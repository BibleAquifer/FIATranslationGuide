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العدد 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 ١–١٦ واحفظوه في قلوبكم.</w:t>
      </w:r>
    </w:p>
    <w:p>
      <w:pPr>
        <w:bidi/>
      </w:pPr>
      <w:r>
        <w:rPr>
          <w:rtl/>
          <w:cs/>
          <w:lang w:val="ar_AE" w:bidi="ar_AE"/>
        </w:rPr>
      </w:r>
      <w:r>
        <w:rPr>
          <w:rtl/>
          <w:cs/>
          <w:lang w:val="ar_AE" w:bidi="ar_AE"/>
        </w:rPr>
        <w:t>استمعوا إلى نسخة صوتية من سفر العدد ١: ١–١٦ ثلاث مرات، من ثلاث ترجمات مختلفة، إن أمكن. 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 ١–١٦ من الترجمة الأسهل للفهم.</w:t>
      </w:r>
    </w:p>
    <w:p>
      <w:pPr>
        <w:bidi/>
      </w:pPr>
      <w:r>
        <w:rPr>
          <w:rtl/>
          <w:cs/>
          <w:lang w:val="ar_AE" w:bidi="ar_AE"/>
        </w:rPr>
      </w:r>
      <w:r>
        <w:rPr>
          <w:rtl/>
          <w:cs/>
          <w:lang w:val="ar_AE" w:bidi="ar_AE"/>
        </w:rPr>
        <w:t>يواصل موسى رواية قصة رحلة بني إسرائيل من مصر إلى الأرض التي وعدهم يهوه بها. يهوه (الرب) هو الاسم الشخصي لله، ويُستخدم في كل هذا المقطع. وكما تتذكرون، أعاد يهوه تثبيت عهده، أو وعده الملزم، مع بني إسرائيل بعدما أنقذهم من العبودية في مصر، ووافق أن يرافقهم إلى الأرض الموعودة، وهي الأرض التي وعد يهوه أن يعطيها لإبراهيم ونسله، أي بني إسرائيل. والآن، يعطي يهوه موسى تعليمات محددة لإجراء إحصاء لجميع الرجال من مختلف أسباط إسرائيل الذين بلغوا السن المناسبة للخروج إلى الحرب.</w:t>
      </w:r>
    </w:p>
    <w:p>
      <w:pPr>
        <w:bidi/>
      </w:pPr>
      <w:r>
        <w:rPr>
          <w:rtl/>
          <w:cs/>
          <w:lang w:val="ar_AE" w:bidi="ar_AE"/>
        </w:rPr>
      </w:r>
      <w:r>
        <w:rPr>
          <w:rtl/>
          <w:cs/>
          <w:lang w:val="ar_AE" w:bidi="ar_AE"/>
        </w:rPr>
        <w:t>وكما تعلمون، ما زال موسى وبنو إسرائيل في برية سيناء بالقرب من أسفل جبل سيناء، وهو الجبل الذي أعطى فيه يهوه موسى الوصايا العشر، أو الشرائع التي ينبغي لبني إسرائيل أن يعيشوا بحسبها. وكانت البرية منطقة معزولة، فيها نباتات قليلة، ولا يستقر فيها كثير من الناس.</w:t>
      </w:r>
    </w:p>
    <w:p>
      <w:pPr>
        <w:bidi/>
      </w:pPr>
      <w:r>
        <w:rPr>
          <w:rtl/>
          <w:cs/>
          <w:lang w:val="ar_AE" w:bidi="ar_AE"/>
        </w:rPr>
      </w:r>
      <w:r>
        <w:rPr>
          <w:rtl/>
          <w:cs/>
          <w:lang w:val="ar_AE" w:bidi="ar_AE"/>
        </w:rPr>
        <w:t xml:space="preserve">توقفوا هنا وانظروا معًا إلى خريطة </w:t>
      </w:r>
      <w:r>
        <w:rPr>
          <w:b/>
          <w:rtl/>
          <w:cs/>
          <w:lang w:val="ar_AE" w:bidi="ar_AE"/>
        </w:rPr>
        <w:t>لرحلة بني إسرائيل من مصر</w:t>
      </w:r>
      <w:r>
        <w:rPr>
          <w:rtl/>
          <w:cs/>
          <w:lang w:val="ar_AE" w:bidi="ar_AE"/>
        </w:rPr>
        <w:t xml:space="preserve"> تُظهر موقع جبل سيناء. أوقفوا سماع هذا التسجيل الصوتي هنا.</w:t>
      </w:r>
    </w:p>
    <w:p>
      <w:pPr>
        <w:bidi/>
      </w:pPr>
      <w:r>
        <w:rPr>
          <w:rtl/>
          <w:cs/>
          <w:lang w:val="ar_AE" w:bidi="ar_AE"/>
        </w:rPr>
      </w:r>
      <w:r>
        <w:rPr>
          <w:rtl/>
          <w:cs/>
          <w:lang w:val="ar_AE" w:bidi="ar_AE"/>
        </w:rPr>
        <w:t>يقول موسى إن يهوه كلّمه في خيمة الاجتماع. وسنسمع كثيرًا في سفر العدد العبارة: "وكلَّمَ الرَّبُّ موسى". ويستخدم موسى هذه العبارة ليؤكد أن جميع التعليمات التي أعطاها لبني إسرائيل جاءت مباشرة من يهوه. وكانت خيمة الاجتماع خيمةً يحل فيها حضور يهوه وسط شعبه. وكان الشعب يستطيع نقل هذه الخيمة من مكان إلى آخر أثناء ترحالهم. وكان يهوه يجتمع بموسى في هذه الخيمة المقدسة، المعروفة أيضًا باسم المسكن، حيث كان يعلن لموسى مشيئته للشعب.</w:t>
      </w:r>
    </w:p>
    <w:p>
      <w:pPr>
        <w:bidi/>
      </w:pPr>
      <w:r>
        <w:rPr>
          <w:rtl/>
          <w:cs/>
          <w:lang w:val="ar_AE" w:bidi="ar_AE"/>
        </w:rPr>
      </w:r>
      <w:r>
        <w:rPr>
          <w:rtl/>
          <w:cs/>
          <w:lang w:val="ar_AE" w:bidi="ar_AE"/>
        </w:rPr>
        <w:t xml:space="preserve">توقفوا هنا وانظروا معًا إلى صورة </w:t>
      </w:r>
      <w:r>
        <w:rPr>
          <w:rtl/>
          <w:cs/>
          <w:lang w:val="ar_AE" w:bidi="ar_AE"/>
        </w:rPr>
        <w:t>للمسكن بعد تجميعه</w:t>
      </w:r>
      <w:r>
        <w:rPr>
          <w:rtl/>
          <w:cs/>
          <w:lang w:val="ar_AE" w:bidi="ar_AE"/>
        </w:rPr>
        <w:t>. أوقفوا سماع هذا التسجيل الصوتي هنا.</w:t>
      </w:r>
    </w:p>
    <w:p>
      <w:pPr>
        <w:bidi/>
      </w:pPr>
      <w:r>
        <w:rPr>
          <w:rtl/>
          <w:cs/>
          <w:lang w:val="ar_AE" w:bidi="ar_AE"/>
        </w:rPr>
      </w:r>
      <w:r>
        <w:rPr>
          <w:rtl/>
          <w:cs/>
          <w:lang w:val="ar_AE" w:bidi="ar_AE"/>
        </w:rPr>
        <w:t>يقول موسى إن يهوه كلّمه في اليوم الأول من الشهر الثاني من السنة الثانية بعد خروج بني إسرائيل من مصر. وكان ذلك بعد ثلاثة عشر شهرًا من خروجهم من مصر. وكان الشهر الثاني، في تلك الثقافة وتلك اللغة، يوافق الفترة التي نسميها اليوم من منتصف أبريل إلى منتصف مايو. ونحن نعلم أن بني إسرائيل أكملوا إقامة المسكن في الشهر الأول من السنة الثانية. وهذا يعني أن يهوه كلّم موسى في هذا المقطع بعد شهر واحد من إكمال بني إسرائيل للمسكن.</w:t>
      </w:r>
    </w:p>
    <w:p>
      <w:pPr>
        <w:bidi/>
      </w:pPr>
      <w:r>
        <w:rPr>
          <w:rtl/>
          <w:cs/>
          <w:lang w:val="ar_AE" w:bidi="ar_AE"/>
        </w:rPr>
      </w:r>
      <w:r>
        <w:rPr>
          <w:rtl/>
          <w:cs/>
          <w:lang w:val="ar_AE" w:bidi="ar_AE"/>
        </w:rPr>
        <w:t>ويأمر يهوه موسى وهارون، أخا موسى، أن يحصيا العدد الإجمالي لبني إسرائيل، أو أبناء إسرائيل. وسيحتاج موسى وهارون إلى إحصاء بني إسرائيل بحسب عشائرهم وبحسب بيوت آبائهم. وتشير العشيرة إلى مجموعة كبيرة من الأقارب. أما بيت الأب، فكان يتكون من عائلات، أو مجموعات أصغر من الأقارب. وسيحتاج موسى وهارون إلى عدّ أسماء كل ذكر تجاوز عمره عشرين سنة وتسجيلها واحدًا تلو الآخر. وفي الثقافة الإسرائيلية، كان الذكر عندما يبلغ العشرين من عمره يصبح مؤهلًا للمشاركة في النشاط العسكري. وهذا يعني أن موسى وهارون كانا يحصيان العدد الإجمالي للرجال الإسرائيليين القادرين على الخروج إلى الحرب.</w:t>
      </w:r>
    </w:p>
    <w:p>
      <w:pPr>
        <w:bidi/>
      </w:pPr>
      <w:r>
        <w:rPr>
          <w:rtl/>
          <w:cs/>
          <w:lang w:val="ar_AE" w:bidi="ar_AE"/>
        </w:rPr>
      </w:r>
      <w:r>
        <w:rPr>
          <w:rtl/>
          <w:cs/>
          <w:lang w:val="ar_AE" w:bidi="ar_AE"/>
        </w:rPr>
        <w:t>توقفوا هنا وناقشوا هذا السؤال معًا: كم ينبغي أن يكون عمر الشخص حتى يشارك في النشاط العسكري في ثقافتكم؟ أوقفوا سماع هذا التسجيل الصوتي هنا.</w:t>
      </w:r>
    </w:p>
    <w:p>
      <w:pPr>
        <w:bidi/>
      </w:pPr>
      <w:r>
        <w:rPr>
          <w:rtl/>
          <w:cs/>
          <w:lang w:val="ar_AE" w:bidi="ar_AE"/>
        </w:rPr>
      </w:r>
      <w:r>
        <w:rPr>
          <w:rtl/>
          <w:cs/>
          <w:lang w:val="ar_AE" w:bidi="ar_AE"/>
        </w:rPr>
        <w:t>وسيقوم موسى وهارون بإحصاء هؤلاء الرجال، أو قيدهم، بحسب أجنادهم، أي الفرق العسكرية. وكانت الفرقة العسكرية مجموعة كبيرة من الجنود لها قائدها الخاص ورايتها الخاصة. وسيُعد هذا النوع من الإحصاء بني إسرائيل ليكونوا جيشًا منظمًا جيدًا، يستطيع الدخول إلى أرض كنعان، أو الأرض الموعودة، وامتلاكها.</w:t>
      </w:r>
    </w:p>
    <w:p>
      <w:pPr>
        <w:bidi/>
      </w:pPr>
      <w:r>
        <w:rPr>
          <w:rtl/>
          <w:cs/>
          <w:lang w:val="ar_AE" w:bidi="ar_AE"/>
        </w:rPr>
      </w:r>
      <w:r>
        <w:rPr>
          <w:rtl/>
          <w:cs/>
          <w:lang w:val="ar_AE" w:bidi="ar_AE"/>
        </w:rPr>
        <w:t>توقفوا هنا وناقشوا هذا السؤال معًا: صفوا وقتًا قام فيه القادة بإحصاء الناس في مجتمعكم. كيف تحصون الناس في مجتمعكم؟ ولماذا قد تحتاجون إلى إحصاء مجموعات كبيرة من الناس في مجتمعكم؟ أوقفوا سماع هذا التسجيل الصوتي هنا.</w:t>
      </w:r>
    </w:p>
    <w:p>
      <w:pPr>
        <w:bidi/>
      </w:pPr>
      <w:r>
        <w:rPr>
          <w:rtl/>
          <w:cs/>
          <w:lang w:val="ar_AE" w:bidi="ar_AE"/>
        </w:rPr>
      </w:r>
      <w:r>
        <w:rPr>
          <w:rtl/>
          <w:cs/>
          <w:lang w:val="ar_AE" w:bidi="ar_AE"/>
        </w:rPr>
        <w:t>ويخبر يهوه موسى أيضًا أن يعيّن اثني عشر رجلًا، رجلًا واحدًا من كل سبط، ليساعدوا موسى وهارون في عمل الإحصاء. وكما تتذكرون، كان شعب إسرائيل يتكون من اثني عشر سبطًا. وكان كل واحد من هؤلاء الرجال الاثني عشر رأس بيت أبيه، أو رئيس العائلة في السبط. ويذكر يهوه لموسى اسم كل واحد من الرجال الاثني عشر، رجلًا واحدًا من كل سبط، الذين سيساعدون موسى وهارون في الإحصاء.</w:t>
      </w:r>
    </w:p>
    <w:p>
      <w:pPr>
        <w:bidi/>
      </w:pPr>
      <w:r>
        <w:rPr>
          <w:rtl/>
          <w:cs/>
          <w:lang w:val="ar_AE" w:bidi="ar_AE"/>
        </w:rPr>
      </w:r>
      <w:r>
        <w:rPr>
          <w:rtl/>
          <w:cs/>
          <w:lang w:val="ar_AE" w:bidi="ar_AE"/>
        </w:rPr>
        <w:t>ويذكر يهوه أسباط إسرائيل بحسب أمهاتهم، وليس بالضرورة بحسب ترتيب ميلادهم. وستتذكرون أن يعقوب كان له أبناء من أربع أمهات: من ليئة، ومن راحيل، ومن جارية ليئة، ومن جارية راحيل. وتُذكر الأسباط أولًا بحسب أبناء ليئة، ثم أبناء راحيل، ثم أبناء الجاريتين. وفي سفر العدد يتغير ترتيب القائمة أحيانًا.</w:t>
      </w:r>
    </w:p>
    <w:p>
      <w:pPr>
        <w:bidi/>
      </w:pPr>
      <w:r>
        <w:rPr>
          <w:rtl/>
          <w:cs/>
          <w:lang w:val="ar_AE" w:bidi="ar_AE"/>
        </w:rPr>
      </w:r>
      <w:r>
        <w:rPr>
          <w:rtl/>
          <w:cs/>
          <w:lang w:val="ar_AE" w:bidi="ar_AE"/>
        </w:rPr>
        <w:t>توقفوا هنا وناقشوا هذا السؤال معًا: عندما تسجلون مجموعات من الناس في ثقافتكم، كيف تقررون الترتيب الذي تضعونهم فيه؟ أوقفوا سماع هذا التسجيل الصوتي هنا.</w:t>
      </w:r>
    </w:p>
    <w:p>
      <w:pPr>
        <w:bidi/>
      </w:pPr>
      <w:r>
        <w:rPr>
          <w:rtl/>
          <w:cs/>
          <w:lang w:val="ar_AE" w:bidi="ar_AE"/>
        </w:rPr>
      </w:r>
      <w:r>
        <w:rPr>
          <w:rtl/>
          <w:cs/>
          <w:lang w:val="ar_AE" w:bidi="ar_AE"/>
        </w:rPr>
        <w:t>من سبط رأوبين، اختار يهوه أليصورُ بنُ شَدَيئورَ. ومن سبط شمعون، اختار يهوه شَلوميئيلُ بنُ صوريشَدّاي. ومن سبط يهوذا، اختار يهوه نَحشونُ بنُ عَمّينادابَ. ومن سبط يساكر، اختار يهوه نَثَنائيلُ بنُ صوغَرَ. ومن سبط زبولون، اختار يهوه أليآبُ بنُ حيلونَ. وكما تتذكرون، كان ليوسف بن يعقوب ابنان صار نسلهما سبطين، وهما أفرايم ومنسى. ومن أفرايم، اختار يهوه أليشَمَعُ بنُ عَمّيهودَ. ومن منسى، اختار يهوه جَمليئيلُ بنُ فدَهصورَ. ومن سبط بنيامين، اختار يهوه أبيدَنُ بنُ جِدعوني. ومن سبط دان، اختار يهوه أخيعَزَرُ بنُ عَمّيشَدّاي. ومن سبط أشير، اختار يهوه فجعيئيلُ بنُ عُكرَنَ. ومن سبط جاد، اختار يهوه ألياسافُ بنُ دَعوئيلَ. ومن سبط نفتالي، اختار يهوه أخيرَعُ بنُ عينَنَ. هؤلاء هم رؤساء الأسباط الاثنا عشر الذين سيساعدون في إحصاء أسباطهم، ثم يقودونها عندما يرتحل بنو إسرائيل.</w:t>
      </w:r>
    </w:p>
    <w:p>
      <w:pPr>
        <w:bidi/>
      </w:pPr>
      <w:r>
        <w:rPr>
          <w:rtl/>
          <w:cs/>
          <w:lang w:val="ar_AE" w:bidi="ar_AE"/>
        </w:rPr>
      </w:r>
      <w:r>
        <w:rPr>
          <w:rtl/>
          <w:cs/>
          <w:lang w:val="ar_AE" w:bidi="ar_AE"/>
        </w:rPr>
        <w:t>وبعد أن يذكر يهوه الأسماء الاثني عشر، يقدّم موسى ملخصًا يوضح من هم هؤلاء الرجال. ويصفهم بأنهم رؤساء أسباط آبائهم. وهذا يعني أنهم كانوا قادة، أو رجالًا مميزين ومهمين، يمثلون أسباطهم كلها. أما عبارة "رؤوسُ أُلوفِ إسرائيلَ"، فتعني أنهم كانوا مسؤولين عن آلاف من بني إسرائيل داخل أسباطهم. وكان يمكن أن تصبح هذه الآلاف من الرجال فرقًا من الجنود في جيش يساعد على حماية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 ١–١٦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بعد شهر واحد من انتهاء بني إسرائيل من بناء المسكن، يجتمع يهوه مع موسى في المسكن، المعروف أيضًا باسم خيمة الاجتماع، في برية سيناء. ويخبر يهوه موسى كيف ينبغي له ولهارون أن يُحصيا، أو يسجلا، جميع الرجال الذين بلغوا السن المناسبة للحرب من مختلف أسباط إسرائيل.</w:t>
      </w:r>
    </w:p>
    <w:p>
      <w:pPr>
        <w:bidi/>
      </w:pPr>
      <w:r>
        <w:rPr>
          <w:rtl/>
          <w:cs/>
          <w:lang w:val="ar_AE" w:bidi="ar_AE"/>
        </w:rPr>
      </w:r>
      <w:r>
        <w:rPr>
          <w:b/>
          <w:rtl/>
          <w:cs/>
          <w:lang w:val="ar_AE" w:bidi="ar_AE"/>
        </w:rPr>
        <w:t>في المشهد الثاني:</w:t>
      </w:r>
      <w:r>
        <w:rPr>
          <w:rtl/>
          <w:cs/>
          <w:lang w:val="ar_AE" w:bidi="ar_AE"/>
        </w:rPr>
        <w:t xml:space="preserve"> يختار موسى ١٢ رجلًا، قائدًا واحدًا من كل سبط، ليساعدوه هو وهارون في إجراء الإحصاء.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١٢ قائدًا، قائد واحد من كل سبط</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أنه في سفر الخروج أعاد يهوه تثبيت عهده مع بني إسرائيل، وقال إنه سيرافقهم بنفسه إلى أرض كنعان. وأعطى يهوه بني إسرائيل تعليمات محددة عن كيفية بناء المسكن لكي يسكن في وسطهم. وقد بنى بنو إسرائيل المسكن بحسب تعليمات يهوه الدقيقة.</w:t>
      </w:r>
    </w:p>
    <w:p>
      <w:pPr>
        <w:bidi/>
      </w:pPr>
      <w:r>
        <w:rPr>
          <w:rtl/>
          <w:cs/>
          <w:lang w:val="ar_AE" w:bidi="ar_AE"/>
        </w:rPr>
      </w:r>
      <w:r>
        <w:rPr>
          <w:rtl/>
          <w:cs/>
          <w:lang w:val="ar_AE" w:bidi="ar_AE"/>
        </w:rPr>
        <w:t>وما زال بنو إسرائيل في برية سيناء، وعلى الأرجح بالقرب من أسفل جبل سيناء، حيث تسلّم موسى الوصايا العشر.</w:t>
      </w:r>
    </w:p>
    <w:p>
      <w:pPr>
        <w:bidi/>
      </w:pPr>
      <w:r>
        <w:rPr>
          <w:rtl/>
          <w:cs/>
          <w:lang w:val="ar_AE" w:bidi="ar_AE"/>
        </w:rPr>
      </w:r>
      <w:r>
        <w:rPr>
          <w:rtl/>
          <w:cs/>
          <w:lang w:val="ar_AE" w:bidi="ar_AE"/>
        </w:rPr>
        <w:t>ويقول موسى إنه اجتمع مع يهوه في خيمة الاجتماع، أو الخيمة المقدسة التي كان بنو إسرائيل يعبدون فيها يهوه. وتشير خيمة الاجتماع إلى المسكن، أو بيت يهوه.</w:t>
      </w:r>
    </w:p>
    <w:p>
      <w:pPr>
        <w:bidi/>
      </w:pPr>
      <w:r>
        <w:rPr>
          <w:rtl/>
          <w:cs/>
          <w:lang w:val="ar_AE" w:bidi="ar_AE"/>
        </w:rPr>
      </w:r>
      <w:r>
        <w:rPr>
          <w:rtl/>
          <w:cs/>
          <w:lang w:val="ar_AE" w:bidi="ar_AE"/>
        </w:rPr>
        <w:t>وقد اجتمع موسى مع يهوه في اليوم الأول من الشهر الثاني من السنة الثانية بعد خروج بني إسرائيل من مصر. وتعني كلمة "شهر" في اللغة العبرية "القمر الجديد". وهي تشير إلى شهر قمري مدته نحو تسعة وعشرين يومًا. وهذا يعني أن ذلك حدث بعد شهر واحد من انتهاء بني إسرائيل من بناء المسكن.</w:t>
      </w:r>
    </w:p>
    <w:p>
      <w:pPr>
        <w:bidi/>
      </w:pPr>
      <w:r>
        <w:rPr>
          <w:rtl/>
          <w:cs/>
          <w:lang w:val="ar_AE" w:bidi="ar_AE"/>
        </w:rPr>
      </w:r>
      <w:r>
        <w:rPr>
          <w:rtl/>
          <w:cs/>
          <w:lang w:val="ar_AE" w:bidi="ar_AE"/>
        </w:rPr>
        <w:t>توقفوا هنا وناقشوا هذا السؤال معًا: كيف يتحدث الناس في ثقافتكم عن مرور الوقت؟ وما وحدة القياس التي يستخدمها الناس في ثقافتكم للوقت؟ أوقفوا سماع هذا التسجيل الصوتي هنا.</w:t>
      </w:r>
    </w:p>
    <w:p>
      <w:pPr>
        <w:bidi/>
      </w:pPr>
      <w:r>
        <w:rPr>
          <w:rtl/>
          <w:cs/>
          <w:lang w:val="ar_AE" w:bidi="ar_AE"/>
        </w:rPr>
      </w:r>
      <w:r>
        <w:rPr>
          <w:rtl/>
          <w:cs/>
          <w:lang w:val="ar_AE" w:bidi="ar_AE"/>
        </w:rPr>
        <w:t>يقول موسى إن يهوه كلّمه في خيمة الاجتماع، أو المسكن. ومن المهم أن تتذكروا أن موسى وحده كان يستطيع دخول هذه الخيمة المقدسة للاجتماع مع يهوه. ثم كان يخرج من الخيمة ويخبر بني إسرائيل بما قاله يهوه.</w:t>
      </w:r>
    </w:p>
    <w:p>
      <w:pPr>
        <w:bidi/>
      </w:pPr>
      <w:r>
        <w:rPr>
          <w:rtl/>
          <w:cs/>
          <w:lang w:val="ar_AE" w:bidi="ar_AE"/>
        </w:rPr>
      </w:r>
      <w:r>
        <w:rPr>
          <w:rtl/>
          <w:cs/>
          <w:lang w:val="ar_AE" w:bidi="ar_AE"/>
        </w:rPr>
        <w:t>ويطلب يهوه من موسى أن يُحصي جميع الذكور من بني إسرائيل بحسب عشائرهم وبحسب بيوت آبائهم. ومن المهم أن تتذكروا أن العشيرة هي مجموعة كبيرة من الأقارب تتكون من مجموعات أصغر من العائلات، أو من بيوت آباء أصغر.</w:t>
      </w:r>
    </w:p>
    <w:p>
      <w:pPr>
        <w:bidi/>
      </w:pPr>
      <w:r>
        <w:rPr>
          <w:rtl/>
          <w:cs/>
          <w:lang w:val="ar_AE" w:bidi="ar_AE"/>
        </w:rPr>
      </w:r>
      <w:r>
        <w:rPr>
          <w:rtl/>
          <w:cs/>
          <w:lang w:val="ar_AE" w:bidi="ar_AE"/>
        </w:rPr>
        <w:t>ولن يكتفي موسى وهارون، أخا موسى، بإحصاء الذكور من بني إسرائيل، بل سيكتبان أسماءهم أيضًا. وتذكرون أن هارون ساعد موسى في قيادة بني إسرائيل، وأن هارون كان رئيس الكهنة. وسيحصيان فقط الذكور الذين بلغوا العشرين من العمر أو أكثر. ومن المهم أن تتذكروا أن هذا كان وسيلة لتسجيلهم، أو لضمهم إلى جيش بني إسرائيل.</w:t>
      </w:r>
    </w:p>
    <w:p>
      <w:pPr>
        <w:bidi/>
      </w:pPr>
      <w:r>
        <w:rPr>
          <w:rtl/>
          <w:cs/>
          <w:lang w:val="ar_AE" w:bidi="ar_AE"/>
        </w:rPr>
      </w:r>
      <w:r>
        <w:rPr>
          <w:rtl/>
          <w:cs/>
          <w:lang w:val="ar_AE" w:bidi="ar_AE"/>
        </w:rPr>
        <w:t>وسيحصي موسى وهارون الرجال فردًا فردًا. وبعبارة أخرى، سيقوم موسى وهارون بإحصاء كل ذكر على حدة للتأكد من عدم إغفال أحد.</w:t>
      </w:r>
    </w:p>
    <w:p>
      <w:pPr>
        <w:bidi/>
      </w:pPr>
      <w:r>
        <w:rPr>
          <w:rtl/>
          <w:cs/>
          <w:lang w:val="ar_AE" w:bidi="ar_AE"/>
        </w:rPr>
      </w:r>
      <w:r>
        <w:rPr>
          <w:rtl/>
          <w:cs/>
          <w:lang w:val="ar_AE" w:bidi="ar_AE"/>
        </w:rPr>
        <w:t>ويخبر يهوه موسى أن رجلًا واحدًا من كل سبط سيساعد موسى في إحصاء بني إسرائيل. وهذا يعني أن موسى سيأخذ معه ١٢ قائدًا ليساعدوا موسى وهارون. ويجب أن يكون كل واحد من هؤلاء الممثلين الاثني عشر للأسباط رأسًا لعائلة.</w:t>
      </w:r>
    </w:p>
    <w:p>
      <w:pPr>
        <w:bidi/>
      </w:pPr>
      <w:r>
        <w:rPr>
          <w:rtl/>
          <w:cs/>
          <w:lang w:val="ar_AE" w:bidi="ar_AE"/>
        </w:rPr>
      </w:r>
      <w:r>
        <w:rPr>
          <w:rtl/>
          <w:cs/>
          <w:lang w:val="ar_AE" w:bidi="ar_AE"/>
        </w:rPr>
        <w:t>ثم يذكر يهوه لموسى أسماء القادة من كل سبط الذين سيقفون مع موسى. ومعنى أنهم "سيقفون مع موسى" أنهم سيساعدون موسى وهارون في الإحصاء.</w:t>
      </w:r>
    </w:p>
    <w:p>
      <w:pPr>
        <w:bidi/>
      </w:pPr>
      <w:r>
        <w:rPr>
          <w:rtl/>
          <w:cs/>
          <w:lang w:val="ar_AE" w:bidi="ar_AE"/>
        </w:rPr>
      </w:r>
      <w:r>
        <w:rPr>
          <w:rtl/>
          <w:cs/>
          <w:lang w:val="ar_AE" w:bidi="ar_AE"/>
        </w:rPr>
        <w:t>ويذكر يهوه رجلًا واحدًا من كل واحد من أسباط إسرائيل الاثني عشر: رأوبين، وشمعون، ويهوذا، ويساكر، وزبولون، وأفرايم، ومنسى، وبنيامين، ودان، وأشير، وجاد، ونفتالي. ومن المهم أن نلاحظ أن موسى لا يذكر سبط لاوي. وذلك لأن ليهوه قصدًا خاصًا للاويين. وعوضًا عن ذلك، يُذكر سبطا ابني يوسف، أفرايم ومنسى، بوصفهما سبطين رسميين من أسباط إسرائيل. ويذكر يهوه اسم السبط أولًا، ثم اسم الرجل من ذلك السبط الذي سيساعد موسى.</w:t>
      </w:r>
    </w:p>
    <w:p>
      <w:pPr>
        <w:bidi/>
      </w:pPr>
      <w:r>
        <w:rPr>
          <w:rtl/>
          <w:cs/>
          <w:lang w:val="ar_AE" w:bidi="ar_AE"/>
        </w:rPr>
      </w:r>
      <w:r>
        <w:rPr>
          <w:rtl/>
          <w:cs/>
          <w:lang w:val="ar_AE" w:bidi="ar_AE"/>
        </w:rPr>
        <w:t>توقفوا هنا وناقشوا هذا السؤال معًا: كيف تتذكرون القوائم الطويلة من الأسماء في ثقافتكم؟ ناقشوا مع مجموعتكم طرقًا مبتكرة لتذكر أسماء القادة الاثني عشر من الأسباط الاثني عشر. أوقفوا سماع هذا التسجيل الصوتي هنا.</w:t>
      </w:r>
    </w:p>
    <w:p>
      <w:pPr>
        <w:bidi/>
      </w:pPr>
      <w:r>
        <w:rPr>
          <w:rtl/>
          <w:cs/>
          <w:lang w:val="ar_AE" w:bidi="ar_AE"/>
        </w:rPr>
      </w:r>
      <w:r>
        <w:rPr>
          <w:rtl/>
          <w:cs/>
          <w:lang w:val="ar_AE" w:bidi="ar_AE"/>
        </w:rPr>
        <w:t>من المرجح أن نهاية قائمة الأسماء تمثل نهاية كلام يهوه المباشر لموسى، لكن هذا الأمر غير واضح تمامًا. وبعد نهاية قائمة الأسماء، يوضح لنا موسى من كان هؤلاء القادة. ومن المهم أن تتذكروا أن الرجال الاثني عشر كانوا قادة مهمين سيقودون أسباطهم أثناء ارتحال بني إسرائيل.</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 ١–١٦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اثنا عشر قائدًا مختارًا من كل سبط</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بني إسرائيل في برية سيناء. وبعد شهر واحد من انتهاء بني إسرائيل من بناء المسكن، يدخل موسى إلى خيمة الاجتماع ويجتمع مع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بأمور مثل: "أشعر بالفضول. أتساءل ماذا سيخبر يهوه موسى هذه المرة"، أو "أشعر بالرهبة. من المدهش أن أرى يهوه يستخدم المسكن للاجتماع مع موسى. أنا لا أستحق حتى أن أقترب من بيت يهوه"، أو "أشعر بالحماس. أنا مستعد لأن نبدأ الرحلة مرة أخرى نحو الأرض التي وعدنا بها يهوه. أرجو أن يخبر يهوه موسى أن وقت مغادرة هذه البرية قد حان".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يخبر موسى داخل خيمة الاجتماع كيف ينبغي لموسى وهارون أن يُحصيا جميع رجال بني إسرائيل الذين بلغوا العشرين من العمر أو أكثر، ولذلك صاروا قادرين على الخروج إلى الحرب.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بأمور مثل: "أشعر بالقلق. هناك آلاف من الناس! كيف سيتمكن هارون وأنا من إحصائهم جميعًا بدقة؟" أو "أنا أفكر. هذا النوع من الإحصاء يعني أن يهوه ينظمنا كجيش. وحتى الآن، ما زال يهيئنا للدخول إلى أرض كنعان"، أو "أشعر بالامتنان لأنني مرة أخرى في حضور يهوه، ولأنني أعرف أن لديه خطة لمستقبلنا".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يذكر لموسى أسماء اثني عشر ممثلًا عن الأسباط ليساعدوا موسى وهارون في إجراء الإحصاء. وكان كل رجل من هؤلاء قائدًا بالفعل لبيت أبيه. ثم يخرج موسى من الخيمة ويختار الرجال الاثني عشر، قائدًا واحدًا من كل سبط، ليساعدوه في إحصاء بني إسرائيل. وكان هؤلاء الرجال الاثنا عشر قادة مهمين ويحظون باحترام أسباطهم.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 ١–١٦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يتكلم</w:t>
      </w:r>
      <w:r>
        <w:rPr>
          <w:b/>
          <w:rtl/>
          <w:cs/>
          <w:lang w:val="ar_AE" w:bidi="ar_AE"/>
        </w:rPr>
        <w:t xml:space="preserve"> يهوه</w:t>
      </w:r>
      <w:r>
        <w:rPr>
          <w:rtl/>
          <w:cs/>
          <w:lang w:val="ar_AE" w:bidi="ar_AE"/>
        </w:rPr>
        <w:t xml:space="preserve"> مع موسى في برية سيناء. ويهوه (الرب) هو الاسم الشخصي لله، ويُستخدم في كل هذا المقطع. وهو الاسم الذي أعلنه الله لموسى عند العليقة المشتعلة، وقد يعني: "أنا هو". وكان شعب الله يتعامل بحذر مع اسم يهوه لأنهم كانوا يعتبرونه اسمًا مقدسًا، أو اسمًا مميزًا.</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يهوه</w:t>
      </w:r>
      <w:r>
        <w:rPr>
          <w:rtl/>
          <w:cs/>
          <w:lang w:val="ar_AE" w:bidi="ar_AE"/>
        </w:rPr>
        <w:t xml:space="preserve">. ابحثوا في "قاموس الكلمات الرئيسية" عن كلمة </w:t>
      </w:r>
      <w:r>
        <w:rPr>
          <w:rtl/>
          <w:cs/>
          <w:lang w:val="ar_AE" w:bidi="ar_AE"/>
        </w:rPr>
        <w:t>يهوه</w:t>
      </w:r>
      <w:r>
        <w:rPr>
          <w:rtl/>
          <w:cs/>
          <w:lang w:val="ar_AE" w:bidi="ar_AE"/>
        </w:rPr>
        <w:t xml:space="preserve">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تُشير </w:t>
      </w:r>
      <w:r>
        <w:rPr>
          <w:b/>
          <w:rtl/>
          <w:cs/>
          <w:lang w:val="ar_AE" w:bidi="ar_AE"/>
        </w:rPr>
        <w:t>برية سيناء</w:t>
      </w:r>
      <w:r>
        <w:rPr>
          <w:rtl/>
          <w:cs/>
          <w:lang w:val="ar_AE" w:bidi="ar_AE"/>
        </w:rPr>
        <w:t xml:space="preserve"> إلى مكان مقفر ومعزول لا توجد فيه مياه. ولا تكاد تنمو في البرية أو الصحراء أي أشجار أو شجيرات. كما أن الأرض جافة وصخرية، وفيها حيوانات برية تتجول. ولا يعيش الناس في الصحراء. وكانت هذه البرية تقع عند سفح جبل سيناء.</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البرية</w:t>
      </w:r>
      <w:r>
        <w:rPr>
          <w:rtl/>
          <w:cs/>
          <w:lang w:val="ar_AE" w:bidi="ar_AE"/>
        </w:rPr>
        <w:t xml:space="preserve">. ولمزيد من المعلومات عن </w:t>
      </w:r>
      <w:r>
        <w:rPr>
          <w:rtl/>
          <w:cs/>
          <w:lang w:val="ar_AE" w:bidi="ar_AE"/>
        </w:rPr>
        <w:t>البرية</w:t>
      </w:r>
      <w:r>
        <w:rPr>
          <w:rtl/>
          <w:cs/>
          <w:lang w:val="ar_AE" w:bidi="ar_AE"/>
        </w:rPr>
        <w:t>، راجعوا "قاموس الكلمات الرئيسية".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يتكلم يهوه مع موسى في </w:t>
      </w:r>
      <w:r>
        <w:rPr>
          <w:b/>
          <w:rtl/>
          <w:cs/>
          <w:lang w:val="ar_AE" w:bidi="ar_AE"/>
        </w:rPr>
        <w:t>خيمة الاجتماع</w:t>
      </w:r>
      <w:r>
        <w:rPr>
          <w:rtl/>
          <w:cs/>
          <w:lang w:val="ar_AE" w:bidi="ar_AE"/>
        </w:rPr>
        <w:t xml:space="preserve">. وتشير هذه العبارة إلى خيمة كبيرة، أو مأوى مؤقت، كان بنو إسرائيل ينقلونه من مكان إلى آخر، وكان حضور يهوه يحل فيه. وكان بنو إسرائيل يعبدون الله في هذه الخيمة. كما كانت أيضًا المكان الذي يجتمع فيه موسى مع يهوه ليسمع مشيئة يهوه للشعب. وخيمة الاجتماع هي اسم آخر </w:t>
      </w:r>
      <w:r>
        <w:rPr>
          <w:b/>
          <w:rtl/>
          <w:cs/>
          <w:lang w:val="ar_AE" w:bidi="ar_AE"/>
        </w:rPr>
        <w:t>للمسكن</w:t>
      </w:r>
      <w:r>
        <w:rPr>
          <w:rtl/>
          <w:cs/>
          <w:lang w:val="ar_AE" w:bidi="ar_AE"/>
        </w:rPr>
        <w:t>، أو بيت الله.</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خيمة الاجتماع</w:t>
      </w:r>
      <w:r>
        <w:rPr>
          <w:rtl/>
          <w:cs/>
          <w:lang w:val="ar_AE" w:bidi="ar_AE"/>
        </w:rPr>
        <w:t xml:space="preserve">. ابحثوا في قاموس الكلمات الرئيسية عن كلمة </w:t>
      </w:r>
      <w:r>
        <w:rPr>
          <w:rtl/>
          <w:cs/>
          <w:lang w:val="ar_AE" w:bidi="ar_AE"/>
        </w:rPr>
        <w:t>المسكن</w:t>
      </w:r>
      <w:r>
        <w:rPr>
          <w:rtl/>
          <w:cs/>
          <w:lang w:val="ar_AE" w:bidi="ar_AE"/>
        </w:rPr>
        <w:t xml:space="preserve">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يريد يهوه من موسى أن يُحصي أبناء إسرائيل رسميًا، أو أن يجري إحصاءً لبني إسرائيل. ويُشير بنو إسرائيل إلى جميع نسل يعقوب، الذي كان حفيد إبراهيم. وكان ليعقوب اثنا عشر ابنًا، ولذلك انقسم بنو إسرائيل إلى اثني عشر سبطًا: رأوبين، وشمعون، ويهوذا، ويساكر، وزبولون، وأفرايم، ومنسى، وبنيامين، ودان، وأشير، وجاد، ونفتالي. وفيما بعد، انقسم نسل يوسف إلى "نصفين"، وهما أفرايم ومنسى.</w:t>
      </w:r>
    </w:p>
    <w:p>
      <w:pPr>
        <w:bidi/>
      </w:pPr>
      <w:r>
        <w:rPr>
          <w:rtl/>
          <w:cs/>
          <w:lang w:val="ar_AE" w:bidi="ar_AE"/>
        </w:rPr>
      </w:r>
      <w:r>
        <w:rPr>
          <w:rtl/>
          <w:cs/>
          <w:lang w:val="ar_AE" w:bidi="ar_AE"/>
        </w:rPr>
        <w:t>توقّفوا هنا وناقشوا معًا الكلمة أو العبارة التي سوف تستخدمونها للتعبير عن</w:t>
      </w:r>
      <w:r>
        <w:rPr>
          <w:b/>
          <w:rtl/>
          <w:cs/>
          <w:lang w:val="ar_AE" w:bidi="ar_AE"/>
        </w:rPr>
        <w:t xml:space="preserve"> بني إسرائيل</w:t>
      </w:r>
      <w:r>
        <w:rPr>
          <w:rtl/>
          <w:cs/>
          <w:lang w:val="ar_AE" w:bidi="ar_AE"/>
        </w:rPr>
        <w:t>. ابحثوا في قاموس الكلمات الرئيسية عن تعبير</w:t>
      </w:r>
      <w:r>
        <w:rPr>
          <w:rtl/>
          <w:cs/>
          <w:lang w:val="ar_AE" w:bidi="ar_AE"/>
        </w:rPr>
        <w:t xml:space="preserve"> بني إسرائيل</w:t>
      </w:r>
      <w:r>
        <w:rPr>
          <w:rtl/>
          <w:cs/>
          <w:lang w:val="ar_AE" w:bidi="ar_AE"/>
        </w:rPr>
        <w:t xml:space="preserve">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يطلب يهوه من موسى أن يُحصي بني إسرائيل بحسب </w:t>
      </w:r>
      <w:r>
        <w:rPr>
          <w:b/>
          <w:rtl/>
          <w:cs/>
          <w:lang w:val="ar_AE" w:bidi="ar_AE"/>
        </w:rPr>
        <w:t>عشائرهم</w:t>
      </w:r>
      <w:r>
        <w:rPr>
          <w:rtl/>
          <w:cs/>
          <w:lang w:val="ar_AE" w:bidi="ar_AE"/>
        </w:rPr>
        <w:t xml:space="preserve"> وبحسب </w:t>
      </w:r>
      <w:r>
        <w:rPr>
          <w:b/>
          <w:rtl/>
          <w:cs/>
          <w:lang w:val="ar_AE" w:bidi="ar_AE"/>
        </w:rPr>
        <w:t>بيوت آبائهم</w:t>
      </w:r>
      <w:r>
        <w:rPr>
          <w:rtl/>
          <w:cs/>
          <w:lang w:val="ar_AE" w:bidi="ar_AE"/>
        </w:rPr>
        <w:t>. وفي الثقافة العبرية، كان السبط أكبر مجموعة عائلية، وكان في إسرائيل اثنا عشر سبطًا. وكانت العشيرة هي المجموعة التالية في الحجم من الأقارب. وكانت كل عشيرة تتكون من مجموعات عائلية أصغر كان بنو إسرائيل يسمونها عائلات أو "بيوت آباء". وتتكون العشيرة من عدة عائلات، وتشمل ثلاثة أو أربعة أجيال.</w:t>
      </w:r>
    </w:p>
    <w:p>
      <w:pPr>
        <w:bidi/>
      </w:pPr>
      <w:r>
        <w:rPr>
          <w:rtl/>
          <w:cs/>
          <w:lang w:val="ar_AE" w:bidi="ar_AE"/>
        </w:rPr>
      </w:r>
      <w:r>
        <w:rPr>
          <w:rtl/>
          <w:cs/>
          <w:lang w:val="ar_AE" w:bidi="ar_AE"/>
        </w:rPr>
        <w:t>توقّفوا هنا وناقشوا كيف ستترجمون تعبيري "</w:t>
      </w:r>
      <w:r>
        <w:rPr>
          <w:b/>
          <w:rtl/>
          <w:cs/>
          <w:lang w:val="ar_AE" w:bidi="ar_AE"/>
        </w:rPr>
        <w:t>عشيرة</w:t>
      </w:r>
      <w:r>
        <w:rPr>
          <w:rtl/>
          <w:cs/>
          <w:lang w:val="ar_AE" w:bidi="ar_AE"/>
        </w:rPr>
        <w:t>" و"</w:t>
      </w:r>
      <w:r>
        <w:rPr>
          <w:b/>
          <w:rtl/>
          <w:cs/>
          <w:lang w:val="ar_AE" w:bidi="ar_AE"/>
        </w:rPr>
        <w:t>بيت أب</w:t>
      </w:r>
      <w:r>
        <w:rPr>
          <w:rtl/>
          <w:cs/>
          <w:lang w:val="ar_AE" w:bidi="ar_AE"/>
        </w:rPr>
        <w:t>"، أو "عائلة". وقد يساعدكم أن تناقشوا عائلاتكم أنتم وكيف يمكن تقسيمها إلى عشائر وبيوت آباء. وتأكدوا من أن ترجمتكم توضح أن العشيرة أكبر من بيت الأب. أوقفوا سماع هذا التسجيل الصوتي هنا.</w:t>
      </w:r>
    </w:p>
    <w:p>
      <w:pPr>
        <w:bidi/>
      </w:pPr>
      <w:r>
        <w:rPr>
          <w:rtl/>
          <w:cs/>
          <w:lang w:val="ar_AE" w:bidi="ar_AE"/>
        </w:rPr>
      </w:r>
      <w:r>
        <w:rPr>
          <w:rtl/>
          <w:cs/>
          <w:lang w:val="ar_AE" w:bidi="ar_AE"/>
        </w:rPr>
        <w:t xml:space="preserve">أطاع موسى وهارون يهوه، وأخذا اثني عشر رجلًا، رجلًا واحدًا من كل سبط، ليساعدوهما في إحصاء الذكور من بني إسرائيل الذين بلغوا العشرين من العمر أو أكثر، والقادرين على الخروج إلى الحرب. وسينظمان الرجال بحسب </w:t>
      </w:r>
      <w:r>
        <w:rPr>
          <w:b/>
          <w:rtl/>
          <w:cs/>
          <w:lang w:val="ar_AE" w:bidi="ar_AE"/>
        </w:rPr>
        <w:t>أجنادِهِمْ</w:t>
      </w:r>
      <w:r>
        <w:rPr>
          <w:rtl/>
          <w:cs/>
          <w:lang w:val="ar_AE" w:bidi="ar_AE"/>
        </w:rPr>
        <w:t>، أو مجموعات الرجال المقاتلين. وكان الرجال الاثنا عشر الذين ذكرهم يهوه قادة مهمين سيقودون أسباطهم أثناء ارتحالهم. وبسبب المكانة العظيمة التي كانوا يتمتعون بها، سيذكر موسى أسماءهم مرة أخرى لاحقًا في سفر العدد. وسيحتاج المترجمون إلى الحفاظ على ثبات هذه الأسماء في جميع ترجماتهم.</w:t>
      </w:r>
    </w:p>
    <w:p>
      <w:pPr>
        <w:bidi/>
      </w:pPr>
      <w:r>
        <w:rPr>
          <w:rtl/>
          <w:cs/>
          <w:lang w:val="ar_AE" w:bidi="ar_AE"/>
        </w:rPr>
      </w:r>
      <w:r>
        <w:rPr>
          <w:rtl/>
          <w:cs/>
          <w:lang w:val="ar_AE" w:bidi="ar_AE"/>
        </w:rPr>
        <w:t>توقّفوا هنا وناقشوا كيف ستترجمون عبارة "مجموعات الرجال المقاتلين"، أو "</w:t>
      </w:r>
      <w:r>
        <w:rPr>
          <w:b/>
          <w:rtl/>
          <w:cs/>
          <w:lang w:val="ar_AE" w:bidi="ar_AE"/>
        </w:rPr>
        <w:t>الأجناد</w:t>
      </w:r>
      <w:r>
        <w:rPr>
          <w:rtl/>
          <w:cs/>
          <w:lang w:val="ar_AE" w:bidi="ar_AE"/>
        </w:rPr>
        <w:t>". أوقفوا سماع هذا التسجيل الصوتي هنا.</w:t>
      </w:r>
    </w:p>
    <w:p>
      <w:pPr>
        <w:bidi/>
      </w:pPr>
      <w:r>
        <w:rPr>
          <w:rtl/>
          <w:cs/>
          <w:lang w:val="ar_AE" w:bidi="ar_AE"/>
        </w:rPr>
      </w:r>
      <w:r>
        <w:rPr>
          <w:rtl/>
          <w:cs/>
          <w:lang w:val="ar_AE" w:bidi="ar_AE"/>
        </w:rPr>
        <w:t xml:space="preserve">يقول موسى إن يهوه اختار هؤلاء الرجال الاثني عشر من </w:t>
      </w:r>
      <w:r>
        <w:rPr>
          <w:b/>
          <w:rtl/>
          <w:cs/>
          <w:lang w:val="ar_AE" w:bidi="ar_AE"/>
        </w:rPr>
        <w:t>جماعة</w:t>
      </w:r>
      <w:r>
        <w:rPr>
          <w:rtl/>
          <w:cs/>
          <w:lang w:val="ar_AE" w:bidi="ar_AE"/>
        </w:rPr>
        <w:t xml:space="preserve"> إسرائيل. وتعني كلمة "جماعة" المجتمع كله، وهي تشير إلى جميع بني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1:17–47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 ١٧–٤٧ واحفظوه في قلوبكم.</w:t>
      </w:r>
    </w:p>
    <w:p>
      <w:pPr>
        <w:bidi/>
      </w:pPr>
      <w:r>
        <w:rPr>
          <w:rtl/>
          <w:cs/>
          <w:lang w:val="ar_AE" w:bidi="ar_AE"/>
        </w:rPr>
      </w:r>
      <w:r>
        <w:rPr>
          <w:rtl/>
          <w:cs/>
          <w:lang w:val="ar_AE" w:bidi="ar_AE"/>
        </w:rPr>
        <w:t>استمعوا إلى نسخة صوتية من سفر العدد ١: ١٧–٤٧ ثلاث مرات، من ثلاث ترجمات مختلفة، إن أمكن. 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 ١٧–٤٧ من الترجمة الأسهل للفهم.</w:t>
      </w:r>
    </w:p>
    <w:p>
      <w:pPr>
        <w:bidi/>
      </w:pPr>
      <w:r>
        <w:rPr>
          <w:rtl/>
          <w:cs/>
          <w:lang w:val="ar_AE" w:bidi="ar_AE"/>
        </w:rPr>
      </w:r>
      <w:r>
        <w:rPr>
          <w:rtl/>
          <w:cs/>
          <w:lang w:val="ar_AE" w:bidi="ar_AE"/>
        </w:rPr>
        <w:t>كما تتذكرون، كان موسى وبنو إسرائيل في برية سيناء. وفي المقطع السابق، التقى يهوه بموسى في المسكن المكتمل، المعروف أيضًا باسم خيمة الاجتماع، وأمر موسى أن يُجري إحصاءً لجميع رجال بني إسرائيل القادرين على الحرب. كما اختار يهوه ١٢ رجلًا، قائدًا واحدًا من كل سبط، لمساعدة موسى وهارون في إحصاء بني إسرائيل. والآن، يُجري موسى وهارون والقادة الاثنا عشر إحصاءً لأسباط بني إسرائيل الاثني عشر.</w:t>
      </w:r>
    </w:p>
    <w:p>
      <w:pPr>
        <w:bidi/>
      </w:pPr>
      <w:r>
        <w:rPr>
          <w:rtl/>
          <w:cs/>
          <w:lang w:val="ar_AE" w:bidi="ar_AE"/>
        </w:rPr>
      </w:r>
      <w:r>
        <w:rPr>
          <w:rtl/>
          <w:cs/>
          <w:lang w:val="ar_AE" w:bidi="ar_AE"/>
        </w:rPr>
        <w:t>ويجمع موسى وهارون القادة الاثني عشر لمساعدتهما في إحصاء بني إسرائيل. وكما تتذكرون من المقطع السابق، فإن هذا الحدث يقع في اليوم الأول من الشهر الثاني في السنة الثانية منذ خروج بني إسرائيل من مصر. وبمساعدة الرجال الاثني عشر الذين اختارهم يهوه، يجمع موسى وهارون جماعة بني إسرائيل كلها. وفي المقطع السابق، أمر يهوه موسى أن يُحصي جميع رجال بني إسرائيل الذين بلغوا من العمر عشرين سنة أو أكثر، وبالتالي كانوا قادرين على الحرب. كما أمر يهوه موسى أن يُحصي الرجال بحسب عشائرهم وبيوت آبائهم. وتشير العشائر إلى مجموعات أكبر من الأقارب، بينما تشير بيوت الآباء أو العائلات إلى مجموعات أصغر من الأقارب. كما أمر يهوه موسى أن يُحصي بني إسرائيل رأسًا برأس، أو واحدًا تلو الآخر. والآن يطيع موسى يهوه، وبمساعدة القادة، يُحصي بني إسرائيل تمامًا كما أمر يهوه في برية سيناء.</w:t>
      </w:r>
    </w:p>
    <w:p>
      <w:pPr>
        <w:bidi/>
      </w:pPr>
      <w:r>
        <w:rPr>
          <w:rtl/>
          <w:cs/>
          <w:lang w:val="ar_AE" w:bidi="ar_AE"/>
        </w:rPr>
      </w:r>
      <w:r>
        <w:rPr>
          <w:rtl/>
          <w:cs/>
          <w:lang w:val="ar_AE" w:bidi="ar_AE"/>
        </w:rPr>
        <w:t>ويذكر موسى الآن إحصاء أسباط بني إسرائيل الاثني عشر مستخدمًا العبارات نفسها لكل سبط. ولكل سبط، يوضح موسى أنه سجّل بالاسم كل رجل بلغ من العمر عشرين سنة أو أكثر، وكان قادرًا جسديًا على الحرب. وتعني عبارة "كُلُّ خارِجٍ للحَربِ" أن أجسادهم كانت قوية بما يكفي للذهاب إلى الحرب. ويذكر موسى عدد الذكور في كل سبط، ثم يجمع كل هذه الأعداد في النهاية ليعطي العدد الإجمالي لرجال بني إسرائيل القادرين على الحرب.</w:t>
      </w:r>
    </w:p>
    <w:p>
      <w:pPr>
        <w:bidi/>
      </w:pPr>
      <w:r>
        <w:rPr>
          <w:rtl/>
          <w:cs/>
          <w:lang w:val="ar_AE" w:bidi="ar_AE"/>
        </w:rPr>
      </w:r>
      <w:r>
        <w:rPr>
          <w:rtl/>
          <w:cs/>
          <w:lang w:val="ar_AE" w:bidi="ar_AE"/>
        </w:rPr>
        <w:t>توقفوا هنا وتناقشوا كمجموعة: عندما تُحصون الناس في مجتمعكم، كيف تنظّمونهم؟ ومن الذي تُحصونه؟ ولماذا تنظّمونهم بهذه الطريقة؟ وما الطرق المختلفة التي تستخدمونها لتنظيم الناس في مجتمعكم أو منطقتكم؟ أوقفوا سماع هذا التسجيل الصوتي هنا.</w:t>
      </w:r>
    </w:p>
    <w:p>
      <w:pPr>
        <w:bidi/>
      </w:pPr>
      <w:r>
        <w:rPr>
          <w:rtl/>
          <w:cs/>
          <w:lang w:val="ar_AE" w:bidi="ar_AE"/>
        </w:rPr>
      </w:r>
      <w:r>
        <w:rPr>
          <w:rtl/>
          <w:cs/>
          <w:lang w:val="ar_AE" w:bidi="ar_AE"/>
        </w:rPr>
        <w:t>وأول سبط يذكره موسى هو سبط رأوبين. وكان رأوبين هو بكر إسرائيل. وهذا يعني أن رأوبين كان الابن البكر ليعقوب، الذي كان اسمه أيضًا إسرائيل. وكان عدد الرجال من سبط رأوبين الذين بلغوا من العمر عشرين سنة أو أكثر، وكانوا قادرين على الحرب، ٤٦٥٠٠ رجلًا.</w:t>
      </w:r>
    </w:p>
    <w:p>
      <w:pPr>
        <w:bidi/>
      </w:pPr>
      <w:r>
        <w:rPr>
          <w:rtl/>
          <w:cs/>
          <w:lang w:val="ar_AE" w:bidi="ar_AE"/>
        </w:rPr>
      </w:r>
      <w:r>
        <w:rPr>
          <w:rtl/>
          <w:cs/>
          <w:lang w:val="ar_AE" w:bidi="ar_AE"/>
        </w:rPr>
        <w:t>وكان عدد الرجال من سبط شمعون الذين بلغوا من العمر عشرين سنة أو أكثر، وكانوا قادرين على الحرب، ٥٩٣٠٠ رجلًا.</w:t>
      </w:r>
    </w:p>
    <w:p>
      <w:pPr>
        <w:bidi/>
      </w:pPr>
      <w:r>
        <w:rPr>
          <w:rtl/>
          <w:cs/>
          <w:lang w:val="ar_AE" w:bidi="ar_AE"/>
        </w:rPr>
      </w:r>
      <w:r>
        <w:rPr>
          <w:rtl/>
          <w:cs/>
          <w:lang w:val="ar_AE" w:bidi="ar_AE"/>
        </w:rPr>
        <w:t>ويستخدم موسى النمط نفسه ليذكر عدد الرجال في كل سبط. فكان لسبط جاد ٤٥٦٥٠ رجلًا. وكان لسبط يهوذا ٧٤٦٠٠ رجلًا. وكان لسبط يساكر ٥٤٤٠٠ رجلًا. وكان لسبط زبولون ٥٧٤٠٠ رجلًا. وكان لسبط أفرايم، ابن يوسف، ٤٠٥٠٠ رجلًا. وكان لسبط منسى ٣٢٢٠٠ رجلًا. وكان لسبط بنيامين ٣٥٤٠٠ رجلًا. وكان لسبط دان ٦٢٧٠٠ رجلًا. وكان لسبط أشير ٤١٥٠٠ رجلًا. وكان لسبط نفتالي ٥٣٤٠٠ رجلًا.</w:t>
      </w:r>
    </w:p>
    <w:p>
      <w:pPr>
        <w:bidi/>
      </w:pPr>
      <w:r>
        <w:rPr>
          <w:rtl/>
          <w:cs/>
          <w:lang w:val="ar_AE" w:bidi="ar_AE"/>
        </w:rPr>
      </w:r>
      <w:r>
        <w:rPr>
          <w:rtl/>
          <w:cs/>
          <w:lang w:val="ar_AE" w:bidi="ar_AE"/>
        </w:rPr>
        <w:t>ويقول موسى إن الأسماء التي سجلها كانت جميع الأسماء التي أحصاها أو قيدها بمساعدة قادة الأسباط الاثني عشر. وكان جميع الذكور الذين أحصاهم موسى يبلغون من العمر عشرين سنة أو أكثر، وقد أُحصوا بحسب عائلاتهم. وكان العدد الإجمالي لرجال بني إسرائيل القادرين على الحرب هو ٦٠٣٥٥٠.</w:t>
      </w:r>
    </w:p>
    <w:p>
      <w:pPr>
        <w:bidi/>
      </w:pPr>
      <w:r>
        <w:rPr>
          <w:rtl/>
          <w:cs/>
          <w:lang w:val="ar_AE" w:bidi="ar_AE"/>
        </w:rPr>
      </w:r>
      <w:r>
        <w:rPr>
          <w:rtl/>
          <w:cs/>
          <w:lang w:val="ar_AE" w:bidi="ar_AE"/>
        </w:rPr>
        <w:t>ويلاحظ موسى أنه لم يُحصِ اللاويين، أي نسل لاوي، ضمن هذا الإحصاء. وسنعرف السبب في المقطع التالي.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 ١٧–٤٧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يجمع موسى وهارون قادة الأسباط الاثني عشر. ومعًا يقومون بإحصاء أسباط بني إسرائيل الاثني عشر كما أمر يهوه.</w:t>
      </w:r>
    </w:p>
    <w:p>
      <w:pPr>
        <w:bidi/>
      </w:pPr>
      <w:r>
        <w:rPr>
          <w:rtl/>
          <w:cs/>
          <w:lang w:val="ar_AE" w:bidi="ar_AE"/>
        </w:rPr>
      </w:r>
      <w:r>
        <w:rPr>
          <w:b/>
          <w:rtl/>
          <w:cs/>
          <w:lang w:val="ar_AE" w:bidi="ar_AE"/>
        </w:rPr>
        <w:t>في المشهد الثاني:</w:t>
      </w:r>
      <w:r>
        <w:rPr>
          <w:rtl/>
          <w:cs/>
          <w:lang w:val="ar_AE" w:bidi="ar_AE"/>
        </w:rPr>
        <w:t xml:space="preserve"> يكتب موسى، أو يسجل، اسم كل رجل من بني إسرائيل بلغ من العمر عشرين سنة أو أكثر وكان قادرًا على الحرب. ويُسجلهم بحسب الأسباط، والعشائر، وبيوت الآباء. ولا يُحصي موسى اللاويين. وفي المجموع، يوجد ٦٠٣٥٥٠ رجلًا من بني إسرائيل قادرين على الحرب.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قادة الأسباط الاثنا عشر</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اللاويون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موسى وبنو إسرائيل في برية سيناء. والبرية هي منطقة جافة ومقفرة لا يوجد فيها تقريبًا أشجار أو شجيرات. وكانت هذه البرية تقع عند سفح جبل سيناء.</w:t>
      </w:r>
    </w:p>
    <w:p>
      <w:pPr>
        <w:bidi/>
      </w:pPr>
      <w:r>
        <w:rPr>
          <w:rtl/>
          <w:cs/>
          <w:lang w:val="ar_AE" w:bidi="ar_AE"/>
        </w:rPr>
      </w:r>
      <w:r>
        <w:rPr>
          <w:rtl/>
          <w:cs/>
          <w:lang w:val="ar_AE" w:bidi="ar_AE"/>
        </w:rPr>
        <w:t>ومن المهم أن تتذكروا أن يهوه التقى بموسى وأمره أن يُجري إحصاءً لجميع رجال بني إسرائيل القادرين على الحرب. كما أعطى يهوه موسى أسماء ١٢ رجلًا، رجلًا واحدًا من كل سبط، ليساعدوا موسى وهارون في إحصاء بني إسرائيل.</w:t>
      </w:r>
    </w:p>
    <w:p>
      <w:pPr>
        <w:bidi/>
      </w:pPr>
      <w:r>
        <w:rPr>
          <w:rtl/>
          <w:cs/>
          <w:lang w:val="ar_AE" w:bidi="ar_AE"/>
        </w:rPr>
      </w:r>
      <w:r>
        <w:rPr>
          <w:rtl/>
          <w:cs/>
          <w:lang w:val="ar_AE" w:bidi="ar_AE"/>
        </w:rPr>
        <w:t>وكان اليوم الأول من الشهر الثاني في السنة الثانية منذ أن أخرج يهوه بني إسرائيل من مصر.</w:t>
      </w:r>
    </w:p>
    <w:p>
      <w:pPr>
        <w:bidi/>
      </w:pPr>
      <w:r>
        <w:rPr>
          <w:rtl/>
          <w:cs/>
          <w:lang w:val="ar_AE" w:bidi="ar_AE"/>
        </w:rPr>
      </w:r>
      <w:r>
        <w:rPr>
          <w:rtl/>
          <w:cs/>
          <w:lang w:val="ar_AE" w:bidi="ar_AE"/>
        </w:rPr>
        <w:t>ويطيع موسى يهوه ويجمع قادة الأسباط الاثني عشر مع أخيه هارون. ومعًا يجمعون جميع بني إسرائيل ويُجرون إحصاءً للأسباط الاثني عشر.</w:t>
      </w:r>
    </w:p>
    <w:p>
      <w:pPr>
        <w:bidi/>
      </w:pPr>
      <w:r>
        <w:rPr>
          <w:rtl/>
          <w:cs/>
          <w:lang w:val="ar_AE" w:bidi="ar_AE"/>
        </w:rPr>
      </w:r>
      <w:r>
        <w:rPr>
          <w:rtl/>
          <w:cs/>
          <w:lang w:val="ar_AE" w:bidi="ar_AE"/>
        </w:rPr>
        <w:t>ومن المهم أن تلاحظوا أن كلمة "أحصى" يمكن أن تُترجم أيضًا إلى "سجّل" أو "قيّد"، وهذا يعني على الأرجح أن موسى كان يكتب أسماء جميع رجال بني إسرائيل. وعلى الأرجح ساعد قادة الأسباط الاثنا عشر موسى في تنظيم أسباطهم، وبيوت الآباء، والذكور الذين بلغوا من العمر عشرين سنة أو أكثر وكانوا قادرين على الحرب.</w:t>
      </w:r>
    </w:p>
    <w:p>
      <w:pPr>
        <w:bidi/>
      </w:pPr>
      <w:r>
        <w:rPr>
          <w:rtl/>
          <w:cs/>
          <w:lang w:val="ar_AE" w:bidi="ar_AE"/>
        </w:rPr>
      </w:r>
      <w:r>
        <w:rPr>
          <w:rtl/>
          <w:cs/>
          <w:lang w:val="ar_AE" w:bidi="ar_AE"/>
        </w:rPr>
        <w:t>ومن المهم أن تلاحظوا أن موسى يستخدم العبارات نفسها عند تسجيل الإحصاء بحسب السبط، والعشيرة، وبيت الأب. وفي كل مرة يذكر فيها موسى أحد أسباط بني إسرائيل في الإحصاء، يستخدم العبارات نفسها لكل سبط. فيبدأ أولًا بكلمة "بنو..." ليُظهر اسم السبط الذي ينتمي إليه الأشخاص الذين جرى إحصاؤهم. ولكل سبط، يوضح موسى أنه سجّل بالاسم كل رجل بلغ من العمر عشرين سنة أو أكثر، وكان قادرًا جسديًا على الحرب. وتعني عبارة "كُلُّ خارِجٍ للحَربِ" أن أجسادهم كانت قوية بما يكفي للذهاب إلى الحرب. ويُحصي موسى الرجال بحسب عشائرهم وبيوت آبائهم. وأخيرًا، يذكر موسى عدد الذكور في كل سبط مبتدئًا بعبارة مثل "المَعدودونَ مِنهُمْ لسِبطِ..." وأيًا كانت العبارة التي تستخدمونها في الترجمة، تأكدوا من استخدام العبارة نفسها وبالترتيب نفسه لكل سبط يذكره موسى.</w:t>
      </w:r>
    </w:p>
    <w:p>
      <w:pPr>
        <w:bidi/>
      </w:pPr>
      <w:r>
        <w:rPr>
          <w:rtl/>
          <w:cs/>
          <w:lang w:val="ar_AE" w:bidi="ar_AE"/>
        </w:rPr>
      </w:r>
      <w:r>
        <w:rPr>
          <w:rtl/>
          <w:cs/>
          <w:lang w:val="ar_AE" w:bidi="ar_AE"/>
        </w:rPr>
        <w:t>توقفوا هنا وتناقشوا حول هذا السؤال كمجموعة: ما العبارات التي يستخدمها الناس في المكان الذي تعيشون فيه عندما يُحصون الناس رسميًا؟ أوقفوا سماع هذا التسجيل الصوتي هنا.</w:t>
      </w:r>
    </w:p>
    <w:p>
      <w:pPr>
        <w:bidi/>
      </w:pPr>
      <w:r>
        <w:rPr>
          <w:rtl/>
          <w:cs/>
          <w:lang w:val="ar_AE" w:bidi="ar_AE"/>
        </w:rPr>
      </w:r>
      <w:r>
        <w:rPr>
          <w:rtl/>
          <w:cs/>
          <w:lang w:val="ar_AE" w:bidi="ar_AE"/>
        </w:rPr>
        <w:t>ومن المهم أن تلاحظوا أن موسى لا يُحصي سبط لاوي. وبدلًا من ذلك، ينقسم سبط يوسف إلى سبطين: أفرايم ومنسى. وهذا لأن ليهوه غرضًا خاصًا للاويين.</w:t>
      </w:r>
    </w:p>
    <w:p>
      <w:pPr>
        <w:bidi/>
      </w:pPr>
      <w:r>
        <w:rPr>
          <w:rtl/>
          <w:cs/>
          <w:lang w:val="ar_AE" w:bidi="ar_AE"/>
        </w:rPr>
      </w:r>
      <w:r>
        <w:rPr>
          <w:rtl/>
          <w:cs/>
          <w:lang w:val="ar_AE" w:bidi="ar_AE"/>
        </w:rPr>
        <w:t>وإحدى الطرق لإظهار هذا هي تقسيم الممثلين أو الأشياء إلى ١٣ مجموعة. ويمكن لموسى أن يُحصي ١٢ مجموعة منها، لكنه لا يُحصي المجموعة الأخيرة. كما يمكن للممثلين الذين يؤدون دور قادة الأسباط الاثني عشر أن يساعدوا في تنظيم أسباطهم أثناء قيام موسى بإحصائهم.</w:t>
      </w:r>
    </w:p>
    <w:p>
      <w:pPr>
        <w:bidi/>
      </w:pPr>
      <w:r>
        <w:rPr>
          <w:rtl/>
          <w:cs/>
          <w:lang w:val="ar_AE" w:bidi="ar_AE"/>
        </w:rPr>
      </w:r>
      <w:r>
        <w:rPr>
          <w:rtl/>
          <w:cs/>
          <w:lang w:val="ar_AE" w:bidi="ar_AE"/>
        </w:rPr>
        <w:t>وبعد أن يُحصي موسى كل واحد من الأسباط الاثني عشر، يقول إن العدد الإجمالي لرجال بني إسرائيل القادرين على الحرب هو ٦٠٣٥٥٠.</w:t>
      </w:r>
    </w:p>
    <w:p>
      <w:pPr>
        <w:bidi/>
      </w:pPr>
      <w:r>
        <w:rPr>
          <w:rtl/>
          <w:cs/>
          <w:lang w:val="ar_AE" w:bidi="ar_AE"/>
        </w:rPr>
      </w:r>
      <w:r>
        <w:rPr>
          <w:rtl/>
          <w:cs/>
          <w:lang w:val="ar_AE" w:bidi="ar_AE"/>
        </w:rPr>
        <w:t>توقفوا هنا وتناقشوا حول هذه الأسئلة كمجموعة: كيف تذكرون الأعداد الكبيرة مثل هذا العدد في لغتكم؟ وما الأنماط التي تستخدمونها عندما تحتاجون إلى تذكُّر قوائم طويلة من الأسماء؟ وأي أسماء تذكرونها أولًا؟ ولماذا؟ وكيف تنطقون الأرقام الكبيرة في لغتكم؟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 ١٧–٤٧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قادة الأسباط الاثنا عشر</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اللاويون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وهارون وهما يجمعان قادة الأسباط الاثني عشر. ويجمع موسى وهارون وقادة الأسباط الاثنا عشر جميع بني إسرائيل ويُجرون إحصاءً للأسباط الاثني عشر كما أمر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قادة الأسباط: "بماذا تشعر أو بماذا تفكر؟" قد يجيب الشخص بأشياء مثل: "يشرفني أن أساعد موسى في إحصاء سبطي"، أو: "يهوه حكيم لأنه أعطى موسى مساعدين، لأن عدد الناس كبير جدًا"، أو "أشعر بالتوتر. فلا أحب فكرة الذهاب إلى الحرب، لكنني أثق أن يهوه معنا."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يكتب اسم كل رجل من بني إسرائيل بلغ من العمر عشرين سنة أو أكثر وكان قادرًا على الحرب. ويُسجلهم بحسب الأسباط، والعشائر، وبيوت الآباء. ولا يُحصي موسى اللاويين.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اللاويين: "بماذا تشعر أو بماذا تفكر؟" قد يجيب الشخص بأمور مثل: "أشعر بالفضول. وأتساءل ما هو قصد يهوه لنا"، أو "يهوه يُعدنا للذهاب إلى الحرب. لا بد أننا اقتربنا من أرض كنعان"، أو "أشعر بالرهبة. فيهوه منظم جدًا."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النهاية، يُحصي موسى ٦٠٣٥٥٠ رجلًا من بني إسرائيل كانوا قادرين على الحرب.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 ١٧–٤٧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يطيع موسى يهوه ويجمع جميع بني إسرائيل. ويقوم موسى وهارون وقادة الأسباط الاثنا عشر بإحصاء بني إسرائيل بحسب العشائر وبيوت الآباء. والعشيرة هي مجموعة كبيرة من الأقارب. وكانت كل عشيرة تتكون من مجموعات عائلية أصغر كان بنو إسرائيل يسمونها عائلات أو "بيوت آباء". وتتكوَّن العشيرة من عدة عائلات، وتشمل ثلاثة أو أربعة أجيال. وتأكدوا من استخدام الكلمات نفسها لكل من "العشيرة" و"بيت الأب" التي استخدمتموها في المقطع السابق.</w:t>
      </w:r>
    </w:p>
    <w:p>
      <w:pPr>
        <w:bidi/>
      </w:pPr>
      <w:r>
        <w:rPr>
          <w:rtl/>
          <w:cs/>
          <w:lang w:val="ar_AE" w:bidi="ar_AE"/>
        </w:rPr>
      </w:r>
      <w:r>
        <w:rPr>
          <w:rtl/>
          <w:cs/>
          <w:lang w:val="ar_AE" w:bidi="ar_AE"/>
        </w:rPr>
        <w:t xml:space="preserve">ويُحصي موسى بني إسرائيل كما أمره </w:t>
      </w:r>
      <w:r>
        <w:rPr>
          <w:b/>
          <w:rtl/>
          <w:cs/>
          <w:lang w:val="ar_AE" w:bidi="ar_AE"/>
        </w:rPr>
        <w:t>يهوه</w:t>
      </w:r>
      <w:r>
        <w:rPr>
          <w:rtl/>
          <w:cs/>
          <w:lang w:val="ar_AE" w:bidi="ar_AE"/>
        </w:rPr>
        <w:t xml:space="preserve">. يهوه (الرب) هو الاسم الشخصي لله، ويُستخدم في كل هذا المقطع. احرصوا على استخدام الكلمة أو العبارة ذاتها التي استخدمتموها في المقاطع السابقة للإشارة إلى الرب (يهوه). ويمكنكم العثور على مزيد من المعلومات عن اسم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ويُحصي موسى بني إسرائيل في </w:t>
      </w:r>
      <w:r>
        <w:rPr>
          <w:b/>
          <w:rtl/>
          <w:cs/>
          <w:lang w:val="ar_AE" w:bidi="ar_AE"/>
        </w:rPr>
        <w:t>برية</w:t>
      </w:r>
      <w:r>
        <w:rPr>
          <w:rtl/>
          <w:cs/>
          <w:lang w:val="ar_AE" w:bidi="ar_AE"/>
        </w:rPr>
        <w:t xml:space="preserve"> سيناء. استخدموا الكلمات ذاتها للإشارة إلى البريّة التي استخدمتموها في المقاطع السابقة وتذكَّروا أنَّ تعبير بريّة </w:t>
      </w:r>
      <w:r>
        <w:rPr>
          <w:rtl/>
          <w:cs/>
          <w:lang w:val="ar_AE" w:bidi="ar_AE"/>
        </w:rPr>
        <w:t>مذكور</w:t>
      </w:r>
      <w:r>
        <w:rPr>
          <w:rtl/>
          <w:cs/>
          <w:lang w:val="ar_AE" w:bidi="ar_AE"/>
        </w:rPr>
        <w:t xml:space="preserve"> في "قاموس الكلمات الرئيسية".</w:t>
      </w:r>
    </w:p>
    <w:p>
      <w:pPr>
        <w:bidi/>
      </w:pPr>
      <w:r>
        <w:rPr>
          <w:rtl/>
          <w:cs/>
          <w:lang w:val="ar_AE" w:bidi="ar_AE"/>
        </w:rPr>
      </w:r>
      <w:r>
        <w:rPr>
          <w:rtl/>
          <w:cs/>
          <w:lang w:val="ar_AE" w:bidi="ar_AE"/>
        </w:rPr>
        <w:t>ويقول موسى إن رأوبين كان الابن البكر لإسرائيل. وكما تتذكرون، كان إبراهيم هو الجد الأول لبني إسرائيل، لكن يعقوب حفيد إبراهيم هو الذي أعطاه يهوه لاحقًا اسم إسرائيل. ومنذ ذلك الوقت، صار نسل إبراهيم يُدعون بني إسرائيل. وهنا تشير كلمة "إسرائيل" إلى يعقوب، جد بني إسرائيل. وفي وقت لاحق، عندما يقول موسى "قادة إسرائيل الاثنا عشر"، فإن كلمة "إسرائيل" تشير إلى نسل يعقوب كشعب أو أمة. وتأكدوا من أن جمهوركم يفهم الفرق بين الطريقتين اللتين تُستخدم بهما كلمة "إسرائيل".</w:t>
      </w:r>
    </w:p>
    <w:p>
      <w:pPr>
        <w:bidi/>
      </w:pPr>
      <w:r>
        <w:rPr>
          <w:rtl/>
          <w:cs/>
          <w:lang w:val="ar_AE" w:bidi="ar_AE"/>
        </w:rPr>
      </w:r>
      <w:r>
        <w:rPr>
          <w:rtl/>
          <w:cs/>
          <w:lang w:val="ar_AE" w:bidi="ar_AE"/>
        </w:rPr>
        <w:t xml:space="preserve">توقفوا هنا وتناقشوا كمجموعة حول الكلمة أو العبارة التي ستستخدمونها لكلمة </w:t>
      </w:r>
      <w:r>
        <w:rPr>
          <w:b/>
          <w:rtl/>
          <w:cs/>
          <w:lang w:val="ar_AE" w:bidi="ar_AE"/>
        </w:rPr>
        <w:t>"إسرائيل"</w:t>
      </w:r>
      <w:r>
        <w:rPr>
          <w:rtl/>
          <w:cs/>
          <w:lang w:val="ar_AE" w:bidi="ar_AE"/>
        </w:rPr>
        <w:t xml:space="preserve">. وابحثوا عن </w:t>
      </w:r>
      <w:r>
        <w:rPr>
          <w:rtl/>
          <w:cs/>
          <w:lang w:val="ar_AE" w:bidi="ar_AE"/>
        </w:rPr>
        <w:t>إسرائيل</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هنا الكلمة نفسها التي استخدمتموها هناك. أوقفوا سماع هذا التسجيل الصوتي هنا.</w:t>
      </w:r>
    </w:p>
    <w:p>
      <w:pPr>
        <w:bidi/>
      </w:pPr>
      <w:r>
        <w:rPr>
          <w:rtl/>
          <w:cs/>
          <w:lang w:val="ar_AE" w:bidi="ar_AE"/>
        </w:rPr>
      </w:r>
      <w:r>
        <w:rPr>
          <w:rtl/>
          <w:cs/>
          <w:lang w:val="ar_AE" w:bidi="ar_AE"/>
        </w:rPr>
        <w:t>ويذكر موسى نسل كل ابن من أبناء إسرائيل. ونسل الشخص هو أبنائه وأحفاده، وجميع الأجيال المستقبلية من نفس تسلسل العائلة. وبنو إسرائيل هم نسل إبراهيم، وكل سبط يتكوَّن من أبناء إسرائيل، أي يعقوب حفيد إبراهيم.</w:t>
      </w:r>
    </w:p>
    <w:p>
      <w:pPr>
        <w:bidi/>
      </w:pPr>
      <w:r>
        <w:rPr>
          <w:rtl/>
          <w:cs/>
          <w:lang w:val="ar_AE" w:bidi="ar_AE"/>
        </w:rPr>
      </w:r>
      <w:r>
        <w:rPr>
          <w:rtl/>
          <w:cs/>
          <w:lang w:val="ar_AE" w:bidi="ar_AE"/>
        </w:rPr>
        <w:t xml:space="preserve">توقفوا هنا وتناقشوا كمجموعة حول الكلمة أو العبارة التي ستستخدمونها لكلمة </w:t>
      </w:r>
      <w:r>
        <w:rPr>
          <w:b/>
          <w:rtl/>
          <w:cs/>
          <w:lang w:val="ar_AE" w:bidi="ar_AE"/>
        </w:rPr>
        <w:t>"نسل"</w:t>
      </w:r>
      <w:r>
        <w:rPr>
          <w:rtl/>
          <w:cs/>
          <w:lang w:val="ar_AE" w:bidi="ar_AE"/>
        </w:rPr>
        <w:t>. لمزيدٍ من المعلومات، ابحثوا عن كلمة</w:t>
      </w:r>
      <w:r>
        <w:rPr>
          <w:rtl/>
          <w:cs/>
          <w:lang w:val="ar_AE" w:bidi="ar_AE"/>
        </w:rPr>
        <w:t xml:space="preserve"> نسل</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ويلاحظ موسى أنه لم يُحصِ اللاويين، أي نسل لاوي، ضمن هذا الإحصاء. وكان اللاويون أحد أسباط إسرائيل الاثني عشر. وهم نسل لاوي ابن يعقوب. وكان موسى وهارون من نسل لاوي. وقد اختار يهوه اللاويين اختيارًا خاصًا لكي يخدموه في المسكن، أو خيمة الاجتماع، ولكي يعتنوا بها.</w:t>
      </w:r>
    </w:p>
    <w:p>
      <w:pPr>
        <w:bidi/>
      </w:pPr>
      <w:r>
        <w:rPr>
          <w:rtl/>
          <w:cs/>
          <w:lang w:val="ar_AE" w:bidi="ar_AE"/>
        </w:rPr>
      </w:r>
      <w:r>
        <w:rPr>
          <w:rtl/>
          <w:cs/>
          <w:lang w:val="ar_AE" w:bidi="ar_AE"/>
        </w:rPr>
        <w:t xml:space="preserve">توقفوا هنا وتناقشوا كمجموعة حول الكلمة أو العبارة التي ستستخدمونها لكلمة </w:t>
      </w:r>
      <w:r>
        <w:rPr>
          <w:b/>
          <w:rtl/>
          <w:cs/>
          <w:lang w:val="ar_AE" w:bidi="ar_AE"/>
        </w:rPr>
        <w:t>"اللاويين"</w:t>
      </w:r>
      <w:r>
        <w:rPr>
          <w:rtl/>
          <w:cs/>
          <w:lang w:val="ar_AE" w:bidi="ar_AE"/>
        </w:rPr>
        <w:t>. وابحثوا عن "</w:t>
      </w:r>
      <w:r>
        <w:rPr>
          <w:rtl/>
          <w:cs/>
          <w:lang w:val="ar_AE" w:bidi="ar_AE"/>
        </w:rPr>
        <w:t>اللاويين</w:t>
      </w:r>
      <w:r>
        <w:rPr>
          <w:rtl/>
          <w:cs/>
          <w:lang w:val="ar_AE" w:bidi="ar_AE"/>
        </w:rPr>
        <w:t>" في "قاموس الكلمات الرئيسية" للحصول على مزيد من المعلومات. وإذا كنتم قد ترجمتم هذه الكلمة بالفعل في سفر آخر من الكتاب المقدس، فاستخدموا هنا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1:48–54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 ٤٨–٥٤ واحفظوه في قلوبكم.</w:t>
      </w:r>
    </w:p>
    <w:p>
      <w:pPr>
        <w:bidi/>
      </w:pPr>
      <w:r>
        <w:rPr>
          <w:rtl/>
          <w:cs/>
          <w:lang w:val="ar_AE" w:bidi="ar_AE"/>
        </w:rPr>
      </w:r>
      <w:r>
        <w:rPr>
          <w:rtl/>
          <w:cs/>
          <w:lang w:val="ar_AE" w:bidi="ar_AE"/>
        </w:rPr>
        <w:t>استمعوا إلى نسخة صوتية من سفر العدد ١: ٤٨–٥٤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 ٤٨–٥٤ من الترجمة الأسهل فهمًا.</w:t>
      </w:r>
    </w:p>
    <w:p>
      <w:pPr>
        <w:bidi/>
      </w:pPr>
      <w:r>
        <w:rPr>
          <w:rtl/>
          <w:cs/>
          <w:lang w:val="ar_AE" w:bidi="ar_AE"/>
        </w:rPr>
      </w:r>
      <w:r>
        <w:rPr>
          <w:rtl/>
          <w:cs/>
          <w:lang w:val="ar_AE" w:bidi="ar_AE"/>
        </w:rPr>
        <w:t>كان موسى قد انتهى لتوِّه من إحصاء جميع الرجال القادرين على الحرب من أسباط إسرائيل المختلفة. وقد اتبع موسى تعليمات يهوه ولم يُحصِ سبط لاوي، أي اللاويين. وبدلًا من ذلك، يختار يهوه في هذا المقطع اللاويين اختيارًا خاصًا لكي يعتنوا بالمسكن، أو بيت يهوه، ويحرسوه. يهوه (الرب) هو الاسم الشخصي لله، ويُستخدم في كل هذا المقطع.</w:t>
      </w:r>
    </w:p>
    <w:p>
      <w:pPr>
        <w:bidi/>
      </w:pPr>
      <w:r>
        <w:rPr>
          <w:rtl/>
          <w:cs/>
          <w:lang w:val="ar_AE" w:bidi="ar_AE"/>
        </w:rPr>
      </w:r>
      <w:r>
        <w:rPr>
          <w:rtl/>
          <w:cs/>
          <w:lang w:val="ar_AE" w:bidi="ar_AE"/>
        </w:rPr>
        <w:t>ولا يزال بنو إسرائيل، في برية سيناء، وقد انتهوا حديثًا من بناء المسكن. وعلى الأرجح أعطى يهوه موسى تعليماته بخصوص اللاويين ضمن تعليماته الخاصة بالإحصاء. لكن موسى يعامل دور يهوه للاويين باعتباره أمرًا منفصلًا أو مخصصًا لهم وحدهم. وكان اللاويون من نسل لاوي، الذي كان واحدًا من أبناء يعقوب الاثني عشر. وكان يهوه على وشك أن يفعل شيئًا خاصًا ومهمًا من خلال اللاويين.</w:t>
      </w:r>
    </w:p>
    <w:p>
      <w:pPr>
        <w:bidi/>
      </w:pPr>
      <w:r>
        <w:rPr>
          <w:rtl/>
          <w:cs/>
          <w:lang w:val="ar_AE" w:bidi="ar_AE"/>
        </w:rPr>
      </w:r>
      <w:r>
        <w:rPr>
          <w:rtl/>
          <w:cs/>
          <w:lang w:val="ar_AE" w:bidi="ar_AE"/>
        </w:rPr>
        <w:t xml:space="preserve">يقول يهوه لموسى أن يعيّن اللاويين، أي يختارهم ليكونوا مسؤولين عن مسكن الشهادة وكل أدواته. وكما تتذكرون، كان المسكن خيمة كبيرة يمكن نقلها من مكان إلى آخر، وكان يهوه يسكن فيها ويعبده فيها بنو إسرائيل. ويستخدم موسى عبارة "مسكن الشهادة" لأن الخيمة كانت المكان الذي كان يحتفظ فيه موسى بتابوت العهد، الذي كان يحتوي على لوحي الحجر، أو الوصايا العشر. وكان هذان اللوحان شهادة أو ضمانًا للعهد، أو الوعد الملزم، الذي قطعه يهوه مع شعبه المختار، بني إسرائيل. ويمكنكم العثور على مزيد من المعلومات عن </w:t>
      </w:r>
      <w:r>
        <w:rPr>
          <w:b/>
          <w:rtl/>
          <w:cs/>
          <w:lang w:val="ar_AE" w:bidi="ar_AE"/>
        </w:rPr>
        <w:t>تابوت العهد</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وانظروا كمجموعة إلى رسم يوضح شكل </w:t>
      </w:r>
      <w:r>
        <w:rPr>
          <w:rtl/>
          <w:cs/>
          <w:lang w:val="ar_AE" w:bidi="ar_AE"/>
        </w:rPr>
        <w:t>المسكن</w:t>
      </w:r>
      <w:r>
        <w:rPr>
          <w:rtl/>
          <w:cs/>
          <w:lang w:val="ar_AE" w:bidi="ar_AE"/>
        </w:rPr>
        <w:t xml:space="preserve"> بعد تركيبه. أوقفوا سماع هذا التسجيل الصوتي هنا.</w:t>
      </w:r>
    </w:p>
    <w:p>
      <w:pPr>
        <w:bidi/>
      </w:pPr>
      <w:r>
        <w:rPr>
          <w:rtl/>
          <w:cs/>
          <w:lang w:val="ar_AE" w:bidi="ar_AE"/>
        </w:rPr>
      </w:r>
      <w:r>
        <w:rPr>
          <w:rtl/>
          <w:cs/>
          <w:lang w:val="ar_AE" w:bidi="ar_AE"/>
        </w:rPr>
        <w:t>ويؤكد يهوه أن اللاويين وحدهم هم الذين يمكنهم حمل المسكن وكل ما يخصه. فاللاويون وحدهم هم الذين سيحملون الخيمة، ويعتنون بها، ويُقيمون خيامهم حولها. وهذا يعني أن اللاويين سيقيمون خيامهم في دائرة حول المسكن.</w:t>
      </w:r>
    </w:p>
    <w:p>
      <w:pPr>
        <w:bidi/>
      </w:pPr>
      <w:r>
        <w:rPr>
          <w:rtl/>
          <w:cs/>
          <w:lang w:val="ar_AE" w:bidi="ar_AE"/>
        </w:rPr>
      </w:r>
      <w:r>
        <w:rPr>
          <w:rtl/>
          <w:cs/>
          <w:lang w:val="ar_AE" w:bidi="ar_AE"/>
        </w:rPr>
        <w:t xml:space="preserve">توقفوا هنا وانظروا كمجموعة إلى صورة </w:t>
      </w:r>
      <w:r>
        <w:rPr>
          <w:rtl/>
          <w:cs/>
          <w:lang w:val="ar_AE" w:bidi="ar_AE"/>
        </w:rPr>
        <w:t>لخيمة كان يستخدمها بنو إسرائيل</w:t>
      </w:r>
      <w:r>
        <w:rPr>
          <w:rtl/>
          <w:cs/>
          <w:lang w:val="ar_AE" w:bidi="ar_AE"/>
        </w:rPr>
        <w:t>. أوقفوا سماع هذا التسجيل الصوتي هنا.</w:t>
      </w:r>
    </w:p>
    <w:p>
      <w:pPr>
        <w:bidi/>
      </w:pPr>
      <w:r>
        <w:rPr>
          <w:rtl/>
          <w:cs/>
          <w:lang w:val="ar_AE" w:bidi="ar_AE"/>
        </w:rPr>
      </w:r>
      <w:r>
        <w:rPr>
          <w:rtl/>
          <w:cs/>
          <w:lang w:val="ar_AE" w:bidi="ar_AE"/>
        </w:rPr>
        <w:t>وعندما يريد يهوه أن ينتقل المسكن من مكان إلى آخر، فإن اللاويين وحدهم هم الذين سينزلون المسكن، ويجمعونه، ثم يعيدون نصبه عندما يصل بنو إسرائيل إلى مكان إقامتهم التالي. ويحذر يهوه موسى بشدة من أن أي إسرائيلي ليس من اللاويين إذا اقترب من المسكن، فإن الحراس من اللاويين سيقتلونه.</w:t>
      </w:r>
    </w:p>
    <w:p>
      <w:pPr>
        <w:bidi/>
      </w:pPr>
      <w:r>
        <w:rPr>
          <w:rtl/>
          <w:cs/>
          <w:lang w:val="ar_AE" w:bidi="ar_AE"/>
        </w:rPr>
      </w:r>
      <w:r>
        <w:rPr>
          <w:rtl/>
          <w:cs/>
          <w:lang w:val="ar_AE" w:bidi="ar_AE"/>
        </w:rPr>
        <w:t>أما بقية بني إسرائيل، فسيُقيمون خيامهم بحسب أسباطهم وفرقهم، أو مجموعات الرجال المقاتلين. وهذا يعني أن موسى كان قد نظم بني إسرائيل كجيش كبير. وكان بنو إسرائيل يستخدمون رايات، أو أعلامًا، لتمييز الأسباط المختلفة بعضها عن بعض. وكانت هذه علامة مرئية أو إشارة، وعلى الأرجح كانت نوعًا من الأعلام، تساعد على تقسيم معسكر بني إسرائيل إلى أقسام مختلفة.</w:t>
      </w:r>
    </w:p>
    <w:p>
      <w:pPr>
        <w:bidi/>
      </w:pPr>
      <w:r>
        <w:rPr>
          <w:rtl/>
          <w:cs/>
          <w:lang w:val="ar_AE" w:bidi="ar_AE"/>
        </w:rPr>
      </w:r>
      <w:r>
        <w:rPr>
          <w:rtl/>
          <w:cs/>
          <w:lang w:val="ar_AE" w:bidi="ar_AE"/>
        </w:rPr>
        <w:t>توقفوا هنا وتناقشوا كمجموعة حول هذا السؤال: كيف تصفون المجموعات التي تسافر كثيرًا في ثقافتكم؟ وكيف ينظمون أو يرتبون أماكن إقامتهم كل ليلة؟ وكيف ينظم الناس في القرى أماكن سكنهم؟ وما أنواع المسؤوليات التي تتحملها المجموعات الصغيرة داخل المجموعة الكبيرة؟ أوقفوا سماع هذا التسجيل الصوتي هنا.</w:t>
      </w:r>
    </w:p>
    <w:p>
      <w:pPr>
        <w:bidi/>
      </w:pPr>
      <w:r>
        <w:rPr>
          <w:rtl/>
          <w:cs/>
          <w:lang w:val="ar_AE" w:bidi="ar_AE"/>
        </w:rPr>
      </w:r>
      <w:r>
        <w:rPr>
          <w:rtl/>
          <w:cs/>
          <w:lang w:val="ar_AE" w:bidi="ar_AE"/>
        </w:rPr>
        <w:t>وعلى النقيض من بقية الأسباط، كان اللاويون يُقيمون خيامهم حول المسكن. وقد فعل يهوه ذلك حتى لا يقترب بقية بني إسرائيل من المسكن. فإذا اقترب بنو إسرائيل الآخرون من المسكن، فإن ذلك سيجلب غضب يهوه على الجماعة، لأن هؤلاء الإسرائيليين لم يُفرَزوا لخدمة يهوه كما فُرز اللاويون. ولم يكن اللاويون يعتنون بالمسكن فقط، بل كانت الدائرة التي يشكلونها حوله تقوم أيضًا بحراسته. فكان اللاويون يمنعون الآخرين من الاقتراب من المسكن، كما كانوا يحمون الشعب من غضب يهوه.</w:t>
      </w:r>
    </w:p>
    <w:p>
      <w:pPr>
        <w:bidi/>
      </w:pPr>
      <w:r>
        <w:rPr>
          <w:rtl/>
          <w:cs/>
          <w:lang w:val="ar_AE" w:bidi="ar_AE"/>
        </w:rPr>
      </w:r>
      <w:r>
        <w:rPr>
          <w:rtl/>
          <w:cs/>
          <w:lang w:val="ar_AE" w:bidi="ar_AE"/>
        </w:rPr>
        <w:t>توقفوا هنا وتناقشوا كمجموعة حول هذا السؤال: كيف يحمي الناس أو يحرسون الأماكن المقدسة في ثقافتكم؟ وماذا يحدث إذا حاول شخص أن يقترب دون إذن؟ أوقفوا سماع هذا التسجيل الصوتي هنا.</w:t>
      </w:r>
    </w:p>
    <w:p>
      <w:pPr>
        <w:bidi/>
      </w:pPr>
      <w:r>
        <w:rPr>
          <w:rtl/>
          <w:cs/>
          <w:lang w:val="ar_AE" w:bidi="ar_AE"/>
        </w:rPr>
      </w:r>
      <w:r>
        <w:rPr>
          <w:rtl/>
          <w:cs/>
          <w:lang w:val="ar_AE" w:bidi="ar_AE"/>
        </w:rPr>
        <w:t>وهكذا أطاع بنو إسرائيل جميع وصايا يهوه بعدما سمعوها من 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 ٤٨–٥٤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يُحصي موسى بني إسرائيل، لكنه لا يُحصي اللاويين لأن يهوه أخبره ألا يضمهم إلى بقية بني إسرائيل.</w:t>
      </w:r>
    </w:p>
    <w:p>
      <w:pPr>
        <w:bidi/>
      </w:pPr>
      <w:r>
        <w:rPr>
          <w:rtl/>
          <w:cs/>
          <w:lang w:val="ar_AE" w:bidi="ar_AE"/>
        </w:rPr>
      </w:r>
      <w:r>
        <w:rPr>
          <w:b/>
          <w:rtl/>
          <w:cs/>
          <w:lang w:val="ar_AE" w:bidi="ar_AE"/>
        </w:rPr>
        <w:t>في المشهد الثاني:</w:t>
      </w:r>
      <w:r>
        <w:rPr>
          <w:rtl/>
          <w:cs/>
          <w:lang w:val="ar_AE" w:bidi="ar_AE"/>
        </w:rPr>
        <w:t xml:space="preserve"> يقول يهوه لموسى أن يجعل اللاويين مسؤولين عن العناية بالمسكن وكل الأدوات التابعة له. ويجب على اللاويين أن يحملوا جميع أجزاء المسكن عندما ينتقل بنو إسرائيل من مكان إلى آخر. وبعد أن ينصب اللاويون المسكن، يجب عليهم أن يُقيموا خيامهم حوله.</w:t>
      </w:r>
    </w:p>
    <w:p>
      <w:pPr>
        <w:bidi/>
      </w:pPr>
      <w:r>
        <w:rPr>
          <w:rtl/>
          <w:cs/>
          <w:lang w:val="ar_AE" w:bidi="ar_AE"/>
        </w:rPr>
      </w:r>
      <w:r>
        <w:rPr>
          <w:b/>
          <w:rtl/>
          <w:cs/>
          <w:lang w:val="ar_AE" w:bidi="ar_AE"/>
        </w:rPr>
        <w:t>في المشهد الثالث:</w:t>
      </w:r>
      <w:r>
        <w:rPr>
          <w:rtl/>
          <w:cs/>
          <w:lang w:val="ar_AE" w:bidi="ar_AE"/>
        </w:rPr>
        <w:t xml:space="preserve"> يقول يهوه لموسى إن اللاويين مسؤولون عن فك المسكن، وحمله، وإعادة بنائه عندما يصل بنو إسرائيل إلى مكانهم التالي. ويقول يهوه إنه إذا اقترب من المسكن شخص ليس من اللاويين، فيجب على اللاويين أن يقتلوه.</w:t>
      </w:r>
    </w:p>
    <w:p>
      <w:pPr>
        <w:bidi/>
      </w:pPr>
      <w:r>
        <w:rPr>
          <w:rtl/>
          <w:cs/>
          <w:lang w:val="ar_AE" w:bidi="ar_AE"/>
        </w:rPr>
      </w:r>
      <w:r>
        <w:rPr>
          <w:b/>
          <w:rtl/>
          <w:cs/>
          <w:lang w:val="ar_AE" w:bidi="ar_AE"/>
        </w:rPr>
        <w:t>في المشهد الرابع:</w:t>
      </w:r>
      <w:r>
        <w:rPr>
          <w:rtl/>
          <w:cs/>
          <w:lang w:val="ar_AE" w:bidi="ar_AE"/>
        </w:rPr>
        <w:t xml:space="preserve"> يقول يهوه لموسى إن لكل سبط مكانًا خاصًا لمجموعاته العائلية. ويأمر يهوه اللاويين أن يُقيموا خيامهم حول المسكن لكي يحموا بني إسرائيل من غضب يهوه. ويقول يهوه إن على اللاويين أن يقفوا حراسًا حول المسكن.</w:t>
      </w:r>
    </w:p>
    <w:p>
      <w:pPr>
        <w:bidi/>
      </w:pPr>
      <w:r>
        <w:rPr>
          <w:rtl/>
          <w:cs/>
          <w:lang w:val="ar_AE" w:bidi="ar_AE"/>
        </w:rPr>
      </w:r>
      <w:r>
        <w:rPr>
          <w:b/>
          <w:rtl/>
          <w:cs/>
          <w:lang w:val="ar_AE" w:bidi="ar_AE"/>
        </w:rPr>
        <w:t>في المشهد الخامس:</w:t>
      </w:r>
      <w:r>
        <w:rPr>
          <w:rtl/>
          <w:cs/>
          <w:lang w:val="ar_AE" w:bidi="ar_AE"/>
        </w:rPr>
        <w:t xml:space="preserve"> يفعل بنو إسرائيل كل ما قال لهم يهوه أن يفعلوه.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يهوه أمر موسى أن يُحصي عدد رجال بني إسرائيل القادرين على الحرب من كل سبط. وكما تتذكرون، فإن بني إسرائيل هم نسل يعقوب. وبما أن يعقوب كان له اثنا عشر ابنًا، فقد وُجدت اثنا عشر سبطًا في إسرائيل. وقد أحصى موسى أحد عشر سبطًا، لكنه لم يُحصِ اللاويين، أي نسل لاوي.</w:t>
      </w:r>
    </w:p>
    <w:p>
      <w:pPr>
        <w:bidi/>
      </w:pPr>
      <w:r>
        <w:rPr>
          <w:rtl/>
          <w:cs/>
          <w:lang w:val="ar_AE" w:bidi="ar_AE"/>
        </w:rPr>
      </w:r>
      <w:r>
        <w:rPr>
          <w:rtl/>
          <w:cs/>
          <w:lang w:val="ar_AE" w:bidi="ar_AE"/>
        </w:rPr>
        <w:t>ومن المهم أن تلاحظوا أن ترتيب الأحداث حين أخبر يهوه موسى ألا يُحصي اللاويين ليس واضحًا جدًا. فمن الممكن أن يكون يهوه قد أخبر موسى ألا يُحصي اللاويين قبل أن يبدأ الإحصاء. وفي هذه الحالة، يذكر موسى وصية يهوه بوصفها تفسيرًا لسبب عدم إحصائه للاويين ضمن الإحصاء الأصلي.</w:t>
      </w:r>
    </w:p>
    <w:p>
      <w:pPr>
        <w:bidi/>
      </w:pPr>
      <w:r>
        <w:rPr>
          <w:rtl/>
          <w:cs/>
          <w:lang w:val="ar_AE" w:bidi="ar_AE"/>
        </w:rPr>
      </w:r>
      <w:r>
        <w:rPr>
          <w:rtl/>
          <w:cs/>
          <w:lang w:val="ar_AE" w:bidi="ar_AE"/>
        </w:rPr>
        <w:t>ويقول يهوه لموسى ألا يضم اللاويين إلى الإحصاء أو إلى عدِّ بني إسرائيل. ويستخدم موسى هذا الكلام كطريقة لبدء قسم جديد. وفي هذا القسم، يتحدث موسى عن الدور الخاص للاويين كحراس أو حماة للمسكن.</w:t>
      </w:r>
    </w:p>
    <w:p>
      <w:pPr>
        <w:bidi/>
      </w:pPr>
      <w:r>
        <w:rPr>
          <w:rtl/>
          <w:cs/>
          <w:lang w:val="ar_AE" w:bidi="ar_AE"/>
        </w:rPr>
      </w:r>
      <w:r>
        <w:rPr>
          <w:rtl/>
          <w:cs/>
          <w:lang w:val="ar_AE" w:bidi="ar_AE"/>
        </w:rPr>
        <w:t>ومن المهم أن تلاحظوا أن يهوه يعطي أهمية خاصة لدور اللاويين من خلال استخدام عبارتين مختلفتين لكنهما متشابهتان في المعنى. فعبارة "أمّا سِبطُ لاوي فلا تحسُبُهُ" وعبارة "ولا تعُدَّهُ" تعبران عن الفكرة نفسها.</w:t>
      </w:r>
    </w:p>
    <w:p>
      <w:pPr>
        <w:bidi/>
      </w:pPr>
      <w:r>
        <w:rPr>
          <w:rtl/>
          <w:cs/>
          <w:lang w:val="ar_AE" w:bidi="ar_AE"/>
        </w:rPr>
      </w:r>
      <w:r>
        <w:rPr>
          <w:rtl/>
          <w:cs/>
          <w:lang w:val="ar_AE" w:bidi="ar_AE"/>
        </w:rPr>
        <w:t>ويقول يهوه لموسى أن يجعل اللاويين مسؤولين عن العناية بالمسكن وكل الأدوات التابعة له.</w:t>
      </w:r>
    </w:p>
    <w:p>
      <w:pPr>
        <w:bidi/>
      </w:pPr>
      <w:r>
        <w:rPr>
          <w:rtl/>
          <w:cs/>
          <w:lang w:val="ar_AE" w:bidi="ar_AE"/>
        </w:rPr>
      </w:r>
      <w:r>
        <w:rPr>
          <w:rtl/>
          <w:cs/>
          <w:lang w:val="ar_AE" w:bidi="ar_AE"/>
        </w:rPr>
        <w:t>ومن المهم أن تتذكروا أن المسكن والأدوات كانت أشياء مقدسة صنعها بنو إسرائيل بحسب تعليمات يهوه وبموافقة موسى.</w:t>
      </w:r>
    </w:p>
    <w:p>
      <w:pPr>
        <w:bidi/>
      </w:pPr>
      <w:r>
        <w:rPr>
          <w:rtl/>
          <w:cs/>
          <w:lang w:val="ar_AE" w:bidi="ar_AE"/>
        </w:rPr>
      </w:r>
      <w:r>
        <w:rPr>
          <w:rtl/>
          <w:cs/>
          <w:lang w:val="ar_AE" w:bidi="ar_AE"/>
        </w:rPr>
        <w:t>ويجب على اللاويين أن يحملوا جميع أجزاء المسكن عندما ينتقل بنو إسرائيل، ثم يُقيموا خيامهم حول المسكن بعد أن ينصبوه.</w:t>
      </w:r>
    </w:p>
    <w:p>
      <w:pPr>
        <w:bidi/>
      </w:pPr>
      <w:r>
        <w:rPr>
          <w:rtl/>
          <w:cs/>
          <w:lang w:val="ar_AE" w:bidi="ar_AE"/>
        </w:rPr>
      </w:r>
      <w:r>
        <w:rPr>
          <w:rtl/>
          <w:cs/>
          <w:lang w:val="ar_AE" w:bidi="ar_AE"/>
        </w:rPr>
        <w:t>ويقول يهوه لموسى إن اللاويين مسؤولون عن فك المسكن، وحمله، وإعادة بنائه عندما يصل بنو إسرائيل إلى مكانهم التالي. ويقول يهوه إنه إذا اقترب شخص ليس من اللاويين من المسكن، فيجب على حراس اللاويين أن يقتلوه.</w:t>
      </w:r>
    </w:p>
    <w:p>
      <w:pPr>
        <w:bidi/>
      </w:pPr>
      <w:r>
        <w:rPr>
          <w:rtl/>
          <w:cs/>
          <w:lang w:val="ar_AE" w:bidi="ar_AE"/>
        </w:rPr>
      </w:r>
      <w:r>
        <w:rPr>
          <w:rtl/>
          <w:cs/>
          <w:lang w:val="ar_AE" w:bidi="ar_AE"/>
        </w:rPr>
        <w:t>ومن المهم أن تلاحظوا أن يهوه عيَّن اللاويين حراسًا للمسكن. وسنعرف لاحقًا أنهم كانوا مسؤولين عن قتل أي شخص يقترب أكثر مما ينبغي من المسكن.</w:t>
      </w:r>
    </w:p>
    <w:p>
      <w:pPr>
        <w:bidi/>
      </w:pPr>
      <w:r>
        <w:rPr>
          <w:rtl/>
          <w:cs/>
          <w:lang w:val="ar_AE" w:bidi="ar_AE"/>
        </w:rPr>
      </w:r>
      <w:r>
        <w:rPr>
          <w:rtl/>
          <w:cs/>
          <w:lang w:val="ar_AE" w:bidi="ar_AE"/>
        </w:rPr>
        <w:t>ويقول يهوه لموسى إن لكل سبط مكانًا محددًا له ولعشائره، وكانوا يميزونه براية أو علم.</w:t>
      </w:r>
    </w:p>
    <w:p>
      <w:pPr>
        <w:bidi/>
      </w:pPr>
      <w:r>
        <w:rPr>
          <w:rtl/>
          <w:cs/>
          <w:lang w:val="ar_AE" w:bidi="ar_AE"/>
        </w:rPr>
      </w:r>
      <w:r>
        <w:rPr>
          <w:rtl/>
          <w:cs/>
          <w:lang w:val="ar_AE" w:bidi="ar_AE"/>
        </w:rPr>
        <w:t>توقفوا هنا وتناقشوا كمجموعة: ما أنواع العلامات التي يستخدمها الناس في مجتمعكم ليوضحوا من يسكن في مكان معين، أو لتحديد مناطق معينة؟ أوقفوا سماع هذا التسجيل الصوتي هنا.</w:t>
      </w:r>
    </w:p>
    <w:p>
      <w:pPr>
        <w:bidi/>
      </w:pPr>
      <w:r>
        <w:rPr>
          <w:rtl/>
          <w:cs/>
          <w:lang w:val="ar_AE" w:bidi="ar_AE"/>
        </w:rPr>
      </w:r>
      <w:r>
        <w:rPr>
          <w:rtl/>
          <w:cs/>
          <w:lang w:val="ar_AE" w:bidi="ar_AE"/>
        </w:rPr>
        <w:t>ويقول يهوه إن على اللاويين أن يُقيموا خيامهم حول المسكن لكي يحموا بقية بني إسرائيل من غضب يهوه. وذلك لأن بقية بني إسرائيل لم يكونوا مفرزين لخدمة يهوه الخاصة كما كان اللاويون. فلم يكن يُسمح لبقية بني إسرائيل أن يكونوا في حضرة يهوه، لأنهم لم يكونوا طاهرين طقسيًا ولم يكونوا مفرزين بالطريقة نفسها التي فُرز بها اللاويون. ولذلك يقول يهوه إن اللاويين سيقفون حراسًا حول المسكن.</w:t>
      </w:r>
    </w:p>
    <w:p>
      <w:pPr>
        <w:bidi/>
      </w:pPr>
      <w:r>
        <w:rPr>
          <w:rtl/>
          <w:cs/>
          <w:lang w:val="ar_AE" w:bidi="ar_AE"/>
        </w:rPr>
      </w:r>
      <w:r>
        <w:rPr>
          <w:rtl/>
          <w:cs/>
          <w:lang w:val="ar_AE" w:bidi="ar_AE"/>
        </w:rPr>
        <w:t>وهكذا يفعل بنو إسرائيل كل ما قال لهم يهوه أن يفعلوه. ومرة أخرى، يكرر موسى أن بني إسرائيل فعلوا كل ما قاله يهوه لكي يُظهر النمط المتكرر لطاعة بني إسرائيل ليهوه ثم عصيانهم له. وهذا نمط مهم سيظهر مرات كثيرة في سفر العدد.</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 ٤٨–٥٤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وهو يُحصي بني إسرائيل. ولا يُحصي موسى اللاويين لأن يهوه أخبره ألا يضمهم إلى بقية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بني إسرائيل الآخرين: "بماذا تشعر أو بماذا تفكر؟" وقد يجيب الشخص بأشياء مثل: "وماذا عن اللاويين؟ ألن يحاربوا معنا؟" أو: "أشعر بالفضول. ما هو قصد يهوه للاويين؟" أو: "أشعر بالغيرة. لماذا اللاويون مميزون إلى هذا الحد؟"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يتحدث مع موسى عن اللاويين. وقد ترغبون في تمثيل كل جزء من تعليمات يهوه في الخلفية بينما يتحدث يهوه إلى موسى. ويمكنكم فعل ذلك كطريقة لإظهار أن بني إسرائيل أطاعوا جميع أوامر يهوه.</w:t>
      </w:r>
    </w:p>
    <w:p>
      <w:pPr>
        <w:bidi/>
      </w:pPr>
      <w:r>
        <w:rPr>
          <w:rtl/>
          <w:cs/>
          <w:lang w:val="ar_AE" w:bidi="ar_AE"/>
        </w:rPr>
      </w:r>
      <w:r>
        <w:rPr>
          <w:rtl/>
          <w:cs/>
          <w:lang w:val="ar_AE" w:bidi="ar_AE"/>
        </w:rPr>
        <w:t>ويقول يهوه لموسى أن يجعل اللاويين مسؤولين عن العناية بالمسكن وكل الأدوات التابعة له. ويأمر يهوه اللاويين أن يحملوا جميع أجزاء المسكن، ثم يُقيموا خيامهم حوله بعد أن ينصبوه.</w:t>
      </w:r>
    </w:p>
    <w:p>
      <w:pPr>
        <w:bidi/>
      </w:pPr>
      <w:r>
        <w:rPr>
          <w:rtl/>
          <w:cs/>
          <w:lang w:val="ar_AE" w:bidi="ar_AE"/>
        </w:rPr>
      </w:r>
      <w:r>
        <w:rPr>
          <w:rtl/>
          <w:cs/>
          <w:lang w:val="ar_AE" w:bidi="ar_AE"/>
        </w:rPr>
        <w:t>ويقول يهوه لموسى إن اللاويين مسؤولون عن فك المسكن، وحمله، وإعادة بنائه عندما يصل بنو إسرائيل إلى مكانهم التالي. ويقول يهوه إنه إذا اقترب شخص ليس من اللاويين من المسكن، فيجب على حراس اللاويين أن يقتلوه.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بأمور مثل: "أشعر بالقلق. يجب أن يفهم الناس مدى أهمية المسكن بالنسبة إلى يهوه، وما الذي سيحدث إذا اقترب الناس أكثر مما ينبغي." أو: "أشعر بالفخر لأن يهوه اختار سبطي لكي يعتني ببيته الخاص." أو: "هذه مسؤولية مهمة. يجب على اللاويين أن يحرسوا بيت يهوه جيدًا."</w:t>
      </w:r>
    </w:p>
    <w:p>
      <w:pPr>
        <w:pStyle w:val="ListBullet"/>
        <w:bidi/>
        <w:spacing w:line="240" w:lineRule="auto"/>
        <w:ind w:left="720"/>
      </w:pPr>
      <w:r>
        <w:rPr>
          <w:rtl/>
          <w:cs/>
          <w:lang w:val="ar_AE" w:bidi="ar_AE"/>
        </w:rPr>
      </w:r>
      <w:r>
        <w:rPr>
          <w:rtl/>
          <w:cs/>
          <w:lang w:val="ar_AE" w:bidi="ar_AE"/>
        </w:rPr>
        <w:t>واسألوا الشخص الذي يؤدي دور أحد بني إسرائيل عندما يسمع تعليمات يهوه: "بماذا تشعر أو بماذا تفكر؟" وقد يجيب الشخص بأشياء مثل: "أشعر بالخوف. لا أريد أن أقترب كثيرًا من المسكن وأعرِّض نفسي لغضب يهوه." أو: "لم أعد أشعر بالغيرة. يبدو أن هذه مسؤولية خطيرة جدًا للاويين، ولها عواقب خطيرة إذا لم يطيعوا." أو: "أشعر بالرهبة. إن يهوه يضع نظامًا وحلولًا حتى لأصغر تفاصيل رحلتنا."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يقول لموسى إن لكل سبط مكانًا محددًا لعائلته. ويقول يهوه إن اللاويين سيُقيمون خيامهم حول المسكن لكي يحموا بني إسرائيل من غضب يهوه. ويقول يهوه إن اللاويين سيقفون حراسًا حول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أحد اللاويين عندما يسمع تعليمات يهوه: "بماذا تشعر أو بماذا تفكر؟" قد يجيب الشخص بأمور مثل: "أشعر بالتوتر. فهذه مسؤولية خطيرة. وآمل حقًا ألا يدفع أحد نفسه إلى إثارة غضب يهوه." أو: "أشعر بالفخر لأنني أخدم بيت يهوه وأحرسه." أو: "أشعر بالرهبة. فكيف سيكون شعوري وأنا أبقى قريبًا من حضور يهوه أثناء رحلتنا؟" </w:t>
      </w:r>
    </w:p>
    <w:p>
      <w:pPr>
        <w:bidi/>
      </w:pPr>
      <w:r>
        <w:rPr>
          <w:rtl/>
          <w:cs/>
          <w:lang w:val="ar_AE" w:bidi="ar_AE"/>
        </w:rPr>
      </w:r>
      <w:r>
        <w:rPr>
          <w:rtl/>
          <w:cs/>
          <w:lang w:val="ar_AE" w:bidi="ar_AE"/>
        </w:rPr>
        <w:t>ويطيع بنو إسرائيل جميع أوامر يهوه الخاصة باللاويين.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 ٤٨–٥٤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أخبر</w:t>
      </w:r>
      <w:r>
        <w:rPr>
          <w:b/>
          <w:rtl/>
          <w:cs/>
          <w:lang w:val="ar_AE" w:bidi="ar_AE"/>
        </w:rPr>
        <w:t xml:space="preserve"> يهوه</w:t>
      </w:r>
      <w:r>
        <w:rPr>
          <w:rtl/>
          <w:cs/>
          <w:lang w:val="ar_AE" w:bidi="ar_AE"/>
        </w:rPr>
        <w:t xml:space="preserve"> موسى أن يُجري </w:t>
      </w:r>
      <w:r>
        <w:rPr>
          <w:b/>
          <w:rtl/>
          <w:cs/>
          <w:lang w:val="ar_AE" w:bidi="ar_AE"/>
        </w:rPr>
        <w:t>إحصاءً</w:t>
      </w:r>
      <w:r>
        <w:rPr>
          <w:rtl/>
          <w:cs/>
          <w:lang w:val="ar_AE" w:bidi="ar_AE"/>
        </w:rPr>
        <w:t xml:space="preserve">، أي أن يعدّ جميع أسباط بني إسرائيل ما عدا اللاويين. تذكّروا أن يهوه (الرب) هو الاسم الشخصي لله، ويُستخدم في كل هذا المقطع. استخدِموا الكلمة نفسها التي استخدمتموها في المقاطع السابقة للإشارة إلى الرب (يهوه). وتشير كلمة "إحصاء" إلى العدّ الرسمي للشعب. احرصوا على استخدام الكلمة نفسها التي استخدمتموها من قبل لكلمة "إحصاء" في المقاطع السابقة.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كان </w:t>
      </w:r>
      <w:r>
        <w:rPr>
          <w:b/>
          <w:rtl/>
          <w:cs/>
          <w:lang w:val="ar_AE" w:bidi="ar_AE"/>
        </w:rPr>
        <w:t>اللاويون</w:t>
      </w:r>
      <w:r>
        <w:rPr>
          <w:rtl/>
          <w:cs/>
          <w:lang w:val="ar_AE" w:bidi="ar_AE"/>
        </w:rPr>
        <w:t xml:space="preserve"> أحد الأسباط الاثني عشر في إسرائيل، وهم نسل لاوي ابن يعقوب. وكان موسى وهارون من نسل لاوي. وقد اختار يهوه اللاويين اختيارًا خاصًا ليخدموه في خيمة الاجتماع ويعتنوا بها. وكان اللاويون شعبًا محاربًا يحرس خيمة الاجتماع حتى لا يقترب إليها أي شخص خاطئ أكثر مما ينبغي. استخدموا الكلمة أو العبارة نفسها التي استخدمتموها من قبل للإشارة إلى اللاويين. ولمزيد من المعلومات عن </w:t>
      </w:r>
      <w:r>
        <w:rPr>
          <w:rtl/>
          <w:cs/>
          <w:lang w:val="ar_AE" w:bidi="ar_AE"/>
        </w:rPr>
        <w:t>اللاويين</w:t>
      </w:r>
      <w:r>
        <w:rPr>
          <w:rtl/>
          <w:cs/>
          <w:lang w:val="ar_AE" w:bidi="ar_AE"/>
        </w:rPr>
        <w:t>، ارجعوا إلى قاموس الكلمات الرئيسية.</w:t>
      </w:r>
    </w:p>
    <w:p>
      <w:pPr>
        <w:bidi/>
      </w:pPr>
      <w:r>
        <w:rPr>
          <w:rtl/>
          <w:cs/>
          <w:lang w:val="ar_AE" w:bidi="ar_AE"/>
        </w:rPr>
      </w:r>
      <w:r>
        <w:rPr>
          <w:rtl/>
          <w:cs/>
          <w:lang w:val="ar_AE" w:bidi="ar_AE"/>
        </w:rPr>
        <w:t xml:space="preserve">لم يكن اللاويون جزءًا من إحصاء </w:t>
      </w:r>
      <w:r>
        <w:rPr>
          <w:b/>
          <w:rtl/>
          <w:cs/>
          <w:lang w:val="ar_AE" w:bidi="ar_AE"/>
        </w:rPr>
        <w:t>بني إسرائيل.</w:t>
      </w:r>
      <w:r>
        <w:rPr>
          <w:rtl/>
          <w:cs/>
          <w:lang w:val="ar_AE" w:bidi="ar_AE"/>
        </w:rPr>
        <w:t xml:space="preserve"> ويشير بنو إسرائيل إلى جميع نسل يعقوب. وكان ليعقوب اثنا عشر ابنًا، ولذلك انقسم بنو إسرائيل إلى اثني عشر سبطًا. وقد صنع الله عهدًا، أي اتفاقًا خاصًا، مع بني إسرائيل. وكان هذا الاتفاق هو أن يطيع بنو إسرائيل جميع وصايا الله، وأن يباركهم الله ويجعلهم بركة لجميع شعوب الأرض. استخدموا الكلمة أو العبارة نفسها التي استخدمتموها من قبل للإشارة إلى بني إسرائيل.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ثم عيّن يهوه اللاويين ليخدموا في </w:t>
      </w:r>
      <w:r>
        <w:rPr>
          <w:b/>
          <w:rtl/>
          <w:cs/>
          <w:lang w:val="ar_AE" w:bidi="ar_AE"/>
        </w:rPr>
        <w:t>مسكن</w:t>
      </w:r>
      <w:r>
        <w:rPr>
          <w:rtl/>
          <w:cs/>
          <w:lang w:val="ar_AE" w:bidi="ar_AE"/>
        </w:rPr>
        <w:t xml:space="preserve"> الشهادة ويعتنوا به. ويشير المسكن إلى الخيمة الكبيرة التي كان بنو إسرائيل ينقلونها من مكان إلى آخر، والتي كانت أيضًا موضع سكنى يهوه، وكان هذا هو المكان الذي يعبد فيه بنو إسرائيل يهوه. وكان هذا أيضًا الموضع الذي قدّم فيه الكهنة الذبائح نيابة عن الشعب قبل أن يبني ابن داود الهيكل.</w:t>
      </w:r>
    </w:p>
    <w:p>
      <w:pPr>
        <w:bidi/>
      </w:pPr>
      <w:r>
        <w:rPr>
          <w:rtl/>
          <w:cs/>
          <w:lang w:val="ar_AE" w:bidi="ar_AE"/>
        </w:rPr>
      </w:r>
      <w:r>
        <w:rPr>
          <w:rtl/>
          <w:cs/>
          <w:lang w:val="ar_AE" w:bidi="ar_AE"/>
        </w:rPr>
        <w:t xml:space="preserve">توقفوا هنا وانظروا إلى رسم توضيحي </w:t>
      </w:r>
      <w:r>
        <w:rPr>
          <w:rtl/>
          <w:cs/>
          <w:lang w:val="ar_AE" w:bidi="ar_AE"/>
        </w:rPr>
        <w:t>لخيمة الاجتماع بعد إقامتها.</w:t>
      </w:r>
      <w:r>
        <w:rPr>
          <w:rtl/>
          <w:cs/>
          <w:lang w:val="ar_AE" w:bidi="ar_AE"/>
        </w:rPr>
        <w:t xml:space="preserve"> ثم ناقشوا معًا الكلمة أو العبارة التي ستستخدمونها للإشارة إلى خيمة الاجتماع. ابحثوا عن «</w:t>
      </w:r>
      <w:r>
        <w:rPr>
          <w:rtl/>
          <w:cs/>
          <w:lang w:val="ar_AE" w:bidi="ar_AE"/>
        </w:rPr>
        <w:t>خيمة الاجتماع</w:t>
      </w:r>
      <w:r>
        <w:rPr>
          <w:rtl/>
          <w:cs/>
          <w:lang w:val="ar_AE" w:bidi="ar_AE"/>
        </w:rPr>
        <w:t>»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استخدم موسى عبارة "مسكن </w:t>
      </w:r>
      <w:r>
        <w:rPr>
          <w:b/>
          <w:rtl/>
          <w:cs/>
          <w:lang w:val="ar_AE" w:bidi="ar_AE"/>
        </w:rPr>
        <w:t>الشهادة</w:t>
      </w:r>
      <w:r>
        <w:rPr>
          <w:rtl/>
          <w:cs/>
          <w:lang w:val="ar_AE" w:bidi="ar_AE"/>
        </w:rPr>
        <w:t xml:space="preserve">" أو "خيمة </w:t>
      </w:r>
      <w:r>
        <w:rPr>
          <w:b/>
          <w:rtl/>
          <w:cs/>
          <w:lang w:val="ar_AE" w:bidi="ar_AE"/>
        </w:rPr>
        <w:t>العهد</w:t>
      </w:r>
      <w:r>
        <w:rPr>
          <w:rtl/>
          <w:cs/>
          <w:lang w:val="ar_AE" w:bidi="ar_AE"/>
        </w:rPr>
        <w:t>" لأن خيمة الاجتماع كانت الموضع الذي يحتفظ فيه بنو إسرائيل بتابوت العهد، حيث وضع موسى لوحي الحجر، أي الوصايا العشر. وكان هذان اللوحان شهادة على العهد، أي الوعد الملزم، الذي قطعه يهوه مع شعبه المختار، بأن يباركهم إذا أطاعوا وصاياه. وتشير كلمة "شهادة" إلى أن شخصًا أو شيئًا يشهد، أو يقدّم دليلًا، ليعلن حقيقة أمر ما بناءً على خبرته أو وجوده. وكانت ألواح الحجر الموجودة داخل الخيمة تُظهر أن وعد يهوه الملزم لشعبه هو وعد حقيقي وثابت. ويمكن لمجموعتكم أن تختار أي ترجمة تستخدم: "خيمة الشهادة" أو "خيمة الشريعة".</w:t>
      </w:r>
    </w:p>
    <w:p>
      <w:pPr>
        <w:bidi/>
      </w:pPr>
      <w:r>
        <w:rPr>
          <w:rtl/>
          <w:cs/>
          <w:lang w:val="ar_AE" w:bidi="ar_AE"/>
        </w:rPr>
      </w:r>
      <w:r>
        <w:rPr>
          <w:rtl/>
          <w:cs/>
          <w:lang w:val="ar_AE" w:bidi="ar_AE"/>
        </w:rPr>
        <w:t>توقفوا هنا وناقشوا معًا الكلمة أو العبارة التي ستستخدمونها للإشارة إلى "</w:t>
      </w:r>
      <w:r>
        <w:rPr>
          <w:b/>
          <w:rtl/>
          <w:cs/>
          <w:lang w:val="ar_AE" w:bidi="ar_AE"/>
        </w:rPr>
        <w:t>الشهادة</w:t>
      </w:r>
      <w:r>
        <w:rPr>
          <w:rtl/>
          <w:cs/>
          <w:lang w:val="ar_AE" w:bidi="ar_AE"/>
        </w:rPr>
        <w:t>" أو "</w:t>
      </w:r>
      <w:r>
        <w:rPr>
          <w:b/>
          <w:rtl/>
          <w:cs/>
          <w:lang w:val="ar_AE" w:bidi="ar_AE"/>
        </w:rPr>
        <w:t>الشريعة</w:t>
      </w:r>
      <w:r>
        <w:rPr>
          <w:rtl/>
          <w:cs/>
          <w:lang w:val="ar_AE" w:bidi="ar_AE"/>
        </w:rPr>
        <w:t>"، بحسب الترجمة التي ستختارونها. وابحثوا عن "</w:t>
      </w:r>
      <w:r>
        <w:rPr>
          <w:rtl/>
          <w:cs/>
          <w:lang w:val="ar_AE" w:bidi="ar_AE"/>
        </w:rPr>
        <w:t>الشهادة</w:t>
      </w:r>
      <w:r>
        <w:rPr>
          <w:rtl/>
          <w:cs/>
          <w:lang w:val="ar_AE" w:bidi="ar_AE"/>
        </w:rPr>
        <w:t>" أو "</w:t>
      </w:r>
      <w:r>
        <w:rPr>
          <w:rtl/>
          <w:cs/>
          <w:lang w:val="ar_AE" w:bidi="ar_AE"/>
        </w:rPr>
        <w:t>العهد</w:t>
      </w:r>
      <w:r>
        <w:rPr>
          <w:rtl/>
          <w:cs/>
          <w:lang w:val="ar_AE" w:bidi="ar_AE"/>
        </w:rPr>
        <w:t>"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كان بقية بني إسرائيل ينصبون خيامهم بحسب أسباطهم و</w:t>
      </w:r>
      <w:r>
        <w:rPr>
          <w:b/>
          <w:rtl/>
          <w:cs/>
          <w:lang w:val="ar_AE" w:bidi="ar_AE"/>
        </w:rPr>
        <w:t>فرقهم</w:t>
      </w:r>
      <w:r>
        <w:rPr>
          <w:rtl/>
          <w:cs/>
          <w:lang w:val="ar_AE" w:bidi="ar_AE"/>
        </w:rPr>
        <w:t>، أي مجموعات الرجال المحاربين. وهذا يعني أن موسى كان قد نظم بني إسرائيل كجيش كبير. استخدموا الكلمة نفسها التي استخدمتموها من قبل للإشارة إلى "الفرق" أو "مجموعات الرجال المحاربين".</w:t>
      </w:r>
    </w:p>
    <w:p>
      <w:pPr>
        <w:bidi/>
      </w:pPr>
      <w:r>
        <w:rPr>
          <w:rtl/>
          <w:cs/>
          <w:lang w:val="ar_AE" w:bidi="ar_AE"/>
        </w:rPr>
      </w:r>
      <w:r>
        <w:rPr>
          <w:rtl/>
          <w:cs/>
          <w:lang w:val="ar_AE" w:bidi="ar_AE"/>
        </w:rPr>
        <w:t xml:space="preserve">وكان بنو إسرائيل يستخدمون </w:t>
      </w:r>
      <w:r>
        <w:rPr>
          <w:b/>
          <w:rtl/>
          <w:cs/>
          <w:lang w:val="ar_AE" w:bidi="ar_AE"/>
        </w:rPr>
        <w:t>رايات</w:t>
      </w:r>
      <w:r>
        <w:rPr>
          <w:rtl/>
          <w:cs/>
          <w:lang w:val="ar_AE" w:bidi="ar_AE"/>
        </w:rPr>
        <w:t xml:space="preserve"> أو </w:t>
      </w:r>
      <w:r>
        <w:rPr>
          <w:b/>
          <w:rtl/>
          <w:cs/>
          <w:lang w:val="ar_AE" w:bidi="ar_AE"/>
        </w:rPr>
        <w:t>أعلامًا</w:t>
      </w:r>
      <w:r>
        <w:rPr>
          <w:rtl/>
          <w:cs/>
          <w:lang w:val="ar_AE" w:bidi="ar_AE"/>
        </w:rPr>
        <w:t xml:space="preserve"> لتمييز الأسباط المختلفة بعضها عن بعض. وكانت هذه علامة مرئية أو إشارة، وعلى الأرجح كانت نوعًا من الأعلام، تساعد على تقسيم معسكر بني إسرائيل إلى أقسام مختلفة.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"الرايات"</w:t>
      </w:r>
      <w:r>
        <w:rPr>
          <w:rtl/>
          <w:cs/>
          <w:lang w:val="ar_AE" w:bidi="ar_AE"/>
        </w:rPr>
        <w:t xml:space="preserve"> أو </w:t>
      </w:r>
      <w:r>
        <w:rPr>
          <w:b/>
          <w:rtl/>
          <w:cs/>
          <w:lang w:val="ar_AE" w:bidi="ar_AE"/>
        </w:rPr>
        <w:t>"الأعلام"</w:t>
      </w:r>
      <w:r>
        <w:rPr>
          <w:rtl/>
          <w:cs/>
          <w:lang w:val="ar_AE" w:bidi="ar_AE"/>
        </w:rPr>
        <w:t>. وإذا كنتم قد ترجمتم هذه الكلمة من قبل في سفرٍ آخر من الكتاب المقدّس، فاستخدموا الكلمة ذاتها التي استخدمتموها هناك.</w:t>
      </w:r>
    </w:p>
    <w:p>
      <w:pPr>
        <w:bidi/>
      </w:pPr>
      <w:r>
        <w:rPr>
          <w:rtl/>
          <w:cs/>
          <w:lang w:val="ar_AE" w:bidi="ar_AE"/>
        </w:rPr>
      </w:r>
      <w:r>
        <w:rPr>
          <w:rtl/>
          <w:cs/>
          <w:lang w:val="ar_AE" w:bidi="ar_AE"/>
        </w:rPr>
        <w:t xml:space="preserve">كان اللاويون ينزلون حول خيمة الشهادة لكي يحموا بني إسرائيل من </w:t>
      </w:r>
      <w:r>
        <w:rPr>
          <w:b/>
          <w:rtl/>
          <w:cs/>
          <w:lang w:val="ar_AE" w:bidi="ar_AE"/>
        </w:rPr>
        <w:t>غضب</w:t>
      </w:r>
      <w:r>
        <w:rPr>
          <w:rtl/>
          <w:cs/>
          <w:lang w:val="ar_AE" w:bidi="ar_AE"/>
        </w:rPr>
        <w:t xml:space="preserve"> يهوه. ويشير "الغضب" إلى الموقف الذي يتخذه يهوه عندما يرى الخطية والشر. ويعاقب يهوه الناس عندما يفعلون الشر، مع أن يهوه أيضًا رحيم دائمًا. ولهذا كان اللاويون ينزلون حول الخيمة ليحموا بني إسرائيل من الدخول إليها عندما لا يكونون طاهرين.</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"الغضب"</w:t>
      </w:r>
      <w:r>
        <w:rPr>
          <w:rtl/>
          <w:cs/>
          <w:lang w:val="ar_AE" w:bidi="ar_AE"/>
        </w:rPr>
        <w:t xml:space="preserve">. إذا كنتم قد ترجمتم هذه الكلمة فعلًا في سِفر آخر من الكتاب المُقدَّس، استخدموا الكلمة ذاتها التي استخدمتموها هناك. وارجعوا إلى "قاموس الكلمات الرئيسية" لمزيد من المعلومات عن </w:t>
      </w:r>
      <w:r>
        <w:rPr>
          <w:b/>
          <w:rtl/>
          <w:cs/>
          <w:lang w:val="ar_AE" w:bidi="ar_AE"/>
        </w:rPr>
        <w:t>الغضب</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٢: ١–١٧ واحفظوه في قلوبكم.</w:t>
      </w:r>
    </w:p>
    <w:p>
      <w:pPr>
        <w:bidi/>
      </w:pPr>
      <w:r>
        <w:rPr>
          <w:rtl/>
          <w:cs/>
          <w:lang w:val="ar_AE" w:bidi="ar_AE"/>
        </w:rPr>
      </w:r>
      <w:r>
        <w:rPr>
          <w:rtl/>
          <w:cs/>
          <w:lang w:val="ar_AE" w:bidi="ar_AE"/>
        </w:rPr>
        <w:t xml:space="preserve">استمعوا إلى نسخة صوتية من سفر العدد ٢: ١–١٧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٢: ١–١٧ من الترجمة الأسهل للفهم.</w:t>
      </w:r>
    </w:p>
    <w:p>
      <w:pPr>
        <w:bidi/>
      </w:pPr>
      <w:r>
        <w:rPr>
          <w:rtl/>
          <w:cs/>
          <w:lang w:val="ar_AE" w:bidi="ar_AE"/>
        </w:rPr>
      </w:r>
      <w:r>
        <w:rPr>
          <w:rtl/>
          <w:cs/>
          <w:lang w:val="ar_AE" w:bidi="ar_AE"/>
        </w:rPr>
        <w:t>كان موسى وبنو إسرائيل في برية سيناء. وكما تتذكرون، كانت البرية منطقة معزولة لا يوجد فيها إلا قليل من النباتات، ولا يستقر فيها كثير من الناس. وكان موسى قد أجرى للتو إحصاءً لكل أسباط بني إسرائيل ما عدا اللاويين، لأن اللاويين كانوا سيصبحون القائمين على خيمة الاجتماع وحراسها، أي بيت يهوه. يهوه (الرب) هو الاسم الشخصي لله، ويُستخدم في كل هذا المقطع. والآن، يوضح يهوه لموسى كيف ينبغي لبني إسرائيل أن يقيموا محلتهم كلما انتقلوا من مكان إلى آخر.</w:t>
      </w:r>
    </w:p>
    <w:p>
      <w:pPr>
        <w:bidi/>
      </w:pPr>
      <w:r>
        <w:rPr>
          <w:rtl/>
          <w:cs/>
          <w:lang w:val="ar_AE" w:bidi="ar_AE"/>
        </w:rPr>
      </w:r>
      <w:r>
        <w:rPr>
          <w:rtl/>
          <w:cs/>
          <w:lang w:val="ar_AE" w:bidi="ar_AE"/>
        </w:rPr>
        <w:t>فيكلّم يهوه موسى وأخاه هارون. وكما تتذكرون، كان ليعقوب، الذي سمّاه يهوه إسرائيل، اثنا عشر ابنًا، ولذلك كان لبني إسرائيل اثنا عشر سبطًا من نسل يعقوب. وقال يهوه إن على بني إسرائيل أن ينزلوا بحسب أسباطهم، وأن يكون لكل سبط موضع محدد ينزل فيه. وكان على كل سبط أن يضع راية أو عَلَمًا يميز محلته. وكانت هذه الراية نوعًا من العلامات المرئية التي تميز كل سبط عن غيره داخل المحلة.</w:t>
      </w:r>
    </w:p>
    <w:p>
      <w:pPr>
        <w:bidi/>
      </w:pPr>
      <w:r>
        <w:rPr>
          <w:rtl/>
          <w:cs/>
          <w:lang w:val="ar_AE" w:bidi="ar_AE"/>
        </w:rPr>
      </w:r>
      <w:r>
        <w:rPr>
          <w:rtl/>
          <w:cs/>
          <w:lang w:val="ar_AE" w:bidi="ar_AE"/>
        </w:rPr>
        <w:t>توقفوا هنا وناقشوا هذا السؤال معًا: كيف تُظهر العائلات أو الفرق أو العشائر في ثقافتكم فخرها بانتمائها إلى مجموعتها؟ وكيف يمكنكم التمييز بين مجموعة وأخرى؟ وما العلامات التي تُظهر اختلافها؟ أوقفوا سماع هذا التسجيل الصوتي هنا.</w:t>
      </w:r>
    </w:p>
    <w:p>
      <w:pPr>
        <w:bidi/>
      </w:pPr>
      <w:r>
        <w:rPr>
          <w:rtl/>
          <w:cs/>
          <w:lang w:val="ar_AE" w:bidi="ar_AE"/>
        </w:rPr>
      </w:r>
      <w:r>
        <w:rPr>
          <w:rtl/>
          <w:cs/>
          <w:lang w:val="ar_AE" w:bidi="ar_AE"/>
        </w:rPr>
        <w:t>ثم تخيم جميع أسباط بني إسرائيل حول خيمة الاجتماع. وتشير خيمة الاجتماع إلى الخيمة المتنقلة التي كان يحل فيها حضور يهوه.</w:t>
      </w:r>
    </w:p>
    <w:p>
      <w:pPr>
        <w:bidi/>
      </w:pPr>
      <w:r>
        <w:rPr>
          <w:rtl/>
          <w:cs/>
          <w:lang w:val="ar_AE" w:bidi="ar_AE"/>
        </w:rPr>
      </w:r>
      <w:r>
        <w:rPr>
          <w:rtl/>
          <w:cs/>
          <w:lang w:val="ar_AE" w:bidi="ar_AE"/>
        </w:rPr>
        <w:t xml:space="preserve">توقفوا هنا وانظروا معًا إلى صورة </w:t>
      </w:r>
      <w:r>
        <w:rPr>
          <w:rtl/>
          <w:cs/>
          <w:lang w:val="ar_AE" w:bidi="ar_AE"/>
        </w:rPr>
        <w:t>لخيمة الاجتماع بعد إقامتها.</w:t>
      </w:r>
      <w:r>
        <w:rPr>
          <w:rtl/>
          <w:cs/>
          <w:lang w:val="ar_AE" w:bidi="ar_AE"/>
        </w:rPr>
        <w:t xml:space="preserve"> أوقفوا سماع هذا التسجيل الصوتي هنا.</w:t>
      </w:r>
    </w:p>
    <w:p>
      <w:pPr>
        <w:bidi/>
      </w:pPr>
      <w:r>
        <w:rPr>
          <w:rtl/>
          <w:cs/>
          <w:lang w:val="ar_AE" w:bidi="ar_AE"/>
        </w:rPr>
      </w:r>
      <w:r>
        <w:rPr>
          <w:rtl/>
          <w:cs/>
          <w:lang w:val="ar_AE" w:bidi="ar_AE"/>
        </w:rPr>
        <w:t>كان على بني إسرائيل أن ينزلوا على مسافة من خيمة الاجتماع. وقد تعلمنا في المقطع السابق أن الهدف من ذلك هو منع بني إسرائيل النجسين طقسيًا من الاقتراب أكثر من اللازم من خيمة الاجتماع، حتى لا يتعرضوا لغضب يهوه. وكان كل شخص ليس من اللاويين إذا اقترب أكثر من اللازم من خيمة الاجتماع يموت.</w:t>
      </w:r>
    </w:p>
    <w:p>
      <w:pPr>
        <w:bidi/>
      </w:pPr>
      <w:r>
        <w:rPr>
          <w:rtl/>
          <w:cs/>
          <w:lang w:val="ar_AE" w:bidi="ar_AE"/>
        </w:rPr>
      </w:r>
      <w:r>
        <w:rPr>
          <w:rtl/>
          <w:cs/>
          <w:lang w:val="ar_AE" w:bidi="ar_AE"/>
        </w:rPr>
        <w:t>ثم أوضح يهوه لموسى كيف ستنزل أسباط بني إسرائيل حول خيمة الاجتماع. وكانت الطريقة التي نظم بها يهوه بني إسرائيل تشبه الطريقة التي يُنظم بها الجيش، إذ كانت خيمة الاجتماع في الوسط وتحاط بالحماية بينما كانوا ينتقلون من مكان إلى آخر. قال يهوه إن أسباط يهوذا ويساكر وزبولون ستنزل في الجانب الشرقي من خيمة الاجتماع، أي جهة شروق الشمس، حيث كان مدخل الخيمة. ومع أن هذه الجهة كانت تضم ثلاثة أسباط، فإن يهوه كان يسمي هذا القسم من بني إسرائيل "محلة يهوذا". وكان رئيس يهوذا نَحشونُ بنُ عَمّيناداب. وكان عدد سبط يهوذا ٧٤٬٦٠٠. وكان رئيس يساكر نَثَنائيلُ بنُ صوغَر. وكان عدد سبط يساكر ٥٤٬٤٠٠. وكان رئيس زبولون أليآبُ بنُ حيلون. وكان عدد سبط زبولون ٥٧٬٤٠٠. وكان مجموع الأسباط الثلاثة ١٨٦٬٤٠٠. ويقول يهوه إن محلة يهوذا ستكون أول محلة تبدأ بالارتحال كلما انتقل بنو إسرائيل من مكان إلى آخر.</w:t>
      </w:r>
    </w:p>
    <w:p>
      <w:pPr>
        <w:bidi/>
      </w:pPr>
      <w:r>
        <w:rPr>
          <w:rtl/>
          <w:cs/>
          <w:lang w:val="ar_AE" w:bidi="ar_AE"/>
        </w:rPr>
      </w:r>
      <w:r>
        <w:rPr>
          <w:rtl/>
          <w:cs/>
          <w:lang w:val="ar_AE" w:bidi="ar_AE"/>
        </w:rPr>
        <w:t>توقفوا هنا وناقشوا هذا السؤال معًا: كيف يعبّر الناس في ثقافتكم عن الأعداد الكبيرة أو يمثلونها؟ فكروا في شيء يملك كل شخص أكثر من واحد منه. كيف يمكنكم تمثيل عدد هذه الأشياء التي تملكها أسرتكم أو عائلتكم؟ وكيف يمكنكم تمثيل عدد هذه الأشياء التي يملكها مجتمعكم؟ وكيف يمكنكم تمثيل عدد هذه الأشياء التي قد يملكها شعبكم كله؟ أوقفوا سماع هذا التسجيل الصوتي هنا.</w:t>
      </w:r>
    </w:p>
    <w:p>
      <w:pPr>
        <w:bidi/>
      </w:pPr>
      <w:r>
        <w:rPr>
          <w:rtl/>
          <w:cs/>
          <w:lang w:val="ar_AE" w:bidi="ar_AE"/>
        </w:rPr>
      </w:r>
      <w:r>
        <w:rPr>
          <w:rtl/>
          <w:cs/>
          <w:lang w:val="ar_AE" w:bidi="ar_AE"/>
        </w:rPr>
        <w:t>كان على الجانب الجنوبي من خيمة الاجتماع أن تكون محلة رأوبين، وكانت تتكوّن من أسباط رأوبين وشمعون وجاد. وكما كان الحال في الجهة الشرقية، كانت الأسباط الثلاثة تنزل بجوار بعضها وعلى مسافة من خيمة الاجتماع. وكان رئيس رأوبين أليصورُ بنُ شَدَيئور. وكان عدد سبط رأوبين ٤٦٬٥٠٠. وكان رئيس شمعون شَلوميئيلُ بنُ صوريشَدّاي. وكان عدد سبط شمعون ٥٩٬٣٠٠. وكان رئيس جاد ألياسافُ بنُ رَعوئيل. وكان عدد سبط جاد ٤٥٬٦٥٠. وكان مجموع الأسباط الثلاثة ١٥١٬٤٥٠. وكانت محلة رأوبين هي المحلة الثانية التي تبدأ بالارتحال عندما ينتقل بنو إسرائيل من مكان إلى آخر.</w:t>
      </w:r>
    </w:p>
    <w:p>
      <w:pPr>
        <w:bidi/>
      </w:pPr>
      <w:r>
        <w:rPr>
          <w:rtl/>
          <w:cs/>
          <w:lang w:val="ar_AE" w:bidi="ar_AE"/>
        </w:rPr>
      </w:r>
      <w:r>
        <w:rPr>
          <w:rtl/>
          <w:cs/>
          <w:lang w:val="ar_AE" w:bidi="ar_AE"/>
        </w:rPr>
        <w:t xml:space="preserve">توقفوا هنا وانظروا معًا إلى رسم يوضح </w:t>
      </w:r>
      <w:r>
        <w:rPr>
          <w:b/>
          <w:rtl/>
          <w:cs/>
          <w:lang w:val="ar_AE" w:bidi="ar_AE"/>
        </w:rPr>
        <w:t>المحلات الأربع المقامة حول خيمة الاجتماع</w:t>
      </w:r>
      <w:r>
        <w:rPr>
          <w:rtl/>
          <w:cs/>
          <w:lang w:val="ar_AE" w:bidi="ar_AE"/>
        </w:rPr>
        <w:t>. أوقفوا سماع هذا التسجيل الصوتي هنا.</w:t>
      </w:r>
    </w:p>
    <w:p>
      <w:pPr>
        <w:bidi/>
      </w:pPr>
      <w:r>
        <w:rPr>
          <w:rtl/>
          <w:cs/>
          <w:lang w:val="ar_AE" w:bidi="ar_AE"/>
        </w:rPr>
      </w:r>
      <w:r>
        <w:rPr>
          <w:rtl/>
          <w:cs/>
          <w:lang w:val="ar_AE" w:bidi="ar_AE"/>
        </w:rPr>
        <w:t>أوقف يهوه حديثه عن المحلات الأربع، التي كانت تحيط بخيمة الاجتماع من الجهات الأربع، لكي يركّز على المكان المركزي لخيمة الاجتماع. وكان اللاويون، الذين كانوا ينزلون حول خيمة الاجتماع ويتحملون مسؤولية حملها، يسيرون مع الخيمة في وسط المحلات الأربع لبني إسرائيل. وبهذه الطريقة كان بنو إسرائيل يحمون خيمة الاجتماع من جميع الجهات. وقال يهوه إن جميع أسباط بني إسرائيل يجب أن يرتحلوا بالترتيب نفسه الذي كانوا ينزلون به، وأن يكون كل سبط في موضعه تحت رايته أو علمه. وهذا يعني أن المحلات الأربع لبني إسرائيل كانت تسير وخيمة الاجتماع في وسطها لكي تحافظ عليها وتحميها.</w:t>
      </w:r>
    </w:p>
    <w:p>
      <w:pPr>
        <w:bidi/>
      </w:pPr>
      <w:r>
        <w:rPr>
          <w:rtl/>
          <w:cs/>
          <w:lang w:val="ar_AE" w:bidi="ar_AE"/>
        </w:rPr>
      </w:r>
      <w:r>
        <w:rPr>
          <w:rtl/>
          <w:cs/>
          <w:lang w:val="ar_AE" w:bidi="ar_AE"/>
        </w:rPr>
        <w:t>في المقطع التالي، يواصل يهوه تعليماته بشأن ترتيب الأسباط حول خيمة الاجتماع.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٢: ١–١٧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يتكلم يهوه مع موسى وهارون عن المواضع التي ينبغي أن تنزل فيها الأسباط بالنسبة إلى خيمة الاجتماع، وعن الطريقة التي ينبغي أن يرتحلوا بها.</w:t>
      </w:r>
    </w:p>
    <w:p>
      <w:pPr>
        <w:bidi/>
      </w:pPr>
      <w:r>
        <w:rPr>
          <w:rtl/>
          <w:cs/>
          <w:lang w:val="ar_AE" w:bidi="ar_AE"/>
        </w:rPr>
      </w:r>
      <w:r>
        <w:rPr>
          <w:b/>
          <w:rtl/>
          <w:cs/>
          <w:lang w:val="ar_AE" w:bidi="ar_AE"/>
        </w:rPr>
        <w:t>في المشهد الثاني،</w:t>
      </w:r>
      <w:r>
        <w:rPr>
          <w:rtl/>
          <w:cs/>
          <w:lang w:val="ar_AE" w:bidi="ar_AE"/>
        </w:rPr>
        <w:t xml:space="preserve"> تنزل أسباط يهوذا ويساكر وزبولون في الجانب الشرقي من خيمة الاجتماع، حيث يوجد المدخل. ويكون لكل سبط رايته الخاصة. وتنزل هذه الأسباط على مسافة من خيمة الاجتماع. كما يعرفون أنهم سيكونون أول الراحلين.</w:t>
      </w:r>
    </w:p>
    <w:p>
      <w:pPr>
        <w:bidi/>
      </w:pPr>
      <w:r>
        <w:rPr>
          <w:rtl/>
          <w:cs/>
          <w:lang w:val="ar_AE" w:bidi="ar_AE"/>
        </w:rPr>
      </w:r>
      <w:r>
        <w:rPr>
          <w:b/>
          <w:rtl/>
          <w:cs/>
          <w:lang w:val="ar_AE" w:bidi="ar_AE"/>
        </w:rPr>
        <w:t>في المشهد الثالث،</w:t>
      </w:r>
      <w:r>
        <w:rPr>
          <w:rtl/>
          <w:cs/>
          <w:lang w:val="ar_AE" w:bidi="ar_AE"/>
        </w:rPr>
        <w:t xml:space="preserve"> تنزل أسباط رأوبين وشمعون وجاد في الجانب الجنوبي من خيمة الاجتماع، وعلى مسافة منها. ويكون لكل سبط رايته الخاصة. كما يعلمون أنهم سيكونون الثاني في الارتحال.</w:t>
      </w:r>
    </w:p>
    <w:p>
      <w:pPr>
        <w:bidi/>
      </w:pPr>
      <w:r>
        <w:rPr>
          <w:rtl/>
          <w:cs/>
          <w:lang w:val="ar_AE" w:bidi="ar_AE"/>
        </w:rPr>
      </w:r>
      <w:r>
        <w:rPr>
          <w:b/>
          <w:rtl/>
          <w:cs/>
          <w:lang w:val="ar_AE" w:bidi="ar_AE"/>
        </w:rPr>
        <w:t>في المشهد الرابع،</w:t>
      </w:r>
      <w:r>
        <w:rPr>
          <w:rtl/>
          <w:cs/>
          <w:lang w:val="ar_AE" w:bidi="ar_AE"/>
        </w:rPr>
        <w:t xml:space="preserve"> ينزل اللاويون حول خيمة الاجتماع. ويكونون مستعدين لحمل خيمة الاجتماع في وسط بقية الأسباط.</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ومن المهم أن تتذكروا أن هارون، أخا موسى، هو القائد أو رئيس الكهنة على بقية اللاويين. وكان كل من موسى وهارون من نسل لاوي.</w:t>
      </w:r>
    </w:p>
    <w:p>
      <w:pPr>
        <w:bidi/>
      </w:pPr>
      <w:r>
        <w:rPr>
          <w:rtl/>
          <w:cs/>
          <w:lang w:val="ar_AE" w:bidi="ar_AE"/>
        </w:rPr>
      </w:r>
      <w:r>
        <w:rPr>
          <w:rtl/>
          <w:cs/>
          <w:lang w:val="ar_AE" w:bidi="ar_AE"/>
        </w:rPr>
        <w:t>ويقدّم يهوه هنا فكرة أن لكل سبط موضعًا خاصًا ينزل فيه حول خيمة الاجتماع. وكان عليهم أن ينزلوا تحت رايتهم أو عَلَمهم.</w:t>
      </w:r>
    </w:p>
    <w:p>
      <w:pPr>
        <w:bidi/>
      </w:pPr>
      <w:r>
        <w:rPr>
          <w:rtl/>
          <w:cs/>
          <w:lang w:val="ar_AE" w:bidi="ar_AE"/>
        </w:rPr>
      </w:r>
      <w:r>
        <w:rPr>
          <w:rtl/>
          <w:cs/>
          <w:lang w:val="ar_AE" w:bidi="ar_AE"/>
        </w:rPr>
        <w:t>وقد أمر يهوه الأسباط أن يستخدموا رايات أو أعلامًا. وكانت هذه العلامات المرئية تساعد بني إسرائيل على التمييز بين كل سبط أو عائلة داخل الأقسام الأربعة المختلفة للمحلة.</w:t>
      </w:r>
    </w:p>
    <w:p>
      <w:pPr>
        <w:bidi/>
      </w:pPr>
      <w:r>
        <w:rPr>
          <w:rtl/>
          <w:cs/>
          <w:lang w:val="ar_AE" w:bidi="ar_AE"/>
        </w:rPr>
      </w:r>
      <w:r>
        <w:rPr>
          <w:rtl/>
          <w:cs/>
          <w:lang w:val="ar_AE" w:bidi="ar_AE"/>
        </w:rPr>
        <w:t>وكما تتذكرون، كان يهوه قد أمر اللاويين أن ينزلوا حول خيمة الاجتماع لكي يحموا الخيمة. والآن، يأمر يهوه بقية الأسباط أن ينزلوا وهم يواجهون خيمة الاجتماع. وبهذا تصبح خيمة الاجتماع، أو بيت يهوه، الجزء المركزي من محلة بني إسرائيل.</w:t>
      </w:r>
    </w:p>
    <w:p>
      <w:pPr>
        <w:bidi/>
      </w:pPr>
      <w:r>
        <w:rPr>
          <w:rtl/>
          <w:cs/>
          <w:lang w:val="ar_AE" w:bidi="ar_AE"/>
        </w:rPr>
      </w:r>
      <w:r>
        <w:rPr>
          <w:rtl/>
          <w:cs/>
          <w:lang w:val="ar_AE" w:bidi="ar_AE"/>
        </w:rPr>
        <w:t>ومن المهم أن تتذكروا أن مدخل خيمة الاجتماع كان في الجهة الشرقية، أي جهة شروق الشمس. وهذا يعني أن سبط يهوذا كان له دور مهم في حماية المدخل إلى حضرة يهوه.</w:t>
      </w:r>
    </w:p>
    <w:p>
      <w:pPr>
        <w:bidi/>
      </w:pPr>
      <w:r>
        <w:rPr>
          <w:rtl/>
          <w:cs/>
          <w:lang w:val="ar_AE" w:bidi="ar_AE"/>
        </w:rPr>
      </w:r>
      <w:r>
        <w:rPr>
          <w:rtl/>
          <w:cs/>
          <w:lang w:val="ar_AE" w:bidi="ar_AE"/>
        </w:rPr>
        <w:t>توقفوا هنا وناقشوا هذا السؤال معًا: كيف يصف الناس الاتجاهات في ثقافتكم اعتمادًا على الشمس؟ وكيف يمكنكم أن تصفوا الطريق إلى أقرب مدينة؟ أوقفوا سماع هذا التسجيل الصوتي هنا.</w:t>
      </w:r>
    </w:p>
    <w:p>
      <w:pPr>
        <w:bidi/>
      </w:pPr>
      <w:r>
        <w:rPr>
          <w:rtl/>
          <w:cs/>
          <w:lang w:val="ar_AE" w:bidi="ar_AE"/>
        </w:rPr>
      </w:r>
      <w:r>
        <w:rPr>
          <w:rtl/>
          <w:cs/>
          <w:lang w:val="ar_AE" w:bidi="ar_AE"/>
        </w:rPr>
        <w:t>وكانت جميع الأعداد التي ذكرها موسى للأسباط متوافقة مع الإحصاء الذي أجراه سابقًا. وكانت فرق بني إسرائيل تتكوّن من رجال يبلغون عشرين سنة أو أكثر، وكانوا قادرين على الحرب.</w:t>
      </w:r>
    </w:p>
    <w:p>
      <w:pPr>
        <w:bidi/>
      </w:pPr>
      <w:r>
        <w:rPr>
          <w:rtl/>
          <w:cs/>
          <w:lang w:val="ar_AE" w:bidi="ar_AE"/>
        </w:rPr>
      </w:r>
      <w:r>
        <w:rPr>
          <w:rtl/>
          <w:cs/>
          <w:lang w:val="ar_AE" w:bidi="ar_AE"/>
        </w:rPr>
        <w:t>ومن المهم أن تتذكروا أن بني إسرائيل كانوا لا يزالون كثيري الارتحال وهم في طريقهم إلى الأرض التي وعدهم بها يهوه. ولذلك، وضع يهوه نظامًا وترتيبًا للطريقة التي ينبغي أن ترتحل بها الأسباط أثناء السفر، والطريقة التي ينبغي أن تنزل بها عندما تستريح.</w:t>
      </w:r>
    </w:p>
    <w:p>
      <w:pPr>
        <w:bidi/>
      </w:pPr>
      <w:r>
        <w:rPr>
          <w:rtl/>
          <w:cs/>
          <w:lang w:val="ar_AE" w:bidi="ar_AE"/>
        </w:rPr>
      </w:r>
      <w:r>
        <w:rPr>
          <w:rtl/>
          <w:cs/>
          <w:lang w:val="ar_AE" w:bidi="ar_AE"/>
        </w:rPr>
        <w:t>ومن المهم أيضًا أن تلاحظوا أن موسى يقطع حديثه عن أماكن نزول الأسباط. فقد أعطى يهوه أهمية كبيرة لموضع اللاويين والمكان المركزي لخيمة الاجتماع. وكان اللاويون يحملون خيمة الاجتماع في وسط جميع الأسباط.</w:t>
      </w:r>
    </w:p>
    <w:p>
      <w:pPr>
        <w:bidi/>
      </w:pPr>
      <w:r>
        <w:rPr>
          <w:rtl/>
          <w:cs/>
          <w:lang w:val="ar_AE" w:bidi="ar_AE"/>
        </w:rPr>
      </w:r>
      <w:r>
        <w:rPr>
          <w:rtl/>
          <w:cs/>
          <w:lang w:val="ar_AE" w:bidi="ar_AE"/>
        </w:rPr>
        <w:t>توقفوا هنا وناقشوا هذا السؤال معًا: ارسموا خريطة أو اصنعوا نموذجًا يوضح كيف يرتب الناس في ثقافتكم قراهم أو مدنهم. أين يعيش الأشخاص المهمون؟ وأين يبني الناس أهم المباني أو أكثرها تميزًا في القرية أو المدينة؟ أوقفوا سماع هذا التسجيل الصوتي هنا.</w:t>
      </w:r>
    </w:p>
    <w:p>
      <w:pPr>
        <w:bidi/>
      </w:pPr>
      <w:r>
        <w:rPr>
          <w:rtl/>
          <w:cs/>
          <w:lang w:val="ar_AE" w:bidi="ar_AE"/>
        </w:rPr>
      </w:r>
      <w:r>
        <w:rPr>
          <w:rtl/>
          <w:cs/>
          <w:lang w:val="ar_AE" w:bidi="ar_AE"/>
        </w:rPr>
        <w:t>كانت الأسباط ترتحل تحت راياتها وفي المواضع نفسها التي كانت تنزل فيها. وسوف نحصل لاحقًا في سفر العدد على تفاصيل أكثر عن ترتيب الارتحال.</w:t>
      </w:r>
    </w:p>
    <w:p>
      <w:pPr>
        <w:bidi/>
      </w:pPr>
      <w:r>
        <w:rPr>
          <w:rtl/>
          <w:cs/>
          <w:lang w:val="ar_AE" w:bidi="ar_AE"/>
        </w:rPr>
      </w:r>
      <w:r>
        <w:rPr>
          <w:rtl/>
          <w:cs/>
          <w:lang w:val="ar_AE" w:bidi="ar_AE"/>
        </w:rPr>
        <w:t>وفي المجموع، كانت هناك أربعة أقسام للمحلة، قسم في كل جهة من الجهات الأربع حول خيمة الاجتماع، وكان كل قسم يتكوّن من ثلاثة أسباط.</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٢: ١–١٧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مشهد الرب وهو يتكلم مع موسى وهارون عن المواضع التي يجب أن تنزل فيها الأسباط بالنسبة إلى خيمة الاجتماع، وعن الطريقة التي يجب أن يرتحلوا بها.</w:t>
      </w:r>
    </w:p>
    <w:p>
      <w:pPr>
        <w:bidi/>
      </w:pPr>
      <w:r>
        <w:rPr>
          <w:rtl/>
          <w:cs/>
          <w:lang w:val="ar_AE" w:bidi="ar_AE"/>
        </w:rPr>
      </w:r>
      <w:r>
        <w:rPr>
          <w:rtl/>
          <w:cs/>
          <w:lang w:val="ar_AE" w:bidi="ar_AE"/>
        </w:rPr>
        <w:t>وقد ترغبون في تمثيل الأسباط الاثني عشر وهي تطيع أوامر الرب في الخلفية، أو في إظهار ذلك بصورة مرئية. ويمكنكم أن تفعلوا هذا باستخدام حجارة مختلفة الألوان، أو برسم مواقع الأسباط على الأرض.</w:t>
      </w:r>
    </w:p>
    <w:p>
      <w:pPr>
        <w:bidi/>
      </w:pPr>
      <w:r>
        <w:rPr>
          <w:rtl/>
          <w:cs/>
          <w:lang w:val="ar_AE" w:bidi="ar_AE"/>
        </w:rPr>
      </w:r>
      <w:r>
        <w:rPr>
          <w:rtl/>
          <w:cs/>
          <w:lang w:val="ar_AE" w:bidi="ar_AE"/>
        </w:rPr>
        <w:t>ومثّلوا أو أظهروا كيف نزلت أسباط يهوذا ويساكر وزبولون في جهة الشرق من خيمة الاجتماع، حيث يوجد المدخل. ويكون لكل سبط رايته الخاصة. وينزلون على مسافة من خيمة الاجتماع، كما أنهم يعرفون أنهم سيكونون أول من يرتحل.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سبط يهوذا: "بمَ تشعر أو فيمَ تفكّر؟" قد يجيب الشخص بأشياء مثل: "نشعر بأن لنا أهمية، لأن الرب اختارنا لنحرس مقدمة الخيمة ولنقود إخوتنا". أو: "أشعر بالفخر، فأنا أحمل رايتنا أمام خيمة الاجتماع". أو: "أفهم لماذا يريد الرب أن نتحرك أولًا، لأن عدد رجالنا هو الأكبر".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أو أظهروا كيف نزلت أسباط رأوبين وشمعون وجاد في جهة الجنوب من خيمة الاجتماع على مسافة منها. ويكون لكل سبط رايته الخاصة. كما أنهم يعرفون أنهم سيكونون ثاني من يرتحل.</w:t>
      </w:r>
    </w:p>
    <w:p>
      <w:pPr>
        <w:bidi/>
      </w:pPr>
      <w:r>
        <w:rPr>
          <w:rtl/>
          <w:cs/>
          <w:lang w:val="ar_AE" w:bidi="ar_AE"/>
        </w:rPr>
      </w:r>
      <w:r>
        <w:rPr>
          <w:rtl/>
          <w:cs/>
          <w:lang w:val="ar_AE" w:bidi="ar_AE"/>
        </w:rPr>
        <w:t>ومثّلوا أو أظهروا كيف نزل اللاويون حول خيمة الاجتماع، ويكونون مستعدين لحمل خيمة الاجتماع في وسط بقية الأسباط.</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اللاويين: "بماذا تشعر أو بماذا تفكر؟" قد يجيب الشخص بأشياء مثل: "أشعر بالراحة، وأنا سعيد لأن الرب وفّر لنا الحماية، لأننا سنحمل جميع أجزاء خيمة الاجتماع". أو: "أشعر بالرهبة، لأن حتى النظام والترتيب في نزولنا وارتحالنا يوضحان أن الرب يجب أن يكون محور حياتنا". أو: "أشعر بالفخر، وسأحمي خيمة الاجتماع بحياتي".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٢: ١–١٧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يُعطي يهوه تعليمات لموسى وهارون عن </w:t>
      </w:r>
      <w:r>
        <w:rPr>
          <w:b/>
          <w:rtl/>
          <w:cs/>
          <w:lang w:val="ar_AE" w:bidi="ar_AE"/>
        </w:rPr>
        <w:t>الطريقة</w:t>
      </w:r>
      <w:r>
        <w:rPr>
          <w:rtl/>
          <w:cs/>
          <w:lang w:val="ar_AE" w:bidi="ar_AE"/>
        </w:rPr>
        <w:t xml:space="preserve"> التي يجب أن يعسكر بها بنو إسرائيل، وعن الكيفية التي ينبغي أن يرتحلوا بها. تذكّروا أن يهوه (الرب) هو الاسم الشخصي لله، ويُستخدم في كل هذا المقطع. استخدِموا الكلمة نفسها التي استخدمتموها في المقاطع السابقة للإشارة إلى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يُقصد بتعبير </w:t>
      </w:r>
      <w:r>
        <w:rPr>
          <w:b/>
          <w:rtl/>
          <w:cs/>
          <w:lang w:val="ar_AE" w:bidi="ar_AE"/>
        </w:rPr>
        <w:t>"بني إسرائيل"</w:t>
      </w:r>
      <w:r>
        <w:rPr>
          <w:rtl/>
          <w:cs/>
          <w:lang w:val="ar_AE" w:bidi="ar_AE"/>
        </w:rPr>
        <w:t xml:space="preserve"> جميع أحفاد يعقوب، الذي كان اسمه أيضًا إسرائيل. وكان ليعقوب اثنا عشر ابنًا، ولذلك انقسم بنو إسرائيل إلى اثني عشر سبطًا. وقد صنع الله </w:t>
      </w:r>
      <w:r>
        <w:rPr>
          <w:rtl/>
          <w:cs/>
          <w:lang w:val="ar_AE" w:bidi="ar_AE"/>
        </w:rPr>
        <w:t>عهدًا</w:t>
      </w:r>
      <w:r>
        <w:rPr>
          <w:rtl/>
          <w:cs/>
          <w:lang w:val="ar_AE" w:bidi="ar_AE"/>
        </w:rPr>
        <w:t xml:space="preserve">، أي اتفاقًا خاصًا، مع بني إسرائيل. وكان هذا الاتفاق أن يطيع بنو إسرائيل جميع وصايا يهوه، وأن </w:t>
      </w:r>
      <w:r>
        <w:rPr>
          <w:rtl/>
          <w:cs/>
          <w:lang w:val="ar_AE" w:bidi="ar_AE"/>
        </w:rPr>
        <w:t>يبارك</w:t>
      </w:r>
      <w:r>
        <w:rPr>
          <w:rtl/>
          <w:cs/>
          <w:lang w:val="ar_AE" w:bidi="ar_AE"/>
        </w:rPr>
        <w:t xml:space="preserve"> يهوه بني إسرائيل ويجعلهم بركة لجميع شعوب الأرض. استخدموا الكلمة أو العبارة نفسها التي استخدمتموها من قبل للإشارة إلى بني إسرائيل.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يأمر يهوه الأسباط أن يعسكروا في </w:t>
      </w:r>
      <w:r>
        <w:rPr>
          <w:b/>
          <w:rtl/>
          <w:cs/>
          <w:lang w:val="ar_AE" w:bidi="ar_AE"/>
        </w:rPr>
        <w:t>فرق</w:t>
      </w:r>
      <w:r>
        <w:rPr>
          <w:rtl/>
          <w:cs/>
          <w:lang w:val="ar_AE" w:bidi="ar_AE"/>
        </w:rPr>
        <w:t xml:space="preserve">، أي في مجموعات من الرجال المحاربين، تحت </w:t>
      </w:r>
      <w:r>
        <w:rPr>
          <w:b/>
          <w:rtl/>
          <w:cs/>
          <w:lang w:val="ar_AE" w:bidi="ar_AE"/>
        </w:rPr>
        <w:t xml:space="preserve">أعلامهم </w:t>
      </w:r>
      <w:r>
        <w:rPr>
          <w:rtl/>
          <w:cs/>
          <w:lang w:val="ar_AE" w:bidi="ar_AE"/>
        </w:rPr>
        <w:t>الخاصة. احرصوا على استخدام الكلمات أو العبارات نفسها التي استخدمتموها في المقاطع السابقة للإشارة إلى "الفرق" وإلى "الأعلام".</w:t>
      </w:r>
    </w:p>
    <w:p>
      <w:pPr>
        <w:bidi/>
      </w:pPr>
      <w:r>
        <w:rPr>
          <w:rtl/>
          <w:cs/>
          <w:lang w:val="ar_AE" w:bidi="ar_AE"/>
        </w:rPr>
      </w:r>
      <w:r>
        <w:rPr>
          <w:rtl/>
          <w:cs/>
          <w:lang w:val="ar_AE" w:bidi="ar_AE"/>
        </w:rPr>
        <w:t xml:space="preserve">وستعسكر جميع الأسباط على الجهات الأربع كلها المحيطة </w:t>
      </w:r>
      <w:r>
        <w:rPr>
          <w:b/>
          <w:rtl/>
          <w:cs/>
          <w:lang w:val="ar_AE" w:bidi="ar_AE"/>
        </w:rPr>
        <w:t>بالمسكن</w:t>
      </w:r>
      <w:r>
        <w:rPr>
          <w:rtl/>
          <w:cs/>
          <w:lang w:val="ar_AE" w:bidi="ar_AE"/>
        </w:rPr>
        <w:t xml:space="preserve"> أي </w:t>
      </w:r>
      <w:r>
        <w:rPr>
          <w:b/>
          <w:rtl/>
          <w:cs/>
          <w:lang w:val="ar_AE" w:bidi="ar_AE"/>
        </w:rPr>
        <w:t>بخيمة الاجتماع</w:t>
      </w:r>
      <w:r>
        <w:rPr>
          <w:rtl/>
          <w:cs/>
          <w:lang w:val="ar_AE" w:bidi="ar_AE"/>
        </w:rPr>
        <w:t>. وتشير خيمة الاجتماع، أو بيت الله، إلى خيمة كبيرة كان بنو إسرائيل ينقلونها من مكان إلى آخر. وكانت هي المكان الذي يحل فيه حضور يهوه، والمكان الذي يعبد فيه بنو إسرائيل يهوه. وكان هذا أيضًا هو المكان الذي يقدّم فيه</w:t>
      </w:r>
      <w:r>
        <w:rPr>
          <w:rtl/>
          <w:cs/>
          <w:lang w:val="ar_AE" w:bidi="ar_AE"/>
        </w:rPr>
        <w:t xml:space="preserve"> الكهنة</w:t>
      </w:r>
      <w:r>
        <w:rPr>
          <w:rtl/>
          <w:cs/>
          <w:lang w:val="ar_AE" w:bidi="ar_AE"/>
        </w:rPr>
        <w:t xml:space="preserve"> </w:t>
      </w:r>
      <w:r>
        <w:rPr>
          <w:rtl/>
          <w:cs/>
          <w:lang w:val="ar_AE" w:bidi="ar_AE"/>
        </w:rPr>
        <w:t>الذبائح</w:t>
      </w:r>
      <w:r>
        <w:rPr>
          <w:rtl/>
          <w:cs/>
          <w:lang w:val="ar_AE" w:bidi="ar_AE"/>
        </w:rPr>
        <w:t xml:space="preserve"> نيابة عن الشعب قبل أن يبني ابن داود</w:t>
      </w:r>
      <w:r>
        <w:rPr>
          <w:rtl/>
          <w:cs/>
          <w:lang w:val="ar_AE" w:bidi="ar_AE"/>
        </w:rPr>
        <w:t xml:space="preserve"> الهيكل.</w:t>
      </w:r>
      <w:r>
        <w:rPr>
          <w:rtl/>
          <w:cs/>
          <w:lang w:val="ar_AE" w:bidi="ar_AE"/>
        </w:rPr>
        <w:t xml:space="preserve"> استخدموا نفس الكلمة أو التعبير الذي استخدمتموه في المقاطع السابقة للتعبير عن خيمة الاجتماع. للمزيد من المعلومات عن </w:t>
      </w:r>
      <w:r>
        <w:rPr>
          <w:rtl/>
          <w:cs/>
          <w:lang w:val="ar_AE" w:bidi="ar_AE"/>
        </w:rPr>
        <w:t>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وبعد أن يشرح يهوه مواضع معسكرات الأسباط بالنسبة إلى خيمة الاجتماع، يتحدث عن معسكر </w:t>
      </w:r>
      <w:r>
        <w:rPr>
          <w:b/>
          <w:rtl/>
          <w:cs/>
          <w:lang w:val="ar_AE" w:bidi="ar_AE"/>
        </w:rPr>
        <w:t>اللاويين</w:t>
      </w:r>
      <w:r>
        <w:rPr>
          <w:rtl/>
          <w:cs/>
          <w:lang w:val="ar_AE" w:bidi="ar_AE"/>
        </w:rPr>
        <w:t xml:space="preserve">. كان اللاويون أحد الأسباط الاثني عشر في إسرائيل، وهم نسل لاوي ابن يعقوب. وكان موسى وهارون من نسل لاوي. وقد اختار يهوه اللاويين اختيارًا خاصًا ليخدموه في خيمة الاجتماع ويعتنوا بها. وكان اللاويون مسؤولين عن فك خيمة الاجتماع، وتغليفها، وإعادة نصبها عندما كان بنو إسرائيل ينتقلون من مكان إلى آخر. وكان اللاويون شعبًا محاربًا يحرس خيمة الاجتماع حتى لا يقترب إليها أي شخص خاطئ أكثر مما ينبغي. استخدموا الكلمة أو العبارة نفسها التي استخدمتموها من قبل للإشارة إلى اللاويين. ولمزيد من المعلومات عن </w:t>
      </w:r>
      <w:r>
        <w:rPr>
          <w:rtl/>
          <w:cs/>
          <w:lang w:val="ar_AE" w:bidi="ar_AE"/>
        </w:rPr>
        <w:t>اللاويين</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2:18–34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٢: ١٨–٣٤ واحفظوه في قلوبكم.</w:t>
      </w:r>
    </w:p>
    <w:p>
      <w:pPr>
        <w:bidi/>
      </w:pPr>
      <w:r>
        <w:rPr>
          <w:rtl/>
          <w:cs/>
          <w:lang w:val="ar_AE" w:bidi="ar_AE"/>
        </w:rPr>
      </w:r>
      <w:r>
        <w:rPr>
          <w:rtl/>
          <w:cs/>
          <w:lang w:val="ar_AE" w:bidi="ar_AE"/>
        </w:rPr>
        <w:t>استمعوا إلى نسخة صوتية من سفر العدد ٢: ١٨–٣٤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٢: ١٨–٣٤ من الترجمة الأسهل للفهم.</w:t>
      </w:r>
    </w:p>
    <w:p>
      <w:pPr>
        <w:bidi/>
      </w:pPr>
      <w:r>
        <w:rPr>
          <w:rtl/>
          <w:cs/>
          <w:lang w:val="ar_AE" w:bidi="ar_AE"/>
        </w:rPr>
      </w:r>
      <w:r>
        <w:rPr>
          <w:rtl/>
          <w:cs/>
          <w:lang w:val="ar_AE" w:bidi="ar_AE"/>
        </w:rPr>
        <w:t>كان موسى وبنو إسرائيل في برية سيناء. وكان يهوه قد أعطى لتوّه تعليمات لموسى وهارون عن الطريقة التي يجب أن يعسكر بها بنو إسرائيل.</w:t>
      </w:r>
    </w:p>
    <w:p>
      <w:pPr>
        <w:bidi/>
      </w:pPr>
      <w:r>
        <w:rPr>
          <w:rtl/>
          <w:cs/>
          <w:lang w:val="ar_AE" w:bidi="ar_AE"/>
        </w:rPr>
      </w:r>
      <w:r>
        <w:rPr>
          <w:rtl/>
          <w:cs/>
          <w:lang w:val="ar_AE" w:bidi="ar_AE"/>
        </w:rPr>
        <w:t xml:space="preserve">توقفوا هنا وانظروا معًا إلى صورة </w:t>
      </w:r>
      <w:r>
        <w:rPr>
          <w:rtl/>
          <w:cs/>
          <w:lang w:val="ar_AE" w:bidi="ar_AE"/>
        </w:rPr>
        <w:t>لخيمة الاجتماع بعد إقامتها.</w:t>
      </w:r>
      <w:r>
        <w:rPr>
          <w:rtl/>
          <w:cs/>
          <w:lang w:val="ar_AE" w:bidi="ar_AE"/>
        </w:rPr>
        <w:t xml:space="preserve"> أوقفوا سماع هذا التسجيل الصوتي هنا.</w:t>
      </w:r>
    </w:p>
    <w:p>
      <w:pPr>
        <w:bidi/>
      </w:pPr>
      <w:r>
        <w:rPr>
          <w:rtl/>
          <w:cs/>
          <w:lang w:val="ar_AE" w:bidi="ar_AE"/>
        </w:rPr>
      </w:r>
      <w:r>
        <w:rPr>
          <w:rtl/>
          <w:cs/>
          <w:lang w:val="ar_AE" w:bidi="ar_AE"/>
        </w:rPr>
        <w:t>وكما عرفنا، فإن أسباط يهوذا ويساكر وزبولون كانت تعسكر في جهة الشرق من خيمة الاجتماع، أو بيت يهوه. وكانت خيمة الاجتماع خيمة متنقلة يحل فيها حضور يهوه. وكان هذا القسم الواقع في جهة الشرق من خيمة الاجتماع يُسمّى معسكر يهوذا، وكان عدد رجاله ١٨٦٬٤٠٠.</w:t>
      </w:r>
    </w:p>
    <w:p>
      <w:pPr>
        <w:bidi/>
      </w:pPr>
      <w:r>
        <w:rPr>
          <w:rtl/>
          <w:cs/>
          <w:lang w:val="ar_AE" w:bidi="ar_AE"/>
        </w:rPr>
      </w:r>
      <w:r>
        <w:rPr>
          <w:rtl/>
          <w:cs/>
          <w:lang w:val="ar_AE" w:bidi="ar_AE"/>
        </w:rPr>
        <w:t>وكانت أسباط رأوبين وجاد وشمعون تعسكر في جهة الجنوب من خيمة الاجتماع. وكان هذا القسم الواقع في جهة الجنوب يُسمّى معسكر رأوبين، وكان عدد رجاله ١٥١٬٤٥٠. وكان يهوه قد قال أيضًا إن اللاويين سيعسكرون حول خيمة الاجتماع في وسط الأسباط، وإن قسم يهوذا أو معسكر يهوذا سيرتحل أولًا، بينما سيرتحل معسكر رأوبين ثانيًا عندما ينتقل بنو إسرائيل من مكان إلى آخر.</w:t>
      </w:r>
    </w:p>
    <w:p>
      <w:pPr>
        <w:bidi/>
      </w:pPr>
      <w:r>
        <w:rPr>
          <w:rtl/>
          <w:cs/>
          <w:lang w:val="ar_AE" w:bidi="ar_AE"/>
        </w:rPr>
      </w:r>
      <w:r>
        <w:rPr>
          <w:rtl/>
          <w:cs/>
          <w:lang w:val="ar_AE" w:bidi="ar_AE"/>
        </w:rPr>
        <w:t>والآن يواصل يهوه إعطاء هذه التعليمات لبقية أسباط إسرائيل. ففي جهة الغرب من خيمة الاجتماع سيكون معسكر أفرايم. ويتكوّن معسكر أفرايم من ثلاثة أسباط، وهي: أفرايم ومنسى وبنيامين. ويعسكر كل سبط تحت راية عائلته الخاصة. وكان رئيس أفرايم هو أليشَمَعُ بنُ عَمّيهود. وكان عدد رجال سبط أفرايم ٤٠٬٥٠٠. وكان رئيس منسى هو جَمليئيلُ بنُ فدَهصور. وكان عدد رجال سبط منسى ٣٢٬٢٠٠. وكان رئيس بنيامين هو أبيدَن بنُ جِدعوني. وكان عدد رجال سبط بنيامين ٣٥٬٤٠٠. وكان مجموع رجال الأسباط الثلاثة ١٠٨٬١٠٠ رجل محارب. وكان جميع الرجال الذين في جهة الغرب يرتحلون في المرتبة الثالثة عندما يسافر بنو إسرائيل.</w:t>
      </w:r>
    </w:p>
    <w:p>
      <w:pPr>
        <w:bidi/>
      </w:pPr>
      <w:r>
        <w:rPr>
          <w:rtl/>
          <w:cs/>
          <w:lang w:val="ar_AE" w:bidi="ar_AE"/>
        </w:rPr>
      </w:r>
      <w:r>
        <w:rPr>
          <w:rtl/>
          <w:cs/>
          <w:lang w:val="ar_AE" w:bidi="ar_AE"/>
        </w:rPr>
        <w:t>وفي جهة الشمال من خيمة الاجتماع سيكون معسكر دان. ويتكوّن معسكر دان من ثلاثة أسباط، وهي: دان وأشير ونفتالي. ويعسكر كل سبط تحت راية عائلته الخاصة. وكان رئيس دان هو أخيعَزَرُ بنُ عَمّيشَدّاي. وكان عدد رجال سبط دان ٦٢٬٧٠٠. وكان رئيس أشير هو فجعيئيلُ بنُ عُكرَنَ. وكان عدد رجال سبط أشير ٤١٬٥٠٠. وكان رئيس نفتالي هو أخيرَعُ بنُ عينَن. وكان عدد رجال سبط نفتالي ٥٣٬٤٠٠. وكان مجموع رجال الأسباط الثلاثة في جهة الشمال من خيمة الاجتماع ١٥٧٬٦٠٠ رجل محارب. وكان هؤلاء الرجال هم الذين يرتحلون في المرتبة الرابعة والأخيرة عندما ينتقل بنو إسرائيل من مكان إلى آخر.</w:t>
      </w:r>
    </w:p>
    <w:p>
      <w:pPr>
        <w:bidi/>
      </w:pPr>
      <w:r>
        <w:rPr>
          <w:rtl/>
          <w:cs/>
          <w:lang w:val="ar_AE" w:bidi="ar_AE"/>
        </w:rPr>
      </w:r>
      <w:r>
        <w:rPr>
          <w:rtl/>
          <w:cs/>
          <w:lang w:val="ar_AE" w:bidi="ar_AE"/>
        </w:rPr>
        <w:t>توقّفوا هنا، وناقشوا هذا السؤال معًا كمجموعة: "كيف يبدو الأمر في ثقافتكم عندما تسير مجموعات كبيرة من الناس معًا، وخاصة في وقت الحرب؟" "مَن الذي يسير أولًا، ومَن الذي يسير أخيرًا؟" لماذا؟ أوقفوا سماع هذا التسجيل الصوتي هنا.</w:t>
      </w:r>
    </w:p>
    <w:p>
      <w:pPr>
        <w:bidi/>
      </w:pPr>
      <w:r>
        <w:rPr>
          <w:rtl/>
          <w:cs/>
          <w:lang w:val="ar_AE" w:bidi="ar_AE"/>
        </w:rPr>
      </w:r>
      <w:r>
        <w:rPr>
          <w:rtl/>
          <w:cs/>
          <w:lang w:val="ar_AE" w:bidi="ar_AE"/>
        </w:rPr>
        <w:t>وباختصار، كانت هناك أربعة معسكرات لبني إسرائيل، وكان كل معسكر يتكوّن من ثلاثة أسباط. وكانوا يعسكرون في تشكيل مستطيل، وتكون خيمة الاجتماع في الوسط.</w:t>
      </w:r>
    </w:p>
    <w:p>
      <w:pPr>
        <w:bidi/>
      </w:pPr>
      <w:r>
        <w:rPr>
          <w:rtl/>
          <w:cs/>
          <w:lang w:val="ar_AE" w:bidi="ar_AE"/>
        </w:rPr>
      </w:r>
      <w:r>
        <w:rPr>
          <w:rtl/>
          <w:cs/>
          <w:lang w:val="ar_AE" w:bidi="ar_AE"/>
        </w:rPr>
        <w:t xml:space="preserve">توقّفوا هنا، وانظروا معًا إلى رسم يوضّح </w:t>
      </w:r>
      <w:r>
        <w:rPr>
          <w:b/>
          <w:rtl/>
          <w:cs/>
          <w:lang w:val="ar_AE" w:bidi="ar_AE"/>
        </w:rPr>
        <w:t>كيف أقام بنو إسرائيل المعسكرات الأربعة حول خيمة الاجتماع</w:t>
      </w:r>
      <w:r>
        <w:rPr>
          <w:rtl/>
          <w:cs/>
          <w:lang w:val="ar_AE" w:bidi="ar_AE"/>
        </w:rPr>
        <w:t>. أوقفوا سماع هذا التسجيل الصوتي هنا.</w:t>
      </w:r>
    </w:p>
    <w:p>
      <w:pPr>
        <w:bidi/>
      </w:pPr>
      <w:r>
        <w:rPr>
          <w:rtl/>
          <w:cs/>
          <w:lang w:val="ar_AE" w:bidi="ar_AE"/>
        </w:rPr>
      </w:r>
      <w:r>
        <w:rPr>
          <w:rtl/>
          <w:cs/>
          <w:lang w:val="ar_AE" w:bidi="ar_AE"/>
        </w:rPr>
        <w:t>وكان مجموع عدد رجال بني إسرائيل ٦٠٣٬٥٥٠ رجلًا محاربًا. وكما تتذكرون، كان هؤلاء رجالًا يبلغون من العمر عشرين سنة أو أكثر، وكانوا قادرين على الذهاب إلى الحرب. وكانت جميع أعداد الرجال هي نفسها الأعداد التي سجّلها موسى سابقًا في الإحصاء. ولم يشمل الإحصاء اللاويين، لأن يهوه اختارهم اختيارًا خاصًا لكي يكونوا حرّاس خيمة الاجتماع والقائمين على خدمتها. ويقول موسى مرة أخرى إن أسباط بني إسرائيل فعلت تمامًا كما أمر يهوه. فقد أطاع كل سبط وكل عشيرة، وأقاموا معسكراتهم وارتحلوا بحسب الترتيب الذي أمرهم به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٢: ١٨–٣٤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يواصل الرب (يهوه) إخبار موسى وهارون بالطريقة التي سينزل بها بنو إسرائيل في المحلة، وبالترتيب الذي سيسيرون به أثناء الارتحال.</w:t>
      </w:r>
    </w:p>
    <w:p>
      <w:pPr>
        <w:bidi/>
      </w:pPr>
      <w:r>
        <w:rPr>
          <w:rtl/>
          <w:cs/>
          <w:lang w:val="ar_AE" w:bidi="ar_AE"/>
        </w:rPr>
      </w:r>
      <w:r>
        <w:rPr>
          <w:b/>
          <w:rtl/>
          <w:cs/>
          <w:lang w:val="ar_AE" w:bidi="ar_AE"/>
        </w:rPr>
        <w:t>في المشهد الثاني:</w:t>
      </w:r>
      <w:r>
        <w:rPr>
          <w:rtl/>
          <w:cs/>
          <w:lang w:val="ar_AE" w:bidi="ar_AE"/>
        </w:rPr>
        <w:t xml:space="preserve"> تنزل أسباط أفرايم ومنسى وبنيامين في الجهة الغربية من خيمة الاجتماع. ويكون لكل سبط رايته الخاصة. وينزلون على مسافة من خيمة الاجتماع، كما يعرفون أنهم سيكونون المجموعة الثالثة التي تسير أثناء الارتحال.</w:t>
      </w:r>
    </w:p>
    <w:p>
      <w:pPr>
        <w:bidi/>
      </w:pPr>
      <w:r>
        <w:rPr>
          <w:rtl/>
          <w:cs/>
          <w:lang w:val="ar_AE" w:bidi="ar_AE"/>
        </w:rPr>
      </w:r>
      <w:r>
        <w:rPr>
          <w:b/>
          <w:rtl/>
          <w:cs/>
          <w:lang w:val="ar_AE" w:bidi="ar_AE"/>
        </w:rPr>
        <w:t>في المشهد الثالث:</w:t>
      </w:r>
      <w:r>
        <w:rPr>
          <w:rtl/>
          <w:cs/>
          <w:lang w:val="ar_AE" w:bidi="ar_AE"/>
        </w:rPr>
        <w:t xml:space="preserve"> تنزل أسباط دان وأشير ونفتالي في الجهة الشمالية من خيمة الاجتماع. ويكون لكل سبط رايته الخاصة. وينزلون على مسافة من خيمة الاجتماع، كما يعرفون أنهم سيكونون آخر من يسير أثناء الارتحال.</w:t>
      </w:r>
    </w:p>
    <w:p>
      <w:pPr>
        <w:bidi/>
      </w:pPr>
      <w:r>
        <w:rPr>
          <w:rtl/>
          <w:cs/>
          <w:lang w:val="ar_AE" w:bidi="ar_AE"/>
        </w:rPr>
      </w:r>
      <w:r>
        <w:rPr>
          <w:b/>
          <w:rtl/>
          <w:cs/>
          <w:lang w:val="ar_AE" w:bidi="ar_AE"/>
        </w:rPr>
        <w:t>في المشهد الرابع:</w:t>
      </w:r>
      <w:r>
        <w:rPr>
          <w:rtl/>
          <w:cs/>
          <w:lang w:val="ar_AE" w:bidi="ar_AE"/>
        </w:rPr>
        <w:t xml:space="preserve"> يقدِّم موسى ملخصًا لجميع العائلات. وكما أمر الرب (يهوه)، لا يُدرِج موسى اللاويين في هذا الإحصاء. ويسير بنو إسرائيل وينزلون تحت راياتهم الخاصة، ويفعلون تمامًا كما أمرهم الرب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هذا المقطع يُعَدُّ استمرارًا للتعليمات التي أعطاها الرب (يهوه) لموسى وهارون. فقد سبق للرب أن قسَّم الأسباط الستة الأولى، فكانت ثلاثة أسباط في جهة يهوذا، أي الجهة الشرقية من خيمة الاجتماع، وثلاثة أسباط في جهة رأوبين، أي الجهة الجنوبية من خيمة الاجتماع.</w:t>
      </w:r>
    </w:p>
    <w:p>
      <w:pPr>
        <w:bidi/>
      </w:pPr>
      <w:r>
        <w:rPr>
          <w:rtl/>
          <w:cs/>
          <w:lang w:val="ar_AE" w:bidi="ar_AE"/>
        </w:rPr>
      </w:r>
      <w:r>
        <w:rPr>
          <w:rtl/>
          <w:cs/>
          <w:lang w:val="ar_AE" w:bidi="ar_AE"/>
        </w:rPr>
        <w:t>وقد أمر يهوه الأسباط أن يستخدموا رايات أو أعلامًا. وكانت هذه العلامات المرئية تساعد بني إسرائيل على التمييز بين كل سبط أو عائلة داخل الأقسام الأربعة المختلفة للمحلة.</w:t>
      </w:r>
    </w:p>
    <w:p>
      <w:pPr>
        <w:bidi/>
      </w:pPr>
      <w:r>
        <w:rPr>
          <w:rtl/>
          <w:cs/>
          <w:lang w:val="ar_AE" w:bidi="ar_AE"/>
        </w:rPr>
      </w:r>
      <w:r>
        <w:rPr>
          <w:rtl/>
          <w:cs/>
          <w:lang w:val="ar_AE" w:bidi="ar_AE"/>
        </w:rPr>
        <w:t>وكما تتذكرون، كان يهوه قد أمر اللاويين أن ينزلوا حول خيمة الاجتماع لكي يحموا الخيمة. كما أمر بقية الأسباط أن ينزلوا وهم يواجهون خيمة الاجتماع. وبهذا تصبح خيمة الاجتماع، أو بيت يهوه، الجزء المركزي من محلة بني إسرائيل.</w:t>
      </w:r>
    </w:p>
    <w:p>
      <w:pPr>
        <w:bidi/>
      </w:pPr>
      <w:r>
        <w:rPr>
          <w:rtl/>
          <w:cs/>
          <w:lang w:val="ar_AE" w:bidi="ar_AE"/>
        </w:rPr>
      </w:r>
      <w:r>
        <w:rPr>
          <w:rtl/>
          <w:cs/>
          <w:lang w:val="ar_AE" w:bidi="ar_AE"/>
        </w:rPr>
        <w:t>ويواصل الرب وصف الجهة التالية التي ستنزل عندها الأسباط حول خيمة الاجتماع. فبعد الجهة الجنوبية تأتي الجهة الغربية، أي جهة غروب الشمس. وسوف تنزل أسباط أفرايم ومنسى وبنيامين في الجهة الغربية من خيمة الاجتماع. كما يُخبِر الرب موسى أن جهة أفرايم ستكون المجموعة الثالثة التي تسير عندما يرتحل بنو إسرائيل.</w:t>
      </w:r>
    </w:p>
    <w:p>
      <w:pPr>
        <w:bidi/>
      </w:pPr>
      <w:r>
        <w:rPr>
          <w:rtl/>
          <w:cs/>
          <w:lang w:val="ar_AE" w:bidi="ar_AE"/>
        </w:rPr>
      </w:r>
      <w:r>
        <w:rPr>
          <w:rtl/>
          <w:cs/>
          <w:lang w:val="ar_AE" w:bidi="ar_AE"/>
        </w:rPr>
        <w:t>أما أسباط دان ونفتالي وأشير، فسوف تنزل في الجهة الشمالية من خيمة الاجتماع. ويُخبِر الرب موسى أن جهة دان ستكون آخر مجموعة تسير عندما يرتحل بنو إسرائيل.</w:t>
      </w:r>
    </w:p>
    <w:p>
      <w:pPr>
        <w:bidi/>
      </w:pPr>
      <w:r>
        <w:rPr>
          <w:rtl/>
          <w:cs/>
          <w:lang w:val="ar_AE" w:bidi="ar_AE"/>
        </w:rPr>
      </w:r>
      <w:r>
        <w:rPr>
          <w:rtl/>
          <w:cs/>
          <w:lang w:val="ar_AE" w:bidi="ar_AE"/>
        </w:rPr>
        <w:t>ويُلخِّص موسى عملية تسجيل أو إحصاء جيوش إسرائيل. وكما أمر الرب، لا يحسب موسى اللاويين ضمن هذا الإحصاء.</w:t>
      </w:r>
    </w:p>
    <w:p>
      <w:pPr>
        <w:bidi/>
      </w:pPr>
      <w:r>
        <w:rPr>
          <w:rtl/>
          <w:cs/>
          <w:lang w:val="ar_AE" w:bidi="ar_AE"/>
        </w:rPr>
      </w:r>
      <w:r>
        <w:rPr>
          <w:rtl/>
          <w:cs/>
          <w:lang w:val="ar_AE" w:bidi="ar_AE"/>
        </w:rPr>
        <w:t>ويقول موسى مرة أخرى إن بني إسرائيل فعلوا كل ما أمرهم به الرب. فقد نزلوا وساروا تحت راياتهم الخاصة. ويكرِّر موسى أن بني إسرائيل أطاعوا لكي يُظهِر مدى أهمية طاعتهم للرب.</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٢: ١٨–٣٤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استمرار الرب (يهوه) في التحدُّث إلى موسى وهارون عن المكان الذي ينبغي أن تنزل فيه الأسباط الستة الأخرى بالنسبة إلى خيمة الاجتماع، وعن الكيفية التي ينبغي أن يسيروا بها أثناء الارتحال.</w:t>
      </w:r>
    </w:p>
    <w:p>
      <w:pPr>
        <w:bidi/>
      </w:pPr>
      <w:r>
        <w:rPr>
          <w:rtl/>
          <w:cs/>
          <w:lang w:val="ar_AE" w:bidi="ar_AE"/>
        </w:rPr>
      </w:r>
      <w:r>
        <w:rPr>
          <w:rtl/>
          <w:cs/>
          <w:lang w:val="ar_AE" w:bidi="ar_AE"/>
        </w:rPr>
        <w:t>وقد ترغبون في تمثيل أو تصوير الأسباط الاثني عشر وهي تطيع أوامر الرب في الخلفية، كما فعلتم في المقطع السابق. ويمكنكم أن تفعلوا ذلك باستخدام أدوات التصوير نفسها التي استخدمتموها من قبل، مثل استخدام أحجار ملوَّنة أو الرسم على التراب لتوضيح أماكن الأسباط حول خيمة الاجتماع.</w:t>
      </w:r>
    </w:p>
    <w:p>
      <w:pPr>
        <w:bidi/>
      </w:pPr>
      <w:r>
        <w:rPr>
          <w:rtl/>
          <w:cs/>
          <w:lang w:val="ar_AE" w:bidi="ar_AE"/>
        </w:rPr>
      </w:r>
      <w:r>
        <w:rPr>
          <w:rtl/>
          <w:cs/>
          <w:lang w:val="ar_AE" w:bidi="ar_AE"/>
        </w:rPr>
        <w:t>مثِّلوا أو أظهِروا أسباط أفرايم ومنسى وبنيامين وهي تنزل في الجهة الغربية من خيمة الاجتماع. ويكون لكل سبط رايته الخاصة. وينزلون على مسافة من خيمة الاجتماع، كما يعرفون أنهم سيكونون الثالث في ترتيب السير.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"أشعر بالراحة، فأنا لا أحتاج إلى تنظيم الجيوش، لأن الرب هو الذي نظَّم الشعب لأجلي". أو: "أشعر بالتشجيع لأن شعبي لا يتذمَّر من المكان الذي وُضِع فيه أثناء السير". أو: "أشعر بالحماس، لأننا نستعد للسير نحو وعد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أو أظهِروا أسباط دان وأشير ونفتالي وهي تنزل في الجهة الشمالية من خيمة الاجتماع. ويكون لكل سبط رايته الخاصة. وينزلون على مسافة من خيمة الاجتماع، كما يعرفون أنهم سيكونون آخر من يسير أثناء الارتحال.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شخص من سبط شمعون: "بماذا تشعر أو تفكِّر؟" قد يجيب الشخص بأمور مثل: "أشعر بالثقة في الرب. فقد رتَّبنا الرب بطريقة تضمن أن نحمي خيمة الاجتماع وأن نحمي بعضنا بعضًا". أو: "أشعر بالفضول. هل يوجد سبب جعل الرب يرتبنا بهذه الطريقة الدقيقة؟" أو: "أشعر بالسعادة لأنني أرى أن الرب وضعنا جميعًا حول خيمة الاجتماع".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يقدِّم ملخصًا لجميع العائلات. وكما أمر الرب (يهوه)، لا يُدرِج موسى اللاويين في هذا الإحصاء. ويسير بنو إسرائيل وينزلون تحت راياتهم الخاصة، ويفعلون تمامًا كما أمرهم الرب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اللاويين: "بماذا تشعر أو تفكِّر؟" قد يجيب الشخص بأمور مثل: "أشعر بالثقة أن الرب معنا". أو: "أشعر بالمسؤولية، لأننا مسؤولون عن حماية شعبنا من غضب الرب". أو: "الرب قوي، لكنه ما زال يستخدمنا ويمنحنا دورًا مهمًا كمحاربين يحيطون بخيمة الاجتماع".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٢: ١٨–٣٤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يواصل الرب</w:t>
      </w:r>
      <w:r>
        <w:rPr>
          <w:b/>
          <w:rtl/>
          <w:cs/>
          <w:lang w:val="ar_AE" w:bidi="ar_AE"/>
        </w:rPr>
        <w:t xml:space="preserve"> (يهوه)</w:t>
      </w:r>
      <w:r>
        <w:rPr>
          <w:rtl/>
          <w:cs/>
          <w:lang w:val="ar_AE" w:bidi="ar_AE"/>
        </w:rPr>
        <w:t xml:space="preserve"> إعطاء موسى وهارون تعليمات عن المكان الذي سينزل فيه بنو إسرائيل، وعن الكيفية التي سيسيرون بها بالنسبة إلى خيمة الاجتماع. استخدِموا الكلمة نفسها التي استخدمتموها في المقاطع السابقة للإشارة إلى الرب </w:t>
      </w:r>
      <w:r>
        <w:rPr>
          <w:rtl/>
          <w:cs/>
          <w:lang w:val="ar_AE" w:bidi="ar_AE"/>
        </w:rPr>
        <w:t>(يهوه).</w:t>
      </w:r>
      <w:r>
        <w:rPr>
          <w:rtl/>
          <w:cs/>
          <w:lang w:val="ar_AE" w:bidi="ar_AE"/>
        </w:rPr>
        <w:t xml:space="preserve"> </w:t>
      </w:r>
    </w:p>
    <w:p>
      <w:pPr>
        <w:bidi/>
      </w:pPr>
      <w:r>
        <w:rPr>
          <w:rtl/>
          <w:cs/>
          <w:lang w:val="ar_AE" w:bidi="ar_AE"/>
        </w:rPr>
      </w:r>
      <w:r>
        <w:rPr>
          <w:rtl/>
          <w:cs/>
          <w:lang w:val="ar_AE" w:bidi="ar_AE"/>
        </w:rPr>
        <w:t xml:space="preserve">يقول الرب أن كل سبط سينزل تحت </w:t>
      </w:r>
      <w:r>
        <w:rPr>
          <w:b/>
          <w:rtl/>
          <w:cs/>
          <w:lang w:val="ar_AE" w:bidi="ar_AE"/>
        </w:rPr>
        <w:t>رايته</w:t>
      </w:r>
      <w:r>
        <w:rPr>
          <w:rtl/>
          <w:cs/>
          <w:lang w:val="ar_AE" w:bidi="ar_AE"/>
        </w:rPr>
        <w:t xml:space="preserve"> الخاصة. وتذكَّروا أن هذه الراية كانت علامة أو رمزًا بصريًا يميِّز سبطًا عن الآخر. استخدموا الكلمة نفسها التي استخدمتموها في المقاطع السابقة.</w:t>
      </w:r>
    </w:p>
    <w:p>
      <w:pPr>
        <w:bidi/>
      </w:pPr>
      <w:r>
        <w:rPr>
          <w:rtl/>
          <w:cs/>
          <w:lang w:val="ar_AE" w:bidi="ar_AE"/>
        </w:rPr>
      </w:r>
      <w:r>
        <w:rPr>
          <w:rtl/>
          <w:cs/>
          <w:lang w:val="ar_AE" w:bidi="ar_AE"/>
        </w:rPr>
        <w:t xml:space="preserve">ثم يقدِّم موسى ملخصًا، ويقول إن العدد الإجمالي لجنود بني </w:t>
      </w:r>
      <w:r>
        <w:rPr>
          <w:b/>
          <w:rtl/>
          <w:cs/>
          <w:lang w:val="ar_AE" w:bidi="ar_AE"/>
        </w:rPr>
        <w:t>إسرائيل</w:t>
      </w:r>
      <w:r>
        <w:rPr>
          <w:rtl/>
          <w:cs/>
          <w:lang w:val="ar_AE" w:bidi="ar_AE"/>
        </w:rPr>
        <w:t xml:space="preserve"> كان ٦٠٣٬٥٥٠. ويشير بنو إسرائيل إلى جميع نسل يعقوب. وكان ليعقوب اثنا عشر ابنًا، ولذلك انقسم بنو إسرائيل إلى اثني عشر سبطًا. وقد صنع </w:t>
      </w:r>
      <w:r>
        <w:rPr>
          <w:rtl/>
          <w:cs/>
          <w:lang w:val="ar_AE" w:bidi="ar_AE"/>
        </w:rPr>
        <w:t>الله</w:t>
      </w:r>
      <w:r>
        <w:rPr>
          <w:rtl/>
          <w:cs/>
          <w:lang w:val="ar_AE" w:bidi="ar_AE"/>
        </w:rPr>
        <w:t xml:space="preserve"> عهدًا، أي اتفاقًا خاصًا، مع بني إسرائيل. وكان هذا الاتفاق أن يطيع بنو إسرائيل جميع وصايا يهوه، وأن </w:t>
      </w:r>
      <w:r>
        <w:rPr>
          <w:rtl/>
          <w:cs/>
          <w:lang w:val="ar_AE" w:bidi="ar_AE"/>
        </w:rPr>
        <w:t>يبارك</w:t>
      </w:r>
      <w:r>
        <w:rPr>
          <w:rtl/>
          <w:cs/>
          <w:lang w:val="ar_AE" w:bidi="ar_AE"/>
        </w:rPr>
        <w:t xml:space="preserve"> يهوه بني إسرائيل ويجعلهم بركة لجميع شعوب الأرض. استخدموا الكلمة أو العبارة نفسها التي استخدمتموها في المقاطع السابقة للإشارة إلى "بني إسرائيل" وإلى "الجنود" أو "جماعات الرجال المحاربين".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وكما أمر الرب، لم يحسب موسى </w:t>
      </w:r>
      <w:r>
        <w:rPr>
          <w:b/>
          <w:rtl/>
          <w:cs/>
          <w:lang w:val="ar_AE" w:bidi="ar_AE"/>
        </w:rPr>
        <w:t>اللاويين</w:t>
      </w:r>
      <w:r>
        <w:rPr>
          <w:rtl/>
          <w:cs/>
          <w:lang w:val="ar_AE" w:bidi="ar_AE"/>
        </w:rPr>
        <w:t xml:space="preserve"> ضمن هذا الإحصاء. استخدموا الكلمة أو العبارة نفسها التي استخدمتموها من قبل للإشارة إلى اللاويين. ولمزيد من المعلومات عن </w:t>
      </w:r>
      <w:r>
        <w:rPr>
          <w:rtl/>
          <w:cs/>
          <w:lang w:val="ar_AE" w:bidi="ar_AE"/>
        </w:rPr>
        <w:t>اللاويين</w:t>
      </w:r>
      <w:r>
        <w:rPr>
          <w:rtl/>
          <w:cs/>
          <w:lang w:val="ar_AE" w:bidi="ar_AE"/>
        </w:rPr>
        <w:t>، ارجعوا إلى قاموس الكلمات الرئيسية.</w:t>
      </w:r>
    </w:p>
    <w:p>
      <w:pPr>
        <w:bidi/>
      </w:pPr>
      <w:r>
        <w:rPr>
          <w:rtl/>
          <w:cs/>
          <w:lang w:val="ar_AE" w:bidi="ar_AE"/>
        </w:rPr>
      </w:r>
      <w:r>
        <w:rPr>
          <w:rtl/>
          <w:cs/>
          <w:lang w:val="ar_AE" w:bidi="ar_AE"/>
        </w:rPr>
        <w:t xml:space="preserve">ثم يُخبِر الرب موسى أن بني إسرائيل ينبغي أن يسيروا مع </w:t>
      </w:r>
      <w:r>
        <w:rPr>
          <w:b/>
          <w:rtl/>
          <w:cs/>
          <w:lang w:val="ar_AE" w:bidi="ar_AE"/>
        </w:rPr>
        <w:t>عشائرهم</w:t>
      </w:r>
      <w:r>
        <w:rPr>
          <w:rtl/>
          <w:cs/>
          <w:lang w:val="ar_AE" w:bidi="ar_AE"/>
        </w:rPr>
        <w:t xml:space="preserve"> </w:t>
      </w:r>
      <w:r>
        <w:rPr>
          <w:b/>
          <w:rtl/>
          <w:cs/>
          <w:lang w:val="ar_AE" w:bidi="ar_AE"/>
        </w:rPr>
        <w:t>وعائلاتهم</w:t>
      </w:r>
      <w:r>
        <w:rPr>
          <w:rtl/>
          <w:cs/>
          <w:lang w:val="ar_AE" w:bidi="ar_AE"/>
        </w:rPr>
        <w:t>. استخدموا الكلمات نفسها التي استخدمتموها في المقاطع السابقة للإشارة إلى "العشائر" و"المجموعات العائلية".</w:t>
      </w:r>
    </w:p>
    <w:p>
      <w:pPr>
        <w:bidi/>
      </w:pPr>
      <w:r>
        <w:rPr>
          <w:rtl/>
          <w:cs/>
          <w:lang w:val="ar_AE" w:bidi="ar_AE"/>
        </w:rPr>
      </w:r>
      <w:r>
        <w:rPr>
          <w:rtl/>
          <w:cs/>
          <w:lang w:val="ar_AE" w:bidi="ar_AE"/>
        </w:rPr>
        <w:t>ويؤكِّد موسى أن بني إسرائيل نفَّذوا جميع أوامر الرب الخاصة بالنزول والسير تمامًا كما أمرهم.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٣: ١–١٣ واحفظوه في قلوبكم.</w:t>
      </w:r>
    </w:p>
    <w:p>
      <w:pPr>
        <w:bidi/>
      </w:pPr>
      <w:r>
        <w:rPr>
          <w:rtl/>
          <w:cs/>
          <w:lang w:val="ar_AE" w:bidi="ar_AE"/>
        </w:rPr>
      </w:r>
      <w:r>
        <w:rPr>
          <w:rtl/>
          <w:cs/>
          <w:lang w:val="ar_AE" w:bidi="ar_AE"/>
        </w:rPr>
        <w:t>استمعوا إلى نسخة صوتية من سفر العدد ٣: ١–١٣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٣: ١–١٣ من الترجمة الأسهل للفهم.</w:t>
      </w:r>
    </w:p>
    <w:p>
      <w:pPr>
        <w:bidi/>
      </w:pPr>
      <w:r>
        <w:rPr>
          <w:rtl/>
          <w:cs/>
          <w:lang w:val="ar_AE" w:bidi="ar_AE"/>
        </w:rPr>
      </w:r>
      <w:r>
        <w:rPr>
          <w:rtl/>
          <w:cs/>
          <w:lang w:val="ar_AE" w:bidi="ar_AE"/>
        </w:rPr>
        <w:t>كان موسى وبنو إسرائيل في برية سيناء. وكان الرب (يهوه) قد أعطى موسى وهارون للتو تعليمات عن الطريقة التي ستنزل بها أسباط بني إسرائيل، وعن الكيفية التي سيسيرون بها أثناء الارتحال. كما أخبر الرب موسى ألا يحسب اللاويين ضمن إحصاء جنود بني إسرائيل. والآن، يذكر موسى نسل هارون ويصف الدور الخاص جدًا الذي أُعطي لللاويين.</w:t>
      </w:r>
    </w:p>
    <w:p>
      <w:pPr>
        <w:bidi/>
      </w:pPr>
      <w:r>
        <w:rPr>
          <w:rtl/>
          <w:cs/>
          <w:lang w:val="ar_AE" w:bidi="ar_AE"/>
        </w:rPr>
      </w:r>
      <w:r>
        <w:rPr>
          <w:rtl/>
          <w:cs/>
          <w:lang w:val="ar_AE" w:bidi="ar_AE"/>
        </w:rPr>
        <w:t>ويبدأ موسى في وصف نسل أخيه هارون ونسله هو أيضًا باستخدام العبارة: "هذه أسماء" أو "هذه تواليد". وكانت هذه طريقة معتادة لتسجيل نسب شخص ما أو تلخيص قائمة نسله. لكن موسى هنا لا يذكر سوى جيلين فقط من العائلة. وكما تعلمون، كان كل من موسى وهارون من سبط لاوي، أي من اللاويين. وكما كان شائعًا في تلك الثقافة، يذكر موسى اسم هارون أولًا لأنه الأخ الأكبر.</w:t>
      </w:r>
    </w:p>
    <w:p>
      <w:pPr>
        <w:bidi/>
      </w:pPr>
      <w:r>
        <w:rPr>
          <w:rtl/>
          <w:cs/>
          <w:lang w:val="ar_AE" w:bidi="ar_AE"/>
        </w:rPr>
      </w:r>
      <w:r>
        <w:rPr>
          <w:rtl/>
          <w:cs/>
          <w:lang w:val="ar_AE" w:bidi="ar_AE"/>
        </w:rPr>
        <w:t>ويذكر موسى قائمة النسل كما كانت عندما كلَّم الرب موسى على جبل سيناء. وجبل سيناء هو الجبل الذي نزل عليه الرب ليكلِّم موسى أثناء خروج بني إسرائيل من مصر. ومع أن الرب كلَّم موسى على جبل سيناء في مناسبتين مختلفتين، فمن المرجَّح أن موسى يشير هنا إلى المرة الثانية بعد أن صنع بنو إسرائيل العجل الذهبي. فعندما صنع بنو إسرائيل العجل الذهبي، أظهر اللاويون إخلاصهم للرب حين انضموا إلى موسى وطهَّروا محلة بني إسرائيل من الأشخاص الذين لم يكونوا في صف الرب.</w:t>
      </w:r>
    </w:p>
    <w:p>
      <w:pPr>
        <w:bidi/>
      </w:pPr>
      <w:r>
        <w:rPr>
          <w:rtl/>
          <w:cs/>
          <w:lang w:val="ar_AE" w:bidi="ar_AE"/>
        </w:rPr>
      </w:r>
      <w:r>
        <w:rPr>
          <w:rtl/>
          <w:cs/>
          <w:lang w:val="ar_AE" w:bidi="ar_AE"/>
        </w:rPr>
        <w:t>ثم يذكر موسى أبناء هارون الأربعة: "نادابُ البِكرُ، وأبيهو وألِعازارُ وإيثامارُ". ومرة أخرى، يذكر موسى ناداب أولًا لأنه الابن الأكبر أو البكر. ويقول موسى إن الرب مسح هارون وأبناءه ككهنة. ويمسح الرب شخصًا ما عندما يعطيه مهمة خاصة ويجعل شخصًا آخر يسكب الزيت على رأسه. وكان الزيت يرمز إلى روح الرب. وقد مسح الرب هارون ونسله ككهنة. وهذا يعني أنه أقامهم ومنحهم السلطان ليقفوا بين الرب والشعب. وكان الكهنة يقدِّمون الذبائح نيابة عن الشعب، ويخدمون في خيمة الاجتماع لكي يجعلوا من الممكن أن تكون للشعب علاقة مع الرب.</w:t>
      </w:r>
    </w:p>
    <w:p>
      <w:pPr>
        <w:bidi/>
      </w:pPr>
      <w:r>
        <w:rPr>
          <w:rtl/>
          <w:cs/>
          <w:lang w:val="ar_AE" w:bidi="ar_AE"/>
        </w:rPr>
      </w:r>
      <w:r>
        <w:rPr>
          <w:rtl/>
          <w:cs/>
          <w:lang w:val="ar_AE" w:bidi="ar_AE"/>
        </w:rPr>
        <w:t>ثم يتذكَّر موسى قصة تُظهِر التباين مع الهدف الخاص لللاويين. فقد مات ابنا هارون، ناداب وأبيهو، سابقًا في برية سيناء عندما لم يقدِّما البخور بالطريقة التي أمرهما بها الرب. وتُشير عبارة "نارًا غَريبَةً" إلى أن البخور الذي قدَّماه لم يكن مصرَّحًا به أو كان محرَّمًا. وكما تتذكَّرون، خرجت نار من حضرة الرب وأكلت ناداب وأبيهو أي قتلتهما. ولأن الأخوين ماتا قبل أن يكون لهما أولاد، لم يكن لهما نسل. لذلك خدم ابنا هارون الباقيان، ألعازار وإيثامار، ككاهنين مع أبيهما هارون الذي كان مسؤولًا عنهما.</w:t>
      </w:r>
    </w:p>
    <w:p>
      <w:pPr>
        <w:bidi/>
      </w:pPr>
      <w:r>
        <w:rPr>
          <w:rtl/>
          <w:cs/>
          <w:lang w:val="ar_AE" w:bidi="ar_AE"/>
        </w:rPr>
      </w:r>
      <w:r>
        <w:rPr>
          <w:rtl/>
          <w:cs/>
          <w:lang w:val="ar_AE" w:bidi="ar_AE"/>
        </w:rPr>
        <w:t>توقَّفوا هنا وناقشوا هذا السؤال كمجموعة: في ثقافتكم، كيف يتفاعل الناس عندما يموت قائد ديني أو روحي بصورة مفاجئة أثناء خدمته؟ وما بعض التفسيرات التي يقدِّمها الناس لموته؟ ومن يختاره الناس ليستمر في عمل هذا القائد؟ أوقفوا سماع هذا التسجيل الصوتي هنا.</w:t>
      </w:r>
    </w:p>
    <w:p>
      <w:pPr>
        <w:bidi/>
      </w:pPr>
      <w:r>
        <w:rPr>
          <w:rtl/>
          <w:cs/>
          <w:lang w:val="ar_AE" w:bidi="ar_AE"/>
        </w:rPr>
      </w:r>
      <w:r>
        <w:rPr>
          <w:rtl/>
          <w:cs/>
          <w:lang w:val="ar_AE" w:bidi="ar_AE"/>
        </w:rPr>
        <w:t>ويقول الرب لموسى أن يجمع جميع اللاويين وأن يقدِّمهم أمام هارون. ويريد الرب أن يساعد جميع اللاويين هارون في هذا العمل بوصفهم معاونين له في خيمة الاجتماع، أي بيت الرب. ويجب على اللاويين أن يقوموا بمهام نيابة عن هارون وبني إسرائيل. ويشمل ذلك حراسة خيمة الاجتماع، أو خيمة الموعد، لمنع الأشخاص غير المقدسين من الاقتراب أكثر من اللازم. ويقول الرب إن اللاويين سيكونون مسؤولين عن جميع الأدوات أو الأشياء المقدسة التي تخص خيمة الاجتماع. وستكون خدمة اللاويين في خيمة الاجتماع لفائدة جميع بني إسرائيل.</w:t>
      </w:r>
    </w:p>
    <w:p>
      <w:pPr>
        <w:bidi/>
      </w:pPr>
      <w:r>
        <w:rPr>
          <w:rtl/>
          <w:cs/>
          <w:lang w:val="ar_AE" w:bidi="ar_AE"/>
        </w:rPr>
      </w:r>
      <w:r>
        <w:rPr>
          <w:rtl/>
          <w:cs/>
          <w:lang w:val="ar_AE" w:bidi="ar_AE"/>
        </w:rPr>
        <w:t>ويؤكِّد موسى أن الرب اختار اللاويين بصورة خاصة من بين جميع بني إسرائيل لكي يساعدوا هارون وأبناءه في الخدمة في خيمة الاجتماع. ومع أن جميع اللاويين سيساعدون في حراسة خيمة الاجتماع والعناية بها، فإن هارون وأبناءه وحدهم هم الذين سيخدمون ككهنة. ويحذِّر الرب من أن أي شخص آخر غير هارون ونسله إذا حاول القيام بواجبات الكهنوت هذه، فإنه سيموت.</w:t>
      </w:r>
    </w:p>
    <w:p>
      <w:pPr>
        <w:bidi/>
      </w:pPr>
      <w:r>
        <w:rPr>
          <w:rtl/>
          <w:cs/>
          <w:lang w:val="ar_AE" w:bidi="ar_AE"/>
        </w:rPr>
      </w:r>
      <w:r>
        <w:rPr>
          <w:rtl/>
          <w:cs/>
          <w:lang w:val="ar_AE" w:bidi="ar_AE"/>
        </w:rPr>
        <w:t>والآن يريد الرب من موسى أن يصغي جيدًا لما سيقوله. فيقول الرب إنه يختار اللاويين ليحلوا محل جميع الأبكار من بني إسرائيل. وكما تتذكَّرون، كان جميع الأبكار من بني إسرائيل يخصون الرب. ولم يكن بإمكان بني إسرائيل أن يفدوا أبناءهم الأبكار أو يستردوهم إلا إذا قدَّموا حملًا للرب بدلًا من الابن. ويذكِّر الرب الشعب بما فعله في مصر عندما استخدم الضربة الأخيرة ليقتل جميع الأبكار في مصر. ومنذ ذلك اليوم، خصَّص الرب الأبكار من البشر والحيوانات لنفسه. أما الآن، فيقول الرب إنه سيأخذ اللاويين لنفسه بدلًا من الأبكار. ويقول الرب إن اللاويين يخصونه لأنه هو الرب.</w:t>
      </w:r>
    </w:p>
    <w:p>
      <w:pPr>
        <w:bidi/>
      </w:pPr>
      <w:r>
        <w:rPr>
          <w:rtl/>
          <w:cs/>
          <w:lang w:val="ar_AE" w:bidi="ar_AE"/>
        </w:rPr>
      </w:r>
      <w:r>
        <w:rPr>
          <w:rtl/>
          <w:cs/>
          <w:lang w:val="ar_AE" w:bidi="ar_AE"/>
        </w:rPr>
        <w:t>توقَّفوا وناقشوا هذا السؤال كمجموعة: ناقشوا الطرق التي يستطيع الناس في ثقافتكم من خلالها أن يقدِّموا بديلًا أو تعويضًا عندما يحتاج شخص إلى سداد دَين. وكيف يشعر الشخص عندما يقبل الدائن البديل الذي قُدِّم عنه؟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٣: ١–١٣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يتحدث موسى عن أبناء هارون الأربعة: ناداب وأبيهو وألعازار وإيثامار. ويتذكَّر موسى كيف مات ناداب وأبيهو عندما قدَّما بخورًا لم يسمح به الرب. فقد أكلتهما نار خرجت من حضرة الرب. والآن لم يبقَ سوى ألعازار وإيثامار ليساعدا هارون ككاهنين.</w:t>
      </w:r>
    </w:p>
    <w:p>
      <w:pPr>
        <w:bidi/>
      </w:pPr>
      <w:r>
        <w:rPr>
          <w:rtl/>
          <w:cs/>
          <w:lang w:val="ar_AE" w:bidi="ar_AE"/>
        </w:rPr>
      </w:r>
      <w:r>
        <w:rPr>
          <w:b/>
          <w:rtl/>
          <w:cs/>
          <w:lang w:val="ar_AE" w:bidi="ar_AE"/>
        </w:rPr>
        <w:t>في المشهد الثاني:</w:t>
      </w:r>
      <w:r>
        <w:rPr>
          <w:rtl/>
          <w:cs/>
          <w:lang w:val="ar_AE" w:bidi="ar_AE"/>
        </w:rPr>
        <w:t xml:space="preserve"> يقول الرب لموسى أن يدعو جميع اللاويين إلى خيمة الاجتماع لكي يخدموا هارون وأبناءه بوصفهم معاونين لهم. ويقول الرب إنه اختار اللاويين من بين جميع بني إسرائيل لكي يعتنوا بخيمة الاجتماع ويحرسوها، وكذلك جميع الأدوات التي فيها. ويقول الرب إن هارون وأبناءه وحدهم هم الذين سيخدمون ككهنة، وإن أي شخص يحاول أن يقترب أكثر من اللازم من خيمة الاجتماع سيموت.</w:t>
      </w:r>
    </w:p>
    <w:p>
      <w:pPr>
        <w:bidi/>
      </w:pPr>
      <w:r>
        <w:rPr>
          <w:rtl/>
          <w:cs/>
          <w:lang w:val="ar_AE" w:bidi="ar_AE"/>
        </w:rPr>
      </w:r>
      <w:r>
        <w:rPr>
          <w:b/>
          <w:rtl/>
          <w:cs/>
          <w:lang w:val="ar_AE" w:bidi="ar_AE"/>
        </w:rPr>
        <w:t>في المشهد الثالث:</w:t>
      </w:r>
      <w:r>
        <w:rPr>
          <w:rtl/>
          <w:cs/>
          <w:lang w:val="ar_AE" w:bidi="ar_AE"/>
        </w:rPr>
        <w:t xml:space="preserve"> يقول الرب لموسى إن اللاويين سيحلُّون محل جميع الأبكار من بني إسرائيل الذين يخصون الرب. ويذكِّر الرب موسى بالوقت الذي قتل فيه أبكار المصريين. ومنذ ذلك الوقت، يقول الرب إن جميع الأبكار من بني إسرائيل، سواء من البشر أو الحيوانات، يخصونه. أما الآن، فسيكون اللاويون هم الذين يخصون الرب بدلًا من الأبكار، لأنه هو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أبيهو</w:t>
      </w:r>
    </w:p>
    <w:p>
      <w:pPr>
        <w:pStyle w:val="ListBullet"/>
        <w:bidi/>
        <w:spacing w:line="240" w:lineRule="auto"/>
        <w:ind w:left="720"/>
      </w:pPr>
      <w:r>
        <w:rPr>
          <w:rtl/>
          <w:cs/>
          <w:lang w:val="ar_AE" w:bidi="ar_AE"/>
        </w:rPr>
      </w:r>
      <w:r>
        <w:rPr>
          <w:rtl/>
          <w:cs/>
          <w:lang w:val="ar_AE" w:bidi="ar_AE"/>
        </w:rPr>
        <w:t>ألعازار</w:t>
      </w:r>
    </w:p>
    <w:p>
      <w:pPr>
        <w:pStyle w:val="ListBullet"/>
        <w:bidi/>
        <w:spacing w:line="240" w:lineRule="auto"/>
        <w:ind w:left="720"/>
      </w:pPr>
      <w:r>
        <w:rPr>
          <w:rtl/>
          <w:cs/>
          <w:lang w:val="ar_AE" w:bidi="ar_AE"/>
        </w:rPr>
      </w:r>
      <w:r>
        <w:rPr>
          <w:rtl/>
          <w:cs/>
          <w:lang w:val="ar_AE" w:bidi="ar_AE"/>
        </w:rPr>
        <w:t>إيثامار</w:t>
      </w:r>
    </w:p>
    <w:p>
      <w:pPr>
        <w:pStyle w:val="ListBullet"/>
        <w:bidi/>
        <w:spacing w:line="240" w:lineRule="auto"/>
        <w:ind w:left="720"/>
      </w:pPr>
      <w:r>
        <w:rPr>
          <w:rtl/>
          <w:cs/>
          <w:lang w:val="ar_AE" w:bidi="ar_AE"/>
        </w:rPr>
      </w:r>
      <w:r>
        <w:rPr>
          <w:rtl/>
          <w:cs/>
          <w:lang w:val="ar_AE" w:bidi="ar_AE"/>
        </w:rPr>
        <w:t>بقية اللاويين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يقدِّم موسى وصفًا لنسل هارون وموسى. ومن المهم أن تتذكَّروا أن هذا المقطع يذكر أبناء هارون فقط، لأن هارون كان الابن الأكبر.</w:t>
      </w:r>
    </w:p>
    <w:p>
      <w:pPr>
        <w:bidi/>
      </w:pPr>
      <w:r>
        <w:rPr>
          <w:rtl/>
          <w:cs/>
          <w:lang w:val="ar_AE" w:bidi="ar_AE"/>
        </w:rPr>
      </w:r>
      <w:r>
        <w:rPr>
          <w:rtl/>
          <w:cs/>
          <w:lang w:val="ar_AE" w:bidi="ar_AE"/>
        </w:rPr>
        <w:t>ومن المهم أيضًا أن تتذكَّروا أن موسى يلخِّص التعليمات التي أعطاها الرب له على جبل سيناء وفي برية سيناء.</w:t>
      </w:r>
    </w:p>
    <w:p>
      <w:pPr>
        <w:bidi/>
      </w:pPr>
      <w:r>
        <w:rPr>
          <w:rtl/>
          <w:cs/>
          <w:lang w:val="ar_AE" w:bidi="ar_AE"/>
        </w:rPr>
      </w:r>
      <w:r>
        <w:rPr>
          <w:rtl/>
          <w:cs/>
          <w:lang w:val="ar_AE" w:bidi="ar_AE"/>
        </w:rPr>
        <w:t>ففي وقت سابق، عندما كان موسى على جبل سيناء، كلَّمه الرب. وعندما سُجِّلت أسماء نسل هارون، كان لهارون أربعة أبناء. لكن بينما كان بنو إسرائيل في برية سيناء، مات ناداب وأبيهو. وكان ناداب، وهو الابن الأكبر، وأبيهو قد قدَّما بخورًا أمام الرب بطريقة لم يسمح بها الرب أو يوافق عليها. ولأنهما قدَّما نارًا غير مصرَّح بها، أكلتهما نار خرجت من حضرة الرب. ولم يكن لناداب أو أبيهو أبناء، ولذلك لم يتركا نسلًا وراءهما. ولهذا بقي ابنا هارون الآخران، ألعازار وإيثامار، ليخدما ككاهنين تحت قيادة هارون.</w:t>
      </w:r>
    </w:p>
    <w:p>
      <w:pPr>
        <w:bidi/>
      </w:pPr>
      <w:r>
        <w:rPr>
          <w:rtl/>
          <w:cs/>
          <w:lang w:val="ar_AE" w:bidi="ar_AE"/>
        </w:rPr>
      </w:r>
      <w:r>
        <w:rPr>
          <w:rtl/>
          <w:cs/>
          <w:lang w:val="ar_AE" w:bidi="ar_AE"/>
        </w:rPr>
        <w:t>والآن يقول الرب لموسى أن يدعو اللاويين إلى هارون. ومن المهم أن تتذكَّروا أن هارون كان رئيس الكهنة، ولذلك فمن المرجَّح أنه كان موجودًا عند خيمة الاجتماع.</w:t>
      </w:r>
    </w:p>
    <w:p>
      <w:pPr>
        <w:bidi/>
      </w:pPr>
      <w:r>
        <w:rPr>
          <w:rtl/>
          <w:cs/>
          <w:lang w:val="ar_AE" w:bidi="ar_AE"/>
        </w:rPr>
      </w:r>
      <w:r>
        <w:rPr>
          <w:rtl/>
          <w:cs/>
          <w:lang w:val="ar_AE" w:bidi="ar_AE"/>
        </w:rPr>
        <w:t>ويقول الرب إن اللاويين سيكونون معاونين للكهنة. وسيكون عمل اللاويين هو الخدمة حول خيمة الاجتماع وحراستها. كما يكلِّف الرب اللاويين بمهمة العناية بالأدوات أو الأشياء المقدسة الموجودة داخل خيمة الاجتماع.</w:t>
      </w:r>
    </w:p>
    <w:p>
      <w:pPr>
        <w:bidi/>
      </w:pPr>
      <w:r>
        <w:rPr>
          <w:rtl/>
          <w:cs/>
          <w:lang w:val="ar_AE" w:bidi="ar_AE"/>
        </w:rPr>
      </w:r>
      <w:r>
        <w:rPr>
          <w:rtl/>
          <w:cs/>
          <w:lang w:val="ar_AE" w:bidi="ar_AE"/>
        </w:rPr>
        <w:t>وسيخدم اللاويون في خيمة الاجتماع نيابة عن جميع بني إسرائيل. وقد عيَّن الرب اللاويين لكي يساعدوا هارون وأبناءه. ومن المهم أن تلاحظوا أنه مع أن الرب عيَّن اللاويين للحراسة والخدمة في خيمة الاجتماع، فإنه اختار هارون وأبناءه وحدهم ليخدموا ككهنة.</w:t>
      </w:r>
    </w:p>
    <w:p>
      <w:pPr>
        <w:bidi/>
      </w:pPr>
      <w:r>
        <w:rPr>
          <w:rtl/>
          <w:cs/>
          <w:lang w:val="ar_AE" w:bidi="ar_AE"/>
        </w:rPr>
      </w:r>
      <w:r>
        <w:rPr>
          <w:rtl/>
          <w:cs/>
          <w:lang w:val="ar_AE" w:bidi="ar_AE"/>
        </w:rPr>
        <w:t>ويقول الرب إن أي شخص ليست لديه سلطة، أو أي شخص ليس من اللاويين، سيموت إذا اقترب أكثر من اللازم من خيمة الاجتماع.</w:t>
      </w:r>
    </w:p>
    <w:p>
      <w:pPr>
        <w:bidi/>
      </w:pPr>
      <w:r>
        <w:rPr>
          <w:rtl/>
          <w:cs/>
          <w:lang w:val="ar_AE" w:bidi="ar_AE"/>
        </w:rPr>
      </w:r>
      <w:r>
        <w:rPr>
          <w:rtl/>
          <w:cs/>
          <w:lang w:val="ar_AE" w:bidi="ar_AE"/>
        </w:rPr>
        <w:t>ويستخدم موسى التكرار للتأكيد على أهمية أن الرب اختار اللاويين بصورة خاصة من بين جميع بني إسرائيل لكي يساعدوا هارون وأبناءه في الخدمة في خيمة الاجتماع.</w:t>
      </w:r>
    </w:p>
    <w:p>
      <w:pPr>
        <w:bidi/>
      </w:pPr>
      <w:r>
        <w:rPr>
          <w:rtl/>
          <w:cs/>
          <w:lang w:val="ar_AE" w:bidi="ar_AE"/>
        </w:rPr>
      </w:r>
      <w:r>
        <w:rPr>
          <w:rtl/>
          <w:cs/>
          <w:lang w:val="ar_AE" w:bidi="ar_AE"/>
        </w:rPr>
        <w:t>ثم يتحدث الرب مرة أخرى مع موسى. ويقول له أن ينتبه جيدًا إلى الكلمات التي سيقولها. ويشرح الرب لموسى أن جميع الأبكار في إسرائيل يخصونه. ويقول الرب إن هؤلاء الأبكار هم الذين "فتحوا الرحم" عند أمهاتهم. فعندما يفتح الطفل رحم أمه، يكون هو الطفل الذي يأتي أولًا، أي الابن البكر. وهذه هي الطريقة التي يستخدمها الرب للإشارة إلى الابن الأكبر.</w:t>
      </w:r>
    </w:p>
    <w:p>
      <w:pPr>
        <w:bidi/>
      </w:pPr>
      <w:r>
        <w:rPr>
          <w:rtl/>
          <w:cs/>
          <w:lang w:val="ar_AE" w:bidi="ar_AE"/>
        </w:rPr>
      </w:r>
      <w:r>
        <w:rPr>
          <w:rtl/>
          <w:cs/>
          <w:lang w:val="ar_AE" w:bidi="ar_AE"/>
        </w:rPr>
        <w:t>توقَّفوا هنا وناقشوا السؤال التالي كمجموعة: كيف تتحدثون عن أولادكم الأكبر سنًا في ثقافتكم؟ أوقفوا سماع هذا التسجيل الصوتي هنا.</w:t>
      </w:r>
    </w:p>
    <w:p>
      <w:pPr>
        <w:bidi/>
      </w:pPr>
      <w:r>
        <w:rPr>
          <w:rtl/>
          <w:cs/>
          <w:lang w:val="ar_AE" w:bidi="ar_AE"/>
        </w:rPr>
      </w:r>
      <w:r>
        <w:rPr>
          <w:rtl/>
          <w:cs/>
          <w:lang w:val="ar_AE" w:bidi="ar_AE"/>
        </w:rPr>
        <w:t>وقد اختار الرب اللاويين ليحلُّوا محل الأبكار من بني إسرائيل. وهذا يعني أن جميع اللاويين يخصون الرب بدلًا من الأبكار من بني إسرائيل.</w:t>
      </w:r>
    </w:p>
    <w:p>
      <w:pPr>
        <w:bidi/>
      </w:pPr>
      <w:r>
        <w:rPr>
          <w:rtl/>
          <w:cs/>
          <w:lang w:val="ar_AE" w:bidi="ar_AE"/>
        </w:rPr>
      </w:r>
      <w:r>
        <w:rPr>
          <w:rtl/>
          <w:cs/>
          <w:lang w:val="ar_AE" w:bidi="ar_AE"/>
        </w:rPr>
        <w:t>ومن المهم أن تتذكَّروا أن الرب قتل جميع الأبكار في مصر. لكن بني إسرائيل أطاعوا التعليمات التي أعطاها الرب لموسى. فقد ذبحت كل عائلة إسرائيلية حملًا بدلًا من الابن البكر. ثم وضعت كل عائلة إسرائيلية دم ذلك الحمل على إطار باب بيتها لكي يعبر الرب عن ابنها البكر ولا يقتله.</w:t>
      </w:r>
    </w:p>
    <w:p>
      <w:pPr>
        <w:bidi/>
      </w:pPr>
      <w:r>
        <w:rPr>
          <w:rtl/>
          <w:cs/>
          <w:lang w:val="ar_AE" w:bidi="ar_AE"/>
        </w:rPr>
      </w:r>
      <w:r>
        <w:rPr>
          <w:rtl/>
          <w:cs/>
          <w:lang w:val="ar_AE" w:bidi="ar_AE"/>
        </w:rPr>
        <w:t>ويذكِّر الرب موسى بما حدث في مصر عندما قتل جميع الأبكار من المصريين. وبدلًا من أن يقتل الأبكار من بني إسرائيل والحيوانات، خصَّصهم لنفسه. وهذا يعني أن الأبكار من بني إسرائيل كانوا يخصون الرب.</w:t>
      </w:r>
    </w:p>
    <w:p>
      <w:pPr>
        <w:bidi/>
      </w:pPr>
      <w:r>
        <w:rPr>
          <w:rtl/>
          <w:cs/>
          <w:lang w:val="ar_AE" w:bidi="ar_AE"/>
        </w:rPr>
      </w:r>
      <w:r>
        <w:rPr>
          <w:rtl/>
          <w:cs/>
          <w:lang w:val="ar_AE" w:bidi="ar_AE"/>
        </w:rPr>
        <w:t>ويختم الرب كلامه بقوله إن جميع الأبكار يخصونه لأنه هو الرب. وهذا يعني أن اللاويين أصبحوا الآن يخصون الرب، لأنهم سيحلُّون محل الأبكار من بني إسرائيل. وهكذا، بدلًا من أن يكون الأبكار للرب، أصبح اللاويون يعملون كبدلاء يأخذون مكان كل ابن بكر.</w:t>
      </w:r>
    </w:p>
    <w:p>
      <w:pPr>
        <w:bidi/>
      </w:pPr>
      <w:r>
        <w:rPr>
          <w:rtl/>
          <w:cs/>
          <w:lang w:val="ar_AE" w:bidi="ar_AE"/>
        </w:rPr>
      </w:r>
      <w:r>
        <w:rPr>
          <w:rtl/>
          <w:cs/>
          <w:lang w:val="ar_AE" w:bidi="ar_AE"/>
        </w:rPr>
        <w:t>ويذكِّر الرب بني إسرائيل بمن هو من خلال تكرار اسمه: "أَنَا الرَّبُّ".</w:t>
      </w:r>
    </w:p>
    <w:p>
      <w:pPr>
        <w:bidi/>
      </w:pPr>
      <w:r>
        <w:rPr>
          <w:rtl/>
          <w:cs/>
          <w:lang w:val="ar_AE" w:bidi="ar_AE"/>
        </w:rPr>
      </w:r>
      <w:r>
        <w:rPr>
          <w:rtl/>
          <w:cs/>
          <w:lang w:val="ar_AE" w:bidi="ar_AE"/>
        </w:rPr>
        <w:t>توقَّفوا هنا وناقشوا كمجموعة: غالبًا ما يكرِّر موسى المعلومات لكي يُظهِر أن شيئًا ما في القصة مهم. تدرَّبوا على رواية قصة تاريخية مهمة من ثقافتكم. وانتبهوا إلى الطريقة التي تؤكِّدون بها المعلومات أو النقاط الرئيسية لتُظهِروا أنها مهمة. هل تكرِّرون النقاط؟ هل تغيِّرون نبرة أصواتكم؟ هل تتحدثون ببطء أكبر؟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٣: ١–١٣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أبيهو</w:t>
      </w:r>
    </w:p>
    <w:p>
      <w:pPr>
        <w:pStyle w:val="ListBullet"/>
        <w:bidi/>
        <w:spacing w:line="240" w:lineRule="auto"/>
        <w:ind w:left="720"/>
      </w:pPr>
      <w:r>
        <w:rPr>
          <w:rtl/>
          <w:cs/>
          <w:lang w:val="ar_AE" w:bidi="ar_AE"/>
        </w:rPr>
      </w:r>
      <w:r>
        <w:rPr>
          <w:rtl/>
          <w:cs/>
          <w:lang w:val="ar_AE" w:bidi="ar_AE"/>
        </w:rPr>
        <w:t>أليعازر</w:t>
      </w:r>
    </w:p>
    <w:p>
      <w:pPr>
        <w:pStyle w:val="ListBullet"/>
        <w:bidi/>
        <w:spacing w:line="240" w:lineRule="auto"/>
        <w:ind w:left="720"/>
      </w:pPr>
      <w:r>
        <w:rPr>
          <w:rtl/>
          <w:cs/>
          <w:lang w:val="ar_AE" w:bidi="ar_AE"/>
        </w:rPr>
      </w:r>
      <w:r>
        <w:rPr>
          <w:rtl/>
          <w:cs/>
          <w:lang w:val="ar_AE" w:bidi="ar_AE"/>
        </w:rPr>
        <w:t>إيثامار</w:t>
      </w:r>
    </w:p>
    <w:p>
      <w:pPr>
        <w:pStyle w:val="ListBullet"/>
        <w:bidi/>
        <w:spacing w:line="240" w:lineRule="auto"/>
        <w:ind w:left="720"/>
      </w:pPr>
      <w:r>
        <w:rPr>
          <w:rtl/>
          <w:cs/>
          <w:lang w:val="ar_AE" w:bidi="ar_AE"/>
        </w:rPr>
      </w:r>
      <w:r>
        <w:rPr>
          <w:rtl/>
          <w:cs/>
          <w:lang w:val="ar_AE" w:bidi="ar_AE"/>
        </w:rPr>
        <w:t>بقية اللاويين</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وهو يتحدث عن أبناء هارون الأربعة: ناداب وأبيهو وألعازار وإيثامار. ويمكن للممثل أن يشير إلى كل واحد من أبناء هارون الموجودين في الخلفية. ويتذكَّر موسى كيف مات ناداب وأبيهو عندما قدَّما بخورًا لم يسمح به الرب. فقد أكلتهما نار خرجت من حضرة الرب. والآن لم يبقَ سوى ألعازار وإيثامار ليساعدا هارون ككاهنين.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ألعازار: "بماذا تشعر أو تفكر؟" قد يجيب الشخص بأمور مثل: "أشعر بالخوف. فأنا أتذكَّر ما حدث لإخوتي. وأعرف أن عليَّ أن أتبع أوامر الرب بعناية شديدة، وإلا فقد أموت". أو: "أنا مصمم. فأنا لا أريد أن أُخيِّب ظن الرب أو أبي. إن بني إسرائيل يعتمدون علينا". أو: "أشعر بالشرف لأنني أساعد شعبي على أن تكون لهم علاقة صالحة مع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الرب وهو يقول لموسى أن يدعو جميع اللاويين إلى خيمة الاجتماع لكي يخدموا هارون وأبناءه بوصفهم معاونين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بأمور مثل: "أشعر بالامتنان لأن الرب يوفِّر مزيدًا من الأشخاص ليساعدونا في كل مسؤوليات خيمة الاجتماع". أو: "إن كون الإنسان رئيسًا للكهنة مسؤولية كبيرة. وأنا أريد أن أبذل أفضل ما عندي لكي أُكرم الرب". أو: "أشعر بالشرف لأن الرب اختار عائلتنا بصورة خاصة لكي نخدمه".</w:t>
      </w:r>
    </w:p>
    <w:p>
      <w:pPr>
        <w:pStyle w:val="ListBullet"/>
        <w:bidi/>
        <w:spacing w:line="240" w:lineRule="auto"/>
        <w:ind w:left="720"/>
      </w:pPr>
      <w:r>
        <w:rPr>
          <w:rtl/>
          <w:cs/>
          <w:lang w:val="ar_AE" w:bidi="ar_AE"/>
        </w:rPr>
      </w:r>
      <w:r>
        <w:rPr>
          <w:rtl/>
          <w:cs/>
          <w:lang w:val="ar_AE" w:bidi="ar_AE"/>
        </w:rPr>
        <w:t>واسألوا الشخص الذي يؤدي دور أحد اللاويين: "بماذا تشعر أو بماذا تفكر؟" قد يجيب الشخص بأمور مثل: "أشعر بالشرف لأن الرب اختارنا لكي نساعد الكهنة". أو: "إنها مهمة كبيرة جدًا. أشعر بأن المسؤولية ضخمة".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الرب وهو يقول إنه اختار اللاويين من بين جميع بني إسرائيل لكي يعتنوا بخيمة الاجتماع ويحرسوها، وكذلك جميع الأدوات التي فيها. ويقول الرب إن هارون وأبناءه وحدهم هم الذين سيخدمون ككهنة، وإن أي شخص يحاول أن يقترب أكثر من اللازم من خيمة الاجتماع سيموت.</w:t>
      </w:r>
    </w:p>
    <w:p>
      <w:pPr>
        <w:bidi/>
      </w:pPr>
      <w:r>
        <w:rPr>
          <w:rtl/>
          <w:cs/>
          <w:lang w:val="ar_AE" w:bidi="ar_AE"/>
        </w:rPr>
      </w:r>
      <w:r>
        <w:rPr>
          <w:rtl/>
          <w:cs/>
          <w:lang w:val="ar_AE" w:bidi="ar_AE"/>
        </w:rPr>
        <w:t>ومثِّلوا الرب وهو يقول لموسى إن اللاويين سيحلُّون محل جميع الأبكار من بني إسرائيل الذين يخصون الرب.</w:t>
      </w:r>
    </w:p>
    <w:p>
      <w:pPr>
        <w:bidi/>
      </w:pPr>
      <w:r>
        <w:rPr>
          <w:rtl/>
          <w:cs/>
          <w:lang w:val="ar_AE" w:bidi="ar_AE"/>
        </w:rPr>
      </w:r>
      <w:r>
        <w:rPr>
          <w:rtl/>
          <w:cs/>
          <w:lang w:val="ar_AE" w:bidi="ar_AE"/>
        </w:rPr>
        <w:t>وإحدى الطرق لتمثيل ذلك هي أن يقف الممثلون الذين يؤدون دور الأبكار بجوار الرب. ثم يأتي جميع الممثلين الذين يؤدون دور اللاويين ليقفوا بجوار الرب بدلًا من الأبكار، بينما يعود الأبكار ليقفوا مع بقية بني إسرائيل.</w:t>
      </w:r>
    </w:p>
    <w:p>
      <w:pPr>
        <w:bidi/>
      </w:pPr>
      <w:r>
        <w:rPr>
          <w:rtl/>
          <w:cs/>
          <w:lang w:val="ar_AE" w:bidi="ar_AE"/>
        </w:rPr>
      </w:r>
      <w:r>
        <w:rPr>
          <w:rtl/>
          <w:cs/>
          <w:lang w:val="ar_AE" w:bidi="ar_AE"/>
        </w:rPr>
        <w:t>ومثِّلوا الرب وهو يذكِّر موسى بالوقت الذي قتل فيه أبكار المصريين. ومنذ ذلك الوقت، يقول الرب إن جميع الأبكار من بني إسرائيل والحيوانات يخصونه. أما الآن، فسيكون اللاويون هم الذين يخصون الرب بدلًا من الأبكار، لأنه هو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بأمور مثل: "الرب يوفِّر دائمًا ما نحتاج إليه. ونحن ممتنون جدًا لأنه أعطانا اللاويين بدلًا من الأبكار". أو: "سيفرح بنو إسرائيل عندما يسمعون أن الرب وفَّر لهم طريقة للاحتفاظ بأبنائهم الأبكار من خلال اللاويين". أو: "أريد من الشعب أن يتذكَّر ما فعله الرب من أجلنا وكيف حرَّرنا من مصر".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٣: ١–١٣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يتحدث موسى عن</w:t>
      </w:r>
      <w:r>
        <w:rPr>
          <w:rtl/>
          <w:cs/>
          <w:lang w:val="ar_AE" w:bidi="ar_AE"/>
        </w:rPr>
        <w:t xml:space="preserve"> نسل</w:t>
      </w:r>
      <w:r>
        <w:rPr>
          <w:rtl/>
          <w:cs/>
          <w:lang w:val="ar_AE" w:bidi="ar_AE"/>
        </w:rPr>
        <w:t xml:space="preserve"> هارون، أو </w:t>
      </w:r>
      <w:r>
        <w:rPr>
          <w:b/>
          <w:rtl/>
          <w:cs/>
          <w:lang w:val="ar_AE" w:bidi="ar_AE"/>
        </w:rPr>
        <w:t>تواليده</w:t>
      </w:r>
      <w:r>
        <w:rPr>
          <w:rtl/>
          <w:cs/>
          <w:lang w:val="ar_AE" w:bidi="ar_AE"/>
        </w:rPr>
        <w:t xml:space="preserve">، منذ الوقت الذي ظهر فيه </w:t>
      </w:r>
      <w:r>
        <w:rPr>
          <w:b/>
          <w:rtl/>
          <w:cs/>
          <w:lang w:val="ar_AE" w:bidi="ar_AE"/>
        </w:rPr>
        <w:t>يهوه</w:t>
      </w:r>
      <w:r>
        <w:rPr>
          <w:rtl/>
          <w:cs/>
          <w:lang w:val="ar_AE" w:bidi="ar_AE"/>
        </w:rPr>
        <w:t xml:space="preserve"> لموسى على جبل سيناء. تذكّروا أن يهوه (الرب) هو الاسم الشخصي لله، ويُستخدم في كل هذا المقطع. استخدِموا الكلمة نفسها التي استخدمتموها في المقاطع السابقة للإشارة إلى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وناقشوا كمجموعة الكلمة أو العبارة الأنسب التي سوف تستخدمون للإشارة إلى </w:t>
      </w:r>
      <w:r>
        <w:rPr>
          <w:b/>
          <w:rtl/>
          <w:cs/>
          <w:lang w:val="ar_AE" w:bidi="ar_AE"/>
        </w:rPr>
        <w:t>أجيال</w:t>
      </w:r>
      <w:r>
        <w:rPr>
          <w:rtl/>
          <w:cs/>
          <w:lang w:val="ar_AE" w:bidi="ar_AE"/>
        </w:rPr>
        <w:t xml:space="preserve">. انظروا كلمة </w:t>
      </w:r>
      <w:r>
        <w:rPr>
          <w:rtl/>
          <w:cs/>
          <w:lang w:val="ar_AE" w:bidi="ar_AE"/>
        </w:rPr>
        <w:t>مواليد</w:t>
      </w:r>
      <w:r>
        <w:rPr>
          <w:rtl/>
          <w:cs/>
          <w:lang w:val="ar_AE" w:bidi="ar_AE"/>
        </w:rPr>
        <w:t xml:space="preserve"> (أجيال)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كان لهارون أربعة أبناء، وقد </w:t>
      </w:r>
      <w:r>
        <w:rPr>
          <w:b/>
          <w:rtl/>
          <w:cs/>
          <w:lang w:val="ar_AE" w:bidi="ar_AE"/>
        </w:rPr>
        <w:t>مسحهم</w:t>
      </w:r>
      <w:r>
        <w:rPr>
          <w:rtl/>
          <w:cs/>
          <w:lang w:val="ar_AE" w:bidi="ar_AE"/>
        </w:rPr>
        <w:t xml:space="preserve"> يهوه ليكونوا كهنة. ويمسح يهوه شخصًا ما عندما يعيّنه لمهمة خاصة، ويجعل شخصًا آخر يسكب زيتًا على رأسه. ويرمز الزيت إلى روح يهوه.</w:t>
      </w:r>
    </w:p>
    <w:p>
      <w:pPr>
        <w:bidi/>
      </w:pPr>
      <w:r>
        <w:rPr>
          <w:rtl/>
          <w:cs/>
          <w:lang w:val="ar_AE" w:bidi="ar_AE"/>
        </w:rPr>
      </w:r>
      <w:r>
        <w:rPr>
          <w:rtl/>
          <w:cs/>
          <w:lang w:val="ar_AE" w:bidi="ar_AE"/>
        </w:rPr>
        <w:t>توقفوا هنا وناقشوا كمجموعة الكلمة أو العبارة التي ستستخدمونها للتعبير عن كلمة "</w:t>
      </w:r>
      <w:r>
        <w:rPr>
          <w:b/>
          <w:rtl/>
          <w:cs/>
          <w:lang w:val="ar_AE" w:bidi="ar_AE"/>
        </w:rPr>
        <w:t>مسح</w:t>
      </w:r>
      <w:r>
        <w:rPr>
          <w:rtl/>
          <w:cs/>
          <w:lang w:val="ar_AE" w:bidi="ar_AE"/>
        </w:rPr>
        <w:t>". انظروا كلمة</w:t>
      </w:r>
      <w:r>
        <w:rPr>
          <w:rtl/>
          <w:cs/>
          <w:lang w:val="ar_AE" w:bidi="ar_AE"/>
        </w:rPr>
        <w:t xml:space="preserve"> مَسَح</w:t>
      </w:r>
      <w:r>
        <w:rPr>
          <w:rtl/>
          <w:cs/>
          <w:lang w:val="ar_AE" w:bidi="ar_AE"/>
        </w:rPr>
        <w:t xml:space="preserve"> في قاموس الكلمات الرئيسية. إذا كنتم قد ترجمتم هذه الكلمة بالفعل في سِفر آخر من الكتاب المُقدَّس، استخدموا نفس الكلمة التي استخدمتموها هناك. أوقفوا سماع هذا التسجيل الصوتي هنا.</w:t>
      </w:r>
    </w:p>
    <w:p>
      <w:pPr>
        <w:bidi/>
      </w:pPr>
      <w:r>
        <w:rPr>
          <w:rtl/>
          <w:cs/>
          <w:lang w:val="ar_AE" w:bidi="ar_AE"/>
        </w:rPr>
      </w:r>
      <w:r>
        <w:rPr>
          <w:rtl/>
          <w:cs/>
          <w:lang w:val="ar_AE" w:bidi="ar_AE"/>
        </w:rPr>
        <w:t xml:space="preserve">وقد اختار يهوه هارون وأبناءه اختيارًا خاصًا ليكونوا </w:t>
      </w:r>
      <w:r>
        <w:rPr>
          <w:b/>
          <w:rtl/>
          <w:cs/>
          <w:lang w:val="ar_AE" w:bidi="ar_AE"/>
        </w:rPr>
        <w:t>كهنة</w:t>
      </w:r>
      <w:r>
        <w:rPr>
          <w:rtl/>
          <w:cs/>
          <w:lang w:val="ar_AE" w:bidi="ar_AE"/>
        </w:rPr>
        <w:t xml:space="preserve"> لبني إسرائيل. وكان الكاهن يخدم في خيمة الاجتماع ليساعد بني إسرائيل على عبادة يهوه. وكان الكهنة مسؤولين عن تقديم </w:t>
      </w:r>
      <w:r>
        <w:rPr>
          <w:rtl/>
          <w:cs/>
          <w:lang w:val="ar_AE" w:bidi="ar_AE"/>
        </w:rPr>
        <w:t>الذبائح</w:t>
      </w:r>
      <w:r>
        <w:rPr>
          <w:rtl/>
          <w:cs/>
          <w:lang w:val="ar_AE" w:bidi="ar_AE"/>
        </w:rPr>
        <w:t xml:space="preserve"> ليهوه نيابة عن الشعب. وكان هارون أول رئيس كهنة لبني إسرائيل، وكان أبناؤه أول الكهنة. ومع أن جميع اللاويين، أي سبط لاوي، كانوا يساعدون في خيمة الاجتماع، فإن يهوه اختار أبناء هارون فقط ليكونوا كهنة.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كاهن</w:t>
      </w:r>
      <w:r>
        <w:rPr>
          <w:rtl/>
          <w:cs/>
          <w:lang w:val="ar_AE" w:bidi="ar_AE"/>
        </w:rPr>
        <w:t xml:space="preserve">. انظروا مُصطلح </w:t>
      </w:r>
      <w:r>
        <w:rPr>
          <w:rtl/>
          <w:cs/>
          <w:lang w:val="ar_AE" w:bidi="ar_AE"/>
        </w:rPr>
        <w:t>كاهن</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وقد مات ابنا هارون الأكبران في</w:t>
      </w:r>
      <w:r>
        <w:rPr>
          <w:b/>
          <w:rtl/>
          <w:cs/>
          <w:lang w:val="ar_AE" w:bidi="ar_AE"/>
        </w:rPr>
        <w:t xml:space="preserve"> برية</w:t>
      </w:r>
      <w:r>
        <w:rPr>
          <w:rtl/>
          <w:cs/>
          <w:lang w:val="ar_AE" w:bidi="ar_AE"/>
        </w:rPr>
        <w:t xml:space="preserve"> سيناء. استخدموا الكلمات ذاتها للإشارة إلى البريّة التي استخدمتم في المقاطع السابقة وتذكَّروا أنَّ تعبير</w:t>
      </w:r>
      <w:r>
        <w:rPr>
          <w:rtl/>
          <w:cs/>
          <w:lang w:val="ar_AE" w:bidi="ar_AE"/>
        </w:rPr>
        <w:t xml:space="preserve"> بريّة</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ويقول يهوه إنه يختار </w:t>
      </w:r>
      <w:r>
        <w:rPr>
          <w:b/>
          <w:rtl/>
          <w:cs/>
          <w:lang w:val="ar_AE" w:bidi="ar_AE"/>
        </w:rPr>
        <w:t>اللاويين</w:t>
      </w:r>
      <w:r>
        <w:rPr>
          <w:rtl/>
          <w:cs/>
          <w:lang w:val="ar_AE" w:bidi="ar_AE"/>
        </w:rPr>
        <w:t xml:space="preserve"> اختيارًا كاملًا ومخصصًا من بين جميع بني إسرائيل. كان اللاويون أحد الأسباط الاثني عشر في إسرائيل، وهم نسل لاوي ابن يعقوب. وكان موسى وهارون من نسل لاوي. وقد اختار يهوه اللاويين اختيارًا خاصًا ليخدموه في خيمة الاجتماع وليعتنوا بها. وكان اللاويون يؤدون هذا العمل نيابة عن كل جماعة إسرائيل أو مجتمع إسرائيل. استخدموا الكلمات أو العبارات نفسها التي استخدمتموها في المقاطع السابقة للإشارة إلى اللاويين والجماعة. ولمزيد من المعلومات عن </w:t>
      </w:r>
      <w:r>
        <w:rPr>
          <w:rtl/>
          <w:cs/>
          <w:lang w:val="ar_AE" w:bidi="ar_AE"/>
        </w:rPr>
        <w:t>اللاويين</w:t>
      </w:r>
      <w:r>
        <w:rPr>
          <w:rtl/>
          <w:cs/>
          <w:lang w:val="ar_AE" w:bidi="ar_AE"/>
        </w:rPr>
        <w:t>، ارجعوا إلى قاموس الكلمات الرئيسية.</w:t>
      </w:r>
    </w:p>
    <w:p>
      <w:pPr>
        <w:bidi/>
      </w:pPr>
      <w:r>
        <w:rPr>
          <w:rtl/>
          <w:cs/>
          <w:lang w:val="ar_AE" w:bidi="ar_AE"/>
        </w:rPr>
      </w:r>
      <w:r>
        <w:rPr>
          <w:rtl/>
          <w:cs/>
          <w:lang w:val="ar_AE" w:bidi="ar_AE"/>
        </w:rPr>
        <w:t xml:space="preserve">ويشير </w:t>
      </w:r>
      <w:r>
        <w:rPr>
          <w:b/>
          <w:rtl/>
          <w:cs/>
          <w:lang w:val="ar_AE" w:bidi="ar_AE"/>
        </w:rPr>
        <w:t>بنو إسرائيل</w:t>
      </w:r>
      <w:r>
        <w:rPr>
          <w:rtl/>
          <w:cs/>
          <w:lang w:val="ar_AE" w:bidi="ar_AE"/>
        </w:rPr>
        <w:t xml:space="preserve">، أو أبناء إسرائيل، إلى جميع نسل </w:t>
      </w:r>
      <w:r>
        <w:rPr>
          <w:rtl/>
          <w:cs/>
          <w:lang w:val="ar_AE" w:bidi="ar_AE"/>
        </w:rPr>
        <w:t>إبراهيم</w:t>
      </w:r>
      <w:r>
        <w:rPr>
          <w:rtl/>
          <w:cs/>
          <w:lang w:val="ar_AE" w:bidi="ar_AE"/>
        </w:rPr>
        <w:t xml:space="preserve">. استخدموا الكلمة أو العبارة نفسها التي استخدمتموها في المقاطع السابقة للإشارة إلى بني إسرائيل.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يقول يهوه إن اللاويين سيخدمون تحت قيادة هارون في </w:t>
      </w:r>
      <w:r>
        <w:rPr>
          <w:b/>
          <w:rtl/>
          <w:cs/>
          <w:lang w:val="ar_AE" w:bidi="ar_AE"/>
        </w:rPr>
        <w:t>خيمة الاجتماع</w:t>
      </w:r>
      <w:r>
        <w:rPr>
          <w:rtl/>
          <w:cs/>
          <w:lang w:val="ar_AE" w:bidi="ar_AE"/>
        </w:rPr>
        <w:t xml:space="preserve">، أو </w:t>
      </w:r>
      <w:r>
        <w:rPr>
          <w:b/>
          <w:rtl/>
          <w:cs/>
          <w:lang w:val="ar_AE" w:bidi="ar_AE"/>
        </w:rPr>
        <w:t>خيمة المسكن</w:t>
      </w:r>
      <w:r>
        <w:rPr>
          <w:rtl/>
          <w:cs/>
          <w:lang w:val="ar_AE" w:bidi="ar_AE"/>
        </w:rPr>
        <w:t xml:space="preserve">. وتشير خيمة الاجتماع، أو بيت الله، إلى خيمة كبيرة كان بنو إسرائيل ينقلونها من مكان إلى آخر. استخدموا الكلمة أو العبارة نفسها التي استخدمتموها في المقاطع السابقة للإشارة إلى خيمة الاجتماع. للمزيد من المعلومات عن </w:t>
      </w:r>
      <w:r>
        <w:rPr>
          <w:rtl/>
          <w:cs/>
          <w:lang w:val="ar_AE" w:bidi="ar_AE"/>
        </w:rPr>
        <w:t>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يخبر يهوه موسى أن اللاويين سيحلّون محل جميع أبكار بني إسرائيل الذين ينتمون إلى يهوه. وهذا يعني أن يهوه </w:t>
      </w:r>
      <w:r>
        <w:rPr>
          <w:b/>
          <w:rtl/>
          <w:cs/>
          <w:lang w:val="ar_AE" w:bidi="ar_AE"/>
        </w:rPr>
        <w:t>يكرّس</w:t>
      </w:r>
      <w:r>
        <w:rPr>
          <w:rtl/>
          <w:cs/>
          <w:lang w:val="ar_AE" w:bidi="ar_AE"/>
        </w:rPr>
        <w:t xml:space="preserve"> اللاويين ليكونوا له وحده. وكلمة "يقدس" تعني أن يفرز شخصًا أو يخصصه ليكون مقدسًا ومنتميًا إلى الله.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"يقدس"</w:t>
      </w:r>
      <w:r>
        <w:rPr>
          <w:rtl/>
          <w:cs/>
          <w:lang w:val="ar_AE" w:bidi="ar_AE"/>
        </w:rPr>
        <w:t xml:space="preserve">. انظروا مصطلح </w:t>
      </w:r>
      <w:r>
        <w:rPr>
          <w:rtl/>
          <w:cs/>
          <w:lang w:val="ar_AE" w:bidi="ar_AE"/>
        </w:rPr>
        <w:t>"يقدس"</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3:14–20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٣: ١٤–٢٠ واحفظوه في قلوبكم.</w:t>
      </w:r>
    </w:p>
    <w:p>
      <w:pPr>
        <w:bidi/>
      </w:pPr>
      <w:r>
        <w:rPr>
          <w:rtl/>
          <w:cs/>
          <w:lang w:val="ar_AE" w:bidi="ar_AE"/>
        </w:rPr>
      </w:r>
      <w:r>
        <w:rPr>
          <w:rtl/>
          <w:cs/>
          <w:lang w:val="ar_AE" w:bidi="ar_AE"/>
        </w:rPr>
        <w:t>استمعوا إلى نسخة صوتية من سفر العدد ٣: ١٤–٢٠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٣: ١٤–٢٠ من الترجمة الأسهل للفهم.</w:t>
      </w:r>
    </w:p>
    <w:p>
      <w:pPr>
        <w:bidi/>
      </w:pPr>
      <w:r>
        <w:rPr>
          <w:rtl/>
          <w:cs/>
          <w:lang w:val="ar_AE" w:bidi="ar_AE"/>
        </w:rPr>
      </w:r>
      <w:r>
        <w:rPr>
          <w:rtl/>
          <w:cs/>
          <w:lang w:val="ar_AE" w:bidi="ar_AE"/>
        </w:rPr>
        <w:t xml:space="preserve">كان موسى وبنو إسرائيل في برية سيناء. وكان الرب، يهوه، قد أعلن لتوّه قصده الخاص من جهة اللاويين، إذ كانوا سيقومون بحراسة خيمة الاجتماع وخدمتها، أي بيت الرب. كما صاروا يخصّون الرب، عوضًا عن جميع أبكار بني إسرائيل. ثم أمر الرب موسى أن يُحصي اللاويين، أي أن يعدّهم رسميًا. </w:t>
      </w:r>
    </w:p>
    <w:p>
      <w:pPr>
        <w:bidi/>
      </w:pPr>
      <w:r>
        <w:rPr>
          <w:rtl/>
          <w:cs/>
          <w:lang w:val="ar_AE" w:bidi="ar_AE"/>
        </w:rPr>
      </w:r>
      <w:r>
        <w:rPr>
          <w:rtl/>
          <w:cs/>
          <w:lang w:val="ar_AE" w:bidi="ar_AE"/>
        </w:rPr>
        <w:t>وكما تتذكرون، فإن اللاويين هم نسل لاوي، أحد أبناء يعقوب الاثني عشر. وقد اختار الرب اللاويين بصورة خاصة لكي يساعدوا هارون وبنيه في الخدمة في خيمة الاجتماع. وكانت بعض واجبات اللاويين تشمل حراسة خيمة الاجتماع، والعناية بالأدوات المقدسة المستخدمة داخلها، وحمل الخيمة من مكان إلى آخر. وقد قال الرب إن اللاويين يخصّونه.</w:t>
      </w:r>
    </w:p>
    <w:p>
      <w:pPr>
        <w:bidi/>
      </w:pPr>
      <w:r>
        <w:rPr>
          <w:rtl/>
          <w:cs/>
          <w:lang w:val="ar_AE" w:bidi="ar_AE"/>
        </w:rPr>
      </w:r>
      <w:r>
        <w:rPr>
          <w:rtl/>
          <w:cs/>
          <w:lang w:val="ar_AE" w:bidi="ar_AE"/>
        </w:rPr>
        <w:t>وفي هذا المقطع، يطلب الرب من موسى أن يعدّ جميع الذكور من اللاويين الذين بلغوا من العمر شهرًا واحدًا أو أكثر. وفيما بعد، سيجري موسى إحصاءً آخر للاويين. وسيشمل ذلك الإحصاء الرجال القادرين فورًا على المساعدة في حمل خيمة الاجتماع والعناية بها وبالأدوات الموجودة فيها. أما هذا الإحصاء، فيشمل جميع الذكور الذين بلغوا شهرًا واحدًا أو أكثر، لأن هؤلاء اللاويين جميعًا سيكون لهم يومًا ما دور في المساعدة على حراسة خيمة الاجتماع.</w:t>
      </w:r>
    </w:p>
    <w:p>
      <w:pPr>
        <w:bidi/>
      </w:pPr>
      <w:r>
        <w:rPr>
          <w:rtl/>
          <w:cs/>
          <w:lang w:val="ar_AE" w:bidi="ar_AE"/>
        </w:rPr>
      </w:r>
      <w:r>
        <w:rPr>
          <w:rtl/>
          <w:cs/>
          <w:lang w:val="ar_AE" w:bidi="ar_AE"/>
        </w:rPr>
        <w:t>ثم أخبر الرب موسى أن عليه أن يسجّل اللاويين بحسب عشائرهم وعائلاتهم. وكانت العشائر تتكوّن من عائلات، أي من مجموعات أصغر من الأقارب. فأطاع موسى أمر الرب، وأحصى اللاويين بحسب كلام الرب، أي تمامًا كما قال الرب.</w:t>
      </w:r>
    </w:p>
    <w:p>
      <w:pPr>
        <w:bidi/>
      </w:pPr>
      <w:r>
        <w:rPr>
          <w:rtl/>
          <w:cs/>
          <w:lang w:val="ar_AE" w:bidi="ar_AE"/>
        </w:rPr>
      </w:r>
      <w:r>
        <w:rPr>
          <w:rtl/>
          <w:cs/>
          <w:lang w:val="ar_AE" w:bidi="ar_AE"/>
        </w:rPr>
        <w:t>توقفوا هنا وناقشوا هذا السؤال معًا كمجموعة: كيف يشير الناس في المكان الذي تعيشون فيه إلى المجموعات الكبيرة من الأقارب؟ صفوا مجموعة عائلية في ثقافتكم. وما الذي يجعل مجموعة من الناس تُعتبر عائلة في ثقافتكم؟ أوقفوا سماع هذا التسجيل الصوتي هنا.</w:t>
      </w:r>
    </w:p>
    <w:p>
      <w:pPr>
        <w:bidi/>
      </w:pPr>
      <w:r>
        <w:rPr>
          <w:rtl/>
          <w:cs/>
          <w:lang w:val="ar_AE" w:bidi="ar_AE"/>
        </w:rPr>
      </w:r>
      <w:r>
        <w:rPr>
          <w:rtl/>
          <w:cs/>
          <w:lang w:val="ar_AE" w:bidi="ar_AE"/>
        </w:rPr>
        <w:t>كان للاوي ثلاثة أبناء، هم جرشون، وقهات، ومراري. وكانت عشائر جرشون تشمل لبني وشمعي. وكان لقهات أربع عشائر، هي: عمرام، ويصهار، وحبرون، وعزيئيل. أما مراري، فكان له عشيرتان، هما: محلي وموشي. وبذلك كان اللاويون يتكوّنون من ثماني عشائر دوّنها موسى بحسب أسماء أبناء لاوي، وهم: جرشون، وقهات، ومراري.</w:t>
      </w:r>
    </w:p>
    <w:p>
      <w:pPr>
        <w:bidi/>
      </w:pPr>
      <w:r>
        <w:rPr>
          <w:rtl/>
          <w:cs/>
          <w:lang w:val="ar_AE" w:bidi="ar_AE"/>
        </w:rPr>
      </w:r>
      <w:r>
        <w:rPr>
          <w:rtl/>
          <w:cs/>
          <w:lang w:val="ar_AE" w:bidi="ar_AE"/>
        </w:rPr>
        <w:t>وفي المقطع التالي، سيذكر موسى أعداد كل عشيرة من عشائر اللاويين، كما سيشرح كيف أراد الرب لهم أن يحرسوا خيمة الاجتماع.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٣: ١٤–٢٠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يكون موسى وبنو إسرائيل في برية سيناء. وكما تتذكرون، كانت البرية منطقة معزولة لا يوجد فيها إلا قليل من النباتات، ولا يستقر فيها كثير من الناس. ثم يأمر الرب، يهوه، موسى أن يُحصي اللاويين بحسب عشائرهم وبيوت آبائهم. ومن المهم أن نتذكر أن العشيرة تشير إلى مجموعة كبيرة من الأقارب، وتتكوّن من عدة بيوت أو عائلات. ثم يطيع موسى أمر الرب، ويحصي اللاويين تمامًا كما قال الرب.</w:t>
      </w:r>
    </w:p>
    <w:p>
      <w:pPr>
        <w:bidi/>
      </w:pPr>
      <w:r>
        <w:rPr>
          <w:rtl/>
          <w:cs/>
          <w:lang w:val="ar_AE" w:bidi="ar_AE"/>
        </w:rPr>
      </w:r>
      <w:r>
        <w:rPr>
          <w:b/>
          <w:rtl/>
          <w:cs/>
          <w:lang w:val="ar_AE" w:bidi="ar_AE"/>
        </w:rPr>
        <w:t>في المشهد الثاني:</w:t>
      </w:r>
      <w:r>
        <w:rPr>
          <w:rtl/>
          <w:cs/>
          <w:lang w:val="ar_AE" w:bidi="ar_AE"/>
        </w:rPr>
        <w:t xml:space="preserve"> يقف أبناء لاوي الثلاثة، جرشون، وقهات، ومراري، ومع كل واحد منهم عشائره التي تتكوَّن من عائلات تقف خلفه.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جرشون</w:t>
      </w:r>
    </w:p>
    <w:p>
      <w:pPr>
        <w:pStyle w:val="ListBullet"/>
        <w:bidi/>
        <w:spacing w:line="240" w:lineRule="auto"/>
        <w:ind w:left="720"/>
      </w:pPr>
      <w:r>
        <w:rPr>
          <w:rtl/>
          <w:cs/>
          <w:lang w:val="ar_AE" w:bidi="ar_AE"/>
        </w:rPr>
      </w:r>
      <w:r>
        <w:rPr>
          <w:rtl/>
          <w:cs/>
          <w:lang w:val="ar_AE" w:bidi="ar_AE"/>
        </w:rPr>
        <w:t>قهات</w:t>
      </w:r>
    </w:p>
    <w:p>
      <w:pPr>
        <w:pStyle w:val="ListBullet"/>
        <w:bidi/>
        <w:spacing w:line="240" w:lineRule="auto"/>
        <w:ind w:left="720"/>
      </w:pPr>
      <w:r>
        <w:rPr>
          <w:rtl/>
          <w:cs/>
          <w:lang w:val="ar_AE" w:bidi="ar_AE"/>
        </w:rPr>
      </w:r>
      <w:r>
        <w:rPr>
          <w:rtl/>
          <w:cs/>
          <w:lang w:val="ar_AE" w:bidi="ar_AE"/>
        </w:rPr>
        <w:t>مراري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موسى يوجز التعليمات التي أعطاها له الرب في برية سيناء.</w:t>
      </w:r>
    </w:p>
    <w:p>
      <w:pPr>
        <w:bidi/>
      </w:pPr>
      <w:r>
        <w:rPr>
          <w:rtl/>
          <w:cs/>
          <w:lang w:val="ar_AE" w:bidi="ar_AE"/>
        </w:rPr>
      </w:r>
      <w:r>
        <w:rPr>
          <w:rtl/>
          <w:cs/>
          <w:lang w:val="ar_AE" w:bidi="ar_AE"/>
        </w:rPr>
        <w:t>وفي هذا المقطع، يُحصي موسى اللاويين رسميًا، أي نسل لاوي. ومن المهم أيضًا أن تتذكروا أن موسى وهارون كلاهما من اللاويين.</w:t>
      </w:r>
    </w:p>
    <w:p>
      <w:pPr>
        <w:bidi/>
      </w:pPr>
      <w:r>
        <w:rPr>
          <w:rtl/>
          <w:cs/>
          <w:lang w:val="ar_AE" w:bidi="ar_AE"/>
        </w:rPr>
      </w:r>
      <w:r>
        <w:rPr>
          <w:rtl/>
          <w:cs/>
          <w:lang w:val="ar_AE" w:bidi="ar_AE"/>
        </w:rPr>
        <w:t>ويحصي موسى جميع الذكور من اللاويين الذين بلغوا من العمر شهرًا واحدًا أو أكثر، وذلك بحسب عشائرهم وبيوت آبائهم. ومن المهم أن تتذكروا أن العشيرة تشير إلى مجموعة كبيرة من الأقارب، وتتكوّن من عدة بيوت أو عائلات.</w:t>
      </w:r>
    </w:p>
    <w:p>
      <w:pPr>
        <w:bidi/>
      </w:pPr>
      <w:r>
        <w:rPr>
          <w:rtl/>
          <w:cs/>
          <w:lang w:val="ar_AE" w:bidi="ar_AE"/>
        </w:rPr>
      </w:r>
      <w:r>
        <w:rPr>
          <w:rtl/>
          <w:cs/>
          <w:lang w:val="ar_AE" w:bidi="ar_AE"/>
        </w:rPr>
        <w:t>ويكرر موسى عبارة "فعَدَّهُمْ موسى" ليُظهر مدى أهمية الدور الذي أعطاه الرب للاويين، وليُظهر أيضًا أن إحصاء اللاويين يختلف عن الإحصاء العام لبقية بني إسرائيل. كما يُظهر موسى أنه يطيع تعليمات الرب، لأن هذه التعليمات مهمة.</w:t>
      </w:r>
    </w:p>
    <w:p>
      <w:pPr>
        <w:bidi/>
      </w:pPr>
      <w:r>
        <w:rPr>
          <w:rtl/>
          <w:cs/>
          <w:lang w:val="ar_AE" w:bidi="ar_AE"/>
        </w:rPr>
      </w:r>
      <w:r>
        <w:rPr>
          <w:rtl/>
          <w:cs/>
          <w:lang w:val="ar_AE" w:bidi="ar_AE"/>
        </w:rPr>
        <w:t>ثم يذكر موسى أبناء لاوي الثلاثة: جرشون، وقهات، ومراري، كما يذكر عشائر كل واحد منهم. ويمكنكم أن تُظهروا الإحصاء بصورة مرئية باستخدام حجارة، أو عصي، أو أصداف، أو أي أجسام صغيرة أخرى. ويمكنكم أن تجمعوا هذه الأشياء بحسب النوع نفسه، أو اللون نفسه، أو الحجم نفسه، لكي تُمثّلوا العشائر المختلفة التي تقف خلف كل واحد من أبناء لاوي.</w:t>
      </w:r>
    </w:p>
    <w:p>
      <w:pPr>
        <w:bidi/>
      </w:pPr>
      <w:r>
        <w:rPr>
          <w:rtl/>
          <w:cs/>
          <w:lang w:val="ar_AE" w:bidi="ar_AE"/>
        </w:rPr>
      </w:r>
      <w:r>
        <w:rPr>
          <w:rtl/>
          <w:cs/>
          <w:lang w:val="ar_AE" w:bidi="ar_AE"/>
        </w:rPr>
        <w:t>وفي المجموع، أحصى موسى ثماني عشائر من اللاويين، وكانت هذه العشائر تتكوّن من عائلات.</w:t>
      </w:r>
    </w:p>
    <w:p>
      <w:pPr>
        <w:bidi/>
      </w:pPr>
      <w:r>
        <w:rPr>
          <w:rtl/>
          <w:cs/>
          <w:lang w:val="ar_AE" w:bidi="ar_AE"/>
        </w:rPr>
      </w:r>
      <w:r>
        <w:rPr>
          <w:rtl/>
          <w:cs/>
          <w:lang w:val="ar_AE" w:bidi="ar_AE"/>
        </w:rPr>
        <w:t>أما عبارة "هذِهِ هي عَشائرُ..." فهي تمثّل خلاصة الإحصاء.</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٣: ١٤–٢٠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جرشون</w:t>
      </w:r>
    </w:p>
    <w:p>
      <w:pPr>
        <w:pStyle w:val="ListBullet"/>
        <w:bidi/>
        <w:spacing w:line="240" w:lineRule="auto"/>
        <w:ind w:left="720"/>
      </w:pPr>
      <w:r>
        <w:rPr>
          <w:rtl/>
          <w:cs/>
          <w:lang w:val="ar_AE" w:bidi="ar_AE"/>
        </w:rPr>
      </w:r>
      <w:r>
        <w:rPr>
          <w:rtl/>
          <w:cs/>
          <w:lang w:val="ar_AE" w:bidi="ar_AE"/>
        </w:rPr>
        <w:t>قهات</w:t>
      </w:r>
    </w:p>
    <w:p>
      <w:pPr>
        <w:pStyle w:val="ListBullet"/>
        <w:bidi/>
        <w:spacing w:line="240" w:lineRule="auto"/>
        <w:ind w:left="720"/>
      </w:pPr>
      <w:r>
        <w:rPr>
          <w:rtl/>
          <w:cs/>
          <w:lang w:val="ar_AE" w:bidi="ar_AE"/>
        </w:rPr>
      </w:r>
      <w:r>
        <w:rPr>
          <w:rtl/>
          <w:cs/>
          <w:lang w:val="ar_AE" w:bidi="ar_AE"/>
        </w:rPr>
        <w:t>مراري</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وهو يتحدث مع الرب، في برية سيناء. ثم يأمر الرب، يهوه، موسى أن يُحصي اللاويين بحسب عشائرهم وبيوت آبائهم. ثم يطيع موسى أمر الرب، ويحصي اللاويين تمامًا كما قال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بأمور مثل: "أشعر بالفضول. أتساءل لماذا يريد الرب أن أُحصي اللاويين بحسب بيوتهم وعشائرهم"، أو: "سأفعل تمامًا كما أمر الرب. فأنا أعلم أن لديه أسبابًا صالحة للترتيب الذي يطلب أن تُنجَز به الأمور"، أو: "أشعر بالفخر لأن الرب يكرم سبطي حين يطلب منا أن نعتني ببيته الخاص".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أبناء لاوي الثلاثة، جرشون، وقهات، ومراري، وهم يقفون وخلفهم عائلاتهم المقسّمة إلى عشائر.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جرشون: "بماذا تشعر أو تفكِّر؟" قد يجيب الشخص بأمور مثل: "أشعر بالرضا. فأنا سعيد لأن الرب يُحصي اللاويين أيضًا، حتى يكون لنسلنا سجلٌّ لشعبنا"، أو: "أشعر بالفضول. فأتساءل ما هو قصد الرب من إحصائنا"، أو: "أشعر بالفخر. ومهما يكلّفنا الرب أن نفعله، فسنكون مكرَّمين بأن نقوم 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٣: ١٤–٢٠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الرب</w:t>
      </w:r>
      <w:r>
        <w:rPr>
          <w:rtl/>
          <w:cs/>
          <w:lang w:val="ar_AE" w:bidi="ar_AE"/>
        </w:rPr>
        <w:t xml:space="preserve">، إلى موسى في </w:t>
      </w:r>
      <w:r>
        <w:rPr>
          <w:b/>
          <w:rtl/>
          <w:cs/>
          <w:lang w:val="ar_AE" w:bidi="ar_AE"/>
        </w:rPr>
        <w:t>برية</w:t>
      </w:r>
      <w:r>
        <w:rPr>
          <w:rtl/>
          <w:cs/>
          <w:lang w:val="ar_AE" w:bidi="ar_AE"/>
        </w:rPr>
        <w:t xml:space="preserve"> سيناء. تذكّروا أن يهوه (الرب) هو الاسم الشخصي لله، ويُستخدم في كل هذا المقطع. استخدموا الاسم نفسه ليهوه، والكلمة نفسها للبرية التي استخدمتموها في المقاطع السابقة. ولمزيد من المعلومات عن </w:t>
      </w:r>
      <w:r>
        <w:rPr>
          <w:rtl/>
          <w:cs/>
          <w:lang w:val="ar_AE" w:bidi="ar_AE"/>
        </w:rPr>
        <w:t>يهوه</w:t>
      </w:r>
      <w:r>
        <w:rPr>
          <w:rtl/>
          <w:cs/>
          <w:lang w:val="ar_AE" w:bidi="ar_AE"/>
        </w:rPr>
        <w:t xml:space="preserve"> و</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ويأمر الرب موسى أن يُحصي، أو يعدّ، جميع الذكور من </w:t>
      </w:r>
      <w:r>
        <w:rPr>
          <w:b/>
          <w:rtl/>
          <w:cs/>
          <w:lang w:val="ar_AE" w:bidi="ar_AE"/>
        </w:rPr>
        <w:t>اللاويين</w:t>
      </w:r>
      <w:r>
        <w:rPr>
          <w:rtl/>
          <w:cs/>
          <w:lang w:val="ar_AE" w:bidi="ar_AE"/>
        </w:rPr>
        <w:t xml:space="preserve"> الذين بلغوا من العمر شهرًا واحدًا أو أكثر. كان اللاويون أحد الأسباط الاثني عشر في إسرائيل، وهم نسل لاوي ابن يعقوب. وقد اختار الرب اللاويين بصورة خاصة لكي يخدموه في </w:t>
      </w:r>
      <w:r>
        <w:rPr>
          <w:rtl/>
          <w:cs/>
          <w:lang w:val="ar_AE" w:bidi="ar_AE"/>
        </w:rPr>
        <w:t>خيمة الاجتماع</w:t>
      </w:r>
      <w:r>
        <w:rPr>
          <w:rtl/>
          <w:cs/>
          <w:lang w:val="ar_AE" w:bidi="ar_AE"/>
        </w:rPr>
        <w:t xml:space="preserve"> ويعتنوا بها. استخدموا الكلمة أو العبارة نفسها التي استخدمتموها من قبل للإشارة إلى اللاويين. ولمزيد من المعلومات عن </w:t>
      </w:r>
      <w:r>
        <w:rPr>
          <w:rtl/>
          <w:cs/>
          <w:lang w:val="ar_AE" w:bidi="ar_AE"/>
        </w:rPr>
        <w:t>اللاويين</w:t>
      </w:r>
      <w:r>
        <w:rPr>
          <w:rtl/>
          <w:cs/>
          <w:lang w:val="ar_AE" w:bidi="ar_AE"/>
        </w:rPr>
        <w:t>، ارجعوا إلى قاموس الكلمات الرئيسية.</w:t>
      </w:r>
    </w:p>
    <w:p>
      <w:pPr>
        <w:bidi/>
      </w:pPr>
      <w:r>
        <w:rPr>
          <w:rtl/>
          <w:cs/>
          <w:lang w:val="ar_AE" w:bidi="ar_AE"/>
        </w:rPr>
      </w:r>
      <w:r>
        <w:rPr>
          <w:rtl/>
          <w:cs/>
          <w:lang w:val="ar_AE" w:bidi="ar_AE"/>
        </w:rPr>
        <w:t>ثم يُحصي موسى اللاويين بحسب</w:t>
      </w:r>
      <w:r>
        <w:rPr>
          <w:b/>
          <w:rtl/>
          <w:cs/>
          <w:lang w:val="ar_AE" w:bidi="ar_AE"/>
        </w:rPr>
        <w:t xml:space="preserve"> "قَوْلِ الرَّبِّ"</w:t>
      </w:r>
      <w:r>
        <w:rPr>
          <w:rtl/>
          <w:cs/>
          <w:lang w:val="ar_AE" w:bidi="ar_AE"/>
        </w:rPr>
        <w:t>، أي تمامًا كما أمره الرب. وتعني عبارة "قَوْلِ الرَّبِّ"، كل ما يقوله الرب للناس. وفي هذه الحالة، كان الرب يتحدث إلى الشعب من خلال موسى.</w:t>
      </w:r>
    </w:p>
    <w:p>
      <w:pPr>
        <w:bidi/>
      </w:pPr>
      <w:r>
        <w:rPr>
          <w:rtl/>
          <w:cs/>
          <w:lang w:val="ar_AE" w:bidi="ar_AE"/>
        </w:rPr>
      </w:r>
      <w:r>
        <w:rPr>
          <w:rtl/>
          <w:cs/>
          <w:lang w:val="ar_AE" w:bidi="ar_AE"/>
        </w:rPr>
        <w:t xml:space="preserve">توقفوا هنا وناقشوا معًا العبارة التي ستستخدمونها للتعبير عن عبارة </w:t>
      </w:r>
      <w:r>
        <w:rPr>
          <w:b/>
          <w:rtl/>
          <w:cs/>
          <w:lang w:val="ar_AE" w:bidi="ar_AE"/>
        </w:rPr>
        <w:t>"قَوْلِ الرَّبِّ"</w:t>
      </w:r>
      <w:r>
        <w:rPr>
          <w:rtl/>
          <w:cs/>
          <w:lang w:val="ar_AE" w:bidi="ar_AE"/>
        </w:rPr>
        <w:t xml:space="preserve">. ابحثوا عن مصطلح </w:t>
      </w:r>
      <w:r>
        <w:rPr>
          <w:rtl/>
          <w:cs/>
          <w:lang w:val="ar_AE" w:bidi="ar_AE"/>
        </w:rPr>
        <w:t>الكلمة</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ويُحصي موسى اللاويين بحسب </w:t>
      </w:r>
      <w:r>
        <w:rPr>
          <w:b/>
          <w:rtl/>
          <w:cs/>
          <w:lang w:val="ar_AE" w:bidi="ar_AE"/>
        </w:rPr>
        <w:t>العشائر</w:t>
      </w:r>
      <w:r>
        <w:rPr>
          <w:rtl/>
          <w:cs/>
          <w:lang w:val="ar_AE" w:bidi="ar_AE"/>
        </w:rPr>
        <w:t>، التي كانت مُقسّمة إلى بيوت الآباء. وتذكّروا أن العشيرة تشير إلى مجموعة كبيرة من الأقارب، وتتكوّن من عدة بيوت أو عائلات. أما الكلمة العبرية المترجمة "بيت" في هذا السياق، فهي تشير إلى عائلة ممتدة تضم ثلاثة أو أربعة أجيال. استخدموا الكلمات نفسها للعشائر والعائلات، أو بيوت الآباء،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3:21–26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٣: ٢١–٢٦ واحفظوه في قلوبكم.</w:t>
      </w:r>
    </w:p>
    <w:p>
      <w:pPr>
        <w:bidi/>
      </w:pPr>
      <w:r>
        <w:rPr>
          <w:rtl/>
          <w:cs/>
          <w:lang w:val="ar_AE" w:bidi="ar_AE"/>
        </w:rPr>
      </w:r>
      <w:r>
        <w:rPr>
          <w:rtl/>
          <w:cs/>
          <w:lang w:val="ar_AE" w:bidi="ar_AE"/>
        </w:rPr>
        <w:t>استمعوا إلى نسخة صوتية من سفر العدد ٣: ٢١–٢٦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٣: ٢١–٢٦ من الترجمة الأسهل للفهم.</w:t>
      </w:r>
    </w:p>
    <w:p>
      <w:pPr>
        <w:bidi/>
      </w:pPr>
      <w:r>
        <w:rPr>
          <w:rtl/>
          <w:cs/>
          <w:lang w:val="ar_AE" w:bidi="ar_AE"/>
        </w:rPr>
      </w:r>
      <w:r>
        <w:rPr>
          <w:rtl/>
          <w:cs/>
          <w:lang w:val="ar_AE" w:bidi="ar_AE"/>
        </w:rPr>
        <w:t>كان موسى وبنو إسرائيل في برية سيناء. وفي المقاطع السابقة، أمر الرب موسى أن يُحصي اللاويين، أي نسل لاوي. وكما تعلمنا سابقًا، كان للاوي ثلاثة أبناء: جرشون، وقهات، ومراري. والآن، يذكر موسى عدد عشائر جرشون، ويُوضّح المكان الذي سيخيمون فيه بالنسبة إلى خيمة الاجتماع.</w:t>
      </w:r>
    </w:p>
    <w:p>
      <w:pPr>
        <w:bidi/>
      </w:pPr>
      <w:r>
        <w:rPr>
          <w:rtl/>
          <w:cs/>
          <w:lang w:val="ar_AE" w:bidi="ar_AE"/>
        </w:rPr>
      </w:r>
      <w:r>
        <w:rPr>
          <w:rtl/>
          <w:cs/>
          <w:lang w:val="ar_AE" w:bidi="ar_AE"/>
        </w:rPr>
        <w:t>وكما تذكرون، فقد أفرز الرب اللاويين لغرض خاص وهو خدمة وحراسة خيمة الاجتماع، أو بيت الرب (يهوه). وكان موسى قد أحصى بالفعل بقية بني إسرائيل رسميًا، وحدّد لهم أماكنهم حول خيمة الاجتماع من أجل التخييم والسير.</w:t>
      </w:r>
    </w:p>
    <w:p>
      <w:pPr>
        <w:bidi/>
      </w:pPr>
      <w:r>
        <w:rPr>
          <w:rtl/>
          <w:cs/>
          <w:lang w:val="ar_AE" w:bidi="ar_AE"/>
        </w:rPr>
      </w:r>
      <w:r>
        <w:rPr>
          <w:rtl/>
          <w:cs/>
          <w:lang w:val="ar_AE" w:bidi="ar_AE"/>
        </w:rPr>
        <w:t>وكان جرشون هو جد الجرشونيين، الذين انقسموا إلى عشيرتين، هما: لبني وشمعي. وكان نسل لبني يُدعى اللبنيين، أما نسل شمعي فكان يُدعى الشمعيين. ويذكر موسى أن العدد الإجمالي للجرشونيين كان سبعة آلاف وخمسمائة ذكر ممن بلغوا من العمر شهرًا واحدًا أو أكثر.</w:t>
      </w:r>
    </w:p>
    <w:p>
      <w:pPr>
        <w:bidi/>
      </w:pPr>
      <w:r>
        <w:rPr>
          <w:rtl/>
          <w:cs/>
          <w:lang w:val="ar_AE" w:bidi="ar_AE"/>
        </w:rPr>
      </w:r>
      <w:r>
        <w:rPr>
          <w:rtl/>
          <w:cs/>
          <w:lang w:val="ar_AE" w:bidi="ar_AE"/>
        </w:rPr>
        <w:t>توقفوا هنا وناقشوا معًا: كيف يتحدث الناس في ثقافتكم عن أجدادهم ويُظهرون الاحترام لهم؟ وكيف تنتقل الأسماء من جيل إلى جيل في ثقافتكم؟ أوقفوا سماع هذا التسجيل الصوتي هنا.</w:t>
      </w:r>
    </w:p>
    <w:p>
      <w:pPr>
        <w:bidi/>
      </w:pPr>
      <w:r>
        <w:rPr>
          <w:rtl/>
          <w:cs/>
          <w:lang w:val="ar_AE" w:bidi="ar_AE"/>
        </w:rPr>
      </w:r>
      <w:r>
        <w:rPr>
          <w:rtl/>
          <w:cs/>
          <w:lang w:val="ar_AE" w:bidi="ar_AE"/>
        </w:rPr>
        <w:t>ثم يقول موسى إن الجرشونيين سيخيّمون في الجهة الغربية من خيمة الاجتماع، أي في الجهة التي تواجه غروب الشمس. وكما تتذكرون، فإن محلة أفرايم ستكون أيضًا في الجهة الغربية من خيمة الاجتماع. ولكن اللاويين سيخيّمون في مكان أقرب إلى خيمة الاجتماع، وسيكونون بين محلة أفرايم وخيمة الاجتماع. وبهذه الطريقة، سيقوم اللاويون بحماية خيمة الاجتماع، كما سيحمون بني إسرائيل من غضب الرب. ويقول موسى إن رئيس عشائر الجرشونيين هو ألياساف بن لايِل.</w:t>
      </w:r>
    </w:p>
    <w:p>
      <w:pPr>
        <w:bidi/>
      </w:pPr>
      <w:r>
        <w:rPr>
          <w:rtl/>
          <w:cs/>
          <w:lang w:val="ar_AE" w:bidi="ar_AE"/>
        </w:rPr>
      </w:r>
      <w:r>
        <w:rPr>
          <w:rtl/>
          <w:cs/>
          <w:lang w:val="ar_AE" w:bidi="ar_AE"/>
        </w:rPr>
        <w:t xml:space="preserve">توقفوا هنا وانظروا معًا إلى مخطط يوضح المسكن، </w:t>
      </w:r>
      <w:r>
        <w:rPr>
          <w:b/>
          <w:rtl/>
          <w:cs/>
          <w:lang w:val="ar_AE" w:bidi="ar_AE"/>
        </w:rPr>
        <w:t>وأماكن تخييم اللاويين، ومسؤولياتهم في الحراسة</w:t>
      </w:r>
      <w:r>
        <w:rPr>
          <w:rtl/>
          <w:cs/>
          <w:lang w:val="ar_AE" w:bidi="ar_AE"/>
        </w:rPr>
        <w:t>. أوقفوا سماع هذا التسجيل الصوتي هنا.</w:t>
      </w:r>
    </w:p>
    <w:p>
      <w:pPr>
        <w:bidi/>
      </w:pPr>
      <w:r>
        <w:rPr>
          <w:rtl/>
          <w:cs/>
          <w:lang w:val="ar_AE" w:bidi="ar_AE"/>
        </w:rPr>
      </w:r>
      <w:r>
        <w:rPr>
          <w:rtl/>
          <w:cs/>
          <w:lang w:val="ar_AE" w:bidi="ar_AE"/>
        </w:rPr>
        <w:t>ثم يذكر موسى مسؤوليات الجرشونيين وواجباتهم في حراسة خيمة الاجتماع. وهذه مهام كان الجرشونيون سيقومون بها باستمرار أثناء ترحال بني إسرائيل. كما أنها مسؤوليات لا يستطيع أن يقوم بها إلا اللاويون، لأن جميع أجزاء خيمة الاجتماع مقدسة، أي مخصصة للرب. وكان الجرشونيون مسؤولين عن خيمة الاجتماع نفسها، أي الخيمة مع أغطيتها. وكان ذلك يشمل الغطاء الداخلي والغطاء الخارجي. وكانت عبارتا "خيمة الاجتماع" و"المسكن" تشير إلى بيت الرب نفسه، أي المكان الذي يسكن فيه الرب وسط شعبه.</w:t>
      </w:r>
    </w:p>
    <w:p>
      <w:pPr>
        <w:bidi/>
      </w:pPr>
      <w:r>
        <w:rPr>
          <w:rtl/>
          <w:cs/>
          <w:lang w:val="ar_AE" w:bidi="ar_AE"/>
        </w:rPr>
      </w:r>
      <w:r>
        <w:rPr>
          <w:rtl/>
          <w:cs/>
          <w:lang w:val="ar_AE" w:bidi="ar_AE"/>
        </w:rPr>
        <w:t xml:space="preserve">توقفوا هنا وانظروا معًا إلى صورة </w:t>
      </w:r>
      <w:r>
        <w:rPr>
          <w:rtl/>
          <w:cs/>
          <w:lang w:val="ar_AE" w:bidi="ar_AE"/>
        </w:rPr>
        <w:t>لخيمة الاجتماع بعد تركيبها، مع أغطيتها والدار المحيطة بها</w:t>
      </w:r>
      <w:r>
        <w:rPr>
          <w:rtl/>
          <w:cs/>
          <w:lang w:val="ar_AE" w:bidi="ar_AE"/>
        </w:rPr>
        <w:t>. أوقفوا سماع هذا التسجيل الصوتي هنا.</w:t>
      </w:r>
    </w:p>
    <w:p>
      <w:pPr>
        <w:bidi/>
      </w:pPr>
      <w:r>
        <w:rPr>
          <w:rtl/>
          <w:cs/>
          <w:lang w:val="ar_AE" w:bidi="ar_AE"/>
        </w:rPr>
      </w:r>
      <w:r>
        <w:rPr>
          <w:rtl/>
          <w:cs/>
          <w:lang w:val="ar_AE" w:bidi="ar_AE"/>
        </w:rPr>
        <w:t>وكان الجرشونيون أيضًا مسؤولين عن الساتر الذي يعمل كباب أو ستارة لمدخل خيمة الاجتماع. كما كانوا يعتنون بأستار الدار، أي الستائر التي كانت تُشكّل سورًا حول خيمة الاجتماع والدار المحيطة بها. وكانوا أيضًا مسؤولين عن الساتر الذي يعمل كباب لدار خيمة الاجتماع. وهذه هي الستارة التي كانت تغطي مدخل الدار التي يوجد فيها المذبح. وتذكّروا أن هذا المذبح يشير إلى المكان الموجود أمام مدخل خيمة الاجتماع، حيث كان بنو إسرائيل يقدمون الذبائح للرب. وهو لا يشير إلى مذبح البخور الموجود داخل خيمة الاجتماع. وأخيرًا، كان الجرشونيون يعتنون بالحبال التي كانت تثبّت أغطية خيمة الاجتماع في مكانها. وكان اللاويون يربطون الحبال بأوتاد الخيمة، ثم يغرسون الأوتاد في الأرض.</w:t>
      </w:r>
    </w:p>
    <w:p>
      <w:pPr>
        <w:pStyle w:val="ListBullet"/>
        <w:bidi/>
        <w:spacing w:line="240" w:lineRule="auto"/>
        <w:ind w:left="720"/>
      </w:pPr>
      <w:r>
        <w:rPr>
          <w:rtl/>
          <w:cs/>
          <w:lang w:val="ar_AE" w:bidi="ar_AE"/>
        </w:rPr>
      </w:r>
      <w:r>
        <w:rPr>
          <w:rtl/>
          <w:cs/>
          <w:lang w:val="ar_AE" w:bidi="ar_AE"/>
        </w:rPr>
        <w:t>توقفوا هنا وانظروا معًا إلى صور لـ:</w:t>
      </w:r>
    </w:p>
    <w:p>
      <w:pPr>
        <w:pStyle w:val="ListBullet"/>
        <w:bidi/>
        <w:spacing w:line="240" w:lineRule="auto"/>
        <w:ind w:left="720"/>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ويقول موسى إن الجرشونيين كانوا مسؤولين عن نصب هذه الأشياء وتفكيكها.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٣: ٢١–٢٦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يُحصي موسى الذكور من نسل جرشون الذين بلغوا من العمر شهرًا واحدًا أو أكثر، ثم يوجّههم لكي يخيّموا في الجهة الغربية، أو خلف خيمة الاجتماع. كما يقول موسى إن رئيس الجرشونيين هو رجل يُدعى ألياساف.</w:t>
      </w:r>
    </w:p>
    <w:p>
      <w:pPr>
        <w:bidi/>
      </w:pPr>
      <w:r>
        <w:rPr>
          <w:rtl/>
          <w:cs/>
          <w:lang w:val="ar_AE" w:bidi="ar_AE"/>
        </w:rPr>
      </w:r>
      <w:r>
        <w:rPr>
          <w:b/>
          <w:rtl/>
          <w:cs/>
          <w:lang w:val="ar_AE" w:bidi="ar_AE"/>
        </w:rPr>
        <w:t>في المشهد الثاني:</w:t>
      </w:r>
      <w:r>
        <w:rPr>
          <w:rtl/>
          <w:cs/>
          <w:lang w:val="ar_AE" w:bidi="ar_AE"/>
        </w:rPr>
        <w:t xml:space="preserve"> يحرس الجرشونيون أغطية خيمة الاجتماع ويعتنون بها، كما يعتنون بستارة مدخل خيمة الاجتماع، وأستار الدار، وستارة مدخل دار خيمة الاجتماع، والحبال مع أوتاد الخيمة.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الجرشونيون، بما في ذلك اللبنيون والشمعيون</w:t>
      </w:r>
    </w:p>
    <w:p>
      <w:pPr>
        <w:pStyle w:val="ListBullet"/>
        <w:bidi/>
        <w:spacing w:line="240" w:lineRule="auto"/>
        <w:ind w:left="720"/>
      </w:pPr>
      <w:r>
        <w:rPr>
          <w:rtl/>
          <w:cs/>
          <w:lang w:val="ar_AE" w:bidi="ar_AE"/>
        </w:rPr>
      </w:r>
      <w:r>
        <w:rPr>
          <w:rtl/>
          <w:cs/>
          <w:lang w:val="ar_AE" w:bidi="ar_AE"/>
        </w:rPr>
        <w:t>ألياساف</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الرب اختار اللاويين لكي يخدموا هارون وكل جماعة بني إسرائيل، من خلال العناية بخيمة الاجتماع والخدمة فيها، أي بيت الرب.</w:t>
      </w:r>
    </w:p>
    <w:p>
      <w:pPr>
        <w:bidi/>
      </w:pPr>
      <w:r>
        <w:rPr>
          <w:rtl/>
          <w:cs/>
          <w:lang w:val="ar_AE" w:bidi="ar_AE"/>
        </w:rPr>
      </w:r>
      <w:r>
        <w:rPr>
          <w:rtl/>
          <w:cs/>
          <w:lang w:val="ar_AE" w:bidi="ar_AE"/>
        </w:rPr>
        <w:t>ومن المهم أيضًا أن تتذكروا أن الرب أمر موسى أن يُسجّل جميع اللاويين، أو يُحصيهم رسميًا، لأنه اختارهم للخدمة.</w:t>
      </w:r>
    </w:p>
    <w:p>
      <w:pPr>
        <w:bidi/>
      </w:pPr>
      <w:r>
        <w:rPr>
          <w:rtl/>
          <w:cs/>
          <w:lang w:val="ar_AE" w:bidi="ar_AE"/>
        </w:rPr>
      </w:r>
      <w:r>
        <w:rPr>
          <w:rtl/>
          <w:cs/>
          <w:lang w:val="ar_AE" w:bidi="ar_AE"/>
        </w:rPr>
        <w:t>كما يجب أن تتذكروا أن الرب أمر موسى أن يُنظّم اللاويين بحسب العائلات والعشائر.</w:t>
      </w:r>
    </w:p>
    <w:p>
      <w:pPr>
        <w:bidi/>
      </w:pPr>
      <w:r>
        <w:rPr>
          <w:rtl/>
          <w:cs/>
          <w:lang w:val="ar_AE" w:bidi="ar_AE"/>
        </w:rPr>
      </w:r>
      <w:r>
        <w:rPr>
          <w:rtl/>
          <w:cs/>
          <w:lang w:val="ar_AE" w:bidi="ar_AE"/>
        </w:rPr>
        <w:t>من المهم أن تتذكروا أن موسى يكرر الأسلوب نفسه في الوصف لكل واحد من أبناء لاوي الثلاثة. فيذكر موسى أولًا العشائر ولمن تنتمي، ثم يذكر عدد الذكور الذين بلغوا من العمر شهرًا واحدًا أو أكثر. وبعد ذلك، يذكر المكان الذي تُخيّم فيه كل عشيرة، ومن يقودها. وفي نهاية كل إحصاء رسمي، يذكر موسى مسؤوليات كل مجموعة تجاه خيمة الاجتماع.</w:t>
      </w:r>
    </w:p>
    <w:p>
      <w:pPr>
        <w:bidi/>
      </w:pPr>
      <w:r>
        <w:rPr>
          <w:rtl/>
          <w:cs/>
          <w:lang w:val="ar_AE" w:bidi="ar_AE"/>
        </w:rPr>
      </w:r>
      <w:r>
        <w:rPr>
          <w:rtl/>
          <w:cs/>
          <w:lang w:val="ar_AE" w:bidi="ar_AE"/>
        </w:rPr>
        <w:t>ويشرح موسى أن بيت الأب، أي جرشون، كان يتكوّن من عشيرتين، هما: اللبنيون والشمعيون.</w:t>
      </w:r>
    </w:p>
    <w:p>
      <w:pPr>
        <w:bidi/>
      </w:pPr>
      <w:r>
        <w:rPr>
          <w:rtl/>
          <w:cs/>
          <w:lang w:val="ar_AE" w:bidi="ar_AE"/>
        </w:rPr>
      </w:r>
      <w:r>
        <w:rPr>
          <w:rtl/>
          <w:cs/>
          <w:lang w:val="ar_AE" w:bidi="ar_AE"/>
        </w:rPr>
        <w:t>ثم يُحصي موسى العدد الإجمالي للذكور من الجرشونيين الذين بلغوا من العمر شهرًا واحدًا أو أكثر، وكان العدد سبعة آلاف وخمسمائة شخص.</w:t>
      </w:r>
    </w:p>
    <w:p>
      <w:pPr>
        <w:bidi/>
      </w:pPr>
      <w:r>
        <w:rPr>
          <w:rtl/>
          <w:cs/>
          <w:lang w:val="ar_AE" w:bidi="ar_AE"/>
        </w:rPr>
      </w:r>
      <w:r>
        <w:rPr>
          <w:rtl/>
          <w:cs/>
          <w:lang w:val="ar_AE" w:bidi="ar_AE"/>
        </w:rPr>
        <w:t>ويشرح موسى أن عشائر جرشون ستُخيّم خلف خيمة الاجتماع، أي في الجهة الغربية. كما يقول موسى إن ألياساف بنُ لايِلَ كان رئيس الجرشونيين. ويستخدم موسى مرة أخرى كلمة "التخييم"، وهو عمل كان الجرشونيون سيقومون به مرات كثيرة بينما ينتقل بنو إسرائيل من مكان إلى آخر.</w:t>
      </w:r>
    </w:p>
    <w:p>
      <w:pPr>
        <w:bidi/>
      </w:pPr>
      <w:r>
        <w:rPr>
          <w:rtl/>
          <w:cs/>
          <w:lang w:val="ar_AE" w:bidi="ar_AE"/>
        </w:rPr>
      </w:r>
      <w:r>
        <w:rPr>
          <w:rtl/>
          <w:cs/>
          <w:lang w:val="ar_AE" w:bidi="ar_AE"/>
        </w:rPr>
        <w:t>ومن المهم أن تلاحظوا أن موسى يستخدم كلًّا من مصطلحي "خيمة الاجتماع" و"المسكن" للإشارة إلى البناء نفسه. ومع ذلك، فلهما في هذا المقطع معنيان مختلفان قليلًا. فمصطلح "المسكن" يشير بصورة أكثر تحديدًا إلى مسكن الرب الموجود تحت الأغطية، بينما يشير مصطلح "خيمة الاجتماع" إلى البناء كله.</w:t>
      </w:r>
    </w:p>
    <w:p>
      <w:pPr>
        <w:bidi/>
      </w:pPr>
      <w:r>
        <w:rPr>
          <w:rtl/>
          <w:cs/>
          <w:lang w:val="ar_AE" w:bidi="ar_AE"/>
        </w:rPr>
      </w:r>
      <w:r>
        <w:rPr>
          <w:rtl/>
          <w:cs/>
          <w:lang w:val="ar_AE" w:bidi="ar_AE"/>
        </w:rPr>
        <w:t>ويشرح موسى أن وظيفة الجرشونيين هي حراسة أغطية خيمة الاجتماع والعناية بها، وستارة مدخل خيمة الاجتماع، وأستار الدار التي كانت تحيط بخيمة الاجتماع، وستارة مدخل دار خيمة الاجتماع، والحبال مع أوتاد الخيمة. ومن المهم أن تتذكروا أن أستار الدار كانت تحيط بمذبح المحرقة الموجود في الدار. وهذا يعني أن الجرشونيين كانوا يجمعون هذه الأشياء ويفككونها في كل مرة ينتقل فيها بنو إسرائيل إلى مكان جديد. كما كانوا مسؤولين عن حمل هذه الأشياء أثناء رحلة بني إسرائيل.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٣: ٢١–٢٦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الجرشونيون، بما في ذلك اللبنيون والشمعيون</w:t>
      </w:r>
    </w:p>
    <w:p>
      <w:pPr>
        <w:pStyle w:val="ListBullet"/>
        <w:bidi/>
        <w:spacing w:line="240" w:lineRule="auto"/>
        <w:ind w:left="720"/>
      </w:pPr>
      <w:r>
        <w:rPr>
          <w:rtl/>
          <w:cs/>
          <w:lang w:val="ar_AE" w:bidi="ar_AE"/>
        </w:rPr>
      </w:r>
      <w:r>
        <w:rPr>
          <w:rtl/>
          <w:cs/>
          <w:lang w:val="ar_AE" w:bidi="ar_AE"/>
        </w:rPr>
        <w:t>ألياساف</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وهو يُحصي الذكور من نسل جرشون الذين بلغوا من العمر شهرًا واحدًا أو أكثر، وكان عددهم سبعة آلاف وخمسمائة. ثم يوجّههم موسى لكي يخيّموا في الجهة الغربية، أو خلف خيمة الاجتماع. ثم يقول موسى إن رئيس الجرشونيين هو رجل يُدعى ألياساف.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ألياساف: "بماذا تشعر أو تفكِّر؟" قد يجيب الشخص بأمور مثل: "أشعر بالفخر لأنني مسؤول عن عشيرتَي شعبي"، أو: "أنا مصمم. سنحرس الجهة الغربية من خيمة الاجتماع جيدًا، ولن يمر أحد من أمامنا"، أو: "أشعر بالرهبة. أتساءل كيف سيكون الأمر عندما نخيّم قريبين جدًا من حضور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يكلّف الجرشونيين بالعناية بالأجزاء المختلفة من خيمة الاجتماع. ويمكن أن يتمثّل ذلك في أن يقوم الشخص الذي يؤدي دور موسى بإحضار الأشياء المختلفة ووضعها في أيدي الجرشونيين. فيحمي الجرشونيون أغطية خيمة الاجتماع ويعتنون بها، كما يعتنون بستارة مدخل خيمة الاجتماع، وأستار الدار، وستارة مدخل دار خيمة الاجتماع، والحبال مع أوتاد الخيمة.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الجرشونيين: "بماذا تشعر أو فيمَ تفكِّر؟" قد يجيب الشخص بأمور مثل: "أنا مستغرق في تفكير عميق. سيكون هناك الكثير من الأقمشة التي يجب حملها، لكن يجب أن أعتني بها جيدًا لأنها مخصصة للرب"، أو: "يبدو هذا الآن مسؤولية كبيرة جدًا، لكنني واثق من أنه بعدما نقيم خيمة الاجتماع عدة مرات، سيصبح الأمر أسهل في كل مرة"، أو: "أشعر بالرهبة من مدى تنظيم الرب. فهو يحدّد مسؤوليات خاصة لكل واحد منا"."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٣: ٢١–٢٦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يذكر موسى عدد الذكور الذين تزيد أعمارهم على شهر واحد من عشائر جرشون. وكما تتذكرون، فإن </w:t>
      </w:r>
      <w:r>
        <w:rPr>
          <w:b/>
          <w:rtl/>
          <w:cs/>
          <w:lang w:val="ar_AE" w:bidi="ar_AE"/>
        </w:rPr>
        <w:t>العشيرة</w:t>
      </w:r>
      <w:r>
        <w:rPr>
          <w:rtl/>
          <w:cs/>
          <w:lang w:val="ar_AE" w:bidi="ar_AE"/>
        </w:rPr>
        <w:t xml:space="preserve"> تشير إلى مجموعة كبيرة من الأقارب، وتتكوّن من عدة بيوت أو عائلات. استخدموا الكلمة أو العبارة نفسها لكلمة عشيرة التي استخدمتموها في المقاطع السابقة.</w:t>
      </w:r>
    </w:p>
    <w:p>
      <w:pPr>
        <w:bidi/>
      </w:pPr>
      <w:r>
        <w:rPr>
          <w:rtl/>
          <w:cs/>
          <w:lang w:val="ar_AE" w:bidi="ar_AE"/>
        </w:rPr>
      </w:r>
      <w:r>
        <w:rPr>
          <w:rtl/>
          <w:cs/>
          <w:lang w:val="ar_AE" w:bidi="ar_AE"/>
        </w:rPr>
        <w:t>ويقول موسى إن الجرشونيين سيخيّمون في الجهة الغربية من خيمة الاجتماع. ومع أن موسى يستخدم كلًّا من "</w:t>
      </w:r>
      <w:r>
        <w:rPr>
          <w:b/>
          <w:rtl/>
          <w:cs/>
          <w:lang w:val="ar_AE" w:bidi="ar_AE"/>
        </w:rPr>
        <w:t>المسكن"</w:t>
      </w:r>
      <w:r>
        <w:rPr>
          <w:rtl/>
          <w:cs/>
          <w:lang w:val="ar_AE" w:bidi="ar_AE"/>
        </w:rPr>
        <w:t xml:space="preserve"> و"</w:t>
      </w:r>
      <w:r>
        <w:rPr>
          <w:b/>
          <w:rtl/>
          <w:cs/>
          <w:lang w:val="ar_AE" w:bidi="ar_AE"/>
        </w:rPr>
        <w:t>خيمة الاجتماع</w:t>
      </w:r>
      <w:r>
        <w:rPr>
          <w:rtl/>
          <w:cs/>
          <w:lang w:val="ar_AE" w:bidi="ar_AE"/>
        </w:rPr>
        <w:t xml:space="preserve">" للإشارة إلى البناء نفسه، فإن لكل منهما معنى مختلفًا قليلًا في هذا المقطع. فهنا تشير كلمة "المسكن" بصورة أكثر تحديدًا إلى موضع سكنى الرب تحت أغطية الخيمة. كما يقول موسى إن الجرشونيين سيكونون مسؤولين عن الخيمة وأغطيتها. وكان المسكن عبارة عن خيمة كبيرة يمكن نقلها من مكان إلى آخر، وكان حضور الرب يحل فيها. وكان "المسكن" أو "خيمة الاجتماع" يشيران إلى المكان الذي يستطيع الناس فيه أن يلتقوا بالرب بأمان ويعبدوه. وكان الجرشونيون مسؤولين عن حراسة الأغطية الداخلية والخارجية للمسكن والعناية بها. استخدموا الكلمات والعبارات نفسها للمسكن وخيمة الاجتماع التي استخدمتموها في المقاطع السابقة، وتذكّروا أن مصطلح </w:t>
      </w:r>
      <w:r>
        <w:rPr>
          <w:rtl/>
          <w:cs/>
          <w:lang w:val="ar_AE" w:bidi="ar_AE"/>
        </w:rPr>
        <w:t>"المسكن"</w:t>
      </w:r>
      <w:r>
        <w:rPr>
          <w:rtl/>
          <w:cs/>
          <w:lang w:val="ar_AE" w:bidi="ar_AE"/>
        </w:rPr>
        <w:t xml:space="preserve"> موجود في قاموس الكلمات الرئيسية.</w:t>
      </w:r>
    </w:p>
    <w:p>
      <w:pPr>
        <w:bidi/>
      </w:pPr>
      <w:r>
        <w:rPr>
          <w:rtl/>
          <w:cs/>
          <w:lang w:val="ar_AE" w:bidi="ar_AE"/>
        </w:rPr>
      </w:r>
      <w:r>
        <w:rPr>
          <w:rtl/>
          <w:cs/>
          <w:lang w:val="ar_AE" w:bidi="ar_AE"/>
        </w:rPr>
        <w:t>وكان الجرشونيون أيضًا مسؤولين عن ستارة مدخل خيمة الاجتماع، وأستار الدار، وستارة مدخل دار خيمة الاجتماع التي كانت تحيط بمذبح الدار، والحبال مع أوتاد الخيمة. وهنا كان مذبح الدار مصنوعًا من النحاس، وكان هو المكان الذي يذبح فيه بنو إسرائيل الحيوانات ويحرقونها تقدمة لله.</w:t>
      </w:r>
    </w:p>
    <w:p>
      <w:pPr>
        <w:bidi/>
      </w:pPr>
      <w:r>
        <w:rPr>
          <w:rtl/>
          <w:cs/>
          <w:lang w:val="ar_AE" w:bidi="ar_AE"/>
        </w:rPr>
      </w:r>
      <w:r>
        <w:rPr>
          <w:rtl/>
          <w:cs/>
          <w:lang w:val="ar_AE" w:bidi="ar_AE"/>
        </w:rPr>
        <w:t xml:space="preserve">توقفوا هنا وراجعوا جميع الكلمات التي استخدمتموها في المقاطع السابقة عن المسكن وأغطية المسكن. وانظروا إلى صورة </w:t>
      </w:r>
      <w:r>
        <w:rPr>
          <w:rtl/>
          <w:cs/>
          <w:lang w:val="ar_AE" w:bidi="ar_AE"/>
        </w:rPr>
        <w:t>للمسكن بعد تركيبه</w:t>
      </w:r>
      <w:r>
        <w:rPr>
          <w:rtl/>
          <w:cs/>
          <w:lang w:val="ar_AE" w:bidi="ar_AE"/>
        </w:rPr>
        <w:t xml:space="preserve"> إذا احتجتم إلى ذلك. واستخدموا في هذا المقطع الكلمات نفسها للستائر وبقية أجزاء المسكن التي استخدمتموها في أسفار الكتاب المقدس السابقة، وخاصة في سفر الخروج ٣٥–٣٨. وناقشوا معًا الكلمة التي ستستخدمونها للتعبير عن "</w:t>
      </w:r>
      <w:r>
        <w:rPr>
          <w:b/>
          <w:rtl/>
          <w:cs/>
          <w:lang w:val="ar_AE" w:bidi="ar_AE"/>
        </w:rPr>
        <w:t>المذبح</w:t>
      </w:r>
      <w:r>
        <w:rPr>
          <w:rtl/>
          <w:cs/>
          <w:lang w:val="ar_AE" w:bidi="ar_AE"/>
        </w:rPr>
        <w:t xml:space="preserve">". وانظروا معًا إلى صورة </w:t>
      </w:r>
      <w:r>
        <w:rPr>
          <w:rtl/>
          <w:cs/>
          <w:lang w:val="ar_AE" w:bidi="ar_AE"/>
        </w:rPr>
        <w:t>لمذبح دار خيمة الاجتماع</w:t>
      </w:r>
      <w:r>
        <w:rPr>
          <w:rtl/>
          <w:cs/>
          <w:lang w:val="ar_AE" w:bidi="ar_AE"/>
        </w:rPr>
        <w:t xml:space="preserve"> إذا احتجتم إلى ذلك. واستخدموا الكلمة أو العبارة نفسها للمذبح التي استخدمتموها في أسفار الكتاب المقدس السابقة. ولمزيد من المعلومات عن </w:t>
      </w:r>
      <w:r>
        <w:rPr>
          <w:rtl/>
          <w:cs/>
          <w:lang w:val="ar_AE" w:bidi="ar_AE"/>
        </w:rPr>
        <w:t>المذبح</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3:27–32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٣: ٢٧–٣٢ واحفظوه في قلوبكم.</w:t>
      </w:r>
    </w:p>
    <w:p>
      <w:pPr>
        <w:bidi/>
      </w:pPr>
      <w:r>
        <w:rPr>
          <w:rtl/>
          <w:cs/>
          <w:lang w:val="ar_AE" w:bidi="ar_AE"/>
        </w:rPr>
      </w:r>
      <w:r>
        <w:rPr>
          <w:rtl/>
          <w:cs/>
          <w:lang w:val="ar_AE" w:bidi="ar_AE"/>
        </w:rPr>
        <w:t>استمعوا إلى نسخة صوتية من سفر العدد ٣: ٢٧–٣٢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٣: ٢٧–٣٢ من الترجمة الأسهل للفهم.</w:t>
      </w:r>
    </w:p>
    <w:p>
      <w:pPr>
        <w:bidi/>
      </w:pPr>
      <w:r>
        <w:rPr>
          <w:rtl/>
          <w:cs/>
          <w:lang w:val="ar_AE" w:bidi="ar_AE"/>
        </w:rPr>
      </w:r>
      <w:r>
        <w:rPr>
          <w:rtl/>
          <w:cs/>
          <w:lang w:val="ar_AE" w:bidi="ar_AE"/>
        </w:rPr>
        <w:t>كان موسى وبنو إسرائيل في برية سيناء. وكان الرب قد أمر موسى أن يُحصي اللاويين بدقة، بحسب اسم العشيرة واسم الأب لكل مجموعة عائلية. وكما نعرف، كان للاوي ثلاثة أبناء، هم: جرشون، وقهات، ومراري. وفي المقطع السابق، أحصى موسى الجرشونيين. أما الآن، فهو يذكر عدد عشائر القهاتيين، ويُوضّح مسؤولياتهم تجاه خيمة الاجتماع.</w:t>
      </w:r>
    </w:p>
    <w:p>
      <w:pPr>
        <w:bidi/>
      </w:pPr>
      <w:r>
        <w:rPr>
          <w:rtl/>
          <w:cs/>
          <w:lang w:val="ar_AE" w:bidi="ar_AE"/>
        </w:rPr>
      </w:r>
      <w:r>
        <w:rPr>
          <w:rtl/>
          <w:cs/>
          <w:lang w:val="ar_AE" w:bidi="ar_AE"/>
        </w:rPr>
        <w:t>وكان لجميع اللاويين غرض خاص، وهو العناية بخيمة الاجتماع وحراستها، أي بيت الرب. وكما تتذكرون، فإن موسى وهارون كلاهما من نسل قهات. ويذكر موسى عدد القهاتيين ومسؤولياتهم بالطريقة نفسها التي ذكر بها الجرشونيين. فيبدأ أولًا بذكر نسل قهات بحسب العشائر. وهذه طريقة أخرى يُظهر بها موسى أنه أطاع أوامر الرب. وكان نسل قهات يتكوّن من أربع عشائر، هي: العمراميون، واليصهاريون، والحبرونيون، والعزيئيليون.</w:t>
      </w:r>
    </w:p>
    <w:p>
      <w:pPr>
        <w:bidi/>
      </w:pPr>
      <w:r>
        <w:rPr>
          <w:rtl/>
          <w:cs/>
          <w:lang w:val="ar_AE" w:bidi="ar_AE"/>
        </w:rPr>
      </w:r>
      <w:r>
        <w:rPr>
          <w:rtl/>
          <w:cs/>
          <w:lang w:val="ar_AE" w:bidi="ar_AE"/>
        </w:rPr>
        <w:t>توقفوا هنا وناقشوا معًا: كيف يصف الناس في ثقافتكم العلاقة بين الجد ونسله؟ وفي ثقافتكم، ما مدى أهمية معرفة الإنسان لأجداده؟ أوقفوا سماع هذا التسجيل الصوتي هنا.</w:t>
      </w:r>
    </w:p>
    <w:p>
      <w:pPr>
        <w:bidi/>
      </w:pPr>
      <w:r>
        <w:rPr>
          <w:rtl/>
          <w:cs/>
          <w:lang w:val="ar_AE" w:bidi="ar_AE"/>
        </w:rPr>
      </w:r>
      <w:r>
        <w:rPr>
          <w:rtl/>
          <w:cs/>
          <w:lang w:val="ar_AE" w:bidi="ar_AE"/>
        </w:rPr>
        <w:t>ثم يذكر موسى أن العدد الإجمالي للقهاتيين كان ثمانية آلاف وستمائة. وهذا العدد يجعل الإحصاء اللاحق للاويين مختلفًا قليلًا. ونحن لا نعرف على وجه اليقين لماذا تختلف الأعداد. وكما تتذكرون، كان هذا إحصاءً رسميًا للذكور الذين بلغوا من العمر شهرًا واحدًا أو أكثر.</w:t>
      </w:r>
    </w:p>
    <w:p>
      <w:pPr>
        <w:bidi/>
      </w:pPr>
      <w:r>
        <w:rPr>
          <w:rtl/>
          <w:cs/>
          <w:lang w:val="ar_AE" w:bidi="ar_AE"/>
        </w:rPr>
      </w:r>
      <w:r>
        <w:rPr>
          <w:rtl/>
          <w:cs/>
          <w:lang w:val="ar_AE" w:bidi="ar_AE"/>
        </w:rPr>
        <w:t>توقفوا هنا وناقشوا معًا: كيف تُحصون الناس في ثقافتكم؟ وما مدى أهمية الأعداد الدقيقة والإحصاءات الكاملة للناس؟ أوقفوا سماع هذا التسجيل الصوتي هنا.</w:t>
      </w:r>
    </w:p>
    <w:p>
      <w:pPr>
        <w:bidi/>
      </w:pPr>
      <w:r>
        <w:rPr>
          <w:rtl/>
          <w:cs/>
          <w:lang w:val="ar_AE" w:bidi="ar_AE"/>
        </w:rPr>
      </w:r>
      <w:r>
        <w:rPr>
          <w:rtl/>
          <w:cs/>
          <w:lang w:val="ar_AE" w:bidi="ar_AE"/>
        </w:rPr>
        <w:t>ثم يقول موسى إن القهاتيين سيخيّمون في الجهة الجنوبية من خيمة الاجتماع، أي إلى يسار المدخل إذا كنتم تواجهون الخيمة من الخارج. وهذه هي الجهة التي سيحرسها القهاتيون، وهي أيضًا المكان الذي سيخيّمون فيه كلما أقاموا خيمة الاجتماع. وكما تتذكرون، فإن محلة رأوبين ستكون أيضًا في الجهة الجنوبية من خيمة الاجتماع. ولكن اللاويين سيخيّمون في مكان أقرب إلى خيمة الاجتماع، وسيكونون بين محلة رأوبين وخيمة الاجتماع. وبهذه الطريقة، سيحرس القهاتيون خيمة الاجتماع ويمنعون أي شخص من الاقتراب أكثر مما ينبغي.</w:t>
      </w:r>
    </w:p>
    <w:p>
      <w:pPr>
        <w:bidi/>
      </w:pPr>
      <w:r>
        <w:rPr>
          <w:rtl/>
          <w:cs/>
          <w:lang w:val="ar_AE" w:bidi="ar_AE"/>
        </w:rPr>
      </w:r>
      <w:r>
        <w:rPr>
          <w:rtl/>
          <w:cs/>
          <w:lang w:val="ar_AE" w:bidi="ar_AE"/>
        </w:rPr>
        <w:t xml:space="preserve">توقفوا هنا وانظروا معًا إلى مخطط يوضح المسكن، </w:t>
      </w:r>
      <w:r>
        <w:rPr>
          <w:b/>
          <w:rtl/>
          <w:cs/>
          <w:lang w:val="ar_AE" w:bidi="ar_AE"/>
        </w:rPr>
        <w:t>وأماكن تخييم اللاويين، ومسؤولياتهم في الحراسة</w:t>
      </w:r>
      <w:r>
        <w:rPr>
          <w:rtl/>
          <w:cs/>
          <w:lang w:val="ar_AE" w:bidi="ar_AE"/>
        </w:rPr>
        <w:t>. أوقفوا سماع هذا التسجيل الصوتي هنا.</w:t>
      </w:r>
    </w:p>
    <w:p>
      <w:pPr>
        <w:bidi/>
      </w:pPr>
      <w:r>
        <w:rPr>
          <w:rtl/>
          <w:cs/>
          <w:lang w:val="ar_AE" w:bidi="ar_AE"/>
        </w:rPr>
      </w:r>
      <w:r>
        <w:rPr>
          <w:rtl/>
          <w:cs/>
          <w:lang w:val="ar_AE" w:bidi="ar_AE"/>
        </w:rPr>
        <w:t>ثم يقول موسى إن رئيس عشائر القهاتيين هو أليصافان بن عُزّيئيل. بعد ذلك، يذكر موسى واجبات القهاتيين في الحراسة، أو مسؤولياتهم تجاه المقدس. وتعني كلمة "المقدس" مكانًا مقدسًا، أو مكانًا مخصصًا لعبادة الله. وهي هنا تشير إلى خيمة الاجتماع. وكانت هذه مهام يقوم بها القهاتيون باستمرار أثناء ترحال بني إسرائيل. ومع أن قهات لم يكن الابن الأكبر، فإن نسله نال أعظم شرف، لأنهم كانوا يعتنون بأقدس الأشياء الموجودة في خيمة الاجتماع.</w:t>
      </w:r>
    </w:p>
    <w:p>
      <w:pPr>
        <w:bidi/>
      </w:pPr>
      <w:r>
        <w:rPr>
          <w:rtl/>
          <w:cs/>
          <w:lang w:val="ar_AE" w:bidi="ar_AE"/>
        </w:rPr>
      </w:r>
      <w:r>
        <w:rPr>
          <w:rtl/>
          <w:cs/>
          <w:lang w:val="ar_AE" w:bidi="ar_AE"/>
        </w:rPr>
        <w:t>وكان القهاتيون مسؤولين عن حمل تابوت العهد، أي الصندوق المقدس الذي كان موسى يحفظ فيه لوحي الحجر اللذين يمثّلان عهد الرب، أي وعده الملزم. كما كان القهاتيون يحملون المائدة التي كان بنو إسرائيل يضعون عليها أرغفة الخبز المقدسة التي كانت ترمز إلى حضور الرب وعنايته. وكانوا أيضًا يحملون المنارة الذهبية ذات السرج السبعة، والمذابح. وكما تعرفون، كان هناك مذبحان: أحدهما لتقديم الذبائح في الدار، والآخر لإحراق البخور داخل الخيمة. وكان القهاتيون يحملون أيضًا الأدوات التي يستخدمها الكهنة للخدمة في المقدس، أو في المكان المقدس، وكذلك الستارة الموجودة عند مدخل قدس الأقداس. وهذه هي الستارة التي كانت تفصل بين الغرفتين داخل خيمة الاجتماع، وتحجب حضور الرب عن الجميع ما عدا رئيس الكهنة. وتذكّروا أن الكهنة وحدهم كانوا يستطيعون لمس الأشياء المقدسة المستخدمة داخل المكان المقدس في خيمة الاجتماع. فكان الكهنة أولًا يغطّون هذه الأشياء ويجهزونها للنقل، ثم يحملها القهاتيون أثناء ترحال بني إسرائيل. وكان القهاتيون مسؤولين عن حراسة هذه الأشياء المقدسة أثناء نقلها.</w:t>
      </w:r>
    </w:p>
    <w:p>
      <w:pPr>
        <w:pStyle w:val="ListBullet"/>
        <w:bidi/>
        <w:spacing w:line="240" w:lineRule="auto"/>
        <w:ind w:left="720"/>
      </w:pPr>
      <w:r>
        <w:rPr>
          <w:rtl/>
          <w:cs/>
          <w:lang w:val="ar_AE" w:bidi="ar_AE"/>
        </w:rPr>
      </w:r>
      <w:r>
        <w:rPr>
          <w:rtl/>
          <w:cs/>
          <w:lang w:val="ar_AE" w:bidi="ar_AE"/>
        </w:rPr>
        <w:t>توقفوا هنا وانظروا معًا إلى صور لـ:</w:t>
      </w:r>
    </w:p>
    <w:p>
      <w:pPr>
        <w:pStyle w:val="ListBullet"/>
        <w:bidi/>
        <w:spacing w:line="240" w:lineRule="auto"/>
        <w:ind w:left="720"/>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يقول موسى إن الرئيس الأعلى للاويين هو ألعازار، أحد أبناء هارون. وهذا يعني أن ألعازار كان رئيسًا ليس للقهاتيين فقط، بل لجميع اللاويين. وكان هارون وبنوه جميعًا كهنة. وكما تتذكرون، فقد عيّن الرب الكهنة لكي يقدّموا الذبائح نيابة عن الشعب داخل خيمة الاجتماع. وكان الكهنة وحدهم هم المسموح لهم بالدخول إلى خيمة الاجتماع وخدمة الرب فيها. أما بقية واجبات اللاويين، فكانت تتعلق بحراسة خارج خيمة الاجتماع، وبالعمل الجسدي الخاص بتركيب أجزاء خيمة الاجتماع وتفكيكها وحملها. وقد عيّن الرب ألعازار ليكون مسؤولًا عن العناية بالمقدس، أي عن القيام بواجبات الكهنوت في المكان المقدس. ولأن القهاتيين كانوا أكثر عرضة للخطر من بقية عشائر اللاويين، بسبب مسؤوليتهم عن الأشياء الأقدس، فقد كانت على ألعازار مسؤولية خاصة جدًا، وهي التأكد من سلامتهم جميعًا.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٣: ٢٧–٣٢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يقوم موسى بعدّ الذكور من بني قهات الذين يبلغون من العمر شهرًا أو أكثر، ثم يوجّههم إلى أن يخيّموا في الجهة الجنوبية من المسكن. ويقول موسى إن رئيس القهاتيين هو رجل يُدعى أليصافان.</w:t>
      </w:r>
    </w:p>
    <w:p>
      <w:pPr>
        <w:bidi/>
      </w:pPr>
      <w:r>
        <w:rPr>
          <w:rtl/>
          <w:cs/>
          <w:lang w:val="ar_AE" w:bidi="ar_AE"/>
        </w:rPr>
      </w:r>
      <w:r>
        <w:rPr>
          <w:b/>
          <w:rtl/>
          <w:cs/>
          <w:lang w:val="ar_AE" w:bidi="ar_AE"/>
        </w:rPr>
        <w:t>في المشهد الثاني:</w:t>
      </w:r>
      <w:r>
        <w:rPr>
          <w:rtl/>
          <w:cs/>
          <w:lang w:val="ar_AE" w:bidi="ar_AE"/>
        </w:rPr>
        <w:t xml:space="preserve"> يحرس القهاتيون ويحملون أقدس أدوات المسكن: تابوت العهد، والمائدة، والمنارة، والمذبحين، والأدوات التي يستخدمها الكهنة داخل المسكن، والحجاب الذي عند مدخل قدس الأقداس.</w:t>
      </w:r>
    </w:p>
    <w:p>
      <w:pPr>
        <w:bidi/>
      </w:pPr>
      <w:r>
        <w:rPr>
          <w:rtl/>
          <w:cs/>
          <w:lang w:val="ar_AE" w:bidi="ar_AE"/>
        </w:rPr>
      </w:r>
      <w:r>
        <w:rPr>
          <w:b/>
          <w:rtl/>
          <w:cs/>
          <w:lang w:val="ar_AE" w:bidi="ar_AE"/>
        </w:rPr>
        <w:t>في المشهد الثالث:</w:t>
      </w:r>
      <w:r>
        <w:rPr>
          <w:rtl/>
          <w:cs/>
          <w:lang w:val="ar_AE" w:bidi="ar_AE"/>
        </w:rPr>
        <w:t xml:space="preserve"> ألعازار ابن هارون هو كاهن مسؤول عن جميع اللاويين. وألعازار مسؤول عن كل ما يحدث داخل المسكن في القدس.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القهاتيون، ومنهم العمراميون، واليصهاريون، والحبرونيون، والعزيئيليون</w:t>
      </w:r>
    </w:p>
    <w:p>
      <w:pPr>
        <w:pStyle w:val="ListBullet"/>
        <w:bidi/>
        <w:spacing w:line="240" w:lineRule="auto"/>
        <w:ind w:left="720"/>
      </w:pPr>
      <w:r>
        <w:rPr>
          <w:rtl/>
          <w:cs/>
          <w:lang w:val="ar_AE" w:bidi="ar_AE"/>
        </w:rPr>
      </w:r>
      <w:r>
        <w:rPr>
          <w:rtl/>
          <w:cs/>
          <w:lang w:val="ar_AE" w:bidi="ar_AE"/>
        </w:rPr>
        <w:t>أليصافان</w:t>
      </w:r>
    </w:p>
    <w:p>
      <w:pPr>
        <w:pStyle w:val="ListBullet"/>
        <w:bidi/>
        <w:spacing w:line="240" w:lineRule="auto"/>
        <w:ind w:left="720"/>
      </w:pPr>
      <w:r>
        <w:rPr>
          <w:rtl/>
          <w:cs/>
          <w:lang w:val="ar_AE" w:bidi="ar_AE"/>
        </w:rPr>
      </w:r>
      <w:r>
        <w:rPr>
          <w:rtl/>
          <w:cs/>
          <w:lang w:val="ar_AE" w:bidi="ar_AE"/>
        </w:rPr>
        <w:t>ألعازار ابن هارون</w:t>
      </w:r>
    </w:p>
    <w:p>
      <w:pPr>
        <w:pStyle w:val="ListBullet"/>
        <w:bidi/>
        <w:spacing w:line="240" w:lineRule="auto"/>
        <w:ind w:left="720"/>
      </w:pPr>
      <w:r>
        <w:rPr>
          <w:rtl/>
          <w:cs/>
          <w:lang w:val="ar_AE" w:bidi="ar_AE"/>
        </w:rPr>
      </w:r>
      <w:r>
        <w:rPr>
          <w:rtl/>
          <w:cs/>
          <w:lang w:val="ar_AE" w:bidi="ar_AE"/>
        </w:rPr>
        <w:t>الكهنة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موسى يُجري إحصاءً رسميًا لجميع اللاويين، ويُحدِّد لكل مجموعة عائلية مسؤولياتها المختلفة في خدمة المسكن.</w:t>
      </w:r>
    </w:p>
    <w:p>
      <w:pPr>
        <w:bidi/>
      </w:pPr>
      <w:r>
        <w:rPr>
          <w:rtl/>
          <w:cs/>
          <w:lang w:val="ar_AE" w:bidi="ar_AE"/>
        </w:rPr>
      </w:r>
      <w:r>
        <w:rPr>
          <w:rtl/>
          <w:cs/>
          <w:lang w:val="ar_AE" w:bidi="ar_AE"/>
        </w:rPr>
        <w:t>وكما تتذكرون، كان قهات واحدًا من أبناء لاوي الثلاثة. وكان موسى وهارون من نسل القهاتيين.</w:t>
      </w:r>
    </w:p>
    <w:p>
      <w:pPr>
        <w:bidi/>
      </w:pPr>
      <w:r>
        <w:rPr>
          <w:rtl/>
          <w:cs/>
          <w:lang w:val="ar_AE" w:bidi="ar_AE"/>
        </w:rPr>
      </w:r>
      <w:r>
        <w:rPr>
          <w:rtl/>
          <w:cs/>
          <w:lang w:val="ar_AE" w:bidi="ar_AE"/>
        </w:rPr>
        <w:t>من المهم أن تتذكروا أن موسى يكرر الأسلوب نفسه في الوصف لكل واحد من أبناء لاوي الثلاثة. فيذكر موسى أولًا العشائر ولمن تنتمي، ثم يذكر عدد الذكور الذين بلغوا من العمر شهرًا واحدًا أو أكثر. وبعد ذلك، يذكر المكان الذي تُخيّم فيه كل عشيرة، ومن يقودها. وفي نهاية كل إحصاء رسمي، يذكر موسى مسؤوليات كل مجموعة تجاه خيمة الاجتماع.</w:t>
      </w:r>
    </w:p>
    <w:p>
      <w:pPr>
        <w:bidi/>
      </w:pPr>
      <w:r>
        <w:rPr>
          <w:rtl/>
          <w:cs/>
          <w:lang w:val="ar_AE" w:bidi="ar_AE"/>
        </w:rPr>
      </w:r>
      <w:r>
        <w:rPr>
          <w:rtl/>
          <w:cs/>
          <w:lang w:val="ar_AE" w:bidi="ar_AE"/>
        </w:rPr>
        <w:t>ويشرح موسى أن العمراميين، واليصهاريين، والحبرونيين، والعزيئيليين هم العشائر التي تنتمي إلى القهاتيين. وكان مجموعهم ٨٦٠٠ ذكر يبلغ من العمر شهرًا أو أكثر. وكانت مسؤوليتهم هي العناية بالقدس، أي المسكن.</w:t>
      </w:r>
    </w:p>
    <w:p>
      <w:pPr>
        <w:bidi/>
      </w:pPr>
      <w:r>
        <w:rPr>
          <w:rtl/>
          <w:cs/>
          <w:lang w:val="ar_AE" w:bidi="ar_AE"/>
        </w:rPr>
      </w:r>
      <w:r>
        <w:rPr>
          <w:rtl/>
          <w:cs/>
          <w:lang w:val="ar_AE" w:bidi="ar_AE"/>
        </w:rPr>
        <w:t>وكان القهاتيون يخيّمون في الجهة الجنوبية من المسكن. وكما تتذكرون، يستخدم موسى كلمة "يخيّم" ليصف ما كان يفعله القهاتيون في كل مرة كان فيها بنو إسرائيل ينتقلون من مكان إلى آخر. وكان اسم رئيس القهاتيين هو أليصافان. وكان أليصافان ابن عزيئيل.</w:t>
      </w:r>
    </w:p>
    <w:p>
      <w:pPr>
        <w:bidi/>
      </w:pPr>
      <w:r>
        <w:rPr>
          <w:rtl/>
          <w:cs/>
          <w:lang w:val="ar_AE" w:bidi="ar_AE"/>
        </w:rPr>
      </w:r>
      <w:r>
        <w:rPr>
          <w:rtl/>
          <w:cs/>
          <w:lang w:val="ar_AE" w:bidi="ar_AE"/>
        </w:rPr>
        <w:t>ويشرح موسى أن العشائر الأربع، وهي العمراميون، واليصهاريون، والحبرونيون، والعزيئيليون، كانت مسؤولة عن العناية بتابوت العهد، والمائدة، والمنارة، والمذابح، والأدوات المختلفة التي كانت تُستخدم في القدس، والحجاب الداخلي.</w:t>
      </w:r>
    </w:p>
    <w:p>
      <w:pPr>
        <w:bidi/>
      </w:pPr>
      <w:r>
        <w:rPr>
          <w:rtl/>
          <w:cs/>
          <w:lang w:val="ar_AE" w:bidi="ar_AE"/>
        </w:rPr>
      </w:r>
      <w:r>
        <w:rPr>
          <w:rtl/>
          <w:cs/>
          <w:lang w:val="ar_AE" w:bidi="ar_AE"/>
        </w:rPr>
        <w:t>ومن المهم أن تعرفوا أن القهاتيين لم يكن مسموحًا لهم أن يحملوا الأشياء شديدة القداسة إلا بعد أن يُغطّيها الكهنة ويُعدّوها للسفر. ولم يكن مسموحًا للقهاتيين أن يلمسوا هذه الأشياء.</w:t>
      </w:r>
    </w:p>
    <w:p>
      <w:pPr>
        <w:bidi/>
      </w:pPr>
      <w:r>
        <w:rPr>
          <w:rtl/>
          <w:cs/>
          <w:lang w:val="ar_AE" w:bidi="ar_AE"/>
        </w:rPr>
      </w:r>
      <w:r>
        <w:rPr>
          <w:rtl/>
          <w:cs/>
          <w:lang w:val="ar_AE" w:bidi="ar_AE"/>
        </w:rPr>
        <w:t>وكان ألعازار واحدًا من أبناء هارون. وكان هارون هو رئيس الكهنة. وكان ألعازار هو رئيس جميع اللاويين. وبصفته كاهنًا، كان ألعازار يستطيع أن يدخل إلى المسكن ويخرج منه، وأن يشرف على اللاويين الذين يحرسون القدس.</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٣: ٢٧–٣٢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القهاتيون، ومنهم العمراميون، واليصهاريون، والحبرونيون، والعزيئيليون</w:t>
      </w:r>
    </w:p>
    <w:p>
      <w:pPr>
        <w:pStyle w:val="ListBullet"/>
        <w:bidi/>
        <w:spacing w:line="240" w:lineRule="auto"/>
        <w:ind w:left="720"/>
      </w:pPr>
      <w:r>
        <w:rPr>
          <w:rtl/>
          <w:cs/>
          <w:lang w:val="ar_AE" w:bidi="ar_AE"/>
        </w:rPr>
      </w:r>
      <w:r>
        <w:rPr>
          <w:rtl/>
          <w:cs/>
          <w:lang w:val="ar_AE" w:bidi="ar_AE"/>
        </w:rPr>
        <w:t>أليصافان</w:t>
      </w:r>
    </w:p>
    <w:p>
      <w:pPr>
        <w:pStyle w:val="ListBullet"/>
        <w:bidi/>
        <w:spacing w:line="240" w:lineRule="auto"/>
        <w:ind w:left="720"/>
      </w:pPr>
      <w:r>
        <w:rPr>
          <w:rtl/>
          <w:cs/>
          <w:lang w:val="ar_AE" w:bidi="ar_AE"/>
        </w:rPr>
      </w:r>
      <w:r>
        <w:rPr>
          <w:rtl/>
          <w:cs/>
          <w:lang w:val="ar_AE" w:bidi="ar_AE"/>
        </w:rPr>
        <w:t>ألعازار ابن هارون</w:t>
      </w:r>
    </w:p>
    <w:p>
      <w:pPr>
        <w:pStyle w:val="ListBullet"/>
        <w:bidi/>
        <w:spacing w:line="240" w:lineRule="auto"/>
        <w:ind w:left="720"/>
      </w:pPr>
      <w:r>
        <w:rPr>
          <w:rtl/>
          <w:cs/>
          <w:lang w:val="ar_AE" w:bidi="ar_AE"/>
        </w:rPr>
      </w:r>
      <w:r>
        <w:rPr>
          <w:rtl/>
          <w:cs/>
          <w:lang w:val="ar_AE" w:bidi="ar_AE"/>
        </w:rPr>
        <w:t>الكهنة</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وهو يعدّ الذكور من بني قهات الذين يبلغون من العمر شهرًا أو أكثر. وكان العدد الإجمالي ٨٦٠٠. ويقول موسى لهم إنهم سيخيّمون في الجهة الجنوبية من المسكن. ويقول موسى إن رئيس القهاتيين هو رجل يُدعى أليصافان.</w:t>
      </w:r>
    </w:p>
    <w:p>
      <w:pPr>
        <w:bidi/>
      </w:pPr>
      <w:r>
        <w:rPr>
          <w:rtl/>
          <w:cs/>
          <w:lang w:val="ar_AE" w:bidi="ar_AE"/>
        </w:rPr>
      </w:r>
      <w:r>
        <w:rPr>
          <w:rtl/>
          <w:cs/>
          <w:lang w:val="ar_AE" w:bidi="ar_AE"/>
        </w:rPr>
        <w:t>ومثّلوا القهاتيين وهم يحرسون ويحملون أقدس أدوات المسكن: تابوت العهد، والمائدة، والمنارة، والمذبحين، والأدوات التي يستخدمها الكهنة داخل المسكن، والحجاب الذي عند مدخل قدس الأقداس.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القهاتيين: "بمَ تشعر أو فيمَ تفكّر؟" قد يجيب الشخص بأمور مثل: "أشعر بالقلق. فهذه مسؤولية عظيمة جدًا. ماذا سيحدث إذا انزلق الغطاء ولمستُ أحد الأشياء المقدسة دون قصد؟" أو: "أشعر بالفخر. فنحن سنحرس تابوت العهد ونحمله، وهو الموضع الذي يحل فيه الرب. سأحرسه بحياتي." أو: "أشعر بالامتنان. أنا سعيد لأن الكهنة هم المسؤولون عن تغطية الأشياء شديدة القداسة قبل أن نحملها."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ومثّلوا ألعازار ابن هارون وهو يقود جميع اللاويين. وكان ألعازار مسؤولًا عن كل أعمال الكهنة داخل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ألعازار: "بماذا تشعر أو تفكر؟" قد يجيب الشخص بأشياء مثل: "أشعر بالافتخار. سأبذل كل جهدي لأطيع جميع وصايا الرب كما أمر." أو: "أنا ممتن لأن أبي يساعدني." أو: "أشعر بالرهبة. لا أستطيع أن أصدّق أنني أمثّل الشعب أمام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٣: ٢٧–٣٢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كان نسل قهات يتكوّن من أربع </w:t>
      </w:r>
      <w:r>
        <w:rPr>
          <w:b/>
          <w:rtl/>
          <w:cs/>
          <w:lang w:val="ar_AE" w:bidi="ar_AE"/>
        </w:rPr>
        <w:t>عشائر</w:t>
      </w:r>
      <w:r>
        <w:rPr>
          <w:rtl/>
          <w:cs/>
          <w:lang w:val="ar_AE" w:bidi="ar_AE"/>
        </w:rPr>
        <w:t>، أو مجموعات عائلية كبيرة. وتأكدوا من استخدام نفس الكلمة التي استخدمتموها في المقاطع السابقة لكلمة "عشيرة".</w:t>
      </w:r>
    </w:p>
    <w:p>
      <w:pPr>
        <w:bidi/>
      </w:pPr>
      <w:r>
        <w:rPr>
          <w:rtl/>
          <w:cs/>
          <w:lang w:val="ar_AE" w:bidi="ar_AE"/>
        </w:rPr>
      </w:r>
      <w:r>
        <w:rPr>
          <w:rtl/>
          <w:cs/>
          <w:lang w:val="ar_AE" w:bidi="ar_AE"/>
        </w:rPr>
        <w:t xml:space="preserve">وكان القهاتيون مسؤولين عن العناية </w:t>
      </w:r>
      <w:r>
        <w:rPr>
          <w:b/>
          <w:rtl/>
          <w:cs/>
          <w:lang w:val="ar_AE" w:bidi="ar_AE"/>
        </w:rPr>
        <w:t>بالقدس</w:t>
      </w:r>
      <w:r>
        <w:rPr>
          <w:rtl/>
          <w:cs/>
          <w:lang w:val="ar_AE" w:bidi="ar_AE"/>
        </w:rPr>
        <w:t>. وكلمة "المقدس" هي كلمة عامة تشير إلى مكان مقدس، أو مكان مُفرَز لعبادة الله. وهنا تشير كلمة "القدس" بصورة عامة إلى المسكن.</w:t>
      </w:r>
    </w:p>
    <w:p>
      <w:pPr>
        <w:bidi/>
      </w:pPr>
      <w:r>
        <w:rPr>
          <w:rtl/>
          <w:cs/>
          <w:lang w:val="ar_AE" w:bidi="ar_AE"/>
        </w:rPr>
      </w:r>
      <w:r>
        <w:rPr>
          <w:rtl/>
          <w:cs/>
          <w:lang w:val="ar_AE" w:bidi="ar_AE"/>
        </w:rPr>
        <w:t xml:space="preserve">توقَّفوا هنا وناقشوا كمجموعة أي كلمة أو تعبير ستستخدمونه لكلمة </w:t>
      </w:r>
      <w:r>
        <w:rPr>
          <w:b/>
          <w:rtl/>
          <w:cs/>
          <w:lang w:val="ar_AE" w:bidi="ar_AE"/>
        </w:rPr>
        <w:t>"قدس"</w:t>
      </w:r>
      <w:r>
        <w:rPr>
          <w:rtl/>
          <w:cs/>
          <w:lang w:val="ar_AE" w:bidi="ar_AE"/>
        </w:rPr>
        <w:t>. وابحثوا عن "</w:t>
      </w:r>
      <w:r>
        <w:rPr>
          <w:rtl/>
          <w:cs/>
          <w:lang w:val="ar_AE" w:bidi="ar_AE"/>
        </w:rPr>
        <w:t>مقدس</w:t>
      </w:r>
      <w:r>
        <w:rPr>
          <w:rtl/>
          <w:cs/>
          <w:lang w:val="ar_AE" w:bidi="ar_AE"/>
        </w:rPr>
        <w:t>"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وكان القهاتيون يخيّمون في الجهة الجنوبية من </w:t>
      </w:r>
      <w:r>
        <w:rPr>
          <w:b/>
          <w:rtl/>
          <w:cs/>
          <w:lang w:val="ar_AE" w:bidi="ar_AE"/>
        </w:rPr>
        <w:t>المسكن</w:t>
      </w:r>
      <w:r>
        <w:rPr>
          <w:rtl/>
          <w:cs/>
          <w:lang w:val="ar_AE" w:bidi="ar_AE"/>
        </w:rPr>
        <w:t xml:space="preserve">، وهو خيمة يمكن نقلها من مكان إلى آخر، وكان بنو إسرائيل يعبدون الرب فيها، وكان الرب يسكن في وسط شعبه. استخدموا الكلمة نفسها التي استخدمتموها في المقاطع السابقة للإشارة إلى المسكن (خيمة الاجتماع). ولمزيد من المعلومات عن </w:t>
      </w:r>
      <w:r>
        <w:rPr>
          <w:rtl/>
          <w:cs/>
          <w:lang w:val="ar_AE" w:bidi="ar_AE"/>
        </w:rPr>
        <w:t>خيمة الاجتماع</w:t>
      </w:r>
      <w:r>
        <w:rPr>
          <w:rtl/>
          <w:cs/>
          <w:lang w:val="ar_AE" w:bidi="ar_AE"/>
        </w:rPr>
        <w:t xml:space="preserve">، راجعوا قاموس الكلمات الرئيسية. </w:t>
      </w:r>
    </w:p>
    <w:p>
      <w:pPr>
        <w:bidi/>
      </w:pPr>
      <w:r>
        <w:rPr>
          <w:rtl/>
          <w:cs/>
          <w:lang w:val="ar_AE" w:bidi="ar_AE"/>
        </w:rPr>
      </w:r>
      <w:r>
        <w:rPr>
          <w:rtl/>
          <w:cs/>
          <w:lang w:val="ar_AE" w:bidi="ar_AE"/>
        </w:rPr>
        <w:t>وكان القهاتيون يحملون الأشياء شديدة القداسة، أي الأشياء التي يستخدمها الكهنة داخل المسكن.</w:t>
      </w:r>
    </w:p>
    <w:p>
      <w:pPr>
        <w:bidi/>
      </w:pPr>
      <w:r>
        <w:rPr>
          <w:rtl/>
          <w:cs/>
          <w:lang w:val="ar_AE" w:bidi="ar_AE"/>
        </w:rPr>
      </w:r>
      <w:r>
        <w:rPr>
          <w:rtl/>
          <w:cs/>
          <w:lang w:val="ar_AE" w:bidi="ar_AE"/>
        </w:rPr>
        <w:t>توقفوا هنا وراجعوا كمجموعة الكلمات التي استخدمتموها في الأسفار السابقة</w:t>
      </w:r>
      <w:r>
        <w:rPr>
          <w:b/>
          <w:rtl/>
          <w:cs/>
          <w:lang w:val="ar_AE" w:bidi="ar_AE"/>
        </w:rPr>
        <w:t xml:space="preserve"> لتابوت العهد</w:t>
      </w:r>
      <w:r>
        <w:rPr>
          <w:rtl/>
          <w:cs/>
          <w:lang w:val="ar_AE" w:bidi="ar_AE"/>
        </w:rPr>
        <w:t xml:space="preserve">، والمائدة، والمنارة، </w:t>
      </w:r>
      <w:r>
        <w:rPr>
          <w:b/>
          <w:rtl/>
          <w:cs/>
          <w:lang w:val="ar_AE" w:bidi="ar_AE"/>
        </w:rPr>
        <w:t>والمذابح</w:t>
      </w:r>
      <w:r>
        <w:rPr>
          <w:rtl/>
          <w:cs/>
          <w:lang w:val="ar_AE" w:bidi="ar_AE"/>
        </w:rPr>
        <w:t xml:space="preserve">، والأدوات، والحجاب أو الستارة التي عند مدخل قدس الأقداس. ولمزيد من المعلومات عن </w:t>
      </w:r>
      <w:r>
        <w:rPr>
          <w:b/>
          <w:rtl/>
          <w:cs/>
          <w:lang w:val="ar_AE" w:bidi="ar_AE"/>
        </w:rPr>
        <w:t>تابوت العهد</w:t>
      </w:r>
      <w:r>
        <w:rPr>
          <w:rtl/>
          <w:cs/>
          <w:lang w:val="ar_AE" w:bidi="ar_AE"/>
        </w:rPr>
        <w:t xml:space="preserve"> </w:t>
      </w:r>
      <w:r>
        <w:rPr>
          <w:rtl/>
          <w:cs/>
          <w:lang w:val="ar_AE" w:bidi="ar_AE"/>
        </w:rPr>
        <w:t>والمذبح،</w:t>
      </w:r>
      <w:r>
        <w:rPr>
          <w:rtl/>
          <w:cs/>
          <w:lang w:val="ar_AE" w:bidi="ar_AE"/>
        </w:rPr>
        <w:t xml:space="preserve"> ارجعوا إلى قاموس الكلمات الرئيسية. أوقفوا سماع هذا التسجيل الصوتي هنا.</w:t>
      </w:r>
    </w:p>
    <w:p>
      <w:pPr>
        <w:bidi/>
      </w:pPr>
      <w:r>
        <w:rPr>
          <w:rtl/>
          <w:cs/>
          <w:lang w:val="ar_AE" w:bidi="ar_AE"/>
        </w:rPr>
      </w:r>
      <w:r>
        <w:rPr>
          <w:rtl/>
          <w:cs/>
          <w:lang w:val="ar_AE" w:bidi="ar_AE"/>
        </w:rPr>
        <w:t xml:space="preserve">وكان الرب قد عيّن ألعازار، وهو واحد من أبناء هارون، رئيسًا على جميع </w:t>
      </w:r>
      <w:r>
        <w:rPr>
          <w:rtl/>
          <w:cs/>
          <w:lang w:val="ar_AE" w:bidi="ar_AE"/>
        </w:rPr>
        <w:t>اللاويين</w:t>
      </w:r>
      <w:r>
        <w:rPr>
          <w:rtl/>
          <w:cs/>
          <w:lang w:val="ar_AE" w:bidi="ar_AE"/>
        </w:rPr>
        <w:t xml:space="preserve">. وكان ألعازار </w:t>
      </w:r>
      <w:r>
        <w:rPr>
          <w:b/>
          <w:rtl/>
          <w:cs/>
          <w:lang w:val="ar_AE" w:bidi="ar_AE"/>
        </w:rPr>
        <w:t>كاهنًا</w:t>
      </w:r>
      <w:r>
        <w:rPr>
          <w:rtl/>
          <w:cs/>
          <w:lang w:val="ar_AE" w:bidi="ar_AE"/>
        </w:rPr>
        <w:t>. وكان الكهنة يخدمون في المسكن بتقديم الذبائح نيابة عن الشعب وتعليمهم كيف يعيشون. وكانوا يؤدون طقوسًا تشير إلى أن الناس قد أصبحوا طاهرين. وكان الكهنة يقفون بين الرب والناس، ويجعلون من الممكن أن تكون للناس علاقة صالحة مع الرب. استخدموا الكلمة نفسها التي استخدمتموها لكلمة "كاهن" في المقاطع السابقة. ولمزيدٍ من المعلومات عن "</w:t>
      </w:r>
      <w:r>
        <w:rPr>
          <w:rtl/>
          <w:cs/>
          <w:lang w:val="ar_AE" w:bidi="ar_AE"/>
        </w:rPr>
        <w:t>الكهنة</w:t>
      </w:r>
      <w:r>
        <w:rPr>
          <w:rtl/>
          <w:cs/>
          <w:lang w:val="ar_AE" w:bidi="ar_AE"/>
        </w:rPr>
        <w:t>"، راجعوا قاموس الكلمات الرئيسية.</w:t>
      </w:r>
    </w:p>
    <w:p>
      <w:pPr>
        <w:bidi/>
      </w:pPr>
      <w:r>
        <w:rPr>
          <w:rtl/>
          <w:cs/>
          <w:lang w:val="ar_AE" w:bidi="ar_AE"/>
        </w:rPr>
      </w:r>
      <w:r>
        <w:rPr>
          <w:rtl/>
          <w:cs/>
          <w:lang w:val="ar_AE" w:bidi="ar_AE"/>
        </w:rPr>
        <w:t>وكان ألعازار مسؤولًا عن العناية بالقدس. وهنا تشير كلمة "القدس" بصورة محددة إلى داخل المسكن، وكان ألعازار مسؤولًا عن جميع واجبات الكهنة داخل القدس.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3:33–39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٣: ٣٣–٣٩ واحفظوه في قلوبكم.</w:t>
      </w:r>
    </w:p>
    <w:p>
      <w:pPr>
        <w:bidi/>
      </w:pPr>
      <w:r>
        <w:rPr>
          <w:rtl/>
          <w:cs/>
          <w:lang w:val="ar_AE" w:bidi="ar_AE"/>
        </w:rPr>
      </w:r>
      <w:r>
        <w:rPr>
          <w:rtl/>
          <w:cs/>
          <w:lang w:val="ar_AE" w:bidi="ar_AE"/>
        </w:rPr>
        <w:t>استمعوا إلى نسخة صوتية من سفر العدد ٣: ٣٣–٣٩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٣: ٣٣–٣٩ من الترجمة الأسهل للفهم.</w:t>
      </w:r>
    </w:p>
    <w:p>
      <w:pPr>
        <w:bidi/>
      </w:pPr>
      <w:r>
        <w:rPr>
          <w:rtl/>
          <w:cs/>
          <w:lang w:val="ar_AE" w:bidi="ar_AE"/>
        </w:rPr>
      </w:r>
      <w:r>
        <w:rPr>
          <w:rtl/>
          <w:cs/>
          <w:lang w:val="ar_AE" w:bidi="ar_AE"/>
        </w:rPr>
        <w:t>كان موسى وبنو إسرائيل في برية سيناء. وفي المقاطع السابقة، أخبر يهوه موسى أن يُجري إحصاءً للاويين، أو نسل لاوي. وكما تعلمنا سابقًا، كان للاوي ثلاثة أبناء: جرشون، وقهات، ومراري. والآن، يذكر موسى عدد عشائر مراري، والمكان الذي ستخيم فيه بالنسبة إلى المسكن.</w:t>
      </w:r>
    </w:p>
    <w:p>
      <w:pPr>
        <w:bidi/>
      </w:pPr>
      <w:r>
        <w:rPr>
          <w:rtl/>
          <w:cs/>
          <w:lang w:val="ar_AE" w:bidi="ar_AE"/>
        </w:rPr>
      </w:r>
      <w:r>
        <w:rPr>
          <w:rtl/>
          <w:cs/>
          <w:lang w:val="ar_AE" w:bidi="ar_AE"/>
        </w:rPr>
        <w:t>وكما تذكرون، فقد أفرز الرب اللاويين لغرض خاص وهو خدمة وحراسة خيمة الاجتماع، أو بيت الرب. وكان مراري هو الجد الذي انحدر منه المراريون، الذين انقسموا إلى عشيرتين، أو مجموعتين كبيرتين من العائلات، وهما محلي وموشي. ويذكر موسى أن العدد الإجمالي للمراريين كان ٦٢٠٠ ذكر ممن بلغوا من العمر شهرًا واحدًا على الأقل.</w:t>
      </w:r>
    </w:p>
    <w:p>
      <w:pPr>
        <w:bidi/>
      </w:pPr>
      <w:r>
        <w:rPr>
          <w:rtl/>
          <w:cs/>
          <w:lang w:val="ar_AE" w:bidi="ar_AE"/>
        </w:rPr>
      </w:r>
      <w:r>
        <w:rPr>
          <w:rtl/>
          <w:cs/>
          <w:lang w:val="ar_AE" w:bidi="ar_AE"/>
        </w:rPr>
        <w:t>ويقول موسى إن رئيس عشائر المراريين هو صوريئيلُ بنُ أبيَحايِل. ويقول أيضًا إن المراريين سيخيمون على الجانب الشمالي من المسكن. وكما تتذكرون، فإن محلة دان ستكون أيضًا على الجانب الشمالي من المسكن. ومع ذلك، فإن اللاويين سيخيمون أقرب إلى المسكن، وسيكونون بين محلة دان والمسكن. وبهذه الطريقة، سيقوم اللاويون بحراسة المسكن، كما سيحمون بني إسرائيل من الاقتراب أكثر مما ينبغي.</w:t>
      </w:r>
    </w:p>
    <w:p>
      <w:pPr>
        <w:bidi/>
      </w:pPr>
      <w:r>
        <w:rPr>
          <w:rtl/>
          <w:cs/>
          <w:lang w:val="ar_AE" w:bidi="ar_AE"/>
        </w:rPr>
      </w:r>
      <w:r>
        <w:rPr>
          <w:rtl/>
          <w:cs/>
          <w:lang w:val="ar_AE" w:bidi="ar_AE"/>
        </w:rPr>
        <w:t xml:space="preserve">توقفوا هنا وانظروا معًا إلى مخطط يوضح المسكن، </w:t>
      </w:r>
      <w:r>
        <w:rPr>
          <w:b/>
          <w:rtl/>
          <w:cs/>
          <w:lang w:val="ar_AE" w:bidi="ar_AE"/>
        </w:rPr>
        <w:t>وأماكن تخييم اللاويين، ومسؤولياتهم في الحراسة</w:t>
      </w:r>
      <w:r>
        <w:rPr>
          <w:rtl/>
          <w:cs/>
          <w:lang w:val="ar_AE" w:bidi="ar_AE"/>
        </w:rPr>
        <w:t>. وناقشوا هذا السؤال معًا: كيف ينظم الناس في مجتمعكم أنفسهم لحماية شيء ثمين أو حراسته؟ أوقفوا سماع هذا التسجيل الصوتي هنا.</w:t>
      </w:r>
    </w:p>
    <w:p>
      <w:pPr>
        <w:bidi/>
      </w:pPr>
      <w:r>
        <w:rPr>
          <w:rtl/>
          <w:cs/>
          <w:lang w:val="ar_AE" w:bidi="ar_AE"/>
        </w:rPr>
      </w:r>
      <w:r>
        <w:rPr>
          <w:rtl/>
          <w:cs/>
          <w:lang w:val="ar_AE" w:bidi="ar_AE"/>
        </w:rPr>
        <w:t>ثم يذكر موسى واجبات المراريين ومسؤولياتهم في حراسة المسكن. وهذه مهام سيقوم بها المراريون باستمرار أثناء ترحال بني إسرائيل. كما أنها مسؤوليات لا يستطيع القيام بها إلا اللاويون، لأن جميع أجزاء المسكن مقدسة، أو مخصصة ليهوه. وسيكون المراريون مسؤولين عن ألواح المسكن، وعوارضه، وأعمدته، وقواعده، وجميع أدوات هيكله، وأعمدة الدار مع قواعدها، وأوتاد الخيمة، وحبالها.</w:t>
      </w:r>
    </w:p>
    <w:p>
      <w:pPr>
        <w:bidi/>
      </w:pPr>
      <w:r>
        <w:rPr>
          <w:rtl/>
          <w:cs/>
          <w:lang w:val="ar_AE" w:bidi="ar_AE"/>
        </w:rPr>
      </w:r>
      <w:r>
        <w:rPr>
          <w:rtl/>
          <w:cs/>
          <w:lang w:val="ar_AE" w:bidi="ar_AE"/>
        </w:rPr>
        <w:t>توقفوا هنا وانظروا معًا إلى صورة</w:t>
      </w:r>
      <w:r>
        <w:rPr>
          <w:b/>
          <w:rtl/>
          <w:cs/>
          <w:lang w:val="ar_AE" w:bidi="ar_AE"/>
        </w:rPr>
        <w:t xml:space="preserve"> لألواح المسكن، وعوارضه، وأعمدته، وقواعده</w:t>
      </w:r>
      <w:r>
        <w:rPr>
          <w:rtl/>
          <w:cs/>
          <w:lang w:val="ar_AE" w:bidi="ar_AE"/>
        </w:rPr>
        <w:t xml:space="preserve">، </w:t>
      </w:r>
      <w:r>
        <w:rPr>
          <w:b/>
          <w:rtl/>
          <w:cs/>
          <w:lang w:val="ar_AE" w:bidi="ar_AE"/>
        </w:rPr>
        <w:t>وأعمدة الدار مع قواعدها، وأوتاد الخيمة، وحبالها</w:t>
      </w:r>
      <w:r>
        <w:rPr>
          <w:rtl/>
          <w:cs/>
          <w:lang w:val="ar_AE" w:bidi="ar_AE"/>
        </w:rPr>
        <w:t>. أوقفوا سماع هذا التسجيل الصوتي هنا.</w:t>
      </w:r>
    </w:p>
    <w:p>
      <w:pPr>
        <w:bidi/>
      </w:pPr>
      <w:r>
        <w:rPr>
          <w:rtl/>
          <w:cs/>
          <w:lang w:val="ar_AE" w:bidi="ar_AE"/>
        </w:rPr>
      </w:r>
      <w:r>
        <w:rPr>
          <w:rtl/>
          <w:cs/>
          <w:lang w:val="ar_AE" w:bidi="ar_AE"/>
        </w:rPr>
        <w:t>وكما تتذكرون، كانت الألواح الخشبية، أو ألواح المسكن، والعوارض، والأعمدة، والقواعد كلها تشكل هيكل المسكن. وكانت الأعمدة الخشبية تُثبت في قواعد معدنية. وقد تشير جميع الأدوات إلى الوصلات أو الملحقات الخاصة بهيكل المسكن. وسيكون المراريون أيضًا مسؤولين عن جميع الأعمدة التي تحمل سور الدار، وكذلك الحبال والأوتاد المعدنية التي تساعد على تثبيت ستائر سور الدار. وهذا يعني أن المراريين سيحملون هذه الأشياء، ويقيمونها، ويفككونها في كل مرة ينتقل فيها بنو إسرائيل إلى مكان جديد.</w:t>
      </w:r>
    </w:p>
    <w:p>
      <w:pPr>
        <w:bidi/>
      </w:pPr>
      <w:r>
        <w:rPr>
          <w:rtl/>
          <w:cs/>
          <w:lang w:val="ar_AE" w:bidi="ar_AE"/>
        </w:rPr>
      </w:r>
      <w:r>
        <w:rPr>
          <w:rtl/>
          <w:cs/>
          <w:lang w:val="ar_AE" w:bidi="ar_AE"/>
        </w:rPr>
        <w:t>توقفوا هنا وناقشوا هذا السؤال معًا: عندما تنتقل عائلة في مجتمعكم إلى مكان جديد، وكيف تنقل أشياءها؟ وتحدثوا عن الطريقة التي يحزم بها الناس أغراضهم وينظمونها في ثقافتكم. ومن يحمل الأشياء الأكثر أهمية أو الأكثر قيمة، ولماذا؟ أوقفوا سماع هذا التسجيل الصوتي هنا.</w:t>
      </w:r>
    </w:p>
    <w:p>
      <w:pPr>
        <w:bidi/>
      </w:pPr>
      <w:r>
        <w:rPr>
          <w:rtl/>
          <w:cs/>
          <w:lang w:val="ar_AE" w:bidi="ar_AE"/>
        </w:rPr>
      </w:r>
      <w:r>
        <w:rPr>
          <w:rtl/>
          <w:cs/>
          <w:lang w:val="ar_AE" w:bidi="ar_AE"/>
        </w:rPr>
        <w:t>ثم يقول موسى إنه هو وهارون وبنو هارون سيخيمون على الجانب الشرقي أمام خيمة الاجتماع، أو المسكن. وكان مدخل المسكن في الجانب الشرقي، وكان يتجه نحو شروق الشمس. وكان هذا هو موضع الكرامة الأعظم. وكما تتذكرون، اختار يهوه هارون وبنيه ليكونوا كهنة، أو ليكونوا واسطة بين بني إسرائيل ويهوه. وسيقدم الكهنة الذبائح نيابة عن الشعب لكي تكون للشعب علاقة صالحة مع يهوه. وكان موسى وهارون وبنو هارون وحدهم هم الذين يستطيعون دخول المسكن. وكانوا وحدهم أيضًا القادرين على القيام بالمهام داخل المقدس، أو المكان المقدس، مثل تقديم الذبائح. وسيخيم موسى والكهنة أمام المسكن نيابة عن جميع بني إسرائيل. وبهذه الطريقة، سيحمون بني إسرائيل من الاقتراب أكثر مما ينبغي إلى المقدس، فيموتوا. ويؤكد يهوه أن كل من يقترب من المقدس وليس كاهنًا أو لاويًا سيموت.</w:t>
      </w:r>
    </w:p>
    <w:p>
      <w:pPr>
        <w:bidi/>
      </w:pPr>
      <w:r>
        <w:rPr>
          <w:rtl/>
          <w:cs/>
          <w:lang w:val="ar_AE" w:bidi="ar_AE"/>
        </w:rPr>
      </w:r>
      <w:r>
        <w:rPr>
          <w:rtl/>
          <w:cs/>
          <w:lang w:val="ar_AE" w:bidi="ar_AE"/>
        </w:rPr>
        <w:t>وعندما انتهى موسى وهارون من إحصاء جميع اللاويين، بلغ عددهم ٢٢٠٠٠ ذكر ممن بلغوا من العمر شهرًا واحدًا أو أكثر. وستتذكرون أن هذا العدد يقل بمقدار ٣٠٠ شخص عن المجموع الناتج من أعداد كل عشيرة.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٣: ٣٣–٣٩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يواصل موسى إحصاء اللاويين. ويشرح أن عشيرتي المحليين والموشيين تنتميان إلى مراري. ويبلغ عدد جميع الذكور من نسل مراري الذين بلغوا من العمر شهرًا واحدًا أو أكثر ٦٢٠٠. ورئيس المراريين هو صوريئيلُ بنُ أبيَحايِل. ويقول موسى إن المراريين سيخيمون على الجانب الشمالي من المسكن.</w:t>
      </w:r>
    </w:p>
    <w:p>
      <w:pPr>
        <w:bidi/>
      </w:pPr>
      <w:r>
        <w:rPr>
          <w:rtl/>
          <w:cs/>
          <w:lang w:val="ar_AE" w:bidi="ar_AE"/>
        </w:rPr>
      </w:r>
      <w:r>
        <w:rPr>
          <w:b/>
          <w:rtl/>
          <w:cs/>
          <w:lang w:val="ar_AE" w:bidi="ar_AE"/>
        </w:rPr>
        <w:t>في المشهد الثاني:</w:t>
      </w:r>
      <w:r>
        <w:rPr>
          <w:rtl/>
          <w:cs/>
          <w:lang w:val="ar_AE" w:bidi="ar_AE"/>
        </w:rPr>
        <w:t xml:space="preserve"> يذكر موسى واجبات المراريين. فسيعتني المراريون بألواح المسكن، وعوارضه، وأعمدته، وقواعده، وجميع ملحقاته. كما يشرح موسى أن المراريين سيحرسون الأعمدة المحيطة بالدار، وقواعدها، وحبالها، وأوتادها.</w:t>
      </w:r>
    </w:p>
    <w:p>
      <w:pPr>
        <w:bidi/>
      </w:pPr>
      <w:r>
        <w:rPr>
          <w:rtl/>
          <w:cs/>
          <w:lang w:val="ar_AE" w:bidi="ar_AE"/>
        </w:rPr>
      </w:r>
      <w:r>
        <w:rPr>
          <w:b/>
          <w:rtl/>
          <w:cs/>
          <w:lang w:val="ar_AE" w:bidi="ar_AE"/>
        </w:rPr>
        <w:t>في المشهد الثالث:</w:t>
      </w:r>
      <w:r>
        <w:rPr>
          <w:rtl/>
          <w:cs/>
          <w:lang w:val="ar_AE" w:bidi="ar_AE"/>
        </w:rPr>
        <w:t xml:space="preserve"> يشرح موسى أن هارون وبنيه، أي الكهنة، يحرسون المسكن لحماية شعب إسرائيل. وهم يخيمون على الجانب الشرقي من المسكن، في اتجاه شروق الشمس. وأي شخص يقترب أكثر مما ينبغي من المسكن يجب أن يُقتل. ويقول موسى إنه أحصى جميع اللاويين، وأن عددهم الإجمالي كان ٢٢٠٠٠.</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المراريون، ومنهم المحليون والموشيون</w:t>
      </w:r>
    </w:p>
    <w:p>
      <w:pPr>
        <w:pStyle w:val="ListBullet"/>
        <w:bidi/>
        <w:spacing w:line="240" w:lineRule="auto"/>
        <w:ind w:left="720"/>
      </w:pPr>
      <w:r>
        <w:rPr>
          <w:rtl/>
          <w:cs/>
          <w:lang w:val="ar_AE" w:bidi="ar_AE"/>
        </w:rPr>
      </w:r>
      <w:r>
        <w:rPr>
          <w:rtl/>
          <w:cs/>
          <w:lang w:val="ar_AE" w:bidi="ar_AE"/>
        </w:rPr>
        <w:t>صوريئيل</w:t>
      </w:r>
    </w:p>
    <w:p>
      <w:pPr>
        <w:pStyle w:val="ListBullet"/>
        <w:bidi/>
        <w:spacing w:line="240" w:lineRule="auto"/>
        <w:ind w:left="720"/>
      </w:pPr>
      <w:r>
        <w:rPr>
          <w:rtl/>
          <w:cs/>
          <w:lang w:val="ar_AE" w:bidi="ar_AE"/>
        </w:rPr>
      </w:r>
      <w:r>
        <w:rPr>
          <w:rtl/>
          <w:cs/>
          <w:lang w:val="ar_AE" w:bidi="ar_AE"/>
        </w:rPr>
        <w:t>بقية اللاويين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موسى يكرر الأسلوب نفسه في الوصف لكل واحد من أبناء لاوي الثلاثة. فيذكر موسى أولًا العشائر ولمن تنتمي، ثم يذكر عدد الذكور الذين بلغوا من العمر شهرًا واحدًا أو أكثر. ثم يذكر مكان تخييمهم، وأخيرًا يذكر من هو القائد. ولإنهاء كل إحصاء رسمي، يذكر موسى مسؤوليات ذلك الفريق تجاه المسكن.</w:t>
      </w:r>
    </w:p>
    <w:p>
      <w:pPr>
        <w:bidi/>
      </w:pPr>
      <w:r>
        <w:rPr>
          <w:rtl/>
          <w:cs/>
          <w:lang w:val="ar_AE" w:bidi="ar_AE"/>
        </w:rPr>
      </w:r>
      <w:r>
        <w:rPr>
          <w:rtl/>
          <w:cs/>
          <w:lang w:val="ar_AE" w:bidi="ar_AE"/>
        </w:rPr>
        <w:t>ثم يواصل موسى إحصاء اللاويين. وقد سبق لموسى أن أحصى العشيرتين الأخريين المنحدرتين من لاوي وشرح وظيفتهما. والآن يقوم موسى بإحصاء نسل مراري.</w:t>
      </w:r>
    </w:p>
    <w:p>
      <w:pPr>
        <w:bidi/>
      </w:pPr>
      <w:r>
        <w:rPr>
          <w:rtl/>
          <w:cs/>
          <w:lang w:val="ar_AE" w:bidi="ar_AE"/>
        </w:rPr>
      </w:r>
      <w:r>
        <w:rPr>
          <w:rtl/>
          <w:cs/>
          <w:lang w:val="ar_AE" w:bidi="ar_AE"/>
        </w:rPr>
        <w:t>ويذكر موسى أن عدد الذكور من المراريين الذين بلغوا من العمر شهرًا واحدًا أو أكثر هو ٦٢٠٠. وكانت العشيرتان المنحدرتان من مراري هما عَشيرَة المَحليّين وعَشيرَة الموشيّين. تذكروا أن العشائر هي مجموعات عائلية كبيرة.</w:t>
      </w:r>
    </w:p>
    <w:p>
      <w:pPr>
        <w:bidi/>
      </w:pPr>
      <w:r>
        <w:rPr>
          <w:rtl/>
          <w:cs/>
          <w:lang w:val="ar_AE" w:bidi="ar_AE"/>
        </w:rPr>
      </w:r>
      <w:r>
        <w:rPr>
          <w:rtl/>
          <w:cs/>
          <w:lang w:val="ar_AE" w:bidi="ar_AE"/>
        </w:rPr>
        <w:t>ويختار موسى صوريئيل بنُ أبيَحايِل قائدًا للمراريين. ويقول أيضًا إن المراريين سيخيمون على الجانب الشمالي من المسكن. وسيكون المراريون مسؤولين عن ألواح المسكن، وعوارضه، وأعمدته، وقواعده، وجميع أدوات المسكن، وأعمدة الدار وقواعدها، وأوتاد الخيمة وحبالها. وهذا يعني أنهم سيحملون كل هذه الأجزاء، ويقيمونها، ويفككونها كلما انتقل بنو إسرائيل من مكان إلى آخر.</w:t>
      </w:r>
    </w:p>
    <w:p>
      <w:pPr>
        <w:bidi/>
      </w:pPr>
      <w:r>
        <w:rPr>
          <w:rtl/>
          <w:cs/>
          <w:lang w:val="ar_AE" w:bidi="ar_AE"/>
        </w:rPr>
      </w:r>
      <w:r>
        <w:rPr>
          <w:rtl/>
          <w:cs/>
          <w:lang w:val="ar_AE" w:bidi="ar_AE"/>
        </w:rPr>
        <w:t>ومن المهم أن تلاحظوا أن موسى قد انتهى الآن من إحصاء جميع المجموعات التابعة لكل واحد من أبناء لاوي.</w:t>
      </w:r>
    </w:p>
    <w:p>
      <w:pPr>
        <w:bidi/>
      </w:pPr>
      <w:r>
        <w:rPr>
          <w:rtl/>
          <w:cs/>
          <w:lang w:val="ar_AE" w:bidi="ar_AE"/>
        </w:rPr>
      </w:r>
      <w:r>
        <w:rPr>
          <w:rtl/>
          <w:cs/>
          <w:lang w:val="ar_AE" w:bidi="ar_AE"/>
        </w:rPr>
        <w:t>ومن المهم أن تتذكروا أن مدخل المسكن كان دائمًا يتجه نحو الشرق، نحو الأفق الذي تشرق منه الشمس.</w:t>
      </w:r>
    </w:p>
    <w:p>
      <w:pPr>
        <w:bidi/>
      </w:pPr>
      <w:r>
        <w:rPr>
          <w:rtl/>
          <w:cs/>
          <w:lang w:val="ar_AE" w:bidi="ar_AE"/>
        </w:rPr>
      </w:r>
      <w:r>
        <w:rPr>
          <w:rtl/>
          <w:cs/>
          <w:lang w:val="ar_AE" w:bidi="ar_AE"/>
        </w:rPr>
        <w:t>ومن المهم أن تتذكروا أيضًا أن محلة يهوذا كانت تخيم هي أيضًا على الجانب الشرقي من المسكن، لكن محلة الكهنة كانت أقرب إلى المسكن.</w:t>
      </w:r>
    </w:p>
    <w:p>
      <w:pPr>
        <w:bidi/>
      </w:pPr>
      <w:r>
        <w:rPr>
          <w:rtl/>
          <w:cs/>
          <w:lang w:val="ar_AE" w:bidi="ar_AE"/>
        </w:rPr>
      </w:r>
      <w:r>
        <w:rPr>
          <w:rtl/>
          <w:cs/>
          <w:lang w:val="ar_AE" w:bidi="ar_AE"/>
        </w:rPr>
        <w:t>وكان موسى وهارون وبنو هارون يخيمون على الجانب الشرقي من المسكن، نحو شروق الشمس. وكان هارون رئيس الكهنة، وكان بنوه كهنة. وهم، إلى جانب موسى، يمثلون بني إسرائيل أمام الرب، وهم الوحيدون الذين يمكنهم دخول خيمة الاجتماع.</w:t>
      </w:r>
    </w:p>
    <w:p>
      <w:pPr>
        <w:bidi/>
      </w:pPr>
      <w:r>
        <w:rPr>
          <w:rtl/>
          <w:cs/>
          <w:lang w:val="ar_AE" w:bidi="ar_AE"/>
        </w:rPr>
      </w:r>
      <w:r>
        <w:rPr>
          <w:rtl/>
          <w:cs/>
          <w:lang w:val="ar_AE" w:bidi="ar_AE"/>
        </w:rPr>
        <w:t>ومن المهم أن تعرفوا أن جميع مسؤوليات اللاويين كانت تُعتبر العمل الذي يجب أن يقوموا به. أما بالنسبة إلى الكهنة، فكانت حماية المقدس تختلف عن مجرد العمل. فحماية المقدس كانت دعوة يهوه لهم في حياتهم. وكانت شيئًا يجب عليهم أن يقوموا به ليتمموا الدور الخاص الذي أعطاه لهم يهوه.</w:t>
      </w:r>
    </w:p>
    <w:p>
      <w:pPr>
        <w:bidi/>
      </w:pPr>
      <w:r>
        <w:rPr>
          <w:rtl/>
          <w:cs/>
          <w:lang w:val="ar_AE" w:bidi="ar_AE"/>
        </w:rPr>
      </w:r>
      <w:r>
        <w:rPr>
          <w:rtl/>
          <w:cs/>
          <w:lang w:val="ar_AE" w:bidi="ar_AE"/>
        </w:rPr>
        <w:t>وكان موسى وهارون وبنو هارون يحرسون المقدس لحماية بني إسرائيل. ولو اقترب أي شخص غريب أكثر مما ينبغي، لكان عليهم أن يقتلوه.</w:t>
      </w:r>
    </w:p>
    <w:p>
      <w:pPr>
        <w:bidi/>
      </w:pPr>
      <w:r>
        <w:rPr>
          <w:rtl/>
          <w:cs/>
          <w:lang w:val="ar_AE" w:bidi="ar_AE"/>
        </w:rPr>
      </w:r>
      <w:r>
        <w:rPr>
          <w:rtl/>
          <w:cs/>
          <w:lang w:val="ar_AE" w:bidi="ar_AE"/>
        </w:rPr>
        <w:t>وقد أحصى موسى وهارون اللاويين كما أمر يهوه. وبلغ العدد الإجمالي لذكور اللاويين الذين بلغوا من العمر شهرًا واحدًا أو أكثر ٢٢٠٠٠. وستتذكرون أن هذا العدد يقل بمقدار ٣٠٠ شخص عن المجموع الناتج من جمع أعداد كل عشيرة. ومن الممكن أن هذه الأعداد ليست دقيقة تمامًا.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٣: ٣٣–٣٩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هارون</w:t>
      </w:r>
    </w:p>
    <w:p>
      <w:pPr>
        <w:pStyle w:val="ListBullet"/>
        <w:bidi/>
        <w:spacing w:line="240" w:lineRule="auto"/>
        <w:ind w:left="720"/>
      </w:pPr>
      <w:r>
        <w:rPr>
          <w:rtl/>
          <w:cs/>
          <w:lang w:val="ar_AE" w:bidi="ar_AE"/>
        </w:rPr>
      </w:r>
      <w:r>
        <w:rPr>
          <w:rtl/>
          <w:cs/>
          <w:lang w:val="ar_AE" w:bidi="ar_AE"/>
        </w:rPr>
        <w:t>المراريون، ومنهم المحليون والموشيون</w:t>
      </w:r>
    </w:p>
    <w:p>
      <w:pPr>
        <w:pStyle w:val="ListBullet"/>
        <w:bidi/>
        <w:spacing w:line="240" w:lineRule="auto"/>
        <w:ind w:left="720"/>
      </w:pPr>
      <w:r>
        <w:rPr>
          <w:rtl/>
          <w:cs/>
          <w:lang w:val="ar_AE" w:bidi="ar_AE"/>
        </w:rPr>
      </w:r>
      <w:r>
        <w:rPr>
          <w:rtl/>
          <w:cs/>
          <w:lang w:val="ar_AE" w:bidi="ar_AE"/>
        </w:rPr>
        <w:t>صوريئيل</w:t>
      </w:r>
    </w:p>
    <w:p>
      <w:pPr>
        <w:pStyle w:val="ListBullet"/>
        <w:bidi/>
        <w:spacing w:line="240" w:lineRule="auto"/>
        <w:ind w:left="720"/>
      </w:pPr>
      <w:r>
        <w:rPr>
          <w:rtl/>
          <w:cs/>
          <w:lang w:val="ar_AE" w:bidi="ar_AE"/>
        </w:rPr>
      </w:r>
      <w:r>
        <w:rPr>
          <w:rtl/>
          <w:cs/>
          <w:lang w:val="ar_AE" w:bidi="ar_AE"/>
        </w:rPr>
        <w:t>بقية اللاويين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موسى وهو يُحصي نسل مراري. والعشيرتان اللتان تنتميان إلى مراري هما المحليون والموشيون. ويُحصي موسى الذكور فقط ممن بلغوا من العمر شهرًا واحدًا أو أكثر. وكان العدد الإجمالي ٦٢٠٠. ويختار موسى صوريئيل قائدًا للمراريين. وصوريئيلُ هو ابن أبيَحايِل. ويمكن لصوريئيل أن يعبِّر عن قيادته بأن يسير أمام العشيرتين. ويمكنكم استخدام ألوان مختلفة لتمييز كل عشيرة. ويخيم المراريون على الجانب الشمالي من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صوريئيل: "بماذا تشعر أو بماذا تفكِّر؟" قد يجيب الشخص بأشياء مثل: "أشعر بالفخر لأنني قائد لعشائر عائلتنا." أو: "أشعر بالقلق. فهناك عدد كبير جدًا من الناس وأنا مسؤول عنهم." أو: "أشعر بالفضول. أتساءل عن أجزاء المسكن التي سنكون مسؤولين عنها."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المراريين وهم يحملون ويعتنون بألواح المسكن، وعوارضه، وأعمدته، وقواعده، وجميع أدواته، وأعمدة الدار وقواعدها، وأوتاد الخيمة وحبالها.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اللاويين المراريين: "بماذا تشعر أو بماذا تفكِّر؟" وقد يجيب الشخص بأشياء مثل: "أشعر بالدهشة. فيهوه يرى أن كل وتد في دار المسكن له أهمية." أو: "هناك أجزاء كثيرة مختلفة، لكن كل جزء منها مهم لكي يكتمل الكل." أو: "أنا مستغرق بالتفكير. لقد أعطى يهوه لكل عائلة مسؤوليات محددة، لكن يجب علينا جميعًا أن نعمل معًا لنقيم المسكن في كل مرة."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وهارون وبني هارون وهم يخيمون على الجانب الشرقي من المحلة عند مدخل المسكن. وهم يحرسون المسكن لحماية بني إسرائيل. ومستعدون لقتل أي شخص غريب يقترب أكثر مما ينبغي.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بأمور مثل: "أشعر بالقلق. أتمنى حقًا ألا نضطر إلى قتل أي شخص آخر." أو: "لدي عزيمة. يهوه قدوس، وأنا أعلم أن عليّ أن أحرس مدخل بيته جيدًا." أو: "أشعر بالرهبة من مدى قداسة يهوه، ومع ذلك فهو يريد أن تكون له علاقة معنا. سأفعل كل ما يجب عليّ فعله لأمثل شعبنا أمام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يُحصي العدد الإجمالي لذكور اللاويين الذين بلغوا من العمر شهرًا واحدًا أو أكثر كما أمر يهوه. وكان العدد الإجمالي للاويين ٢٢٠٠٠.</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٣: ٣٣–٣٩ من الترجمة الأسهل فهمًا.</w:t>
      </w:r>
    </w:p>
    <w:p>
      <w:pPr>
        <w:bidi/>
      </w:pPr>
      <w:r>
        <w:rPr>
          <w:rtl/>
          <w:cs/>
          <w:lang w:val="ar_AE" w:bidi="ar_AE"/>
        </w:rPr>
      </w:r>
      <w:r>
        <w:rPr>
          <w:rtl/>
          <w:cs/>
          <w:lang w:val="ar_AE" w:bidi="ar_AE"/>
        </w:rPr>
        <w:t xml:space="preserve">يواصل موسى إحصاء </w:t>
      </w:r>
      <w:r>
        <w:rPr>
          <w:b/>
          <w:rtl/>
          <w:cs/>
          <w:lang w:val="ar_AE" w:bidi="ar_AE"/>
        </w:rPr>
        <w:t>اللاويين</w:t>
      </w:r>
      <w:r>
        <w:rPr>
          <w:rtl/>
          <w:cs/>
          <w:lang w:val="ar_AE" w:bidi="ar_AE"/>
        </w:rPr>
        <w:t xml:space="preserve"> ويحصي </w:t>
      </w:r>
      <w:r>
        <w:rPr>
          <w:b/>
          <w:rtl/>
          <w:cs/>
          <w:lang w:val="ar_AE" w:bidi="ar_AE"/>
        </w:rPr>
        <w:t>عشائر</w:t>
      </w:r>
      <w:r>
        <w:rPr>
          <w:rtl/>
          <w:cs/>
          <w:lang w:val="ar_AE" w:bidi="ar_AE"/>
        </w:rPr>
        <w:t xml:space="preserve"> مراري. وتأكدوا من استخدام نفس الكلمة التي استخدمتموها في المقاطع السابقة لكلمة "عشيرة".</w:t>
      </w:r>
    </w:p>
    <w:p>
      <w:pPr>
        <w:bidi/>
      </w:pPr>
      <w:r>
        <w:rPr>
          <w:rtl/>
          <w:cs/>
          <w:lang w:val="ar_AE" w:bidi="ar_AE"/>
        </w:rPr>
      </w:r>
      <w:r>
        <w:rPr>
          <w:rtl/>
          <w:cs/>
          <w:lang w:val="ar_AE" w:bidi="ar_AE"/>
        </w:rPr>
        <w:t xml:space="preserve">ويقول موسى إن المراريين سيخيمون على الجانب الشمالي من </w:t>
      </w:r>
      <w:r>
        <w:rPr>
          <w:b/>
          <w:rtl/>
          <w:cs/>
          <w:lang w:val="ar_AE" w:bidi="ar_AE"/>
        </w:rPr>
        <w:t>المسكن</w:t>
      </w:r>
      <w:r>
        <w:rPr>
          <w:rtl/>
          <w:cs/>
          <w:lang w:val="ar_AE" w:bidi="ar_AE"/>
        </w:rPr>
        <w:t xml:space="preserve">، أو بيت يهوه. وهذه هي الخيمة المتنقلة التي يسكن فيها يهوه والتي يعبد فيها بنو إسرائيل يهوه. استخدموا نفس الكلمة أو التعبير الذي استخدمتموه للتعبير عن خيمة الاجتماع في المقاطع السابقة. ولمزيد من المعلومات عن </w:t>
      </w:r>
      <w:r>
        <w:rPr>
          <w:rtl/>
          <w:cs/>
          <w:lang w:val="ar_AE" w:bidi="ar_AE"/>
        </w:rPr>
        <w:t>خيمة الاجتماع</w:t>
      </w:r>
      <w:r>
        <w:rPr>
          <w:rtl/>
          <w:cs/>
          <w:lang w:val="ar_AE" w:bidi="ar_AE"/>
        </w:rPr>
        <w:t xml:space="preserve">، راجعوا قاموس الكلمات الرئيسية. </w:t>
      </w:r>
    </w:p>
    <w:p>
      <w:pPr>
        <w:bidi/>
      </w:pPr>
      <w:r>
        <w:rPr>
          <w:rtl/>
          <w:cs/>
          <w:lang w:val="ar_AE" w:bidi="ar_AE"/>
        </w:rPr>
      </w:r>
      <w:r>
        <w:rPr>
          <w:rtl/>
          <w:cs/>
          <w:lang w:val="ar_AE" w:bidi="ar_AE"/>
        </w:rPr>
        <w:t>وسيكون المراريون مسؤولين عن ألواح المسكن، وعوارضه، وأعمدته، وقواعده، وكل ما يتعلق بهذه الأشياء، بالإضافة إلى أعمدة الدار، وقواعدها، وأوتاد الخيمة، وحبالها.</w:t>
      </w:r>
    </w:p>
    <w:p>
      <w:pPr>
        <w:bidi/>
      </w:pPr>
      <w:r>
        <w:rPr>
          <w:rtl/>
          <w:cs/>
          <w:lang w:val="ar_AE" w:bidi="ar_AE"/>
        </w:rPr>
      </w:r>
      <w:r>
        <w:rPr>
          <w:rtl/>
          <w:cs/>
          <w:lang w:val="ar_AE" w:bidi="ar_AE"/>
        </w:rPr>
        <w:t>توقفوا هنا وراجعوا الكلمات والتعبيرات التي استخدمتموها في المقاطع السابقة لأجزاء المسكن وهيكله. واستخدموا نفس الكلمات في هذا المقطع. أوقفوا سماع هذا التسجيل الصوتي هنا.</w:t>
      </w:r>
    </w:p>
    <w:p>
      <w:pPr>
        <w:bidi/>
      </w:pPr>
      <w:r>
        <w:rPr>
          <w:rtl/>
          <w:cs/>
          <w:lang w:val="ar_AE" w:bidi="ar_AE"/>
        </w:rPr>
      </w:r>
      <w:r>
        <w:rPr>
          <w:rtl/>
          <w:cs/>
          <w:lang w:val="ar_AE" w:bidi="ar_AE"/>
        </w:rPr>
        <w:t xml:space="preserve">ستكون محلة موسى وهارون وبني هارون أمام </w:t>
      </w:r>
      <w:r>
        <w:rPr>
          <w:b/>
          <w:rtl/>
          <w:cs/>
          <w:lang w:val="ar_AE" w:bidi="ar_AE"/>
        </w:rPr>
        <w:t>خيمة الاجتماع</w:t>
      </w:r>
      <w:r>
        <w:rPr>
          <w:rtl/>
          <w:cs/>
          <w:lang w:val="ar_AE" w:bidi="ar_AE"/>
        </w:rPr>
        <w:t>. وهذا اسم آخر للمسكن، ويعني خيمة. استخدموا نفس الكلمة أو التعبير الذي استخدمتموه في المقاطع السابقة للتعبير عن "خيمة الاجتماع".</w:t>
      </w:r>
    </w:p>
    <w:p>
      <w:pPr>
        <w:bidi/>
      </w:pPr>
      <w:r>
        <w:rPr>
          <w:rtl/>
          <w:cs/>
          <w:lang w:val="ar_AE" w:bidi="ar_AE"/>
        </w:rPr>
      </w:r>
      <w:r>
        <w:rPr>
          <w:rtl/>
          <w:cs/>
          <w:lang w:val="ar_AE" w:bidi="ar_AE"/>
        </w:rPr>
        <w:t xml:space="preserve">وسيكون موسى والكهنة مسؤولين عن جميع واجبات </w:t>
      </w:r>
      <w:r>
        <w:rPr>
          <w:b/>
          <w:rtl/>
          <w:cs/>
          <w:lang w:val="ar_AE" w:bidi="ar_AE"/>
        </w:rPr>
        <w:t>المقدس</w:t>
      </w:r>
      <w:r>
        <w:rPr>
          <w:rtl/>
          <w:cs/>
          <w:lang w:val="ar_AE" w:bidi="ar_AE"/>
        </w:rPr>
        <w:t xml:space="preserve">. وكلمة "المقدس" تعني المكان المقدس، وهي تشير هنا إلى المكان المقدس في المسكن. وهذا هو المكان الذي يقدِّم فيه الكهنة الذبائح ويقومون بالشعائر نيابة عن بني إسرائيل حتى تكون لبني إسرائيل علاقة جيدة مع يهوه. استخدموا الكلمة أو العبارة ذاتها التي استخدمتموها في المقاطع السابقة للإشارة إلى "القدس". وللمزيد من المعلومات عن </w:t>
      </w:r>
      <w:r>
        <w:rPr>
          <w:rtl/>
          <w:cs/>
          <w:lang w:val="ar_AE" w:bidi="ar_AE"/>
        </w:rPr>
        <w:t>"المقدس"</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ويخيم موسى والكهنة أمام المقدس ليحرسوا المقدس نيابة عن جميع </w:t>
      </w:r>
      <w:r>
        <w:rPr>
          <w:b/>
          <w:rtl/>
          <w:cs/>
          <w:lang w:val="ar_AE" w:bidi="ar_AE"/>
        </w:rPr>
        <w:t>بني إسرائيل</w:t>
      </w:r>
      <w:r>
        <w:rPr>
          <w:rtl/>
          <w:cs/>
          <w:lang w:val="ar_AE" w:bidi="ar_AE"/>
        </w:rPr>
        <w:t xml:space="preserve">. ويشير مصطلح بنو إسرائيل إلى الشعب المنحدر من إبراهيم، وهم شعب يهوه المختار. استخدموا نفس الكلمة أو التعبير لـ "بني إسرائيل" كما استخدمتموه في المقاطع السابقة.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ويعطي موسى العدد الإجمالي </w:t>
      </w:r>
      <w:r>
        <w:rPr>
          <w:b/>
          <w:rtl/>
          <w:cs/>
          <w:lang w:val="ar_AE" w:bidi="ar_AE"/>
        </w:rPr>
        <w:t>للاويين</w:t>
      </w:r>
      <w:r>
        <w:rPr>
          <w:rtl/>
          <w:cs/>
          <w:lang w:val="ar_AE" w:bidi="ar_AE"/>
        </w:rPr>
        <w:t xml:space="preserve">، وهو ٢٢٠٠٠ من الذكور الذين بلغوا من العمر شهرًا واحدًا أو أكثر. وتذكروا أن اللاويين هم نسل لاوي. وقد اختار يهوه اللاويين ليحرسوا المسكن ويعتنوا به. استخدموا نفس الكلمة أو التعبير الذي استخدمتموه في المقاطع السابقة للتعبير عن "اللاويين". ولمزيد من المعلومات عن </w:t>
      </w:r>
      <w:r>
        <w:rPr>
          <w:rtl/>
          <w:cs/>
          <w:lang w:val="ar_AE" w:bidi="ar_AE"/>
        </w:rPr>
        <w:t>اللاويين</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3:40–51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3: 40- 51 واحفظوه في قلوبكم.</w:t>
      </w:r>
    </w:p>
    <w:p>
      <w:pPr>
        <w:bidi/>
      </w:pPr>
      <w:r>
        <w:rPr>
          <w:rtl/>
          <w:cs/>
          <w:lang w:val="ar_AE" w:bidi="ar_AE"/>
        </w:rPr>
      </w:r>
      <w:r>
        <w:rPr>
          <w:rtl/>
          <w:cs/>
          <w:lang w:val="ar_AE" w:bidi="ar_AE"/>
        </w:rPr>
        <w:t>استمعوا إلى نسخة صوتية من سفر العدد 3: 40- 51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3 : 40 - 51 من الترجمة الأسهل للفهم.</w:t>
      </w:r>
    </w:p>
    <w:p>
      <w:pPr>
        <w:bidi/>
      </w:pPr>
      <w:r>
        <w:rPr>
          <w:rtl/>
          <w:cs/>
          <w:lang w:val="ar_AE" w:bidi="ar_AE"/>
        </w:rPr>
      </w:r>
      <w:r>
        <w:rPr>
          <w:rtl/>
          <w:cs/>
          <w:lang w:val="ar_AE" w:bidi="ar_AE"/>
        </w:rPr>
        <w:t>كان موسى وبنو إسرائيل في برية سيناء. وقد اتّبع موسى تعليمات الرب وأجرى للتو إحصاءً أو تعدادًا للاويين أي نسل لاوي.</w:t>
      </w:r>
    </w:p>
    <w:p>
      <w:pPr>
        <w:bidi/>
      </w:pPr>
      <w:r>
        <w:rPr>
          <w:rtl/>
          <w:cs/>
          <w:lang w:val="ar_AE" w:bidi="ar_AE"/>
        </w:rPr>
      </w:r>
      <w:r>
        <w:rPr>
          <w:rtl/>
          <w:cs/>
          <w:lang w:val="ar_AE" w:bidi="ar_AE"/>
        </w:rPr>
        <w:t>وكما تذكرون، فقد أفرز الرب اللاويين لغرض خاص وهو خدمة وحراسة خيمة الاجتماع، أو بيت الرب (يهوه). وهذه كانت خدمة خاصة قاموا بها نيابة عن جميع بني إسرائيل. فقد قال الرب بالفعل أن اللاويين سيكونون عِوض جميع أبكار إسرائيل، أي سيحلون محلهم. والآن يعطي الرب موسى تعليمات أكثر تحديدًا.</w:t>
      </w:r>
    </w:p>
    <w:p>
      <w:pPr>
        <w:bidi/>
      </w:pPr>
      <w:r>
        <w:rPr>
          <w:rtl/>
          <w:cs/>
          <w:lang w:val="ar_AE" w:bidi="ar_AE"/>
        </w:rPr>
      </w:r>
      <w:r>
        <w:rPr>
          <w:rtl/>
          <w:cs/>
          <w:lang w:val="ar_AE" w:bidi="ar_AE"/>
        </w:rPr>
        <w:t>فيطلب الرب من موسى أن يُحصي ويُدْرِج أسماء جميع أبناء إسرائيل الأبكار الذين يبلغون من العمر شهرًا واحدًا فما فوق. كما تذكرون، كان جميع أبكار بني إسرائيل ينتمون إلى الرب منذ مغادرتهم مصر. ولم يكن بوسع بنو إسرائيل أن يفدوا، أو يعيدوا شراء، أبنائهم الأبكار إلا بتقديم خروف للرب بدلاً من الابن البِكر. ولكن الآن يقول الرب لموسى أن الرب (يهوه) يريد لنفسه جميع الذكور اللاويين من ابن شهر فما فوق بدلاً من جميع الأبكار الذكور من أسباط إسرائيل الأخرى. وعلى الرغم من أن أبكار حيوانات بني إسرائيل تخص الرب، إلا أن الرب يقول إنه سيقبل حيوانات اللاويين بدلًا من ذلك. وهذا يشمل البهائم وقطعان المواشي الأخرى. وهذا يعني أن جميع حيوانات اللاويين تخص الرب أيضًا. ويقول الرب "أنا يهوه" لتذكير بني إسرائيل بمن هو الرب (يهوه) وللتأكيد على أن الرب أفرز اللاويين لنفسه.</w:t>
      </w:r>
    </w:p>
    <w:p>
      <w:pPr>
        <w:bidi/>
      </w:pPr>
      <w:r>
        <w:rPr>
          <w:rtl/>
          <w:cs/>
          <w:lang w:val="ar_AE" w:bidi="ar_AE"/>
        </w:rPr>
      </w:r>
      <w:r>
        <w:rPr>
          <w:rtl/>
          <w:cs/>
          <w:lang w:val="ar_AE" w:bidi="ar_AE"/>
        </w:rPr>
        <w:t>ويطيع موسى الرب ويُحصي الأبكار الذكور من بني إسرائيل تمامًا كما أمره. وكان عددهم 22 ألفًا و273. وكما تَعْلَمون، فإن هذا يزيد بمقدار 273 ابنًا عن العدد الإجمالي للذكور اللاويين. ويذكر الرب اسمه مرة أخرى، "أنا يهوه"، ثم يُوجِّه موسى بشأن ما يجب فعله مع الـ 273 بكرًا المتبقين.</w:t>
      </w:r>
    </w:p>
    <w:p>
      <w:pPr>
        <w:bidi/>
      </w:pPr>
      <w:r>
        <w:rPr>
          <w:rtl/>
          <w:cs/>
          <w:lang w:val="ar_AE" w:bidi="ar_AE"/>
        </w:rPr>
      </w:r>
      <w:r>
        <w:rPr>
          <w:rtl/>
          <w:cs/>
          <w:lang w:val="ar_AE" w:bidi="ar_AE"/>
        </w:rPr>
        <w:t>فبما أن أبناء إسرائيل كانوا أكثر من الذكور اللاويين، يقول الرب إن على بني إسرائيل أن يفدوا، أو يُحرّروا، الأبكار المتبقين. تذكّروا أن الفداء يعني تحرير شخص ما أو شيء ما، أو نقل ملكية شيء إلى شخص آخر. وبدلًا من أن يدفع الأبكار حياتهم كذبيحة للرب، سيحتاج بنو إسرائيل إلى دفع خمسة شواقل لكل بكر لفدائهم. عادةً، كانت الشواقل عبارة عن قطع من الفضة تزن حوالي 11.4 جرامًا، لذا فإن 5 شواقل كانت حوالي 57 جرامًا من الفضة. وهذه الخمسة شواقل هي المبلغ الذي قد يتقاضاه الشخص مقابل 6 أشهر من العمل</w:t>
      </w:r>
    </w:p>
    <w:p>
      <w:pPr>
        <w:bidi/>
      </w:pPr>
      <w:r>
        <w:rPr>
          <w:rtl/>
          <w:cs/>
          <w:lang w:val="ar_AE" w:bidi="ar_AE"/>
        </w:rPr>
      </w:r>
      <w:r>
        <w:rPr>
          <w:rtl/>
          <w:cs/>
          <w:lang w:val="ar_AE" w:bidi="ar_AE"/>
        </w:rPr>
        <w:t xml:space="preserve">توقّفوا هنا وانظروا معًا إلى صورة </w:t>
      </w:r>
      <w:r>
        <w:rPr>
          <w:rtl/>
          <w:cs/>
          <w:lang w:val="ar_AE" w:bidi="ar_AE"/>
        </w:rPr>
        <w:t>شاقل</w:t>
      </w:r>
      <w:r>
        <w:rPr>
          <w:rtl/>
          <w:cs/>
          <w:lang w:val="ar_AE" w:bidi="ar_AE"/>
        </w:rPr>
        <w:t>. في ثقافتكم، ماذا يحدث عندما لا يكون الدفع مقابل شيء ما كافيًا؟ كيف تتفاوضون مع بعضكم البعض، أو كيف تجعلون الدفع كافيًا؟ أوقفوا سماع هذا التسجيل الصوتي هنا.</w:t>
      </w:r>
    </w:p>
    <w:p>
      <w:pPr>
        <w:bidi/>
      </w:pPr>
      <w:r>
        <w:rPr>
          <w:rtl/>
          <w:cs/>
          <w:lang w:val="ar_AE" w:bidi="ar_AE"/>
        </w:rPr>
      </w:r>
      <w:r>
        <w:rPr>
          <w:rtl/>
          <w:cs/>
          <w:lang w:val="ar_AE" w:bidi="ar_AE"/>
        </w:rPr>
        <w:t>يجب أن يكون الشاقل الذي يستخدمه بنو إسرائيل حسب شاقل القُدس. ومن غير الواضح ما الذي كان يقصده موسى بتعبير "شاقل القُدس"، ولكن من الممكن أن اللاويين استخدموا معيارًا مختلفًا للوزن في خدمة المسكن مقارنة بالبيع والشراء العاديين. ويذكر موسى أن وزن شاقل القدس يجب أن يساوي عشرين جيرة. وكانت الجيرة أصغر وحدة وزن، وكانت أقل من 0.6 جرام. ومن الواضح أنه مهما كان قياس بنو إسرائيل لشواقلهم من أجل دفع قيمة الفداء، إلا أنه كان يجب أن يكون حسب القياس نفسه الذي يُستخدم في القُدس.</w:t>
      </w:r>
    </w:p>
    <w:p>
      <w:pPr>
        <w:bidi/>
      </w:pPr>
      <w:r>
        <w:rPr>
          <w:rtl/>
          <w:cs/>
          <w:lang w:val="ar_AE" w:bidi="ar_AE"/>
        </w:rPr>
      </w:r>
      <w:r>
        <w:rPr>
          <w:rtl/>
          <w:cs/>
          <w:lang w:val="ar_AE" w:bidi="ar_AE"/>
        </w:rPr>
        <w:t>توقّفوا هنا وناقشوا هذا السؤال معًا: كيف يتم توحيد طرق الدفع أو جعلها متساوية في المكان الذي تعيشون فيه؟ إذا لم يكن هناك نظام موحد للدفع، فما هو الشيء المشترك الذي يجب على الجميع تداوله للتجارة؟ أوقفوا سماع هذا التسجيل الصوتي هنا.</w:t>
      </w:r>
    </w:p>
    <w:p>
      <w:pPr>
        <w:bidi/>
      </w:pPr>
      <w:r>
        <w:rPr>
          <w:rtl/>
          <w:cs/>
          <w:lang w:val="ar_AE" w:bidi="ar_AE"/>
        </w:rPr>
      </w:r>
      <w:r>
        <w:rPr>
          <w:rtl/>
          <w:cs/>
          <w:lang w:val="ar_AE" w:bidi="ar_AE"/>
        </w:rPr>
        <w:t>يطيع موسى أوامر الرب ويجمع الفضة من بني إسرائيل ليفدي، أو يحرر، الـ 273 بكرًا المتبقِّين. وجميع قطع الفضة التي جمعها موسى كانت حسب مقياس شاقل القدس. ثم يعطي موسى 1365 قطعة من الفضة إلى هارون وأبنائه، أي الكهنة. وهكذا، أطاع موسى جميع وصايا الرب المتعلّقة باللاويين وأبكار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3 : 40 - 51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يطلب الرب من موسى أن يحصي ويدرج أسماء جميع الأبكار الذكور في بني إسرائيل. ويقول الرب (يهوه) أنه سيأخذ اللاويين ومواشيهم بدلًا من الأبكار، فيكون اللاويون للرب لأنه هو الرب (يهوه). ويطيع موسى الرب ويُحصي 22 ألفًا و273 من أبكار بني إسرائيل.</w:t>
      </w:r>
    </w:p>
    <w:p>
      <w:pPr>
        <w:bidi/>
      </w:pPr>
      <w:r>
        <w:rPr>
          <w:rtl/>
          <w:cs/>
          <w:lang w:val="ar_AE" w:bidi="ar_AE"/>
        </w:rPr>
      </w:r>
      <w:r>
        <w:rPr>
          <w:b/>
          <w:rtl/>
          <w:cs/>
          <w:lang w:val="ar_AE" w:bidi="ar_AE"/>
        </w:rPr>
        <w:t>في المشهد الثاني:</w:t>
      </w:r>
      <w:r>
        <w:rPr>
          <w:rtl/>
          <w:cs/>
          <w:lang w:val="ar_AE" w:bidi="ar_AE"/>
        </w:rPr>
        <w:t xml:space="preserve"> يكرر الرب تعليماته لموسى بشأن أخذ اللاويين بديلًا لأبكار بني إسرائيل. ونظرًا لوجود 273 بِكرًا من الذكور (من بني إسرائيل) أكثر من اللاويين، يقول الرب أن بني إسرائيل يجب أن يدفعوا 5 شواقل للشخص الواحد لفداء 273 بكرًا من الذكور المتبقين. ويجب على بني إسرائيل أن يقيسوا الشاقل على قياس خيمة الاجتماع (القُدس). ويطلب الرب من موسى أن يُعطي المال الذي يجمعه لهارون وأبنائه.</w:t>
      </w:r>
    </w:p>
    <w:p>
      <w:pPr>
        <w:bidi/>
      </w:pPr>
      <w:r>
        <w:rPr>
          <w:rtl/>
          <w:cs/>
          <w:lang w:val="ar_AE" w:bidi="ar_AE"/>
        </w:rPr>
      </w:r>
      <w:r>
        <w:rPr>
          <w:b/>
          <w:rtl/>
          <w:cs/>
          <w:lang w:val="ar_AE" w:bidi="ar_AE"/>
        </w:rPr>
        <w:t>في المشهد الثالث:</w:t>
      </w:r>
      <w:r>
        <w:rPr>
          <w:rtl/>
          <w:cs/>
          <w:lang w:val="ar_AE" w:bidi="ar_AE"/>
        </w:rPr>
        <w:t xml:space="preserve"> يطيع موسى كل ما أمره به الرب؛ ويجمع موسى خمسة شواقل حسب مقياس القُدس عن كل من الأبكار الباقين والبالغ عددهم 273. ويعطي موسى المال الذي جمعه، وهو 1365 شاقلًا، للكهنة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أبكار بني إسرائيل</w:t>
      </w:r>
    </w:p>
    <w:p>
      <w:pPr>
        <w:pStyle w:val="ListBullet"/>
        <w:bidi/>
        <w:spacing w:line="240" w:lineRule="auto"/>
        <w:ind w:left="720"/>
      </w:pPr>
      <w:r>
        <w:rPr>
          <w:rtl/>
          <w:cs/>
          <w:lang w:val="ar_AE" w:bidi="ar_AE"/>
        </w:rPr>
      </w:r>
      <w:r>
        <w:rPr>
          <w:rtl/>
          <w:cs/>
          <w:lang w:val="ar_AE" w:bidi="ar_AE"/>
        </w:rPr>
        <w:t>بقية اللاويين</w:t>
      </w:r>
    </w:p>
    <w:p>
      <w:pPr>
        <w:pStyle w:val="ListBullet"/>
        <w:bidi/>
        <w:spacing w:line="240" w:lineRule="auto"/>
        <w:ind w:left="720"/>
      </w:pPr>
      <w:r>
        <w:rPr>
          <w:rtl/>
          <w:cs/>
          <w:lang w:val="ar_AE" w:bidi="ar_AE"/>
        </w:rPr>
      </w:r>
      <w:r>
        <w:rPr>
          <w:rtl/>
          <w:cs/>
          <w:lang w:val="ar_AE" w:bidi="ar_AE"/>
        </w:rPr>
        <w:t>حيوانات اللاويين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يطلب الرب من موسى أن يحصي ويدرج أسماء جميع أبكار بني إسرائيل. وهؤلاء هم أبناء بني إسرائيل الذين ولدوا أولاً في كل عائلة وكان عمرهم شهرًا واحدًا أو أكثر. </w:t>
      </w:r>
    </w:p>
    <w:p>
      <w:pPr>
        <w:bidi/>
      </w:pPr>
      <w:r>
        <w:rPr>
          <w:rtl/>
          <w:cs/>
          <w:lang w:val="ar_AE" w:bidi="ar_AE"/>
        </w:rPr>
      </w:r>
      <w:r>
        <w:rPr>
          <w:rtl/>
          <w:cs/>
          <w:lang w:val="ar_AE" w:bidi="ar_AE"/>
        </w:rPr>
        <w:t>من المهم أن تتذكروا أن الرب أخبر موسى من قبل أن اللاويين سوف يفدون أو يأخذون مكان أبكار بني إسرائيل. لكن الآن يعطي الرب المزيد من التفاصيل عن كيفية حدوث ذلك.</w:t>
      </w:r>
    </w:p>
    <w:p>
      <w:pPr>
        <w:bidi/>
      </w:pPr>
      <w:r>
        <w:rPr>
          <w:rtl/>
          <w:cs/>
          <w:lang w:val="ar_AE" w:bidi="ar_AE"/>
        </w:rPr>
      </w:r>
      <w:r>
        <w:rPr>
          <w:rtl/>
          <w:cs/>
          <w:lang w:val="ar_AE" w:bidi="ar_AE"/>
        </w:rPr>
        <w:t>فيخبر الرب موسى أن اللاويين وحيواناتهم مِلك للرب، وأن اللاويين وحيواناتهم سيحلون محل أبكار بني إسرائيل وحيواناتهم. ويذكر الرب اسمه الشخصي، "أنا يهوه"، ليُذكِّر بني إسرائيل بعلاقته بهم وليؤكد الدور المهم للاويين.</w:t>
      </w:r>
    </w:p>
    <w:p>
      <w:pPr>
        <w:bidi/>
      </w:pPr>
      <w:r>
        <w:rPr>
          <w:rtl/>
          <w:cs/>
          <w:lang w:val="ar_AE" w:bidi="ar_AE"/>
        </w:rPr>
      </w:r>
      <w:r>
        <w:rPr>
          <w:rtl/>
          <w:cs/>
          <w:lang w:val="ar_AE" w:bidi="ar_AE"/>
        </w:rPr>
        <w:t>يؤكد موسى على طاعته لجميع وصايا الرب من خلال تكراره عدة مرات أن موسى فعل الأشياء "تمامًا كما قال الرب". ويُحصي موسى أبكار بني إسرائيل تمامًا كما قال الرب. ويبلغ عدد الأبكار 22 ألفًا و273.</w:t>
      </w:r>
    </w:p>
    <w:p>
      <w:pPr>
        <w:bidi/>
      </w:pPr>
      <w:r>
        <w:rPr>
          <w:rtl/>
          <w:cs/>
          <w:lang w:val="ar_AE" w:bidi="ar_AE"/>
        </w:rPr>
      </w:r>
      <w:r>
        <w:rPr>
          <w:rtl/>
          <w:cs/>
          <w:lang w:val="ar_AE" w:bidi="ar_AE"/>
        </w:rPr>
        <w:t>ومن المهم أن تتذكروا أنه عندما أحصى موسى اللاويين، كان عددهم 22 ألف ذكر من عمر شهر فما فوق. فكان عدد الأبكار أكثر من اللاويين بمقدار 273 شخصًا!</w:t>
      </w:r>
    </w:p>
    <w:p>
      <w:pPr>
        <w:bidi/>
      </w:pPr>
      <w:r>
        <w:rPr>
          <w:rtl/>
          <w:cs/>
          <w:lang w:val="ar_AE" w:bidi="ar_AE"/>
        </w:rPr>
      </w:r>
      <w:r>
        <w:rPr>
          <w:rtl/>
          <w:cs/>
          <w:lang w:val="ar_AE" w:bidi="ar_AE"/>
        </w:rPr>
        <w:t>ويعطى الرب نفس التعليمات لموسى مرة أخرى ويقول إن اللاويين سيفدون، أو يأخذون، مكان أبناء إسرائيل الأبكار ويحررونهم. ويستخدم الرب اسمه الشخصي مرة أخرى، "أنا يهوه"، ليؤكد أن اللاويين ينتمون إليه. وهذه المرة فقط، يعطي الرب تفاصيل محددة عن كيفية فداء اللاويين للأبكار الذكور.</w:t>
      </w:r>
    </w:p>
    <w:p>
      <w:pPr>
        <w:bidi/>
      </w:pPr>
      <w:r>
        <w:rPr>
          <w:rtl/>
          <w:cs/>
          <w:lang w:val="ar_AE" w:bidi="ar_AE"/>
        </w:rPr>
      </w:r>
      <w:r>
        <w:rPr>
          <w:rtl/>
          <w:cs/>
          <w:lang w:val="ar_AE" w:bidi="ar_AE"/>
        </w:rPr>
        <w:t>ونظرًا لوجود 273 بكرًا من الذكور (من بني إسرائيل) أكثر من اللاويين، يقول الرب أن بني إسرائيل يجب أن يدفعوا 5 شواقل للشخص الواحد لفداء 273 بكرًا من الذكور المتبقين. وعندما يقول الرب أن يقيسوا الشواقل بشاقل القُدس، فهذا على الأرجح يعني حسب المقياس المستخدم في خيمة الاجتماع.</w:t>
      </w:r>
    </w:p>
    <w:p>
      <w:pPr>
        <w:bidi/>
      </w:pPr>
      <w:r>
        <w:rPr>
          <w:rtl/>
          <w:cs/>
          <w:lang w:val="ar_AE" w:bidi="ar_AE"/>
        </w:rPr>
      </w:r>
      <w:r>
        <w:rPr>
          <w:rtl/>
          <w:cs/>
          <w:lang w:val="ar_AE" w:bidi="ar_AE"/>
        </w:rPr>
        <w:t>وإحدى الطرق لإظهار هذا هي أن يقيس بنو إسرائيل شواقلهم، أو قطع الفضة التي تخصهم، ليتأكدوا من أنها جميعها لها نفس الوزن.</w:t>
      </w:r>
    </w:p>
    <w:p>
      <w:pPr>
        <w:bidi/>
      </w:pPr>
      <w:r>
        <w:rPr>
          <w:rtl/>
          <w:cs/>
          <w:lang w:val="ar_AE" w:bidi="ar_AE"/>
        </w:rPr>
      </w:r>
      <w:r>
        <w:rPr>
          <w:rtl/>
          <w:cs/>
          <w:lang w:val="ar_AE" w:bidi="ar_AE"/>
        </w:rPr>
        <w:t>ويطلب الرب من موسى أن يُعطي المال الذي يجمعه لهارون وأبنائه. من المهم أن تتذكروا أن هارون هو رئيس الكهنة وأبنائه كانوا كهنة. وإلى جانب موسى، فإنهم الوحيدون الذين يسمح لهم الرب بالدخول إلى خيمة الاجتماع.</w:t>
      </w:r>
    </w:p>
    <w:p>
      <w:pPr>
        <w:bidi/>
      </w:pPr>
      <w:r>
        <w:rPr>
          <w:rtl/>
          <w:cs/>
          <w:lang w:val="ar_AE" w:bidi="ar_AE"/>
        </w:rPr>
      </w:r>
      <w:r>
        <w:rPr>
          <w:rtl/>
          <w:cs/>
          <w:lang w:val="ar_AE" w:bidi="ar_AE"/>
        </w:rPr>
        <w:t>يأخذ موسى 1365 شاقلًا لأبكار بني إسرائيل ويعطي تلك الشواقل لهارون وأبنائه. وهذه هي الشواقل الخمسة لكل من الأبكار الإضافيين الـ 273 من بني إسرائيل.</w:t>
      </w:r>
    </w:p>
    <w:p>
      <w:pPr>
        <w:bidi/>
      </w:pPr>
      <w:r>
        <w:rPr>
          <w:rtl/>
          <w:cs/>
          <w:lang w:val="ar_AE" w:bidi="ar_AE"/>
        </w:rPr>
      </w:r>
      <w:r>
        <w:rPr>
          <w:rtl/>
          <w:cs/>
          <w:lang w:val="ar_AE" w:bidi="ar_AE"/>
        </w:rPr>
        <w:t>يفعل موسى كل شيء تمامًا كما أمره الرب. ويُظهر هذا التكرار موضوعًا رئيسيًا في جميع أنحاء سفر العدد – وهو أن موسى يتبع جميع تعليمات الرب بدقة.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3 : 40 - 51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أبكار بني إسرائيل</w:t>
      </w:r>
    </w:p>
    <w:p>
      <w:pPr>
        <w:pStyle w:val="ListBullet"/>
        <w:bidi/>
        <w:spacing w:line="240" w:lineRule="auto"/>
        <w:ind w:left="720"/>
      </w:pPr>
      <w:r>
        <w:rPr>
          <w:rtl/>
          <w:cs/>
          <w:lang w:val="ar_AE" w:bidi="ar_AE"/>
        </w:rPr>
      </w:r>
      <w:r>
        <w:rPr>
          <w:rtl/>
          <w:cs/>
          <w:lang w:val="ar_AE" w:bidi="ar_AE"/>
        </w:rPr>
        <w:t>بقية اللاويين</w:t>
      </w:r>
    </w:p>
    <w:p>
      <w:pPr>
        <w:pStyle w:val="ListBullet"/>
        <w:bidi/>
        <w:spacing w:line="240" w:lineRule="auto"/>
        <w:ind w:left="720"/>
      </w:pPr>
      <w:r>
        <w:rPr>
          <w:rtl/>
          <w:cs/>
          <w:lang w:val="ar_AE" w:bidi="ar_AE"/>
        </w:rPr>
      </w:r>
      <w:r>
        <w:rPr>
          <w:rtl/>
          <w:cs/>
          <w:lang w:val="ar_AE" w:bidi="ar_AE"/>
        </w:rPr>
        <w:t>حيوانات اللاويين</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الرب وهو يطلب من موسى أن يحصي ويدرج أسماء جميع الأبكار الذكور في بني إسرائيل. يقول الرب (يهوه) أنه سيأخذ اللاويين ومواشيهم بدلًا من الأبكار، فيكون اللاويون للرب لأنه هو الرب (يهوه). فيطيع موسى الرب ويُحصي 22 ألفًا و273 من أبكار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ابن بكر في إسرائيل: "بماذا تشعر أو فيم تفكر؟" قد يجيب الشخص بأشياء مثل: "أشعر بالارتياح. أنا ممتن جدًا لأن الرب قَدَّمَ لي طريقة للبقاء بحرية مع عائلتي،" أو، "أنا معجب بإخلاص الشخص اللاوي للرب. كل ما يملكه اللاويون هو للرب، وهم يستخدمونه لأغراض الرب"، أو "أشعر بالرهبة. لا أصدق أن عدد الأبكار هو تقريبًا نفس عدد بني لاوي".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الرب وهو يكرر تعليماته لموسى بشأن أخذ اللاويين محل أبكار بني إسرائيل. فيقول الرب إن اللاويين سيكونون فدية عن أبكار بني إسرائيل وحيواناتهم. ونظرًا لوجود 273 بِكرًا من الذكور (من بني إسرائيل) أكثر من اللاويين، يقول الرب أن بني إسرائيل يجب أن يدفعوا 5 شواقل للشخص الواحد لفداء 273 بِكرًا من الذكور المتبقين.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عائلة إسرائيلية لها ابن بكر في إسرائيل: "بماذا تشعر أو فيم تفكر؟" قد يجيب الشخص بأشياء مثل: "أشعر بالارتياح. كنت خائفًا من العواقب على الأبكار المتبقين، لكن مرة أخرى، قدَّم الرب طريقة لتكون لهم علاقة جيدة معه"، أو "أنا سعيد أن أدفع خمسة شواقل إن كان هذا يعني الاحتفاظ بابني الذي أحبه"، أو "أشعر بالامتنان. أنا ممتن لأن اللاويين يحملون هذا العبء من أجلنا ويُكَرِّسون حياتهم للرب نيابةً عننا".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يقيسون الشواقل على قياس خيمة الاجتماع. ويطلب الرب من موسى أن يُعطي المال الذي يجمعه لهارون وأبنائه.</w:t>
      </w:r>
    </w:p>
    <w:p>
      <w:pPr>
        <w:bidi/>
      </w:pPr>
      <w:r>
        <w:rPr>
          <w:rtl/>
          <w:cs/>
          <w:lang w:val="ar_AE" w:bidi="ar_AE"/>
        </w:rPr>
      </w:r>
      <w:r>
        <w:rPr>
          <w:rtl/>
          <w:cs/>
          <w:lang w:val="ar_AE" w:bidi="ar_AE"/>
        </w:rPr>
        <w:t>مثّلوا موسى وهو يطيع كل ما قاله الرب. فيجمع موسى خمسة شواقل وفقًا لمقياس خيمة الاجتماع لكل من الأبكار المتبقين والبالغ عددهم 273. ويعطي موسى المال الذي تم جمعه، وهو 1365 شاقلًا، لهارون وأبنائه.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بأشياء مثل: "أشعر بالشرف. يشرفني أن الرب اختار عائلتنا لتكون ملكًا للرب،" أو، "أشعر بالدهشة. الرب يتحكم في كل شيء، بدءًا من استبدالنا للأبكار وحتى جمع المال لخدمة خيمة الاجتماع،" أو، "أنا أثق في أن الرب سيعتني بنا. كل ما لدينا هو للرب، وأعلم أن الرب سيعتني بنا".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3 : 40 - 51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يطلب الرب من موسى أن يحصي جميع أبكار </w:t>
      </w:r>
      <w:r>
        <w:rPr>
          <w:b/>
          <w:rtl/>
          <w:cs/>
          <w:lang w:val="ar_AE" w:bidi="ar_AE"/>
        </w:rPr>
        <w:t>بني إسرائيل</w:t>
      </w:r>
      <w:r>
        <w:rPr>
          <w:rtl/>
          <w:cs/>
          <w:lang w:val="ar_AE" w:bidi="ar_AE"/>
        </w:rPr>
        <w:t xml:space="preserve">. ويقول الرب إن </w:t>
      </w:r>
      <w:r>
        <w:rPr>
          <w:b/>
          <w:rtl/>
          <w:cs/>
          <w:lang w:val="ar_AE" w:bidi="ar_AE"/>
        </w:rPr>
        <w:t>اللاويين</w:t>
      </w:r>
      <w:r>
        <w:rPr>
          <w:rtl/>
          <w:cs/>
          <w:lang w:val="ar_AE" w:bidi="ar_AE"/>
        </w:rPr>
        <w:t xml:space="preserve"> سيكونون بديلًا (فِدية) عن أبكار بني إسرائيل. تذكّروا أن تعبير بني إسرائيل يشير إلى جميع نسل إبراهيم، أو شعب الرب المختار. ومع أن اللاويين هم أيضًا من الإسرائيليين، إلا أنهم من نسل لاوي، وقد اختارهم الرب على وجه التحديد ليحرسوا أو يعتنوا بخيمة الاجتماع. احرصوا على استخدام الكلمة أو العبارة ذاتها التي استخدمتموها في المقاطع السابقة للإشارة إلى بني إسرائيل وإلى اللاويين. ولمزيد من المعلومات عن </w:t>
      </w:r>
      <w:r>
        <w:rPr>
          <w:rtl/>
          <w:cs/>
          <w:lang w:val="ar_AE" w:bidi="ar_AE"/>
        </w:rPr>
        <w:t>بني إسرائيل</w:t>
      </w:r>
      <w:r>
        <w:rPr>
          <w:rtl/>
          <w:cs/>
          <w:lang w:val="ar_AE" w:bidi="ar_AE"/>
        </w:rPr>
        <w:t xml:space="preserve"> أو </w:t>
      </w:r>
      <w:r>
        <w:rPr>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 xml:space="preserve">يقول </w:t>
      </w:r>
      <w:r>
        <w:rPr>
          <w:b/>
          <w:rtl/>
          <w:cs/>
          <w:lang w:val="ar_AE" w:bidi="ar_AE"/>
        </w:rPr>
        <w:t>الرب (يهوه)</w:t>
      </w:r>
      <w:r>
        <w:rPr>
          <w:rtl/>
          <w:cs/>
          <w:lang w:val="ar_AE" w:bidi="ar_AE"/>
        </w:rPr>
        <w:t xml:space="preserve"> إنه سيَقْبَل اللاويين كبديل أو فِدية عن أبكار بني إسرائيل. ينتمي اللاويون إلى الرب لأنه هو الرب (يهوه). ويهوه هو الاسم الشخصي لله، وهو يُستخدم في كل هذا المقطع. احرصوا على استخدام الكلمة أو العبارة ذاتها التي استخدمتموها في المقاطع السابقة للإشارة إلى الرب (يهوه). ولمزيد من المعلومات حول مصطلح </w:t>
      </w:r>
      <w:r>
        <w:rPr>
          <w:rtl/>
          <w:cs/>
          <w:lang w:val="ar_AE" w:bidi="ar_AE"/>
        </w:rPr>
        <w:t>الرب (يهوه)</w:t>
      </w:r>
      <w:r>
        <w:rPr>
          <w:rtl/>
          <w:cs/>
          <w:lang w:val="ar_AE" w:bidi="ar_AE"/>
        </w:rPr>
        <w:t>، ارجعوا إلى قاموس الكلمات الرئيسية.</w:t>
      </w:r>
    </w:p>
    <w:p>
      <w:pPr>
        <w:bidi/>
      </w:pPr>
      <w:r>
        <w:rPr>
          <w:rtl/>
          <w:cs/>
          <w:lang w:val="ar_AE" w:bidi="ar_AE"/>
        </w:rPr>
      </w:r>
      <w:r>
        <w:rPr>
          <w:rtl/>
          <w:cs/>
          <w:lang w:val="ar_AE" w:bidi="ar_AE"/>
        </w:rPr>
        <w:t xml:space="preserve">ويقول الرب إن جميع </w:t>
      </w:r>
      <w:r>
        <w:rPr>
          <w:b/>
          <w:rtl/>
          <w:cs/>
          <w:lang w:val="ar_AE" w:bidi="ar_AE"/>
        </w:rPr>
        <w:t>بهائم</w:t>
      </w:r>
      <w:r>
        <w:rPr>
          <w:rtl/>
          <w:cs/>
          <w:lang w:val="ar_AE" w:bidi="ar_AE"/>
        </w:rPr>
        <w:t xml:space="preserve"> اللاويين هي أيضًا مِلك للرب. وهنا، لا تشير كلمة بهائم إلى الماشية فحسب، بل تشير أيضًا إلى الغنم والماعز والجِمال والحمير.</w:t>
      </w:r>
    </w:p>
    <w:p>
      <w:pPr>
        <w:bidi/>
      </w:pPr>
      <w:r>
        <w:rPr>
          <w:rtl/>
          <w:cs/>
          <w:lang w:val="ar_AE" w:bidi="ar_AE"/>
        </w:rPr>
      </w:r>
      <w:r>
        <w:rPr>
          <w:rtl/>
          <w:cs/>
          <w:lang w:val="ar_AE" w:bidi="ar_AE"/>
        </w:rPr>
        <w:t xml:space="preserve">يُقدِّم الرب طريقة لبني إسرائيل كي </w:t>
      </w:r>
      <w:r>
        <w:rPr>
          <w:b/>
          <w:rtl/>
          <w:cs/>
          <w:lang w:val="ar_AE" w:bidi="ar_AE"/>
        </w:rPr>
        <w:t>يفدوا</w:t>
      </w:r>
      <w:r>
        <w:rPr>
          <w:rtl/>
          <w:cs/>
          <w:lang w:val="ar_AE" w:bidi="ar_AE"/>
        </w:rPr>
        <w:t xml:space="preserve"> الـ 273 أبكارًا المتبقين. وهنا كلمة يفدي تعني أن يشتري مرة أخرى أو يُحرر. ومن خلال دفع خمسة شواقل، كان بإمكان بني إسرائيل أن يحرروا أبكارهم. احرصوا على استخدام الكلمة أو العبارة ذاتها التي استخدمتموها في المقاطع السابقة لكلمة "يفدي". وللمزيد من المعلومات عن كلمة </w:t>
      </w:r>
      <w:r>
        <w:rPr>
          <w:rtl/>
          <w:cs/>
          <w:lang w:val="ar_AE" w:bidi="ar_AE"/>
        </w:rPr>
        <w:t>يفدي</w:t>
      </w:r>
      <w:r>
        <w:rPr>
          <w:rtl/>
          <w:cs/>
          <w:lang w:val="ar_AE" w:bidi="ar_AE"/>
        </w:rPr>
        <w:t>، راجعوا قاموس الكلمات الرئيسيّة.</w:t>
      </w:r>
    </w:p>
    <w:p>
      <w:pPr>
        <w:bidi/>
      </w:pPr>
      <w:r>
        <w:rPr>
          <w:rtl/>
          <w:cs/>
          <w:lang w:val="ar_AE" w:bidi="ar_AE"/>
        </w:rPr>
      </w:r>
      <w:r>
        <w:rPr>
          <w:rtl/>
          <w:cs/>
          <w:lang w:val="ar_AE" w:bidi="ar_AE"/>
        </w:rPr>
        <w:t xml:space="preserve">يجب على بني إسرائيل أن يتأكدوا من استخدام نفس معيار الشاقل حسب قياس شاقل </w:t>
      </w:r>
      <w:r>
        <w:rPr>
          <w:b/>
          <w:rtl/>
          <w:cs/>
          <w:lang w:val="ar_AE" w:bidi="ar_AE"/>
        </w:rPr>
        <w:t>القُدس</w:t>
      </w:r>
      <w:r>
        <w:rPr>
          <w:rtl/>
          <w:cs/>
          <w:lang w:val="ar_AE" w:bidi="ar_AE"/>
        </w:rPr>
        <w:t xml:space="preserve">. والشاقل هو وحدة قياس مصنوعة من الفضة. وتشير كلمة "القُدس"، والتي تعني المكان المُقَدَّس، إلى خيمة الاجتماع. وأيًا كان وزن الفضة التي استخدمها اللاويون في خيمة الاجتماع، يجب على بني إسرائيل أيضًا أن يستخدموها عند فداء أبكارهم. استخدموا الكلمة أو العبارة ذاتها التي استخدمتموها في المقاطع السابقة للإشارة إلى "القُدس". وللمزيد من المعلومات عن كلمة </w:t>
      </w:r>
      <w:r>
        <w:rPr>
          <w:rtl/>
          <w:cs/>
          <w:lang w:val="ar_AE" w:bidi="ar_AE"/>
        </w:rPr>
        <w:t>القُدس</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شاقل</w:t>
      </w:r>
      <w:r>
        <w:rPr>
          <w:rtl/>
          <w:cs/>
          <w:lang w:val="ar_AE" w:bidi="ar_AE"/>
        </w:rPr>
        <w:t xml:space="preserve">. ناقشوا الكلمة أو العبارة التي ستستخدمونها للتعبير عن الشاقل. إذا كنتم قد ترجمتم هذه الكلمة فعلًا في سِفر آخر من الكتاب المُقدَّس، استخدموا الكلمة ذاتها التي استخدمتموها هناك. وانظروا كلمة </w:t>
      </w:r>
      <w:r>
        <w:rPr>
          <w:b/>
          <w:rtl/>
          <w:cs/>
          <w:lang w:val="ar_AE" w:bidi="ar_AE"/>
        </w:rPr>
        <w:t>شاقل</w:t>
      </w:r>
      <w:r>
        <w:rPr>
          <w:rtl/>
          <w:cs/>
          <w:lang w:val="ar_AE" w:bidi="ar_AE"/>
        </w:rPr>
        <w:t xml:space="preserve"> في قاموس الكلمات الرئيسية لمزيد من المعلومات.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4: 1- 20 واحفظوه في قلوبكم.</w:t>
      </w:r>
    </w:p>
    <w:p>
      <w:pPr>
        <w:bidi/>
      </w:pPr>
      <w:r>
        <w:rPr>
          <w:rtl/>
          <w:cs/>
          <w:lang w:val="ar_AE" w:bidi="ar_AE"/>
        </w:rPr>
      </w:r>
      <w:r>
        <w:rPr>
          <w:rtl/>
          <w:cs/>
          <w:lang w:val="ar_AE" w:bidi="ar_AE"/>
        </w:rPr>
        <w:t>استمعوا إلى نسخة صوتية من سفر العدد 4: 1- 20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4 : 1 - 20 من الترجمة الأسهل للفهم.</w:t>
      </w:r>
    </w:p>
    <w:p>
      <w:pPr>
        <w:bidi/>
      </w:pPr>
      <w:r>
        <w:rPr>
          <w:rtl/>
          <w:cs/>
          <w:lang w:val="ar_AE" w:bidi="ar_AE"/>
        </w:rPr>
      </w:r>
      <w:r>
        <w:rPr>
          <w:rtl/>
          <w:cs/>
          <w:lang w:val="ar_AE" w:bidi="ar_AE"/>
        </w:rPr>
        <w:t>في المقاطع السابقة، أمر الرب موسى بإحصاء اللاويين وكذلك جميع الأبكار الذكور. ثم أخبر الرب موسى أن اللاويين سيكونون بديلًا عن الأبكار الذكور. فإن اللاويين يخُصُّون الرب (يهوه). والآن سيخبر الرب موسى بمسؤوليات اللاويين. وكان موسى وهارون يسمعان الرب في خيمة الاجتماع. فالعُمَّال المَهرة من بني إسرائيل قد صنعوا وجمعوا معًا أجزاء خيمة الاجتماع في البرية بالقرب من جبل سيناء. وفي المقاطع السابقة، أعطى الرب نظرة عامة عما كانت كل عشيرة من عشائر اللاويين مسؤولة عنه في خيمة الاجتماع. والآن، في هذه المقاطع، يشرح الرب المزيد من التفاصيل حول مسؤوليات كل عشيرة عندما يسافر بنو إسرائيل من جبل سيناء إلى الأرض التي وعد الرب بها بني إسرائيل. كذلك يعطي الرب تعليمات لموسى وهارون عن كيفية قيام الشعب بتغطية وحمل الأدوات الخاصة لكل رحلة في الطريق إلى الأرض التي وعد بها الرب بني إسرائيل.</w:t>
      </w:r>
    </w:p>
    <w:p>
      <w:pPr>
        <w:bidi/>
      </w:pPr>
      <w:r>
        <w:rPr>
          <w:rtl/>
          <w:cs/>
          <w:lang w:val="ar_AE" w:bidi="ar_AE"/>
        </w:rPr>
      </w:r>
      <w:r>
        <w:rPr>
          <w:rtl/>
          <w:cs/>
          <w:lang w:val="ar_AE" w:bidi="ar_AE"/>
        </w:rPr>
        <w:t>يأمر الرب موسى وهارون بإجراء إحصاء دقيق للأشخاص من نسل قهات بن لاوي. وقهات لم يكن الابن البكر للاوي. ومع ذلك، كان هارون، رئيس الكهنة، من نسل قهات، وربما هذا هو السبب وراء اختيار الرب للقهاتيين للعمل الخاص المتمثِّل في حمل أدوات خيمة الاجتماع.</w:t>
      </w:r>
    </w:p>
    <w:p>
      <w:pPr>
        <w:bidi/>
      </w:pPr>
      <w:r>
        <w:rPr>
          <w:rtl/>
          <w:cs/>
          <w:lang w:val="ar_AE" w:bidi="ar_AE"/>
        </w:rPr>
      </w:r>
      <w:r>
        <w:rPr>
          <w:rtl/>
          <w:cs/>
          <w:lang w:val="ar_AE" w:bidi="ar_AE"/>
        </w:rPr>
        <w:t>توقّفوا هنا وناقشوا هذا السؤال كمجموعة: تحدّثوا عن وقت أعطى فيه شخص في مجتمعكم مهمة هامة لشخص آخر، ببساطة لأنه كان جزءًا من عائلة معينة. ما مدى أهمية الروابط العائلية عندما يختار الناس أشخاصًا محدَّدين لوظائف مهمة؟ ولماذا يتم اختيار أشخاص معينين للقيام بمهمة ما؟ أوقفوا سماع هذا التسجيل الصوتي هنا.</w:t>
      </w:r>
    </w:p>
    <w:p>
      <w:pPr>
        <w:bidi/>
      </w:pPr>
      <w:r>
        <w:rPr>
          <w:rtl/>
          <w:cs/>
          <w:lang w:val="ar_AE" w:bidi="ar_AE"/>
        </w:rPr>
      </w:r>
      <w:r>
        <w:rPr>
          <w:rtl/>
          <w:cs/>
          <w:lang w:val="ar_AE" w:bidi="ar_AE"/>
        </w:rPr>
        <w:t>يريد الرب من موسى وهارون أن يرتبا معلومات الإحصاء حسب اسم العشيرة واسم الأب لكل مجموعة عائلية. ويريد الرب من موسى وهارون أن يحصيا الرجال الذين تتراوح أعمارهم بين ثلاثين إلى خمسين سنة. فالرجال في هذه السن بالغين بما فيه الكفاية ليكونوا أقوياء ومسؤولين للقيام بالعمل الماهر من أجل الرب. ونعلم من مقاطع أخرى في الكتاب المُقَدَّس أن الرجال يخدمون في خيمة الاجتماع من 25 إلى 50 سنة. ويمكن للرجال الذين تتراوح أعمارهم بين 25 و30 عامًا أن يعملوا كمتدرِّبين، ويتعلمون كيفية القيام بهذا العمل. ونحن لا نعرف لماذا يُعدّ الرجال الأصغر سنًا غير مناسبين للقيام بهذا العمل المتمثِّل في حمل أدوات خيمة الاجتماع. من المحتمل أن بني إسرائيل كانوا بحاجة إلى الرجال الأصغر سنًا للدفاع عنهم أثناء سفرهم، لأن الشباب كانوا في أفضل سن للقتال في المعارك. يريد الرب من رجال القهاتيين أن يخدموا الرب في خيمة الاجتماع، وأن يقوموا بعمل ماهر بدني، مستخدمين قوتهم وأجسادهم، لحمل أدوات المسكن عندما ينقل بنو إسرائيل مَحَلَّتهم.</w:t>
      </w:r>
    </w:p>
    <w:p>
      <w:pPr>
        <w:bidi/>
      </w:pPr>
      <w:r>
        <w:rPr>
          <w:rtl/>
          <w:cs/>
          <w:lang w:val="ar_AE" w:bidi="ar_AE"/>
        </w:rPr>
      </w:r>
      <w:r>
        <w:rPr>
          <w:rtl/>
          <w:cs/>
          <w:lang w:val="ar_AE" w:bidi="ar_AE"/>
        </w:rPr>
        <w:t>توقفوا هنا وناقشوا هذا السؤال كمجموعة: ما هي الواجبات أو المسؤوليات المحددة المخصصة لعمر معين فقط في مجتمعكم؟ ما هي الحدود العمرية الدنيا والعليا للواجبات المختلفة؟ أوقفوا سماع هذا التسجيل الصوتي هنا.</w:t>
      </w:r>
    </w:p>
    <w:p>
      <w:pPr>
        <w:bidi/>
      </w:pPr>
      <w:r>
        <w:rPr>
          <w:rtl/>
          <w:cs/>
          <w:lang w:val="ar_AE" w:bidi="ar_AE"/>
        </w:rPr>
      </w:r>
      <w:r>
        <w:rPr>
          <w:rtl/>
          <w:cs/>
          <w:lang w:val="ar_AE" w:bidi="ar_AE"/>
        </w:rPr>
        <w:t>يعطي الرب تعليمات لموسى وهارون بشأن الاستعداد لنقل خيمة الاجتماع إلى مكان جديد. وسينتقل بنو إسرائيل مرات عديدة أثناء رحلتهم من البرية عند جبل سيناء إلى الأرض التي وعد بها الرب بني إسرائيل. ويتولى هارون رئيس الكهنة وأبناؤه الكهنة مسؤولية إعداد المسكن وأغراضه الخاصة لانتقال المحلة. والمسكن مقدَّس، وهو مُخصَّص، أو مُفرز، لله. ووحدهم هارون وابناه، ألعازار وإيثامار، هم من يمكنهم النظر إلى الأشياء الخاصة في المسكن. وسوف تتذكرون من سفر الخروج أن الرب سوف يقتل أي شخص آخر ينظر إلى الأشياء الخاصة داخل المسكن، لأن هذه الأشياء الخاصة مُقَدَّسة، أي مُفرزة لله.</w:t>
      </w:r>
    </w:p>
    <w:p>
      <w:pPr>
        <w:bidi/>
      </w:pPr>
      <w:r>
        <w:rPr>
          <w:rtl/>
          <w:cs/>
          <w:lang w:val="ar_AE" w:bidi="ar_AE"/>
        </w:rPr>
      </w:r>
      <w:r>
        <w:rPr>
          <w:rtl/>
          <w:cs/>
          <w:lang w:val="ar_AE" w:bidi="ar_AE"/>
        </w:rPr>
        <w:t xml:space="preserve">توقّفوا هنا وانظروا معًا إلى رسمٍ </w:t>
      </w:r>
      <w:r>
        <w:rPr>
          <w:rtl/>
          <w:cs/>
          <w:lang w:val="ar_AE" w:bidi="ar_AE"/>
        </w:rPr>
        <w:t>للمسكن ولموقع قطع الأثاث المختلفة</w:t>
      </w:r>
      <w:r>
        <w:rPr>
          <w:rtl/>
          <w:cs/>
          <w:lang w:val="ar_AE" w:bidi="ar_AE"/>
        </w:rPr>
        <w:t xml:space="preserve"> فيه. أوقفوا سماع هذا التسجيل الصوتي هنا.</w:t>
      </w:r>
    </w:p>
    <w:p>
      <w:pPr>
        <w:bidi/>
      </w:pPr>
      <w:r>
        <w:rPr>
          <w:rtl/>
          <w:cs/>
          <w:lang w:val="ar_AE" w:bidi="ar_AE"/>
        </w:rPr>
      </w:r>
      <w:r>
        <w:rPr>
          <w:rtl/>
          <w:cs/>
          <w:lang w:val="ar_AE" w:bidi="ar_AE"/>
        </w:rPr>
        <w:t>توقّفوا هنا وناقشوا هذه المهمة كمجموعة: صفوا مكانًا خاصًا في ثقافتكم لا يمكن أن يذهب إليه سوى شخص واحد أو بعض الأشخاص، أو عناصر خاصة لا يمكن إلا لشخص واحد أو بعض الأشخاص لمسها. ماذا يحدث لمن يذهب إلى هناك أو يلمسهم وهو غير مسموح له بذلك؟ أوقفوا سماع هذا التسجيل الصوتي هنا.</w:t>
      </w:r>
    </w:p>
    <w:p>
      <w:pPr>
        <w:bidi/>
      </w:pPr>
      <w:r>
        <w:rPr>
          <w:rtl/>
          <w:cs/>
          <w:lang w:val="ar_AE" w:bidi="ar_AE"/>
        </w:rPr>
      </w:r>
      <w:r>
        <w:rPr>
          <w:rtl/>
          <w:cs/>
          <w:lang w:val="ar_AE" w:bidi="ar_AE"/>
        </w:rPr>
        <w:t xml:space="preserve">كان هارون وابناه مسئولين عن إعداد كل شيء في المسكن ليحمله القهاتيون من محلة إلى أخرى. ويخبر الرب هارون وموسى أنه عندما تحتاج المَحَلَّة إلى التحرك، ينبغي على رئيس الكهنة والكهنة أن يدخلوا المسكن ويُنزلوا الحجاب، الستارة الفاصلة، الذي يفصل المكان الأكثر قداسة، أي قُدس الأقداس، عن الغرفة الأمامية للمسكن، أي القُدس. وسيقوم الكهنة بتغطية تابوت العهد وغطاء الكفارة الذهبي، أو كرسي الرحمة، بحجاب السجف. ثم يقوم الكهنة بتغطية تابوت العهد وحجاب السجف بجلد جيد للحماية من الطقس. يُطلق على هذا الجلد الجيد أحيانًا اسم جلد التُخَس أو الجلد، وربما صنع الإسرائيليون هذا الغطاء الجلدي من جلد حيوان بحري يسمى الأطوم يعيش في البحر الأحمر، أو من الدلافين أو خنازير البحر. </w:t>
      </w:r>
    </w:p>
    <w:p>
      <w:pPr>
        <w:bidi/>
      </w:pPr>
      <w:r>
        <w:rPr>
          <w:rtl/>
          <w:cs/>
          <w:lang w:val="ar_AE" w:bidi="ar_AE"/>
        </w:rPr>
      </w:r>
      <w:r>
        <w:rPr>
          <w:rtl/>
          <w:cs/>
          <w:lang w:val="ar_AE" w:bidi="ar_AE"/>
        </w:rPr>
        <w:t xml:space="preserve">توقّفوا هنا وانظروا معًا كمجموعة إلى صورة لحيوان </w:t>
      </w:r>
      <w:r>
        <w:rPr>
          <w:rtl/>
          <w:cs/>
          <w:lang w:val="ar_AE" w:bidi="ar_AE"/>
        </w:rPr>
        <w:t>الأطوم</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دولفين</w:t>
      </w:r>
      <w:r>
        <w:rPr>
          <w:rtl/>
          <w:cs/>
          <w:lang w:val="ar_AE" w:bidi="ar_AE"/>
        </w:rPr>
        <w:t>. أوقفوا سماع هذا التسجيل الصوتي هنا.</w:t>
      </w:r>
    </w:p>
    <w:p>
      <w:pPr>
        <w:bidi/>
      </w:pPr>
      <w:r>
        <w:rPr>
          <w:rtl/>
          <w:cs/>
          <w:lang w:val="ar_AE" w:bidi="ar_AE"/>
        </w:rPr>
      </w:r>
      <w:r>
        <w:rPr>
          <w:rtl/>
          <w:cs/>
          <w:lang w:val="ar_AE" w:bidi="ar_AE"/>
        </w:rPr>
        <w:t>وقد صنع بنو إسرائيل الغطاء الجلدي من المادة نفسها التي صنعوا منها الغطاء الرابع، الغطاء الخارجي للهيكل الرئيسي للمسكن. ثم يغطي الكهنة هذا الغطاء الجلدي الجيد بقطعة قماش أَسْمَانْجُونِي (زرقاء) خارجية. الأسمانجوني لجميع الأغطية هو لون بين الأزرق/الأرجواني. ولا نعرف ما الذي استخدمه بنو إسرائيل في صناعة الأقمشة الملونة التي غطى بها الكهنة الأشياء الموجودة في المسكن. من المرجح أن تكون الخامة قوية وقادرة على حماية العناصر الثمينة بداخلها.</w:t>
      </w:r>
    </w:p>
    <w:p>
      <w:pPr>
        <w:bidi/>
      </w:pPr>
      <w:r>
        <w:rPr>
          <w:rtl/>
          <w:cs/>
          <w:lang w:val="ar_AE" w:bidi="ar_AE"/>
        </w:rPr>
      </w:r>
      <w:r>
        <w:rPr>
          <w:rtl/>
          <w:cs/>
          <w:lang w:val="ar_AE" w:bidi="ar_AE"/>
        </w:rPr>
        <w:t xml:space="preserve">توقّفوا هنا وانظروا كمجموعة إلى صورة </w:t>
      </w:r>
      <w:r>
        <w:rPr>
          <w:b/>
          <w:rtl/>
          <w:cs/>
          <w:lang w:val="ar_AE" w:bidi="ar_AE"/>
        </w:rPr>
        <w:t>قطعة قماش زرقاء/أرجوانية</w:t>
      </w:r>
      <w:r>
        <w:rPr>
          <w:rtl/>
          <w:cs/>
          <w:lang w:val="ar_AE" w:bidi="ar_AE"/>
        </w:rPr>
        <w:t>.</w:t>
      </w:r>
    </w:p>
    <w:p>
      <w:pPr>
        <w:bidi/>
      </w:pPr>
      <w:r>
        <w:rPr>
          <w:rtl/>
          <w:cs/>
          <w:lang w:val="ar_AE" w:bidi="ar_AE"/>
        </w:rPr>
      </w:r>
      <w:r>
        <w:rPr>
          <w:rtl/>
          <w:cs/>
          <w:lang w:val="ar_AE" w:bidi="ar_AE"/>
        </w:rPr>
        <w:t>ويضع الكهنة عصوي السنط لأجل حمل تابوت العهد في حلقات الذهب على جانبي التابوت. يأخذ الناس خشب السنط من شجرة السنط، وهو خشب قوي يمكن للناس العمل به بسهولة. قد تتذكرون أنه في سفر الخروج أمر الرب الكهنة أن يضعوا العصي في الحلقات على جانبي تابوت العهد، وألا يزيلوها. ولا نعرف لماذا يأمر الرب في هذا المقطع الكهنة بوضع العصي في مكانها. قد يكون من الضروري أن يقوم الكهنة بترتيب العصي والأغطية لتكون سهلة الوصول إليها من خلال الأغطية.</w:t>
      </w:r>
    </w:p>
    <w:p>
      <w:pPr>
        <w:bidi/>
      </w:pPr>
      <w:r>
        <w:rPr>
          <w:rtl/>
          <w:cs/>
          <w:lang w:val="ar_AE" w:bidi="ar_AE"/>
        </w:rPr>
      </w:r>
      <w:r>
        <w:rPr>
          <w:rtl/>
          <w:cs/>
          <w:lang w:val="ar_AE" w:bidi="ar_AE"/>
        </w:rPr>
        <w:t>توقّفوا هنا وافعلوا هذا النشاط كمجموعة: خذوا صندوقًا صغيرًا وأرفقوا عصيَين به، واحدة على كل جانب. ثم قوموا بتغطية هذا الصندوق في ثلاث طبقات من الورق أو القماش. احرصوا على الحفاظ على الصندوق مغطَّى، لكن استخدموا العصي لرفعه. أوقفوا سماع هذا التسجيل الصوتي هنا.</w:t>
      </w:r>
    </w:p>
    <w:p>
      <w:pPr>
        <w:bidi/>
      </w:pPr>
      <w:r>
        <w:rPr>
          <w:rtl/>
          <w:cs/>
          <w:lang w:val="ar_AE" w:bidi="ar_AE"/>
        </w:rPr>
      </w:r>
      <w:r>
        <w:rPr>
          <w:rtl/>
          <w:cs/>
          <w:lang w:val="ar_AE" w:bidi="ar_AE"/>
        </w:rPr>
        <w:t>كما سيقوم الكهنة بإعداد المائدة في الغرفة الأمامية للمسكن ليحملها القهاتيون. وعلى المائدة يوجد خبز الوجوه والصِّحَاف الذهبية، والصُّحُونَ الذهبية، والأَقْدَاح الذهبية وكَاسَات السَّكِيب الذهبية. سيقوم الكهنة برفع هذه الأشياء عن المائدة، ويضعون قطعة قماش زرقاء/أرجوانية (أسمانجونية) على المائدة، ويضعون هذه الأشياء على القماش الأزرق/الأرجواني. ويغطي الكهنة الخبز والآواني الذهبية والقماش الأزرق/الأرجواني والمائدة بقطعة قماش قرمزي. القماش القرمزي يجعل المائدة تبدو مختلفة بالنسبة للكهنة والقهاتيين. ثم يضع الكهنة غطاءً أخيرًا من الجلد الجيد (التُخَس) على كل شيء، كما فعلوا مع تابوت العهد. ويضع الكهنة عصي الحمل الخاصة بالمائدة في الحلقات الذهبية على جانبي المائدة.</w:t>
      </w:r>
    </w:p>
    <w:p>
      <w:pPr>
        <w:bidi/>
      </w:pPr>
      <w:r>
        <w:rPr>
          <w:rtl/>
          <w:cs/>
          <w:lang w:val="ar_AE" w:bidi="ar_AE"/>
        </w:rPr>
      </w:r>
      <w:r>
        <w:rPr>
          <w:rtl/>
          <w:cs/>
          <w:lang w:val="ar_AE" w:bidi="ar_AE"/>
        </w:rPr>
        <w:t>كما سيقوم الكهنة بإعداد المنارة التي على شكل شجرة ذهبية والموجودة في الغرفة الأمامية من المسكن (القُدس) ليحملها القهاتيون. وسيستخدم الكهنة قطعة قماش زرقاء/أرجوانية (أسمانجونية) لتغطية المنارة، والسرج، والملاقط، والصواني، وجميع آنية الزيت. ثم يقوم الكهنة بعد ذلك بلف المنارة المغطاة والأشياء بنفس الجلد الجيد (التُخس) الذي لفه الكهنة حول تابوت العهد والمائدة. وسيضع الكهنة المنارة والأشياء المغلَّفة على الْعَتَلَة (إطار الحمل). وربما صنع بنو إسرائيل هذه العَتلة (إطار الحمل) من عصا خشبية أو أكثر. وكانت المنارة ستُربط أو تُوضع على العتلة (الإطار). الأغطية الخارجية للتابوت والمائدة والمنارة تبدو مختلفة عن بعضها البعض. وهذا يساعد القهاتيين على تمييز الفرق بين الأشياء بعد أن يغلِّفها الكهنة.</w:t>
      </w:r>
    </w:p>
    <w:p>
      <w:pPr>
        <w:bidi/>
      </w:pPr>
      <w:r>
        <w:rPr>
          <w:rtl/>
          <w:cs/>
          <w:lang w:val="ar_AE" w:bidi="ar_AE"/>
        </w:rPr>
      </w:r>
      <w:r>
        <w:rPr>
          <w:rtl/>
          <w:cs/>
          <w:lang w:val="ar_AE" w:bidi="ar_AE"/>
        </w:rPr>
        <w:t>توقّفوا هنا وناقشوا هذا السؤال كمجموعة: كيف يمكنكم حمل الأشياء الكبيرة لمسافات طويلة إذا لم تتوفر مركبة أو حيوان لمساعدتكم؟ أوقفوا سماع هذا التسجيل الصوتي هنا.</w:t>
      </w:r>
    </w:p>
    <w:p>
      <w:pPr>
        <w:bidi/>
      </w:pPr>
      <w:r>
        <w:rPr>
          <w:rtl/>
          <w:cs/>
          <w:lang w:val="ar_AE" w:bidi="ar_AE"/>
        </w:rPr>
      </w:r>
      <w:r>
        <w:rPr>
          <w:rtl/>
          <w:cs/>
          <w:lang w:val="ar_AE" w:bidi="ar_AE"/>
        </w:rPr>
        <w:t>ثم يقوم الكهنة بإعداد مذبح البخور في الغرفة الأمامية للمسكن (القُدس) بنفس الطريقة كما فعلوا مع المنارة. يلف الكهنة المذبح بقطعة قماش زرقاء/أرجوانية (أسمانجونية) ثم بجلد جيد (تُخَس). ولمذبح البخور حلقات من ذهب ويضع الكهنة العصي الحاملة في الحلقات ليتمكن القهاتيون من حمل المذبح. ويعطي الرب تعليمات للكهنة بأن يغلفوا أي أشياء متبقية يستخدمها الكهنة في خدمتهم الخاصة أو خدمتهم للرب في القُدس. فيلف الكهنة العناصر (الأمتعة) المتبقية بقطعة قماش زرقاء/أرجوانية (أسمانجونية) وجلد جيد (جلد تُخس). ثم يضع الكهنة هذه الأشياء على العتلة. وقد يضع الكهنة هذه الأمتعة المغلَّفة على إطار حمل المنارة أو على إطار آخر.</w:t>
      </w:r>
    </w:p>
    <w:p>
      <w:pPr>
        <w:bidi/>
      </w:pPr>
      <w:r>
        <w:rPr>
          <w:rtl/>
          <w:cs/>
          <w:lang w:val="ar_AE" w:bidi="ar_AE"/>
        </w:rPr>
      </w:r>
      <w:r>
        <w:rPr>
          <w:rtl/>
          <w:cs/>
          <w:lang w:val="ar_AE" w:bidi="ar_AE"/>
        </w:rPr>
        <w:t>ويعطي الرب تعليمات لموسى وهارون بشأن إعداد المذبح النحاسي في دار خيمة الاجتماع، وكذلك لجميع أمتعة مذبح النحاس. فيجب على الكهنة أن يطهروا المذبح أولًا بإزالة الرماد ثم تغطيته بقطعة قماش أرجوانية. واللون الأرجواني هو لون أحمر/أرجواني. ويضع الكهنة جميع أمتعته (أدواته) على قطعة قماش حمراء/أرجوانية (قُرمزية) ثم يلفون المذبح والأدوات بالجلد الجيد (جلد التُخَس). وقد صنع العمّال المهرة حلقات على جانبي المذبح النحاسي، وسيضع الكهنة عصوي الحمل في هذه الحلقات.</w:t>
      </w:r>
    </w:p>
    <w:p>
      <w:pPr>
        <w:bidi/>
      </w:pPr>
      <w:r>
        <w:rPr>
          <w:rtl/>
          <w:cs/>
          <w:lang w:val="ar_AE" w:bidi="ar_AE"/>
        </w:rPr>
      </w:r>
      <w:r>
        <w:rPr>
          <w:rtl/>
          <w:cs/>
          <w:lang w:val="ar_AE" w:bidi="ar_AE"/>
        </w:rPr>
        <w:t xml:space="preserve">توقّفوا هنا وانظروا إلى صورة </w:t>
      </w:r>
      <w:r>
        <w:rPr>
          <w:rtl/>
          <w:cs/>
          <w:lang w:val="ar_AE" w:bidi="ar_AE"/>
        </w:rPr>
        <w:t>قماش أحمر/أرجواني (قرمزي)</w:t>
      </w:r>
      <w:r>
        <w:rPr>
          <w:rtl/>
          <w:cs/>
          <w:lang w:val="ar_AE" w:bidi="ar_AE"/>
        </w:rPr>
        <w:t xml:space="preserve"> و</w:t>
      </w:r>
      <w:r>
        <w:rPr>
          <w:b/>
          <w:rtl/>
          <w:cs/>
          <w:lang w:val="ar_AE" w:bidi="ar_AE"/>
        </w:rPr>
        <w:t>قماش أزرق/أرجواني (الأسمانجوني)</w:t>
      </w:r>
      <w:r>
        <w:rPr>
          <w:rtl/>
          <w:cs/>
          <w:lang w:val="ar_AE" w:bidi="ar_AE"/>
        </w:rPr>
        <w:t xml:space="preserve"> كمجموعة.</w:t>
      </w:r>
    </w:p>
    <w:p>
      <w:pPr>
        <w:bidi/>
      </w:pPr>
      <w:r>
        <w:rPr>
          <w:rtl/>
          <w:cs/>
          <w:lang w:val="ar_AE" w:bidi="ar_AE"/>
        </w:rPr>
      </w:r>
      <w:r>
        <w:rPr>
          <w:rtl/>
          <w:cs/>
          <w:lang w:val="ar_AE" w:bidi="ar_AE"/>
        </w:rPr>
        <w:t xml:space="preserve">ويقول الرب إن القهاتيين يجب أن يأتوا لحمل أمتعة المسكن فقط بعد أن ينتهي الكهنة من إعداد الأمتعة لإرتحال المحلة. وسيموت القهاتيون إذا لمسوا الأشياء الموجودة في القُدس. وهذه مسؤولية خاصة للقهاتيين أن يحملوا أدوات القُدس. </w:t>
      </w:r>
    </w:p>
    <w:p>
      <w:pPr>
        <w:bidi/>
      </w:pPr>
      <w:r>
        <w:rPr>
          <w:rtl/>
          <w:cs/>
          <w:lang w:val="ar_AE" w:bidi="ar_AE"/>
        </w:rPr>
      </w:r>
      <w:r>
        <w:rPr>
          <w:rtl/>
          <w:cs/>
          <w:lang w:val="ar_AE" w:bidi="ar_AE"/>
        </w:rPr>
        <w:t xml:space="preserve">توقّفوا هنا وانظروا معًا كمجموعة إلى صور </w:t>
      </w:r>
      <w:r>
        <w:rPr>
          <w:rtl/>
          <w:cs/>
          <w:lang w:val="ar_AE" w:bidi="ar_AE"/>
        </w:rPr>
        <w:t>تابوت العهد</w:t>
      </w:r>
      <w:r>
        <w:rPr>
          <w:rtl/>
          <w:cs/>
          <w:lang w:val="ar_AE" w:bidi="ar_AE"/>
        </w:rPr>
        <w:t>، و</w:t>
      </w:r>
      <w:r>
        <w:rPr>
          <w:rtl/>
          <w:cs/>
          <w:lang w:val="ar_AE" w:bidi="ar_AE"/>
        </w:rPr>
        <w:t>حجاب السجف</w:t>
      </w:r>
      <w:r>
        <w:rPr>
          <w:rtl/>
          <w:cs/>
          <w:lang w:val="ar_AE" w:bidi="ar_AE"/>
        </w:rPr>
        <w:t>، و</w:t>
      </w:r>
      <w:r>
        <w:rPr>
          <w:b/>
          <w:rtl/>
          <w:cs/>
          <w:lang w:val="ar_AE" w:bidi="ar_AE"/>
        </w:rPr>
        <w:t>المائدة</w:t>
      </w:r>
      <w:r>
        <w:rPr>
          <w:rtl/>
          <w:cs/>
          <w:lang w:val="ar_AE" w:bidi="ar_AE"/>
        </w:rPr>
        <w:t>، و</w:t>
      </w:r>
      <w:r>
        <w:rPr>
          <w:rtl/>
          <w:cs/>
          <w:lang w:val="ar_AE" w:bidi="ar_AE"/>
        </w:rPr>
        <w:t>المنارة</w:t>
      </w:r>
      <w:r>
        <w:rPr>
          <w:rtl/>
          <w:cs/>
          <w:lang w:val="ar_AE" w:bidi="ar_AE"/>
        </w:rPr>
        <w:t>، و</w:t>
      </w:r>
      <w:r>
        <w:rPr>
          <w:b/>
          <w:rtl/>
          <w:cs/>
          <w:lang w:val="ar_AE" w:bidi="ar_AE"/>
        </w:rPr>
        <w:t>مذبح البخور</w:t>
      </w:r>
      <w:r>
        <w:rPr>
          <w:rtl/>
          <w:cs/>
          <w:lang w:val="ar_AE" w:bidi="ar_AE"/>
        </w:rPr>
        <w:t>، و</w:t>
      </w:r>
      <w:r>
        <w:rPr>
          <w:rtl/>
          <w:cs/>
          <w:lang w:val="ar_AE" w:bidi="ar_AE"/>
        </w:rPr>
        <w:t>مذبح النحاس</w:t>
      </w:r>
      <w:r>
        <w:rPr>
          <w:rtl/>
          <w:cs/>
          <w:lang w:val="ar_AE" w:bidi="ar_AE"/>
        </w:rPr>
        <w:t xml:space="preserve"> إذا لزم الأمر.</w:t>
      </w:r>
    </w:p>
    <w:p>
      <w:pPr>
        <w:bidi/>
      </w:pPr>
      <w:r>
        <w:rPr>
          <w:rtl/>
          <w:cs/>
          <w:lang w:val="ar_AE" w:bidi="ar_AE"/>
        </w:rPr>
      </w:r>
      <w:r>
        <w:rPr>
          <w:rtl/>
          <w:cs/>
          <w:lang w:val="ar_AE" w:bidi="ar_AE"/>
        </w:rPr>
        <w:t xml:space="preserve">وكما نعلم، فإن ألعازار هو الابن الأكبر لهارون الذي لا يزال على قيد الحياة، وكان ألعازار كاهنًا. وبما أن الكهنة وحدهم هم الذين يمكنهم التعامل مع هذه الأشياء المهمة، يخبر الرب موسى وهارون أن ألعازار هو المسؤول عن نقل الزيوت الخاصة بالمنارة، ودهن المسحة، والبخور الذي يستخدمه الكهنة في المسكن. وألعازار مسؤول أيضًا عن تقدمة الحبوب (التقدمة الدائمة). وعلى الأرجح هذه هي تقدمة الحنطة المطحونة أو الحبوب الأخرى التي يحرق الكهنة جزءًا منها على مذبح النحاس في ساحة خيمة الاجتماع. ثم يخبز الكهنة الجزء المتبقي من التقدمة في خبز فطير ويأكلونه. وهذه التقدمة مُقَدَّسة والكهنة وحدهم هم الذين يمكنهم أن يقدِّموها ويأكلونها. وألعازار هو المسؤول عن كل الإعداد الصحيح وحمل المسكن وجميع أمتعته. </w:t>
      </w:r>
    </w:p>
    <w:p>
      <w:pPr>
        <w:bidi/>
      </w:pPr>
      <w:r>
        <w:rPr>
          <w:rtl/>
          <w:cs/>
          <w:lang w:val="ar_AE" w:bidi="ar_AE"/>
        </w:rPr>
      </w:r>
      <w:r>
        <w:rPr>
          <w:rtl/>
          <w:cs/>
          <w:lang w:val="ar_AE" w:bidi="ar_AE"/>
        </w:rPr>
        <w:t>توقّفوا هنا وناقشوا هذا السؤال كمجموعة: احكوا قصة عن موقف تم فيه تكليف الطفل الأكبر في عائلتكم أو مجتمعكم بمهمة أكثر أهمية من الطفل الأصغر سنًا. أوقفوا سماع هذا التسجيل الصوتي هنا.</w:t>
      </w:r>
    </w:p>
    <w:p>
      <w:pPr>
        <w:bidi/>
      </w:pPr>
      <w:r>
        <w:rPr>
          <w:rtl/>
          <w:cs/>
          <w:lang w:val="ar_AE" w:bidi="ar_AE"/>
        </w:rPr>
      </w:r>
      <w:r>
        <w:rPr>
          <w:rtl/>
          <w:cs/>
          <w:lang w:val="ar_AE" w:bidi="ar_AE"/>
        </w:rPr>
        <w:t>يريد الرب أن يحمي القهاتيين عندما يقومون بعملهم الخاص في المسكن. ونحن نعلم أن حماية القهاتيين أمر مهم بالنسبة للرب لأن الرب يكرر التحذيرات لموسى وهارون. ويخبر الرب موسى وهارون أن الكهنة مسؤولون عن توجيه القهاتيين عندما يحمل القهاتيون الأمتعة. والكهنة مسؤولون عن التأكد من أن القهاتيين لا ينظرون إلى الأشياء المُقَدَّسة في المسكن. فإذا نظر القهاتيون إلى الأشياء المُقَدَّسة، سيموتون.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4 : 1 - 20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يأمر الرب موسى وهارون بإحصاء الرجال من بني قهات الذين تتراوح أعمارهم بين ثلاثين إلى خمسين سنة. ويخبر الرب موسى وهارون أن القهاتيين سيخدمون الرب من خلال المساعدة في خيمة الاجتماع (المسكن).</w:t>
      </w:r>
    </w:p>
    <w:p>
      <w:pPr>
        <w:bidi/>
      </w:pPr>
      <w:r>
        <w:rPr>
          <w:rtl/>
          <w:cs/>
          <w:lang w:val="ar_AE" w:bidi="ar_AE"/>
        </w:rPr>
      </w:r>
      <w:r>
        <w:rPr>
          <w:b/>
          <w:rtl/>
          <w:cs/>
          <w:lang w:val="ar_AE" w:bidi="ar_AE"/>
        </w:rPr>
        <w:t>في المشهد الثاني:</w:t>
      </w:r>
      <w:r>
        <w:rPr>
          <w:rtl/>
          <w:cs/>
          <w:lang w:val="ar_AE" w:bidi="ar_AE"/>
        </w:rPr>
        <w:t xml:space="preserve"> يأمر الرب موسى وهارون أن يقوم الكهنة بإعداد جميع الأثاث والأمتعة الخاصة التي يستخدمها الكهنة في خدمة الرب ليحملها القهاتيون إلى موضع المَحَلَّة الجديدة.</w:t>
      </w:r>
    </w:p>
    <w:p>
      <w:pPr>
        <w:bidi/>
      </w:pPr>
      <w:r>
        <w:rPr>
          <w:rtl/>
          <w:cs/>
          <w:lang w:val="ar_AE" w:bidi="ar_AE"/>
        </w:rPr>
      </w:r>
      <w:r>
        <w:rPr>
          <w:b/>
          <w:rtl/>
          <w:cs/>
          <w:lang w:val="ar_AE" w:bidi="ar_AE"/>
        </w:rPr>
        <w:t>في المشهد الثالث:</w:t>
      </w:r>
      <w:r>
        <w:rPr>
          <w:rtl/>
          <w:cs/>
          <w:lang w:val="ar_AE" w:bidi="ar_AE"/>
        </w:rPr>
        <w:t xml:space="preserve"> يخبر الرب موسى وهارون أن ابن هارون البكر، ألعازار، هو المسؤول عن حمل الزيوت والبخور وتقدمة الحبوب من مَحَلَّة واحدة إلى المَحَلَّة التالية. وألعازار مسؤول أيضًا عن الأثاث والأمتعة الموجودة في المسكن.</w:t>
      </w:r>
    </w:p>
    <w:p>
      <w:pPr>
        <w:bidi/>
      </w:pPr>
      <w:r>
        <w:rPr>
          <w:rtl/>
          <w:cs/>
          <w:lang w:val="ar_AE" w:bidi="ar_AE"/>
        </w:rPr>
      </w:r>
      <w:r>
        <w:rPr>
          <w:b/>
          <w:rtl/>
          <w:cs/>
          <w:lang w:val="ar_AE" w:bidi="ar_AE"/>
        </w:rPr>
        <w:t>في المشهد الرابع:</w:t>
      </w:r>
      <w:r>
        <w:rPr>
          <w:rtl/>
          <w:cs/>
          <w:lang w:val="ar_AE" w:bidi="ar_AE"/>
        </w:rPr>
        <w:t xml:space="preserve"> يخبر الرب موسى وهارون أن الكهنة يجب أن يبقوا القهاتيين آمنين. ويجب على الكهنة أن يكونوا حذرين حتى لا ينظر القهاتيون إلى الأشياء المُقَدَّسة. فإنه إذا رأى القهاتيون هذه الأشياء، فإنهم سيموتون.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ألعازار ابن هارون</w:t>
      </w:r>
    </w:p>
    <w:p>
      <w:pPr>
        <w:pStyle w:val="ListBullet"/>
        <w:bidi/>
        <w:spacing w:line="240" w:lineRule="auto"/>
        <w:ind w:left="720"/>
      </w:pPr>
      <w:r>
        <w:rPr>
          <w:rtl/>
          <w:cs/>
          <w:lang w:val="ar_AE" w:bidi="ar_AE"/>
        </w:rPr>
      </w:r>
      <w:r>
        <w:rPr>
          <w:rtl/>
          <w:cs/>
          <w:lang w:val="ar_AE" w:bidi="ar_AE"/>
        </w:rPr>
        <w:t>إيثامار ابن هارون، أحد الكهنة</w:t>
      </w:r>
    </w:p>
    <w:p>
      <w:pPr>
        <w:pStyle w:val="ListBullet"/>
        <w:bidi/>
        <w:spacing w:line="240" w:lineRule="auto"/>
        <w:ind w:left="720"/>
      </w:pPr>
      <w:r>
        <w:rPr>
          <w:rtl/>
          <w:cs/>
          <w:lang w:val="ar_AE" w:bidi="ar_AE"/>
        </w:rPr>
      </w:r>
      <w:r>
        <w:rPr>
          <w:rtl/>
          <w:cs/>
          <w:lang w:val="ar_AE" w:bidi="ar_AE"/>
        </w:rPr>
        <w:t>العاملون القهاتيون الذين تتراوح أعمارهم بين ثلاثين وخمسين سنة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موسى وهارون في خيمة الاجتماع، أي المسكن. وكان بنو إسرائيل قد صنَعوا خيمة الاجتماع في الشهر السابق. وقد غادر بنو إسرائيل مصر منذ أكثر من سنة واحدة. وكانت خيمة الاجتماع والمحلة المحيطة لبني إسرائيل موجودتين في البرية بجوار جبل سيناء.</w:t>
      </w:r>
    </w:p>
    <w:p>
      <w:pPr>
        <w:bidi/>
      </w:pPr>
      <w:r>
        <w:rPr>
          <w:rtl/>
          <w:cs/>
          <w:lang w:val="ar_AE" w:bidi="ar_AE"/>
        </w:rPr>
      </w:r>
      <w:r>
        <w:rPr>
          <w:rtl/>
          <w:cs/>
          <w:lang w:val="ar_AE" w:bidi="ar_AE"/>
        </w:rPr>
        <w:t xml:space="preserve">توقّفوا هنا وانظروا إلى خريطة </w:t>
      </w:r>
      <w:r>
        <w:rPr>
          <w:rtl/>
          <w:cs/>
          <w:lang w:val="ar_AE" w:bidi="ar_AE"/>
        </w:rPr>
        <w:t>الأرض المحيطة بجبل سيناء</w:t>
      </w:r>
      <w:r>
        <w:rPr>
          <w:rtl/>
          <w:cs/>
          <w:lang w:val="ar_AE" w:bidi="ar_AE"/>
        </w:rPr>
        <w:t>، إن لزم الأمر. أوقفوا سماع هذا التسجيل الصوتي هنا.</w:t>
      </w:r>
    </w:p>
    <w:p>
      <w:pPr>
        <w:bidi/>
      </w:pPr>
      <w:r>
        <w:rPr>
          <w:rtl/>
          <w:cs/>
          <w:lang w:val="ar_AE" w:bidi="ar_AE"/>
        </w:rPr>
      </w:r>
      <w:r>
        <w:rPr>
          <w:rtl/>
          <w:cs/>
          <w:lang w:val="ar_AE" w:bidi="ar_AE"/>
        </w:rPr>
        <w:t>يخبر الرب موسى وهارون أن القهاتيين سيخدمون الرب من خلال المساعدة في خيمة الاجتماع (المَسكن). ويُعطَى القهاتيون هذه المسؤولية لأن لهم قرابة وثيقة بهارون، رئيس الكهنة. ويطلب الرب من موسى وهارون أن يقوما بإحصاء الأشخاص الخاصِّين الذين يقول الرب إنهم سيكونون مسؤولين عن نقل الأشياء المُقَدَّسة الموجودة في المَسكن. يريد الرب رجالًا بالغين تتراوح أعمارهم بين ثلاثين وخمسين سنة من عشائر القهاتيين ليقوموا بهذا العمل الخاص. وربما كان الرجال الأصغر سنًا يقومون بواجبات أخرى أثناء انتقال المحلة، كما أن الرجال الأكبر سنًا قد لا يكونون أقوياء بما يكفي لحمل الأشياء المُقَدَّسة.</w:t>
      </w:r>
    </w:p>
    <w:p>
      <w:pPr>
        <w:bidi/>
      </w:pPr>
      <w:r>
        <w:rPr>
          <w:rtl/>
          <w:cs/>
          <w:lang w:val="ar_AE" w:bidi="ar_AE"/>
        </w:rPr>
      </w:r>
      <w:r>
        <w:rPr>
          <w:rtl/>
          <w:cs/>
          <w:lang w:val="ar_AE" w:bidi="ar_AE"/>
        </w:rPr>
        <w:t>يتحدث الرب عن الأشياء المُقَدَّسة (أمتعة القُدس) والأشياء الأكثر قداسة (أمتعة قُدس الأقداس) عدة مرات في هذا المقطع. وهو يُذكِّر بني إسرائيل بأن الأشياء الموجودة في المَسكن مُقَدَّسة ومخصَّصة للرب، وأنه يجب على بني إسرائيل أن يعاملونها باحترام.</w:t>
      </w:r>
    </w:p>
    <w:p>
      <w:pPr>
        <w:bidi/>
      </w:pPr>
      <w:r>
        <w:rPr>
          <w:rtl/>
          <w:cs/>
          <w:lang w:val="ar_AE" w:bidi="ar_AE"/>
        </w:rPr>
      </w:r>
      <w:r>
        <w:rPr>
          <w:rtl/>
          <w:cs/>
          <w:lang w:val="ar_AE" w:bidi="ar_AE"/>
        </w:rPr>
        <w:t>ويقضي الرب وقتًا مع موسى وهارون وهو يخبرهما كيف ينبغي للكهنة أن يغطوا ويلفوا الأثاث والأمتعة الخاصة التي يستخدمها الكهنة في المَسكن. وهذا لحماية العمَّال القهاتيين الذين يجب ألا يلمسوا أو ينظروا الأثاث والأمتعة الموجودة في المَسكن. فإذا رأى العمّال القهاتيون الأشياء المُقَدَّسة أو لمسوها، فإن الرب يجب أن يُميتهم. ولا يريد الرب أن يحدث هذا للعمَّال القهاتيين. كان بنو إسرائيل سينقلون مَحَلَّتهم عدة مرات في الطريق إلى أرض الموعد. وسيحتاج الكهنة – هارون وألعازار وإيثامار – إلى إعداد أغراض المَسكن للارتحال في كل مرة تنتقل فيها المَحَلَّة. وبعد أن يغطي الكهنة كل شيء، يحمل القهاتيون هذه الأمتعة في كل مرة ترتحل فيها المَحَلَّة.</w:t>
      </w:r>
    </w:p>
    <w:p>
      <w:pPr>
        <w:bidi/>
      </w:pPr>
      <w:r>
        <w:rPr>
          <w:rtl/>
          <w:cs/>
          <w:lang w:val="ar_AE" w:bidi="ar_AE"/>
        </w:rPr>
      </w:r>
      <w:r>
        <w:rPr>
          <w:rtl/>
          <w:cs/>
          <w:lang w:val="ar_AE" w:bidi="ar_AE"/>
        </w:rPr>
        <w:t>توقّفوا هنا وافعلوا هذا النشاط كمجموعة: احملوا أغراضكم التي لديكم وانتقلوا إلى مكان آخر قريب. ضعوا جميع أغراضكم جانبًا وكأنكم ستستمرون في العمل. ثم التقطوا جميع أغراضكم وانتقلوا إلى مكان آخر قريب. ضعوا أغراضكم مرة أخرى، وأنتم مستعدين للمضي قدمًا. ناقشوا ما حدث عندما انتقلتم. ما الأشياء التي تم نقلها، ومن الذي نقلها؟ كيف كان الناس يُجهِّزون الأشياء لنقلها؟ من الذي أعدَّ هذه الأشياء، ومن الذي نقلها؟ أوقفوا سماع هذا التسجيل الصوتي هنا.</w:t>
      </w:r>
    </w:p>
    <w:p>
      <w:pPr>
        <w:bidi/>
      </w:pPr>
      <w:r>
        <w:rPr>
          <w:rtl/>
          <w:cs/>
          <w:lang w:val="ar_AE" w:bidi="ar_AE"/>
        </w:rPr>
      </w:r>
      <w:r>
        <w:rPr>
          <w:rtl/>
          <w:cs/>
          <w:lang w:val="ar_AE" w:bidi="ar_AE"/>
        </w:rPr>
        <w:t>يعطي الرب تعليمات للكهنة بأن يقوموا بتغليف ولف كل قطعة أثاث وكل مجموعة من الأدوات المستخدمة في المَسكن. وهذه الأغطية ليست واحدة لكل قطعة، مما يسهل على القهاتيين التعرُّف على العناصر المختلفة التي سيحملونها. ويطلب الرب وضع طبقة مقاومة للماء وللعوامل الجوية لكل حِمل سيحمله القهاتيون. فيلف الكهنة تابوت العهد في حجاب السجف، ثم بالجلد الجيد (جلد التُخَس) وبعد ذلك بقماش أزرق/أرجواني (أسمانجوني). ويلف الكهنة المائدة بنفس النوع من القماش الأزرق/الأرجواني (الأسمانجوني)، ثم بقطعة قماش قرمزي، ثم بجلد جيد (جلد التُخَس). ويلف الكهنة المنارة بقطعة قماش أزرق/أرجواني (أسمانجوني) ثم بجلد جيد (جلد التُخَس). ثم يلف الكهنة المذبح الذهبي بقطعة قماش زرقاء/أرجوانية (أسمانجوني)، ثم يلفون الجلد الجيد (جلد التُخس) حول المائدة والأمتعة المُغطاة. ويلف الكهنة مذبح النحاس بقطعة قماش حمراء/أرجوانية (أرجوان) ثم بجلد جيد (جلد التُخس). ويختلف الغطاء الخارجي الأزرق/الأرجواني (الأسمانجوني) لتابوت العهد عن جميع الأشياء الأخرى، التي لها غطاء خارجي من الجلد. يقوم الكهنة بتغليف الأمتعة والأشياء أولاً ثم يضعون عُصي الحمل في مكانها أو يضعون الأمتعة على العتلة (إطار الحمل). وفقط عندما يكون الكهنة قد أعدَّوا كل شيء وتكون المَحَلَّة جاهزة للتحرُّك، يمكن للقهاتيين أن يأتوا لحمل الأمتعة.</w:t>
      </w:r>
    </w:p>
    <w:p>
      <w:pPr>
        <w:bidi/>
      </w:pPr>
      <w:r>
        <w:rPr>
          <w:rtl/>
          <w:cs/>
          <w:lang w:val="ar_AE" w:bidi="ar_AE"/>
        </w:rPr>
      </w:r>
      <w:r>
        <w:rPr>
          <w:rtl/>
          <w:cs/>
          <w:lang w:val="ar_AE" w:bidi="ar_AE"/>
        </w:rPr>
        <w:t>ويعطي الرب ألعازار مسؤولية الزيوت والبخور الذي يستخدمه الكهنة في المَسكن، وعن تقدمة الحبوب التي يأكلها الكهنة في المَسكن. هذه الأشياء مُخصَّصة للرب ولا يمكن أن يلمسها إلا الكهنة. ونحن نعتقد أن ألعازار ربما حمل الزيوت والبخور وتقدمات الحبوب بنفسه، لكنه على الأرجح أشرف على القهاتيين الذين كانوا يحملون أثاث المسكن وأشياء خاصة.</w:t>
      </w:r>
    </w:p>
    <w:p>
      <w:pPr>
        <w:bidi/>
      </w:pPr>
      <w:r>
        <w:rPr>
          <w:rtl/>
          <w:cs/>
          <w:lang w:val="ar_AE" w:bidi="ar_AE"/>
        </w:rPr>
      </w:r>
      <w:r>
        <w:rPr>
          <w:rtl/>
          <w:cs/>
          <w:lang w:val="ar_AE" w:bidi="ar_AE"/>
        </w:rPr>
        <w:t>وينتهي المقطع بإعطاء الرب موسى وهارون تحذيرًا لحماية القهاتيين. فيمكن للكهنة أن يتسببوا في موت عامل قهاتي إذا لم يهتموا بإعداد أدوات المَسكن بشكل صحيح. فإذا دخل عامل قهاتي إلى الغرفة الأمامية للمَسكن (القُدس) قبل أن يقوم الكهنة بتغطية الأشياء، فإن الرب سيقتل هذا العامل القهاتي. وبعد أن يقوم هارون والكهنة بتغطية الأمتعة، يكونون مسؤولين شخصيًا عن الذهاب مع العمال القهاتيين إلى المَسكن لحمل هذه الأمتعة التي تم تجهيزها. وسيخبر الكهنة كل عامل قهاتي بما يجب أن يحمله.</w:t>
      </w:r>
    </w:p>
    <w:p>
      <w:pPr>
        <w:bidi/>
      </w:pPr>
      <w:r>
        <w:rPr>
          <w:rtl/>
          <w:cs/>
          <w:lang w:val="ar_AE" w:bidi="ar_AE"/>
        </w:rPr>
      </w:r>
      <w:r>
        <w:rPr>
          <w:rtl/>
          <w:cs/>
          <w:lang w:val="ar_AE" w:bidi="ar_AE"/>
        </w:rPr>
        <w:t>توقّفوا هنا وناقشوا هذا السؤال كمجموعة: ناقشوا كيف تعطون تعليمات مهمة في ثقافتكم. ماذا تقولون أو تفعلون عندما تريدون أن تعطوا تعليمات للحفاظ على سلامة الناس؟</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4 : 1 - 20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ألعازار ابن هارون</w:t>
      </w:r>
    </w:p>
    <w:p>
      <w:pPr>
        <w:pStyle w:val="ListBullet"/>
        <w:bidi/>
        <w:spacing w:line="240" w:lineRule="auto"/>
        <w:ind w:left="720"/>
      </w:pPr>
      <w:r>
        <w:rPr>
          <w:rtl/>
          <w:cs/>
          <w:lang w:val="ar_AE" w:bidi="ar_AE"/>
        </w:rPr>
      </w:r>
      <w:r>
        <w:rPr>
          <w:rtl/>
          <w:cs/>
          <w:lang w:val="ar_AE" w:bidi="ar_AE"/>
        </w:rPr>
        <w:t>إيثامار ابن هارون، أحد الكهنة</w:t>
      </w:r>
    </w:p>
    <w:p>
      <w:pPr>
        <w:pStyle w:val="ListBullet"/>
        <w:bidi/>
        <w:spacing w:line="240" w:lineRule="auto"/>
        <w:ind w:left="720"/>
      </w:pPr>
      <w:r>
        <w:rPr>
          <w:rtl/>
          <w:cs/>
          <w:lang w:val="ar_AE" w:bidi="ar_AE"/>
        </w:rPr>
      </w:r>
      <w:r>
        <w:rPr>
          <w:rtl/>
          <w:cs/>
          <w:lang w:val="ar_AE" w:bidi="ar_AE"/>
        </w:rPr>
        <w:t>العاملون القهاتيون الذين تتراوح أعمارهم بين ثلاثين وخمسين سنة</w:t>
      </w:r>
    </w:p>
    <w:p>
      <w:pPr>
        <w:bidi/>
      </w:pPr>
      <w:r>
        <w:rPr>
          <w:rtl/>
          <w:cs/>
          <w:lang w:val="ar_AE" w:bidi="ar_AE"/>
        </w:rPr>
      </w:r>
      <w:r>
        <w:rPr>
          <w:rtl/>
          <w:cs/>
          <w:lang w:val="ar_AE" w:bidi="ar_AE"/>
        </w:rPr>
        <w:t>خلال التمثيل، اطلبوا من ابني هارون والعمَّال القهاتيين أن يمثلوا تنفيذ التعليمات التي يعطيها الرب لموسى.</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والانسيابية، والحبكة، والتسلسل الزمني للمقطع.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يطلب الرب من موسى وهارون أن يقوما بإحصاء الرجال القهاتيين الذين تتراوح أعمارهم بين ثلاثين وخمسين سنة. ويقول الرب إن هؤلاء الرجال القهاتيين سيخدمون الرب من خلال العناية بالأشياء المُقَدَّسة في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"لدي نوع خاص من العمل للرجال القهاتيين الأكبر سنًا من سبط لاويّ"، أو "هارون وابناه سيحتاجان إلى مساعدة في نقل الأشياء المُقَدَّسة الموجودة في المَسكن".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الرب تعليمات مفصلة من أجل إعداد أمتعة خيمة الاجتماع لتحرك المحلَّة. ويريد الرب أن يتأكد من أن بني إسرائيل محميُّون من الأشياء المُقَدَّسة. سيقوم الكهنة بتغطية هذه الأمتعة والأشياء بقماش وبجلد جيد لحمايتها من الطقس ولمنع بني إسرائيل من رؤيتها أو لمسها. ويقوم الكهنة، وهم هارون وابناه، بلف تابوت العهد بحجاب السجف الداخلي، ثم يلف الكهنة المائدة وأدواتها. ثم يضع الكهنة عُصي الحمل في مكانها. ويغطي الكهنة المنارة وأمتعتها ويضعونها على العَتَلَة (إطار الحَمل). ويغطي الكهنة مذبح البخور ويضعون عُصي الحمل في مكانها. ويلف الكهنة الأشياء المتبقية التي يستخدمها الكهنة للمذبح ويضعونها على العتلة (إطار الحمل). ويزيل الكهنة الرماد من مذبح النحاس ويُغَطُّون المذبح بقماش. ويضع الكهنة الأشياء التي يستخدمها الكهنة مع المذبح فوق القماش، ويلفون هذه الأشياء مع مذبح النحاس ثم يضعون عُصي الحمل في مكانها.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"يجب أن أكون حريصًا على تغليف كل قطعة بشكل كامل"، أو "إذا لم نكن حذرين، فقد نتسبب في موت أحد أقاربنا".</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قدوس والأمتعة في خيمة الاجتماع مُخصَّصة لي"، أو "يجب على كهنتي أن يتبعوا تعليماتي بعناية للحفاظ على سلامة العُمَّال القهاتيين".</w:t>
      </w:r>
    </w:p>
    <w:p>
      <w:pPr>
        <w:pStyle w:val="ListBullet"/>
        <w:bidi/>
        <w:spacing w:line="240" w:lineRule="auto"/>
        <w:ind w:left="720"/>
      </w:pPr>
      <w:r>
        <w:rPr>
          <w:rtl/>
          <w:cs/>
          <w:lang w:val="ar_AE" w:bidi="ar_AE"/>
        </w:rPr>
      </w:r>
      <w:r>
        <w:rPr>
          <w:rtl/>
          <w:cs/>
          <w:lang w:val="ar_AE" w:bidi="ar_AE"/>
        </w:rPr>
        <w:t>اسألوا العُمَّال القهاتيين: "بماذا تشعرون أو تفكرون؟" قد يجيب الشخص بعبارات مثل: "نحن مُكرَّمون أن نخدم الرب بحمل أغراض المسكن"، أو "يجب أن أثق في الكهنة أن يغلِّفوا أمتعة المسكن بشكل صحيح"، أو "أمتعة المسكن ستكون ثقيلة لحملها".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الرب موسى وهارون أن ألعازار ابن هارون مسؤول عن الزيوت والبخور وتقدمة الحبوب في خيمة الاجتماع. وألعازار مسؤول أيضًا عن الإشراف على الأثاث والأمتعة الموجودة في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ألعازار: "بماذا تشعر أو تفكر؟" قد يجيب الشخص بعبارات مثل: "لقد قتل الرب إخوتي بسبب تقدمة خطأ، ولا أريد أن يموت المزيد من الناس"، أو "أنا يشرفني أن أعتني بالزيوت المقدَّسة والبخور والتقدمات".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ويكرر الرب تحذيره للكهنة ليتأكدوا من أن الكهنة لا يتسببون للقهاتيين أن يُقتلوا. وعلى الكهنة أن يوجهوا العمَّال القهاتيين في المَسكن، ويحرصوا على ألا ينظر العُمَّال القهاتيون إلى الأشياء المُقَدَّسة.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إيثامار: "بماذا تشعر أو تفكر؟" قد يجيب الشخص بعبارات مثل: "أنا سأعتني بالعُمَّال القهاتيين"، أو "من مسؤوليتنا التأكد من أن جميع الأشياء المُقَدَّسة مغطاة وجاهزة للنقل".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"الرب لديه خطة جيدة للوقت الذي نحتاج فيه إلى نقل محلتنا"، أو "الرجال القهاتيون سيساعدوننا على الاقتراب من أرض الموعد".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4 : 1 - 20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وقبل أن تترجموا هذا المقطع، قد يكون من المفيد مراجعة الكلمات التي استخدمتموها في سفر الخروج الأصحاحات 35 - 38 للإشارة إلى الأمتعة والأشياء الموجودة في خيمة الاجتماع (المسكن). استخدموا الكلمات ذاتها التي استخدمتموها في ترجمتكم لسفر الخروج في هذا المقطع.</w:t>
      </w:r>
    </w:p>
    <w:p>
      <w:pPr>
        <w:bidi/>
      </w:pPr>
      <w:r>
        <w:rPr>
          <w:rtl/>
          <w:cs/>
          <w:lang w:val="ar_AE" w:bidi="ar_AE"/>
        </w:rPr>
      </w:r>
      <w:r>
        <w:rPr>
          <w:rtl/>
          <w:cs/>
          <w:lang w:val="ar_AE" w:bidi="ar_AE"/>
        </w:rPr>
        <w:t>أوقفوا هذا التسجيل الصوتي هنا وراجعوا ترجمتكم لأمتعة وأغراض خيمة الاجتماع.</w:t>
      </w:r>
    </w:p>
    <w:p>
      <w:pPr>
        <w:bidi/>
      </w:pPr>
      <w:r>
        <w:rPr>
          <w:rtl/>
          <w:cs/>
          <w:lang w:val="ar_AE" w:bidi="ar_AE"/>
        </w:rPr>
      </w:r>
      <w:r>
        <w:rPr>
          <w:rtl/>
          <w:cs/>
          <w:lang w:val="ar_AE" w:bidi="ar_AE"/>
        </w:rPr>
        <w:t xml:space="preserve">يعطي </w:t>
      </w:r>
      <w:r>
        <w:rPr>
          <w:b/>
          <w:rtl/>
          <w:cs/>
          <w:lang w:val="ar_AE" w:bidi="ar_AE"/>
        </w:rPr>
        <w:t>الرب (يهوه)</w:t>
      </w:r>
      <w:r>
        <w:rPr>
          <w:rtl/>
          <w:cs/>
          <w:lang w:val="ar_AE" w:bidi="ar_AE"/>
        </w:rPr>
        <w:t xml:space="preserve"> تعليمات لموسى وهارون. والرب (يهوه) هو الاسم الشخصي لله. وفي هذا المقطع، يُدعى الله باسم الرب (يهوه). احرصوا على ترجمة اسم الرب (يهوه) بالطريقة نفسها التي استخدمتموها في المقاطع السابقة، وتذكّروا أن اسم </w:t>
      </w:r>
      <w:r>
        <w:rPr>
          <w:rtl/>
          <w:cs/>
          <w:lang w:val="ar_AE" w:bidi="ar_AE"/>
        </w:rPr>
        <w:t xml:space="preserve">الرب (يهوه) </w:t>
      </w:r>
      <w:r>
        <w:rPr>
          <w:rtl/>
          <w:cs/>
          <w:lang w:val="ar_AE" w:bidi="ar_AE"/>
        </w:rPr>
        <w:t>موجود في قاموس الكلمات الرئيسية.</w:t>
      </w:r>
    </w:p>
    <w:p>
      <w:pPr>
        <w:bidi/>
      </w:pPr>
      <w:r>
        <w:rPr>
          <w:rtl/>
          <w:cs/>
          <w:lang w:val="ar_AE" w:bidi="ar_AE"/>
        </w:rPr>
      </w:r>
      <w:r>
        <w:rPr>
          <w:rtl/>
          <w:cs/>
          <w:lang w:val="ar_AE" w:bidi="ar_AE"/>
        </w:rPr>
        <w:t xml:space="preserve">ويُطلب من موسى وهارون أن يقوما بإجراء </w:t>
      </w:r>
      <w:r>
        <w:rPr>
          <w:b/>
          <w:rtl/>
          <w:cs/>
          <w:lang w:val="ar_AE" w:bidi="ar_AE"/>
        </w:rPr>
        <w:t>تعداد</w:t>
      </w:r>
      <w:r>
        <w:rPr>
          <w:rtl/>
          <w:cs/>
          <w:lang w:val="ar_AE" w:bidi="ar_AE"/>
        </w:rPr>
        <w:t xml:space="preserve"> </w:t>
      </w:r>
      <w:r>
        <w:rPr>
          <w:b/>
          <w:rtl/>
          <w:cs/>
          <w:lang w:val="ar_AE" w:bidi="ar_AE"/>
        </w:rPr>
        <w:t>لعشائر</w:t>
      </w:r>
      <w:r>
        <w:rPr>
          <w:rtl/>
          <w:cs/>
          <w:lang w:val="ar_AE" w:bidi="ar_AE"/>
        </w:rPr>
        <w:t xml:space="preserve"> القهاتيين. استخدموا الكلمات أو العبارات نفسها التي استخدمتموها في المقاطع السابقة لكلمة تعداد ولكلمة عشائر.</w:t>
      </w:r>
    </w:p>
    <w:p>
      <w:pPr>
        <w:bidi/>
      </w:pPr>
      <w:r>
        <w:rPr>
          <w:rtl/>
          <w:cs/>
          <w:lang w:val="ar_AE" w:bidi="ar_AE"/>
        </w:rPr>
      </w:r>
      <w:r>
        <w:rPr>
          <w:rtl/>
          <w:cs/>
          <w:lang w:val="ar_AE" w:bidi="ar_AE"/>
        </w:rPr>
        <w:t xml:space="preserve">والقهاتيون، كسائر اللاويين، </w:t>
      </w:r>
      <w:r>
        <w:rPr>
          <w:b/>
          <w:rtl/>
          <w:cs/>
          <w:lang w:val="ar_AE" w:bidi="ar_AE"/>
        </w:rPr>
        <w:t>سيخدمون</w:t>
      </w:r>
      <w:r>
        <w:rPr>
          <w:rtl/>
          <w:cs/>
          <w:lang w:val="ar_AE" w:bidi="ar_AE"/>
        </w:rPr>
        <w:t xml:space="preserve"> الرب. وخدمة شخص ما تعني القيام بعمل شخصيّ ومهم له. ويستخدم الرب فِعْل الخدمة هذا لإظهار مدى أهمية عمل اللاويين.</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يخدم</w:t>
      </w:r>
      <w:r>
        <w:rPr>
          <w:rtl/>
          <w:cs/>
          <w:lang w:val="ar_AE" w:bidi="ar_AE"/>
        </w:rPr>
        <w:t>. 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ومع ذلك، فإن القهاتيين يقومون بعمل خاص، لأنهم يحملون الأشياء المُقَدَّسة من خيمة الاجتماع، أو </w:t>
      </w:r>
      <w:r>
        <w:rPr>
          <w:b/>
          <w:rtl/>
          <w:cs/>
          <w:lang w:val="ar_AE" w:bidi="ar_AE"/>
        </w:rPr>
        <w:t>المسكن</w:t>
      </w:r>
      <w:r>
        <w:rPr>
          <w:rtl/>
          <w:cs/>
          <w:lang w:val="ar_AE" w:bidi="ar_AE"/>
        </w:rPr>
        <w:t xml:space="preserve">. والقهاتيون هم المجموعة الوحيدة من اللاويّين التي كانت تقوم بهذا النوع الخاص من العمل. ابحثوا عن </w:t>
      </w:r>
      <w:r>
        <w:rPr>
          <w:rtl/>
          <w:cs/>
          <w:lang w:val="ar_AE" w:bidi="ar_AE"/>
        </w:rPr>
        <w:t>خيمة الاجتماع (المسكن)</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سيقوم الكهنة بإعداد الأمتعة والأشياء </w:t>
      </w:r>
      <w:r>
        <w:rPr>
          <w:b/>
          <w:rtl/>
          <w:cs/>
          <w:lang w:val="ar_AE" w:bidi="ar_AE"/>
        </w:rPr>
        <w:t>المُقَدَّسة</w:t>
      </w:r>
      <w:r>
        <w:rPr>
          <w:rtl/>
          <w:cs/>
          <w:lang w:val="ar_AE" w:bidi="ar_AE"/>
        </w:rPr>
        <w:t xml:space="preserve"> عندما ينقل بنو إسرائيل مَحَلَّتهم إلى مكان جديد. استخدموا الكلمة أو العبارة نفسها التي استخدمتموها في المقاطع السابقة لكلمتي "مُقَدَّس" و"مَحَلَّة". انظروا كلمة </w:t>
      </w:r>
      <w:r>
        <w:rPr>
          <w:rtl/>
          <w:cs/>
          <w:lang w:val="ar_AE" w:bidi="ar_AE"/>
        </w:rPr>
        <w:t>مُقَدَّس</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توقّفوا هنا وانظروا معًا كمجموعة إلى رسمٍ </w:t>
      </w:r>
      <w:r>
        <w:rPr>
          <w:rtl/>
          <w:cs/>
          <w:lang w:val="ar_AE" w:bidi="ar_AE"/>
        </w:rPr>
        <w:t>للمسكن (خيمة الاجتماع) ولموقع قطع الأثاث المختلفة</w:t>
      </w:r>
      <w:r>
        <w:rPr>
          <w:rtl/>
          <w:cs/>
          <w:lang w:val="ar_AE" w:bidi="ar_AE"/>
        </w:rPr>
        <w:t xml:space="preserve"> فيه، إذا لزم الأمر. أوقفوا سماع هذا التسجيل الصوتي هنا.</w:t>
      </w:r>
    </w:p>
    <w:p>
      <w:pPr>
        <w:bidi/>
      </w:pPr>
      <w:r>
        <w:rPr>
          <w:rtl/>
          <w:cs/>
          <w:lang w:val="ar_AE" w:bidi="ar_AE"/>
        </w:rPr>
      </w:r>
      <w:r>
        <w:rPr>
          <w:rtl/>
          <w:cs/>
          <w:lang w:val="ar_AE" w:bidi="ar_AE"/>
        </w:rPr>
        <w:t xml:space="preserve">سيُنزِل الكهنة حجاب السجف، أو الستارة الداخلية، بين المكان المُقَدَّس (القُدس) والمكان الأقدس (قُدس الأقداس)، وسيستخدمه الكهنة لتغطية </w:t>
      </w:r>
      <w:r>
        <w:rPr>
          <w:b/>
          <w:rtl/>
          <w:cs/>
          <w:lang w:val="ar_AE" w:bidi="ar_AE"/>
        </w:rPr>
        <w:t>تابوت العهد</w:t>
      </w:r>
      <w:r>
        <w:rPr>
          <w:rtl/>
          <w:cs/>
          <w:lang w:val="ar_AE" w:bidi="ar_AE"/>
        </w:rPr>
        <w:t xml:space="preserve">. استخدموا الكلمات أو العبارات نفسها التي استخدمتموها في المقاطع السابقة للإشارة إلى الحجاب الداخلي وتابوت العهد. انظروا قاموس الكلمات الرئيسية لمزيد من المعلومات عن </w:t>
      </w:r>
      <w:r>
        <w:rPr>
          <w:b/>
          <w:rtl/>
          <w:cs/>
          <w:lang w:val="ar_AE" w:bidi="ar_AE"/>
        </w:rPr>
        <w:t>تابوت العهد</w:t>
      </w:r>
      <w:r>
        <w:rPr>
          <w:rtl/>
          <w:cs/>
          <w:lang w:val="ar_AE" w:bidi="ar_AE"/>
        </w:rPr>
        <w:t>.</w:t>
      </w:r>
    </w:p>
    <w:p>
      <w:pPr>
        <w:bidi/>
      </w:pPr>
      <w:r>
        <w:rPr>
          <w:rtl/>
          <w:cs/>
          <w:lang w:val="ar_AE" w:bidi="ar_AE"/>
        </w:rPr>
      </w:r>
      <w:r>
        <w:rPr>
          <w:rtl/>
          <w:cs/>
          <w:lang w:val="ar_AE" w:bidi="ar_AE"/>
        </w:rPr>
        <w:t>يغطي الكهنة تابوت العهد ب</w:t>
      </w:r>
      <w:r>
        <w:rPr>
          <w:b/>
          <w:rtl/>
          <w:cs/>
          <w:lang w:val="ar_AE" w:bidi="ar_AE"/>
        </w:rPr>
        <w:t>جلد جيد (جلد التُخَس)</w:t>
      </w:r>
      <w:r>
        <w:rPr>
          <w:rtl/>
          <w:cs/>
          <w:lang w:val="ar_AE" w:bidi="ar_AE"/>
        </w:rPr>
        <w:t xml:space="preserve"> مقاوم للماء، والذي صنعه العمَّال المهرة على الأرجح من حيوان بحري، من المحتمل أن يكون الأطوم.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الجلد الجيد (جلد التُخَس)</w:t>
      </w:r>
      <w:r>
        <w:rPr>
          <w:rtl/>
          <w:cs/>
          <w:lang w:val="ar_AE" w:bidi="ar_AE"/>
        </w:rPr>
        <w:t>. إذا كنتم قد ترجمتم هاتَين الكلمتَين فعلًا في سِفر آخر من الكتاب المُقدَّس، استخدموا الكلمتَين عينهما اللتَين استخدمتموهما هناك. أوقفوا سماع هذا التسجيل الصوتي هنا.</w:t>
      </w:r>
    </w:p>
    <w:p>
      <w:pPr>
        <w:bidi/>
      </w:pPr>
      <w:r>
        <w:rPr>
          <w:rtl/>
          <w:cs/>
          <w:lang w:val="ar_AE" w:bidi="ar_AE"/>
        </w:rPr>
      </w:r>
      <w:r>
        <w:rPr>
          <w:rtl/>
          <w:cs/>
          <w:lang w:val="ar_AE" w:bidi="ar_AE"/>
        </w:rPr>
        <w:t xml:space="preserve">سيغطي الكهنة تابوت العهد وجلد التخس بقماش </w:t>
      </w:r>
      <w:r>
        <w:rPr>
          <w:b/>
          <w:rtl/>
          <w:cs/>
          <w:lang w:val="ar_AE" w:bidi="ar_AE"/>
        </w:rPr>
        <w:t>أزرق (أسمانجوني)</w:t>
      </w:r>
      <w:r>
        <w:rPr>
          <w:rtl/>
          <w:cs/>
          <w:lang w:val="ar_AE" w:bidi="ar_AE"/>
        </w:rPr>
        <w:t xml:space="preserve">. واللون الأسمانجوني هو لون أزرق/أرجواني. </w:t>
      </w:r>
    </w:p>
    <w:p>
      <w:pPr>
        <w:bidi/>
      </w:pPr>
      <w:r>
        <w:rPr>
          <w:rtl/>
          <w:cs/>
          <w:lang w:val="ar_AE" w:bidi="ar_AE"/>
        </w:rPr>
      </w:r>
      <w:r>
        <w:rPr>
          <w:rtl/>
          <w:cs/>
          <w:lang w:val="ar_AE" w:bidi="ar_AE"/>
        </w:rPr>
        <w:t xml:space="preserve">توقّفوا هنا وانظروا معًا كمجموعة إلى صورة قطعة </w:t>
      </w:r>
      <w:r>
        <w:rPr>
          <w:b/>
          <w:rtl/>
          <w:cs/>
          <w:lang w:val="ar_AE" w:bidi="ar_AE"/>
        </w:rPr>
        <w:t>قماش أزرق/أرجواني (أسمانجوني)</w:t>
      </w:r>
      <w:r>
        <w:rPr>
          <w:rtl/>
          <w:cs/>
          <w:lang w:val="ar_AE" w:bidi="ar_AE"/>
        </w:rPr>
        <w:t>، إذا لزم الأمر. أوقفوا سماع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أزرق (أسمانجوني)</w:t>
      </w:r>
      <w:r>
        <w:rPr>
          <w:rtl/>
          <w:cs/>
          <w:lang w:val="ar_AE" w:bidi="ar_AE"/>
        </w:rPr>
        <w:t>. 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سيضع الكهنة </w:t>
      </w:r>
      <w:r>
        <w:rPr>
          <w:b/>
          <w:rtl/>
          <w:cs/>
          <w:lang w:val="ar_AE" w:bidi="ar_AE"/>
        </w:rPr>
        <w:t>عُصي</w:t>
      </w:r>
      <w:r>
        <w:rPr>
          <w:rtl/>
          <w:cs/>
          <w:lang w:val="ar_AE" w:bidi="ar_AE"/>
        </w:rPr>
        <w:t xml:space="preserve"> الحمل في تابوت العهد والأمتعة الأخرى.</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العُصي</w:t>
      </w:r>
      <w:r>
        <w:rPr>
          <w:rtl/>
          <w:cs/>
          <w:lang w:val="ar_AE" w:bidi="ar_AE"/>
        </w:rPr>
        <w:t>. 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ويغطي الكاهن مائدة خبز الوجوه وكاسات </w:t>
      </w:r>
      <w:r>
        <w:rPr>
          <w:b/>
          <w:rtl/>
          <w:cs/>
          <w:lang w:val="ar_AE" w:bidi="ar_AE"/>
        </w:rPr>
        <w:t>تقدمة السكيب</w:t>
      </w:r>
      <w:r>
        <w:rPr>
          <w:rtl/>
          <w:cs/>
          <w:lang w:val="ar_AE" w:bidi="ar_AE"/>
        </w:rPr>
        <w:t xml:space="preserve"> وسائر ما على المائدة. كان الشعب يقدَّمون تقدمة من الخمر كتقدمة سكيب. سيستخدم الكهنة قطعة قماش </w:t>
      </w:r>
      <w:r>
        <w:rPr>
          <w:b/>
          <w:rtl/>
          <w:cs/>
          <w:lang w:val="ar_AE" w:bidi="ar_AE"/>
        </w:rPr>
        <w:t>حمراء لامعة</w:t>
      </w:r>
      <w:r>
        <w:rPr>
          <w:rtl/>
          <w:cs/>
          <w:lang w:val="ar_AE" w:bidi="ar_AE"/>
        </w:rPr>
        <w:t xml:space="preserve"> أو قرمزية لتغطية المائدة.</w:t>
      </w:r>
    </w:p>
    <w:p>
      <w:pPr>
        <w:bidi/>
      </w:pPr>
      <w:r>
        <w:rPr>
          <w:rtl/>
          <w:cs/>
          <w:lang w:val="ar_AE" w:bidi="ar_AE"/>
        </w:rPr>
      </w:r>
      <w:r>
        <w:rPr>
          <w:rtl/>
          <w:cs/>
          <w:lang w:val="ar_AE" w:bidi="ar_AE"/>
        </w:rPr>
        <w:t xml:space="preserve">توقّفوا هنا وناقشوا العبارة التي ستستخدمونها للتعبير عن </w:t>
      </w:r>
      <w:r>
        <w:rPr>
          <w:b/>
          <w:rtl/>
          <w:cs/>
          <w:lang w:val="ar_AE" w:bidi="ar_AE"/>
        </w:rPr>
        <w:t>تقدمة السكيب</w:t>
      </w:r>
      <w:r>
        <w:rPr>
          <w:rtl/>
          <w:cs/>
          <w:lang w:val="ar_AE" w:bidi="ar_AE"/>
        </w:rPr>
        <w:t xml:space="preserve">. وراجعوا قاموس الكلمات الرئيسية لمزيد من المعلومات عن </w:t>
      </w:r>
      <w:r>
        <w:rPr>
          <w:b/>
          <w:rtl/>
          <w:cs/>
          <w:lang w:val="ar_AE" w:bidi="ar_AE"/>
        </w:rPr>
        <w:t>تقدمة السكيب</w:t>
      </w:r>
      <w:r>
        <w:rPr>
          <w:rtl/>
          <w:cs/>
          <w:lang w:val="ar_AE" w:bidi="ar_AE"/>
        </w:rPr>
        <w:t>. إذا كنتم قد ترجمتم تقدمة السكيب في سفر آخر من الكتاب المُقَدَّس، استخدموا العبارة ذاتها هنا. أوقفوا سماع هذا التسجيل الصوتي هنا.</w:t>
      </w:r>
    </w:p>
    <w:p>
      <w:pPr>
        <w:bidi/>
      </w:pPr>
      <w:r>
        <w:rPr>
          <w:rtl/>
          <w:cs/>
          <w:lang w:val="ar_AE" w:bidi="ar_AE"/>
        </w:rPr>
      </w:r>
      <w:r>
        <w:rPr>
          <w:rtl/>
          <w:cs/>
          <w:lang w:val="ar_AE" w:bidi="ar_AE"/>
        </w:rPr>
        <w:t xml:space="preserve">توقّفوا هنا وانظروا معًا كمجموعة إلى صورة قطعة </w:t>
      </w:r>
      <w:r>
        <w:rPr>
          <w:b/>
          <w:rtl/>
          <w:cs/>
          <w:lang w:val="ar_AE" w:bidi="ar_AE"/>
        </w:rPr>
        <w:t>قماش أحمر لامع</w:t>
      </w:r>
      <w:r>
        <w:rPr>
          <w:rtl/>
          <w:cs/>
          <w:lang w:val="ar_AE" w:bidi="ar_AE"/>
        </w:rPr>
        <w:t>، إن لزم الأمر. أوقفوا سماع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الأحمر اللامع</w:t>
      </w:r>
      <w:r>
        <w:rPr>
          <w:rtl/>
          <w:cs/>
          <w:lang w:val="ar_AE" w:bidi="ar_AE"/>
        </w:rPr>
        <w:t>. 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ثم يغطي الكهنة </w:t>
      </w:r>
      <w:r>
        <w:rPr>
          <w:b/>
          <w:rtl/>
          <w:cs/>
          <w:lang w:val="ar_AE" w:bidi="ar_AE"/>
        </w:rPr>
        <w:t>المنارة</w:t>
      </w:r>
      <w:r>
        <w:rPr>
          <w:rtl/>
          <w:cs/>
          <w:lang w:val="ar_AE" w:bidi="ar_AE"/>
        </w:rPr>
        <w:t xml:space="preserve"> والسُرُج وأشياء أخرى بالقماش. استخدموا الكلمة أو العبارة نفسها التي استخدمتموها سابقًا للتعبير عن المنارة.</w:t>
      </w:r>
    </w:p>
    <w:p>
      <w:pPr>
        <w:bidi/>
      </w:pPr>
      <w:r>
        <w:rPr>
          <w:rtl/>
          <w:cs/>
          <w:lang w:val="ar_AE" w:bidi="ar_AE"/>
        </w:rPr>
      </w:r>
      <w:r>
        <w:rPr>
          <w:rtl/>
          <w:cs/>
          <w:lang w:val="ar_AE" w:bidi="ar_AE"/>
        </w:rPr>
        <w:t xml:space="preserve">سيضع الكهنة المنارة المُغَطَّاة والأدوات على </w:t>
      </w:r>
      <w:r>
        <w:rPr>
          <w:b/>
          <w:rtl/>
          <w:cs/>
          <w:lang w:val="ar_AE" w:bidi="ar_AE"/>
        </w:rPr>
        <w:t>العَتَلَة (إطار الحمل)</w:t>
      </w:r>
      <w:r>
        <w:rPr>
          <w:rtl/>
          <w:cs/>
          <w:lang w:val="ar_AE" w:bidi="ar_AE"/>
        </w:rPr>
        <w:t xml:space="preserve">. </w:t>
      </w:r>
    </w:p>
    <w:p>
      <w:pPr>
        <w:bidi/>
      </w:pPr>
      <w:r>
        <w:rPr>
          <w:rtl/>
          <w:cs/>
          <w:lang w:val="ar_AE" w:bidi="ar_AE"/>
        </w:rPr>
      </w:r>
      <w:r>
        <w:rPr>
          <w:rtl/>
          <w:cs/>
          <w:lang w:val="ar_AE" w:bidi="ar_AE"/>
        </w:rPr>
        <w:t xml:space="preserve">توقّفوا هنا وانظروا كمجموعة إلى صورة </w:t>
      </w:r>
      <w:r>
        <w:rPr>
          <w:b/>
          <w:rtl/>
          <w:cs/>
          <w:lang w:val="ar_AE" w:bidi="ar_AE"/>
        </w:rPr>
        <w:t>العتلة (إطار الحمل)</w:t>
      </w:r>
      <w:r>
        <w:rPr>
          <w:rtl/>
          <w:cs/>
          <w:lang w:val="ar_AE" w:bidi="ar_AE"/>
        </w:rPr>
        <w:t>. ناقشوا معًا الكلمة أو العبارة التي ستستخدمونها للتعبير عن كلمة العتلة (إطار الحمل). أوقفوا سماع هذا التسجيل الصوتي هنا.</w:t>
      </w:r>
    </w:p>
    <w:p>
      <w:pPr>
        <w:bidi/>
      </w:pPr>
      <w:r>
        <w:rPr>
          <w:rtl/>
          <w:cs/>
          <w:lang w:val="ar_AE" w:bidi="ar_AE"/>
        </w:rPr>
      </w:r>
      <w:r>
        <w:rPr>
          <w:rtl/>
          <w:cs/>
          <w:lang w:val="ar_AE" w:bidi="ar_AE"/>
        </w:rPr>
        <w:t xml:space="preserve">وسيغطي الكهنة </w:t>
      </w:r>
      <w:r>
        <w:rPr>
          <w:b/>
          <w:rtl/>
          <w:cs/>
          <w:lang w:val="ar_AE" w:bidi="ar_AE"/>
        </w:rPr>
        <w:t>المذبح</w:t>
      </w:r>
      <w:r>
        <w:rPr>
          <w:rtl/>
          <w:cs/>
          <w:lang w:val="ar_AE" w:bidi="ar_AE"/>
        </w:rPr>
        <w:t xml:space="preserve"> الذهبي وأمتعة أخرى موجودة في القُدس ويجهّزونها للحمل. استخدموا الكلمة أو العبارة نفسها التي استخدمتموها في المقاطع السابقة للإشارة إلى كلمة مذبح. وانظروا كلمة </w:t>
      </w:r>
      <w:r>
        <w:rPr>
          <w:rtl/>
          <w:cs/>
          <w:lang w:val="ar_AE" w:bidi="ar_AE"/>
        </w:rPr>
        <w:t>مذبح</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وسيزيل الكهنة الرماد من المذبح النحاسي ويغطِّون المذبح بقماش أرجواني. وهذا لون أحمر/أرجواني. </w:t>
      </w:r>
    </w:p>
    <w:p>
      <w:pPr>
        <w:bidi/>
      </w:pPr>
      <w:r>
        <w:rPr>
          <w:rtl/>
          <w:cs/>
          <w:lang w:val="ar_AE" w:bidi="ar_AE"/>
        </w:rPr>
      </w:r>
      <w:r>
        <w:rPr>
          <w:rtl/>
          <w:cs/>
          <w:lang w:val="ar_AE" w:bidi="ar_AE"/>
        </w:rPr>
        <w:t xml:space="preserve">توقّفوا هنا وانظروا معًا كمجموعة إلى صورة قطعة </w:t>
      </w:r>
      <w:r>
        <w:rPr>
          <w:rtl/>
          <w:cs/>
          <w:lang w:val="ar_AE" w:bidi="ar_AE"/>
        </w:rPr>
        <w:t>قماش أحمر/أرجواني</w:t>
      </w:r>
      <w:r>
        <w:rPr>
          <w:rtl/>
          <w:cs/>
          <w:lang w:val="ar_AE" w:bidi="ar_AE"/>
        </w:rPr>
        <w:t xml:space="preserve"> إن لزم الأمر. أوقفوا سماع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الأرجوان</w:t>
      </w:r>
      <w:r>
        <w:rPr>
          <w:rtl/>
          <w:cs/>
          <w:lang w:val="ar_AE" w:bidi="ar_AE"/>
        </w:rPr>
        <w:t>. 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ألعازار، وهو ابن هارون الأكبر الذي لا يزال على قيد الحياة، هو المسؤول عن حمل الزيت الذي يستخدمه الكهنة في المنارة وحمل البخور الخاص، وهو خليط من الأطياب التي لها رائحة طيبة عندما يحرقها الناس.</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بخور</w:t>
      </w:r>
      <w:r>
        <w:rPr>
          <w:rtl/>
          <w:cs/>
          <w:lang w:val="ar_AE" w:bidi="ar_AE"/>
        </w:rPr>
        <w:t>. 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كما أن ألعازار، ابن هارون </w:t>
      </w:r>
      <w:r>
        <w:rPr>
          <w:b/>
          <w:rtl/>
          <w:cs/>
          <w:lang w:val="ar_AE" w:bidi="ar_AE"/>
        </w:rPr>
        <w:t>الكاهن</w:t>
      </w:r>
      <w:r>
        <w:rPr>
          <w:rtl/>
          <w:cs/>
          <w:lang w:val="ar_AE" w:bidi="ar_AE"/>
        </w:rPr>
        <w:t xml:space="preserve">، مسؤول أيضًا عن حمل </w:t>
      </w:r>
      <w:r>
        <w:rPr>
          <w:b/>
          <w:rtl/>
          <w:cs/>
          <w:lang w:val="ar_AE" w:bidi="ar_AE"/>
        </w:rPr>
        <w:t>تقدمة الحبوب</w:t>
      </w:r>
      <w:r>
        <w:rPr>
          <w:rtl/>
          <w:cs/>
          <w:lang w:val="ar_AE" w:bidi="ar_AE"/>
        </w:rPr>
        <w:t xml:space="preserve"> الدائمة ودهن </w:t>
      </w:r>
      <w:r>
        <w:rPr>
          <w:b/>
          <w:rtl/>
          <w:cs/>
          <w:lang w:val="ar_AE" w:bidi="ar_AE"/>
        </w:rPr>
        <w:t>المسحة</w:t>
      </w:r>
      <w:r>
        <w:rPr>
          <w:rtl/>
          <w:cs/>
          <w:lang w:val="ar_AE" w:bidi="ar_AE"/>
        </w:rPr>
        <w:t xml:space="preserve">، وعن كل ما في المسكن. انظروا تعبير </w:t>
      </w:r>
      <w:r>
        <w:rPr>
          <w:b/>
          <w:rtl/>
          <w:cs/>
          <w:lang w:val="ar_AE" w:bidi="ar_AE"/>
        </w:rPr>
        <w:t>تقدمة الحبوب</w:t>
      </w:r>
      <w:r>
        <w:rPr>
          <w:rtl/>
          <w:cs/>
          <w:lang w:val="ar_AE" w:bidi="ar_AE"/>
        </w:rPr>
        <w:t xml:space="preserve"> و</w:t>
      </w:r>
      <w:r>
        <w:rPr>
          <w:rtl/>
          <w:cs/>
          <w:lang w:val="ar_AE" w:bidi="ar_AE"/>
        </w:rPr>
        <w:t>المسحة</w:t>
      </w:r>
      <w:r>
        <w:rPr>
          <w:rtl/>
          <w:cs/>
          <w:lang w:val="ar_AE" w:bidi="ar_AE"/>
        </w:rPr>
        <w:t xml:space="preserve"> في قاموس الكلمات الرئيسية لمزيد من المعلومات. استخدموا الكلمة نفسها التي استخدمتموها في المقاطع السابقة للإشارة إلى كاهن، وتذكّروا أن كلمة </w:t>
      </w:r>
      <w:r>
        <w:rPr>
          <w:rtl/>
          <w:cs/>
          <w:lang w:val="ar_AE" w:bidi="ar_AE"/>
        </w:rPr>
        <w:t>كاهن</w:t>
      </w:r>
      <w:r>
        <w:rPr>
          <w:rtl/>
          <w:cs/>
          <w:lang w:val="ar_AE" w:bidi="ar_AE"/>
        </w:rPr>
        <w:t xml:space="preserve"> هي كلمة في قاموس الكلمات الرئيسية.</w:t>
      </w:r>
    </w:p>
    <w:p>
      <w:pPr>
        <w:bidi/>
      </w:pPr>
      <w:r>
        <w:rPr>
          <w:rtl/>
          <w:cs/>
          <w:lang w:val="ar_AE" w:bidi="ar_AE"/>
        </w:rPr>
      </w:r>
      <w:r>
        <w:rPr>
          <w:rtl/>
          <w:cs/>
          <w:lang w:val="ar_AE" w:bidi="ar_AE"/>
        </w:rPr>
        <w:t xml:space="preserve">لا يريد الرب أن يموت القهاتيون عندما يخدمون الرب في المَسكن. وهو يريد من الكهنة أن يكونوا حذرين عندما يُجهِّز الكهنة كل شيء في </w:t>
      </w:r>
      <w:r>
        <w:rPr>
          <w:b/>
          <w:rtl/>
          <w:cs/>
          <w:lang w:val="ar_AE" w:bidi="ar_AE"/>
        </w:rPr>
        <w:t>القُدس</w:t>
      </w:r>
      <w:r>
        <w:rPr>
          <w:rtl/>
          <w:cs/>
          <w:lang w:val="ar_AE" w:bidi="ar_AE"/>
        </w:rPr>
        <w:t xml:space="preserve"> أو المسكن لوقت انتقال المحلة. ولا يريد الرب أن يرى القهاتيون الأشياء المُقَدَّسة في المَسكن ويموتوا. استخدموا الكلمة أو العبارة ذاتها التي استخدمتموها في المقاطع السابقة للإشارة إلى القُدس. وابحثوا عن كلمة </w:t>
      </w:r>
      <w:r>
        <w:rPr>
          <w:rtl/>
          <w:cs/>
          <w:lang w:val="ar_AE" w:bidi="ar_AE"/>
        </w:rPr>
        <w:t>القُدس</w:t>
      </w:r>
      <w:r>
        <w:rPr>
          <w:rtl/>
          <w:cs/>
          <w:lang w:val="ar_AE" w:bidi="ar_AE"/>
        </w:rPr>
        <w:t xml:space="preserve"> في قاموس الكلمات الرئيسية للمزيد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4:21–28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4: 21- 28 واحفظوه في قلوبكم.</w:t>
      </w:r>
    </w:p>
    <w:p>
      <w:pPr>
        <w:bidi/>
      </w:pPr>
      <w:r>
        <w:rPr>
          <w:rtl/>
          <w:cs/>
          <w:lang w:val="ar_AE" w:bidi="ar_AE"/>
        </w:rPr>
      </w:r>
      <w:r>
        <w:rPr>
          <w:rtl/>
          <w:cs/>
          <w:lang w:val="ar_AE" w:bidi="ar_AE"/>
        </w:rPr>
        <w:t>استمعوا إلى نسخة صوتية من سفر العدد 4: 21- 28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4 : 21 - 28 من الترجمة الأسهل للفهم.</w:t>
      </w:r>
    </w:p>
    <w:p>
      <w:pPr>
        <w:bidi/>
      </w:pPr>
      <w:r>
        <w:rPr>
          <w:rtl/>
          <w:cs/>
          <w:lang w:val="ar_AE" w:bidi="ar_AE"/>
        </w:rPr>
      </w:r>
      <w:r>
        <w:rPr>
          <w:rtl/>
          <w:cs/>
          <w:lang w:val="ar_AE" w:bidi="ar_AE"/>
        </w:rPr>
        <w:t>في هذا المقطع، يعطي الرب تعليمات لموسى في خيمة الاجتماع. كان بنو إسرائيل يخيِّمون في البرية بالقرب من جبل سيناء. ويواصل الرب إعطاء تعليمات عن كيفية نقل بني إسرائيل خيمة الاجتماع عندما ينقِل بنو إسرائيل المَحَلَّة في الطريق إلى الأرض التي وعد بها الرب بني إسرائيل.</w:t>
      </w:r>
    </w:p>
    <w:p>
      <w:pPr>
        <w:bidi/>
      </w:pPr>
      <w:r>
        <w:rPr>
          <w:rtl/>
          <w:cs/>
          <w:lang w:val="ar_AE" w:bidi="ar_AE"/>
        </w:rPr>
      </w:r>
      <w:r>
        <w:rPr>
          <w:rtl/>
          <w:cs/>
          <w:lang w:val="ar_AE" w:bidi="ar_AE"/>
        </w:rPr>
        <w:t>يتحدث الرب إلى موسى، لكننا لا نعرف إن كان هارون موجودًا مع موسى أم لا. في المقطع السابق، أعطى الرب تعليمات عن القهاتيين. والآن يواصل يهوه إعطاء التعليمات ويطلب من موسى أن يُجري إحصاءً دقيقاً للشعب، لنسل جرشون، ابن لاوي.</w:t>
      </w:r>
    </w:p>
    <w:p>
      <w:pPr>
        <w:bidi/>
      </w:pPr>
      <w:r>
        <w:rPr>
          <w:rtl/>
          <w:cs/>
          <w:lang w:val="ar_AE" w:bidi="ar_AE"/>
        </w:rPr>
      </w:r>
      <w:r>
        <w:rPr>
          <w:rtl/>
          <w:cs/>
          <w:lang w:val="ar_AE" w:bidi="ar_AE"/>
        </w:rPr>
        <w:t>وكما هو الحال مع تعداد القهاتيين، يريد الرب من موسى وهارون أن يرتبا المعلومات من التعداد حسب اسم العشيرة واسم الأب لكل مجموعة عائلية. ويريد الرب من موسى وهارون أن يحصيا الرجال الذين تتراوح أعمارهم بين ثلاثين وخمسين سنة. هؤلاء الرجال بالغون بما فيه الكفاية ليكونوا أقوياء ومسؤولين للقيام بالعمل الماهر من أجل الرب. ونعلم من مقاطع أخرى في الكتاب المُقَدَّس أن الرجال يخدمون في خيمة الاجتماع من 25 إلى 50 سنة. ويمكن للرجال الذين تتراوح أعمارهم بين 25 و30 عامًا أن يعملوا كمتدرِّبين، ويتعلمون كيفية القيام بهذا العمل. ونحن لا نعرف لماذا يُعدّ الرجال الأصغر سنًا غير مناسبين للقيام بهذا العمل. من المحتمل أن بني إسرائيل كانوا بحاجة إلى الرجال الأصغر سنًا للدفاع عنهم أثناء سفرهم، لأن الشباب كانوا أفضل سن للقتال في المعارك. ويريد الرب من الرجال الجرشونيين أن يقوموا بعمل بدني باستخدام قوتهم وأجسادهم. وهذا العمل يختلف عن الخدمة في خيمة الاجتماع التي أعطاها الرب للقهاتيين. فسيخدم الجرّشونيون الرب من خلال إنزال خيمة الاجتماع وحملها وتركيبها.</w:t>
      </w:r>
    </w:p>
    <w:p>
      <w:pPr>
        <w:bidi/>
      </w:pPr>
      <w:r>
        <w:rPr>
          <w:rtl/>
          <w:cs/>
          <w:lang w:val="ar_AE" w:bidi="ar_AE"/>
        </w:rPr>
      </w:r>
      <w:r>
        <w:rPr>
          <w:rtl/>
          <w:cs/>
          <w:lang w:val="ar_AE" w:bidi="ar_AE"/>
        </w:rPr>
        <w:t>توقّفوا هنا وناقشوا هذا السؤال كمجموعة: ما الوظائف التي يُنظر إليها على أنها أكثر تميزًا أو أهمية بين شعبكم؟ وما الذي يجعلها مميزة أو أكثر أهمية من الوظائف الأخرى؟ أوقفوا سماع هذا التسجيل الصوتي هنا.</w:t>
      </w:r>
    </w:p>
    <w:p>
      <w:pPr>
        <w:bidi/>
      </w:pPr>
      <w:r>
        <w:rPr>
          <w:rtl/>
          <w:cs/>
          <w:lang w:val="ar_AE" w:bidi="ar_AE"/>
        </w:rPr>
      </w:r>
      <w:r>
        <w:rPr>
          <w:rtl/>
          <w:cs/>
          <w:lang w:val="ar_AE" w:bidi="ar_AE"/>
        </w:rPr>
        <w:t>سيحمل الجرشونيون الشُقق التي تصنع جدران المسكن (خيمة الاجتماع) وسقفه. والشُقق (الستائر) هي قطع من القماش تُعلَّق بأشظَّة (مشابك) أو على عارضة في الأعلى. وقد تغطي الستائر النوافذ لمنع دخول الضوء أو يمكن استخدامها لتشكيل حاجز بين مكان وآخر. وتشكِّل ستائر (شُقَق) المسكن جدران الخيمة. وسيحمل الجرشونيون الطبقات الداخلية والخارجية على حد سواء لخيمة الاجتماع.</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المسكن والدار الخارجية</w:t>
      </w:r>
      <w:r>
        <w:rPr>
          <w:rtl/>
          <w:cs/>
          <w:lang w:val="ar_AE" w:bidi="ar_AE"/>
        </w:rPr>
        <w:t>، إن لزم الأمر. أوقفوا سماع هذا التسجيل الصوتي هنا.</w:t>
      </w:r>
    </w:p>
    <w:p>
      <w:pPr>
        <w:bidi/>
      </w:pPr>
      <w:r>
        <w:rPr>
          <w:rtl/>
          <w:cs/>
          <w:lang w:val="ar_AE" w:bidi="ar_AE"/>
        </w:rPr>
      </w:r>
      <w:r>
        <w:rPr>
          <w:rtl/>
          <w:cs/>
          <w:lang w:val="ar_AE" w:bidi="ar_AE"/>
        </w:rPr>
        <w:t>لقد صنع بنو إسرائيل الطبقة الخارجية للمسكن من جلد جيد (جلد تُخَس). ويسمى هذا أحيانًا جلد الماعز أو الجلد. ومع ذلك، ربما صنع بنو إسرائيل الغطاء الجلدي هذا من جلد حيوان بحري يُدعى الأطوم وهو الذي يعيش في البحر الأحمر، أو من دلافين أو خنازير البحر.</w:t>
      </w:r>
    </w:p>
    <w:p>
      <w:pPr>
        <w:bidi/>
      </w:pPr>
      <w:r>
        <w:rPr>
          <w:rtl/>
          <w:cs/>
          <w:lang w:val="ar_AE" w:bidi="ar_AE"/>
        </w:rPr>
      </w:r>
      <w:r>
        <w:rPr>
          <w:rtl/>
          <w:cs/>
          <w:lang w:val="ar_AE" w:bidi="ar_AE"/>
        </w:rPr>
        <w:t xml:space="preserve">توقّفوا هنا وانظروا معًا كمجموعة إلى صورة </w:t>
      </w:r>
      <w:r>
        <w:rPr>
          <w:rtl/>
          <w:cs/>
          <w:lang w:val="ar_AE" w:bidi="ar_AE"/>
        </w:rPr>
        <w:t>حيوان الأطوم</w:t>
      </w:r>
      <w:r>
        <w:rPr>
          <w:rtl/>
          <w:cs/>
          <w:lang w:val="ar_AE" w:bidi="ar_AE"/>
        </w:rPr>
        <w:t>، إن لزم الأمر. أوقفوا سماع هذا التسجيل الصوتي هنا.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دولفين</w:t>
      </w:r>
      <w:r>
        <w:rPr>
          <w:rtl/>
          <w:cs/>
          <w:lang w:val="ar_AE" w:bidi="ar_AE"/>
        </w:rPr>
        <w:t>، إن لزم الأمر. أوقفوا سماع هذا التسجيل الصوتي هنا.</w:t>
      </w:r>
    </w:p>
    <w:p>
      <w:pPr>
        <w:bidi/>
      </w:pPr>
      <w:r>
        <w:rPr>
          <w:rtl/>
          <w:cs/>
          <w:lang w:val="ar_AE" w:bidi="ar_AE"/>
        </w:rPr>
      </w:r>
      <w:r>
        <w:rPr>
          <w:rtl/>
          <w:cs/>
          <w:lang w:val="ar_AE" w:bidi="ar_AE"/>
        </w:rPr>
        <w:t>سيحمل الجرشونيون الحجاب، أو سجف المدخل، الموجود عند مدخل المسكن. ويحمل الجرشونيون أيضًا أستار الدار الخارجية وحجاب المدخل عند مدخل الدار. كذلك يحمل الجرشونيون الأوتار، أو الحبال، التي تُثبت الستائر والسجف على الأعمدة الداعمة. سيحمل الجرشونيون جميع الستائر والحبال في المسكن والدار الخارجية.</w:t>
      </w:r>
    </w:p>
    <w:p>
      <w:pPr>
        <w:bidi/>
      </w:pPr>
      <w:r>
        <w:rPr>
          <w:rtl/>
          <w:cs/>
          <w:lang w:val="ar_AE" w:bidi="ar_AE"/>
        </w:rPr>
      </w:r>
      <w:r>
        <w:rPr>
          <w:rtl/>
          <w:cs/>
          <w:lang w:val="ar_AE" w:bidi="ar_AE"/>
        </w:rPr>
        <w:t>والجرشونيون ليسوا مسؤولين عن حمل ألواح المسكن الخشبية والأعمدة والقواعد للمسكن أو الفناء. ولن يحمل الجرشونيون الأشياء باليد. فعلى الرغم من عدم ذِكْر ذلك هنا، إلا أننا سنعلم في فقرة لاحقة أن الجرشونيين سيستخدمون عربتين وأربعة ثيران لحمل هذه الأشياء.</w:t>
      </w:r>
    </w:p>
    <w:p>
      <w:pPr>
        <w:bidi/>
      </w:pPr>
      <w:r>
        <w:rPr>
          <w:rtl/>
          <w:cs/>
          <w:lang w:val="ar_AE" w:bidi="ar_AE"/>
        </w:rPr>
      </w:r>
      <w:r>
        <w:rPr>
          <w:rtl/>
          <w:cs/>
          <w:lang w:val="ar_AE" w:bidi="ar_AE"/>
        </w:rPr>
        <w:t xml:space="preserve">توقّفوا هنا وانظروا إلى صورة </w:t>
      </w:r>
      <w:r>
        <w:rPr>
          <w:rtl/>
          <w:cs/>
          <w:lang w:val="ar_AE" w:bidi="ar_AE"/>
        </w:rPr>
        <w:t>اثنين من الثيران تحت نير مع عربة</w:t>
      </w:r>
      <w:r>
        <w:rPr>
          <w:rtl/>
          <w:cs/>
          <w:lang w:val="ar_AE" w:bidi="ar_AE"/>
        </w:rPr>
        <w:t>. أوقفوا سماع هذا التسجيل الصوتي هنا.</w:t>
      </w:r>
    </w:p>
    <w:p>
      <w:pPr>
        <w:bidi/>
      </w:pPr>
      <w:r>
        <w:rPr>
          <w:rtl/>
          <w:cs/>
          <w:lang w:val="ar_AE" w:bidi="ar_AE"/>
        </w:rPr>
      </w:r>
      <w:r>
        <w:rPr>
          <w:rtl/>
          <w:cs/>
          <w:lang w:val="ar_AE" w:bidi="ar_AE"/>
        </w:rPr>
        <w:t>وسَيُدير هارون وابناه، ألعازار وإيثامار الكاهنان، كل عمل الجرشونيين.</w:t>
      </w:r>
    </w:p>
    <w:p>
      <w:pPr>
        <w:bidi/>
      </w:pPr>
      <w:r>
        <w:rPr>
          <w:rtl/>
          <w:cs/>
          <w:lang w:val="ar_AE" w:bidi="ar_AE"/>
        </w:rPr>
      </w:r>
      <w:r>
        <w:rPr>
          <w:rtl/>
          <w:cs/>
          <w:lang w:val="ar_AE" w:bidi="ar_AE"/>
        </w:rPr>
        <w:t>توقّفوا هنا وناقشوا هذا السؤال: ناقشوا وقتًا عمل فيه مجتمعكم معًا في مشروع كبير. كيف قسمتم المهام، ومن كان مسؤولًا عن التيقن من أن الجميع يقومون بعملهم؟ أوقفوا سماع هذا التسجيل الصوتي هنا.</w:t>
      </w:r>
    </w:p>
    <w:p>
      <w:pPr>
        <w:bidi/>
      </w:pPr>
      <w:r>
        <w:rPr>
          <w:rtl/>
          <w:cs/>
          <w:lang w:val="ar_AE" w:bidi="ar_AE"/>
        </w:rPr>
      </w:r>
      <w:r>
        <w:rPr>
          <w:rtl/>
          <w:cs/>
          <w:lang w:val="ar_AE" w:bidi="ar_AE"/>
        </w:rPr>
        <w:t>سيخبر إيثامار، الابن الأصغر لهارون، الجرشونيين بما يجب عليهم فعله عندما يحمي الجرشونيون المسكن كجزء من واجب حراسة اللاويين.</w:t>
      </w:r>
    </w:p>
    <w:p>
      <w:pPr>
        <w:bidi/>
      </w:pPr>
      <w:r>
        <w:rPr>
          <w:rtl/>
          <w:cs/>
          <w:lang w:val="ar_AE" w:bidi="ar_AE"/>
        </w:rPr>
      </w:r>
      <w:r>
        <w:rPr>
          <w:rtl/>
          <w:cs/>
          <w:lang w:val="ar_AE" w:bidi="ar_AE"/>
        </w:rPr>
        <w:t>توقّفوا هنا وناقشوا هذا السؤال كمجموعة: احكوا قصة عن شخص أعطى شخصًا آخر غير متوقع وظيفة ليقوم بها. ربما يحدث هذا عندما يعطي شخص ما الابن الأصغر وظيفة من شأنها أن تذهب عادةً إلى الابن الأكبر، أو عندما تقوم امرأة بعمل الرجل.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4 : 21 - 28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يأمر الرب موسى أن يُحصي الرجال الجرشونيين الذين تتراوح أعمارهم بين ثلاثين وخمسين سنة. ويجب على موسى أن يسجل عدد الرجال ويكتب العشيرة والعائلة التي ينتمي إليها كل رجل.</w:t>
      </w:r>
    </w:p>
    <w:p>
      <w:pPr>
        <w:bidi/>
      </w:pPr>
      <w:r>
        <w:rPr>
          <w:rtl/>
          <w:cs/>
          <w:lang w:val="ar_AE" w:bidi="ar_AE"/>
        </w:rPr>
      </w:r>
      <w:r>
        <w:rPr>
          <w:b/>
          <w:rtl/>
          <w:cs/>
          <w:lang w:val="ar_AE" w:bidi="ar_AE"/>
        </w:rPr>
        <w:t>في المشهد الثاني:</w:t>
      </w:r>
      <w:r>
        <w:rPr>
          <w:rtl/>
          <w:cs/>
          <w:lang w:val="ar_AE" w:bidi="ar_AE"/>
        </w:rPr>
        <w:t xml:space="preserve"> يخبر الرب موسى أن الرجال الجرشونيين سيحملون جميع مواد الستائر والحبال للمسكن والدار الخارجية.</w:t>
      </w:r>
    </w:p>
    <w:p>
      <w:pPr>
        <w:bidi/>
      </w:pPr>
      <w:r>
        <w:rPr>
          <w:rtl/>
          <w:cs/>
          <w:lang w:val="ar_AE" w:bidi="ar_AE"/>
        </w:rPr>
      </w:r>
      <w:r>
        <w:rPr>
          <w:b/>
          <w:rtl/>
          <w:cs/>
          <w:lang w:val="ar_AE" w:bidi="ar_AE"/>
        </w:rPr>
        <w:t>في المشهد الثالث:</w:t>
      </w:r>
      <w:r>
        <w:rPr>
          <w:rtl/>
          <w:cs/>
          <w:lang w:val="ar_AE" w:bidi="ar_AE"/>
        </w:rPr>
        <w:t xml:space="preserve"> يخبر الرب موسى أن هارون وابنيه ألعازار وإيثامار، الكاهنان، سيشرفون على عمل الجرشونيين في خيمة الاجتماع. وسيخبر إيثامار الجرشونيين كيف يقومون بهذا العمل.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ألعازار</w:t>
      </w:r>
    </w:p>
    <w:p>
      <w:pPr>
        <w:pStyle w:val="ListBullet"/>
        <w:bidi/>
        <w:spacing w:line="240" w:lineRule="auto"/>
        <w:ind w:left="720"/>
      </w:pPr>
      <w:r>
        <w:rPr>
          <w:rtl/>
          <w:cs/>
          <w:lang w:val="ar_AE" w:bidi="ar_AE"/>
        </w:rPr>
      </w:r>
      <w:r>
        <w:rPr>
          <w:rtl/>
          <w:cs/>
          <w:lang w:val="ar_AE" w:bidi="ar_AE"/>
        </w:rPr>
        <w:t>إيثامار</w:t>
      </w:r>
    </w:p>
    <w:p>
      <w:pPr>
        <w:pStyle w:val="ListBullet"/>
        <w:bidi/>
        <w:spacing w:line="240" w:lineRule="auto"/>
        <w:ind w:left="720"/>
      </w:pPr>
      <w:r>
        <w:rPr>
          <w:rtl/>
          <w:cs/>
          <w:lang w:val="ar_AE" w:bidi="ar_AE"/>
        </w:rPr>
      </w:r>
      <w:r>
        <w:rPr>
          <w:rtl/>
          <w:cs/>
          <w:lang w:val="ar_AE" w:bidi="ar_AE"/>
        </w:rPr>
        <w:t>الرجال الجرشونيون من سِن ثلاثين إلى خمسين سنة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موسى موجود في خيمة الاجتماع، أي المسكن. وقد مَرَّ شهر واحد منذ أن قام بنو إسرائيل ببناء خيمة الاجتماع وما يزيد قليلًا عن عام منذ أن غادروا مصر. وكانت خيمة الاجتماع والمحلة المحيطة لبني إسرائيل موجودتين في البرية بجوار جبل سيناء.</w:t>
      </w:r>
    </w:p>
    <w:p>
      <w:pPr>
        <w:bidi/>
      </w:pPr>
      <w:r>
        <w:rPr>
          <w:rtl/>
          <w:cs/>
          <w:lang w:val="ar_AE" w:bidi="ar_AE"/>
        </w:rPr>
      </w:r>
      <w:r>
        <w:rPr>
          <w:rtl/>
          <w:cs/>
          <w:lang w:val="ar_AE" w:bidi="ar_AE"/>
        </w:rPr>
        <w:t xml:space="preserve">توقّفوا هنا وانظروا إلى خريطة </w:t>
      </w:r>
      <w:r>
        <w:rPr>
          <w:rtl/>
          <w:cs/>
          <w:lang w:val="ar_AE" w:bidi="ar_AE"/>
        </w:rPr>
        <w:t>الأرض المحيطة بجبل سيناء</w:t>
      </w:r>
      <w:r>
        <w:rPr>
          <w:rtl/>
          <w:cs/>
          <w:lang w:val="ar_AE" w:bidi="ar_AE"/>
        </w:rPr>
        <w:t>، إن لزم الأمر. أوقفوا سماع هذا التسجيل الصوتي هنا.</w:t>
      </w:r>
    </w:p>
    <w:p>
      <w:pPr>
        <w:bidi/>
      </w:pPr>
      <w:r>
        <w:rPr>
          <w:rtl/>
          <w:cs/>
          <w:lang w:val="ar_AE" w:bidi="ar_AE"/>
        </w:rPr>
      </w:r>
      <w:r>
        <w:rPr>
          <w:rtl/>
          <w:cs/>
          <w:lang w:val="ar_AE" w:bidi="ar_AE"/>
        </w:rPr>
        <w:t>يعطي الرب المزيد من التعليمات لموسى عن قيام بني إسرائيل بنقل خيمة الاجتماع من مَحَلَّة واحدة إلى مَحَلَّة جديدة. ولا نعرف ما إذا كان هارون موجودًا مع موسى أم لا. وربما أعطى الرب موسى التعليمات بشأن الجرشونيين مباشرة بعد أن أعطى الرب تعليماته بشأن القهاتيين، أو ربما أعطى الرب موسى هذه التعليمات في وقت مختلف.</w:t>
      </w:r>
    </w:p>
    <w:p>
      <w:pPr>
        <w:bidi/>
      </w:pPr>
      <w:r>
        <w:rPr>
          <w:rtl/>
          <w:cs/>
          <w:lang w:val="ar_AE" w:bidi="ar_AE"/>
        </w:rPr>
      </w:r>
      <w:r>
        <w:rPr>
          <w:rtl/>
          <w:cs/>
          <w:lang w:val="ar_AE" w:bidi="ar_AE"/>
        </w:rPr>
        <w:t>يريد الرب من موسى أن يُحصي الأشخاص الخاصين الذين يريد الرب أن يكونوا مسؤولين عن نقل الستائر والحبال الموجودة في خيمة الاجتماع. ويريد الرب رجالًا بالغين تتراوح أعمارهم بين ثلاثين وخمسين سنة من عشائر الجرشونيين ليقوموا بهذا العمل. وسوف تتذكرون من المقطع السابق أن الرجال الأصغر سنًا قد يقومون بواجبات أخرى أثناء ارتحال المَحَلَّة، وقد لا يكون الرجال الأكبر سنًا أقوياء بما يكفي لنقل الأشياء.</w:t>
      </w:r>
    </w:p>
    <w:p>
      <w:pPr>
        <w:bidi/>
      </w:pPr>
      <w:r>
        <w:rPr>
          <w:rtl/>
          <w:cs/>
          <w:lang w:val="ar_AE" w:bidi="ar_AE"/>
        </w:rPr>
      </w:r>
      <w:r>
        <w:rPr>
          <w:rtl/>
          <w:cs/>
          <w:lang w:val="ar_AE" w:bidi="ar_AE"/>
        </w:rPr>
        <w:t>ويخبر الرب موسى أن الجرشونيين سينقلون كل ما يتعلق بالستائر والطبقات الخارجية لخيمة المسكن والدار، وسجف الباب أو ستائر مدخل المسكن، والدار وحبال ستائر خيمة المسكن والدار. وسيفعل الجرشونيون كل ما يحتاج إليه الكهنة منهم لنقل هذه الأشياء من مَحَلَّة واحدة إلى مَحَلَّة جديدة.</w:t>
      </w:r>
    </w:p>
    <w:p>
      <w:pPr>
        <w:bidi/>
      </w:pPr>
      <w:r>
        <w:rPr>
          <w:rtl/>
          <w:cs/>
          <w:lang w:val="ar_AE" w:bidi="ar_AE"/>
        </w:rPr>
      </w:r>
      <w:r>
        <w:rPr>
          <w:rtl/>
          <w:cs/>
          <w:lang w:val="ar_AE" w:bidi="ar_AE"/>
        </w:rPr>
        <w:t>توقّفوا هنا وافعلوا هذا النشاط كمجموعة: كيف تزيلون بناءً مؤقتًا يعيش فيه الناس أو ينامون فيه لتجهيزه للانتقال إلى مكان جديد؟ وبأي ترتيب ستحزمون الأجزاء أو الطبقات المختلفة؟ أوقفوا سماع هذا التسجيل الصوتي هنا.</w:t>
      </w:r>
    </w:p>
    <w:p>
      <w:pPr>
        <w:bidi/>
      </w:pPr>
      <w:r>
        <w:rPr>
          <w:rtl/>
          <w:cs/>
          <w:lang w:val="ar_AE" w:bidi="ar_AE"/>
        </w:rPr>
      </w:r>
      <w:r>
        <w:rPr>
          <w:rtl/>
          <w:cs/>
          <w:lang w:val="ar_AE" w:bidi="ar_AE"/>
        </w:rPr>
        <w:t>وسيشرف هارون، رئيس الكهنة، وابنيه ألعازار وإيثامار على عمل إنزال الأشياء، وحملها، وإعادتها إلى مكانها ثانية. فيخبر إيثامار الجرشونيين بما يجب عليهم فعله بينما يقوم الجرشونيون بعملهم.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4 : 21 - 28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أليعازر</w:t>
      </w:r>
    </w:p>
    <w:p>
      <w:pPr>
        <w:pStyle w:val="ListBullet"/>
        <w:bidi/>
        <w:spacing w:line="240" w:lineRule="auto"/>
        <w:ind w:left="720"/>
      </w:pPr>
      <w:r>
        <w:rPr>
          <w:rtl/>
          <w:cs/>
          <w:lang w:val="ar_AE" w:bidi="ar_AE"/>
        </w:rPr>
      </w:r>
      <w:r>
        <w:rPr>
          <w:rtl/>
          <w:cs/>
          <w:lang w:val="ar_AE" w:bidi="ar_AE"/>
        </w:rPr>
        <w:t>إيثامار</w:t>
      </w:r>
    </w:p>
    <w:p>
      <w:pPr>
        <w:pStyle w:val="ListBullet"/>
        <w:bidi/>
        <w:spacing w:line="240" w:lineRule="auto"/>
        <w:ind w:left="720"/>
      </w:pPr>
      <w:r>
        <w:rPr>
          <w:rtl/>
          <w:cs/>
          <w:lang w:val="ar_AE" w:bidi="ar_AE"/>
        </w:rPr>
      </w:r>
      <w:r>
        <w:rPr>
          <w:rtl/>
          <w:cs/>
          <w:lang w:val="ar_AE" w:bidi="ar_AE"/>
        </w:rPr>
        <w:t>الرجال الجرشونيون من ثلاثين إلى خمسين سنة</w:t>
      </w:r>
    </w:p>
    <w:p>
      <w:pPr>
        <w:bidi/>
      </w:pPr>
      <w:r>
        <w:rPr>
          <w:rtl/>
          <w:cs/>
          <w:lang w:val="ar_AE" w:bidi="ar_AE"/>
        </w:rPr>
      </w:r>
      <w:r>
        <w:rPr>
          <w:rtl/>
          <w:cs/>
          <w:lang w:val="ar_AE" w:bidi="ar_AE"/>
        </w:rPr>
        <w:t>خلال التمثيل، اطلبوا من هارون، وألعازار، وإيثامار والرجال الجرشونيين أن يمثلوا تنفيذ التعليمات التي يعطيها الرب لموسى.</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يأمر الرب موسى بإحصاء الرجال الجرشونيين الذين تتراوح أعمارهم بين 30 و50 سنة. ويريد الرب من موسى أن يسجل الرجال حسب العشيرة واسم العائلة.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بأشياء مثل: "أريد أن يعرف موسى أي من الجرشونيين سيخدمني بحمل خيمة الاجتماع"، أو: "لدي عمل من أجل الجرشونيين ليفعلوه.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ويخبر الرب موسى أن الجرشونيين سيخدمون الرب بحمل الستائر (الشُقق) والأغطية الخارجية وسجف الباب والحبال من المسكن من مَحَلَّة واحدة إلى مَحَلَّة أُخرى. وسيحمل الجرشونيون أيضًا أستار الدار وسجف باب المدخل والحبال للساحة الخارجية حول المسكن، من مَحَلَّة واحدة إلى مَحَلَّة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الجرشونيين: "بماذا تشعر أو فيمَ تفكِّر؟" قد يجيب الشخص بأشياء مثل: "أنا سعيد لأن الرب يثق في عشائرنا لأجل هذا العمل"، أو "الستائر (الشُقق) جميلة لكنها ثقيلة جدًا لحملها"، أو "سنحتاج إلى الكثير من شعبنا لتفكيك هذه الستائر. كيف سننقل كل هذه الستائر الثقيلة؟"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يريد الرب من هارون وابناه ألعازار وإيثامار، أن يشرفوا على عمل الجرشونيين. وسيكون إيثامار مسؤولًا عن عمل الجرشونيين عندما يعمل الجرشونيون في حراسة بناء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ألعازار: "بماذا تشعر أو تفكر؟" قد يجيب الشخص بأشياء مثل: "سأحرص على أن يعتني الجرشونيين بالمسكن عندما نحتاج إلى نقله".</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يجب أن نتأكد من أن الجرشونيين يحملون كل ما أمر الرب الجرشونيين أن يحملوه."</w:t>
      </w:r>
    </w:p>
    <w:p>
      <w:pPr>
        <w:pStyle w:val="ListBullet"/>
        <w:bidi/>
        <w:spacing w:line="240" w:lineRule="auto"/>
        <w:ind w:left="720"/>
      </w:pPr>
      <w:r>
        <w:rPr>
          <w:rtl/>
          <w:cs/>
          <w:lang w:val="ar_AE" w:bidi="ar_AE"/>
        </w:rPr>
      </w:r>
      <w:r>
        <w:rPr>
          <w:rtl/>
          <w:cs/>
          <w:lang w:val="ar_AE" w:bidi="ar_AE"/>
        </w:rPr>
        <w:t>اسألوا الشخص الذي يؤدي دور إيثامار: "بماذا تشعر أو تفكِّر؟" قد يجيب الشخص بأشياء مثل: "سأحرص على أن يحمل الجرشونيون خيمة الاجتماع بشكل جيد إلى محلتنا الجديدة"، أو: "سأخدم الرب جيدًا بينما أخبر الجرشونيين بما يجب عليهم فعله".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4 : 21 - 28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يعطي </w:t>
      </w:r>
      <w:r>
        <w:rPr>
          <w:b/>
          <w:rtl/>
          <w:cs/>
          <w:lang w:val="ar_AE" w:bidi="ar_AE"/>
        </w:rPr>
        <w:t>الرب (يهوه)</w:t>
      </w:r>
      <w:r>
        <w:rPr>
          <w:rtl/>
          <w:cs/>
          <w:lang w:val="ar_AE" w:bidi="ar_AE"/>
        </w:rPr>
        <w:t xml:space="preserve"> تعليمات لموسى وهارون. والرب (يهوه) هو الاسم الشخصي لله. وفي هذا المقطع، يُدعى الله باسم الرب (يهوه). احرصوا على ترجمة اسم الرب (يهوه) بالطريقة نفسها التي استخدمتموها في المقاطع السابقة، وتذكّروا أن اسم </w:t>
      </w:r>
      <w:r>
        <w:rPr>
          <w:rtl/>
          <w:cs/>
          <w:lang w:val="ar_AE" w:bidi="ar_AE"/>
        </w:rPr>
        <w:t>الرب (يهوه)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يأمر الرب موسى وهارون أن يُجريا </w:t>
      </w:r>
      <w:r>
        <w:rPr>
          <w:b/>
          <w:rtl/>
          <w:cs/>
          <w:lang w:val="ar_AE" w:bidi="ar_AE"/>
        </w:rPr>
        <w:t>إحصاء</w:t>
      </w:r>
      <w:r>
        <w:rPr>
          <w:rtl/>
          <w:cs/>
          <w:lang w:val="ar_AE" w:bidi="ar_AE"/>
        </w:rPr>
        <w:t xml:space="preserve"> </w:t>
      </w:r>
      <w:r>
        <w:rPr>
          <w:b/>
          <w:rtl/>
          <w:cs/>
          <w:lang w:val="ar_AE" w:bidi="ar_AE"/>
        </w:rPr>
        <w:t>لعشائر</w:t>
      </w:r>
      <w:r>
        <w:rPr>
          <w:rtl/>
          <w:cs/>
          <w:lang w:val="ar_AE" w:bidi="ar_AE"/>
        </w:rPr>
        <w:t xml:space="preserve"> الجرشونيين. استخدموا الكلمات أو العبارات نفسها التي استخدمتموها في المقاطع السابقة لكلمة تعداد ولكلمة عشائر.</w:t>
      </w:r>
    </w:p>
    <w:p>
      <w:pPr>
        <w:bidi/>
      </w:pPr>
      <w:r>
        <w:rPr>
          <w:rtl/>
          <w:cs/>
          <w:lang w:val="ar_AE" w:bidi="ar_AE"/>
        </w:rPr>
      </w:r>
      <w:r>
        <w:rPr>
          <w:rtl/>
          <w:cs/>
          <w:lang w:val="ar_AE" w:bidi="ar_AE"/>
        </w:rPr>
        <w:t xml:space="preserve">وسيقوم الجرشونيون بالعمل البدني من أجل </w:t>
      </w:r>
      <w:r>
        <w:rPr>
          <w:b/>
          <w:rtl/>
          <w:cs/>
          <w:lang w:val="ar_AE" w:bidi="ar_AE"/>
        </w:rPr>
        <w:t>خدمة</w:t>
      </w:r>
      <w:r>
        <w:rPr>
          <w:rtl/>
          <w:cs/>
          <w:lang w:val="ar_AE" w:bidi="ar_AE"/>
        </w:rPr>
        <w:t xml:space="preserve"> الرب في خيمة الاجتماع. استخدموا الكلمات أو العبارات نفسها التي استخدمتموها في المقاطع السابقة للإشارة إلى الطريقة الخاصة التي سيخدم بها اللاويون. ومع ذلك، فإن نوع العمل الذي سيقوم به الجرشونيون لخدمة الرب يختلف عن عمل القهاتيين؛ فعمل الجرشونيين هو عمل بدني ويتطلب قوة جسدية.</w:t>
      </w:r>
    </w:p>
    <w:p>
      <w:pPr>
        <w:bidi/>
      </w:pPr>
      <w:r>
        <w:rPr>
          <w:rtl/>
          <w:cs/>
          <w:lang w:val="ar_AE" w:bidi="ar_AE"/>
        </w:rPr>
      </w:r>
      <w:r>
        <w:rPr>
          <w:rtl/>
          <w:cs/>
          <w:lang w:val="ar_AE" w:bidi="ar_AE"/>
        </w:rPr>
        <w:t xml:space="preserve">استخدموا الكلمة نفسها التي استخدمتموها في المقاطع السابقة للإشارة إلى </w:t>
      </w:r>
      <w:r>
        <w:rPr>
          <w:b/>
          <w:rtl/>
          <w:cs/>
          <w:lang w:val="ar_AE" w:bidi="ar_AE"/>
        </w:rPr>
        <w:t>المسكن (خيمة الاجتماع)</w:t>
      </w:r>
      <w:r>
        <w:rPr>
          <w:rtl/>
          <w:cs/>
          <w:lang w:val="ar_AE" w:bidi="ar_AE"/>
        </w:rPr>
        <w:t xml:space="preserve">. ولمزيد من المعلومات عن </w:t>
      </w:r>
      <w:r>
        <w:rPr>
          <w:rtl/>
          <w:cs/>
          <w:lang w:val="ar_AE" w:bidi="ar_AE"/>
        </w:rPr>
        <w:t>المسكن (خيمة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وسيحمل الجرشونيون الشُقق (</w:t>
      </w:r>
      <w:r>
        <w:rPr>
          <w:b/>
          <w:rtl/>
          <w:cs/>
          <w:lang w:val="ar_AE" w:bidi="ar_AE"/>
        </w:rPr>
        <w:t>الستائر</w:t>
      </w:r>
      <w:r>
        <w:rPr>
          <w:rtl/>
          <w:cs/>
          <w:lang w:val="ar_AE" w:bidi="ar_AE"/>
        </w:rPr>
        <w:t>)، أي الحوائط المعلقة للمسكن (خيمة الاجتماع). استخدموا الكلمة نفسها التي استخدمتموها في المقاطع السابقة للإشارة إلى الشُقق (الستائر).</w:t>
      </w:r>
    </w:p>
    <w:p>
      <w:pPr>
        <w:bidi/>
      </w:pPr>
      <w:r>
        <w:rPr>
          <w:rtl/>
          <w:cs/>
          <w:lang w:val="ar_AE" w:bidi="ar_AE"/>
        </w:rPr>
      </w:r>
      <w:r>
        <w:rPr>
          <w:rtl/>
          <w:cs/>
          <w:lang w:val="ar_AE" w:bidi="ar_AE"/>
        </w:rPr>
        <w:t xml:space="preserve">كما سيحمل الجرشونيون الغطاء الخارجي لخيمة الاجتماع، والتي صنعها عُمَّال مهرة من </w:t>
      </w:r>
      <w:r>
        <w:rPr>
          <w:b/>
          <w:rtl/>
          <w:cs/>
          <w:lang w:val="ar_AE" w:bidi="ar_AE"/>
        </w:rPr>
        <w:t>الجلد الجيد (جلد التُخَس)</w:t>
      </w:r>
      <w:r>
        <w:rPr>
          <w:rtl/>
          <w:cs/>
          <w:lang w:val="ar_AE" w:bidi="ar_AE"/>
        </w:rPr>
        <w:t>. وهذا الجلد مقاوم للماء ومن المحتمل أن يكون مصنوعًا من حيوان بحري، وربما يكون حيوان الأطوم. استخدموا الكلمة أو العبارة نفسها التي استخدمتموها في المقاطع السابقة للإشارة إلى الجلد الجيد (جلد التُخَس).</w:t>
      </w:r>
    </w:p>
    <w:p>
      <w:pPr>
        <w:bidi/>
      </w:pPr>
      <w:r>
        <w:rPr>
          <w:rtl/>
          <w:cs/>
          <w:lang w:val="ar_AE" w:bidi="ar_AE"/>
        </w:rPr>
      </w:r>
      <w:r>
        <w:rPr>
          <w:rtl/>
          <w:cs/>
          <w:lang w:val="ar_AE" w:bidi="ar_AE"/>
        </w:rPr>
        <w:t xml:space="preserve">وسيحمل الجرشونيون </w:t>
      </w:r>
      <w:r>
        <w:rPr>
          <w:b/>
          <w:rtl/>
          <w:cs/>
          <w:lang w:val="ar_AE" w:bidi="ar_AE"/>
        </w:rPr>
        <w:t>الحجاب</w:t>
      </w:r>
      <w:r>
        <w:rPr>
          <w:rtl/>
          <w:cs/>
          <w:lang w:val="ar_AE" w:bidi="ar_AE"/>
        </w:rPr>
        <w:t>، أو سجف المدخل من مدخل باب المسكن، وسجف المدخل من مدخل باب الدار المؤدي إلى الساحة حول المسكن. استخدموا الكلمة أو العبارة نفسها التي استخدمتموها في المقاطع السابقة للإشارة إلى الحجاب.</w:t>
      </w:r>
    </w:p>
    <w:p>
      <w:pPr>
        <w:bidi/>
      </w:pPr>
      <w:r>
        <w:rPr>
          <w:rtl/>
          <w:cs/>
          <w:lang w:val="ar_AE" w:bidi="ar_AE"/>
        </w:rPr>
      </w:r>
      <w:r>
        <w:rPr>
          <w:rtl/>
          <w:cs/>
          <w:lang w:val="ar_AE" w:bidi="ar_AE"/>
        </w:rPr>
        <w:t>وسيشرف هارون وابناه على خدمة الجرشونيين. استخدموا الكلمة أو العبارة نفسها التي استخدمتموها سابقًا في هذا المقطع وفي المقاطع السابقة للإشارة إلى النوع الخاص من الخدمة التي لللاويين.</w:t>
      </w:r>
    </w:p>
    <w:p>
      <w:pPr>
        <w:bidi/>
      </w:pPr>
      <w:r>
        <w:rPr>
          <w:rtl/>
          <w:cs/>
          <w:lang w:val="ar_AE" w:bidi="ar_AE"/>
        </w:rPr>
      </w:r>
      <w:r>
        <w:rPr>
          <w:rtl/>
          <w:cs/>
          <w:lang w:val="ar_AE" w:bidi="ar_AE"/>
        </w:rPr>
        <w:t xml:space="preserve">وسيخبر إيثامار، ابن هارون </w:t>
      </w:r>
      <w:r>
        <w:rPr>
          <w:b/>
          <w:rtl/>
          <w:cs/>
          <w:lang w:val="ar_AE" w:bidi="ar_AE"/>
        </w:rPr>
        <w:t>الكاهن</w:t>
      </w:r>
      <w:r>
        <w:rPr>
          <w:rtl/>
          <w:cs/>
          <w:lang w:val="ar_AE" w:bidi="ar_AE"/>
        </w:rPr>
        <w:t xml:space="preserve">، الجرشونيين كيف يؤدون </w:t>
      </w:r>
      <w:r>
        <w:rPr>
          <w:b/>
          <w:rtl/>
          <w:cs/>
          <w:lang w:val="ar_AE" w:bidi="ar_AE"/>
        </w:rPr>
        <w:t>واجبهم في حراسة</w:t>
      </w:r>
      <w:r>
        <w:rPr>
          <w:rtl/>
          <w:cs/>
          <w:lang w:val="ar_AE" w:bidi="ar_AE"/>
        </w:rPr>
        <w:t xml:space="preserve"> خيمة الاجتماع. استخدموا الكلمة أو العبارة نفسها التي استخدمتموها في المقاطع السابقة للإشارة إلى واجب الحراسة. استخدموا الكلمة نفسها التي استخدمتموها في المقاطع السابقة للإشارة إلى كاهن، وتذكَّروا أن كلمة </w:t>
      </w:r>
      <w:r>
        <w:rPr>
          <w:rtl/>
          <w:cs/>
          <w:lang w:val="ar_AE" w:bidi="ar_AE"/>
        </w:rPr>
        <w:t>كاهن</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4:29–33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4: 29- 33 واحفظوه في قلوبكم.</w:t>
      </w:r>
    </w:p>
    <w:p>
      <w:pPr>
        <w:bidi/>
      </w:pPr>
      <w:r>
        <w:rPr>
          <w:rtl/>
          <w:cs/>
          <w:lang w:val="ar_AE" w:bidi="ar_AE"/>
        </w:rPr>
      </w:r>
      <w:r>
        <w:rPr>
          <w:rtl/>
          <w:cs/>
          <w:lang w:val="ar_AE" w:bidi="ar_AE"/>
        </w:rPr>
        <w:t>استمعوا إلى نسخة صوتية من سفر العدد 4: 29- 33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4 : 29 - 33 من الترجمة الأسهل للفهم.</w:t>
      </w:r>
    </w:p>
    <w:p>
      <w:pPr>
        <w:bidi/>
      </w:pPr>
      <w:r>
        <w:rPr>
          <w:rtl/>
          <w:cs/>
          <w:lang w:val="ar_AE" w:bidi="ar_AE"/>
        </w:rPr>
      </w:r>
      <w:r>
        <w:rPr>
          <w:rtl/>
          <w:cs/>
          <w:lang w:val="ar_AE" w:bidi="ar_AE"/>
        </w:rPr>
        <w:t>في هذا المقطع، يعطي الرب تعليمات لموسى في خيمة الاجتماع. كان بنو إسرائيل يخيِّمون في البرية بالقرب من جبل سيناء. ويواصل الرب إعطاء تعليمات عن كيفية نقل بنو إسرائيل خيمة الاجتماع عندما ينقِل بنو إسرائيل المَحَلَّة في الطريق إلى الأرض التي وعد بها الرب بني إسرائيل.</w:t>
      </w:r>
    </w:p>
    <w:p>
      <w:pPr>
        <w:bidi/>
      </w:pPr>
      <w:r>
        <w:rPr>
          <w:rtl/>
          <w:cs/>
          <w:lang w:val="ar_AE" w:bidi="ar_AE"/>
        </w:rPr>
      </w:r>
      <w:r>
        <w:rPr>
          <w:rtl/>
          <w:cs/>
          <w:lang w:val="ar_AE" w:bidi="ar_AE"/>
        </w:rPr>
        <w:t>يتحدث الرب إلى موسى، لكننا لا نعرف إن كان هارون موجودًا مع موسى أم لا. وفي المقطع السابق، أعطى الرب تعليمات عن الجرشونيين. والآن يواصل الرب إعطاء التعليمات ويطلب من موسى أن يُجري إحصاء دقيقًا للشعب، لنسل مراري، ابن لاوي.</w:t>
      </w:r>
    </w:p>
    <w:p>
      <w:pPr>
        <w:bidi/>
      </w:pPr>
      <w:r>
        <w:rPr>
          <w:rtl/>
          <w:cs/>
          <w:lang w:val="ar_AE" w:bidi="ar_AE"/>
        </w:rPr>
      </w:r>
      <w:r>
        <w:rPr>
          <w:rtl/>
          <w:cs/>
          <w:lang w:val="ar_AE" w:bidi="ar_AE"/>
        </w:rPr>
        <w:t>وكما هو الحال في إحصاء القهاتيين والجرشونيين، يريد الرب من موسى وهارون أن يرتبا المعلومات من الإحصاء حسب اسم العشيرة واسم الأب لكل مجموعة عائلية. ويريد الرب من موسى وهارون أن يحصيا الرجال الذين تتراوح أعمارهم بين ثلاثين وخمسين سنة. فالرجال في هذه السن بالغين بما فيه الكفاية ليكونوا أقوياء ومسؤولين للقيام بالعمل من أجل الرب. ونعلم من مقاطع أخرى في الكتاب المُقَدَّس أن الرجال يخدمون في خيمة الاجتماع من 25 إلى 50 سنة. ويمكن للرجال الذين تتراوح أعمارهم بين 25 و30 عامًا أن يعملوا كمتدرِّبين، ويتعلمون كيفية القيام بهذا العمل. نحن لا نعرف لماذا يُعدّ الرجال الأصغر سنًا غير مناسبين للقيام بهذا العمل. من المحتمل أن بنو إسرائيل كانوا بحاجة إلى الرجال الأصغر سنًا للدفاع عنهم أثناء سفرهم، لأن الشباب كانوا أفضل سن للقتال في المعارك. ويريد الرب من الرجال المراريِّين أن يقوموا بعمل جسدي باستخدام قوتهم وأجسادهم. وهذا العمل ليس نفس العمل الخاص الذي أعطاه الرب للقهاتيين، لكنه يشبه العمل الذي أعطاه الرب للجرشونيين.</w:t>
      </w:r>
    </w:p>
    <w:p>
      <w:pPr>
        <w:bidi/>
      </w:pPr>
      <w:r>
        <w:rPr>
          <w:rtl/>
          <w:cs/>
          <w:lang w:val="ar_AE" w:bidi="ar_AE"/>
        </w:rPr>
      </w:r>
      <w:r>
        <w:rPr>
          <w:rtl/>
          <w:cs/>
          <w:lang w:val="ar_AE" w:bidi="ar_AE"/>
        </w:rPr>
        <w:t xml:space="preserve">وكان عمل المراريين جزءًا من خدمة اللاويين في العناية بخيمة الاجتماع، أو حراستها. فيريد الرب من المراريين أن يحملوا الألواح والعوارض الخشبية والأعمدة وقواعد المسكن الفضية والنحاسية. ويريد الرب أيضًا أن يحمل المراريون الأعمدة النحاسية وقواعد دار المسكن، والأمتعة الفضية، وأي معدات أخرى للدار. </w:t>
      </w:r>
    </w:p>
    <w:p>
      <w:pPr>
        <w:bidi/>
      </w:pPr>
      <w:r>
        <w:rPr>
          <w:rtl/>
          <w:cs/>
          <w:lang w:val="ar_AE" w:bidi="ar_AE"/>
        </w:rPr>
      </w:r>
      <w:r>
        <w:rPr>
          <w:rtl/>
          <w:cs/>
          <w:lang w:val="ar_AE" w:bidi="ar_AE"/>
        </w:rPr>
        <w:t xml:space="preserve">توقّفوا هنا وانظروا معًا </w:t>
      </w:r>
      <w:r>
        <w:rPr>
          <w:rtl/>
          <w:cs/>
          <w:lang w:val="ar_AE" w:bidi="ar_AE"/>
        </w:rPr>
        <w:t>كمجموعة إلى صورة المسكن والدار الخارجية</w:t>
      </w:r>
      <w:r>
        <w:rPr>
          <w:rtl/>
          <w:cs/>
          <w:lang w:val="ar_AE" w:bidi="ar_AE"/>
        </w:rPr>
        <w:t>. أوقفوا سماع هذا التسجيل الصوتي هنا.</w:t>
      </w:r>
    </w:p>
    <w:p>
      <w:pPr>
        <w:bidi/>
      </w:pPr>
      <w:r>
        <w:rPr>
          <w:rtl/>
          <w:cs/>
          <w:lang w:val="ar_AE" w:bidi="ar_AE"/>
        </w:rPr>
      </w:r>
      <w:r>
        <w:rPr>
          <w:rtl/>
          <w:cs/>
          <w:lang w:val="ar_AE" w:bidi="ar_AE"/>
        </w:rPr>
        <w:t xml:space="preserve">كان المراريون مسؤولون عن حزم الأمتعة ثم إعادة تركيبها. وكان المراريون مسؤولين عن العناية بهذه الأمتعة أثناء انتقال بني إسرائيل من مَحَلَّة واحدة إلى المَحَلَّة التالية. ولن يحمل المراريون هذه الأشياء باليد. فعلى الرغم من عدم ذِكْر ذلك هنا، إلا أننا سنعلم في فقرة لاحقة أن المراريين سيستخدمون العربات والثيران لنقل هذه الأمتعة. </w:t>
      </w:r>
    </w:p>
    <w:p>
      <w:pPr>
        <w:bidi/>
      </w:pPr>
      <w:r>
        <w:rPr>
          <w:rtl/>
          <w:cs/>
          <w:lang w:val="ar_AE" w:bidi="ar_AE"/>
        </w:rPr>
      </w:r>
      <w:r>
        <w:rPr>
          <w:rtl/>
          <w:cs/>
          <w:lang w:val="ar_AE" w:bidi="ar_AE"/>
        </w:rPr>
        <w:t xml:space="preserve">توقّفوا هنا وانظروا إلى صورة </w:t>
      </w:r>
      <w:r>
        <w:rPr>
          <w:rtl/>
          <w:cs/>
          <w:lang w:val="ar_AE" w:bidi="ar_AE"/>
        </w:rPr>
        <w:t>اثنين من الثيران تحت نير مع عربة</w:t>
      </w:r>
      <w:r>
        <w:rPr>
          <w:rtl/>
          <w:cs/>
          <w:lang w:val="ar_AE" w:bidi="ar_AE"/>
        </w:rPr>
        <w:t>. أوقفوا سماع هذا التسجيل الصوتي هنا.</w:t>
      </w:r>
    </w:p>
    <w:p>
      <w:pPr>
        <w:bidi/>
      </w:pPr>
      <w:r>
        <w:rPr>
          <w:rtl/>
          <w:cs/>
          <w:lang w:val="ar_AE" w:bidi="ar_AE"/>
        </w:rPr>
      </w:r>
      <w:r>
        <w:rPr>
          <w:rtl/>
          <w:cs/>
          <w:lang w:val="ar_AE" w:bidi="ar_AE"/>
        </w:rPr>
        <w:t>يريد الرب من الكهنة أن يخبروا المراريين بالأشياء التي سيحملها كل شخص. هذا هو كل العمل الجسدي الذي سيقوم به المراريون في خيمة الاجتماع. وسيخبر إيثامار المراريين بما يجب عليهم فعله. وإيثامار هو الابن الأصغر لهارون، رئيس الكهنة، الذي كان لا يزال على قيد الحياة.</w:t>
      </w:r>
    </w:p>
    <w:p>
      <w:pPr>
        <w:bidi/>
      </w:pPr>
      <w:r>
        <w:rPr>
          <w:rtl/>
          <w:cs/>
          <w:lang w:val="ar_AE" w:bidi="ar_AE"/>
        </w:rPr>
      </w:r>
      <w:r>
        <w:rPr>
          <w:rtl/>
          <w:cs/>
          <w:lang w:val="ar_AE" w:bidi="ar_AE"/>
        </w:rPr>
        <w:t>توقفوا هنا وناقشوا هذا السؤال كمجموعة: في مجتمعكم، كيف تقررون من سيقوم بكل مهمة عندما يجتمع الناس للقيام بعمل جسدي (يدوي) معًا كمجموعة؟ هل يتم تكليف شخص واحد بمسؤولية إخبار الناس بما يجب عليهم فعله، أم أنكم تقررون معًا؟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4 : 29 - 33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يأمر الرب موسى أن يُحصي الرجال المراريِّين الذين تتراوح أعمارهم بين ثلاثين وخمسين سنة. ويجب على موسى أن يسجل عدد الرجال ويكتب العشيرة والعائلة التي ينتمي إليها كل شخص.</w:t>
      </w:r>
    </w:p>
    <w:p>
      <w:pPr>
        <w:bidi/>
      </w:pPr>
      <w:r>
        <w:rPr>
          <w:rtl/>
          <w:cs/>
          <w:lang w:val="ar_AE" w:bidi="ar_AE"/>
        </w:rPr>
      </w:r>
      <w:r>
        <w:rPr>
          <w:b/>
          <w:rtl/>
          <w:cs/>
          <w:lang w:val="ar_AE" w:bidi="ar_AE"/>
        </w:rPr>
        <w:t>في المشهد الثاني:</w:t>
      </w:r>
      <w:r>
        <w:rPr>
          <w:rtl/>
          <w:cs/>
          <w:lang w:val="ar_AE" w:bidi="ar_AE"/>
        </w:rPr>
        <w:t xml:space="preserve"> يخبر الرب موسى أن الرجال المراريين سيحملون جميع الهياكل الخشبية والقواعد المعدنية للمسكن، والدار الخارجية وكل الأمتعة اللازمة لخدمة تركيبات المسكن هذه. وكان إيثامار مسؤولًا عن الإشراف على عمل المراريين.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الرجال المراريون الذين تتراوح أعمارهم بين ثلاثين وخمسين سنة</w:t>
      </w:r>
    </w:p>
    <w:p>
      <w:pPr>
        <w:pStyle w:val="ListBullet"/>
        <w:bidi/>
        <w:spacing w:line="240" w:lineRule="auto"/>
        <w:ind w:left="720"/>
      </w:pPr>
      <w:r>
        <w:rPr>
          <w:rtl/>
          <w:cs/>
          <w:lang w:val="ar_AE" w:bidi="ar_AE"/>
        </w:rPr>
      </w:r>
      <w:r>
        <w:rPr>
          <w:rtl/>
          <w:cs/>
          <w:lang w:val="ar_AE" w:bidi="ar_AE"/>
        </w:rPr>
        <w:t>إيثامار، ابن هارون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موسى موجود في خيمة الاجتماع، أي المسكن. وقد مَرَّ شهر واحد منذ أن قام بنو إسرائيل ببناء خيمة الاجتماع وما يزيد قليلًا عن عام منذ أن غادروا مصر. وكانت خيمة الاجتماع والمَحَلَّة المحيطة لبني إسرائيل موجودين في البرية بجوار جبل سيناء.</w:t>
      </w:r>
    </w:p>
    <w:p>
      <w:pPr>
        <w:bidi/>
      </w:pPr>
      <w:r>
        <w:rPr>
          <w:rtl/>
          <w:cs/>
          <w:lang w:val="ar_AE" w:bidi="ar_AE"/>
        </w:rPr>
      </w:r>
      <w:r>
        <w:rPr>
          <w:rtl/>
          <w:cs/>
          <w:lang w:val="ar_AE" w:bidi="ar_AE"/>
        </w:rPr>
        <w:t xml:space="preserve">توقّفوا هنا وانظروا إلى خريطة </w:t>
      </w:r>
      <w:r>
        <w:rPr>
          <w:rtl/>
          <w:cs/>
          <w:lang w:val="ar_AE" w:bidi="ar_AE"/>
        </w:rPr>
        <w:t>الأرض المحيطة بجبل سيناء</w:t>
      </w:r>
      <w:r>
        <w:rPr>
          <w:rtl/>
          <w:cs/>
          <w:lang w:val="ar_AE" w:bidi="ar_AE"/>
        </w:rPr>
        <w:t>، إن لزم الأمر. أوقفوا سماع هذا التسجيل الصوتي هنا.</w:t>
      </w:r>
    </w:p>
    <w:p>
      <w:pPr>
        <w:bidi/>
      </w:pPr>
      <w:r>
        <w:rPr>
          <w:rtl/>
          <w:cs/>
          <w:lang w:val="ar_AE" w:bidi="ar_AE"/>
        </w:rPr>
      </w:r>
      <w:r>
        <w:rPr>
          <w:rtl/>
          <w:cs/>
          <w:lang w:val="ar_AE" w:bidi="ar_AE"/>
        </w:rPr>
        <w:t>يعطي الرب المزيد من التعليمات لموسى عن قيام بني إسرائيل بنقل خيمة الاجتماع من مَحَلَّة واحدة إلى مَحَلَّة جديدة. ولا نعرف ما إذا كان هارون موجودًا مع موسى أم لا. ولا نعرف ما إذا كان الرب يعطي التعليمات عن عمل المراريين مباشرة بعد أن أعطى التعليمات عن عمل الجرشونيين، أم ربما كان الرب يعطي هذه التعليمات في وقت مختلف.</w:t>
      </w:r>
    </w:p>
    <w:p>
      <w:pPr>
        <w:bidi/>
      </w:pPr>
      <w:r>
        <w:rPr>
          <w:rtl/>
          <w:cs/>
          <w:lang w:val="ar_AE" w:bidi="ar_AE"/>
        </w:rPr>
      </w:r>
      <w:r>
        <w:rPr>
          <w:rtl/>
          <w:cs/>
          <w:lang w:val="ar_AE" w:bidi="ar_AE"/>
        </w:rPr>
        <w:t>يريد الرب من موسى أن يُحصي المراريين الذين كانوا سيخدمون الرب في خيمة الاجتماع. ويريد الرب رجالًا بالغين تتراوح أعمارهم بين ثلاثين وخمسين سنة من عشائر المراريِّين ليقوموا بهذا العمل. وقد يحتاج الرجال الذين تقل أعمارهم عن ثلاثين عامًا إلى القيام بواجبات أخرى أثناء انتقال المَحَلَّة، وقد لا يكون الرجال الذين تجاوزوا سن الخمسين عامًا أقوياء بما يكفي لنقل الأمتعة.</w:t>
      </w:r>
    </w:p>
    <w:p>
      <w:pPr>
        <w:bidi/>
      </w:pPr>
      <w:r>
        <w:rPr>
          <w:rtl/>
          <w:cs/>
          <w:lang w:val="ar_AE" w:bidi="ar_AE"/>
        </w:rPr>
      </w:r>
      <w:r>
        <w:rPr>
          <w:rtl/>
          <w:cs/>
          <w:lang w:val="ar_AE" w:bidi="ar_AE"/>
        </w:rPr>
        <w:t>يخبر الرب موسى أن المراريين سينقلون كل ما يتعلق بالهياكل الخشبية والقواعد المعدنية للمسكن والدار حواليها. وهذا يشمل إنزال الأمتعة وتجميعها، ونقلها، ثم إعادة تركيبها. وسيخبر الكهنة كل رجل من بني مراري بما يجب أن يحمله بالضبط. فيريد الرب من إيثامار أن يُخبر المراريين كيف يقومون بالعمل من أجل خدمة الرب في خيمة الاجتماع. ويشرف إيثامار على عمل المراريين والجرشونيين. وعمل المراريين والجرشونيين ليس على نفس مهارة عمل القهاتيين. ربما تتذكرون من فقرة سابقة أن ألعازار، الأخ الأكبر لإيثامار، هو من يشرف على عمل القهاتيين.</w:t>
      </w:r>
    </w:p>
    <w:p>
      <w:pPr>
        <w:bidi/>
      </w:pPr>
      <w:r>
        <w:rPr>
          <w:rtl/>
          <w:cs/>
          <w:lang w:val="ar_AE" w:bidi="ar_AE"/>
        </w:rPr>
      </w:r>
      <w:r>
        <w:rPr>
          <w:rtl/>
          <w:cs/>
          <w:lang w:val="ar_AE" w:bidi="ar_AE"/>
        </w:rPr>
        <w:t>توقّفوا هنا وقوموا بهذا النشاط كمجموعة: تحدثوا عن الأمتعة المختلفة التي سيحملها المراريون، ولاحظوا أنها مرتبة حسب ترتيب البناء الذي يدعمونه.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4 : 29 - 33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رجال بني مراري الذين تتراوح أعمارهم بين ثلاثين وخمسين سنة</w:t>
      </w:r>
    </w:p>
    <w:p>
      <w:pPr>
        <w:pStyle w:val="ListBullet"/>
        <w:bidi/>
        <w:spacing w:line="240" w:lineRule="auto"/>
        <w:ind w:left="720"/>
      </w:pPr>
      <w:r>
        <w:rPr>
          <w:rtl/>
          <w:cs/>
          <w:lang w:val="ar_AE" w:bidi="ar_AE"/>
        </w:rPr>
      </w:r>
      <w:r>
        <w:rPr>
          <w:rtl/>
          <w:cs/>
          <w:lang w:val="ar_AE" w:bidi="ar_AE"/>
        </w:rPr>
        <w:t>إيثامار، ابن هارون</w:t>
      </w:r>
    </w:p>
    <w:p>
      <w:pPr>
        <w:bidi/>
      </w:pPr>
      <w:r>
        <w:rPr>
          <w:rtl/>
          <w:cs/>
          <w:lang w:val="ar_AE" w:bidi="ar_AE"/>
        </w:rPr>
      </w:r>
      <w:r>
        <w:rPr>
          <w:rtl/>
          <w:cs/>
          <w:lang w:val="ar_AE" w:bidi="ar_AE"/>
        </w:rPr>
        <w:t>خلال التمثيل، اطلبوا من الرجال المراريين (بني مراري) وإيثامار أن يقوموا بتمثيل تنفيذ التعليمات التي يعطيها الرب لموسى.</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وسير الأحداث، والحبكة، والتسلسل الزمني للمقطع.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يُعطي الرب تعليمات لموسى أن يحصي الرجال من بني مراري الذين تتراوح أعمارهم بين ثلاثين وخمسين سنة. ويريد الرب من موسى أن يسجل الرجال حسب العشيرة واسم العائلة.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"أريد من الكهنة أن يعرفوا أي الرجال المراريين سيكونون قادرين على الخدمة في خيمة الاجتماع".</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"إن عشائر المراريين ستساعد أيضًا الكهنة عندما ننقل المَحَلَّة".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ويخبر الرب موسى أن المراريين سيحملون الألواح الخشبية، والعوارض، والأعمدة، والقواعد الخاصة بالمَسْكَن. كما سيحمل المراريون الأعمدة والقواعد وجميع الأمتعة الخاصة بهم من الدار (حوالي المسكن).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من بني مراري: "بماذا تشعر أو تفكِّر؟" قد يجيب الشخص بعبارات مثل: "سنستخدم قوتنا لخدمة الرب في خيمة الاجتماع"، أو: "الرب قد منحنا كرامة بأن ننقل الأمتعة الثقيلة التي تحمل خيمة الاجتماع"، أو: "سنحتاج إلى الثيران والعربات لنقل الأمتعة الخشبية والمعدنية إلى محلتنا الجديدة".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سيخبر الكهنة كل رجل بما يجب أن يحمله. وسيشرف إيثامار على عمل المراريين.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"من المهم أن يعرف كل شخص ما الذي يجب أن يفعله عندما ينقل بنو إسرائيل المحلة"، أو: "أنا أثق في كاهني إيثامار كي يتأكد من أن المراريين ينقلون أجزاء المسكن والدار المحيطة بأمان".</w:t>
      </w:r>
    </w:p>
    <w:p>
      <w:pPr>
        <w:pStyle w:val="ListBullet"/>
        <w:bidi/>
        <w:spacing w:line="240" w:lineRule="auto"/>
        <w:ind w:left="720"/>
      </w:pPr>
      <w:r>
        <w:rPr>
          <w:rtl/>
          <w:cs/>
          <w:lang w:val="ar_AE" w:bidi="ar_AE"/>
        </w:rPr>
      </w:r>
      <w:r>
        <w:rPr>
          <w:rtl/>
          <w:cs/>
          <w:lang w:val="ar_AE" w:bidi="ar_AE"/>
        </w:rPr>
        <w:t>اسألوا الشخص الذي يؤدي دور إيثامار: "بماذا تشعر أو تفكِّر؟" قد يجيب الشخص بعبارات مثل: "سأوجه المراريين وهم يخدمون الرب في خيمة الاجتماع"، أو: "سأحرص على أن يعتني المراريون بأمتعة وأجزاء خيمة الاجتماع خلال انتقالنا إلى محلتنا الجديدة"، أو: "أنا متوتر لأنني مسؤول عن المراريين الذين يحملون هيكل المسكن".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4 : 29 - 33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يعطي </w:t>
      </w:r>
      <w:r>
        <w:rPr>
          <w:b/>
          <w:rtl/>
          <w:cs/>
          <w:lang w:val="ar_AE" w:bidi="ar_AE"/>
        </w:rPr>
        <w:t>الرب (يهوه)</w:t>
      </w:r>
      <w:r>
        <w:rPr>
          <w:rtl/>
          <w:cs/>
          <w:lang w:val="ar_AE" w:bidi="ar_AE"/>
        </w:rPr>
        <w:t xml:space="preserve"> تعليمات لموسى وهارون. الرب (يهوه) هو الاسم الشخصي لله. وفي هذا المقطع يُدعى الله باسم الرب (يهوه). احرصوا على ترجمة اسم الرب (يهوه) بالطريقة نفسها التي استخدمتموها في المقاطع السابقة، وتذكّروا أن اسم </w:t>
      </w:r>
      <w:r>
        <w:rPr>
          <w:rtl/>
          <w:cs/>
          <w:lang w:val="ar_AE" w:bidi="ar_AE"/>
        </w:rPr>
        <w:t>الرب (يهوه)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يُطلب من موسى وهارون أن يقوما بإجراء </w:t>
      </w:r>
      <w:r>
        <w:rPr>
          <w:b/>
          <w:rtl/>
          <w:cs/>
          <w:lang w:val="ar_AE" w:bidi="ar_AE"/>
        </w:rPr>
        <w:t>تعداد</w:t>
      </w:r>
      <w:r>
        <w:rPr>
          <w:rtl/>
          <w:cs/>
          <w:lang w:val="ar_AE" w:bidi="ar_AE"/>
        </w:rPr>
        <w:t xml:space="preserve"> </w:t>
      </w:r>
      <w:r>
        <w:rPr>
          <w:b/>
          <w:rtl/>
          <w:cs/>
          <w:lang w:val="ar_AE" w:bidi="ar_AE"/>
        </w:rPr>
        <w:t>لعشائر</w:t>
      </w:r>
      <w:r>
        <w:rPr>
          <w:rtl/>
          <w:cs/>
          <w:lang w:val="ar_AE" w:bidi="ar_AE"/>
        </w:rPr>
        <w:t xml:space="preserve"> المراريين. استخدموا الكلمات أو العبارات نفسها التي استخدمتموها في المقاطع السابقة لكلمة تعداد ولكلمة عشائر.</w:t>
      </w:r>
    </w:p>
    <w:p>
      <w:pPr>
        <w:bidi/>
      </w:pPr>
      <w:r>
        <w:rPr>
          <w:rtl/>
          <w:cs/>
          <w:lang w:val="ar_AE" w:bidi="ar_AE"/>
        </w:rPr>
      </w:r>
      <w:r>
        <w:rPr>
          <w:rtl/>
          <w:cs/>
          <w:lang w:val="ar_AE" w:bidi="ar_AE"/>
        </w:rPr>
        <w:t xml:space="preserve">سيقوم بنو مراري </w:t>
      </w:r>
      <w:r>
        <w:rPr>
          <w:b/>
          <w:rtl/>
          <w:cs/>
          <w:lang w:val="ar_AE" w:bidi="ar_AE"/>
        </w:rPr>
        <w:t>بالعمل البدني</w:t>
      </w:r>
      <w:r>
        <w:rPr>
          <w:rtl/>
          <w:cs/>
          <w:lang w:val="ar_AE" w:bidi="ar_AE"/>
        </w:rPr>
        <w:t xml:space="preserve"> </w:t>
      </w:r>
      <w:r>
        <w:rPr>
          <w:b/>
          <w:rtl/>
          <w:cs/>
          <w:lang w:val="ar_AE" w:bidi="ar_AE"/>
        </w:rPr>
        <w:t>لخدمة</w:t>
      </w:r>
      <w:r>
        <w:rPr>
          <w:rtl/>
          <w:cs/>
          <w:lang w:val="ar_AE" w:bidi="ar_AE"/>
        </w:rPr>
        <w:t xml:space="preserve"> الرب في </w:t>
      </w:r>
      <w:r>
        <w:rPr>
          <w:b/>
          <w:rtl/>
          <w:cs/>
          <w:lang w:val="ar_AE" w:bidi="ar_AE"/>
        </w:rPr>
        <w:t>خيمة الاجتماع</w:t>
      </w:r>
      <w:r>
        <w:rPr>
          <w:rtl/>
          <w:cs/>
          <w:lang w:val="ar_AE" w:bidi="ar_AE"/>
        </w:rPr>
        <w:t xml:space="preserve">. استخدموا الكلمات أو العبارات نفسها التي استخدمتموها في المقاطع السابقة للإشارة إلى تعبير خدمة الرب، والعمل البدني، وخيمة الاجتماع (المسكن). للمزيد من المعلومات عن </w:t>
      </w:r>
      <w:r>
        <w:rPr>
          <w:rtl/>
          <w:cs/>
          <w:lang w:val="ar_AE" w:bidi="ar_AE"/>
        </w:rPr>
        <w:t>خيمة الاجتماع (المسكن)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سيُشَكِّل العمل البدني جزءًا من </w:t>
      </w:r>
      <w:r>
        <w:rPr>
          <w:b/>
          <w:rtl/>
          <w:cs/>
          <w:lang w:val="ar_AE" w:bidi="ar_AE"/>
        </w:rPr>
        <w:t>واجب الحراسة</w:t>
      </w:r>
      <w:r>
        <w:rPr>
          <w:rtl/>
          <w:cs/>
          <w:lang w:val="ar_AE" w:bidi="ar_AE"/>
        </w:rPr>
        <w:t xml:space="preserve"> الذي سيقوم به اللاويون من أجل الرب. استخدموا الكلمة أو العبارة نفسها التي استخدمتموها في المقاطع السابقة للإشارة إلى واجب الحراسة. </w:t>
      </w:r>
    </w:p>
    <w:p>
      <w:pPr>
        <w:bidi/>
      </w:pPr>
      <w:r>
        <w:rPr>
          <w:rtl/>
          <w:cs/>
          <w:lang w:val="ar_AE" w:bidi="ar_AE"/>
        </w:rPr>
      </w:r>
      <w:r>
        <w:rPr>
          <w:rtl/>
          <w:cs/>
          <w:lang w:val="ar_AE" w:bidi="ar_AE"/>
        </w:rPr>
        <w:t>يريد الرب من المراريين أن يحملوا الألواح والعوارض والأعمدة والقواعد الخاصة بالمسكن. استخدموا الكلمات أو العبارات نفسها التي استخدمتموها في المقاطع السابقة للإشارة إلى الألواح والعوارض والأعمدة والقواعد.</w:t>
      </w:r>
    </w:p>
    <w:p>
      <w:pPr>
        <w:bidi/>
      </w:pPr>
      <w:r>
        <w:rPr>
          <w:rtl/>
          <w:cs/>
          <w:lang w:val="ar_AE" w:bidi="ar_AE"/>
        </w:rPr>
      </w:r>
      <w:r>
        <w:rPr>
          <w:rtl/>
          <w:cs/>
          <w:lang w:val="ar_AE" w:bidi="ar_AE"/>
        </w:rPr>
        <w:t>يريد الرب من المراريين أن يحملوا الأعمدة والقواعد والأوتاد والأطناب (الحبال) وكل الأمتعة التي يحتاجون إليها في الدار المحيطة. استخدموا الكلمات أو العبارات نفسها التي استخدمتموها في المقاطع السابقة لكلمة أوتاد ولكلمة أطناب (حِبَال).</w:t>
      </w:r>
    </w:p>
    <w:p>
      <w:pPr>
        <w:bidi/>
      </w:pPr>
      <w:r>
        <w:rPr>
          <w:rtl/>
          <w:cs/>
          <w:lang w:val="ar_AE" w:bidi="ar_AE"/>
        </w:rPr>
      </w:r>
      <w:r>
        <w:rPr>
          <w:rtl/>
          <w:cs/>
          <w:lang w:val="ar_AE" w:bidi="ar_AE"/>
        </w:rPr>
        <w:t xml:space="preserve">سيخبر إيثامار، ابن هارون </w:t>
      </w:r>
      <w:r>
        <w:rPr>
          <w:b/>
          <w:rtl/>
          <w:cs/>
          <w:lang w:val="ar_AE" w:bidi="ar_AE"/>
        </w:rPr>
        <w:t>الكاهن</w:t>
      </w:r>
      <w:r>
        <w:rPr>
          <w:rtl/>
          <w:cs/>
          <w:lang w:val="ar_AE" w:bidi="ar_AE"/>
        </w:rPr>
        <w:t xml:space="preserve">، المراريين كيف يؤدون واجبهم في حراسة المسكن. استخدموا الكلمة نفسها التي استخدمتموها في المقاطع السابقة للإشارة إلى كاهن، وتذكّروا أن كلمة </w:t>
      </w:r>
      <w:r>
        <w:rPr>
          <w:rtl/>
          <w:cs/>
          <w:lang w:val="ar_AE" w:bidi="ar_AE"/>
        </w:rPr>
        <w:t>كاهن</w:t>
      </w:r>
      <w:r>
        <w:rPr>
          <w:rtl/>
          <w:cs/>
          <w:lang w:val="ar_AE" w:bidi="ar_AE"/>
        </w:rPr>
        <w:t xml:space="preserve"> هي كلمة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4:34–49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4: 34- 49 واحفظوه في قلوبكم.</w:t>
      </w:r>
    </w:p>
    <w:p>
      <w:pPr>
        <w:bidi/>
      </w:pPr>
      <w:r>
        <w:rPr>
          <w:rtl/>
          <w:cs/>
          <w:lang w:val="ar_AE" w:bidi="ar_AE"/>
        </w:rPr>
      </w:r>
      <w:r>
        <w:rPr>
          <w:rtl/>
          <w:cs/>
          <w:lang w:val="ar_AE" w:bidi="ar_AE"/>
        </w:rPr>
        <w:t>استمعوا إلى نسخة صوتية من سفر العدد 4: 34- 49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4 : 34 - 49 من الترجمة الأسهل للفهم.</w:t>
      </w:r>
    </w:p>
    <w:p>
      <w:pPr>
        <w:bidi/>
      </w:pPr>
      <w:r>
        <w:rPr>
          <w:rtl/>
          <w:cs/>
          <w:lang w:val="ar_AE" w:bidi="ar_AE"/>
        </w:rPr>
      </w:r>
      <w:r>
        <w:rPr>
          <w:rtl/>
          <w:cs/>
          <w:lang w:val="ar_AE" w:bidi="ar_AE"/>
        </w:rPr>
        <w:t>في المقطع السابق، كان موسى يستمع إلى الرب في خيمة الاجتماع. وأعطى الرب موسى، وربما هارون، تعليمات عن كيفية نقل خيمة الاجتماع من مَحَلَّة إلى مَحَلَّة عندما يسافر بنو إسرائيل إلى الأرض التي وعد بها الرب. في هذا الوقت، كان بنو إسرائيل لا يزالون يخيِّمون بجانب جبل سيناء في البرية. وقد أعطى الرب اللاويين مسؤولية حمل أمتعة المسكن والدار المحيطة والأثاث والستائر والتركيبات أو الهياكل الحاملة. وستكون كل عشيرة من عشائر اللاويين مسؤولة عن جزء مختلف من المسكن والدار. كما أمر الرب موسى أن يُحصي الرجال من كل عشيرة الذين تتراوح أعمارهم بين ثلاثين وخمسين سنة الذين يستطيعون الخدمة في هذا العمل.</w:t>
      </w:r>
    </w:p>
    <w:p>
      <w:pPr>
        <w:bidi/>
      </w:pPr>
      <w:r>
        <w:rPr>
          <w:rtl/>
          <w:cs/>
          <w:lang w:val="ar_AE" w:bidi="ar_AE"/>
        </w:rPr>
      </w:r>
      <w:r>
        <w:rPr>
          <w:rtl/>
          <w:cs/>
          <w:lang w:val="ar_AE" w:bidi="ar_AE"/>
        </w:rPr>
        <w:t>والآن، في هذا المقطع، يُحصي موسى ويسجّل عدد الرجال المتاحين في كل عشيرة من اللاويين، تمامًا كما أمر الرب موسى أن يفعل. ويساعد هارون وقادة شعب إسرائيل موسى في إحصاء عشائر اللاويين. قد تتذكرون من مقطع سابق أن الرب قال لموسى أن يضع رجلًا من كل سبط من بني إسرائيل كي يُساعد موسى وهارون في إحصاء الشعب. ومن المحتمل أن هؤلاء الرجال أنفسهم، أي رؤساء الأسباط، هم الرجال الذين يساعدون الآن موسى وهارون على إحصاء عشائر اللاويين.</w:t>
      </w:r>
    </w:p>
    <w:p>
      <w:pPr>
        <w:bidi/>
      </w:pPr>
      <w:r>
        <w:rPr>
          <w:rtl/>
          <w:cs/>
          <w:lang w:val="ar_AE" w:bidi="ar_AE"/>
        </w:rPr>
      </w:r>
      <w:r>
        <w:rPr>
          <w:rtl/>
          <w:cs/>
          <w:lang w:val="ar_AE" w:bidi="ar_AE"/>
        </w:rPr>
        <w:t>توقفوا هنا وناقشوا هذا السؤال كمجموعة: من هم الأشخاص في مجتمعكم الذين يساعدون قائدكم أو قادتكم على تنفيذ المهام المهمة؟ وكيف يختارهم مجتمعكم؟ أوقفوا سماع هذا التسجيل الصوتي هنا.</w:t>
      </w:r>
    </w:p>
    <w:p>
      <w:pPr>
        <w:bidi/>
      </w:pPr>
      <w:r>
        <w:rPr>
          <w:rtl/>
          <w:cs/>
          <w:lang w:val="ar_AE" w:bidi="ar_AE"/>
        </w:rPr>
      </w:r>
      <w:r>
        <w:rPr>
          <w:rtl/>
          <w:cs/>
          <w:lang w:val="ar_AE" w:bidi="ar_AE"/>
        </w:rPr>
        <w:t>ويقوم موسى وهارون ورؤساء الأسباط بإحصاء وتسجيل العشائر المختلفة من اللاويين. وهم يحصون ويسجلون أولًا أسماء القهاتيين، أي نسل قهات. قد تتذكرون أن قهات لم يكن الابن الأول للاوي، وأن جرشون كان ابنه البكر. وكان قهات جَدّ هارون، رئيس الكهنة. يُكرم الرب القهاتيين ويريد من موسى أن يعدهم أولًا. ويُحصي موسى وهارون الرجال القهاتيين الذين تتراوح أعمارهم بين ثلاثين وخمسين سنة ويسجِّلانهم، بحسب عشائرهم وعائلاتهم. ويسجّل موسى ٢٧٥٠ رجلًا. قد تتذكرون من مقاطع سابقة أن إحصاء بني إسرائيل قد يعطي فكرة فقط عن عدد الناس وليس العدد الدقيق في ذلك الوقت.</w:t>
      </w:r>
    </w:p>
    <w:p>
      <w:pPr>
        <w:bidi/>
      </w:pPr>
      <w:r>
        <w:rPr>
          <w:rtl/>
          <w:cs/>
          <w:lang w:val="ar_AE" w:bidi="ar_AE"/>
        </w:rPr>
      </w:r>
      <w:r>
        <w:rPr>
          <w:rtl/>
          <w:cs/>
          <w:lang w:val="ar_AE" w:bidi="ar_AE"/>
        </w:rPr>
        <w:t xml:space="preserve">وهذا العدد من الرجال القهاتيين هو كل الرجال القهاتيين الذين يستطيعون خدمة الرب من خلال القيام بالعمل البدني في المسكَن، أي خيمة الاجتماع. ويطيع موسى وهارون تعليمات الرب لموسى من خلال إحصاء هؤلاء الرجال وتسجيل العدد. </w:t>
      </w:r>
    </w:p>
    <w:p>
      <w:pPr>
        <w:bidi/>
      </w:pPr>
      <w:r>
        <w:rPr>
          <w:rtl/>
          <w:cs/>
          <w:lang w:val="ar_AE" w:bidi="ar_AE"/>
        </w:rPr>
      </w:r>
      <w:r>
        <w:rPr>
          <w:rtl/>
          <w:cs/>
          <w:lang w:val="ar_AE" w:bidi="ar_AE"/>
        </w:rPr>
        <w:t>ثم يُحصي موسى وهارون ورؤساء أسباط بني إسرائيل الجرشونيين، أي نسل جرشون. يُحصي موسى وهارون الرجال الجرشونيين الذين تتراوح أعمارهم بين ثلاثين وخمسين سنة ويسجِّلونهم، بحسب عشائرهم وعائلاتهم. ويسجّل موسى 2630 رجلًا من الجرشونيين كانوا قادرين على خدمة الرب في المسكن، أي خيمة الاجتماع. وقد أحصى موسى وهارون الرجال الجرشونيين وفقًا لتعليمات الرب.</w:t>
      </w:r>
    </w:p>
    <w:p>
      <w:pPr>
        <w:bidi/>
      </w:pPr>
      <w:r>
        <w:rPr>
          <w:rtl/>
          <w:cs/>
          <w:lang w:val="ar_AE" w:bidi="ar_AE"/>
        </w:rPr>
      </w:r>
      <w:r>
        <w:rPr>
          <w:rtl/>
          <w:cs/>
          <w:lang w:val="ar_AE" w:bidi="ar_AE"/>
        </w:rPr>
        <w:t>ثم يُحصي موسى وهارون ورؤساء أسباط بني إسرائيل المراريين، أي نسل مراري. يُحصي موسى وهارون الرجال المراريين الذين تتراوح أعمارهم بين ثلاثين وخمسين سنة ويسجِّلونهم، بحسب عشائرهم وعائلاتهم. ويسجّل موسى 3200 رجلًا من المراريين كانوا قادرين على الخدمة في المسكَن، أي خيمة الاجتماع. ويطيع موسى وهارون تعليمات الرب لموسى من خلال إحصاء هؤلاء الرجال وتسجيل العدد.</w:t>
      </w:r>
    </w:p>
    <w:p>
      <w:pPr>
        <w:bidi/>
      </w:pPr>
      <w:r>
        <w:rPr>
          <w:rtl/>
          <w:cs/>
          <w:lang w:val="ar_AE" w:bidi="ar_AE"/>
        </w:rPr>
      </w:r>
      <w:r>
        <w:rPr>
          <w:rtl/>
          <w:cs/>
          <w:lang w:val="ar_AE" w:bidi="ar_AE"/>
        </w:rPr>
        <w:t>توقّفوا هنا وناقشوا هذا السؤال كمجموعة: ما السجلات أو الأرقام التي يحتفظ بها قادة مجتمعكم لمجموعات مختلفة من الناس؟ وكيف يسجل قادتكم هذه الأرقام في مجتمعكم؟ أوقفوا سماع هذا التسجيل الصوتي هنا.</w:t>
      </w:r>
    </w:p>
    <w:p>
      <w:pPr>
        <w:bidi/>
      </w:pPr>
      <w:r>
        <w:rPr>
          <w:rtl/>
          <w:cs/>
          <w:lang w:val="ar_AE" w:bidi="ar_AE"/>
        </w:rPr>
      </w:r>
      <w:r>
        <w:rPr>
          <w:rtl/>
          <w:cs/>
          <w:lang w:val="ar_AE" w:bidi="ar_AE"/>
        </w:rPr>
        <w:t>يُحصي موسى وهارون ورؤساء أسباط بني إسرائيل ويسجلون عشائر اللاويين الثلاث بحسب العشيرة والعائلة؛ وهم يحصون جميع اللاويين الذين بلغوا السن الصحيح الذين يستطيعون خدمة الرب بحمل أمتعة المسكن والدار. ويسجّل موسى العدد الإجمالي للرجال وهو ٨٥٨٠ رجلًا. والأرقام الأصغر لتعداد كل عشيرة تُجمع معًا بشكل صحيح إلى هذا العدد الأكبر. ويخبر الكهنة – هارون وألعازار وإيثامار – القهاتيين والجرشونيين والمراريين بما يجب عليهم فعله في خيمة الاجتماع وماذا يجب عليهم حمله عندما ينقل بنو إسرائيل محلتهم. ويطيع الكهنة تعليمات الرب عندما يخبرون الشعب بما يجب عليهم فعله.</w:t>
      </w:r>
    </w:p>
    <w:p>
      <w:pPr>
        <w:bidi/>
      </w:pPr>
      <w:r>
        <w:rPr>
          <w:rtl/>
          <w:cs/>
          <w:lang w:val="ar_AE" w:bidi="ar_AE"/>
        </w:rPr>
      </w:r>
      <w:r>
        <w:rPr>
          <w:rtl/>
          <w:cs/>
          <w:lang w:val="ar_AE" w:bidi="ar_AE"/>
        </w:rPr>
        <w:t>يُحصي موسى وهارون رجال عشائر اللاويين الذين تتراوح أعمارهم بين ثلاثين وخمسين سنة لأن الرب أمر موسى أن يفعل ذلك. وهم كانوا يطيعون الرب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4 : 34 - 49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يُحصي موسى وهارون ورؤساء الجماعة الرجال القهاتيين الذين تتراوح أعمارهم بين ثلاثين وخمسين سنة، وهم الرجال الذين سيخدمون الرب في خيمة الاجتماع. ويسجل موسى وهارون 2750 رجلًا بحسب عشائرهم وعائلاتهم (بيوت آبائهم). ويطيع موسى وهارون تعليمات الرب.</w:t>
      </w:r>
    </w:p>
    <w:p>
      <w:pPr>
        <w:bidi/>
      </w:pPr>
      <w:r>
        <w:rPr>
          <w:rtl/>
          <w:cs/>
          <w:lang w:val="ar_AE" w:bidi="ar_AE"/>
        </w:rPr>
      </w:r>
      <w:r>
        <w:rPr>
          <w:b/>
          <w:rtl/>
          <w:cs/>
          <w:lang w:val="ar_AE" w:bidi="ar_AE"/>
        </w:rPr>
        <w:t>في المشهد الثاني:</w:t>
      </w:r>
      <w:r>
        <w:rPr>
          <w:rtl/>
          <w:cs/>
          <w:lang w:val="ar_AE" w:bidi="ar_AE"/>
        </w:rPr>
        <w:t xml:space="preserve"> يُحصي موسى وهارون ورؤساء الجماعة الرجال الجرشونيين الذين تتراوح أعمارهم بين ثلاثين وخمسين سنة، وهم الرجال الذين يخدمون الرب في خيمة الاجتماع. ويسجل موسى وهارون 2630 رجلًا بحسب عشائرهم وعائلاتهم (بيوت آبائهم). ويطيع موسى وهارون تعليمات الرب.</w:t>
      </w:r>
    </w:p>
    <w:p>
      <w:pPr>
        <w:bidi/>
      </w:pPr>
      <w:r>
        <w:rPr>
          <w:rtl/>
          <w:cs/>
          <w:lang w:val="ar_AE" w:bidi="ar_AE"/>
        </w:rPr>
      </w:r>
      <w:r>
        <w:rPr>
          <w:b/>
          <w:rtl/>
          <w:cs/>
          <w:lang w:val="ar_AE" w:bidi="ar_AE"/>
        </w:rPr>
        <w:t>في المشهد الثالث:</w:t>
      </w:r>
      <w:r>
        <w:rPr>
          <w:rtl/>
          <w:cs/>
          <w:lang w:val="ar_AE" w:bidi="ar_AE"/>
        </w:rPr>
        <w:t xml:space="preserve"> يُحصي موسى وهارون ورؤساء الجماعة الرجال المراريِّين الذين تتراوح أعمارهم بين ثلاثين وخمسين سنة، وهم الرجال الذين يخدمون الرب في خيمة الاجتماع. ويسجل موسى وهارون 3200 رجلًا بحسب عشائرهم وعائلاتهم (بيوت آبائهم). ويطيع موسى وهارون تعليمات الرب.</w:t>
      </w:r>
    </w:p>
    <w:p>
      <w:pPr>
        <w:bidi/>
      </w:pPr>
      <w:r>
        <w:rPr>
          <w:rtl/>
          <w:cs/>
          <w:lang w:val="ar_AE" w:bidi="ar_AE"/>
        </w:rPr>
      </w:r>
      <w:r>
        <w:rPr>
          <w:b/>
          <w:rtl/>
          <w:cs/>
          <w:lang w:val="ar_AE" w:bidi="ar_AE"/>
        </w:rPr>
        <w:t>في المشهد الرابع:</w:t>
      </w:r>
      <w:r>
        <w:rPr>
          <w:rtl/>
          <w:cs/>
          <w:lang w:val="ar_AE" w:bidi="ar_AE"/>
        </w:rPr>
        <w:t xml:space="preserve"> يقوم موسى وهارون ورؤساء الجماعة بإحصاء وتسجيل 8580 رجلًا من اللاويين الذين تتراوح أعمارهم بين ثلاثين وخمسين سنة. ويخبر الكهنة كل رجل لاوي بعمله في خيمة الاجتماع. وقد فعل موسى وهارون كل هذا ليُطيعا الرب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رؤساء الجماعة من بني إسرائيل</w:t>
      </w:r>
    </w:p>
    <w:p>
      <w:pPr>
        <w:pStyle w:val="ListBullet"/>
        <w:bidi/>
        <w:spacing w:line="240" w:lineRule="auto"/>
        <w:ind w:left="720"/>
      </w:pPr>
      <w:r>
        <w:rPr>
          <w:rtl/>
          <w:cs/>
          <w:lang w:val="ar_AE" w:bidi="ar_AE"/>
        </w:rPr>
      </w:r>
      <w:r>
        <w:rPr>
          <w:rtl/>
          <w:cs/>
          <w:lang w:val="ar_AE" w:bidi="ar_AE"/>
        </w:rPr>
        <w:t>الرجال القهاتيون الذين تتراوح أعمارهم بين ثلاثين وخمسين سنة</w:t>
      </w:r>
    </w:p>
    <w:p>
      <w:pPr>
        <w:pStyle w:val="ListBullet"/>
        <w:bidi/>
        <w:spacing w:line="240" w:lineRule="auto"/>
        <w:ind w:left="720"/>
      </w:pPr>
      <w:r>
        <w:rPr>
          <w:rtl/>
          <w:cs/>
          <w:lang w:val="ar_AE" w:bidi="ar_AE"/>
        </w:rPr>
      </w:r>
      <w:r>
        <w:rPr>
          <w:rtl/>
          <w:cs/>
          <w:lang w:val="ar_AE" w:bidi="ar_AE"/>
        </w:rPr>
        <w:t>الرجال الجرشونيون الذين تتراوح أعمارهم بين ثلاثين وخمسين سنة</w:t>
      </w:r>
    </w:p>
    <w:p>
      <w:pPr>
        <w:pStyle w:val="ListBullet"/>
        <w:bidi/>
        <w:spacing w:line="240" w:lineRule="auto"/>
        <w:ind w:left="720"/>
      </w:pPr>
      <w:r>
        <w:rPr>
          <w:rtl/>
          <w:cs/>
          <w:lang w:val="ar_AE" w:bidi="ar_AE"/>
        </w:rPr>
      </w:r>
      <w:r>
        <w:rPr>
          <w:rtl/>
          <w:cs/>
          <w:lang w:val="ar_AE" w:bidi="ar_AE"/>
        </w:rPr>
        <w:t>الرجال المراريون الذين تتراوح أعمارهم بين ثلاثين وخمسين سنة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يتبع موسى وهارون تعليمات الرب التي أعطاها لهم الرب في المقاطع السابقة. ويطيع موسى وهارون الرب من خلال إحصاء وتسجيل الرجال من عشائر اللاويين المختلفة الذين سيخدمون الرب من خلال المساعدة في حمل خيمة الاجتماع. وكان موسى وهارون بحاجة إلى مساعدة للقيام بهذا العمل، لذلك كان رؤساء الجماعة من بني إسرائيل يساعدونهم. فيُحصي موسى وهارون كل عشيرة ويسجِّلانها على حدة. يُحصي موسى وهارون القهاتيين ويسجِّلانهم أولًا. ثم يُحصي موسى وهارون الجرشونيين ويسجِّلانهم. وأخيرًا، يُحصي موسى وهارون المراريين ويسجِّلانهم. وقد استخدم الرب هذا الترتيب ليُعطي تعليمات لموسى وهارون.</w:t>
      </w:r>
    </w:p>
    <w:p>
      <w:pPr>
        <w:bidi/>
      </w:pPr>
      <w:r>
        <w:rPr>
          <w:rtl/>
          <w:cs/>
          <w:lang w:val="ar_AE" w:bidi="ar_AE"/>
        </w:rPr>
      </w:r>
      <w:r>
        <w:rPr>
          <w:rtl/>
          <w:cs/>
          <w:lang w:val="ar_AE" w:bidi="ar_AE"/>
        </w:rPr>
        <w:t>توقفوا هنا وناقشوا هذا السؤال كمجموعة: ما هي مجموعات الأشخاص في مجتمعك التي يقوم الأشخاص بإحصائها وتسجيلها، إن وجدت؟ ما هو الترتيب الذي يقوم به شعبكم بِعَدّ مجموعات من الناس، ولماذا؟ أوقفوا سماع هذا التسجيل الصوتي هنا.</w:t>
      </w:r>
    </w:p>
    <w:p>
      <w:pPr>
        <w:bidi/>
      </w:pPr>
      <w:r>
        <w:rPr>
          <w:rtl/>
          <w:cs/>
          <w:lang w:val="ar_AE" w:bidi="ar_AE"/>
        </w:rPr>
      </w:r>
      <w:r>
        <w:rPr>
          <w:rtl/>
          <w:cs/>
          <w:lang w:val="ar_AE" w:bidi="ar_AE"/>
        </w:rPr>
        <w:t>يطيع موسى وهارون الرب في إحصاء وتسجيل اللاويين. فَهُم يتبعون تعليمات الرب لتسجيل كل شخص حسب عشيرته وعائلته. يريد موسى من قارئ المقطع أن يفهم أهمية طاعة الرب. ويوضح موسى ذلك بقوله في نهاية كل مقطع، أو مشهد، أن موسى وهارون فعلا كل شيء كما أراد الرب منهما أن يفعلا ذلك. وقد أحصى موسى وهارون كل عشيرة من عشائر اللاويين كما أمر الرب موسى أن يفعل ذلك.</w:t>
      </w:r>
    </w:p>
    <w:p>
      <w:pPr>
        <w:bidi/>
      </w:pPr>
      <w:r>
        <w:rPr>
          <w:rtl/>
          <w:cs/>
          <w:lang w:val="ar_AE" w:bidi="ar_AE"/>
        </w:rPr>
      </w:r>
      <w:r>
        <w:rPr>
          <w:rtl/>
          <w:cs/>
          <w:lang w:val="ar_AE" w:bidi="ar_AE"/>
        </w:rPr>
        <w:t>وفي النهاية، يعطي موسى ملخصًا لإحصاء اللاويين وتسجيلهم. ولم يقم موسى وهارون ورؤساء الجماعة بإحصاء اللاويين جميعًا معًا مرة أخرى. ويسجل موسى أن الكهنة قالوا لكل لاوي ما يجب أن يفعله ليُظهر للأشخاص الذين يقرأون أو يسمعون هذا المقطع أن الكهنة أطاعوا تعليمات الرب.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4 : 34 - 49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رؤساء الجماعة من بني إسرائيل</w:t>
      </w:r>
    </w:p>
    <w:p>
      <w:pPr>
        <w:pStyle w:val="ListBullet"/>
        <w:bidi/>
        <w:spacing w:line="240" w:lineRule="auto"/>
        <w:ind w:left="720"/>
      </w:pPr>
      <w:r>
        <w:rPr>
          <w:rtl/>
          <w:cs/>
          <w:lang w:val="ar_AE" w:bidi="ar_AE"/>
        </w:rPr>
      </w:r>
      <w:r>
        <w:rPr>
          <w:rtl/>
          <w:cs/>
          <w:lang w:val="ar_AE" w:bidi="ar_AE"/>
        </w:rPr>
        <w:t>الرجال القهاتيون الذين تتراوح أعمارهم بين ثلاثين وخمسين سنة</w:t>
      </w:r>
    </w:p>
    <w:p>
      <w:pPr>
        <w:pStyle w:val="ListBullet"/>
        <w:bidi/>
        <w:spacing w:line="240" w:lineRule="auto"/>
        <w:ind w:left="720"/>
      </w:pPr>
      <w:r>
        <w:rPr>
          <w:rtl/>
          <w:cs/>
          <w:lang w:val="ar_AE" w:bidi="ar_AE"/>
        </w:rPr>
      </w:r>
      <w:r>
        <w:rPr>
          <w:rtl/>
          <w:cs/>
          <w:lang w:val="ar_AE" w:bidi="ar_AE"/>
        </w:rPr>
        <w:t>الرجال الجرشونيون الذين تتراوح أعمارهم بين ثلاثين وخمسين سنة</w:t>
      </w:r>
    </w:p>
    <w:p>
      <w:pPr>
        <w:pStyle w:val="ListBullet"/>
        <w:bidi/>
        <w:spacing w:line="240" w:lineRule="auto"/>
        <w:ind w:left="720"/>
      </w:pPr>
      <w:r>
        <w:rPr>
          <w:rtl/>
          <w:cs/>
          <w:lang w:val="ar_AE" w:bidi="ar_AE"/>
        </w:rPr>
      </w:r>
      <w:r>
        <w:rPr>
          <w:rtl/>
          <w:cs/>
          <w:lang w:val="ar_AE" w:bidi="ar_AE"/>
        </w:rPr>
        <w:t>الرجال المراريون الذين تتراوح أعمارهم بين ثلاثين وخمسين سنة</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يُحصي موسى وهارون ورؤساء جماعة بني إسرائيل الرجال القهاتيين. ويسجلون الرجال الذين تتراوح أعمارهم بين ثلاثين وخمسين سنة بحسب عشائرهم وعائلاتهم (بيوت آبائهم). ويطيع موسى وهارون تعليمات الرب التي أعطاها لموسى.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"سأحصي عدد الرجال القهاتيين لأن الرب أمرني أن أفعل ذلك"، أو: "هناك رجال قهاتيون كثيرون يستطيعون أن يساعدوا في خدمة الرب في خيمة الاجتماع".</w:t>
      </w:r>
    </w:p>
    <w:p>
      <w:pPr>
        <w:pStyle w:val="ListBullet"/>
        <w:bidi/>
        <w:spacing w:line="240" w:lineRule="auto"/>
        <w:ind w:left="720"/>
      </w:pPr>
      <w:r>
        <w:rPr>
          <w:rtl/>
          <w:cs/>
          <w:lang w:val="ar_AE" w:bidi="ar_AE"/>
        </w:rPr>
      </w:r>
      <w:r>
        <w:rPr>
          <w:rtl/>
          <w:cs/>
          <w:lang w:val="ar_AE" w:bidi="ar_AE"/>
        </w:rPr>
        <w:t>اسألوا الشخص الذي يؤدي دور رؤساء الجماعة: "بماذا تشعر أو تفكِّر؟" قد يجيب الشخص بعبارات مثل: "يجب أن نفعل هذا بشكل صحيح لكي نتبع تعليمات الرب لموسى وهارون"، أو: "أنا أشعر بالفخر أن أساعد موسى وهارون في إحصاء عشائر القهاتيين".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هناك 2750 رجلًا قهاتيًا تتراوح أعمارهم بين ثلاثين وخمسين 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القهاتيين: "بماذا تشعر أو تفكِّر؟" قد يجيب الشخص بعبارات مثل: "هناك الكثير منا لخدمة الرب في خيمة الاجتماع"، أو: "أنا سعيد أن أخدم الرب في خيمة الاجتماع"، أو: "أنا متوتر لأنني أحمل أمتعة خاصة من المسكن والدار".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يُحصي موسى وهارون ورؤساء جماعة بني إسرائيل الرجال الجرشونيين الذين تتراوح أعمارهم بين ثلاثين وخمسين سنة ويسجّلانهم بحسب عشائرهم وعائلاتهم. كان هناك 2630 رجلًا يخدمون الرب في خيمة الاجتماع. يطيع هارون وموسى تعليمات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بأشياء مثل: "أنا سعيد لأن هناك الكثير من الرجال من أجل حمل ستائر المسكن والحبال في المسكن والدار،" أو، "يجب أن نتبع تعليمات الرب".</w:t>
      </w:r>
    </w:p>
    <w:p>
      <w:pPr>
        <w:pStyle w:val="ListBullet"/>
        <w:bidi/>
        <w:spacing w:line="240" w:lineRule="auto"/>
        <w:ind w:left="720"/>
      </w:pPr>
      <w:r>
        <w:rPr>
          <w:rtl/>
          <w:cs/>
          <w:lang w:val="ar_AE" w:bidi="ar_AE"/>
        </w:rPr>
      </w:r>
      <w:r>
        <w:rPr>
          <w:rtl/>
          <w:cs/>
          <w:lang w:val="ar_AE" w:bidi="ar_AE"/>
        </w:rPr>
        <w:t>اسألوا الشخص الذي يؤدي دور الرجال الجرشونيين: "بماذا تشعر أو فيمَ تفكِّر؟" قد يجيب الشخص بعبارات مثل: "نحن مستعدون للعمل مع الكهنة في خيمة الاجتماع"، أو: "إنه لشرف أن نحمل أجزاء المسكن والدار إلى مَحَلَّة جديدة".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يُحصي موسى وهارون ورؤساء جماعة بني إسرائيل الرجال المراريين الذين تتراوح أعمارهم بين ثلاثين وخمسين سنة ويسجّلانهم بحسب عشائرهم وعائلاتهم. وكان هناك 3200 رجلًا يخدمون الرب في خيمة الاجتماع. يطيع هارون وموسى تعليمات الرب لموسى.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"من الجيد أن أطيع الرب"، أو: "أنا سعيد لأننا أحصينا آخر الرجال من عشائر اللاويين".</w:t>
      </w:r>
    </w:p>
    <w:p>
      <w:pPr>
        <w:pStyle w:val="ListBullet"/>
        <w:bidi/>
        <w:spacing w:line="240" w:lineRule="auto"/>
        <w:ind w:left="720"/>
      </w:pPr>
      <w:r>
        <w:rPr>
          <w:rtl/>
          <w:cs/>
          <w:lang w:val="ar_AE" w:bidi="ar_AE"/>
        </w:rPr>
      </w:r>
      <w:r>
        <w:rPr>
          <w:rtl/>
          <w:cs/>
          <w:lang w:val="ar_AE" w:bidi="ar_AE"/>
        </w:rPr>
        <w:t>اسألوا الشخص الذي يؤدي دور الرجال من بني مراري: "بماذا تشعر أو تفكِّر؟" قد يجيب الشخص بعبارات مثل: "نحن مستعدون لحمل الأعمدة والقواعد إلى مَحَلَّة جديدة عندما يحتاج الرب إلينا لذلك"، أو: "أنا سعيد أن هناك الكثير منا لننقل الأعمدة والقواعد الثقيلة".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ويسجّل موسى وهارون العدد الكامل لعشائر اللاويين – القهاتيين والجرشونيين والمراريين – الذين كانوا قادرين على خدمة الرب في المسكن أو في خيمة الاجتماع. ويعطى هارون والكهنة كل شخص عمله ليفعله، تمامًا كما أمر الرب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لأننا انتهينا من إحصاء وتسجيل الرجال اللاويين الذين سيساعدون في نقل خيمة الاجتماع إلى مَحَلَّة جديدة"، أو: "لقد فعلنا ما طلبه الرب منا كي نفعله".</w:t>
      </w:r>
    </w:p>
    <w:p>
      <w:pPr>
        <w:pStyle w:val="ListBullet"/>
        <w:bidi/>
        <w:spacing w:line="240" w:lineRule="auto"/>
        <w:ind w:left="720"/>
      </w:pPr>
      <w:r>
        <w:rPr>
          <w:rtl/>
          <w:cs/>
          <w:lang w:val="ar_AE" w:bidi="ar_AE"/>
        </w:rPr>
      </w:r>
      <w:r>
        <w:rPr>
          <w:rtl/>
          <w:cs/>
          <w:lang w:val="ar_AE" w:bidi="ar_AE"/>
        </w:rPr>
        <w:t>اسألوا الشخص الذي يؤدي دور هارون: "بماذا تشعر أو تفكِّر؟" قد يجيب الشخص بأشياء مثل: "لقد أخبرنا كل شخص بعمله عندما ننقل المَحَلَّة"، أو: "أنا سعيد لأن لدينا الكثير من الناس ليساعدوننا في نقل المسكن والدار".</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4 : 34 - 49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يُحصي موسى وهارون و</w:t>
      </w:r>
      <w:r>
        <w:rPr>
          <w:b/>
          <w:rtl/>
          <w:cs/>
          <w:lang w:val="ar_AE" w:bidi="ar_AE"/>
        </w:rPr>
        <w:t>رؤساء الجماعة</w:t>
      </w:r>
      <w:r>
        <w:rPr>
          <w:rtl/>
          <w:cs/>
          <w:lang w:val="ar_AE" w:bidi="ar_AE"/>
        </w:rPr>
        <w:t xml:space="preserve"> من بني إسرائيل الرجال القهاتيين. استخدموا الكلمة أو العبارة نفسها التي استخدمتموها في المقاطع السابقة للإشارة إلى رؤساء الجماعة.</w:t>
      </w:r>
    </w:p>
    <w:p>
      <w:pPr>
        <w:bidi/>
      </w:pPr>
      <w:r>
        <w:rPr>
          <w:rtl/>
          <w:cs/>
          <w:lang w:val="ar_AE" w:bidi="ar_AE"/>
        </w:rPr>
      </w:r>
      <w:r>
        <w:rPr>
          <w:rtl/>
          <w:cs/>
          <w:lang w:val="ar_AE" w:bidi="ar_AE"/>
        </w:rPr>
        <w:t xml:space="preserve">ويسجّل موسى وهارون القهاتيين، والجرشونيين، والمراريين بحسب </w:t>
      </w:r>
      <w:r>
        <w:rPr>
          <w:b/>
          <w:rtl/>
          <w:cs/>
          <w:lang w:val="ar_AE" w:bidi="ar_AE"/>
        </w:rPr>
        <w:t>العشائر</w:t>
      </w:r>
      <w:r>
        <w:rPr>
          <w:rtl/>
          <w:cs/>
          <w:lang w:val="ar_AE" w:bidi="ar_AE"/>
        </w:rPr>
        <w:t xml:space="preserve"> والعائلات (بيوت الآباء). استخدموا الكلمة أو العبارة نفسها التي استخدمتموها في المقاطع السابقة للإشارة إلى عشيرة.</w:t>
      </w:r>
    </w:p>
    <w:p>
      <w:pPr>
        <w:bidi/>
      </w:pPr>
      <w:r>
        <w:rPr>
          <w:rtl/>
          <w:cs/>
          <w:lang w:val="ar_AE" w:bidi="ar_AE"/>
        </w:rPr>
      </w:r>
      <w:r>
        <w:rPr>
          <w:rtl/>
          <w:cs/>
          <w:lang w:val="ar_AE" w:bidi="ar_AE"/>
        </w:rPr>
        <w:t xml:space="preserve">ويسجل موسى وهارون الرجال الذين يستطيعون أن </w:t>
      </w:r>
      <w:r>
        <w:rPr>
          <w:b/>
          <w:rtl/>
          <w:cs/>
          <w:lang w:val="ar_AE" w:bidi="ar_AE"/>
        </w:rPr>
        <w:t>يخدموا</w:t>
      </w:r>
      <w:r>
        <w:rPr>
          <w:rtl/>
          <w:cs/>
          <w:lang w:val="ar_AE" w:bidi="ar_AE"/>
        </w:rPr>
        <w:t xml:space="preserve"> في </w:t>
      </w:r>
      <w:r>
        <w:rPr>
          <w:b/>
          <w:rtl/>
          <w:cs/>
          <w:lang w:val="ar_AE" w:bidi="ar_AE"/>
        </w:rPr>
        <w:t>المسكن</w:t>
      </w:r>
      <w:r>
        <w:rPr>
          <w:rtl/>
          <w:cs/>
          <w:lang w:val="ar_AE" w:bidi="ar_AE"/>
        </w:rPr>
        <w:t xml:space="preserve">، أو خيمة الاجتماع. استخدموا الكلمات أو العبارات نفسها التي استخدمتموها في المقاطع السابقة لكلمتي يخدم والمسكن (خيمة الاجتماع). للمزيد من المعلومات عن تعبير </w:t>
      </w:r>
      <w:r>
        <w:rPr>
          <w:rtl/>
          <w:cs/>
          <w:lang w:val="ar_AE" w:bidi="ar_AE"/>
        </w:rPr>
        <w:t>المسكن (خيمة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كان الجرشونيون والمراريون يخدمون في </w:t>
      </w:r>
      <w:r>
        <w:rPr>
          <w:b/>
          <w:rtl/>
          <w:cs/>
          <w:lang w:val="ar_AE" w:bidi="ar_AE"/>
        </w:rPr>
        <w:t>العمل</w:t>
      </w:r>
      <w:r>
        <w:rPr>
          <w:rtl/>
          <w:cs/>
          <w:lang w:val="ar_AE" w:bidi="ar_AE"/>
        </w:rPr>
        <w:t>، أو المجهود البدني، في خيمة الاجتماع. استخدموا الكلمة نفسها للإشارة إلى العمل التي استخدمتموها في المقاطع السابقة عن الجرشونيين والمراريين.</w:t>
      </w:r>
    </w:p>
    <w:p>
      <w:pPr>
        <w:bidi/>
      </w:pPr>
      <w:r>
        <w:rPr>
          <w:rtl/>
          <w:cs/>
          <w:lang w:val="ar_AE" w:bidi="ar_AE"/>
        </w:rPr>
      </w:r>
      <w:r>
        <w:rPr>
          <w:rtl/>
          <w:cs/>
          <w:lang w:val="ar_AE" w:bidi="ar_AE"/>
        </w:rPr>
        <w:t xml:space="preserve">ويقوم موسى وهارون بإحصاء الرجال وتسجيلهم طاعة لوصية الرب لموسى. </w:t>
      </w:r>
      <w:r>
        <w:rPr>
          <w:b/>
          <w:rtl/>
          <w:cs/>
          <w:lang w:val="ar_AE" w:bidi="ar_AE"/>
        </w:rPr>
        <w:t>الرب (يهوه)</w:t>
      </w:r>
      <w:r>
        <w:rPr>
          <w:rtl/>
          <w:cs/>
          <w:lang w:val="ar_AE" w:bidi="ar_AE"/>
        </w:rPr>
        <w:t xml:space="preserve"> هو الاسم الشخصي لله. وفي هذا المقطع يُدعى الله باسم الرب (يهوه). احرصوا على ترجمة اسم الرب (يهوه) بالطريقة نفسها التي استخدمتموها في المقاطع السابقة، وتذكّروا أن اسم </w:t>
      </w:r>
      <w:r>
        <w:rPr>
          <w:rtl/>
          <w:cs/>
          <w:lang w:val="ar_AE" w:bidi="ar_AE"/>
        </w:rPr>
        <w:t>الرب (يهوه)</w:t>
      </w:r>
      <w:r>
        <w:rPr>
          <w:rtl/>
          <w:cs/>
          <w:lang w:val="ar_AE" w:bidi="ar_AE"/>
        </w:rPr>
        <w:t xml:space="preserve"> موجود في قاموس الكلمات الرئيسية.</w:t>
      </w:r>
    </w:p>
    <w:p>
      <w:pPr>
        <w:bidi/>
      </w:pPr>
      <w:r>
        <w:rPr>
          <w:rtl/>
          <w:cs/>
          <w:lang w:val="ar_AE" w:bidi="ar_AE"/>
        </w:rPr>
      </w:r>
      <w:r>
        <w:rPr>
          <w:rtl/>
          <w:cs/>
          <w:lang w:val="ar_AE" w:bidi="ar_AE"/>
        </w:rPr>
        <w:t>أمر الرب، أو قال لموسى، أن يقوم موسى وهارون بتسجيل أعداد القهاتيين والجرشونيين والمراريين. وقد عمل موسى وهارون كل شيء حسب ما قاله الرب لهما.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5: 1- 4 واحفظوه في قلوبكم.</w:t>
      </w:r>
    </w:p>
    <w:p>
      <w:pPr>
        <w:bidi/>
      </w:pPr>
      <w:r>
        <w:rPr>
          <w:rtl/>
          <w:cs/>
          <w:lang w:val="ar_AE" w:bidi="ar_AE"/>
        </w:rPr>
      </w:r>
      <w:r>
        <w:rPr>
          <w:rtl/>
          <w:cs/>
          <w:lang w:val="ar_AE" w:bidi="ar_AE"/>
        </w:rPr>
        <w:t>استمعوا إلى نسخة صوتية من سفر العدد 5: 1- 4 ثلاث مرات، من ثلاث ترجمات مختلفة، إن أمكن. 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5 : 1 - 4 من الترجمة الأسهل للفهم.</w:t>
      </w:r>
    </w:p>
    <w:p>
      <w:pPr>
        <w:bidi/>
      </w:pPr>
      <w:r>
        <w:rPr>
          <w:rtl/>
          <w:cs/>
          <w:lang w:val="ar_AE" w:bidi="ar_AE"/>
        </w:rPr>
      </w:r>
      <w:r>
        <w:rPr>
          <w:rtl/>
          <w:cs/>
          <w:lang w:val="ar_AE" w:bidi="ar_AE"/>
        </w:rPr>
        <w:t>سوف تتذكرون أنه في القصص السابقة، أعطى الرب تعليمات حول كيفية تنظيم شعب إسرائيل لأنفسهم، سواء عندما يسافرون أو عندما يتوقفون للراحة. في كلتا الحالتين، تُمثّل خيمة الاجتماع حضور الرب وهي تقع في وسط المحلة. وفي القصص الحالية والقصص التالية، سيعطي الرب المزيد من التعليمات لبني إسرائيل عن القداسة والطهارة. الرب قدوس، لذلك يجب على الناس التأكد من أنهم دائمًا طاهرون ومُقَدَّسون حتى يبقى الرب في وسطهم، حتى عندما ينتقلون إلى أرض الموعد.</w:t>
      </w:r>
    </w:p>
    <w:p>
      <w:pPr>
        <w:bidi/>
      </w:pPr>
      <w:r>
        <w:rPr>
          <w:rtl/>
          <w:cs/>
          <w:lang w:val="ar_AE" w:bidi="ar_AE"/>
        </w:rPr>
      </w:r>
      <w:r>
        <w:rPr>
          <w:rtl/>
          <w:cs/>
          <w:lang w:val="ar_AE" w:bidi="ar_AE"/>
        </w:rPr>
        <w:t>في هذا المقطع، يخبر الرب شعب إسرائيل بما يجب أن يفعلوه بالأشخاص النجسين طقسيًا. والأشخاص النجسون طقسيًا هم الأشخاص الذين لديهم أشياء في أجسادهم أو عليها مرتبطة بالمرض أو الموت. ولأن هذه الأشياء لا تمثِّل الرب القدوس، فإن الرب يرى أن الأشخاص الذين لديهم هذه الأشياء نجسون من الناحية الطقسية. ولا يسمح الرب للأشخاص النجسين طقسيًا أن يقيموا في المَحَلَّة التي يسكن فيها الرب، أو أن يشاركوا في عبادة الرب. لذلك يطلب الرب من موسى أن يأمر بني إسرائيل أن يُخرجوا من مَحَلَّتهم ثلاثة أنواع من الأشخاص النجسين من الناحية الطقسية. بالنسبة للرب، فإن هذا النوع من النجاسة يجعل مَحَلَّة بني إسرائيل كلها نجسة أو غير طاهرة.</w:t>
      </w:r>
    </w:p>
    <w:p>
      <w:pPr>
        <w:bidi/>
      </w:pPr>
      <w:r>
        <w:rPr>
          <w:rtl/>
          <w:cs/>
          <w:lang w:val="ar_AE" w:bidi="ar_AE"/>
        </w:rPr>
      </w:r>
      <w:r>
        <w:rPr>
          <w:rtl/>
          <w:cs/>
          <w:lang w:val="ar_AE" w:bidi="ar_AE"/>
        </w:rPr>
        <w:t>أولًا، يجب على بني إسرائيل أن يُخرجوا من مَحَلَّتهم كل من يعاني من مرض جلدي خطير. ولا نعرف المرض الجلدي الذي يشير إليه الرب هنا، لكنه على الأرجح يشير إلى الأمراض الجلدية التي يمكن أن تعدي الآخرين.</w:t>
      </w:r>
    </w:p>
    <w:p>
      <w:pPr>
        <w:bidi/>
      </w:pPr>
      <w:r>
        <w:rPr>
          <w:rtl/>
          <w:cs/>
          <w:lang w:val="ar_AE" w:bidi="ar_AE"/>
        </w:rPr>
      </w:r>
      <w:r>
        <w:rPr>
          <w:rtl/>
          <w:cs/>
          <w:lang w:val="ar_AE" w:bidi="ar_AE"/>
        </w:rPr>
        <w:t>توقفوا هنا وناقشوا هذا السؤال كمجموعة: ما هي الأمراض الجلدية الشائعة التي يمكن أن تصيب الآخرين في ثقافتكم؟ أوقفوا سماع هذا التسجيل الصوتي هنا.</w:t>
      </w:r>
    </w:p>
    <w:p>
      <w:pPr>
        <w:bidi/>
      </w:pPr>
      <w:r>
        <w:rPr>
          <w:rtl/>
          <w:cs/>
          <w:lang w:val="ar_AE" w:bidi="ar_AE"/>
        </w:rPr>
      </w:r>
      <w:r>
        <w:rPr>
          <w:rtl/>
          <w:cs/>
          <w:lang w:val="ar_AE" w:bidi="ar_AE"/>
        </w:rPr>
        <w:t>ثانيًا، يجب على الشعب أن يخرج من مَحَلَّته كل شخص لديه إفراز أو أي شخص لديه سائل يخرج من أعضائه الجنسية. ولا نعرف بالضبط الإفراز الذي يتحدث عنه الرب هنا، لكن من المحتمل أنه يعني سوائل مثل الحيض، أو سوائل تأتي من مرض جنسي.</w:t>
      </w:r>
    </w:p>
    <w:p>
      <w:pPr>
        <w:bidi/>
      </w:pPr>
      <w:r>
        <w:rPr>
          <w:rtl/>
          <w:cs/>
          <w:lang w:val="ar_AE" w:bidi="ar_AE"/>
        </w:rPr>
      </w:r>
      <w:r>
        <w:rPr>
          <w:rtl/>
          <w:cs/>
          <w:lang w:val="ar_AE" w:bidi="ar_AE"/>
        </w:rPr>
        <w:t>توقفوا هنا وناقشوا هذا السؤال كمجموعة: ماذا يفعل الناس في ثقافتكم مع الأشخاص الذين يعانون من إفرازات مثل الحيض، أو الإفرازات الناتجة عن الأمراض؟ أوقفوا سماع هذا التسجيل الصوتي هنا.</w:t>
      </w:r>
    </w:p>
    <w:p>
      <w:pPr>
        <w:bidi/>
      </w:pPr>
      <w:r>
        <w:rPr>
          <w:rtl/>
          <w:cs/>
          <w:lang w:val="ar_AE" w:bidi="ar_AE"/>
        </w:rPr>
      </w:r>
      <w:r>
        <w:rPr>
          <w:rtl/>
          <w:cs/>
          <w:lang w:val="ar_AE" w:bidi="ar_AE"/>
        </w:rPr>
        <w:t>ثالثًا، وأخيرًا، يجب على الشعب أن يخرج من مَحَلَّته كل شخص يصبح نجسًا بسبب لمسه جثة إنسان أو حيوان.</w:t>
      </w:r>
    </w:p>
    <w:p>
      <w:pPr>
        <w:bidi/>
      </w:pPr>
      <w:r>
        <w:rPr>
          <w:rtl/>
          <w:cs/>
          <w:lang w:val="ar_AE" w:bidi="ar_AE"/>
        </w:rPr>
      </w:r>
      <w:r>
        <w:rPr>
          <w:rtl/>
          <w:cs/>
          <w:lang w:val="ar_AE" w:bidi="ar_AE"/>
        </w:rPr>
        <w:t>توقفوا هنا وناقشوا هذا السؤال كمجموعة: ماذا يفكر الناس في ثقافتكم عن كيفية تأثير الأجساد الميتة على الأحياء؟ أوقفوا سماع هذا التسجيل الصوتي هنا.</w:t>
      </w:r>
    </w:p>
    <w:p>
      <w:pPr>
        <w:bidi/>
      </w:pPr>
      <w:r>
        <w:rPr>
          <w:rtl/>
          <w:cs/>
          <w:lang w:val="ar_AE" w:bidi="ar_AE"/>
        </w:rPr>
      </w:r>
      <w:r>
        <w:rPr>
          <w:rtl/>
          <w:cs/>
          <w:lang w:val="ar_AE" w:bidi="ar_AE"/>
        </w:rPr>
        <w:t>يجب على الشعب أن يخرجوهم خارج المَحَلَّة، لأن الجزء الخارجي من المَحَلَّة هو أقل الأماكن قدسية. وأقدس مكان في المحلة هو المركز، حيث خيمة الاجتماع، لأن هناك يسكن حضور الرب. والمكان المقدَّس هو محلات بني إسرائيل المحيطة بالمكان الأقدس. وأقل الأماكن قدسية هو المكان الذي يقع خارج محلات بني إسرائيل. ولقد قال الرب إن الرجال والنساء الذين يكون نجسين طقسيًا يجب أن يبقوا خارج المحلة حتى لا يُنجِّسوا المحلة. وهنا، تدنيس المحلة يعني جعل المَحَلَّة نجسة، أو غير لائقة لحضور الرب المُقَدَّس. يسكن الرب في وسط الشعب، لذلك كان على بني إسرائيل أن يحفظوا المحلة مُقَدَّسة وطاهرة عن طريق إبعاد كل شخص مرتبط بالمرض أو الموت من المَحَلَّة. ويجب على بني إسرائيل البقاء خارج المَحَلَّة حتى يتعافوا ويكملوا طقوس التطهير المطلوبة حتى يتمكنوا من العودة إلى المَحَلَّة.</w:t>
      </w:r>
    </w:p>
    <w:p>
      <w:pPr>
        <w:bidi/>
      </w:pPr>
      <w:r>
        <w:rPr>
          <w:rtl/>
          <w:cs/>
          <w:lang w:val="ar_AE" w:bidi="ar_AE"/>
        </w:rPr>
      </w:r>
      <w:r>
        <w:rPr>
          <w:rtl/>
          <w:cs/>
          <w:lang w:val="ar_AE" w:bidi="ar_AE"/>
        </w:rPr>
        <w:t>توقفوا هنا وناقشوا هذا السؤال كمجموعة: ماذا يمكن للناس في ثقافتكم أن يفعلوا ليحرصوا على أن يبقى الرب أو آلهتهم المحلية معهم أو يساعدونهم؟ أوقفوا سماع هذا التسجيل الصوتي هنا.</w:t>
      </w:r>
    </w:p>
    <w:p>
      <w:pPr>
        <w:bidi/>
      </w:pPr>
      <w:r>
        <w:rPr>
          <w:rtl/>
          <w:cs/>
          <w:lang w:val="ar_AE" w:bidi="ar_AE"/>
        </w:rPr>
      </w:r>
      <w:r>
        <w:rPr>
          <w:rtl/>
          <w:cs/>
          <w:lang w:val="ar_AE" w:bidi="ar_AE"/>
        </w:rPr>
        <w:t>وفعل الشعب كما أمر الرب. فأخرجوا إلى خارج المَحَلَّة كل من كان به مرض جلدي، أو إفرازات، أو لمس شخصًا أو حيوانًا ميتًا. وهذا يُظهر أن شعب إسرائيل أطاع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5 : 1 - 4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يقول الرب لموسى أن يأمر بني إسرائيل أن يُخرجوا من مَحَلَّتهم كل شخص مصاب بمرض جلدي خطير أو ذي سيل (لديه إفراز في جسده) أو لمس جثة ميتة.</w:t>
      </w:r>
    </w:p>
    <w:p>
      <w:pPr>
        <w:bidi/>
      </w:pPr>
      <w:r>
        <w:rPr>
          <w:rtl/>
          <w:cs/>
          <w:lang w:val="ar_AE" w:bidi="ar_AE"/>
        </w:rPr>
      </w:r>
      <w:r>
        <w:rPr>
          <w:b/>
          <w:rtl/>
          <w:cs/>
          <w:lang w:val="ar_AE" w:bidi="ar_AE"/>
        </w:rPr>
        <w:t>في المشهد الثاني:</w:t>
      </w:r>
      <w:r>
        <w:rPr>
          <w:rtl/>
          <w:cs/>
          <w:lang w:val="ar_AE" w:bidi="ar_AE"/>
        </w:rPr>
        <w:t xml:space="preserve"> يطيع شعب إسرائيل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عند تصوّر هذا المقطع، من المهم أن تتذكروا أن موسى والشعب كانوا موجودين في سيناء. وسيناء فيها برية وجبل. في هذا المقطع، يتحدث الرب إلى موسى، لكننا لا نعرف أين كان موسى خلال هذا الوقت. قد يكون موسى على الجبل مع الرب، أو قد يكون في خيمة الاجتماع حيث كان الرب يتحدث معه كثيرًا. ما هو واضح هو أنهم لا يزالون في سيناء.</w:t>
      </w:r>
    </w:p>
    <w:p>
      <w:pPr>
        <w:bidi/>
      </w:pPr>
      <w:r>
        <w:rPr>
          <w:rtl/>
          <w:cs/>
          <w:lang w:val="ar_AE" w:bidi="ar_AE"/>
        </w:rPr>
      </w:r>
      <w:r>
        <w:rPr>
          <w:rtl/>
          <w:cs/>
          <w:lang w:val="ar_AE" w:bidi="ar_AE"/>
        </w:rPr>
        <w:t>في المشهد الأول، يتحدث الرب إلى موسى. إن مقدمة "كلَّم الرب موسى" هي نفسها العبارة التي في كل مرة يعطي فيها الرب تعليماته لموسى. فيقول الرب لموسى أن يأمر بني إسرائيل أن يخرِجوا من مَحَلَّتهم كل من يعاني من مرض جلدي خطير. كما يقول الرب أن يخرجوا من مَحَلَّتهم كل ذي سيل (من لديه إفراز في جسده). ولأن الرب أمر بهذا، فإنه يتوقع أن يعترف كل ذي سيل (من لديه إفراز) لموسى أو الكاهن بوجود سيل، أو إفراز، لديه.</w:t>
      </w:r>
    </w:p>
    <w:p>
      <w:pPr>
        <w:bidi/>
      </w:pPr>
      <w:r>
        <w:rPr>
          <w:rtl/>
          <w:cs/>
          <w:lang w:val="ar_AE" w:bidi="ar_AE"/>
        </w:rPr>
      </w:r>
      <w:r>
        <w:rPr>
          <w:rtl/>
          <w:cs/>
          <w:lang w:val="ar_AE" w:bidi="ar_AE"/>
        </w:rPr>
        <w:t>توقفوا هنا وناقشوا هذا السؤال كمجموعة: قد تكون هذه الحالات الجلدية أو الإفرازات غير مناسبة ثقافيًا للحديث عنها بطريقة علنية. كيف ستترجمون هذه الأمور بشكل مناسب في ثقافتكم ولغتكم؟ أوقفوا سماع هذا التسجيل الصوتي هنا.</w:t>
      </w:r>
    </w:p>
    <w:p>
      <w:pPr>
        <w:bidi/>
      </w:pPr>
      <w:r>
        <w:rPr>
          <w:rtl/>
          <w:cs/>
          <w:lang w:val="ar_AE" w:bidi="ar_AE"/>
        </w:rPr>
      </w:r>
      <w:r>
        <w:rPr>
          <w:rtl/>
          <w:cs/>
          <w:lang w:val="ar_AE" w:bidi="ar_AE"/>
        </w:rPr>
        <w:t>كما يقول الرب أيضًا أن على بني إسرائيل أن يخرجوا من مَحَلَّتهم كل من لمس جثة ميتة. ولأن الرب أمر بذلك، فإنه يتوقع أن يعترف كل من يمس جثة ميتة لموسى أو الكاهن أنه لمس جثة ميتة.</w:t>
      </w:r>
    </w:p>
    <w:p>
      <w:pPr>
        <w:bidi/>
      </w:pPr>
      <w:r>
        <w:rPr>
          <w:rtl/>
          <w:cs/>
          <w:lang w:val="ar_AE" w:bidi="ar_AE"/>
        </w:rPr>
      </w:r>
      <w:r>
        <w:rPr>
          <w:rtl/>
          <w:cs/>
          <w:lang w:val="ar_AE" w:bidi="ar_AE"/>
        </w:rPr>
        <w:t>توقفوا هنا وناقشوا هذا السؤال كمجموعة: كيف ستذكرون حالات النجاسة الثلاث هذه أو عدم الطهارة؟ أوقفوا سماع هذا التسجيل الصوتي هنا.</w:t>
      </w:r>
    </w:p>
    <w:p>
      <w:pPr>
        <w:bidi/>
      </w:pPr>
      <w:r>
        <w:rPr>
          <w:rtl/>
          <w:cs/>
          <w:lang w:val="ar_AE" w:bidi="ar_AE"/>
        </w:rPr>
      </w:r>
      <w:r>
        <w:rPr>
          <w:rtl/>
          <w:cs/>
          <w:lang w:val="ar_AE" w:bidi="ar_AE"/>
        </w:rPr>
        <w:t>بعد هذه التعليمات، يكرر الرب أنه يجب على بني إسرائيل أن يخرجوا من المَحَلَّة الأفراد الذكور والإناث الذين هم نجسون طقسيًا ولا يستطيعون أن يكونوا في محضر الرب المقدَّس. ويضيف الرب السبب الذي يجعل شعب إسرائيل بحاجة إلى القيام بذلك: حتى لا يُنَجِّس هؤلاء الناس النجسون المَحَلَّة، أو يجعلوا المَحَلَّة نجسة أيضًا. فالرب يهوه، إلههم، ساكن في وسطهم، فيجب أن تبقى المحلة طاهرة ومُقَدَّسة. في هذا المشهد، ثلاث مرات يذكُر الرب صراحة التعليمات التي تقضي بإخراج النجسِين من المحلة. وهذا يعني أن أَمر الرب بإخراج الأشخاص النجسين من مَحَلَّتهم هو أمر مهم جدًا.</w:t>
      </w:r>
    </w:p>
    <w:p>
      <w:pPr>
        <w:bidi/>
      </w:pPr>
      <w:r>
        <w:rPr>
          <w:rtl/>
          <w:cs/>
          <w:lang w:val="ar_AE" w:bidi="ar_AE"/>
        </w:rPr>
      </w:r>
      <w:r>
        <w:rPr>
          <w:rtl/>
          <w:cs/>
          <w:lang w:val="ar_AE" w:bidi="ar_AE"/>
        </w:rPr>
        <w:t>في المشهد الثاني، يطيع شعب إسرائيل الرب. ويخرجون من مَحَلَّتهم كل شخص مصاب بمرض جلدي خطير، أو ذي سيل (لديه إفراز في جسده) أو لمس جثة ميتة. ويصف موسى ما فعله الشعب باستخدام نفس الأوصاف للأمراض أو المشكلات التي استخدمها الرب ليُعْلِمهم بها. ويُؤكد تكرار الأوصاف أن بني إسرائيل فعلوا تمامًا كما قال الرب لموسى.</w:t>
      </w:r>
    </w:p>
    <w:p>
      <w:pPr>
        <w:bidi/>
      </w:pPr>
      <w:r>
        <w:rPr>
          <w:rtl/>
          <w:cs/>
          <w:lang w:val="ar_AE" w:bidi="ar_AE"/>
        </w:rPr>
      </w:r>
      <w:r>
        <w:rPr>
          <w:rtl/>
          <w:cs/>
          <w:lang w:val="ar_AE" w:bidi="ar_AE"/>
        </w:rPr>
        <w:t>ومن المهم إظهار أن الشعب لم يستخدم القوة أو العنف عندما أخرجوا هؤلاء الأشخاص من مَحَلَّتهم. لم يرغب الشعب في أن يصبحوا نجسين طقسيًا، لذلك ربما قد تحدثوا فقط إلى الأشخاص النجسين لحملهم على مغادرة المُحَلَّة. ومن المهم أيضًا أن تلاحظوا أن الأشخاص النجسين كانوا يقيمون خارج المَحَلَّة لفترة قصيرة فقط حتى يتمكنوا من أن يصبحوا طاهرين مرة أخرى ويعودوا إلى المَحَلَّة.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5 : 1 - 4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المقطع.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واصلوا تمثيل الدراما. 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يطلب الرب من موسى أن يأمر بني إسرائيل أن يخرِجوا من محلتهم كل شخص يعاني من مرض جلدي خطير، أو ذي سيل أو يكون قد لَمَس جثة ميتة.</w:t>
      </w:r>
    </w:p>
    <w:p>
      <w:pPr>
        <w:bidi/>
      </w:pPr>
      <w:r>
        <w:rPr>
          <w:rtl/>
          <w:cs/>
          <w:lang w:val="ar_AE" w:bidi="ar_AE"/>
        </w:rPr>
      </w:r>
      <w:r>
        <w:rPr>
          <w:b/>
          <w:rtl/>
          <w:cs/>
          <w:lang w:val="ar_AE" w:bidi="ar_AE"/>
        </w:rPr>
        <w:t>أوقفوا التمثيل</w:t>
      </w:r>
      <w:r>
        <w:rPr>
          <w:rtl/>
          <w:cs/>
          <w:lang w:val="ar_AE" w:bidi="ar_AE"/>
        </w:rPr>
        <w:t xml:space="preserve">. اسألوا الشخص الذي يؤدي دور الرب: "بماذا تشعر أو تفكر؟" قد يجيب الشخص بعبارات مثل: "أنا أفرح حقًا عندما يحافظ شعبي على مَحَلَّتهم نظيفة وطاهرة ومُقَدَّسة. ولأنني طاهر وقدوس، يجب أن يكون شعبي ومَحَلَّتهم دائمًا طاهرين ومقدَّسين"، أو: "أشعر بالحزن والانزعاج حقًا عندما لا يحافظ شعبي على مَحَلَّتهم نظيفة وطاهرة ومُقَدَّسة. أنا طاهر ومقَدَّس، لذلك يجب أن يكون شعبي ومَحَلَّتهم طاهرين ومقَدَّسين دائمًا". واصلوا التمثيل. </w:t>
      </w:r>
    </w:p>
    <w:p>
      <w:pPr>
        <w:bidi/>
      </w:pPr>
      <w:r>
        <w:rPr>
          <w:rtl/>
          <w:cs/>
          <w:lang w:val="ar_AE" w:bidi="ar_AE"/>
        </w:rPr>
      </w:r>
      <w:r>
        <w:rPr>
          <w:rtl/>
          <w:cs/>
          <w:lang w:val="ar_AE" w:bidi="ar_AE"/>
        </w:rPr>
        <w:t>في المشهد الثاني، يطيع شعب إسرائيل الرب.</w:t>
      </w:r>
    </w:p>
    <w:p>
      <w:pPr>
        <w:bidi/>
      </w:pPr>
      <w:r>
        <w:rPr>
          <w:rtl/>
          <w:cs/>
          <w:lang w:val="ar_AE" w:bidi="ar_AE"/>
        </w:rPr>
      </w:r>
      <w:r>
        <w:rPr>
          <w:b/>
          <w:rtl/>
          <w:cs/>
          <w:lang w:val="ar_AE" w:bidi="ar_AE"/>
        </w:rPr>
        <w:t>أوقفوا التمثيل</w:t>
      </w:r>
      <w:r>
        <w:rPr>
          <w:rtl/>
          <w:cs/>
          <w:lang w:val="ar_AE" w:bidi="ar_AE"/>
        </w:rPr>
        <w:t>. اسألوا الشخص الذي يؤدّي دور الشعب: "بماذا تشعر أو بماذا تفكر؟" قد يجيب الشخص بعبارات مثل: "نحن سعداء لطاعة الرب، لأن الرب يحبنا والرب يهتم بنا!" أو: "نحن قلقون لأن الرب قد يغضب إذا لم نحافظ على أنفسنا ومَحَلَّتنا طاهرين ومُقَدَّسين. ونحن لا نريد أن نُحزِن ونغضِب الرب إلهنا!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5 : 1 - 4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في هذا المقطع، يخبر الرب (يهوه) شعب إسرائيل بما يجب أن يفعلوه بالأشخاص النجسين طقسيًا. تذكَّروا أن الرب (يهوه) هو الاسم الشخصي لله. ترجموا هذه الكلمة بنفس الطريقة التي ترجمتموها بها من قبل. ولمزيد من المعلومات عن كلمة </w:t>
      </w:r>
      <w:r>
        <w:rPr>
          <w:b/>
          <w:rtl/>
          <w:cs/>
          <w:lang w:val="ar_AE" w:bidi="ar_AE"/>
        </w:rPr>
        <w:t>الرب (يهوه)</w:t>
      </w:r>
      <w:r>
        <w:rPr>
          <w:rtl/>
          <w:cs/>
          <w:lang w:val="ar_AE" w:bidi="ar_AE"/>
        </w:rPr>
        <w:t>، يمكنكم الرجوع إلى قاموس الكلمات الرئيسية.</w:t>
      </w:r>
    </w:p>
    <w:p>
      <w:pPr>
        <w:bidi/>
      </w:pPr>
      <w:r>
        <w:rPr>
          <w:rtl/>
          <w:cs/>
          <w:lang w:val="ar_AE" w:bidi="ar_AE"/>
        </w:rPr>
      </w:r>
      <w:r>
        <w:rPr>
          <w:rtl/>
          <w:cs/>
          <w:lang w:val="ar_AE" w:bidi="ar_AE"/>
        </w:rPr>
        <w:t xml:space="preserve">يبدأ المقطع بالرب وهو يطلب من موسى أن يُعطي تعليمات للشعب. فيقول الرب إن على بني إسرائيل أن يخرجوا من المحلة كل من يعاني من مرض جلدي خطير أو ذي سيل (لديه إفراز في جسده) أو من يكون نجسًا لأن ذلك الشخص لمس شخصًا ميتًا. تتحدث بعض الترجمات عن مرض جلدي معين يُدعى البرص، في حين أن ترجمات أخرى لا تُحدد نوع المرض. إن مرض البرص الحديث يختلف عن مرض البرص الذي ورد وصفه في الكتاب المُقَدَّس. وأيًا كان نوع المرض الجلدي المحدد هنا، فمن المحتمل أنه معدٍ، أي أنه يمكن أن يُصيب أيضًا أشخاصًا آخرين. والشخص الذي يعاني من إفرازات (ذو السيل) لديه سائل يخرج من عضوه أو عضوها الجنسي، على الأرجح بسبب مرض. والشخص غير الطاهر لديه أشياء في أو على جسده مرتبطة بالمرض أو الموت. ولا يستطيع الأشخاص النجسين طقسيًا البقاء في نفس المكان الذي يسكن فيه الرب، لذلك يجب أن يظلوا خارج المحلة حتى يتعافوا تمامًا. توقفوا هنا وناقشوا معًا الكلمة أو العبارة التي ستستخدمونها للتعبير عن المرض الجلدي الخطير أو البرص، والسيلان، والنجاسة. وإذا كنتم قد ترجمتم تلك الكلمات من قبل في سِفر آخر من الكتاب المُقَدَّس، استخدموا الكلمات عينها التي استخدمتموها هناك. ويمكنكم أن تنظروا كلمة </w:t>
      </w:r>
      <w:r>
        <w:rPr>
          <w:b/>
          <w:rtl/>
          <w:cs/>
          <w:lang w:val="ar_AE" w:bidi="ar_AE"/>
        </w:rPr>
        <w:t>البرص</w:t>
      </w:r>
      <w:r>
        <w:rPr>
          <w:rtl/>
          <w:cs/>
          <w:lang w:val="ar_AE" w:bidi="ar_AE"/>
        </w:rPr>
        <w:t xml:space="preserve"> و</w:t>
      </w:r>
      <w:r>
        <w:rPr>
          <w:b/>
          <w:rtl/>
          <w:cs/>
          <w:lang w:val="ar_AE" w:bidi="ar_AE"/>
        </w:rPr>
        <w:t>طاهر/غير طاهر</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يقول الرب إن على شعب إسرائيل أن يضع هؤلاء الناس خارج محلتهم، سواء كان ذكورًا أو إناثًا، حتى لا ينجِّسوا المحلة التي يسكن فيها الرب في وسطهم. وهنا، تدنيس المحلة يعني جعل المحلة غير لائقة لحضور الرب المقدَّس. </w:t>
      </w:r>
    </w:p>
    <w:p>
      <w:pPr>
        <w:bidi/>
      </w:pPr>
      <w:r>
        <w:rPr>
          <w:rtl/>
          <w:cs/>
          <w:lang w:val="ar_AE" w:bidi="ar_AE"/>
        </w:rPr>
      </w:r>
      <w:r>
        <w:rPr>
          <w:rtl/>
          <w:cs/>
          <w:lang w:val="ar_AE" w:bidi="ar_AE"/>
        </w:rPr>
        <w:t xml:space="preserve">توقفوا هنا وناقشوا كمجموعة الكلمة أو العبارة الأنسب للتعبير عن كلمة يُدنِّس. راجعوا قاموس الكلمات الرئيسية لمزيد من المعلومات عن كلمة </w:t>
      </w:r>
      <w:r>
        <w:rPr>
          <w:b/>
          <w:rtl/>
          <w:cs/>
          <w:lang w:val="ar_AE" w:bidi="ar_AE"/>
        </w:rPr>
        <w:t>نجس أو دنس</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وقد أطاع شعب إسرائيل الرب.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5:5–10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5: 5- 10 واحفظوه في قلوبكم.</w:t>
      </w:r>
    </w:p>
    <w:p>
      <w:pPr>
        <w:bidi/>
      </w:pPr>
      <w:r>
        <w:rPr>
          <w:rtl/>
          <w:cs/>
          <w:lang w:val="ar_AE" w:bidi="ar_AE"/>
        </w:rPr>
      </w:r>
      <w:r>
        <w:rPr>
          <w:rtl/>
          <w:cs/>
          <w:lang w:val="ar_AE" w:bidi="ar_AE"/>
        </w:rPr>
        <w:t>استمعوا إلى نسخة صوتية من سفر العدد 5: 5- 10 ثلاث مرات، من ثلاث ترجمات مختلفة، إن أمكن. 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5 : 5 - 10 من الترجمة الأسهل للفهم.</w:t>
      </w:r>
    </w:p>
    <w:p>
      <w:pPr>
        <w:bidi/>
      </w:pPr>
      <w:r>
        <w:rPr>
          <w:rtl/>
          <w:cs/>
          <w:lang w:val="ar_AE" w:bidi="ar_AE"/>
        </w:rPr>
      </w:r>
      <w:r>
        <w:rPr>
          <w:rtl/>
          <w:cs/>
          <w:lang w:val="ar_AE" w:bidi="ar_AE"/>
        </w:rPr>
        <w:t>في المقطع السابق، أخبر الرب موسى أن يأمر بني إسرائيل أن يُخرِجوا من مَحَلَّتهم كل شخص مصاب بمرض جلدي خطير، أو إفراز في جسده أو من لمس جثة ميتة. وفي هذا المقطع، يطلب الرب من موسى أن يُعَلِّم بني إسرائيل ما الذي يجب فعله بالأشخاص الذين أخطأوا ضد الآخرين، وكيف يعتنون بالكهنة الذين بينهم. ويريد الرب (يهوه) أن تكون العلاقات بين الناس مُقَدَّسة حتى تبقى مَحَلَّة بني إسرائيل كلها مُقَدَّسة وطاهرة.</w:t>
      </w:r>
    </w:p>
    <w:p>
      <w:pPr>
        <w:bidi/>
      </w:pPr>
      <w:r>
        <w:rPr>
          <w:rtl/>
          <w:cs/>
          <w:lang w:val="ar_AE" w:bidi="ar_AE"/>
        </w:rPr>
      </w:r>
      <w:r>
        <w:rPr>
          <w:rtl/>
          <w:cs/>
          <w:lang w:val="ar_AE" w:bidi="ar_AE"/>
        </w:rPr>
        <w:t>في تعليمات الرب الأولى، يتحدث الرب عن أي شخص غير أمين له. ويكون الشخص غير أمينٍ عندما لا يكون هذا الشخص مُخْلِصًا لشخص كان قد وعد أن يكون مُخْلِصًا له. وكان بنو إسرائيل قد وعدوا أن يطيعوا الرب وأن يكونوا مُخْلِصين له. وفي هذا المقطع، يكون الشخص غير أمينًا للرب عندما يخطئ إلى شخص آخر. والخطية تعني عصيان الرب. نحن لا نعرف بالضبط الخطية التي يتحدث عنها الرب هنا، لكنها على الأرجح تشير إلى الغش، أو الخداع، أو السرقة أو الكذب الذي يؤدي إلى إلحاق أضرار بشخص آخر. قال الرب إن كل من يرتكب أي من هذه الخطايا، سواء كان رجلًا أو امرأة، يكون مذنبًا. وهذا يعني أنه هو، أو هي، مسؤول عن عواقب خطاياه.</w:t>
      </w:r>
    </w:p>
    <w:p>
      <w:pPr>
        <w:bidi/>
      </w:pPr>
      <w:r>
        <w:rPr>
          <w:rtl/>
          <w:cs/>
          <w:lang w:val="ar_AE" w:bidi="ar_AE"/>
        </w:rPr>
      </w:r>
      <w:r>
        <w:rPr>
          <w:rtl/>
          <w:cs/>
          <w:lang w:val="ar_AE" w:bidi="ar_AE"/>
        </w:rPr>
        <w:t>ويجب على أي شخص مذنب أن يعترف، أو يُقرّ، بالخطية التي ارتكبها. كذلك يجب على ذلك الشخص أن يدفع ثمن الأضرار التي نجمت عن خطيته. والمبلغ الذي يتعين على الشخص دفعه هو القيمة الكاملة للأضرار، لكنه يحتاج أيضًا إلى إضافة عشرين بالمائة، أو الخُمس، من إجمالي الأضرار. والخُمس هو حصة من القيمة الإجمالية. فإذا قسَّم شخص ما القيمة الإجمالية بالتساوي إلى خمسة أجزاء، فإن كل جزء من هذه الأجزاء يمثل خُمس القيمة الإجمالية.</w:t>
      </w:r>
    </w:p>
    <w:p>
      <w:pPr>
        <w:bidi/>
      </w:pPr>
      <w:r>
        <w:rPr>
          <w:rtl/>
          <w:cs/>
          <w:lang w:val="ar_AE" w:bidi="ar_AE"/>
        </w:rPr>
      </w:r>
      <w:r>
        <w:rPr>
          <w:rtl/>
          <w:cs/>
          <w:lang w:val="ar_AE" w:bidi="ar_AE"/>
        </w:rPr>
        <w:t xml:space="preserve">وإذا كان الشخص الذي أساء إليه هذا الشخص المذنب قد مات بالفعل، فيجب على الشخص المذنب أن يدفع المبلغ إلى أقرب أقرباء الشخص الذي ألحق به الأذى. وإذا لم يكن للشخص الذي تأذى أي قريب له، فعلى الشخص المذنب أن يدفع الثمن للرب عن طريق إعطائه للكاهن. وسواء كان الشخص الذي تأذَّى ميتًا أو حيًا، فإن المذنِب يجب أن يقدِّم للكاهن كبش الكفَّارة. والكبش هو ذَكَر الغنم. </w:t>
      </w:r>
    </w:p>
    <w:p>
      <w:pPr>
        <w:bidi/>
      </w:pPr>
      <w:r>
        <w:rPr>
          <w:rtl/>
          <w:cs/>
          <w:lang w:val="ar_AE" w:bidi="ar_AE"/>
        </w:rPr>
      </w:r>
      <w:r>
        <w:rPr>
          <w:rtl/>
          <w:cs/>
          <w:lang w:val="ar_AE" w:bidi="ar_AE"/>
        </w:rPr>
        <w:t xml:space="preserve">توقفوا هنا وانظروا معًا كمجموعة إلى صورة </w:t>
      </w:r>
      <w:r>
        <w:rPr>
          <w:rtl/>
          <w:cs/>
          <w:lang w:val="ar_AE" w:bidi="ar_AE"/>
        </w:rPr>
        <w:t>كبش</w:t>
      </w:r>
      <w:r>
        <w:rPr>
          <w:rtl/>
          <w:cs/>
          <w:lang w:val="ar_AE" w:bidi="ar_AE"/>
        </w:rPr>
        <w:t>. أوقفوا سماع هذا التسجيل الصوتي هنا.</w:t>
      </w:r>
    </w:p>
    <w:p>
      <w:pPr>
        <w:bidi/>
      </w:pPr>
      <w:r>
        <w:rPr>
          <w:rtl/>
          <w:cs/>
          <w:lang w:val="ar_AE" w:bidi="ar_AE"/>
        </w:rPr>
      </w:r>
      <w:r>
        <w:rPr>
          <w:rtl/>
          <w:cs/>
          <w:lang w:val="ar_AE" w:bidi="ar_AE"/>
        </w:rPr>
        <w:t>الكفارة هي الطقوس التي يؤديها الكهنة للشخص المذنِب حتى يتمكن الشخص المذنِب من أن يكون على علاقة جيدة بالرب مرة أخرى. وفي هذه الطقوس، يجب على الشخص المذنِب أن يعطي كبشًا للكاهن، ثم سيُقَدِّمه الكاهن ذبيحة للرب نيابة عن الشخص المذنِب.</w:t>
      </w:r>
    </w:p>
    <w:p>
      <w:pPr>
        <w:bidi/>
      </w:pPr>
      <w:r>
        <w:rPr>
          <w:rtl/>
          <w:cs/>
          <w:lang w:val="ar_AE" w:bidi="ar_AE"/>
        </w:rPr>
      </w:r>
      <w:r>
        <w:rPr>
          <w:rtl/>
          <w:cs/>
          <w:lang w:val="ar_AE" w:bidi="ar_AE"/>
        </w:rPr>
        <w:t>توقّفوا هنا وناقشوا هذا السؤال كمجموعة: ماذا يتوقع الناس في ثقافتكم من الشخص المذنب أن يفعل للتعويض عن خطيته؟ يمكنكم أيضًا مناقشة هذا السؤال كمجموعة: كيف يمكن للشخص المذنِب في مجتمعكم إعادة أو سداد ما أخذه من شخص ما أو الضرر الذي سببه لشخص ما؟ أوقفوا سماع هذا التسجيل الصوتي هنا.</w:t>
      </w:r>
    </w:p>
    <w:p>
      <w:pPr>
        <w:bidi/>
      </w:pPr>
      <w:r>
        <w:rPr>
          <w:rtl/>
          <w:cs/>
          <w:lang w:val="ar_AE" w:bidi="ar_AE"/>
        </w:rPr>
      </w:r>
      <w:r>
        <w:rPr>
          <w:rtl/>
          <w:cs/>
          <w:lang w:val="ar_AE" w:bidi="ar_AE"/>
        </w:rPr>
        <w:t>يمكننا تلخيص تعليمات الرب بهذه الطريقة: أي شخص يخطئ إلى شخص آخر فهو غير أمين للرب ويكون مذنبًا أو مسؤولًا عن عواقب خطيته. ويجب على الشخص المذنِب أن يفعل ثلاثة أشياء: أولاً، أن يعترف بخطيته؛ ثانيًا: أن يدفع التعويضات الناجمة عن خطيته مضافًا إليها خُمس قيمة الأضرار الإجمالية. وثالثًا، يجب عليه تقديم كبشًا للكاهن حتى يتمكن الكاهن من التكفير عن الشخص المذنب. فبالإضافة إلى الكبش، يجب على الشخص الذي يخطئ أن يدفع للكاهن ثمن أضراره، سواء كان الشخص الذي أساء إليه قد مات أم لا.</w:t>
      </w:r>
    </w:p>
    <w:p>
      <w:pPr>
        <w:bidi/>
      </w:pPr>
      <w:r>
        <w:rPr>
          <w:rtl/>
          <w:cs/>
          <w:lang w:val="ar_AE" w:bidi="ar_AE"/>
        </w:rPr>
      </w:r>
      <w:r>
        <w:rPr>
          <w:rtl/>
          <w:cs/>
          <w:lang w:val="ar_AE" w:bidi="ar_AE"/>
        </w:rPr>
        <w:t>وقال الرب أيضًا أن كل تبرع أو هدية قَدَّمها شعب إسرائيل للكهنة كانت مُقَدَّسة ومملوكة للكهنة. وقد تشمل هذه العطايا الأجزاء المتبقية من تقدمات الشعب أو المبالغ التي أعطاها الشعب للكهنة بسبب ذنبهم. ولا يستطيع الشعب أن يسترد تلك العطايا ثانية. تعليمات الرب هذه تُعَلِّم شعب إسرائيل أن يعولوا الكهنة. ويُظهر هذا المقطع مدى رغبة الرب في أن يعيش شعبه في سلام مع بعضهم البعض.</w:t>
      </w:r>
    </w:p>
    <w:p>
      <w:pPr>
        <w:bidi/>
      </w:pPr>
      <w:r>
        <w:rPr>
          <w:rtl/>
          <w:cs/>
          <w:lang w:val="ar_AE" w:bidi="ar_AE"/>
        </w:rPr>
      </w:r>
      <w:r>
        <w:rPr>
          <w:rtl/>
          <w:cs/>
          <w:lang w:val="ar_AE" w:bidi="ar_AE"/>
        </w:rPr>
        <w:t>توقّفوا هنا وناقشوا هذا السؤال كمجموعة: كيف يعتني الناس في ثقافتكم بالكهنة أو القادة الدينيين الذين يساعدونهم على الحفاظ على علاقتهم بالله؟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5 : 5 - 10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يطلب الرب من موسى أن يُعلِّم الشعب ما الذي يجب فعله مع المذنبين والأشخاص غير الأمناء الذين يخطئون لبعضهم البعض.</w:t>
      </w:r>
    </w:p>
    <w:p>
      <w:pPr>
        <w:bidi/>
      </w:pPr>
      <w:r>
        <w:rPr>
          <w:rtl/>
          <w:cs/>
          <w:lang w:val="ar_AE" w:bidi="ar_AE"/>
        </w:rPr>
      </w:r>
      <w:r>
        <w:rPr>
          <w:b/>
          <w:rtl/>
          <w:cs/>
          <w:lang w:val="ar_AE" w:bidi="ar_AE"/>
        </w:rPr>
        <w:t>في المشهد الثاني:</w:t>
      </w:r>
      <w:r>
        <w:rPr>
          <w:rtl/>
          <w:cs/>
          <w:lang w:val="ar_AE" w:bidi="ar_AE"/>
        </w:rPr>
        <w:t xml:space="preserve"> يطلب الرب من موسى أن يُعلِّم الشعب عن كيفية الاهتمام بالكهنة.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الكهنة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عند تصوّر هذا المقطع، من المهم أن تتذكروا أن موسى والشعب كانوا موجودين في سيناء. وسيناء فيها برية وجبل. وفي هذا المقطع، يتحدث الرب إلى موسى، لكننا لا نعرف أين كان موسى خلال هذا الوقت. قد يكون موسى على الجبل مع الرب، أو قد يكون في البرية أسفل الجبل مع الشعب. ما هو واضح هو أنهم لا يزالون في سيناء.</w:t>
      </w:r>
    </w:p>
    <w:p>
      <w:pPr>
        <w:bidi/>
      </w:pPr>
      <w:r>
        <w:rPr>
          <w:rtl/>
          <w:cs/>
          <w:lang w:val="ar_AE" w:bidi="ar_AE"/>
        </w:rPr>
      </w:r>
      <w:r>
        <w:rPr>
          <w:rtl/>
          <w:cs/>
          <w:lang w:val="ar_AE" w:bidi="ar_AE"/>
        </w:rPr>
        <w:t>ويسجل المقطع كلمات الرب. عند تمثيل المقطع، من المهم تمثيل المشاهد باستخدام الكلمات نفسها التي تكلّمها الله في المقطع.</w:t>
      </w:r>
    </w:p>
    <w:p>
      <w:pPr>
        <w:bidi/>
      </w:pPr>
      <w:r>
        <w:rPr>
          <w:rtl/>
          <w:cs/>
          <w:lang w:val="ar_AE" w:bidi="ar_AE"/>
        </w:rPr>
      </w:r>
      <w:r>
        <w:rPr>
          <w:rtl/>
          <w:cs/>
          <w:lang w:val="ar_AE" w:bidi="ar_AE"/>
        </w:rPr>
        <w:t>في المشهد الأول، يقول الرب إنه عندما يخطئ رجل أو امرأة إلى شخص آخر، فإن ذلك الرجل، أو تلك المرأة، غير أمين للرب ويكون مذنبًا. ونحن لا نعرف على وجه التحديد الخطية التي يتحدث عنها الرب هنا، لكنها على الأرجح تشمل خطايا تؤدي إلى فقدان المال أو الممتلكات أو كرامة شخص آخر. وارتكاب أي من هذه الخطايا لا يؤذي الضحية فحسب، بل يُهين الرب أيضًا، لأنه يعتبر مثل هذه الخطايا عصيانًا وعدم وفاء للرب. وأي شخص يرتكب هذه الخطايا، سواء كان رجلًا أو امرأة، يكون مُذْنِبًا. والشخص المُذْنِب هو الشخص الذي أذى أو أساء إلى شخص آخر ويجب عليه أن يدفع ثمن عواقب أفعاله.</w:t>
      </w:r>
    </w:p>
    <w:p>
      <w:pPr>
        <w:bidi/>
      </w:pPr>
      <w:r>
        <w:rPr>
          <w:rtl/>
          <w:cs/>
          <w:lang w:val="ar_AE" w:bidi="ar_AE"/>
        </w:rPr>
      </w:r>
      <w:r>
        <w:rPr>
          <w:rtl/>
          <w:cs/>
          <w:lang w:val="ar_AE" w:bidi="ar_AE"/>
        </w:rPr>
        <w:t>توقفوا وناقشوا هذا السؤال معًا: كيف يصف الناس في ثقافتكم الشخص المُذْنِب أو يتحدثون عنه؟ قد تشاركون قصة عن شخص ارتكب خطأً وكان عليه أن يدفع ثمن عواقب أفعاله. انتبهوا إلى القصة عن الشخص المذنِب، واستمعوا إلى الكلمات والمشاعر التي يستخدمها الراوي. أوقفوا سماع هذا التسجيل الصوتي هنا.</w:t>
      </w:r>
    </w:p>
    <w:p>
      <w:pPr>
        <w:bidi/>
      </w:pPr>
      <w:r>
        <w:rPr>
          <w:rtl/>
          <w:cs/>
          <w:lang w:val="ar_AE" w:bidi="ar_AE"/>
        </w:rPr>
      </w:r>
      <w:r>
        <w:rPr>
          <w:rtl/>
          <w:cs/>
          <w:lang w:val="ar_AE" w:bidi="ar_AE"/>
        </w:rPr>
        <w:t>يجب على أي شخص مُذْنِب أن يتحمل مسؤولية خطيته من خلال القيام بثلاثة أشياء: أولًا: أن يعترف الشخص المذنِب بخطيته؛ ثانيًا: أن يدفع للشخص الذي ظلمه عن الأضرار التي نجمت عن خطيته، بالإضافة إلى خُمس قيمة الأضرار؛ وثالثًا: أن يعطوا كبشًا للكاهن حتى يتمكن الكاهن من التكفير عن خطيته. تذكّروا أن الخُمس هو جزء أو حصة من القيمة الإجمالية. فإذا قسَّم شخص ما القيمة الإجمالية بالتساوي إلى خمسة أجزاء، فإن كل جزء من هذه الأجزاء يمثل خُمس القيمة الإجمالية.</w:t>
      </w:r>
    </w:p>
    <w:p>
      <w:pPr>
        <w:bidi/>
      </w:pPr>
      <w:r>
        <w:rPr>
          <w:rtl/>
          <w:cs/>
          <w:lang w:val="ar_AE" w:bidi="ar_AE"/>
        </w:rPr>
      </w:r>
      <w:r>
        <w:rPr>
          <w:rtl/>
          <w:cs/>
          <w:lang w:val="ar_AE" w:bidi="ar_AE"/>
        </w:rPr>
        <w:t>توقفوا وناقشوا هذا السؤال معًا: كيف يمكن للناس في ثقافتكم أن يصفوا خُمس القيمة الإجمالية لشيء ما؟ جربوا هذا النشاط معًا كمجموعة: اجمعوا خمسة أشياء معًا، مثل خمسة أحجار أو خمسة عصي. خُمس هذه الأشياء هو أحدها. وهكذا، أضيفوا شيئًا واحدًا آخر إلى هذه المجموعة، حتى يكون لديكم الآن ستة أشياء. لقد أضفتم خُمس الكمية إلى الكمية الكاملة. يمكنكم أن تقوموا بنشاط لإظهار كيف قد يبدو هذا في ثقافتكم. كيف تتحدثون عن إضافة نسبة ما إلى الكمية الكاملة؟ كيف ستتحدثون عن التعويض وإضافة الخُمس؟ أوقفوا سماع هذا التسجيل الصوتي هنا.</w:t>
      </w:r>
    </w:p>
    <w:p>
      <w:pPr>
        <w:bidi/>
      </w:pPr>
      <w:r>
        <w:rPr>
          <w:rtl/>
          <w:cs/>
          <w:lang w:val="ar_AE" w:bidi="ar_AE"/>
        </w:rPr>
      </w:r>
      <w:r>
        <w:rPr>
          <w:rtl/>
          <w:cs/>
          <w:lang w:val="ar_AE" w:bidi="ar_AE"/>
        </w:rPr>
        <w:t>يتحدث موسى أيضًا عمّا يجب فعله إذا لم يكن الشخص الذي سبب المُذْنِب له ضررًا، أو أحد أقربائه المقربين، على قيد الحياة. هذه معلومات إضافية عن كيفية التعامل مع موقف غير معتاد. ويُدرج موسى هذه المعلومات في منتصف المعلومات حول الأشياء الثلاثة التي يجب على الإنسان أن يفعلها إذا أذى شخصًا آخر. يجب على الشخص المُذْنِب أن يعطي ثَمن الأضرار التي سببها إلى الرب عن طريق إعطاء التعويض إلى الكاهن إذا كان الشخص الذي أساء إليه قد مات بالفعل. يمكنكم إعادة ترتيب هذه المعلومات بطريقة منطقية في لغتكم، إذا رغبتم في ذلك.</w:t>
      </w:r>
    </w:p>
    <w:p>
      <w:pPr>
        <w:bidi/>
      </w:pPr>
      <w:r>
        <w:rPr>
          <w:rtl/>
          <w:cs/>
          <w:lang w:val="ar_AE" w:bidi="ar_AE"/>
        </w:rPr>
      </w:r>
      <w:r>
        <w:rPr>
          <w:rtl/>
          <w:cs/>
          <w:lang w:val="ar_AE" w:bidi="ar_AE"/>
        </w:rPr>
        <w:t>توقفوا هنا وناقشوا معًا: كيف ستتحدثون عن الأشياء الثلاثة التي يجب على الشخص الذي ألحق الأذى بشخص آخر أن يفعلها؟ ثم كيف تتحدثون عن الحالة الخاصة عندما يجب عليهم أن يدفعوا للكاهن إذا لم يكن هناك أحد آخر ليعطوه التعويض؟ أوقفوا سماع هذا التسجيل الصوتي هنا.</w:t>
      </w:r>
    </w:p>
    <w:p>
      <w:pPr>
        <w:bidi/>
      </w:pPr>
      <w:r>
        <w:rPr>
          <w:rtl/>
          <w:cs/>
          <w:lang w:val="ar_AE" w:bidi="ar_AE"/>
        </w:rPr>
      </w:r>
      <w:r>
        <w:rPr>
          <w:rtl/>
          <w:cs/>
          <w:lang w:val="ar_AE" w:bidi="ar_AE"/>
        </w:rPr>
        <w:t>في المشهد الثاني، يقول الرب إن كل تقدمة (رفيعة) مُقَدَّسة يعطيها شعب إسرائيل للكاهن هي ملك للرب. وأيًا كان ما يحصل عليه الكاهن يُعتبر هبة للرب، وهو الآن يخص الكاهن. ولا يستطيع الناس أن يستردوه من الكاهن.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5 : 5 - 10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الكهنة</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 xml:space="preserve">أولًا، مَثِّلوا المقطع دون توقف. انتبهوا جيدًا إلى الحوار، والانسيابية، والحبكة، والتسلسل الزمني للمقطع. وتأكدوا من عدم إهمال تمثيل الأجزاء الصعبة أو المهمة من المقطع.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واصلوا تمثيل الدراما. 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يقول الرب لموسى إن كل من يؤذي شخصًا آخر هو مذنب ويجب أن يعترف أنه ارتكب خطأ. ويجب على الشخص المُذنِب أن يسدد كل ما يدين به للشخص الذي ظلمه، ويجب أيضًا على الشخص المُذنِب أن يضيف الخُمس إلى كل ما يدفعه.</w:t>
      </w:r>
    </w:p>
    <w:p>
      <w:pPr>
        <w:bidi/>
      </w:pPr>
      <w:r>
        <w:rPr>
          <w:rtl/>
          <w:cs/>
          <w:lang w:val="ar_AE" w:bidi="ar_AE"/>
        </w:rPr>
      </w:r>
      <w:r>
        <w:rPr>
          <w:b/>
          <w:rtl/>
          <w:cs/>
          <w:lang w:val="ar_AE" w:bidi="ar_AE"/>
        </w:rPr>
        <w:t>أوقفوا التمثيل</w:t>
      </w:r>
      <w:r>
        <w:rPr>
          <w:rtl/>
          <w:cs/>
          <w:lang w:val="ar_AE" w:bidi="ar_AE"/>
        </w:rPr>
        <w:t xml:space="preserve">. اسألوا الشخص الذي يؤدي دور الرب: "بماذا تشعر أو تفكر؟" قد يجيب الشخص بعبارات مثل: "أشعر بالحزن والانزعاج حقًا عندما يؤذي شعبي بعضهم البعض، لأنهم يكونون غير أمناء لي"، أو: "أنا أحب شعبي، وأريدهم أن يحبوا بعضهم البعض أيضًا. لهذا السبب يجب أن يعرفوا أنهم عندما يؤذون شخصًا آخر، فإنهم يؤذون أنفسهم أيضًا، وكذلك يؤذونني." واصلوا التمثيل. </w:t>
      </w:r>
    </w:p>
    <w:p>
      <w:pPr>
        <w:bidi/>
      </w:pPr>
      <w:r>
        <w:rPr>
          <w:rtl/>
          <w:cs/>
          <w:lang w:val="ar_AE" w:bidi="ar_AE"/>
        </w:rPr>
      </w:r>
      <w:r>
        <w:rPr>
          <w:rtl/>
          <w:cs/>
          <w:lang w:val="ar_AE" w:bidi="ar_AE"/>
        </w:rPr>
        <w:t>في المشهد الثاني، يقول الرب إنه إذا مات الشخص المُذنَب إليه (الضحية)، فإن على المُذنِب أن يُعطي التعويض لأقرب قريب له. وإذا لم يكن هناك أي أقارب مقرَّبين، فيجب على المُذنِب أن يعطي الكاهن التعويض. كما يجب على المُذنِب أن يعطي كبشًا للكاهن حتى يتمكن الكاهن من أن يكفِّر عن المُذنِب. وأي شيء يعطيه بنو إسرائيل للكاهن يكون دائمًا للكاهن.</w:t>
      </w:r>
    </w:p>
    <w:p>
      <w:pPr>
        <w:bidi/>
      </w:pPr>
      <w:r>
        <w:rPr>
          <w:rtl/>
          <w:cs/>
          <w:lang w:val="ar_AE" w:bidi="ar_AE"/>
        </w:rPr>
      </w:r>
      <w:r>
        <w:rPr>
          <w:b/>
          <w:rtl/>
          <w:cs/>
          <w:lang w:val="ar_AE" w:bidi="ar_AE"/>
        </w:rPr>
        <w:t>أوقفوا التمثيل</w:t>
      </w:r>
      <w:r>
        <w:rPr>
          <w:rtl/>
          <w:cs/>
          <w:lang w:val="ar_AE" w:bidi="ar_AE"/>
        </w:rPr>
        <w:t>. واسألوا الشخص الذي يؤدي دور بني إسرائيل: "بماذا تشعر أو بماذا تفكّر؟" قد يجيب الشخص بعبارات مثل: "نحن ممتنون للكهنة لأنهم يعملون باجتهاد كي تظل المَحَلَّة طاهرة ومُقَدَّسة حتى يبقى الرب معنا"، أو: "يجب أن نحب كهنتنا ونساعد في إيجاد طرق لدعمهم في العمل الهام جدًا الذي يقومون به!" اسألوا الشخص الذي يؤدي دور الكاهن: "بماذا تشعر أو فيمَ تفكر؟" قد يجيب الشخص بعبارات مثل: "أشعر بالامتنان حقًا لأن الرب يتذكَّرنا ويعتني بنا"، أو: "أريد دائمًا أن أقوم بعمل صالح كوني الشخص الذي يكفِّر عن بني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5 : 5 - 10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في المقطع الحالي، يطلب الرب من موسى أن يُعلِّم بني إسرائيل ما يجب فعله مع الذين يرتكبون خطية وكيف يعتنون بالكهنة من بين بني إسرائيل. ويعطي الرب هذه التعليمات حتى تبقى العلاقات بين شعب إسرائيل مع بعضهم البعض ومع الرب مقدَّسة وطاهرة. وفي المقابل سيبقى الرب (يهوه) في وسط بني إسرائيل. استخدموا الكلمات نفسها التي استخدمتموها في المقاطع السابقة للإشارة إلى تعبيرات الرب (يهوه) وبني إسرائيل، وراجعوا قاموس الكلمات الرئيسية لمزيد من المعلومات عن </w:t>
      </w:r>
      <w:r>
        <w:rPr>
          <w:b/>
          <w:rtl/>
          <w:cs/>
          <w:lang w:val="ar_AE" w:bidi="ar_AE"/>
        </w:rPr>
        <w:t>الرب (يهوه)</w:t>
      </w:r>
      <w:r>
        <w:rPr>
          <w:rtl/>
          <w:cs/>
          <w:lang w:val="ar_AE" w:bidi="ar_AE"/>
        </w:rPr>
        <w:t xml:space="preserve"> و</w:t>
      </w:r>
      <w:r>
        <w:rPr>
          <w:b/>
          <w:rtl/>
          <w:cs/>
          <w:lang w:val="ar_AE" w:bidi="ar_AE"/>
        </w:rPr>
        <w:t>بني إسرائيل</w:t>
      </w:r>
      <w:r>
        <w:rPr>
          <w:rtl/>
          <w:cs/>
          <w:lang w:val="ar_AE" w:bidi="ar_AE"/>
        </w:rPr>
        <w:t>.</w:t>
      </w:r>
    </w:p>
    <w:p>
      <w:pPr>
        <w:bidi/>
      </w:pPr>
      <w:r>
        <w:rPr>
          <w:rtl/>
          <w:cs/>
          <w:lang w:val="ar_AE" w:bidi="ar_AE"/>
        </w:rPr>
      </w:r>
      <w:r>
        <w:rPr>
          <w:rtl/>
          <w:cs/>
          <w:lang w:val="ar_AE" w:bidi="ar_AE"/>
        </w:rPr>
        <w:t>يقول الرب إن أي رجل، أو امرأة، يخطئ إلى شخص آخر بأي طريقة يكون غير أمين للرب وهو مذنب. ويكون الشخص غير أمين إذا لم يفعل كل ما وعد به في عهد. حتى أن عدم الأمانة يشمل التصرف بشكل خاطئ أو أن يكون الشخص غير مُخْلِص لشخص ما – فهي خيانة للعلاقة. ويكون الناس مذنبين عندما يفعلون شيئًا يؤذي الآخرين، وعليهم أن يدفعوا ثمن ذلك.</w:t>
      </w:r>
    </w:p>
    <w:p>
      <w:pPr>
        <w:bidi/>
      </w:pPr>
      <w:r>
        <w:rPr>
          <w:rtl/>
          <w:cs/>
          <w:lang w:val="ar_AE" w:bidi="ar_AE"/>
        </w:rPr>
      </w:r>
      <w:r>
        <w:rPr>
          <w:rtl/>
          <w:cs/>
          <w:lang w:val="ar_AE" w:bidi="ar_AE"/>
        </w:rPr>
        <w:t>توقّفوا هنا وناقشوا كمجموعة الكلمات أو العبارات التي ستستخدمونها للتعبير عن الغير أمين والمذنِب. وإذا كنتم قد ترجمتم تلك الكلمات من قبل في سِفر آخر من الكتاب المُقَدَّس، استخدموا الكلمات عينها التي استخدمتموها هناك. أوقفوا سماع هذا التسجيل الصوتي هنا.</w:t>
      </w:r>
    </w:p>
    <w:p>
      <w:pPr>
        <w:bidi/>
      </w:pPr>
      <w:r>
        <w:rPr>
          <w:rtl/>
          <w:cs/>
          <w:lang w:val="ar_AE" w:bidi="ar_AE"/>
        </w:rPr>
      </w:r>
      <w:r>
        <w:rPr>
          <w:rtl/>
          <w:cs/>
          <w:lang w:val="ar_AE" w:bidi="ar_AE"/>
        </w:rPr>
        <w:t>يقول الرب إن أي شخص مذنب يجب أن يعترف بالخطية التي ارتكبها. وأن تعترف يعني أن تقول الحقيقة عن شيء خطأ قد ارتكبته. والخطية تعني أن تعصَي الرب.</w:t>
      </w:r>
    </w:p>
    <w:p>
      <w:pPr>
        <w:bidi/>
      </w:pPr>
      <w:r>
        <w:rPr>
          <w:rtl/>
          <w:cs/>
          <w:lang w:val="ar_AE" w:bidi="ar_AE"/>
        </w:rPr>
      </w:r>
      <w:r>
        <w:rPr>
          <w:rtl/>
          <w:cs/>
          <w:lang w:val="ar_AE" w:bidi="ar_AE"/>
        </w:rPr>
        <w:t>توقفوا هنا وناقشوا معًا الكلمات أو العبارات التي ستستخدمونها للتعبير عن يعترف و</w:t>
      </w:r>
      <w:r>
        <w:rPr>
          <w:b/>
          <w:rtl/>
          <w:cs/>
          <w:lang w:val="ar_AE" w:bidi="ar_AE"/>
        </w:rPr>
        <w:t>خطية</w:t>
      </w:r>
      <w:r>
        <w:rPr>
          <w:rtl/>
          <w:cs/>
          <w:lang w:val="ar_AE" w:bidi="ar_AE"/>
        </w:rPr>
        <w:t>. ابحثوا في قاموس الكلمات الرئيسية عن كلمة الخطية للمزيد من المعلومات. وإذا كنتم قد ترجمتم تلك الكلمات من قبل في سِفر آخر من الكتاب المُقَدَّس، استخدموا الكلمات عينها التي استخدمتموها هناك. أوقفوا سماع هذا التسجيل الصوتي هنا.</w:t>
      </w:r>
    </w:p>
    <w:p>
      <w:pPr>
        <w:bidi/>
      </w:pPr>
      <w:r>
        <w:rPr>
          <w:rtl/>
          <w:cs/>
          <w:lang w:val="ar_AE" w:bidi="ar_AE"/>
        </w:rPr>
      </w:r>
      <w:r>
        <w:rPr>
          <w:rtl/>
          <w:cs/>
          <w:lang w:val="ar_AE" w:bidi="ar_AE"/>
        </w:rPr>
        <w:t>يقول الرب أيضًا أن أي شخص مذنب يجب عليه أن يُقدِّم التعويض الكامل، أو دفع ثمن الأضرار الناجمة عن خطيته، مضيفًا خُمس القيمة الإجمالية للأضرار. والتعويض أو الرد يعني سداد ما يدين به شخص لشخص آخر. والخُمس هو حصة من القيمة الإجمالية. فإذا قُسِّمَت القيمة الإجمالية بالتساوي إلى خمسة أجزاء، فإن كل جزء من هذه الأجزاء الخمسة يمثل خُمس القيمة الإجمالية. بكلمات أخرى، يجب على الشخص المذنِب أن يرُد للشخص الذي أساء إليه المبلغ الكامل، بالإضافة إلى خُمس القيمة الإجمالية للأضرار.</w:t>
      </w:r>
    </w:p>
    <w:p>
      <w:pPr>
        <w:bidi/>
      </w:pPr>
      <w:r>
        <w:rPr>
          <w:rtl/>
          <w:cs/>
          <w:lang w:val="ar_AE" w:bidi="ar_AE"/>
        </w:rPr>
      </w:r>
      <w:r>
        <w:rPr>
          <w:rtl/>
          <w:cs/>
          <w:lang w:val="ar_AE" w:bidi="ar_AE"/>
        </w:rPr>
        <w:t>توقفوا هنا وناقشوا معًا الكلمات أو العبارات التي ستستخدمونها للتعبير عن كلمة تعويض أو سداد، وخُمس القيمة. أوقفوا سماع هذا التسجيل الصوتي هنا.</w:t>
      </w:r>
    </w:p>
    <w:p>
      <w:pPr>
        <w:bidi/>
      </w:pPr>
      <w:r>
        <w:rPr>
          <w:rtl/>
          <w:cs/>
          <w:lang w:val="ar_AE" w:bidi="ar_AE"/>
        </w:rPr>
      </w:r>
      <w:r>
        <w:rPr>
          <w:rtl/>
          <w:cs/>
          <w:lang w:val="ar_AE" w:bidi="ar_AE"/>
        </w:rPr>
        <w:t xml:space="preserve">يتابع الرب ويقول إنه إذا لم يكن للشخص المتضرِّر قريب مُقرَّب له كي يدفع المذنِب له التعويض، فيجب على المذنِب أن يعطيه للرب عن طريق تقديمه للكاهن. والكهنة هم أشخاص ساعدوا بني إسرائيل على معرفة الرب، وكان الكهنة يقودون الناس إلى الرب. كذلك ساعد الكهنة على استعادة العلاقة بين الرب والشعب كلما كُسِرت تلك العلاقة بسبب خطايا الشعب. استخدموا الكلمة نفسها التي استخدمتموها في المقاطع السابقة للإشارة إلى كاهن، وتذكّروا أن كلمة </w:t>
      </w:r>
      <w:r>
        <w:rPr>
          <w:b/>
          <w:rtl/>
          <w:cs/>
          <w:lang w:val="ar_AE" w:bidi="ar_AE"/>
        </w:rPr>
        <w:t>كاهن</w:t>
      </w:r>
      <w:r>
        <w:rPr>
          <w:rtl/>
          <w:cs/>
          <w:lang w:val="ar_AE" w:bidi="ar_AE"/>
        </w:rPr>
        <w:t xml:space="preserve"> موجودة في قاموس الكلمات الرئيسية.</w:t>
      </w:r>
    </w:p>
    <w:p>
      <w:pPr>
        <w:bidi/>
      </w:pPr>
      <w:r>
        <w:rPr>
          <w:rtl/>
          <w:cs/>
          <w:lang w:val="ar_AE" w:bidi="ar_AE"/>
        </w:rPr>
      </w:r>
      <w:r>
        <w:rPr>
          <w:rtl/>
          <w:cs/>
          <w:lang w:val="ar_AE" w:bidi="ar_AE"/>
        </w:rPr>
        <w:t>يجب على الشخص المذنِب أن يعطي التعويض (المبلغ) للكاهن. كما يجب على الشخص المذنِب أن يعطي كبش الكفارة للكاهن حتى يتمكن الكاهن من أن يكفِّر عن الشخص المذنِب. والكبش هو ذَكَر الماعز. والكفارة هي الطقس الذي يقوم به الكهنة من أجل بني إسرائيل حتى تكون لهم علاقة جيدة بالرب مرة أخرى.</w:t>
      </w:r>
    </w:p>
    <w:p>
      <w:pPr>
        <w:bidi/>
      </w:pPr>
      <w:r>
        <w:rPr>
          <w:rtl/>
          <w:cs/>
          <w:lang w:val="ar_AE" w:bidi="ar_AE"/>
        </w:rPr>
      </w:r>
      <w:r>
        <w:rPr>
          <w:rtl/>
          <w:cs/>
          <w:lang w:val="ar_AE" w:bidi="ar_AE"/>
        </w:rPr>
        <w:t>توقفوا هنا وناقشوا معًا الكلمة أو العبارة التي ستستخدمونها للتعبير عن كبش و</w:t>
      </w:r>
      <w:r>
        <w:rPr>
          <w:b/>
          <w:rtl/>
          <w:cs/>
          <w:lang w:val="ar_AE" w:bidi="ar_AE"/>
        </w:rPr>
        <w:t>كفارة.</w:t>
      </w:r>
      <w:r>
        <w:rPr>
          <w:rtl/>
          <w:cs/>
          <w:lang w:val="ar_AE" w:bidi="ar_AE"/>
        </w:rPr>
        <w:t xml:space="preserve"> ابحثوا في قاموس الكلمات الرئيسية عن كلمة كفارة للمزيد من المعلومات. وإذا كنتم قد ترجمتم تلك الكلمات من قبل في سِفر آخر من الكتاب المُقَدَّس، استخدموا الكلمات عينها التي استخدمتموها هناك. أوقفوا سماع هذا التسجيل الصوتي هنا.</w:t>
      </w:r>
    </w:p>
    <w:p>
      <w:pPr>
        <w:bidi/>
      </w:pPr>
      <w:r>
        <w:rPr>
          <w:rtl/>
          <w:cs/>
          <w:lang w:val="ar_AE" w:bidi="ar_AE"/>
        </w:rPr>
      </w:r>
      <w:r>
        <w:rPr>
          <w:rtl/>
          <w:cs/>
          <w:lang w:val="ar_AE" w:bidi="ar_AE"/>
        </w:rPr>
        <w:t xml:space="preserve">كما يقول الرب أيضًا أنه عندما يُعطي شخص من بني إسرائيل تقدمة، أو هدية للرب، فإنها تصبح مُقَدَّسة، أو مخصصة، لأنها تكون مُفرَزَة للرب. وكل هذه الأشياء المُقَدَّسة تخص الكهنة. وهذه العطايا هي الأشياء التي يُقَدِّمها الناس للكهنة مثل الأجزاء المتبقية من التقدمات أو المدفوعات (التعويضات) بسبب ذنوبهم. كل هذه الأشياء تعتبر أشياء خاصة أو مُقَدَّسة لاستخدام الرب والكهنة فقط. استخدموا الكلمة ذاتها التي استخدمتموها في المقاطع السابقة للإشارة إلى كلمة مُقَدَّس، وارجعوا لكلمة </w:t>
      </w:r>
      <w:r>
        <w:rPr>
          <w:b/>
          <w:rtl/>
          <w:cs/>
          <w:lang w:val="ar_AE" w:bidi="ar_AE"/>
        </w:rPr>
        <w:t>مُقَدَّس</w:t>
      </w:r>
      <w:r>
        <w:rPr>
          <w:rtl/>
          <w:cs/>
          <w:lang w:val="ar_AE" w:bidi="ar_AE"/>
        </w:rPr>
        <w:t>، في قاموس الكلمات الرئيسية لمزيد من المعلومات.</w:t>
      </w:r>
    </w:p>
    <w:p>
      <w:pPr>
        <w:bidi/>
      </w:pPr>
      <w:r>
        <w:rPr>
          <w:rtl/>
          <w:cs/>
          <w:lang w:val="ar_AE" w:bidi="ar_AE"/>
        </w:rPr>
      </w:r>
      <w:r>
        <w:rPr>
          <w:rtl/>
          <w:cs/>
          <w:lang w:val="ar_AE" w:bidi="ar_AE"/>
        </w:rPr>
        <w:t>توقفوا هنا وناقشوا معًا الكلمة أو العبارة التي ستستخدمونها للتعبير عن التقدمة (رفيعة) أو عطية للرب. ترجموا كلمة تقدمة (رفيعة) بالطريقة نفسها التي ترجمتموها من قبل.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5:11–31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5: 11- 31 واحفظوه في قلوبكم.</w:t>
      </w:r>
    </w:p>
    <w:p>
      <w:pPr>
        <w:bidi/>
      </w:pPr>
      <w:r>
        <w:rPr>
          <w:rtl/>
          <w:cs/>
          <w:lang w:val="ar_AE" w:bidi="ar_AE"/>
        </w:rPr>
      </w:r>
      <w:r>
        <w:rPr>
          <w:rtl/>
          <w:cs/>
          <w:lang w:val="ar_AE" w:bidi="ar_AE"/>
        </w:rPr>
        <w:t>استمعوا إلى نسخة صوتية من سفر العدد 5: 11- 31 ثلاث مرات، من ثلاث ترجمات مختلفة، إن أمكن. 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5 : 11 - 31 من الترجمة الأسهل للفهم.</w:t>
      </w:r>
    </w:p>
    <w:p>
      <w:pPr>
        <w:bidi/>
      </w:pPr>
      <w:r>
        <w:rPr>
          <w:rtl/>
          <w:cs/>
          <w:lang w:val="ar_AE" w:bidi="ar_AE"/>
        </w:rPr>
      </w:r>
      <w:r>
        <w:rPr>
          <w:rtl/>
          <w:cs/>
          <w:lang w:val="ar_AE" w:bidi="ar_AE"/>
        </w:rPr>
        <w:t xml:space="preserve">كان المقطع السابق عبارة عن تعليمات الرب لشعب إسرائيل حول ما يجب عليهم فعله مع الأشخاص الذين يرتكبون الخطية وكيفية إعالة الكهنة من بين بني إسرائيل. ويتعلق المقطع الحالي بتعليمات الرب بشأن طقس يُقام عندما يشتبه أو يشُك الزوج في أن زوجته غير أمينة له (تخونه). والهدف من الطقوس هو تحديد ذنب الزوجة أو براءتها. ويُعطي الرب هذه التعليمات حتى يبقى شعب إسرائيل مقدَّسين وطاهرين. وفي المقابل سيبقى الرب في وسط شعب بني إسرائيل. </w:t>
      </w:r>
    </w:p>
    <w:p>
      <w:pPr>
        <w:bidi/>
      </w:pPr>
      <w:r>
        <w:rPr>
          <w:rtl/>
          <w:cs/>
          <w:lang w:val="ar_AE" w:bidi="ar_AE"/>
        </w:rPr>
      </w:r>
      <w:r>
        <w:rPr>
          <w:rtl/>
          <w:cs/>
          <w:lang w:val="ar_AE" w:bidi="ar_AE"/>
        </w:rPr>
        <w:t>يبدأ المقطع بإخبار الرب موسى بما يجب على شعب إسرائيل أن يفعلوه عندما يشتبه الزوج، لكنه ليس متأكدًا، من أن زوجته كانت غير مُخْلِصَة له من خلال ممارسة الجنس مع رجل آخر. إن الرب جاد جدًا في أن الأزواج والزوجات يجب أن يظلوا أمناء لبعضهم البعض، لأن الزواج يرمز إلى العهد، أو الوعد القوي، بين الرب وشعب الرب. ويكون الشخص غير أمين عندما يكون غير مُخْلِص لشريك العهد. وعندما يتنجس الناس بممارسة الجنس مع شخص غير متزوجين به، فإنهم يصبحون غير مؤهلين للتواجد في حضرة الرب.</w:t>
      </w:r>
    </w:p>
    <w:p>
      <w:pPr>
        <w:bidi/>
      </w:pPr>
      <w:r>
        <w:rPr>
          <w:rtl/>
          <w:cs/>
          <w:lang w:val="ar_AE" w:bidi="ar_AE"/>
        </w:rPr>
      </w:r>
      <w:r>
        <w:rPr>
          <w:rtl/>
          <w:cs/>
          <w:lang w:val="ar_AE" w:bidi="ar_AE"/>
        </w:rPr>
        <w:t>يقول الرب لموسى إنه إذا لم يكن للزوج دليل على أن زوجته كانت غير أمينة، لأنه لم يرَ أحد ما فعلت، ومع ذلك يشعر زوجها بالغيرة ويشتبه في أن زوجته كانت غير أمينة، فإن على الزوج أن يأخذ زوجته إلى الكاهن. في شريعة إسرائيل القديمة، عندما يتهم الناس شخصًا ما بارتكاب جريمة، كان الرب يطلب شاهدين أو ثلاثة على الأقل ليثبتوا ذنب الشخص أو براءته. ونظرًا لأن الزوج ليس متأكدًا مما إذا كانت زوجته غير مُخْلِصَة، فإن الطريقة الوحيدة له للتأكد هي استشارة الرب، لأن بني إسرائيل بشكل عام يعتقدون أن الرب يرى كل شيء ويمكنه إصدار أحكام عادلة حتى في الحالات التي لا يوجد فيها شهود. ويخدم الكاهن كممثِّل للرب بينهم. فمن خلال إحضار الأمر إلى الكاهن، كان الزوج يُقدِّم الأمر أمام الرب. وهذا يحمي الزوجات من الاتهامات غير العادلة لمجرد أن الزوج كان غيورًا.</w:t>
      </w:r>
    </w:p>
    <w:p>
      <w:pPr>
        <w:bidi/>
      </w:pPr>
      <w:r>
        <w:rPr>
          <w:rtl/>
          <w:cs/>
          <w:lang w:val="ar_AE" w:bidi="ar_AE"/>
        </w:rPr>
      </w:r>
      <w:r>
        <w:rPr>
          <w:rtl/>
          <w:cs/>
          <w:lang w:val="ar_AE" w:bidi="ar_AE"/>
        </w:rPr>
        <w:t>توقفوا هنا وناقشوا هذا السؤال معًا: ماذا يفعل الناس في ثقافتكم عندما يضطرون إلى اتخاذ قرار في القضايا الصعبة التي يشتبهون فيها أن شخصًا ما ارتكب خطأ، لكن ليس لديهم دليل؟ أوقفوا سماع هذا التسجيل الصوتي هنا.</w:t>
      </w:r>
    </w:p>
    <w:p>
      <w:pPr>
        <w:bidi/>
      </w:pPr>
      <w:r>
        <w:rPr>
          <w:rtl/>
          <w:cs/>
          <w:lang w:val="ar_AE" w:bidi="ar_AE"/>
        </w:rPr>
      </w:r>
      <w:r>
        <w:rPr>
          <w:rtl/>
          <w:cs/>
          <w:lang w:val="ar_AE" w:bidi="ar_AE"/>
        </w:rPr>
        <w:t>عندما يُحضر الزوج زوجته إلى الكاهن، يجب على الزوج أيضًا أن يُحضر تقدمة، أو عطية نيابة عن زوجته. يجب أن تكون التقدمة عُشر الإيفة من دقيق الشعير. والشعير هو نوع من الحبوب، مثل القمح والأرز، وعُشر الإيفة من الشعير هو حوالي سلة واحدة، أو 3 إلى 4 كيلوجرامات. ولأن الزوجة تحتاج إلى إثبات براءتها، فهي لا تستطيع أن تُقدِّم التقدمة بنفسها، ولهذا السبب يجب على الزوج أن يفعل هذا نيابة عن زوجته. بالإضافة إلى ذلك، لا ينبغي للزوج أن يسكب زيت الزيتون على الشعير أو يضع بخورًا عليه. يصنع الناس زيت الزيتون من الزيتون. والبخور مادة تأتي من نوع من الشجر. وعادةً ما يقوم الناس بتجفيف هذه المادة وتحويلها إلى مسحوق، وهو ما يُنتِج بعد ذلك رائحة طيبة. وعندما يستعملونه في تقدمات الحبوب، كانوا يضعونه مع زيت الزيتون، حتى إذا أوقدوا التقدمة على المذبح، تكون رائحة التقدمة مُرضية (رائحة سرور) للرب. في هذا المثال، ليس من الواضح لماذا قال الرب إن تقدمة الحبوب يجب أن تكون جافة ولا تشمل زيت الزيتون أو البخور. من المحتمل أن الرب طلب أن تكون تقدمة الحبوب جافة لأننا لا نعرف بعد ما إذا كانت المرأة مذنبة أم لا. إذا كانت مذنبة، فإن التقدمة التي تقدَّمها ستكون جافة. على أي حال، تُدعى تقدمة الحبوب هذه تقدمة الغيرة، أو تقدمة تذكار (تُذَكِّر ذنبًا). والهدف من هذا القول هو تذكير الزوجة بعدم الأمانة التي يشتبه زوجها في قيامها بها.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دقيق الشعير</w:t>
      </w:r>
      <w:r>
        <w:rPr>
          <w:rtl/>
          <w:cs/>
          <w:lang w:val="ar_AE" w:bidi="ar_AE"/>
        </w:rPr>
        <w:t>، و</w:t>
      </w:r>
      <w:r>
        <w:rPr>
          <w:rtl/>
          <w:cs/>
          <w:lang w:val="ar_AE" w:bidi="ar_AE"/>
        </w:rPr>
        <w:t>زيت الزيتون</w:t>
      </w:r>
      <w:r>
        <w:rPr>
          <w:rtl/>
          <w:cs/>
          <w:lang w:val="ar_AE" w:bidi="ar_AE"/>
        </w:rPr>
        <w:t>، و</w:t>
      </w:r>
      <w:r>
        <w:rPr>
          <w:b/>
          <w:rtl/>
          <w:cs/>
          <w:lang w:val="ar_AE" w:bidi="ar_AE"/>
        </w:rPr>
        <w:t>البخور</w:t>
      </w:r>
      <w:r>
        <w:rPr>
          <w:rtl/>
          <w:cs/>
          <w:lang w:val="ar_AE" w:bidi="ar_AE"/>
        </w:rPr>
        <w:t>. أوقفوا سماع هذا التسجيل الصوتي هنا.</w:t>
      </w:r>
    </w:p>
    <w:p>
      <w:pPr>
        <w:bidi/>
      </w:pPr>
      <w:r>
        <w:rPr>
          <w:rtl/>
          <w:cs/>
          <w:lang w:val="ar_AE" w:bidi="ar_AE"/>
        </w:rPr>
      </w:r>
      <w:r>
        <w:rPr>
          <w:rtl/>
          <w:cs/>
          <w:lang w:val="ar_AE" w:bidi="ar_AE"/>
        </w:rPr>
        <w:t>بعد أن يؤدي الزوج هذه الخطوات، يقوم الكاهن بأداء طقس يشرحه الرب بتفصيل كبير لأن الخطية المشتبه فيها خطيرة جدًا بالنسبة للرب. فعندما يرتكب الناس هذه الخطية، فإنهم ينجسون أنفسهم وكذلك المَحَلَّة كلها ويجعلون المَحَلَّة غير لائقة لحضور الرب المُقَدَّس. وبالتالي، لا ينبغي أن يكون هناك أي إشارة إلى عدم الإخلاص أو عدم الأمانة في مجتمع بني إسرائيل. ويعطي الرب تعليمات واضحة ومتكررة لهذه الطقوس لضمان أن الحق سيظهر وأن الشعب سيتخذ مسار العمل الصحيح.</w:t>
      </w:r>
    </w:p>
    <w:p>
      <w:pPr>
        <w:bidi/>
      </w:pPr>
      <w:r>
        <w:rPr>
          <w:rtl/>
          <w:cs/>
          <w:lang w:val="ar_AE" w:bidi="ar_AE"/>
        </w:rPr>
      </w:r>
      <w:r>
        <w:rPr>
          <w:rtl/>
          <w:cs/>
          <w:lang w:val="ar_AE" w:bidi="ar_AE"/>
        </w:rPr>
        <w:t>أول شيء يفعله الكاهن هو أن يقود المرأة إلى المذبح حيث ستقف أمام الرب (يهوه). والمذبح هو منصة مرتفعة داخل خيمة الاجتماع (المسكن) حيث يُقَدِّم الكاهن ذبائح للرب. وستذكرون أن المذبح داخل المسكن هو مذبح البخور. ويأخذ الكاهن ماءً مقدسًا، وهو الماء الذي يستخدمه الكهنة لغسل أيديهم وأرجلهم قبل الخدمة في المسكن، ويضعه في إناء خزف (جرة مصنوعة من الطين). ثم يضع الكاهن بعض الغبار أو الأتربة الموجودة على أرضية المسكن في الماء المقدَّس.</w:t>
      </w:r>
    </w:p>
    <w:p>
      <w:pPr>
        <w:bidi/>
      </w:pPr>
      <w:r>
        <w:rPr>
          <w:rtl/>
          <w:cs/>
          <w:lang w:val="ar_AE" w:bidi="ar_AE"/>
        </w:rPr>
      </w:r>
      <w:r>
        <w:rPr>
          <w:rtl/>
          <w:cs/>
          <w:lang w:val="ar_AE" w:bidi="ar_AE"/>
        </w:rPr>
        <w:t xml:space="preserve">توقفوا هنا وانظروا معًا كمجموعة إلى صورة </w:t>
      </w:r>
      <w:r>
        <w:rPr>
          <w:rtl/>
          <w:cs/>
          <w:lang w:val="ar_AE" w:bidi="ar_AE"/>
        </w:rPr>
        <w:t>إناء خزف</w:t>
      </w:r>
      <w:r>
        <w:rPr>
          <w:rtl/>
          <w:cs/>
          <w:lang w:val="ar_AE" w:bidi="ar_AE"/>
        </w:rPr>
        <w:t>، و</w:t>
      </w:r>
      <w:r>
        <w:rPr>
          <w:b/>
          <w:rtl/>
          <w:cs/>
          <w:lang w:val="ar_AE" w:bidi="ar_AE"/>
        </w:rPr>
        <w:t>المذبح داخل المسكن (خيمة الاجتماع)</w:t>
      </w:r>
      <w:r>
        <w:rPr>
          <w:rtl/>
          <w:cs/>
          <w:lang w:val="ar_AE" w:bidi="ar_AE"/>
        </w:rPr>
        <w:t>، و</w:t>
      </w:r>
      <w:r>
        <w:rPr>
          <w:rtl/>
          <w:cs/>
          <w:lang w:val="ar_AE" w:bidi="ar_AE"/>
        </w:rPr>
        <w:t>المسكن (خيمة الاجتماع)</w:t>
      </w:r>
      <w:r>
        <w:rPr>
          <w:rtl/>
          <w:cs/>
          <w:lang w:val="ar_AE" w:bidi="ar_AE"/>
        </w:rPr>
        <w:t>. أوقفوا سماع هذا التسجيل الصوتي هنا.</w:t>
      </w:r>
    </w:p>
    <w:p>
      <w:pPr>
        <w:bidi/>
      </w:pPr>
      <w:r>
        <w:rPr>
          <w:rtl/>
          <w:cs/>
          <w:lang w:val="ar_AE" w:bidi="ar_AE"/>
        </w:rPr>
      </w:r>
      <w:r>
        <w:rPr>
          <w:rtl/>
          <w:cs/>
          <w:lang w:val="ar_AE" w:bidi="ar_AE"/>
        </w:rPr>
        <w:t xml:space="preserve">ويُقدِّم الكاهن المرأة مرة أخرى أمام الرب. ثم يحل الكاهن شعر المرأة أي يكشف رأسها ويضع في يديها تقدمة الحبوب. في الثقافة الإسرائيلية، عادةً ما تغطي النساء شعرهن، لكن في بعض الأحيان، يكشفن شعرهن كعلامة على النجاسة أو الخزي. وعندما يكشف الكاهن عن شعر المرأة، يُظهر أنها ربما كانت نجسة أو مُخزية لأنها ربما كانت غير مُخْلِصَة لزوجها. وفي غضون ذلك، يمسك الكاهن في يده الماء المُرّ الذي يجلب لعنة. وهذا هو إناء الخزف الذي يحتوي على الماء المُقَدَّس والغبار من أرضية المسكن. عندما تشرب المرأة الماء في نهاية الطقس، فإن الرب سيلعنها إذا كانت مذنبة. وستصبح حياتها صعبة. </w:t>
      </w:r>
    </w:p>
    <w:p>
      <w:pPr>
        <w:bidi/>
      </w:pPr>
      <w:r>
        <w:rPr>
          <w:rtl/>
          <w:cs/>
          <w:lang w:val="ar_AE" w:bidi="ar_AE"/>
        </w:rPr>
      </w:r>
      <w:r>
        <w:rPr>
          <w:rtl/>
          <w:cs/>
          <w:lang w:val="ar_AE" w:bidi="ar_AE"/>
        </w:rPr>
        <w:t>توقفوا هنا وناقشوا هذا السؤال معًا كمجموعة: كيف يمكن أن يبدو الشخص في ثقافتكم إذا كان ملعونًا من الله؟ وماذا يمكن أن يفعل الآخرون للأفراد الذين يعتقدون أن الله قد لعنهم؟ أوقفوا سماع هذا التسجيل الصوتي هنا.</w:t>
      </w:r>
    </w:p>
    <w:p>
      <w:pPr>
        <w:bidi/>
      </w:pPr>
      <w:r>
        <w:rPr>
          <w:rtl/>
          <w:cs/>
          <w:lang w:val="ar_AE" w:bidi="ar_AE"/>
        </w:rPr>
      </w:r>
      <w:r>
        <w:rPr>
          <w:rtl/>
          <w:cs/>
          <w:lang w:val="ar_AE" w:bidi="ar_AE"/>
        </w:rPr>
        <w:t>قبل أن تشرب المرأة الماء، سيجعل الكاهن المرأة تأخذ قَسَمًا أو وعدًا أمام الرب. ويجب على المرأة أن توافق على شرط الرب. إذا لم تقم بعلاقة جنسية مع أي رجل غير زوجها بينما هي متزوجة من زوجها بشكل قانوني، فإن الماء المُرّ الذي يجلب لعنة لن يؤذيها. لكن إذا نَجَّسَت المرأة نفسها من خلال إقامة علاقة جنسية مع رجل آخر بينما كانت متزوجة قانونيًا من زوجها، فإن الكاهن سينطق بلعنة على المرأة. ويطلب الكاهن من الرب أن يلعن المرأة بين شعبها. وأي شخص يلعنه الرب يعاني من الخزي والرفض. وسوف يلعن أشخاص آخرون أيضًا المرأة ويجعلونها عِبْرَة للحالات المستقبلية.</w:t>
      </w:r>
    </w:p>
    <w:p>
      <w:pPr>
        <w:bidi/>
      </w:pPr>
      <w:r>
        <w:rPr>
          <w:rtl/>
          <w:cs/>
          <w:lang w:val="ar_AE" w:bidi="ar_AE"/>
        </w:rPr>
      </w:r>
      <w:r>
        <w:rPr>
          <w:rtl/>
          <w:cs/>
          <w:lang w:val="ar_AE" w:bidi="ar_AE"/>
        </w:rPr>
        <w:t>بالإضافة إلى ذلك، فإن لعنة الرب ستمنع المرأة غير الأمينة من أن تحمَل. وإذا كانت حاملًا بالفعل، فإن الطفل الذي في داخلها سيموت. وسوف ينتفخ بطن المرأة، أو منطقة المعدة، بحيث لن تكون قادرة على الحمل بعد الآن؛ ستكون عاقرًا. وسيكون عُقمها علامة على لعنة الرب. ويطلب الكاهن أن يدخل الماء المُرّ الذي يجلب لعنة إلى جسد المرأة، وهذا ما سيسبب تورم بطنها، وسيموت طفلها في داخلها إذا كانت حامل. وبعد أن يتكلم الكاهن بهذا القَسَم، يجب على المرأة أن توافق على القَسَم بالقول: "آمين، آمين". وكلمة "آمين" تعني "فليكن كذلك" أو "أنا أوافق". وهنا تُقال الكلمة مرتين للتعبير عن موافقة المرأة الكاملة على القَسَم الذي وضعه الرب أمامها. ويكتب الكاهن هذه اللعنات على دَرْج أو كتاب. والدَرْج (اللفافة) هو قطعة من المواد التي كان الناس يستخدمونها للكتابة عليها.</w:t>
      </w:r>
    </w:p>
    <w:p>
      <w:pPr>
        <w:bidi/>
      </w:pPr>
      <w:r>
        <w:rPr>
          <w:rtl/>
          <w:cs/>
          <w:lang w:val="ar_AE" w:bidi="ar_AE"/>
        </w:rPr>
      </w:r>
      <w:r>
        <w:rPr>
          <w:rtl/>
          <w:cs/>
          <w:lang w:val="ar_AE" w:bidi="ar_AE"/>
        </w:rPr>
        <w:t>توقفوا هنا وناقشوا هذا السؤال معًا كمجموعة: ما المواد التي يستخدمها الناس في ثقافتكم للكتابة عليها؟ أوقفوا سماع هذا التسجيل الصوتي هنا.</w:t>
      </w:r>
    </w:p>
    <w:p>
      <w:pPr>
        <w:bidi/>
      </w:pPr>
      <w:r>
        <w:rPr>
          <w:rtl/>
          <w:cs/>
          <w:lang w:val="ar_AE" w:bidi="ar_AE"/>
        </w:rPr>
      </w:r>
      <w:r>
        <w:rPr>
          <w:rtl/>
          <w:cs/>
          <w:lang w:val="ar_AE" w:bidi="ar_AE"/>
        </w:rPr>
        <w:t>وبعد أن يكتب الكاهن هذه اللعنات في الكتاب، يجب عليه أن يمحو اللعنات عن طريق وضع الكتاب في ماء المرارة. وبهذه الطريقة، ستختلط اللعنات مع الماء. ويجعل الكاهن المرأة تشرب الماء الذي يجلب اللعنة حتى يدخل جسد المرأة ويسبب لها ألمًا عظيمًا. ولكن قبل أن يجعل الكاهن المرأة تشرب الماء، يأخذ الكاهن أولًا تقدمة الحبوب التي هي تقدمة الغيرة من يد المرأة ويرددها أمام الرب، ربما عن طريق رفعها. ثم يُحضر الكاهن التقدمة إلى المذبح. ويأخذ الكاهن جزءًا من تقدمة الحبوب كتقدمة تذكار ويحرقها على المذبح. فالرب (يهوه) يريد من بني إسرائيل أن يتذكروا هذا الطقس حتى يتجنبوا الخيانة (عدم الأمانة) بأي شكل من الأشكال.</w:t>
      </w:r>
    </w:p>
    <w:p>
      <w:pPr>
        <w:bidi/>
      </w:pPr>
      <w:r>
        <w:rPr>
          <w:rtl/>
          <w:cs/>
          <w:lang w:val="ar_AE" w:bidi="ar_AE"/>
        </w:rPr>
      </w:r>
      <w:r>
        <w:rPr>
          <w:rtl/>
          <w:cs/>
          <w:lang w:val="ar_AE" w:bidi="ar_AE"/>
        </w:rPr>
        <w:t>بعد ذلك، يطلب الكاهن من المرأة أن تشرب الماء. إذا كانت المرأة مذنبة بتنجيس نفسها وكونها غير مُخْلِصَة لزوجها، فإن الماء الذي يجلب لعنة يدخل جسد المرأة ويسبب لها ألمًا عظيمًا. حينئذ يتورم جسد المرأة، وإذا كانت حامل، فسيموت الطفل. كما أن المرأة ستكون لعنة بين شعبها. وهذا يعني أن الرب سيلعن المرأة وسوف يلعنها الناس من حولها أيضًا. ولكن إذا كانت المرأة غير مذنبة بتنجيس نفسها وكانت طاهرة وبالتالي مؤهلة للوقوف في حضرة الرب، فإنها تتحرر من العقاب وتكون قادرة على إنجاب أطفال. من المهم أن تفهموا أن الماء نفسه ليس له قوى سحرية. لكن الرب هو الذي يسبب العقاب أو البركة.</w:t>
      </w:r>
    </w:p>
    <w:p>
      <w:pPr>
        <w:bidi/>
      </w:pPr>
      <w:r>
        <w:rPr>
          <w:rtl/>
          <w:cs/>
          <w:lang w:val="ar_AE" w:bidi="ar_AE"/>
        </w:rPr>
      </w:r>
      <w:r>
        <w:rPr>
          <w:rtl/>
          <w:cs/>
          <w:lang w:val="ar_AE" w:bidi="ar_AE"/>
        </w:rPr>
        <w:t>قال الرب إن هذه هي الشريعة في الحالات التي تكون فيها المرأة غير أمينة أو عندما يشك زوج المرأة في أنها غير أمينة. ويكرر الرب هدف هذه الشريعة حتى يفهمها الجميع. يجب على الزوج أن يُحضر زوجته إلى الكاهن. ويقود الكاهن المرأة إلى المذبح، ويقدِّمها أمام الرب، ويقوم بجميع الطقوس التي أمر بها الرب. ويكون الزوج بريئًا من الذنب، أي أن الرب لن يعاقب الزوج على غيرته أو شكه. لكن المرأة ستعاني من عواقب خطيتها. وهذا يعني أن الرب سوف يعتبرها مسؤولة عن خطيتها. ولذلك فإن هذه الشريعة تعترف بالرب باعتباره القاضي في كلتا الحالتين. فالرب هو الذي يحدد ما يجب فعله وما هو العقاب. ولا يمكن للجماعة أن تعاقب شخصًا ما لمجرد أن الجماعة تشتبه في أنه ارتكب خطأ. فالشريعة تسمح للشخص المُتْهَم أن يُثبت أنه بريء. كان الرب جادًا في الحفاظ على القداسة في المَحَلَّة، ولهذا السبب لا يسمح لأي شخص من شعبه أن يكون غير أمين.</w:t>
      </w:r>
    </w:p>
    <w:p>
      <w:pPr>
        <w:bidi/>
      </w:pPr>
      <w:r>
        <w:rPr>
          <w:rtl/>
          <w:cs/>
          <w:lang w:val="ar_AE" w:bidi="ar_AE"/>
        </w:rPr>
      </w:r>
      <w:r>
        <w:rPr>
          <w:rtl/>
          <w:cs/>
          <w:lang w:val="ar_AE" w:bidi="ar_AE"/>
        </w:rPr>
        <w:t>توقفوا هنا وناقشوا هذا السؤال معًا كمجموعة: ماذا يفعل الرجال والنساء المتزوجون في ثقافتكم عندما يشتبهون أو يشكُّون في أن أزواجهم غير مُخْلِصين؟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5 : 11 - 31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يعطي الرب تعليمات عما يجب على الزوج أن يفعله عندما يشعر الزوج بالغيرة من زوجته لأنه يشك في أنها غير أمينة له.</w:t>
      </w:r>
    </w:p>
    <w:p>
      <w:pPr>
        <w:bidi/>
      </w:pPr>
      <w:r>
        <w:rPr>
          <w:rtl/>
          <w:cs/>
          <w:lang w:val="ar_AE" w:bidi="ar_AE"/>
        </w:rPr>
      </w:r>
      <w:r>
        <w:rPr>
          <w:b/>
          <w:rtl/>
          <w:cs/>
          <w:lang w:val="ar_AE" w:bidi="ar_AE"/>
        </w:rPr>
        <w:t>في المشهد الثاني:</w:t>
      </w:r>
      <w:r>
        <w:rPr>
          <w:rtl/>
          <w:cs/>
          <w:lang w:val="ar_AE" w:bidi="ar_AE"/>
        </w:rPr>
        <w:t xml:space="preserve"> يعطي الرب تعليمات للكاهن عن كيفية التحضير للطقس الذي يجب على الزوجة المشتبه في عدم أمانتها أن تؤديه لتحديد إدانتها أو براءتها.</w:t>
      </w:r>
    </w:p>
    <w:p>
      <w:pPr>
        <w:bidi/>
      </w:pPr>
      <w:r>
        <w:rPr>
          <w:rtl/>
          <w:cs/>
          <w:lang w:val="ar_AE" w:bidi="ar_AE"/>
        </w:rPr>
      </w:r>
      <w:r>
        <w:rPr>
          <w:b/>
          <w:rtl/>
          <w:cs/>
          <w:lang w:val="ar_AE" w:bidi="ar_AE"/>
        </w:rPr>
        <w:t>في المشهد الثالث:</w:t>
      </w:r>
      <w:r>
        <w:rPr>
          <w:rtl/>
          <w:cs/>
          <w:lang w:val="ar_AE" w:bidi="ar_AE"/>
        </w:rPr>
        <w:t xml:space="preserve"> يعطي الرب تعليمات للكاهن حول كيفية أداء الطقس مع الزوجة المشتبه في عدم أمانتها لتحديد إدانتها أو براءتها.</w:t>
      </w:r>
    </w:p>
    <w:p>
      <w:pPr>
        <w:bidi/>
      </w:pPr>
      <w:r>
        <w:rPr>
          <w:rtl/>
          <w:cs/>
          <w:lang w:val="ar_AE" w:bidi="ar_AE"/>
        </w:rPr>
      </w:r>
      <w:r>
        <w:rPr>
          <w:b/>
          <w:rtl/>
          <w:cs/>
          <w:lang w:val="ar_AE" w:bidi="ar_AE"/>
        </w:rPr>
        <w:t>في المشهد الرابع</w:t>
      </w:r>
      <w:r>
        <w:rPr>
          <w:rtl/>
          <w:cs/>
          <w:lang w:val="ar_AE" w:bidi="ar_AE"/>
        </w:rPr>
        <w:t>: يلخِّص الرب الشريعة المتعلقة بالغيرة.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زوج</w:t>
      </w:r>
    </w:p>
    <w:p>
      <w:pPr>
        <w:pStyle w:val="ListBullet"/>
        <w:bidi/>
        <w:spacing w:line="240" w:lineRule="auto"/>
        <w:ind w:left="720"/>
      </w:pPr>
      <w:r>
        <w:rPr>
          <w:rtl/>
          <w:cs/>
          <w:lang w:val="ar_AE" w:bidi="ar_AE"/>
        </w:rPr>
      </w:r>
      <w:r>
        <w:rPr>
          <w:rtl/>
          <w:cs/>
          <w:lang w:val="ar_AE" w:bidi="ar_AE"/>
        </w:rPr>
        <w:t>زوجة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عند تصوّر هذا المقطع، من المهم أن تتذكروا أن موسى والشعب كانوا موجودين في سيناء. وسيناء فيها برية وجبل. وفي هذا المقطع، يتحدث الرب إلى موسى، لكننا لا نعرف أين كان موسى خلال هذا الوقت. قد يكون موسى على الجبل مع الله، أو قد يكون في البرية أسفل الجبل مع الشعب. ما هو واضح هو أنهم لا يزالون حول سيناء.</w:t>
      </w:r>
    </w:p>
    <w:p>
      <w:pPr>
        <w:bidi/>
      </w:pPr>
      <w:r>
        <w:rPr>
          <w:rtl/>
          <w:cs/>
          <w:lang w:val="ar_AE" w:bidi="ar_AE"/>
        </w:rPr>
      </w:r>
      <w:r>
        <w:rPr>
          <w:rtl/>
          <w:cs/>
          <w:lang w:val="ar_AE" w:bidi="ar_AE"/>
        </w:rPr>
        <w:t>ويسجِّل معظم المقطع كلمات الرب (يهوه) إلى موسى. عند تمثيل المقطع، من المهم تمثيل المشاهد باستخدام الكلمات نفسها التي تكلّمها الله في المقطع.</w:t>
      </w:r>
    </w:p>
    <w:p>
      <w:pPr>
        <w:bidi/>
      </w:pPr>
      <w:r>
        <w:rPr>
          <w:rtl/>
          <w:cs/>
          <w:lang w:val="ar_AE" w:bidi="ar_AE"/>
        </w:rPr>
      </w:r>
      <w:r>
        <w:rPr>
          <w:b/>
          <w:rtl/>
          <w:cs/>
          <w:lang w:val="ar_AE" w:bidi="ar_AE"/>
        </w:rPr>
        <w:t>في المشهد الأول</w:t>
      </w:r>
      <w:r>
        <w:rPr>
          <w:rtl/>
          <w:cs/>
          <w:lang w:val="ar_AE" w:bidi="ar_AE"/>
        </w:rPr>
        <w:t>، يعطي الرب تعليمات عما يجب فعله عندما يشتبه الزوج في أن زوجته كانت غير أمينة له من خلال إقامة علاقات جنسية مع رجل آخر بينما كانت متزوجة من زوجها قانونيًا. لا يعرف الزوج ما إذا كانت الزوجة خائنة، لأن خيانتها ربما كانت مخفية عن عينيه، أي أن الزوج لم يمسك بزوجته متلبسة بفعل الخيانة. بالإضافة إلى ذلك، لا يوجد شهود.</w:t>
      </w:r>
    </w:p>
    <w:p>
      <w:pPr>
        <w:bidi/>
      </w:pPr>
      <w:r>
        <w:rPr>
          <w:rtl/>
          <w:cs/>
          <w:lang w:val="ar_AE" w:bidi="ar_AE"/>
        </w:rPr>
      </w:r>
      <w:r>
        <w:rPr>
          <w:rtl/>
          <w:cs/>
          <w:lang w:val="ar_AE" w:bidi="ar_AE"/>
        </w:rPr>
        <w:t>توقفوا هنا وناقشوا هذا السؤال معًا كمجموعة: كيف يصف الناس في ثقافتكم سلوك الشخص المتزوج الذي يمارس الجنس مع شخص ليس زوجه؟ ما الكلمة أو الكلمات التي يستخدمونها؟ أوقفوا سماع هذا التسجيل الصوتي هنا.</w:t>
      </w:r>
    </w:p>
    <w:p>
      <w:pPr>
        <w:bidi/>
      </w:pPr>
      <w:r>
        <w:rPr>
          <w:rtl/>
          <w:cs/>
          <w:lang w:val="ar_AE" w:bidi="ar_AE"/>
        </w:rPr>
      </w:r>
      <w:r>
        <w:rPr>
          <w:rtl/>
          <w:cs/>
          <w:lang w:val="ar_AE" w:bidi="ar_AE"/>
        </w:rPr>
        <w:t>وعندما يشعر الزوج بهذا الأمر، عليه أن يحضر زوجته إلى الكاهن. وبعبارة أخرى، سواء كانت الزوجة غير أمينة أم لا، إذا كان الزوج يشعر بالغيرة من زوجته، فعلى الزوج أن يُحضر زوجته إلى الكاهن. ثم يجب على الكاهن أن يصنع طقسًا مع المرأة لتحديد ما إذا كانت بريئة أو مذنبة.</w:t>
      </w:r>
    </w:p>
    <w:p>
      <w:pPr>
        <w:bidi/>
      </w:pPr>
      <w:r>
        <w:rPr>
          <w:rtl/>
          <w:cs/>
          <w:lang w:val="ar_AE" w:bidi="ar_AE"/>
        </w:rPr>
      </w:r>
      <w:r>
        <w:rPr>
          <w:rtl/>
          <w:cs/>
          <w:lang w:val="ar_AE" w:bidi="ar_AE"/>
        </w:rPr>
        <w:t>توقفوا هنا وناقشوا هذا السؤال معًا كمجموعة: كيف يصف الناس في ثقافتكم الغيرة؟ ما الكلمة أو الكلمات التي يستخدمونها؟ أوقفوا سماع هذا التسجيل الصوتي هنا.</w:t>
      </w:r>
    </w:p>
    <w:p>
      <w:pPr>
        <w:bidi/>
      </w:pPr>
      <w:r>
        <w:rPr>
          <w:rtl/>
          <w:cs/>
          <w:lang w:val="ar_AE" w:bidi="ar_AE"/>
        </w:rPr>
      </w:r>
      <w:r>
        <w:rPr>
          <w:b/>
          <w:rtl/>
          <w:cs/>
          <w:lang w:val="ar_AE" w:bidi="ar_AE"/>
        </w:rPr>
        <w:t>في المشهد الثاني</w:t>
      </w:r>
      <w:r>
        <w:rPr>
          <w:rtl/>
          <w:cs/>
          <w:lang w:val="ar_AE" w:bidi="ar_AE"/>
        </w:rPr>
        <w:t>، يبدأ الكاهن في التحضير لطقس المرأة عن طريق قيادتها إلى الوقوف أمام الرب. ولأن الطقس ينطوي على تقدمة، فمن المرجح أن الكاهن سوف يقود المرأة للوقوف بجوار المذبح. ويضع الكاهن بعض الغبار من أرضية المسكن في ماء في إناء خزف – وهذا هو الماء المقدَّس، أو ماء المَرارة. بعد ذلك يكرر الرب الأمر للكاهن بأن تقف المرأة أمام الرب. ويُظهر هذا التكرار أن هذا الأمر أو هذه الوصية مهمة. ثم يُعد الكاهن المرأة عن طريق كشف رأسها (أي فك شعرها)—لا يجب أن يكون شعرها مربوطًا بأي شيء. ثم يضع الكاهن تقدمة الحبوب في يدي المرأة. وسيحمل الكاهن الماء المُقَدَّس لعمل الطقس. بعد ذلك، يطلب الكاهن من المرأة أن تصنع حلفًا. وهذا يعني أن الكاهن يجب أن يجعل المرأة توافق على اللعنة التي سيحددها الرب ليقرر إدانتها أو براءتها. عند هذه النقطة، يُخبر الرب الكاهن الكلمات المحددة التي يجب أن يستخدمها. فيقول الرب إنه إذا لم يكن قد مارس أي رجل آخر غير زوج المرأة الجنس معها، وتبين أن المرأة لم تُنجِّس نفسها ولم تَزن (أي لم تكن غير أمينة لزوجها)، فستتحرر المرأة من المرارة التي قد تنتج عن لعنة الرب. ولكن إذا زاغت المرأة وهي متزوجة من رجلها وتنجست بممارسة الجنس مع رجل آخر، فإن الرب يجعلها لعنة بين شعبها. وسيفعل الرب هذا عن طريق التسبب في أن يسقط فخذها، أو الجزء العلوي من الساق، وأن يتورم جسدها. وهذا يعني أن المرأة لن تكون قادرة على إنجاب أطفال بعد الآن. ونتيجة لذلك، سيموت الطفل الذي في داخلها إذا كانت حامل، ولن تحمل طفلًا مرة أخرى. ويذكر الكاهن أن ماء المرارة هو الذي سيستخدمه الرب ليلعنها حتى يتورم جسدها، ويموت الطفل إذا كانت حامل. وهذا التكرار يؤكد لعنة الرب على المرأة إذا ثبت أنها غير أمينة. في نهاية هذا المشهد، توافق المرأة من خلال القول: "آمين، آمين".</w:t>
      </w:r>
    </w:p>
    <w:p>
      <w:pPr>
        <w:bidi/>
      </w:pPr>
      <w:r>
        <w:rPr>
          <w:rtl/>
          <w:cs/>
          <w:lang w:val="ar_AE" w:bidi="ar_AE"/>
        </w:rPr>
      </w:r>
      <w:r>
        <w:rPr>
          <w:rtl/>
          <w:cs/>
          <w:lang w:val="ar_AE" w:bidi="ar_AE"/>
        </w:rPr>
        <w:t>توقفوا هنا وناقشوا معًا كيف ستقولون في لغتكم الأشياء التي يجب أن يقولها الكاهن للمرأة. كيف تتحدثون عن أن النساء لم يعدن قادرات على إنجاب أطفال بعد الآن؟ هنا يتحدث الناس عن سقوط فخذ المرأة وانتفاخ رحمها (بطنها). ما هي الطرق الخاصة التي تتحدثون بها عن هذا الموضوع؟ أوقفوا سماع هذا التسجيل الصوتي هنا.</w:t>
      </w:r>
    </w:p>
    <w:p>
      <w:pPr>
        <w:bidi/>
      </w:pPr>
      <w:r>
        <w:rPr>
          <w:rtl/>
          <w:cs/>
          <w:lang w:val="ar_AE" w:bidi="ar_AE"/>
        </w:rPr>
      </w:r>
      <w:r>
        <w:rPr>
          <w:b/>
          <w:rtl/>
          <w:cs/>
          <w:lang w:val="ar_AE" w:bidi="ar_AE"/>
        </w:rPr>
        <w:t>في المشهد الثالث</w:t>
      </w:r>
      <w:r>
        <w:rPr>
          <w:rtl/>
          <w:cs/>
          <w:lang w:val="ar_AE" w:bidi="ar_AE"/>
        </w:rPr>
        <w:t>، يبدأ الكاهن في أداء الطقس. أولاً يكتب الكاهن اللعنة في كتاب أو دَرْج، ثم يمحو الكاهن الكتابة في الماء الممزوج بالغبار. ولا نعرف بالضبط كيف سيمحو الكاهن الكتابة. قد يبدو ترتيب أفعال الكاهن مُربكًا هنا. أولًا يأخذ الكاهن تقدمة الحبوب التي تحملها المرأة، ويرددها الكاهن، أي يرفعها أمام المذبح للرب. ثم يقبض الكاهن من التقدمة تذكارها ويوقده على المذبح. ثم يطلب الكاهن من المرأة أن تشرب ماء المرارة الذي يجلب لعنة. فإذا كانت المرأة قد نَجَّست نفسها وكانت غير أمينة لزوجها، فعندما تشرب المرأة الماء، فإن الماء الذي يجلب لعنة سيدخل جسد المرأة ويسبب لها ألمًا عظيمًا. فيسقط فخذ المرأة، ويتورم رحمها، ويموت الطفل إذا كانت قد حبلت، وتكون المرأة لعنة في وسط شعبها. هذه كلها طرق للحديث عن أن المرأة لم تعد قادرة على إنجاب أطفال.</w:t>
      </w:r>
    </w:p>
    <w:p>
      <w:pPr>
        <w:bidi/>
      </w:pPr>
      <w:r>
        <w:rPr>
          <w:rtl/>
          <w:cs/>
          <w:lang w:val="ar_AE" w:bidi="ar_AE"/>
        </w:rPr>
      </w:r>
      <w:r>
        <w:rPr>
          <w:rtl/>
          <w:cs/>
          <w:lang w:val="ar_AE" w:bidi="ar_AE"/>
        </w:rPr>
        <w:t>لكن إذا لم تكن المرأة قد نجسَّت نفسها من خلال إقامة علاقات جنسية مع أي رجل غير زوجها، فستتحرر المرأة من عقاب الرب، وستكون قادرة على حمل وإنجاب أطفال.</w:t>
      </w:r>
    </w:p>
    <w:p>
      <w:pPr>
        <w:bidi/>
      </w:pPr>
      <w:r>
        <w:rPr>
          <w:rtl/>
          <w:cs/>
          <w:lang w:val="ar_AE" w:bidi="ar_AE"/>
        </w:rPr>
      </w:r>
      <w:r>
        <w:rPr>
          <w:rtl/>
          <w:cs/>
          <w:lang w:val="ar_AE" w:bidi="ar_AE"/>
        </w:rPr>
        <w:t>توقفوا هنا وناقشوا هذا السؤال معًا كمجموعة: كيف تصفون أو تذكرون في لغتكم كل خطوة من الخطوات التي يجب على الكاهن اتخاذها في الطقس؟ أوقفوا سماع هذا التسجيل الصوتي هنا.</w:t>
      </w:r>
    </w:p>
    <w:p>
      <w:pPr>
        <w:bidi/>
      </w:pPr>
      <w:r>
        <w:rPr>
          <w:rtl/>
          <w:cs/>
          <w:lang w:val="ar_AE" w:bidi="ar_AE"/>
        </w:rPr>
      </w:r>
      <w:r>
        <w:rPr>
          <w:b/>
          <w:rtl/>
          <w:cs/>
          <w:lang w:val="ar_AE" w:bidi="ar_AE"/>
        </w:rPr>
        <w:t>في المشهد الرابع</w:t>
      </w:r>
      <w:r>
        <w:rPr>
          <w:rtl/>
          <w:cs/>
          <w:lang w:val="ar_AE" w:bidi="ar_AE"/>
        </w:rPr>
        <w:t>، يُلَخِّص الرب شريعة الغيرة. عندما تزوغ الزوجة وتصبح غير أمينة لزوجها بينما لا تزال متزوجة منه قانونيًا، أو عندما يشعر الزوج بالغيرة من زوجته لأنه يشتبه في أنها كانت غير أمينة له، فإن على الزوج أن يُقدِّم زوجته أمام الرب عن طريق إحضارها إلى كاهن، ويجب على الكاهن أن يفعل كل ما أمره الرب في هذه الشريعة. ولن يعاقب الشعب الرجل، أو الزوج، بسبب غيرته أو شكوكه، بل ستتحمل المرأة ذنبها إذا كانت مذنبة، مما يعني أنها ستكون مسؤولة عن خطيتها.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5 : 11 - 31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زوج</w:t>
      </w:r>
    </w:p>
    <w:p>
      <w:pPr>
        <w:pStyle w:val="ListBullet"/>
        <w:bidi/>
        <w:spacing w:line="240" w:lineRule="auto"/>
        <w:ind w:left="720"/>
      </w:pPr>
      <w:r>
        <w:rPr>
          <w:rtl/>
          <w:cs/>
          <w:lang w:val="ar_AE" w:bidi="ar_AE"/>
        </w:rPr>
      </w:r>
      <w:r>
        <w:rPr>
          <w:rtl/>
          <w:cs/>
          <w:lang w:val="ar_AE" w:bidi="ar_AE"/>
        </w:rPr>
        <w:t>زوجة</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تأكدوا من عدم إهمال تمثيل الأجزاء الصعبة أو المهمة من القصة.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واصلوا تمثيل الدراما. 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يُعطي الرب تعليمات عما يجب على الزوج أن يفعله عندما يشعر بالغيرة من زوجته لأنه يشك في خيانتها له.</w:t>
      </w:r>
    </w:p>
    <w:p>
      <w:pPr>
        <w:bidi/>
      </w:pPr>
      <w:r>
        <w:rPr>
          <w:rtl/>
          <w:cs/>
          <w:lang w:val="ar_AE" w:bidi="ar_AE"/>
        </w:rPr>
      </w:r>
      <w:r>
        <w:rPr>
          <w:b/>
          <w:rtl/>
          <w:cs/>
          <w:lang w:val="ar_AE" w:bidi="ar_AE"/>
        </w:rPr>
        <w:t>أوقفوا التمثيل</w:t>
      </w:r>
      <w:r>
        <w:rPr>
          <w:rtl/>
          <w:cs/>
          <w:lang w:val="ar_AE" w:bidi="ar_AE"/>
        </w:rPr>
        <w:t xml:space="preserve">. واسألوا الشخص الذي يؤدي دور الزوج: "بماذا تشعر أو تفكر؟" قد يجيب الشخص بعبارات مثل: "أشعر أن زوجتي غير أمينة لي، لكن ليس لدي أي طريقة لإثبات ذلك. أنا منزعج، ولا أعرف ماذا أفعل! لكنني أعلم أن الرب يعرف الحقيقة، لذا يجب أن أرفع هذه القضية أمام الرب،" أو، "أنا أتألم لمجرد التفكير في احتمال أن تكون زوجتي غير أمينة لي (قد خانتني). أتساءل ما الخطأ الذي ارتكبته والذي شجعها على فعل ذلك بي!" واصلوا التمثيل. </w:t>
      </w:r>
    </w:p>
    <w:p>
      <w:pPr>
        <w:bidi/>
      </w:pPr>
      <w:r>
        <w:rPr>
          <w:rtl/>
          <w:cs/>
          <w:lang w:val="ar_AE" w:bidi="ar_AE"/>
        </w:rPr>
      </w:r>
      <w:r>
        <w:rPr>
          <w:rtl/>
          <w:cs/>
          <w:lang w:val="ar_AE" w:bidi="ar_AE"/>
        </w:rPr>
        <w:t>في المشهد الثاني، يعطي الرب تعليماته للكاهن بشأن الاستعداد للمحاكمة التي يجب أن تخضع لها الزوجة المشتبه بها لتحديد إدانتها أو براءتها.</w:t>
      </w:r>
    </w:p>
    <w:p>
      <w:pPr>
        <w:bidi/>
      </w:pPr>
      <w:r>
        <w:rPr>
          <w:rtl/>
          <w:cs/>
          <w:lang w:val="ar_AE" w:bidi="ar_AE"/>
        </w:rPr>
      </w:r>
      <w:r>
        <w:rPr>
          <w:b/>
          <w:rtl/>
          <w:cs/>
          <w:lang w:val="ar_AE" w:bidi="ar_AE"/>
        </w:rPr>
        <w:t>أوقفوا التمثيل</w:t>
      </w:r>
      <w:r>
        <w:rPr>
          <w:rtl/>
          <w:cs/>
          <w:lang w:val="ar_AE" w:bidi="ar_AE"/>
        </w:rPr>
        <w:t xml:space="preserve">. اسألوا الشخص الذي يؤدي دور الكاهن: "بماذا تشعر أو فيمَ تفكر؟" قد يجيب الشخص بعبارات مثل: "هذه مهمة صعبة بالنسبة لي لأنني أعلم أن المرأة ستشعر بالألم. لكنني أحب الرب، لذلك سأطيع تعليماته"، أو: "هذه محاكمة صعبة، ولكنني آمل أن يساعد ذلك في كشف الحقيقة، ويكون بمثابة درس للجميع حول مدى أهمية الإخلاص للرب". واصلوا التمثيل. </w:t>
      </w:r>
    </w:p>
    <w:p>
      <w:pPr>
        <w:bidi/>
      </w:pPr>
      <w:r>
        <w:rPr>
          <w:rtl/>
          <w:cs/>
          <w:lang w:val="ar_AE" w:bidi="ar_AE"/>
        </w:rPr>
      </w:r>
      <w:r>
        <w:rPr>
          <w:rtl/>
          <w:cs/>
          <w:lang w:val="ar_AE" w:bidi="ar_AE"/>
        </w:rPr>
        <w:t>في المشهد الثالث، يعطي الرب تعليمات للكاهن عن كيفية إجراء المحاكمة مع الزوجة المشتبه فيها.</w:t>
      </w:r>
    </w:p>
    <w:p>
      <w:pPr>
        <w:bidi/>
      </w:pPr>
      <w:r>
        <w:rPr>
          <w:rtl/>
          <w:cs/>
          <w:lang w:val="ar_AE" w:bidi="ar_AE"/>
        </w:rPr>
      </w:r>
      <w:r>
        <w:rPr>
          <w:b/>
          <w:rtl/>
          <w:cs/>
          <w:lang w:val="ar_AE" w:bidi="ar_AE"/>
        </w:rPr>
        <w:t>أوقفوا التمثيل</w:t>
      </w:r>
      <w:r>
        <w:rPr>
          <w:rtl/>
          <w:cs/>
          <w:lang w:val="ar_AE" w:bidi="ar_AE"/>
        </w:rPr>
        <w:t xml:space="preserve">. اسألوا الشخصية التي تؤدي دور الزوجة: "بماذا تشعرين أو تفكّرين؟" قد تجيب الشخصية بعبارات مثل: "أعلم أنني كنت أمينة لزوجي، لذلك أنا متأكدة من أنني لن أُضر من الماء الذي يجلب لعنة. أشكر الرب على هذه الشريعة التي تحميني من الاتهام ظلمًا! ربما أستطيع أن أحظى بعلاقة جيدة مع زوجي الآن!" أو "يا للهول! كنت غير أمينة لزوجي، وأنا على وشك أن أعاني من عواقب خطيتي! أنا قلقة وخائفة، لأنني سأعاني بالتأكيد من لعنة الرب بعد هذا!" واصلوا التمثيل. </w:t>
      </w:r>
    </w:p>
    <w:p>
      <w:pPr>
        <w:bidi/>
      </w:pPr>
      <w:r>
        <w:rPr>
          <w:rtl/>
          <w:cs/>
          <w:lang w:val="ar_AE" w:bidi="ar_AE"/>
        </w:rPr>
      </w:r>
      <w:r>
        <w:rPr>
          <w:rtl/>
          <w:cs/>
          <w:lang w:val="ar_AE" w:bidi="ar_AE"/>
        </w:rPr>
        <w:t>في المشهد الرابع، يُلَخِّص الرب الشريعة المتعلقة بالغيرة**. **</w:t>
      </w:r>
    </w:p>
    <w:p>
      <w:pPr>
        <w:bidi/>
      </w:pPr>
      <w:r>
        <w:rPr>
          <w:rtl/>
          <w:cs/>
          <w:lang w:val="ar_AE" w:bidi="ar_AE"/>
        </w:rPr>
      </w:r>
      <w:r>
        <w:rPr>
          <w:b/>
          <w:rtl/>
          <w:cs/>
          <w:lang w:val="ar_AE" w:bidi="ar_AE"/>
        </w:rPr>
        <w:t>أوقفوا التمثيل</w:t>
      </w:r>
      <w:r>
        <w:rPr>
          <w:rtl/>
          <w:cs/>
          <w:lang w:val="ar_AE" w:bidi="ar_AE"/>
        </w:rPr>
        <w:t>. اسألوا الشخص الذي يؤدي دور الرب: "بماذا تشعر أو تفكر؟" قد يجيب الشخص بعبارات مثل: "أشعر بالانزعاج الشديد عندما يكون هناك أي إشارة لعدم الأمانة بين شعبي"، أو: "أرجو أن يدرك شعبي كم أكره الخيانة، وكم أحب الإخلاص".</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5 : 11 - 31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 الرب موسى بما يجب أن يقوله لبني إسرائيل عندما يشعر الزوج بالغيرة من زوجته. واسم الله المستخدم في جميع أنحاء هذا المقطع هو اسم الله الشخصي، الرب (يهوه). ابحثوا في قاموس الكلمات الرئيسية عن كلمة </w:t>
      </w:r>
      <w:r>
        <w:rPr>
          <w:b/>
          <w:rtl/>
          <w:cs/>
          <w:lang w:val="ar_AE" w:bidi="ar_AE"/>
        </w:rPr>
        <w:t>الرب (يهوه)</w:t>
      </w:r>
      <w:r>
        <w:rPr>
          <w:rtl/>
          <w:cs/>
          <w:lang w:val="ar_AE" w:bidi="ar_AE"/>
        </w:rPr>
        <w:t xml:space="preserve"> لمزيد من المعلومات.</w:t>
      </w:r>
    </w:p>
    <w:p>
      <w:pPr>
        <w:bidi/>
      </w:pPr>
      <w:r>
        <w:rPr>
          <w:rtl/>
          <w:cs/>
          <w:lang w:val="ar_AE" w:bidi="ar_AE"/>
        </w:rPr>
      </w:r>
      <w:r>
        <w:rPr>
          <w:rtl/>
          <w:cs/>
          <w:lang w:val="ar_AE" w:bidi="ar_AE"/>
        </w:rPr>
        <w:t>يقول الرب لموسى إنه عندما تكون الزوجة في علاقة جنسية مع شخص ليس زوجها، فإنها تنجِّس نفسها. وعندما ينجِّس شخص ما نفسه، فإنه يصبح غير طاهر، أو غير مؤهل لخدمة الرب. لذلك قد تقولون إن المرأة أصبحت غير طاهرة، أو أن المرأة نجَّست نفسها، أو أن المرأة أصبحت نجسة.</w:t>
      </w:r>
    </w:p>
    <w:p>
      <w:pPr>
        <w:bidi/>
      </w:pPr>
      <w:r>
        <w:rPr>
          <w:rtl/>
          <w:cs/>
          <w:lang w:val="ar_AE" w:bidi="ar_AE"/>
        </w:rPr>
      </w:r>
      <w:r>
        <w:rPr>
          <w:rtl/>
          <w:cs/>
          <w:lang w:val="ar_AE" w:bidi="ar_AE"/>
        </w:rPr>
        <w:t xml:space="preserve">توقفوا هنا وناقشوا معًا كمجموعة: كيف ستتحدثون عن أن المرأة أصبحت غير طاهرة أو أنها نجَّست نفسها؟ ولمزيد من المعلومات عن هذا الفعل، راجعوا الكلمات </w:t>
      </w:r>
      <w:r>
        <w:rPr>
          <w:b/>
          <w:rtl/>
          <w:cs/>
          <w:lang w:val="ar_AE" w:bidi="ar_AE"/>
        </w:rPr>
        <w:t>نقي، طاهر/نجس،</w:t>
      </w:r>
      <w:r>
        <w:rPr>
          <w:rtl/>
          <w:cs/>
          <w:lang w:val="ar_AE" w:bidi="ar_AE"/>
        </w:rPr>
        <w:t xml:space="preserve"> و</w:t>
      </w:r>
      <w:r>
        <w:rPr>
          <w:b/>
          <w:rtl/>
          <w:cs/>
          <w:lang w:val="ar_AE" w:bidi="ar_AE"/>
        </w:rPr>
        <w:t>مُنجَّس أو دنس</w:t>
      </w:r>
      <w:r>
        <w:rPr>
          <w:rtl/>
          <w:cs/>
          <w:lang w:val="ar_AE" w:bidi="ar_AE"/>
        </w:rPr>
        <w:t xml:space="preserve"> في قاموس الكلمات الرئيسية. وإذا كنتم قد ترجمتم تلك الكلمات من قبل في سِفر آخر من الكتاب المقدّس، استخدموا الكلمات عينها التي استخدمتموها هناك. أوقفوا سماع هذا التسجيل الصوتي هنا.</w:t>
      </w:r>
    </w:p>
    <w:p>
      <w:pPr>
        <w:bidi/>
      </w:pPr>
      <w:r>
        <w:rPr>
          <w:rtl/>
          <w:cs/>
          <w:lang w:val="ar_AE" w:bidi="ar_AE"/>
        </w:rPr>
      </w:r>
      <w:r>
        <w:rPr>
          <w:rtl/>
          <w:cs/>
          <w:lang w:val="ar_AE" w:bidi="ar_AE"/>
        </w:rPr>
        <w:t>ويقول الرب أيضًا إن زوجة الرجل ربما نجَّست نفسها من خلال إقامة علاقات جنسية مع رجل آخر، ولكن ليس هناك شاهد عليها. والشاهد هو شخص رأى حدثًا أو جريمة تقع.</w:t>
      </w:r>
    </w:p>
    <w:p>
      <w:pPr>
        <w:bidi/>
      </w:pPr>
      <w:r>
        <w:rPr>
          <w:rtl/>
          <w:cs/>
          <w:lang w:val="ar_AE" w:bidi="ar_AE"/>
        </w:rPr>
      </w:r>
      <w:r>
        <w:rPr>
          <w:rtl/>
          <w:cs/>
          <w:lang w:val="ar_AE" w:bidi="ar_AE"/>
        </w:rPr>
        <w:t>توقّفوا هنا وناقشوا كمجموعة: كيف ستُترجمون كلمة شاهد؟ إذا كنتم قد ترجمتم هذه الكلمة في سفر آخر من الكتاب المُقَدَّس، استخدموا الكلمة نفسها التي استخدمتموها هناك. أوقفوا سماع هذا التسجيل الصوتي هنا.</w:t>
      </w:r>
    </w:p>
    <w:p>
      <w:pPr>
        <w:bidi/>
      </w:pPr>
      <w:r>
        <w:rPr>
          <w:rtl/>
          <w:cs/>
          <w:lang w:val="ar_AE" w:bidi="ar_AE"/>
        </w:rPr>
      </w:r>
      <w:r>
        <w:rPr>
          <w:rtl/>
          <w:cs/>
          <w:lang w:val="ar_AE" w:bidi="ar_AE"/>
        </w:rPr>
        <w:t xml:space="preserve">يقول الرب إنه حتى إذا لم يكن هناك شاهد ضد زوجة الرجل، إذا اعترت الزوج روح الغيرة، فعليه أن يُحضر زوجته إلى الكاهن. ويشير تعبير روح الغيرة إلى الشعور غير السار الذي يشعر به الزوج إذا كان يشتبه في أن زوجته كانت غير مُخْلِصَة له. استخدموا الكلمة نفسها التي استخدمتموها في المقاطع السابقة للإشارة إلى كاهن، وتذكّروا أن كلمة </w:t>
      </w:r>
      <w:r>
        <w:rPr>
          <w:b/>
          <w:rtl/>
          <w:cs/>
          <w:lang w:val="ar_AE" w:bidi="ar_AE"/>
        </w:rPr>
        <w:t>كاهن</w:t>
      </w:r>
      <w:r>
        <w:rPr>
          <w:rtl/>
          <w:cs/>
          <w:lang w:val="ar_AE" w:bidi="ar_AE"/>
        </w:rPr>
        <w:t xml:space="preserve"> هي كلمة في قاموس الكلمات الرئيسية.</w:t>
      </w:r>
    </w:p>
    <w:p>
      <w:pPr>
        <w:bidi/>
      </w:pPr>
      <w:r>
        <w:rPr>
          <w:rtl/>
          <w:cs/>
          <w:lang w:val="ar_AE" w:bidi="ar_AE"/>
        </w:rPr>
      </w:r>
      <w:r>
        <w:rPr>
          <w:rtl/>
          <w:cs/>
          <w:lang w:val="ar_AE" w:bidi="ar_AE"/>
        </w:rPr>
        <w:t>توقفوا هنا وناقشوا معًا كمجموعة: كيف ستتحدثون عن روح الغيرة؟ وإذا كنتم قد ترجمتم تعبير الغيرة في أسفار سابقة من الكتاب المُقَدَّس، فاستخدموا نفس الكلمة هنا. أوقفوا سماع هذا التسجيل الصوتي هنا.</w:t>
      </w:r>
    </w:p>
    <w:p>
      <w:pPr>
        <w:bidi/>
      </w:pPr>
      <w:r>
        <w:rPr>
          <w:rtl/>
          <w:cs/>
          <w:lang w:val="ar_AE" w:bidi="ar_AE"/>
        </w:rPr>
      </w:r>
      <w:r>
        <w:rPr>
          <w:rtl/>
          <w:cs/>
          <w:lang w:val="ar_AE" w:bidi="ar_AE"/>
        </w:rPr>
        <w:t xml:space="preserve">عندما يُحضر الزوج زوجته إلى الكاهن، يجب عليه أيضًا أن يُحضر التقدمة التي يجب على الزوجة غير الأمينة (الخائنة) أن تُحضرها. والتقدمة هي عُشر إيفة من دقيق الشعير، أو دقيق الشعير الذي يكفي لملء سلة واحدة صغيرة. ولا يجب أن يسكب زيت زيتون على دقيق الشعير، ولا يضع بخورًا على دقيق الشعير، لأنه تقدمة غيرة، أو تقدمة تذكار لتذكير المرأة بذنبها. والذنب هو نفس الشيء مثل الخطية أو الإثم. يُحضر بنو إسرائيل تقدمات الدقيق للرب عند المذبح. ترجموا المذبح وتقدمة الحبوب بالطريقة نفسها التي ترجمتموها بها في مقاطع سابقة. انظروا </w:t>
      </w:r>
      <w:r>
        <w:rPr>
          <w:b/>
          <w:rtl/>
          <w:cs/>
          <w:lang w:val="ar_AE" w:bidi="ar_AE"/>
        </w:rPr>
        <w:t>تقدمة الحبوب</w:t>
      </w:r>
      <w:r>
        <w:rPr>
          <w:rtl/>
          <w:cs/>
          <w:lang w:val="ar_AE" w:bidi="ar_AE"/>
        </w:rPr>
        <w:t xml:space="preserve"> و</w:t>
      </w:r>
      <w:r>
        <w:rPr>
          <w:b/>
          <w:rtl/>
          <w:cs/>
          <w:lang w:val="ar_AE" w:bidi="ar_AE"/>
        </w:rPr>
        <w:t>المذبح</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توقفوا هنا وناقشوا معًا الكلمة أو العبارة التي ستستخدمونها للإشارة إلى عُشر الإيفة من دقيق الشعير**. ** راجعوا قاموس الكلمات الرئيسية لمزيد من المعلومات عن كلمة </w:t>
      </w:r>
      <w:r>
        <w:rPr>
          <w:b/>
          <w:rtl/>
          <w:cs/>
          <w:lang w:val="ar_AE" w:bidi="ar_AE"/>
        </w:rPr>
        <w:t>إيفة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ذنب أو إثم. ولمزيد من المعلومات عن فكرة الذنب، أو الإثم، راجعوا كلمة </w:t>
      </w:r>
      <w:r>
        <w:rPr>
          <w:b/>
          <w:rtl/>
          <w:cs/>
          <w:lang w:val="ar_AE" w:bidi="ar_AE"/>
        </w:rPr>
        <w:t>خطية</w:t>
      </w:r>
      <w:r>
        <w:rPr>
          <w:rtl/>
          <w:cs/>
          <w:lang w:val="ar_AE" w:bidi="ar_AE"/>
        </w:rPr>
        <w:t xml:space="preserve"> في قاموس الكلمات الرئيسية. كما يمكنكم استخدام كلمة "خطية" هنا. أوقفوا سماع هذا التسجيل الصوتي هنا.</w:t>
      </w:r>
    </w:p>
    <w:p>
      <w:pPr>
        <w:bidi/>
      </w:pPr>
      <w:r>
        <w:rPr>
          <w:rtl/>
          <w:cs/>
          <w:lang w:val="ar_AE" w:bidi="ar_AE"/>
        </w:rPr>
      </w:r>
      <w:r>
        <w:rPr>
          <w:rtl/>
          <w:cs/>
          <w:lang w:val="ar_AE" w:bidi="ar_AE"/>
        </w:rPr>
        <w:t xml:space="preserve">بعد أن يُقدِّم الكاهن المرأة أمام الرب، يجب على الكاهن أن يأخذ ماءً مُقَدَّسًا ويضعه في إناء خزف، أو إناء طيني. ثم يأخذ الكاهن بعض الغبار من أرضية المسكن ويضعه في الماء. الماء المُقَدَّس هو الماء الذي يستخدمه الكهنة للاغتسال قبل الخدمة في المسكن. والمسكن (خيمة الاجتماع) هو الخيمة التي يسكن فيها الرب بين الشعب. ثم يكشف الكاهن شعر المرأة، ويضع في يديها التقدمة، بينما يُمسك في يده ماء المرارة الذي يجلب لعنة. واللعنة هي عندما يتمنى شخص ما أن يحدث شيء سيء لشخص آخر. ويسمى هذا الماء ماء المرارة الذي يجلب لعنة؛ لأنه إذا كانت المرأة مذنبة، وشربت هذا الماء، فإن لعنة الرب ستؤثر عليها، وستكون حياتها صعبة. ترجموا كلمتي لعنة والمسكن (خيمة الاجتماع) بنفس الطريقة التي ترجمتموهما بها من قبل. وكلمتي </w:t>
      </w:r>
      <w:r>
        <w:rPr>
          <w:b/>
          <w:rtl/>
          <w:cs/>
          <w:lang w:val="ar_AE" w:bidi="ar_AE"/>
        </w:rPr>
        <w:t>اللعنة</w:t>
      </w:r>
      <w:r>
        <w:rPr>
          <w:rtl/>
          <w:cs/>
          <w:lang w:val="ar_AE" w:bidi="ar_AE"/>
        </w:rPr>
        <w:t xml:space="preserve"> و</w:t>
      </w:r>
      <w:r>
        <w:rPr>
          <w:b/>
          <w:rtl/>
          <w:cs/>
          <w:lang w:val="ar_AE" w:bidi="ar_AE"/>
        </w:rPr>
        <w:t>المسكن (خيمة الاجتماع)</w:t>
      </w:r>
      <w:r>
        <w:rPr>
          <w:rtl/>
          <w:cs/>
          <w:lang w:val="ar_AE" w:bidi="ar_AE"/>
        </w:rPr>
        <w:t xml:space="preserve"> موجودتان في قاموس الكلمات الرئيسية إذا كنتم بحاجة إلى مزيد من المعلومات.</w:t>
      </w:r>
    </w:p>
    <w:p>
      <w:pPr>
        <w:bidi/>
      </w:pPr>
      <w:r>
        <w:rPr>
          <w:rtl/>
          <w:cs/>
          <w:lang w:val="ar_AE" w:bidi="ar_AE"/>
        </w:rPr>
      </w:r>
      <w:r>
        <w:rPr>
          <w:rtl/>
          <w:cs/>
          <w:lang w:val="ar_AE" w:bidi="ar_AE"/>
        </w:rPr>
        <w:t xml:space="preserve">توقفوا هنا وناقشوا معًا الكلمة أو العبارة التي ستستخدمونها للتعبير عن الماء المقدَّس وماء المرارة الذي يجلب لعنة. وتذكّروا أن كلمة </w:t>
      </w:r>
      <w:r>
        <w:rPr>
          <w:b/>
          <w:rtl/>
          <w:cs/>
          <w:lang w:val="ar_AE" w:bidi="ar_AE"/>
        </w:rPr>
        <w:t>مُقدَّس</w:t>
      </w:r>
      <w:r>
        <w:rPr>
          <w:rtl/>
          <w:cs/>
          <w:lang w:val="ar_AE" w:bidi="ar_AE"/>
        </w:rPr>
        <w:t xml:space="preserve"> موجودة في قاموس الكلمات الرئيسية. استخدموا الكلمة نفسها التي استخدمتموها في المقاطع السابقة للتعبير عن كلمة مُقَدَّس. أوقفوا سماع هذا التسجيل الصوتي هنا.</w:t>
      </w:r>
    </w:p>
    <w:p>
      <w:pPr>
        <w:bidi/>
      </w:pPr>
      <w:r>
        <w:rPr>
          <w:rtl/>
          <w:cs/>
          <w:lang w:val="ar_AE" w:bidi="ar_AE"/>
        </w:rPr>
      </w:r>
      <w:r>
        <w:rPr>
          <w:rtl/>
          <w:cs/>
          <w:lang w:val="ar_AE" w:bidi="ar_AE"/>
        </w:rPr>
        <w:t>ثم يستحلف الكاهن المرأة بحلف (قَسَم) أنها ليست مذنبة. والحلف (القَسَم) هو وعد قوي يقول فيه الشخص إنه إذا لم يحفظ وعده، فإن الرب يستطيع أن يعاقبه.</w:t>
      </w:r>
    </w:p>
    <w:p>
      <w:pPr>
        <w:bidi/>
      </w:pPr>
      <w:r>
        <w:rPr>
          <w:rtl/>
          <w:cs/>
          <w:lang w:val="ar_AE" w:bidi="ar_AE"/>
        </w:rPr>
      </w:r>
      <w:r>
        <w:rPr>
          <w:rtl/>
          <w:cs/>
          <w:lang w:val="ar_AE" w:bidi="ar_AE"/>
        </w:rPr>
        <w:t xml:space="preserve">توقّفوا هنا وناقشوا معًا الكلمة أو العبارة التي ستستخدمونها لكلمة حلف (قَسَم). راجعوا قاموس الكلمات الرئيسية لمزيد من المعلومات عن كلمة </w:t>
      </w:r>
      <w:r>
        <w:rPr>
          <w:b/>
          <w:rtl/>
          <w:cs/>
          <w:lang w:val="ar_AE" w:bidi="ar_AE"/>
        </w:rPr>
        <w:t>حلف</w:t>
      </w:r>
      <w:r>
        <w:rPr>
          <w:rtl/>
          <w:cs/>
          <w:lang w:val="ar_AE" w:bidi="ar_AE"/>
        </w:rPr>
        <w:t xml:space="preserve"> (قسم). أوقفوا سماع هذا التسجيل الصوتي هنا.</w:t>
      </w:r>
    </w:p>
    <w:p>
      <w:pPr>
        <w:bidi/>
      </w:pPr>
      <w:r>
        <w:rPr>
          <w:rtl/>
          <w:cs/>
          <w:lang w:val="ar_AE" w:bidi="ar_AE"/>
        </w:rPr>
      </w:r>
      <w:r>
        <w:rPr>
          <w:rtl/>
          <w:cs/>
          <w:lang w:val="ar_AE" w:bidi="ar_AE"/>
        </w:rPr>
        <w:t>بعد أن يُخبر الكاهن المرأة بما سيحدث لها إذا كانت مذنبة، تقول المرأة: "آمين**،** آمين**." ** آمين هو تعبير يعني "أوافق" أو "ليكن هذا صحيحًا".</w:t>
      </w:r>
    </w:p>
    <w:p>
      <w:pPr>
        <w:bidi/>
      </w:pPr>
      <w:r>
        <w:rPr>
          <w:rtl/>
          <w:cs/>
          <w:lang w:val="ar_AE" w:bidi="ar_AE"/>
        </w:rPr>
      </w:r>
      <w:r>
        <w:rPr>
          <w:rtl/>
          <w:cs/>
          <w:lang w:val="ar_AE" w:bidi="ar_AE"/>
        </w:rPr>
        <w:t xml:space="preserve">توقفوا هنا وناقشوا معًا الكلمة أو العبارة التي ستستخدمونها للتعبير عن آمين. انظروا تعبير </w:t>
      </w:r>
      <w:r>
        <w:rPr>
          <w:b/>
          <w:rtl/>
          <w:cs/>
          <w:lang w:val="ar_AE" w:bidi="ar_AE"/>
        </w:rPr>
        <w:t>آمين</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وعلى الكاهن أن يكتب اللعنة في كتاب أو دَرْج ثم يضع اللعنة في ماء المرارة الذي يجلب لعنات. والكتاب أو الدَرْج هو قطعة طويلة من الورق أو مادة يمكن للناس الكتابة عليها ثم يلفونها.</w:t>
      </w:r>
    </w:p>
    <w:p>
      <w:pPr>
        <w:bidi/>
      </w:pPr>
      <w:r>
        <w:rPr>
          <w:rtl/>
          <w:cs/>
          <w:lang w:val="ar_AE" w:bidi="ar_AE"/>
        </w:rPr>
      </w:r>
      <w:r>
        <w:rPr>
          <w:rtl/>
          <w:cs/>
          <w:lang w:val="ar_AE" w:bidi="ar_AE"/>
        </w:rPr>
        <w:t>توقفوا هنا وناقشوا معًا الكلمة التي ستَستخدموها للإشارة إلى كتاب أو دَرْج. وانظروا إلى الصورة مرة أخرى إذا لزم الأمر. أوقفوا سماع هذا التسجيل الصوتي هنا.</w:t>
      </w:r>
    </w:p>
    <w:p>
      <w:pPr>
        <w:bidi/>
      </w:pPr>
      <w:r>
        <w:rPr>
          <w:rtl/>
          <w:cs/>
          <w:lang w:val="ar_AE" w:bidi="ar_AE"/>
        </w:rPr>
      </w:r>
      <w:r>
        <w:rPr>
          <w:rtl/>
          <w:cs/>
          <w:lang w:val="ar_AE" w:bidi="ar_AE"/>
        </w:rPr>
        <w:t>هذه هي شريعة الغيرة، أو وصية الله بشأن الغيرة.</w:t>
      </w:r>
    </w:p>
    <w:p>
      <w:pPr>
        <w:bidi/>
      </w:pPr>
      <w:r>
        <w:rPr>
          <w:rtl/>
          <w:cs/>
          <w:lang w:val="ar_AE" w:bidi="ar_AE"/>
        </w:rPr>
      </w:r>
      <w:r>
        <w:rPr>
          <w:rtl/>
          <w:cs/>
          <w:lang w:val="ar_AE" w:bidi="ar_AE"/>
        </w:rPr>
        <w:t xml:space="preserve">توقفوا هنا وناقشوا كمجموعة الكلمة التي ستستخدمونها للتعبير عن كلمة شريعة. ابحثوا عن كلمة </w:t>
      </w:r>
      <w:r>
        <w:rPr>
          <w:b/>
          <w:rtl/>
          <w:cs/>
          <w:lang w:val="ar_AE" w:bidi="ar_AE"/>
        </w:rPr>
        <w:t>شريعة (قانون)</w:t>
      </w:r>
      <w:r>
        <w:rPr>
          <w:rtl/>
          <w:cs/>
          <w:lang w:val="ar_AE" w:bidi="ar_AE"/>
        </w:rPr>
        <w:t xml:space="preserve"> في قاموس الكلمات الرئيسية لمزيد من المعلومات. إذا كنتم قد ترجمتم كلمة شريعة بالفعل في سِفر آخر من الكتاب المُقَدَّس، استخدموا الكلمة نفسها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6: 1- 12 واحفظوه في قلوبكم.</w:t>
      </w:r>
    </w:p>
    <w:p>
      <w:pPr>
        <w:bidi/>
      </w:pPr>
      <w:r>
        <w:rPr>
          <w:rtl/>
          <w:cs/>
          <w:lang w:val="ar_AE" w:bidi="ar_AE"/>
        </w:rPr>
      </w:r>
      <w:r>
        <w:rPr>
          <w:rtl/>
          <w:cs/>
          <w:lang w:val="ar_AE" w:bidi="ar_AE"/>
        </w:rPr>
        <w:t>استمعوا إلى نسخة صوتية من سفر العدد 6: 1- 12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6 : 1 - 12 من الترجمة الأسهل للفهم.</w:t>
      </w:r>
    </w:p>
    <w:p>
      <w:pPr>
        <w:bidi/>
      </w:pPr>
      <w:r>
        <w:rPr>
          <w:rtl/>
          <w:cs/>
          <w:lang w:val="ar_AE" w:bidi="ar_AE"/>
        </w:rPr>
      </w:r>
      <w:r>
        <w:rPr>
          <w:rtl/>
          <w:cs/>
          <w:lang w:val="ar_AE" w:bidi="ar_AE"/>
        </w:rPr>
        <w:t>في المقاطع السابقة، أمر الرب موسى أن يُعِد بني إسرائيل للعيش في كنعان، الأرض التي وعد الرب أن يعطيها لبني إسرائيل. وقد أعطى الرب تعليمات لموسى بشكل خاص عن كيفية تنظيم اللاويّين. وسوف تتذكرون أن الرب اختار اللاويّين وأفرزهم لخدمة خاصة ككهنة الرب.</w:t>
      </w:r>
    </w:p>
    <w:p>
      <w:pPr>
        <w:bidi/>
      </w:pPr>
      <w:r>
        <w:rPr>
          <w:rtl/>
          <w:cs/>
          <w:lang w:val="ar_AE" w:bidi="ar_AE"/>
        </w:rPr>
      </w:r>
      <w:r>
        <w:rPr>
          <w:rtl/>
          <w:cs/>
          <w:lang w:val="ar_AE" w:bidi="ar_AE"/>
        </w:rPr>
        <w:t>وفي هذا المقطع، يواصل الرب إعطاء تعليمات لموسى. فيعطي الرب توجيهات لأي شخص يريد أن يُفرِز نفسه كخادم خاص للرب عن طريق قطع نذر النذير. وهذا النوع من النذر كان يُخصِّص شخصًا من أجل خدمة خاصة للرب لفترة معينة من الوقت. وفي بعض الأحيان قد يقطع النذيرون عهد النذر لمدى حياتهم، ولكن عادةً ما يقطع الشخص النذر لفترة محددة من الوقت. ويجب على النذيرين اتِّبَاع بعض الوصايا والقوانين المشابهة لما يتبعه الكهنة.</w:t>
      </w:r>
    </w:p>
    <w:p>
      <w:pPr>
        <w:bidi/>
      </w:pPr>
      <w:r>
        <w:rPr>
          <w:rtl/>
          <w:cs/>
          <w:lang w:val="ar_AE" w:bidi="ar_AE"/>
        </w:rPr>
      </w:r>
      <w:r>
        <w:rPr>
          <w:rtl/>
          <w:cs/>
          <w:lang w:val="ar_AE" w:bidi="ar_AE"/>
        </w:rPr>
        <w:t>عندما يقطع شخص ما نذرًا، فهذا يعني أنه يَعِد بفعل شيء لشخص آخر أو لإله. وإذا كسروا نذرهم بعدم فعل ما وعدوا به، فإن الشخص أو الإله الذي قطعوا له النذر يستطيع أن يعاقبهم. وعندما ينذِر شخص ما أن يكون نذيرًا، فإنه ينذر أن يكون مُكَرَّسًا للرب بشكل خاص لفترة معينة من الزمن. في الترجمات العربية للكتاب المُقَدَّس، تُستخدم كلمة "نذير" كلقب للشخص الذي يقطع هذا النذر. لكن الكلمة في اللغة الأصلية تصف ببساطة شخصًا قد انفرز أو انفصل. ويشبه النذيرون الكهنة في الطريقة التي يتم بها إفرازهم بشكل خاص وتكريسهم لخدمة الرب.</w:t>
      </w:r>
    </w:p>
    <w:p>
      <w:pPr>
        <w:bidi/>
      </w:pPr>
      <w:r>
        <w:rPr>
          <w:rtl/>
          <w:cs/>
          <w:lang w:val="ar_AE" w:bidi="ar_AE"/>
        </w:rPr>
      </w:r>
      <w:r>
        <w:rPr>
          <w:rtl/>
          <w:cs/>
          <w:lang w:val="ar_AE" w:bidi="ar_AE"/>
        </w:rPr>
        <w:t>توقفوا هنا وناقشوا هذا السؤال معًا كمجموعة: ما أنواع النذور التي يقطعها الناس في مجتمعكم؟ ولماذا يُقدِّمون النذر؟ احكوا قصةً عن شخص تعرفونه قطع نذرًا أن يفعل شيئًا لغرض معين. أوقفوا سماع هذا التسجيل الصوتي هنا.</w:t>
      </w:r>
    </w:p>
    <w:p>
      <w:pPr>
        <w:bidi/>
      </w:pPr>
      <w:r>
        <w:rPr>
          <w:rtl/>
          <w:cs/>
          <w:lang w:val="ar_AE" w:bidi="ar_AE"/>
        </w:rPr>
      </w:r>
      <w:r>
        <w:rPr>
          <w:rtl/>
          <w:cs/>
          <w:lang w:val="ar_AE" w:bidi="ar_AE"/>
        </w:rPr>
        <w:t>ويخبر الرب موسى أن الشخص الذي يقدم هذا النذر الخاص يجب أن يُظهر أنه منفصل أو مُفرَز عن بقية بني إسرائيل. فيأمر الرب موسى بأن على النذيرين إظهار انفصالهم عن الآخرين عن طريق تجنب ثلاثة أشياء: شُرب المسكِر وأي شيء مصنوع من العنب، وقص شعر رؤوسهم، ولمس الجثث. ويجب على النذير أن يعيش هكذا طوال الوقت الذي ينذر فيه بالعيش كنذير.</w:t>
      </w:r>
    </w:p>
    <w:p>
      <w:pPr>
        <w:bidi/>
      </w:pPr>
      <w:r>
        <w:rPr>
          <w:rtl/>
          <w:cs/>
          <w:lang w:val="ar_AE" w:bidi="ar_AE"/>
        </w:rPr>
      </w:r>
      <w:r>
        <w:rPr>
          <w:rtl/>
          <w:cs/>
          <w:lang w:val="ar_AE" w:bidi="ar_AE"/>
        </w:rPr>
        <w:t>توقفوا هنا وناقشوا هذا السؤال معًا كمجموعة: احكوا قصة عن شخص عاش بطريقة معينة أو تخلى عن شيء ما لغرض معين. ما هي الطقوس التي يتبعها الناس في مجتمعكم ليفرزوا أنفسهم عن بقية المجتمع؟ أوقفوا سماع هذا التسجيل الصوتي هنا.</w:t>
      </w:r>
    </w:p>
    <w:p>
      <w:pPr>
        <w:bidi/>
      </w:pPr>
      <w:r>
        <w:rPr>
          <w:rtl/>
          <w:cs/>
          <w:lang w:val="ar_AE" w:bidi="ar_AE"/>
        </w:rPr>
      </w:r>
      <w:r>
        <w:rPr>
          <w:rtl/>
          <w:cs/>
          <w:lang w:val="ar_AE" w:bidi="ar_AE"/>
        </w:rPr>
        <w:t>والعلامة الأولى للنذير هي أن يعتزل الرجل أو المرأة، أو لا يشربا، الخمر أو أي مشروب كحولي آخر. كما يجب على النذير ألا يشرب الخل أو المشروبات المخمرة المصنوعة من نقيع العنب أو أي كحول آخر.</w:t>
      </w:r>
    </w:p>
    <w:p>
      <w:pPr>
        <w:bidi/>
      </w:pPr>
      <w:r>
        <w:rPr>
          <w:rtl/>
          <w:cs/>
          <w:lang w:val="ar_AE" w:bidi="ar_AE"/>
        </w:rPr>
      </w:r>
      <w:r>
        <w:rPr>
          <w:rtl/>
          <w:cs/>
          <w:lang w:val="ar_AE" w:bidi="ar_AE"/>
        </w:rPr>
        <w:t xml:space="preserve">الخمر هو عصير العنب المُخمَّر وهو مُسْكِر (كحوليّ). والعنب هو ثمر صغير ومستدير ينمو في عناقيد على كرمة. ويحتوي العنب على بذور في داخله وله جلد أحمر أو أخضر رقيق يمكن أكله. ويأكل الناس العنب الكامل الطازج أو المجفف. كما كان الناس يشربون عصير العنب الطازج أو يُخَمِّرونه إلى خمر. وعندما يتخمَّر الخمر لفترة أطول، يصبح الخمر خلاً حامضاً يمكن استخدامه في الطهي. ويصنع الناس مشروبات مُسْكِرَة (كحولية) أخرى عن طريق تخمير الفواكه أو الحبوب الأخرى مثل الشعير والقمح. وهذا النوع من الخمر يمكن أيضًا أن يُخمَّر أكثر لصنع خل حامض. </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عنب على كرمة عنب</w:t>
      </w:r>
      <w:r>
        <w:rPr>
          <w:rtl/>
          <w:cs/>
          <w:lang w:val="ar_AE" w:bidi="ar_AE"/>
        </w:rPr>
        <w:t>. أوقفوا سماع هذا التسجيل الصوتي هنا.</w:t>
      </w:r>
    </w:p>
    <w:p>
      <w:pPr>
        <w:bidi/>
      </w:pPr>
      <w:r>
        <w:rPr>
          <w:rtl/>
          <w:cs/>
          <w:lang w:val="ar_AE" w:bidi="ar_AE"/>
        </w:rPr>
      </w:r>
      <w:r>
        <w:rPr>
          <w:rtl/>
          <w:cs/>
          <w:lang w:val="ar_AE" w:bidi="ar_AE"/>
        </w:rPr>
        <w:t>ويؤكد الرب لموسى أن النذير يجب أن يكون منفصلًا عن العنب بكل صوره. ويجب على النذير ألا يشرب أي نوع من المشروبات، مثل العصير الذي يصنعه الناس من العنب، ويجب ألا يأكلوا العنب الطازج أو المجفف، ولا حتى بذور العنب أو جلد العنب. هذا التقييد هو أحد تعليمات الرب للنذير ليرمز إلى انفصاله عن بني إسرائيل الآخرين وإخلاصه للرب.</w:t>
      </w:r>
    </w:p>
    <w:p>
      <w:pPr>
        <w:bidi/>
      </w:pPr>
      <w:r>
        <w:rPr>
          <w:rtl/>
          <w:cs/>
          <w:lang w:val="ar_AE" w:bidi="ar_AE"/>
        </w:rPr>
      </w:r>
      <w:r>
        <w:rPr>
          <w:rtl/>
          <w:cs/>
          <w:lang w:val="ar_AE" w:bidi="ar_AE"/>
        </w:rPr>
        <w:t>توقفوا هنا وناقشوا هذا السؤال معًا كمجموعة: ما الأطعمة التي يأكلها الناس عادةً في مجتمعكم؟ ما هي الأطعمة المهمة والتي لها معنى خاص في مجتمعكم؟ ماذا ستظنون إذا توقَّف شخص ما عن تناول ذلك الطعام لفترة معينة من الزمن؟ أوقفوا سماع هذا التسجيل الصوتي هنا.</w:t>
      </w:r>
    </w:p>
    <w:p>
      <w:pPr>
        <w:bidi/>
      </w:pPr>
      <w:r>
        <w:rPr>
          <w:rtl/>
          <w:cs/>
          <w:lang w:val="ar_AE" w:bidi="ar_AE"/>
        </w:rPr>
      </w:r>
      <w:r>
        <w:rPr>
          <w:rtl/>
          <w:cs/>
          <w:lang w:val="ar_AE" w:bidi="ar_AE"/>
        </w:rPr>
        <w:t>العلامة الثانية للنذير هي أنه في كل أيام نذر النذير ليكون مفرزاً، لا يسمح للنذير أن يمر موسى على رأسه كي يحلق أو يقص شعر رأسه، لأن شعره علامة يراها الجميع. والموسى هو أداة حادة، مثل السكين، تستخدم لقص الشعر أو الحلاقة. ويخبر الرب موسى أن كل من يأخذ نذر النذير سيكون مُقَدَّسًا ويجب عليه أن يترك شعره ينمو طويلًا.</w:t>
      </w:r>
    </w:p>
    <w:p>
      <w:pPr>
        <w:bidi/>
      </w:pPr>
      <w:r>
        <w:rPr>
          <w:rtl/>
          <w:cs/>
          <w:lang w:val="ar_AE" w:bidi="ar_AE"/>
        </w:rPr>
      </w:r>
      <w:r>
        <w:rPr>
          <w:rtl/>
          <w:cs/>
          <w:lang w:val="ar_AE" w:bidi="ar_AE"/>
        </w:rPr>
        <w:t>العلامة الثالثة للنذير هي أنه في كل أيام انتذار النذير للرب، لا يقترب من جثة ميت. فمجرد التواجد بالقرب من جثة ميتة يكفي لجعل النذير نجسًا ولا يعود قادرًا على خدمة الرب. وحتى لو كان الميت أبا النذير، أو أمه، أو أخاه، أو أخته، فلا يجوز له أو لها أن يقترب من الجثة، لأن الميت ينجِّس النذير، أو يجعله غير طاهر. أن تكون غير طاهر لا يعني أن تكون غير نظيف جسديًا، بل أن تكون غير مؤهل لخدمة الله. كما أن النذير لم يعد قادرًا على عبادة الرب في خيمة الاجتماع وذلك حتى يصبح النذير طاهرًا مرة أخرى.</w:t>
      </w:r>
    </w:p>
    <w:p>
      <w:pPr>
        <w:bidi/>
      </w:pPr>
      <w:r>
        <w:rPr>
          <w:rtl/>
          <w:cs/>
          <w:lang w:val="ar_AE" w:bidi="ar_AE"/>
        </w:rPr>
      </w:r>
      <w:r>
        <w:rPr>
          <w:rtl/>
          <w:cs/>
          <w:lang w:val="ar_AE" w:bidi="ar_AE"/>
        </w:rPr>
        <w:t xml:space="preserve">ويوضح الرب أن جثة الميت تجعل النذير نجسًا لأن انتذار الرب يكون على رأس النذير. هذا يعني أنه إذا كان الرجل، أو المرأة، يعيش كنذير، فإن شعره الطويل على رأسه يمثل قداسته وتكريسه الخاص للرب، لكن الجسد الميت يُفسد مكانة ذلك الشخص أو حالته المُقَدَّسة أمام الرب. </w:t>
      </w:r>
    </w:p>
    <w:p>
      <w:pPr>
        <w:bidi/>
      </w:pPr>
      <w:r>
        <w:rPr>
          <w:rtl/>
          <w:cs/>
          <w:lang w:val="ar_AE" w:bidi="ar_AE"/>
        </w:rPr>
      </w:r>
      <w:r>
        <w:rPr>
          <w:rtl/>
          <w:cs/>
          <w:lang w:val="ar_AE" w:bidi="ar_AE"/>
        </w:rPr>
        <w:t>ثم يُخبر الرب موسى بما يجب على النذير أن يفعله ليصبح طاهرًا إذا اقترب هو، أو هي، من جثة ما عن طريق الخطأ. إذا مات شخص ما فجأة بالقرب من النذير، فإن هذا سيتسبب في أن شعره، الذي يرمز إلى نذره للرب، يصبح نجسًا طقسيًا. وعندما يحدث هذا، يجب على النذير أن يحلق رأسه في يوم تطهيره. وذلك اليوم هو اليوم السابع منذ وقت أن تنجَّس.</w:t>
      </w:r>
    </w:p>
    <w:p>
      <w:pPr>
        <w:bidi/>
      </w:pPr>
      <w:r>
        <w:rPr>
          <w:rtl/>
          <w:cs/>
          <w:lang w:val="ar_AE" w:bidi="ar_AE"/>
        </w:rPr>
      </w:r>
      <w:r>
        <w:rPr>
          <w:rtl/>
          <w:cs/>
          <w:lang w:val="ar_AE" w:bidi="ar_AE"/>
        </w:rPr>
        <w:t>وفي اليوم الثامن منذ أن صار النذير غير طاهر، يقدِّم النذير ذبائح عن تطهيره إلى الكاهن عند باب خيمة الاجتماع. يجب على النذير أن يُحضر إما يمامتين أو فرخي حمام. ويقدِّم الكاهن واحدًا من الطيور كذبيحة خطية أو تطهير والطائر الآخر كذبيحة محرقة. ذبيحة الخطية، أو ذبيحة التطهير، تجعل النذير طاهرًا طقسيًا مرة أخرى. وتُدعى ذبيحة المحرقة أيضًا ذبيحة المحرقة الكاملة لأن الكاهن كان يحرق الحيوان بأكمله. وقد قدَّم الكاهن هذه التقدمة أيضًا كذبيحة طقسية ليجعل النذير طاهرًا طقسيًا مرة أخرى.</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يمام</w:t>
      </w:r>
      <w:r>
        <w:rPr>
          <w:rtl/>
          <w:cs/>
          <w:lang w:val="ar_AE" w:bidi="ar_AE"/>
        </w:rPr>
        <w:t xml:space="preserve"> وصورة </w:t>
      </w:r>
      <w:r>
        <w:rPr>
          <w:b/>
          <w:rtl/>
          <w:cs/>
          <w:lang w:val="ar_AE" w:bidi="ar_AE"/>
        </w:rPr>
        <w:t>حمام</w:t>
      </w:r>
      <w:r>
        <w:rPr>
          <w:rtl/>
          <w:cs/>
          <w:lang w:val="ar_AE" w:bidi="ar_AE"/>
        </w:rPr>
        <w:t>. أوقفوا سماع هذا التسجيل الصوتي هنا.</w:t>
      </w:r>
    </w:p>
    <w:p>
      <w:pPr>
        <w:bidi/>
      </w:pPr>
      <w:r>
        <w:rPr>
          <w:rtl/>
          <w:cs/>
          <w:lang w:val="ar_AE" w:bidi="ar_AE"/>
        </w:rPr>
      </w:r>
      <w:r>
        <w:rPr>
          <w:rtl/>
          <w:cs/>
          <w:lang w:val="ar_AE" w:bidi="ar_AE"/>
        </w:rPr>
        <w:t>ويقدِّم الكاهن الذبائح للتكفير عن النذير، لأنه أخطأ بالوقوف بالقرب من جثة ميتة وأصبح نجسًا وغير قادر على عبادة الرب. في هذا المقطع، لم يخطئ النذير بطريقة تكسر أو تعصى شريعة الله الأخلاقية. لكن النذير فشل في أن يبقى مُقَدَّسًا للرب. وهذا الفشل جعل النذير نجسًا من الناحية الطقسية. سوف تتذكرون أنه عندما يكفِّر الكاهن عن شخص ما، فإنه غالبًا ما يذبح الحيوان من أجل تطهير ذلك الشخص، أو من أجل جعل هذا الشخص طاهرًا طقسيًا، حتى يتمكن الشخص من الحصول على علاقة صحيحة مع الرب مرة أخرى.</w:t>
      </w:r>
    </w:p>
    <w:p>
      <w:pPr>
        <w:bidi/>
      </w:pPr>
      <w:r>
        <w:rPr>
          <w:rtl/>
          <w:cs/>
          <w:lang w:val="ar_AE" w:bidi="ar_AE"/>
        </w:rPr>
      </w:r>
      <w:r>
        <w:rPr>
          <w:rtl/>
          <w:cs/>
          <w:lang w:val="ar_AE" w:bidi="ar_AE"/>
        </w:rPr>
        <w:t>توقفوا هنا وناقشوا هذا السؤال معًا كمجموعة: ما نوع الطقوس أو الأنشطة التي يفعلها الناس في مجتمعكم للتعامل مع النجاسة ولاسترداد ذلك الشخص إلى علاقة جيدة مع الله؟ أوقفوا سماع هذا التسجيل الصوتي هنا.</w:t>
      </w:r>
    </w:p>
    <w:p>
      <w:pPr>
        <w:bidi/>
      </w:pPr>
      <w:r>
        <w:rPr>
          <w:rtl/>
          <w:cs/>
          <w:lang w:val="ar_AE" w:bidi="ar_AE"/>
        </w:rPr>
      </w:r>
      <w:r>
        <w:rPr>
          <w:rtl/>
          <w:cs/>
          <w:lang w:val="ar_AE" w:bidi="ar_AE"/>
        </w:rPr>
        <w:t xml:space="preserve">وفي نفس اليوم الذي يقدِّم فيه الكاهن الذبائح، يعيد الرجل، أو المرأة، تكريس نفسه ليكون مقدّسًا للرب. وأيام نذرهم الأولى لن تُحصى. ويجب على النذير أن يعيش كنذير لنفس العدد الكامل من الأيام التي انتذرها أولًا. </w:t>
      </w:r>
    </w:p>
    <w:p>
      <w:pPr>
        <w:bidi/>
      </w:pPr>
      <w:r>
        <w:rPr>
          <w:rtl/>
          <w:cs/>
          <w:lang w:val="ar_AE" w:bidi="ar_AE"/>
        </w:rPr>
      </w:r>
      <w:r>
        <w:rPr>
          <w:rtl/>
          <w:cs/>
          <w:lang w:val="ar_AE" w:bidi="ar_AE"/>
        </w:rPr>
        <w:t xml:space="preserve">وفي اليوم الذي ينتذر فيه الإنسان مرة أخرى للرب، عليه أن يأتي بكبش ذَكَر حولي (ابن سنة)، إلى الكاهن ليقدمه ذبيحة إثم أو ذبيحة تكفير. </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خروف ذكر يبلغ من العمر سنة واحدة (حولي)</w:t>
      </w:r>
      <w:r>
        <w:rPr>
          <w:rtl/>
          <w:cs/>
          <w:lang w:val="ar_AE" w:bidi="ar_AE"/>
        </w:rPr>
        <w:t>. أوقفوا سماع هذا التسجيل الصوتي هنا.</w:t>
      </w:r>
    </w:p>
    <w:p>
      <w:pPr>
        <w:bidi/>
      </w:pPr>
      <w:r>
        <w:rPr>
          <w:rtl/>
          <w:cs/>
          <w:lang w:val="ar_AE" w:bidi="ar_AE"/>
        </w:rPr>
      </w:r>
      <w:r>
        <w:rPr>
          <w:rtl/>
          <w:cs/>
          <w:lang w:val="ar_AE" w:bidi="ar_AE"/>
        </w:rPr>
        <w:t xml:space="preserve">ذبيحة التكفير هي ذبيحة للتعويض تُقدَّم للرب، لأن الشخص لم يَعُد مُقَدَّسًا. وتدعو بعض الترجمات هذه التقدمة ذبيحة إثم لأن هدفها هو إزالة إثم الشخص أمام الرب وإعادة الشخص إلى حالة غير مذنب فيما يتعلق بالرب. وهذه التقدمة هي تقدمة الاحتفال. فالآن أصبح النذير طاهرًا طقسيًا ولكنه يحتاج إلى استعادة العلاقة مع الرب. وتسترد ذبيحة التكفير علاقة النذير مع الرب. </w:t>
      </w:r>
    </w:p>
    <w:p>
      <w:pPr>
        <w:bidi/>
      </w:pPr>
      <w:r>
        <w:rPr>
          <w:rtl/>
          <w:cs/>
          <w:lang w:val="ar_AE" w:bidi="ar_AE"/>
        </w:rPr>
      </w:r>
      <w:r>
        <w:rPr>
          <w:rtl/>
          <w:cs/>
          <w:lang w:val="ar_AE" w:bidi="ar_AE"/>
        </w:rPr>
        <w:t xml:space="preserve">ومع أن النذير لم ينجِّس نفسه عن قصد، إلا أن كل هذه الذبائح يجب أن تُقدَّم لجعل النذير خادمًا مُقَدَّسًا للرب مرة أخرى. وبعد أن يقدم الكاهن ذبائح النذير للرب، وبعد أن يعيد النذير تكريس نفسه لنذره، يصبح النذير مرة أخرى في حالة مُقَدَّسة وطاهرة طقسيًا.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6 : 1 - 12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يأمر الرب موسى أن يخبر بني إسرائيل بتعليمات الرب بشأن الرجل أو المرأة الذي يقطع نذرًا خاصًا ليكون مُخصَّصًا ومقدّسًا للرب.</w:t>
      </w:r>
    </w:p>
    <w:p>
      <w:pPr>
        <w:bidi/>
      </w:pPr>
      <w:r>
        <w:rPr>
          <w:rtl/>
          <w:cs/>
          <w:lang w:val="ar_AE" w:bidi="ar_AE"/>
        </w:rPr>
      </w:r>
      <w:r>
        <w:rPr>
          <w:b/>
          <w:rtl/>
          <w:cs/>
          <w:lang w:val="ar_AE" w:bidi="ar_AE"/>
        </w:rPr>
        <w:t>في المشهد الثاني:</w:t>
      </w:r>
      <w:r>
        <w:rPr>
          <w:rtl/>
          <w:cs/>
          <w:lang w:val="ar_AE" w:bidi="ar_AE"/>
        </w:rPr>
        <w:t xml:space="preserve"> يُعطي الرب موسى تعليمات بخصوص ما يجب على النذير، أي الرجل، أو المرأة، الذي يقطع هذا النوع الخاص من النذر، أن يفعله إذا أصبح، عن طريق الخطأ، نجسًا من خلال وجوده بالقرب من جسد ميت.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رجل نذير أو امرأة نذيرة</w:t>
      </w:r>
    </w:p>
    <w:p>
      <w:pPr>
        <w:pStyle w:val="ListBullet"/>
        <w:bidi/>
        <w:spacing w:line="240" w:lineRule="auto"/>
        <w:ind w:left="720"/>
      </w:pPr>
      <w:r>
        <w:rPr>
          <w:rtl/>
          <w:cs/>
          <w:lang w:val="ar_AE" w:bidi="ar_AE"/>
        </w:rPr>
      </w:r>
      <w:r>
        <w:rPr>
          <w:rtl/>
          <w:cs/>
          <w:lang w:val="ar_AE" w:bidi="ar_AE"/>
        </w:rPr>
        <w:t>كاهن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لاحظوا ما لا يجب على النذير أن يفعله أثناء العيش كنذير، وأين يجب على النذير أن يذهب ليقدِّم الذبائح، وكيف يمكن أن يصير النذير نجسًا بسبب جثة ميتة، وما يجب على الكاهن أن يفعله للنذير.</w:t>
      </w:r>
    </w:p>
    <w:p>
      <w:pPr>
        <w:bidi/>
      </w:pPr>
      <w:r>
        <w:rPr>
          <w:rtl/>
          <w:cs/>
          <w:lang w:val="ar_AE" w:bidi="ar_AE"/>
        </w:rPr>
      </w:r>
      <w:r>
        <w:rPr>
          <w:rtl/>
          <w:cs/>
          <w:lang w:val="ar_AE" w:bidi="ar_AE"/>
        </w:rPr>
        <w:t>وتسجل هذه القصة ما قاله الرب لموسى كي يُخبر به بني إسرائيل. يتحدث الرب (يهوه) مباشرة إلى موسى. ويواصل الرب إعطاء موسى تعليمات حول كيفية عيش بني إسرائيل وتنظيم مجتمعهم.</w:t>
      </w:r>
    </w:p>
    <w:p>
      <w:pPr>
        <w:bidi/>
      </w:pPr>
      <w:r>
        <w:rPr>
          <w:rtl/>
          <w:cs/>
          <w:lang w:val="ar_AE" w:bidi="ar_AE"/>
        </w:rPr>
      </w:r>
      <w:r>
        <w:rPr>
          <w:rtl/>
          <w:cs/>
          <w:lang w:val="ar_AE" w:bidi="ar_AE"/>
        </w:rPr>
        <w:t>في المشهد الأول، يرشد الرب موسى إلى متطلبات أن يُفْرَز شخص ما كنذير. فيخبر الرب موسى أنه إذا نذر رجل، أو امرأة، أن يكون مُفرزًا كنذير، فيجب على النذير إظهار انفصاله عن طريق تجنب ثلاثة أشياء طوال فترة انتذاره. يبدأ الرب كل تعليماته للنذيرين بعبارة "كل أيام نذره". ويكرر الرب هذه العبارة ليؤكد أن النذيرين يجب أن يطيعوا تعليمات الرب طوال وقت أو مدة نذرهم.</w:t>
      </w:r>
    </w:p>
    <w:p>
      <w:pPr>
        <w:bidi/>
      </w:pPr>
      <w:r>
        <w:rPr>
          <w:rtl/>
          <w:cs/>
          <w:lang w:val="ar_AE" w:bidi="ar_AE"/>
        </w:rPr>
      </w:r>
      <w:r>
        <w:rPr>
          <w:rtl/>
          <w:cs/>
          <w:lang w:val="ar_AE" w:bidi="ar_AE"/>
        </w:rPr>
        <w:t>وتعليمات الرب الأولى بشأن افتراز النذيرين هي أنهم يجب ألا يشربوا الخمر أو المُسكِر. كذلك يجب على النذير ألا يشرب الخل أو المشروبات المخمَّرة المصنوعة من نقيع العنب أو أي كحول آخر. ويؤكد الرب لموسى أن النذير يجب أن يكون منفصلًا عن العنب بكل صوره. ويجب على النذير ألا يشرب أي نوع من المشروبات، مثل العصير المصنوع من العنب، وألا يأكل العنب الطازج أو المجفف. كل أيام انتذار النذير، لا يأكل ذلك الرجل، أو تلك المرأة، شيئا من منتجات كرمة العنب، ولا حتى بذور العنب أو قشره.</w:t>
      </w:r>
    </w:p>
    <w:p>
      <w:pPr>
        <w:bidi/>
      </w:pPr>
      <w:r>
        <w:rPr>
          <w:rtl/>
          <w:cs/>
          <w:lang w:val="ar_AE" w:bidi="ar_AE"/>
        </w:rPr>
      </w:r>
      <w:r>
        <w:rPr>
          <w:rtl/>
          <w:cs/>
          <w:lang w:val="ar_AE" w:bidi="ar_AE"/>
        </w:rPr>
        <w:t>كل أيام نذر افتراز النذير لا يدع موسى يمر على رأسه لحلاقة أو قص الشعر على رأسه. وكل من انتذر بنذر النذير يكون مُقَدَّسًا، وعليه أن يترك شعره ينمو طويلًا.</w:t>
      </w:r>
    </w:p>
    <w:p>
      <w:pPr>
        <w:bidi/>
      </w:pPr>
      <w:r>
        <w:rPr>
          <w:rtl/>
          <w:cs/>
          <w:lang w:val="ar_AE" w:bidi="ar_AE"/>
        </w:rPr>
      </w:r>
      <w:r>
        <w:rPr>
          <w:rtl/>
          <w:cs/>
          <w:lang w:val="ar_AE" w:bidi="ar_AE"/>
        </w:rPr>
        <w:t>وكل أيام انتذار النذير التي يخصّصها للرب، يجب ألا يقترب من جسد ميت. حتى لو كان الجسد الميت يخص أبي النذير، أو أمه، أو أخيه أو أخته، فلا يجب على النذير أن يقترب من الجسد الميت ويتنجس طقسيًا بالجثة، لأن انتذار الرب يكون على رأس النذير. هذا يعني أنه إذا كان الرجل، أو المرأة، يعيش كنذير، فإن شعره الطويل على رأسه يمثل قداسته وتكريسه الخاص للرب، لكن الجسد الميت يُفسد مكانة ذلك الشخص أو حالته المُقَدَّسة أمام الرب. كل أيام انتذار النذير يكون هذا الشخص مُقَدَّسًا للرب.</w:t>
      </w:r>
    </w:p>
    <w:p>
      <w:pPr>
        <w:bidi/>
      </w:pPr>
      <w:r>
        <w:rPr>
          <w:rtl/>
          <w:cs/>
          <w:lang w:val="ar_AE" w:bidi="ar_AE"/>
        </w:rPr>
      </w:r>
      <w:r>
        <w:rPr>
          <w:rtl/>
          <w:cs/>
          <w:lang w:val="ar_AE" w:bidi="ar_AE"/>
        </w:rPr>
        <w:t>في المشهد الثاني، يُخبر الرب موسى بما يجب على النذير أن يفعله ليصبح طاهرًا إذا كان بالقرب من جسد ميت وأصبح نجسًا طقسيًا. فإذا مات شخص ما فجأة بالقرب من نذير، فيجب على النذير أن يحلق رأسه في يوم تطهيره، أي في اليوم السابع.</w:t>
      </w:r>
    </w:p>
    <w:p>
      <w:pPr>
        <w:bidi/>
      </w:pPr>
      <w:r>
        <w:rPr>
          <w:rtl/>
          <w:cs/>
          <w:lang w:val="ar_AE" w:bidi="ar_AE"/>
        </w:rPr>
      </w:r>
      <w:r>
        <w:rPr>
          <w:rtl/>
          <w:cs/>
          <w:lang w:val="ar_AE" w:bidi="ar_AE"/>
        </w:rPr>
        <w:t>توقفوا هنا ومثِّلوا هذا الجزء من القصة معًا كمجموعة. أوقفوا سماع هذا التسجيل الصوتي هنا.</w:t>
      </w:r>
    </w:p>
    <w:p>
      <w:pPr>
        <w:bidi/>
      </w:pPr>
      <w:r>
        <w:rPr>
          <w:rtl/>
          <w:cs/>
          <w:lang w:val="ar_AE" w:bidi="ar_AE"/>
        </w:rPr>
      </w:r>
      <w:r>
        <w:rPr>
          <w:rtl/>
          <w:cs/>
          <w:lang w:val="ar_AE" w:bidi="ar_AE"/>
        </w:rPr>
        <w:t>وفي اليوم الثامن منذ أن صار النذير غير طاهر، يقدِّم النذير ذبائح عن تطهيره إلى الكاهن عند باب خيمة الاجتماع. يجب على النذير أن يُحضر إما يمامتين أو فرخي حمام. ويقدِّم الكاهن واحدًا من الطيور كذبيحة خطية أو تطهير والطائر الآخر كذبيحة محرقة. وسيقدِّم الكاهن هذه الذبائح للتكفير عن النذير، لأن النذير أخطأ وأصبح نجسًا من خلال وجوده بالقرب من جسد ميت.</w:t>
      </w:r>
    </w:p>
    <w:p>
      <w:pPr>
        <w:bidi/>
      </w:pPr>
      <w:r>
        <w:rPr>
          <w:rtl/>
          <w:cs/>
          <w:lang w:val="ar_AE" w:bidi="ar_AE"/>
        </w:rPr>
      </w:r>
      <w:r>
        <w:rPr>
          <w:rtl/>
          <w:cs/>
          <w:lang w:val="ar_AE" w:bidi="ar_AE"/>
        </w:rPr>
        <w:t xml:space="preserve">توقفوا هنا معًا وانظروا إلى صورة </w:t>
      </w:r>
      <w:r>
        <w:rPr>
          <w:rtl/>
          <w:cs/>
          <w:lang w:val="ar_AE" w:bidi="ar_AE"/>
        </w:rPr>
        <w:t>خيمة الاجتماع والمكان الذي كان الكاهن يقدِّم فيه الذبائح</w:t>
      </w:r>
      <w:r>
        <w:rPr>
          <w:rtl/>
          <w:cs/>
          <w:lang w:val="ar_AE" w:bidi="ar_AE"/>
        </w:rPr>
        <w:t>. ثم مثّلوا هذا الجزء من القصة معًا كمجموعة. أوقفوا سماع هذا التسجيل الصوتي هنا.</w:t>
      </w:r>
    </w:p>
    <w:p>
      <w:pPr>
        <w:bidi/>
      </w:pPr>
      <w:r>
        <w:rPr>
          <w:rtl/>
          <w:cs/>
          <w:lang w:val="ar_AE" w:bidi="ar_AE"/>
        </w:rPr>
      </w:r>
      <w:r>
        <w:rPr>
          <w:rtl/>
          <w:cs/>
          <w:lang w:val="ar_AE" w:bidi="ar_AE"/>
        </w:rPr>
        <w:t>وفي اليوم نفسه الذي يقدِّم فيه الكاهن الذبائح، سيعيد النذير إفراز نفسه لنذره لكامل الوقت الذي نذر أن يعيش خلاله كنذير. ويؤكد التكرار في هذا الجزء أنه بمجرد تطهيره، يجب على النذير أن يعيد إفراز نفسه للعيش كنذير لكامل الوقت الذي نذره عندما قطع نذره أولًا. وفي اليوم الذي ينتذر فيه الإنسان مرة أخرى للرب، عليه أن يأتي هو، أو هي، بكبش حولي (ابن سنة) ذَكَر، إلى الكاهن ليقدمه ذبيحة إثم أو ذبيحة تكفير. ثم يكون النذير مُقَدَّسًا مرة أخرى للرب طوال مدة انتذاره (تكريسه).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6 : 1 - 12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شخص نذير</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قال الرب لموسى أن يتكلم مع بني إسرائيل ويخبرهم بهذه التعليمات.</w:t>
      </w:r>
    </w:p>
    <w:p>
      <w:pPr>
        <w:bidi/>
      </w:pPr>
      <w:r>
        <w:rPr>
          <w:rtl/>
          <w:cs/>
          <w:lang w:val="ar_AE" w:bidi="ar_AE"/>
        </w:rPr>
      </w:r>
      <w:r>
        <w:rPr>
          <w:rtl/>
          <w:cs/>
          <w:lang w:val="ar_AE" w:bidi="ar_AE"/>
        </w:rPr>
        <w:t xml:space="preserve">في المشهد الأول، يقول الرب لموسى إنه إذا قطع رجل أو امرأة نذرًا استثنائيًا أو خاصًا ليكون نذيرًا للرب، فلا يجب على هذا الشخص أن يشرب الخمر أو المُسكِر. كما يجب على النذير ألا يشرب الخل المصنوع من الخمر أو أي كحول (مُسكِر) آخر. ويؤكد الرب لموسى أن النذير يجب أن يكون منفصلًا عن العنب بكل صوره. فيجب على النذير ألا يشرب أي شيء مصنوع من العنب وألا يأكل العنب الطازج أو المجفف. كل أيام انتذار النذير، لا يأكل ذلك رجل، أو تلك المرأة، شيئًا من منتجات كرمة العنب، ولا حتى بذور العنب أو قشره.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"الخمر والعنب أطعمة شائعة ومهمة لنا، لذلك يبدو هذا غريبًا"، أو: "الرب يؤكد حقًا أن الشخص الذي يقطع هذا النذر لا ينبغي أن يأكل أو يشرب أي شيء مصنوع من العنب"، أو: "هذا النذر يجب أن يكون خاصًا جدًا".</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اسألوا الشخص الذي يؤدي دور النذير: "بماذا تشعر أو فيمَ تفكر؟" قد يجيب الشخص بعبارات مثل: "الخمر والعنب أطعمة شائعة ومهمة لنا. هذا سيكون أمرًا صعبًا!" أو "أستطيع أن أرى أن هذا النذر خطير - أريد بشدة التركيز على الرب" أو "يجب أن يكون هذا النذر خاصًا جدًا. أنا قلق من أنه سيكون من الصعب الحفاظ عليه."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كل أيام نذر افتراز النذير لا يدع موسى يمر على رأسه لحلاقة أو قص الشعر على رأسه. فكل من انتذر بنذر النذير يكون مُقَدَّسًا، وعليه أن يترك شعره ينمو طويلًا.</w:t>
      </w:r>
    </w:p>
    <w:p>
      <w:pPr>
        <w:bidi/>
      </w:pPr>
      <w:r>
        <w:rPr>
          <w:rtl/>
          <w:cs/>
          <w:lang w:val="ar_AE" w:bidi="ar_AE"/>
        </w:rPr>
      </w:r>
      <w:r>
        <w:rPr>
          <w:rtl/>
          <w:cs/>
          <w:lang w:val="ar_AE" w:bidi="ar_AE"/>
        </w:rPr>
        <w:t>وكل أيام انتذار النذير التي يخصّصها للرب، يجب ألا يقترب من جسد ميت. حتى لو كان الجسد الميت هو أبو النذير، أو أمه، أو أخوه أو أخته، فلا يجوز له الاقتراب من الجسد الميت. فيجب ألا يصبح النذير نجسًا طقسيًا بسبب الجثة لأن انتذار إلهه يكون على رأس النذير. كل أيام انتذار النذير يكون هذا الشخص مُقَدَّسًا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"يبدو أن هذا يشبه الشرائع التي يجب على الكهنة اتِّبَاعها"، أو: "الشخص الذي يقطع هذا النذر يجب أن يأخذه على محمل الجد"، أو: "هذه الشريعة صارمة لأن النذير لا يمكنه أن يكون بالقرب حتى من أحد أفراد الأسرة إذا مات".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يقول الرب لموسى إنه إذا مات أي شخص فجأة بالقرب من النذير، مما تسبب في أن الشعر الذي تم افترازه، أصبح نجسًا طقسيًا، يجب على النذير أن يحلق رأسه في يوم تطهيره، والذي يكون في اليوم السابع. وفي اليوم الثامن منذ أن صار النذير غير طاهر، يقدِّم النذير ذبائح عن تطهيره إلى الكاهن عند باب خيمة الاجتماع. يجب على النذير أن يُحضر إما يمامتين أو فرخي حمام. ويقدِّم الكاهن واحدًا من الطيور ذبيحة خطية والطائر الآخر ذبيحة محرقة. وسيقدِّم الكاهن هذه الذبائح للتكفير عن النذير، لأن النذير أخطأ بوجوده بالقرب من جثة ميت.</w:t>
      </w:r>
    </w:p>
    <w:p>
      <w:pPr>
        <w:bidi/>
      </w:pPr>
      <w:r>
        <w:rPr>
          <w:rtl/>
          <w:cs/>
          <w:lang w:val="ar_AE" w:bidi="ar_AE"/>
        </w:rPr>
      </w:r>
      <w:r>
        <w:rPr>
          <w:rtl/>
          <w:cs/>
          <w:lang w:val="ar_AE" w:bidi="ar_AE"/>
        </w:rPr>
        <w:t xml:space="preserve">وفي اليوم نفسه الذي يُقَدِّم فيه الكاهن الذبائح، سيعيد النذير إفراز نفسه لنذره لكامل الوقت الذي نذر أن يعيش خلاله كنذير. وفي اليوم الذي ينتذر فيه الإنسان مرة أخرى للرب، عليه أن يأتي هو، أو هي، بكبش ذَكَر حولي (ابن سنة) إلى الكاهن ليقدمه ذبيحة إثم أو ذبيحة تكفير.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"هذه الشرائع تبدو مثل الشرائع الخاصة بالكهنة"، أو: "يجب أن يكون النذير مُقَدَّس جدًا للرب".</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6 : 1 - 12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تبدأ القصة بحديث </w:t>
      </w:r>
      <w:r>
        <w:rPr>
          <w:b/>
          <w:rtl/>
          <w:cs/>
          <w:lang w:val="ar_AE" w:bidi="ar_AE"/>
        </w:rPr>
        <w:t>الرب (يهوه)</w:t>
      </w:r>
      <w:r>
        <w:rPr>
          <w:rtl/>
          <w:cs/>
          <w:lang w:val="ar_AE" w:bidi="ar_AE"/>
        </w:rPr>
        <w:t xml:space="preserve"> مع موسى. في معظم هذه القصة، تستخدم اللغة الأصلية الاسم العَلَم لله، الرب (يهوه). استخدموا الكلمة أو العبارة نفسها التي استخدمتموها في المقاطع السابقة للإشارة إلى كلمة الرب (يهوه). ولمزيد من المعلومات حول كلمة </w:t>
      </w:r>
      <w:r>
        <w:rPr>
          <w:rtl/>
          <w:cs/>
          <w:lang w:val="ar_AE" w:bidi="ar_AE"/>
        </w:rPr>
        <w:t>الرب (يهوه)</w:t>
      </w:r>
      <w:r>
        <w:rPr>
          <w:rtl/>
          <w:cs/>
          <w:lang w:val="ar_AE" w:bidi="ar_AE"/>
        </w:rPr>
        <w:t>، ارجعوا إلى قاموس الكلمات الرئيسية.</w:t>
      </w:r>
    </w:p>
    <w:p>
      <w:pPr>
        <w:bidi/>
      </w:pPr>
      <w:r>
        <w:rPr>
          <w:rtl/>
          <w:cs/>
          <w:lang w:val="ar_AE" w:bidi="ar_AE"/>
        </w:rPr>
      </w:r>
      <w:r>
        <w:rPr>
          <w:rtl/>
          <w:cs/>
          <w:lang w:val="ar_AE" w:bidi="ar_AE"/>
        </w:rPr>
        <w:t xml:space="preserve">يطلب الرب من موسى أن يتكلم مع </w:t>
      </w:r>
      <w:r>
        <w:rPr>
          <w:b/>
          <w:rtl/>
          <w:cs/>
          <w:lang w:val="ar_AE" w:bidi="ar_AE"/>
        </w:rPr>
        <w:t>بني إسرائيل</w:t>
      </w:r>
      <w:r>
        <w:rPr>
          <w:rtl/>
          <w:cs/>
          <w:lang w:val="ar_AE" w:bidi="ar_AE"/>
        </w:rPr>
        <w:t xml:space="preserve"> ويخبرهم بهذه التعليمات. ويشير مصطلح بنو إسرائيل إلى الشعب الذي هو من نسل إبراهيم. استخدموا نفس الكلمة أو العبارة لتعبير بني إسرائيل كما استخدمتموها في المقاطع السابقة. 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يقول الرب لموسى أنه إذا قطع رجل، أو امرأة، نذرًا استثنائيًا أو خاصًا، فيجب أن يُفْرَز كنذير للرب. تشير كلمة نذير وكلمة مقدَّس إلى فكرة إفراز الشخص أو انفصاله. من المهم ترجمة فكرة الإفراز أو الانفصال كنذير ومفهوم أن يكون الشخص مُقَدَّسًا بكلمتين منفصلتين.</w:t>
      </w:r>
    </w:p>
    <w:p>
      <w:pPr>
        <w:bidi/>
      </w:pPr>
      <w:r>
        <w:rPr>
          <w:rtl/>
          <w:cs/>
          <w:lang w:val="ar_AE" w:bidi="ar_AE"/>
        </w:rPr>
      </w:r>
      <w:r>
        <w:rPr>
          <w:b/>
          <w:rtl/>
          <w:cs/>
          <w:lang w:val="ar_AE" w:bidi="ar_AE"/>
        </w:rPr>
        <w:t>النذر</w:t>
      </w:r>
      <w:r>
        <w:rPr>
          <w:rtl/>
          <w:cs/>
          <w:lang w:val="ar_AE" w:bidi="ar_AE"/>
        </w:rPr>
        <w:t xml:space="preserve"> هو وعد رسمي يقطعه الناس للرب، وعادةً ما يكون في مقابل إحسان الرب. والنذر يمكن أن يكون فعل شيء ما أو عدم فعل شيء ما. ويمكن للنذر أيضًا أن يُظهر تكريسًا عظيمًا للرب.</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نذر</w:t>
      </w:r>
      <w:r>
        <w:rPr>
          <w:rtl/>
          <w:cs/>
          <w:lang w:val="ar_AE" w:bidi="ar_AE"/>
        </w:rPr>
        <w:t xml:space="preserve"> ثم الكلمة التي ستستخدمونها للإشارة إلى نذير. ابحثوا عن كلمة </w:t>
      </w:r>
      <w:r>
        <w:rPr>
          <w:rtl/>
          <w:cs/>
          <w:lang w:val="ar_AE" w:bidi="ar_AE"/>
        </w:rPr>
        <w:t>نذر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ولإظهار تكريسهم وانفصالهم لأجل الرب، يجب على النذير ألا يشرب </w:t>
      </w:r>
      <w:r>
        <w:rPr>
          <w:b/>
          <w:rtl/>
          <w:cs/>
          <w:lang w:val="ar_AE" w:bidi="ar_AE"/>
        </w:rPr>
        <w:t>الخمر</w:t>
      </w:r>
      <w:r>
        <w:rPr>
          <w:rtl/>
          <w:cs/>
          <w:lang w:val="ar_AE" w:bidi="ar_AE"/>
        </w:rPr>
        <w:t xml:space="preserve"> وألا يشرب المُسكِر. الخمر هو عصير العنب المُخمر وهو مُسْكِر (كحوليّ). العنب ثمار طرية ممتلئة بالعصارة تنمو على كرم. وللكرمة جذع قصير يشبه الشجرة، لكنها لا تمتلك فروعًا قوية مثل الشجرة. والكرمة لها فروع طويلة تُسمّى كرمة العنب. والعنب هو ثمر مهم في جميع أنحاء الكتاب المُقدَّس. من المهم ألا تستبدلوا أو تستخدموا ثمرة أخرى عندما تترجمون الخمر أو العنب. إذا كانت لغتكم لا تحتوي على كلمة تشير إلى الخمر أو العنب، فيمكنكم وصفهما باستخدام عبارة. </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الخمر</w:t>
      </w:r>
      <w:r>
        <w:rPr>
          <w:rtl/>
          <w:cs/>
          <w:lang w:val="ar_AE" w:bidi="ar_AE"/>
        </w:rPr>
        <w:t xml:space="preserve">. ابحثوا عن كلمة </w:t>
      </w:r>
      <w:r>
        <w:rPr>
          <w:rtl/>
          <w:cs/>
          <w:lang w:val="ar_AE" w:bidi="ar_AE"/>
        </w:rPr>
        <w:t>خمر</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كما يجب على النذير ألا يشرب الخل المصنوع من الخمر، وألا يشرب الخل المصنوع من السوائل الكحولية (المُسكِرة) الأخرى. عندما يتخمر الخمر أو السوائل الكحولية لفترة طويلة، فإنها تتحول إلى خل. وطعم الخل حامض جدًا.</w:t>
      </w:r>
    </w:p>
    <w:p>
      <w:pPr>
        <w:bidi/>
      </w:pPr>
      <w:r>
        <w:rPr>
          <w:rtl/>
          <w:cs/>
          <w:lang w:val="ar_AE" w:bidi="ar_AE"/>
        </w:rPr>
      </w:r>
      <w:r>
        <w:rPr>
          <w:rtl/>
          <w:cs/>
          <w:lang w:val="ar_AE" w:bidi="ar_AE"/>
        </w:rPr>
        <w:t xml:space="preserve">وكل أيام نذر افتراز النذير لا يدع موسى يمر على رأسه لحلاقة أو قص الشعر على رأسه. فكل من انتذر بنذر النذير يكون </w:t>
      </w:r>
      <w:r>
        <w:rPr>
          <w:b/>
          <w:rtl/>
          <w:cs/>
          <w:lang w:val="ar_AE" w:bidi="ar_AE"/>
        </w:rPr>
        <w:t>مُقَدَّسًا</w:t>
      </w:r>
      <w:r>
        <w:rPr>
          <w:rtl/>
          <w:cs/>
          <w:lang w:val="ar_AE" w:bidi="ar_AE"/>
        </w:rPr>
        <w:t xml:space="preserve">، وعليه أن يترك شعره ينمو طويلًا. وأي مكان أو شخص أو شيء مُخَصص لله يسمى مُقَدَّسًا. وهذا يعني أن الشيء أو الشخص قد تم تخصيصه أو إفرازه لأغراض الله الخاصة، ولم يعد عامًّا أو عاديًا. استخدموا الكلمة أو العبارة ذاتها التي استخدمتموها في المقاطع السابقة للإشارة إلى كلمة مُقدَّس. وللمزيد من المعلومات عن كلمة </w:t>
      </w:r>
      <w:r>
        <w:rPr>
          <w:rtl/>
          <w:cs/>
          <w:lang w:val="ar_AE" w:bidi="ar_AE"/>
        </w:rPr>
        <w:t>مُقَدَّس</w:t>
      </w:r>
      <w:r>
        <w:rPr>
          <w:rtl/>
          <w:cs/>
          <w:lang w:val="ar_AE" w:bidi="ar_AE"/>
        </w:rPr>
        <w:t>، يُرجى الرجوع إلى قاموس الكلمات الرئيسية.</w:t>
      </w:r>
    </w:p>
    <w:p>
      <w:pPr>
        <w:bidi/>
      </w:pPr>
      <w:r>
        <w:rPr>
          <w:rtl/>
          <w:cs/>
          <w:lang w:val="ar_AE" w:bidi="ar_AE"/>
        </w:rPr>
      </w:r>
      <w:r>
        <w:rPr>
          <w:rtl/>
          <w:cs/>
          <w:lang w:val="ar_AE" w:bidi="ar_AE"/>
        </w:rPr>
        <w:t xml:space="preserve">العلامة الأخيرة للنذير هي ألا يقترب من جسد ميت، حتى لو كان أبوه، أو أمه، أو أخوه، أو أخته، هو الذي مات. فإذا كان النذير بالقرب من جسد ميت، فإنه يصبح نجسًا طقسيًا لأن انتذار </w:t>
      </w:r>
      <w:r>
        <w:rPr>
          <w:b/>
          <w:rtl/>
          <w:cs/>
          <w:lang w:val="ar_AE" w:bidi="ar_AE"/>
        </w:rPr>
        <w:t>الله</w:t>
      </w:r>
      <w:r>
        <w:rPr>
          <w:rtl/>
          <w:cs/>
          <w:lang w:val="ar_AE" w:bidi="ar_AE"/>
        </w:rPr>
        <w:t xml:space="preserve"> يكون على رأس النذير. والكلمة الله هي المصطلح العام الذي يعني الكائن الإلهي أو الكائن الأسمى. ويُستخدم كلمة "إله" أحيانًا للإشارة إلى الآلهة الكاذبة أو الأصنام التي يعتقد الناس أنها كائنات إلهية. ويمكن أن يشير اسم الله أيضًا إلى الرب (يهوه)، الإله الحقيقي الواحد. وفي هذه القصة، يشير الله إلى الرب (يهوه).</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الله</w:t>
      </w:r>
      <w:r>
        <w:rPr>
          <w:rtl/>
          <w:cs/>
          <w:lang w:val="ar_AE" w:bidi="ar_AE"/>
        </w:rPr>
        <w:t xml:space="preserve">. ولمزيد من المعلومات، انظروا كلمة </w:t>
      </w:r>
      <w:r>
        <w:rPr>
          <w:rtl/>
          <w:cs/>
          <w:lang w:val="ar_AE" w:bidi="ar_AE"/>
        </w:rPr>
        <w:t>الله</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يواصل الرب تقديم تعليماته لموسى أنه إذا مات أي شخص فجأة بالقرب من النذير، مما تسبب في أن يصبح الشعر الذي تم افترازه، </w:t>
      </w:r>
      <w:r>
        <w:rPr>
          <w:b/>
          <w:rtl/>
          <w:cs/>
          <w:lang w:val="ar_AE" w:bidi="ar_AE"/>
        </w:rPr>
        <w:t>غير طاهر</w:t>
      </w:r>
      <w:r>
        <w:rPr>
          <w:rtl/>
          <w:cs/>
          <w:lang w:val="ar_AE" w:bidi="ar_AE"/>
        </w:rPr>
        <w:t xml:space="preserve"> طقسيًا، يجب على النذير أن يحلق رأسه في يوم طهره، أو تطهيره. وذلك اليوم هو اليوم السابع منذ أن أصبح النذير نجسًا. أما الشخص الذي أصبح غير طاهر، فهو غير لائق لخدمة الله. استخدموا الكلمة أو العبارة نفسها التي استخدمتموها في المقاطع السابقة للإشارة إلى كلمة نجس (غير طاهر). ولمزيد من المعلومات عن كلمة </w:t>
      </w:r>
      <w:r>
        <w:rPr>
          <w:rtl/>
          <w:cs/>
          <w:lang w:val="ar_AE" w:bidi="ar_AE"/>
        </w:rPr>
        <w:t>"طاهر/نجس"</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والتطهير هو العملية التي يُصبح بها الشخص أو الشيء الذي يُعتبر نجسًا أو غير طاهر طاهرًا مرة أخرى، ويصبح قادرًا على عبادة الرب أو خدمته ثانية. وتترجم بعض الترجمات الكلمة الأصلية إلى اغتسال.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التطهير</w:t>
      </w:r>
      <w:r>
        <w:rPr>
          <w:rtl/>
          <w:cs/>
          <w:lang w:val="ar_AE" w:bidi="ar_AE"/>
        </w:rPr>
        <w:t xml:space="preserve">. راجعوا قاموس الكلمات الرئيسيّة لمزيدٍ من المعلومات عن كلمة </w:t>
      </w:r>
      <w:r>
        <w:rPr>
          <w:rtl/>
          <w:cs/>
          <w:lang w:val="ar_AE" w:bidi="ar_AE"/>
        </w:rPr>
        <w:t>يُطهِّر</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وفي اليوم الثامن منذ أن صار النذير غير طاهر، يقدِّم النذير ذبائح عن تطهيره إلى الكاهن عند مدخل أو باب </w:t>
      </w:r>
      <w:r>
        <w:rPr>
          <w:b/>
          <w:rtl/>
          <w:cs/>
          <w:lang w:val="ar_AE" w:bidi="ar_AE"/>
        </w:rPr>
        <w:t>خيمة الاجتماع</w:t>
      </w:r>
      <w:r>
        <w:rPr>
          <w:rtl/>
          <w:cs/>
          <w:lang w:val="ar_AE" w:bidi="ar_AE"/>
        </w:rPr>
        <w:t xml:space="preserve">. استخدموا الكلمة أو العبارة نفسها التي استخدمتموها في المقاطع السابقة للإشارة إلى خيمة الاجتماع. ولمزيد من المعلومات عن </w:t>
      </w:r>
      <w:r>
        <w:rPr>
          <w:rtl/>
          <w:cs/>
          <w:lang w:val="ar_AE" w:bidi="ar_AE"/>
        </w:rPr>
        <w:t>المسكن</w:t>
      </w:r>
      <w:r>
        <w:rPr>
          <w:rtl/>
          <w:cs/>
          <w:lang w:val="ar_AE" w:bidi="ar_AE"/>
        </w:rPr>
        <w:t>، الذي يعني نفس الشيء مثل خيمة الاجتماع، راجعوا قاموس الكلمات الرئيسية.</w:t>
      </w:r>
    </w:p>
    <w:p>
      <w:pPr>
        <w:bidi/>
      </w:pPr>
      <w:r>
        <w:rPr>
          <w:rtl/>
          <w:cs/>
          <w:lang w:val="ar_AE" w:bidi="ar_AE"/>
        </w:rPr>
      </w:r>
      <w:r>
        <w:rPr>
          <w:rtl/>
          <w:cs/>
          <w:lang w:val="ar_AE" w:bidi="ar_AE"/>
        </w:rPr>
        <w:t xml:space="preserve">يجب على النذير أن يُحضر إما يمامتين أو فرخي حمام. ويُقدِّم الكاهن واحدًا من الطيور كذبيحة خطية أو تطهير والطائر الآخر كذبيحة محرقة. </w:t>
      </w:r>
    </w:p>
    <w:p>
      <w:pPr>
        <w:bidi/>
      </w:pPr>
      <w:r>
        <w:rPr>
          <w:rtl/>
          <w:cs/>
          <w:lang w:val="ar_AE" w:bidi="ar_AE"/>
        </w:rPr>
      </w:r>
      <w:r>
        <w:rPr>
          <w:rtl/>
          <w:cs/>
          <w:lang w:val="ar_AE" w:bidi="ar_AE"/>
        </w:rPr>
        <w:t>و</w:t>
      </w:r>
      <w:r>
        <w:rPr>
          <w:b/>
          <w:rtl/>
          <w:cs/>
          <w:lang w:val="ar_AE" w:bidi="ar_AE"/>
        </w:rPr>
        <w:t>ذبيحة الخطية</w:t>
      </w:r>
      <w:r>
        <w:rPr>
          <w:rtl/>
          <w:cs/>
          <w:lang w:val="ar_AE" w:bidi="ar_AE"/>
        </w:rPr>
        <w:t xml:space="preserve"> يمكن أيضًا أن تسمى </w:t>
      </w:r>
      <w:r>
        <w:rPr>
          <w:b/>
          <w:rtl/>
          <w:cs/>
          <w:lang w:val="ar_AE" w:bidi="ar_AE"/>
        </w:rPr>
        <w:t>ذبيحة تطهير</w:t>
      </w:r>
      <w:r>
        <w:rPr>
          <w:rtl/>
          <w:cs/>
          <w:lang w:val="ar_AE" w:bidi="ar_AE"/>
        </w:rPr>
        <w:t>، لأن غرضها هو تطهير شخص ما بعد أن أصبح نجسًا أو غير صالح لخدمة الرب. وهي شكل من أشكال الذبيحة التي يُحضرها الناس للرب. وعندما يحضر الشخص هذه التقدمة إلى الرب، يحرق جزء من التقدمة على مذبح الرب، ويكون الباقي من التقدمة يخص الكاهن.</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ذبيحة الخطية أو ذبيحة التطهير</w:t>
      </w:r>
      <w:r>
        <w:rPr>
          <w:rtl/>
          <w:cs/>
          <w:lang w:val="ar_AE" w:bidi="ar_AE"/>
        </w:rPr>
        <w:t xml:space="preserve">. ابحثوا عن </w:t>
      </w:r>
      <w:r>
        <w:rPr>
          <w:b/>
          <w:rtl/>
          <w:cs/>
          <w:lang w:val="ar_AE" w:bidi="ar_AE"/>
        </w:rPr>
        <w:t>ذبيحة الخطية</w:t>
      </w:r>
      <w:r>
        <w:rPr>
          <w:rtl/>
          <w:cs/>
          <w:lang w:val="ar_AE" w:bidi="ar_AE"/>
        </w:rPr>
        <w:t xml:space="preserve"> أو </w:t>
      </w:r>
      <w:r>
        <w:rPr>
          <w:rtl/>
          <w:cs/>
          <w:lang w:val="ar_AE" w:bidi="ar_AE"/>
        </w:rPr>
        <w:t>ذبيحة التطهير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ذبيحة المحرقة</w:t>
      </w:r>
      <w:r>
        <w:rPr>
          <w:rtl/>
          <w:cs/>
          <w:lang w:val="ar_AE" w:bidi="ar_AE"/>
        </w:rPr>
        <w:t xml:space="preserve"> هي أيضًا نوع من الذبيحة التي يُقدمها الناس للرب. وعندما يُحضر شخص ما للرب ذبيحة محرقة، يحرق الكاهن هذه التقدمة بالكامل على مذبح الرب. وقد تقول بعض الترجمات ذبيحة المحرقة الكاملة. والغرض من ذلك هو إرضاء الرب برائحة سرور، أو رائحة طيبة. فعندما يُحضر شخص ذبيحة محرقة إلى الرب، فإنه يقول له: "كما أحرق هذه التقدمة بالكامل، فإنني أكون مُكَرَّسًا لك بالكامل".</w:t>
      </w:r>
    </w:p>
    <w:p>
      <w:pPr>
        <w:bidi/>
      </w:pPr>
      <w:r>
        <w:rPr>
          <w:rtl/>
          <w:cs/>
          <w:lang w:val="ar_AE" w:bidi="ar_AE"/>
        </w:rPr>
      </w:r>
      <w:r>
        <w:rPr>
          <w:rtl/>
          <w:cs/>
          <w:lang w:val="ar_AE" w:bidi="ar_AE"/>
        </w:rPr>
        <w:t xml:space="preserve">توقفوا هنا وناقشوا كمجموعة الكلمة أو العبارة التي ستستخدمونها لتعبير </w:t>
      </w:r>
      <w:r>
        <w:rPr>
          <w:b/>
          <w:rtl/>
          <w:cs/>
          <w:lang w:val="ar_AE" w:bidi="ar_AE"/>
        </w:rPr>
        <w:t>ذبيحة المحرقة</w:t>
      </w:r>
      <w:r>
        <w:rPr>
          <w:rtl/>
          <w:cs/>
          <w:lang w:val="ar_AE" w:bidi="ar_AE"/>
        </w:rPr>
        <w:t xml:space="preserve">. ابحثوا عن تعبير </w:t>
      </w:r>
      <w:r>
        <w:rPr>
          <w:rtl/>
          <w:cs/>
          <w:lang w:val="ar_AE" w:bidi="ar_AE"/>
        </w:rPr>
        <w:t>ذبيحة محرقة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سيقدِّم الكاهن هذه الذبائح </w:t>
      </w:r>
      <w:r>
        <w:rPr>
          <w:b/>
          <w:rtl/>
          <w:cs/>
          <w:lang w:val="ar_AE" w:bidi="ar_AE"/>
        </w:rPr>
        <w:t>كفارة</w:t>
      </w:r>
      <w:r>
        <w:rPr>
          <w:rtl/>
          <w:cs/>
          <w:lang w:val="ar_AE" w:bidi="ar_AE"/>
        </w:rPr>
        <w:t xml:space="preserve"> عن النذير، لأن النذير أخطأ من خلال وجوده بالقرب من جسد ميت. ويقدِّم الكاهن هذه الذبائح ليُكفِّر عن الشخص، أو لاستعادة علاقة الشخص بالرب. استخدموا نفس الكلمة أو العبارة التي استخدمتموها في المقاطع السابقة للإشارة إلى الكفارة. ولمزيد من المعلومات عن كلمة </w:t>
      </w:r>
      <w:r>
        <w:rPr>
          <w:b/>
          <w:rtl/>
          <w:cs/>
          <w:lang w:val="ar_AE" w:bidi="ar_AE"/>
        </w:rPr>
        <w:t>كفارة</w:t>
      </w:r>
      <w:r>
        <w:rPr>
          <w:rtl/>
          <w:cs/>
          <w:lang w:val="ar_AE" w:bidi="ar_AE"/>
        </w:rPr>
        <w:t xml:space="preserve">، راجعوا قاموس الكلمات الرئيسية. </w:t>
      </w:r>
    </w:p>
    <w:p>
      <w:pPr>
        <w:bidi/>
      </w:pPr>
      <w:r>
        <w:rPr>
          <w:rtl/>
          <w:cs/>
          <w:lang w:val="ar_AE" w:bidi="ar_AE"/>
        </w:rPr>
      </w:r>
      <w:r>
        <w:rPr>
          <w:b/>
          <w:rtl/>
          <w:cs/>
          <w:lang w:val="ar_AE" w:bidi="ar_AE"/>
        </w:rPr>
        <w:t>الخطية</w:t>
      </w:r>
      <w:r>
        <w:rPr>
          <w:rtl/>
          <w:cs/>
          <w:lang w:val="ar_AE" w:bidi="ar_AE"/>
        </w:rPr>
        <w:t xml:space="preserve"> هي فعل ينتهك شريعة الرب ويجعل الشخص مذنبًا ونجسًا أمام الرب. استخدموا الكلمة أو العبارة ذاتها التي استخدمتموها في المقاطع السابقة للإشارة إلى كلمة خطية. ولمزيدٍ من المعلومات عن </w:t>
      </w:r>
      <w:r>
        <w:rPr>
          <w:rtl/>
          <w:cs/>
          <w:lang w:val="ar_AE" w:bidi="ar_AE"/>
        </w:rPr>
        <w:t>الخطية</w:t>
      </w:r>
      <w:r>
        <w:rPr>
          <w:rtl/>
          <w:cs/>
          <w:lang w:val="ar_AE" w:bidi="ar_AE"/>
        </w:rPr>
        <w:t>، انظروا قاموس الكلمات الرئيسية.</w:t>
      </w:r>
    </w:p>
    <w:p>
      <w:pPr>
        <w:bidi/>
      </w:pPr>
      <w:r>
        <w:rPr>
          <w:rtl/>
          <w:cs/>
          <w:lang w:val="ar_AE" w:bidi="ar_AE"/>
        </w:rPr>
      </w:r>
      <w:r>
        <w:rPr>
          <w:rtl/>
          <w:cs/>
          <w:lang w:val="ar_AE" w:bidi="ar_AE"/>
        </w:rPr>
        <w:t xml:space="preserve">وفي نفس اليوم الذي يقدِّم فيه الكاهن الذبائح، يعيد النذير تكريس نفسه لنذره. بعد ذلك، يجب على النذير أن يحضر خروفًا حوليًا (عمره سنة واحدة) إلى الكاهن ليقدمه </w:t>
      </w:r>
      <w:r>
        <w:rPr>
          <w:b/>
          <w:rtl/>
          <w:cs/>
          <w:lang w:val="ar_AE" w:bidi="ar_AE"/>
        </w:rPr>
        <w:t>ذبيحة إثم</w:t>
      </w:r>
      <w:r>
        <w:rPr>
          <w:rtl/>
          <w:cs/>
          <w:lang w:val="ar_AE" w:bidi="ar_AE"/>
        </w:rPr>
        <w:t>. وذبيحة الإثم هي ذبيحة للتعويض، أو للرد، عن انتهاك الحالة المقدَّسة للشخص أو الشيء. وتدعو بعض الترجمات هذه التقدمة تقدمة التعويض لأن غرضها هو مصالحة الشخص أو إعادة حالته إلى حالة البراءة والطهارة في علاقته بالرب. والذبيحة تكون بمثابة تعويض للرب لعدم البقاء مُقَدَّسًا للرب. هذه التقدمة هي أيضًا جزء من الذبائح الطقسية التي تعمل على مصالحة الشخص مع الرب واستعادة علاقته الجيدة معه.</w:t>
      </w:r>
    </w:p>
    <w:p>
      <w:pPr>
        <w:bidi/>
      </w:pPr>
      <w:r>
        <w:rPr>
          <w:rtl/>
          <w:cs/>
          <w:lang w:val="ar_AE" w:bidi="ar_AE"/>
        </w:rPr>
      </w:r>
      <w:r>
        <w:rPr>
          <w:rtl/>
          <w:cs/>
          <w:lang w:val="ar_AE" w:bidi="ar_AE"/>
        </w:rPr>
        <w:t xml:space="preserve">توقفوا هنا وناقشوا كمجموعة الكلمة أو العبارة التي ستستخدمونها لتعبير </w:t>
      </w:r>
      <w:r>
        <w:rPr>
          <w:b/>
          <w:rtl/>
          <w:cs/>
          <w:lang w:val="ar_AE" w:bidi="ar_AE"/>
        </w:rPr>
        <w:t>ذبيحة الإثم</w:t>
      </w:r>
      <w:r>
        <w:rPr>
          <w:rtl/>
          <w:cs/>
          <w:lang w:val="ar_AE" w:bidi="ar_AE"/>
        </w:rPr>
        <w:t xml:space="preserve">. ابحثوا عن تعبير </w:t>
      </w:r>
      <w:r>
        <w:rPr>
          <w:b/>
          <w:rtl/>
          <w:cs/>
          <w:lang w:val="ar_AE" w:bidi="ar_AE"/>
        </w:rPr>
        <w:t>ذبيحة الإثم</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6:13–21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6: 13- 21 واحفظوه في قلوبكم.</w:t>
      </w:r>
    </w:p>
    <w:p>
      <w:pPr>
        <w:bidi/>
      </w:pPr>
      <w:r>
        <w:rPr>
          <w:rtl/>
          <w:cs/>
          <w:lang w:val="ar_AE" w:bidi="ar_AE"/>
        </w:rPr>
      </w:r>
      <w:r>
        <w:rPr>
          <w:rtl/>
          <w:cs/>
          <w:lang w:val="ar_AE" w:bidi="ar_AE"/>
        </w:rPr>
        <w:t>استمعوا إلى نسخة صوتية من سفر العدد 6: 13- 21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6 : 13 - 21 من الترجمة الأسهل للفهم.</w:t>
      </w:r>
    </w:p>
    <w:p>
      <w:pPr>
        <w:bidi/>
      </w:pPr>
      <w:r>
        <w:rPr>
          <w:rtl/>
          <w:cs/>
          <w:lang w:val="ar_AE" w:bidi="ar_AE"/>
        </w:rPr>
      </w:r>
      <w:r>
        <w:rPr>
          <w:rtl/>
          <w:cs/>
          <w:lang w:val="ar_AE" w:bidi="ar_AE"/>
        </w:rPr>
        <w:t>في المقطع السابق، أعطى الرب موسى تعليمات عن الشخص الذي يقطع نذر النذير الخاص.</w:t>
      </w:r>
    </w:p>
    <w:p>
      <w:pPr>
        <w:bidi/>
      </w:pPr>
      <w:r>
        <w:rPr>
          <w:rtl/>
          <w:cs/>
          <w:lang w:val="ar_AE" w:bidi="ar_AE"/>
        </w:rPr>
      </w:r>
      <w:r>
        <w:rPr>
          <w:rtl/>
          <w:cs/>
          <w:lang w:val="ar_AE" w:bidi="ar_AE"/>
        </w:rPr>
        <w:t>وفي هذا المقطع، يُخبر الرب الآن موسى الشرائع التي تخص النذير عندما يُنهي النذير الفترة الزمنية التي يكرسها للعيش كشخص مُفرز. فيجب على النذير أن يُحضر نفسه إلى مدخل خيمة الاجتماع وأن يحضر حيوانات معينة لتقديمها ذبائح خاصة للرب.</w:t>
      </w:r>
    </w:p>
    <w:p>
      <w:pPr>
        <w:bidi/>
      </w:pPr>
      <w:r>
        <w:rPr>
          <w:rtl/>
          <w:cs/>
          <w:lang w:val="ar_AE" w:bidi="ar_AE"/>
        </w:rPr>
      </w:r>
      <w:r>
        <w:rPr>
          <w:rtl/>
          <w:cs/>
          <w:lang w:val="ar_AE" w:bidi="ar_AE"/>
        </w:rPr>
        <w:t>ويجب على النذير أن يُحضر الحيوانات التالية: خروفًا واحدًا حوليًا (عمره سنة) صحيحًا للمحرقة، ونعجة حولية صحيحة ذبيحة خطية أو تطهير، وكبشًا واحدًا صحيحًا ذبيحة سلامة أو شركة. وسلة من أقراص فطير، وهو خبز مصنوع من الدقيق الجيد المخلوط بزيت الزيتون بدون خمير، ورقاق فطير مدهونة بزيت الزيتون، إلى جانب ذبائح الحبوب المعتادة (تقدماتها) وسكائبها.</w:t>
      </w:r>
    </w:p>
    <w:p>
      <w:pPr>
        <w:bidi/>
      </w:pPr>
      <w:r>
        <w:rPr>
          <w:rtl/>
          <w:cs/>
          <w:lang w:val="ar_AE" w:bidi="ar_AE"/>
        </w:rPr>
      </w:r>
      <w:r>
        <w:rPr>
          <w:rtl/>
          <w:cs/>
          <w:lang w:val="ar_AE" w:bidi="ar_AE"/>
        </w:rPr>
        <w:t>ويجب أن تكون الحيوانات بلا عيب. وألا يكون فيهم أي نقص مثل ساق عرجاء أو عمى أو أي عيب جسدي آخر. ولا يمكن للناس أن يقدِّموا إلا الحيوانات السليمة والصحيحة تمامًا كذبيحة للرب. الحمل هو خروف صغير. والكبش هو ذَكَر الغنم أو الماعز وهو أكبر سنًا من الخروف أو الحَمَل الذَكَر الحولي (الذي يبلغ من العمر عامًا واحدًا) والذي تم ذِكره أولًا.</w:t>
      </w:r>
    </w:p>
    <w:p>
      <w:pPr>
        <w:bidi/>
      </w:pPr>
      <w:r>
        <w:rPr>
          <w:rtl/>
          <w:cs/>
          <w:lang w:val="ar_AE" w:bidi="ar_AE"/>
        </w:rPr>
      </w:r>
      <w:r>
        <w:rPr>
          <w:rtl/>
          <w:cs/>
          <w:lang w:val="ar_AE" w:bidi="ar_AE"/>
        </w:rPr>
        <w:t xml:space="preserve">توقفوا هنا وانظروا معًا كمجموعة إلى صورة مجموعة من </w:t>
      </w:r>
      <w:r>
        <w:rPr>
          <w:rtl/>
          <w:cs/>
          <w:lang w:val="ar_AE" w:bidi="ar_AE"/>
        </w:rPr>
        <w:t>الأغنام والماعز البالغة من العمر سنة واحدة</w:t>
      </w:r>
      <w:r>
        <w:rPr>
          <w:rtl/>
          <w:cs/>
          <w:lang w:val="ar_AE" w:bidi="ar_AE"/>
        </w:rPr>
        <w:t>. أوقفوا سماع هذا التسجيل الصوتي هنا.</w:t>
      </w:r>
    </w:p>
    <w:p>
      <w:pPr>
        <w:bidi/>
      </w:pPr>
      <w:r>
        <w:rPr>
          <w:rtl/>
          <w:cs/>
          <w:lang w:val="ar_AE" w:bidi="ar_AE"/>
        </w:rPr>
      </w:r>
      <w:r>
        <w:rPr>
          <w:rtl/>
          <w:cs/>
          <w:lang w:val="ar_AE" w:bidi="ar_AE"/>
        </w:rPr>
        <w:t>التقدمة الأخيرة التي يجب على النذير أن يُقدِّمها هي ذبيحة السلامة. وتحتفل هذه التقدمة بشركة النذير والعلاقة السِلمية التي للنذير الآن مع الرب. والتقدمة ليست ذبيحة لصنع سلام مع الرب، بل للاحتفال بِكَوْن الشخص في سلام مع الرب. وعندما يقدِّم الكاهن هذا الحيوان، يحرق جزءًا من الحيوان على المذبح للرب. ويضع الكاهن جانبًا جزءًا آخر من الحيوان ليأكله، والجزء الأخير يُعطيه للشخص الذي قدَّمه ليتمكَّن من أكله. وعندما يأكل الناس جزءًا من التقدمة، يكون ذلك وكأنهم يشاركون وجبة طعام مع الرب في سلام. ويقدِّم الناس دائمًا ذبيحة السلامة أخيرًا لأنها تحتفل بالعلاقة المستعادة مع الرب.</w:t>
      </w:r>
    </w:p>
    <w:p>
      <w:pPr>
        <w:bidi/>
      </w:pPr>
      <w:r>
        <w:rPr>
          <w:rtl/>
          <w:cs/>
          <w:lang w:val="ar_AE" w:bidi="ar_AE"/>
        </w:rPr>
      </w:r>
      <w:r>
        <w:rPr>
          <w:rtl/>
          <w:cs/>
          <w:lang w:val="ar_AE" w:bidi="ar_AE"/>
        </w:rPr>
        <w:t>توقفوا هنا وناقشوا هذا السؤال معًا كمجموعة: احكوا قصة عما يفعله الناس للاحتفال بالسلام والشركة في مجتمعكم. هل يأكلون وجبة؟ أو هل يقومون بطقس معين؟ أوقفوا سماع هذا التسجيل الصوتي هنا.</w:t>
      </w:r>
    </w:p>
    <w:p>
      <w:pPr>
        <w:bidi/>
      </w:pPr>
      <w:r>
        <w:rPr>
          <w:rtl/>
          <w:cs/>
          <w:lang w:val="ar_AE" w:bidi="ar_AE"/>
        </w:rPr>
      </w:r>
      <w:r>
        <w:rPr>
          <w:rtl/>
          <w:cs/>
          <w:lang w:val="ar_AE" w:bidi="ar_AE"/>
        </w:rPr>
        <w:t>كانت سلة الفطير (الخبز) تحتوي على نوعين من الخبز، كلاهما مصنوعان بدون خميرة. قد تقول بعض الترجمات خبزًا غير مختمر أو فطيرًا، مما يعني أن الخبز لا يرتفع مثلما يحدث كما لو كان يحتوي على خميرة. وقد صنع الناس النوع الأول من الخبز عن طريق خلط دقيق القمح عالي الجودة مع الماء وزيت الزيتون ثم طهيه في أقراص سميكة مستديرة أو كعكات من الخبز. بينما صنع الناس النوع الثاني من الخبز من الدقيق والماء أيضًا ولكنهم طهوه كأرغفة رقيقة مسطَّحة أو رقاق فطير. ثم يدهن الناس الخبز (الفطير) أو يغطونه بزيت الزيتون.</w:t>
      </w:r>
    </w:p>
    <w:p>
      <w:pPr>
        <w:bidi/>
      </w:pPr>
      <w:r>
        <w:rPr>
          <w:rtl/>
          <w:cs/>
          <w:lang w:val="ar_AE" w:bidi="ar_AE"/>
        </w:rPr>
      </w:r>
      <w:r>
        <w:rPr>
          <w:rtl/>
          <w:cs/>
          <w:lang w:val="ar_AE" w:bidi="ar_AE"/>
        </w:rPr>
        <w:t xml:space="preserve">توقفوا هنا وانظروا معًا كمجموعة إلى صور </w:t>
      </w:r>
      <w:r>
        <w:rPr>
          <w:rtl/>
          <w:cs/>
          <w:lang w:val="ar_AE" w:bidi="ar_AE"/>
        </w:rPr>
        <w:t>نوعي الخبز غير المُختمِر أو الفطير</w:t>
      </w:r>
      <w:r>
        <w:rPr>
          <w:rtl/>
          <w:cs/>
          <w:lang w:val="ar_AE" w:bidi="ar_AE"/>
        </w:rPr>
        <w:t xml:space="preserve"> و</w:t>
      </w:r>
      <w:r>
        <w:rPr>
          <w:rtl/>
          <w:cs/>
          <w:lang w:val="ar_AE" w:bidi="ar_AE"/>
        </w:rPr>
        <w:t>سلة الخبز</w:t>
      </w:r>
      <w:r>
        <w:rPr>
          <w:rtl/>
          <w:cs/>
          <w:lang w:val="ar_AE" w:bidi="ar_AE"/>
        </w:rPr>
        <w:t>. أوقفوا سماع هذا التسجيل الصوتي هنا.</w:t>
      </w:r>
    </w:p>
    <w:p>
      <w:pPr>
        <w:bidi/>
      </w:pPr>
      <w:r>
        <w:rPr>
          <w:rtl/>
          <w:cs/>
          <w:lang w:val="ar_AE" w:bidi="ar_AE"/>
        </w:rPr>
      </w:r>
      <w:r>
        <w:rPr>
          <w:rtl/>
          <w:cs/>
          <w:lang w:val="ar_AE" w:bidi="ar_AE"/>
        </w:rPr>
        <w:t>وتقدمة الحبوب، أو تقدمة البقول، هي تقدمة دقيق من أفضل أنواع القمح (الحنطة) والذي يخلطه الناس في بعض الأحيان بالزيت والبخور. أما السكائب (التقدمة التي تُسكَب) فهي تقدمة من الخمر. ويقدِّم الكاهن تقدمة الحبوب وسكائبها كتقدمة لتكون رائحة سرور للرب.</w:t>
      </w:r>
    </w:p>
    <w:p>
      <w:pPr>
        <w:bidi/>
      </w:pPr>
      <w:r>
        <w:rPr>
          <w:rtl/>
          <w:cs/>
          <w:lang w:val="ar_AE" w:bidi="ar_AE"/>
        </w:rPr>
      </w:r>
      <w:r>
        <w:rPr>
          <w:rtl/>
          <w:cs/>
          <w:lang w:val="ar_AE" w:bidi="ar_AE"/>
        </w:rPr>
        <w:t>ويأخذ الكاهن الذبائح الحيوانية وجميع التقدمات التي أحضرها النذير ويقدِّمها أمام الرب على المذبح الذي في خيمة الاجتماع. وجميع الذبائح والتقدمات التي يُقدِّمها الكاهن هي تلك التي يحضرها النذير إلى خيمة الاجتماع.</w:t>
      </w:r>
    </w:p>
    <w:p>
      <w:pPr>
        <w:bidi/>
      </w:pPr>
      <w:r>
        <w:rPr>
          <w:rtl/>
          <w:cs/>
          <w:lang w:val="ar_AE" w:bidi="ar_AE"/>
        </w:rPr>
      </w:r>
      <w:r>
        <w:rPr>
          <w:rtl/>
          <w:cs/>
          <w:lang w:val="ar_AE" w:bidi="ar_AE"/>
        </w:rPr>
        <w:t>التعليمات الأخيرة هي أن النذير يجب أن يحلق رأسه، أو رأسها، ويحرق الشعر في النار تحت ذبيحة السلامة للرب. ثم يجب على الكاهن أن يأخذ الكتف أو الساق الأمامية للكبش بعد أن يتم سلقه. كذلك يجب على الكاهن أن يأخذ قرص فطير واحدًا ورقاقة فطير واحدة من السلة. والجزء من الكبش هو حصة الكاهن من ذبيحة السلامة. ويجب على الكاهن أن يضع هذه في يدي النذير بعد أن يحلق النذير الشعر من رأسه. ويجب على الكاهن بعد ذلك أن يردد، أو يرفع، الجزء من الكبش مع أنواع الخبز المختلفة كتقدمة ترديد أو رفيعة. وعلى الكاهن أن يرفع هذه التقدمات علامة على تكريسها للرب.</w:t>
      </w:r>
    </w:p>
    <w:p>
      <w:pPr>
        <w:bidi/>
      </w:pPr>
      <w:r>
        <w:rPr>
          <w:rtl/>
          <w:cs/>
          <w:lang w:val="ar_AE" w:bidi="ar_AE"/>
        </w:rPr>
      </w:r>
      <w:r>
        <w:rPr>
          <w:rtl/>
          <w:cs/>
          <w:lang w:val="ar_AE" w:bidi="ar_AE"/>
        </w:rPr>
        <w:t>ويتأكد الرب من أن موسى يعرف أي أجزاء من التقدمات تذهب إلى الكاهن كمساهمة للكاهن أو كنصيب له. وبهذه الطريقة كان الرب يعتني بالكهنة الذين اختارهم لخدمة الرب. ويمكن للكاهن أن يأخذ الأجزاء من الكبش والخبزتين (القرص والرقاقة) لنفسه ليأكلها.</w:t>
      </w:r>
    </w:p>
    <w:p>
      <w:pPr>
        <w:bidi/>
      </w:pPr>
      <w:r>
        <w:rPr>
          <w:rtl/>
          <w:cs/>
          <w:lang w:val="ar_AE" w:bidi="ar_AE"/>
        </w:rPr>
      </w:r>
      <w:r>
        <w:rPr>
          <w:rtl/>
          <w:cs/>
          <w:lang w:val="ar_AE" w:bidi="ar_AE"/>
        </w:rPr>
        <w:t>وبعد أن يكمل الكاهن والنذير كل هذه الذبائح والطقوس، يكون الرجل، أو المرأة، الذي نذر النذر قد أتم أو أكمل الآن زمن نذره ويرمز إلى هذا الإتمام بشرب الخمر. ولن يظلوا مُفرزين كمُكرِّسين للرب، لكن يمكنهم أن يعودوا إلى الحياة الطبيعية مثل أي إسرائيلي.</w:t>
      </w:r>
    </w:p>
    <w:p>
      <w:pPr>
        <w:bidi/>
      </w:pPr>
      <w:r>
        <w:rPr>
          <w:rtl/>
          <w:cs/>
          <w:lang w:val="ar_AE" w:bidi="ar_AE"/>
        </w:rPr>
      </w:r>
      <w:r>
        <w:rPr>
          <w:rtl/>
          <w:cs/>
          <w:lang w:val="ar_AE" w:bidi="ar_AE"/>
        </w:rPr>
        <w:t>كل هذه التعليمات هي الأحكام أو الشريعة الخاصة بالنذير. والشخص الذي يستطيع (تنال يده) أن ينذر تقدمات للرب أكثر من، أو زيادة عن، الذبائح المطلوبة يجب أن يقدمها بالإضافة إلى الذبائح المعتادة للنذير.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6 : 13 - 21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يُقدِّم الرب تعليمات لموسى عما يجب على النذير أن يفعله عندما ينتهي الوقت الذي نذر أن يعيش فيه كنذير.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رجل نذير أو امرأة نذيرة</w:t>
      </w:r>
    </w:p>
    <w:p>
      <w:pPr>
        <w:pStyle w:val="ListBullet"/>
        <w:bidi/>
        <w:spacing w:line="240" w:lineRule="auto"/>
        <w:ind w:left="720"/>
      </w:pPr>
      <w:r>
        <w:rPr>
          <w:rtl/>
          <w:cs/>
          <w:lang w:val="ar_AE" w:bidi="ar_AE"/>
        </w:rPr>
      </w:r>
      <w:r>
        <w:rPr>
          <w:rtl/>
          <w:cs/>
          <w:lang w:val="ar_AE" w:bidi="ar_AE"/>
        </w:rPr>
        <w:t>كاهن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يسجل هذا المقطع ما قاله الرب لموسى كي يُخبر به بني إسرائيل. فيتحدث الرب مباشرة إلى موسى. ويواصل الرب إعطاء موسى تعليمات عن كيفية عيش بني إسرائيل وتنظيم مجتمعهم.</w:t>
      </w:r>
    </w:p>
    <w:p>
      <w:pPr>
        <w:bidi/>
      </w:pPr>
      <w:r>
        <w:rPr>
          <w:rtl/>
          <w:cs/>
          <w:lang w:val="ar_AE" w:bidi="ar_AE"/>
        </w:rPr>
      </w:r>
      <w:r>
        <w:rPr>
          <w:rtl/>
          <w:cs/>
          <w:lang w:val="ar_AE" w:bidi="ar_AE"/>
        </w:rPr>
        <w:t xml:space="preserve">في المشهد الأول، يُعطي الرب تعليمات لموسى عن الوقت عندما يُكمِل النذير الفترة الزمنية التي نذرها (أيام انتذاره) ليعيش خلالها كشخص مُفرز. فيجب على النذير أن يُحضر نفسه، أو نفسها، إلى باب خيمة الاجتماع، ويأتي بخروف ذكر ابن سنة صحيح لمحرقة، ونعجة واحدة حولية صحيحة ذبيحة خطية أو ذبيحة تطهير، وكبش صحيح لذبيحة سلامة أو شركة، وسلة خبز خالي من الخميرة (فطير). ونوعا الخبز هما كعك من الدقيق الناعم الممزوج بزيت الزيتون (أقراص ملتوتة بزيت) ورقاق فطير مدهونة بزيت الزيتون. كذلك يجب على النذير أن يُحضر تقدمات الحبوب المطلوبة وسكائبها. </w:t>
      </w:r>
    </w:p>
    <w:p>
      <w:pPr>
        <w:bidi/>
      </w:pPr>
      <w:r>
        <w:rPr>
          <w:rtl/>
          <w:cs/>
          <w:lang w:val="ar_AE" w:bidi="ar_AE"/>
        </w:rPr>
      </w:r>
      <w:r>
        <w:rPr>
          <w:rtl/>
          <w:cs/>
          <w:lang w:val="ar_AE" w:bidi="ar_AE"/>
        </w:rPr>
        <w:t>ويأخذ الكاهن الذبائح الحيوانية وجميع التقدمات التي أحضرها النذير ويقدِّمها أمام الرب على المذبح الذي في ساحة خيمة الاجتماع. ويجب على النذير أيضًا أن يحلق رأسه ويحرق الشعر في النار تحت ذبيحة السلامة للرب.</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المذبح في دار أو ساحة خيمة الاجتماع</w:t>
      </w:r>
      <w:r>
        <w:rPr>
          <w:rtl/>
          <w:cs/>
          <w:lang w:val="ar_AE" w:bidi="ar_AE"/>
        </w:rPr>
        <w:t>. ثم مثّلوا هذا الجزء من القصة معًا كمجموعة. أوقفوا سماع هذا التسجيل الصوتي هنا.</w:t>
      </w:r>
    </w:p>
    <w:p>
      <w:pPr>
        <w:bidi/>
      </w:pPr>
      <w:r>
        <w:rPr>
          <w:rtl/>
          <w:cs/>
          <w:lang w:val="ar_AE" w:bidi="ar_AE"/>
        </w:rPr>
      </w:r>
      <w:r>
        <w:rPr>
          <w:rtl/>
          <w:cs/>
          <w:lang w:val="ar_AE" w:bidi="ar_AE"/>
        </w:rPr>
        <w:t>ثم يجب على الكاهن أن يأخذ الكتف أو الساق الأمامية للكبش بعد أن يسلقه، وقرص فطير واحدًا ورقاقة فطير واحدة من السلة. ويجب على الكاهن أن يضع هذه في يدي النذير بعد أن يحلق النذير شعر انتذاره من رأسه. ثم يردد الكاهن، أو يرفع، الجزء من الكبش وقطعتي الخبز (القرص والرقاقة) كتقدمة ترديد أو رفيعة للرب.</w:t>
      </w:r>
    </w:p>
    <w:p>
      <w:pPr>
        <w:bidi/>
      </w:pPr>
      <w:r>
        <w:rPr>
          <w:rtl/>
          <w:cs/>
          <w:lang w:val="ar_AE" w:bidi="ar_AE"/>
        </w:rPr>
      </w:r>
      <w:r>
        <w:rPr>
          <w:rtl/>
          <w:cs/>
          <w:lang w:val="ar_AE" w:bidi="ar_AE"/>
        </w:rPr>
        <w:t>توقفوا هنا ومثِّلوا كمجموعة الكاهن وهو يضع أجزاء الكبش والخبز في يدي النذير ويرفعها كتقدمة ترديد. أوقفوا سماع هذا التسجيل الصوتي هنا.</w:t>
      </w:r>
    </w:p>
    <w:p>
      <w:pPr>
        <w:bidi/>
      </w:pPr>
      <w:r>
        <w:rPr>
          <w:rtl/>
          <w:cs/>
          <w:lang w:val="ar_AE" w:bidi="ar_AE"/>
        </w:rPr>
      </w:r>
      <w:r>
        <w:rPr>
          <w:rtl/>
          <w:cs/>
          <w:lang w:val="ar_AE" w:bidi="ar_AE"/>
        </w:rPr>
        <w:t>إن كتف الكبش (الساعد) وقطعتي الخبز هم قُدس (نصيب) للكاهن، مع صدر الترديد (الذي يُرفع) وساق الرفيعة الذي يُقدَّم. وبعد أن يُكمل الكاهن والنذير كل هذه الذبائح والطقوس، يمكن للنذير أن يشرب الخمر.</w:t>
      </w:r>
    </w:p>
    <w:p>
      <w:pPr>
        <w:bidi/>
      </w:pPr>
      <w:r>
        <w:rPr>
          <w:rtl/>
          <w:cs/>
          <w:lang w:val="ar_AE" w:bidi="ar_AE"/>
        </w:rPr>
      </w:r>
      <w:r>
        <w:rPr>
          <w:rtl/>
          <w:cs/>
          <w:lang w:val="ar_AE" w:bidi="ar_AE"/>
        </w:rPr>
        <w:t>كل هذه التعليمات هي الأحكام أو الشرائع الخاصة بالنذير. والشخص الذي يستطيع أن ينذر تقدمات للرب تزيد عن الذبائح المطلوبة، يجب عليه أن يُقدِّمها بالإضافة إلى ذبائح النذير المعتادة. يختتم هذا الجزء ويلخِّص تعليمات الرب لموسى بشأن نذر النذير.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6 : 13 - 21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شخص نذير</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يطلب الرب من موسى أن يتكلم مع بني إسرائيل ويخبرهم بهذه التعليمات عن الرجال والنساء الذين أكملوا نذر النذير.</w:t>
      </w:r>
    </w:p>
    <w:p>
      <w:pPr>
        <w:bidi/>
      </w:pPr>
      <w:r>
        <w:rPr>
          <w:rtl/>
          <w:cs/>
          <w:lang w:val="ar_AE" w:bidi="ar_AE"/>
        </w:rPr>
      </w:r>
      <w:r>
        <w:rPr>
          <w:rtl/>
          <w:cs/>
          <w:lang w:val="ar_AE" w:bidi="ar_AE"/>
        </w:rPr>
        <w:t>أمر الرب موسى أنه عندما يكمل النذير نذره (أيام انتذاره)، يجب عليه أن يأتي إلى باب خيمة الاجتماع ويحضر خروفًا حوليًا (ابن سنة) صحيحًا لمحرقة، ونعجة حولية (بنت سنة) واحدة صحيحة ذبيحة خطية، وكبشًا صحيحًا لذبيحة سلامة، وسلة خبز خالي من الخمير (فطير). ونوعا الخبز في السلة عبارة عن كعك من دقيق ناعم ممزوج بزيت الزيتون (أقراص ملتوتة بزيت) ورقاق فطير مدهونة بزيت الزيتون. كذلك يجب على النذير أن يُحضر تقدمات الحبوب المطلوبة وسكائبها.</w:t>
      </w:r>
    </w:p>
    <w:p>
      <w:pPr>
        <w:bidi/>
      </w:pPr>
      <w:r>
        <w:rPr>
          <w:rtl/>
          <w:cs/>
          <w:lang w:val="ar_AE" w:bidi="ar_AE"/>
        </w:rPr>
      </w:r>
      <w:r>
        <w:rPr>
          <w:rtl/>
          <w:cs/>
          <w:lang w:val="ar_AE" w:bidi="ar_AE"/>
        </w:rPr>
        <w:t>ويأخذ الكاهن الذبائح الحيوانية وجميع التقدمات التي أحضرها النذير ويقدِّمها أمام الرب على المذبح الذي في خيمة الاجتماع. ويجب على النذير أيضًا أن يحلق رأسه أو رأسها ويحرق الشعر في النار تحت ذبيحة السلامة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النذير: "بماذا تشعر أو فيمَ تفكر؟" قد يجيب الشخص بعبارات مثل: "إنه أمر خاص ومميز أن أشاهد كل ذلك الشعر يحترق كتقدمة للرب"، أو: "أنا حزين لأن وقتي الخاص الذي كرسته للرب ينتهي".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يجب على الكاهن أن يأخذ الكتف أو الساق الأمامية للكبش بعد أن يسلقه، وقرص فطير واحدًا ورقاقة فطير واحدة من السلة. ويجب على الكاهن أن يضع هذه في يدي النذير بعد أن يحلق النذير شعر انتذاره من رأسه. ثم يردد الكاهن، أو يرفع، الجزء من الكبش وقطع الخبز (القرص والرقاقة) كتقدمة ترديد أو رفيعة للرب.</w:t>
      </w:r>
    </w:p>
    <w:p>
      <w:pPr>
        <w:bidi/>
      </w:pPr>
      <w:r>
        <w:rPr>
          <w:rtl/>
          <w:cs/>
          <w:lang w:val="ar_AE" w:bidi="ar_AE"/>
        </w:rPr>
      </w:r>
      <w:r>
        <w:rPr>
          <w:rtl/>
          <w:cs/>
          <w:lang w:val="ar_AE" w:bidi="ar_AE"/>
        </w:rPr>
        <w:t>إن كتف الكبش (الساعد) وقطعتي الخبز هم قُدس (نصيب) للكاهن، مع صدر الترديد (الذي يُرفع) وساق الرفيعة الذي يُقدَّم. وبعد أن يُكمل الكاهن والنذير كل هذه الذبائح والطقوس، يمكن للنذير أن يشرب الخمر.</w:t>
      </w:r>
    </w:p>
    <w:p>
      <w:pPr>
        <w:bidi/>
      </w:pPr>
      <w:r>
        <w:rPr>
          <w:rtl/>
          <w:cs/>
          <w:lang w:val="ar_AE" w:bidi="ar_AE"/>
        </w:rPr>
      </w:r>
      <w:r>
        <w:rPr>
          <w:rtl/>
          <w:cs/>
          <w:lang w:val="ar_AE" w:bidi="ar_AE"/>
        </w:rPr>
        <w:t xml:space="preserve">كل هذه التعليمات هي الأحكام أو الشرائع الخاصة بالنذير. والشخص الذي يستطيع أن ينذر تقدمات للرب تزيد عن الذبائح المطلوبة، يجب عليه أن يُقدِّمها بالإضافة إلى ذبائح النذير المعتادة.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"هذه الشرائع تبدو مثل الشرائع الخاصة بالكهنة"، أو: "النذير يجب أن يكون مُقَدَّس جدًا للرب".</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6 : 13 - 21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تستمر القصة مع حديث </w:t>
      </w:r>
      <w:r>
        <w:rPr>
          <w:b/>
          <w:rtl/>
          <w:cs/>
          <w:lang w:val="ar_AE" w:bidi="ar_AE"/>
        </w:rPr>
        <w:t>يهوه</w:t>
      </w:r>
      <w:r>
        <w:rPr>
          <w:rtl/>
          <w:cs/>
          <w:lang w:val="ar_AE" w:bidi="ar_AE"/>
        </w:rPr>
        <w:t xml:space="preserve"> إلى موسى عن نذر النذير. وفي معظم هذه القصة، تستخدم اللغة الأصلية اسم العَلَم لله، يهوه. استخدموا الكلمة أو العبارة نفسها التي استخدمتموها في المقاطع السابقة للإشارة إلى كلمة الرب (يهوه) وكلمة نذير. ولمزيد من المعلومات حول مصطلح </w:t>
      </w:r>
      <w:r>
        <w:rPr>
          <w:rtl/>
          <w:cs/>
          <w:lang w:val="ar_AE" w:bidi="ar_AE"/>
        </w:rPr>
        <w:t>الرب (يهوه)</w:t>
      </w:r>
      <w:r>
        <w:rPr>
          <w:rtl/>
          <w:cs/>
          <w:lang w:val="ar_AE" w:bidi="ar_AE"/>
        </w:rPr>
        <w:t>، راجعوا قاموس الكلمات الرئيسية.</w:t>
      </w:r>
    </w:p>
    <w:p>
      <w:pPr>
        <w:bidi/>
      </w:pPr>
      <w:r>
        <w:rPr>
          <w:rtl/>
          <w:cs/>
          <w:lang w:val="ar_AE" w:bidi="ar_AE"/>
        </w:rPr>
      </w:r>
      <w:r>
        <w:rPr>
          <w:rtl/>
          <w:cs/>
          <w:lang w:val="ar_AE" w:bidi="ar_AE"/>
        </w:rPr>
        <w:t>يُخبر الرب موسى</w:t>
      </w:r>
      <w:r>
        <w:rPr>
          <w:b/>
          <w:rtl/>
          <w:cs/>
          <w:lang w:val="ar_AE" w:bidi="ar_AE"/>
        </w:rPr>
        <w:t xml:space="preserve"> الشرائع</w:t>
      </w:r>
      <w:r>
        <w:rPr>
          <w:rtl/>
          <w:cs/>
          <w:lang w:val="ar_AE" w:bidi="ar_AE"/>
        </w:rPr>
        <w:t xml:space="preserve"> الخاصة بالوقت عندما يُكمل النذير المُدَّة التي نذرها للعيش كنذير (أيام انتذاره). والشريعة هي وصية أو مجموعة من الوصايا (الأحكام والقواعد) التي يجب على الناس أن يحفظوها. المصطلح الأصلي في الكتاب المُقَدَّس الذي نترجمه في اللغة الإنجليزية إلى شريعة أو ناموس هو مصطلح يمكن للناس استخدامه في السياقات القانونية عندما يخالف شخص ما قانون بلد ما. فإذا لم يحفظ الشخص قاعدة من القانون، فنقول إنه ينتهك أو يكسر الناموس (القانون). استخدموا الكلمة أو العبارة نفسها التي استخدمتموها في المقاطع السابقة للإشارة إلى كلمة شريعة (ناموس). ولمزيد من المعلومات عن كلمة </w:t>
      </w:r>
      <w:r>
        <w:rPr>
          <w:rtl/>
          <w:cs/>
          <w:lang w:val="ar_AE" w:bidi="ar_AE"/>
        </w:rPr>
        <w:t>شريعة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عندما يُكمل النذير وقت نذره (أيام انتذاره)، يجب على النذير أن يُحضر عدة أنواع من الذبائح الحيوانية إلى مدخل خيمة الاجتماع، أو </w:t>
      </w:r>
      <w:r>
        <w:rPr>
          <w:b/>
          <w:rtl/>
          <w:cs/>
          <w:lang w:val="ar_AE" w:bidi="ar_AE"/>
        </w:rPr>
        <w:t>المسكن</w:t>
      </w:r>
      <w:r>
        <w:rPr>
          <w:rtl/>
          <w:cs/>
          <w:lang w:val="ar_AE" w:bidi="ar_AE"/>
        </w:rPr>
        <w:t xml:space="preserve">. استخدموا الكلمة أو العبارة نفسها التي استخدمتموها في المقاطع السابقة للإشارة إلى المسكن/خيمة الاجتماع. للمزيد من المعلومات عن </w:t>
      </w:r>
      <w:r>
        <w:rPr>
          <w:rtl/>
          <w:cs/>
          <w:lang w:val="ar_AE" w:bidi="ar_AE"/>
        </w:rPr>
        <w:t>المسكن (خيمة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يجب على النذير أن يُحضر حيوانات لذبيحة </w:t>
      </w:r>
      <w:r>
        <w:rPr>
          <w:b/>
          <w:rtl/>
          <w:cs/>
          <w:lang w:val="ar_AE" w:bidi="ar_AE"/>
        </w:rPr>
        <w:t>محرقة</w:t>
      </w:r>
      <w:r>
        <w:rPr>
          <w:rtl/>
          <w:cs/>
          <w:lang w:val="ar_AE" w:bidi="ar_AE"/>
        </w:rPr>
        <w:t xml:space="preserve">، وذبيحة خطية أو </w:t>
      </w:r>
      <w:r>
        <w:rPr>
          <w:b/>
          <w:rtl/>
          <w:cs/>
          <w:lang w:val="ar_AE" w:bidi="ar_AE"/>
        </w:rPr>
        <w:t>ذبيحة تطهير</w:t>
      </w:r>
      <w:r>
        <w:rPr>
          <w:rtl/>
          <w:cs/>
          <w:lang w:val="ar_AE" w:bidi="ar_AE"/>
        </w:rPr>
        <w:t xml:space="preserve">، وذبيحة سلامة أو شركة. استخدموا الكلمات أو العبارات نفسها التي استخدمتموها في المقاطع السابقة للإشارة إلى ذبيحة المحرقة وذبيحة الخطية أو التطهير. ولمزيد من المعلومات عن </w:t>
      </w:r>
      <w:r>
        <w:rPr>
          <w:rtl/>
          <w:cs/>
          <w:lang w:val="ar_AE" w:bidi="ar_AE"/>
        </w:rPr>
        <w:t>ذبيحة المحرقة</w:t>
      </w:r>
      <w:r>
        <w:rPr>
          <w:rtl/>
          <w:cs/>
          <w:lang w:val="ar_AE" w:bidi="ar_AE"/>
        </w:rPr>
        <w:t>، و</w:t>
      </w:r>
      <w:r>
        <w:rPr>
          <w:rtl/>
          <w:cs/>
          <w:lang w:val="ar_AE" w:bidi="ar_AE"/>
        </w:rPr>
        <w:t>ذبيحة الخطية أو التطهير</w:t>
      </w:r>
      <w:r>
        <w:rPr>
          <w:rtl/>
          <w:cs/>
          <w:lang w:val="ar_AE" w:bidi="ar_AE"/>
        </w:rPr>
        <w:t>، راجعوا قاموس الكلمات الرئيسية.</w:t>
      </w:r>
    </w:p>
    <w:p>
      <w:pPr>
        <w:bidi/>
      </w:pPr>
      <w:r>
        <w:rPr>
          <w:rtl/>
          <w:cs/>
          <w:lang w:val="ar_AE" w:bidi="ar_AE"/>
        </w:rPr>
      </w:r>
      <w:r>
        <w:rPr>
          <w:b/>
          <w:rtl/>
          <w:cs/>
          <w:lang w:val="ar_AE" w:bidi="ar_AE"/>
        </w:rPr>
        <w:t>ذبيحة السلامة</w:t>
      </w:r>
      <w:r>
        <w:rPr>
          <w:rtl/>
          <w:cs/>
          <w:lang w:val="ar_AE" w:bidi="ar_AE"/>
        </w:rPr>
        <w:t xml:space="preserve">، والتي تسمى أيضًا </w:t>
      </w:r>
      <w:r>
        <w:rPr>
          <w:b/>
          <w:rtl/>
          <w:cs/>
          <w:lang w:val="ar_AE" w:bidi="ar_AE"/>
        </w:rPr>
        <w:t>ذبيحة أو تقدمة الشركة</w:t>
      </w:r>
      <w:r>
        <w:rPr>
          <w:rtl/>
          <w:cs/>
          <w:lang w:val="ar_AE" w:bidi="ar_AE"/>
        </w:rPr>
        <w:t xml:space="preserve">، كانت للاحتفال بالسلام مع الرب والاستمتاع بالشركة معه. والتقدمة ليست ذبيحة لصنع السلام مع الرب، بل للاحتفال بوجود علاقة سلمية وصحيحة معه. وذبيحة السلامة تأتي دائمًا بعد التقدمات الأخرى التي للخطية، أو الإثم، أو التعويض.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ذبيحة</w:t>
      </w:r>
      <w:r>
        <w:rPr>
          <w:rtl/>
          <w:cs/>
          <w:lang w:val="ar_AE" w:bidi="ar_AE"/>
        </w:rPr>
        <w:t xml:space="preserve"> و</w:t>
      </w:r>
      <w:r>
        <w:rPr>
          <w:b/>
          <w:rtl/>
          <w:cs/>
          <w:lang w:val="ar_AE" w:bidi="ar_AE"/>
        </w:rPr>
        <w:t>تقدمة أو ذبيحة السلامة</w:t>
      </w:r>
      <w:r>
        <w:rPr>
          <w:rtl/>
          <w:cs/>
          <w:lang w:val="ar_AE" w:bidi="ar_AE"/>
        </w:rPr>
        <w:t xml:space="preserve">. انظروا مصطلحات </w:t>
      </w:r>
      <w:r>
        <w:rPr>
          <w:rtl/>
          <w:cs/>
          <w:lang w:val="ar_AE" w:bidi="ar_AE"/>
        </w:rPr>
        <w:t>ذبائح</w:t>
      </w:r>
      <w:r>
        <w:rPr>
          <w:rtl/>
          <w:cs/>
          <w:lang w:val="ar_AE" w:bidi="ar_AE"/>
        </w:rPr>
        <w:t xml:space="preserve"> و</w:t>
      </w:r>
      <w:r>
        <w:rPr>
          <w:b/>
          <w:rtl/>
          <w:cs/>
          <w:lang w:val="ar_AE" w:bidi="ar_AE"/>
        </w:rPr>
        <w:t>ذبيحة السلامة أو الشركة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كما يجب على النذير أن يُحضر تقدمات الحبوب المطلوبة وسكائبها. </w:t>
      </w:r>
    </w:p>
    <w:p>
      <w:pPr>
        <w:bidi/>
      </w:pPr>
      <w:r>
        <w:rPr>
          <w:rtl/>
          <w:cs/>
          <w:lang w:val="ar_AE" w:bidi="ar_AE"/>
        </w:rPr>
      </w:r>
      <w:r>
        <w:rPr>
          <w:b/>
          <w:rtl/>
          <w:cs/>
          <w:lang w:val="ar_AE" w:bidi="ar_AE"/>
        </w:rPr>
        <w:t>تقدمة الحبوب</w:t>
      </w:r>
      <w:r>
        <w:rPr>
          <w:rtl/>
          <w:cs/>
          <w:lang w:val="ar_AE" w:bidi="ar_AE"/>
        </w:rPr>
        <w:t xml:space="preserve"> المعتادة، والتي تُترجَم أحيانًا تقدمة البقول، كانت تقدمة دقيق من أفضل الحنطة مخلوط بالزيت وأحيانًا بالبخور. وقد طلب الرب هذه التقدمة كتقدمة منتظمة تصاحب الذبائح الحيوانية كعطية ورائحة سرور للرب. </w:t>
      </w:r>
      <w:r>
        <w:rPr>
          <w:b/>
          <w:rtl/>
          <w:cs/>
          <w:lang w:val="ar_AE" w:bidi="ar_AE"/>
        </w:rPr>
        <w:t>السكائب</w:t>
      </w:r>
      <w:r>
        <w:rPr>
          <w:rtl/>
          <w:cs/>
          <w:lang w:val="ar_AE" w:bidi="ar_AE"/>
        </w:rPr>
        <w:t xml:space="preserve">، وتُدعى أحيانًا تقدمة السوائل، هي تقدمة خمر، أحيانًا تكون مُختلطة بأطياب (أو توابل). استخدموا الكلمات أو العبارات نفسها التي استخدمتموها في المقاطع السابقة للإشارة إلى تقدمة الحبوب والسكائب. ولمزيد من المعلومات عن تقدمة الحبوب والسكائب، راجعوا مصطلح </w:t>
      </w:r>
      <w:r>
        <w:rPr>
          <w:b/>
          <w:rtl/>
          <w:cs/>
          <w:lang w:val="ar_AE" w:bidi="ar_AE"/>
        </w:rPr>
        <w:t>تقدمة الحبوب</w:t>
      </w:r>
      <w:r>
        <w:rPr>
          <w:rtl/>
          <w:cs/>
          <w:lang w:val="ar_AE" w:bidi="ar_AE"/>
        </w:rPr>
        <w:t xml:space="preserve"> و</w:t>
      </w:r>
      <w:r>
        <w:rPr>
          <w:b/>
          <w:rtl/>
          <w:cs/>
          <w:lang w:val="ar_AE" w:bidi="ar_AE"/>
        </w:rPr>
        <w:t>السكائب</w:t>
      </w:r>
      <w:r>
        <w:rPr>
          <w:rtl/>
          <w:cs/>
          <w:lang w:val="ar_AE" w:bidi="ar_AE"/>
        </w:rPr>
        <w:t xml:space="preserve"> في قاموس الكلمات الرئيسية.</w:t>
      </w:r>
    </w:p>
    <w:p>
      <w:pPr>
        <w:bidi/>
      </w:pPr>
      <w:r>
        <w:rPr>
          <w:rtl/>
          <w:cs/>
          <w:lang w:val="ar_AE" w:bidi="ar_AE"/>
        </w:rPr>
      </w:r>
      <w:r>
        <w:rPr>
          <w:rtl/>
          <w:cs/>
          <w:lang w:val="ar_AE" w:bidi="ar_AE"/>
        </w:rPr>
        <w:t xml:space="preserve">ثم يعمل </w:t>
      </w:r>
      <w:r>
        <w:rPr>
          <w:rtl/>
          <w:cs/>
          <w:lang w:val="ar_AE" w:bidi="ar_AE"/>
        </w:rPr>
        <w:t>الكاهن</w:t>
      </w:r>
      <w:r>
        <w:rPr>
          <w:rtl/>
          <w:cs/>
          <w:lang w:val="ar_AE" w:bidi="ar_AE"/>
        </w:rPr>
        <w:t xml:space="preserve"> جميع المحرقات و</w:t>
      </w:r>
      <w:r>
        <w:rPr>
          <w:b/>
          <w:rtl/>
          <w:cs/>
          <w:lang w:val="ar_AE" w:bidi="ar_AE"/>
        </w:rPr>
        <w:t>تقدمات الترديد</w:t>
      </w:r>
      <w:r>
        <w:rPr>
          <w:rtl/>
          <w:cs/>
          <w:lang w:val="ar_AE" w:bidi="ar_AE"/>
        </w:rPr>
        <w:t xml:space="preserve"> أمام خيمة الاجتماع (لدى باب خيمة الاجتماع). ثم يحلق النذير رأسه، أو رأسها، ويحرق الشعر. تقدمة الترديد، والتي تُترجم أحيانًا على أنها تقدمة الرفيعة، كانت تقدمة يرفعها الكاهن عاليًا في الهواء كرمز لتقديمها للرب استخدموا العبارة نفسها التي استخدمتموها في المقاطع السابقة للإشارة إلى تقدمة الترديد. راجعوا تعبير </w:t>
      </w:r>
      <w:r>
        <w:rPr>
          <w:b/>
          <w:rtl/>
          <w:cs/>
          <w:lang w:val="ar_AE" w:bidi="ar_AE"/>
        </w:rPr>
        <w:t>تقدمة الترديد</w:t>
      </w:r>
      <w:r>
        <w:rPr>
          <w:rtl/>
          <w:cs/>
          <w:lang w:val="ar_AE" w:bidi="ar_AE"/>
        </w:rPr>
        <w:t xml:space="preserve"> في قاموس الكلمات الرئيسية لمزيد من المعلومات، إذا لزم الأمر.</w:t>
      </w:r>
    </w:p>
    <w:p>
      <w:pPr>
        <w:bidi/>
      </w:pPr>
      <w:r>
        <w:rPr>
          <w:rtl/>
          <w:cs/>
          <w:lang w:val="ar_AE" w:bidi="ar_AE"/>
        </w:rPr>
      </w:r>
      <w:r>
        <w:rPr>
          <w:rtl/>
          <w:cs/>
          <w:lang w:val="ar_AE" w:bidi="ar_AE"/>
        </w:rPr>
        <w:t xml:space="preserve">إن كتف الكبش (الساعد) وقطعتي الخبز (القرص والرقاقة)، مع صدر الكبش الذي تم ترديده وساق الكبش الرفيعة، تكون نصيب </w:t>
      </w:r>
      <w:r>
        <w:rPr>
          <w:b/>
          <w:rtl/>
          <w:cs/>
          <w:lang w:val="ar_AE" w:bidi="ar_AE"/>
        </w:rPr>
        <w:t>مُقدَّس</w:t>
      </w:r>
      <w:r>
        <w:rPr>
          <w:rtl/>
          <w:cs/>
          <w:lang w:val="ar_AE" w:bidi="ar_AE"/>
        </w:rPr>
        <w:t xml:space="preserve"> (قُدس) للكاهن. قد تستخدم بعض الترجمات كلمة كبش بدلًا من خروف ذَكَر. والكبش هو ذَكَر الغنم أو الماعز. استخدموا الكلمة أو العبارة نفسها التي استخدمتموها في المقاطع السابقة للإشارة إلى كلمة مُقدَّس وكلمة مُساهمة أو عطية. للمزيد من المعلومات عن كلمة </w:t>
      </w:r>
      <w:r>
        <w:rPr>
          <w:rtl/>
          <w:cs/>
          <w:lang w:val="ar_AE" w:bidi="ar_AE"/>
        </w:rPr>
        <w:t>مقدّس</w:t>
      </w:r>
      <w:r>
        <w:rPr>
          <w:rtl/>
          <w:cs/>
          <w:lang w:val="ar_AE" w:bidi="ar_AE"/>
        </w:rPr>
        <w:t>، يُرجى الرجوع إلى قاموس الكلمات الرئيسية.</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كبش، مع أجزاء الحيوان المختلفة وقد تمت تسميتها</w:t>
      </w:r>
      <w:r>
        <w:rPr>
          <w:rtl/>
          <w:cs/>
          <w:lang w:val="ar_AE" w:bidi="ar_AE"/>
        </w:rPr>
        <w:t xml:space="preserve"> مثل الكتف والصدر والفخذ، إذا لزم الأمر. أوقفوا سماع هذا التسجيل الصوتي هنا.</w:t>
      </w:r>
    </w:p>
    <w:p>
      <w:pPr>
        <w:bidi/>
      </w:pPr>
      <w:r>
        <w:rPr>
          <w:rtl/>
          <w:cs/>
          <w:lang w:val="ar_AE" w:bidi="ar_AE"/>
        </w:rPr>
      </w:r>
      <w:r>
        <w:rPr>
          <w:rtl/>
          <w:cs/>
          <w:lang w:val="ar_AE" w:bidi="ar_AE"/>
        </w:rPr>
        <w:t xml:space="preserve">وبعد أن يُكمل الكاهن والنذير كل هذه الذبائح والطقوس، يمكن للنذير أن يشرب </w:t>
      </w:r>
      <w:r>
        <w:rPr>
          <w:b/>
          <w:rtl/>
          <w:cs/>
          <w:lang w:val="ar_AE" w:bidi="ar_AE"/>
        </w:rPr>
        <w:t>الخمر</w:t>
      </w:r>
      <w:r>
        <w:rPr>
          <w:rtl/>
          <w:cs/>
          <w:lang w:val="ar_AE" w:bidi="ar_AE"/>
        </w:rPr>
        <w:t xml:space="preserve">. كل هذه التعليمات هي الأحكام أو الشرائع الخاصة بالنذير. والشخص الذي يستطيع أن </w:t>
      </w:r>
      <w:r>
        <w:rPr>
          <w:b/>
          <w:rtl/>
          <w:cs/>
          <w:lang w:val="ar_AE" w:bidi="ar_AE"/>
        </w:rPr>
        <w:t>ينذر</w:t>
      </w:r>
      <w:r>
        <w:rPr>
          <w:rtl/>
          <w:cs/>
          <w:lang w:val="ar_AE" w:bidi="ar_AE"/>
        </w:rPr>
        <w:t xml:space="preserve"> تقدمات للرب تزيد عن الذبائح المطلوبة، يجب عليه أن يُقدِّمها بالإضافة إلى ذبائح النذير المعتادة. استخدموا الكلمات أو العبارات نفسها التي استخدمتموها في المقاطع السابقة للإشارة إلى خمر ونذر. ولمزيد من المعلومات عن كلمة </w:t>
      </w:r>
      <w:r>
        <w:rPr>
          <w:rtl/>
          <w:cs/>
          <w:lang w:val="ar_AE" w:bidi="ar_AE"/>
        </w:rPr>
        <w:t>خمر</w:t>
      </w:r>
      <w:r>
        <w:rPr>
          <w:rtl/>
          <w:cs/>
          <w:lang w:val="ar_AE" w:bidi="ar_AE"/>
        </w:rPr>
        <w:t xml:space="preserve"> وكلمة </w:t>
      </w:r>
      <w:r>
        <w:rPr>
          <w:rtl/>
          <w:cs/>
          <w:lang w:val="ar_AE" w:bidi="ar_AE"/>
        </w:rPr>
        <w:t>نذر</w:t>
      </w:r>
      <w:r>
        <w:rPr>
          <w:rtl/>
          <w:cs/>
          <w:lang w:val="ar_AE" w:bidi="ar_AE"/>
        </w:rPr>
        <w:t>، راجعوا قاموس الكلمات الرئيسية.</w:t>
      </w:r>
    </w:p>
    <w:p>
      <w:pPr>
        <w:bidi/>
      </w:pPr>
      <w:r>
        <w:rPr>
          <w:rtl/>
          <w:cs/>
          <w:lang w:val="ar_AE" w:bidi="ar_AE"/>
        </w:rPr>
      </w:r>
      <w:r>
        <w:rPr>
          <w:b/>
          <w:rtl/>
          <w:cs/>
          <w:lang w:val="ar_AE" w:bidi="ar_AE"/>
        </w:rPr>
        <w:t>التقدمة</w:t>
      </w:r>
      <w:r>
        <w:rPr>
          <w:rtl/>
          <w:cs/>
          <w:lang w:val="ar_AE" w:bidi="ar_AE"/>
        </w:rPr>
        <w:t xml:space="preserve"> هي كلمة عامة تشير إلى عطية أو ذبيحة تُقَدَّم في طقس إلى الله، عادة في الهيكل أو على مذبح خاص. استخدموا الكلمة أو العبارة ذاتها التي استخدمتموها في المقاطع السابقة للإشارة إلى كلمة تقدمة. ولمزيد من المعلومات عن كلمة </w:t>
      </w:r>
      <w:r>
        <w:rPr>
          <w:rtl/>
          <w:cs/>
          <w:lang w:val="ar_AE" w:bidi="ar_AE"/>
        </w:rPr>
        <w:t>تقدمة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6:22–27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6: 22- 27 واحفظوه في قلوبكم.</w:t>
      </w:r>
    </w:p>
    <w:p>
      <w:pPr>
        <w:bidi/>
      </w:pPr>
      <w:r>
        <w:rPr>
          <w:rtl/>
          <w:cs/>
          <w:lang w:val="ar_AE" w:bidi="ar_AE"/>
        </w:rPr>
      </w:r>
      <w:r>
        <w:rPr>
          <w:rtl/>
          <w:cs/>
          <w:lang w:val="ar_AE" w:bidi="ar_AE"/>
        </w:rPr>
        <w:t>استمعوا إلى نسخة صوتية من سفر العدد 6: 22- 27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6 : 22 - 27 من الترجمة الأسهل للفهم.</w:t>
      </w:r>
    </w:p>
    <w:p>
      <w:pPr>
        <w:bidi/>
      </w:pPr>
      <w:r>
        <w:rPr>
          <w:rtl/>
          <w:cs/>
          <w:lang w:val="ar_AE" w:bidi="ar_AE"/>
        </w:rPr>
      </w:r>
      <w:r>
        <w:rPr>
          <w:rtl/>
          <w:cs/>
          <w:lang w:val="ar_AE" w:bidi="ar_AE"/>
        </w:rPr>
        <w:t>هذا المقطع هو ختام شرائع الرب المُتَعَلِّقَة بواجبات الكهنوت والتنظيم الديني لبني إسرائيل. لقد أعطى الرب موسى شرائع وتعليمات كثيرة بشأن سبط اللاويّين الذين سيكونون كهنة الرب. والآن، يعطي الرب موسى تعليمات أخيرة خاصة بهارون وأبناء هارون. سيكون على هارون وأبنائه واجب ومسؤولية إعلان بركة الرب على بني إسرائيل. ويطلب الرب من موسى أن يُخبر هارون وبنيه أن هذه هي الطريقة التي يُباركون بها بني إسرائيل.</w:t>
      </w:r>
    </w:p>
    <w:p>
      <w:pPr>
        <w:bidi/>
      </w:pPr>
      <w:r>
        <w:rPr>
          <w:rtl/>
          <w:cs/>
          <w:lang w:val="ar_AE" w:bidi="ar_AE"/>
        </w:rPr>
      </w:r>
      <w:r>
        <w:rPr>
          <w:rtl/>
          <w:cs/>
          <w:lang w:val="ar_AE" w:bidi="ar_AE"/>
        </w:rPr>
        <w:t>ويعطي الرب هارون وبنيه الكلمات المُحددة التي يجب قولها، والطريقة التي يجب أن يقولوها بها. وتأتي البركة في شكل قصيدة أو لغة خاصة تُظهر أهمية شيء ما وعاطفته. ويقول بعض الناس إن البركة هي مثل الصلاة التي يصلي فيها هارون وبنوه من أجل أن يفعل الرب الأشياء المذكورة في البركة. بينما يقول آخرون إن البركة هي إعلان عن بركة الرب التي تصبح حقيقية (تتحقق) عندما ينطق هارون أو بنوه بهذا الإعلان. من المهم أن تفهموا أن هذه الكلمات ليست كلمات سحرية. فعلى الرغم من أن الكهنة كانوا يتكلِّمون بالبركة، إلا أن الرب وحده هو الذي يستطيع أن يفعل ما تقوله البركة.</w:t>
      </w:r>
    </w:p>
    <w:p>
      <w:pPr>
        <w:bidi/>
      </w:pPr>
      <w:r>
        <w:rPr>
          <w:rtl/>
          <w:cs/>
          <w:lang w:val="ar_AE" w:bidi="ar_AE"/>
        </w:rPr>
      </w:r>
      <w:r>
        <w:rPr>
          <w:rtl/>
          <w:cs/>
          <w:lang w:val="ar_AE" w:bidi="ar_AE"/>
        </w:rPr>
        <w:t>تتكون القصيدة من ثلاثة أجزاء. في الجزء الأول، على الكهنة أن يقولوا إن الرب يبارك شعبه ويحفظهم، أو يحرسهم. بركة الرب تجاه بني إسرائيل، أو عليهم، تعني أن الرب راضٍ عن شعبه وأنه سيفعل أشياءً صالحة لشعبه. وتُعلن بركة الرب أن الرب له علاقة جيدة مع شعبه، وهو في سلام معهم، ويهتم بهم بمحبة. وتُعلن البركة أن الرب يحفظ شعبه، أو يحرسهم. ويحمي الرب شعبه من الخطر ويعتني بهم.</w:t>
      </w:r>
    </w:p>
    <w:p>
      <w:pPr>
        <w:bidi/>
      </w:pPr>
      <w:r>
        <w:rPr>
          <w:rtl/>
          <w:cs/>
          <w:lang w:val="ar_AE" w:bidi="ar_AE"/>
        </w:rPr>
      </w:r>
      <w:r>
        <w:rPr>
          <w:rtl/>
          <w:cs/>
          <w:lang w:val="ar_AE" w:bidi="ar_AE"/>
        </w:rPr>
        <w:t>ثم يُعطي الرب لشعبه صورة قوية عن لطفه ورحمته تجاههم. إن كلمات البركة التي تصف وجه الرب المُضيء المتجه نحو شعبه تشبه أبًا سعيدًا مسرورًا بطفله. سيكون الرب رحيمًا مع شعبه ويعطيهم عطايا صالحة لا يستحقونها لأن الرب يحب شعبه.</w:t>
      </w:r>
    </w:p>
    <w:p>
      <w:pPr>
        <w:bidi/>
      </w:pPr>
      <w:r>
        <w:rPr>
          <w:rtl/>
          <w:cs/>
          <w:lang w:val="ar_AE" w:bidi="ar_AE"/>
        </w:rPr>
      </w:r>
      <w:r>
        <w:rPr>
          <w:rtl/>
          <w:cs/>
          <w:lang w:val="ar_AE" w:bidi="ar_AE"/>
        </w:rPr>
        <w:t>توقفوا هنا وناقشوا هذا السؤال معًا كمجموعة: كيف تَصِفون شخصًا يحب شخصًا آخر حبًا عميقًا ويرضى عنه؟ وكيف تَصِفون الطريقة التي ينظر بها شخص ما إلى شخص يحبه؟ أوقفوا سماع هذا التسجيل الصوتي هنا.</w:t>
      </w:r>
    </w:p>
    <w:p>
      <w:pPr>
        <w:bidi/>
      </w:pPr>
      <w:r>
        <w:rPr>
          <w:rtl/>
          <w:cs/>
          <w:lang w:val="ar_AE" w:bidi="ar_AE"/>
        </w:rPr>
      </w:r>
      <w:r>
        <w:rPr>
          <w:rtl/>
          <w:cs/>
          <w:lang w:val="ar_AE" w:bidi="ar_AE"/>
        </w:rPr>
        <w:t xml:space="preserve">إن رحمة، أو إحسان، الرب تعني سلوكه بالشفقة واللطف تجاه الأشخاص الذين ليس لديهم سبب أو استحقاق لطلب لطفه أو المطالبة به. فالرب ليس رحيمًا مع شعبه لمجرد أنهم يفعلون شيئًا من أجله، بل لأنه يريد أن يعطي شعبه عطايا صالحة. ويأتي إحسان الرب من شخصيته المُحسِنة، لأن هذا هو نوع (جوهر) الإله الذي يكونه الرب يهوه. </w:t>
      </w:r>
    </w:p>
    <w:p>
      <w:pPr>
        <w:bidi/>
      </w:pPr>
      <w:r>
        <w:rPr>
          <w:rtl/>
          <w:cs/>
          <w:lang w:val="ar_AE" w:bidi="ar_AE"/>
        </w:rPr>
      </w:r>
      <w:r>
        <w:rPr>
          <w:rtl/>
          <w:cs/>
          <w:lang w:val="ar_AE" w:bidi="ar_AE"/>
        </w:rPr>
        <w:t>توقفوا هنا وناقشوا هذا السؤال معًا كمجموعة: احكوا قصة عن وقت فعل فيه شخص ما شيئًا صالحًا لشخص ما لم يكن يستحق ذلك. ما هي الكلمات التي تستخدمونها لوصف الشخص الذي فعل الشيء الصالح؟ أوقفوا سماع هذا التسجيل الصوتي هنا.</w:t>
      </w:r>
    </w:p>
    <w:p>
      <w:pPr>
        <w:bidi/>
      </w:pPr>
      <w:r>
        <w:rPr>
          <w:rtl/>
          <w:cs/>
          <w:lang w:val="ar_AE" w:bidi="ar_AE"/>
        </w:rPr>
      </w:r>
      <w:r>
        <w:rPr>
          <w:rtl/>
          <w:cs/>
          <w:lang w:val="ar_AE" w:bidi="ar_AE"/>
        </w:rPr>
        <w:t>ويقول الجزء الثالث من البركة إن الرب يرفع وجهه على شعبه أو نحوه، ويمنحهم سلامًا. يُستخدم نفس النوع من اللغة البشرية مرة أخرى هنا لوصف يهوه. ونقيض أن يرفع الرب وجهه على شخصٍ ما، هو أن يحجب الرب وجهه عن شخصٍ ما. وعندما يحجب الرب وجهه، فإن هذا يعني أنه غاضب وغير راضٍ عن شعبه. لكن عندما يرفع الرب وجهه على شعبه، فإن هذا يعني أنه ينظر إليهم بإحسان لأنه راضٍ عن شعبه.</w:t>
      </w:r>
    </w:p>
    <w:p>
      <w:pPr>
        <w:bidi/>
      </w:pPr>
      <w:r>
        <w:rPr>
          <w:rtl/>
          <w:cs/>
          <w:lang w:val="ar_AE" w:bidi="ar_AE"/>
        </w:rPr>
      </w:r>
      <w:r>
        <w:rPr>
          <w:rtl/>
          <w:cs/>
          <w:lang w:val="ar_AE" w:bidi="ar_AE"/>
        </w:rPr>
        <w:t>توقفوا هنا وناقشوا هذا السؤال معًا كمجموعة: احكوا قصة عن شخص كان غاضبًا من شخص آخر ثم أصبح سعيدًا ومسرورًا بالشخص الآخر. كيف وصفتم الشخص عندما كان هو، أو هي، غاضبًا؟ ثم كيف وصفتم الشخص عندما كان هو، أو هي، راضيًا عن الشخص الآخر؟ أوقفوا سماع هذا التسجيل الصوتي هنا.</w:t>
      </w:r>
    </w:p>
    <w:p>
      <w:pPr>
        <w:bidi/>
      </w:pPr>
      <w:r>
        <w:rPr>
          <w:rtl/>
          <w:cs/>
          <w:lang w:val="ar_AE" w:bidi="ar_AE"/>
        </w:rPr>
      </w:r>
      <w:r>
        <w:rPr>
          <w:rtl/>
          <w:cs/>
          <w:lang w:val="ar_AE" w:bidi="ar_AE"/>
        </w:rPr>
        <w:t>في هذا الجزء من البركة، يَعِد الرب بأن يمنح الشعب، أو يؤسس لهم، سلامًا. وهذا النوع من السلام هو حياة ممتلئة وكاملة. وعندما يتمتع الشخص بهذا النوع من السلام مع الله، فإنه يكون لديه كل ما يحتاجه ليعيش وفقًا لقصد الرب. والرب لا "يعطي" هذه الحياة الكاملة فحسب؛ بل الرب يضع، أو يؤسس، هذا النوع من حياة السلام لشعبه بحيث لا تنتهي. وهذه هي نهاية قصيدة البركة.</w:t>
      </w:r>
    </w:p>
    <w:p>
      <w:pPr>
        <w:bidi/>
      </w:pPr>
      <w:r>
        <w:rPr>
          <w:rtl/>
          <w:cs/>
          <w:lang w:val="ar_AE" w:bidi="ar_AE"/>
        </w:rPr>
      </w:r>
      <w:r>
        <w:rPr>
          <w:rtl/>
          <w:cs/>
          <w:lang w:val="ar_AE" w:bidi="ar_AE"/>
        </w:rPr>
        <w:t>وقد ذكر الرب (يهوه) اسمه على شعبه عدة مرات في هذه القصيدة. والآن يشرح الرب أنه من خلال هذه الكلمات، سيَضع هارون وبنوه اسم الرب على بني إسرائيل. فمن خلال القيام بهذا، يُخصص هارون وبنوه بني إسرائيل كمجموعة بشرية تنتمي إلى الرب ويكونون هم موضِع اهتمامه. وبركة يهوه تُميز بني إسرائيل بأنهم شعب يهوه الخاص والمحبوب الذين يعيشون مع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6 : 22 - 27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يأمر الرب موسى أن يقول لهارون وبنيه أن عليهم أن يباركوا شعب إسرائيل ببركة معينة.</w:t>
      </w:r>
    </w:p>
    <w:p>
      <w:pPr>
        <w:bidi/>
      </w:pPr>
      <w:r>
        <w:rPr>
          <w:rtl/>
          <w:cs/>
          <w:lang w:val="ar_AE" w:bidi="ar_AE"/>
        </w:rPr>
      </w:r>
      <w:r>
        <w:rPr>
          <w:b/>
          <w:rtl/>
          <w:cs/>
          <w:lang w:val="ar_AE" w:bidi="ar_AE"/>
        </w:rPr>
        <w:t>في المشهد الثاني:</w:t>
      </w:r>
      <w:r>
        <w:rPr>
          <w:rtl/>
          <w:cs/>
          <w:lang w:val="ar_AE" w:bidi="ar_AE"/>
        </w:rPr>
        <w:t xml:space="preserve"> يعطي الرب موسى البركة التي يجب على هارون وبنيه أن يقولوها لشعب إسرائيل.</w:t>
      </w:r>
    </w:p>
    <w:p>
      <w:pPr>
        <w:bidi/>
      </w:pPr>
      <w:r>
        <w:rPr>
          <w:rtl/>
          <w:cs/>
          <w:lang w:val="ar_AE" w:bidi="ar_AE"/>
        </w:rPr>
      </w:r>
      <w:r>
        <w:rPr>
          <w:b/>
          <w:rtl/>
          <w:cs/>
          <w:lang w:val="ar_AE" w:bidi="ar_AE"/>
        </w:rPr>
        <w:t>في المشهد الثالث:</w:t>
      </w:r>
      <w:r>
        <w:rPr>
          <w:rtl/>
          <w:cs/>
          <w:lang w:val="ar_AE" w:bidi="ar_AE"/>
        </w:rPr>
        <w:t xml:space="preserve"> يُخبر الرب موسى الغرض من البركة ويؤكد أنه، الرب، سيبارك شعب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لاحظوا أن الرب كان يتحدث إلى موسى طوال الوقت، وأن بركة الرب يجب أن تُعلن على الشعب من قِبَل هارون الكاهن وبنيه، والبركة نفسها في شكل قصيدة للتأكيد وإظهار العاطفة الشديدة.</w:t>
      </w:r>
    </w:p>
    <w:p>
      <w:pPr>
        <w:bidi/>
      </w:pPr>
      <w:r>
        <w:rPr>
          <w:rtl/>
          <w:cs/>
          <w:lang w:val="ar_AE" w:bidi="ar_AE"/>
        </w:rPr>
      </w:r>
      <w:r>
        <w:rPr>
          <w:rtl/>
          <w:cs/>
          <w:lang w:val="ar_AE" w:bidi="ar_AE"/>
        </w:rPr>
        <w:t>في المشهد الأول، يبدأ المقطع بالرب وهو يتكلم مع موسى ويوجِّهه. فيطلب الرب من موسى أن يُخبر هارون وبنيه أن هذه هي الطريقة التي يُباركون بها بني إسرائيل. من المهم توضيح أن مهمة إعلان بركة يهوه للشعب هي لهارون وبني هارون. ونعلم من مقاطع أخرى في الكتاب المُقدَّس أن هارون أو بنيه كانوا يؤدون البركة عن طريق رفع أيديهم. وكانت البركة تُقال عادةً بعد تقديمهم ذبائح ليهوه عن أنفسهم وعن شعب إسرائيل.</w:t>
      </w:r>
    </w:p>
    <w:p>
      <w:pPr>
        <w:bidi/>
      </w:pPr>
      <w:r>
        <w:rPr>
          <w:rtl/>
          <w:cs/>
          <w:lang w:val="ar_AE" w:bidi="ar_AE"/>
        </w:rPr>
      </w:r>
      <w:r>
        <w:rPr>
          <w:rtl/>
          <w:cs/>
          <w:lang w:val="ar_AE" w:bidi="ar_AE"/>
        </w:rPr>
        <w:t>في المشهد الثاني، يعطي الرب الكلمات المحددة التي يجب على هارون وبنيه أن يقولوها في البركة. كان عليهم أن يقولوا:</w:t>
      </w:r>
    </w:p>
    <w:p>
      <w:pPr>
        <w:bidi/>
      </w:pPr>
      <w:r>
        <w:rPr>
          <w:rtl/>
          <w:cs/>
          <w:lang w:val="ar_AE" w:bidi="ar_AE"/>
        </w:rPr>
      </w:r>
      <w:r>
        <w:rPr>
          <w:rtl/>
          <w:cs/>
          <w:lang w:val="ar_AE" w:bidi="ar_AE"/>
        </w:rPr>
        <w:t>يُباركك الرب (يهوه) ويحرسك.</w:t>
      </w:r>
    </w:p>
    <w:p>
      <w:pPr>
        <w:bidi/>
      </w:pPr>
      <w:r>
        <w:rPr>
          <w:rtl/>
          <w:cs/>
          <w:lang w:val="ar_AE" w:bidi="ar_AE"/>
        </w:rPr>
      </w:r>
      <w:r>
        <w:rPr>
          <w:rtl/>
          <w:cs/>
          <w:lang w:val="ar_AE" w:bidi="ar_AE"/>
        </w:rPr>
        <w:t>يُضيء الرب (يهوه) بوجهه عليك ويرحمك (يكون مُحسنًا لك).</w:t>
      </w:r>
    </w:p>
    <w:p>
      <w:pPr>
        <w:bidi/>
      </w:pPr>
      <w:r>
        <w:rPr>
          <w:rtl/>
          <w:cs/>
          <w:lang w:val="ar_AE" w:bidi="ar_AE"/>
        </w:rPr>
      </w:r>
      <w:r>
        <w:rPr>
          <w:rtl/>
          <w:cs/>
          <w:lang w:val="ar_AE" w:bidi="ar_AE"/>
        </w:rPr>
        <w:t xml:space="preserve">يرفع الرب (يهوه) وجهه عليك ويمنحك سلامًا. </w:t>
      </w:r>
    </w:p>
    <w:p>
      <w:pPr>
        <w:bidi/>
      </w:pPr>
      <w:r>
        <w:rPr>
          <w:rtl/>
          <w:cs/>
          <w:lang w:val="ar_AE" w:bidi="ar_AE"/>
        </w:rPr>
      </w:r>
      <w:r>
        <w:rPr>
          <w:rtl/>
          <w:cs/>
          <w:lang w:val="ar_AE" w:bidi="ar_AE"/>
        </w:rPr>
        <w:t>من المهم أن يُذكر اسم الرب (يهوه) في كل جزء من قصيدة البركة. ومن المهم أن تتذكروا أن هذه البركة كانت تُحفظ وتُتلى بنفس الطريقة في كل مرة يبارك فيها هارون أو بنوه الشعب. كذلك من المهم أن تتم ترجمة صيغة هذه البركة بطريقة توصلها وتنقلها بقوة وتأثير في لغتكم.</w:t>
      </w:r>
    </w:p>
    <w:p>
      <w:pPr>
        <w:bidi/>
      </w:pPr>
      <w:r>
        <w:rPr>
          <w:rtl/>
          <w:cs/>
          <w:lang w:val="ar_AE" w:bidi="ar_AE"/>
        </w:rPr>
      </w:r>
      <w:r>
        <w:rPr>
          <w:rtl/>
          <w:cs/>
          <w:lang w:val="ar_AE" w:bidi="ar_AE"/>
        </w:rPr>
        <w:t>تتكون هذه البركة من ثلاثة أجزاء. وكل جزء أقوى وأكثر عاطفية من الجزء الذي قبله. ويُذكر الاسم الشخصي لله، الرب (يهوه)، ثلاث مرات في القصيدة، مرة واحدة في كل سطر. في اللغة الأصلية، يستخدم الشعر تعبيرات خاصة ويصف صورًا بليغة للتواصل بشكل أقوى وأكثر حيوية.</w:t>
      </w:r>
    </w:p>
    <w:p>
      <w:pPr>
        <w:bidi/>
      </w:pPr>
      <w:r>
        <w:rPr>
          <w:rtl/>
          <w:cs/>
          <w:lang w:val="ar_AE" w:bidi="ar_AE"/>
        </w:rPr>
      </w:r>
      <w:r>
        <w:rPr>
          <w:rtl/>
          <w:cs/>
          <w:lang w:val="ar_AE" w:bidi="ar_AE"/>
        </w:rPr>
        <w:t>توقفوا هنا وناقشوا هذا السؤال معًا كمجموعة: اطلبوا من شخص من مجموعتكم أن يقول قصيدة أو يُغني أغنية. ما نوع اللغة الخاصة التي تستخدمونها لقول شيء مهم أو عاطفي؟ ومتى تلقون هذه القصائد أو الأغاني؟ ومن يقولها؟ كيف تُعَبِّرون عن شيء ذي معنى عميق بطريقة جميلة؟ أوقفوا سماع هذا التسجيل الصوتي هنا.</w:t>
      </w:r>
    </w:p>
    <w:p>
      <w:pPr>
        <w:bidi/>
      </w:pPr>
      <w:r>
        <w:rPr>
          <w:rtl/>
          <w:cs/>
          <w:lang w:val="ar_AE" w:bidi="ar_AE"/>
        </w:rPr>
      </w:r>
      <w:r>
        <w:rPr>
          <w:rtl/>
          <w:cs/>
          <w:lang w:val="ar_AE" w:bidi="ar_AE"/>
        </w:rPr>
        <w:t>في كل جزء من القصيدة، تستخدم الكلمة أو العبارة الأولى لغة خاصة لإعطاء الشعب صورة لبركة الرب. وتشرح الكلمة أو العبارة الثانية معنى اللغة الخاصة وتذكر على وجه التحديد ما الذي كان سيفعله الرب. على سبيل المثال، يبارك الرب شعبه، ويظهر لهم تلك البركة عندما يحفظهم أو يحرسهم. يُضيء الرب وجهه على شعبه، ويُظهر لهم وجهه المضيء عندما يكون رحيمًا ومُحسِنًا عليهم. يرفع الرب وجهه على شعبه، ويظهر وجهه الذي رُفِع عليهم عندما يمنح ويُؤسس سلامًا معهم.</w:t>
      </w:r>
    </w:p>
    <w:p>
      <w:pPr>
        <w:bidi/>
      </w:pPr>
      <w:r>
        <w:rPr>
          <w:rtl/>
          <w:cs/>
          <w:lang w:val="ar_AE" w:bidi="ar_AE"/>
        </w:rPr>
      </w:r>
      <w:r>
        <w:rPr>
          <w:rtl/>
          <w:cs/>
          <w:lang w:val="ar_AE" w:bidi="ar_AE"/>
        </w:rPr>
        <w:t>ويكرر الرب (يهوه) اسمه في كل أجزاء البركة لأن الرب يضع اسمه على شعبه. يجب أن تتأكدوا من تضمين هذا التكرار في ترجمتكم.</w:t>
      </w:r>
    </w:p>
    <w:p>
      <w:pPr>
        <w:bidi/>
      </w:pPr>
      <w:r>
        <w:rPr>
          <w:rtl/>
          <w:cs/>
          <w:lang w:val="ar_AE" w:bidi="ar_AE"/>
        </w:rPr>
      </w:r>
      <w:r>
        <w:rPr>
          <w:rtl/>
          <w:cs/>
          <w:lang w:val="ar_AE" w:bidi="ar_AE"/>
        </w:rPr>
        <w:t>يتحدث الرب مرتين في هذه القصيدة عن محبته وإحسانه تجاه شعب الرب باستخدام لغة خاصة عن وجه الرب. فوجه الرب المُضيء يُظهر محبته ولطفه. قد تقول بعض الترجمات أن الرب يبتسم أو يظهر المحبة واللطف بدلًا من استخدام اللغة عن وجه الرب. وعندما يرفع الرب وجهه على شعبه فإن هذا يُظهر أنه في سلام مع شعبه وأنه راضٍ عنهم.</w:t>
      </w:r>
    </w:p>
    <w:p>
      <w:pPr>
        <w:bidi/>
      </w:pPr>
      <w:r>
        <w:rPr>
          <w:rtl/>
          <w:cs/>
          <w:lang w:val="ar_AE" w:bidi="ar_AE"/>
        </w:rPr>
      </w:r>
      <w:r>
        <w:rPr>
          <w:rtl/>
          <w:cs/>
          <w:lang w:val="ar_AE" w:bidi="ar_AE"/>
        </w:rPr>
        <w:t>توقفوا هنا وناقشوا معًا كمجموعة العبارات "يضيء الرب بوجهه" و"يَرفع الرب وجهه". كيف ستترجمون هذه العبارات بطريقة قوية في لغتكم؟ أوقفوا سماع هذا التسجيل الصوتي هنا.</w:t>
      </w:r>
    </w:p>
    <w:p>
      <w:pPr>
        <w:bidi/>
      </w:pPr>
      <w:r>
        <w:rPr>
          <w:rtl/>
          <w:cs/>
          <w:lang w:val="ar_AE" w:bidi="ar_AE"/>
        </w:rPr>
      </w:r>
      <w:r>
        <w:rPr>
          <w:rtl/>
          <w:cs/>
          <w:lang w:val="ar_AE" w:bidi="ar_AE"/>
        </w:rPr>
        <w:t>في المشهد الثالث، ينهي الرب تعليماته بتلخيص للبركة. ويقول الرب لموسى أنهم، أي هارون وبنيه، سيضعون اسم الرب على شعب إسرائيل، وهو، الرب، سوف يباركهم. من المهم أن تلاحظوا أن هذا ليس جزءًا من قصيدة البركة. في هذا الجزء، يُوجِّه الرب موسى عما يفعله هارون وبنوه من خلال إعطاء البركة. فإن هارون وبنيه كانوا يضعون اسم الرب على شعب إسرائيل ويوصلون لهم بركة الرب. فالبركة لا تأتي من هارون وبنيه أو من موسى. وفي نهاية هذا المقطع، يؤكد الرب أن الرب (يهوه) هو الشخص الذي سيبارك شعبه. وقد كان هارون وبنوه يتكلمون فقط نيابة عن الرب.</w:t>
      </w:r>
    </w:p>
    <w:p>
      <w:pPr>
        <w:bidi/>
      </w:pPr>
      <w:r>
        <w:rPr>
          <w:rtl/>
          <w:cs/>
          <w:lang w:val="ar_AE" w:bidi="ar_AE"/>
        </w:rPr>
      </w:r>
      <w:r>
        <w:rPr>
          <w:rtl/>
          <w:cs/>
          <w:lang w:val="ar_AE" w:bidi="ar_AE"/>
        </w:rPr>
        <w:t>الآن، على المجموعة تصوير أحداث المقطع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6 : 22 - 27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يبدأ المقطع بتعليمات الرب لموسى. فيطلب الرب من موسى أن يُخبر هارون وبنيه أن هذه هي الطريقة التي يُباركون بها بني إسرائيل.</w:t>
      </w:r>
    </w:p>
    <w:p>
      <w:pPr>
        <w:bidi/>
      </w:pPr>
      <w:r>
        <w:rPr>
          <w:rtl/>
          <w:cs/>
          <w:lang w:val="ar_AE" w:bidi="ar_AE"/>
        </w:rPr>
      </w:r>
      <w:r>
        <w:rPr>
          <w:rtl/>
          <w:cs/>
          <w:lang w:val="ar_AE" w:bidi="ar_AE"/>
        </w:rPr>
        <w:t>في المشهد الثاني، يُعطي الرب الكلمات المحددة التي يجب على الكهنة أن يقولوها من أجل البركة: على الكهنة أن يقولوا إن الرب يبارك بني إسرائيل ويحرسهم، أو يحميهم؛ وعلى الكهنة أن يقولوا إن الرب يَجعل، أو يتسبب في أن يُضيء وجهه على شعبه، وهو سيكون رحيمًا، أو مُحسنًا، بهم. وعلى الكهنة أن يقولوا إن الرب يرفع وجهه نحو شعبه ويمنحهم سلامًا.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بني إسرائيل: "بماذا تشعر أو بماذا تفكّر؟" قد يجيب الشخص بعبارات مثل: "نحن نشعر بالتعزية والتشجيع من رعاية الرب وإحسانه لنا"، أو، "أشعر بسلام لأنني أعرف أن الرب يباركنا"، أو، "إننا مغمورون بالامتنان والتسبيح على محبة الرب ونعمته وإخلاصه لنا من خلال بركته لنا بهذه الطريقة".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الثالث، ينهي الرب تعليماته بتلخيص للبركة. وهو يُوَجِّه موسى بأن هذه هي الطريقة التي سيضعون بها، أي هارون وبنيه، اسم الرب على شعب إسرائيل، وهو، أي الرب، سيبارك شعب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بالتشجيع أن الرب سيعتني دائمًا ببني إسرائيل"، أو، "أنا مندهش أن الرب سيباركنا بهذه الطريقة"، أو، "أُسبح الرب على بركاته لنا، وعلى كونه رحيمًا وأمينًا لشعبه".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6 : 22 - 27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تبدأ القصة بكلام </w:t>
      </w:r>
      <w:r>
        <w:rPr>
          <w:b/>
          <w:rtl/>
          <w:cs/>
          <w:lang w:val="ar_AE" w:bidi="ar_AE"/>
        </w:rPr>
        <w:t>الرب (يهوه)</w:t>
      </w:r>
      <w:r>
        <w:rPr>
          <w:rtl/>
          <w:cs/>
          <w:lang w:val="ar_AE" w:bidi="ar_AE"/>
        </w:rPr>
        <w:t xml:space="preserve"> إلى موسى. في جميع أنحاء هذا المقطع، تستخدم اللغة الأصلية الاسم العَلَم لله، الرب (يهوه). استخدموا الكلمة أو العبارة نفسها التي استخدمتموها في المقاطع السابقة للإشارة إلى كلمة الرب (يهوه). ولمزيد من المعلومات حول مصطلح </w:t>
      </w:r>
      <w:r>
        <w:rPr>
          <w:rtl/>
          <w:cs/>
          <w:lang w:val="ar_AE" w:bidi="ar_AE"/>
        </w:rPr>
        <w:t>الرب (يهوه)</w:t>
      </w:r>
      <w:r>
        <w:rPr>
          <w:rtl/>
          <w:cs/>
          <w:lang w:val="ar_AE" w:bidi="ar_AE"/>
        </w:rPr>
        <w:t>، ارجعوا إلى قاموس الكلمات الرئيسية.</w:t>
      </w:r>
    </w:p>
    <w:p>
      <w:pPr>
        <w:bidi/>
      </w:pPr>
      <w:r>
        <w:rPr>
          <w:rtl/>
          <w:cs/>
          <w:lang w:val="ar_AE" w:bidi="ar_AE"/>
        </w:rPr>
      </w:r>
      <w:r>
        <w:rPr>
          <w:rtl/>
          <w:cs/>
          <w:lang w:val="ar_AE" w:bidi="ar_AE"/>
        </w:rPr>
        <w:t xml:space="preserve">يقول الرب لموسى أن يأمر هارون وبنيه أن يباركوا </w:t>
      </w:r>
      <w:r>
        <w:rPr>
          <w:b/>
          <w:rtl/>
          <w:cs/>
          <w:lang w:val="ar_AE" w:bidi="ar_AE"/>
        </w:rPr>
        <w:t>بني إسرائيل</w:t>
      </w:r>
      <w:r>
        <w:rPr>
          <w:rtl/>
          <w:cs/>
          <w:lang w:val="ar_AE" w:bidi="ar_AE"/>
        </w:rPr>
        <w:t xml:space="preserve"> بهذه الطريقة. ويُشير تعبير بني إسرائيل، أو أبناء إسرائيل، إلى الأشخاص الذين هم من نسل </w:t>
      </w:r>
      <w:r>
        <w:rPr>
          <w:rtl/>
          <w:cs/>
          <w:lang w:val="ar_AE" w:bidi="ar_AE"/>
        </w:rPr>
        <w:t>إبراهيم</w:t>
      </w:r>
      <w:r>
        <w:rPr>
          <w:rtl/>
          <w:cs/>
          <w:lang w:val="ar_AE" w:bidi="ar_AE"/>
        </w:rPr>
        <w:t xml:space="preserve">. استخدموا نفس الكلمة أو العبارة لتعبير بني إسرائيل كما استخدمتموها في المقاطع السابقة. لمزيد من المعلومات عن تعبير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يطلب الرب من موسى أن يُخبر هارون وبنيه أن هذه هي الطريقة التي يُباركون بها بني إسرائيل. عندما يبارك الرب شخصًا أو مجتمعًا، فإنه يقول إنه راضٍ عنهم وأنه في سلام معهم. وكثيرًا ما يَعِد الرب بأن يفعل أشياء طيبة لبني إسرائيل، وأن يحبهم، ويعتني بهم بطريقة خاصة.</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يبارك</w:t>
      </w:r>
      <w:r>
        <w:rPr>
          <w:rtl/>
          <w:cs/>
          <w:lang w:val="ar_AE" w:bidi="ar_AE"/>
        </w:rPr>
        <w:t xml:space="preserve">. وراجعوا قاموس الكلمات الرئيسية للحصول على مزيد من المعلومات عن كلمة </w:t>
      </w:r>
      <w:r>
        <w:rPr>
          <w:rtl/>
          <w:cs/>
          <w:lang w:val="ar_AE" w:bidi="ar_AE"/>
        </w:rPr>
        <w:t>يبارك.</w:t>
      </w:r>
      <w:r>
        <w:rPr>
          <w:rtl/>
          <w:cs/>
          <w:lang w:val="ar_AE" w:bidi="ar_AE"/>
        </w:rPr>
        <w:t xml:space="preserve"> إذا كنتم قد ترجمتم هذه الكلمة فعلًا في سِفر آخر من الكتاب المُقدَّس، استخدموا الكلمة ذاتها التي استخدمتموها هناك. استخدموا الكلمة نفسها للإشارة إلى كلمة يبارك في جميع أنحاء هذا المقطع. أوقفوا سماع هذا التسجيل الصوتي هنا.</w:t>
      </w:r>
    </w:p>
    <w:p>
      <w:pPr>
        <w:bidi/>
      </w:pPr>
      <w:r>
        <w:rPr>
          <w:rtl/>
          <w:cs/>
          <w:lang w:val="ar_AE" w:bidi="ar_AE"/>
        </w:rPr>
      </w:r>
      <w:r>
        <w:rPr>
          <w:rtl/>
          <w:cs/>
          <w:lang w:val="ar_AE" w:bidi="ar_AE"/>
        </w:rPr>
        <w:t>عندما يبارك هارون وبنوه شعب إسرائيل، يجب على هارون وبنيه أن يقولوا إن الرب يبارك بني إسرائيل ويحرسهم، أو يحميهم. ثم يقولون إن الرب يُضيء بوجهه على شعبه وأنه سيكون رحيمًا معهم.</w:t>
      </w:r>
    </w:p>
    <w:p>
      <w:pPr>
        <w:bidi/>
      </w:pPr>
      <w:r>
        <w:rPr>
          <w:rtl/>
          <w:cs/>
          <w:lang w:val="ar_AE" w:bidi="ar_AE"/>
        </w:rPr>
      </w:r>
      <w:r>
        <w:rPr>
          <w:rtl/>
          <w:cs/>
          <w:lang w:val="ar_AE" w:bidi="ar_AE"/>
        </w:rPr>
        <w:t xml:space="preserve">عندما يكون الرب </w:t>
      </w:r>
      <w:r>
        <w:rPr>
          <w:b/>
          <w:rtl/>
          <w:cs/>
          <w:lang w:val="ar_AE" w:bidi="ar_AE"/>
        </w:rPr>
        <w:t>رحيمًا (مُحسِنًا)</w:t>
      </w:r>
      <w:r>
        <w:rPr>
          <w:rtl/>
          <w:cs/>
          <w:lang w:val="ar_AE" w:bidi="ar_AE"/>
        </w:rPr>
        <w:t>، فإنه يعطي شعبه إحسانًا أو يُظهر نعمة لهم. عندما يُظهِر لنا شخص ما نعمة، أو إحسانًا، فإنه يفعل لنا شيئًا صالحًا، أو يعطينا شيئًا صالحًا لا نستحقه. يُظهر الله، الذي اسمه الرب (يهوه)، نعمة للناس عندما يغفر لهم خطاياهم ويجعلهم أولاده. فالبشر يستحقون أن ينفصلوا ويُبعَدوا عن الله بسبب عصيانهم، لكن الله يحب البشر كثيرًا لدرجة أنه يريد أن يغفر لهم. لذلك فإن الله يفعل شيئًا صالحًا للبشر وهو الأمر الذي لا يستحقونه: إنه يغفر لهم. وهذه هي النعمة. قد تقول بعض الترجمات الإنجليزية إن الرب سيُظهر لطفًا أو أنه يكون رحيمًا. من المهم أن تترجم هذا الجزء بطريقة تعني أن الرب يتصرف برحمة أو لطف تجاه الأشخاص الذين لا يستحقون، أو ليس لديهم الحق في المطالبة بلطفه.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مُحسن (رحيم)</w:t>
      </w:r>
      <w:r>
        <w:rPr>
          <w:rtl/>
          <w:cs/>
          <w:lang w:val="ar_AE" w:bidi="ar_AE"/>
        </w:rPr>
        <w:t xml:space="preserve">. انظروا مصطلح </w:t>
      </w:r>
      <w:r>
        <w:rPr>
          <w:rtl/>
          <w:cs/>
          <w:lang w:val="ar_AE" w:bidi="ar_AE"/>
        </w:rPr>
        <w:t>نعمة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في الجزء الثالث من البركة، يجب على هارون وبنيه أن يقولوا إن الرب يرفع وجهه على شعب الرب، أو نحوهم، ويمنحهم </w:t>
      </w:r>
      <w:r>
        <w:rPr>
          <w:b/>
          <w:rtl/>
          <w:cs/>
          <w:lang w:val="ar_AE" w:bidi="ar_AE"/>
        </w:rPr>
        <w:t>سلامًا</w:t>
      </w:r>
      <w:r>
        <w:rPr>
          <w:rtl/>
          <w:cs/>
          <w:lang w:val="ar_AE" w:bidi="ar_AE"/>
        </w:rPr>
        <w:t>.</w:t>
      </w:r>
    </w:p>
    <w:p>
      <w:pPr>
        <w:bidi/>
      </w:pPr>
      <w:r>
        <w:rPr>
          <w:rtl/>
          <w:cs/>
          <w:lang w:val="ar_AE" w:bidi="ar_AE"/>
        </w:rPr>
      </w:r>
      <w:r>
        <w:rPr>
          <w:rtl/>
          <w:cs/>
          <w:lang w:val="ar_AE" w:bidi="ar_AE"/>
        </w:rPr>
        <w:t xml:space="preserve">الكلمة المترجمة إلى سلام لها معنى عميق في اللغة الأصلية. فالكلمة التي تُشير إلى السلام، تعني كُلًا من غياب الصراع وملء أو اكتمال الحياة. والسلام لا يعني فحسب عدم وجود حرب أو نزاع. لكنه يعني أيضًا أن الناس يعيشون معًا في وحدة ومحبة بعضهم بعضًا. </w:t>
      </w:r>
    </w:p>
    <w:p>
      <w:pPr>
        <w:bidi/>
      </w:pPr>
      <w:r>
        <w:rPr>
          <w:rtl/>
          <w:cs/>
          <w:lang w:val="ar_AE" w:bidi="ar_AE"/>
        </w:rPr>
      </w:r>
      <w:r>
        <w:rPr>
          <w:rtl/>
          <w:cs/>
          <w:lang w:val="ar_AE" w:bidi="ar_AE"/>
        </w:rPr>
        <w:t xml:space="preserve">توقفوا هنا وناقشوا معًا كمجموعة: ما الكلمة التي ستستخدمونها للإشارة إلى </w:t>
      </w:r>
      <w:r>
        <w:rPr>
          <w:b/>
          <w:rtl/>
          <w:cs/>
          <w:lang w:val="ar_AE" w:bidi="ar_AE"/>
        </w:rPr>
        <w:t>السلام</w:t>
      </w:r>
      <w:r>
        <w:rPr>
          <w:rtl/>
          <w:cs/>
          <w:lang w:val="ar_AE" w:bidi="ar_AE"/>
        </w:rPr>
        <w:t xml:space="preserve"> في ترجمتكم؟ وإذا كنتم قد ترجمتم هذه الكلمة في سِفر آخر من الكتاب المُقَدَّس، استخدموا نفس الكلمة هنا. ولمزيد من المعلومات عن </w:t>
      </w:r>
      <w:r>
        <w:rPr>
          <w:rtl/>
          <w:cs/>
          <w:lang w:val="ar_AE" w:bidi="ar_AE"/>
        </w:rPr>
        <w:t>السلام</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ينتهي المقطع بإخبار الرب موسى أنهم، أي هارون وبنيه، سيضعون اسم الرب على شعب إسرائيل. ويَعِد الرب أنه هو، أي الرب (يهوه)، سوف يبارك بني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7: 1–9 واحفظوه في قلوبكم.</w:t>
      </w:r>
    </w:p>
    <w:p>
      <w:pPr>
        <w:bidi/>
      </w:pPr>
      <w:r>
        <w:rPr>
          <w:rtl/>
          <w:cs/>
          <w:lang w:val="ar_AE" w:bidi="ar_AE"/>
        </w:rPr>
      </w:r>
      <w:r>
        <w:rPr>
          <w:rtl/>
          <w:cs/>
          <w:lang w:val="ar_AE" w:bidi="ar_AE"/>
        </w:rPr>
        <w:t>استمعوا إلى نسخة صوتية من سفر العدد 7: 1–9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العدد 7: 1–9 بأبسط ترجمة يمكن فهمها.</w:t>
      </w:r>
    </w:p>
    <w:p>
      <w:pPr>
        <w:bidi/>
      </w:pPr>
      <w:r>
        <w:rPr>
          <w:rtl/>
          <w:cs/>
          <w:lang w:val="ar_AE" w:bidi="ar_AE"/>
        </w:rPr>
      </w:r>
      <w:r>
        <w:rPr>
          <w:rtl/>
          <w:cs/>
          <w:lang w:val="ar_AE" w:bidi="ar_AE"/>
        </w:rPr>
        <w:t>يحدث هذا المقطع بعد أن انتهى موسى من إقامة خيمة الاجتماع بحسب التعليمات التي أعطاها له الرب. وكما تذكرون، فإن تعليمات صنع وإقامة خيمة الاجتماع وردت في سفر الخروج. ويقدّم هذا المقطع سردًا عن تكريس موسى لخيمة الاجتماع للرب، ثم تقديم رؤساء إسرائيل تقدماتٍ يسلّمها موسى للاويين.</w:t>
      </w:r>
    </w:p>
    <w:p>
      <w:pPr>
        <w:bidi/>
      </w:pPr>
      <w:r>
        <w:rPr>
          <w:rtl/>
          <w:cs/>
          <w:lang w:val="ar_AE" w:bidi="ar_AE"/>
        </w:rPr>
      </w:r>
      <w:r>
        <w:rPr>
          <w:rtl/>
          <w:cs/>
          <w:lang w:val="ar_AE" w:bidi="ar_AE"/>
        </w:rPr>
        <w:t xml:space="preserve">توقَّفوا هنا وانظروا كمجموعة إلى صورة </w:t>
      </w:r>
      <w:r>
        <w:rPr>
          <w:rtl/>
          <w:cs/>
          <w:lang w:val="ar_AE" w:bidi="ar_AE"/>
        </w:rPr>
        <w:t>المسكَن</w:t>
      </w:r>
      <w:r>
        <w:rPr>
          <w:rtl/>
          <w:cs/>
          <w:lang w:val="ar_AE" w:bidi="ar_AE"/>
        </w:rPr>
        <w:t xml:space="preserve"> (خيمة الاجتماع). أوقفوا سماع هذا التسجيل الصوتي هنا.</w:t>
      </w:r>
    </w:p>
    <w:p>
      <w:pPr>
        <w:bidi/>
      </w:pPr>
      <w:r>
        <w:rPr>
          <w:rtl/>
          <w:cs/>
          <w:lang w:val="ar_AE" w:bidi="ar_AE"/>
        </w:rPr>
      </w:r>
      <w:r>
        <w:rPr>
          <w:rtl/>
          <w:cs/>
          <w:lang w:val="ar_AE" w:bidi="ar_AE"/>
        </w:rPr>
        <w:t>لا يوضح هذا المقطع كم من الوقت استغرق موسى لإقامة خيمة الاجتماع أو متى حدث ذلك تحديدًا. لكننا نعلم من سفر الخروج أن موسى أقام خيمة الاجتماع في اليوم الأول من الشهر الأول في السنة الثانية. وهذا يعني أن بني إسرائيل كانوا قد خرجوا من مصر منذ أكثر من عام بقليل. وكان الرب يريد أن يقيم الشعب خيمة الاجتماع في بداية السنة ليكون ذلك مرتبطًا باحتفالهم ببداية العام. لقد أراد الرب أن ترتبط بداية السنة بعبادته. وكانت بداية السنة في زمن موسى تقع في شهري مارس أو أبريل. كان هذا الاحتفال يعبّر عن أهمية خيمة الاجتماع، وكيف أنها تمثل حضور يهوه الرب وسط شعبه، لقد كان ذلك يومًا مهمًا جدًا لشعب إسرائيل.</w:t>
      </w:r>
    </w:p>
    <w:p>
      <w:pPr>
        <w:bidi/>
      </w:pPr>
      <w:r>
        <w:rPr>
          <w:rtl/>
          <w:cs/>
          <w:lang w:val="ar_AE" w:bidi="ar_AE"/>
        </w:rPr>
      </w:r>
      <w:r>
        <w:rPr>
          <w:rtl/>
          <w:cs/>
          <w:lang w:val="ar_AE" w:bidi="ar_AE"/>
        </w:rPr>
        <w:t>في هذا المقطع، يمسح موسى خيمة الاجتماع وأثاثها والمذبح وجميع أدواته بالزيت ليقدّسها. وكان يستخدم زيت المسحة المصنوع من الزيتون ليُظهر أن هذه الأشياء صارت مخصّصة لخدمة الرب. لقد أصبحت هذه الأشياء خاصة بالرب، أي مقدّسة ومكرّسة له، أي لا تُستخدم إلا في عبادته. وبالفعل كان الشعب يستخدم هذه الأشياء فقط في خدمة عبادة الرب الخاصة.</w:t>
      </w:r>
    </w:p>
    <w:p>
      <w:pPr>
        <w:bidi/>
      </w:pPr>
      <w:r>
        <w:rPr>
          <w:rtl/>
          <w:cs/>
          <w:lang w:val="ar_AE" w:bidi="ar_AE"/>
        </w:rPr>
      </w:r>
      <w:r>
        <w:rPr>
          <w:rtl/>
          <w:cs/>
          <w:lang w:val="ar_AE" w:bidi="ar_AE"/>
        </w:rPr>
        <w:t xml:space="preserve">توقفوا هنا وانظروا كمجموعة إلى صور لأثاث خيمة الاجتماع </w:t>
      </w:r>
      <w:r>
        <w:rPr>
          <w:rtl/>
          <w:cs/>
          <w:lang w:val="ar_AE" w:bidi="ar_AE"/>
        </w:rPr>
        <w:t>والمذبح</w:t>
      </w:r>
      <w:r>
        <w:rPr>
          <w:rtl/>
          <w:cs/>
          <w:lang w:val="ar_AE" w:bidi="ar_AE"/>
        </w:rPr>
        <w:t xml:space="preserve"> و</w:t>
      </w:r>
      <w:r>
        <w:rPr>
          <w:rtl/>
          <w:cs/>
          <w:lang w:val="ar_AE" w:bidi="ar_AE"/>
        </w:rPr>
        <w:t>جَمِيع أَمْتِعَتِه</w:t>
      </w:r>
      <w:r>
        <w:rPr>
          <w:rtl/>
          <w:cs/>
          <w:lang w:val="ar_AE" w:bidi="ar_AE"/>
        </w:rPr>
        <w:t>. أوقفوا سماع هذا التسجيل الصوتي هنا.</w:t>
      </w:r>
    </w:p>
    <w:p>
      <w:pPr>
        <w:bidi/>
      </w:pPr>
      <w:r>
        <w:rPr>
          <w:rtl/>
          <w:cs/>
          <w:lang w:val="ar_AE" w:bidi="ar_AE"/>
        </w:rPr>
      </w:r>
      <w:r>
        <w:rPr>
          <w:rtl/>
          <w:cs/>
          <w:lang w:val="ar_AE" w:bidi="ar_AE"/>
        </w:rPr>
        <w:t>تذكرون أمر الرب لموسى في سفر الخروج بأن يأخد دهن المسحَة وأن يمسح المسكن وكل ما فيه ليجعله مقدسًا أو مُخصّصًا للرب. وقد أخبر الرب موسى أيضًا أنه يجب عليه أن يمسح مذبح المحرقة وجميع آنيتها أو الأشياء التي استخدمها الكهنة في التقدمات، وكذلك المرحضة وقوائمها. وهنا نرى موسى يطيع هذه التعليمات.</w:t>
      </w:r>
    </w:p>
    <w:p>
      <w:pPr>
        <w:bidi/>
      </w:pPr>
      <w:r>
        <w:rPr>
          <w:rtl/>
          <w:cs/>
          <w:lang w:val="ar_AE" w:bidi="ar_AE"/>
        </w:rPr>
      </w:r>
      <w:r>
        <w:rPr>
          <w:rtl/>
          <w:cs/>
          <w:lang w:val="ar_AE" w:bidi="ar_AE"/>
        </w:rPr>
        <w:t>ثم في هذا المقطع، يقدّم رؤساء إسرائيل تقدَّماتَهم. وهؤلاء هم نفس القادة الذين كانوا مسؤولين عن الشعب أثناء الإحصاء. تذكّروا أن أولئك هم رؤساء الأسباط الاثني عشر، وكانوا يمثلون أسباطهم عندما كانوا يقدّمون تقدماتهم. وقد قدّم كل رئيس ثورًا، كما قدّموا عجلة لكل رئيسين، أي ست عجلات واثني عشر ثورًا. ويستخدم موسى، كاتب هذا المقطع، كلمتين مختلفتين للعجلة أو العربة، لكننا لا نعرف السبب أو شكلها الدقيق. وربما كانت العجلات ذات عجلتين أو أربع عجلات، وكان الناس يستخدمون ثورين لجرِّ كل عجلة. وكان الناس يستخدمون العجلات لنقل المسكن وأثاث المسكن، لذلك ربما كان هناك غطاء على العجلات للتأكد من أن أحدًا غير اللاويين لن ينظر إلى هذه الأشياء المقدسة.</w:t>
      </w:r>
    </w:p>
    <w:p>
      <w:pPr>
        <w:bidi/>
      </w:pPr>
      <w:r>
        <w:rPr>
          <w:rtl/>
          <w:cs/>
          <w:lang w:val="ar_AE" w:bidi="ar_AE"/>
        </w:rPr>
      </w:r>
      <w:r>
        <w:rPr>
          <w:rtl/>
          <w:cs/>
          <w:lang w:val="ar_AE" w:bidi="ar_AE"/>
        </w:rPr>
        <w:t xml:space="preserve">توقفوا هنا وانظروا معًا إلى صورة </w:t>
      </w:r>
      <w:r>
        <w:rPr>
          <w:rtl/>
          <w:cs/>
          <w:lang w:val="ar_AE" w:bidi="ar_AE"/>
        </w:rPr>
        <w:t>ثيران ولشكل العجلات</w:t>
      </w:r>
      <w:r>
        <w:rPr>
          <w:rtl/>
          <w:cs/>
          <w:lang w:val="ar_AE" w:bidi="ar_AE"/>
        </w:rPr>
        <w:t>. أوقفوا سماع هذا التسجيل الصوتي هنا.</w:t>
      </w:r>
    </w:p>
    <w:p>
      <w:pPr>
        <w:bidi/>
      </w:pPr>
      <w:r>
        <w:rPr>
          <w:rtl/>
          <w:cs/>
          <w:lang w:val="ar_AE" w:bidi="ar_AE"/>
        </w:rPr>
      </w:r>
      <w:r>
        <w:rPr>
          <w:rtl/>
          <w:cs/>
          <w:lang w:val="ar_AE" w:bidi="ar_AE"/>
        </w:rPr>
        <w:t>ثم يأمر الرب موسى أن يقبل التقدمات ويعطي العجلات والثيران للاويين ليستخدموها في خدمتهم في خيمة الاجتماع. تذكرون أن اللاويين كانوا مقسّمين إلى ثلاث مجموعات: بني جرشون، وبني مراري، وبني قهات. يعطي موسى اثنتين من العجلات للجرشونيين، كما يعطيهم أيضًا أربعة ثيران لأنهم سيحتاجون إليها لجرّ العجلات. تذكرون أن موسى أعطى عجلتين وأربعة ثيران لبني جرشون، لأنهم كانوا مسؤولين عن ستائر المسكن وأغطيته. وكانت العجلات تساعد بني جرشون على نقل الستائر من مكان إلى آخر كلما نقل بنو إسرائيل محلتهم إلى مكان جديد.</w:t>
      </w:r>
    </w:p>
    <w:p>
      <w:pPr>
        <w:bidi/>
      </w:pPr>
      <w:r>
        <w:rPr>
          <w:rtl/>
          <w:cs/>
          <w:lang w:val="ar_AE" w:bidi="ar_AE"/>
        </w:rPr>
      </w:r>
      <w:r>
        <w:rPr>
          <w:rtl/>
          <w:cs/>
          <w:lang w:val="ar_AE" w:bidi="ar_AE"/>
        </w:rPr>
        <w:t>كما أعطى بني مراري الأربع عجلات المتبقية وثمانية ثيران، لأنهم كانوا سيحتاجونها لجرّ تلك العجلات. كان المراريون مسؤولين عن حمل الإطار الثقيل للمسكن، ولذلك احتاجوا إلى عجلات أكثر من الجرشونيين.</w:t>
      </w:r>
    </w:p>
    <w:p>
      <w:pPr>
        <w:bidi/>
      </w:pPr>
      <w:r>
        <w:rPr>
          <w:rtl/>
          <w:cs/>
          <w:lang w:val="ar_AE" w:bidi="ar_AE"/>
        </w:rPr>
      </w:r>
      <w:r>
        <w:rPr>
          <w:rtl/>
          <w:cs/>
          <w:lang w:val="ar_AE" w:bidi="ar_AE"/>
        </w:rPr>
        <w:t>وكان إيثامار الكاهن، أحد أبناء هارون، يُشرف على كلٍّ من المراريين والجرشونيين في عملهم.</w:t>
      </w:r>
    </w:p>
    <w:p>
      <w:pPr>
        <w:bidi/>
      </w:pPr>
      <w:r>
        <w:rPr>
          <w:rtl/>
          <w:cs/>
          <w:lang w:val="ar_AE" w:bidi="ar_AE"/>
        </w:rPr>
      </w:r>
      <w:r>
        <w:rPr>
          <w:rtl/>
          <w:cs/>
          <w:lang w:val="ar_AE" w:bidi="ar_AE"/>
        </w:rPr>
        <w:t>ولم يعط موسى القهاتيين أي عجلات أو ثيران. وأنتم تتذكّرون أن الرب طلب من القهاتيين أن يعتنوا بالأشياء الأقدس التي كانت داخل المسكن. وكان هارون وبنوه الكهنة مسؤولين عن تغطية تابوت العهد، والمذابح، وسائر الأدوات المقدسة، ثم يأتي القهاتيون ويحملون الأشياء المغطاة. ولم يكن القهاتيون بحاجة إلى عجلات أو ثيران، لأن الرب كان قد أوصاهم أن يحملوا هذه الأشياء على أكتافهم.</w:t>
      </w:r>
    </w:p>
    <w:p>
      <w:pPr>
        <w:bidi/>
      </w:pPr>
      <w:r>
        <w:rPr>
          <w:rtl/>
          <w:cs/>
          <w:lang w:val="ar_AE" w:bidi="ar_AE"/>
        </w:rPr>
      </w:r>
      <w:r>
        <w:rPr>
          <w:rtl/>
          <w:cs/>
          <w:lang w:val="ar_AE" w:bidi="ar_AE"/>
        </w:rPr>
        <w:t>توقّفوا هنا واحكوا قصة عن شخص كان يخدم الله، وقد وفّر الله له ما يحتاجه ليقوم بعمله.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7: 1–9 بأبسط ترجمة يمكن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 xml:space="preserve">في المشهد الأول: </w:t>
      </w:r>
      <w:r>
        <w:rPr>
          <w:rtl/>
          <w:cs/>
          <w:lang w:val="ar_AE" w:bidi="ar_AE"/>
        </w:rPr>
        <w:t xml:space="preserve"> يمسح موسى المسكن وأمتعته، والمذبح وآنيته.</w:t>
      </w:r>
    </w:p>
    <w:p>
      <w:pPr>
        <w:bidi/>
      </w:pPr>
      <w:r>
        <w:rPr>
          <w:rtl/>
          <w:cs/>
          <w:lang w:val="ar_AE" w:bidi="ar_AE"/>
        </w:rPr>
      </w:r>
      <w:r>
        <w:rPr>
          <w:b/>
          <w:rtl/>
          <w:cs/>
          <w:lang w:val="ar_AE" w:bidi="ar_AE"/>
        </w:rPr>
        <w:t>في المشهد الثاني:</w:t>
      </w:r>
      <w:r>
        <w:rPr>
          <w:rtl/>
          <w:cs/>
          <w:lang w:val="ar_AE" w:bidi="ar_AE"/>
        </w:rPr>
        <w:t xml:space="preserve"> يقدّم رؤساء أسباط إسرائيل تقدمة تتكوّن من ست عَجَلاَت كبيرة واثني عشر ثورًا.</w:t>
      </w:r>
    </w:p>
    <w:p>
      <w:pPr>
        <w:bidi/>
      </w:pPr>
      <w:r>
        <w:rPr>
          <w:rtl/>
          <w:cs/>
          <w:lang w:val="ar_AE" w:bidi="ar_AE"/>
        </w:rPr>
      </w:r>
      <w:r>
        <w:rPr>
          <w:b/>
          <w:rtl/>
          <w:cs/>
          <w:lang w:val="ar_AE" w:bidi="ar_AE"/>
        </w:rPr>
        <w:t>في المشهد الثالث:</w:t>
      </w:r>
      <w:r>
        <w:rPr>
          <w:rtl/>
          <w:cs/>
          <w:lang w:val="ar_AE" w:bidi="ar_AE"/>
        </w:rPr>
        <w:t xml:space="preserve"> يتكلّم الرب مع موسى ويقول له أن يقبل التقدمات التي أحضرها الرؤساء، وأن يوزّع هذه التقدمات على اللاويين من أجل نقل المسكن.</w:t>
      </w:r>
    </w:p>
    <w:p>
      <w:pPr>
        <w:bidi/>
      </w:pPr>
      <w:r>
        <w:rPr>
          <w:rtl/>
          <w:cs/>
          <w:lang w:val="ar_AE" w:bidi="ar_AE"/>
        </w:rPr>
      </w:r>
      <w:r>
        <w:rPr>
          <w:b/>
          <w:rtl/>
          <w:cs/>
          <w:lang w:val="ar_AE" w:bidi="ar_AE"/>
        </w:rPr>
        <w:t>في المشهد الرابع:</w:t>
      </w:r>
      <w:r>
        <w:rPr>
          <w:rtl/>
          <w:cs/>
          <w:lang w:val="ar_AE" w:bidi="ar_AE"/>
        </w:rPr>
        <w:t xml:space="preserve"> ينفّذ موسى تعليمات الرب ويوزّع التقدمات على اللاويين.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الأقسام الثلاثة للاويين: الجرشونيون، والمراريون، والقهاتيون.</w:t>
      </w:r>
    </w:p>
    <w:p>
      <w:pPr>
        <w:pStyle w:val="ListBullet"/>
        <w:bidi/>
        <w:spacing w:line="240" w:lineRule="auto"/>
        <w:ind w:left="720"/>
      </w:pPr>
      <w:r>
        <w:rPr>
          <w:rtl/>
          <w:cs/>
          <w:lang w:val="ar_AE" w:bidi="ar_AE"/>
        </w:rPr>
      </w:r>
      <w:r>
        <w:rPr>
          <w:rtl/>
          <w:cs/>
          <w:lang w:val="ar_AE" w:bidi="ar_AE"/>
        </w:rPr>
        <w:t>إِيثَامَار بْنِ هَارُون الْكَاهِن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يُخبَرنا أن هذه القصة حدثت عندما كان موسى قد انتهى من مهمة إقامة المسكن. ومع أن هذا المقطع لا يذكر متى حدث ذلك، فإننا نعرف من سفر الخروج أن موسى أقام المسكن في اليوم الأول من الشهر الأول، في السنة الثانية بعد خروج بني إسرائيل من مصر.</w:t>
      </w:r>
    </w:p>
    <w:p>
      <w:pPr>
        <w:bidi/>
      </w:pPr>
      <w:r>
        <w:rPr>
          <w:rtl/>
          <w:cs/>
          <w:lang w:val="ar_AE" w:bidi="ar_AE"/>
        </w:rPr>
      </w:r>
      <w:r>
        <w:rPr>
          <w:rtl/>
          <w:cs/>
          <w:lang w:val="ar_AE" w:bidi="ar_AE"/>
        </w:rPr>
        <w:t>يبدأ موسى، كاتب هذا النص، هذه القصة بكلمة تُشير إلى أن هذه القصة حدثت في وقت سابق، قبل المقاطع التي تسبق هذا المقطع مباشرةً في سفر العدد. ولا تتضمّن الترجمات دائمًا هذه الكلمة، لكن نقرأ من الترجمات الممكنة: «في وقتٍ سابق، كان موسى قد أنهى إقامة المسكن» أو «كان موسى قد أنهى إقامة المسكن من قبل».</w:t>
      </w:r>
    </w:p>
    <w:p>
      <w:pPr>
        <w:bidi/>
      </w:pPr>
      <w:r>
        <w:rPr>
          <w:rtl/>
          <w:cs/>
          <w:lang w:val="ar_AE" w:bidi="ar_AE"/>
        </w:rPr>
      </w:r>
      <w:r>
        <w:rPr>
          <w:rtl/>
          <w:cs/>
          <w:lang w:val="ar_AE" w:bidi="ar_AE"/>
        </w:rPr>
        <w:t>توقفوا هنا واحكوا قصةً عن شيء حدث منذ زمن بعيد. وينبغي لبقية المجموعة أن ينتبهوا إلى الكلمات أو العبارات التي يستخدمها الراوي ليُظهر أن هذا الحدث وقع في الماضي البعيد. أوقفوا سماع هذا التسجيل الصوتي هنا.</w:t>
      </w:r>
    </w:p>
    <w:p>
      <w:pPr>
        <w:bidi/>
      </w:pPr>
      <w:r>
        <w:rPr>
          <w:rtl/>
          <w:cs/>
          <w:lang w:val="ar_AE" w:bidi="ar_AE"/>
        </w:rPr>
      </w:r>
      <w:r>
        <w:rPr>
          <w:rtl/>
          <w:cs/>
          <w:lang w:val="ar_AE" w:bidi="ar_AE"/>
        </w:rPr>
        <w:t>ثم يمسح موسى المسكن ويكرّسه، وكذلك أمتعته، والمذبح، وجميع أمتعة المذبح. وعندما كان الناس يمسحون شيئًا بالزيت، كانوا يضعون الزيت عليه أو يرشّونه عليه. والمذبح المقصود هنا هو على الأرجح مذبح المحرقة، لأن يهوه كان قد أمر موسى أن يكرّس مذبح المحرقة.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 المحرقة</w:t>
      </w:r>
      <w:r>
        <w:rPr>
          <w:rtl/>
          <w:cs/>
          <w:lang w:val="ar_AE" w:bidi="ar_AE"/>
        </w:rPr>
        <w:t>. أوقفوا سماع هذا التسجيل الصوتي هنا.</w:t>
      </w:r>
    </w:p>
    <w:p>
      <w:pPr>
        <w:bidi/>
      </w:pPr>
      <w:r>
        <w:rPr>
          <w:rtl/>
          <w:cs/>
          <w:lang w:val="ar_AE" w:bidi="ar_AE"/>
        </w:rPr>
      </w:r>
      <w:r>
        <w:rPr>
          <w:rtl/>
          <w:cs/>
          <w:lang w:val="ar_AE" w:bidi="ar_AE"/>
        </w:rPr>
        <w:t>في المشهد الثاني، يقدّم رؤساء إسرائيل تقدمات. ويخبرنا موسى، كاتب هذا المقطع، أن هؤلاء الرؤساء هم أنفسهم رؤساء الأسباط الذين كانوا مسؤولين عن الأشخاص الذين عُدّوا في الإحصاء، مما يوحي بأن موسى قد أحصى الشعب قبل وقوع هذا الحدث. لكننا نعلم أن هذا المقطع حدث عندما أقام موسى المسكن، وهذا يعني أنه لا بد أن هذا الحدث قد وقع قبل أن يُحصي موسى الشعب بنحو شهر تقريبًا. ولا نعرف لماذا اختار موسى أن يخبرنا بهذه الأحداث بترتيب مختلف عن ترتيب وقوعها. وربما كان السبب أنه أراد منا أولًا أن نفهم أهمية المسكن، ونظام الذبائح، والعمل الذي أعطاه يهوه للكهنة واللاويين. ونتعلّم هذه الأمور في قسم كبير من سفر اللاويين، وفي المقاطع التي تسبق هذا المقطع من سفر العدد. وبعد أن نفهم هذه الأمور، ييمكننا حينئذٍ أن نقدّر حقًا أهميةَ تقديم رؤساء إسرائيل تقدماتهم لعبادة الرب، ولمساندة العمل الذي كان اللاويون يقومون به في المسكن.</w:t>
      </w:r>
    </w:p>
    <w:p>
      <w:pPr>
        <w:bidi/>
      </w:pPr>
      <w:r>
        <w:rPr>
          <w:rtl/>
          <w:cs/>
          <w:lang w:val="ar_AE" w:bidi="ar_AE"/>
        </w:rPr>
      </w:r>
      <w:r>
        <w:rPr>
          <w:rtl/>
          <w:cs/>
          <w:lang w:val="ar_AE" w:bidi="ar_AE"/>
        </w:rPr>
        <w:t>توقفوا هنا واحكوا قصة عن احتفال خاص. وقد ترغبون في أن تذكروا أشياء مثل ما فعلتموه، ومع من كنتم، وماذا أكلتم، أو ماذا كنتم تلبسون. أوقفوا سماع هذا التسجيل الصوتي هنا.</w:t>
      </w:r>
    </w:p>
    <w:p>
      <w:pPr>
        <w:bidi/>
      </w:pPr>
      <w:r>
        <w:rPr>
          <w:rtl/>
          <w:cs/>
          <w:lang w:val="ar_AE" w:bidi="ar_AE"/>
        </w:rPr>
      </w:r>
      <w:r>
        <w:rPr>
          <w:rtl/>
          <w:cs/>
          <w:lang w:val="ar_AE" w:bidi="ar_AE"/>
        </w:rPr>
        <w:t>والآن ناقشوا هذا السؤال كمجموعة. تخيّلوا أنكم تحكون قصتكم عن ذلك الاحتفال لشخص من بلد آخر وثقافة مختلفة جدًا، شخص لا يعرف شيئًا عن مجتمعكم، ما الذي ستحتاجون إلى شرحه أولًا لكي يفهم قصتكم فهمًا حقيقيًا؟ أوقفوا سماع هذا التسجيل الصوتي هنا.</w:t>
      </w:r>
    </w:p>
    <w:p>
      <w:pPr>
        <w:bidi/>
      </w:pPr>
      <w:r>
        <w:rPr>
          <w:rtl/>
          <w:cs/>
          <w:lang w:val="ar_AE" w:bidi="ar_AE"/>
        </w:rPr>
      </w:r>
      <w:r>
        <w:rPr>
          <w:rtl/>
          <w:cs/>
          <w:lang w:val="ar_AE" w:bidi="ar_AE"/>
        </w:rPr>
        <w:t>لا يخبرنا هذا المقطع إن كان يهوه قد طلب من رؤساء إسرائيل أن يقدّموا هذه التقدمات. ومع ذلك، فمن المرجّح أن يهوه قد أمرهم فعلًا أن يقدّموها، لأن العجلات والثيران تساعد اللاويين بشكل خاص في العمل الذي طلبه منهم.</w:t>
      </w:r>
    </w:p>
    <w:p>
      <w:pPr>
        <w:bidi/>
      </w:pPr>
      <w:r>
        <w:rPr>
          <w:rtl/>
          <w:cs/>
          <w:lang w:val="ar_AE" w:bidi="ar_AE"/>
        </w:rPr>
      </w:r>
      <w:r>
        <w:rPr>
          <w:rtl/>
          <w:cs/>
          <w:lang w:val="ar_AE" w:bidi="ar_AE"/>
        </w:rPr>
        <w:t>ويبدأ المشهد الثالث بمقدّمة مثل: « فَكَلَّمَ الرَّبُّ مُوسَى قَائِلًا:» أو «والآن قال يهوه لموسى». وهنا تُقدم القصة استجابة الرب لتقدمات رؤساء إسرائيل،</w:t>
      </w:r>
    </w:p>
    <w:p>
      <w:pPr>
        <w:bidi/>
      </w:pPr>
      <w:r>
        <w:rPr>
          <w:rtl/>
          <w:cs/>
          <w:lang w:val="ar_AE" w:bidi="ar_AE"/>
        </w:rPr>
      </w:r>
      <w:r>
        <w:rPr>
          <w:rtl/>
          <w:cs/>
          <w:lang w:val="ar_AE" w:bidi="ar_AE"/>
        </w:rPr>
        <w:t>فيقول يهوه لموسى: «خُذْهَا مِنْهُمْ». فمعنى ذلك أن الرب يقول لموسى أن يقبل العجلات والثيران من رؤساء إسرائيل.</w:t>
      </w:r>
    </w:p>
    <w:p>
      <w:pPr>
        <w:bidi/>
      </w:pPr>
      <w:r>
        <w:rPr>
          <w:rtl/>
          <w:cs/>
          <w:lang w:val="ar_AE" w:bidi="ar_AE"/>
        </w:rPr>
      </w:r>
      <w:r>
        <w:rPr>
          <w:rtl/>
          <w:cs/>
          <w:lang w:val="ar_AE" w:bidi="ar_AE"/>
        </w:rPr>
        <w:t>ويبدأ المشهد الرابع بعبارة أخرى تؤكّد أن موسى ينفّذ تعليمات يهوه. ولا نعرف هل قبل موسى العجلات والثيران ووزّعها بنفسه، أم أن آخرين ساعدوه في هذه المهمة.</w:t>
      </w:r>
    </w:p>
    <w:p>
      <w:pPr>
        <w:bidi/>
      </w:pPr>
      <w:r>
        <w:rPr>
          <w:rtl/>
          <w:cs/>
          <w:lang w:val="ar_AE" w:bidi="ar_AE"/>
        </w:rPr>
      </w:r>
      <w:r>
        <w:rPr>
          <w:rtl/>
          <w:cs/>
          <w:lang w:val="ar_AE" w:bidi="ar_AE"/>
        </w:rPr>
        <w:t>توقّفوا هنا وناقشوا كمجموعة: احكوا قصة أو صِفوا موقفًا أعطى فيه قائد أمرًا. كيف تؤكّدون أن الشخص الذي وُجّه إليه الأمر قد نفّذ ذلك الأمر والتعليمات؟ أوقفوا سماع هذا التسجيل الصوتي هنا.</w:t>
      </w:r>
    </w:p>
    <w:p>
      <w:pPr>
        <w:bidi/>
      </w:pPr>
      <w:r>
        <w:rPr>
          <w:rtl/>
          <w:cs/>
          <w:lang w:val="ar_AE" w:bidi="ar_AE"/>
        </w:rPr>
      </w:r>
      <w:r>
        <w:rPr>
          <w:rtl/>
          <w:cs/>
          <w:lang w:val="ar_AE" w:bidi="ar_AE"/>
        </w:rPr>
        <w:t>ولم يُعطِ موسى القهاتيين أي عجلات أو ثيران، لأنهم كانوا مكلّفين بحمل الأشياء الأقدس على أكتافهم، وكانوا سيستخدمون عصيًا يضعونها على أكتافهم لتساعدهم في حمل الأشياء المقدسة.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7: 1–9 بأبسط ترجمة يمكن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الأقسام الثلاثة من اللاويين: الجرشونيون، والمراريون، والقهاتيون.</w:t>
      </w:r>
    </w:p>
    <w:p>
      <w:pPr>
        <w:pStyle w:val="ListBullet"/>
        <w:bidi/>
        <w:spacing w:line="240" w:lineRule="auto"/>
        <w:ind w:left="720"/>
      </w:pPr>
      <w:r>
        <w:rPr>
          <w:rtl/>
          <w:cs/>
          <w:lang w:val="ar_AE" w:bidi="ar_AE"/>
        </w:rPr>
      </w:r>
      <w:r>
        <w:rPr>
          <w:rtl/>
          <w:cs/>
          <w:lang w:val="ar_AE" w:bidi="ar_AE"/>
        </w:rPr>
        <w:t>إِيثَامَار بْنِ هَارُون الْكَاهِن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موسى قد انتهى للتو من إقامة المسكن، ومسح موسى المسكن بالزيت. ثم مسح موسى جميع أثاث المسكن، والمذبح، وجميع آنيته.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"لا أصدق أننا انتهينا أخيرًا من إقامة المسكن. لقد تطلّب الوصول إلى هنا عملًا شاقًا جدًا»، أو: «المسكن مدهش حقًا. إنه لشرف عظيم أن أمسحه للرب»، أو: «أرجو حقًا أن يكون الرب راضيًا عن شكل المسكن. لقد حاولنا جاهدين أن نتبع تعليمات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جاء رؤساء أسباط إسرائيل، أي القادة الذين سجّلوا شعبهم في الإحصاء، إلى موسى، وأحضر القادة ستَّ عجلات كبيرة واثني عشر ثورًا في المجموع. وقدَّموا هذه التقدمات للرب أمام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قادة إسرائيل: «بماذا تشعرون أو تفكّرون؟» قد يجيب الشخص بأشياء مثل: «من المهم أن نُميِّز هذا اليوم الخاص بتقدمة خاصة»، أو: «أليس الرب مهوبًا حقًا؟ نريد أن نقدّم تقدمة خاصة من أجل عمل الكهنة في العناية بالمسكن»، أو: «المسكن مدهش، ويجب أن يذهب معنا أينما ذهبنا. ومعًا يمكننا أن نقدّم تقدمة تساعد على تحقيق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الرب لموسى: "اقبِل العطايا التي أحضرها الرؤساء، واستخدموا هذه الثيران والعجلات لنقل خيمة الاجتماع. عليك أن تقسّمها بين اللاويين بحسب العمل الذي عليهم أن يقوموا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مسرور جدًا بشعبي، لقد اتّبعوا تعليماتي بخصوص المسكن، والآن أحضروا هذه التقدمة أيضًا»، أو: «أريد أن يكون مسكني حيثما يذهب بنو إسرائيل. وسأجعل ذلك ممكنًا من خلال هذه التقدمة»، أو: «أنا أوفّر كل ما يحتاجه اللاويون ليقوموا بما أمرتهم به، من خلال تقدمة القادة».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فعل موسى كما قال الرب، وقدّم العجلات والثيران إلى اللاويين. وأعطى موسى الجرشونيين عجلتين وأربعة ثيران من أجل عملهم. وأعطى أيضًا المراريين أربع عجلات وثمانية ثيران لعملهم. وكان إيثامار ابن هارون الكاهن يُشرف على الجرشونيين والمراريين أثناء عملهم.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الجرشونيين والمراريين: «بماذا تشعرون أو تفكّرون؟» قد يجيب الشخص بعبارات مثل: «أشعر بامتنان شديد للرب. لقد وفّر لنا بالضبط ما نحتاجه لنقوم بعملنا»، أو: «من لطف الشعب أن يقدّم هذه العطايا. هذا سيساعدنا جدًا في عملنا كلما انتقل المخيم من مكان إلى آخر»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ولم يُعطِ موسى القهاتيين شيئًا من العجلات أو الثيران، لأنه كان المطلوب من بني قهات أن يحملوا أدوات المسكن المقدسة على أكتافهم.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القهاتيين: «بماذا تشعرون أو تفكّرون؟» قد يجيب الشخص بعبارات مثل: «كنت أود أن أحصل على واحدة من تلك العجلات والثيران، لكن أظن أننا لا نحتاج إليها في عملنا»، أو: «أنا مُكرَّم لأحمل الأشياء المقدسة بنفسي. لا أحتاج إلى عجلة».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7: 1–9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تدور أحداث هذه القصة بعد أن بعد أن انتهى موسى من إقامة </w:t>
      </w:r>
      <w:r>
        <w:rPr>
          <w:b/>
          <w:rtl/>
          <w:cs/>
          <w:lang w:val="ar_AE" w:bidi="ar_AE"/>
        </w:rPr>
        <w:t>المسكن</w:t>
      </w:r>
      <w:r>
        <w:rPr>
          <w:rtl/>
          <w:cs/>
          <w:lang w:val="ar_AE" w:bidi="ar_AE"/>
        </w:rPr>
        <w:t xml:space="preserve">. استخدموا نفس الكلمة أو التعبير الخاص بالمسكن كما استخدمتموه في المقاطع السابقة. ولمزيد من المعلومات عن </w:t>
      </w:r>
      <w:r>
        <w:rPr>
          <w:rtl/>
          <w:cs/>
          <w:lang w:val="ar_AE" w:bidi="ar_AE"/>
        </w:rPr>
        <w:t>خيمة الاجتماع</w:t>
      </w:r>
      <w:r>
        <w:rPr>
          <w:rtl/>
          <w:cs/>
          <w:lang w:val="ar_AE" w:bidi="ar_AE"/>
        </w:rPr>
        <w:t xml:space="preserve">، راجعوا قاموس الكلمات الرئيسية. </w:t>
      </w:r>
    </w:p>
    <w:p>
      <w:pPr>
        <w:bidi/>
      </w:pPr>
      <w:r>
        <w:rPr>
          <w:rtl/>
          <w:cs/>
          <w:lang w:val="ar_AE" w:bidi="ar_AE"/>
        </w:rPr>
      </w:r>
      <w:r>
        <w:rPr>
          <w:rtl/>
          <w:cs/>
          <w:lang w:val="ar_AE" w:bidi="ar_AE"/>
        </w:rPr>
        <w:t>ثم</w:t>
      </w:r>
      <w:r>
        <w:rPr>
          <w:b/>
          <w:rtl/>
          <w:cs/>
          <w:lang w:val="ar_AE" w:bidi="ar_AE"/>
        </w:rPr>
        <w:t xml:space="preserve">يمسح </w:t>
      </w:r>
      <w:r>
        <w:rPr>
          <w:rtl/>
          <w:cs/>
          <w:lang w:val="ar_AE" w:bidi="ar_AE"/>
        </w:rPr>
        <w:t xml:space="preserve">موسى </w:t>
      </w:r>
      <w:r>
        <w:rPr>
          <w:b/>
          <w:rtl/>
          <w:cs/>
          <w:lang w:val="ar_AE" w:bidi="ar_AE"/>
        </w:rPr>
        <w:t>ويقدس</w:t>
      </w:r>
      <w:r>
        <w:rPr>
          <w:rtl/>
          <w:cs/>
          <w:lang w:val="ar_AE" w:bidi="ar_AE"/>
        </w:rPr>
        <w:t xml:space="preserve"> المسكن، أي يجعله مقدسًا. استخدموا نفس الكلمة أو التعبير الخاص بالمسح والتقديس كما استخدمتموه في المقاطع السابقة. ولمزيد من المعلومات عن كلمتي </w:t>
      </w:r>
      <w:r>
        <w:rPr>
          <w:rtl/>
          <w:cs/>
          <w:lang w:val="ar_AE" w:bidi="ar_AE"/>
        </w:rPr>
        <w:t xml:space="preserve">مَسَح </w:t>
      </w:r>
      <w:r>
        <w:rPr>
          <w:rtl/>
          <w:cs/>
          <w:lang w:val="ar_AE" w:bidi="ar_AE"/>
        </w:rPr>
        <w:t xml:space="preserve"> أو</w:t>
      </w:r>
      <w:r>
        <w:rPr>
          <w:rtl/>
          <w:cs/>
          <w:lang w:val="ar_AE" w:bidi="ar_AE"/>
        </w:rPr>
        <w:t>قَدَّس</w:t>
      </w:r>
      <w:r>
        <w:rPr>
          <w:rtl/>
          <w:cs/>
          <w:lang w:val="ar_AE" w:bidi="ar_AE"/>
        </w:rPr>
        <w:t>، ارجعوا إلى القاموس الرئيسي.</w:t>
      </w:r>
    </w:p>
    <w:p>
      <w:pPr>
        <w:bidi/>
      </w:pPr>
      <w:r>
        <w:rPr>
          <w:rtl/>
          <w:cs/>
          <w:lang w:val="ar_AE" w:bidi="ar_AE"/>
        </w:rPr>
      </w:r>
      <w:r>
        <w:rPr>
          <w:rtl/>
          <w:cs/>
          <w:lang w:val="ar_AE" w:bidi="ar_AE"/>
        </w:rPr>
        <w:t>ويمسح موسى أيضًا</w:t>
      </w:r>
      <w:r>
        <w:rPr>
          <w:b/>
          <w:rtl/>
          <w:cs/>
          <w:lang w:val="ar_AE" w:bidi="ar_AE"/>
        </w:rPr>
        <w:t>المذبح</w:t>
      </w:r>
      <w:r>
        <w:rPr>
          <w:rtl/>
          <w:cs/>
          <w:lang w:val="ar_AE" w:bidi="ar_AE"/>
        </w:rPr>
        <w:t xml:space="preserve"> و</w:t>
      </w:r>
      <w:r>
        <w:rPr>
          <w:b/>
          <w:rtl/>
          <w:cs/>
          <w:lang w:val="ar_AE" w:bidi="ar_AE"/>
        </w:rPr>
        <w:t>جَمِيعَ أَمْتِعَتِهِ</w:t>
      </w:r>
      <w:r>
        <w:rPr>
          <w:rtl/>
          <w:cs/>
          <w:lang w:val="ar_AE" w:bidi="ar_AE"/>
        </w:rPr>
        <w:t xml:space="preserve">. استخدموا نفس الكلمة أو التعبير "الْمَذْبَحَ وَجَمِيعَ أَمْتِعَتِهِ" كما استخدمتموه في المقاطع السابقة. ولمزيد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قرّب </w:t>
      </w:r>
      <w:r>
        <w:rPr>
          <w:b/>
          <w:rtl/>
          <w:cs/>
          <w:lang w:val="ar_AE" w:bidi="ar_AE"/>
        </w:rPr>
        <w:t>رُؤَسَاء إِسْرَائِيل</w:t>
      </w:r>
      <w:r>
        <w:rPr>
          <w:rtl/>
          <w:cs/>
          <w:lang w:val="ar_AE" w:bidi="ar_AE"/>
        </w:rPr>
        <w:t xml:space="preserve"> </w:t>
      </w:r>
      <w:r>
        <w:rPr>
          <w:b/>
          <w:rtl/>
          <w:cs/>
          <w:lang w:val="ar_AE" w:bidi="ar_AE"/>
        </w:rPr>
        <w:t>قَرَابِين</w:t>
      </w:r>
      <w:r>
        <w:rPr>
          <w:rtl/>
          <w:cs/>
          <w:lang w:val="ar_AE" w:bidi="ar_AE"/>
        </w:rPr>
        <w:t xml:space="preserve">. استخدموا نفس الكلمات أو التعبيرات التي استخدمتموه لرؤساء إسرائيل وللقرابين في المقاطع السابقة. ولمزيد من المعلومات عن </w:t>
      </w:r>
      <w:r>
        <w:rPr>
          <w:rtl/>
          <w:cs/>
          <w:lang w:val="ar_AE" w:bidi="ar_AE"/>
        </w:rPr>
        <w:t>القرابين</w:t>
      </w:r>
      <w:r>
        <w:rPr>
          <w:rtl/>
          <w:cs/>
          <w:lang w:val="ar_AE" w:bidi="ar_AE"/>
        </w:rPr>
        <w:t>، ارجعوا إلى قاموس الكلمات الرئيسية.</w:t>
      </w:r>
    </w:p>
    <w:p>
      <w:pPr>
        <w:bidi/>
      </w:pPr>
      <w:r>
        <w:rPr>
          <w:rtl/>
          <w:cs/>
          <w:lang w:val="ar_AE" w:bidi="ar_AE"/>
        </w:rPr>
      </w:r>
      <w:r>
        <w:rPr>
          <w:rtl/>
          <w:cs/>
          <w:lang w:val="ar_AE" w:bidi="ar_AE"/>
        </w:rPr>
        <w:t xml:space="preserve">وقد أحضر الرؤساء </w:t>
      </w:r>
      <w:r>
        <w:rPr>
          <w:b/>
          <w:rtl/>
          <w:cs/>
          <w:lang w:val="ar_AE" w:bidi="ar_AE"/>
        </w:rPr>
        <w:t>عجلات</w:t>
      </w:r>
      <w:r>
        <w:rPr>
          <w:rtl/>
          <w:cs/>
          <w:lang w:val="ar_AE" w:bidi="ar_AE"/>
        </w:rPr>
        <w:t>، أو مركبات، ضمن تقدماتهم. وتتذكّرون أن هذه العجلات ربما كانت ذات عجلتين أو أربع عجلات، وكان يُستخدم ثوران لجرّ كل عجلة. كما كان اللاويون سيستخدمون هذه العجلات لنقل المسكن وأثاثه. وربما كان هناك غطاء فوق العجلات.</w:t>
      </w:r>
    </w:p>
    <w:p>
      <w:pPr>
        <w:bidi/>
      </w:pPr>
      <w:r>
        <w:rPr>
          <w:rtl/>
          <w:cs/>
          <w:lang w:val="ar_AE" w:bidi="ar_AE"/>
        </w:rPr>
      </w:r>
      <w:r>
        <w:rPr>
          <w:rtl/>
          <w:cs/>
          <w:lang w:val="ar_AE" w:bidi="ar_AE"/>
        </w:rPr>
        <w:t xml:space="preserve">إذا لزم الأمر، توقّفوا هنا كمجموعة وانظروا إلى صورة </w:t>
      </w:r>
      <w:r>
        <w:rPr>
          <w:rtl/>
          <w:cs/>
          <w:lang w:val="ar_AE" w:bidi="ar_AE"/>
        </w:rPr>
        <w:t>لما قد تكون عليه هذه العجلات</w:t>
      </w:r>
      <w:r>
        <w:rPr>
          <w:rtl/>
          <w:cs/>
          <w:lang w:val="ar_AE" w:bidi="ar_AE"/>
        </w:rPr>
        <w:t>. ثم ناقشوا معًا ما الكلمة أو العبارة التي ستستخدمونها للعجلات. أوقفوا سماع هذا التسجيل الصوتي هنا.</w:t>
      </w:r>
    </w:p>
    <w:p>
      <w:pPr>
        <w:bidi/>
      </w:pPr>
      <w:r>
        <w:rPr>
          <w:rtl/>
          <w:cs/>
          <w:lang w:val="ar_AE" w:bidi="ar_AE"/>
        </w:rPr>
      </w:r>
      <w:r>
        <w:rPr>
          <w:rtl/>
          <w:cs/>
          <w:lang w:val="ar_AE" w:bidi="ar_AE"/>
        </w:rPr>
        <w:t>ثم يتكلّم</w:t>
      </w:r>
      <w:r>
        <w:rPr>
          <w:b/>
          <w:rtl/>
          <w:cs/>
          <w:lang w:val="ar_AE" w:bidi="ar_AE"/>
        </w:rPr>
        <w:t xml:space="preserve"> يهوه</w:t>
      </w:r>
      <w:r>
        <w:rPr>
          <w:rtl/>
          <w:cs/>
          <w:lang w:val="ar_AE" w:bidi="ar_AE"/>
        </w:rPr>
        <w:t xml:space="preserve"> مع موسى، ويُستخدم الاسم الشخصي لله، «يهوه»، في هذا المقطع . استخدموا الكلمة أو العبارة نفسها التي استخدمتموها في المقاطع السابقة للإشارة إلى اسم الرب (يهوه). ولمزيد من المعلومات عن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يأمر يهوه موسى أن يقبل التقدمات، وأن يعطي العجلات والثيران </w:t>
      </w:r>
      <w:r>
        <w:rPr>
          <w:b/>
          <w:rtl/>
          <w:cs/>
          <w:lang w:val="ar_AE" w:bidi="ar_AE"/>
        </w:rPr>
        <w:t>للاويين</w:t>
      </w:r>
      <w:r>
        <w:rPr>
          <w:rtl/>
          <w:cs/>
          <w:lang w:val="ar_AE" w:bidi="ar_AE"/>
        </w:rPr>
        <w:t xml:space="preserve"> لكي يستخدموها في عملهم في خيمة الاجتماع، والتي تشير هنا إلى المسكن. فاستخدموا الكلمة أو العبارة نفسها للاويين وخيمة الاجتماع التي استخدمتموها في المقاطع السابقة. ولمزيد من المعلومات عن </w:t>
      </w:r>
      <w:r>
        <w:rPr>
          <w:rtl/>
          <w:cs/>
          <w:lang w:val="ar_AE" w:bidi="ar_AE"/>
        </w:rPr>
        <w:t>اللاويين</w:t>
      </w:r>
      <w:r>
        <w:rPr>
          <w:rtl/>
          <w:cs/>
          <w:lang w:val="ar_AE" w:bidi="ar_AE"/>
        </w:rPr>
        <w:t>، ارجعوا إلى «قاموس الكلمات الرئيسية».</w:t>
      </w:r>
    </w:p>
    <w:p>
      <w:pPr>
        <w:bidi/>
      </w:pPr>
      <w:r>
        <w:rPr>
          <w:rtl/>
          <w:cs/>
          <w:lang w:val="ar_AE" w:bidi="ar_AE"/>
        </w:rPr>
      </w:r>
      <w:r>
        <w:rPr>
          <w:rtl/>
          <w:cs/>
          <w:lang w:val="ar_AE" w:bidi="ar_AE"/>
        </w:rPr>
        <w:t>يعطي موسى العجلات والثيران للاويين بحسب ما يقتضيه عملهم، أو خدمتهم الخاصة ليهوه. استخدموا الأوصاف نفسها للخدمة الخاصة ليهوه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7:10–83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7: 10- 83 واحفظوه في قلوبكم.</w:t>
      </w:r>
    </w:p>
    <w:p>
      <w:pPr>
        <w:bidi/>
      </w:pPr>
      <w:r>
        <w:rPr>
          <w:rtl/>
          <w:cs/>
          <w:lang w:val="ar_AE" w:bidi="ar_AE"/>
        </w:rPr>
      </w:r>
      <w:r>
        <w:rPr>
          <w:rtl/>
          <w:cs/>
          <w:lang w:val="ar_AE" w:bidi="ar_AE"/>
        </w:rPr>
        <w:t>استمعوا إلى نسخة صوتية من سفر العدد 7: 10 - 83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7: 10- 83 بأبسط ترجمة يسهل فهمها.</w:t>
      </w:r>
    </w:p>
    <w:p>
      <w:pPr>
        <w:bidi/>
      </w:pPr>
      <w:r>
        <w:rPr>
          <w:rtl/>
          <w:cs/>
          <w:lang w:val="ar_AE" w:bidi="ar_AE"/>
        </w:rPr>
      </w:r>
      <w:r>
        <w:rPr>
          <w:rtl/>
          <w:cs/>
          <w:lang w:val="ar_AE" w:bidi="ar_AE"/>
        </w:rPr>
        <w:t>عندما انتهى بنو إسرائيل من إقامة المسكن، دشّنوا مذبح المحرقة. وهذا المقطع هو سجل تاريخي تفصيلي للقرابين التي قدّمها رؤساء أسباط إسرائيل الاثنا عشر نيابةً عن أسباطهم عند تدشين المذبح. وقد قدّم الرؤساء قرابينهم واحدًا تلو الآخر، كل رئيس في يوم مستقل، ابتداءً من اليوم الذي دشّن فيه موسى المذبح.</w:t>
      </w:r>
    </w:p>
    <w:p>
      <w:pPr>
        <w:bidi/>
      </w:pPr>
      <w:r>
        <w:rPr>
          <w:rtl/>
          <w:cs/>
          <w:lang w:val="ar_AE" w:bidi="ar_AE"/>
        </w:rPr>
      </w:r>
      <w:r>
        <w:rPr>
          <w:rtl/>
          <w:cs/>
          <w:lang w:val="ar_AE" w:bidi="ar_AE"/>
        </w:rPr>
        <w:t>ورؤساء أسباط إسرائيل في هذا المقطع هم الرؤساء أنفسهم الذين ساعدوا موسى في إحصاء الشعب في بداية سفر العدد. وقد أمر يهوه موسى أن يقبل قرابين الرؤساء، وقال له إن على الرؤساء أن يقدّموا قرابينهم واحدًا تلو الآخر، بحيث يأتي كل رئيس في يوم منفصل. وكان كل واحد من الرؤساء الاثني عشر يقدّم القربان نفسه الذي يقدّمه باقي الرؤساء.</w:t>
      </w:r>
    </w:p>
    <w:p>
      <w:pPr>
        <w:bidi/>
      </w:pPr>
      <w:r>
        <w:rPr>
          <w:rtl/>
          <w:cs/>
          <w:lang w:val="ar_AE" w:bidi="ar_AE"/>
        </w:rPr>
      </w:r>
      <w:r>
        <w:rPr>
          <w:rtl/>
          <w:cs/>
          <w:lang w:val="ar_AE" w:bidi="ar_AE"/>
        </w:rPr>
        <w:t>وقد قدّم كل رئيس طبقًا أو صحنًا من الفضة، ومنضحة من الفضة، وطبقًا أو ملعقة من الذهب. ولا نعرف بالضبط كيف كان شكل هذه الأمتعة، لكنها كلها مرتبطة بتقدمة الدقيق (الحبوب). وكان الطبق والمنضحة يحتويان على دقيق ناعم ملتوت بزيت، بحسب ما أمر يهوه الشعب في تقدمة الدقيق. كان الشعب يقدّمون تقدمة الدقيق كعطية ليهوه. وكان الكهنة يفرزون جزءًا خاصًا من الدقيق والزيت ثم يحرقونه ليهوه، أما باقي الدقيق والزيت فكان للكهنة أنفسهم.</w:t>
      </w:r>
    </w:p>
    <w:p>
      <w:pPr>
        <w:bidi/>
      </w:pPr>
      <w:r>
        <w:rPr>
          <w:rtl/>
          <w:cs/>
          <w:lang w:val="ar_AE" w:bidi="ar_AE"/>
        </w:rPr>
      </w:r>
      <w:r>
        <w:rPr>
          <w:rtl/>
          <w:cs/>
          <w:lang w:val="ar_AE" w:bidi="ar_AE"/>
        </w:rPr>
        <w:t>ففي لغة موسى، العبرية، الكلمة التي تشير إلى الطبق الفضي كانت تعني «عميق»، ولذلك فمن المرجّح أن هذا الطبق كان طبقًا عميقًا. كان وزن الطبق ١٣٠ شاقلًا. والشاقل كان وحدة الوزن القياسية التي استخدمها بنو إسرائيل، و130 شاقلًا تساوي نحو 1.4 كيلوجرام.</w:t>
      </w:r>
    </w:p>
    <w:p>
      <w:pPr>
        <w:bidi/>
      </w:pPr>
      <w:r>
        <w:rPr>
          <w:rtl/>
          <w:cs/>
          <w:lang w:val="ar_AE" w:bidi="ar_AE"/>
        </w:rPr>
      </w:r>
      <w:r>
        <w:rPr>
          <w:rtl/>
          <w:cs/>
          <w:lang w:val="ar_AE" w:bidi="ar_AE"/>
        </w:rPr>
        <w:t>ويسجّل موسى وزن الطبق الفضي بشواقل القُدس. وكان الشعب يحتفظون بوزن شاقل معياري في القُدس، يستخدمونه للتأكد من أن كل الشواقل لها الوزن نفسه. ومن المرجّح أن موسى يشير إلى هذا الشاقل المعياري عندما يذكر أن وزن الطبق الفضي كان 130 شاقلًا بحسب شاقل القُدس، مع أنه من الممكن أن يكون شاقل القُدس مختلفًا في وزنه عن الشاقل العادي.</w:t>
      </w:r>
    </w:p>
    <w:p>
      <w:pPr>
        <w:bidi/>
      </w:pPr>
      <w:r>
        <w:rPr>
          <w:rtl/>
          <w:cs/>
          <w:lang w:val="ar_AE" w:bidi="ar_AE"/>
        </w:rPr>
      </w:r>
      <w:r>
        <w:rPr>
          <w:rtl/>
          <w:cs/>
          <w:lang w:val="ar_AE" w:bidi="ar_AE"/>
        </w:rPr>
        <w:t>توقفوا هنا وناقشوا هذا السؤال كمجموعة: ما وحدات القياس التي تستخدمونها في ثقافتكم للتعبير عن وزن الأشياء؟ أوقفوا سماع هذا التسجيل الصوتي هنا.</w:t>
      </w:r>
    </w:p>
    <w:p>
      <w:pPr>
        <w:bidi/>
      </w:pPr>
      <w:r>
        <w:rPr>
          <w:rtl/>
          <w:cs/>
          <w:lang w:val="ar_AE" w:bidi="ar_AE"/>
        </w:rPr>
      </w:r>
      <w:r>
        <w:rPr>
          <w:rtl/>
          <w:cs/>
          <w:lang w:val="ar_AE" w:bidi="ar_AE"/>
        </w:rPr>
        <w:t>وأما الكلمة التي يستخدمها موسى للمنضحة تعني «يرش» أو «يرمي»، ولذلك كانت على الأرجح نوعًا من الأدوات التي يستخدمها الناس لرشّ السوائل أو صبّها بقوة. وكان وزن المنضحة سبعين شاقلًا، أي نحو 800 جرام. وكان الكهنة يستخدمون الطبق والمنضحة لسكب دم الذبيحة على المذبح.</w:t>
      </w:r>
    </w:p>
    <w:p>
      <w:pPr>
        <w:bidi/>
      </w:pPr>
      <w:r>
        <w:rPr>
          <w:rtl/>
          <w:cs/>
          <w:lang w:val="ar_AE" w:bidi="ar_AE"/>
        </w:rPr>
      </w:r>
      <w:r>
        <w:rPr>
          <w:rtl/>
          <w:cs/>
          <w:lang w:val="ar_AE" w:bidi="ar_AE"/>
        </w:rPr>
        <w:t xml:space="preserve">توقفوا هنا كمجموعة وانظروا إلى صورة لما قد يكون عليه </w:t>
      </w:r>
      <w:r>
        <w:rPr>
          <w:rtl/>
          <w:cs/>
          <w:lang w:val="ar_AE" w:bidi="ar_AE"/>
        </w:rPr>
        <w:t>الطبق الفضي، والمنضحة الفضية</w:t>
      </w:r>
      <w:r>
        <w:rPr>
          <w:rtl/>
          <w:cs/>
          <w:lang w:val="ar_AE" w:bidi="ar_AE"/>
        </w:rPr>
        <w:t>. أوقفوا سماع هذا التسجيل الصوتي هنا.</w:t>
      </w:r>
    </w:p>
    <w:p>
      <w:pPr>
        <w:bidi/>
      </w:pPr>
      <w:r>
        <w:rPr>
          <w:rtl/>
          <w:cs/>
          <w:lang w:val="ar_AE" w:bidi="ar_AE"/>
        </w:rPr>
      </w:r>
      <w:r>
        <w:rPr>
          <w:rtl/>
          <w:cs/>
          <w:lang w:val="ar_AE" w:bidi="ar_AE"/>
        </w:rPr>
        <w:t>وأما الكلمة التي يستخدمها موسى للصحن أو الملعقة الذهبية فتعني شيئًا مقعّرًا قليلًا، كما تعني أيضًا كفّ اليد. وكان وزن هذا الشيء عشرة شواقل فقط، وهو أخف بكثير من الطبق والمنضحة الفضيَّين، ولذلك تُترجَم هذه الكلمة أحيانًا إلى «ملعقة» بدلًا من «صحن».</w:t>
      </w:r>
    </w:p>
    <w:p>
      <w:pPr>
        <w:bidi/>
      </w:pPr>
      <w:r>
        <w:rPr>
          <w:rtl/>
          <w:cs/>
          <w:lang w:val="ar_AE" w:bidi="ar_AE"/>
        </w:rPr>
      </w:r>
      <w:r>
        <w:rPr>
          <w:rtl/>
          <w:cs/>
          <w:lang w:val="ar_AE" w:bidi="ar_AE"/>
        </w:rPr>
        <w:t>وكانت الملعقة تحتوي على بخور، يضعه الشعب على النصيب الخاص بيهوه من الدقيق والزيت، كما أمرهم يهوه.</w:t>
      </w:r>
    </w:p>
    <w:p>
      <w:pPr>
        <w:bidi/>
      </w:pPr>
      <w:r>
        <w:rPr>
          <w:rtl/>
          <w:cs/>
          <w:lang w:val="ar_AE" w:bidi="ar_AE"/>
        </w:rPr>
      </w:r>
      <w:r>
        <w:rPr>
          <w:rtl/>
          <w:cs/>
          <w:lang w:val="ar_AE" w:bidi="ar_AE"/>
        </w:rPr>
        <w:t xml:space="preserve">توقفوا هنا كمجموعة وانظروا إلى صورة لما قد تكون عليه </w:t>
      </w:r>
      <w:r>
        <w:rPr>
          <w:rtl/>
          <w:cs/>
          <w:lang w:val="ar_AE" w:bidi="ar_AE"/>
        </w:rPr>
        <w:t>الملعقة الذهبية</w:t>
      </w:r>
      <w:r>
        <w:rPr>
          <w:rtl/>
          <w:cs/>
          <w:lang w:val="ar_AE" w:bidi="ar_AE"/>
        </w:rPr>
        <w:t>. أوقفوا سماع هذا التسجيل الصوتي هنا.</w:t>
      </w:r>
    </w:p>
    <w:p>
      <w:pPr>
        <w:bidi/>
      </w:pPr>
      <w:r>
        <w:rPr>
          <w:rtl/>
          <w:cs/>
          <w:lang w:val="ar_AE" w:bidi="ar_AE"/>
        </w:rPr>
      </w:r>
      <w:r>
        <w:rPr>
          <w:rtl/>
          <w:cs/>
          <w:lang w:val="ar_AE" w:bidi="ar_AE"/>
        </w:rPr>
        <w:t>والآن ناقشوا هذا السؤال كمجموعة: احكوا قصة عن الاستعداد لوجبة احتفالية مهمة. هل توجد مائدة تُعدّونها لتكون جاهزة؟ أين ستقدّمون الطعام؟ كيف ستعطون الطعام لكل شخص، وبماذا سيأكلون؟ وعلى بقية المجموعة أن ينتبهوا إلى الكلمات والعبارات التي يستخدمها الراوي لوصف الأدوات المقعّرة قليلًا، مثل المنضحة، والأطباق، والصحون، والملاعق، وما إلى ذلك. أوقفوا سماع هذا التسجيل الصوتي هنا.</w:t>
      </w:r>
    </w:p>
    <w:p>
      <w:pPr>
        <w:bidi/>
      </w:pPr>
      <w:r>
        <w:rPr>
          <w:rtl/>
          <w:cs/>
          <w:lang w:val="ar_AE" w:bidi="ar_AE"/>
        </w:rPr>
      </w:r>
      <w:r>
        <w:rPr>
          <w:rtl/>
          <w:cs/>
          <w:lang w:val="ar_AE" w:bidi="ar_AE"/>
        </w:rPr>
        <w:t>ويقدّم رؤساء أسباط إسرائيل أيضًا ذبائح، بحسب الشرائع التي أعطاها لهم يهوه. سجّل موسى هذه الشرائع الخاصة بالذبائح في سفر اللاويين. وبالنسبة للمحرقة، كان كل رئيس يقدّم ثورًا صغيرًا واحدًا، وكبشًا واحدًا، وهو ذكر الغنم، وخروفًا ذكرًا واحدًا.</w:t>
      </w:r>
    </w:p>
    <w:p>
      <w:pPr>
        <w:bidi/>
      </w:pPr>
      <w:r>
        <w:rPr>
          <w:rtl/>
          <w:cs/>
          <w:lang w:val="ar_AE" w:bidi="ar_AE"/>
        </w:rPr>
      </w:r>
      <w:r>
        <w:rPr>
          <w:rtl/>
          <w:cs/>
          <w:lang w:val="ar_AE" w:bidi="ar_AE"/>
        </w:rPr>
        <w:t xml:space="preserve">توقفوا هنا كمجموعة وانظروا إلى صور </w:t>
      </w:r>
      <w:r>
        <w:rPr>
          <w:rtl/>
          <w:cs/>
          <w:lang w:val="ar_AE" w:bidi="ar_AE"/>
        </w:rPr>
        <w:t>ثور</w:t>
      </w:r>
      <w:r>
        <w:rPr>
          <w:rtl/>
          <w:cs/>
          <w:lang w:val="ar_AE" w:bidi="ar_AE"/>
        </w:rPr>
        <w:t xml:space="preserve">، و </w:t>
      </w:r>
      <w:r>
        <w:rPr>
          <w:rtl/>
          <w:cs/>
          <w:lang w:val="ar_AE" w:bidi="ar_AE"/>
        </w:rPr>
        <w:t>كبش</w:t>
      </w:r>
      <w:r>
        <w:rPr>
          <w:rtl/>
          <w:cs/>
          <w:lang w:val="ar_AE" w:bidi="ar_AE"/>
        </w:rPr>
        <w:t>، و</w:t>
      </w:r>
      <w:r>
        <w:rPr>
          <w:rtl/>
          <w:cs/>
          <w:lang w:val="ar_AE" w:bidi="ar_AE"/>
        </w:rPr>
        <w:t>خروف</w:t>
      </w:r>
      <w:r>
        <w:rPr>
          <w:rtl/>
          <w:cs/>
          <w:lang w:val="ar_AE" w:bidi="ar_AE"/>
        </w:rPr>
        <w:t>. أوقفوا سماع هذا التسجيل الصوتي هنا.</w:t>
      </w:r>
    </w:p>
    <w:p>
      <w:pPr>
        <w:bidi/>
      </w:pPr>
      <w:r>
        <w:rPr>
          <w:rtl/>
          <w:cs/>
          <w:lang w:val="ar_AE" w:bidi="ar_AE"/>
        </w:rPr>
      </w:r>
      <w:r>
        <w:rPr>
          <w:rtl/>
          <w:cs/>
          <w:lang w:val="ar_AE" w:bidi="ar_AE"/>
        </w:rPr>
        <w:t>لقد كان الكهنة يذبحون هذه الحيوانات ويحرقونها بالكامل على المذبح. وعندما كان شخص يقدّم محرقة ليهوه، فكأنه كان يقول له: «كما أنني أحرق هذا الحيوان بالكامل، فأنا مكرَّسًا لك بالكامل».</w:t>
      </w:r>
    </w:p>
    <w:p>
      <w:pPr>
        <w:bidi/>
      </w:pPr>
      <w:r>
        <w:rPr>
          <w:rtl/>
          <w:cs/>
          <w:lang w:val="ar_AE" w:bidi="ar_AE"/>
        </w:rPr>
      </w:r>
      <w:r>
        <w:rPr>
          <w:rtl/>
          <w:cs/>
          <w:lang w:val="ar_AE" w:bidi="ar_AE"/>
        </w:rPr>
        <w:t>ثم، بالنسبة لذبيحة الخطية أو التطهير، كان كل رئيس يقدّم تيسًا ذكرًا واحدًا.</w:t>
      </w:r>
    </w:p>
    <w:p>
      <w:pPr>
        <w:bidi/>
      </w:pPr>
      <w:r>
        <w:rPr>
          <w:rtl/>
          <w:cs/>
          <w:lang w:val="ar_AE" w:bidi="ar_AE"/>
        </w:rPr>
      </w:r>
      <w:r>
        <w:rPr>
          <w:rtl/>
          <w:cs/>
          <w:lang w:val="ar_AE" w:bidi="ar_AE"/>
        </w:rPr>
        <w:t xml:space="preserve">توقفوا هنا كمجموعة وانظروا إلى صورة </w:t>
      </w:r>
      <w:r>
        <w:rPr>
          <w:rtl/>
          <w:cs/>
          <w:lang w:val="ar_AE" w:bidi="ar_AE"/>
        </w:rPr>
        <w:t>تيس</w:t>
      </w:r>
      <w:r>
        <w:rPr>
          <w:rtl/>
          <w:cs/>
          <w:lang w:val="ar_AE" w:bidi="ar_AE"/>
        </w:rPr>
        <w:t>. أوقفوا سماع هذا التسجيل الصوتي هنا.</w:t>
      </w:r>
    </w:p>
    <w:p>
      <w:pPr>
        <w:bidi/>
      </w:pPr>
      <w:r>
        <w:rPr>
          <w:rtl/>
          <w:cs/>
          <w:lang w:val="ar_AE" w:bidi="ar_AE"/>
        </w:rPr>
      </w:r>
      <w:r>
        <w:rPr>
          <w:rtl/>
          <w:cs/>
          <w:lang w:val="ar_AE" w:bidi="ar_AE"/>
        </w:rPr>
        <w:t>وكان الناس يقدّمون ذبيحة الخطية أو التطهير لكي يصيروا طاهرين بعد أن كانوا نجسين، أو غير مؤَهَلين لخدمة يهوه. وكان الناس يستخدمون هذه الذبيحة للتكفير عن خطاياهم غير المقصودة، أو لتطهير أنفسهم بعد أن صاروا نجسين بكسر أحد شرائع العهد.</w:t>
      </w:r>
    </w:p>
    <w:p>
      <w:pPr>
        <w:bidi/>
      </w:pPr>
      <w:r>
        <w:rPr>
          <w:rtl/>
          <w:cs/>
          <w:lang w:val="ar_AE" w:bidi="ar_AE"/>
        </w:rPr>
      </w:r>
      <w:r>
        <w:rPr>
          <w:rtl/>
          <w:cs/>
          <w:lang w:val="ar_AE" w:bidi="ar_AE"/>
        </w:rPr>
        <w:t>وبالنسبة لذبيحة السلامة، كان كل رئيس يقدّم ثورين، وخمسة كباش، وخمسة تيوس، وخمسة خراف ذكور عمرها سنة واحدة.</w:t>
      </w:r>
    </w:p>
    <w:p>
      <w:pPr>
        <w:bidi/>
      </w:pPr>
      <w:r>
        <w:rPr>
          <w:rtl/>
          <w:cs/>
          <w:lang w:val="ar_AE" w:bidi="ar_AE"/>
        </w:rPr>
      </w:r>
      <w:r>
        <w:rPr>
          <w:rtl/>
          <w:cs/>
          <w:lang w:val="ar_AE" w:bidi="ar_AE"/>
        </w:rPr>
        <w:t xml:space="preserve">توقفوا هنا كمجموعة وانظروا إلى صور </w:t>
      </w:r>
      <w:r>
        <w:rPr>
          <w:b/>
          <w:rtl/>
          <w:cs/>
          <w:lang w:val="ar_AE" w:bidi="ar_AE"/>
        </w:rPr>
        <w:t>ثيران</w:t>
      </w:r>
      <w:r>
        <w:rPr>
          <w:rtl/>
          <w:cs/>
          <w:lang w:val="ar_AE" w:bidi="ar_AE"/>
        </w:rPr>
        <w:t>، و</w:t>
      </w:r>
      <w:r>
        <w:rPr>
          <w:rtl/>
          <w:cs/>
          <w:lang w:val="ar_AE" w:bidi="ar_AE"/>
        </w:rPr>
        <w:t xml:space="preserve">كباش </w:t>
      </w:r>
      <w:r>
        <w:rPr>
          <w:rtl/>
          <w:cs/>
          <w:lang w:val="ar_AE" w:bidi="ar_AE"/>
        </w:rPr>
        <w:t>، و</w:t>
      </w:r>
      <w:r>
        <w:rPr>
          <w:rtl/>
          <w:cs/>
          <w:lang w:val="ar_AE" w:bidi="ar_AE"/>
        </w:rPr>
        <w:t xml:space="preserve">تيوس </w:t>
      </w:r>
      <w:r>
        <w:rPr>
          <w:rtl/>
          <w:cs/>
          <w:lang w:val="ar_AE" w:bidi="ar_AE"/>
        </w:rPr>
        <w:t>، و</w:t>
      </w:r>
      <w:r>
        <w:rPr>
          <w:rtl/>
          <w:cs/>
          <w:lang w:val="ar_AE" w:bidi="ar_AE"/>
        </w:rPr>
        <w:t xml:space="preserve"> خراف</w:t>
      </w:r>
      <w:r>
        <w:rPr>
          <w:rtl/>
          <w:cs/>
          <w:lang w:val="ar_AE" w:bidi="ar_AE"/>
        </w:rPr>
        <w:t>. أوقفوا سماع هذا التسجيل الصوتي هنا.</w:t>
      </w:r>
    </w:p>
    <w:p>
      <w:pPr>
        <w:bidi/>
      </w:pPr>
      <w:r>
        <w:rPr>
          <w:rtl/>
          <w:cs/>
          <w:lang w:val="ar_AE" w:bidi="ar_AE"/>
        </w:rPr>
      </w:r>
      <w:r>
        <w:rPr>
          <w:rtl/>
          <w:cs/>
          <w:lang w:val="ar_AE" w:bidi="ar_AE"/>
        </w:rPr>
        <w:t>وكان الناس يقدّمون ذبيحة السلامة أو الشركة كطريقة للشركة مع يهوه، أو للتمتّع بعلاقتهم معه. وكان الشعب يحتفلون أيضًا باكتمال المسكن، وكان الكهنة يرشّون دم الحيوان على المذبح، ثم يقسّمون الحيوانات إلى أنصبة، نصيب ليهوه، ونصيب للكهنة، ونصيب للشخص الذي يقدّم الذبائح.</w:t>
      </w:r>
    </w:p>
    <w:p>
      <w:pPr>
        <w:bidi/>
      </w:pPr>
      <w:r>
        <w:rPr>
          <w:rtl/>
          <w:cs/>
          <w:lang w:val="ar_AE" w:bidi="ar_AE"/>
        </w:rPr>
      </w:r>
      <w:r>
        <w:rPr>
          <w:rtl/>
          <w:cs/>
          <w:lang w:val="ar_AE" w:bidi="ar_AE"/>
        </w:rPr>
        <w:t>توقفوا هنا كمجموعة وناقشوا هذا السؤال: نحن نعرف أن يسوع كان الذبيحة النهائية، لذلك لم نعد اليوم بحاجة إلى تقديم هذه الذبائح لكي نعبد يهوه، غير أنه ما زالت لنا علاقة معه (يهوه). كيف تستمتعون بقضاء الوقت، أو بالشركة، مع يهوه؟ وماذا تفعلون لتقوية علاقتكم بيهوه؟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7: 10- 83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بتمثيل هذا المقطع.</w:t>
      </w:r>
    </w:p>
    <w:p>
      <w:pPr>
        <w:bidi/>
      </w:pPr>
      <w:r>
        <w:rPr>
          <w:rtl/>
          <w:cs/>
          <w:lang w:val="ar_AE" w:bidi="ar_AE"/>
        </w:rPr>
      </w:r>
      <w:r>
        <w:rPr>
          <w:rtl/>
          <w:cs/>
          <w:lang w:val="ar_AE" w:bidi="ar_AE"/>
        </w:rPr>
        <w:t>يتكون هذا المقطع من ثلاثة عشر مشهدًا.</w:t>
      </w:r>
    </w:p>
    <w:p>
      <w:pPr>
        <w:bidi/>
      </w:pPr>
      <w:r>
        <w:rPr>
          <w:rtl/>
          <w:cs/>
          <w:lang w:val="ar_AE" w:bidi="ar_AE"/>
        </w:rPr>
      </w:r>
      <w:r>
        <w:rPr>
          <w:b/>
          <w:rtl/>
          <w:cs/>
          <w:lang w:val="ar_AE" w:bidi="ar_AE"/>
        </w:rPr>
        <w:t>في المشهد الأول:</w:t>
      </w:r>
      <w:r>
        <w:rPr>
          <w:rtl/>
          <w:cs/>
          <w:lang w:val="ar_AE" w:bidi="ar_AE"/>
        </w:rPr>
        <w:t xml:space="preserve"> يقدّم الرؤساء، أو قادة أسباط إسرائيل الاثني عشر، قرابين لتدشين المذبح. ويقول يهوه لموسى إن على الرؤساء أن يقدّموا قرابينهم واحدًا واحدًا، رئيسًا واحدًا كل يوم.</w:t>
      </w:r>
    </w:p>
    <w:p>
      <w:pPr>
        <w:bidi/>
      </w:pPr>
      <w:r>
        <w:rPr>
          <w:rtl/>
          <w:cs/>
          <w:lang w:val="ar_AE" w:bidi="ar_AE"/>
        </w:rPr>
      </w:r>
      <w:r>
        <w:rPr>
          <w:b/>
          <w:rtl/>
          <w:cs/>
          <w:lang w:val="ar_AE" w:bidi="ar_AE"/>
        </w:rPr>
        <w:t>في المشهد الثاني:</w:t>
      </w:r>
      <w:r>
        <w:rPr>
          <w:rtl/>
          <w:cs/>
          <w:lang w:val="ar_AE" w:bidi="ar_AE"/>
        </w:rPr>
        <w:t xml:space="preserve"> يقدّم نحشون، رئيس سبط يهوذا، قربان سبطه: طبقًا من الفضة ومنضحة من الفضة، وكلاهما مملوء بدقيق ناعم ملتوت بزيت الزيتون لتقدمة الدقيق (الحبوب). ويقدّم نحشون أيضًا صحنًا أو ملعقة من الذهب مملوءة بالبخور، وكذلك ثورًا وكبشًا وخروفًا ذكرًا ابن سنة للمحرقات. كما يقدّم نحشون أيضًا تيسًا ذكرًا ذبيحة خطية، وثورين، وخمسة كباش، وخمسة تيوس، وخمسة خراف ذكور عمرها سنة واحدة ذبيحة سلامة.</w:t>
      </w:r>
    </w:p>
    <w:p>
      <w:pPr>
        <w:bidi/>
      </w:pPr>
      <w:r>
        <w:rPr>
          <w:rtl/>
          <w:cs/>
          <w:lang w:val="ar_AE" w:bidi="ar_AE"/>
        </w:rPr>
      </w:r>
      <w:r>
        <w:rPr>
          <w:b/>
          <w:rtl/>
          <w:cs/>
          <w:lang w:val="ar_AE" w:bidi="ar_AE"/>
        </w:rPr>
        <w:t>في المشهد الثالث:</w:t>
      </w:r>
      <w:r>
        <w:rPr>
          <w:rtl/>
          <w:cs/>
          <w:lang w:val="ar_AE" w:bidi="ar_AE"/>
        </w:rPr>
        <w:t xml:space="preserve"> في اليوم التالي، يقدّم نثنائيل، رئيس سبط يساكر، الأشياء نفسها التي قدّمها نحشون قربانًا عن سبطه.</w:t>
      </w:r>
    </w:p>
    <w:p>
      <w:pPr>
        <w:bidi/>
      </w:pPr>
      <w:r>
        <w:rPr>
          <w:rtl/>
          <w:cs/>
          <w:lang w:val="ar_AE" w:bidi="ar_AE"/>
        </w:rPr>
      </w:r>
      <w:r>
        <w:rPr>
          <w:b/>
          <w:rtl/>
          <w:cs/>
          <w:lang w:val="ar_AE" w:bidi="ar_AE"/>
        </w:rPr>
        <w:t>في المشاهد العشرة التالية:</w:t>
      </w:r>
      <w:r>
        <w:rPr>
          <w:rtl/>
          <w:cs/>
          <w:lang w:val="ar_AE" w:bidi="ar_AE"/>
        </w:rPr>
        <w:t xml:space="preserve"> في كل يوم، يقدّم رئيس آخر من رؤساء أسباط إسرائيل القربان نفسه نيابةً عن سبطه.</w:t>
      </w:r>
    </w:p>
    <w:p>
      <w:pPr>
        <w:bidi/>
      </w:pPr>
      <w:r>
        <w:rPr>
          <w:rtl/>
          <w:cs/>
          <w:lang w:val="ar_AE" w:bidi="ar_AE"/>
        </w:rPr>
      </w:r>
      <w:r>
        <w:rPr>
          <w:rtl/>
          <w:cs/>
          <w:lang w:val="ar_AE" w:bidi="ar_AE"/>
        </w:rPr>
        <w:t>ويأتي باقي الرؤساء بالترتيب التالي: أليآب رئيس سبط زبولون، وأليصور رئيس سبط رأوبين، وشلوميئيل رئيس سبط شمعون، وألياساف رئيس سبط جاد، وأليشمع رئيس سبط أفرايم، وجمليئيل رئيس سبط منسّى، وأبيدن رئيس سبط بنيامين، وأخيعزر رئيس سبط دان، وفجعيئيل رئيس سبط أشير، وأخيرًا أخيرع رئيس سبط نفتالي.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رؤساء أسباط إسرائيل الاثنا عشر، أو قادتهم، وهم:</w:t>
      </w:r>
    </w:p>
    <w:p>
      <w:pPr>
        <w:pStyle w:val="ListBullet"/>
        <w:bidi/>
        <w:spacing w:line="240" w:lineRule="auto"/>
        <w:ind w:left="720"/>
      </w:pPr>
      <w:r>
        <w:rPr>
          <w:rtl/>
          <w:cs/>
          <w:lang w:val="ar_AE" w:bidi="ar_AE"/>
        </w:rPr>
      </w:r>
      <w:r>
        <w:rPr>
          <w:rtl/>
          <w:cs/>
          <w:lang w:val="ar_AE" w:bidi="ar_AE"/>
        </w:rPr>
        <w:t>نَحْشُون رئيس يهوذا</w:t>
      </w:r>
    </w:p>
    <w:p>
      <w:pPr>
        <w:pStyle w:val="ListBullet"/>
        <w:bidi/>
        <w:spacing w:line="240" w:lineRule="auto"/>
        <w:ind w:left="720"/>
      </w:pPr>
      <w:r>
        <w:rPr>
          <w:rtl/>
          <w:cs/>
          <w:lang w:val="ar_AE" w:bidi="ar_AE"/>
        </w:rPr>
      </w:r>
      <w:r>
        <w:rPr>
          <w:rtl/>
          <w:cs/>
          <w:lang w:val="ar_AE" w:bidi="ar_AE"/>
        </w:rPr>
        <w:t>نَثَنَائِيلُ رَئِيسُ يَسَّاكَر</w:t>
      </w:r>
    </w:p>
    <w:p>
      <w:pPr>
        <w:pStyle w:val="ListBullet"/>
        <w:bidi/>
        <w:spacing w:line="240" w:lineRule="auto"/>
        <w:ind w:left="720"/>
      </w:pPr>
      <w:r>
        <w:rPr>
          <w:rtl/>
          <w:cs/>
          <w:lang w:val="ar_AE" w:bidi="ar_AE"/>
        </w:rPr>
      </w:r>
      <w:r>
        <w:rPr>
          <w:rtl/>
          <w:cs/>
          <w:lang w:val="ar_AE" w:bidi="ar_AE"/>
        </w:rPr>
        <w:t>أَلِيآبُ رَئِيسُ زَبُولُون</w:t>
      </w:r>
    </w:p>
    <w:p>
      <w:pPr>
        <w:pStyle w:val="ListBullet"/>
        <w:bidi/>
        <w:spacing w:line="240" w:lineRule="auto"/>
        <w:ind w:left="720"/>
      </w:pPr>
      <w:r>
        <w:rPr>
          <w:rtl/>
          <w:cs/>
          <w:lang w:val="ar_AE" w:bidi="ar_AE"/>
        </w:rPr>
      </w:r>
      <w:r>
        <w:rPr>
          <w:rtl/>
          <w:cs/>
          <w:lang w:val="ar_AE" w:bidi="ar_AE"/>
        </w:rPr>
        <w:t>أَلِيصُورُ رَئِيسُ رَأُوبَيْن</w:t>
      </w:r>
    </w:p>
    <w:p>
      <w:pPr>
        <w:pStyle w:val="ListBullet"/>
        <w:bidi/>
        <w:spacing w:line="240" w:lineRule="auto"/>
        <w:ind w:left="720"/>
      </w:pPr>
      <w:r>
        <w:rPr>
          <w:rtl/>
          <w:cs/>
          <w:lang w:val="ar_AE" w:bidi="ar_AE"/>
        </w:rPr>
      </w:r>
      <w:r>
        <w:rPr>
          <w:rtl/>
          <w:cs/>
          <w:lang w:val="ar_AE" w:bidi="ar_AE"/>
        </w:rPr>
        <w:t>شَلُومِيئِيلُ رَئِيسُ شِمْعُون</w:t>
      </w:r>
    </w:p>
    <w:p>
      <w:pPr>
        <w:pStyle w:val="ListBullet"/>
        <w:bidi/>
        <w:spacing w:line="240" w:lineRule="auto"/>
        <w:ind w:left="720"/>
      </w:pPr>
      <w:r>
        <w:rPr>
          <w:rtl/>
          <w:cs/>
          <w:lang w:val="ar_AE" w:bidi="ar_AE"/>
        </w:rPr>
      </w:r>
      <w:r>
        <w:rPr>
          <w:rtl/>
          <w:cs/>
          <w:lang w:val="ar_AE" w:bidi="ar_AE"/>
        </w:rPr>
        <w:t>أَلِيَاسَافُ رَئِيسُ جَاد</w:t>
      </w:r>
    </w:p>
    <w:p>
      <w:pPr>
        <w:pStyle w:val="ListBullet"/>
        <w:bidi/>
        <w:spacing w:line="240" w:lineRule="auto"/>
        <w:ind w:left="720"/>
      </w:pPr>
      <w:r>
        <w:rPr>
          <w:rtl/>
          <w:cs/>
          <w:lang w:val="ar_AE" w:bidi="ar_AE"/>
        </w:rPr>
      </w:r>
      <w:r>
        <w:rPr>
          <w:rtl/>
          <w:cs/>
          <w:lang w:val="ar_AE" w:bidi="ar_AE"/>
        </w:rPr>
        <w:t>أَلِيشَمَعُ رَئِيسُ أَفْرَايِم</w:t>
      </w:r>
    </w:p>
    <w:p>
      <w:pPr>
        <w:pStyle w:val="ListBullet"/>
        <w:bidi/>
        <w:spacing w:line="240" w:lineRule="auto"/>
        <w:ind w:left="720"/>
      </w:pPr>
      <w:r>
        <w:rPr>
          <w:rtl/>
          <w:cs/>
          <w:lang w:val="ar_AE" w:bidi="ar_AE"/>
        </w:rPr>
      </w:r>
      <w:r>
        <w:rPr>
          <w:rtl/>
          <w:cs/>
          <w:lang w:val="ar_AE" w:bidi="ar_AE"/>
        </w:rPr>
        <w:t>جَمْلِيئِيلُ رَئِيسُ مَنَسَّى</w:t>
      </w:r>
    </w:p>
    <w:p>
      <w:pPr>
        <w:pStyle w:val="ListBullet"/>
        <w:bidi/>
        <w:spacing w:line="240" w:lineRule="auto"/>
        <w:ind w:left="720"/>
      </w:pPr>
      <w:r>
        <w:rPr>
          <w:rtl/>
          <w:cs/>
          <w:lang w:val="ar_AE" w:bidi="ar_AE"/>
        </w:rPr>
      </w:r>
      <w:r>
        <w:rPr>
          <w:rtl/>
          <w:cs/>
          <w:lang w:val="ar_AE" w:bidi="ar_AE"/>
        </w:rPr>
        <w:t>أَبِيدَنُ رَئِيسُ بَنْيَامِين</w:t>
      </w:r>
    </w:p>
    <w:p>
      <w:pPr>
        <w:pStyle w:val="ListBullet"/>
        <w:bidi/>
        <w:spacing w:line="240" w:lineRule="auto"/>
        <w:ind w:left="720"/>
      </w:pPr>
      <w:r>
        <w:rPr>
          <w:rtl/>
          <w:cs/>
          <w:lang w:val="ar_AE" w:bidi="ar_AE"/>
        </w:rPr>
      </w:r>
      <w:r>
        <w:rPr>
          <w:rtl/>
          <w:cs/>
          <w:lang w:val="ar_AE" w:bidi="ar_AE"/>
        </w:rPr>
        <w:t xml:space="preserve">أَخِيعَزَرُ رَئِيسُ دَان </w:t>
      </w:r>
    </w:p>
    <w:p>
      <w:pPr>
        <w:pStyle w:val="ListBullet"/>
        <w:bidi/>
        <w:spacing w:line="240" w:lineRule="auto"/>
        <w:ind w:left="720"/>
      </w:pPr>
      <w:r>
        <w:rPr>
          <w:rtl/>
          <w:cs/>
          <w:lang w:val="ar_AE" w:bidi="ar_AE"/>
        </w:rPr>
      </w:r>
      <w:r>
        <w:rPr>
          <w:rtl/>
          <w:cs/>
          <w:lang w:val="ar_AE" w:bidi="ar_AE"/>
        </w:rPr>
        <w:t>فَجْعِيئِيلُ رَئِيسُ أَشِير</w:t>
      </w:r>
    </w:p>
    <w:p>
      <w:pPr>
        <w:pStyle w:val="ListBullet"/>
        <w:bidi/>
        <w:spacing w:line="240" w:lineRule="auto"/>
        <w:ind w:left="720"/>
      </w:pPr>
      <w:r>
        <w:rPr>
          <w:rtl/>
          <w:cs/>
          <w:lang w:val="ar_AE" w:bidi="ar_AE"/>
        </w:rPr>
      </w:r>
      <w:r>
        <w:rPr>
          <w:rtl/>
          <w:cs/>
          <w:lang w:val="ar_AE" w:bidi="ar_AE"/>
        </w:rPr>
        <w:t>أَخِيرَعُ رَئِيسُ نَفْتَالِي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موسى، كاتب المقطع، هذا الجزء بكلمة تُظهر لنا أن الرؤساء يقدّمون الآن قرابين إضافية، بالإضافة إلى العجلات الست والاثني عشر ثورًا التي قدّموها في المقطع السابق.</w:t>
      </w:r>
    </w:p>
    <w:p>
      <w:pPr>
        <w:bidi/>
      </w:pPr>
      <w:r>
        <w:rPr>
          <w:rtl/>
          <w:cs/>
          <w:lang w:val="ar_AE" w:bidi="ar_AE"/>
        </w:rPr>
      </w:r>
      <w:r>
        <w:rPr>
          <w:rtl/>
          <w:cs/>
          <w:lang w:val="ar_AE" w:bidi="ar_AE"/>
        </w:rPr>
        <w:t>في المشهد الأول، يقول يهوه لموسى إن الرؤساء الاثني عشر يجب أن يقدّموا عطاياهم في اثني عشر يومًا منفصلًا، رئيسًا بعد الآخر. وكان من المهم أن يقدّم الرؤساء قرابينهم في أيام منفصلة، لأن الكهنة كانوا يحتاجون إلى القيام بالعمل المطلوب لكل قربان عند استلامه. وفي المجمل، كان رؤساء أسباط إسرائيل سيقدّمون 252 حيوانًا. ولم تكن في المسكن مساحة كافية لتسع كل هذه الحيوانات دفعة واحدة، كما لم يكن المذبح كبيرًا بما يكفي لحرق كل القرابين دفعة واحدة.</w:t>
      </w:r>
    </w:p>
    <w:p>
      <w:pPr>
        <w:bidi/>
      </w:pPr>
      <w:r>
        <w:rPr>
          <w:rtl/>
          <w:cs/>
          <w:lang w:val="ar_AE" w:bidi="ar_AE"/>
        </w:rPr>
      </w:r>
      <w:r>
        <w:rPr>
          <w:rtl/>
          <w:cs/>
          <w:lang w:val="ar_AE" w:bidi="ar_AE"/>
        </w:rPr>
        <w:t>وفي المشاهد الاثني عشر الأخرى في هذا المقطع، يقدّم الرؤساء قرابينهم واحدًا بعد الآخر. وهذا المقطع هو سجل تاريخي دقيق ومفصّل لتقديم رؤساء أسباط إسرائيل الاثني عشر قرابين لتدشين المذبح. ويأتي الرؤساء بحسب ترتيب إقامة أسباطهم حول المسكن في محلّة بني إسرائيل، ابتداءً من سبط يهوذا وانتهاءً بسبط نفتالي. ويسجّل موسى اسم كل رئيس سبط وما قدّمه كل رئيس.</w:t>
      </w:r>
    </w:p>
    <w:p>
      <w:pPr>
        <w:bidi/>
      </w:pPr>
      <w:r>
        <w:rPr>
          <w:rtl/>
          <w:cs/>
          <w:lang w:val="ar_AE" w:bidi="ar_AE"/>
        </w:rPr>
      </w:r>
      <w:r>
        <w:rPr>
          <w:rtl/>
          <w:cs/>
          <w:lang w:val="ar_AE" w:bidi="ar_AE"/>
        </w:rPr>
        <w:t xml:space="preserve">توقفوا هنا وانظروا إلى خريطة </w:t>
      </w:r>
      <w:r>
        <w:rPr>
          <w:b/>
          <w:rtl/>
          <w:cs/>
          <w:lang w:val="ar_AE" w:bidi="ar_AE"/>
        </w:rPr>
        <w:t>محلّة بني إسرائيل، التي توضّح ترتيب الأسباط الاثني عشر حول المسكن</w:t>
      </w:r>
      <w:r>
        <w:rPr>
          <w:rtl/>
          <w:cs/>
          <w:lang w:val="ar_AE" w:bidi="ar_AE"/>
        </w:rPr>
        <w:t>. أوقفوا سماع هذا التسجيل الصوتي هنا.</w:t>
      </w:r>
    </w:p>
    <w:p>
      <w:pPr>
        <w:bidi/>
      </w:pPr>
      <w:r>
        <w:rPr>
          <w:rtl/>
          <w:cs/>
          <w:lang w:val="ar_AE" w:bidi="ar_AE"/>
        </w:rPr>
      </w:r>
      <w:r>
        <w:rPr>
          <w:rtl/>
          <w:cs/>
          <w:lang w:val="ar_AE" w:bidi="ar_AE"/>
        </w:rPr>
        <w:t>ومن المحتمل أن موسى سجّل هذا في الأصل في شكل جدول أو قائمة، لا في صيغة سردية كما نراها أو نسمعها هنا. ومع ذلك، فهذه القصة تشرح ما حدث في كل يوم. وربما كان موسى قد نقش ألواحًا طينية برموز توضّح كل بند، وعدد كل البنود، واسم الرئيس الذي قدّم كل بند.</w:t>
      </w:r>
    </w:p>
    <w:p>
      <w:pPr>
        <w:bidi/>
      </w:pPr>
      <w:r>
        <w:rPr>
          <w:rtl/>
          <w:cs/>
          <w:lang w:val="ar_AE" w:bidi="ar_AE"/>
        </w:rPr>
      </w:r>
      <w:r>
        <w:rPr>
          <w:rtl/>
          <w:cs/>
          <w:lang w:val="ar_AE" w:bidi="ar_AE"/>
        </w:rPr>
        <w:t>يستخدم موسى تكرارًا كثيرًا في هذا المقطع، وربما يرجع ذلك إلى أن موسى كان قد سجّل كل قربان قدّمه كل رئيس في الجدول الأصلي، ولذلك يتضمّن هذا المقطع كل قربان قدّمه كل رئيس. ويساعدنا هذا التكرار على فهم أن كل سبط من أسباط إسرائيل قدّم المساهمة نفسها لدعم عمل الكهنة في المسكن. وكانت كل التبرعات والمساهمات من كل سبط ضرورية لدعم عمل الكهنة. ولم يكن الكهنة وحدهم هم المسؤولين عن تنفيذ تعليمات يهوه في المسكن، بل كان على شعب إسرائيل أن يشتركوا معًا في تنفيذ العمل وعبادة يهوه.</w:t>
      </w:r>
    </w:p>
    <w:p>
      <w:pPr>
        <w:bidi/>
      </w:pPr>
      <w:r>
        <w:rPr>
          <w:rtl/>
          <w:cs/>
          <w:lang w:val="ar_AE" w:bidi="ar_AE"/>
        </w:rPr>
      </w:r>
      <w:r>
        <w:rPr>
          <w:rtl/>
          <w:cs/>
          <w:lang w:val="ar_AE" w:bidi="ar_AE"/>
        </w:rPr>
        <w:t>وفي هذا المقطع، يسجّل موسى تقدمة الدقيق (الحبوب) أو تقدمة الطعام أولًا، ثم المحرقة، وبعدها ذبيحة الخطية أو التطهير، وأخيرًا ذبيحة السلامة أو الشركة. وفي مقاطع أخرى من العهد القديم، يرتّب الكتّاب القرابين بترتيب مختلف، فتأتي المحرقة أولًا. وربما اختار موسى في هذا المقطع أن يبدأ بتقدمة الدقيق لأنها كانت مرتبطة بالأدوات الذهبية والفضية التي احتوت التقدمة. ولا يذكر موسى هنا أدوات خاصة بذبيحة الإثم. وتتذكرون أن ذبيحة الإثم كانت تُطلب فقط في حالة خطايا محددة ومقصودة، ولهذا لم يكن رؤساء إسرائيل بحاجة إلى تقديم ذبيحة إثم في هذا المقطع.</w:t>
      </w:r>
    </w:p>
    <w:p>
      <w:pPr>
        <w:bidi/>
      </w:pPr>
      <w:r>
        <w:rPr>
          <w:rtl/>
          <w:cs/>
          <w:lang w:val="ar_AE" w:bidi="ar_AE"/>
        </w:rPr>
      </w:r>
      <w:r>
        <w:rPr>
          <w:rtl/>
          <w:cs/>
          <w:lang w:val="ar_AE" w:bidi="ar_AE"/>
        </w:rPr>
        <w:t>في بداية كل مشهد ونهايته، يكرّر موسى اسم رئيس السبط الذي يقدّم قربان ذلك اليوم. ومن المرجّح أن الجدول الأصلي كان يحتوي على الاسم في النهاية فقط، لكن عند تحويل القائمة إلى سرد، أضاف موسى الاسم في البداية ليجعل القائمة أسهل في المتابعة. وقد يكون أيضًا أن تكرار الاسم في البداية والنهاية هو طريقة لتحديد بداية المشهد ونهايته. ويساعدنا هذا التكرار على رؤية أن كل رئيس سبط يتبع النمط نفسه.</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تذكّروا أن كل مشهد هو نفسه تمامًا، باستثناء أسماء رؤساء الأسباط في البداية والنهاية. حاولوا أولًا أن تتذكروا القرابين التي قدّمها كل رئيس، لأن هذه القرابين ستظل كما هي مع اسم كل رئيس. كيف ستتذكرون أسماء رؤساء كل سبط؟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7: 10- 83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عشر مشهدًا.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رؤساء أسباط إسرائيل الاثنا عشر، أو قادتهم، وهم:</w:t>
      </w:r>
    </w:p>
    <w:p>
      <w:pPr>
        <w:pStyle w:val="ListBullet"/>
        <w:bidi/>
        <w:spacing w:line="240" w:lineRule="auto"/>
        <w:ind w:left="720"/>
      </w:pPr>
      <w:r>
        <w:rPr>
          <w:rtl/>
          <w:cs/>
          <w:lang w:val="ar_AE" w:bidi="ar_AE"/>
        </w:rPr>
      </w:r>
      <w:r>
        <w:rPr>
          <w:rtl/>
          <w:cs/>
          <w:lang w:val="ar_AE" w:bidi="ar_AE"/>
        </w:rPr>
        <w:t>نَحْشُون رئيس يهوذا</w:t>
      </w:r>
    </w:p>
    <w:p>
      <w:pPr>
        <w:pStyle w:val="ListBullet"/>
        <w:bidi/>
        <w:spacing w:line="240" w:lineRule="auto"/>
        <w:ind w:left="720"/>
      </w:pPr>
      <w:r>
        <w:rPr>
          <w:rtl/>
          <w:cs/>
          <w:lang w:val="ar_AE" w:bidi="ar_AE"/>
        </w:rPr>
      </w:r>
      <w:r>
        <w:rPr>
          <w:rtl/>
          <w:cs/>
          <w:lang w:val="ar_AE" w:bidi="ar_AE"/>
        </w:rPr>
        <w:t>نَثَنَائِيلُ رَئِيسُ يَسَّاكَر</w:t>
      </w:r>
    </w:p>
    <w:p>
      <w:pPr>
        <w:pStyle w:val="ListBullet"/>
        <w:bidi/>
        <w:spacing w:line="240" w:lineRule="auto"/>
        <w:ind w:left="720"/>
      </w:pPr>
      <w:r>
        <w:rPr>
          <w:rtl/>
          <w:cs/>
          <w:lang w:val="ar_AE" w:bidi="ar_AE"/>
        </w:rPr>
      </w:r>
      <w:r>
        <w:rPr>
          <w:rtl/>
          <w:cs/>
          <w:lang w:val="ar_AE" w:bidi="ar_AE"/>
        </w:rPr>
        <w:t>أَلِيآبُ رَئِيسُ زَبُولُون</w:t>
      </w:r>
    </w:p>
    <w:p>
      <w:pPr>
        <w:pStyle w:val="ListBullet"/>
        <w:bidi/>
        <w:spacing w:line="240" w:lineRule="auto"/>
        <w:ind w:left="720"/>
      </w:pPr>
      <w:r>
        <w:rPr>
          <w:rtl/>
          <w:cs/>
          <w:lang w:val="ar_AE" w:bidi="ar_AE"/>
        </w:rPr>
      </w:r>
      <w:r>
        <w:rPr>
          <w:rtl/>
          <w:cs/>
          <w:lang w:val="ar_AE" w:bidi="ar_AE"/>
        </w:rPr>
        <w:t>أَلِيصُورُ رَئِيسُ رَأُوبَيْن</w:t>
      </w:r>
    </w:p>
    <w:p>
      <w:pPr>
        <w:pStyle w:val="ListBullet"/>
        <w:bidi/>
        <w:spacing w:line="240" w:lineRule="auto"/>
        <w:ind w:left="720"/>
      </w:pPr>
      <w:r>
        <w:rPr>
          <w:rtl/>
          <w:cs/>
          <w:lang w:val="ar_AE" w:bidi="ar_AE"/>
        </w:rPr>
      </w:r>
      <w:r>
        <w:rPr>
          <w:rtl/>
          <w:cs/>
          <w:lang w:val="ar_AE" w:bidi="ar_AE"/>
        </w:rPr>
        <w:t>شَلُومِيئِيلُ رَئِيسُ شِمْعُون</w:t>
      </w:r>
    </w:p>
    <w:p>
      <w:pPr>
        <w:pStyle w:val="ListBullet"/>
        <w:bidi/>
        <w:spacing w:line="240" w:lineRule="auto"/>
        <w:ind w:left="720"/>
      </w:pPr>
      <w:r>
        <w:rPr>
          <w:rtl/>
          <w:cs/>
          <w:lang w:val="ar_AE" w:bidi="ar_AE"/>
        </w:rPr>
      </w:r>
      <w:r>
        <w:rPr>
          <w:rtl/>
          <w:cs/>
          <w:lang w:val="ar_AE" w:bidi="ar_AE"/>
        </w:rPr>
        <w:t>أَلِيَاسَافُ رَئِيسُ جَاد</w:t>
      </w:r>
    </w:p>
    <w:p>
      <w:pPr>
        <w:pStyle w:val="ListBullet"/>
        <w:bidi/>
        <w:spacing w:line="240" w:lineRule="auto"/>
        <w:ind w:left="720"/>
      </w:pPr>
      <w:r>
        <w:rPr>
          <w:rtl/>
          <w:cs/>
          <w:lang w:val="ar_AE" w:bidi="ar_AE"/>
        </w:rPr>
      </w:r>
      <w:r>
        <w:rPr>
          <w:rtl/>
          <w:cs/>
          <w:lang w:val="ar_AE" w:bidi="ar_AE"/>
        </w:rPr>
        <w:t>أَلِيشَمَعُ رَئِيسُ أَفْرَايِم</w:t>
      </w:r>
    </w:p>
    <w:p>
      <w:pPr>
        <w:pStyle w:val="ListBullet"/>
        <w:bidi/>
        <w:spacing w:line="240" w:lineRule="auto"/>
        <w:ind w:left="720"/>
      </w:pPr>
      <w:r>
        <w:rPr>
          <w:rtl/>
          <w:cs/>
          <w:lang w:val="ar_AE" w:bidi="ar_AE"/>
        </w:rPr>
      </w:r>
      <w:r>
        <w:rPr>
          <w:rtl/>
          <w:cs/>
          <w:lang w:val="ar_AE" w:bidi="ar_AE"/>
        </w:rPr>
        <w:t>جَمْلِيئِيلُ رَئِيسُ مَنَسَّى</w:t>
      </w:r>
    </w:p>
    <w:p>
      <w:pPr>
        <w:pStyle w:val="ListBullet"/>
        <w:bidi/>
        <w:spacing w:line="240" w:lineRule="auto"/>
        <w:ind w:left="720"/>
      </w:pPr>
      <w:r>
        <w:rPr>
          <w:rtl/>
          <w:cs/>
          <w:lang w:val="ar_AE" w:bidi="ar_AE"/>
        </w:rPr>
      </w:r>
      <w:r>
        <w:rPr>
          <w:rtl/>
          <w:cs/>
          <w:lang w:val="ar_AE" w:bidi="ar_AE"/>
        </w:rPr>
        <w:t>أَبِيدَنُ رَئِيسُ بَنْيَامِين</w:t>
      </w:r>
    </w:p>
    <w:p>
      <w:pPr>
        <w:pStyle w:val="ListBullet"/>
        <w:bidi/>
        <w:spacing w:line="240" w:lineRule="auto"/>
        <w:ind w:left="720"/>
      </w:pPr>
      <w:r>
        <w:rPr>
          <w:rtl/>
          <w:cs/>
          <w:lang w:val="ar_AE" w:bidi="ar_AE"/>
        </w:rPr>
      </w:r>
      <w:r>
        <w:rPr>
          <w:rtl/>
          <w:cs/>
          <w:lang w:val="ar_AE" w:bidi="ar_AE"/>
        </w:rPr>
        <w:t xml:space="preserve">أَخِيعَزَرُ رَئِيسُ دَان </w:t>
      </w:r>
    </w:p>
    <w:p>
      <w:pPr>
        <w:pStyle w:val="ListBullet"/>
        <w:bidi/>
        <w:spacing w:line="240" w:lineRule="auto"/>
        <w:ind w:left="720"/>
      </w:pPr>
      <w:r>
        <w:rPr>
          <w:rtl/>
          <w:cs/>
          <w:lang w:val="ar_AE" w:bidi="ar_AE"/>
        </w:rPr>
      </w:r>
      <w:r>
        <w:rPr>
          <w:rtl/>
          <w:cs/>
          <w:lang w:val="ar_AE" w:bidi="ar_AE"/>
        </w:rPr>
        <w:t>فَجْعِيئِيلُ رَئِيسُ أَشِير</w:t>
      </w:r>
    </w:p>
    <w:p>
      <w:pPr>
        <w:pStyle w:val="ListBullet"/>
        <w:bidi/>
        <w:spacing w:line="240" w:lineRule="auto"/>
        <w:ind w:left="720"/>
      </w:pPr>
      <w:r>
        <w:rPr>
          <w:rtl/>
          <w:cs/>
          <w:lang w:val="ar_AE" w:bidi="ar_AE"/>
        </w:rPr>
      </w:r>
      <w:r>
        <w:rPr>
          <w:rtl/>
          <w:cs/>
          <w:lang w:val="ar_AE" w:bidi="ar_AE"/>
        </w:rPr>
        <w:t>أَخِيرَعُ رَئِيسُ نَفْتَالِي</w:t>
      </w:r>
    </w:p>
    <w:p>
      <w:pPr>
        <w:bidi/>
      </w:pPr>
      <w:r>
        <w:rPr>
          <w:rtl/>
          <w:cs/>
          <w:lang w:val="ar_AE" w:bidi="ar_AE"/>
        </w:rPr>
      </w:r>
      <w:r>
        <w:rPr>
          <w:rtl/>
          <w:cs/>
          <w:lang w:val="ar_AE" w:bidi="ar_AE"/>
        </w:rPr>
        <w:t>عليكم كمجموعة أن تمثّلوا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ابتداءً من اليوم الذي كرّس فيه موسى المذبح، قدّم رؤساء أسباط إسرائيل الاثني عشر، أو قادتهم، تقدمات لتدشين المذبح. وقدّموها أمام المذبح. يقول يهوه لموسى إن على الرؤساء أن يقدّموا قرابينهم واحدًا واحدًا، رئيسًا واحدًا كل يوم.</w:t>
      </w:r>
    </w:p>
    <w:p>
      <w:pPr>
        <w:bidi/>
      </w:pPr>
      <w:r>
        <w:rPr>
          <w:rtl/>
          <w:cs/>
          <w:lang w:val="ar_AE" w:bidi="ar_AE"/>
        </w:rPr>
      </w:r>
      <w:r>
        <w:rPr>
          <w:rtl/>
          <w:cs/>
          <w:lang w:val="ar_AE" w:bidi="ar_AE"/>
        </w:rPr>
        <w:t>في اليوم الأول، قدّم نحشون رئيس يهوذا، ابن عميناداب، قربانه إلى المذبح، وكان طَبَقٌ وَاحِدٌ مِنْ فِضَّةٍ، وَمِنْضَحَةٌ وَاحِدَةٌ مِنْ فِضَّةٍ، كِلْتَاهُمَا مَمْلُوءَتَانِ دَقِيقًا مَلْتُوتًا بِزَيْتٍ لِتَقْدِمَةٍ الدقيق. وقدّم نحشون أيضًا وَصَحْنًا وَاحِدًا مِنْ ذَهَبٍ مَمْلُوًّا بَخُورًا لتقدمة الدقيق. كما قدّم نحشون ثورًا وكبشًا وخروفًا ذكرًا ابن سنة للمحرقة. وقدّم أيضًا وَلِذَبِيحَةِ السَّلاَمَةِ ثَوْرَاْنِ وَخَمْسَةُ كِبَاشٍ وَخَمْسَةُ تُيُوسٍ وَخَمْسَةُ خِرَافٍ حَوْلِيَّةٍ هذه هي التقدمة التي قدّمها نحشون رئيس 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نحشون، رئيس يهوذا: "بماذا تشعر أو فيمَ تفكر؟" قد يجيب الشخص بعبارات مثل: «أنا مُكرَّم لأنني أمثّل سبطي في تقريب هذه التقدمة للرب»، أو: «سبطي يؤيّد اللاويين تأييدًا كاملًا وويؤيّد العمل الشاق الذي يقومون به في المسكن. هذه التقدمة ستُظهر ليهوه أننا ملتزمون بعبادة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كل واحد من الأيام الأحد عشر التالية، كان باقي رؤساء أسباط إسرائيل يقدّمون التقدمة نفسها، رئيسًا واحدًا في كل 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مسرور لأن أسباط إسرائيل يطيعون يهوه»، أو: «سيستغرق الأمر بعض الوقت حتى نمرّ على جميع الأسباط، لكنني سعيد لأنهم لم يأتوا بكل تقدماتهم في اليوم نفسه. لم يكن ليكون هناك مكان لكل الحيوانات!»</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"لقد أحسن بنو إسرائيل، وأنا راضٍ عنهم. لقد اتبعوا تعليماتي بعناية"، أو: "أنا فخور بشعبي لأنهم بنوا المسكن وقدموا كل التقدمات التي طلبتها منهم".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7: 10- 83 بأبسط ترجمة يسهل فهمها.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كان موسى قد </w:t>
      </w:r>
      <w:r>
        <w:rPr>
          <w:b/>
          <w:rtl/>
          <w:cs/>
          <w:lang w:val="ar_AE" w:bidi="ar_AE"/>
        </w:rPr>
        <w:t xml:space="preserve">قدّس </w:t>
      </w:r>
      <w:r>
        <w:rPr>
          <w:rtl/>
          <w:cs/>
          <w:lang w:val="ar_AE" w:bidi="ar_AE"/>
        </w:rPr>
        <w:t xml:space="preserve"> </w:t>
      </w:r>
      <w:r>
        <w:rPr>
          <w:b/>
          <w:rtl/>
          <w:cs/>
          <w:lang w:val="ar_AE" w:bidi="ar_AE"/>
        </w:rPr>
        <w:t>المذبح</w:t>
      </w:r>
      <w:r>
        <w:rPr>
          <w:rtl/>
          <w:cs/>
          <w:lang w:val="ar_AE" w:bidi="ar_AE"/>
        </w:rPr>
        <w:t xml:space="preserve"> ومسحه. استخدموا الكلمات ذاتها التي استخدمتوها في المقاطع السابقة للإشارة إلى كلمتي مسح والمذبح، وتذكّروا أن التعبيران</w:t>
      </w:r>
      <w:r>
        <w:rPr>
          <w:rtl/>
          <w:cs/>
          <w:lang w:val="ar_AE" w:bidi="ar_AE"/>
        </w:rPr>
        <w:t xml:space="preserve"> مسح</w:t>
      </w:r>
      <w:r>
        <w:rPr>
          <w:rtl/>
          <w:cs/>
          <w:lang w:val="ar_AE" w:bidi="ar_AE"/>
        </w:rPr>
        <w:t xml:space="preserve">و </w:t>
      </w:r>
      <w:r>
        <w:rPr>
          <w:rtl/>
          <w:cs/>
          <w:lang w:val="ar_AE" w:bidi="ar_AE"/>
        </w:rPr>
        <w:t>المذبح</w:t>
      </w:r>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أتى </w:t>
      </w:r>
      <w:r>
        <w:rPr>
          <w:b/>
          <w:rtl/>
          <w:cs/>
          <w:lang w:val="ar_AE" w:bidi="ar_AE"/>
        </w:rPr>
        <w:t>رُؤَسَاء إِسْرَائِيل</w:t>
      </w:r>
      <w:r>
        <w:rPr>
          <w:rtl/>
          <w:cs/>
          <w:lang w:val="ar_AE" w:bidi="ar_AE"/>
        </w:rPr>
        <w:t xml:space="preserve">ليقدموا </w:t>
      </w:r>
      <w:r>
        <w:rPr>
          <w:b/>
          <w:rtl/>
          <w:cs/>
          <w:lang w:val="ar_AE" w:bidi="ar_AE"/>
        </w:rPr>
        <w:t>قَرَابِين</w:t>
      </w:r>
      <w:r>
        <w:rPr>
          <w:rtl/>
          <w:cs/>
          <w:lang w:val="ar_AE" w:bidi="ar_AE"/>
        </w:rPr>
        <w:t xml:space="preserve">. استخدموا الكلمة أو العبارة ذاتها التي استخدمتوها في المقاطع السابقة للإشارة إلى رؤساء إسرائيل والقرابين. ولمزيد من المعلومات عن </w:t>
      </w:r>
      <w:r>
        <w:rPr>
          <w:rtl/>
          <w:cs/>
          <w:lang w:val="ar_AE" w:bidi="ar_AE"/>
        </w:rPr>
        <w:t>القرابين</w:t>
      </w:r>
      <w:r>
        <w:rPr>
          <w:rtl/>
          <w:cs/>
          <w:lang w:val="ar_AE" w:bidi="ar_AE"/>
        </w:rPr>
        <w:t>، ارجعوا إلى قاموس الكلمات الرئيسية.</w:t>
      </w:r>
    </w:p>
    <w:p>
      <w:pPr>
        <w:bidi/>
      </w:pPr>
      <w:r>
        <w:rPr>
          <w:rtl/>
          <w:cs/>
          <w:lang w:val="ar_AE" w:bidi="ar_AE"/>
        </w:rPr>
      </w:r>
      <w:r>
        <w:rPr>
          <w:rtl/>
          <w:cs/>
          <w:lang w:val="ar_AE" w:bidi="ar_AE"/>
        </w:rPr>
        <w:t xml:space="preserve">يُكلّم </w:t>
      </w:r>
      <w:r>
        <w:rPr>
          <w:b/>
          <w:rtl/>
          <w:cs/>
          <w:lang w:val="ar_AE" w:bidi="ar_AE"/>
        </w:rPr>
        <w:t xml:space="preserve">الرب </w:t>
      </w:r>
      <w:r>
        <w:rPr>
          <w:rtl/>
          <w:cs/>
          <w:lang w:val="ar_AE" w:bidi="ar_AE"/>
        </w:rPr>
        <w:t xml:space="preserve"> موسى بأنه يجب على الرؤساء أن يقدموا قرابينهم رَئِيسًا رَئِيسًا فِي كُلِّ يَوْمٍ، أي رئيسًا واحدًا كل يوم. ويُستخدم الاسم الشخصي لله، «يهوه»، في هذا المقطع . استخدموا الكلمة أو العبارة ذاتها التي استُخدمت سابقًا لترجمة الكلمة "الرب/يهوه"،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أول الأشياء التي كان كلُّ رئيس أن يقدّمها هي </w:t>
      </w:r>
      <w:r>
        <w:rPr>
          <w:b/>
          <w:rtl/>
          <w:cs/>
          <w:lang w:val="ar_AE" w:bidi="ar_AE"/>
        </w:rPr>
        <w:t>طبق من فضة</w:t>
      </w:r>
      <w:r>
        <w:rPr>
          <w:rtl/>
          <w:cs/>
          <w:lang w:val="ar_AE" w:bidi="ar_AE"/>
        </w:rPr>
        <w:t xml:space="preserve">، ومنضحة </w:t>
      </w:r>
      <w:r>
        <w:rPr>
          <w:b/>
          <w:rtl/>
          <w:cs/>
          <w:lang w:val="ar_AE" w:bidi="ar_AE"/>
        </w:rPr>
        <w:t>من فضة</w:t>
      </w:r>
      <w:r>
        <w:rPr>
          <w:rtl/>
          <w:cs/>
          <w:lang w:val="ar_AE" w:bidi="ar_AE"/>
        </w:rPr>
        <w:t xml:space="preserve">، وملعقةٌ أو </w:t>
      </w:r>
      <w:r>
        <w:rPr>
          <w:b/>
          <w:rtl/>
          <w:cs/>
          <w:lang w:val="ar_AE" w:bidi="ar_AE"/>
        </w:rPr>
        <w:t>صحن</w:t>
      </w:r>
      <w:r>
        <w:rPr>
          <w:rtl/>
          <w:cs/>
          <w:lang w:val="ar_AE" w:bidi="ar_AE"/>
        </w:rPr>
        <w:t xml:space="preserve"> من ذهب. وأنتم تتذكّرون أننا لا نعرف على وجه الدقة كيف كانت تبدو هذه الأشياء. ففي لغة موسى، العبرية، الكلمة التي تشير إلى الطبق الفضي كانت تعني «عميق»، ولذلك فمن المرجّح أن هذا كان طبقًا عميقًا. وأما الكلمة التي يستخدمها موسى للمنضحة فتعني «يرشّ» أو «يلقي»، ولذلك فمن المحتمل أن هذا كان نوعًا من الأوعية يُستخدم لرشّ السوائل أو سكبها. وأما الكلمة التي يستخدمها موسى للصحن أو الملعقة الذهبية فتعني شيئًا مقعّرًا قليلًا، كما تعني أيضًا كفّ اليد. وكان وزن هذا الشيء عشرة شواقل فقط، وهو أخف بكثير من الطبق والمنضحة الفضيَّين، ولذلك تُترجَم هذه الكلمة أحيانًا إلى «ملعقة» بدلًا من «صحن».</w:t>
      </w:r>
    </w:p>
    <w:p>
      <w:pPr>
        <w:bidi/>
      </w:pPr>
      <w:r>
        <w:rPr>
          <w:rtl/>
          <w:cs/>
          <w:lang w:val="ar_AE" w:bidi="ar_AE"/>
        </w:rPr>
      </w:r>
      <w:r>
        <w:rPr>
          <w:rtl/>
          <w:cs/>
          <w:lang w:val="ar_AE" w:bidi="ar_AE"/>
        </w:rPr>
        <w:t xml:space="preserve">توقّفوا هنا كمجموعة وانظروا إلى صور لما قد يكون عليه </w:t>
      </w:r>
      <w:r>
        <w:rPr>
          <w:rtl/>
          <w:cs/>
          <w:lang w:val="ar_AE" w:bidi="ar_AE"/>
        </w:rPr>
        <w:t>الطبق الفضي، والوعاء الفضي، والملعقة الذهبية</w:t>
      </w:r>
      <w:r>
        <w:rPr>
          <w:rtl/>
          <w:cs/>
          <w:lang w:val="ar_AE" w:bidi="ar_AE"/>
        </w:rPr>
        <w:t>. وناقشوا معًا ما الكلمة أو العبارة التي ستستخدمونها لكل واحد من هذه الأشياء. أوقفوا سماع هذا التسجيل الصوتي هنا.</w:t>
      </w:r>
    </w:p>
    <w:p>
      <w:pPr>
        <w:bidi/>
      </w:pPr>
      <w:r>
        <w:rPr>
          <w:rtl/>
          <w:cs/>
          <w:lang w:val="ar_AE" w:bidi="ar_AE"/>
        </w:rPr>
      </w:r>
      <w:r>
        <w:rPr>
          <w:rtl/>
          <w:cs/>
          <w:lang w:val="ar_AE" w:bidi="ar_AE"/>
        </w:rPr>
        <w:t>وكان كل رئيس يقدّم أوعيةً وأطباقًا من فضة، صحونًا أو ملاعق من ذهب، وكانت تُوزَن بالشاقل. وقد كان الشاقل هو وحدة الوزن القياسية التي استخدمها بنو إسرائيل، ويبلغ وزن الشاقل نحو عشرة جرامات تقريبًا. وهذا يساوي تقريبًا وزن ورقتين من الورق أو قلم رصاص جديد. احتفظ الشعب بوزنة شاقل معيارية في القدس أو المسكن، وكانوا يستخدمونها للتأكد من أن جميع الشواقل لها الوزن نفسه. وعندما يذكر الكاتب «شَاقِل الْقُدْس»، فمن المرجّح أنه يقصد ذلك الشاقل المعياري الذي كان محفوظًا في القدس. ومع ذلك، فمن الممكن أن يكون شاقل القدس مختلفًا في وزنه عن الشاقل العادي.</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«شاقل»</w:t>
      </w:r>
      <w:r>
        <w:rPr>
          <w:rtl/>
          <w:cs/>
          <w:lang w:val="ar_AE" w:bidi="ar_AE"/>
        </w:rPr>
        <w:t xml:space="preserve">. لمزيد من المعلومات، انظروا إلى كلمتي </w:t>
      </w:r>
      <w:r>
        <w:rPr>
          <w:b/>
          <w:rtl/>
          <w:cs/>
          <w:lang w:val="ar_AE" w:bidi="ar_AE"/>
        </w:rPr>
        <w:t>شاقل</w:t>
      </w:r>
      <w:r>
        <w:rPr>
          <w:rtl/>
          <w:cs/>
          <w:lang w:val="ar_AE" w:bidi="ar_AE"/>
        </w:rPr>
        <w:t xml:space="preserve"> و</w:t>
      </w:r>
      <w:r>
        <w:rPr>
          <w:rtl/>
          <w:cs/>
          <w:lang w:val="ar_AE" w:bidi="ar_AE"/>
        </w:rPr>
        <w:t>القدَّس</w:t>
      </w:r>
      <w:r>
        <w:rPr>
          <w:rtl/>
          <w:cs/>
          <w:lang w:val="ar_AE" w:bidi="ar_AE"/>
        </w:rPr>
        <w:t xml:space="preserve"> في قاموس الكلمات الرئيسية .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يحضر الرؤساء دقيقًا ملتوتًا بالزيت في الأوعية والأطباق لـ</w:t>
      </w:r>
      <w:r>
        <w:rPr>
          <w:b/>
          <w:rtl/>
          <w:cs/>
          <w:lang w:val="ar_AE" w:bidi="ar_AE"/>
        </w:rPr>
        <w:t>تقدمة الحبوب</w:t>
      </w:r>
      <w:r>
        <w:rPr>
          <w:rtl/>
          <w:cs/>
          <w:lang w:val="ar_AE" w:bidi="ar_AE"/>
        </w:rPr>
        <w:t xml:space="preserve">. ارجعوا إلى </w:t>
      </w:r>
      <w:r>
        <w:rPr>
          <w:b/>
          <w:rtl/>
          <w:cs/>
          <w:lang w:val="ar_AE" w:bidi="ar_AE"/>
        </w:rPr>
        <w:t>«قاموس الكلمات الرئيسية»</w:t>
      </w:r>
      <w:r>
        <w:rPr>
          <w:rtl/>
          <w:cs/>
          <w:lang w:val="ar_AE" w:bidi="ar_AE"/>
        </w:rPr>
        <w:t xml:space="preserve"> لمزيد من المعلومات عن تقدمة الحبوب. استخدموا نفس الكلمة أو العبارة التي استخدمتموها في المقاطع السابقة لتعبير تقدمة الحبوب.</w:t>
      </w:r>
    </w:p>
    <w:p>
      <w:pPr>
        <w:bidi/>
      </w:pPr>
      <w:r>
        <w:rPr>
          <w:rtl/>
          <w:cs/>
          <w:lang w:val="ar_AE" w:bidi="ar_AE"/>
        </w:rPr>
      </w:r>
      <w:r>
        <w:rPr>
          <w:rtl/>
          <w:cs/>
          <w:lang w:val="ar_AE" w:bidi="ar_AE"/>
        </w:rPr>
        <w:t xml:space="preserve">كما يحضر رؤساء إسرائيل حيوانات لتُستخدم </w:t>
      </w:r>
      <w:r>
        <w:rPr>
          <w:b/>
          <w:rtl/>
          <w:cs/>
          <w:lang w:val="ar_AE" w:bidi="ar_AE"/>
        </w:rPr>
        <w:t>ذبيحةَ محرقة</w:t>
      </w:r>
      <w:r>
        <w:rPr>
          <w:rtl/>
          <w:cs/>
          <w:lang w:val="ar_AE" w:bidi="ar_AE"/>
        </w:rPr>
        <w:t xml:space="preserve">. ابحثوا عن تعبير </w:t>
      </w:r>
      <w:r>
        <w:rPr>
          <w:rtl/>
          <w:cs/>
          <w:lang w:val="ar_AE" w:bidi="ar_AE"/>
        </w:rPr>
        <w:t>ذبيحة محرقة</w:t>
      </w:r>
      <w:r>
        <w:rPr>
          <w:rtl/>
          <w:cs/>
          <w:lang w:val="ar_AE" w:bidi="ar_AE"/>
        </w:rPr>
        <w:t xml:space="preserve"> في قاموس الكلمات الرئيسية لمزيد من المعلومات. استخدموا نفس الكلمة أو العبارة التي استخدمتموها في المقاطع السابقة لتعبير ذبيحة المحرقة.</w:t>
      </w:r>
    </w:p>
    <w:p>
      <w:pPr>
        <w:bidi/>
      </w:pPr>
      <w:r>
        <w:rPr>
          <w:rtl/>
          <w:cs/>
          <w:lang w:val="ar_AE" w:bidi="ar_AE"/>
        </w:rPr>
      </w:r>
      <w:r>
        <w:rPr>
          <w:rtl/>
          <w:cs/>
          <w:lang w:val="ar_AE" w:bidi="ar_AE"/>
        </w:rPr>
        <w:t>ويحضر رؤساء إسرائيل تيسًا ليُستخدم</w:t>
      </w:r>
      <w:r>
        <w:rPr>
          <w:b/>
          <w:rtl/>
          <w:cs/>
          <w:lang w:val="ar_AE" w:bidi="ar_AE"/>
        </w:rPr>
        <w:t xml:space="preserve">كذبيحة خطية </w:t>
      </w:r>
      <w:r>
        <w:rPr>
          <w:rtl/>
          <w:cs/>
          <w:lang w:val="ar_AE" w:bidi="ar_AE"/>
        </w:rPr>
        <w:t xml:space="preserve"> أو </w:t>
      </w:r>
      <w:r>
        <w:rPr>
          <w:b/>
          <w:rtl/>
          <w:cs/>
          <w:lang w:val="ar_AE" w:bidi="ar_AE"/>
        </w:rPr>
        <w:t>ذبيحةَ محرقة</w:t>
      </w:r>
      <w:r>
        <w:rPr>
          <w:rtl/>
          <w:cs/>
          <w:lang w:val="ar_AE" w:bidi="ar_AE"/>
        </w:rPr>
        <w:t xml:space="preserve">. لمزيد من المعلومات، ابحثوا عن تعبير </w:t>
      </w:r>
      <w:r>
        <w:rPr>
          <w:rtl/>
          <w:cs/>
          <w:lang w:val="ar_AE" w:bidi="ar_AE"/>
        </w:rPr>
        <w:t xml:space="preserve"> ذبيحة محرقة</w:t>
      </w:r>
      <w:r>
        <w:rPr>
          <w:rtl/>
          <w:cs/>
          <w:lang w:val="ar_AE" w:bidi="ar_AE"/>
        </w:rPr>
        <w:t xml:space="preserve"> في «قاموس الكلمات الرئيسية». واستخدموا الكلمة أو العبارة نفسها التي استخدمتموها في المقاطع السابقة لتعبير «ذبيحة المحرقة» أو «ذبيحة التطهير».</w:t>
      </w:r>
    </w:p>
    <w:p>
      <w:pPr>
        <w:bidi/>
      </w:pPr>
      <w:r>
        <w:rPr>
          <w:rtl/>
          <w:cs/>
          <w:lang w:val="ar_AE" w:bidi="ar_AE"/>
        </w:rPr>
      </w:r>
      <w:r>
        <w:rPr>
          <w:rtl/>
          <w:cs/>
          <w:lang w:val="ar_AE" w:bidi="ar_AE"/>
        </w:rPr>
        <w:t xml:space="preserve">وأخيرًا، يحضر الرؤساء أيضًا </w:t>
      </w:r>
      <w:r>
        <w:rPr>
          <w:b/>
          <w:rtl/>
          <w:cs/>
          <w:lang w:val="ar_AE" w:bidi="ar_AE"/>
        </w:rPr>
        <w:t>تيسًا</w:t>
      </w:r>
      <w:r>
        <w:rPr>
          <w:rtl/>
          <w:cs/>
          <w:lang w:val="ar_AE" w:bidi="ar_AE"/>
        </w:rPr>
        <w:t xml:space="preserve"> ليكون ذبيحة خطية، أو ذبيحة تطهير. انظروا </w:t>
      </w:r>
      <w:r>
        <w:rPr>
          <w:rtl/>
          <w:cs/>
          <w:lang w:val="ar_AE" w:bidi="ar_AE"/>
        </w:rPr>
        <w:t>ذبيحة السلامة</w:t>
      </w:r>
      <w:r>
        <w:rPr>
          <w:rtl/>
          <w:cs/>
          <w:lang w:val="ar_AE" w:bidi="ar_AE"/>
        </w:rPr>
        <w:t xml:space="preserve"> و</w:t>
      </w:r>
      <w:r>
        <w:rPr>
          <w:b/>
          <w:rtl/>
          <w:cs/>
          <w:lang w:val="ar_AE" w:bidi="ar_AE"/>
        </w:rPr>
        <w:t>ذبيحة السلامة أو الشركة</w:t>
      </w:r>
      <w:r>
        <w:rPr>
          <w:rtl/>
          <w:cs/>
          <w:lang w:val="ar_AE" w:bidi="ar_AE"/>
        </w:rPr>
        <w:t xml:space="preserve"> في قاموس الكلمات الرئيسية لمزيد من المعلومات. واستخدموا الكلمة أو العبارة نفسها التي استخدمتموها في المقاطع السابقة لتعبير «الذبيحة» و«ذبيحة السلامة» أو «ذبيحة الشركة».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7:84–89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7: 84- 89 واحفظوه في قلوبكم.</w:t>
      </w:r>
    </w:p>
    <w:p>
      <w:pPr>
        <w:bidi/>
      </w:pPr>
      <w:r>
        <w:rPr>
          <w:rtl/>
          <w:cs/>
          <w:lang w:val="ar_AE" w:bidi="ar_AE"/>
        </w:rPr>
      </w:r>
      <w:r>
        <w:rPr>
          <w:rtl/>
          <w:cs/>
          <w:lang w:val="ar_AE" w:bidi="ar_AE"/>
        </w:rPr>
        <w:t>استمعوا إلى نسخة صوتية من سفر العدد 7: 84- 89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7: 84- 89 من الترجمة الأسهل فهمًا.</w:t>
      </w:r>
    </w:p>
    <w:p>
      <w:pPr>
        <w:bidi/>
      </w:pPr>
      <w:r>
        <w:rPr>
          <w:rtl/>
          <w:cs/>
          <w:lang w:val="ar_AE" w:bidi="ar_AE"/>
        </w:rPr>
      </w:r>
      <w:r>
        <w:rPr>
          <w:rtl/>
          <w:cs/>
          <w:lang w:val="ar_AE" w:bidi="ar_AE"/>
        </w:rPr>
        <w:t>يحدث هذا المقطع بعد أن قدّم كل واحد من رؤساء أسباط إسرائيل الاثني عشر قربان الخاصة بسبطه لتدشين المذبح. وقد قدّم الرؤساء قرابينهم واحدًا تلو الآخر، واحدًا في كل يوم، لمدة اثني عشر يومًا.</w:t>
      </w:r>
    </w:p>
    <w:p>
      <w:pPr>
        <w:bidi/>
      </w:pPr>
      <w:r>
        <w:rPr>
          <w:rtl/>
          <w:cs/>
          <w:lang w:val="ar_AE" w:bidi="ar_AE"/>
        </w:rPr>
      </w:r>
      <w:r>
        <w:rPr>
          <w:rtl/>
          <w:cs/>
          <w:lang w:val="ar_AE" w:bidi="ar_AE"/>
        </w:rPr>
        <w:t>يلخّص موسى، كاتب هذا المقطع، كل القرابين التي قدّمها الرؤساء. فقد قدّموا اثني عشر طبقًا من فضة، واثني عشر منضجة من فضة، واثني عشر ملعقة من ذهب. وكان وزن كل طبق من الفضة مئةً وثلاثين شاقلًا، ووزن كل منضحة من الفضة سبعين شاقلًا. وكان مجموع وزن الأطباق والأوعية الفضية ألفَي وأربعمئةِ شاقل، بحسب شاقل القدس. وأما ملاعق الذهب فكان مجموع وزنها مئةً وعشرين شاقلًا.</w:t>
      </w:r>
    </w:p>
    <w:p>
      <w:pPr>
        <w:bidi/>
      </w:pPr>
      <w:r>
        <w:rPr>
          <w:rtl/>
          <w:cs/>
          <w:lang w:val="ar_AE" w:bidi="ar_AE"/>
        </w:rPr>
      </w:r>
      <w:r>
        <w:rPr>
          <w:rtl/>
          <w:cs/>
          <w:lang w:val="ar_AE" w:bidi="ar_AE"/>
        </w:rPr>
        <w:t>وتتذكرون أننا لا نعرف بالضبط شكل كل واحد من هذه الأدوات، لكن في لغة موسى، أي العبرية، تعني الكلمة المستخدمة للطبق أو الصحن الفضي «عميقًا»، ولذلك كان على الأرجح طبقًا عميقًا. والكلمة التي يستخدمها موسى للإشارة إلى المنضحة تعني "يرشّ" ولذلك كانت على الأرجح نوعًا من الأوعية يُستخدم لرش السوائل أو سكبها. وأما الكلمة التي يستخدمها موسى للصحن أو الملعقة الذهبية فتعني شيئًا مقعّرًا قليلًا، كما تعني أيضًا كفّ اليد. وكان وزن هذا الشيء عشرة شواقل فقط، وهو أخف بكثير من الطبق والمنضحة الفضيَّين، ولذلك تُترجَم هذه الكلمة أحيانًا إلى «ملعقة» بدلًا من «صحن».</w:t>
      </w:r>
    </w:p>
    <w:p>
      <w:pPr>
        <w:bidi/>
      </w:pPr>
      <w:r>
        <w:rPr>
          <w:rtl/>
          <w:cs/>
          <w:lang w:val="ar_AE" w:bidi="ar_AE"/>
        </w:rPr>
      </w:r>
      <w:r>
        <w:rPr>
          <w:rtl/>
          <w:cs/>
          <w:lang w:val="ar_AE" w:bidi="ar_AE"/>
        </w:rPr>
        <w:t xml:space="preserve">توقّفوا هنا كمجموعة وانظروا إلى صور لما قد يكون عليه </w:t>
      </w:r>
      <w:r>
        <w:rPr>
          <w:rtl/>
          <w:cs/>
          <w:lang w:val="ar_AE" w:bidi="ar_AE"/>
        </w:rPr>
        <w:t>الطبق الفضي، والمنضحة الفضية، والملعقة الذهبية</w:t>
      </w:r>
      <w:r>
        <w:rPr>
          <w:rtl/>
          <w:cs/>
          <w:lang w:val="ar_AE" w:bidi="ar_AE"/>
        </w:rPr>
        <w:t>. أوقفوا سماع هذا التسجيل الصوتي هنا.</w:t>
      </w:r>
    </w:p>
    <w:p>
      <w:pPr>
        <w:bidi/>
      </w:pPr>
      <w:r>
        <w:rPr>
          <w:rtl/>
          <w:cs/>
          <w:lang w:val="ar_AE" w:bidi="ar_AE"/>
        </w:rPr>
      </w:r>
      <w:r>
        <w:rPr>
          <w:rtl/>
          <w:cs/>
          <w:lang w:val="ar_AE" w:bidi="ar_AE"/>
        </w:rPr>
        <w:t>وستتذكرون أيضًا أن الشاقل كان هو ما استخدمه بنو إسرائيل لقياس وزن شيء ما. وأن الشعب كان يحتفظ بوزن شاقل معياري في القُدس، وكانوا يستخدمونه ليتأكدوا أن كل الشواقل لها الوزن نفسه. ومن المرجّح أن موسى يشير إلى هذا الشاقل المعياري عندما يسجّل وزن هذه الأدوات بشواقل القُدس، مع أنه من الممكن أن يكون شاقل القُدس مختلفًا في وزنه عن الشاقل العادي.</w:t>
      </w:r>
    </w:p>
    <w:p>
      <w:pPr>
        <w:bidi/>
      </w:pPr>
      <w:r>
        <w:rPr>
          <w:rtl/>
          <w:cs/>
          <w:lang w:val="ar_AE" w:bidi="ar_AE"/>
        </w:rPr>
      </w:r>
      <w:r>
        <w:rPr>
          <w:rtl/>
          <w:cs/>
          <w:lang w:val="ar_AE" w:bidi="ar_AE"/>
        </w:rPr>
        <w:t>كما قدّم رؤساء أسباط إسرائيل أيضًا ثيرانًا، وكباشًا، وحِملًا ذكورًا، وتيوسًا، وبقرًا للمحرقات، وذبائح الخطية أو التطهير، وذبائح السلامة أو الشركة.</w:t>
      </w:r>
    </w:p>
    <w:p>
      <w:pPr>
        <w:bidi/>
      </w:pPr>
      <w:r>
        <w:rPr>
          <w:rtl/>
          <w:cs/>
          <w:lang w:val="ar_AE" w:bidi="ar_AE"/>
        </w:rPr>
      </w:r>
      <w:r>
        <w:rPr>
          <w:rtl/>
          <w:cs/>
          <w:lang w:val="ar_AE" w:bidi="ar_AE"/>
        </w:rPr>
        <w:t xml:space="preserve">توقفوا هنا كمجموعة وانظروا إلى صور </w:t>
      </w:r>
      <w:r>
        <w:rPr>
          <w:rtl/>
          <w:cs/>
          <w:lang w:val="ar_AE" w:bidi="ar_AE"/>
        </w:rPr>
        <w:t>الثيران، والكباش، والخراف، والتيوس، والبقر</w:t>
      </w:r>
      <w:r>
        <w:rPr>
          <w:rtl/>
          <w:cs/>
          <w:lang w:val="ar_AE" w:bidi="ar_AE"/>
        </w:rPr>
        <w:t>. أوقفوا سماع هذا التسجيل الصوتي هنا.</w:t>
      </w:r>
    </w:p>
    <w:p>
      <w:pPr>
        <w:bidi/>
      </w:pPr>
      <w:r>
        <w:rPr>
          <w:rtl/>
          <w:cs/>
          <w:lang w:val="ar_AE" w:bidi="ar_AE"/>
        </w:rPr>
      </w:r>
      <w:r>
        <w:rPr>
          <w:rtl/>
          <w:cs/>
          <w:lang w:val="ar_AE" w:bidi="ar_AE"/>
        </w:rPr>
        <w:t>وفي مرحلة ما، يدخل موسى إلى خيمة الاجتماع، والتي تعني في هذا السياق المسكن، لكي يتكلّم مع يهوه. وعندما يكون موسى داخل خيمة الاجتماع، يسمع موسى صوتًا يكلّمه. ولا نعرف هل كان هذا حدثًا معتادًا يحدث كلما دخل موسى إلى المسكن، أم أن هذا الحدث وقع مرة واحدة استجابةً لتقديم رؤساء إسرائيل الذبائح المطلوبة. وفي كلتا الحالتين، فإن يهوه يُوفِّي بوعده بأن يكلّم موسى من فوق كرسي الرحمة.</w:t>
      </w:r>
    </w:p>
    <w:p>
      <w:pPr>
        <w:bidi/>
      </w:pPr>
      <w:r>
        <w:rPr>
          <w:rtl/>
          <w:cs/>
          <w:lang w:val="ar_AE" w:bidi="ar_AE"/>
        </w:rPr>
      </w:r>
      <w:r>
        <w:rPr>
          <w:rtl/>
          <w:cs/>
          <w:lang w:val="ar_AE" w:bidi="ar_AE"/>
        </w:rPr>
        <w:t>وكلّم يهوه موسى من فوق كرسي الرحمة، الذي كان فوق تابوت العهد. وأنتم تذكرون أن يهوه أمر بني إسرائيل أن يصنعوا غطاء تابوت العهد من ذهب نقي. كان يجب أن يكون الغطاء مُحكَمًا على التابوت، لذلك سيكون بطوله وعرضه. وكان يُدعى غطاء التابوت، كما تسمّيه بعض الترجمات “كرسيّ الرحمة”. وسُمّي الغطاء بهذا الاسم لأنه يشير إلى مفهوم الكفّارة أو المصالحة، أي العملية التي تجعل الناس أصدقاء وحلفاء حقيقيين، لا بعيدين ولا أعداء. وكان غطاء الكفّارة يمثّل حقيقة أن إلههم، يهوه، الإله الحقيقي الوحيد، قد رتّب بلطفه ومحبته الأبديين أن يتمتع بنو إسرائيل بالشركة معه. فلم يكن بنو إسرائيل غرباء أو أعداء ليهوه، بل كانوا عائلة عهد يهوه.</w:t>
      </w:r>
    </w:p>
    <w:p>
      <w:pPr>
        <w:bidi/>
      </w:pPr>
      <w:r>
        <w:rPr>
          <w:rtl/>
          <w:cs/>
          <w:lang w:val="ar_AE" w:bidi="ar_AE"/>
        </w:rPr>
      </w:r>
      <w:r>
        <w:rPr>
          <w:rtl/>
          <w:cs/>
          <w:lang w:val="ar_AE" w:bidi="ar_AE"/>
        </w:rPr>
        <w:t xml:space="preserve">وعند طرفي تابوت العهد كان هناك تمثالان من الذهب النقي المطروق للكروبيم، ولا نعرف ارتفاع هذين التمثالين. كانت الكروب، أو الكروبيم، نوعًا من الكائنات الملائكية العاقلة، والقوية. والكروبيم هم حراس الأماكن المُقَدَّسة. وغالبًا ما يرمزون لمحضر الرب. وقد صوّر الصنّاع الكروبيم بأجنحة، وكان أحدهما متجهًا نحو وسط غطاء الكفّارة من أحد الطرفين، والآخر من الطرف الآخر. وكان أجنحتهما مرفوعة لتحمي غطاء الكفّارة. وكان الغطاء والكروبان قطعة واحدة من ذهب خالص، </w:t>
      </w:r>
    </w:p>
    <w:p>
      <w:pPr>
        <w:bidi/>
      </w:pPr>
      <w:r>
        <w:rPr>
          <w:rtl/>
          <w:cs/>
          <w:lang w:val="ar_AE" w:bidi="ar_AE"/>
        </w:rPr>
      </w:r>
      <w:r>
        <w:rPr>
          <w:rtl/>
          <w:cs/>
          <w:lang w:val="ar_AE" w:bidi="ar_AE"/>
        </w:rPr>
        <w:t>وكان يهوه قد وعد أن يتكلّم مع موسى من فوق كرسي الرحمة، ونرى في هذا المقطع أن يهوه يحفظ هذا الوعد.</w:t>
      </w:r>
    </w:p>
    <w:p>
      <w:pPr>
        <w:bidi/>
      </w:pPr>
      <w:r>
        <w:rPr>
          <w:rtl/>
          <w:cs/>
          <w:lang w:val="ar_AE" w:bidi="ar_AE"/>
        </w:rPr>
      </w:r>
      <w:r>
        <w:rPr>
          <w:rtl/>
          <w:cs/>
          <w:lang w:val="ar_AE" w:bidi="ar_AE"/>
        </w:rPr>
        <w:t xml:space="preserve">توقفوا هنا كمجموعة وانظروا إلى صورة </w:t>
      </w:r>
      <w:r>
        <w:rPr>
          <w:rtl/>
          <w:cs/>
          <w:lang w:val="ar_AE" w:bidi="ar_AE"/>
        </w:rPr>
        <w:t>تابوت العهد، وكذلك غطاء الكفّارة مع الكروبيم المتصلين به</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7: 84- 89 بأبسط ترجمة يسهل فهمها.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يوجز موسى، كاتب هذا المقطع، جميع التقدمات التي قدّمها رؤساء إسرائيل لتدشين المذبح.</w:t>
      </w:r>
    </w:p>
    <w:p>
      <w:pPr>
        <w:bidi/>
      </w:pPr>
      <w:r>
        <w:rPr>
          <w:rtl/>
          <w:cs/>
          <w:lang w:val="ar_AE" w:bidi="ar_AE"/>
        </w:rPr>
      </w:r>
      <w:r>
        <w:rPr>
          <w:b/>
          <w:rtl/>
          <w:cs/>
          <w:lang w:val="ar_AE" w:bidi="ar_AE"/>
        </w:rPr>
        <w:t>في المشهد الثاني:</w:t>
      </w:r>
      <w:r>
        <w:rPr>
          <w:rtl/>
          <w:cs/>
          <w:lang w:val="ar_AE" w:bidi="ar_AE"/>
        </w:rPr>
        <w:t xml:space="preserve"> يدخل موسى إلى خيمة الاجتماع ويسمع صوت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المقطع السابق، استخدم موسى كثيرًا من التكرار وهو يسجّل كل رئيس من رؤساء أسباط إسرائيل والقرابين التي قدّموها إلى المسكن. وأنتم تتذكّرون أن هذا التكرار كان على الأرجح لأن موسى كان يسجّل كل القرابين التي قدّمها كل رئيس في نوعٍ من سجلٍّ مكتوب، وربما كان ذلك مثل لوحٍ من طين كان موسى ينقش أو يحفر عليه المعلومات. كما يساعدنا هذا التكرار أيضًا على أن نفهم أن كل سبط من أسباط إسرائيل قدّم المساهمة نفسها لدعم العمل الذي كان الكهنة يقومون به في المسكن.</w:t>
      </w:r>
    </w:p>
    <w:p>
      <w:pPr>
        <w:bidi/>
      </w:pPr>
      <w:r>
        <w:rPr>
          <w:rtl/>
          <w:cs/>
          <w:lang w:val="ar_AE" w:bidi="ar_AE"/>
        </w:rPr>
      </w:r>
      <w:r>
        <w:rPr>
          <w:rtl/>
          <w:cs/>
          <w:lang w:val="ar_AE" w:bidi="ar_AE"/>
        </w:rPr>
        <w:t>وفي المشهد الأول من هذا المقطع، يوجز موسى كل هذه القرابين، وهذا الملخّص يساعدنا على أن نرى الأثر الكامل لما حقّقه رؤساء إسرائيل من خلال عملهم المشترك. ويختم موسى هذا الملخّص بتذكيرنا أن هذه هي التقدمات التي قدّمها الرؤساء لتدشين المذبح، مما يوضح لنا أن وصف التقدمات قد انتهى. كما أنه يربط هذا الكلام ببداية الوصف في المقطع السابق، حين أخبرنا موسى لأول مرة أن الرؤساء قدّموا هذه القرابين لتدشين المذبح. وغالبًا ما يستخدم موسى هذا النمط عندما يصف القرابين، فيبدأ كل وصف وينهيه بعبارة موجزة عمّا يفعله الرؤساء.</w:t>
      </w:r>
    </w:p>
    <w:p>
      <w:pPr>
        <w:bidi/>
      </w:pPr>
      <w:r>
        <w:rPr>
          <w:rtl/>
          <w:cs/>
          <w:lang w:val="ar_AE" w:bidi="ar_AE"/>
        </w:rPr>
      </w:r>
      <w:r>
        <w:rPr>
          <w:rtl/>
          <w:cs/>
          <w:lang w:val="ar_AE" w:bidi="ar_AE"/>
        </w:rPr>
        <w:t>توقّفوا هنا وناقشوا هذا السؤال كمجموعة: احكوا قصة عن الذهاب إلى السوق لشراء الصنف نفسه من الطعام من خمسة أماكن مختلفة. واختموا قصتكم بتلخيصٍ يبيّن كم اشترَيتم من الطعام وكم كانت تكلفته. وينبغي لبقية المجموعة أن ينتبهوا إلى الكلمات التي تستخدمونها لتُظهروا أنكم الآن تقدّمون ملخّصًا أو خاتمة، لا جزءًا جديدًا من القصة. أوقفوا سماع هذا التسجيل الصوتي هنا.</w:t>
      </w:r>
    </w:p>
    <w:p>
      <w:pPr>
        <w:bidi/>
      </w:pPr>
      <w:r>
        <w:rPr>
          <w:rtl/>
          <w:cs/>
          <w:lang w:val="ar_AE" w:bidi="ar_AE"/>
        </w:rPr>
      </w:r>
      <w:r>
        <w:rPr>
          <w:rtl/>
          <w:cs/>
          <w:lang w:val="ar_AE" w:bidi="ar_AE"/>
        </w:rPr>
        <w:t>وفي المشهد الثاني، يدخل موسى إلى خيمة الاجتماع، والتي يُقصد بها هنا المسكن، وعندما يكون موسى بداخلها، يسمع صوتًا يكلّمه. ويشير موسى إلى هذا بأنه «الصَّوْت»، لكنه لا يخبرنا لمن يعود هذا الصوت، لكننا نعرف من بقية المقطع أنه صوت يهوه. ويسمع موسى الصوت يكلّمه من فوق غطاء الكفارة، الذي هو فوق تابوت العهد. وكان يهوه يفي بوعده السابق بأن يكلّم موسى من فوق غطاء الكفارة. وأنتم تتذكّرون أننا لا نعرف إن كان هذا حدثًا متكررًا يحدث كلما دخل موسى إلى المسكن، أم أنه حدث مرة واحدة استجابةً لتقديم رؤساء إسرائيل الذبائح المطلوبة.</w:t>
      </w:r>
    </w:p>
    <w:p>
      <w:pPr>
        <w:bidi/>
      </w:pPr>
      <w:r>
        <w:rPr>
          <w:rtl/>
          <w:cs/>
          <w:lang w:val="ar_AE" w:bidi="ar_AE"/>
        </w:rPr>
      </w:r>
      <w:r>
        <w:rPr>
          <w:rtl/>
          <w:cs/>
          <w:lang w:val="ar_AE" w:bidi="ar_AE"/>
        </w:rPr>
        <w:t xml:space="preserve">توقّفوا هنا كمجموعة وانظروا إلى صورة </w:t>
      </w:r>
      <w:r>
        <w:rPr>
          <w:rtl/>
          <w:cs/>
          <w:lang w:val="ar_AE" w:bidi="ar_AE"/>
        </w:rPr>
        <w:t>مخطط المسكن</w:t>
      </w:r>
      <w:r>
        <w:rPr>
          <w:rtl/>
          <w:cs/>
          <w:lang w:val="ar_AE" w:bidi="ar_AE"/>
        </w:rPr>
        <w:t>. انظروا إلى المكان الذي وُضع فيه تابوت العهد في المسكن. أوقفوا سماع هذا التسجيل الصوتي هنا.</w:t>
      </w:r>
    </w:p>
    <w:p>
      <w:pPr>
        <w:bidi/>
      </w:pPr>
      <w:r>
        <w:rPr>
          <w:rtl/>
          <w:cs/>
          <w:lang w:val="ar_AE" w:bidi="ar_AE"/>
        </w:rPr>
      </w:r>
      <w:r>
        <w:rPr>
          <w:rtl/>
          <w:cs/>
          <w:lang w:val="ar_AE" w:bidi="ar_AE"/>
        </w:rPr>
        <w:t xml:space="preserve">والآن انظروا معًا كمجموعة إلى صورة </w:t>
      </w:r>
      <w:r>
        <w:rPr>
          <w:rtl/>
          <w:cs/>
          <w:lang w:val="ar_AE" w:bidi="ar_AE"/>
        </w:rPr>
        <w:t>لتابوت العهد، وأيضًا إلى غطاء الكفارة مع الكروبين المتصلين به</w:t>
      </w:r>
      <w:r>
        <w:rPr>
          <w:rtl/>
          <w:cs/>
          <w:lang w:val="ar_AE" w:bidi="ar_AE"/>
        </w:rPr>
        <w:t>.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7: 84- 89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تجري هذه القصة بعد أن قدّم كل واحد من رؤساء أسباط إسرائيل الاثني عشر تقدمة سبطه لتدشين المذبح. وكان الرؤساء قد قدّموا تقدماتهم واحدًا واحدًا، واحدًا في كل يوم، لمدة اثني عشر يومًا.</w:t>
      </w:r>
    </w:p>
    <w:p>
      <w:pPr>
        <w:bidi/>
      </w:pPr>
      <w:r>
        <w:rPr>
          <w:rtl/>
          <w:cs/>
          <w:lang w:val="ar_AE" w:bidi="ar_AE"/>
        </w:rPr>
      </w:r>
      <w:r>
        <w:rPr>
          <w:rtl/>
          <w:cs/>
          <w:lang w:val="ar_AE" w:bidi="ar_AE"/>
        </w:rPr>
        <w:t>وفي المجموع، قدّم رؤساء إسرائيل الأشياء التالية لتدشين المذبح. قدّموا اثني عشر طبقًا من فضة، واثني عشر منضجة من فضة، واثني عشر ملعقة من ذهب. وكان وزن كل طبق من الفضة مئةً وثلاثين شاقلًا، ووزن كل منضحة من الفضة سبعين شاقلًا. وكان مجموع وزن الأطباق والأوعية الفضية ألفَي وأربعمئةِ شاقل، بحسب شاقل القدس. وأما ملاعق الذهب فكان مجموع وزنها مئةً وعشرين شاقلًا.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رؤساء أسباط إسرائيل: «بماذا تشعرون أو فيمَ تفكّرون؟» قد يجيب هؤلاء بعبارات مثل: «كان شرفًا لي أن أمثّل سبطي في المساهمة بهذه التقدمة»، أو: «لقد عملنا جميعًا معًا لنقدّم ليهوه هذه التقدمة الخاصة. إنه لأمر مدهش أن نرى كل ما قدّمناه مجتمعًا معًا».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وأما للمحرقة، فقد قدّم الرؤساء في المجموع اثني عشر ثورًا صغيرًا، واثني عشر كبشًا، واثني عشر خروفًا ذكرًا ابن سنة. وقدّم الرؤساء هذه الحيوانات مع تقدمة الدقيق.</w:t>
      </w:r>
    </w:p>
    <w:p>
      <w:pPr>
        <w:bidi/>
      </w:pPr>
      <w:r>
        <w:rPr>
          <w:rtl/>
          <w:cs/>
          <w:lang w:val="ar_AE" w:bidi="ar_AE"/>
        </w:rPr>
      </w:r>
      <w:r>
        <w:rPr>
          <w:rtl/>
          <w:cs/>
          <w:lang w:val="ar_AE" w:bidi="ar_AE"/>
        </w:rPr>
        <w:t>كما قدّم الرؤساء في المجموع اثني عشر تيسًا لذبيحة الخطية، وكان مجموع الحيوانات التي قدّموها لذبيحة السلامة أو الشركة أربعةً وعشرين ثورًا، وستين كبشًا، وستين تيسًا، وستين خروفًا ذكرًا ابن 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"لقد قام شعبي بعمل جيد وأنا راضٍ عنهم. لقد اتّبعوا تعليماتي بعناية وعبدوني بالطريقة التي طلبتها»، أو: «إنه لأمر رائع أن أرى أسباط إسرائيل تجتمع معًا لعبادتي. لقد قدّم كل سبط مساهمته، وهذا يُفرحني».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هذه كانت جميع التقدمات التي قرّبها الرؤساء لتدشين المذبح بعد أن مسحه موسى.</w:t>
      </w:r>
    </w:p>
    <w:p>
      <w:pPr>
        <w:bidi/>
      </w:pPr>
      <w:r>
        <w:rPr>
          <w:rtl/>
          <w:cs/>
          <w:lang w:val="ar_AE" w:bidi="ar_AE"/>
        </w:rPr>
      </w:r>
      <w:r>
        <w:rPr>
          <w:rtl/>
          <w:cs/>
          <w:lang w:val="ar_AE" w:bidi="ar_AE"/>
        </w:rPr>
        <w:t>ثم دخل موسى خيمة الاجتماع ليتكلّم مع يهوه. وسمع موسى الصوت يكلّمه من بين الكروبين اللذين فوق غطاء الكفارة على تابوت الشَّهَادَة. وهذه هي الطريقة التي كان يهوه يكلّم بها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«ما أعظم الارتياح بعد أن انتهينا من إقامة المسكن ومسح المذبح كما طلب يهوه»، أو: «إنه لشرف عظيم أن أسمع صوت يهوه. أنا ممتن جدًا لهذه الخيمة حيث يمكنني الآن أن ألتقي فيها مع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7: 84- 89 بأبسط ترجمة يسهل فهمها.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يلخص موسى جميع </w:t>
      </w:r>
      <w:r>
        <w:rPr>
          <w:b/>
          <w:rtl/>
          <w:cs/>
          <w:lang w:val="ar_AE" w:bidi="ar_AE"/>
        </w:rPr>
        <w:t>التقدمات</w:t>
      </w:r>
      <w:r>
        <w:rPr>
          <w:rtl/>
          <w:cs/>
          <w:lang w:val="ar_AE" w:bidi="ar_AE"/>
        </w:rPr>
        <w:t xml:space="preserve"> التي قدّمها </w:t>
      </w:r>
      <w:r>
        <w:rPr>
          <w:b/>
          <w:rtl/>
          <w:cs/>
          <w:lang w:val="ar_AE" w:bidi="ar_AE"/>
        </w:rPr>
        <w:t>رؤساء إسرائيل</w:t>
      </w:r>
      <w:r>
        <w:rPr>
          <w:rtl/>
          <w:cs/>
          <w:lang w:val="ar_AE" w:bidi="ar_AE"/>
        </w:rPr>
        <w:t xml:space="preserve"> لتدشين </w:t>
      </w:r>
      <w:r>
        <w:rPr>
          <w:b/>
          <w:rtl/>
          <w:cs/>
          <w:lang w:val="ar_AE" w:bidi="ar_AE"/>
        </w:rPr>
        <w:t>المذبح</w:t>
      </w:r>
      <w:r>
        <w:rPr>
          <w:rtl/>
          <w:cs/>
          <w:lang w:val="ar_AE" w:bidi="ar_AE"/>
        </w:rPr>
        <w:t xml:space="preserve">. استخدموا الكلمات أو العبارات نفسها التي استخدمتموها في المقاطع السابقة لكلمتَي «التقدمات» و«المذبح». ولمزيد من المعلومات عن </w:t>
      </w:r>
      <w:r>
        <w:rPr>
          <w:rtl/>
          <w:cs/>
          <w:lang w:val="ar_AE" w:bidi="ar_AE"/>
        </w:rPr>
        <w:t>التقدمات</w:t>
      </w:r>
      <w:r>
        <w:rPr>
          <w:rtl/>
          <w:cs/>
          <w:lang w:val="ar_AE" w:bidi="ar_AE"/>
        </w:rPr>
        <w:t xml:space="preserve"> و</w:t>
      </w:r>
      <w:r>
        <w:rPr>
          <w:rtl/>
          <w:cs/>
          <w:lang w:val="ar_AE" w:bidi="ar_AE"/>
        </w:rPr>
        <w:t>المذبح</w:t>
      </w:r>
      <w:r>
        <w:rPr>
          <w:rtl/>
          <w:cs/>
          <w:lang w:val="ar_AE" w:bidi="ar_AE"/>
        </w:rPr>
        <w:t>، ارجعوا إلى «قاموس الكلمات الرئيسية».</w:t>
      </w:r>
    </w:p>
    <w:p>
      <w:pPr>
        <w:bidi/>
      </w:pPr>
      <w:r>
        <w:rPr>
          <w:rtl/>
          <w:cs/>
          <w:lang w:val="ar_AE" w:bidi="ar_AE"/>
        </w:rPr>
      </w:r>
      <w:r>
        <w:rPr>
          <w:rtl/>
          <w:cs/>
          <w:lang w:val="ar_AE" w:bidi="ar_AE"/>
        </w:rPr>
        <w:t>ويجب أيضًا أن تستخدموا الكلمة أو العبارة نفسها التي استخدمتموها في المقاطع السابقة لتعبير «رؤساء إسرائيل».</w:t>
      </w:r>
    </w:p>
    <w:p>
      <w:pPr>
        <w:bidi/>
      </w:pPr>
      <w:r>
        <w:rPr>
          <w:rtl/>
          <w:cs/>
          <w:lang w:val="ar_AE" w:bidi="ar_AE"/>
        </w:rPr>
      </w:r>
      <w:r>
        <w:rPr>
          <w:rtl/>
          <w:cs/>
          <w:lang w:val="ar_AE" w:bidi="ar_AE"/>
        </w:rPr>
        <w:t>وأول الأشياء التي يوجزها موسى هي</w:t>
      </w:r>
      <w:r>
        <w:rPr>
          <w:b/>
          <w:rtl/>
          <w:cs/>
          <w:lang w:val="ar_AE" w:bidi="ar_AE"/>
        </w:rPr>
        <w:t xml:space="preserve"> الأطباق الفضية</w:t>
      </w:r>
      <w:r>
        <w:rPr>
          <w:rtl/>
          <w:cs/>
          <w:lang w:val="ar_AE" w:bidi="ar_AE"/>
        </w:rPr>
        <w:t xml:space="preserve">أو </w:t>
      </w:r>
      <w:r>
        <w:rPr>
          <w:b/>
          <w:rtl/>
          <w:cs/>
          <w:lang w:val="ar_AE" w:bidi="ar_AE"/>
        </w:rPr>
        <w:t xml:space="preserve">الصحون </w:t>
      </w:r>
      <w:r>
        <w:rPr>
          <w:rtl/>
          <w:cs/>
          <w:lang w:val="ar_AE" w:bidi="ar_AE"/>
        </w:rPr>
        <w:t xml:space="preserve"> و </w:t>
      </w:r>
      <w:r>
        <w:rPr>
          <w:b/>
          <w:rtl/>
          <w:cs/>
          <w:lang w:val="ar_AE" w:bidi="ar_AE"/>
        </w:rPr>
        <w:t xml:space="preserve"> المناضح الفضية</w:t>
      </w:r>
      <w:r>
        <w:rPr>
          <w:rtl/>
          <w:cs/>
          <w:lang w:val="ar_AE" w:bidi="ar_AE"/>
        </w:rPr>
        <w:t xml:space="preserve"> و</w:t>
      </w:r>
      <w:r>
        <w:rPr>
          <w:b/>
          <w:rtl/>
          <w:cs/>
          <w:lang w:val="ar_AE" w:bidi="ar_AE"/>
        </w:rPr>
        <w:t xml:space="preserve">الصحون </w:t>
      </w:r>
      <w:r>
        <w:rPr>
          <w:rtl/>
          <w:cs/>
          <w:lang w:val="ar_AE" w:bidi="ar_AE"/>
        </w:rPr>
        <w:t xml:space="preserve">و، ، أو </w:t>
      </w:r>
      <w:r>
        <w:rPr>
          <w:b/>
          <w:rtl/>
          <w:cs/>
          <w:lang w:val="ar_AE" w:bidi="ar_AE"/>
        </w:rPr>
        <w:t>الملاعق الذهبية</w:t>
      </w:r>
      <w:r>
        <w:rPr>
          <w:rtl/>
          <w:cs/>
          <w:lang w:val="ar_AE" w:bidi="ar_AE"/>
        </w:rPr>
        <w:t>. ويجب أن تستخدموا الكلمة أو العبارة نفسها لهذه الأشياء التي استخدمتموها في المقطع السابق.</w:t>
      </w:r>
    </w:p>
    <w:p>
      <w:pPr>
        <w:bidi/>
      </w:pPr>
      <w:r>
        <w:rPr>
          <w:rtl/>
          <w:cs/>
          <w:lang w:val="ar_AE" w:bidi="ar_AE"/>
        </w:rPr>
      </w:r>
      <w:r>
        <w:rPr>
          <w:rtl/>
          <w:cs/>
          <w:lang w:val="ar_AE" w:bidi="ar_AE"/>
        </w:rPr>
        <w:t xml:space="preserve">ويخبرنا موسى بالوزن الإجمالي للأطباق والمناضح بشواقل القدس. استخدموا الكلمة أو العبارة نفسها التي استخدمتموها في المقاطع السابقة لكلمتي </w:t>
      </w:r>
      <w:r>
        <w:rPr>
          <w:b/>
          <w:rtl/>
          <w:cs/>
          <w:lang w:val="ar_AE" w:bidi="ar_AE"/>
        </w:rPr>
        <w:t>شاقل</w:t>
      </w:r>
      <w:r>
        <w:rPr>
          <w:rtl/>
          <w:cs/>
          <w:lang w:val="ar_AE" w:bidi="ar_AE"/>
        </w:rPr>
        <w:t xml:space="preserve"> و </w:t>
      </w:r>
      <w:r>
        <w:rPr>
          <w:b/>
          <w:rtl/>
          <w:cs/>
          <w:lang w:val="ar_AE" w:bidi="ar_AE"/>
        </w:rPr>
        <w:t>القدس</w:t>
      </w:r>
      <w:r>
        <w:rPr>
          <w:rtl/>
          <w:cs/>
          <w:lang w:val="ar_AE" w:bidi="ar_AE"/>
        </w:rPr>
        <w:t xml:space="preserve">. ولمزيد من المعلومات عن </w:t>
      </w:r>
      <w:r>
        <w:rPr>
          <w:b/>
          <w:rtl/>
          <w:cs/>
          <w:lang w:val="ar_AE" w:bidi="ar_AE"/>
        </w:rPr>
        <w:t>الشواقل</w:t>
      </w:r>
      <w:r>
        <w:rPr>
          <w:rtl/>
          <w:cs/>
          <w:lang w:val="ar_AE" w:bidi="ar_AE"/>
        </w:rPr>
        <w:t xml:space="preserve"> و</w:t>
      </w:r>
      <w:r>
        <w:rPr>
          <w:rtl/>
          <w:cs/>
          <w:lang w:val="ar_AE" w:bidi="ar_AE"/>
        </w:rPr>
        <w:t>القْدس</w:t>
      </w:r>
      <w:r>
        <w:rPr>
          <w:rtl/>
          <w:cs/>
          <w:lang w:val="ar_AE" w:bidi="ar_AE"/>
        </w:rPr>
        <w:t>، ارجعوا إلى «قاموس الكلمات الرئيسية».</w:t>
      </w:r>
    </w:p>
    <w:p>
      <w:pPr>
        <w:bidi/>
      </w:pPr>
      <w:r>
        <w:rPr>
          <w:rtl/>
          <w:cs/>
          <w:lang w:val="ar_AE" w:bidi="ar_AE"/>
        </w:rPr>
      </w:r>
      <w:r>
        <w:rPr>
          <w:rtl/>
          <w:cs/>
          <w:lang w:val="ar_AE" w:bidi="ar_AE"/>
        </w:rPr>
        <w:t xml:space="preserve">وتذكرون أن هذه الأدوات كانت مخصّصة </w:t>
      </w:r>
      <w:r>
        <w:rPr>
          <w:b/>
          <w:rtl/>
          <w:cs/>
          <w:lang w:val="ar_AE" w:bidi="ar_AE"/>
        </w:rPr>
        <w:t xml:space="preserve"> لتقدمة الحبوب</w:t>
      </w:r>
      <w:r>
        <w:rPr>
          <w:rtl/>
          <w:cs/>
          <w:lang w:val="ar_AE" w:bidi="ar_AE"/>
        </w:rPr>
        <w:t xml:space="preserve">. استخدموا الكلمة أو العبارة نفسها التي استُخدمت سابقًا لترجمة «تقدمة الحبوب». ولمزيد من المعلومات عن </w:t>
      </w:r>
      <w:r>
        <w:rPr>
          <w:b/>
          <w:rtl/>
          <w:cs/>
          <w:lang w:val="ar_AE" w:bidi="ar_AE"/>
        </w:rPr>
        <w:t>تقدمة الحبوب</w:t>
      </w:r>
      <w:r>
        <w:rPr>
          <w:rtl/>
          <w:cs/>
          <w:lang w:val="ar_AE" w:bidi="ar_AE"/>
        </w:rPr>
        <w:t>، ارجعوا إلى «قاموس الكلمات الرئيسية».</w:t>
      </w:r>
    </w:p>
    <w:p>
      <w:pPr>
        <w:bidi/>
      </w:pPr>
      <w:r>
        <w:rPr>
          <w:rtl/>
          <w:cs/>
          <w:lang w:val="ar_AE" w:bidi="ar_AE"/>
        </w:rPr>
      </w:r>
      <w:r>
        <w:rPr>
          <w:rtl/>
          <w:cs/>
          <w:lang w:val="ar_AE" w:bidi="ar_AE"/>
        </w:rPr>
        <w:t xml:space="preserve">بعد ذلك، يلخّص موسى الحيوانات التي قدّمها رؤساء إسرائيل لتُستخدم </w:t>
      </w:r>
      <w:r>
        <w:rPr>
          <w:b/>
          <w:rtl/>
          <w:cs/>
          <w:lang w:val="ar_AE" w:bidi="ar_AE"/>
        </w:rPr>
        <w:t>كمحرقة</w:t>
      </w:r>
      <w:r>
        <w:rPr>
          <w:rtl/>
          <w:cs/>
          <w:lang w:val="ar_AE" w:bidi="ar_AE"/>
        </w:rPr>
        <w:t xml:space="preserve">، </w:t>
      </w:r>
      <w:r>
        <w:rPr>
          <w:b/>
          <w:rtl/>
          <w:cs/>
          <w:lang w:val="ar_AE" w:bidi="ar_AE"/>
        </w:rPr>
        <w:t>وذبيحة خطية أو تطهير</w:t>
      </w:r>
      <w:r>
        <w:rPr>
          <w:rtl/>
          <w:cs/>
          <w:lang w:val="ar_AE" w:bidi="ar_AE"/>
        </w:rPr>
        <w:t xml:space="preserve">، </w:t>
      </w:r>
      <w:r>
        <w:rPr>
          <w:b/>
          <w:rtl/>
          <w:cs/>
          <w:lang w:val="ar_AE" w:bidi="ar_AE"/>
        </w:rPr>
        <w:t>وذبيحة سلامة أو شركة</w:t>
      </w:r>
      <w:r>
        <w:rPr>
          <w:rtl/>
          <w:cs/>
          <w:lang w:val="ar_AE" w:bidi="ar_AE"/>
        </w:rPr>
        <w:t xml:space="preserve">. استخدموا الكلمات أو العبارات نفسها التي استُخدمت سابقًا لترجمة هذه الذبائح. ولمزيد من المعلومات عن </w:t>
      </w:r>
      <w:r>
        <w:rPr>
          <w:rtl/>
          <w:cs/>
          <w:lang w:val="ar_AE" w:bidi="ar_AE"/>
        </w:rPr>
        <w:t>ذبيحة المحرقة</w:t>
      </w:r>
      <w:r>
        <w:rPr>
          <w:rtl/>
          <w:cs/>
          <w:lang w:val="ar_AE" w:bidi="ar_AE"/>
        </w:rPr>
        <w:t xml:space="preserve">، </w:t>
      </w:r>
      <w:r>
        <w:rPr>
          <w:rtl/>
          <w:cs/>
          <w:lang w:val="ar_AE" w:bidi="ar_AE"/>
        </w:rPr>
        <w:t>وذبيحة الخطية أو التطهير</w:t>
      </w:r>
      <w:r>
        <w:rPr>
          <w:rtl/>
          <w:cs/>
          <w:lang w:val="ar_AE" w:bidi="ar_AE"/>
        </w:rPr>
        <w:t>، و</w:t>
      </w:r>
      <w:r>
        <w:rPr>
          <w:b/>
          <w:rtl/>
          <w:cs/>
          <w:lang w:val="ar_AE" w:bidi="ar_AE"/>
        </w:rPr>
        <w:t>ذبيحة السلامة أو الشركة</w:t>
      </w:r>
      <w:r>
        <w:rPr>
          <w:rtl/>
          <w:cs/>
          <w:lang w:val="ar_AE" w:bidi="ar_AE"/>
        </w:rPr>
        <w:t>، ارجعوا إلى «قاموس الكلمات الرئيسية».</w:t>
      </w:r>
    </w:p>
    <w:p>
      <w:pPr>
        <w:bidi/>
      </w:pPr>
      <w:r>
        <w:rPr>
          <w:rtl/>
          <w:cs/>
          <w:lang w:val="ar_AE" w:bidi="ar_AE"/>
        </w:rPr>
      </w:r>
      <w:r>
        <w:rPr>
          <w:rtl/>
          <w:cs/>
          <w:lang w:val="ar_AE" w:bidi="ar_AE"/>
        </w:rPr>
        <w:t xml:space="preserve">يدخل موسى إلى خيمة الاجتماع، والتي تعني في هذا السياق </w:t>
      </w:r>
      <w:r>
        <w:rPr>
          <w:b/>
          <w:rtl/>
          <w:cs/>
          <w:lang w:val="ar_AE" w:bidi="ar_AE"/>
        </w:rPr>
        <w:t>المسكن</w:t>
      </w:r>
      <w:r>
        <w:rPr>
          <w:rtl/>
          <w:cs/>
          <w:lang w:val="ar_AE" w:bidi="ar_AE"/>
        </w:rPr>
        <w:t>، ليتكلّم مع يهوه. استخدموا الكلمة أو العبارة نفسها التي استُخدمت سابقًا لترجمة «خيمة الاجتماع». ولمزيد من المعلومات عن خيمة الاجتماع، ارجعوا إلى كلمة</w:t>
      </w:r>
      <w:r>
        <w:rPr>
          <w:rtl/>
          <w:cs/>
          <w:lang w:val="ar_AE" w:bidi="ar_AE"/>
        </w:rPr>
        <w:t xml:space="preserve"> المسكن</w:t>
      </w:r>
      <w:r>
        <w:rPr>
          <w:rtl/>
          <w:cs/>
          <w:lang w:val="ar_AE" w:bidi="ar_AE"/>
        </w:rPr>
        <w:t xml:space="preserve"> في «قاموس الكلمات الرئيسية».</w:t>
      </w:r>
    </w:p>
    <w:p>
      <w:pPr>
        <w:bidi/>
      </w:pPr>
      <w:r>
        <w:rPr>
          <w:rtl/>
          <w:cs/>
          <w:lang w:val="ar_AE" w:bidi="ar_AE"/>
        </w:rPr>
      </w:r>
      <w:r>
        <w:rPr>
          <w:rtl/>
          <w:cs/>
          <w:lang w:val="ar_AE" w:bidi="ar_AE"/>
        </w:rPr>
        <w:t xml:space="preserve">يُستخدم في هذا المقطع الاسم الشخصي </w:t>
      </w:r>
      <w:r>
        <w:rPr>
          <w:b/>
          <w:rtl/>
          <w:cs/>
          <w:lang w:val="ar_AE" w:bidi="ar_AE"/>
        </w:rPr>
        <w:t>لله</w:t>
      </w:r>
      <w:r>
        <w:rPr>
          <w:rtl/>
          <w:cs/>
          <w:lang w:val="ar_AE" w:bidi="ar_AE"/>
        </w:rPr>
        <w:t xml:space="preserve">، يهوه. استخدموا الكلمة أو العبارة نفسها التي استخدمتموها في المقاطع السابقة للإشارة إلى اسم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يسمع موسى صوتًا يتكلّم إليه من بين </w:t>
      </w:r>
      <w:r>
        <w:rPr>
          <w:b/>
          <w:rtl/>
          <w:cs/>
          <w:lang w:val="ar_AE" w:bidi="ar_AE"/>
        </w:rPr>
        <w:t>الكروبيم</w:t>
      </w:r>
      <w:r>
        <w:rPr>
          <w:rtl/>
          <w:cs/>
          <w:lang w:val="ar_AE" w:bidi="ar_AE"/>
        </w:rPr>
        <w:t xml:space="preserve">، من فوق غطاء الكفّارة، أو كرسي الرحمة، الذي فوق </w:t>
      </w:r>
      <w:r>
        <w:rPr>
          <w:b/>
          <w:rtl/>
          <w:cs/>
          <w:lang w:val="ar_AE" w:bidi="ar_AE"/>
        </w:rPr>
        <w:t>تابوت العهد</w:t>
      </w:r>
      <w:r>
        <w:rPr>
          <w:rtl/>
          <w:cs/>
          <w:lang w:val="ar_AE" w:bidi="ar_AE"/>
        </w:rPr>
        <w:t xml:space="preserve">. وكان الكروبيم نوعًا من الكائنات الملائكية العاقلة والقوية، والكروبيم هم حراس الأماكن المُقَدَّسة. وغالبًا ما يرمزون لمحضر الرب. وسُمّي غطاء الكفّارة بهذا الاسم لأنه يشير إلى مفهوم الكفّارة أو المصالحة، أي العملية التي تجعل الناس أصدقاء وحلفاء حقيقيين بدلًا من أن يكونوا بعيدين أو في عداوة. وكان غطاء الكفّارة يمثّل حقيقة أن إلههم، يهوه، الإله الحقيقي الوحيد، قد رتّب بلطفه ومحبته الأبديين أن يتمتّع بنو إسرائيل بالشركة مع يهوه عندما يغفر لهم ويردّهم إلى علاقة معه. استخدموا الكلمة أو العبارة نفسها التي استُخدمت سابقًا لترجمة «تابوت العهد». لمزيد من المعلومات عن </w:t>
      </w:r>
      <w:r>
        <w:rPr>
          <w:b/>
          <w:rtl/>
          <w:cs/>
          <w:lang w:val="ar_AE" w:bidi="ar_AE"/>
        </w:rPr>
        <w:t>تابوت العهد</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الكروب</w:t>
      </w:r>
      <w:r>
        <w:rPr>
          <w:rtl/>
          <w:cs/>
          <w:lang w:val="ar_AE" w:bidi="ar_AE"/>
        </w:rPr>
        <w:t xml:space="preserve">؟ لمزيد من المعلومات، ارجعوا إلى قاموس الكلمات الرئيسية للبحث عن </w:t>
      </w:r>
      <w:r>
        <w:rPr>
          <w:rtl/>
          <w:cs/>
          <w:lang w:val="ar_AE" w:bidi="ar_AE"/>
        </w:rPr>
        <w:t>الكروب</w:t>
      </w:r>
      <w:r>
        <w:rPr>
          <w:rtl/>
          <w:cs/>
          <w:lang w:val="ar_AE" w:bidi="ar_AE"/>
        </w:rPr>
        <w:t xml:space="preserve"> .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والآن ناقشوا معًا الكلمة أو العبارة التي ستستخدمونها للإشارة إلى </w:t>
      </w:r>
      <w:r>
        <w:rPr>
          <w:b/>
          <w:rtl/>
          <w:cs/>
          <w:lang w:val="ar_AE" w:bidi="ar_AE"/>
        </w:rPr>
        <w:t>غطاء الكفّارة</w:t>
      </w:r>
      <w:r>
        <w:rPr>
          <w:rtl/>
          <w:cs/>
          <w:lang w:val="ar_AE" w:bidi="ar_AE"/>
        </w:rPr>
        <w:t xml:space="preserve"> أو </w:t>
      </w:r>
      <w:r>
        <w:rPr>
          <w:b/>
          <w:rtl/>
          <w:cs/>
          <w:lang w:val="ar_AE" w:bidi="ar_AE"/>
        </w:rPr>
        <w:t>كرسي الرحمة</w:t>
      </w:r>
      <w:r>
        <w:rPr>
          <w:rtl/>
          <w:cs/>
          <w:lang w:val="ar_AE" w:bidi="ar_AE"/>
        </w:rPr>
        <w:t xml:space="preserve">. لمزيد من المعلومات، ارجعوا إلى قاموس الكلمات الرئيسية للبحث عن كلمة </w:t>
      </w:r>
      <w:r>
        <w:rPr>
          <w:b/>
          <w:rtl/>
          <w:cs/>
          <w:lang w:val="ar_AE" w:bidi="ar_AE"/>
        </w:rPr>
        <w:t>الكفارة</w:t>
      </w:r>
      <w:r>
        <w:rPr>
          <w:rtl/>
          <w:cs/>
          <w:lang w:val="ar_AE" w:bidi="ar_AE"/>
        </w:rPr>
        <w:t>و</w:t>
      </w:r>
      <w:r>
        <w:rPr>
          <w:rtl/>
          <w:cs/>
          <w:lang w:val="ar_AE" w:bidi="ar_AE"/>
        </w:rPr>
        <w:t>الرحمة</w:t>
      </w:r>
      <w:r>
        <w:rPr>
          <w:rtl/>
          <w:cs/>
          <w:lang w:val="ar_AE" w:bidi="ar_AE"/>
        </w:rPr>
        <w:t>. وإذا كنتم قد ترجمتم تلك الكلمات من قبل في سِفر آخر من الكتاب المقدّس، استخدموا الكلمات عينها التي استُخدِمت هناك.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8: 1- 4 واحفظوه في قلوبكم.</w:t>
      </w:r>
    </w:p>
    <w:p>
      <w:pPr>
        <w:bidi/>
      </w:pPr>
      <w:r>
        <w:rPr>
          <w:rtl/>
          <w:cs/>
          <w:lang w:val="ar_AE" w:bidi="ar_AE"/>
        </w:rPr>
      </w:r>
      <w:r>
        <w:rPr>
          <w:rtl/>
          <w:cs/>
          <w:lang w:val="ar_AE" w:bidi="ar_AE"/>
        </w:rPr>
        <w:t>استمعوا إلى نسخة صوتية من سفر العدد 8: 1- 4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8: 1- 4 من الترجمة الأسهل فهمًا.</w:t>
      </w:r>
    </w:p>
    <w:p>
      <w:pPr>
        <w:bidi/>
      </w:pPr>
      <w:r>
        <w:rPr>
          <w:rtl/>
          <w:cs/>
          <w:lang w:val="ar_AE" w:bidi="ar_AE"/>
        </w:rPr>
      </w:r>
      <w:r>
        <w:rPr>
          <w:rtl/>
          <w:cs/>
          <w:lang w:val="ar_AE" w:bidi="ar_AE"/>
        </w:rPr>
        <w:t>في المقطع السابق، قدّم رؤساء أسباط إسرائيل الاثنا عشر تقدماتهم لتدشين المذبح، ثم دخل موسى إلى خيمة الاجتماع. وفي هذا المقطع، يتكلّم يهوه مع موسى عن كيفية إعداد المنارة التي أمرهم هو أن يصنعوها. ويعطي يهوه موسى تعليمات لهارون، رئيس الكهنة. وكان على هارون أن يُرتّب السُّرُج في المنارة بحيث تُضيء السُّرُج المنطقة التي أمام المنارة.</w:t>
      </w:r>
    </w:p>
    <w:p>
      <w:pPr>
        <w:bidi/>
      </w:pPr>
      <w:r>
        <w:rPr>
          <w:rtl/>
          <w:cs/>
          <w:lang w:val="ar_AE" w:bidi="ar_AE"/>
        </w:rPr>
      </w:r>
      <w:r>
        <w:rPr>
          <w:rtl/>
          <w:cs/>
          <w:lang w:val="ar_AE" w:bidi="ar_AE"/>
        </w:rPr>
        <w:t xml:space="preserve">توقفوا هنا كمجموعة وانظروا إلى صورة المنارة </w:t>
      </w:r>
      <w:r>
        <w:rPr>
          <w:rtl/>
          <w:cs/>
          <w:lang w:val="ar_AE" w:bidi="ar_AE"/>
        </w:rPr>
        <w:t>والسُرُج</w:t>
      </w:r>
      <w:r>
        <w:rPr>
          <w:rtl/>
          <w:cs/>
          <w:lang w:val="ar_AE" w:bidi="ar_AE"/>
        </w:rPr>
        <w:t>. أوقفوا سماع هذا التسجيل الصوتي هنا.</w:t>
      </w:r>
    </w:p>
    <w:p>
      <w:pPr>
        <w:bidi/>
      </w:pPr>
      <w:r>
        <w:rPr>
          <w:rtl/>
          <w:cs/>
          <w:lang w:val="ar_AE" w:bidi="ar_AE"/>
        </w:rPr>
      </w:r>
      <w:r>
        <w:rPr>
          <w:rtl/>
          <w:cs/>
          <w:lang w:val="ar_AE" w:bidi="ar_AE"/>
        </w:rPr>
        <w:t>أطاع هارون يهوه، ورتّب السُّرُج في المنارة بحيث تكون مائلة إلى الأمام لتُضيء المكان الواقع أمام المنارة مباشرة. ويذكّرنا موسى أن يهوه كان قد أعطاه نموذجًا للطريقة التي ينبغي أن يصنع بها الصنّاع المنارة. وصنع الصنّاع المنارة من الذهب. وكانوا قد طرقوا الذهب حتى صار بالشكل الصحيح. وطرقوا الذهب ليشكّلوا منه القاعدة والساق مع أزهار الذهب.</w:t>
      </w:r>
    </w:p>
    <w:p>
      <w:pPr>
        <w:bidi/>
      </w:pPr>
      <w:r>
        <w:rPr>
          <w:rtl/>
          <w:cs/>
          <w:lang w:val="ar_AE" w:bidi="ar_AE"/>
        </w:rPr>
      </w:r>
      <w:r>
        <w:rPr>
          <w:rtl/>
          <w:cs/>
          <w:lang w:val="ar_AE" w:bidi="ar_AE"/>
        </w:rPr>
        <w:t>توقفوا هنا وناقشوا هذا السؤال كمجموعة: كيف تُضيئون أماكن العبادة لديكم؟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8: 1- 4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أمر يهوه موسى أن يخبر هارون كيف يرتّب السُّرُج على المنارة.</w:t>
      </w:r>
    </w:p>
    <w:p>
      <w:pPr>
        <w:bidi/>
      </w:pPr>
      <w:r>
        <w:rPr>
          <w:rtl/>
          <w:cs/>
          <w:lang w:val="ar_AE" w:bidi="ar_AE"/>
        </w:rPr>
      </w:r>
      <w:r>
        <w:rPr>
          <w:b/>
          <w:rtl/>
          <w:cs/>
          <w:lang w:val="ar_AE" w:bidi="ar_AE"/>
        </w:rPr>
        <w:t>في المشهد الثاني:</w:t>
      </w:r>
      <w:r>
        <w:rPr>
          <w:rtl/>
          <w:cs/>
          <w:lang w:val="ar_AE" w:bidi="ar_AE"/>
        </w:rPr>
        <w:t xml:space="preserve"> وضع هارون السُّرُج في مواضعها الصحيحة.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من المرجّح أن موسى موجود في خيمة الاجتماع، ويقول يهوه لموسى أن ينقل رسالة إلى هارون. ويأمر يهوه هارون بأنه عندما يضع السرج في مواضعها الصحيحة في المنارة، فعليه أن يضعها بحيث تُضيء خيمة الاجتماع. تذكّروا أن للمنارة سبعة سُرُج.</w:t>
      </w:r>
    </w:p>
    <w:p>
      <w:pPr>
        <w:bidi/>
      </w:pPr>
      <w:r>
        <w:rPr>
          <w:rtl/>
          <w:cs/>
          <w:lang w:val="ar_AE" w:bidi="ar_AE"/>
        </w:rPr>
      </w:r>
      <w:r>
        <w:rPr>
          <w:rtl/>
          <w:cs/>
          <w:lang w:val="ar_AE" w:bidi="ar_AE"/>
        </w:rPr>
        <w:t>في المشهد الثاني، يطيع هارون يهوه. فقد وضع السرج في أماكنها بطريقة معيّنة نحو الأمام لكي تُضيء خيمة الاجتماع. ويذكّرنا موسى الآن بأن المنارة كانت مَسْحُولَةٌ مِنْ ذَهَبٍ، من قاعدتها إلى ساقها وزهرها الذهبية التي على المنارة. وهذا يعني أن المنارة كلها كانت مصنوعة من ذهب شكّله صانع ماهر بالطرق.</w:t>
      </w:r>
    </w:p>
    <w:p>
      <w:pPr>
        <w:bidi/>
      </w:pPr>
      <w:r>
        <w:rPr>
          <w:rtl/>
          <w:cs/>
          <w:lang w:val="ar_AE" w:bidi="ar_AE"/>
        </w:rPr>
      </w:r>
      <w:r>
        <w:rPr>
          <w:rtl/>
          <w:cs/>
          <w:lang w:val="ar_AE" w:bidi="ar_AE"/>
        </w:rPr>
        <w:t>وفي نهاية هذا المقطع، يذكّرنا النص بأن بني إسرائيل صنعوا المنارة تمامًا كما أمرهم يهوه. ومن المهم أن نتذكّر أن بني إسرائيل كانوا قد اتّبعوا أوامر يهوه بشأن كيفية صنع المسكن والأشياء التي فيه.</w:t>
      </w:r>
    </w:p>
    <w:p>
      <w:pPr>
        <w:bidi/>
      </w:pPr>
      <w:r>
        <w:rPr>
          <w:rtl/>
          <w:cs/>
          <w:lang w:val="ar_AE" w:bidi="ar_AE"/>
        </w:rPr>
      </w:r>
      <w:r>
        <w:rPr>
          <w:rtl/>
          <w:cs/>
          <w:lang w:val="ar_AE" w:bidi="ar_AE"/>
        </w:rPr>
        <w:t xml:space="preserve"> الآن، على المجموعة أن تصوّر أحداث القصة على لوحة، أو أن ترسمها، أو أن تستخدم أجسامًا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8: 1- 4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موسى في خيمة الاجتماع والرب يهوه يكلّمه، ويرسل الرب رسالة جديدة إلى هارون عن طريق موسى. يأمر الرب هارون أن يضع السُرج في المنارة بحيث تُضيء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جدًا لأن يهوه يريد أن يكون المسكن مُضاءً جيدًا".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يطيع هارون أمر الرب، ويضع السُّرُج في المنارة كما أُمر لكي تُضيء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«ستكون هذه المنارة مفيدة للكهنة في المسكن، خاصة في الليل»، أو: «أنا سعيد جدًا لأن يهوه يهتم بكل هذه التفاصيل».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8: 1- 4 بأبسط ترجمة يسهل فهمها.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يأمر </w:t>
      </w:r>
      <w:r>
        <w:rPr>
          <w:b/>
          <w:rtl/>
          <w:cs/>
          <w:lang w:val="ar_AE" w:bidi="ar_AE"/>
        </w:rPr>
        <w:t xml:space="preserve">يهوه </w:t>
      </w:r>
      <w:r>
        <w:rPr>
          <w:rtl/>
          <w:cs/>
          <w:lang w:val="ar_AE" w:bidi="ar_AE"/>
        </w:rPr>
        <w:t xml:space="preserve">هارون بالطريقة التي عليه أن يضع بها </w:t>
      </w:r>
      <w:r>
        <w:rPr>
          <w:b/>
          <w:rtl/>
          <w:cs/>
          <w:lang w:val="ar_AE" w:bidi="ar_AE"/>
        </w:rPr>
        <w:t>المنارة</w:t>
      </w:r>
      <w:r>
        <w:rPr>
          <w:rtl/>
          <w:cs/>
          <w:lang w:val="ar_AE" w:bidi="ar_AE"/>
        </w:rPr>
        <w:t xml:space="preserve"> وسُرُجها في مكانها. يهوه (الرب) هو الاسم الشخصي لله، ويُستخدم في كل هذا المقطع، والمنارة مصنوعة من الذهب. وكان الكهنة يسكبون الزيت في السرج ويشعلون الفتائل فيها ليبقى النور مشتعلًا، وكانت هذه المنارة تُضيء خيمة الاجتماع.</w:t>
      </w:r>
    </w:p>
    <w:p>
      <w:pPr>
        <w:bidi/>
      </w:pPr>
      <w:r>
        <w:rPr>
          <w:rtl/>
          <w:cs/>
          <w:lang w:val="ar_AE" w:bidi="ar_AE"/>
        </w:rPr>
      </w:r>
      <w:r>
        <w:rPr>
          <w:rtl/>
          <w:cs/>
          <w:lang w:val="ar_AE" w:bidi="ar_AE"/>
        </w:rPr>
        <w:t xml:space="preserve">إذا لزم الأمر، توقفوا هنا وانظروا مرة أخرى إلى صورة </w:t>
      </w:r>
      <w:r>
        <w:rPr>
          <w:rtl/>
          <w:cs/>
          <w:lang w:val="ar_AE" w:bidi="ar_AE"/>
        </w:rPr>
        <w:t>السُرج والمنارة</w:t>
      </w:r>
      <w:r>
        <w:rPr>
          <w:rtl/>
          <w:cs/>
          <w:lang w:val="ar_AE" w:bidi="ar_AE"/>
        </w:rPr>
        <w:t>. أوقفوا سماع هذا التسجيل الصوتي هنا.</w:t>
      </w:r>
    </w:p>
    <w:p>
      <w:pPr>
        <w:bidi/>
      </w:pPr>
      <w:r>
        <w:rPr>
          <w:rtl/>
          <w:cs/>
          <w:lang w:val="ar_AE" w:bidi="ar_AE"/>
        </w:rPr>
      </w:r>
      <w:r>
        <w:rPr>
          <w:rtl/>
          <w:cs/>
          <w:lang w:val="ar_AE" w:bidi="ar_AE"/>
        </w:rPr>
        <w:t xml:space="preserve">استخدموا الكلمات نفسها التي استخدمتموها في المقاطع السابقة للإشارة إلى يهوه، والمنارة، والسُرج. ولمزيد من المعلومات عن </w:t>
      </w:r>
      <w:r>
        <w:rPr>
          <w:rtl/>
          <w:cs/>
          <w:lang w:val="ar_AE" w:bidi="ar_AE"/>
        </w:rPr>
        <w:t>يهوه</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8:5–22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8: 5 -22 واحفظوه في قلوبكم.</w:t>
      </w:r>
    </w:p>
    <w:p>
      <w:pPr>
        <w:bidi/>
      </w:pPr>
      <w:r>
        <w:rPr>
          <w:rtl/>
          <w:cs/>
          <w:lang w:val="ar_AE" w:bidi="ar_AE"/>
        </w:rPr>
      </w:r>
      <w:r>
        <w:rPr>
          <w:rtl/>
          <w:cs/>
          <w:lang w:val="ar_AE" w:bidi="ar_AE"/>
        </w:rPr>
        <w:t>استمعوا إلى نسخة صوتية من سفر العدد 8: 5 - 22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8: 5- 22 بإحدى الترجمات الأسهل فهمًا.</w:t>
      </w:r>
    </w:p>
    <w:p>
      <w:pPr>
        <w:bidi/>
      </w:pPr>
      <w:r>
        <w:rPr>
          <w:rtl/>
          <w:cs/>
          <w:lang w:val="ar_AE" w:bidi="ar_AE"/>
        </w:rPr>
      </w:r>
      <w:r>
        <w:rPr>
          <w:rtl/>
          <w:cs/>
          <w:lang w:val="ar_AE" w:bidi="ar_AE"/>
        </w:rPr>
        <w:t>في المقطع السابق، أمر يهوه هارون أن يرتّب السُّرُج في المنارة بطريقة معيّنة حتى يضيء نورها إلى الأمام. وفي هذا المقطع، يأمر يهوه اللاويين أن يفرزوا أنفسهم ويصيروا مُقَدَّسين، أو طاهرين طقسيًا، حتى يستطيعوا أن يخدموا يهوه في المسكن. وقد اختار يهوه اللاويين لكي يقوموا بمهام خاصة له. وسيرشّ اللاويون على أنفسهم ماء التطهير، أي الماء الخاص الذي كانوا يستخدمونه لهذا الغرض، أي لغسل شخص حتى يستطيع أن يخدم يهوه، ثم يستخدمون موسى حلاقة ليحلقوا أجسادهم. ويجب عليهم أيضًا أن يلبسوا ثيابًا طاهرة.</w:t>
      </w:r>
    </w:p>
    <w:p>
      <w:pPr>
        <w:bidi/>
      </w:pPr>
      <w:r>
        <w:rPr>
          <w:rtl/>
          <w:cs/>
          <w:lang w:val="ar_AE" w:bidi="ar_AE"/>
        </w:rPr>
      </w:r>
      <w:r>
        <w:rPr>
          <w:rtl/>
          <w:cs/>
          <w:lang w:val="ar_AE" w:bidi="ar_AE"/>
        </w:rPr>
        <w:t>توقفوا هنا وناقشوا هذا السؤال كمجموعة: في ثقافتكم، ما هي الطقوس التي تقومون بها لفرز الأشخاص الذين سيقومون بأنشطة خاصة للمجتمع؟ أوقفوا سماع هذا التسجيل الصوتي هنا.</w:t>
      </w:r>
    </w:p>
    <w:p>
      <w:pPr>
        <w:bidi/>
      </w:pPr>
      <w:r>
        <w:rPr>
          <w:rtl/>
          <w:cs/>
          <w:lang w:val="ar_AE" w:bidi="ar_AE"/>
        </w:rPr>
      </w:r>
      <w:r>
        <w:rPr>
          <w:rtl/>
          <w:cs/>
          <w:lang w:val="ar_AE" w:bidi="ar_AE"/>
        </w:rPr>
        <w:t>بعد أن يُطهّر اللاويون أنفسهم، سيقدّمون ثورًا كذبيحة خطية أو تطهير. وسيقدّم اللاويون الثور مع تقدمة الحبوب الخاصة به، وهي دقيق ناعم ملتوت بزيت. ثم يجتمع اللاويون أمام خيمة الاجتماع، وأمام كل الجماعة أي جماعة إسرائيل. وكان على شعب إسرائيل أن يستجيبوا بوضع أيديهم على اللاويين. وعندما كان الشعب يضعون أيديهم على اللاويين، كان ذلك يُظهِر تأييدهم لخدمة اللاويين.</w:t>
      </w:r>
    </w:p>
    <w:p>
      <w:pPr>
        <w:bidi/>
      </w:pPr>
      <w:r>
        <w:rPr>
          <w:rtl/>
          <w:cs/>
          <w:lang w:val="ar_AE" w:bidi="ar_AE"/>
        </w:rPr>
      </w:r>
      <w:r>
        <w:rPr>
          <w:rtl/>
          <w:cs/>
          <w:lang w:val="ar_AE" w:bidi="ar_AE"/>
        </w:rPr>
        <w:t>توقفوا هنا وناقشوا هذا السؤال كمجموعة: أين يجتمع الناس في ثقافتكم لعقد الاجتماعات المهمة؟ وكيف يُظهر الناس في ثقافتكم موافقتهم على أعضاء آخرين في المجتمع؟ أوقفوا سماع هذا التسجيل الصوتي هنا.</w:t>
      </w:r>
    </w:p>
    <w:p>
      <w:pPr>
        <w:bidi/>
      </w:pPr>
      <w:r>
        <w:rPr>
          <w:rtl/>
          <w:cs/>
          <w:lang w:val="ar_AE" w:bidi="ar_AE"/>
        </w:rPr>
      </w:r>
      <w:r>
        <w:rPr>
          <w:rtl/>
          <w:cs/>
          <w:lang w:val="ar_AE" w:bidi="ar_AE"/>
        </w:rPr>
        <w:t>بعد ذلك، كان على هارون أن يقدّم اللاويين كتقدمة ترديد أمام يهوه. وتقدمة الترديد هي عادةً جزء من ذبيحة السلامة أو الشركة، مثل أوائل محصول الحصاد أو حُزم الشعير، حين يرفعها الكهنة ليهوه كطريقة رمزية لتقديمها له. وفي هذه الحالة، قدّم هارون اللاويين ليهوه. وبصفتهم خدام يهوه، سيفعل اللاويون كل ما يأمرهم يهوه أن يفعلوه. سيضع اللاويون أيديهم على ثورين، الثور الأول هو ذبيحة الخطية أو التطهير. وعندما يضع اللاويون أيديهم على الثيران، فإنهم يرمزون بذلك إلى انتقال الخطايا من اللاويين إلى الثور. أما الثور الثاني فسيكون محرقة يُحرقونها. ويرمز تقديم الثيران إلى أن اللاويين قد تطهّروا طقسيًا من خطاياهم.</w:t>
      </w:r>
    </w:p>
    <w:p>
      <w:pPr>
        <w:bidi/>
      </w:pPr>
      <w:r>
        <w:rPr>
          <w:rtl/>
          <w:cs/>
          <w:lang w:val="ar_AE" w:bidi="ar_AE"/>
        </w:rPr>
      </w:r>
      <w:r>
        <w:rPr>
          <w:rtl/>
          <w:cs/>
          <w:lang w:val="ar_AE" w:bidi="ar_AE"/>
        </w:rPr>
        <w:t>وبعد تقديم الذبيحة، سيقف اللاويون أمام هارون وبنيه، وهذا موضع إكرام للاويين. وسيرفع هارون يديه مرة أخرى كتقدمة ترديد ثانية، ويقدّم اللاويين ليهوه. ثم يدخل اللاويون إلى خيمة الاجتماع ويقومون بعملهم هناك.</w:t>
      </w:r>
    </w:p>
    <w:p>
      <w:pPr>
        <w:bidi/>
      </w:pPr>
      <w:r>
        <w:rPr>
          <w:rtl/>
          <w:cs/>
          <w:lang w:val="ar_AE" w:bidi="ar_AE"/>
        </w:rPr>
      </w:r>
      <w:r>
        <w:rPr>
          <w:rtl/>
          <w:cs/>
          <w:lang w:val="ar_AE" w:bidi="ar_AE"/>
        </w:rPr>
        <w:t>لقد اختار يهوه اللاويين الذين سيخدمونه، فهم ملك له (ليهوه). فقد قال يهوه أيضًا إن الأبكار في إسرائيل يخصّونه. فعندما كان بنو إسرائيل لا يزالون في مصر، ضرب يهوه الأبكار بين المصريين أو أهلكهم، وقتل ملاك الموت المُهلك أبكار المصريين، لكن يهوه أبقى أبكار بني إسرائيل. ولأن يهوه أبقى أبكار بني إسرائيل في مصر، فإن أبكار بني إسرائيل يخصّونه هو. ومع ذلك، يأخذ يهوه اللاويين بدلًا من أبكار بني إسرائيل،</w:t>
      </w:r>
    </w:p>
    <w:p>
      <w:pPr>
        <w:bidi/>
      </w:pPr>
      <w:r>
        <w:rPr>
          <w:rtl/>
          <w:cs/>
          <w:lang w:val="ar_AE" w:bidi="ar_AE"/>
        </w:rPr>
      </w:r>
      <w:r>
        <w:rPr>
          <w:rtl/>
          <w:cs/>
          <w:lang w:val="ar_AE" w:bidi="ar_AE"/>
        </w:rPr>
        <w:t>وأعطاهم لهارون وبنيه كعطية. وعادةً ما يقدم الناس أشياء كعطايا لأشخاص آخرين. وفي هذا المقطع، يعطي يهوه اللاويين كعطايا لبقية الأسباط، وسيساعد اللاويون الكهنة في واجباتهم. وسيُكفِّر اللاويون عن الشعب، أي إنهم سوف يستردّون علاقة الشعب بيهوه عندما تكسر خطية الشعب هذه العلاقة. وكما أن ذبيحة الثيران طهّرت خطايا اللاويين، كذلك طهّر اللاويون شعب إسرائيل من خطاياهم. وعندما يأتي شعب إسرائيل إلى مدخل خيمة الاجتماع، لن تأتي عليهم ضربة أو كارثة، لأن اللاويين قد كفّروا عن الشعب. ويقول يهوه إن كفّارة الشعب ستُبعد عنهم الأوبئة أو الضربات أو تصرفها بعيدًا عنهم.</w:t>
      </w:r>
    </w:p>
    <w:p>
      <w:pPr>
        <w:bidi/>
      </w:pPr>
      <w:r>
        <w:rPr>
          <w:rtl/>
          <w:cs/>
          <w:lang w:val="ar_AE" w:bidi="ar_AE"/>
        </w:rPr>
      </w:r>
      <w:r>
        <w:rPr>
          <w:rtl/>
          <w:cs/>
          <w:lang w:val="ar_AE" w:bidi="ar_AE"/>
        </w:rPr>
        <w:t>توقفوا هنا وناقشوا هذا السؤال كمجموعة: ما الطقوس الموجودة في ثقافتكم التي كان الناس يمارسونها لجعل الأشخاص طاهرين أو صالحين لخدمة آلهتكم؟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8: 5 - 22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يعطي يهوه موسى تعليمات لتكريس اللاويين.</w:t>
      </w:r>
    </w:p>
    <w:p>
      <w:pPr>
        <w:bidi/>
      </w:pPr>
      <w:r>
        <w:rPr>
          <w:rtl/>
          <w:cs/>
          <w:lang w:val="ar_AE" w:bidi="ar_AE"/>
        </w:rPr>
      </w:r>
      <w:r>
        <w:rPr>
          <w:b/>
          <w:rtl/>
          <w:cs/>
          <w:lang w:val="ar_AE" w:bidi="ar_AE"/>
        </w:rPr>
        <w:t>في المشهد الثاني:</w:t>
      </w:r>
      <w:r>
        <w:rPr>
          <w:rtl/>
          <w:cs/>
          <w:lang w:val="ar_AE" w:bidi="ar_AE"/>
        </w:rPr>
        <w:t xml:space="preserve"> يُطيع موسى وهارون وبنو إسرائيل ما يأمرهم الرب بأن يفعلوه.</w:t>
      </w:r>
    </w:p>
    <w:p>
      <w:pPr>
        <w:bidi/>
      </w:pPr>
      <w:r>
        <w:rPr>
          <w:rtl/>
          <w:cs/>
          <w:lang w:val="ar_AE" w:bidi="ar_AE"/>
        </w:rPr>
      </w:r>
      <w:r>
        <w:rPr>
          <w:b/>
          <w:rtl/>
          <w:cs/>
          <w:lang w:val="ar_AE" w:bidi="ar_AE"/>
        </w:rPr>
        <w:t>في المشهد الثالث:</w:t>
      </w:r>
      <w:r>
        <w:rPr>
          <w:rtl/>
          <w:cs/>
          <w:lang w:val="ar_AE" w:bidi="ar_AE"/>
        </w:rPr>
        <w:t xml:space="preserve"> بدأ اللاويون في خدمة الكهنة في خيمة الاجتماع،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يعطي يهوه موسى تعليمات لتكريس اللاويين. ويقول يهوه لموسى إن اللاويين سيُفرَزون من بين بني إسرائيل، يقول يهوه إن اللاويين سيصبحون طاهرين طقسيًا، ثم يعطي يهوه موسى التعليمات خطوة بخطوة عن كيفية حدوث ذلك. أولًا، يقول يهوه إن يرش على اللاويين ماءُ التطهير. وماء التطهير هو ماء خاص يُستخدم لغسل الشخص لكي يصبح قادرًا على خدمة يهوه. ثانيًا، يقول يهوه إنه يجب عليهم أن يحلقوا كل شعر أجسادهم بموسٍ. ثالثًا، يقول يهوه إنه يجب عليهم أن يغسلوا ثيابهم. ثم يكرّر يهوه: فَتَطَهَّرَ اللاَّوِيُّونَ، أو هكذا يجعلون أنفسهم قادرين على خدمة يهوه.</w:t>
      </w:r>
    </w:p>
    <w:p>
      <w:pPr>
        <w:bidi/>
      </w:pPr>
      <w:r>
        <w:rPr>
          <w:rtl/>
          <w:cs/>
          <w:lang w:val="ar_AE" w:bidi="ar_AE"/>
        </w:rPr>
      </w:r>
      <w:r>
        <w:rPr>
          <w:rtl/>
          <w:cs/>
          <w:lang w:val="ar_AE" w:bidi="ar_AE"/>
        </w:rPr>
        <w:t>ويقول يهوه إنه بعد أن يتطهّر اللاويون، ينبغي أن يأتوا إلى أمام المسكن، ومعهم جماعة بني إسرائيل كلها. ويجب على بني إسرائيل أن يضعوا أيديهم على رؤوس اللاويين ليُظهروا أنهم يقدّمونهم ليهوه. ثم يرفع هارون يديه إلى يهوه كما لو أنه يقدّم اللاويين ليهوه كتقدمة ترديد.</w:t>
      </w:r>
    </w:p>
    <w:p>
      <w:pPr>
        <w:bidi/>
      </w:pPr>
      <w:r>
        <w:rPr>
          <w:rtl/>
          <w:cs/>
          <w:lang w:val="ar_AE" w:bidi="ar_AE"/>
        </w:rPr>
      </w:r>
      <w:r>
        <w:rPr>
          <w:rtl/>
          <w:cs/>
          <w:lang w:val="ar_AE" w:bidi="ar_AE"/>
        </w:rPr>
        <w:t>ثم يجب على اللاويين أن يضعوا أيديهم على ثورين ويقدّموهما ذبيحة. أحد الثورين هو ذبيحة الخطية، أو ذبيحة التطهير. وأما الثور الآخر فهو ذبيحة المحرقة الكاملة. وهاتان الذبيحتان تُكفِّران عن اللاويين، أو تضمنان أن تكون لهم علاقة صالحة مع يهوه.</w:t>
      </w:r>
    </w:p>
    <w:p>
      <w:pPr>
        <w:bidi/>
      </w:pPr>
      <w:r>
        <w:rPr>
          <w:rtl/>
          <w:cs/>
          <w:lang w:val="ar_AE" w:bidi="ar_AE"/>
        </w:rPr>
      </w:r>
      <w:r>
        <w:rPr>
          <w:rtl/>
          <w:cs/>
          <w:lang w:val="ar_AE" w:bidi="ar_AE"/>
        </w:rPr>
        <w:t>ثم يجب على اللاويين أن يقفوا أمام هارون، وربما يكون ذلك للمرة الثانية، ويجب على هارون أن يرفع يديه إلى يهوه ليقدّم اللاويين مرة أخرى ليهوه كتقدمة ترديد. ويكرّر يهوه أن هذه هي الطريقة التي سيُفرَز بها اللاويون ويُقدَّمون ليهوه.</w:t>
      </w:r>
    </w:p>
    <w:p>
      <w:pPr>
        <w:bidi/>
      </w:pPr>
      <w:r>
        <w:rPr>
          <w:rtl/>
          <w:cs/>
          <w:lang w:val="ar_AE" w:bidi="ar_AE"/>
        </w:rPr>
      </w:r>
      <w:r>
        <w:rPr>
          <w:rtl/>
          <w:cs/>
          <w:lang w:val="ar_AE" w:bidi="ar_AE"/>
        </w:rPr>
        <w:t>وبعد ذلك ينبغي للاويين أن يأتوا ليعملوا في المسكن. وهنا يتوقّف يهوه عن إعطاء التعليمات لموسى، ويعطي سببًا لِمَاذا يفرز اللاويين كشعب خاص ليخدمه. فيتحدّث يهوه عن تاريخ بني إسرائيل حين كانوا في مصر. ويذكّر يهوه موسى بأنه يملك أبكار الذكور من الناس ومن البهائم. وقد اختار يهوه اللاويين ليكونوا له بدلًا من أبكار جميع بني إسرائيل. سيخدم اللاويون هارون وبنيه في خيمة الاجتماع، واللاويون أيضًا هم بمثابة عطية لهارون وكهنته. سيكفر اللاويون عن الشعب، أو يحرصون على أن تكون للشعب علاقة جيدة مع يهوه. ويصنع اللاويون هذه الكفارة عن الشعب لكي لا تصيب الشعب ضربة، أو وباء، عندما يقتربون إلى المقدس، أي موضع العبادة المقدس.</w:t>
      </w:r>
    </w:p>
    <w:p>
      <w:pPr>
        <w:bidi/>
      </w:pPr>
      <w:r>
        <w:rPr>
          <w:rtl/>
          <w:cs/>
          <w:lang w:val="ar_AE" w:bidi="ar_AE"/>
        </w:rPr>
      </w:r>
      <w:r>
        <w:rPr>
          <w:rtl/>
          <w:cs/>
          <w:lang w:val="ar_AE" w:bidi="ar_AE"/>
        </w:rPr>
        <w:t>وفي المشهد الثاني، يطيع موسى وجماعة بني إسرائيل واللاويون وهارون ما أمر به يهوه. فيطهّر اللاويون أنفسهم، ويقدّمهم هارون ليهوه.</w:t>
      </w:r>
    </w:p>
    <w:p>
      <w:pPr>
        <w:bidi/>
      </w:pPr>
      <w:r>
        <w:rPr>
          <w:rtl/>
          <w:cs/>
          <w:lang w:val="ar_AE" w:bidi="ar_AE"/>
        </w:rPr>
      </w:r>
      <w:r>
        <w:rPr>
          <w:rtl/>
          <w:cs/>
          <w:lang w:val="ar_AE" w:bidi="ar_AE"/>
        </w:rPr>
        <w:t>وفي المشهد الثالث، بدأ اللاويون يخدمون الكهنة في خيمة الاجتماع. وكان هارون والكهنة يشرفون على كل ما يفعله اللاويون. ويختم موسى هذا القسم بتلخيص يفيد أن هارون والكهنة فعلوا تمامًا ما قال لهم يهوه أن يفعلوه.</w:t>
      </w:r>
    </w:p>
    <w:p>
      <w:pPr>
        <w:bidi/>
      </w:pPr>
      <w:r>
        <w:rPr>
          <w:rtl/>
          <w:cs/>
          <w:lang w:val="ar_AE" w:bidi="ar_AE"/>
        </w:rPr>
      </w:r>
      <w:r>
        <w:rPr>
          <w:rtl/>
          <w:cs/>
          <w:lang w:val="ar_AE" w:bidi="ar_AE"/>
        </w:rPr>
        <w:t>الآن، على المجموعة تصوير أحداث القصة على لوحة ورسمها، أو استخدام مجسّمات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8: 5 - 22 من أبسط ترجمة يسهل فهمها.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يعطي يهوه موسى تعليمات لتكريس اللاويين. ويقول يهوه لموسى إن اللاويين سيُفرَزون من بين بني إسرائيل، وأن اللاويين سيصيرون طاهرين طهارةً طقسية.</w:t>
      </w:r>
    </w:p>
    <w:p>
      <w:pPr>
        <w:bidi/>
      </w:pPr>
      <w:r>
        <w:rPr>
          <w:rtl/>
          <w:cs/>
          <w:lang w:val="ar_AE" w:bidi="ar_AE"/>
        </w:rPr>
      </w:r>
      <w:r>
        <w:rPr>
          <w:rtl/>
          <w:cs/>
          <w:lang w:val="ar_AE" w:bidi="ar_AE"/>
        </w:rPr>
        <w:t>أولًا، يقول يهوه إنَّه يجب أن يُرَشَّ على اللاويين ماءُ التطهير.</w:t>
      </w:r>
    </w:p>
    <w:p>
      <w:pPr>
        <w:bidi/>
      </w:pPr>
      <w:r>
        <w:rPr>
          <w:rtl/>
          <w:cs/>
          <w:lang w:val="ar_AE" w:bidi="ar_AE"/>
        </w:rPr>
      </w:r>
      <w:r>
        <w:rPr>
          <w:rtl/>
          <w:cs/>
          <w:lang w:val="ar_AE" w:bidi="ar_AE"/>
        </w:rPr>
        <w:t>ثانيًا، يقول يهوه إنه يجب عليهم أن يحلقوا كل شعر أجسادهم بموسٍ.</w:t>
      </w:r>
    </w:p>
    <w:p>
      <w:pPr>
        <w:bidi/>
      </w:pPr>
      <w:r>
        <w:rPr>
          <w:rtl/>
          <w:cs/>
          <w:lang w:val="ar_AE" w:bidi="ar_AE"/>
        </w:rPr>
      </w:r>
      <w:r>
        <w:rPr>
          <w:rtl/>
          <w:cs/>
          <w:lang w:val="ar_AE" w:bidi="ar_AE"/>
        </w:rPr>
        <w:t>ثالثًا، يقول يهوه إنه يجب عليهم أن يغسلوا ثيابهم.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«ليهوه أوامر خاصة جدًا باللاويين وحدهم»، أو: «يهوه يريد حقًا أن يكون اللاويون طاهرين قبل حضوره».</w:t>
      </w:r>
    </w:p>
    <w:p>
      <w:pPr>
        <w:pStyle w:val="ListBullet"/>
        <w:bidi/>
        <w:spacing w:line="240" w:lineRule="auto"/>
        <w:ind w:left="720"/>
      </w:pPr>
      <w:r>
        <w:rPr>
          <w:rtl/>
          <w:cs/>
          <w:lang w:val="ar_AE" w:bidi="ar_AE"/>
        </w:rPr>
      </w:r>
      <w:r>
        <w:rPr>
          <w:rtl/>
          <w:cs/>
          <w:lang w:val="ar_AE" w:bidi="ar_AE"/>
        </w:rPr>
        <w:t>اسألوا الممثلين الذين يؤدون دور اللاويين: "ما شعوركم؟" قد تسمعون عبارات مثل: "نحن مُكرمون. لدينا عمل مهم لنقوم به".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أن يتطهّر اللاويون، ينبغي أن يأتوا أمام المسكن ومعهم جماعة بني إسرائيل كلها. ويجب على بني إسرائيل أن يضعوا أيديهم على رؤوس اللاويين ليُظهروا أنهم يقدّمون اللاويين ليهوه. ثم يرفع هارون يديه إلى يهوه كما لو أنه يقدّم اللاويين ليهوه كتقدمة ترديد.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"بصفتي كاهن إسرائيل، أنا أكرّس اللاويين ليهوه"، أو: "ذبيحة الثيران ستطهّر اللاويين من خطاياهم".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وسيضع اللاويون أيديهم على ثورين ويقدّمونهما ذبيحة. ثم يقف اللاويون أمام هارون، وربما يكون ذلك للمرة الثانية، ويرفع هارون يديه إلى يهوه ليقدّم له اللاويين مرة أخرى كتقدمة ترديد. وبعد ذلك ينبغي للاويين أن يأتوا ليعملوا في المسكن. ويهوه يملك أبكار الذكور من الناس ومن والبهائم، وقد اختار اللاويين ليكونوا أبكاره بدلًا من أبكار جميع بني إسرائيل. سيخدم اللاويون هارون وبنيه في خيمة الاجتماع، إنهم أيضًا بمثابة عطية لهارون والكهنة. سيكفر اللاويون عن الشعب، أو يحرصون على أن تكون للشعب علاقة جيدة مع يهوه. ويصنع اللاويون هذه الكفارة عن الشعب لكي لا تصيب الشعب ضربة، أو وباء، عندما يقتربون إلى المقدس، أي موضع العبادة المقدس.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اللاويين: "بمَ تشعرون أو فيمَ تفكِّرون؟" قد يجيب الناس بعبارات مثل: "نحن فرحون جدًا! عندما وضعنا أيدينا على رؤوس الثيران وذبحنا، غُفرت خطايانا"، و"نشعر بالكرامة والفخر. والآن يمكننا أن نخدم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يطيع اللاويون وبنو إسرائيل وموسى وهارون ما أمر به يهوه، فيطهّر اللاويون أنفسهم، ويقدّمهم هارون ليهوه.</w:t>
      </w:r>
    </w:p>
    <w:p>
      <w:pPr>
        <w:bidi/>
      </w:pPr>
      <w:r>
        <w:rPr>
          <w:rtl/>
          <w:cs/>
          <w:lang w:val="ar_AE" w:bidi="ar_AE"/>
        </w:rPr>
      </w:r>
      <w:r>
        <w:rPr>
          <w:rtl/>
          <w:cs/>
          <w:lang w:val="ar_AE" w:bidi="ar_AE"/>
        </w:rPr>
        <w:t>في المشهد الثالث، يبدأ اللاويون في خدمة الكهنة في خيمة الاجتماع، ويشرف هارون والكهنة على كل ما يفعله اللاويون. ويختم موسى هذا القسم بتلخيصٍ يفيد أن هارون والكهنة فعلوا تمامًا ما قال لهم يهوه أن يفعلوه.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اللاويين: "بمَ تشعرون أو فيمَ تفكِّرون؟" قد يجيب الناس بعبارات مثل: "نشعر بالكرامة. فنحن اللاويين نخصّ يهوه"، و"لدينا عمل مهم. سنخدم يهوه حتى لا يأتي وَبَأٌ على بني إسرائيل".</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8: 5 - 22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b/>
          <w:rtl/>
          <w:cs/>
          <w:lang w:val="ar_AE" w:bidi="ar_AE"/>
        </w:rPr>
        <w:t>تكلّم</w:t>
      </w:r>
      <w:r>
        <w:rPr>
          <w:rtl/>
          <w:cs/>
          <w:lang w:val="ar_AE" w:bidi="ar_AE"/>
        </w:rPr>
        <w:t xml:space="preserve"> يهوه إلى موسى. يهوه هو الاسم الخاص (الاسم العَلم) لله. استخدِموا الكلمة نفسها التي استخدمتموها في المقاطع السابقة للإشارة إلى الرب (يهوه). للمزيد من المعلومات بخصوص </w:t>
      </w:r>
      <w:r>
        <w:rPr>
          <w:rtl/>
          <w:cs/>
          <w:lang w:val="ar_AE" w:bidi="ar_AE"/>
        </w:rPr>
        <w:t>يهوه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ويطلب يهوه من موسى أن يفصل </w:t>
      </w:r>
      <w:r>
        <w:rPr>
          <w:b/>
          <w:rtl/>
          <w:cs/>
          <w:lang w:val="ar_AE" w:bidi="ar_AE"/>
        </w:rPr>
        <w:t>اللاويين</w:t>
      </w:r>
      <w:r>
        <w:rPr>
          <w:rtl/>
          <w:cs/>
          <w:lang w:val="ar_AE" w:bidi="ar_AE"/>
        </w:rPr>
        <w:t xml:space="preserve"> عن بقية أسباط إسرائيل، وأن يُقدِّم اللاويين أمام </w:t>
      </w:r>
      <w:r>
        <w:rPr>
          <w:b/>
          <w:rtl/>
          <w:cs/>
          <w:lang w:val="ar_AE" w:bidi="ar_AE"/>
        </w:rPr>
        <w:t>خيمة الاجتماع</w:t>
      </w:r>
      <w:r>
        <w:rPr>
          <w:rtl/>
          <w:cs/>
          <w:lang w:val="ar_AE" w:bidi="ar_AE"/>
        </w:rPr>
        <w:t xml:space="preserve"> وأمام كل الجمع، أو جماعة إسرائيل. وفي هذا المقطع تُستخدم عبارة «خيمة الاجتماع» بدلًا من «المسكن»، لكن خيمة الاجتماع والمسكن يشيران إلى الشيء نفسه. استخدموا الكلمات نفسها التي استخدمتموها في المقاطع السابقة للإشارة إلى اللاويين، و </w:t>
      </w:r>
      <w:r>
        <w:rPr>
          <w:b/>
          <w:rtl/>
          <w:cs/>
          <w:lang w:val="ar_AE" w:bidi="ar_AE"/>
        </w:rPr>
        <w:t>بني إسرائيل</w:t>
      </w:r>
      <w:r>
        <w:rPr>
          <w:rtl/>
          <w:cs/>
          <w:lang w:val="ar_AE" w:bidi="ar_AE"/>
        </w:rPr>
        <w:t xml:space="preserve">، والجماعة، وخيمة الاجتماع، وتذكّروا أن تعبيرات </w:t>
      </w:r>
      <w:r>
        <w:rPr>
          <w:rtl/>
          <w:cs/>
          <w:lang w:val="ar_AE" w:bidi="ar_AE"/>
        </w:rPr>
        <w:t>اللاويين</w:t>
      </w:r>
      <w:r>
        <w:rPr>
          <w:rtl/>
          <w:cs/>
          <w:lang w:val="ar_AE" w:bidi="ar_AE"/>
        </w:rPr>
        <w:t xml:space="preserve"> و </w:t>
      </w:r>
      <w:r>
        <w:rPr>
          <w:rtl/>
          <w:cs/>
          <w:lang w:val="ar_AE" w:bidi="ar_AE"/>
        </w:rPr>
        <w:t>بني إسرائيل</w:t>
      </w:r>
      <w:r>
        <w:rPr>
          <w:rtl/>
          <w:cs/>
          <w:lang w:val="ar_AE" w:bidi="ar_AE"/>
        </w:rPr>
        <w:t xml:space="preserve"> و</w:t>
      </w:r>
      <w:r>
        <w:rPr>
          <w:rtl/>
          <w:cs/>
          <w:lang w:val="ar_AE" w:bidi="ar_AE"/>
        </w:rPr>
        <w:t>المسكن</w:t>
      </w:r>
      <w:r>
        <w:rPr>
          <w:rtl/>
          <w:cs/>
          <w:lang w:val="ar_AE" w:bidi="ar_AE"/>
        </w:rPr>
        <w:t>موجودة في «قاموس الكلمات الرئيسية».</w:t>
      </w:r>
    </w:p>
    <w:p>
      <w:pPr>
        <w:bidi/>
      </w:pPr>
      <w:r>
        <w:rPr>
          <w:rtl/>
          <w:cs/>
          <w:lang w:val="ar_AE" w:bidi="ar_AE"/>
        </w:rPr>
      </w:r>
      <w:r>
        <w:rPr>
          <w:rtl/>
          <w:cs/>
          <w:lang w:val="ar_AE" w:bidi="ar_AE"/>
        </w:rPr>
        <w:t xml:space="preserve">يقول يهوه لموسى أن يجعل اللاويين طاهرين </w:t>
      </w:r>
      <w:r>
        <w:rPr>
          <w:b/>
          <w:rtl/>
          <w:cs/>
          <w:lang w:val="ar_AE" w:bidi="ar_AE"/>
        </w:rPr>
        <w:t>طقسيًا</w:t>
      </w:r>
      <w:r>
        <w:rPr>
          <w:rtl/>
          <w:cs/>
          <w:lang w:val="ar_AE" w:bidi="ar_AE"/>
        </w:rPr>
        <w:t>. ومعنى أن يكون الشخص طاهرًا أنه صالح لخدمة يهوه وعبادته. استخدموا الكلمة نفسها التي استخدمتموها في المقاطع السابقة لترجمة «طاهر»، وتذكّروا أن «</w:t>
      </w:r>
      <w:r>
        <w:rPr>
          <w:rtl/>
          <w:cs/>
          <w:lang w:val="ar_AE" w:bidi="ar_AE"/>
        </w:rPr>
        <w:t>طاهر/نجس</w:t>
      </w:r>
      <w:r>
        <w:rPr>
          <w:rtl/>
          <w:cs/>
          <w:lang w:val="ar_AE" w:bidi="ar_AE"/>
        </w:rPr>
        <w:t>» موجودة في «قاموس الكلمات الرئيسية».</w:t>
      </w:r>
    </w:p>
    <w:p>
      <w:pPr>
        <w:bidi/>
      </w:pPr>
      <w:r>
        <w:rPr>
          <w:rtl/>
          <w:cs/>
          <w:lang w:val="ar_AE" w:bidi="ar_AE"/>
        </w:rPr>
      </w:r>
      <w:r>
        <w:rPr>
          <w:rtl/>
          <w:cs/>
          <w:lang w:val="ar_AE" w:bidi="ar_AE"/>
        </w:rPr>
        <w:t xml:space="preserve">وإذا لزم الأمر، توقفوا هنا وراجعوا الكلمة التي تريدون استخدامها لترجمة </w:t>
      </w:r>
      <w:r>
        <w:rPr>
          <w:b/>
          <w:rtl/>
          <w:cs/>
          <w:lang w:val="ar_AE" w:bidi="ar_AE"/>
        </w:rPr>
        <w:t>«طاهر»</w:t>
      </w:r>
      <w:r>
        <w:rPr>
          <w:rtl/>
          <w:cs/>
          <w:lang w:val="ar_AE" w:bidi="ar_AE"/>
        </w:rPr>
        <w:t>. أوقفوا سماع هذا التسجيل الصوتي هنا.</w:t>
      </w:r>
    </w:p>
    <w:p>
      <w:pPr>
        <w:bidi/>
      </w:pPr>
      <w:r>
        <w:rPr>
          <w:rtl/>
          <w:cs/>
          <w:lang w:val="ar_AE" w:bidi="ar_AE"/>
        </w:rPr>
      </w:r>
      <w:r>
        <w:rPr>
          <w:rtl/>
          <w:cs/>
          <w:lang w:val="ar_AE" w:bidi="ar_AE"/>
        </w:rPr>
        <w:t xml:space="preserve">يأخذ اللاويون ثورًا </w:t>
      </w:r>
      <w:r>
        <w:rPr>
          <w:b/>
          <w:rtl/>
          <w:cs/>
          <w:lang w:val="ar_AE" w:bidi="ar_AE"/>
        </w:rPr>
        <w:t>كذبيحة خطية أو تطهير</w:t>
      </w:r>
      <w:r>
        <w:rPr>
          <w:rtl/>
          <w:cs/>
          <w:lang w:val="ar_AE" w:bidi="ar_AE"/>
        </w:rPr>
        <w:t xml:space="preserve">، والثور الآخر </w:t>
      </w:r>
      <w:r>
        <w:rPr>
          <w:b/>
          <w:rtl/>
          <w:cs/>
          <w:lang w:val="ar_AE" w:bidi="ar_AE"/>
        </w:rPr>
        <w:t>كمحرقة</w:t>
      </w:r>
      <w:r>
        <w:rPr>
          <w:rtl/>
          <w:cs/>
          <w:lang w:val="ar_AE" w:bidi="ar_AE"/>
        </w:rPr>
        <w:t xml:space="preserve"> مع </w:t>
      </w:r>
      <w:r>
        <w:rPr>
          <w:b/>
          <w:rtl/>
          <w:cs/>
          <w:lang w:val="ar_AE" w:bidi="ar_AE"/>
        </w:rPr>
        <w:t xml:space="preserve">تقدمة الحبوب </w:t>
      </w:r>
      <w:r>
        <w:rPr>
          <w:rtl/>
          <w:cs/>
          <w:lang w:val="ar_AE" w:bidi="ar_AE"/>
        </w:rPr>
        <w:t xml:space="preserve"> الخاصة به. استخدموا الكلمات نفسها التي استخدمتموها سابقًا لترجمة «ذبيحة الخطية أو التطهير»، و</w:t>
      </w:r>
      <w:r>
        <w:rPr>
          <w:rtl/>
          <w:cs/>
          <w:lang w:val="ar_AE" w:bidi="ar_AE"/>
        </w:rPr>
        <w:t>المحرقة</w:t>
      </w:r>
      <w:r>
        <w:rPr>
          <w:rtl/>
          <w:cs/>
          <w:lang w:val="ar_AE" w:bidi="ar_AE"/>
        </w:rPr>
        <w:t>، و</w:t>
      </w:r>
      <w:r>
        <w:rPr>
          <w:b/>
          <w:rtl/>
          <w:cs/>
          <w:lang w:val="ar_AE" w:bidi="ar_AE"/>
        </w:rPr>
        <w:t>قدمة الحبوب</w:t>
      </w:r>
      <w:r>
        <w:rPr>
          <w:rtl/>
          <w:cs/>
          <w:lang w:val="ar_AE" w:bidi="ar_AE"/>
        </w:rPr>
        <w:t xml:space="preserve">. ولمزيد من المعلومات عن </w:t>
      </w:r>
      <w:r>
        <w:rPr>
          <w:rtl/>
          <w:cs/>
          <w:lang w:val="ar_AE" w:bidi="ar_AE"/>
        </w:rPr>
        <w:t>«ذبيحة الخطية أو التطهير»،</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يقدّم هارون اللاويين </w:t>
      </w:r>
      <w:r>
        <w:rPr>
          <w:b/>
          <w:rtl/>
          <w:cs/>
          <w:lang w:val="ar_AE" w:bidi="ar_AE"/>
        </w:rPr>
        <w:t>كتقدمة ترديد</w:t>
      </w:r>
      <w:r>
        <w:rPr>
          <w:rtl/>
          <w:cs/>
          <w:lang w:val="ar_AE" w:bidi="ar_AE"/>
        </w:rPr>
        <w:t xml:space="preserve"> ليهوه، يرفع هارون يديه ليهوه، ويكرّس هارون اللاويين كنوع من تقدمة الترديد أمام يهوه. استخدموا الكلمة أو العبارة نفسها التي استخدمتموها سابقًا لترجمة «تقدمة الترديد». ولمزيد من المعلومات عن </w:t>
      </w:r>
      <w:r>
        <w:rPr>
          <w:b/>
          <w:rtl/>
          <w:cs/>
          <w:lang w:val="ar_AE" w:bidi="ar_AE"/>
        </w:rPr>
        <w:t>تقدمة الترديد</w:t>
      </w:r>
      <w:r>
        <w:rPr>
          <w:rtl/>
          <w:cs/>
          <w:lang w:val="ar_AE" w:bidi="ar_AE"/>
        </w:rPr>
        <w:t>، ارجعوا إلى «قاموس الكلمات الرئيسية».</w:t>
      </w:r>
    </w:p>
    <w:p>
      <w:pPr>
        <w:bidi/>
      </w:pPr>
      <w:r>
        <w:rPr>
          <w:rtl/>
          <w:cs/>
          <w:lang w:val="ar_AE" w:bidi="ar_AE"/>
        </w:rPr>
      </w:r>
      <w:r>
        <w:rPr>
          <w:rtl/>
          <w:cs/>
          <w:lang w:val="ar_AE" w:bidi="ar_AE"/>
        </w:rPr>
        <w:t xml:space="preserve">هذه الطقوس ستُطهّر </w:t>
      </w:r>
      <w:r>
        <w:rPr>
          <w:b/>
          <w:rtl/>
          <w:cs/>
          <w:lang w:val="ar_AE" w:bidi="ar_AE"/>
        </w:rPr>
        <w:t>اللاويين</w:t>
      </w:r>
      <w:r>
        <w:rPr>
          <w:rtl/>
          <w:cs/>
          <w:lang w:val="ar_AE" w:bidi="ar_AE"/>
        </w:rPr>
        <w:t>. ومعنى أن يُطهَّر الشيء هو أن يُجعل الشيء النجس طقسيًا، أو غير الصالح لخدمة يهوه، طاهرًا ونقيًا وصالحًا لخدمة يهوه، وعادةً يتضمن هذا نوعًا من الغسل بالماء.</w:t>
      </w:r>
    </w:p>
    <w:p>
      <w:pPr>
        <w:bidi/>
      </w:pPr>
      <w:r>
        <w:rPr>
          <w:rtl/>
          <w:cs/>
          <w:lang w:val="ar_AE" w:bidi="ar_AE"/>
        </w:rPr>
      </w:r>
      <w:r>
        <w:rPr>
          <w:rtl/>
          <w:cs/>
          <w:lang w:val="ar_AE" w:bidi="ar_AE"/>
        </w:rPr>
        <w:t xml:space="preserve">توقفوا هنا وناقشوا كمجموعة كيف ستترجمون كلمة </w:t>
      </w:r>
      <w:r>
        <w:rPr>
          <w:b/>
          <w:rtl/>
          <w:cs/>
          <w:lang w:val="ar_AE" w:bidi="ar_AE"/>
        </w:rPr>
        <w:t>«يُطهِّر»</w:t>
      </w:r>
      <w:r>
        <w:rPr>
          <w:rtl/>
          <w:cs/>
          <w:lang w:val="ar_AE" w:bidi="ar_AE"/>
        </w:rPr>
        <w:t xml:space="preserve">. لمزيد من المعلومات عن كلمة </w:t>
      </w:r>
      <w:r>
        <w:rPr>
          <w:rtl/>
          <w:cs/>
          <w:lang w:val="ar_AE" w:bidi="ar_AE"/>
        </w:rPr>
        <w:t>يُطِّهر</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وسيكفر اللاويون عن الشعب حتى لا يأتي </w:t>
      </w:r>
      <w:r>
        <w:rPr>
          <w:b/>
          <w:rtl/>
          <w:cs/>
          <w:lang w:val="ar_AE" w:bidi="ar_AE"/>
        </w:rPr>
        <w:t>وباء</w:t>
      </w:r>
      <w:r>
        <w:rPr>
          <w:rtl/>
          <w:cs/>
          <w:lang w:val="ar_AE" w:bidi="ar_AE"/>
        </w:rPr>
        <w:t xml:space="preserve"> على بني إسرائيل عندما يقتربون من القُدس. وقد يشير الوبأ إلى مرض مُعدٍ أو وباء ينتقل عن طريق الجرذان أو الحشرات. وكان القُدس في هذا السياق يشير إلى المسكن نفسه. استخدموا الكلمات نفسها التي استخدمتموها في المقاطع السابقة لترجمة «الكفّارة»، و«الوبأ»، و«القُدس»، وتذكّروا أن </w:t>
      </w:r>
      <w:r>
        <w:rPr>
          <w:b/>
          <w:rtl/>
          <w:cs/>
          <w:lang w:val="ar_AE" w:bidi="ar_AE"/>
        </w:rPr>
        <w:t>الكفّارة</w:t>
      </w:r>
      <w:r>
        <w:rPr>
          <w:rtl/>
          <w:cs/>
          <w:lang w:val="ar_AE" w:bidi="ar_AE"/>
        </w:rPr>
        <w:t xml:space="preserve"> و</w:t>
      </w:r>
      <w:r>
        <w:rPr>
          <w:rtl/>
          <w:cs/>
          <w:lang w:val="ar_AE" w:bidi="ar_AE"/>
        </w:rPr>
        <w:t>القُدس</w:t>
      </w:r>
      <w:r>
        <w:rPr>
          <w:rtl/>
          <w:cs/>
          <w:lang w:val="ar_AE" w:bidi="ar_AE"/>
        </w:rPr>
        <w:t xml:space="preserve"> موجودتان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8:23–26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8: 23- 26 واحفظوه في قلوبكم.</w:t>
      </w:r>
    </w:p>
    <w:p>
      <w:pPr>
        <w:bidi/>
      </w:pPr>
      <w:r>
        <w:rPr>
          <w:rtl/>
          <w:cs/>
          <w:lang w:val="ar_AE" w:bidi="ar_AE"/>
        </w:rPr>
      </w:r>
      <w:r>
        <w:rPr>
          <w:rtl/>
          <w:cs/>
          <w:lang w:val="ar_AE" w:bidi="ar_AE"/>
        </w:rPr>
        <w:t>استمعوا إلى نسخة صوتية من سفر العدد 8: 23- 26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8: 23 - 26 من الترجمة الأسهل فهمًا.</w:t>
      </w:r>
    </w:p>
    <w:p>
      <w:pPr>
        <w:bidi/>
      </w:pPr>
      <w:r>
        <w:rPr>
          <w:rtl/>
          <w:cs/>
          <w:lang w:val="ar_AE" w:bidi="ar_AE"/>
        </w:rPr>
      </w:r>
      <w:r>
        <w:rPr>
          <w:rtl/>
          <w:cs/>
          <w:lang w:val="ar_AE" w:bidi="ar_AE"/>
        </w:rPr>
        <w:t>في المقطع السابق، أمر يهوه موسى أن يفرز اللاويين لخدمته (لخدمة يهوه). وسيساعد اللاويون هارون وبنيه، وسيفعلون كل ما يأمرهم به يهوه. في هذا المقطع، يقول يهوه لموسى إن اللاويين سيبدأون خدمتهم في خيمة الاجتماع عندما يبلغون سن الخامسة والعشرين. وكان يهوه قد قال سابقًا إن اللاويين الذين يساعدون في نقل المسكن من مكان إلى مكان يجب أن تكون أعمارهم بين الثلاثين والخمسين سنة. وربما تغيّرت هذه القاعدة عندما كان عدد اللاويين يزيد أو يقل في أزمنة مختلفة. أو ربما كان الرجال الأصغر سنًا، من الخامسة والعشرين إلى الثلاثين، يتعلّمون العمل من الرجال الأكبر سنًا، كما يتعلّم المتدرّبون وظيفة جديدة.</w:t>
      </w:r>
    </w:p>
    <w:p>
      <w:pPr>
        <w:bidi/>
      </w:pPr>
      <w:r>
        <w:rPr>
          <w:rtl/>
          <w:cs/>
          <w:lang w:val="ar_AE" w:bidi="ar_AE"/>
        </w:rPr>
      </w:r>
      <w:r>
        <w:rPr>
          <w:rtl/>
          <w:cs/>
          <w:lang w:val="ar_AE" w:bidi="ar_AE"/>
        </w:rPr>
        <w:t>توقفوا هنا وناقشوا هذا السؤال كمجموعة: في ثقافتكم، ما هي المؤهلات العمرية للأشخاص الذين يقومون بواجبات روحية أو دينية؟ أوقفوا سماع هذا التسجيل الصوتي هنا.</w:t>
      </w:r>
    </w:p>
    <w:p>
      <w:pPr>
        <w:bidi/>
      </w:pPr>
      <w:r>
        <w:rPr>
          <w:rtl/>
          <w:cs/>
          <w:lang w:val="ar_AE" w:bidi="ar_AE"/>
        </w:rPr>
      </w:r>
      <w:r>
        <w:rPr>
          <w:rtl/>
          <w:cs/>
          <w:lang w:val="ar_AE" w:bidi="ar_AE"/>
        </w:rPr>
        <w:t>كان اللاوي ينهي خدمته عندما يبلغ سن الخمسين. كان اللاوي ينهي خدمته عندما يبلغ سن الخمسين. وهذا يعني أن اللاويين الأكبر سنًا لن يقوموا بعد ذلك بالأعمال البدنية الثقيلة، لكنهم سيُعاونون إخوتهم، أي زملاءهم اللاويين، في مسؤولياتهم.</w:t>
      </w:r>
    </w:p>
    <w:p>
      <w:pPr>
        <w:bidi/>
      </w:pPr>
      <w:r>
        <w:rPr>
          <w:rtl/>
          <w:cs/>
          <w:lang w:val="ar_AE" w:bidi="ar_AE"/>
        </w:rPr>
      </w:r>
      <w:r>
        <w:rPr>
          <w:rtl/>
          <w:cs/>
          <w:lang w:val="ar_AE" w:bidi="ar_AE"/>
        </w:rPr>
        <w:t>توقفوا هنا وناقشوا هذا السؤال كمجموعة: ما أنواع الأعمال التي يقوم بها الناس عادةً بعد أن يتوقفوا عن العمل البدني؟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8: 23- 26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يأمر يهوه اللاويين الذين بلغوا من العمر خمس وعشرين سنة أو أكثر أنهم سيخدمون في خيمة الاجتماع.</w:t>
      </w:r>
    </w:p>
    <w:p>
      <w:pPr>
        <w:bidi/>
      </w:pPr>
      <w:r>
        <w:rPr>
          <w:rtl/>
          <w:cs/>
          <w:lang w:val="ar_AE" w:bidi="ar_AE"/>
        </w:rPr>
      </w:r>
      <w:r>
        <w:rPr>
          <w:b/>
          <w:rtl/>
          <w:cs/>
          <w:lang w:val="ar_AE" w:bidi="ar_AE"/>
        </w:rPr>
        <w:t>في المشهد الثاني:</w:t>
      </w:r>
      <w:r>
        <w:rPr>
          <w:rtl/>
          <w:cs/>
          <w:lang w:val="ar_AE" w:bidi="ar_AE"/>
        </w:rPr>
        <w:t xml:space="preserve"> يأمر يهوه أيضًا اللاويين الذين بلغوا من العمر خمسين سنة أو أكثر بأن يتوقفوا عن واجباتهم في خيمة الاجتماع.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اللاويون الذين تتراوح أعمارهم بين خمسٍ وعشرين سنة وخمسين سنة</w:t>
      </w:r>
    </w:p>
    <w:p>
      <w:pPr>
        <w:pStyle w:val="ListBullet"/>
        <w:bidi/>
        <w:spacing w:line="240" w:lineRule="auto"/>
        <w:ind w:left="720"/>
      </w:pPr>
      <w:r>
        <w:rPr>
          <w:rtl/>
          <w:cs/>
          <w:lang w:val="ar_AE" w:bidi="ar_AE"/>
        </w:rPr>
      </w:r>
      <w:r>
        <w:rPr>
          <w:rtl/>
          <w:cs/>
          <w:lang w:val="ar_AE" w:bidi="ar_AE"/>
        </w:rPr>
        <w:t>اللاويون الذين بلغوا خمسين سنة فأكثر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يوجه الرب موسى تعليمات تخص اللاويين الذين سيعملون في خيمة الاجتماع. سيعمل اللاويون الذين بلغوا من العمر 25 سنة أو أكثر في خيمة الاجتماع. يشمل هذا النوع من العمل مساعدة الكهنة كحرّاس للأبواب وحرفيين، وتجميع خيمة الاجتماع أو فكّها عندما يرتحل الإسرائيليون.</w:t>
      </w:r>
    </w:p>
    <w:p>
      <w:pPr>
        <w:bidi/>
      </w:pPr>
      <w:r>
        <w:rPr>
          <w:rtl/>
          <w:cs/>
          <w:lang w:val="ar_AE" w:bidi="ar_AE"/>
        </w:rPr>
      </w:r>
      <w:r>
        <w:rPr>
          <w:rtl/>
          <w:cs/>
          <w:lang w:val="ar_AE" w:bidi="ar_AE"/>
        </w:rPr>
        <w:t>في المشهد الثاني، يصف يهوه ما يجب على رجال اللاويين الذين بلغوا خمسين سنة فما فوق أن يفعلوه. لقد كان على هؤلاء الرجال من اللاويين أن يتوقفوا عن أداء العمل البدني في خيمة الاجتماع، وأن يعملوا كحرّاس وأن يساعدوا إخوتهم، أي رفقائهم من اللاويين، في القيام بواجباتهم. وكان هذا نوعًا مختلفًا من العمل لا يتضمن مجهودًا بدنيًا.</w:t>
      </w:r>
    </w:p>
    <w:p>
      <w:pPr>
        <w:bidi/>
      </w:pPr>
      <w:r>
        <w:rPr>
          <w:rtl/>
          <w:cs/>
          <w:lang w:val="ar_AE" w:bidi="ar_AE"/>
        </w:rPr>
      </w:r>
      <w:r>
        <w:rPr>
          <w:rtl/>
          <w:cs/>
          <w:lang w:val="ar_AE" w:bidi="ar_AE"/>
        </w:rPr>
        <w:t>توقفوا هنا وناقشوا كمجموعة: كيف ستتحدثون عن نوعي العمل المختلفين؟ نوع من العمل يشمل المجهود البدني، والنوع الآخر يشبه مساعدة العاملين. تذكروا أنكم ناقشتم بالفعل الكلمة الخاصة بالعمل البدني عندما ترجمتم المقاطع المتعلقة بالمراريين والجرشونيين الذين كانوا ينقلون أجزاء المسكن عندما كان الإسرائيليون ينتقلون من مكان إلى آخر. توقّفوا هنا عن الاستماع إلى هذا التسجيل الصوتي.</w:t>
      </w:r>
    </w:p>
    <w:p>
      <w:pPr>
        <w:bidi/>
      </w:pPr>
      <w:r>
        <w:rPr>
          <w:rtl/>
          <w:cs/>
          <w:lang w:val="ar_AE" w:bidi="ar_AE"/>
        </w:rPr>
      </w:r>
      <w:r>
        <w:rPr>
          <w:rtl/>
          <w:cs/>
          <w:lang w:val="ar_AE" w:bidi="ar_AE"/>
        </w:rPr>
        <w:t>ويختتم يهوه تعليماته لموسى بعبارة موجزة: هكذا تُوزَّع واجبات، أو مسؤوليات، اللاويين.</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8: 23- 26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اللاويون الذين تتراوح أعمارهم بين خمسٍ وعشرين سنة وخمسين سنة</w:t>
      </w:r>
    </w:p>
    <w:p>
      <w:pPr>
        <w:pStyle w:val="ListBullet"/>
        <w:bidi/>
        <w:spacing w:line="240" w:lineRule="auto"/>
        <w:ind w:left="720"/>
      </w:pPr>
      <w:r>
        <w:rPr>
          <w:rtl/>
          <w:cs/>
          <w:lang w:val="ar_AE" w:bidi="ar_AE"/>
        </w:rPr>
      </w:r>
      <w:r>
        <w:rPr>
          <w:rtl/>
          <w:cs/>
          <w:lang w:val="ar_AE" w:bidi="ar_AE"/>
        </w:rPr>
        <w:t>اللاويون الذين بلغوا خمسين سنة فأكثر.</w:t>
      </w:r>
    </w:p>
    <w:p>
      <w:pPr>
        <w:bidi/>
      </w:pPr>
      <w:r>
        <w:rPr>
          <w:rtl/>
          <w:cs/>
          <w:lang w:val="ar_AE" w:bidi="ar_AE"/>
        </w:rPr>
      </w:r>
      <w:r>
        <w:rPr>
          <w:rtl/>
          <w:cs/>
          <w:lang w:val="ar_AE" w:bidi="ar_AE"/>
        </w:rPr>
        <w:t>عليكم كمجموعة، أن تمثّلوا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يتكلّم يهوه مع موسى عن مجموعتين من اللاويين بحسب أعمارهم. فاللاويون الذين يبلغون من العمر خمسًا وعشرين سنة فما فوق سيعملون في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اللاويين في هذا العصر: "بماذا تشعرون أو فيمَ تفكِّرون؟" قد يجيب الناس بعبارات مثل: "نحن أقوياء وقادرون على العمل في خيمة الاجتماع"، أو "سنقوم بكل ما يأمرنا الرب أن نفعله".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ويرسل يهوه أيضًا رسالة إلى اللاويين الذين تبلغ أعمارهم خمسين سنة فما فوق. فهؤلاء اللاويون سيتوقّفون عن عملهم في خيمة الاجتماع، وسيخدمون كحرّاس، وسيساعدون إخوتهم من اللاويين.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اللاويين الذين أعمارهم خمسون سنة فأكثر: «بماذا تشعرون أو تفكّرون؟» قد يجيب الأشخاص بعبارات مثل: «نحن متعبون، ولم نعد أقوياء كما كنا. ومن الجيد أننا صرنا مُعفَيْن من واجبات خيمة الاجتماع»، أو: «سنساعد إخوتنا من اللاويين إذا احتاجوا إلى مساعدتنا».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8: 23- 26 بأبسط ترجمة يسهل فهمها.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يهوه هو الاسم الخاص (الاسم العَلم) لله. استخدموا الاسم ذاته الذي استخدمتوه من قبل للإشارة إلى يهوه. للمزيد من المعلومات بخصوص </w:t>
      </w:r>
      <w:r>
        <w:rPr>
          <w:rtl/>
          <w:cs/>
          <w:lang w:val="ar_AE" w:bidi="ar_AE"/>
        </w:rPr>
        <w:t>يهوه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وأعطى الرب تعليمات إلى </w:t>
      </w:r>
      <w:r>
        <w:rPr>
          <w:b/>
          <w:rtl/>
          <w:cs/>
          <w:lang w:val="ar_AE" w:bidi="ar_AE"/>
        </w:rPr>
        <w:t>اللاويين</w:t>
      </w:r>
      <w:r>
        <w:rPr>
          <w:rtl/>
          <w:cs/>
          <w:lang w:val="ar_AE" w:bidi="ar_AE"/>
        </w:rPr>
        <w:t xml:space="preserve"> الذين كانوا يعملون في </w:t>
      </w:r>
      <w:r>
        <w:rPr>
          <w:b/>
          <w:rtl/>
          <w:cs/>
          <w:lang w:val="ar_AE" w:bidi="ar_AE"/>
        </w:rPr>
        <w:t>خيمة الاجتماع</w:t>
      </w:r>
      <w:r>
        <w:rPr>
          <w:rtl/>
          <w:cs/>
          <w:lang w:val="ar_AE" w:bidi="ar_AE"/>
        </w:rPr>
        <w:t xml:space="preserve">. انحدر اللاويون من سِبط لاوي، وقد اختار يهوه اللاويين ليساعدوا هارون والكهنة في خيمة الاجتماع، التي تشير إلى المسكن. استخدموا الكلمات ذاتها التي استخدمتوها من قبل للإشارة إلى اللاوي وخيمة الاجتماع. ولمزيد من المعلومات عن </w:t>
      </w:r>
      <w:r>
        <w:rPr>
          <w:rtl/>
          <w:cs/>
          <w:lang w:val="ar_AE" w:bidi="ar_AE"/>
        </w:rPr>
        <w:t>اللاويين</w:t>
      </w:r>
      <w:r>
        <w:rPr>
          <w:rtl/>
          <w:cs/>
          <w:lang w:val="ar_AE" w:bidi="ar_AE"/>
        </w:rPr>
        <w:t xml:space="preserve"> و</w:t>
      </w:r>
      <w:r>
        <w:rPr>
          <w:rtl/>
          <w:cs/>
          <w:lang w:val="ar_AE" w:bidi="ar_AE"/>
        </w:rPr>
        <w:t>المسكن</w:t>
      </w:r>
      <w:r>
        <w:rPr>
          <w:rtl/>
          <w:cs/>
          <w:lang w:val="ar_AE" w:bidi="ar_AE"/>
        </w:rPr>
        <w:t>، راجعوا قاموس الكلمات الرئيسية.</w:t>
      </w:r>
    </w:p>
    <w:p>
      <w:pPr>
        <w:bidi/>
      </w:pPr>
      <w:r>
        <w:rPr>
          <w:rtl/>
          <w:cs/>
          <w:lang w:val="ar_AE" w:bidi="ar_AE"/>
        </w:rPr>
      </w:r>
      <w:r>
        <w:rPr>
          <w:rtl/>
          <w:cs/>
          <w:lang w:val="ar_AE" w:bidi="ar_AE"/>
        </w:rPr>
        <w:t xml:space="preserve">كان على اللاويين الذين تجاوزوا خمسين سنة أن يتوقفوا عن </w:t>
      </w:r>
      <w:r>
        <w:rPr>
          <w:b/>
          <w:rtl/>
          <w:cs/>
          <w:lang w:val="ar_AE" w:bidi="ar_AE"/>
        </w:rPr>
        <w:t>القيام بالعمل البدني الشاق</w:t>
      </w:r>
      <w:r>
        <w:rPr>
          <w:rtl/>
          <w:cs/>
          <w:lang w:val="ar_AE" w:bidi="ar_AE"/>
        </w:rPr>
        <w:t>، وأن يساعدوا إخوتهم. كان لقب "الإخوة" طريقة أخرى للتحدث عن أشخاص كانوا جزءًا من نفس المجتمع، مثل إخوانهم اللاويين. استخدموا الكلمات ذاتها التي استخدمتوها في المقاطع السابقة في سِفر العدد للإشارة إلى العمل البدني الشاق الذي قام به اللاوي.</w:t>
      </w:r>
    </w:p>
    <w:p>
      <w:pPr>
        <w:bidi/>
      </w:pPr>
      <w:r>
        <w:rPr>
          <w:rtl/>
          <w:cs/>
          <w:lang w:val="ar_AE" w:bidi="ar_AE"/>
        </w:rPr>
      </w:r>
      <w:r>
        <w:rPr>
          <w:rtl/>
          <w:cs/>
          <w:lang w:val="ar_AE" w:bidi="ar_AE"/>
        </w:rPr>
        <w:t>توقفوا هنا وناقشوا كمجموعة كيف ستتحدثون عن اللاويين الأكبر سنًا الذين يساعدون إخوتهم، أو إخوانهم اللاويين، في خيمة الاجتماع.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9: 1- 14 واحفظوه في قلوبكم.</w:t>
      </w:r>
    </w:p>
    <w:p>
      <w:pPr>
        <w:bidi/>
      </w:pPr>
      <w:r>
        <w:rPr>
          <w:rtl/>
          <w:cs/>
          <w:lang w:val="ar_AE" w:bidi="ar_AE"/>
        </w:rPr>
      </w:r>
      <w:r>
        <w:rPr>
          <w:rtl/>
          <w:cs/>
          <w:lang w:val="ar_AE" w:bidi="ar_AE"/>
        </w:rPr>
        <w:t>استمعوا إلى نسخة صوتية من سفر العدد 9: 1–14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9: 1- 14 بإحدى الترجمات الأسهل فهمًا.</w:t>
      </w:r>
    </w:p>
    <w:p>
      <w:pPr>
        <w:bidi/>
      </w:pPr>
      <w:r>
        <w:rPr>
          <w:rtl/>
          <w:cs/>
          <w:lang w:val="ar_AE" w:bidi="ar_AE"/>
        </w:rPr>
      </w:r>
      <w:r>
        <w:rPr>
          <w:rtl/>
          <w:cs/>
          <w:lang w:val="ar_AE" w:bidi="ar_AE"/>
        </w:rPr>
        <w:t>يخبرنا هذا المقطع بتفاصيل عيد الفصح الذي كان بنو إسرائيل يحتفلون به كل سنة. يتكلّم يهوه مع موسى في بداية السنة الثانية من وجود بني إسرائيل في برية سيناء. وكانت هذه هي المرة الثانية منذ خروج بني إسرائيل من مصر التي سيحتفلون فيها بالفصح. يأمر يهوه بني إسرائيل أن يحتفلوا بالفصح في اليوم الرابع عشر من الشهر الأول. وينبغي أن يتم الاحتفال عند الغروب، أي في الوقت الذي يلي غروب الشمس. وعلى بني إسرائيل أن يحفظوا الفصح بحسب فرائضه وإجراءاته. أطاع موسى وبنو إسرائيل يهوه، واحتفلوا بالفصح بحسب ما أمرهم الرب أن يفعلوا.</w:t>
      </w:r>
    </w:p>
    <w:p>
      <w:pPr>
        <w:bidi/>
      </w:pPr>
      <w:r>
        <w:rPr>
          <w:rtl/>
          <w:cs/>
          <w:lang w:val="ar_AE" w:bidi="ar_AE"/>
        </w:rPr>
      </w:r>
      <w:r>
        <w:rPr>
          <w:rtl/>
          <w:cs/>
          <w:lang w:val="ar_AE" w:bidi="ar_AE"/>
        </w:rPr>
        <w:t>توقفوا هنا وناقشوا هذا السؤال كمجموعة: في ثقافتكم، ما هو أهم يوم في السنة؟ وفي أي يوم ووقت تحتفلون به؟ أوقفوا سماع هذا التسجيل الصوتي هنا.</w:t>
      </w:r>
    </w:p>
    <w:p>
      <w:pPr>
        <w:bidi/>
      </w:pPr>
      <w:r>
        <w:rPr>
          <w:rtl/>
          <w:cs/>
          <w:lang w:val="ar_AE" w:bidi="ar_AE"/>
        </w:rPr>
      </w:r>
      <w:r>
        <w:rPr>
          <w:rtl/>
          <w:cs/>
          <w:lang w:val="ar_AE" w:bidi="ar_AE"/>
        </w:rPr>
        <w:t>يقول هذا المقطع إن بعض الرجال صاروا نجسين لأنهم لمسوا جسد شخص ميت. وفي ثقافة إسرائيل القديمة، كان الناس يصيرون نجسين، أي غير صالحين لخدمة الله، عندما يلمسون جسدًا ميتًا. والأشخاص الذين صاروا نجسين لأي سبب لم يكن يُسمح لهم بالمشاركة في الطقوس الدينية. ولأن هؤلاء الرجال لمسوا جسدًا ميتًا وصاروا نجسين، خافوا ألّا يُسمح لهم بالاشتراك في عيد الفصح.</w:t>
      </w:r>
    </w:p>
    <w:p>
      <w:pPr>
        <w:bidi/>
      </w:pPr>
      <w:r>
        <w:rPr>
          <w:rtl/>
          <w:cs/>
          <w:lang w:val="ar_AE" w:bidi="ar_AE"/>
        </w:rPr>
      </w:r>
      <w:r>
        <w:rPr>
          <w:rtl/>
          <w:cs/>
          <w:lang w:val="ar_AE" w:bidi="ar_AE"/>
        </w:rPr>
        <w:t>توقفوا هنا وناقشوا هذا السؤال كمجموعة: ما هي المعتقدات والتقاليد في ثقافتكم عندما لا يُسمح لبعض الناس بالمشاركة في الأعياد أو الأنشطة الدينية لأنهم لا يُعتبرون أنقياء أو طاهرين بما يكفي؟ أوقفوا سماع هذا التسجيل الصوتي هنا.</w:t>
      </w:r>
    </w:p>
    <w:p>
      <w:pPr>
        <w:bidi/>
      </w:pPr>
      <w:r>
        <w:rPr>
          <w:rtl/>
          <w:cs/>
          <w:lang w:val="ar_AE" w:bidi="ar_AE"/>
        </w:rPr>
      </w:r>
      <w:r>
        <w:rPr>
          <w:rtl/>
          <w:cs/>
          <w:lang w:val="ar_AE" w:bidi="ar_AE"/>
        </w:rPr>
        <w:t>يقول المقطع إن هؤلاء الرجال ذهبوا إلى موسى وهارون وأخبروا موسى وهارون بوضعهم. وسأل الرجال موسى إن كان سيُسمح لهم أن يقدّموا قربانهم ليهوه في اليوم نفسه الذي كان سيُحتفل فيه بالفصح. فقال لهم موسى إنه سيسأل يهوه ماذا ينبغي أن يفعلوا. ومن الممكن أن موسى ذهب إلى خيمة الاجتماع ليسمع ما سيقوله يهوه.</w:t>
      </w:r>
    </w:p>
    <w:p>
      <w:pPr>
        <w:bidi/>
      </w:pPr>
      <w:r>
        <w:rPr>
          <w:rtl/>
          <w:cs/>
          <w:lang w:val="ar_AE" w:bidi="ar_AE"/>
        </w:rPr>
      </w:r>
      <w:r>
        <w:rPr>
          <w:rtl/>
          <w:cs/>
          <w:lang w:val="ar_AE" w:bidi="ar_AE"/>
        </w:rPr>
        <w:t>قال يهوه لشعب إسرائيل من خلال موسى إن الأشخاص الذين لمسوا جسد شخص ميت، أو الأشخاص الذين يكونون في سفر بعيد وقت الاحتفال، سيُسمح لهم بالمشاركة في عيد الفصح. وسيحفظ هؤلاء الفصح في اليوم الرابع عشر من الشهر الثاني عند الغروب، أو بعد غروب الشمس مباشرة. فالإسرائيليون الذين لم يستطيعوا الاحتفال بالفصح في الشهر الأول يمكنهم أن يحتفلوا به في الشهر الثاني. وسيحتفلون بالفصح بأكل خبز بلا خمير، وبأكل أعشاب مُرّة. وينبغي ألا يكسر الأشخاص الذين يحتفلون بالفصح عظام خروف الفصح، وألا يتركوا أي جزء من الخروف إلى الصباح. وسيحتفل الشعب بوجبة الفصح بحسب كل الفرائض والإجراءات الصحيحة.</w:t>
      </w:r>
    </w:p>
    <w:p>
      <w:pPr>
        <w:bidi/>
      </w:pPr>
      <w:r>
        <w:rPr>
          <w:rtl/>
          <w:cs/>
          <w:lang w:val="ar_AE" w:bidi="ar_AE"/>
        </w:rPr>
      </w:r>
      <w:r>
        <w:rPr>
          <w:rtl/>
          <w:cs/>
          <w:lang w:val="ar_AE" w:bidi="ar_AE"/>
        </w:rPr>
        <w:t xml:space="preserve">توقفوا هنا وانظروا إلى صور خروف، </w:t>
      </w:r>
      <w:r>
        <w:rPr>
          <w:rtl/>
          <w:cs/>
          <w:lang w:val="ar_AE" w:bidi="ar_AE"/>
        </w:rPr>
        <w:t>وأعشاب</w:t>
      </w:r>
      <w:r>
        <w:rPr>
          <w:rtl/>
          <w:cs/>
          <w:lang w:val="ar_AE" w:bidi="ar_AE"/>
        </w:rPr>
        <w:t xml:space="preserve"> </w:t>
      </w:r>
      <w:r>
        <w:rPr>
          <w:rtl/>
          <w:cs/>
          <w:lang w:val="ar_AE" w:bidi="ar_AE"/>
        </w:rPr>
        <w:t>مُرّة</w:t>
      </w:r>
      <w:r>
        <w:rPr>
          <w:rtl/>
          <w:cs/>
          <w:lang w:val="ar_AE" w:bidi="ar_AE"/>
        </w:rPr>
        <w:t>، و</w:t>
      </w:r>
      <w:r>
        <w:rPr>
          <w:rtl/>
          <w:cs/>
          <w:lang w:val="ar_AE" w:bidi="ar_AE"/>
        </w:rPr>
        <w:t>خبز بلا خمير</w:t>
      </w:r>
      <w:r>
        <w:rPr>
          <w:rtl/>
          <w:cs/>
          <w:lang w:val="ar_AE" w:bidi="ar_AE"/>
        </w:rPr>
        <w:t>. أوقفوا سماع هذا التسجيل الصوتي هنا.</w:t>
      </w:r>
    </w:p>
    <w:p>
      <w:pPr>
        <w:bidi/>
      </w:pPr>
      <w:r>
        <w:rPr>
          <w:rtl/>
          <w:cs/>
          <w:lang w:val="ar_AE" w:bidi="ar_AE"/>
        </w:rPr>
      </w:r>
      <w:r>
        <w:rPr>
          <w:rtl/>
          <w:cs/>
          <w:lang w:val="ar_AE" w:bidi="ar_AE"/>
        </w:rPr>
        <w:t>لكن لدى يهوه أيضًا رسالة للأشخاص الطاهرين، أي الأنقياء والقادرين على عبادة يهوه، وللأشخاص الذين ليسوا في سفر بعيد، وهي أنه إذا لم يحفظ هؤلاء الأشخاص عيد الفصح، فينبغي أن يُقطعوا أو يُطرَدوا من جماعة إسرائيل.</w:t>
      </w:r>
    </w:p>
    <w:p>
      <w:pPr>
        <w:bidi/>
      </w:pPr>
      <w:r>
        <w:rPr>
          <w:rtl/>
          <w:cs/>
          <w:lang w:val="ar_AE" w:bidi="ar_AE"/>
        </w:rPr>
      </w:r>
      <w:r>
        <w:rPr>
          <w:rtl/>
          <w:cs/>
          <w:lang w:val="ar_AE" w:bidi="ar_AE"/>
        </w:rPr>
        <w:t>توقفوا هنا وناقشوا هذا السؤال كمجموعة: في ثقافتكم، فكّروا في شخص أُبعد عن الجماعة لأنه فعل شيئًا ضد قواعد الجماعة. لماذا أُبعد أو أُبعدت؟ أوقفوا سماع هذا التسجيل الصوتي هنا.</w:t>
      </w:r>
    </w:p>
    <w:p>
      <w:pPr>
        <w:bidi/>
      </w:pPr>
      <w:r>
        <w:rPr>
          <w:rtl/>
          <w:cs/>
          <w:lang w:val="ar_AE" w:bidi="ar_AE"/>
        </w:rPr>
      </w:r>
      <w:r>
        <w:rPr>
          <w:rtl/>
          <w:cs/>
          <w:lang w:val="ar_AE" w:bidi="ar_AE"/>
        </w:rPr>
        <w:t>ويقول يهوه أيضًا إن على بني إسرائيل أن يسمحوا للغرباء بالمشاركة في عيد الفصح إذا أرادوا ذلك. ولكن على هؤلاء الغرباء أن يتبعوا فرائض الفصح نفسها التي يتبعها بنو إسرائيل.</w:t>
      </w:r>
    </w:p>
    <w:p>
      <w:pPr>
        <w:bidi/>
      </w:pPr>
      <w:r>
        <w:rPr>
          <w:rtl/>
          <w:cs/>
          <w:lang w:val="ar_AE" w:bidi="ar_AE"/>
        </w:rPr>
      </w:r>
      <w:r>
        <w:rPr>
          <w:rtl/>
          <w:cs/>
          <w:lang w:val="ar_AE" w:bidi="ar_AE"/>
        </w:rPr>
        <w:t>توقفوا هنا وناقشوا هذا السؤال كمجموعة: في ثقافتكم، ما هي الاحتفالات والأعياد التي تسمحون للغرباء أو الزوار من بلدان أخرى بالمشاركة فيها؟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9: 1- 14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يتكلّم يهوه مع موسى عن الطريقة التي ينبغي أن يحتفل بها بنو إسرائيل بالفصح وهم في البرية.</w:t>
      </w:r>
    </w:p>
    <w:p>
      <w:pPr>
        <w:bidi/>
      </w:pPr>
      <w:r>
        <w:rPr>
          <w:rtl/>
          <w:cs/>
          <w:lang w:val="ar_AE" w:bidi="ar_AE"/>
        </w:rPr>
      </w:r>
      <w:r>
        <w:rPr>
          <w:b/>
          <w:rtl/>
          <w:cs/>
          <w:lang w:val="ar_AE" w:bidi="ar_AE"/>
        </w:rPr>
        <w:t>في المشهد الثاني:</w:t>
      </w:r>
      <w:r>
        <w:rPr>
          <w:rtl/>
          <w:cs/>
          <w:lang w:val="ar_AE" w:bidi="ar_AE"/>
        </w:rPr>
        <w:t xml:space="preserve"> يأتي بعض الرجال إلى موسى ويسألونه إن كان سيُسمح لهم بالاحتفال بالفصح، مع أنهم صاروا نجسين لأنهم لمسوا جسد شخص ميت.</w:t>
      </w:r>
    </w:p>
    <w:p>
      <w:pPr>
        <w:bidi/>
      </w:pPr>
      <w:r>
        <w:rPr>
          <w:rtl/>
          <w:cs/>
          <w:lang w:val="ar_AE" w:bidi="ar_AE"/>
        </w:rPr>
      </w:r>
      <w:r>
        <w:rPr>
          <w:b/>
          <w:rtl/>
          <w:cs/>
          <w:lang w:val="ar_AE" w:bidi="ar_AE"/>
        </w:rPr>
        <w:t>في المشهد الثالث:</w:t>
      </w:r>
      <w:r>
        <w:rPr>
          <w:rtl/>
          <w:cs/>
          <w:lang w:val="ar_AE" w:bidi="ar_AE"/>
        </w:rPr>
        <w:t xml:space="preserve"> ردًا على هذا السؤال، يعطي يهوه موسى تعليمات بخصوص الذين يريدون الاحتفال بالفصح. ويحذّر يهوه أيضًا من أن بني إسرائيل الطاهرين طقسيًا، الذين يرفضون الاحتفال بالفصح، سيُقطعون من الجماعة.</w:t>
      </w:r>
    </w:p>
    <w:p>
      <w:pPr>
        <w:bidi/>
      </w:pPr>
      <w:r>
        <w:rPr>
          <w:rtl/>
          <w:cs/>
          <w:lang w:val="ar_AE" w:bidi="ar_AE"/>
        </w:rPr>
      </w:r>
      <w:r>
        <w:rPr>
          <w:b/>
          <w:rtl/>
          <w:cs/>
          <w:lang w:val="ar_AE" w:bidi="ar_AE"/>
        </w:rPr>
        <w:t>في المشهد الرابع:</w:t>
      </w:r>
      <w:r>
        <w:rPr>
          <w:rtl/>
          <w:cs/>
          <w:lang w:val="ar_AE" w:bidi="ar_AE"/>
        </w:rPr>
        <w:t xml:space="preserve"> يعطي يهوه أيضًا تعليمات للغرباء الذين يريدون أن يشاركوا بني إسرائيل في الفصح.</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الرجال الذين لمسوا جثة ميت</w:t>
      </w:r>
    </w:p>
    <w:p>
      <w:pPr>
        <w:pStyle w:val="ListBullet"/>
        <w:bidi/>
        <w:spacing w:line="240" w:lineRule="auto"/>
        <w:ind w:left="720"/>
      </w:pPr>
      <w:r>
        <w:rPr>
          <w:rtl/>
          <w:cs/>
          <w:lang w:val="ar_AE" w:bidi="ar_AE"/>
        </w:rPr>
      </w:r>
      <w:r>
        <w:rPr>
          <w:rtl/>
          <w:cs/>
          <w:lang w:val="ar_AE" w:bidi="ar_AE"/>
        </w:rPr>
        <w:t>الغرباء الذين يريدون أن يشاركوا في الفصح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كان بنو إسرائيل في برية سيناء في بداية سنتهم الثانية بعد خروجهم من مصر. ويعطي يهوه موسى تعليمات عن الطريقة التي ينبغي أن يحتفل بها بنو إسرائيل بالفصح، ويذكّرهم بالشهر، واليوم، ووقت اليوم الذي ينبغي أن يحتفلوا فيه. وتتذكرون أن بني إسرائيل كانوا يحتفلون بالفصح في الشهر الأول من سنتهم، وهو بالنسبة لنا من منتصف مارس إلى منتصف أبريل.</w:t>
      </w:r>
    </w:p>
    <w:p>
      <w:pPr>
        <w:bidi/>
      </w:pPr>
      <w:r>
        <w:rPr>
          <w:rtl/>
          <w:cs/>
          <w:lang w:val="ar_AE" w:bidi="ar_AE"/>
        </w:rPr>
      </w:r>
      <w:r>
        <w:rPr>
          <w:rtl/>
          <w:cs/>
          <w:lang w:val="ar_AE" w:bidi="ar_AE"/>
        </w:rPr>
        <w:t>توقفوا هنا وناقشوا مع فريق الترجمة: في ثقافتكم، كيف تتحدثون عن التوقيت السنوي، أو التاريخ، الذي تحدث فيه المناسبات الخاصة كل سنة؟ أوقفوا سماع هذا التسجيل الصوتي هنا.</w:t>
      </w:r>
    </w:p>
    <w:p>
      <w:pPr>
        <w:bidi/>
      </w:pPr>
      <w:r>
        <w:rPr>
          <w:rtl/>
          <w:cs/>
          <w:lang w:val="ar_AE" w:bidi="ar_AE"/>
        </w:rPr>
      </w:r>
      <w:r>
        <w:rPr>
          <w:rtl/>
          <w:cs/>
          <w:lang w:val="ar_AE" w:bidi="ar_AE"/>
        </w:rPr>
        <w:t>في المشهد الثاني، صار بعض الرجال نجسين بسبب لمسهم جسد شخص ميت. ويأتي هؤلاء الرجال إلى موسى وهارون ويسألون: «لِمَاذَا نُتْرَكُ حَتَّى لَا نُقَرِّبَ قُرْبَانَ الرَّبِّ فِي وَقْتِهِ بَيْنَ بَنِي إِسْرَائِيلَ؟» وهم يسألون موسى عمّا ينبغي أن يفعلوه، لأنهم رغم أنهم صاروا نجسين، يريدون أن يحتفلوا بالفصح. يقول موسى للرجال إنه سيسأل يهوه عن هذا الأمر.</w:t>
      </w:r>
    </w:p>
    <w:p>
      <w:pPr>
        <w:bidi/>
      </w:pPr>
      <w:r>
        <w:rPr>
          <w:rtl/>
          <w:cs/>
          <w:lang w:val="ar_AE" w:bidi="ar_AE"/>
        </w:rPr>
      </w:r>
      <w:r>
        <w:rPr>
          <w:rtl/>
          <w:cs/>
          <w:lang w:val="ar_AE" w:bidi="ar_AE"/>
        </w:rPr>
        <w:t>في المشهد الثالث، يسأل موسى يهوه عمّا ينبغي فعله، وربما كان ذلك عند خيمة الاجتماع. ويقول يهوه إنه سيسمح للأشخاص الذين صاروا نجسين، أو الذين يكونون مسافرين في رحلة طويلة، أن يحتفلوا بالفصح في اليوم الرابع عشر من الشهر الثاني. وهذا يعطي الناس وقتًا كافيًا ليصيروا طاهرين طقسيًا مرة أخرى، أي قادرين على عبادة يهوه. ثم يذكر يهوه بعض فرائض الفصح مرة أخرى، ليذكّر موسى بأن هؤلاء الأشخاص يجب أن يظلوا متبعين كل أحكام الفصح، رغم أنهم يحتفلون به بعد شهر. ويذكر يهوه أنهم يجب أن يأكلوا الأعشاب المُرّة والخبز غير المختمر. وفي اللغة الأصلية، لا يذكر يهوه خروف الفصح، لكننا نعرف أن يهوه يتكلم عن الخروف عندما يقول ألا يكسروا شيئًا من عظامه. وقد تحتاجون إلى توضيح أن يهوه يقول إنهم يأكلون الخروف والأعشاب والخبز معًا، وألا يتركوا شيئًا منه إلى الصباح، وألا يكسروا عظام الخروف.</w:t>
      </w:r>
    </w:p>
    <w:p>
      <w:pPr>
        <w:bidi/>
      </w:pPr>
      <w:r>
        <w:rPr>
          <w:rtl/>
          <w:cs/>
          <w:lang w:val="ar_AE" w:bidi="ar_AE"/>
        </w:rPr>
      </w:r>
      <w:r>
        <w:rPr>
          <w:rtl/>
          <w:cs/>
          <w:lang w:val="ar_AE" w:bidi="ar_AE"/>
        </w:rPr>
        <w:t>ولدى يهوه أيضًا رسالة للأشخاص الطاهرين الذين يرفضون الاحتفال بالفصح. إذا فشل هؤلاء الأشخاص في تقديم ذبيحتهم ليهوه في الفصح، فسيُقطعون أو يُستبعَدون من الانضمام إلى جماعة إسرائيل. ولن يُعتبروا بعد ذلك جزءًا من شعب الرب. وسيحملون خطاياهم، أي سيختبرون عقاب خطاياهم.</w:t>
      </w:r>
    </w:p>
    <w:p>
      <w:pPr>
        <w:bidi/>
      </w:pPr>
      <w:r>
        <w:rPr>
          <w:rtl/>
          <w:cs/>
          <w:lang w:val="ar_AE" w:bidi="ar_AE"/>
        </w:rPr>
      </w:r>
      <w:r>
        <w:rPr>
          <w:rtl/>
          <w:cs/>
          <w:lang w:val="ar_AE" w:bidi="ar_AE"/>
        </w:rPr>
        <w:t>في المشهد الرابع، يعطي يهوه أيضًا تعليمات للغرباء الذين يرغبون في المشاركة في عيد الفصح. والغرباء المقيمون بين بني إسرائيل غير مُلزَمين بالاحتفال بالفصح. لكن إذا اختاروا أن يحتفلوا بالفصح، يقول يهوه إنه سيُسمح لهم بالمشاركة فقط إذا اتبعوا فرائض الفصح. وتنطبق فرائض الاحتفال بالفصح على الغرباء بالطريقة نفسها.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9: 1- 14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الرجال الذين لمسوا جثة ميت</w:t>
      </w:r>
    </w:p>
    <w:p>
      <w:pPr>
        <w:pStyle w:val="ListBullet"/>
        <w:bidi/>
        <w:spacing w:line="240" w:lineRule="auto"/>
        <w:ind w:left="720"/>
      </w:pPr>
      <w:r>
        <w:rPr>
          <w:rtl/>
          <w:cs/>
          <w:lang w:val="ar_AE" w:bidi="ar_AE"/>
        </w:rPr>
      </w:r>
      <w:r>
        <w:rPr>
          <w:rtl/>
          <w:cs/>
          <w:lang w:val="ar_AE" w:bidi="ar_AE"/>
        </w:rPr>
        <w:t>الغرباء الذين يريدون أن يشاركوا في الفصح</w:t>
      </w:r>
    </w:p>
    <w:p>
      <w:pPr>
        <w:bidi/>
      </w:pPr>
      <w:r>
        <w:rPr>
          <w:rtl/>
          <w:cs/>
          <w:lang w:val="ar_AE" w:bidi="ar_AE"/>
        </w:rPr>
      </w:r>
      <w:r>
        <w:rPr>
          <w:rtl/>
          <w:cs/>
          <w:lang w:val="ar_AE" w:bidi="ar_AE"/>
        </w:rPr>
        <w:t>عليكم كمجموعة أن تمثّلوا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يعطي يهوه موسى تعليمات عن كيفية احتفال بني إسرائيل بالفصح كل سنة. وسيحتفل بنو إسرائيل بالفصح عند الغروب في اليوم الرابع عشر من الشهر الأول من السنة.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"هذا وقت مناسب للاحتفال بعيد الفصح"، أو "أنا سعيد لأننا نحتفل بذلك كل عام!"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يأتي بعض الرجال إلى موسى وهارون، ويقول هؤلاء الرجال لموسى وهارون إنهم لا يستطيعون الاحتفال بالفصح لأنهم صاروا نجسين بسبب لمسهم جثة ميتٍ. يُخبر موسى الرجال أنه سيسأل يهوه عن سؤالهم.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الرجال النجسين: "بماذا تشعرون أو فيمَ تفكرون؟" قد يجيب هؤلاء بعبارات مثل: «نشعر بالحزن لأننا لم نستطع أن نشارك في الفصح لأننا نجسون»، أو: «لقد لمسنا جثة شخص ميت».</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«أرجو أن يكون هناك شيء آخر يمكننا أن نفعله»، أو: «دعونا نسأل يهوه ونرى ماذا سيقول 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موسى يهوه ماذا يفعل في هذا الموقف. فيقول يهوه لموسى إن الناس الذين صاروا نجسين، أو الذين كانوا في سفر بعيد، سيُسمح لهم أن يحتفلوا بالفصح في اليوم الرابع عشر من الشهر الثاني. لكن يهوه يقول أيضًا لموسى إن بني إسرائيل الذين هم طاهرون طهارة طقسية، وليسوا في سفر بعيد، لكنهم يرفضون أن يشاركوا في عيد الفصح، فسيُقطعون من شعبهم.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لأن يهوه أعطاهم فرصة ثانية»، أو: «أرجو أن يتمكّن الجميع من المشاركة في الفصح!»</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ويعطي يهوه موسى أيضًا تعليمات بأن الغرباء الذين يريدون أن يحتفلوا بالفصح سيُسمح لهم بأن ينضمّوا إلى بني إسرائيل. وسيَتّبع الغرباء أيضًا الطقوس والإجراءات الخاصة بالاحتفال.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الغرباء: "بماذا تشعرون أو فيمَ تفكِّرون؟" قد يجيب الشخص بعبارات مثل: «إنه لشرف لنا أن يُسمح لنا بالمشاركة في الفصح»، أو: «نعم، سنتّبع التعليمات بعناية».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9: 1- 14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b/>
          <w:rtl/>
          <w:cs/>
          <w:lang w:val="ar_AE" w:bidi="ar_AE"/>
        </w:rPr>
        <w:t>يهوه</w:t>
      </w:r>
      <w:r>
        <w:rPr>
          <w:rtl/>
          <w:cs/>
          <w:lang w:val="ar_AE" w:bidi="ar_AE"/>
        </w:rPr>
        <w:t xml:space="preserve"> هو الاسم الخاص (الاسم العَلم) لله. استخدموا الكلمة نفسها التي استخدمتموها سابقًا لترجمة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كانت هذه هي السنة الثانية من وجود </w:t>
      </w:r>
      <w:r>
        <w:rPr>
          <w:b/>
          <w:rtl/>
          <w:cs/>
          <w:lang w:val="ar_AE" w:bidi="ar_AE"/>
        </w:rPr>
        <w:t>بني إسرائيل</w:t>
      </w:r>
      <w:r>
        <w:rPr>
          <w:rtl/>
          <w:cs/>
          <w:lang w:val="ar_AE" w:bidi="ar_AE"/>
        </w:rPr>
        <w:t xml:space="preserve"> في </w:t>
      </w:r>
      <w:r>
        <w:rPr>
          <w:b/>
          <w:rtl/>
          <w:cs/>
          <w:lang w:val="ar_AE" w:bidi="ar_AE"/>
        </w:rPr>
        <w:t>برية</w:t>
      </w:r>
      <w:r>
        <w:rPr>
          <w:rtl/>
          <w:cs/>
          <w:lang w:val="ar_AE" w:bidi="ar_AE"/>
        </w:rPr>
        <w:t xml:space="preserve"> </w:t>
      </w:r>
      <w:r>
        <w:rPr>
          <w:b/>
          <w:rtl/>
          <w:cs/>
          <w:lang w:val="ar_AE" w:bidi="ar_AE"/>
        </w:rPr>
        <w:t>سيناء</w:t>
      </w:r>
      <w:r>
        <w:rPr>
          <w:rtl/>
          <w:cs/>
          <w:lang w:val="ar_AE" w:bidi="ar_AE"/>
        </w:rPr>
        <w:t xml:space="preserve">، وتقع منطقة برية سيناء بين مصر وأرض إسرائيل. استخدموا الكلمات نفسها التي استخدمتموها سابقًا لترجمة </w:t>
      </w:r>
      <w:r>
        <w:rPr>
          <w:rtl/>
          <w:cs/>
          <w:lang w:val="ar_AE" w:bidi="ar_AE"/>
        </w:rPr>
        <w:t>بني إسرائيل</w:t>
      </w:r>
      <w:r>
        <w:rPr>
          <w:rtl/>
          <w:cs/>
          <w:lang w:val="ar_AE" w:bidi="ar_AE"/>
        </w:rPr>
        <w:t xml:space="preserve"> وكلمة البرية، وتذكّروا أن </w:t>
      </w:r>
      <w:r>
        <w:rPr>
          <w:rtl/>
          <w:cs/>
          <w:lang w:val="ar_AE" w:bidi="ar_AE"/>
        </w:rPr>
        <w:t>البرية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وكلّم يهوه موسى عن </w:t>
      </w:r>
      <w:r>
        <w:rPr>
          <w:b/>
          <w:rtl/>
          <w:cs/>
          <w:lang w:val="ar_AE" w:bidi="ar_AE"/>
        </w:rPr>
        <w:t>الفصح</w:t>
      </w:r>
      <w:r>
        <w:rPr>
          <w:rtl/>
          <w:cs/>
          <w:lang w:val="ar_AE" w:bidi="ar_AE"/>
        </w:rPr>
        <w:t>. والفصح عيد مهم يُسمّى أيضًا عيد الفطير. يُذكِّر هذا العيد بني إسرائيل بالوقت الذي أنقذهم فيه يهوه من العبودية في مصر.</w:t>
      </w:r>
    </w:p>
    <w:p>
      <w:pPr>
        <w:bidi/>
      </w:pPr>
      <w:r>
        <w:rPr>
          <w:rtl/>
          <w:cs/>
          <w:lang w:val="ar_AE" w:bidi="ar_AE"/>
        </w:rPr>
      </w:r>
      <w:r>
        <w:rPr>
          <w:rtl/>
          <w:cs/>
          <w:lang w:val="ar_AE" w:bidi="ar_AE"/>
        </w:rPr>
        <w:t xml:space="preserve">توقفوا هنا وناقشوا كمجموعة: كيف ترجمتم كلمة </w:t>
      </w:r>
      <w:r>
        <w:rPr>
          <w:b/>
          <w:rtl/>
          <w:cs/>
          <w:lang w:val="ar_AE" w:bidi="ar_AE"/>
        </w:rPr>
        <w:t xml:space="preserve">الفصح </w:t>
      </w:r>
      <w:r>
        <w:rPr>
          <w:rtl/>
          <w:cs/>
          <w:lang w:val="ar_AE" w:bidi="ar_AE"/>
        </w:rPr>
        <w:t xml:space="preserve"> في أسفار الكتاب المقدس السابقة؟ احرصوا على استخدام الكلمة نفسها هنا. انظروا "قاموس الكلمات الرئيسية" لمزيد من المعلومات عن كلمة </w:t>
      </w:r>
      <w:r>
        <w:rPr>
          <w:rtl/>
          <w:cs/>
          <w:lang w:val="ar_AE" w:bidi="ar_AE"/>
        </w:rPr>
        <w:t>الفصح</w:t>
      </w:r>
      <w:r>
        <w:rPr>
          <w:rtl/>
          <w:cs/>
          <w:lang w:val="ar_AE" w:bidi="ar_AE"/>
        </w:rPr>
        <w:t>. أوقفوا سماع هذا التسجيل الصوتي هنا.</w:t>
      </w:r>
    </w:p>
    <w:p>
      <w:pPr>
        <w:bidi/>
      </w:pPr>
      <w:r>
        <w:rPr>
          <w:rtl/>
          <w:cs/>
          <w:lang w:val="ar_AE" w:bidi="ar_AE"/>
        </w:rPr>
      </w:r>
      <w:r>
        <w:rPr>
          <w:rtl/>
          <w:cs/>
          <w:lang w:val="ar_AE" w:bidi="ar_AE"/>
        </w:rPr>
        <w:t xml:space="preserve">ينبغي أن يتبع الشعب كل </w:t>
      </w:r>
      <w:r>
        <w:rPr>
          <w:b/>
          <w:rtl/>
          <w:cs/>
          <w:lang w:val="ar_AE" w:bidi="ar_AE"/>
        </w:rPr>
        <w:t>الفرائض</w:t>
      </w:r>
      <w:r>
        <w:rPr>
          <w:rtl/>
          <w:cs/>
          <w:lang w:val="ar_AE" w:bidi="ar_AE"/>
        </w:rPr>
        <w:t xml:space="preserve"> و</w:t>
      </w:r>
      <w:r>
        <w:rPr>
          <w:b/>
          <w:rtl/>
          <w:cs/>
          <w:lang w:val="ar_AE" w:bidi="ar_AE"/>
        </w:rPr>
        <w:t xml:space="preserve"> الأحكام</w:t>
      </w:r>
      <w:r>
        <w:rPr>
          <w:rtl/>
          <w:cs/>
          <w:lang w:val="ar_AE" w:bidi="ar_AE"/>
        </w:rPr>
        <w:t xml:space="preserve"> عند حفظ الفصح. ولكلمتي «فرائض» و«أحكام» معانٍ متقاربة جدًا. وكثيرًا ما يستخدمها الكتاب المُقدَّس معًا للحديث عن قواعد الطقوس الخاصة.</w:t>
      </w:r>
    </w:p>
    <w:p>
      <w:pPr>
        <w:bidi/>
      </w:pPr>
      <w:r>
        <w:rPr>
          <w:rtl/>
          <w:cs/>
          <w:lang w:val="ar_AE" w:bidi="ar_AE"/>
        </w:rPr>
      </w:r>
      <w:r>
        <w:rPr>
          <w:rtl/>
          <w:cs/>
          <w:lang w:val="ar_AE" w:bidi="ar_AE"/>
        </w:rPr>
        <w:t xml:space="preserve">توقفوا هنا وناقشوا كمجموعة: كيف ستعبّرون عن </w:t>
      </w:r>
      <w:r>
        <w:rPr>
          <w:b/>
          <w:rtl/>
          <w:cs/>
          <w:lang w:val="ar_AE" w:bidi="ar_AE"/>
        </w:rPr>
        <w:t>الفرائض</w:t>
      </w:r>
      <w:r>
        <w:rPr>
          <w:rtl/>
          <w:cs/>
          <w:lang w:val="ar_AE" w:bidi="ar_AE"/>
        </w:rPr>
        <w:t xml:space="preserve"> و</w:t>
      </w:r>
      <w:r>
        <w:rPr>
          <w:b/>
          <w:rtl/>
          <w:cs/>
          <w:lang w:val="ar_AE" w:bidi="ar_AE"/>
        </w:rPr>
        <w:t>الأحكام</w:t>
      </w:r>
      <w:r>
        <w:rPr>
          <w:rtl/>
          <w:cs/>
          <w:lang w:val="ar_AE" w:bidi="ar_AE"/>
        </w:rPr>
        <w:t xml:space="preserve"> في ترجمتكم؟ هل لديكم كلمات خاصة تُعبّر عن الفرائض المتعلقة بالطقوس الدينية؟ انظروا «قاموس الكلمات الرئيسية» لمزيد من المعلومات عن</w:t>
      </w:r>
      <w:r>
        <w:rPr>
          <w:b/>
          <w:rtl/>
          <w:cs/>
          <w:lang w:val="ar_AE" w:bidi="ar_AE"/>
        </w:rPr>
        <w:t xml:space="preserve"> الفرائض</w:t>
      </w:r>
      <w:r>
        <w:rPr>
          <w:rtl/>
          <w:cs/>
          <w:lang w:val="ar_AE" w:bidi="ar_AE"/>
        </w:rPr>
        <w:t xml:space="preserve"> و</w:t>
      </w:r>
      <w:r>
        <w:rPr>
          <w:b/>
          <w:rtl/>
          <w:cs/>
          <w:lang w:val="ar_AE" w:bidi="ar_AE"/>
        </w:rPr>
        <w:t xml:space="preserve">الأحكام </w:t>
      </w:r>
      <w:r>
        <w:rPr>
          <w:rtl/>
          <w:cs/>
          <w:lang w:val="ar_AE" w:bidi="ar_AE"/>
        </w:rPr>
        <w:t>. أوقفوا سماع هذا التسجيل الصوتي هنا.</w:t>
      </w:r>
    </w:p>
    <w:p>
      <w:pPr>
        <w:bidi/>
      </w:pPr>
      <w:r>
        <w:rPr>
          <w:rtl/>
          <w:cs/>
          <w:lang w:val="ar_AE" w:bidi="ar_AE"/>
        </w:rPr>
      </w:r>
      <w:r>
        <w:rPr>
          <w:rtl/>
          <w:cs/>
          <w:lang w:val="ar_AE" w:bidi="ar_AE"/>
        </w:rPr>
        <w:t xml:space="preserve">لا يستطيع الاشتراك في الفصح إلا بنو إسرائيل </w:t>
      </w:r>
      <w:r>
        <w:rPr>
          <w:b/>
          <w:rtl/>
          <w:cs/>
          <w:lang w:val="ar_AE" w:bidi="ar_AE"/>
        </w:rPr>
        <w:t xml:space="preserve">الطاهرون </w:t>
      </w:r>
      <w:r>
        <w:rPr>
          <w:rtl/>
          <w:cs/>
          <w:lang w:val="ar_AE" w:bidi="ar_AE"/>
        </w:rPr>
        <w:t>طقسيًا. لكن بعض الشعب صاروا</w:t>
      </w:r>
      <w:r>
        <w:rPr>
          <w:b/>
          <w:rtl/>
          <w:cs/>
          <w:lang w:val="ar_AE" w:bidi="ar_AE"/>
        </w:rPr>
        <w:t xml:space="preserve"> نجسين</w:t>
      </w:r>
      <w:r>
        <w:rPr>
          <w:rtl/>
          <w:cs/>
          <w:lang w:val="ar_AE" w:bidi="ar_AE"/>
        </w:rPr>
        <w:t xml:space="preserve"> لأنهم لمسوا جسد شخص ميت. استخدموا الكلمات نفسها التي استخدمتموها سابقًا لترجمة «طاهر» و«نجس»، وتذكّروا أن الكلمتين «</w:t>
      </w:r>
      <w:r>
        <w:rPr>
          <w:rtl/>
          <w:cs/>
          <w:lang w:val="ar_AE" w:bidi="ar_AE"/>
        </w:rPr>
        <w:t>طاهر/نجس</w:t>
      </w:r>
      <w:r>
        <w:rPr>
          <w:rtl/>
          <w:cs/>
          <w:lang w:val="ar_AE" w:bidi="ar_AE"/>
        </w:rPr>
        <w:t>» موجودتان في «قاموس الكلمات الرئيسية».</w:t>
      </w:r>
    </w:p>
    <w:p>
      <w:pPr>
        <w:bidi/>
      </w:pPr>
      <w:r>
        <w:rPr>
          <w:rtl/>
          <w:cs/>
          <w:lang w:val="ar_AE" w:bidi="ar_AE"/>
        </w:rPr>
      </w:r>
      <w:r>
        <w:rPr>
          <w:rtl/>
          <w:cs/>
          <w:lang w:val="ar_AE" w:bidi="ar_AE"/>
        </w:rPr>
        <w:t xml:space="preserve">لم يستطع الرجال الذين لمسوا الجسد الميت أن يقدّموا </w:t>
      </w:r>
      <w:r>
        <w:rPr>
          <w:b/>
          <w:rtl/>
          <w:cs/>
          <w:lang w:val="ar_AE" w:bidi="ar_AE"/>
        </w:rPr>
        <w:t>قربانهم</w:t>
      </w:r>
      <w:r>
        <w:rPr>
          <w:rtl/>
          <w:cs/>
          <w:lang w:val="ar_AE" w:bidi="ar_AE"/>
        </w:rPr>
        <w:t xml:space="preserve"> ليهوه لأنهم كانوا نجسين. استخدموا الكلمة نفسها التي استخدمتموها سابقًا لترجمة «قربان». ولمزيد من المعلومات عن </w:t>
      </w:r>
      <w:r>
        <w:rPr>
          <w:rtl/>
          <w:cs/>
          <w:lang w:val="ar_AE" w:bidi="ar_AE"/>
        </w:rPr>
        <w:t>«القربان»</w:t>
      </w:r>
      <w:r>
        <w:rPr>
          <w:rtl/>
          <w:cs/>
          <w:lang w:val="ar_AE" w:bidi="ar_AE"/>
        </w:rPr>
        <w:t>، انظروا «قاموس الكلمات الرئيسية».</w:t>
      </w:r>
    </w:p>
    <w:p>
      <w:pPr>
        <w:bidi/>
      </w:pPr>
      <w:r>
        <w:rPr>
          <w:rtl/>
          <w:cs/>
          <w:lang w:val="ar_AE" w:bidi="ar_AE"/>
        </w:rPr>
      </w:r>
      <w:r>
        <w:rPr>
          <w:rtl/>
          <w:cs/>
          <w:lang w:val="ar_AE" w:bidi="ar_AE"/>
        </w:rPr>
        <w:t xml:space="preserve">أما إذا كان الشعب طاهرًا طقسيًا لكنهم رفضوا الاحتفال بالفصح، فعليهم أن يحملوا </w:t>
      </w:r>
      <w:r>
        <w:rPr>
          <w:b/>
          <w:rtl/>
          <w:cs/>
          <w:lang w:val="ar_AE" w:bidi="ar_AE"/>
        </w:rPr>
        <w:t>خطيتهم</w:t>
      </w:r>
      <w:r>
        <w:rPr>
          <w:rtl/>
          <w:cs/>
          <w:lang w:val="ar_AE" w:bidi="ar_AE"/>
        </w:rPr>
        <w:t xml:space="preserve">، أي سيتحمّلون عواقب خطيتهم. استخدموا الكلمة نفسها التي استخدمتموها سابقًا لترجمة «خطية». ولمزيدٍ من المعلومات عن </w:t>
      </w:r>
      <w:r>
        <w:rPr>
          <w:rtl/>
          <w:cs/>
          <w:lang w:val="ar_AE" w:bidi="ar_AE"/>
        </w:rPr>
        <w:t>الخطية</w:t>
      </w:r>
      <w:r>
        <w:rPr>
          <w:rtl/>
          <w:cs/>
          <w:lang w:val="ar_AE" w:bidi="ar_AE"/>
        </w:rPr>
        <w:t>، انظروا قاموس الكلمات الرئيسية.</w:t>
      </w:r>
    </w:p>
    <w:p>
      <w:pPr>
        <w:bidi/>
      </w:pPr>
      <w:r>
        <w:rPr>
          <w:rtl/>
          <w:cs/>
          <w:lang w:val="ar_AE" w:bidi="ar_AE"/>
        </w:rPr>
      </w:r>
      <w:r>
        <w:rPr>
          <w:rtl/>
          <w:cs/>
          <w:lang w:val="ar_AE" w:bidi="ar_AE"/>
        </w:rPr>
        <w:t>كان هناك</w:t>
      </w:r>
      <w:r>
        <w:rPr>
          <w:b/>
          <w:rtl/>
          <w:cs/>
          <w:lang w:val="ar_AE" w:bidi="ar_AE"/>
        </w:rPr>
        <w:t xml:space="preserve"> غرباء</w:t>
      </w:r>
      <w:r>
        <w:rPr>
          <w:rtl/>
          <w:cs/>
          <w:lang w:val="ar_AE" w:bidi="ar_AE"/>
        </w:rPr>
        <w:t xml:space="preserve"> أرادوا الاشتراك في الفصح. والغرباء هم مقيمون مؤقتون جاءوا من بلد آخر أو من شعب آخر. استخدموا الكلمة نفسها التي استخدمتموها سابقًا لترجمة «غريب». لمزيد من المعلومات عن كلمة </w:t>
      </w:r>
      <w:r>
        <w:rPr>
          <w:rtl/>
          <w:cs/>
          <w:lang w:val="ar_AE" w:bidi="ar_AE"/>
        </w:rPr>
        <w:t>الغريب</w:t>
      </w:r>
      <w:r>
        <w:rPr>
          <w:rtl/>
          <w:cs/>
          <w:lang w:val="ar_AE" w:bidi="ar_AE"/>
        </w:rPr>
        <w:t>، راجعوا قاموس المصطلحات الرئيسي.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9:15–23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9: 15- 23 واحفظوه في قلوبكم.</w:t>
      </w:r>
    </w:p>
    <w:p>
      <w:pPr>
        <w:bidi/>
      </w:pPr>
      <w:r>
        <w:rPr>
          <w:rtl/>
          <w:cs/>
          <w:lang w:val="ar_AE" w:bidi="ar_AE"/>
        </w:rPr>
      </w:r>
      <w:r>
        <w:rPr>
          <w:rtl/>
          <w:cs/>
          <w:lang w:val="ar_AE" w:bidi="ar_AE"/>
        </w:rPr>
        <w:t>استمعوا إلى نسخة صوتية من سفر العدد 9: 15- 23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bidi/>
      </w:pPr>
      <w:r>
        <w:rPr>
          <w:rtl/>
          <w:cs/>
          <w:lang w:val="ar_AE" w:bidi="ar_AE"/>
        </w:rPr>
      </w:r>
      <w:r>
        <w:rPr>
          <w:rtl/>
          <w:cs/>
          <w:lang w:val="ar_AE" w:bidi="ar_AE"/>
        </w:rPr>
        <w:t>ما الذي أعجبكم في هذا المقطع؟ أوقفوا سماع هذا التسجيل الصوتي هنا.</w:t>
      </w:r>
    </w:p>
    <w:p>
      <w:pPr>
        <w:bidi/>
      </w:pPr>
      <w:r>
        <w:rPr>
          <w:rtl/>
          <w:cs/>
          <w:lang w:val="ar_AE" w:bidi="ar_AE"/>
        </w:rPr>
      </w:r>
      <w:r>
        <w:rPr>
          <w:rtl/>
          <w:cs/>
          <w:lang w:val="ar_AE" w:bidi="ar_AE"/>
        </w:rPr>
        <w:t>ما الذي لم يُعجبكم أو لم تفهموه في هذا المقطع؟ أوقفوا سماع هذا التسجيل الصوتي هنا.</w:t>
      </w:r>
    </w:p>
    <w:p>
      <w:pPr>
        <w:bidi/>
      </w:pPr>
      <w:r>
        <w:rPr>
          <w:rtl/>
          <w:cs/>
          <w:lang w:val="ar_AE" w:bidi="ar_AE"/>
        </w:rPr>
      </w:r>
      <w:r>
        <w:rPr>
          <w:rtl/>
          <w:cs/>
          <w:lang w:val="ar_AE" w:bidi="ar_AE"/>
        </w:rPr>
        <w:t>ماذا يخبرنا هذا المقطع عن الله؟ أوقفوا سماع هذا التسجيل الصوتي هنا.</w:t>
      </w:r>
    </w:p>
    <w:p>
      <w:pPr>
        <w:bidi/>
      </w:pPr>
      <w:r>
        <w:rPr>
          <w:rtl/>
          <w:cs/>
          <w:lang w:val="ar_AE" w:bidi="ar_AE"/>
        </w:rPr>
      </w:r>
      <w:r>
        <w:rPr>
          <w:rtl/>
          <w:cs/>
          <w:lang w:val="ar_AE" w:bidi="ar_AE"/>
        </w:rPr>
        <w:t>ماذا يُخبرنا هذا المقطع عن البشر؟ أوقفوا سماع هذا التسجيل الصوتي هنا.</w:t>
      </w:r>
    </w:p>
    <w:p>
      <w:pPr>
        <w:bidi/>
      </w:pPr>
      <w:r>
        <w:rPr>
          <w:rtl/>
          <w:cs/>
          <w:lang w:val="ar_AE" w:bidi="ar_AE"/>
        </w:rPr>
      </w:r>
      <w:r>
        <w:rPr>
          <w:rtl/>
          <w:cs/>
          <w:lang w:val="ar_AE" w:bidi="ar_AE"/>
        </w:rPr>
        <w:t>كيف يؤثر هذا المقطع في حياتنا اليومية؟ أوقفوا سماع هذا التسجيل الصوتي هنا.</w:t>
      </w:r>
    </w:p>
    <w:p>
      <w:pPr>
        <w:bidi/>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9: 15–23 من الترجمة الأسهل فهمًا.</w:t>
      </w:r>
    </w:p>
    <w:p>
      <w:pPr>
        <w:bidi/>
      </w:pPr>
      <w:r>
        <w:rPr>
          <w:rtl/>
          <w:cs/>
          <w:lang w:val="ar_AE" w:bidi="ar_AE"/>
        </w:rPr>
      </w:r>
      <w:r>
        <w:rPr>
          <w:rtl/>
          <w:cs/>
          <w:lang w:val="ar_AE" w:bidi="ar_AE"/>
        </w:rPr>
        <w:t>في المقطع السابق، في بداية السنة الثانية بعد خروج بني إسرائيل من مصر، تكلّم يهوه مع موسى في برية سيناء. وقال يهوه لشعب إسرائيل أن يحتفلوا بعيد الفصح في الشهر الأول من تلك السنة. وأعطى يهوه أيضًا تعليمات بشأن الرجال الذين لم يستطيعوا الاحتفال بالفصح لأنهم لمسوا جسدًا ميتًا. وقال يهوه إن هؤلاء الرجال، وأي رجل لم يستطع أن يحفظ الفصح لأنه كان في سفر، عليهم أن يحفظوا الفصح في الشهر الثاني. كما قال يهوه لموسى إنه مسموح للغرباء الموجودين بين شعب إسرائيل أيضًا أن يحتفلوا بالفصح.</w:t>
      </w:r>
    </w:p>
    <w:p>
      <w:pPr>
        <w:bidi/>
      </w:pPr>
      <w:r>
        <w:rPr>
          <w:rtl/>
          <w:cs/>
          <w:lang w:val="ar_AE" w:bidi="ar_AE"/>
        </w:rPr>
      </w:r>
      <w:r>
        <w:rPr>
          <w:rtl/>
          <w:cs/>
          <w:lang w:val="ar_AE" w:bidi="ar_AE"/>
        </w:rPr>
        <w:t>يبدأ هذا المقطع في اليوم الذي انتهى فيه موسى والشعب من بناء المسكن، الذي يُسمّى أيضًا خيمة الشهادة. وبعد أن انتهى موسى من إقامة المسكن، غطّته سحابة حضور يهوه.</w:t>
      </w:r>
    </w:p>
    <w:p>
      <w:pPr>
        <w:bidi/>
      </w:pPr>
      <w:r>
        <w:rPr>
          <w:rtl/>
          <w:cs/>
          <w:lang w:val="ar_AE" w:bidi="ar_AE"/>
        </w:rPr>
      </w:r>
      <w:r>
        <w:rPr>
          <w:rtl/>
          <w:cs/>
          <w:lang w:val="ar_AE" w:bidi="ar_AE"/>
        </w:rPr>
        <w:t>لقد تبع شعب إسرائيل السحابة في البرية، ورأواها على جبل سيناء، وعند خيمة الاجتماع عندما كان يهوه يتكلّم مع موسى. وعندما كان الشعب يرون السحابة، كانوا يعرفون أن يهوه معهم. وتمثّل السحابة مجد يهوه وقوته وحضوره. ومن المساء إلى الصباح، طوال الليل، كانت السحابة تبدو كنار تغطي المسكن، وكان الأمر دائمًا هكذا. كانت السحابة تبقى فوق المسكن، وفي الليل كانت تبدو كنار.</w:t>
      </w:r>
    </w:p>
    <w:p>
      <w:pPr>
        <w:bidi/>
      </w:pPr>
      <w:r>
        <w:rPr>
          <w:rtl/>
          <w:cs/>
          <w:lang w:val="ar_AE" w:bidi="ar_AE"/>
        </w:rPr>
      </w:r>
      <w:r>
        <w:rPr>
          <w:rtl/>
          <w:cs/>
          <w:lang w:val="ar_AE" w:bidi="ar_AE"/>
        </w:rPr>
        <w:t>توقفوا هنا واحكوا قصصًا عن كيف جاء مجتمعكم ليعيش في الأرض التي يعيش فيها الآن. من الذي وجّههم إلى أرضهم، وكيف أُعطيت لهم؟ أوقفوا سماع هذا التسجيل الصوتي هنا.</w:t>
      </w:r>
    </w:p>
    <w:p>
      <w:pPr>
        <w:bidi/>
      </w:pPr>
      <w:r>
        <w:rPr>
          <w:rtl/>
          <w:cs/>
          <w:lang w:val="ar_AE" w:bidi="ar_AE"/>
        </w:rPr>
      </w:r>
      <w:r>
        <w:rPr>
          <w:rtl/>
          <w:cs/>
          <w:lang w:val="ar_AE" w:bidi="ar_AE"/>
        </w:rPr>
        <w:t>عندما كان يهوه يرفع السحابة عن المسكن، كان الشعب يرتحلون إلى مكان آخر، وحيثما كانت السحابة تتوقف، كان شعب إسرائيل يتوقفون ويقيمون مخيّمهم. كان يهوه يأمر الشعب متى وأين يتحرّكون باستخدام السحابة. وكان الشعب يخيمون في المكان نفسه طوال مدة بقاء السحابة فوق المسكن.</w:t>
      </w:r>
    </w:p>
    <w:p>
      <w:pPr>
        <w:bidi/>
      </w:pPr>
      <w:r>
        <w:rPr>
          <w:rtl/>
          <w:cs/>
          <w:lang w:val="ar_AE" w:bidi="ar_AE"/>
        </w:rPr>
      </w:r>
      <w:r>
        <w:rPr>
          <w:rtl/>
          <w:cs/>
          <w:lang w:val="ar_AE" w:bidi="ar_AE"/>
        </w:rPr>
        <w:t>توقفوا هنا وناقشوا هذا السؤال: هل تعرفون أشخاصًا ينتقلون من مكان إلى مكان؟ لماذا يفعلون ذلك، وكيف يقرّرون متى حان وقت الانتقال؟ كيف تؤثر تنقّلاتهم المستمرة في طريقة حياتهم؟ توقَّفوا هنا عن سماع التسجيل الصوتي.</w:t>
      </w:r>
    </w:p>
    <w:p>
      <w:pPr>
        <w:bidi/>
      </w:pPr>
      <w:r>
        <w:rPr>
          <w:rtl/>
          <w:cs/>
          <w:lang w:val="ar_AE" w:bidi="ar_AE"/>
        </w:rPr>
      </w:r>
      <w:r>
        <w:rPr>
          <w:rtl/>
          <w:cs/>
          <w:lang w:val="ar_AE" w:bidi="ar_AE"/>
        </w:rPr>
        <w:t>أحيانًا كان يهوه يترك السحابة تبقى فوق المسكن أيامًا كثيرة. وكلما حدث هذا، كان شعب إسرائيل يطيعون أمر يهوه ولا يرتحلون إلى مكان آخر. وفي أوقات أخرى، كانت السحابة تبقى فوق المسكن بضعة أيام فقط. وكان يهوه يستخدم السحابة ليخبر شعب إسرائيل كم من الوقت ينبغي أن يبقوا في مكان ما. وأحيانًا كانت السحابة تبقى فوق المسكن ليلة واحدة، ثم يرفع يهوه السحابة، فيرتحل شعب إسرائيل إلى مكان آخر متبعين السحابة. وأحيانًا كان يهوه يرفع السحابة في منتصف الليل، وأحيانًا في النهار. وكان شعب إسرائيل يستعدون للارتحال إلى مكان آخر في أي وقت يرفع فيه يهوه السحابة. وسواء بقيت السحابة فوق المسكن يومين، أو شهرًا، أو سنة، كان شعب إسرائيل يخيمون في المكان نفسه ولا يرتحلون إلى مكان آخر. وكان يهوه يستخدم السحابة ليخبر بني إسرائيل أين ينبغي أن يخيموا. وكان يهوه يستخدم السحابة أيضًا ليخبرهم متى ينبغي أن يرتحلوا. وقد فعل شعب إسرائيل كما علّمهم يهوه. وكان شعب إسرائيل يطيع الوصية التي أعطاها له يهوه من خلال موسى.</w:t>
      </w:r>
    </w:p>
    <w:p>
      <w:pPr>
        <w:bidi/>
      </w:pPr>
      <w:r>
        <w:rPr>
          <w:rtl/>
          <w:cs/>
          <w:lang w:val="ar_AE" w:bidi="ar_AE"/>
        </w:rPr>
      </w:r>
      <w:r>
        <w:rPr>
          <w:rtl/>
          <w:cs/>
          <w:lang w:val="ar_AE" w:bidi="ar_AE"/>
        </w:rPr>
        <w:t>توقفوا هنا وناقشوا كمجموعة: كيف تعطي الكائنات الفائقة للطبيعة أو الآلهة إشارات للناس ليتحركوا أو ليفعلوا شيئًا مهمًا في ثقافتكم؟ احكوا قصصًا عن أوقات استمع فيها شعبكم إلى كلمات الله وأطاعوها. هل تكلّم الله مع كل الشعب، أم مع قائد واحد فقط؟ كيف يتعامل الناس في مجتمعكم مع القادة الذين ينقلون لهم كلمات الله وتعليماته؟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9: 15–23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انتهى موسى من إقامة المسكن، وجاءت السحابة وغطّت المسكن.</w:t>
      </w:r>
    </w:p>
    <w:p>
      <w:pPr>
        <w:bidi/>
      </w:pPr>
      <w:r>
        <w:rPr>
          <w:rtl/>
          <w:cs/>
          <w:lang w:val="ar_AE" w:bidi="ar_AE"/>
        </w:rPr>
      </w:r>
      <w:r>
        <w:rPr>
          <w:b/>
          <w:rtl/>
          <w:cs/>
          <w:lang w:val="ar_AE" w:bidi="ar_AE"/>
        </w:rPr>
        <w:t>في المشهد الثاني:</w:t>
      </w:r>
      <w:r>
        <w:rPr>
          <w:rtl/>
          <w:cs/>
          <w:lang w:val="ar_AE" w:bidi="ar_AE"/>
        </w:rPr>
        <w:t xml:space="preserve"> ظهرت السحابة كأنها نار أثناء الليل.</w:t>
      </w:r>
    </w:p>
    <w:p>
      <w:pPr>
        <w:bidi/>
      </w:pPr>
      <w:r>
        <w:rPr>
          <w:rtl/>
          <w:cs/>
          <w:lang w:val="ar_AE" w:bidi="ar_AE"/>
        </w:rPr>
      </w:r>
      <w:r>
        <w:rPr>
          <w:b/>
          <w:rtl/>
          <w:cs/>
          <w:lang w:val="ar_AE" w:bidi="ar_AE"/>
        </w:rPr>
        <w:t>في المشهد الثالث:</w:t>
      </w:r>
      <w:r>
        <w:rPr>
          <w:rtl/>
          <w:cs/>
          <w:lang w:val="ar_AE" w:bidi="ar_AE"/>
        </w:rPr>
        <w:t xml:space="preserve"> يستخدم يهوه السحابة كثيرًا ليرشد شعب إسرائيل، من خلال عبده موسى، إلى الوقت والمكان الذي فيه وإليه يتحرّكون.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بكلمة تشير لنا إلى يوم معيّن، وهو اليوم الذي أقام فيه الشعب المسكن عند قاعدة جبل سيناء. ومن المرجّح أن هذا الحدث حدث قبل الأحداث الواردة في المقطع السابق.</w:t>
      </w:r>
    </w:p>
    <w:p>
      <w:pPr>
        <w:bidi/>
      </w:pPr>
      <w:r>
        <w:rPr>
          <w:rtl/>
          <w:cs/>
          <w:lang w:val="ar_AE" w:bidi="ar_AE"/>
        </w:rPr>
      </w:r>
      <w:r>
        <w:rPr>
          <w:rtl/>
          <w:cs/>
          <w:lang w:val="ar_AE" w:bidi="ar_AE"/>
        </w:rPr>
        <w:t>توقفوا هنا وناقشوا كيف تعودون إلى الوراء في الزمن عند إعادة سرد أحداث مهمة في قصة حدثت بالفعل. توقَّفوا هنا عن سماع التسجيل الصوتي.</w:t>
      </w:r>
    </w:p>
    <w:p>
      <w:pPr>
        <w:bidi/>
      </w:pPr>
      <w:r>
        <w:rPr>
          <w:rtl/>
          <w:cs/>
          <w:lang w:val="ar_AE" w:bidi="ar_AE"/>
        </w:rPr>
      </w:r>
      <w:r>
        <w:rPr>
          <w:rtl/>
          <w:cs/>
          <w:lang w:val="ar_AE" w:bidi="ar_AE"/>
        </w:rPr>
        <w:t>في المشهد الأول، كان موسى وشعب إسرائيل قد فعلوا كل شيء كما أمر يهوه. فقد انتهوا من صنع المسكن، أي المكان الذي يسكن فيه يهوه مع شعبه. وتتذكرون أن تابوت شريعة العهد أو الشهادة كان في المسكن. وكان تابوت شريعة العهد يحتوي على الشهادة أو قواعد عهد يهوه مع شعبه. ولهذا السبب كان الناس أحيانًا يطلقون على المسكن اسم خيمة الشهادة أو خيمة الاجتماع. وكل هذه الأوصاف، أي المسكن، أو خيمة الشهادة، أو خيمة الاجتماع، تشير إلى المكان نفسه.</w:t>
      </w:r>
    </w:p>
    <w:p>
      <w:pPr>
        <w:bidi/>
      </w:pPr>
      <w:r>
        <w:rPr>
          <w:rtl/>
          <w:cs/>
          <w:lang w:val="ar_AE" w:bidi="ar_AE"/>
        </w:rPr>
      </w:r>
      <w:r>
        <w:rPr>
          <w:rtl/>
          <w:cs/>
          <w:lang w:val="ar_AE" w:bidi="ar_AE"/>
        </w:rPr>
        <w:t>توقفوا هنا وناقشوا كمجموعة: ما الأعمال المطلوبة لإقامة مكان للعبادة في ثقافتكم؟ وما العمل الذي تظنون أن شعب إسرائيل كان عليهم القيام به لإقامة المسكن ونقله من مكان إلى مكان؟ انظروا إلى صورة المسكن. أوقفوا سماع هذا التسجيل الصوتي هنا.</w:t>
      </w:r>
    </w:p>
    <w:p>
      <w:pPr>
        <w:bidi/>
      </w:pPr>
      <w:r>
        <w:rPr>
          <w:rtl/>
          <w:cs/>
          <w:lang w:val="ar_AE" w:bidi="ar_AE"/>
        </w:rPr>
      </w:r>
      <w:r>
        <w:rPr>
          <w:rtl/>
          <w:cs/>
          <w:lang w:val="ar_AE" w:bidi="ar_AE"/>
        </w:rPr>
        <w:t>عندما أقام الشعب المسكن، جاءت سحابة حضور يهوه وغطّت المسكن. تذكّروا أن شعب إسرائيل كانوا يتبعون السحابة طوال رحلتهم في البرية، وكان يهوه يقود الشعب مستخدمًا السحابة.</w:t>
      </w:r>
    </w:p>
    <w:p>
      <w:pPr>
        <w:bidi/>
      </w:pPr>
      <w:r>
        <w:rPr>
          <w:rtl/>
          <w:cs/>
          <w:lang w:val="ar_AE" w:bidi="ar_AE"/>
        </w:rPr>
      </w:r>
      <w:r>
        <w:rPr>
          <w:rtl/>
          <w:cs/>
          <w:lang w:val="ar_AE" w:bidi="ar_AE"/>
        </w:rPr>
        <w:t>في المشهد الثاني، كان الوقت ليلًا، ومن المساء إلى الصباح، كانت السحابة التي تغطي المسكن تظهر كأنها نار. ويستخدم المقطع كلمات تُظهر أن هذا الأمر استمر يومًا بعد يوم والسحابة تغطي المسكن في النهار، وفي كل ليلة، كانت السحابة تبدو كأنها نار.</w:t>
      </w:r>
    </w:p>
    <w:p>
      <w:pPr>
        <w:bidi/>
      </w:pPr>
      <w:r>
        <w:rPr>
          <w:rtl/>
          <w:cs/>
          <w:lang w:val="ar_AE" w:bidi="ar_AE"/>
        </w:rPr>
      </w:r>
      <w:r>
        <w:rPr>
          <w:rtl/>
          <w:cs/>
          <w:lang w:val="ar_AE" w:bidi="ar_AE"/>
        </w:rPr>
        <w:t>توقفوا هنا وناقشوا كمجموعة: كيف تتحدثون عن الأنشطة التي تستمر بالطريقة نفسها يومًا بعد يوم لمدة طويلة، مثل حركة الشمس والقمر؟ انتبهوا إلى العبارات التي تستخدمونها لتوضيح أن الحركة تحدث، ثم تتوقف لبعض الوقت، ثم تستمر مرة أخرى. توقَّفوا هنا عن سماع التسجيل الصوتي.</w:t>
      </w:r>
    </w:p>
    <w:p>
      <w:pPr>
        <w:bidi/>
      </w:pPr>
      <w:r>
        <w:rPr>
          <w:rtl/>
          <w:cs/>
          <w:lang w:val="ar_AE" w:bidi="ar_AE"/>
        </w:rPr>
      </w:r>
      <w:r>
        <w:rPr>
          <w:rtl/>
          <w:cs/>
          <w:lang w:val="ar_AE" w:bidi="ar_AE"/>
        </w:rPr>
        <w:t>في المشهد الثالث، كلما رفع يهوه السحابة من فوق المسكن، كان شعب إسرائيل يرتحلون ويتبعونها. وتُظهر الكلمات المستخدمة في هذا المقطع أن هذا كان يحدث مرارًا وتكرارًا. تذكّروا أن السحابة لم تكن تتحرك من تلقاء نفسها، فقد كان يهوه هو الذي يحرّك السحابة. وعندما كان شعب إسرائيل يرون السحابة تتحرك، كانوا يعرفون أن يهوه يتحرك. وحيثما كانت السحابة تتوقف وتستقر، كان شعب إسرائيل يتوقفون ويخيِّمون. ومعنى كلمة «يَنْزِلُونَ» هو أن يقيموا مسكنًا مؤقتًا باستخدام الخيام.</w:t>
      </w:r>
    </w:p>
    <w:p>
      <w:pPr>
        <w:bidi/>
      </w:pPr>
      <w:r>
        <w:rPr>
          <w:rtl/>
          <w:cs/>
          <w:lang w:val="ar_AE" w:bidi="ar_AE"/>
        </w:rPr>
      </w:r>
      <w:r>
        <w:rPr>
          <w:rtl/>
          <w:cs/>
          <w:lang w:val="ar_AE" w:bidi="ar_AE"/>
        </w:rPr>
        <w:t>توقفوا هنا وناقشوا هذا السؤال: كيف تتحدثون عن حركة سُحُب المطر؟ من الذي يحرّك سُحُب المطر عبر السماء من مكان إلى مكان؟ توقَّفوا هنا عن سماع التسجيل الصوتي.</w:t>
      </w:r>
    </w:p>
    <w:p>
      <w:pPr>
        <w:bidi/>
      </w:pPr>
      <w:r>
        <w:rPr>
          <w:rtl/>
          <w:cs/>
          <w:lang w:val="ar_AE" w:bidi="ar_AE"/>
        </w:rPr>
      </w:r>
      <w:r>
        <w:rPr>
          <w:rtl/>
          <w:cs/>
          <w:lang w:val="ar_AE" w:bidi="ar_AE"/>
        </w:rPr>
        <w:t>إذا بقيت السحابة فوق المسكن أيامًا كثيرة، كان شعب إسرائيل يخيمون في المكان الذي كانوا فيه طوال تلك الأيام. ولم يكن شعب إسرائيل ينتقلون إلى أي مكان جديد إلا إذا قادهم يهوه بسحابته. وعندما كانت السحابة تبقى فوق المسكن بضعة أيام، كان شعب إسرائيل يطيعون أمر يهوه بالبقاء في ذلك المكان لتلك الأيام القليلة فقط. وعندما كانت السحابة تبقى فوق المسكن من المساء إلى الصباح، كان الشعب يطيعون يهوه ويبقون في ذلك المكان من المساء إلى الصباح. وسواء كان الوقت نهارًا أو ليلًا، كان شعب إسرائيل يرتحلون عندما يرفع يهوه السحابة. وسواء بقيت السحابة فوق المسكن يومين، أو شهرًا، أو سنة، كان شعب إسرائيل يطيعون أمر يهوه ويبقون مخيمين في المكان الذي بقيت فيه السحابة فوق المسكن. وفي هذا المشهد، تتكرر حركة السحابة وأمر يهوه عدة مرات للتأكيد على طاعة الشعب. كان شعب إسرائيل يخيمون ويرتحلون بحسب أمر يهوه.</w:t>
      </w:r>
    </w:p>
    <w:p>
      <w:pPr>
        <w:bidi/>
      </w:pPr>
      <w:r>
        <w:rPr>
          <w:rtl/>
          <w:cs/>
          <w:lang w:val="ar_AE" w:bidi="ar_AE"/>
        </w:rPr>
      </w:r>
      <w:r>
        <w:rPr>
          <w:rtl/>
          <w:cs/>
          <w:lang w:val="ar_AE" w:bidi="ar_AE"/>
        </w:rPr>
        <w:t>توقفوا ونفّذوا هذا النشاط: ليقم شخص واحد بتوجيه الآخرين لإقامة المخيم. وعلى الشخص الذي يوجّه التحركات أن يقول متى يتحركون، وأين يقيمون محلّة جديدة، وكم من الوقت يبقون هناك قبل أن يتحركوا مرة أخرى. وإذا قال الشخص إن عليهم البقاء هناك دقيقة، أو دقيقتين، أو خمس دقائق، أو عشر دقائق، فعلى الناس أن يتبعوا تعليماته. توقَّفوا هنا عن سماع التسجيل الصوتي.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9: 15–23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 xml:space="preserve">أولًا، مَثِّلوا المقطع دون توقف. 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واصلوا تمثيل الدراما. 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انتهى موسى وشعب إسرائيل من إقامة المسكن، وجاءت السحابة التي كانت تقودهم في البرية وغطّت المسكن.</w:t>
      </w:r>
    </w:p>
    <w:p>
      <w:pPr>
        <w:bidi/>
      </w:pPr>
      <w:r>
        <w:rPr>
          <w:rtl/>
          <w:cs/>
          <w:lang w:val="ar_AE" w:bidi="ar_AE"/>
        </w:rPr>
      </w:r>
      <w:r>
        <w:rPr>
          <w:b/>
          <w:rtl/>
          <w:cs/>
          <w:lang w:val="ar_AE" w:bidi="ar_AE"/>
        </w:rPr>
        <w:t>أوقفوا التمثيل</w:t>
      </w:r>
      <w:r>
        <w:rPr>
          <w:rtl/>
          <w:cs/>
          <w:lang w:val="ar_AE" w:bidi="ar_AE"/>
        </w:rPr>
        <w:t xml:space="preserve">. اسألوا الشخص الذي يؤدي دور موسى: «بماذا تفكر؟ أو ماذا تشعر؟» قد يجيب الشخص الذي يؤدي دور موسى بعبارات مثل: «أنا سعيد جدًا. لقد فعلنا كل شيء كما أمر يهوه، وقد أظهر أنه راضٍ لأن سحابته جاءت فوق المسكن»، أو: «إن يهوه معنا. مجده يغطي بيته». واصلوا التمثيل. </w:t>
      </w:r>
    </w:p>
    <w:p>
      <w:pPr>
        <w:bidi/>
      </w:pPr>
      <w:r>
        <w:rPr>
          <w:rtl/>
          <w:cs/>
          <w:lang w:val="ar_AE" w:bidi="ar_AE"/>
        </w:rPr>
      </w:r>
      <w:r>
        <w:rPr>
          <w:rtl/>
          <w:cs/>
          <w:lang w:val="ar_AE" w:bidi="ar_AE"/>
        </w:rPr>
        <w:t>وعندما جاء أول مساء، ظهرت السحابة كَمَنْظَر نَار.</w:t>
      </w:r>
    </w:p>
    <w:p>
      <w:pPr>
        <w:bidi/>
      </w:pPr>
      <w:r>
        <w:rPr>
          <w:rtl/>
          <w:cs/>
          <w:lang w:val="ar_AE" w:bidi="ar_AE"/>
        </w:rPr>
      </w:r>
      <w:r>
        <w:rPr>
          <w:b/>
          <w:rtl/>
          <w:cs/>
          <w:lang w:val="ar_AE" w:bidi="ar_AE"/>
        </w:rPr>
        <w:t>أوقفوا التمثيل.</w:t>
      </w:r>
      <w:r>
        <w:rPr>
          <w:rtl/>
          <w:cs/>
          <w:lang w:val="ar_AE" w:bidi="ar_AE"/>
        </w:rPr>
        <w:t xml:space="preserve"> اسألوا الأشخاص الذين يؤدون دور شعب إسرائيل: «بماذا تفكرون؟ أو ماذا تشعرون؟» قد يجيب الشعب بعبارات مثل: «هذا أمر مدهش. يهوه قوي. سيحمينا من أعدائنا»، أو: «يمكننا أن نرى طريقنا في هذه البرية المظلمة. إن نار يهوه تضيئ لنا»، أو: «يُظهر لنا يهوه أنه حاضر معنا في النهار وفي الليل»، أو: «كل يوم يحرسنا يهوه بسحابته في النهار وبناره في الليل». اسأل الشخص الذي يؤدي دور الرب: "بماذا تفكر أو تشعر؟" قد يجيب الشخص الذي يؤدي دور يهوه بعبارات مثل: «أنا أهتم بشعبي»، أو: «سأحمي شعبي نهارًا وليلًا، وأقودهم في رحلتهم»، أو: «سأكون مع شعبي كسحابة في النهار وكنار في الليل». واصلوا التمثيل. </w:t>
      </w:r>
    </w:p>
    <w:p>
      <w:pPr>
        <w:bidi/>
      </w:pPr>
      <w:r>
        <w:rPr>
          <w:rtl/>
          <w:cs/>
          <w:lang w:val="ar_AE" w:bidi="ar_AE"/>
        </w:rPr>
      </w:r>
      <w:r>
        <w:rPr>
          <w:rtl/>
          <w:cs/>
          <w:lang w:val="ar_AE" w:bidi="ar_AE"/>
        </w:rPr>
        <w:t>يرفع يهوه السحابة من فوق خيمة الاجتماع.</w:t>
      </w:r>
    </w:p>
    <w:p>
      <w:pPr>
        <w:bidi/>
      </w:pPr>
      <w:r>
        <w:rPr>
          <w:rtl/>
          <w:cs/>
          <w:lang w:val="ar_AE" w:bidi="ar_AE"/>
        </w:rPr>
      </w:r>
      <w:r>
        <w:rPr>
          <w:b/>
          <w:rtl/>
          <w:cs/>
          <w:lang w:val="ar_AE" w:bidi="ar_AE"/>
        </w:rPr>
        <w:t>أوقفوا التمثيل.</w:t>
      </w:r>
      <w:r>
        <w:rPr>
          <w:rtl/>
          <w:cs/>
          <w:lang w:val="ar_AE" w:bidi="ar_AE"/>
        </w:rPr>
        <w:t xml:space="preserve"> اسأل الشخص الذي يؤدي دور الرب: "بماذا تفكر أو تشعر؟" قد يجيب الشخص الذي يؤدي دور يهوه بعبارات مثل: «حان الوقت أن يتحرك شعبي من هنا إلى مكان جديد»، أو: «أنا أعطي شعبي أمرًا أن يستعدوا للارتحال»، أو: «في كل مرة يرى شعبي السحابة ترتفع، يعرفون أنني أعطيهم علامة أن وقت الارتحال قد حان»، أو: «سأقود شعبي إلى المكان الذي أريدهم أن يخيموا فيه من خلال سحابتي». واصلوا التمثيل. </w:t>
      </w:r>
    </w:p>
    <w:p>
      <w:pPr>
        <w:bidi/>
      </w:pPr>
      <w:r>
        <w:rPr>
          <w:rtl/>
          <w:cs/>
          <w:lang w:val="ar_AE" w:bidi="ar_AE"/>
        </w:rPr>
      </w:r>
      <w:r>
        <w:rPr>
          <w:rtl/>
          <w:cs/>
          <w:lang w:val="ar_AE" w:bidi="ar_AE"/>
        </w:rPr>
        <w:t>تسير السحابة إلى مكان جديد، ثم تتوقف وتستقر.</w:t>
      </w:r>
    </w:p>
    <w:p>
      <w:pPr>
        <w:bidi/>
      </w:pPr>
      <w:r>
        <w:rPr>
          <w:rtl/>
          <w:cs/>
          <w:lang w:val="ar_AE" w:bidi="ar_AE"/>
        </w:rPr>
      </w:r>
      <w:r>
        <w:rPr>
          <w:b/>
          <w:rtl/>
          <w:cs/>
          <w:lang w:val="ar_AE" w:bidi="ar_AE"/>
        </w:rPr>
        <w:t>أوقفوا التمثيل.</w:t>
      </w:r>
      <w:r>
        <w:rPr>
          <w:rtl/>
          <w:cs/>
          <w:lang w:val="ar_AE" w:bidi="ar_AE"/>
        </w:rPr>
        <w:t xml:space="preserve"> اسأل الشخص الذي يؤدي دور الرب: "بماذا تفكر أو تشعر؟" قد يجيب الشخص الذي يؤدي دور يهوه بعبارات مثل: «هذا هو المكان الذي أريد أن يقيم فيه شعبي محلّتهم»، أو: «أنا أعطي شعبي علامة أنهم يجب أن يتوقفوا ويقيموا محلّـهم هنا»، أو: «أنا آمر شعبي أن يتوقفوا بأن أجعل سحابتي تستقر على مكان واحد». واسألوا أيضًا الشخص الذي يؤدي دور موسى: «بماذا تفكر؟ أو ماذا تشعر؟» قد يجيب الشخص الذي يؤدي دور موسى بعبارات مثل: «عندما يحرّك يهوه السحابة، أعرف أن على الشعب أن يستعدوا للارتحال. نحن نتبع السحابة إلى المكان الذي تذهب إليه»، أو: «عندما يجعل يهوه السحابة تستقر، أعرف أن المكان الذي استقرت فيه هو المكان الذي اختاره يهوه لنا لنقيم محلّتنا»، أو: «كلما تحركت السحابة، نهارًا أو ليلًا، يجب أن نطيع يهوه ونتبعها». واصلوا التمثيل. </w:t>
      </w:r>
    </w:p>
    <w:p>
      <w:pPr>
        <w:bidi/>
      </w:pPr>
      <w:r>
        <w:rPr>
          <w:rtl/>
          <w:cs/>
          <w:lang w:val="ar_AE" w:bidi="ar_AE"/>
        </w:rPr>
      </w:r>
      <w:r>
        <w:rPr>
          <w:rtl/>
          <w:cs/>
          <w:lang w:val="ar_AE" w:bidi="ar_AE"/>
        </w:rPr>
        <w:t>لأيام كثيرة، لا يرفع يهوه السحابة.</w:t>
      </w:r>
    </w:p>
    <w:p>
      <w:pPr>
        <w:bidi/>
      </w:pPr>
      <w:r>
        <w:rPr>
          <w:rtl/>
          <w:cs/>
          <w:lang w:val="ar_AE" w:bidi="ar_AE"/>
        </w:rPr>
      </w:r>
      <w:r>
        <w:rPr>
          <w:b/>
          <w:rtl/>
          <w:cs/>
          <w:lang w:val="ar_AE" w:bidi="ar_AE"/>
        </w:rPr>
        <w:t>أوقفوا التمثيل.</w:t>
      </w:r>
      <w:r>
        <w:rPr>
          <w:rtl/>
          <w:cs/>
          <w:lang w:val="ar_AE" w:bidi="ar_AE"/>
        </w:rPr>
        <w:t xml:space="preserve"> اسألوا الأشخاص الذين يؤدون دور شعب إسرائيل: «بماذا تفكرون؟ أو ماذا تشعرون؟» قد يجيب الأشخاص الذين يؤدون دور شعب إسرائيل بعبارات مثل: «لقد أقمنا محلّتنا هنا أيامًا كثيرة الآن. لا نستطيع أن نتحرك من هذا المكان حتى يرفع يهوه السحابة»، أو: «لقد كنا آمنين هنا لأن يهوه يختار دائمًا أفضل مكان نبقى فيه»، أو: «يجب أن نطيع يهوه ونبقى هنا حتى يعطينا العلامة للارتحال». واصلوا التمثيل. </w:t>
      </w:r>
    </w:p>
    <w:p>
      <w:pPr>
        <w:bidi/>
      </w:pPr>
      <w:r>
        <w:rPr>
          <w:rtl/>
          <w:cs/>
          <w:lang w:val="ar_AE" w:bidi="ar_AE"/>
        </w:rPr>
      </w:r>
      <w:r>
        <w:rPr>
          <w:rtl/>
          <w:cs/>
          <w:lang w:val="ar_AE" w:bidi="ar_AE"/>
        </w:rPr>
        <w:t xml:space="preserve">يهوه يرفع السحابة، فيرتحل الشعب متّبعين السحابة إلى المكان الجديد الذي يجعل يهوه السحابة تستقر فوقه، وهناك يقيم الشعب خيامه لبضعة أيام. ثم يرفع يهوه السحابة، مرة أخرى. </w:t>
      </w:r>
    </w:p>
    <w:p>
      <w:pPr>
        <w:bidi/>
      </w:pPr>
      <w:r>
        <w:rPr>
          <w:rtl/>
          <w:cs/>
          <w:lang w:val="ar_AE" w:bidi="ar_AE"/>
        </w:rPr>
      </w:r>
      <w:r>
        <w:rPr>
          <w:b/>
          <w:rtl/>
          <w:cs/>
          <w:lang w:val="ar_AE" w:bidi="ar_AE"/>
        </w:rPr>
        <w:t>أوقفوا التمثيل.</w:t>
      </w:r>
      <w:r>
        <w:rPr>
          <w:rtl/>
          <w:cs/>
          <w:lang w:val="ar_AE" w:bidi="ar_AE"/>
        </w:rPr>
        <w:t xml:space="preserve"> اسألوا الأشخاص الذين يؤدون دور شعب إسرائيل: «بماذا تفكرون؟ أو ماذا تشعرون؟» قد يجيب الأشخاص الذين يؤدون دور شعب إسرائيل بعبارات مثل: «نحن نتبع السحابة كلما تحركت. أحيانًا يجعلها يهوه تستقر وقتًا طويلًا، فنبقى في ذلك المكان وقتًا طويلًا. وفي أوقات أخرى يجعلها يهوه تستقر يومًا واحدًا فقط، وفي أوقات أخرى يحرّك يهوه السحابة ليلًا، فنرتحل ليلًا»، أو: «يجب أن نطيع يهوه. يجب أن نبقى حيث يختار يهوه، مهما كانت مدة بقائنا التي يختارها». اسألوا الشخص الذي يؤدي دور موسى: «بماذا تفكر؟ أو ماذا تشعر؟» قد يجيب الشخص الذي يؤدي دور موسى بعبارات مثل: "لقد وجّهت الشعب كما أمر يهوه. فعندما ترتفع السحابة، أعلّم الشعب أن يستعدوا للارتحال. وعندما تستقر السحابة، أعلّم الشعب أن يقيموا المخيم»، أو: «لقد أطاع الشعب في كل مرة أعطى فيها يهوه أمرًا»، أو: «لقد كان يهوه صالحًا جدًا معنا. لقد أقام يهوه معنا في المخيم وقادنا يومًا بعد يوم. السُبح ليهوه لأنه يعتني بشعبه».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9: 15–23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يهوه (الرب) هو الاسم الشخصي لله، ويُستخدم في كل هذا المقطع. استخدموا الاسم نفسه الذي استخدمتموه في المقاطع السابقة لترجمة الاسم «يهوه». ولمزيد من المعلومات عن اسم </w:t>
      </w:r>
      <w:r>
        <w:rPr>
          <w:b/>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عندما انتهى موسى وشعب إسرائيل من إقامة المسكن، جاءت السحابة التي كانت تقود الشعب وغطّت المسكن. ويستخدم يهوه السحابة ليقود الشعب، فالسحابة تُمثّل مجد يهوه وقوته وحضوره.</w:t>
      </w:r>
    </w:p>
    <w:p>
      <w:pPr>
        <w:bidi/>
      </w:pPr>
      <w:r>
        <w:rPr>
          <w:rtl/>
          <w:cs/>
          <w:lang w:val="ar_AE" w:bidi="ar_AE"/>
        </w:rPr>
      </w:r>
      <w:r>
        <w:rPr>
          <w:rtl/>
          <w:cs/>
          <w:lang w:val="ar_AE" w:bidi="ar_AE"/>
        </w:rPr>
        <w:t>توقفوا هنا وناقشوا كمجموعة الكلمة أو العبارة التي ستستخدمونها لترجمة «السحابة».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غطّت السحابة المسكن، أو خيمة الشهادة. **والمسكن هو بيت يهوه حيث كان بنو إسرائيل يعبدون الله، وهو يشير إلى خيمة كبيرة كان الشعب ينقلونها من مكان إلى مكان. استخدموا نفس الكلمة أو التعبير الخاص بالمسكن كما استخدمتموه في المقاطع السابقة لترجمة "المسكن". للمزيد من المعلومات عن </w:t>
      </w:r>
      <w:r>
        <w:rPr>
          <w:b/>
          <w:rtl/>
          <w:cs/>
          <w:lang w:val="ar_AE" w:bidi="ar_AE"/>
        </w:rPr>
        <w:t>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ويُسمّى المسكن أيضًا خيمة الشهادة أو شريعة العهد، لأن هذا هو المكان الذي كان بنو إسرائيل يحفظون فيه الوصايا العشر التي أعطاها يهوه لشعب إسرائيل. وقد قال يهوه لموسى أن يحفظ لوحي الحجر اللذين كتب عليهما الوصايا العشر، ليكونا تذكيرًا للشعب بالعهد الذي أقامه يهوه مع شعب إسرائيل. استخدموا الكلمة أو العبارة نفسها التي استخدمتموها في المقاطع السابقة لترجمة «خيمة الشهادة». ولمزيد من المعلومات عن </w:t>
      </w:r>
      <w:r>
        <w:rPr>
          <w:b/>
          <w:rtl/>
          <w:cs/>
          <w:lang w:val="ar_AE" w:bidi="ar_AE"/>
        </w:rPr>
        <w:t>الشهادة</w:t>
      </w:r>
      <w:r>
        <w:rPr>
          <w:rtl/>
          <w:cs/>
          <w:lang w:val="ar_AE" w:bidi="ar_AE"/>
        </w:rPr>
        <w:t xml:space="preserve"> و</w:t>
      </w:r>
      <w:r>
        <w:rPr>
          <w:b/>
          <w:rtl/>
          <w:cs/>
          <w:lang w:val="ar_AE" w:bidi="ar_AE"/>
        </w:rPr>
        <w:t>العهد</w:t>
      </w:r>
      <w:r>
        <w:rPr>
          <w:rtl/>
          <w:cs/>
          <w:lang w:val="ar_AE" w:bidi="ar_AE"/>
        </w:rPr>
        <w:t>، ارجعوا إلى «قاموس الكلمات الرئيسية».</w:t>
      </w:r>
    </w:p>
    <w:p>
      <w:pPr>
        <w:bidi/>
      </w:pPr>
      <w:r>
        <w:rPr>
          <w:rtl/>
          <w:cs/>
          <w:lang w:val="ar_AE" w:bidi="ar_AE"/>
        </w:rPr>
      </w:r>
      <w:r>
        <w:rPr>
          <w:rtl/>
          <w:cs/>
          <w:lang w:val="ar_AE" w:bidi="ar_AE"/>
        </w:rPr>
        <w:t>وكلما ارتفعت السحابة من فوق الخيمة، كان بنو إسرائيل يرتحلون. ولم تكن السحابة ترتفع بقوتها الذاتية، بل كان يهوه هو الذي يرفع السحابة ويحرّكها. استخدموا الكلمة نفسها التي استخدمتموها في المقاطع السابقة لترجمة «بني إسرائيل»، ولمزيد من المعلومات عن «بني إسرائيل» انظروا «قاموس الكلمات الرئيسية».</w:t>
      </w:r>
    </w:p>
    <w:p>
      <w:pPr>
        <w:bidi/>
      </w:pPr>
      <w:r>
        <w:rPr>
          <w:rtl/>
          <w:cs/>
          <w:lang w:val="ar_AE" w:bidi="ar_AE"/>
        </w:rPr>
      </w:r>
      <w:r>
        <w:rPr>
          <w:rtl/>
          <w:cs/>
          <w:lang w:val="ar_AE" w:bidi="ar_AE"/>
        </w:rPr>
        <w:t>توقفوا هنا وناقشوا كمجموعة كيف ستصفون ارتفاع السحابة من فوق الخيمة. أوقفوا سماع هذا التسجيل الصوتي هنا.</w:t>
      </w:r>
    </w:p>
    <w:p>
      <w:pPr>
        <w:bidi/>
      </w:pPr>
      <w:r>
        <w:rPr>
          <w:rtl/>
          <w:cs/>
          <w:lang w:val="ar_AE" w:bidi="ar_AE"/>
        </w:rPr>
      </w:r>
      <w:r>
        <w:rPr>
          <w:rtl/>
          <w:cs/>
          <w:lang w:val="ar_AE" w:bidi="ar_AE"/>
        </w:rPr>
        <w:t>لقد استخدم يهوه السحابة ليقود الشعب، وكان شعب إسرائيل يرتحلون وينزلون بحسب أمر يهوه. ومعنى «ارتحل» هو أن يبدأ الشخص في السفر. استخدموا الكلمة أو العبارة نفسها التي استخدمتموها في المقاطع السابقة لترجمة «ارتحلوا».</w:t>
      </w:r>
    </w:p>
    <w:p>
      <w:pPr>
        <w:bidi/>
      </w:pPr>
      <w:r>
        <w:rPr>
          <w:rtl/>
          <w:cs/>
          <w:lang w:val="ar_AE" w:bidi="ar_AE"/>
        </w:rPr>
      </w:r>
      <w:r>
        <w:rPr>
          <w:rtl/>
          <w:cs/>
          <w:lang w:val="ar_AE" w:bidi="ar_AE"/>
        </w:rPr>
        <w:t>والمقصود بكلمة «مَحَلَّة» أنهم استقروا في مكان وأقاموا خيامهم. والمحلّة هي مكان إقامة مؤقت يتألف من خيام.</w:t>
      </w:r>
    </w:p>
    <w:p>
      <w:pPr>
        <w:bidi/>
      </w:pPr>
      <w:r>
        <w:rPr>
          <w:rtl/>
          <w:cs/>
          <w:lang w:val="ar_AE" w:bidi="ar_AE"/>
        </w:rPr>
      </w:r>
      <w:r>
        <w:rPr>
          <w:rtl/>
          <w:cs/>
          <w:lang w:val="ar_AE" w:bidi="ar_AE"/>
        </w:rPr>
        <w:t>توقفوا هنا كمجموعة وانظروا إلى صورة مخيم (محلّة) إسرائيل. استخدموا الكلمة أو العبارة نفسها التي استخدمتموها في المقاطع السابقة لترجمة «مَحَلَّة».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10: 1- 10 واحفظوه في قلوبكم.</w:t>
      </w:r>
    </w:p>
    <w:p>
      <w:pPr>
        <w:bidi/>
      </w:pPr>
      <w:r>
        <w:rPr>
          <w:rtl/>
          <w:cs/>
          <w:lang w:val="ar_AE" w:bidi="ar_AE"/>
        </w:rPr>
      </w:r>
      <w:r>
        <w:rPr>
          <w:rtl/>
          <w:cs/>
          <w:lang w:val="ar_AE" w:bidi="ar_AE"/>
        </w:rPr>
        <w:t>استمعوا إلى نسخة صوتية من سفر العدد 10: 1- 10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10: 1- 10 من الترجمة الأسهل فهمًا.</w:t>
      </w:r>
    </w:p>
    <w:p>
      <w:pPr>
        <w:bidi/>
      </w:pPr>
      <w:r>
        <w:rPr>
          <w:rtl/>
          <w:cs/>
          <w:lang w:val="ar_AE" w:bidi="ar_AE"/>
        </w:rPr>
      </w:r>
      <w:r>
        <w:rPr>
          <w:rtl/>
          <w:cs/>
          <w:lang w:val="ar_AE" w:bidi="ar_AE"/>
        </w:rPr>
        <w:t>في المقطع السابق، قيل لنا كيف قاد يهوه شعب إسرائيل طوال رحلتهم في البرية باستخدام السحابة، فكلما رفع يهوه السحابة، كان شعب إسرائيل يرتحلون وراءها. وحيثما جعل يهوه السحابة تستقر، كان شعب إسرائيل يخيمون هناك. وكان يهوه يأمر الشعب بالتحرك أو البقاء عن طريق السحابة، وكانوا يطيعونه.</w:t>
      </w:r>
    </w:p>
    <w:p>
      <w:pPr>
        <w:bidi/>
      </w:pPr>
      <w:r>
        <w:rPr>
          <w:rtl/>
          <w:cs/>
          <w:lang w:val="ar_AE" w:bidi="ar_AE"/>
        </w:rPr>
      </w:r>
      <w:r>
        <w:rPr>
          <w:rtl/>
          <w:cs/>
          <w:lang w:val="ar_AE" w:bidi="ar_AE"/>
        </w:rPr>
        <w:t>في هذه القصة، يتكلّم يهوه مع موسى ويقول له أن يصنع بوقين من الفضة. وربما كان يهوه قد تكلّم مع موسى من السحابة في المسكن، أو خيمة الاجتماع. يقول يهوه لموسى أن يستخدم بوقي الفضة لدعوة جماعة بني إسرائيل للاجتماع، ولإعطائهم الإشارة لبدء نقل المحلّة. المقصود بجمع الجماعة هنا، هو جمع جماعة إسرائيل لاجتماع رسمي. ومن المهم ألا نخلط بين هذين البوقين وقرن الكبش (الشوفار). فهذان البوقان من الفضة كانا مصنوعين من «فضة مسحولة»، أي إن الصنّاع كانوا يطرقون معدن الفضة بمطرقة ليصنعوا البوقين.</w:t>
      </w:r>
    </w:p>
    <w:p>
      <w:pPr>
        <w:bidi/>
      </w:pPr>
      <w:r>
        <w:rPr>
          <w:rtl/>
          <w:cs/>
          <w:lang w:val="ar_AE" w:bidi="ar_AE"/>
        </w:rPr>
      </w:r>
      <w:r>
        <w:rPr>
          <w:rtl/>
          <w:cs/>
          <w:lang w:val="ar_AE" w:bidi="ar_AE"/>
        </w:rPr>
        <w:t xml:space="preserve">توقفوا هنا كمجموعة وانظروا إلى صورة </w:t>
      </w:r>
      <w:r>
        <w:rPr>
          <w:b/>
          <w:rtl/>
          <w:cs/>
          <w:lang w:val="ar_AE" w:bidi="ar_AE"/>
        </w:rPr>
        <w:t>أبواق فضية</w:t>
      </w:r>
      <w:r>
        <w:rPr>
          <w:rtl/>
          <w:cs/>
          <w:lang w:val="ar_AE" w:bidi="ar_AE"/>
        </w:rPr>
        <w:t>. ناقشوا نوع الآلات التي تستخدمونها في ثقافتكم لإصدار صوت يشبه الصوت الذي تظنون أن هذه الأبواق كانت تصدره. كيف تدعون أهل مجتمعكم للإعلان لهم عن القرارات؟ ومن المسؤول عن دعوة الجميع وجمعهم؟ هل لديكم قائد واحد أم عدة قادة؟ أوقفوا سماع هذا التسجيل الصوتي هنا.</w:t>
      </w:r>
    </w:p>
    <w:p>
      <w:pPr>
        <w:bidi/>
      </w:pPr>
      <w:r>
        <w:rPr>
          <w:rtl/>
          <w:cs/>
          <w:lang w:val="ar_AE" w:bidi="ar_AE"/>
        </w:rPr>
      </w:r>
      <w:r>
        <w:rPr>
          <w:rtl/>
          <w:cs/>
          <w:lang w:val="ar_AE" w:bidi="ar_AE"/>
        </w:rPr>
        <w:t>يقول يهوه لموسى إنه عندما يُنفخ في بوقي الفضة معًا، يجب أن يجتمع كل جماعة إسرائيل عند مدخل خيمة الاجتماع أمام موسى. أما إذا نُفخ في بوق فضي واحد فقط، فلا يجتمع عند مدخل خيمة الاجتماع إلا الرؤساء أو قادة أقسام شعب إسرائيل. وتتذكرون أن يهوه كان قد أمر موسى أن يعيّن هؤلاء الرؤساء ليساعدوه في إحصاء الفرق، أو رجال إسرائيل القادرين على القتال في الحرب. وبهذه الطريقة علّم يهوه موسى كيف يوجّه شعب إسرائيل داخل المحلّة، وكيف يجمع الشعب إلى نفسه عند مدخل خيمة الاجتماع. ومع أن يهوه يعلن لكل الشعب هذه التعليمات الخاصة بالأبواق، فإنه سيقول لاحقًا لموسى إن الكهنة وحدهم هم المسموح لهم أن ينفخوا في الأبواق.</w:t>
      </w:r>
    </w:p>
    <w:p>
      <w:pPr>
        <w:bidi/>
      </w:pPr>
      <w:r>
        <w:rPr>
          <w:rtl/>
          <w:cs/>
          <w:lang w:val="ar_AE" w:bidi="ar_AE"/>
        </w:rPr>
      </w:r>
      <w:r>
        <w:rPr>
          <w:rtl/>
          <w:cs/>
          <w:lang w:val="ar_AE" w:bidi="ar_AE"/>
        </w:rPr>
        <w:t>ويقول يهوه لموسى أيضًا أن يستخدم أبواق الفضة ليخبر الشعب أن يبدأوا في نقل المحلّة، ويسمّي صوت البوق الخاص بنقل المحلّة «هُتَافًا». وتشير كلمة «هُتَافًا» إلى نوع الصوت الذي تصدره الأبواق، فربما كان الصوت عبارة عن نفخة عالية، أو سلسلة من النفخات أو الأصوات العالية. يوضح يهوه لموسى أن ينبغي أن ينفخ في الأبواق بطريقة تُصدر صوتًا مميّزًا. ثم يقول يهوه إن الصوت الذي يُستخدم لجمع الشعب إلى خيمة الاجتماع يجب أن يكون مختلفًا عن الصوت الذي يُستخدم لتنبيه الشعب أن يبدأوا في نقل المحلّة.</w:t>
      </w:r>
    </w:p>
    <w:p>
      <w:pPr>
        <w:bidi/>
      </w:pPr>
      <w:r>
        <w:rPr>
          <w:rtl/>
          <w:cs/>
          <w:lang w:val="ar_AE" w:bidi="ar_AE"/>
        </w:rPr>
      </w:r>
      <w:r>
        <w:rPr>
          <w:rtl/>
          <w:cs/>
          <w:lang w:val="ar_AE" w:bidi="ar_AE"/>
        </w:rPr>
        <w:t xml:space="preserve">توقفوا هنا كمجموعة وانظروا إلى صورة </w:t>
      </w:r>
      <w:r>
        <w:rPr>
          <w:b/>
          <w:rtl/>
          <w:cs/>
          <w:lang w:val="ar_AE" w:bidi="ar_AE"/>
        </w:rPr>
        <w:t>محلّة إسرائيل</w:t>
      </w:r>
      <w:r>
        <w:rPr>
          <w:rtl/>
          <w:cs/>
          <w:lang w:val="ar_AE" w:bidi="ar_AE"/>
        </w:rPr>
        <w:t>. قوموا بهذا النشاط كمجموعة: اختاروا ثلاث إشارات مختلفة. يجب أن تعني إحدى الإشارات أن قادة الشعب يجتمعون أمام موسى، وتعني إشارة أخرى أن الجماعة كلها تجتمع أمام موسى، وتعني الإشارة الأخيرة أن الجماعة كلها تبدأ في الارتحال. اختاروا شخصًا واحدًا ليعطي الإشارات، وشخصين ليمثّلا قادة الشعب، وشخصًا واحدًا ليمثّل موسى. وليُكرر الشخص المُختار لإعطاء إشارات التنبيه باستخدام الإشارات بترتيب مختلط عدة مرات، وعلى بقية الناس أن يتبعوا أوامره بحسب الإشارة التي يعطيها. أوقفوا سماع التسجيل الصوتي هنا.</w:t>
      </w:r>
    </w:p>
    <w:p>
      <w:pPr>
        <w:bidi/>
      </w:pPr>
      <w:r>
        <w:rPr>
          <w:rtl/>
          <w:cs/>
          <w:lang w:val="ar_AE" w:bidi="ar_AE"/>
        </w:rPr>
      </w:r>
      <w:r>
        <w:rPr>
          <w:rtl/>
          <w:cs/>
          <w:lang w:val="ar_AE" w:bidi="ar_AE"/>
        </w:rPr>
        <w:t>يقول يهوه لموسى إن الجماعة يجب أن ترتحل بترتيب محدد. فعندما يبوّق الكهنة نفخة قوية، أو نفخة الهتاف، تبدأ الأسباط المخيّمة شرق خيمة الاجتماع في الارتحال خارج المحلّة. وعندما يبوّق الكهنة نفخة الهتاف مرة ثانية، تبدأ أيضًا الأسباط المخيّمة جنوب خيمة الاجتماع في الارتحال خارج المحلّة. وصوت الهتاف يخبر الشعب أن وقت الارتحال قد حان، كما يخبرهم بالترتيب الذي ينبغي أن يرتحل به كل سبط. ويقول يهوه لموسى أن ينتبه جيدًا حتى لا تختلط أصوات الأبواق. فعندما ينفخ الكهنة في الأبواق لجمع الشعب، لا ينبغي أن يبوّقوا بصوت الهتاف الخاص بالارتحال.</w:t>
      </w:r>
    </w:p>
    <w:p>
      <w:pPr>
        <w:bidi/>
      </w:pPr>
      <w:r>
        <w:rPr>
          <w:rtl/>
          <w:cs/>
          <w:lang w:val="ar_AE" w:bidi="ar_AE"/>
        </w:rPr>
      </w:r>
      <w:r>
        <w:rPr>
          <w:rtl/>
          <w:cs/>
          <w:lang w:val="ar_AE" w:bidi="ar_AE"/>
        </w:rPr>
        <w:t>توقفوا هنا وقوموا بهذا النشاط كمجموعة: تذكّروا النشاط الذي قمتم به للتو. اختاروا مرة أخرى شخصًا واحدًا ليعطي الإشارات، وشخصين ليمثّلا قادة الشعب، وشخصًا واحدًا ليمثّل موسى. وليقل الشخص الذي يمثّل موسى للشخص المُختار لإعطاء الإشارات أن يعطي إشارات محددة. لكن على الشخص المُختار لإعطاء الإشارات أن يعطي إشارات مُربِكة. فعندما يطلب موسى من ذلك الشخص أن يجمع القادة، يُعطِي ذلك الشخص الإشارة الخطأ، وهكذا يفعل مع كل الإشارات. وبعد أن يطيع الناس الإشارات، على موسى أن يخبر الجميع بالأمر الذي كان قد أعطاه بالفعل. ثم ناقشوا ما الذي كان سيحدث في المحلّة إذا اختلطت أصوات الأبواق بهذه الطريقة. أوقفوا سماع التسجيل الصوتي هنا.</w:t>
      </w:r>
    </w:p>
    <w:p>
      <w:pPr>
        <w:bidi/>
      </w:pPr>
      <w:r>
        <w:rPr>
          <w:rtl/>
          <w:cs/>
          <w:lang w:val="ar_AE" w:bidi="ar_AE"/>
        </w:rPr>
      </w:r>
      <w:r>
        <w:rPr>
          <w:rtl/>
          <w:cs/>
          <w:lang w:val="ar_AE" w:bidi="ar_AE"/>
        </w:rPr>
        <w:t>يقول يهوه لموسى إن الكهنة فقط، أي بني هارون، هم المسموح لهم أن ينفخوا في الأبواق. ويقول يهوه إن الأبواق ستكون «فريضة أبدية في أجيالكم». لقد كانت هذه الفرائض قواعد يجب أن يحفظها كل بني إسرائيل في كل زمان.</w:t>
      </w:r>
    </w:p>
    <w:p>
      <w:pPr>
        <w:bidi/>
      </w:pPr>
      <w:r>
        <w:rPr>
          <w:rtl/>
          <w:cs/>
          <w:lang w:val="ar_AE" w:bidi="ar_AE"/>
        </w:rPr>
      </w:r>
      <w:r>
        <w:rPr>
          <w:rtl/>
          <w:cs/>
          <w:lang w:val="ar_AE" w:bidi="ar_AE"/>
        </w:rPr>
        <w:t>توقفوا هنا وناقشوا كمجموعة: في مجتمعكم، من المسؤول عن النفخ في هذا النوع من الآلات؟ اذكروا بعض الأمثلة على القواعد أو العادات الموجودة في ثقافتكم، التي يجب أن يحفظها كل الناس وتنتقل إلى كل الأجيال؟ أوقفوا سماع التسجيل الصوتي هنا.</w:t>
      </w:r>
    </w:p>
    <w:p>
      <w:pPr>
        <w:bidi/>
      </w:pPr>
      <w:r>
        <w:rPr>
          <w:rtl/>
          <w:cs/>
          <w:lang w:val="ar_AE" w:bidi="ar_AE"/>
        </w:rPr>
      </w:r>
      <w:r>
        <w:rPr>
          <w:rtl/>
          <w:cs/>
          <w:lang w:val="ar_AE" w:bidi="ar_AE"/>
        </w:rPr>
        <w:t>يقول يهوه لموسى إنه عندما يدخل بنو إسرائيل إلى أرضهم، وإذا هاجمهم عدو، فعليهم أن ينفخوا نفخة قوية في الأبواق، ويقول إنه سيسمع هذه النفخة ويخلّصهم من أعدائهم.</w:t>
      </w:r>
    </w:p>
    <w:p>
      <w:pPr>
        <w:bidi/>
      </w:pPr>
      <w:r>
        <w:rPr>
          <w:rtl/>
          <w:cs/>
          <w:lang w:val="ar_AE" w:bidi="ar_AE"/>
        </w:rPr>
      </w:r>
      <w:r>
        <w:rPr>
          <w:rtl/>
          <w:cs/>
          <w:lang w:val="ar_AE" w:bidi="ar_AE"/>
        </w:rPr>
        <w:t>يأمرهم يهوه أيضًا أن ينفخوا في الأبواق في أيام الاحتفال، مثل الأعياد السنوية، وأعياد رأس الشهر أو بداية الشهر، وأثناء تقديم المحرقة وذبيحة السلامة أو الشركة. كما يخبرهم إن الأبواق ستذكّره بعهده، أو وعده، معهم. يعطي يهوه كل هذه التعليمات، ويذكّر شعب إسرائيل بأنه هو الرب يهوه إلههم.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10: 1- 10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يتكلّم يهوه مع موسى ويقول له أن يصنع بوقين من الفضة، من عمل مطروق، لدعوة الشعب إلى الاجتماع ولتوجيه الشعب أن يبدأوا الارتحال من المحلّة. ويخبر يهوه موسى أيضًا كيف ينبغي استخدام الأبواق في المستقبل.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رؤساء أو قادة شعب إسرائيل</w:t>
      </w:r>
    </w:p>
    <w:p>
      <w:pPr>
        <w:pStyle w:val="ListBullet"/>
        <w:bidi/>
        <w:spacing w:line="240" w:lineRule="auto"/>
        <w:ind w:left="720"/>
      </w:pPr>
      <w:r>
        <w:rPr>
          <w:rtl/>
          <w:cs/>
          <w:lang w:val="ar_AE" w:bidi="ar_AE"/>
        </w:rPr>
      </w:r>
      <w:r>
        <w:rPr>
          <w:rtl/>
          <w:cs/>
          <w:lang w:val="ar_AE" w:bidi="ar_AE"/>
        </w:rPr>
        <w:t>الكهنة، وأبناء هارون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أعداء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يأتي هذا المقطع قبل أن يبدأ شعب إسرائيل رحلته بعيدًا عن برية سيناء. وهو يواصل موضوع المقطع السابق، الذي يتحدث عن الطريقة التي كان يهوه يوجّه بها شعب إسرائيل في ارتحالهم. ومن المرجّح أن يهوه تكلّم مع موسى من السحابة في خيمة الاجتماع، وأعطاه كل هذه التعليمات.</w:t>
      </w:r>
    </w:p>
    <w:p>
      <w:pPr>
        <w:bidi/>
      </w:pPr>
      <w:r>
        <w:rPr>
          <w:rtl/>
          <w:cs/>
          <w:lang w:val="ar_AE" w:bidi="ar_AE"/>
        </w:rPr>
      </w:r>
      <w:r>
        <w:rPr>
          <w:rtl/>
          <w:cs/>
          <w:lang w:val="ar_AE" w:bidi="ar_AE"/>
        </w:rPr>
        <w:t>يتكلّم يهوه مع موسى ويقول له أن يصنع بوقين مسحولين من الفضة، «أي عمل مطروق». وهذا يعني أن البوقين كانا سيُصنعان بطرق الفضة حتى تصل إلى الشكل المطلوب. ومع أن يهوه يوجّه الكلام إلى موسى، فمن المرجّح أن موسى لم يصنع البوقين بنفسه، بل أعطى هذه التعليمات لشخص ماهر. ومن المرجّح أن البوقين كانا أنبوبين طويلين، لكل منهما فتحة للفم في أحد الطرفين، وطرف متّسع على شكل جرس في الطرف الآخر. وكان صوت البوق غالبًا يخرج بالنفخ في فتحة الفم بطريقة تجعل الشفتين تهتزان، فتزداد الاهتزازات وهي تمرّ في جسم الأنبوب المتّسع.</w:t>
      </w:r>
    </w:p>
    <w:p>
      <w:pPr>
        <w:bidi/>
      </w:pPr>
      <w:r>
        <w:rPr>
          <w:rtl/>
          <w:cs/>
          <w:lang w:val="ar_AE" w:bidi="ar_AE"/>
        </w:rPr>
      </w:r>
      <w:r>
        <w:rPr>
          <w:rtl/>
          <w:cs/>
          <w:lang w:val="ar_AE" w:bidi="ar_AE"/>
        </w:rPr>
        <w:t>توقفوا هنا وقوموا بهذا النشاط. اطلبوا من شخصٍ واحد أن يتظاهر بأنه يصنع البوق من خلال ضرب المعدن بمطرقة. أوقفوا سماع التسجيل الصوتي هنا.</w:t>
      </w:r>
    </w:p>
    <w:p>
      <w:pPr>
        <w:bidi/>
      </w:pPr>
      <w:r>
        <w:rPr>
          <w:rtl/>
          <w:cs/>
          <w:lang w:val="ar_AE" w:bidi="ar_AE"/>
        </w:rPr>
      </w:r>
      <w:r>
        <w:rPr>
          <w:rtl/>
          <w:cs/>
          <w:lang w:val="ar_AE" w:bidi="ar_AE"/>
        </w:rPr>
        <w:t>يقول يهوه لموسى أن يستخدم البوقين لدعوة الجماعة إلى الاجتماع، وكذلك لتنبيه الجماعة أن تفكّ الخيام أو ترتحل. والمقصود بفكّ الخيام أو الارتحال هو حزم كل شيء والسير إلى مكان جديد.</w:t>
      </w:r>
    </w:p>
    <w:p>
      <w:pPr>
        <w:bidi/>
      </w:pPr>
      <w:r>
        <w:rPr>
          <w:rtl/>
          <w:cs/>
          <w:lang w:val="ar_AE" w:bidi="ar_AE"/>
        </w:rPr>
      </w:r>
      <w:r>
        <w:rPr>
          <w:rtl/>
          <w:cs/>
          <w:lang w:val="ar_AE" w:bidi="ar_AE"/>
        </w:rPr>
        <w:t>تذكّروا أن يهوه سيقول لاحقًا لموسى إن الكهنة وحدهم هم الذين ينفخون في الأبواق. كما يقول لموسى إنه عندما ينفخ الكهنة في البوقين معًا، تجتمع الجماعة كلها أمام موسى عند مدخل خيمة الاجتماع.</w:t>
      </w:r>
    </w:p>
    <w:p>
      <w:pPr>
        <w:bidi/>
      </w:pPr>
      <w:r>
        <w:rPr>
          <w:rtl/>
          <w:cs/>
          <w:lang w:val="ar_AE" w:bidi="ar_AE"/>
        </w:rPr>
      </w:r>
      <w:r>
        <w:rPr>
          <w:rtl/>
          <w:cs/>
          <w:lang w:val="ar_AE" w:bidi="ar_AE"/>
        </w:rPr>
        <w:t xml:space="preserve">توقفوا هنا وانظروا إلى صورة </w:t>
      </w:r>
      <w:r>
        <w:rPr>
          <w:rtl/>
          <w:cs/>
          <w:lang w:val="ar_AE" w:bidi="ar_AE"/>
        </w:rPr>
        <w:t>كهنة ينفخون في أبواق الفضة</w:t>
      </w:r>
      <w:r>
        <w:rPr>
          <w:rtl/>
          <w:cs/>
          <w:lang w:val="ar_AE" w:bidi="ar_AE"/>
        </w:rPr>
        <w:t>. أوقفوا سماع هذا التسجيل الصوتي هنا.</w:t>
      </w:r>
    </w:p>
    <w:p>
      <w:pPr>
        <w:bidi/>
      </w:pPr>
      <w:r>
        <w:rPr>
          <w:rtl/>
          <w:cs/>
          <w:lang w:val="ar_AE" w:bidi="ar_AE"/>
        </w:rPr>
      </w:r>
      <w:r>
        <w:rPr>
          <w:rtl/>
          <w:cs/>
          <w:lang w:val="ar_AE" w:bidi="ar_AE"/>
        </w:rPr>
        <w:t>أما إذا نفخ الكهنة في بوق واحد فقط، فعندئذ رؤساء شعب إسرائيل وحدهم هم من يجتمعون. لقد كان الرؤساء هم قادة أقسام شعب إسرائيل. وكان شعب إسرائيل مقسّمًا إلى مجموعات سبطية تتألف من آلاف، وكان الرؤساء هم قادة كل مجموعة، أو فرق الرجال الجنود القادرين على القتال.</w:t>
      </w:r>
    </w:p>
    <w:p>
      <w:pPr>
        <w:bidi/>
      </w:pPr>
      <w:r>
        <w:rPr>
          <w:rtl/>
          <w:cs/>
          <w:lang w:val="ar_AE" w:bidi="ar_AE"/>
        </w:rPr>
      </w:r>
      <w:r>
        <w:rPr>
          <w:rtl/>
          <w:cs/>
          <w:lang w:val="ar_AE" w:bidi="ar_AE"/>
        </w:rPr>
        <w:t>يقول يهوه لموسى أن يستخدم الأبواق لتنبيه الشعب عندما يحين وقت الارتحال، ولتوجيه ترتيب المسير. ولا يقول يهوه كم بوقًا يجب النفخ فيه لأجل الارتحال، لكنه يقول إن الصوت يجب أن يكون صوت «هتاف». ويقول يهوه إنه ينبغي أن يكونا الصوت الذي تصدره الأبواق لجمع الشعب إلى خيمة الاجتماع، والصوت الذي تصدره لأجل الارتحال، مختلفين. كما يقول يهوه إنه عندما ينفخ الكهنة نفخة هتاف، ترتحل الأسباط المخيّمة في الجهة الشرقية. ويقول يهوه لموسى إنه «إِذَا ضَرَبْتُمْ هُتَافًا ثَانِيَةً» اي نفخة هتاف للمرة الثانية، ترتحل الأسباط الموجودة في الجهة الجنوبية. ولا يُقال لنا متى بدأت باقي المحلّة في الارتحال. تذكّروا أنه مع أن يهوه يخاطب كل شعب إسرائيل عندما يخبرهم كيف تُنفخ الأبواق لأجل الارتحال، فإنه يقول أيضًا إن الكهنة وحدهم هم الذين ينفخون في الأبواق.</w:t>
      </w:r>
    </w:p>
    <w:p>
      <w:pPr>
        <w:bidi/>
      </w:pPr>
      <w:r>
        <w:rPr>
          <w:rtl/>
          <w:cs/>
          <w:lang w:val="ar_AE" w:bidi="ar_AE"/>
        </w:rPr>
      </w:r>
      <w:r>
        <w:rPr>
          <w:rtl/>
          <w:cs/>
          <w:lang w:val="ar_AE" w:bidi="ar_AE"/>
        </w:rPr>
        <w:t>توقفوا هنا وقوموا بهذا النشاط كمجموعة: اختاروا شخصًا أو شخصين ليمثّلوا الكهنة، وقسّموا بقية الأشخاص إلى أربع مجموعات. اجعلوا هذه المجموعات تخيّم حول مربع في الوسط، وسمّوها: محلّات الجهة الشمالية، ومحلّات الجهة الجنوبية، ومحلّات الجهة الغربية، ومحلّات الجهة الشرقية. اطلب من الكاهن أن يضرب بالبوق فيُصدر صوتًا لجمع الجميع عند مدخل المسكن، ثم يُصدر الكاهن صوتًا ثانيًا مختلفًا عن الأول. اجعلوا هذا الصوت الثاني عاليًا، أو نوعًا من الأصوات التي تخبر الناس أن يتحركوا، مثل نداء الصيد. وعندما يُصدر الكاهن هذا الصوت، يصبح على محلّات الجهة الشرقية أن يجمعوا كل أمتعتهم ويبدأوا السير. وعندما يُصدر الكاهن هذا الصوت مرة أخرى، يكون على محلّات الجهة الجنوبية أن ينهضوا ويتبعوا. قرّروا كيف ينبغي لمحلّات الجهة الشمالية ومحلّات الجهة الغربية أن يتبعوا الارتحال بطريقة منظّمة. كرّروا ذلك عدة مرات. أوقفوا سماع هذا التسجيل الصوتي هنا.</w:t>
      </w:r>
    </w:p>
    <w:p>
      <w:pPr>
        <w:bidi/>
      </w:pPr>
      <w:r>
        <w:rPr>
          <w:rtl/>
          <w:cs/>
          <w:lang w:val="ar_AE" w:bidi="ar_AE"/>
        </w:rPr>
      </w:r>
      <w:r>
        <w:rPr>
          <w:rtl/>
          <w:cs/>
          <w:lang w:val="ar_AE" w:bidi="ar_AE"/>
        </w:rPr>
        <w:t>يقول يهوه لموسى إن الكهنة فقط، أي بني هارون، هم الذين يجب أن يضربوا الأبواق. وتذكّروا أن الأبواق هي أدوات لإعلان تعليمات يهوه لشعب إسرائيل.</w:t>
      </w:r>
    </w:p>
    <w:p>
      <w:pPr>
        <w:bidi/>
      </w:pPr>
      <w:r>
        <w:rPr>
          <w:rtl/>
          <w:cs/>
          <w:lang w:val="ar_AE" w:bidi="ar_AE"/>
        </w:rPr>
      </w:r>
      <w:r>
        <w:rPr>
          <w:rtl/>
          <w:cs/>
          <w:lang w:val="ar_AE" w:bidi="ar_AE"/>
        </w:rPr>
        <w:t>توقفوا هنا وناقشوا هذا السؤال كمجموعة: كيف يعطي الله التعليمات للناس في مجتمعكم؟ هل توجد أشياء لا يستطيع لمسها أو فعلها إلا أشخاص معيّنون يمثّلون الله؟ توقَّفوا هنا عن سماع التسجيل الصوتي.</w:t>
      </w:r>
    </w:p>
    <w:p>
      <w:pPr>
        <w:bidi/>
      </w:pPr>
      <w:r>
        <w:rPr>
          <w:rtl/>
          <w:cs/>
          <w:lang w:val="ar_AE" w:bidi="ar_AE"/>
        </w:rPr>
      </w:r>
      <w:r>
        <w:rPr>
          <w:rtl/>
          <w:cs/>
          <w:lang w:val="ar_AE" w:bidi="ar_AE"/>
        </w:rPr>
        <w:t>قال يهوه إن الأبواق ستكون «فَرِيضَةً أَبَدِيَّةً» فِي أَجْيَالِكُمْ. وهذا يعني أن بني هارون، أي الكهنة، كانوا سيضربون الأبواق من جيل إلى جيل، وهذه شريعة أعطاها لهم يهوه ليحفظوها إلى الأبد.</w:t>
      </w:r>
    </w:p>
    <w:p>
      <w:pPr>
        <w:bidi/>
      </w:pPr>
      <w:r>
        <w:rPr>
          <w:rtl/>
          <w:cs/>
          <w:lang w:val="ar_AE" w:bidi="ar_AE"/>
        </w:rPr>
      </w:r>
      <w:r>
        <w:rPr>
          <w:rtl/>
          <w:cs/>
          <w:lang w:val="ar_AE" w:bidi="ar_AE"/>
        </w:rPr>
        <w:t>أخبر يهوه هارون والكهنة كيف يستمرون في استخدام الأبواق في المستقبل عندما يسكنون في أرضهم. وتذكّروا أنهم كانوا لا يزالون بعيدين بسنوات كثيرة عن الوصول إلى أرضهم. لقد قال يهوه إنه عندما يصلون إلى أرضهم، وإذا دخلوا في حرب ضد عدو يضايقهم، فعليهم أن يضربوا نفخة هتاف بالأبواق فيذكرهم يهوه إلههم ويخلّصهم من أعدائهم. ويوضّح يهوه أنه عندما يضرب الكهنة في الأبواق، فإن يهوه نفسه سيسمعهم ويخلّصهم، وليس اي إله آخر.</w:t>
      </w:r>
    </w:p>
    <w:p>
      <w:pPr>
        <w:bidi/>
      </w:pPr>
      <w:r>
        <w:rPr>
          <w:rtl/>
          <w:cs/>
          <w:lang w:val="ar_AE" w:bidi="ar_AE"/>
        </w:rPr>
      </w:r>
      <w:r>
        <w:rPr>
          <w:rtl/>
          <w:cs/>
          <w:lang w:val="ar_AE" w:bidi="ar_AE"/>
        </w:rPr>
        <w:t>توقفوا هنا وناقشوا هذا السؤال كمجموعة: كيف تعرّف الآلهة في مجتمعكم عن نفسها وتميّز نفسها عن الآلهة الأخرى؟ أوقفوا سماع هذا التسجيل الصوتي هنا.</w:t>
      </w:r>
    </w:p>
    <w:p>
      <w:pPr>
        <w:bidi/>
      </w:pPr>
      <w:r>
        <w:rPr>
          <w:rtl/>
          <w:cs/>
          <w:lang w:val="ar_AE" w:bidi="ar_AE"/>
        </w:rPr>
      </w:r>
      <w:r>
        <w:rPr>
          <w:rtl/>
          <w:cs/>
          <w:lang w:val="ar_AE" w:bidi="ar_AE"/>
        </w:rPr>
        <w:t>قال يهوه إن الأبواق ستذكّر يهوه بالعهد الذي قطعه مع شعب إسرائيل. وقال لهم أن يضربوا بالأبواق في أيام الاحتفال، مثل الأعياد السنوية، ورأس الشهر، وعندما يقدّمون محرقاتهم وذبائح السلامة أو الشركة.</w:t>
      </w:r>
    </w:p>
    <w:p>
      <w:pPr>
        <w:bidi/>
      </w:pPr>
      <w:r>
        <w:rPr>
          <w:rtl/>
          <w:cs/>
          <w:lang w:val="ar_AE" w:bidi="ar_AE"/>
        </w:rPr>
      </w:r>
      <w:r>
        <w:rPr>
          <w:rtl/>
          <w:cs/>
          <w:lang w:val="ar_AE" w:bidi="ar_AE"/>
        </w:rPr>
        <w:t>ويختم يهوه بتذكير بني إسرائيل بأنه إلههم، قائلًا: «أَنَا الرَّبُّ إِلَهُكُمْ». وكثيرًا ما يقول يهوه هذه العبارة بعد أن يعطي فرائض أو أحكام لشعبه.</w:t>
      </w:r>
    </w:p>
    <w:p>
      <w:pPr>
        <w:bidi/>
      </w:pPr>
      <w:r>
        <w:rPr>
          <w:rtl/>
          <w:cs/>
          <w:lang w:val="ar_AE" w:bidi="ar_AE"/>
        </w:rPr>
      </w:r>
      <w:r>
        <w:rPr>
          <w:rtl/>
          <w:cs/>
          <w:lang w:val="ar_AE" w:bidi="ar_AE"/>
        </w:rPr>
        <w:t>توقفوا هنا وناقشوا هذا السؤال كمجموعة. لماذا تظنون أن يهوه يذكّر شعبه باسمه وبمن هو بالنسبة لهم؟ وما المناسبات التي تُذكّر الناس في ثقافتكم بالإله الذي يعبدونه؟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10: 1- 10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رؤساء شعب إسرائيل</w:t>
      </w:r>
    </w:p>
    <w:p>
      <w:pPr>
        <w:pStyle w:val="ListBullet"/>
        <w:bidi/>
        <w:spacing w:line="240" w:lineRule="auto"/>
        <w:ind w:left="720"/>
      </w:pPr>
      <w:r>
        <w:rPr>
          <w:rtl/>
          <w:cs/>
          <w:lang w:val="ar_AE" w:bidi="ar_AE"/>
        </w:rPr>
      </w:r>
      <w:r>
        <w:rPr>
          <w:rtl/>
          <w:cs/>
          <w:lang w:val="ar_AE" w:bidi="ar_AE"/>
        </w:rPr>
        <w:t>الكهنة، وأبناء هارون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أعداء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يتكلّم يهوه مع موسى ويقول له أن يصنع بوقين من الفضة (مسحولين)، أي من فضة مطروقة.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الشخص الذي يؤدي دور يهوه قد يجيب بعبارات مثل: «أنا أعلّم موسى أن يصنع أبواقًا ليوجّه شعبي»، أو: «من المهم جدًا أن يطيعني شعبي ويتبعوا تعليماتي»، أو: «أنا أحرص على أن يسمع كل الشعب تعليماتي»، أو: «أنا أعطي موسى أدوات تساعده على توصيل تعليماتي إلى الشعب بشكل أسهل».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أفعل ما يقوله يهوه»، أو: «يهوه يعطيني هذه الأبواق الفضية حتى يصبح توجيه الشعب أسهل. الآن سأستطيع أن أدعو الشعب إلى خيمة الاجتماع بسهولة»، أو: «سأستطيع أن أوجّه حركة الشعب بهذه الأبواق».</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إنه عندما يُنفخ في البوقين معًا، تأتي كل الجماعة إلى مدخل خيمة الاجتماع وتجتمع أمام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جدًا. هذا سيجعل عملي أسهل»، أو: «المحلّة كبيرة جدًا، وبها شعب كثير. أنا سعيد جدًا لأنني أستطيع أن أدعوهم بهذه الأبواق»، أو: «صوت البوقين معًا سيكون واضحًا جدًا، وسيخبر الشعب أن يأتوا إلى خيمة الاجتماع فورًا».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إنه عندما يُنفخ في بوق واحد، يأتي فقط الرؤساء، أو القادة، إلى مدخل خيمة الاجتماع ويجتمعون أمام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بالارتياح. إن العثور على الرؤساء واحدًا واحدًا في هذه الجماعة الكبيرة سيكون أمرًا صعبًا جدًا، الآن أستطيع أن أعطيهم إشارة بسهولة»، أو: «سيتعرّف الرؤساء على هذه الإشارة بسهولة ويأتون فورًا إلى خيمة الاجتماع»، أو: «الرؤساء يمثّلون الشعب. لذلك يجب أن يكونوا دائمًا مستعدين للخدمة».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يهوه لموسى أن يجعل للأبواق صوتًا مختلفًا حين يريد إرشاد الشعب إلى فكّ الخيام والارتحال. فلكي يفكّوا الخيام وللارتحال ينبغي أن يُنفخ صوت لمرةً واحدة، وذلك لتوجيه الأسباط الموجودة في الجهة الشرقية بالارتحال، ثم مرةً ثانية لتوجيه الأسباط الموجودة في الجهة الجنوبية بالارتحال.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«يجب أن أعلّم الكهنة بوضوح حتى لا يخلطوا بين هذه الأصوات»، أو: «هذه الأبواق ستأتي بنظام جيد إلى المحلّة، وعندما نتحرك، سنتحرك بهدوء وأمان. لن يدوس الشعب بعضهم بعضًا. ولن يُترك أحد خلفنا، ولن تضيع حيواناتنا»، أو: «كم ستكون هذه الأبواق مفيدة».</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أريد النظام في محلّتي، وهذه الأبواق ستساعد موسى على حفظ ذلك النظام»، أو: «سأحفظ شعبي من أي خطر أو فقدان، وسأقودهم في رحلتهم»، أو: «سيفعل موسى كما أقول له. سيصنع الأبواق كما طلبت منه، وسيعلّم الكهنة أن ينفخوا فيها كما أمرت. وسيتمكن شعبي من طاعتي».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يهوه موسى أن هذه الأحكام المتعلقة بالأبواق يجب أن تكون "فريضة أبدية في أجيال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«على شعبي أن ينفخوا في هذه الأبواق إلى الأبد، لأتذكّرهم»، أو: «على بني هارون، الكهنة، أن يذكّروني بعهدي مع إسرائيل إلى الأبد، ولا ينفخ في أبواقي إلا الكهنة»، أو: «هذه وصيتي، وعلى شعبي أن يحفظوها».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لموسى إنه عندما يدخل بنو إسرائيل أرضهم ويسكنون فيها، وإذا هاجمهم عدو، فعليهم أن ينفخوا في الأبواق حتى يذكرهم يهوه ويخلّصهم.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«يجب أن يتذكّرني الشعب. أنا يهوه الذي يخلّصهم»، أو: «إذا لم يتذكّرني شعبي عندما يهاجمهم العدو، فكيف يخلصون؟»، أو: «عندما أجلب عدوًا على شعبي بسبب عصيانهم، سأتذكّرهم وأرحمهم عندما يتذكّرونني. وسيستخدمون هذه الأبواق عندما يتذكّرونني».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يهوه إن عليهم أن يكملوا النفخ في الأبواق أيضًا في أرضهم. وقد أمرهم أن ينفخوا في الأبواق في أيام الاحتفال، مثل الأعياد السنوية، وبدايات الشهور، وأثناء تقديم المحرقات وذبائح السلامة.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«نحن سريعو النسيان. في أوقات الخير والوفرة قد ننسى يهوه. وقد أعطانا هذه الأبواق لكي تُبقينا ذاكرين له»، أو: «سنفرح بيهوه إلى الأبد، لقد خلّصنا وسيأخذنا إلى أرضنا ويعطينا إياها»، أو: «يهوه يسمع شعبه وصوت أبواقه».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10: 1- 10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يتكلّم</w:t>
      </w:r>
      <w:r>
        <w:rPr>
          <w:b/>
          <w:rtl/>
          <w:cs/>
          <w:lang w:val="ar_AE" w:bidi="ar_AE"/>
        </w:rPr>
        <w:t xml:space="preserve"> يهوه</w:t>
      </w:r>
      <w:r>
        <w:rPr>
          <w:rtl/>
          <w:cs/>
          <w:lang w:val="ar_AE" w:bidi="ar_AE"/>
        </w:rPr>
        <w:t xml:space="preserve"> مع موسى ويقول له أن يصنع بوقين من الفضة. يهوه هو الاسم الشخصي للرب. استخدموا الاسم نفسه الذي استخدمتموه في المقاطع السابقة لترجمة الاسم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وفي نهاية هذا المقطع، يعرّف يهوه نفسه بأنه إله </w:t>
      </w:r>
      <w:r>
        <w:rPr>
          <w:rtl/>
          <w:cs/>
          <w:lang w:val="ar_AE" w:bidi="ar_AE"/>
        </w:rPr>
        <w:t>بني إسرائيل</w:t>
      </w:r>
      <w:r>
        <w:rPr>
          <w:rtl/>
          <w:cs/>
          <w:lang w:val="ar_AE" w:bidi="ar_AE"/>
        </w:rPr>
        <w:t xml:space="preserve">. وفي هذا الجزء، تُستخدَم الكلمة العامة للتعبير عن </w:t>
      </w:r>
      <w:r>
        <w:rPr>
          <w:rtl/>
          <w:cs/>
          <w:lang w:val="ar_AE" w:bidi="ar_AE"/>
        </w:rPr>
        <w:t>الله</w:t>
      </w:r>
      <w:r>
        <w:rPr>
          <w:rtl/>
          <w:cs/>
          <w:lang w:val="ar_AE" w:bidi="ar_AE"/>
        </w:rPr>
        <w:t>. استخدموا الكلمة العامة نفسها لله التي استخدمتموها في المقاطع السابقة عندما ترجمتم عبارات مثل: «أنا الرب إلهكم».</w:t>
      </w:r>
    </w:p>
    <w:p>
      <w:pPr>
        <w:bidi/>
      </w:pPr>
      <w:r>
        <w:rPr>
          <w:rtl/>
          <w:cs/>
          <w:lang w:val="ar_AE" w:bidi="ar_AE"/>
        </w:rPr>
      </w:r>
      <w:r>
        <w:rPr>
          <w:rtl/>
          <w:cs/>
          <w:lang w:val="ar_AE" w:bidi="ar_AE"/>
        </w:rPr>
        <w:t>يقول يهوه لموسى أن يصنع بوقي الفضة من فضة مطروقة (مسحولة).</w:t>
      </w:r>
    </w:p>
    <w:p>
      <w:pPr>
        <w:bidi/>
      </w:pPr>
      <w:r>
        <w:rPr>
          <w:rtl/>
          <w:cs/>
          <w:lang w:val="ar_AE" w:bidi="ar_AE"/>
        </w:rPr>
      </w:r>
      <w:r>
        <w:rPr>
          <w:rtl/>
          <w:cs/>
          <w:lang w:val="ar_AE" w:bidi="ar_AE"/>
        </w:rPr>
        <w:t xml:space="preserve">توقفوا هنا وناقشوا كمجموعة الكلمة أو العبارة التي ستستخدمونها لوصف </w:t>
      </w:r>
      <w:r>
        <w:rPr>
          <w:b/>
          <w:rtl/>
          <w:cs/>
          <w:lang w:val="ar_AE" w:bidi="ar_AE"/>
        </w:rPr>
        <w:t>الأبواق</w:t>
      </w:r>
      <w:r>
        <w:rPr>
          <w:rtl/>
          <w:cs/>
          <w:lang w:val="ar_AE" w:bidi="ar_AE"/>
        </w:rPr>
        <w:t xml:space="preserve"> التي سحلها الناس من الفضة.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يقول يهوه لموسى أن يستخدم الأبواق لدعوة الجماعة، أو للاجتماع الرسمي لبني إسرائيل، حتى يجتمعوا معًا عند مدخل </w:t>
      </w:r>
      <w:r>
        <w:rPr>
          <w:b/>
          <w:rtl/>
          <w:cs/>
          <w:lang w:val="ar_AE" w:bidi="ar_AE"/>
        </w:rPr>
        <w:t>خيمة الاجتماع</w:t>
      </w:r>
      <w:r>
        <w:rPr>
          <w:rtl/>
          <w:cs/>
          <w:lang w:val="ar_AE" w:bidi="ar_AE"/>
        </w:rPr>
        <w:t xml:space="preserve">. وخيمة الاجتماع هو اسم آخر </w:t>
      </w:r>
      <w:r>
        <w:rPr>
          <w:b/>
          <w:rtl/>
          <w:cs/>
          <w:lang w:val="ar_AE" w:bidi="ar_AE"/>
        </w:rPr>
        <w:t>للمسكن</w:t>
      </w:r>
      <w:r>
        <w:rPr>
          <w:rtl/>
          <w:cs/>
          <w:lang w:val="ar_AE" w:bidi="ar_AE"/>
        </w:rPr>
        <w:t xml:space="preserve">. وتُسمّى أيضًا خيمة الاجتماع لأن هذا هو المكان الذي كان يلتقي فيه يهوه بموسى وبشعب إسرائيل. استخدموا الكلمة أو العبارة نفسها التي استخدمتموها في المقاطع السابقة لترجمة «الجماعة» و«خيمة الاجتماع»، وانظروا «قاموس الكلمات الرئيسية» لمزيد من المعلومات عن </w:t>
      </w:r>
      <w:r>
        <w:rPr>
          <w:rtl/>
          <w:cs/>
          <w:lang w:val="ar_AE" w:bidi="ar_AE"/>
        </w:rPr>
        <w:t>المسكن</w:t>
      </w:r>
      <w:r>
        <w:rPr>
          <w:rtl/>
          <w:cs/>
          <w:lang w:val="ar_AE" w:bidi="ar_AE"/>
        </w:rPr>
        <w:t>.</w:t>
      </w:r>
    </w:p>
    <w:p>
      <w:pPr>
        <w:bidi/>
      </w:pPr>
      <w:r>
        <w:rPr>
          <w:rtl/>
          <w:cs/>
          <w:lang w:val="ar_AE" w:bidi="ar_AE"/>
        </w:rPr>
      </w:r>
      <w:r>
        <w:rPr>
          <w:rtl/>
          <w:cs/>
          <w:lang w:val="ar_AE" w:bidi="ar_AE"/>
        </w:rPr>
        <w:t xml:space="preserve">يقول يهوه لموسى أن ينفخ في بوق واحد فقط عندما يريد موسى أن يجتمع </w:t>
      </w:r>
      <w:r>
        <w:rPr>
          <w:b/>
          <w:rtl/>
          <w:cs/>
          <w:lang w:val="ar_AE" w:bidi="ar_AE"/>
        </w:rPr>
        <w:t>الرؤساء</w:t>
      </w:r>
      <w:r>
        <w:rPr>
          <w:rtl/>
          <w:cs/>
          <w:lang w:val="ar_AE" w:bidi="ar_AE"/>
        </w:rPr>
        <w:t xml:space="preserve">، أو قادة شعب إسرائيل، عند مدخل خيمة الاجتماع. كان شعب إسرائيل مقسّمًا إلى </w:t>
      </w:r>
      <w:r>
        <w:rPr>
          <w:b/>
          <w:rtl/>
          <w:cs/>
          <w:lang w:val="ar_AE" w:bidi="ar_AE"/>
        </w:rPr>
        <w:t>فرق</w:t>
      </w:r>
      <w:r>
        <w:rPr>
          <w:rtl/>
          <w:cs/>
          <w:lang w:val="ar_AE" w:bidi="ar_AE"/>
        </w:rPr>
        <w:t xml:space="preserve"> من آلاف الرجال القادرين على القتال عند الحاجة، وكان لكل فرقة قائد أو رئيس. استخدموا الكلمة نفسها التي استخدمتموها في المقاطع السابقة لترجمة الرؤساء أو القادة، وكذلك فرق المقاتلين (ألوف).</w:t>
      </w:r>
    </w:p>
    <w:p>
      <w:pPr>
        <w:bidi/>
      </w:pPr>
      <w:r>
        <w:rPr>
          <w:rtl/>
          <w:cs/>
          <w:lang w:val="ar_AE" w:bidi="ar_AE"/>
        </w:rPr>
      </w:r>
      <w:r>
        <w:rPr>
          <w:rtl/>
          <w:cs/>
          <w:lang w:val="ar_AE" w:bidi="ar_AE"/>
        </w:rPr>
        <w:t xml:space="preserve">يقول يهوه لموسى أن يُبوّق بنفخة </w:t>
      </w:r>
      <w:r>
        <w:rPr>
          <w:b/>
          <w:rtl/>
          <w:cs/>
          <w:lang w:val="ar_AE" w:bidi="ar_AE"/>
        </w:rPr>
        <w:t>هتاف</w:t>
      </w:r>
      <w:r>
        <w:rPr>
          <w:rtl/>
          <w:cs/>
          <w:lang w:val="ar_AE" w:bidi="ar_AE"/>
        </w:rPr>
        <w:t xml:space="preserve"> واحدة ليشير إلى الشعب أن يبدأوا الارتحال. وتشير كلمة «هتافًا» إلى نوع الصوت الذي كانت الأبواق تصدره. وربما كان هذا الصوت نفخة قوية أو سلسلة من النفخات المتتابعة.</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«هتافًا»</w:t>
      </w:r>
      <w:r>
        <w:rPr>
          <w:rtl/>
          <w:cs/>
          <w:lang w:val="ar_AE" w:bidi="ar_AE"/>
        </w:rPr>
        <w:t>. استخدموا نفس الكلمة أو العبارة في كل أجزاء هذا المقطع. أوقفوا سماع هذا التسجيل الصوتي هنا.</w:t>
      </w:r>
    </w:p>
    <w:p>
      <w:pPr>
        <w:bidi/>
      </w:pPr>
      <w:r>
        <w:rPr>
          <w:rtl/>
          <w:cs/>
          <w:lang w:val="ar_AE" w:bidi="ar_AE"/>
        </w:rPr>
      </w:r>
      <w:r>
        <w:rPr>
          <w:rtl/>
          <w:cs/>
          <w:lang w:val="ar_AE" w:bidi="ar_AE"/>
        </w:rPr>
        <w:t xml:space="preserve">يقول يهوه لموسى إن الأبواق ستكون قاعدة و </w:t>
      </w:r>
      <w:r>
        <w:rPr>
          <w:b/>
          <w:rtl/>
          <w:cs/>
          <w:lang w:val="ar_AE" w:bidi="ar_AE"/>
        </w:rPr>
        <w:t xml:space="preserve">فريضة </w:t>
      </w:r>
      <w:r>
        <w:rPr>
          <w:rtl/>
          <w:cs/>
          <w:lang w:val="ar_AE" w:bidi="ar_AE"/>
        </w:rPr>
        <w:t>أبدية في أجيالهم. والفريضة الأبدية هي قاعدة أو شريعة ينبغي حفظها إلى الأبد، من جيل إلى جيل. استخدموا الكلمات نفسها التي استخدمتموها في المقاطع السابقة لترجمة «فريضة» و</w:t>
      </w:r>
      <w:r>
        <w:rPr>
          <w:b/>
          <w:rtl/>
          <w:cs/>
          <w:lang w:val="ar_AE" w:bidi="ar_AE"/>
        </w:rPr>
        <w:t>«أجيال»</w:t>
      </w:r>
      <w:r>
        <w:rPr>
          <w:rtl/>
          <w:cs/>
          <w:lang w:val="ar_AE" w:bidi="ar_AE"/>
        </w:rPr>
        <w:t xml:space="preserve">. ولمزيد من المعلومات عن </w:t>
      </w:r>
      <w:r>
        <w:rPr>
          <w:b/>
          <w:rtl/>
          <w:cs/>
          <w:lang w:val="ar_AE" w:bidi="ar_AE"/>
        </w:rPr>
        <w:t>«فريضة»</w:t>
      </w:r>
      <w:r>
        <w:rPr>
          <w:rtl/>
          <w:cs/>
          <w:lang w:val="ar_AE" w:bidi="ar_AE"/>
        </w:rPr>
        <w:t xml:space="preserve"> و</w:t>
      </w:r>
      <w:r>
        <w:rPr>
          <w:rtl/>
          <w:cs/>
          <w:lang w:val="ar_AE" w:bidi="ar_AE"/>
        </w:rPr>
        <w:t>«أجيال»</w:t>
      </w:r>
      <w:r>
        <w:rPr>
          <w:rtl/>
          <w:cs/>
          <w:lang w:val="ar_AE" w:bidi="ar_AE"/>
        </w:rPr>
        <w:t>، ارجعوا إلى «قاموس الكلمات الرئيسية».</w:t>
      </w:r>
    </w:p>
    <w:p>
      <w:pPr>
        <w:bidi/>
      </w:pPr>
      <w:r>
        <w:rPr>
          <w:rtl/>
          <w:cs/>
          <w:lang w:val="ar_AE" w:bidi="ar_AE"/>
        </w:rPr>
      </w:r>
      <w:r>
        <w:rPr>
          <w:rtl/>
          <w:cs/>
          <w:lang w:val="ar_AE" w:bidi="ar_AE"/>
        </w:rPr>
        <w:t xml:space="preserve">يقول يهوه لموسى أن ينفخوا في الأبواق في أعيادهم، وفي اليوم الأول من شهورهم، ومع </w:t>
      </w:r>
      <w:r>
        <w:rPr>
          <w:b/>
          <w:rtl/>
          <w:cs/>
          <w:lang w:val="ar_AE" w:bidi="ar_AE"/>
        </w:rPr>
        <w:t>محرقاتهم</w:t>
      </w:r>
      <w:r>
        <w:rPr>
          <w:rtl/>
          <w:cs/>
          <w:lang w:val="ar_AE" w:bidi="ar_AE"/>
        </w:rPr>
        <w:t xml:space="preserve"> </w:t>
      </w:r>
      <w:r>
        <w:rPr>
          <w:b/>
          <w:rtl/>
          <w:cs/>
          <w:lang w:val="ar_AE" w:bidi="ar_AE"/>
        </w:rPr>
        <w:t>وذبائح</w:t>
      </w:r>
      <w:r>
        <w:rPr>
          <w:rtl/>
          <w:cs/>
          <w:lang w:val="ar_AE" w:bidi="ar_AE"/>
        </w:rPr>
        <w:t xml:space="preserve"> </w:t>
      </w:r>
      <w:r>
        <w:rPr>
          <w:b/>
          <w:rtl/>
          <w:cs/>
          <w:lang w:val="ar_AE" w:bidi="ar_AE"/>
        </w:rPr>
        <w:t xml:space="preserve"> السلامة أو الشركة</w:t>
      </w:r>
      <w:r>
        <w:rPr>
          <w:rtl/>
          <w:cs/>
          <w:lang w:val="ar_AE" w:bidi="ar_AE"/>
        </w:rPr>
        <w:t>. والأعياد هي احتفالات خاصة أمر يهوه شعب إسرائيل أن يحتفلوا بها على مدار السنة. وقد أبرز يهوه نوعين من القرابين: ذبيحة المحرقة وذبيحة السلامة أو الشركة.</w:t>
      </w:r>
    </w:p>
    <w:p>
      <w:pPr>
        <w:bidi/>
      </w:pPr>
      <w:r>
        <w:rPr>
          <w:rtl/>
          <w:cs/>
          <w:lang w:val="ar_AE" w:bidi="ar_AE"/>
        </w:rPr>
      </w:r>
      <w:r>
        <w:rPr>
          <w:rtl/>
          <w:cs/>
          <w:lang w:val="ar_AE" w:bidi="ar_AE"/>
        </w:rPr>
        <w:t xml:space="preserve">عندما يقدّم شخص محرقة لله، فإنه يذبح حيوانًا ويحرق هذا الحيوان بالكامل على مذبح. وتُسمّى ذبيحة السلامة أيضًا ذبيحة الشركة، لأنها كانت تُقدَّم لتأسيس علاقة جيدة مع يهوه أو للحفاظ عليها. استخدموا العبارات نفسها التي استخدمتموها في المقاطع السابقة لترجمة الكلمات «الذبائح»، و«ذبيحة المحرقة»، و«ذبيحة السلامة أو الشركة». ولمزيد من المعلومات عن </w:t>
      </w:r>
      <w:r>
        <w:rPr>
          <w:rtl/>
          <w:cs/>
          <w:lang w:val="ar_AE" w:bidi="ar_AE"/>
        </w:rPr>
        <w:t>«الذبائح»</w:t>
      </w:r>
      <w:r>
        <w:rPr>
          <w:rtl/>
          <w:cs/>
          <w:lang w:val="ar_AE" w:bidi="ar_AE"/>
        </w:rPr>
        <w:t>، و</w:t>
      </w:r>
      <w:r>
        <w:rPr>
          <w:rtl/>
          <w:cs/>
          <w:lang w:val="ar_AE" w:bidi="ar_AE"/>
        </w:rPr>
        <w:t>«ذبيحة المحرقة»</w:t>
      </w:r>
      <w:r>
        <w:rPr>
          <w:rtl/>
          <w:cs/>
          <w:lang w:val="ar_AE" w:bidi="ar_AE"/>
        </w:rPr>
        <w:t>، و</w:t>
      </w:r>
      <w:r>
        <w:rPr>
          <w:b/>
          <w:rtl/>
          <w:cs/>
          <w:lang w:val="ar_AE" w:bidi="ar_AE"/>
        </w:rPr>
        <w:t>«ذبيحة السلامة أو الشركة»</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10:11–36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10: 11- 36 واحفظوه في قلوبكم.</w:t>
      </w:r>
    </w:p>
    <w:p>
      <w:pPr>
        <w:bidi/>
      </w:pPr>
      <w:r>
        <w:rPr>
          <w:rtl/>
          <w:cs/>
          <w:lang w:val="ar_AE" w:bidi="ar_AE"/>
        </w:rPr>
      </w:r>
      <w:r>
        <w:rPr>
          <w:rtl/>
          <w:cs/>
          <w:lang w:val="ar_AE" w:bidi="ar_AE"/>
        </w:rPr>
        <w:t>استمعوا إلى نسخة صوتية من سفر العدد 10: 11- 36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10: 11- 36 بإحدى الترجمات الأسهل فهمًا.</w:t>
      </w:r>
    </w:p>
    <w:p>
      <w:pPr>
        <w:bidi/>
      </w:pPr>
      <w:r>
        <w:rPr>
          <w:rtl/>
          <w:cs/>
          <w:lang w:val="ar_AE" w:bidi="ar_AE"/>
        </w:rPr>
      </w:r>
      <w:r>
        <w:rPr>
          <w:rtl/>
          <w:cs/>
          <w:lang w:val="ar_AE" w:bidi="ar_AE"/>
        </w:rPr>
        <w:t>في هذا المقطع، يبدأ بنو إسرائيل الارتحال من البرية عند جبل سيناء نحو الأرض التي وعد يهوه أن يعطيها لهم. في مقاطع سابقة، أعطى يهوه موسى وهارون تعليمات عن كيفية تنظيم محلّة بني إسرائيل، وكيفية نقلها من مكان إلى آخر. وهذه هي المرة الأولى التي سينقل فيها بنو إسرائيل محلّتهم ومعهم المسكن وكل الأمتعة المُقَدَّسة، لذلك كان من المهم أن يتبع كل واحد من بني إسرائيل أوامر يهوه.</w:t>
      </w:r>
    </w:p>
    <w:p>
      <w:pPr>
        <w:bidi/>
      </w:pPr>
      <w:r>
        <w:rPr>
          <w:rtl/>
          <w:cs/>
          <w:lang w:val="ar_AE" w:bidi="ar_AE"/>
        </w:rPr>
      </w:r>
      <w:r>
        <w:rPr>
          <w:rtl/>
          <w:cs/>
          <w:lang w:val="ar_AE" w:bidi="ar_AE"/>
        </w:rPr>
        <w:t>يبدأ المقطع بملخّص، أو نظرة عامة، للجزء التالي من سفر العدد. بدأ بنو إسرائيل الارتحال من قرب جبل سيناء في اليوم العشرين من الشهر الثاني، في السنة الثانية بعد خروجهم من مصر. وعندما كان بنو إسرائيل يخيمون، أو يقيمون في مكان واحد، كان حضور يهوه يحلّ في المسكن، وكان يهوه يذكّر بني إسرائيل بحضوره من خلال وجود سحابة فوق المسكن. ويسمّي موسى المسكن «مسكن الشهادة»، وهذا تذكير بأن لوحي الحجر، اللذين كُتبت عليهما كلمات يهوه أو شهادته، موجودان في المسكن.</w:t>
      </w:r>
    </w:p>
    <w:p>
      <w:pPr>
        <w:bidi/>
      </w:pPr>
      <w:r>
        <w:rPr>
          <w:rtl/>
          <w:cs/>
          <w:lang w:val="ar_AE" w:bidi="ar_AE"/>
        </w:rPr>
      </w:r>
      <w:r>
        <w:rPr>
          <w:rtl/>
          <w:cs/>
          <w:lang w:val="ar_AE" w:bidi="ar_AE"/>
        </w:rPr>
        <w:t>وقد تتذكرون أن يهوه قاد شعبه بعمود سحاب عندما خرجوا من مصر، وبالطريقة نفسها، كان يقود بني إسرائيل بأن يجعل السحابة التي فوق المسكن ترتفع عندما يريد أن يحرك المحلّة من مكانها. وهذه هي بداية رحلة بني إسرائيل إلى الأرض التي وعد يهوه أن يعطيها لهم. والجزء الأول من الرحلة كان التحرك من البرية المجاورة لجبل سيناء إلى برية فاران. لقد كان يهوه يجعل السحابة تحلّ عندما يريد من بني إسرائيل أن يقيموا في مكان جديد. وقد أقام بنو إسرائيل محلّاتهم في عدة أماكن في الطريق إلى برية فاران. استغرقت هذه المرحلة الأولى من رحلتهم ثلاثة أيام، وهكذا كان بنو إسرائيل يرتحلون على مراحل. ويحدّد موسى مكان المحلّة في فاران على أنه نهاية الجزء الأول من الرحلة، إذ يخبرنا أن يهوه جعل السحابة تحلّ في هذا المكان.</w:t>
      </w:r>
    </w:p>
    <w:p>
      <w:pPr>
        <w:bidi/>
      </w:pPr>
      <w:r>
        <w:rPr>
          <w:rtl/>
          <w:cs/>
          <w:lang w:val="ar_AE" w:bidi="ar_AE"/>
        </w:rPr>
      </w:r>
      <w:r>
        <w:rPr>
          <w:rtl/>
          <w:cs/>
          <w:lang w:val="ar_AE" w:bidi="ar_AE"/>
        </w:rPr>
        <w:t xml:space="preserve">توقفوا هنا كمجموعة وانظروا إلى خريطة الأرض من </w:t>
      </w:r>
      <w:r>
        <w:rPr>
          <w:b/>
          <w:rtl/>
          <w:cs/>
          <w:lang w:val="ar_AE" w:bidi="ar_AE"/>
        </w:rPr>
        <w:t>جبل سيناء إلى برية فاران</w:t>
      </w:r>
      <w:r>
        <w:rPr>
          <w:rtl/>
          <w:cs/>
          <w:lang w:val="ar_AE" w:bidi="ar_AE"/>
        </w:rPr>
        <w:t>. أوقفوا سماع هذا التسجيل الصوتي هنا.</w:t>
      </w:r>
    </w:p>
    <w:p>
      <w:pPr>
        <w:bidi/>
      </w:pPr>
      <w:r>
        <w:rPr>
          <w:rtl/>
          <w:cs/>
          <w:lang w:val="ar_AE" w:bidi="ar_AE"/>
        </w:rPr>
      </w:r>
      <w:r>
        <w:rPr>
          <w:rtl/>
          <w:cs/>
          <w:lang w:val="ar_AE" w:bidi="ar_AE"/>
        </w:rPr>
        <w:t>ثم يذكر موسى المجموعات بحسب الأسباط، ويخبرنا بالترتيب الذي كانت كل أسباط إسرائيل ترتحل به في كل مرة ينقلون فيها محلّتهم، وقد تتذكرون هذا من مقطع سابق. لقد كان بنو إسرائيل يستخدمون هذا الترتيب في كل مرة ينتقلون فيها من محلّة إلى محلّة جديدة. وأنتم تذكرون، من مقطع سابق، أن يهوه قال لموسى وهارون أسماء الرجال الذين سيقودون كل سبط، وهؤلاء الرؤساء الآن هم من يقودون كل سبط أثناء الارتحال. يقود سبط يهوذا المجموعة الأولى من الأسباط التي ترتحل، ويحمل الجنود من سبط يهوذا راية أو علمًا. وكان لكل سبط من الأسباط، يهوذا ويساكر وزبولون، مجموعة من الجند. وكانت فرق الأسباط الثلاثة ترتحل معًا كمجموعة واحدة.</w:t>
      </w:r>
    </w:p>
    <w:p>
      <w:pPr>
        <w:bidi/>
      </w:pPr>
      <w:r>
        <w:rPr>
          <w:rtl/>
          <w:cs/>
          <w:lang w:val="ar_AE" w:bidi="ar_AE"/>
        </w:rPr>
      </w:r>
      <w:r>
        <w:rPr>
          <w:rtl/>
          <w:cs/>
          <w:lang w:val="ar_AE" w:bidi="ar_AE"/>
        </w:rPr>
        <w:t>توقفوا هنا وناقشوا هذا السؤال كمجموعة: في مجتمعكم أو شعبكم، ما العلامات أو الرموز المختلفة التي تستخدمها العائلات لتُعبّر عن أي جماعة أو سبط تنتمي لها؟ وكيف يُظهر الناس هذه الرموز؟ أوقفوا سماع هذا التسجيل الصوتي هنا.</w:t>
      </w:r>
    </w:p>
    <w:p>
      <w:pPr>
        <w:bidi/>
      </w:pPr>
      <w:r>
        <w:rPr>
          <w:rtl/>
          <w:cs/>
          <w:lang w:val="ar_AE" w:bidi="ar_AE"/>
        </w:rPr>
      </w:r>
      <w:r>
        <w:rPr>
          <w:rtl/>
          <w:cs/>
          <w:lang w:val="ar_AE" w:bidi="ar_AE"/>
        </w:rPr>
        <w:t>يفكّك اللاويون الجرشونيون والمراريون المسكن وهيكل الدار ويحزمونهما أثناء خروج المجموعة الأولى من الأسباط. ثم يخرج بعد ذلك الجرشونيون والمراريون، المسؤولون عن نقل المسكن وهيكل الدار. وتتذكرون أنهم يستخدمون الثور والعجلات لنقل الأمتعة الثقيلة. وبهذه الطريقة، سيكون لدى الجرشونيين والمراريين وقت كافٍ لإقامة المسكن والدار قبل وصول الأمتعة المُقَدَّسة.</w:t>
      </w:r>
    </w:p>
    <w:p>
      <w:pPr>
        <w:bidi/>
      </w:pPr>
      <w:r>
        <w:rPr>
          <w:rtl/>
          <w:cs/>
          <w:lang w:val="ar_AE" w:bidi="ar_AE"/>
        </w:rPr>
      </w:r>
      <w:r>
        <w:rPr>
          <w:rtl/>
          <w:cs/>
          <w:lang w:val="ar_AE" w:bidi="ar_AE"/>
        </w:rPr>
        <w:t xml:space="preserve">توقفوا هنا وانظروا إلى صورة </w:t>
      </w:r>
      <w:r>
        <w:rPr>
          <w:rtl/>
          <w:cs/>
          <w:lang w:val="ar_AE" w:bidi="ar_AE"/>
        </w:rPr>
        <w:t>ثورين مربوطين بنير مع عجلة</w:t>
      </w:r>
      <w:r>
        <w:rPr>
          <w:rtl/>
          <w:cs/>
          <w:lang w:val="ar_AE" w:bidi="ar_AE"/>
        </w:rPr>
        <w:t>، إذا لزم الأمر. أوقفوا سماع هذا التسجيل الصوتي هنا.</w:t>
      </w:r>
    </w:p>
    <w:p>
      <w:pPr>
        <w:bidi/>
      </w:pPr>
      <w:r>
        <w:rPr>
          <w:rtl/>
          <w:cs/>
          <w:lang w:val="ar_AE" w:bidi="ar_AE"/>
        </w:rPr>
      </w:r>
      <w:r>
        <w:rPr>
          <w:rtl/>
          <w:cs/>
          <w:lang w:val="ar_AE" w:bidi="ar_AE"/>
        </w:rPr>
        <w:t>ثم ترتحل مجموعة ثانية من الأسباط معًا، وفي هذه المجموعة، يحمل الجنود من سبط رأوبين رايتهم أو علمهم، ويرتحلون مع سبطي شمعون وجاد. ولا نعرف ما إذا كانت المجموعة التي يقودها سبط رأوبين ترتحل بجانب الجرشونيين والمراريين أم خلفهم.</w:t>
      </w:r>
    </w:p>
    <w:p>
      <w:pPr>
        <w:bidi/>
      </w:pPr>
      <w:r>
        <w:rPr>
          <w:rtl/>
          <w:cs/>
          <w:lang w:val="ar_AE" w:bidi="ar_AE"/>
        </w:rPr>
      </w:r>
      <w:r>
        <w:rPr>
          <w:rtl/>
          <w:cs/>
          <w:lang w:val="ar_AE" w:bidi="ar_AE"/>
        </w:rPr>
        <w:t>كان القهاتيون مسؤولين عن حمل الأمتعة المُقَدَّسة من المسكن، ومذبح النحاس من الدار. وأنتم تتذكرون أنهم كانوا يحملون هذه الأمتعة باليد باستخدام عصيّ وإطارات للحمل، ويقوم الكهنة بتغليف الأمتعة المُقَدَّسة من أجل حماية القهاتيين أثناء حملهم لها. ويذكّرنا المقطع أن هيكل المسكن سيصل إلى المحلّة الجديدة ويُركَّب هناك قبل وصول الأمتعة المُقَدَّسة. وكانت فرقة الجنود التي من سبط أفرايم تحمل رايتها أو علمها، وترتحل وسط مجموعة مع الجنود من سبطي منسّى وبنيامين. ولا نعرف إن كانت المجموعة التي يقودها سبط أفرايم ترتحل بجانب اللاويين القهاتيين أم خلفهم.</w:t>
      </w:r>
    </w:p>
    <w:p>
      <w:pPr>
        <w:bidi/>
      </w:pPr>
      <w:r>
        <w:rPr>
          <w:rtl/>
          <w:cs/>
          <w:lang w:val="ar_AE" w:bidi="ar_AE"/>
        </w:rPr>
      </w:r>
      <w:r>
        <w:rPr>
          <w:rtl/>
          <w:cs/>
          <w:lang w:val="ar_AE" w:bidi="ar_AE"/>
        </w:rPr>
        <w:t xml:space="preserve">توقفوا هنا كمجموعة وانظروا إلى صورة </w:t>
      </w:r>
      <w:r>
        <w:rPr>
          <w:b/>
          <w:rtl/>
          <w:cs/>
          <w:lang w:val="ar_AE" w:bidi="ar_AE"/>
        </w:rPr>
        <w:t>الإطار الحامل</w:t>
      </w:r>
      <w:r>
        <w:rPr>
          <w:rtl/>
          <w:cs/>
          <w:lang w:val="ar_AE" w:bidi="ar_AE"/>
        </w:rPr>
        <w:t xml:space="preserve"> للتابوت. أوقفوا سماع هذا التسجيل الصوتي هنا.</w:t>
      </w:r>
    </w:p>
    <w:p>
      <w:pPr>
        <w:bidi/>
      </w:pPr>
      <w:r>
        <w:rPr>
          <w:rtl/>
          <w:cs/>
          <w:lang w:val="ar_AE" w:bidi="ar_AE"/>
        </w:rPr>
      </w:r>
      <w:r>
        <w:rPr>
          <w:rtl/>
          <w:cs/>
          <w:lang w:val="ar_AE" w:bidi="ar_AE"/>
        </w:rPr>
        <w:t>تحمل مجموعة الجنود من سبط دان رايتهم، وترتحل في مجموعة مع سبطي أشير ونفتالي. وتشكّل هذه الأسباط الثلاثة الأخيرة من بني إسرائيل مؤخرة الجنود الذين يحمون آخر جماعة بني إسرائيل المرتحلين.</w:t>
      </w:r>
    </w:p>
    <w:p>
      <w:pPr>
        <w:bidi/>
      </w:pPr>
      <w:r>
        <w:rPr>
          <w:rtl/>
          <w:cs/>
          <w:lang w:val="ar_AE" w:bidi="ar_AE"/>
        </w:rPr>
      </w:r>
      <w:r>
        <w:rPr>
          <w:rtl/>
          <w:cs/>
          <w:lang w:val="ar_AE" w:bidi="ar_AE"/>
        </w:rPr>
        <w:t>توقفوا هنا وناقشوا هذا السؤال كمجموعة: إذا كنتم تسافرون كمجموعة، ربما كعائلة أو مع عدد أكبر من الناس، كيف ترتّبون الأشخاص لتوفير الحماية للأشياء أو الأشخاص ذوي القيمة؟ أوقفوا سماع هذا التسجيل الصوتي هنا.</w:t>
      </w:r>
    </w:p>
    <w:p>
      <w:pPr>
        <w:bidi/>
      </w:pPr>
      <w:r>
        <w:rPr>
          <w:rtl/>
          <w:cs/>
          <w:lang w:val="ar_AE" w:bidi="ar_AE"/>
        </w:rPr>
      </w:r>
      <w:r>
        <w:rPr>
          <w:rtl/>
          <w:cs/>
          <w:lang w:val="ar_AE" w:bidi="ar_AE"/>
        </w:rPr>
        <w:t>ونحن لا نعرف أين كان النساء والأطفال وكبار السن من بني إسرائيل يسيرون في أثناء الارتحال، لكن من المرجّح أن النساء والأطفال وكبار السن من بني إسرائيل كانوا يرتحلون مع أسباطهم، وهذا كان يوفّر الحماية للشعب.</w:t>
      </w:r>
    </w:p>
    <w:p>
      <w:pPr>
        <w:bidi/>
      </w:pPr>
      <w:r>
        <w:rPr>
          <w:rtl/>
          <w:cs/>
          <w:lang w:val="ar_AE" w:bidi="ar_AE"/>
        </w:rPr>
      </w:r>
      <w:r>
        <w:rPr>
          <w:rtl/>
          <w:cs/>
          <w:lang w:val="ar_AE" w:bidi="ar_AE"/>
        </w:rPr>
        <w:t>والآن يخبرنا موسى عن حوار دار بينه وبين حوباب في الوقت الذي كان فيه بنو إسرائيل يستعدون لمغادرة البرية المجاورة لجبل سيناء. ومن المرجّح أن حوباب هو أخو زوجة موسى وابن رعوئيل من مديان، وفي بعض المواضع في الكتاب المقدس، يُدعى رعوئيل يثرون. لذلك، فحوباب على الأرجح هو صهر موسى، أي أخو زوجته. ربما جاء حُوباب ليقيم مع بني إسرائيل عندما جاء أبوه رعوئيل. وعلى أي حال، كان حوباب مع بني إسرائيل عند جبل سيناء، وكان موسى يريد من حوباب أن يذهب مع بني إسرائيل. وكان موسى سيشارك حُوبَاب في الخيرات التي وعد بها يهوه لبني إسرائيل. لكن حُوبَاب لا يريد أن يذهب مع بني إسرائيل. لقد أراد حوباب أن يرجع إلى الأرض التي جاء منها ليكون مع بقية عائلته. ونحن لا نعرف متى جاء حوباب إلى موسى وبني إسرائيل، ولا نعرف أي أفراد من عائلة حوباب كانوا معه. يطلب موسى مرة أخرى من حوباب أن يذهب معهم، وفي هذه المرة، يُظهر موسى مشاعر قوية عندما يطلب من حُوباب أن يذهب معهم. وهذا يُبيّن لنا أن موسى كان يريد حقًا من حُوبَاب أن يرتحل معهم. كان موسى يريد من حُوبَاب أن يشارك معرفته الخاصة بالبرية وفهمه لها مع بني إسرائيل. ولا نعرف ماذا قال حُوبَاب ردًا على طلب موسى الثاني، لكننا نعرف من سفر آخر في الكتاب المقدس أن عائلة حُوبَاب عاشت مع بني إسرائيل لاحقًا.</w:t>
      </w:r>
    </w:p>
    <w:p>
      <w:pPr>
        <w:bidi/>
      </w:pPr>
      <w:r>
        <w:rPr>
          <w:rtl/>
          <w:cs/>
          <w:lang w:val="ar_AE" w:bidi="ar_AE"/>
        </w:rPr>
      </w:r>
      <w:r>
        <w:rPr>
          <w:rtl/>
          <w:cs/>
          <w:lang w:val="ar_AE" w:bidi="ar_AE"/>
        </w:rPr>
        <w:t>توقفوا هنا وناقشوا هذا السؤال كمجموعة: من في مجتمعكم لديه معرفة جيدة جدًا بالسفر لمسافات طويلة من المكان الذي يعيش فيه مجتمعكم؟ وما المعرفة الخاصة التي يمكنه أن يشاركها لتجعل الرحلة أسهل أو أكثر أمانًا؟ أوقفوا سماع هذا التسجيل الصوتي هنا.</w:t>
      </w:r>
    </w:p>
    <w:p>
      <w:pPr>
        <w:bidi/>
      </w:pPr>
      <w:r>
        <w:rPr>
          <w:rtl/>
          <w:cs/>
          <w:lang w:val="ar_AE" w:bidi="ar_AE"/>
        </w:rPr>
      </w:r>
      <w:r>
        <w:rPr>
          <w:rtl/>
          <w:cs/>
          <w:lang w:val="ar_AE" w:bidi="ar_AE"/>
        </w:rPr>
        <w:t xml:space="preserve">توقفوا هنا كمجموعة وانظروا إلى خريطة </w:t>
      </w:r>
      <w:r>
        <w:rPr>
          <w:b/>
          <w:rtl/>
          <w:cs/>
          <w:lang w:val="ar_AE" w:bidi="ar_AE"/>
        </w:rPr>
        <w:t>الأرض من جبل سيناء إلى برية فاران</w:t>
      </w:r>
      <w:r>
        <w:rPr>
          <w:rtl/>
          <w:cs/>
          <w:lang w:val="ar_AE" w:bidi="ar_AE"/>
        </w:rPr>
        <w:t>. أشيروا إلى مديان، وبرية سيناء، وبرية فاران، وكنعان. أوقفوا سماع هذا التسجيل الصوتي هنا.</w:t>
      </w:r>
    </w:p>
    <w:p>
      <w:pPr>
        <w:bidi/>
      </w:pPr>
      <w:r>
        <w:rPr>
          <w:rtl/>
          <w:cs/>
          <w:lang w:val="ar_AE" w:bidi="ar_AE"/>
        </w:rPr>
      </w:r>
      <w:r>
        <w:rPr>
          <w:rtl/>
          <w:cs/>
          <w:lang w:val="ar_AE" w:bidi="ar_AE"/>
        </w:rPr>
        <w:t>يعود موسى إلى الحديث عن الوقت الذي ترك فيه بنو إسرائيل البرية القريبة من جبل سيناء وارتحلوا لمدة ثلاثة أيام. ونحن نتعلم هنا أن بعض القهاتيين كانوا يحملون تابوت العهد أمام بني إسرائيل كل يوم. وفي كل يوم، كان يهوه يستخدم السحابة ليوضح لبني إسرائيل متى يتوقفون، ويحرّك يهوه السحابة فوق بني إسرائيل أثناء ارتحال بني إسرائيل. ونحن لا نعرف ما إذا كان يهوه يجعل السحابة تغطي كل جماعة بني إسرائيل، أم أنها تستقر فوق تابوت العهد فقط.</w:t>
      </w:r>
    </w:p>
    <w:p>
      <w:pPr>
        <w:bidi/>
      </w:pPr>
      <w:r>
        <w:rPr>
          <w:rtl/>
          <w:cs/>
          <w:lang w:val="ar_AE" w:bidi="ar_AE"/>
        </w:rPr>
      </w:r>
      <w:r>
        <w:rPr>
          <w:rtl/>
          <w:cs/>
          <w:lang w:val="ar_AE" w:bidi="ar_AE"/>
        </w:rPr>
        <w:t xml:space="preserve">توقفوا هنا كمجموعة وانظروا إلى رسم تخطيطي </w:t>
      </w:r>
      <w:r>
        <w:rPr>
          <w:b/>
          <w:rtl/>
          <w:cs/>
          <w:lang w:val="ar_AE" w:bidi="ar_AE"/>
        </w:rPr>
        <w:t>لترتيب مجموعات بني إسرائيل المختلفة أثناء ارتحالهم من محلة إلى أخرى</w:t>
      </w:r>
      <w:r>
        <w:rPr>
          <w:rtl/>
          <w:cs/>
          <w:lang w:val="ar_AE" w:bidi="ar_AE"/>
        </w:rPr>
        <w:t>. أوقفوا سماع هذا التسجيل الصوتي هنا.</w:t>
      </w:r>
    </w:p>
    <w:p>
      <w:pPr>
        <w:bidi/>
      </w:pPr>
      <w:r>
        <w:rPr>
          <w:rtl/>
          <w:cs/>
          <w:lang w:val="ar_AE" w:bidi="ar_AE"/>
        </w:rPr>
      </w:r>
      <w:r>
        <w:rPr>
          <w:rtl/>
          <w:cs/>
          <w:lang w:val="ar_AE" w:bidi="ar_AE"/>
        </w:rPr>
        <w:t>لقد كان موسى يدعو يهوه في كل مرة يبدأ فيها بنو إسرائيل في حمل تابوت العهد والارتحال من محلّة إلى أخرى. يرى موسى يهوه يرفع السحابة، ويرى في ذلك رمزًا لصعود يهوه إلى السماء فوق بني إسرائيل وأمامهم. ولان موسى يعرف أن يهوه قوي، لذلك يستخدم هذه الكلمات ليحتفل بما يفعله يهوه لبني إسرائيل في أثناء ارتحالهم ويعلنه. إن موسى، بكلماته هذه، لا يأمر يهوه أن يرجع إلى بني إسرائيل، بل يدعوه أن يُعيد حضوره إلى بني إسرائيل ويبقى معهم. ويتحدث موسى عن ربوات ألوف من بني إسرائيل. ويستخدم موسى هذه اللغة كاحتفال رمزي بالعدد الكبير من الناس الذين يحميهم يهوه، وليس كعدد حرفي.</w:t>
      </w:r>
    </w:p>
    <w:p>
      <w:pPr>
        <w:bidi/>
      </w:pPr>
      <w:r>
        <w:rPr>
          <w:rtl/>
          <w:cs/>
          <w:lang w:val="ar_AE" w:bidi="ar_AE"/>
        </w:rPr>
      </w:r>
      <w:r>
        <w:rPr>
          <w:rtl/>
          <w:cs/>
          <w:lang w:val="ar_AE" w:bidi="ar_AE"/>
        </w:rPr>
        <w:t>توقفوا هنا وناقشوا هذا السؤال كمجموعة: ما الكلمات أو العبارات أو الأغاني أو القصص الخاصة التي تقولونها، إن وُجدت، عندما تتركون مكانًا للذهاب في رحلة أو تصلون إلى بيت جديد؟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10: 11- 36 إحدى الترجمات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يقدّم المقطع نظرة عامة على الجزء الأول من الرحلة التي قام بها بنو إسرائيل من برية سيناء إلى برية فاران.</w:t>
      </w:r>
    </w:p>
    <w:p>
      <w:pPr>
        <w:bidi/>
      </w:pPr>
      <w:r>
        <w:rPr>
          <w:rtl/>
          <w:cs/>
          <w:lang w:val="ar_AE" w:bidi="ar_AE"/>
        </w:rPr>
      </w:r>
      <w:r>
        <w:rPr>
          <w:b/>
          <w:rtl/>
          <w:cs/>
          <w:lang w:val="ar_AE" w:bidi="ar_AE"/>
        </w:rPr>
        <w:t>في المشهد الثاني:</w:t>
      </w:r>
      <w:r>
        <w:rPr>
          <w:rtl/>
          <w:cs/>
          <w:lang w:val="ar_AE" w:bidi="ar_AE"/>
        </w:rPr>
        <w:t xml:space="preserve"> يبدأ بنو إسرائيل في الارتحال بالترتيب الذي أعطاه يهوه لموسى.</w:t>
      </w:r>
    </w:p>
    <w:p>
      <w:pPr>
        <w:bidi/>
      </w:pPr>
      <w:r>
        <w:rPr>
          <w:rtl/>
          <w:cs/>
          <w:lang w:val="ar_AE" w:bidi="ar_AE"/>
        </w:rPr>
      </w:r>
      <w:r>
        <w:rPr>
          <w:b/>
          <w:rtl/>
          <w:cs/>
          <w:lang w:val="ar_AE" w:bidi="ar_AE"/>
        </w:rPr>
        <w:t>في المشهد الثالث:</w:t>
      </w:r>
      <w:r>
        <w:rPr>
          <w:rtl/>
          <w:cs/>
          <w:lang w:val="ar_AE" w:bidi="ar_AE"/>
        </w:rPr>
        <w:t xml:space="preserve"> يطلب موسى من حوباب، ابن حمي موسى، أن يرتحل مع بني إسرائيل، وأن يشارك في الخيرات التي سيعطيها يهوه لإسرائيل.</w:t>
      </w:r>
    </w:p>
    <w:p>
      <w:pPr>
        <w:bidi/>
      </w:pPr>
      <w:r>
        <w:rPr>
          <w:rtl/>
          <w:cs/>
          <w:lang w:val="ar_AE" w:bidi="ar_AE"/>
        </w:rPr>
      </w:r>
      <w:r>
        <w:rPr>
          <w:b/>
          <w:rtl/>
          <w:cs/>
          <w:lang w:val="ar_AE" w:bidi="ar_AE"/>
        </w:rPr>
        <w:t>في المشهد الرابع:</w:t>
      </w:r>
      <w:r>
        <w:rPr>
          <w:rtl/>
          <w:cs/>
          <w:lang w:val="ar_AE" w:bidi="ar_AE"/>
        </w:rPr>
        <w:t xml:space="preserve"> يترك بنو إسرائيل البرية المجاورة لجبل سيناء ويرتحلون لمدة ثلاثة أيام. ويحمل بعض القهاتيين تابوت العهد في مقدمة بني إسرائيل، وسحابة حضور يهوه تكون فوقهم كل يوم.</w:t>
      </w:r>
    </w:p>
    <w:p>
      <w:pPr>
        <w:bidi/>
      </w:pPr>
      <w:r>
        <w:rPr>
          <w:rtl/>
          <w:cs/>
          <w:lang w:val="ar_AE" w:bidi="ar_AE"/>
        </w:rPr>
      </w:r>
      <w:r>
        <w:rPr>
          <w:b/>
          <w:rtl/>
          <w:cs/>
          <w:lang w:val="ar_AE" w:bidi="ar_AE"/>
        </w:rPr>
        <w:t>في المشهد الخامس:</w:t>
      </w:r>
      <w:r>
        <w:rPr>
          <w:rtl/>
          <w:cs/>
          <w:lang w:val="ar_AE" w:bidi="ar_AE"/>
        </w:rPr>
        <w:t xml:space="preserve"> نعرف الكلمات التي كان موسى ينادي بها يهوه في كل مرة يرفع فيها القهاتيون تابوت العهد ويبدأون في الارتحال، وفي كل مرة يُنزل فيها القهاتيون تابوت العهد في المكان الجديد لإقامة المحلّة.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سحابة حضور يهوه</w:t>
      </w:r>
    </w:p>
    <w:p>
      <w:pPr>
        <w:pStyle w:val="ListBullet"/>
        <w:bidi/>
        <w:spacing w:line="240" w:lineRule="auto"/>
        <w:ind w:left="720"/>
      </w:pPr>
      <w:r>
        <w:rPr>
          <w:rtl/>
          <w:cs/>
          <w:lang w:val="ar_AE" w:bidi="ar_AE"/>
        </w:rPr>
      </w:r>
      <w:r>
        <w:rPr>
          <w:rtl/>
          <w:cs/>
          <w:lang w:val="ar_AE" w:bidi="ar_AE"/>
        </w:rPr>
        <w:t>الجنود من يهوذا ويساكر وزبولون</w:t>
      </w:r>
    </w:p>
    <w:p>
      <w:pPr>
        <w:pStyle w:val="ListBullet"/>
        <w:bidi/>
        <w:spacing w:line="240" w:lineRule="auto"/>
        <w:ind w:left="720"/>
      </w:pPr>
      <w:r>
        <w:rPr>
          <w:rtl/>
          <w:cs/>
          <w:lang w:val="ar_AE" w:bidi="ar_AE"/>
        </w:rPr>
      </w:r>
      <w:r>
        <w:rPr>
          <w:rtl/>
          <w:cs/>
          <w:lang w:val="ar_AE" w:bidi="ar_AE"/>
        </w:rPr>
        <w:t>اللاويون الجرشونيون والمراريون</w:t>
      </w:r>
    </w:p>
    <w:p>
      <w:pPr>
        <w:pStyle w:val="ListBullet"/>
        <w:bidi/>
        <w:spacing w:line="240" w:lineRule="auto"/>
        <w:ind w:left="720"/>
      </w:pPr>
      <w:r>
        <w:rPr>
          <w:rtl/>
          <w:cs/>
          <w:lang w:val="ar_AE" w:bidi="ar_AE"/>
        </w:rPr>
      </w:r>
      <w:r>
        <w:rPr>
          <w:rtl/>
          <w:cs/>
          <w:lang w:val="ar_AE" w:bidi="ar_AE"/>
        </w:rPr>
        <w:t>الجنود من رأوبين وشمعون وجاد</w:t>
      </w:r>
    </w:p>
    <w:p>
      <w:pPr>
        <w:pStyle w:val="ListBullet"/>
        <w:bidi/>
        <w:spacing w:line="240" w:lineRule="auto"/>
        <w:ind w:left="720"/>
      </w:pPr>
      <w:r>
        <w:rPr>
          <w:rtl/>
          <w:cs/>
          <w:lang w:val="ar_AE" w:bidi="ar_AE"/>
        </w:rPr>
      </w:r>
      <w:r>
        <w:rPr>
          <w:rtl/>
          <w:cs/>
          <w:lang w:val="ar_AE" w:bidi="ar_AE"/>
        </w:rPr>
        <w:t>اللاويون القهاتيون</w:t>
      </w:r>
    </w:p>
    <w:p>
      <w:pPr>
        <w:pStyle w:val="ListBullet"/>
        <w:bidi/>
        <w:spacing w:line="240" w:lineRule="auto"/>
        <w:ind w:left="720"/>
      </w:pPr>
      <w:r>
        <w:rPr>
          <w:rtl/>
          <w:cs/>
          <w:lang w:val="ar_AE" w:bidi="ar_AE"/>
        </w:rPr>
      </w:r>
      <w:r>
        <w:rPr>
          <w:rtl/>
          <w:cs/>
          <w:lang w:val="ar_AE" w:bidi="ar_AE"/>
        </w:rPr>
        <w:t>الجنود من أفرايم ومنسَّى وبنيامين</w:t>
      </w:r>
    </w:p>
    <w:p>
      <w:pPr>
        <w:pStyle w:val="ListBullet"/>
        <w:bidi/>
        <w:spacing w:line="240" w:lineRule="auto"/>
        <w:ind w:left="720"/>
      </w:pPr>
      <w:r>
        <w:rPr>
          <w:rtl/>
          <w:cs/>
          <w:lang w:val="ar_AE" w:bidi="ar_AE"/>
        </w:rPr>
      </w:r>
      <w:r>
        <w:rPr>
          <w:rtl/>
          <w:cs/>
          <w:lang w:val="ar_AE" w:bidi="ar_AE"/>
        </w:rPr>
        <w:t>الجنود من دان وأشير ونفتالي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حُوبَاب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 ترتبط المشاهد الواردة في هذا المقطع ببعضها البعض في الزمن، ولا تحدث واحدة تلو الأخرى.</w:t>
      </w:r>
    </w:p>
    <w:p>
      <w:pPr>
        <w:bidi/>
      </w:pPr>
      <w:r>
        <w:rPr>
          <w:rtl/>
          <w:cs/>
          <w:lang w:val="ar_AE" w:bidi="ar_AE"/>
        </w:rPr>
      </w:r>
      <w:r>
        <w:rPr>
          <w:rtl/>
          <w:cs/>
          <w:lang w:val="ar_AE" w:bidi="ar_AE"/>
        </w:rPr>
        <w:t>في اللغة الأصلية، يبدأ المقطع بكلمة يستخدمها الكاتب للإشارة إلى قسمٍ جديد في السفر. وهذا يميّز بداية رحلة بني إسرائيل إلى الأرض التي وعد يهوه أن يعطيها لبني إسرائيل. ويقدّم المقطع نظرة عامة على الجزء الأول من الرحلة لكي يهيّئ المشهد للتفاصيل التي ستأتي بعد ذلك. هذه هي المرة الأولى التي يرتحل فيها بنو إسرائيل مع المسكن بحسب أمر يهوه، تمامًا كما قال يهوه لموسى أن يفعل. وسيرتحل بنو إسرائيل، أو ينتقلون من المكان الذي خيّموا فيه إلى مكان آخر جديد، مرات كثيرة. ويخبرنا هذا المقطع أن بني إسرائيل أطاعوا يهوه في أثناء ارتحالهم بترتيب خاص.</w:t>
      </w:r>
    </w:p>
    <w:p>
      <w:pPr>
        <w:bidi/>
      </w:pPr>
      <w:r>
        <w:rPr>
          <w:rtl/>
          <w:cs/>
          <w:lang w:val="ar_AE" w:bidi="ar_AE"/>
        </w:rPr>
      </w:r>
      <w:r>
        <w:rPr>
          <w:rtl/>
          <w:cs/>
          <w:lang w:val="ar_AE" w:bidi="ar_AE"/>
        </w:rPr>
        <w:t>يرتحل بنو إسرائيل في مجموعات بحسب الأسباط. ولكل مجموعة يرفع سبط واحد رايته أو علمه الخاص بالسبط.</w:t>
      </w:r>
    </w:p>
    <w:p>
      <w:pPr>
        <w:bidi/>
      </w:pPr>
      <w:r>
        <w:rPr>
          <w:rtl/>
          <w:cs/>
          <w:lang w:val="ar_AE" w:bidi="ar_AE"/>
        </w:rPr>
      </w:r>
      <w:r>
        <w:rPr>
          <w:rtl/>
          <w:cs/>
          <w:lang w:val="ar_AE" w:bidi="ar_AE"/>
        </w:rPr>
        <w:t>ولا يخبرنا المقطع إلا عن الجنود وقائدهم من كل سبط. فالجنود من أسباط يهوذا ويساكر وزبولون هم أول من يتركون كل خيامهم، ويرفع سبط يهوذا رايته.</w:t>
      </w:r>
    </w:p>
    <w:p>
      <w:pPr>
        <w:bidi/>
      </w:pPr>
      <w:r>
        <w:rPr>
          <w:rtl/>
          <w:cs/>
          <w:lang w:val="ar_AE" w:bidi="ar_AE"/>
        </w:rPr>
      </w:r>
      <w:r>
        <w:rPr>
          <w:rtl/>
          <w:cs/>
          <w:lang w:val="ar_AE" w:bidi="ar_AE"/>
        </w:rPr>
        <w:t>وبعد أن تترك المجموعة الأولى من الجنود المحلّة، يفكّك اللاويون الجرشونيون والمراريون المسكن ويحزمونه استعدادًا للترحال. ثم يرتحل الجرشونيون والمراريون حاملين هيكل المسكن. ويرتحل الجنود من أسباط رأوبين وشمعون وجاد مع الجرشونيين والمراريين أو خلفهم، ويرفع سِبط رأوبين رايته.</w:t>
      </w:r>
    </w:p>
    <w:p>
      <w:pPr>
        <w:bidi/>
      </w:pPr>
      <w:r>
        <w:rPr>
          <w:rtl/>
          <w:cs/>
          <w:lang w:val="ar_AE" w:bidi="ar_AE"/>
        </w:rPr>
      </w:r>
      <w:r>
        <w:rPr>
          <w:rtl/>
          <w:cs/>
          <w:lang w:val="ar_AE" w:bidi="ar_AE"/>
        </w:rPr>
        <w:t>ويرتحل القهاتيون بعد المجموعة الثانية من الجنود وبعد الجرشونيين والمراريين. ويرتحل الجرشونيون والمراريون بأجزاء هيكل المسكن أمام القهاتيين الذين يحملون الأمتعة المُقَدَّسة، حتى يقيموا هيكل المسكن في المحلّة الجديدة. وهكذا يكون المسكن جاهزًا لاستقبال الأمتعة المُقَدَّسة عندما يصل القهاتيون إلى المحلّة الجديدة. ثم يرتحل الجنود من أسباط أفرايم ومنسّى وبنيامين مع القهاتيين أو خلفهم، ويرفع سِبطُ أفرايم رايته.</w:t>
      </w:r>
    </w:p>
    <w:p>
      <w:pPr>
        <w:bidi/>
      </w:pPr>
      <w:r>
        <w:rPr>
          <w:rtl/>
          <w:cs/>
          <w:lang w:val="ar_AE" w:bidi="ar_AE"/>
        </w:rPr>
      </w:r>
      <w:r>
        <w:rPr>
          <w:rtl/>
          <w:cs/>
          <w:lang w:val="ar_AE" w:bidi="ar_AE"/>
        </w:rPr>
        <w:t>والجنود من أسباط دان وأشير ونفتالي هم آخر من يتركون كل المحلّة. ويرفع سِبط دان رايته. وتسير هذه المجموعة في مؤخرة جميع بقية بني إسرائيل.</w:t>
      </w:r>
    </w:p>
    <w:p>
      <w:pPr>
        <w:bidi/>
      </w:pPr>
      <w:r>
        <w:rPr>
          <w:rtl/>
          <w:cs/>
          <w:lang w:val="ar_AE" w:bidi="ar_AE"/>
        </w:rPr>
      </w:r>
      <w:r>
        <w:rPr>
          <w:rtl/>
          <w:cs/>
          <w:lang w:val="ar_AE" w:bidi="ar_AE"/>
        </w:rPr>
        <w:t>توقفوا هنا ونفِّذوا هذا النشاط كمجموعة: ارسموا على الأرض مجموعات بني إسرائيل المختلفة بحسب ترتيب ارتحالهم. احرصوا على إدراج مجموعات اللاويين بجانب الأسباط الأخرى. وقد ترغبون في استخدام رموز مختلفة لتمييز الأسباط المختلفة أو عشائر اللاويين. أوقفوا سماع هذا التسجيل الصوتي هنا.</w:t>
      </w:r>
    </w:p>
    <w:p>
      <w:pPr>
        <w:bidi/>
      </w:pPr>
      <w:r>
        <w:rPr>
          <w:rtl/>
          <w:cs/>
          <w:lang w:val="ar_AE" w:bidi="ar_AE"/>
        </w:rPr>
      </w:r>
      <w:r>
        <w:rPr>
          <w:rtl/>
          <w:cs/>
          <w:lang w:val="ar_AE" w:bidi="ar_AE"/>
        </w:rPr>
        <w:t>الجزء التالي من المقطع هو حوار بين موسى وحوباب. ولا نعرف متى تحدّث موسى وحوباب معًا، لكن من المرجّح أن ذلك كان قبل أن يترك بنو إسرائيل جبل سيناء. يطلب موسى مرتين من حوباب أن يرتحل معهم. وفي المرة الثانية، يحاول موسى بجهد أكبر أن يقنع حوباب أن يذهب معهم. ويتوسل موسى إلى حوباب أو يلحّ عليه في طلبه أن يأتي معهم.</w:t>
      </w:r>
    </w:p>
    <w:p>
      <w:pPr>
        <w:bidi/>
      </w:pPr>
      <w:r>
        <w:rPr>
          <w:rtl/>
          <w:cs/>
          <w:lang w:val="ar_AE" w:bidi="ar_AE"/>
        </w:rPr>
      </w:r>
      <w:r>
        <w:rPr>
          <w:rtl/>
          <w:cs/>
          <w:lang w:val="ar_AE" w:bidi="ar_AE"/>
        </w:rPr>
        <w:t>توقفوا هنا وناقشوا هذا السؤال كمجموعة: كيف ستترجمون هذا الجزء بحيث يكون واضحًا أن الحوار بين موسى وحوباب كان قبل أن يترك بنو إسرائيل جبل سيناء؟ أوقفوا سماع هذا التسجيل الصوتي هنا.</w:t>
      </w:r>
    </w:p>
    <w:p>
      <w:pPr>
        <w:bidi/>
      </w:pPr>
      <w:r>
        <w:rPr>
          <w:rtl/>
          <w:cs/>
          <w:lang w:val="ar_AE" w:bidi="ar_AE"/>
        </w:rPr>
      </w:r>
      <w:r>
        <w:rPr>
          <w:rtl/>
          <w:cs/>
          <w:lang w:val="ar_AE" w:bidi="ar_AE"/>
        </w:rPr>
        <w:t>بعد أن يروي المقطع كيف ارتحل بنو إسرائيل بالترتيب الذي أعطاه يهوه لهم، وبعد أن يقدم حوار موسى مع حوباب، يبدأ المقطع في وصف كيف ارتحل بنو إسرائيل إلى برية فاران. تستمر الرحلة ثلاثة أيام من جبل سيناء إلى برية فاران. ويحمل بعض القهاتيين تابوت العهد أمام بني إسرائيل في كل يوم من أيام الرحلة الثلاثة. ولا يحمل القهاتيون تابوت العهد مسافة ثلاثة أيام سفر أمام بقية بني إسرائيل ثم ينتظرون حتى يلحق بهم بنو إسرائيل، بل يرتحل بنو إسرائيل معًا، ويكون تابوت العهد في مقدمة الشعب. في هذا المشهد، يقود يهوه بني إسرائيل كل يوم ليجدوا مكانًا للراحة، ويُظهر يهوه حضوره مع بني إسرائيل كسحابة فوقهم.</w:t>
      </w:r>
    </w:p>
    <w:p>
      <w:pPr>
        <w:bidi/>
      </w:pPr>
      <w:r>
        <w:rPr>
          <w:rtl/>
          <w:cs/>
          <w:lang w:val="ar_AE" w:bidi="ar_AE"/>
        </w:rPr>
      </w:r>
      <w:r>
        <w:rPr>
          <w:rtl/>
          <w:cs/>
          <w:lang w:val="ar_AE" w:bidi="ar_AE"/>
        </w:rPr>
        <w:t>في المشهد الأخير، لدينا كلمات موسى التي كان يقولها في كل مرة يرفع فيها القهاتيون تابوت العهد ويبدأون الارتحال في مقدمة بني إسرائيل. ولدينا أيضًا كلمات موسى التي كان يقولها في كل مرة يُنزلون فيها القهاتيون التابوت في المحلّة الجديدة. لا يقود التابوت بني إسرائيل، بل يهوه هو الذي يقود بني إسرائيل برفع سحابته وإنزالها فوق تابوت العهد.</w:t>
      </w:r>
    </w:p>
    <w:p>
      <w:pPr>
        <w:bidi/>
      </w:pPr>
      <w:r>
        <w:rPr>
          <w:rtl/>
          <w:cs/>
          <w:lang w:val="ar_AE" w:bidi="ar_AE"/>
        </w:rPr>
      </w:r>
      <w:r>
        <w:rPr>
          <w:rtl/>
          <w:cs/>
          <w:lang w:val="ar_AE" w:bidi="ar_AE"/>
        </w:rPr>
        <w:t>توقفوا هنا وناقشوا هذا السؤال كمجموعة: كيف تتحدثون عن أعداد كبيرة من الناس يصعب عدّها؟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10: 11–36 بإحدى الترجمات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سحابة حضور يهوه</w:t>
      </w:r>
    </w:p>
    <w:p>
      <w:pPr>
        <w:pStyle w:val="ListBullet"/>
        <w:bidi/>
        <w:spacing w:line="240" w:lineRule="auto"/>
        <w:ind w:left="720"/>
      </w:pPr>
      <w:r>
        <w:rPr>
          <w:rtl/>
          <w:cs/>
          <w:lang w:val="ar_AE" w:bidi="ar_AE"/>
        </w:rPr>
      </w:r>
      <w:r>
        <w:rPr>
          <w:rtl/>
          <w:cs/>
          <w:lang w:val="ar_AE" w:bidi="ar_AE"/>
        </w:rPr>
        <w:t>الجنود من يهوذا ويساكر وزبولون</w:t>
      </w:r>
    </w:p>
    <w:p>
      <w:pPr>
        <w:pStyle w:val="ListBullet"/>
        <w:bidi/>
        <w:spacing w:line="240" w:lineRule="auto"/>
        <w:ind w:left="720"/>
      </w:pPr>
      <w:r>
        <w:rPr>
          <w:rtl/>
          <w:cs/>
          <w:lang w:val="ar_AE" w:bidi="ar_AE"/>
        </w:rPr>
      </w:r>
      <w:r>
        <w:rPr>
          <w:rtl/>
          <w:cs/>
          <w:lang w:val="ar_AE" w:bidi="ar_AE"/>
        </w:rPr>
        <w:t>اللاويون الجرشونيون والمراريون</w:t>
      </w:r>
    </w:p>
    <w:p>
      <w:pPr>
        <w:pStyle w:val="ListBullet"/>
        <w:bidi/>
        <w:spacing w:line="240" w:lineRule="auto"/>
        <w:ind w:left="720"/>
      </w:pPr>
      <w:r>
        <w:rPr>
          <w:rtl/>
          <w:cs/>
          <w:lang w:val="ar_AE" w:bidi="ar_AE"/>
        </w:rPr>
      </w:r>
      <w:r>
        <w:rPr>
          <w:rtl/>
          <w:cs/>
          <w:lang w:val="ar_AE" w:bidi="ar_AE"/>
        </w:rPr>
        <w:t>الجنود من رأوبين وشمعون وجاد</w:t>
      </w:r>
    </w:p>
    <w:p>
      <w:pPr>
        <w:pStyle w:val="ListBullet"/>
        <w:bidi/>
        <w:spacing w:line="240" w:lineRule="auto"/>
        <w:ind w:left="720"/>
      </w:pPr>
      <w:r>
        <w:rPr>
          <w:rtl/>
          <w:cs/>
          <w:lang w:val="ar_AE" w:bidi="ar_AE"/>
        </w:rPr>
      </w:r>
      <w:r>
        <w:rPr>
          <w:rtl/>
          <w:cs/>
          <w:lang w:val="ar_AE" w:bidi="ar_AE"/>
        </w:rPr>
        <w:t>اللاويون القهاتيون</w:t>
      </w:r>
    </w:p>
    <w:p>
      <w:pPr>
        <w:pStyle w:val="ListBullet"/>
        <w:bidi/>
        <w:spacing w:line="240" w:lineRule="auto"/>
        <w:ind w:left="720"/>
      </w:pPr>
      <w:r>
        <w:rPr>
          <w:rtl/>
          <w:cs/>
          <w:lang w:val="ar_AE" w:bidi="ar_AE"/>
        </w:rPr>
      </w:r>
      <w:r>
        <w:rPr>
          <w:rtl/>
          <w:cs/>
          <w:lang w:val="ar_AE" w:bidi="ar_AE"/>
        </w:rPr>
        <w:t>الجنود من أفرايم ومنسَّى وبنيامين</w:t>
      </w:r>
    </w:p>
    <w:p>
      <w:pPr>
        <w:pStyle w:val="ListBullet"/>
        <w:bidi/>
        <w:spacing w:line="240" w:lineRule="auto"/>
        <w:ind w:left="720"/>
      </w:pPr>
      <w:r>
        <w:rPr>
          <w:rtl/>
          <w:cs/>
          <w:lang w:val="ar_AE" w:bidi="ar_AE"/>
        </w:rPr>
      </w:r>
      <w:r>
        <w:rPr>
          <w:rtl/>
          <w:cs/>
          <w:lang w:val="ar_AE" w:bidi="ar_AE"/>
        </w:rPr>
        <w:t>الجنود من دان وأشير ونفتالي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حُوبَابَ</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السنة الثانية من إقامة بني إسرائيل بجانب جبل سيناء، يرفع يهوه السحابة عن المسكن إلى السماء، فيترك بنو إسرائيل برية سيناء ويرتحلون إلى برية فاران.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سحابة حضور يهوه: «بماذا تشعر؟ أو فيم تفكّر؟» قد يجيب الشخص بعبارات مثل: «انظروا! لقد حان وقت الرحيل»، أو: «اتبعوني إلى أرض الموعد».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تغادر أسباط إسرائيل المختلفة بالترتيب الذي أعطاه يهوه لموسى. فتغادر أولًا أسباط يهوذا ويساكر وزبولون.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الجنود من يهوذا ويساكر وزبولون: «بماذا تشعر؟ أو فيمَ تفكّر؟» قد يجيب الشخص بعبارات مثل: «نحن نتبع يهوه إلى أرض الموعد»، أو: «نحن متحمسون لترك جبل سيناء»، أو: «نحن فخورون بأن نقود أسباط إسرائيل في أثناء ارتحالنا».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يفكّك الجرشونيون والمراريون هيكل المسكن ويحزمونه، ثم يتبعون المجموعة الأولى من الأسباط.</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اللاويين الجرشونيين والمراريين: «بماذا تشعر؟ أو فيمَ تفكّر؟» قد يجيب الشخص بعبارات مثل: «يجب أن نكون حذرين ونحزم المسكن بأمان على العجلات»، أو: «سنرتحل بسرعة ونقيم المسكن مرة أخرى في محلّتنا الجديدة».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ترتحل أسباط رأوبين وشمعون وجاد مع الجرشونيين والمراريين.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الجنود من رأوبين وشمعون وجاد: «بماذا تشعر؟ أو فيم تفكّر؟» قد يجيب الشخص بعبارات مثل: «سنحمي الجرشونيين والمراريين»، أو: «نحن متحمسون للسفر إلى محلّتنا الجديدة».</w:t>
      </w:r>
    </w:p>
    <w:p>
      <w:pPr>
        <w:bidi/>
      </w:pPr>
      <w:r>
        <w:rPr>
          <w:rtl/>
          <w:cs/>
          <w:lang w:val="ar_AE" w:bidi="ar_AE"/>
        </w:rPr>
      </w:r>
      <w:r>
        <w:rPr>
          <w:rtl/>
          <w:cs/>
          <w:lang w:val="ar_AE" w:bidi="ar_AE"/>
        </w:rPr>
        <w:t>يحمل القهاتيون الأمتعة المُقَدَّسة من المسكن ويبدأون في الارتحال.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اللاويين القهاتيين: «بماذا تشعر؟ أو فيم تفكّر؟» قد يجيب الشخص بعبارات مثل: «من الصعب أن نسير ونحمل الأمتعة الثقيلة»، أو: «نرجو أن يكون المسكن جاهزًا لاستقبال الأمتعة المُقَدَّسة عندما نصل إلى محلّتنا الجديدة».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ترتحل أسباط أفرايم ومنسّى وبنيامين مع القهاتيين.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الجنود من أفرايم ومنسّى وبنيامين: «بماذا تشعر؟ أو فيم تفكّر؟» قد يجيب الشخص بعبارات مثل: «سنحمي القهاتيين وهم يحملون الأمتعة المُقَدَّسة»، أو: «نتساءل ما عسى أن تكون المسافة التي سنرتحلها اليوم».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تكون أسباط دان وأشير ونفتالي آخر من يترك المحلّة عند جبل سيناء، وهم يحرسون مؤخرة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الجنود من دان وأشير ونفتالي: «بماذا تشعر؟ أو فيم تفكّر؟» قد يجيب الشخص بعبارات مثل: «سنحمي شعبنا أثناء الارتحال»، أو: «السير خلف الجميع يسوده الغبار».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يتكلّم موسى مع حوباب قبل أن يترك بنو إسرائيل البرية عند جبل سيناء. يريد موسى أن يذهب حوباب مع بني إسرائيل، ويخبره إن حوباب سينال خيرات من يهوه. ولكن حوباب لا يريد أن يذهب مع بني إسرائيل، لأنه يريد أن يرجع إلى أرضه وعشيرته. فيطلب موسى من حوباب مرة ثانية أن يذهب مع بني إسرائيل، ويقول موسى لحوباب إن بني إسرائيل يحتاجون إليه ليساعدهم في الارتحال عبر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«أريد أن يشارك حوباب في الخيرات التي يعطيها يهوه»، أو: «أنا أحتاج فعلًا إلى مساعدة حوباب، لأنني لا أعرف الأراضي التي سنعبر فيها»، أو: «أنا أثق بحوباب ليرشدنا ويُرينا أماكن آمنة للمحلّة».</w:t>
      </w:r>
    </w:p>
    <w:p>
      <w:pPr>
        <w:pStyle w:val="ListBullet"/>
        <w:bidi/>
        <w:spacing w:line="240" w:lineRule="auto"/>
        <w:ind w:left="720"/>
      </w:pPr>
      <w:r>
        <w:rPr>
          <w:rtl/>
          <w:cs/>
          <w:lang w:val="ar_AE" w:bidi="ar_AE"/>
        </w:rPr>
      </w:r>
      <w:r>
        <w:rPr>
          <w:rtl/>
          <w:cs/>
          <w:lang w:val="ar_AE" w:bidi="ar_AE"/>
        </w:rPr>
        <w:t>اسألوا الشخص الذي يؤدي دور حُوباب: "بماذا تشعر أو تفكِّر؟" قد يجيب الشخص بعبارات مثل: «أريد أن أرجع إلى أرضي وعشيرتي»، أو: «إلى متى يريدني موسى أن أرتحل مع شعبه؟»، أو: «قد أشارك في الخيرات التي وعد يهوه بها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يرتحل بنو إسرائيل لمدة ثلاثة أيام من برية جبل سيناء. ويحمل القهاتيون تابوت العهد أمام بني إسرائيل، وتكون سحابة حضور يهوه فوق بني إسرائيل عندما يبدأون الارتحال.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سحابة حضور يهوه: «بماذا تشعر؟ أو فيم تفكّر؟» قد يجيب الشخص بعبارات مثل: «سأرشد شعبي وأحميهم أثناء ارتحالهم».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يتكلّم موسى مع يهوه في كل مرة يرفع فيها القهاتيون التابوت للارتحال. وينادي موسى يهوه أن يتقدّم أمام بني إسرائيل ويجعل أعداءهم يهربون. وعندما يضع القهاتيون التابوت في المحلّة الجديدة، يطلب موسى من يهوه أن يرجع إلى جموع شعب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«أنا أسبّح يهوه لأنني أعرف أن يهوه قوي وسيحمينا»، أو: «لن يأمن أي عدو أمام يهوه»، أو: «نحتاج إلى يهوه ليحمينا وليبقى معنا».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10: 11–36 بإحدى الترجمات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ارتفعت السحابة من فوق </w:t>
      </w:r>
      <w:r>
        <w:rPr>
          <w:b/>
          <w:rtl/>
          <w:cs/>
          <w:lang w:val="ar_AE" w:bidi="ar_AE"/>
        </w:rPr>
        <w:t>مسكن</w:t>
      </w:r>
      <w:r>
        <w:rPr>
          <w:rtl/>
          <w:cs/>
          <w:lang w:val="ar_AE" w:bidi="ar_AE"/>
        </w:rPr>
        <w:t xml:space="preserve"> </w:t>
      </w:r>
      <w:r>
        <w:rPr>
          <w:b/>
          <w:rtl/>
          <w:cs/>
          <w:lang w:val="ar_AE" w:bidi="ar_AE"/>
        </w:rPr>
        <w:t>الشهادة</w:t>
      </w:r>
      <w:r>
        <w:rPr>
          <w:rtl/>
          <w:cs/>
          <w:lang w:val="ar_AE" w:bidi="ar_AE"/>
        </w:rPr>
        <w:t xml:space="preserve">. استخدموا الكلمة أو العبارة نفسها التي استُخدمت سابقًا لترجمة «ارتفعت» و«مسكن الشهادة». وإذا لزم الأمر، ارجعوا إلى كلمتي </w:t>
      </w:r>
      <w:r>
        <w:rPr>
          <w:rtl/>
          <w:cs/>
          <w:lang w:val="ar_AE" w:bidi="ar_AE"/>
        </w:rPr>
        <w:t>«المسكن»</w:t>
      </w:r>
      <w:r>
        <w:rPr>
          <w:rtl/>
          <w:cs/>
          <w:lang w:val="ar_AE" w:bidi="ar_AE"/>
        </w:rPr>
        <w:t xml:space="preserve"> و</w:t>
      </w:r>
      <w:r>
        <w:rPr>
          <w:rtl/>
          <w:cs/>
          <w:lang w:val="ar_AE" w:bidi="ar_AE"/>
        </w:rPr>
        <w:t>«الشهادة»</w:t>
      </w:r>
      <w:r>
        <w:rPr>
          <w:rtl/>
          <w:cs/>
          <w:lang w:val="ar_AE" w:bidi="ar_AE"/>
        </w:rPr>
        <w:t xml:space="preserve"> في «قاموس الكلمات الرئيسية».</w:t>
      </w:r>
    </w:p>
    <w:p>
      <w:pPr>
        <w:bidi/>
      </w:pPr>
      <w:r>
        <w:rPr>
          <w:rtl/>
          <w:cs/>
          <w:lang w:val="ar_AE" w:bidi="ar_AE"/>
        </w:rPr>
      </w:r>
      <w:r>
        <w:rPr>
          <w:b/>
          <w:rtl/>
          <w:cs/>
          <w:lang w:val="ar_AE" w:bidi="ar_AE"/>
        </w:rPr>
        <w:t>ارتحل</w:t>
      </w:r>
      <w:r>
        <w:rPr>
          <w:rtl/>
          <w:cs/>
          <w:lang w:val="ar_AE" w:bidi="ar_AE"/>
        </w:rPr>
        <w:t xml:space="preserve"> شعب إسرائيل، أي حزموا أمتعتهم وتركوا موضع مخيّمهم حاملين كل ما معهم. استخدموا الكلمة أو العبارة نفسها التي استخدمتموها سابقًا لترجمة «ارتحلوا».</w:t>
      </w:r>
    </w:p>
    <w:p>
      <w:pPr>
        <w:bidi/>
      </w:pPr>
      <w:r>
        <w:rPr>
          <w:rtl/>
          <w:cs/>
          <w:lang w:val="ar_AE" w:bidi="ar_AE"/>
        </w:rPr>
      </w:r>
      <w:r>
        <w:rPr>
          <w:rtl/>
          <w:cs/>
          <w:lang w:val="ar_AE" w:bidi="ar_AE"/>
        </w:rPr>
        <w:t xml:space="preserve">ارتحل </w:t>
      </w:r>
      <w:r>
        <w:rPr>
          <w:rtl/>
          <w:cs/>
          <w:lang w:val="ar_AE" w:bidi="ar_AE"/>
        </w:rPr>
        <w:t>بنو إسرائيل</w:t>
      </w:r>
      <w:r>
        <w:rPr>
          <w:rtl/>
          <w:cs/>
          <w:lang w:val="ar_AE" w:bidi="ar_AE"/>
        </w:rPr>
        <w:t xml:space="preserve"> للمرة الأولى بحسب أمر </w:t>
      </w:r>
      <w:r>
        <w:rPr>
          <w:b/>
          <w:rtl/>
          <w:cs/>
          <w:lang w:val="ar_AE" w:bidi="ar_AE"/>
        </w:rPr>
        <w:t>الرب</w:t>
      </w:r>
      <w:r>
        <w:rPr>
          <w:rtl/>
          <w:cs/>
          <w:lang w:val="ar_AE" w:bidi="ar_AE"/>
        </w:rPr>
        <w:t xml:space="preserve">. ويُعدّ يهوه الاسم الشخصي لله، وفي هذا المقطع يُدعى الله باسم يهوه. احرصوا على ترجمة اسم الرب (يهوه) بالطريقة نفسها التي استخدمتموها في المقاطع السابقة، وتذكّروا أن اسم </w:t>
      </w:r>
      <w:r>
        <w:rPr>
          <w:rtl/>
          <w:cs/>
          <w:lang w:val="ar_AE" w:bidi="ar_AE"/>
        </w:rPr>
        <w:t>الرب (يهوه)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أظهرت القبائل القائدة في كل مجموعة من الأسباط </w:t>
      </w:r>
      <w:r>
        <w:rPr>
          <w:b/>
          <w:rtl/>
          <w:cs/>
          <w:lang w:val="ar_AE" w:bidi="ar_AE"/>
        </w:rPr>
        <w:t>رايتها</w:t>
      </w:r>
      <w:r>
        <w:rPr>
          <w:rtl/>
          <w:cs/>
          <w:lang w:val="ar_AE" w:bidi="ar_AE"/>
        </w:rPr>
        <w:t>، أو علمها. استخدموا الكلمة أو العبارة نفسها التي استُخدمت سابقًا لترجمة «راية».</w:t>
      </w:r>
    </w:p>
    <w:p>
      <w:pPr>
        <w:bidi/>
      </w:pPr>
      <w:r>
        <w:rPr>
          <w:rtl/>
          <w:cs/>
          <w:lang w:val="ar_AE" w:bidi="ar_AE"/>
        </w:rPr>
      </w:r>
      <w:r>
        <w:rPr>
          <w:rtl/>
          <w:cs/>
          <w:lang w:val="ar_AE" w:bidi="ar_AE"/>
        </w:rPr>
        <w:t xml:space="preserve">ارتحل أولًا </w:t>
      </w:r>
      <w:r>
        <w:rPr>
          <w:b/>
          <w:rtl/>
          <w:cs/>
          <w:lang w:val="ar_AE" w:bidi="ar_AE"/>
        </w:rPr>
        <w:t>الجند</w:t>
      </w:r>
      <w:r>
        <w:rPr>
          <w:rtl/>
          <w:cs/>
          <w:lang w:val="ar_AE" w:bidi="ar_AE"/>
        </w:rPr>
        <w:t xml:space="preserve"> المقاتلين التابعين لمحلة يهوذا. استخدموا الكلمة أو العبارة نفسها التي استُخدمت سابقًا لترجمة « الجند»</w:t>
      </w:r>
    </w:p>
    <w:p>
      <w:pPr>
        <w:bidi/>
      </w:pPr>
      <w:r>
        <w:rPr>
          <w:rtl/>
          <w:cs/>
          <w:lang w:val="ar_AE" w:bidi="ar_AE"/>
        </w:rPr>
      </w:r>
      <w:r>
        <w:rPr>
          <w:rtl/>
          <w:cs/>
          <w:lang w:val="ar_AE" w:bidi="ar_AE"/>
        </w:rPr>
        <w:t xml:space="preserve">ارتحل القهاتيون حاملين </w:t>
      </w:r>
      <w:r>
        <w:rPr>
          <w:b/>
          <w:rtl/>
          <w:cs/>
          <w:lang w:val="ar_AE" w:bidi="ar_AE"/>
        </w:rPr>
        <w:t>الْمَقْدِسَ</w:t>
      </w:r>
      <w:r>
        <w:rPr>
          <w:rtl/>
          <w:cs/>
          <w:lang w:val="ar_AE" w:bidi="ar_AE"/>
        </w:rPr>
        <w:t xml:space="preserve">، أي الأدوات الخاصة بالمسكن. وتشمل الأمتعة المُقَدَّسة وهي الحجاب الساتر، ومائدة خبز الوجوه، والمنارة، ومذبح البخور الذهبي. وكان القهاتيون يحملون أيضًا تابوت العهد، لكنهم كانوا يحملونه أمام جميع بني إسرائيل. استخدموا الكلمة أو العبارة نفسها التي استُخدمت سابقًا لترجمة «مُقَدَّس». انظروا كلمة </w:t>
      </w:r>
      <w:r>
        <w:rPr>
          <w:rtl/>
          <w:cs/>
          <w:lang w:val="ar_AE" w:bidi="ar_AE"/>
        </w:rPr>
        <w:t>مُقَدَّس</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كان سبطا دان وأشير ونفتالي </w:t>
      </w:r>
      <w:r>
        <w:rPr>
          <w:b/>
          <w:rtl/>
          <w:cs/>
          <w:lang w:val="ar_AE" w:bidi="ar_AE"/>
        </w:rPr>
        <w:t xml:space="preserve">في مؤخرةَ الجند </w:t>
      </w:r>
      <w:r>
        <w:rPr>
          <w:rtl/>
          <w:cs/>
          <w:lang w:val="ar_AE" w:bidi="ar_AE"/>
        </w:rPr>
        <w:t>لبني إسرائيل. ومؤخرة الجند هي جماعة من المقاتلين تحمي الجزء الخلفي من الجيش أو الجماعة. كما تجمع مؤخرة الجند أي أشخاص يتأخرون عن السير، وتحافظ على بقاء الجميع معًا.</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«مؤخرة الجند»</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كان حُوبَاب بْنِ رَعُوئِيل الْمِدْيَانِيِّ </w:t>
      </w:r>
      <w:r>
        <w:rPr>
          <w:b/>
          <w:rtl/>
          <w:cs/>
          <w:lang w:val="ar_AE" w:bidi="ar_AE"/>
        </w:rPr>
        <w:t>حَمِي مُوسَى</w:t>
      </w:r>
      <w:r>
        <w:rPr>
          <w:rtl/>
          <w:cs/>
          <w:lang w:val="ar_AE" w:bidi="ar_AE"/>
        </w:rPr>
        <w:t>، والحمي هو أبو زوج الإنسان أو أبو زوجته.</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حمي</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ارتحل بنو إسرائيل من</w:t>
      </w:r>
      <w:r>
        <w:rPr>
          <w:b/>
          <w:rtl/>
          <w:cs/>
          <w:lang w:val="ar_AE" w:bidi="ar_AE"/>
        </w:rPr>
        <w:t xml:space="preserve"> جَبَلِ الرَّبِّ</w:t>
      </w:r>
      <w:r>
        <w:rPr>
          <w:rtl/>
          <w:cs/>
          <w:lang w:val="ar_AE" w:bidi="ar_AE"/>
        </w:rPr>
        <w:t>، وهو جبل سيناء.</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«جَبَل الرَّبّ»</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11: 1 - 15 واحفظوا هذا المقطع في قلوبكم.</w:t>
      </w:r>
    </w:p>
    <w:p>
      <w:pPr>
        <w:bidi/>
      </w:pPr>
      <w:r>
        <w:rPr>
          <w:rtl/>
          <w:cs/>
          <w:lang w:val="ar_AE" w:bidi="ar_AE"/>
        </w:rPr>
      </w:r>
      <w:r>
        <w:rPr>
          <w:rtl/>
          <w:cs/>
          <w:lang w:val="ar_AE" w:bidi="ar_AE"/>
        </w:rPr>
        <w:t>استمعوا إلى النسخة الصوتية من سِفر العدد 11: 1 - 15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11: 1 - 15 من الترجمة التي تستسيغونها بالأكثر.</w:t>
      </w:r>
    </w:p>
    <w:p>
      <w:pPr>
        <w:bidi/>
      </w:pPr>
      <w:r>
        <w:rPr>
          <w:rtl/>
          <w:cs/>
          <w:lang w:val="ar_AE" w:bidi="ar_AE"/>
        </w:rPr>
      </w:r>
      <w:r>
        <w:rPr>
          <w:rtl/>
          <w:cs/>
          <w:lang w:val="ar_AE" w:bidi="ar_AE"/>
        </w:rPr>
        <w:t>في المقطع السابق، قاد يهوه موسى وشعب إسرائيل من برية سيناء إلى برية فاران. يقود يهوه الشعب إلى الأرض التي وعد يهوه بإعطائها لآبائهم. ربما انتقل الشعب شمالًا من جبل سيناء نحو الأرض التي وعد يهوه بإعطائها لنسل إبراهيم.</w:t>
      </w:r>
    </w:p>
    <w:p>
      <w:pPr>
        <w:bidi/>
      </w:pPr>
      <w:r>
        <w:rPr>
          <w:rtl/>
          <w:cs/>
          <w:lang w:val="ar_AE" w:bidi="ar_AE"/>
        </w:rPr>
      </w:r>
      <w:r>
        <w:rPr>
          <w:rtl/>
          <w:cs/>
          <w:lang w:val="ar_AE" w:bidi="ar_AE"/>
        </w:rPr>
        <w:t xml:space="preserve">توقفوا هنا وانظروا إلى خريطة لشبه </w:t>
      </w:r>
      <w:r>
        <w:rPr>
          <w:b/>
          <w:rtl/>
          <w:cs/>
          <w:lang w:val="ar_AE" w:bidi="ar_AE"/>
        </w:rPr>
        <w:t>جزيرة سيناء</w:t>
      </w:r>
      <w:r>
        <w:rPr>
          <w:rtl/>
          <w:cs/>
          <w:lang w:val="ar_AE" w:bidi="ar_AE"/>
        </w:rPr>
        <w:t>، بما في ذلك برية سيناء، وبرية فاران، والأرض التي وعد يهوه بنسل إبراهيم. أوقفوا سماع هذا التسجيل الصوتي هنا.</w:t>
      </w:r>
    </w:p>
    <w:p>
      <w:pPr>
        <w:bidi/>
      </w:pPr>
      <w:r>
        <w:rPr>
          <w:rtl/>
          <w:cs/>
          <w:lang w:val="ar_AE" w:bidi="ar_AE"/>
        </w:rPr>
      </w:r>
      <w:r>
        <w:rPr>
          <w:rtl/>
          <w:cs/>
          <w:lang w:val="ar_AE" w:bidi="ar_AE"/>
        </w:rPr>
        <w:t>في هذا المقطع، كان موسى وشعب إسرائيل يسيرون خلف يهوه وتابوت العهد لمدة ثلاثة أيام. يبدأ الناس في الشكوى من مدى إرهاق الرحلة. ليست هذه المرة الأولى التي يشكو فيها الناس من رحلتهم الشاقة. في مقطع سابق، عندما قاد موسى الشعب من مصر إلى سيناء، اشتكى الشعب من عدم وجود ما يكفي من الماء. اشتكى الشعب أيضًا من عدم وجود ما يكفي من الطعام. في كل مرة يتذمّر الشعب، كان موسى يصلي ويهوه يرد. وقد وفَّر يهوه الطعام والماء الذي يحتاجه الشعب.</w:t>
      </w:r>
    </w:p>
    <w:p>
      <w:pPr>
        <w:bidi/>
      </w:pPr>
      <w:r>
        <w:rPr>
          <w:rtl/>
          <w:cs/>
          <w:lang w:val="ar_AE" w:bidi="ar_AE"/>
        </w:rPr>
      </w:r>
      <w:r>
        <w:rPr>
          <w:rtl/>
          <w:cs/>
          <w:lang w:val="ar_AE" w:bidi="ar_AE"/>
        </w:rPr>
        <w:t>لكن الآن، يشعر شعب إسرائيل باستياء لا يوجد سبب محدد واضح للشكوى، لكنهم مستاءون من الرحلة الصعبة. يتذمَّر جميع شعب إسرائيل بمرارة من مشاقهم. يشكو الناس من صعوبة السفر عبر البرية. يتذمَّر كل منهم إلى أخيه. لا مباشرة إلى يهوه.</w:t>
      </w:r>
    </w:p>
    <w:p>
      <w:pPr>
        <w:bidi/>
      </w:pPr>
      <w:r>
        <w:rPr>
          <w:rtl/>
          <w:cs/>
          <w:lang w:val="ar_AE" w:bidi="ar_AE"/>
        </w:rPr>
      </w:r>
      <w:r>
        <w:rPr>
          <w:rtl/>
          <w:cs/>
          <w:lang w:val="ar_AE" w:bidi="ar_AE"/>
        </w:rPr>
        <w:t>يسمع يهوه الشعب يتذمَّر. يشتدّ غضب يهوه على الشعب. وهذا يعني أنه غاضب جدًا. يهوه يحكم على الشعب ويرسل ناراً لتحرق أطراف المخيم أو حوافه. لا نعرف كيف أرسل يهوه النار، لكن النار رمزٌ لحضور يهوه ودينونته. وهذه النار ليست النار عينها التي تقود الناس في الليل. تُهلك هذه النار حواف المحلة وتقتل بعض الناس. إن حافة المحلة هي الحدود بين شعب يهوه وخطر الصحراء.</w:t>
      </w:r>
    </w:p>
    <w:p>
      <w:pPr>
        <w:bidi/>
      </w:pPr>
      <w:r>
        <w:rPr>
          <w:rtl/>
          <w:cs/>
          <w:lang w:val="ar_AE" w:bidi="ar_AE"/>
        </w:rPr>
      </w:r>
      <w:r>
        <w:rPr>
          <w:rtl/>
          <w:cs/>
          <w:lang w:val="ar_AE" w:bidi="ar_AE"/>
        </w:rPr>
        <w:t>عندما يرى الشعب النار، يصرخ بصوت عالٍ إلى موسى طلبًا للمساعدة. لا يُصلِّي الشعب إلى يهوه. بل صرخوا أو صاحوا بصوت عالٍ لموسى قائدهم أن يساعدهم. يصلي موسى ويطلب من يهوه أن يُخمِد النار. يجيب يهوه بإظهار رحمته. تتوقف النار ولا تحرق المحلة بأكملها.</w:t>
      </w:r>
    </w:p>
    <w:p>
      <w:pPr>
        <w:bidi/>
      </w:pPr>
      <w:r>
        <w:rPr>
          <w:rtl/>
          <w:cs/>
          <w:lang w:val="ar_AE" w:bidi="ar_AE"/>
        </w:rPr>
      </w:r>
      <w:r>
        <w:rPr>
          <w:rtl/>
          <w:cs/>
          <w:lang w:val="ar_AE" w:bidi="ar_AE"/>
        </w:rPr>
        <w:t>أطلق بنو إسرائيل على المكان اسم تبعيرة، والذي يعني الحرق، لأن يهوه أرسل النار وأحرق بعض الناس. لا نعرف اليوم بالضبط أين تقع تبعيرة، لكنها كانت في مكان ما في برية فاران. اسم تبعيرة يذكّر الناس بحكم يهوه على تذمرهم المتمرد.</w:t>
      </w:r>
    </w:p>
    <w:p>
      <w:pPr>
        <w:bidi/>
      </w:pPr>
      <w:r>
        <w:rPr>
          <w:rtl/>
          <w:cs/>
          <w:lang w:val="ar_AE" w:bidi="ar_AE"/>
        </w:rPr>
      </w:r>
      <w:r>
        <w:rPr>
          <w:rtl/>
          <w:cs/>
          <w:lang w:val="ar_AE" w:bidi="ar_AE"/>
        </w:rPr>
        <w:t>بعد فترة وجيزة من الحريق في تبعيرة، اشتكى الناس مرة أخرى أثناء استمرارهم في السفر. بدأ بعض الغوغاء، أو مثيري الشغب، بالحديث عن مدى رغبتهم الشديدة في تناول طعام مختلف. ربما كان هذا الحشد مجموعة من غير بني إسرائيل الذين تبعوا شعب يهوه خارج مصر.</w:t>
      </w:r>
    </w:p>
    <w:p>
      <w:pPr>
        <w:bidi/>
      </w:pPr>
      <w:r>
        <w:rPr>
          <w:rtl/>
          <w:cs/>
          <w:lang w:val="ar_AE" w:bidi="ar_AE"/>
        </w:rPr>
      </w:r>
      <w:r>
        <w:rPr>
          <w:rtl/>
          <w:cs/>
          <w:lang w:val="ar_AE" w:bidi="ar_AE"/>
        </w:rPr>
        <w:t>أراد الغوغاء طعامًا أفضل حقًا. يستمع شعب إسرائيل إلى الغوغاء ويبدأون في البكاء والشكوى مرة أخرى. إنهم يرغبون حقًا في تناول اللحوم مرة أخرى كما كانوا يفعلون عندما كانوا يعيشون في مصر. كما بدأوا يتذكرون السمك، والخيار، والبطيخ، والكراث، والثوم، والبصل التي كانوا يأكلونها مجانًا في مصر. لكن من المحتمل أن بني إسرائيل لم يكونوا يأكلون بهذه الجودة في مصر، لأنهم كانوا عبيداً هناك. ربما يتذكرون أشياء مختلفة عن الحقيقة.</w:t>
      </w:r>
    </w:p>
    <w:p>
      <w:pPr>
        <w:bidi/>
      </w:pPr>
      <w:r>
        <w:rPr>
          <w:rtl/>
          <w:cs/>
          <w:lang w:val="ar_AE" w:bidi="ar_AE"/>
        </w:rPr>
      </w:r>
      <w:r>
        <w:rPr>
          <w:rtl/>
          <w:cs/>
          <w:lang w:val="ar_AE" w:bidi="ar_AE"/>
        </w:rPr>
        <w:t xml:space="preserve">توقفوا هنا كمجموعة وانظروا إلى صورة </w:t>
      </w:r>
      <w:r>
        <w:rPr>
          <w:rtl/>
          <w:cs/>
          <w:lang w:val="ar_AE" w:bidi="ar_AE"/>
        </w:rPr>
        <w:t>للأطعمة التي تذكَّر الشعب تناولها في مصر</w:t>
      </w:r>
      <w:r>
        <w:rPr>
          <w:rtl/>
          <w:cs/>
          <w:lang w:val="ar_AE" w:bidi="ar_AE"/>
        </w:rPr>
        <w:t>. أوقفوا سماع هذا التسجيل الصوتي هنا.</w:t>
      </w:r>
    </w:p>
    <w:p>
      <w:pPr>
        <w:bidi/>
      </w:pPr>
      <w:r>
        <w:rPr>
          <w:rtl/>
          <w:cs/>
          <w:lang w:val="ar_AE" w:bidi="ar_AE"/>
        </w:rPr>
      </w:r>
      <w:r>
        <w:rPr>
          <w:rtl/>
          <w:cs/>
          <w:lang w:val="ar_AE" w:bidi="ar_AE"/>
        </w:rPr>
        <w:t>يشتاق شعب إسرائيل إلى الطعام الذي له نكهة أكثر من الخبز العادي، مثل المن الذي يأكلونه كل يوم. يقول الشعب إنهم لا يأكلون سوى المَن، لكن هذا ليس صحيحًا حقًا. يبالغ الناس، لأن الحقيقة هي أن لديهم طعاماً آخر يأكلونه في الصحراء إلى جانب المن الذي أنزله الله.</w:t>
      </w:r>
    </w:p>
    <w:p>
      <w:pPr>
        <w:bidi/>
      </w:pPr>
      <w:r>
        <w:rPr>
          <w:rtl/>
          <w:cs/>
          <w:lang w:val="ar_AE" w:bidi="ar_AE"/>
        </w:rPr>
      </w:r>
      <w:r>
        <w:rPr>
          <w:rtl/>
          <w:cs/>
          <w:lang w:val="ar_AE" w:bidi="ar_AE"/>
        </w:rPr>
        <w:t>توقفوا هنا وناقشوا كمجموعة: ارووا قصة عن وقت وصفتم فيه أنتم أو شخص تعرفونه حدثاً ماضياً بأنه أجمل مما كان عليه في الواقع. أوقفوا سماع هذا التسجيل الصوتي هنا.</w:t>
      </w:r>
    </w:p>
    <w:p>
      <w:pPr>
        <w:bidi/>
      </w:pPr>
      <w:r>
        <w:rPr>
          <w:rtl/>
          <w:cs/>
          <w:lang w:val="ar_AE" w:bidi="ar_AE"/>
        </w:rPr>
      </w:r>
      <w:r>
        <w:rPr>
          <w:rtl/>
          <w:cs/>
          <w:lang w:val="ar_AE" w:bidi="ar_AE"/>
        </w:rPr>
        <w:t>المن هو الطعام الذي يوفره يهوه للشعب أثناء حياتهم في الصحراء. يذكرنا موسى بأن المن طعام جيد يوفره يهوه لهم. في مقطع سابق، اشتكى الناس من عدم وجود ما يكفي من الطعام. صلى موسى إلى يهوه، فأنزل يهوه المنّ على الشعب. نزل المنّ من السماء عندما تساقط الندى على المخيم ليلاً. كان المنّ يشبه رقائق صغيرة رقيقة أو بذور كزبرة بيضاء مصفرة.</w:t>
      </w:r>
    </w:p>
    <w:p>
      <w:pPr>
        <w:bidi/>
      </w:pPr>
      <w:r>
        <w:rPr>
          <w:rtl/>
          <w:cs/>
          <w:lang w:val="ar_AE" w:bidi="ar_AE"/>
        </w:rPr>
      </w:r>
      <w:r>
        <w:rPr>
          <w:rtl/>
          <w:cs/>
          <w:lang w:val="ar_AE" w:bidi="ar_AE"/>
        </w:rPr>
        <w:t xml:space="preserve">توقّفوا هنا وانظروا كمجموعة إلى صورة </w:t>
      </w:r>
      <w:r>
        <w:rPr>
          <w:rtl/>
          <w:cs/>
          <w:lang w:val="ar_AE" w:bidi="ar_AE"/>
        </w:rPr>
        <w:t>بذور الكزبرة</w:t>
      </w:r>
      <w:r>
        <w:rPr>
          <w:rtl/>
          <w:cs/>
          <w:lang w:val="ar_AE" w:bidi="ar_AE"/>
        </w:rPr>
        <w:t>. أوقفوا سماع هذا التسجيل الصوتي هنا.</w:t>
      </w:r>
    </w:p>
    <w:p>
      <w:pPr>
        <w:bidi/>
      </w:pPr>
      <w:r>
        <w:rPr>
          <w:rtl/>
          <w:cs/>
          <w:lang w:val="ar_AE" w:bidi="ar_AE"/>
        </w:rPr>
      </w:r>
      <w:r>
        <w:rPr>
          <w:rtl/>
          <w:cs/>
          <w:lang w:val="ar_AE" w:bidi="ar_AE"/>
        </w:rPr>
        <w:t>كان الشعب يجمعون المن من الأرض ويستخدمون المطاحن اليدوية أو الهاونات لسحق المن وصنع الدقيق. يطهي الشعب الدقيق في الأواني ويحوله إلى خبز مسطح. كان طعم الخبز المصنوع من زيت الزيتون.</w:t>
      </w:r>
    </w:p>
    <w:p>
      <w:pPr>
        <w:bidi/>
      </w:pPr>
      <w:r>
        <w:rPr>
          <w:rtl/>
          <w:cs/>
          <w:lang w:val="ar_AE" w:bidi="ar_AE"/>
        </w:rPr>
      </w:r>
      <w:r>
        <w:rPr>
          <w:rtl/>
          <w:cs/>
          <w:lang w:val="ar_AE" w:bidi="ar_AE"/>
        </w:rPr>
        <w:t xml:space="preserve">توقّفوا هنا وانظروا كمجموعة إلى صورة </w:t>
      </w:r>
      <w:r>
        <w:rPr>
          <w:rtl/>
          <w:cs/>
          <w:lang w:val="ar_AE" w:bidi="ar_AE"/>
        </w:rPr>
        <w:t>خبز مسطَّح</w:t>
      </w:r>
      <w:r>
        <w:rPr>
          <w:rtl/>
          <w:cs/>
          <w:lang w:val="ar_AE" w:bidi="ar_AE"/>
        </w:rPr>
        <w:t xml:space="preserve">. انظروا إلى صورة </w:t>
      </w:r>
      <w:r>
        <w:rPr>
          <w:rtl/>
          <w:cs/>
          <w:lang w:val="ar_AE" w:bidi="ar_AE"/>
        </w:rPr>
        <w:t>مطحنة يدوية</w:t>
      </w:r>
      <w:r>
        <w:rPr>
          <w:rtl/>
          <w:cs/>
          <w:lang w:val="ar_AE" w:bidi="ar_AE"/>
        </w:rPr>
        <w:t xml:space="preserve"> و</w:t>
      </w:r>
      <w:r>
        <w:rPr>
          <w:rtl/>
          <w:cs/>
          <w:lang w:val="ar_AE" w:bidi="ar_AE"/>
        </w:rPr>
        <w:t>ملاط</w:t>
      </w:r>
      <w:r>
        <w:rPr>
          <w:rtl/>
          <w:cs/>
          <w:lang w:val="ar_AE" w:bidi="ar_AE"/>
        </w:rPr>
        <w:t>. أوقفوا سماع هذا التسجيل الصوتي هنا.</w:t>
      </w:r>
    </w:p>
    <w:p>
      <w:pPr>
        <w:bidi/>
      </w:pPr>
      <w:r>
        <w:rPr>
          <w:rtl/>
          <w:cs/>
          <w:lang w:val="ar_AE" w:bidi="ar_AE"/>
        </w:rPr>
      </w:r>
      <w:r>
        <w:rPr>
          <w:rtl/>
          <w:cs/>
          <w:lang w:val="ar_AE" w:bidi="ar_AE"/>
        </w:rPr>
        <w:t>يسمع موسى الشعب يتذمَّر ويبكون في مجموعات في أبواب خيامهم.</w:t>
      </w:r>
    </w:p>
    <w:p>
      <w:pPr>
        <w:bidi/>
      </w:pPr>
      <w:r>
        <w:rPr>
          <w:rtl/>
          <w:cs/>
          <w:lang w:val="ar_AE" w:bidi="ar_AE"/>
        </w:rPr>
      </w:r>
      <w:r>
        <w:rPr>
          <w:rtl/>
          <w:cs/>
          <w:lang w:val="ar_AE" w:bidi="ar_AE"/>
        </w:rPr>
        <w:t>يحمو غضب يهوه مرة أخرى على الشعب، مما يعني أنه يصبح غاضبًا جدًا. يشعر موسى بالضيق لأن الشعب يتمردون على يهوه.</w:t>
      </w:r>
    </w:p>
    <w:p>
      <w:pPr>
        <w:bidi/>
      </w:pPr>
      <w:r>
        <w:rPr>
          <w:rtl/>
          <w:cs/>
          <w:lang w:val="ar_AE" w:bidi="ar_AE"/>
        </w:rPr>
      </w:r>
      <w:r>
        <w:rPr>
          <w:rtl/>
          <w:cs/>
          <w:lang w:val="ar_AE" w:bidi="ar_AE"/>
        </w:rPr>
        <w:t>وينزعج بشدة ويطرح سلسلة من الأسئلة على يهوه. لا يتوقع موسى أن يجيب يهوه على هذه الأسئلة. يريد موسى من يهوه أن يتدخل ويعتني بالشعب. لم يعد موسى يريد أن يسمع الشعب يتذمَّر بعد الآن. على الرغم من أن موسى كان غاضباً ومحبطاً للغاية، إلا أنه لا يزال يشير إلى نفسه على أنه "خادم يهوه". يحترم موسى يهوه، لكنه يشعر بالتعب من تحديات قيادة هذا الشعب المُتَذمِّر.</w:t>
      </w:r>
    </w:p>
    <w:p>
      <w:pPr>
        <w:bidi/>
      </w:pPr>
      <w:r>
        <w:rPr>
          <w:rtl/>
          <w:cs/>
          <w:lang w:val="ar_AE" w:bidi="ar_AE"/>
        </w:rPr>
      </w:r>
      <w:r>
        <w:rPr>
          <w:rtl/>
          <w:cs/>
          <w:lang w:val="ar_AE" w:bidi="ar_AE"/>
        </w:rPr>
        <w:t>يدعو موسى الشعب عبئًا ويسأل يهوه لماذا كان الشعب مشكلته. ينظر موسى إلى دوره القيادي على أنه عبء ومسؤولية جسيمة. يعتقد موسى أن يهوه جعله قائداً لبني إسرائيل كعقاب من يهوه لموسى.</w:t>
      </w:r>
    </w:p>
    <w:p>
      <w:pPr>
        <w:bidi/>
      </w:pPr>
      <w:r>
        <w:rPr>
          <w:rtl/>
          <w:cs/>
          <w:lang w:val="ar_AE" w:bidi="ar_AE"/>
        </w:rPr>
      </w:r>
      <w:r>
        <w:rPr>
          <w:rtl/>
          <w:cs/>
          <w:lang w:val="ar_AE" w:bidi="ar_AE"/>
        </w:rPr>
        <w:t>توقفوا هنا وناقشوا هذا السؤال كمجموعة: ارووا قصة عن وقت شعر فيه أحد القادة في مجتمعكم بالإرهاق من المسؤوليات. كيف تصرف ذلك القائد، وماذا قال؟ توقَّفوا هنا عن سماع التسجيل الصوتي.</w:t>
      </w:r>
    </w:p>
    <w:p>
      <w:pPr>
        <w:bidi/>
      </w:pPr>
      <w:r>
        <w:rPr>
          <w:rtl/>
          <w:cs/>
          <w:lang w:val="ar_AE" w:bidi="ar_AE"/>
        </w:rPr>
      </w:r>
      <w:r>
        <w:rPr>
          <w:rtl/>
          <w:cs/>
          <w:lang w:val="ar_AE" w:bidi="ar_AE"/>
        </w:rPr>
        <w:t>يواصل موسى القول إنه لم يخلق شعب يهوه ولم يلده. يسأل موسى يهوه عما إذا كان يجب على موسى أن يحمل الشعب، كما تحمل الأم طفلها الرضيع، طوال الطريق إلى الأرض التي وعد يهوه بإعطائها لأبائهم. كان موسى محبطًا جدًا من تذمُّر الشعب لدرجة أنه لا يريد أن يكون له أي علاقة بهم. يلوم موسى يهوه على إعطائه مهمة قيادة شعب إسرائيل، لأن شعب إسرائيل جعلوا حياته صعبة من خلال تذمّرهم. لا يريد موسى مسؤولية العناية بشعب إسرائيل وقيادته.</w:t>
      </w:r>
    </w:p>
    <w:p>
      <w:pPr>
        <w:bidi/>
      </w:pPr>
      <w:r>
        <w:rPr>
          <w:rtl/>
          <w:cs/>
          <w:lang w:val="ar_AE" w:bidi="ar_AE"/>
        </w:rPr>
      </w:r>
      <w:r>
        <w:rPr>
          <w:rtl/>
          <w:cs/>
          <w:lang w:val="ar_AE" w:bidi="ar_AE"/>
        </w:rPr>
        <w:t>وأخيرًا، يخبر موسى يهوه بالمشكلة الحقيقية. يسأل موسى يهوه من أين يستطيع أن يحصل على اللحم ليأكله جميع الشعب. يعلم موسى أن الحصول على ما يكفي من اللحم لجميع الشعب أمر غير ممكن. يذكّر موسى يهوه بأن الشعب يشتكي باستمرار لموسى من عدم وجود لحم ليأكلوه. يشعر موسى بالوحدة كقائد. يقول موسى ليهوه: "لَا أَقْدِرُ أَنَا وَحْدِي أَنْ أَحْمِلَ جَمِيعَ هَذَا ٱلشَّعْبِ لِأَنَّهُ ثَقِيلٌ عَلَيَّ".</w:t>
      </w:r>
    </w:p>
    <w:p>
      <w:pPr>
        <w:bidi/>
      </w:pPr>
      <w:r>
        <w:rPr>
          <w:rtl/>
          <w:cs/>
          <w:lang w:val="ar_AE" w:bidi="ar_AE"/>
        </w:rPr>
      </w:r>
      <w:r>
        <w:rPr>
          <w:rtl/>
          <w:cs/>
          <w:lang w:val="ar_AE" w:bidi="ar_AE"/>
        </w:rPr>
        <w:t>يصاب موسى بالانزعاج الشديد لدرجة أنه يطلب من يهوه أن يقتله. كان موسى يفضل الموت على حمل العبء الثقيل على الشعب لفترة أطول. يشكك موسى في قدرته على القيادة لأنه لا يستطيع أن يحمل الشعب. يطلب موسى من يهوه أن يجنب معاناة قيادة الشعب بمفرده. في مقطع سابق، أعطى يهوه موسى شيوخ ليساعدوا في قيادة الشعب، لكن الآن يشعر بالوحدة.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11: 1 - 15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يتذمِّر شعب إسرائيل، ويسمعهم الرب. يحمى غضب الرب على الشعب، وأرسل نارًا لتحرق أطراف المحلة. ويتوسل الشعب إلى موسى أن يساعدهم، وأوقف الرب النار، لذلك يدعون المكان تبعيرة، أي الحرق.</w:t>
      </w:r>
    </w:p>
    <w:p>
      <w:pPr>
        <w:bidi/>
      </w:pPr>
      <w:r>
        <w:rPr>
          <w:rtl/>
          <w:cs/>
          <w:lang w:val="ar_AE" w:bidi="ar_AE"/>
        </w:rPr>
      </w:r>
      <w:r>
        <w:rPr>
          <w:b/>
          <w:rtl/>
          <w:cs/>
          <w:lang w:val="ar_AE" w:bidi="ar_AE"/>
        </w:rPr>
        <w:t>في المشهد الثاني:</w:t>
      </w:r>
      <w:r>
        <w:rPr>
          <w:rtl/>
          <w:cs/>
          <w:lang w:val="ar_AE" w:bidi="ar_AE"/>
        </w:rPr>
        <w:t xml:space="preserve"> بعد تبعيرة، يبدأ الغوغاء في التذمُّر من عدم تناول اللحم. يسمع بنو إسرائيل الغوغاء وهم يتذمرون، فيتذمرون بدورهم من عدم وجود طعام جيد. ولم يعودوا راضين عن المَنّ الذي يوفره الرب. يوقف موسى أحداث المقطع ليصف كيف كان شكل المَنّ ومذاقه، وكيف كان الناس يحضرونه لصنع الخبز.</w:t>
      </w:r>
    </w:p>
    <w:p>
      <w:pPr>
        <w:bidi/>
      </w:pPr>
      <w:r>
        <w:rPr>
          <w:rtl/>
          <w:cs/>
          <w:lang w:val="ar_AE" w:bidi="ar_AE"/>
        </w:rPr>
      </w:r>
      <w:r>
        <w:rPr>
          <w:b/>
          <w:rtl/>
          <w:cs/>
          <w:lang w:val="ar_AE" w:bidi="ar_AE"/>
        </w:rPr>
        <w:t>في المشهد الثالث:</w:t>
      </w:r>
      <w:r>
        <w:rPr>
          <w:rtl/>
          <w:cs/>
          <w:lang w:val="ar_AE" w:bidi="ar_AE"/>
        </w:rPr>
        <w:t xml:space="preserve"> يسمع موسى الشعب يتذمرون بصوت عالٍ من خيامهم، ويشعر بالإحباط من شكاوى بني إسرائيل. يعتقد موسى أنه ليس قائدًا صالحًا للشعب لأنه لا يستطيع تلبية ما يريدونه. ويطلب موسى من الرب أن يُميته بدلًا من أن يُطلب منه أن يعتني بالشعب ويقودهم.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الغوغاء (اللفيف)</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المشهد الأول، كان الشعب يسافر عبر البرية لمدة ثلاثة أيام على الأقل من دون توقف. الصحراء حارة وجافة، والشعب مُتعَب. يبدأ الشعب في الشكوى من الصعوبات التي يواجهونها في أثناء سفرهم. لا يتذمّر الشعب بعضهم لبعض فحسب، بل يتذمّرون بصوت عالٍ ويبكون وينوحون. يسمع الرب صوت الشعب. يحمو غضب يهوه على الشعب. وهذا يعني أنه غاضب جدًا. </w:t>
      </w:r>
    </w:p>
    <w:p>
      <w:pPr>
        <w:bidi/>
      </w:pPr>
      <w:r>
        <w:rPr>
          <w:rtl/>
          <w:cs/>
          <w:lang w:val="ar_AE" w:bidi="ar_AE"/>
        </w:rPr>
      </w:r>
      <w:r>
        <w:rPr>
          <w:rtl/>
          <w:cs/>
          <w:lang w:val="ar_AE" w:bidi="ar_AE"/>
        </w:rPr>
        <w:t>توقّفوا وناقشوا: احكوا قصة عن شخص حمى غضبه. استمعوا إلى الكلمات التي يستخدمونها للحديث عن ذلك الغضب. أوقفوا سماع هذا التسجيل الصوتي هنا.</w:t>
      </w:r>
    </w:p>
    <w:p>
      <w:pPr>
        <w:bidi/>
      </w:pPr>
      <w:r>
        <w:rPr>
          <w:rtl/>
          <w:cs/>
          <w:lang w:val="ar_AE" w:bidi="ar_AE"/>
        </w:rPr>
      </w:r>
      <w:r>
        <w:rPr>
          <w:rtl/>
          <w:cs/>
          <w:lang w:val="ar_AE" w:bidi="ar_AE"/>
        </w:rPr>
        <w:t>يرسل الرب نارًا إلى أطراف للمحلة دينونة على الشعب. يرتعب الشعب من النار ويصرخ بصوت عالٍ أن يفعل موسى شيئًا ليساعدهم. يصلي موسى إلى الرب، فيوقف النار. ويسمي الشعب المكان تبعيرة، الذي يعني "مكان الاشتعال".</w:t>
      </w:r>
    </w:p>
    <w:p>
      <w:pPr>
        <w:bidi/>
      </w:pPr>
      <w:r>
        <w:rPr>
          <w:rtl/>
          <w:cs/>
          <w:lang w:val="ar_AE" w:bidi="ar_AE"/>
        </w:rPr>
      </w:r>
      <w:r>
        <w:rPr>
          <w:rtl/>
          <w:cs/>
          <w:lang w:val="ar_AE" w:bidi="ar_AE"/>
        </w:rPr>
        <w:t>في المشهد الثاني، يبدأ الغوغاء (اللفيف)، أي مجموعة من غير الإسرائيلين الذين ربما تبعوا شعب إسرائيل إلى خارج مصر، في الشكوى من عدم وجود طعام جيد. وهم يسببون المتاعب ويتحدثون عن مدى رغبتهم في أكل اللحم. يسمع شعب إسرائيل شكاوى الغرباء ويبدأون في التذمُّر أيضًا. يتذكَّرون الطعام الذي تناولوه في مصر. يتحدّث الشعب عن تنوّع الطعام الذي كانوا يأكلونه في مصر، وعن مدى طيب مذاقه. ويناقشون مدى وفرة الطعام. ويقول الشعب إن قوتهم جافة، وأنهم يشعرون بالضعف والجفاف، أو بسبب عدم وجود ما يكفي من الماء لتكون أجسادهم صحية.</w:t>
      </w:r>
    </w:p>
    <w:p>
      <w:pPr>
        <w:bidi/>
      </w:pPr>
      <w:r>
        <w:rPr>
          <w:rtl/>
          <w:cs/>
          <w:lang w:val="ar_AE" w:bidi="ar_AE"/>
        </w:rPr>
      </w:r>
      <w:r>
        <w:rPr>
          <w:rtl/>
          <w:cs/>
          <w:lang w:val="ar_AE" w:bidi="ar_AE"/>
        </w:rPr>
        <w:t>توقفوا وناقشوا: احكوا قصة عن وقت أردتم فيه بشدة شيئًا ما. استمعوا إلى الكلمات التي تستخدمونها عندما تتحدثون عن الرغبة الشديدة في شيء ما. يتحدث الناس أيضًا عن الشعور بالضعف والجفاف، أو عدم وجود ما يكفي من الماء. كيف يتحدث الناس عن ذلك في ثقافتكم؟ توقَّفوا هنا عن سماع التسجيل الصوتي.</w:t>
      </w:r>
    </w:p>
    <w:p>
      <w:pPr>
        <w:bidi/>
      </w:pPr>
      <w:r>
        <w:rPr>
          <w:rtl/>
          <w:cs/>
          <w:lang w:val="ar_AE" w:bidi="ar_AE"/>
        </w:rPr>
      </w:r>
      <w:r>
        <w:rPr>
          <w:rtl/>
          <w:cs/>
          <w:lang w:val="ar_AE" w:bidi="ar_AE"/>
        </w:rPr>
        <w:t>يتذكر الناس أن الحياة في مصر كانت أفضل وأسهل مما كانت عليه على الأرجح. كان الشعب عبيدًا في مصر، وعلى الأرجح لم يكن لديهم وفرة من الطعام. ينوح الشعب ويقول: "لكن الآن قد فقدنا شهيتنا. كل ما نراه هو هذا المَن فحسب!" كان الشعب يبالغ. إذ كانوا يأكلون طعامًا آخر في البرية مع المن مثل الحيوانات أو النباتات الصغيرة. يتذمَّر الشعب من الطعام الذي قدَّمه الرب لهم.</w:t>
      </w:r>
    </w:p>
    <w:p>
      <w:pPr>
        <w:bidi/>
      </w:pPr>
      <w:r>
        <w:rPr>
          <w:rtl/>
          <w:cs/>
          <w:lang w:val="ar_AE" w:bidi="ar_AE"/>
        </w:rPr>
      </w:r>
      <w:r>
        <w:rPr>
          <w:rtl/>
          <w:cs/>
          <w:lang w:val="ar_AE" w:bidi="ar_AE"/>
        </w:rPr>
        <w:t>يتوقف سرد الأحداث في هذا المقطع ويبدأ موسى في الحديث عن المنّ. يصف موسى كيف يبدو المن وطعمه، ويصف كيف أعطى الرب المن للشعب. يذكِّرنا موسى بأن المن هو طعام جيد للشعب، على النقيض مما يقوله الشعب.</w:t>
      </w:r>
    </w:p>
    <w:p>
      <w:pPr>
        <w:bidi/>
      </w:pPr>
      <w:r>
        <w:rPr>
          <w:rtl/>
          <w:cs/>
          <w:lang w:val="ar_AE" w:bidi="ar_AE"/>
        </w:rPr>
      </w:r>
      <w:r>
        <w:rPr>
          <w:rtl/>
          <w:cs/>
          <w:lang w:val="ar_AE" w:bidi="ar_AE"/>
        </w:rPr>
        <w:t>توقفوا وناقشوا: احكوا قصة يتوقف فيها التمثيل ويشرح الراوي شيئًا في القصة. كيف يوضح الراوي متى يتوقف الحدث ومتى يبدأ مرة أخرى؟ أوقفوا سماع هذا التسجيل الصوتي هنا.</w:t>
      </w:r>
    </w:p>
    <w:p>
      <w:pPr>
        <w:bidi/>
      </w:pPr>
      <w:r>
        <w:rPr>
          <w:rtl/>
          <w:cs/>
          <w:lang w:val="ar_AE" w:bidi="ar_AE"/>
        </w:rPr>
      </w:r>
      <w:r>
        <w:rPr>
          <w:rtl/>
          <w:cs/>
          <w:lang w:val="ar_AE" w:bidi="ar_AE"/>
        </w:rPr>
        <w:t>في المشهد الثالث، يتابع سرد الأحداث. يسمع موسى الشعب يتذمر بصوت عالٍ من خيامهم من نقص الطعام الجيد. وغضب الرب جدًا مرة أخرى، وكان موسى مضطربًا جدًا. يذهب موسى إلى الرب ويبدأ في طرح سلسلة من الأسئلة. موسى غاضب وحانق. لا يتوقع موسى أن يجيب يهوه على هذه الأسئلة. يسأل موسى الرب: "لِمَاذَا أَسَأْتَ إِلَى عَبْدِكَ؟ وَلِمَاذَا لَمْ أَجِدْ نِعْمَةً فِي عَيْنَيْكَ حَتَّى أَنَّكَ وَضَعْتَ ثِقْلَ جَمِيعِ هَذَا ٱلشَّعْبِ عَلَيَّ؟" يواصل موسى إخبار الرب أنه لم يخلق هذا الشعب، ويسأل موسى لماذا يطلب الرب منه أن يحملهم "مثل مرضعة تحمل طفلًا" على طول الطريق إلى الأرض التي وعد الرب آباءهم. ولا يعتقد موسى أنه قائد صالح لأنه لا يستطيع أن يعطي الشعب. يسأل موسى الرب من أين يمكنه أن يحصل على لحم ليطعم جميع الشعب. ومن خلال طرح هذه الأسئلة الكثيرة، يريد موسى من الرب أن يفهم مدى ثقل عبء قيادة الشعب على موسى. لا يشعر موسى أنه قائد صالح يستطيع أن يوفر ما يحتاجه الشعب. وأخيرًا، سئم موسى جدًا من الشعب. يقول موسى للرب: "فَإِنْ كُنْتَ تَفْعَلُ بِي هَكَذَا، فَٱقْتُلْنِي قَتْلًا إِنْ وَجَدْتُ نِعْمَةً فِي عَيْنَيْكَ، فَلَا أَرَى بَلِيَّتِي".</w:t>
      </w:r>
    </w:p>
    <w:p>
      <w:pPr>
        <w:bidi/>
      </w:pPr>
      <w:r>
        <w:rPr>
          <w:rtl/>
          <w:cs/>
          <w:lang w:val="ar_AE" w:bidi="ar_AE"/>
        </w:rPr>
      </w:r>
      <w:r>
        <w:rPr>
          <w:rtl/>
          <w:cs/>
          <w:lang w:val="ar_AE" w:bidi="ar_AE"/>
        </w:rPr>
        <w:t>توقفوا وناقشوا: ارووا قصةً يكون فيها شخص ما مستاءً للغاية ويشعر بأنه لا يستطيع إكمال مهمة أوكلتها إليه سلطته. احكوا عن كيف اشتكى ذلك الشخص. استمعوا إلى أسلوب شكواهم. كيف يعرضون وجهة نظرهم؟ ناقشوا كيف ستترجمون شكوى موسى إلى الرب.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11: 1 - 15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الغوغاء (اللفيف)</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يرتحل موسى والشعب عبر صحراء البرية. يبدأ الشعب في الشكوى من صعوبات السفر. يتذمرون من مشقاتهم.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يجيبون بعبارات مثل: "لقد تعبت من المشي وأشعر بالإرهاق"، أو "أفتقد الشعور بالأمان الذي يوفره العيش في مكان واحد"، أو "لقد مللت من نفس المناظر ونفس الطعام كل يوم".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يسمع يهوه الشعب يتذمر فيُحمى غضبه. يرسل يهوه نارًا لتحرق أطراف المخيم. يصرخ الشعب لموسى لكي يُساعده. يصلي موسى إلى الرب، فيخمد الرب النيران. ويسمي الشعب المكان احتراق، أو الحريق.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«فيمَ تفكر؟ وبماذا تشعر؟» قد يجيب الممثل المؤدي لدور موسى على أسئلة مثل: "أنا أخشى عقاب يهوه"، أو "أنا غاضب من الشعب لتذمرهم بينما أعطانا يهوه كل ما نحتاجه"، أو "أنا محبط من الشعب لأنهم يمثلون عبئاً ثقيلًا".</w:t>
      </w:r>
    </w:p>
    <w:p>
      <w:pPr>
        <w:pStyle w:val="ListBullet"/>
        <w:bidi/>
        <w:spacing w:line="240" w:lineRule="auto"/>
        <w:ind w:left="720"/>
      </w:pPr>
      <w:r>
        <w:rPr>
          <w:rtl/>
          <w:cs/>
          <w:lang w:val="ar_AE" w:bidi="ar_AE"/>
        </w:rPr>
      </w:r>
      <w:r>
        <w:rPr>
          <w:rtl/>
          <w:cs/>
          <w:lang w:val="ar_AE" w:bidi="ar_AE"/>
        </w:rPr>
        <w:t>اسألوا الشخص الذي يؤدي دور الرب: "فيما تفكر أو بما تشعر؟" قد يجيب الممثل الذي يؤدي دور يهوه قائلاً: "أنا غاضب لأنني أعطيت الشعب ما يحتاجون إليه، لكنهم ما زالوا يتذمرون"، أو "أنا قلق لأن هذا الشعب يتعامل مع عطاياي وكأنها أمر عادي ومضمون".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يشتاق الغوغاء/اللفيف إلى لطعام الذي كانوا يأكلونه في مصر. ويبدأ شعب إسرائيل يشتهون مثلهم الطعام الذي كانوا يأكلونه في مصر. ثم يتأوه شعب إسرائيل بصوت عالٍ ويقول: "نتذكر الطعام الجيد الذي أكلناه في مصر. كان السمك مجانًا وكان يمكننا أن نأكل بقدر ما نريد! كنا نأكل الخيار، والبطيخ، والخَسّ، والبصل، والثوم بقدر ما أردنا أن نأكله!" ثم يتنهد الشعب ويقول: "كل ما نراه هو هذا المن!"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اللفيف الغرباء: "بماذا تفكرون أو تشعرون؟" قد يجيبون بعبارات مثل: "ظننا أن مغادرة مصر أفضل من البقاء، لكننا نشتاق إلى الطعام الذي كنا نأكله!" أو، "نشعر بالملل من أكل الخبز فقط كل يوم".</w:t>
      </w:r>
    </w:p>
    <w:p>
      <w:pPr>
        <w:pStyle w:val="ListBullet"/>
        <w:bidi/>
        <w:spacing w:line="240" w:lineRule="auto"/>
        <w:ind w:left="720"/>
      </w:pPr>
      <w:r>
        <w:rPr>
          <w:rtl/>
          <w:cs/>
          <w:lang w:val="ar_AE" w:bidi="ar_AE"/>
        </w:rPr>
      </w:r>
      <w:r>
        <w:rPr>
          <w:rtl/>
          <w:cs/>
          <w:lang w:val="ar_AE" w:bidi="ar_AE"/>
        </w:rPr>
        <w:t>اسألوا الممثلين الذين يؤدون دور شعب إسرائيل: "كيف تفكرون وتشعرون؟" قد يجيبون بعبارات مثل: "كان تناول المن جيداً لفترة قصيرة، لكننا الآن نتوق إلى طعام ألذ"، أو "نشعر أننا نفوت أشياء أفضل باتباعنا يهوه. "نحن لا نثق في يهوه ليعطينا الطعام الذي نريده"، أو "لقد جعلنا الغوغاء نعتقد أن الحياة أسهل في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يوقف موسى التمثيل ويصف كيف كان شكل المَنّ ومذاقه. يروي موسى كيف أعطى يهوه الشعبَ المنَّ، وكيف كان الشعب يجهّزونه لصنع الخبز.</w:t>
      </w:r>
    </w:p>
    <w:p>
      <w:pPr>
        <w:bidi/>
      </w:pPr>
      <w:r>
        <w:rPr>
          <w:rtl/>
          <w:cs/>
          <w:lang w:val="ar_AE" w:bidi="ar_AE"/>
        </w:rPr>
      </w:r>
      <w:r>
        <w:rPr>
          <w:rtl/>
          <w:cs/>
          <w:lang w:val="ar_AE" w:bidi="ar_AE"/>
        </w:rPr>
        <w:t>في المشهد الثالث، يسمع موسى جميع شعب إسرائيل واقفين أمام خيامهم يلحُّون على الطعام الذي يشتهونه. يسمع يهوه الشعب أيضًا، ويغضب جدًا. كان موسى أيضًا منزعجًا جدًا.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تفكر أو تشعر؟" قد يجيب: "أنا غاضب من الشعب لتذمره من كيفية توفير الطعام لهم في الصحراء"، أو "أنا غاضب لأن موسى يستمر في السماح للشعب بالتذمر".</w:t>
      </w:r>
    </w:p>
    <w:p>
      <w:pPr>
        <w:pStyle w:val="ListBullet"/>
        <w:bidi/>
        <w:spacing w:line="240" w:lineRule="auto"/>
        <w:ind w:left="720"/>
      </w:pPr>
      <w:r>
        <w:rPr>
          <w:rtl/>
          <w:cs/>
          <w:lang w:val="ar_AE" w:bidi="ar_AE"/>
        </w:rPr>
      </w:r>
      <w:r>
        <w:rPr>
          <w:rtl/>
          <w:cs/>
          <w:lang w:val="ar_AE" w:bidi="ar_AE"/>
        </w:rPr>
        <w:t>اسألوا الممثل الذي يؤدي دور موسى: "بماذا تفكر أو تشعر؟" قد يجيب موسى: "أنا غاضب من يهوه لأنه جعلني أقود هذا الشعب! "إنهم لا يجلبون سوى المشقة"، أو "أنا غاضب من الشعب لأنهم لا يكفون عن الشكوى والتذمر".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موسى إلى يهوه بسلسلة من الأسئلة. يسأل موسى يهوه: "لِمَاذَا أَسَأْتَ إِلَى عَبْدِكَ؟ وَلِمَاذَا لَمْ أَجِدْ نِعْمَةً فِي عَيْنَيْكَ حَتَّى أَنَّكَ وَضَعْتَ ثِقْلَ جَمِيعِ هَذَا ٱلشَّعْبِ عَلَيَّ؟ أَلَعَلِّي حَبِلْتُ بِجَمِيعِ هَذَا ٱلشَّعْبِ؟ أَوْ لَعَلِّي وَلَدْتُهُ، حَتَّى تَقُولَ لِي ٱحْمِلْهُ فِي حِضْنِكَ كَمَا يَحْمِلُ ٱلْمُرَبِّي ٱلرَّضِيعَ، إِلَى ٱلْأَرْضِ ٱلَّتِي حَلَفْتَ لِآبَائِهِ؟ مِنْ أَيْنَ لِي لَحْمٌ حَتَّى أُعْطِيَ جَمِيعَ هَذَا ٱلشَّعْبِ؟ لِأَنَّهُمْ يَبْكُونَ عَلَيَّ قَائِلِينَ: أَعْطِنَا لَحْمًا لِنَأْكُلَ. لَا أَقْدِرُ أَنَا وَحْدِي أَنْ أَحْمِلَ جَمِيعَ هَذَا ٱلشَّعْبِ لِأَنَّهُ ثَقِيلٌ عَلَيَّ". انزعج موسى بشدة لدرجة أنه قال ليهوه: "فَإِنْ كُنْتَ تَفْعَلُ بِي هَكَذَا، فَٱقْتُلْنِي قَتْلًا. إِنْ وَجَدْتُ نِعْمَةً فِي عَيْنَيْكَ، فَلَا أَرَى بَلِيَّتِي".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موسى: "بماذا تفكر أو تشعر؟" قد يجيب موسى: "لقد بلغت منتهاي مع هذا الشعب! أريد أن أتخلى عنهم"، أو "أنا حزين للغاية لأن قيادتي ليست كافية لهذا الشعب. ينبغي على يهوه أن يجد شخصاً آخر ليقودهم".</w:t>
      </w:r>
    </w:p>
    <w:p>
      <w:pPr>
        <w:pStyle w:val="ListBullet"/>
        <w:bidi/>
        <w:spacing w:line="240" w:lineRule="auto"/>
        <w:ind w:left="720"/>
      </w:pPr>
      <w:r>
        <w:rPr>
          <w:rtl/>
          <w:cs/>
          <w:lang w:val="ar_AE" w:bidi="ar_AE"/>
        </w:rPr>
      </w:r>
      <w:r>
        <w:rPr>
          <w:rtl/>
          <w:cs/>
          <w:lang w:val="ar_AE" w:bidi="ar_AE"/>
        </w:rPr>
        <w:t>اسألوا الشخص الذي يؤدي دور يهوه: "بماذا تفكر أو تشعر؟" قد يجيب قائلًا: "أشعر بالحزن لأن موسى مستاء للغاية"، أو "أنا غاضب من الشعب لأنهم جعلوا موسى يشعر بأنه قائد سيئ".</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11: 1 - 15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يبدأ الشعب في التذمر من </w:t>
      </w:r>
      <w:r>
        <w:rPr>
          <w:b/>
          <w:rtl/>
          <w:cs/>
          <w:lang w:val="ar_AE" w:bidi="ar_AE"/>
        </w:rPr>
        <w:t>مشقاته</w:t>
      </w:r>
      <w:r>
        <w:rPr>
          <w:rtl/>
          <w:cs/>
          <w:lang w:val="ar_AE" w:bidi="ar_AE"/>
        </w:rPr>
        <w:t>. إن المشقة شيء شرير أو صعب على المرء. يعتقد شعب إسرائيل أن حياتهم مليئة بالمتاعب في الصحراء.</w:t>
      </w:r>
    </w:p>
    <w:p>
      <w:pPr>
        <w:bidi/>
      </w:pPr>
      <w:r>
        <w:rPr>
          <w:rtl/>
          <w:cs/>
          <w:lang w:val="ar_AE" w:bidi="ar_AE"/>
        </w:rPr>
      </w:r>
      <w:r>
        <w:rPr>
          <w:rtl/>
          <w:cs/>
          <w:lang w:val="ar_AE" w:bidi="ar_AE"/>
        </w:rPr>
        <w:t xml:space="preserve">يسمع </w:t>
      </w:r>
      <w:r>
        <w:rPr>
          <w:b/>
          <w:rtl/>
          <w:cs/>
          <w:lang w:val="ar_AE" w:bidi="ar_AE"/>
        </w:rPr>
        <w:t>يهوه</w:t>
      </w:r>
      <w:r>
        <w:rPr>
          <w:rtl/>
          <w:cs/>
          <w:lang w:val="ar_AE" w:bidi="ar_AE"/>
        </w:rPr>
        <w:t xml:space="preserve"> تذمر الشعب ويغضب عليهم جدًا. يهوه هو الاسم الخاص (الاسم العَلم) لله. ويظهر اسم «يهوه» أمانة الله تجاه شعبه. استخدموا الكلمة نفسها التي استخدمتموها في المقاطع السابقة للإشارة إلى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إن الذين يتذمِّرون هم أبناء إسرائيل، أو بني </w:t>
      </w:r>
      <w:r>
        <w:rPr>
          <w:b/>
          <w:rtl/>
          <w:cs/>
          <w:lang w:val="ar_AE" w:bidi="ar_AE"/>
        </w:rPr>
        <w:t>إسرائيل</w:t>
      </w:r>
      <w:r>
        <w:rPr>
          <w:rtl/>
          <w:cs/>
          <w:lang w:val="ar_AE" w:bidi="ar_AE"/>
        </w:rPr>
        <w:t xml:space="preserve">. هؤلاء هم الأشخاص الذين انحدروا من نسل </w:t>
      </w:r>
      <w:r>
        <w:rPr>
          <w:rtl/>
          <w:cs/>
          <w:lang w:val="ar_AE" w:bidi="ar_AE"/>
        </w:rPr>
        <w:t>إبراهيم</w:t>
      </w:r>
      <w:r>
        <w:rPr>
          <w:rtl/>
          <w:cs/>
          <w:lang w:val="ar_AE" w:bidi="ar_AE"/>
        </w:rPr>
        <w:t xml:space="preserve">. هؤلاء هم شعب يهوه الخاص الذين أقام معهم عهده. لمزيد من المعلومات عن </w:t>
      </w:r>
      <w:r>
        <w:rPr>
          <w:rtl/>
          <w:cs/>
          <w:lang w:val="ar_AE" w:bidi="ar_AE"/>
        </w:rPr>
        <w:t>شعب إسرائيل</w:t>
      </w:r>
      <w:r>
        <w:rPr>
          <w:rtl/>
          <w:cs/>
          <w:lang w:val="ar_AE" w:bidi="ar_AE"/>
        </w:rPr>
        <w:t>، راجعوا قاموس الكلمات الرئيسية.</w:t>
      </w:r>
    </w:p>
    <w:p>
      <w:pPr>
        <w:bidi/>
      </w:pPr>
      <w:r>
        <w:rPr>
          <w:rtl/>
          <w:cs/>
          <w:lang w:val="ar_AE" w:bidi="ar_AE"/>
        </w:rPr>
      </w:r>
      <w:r>
        <w:rPr>
          <w:rtl/>
          <w:cs/>
          <w:lang w:val="ar_AE" w:bidi="ar_AE"/>
        </w:rPr>
        <w:t xml:space="preserve">كان </w:t>
      </w:r>
      <w:r>
        <w:rPr>
          <w:b/>
          <w:rtl/>
          <w:cs/>
          <w:lang w:val="ar_AE" w:bidi="ar_AE"/>
        </w:rPr>
        <w:t>اللفيف</w:t>
      </w:r>
      <w:r>
        <w:rPr>
          <w:rtl/>
          <w:cs/>
          <w:lang w:val="ar_AE" w:bidi="ar_AE"/>
        </w:rPr>
        <w:t xml:space="preserve"> أو الغوغاء يشتاقون إلى طعام مصر، وخاصة اللحم. اللفيف يعني جماعة غوغاء مثيرة للشغب. وهي هنا مكونة من جماعة من مصر ليست من بني إسرائيل اتبعوا يهوه. فهم ليسوا من شعب يهوه، إنما أثروا في شعب يهوه.</w:t>
      </w:r>
    </w:p>
    <w:p>
      <w:pPr>
        <w:bidi/>
      </w:pPr>
      <w:r>
        <w:rPr>
          <w:rtl/>
          <w:cs/>
          <w:lang w:val="ar_AE" w:bidi="ar_AE"/>
        </w:rPr>
      </w:r>
      <w:r>
        <w:rPr>
          <w:rtl/>
          <w:cs/>
          <w:lang w:val="ar_AE" w:bidi="ar_AE"/>
        </w:rPr>
        <w:t xml:space="preserve">توقفوا هنا وناقشوا في المجموعة: ما الكلمة التي تستخدمونها للإشارة إلى </w:t>
      </w:r>
      <w:r>
        <w:rPr>
          <w:b/>
          <w:rtl/>
          <w:cs/>
          <w:lang w:val="ar_AE" w:bidi="ar_AE"/>
        </w:rPr>
        <w:t>اللفيف</w:t>
      </w:r>
      <w:r>
        <w:rPr>
          <w:rtl/>
          <w:cs/>
          <w:lang w:val="ar_AE" w:bidi="ar_AE"/>
        </w:rPr>
        <w:t>؟ أوقفوا سماع هذا التسجيل الصوتي هنا.</w:t>
      </w:r>
    </w:p>
    <w:p>
      <w:pPr>
        <w:bidi/>
      </w:pPr>
      <w:r>
        <w:rPr>
          <w:rtl/>
          <w:cs/>
          <w:lang w:val="ar_AE" w:bidi="ar_AE"/>
        </w:rPr>
      </w:r>
      <w:r>
        <w:rPr>
          <w:rtl/>
          <w:cs/>
          <w:lang w:val="ar_AE" w:bidi="ar_AE"/>
        </w:rPr>
        <w:t>يشارك شعب إسرائيل مع جماعة اللفيف في التذمر والاشتياق لطعام آخر. يشكو الشعب من أن يهوه لا يوفر لهم سوى المنّ ليأكلوه كل يوم.</w:t>
      </w:r>
    </w:p>
    <w:p>
      <w:pPr>
        <w:bidi/>
      </w:pPr>
      <w:r>
        <w:rPr>
          <w:rtl/>
          <w:cs/>
          <w:lang w:val="ar_AE" w:bidi="ar_AE"/>
        </w:rPr>
      </w:r>
      <w:r>
        <w:rPr>
          <w:rtl/>
          <w:cs/>
          <w:lang w:val="ar_AE" w:bidi="ar_AE"/>
        </w:rPr>
        <w:t>يتذكر الناس السمك والخيار والبطيخ والكراث والبصل والثوم التي كانوا يأكلونها في مصر.</w:t>
      </w:r>
    </w:p>
    <w:p>
      <w:pPr>
        <w:bidi/>
      </w:pPr>
      <w:r>
        <w:rPr>
          <w:rtl/>
          <w:cs/>
          <w:lang w:val="ar_AE" w:bidi="ar_AE"/>
        </w:rPr>
      </w:r>
      <w:r>
        <w:rPr>
          <w:rtl/>
          <w:cs/>
          <w:lang w:val="ar_AE" w:bidi="ar_AE"/>
        </w:rPr>
        <w:t xml:space="preserve">توقفوا هنا في مجموعة وانظروا إلى صور هذه </w:t>
      </w:r>
      <w:r>
        <w:rPr>
          <w:rtl/>
          <w:cs/>
          <w:lang w:val="ar_AE" w:bidi="ar_AE"/>
        </w:rPr>
        <w:t>الفاكهة والخضراوات</w:t>
      </w:r>
      <w:r>
        <w:rPr>
          <w:rtl/>
          <w:cs/>
          <w:lang w:val="ar_AE" w:bidi="ar_AE"/>
        </w:rPr>
        <w:t>. إذا لم تكن هذه الأطعمة موجودة في ثقافتكم، فاختر الخضراوات القريبة منها. توقَّفوا هنا عن سماع التسجيل الصوتي.</w:t>
      </w:r>
    </w:p>
    <w:p>
      <w:pPr>
        <w:bidi/>
      </w:pPr>
      <w:r>
        <w:rPr>
          <w:rtl/>
          <w:cs/>
          <w:lang w:val="ar_AE" w:bidi="ar_AE"/>
        </w:rPr>
      </w:r>
      <w:r>
        <w:rPr>
          <w:b/>
          <w:rtl/>
          <w:cs/>
          <w:lang w:val="ar_AE" w:bidi="ar_AE"/>
        </w:rPr>
        <w:t>المن</w:t>
      </w:r>
      <w:r>
        <w:rPr>
          <w:rtl/>
          <w:cs/>
          <w:lang w:val="ar_AE" w:bidi="ar_AE"/>
        </w:rPr>
        <w:t xml:space="preserve"> هو الطعام الذي يقدمه يهوه لشعب إسرائيل أثناء سفرهم في الصحراء. أعطى يهوه المنّ أولًا للشعب عند جبل سيناء. أعطى يهوه المن للشعب كل صباح ما عدا </w:t>
      </w:r>
      <w:r>
        <w:rPr>
          <w:rtl/>
          <w:cs/>
          <w:lang w:val="ar_AE" w:bidi="ar_AE"/>
        </w:rPr>
        <w:t>يوم السبت</w:t>
      </w:r>
      <w:r>
        <w:rPr>
          <w:rtl/>
          <w:cs/>
          <w:lang w:val="ar_AE" w:bidi="ar_AE"/>
        </w:rPr>
        <w:t>. يجمع الشعب ما يكفيهم لكل يوم، ويجمعون ضعف الكمية في اليوم الذي يسبق السبت.</w:t>
      </w:r>
    </w:p>
    <w:p>
      <w:pPr>
        <w:bidi/>
      </w:pPr>
      <w:r>
        <w:rPr>
          <w:rtl/>
          <w:cs/>
          <w:lang w:val="ar_AE" w:bidi="ar_AE"/>
        </w:rPr>
      </w:r>
      <w:r>
        <w:rPr>
          <w:rtl/>
          <w:cs/>
          <w:lang w:val="ar_AE" w:bidi="ar_AE"/>
        </w:rPr>
        <w:t>يُوقِّف موسى التمثيل في المقطع ليصف شكل المنّ وطعمه. المنّ لونه أصفر مائل للبياض وصغير الحجم مثل بذور الكزبرة. كان الشعب يستخدم المطاحن أو الهاون لطحن المنّ وصنع الدقيق منه، ثم يخبزونه ليصنعوا خبزًا.</w:t>
      </w:r>
    </w:p>
    <w:p>
      <w:pPr>
        <w:bidi/>
      </w:pPr>
      <w:r>
        <w:rPr>
          <w:rtl/>
          <w:cs/>
          <w:lang w:val="ar_AE" w:bidi="ar_AE"/>
        </w:rPr>
      </w:r>
      <w:r>
        <w:rPr>
          <w:rtl/>
          <w:cs/>
          <w:lang w:val="ar_AE" w:bidi="ar_AE"/>
        </w:rPr>
        <w:t xml:space="preserve">توقفوا هنا وانظروا إلى صورة </w:t>
      </w:r>
      <w:r>
        <w:rPr>
          <w:rtl/>
          <w:cs/>
          <w:lang w:val="ar_AE" w:bidi="ar_AE"/>
        </w:rPr>
        <w:t>الهاون</w:t>
      </w:r>
      <w:r>
        <w:rPr>
          <w:rtl/>
          <w:cs/>
          <w:lang w:val="ar_AE" w:bidi="ar_AE"/>
        </w:rPr>
        <w:t xml:space="preserve"> والطاحونة </w:t>
      </w:r>
      <w:r>
        <w:rPr>
          <w:rtl/>
          <w:cs/>
          <w:lang w:val="ar_AE" w:bidi="ar_AE"/>
        </w:rPr>
        <w:t>اليدوية</w:t>
      </w:r>
      <w:r>
        <w:rPr>
          <w:rtl/>
          <w:cs/>
          <w:lang w:val="ar_AE" w:bidi="ar_AE"/>
        </w:rPr>
        <w:t xml:space="preserve">. انظروا إلى صورة </w:t>
      </w:r>
      <w:r>
        <w:rPr>
          <w:rtl/>
          <w:cs/>
          <w:lang w:val="ar_AE" w:bidi="ar_AE"/>
        </w:rPr>
        <w:t>بذور الكزبرة</w:t>
      </w:r>
      <w:r>
        <w:rPr>
          <w:rtl/>
          <w:cs/>
          <w:lang w:val="ar_AE" w:bidi="ar_AE"/>
        </w:rPr>
        <w:t xml:space="preserve">. انظروا إلى صورة </w:t>
      </w:r>
      <w:r>
        <w:rPr>
          <w:rtl/>
          <w:cs/>
          <w:lang w:val="ar_AE" w:bidi="ar_AE"/>
        </w:rPr>
        <w:t>خبز مسطح مثل المصنوع من المن</w:t>
      </w:r>
      <w:r>
        <w:rPr>
          <w:rtl/>
          <w:cs/>
          <w:lang w:val="ar_AE" w:bidi="ar_AE"/>
        </w:rPr>
        <w:t>.</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المَن</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يتحدث موسى إلى يهوه بسلسلة من الأسئلة. لا يتوقع موسى إجابات على أسئلته. سأل موسى يهوه: "لِمَاذَا أَسَأْتَ إِلَى عَبْدِكَ؟ وَلِمَاذَا لَمْ أَجِدْ نِعْمَةً فِي عَيْنَيْكَ حَتَّى أَنَّكَ وَضَعْتَ ثِقْلَ جَمِيعِ هَذَا ٱلشَّعْبِ </w:t>
      </w:r>
      <w:r>
        <w:rPr>
          <w:b/>
          <w:rtl/>
          <w:cs/>
          <w:lang w:val="ar_AE" w:bidi="ar_AE"/>
        </w:rPr>
        <w:t>ع</w:t>
      </w:r>
      <w:r>
        <w:rPr>
          <w:rtl/>
          <w:cs/>
          <w:lang w:val="ar_AE" w:bidi="ar_AE"/>
        </w:rPr>
        <w:t xml:space="preserve">َلَيَّ؟" إن موسى هو خادم يهوه، أي أنه يعمل لدى يهوه. والخادم عادة ما تكون له مكانة منخفضة في المجتمع. مع أن موسى كان عبدًا يهوه، فهو يتكلّم بأمانة مع يهوه. ولمزيدٍ من المعلومات عن كلمة </w:t>
      </w:r>
      <w:r>
        <w:rPr>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 xml:space="preserve">عندما سأل موسى يهوه، تحدث موسى عن الأرض التي وعد يهوه بإعطائها لأجداد بني إسرائيل </w:t>
      </w:r>
      <w:r>
        <w:rPr>
          <w:b/>
          <w:rtl/>
          <w:cs/>
          <w:lang w:val="ar_AE" w:bidi="ar_AE"/>
        </w:rPr>
        <w:t>بقسم</w:t>
      </w:r>
      <w:r>
        <w:rPr>
          <w:rtl/>
          <w:cs/>
          <w:lang w:val="ar_AE" w:bidi="ar_AE"/>
        </w:rPr>
        <w:t xml:space="preserve">. القَسَمُ وعدٌ جادٌّ. وعندما كان الله يُعطي وعدًا للشعب، في الأغلب كان يقوله بحلفٍ كذلك. أقسم يهوه بأن يعطي أرضاً محددة لبني إسرائيل. ولمزيد من المعلومات عن مصطلح </w:t>
      </w:r>
      <w:r>
        <w:rPr>
          <w:rtl/>
          <w:cs/>
          <w:lang w:val="ar_AE" w:bidi="ar_AE"/>
        </w:rPr>
        <w:t>قسم،</w:t>
      </w:r>
      <w:r>
        <w:rPr>
          <w:rtl/>
          <w:cs/>
          <w:lang w:val="ar_AE" w:bidi="ar_AE"/>
        </w:rPr>
        <w:t xml:space="preserve"> راجعوا قاموس الكلمات الرئيسية. </w:t>
      </w:r>
    </w:p>
    <w:p>
      <w:pPr>
        <w:bidi/>
      </w:pPr>
      <w:r>
        <w:rPr>
          <w:rtl/>
          <w:cs/>
          <w:lang w:val="ar_AE" w:bidi="ar_AE"/>
        </w:rPr>
      </w:r>
      <w:r>
        <w:rPr>
          <w:rtl/>
          <w:cs/>
          <w:lang w:val="ar_AE" w:bidi="ar_AE"/>
        </w:rPr>
        <w:t>كان موسى منزعجًا ومتعبًا ومحبطًا جدًا، حتى إنه صار يفضّل الموت على أن يرى الشعب يتألّم بسبب شعوره بأنه غير قادر على قيادتهم.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11:16–30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11: 16 - 30 واحفظوا هذا المقطع في قلوبكم.</w:t>
      </w:r>
    </w:p>
    <w:p>
      <w:pPr>
        <w:bidi/>
      </w:pPr>
      <w:r>
        <w:rPr>
          <w:rtl/>
          <w:cs/>
          <w:lang w:val="ar_AE" w:bidi="ar_AE"/>
        </w:rPr>
      </w:r>
      <w:r>
        <w:rPr>
          <w:rtl/>
          <w:cs/>
          <w:lang w:val="ar_AE" w:bidi="ar_AE"/>
        </w:rPr>
        <w:t>استمعوا إلى النسخة الصوتية من سِفر العدد 11: 16 - 30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11: 16 - 30 من الترجمة التي تستسيغونها بالأكثر.</w:t>
      </w:r>
    </w:p>
    <w:p>
      <w:pPr>
        <w:bidi/>
      </w:pPr>
      <w:r>
        <w:rPr>
          <w:rtl/>
          <w:cs/>
          <w:lang w:val="ar_AE" w:bidi="ar_AE"/>
        </w:rPr>
      </w:r>
      <w:r>
        <w:rPr>
          <w:rtl/>
          <w:cs/>
          <w:lang w:val="ar_AE" w:bidi="ar_AE"/>
        </w:rPr>
        <w:t>يُواصل هذا المقطع حوار موسى والرب على تَذمُّر بني إسرائيل من طعامهم. يتذمَّر الشعب بمرارة لأنهم لم يكونوا سعداء بأكل المَن كل يوم، ولأنهم لم يكونوا ممتنين لإطعام يهوه لهم. شعر موسى بأنه غير قادر على تحمل عبء قيادة بني إسرائيل ورعايتهم بمفرده. ثبطت عزيمة موسى نحو مسؤولية الرب عليه لأنه أعطاه هذا العبء العظيم الذي يجب أن يحمله، بل إنه أخبر الرب أنه يفضل الموت على الاستمرار في قيادة شعب إسرائيل.</w:t>
      </w:r>
    </w:p>
    <w:p>
      <w:pPr>
        <w:bidi/>
      </w:pPr>
      <w:r>
        <w:rPr>
          <w:rtl/>
          <w:cs/>
          <w:lang w:val="ar_AE" w:bidi="ar_AE"/>
        </w:rPr>
      </w:r>
      <w:r>
        <w:rPr>
          <w:rtl/>
          <w:cs/>
          <w:lang w:val="ar_AE" w:bidi="ar_AE"/>
        </w:rPr>
        <w:t>يبدأ هذا المقطع باستجابة يهوه لموسى. أولاً، سيقدم يهوه حلاً لمشكلة موسى المتمثلة في حاجته إلى أشخاص آخرين لمساعدته على قيادة إسرائيل. ثانيًا، سيتعامل يهوه مع مشكلة الشعب الذي يتذمَّر. يريد يهوه أن يُعلِّم موسى وشعب إسرائيل ألا يشكوا في قدرة الرب على فعل ما قال إنه سيفعله.</w:t>
      </w:r>
    </w:p>
    <w:p>
      <w:pPr>
        <w:bidi/>
      </w:pPr>
      <w:r>
        <w:rPr>
          <w:rtl/>
          <w:cs/>
          <w:lang w:val="ar_AE" w:bidi="ar_AE"/>
        </w:rPr>
      </w:r>
      <w:r>
        <w:rPr>
          <w:rtl/>
          <w:cs/>
          <w:lang w:val="ar_AE" w:bidi="ar_AE"/>
        </w:rPr>
        <w:t>يحدث هذا الحوار في خيمة الاجتماع، أو المسكن، حيث كان موسى ويهوه يلتقيان كثيرًا. في هذا المقطع، يُخيّم إسرائيل بعد رحلة استغرقت نحو ثلاثة أيام من برية سيناء، بالقرب من حضيروت وخليج العقبة. وسنسمع في المقطع التالي أن هذا المكان يُدعى قَبَرُوت هَتَّاوَة.</w:t>
      </w:r>
    </w:p>
    <w:p>
      <w:pPr>
        <w:bidi/>
      </w:pPr>
      <w:r>
        <w:rPr>
          <w:rtl/>
          <w:cs/>
          <w:lang w:val="ar_AE" w:bidi="ar_AE"/>
        </w:rPr>
      </w:r>
      <w:r>
        <w:rPr>
          <w:rtl/>
          <w:cs/>
          <w:lang w:val="ar_AE" w:bidi="ar_AE"/>
        </w:rPr>
        <w:t xml:space="preserve">توقفوا هنا واطلبوا من المجموعة أن تنظر إلى خريطة </w:t>
      </w:r>
      <w:r>
        <w:rPr>
          <w:b/>
          <w:rtl/>
          <w:cs/>
          <w:lang w:val="ar_AE" w:bidi="ar_AE"/>
        </w:rPr>
        <w:t>برية سيناء</w:t>
      </w:r>
      <w:r>
        <w:rPr>
          <w:rtl/>
          <w:cs/>
          <w:lang w:val="ar_AE" w:bidi="ar_AE"/>
        </w:rPr>
        <w:t xml:space="preserve"> مع علامة تُظهر الموقع تقريبًا لقَبَرُوت هَتَّأَوَة. أوقفوا سماع هذا التسجيل الصوتي هنا.</w:t>
      </w:r>
    </w:p>
    <w:p>
      <w:pPr>
        <w:bidi/>
      </w:pPr>
      <w:r>
        <w:rPr>
          <w:rtl/>
          <w:cs/>
          <w:lang w:val="ar_AE" w:bidi="ar_AE"/>
        </w:rPr>
      </w:r>
      <w:r>
        <w:rPr>
          <w:rtl/>
          <w:cs/>
          <w:lang w:val="ar_AE" w:bidi="ar_AE"/>
        </w:rPr>
        <w:t>أمر يهوه موسى أن يجمع سبعين رجلاً من بين شيوخ بني إسرائيل، وأن يحضر هؤلاء الرجال إلى خيمة الاجتماع، أو المسكن. الشيوخ هم رجال يحظون بالاحترام، وقد أظهروا قدرات قيادية وحكمة ونزاهة في مجتمعاتهم. يطلب الرب من الرجال أن يقدموا أنفسهم أمام الرب في خيمة الاجتماع مع موسى حيث سيتلقون إعلانًا أو تعليمات من الرب. ستتذكرون أنه في سفر الخروج، اقترح حما موسى أن يختار موسى رجالاً لمساعدته في حل مشكلات الناس. لا نعرف ما إذا كان أي من هؤلاء الرجال من بين مجموعة السبعين رجلاً في هذا المقطع أم لا.</w:t>
      </w:r>
    </w:p>
    <w:p>
      <w:pPr>
        <w:bidi/>
      </w:pPr>
      <w:r>
        <w:rPr>
          <w:rtl/>
          <w:cs/>
          <w:lang w:val="ar_AE" w:bidi="ar_AE"/>
        </w:rPr>
      </w:r>
      <w:r>
        <w:rPr>
          <w:rtl/>
          <w:cs/>
          <w:lang w:val="ar_AE" w:bidi="ar_AE"/>
        </w:rPr>
        <w:t>قال يهوه إنه عندما يأتي السبعون رجلاً إلى خيمة الاجتماع، سينزل يهوه إلى الخيمة ويتحدث إلى موسى. خطط يهوه لأن يأخذ من روحه، الذي كان قد أعطاه لموسى من قبل، وإعطائه للرجال السبعين. يُشير الرب إلى روح يهوه نفسه. ستتذكرون أيضًا أنه عندما وهب الرب روحه لموسى، كان ذلك لمساعدة موسى على إنجاز المهمة الخاصة المتمثلة في قيادة شعب إسرائيل. كان يهوه أعلى سلطة لبني إسرائيل. من خلال إعطاء روحه لموسى، فقد أعطى موسى السلطان ليتكلّم ويتصرف نيابةً عن الرب أمام شعب إسرائيل. وهذا يعني أن موسى كان عليه مسؤولية أن يُعلِّم الشعب كيف أراد الرب أن يعيشوا ويعبدوا يهوه. والآن، يعتزم يهوه أن يعطي الروح عينه للرجال السبعين ليمنحهم السلطة والقدرة على مساعدة موسى في قيادة الشعب. يهوه يعطي روحه على نحو يفوق إدراكنا. لن يفقد موسى شيئًا من روح الرب. في هذه المرحلة، لا نعرف بأي معنى عملي سيساعد الرجال السبعون موسى.</w:t>
      </w:r>
    </w:p>
    <w:p>
      <w:pPr>
        <w:bidi/>
      </w:pPr>
      <w:r>
        <w:rPr>
          <w:rtl/>
          <w:cs/>
          <w:lang w:val="ar_AE" w:bidi="ar_AE"/>
        </w:rPr>
      </w:r>
      <w:r>
        <w:rPr>
          <w:rtl/>
          <w:cs/>
          <w:lang w:val="ar_AE" w:bidi="ar_AE"/>
        </w:rPr>
        <w:t>توقفوا هنا وناقشوا هذه الأسئلة كمجموعة: ما مسؤوليات القائد تجاه أتباعه؟ ما نوع الصعوبات التي قد يواجهها القائد الصالح؟ أوقفوا سماع هذا التسجيل الصوتي هنا.</w:t>
      </w:r>
    </w:p>
    <w:p>
      <w:pPr>
        <w:bidi/>
      </w:pPr>
      <w:r>
        <w:rPr>
          <w:rtl/>
          <w:cs/>
          <w:lang w:val="ar_AE" w:bidi="ar_AE"/>
        </w:rPr>
      </w:r>
      <w:r>
        <w:rPr>
          <w:rtl/>
          <w:cs/>
          <w:lang w:val="ar_AE" w:bidi="ar_AE"/>
        </w:rPr>
        <w:t>يتحدث يهوه عن تذمر بني إسرائيل. سمع يهوه تذمُّر بني إسرائيل عندما قالوا إن الحياة في مصر كانت أفضل لهم قبل أن يخلصهم يهوه. لقد سمع يهوه أيضًا مطالب بني إسرائيل بأن يعطيهم موسى لحمًا ليأكلوه. يأمر يهوه موسى أن يخبر الشعب أن يقدسوا أنفسهم، أو أن يجعلوا أنفسهم مقدسين، في ذلك اليوم نفسه. يقول الرب هذا ليُظهر أن الشعب يجب أن يستعد لوقت مجيء الرب في اليوم التالي.</w:t>
      </w:r>
    </w:p>
    <w:p>
      <w:pPr>
        <w:bidi/>
      </w:pPr>
      <w:r>
        <w:rPr>
          <w:rtl/>
          <w:cs/>
          <w:lang w:val="ar_AE" w:bidi="ar_AE"/>
        </w:rPr>
      </w:r>
      <w:r>
        <w:rPr>
          <w:rtl/>
          <w:cs/>
          <w:lang w:val="ar_AE" w:bidi="ar_AE"/>
        </w:rPr>
        <w:t>يأمر يهوه موسى أن يخبر شعب إسرائيل بأنه سيعطي الشعب طعامًا لشهرٍ كاملٍ من اللحم ليأكلوه.</w:t>
      </w:r>
    </w:p>
    <w:p>
      <w:pPr>
        <w:bidi/>
      </w:pPr>
      <w:r>
        <w:rPr>
          <w:rtl/>
          <w:cs/>
          <w:lang w:val="ar_AE" w:bidi="ar_AE"/>
        </w:rPr>
      </w:r>
      <w:r>
        <w:rPr>
          <w:rtl/>
          <w:cs/>
          <w:lang w:val="ar_AE" w:bidi="ar_AE"/>
        </w:rPr>
        <w:t>قد يبدو أن يهوه سيعطي الناس ما يريدون، لكننا سرعان ما نرى أن يهوه ينوي معاقبة الشعب لرفضهم وتمردهم عليه. تذكروا أن شعب إسرائيل قد دخل في عهد مع يهوه بعد خروجهم من مصر. عندما يسأل شعب إسرائيل: "لماذا غادرنا مصر؟" إنهم يقولون إنهم يريدون العودة إلى وقت لم يكن يهوه إلههم. يقول يهوه الآن إنه سيعطيهم لحماً، لكنه سيعطيهم لحمًا مدة شهر كامل، أي ٢٩ أو ٣٠ يومًا. يرتب يهوه لمنحهم لحمًا "حَتَّى يَخْرُجَ مِنْ مَنَاخِرِكُمْ"، مما يعني أنهم سيأكلون الكثير من اللحم لدرجة أنهم سيشعرون بالمرض ولا يريدون أن يأكلوا بعد الآن.</w:t>
      </w:r>
    </w:p>
    <w:p>
      <w:pPr>
        <w:bidi/>
      </w:pPr>
      <w:r>
        <w:rPr>
          <w:rtl/>
          <w:cs/>
          <w:lang w:val="ar_AE" w:bidi="ar_AE"/>
        </w:rPr>
      </w:r>
      <w:r>
        <w:rPr>
          <w:rtl/>
          <w:cs/>
          <w:lang w:val="ar_AE" w:bidi="ar_AE"/>
        </w:rPr>
        <w:t>يفكر موسى في جميع قطعان الأغنام والماعز التي يمتلكها بنو إسرائيل، ويفكر أيضاً في جميع قطعان الماشية الخاصة بهم. لا يعتقد موسى أن بني إسرائيل يملكون ما يكفي من القطعان والمواشي ليأكلوا لحمًا لمدة شهر كامل. عند هذه النقطة، لم يصدق موسى يهوه، وقال موسى: "سِتُّ مِئَةِ أَلْفِ مَاشٍ هُوَ ٱلشَّعْبُ ٱلَّذِي أَنَا فِي وَسَطِهِ، وَأَنْتَ قَدْ قُلْتَ: أُعْطِيهِمْ لَحْمًا لِيَأْكُلُوا شَهْرًا مِنَ ٱلزَّمَانِ. أَيُذْبَحُ لَهُمْ غَنَمٌ وَبَقَرٌ لِيَكْفِيَهُمْ؟ أَمْ يُجْمَعُ لَهُمْ كُلُّ سَمَكِ ٱلْبَحْرِ لِيَكْفِيَهُمْ؟" كان شعب إسرائيل يعتبر الأسماك والأغنام والماعز والأبقار جميعها أطعمة جيدة للأكل.</w:t>
      </w:r>
    </w:p>
    <w:p>
      <w:pPr>
        <w:bidi/>
      </w:pPr>
      <w:r>
        <w:rPr>
          <w:rtl/>
          <w:cs/>
          <w:lang w:val="ar_AE" w:bidi="ar_AE"/>
        </w:rPr>
      </w:r>
      <w:r>
        <w:rPr>
          <w:rtl/>
          <w:cs/>
          <w:lang w:val="ar_AE" w:bidi="ar_AE"/>
        </w:rPr>
        <w:t xml:space="preserve">توقفوا هنا، إذا لزم الأمر، وانظروا إلى صورة قطعان من </w:t>
      </w:r>
      <w:r>
        <w:rPr>
          <w:rtl/>
          <w:cs/>
          <w:lang w:val="ar_AE" w:bidi="ar_AE"/>
        </w:rPr>
        <w:t>الغنم</w:t>
      </w:r>
      <w:r>
        <w:rPr>
          <w:rtl/>
          <w:cs/>
          <w:lang w:val="ar_AE" w:bidi="ar_AE"/>
        </w:rPr>
        <w:t xml:space="preserve"> و</w:t>
      </w:r>
      <w:r>
        <w:rPr>
          <w:rtl/>
          <w:cs/>
          <w:lang w:val="ar_AE" w:bidi="ar_AE"/>
        </w:rPr>
        <w:t>الماعز</w:t>
      </w:r>
      <w:r>
        <w:rPr>
          <w:rtl/>
          <w:cs/>
          <w:lang w:val="ar_AE" w:bidi="ar_AE"/>
        </w:rPr>
        <w:t xml:space="preserve">، </w:t>
      </w:r>
      <w:r>
        <w:rPr>
          <w:rtl/>
          <w:cs/>
          <w:lang w:val="ar_AE" w:bidi="ar_AE"/>
        </w:rPr>
        <w:t>وقطيع من الأبقار</w:t>
      </w:r>
      <w:r>
        <w:rPr>
          <w:rtl/>
          <w:cs/>
          <w:lang w:val="ar_AE" w:bidi="ar_AE"/>
        </w:rPr>
        <w:t>، و</w:t>
      </w:r>
      <w:r>
        <w:rPr>
          <w:rtl/>
          <w:cs/>
          <w:lang w:val="ar_AE" w:bidi="ar_AE"/>
        </w:rPr>
        <w:t>الأسماك</w:t>
      </w:r>
      <w:r>
        <w:rPr>
          <w:rtl/>
          <w:cs/>
          <w:lang w:val="ar_AE" w:bidi="ar_AE"/>
        </w:rPr>
        <w:t>. أوقفوا سماع هذا التسجيل الصوتي هنا.</w:t>
      </w:r>
    </w:p>
    <w:p>
      <w:pPr>
        <w:bidi/>
      </w:pPr>
      <w:r>
        <w:rPr>
          <w:rtl/>
          <w:cs/>
          <w:lang w:val="ar_AE" w:bidi="ar_AE"/>
        </w:rPr>
      </w:r>
      <w:r>
        <w:rPr>
          <w:rtl/>
          <w:cs/>
          <w:lang w:val="ar_AE" w:bidi="ar_AE"/>
        </w:rPr>
        <w:t>يرد يهوه على اعتراض موسى بسؤال لا يتوقع يهوه أن يجيب عليه موسى. عندما يقول يهوه: "هَلْ تَقْصُرُ يَدُ ٱلرَّبِّ؟" يستخدم يهوه لغة خاصة. اليد هي رمز لقدرة الشخص أو قوته. يقول يهوه إنه قادر على أن يفعل كل ما قال إنه سيفعله. ينهى يهوه موسى عن أن يشك في قوة يهوه لإعطاء بني إسرائيل لحمًا لمدة شهر. ينهي يهوه النقاش ويخبر موسى أنه سيرى قريبًا ما إذا كان يهوه سيُطعم بني إسرائيل اللحم أم لا.</w:t>
      </w:r>
    </w:p>
    <w:p>
      <w:pPr>
        <w:bidi/>
      </w:pPr>
      <w:r>
        <w:rPr>
          <w:rtl/>
          <w:cs/>
          <w:lang w:val="ar_AE" w:bidi="ar_AE"/>
        </w:rPr>
      </w:r>
      <w:r>
        <w:rPr>
          <w:rtl/>
          <w:cs/>
          <w:lang w:val="ar_AE" w:bidi="ar_AE"/>
        </w:rPr>
        <w:t>يطيع موسى الرب في ذلك اليوم. يذهب موسى ويخبر شعب إسرائيل بكل ما أمره يهوه بقوله. بعد ذلك، يختار موسى سبعين رجلاً من بين شيوخ إسرائيل ويجعلهم يقفون عند خيمة الاجتماع.</w:t>
      </w:r>
    </w:p>
    <w:p>
      <w:pPr>
        <w:bidi/>
      </w:pPr>
      <w:r>
        <w:rPr>
          <w:rtl/>
          <w:cs/>
          <w:lang w:val="ar_AE" w:bidi="ar_AE"/>
        </w:rPr>
      </w:r>
      <w:r>
        <w:rPr>
          <w:rtl/>
          <w:cs/>
          <w:lang w:val="ar_AE" w:bidi="ar_AE"/>
        </w:rPr>
        <w:t>ثم، وكما جرت العادة عندما يدخل موسى خيمة الاجتماع، ينزل يهوه في السحابة ويتحدث إليه، تمامًا كما قال يهوه. في هذه اللحظة، يضع يهوه بعضًا من روحه نفسه الذي كان على موسى على الرجال السبعين. بمجرد حلول الروح على الرجال السبعين، يتنبأون. وهذا يعني أن الرجال يتلقون قوة من روح يهوه للتحدث والتصرف بطريقة معينة. لا نعلم ماذا قال الرجال السبعون أو فعلوا، أو إلى متى تنبأوا. لكننا نعلم أنهم يتصرفون بطريقة تُظهر للشعب أنهم أنبياء، وتؤكد أنهم القادة الجدد المعتمدون ورفقاء موسى.</w:t>
      </w:r>
    </w:p>
    <w:p>
      <w:pPr>
        <w:bidi/>
      </w:pPr>
      <w:r>
        <w:rPr>
          <w:rtl/>
          <w:cs/>
          <w:lang w:val="ar_AE" w:bidi="ar_AE"/>
        </w:rPr>
      </w:r>
      <w:r>
        <w:rPr>
          <w:rtl/>
          <w:cs/>
          <w:lang w:val="ar_AE" w:bidi="ar_AE"/>
        </w:rPr>
        <w:t>بينما كان الرجال يتنبأون، سمعنا أن اثنين من الرجال السبعين، وهما إلداد وميداد، لم يذهبا مع موسى إلى الخيمة. لا نعرف لماذا لم يذهبا، ولكن كل ما نعرفه هو أنهم بقوا في المخيم، وهي المنطقة التي يعيش فيها بنو إسرائيل. تلقى إلداد وميداد روح يهوه في الوقت عينه الذي تلقى فيه الرجال الآخرون الروح، وتنبأوا في المخيم.</w:t>
      </w:r>
    </w:p>
    <w:p>
      <w:pPr>
        <w:bidi/>
      </w:pPr>
      <w:r>
        <w:rPr>
          <w:rtl/>
          <w:cs/>
          <w:lang w:val="ar_AE" w:bidi="ar_AE"/>
        </w:rPr>
      </w:r>
      <w:r>
        <w:rPr>
          <w:rtl/>
          <w:cs/>
          <w:lang w:val="ar_AE" w:bidi="ar_AE"/>
        </w:rPr>
        <w:t>وهذا ما يدفع شاباً إلى الركض من المخيم إلى الخيمة للبحث عن موسى. يعلن الشاب لموسى الأخبار بأن إلداد وميداد تنبآن في المحلة. تُحزن الأخبار مساعد موسى، يشوع بن نون. يعتقد يشوع أن خبر تنبؤ الرجال في مكان غير مصرح به يمثل تحدياً لقيادة موسى. يتحدث باحترام إلى موسى ويقول: "يَا سَيِّدِي [أو يا مولاي] مُوسَى، ٱرْدَعْهُمَا!"</w:t>
      </w:r>
    </w:p>
    <w:p>
      <w:pPr>
        <w:bidi/>
      </w:pPr>
      <w:r>
        <w:rPr>
          <w:rtl/>
          <w:cs/>
          <w:lang w:val="ar_AE" w:bidi="ar_AE"/>
        </w:rPr>
      </w:r>
      <w:r>
        <w:rPr>
          <w:rtl/>
          <w:cs/>
          <w:lang w:val="ar_AE" w:bidi="ar_AE"/>
        </w:rPr>
        <w:t>يختلف موسى مع يشوع وينهره. يسأل موسى يشوع سؤالًا لا ينتظر منه أن يجيب عليه عندما يقول: "هَلْ تَغَارُ أَنْتَ لِي؟" لا يريد موسى أن يقلق يشوع بشأن حماية سمعة موسى. بدلاً من ذلك، يريد موسى من يهوه أن يعطي روح يهوه لجميع بني إسرائيل حتى تكون لهم أيضًا القدرة على النبوة وإيصال رسائل يهوه للآخرين.</w:t>
      </w:r>
    </w:p>
    <w:p>
      <w:pPr>
        <w:bidi/>
      </w:pPr>
      <w:r>
        <w:rPr>
          <w:rtl/>
          <w:cs/>
          <w:lang w:val="ar_AE" w:bidi="ar_AE"/>
        </w:rPr>
      </w:r>
      <w:r>
        <w:rPr>
          <w:rtl/>
          <w:cs/>
          <w:lang w:val="ar_AE" w:bidi="ar_AE"/>
        </w:rPr>
        <w:t>يقدم يهوه حلاً لحاجة موسى إلى مساعدين لقيادة بني إسرائيل. ثم غادر موسى والرجال الثمانية والستون خيمة الاجتماع حيث التقى بهم يهوه وذهبوا إلى أماكنهم في المخيم.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11: 16 - 30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يجيب يهوه موسى في خيمة الاجتماع بعد سماعه شكاوى شعب إسرائيل وموسى. يخبر يهوه موسى كيف سيوفر يهوه حلاً لاحتياجه إلى معاونين لقيادة شعب إسرائيل.</w:t>
      </w:r>
    </w:p>
    <w:p>
      <w:pPr>
        <w:bidi/>
      </w:pPr>
      <w:r>
        <w:rPr>
          <w:rtl/>
          <w:cs/>
          <w:lang w:val="ar_AE" w:bidi="ar_AE"/>
        </w:rPr>
      </w:r>
      <w:r>
        <w:rPr>
          <w:b/>
          <w:rtl/>
          <w:cs/>
          <w:lang w:val="ar_AE" w:bidi="ar_AE"/>
        </w:rPr>
        <w:t>في المشهد الثاني:</w:t>
      </w:r>
      <w:r>
        <w:rPr>
          <w:rtl/>
          <w:cs/>
          <w:lang w:val="ar_AE" w:bidi="ar_AE"/>
        </w:rPr>
        <w:t xml:space="preserve"> يشرح يهوه لموسى كيف سيتعامل مع شكاوى الشعب. لا يعتقد موسى أن يهوه قادر على توفير لحم يكفي الشعب. يهوه يوبخ موسى على شكه.</w:t>
      </w:r>
    </w:p>
    <w:p>
      <w:pPr>
        <w:bidi/>
      </w:pPr>
      <w:r>
        <w:rPr>
          <w:rtl/>
          <w:cs/>
          <w:lang w:val="ar_AE" w:bidi="ar_AE"/>
        </w:rPr>
      </w:r>
      <w:r>
        <w:rPr>
          <w:b/>
          <w:rtl/>
          <w:cs/>
          <w:lang w:val="ar_AE" w:bidi="ar_AE"/>
        </w:rPr>
        <w:t>في المشهد الثالث:</w:t>
      </w:r>
      <w:r>
        <w:rPr>
          <w:rtl/>
          <w:cs/>
          <w:lang w:val="ar_AE" w:bidi="ar_AE"/>
        </w:rPr>
        <w:t xml:space="preserve"> يخرج موسى من خيمة الاجتماع ليخبر الشعب. ثم يجمع مع سبعين رجلًا مختارًا من بين شيوخ الشعب ويأخذهم ليقفوا قرب الخيمة.</w:t>
      </w:r>
    </w:p>
    <w:p>
      <w:pPr>
        <w:bidi/>
      </w:pPr>
      <w:r>
        <w:rPr>
          <w:rtl/>
          <w:cs/>
          <w:lang w:val="ar_AE" w:bidi="ar_AE"/>
        </w:rPr>
      </w:r>
      <w:r>
        <w:rPr>
          <w:b/>
          <w:rtl/>
          <w:cs/>
          <w:lang w:val="ar_AE" w:bidi="ar_AE"/>
        </w:rPr>
        <w:t>في المشهد الرابع:</w:t>
      </w:r>
      <w:r>
        <w:rPr>
          <w:rtl/>
          <w:cs/>
          <w:lang w:val="ar_AE" w:bidi="ar_AE"/>
        </w:rPr>
        <w:t xml:space="preserve"> ينزل يهوه في سحابة على الخيمة ويتحدث إلى موسى. يضع يهوه من روحه على السبعين رجلًا، ومن ثم يتنبأون.</w:t>
      </w:r>
    </w:p>
    <w:p>
      <w:pPr>
        <w:bidi/>
      </w:pPr>
      <w:r>
        <w:rPr>
          <w:rtl/>
          <w:cs/>
          <w:lang w:val="ar_AE" w:bidi="ar_AE"/>
        </w:rPr>
      </w:r>
      <w:r>
        <w:rPr>
          <w:b/>
          <w:rtl/>
          <w:cs/>
          <w:lang w:val="ar_AE" w:bidi="ar_AE"/>
        </w:rPr>
        <w:t>في المشهد الخامس:</w:t>
      </w:r>
      <w:r>
        <w:rPr>
          <w:rtl/>
          <w:cs/>
          <w:lang w:val="ar_AE" w:bidi="ar_AE"/>
        </w:rPr>
        <w:t xml:space="preserve"> اثنان من الشيوخ السبعين، وهما ألداد وميداد، يقيمان في منطقة المخيم، لكنهما يتلقيان أيضًا روح يهوه ويتنبآن في الوقت عينه مع الرجال الآخرين.</w:t>
      </w:r>
    </w:p>
    <w:p>
      <w:pPr>
        <w:bidi/>
      </w:pPr>
      <w:r>
        <w:rPr>
          <w:rtl/>
          <w:cs/>
          <w:lang w:val="ar_AE" w:bidi="ar_AE"/>
        </w:rPr>
      </w:r>
      <w:r>
        <w:rPr>
          <w:b/>
          <w:rtl/>
          <w:cs/>
          <w:lang w:val="ar_AE" w:bidi="ar_AE"/>
        </w:rPr>
        <w:t>في المشهد السادس:</w:t>
      </w:r>
      <w:r>
        <w:rPr>
          <w:rtl/>
          <w:cs/>
          <w:lang w:val="ar_AE" w:bidi="ar_AE"/>
        </w:rPr>
        <w:t xml:space="preserve"> يركض شاب إلى خيمة الاجتماع ليخبر موسى أن ألداد وميداد يتنبآن أيضًا في المخيم. أثارت هذه الأخبار قلق يشوع، فطلب يشوع من موسى أن يمنع ألداد وميداد من التنبؤ.</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سبعون قائدًا، بمن فيهم ألداد ومداد</w:t>
      </w:r>
    </w:p>
    <w:p>
      <w:pPr>
        <w:pStyle w:val="ListBullet"/>
        <w:bidi/>
        <w:spacing w:line="240" w:lineRule="auto"/>
        <w:ind w:left="720"/>
      </w:pPr>
      <w:r>
        <w:rPr>
          <w:rtl/>
          <w:cs/>
          <w:lang w:val="ar_AE" w:bidi="ar_AE"/>
        </w:rPr>
      </w:r>
      <w:r>
        <w:rPr>
          <w:rtl/>
          <w:cs/>
          <w:lang w:val="ar_AE" w:bidi="ar_AE"/>
        </w:rPr>
        <w:t>روح 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شاب</w:t>
      </w:r>
    </w:p>
    <w:p>
      <w:pPr>
        <w:pStyle w:val="ListBullet"/>
        <w:bidi/>
        <w:spacing w:line="240" w:lineRule="auto"/>
        <w:ind w:left="720"/>
      </w:pPr>
      <w:r>
        <w:rPr>
          <w:rtl/>
          <w:cs/>
          <w:lang w:val="ar_AE" w:bidi="ar_AE"/>
        </w:rPr>
      </w:r>
      <w:r>
        <w:rPr>
          <w:rtl/>
          <w:cs/>
          <w:lang w:val="ar_AE" w:bidi="ar_AE"/>
        </w:rPr>
        <w:t>يشوع بن نون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b/>
          <w:rtl/>
          <w:cs/>
          <w:lang w:val="ar_AE" w:bidi="ar_AE"/>
        </w:rPr>
        <w:t>في المشهد الأول:</w:t>
      </w:r>
      <w:r>
        <w:rPr>
          <w:rtl/>
          <w:cs/>
          <w:lang w:val="ar_AE" w:bidi="ar_AE"/>
        </w:rPr>
        <w:t xml:space="preserve"> في المقطع السابق، كان الشعب يتذمر إلى موسى، لذلك اشتكى موسى إلى يهوه من جعله قائدًا لهؤلاء الناس المحتاجين. يبدأ هذا المشهد بينما يستجيب يهوه لموسى. تذكَّروا أن شكاوى الشعب أزعجت موسى بشدة. يأمر يهوه موسى أن يختار سبعين رجلًا مبجلين من بين شعب إسرائيل ليساعدوه في عمل قيادة بني إسرائيل. يأمر يهوه موسى أن يُحضر الرجال من المحلة إلى خيمة الاجتماع. يخطط يهوه لأن يُظهر لموسى والشعب أن يهوه يُخوِّل هؤلاء الرجال لمساعدة موسى. سيفعل يهوه ذلك عن طريق أخذ بعض روح يهوه من موسى ووضعه على الرجال المختارين. تذكّروا أن موسى لن يفقد روح يهوه من هذا الفعل، بل سيحصل الرجال السبعون على روح يهوه.</w:t>
      </w:r>
    </w:p>
    <w:p>
      <w:pPr>
        <w:bidi/>
      </w:pPr>
      <w:r>
        <w:rPr>
          <w:rtl/>
          <w:cs/>
          <w:lang w:val="ar_AE" w:bidi="ar_AE"/>
        </w:rPr>
      </w:r>
      <w:r>
        <w:rPr>
          <w:rtl/>
          <w:cs/>
          <w:lang w:val="ar_AE" w:bidi="ar_AE"/>
        </w:rPr>
        <w:t>توقفوا هنا وناقشوا في مجموعة كيف يمكنكم أن تتحدثوا عن أن يهوه أعطى من روحه للسبعين رجلًا. عليكم توضيح أن روح يهوه على موسى لن تنقص بأي شكل من الأشكال. توقَّفوا هنا عن سماع التسجيل الصوتي.</w:t>
      </w:r>
    </w:p>
    <w:p>
      <w:pPr>
        <w:bidi/>
      </w:pPr>
      <w:r>
        <w:rPr>
          <w:rtl/>
          <w:cs/>
          <w:lang w:val="ar_AE" w:bidi="ar_AE"/>
        </w:rPr>
      </w:r>
      <w:r>
        <w:rPr>
          <w:b/>
          <w:rtl/>
          <w:cs/>
          <w:lang w:val="ar_AE" w:bidi="ar_AE"/>
        </w:rPr>
        <w:t>في المشهد الثاني:</w:t>
      </w:r>
      <w:r>
        <w:rPr>
          <w:rtl/>
          <w:cs/>
          <w:lang w:val="ar_AE" w:bidi="ar_AE"/>
        </w:rPr>
        <w:t xml:space="preserve"> يستمر النقاش بين يهوه وموسى، لكن الموضوع يتغير. يشرح يهوه لموسى كيف سيتعامل يهوه مع شكاوى الشعب. من المهم أن نتذكر أن يهوه غير راضٍ عن الشعب، لأن شكواهم تُظهر أن بني إسرائيل قد رفضوا يهوه كقائد لهم. تذكروا أيضًا في المقطع الأخير أن يهوه عاقب مؤخرًا بعضًا من بني إسرائيل في تبعيرة لأنهم اشتكوا ضد يهوه. كان العقاب بمنزلة تحذير للآخرين، لكن المشتكين لم يتعلموا من الدرس. بعد وقت قصير جداً من التحذير في تبعيرة، اختار الشعب ألا يتذكروا أيًا من الأشياء الصالحة التي فعلها يهوه من أجلهم. اختار الشعب أن يؤمنوا بأن اتباع يهوه أسوأ من أن يكونوا عبيدًا.</w:t>
      </w:r>
    </w:p>
    <w:p>
      <w:pPr>
        <w:bidi/>
      </w:pPr>
      <w:r>
        <w:rPr>
          <w:rtl/>
          <w:cs/>
          <w:lang w:val="ar_AE" w:bidi="ar_AE"/>
        </w:rPr>
      </w:r>
      <w:r>
        <w:rPr>
          <w:rtl/>
          <w:cs/>
          <w:lang w:val="ar_AE" w:bidi="ar_AE"/>
        </w:rPr>
        <w:t>يخبر يهوه موسى أن على الشعب أن "يقدسوا أنفسهم للغد"، مما يعني أن الشعب كان بحاجة إلى أن يجعلوا أنفسهم طاهرين ومتفرغين استعدادًا لمقابلة يهوه لهم بشأن مشكلة شكواهم.</w:t>
      </w:r>
    </w:p>
    <w:p>
      <w:pPr>
        <w:bidi/>
      </w:pPr>
      <w:r>
        <w:rPr>
          <w:rtl/>
          <w:cs/>
          <w:lang w:val="ar_AE" w:bidi="ar_AE"/>
        </w:rPr>
      </w:r>
      <w:r>
        <w:rPr>
          <w:rtl/>
          <w:cs/>
          <w:lang w:val="ar_AE" w:bidi="ar_AE"/>
        </w:rPr>
        <w:t>يؤكد يهوه أنه سيعطي بني إسرائيل لحماً ليأكلوه لفترة طويلة جداً عندما يقول: "لَا يَوْمًا وَاحِدًا، وَلَا يَوْمَيْنِ، وَلَا خَمْسَةَ أَيَّامٍ، وَلَا عَشَرَةَ أَيَّامٍ، وَلَا عِشْرِينَ يَوْمًا، 20بَلْ شَهْرًا مِنَ ٱلزَّمَانِ". في الواقع، يقول يهوه إنه سيعطي الناس الكثير من اللحم، ولمدة طويلة، حتى يشعروا في النهاية بالغثيان منه. يستخدم يهوه عبارة "حَتَّى يَخْرُجَ مِنْ مَنَاخِرِكُمْ"، وهي مبالغة ليقول إن الشعب سيضطر إلى أكل كمية كبيرة جدًا من اللحم، أكثر مما يستطيعون تحمله.</w:t>
      </w:r>
    </w:p>
    <w:p>
      <w:pPr>
        <w:bidi/>
      </w:pPr>
      <w:r>
        <w:rPr>
          <w:rtl/>
          <w:cs/>
          <w:lang w:val="ar_AE" w:bidi="ar_AE"/>
        </w:rPr>
      </w:r>
      <w:r>
        <w:rPr>
          <w:rtl/>
          <w:cs/>
          <w:lang w:val="ar_AE" w:bidi="ar_AE"/>
        </w:rPr>
        <w:t>توقفوا هنا وناقشوا في مجموعة كيف يمكنكم التعبير عن المجاز "حَتَّى يَخْرُجَ مِنْ مَنَاخِرِكُمْ". تقول بعض الثقافات أشياء مثل "حتى يخرج من أذنيك" أو "حتى تتقيأ". تخيل موقفاً تناول فيه أحدهم كمية كبيرة من شيء جيد، مما جعله يشعر بالمرض. انتبهوا إلى الكلمات التي تستخدموها عند الحديث عن هذا الموضوع. توقَّفوا هنا عن سماع التسجيل الصوتي.</w:t>
      </w:r>
    </w:p>
    <w:p>
      <w:pPr>
        <w:bidi/>
      </w:pPr>
      <w:r>
        <w:rPr>
          <w:rtl/>
          <w:cs/>
          <w:lang w:val="ar_AE" w:bidi="ar_AE"/>
        </w:rPr>
      </w:r>
      <w:r>
        <w:rPr>
          <w:rtl/>
          <w:cs/>
          <w:lang w:val="ar_AE" w:bidi="ar_AE"/>
        </w:rPr>
        <w:t>يستمر المشهد الثاني بينما يرد موسى بعدم إيمان. أولاً، يذكّر موسى يهوه بأنه يملك 600 ألف رجل مقاتل، وهو ما يعني على الأرجح الرجال الذين بلغوا السن الذي يمكنهم فيه القتال في معركة. يخبر موسى يهوه أن ثمة الكثير من الناس الذين يحتاجون إلى الطعام! ثم يسأل موسى يهوه سؤالين لم يتوقع موسى أن يجيب عليهما يهوه. يسأل موسى يهوه عما إذا كان لديهم ما يكفي من قطعان الأغنام، وقطعان الماشية، والأسماك ليذبحوها ويأكلوها. لم يكن موسى يقصد هذه الأسئلة حقًا. يخبر موسى يهوه بأنه لا يعتقد أنه قادر على إنتاج ما يكفي من اللحم ليأكله الشعب لمدة شهر كامل. في هذه اللحظة، لا يتذكر موسى الأعمال العظيمة والمستحيلة التي قام بها يهوه لإخراج الشعب من العبودية في مصر ولإعالة الشعب أثناء رحلتهم عبر البرية.</w:t>
      </w:r>
    </w:p>
    <w:p>
      <w:pPr>
        <w:bidi/>
      </w:pPr>
      <w:r>
        <w:rPr>
          <w:rtl/>
          <w:cs/>
          <w:lang w:val="ar_AE" w:bidi="ar_AE"/>
        </w:rPr>
      </w:r>
      <w:r>
        <w:rPr>
          <w:rtl/>
          <w:cs/>
          <w:lang w:val="ar_AE" w:bidi="ar_AE"/>
        </w:rPr>
        <w:t>ينتهي هذا المشهد بإدلاء يهوه بتصريح هام. ينتهر يهوه موسى لشكه في قدرته على الوفاء بوعده بإطعام الشعب لحماً لمدة شهر. فَقَالَ ٱلرَّبُّ لِمُوسَى: "هَلْ تَقْصُرُ يَدُ ٱلرَّبِّ؟" هذا سؤال ليس المقصود منه الإجابة؛ إنه في الحقيقة مجرد تصريح يقول: "لست قليل الحيلة". يستخدم هذا التعبير صورة اليد للدلالة على أن قوة يهوه وقدرته على فعل الأشياء العظيمة غير محدودة.</w:t>
      </w:r>
    </w:p>
    <w:p>
      <w:pPr>
        <w:bidi/>
      </w:pPr>
      <w:r>
        <w:rPr>
          <w:rtl/>
          <w:cs/>
          <w:lang w:val="ar_AE" w:bidi="ar_AE"/>
        </w:rPr>
      </w:r>
      <w:r>
        <w:rPr>
          <w:rtl/>
          <w:cs/>
          <w:lang w:val="ar_AE" w:bidi="ar_AE"/>
        </w:rPr>
        <w:t>توقفوا هنا وناقشوا في مجموعة: ارووا قصة عن شخص لديه قوة غير محدودة. انتبه إلى كيفية حديثك عن قوة هذا الشخص. كيف تترجمون عبارة "هَلْ تَقْصُرُ يَدُ ٱلرَّبِّ؟" بلغة طبيعية في لغتك؟ توقَّفوا هنا عن سماع التسجيل الصوتي.</w:t>
      </w:r>
    </w:p>
    <w:p>
      <w:pPr>
        <w:bidi/>
      </w:pPr>
      <w:r>
        <w:rPr>
          <w:rtl/>
          <w:cs/>
          <w:lang w:val="ar_AE" w:bidi="ar_AE"/>
        </w:rPr>
      </w:r>
      <w:r>
        <w:rPr>
          <w:rtl/>
          <w:cs/>
          <w:lang w:val="ar_AE" w:bidi="ar_AE"/>
        </w:rPr>
        <w:t>ينتهي هذا المشهد عندما يقول يهوه: " ٱلْآنَ تَرَى أَيُوافِيكَ كَلَامِي أَمْ لَا"</w:t>
      </w:r>
    </w:p>
    <w:p>
      <w:pPr>
        <w:bidi/>
      </w:pPr>
      <w:r>
        <w:rPr>
          <w:rtl/>
          <w:cs/>
          <w:lang w:val="ar_AE" w:bidi="ar_AE"/>
        </w:rPr>
      </w:r>
      <w:r>
        <w:rPr>
          <w:b/>
          <w:rtl/>
          <w:cs/>
          <w:lang w:val="ar_AE" w:bidi="ar_AE"/>
        </w:rPr>
        <w:t>في المشهد الثالث:</w:t>
      </w:r>
      <w:r>
        <w:rPr>
          <w:rtl/>
          <w:cs/>
          <w:lang w:val="ar_AE" w:bidi="ar_AE"/>
        </w:rPr>
        <w:t xml:space="preserve"> يخرج موسى من خيمة الاجتماع ليخبر الشعب. ثم جمع موسى سبعين رجلاً من بين شيوخ الشعب وأخذهم ليقفوا حول الخيمة.</w:t>
      </w:r>
    </w:p>
    <w:p>
      <w:pPr>
        <w:bidi/>
      </w:pPr>
      <w:r>
        <w:rPr>
          <w:rtl/>
          <w:cs/>
          <w:lang w:val="ar_AE" w:bidi="ar_AE"/>
        </w:rPr>
      </w:r>
      <w:r>
        <w:rPr>
          <w:b/>
          <w:rtl/>
          <w:cs/>
          <w:lang w:val="ar_AE" w:bidi="ar_AE"/>
        </w:rPr>
        <w:t>في المشهد الرابع:</w:t>
      </w:r>
      <w:r>
        <w:rPr>
          <w:rtl/>
          <w:cs/>
          <w:lang w:val="ar_AE" w:bidi="ar_AE"/>
        </w:rPr>
        <w:t xml:space="preserve"> ينزل يهوه في سحابة على الخيمة ويتحدث إلى موسى. كان هذا معتادًا عند خيمة الاجتماع. لا نعلم ما قاله يهوه لموسى. ثم يأخذ يهوه من روحه التي أعطاها لموسى ويضعها على السبعين رجلاً. ما إن يحلّ الروح القدس على الرجال حتى يبدأون بالتنبؤ. لا نعرف بالضبط كيف تصرفوا، لكن بعض الناس يقولون إن الرجال ربما شعروا بنشوة عارمة. وهذا يعني أنهم ربما شعروا بفرحة غامرة، وربما قفزوا وصرخوا وأيديهم في الهواء! ربما يكون الرجال قد سبحوا يهوه، أو ربما يكونوا قد تحدثوا عن أحداث مستقبلية. لا يخبرنا المقطع بما تكلّم الرجال وتصرفوا. ومع ذلك، فإن سلوك الرجال تحت تأثير روح يهوه يشير بوضوح إلى موسى، وإلى كل من رأى الرجال، إلى أن يهوه قد عين الرجال ليكونوا مساعدين لموسى. توقف الرجال عن التنبؤ بعد هذه اللحظة.</w:t>
      </w:r>
    </w:p>
    <w:p>
      <w:pPr>
        <w:bidi/>
      </w:pPr>
      <w:r>
        <w:rPr>
          <w:rtl/>
          <w:cs/>
          <w:lang w:val="ar_AE" w:bidi="ar_AE"/>
        </w:rPr>
      </w:r>
      <w:r>
        <w:rPr>
          <w:b/>
          <w:rtl/>
          <w:cs/>
          <w:lang w:val="ar_AE" w:bidi="ar_AE"/>
        </w:rPr>
        <w:t>في المشهد الخامس:</w:t>
      </w:r>
      <w:r>
        <w:rPr>
          <w:rtl/>
          <w:cs/>
          <w:lang w:val="ar_AE" w:bidi="ar_AE"/>
        </w:rPr>
        <w:t xml:space="preserve"> يُخبرنا هذا المشهد بشيء آخر كان يحدث في المخيم في الوقت عينه الذي كان الرجال يتنبأون فيه. اثنان من الشيوخ السبعين لم يذهبا إلى الخيمة مع موسى. ليس من الواضح لماذا لم يذهبا. يُدعيان ألداد وميداد. بقي ألداد وميداد في منطقة المخيم، لكنهما تلقيا أيضًا روح يهوه وتنبآ مثل الرجال الآخرين. لا نعلم ما إذا كانا معًا في المخيم أم في موقعين مختلفين. هذه معلومات مهمة، لأنه كان من الممكن اعتبارها تهديداً لسلطة موسى كقائد مختار من قبل يهوه على الشعب.</w:t>
      </w:r>
    </w:p>
    <w:p>
      <w:pPr>
        <w:bidi/>
      </w:pPr>
      <w:r>
        <w:rPr>
          <w:rtl/>
          <w:cs/>
          <w:lang w:val="ar_AE" w:bidi="ar_AE"/>
        </w:rPr>
      </w:r>
      <w:r>
        <w:rPr>
          <w:rtl/>
          <w:cs/>
          <w:lang w:val="ar_AE" w:bidi="ar_AE"/>
        </w:rPr>
        <w:t>توقفوا هنا وناقشوا في مجموعة أفضل طريقة للتحدث عن أحداث مختلفة في قصة تحدث في نفس الوقت ولكن في أماكن مختلفة. توقَّفوا هنا عن سماع التسجيل الصوتي.</w:t>
      </w:r>
    </w:p>
    <w:p>
      <w:pPr>
        <w:bidi/>
      </w:pPr>
      <w:r>
        <w:rPr>
          <w:rtl/>
          <w:cs/>
          <w:lang w:val="ar_AE" w:bidi="ar_AE"/>
        </w:rPr>
      </w:r>
      <w:r>
        <w:rPr>
          <w:b/>
          <w:rtl/>
          <w:cs/>
          <w:lang w:val="ar_AE" w:bidi="ar_AE"/>
        </w:rPr>
        <w:t>في المشهد السادس:</w:t>
      </w:r>
      <w:r>
        <w:rPr>
          <w:rtl/>
          <w:cs/>
          <w:lang w:val="ar_AE" w:bidi="ar_AE"/>
        </w:rPr>
        <w:t xml:space="preserve"> يحدث هذا المشهد في اليوم ذاته عند خيمة الاجتماع، لكننا لا نعرف في أي وقت من اليوم حدث ذلك. يأتي شاب مسرعاً إلى موسى ويخبره عن ألداد وميداد يتنبآن في المخيم. من المهم ملاحظة أن الشاب جاء مسرعًا ليخبر موسى أن ألداد وميداد كانا يتنبآن في المخيم بدلاً من خيمة الاجتماع. ربما كان الشاب يلهث عندما تحدث إلى موسى.</w:t>
      </w:r>
    </w:p>
    <w:p>
      <w:pPr>
        <w:bidi/>
      </w:pPr>
      <w:r>
        <w:rPr>
          <w:rtl/>
          <w:cs/>
          <w:lang w:val="ar_AE" w:bidi="ar_AE"/>
        </w:rPr>
      </w:r>
      <w:r>
        <w:rPr>
          <w:rtl/>
          <w:cs/>
          <w:lang w:val="ar_AE" w:bidi="ar_AE"/>
        </w:rPr>
        <w:t>يسمع يشوع، مساعد موسى الأمين، الشاب ويشعر بالضيق من الموقف. يطلب يشوع بإلحاح ولكن باحترام من موسى أن يمنع ألداد وميداد من التنبؤ بهذه الطريقة. يستخدم يشوع كلمة "سيد" أو "مولاي" عندما يتحدث إلى موسى.</w:t>
      </w:r>
    </w:p>
    <w:p>
      <w:pPr>
        <w:bidi/>
      </w:pPr>
      <w:r>
        <w:rPr>
          <w:rtl/>
          <w:cs/>
          <w:lang w:val="ar_AE" w:bidi="ar_AE"/>
        </w:rPr>
      </w:r>
      <w:r>
        <w:rPr>
          <w:rtl/>
          <w:cs/>
          <w:lang w:val="ar_AE" w:bidi="ar_AE"/>
        </w:rPr>
        <w:t>توقفوا هنا وناقشوا في مجموعة كيف يمكن لشاب أن يتحدث إلى قائد يحظى باحترام كبير وله سلطة عليه. ما الاسم أو اللقب الذي قد يستخدمه الشاب بلغتك لإظهار الاحترام للقائد؟ توقَّفوا هنا عن سماع التسجيل الصوتي.</w:t>
      </w:r>
    </w:p>
    <w:p>
      <w:pPr>
        <w:bidi/>
      </w:pPr>
      <w:r>
        <w:rPr>
          <w:rtl/>
          <w:cs/>
          <w:lang w:val="ar_AE" w:bidi="ar_AE"/>
        </w:rPr>
      </w:r>
      <w:r>
        <w:rPr>
          <w:rtl/>
          <w:cs/>
          <w:lang w:val="ar_AE" w:bidi="ar_AE"/>
        </w:rPr>
        <w:t>يسأل موسى يشوع: "هَلْ تَغَارُ أَنْتَ لِي؟" هذا نوع من الأسئلة الاستنكارية. بسؤاله، يقصد موسى أن يقول: "لا تهتموا بما إذا كان الشعب يراني نبياً ليهوه وقائداً لإسرائيل". أتمنى أن يمنح يهوه روح يهوه لجميع شعب إسرائيل حتى يتنبأوا هم أيضاً. ليس من الواضح لماذا أراد موسى أن يتنبأ جميع الشعب. لعل موسى قال هذا ليشير إلى أن موسى أراد أن يفرح الشعب ويشعر بالنشوة تحت تأثير روح يهوه.</w:t>
      </w:r>
    </w:p>
    <w:p>
      <w:pPr>
        <w:bidi/>
      </w:pPr>
      <w:r>
        <w:rPr>
          <w:rtl/>
          <w:cs/>
          <w:lang w:val="ar_AE" w:bidi="ar_AE"/>
        </w:rPr>
      </w:r>
      <w:r>
        <w:rPr>
          <w:rtl/>
          <w:cs/>
          <w:lang w:val="ar_AE" w:bidi="ar_AE"/>
        </w:rPr>
        <w:t>ينتهي هذا المشهد بمغادرة موسى والرجال الخيمة وعودتهم إلى أماكنهم في المخيم.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11: 16 - 30 من الترجمة التي تستسيغونها 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سبعون قائدًا، بمن فيهم إلداد ومداد</w:t>
      </w:r>
    </w:p>
    <w:p>
      <w:pPr>
        <w:pStyle w:val="ListBullet"/>
        <w:bidi/>
        <w:spacing w:line="240" w:lineRule="auto"/>
        <w:ind w:left="720"/>
      </w:pPr>
      <w:r>
        <w:rPr>
          <w:rtl/>
          <w:cs/>
          <w:lang w:val="ar_AE" w:bidi="ar_AE"/>
        </w:rPr>
      </w:r>
      <w:r>
        <w:rPr>
          <w:rtl/>
          <w:cs/>
          <w:lang w:val="ar_AE" w:bidi="ar_AE"/>
        </w:rPr>
        <w:t>روح 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شاب</w:t>
      </w:r>
    </w:p>
    <w:p>
      <w:pPr>
        <w:pStyle w:val="ListBullet"/>
        <w:bidi/>
        <w:spacing w:line="240" w:lineRule="auto"/>
        <w:ind w:left="720"/>
      </w:pPr>
      <w:r>
        <w:rPr>
          <w:rtl/>
          <w:cs/>
          <w:lang w:val="ar_AE" w:bidi="ar_AE"/>
        </w:rPr>
      </w:r>
      <w:r>
        <w:rPr>
          <w:rtl/>
          <w:cs/>
          <w:lang w:val="ar_AE" w:bidi="ar_AE"/>
        </w:rPr>
        <w:t>يشوع بن نون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يستجيب الرب لشكاوى موسى وشعب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"أشعر بالغضب لأن الشعب يتذمر مجددًا"، أو "أشعر بالرفض وعدم التقدير، لأنني كنت صالحًا مع هذا الشعب ومع ذلك لا يقدّرونني".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الرب موسى أن يختار سبعين رجلًا ذوي احترام من الشعب ليساعدوا في عمل القيادة. يطلب الرب من موسى أن يُحضر الرجال من المحلة إلى الخيمة. يخبر الرب موسى أنه سيأخذ من روحه الذي على موسى ويضعه على الرجال المختارين. وهذا لا يعني أن روح الرب على موسى ستنقص أو تقل.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أن الرب سمعني ويدرك حاجتي"، أو "أشعر بتقدير الرب وبالارتياح لأنني أعلم أن الرب سيفعل شيئًا ليساعدني".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يشرح يهوه لموسى كيف سيتعامل مع شكاوى الشعب. يخبر الرب موسى أن الشعب يجب أن يستعد، لأن الرب ينوي مواجهة الشعب بشكواه. يقول يهوه إنه سيعطي الشعب الكثير من اللحم لدرجة أن الناس سينفرون من رؤيته. ولا يعتقد موسى أن الرب يستطيع أن يجد لحمًا يكفي الشعب كله ليأكله لمدة شهر كامل. وينظر موسى إلى جميع الأغنام والماعز والأبقار التي يمتلكها بنو إسرائيل. ثم ينظر موسى في عدد الأسماك في البحر، ويخلص إلى أنه لا يوجد ما يكفي لإطعام 600 ألف رجل وعائلاتهم.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"أنا منزعج لأنني صنعت معجزات عظيمة كثيرة من خلال موسى، لكن موسى لا يزال يشك في قوتي".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ويوبخ الرب موسى لشكه في قدرته على تزويد الشعب باللحم ليأكلوا لمدة شهر. فيقول الرب: "هَلْ تَقْصُرُ يَدُ ٱلرَّبِّ؟ ٱلْآنَ تَرَى أَيُوافِيكَ كَلَامِي أَمْ لَا".</w:t>
      </w:r>
    </w:p>
    <w:p>
      <w:pPr>
        <w:bidi/>
      </w:pPr>
      <w:r>
        <w:rPr>
          <w:rtl/>
          <w:cs/>
          <w:lang w:val="ar_AE" w:bidi="ar_AE"/>
        </w:rPr>
      </w:r>
      <w:r>
        <w:rPr>
          <w:rtl/>
          <w:cs/>
          <w:lang w:val="ar_AE" w:bidi="ar_AE"/>
        </w:rPr>
        <w:t>في المشهد الثالث: يخرج موسى من خيمة الاجتماع ليخبر الشعب. ثم جمع موسى سبعين رجلاً من بين شيوخ الشعب وأخذهم ليقفوا حول الخيمة.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الشعب بعبارات مثل: "نشعر بالسعادة لأن الرب أعطانا أشياء صالحة في الماضي. ربما سيعطينا أيضًا اللحم الذي نريده"، أو "نحن قلقون مما قد يفعله الرب غدًا لأن موقفنا السيئ قد يسبب عواقب وقضاء الرب علينا".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ينزل يهوه في سحابة عند الخيمة ويتحدث إلى موسى. ثم يأخذ يهوه من روحه الذي أعطاها لموسى ويضعه على السبعين رجلاً. ما إن يحلّ الروح القدس على الرجال حتى يبدأون بالتنبؤ. ويقال لنا إن الرجال يتوقفون عن النبوة بعد هذه اللحظة.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يمثلون دور الرجال السبعون: "بماذا تشعرون أو بماذا تفكرون؟" قد يجيب الشعب بعبارات مثل: "تغمرنا الفرحة والبهجة"، أو "نشعر بالرهبة من عظمة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كان إلداد وميداد في المحلة. تلقى إلداد وميداد روح الرب على نحو غير متوقع وبدآ فجأة في التنبؤ مثل الرجال الآخرين.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الشخصين اللذين يؤديان دوري إلداد وميداد: "بماذا تشعران أو بماذا تفكِّران؟" قد يجيب الشعب بعبارات مثل: "نشعر بالنشوة على غير المتوقع"، أو "نحن مرتعبون من عظمة الرب".</w:t>
      </w:r>
    </w:p>
    <w:p>
      <w:pPr>
        <w:pStyle w:val="ListBullet"/>
        <w:bidi/>
        <w:spacing w:line="240" w:lineRule="auto"/>
        <w:ind w:left="720"/>
      </w:pPr>
      <w:r>
        <w:rPr>
          <w:rtl/>
          <w:cs/>
          <w:lang w:val="ar_AE" w:bidi="ar_AE"/>
        </w:rPr>
      </w:r>
      <w:r>
        <w:rPr>
          <w:rtl/>
          <w:cs/>
          <w:lang w:val="ar_AE" w:bidi="ar_AE"/>
        </w:rPr>
        <w:t>اسألوا الممثلين الذي يؤدّون دور شعب إسرائيل، الذين يرون ويسمعون نبوة إلداد وميداد: "بماذا تشعرون أو فيمَ تفكِّرون؟" قد يجيبون بعبارات مثل: "متوجسون. لم يحدث هذا في المحلة من قبل"، أو "نشعر بالارتباك. "ماذا يعني هذا؟ هل عين الرب قائدًا جديدًا محل موسى؟"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يركض شاب إلى الخيمة ليخبر موسى عن إلداد وميداد اللذين يتنبآن في المحلة.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الشاب: "بماذا تشعر أو تفكر؟" قد يجيب الممثل بعبارات مثل: "أشعر بالضيق لأن موسى هو النبي الوحيد بيننا. لماذا يتنبأ هذان الرجلان؟" أو "أشعر بضرورة إبلاغ موسى بما يحدث في المَحَلَّة".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يسمع يشوع ما يقوله الشاب إلى موسى عن إلداد وميداد، فيشعر بالانزعاج من الموقف. يطلب يشوع من موسى أن يمنع إلداد وميداد من النبوة، لكن موسى لا يشعر بالقلق من الأخبار. يطلب موسى من يشوع ألا يقلق على مكانته بين الشعب. يريد موسى من جميع الشعب أن أن يحلّ عليهم روح الرب.</w:t>
      </w:r>
    </w:p>
    <w:p>
      <w:pPr>
        <w:bidi/>
      </w:pPr>
      <w:r>
        <w:rPr>
          <w:rtl/>
          <w:cs/>
          <w:lang w:val="ar_AE" w:bidi="ar_AE"/>
        </w:rPr>
      </w:r>
      <w:r>
        <w:rPr>
          <w:rtl/>
          <w:cs/>
          <w:lang w:val="ar_AE" w:bidi="ar_AE"/>
        </w:rPr>
        <w:t>ينتهي هذا المشهد بمغادرة موسى والرجال من الخيمة وعودتهم إلى أماكنهم في المخيم.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يشوع: "بماذا تشعر أو بماذا تفكّر؟" قد يجيب الممثل بعبارات مثل: "أنا مرتعب لأنني أخشى أن يعتقد الجميع أن هؤلاء الرجال هم قادتنا الجدد بدلًا من موسى!" أو، "أنا غاضب من هذين الرجلين لأنهما لم يتبعا تعليمات الرب".</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بالامتنان لأن يهوه قد ساعدني وأنه لم يعد عليّ قيادة إسرائيل وحدي بعد الآن"، أو "أنا سعيد لأن الآخرين يختبرون روح يهوه"، أو "أتوقع أن يهوه سيفعل أشياء عظيمة غدًا أمام الشعب".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11: 16 - 30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b/>
          <w:rtl/>
          <w:cs/>
          <w:lang w:val="ar_AE" w:bidi="ar_AE"/>
        </w:rPr>
        <w:t>يتكلّم</w:t>
      </w:r>
      <w:r>
        <w:rPr>
          <w:rtl/>
          <w:cs/>
          <w:lang w:val="ar_AE" w:bidi="ar_AE"/>
        </w:rPr>
        <w:t xml:space="preserve"> يهوه إلى موسى في </w:t>
      </w:r>
      <w:r>
        <w:rPr>
          <w:b/>
          <w:rtl/>
          <w:cs/>
          <w:lang w:val="ar_AE" w:bidi="ar_AE"/>
        </w:rPr>
        <w:t>خيمة الاجتماع</w:t>
      </w:r>
      <w:r>
        <w:rPr>
          <w:rtl/>
          <w:cs/>
          <w:lang w:val="ar_AE" w:bidi="ar_AE"/>
        </w:rPr>
        <w:t xml:space="preserve">. هذا هو المكان الخاص الذي كان يهوه وموسى يلتقيان ويتحدثان فيه. </w:t>
      </w:r>
      <w:r>
        <w:rPr>
          <w:rtl/>
          <w:cs/>
          <w:lang w:val="ar_AE" w:bidi="ar_AE"/>
        </w:rPr>
        <w:t>ويهوه</w:t>
      </w:r>
      <w:r>
        <w:rPr>
          <w:rtl/>
          <w:cs/>
          <w:lang w:val="ar_AE" w:bidi="ar_AE"/>
        </w:rPr>
        <w:t xml:space="preserve"> هو الاسم الشخصي لله. استخدموا الكلمة نفسها التي استخدمتموها سابقًا لترجمة اسم «يهوه». وخيمة الاجتماع هي عينها </w:t>
      </w:r>
      <w:r>
        <w:rPr>
          <w:b/>
          <w:rtl/>
          <w:cs/>
          <w:lang w:val="ar_AE" w:bidi="ar_AE"/>
        </w:rPr>
        <w:t>المسكن</w:t>
      </w:r>
      <w:r>
        <w:rPr>
          <w:rtl/>
          <w:cs/>
          <w:lang w:val="ar_AE" w:bidi="ar_AE"/>
        </w:rPr>
        <w:t>. ابحثوا عن «</w:t>
      </w:r>
      <w:r>
        <w:rPr>
          <w:rtl/>
          <w:cs/>
          <w:lang w:val="ar_AE" w:bidi="ar_AE"/>
        </w:rPr>
        <w:t>خيمة الاجتماع</w:t>
      </w:r>
      <w:r>
        <w:rPr>
          <w:rtl/>
          <w:cs/>
          <w:lang w:val="ar_AE" w:bidi="ar_AE"/>
        </w:rPr>
        <w:t>» في «قاموس الكلمات الرئيسية» للمزيد من المعلومات. استخدموا نفس الكلمة أو العبارة التي استخدمتموها سابقاً.</w:t>
      </w:r>
    </w:p>
    <w:p>
      <w:pPr>
        <w:bidi/>
      </w:pPr>
      <w:r>
        <w:rPr>
          <w:rtl/>
          <w:cs/>
          <w:lang w:val="ar_AE" w:bidi="ar_AE"/>
        </w:rPr>
      </w:r>
      <w:r>
        <w:rPr>
          <w:rtl/>
          <w:cs/>
          <w:lang w:val="ar_AE" w:bidi="ar_AE"/>
        </w:rPr>
        <w:t xml:space="preserve">يطلب يهوه من موسى أن يجمع سبعين رجلاً من شيوخ </w:t>
      </w:r>
      <w:r>
        <w:rPr>
          <w:b/>
          <w:rtl/>
          <w:cs/>
          <w:lang w:val="ar_AE" w:bidi="ar_AE"/>
        </w:rPr>
        <w:t>إسرائيل</w:t>
      </w:r>
      <w:r>
        <w:rPr>
          <w:rtl/>
          <w:cs/>
          <w:lang w:val="ar_AE" w:bidi="ar_AE"/>
        </w:rPr>
        <w:t xml:space="preserve"> ويأخذهم إلى خيمة الاجتماع. والشيخ هو شخص له سلطة في المجتمع، وعادةً يكون رئيس العشيرة أو مجموعة عائلات.</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تستخدمونها للتعبير عن </w:t>
      </w:r>
      <w:r>
        <w:rPr>
          <w:b/>
          <w:rtl/>
          <w:cs/>
          <w:lang w:val="ar_AE" w:bidi="ar_AE"/>
        </w:rPr>
        <w:t>الشيوخ</w:t>
      </w:r>
      <w:r>
        <w:rPr>
          <w:rtl/>
          <w:cs/>
          <w:lang w:val="ar_AE" w:bidi="ar_AE"/>
        </w:rPr>
        <w:t xml:space="preserve">؟ انظروا كلمة </w:t>
      </w:r>
      <w:r>
        <w:rPr>
          <w:rtl/>
          <w:cs/>
          <w:lang w:val="ar_AE" w:bidi="ar_AE"/>
        </w:rPr>
        <w:t>شيوخ</w:t>
      </w:r>
      <w:r>
        <w:rPr>
          <w:rtl/>
          <w:cs/>
          <w:lang w:val="ar_AE" w:bidi="ar_AE"/>
        </w:rPr>
        <w:t xml:space="preserve"> في "قاموس الكلمات الرئيسية" لمزيد من المعلومات. وإذا كنتم قد ترجمتم هذه الكلمة بالفعل في سِفر آخر من الكتاب المُقَدَّس، استخدموا نفس الكلمة التي استخدمتموها هناك. أوقفوا سماع هذا التسجيل الصوتي هنا.</w:t>
      </w:r>
    </w:p>
    <w:p>
      <w:pPr>
        <w:bidi/>
      </w:pPr>
      <w:r>
        <w:rPr>
          <w:rtl/>
          <w:cs/>
          <w:lang w:val="ar_AE" w:bidi="ar_AE"/>
        </w:rPr>
      </w:r>
      <w:r>
        <w:rPr>
          <w:rtl/>
          <w:cs/>
          <w:lang w:val="ar_AE" w:bidi="ar_AE"/>
        </w:rPr>
        <w:t xml:space="preserve">قال يهوه إنه سيضع من </w:t>
      </w:r>
      <w:r>
        <w:rPr>
          <w:b/>
          <w:rtl/>
          <w:cs/>
          <w:lang w:val="ar_AE" w:bidi="ar_AE"/>
        </w:rPr>
        <w:t>روحه</w:t>
      </w:r>
      <w:r>
        <w:rPr>
          <w:rtl/>
          <w:cs/>
          <w:lang w:val="ar_AE" w:bidi="ar_AE"/>
        </w:rPr>
        <w:t xml:space="preserve"> على الشيوخ. إن روح يهوه يعطي قوة من لدن الله. وهذه القوة تخلق، وتعطى الحياة، وتصنع المعجزات، وتغيِّر الناس. وعندما يحل روح الله على شخص ما، فإن هذا الشخص يحصل على قوة أو قدرة خاصة. وهذا قد يعني قوة بدنية، أو حكمة إلهية، أو فهم واضح لما يريده الله. وقد أعطى روح الرب رسائل من الله إلى الأنبياء، رسائل كان الأنبياء يشاركونها مع الشعب في ذلك الوقت.</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"روح الله"</w:t>
      </w:r>
      <w:r>
        <w:rPr>
          <w:rtl/>
          <w:cs/>
          <w:lang w:val="ar_AE" w:bidi="ar_AE"/>
        </w:rPr>
        <w:t xml:space="preserve">. انظروا </w:t>
      </w:r>
      <w:r>
        <w:rPr>
          <w:rtl/>
          <w:cs/>
          <w:lang w:val="ar_AE" w:bidi="ar_AE"/>
        </w:rPr>
        <w:t>تعبير الروح القُدس</w:t>
      </w:r>
      <w:r>
        <w:rPr>
          <w:rtl/>
          <w:cs/>
          <w:lang w:val="ar_AE" w:bidi="ar_AE"/>
        </w:rPr>
        <w:t xml:space="preserve"> في قاموس الكلمات الرئيسية لمزيد من المعلومات، لكن تذكّروا أنه في هذا المقطع، يُدعى الروح روح الله. وإذا كنتم قد ترجمتم هذه الكلمة بالفعل في سِفر آخر من الكتاب المُقَدَّس، استخدموا نفس الكلمة التي استخدمتموها هناك. أوقفوا سماع هذا التسجيل الصوتي هنا.</w:t>
      </w:r>
    </w:p>
    <w:p>
      <w:pPr>
        <w:bidi/>
      </w:pPr>
      <w:r>
        <w:rPr>
          <w:rtl/>
          <w:cs/>
          <w:lang w:val="ar_AE" w:bidi="ar_AE"/>
        </w:rPr>
      </w:r>
      <w:r>
        <w:rPr>
          <w:rtl/>
          <w:cs/>
          <w:lang w:val="ar_AE" w:bidi="ar_AE"/>
        </w:rPr>
        <w:t xml:space="preserve">يأمر يهوه الشعب أن يُقدِّسوا </w:t>
      </w:r>
      <w:r>
        <w:rPr>
          <w:b/>
          <w:rtl/>
          <w:cs/>
          <w:lang w:val="ar_AE" w:bidi="ar_AE"/>
        </w:rPr>
        <w:t>أنفسهم</w:t>
      </w:r>
      <w:r>
        <w:rPr>
          <w:rtl/>
          <w:cs/>
          <w:lang w:val="ar_AE" w:bidi="ar_AE"/>
        </w:rPr>
        <w:t xml:space="preserve"> ليوم الغد. إن تكريس او تقديس شيء ما يعني تخصيصه لغرض معين، ولكن في سياق هذا المقطع، فإن كلمة "تقديس" تعطي فكرة أن شعب إسرائيل كان بحاجة إلى إعداد أنفسهم، والاستعداد، لأن يهوه كان ينوي لقاءهم بشأن مشكلة شكواهم. استخدموا الكلمة ذاتها التي استخدمتموها سابقًا للإشارة إلى كلمة تقديس. راجعوا قاموس الكلمات الرئيسية لمزيد من المعلومات عن كلمة </w:t>
      </w:r>
      <w:r>
        <w:rPr>
          <w:rtl/>
          <w:cs/>
          <w:lang w:val="ar_AE" w:bidi="ar_AE"/>
        </w:rPr>
        <w:t>تقديس</w:t>
      </w:r>
      <w:r>
        <w:rPr>
          <w:rtl/>
          <w:cs/>
          <w:lang w:val="ar_AE" w:bidi="ar_AE"/>
        </w:rPr>
        <w:t>.</w:t>
      </w:r>
    </w:p>
    <w:p>
      <w:pPr>
        <w:bidi/>
      </w:pPr>
      <w:r>
        <w:rPr>
          <w:rtl/>
          <w:cs/>
          <w:lang w:val="ar_AE" w:bidi="ar_AE"/>
        </w:rPr>
      </w:r>
      <w:r>
        <w:rPr>
          <w:rtl/>
          <w:cs/>
          <w:lang w:val="ar_AE" w:bidi="ar_AE"/>
        </w:rPr>
        <w:t>يقول موسى إنه لا يوجد ما يكفي من قطعان الأغنام أو الماعز، أو قطعان الماشية لإطعام جميع الشعب لمدة شهر كامل. هذه كلها حيوانات تتغذى على العشب وقد سمح يهوه لشعب إسرائيل بأكلها. ويتحدث موسى أيضًا عن أسماك البحر. يقول موسى إنه لا يوجد ما يكفي من الأسماك في البحر لإشباع جميع الشعب. الأسماك حيوانات تعيش في مسطحات كبيرة من الماء، وتعتبر أيضًا أطعمة جيدة لشعب إسرائيل ليأكلوها. والبحر مُسَطَّح مائي هائل الحجم.</w:t>
      </w:r>
    </w:p>
    <w:p>
      <w:pPr>
        <w:bidi/>
      </w:pPr>
      <w:r>
        <w:rPr>
          <w:rtl/>
          <w:cs/>
          <w:lang w:val="ar_AE" w:bidi="ar_AE"/>
        </w:rPr>
      </w:r>
      <w:r>
        <w:rPr>
          <w:rtl/>
          <w:cs/>
          <w:lang w:val="ar_AE" w:bidi="ar_AE"/>
        </w:rPr>
        <w:t xml:space="preserve">وعندما حَلَّت روح يهوه على السبعين، بدؤوا </w:t>
      </w:r>
      <w:r>
        <w:rPr>
          <w:b/>
          <w:rtl/>
          <w:cs/>
          <w:lang w:val="ar_AE" w:bidi="ar_AE"/>
        </w:rPr>
        <w:t>يتنبأون</w:t>
      </w:r>
      <w:r>
        <w:rPr>
          <w:rtl/>
          <w:cs/>
          <w:lang w:val="ar_AE" w:bidi="ar_AE"/>
        </w:rPr>
        <w:t>. وهذا يعني أن روح يهوه قد أثَّر فيهم ليتكلَّموا. كانت كلماتهم وسلوكهم من عند يهوه.</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النبوة</w:t>
      </w:r>
      <w:r>
        <w:rPr>
          <w:rtl/>
          <w:cs/>
          <w:lang w:val="ar_AE" w:bidi="ar_AE"/>
        </w:rPr>
        <w:t xml:space="preserve">. راجعوا مصطلح </w:t>
      </w:r>
      <w:r>
        <w:rPr>
          <w:rtl/>
          <w:cs/>
          <w:lang w:val="ar_AE" w:bidi="ar_AE"/>
        </w:rPr>
        <w:t>النبوّة</w:t>
      </w:r>
      <w:r>
        <w:rPr>
          <w:rtl/>
          <w:cs/>
          <w:lang w:val="ar_AE" w:bidi="ar_AE"/>
        </w:rPr>
        <w:t xml:space="preserve"> </w:t>
      </w:r>
      <w:r>
        <w:rPr>
          <w:rtl/>
          <w:cs/>
          <w:lang w:val="ar_AE" w:bidi="ar_AE"/>
        </w:rPr>
        <w:t>ونبيّ</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يشوع لموسى: "يَا سَيِّدِي مُوسَى، ٱرْدَعْهُمَا!" </w:t>
      </w:r>
      <w:r>
        <w:rPr>
          <w:b/>
          <w:rtl/>
          <w:cs/>
          <w:lang w:val="ar_AE" w:bidi="ar_AE"/>
        </w:rPr>
        <w:t>الرب</w:t>
      </w:r>
      <w:r>
        <w:rPr>
          <w:rtl/>
          <w:cs/>
          <w:lang w:val="ar_AE" w:bidi="ar_AE"/>
        </w:rPr>
        <w:t xml:space="preserve"> هو شخص مُتسيِّد على الآخرين وله سلطان كامل ويستحق أن يعطيه الناس الاحترام. عندما تُخاطب شخصًا ما بكلمة "سيد"، فإنك تقول إن هذا الشخص له سلطان عليك. في الكتاب المقدس، نسمع الناس يخاطبون ملكهم بلقب سيد، والعبيد ينادون أربابهم بسيد، وأحياناً تنادي الزوجة زوجها بسيد.</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الرب</w:t>
      </w:r>
      <w:r>
        <w:rPr>
          <w:rtl/>
          <w:cs/>
          <w:lang w:val="ar_AE" w:bidi="ar_AE"/>
        </w:rPr>
        <w:t xml:space="preserve"> عندما يشير الرب إلى سيد أو شخص له سلطان. راجعوا قاموس الكلمات الرئيسية لمزيد من المعلومات للفظة </w:t>
      </w:r>
      <w:r>
        <w:rPr>
          <w:rtl/>
          <w:cs/>
          <w:lang w:val="ar_AE" w:bidi="ar_AE"/>
        </w:rPr>
        <w:t>سيد</w:t>
      </w:r>
      <w:r>
        <w:rPr>
          <w:rtl/>
          <w:cs/>
          <w:lang w:val="ar_AE" w:bidi="ar_AE"/>
        </w:rPr>
        <w:t xml:space="preserve">. وإذا كنتم قد ترجمتم هذه الكلمة بالفعل في سِفر آخر من الكتاب المُقَدَّس، استخدموا نفس الكلمة التي استخدمتموها هناك.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11:31–35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11: 31 - 35 واحفظوا هذا المقطع في قلوبكم.</w:t>
      </w:r>
    </w:p>
    <w:p>
      <w:pPr>
        <w:bidi/>
      </w:pPr>
      <w:r>
        <w:rPr>
          <w:rtl/>
          <w:cs/>
          <w:lang w:val="ar_AE" w:bidi="ar_AE"/>
        </w:rPr>
      </w:r>
      <w:r>
        <w:rPr>
          <w:rtl/>
          <w:cs/>
          <w:lang w:val="ar_AE" w:bidi="ar_AE"/>
        </w:rPr>
        <w:t>استمعوا إلى النسخة الصوتية من سِفر العدد 11: 31 - 35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11: 31 - 35 من الترجمة التي تستسيغونها بالأكثر.</w:t>
      </w:r>
    </w:p>
    <w:p>
      <w:pPr>
        <w:bidi/>
      </w:pPr>
      <w:r>
        <w:rPr>
          <w:rtl/>
          <w:cs/>
          <w:lang w:val="ar_AE" w:bidi="ar_AE"/>
        </w:rPr>
      </w:r>
      <w:r>
        <w:rPr>
          <w:rtl/>
          <w:cs/>
          <w:lang w:val="ar_AE" w:bidi="ar_AE"/>
        </w:rPr>
        <w:t>يختتم هذا المقطع أحداث المقطع السابق الذي أخبر فيه يهوه موسى أنه سيتعامل مع مشكلة تذمر بني إسرائيل من تناول المن كل يوم. كان بنو إسرائيل يشتهون اللحم. كان لدى بني إسرائيل رغبة جامحة في أكل اللحم بدلاً من المن.</w:t>
      </w:r>
    </w:p>
    <w:p>
      <w:pPr>
        <w:bidi/>
      </w:pPr>
      <w:r>
        <w:rPr>
          <w:rtl/>
          <w:cs/>
          <w:lang w:val="ar_AE" w:bidi="ar_AE"/>
        </w:rPr>
      </w:r>
      <w:r>
        <w:rPr>
          <w:rtl/>
          <w:cs/>
          <w:lang w:val="ar_AE" w:bidi="ar_AE"/>
        </w:rPr>
        <w:t>في هذا المقطع سنرى كيف يُتمِّم يهوه ما قاله لموسى عن إطعام بني إسرائيل لحمًا، وكيف يتعامل يهوه مع شهوات بني إسرائيل من خلال معاقبة بعض الشعب. الغرض من هذا المقطع هو إظهار أن يهوه لديه القدرة على أن يفعل ما يختاره. كما أن هذا المقطع تحذير لتذكير الناس بأن ثمة عواقب للتمرد على يهوه.</w:t>
      </w:r>
    </w:p>
    <w:p>
      <w:pPr>
        <w:bidi/>
      </w:pPr>
      <w:r>
        <w:rPr>
          <w:rtl/>
          <w:cs/>
          <w:lang w:val="ar_AE" w:bidi="ar_AE"/>
        </w:rPr>
      </w:r>
      <w:r>
        <w:rPr>
          <w:rtl/>
          <w:cs/>
          <w:lang w:val="ar_AE" w:bidi="ar_AE"/>
        </w:rPr>
        <w:t>تمامًا كما أرسل يهوه روحه ليُقيم قادة لمساعدة موسى، فَيُرسل رياحًا لتجلب لحمًا لشعبه. يرسل يهوه ريحاً تدفع أعداداً كبيرة من الطيور التي تسمى السلوى/الفِر من اتجاه البحر إلى حيث يخيم بنو إسرائيل. السلوى/الفِر طيور صغيرة مهاجرة صالحة للأكل، وهي طيور تسافر لمسافات طويلة معًا في أوقات مختلفة من السنة بحثًا عن الطعام. يُطلق على مجموعة الطيور التي تطير معًا اسم سرب. أتت هذه الطيور من جهة البحر، وربما من المسطح المائي الواقع في مكان قريب، شرق معسكر بني إسرائيل، والذي يسمى بحر العقبة.</w:t>
      </w:r>
    </w:p>
    <w:p>
      <w:pPr>
        <w:bidi/>
      </w:pPr>
      <w:r>
        <w:rPr>
          <w:rtl/>
          <w:cs/>
          <w:lang w:val="ar_AE" w:bidi="ar_AE"/>
        </w:rPr>
      </w:r>
      <w:r>
        <w:rPr>
          <w:rtl/>
          <w:cs/>
          <w:lang w:val="ar_AE" w:bidi="ar_AE"/>
        </w:rPr>
        <w:t xml:space="preserve">توقفوا هنا كمجموعة وانظروا إلى خريطة </w:t>
      </w:r>
      <w:r>
        <w:rPr>
          <w:b/>
          <w:rtl/>
          <w:cs/>
          <w:lang w:val="ar_AE" w:bidi="ar_AE"/>
        </w:rPr>
        <w:t>برية سيناء</w:t>
      </w:r>
      <w:r>
        <w:rPr>
          <w:rtl/>
          <w:cs/>
          <w:lang w:val="ar_AE" w:bidi="ar_AE"/>
        </w:rPr>
        <w:t xml:space="preserve">. حددوا الموقع التقريبي لمخيم بني إسرائيل وبحر العقبة. كما اطلبوا من المجموعة أن تنظر إلى صورة </w:t>
      </w:r>
      <w:r>
        <w:rPr>
          <w:rtl/>
          <w:cs/>
          <w:lang w:val="ar_AE" w:bidi="ar_AE"/>
        </w:rPr>
        <w:t>طائر السلوى/الفِر</w:t>
      </w:r>
      <w:r>
        <w:rPr>
          <w:rtl/>
          <w:cs/>
          <w:lang w:val="ar_AE" w:bidi="ar_AE"/>
        </w:rPr>
        <w:t xml:space="preserve"> وصورة </w:t>
      </w:r>
      <w:r>
        <w:rPr>
          <w:rtl/>
          <w:cs/>
          <w:lang w:val="ar_AE" w:bidi="ar_AE"/>
        </w:rPr>
        <w:t>لأسراب من الطيور المهاجرة</w:t>
      </w:r>
      <w:r>
        <w:rPr>
          <w:rtl/>
          <w:cs/>
          <w:lang w:val="ar_AE" w:bidi="ar_AE"/>
        </w:rPr>
        <w:t>. أوقفوا سماع هذا التسجيل الصوتي هنا.</w:t>
      </w:r>
    </w:p>
    <w:p>
      <w:pPr>
        <w:bidi/>
      </w:pPr>
      <w:r>
        <w:rPr>
          <w:rtl/>
          <w:cs/>
          <w:lang w:val="ar_AE" w:bidi="ar_AE"/>
        </w:rPr>
      </w:r>
      <w:r>
        <w:rPr>
          <w:rtl/>
          <w:cs/>
          <w:lang w:val="ar_AE" w:bidi="ar_AE"/>
        </w:rPr>
        <w:t>والآن، في مجموعة، ارووا قصة عن وقت رأى فيه أحدهم طيوراً مهاجرة تحلق معاً. صفوا كيف كان شكل الطيور وهي تحلق معًا. أوقفوا سماع هذا التسجيل الصوتي هنا.</w:t>
      </w:r>
    </w:p>
    <w:p>
      <w:pPr>
        <w:bidi/>
      </w:pPr>
      <w:r>
        <w:rPr>
          <w:rtl/>
          <w:cs/>
          <w:lang w:val="ar_AE" w:bidi="ar_AE"/>
        </w:rPr>
      </w:r>
      <w:r>
        <w:rPr>
          <w:rtl/>
          <w:cs/>
          <w:lang w:val="ar_AE" w:bidi="ar_AE"/>
        </w:rPr>
        <w:t>في هذا المقطع، تتسبب الرياح في سقوط الطيور حول مخيَّم بني إسرائيل. هذه هي المرة الثانية التي يرسل فيها يهوه طيور السلوى/الفِر لإطعام الشعب. تذكروا أن يهوه أرسل سابقاً السلوى/الفِر عندما أعطى بني إسرائيل المن ليأكلوه. هذه المرة تغطي الطيور مساحة تعادل مسافة مسيرة يوم كامل في أي اتجاه حول المخيم، وتتراكم على ارتفاع ذراعين من الأرض. الذراع هو تقريبًا طول ذراع الرجل البالغ، من المرفق إلى طرف الإصبع الأوسط. هذا عدد هائل جداً من الطيور داخل المخيم وحوله!</w:t>
      </w:r>
    </w:p>
    <w:p>
      <w:pPr>
        <w:bidi/>
      </w:pPr>
      <w:r>
        <w:rPr>
          <w:rtl/>
          <w:cs/>
          <w:lang w:val="ar_AE" w:bidi="ar_AE"/>
        </w:rPr>
      </w:r>
      <w:r>
        <w:rPr>
          <w:rtl/>
          <w:cs/>
          <w:lang w:val="ar_AE" w:bidi="ar_AE"/>
        </w:rPr>
        <w:t>يجمع بنو إسرائيل الطيور طوال بقية اليوم، وهي كمية طيور هائلة لدرجة أن الناس يستمرون في جمعها طوال تلك الليلة وطوال اليوم التالي أيضاً! كل شخص يجمع عشرة حوامِر على الأقل. الحومر يعادل حمولة حمار، أو حمولة سلّة كبيرة، مما يعني أن حتى الشخص الذي يجمع أقل كمية لديه نحو عشرة أحمال حمار من السلوى! تذكروا من المقطع السابق أن يهوه أخبر موسى أنه سيُطعم بني إسرائيل جميعًا بما يكفيهم من اللحم لمدة شهر.</w:t>
      </w:r>
    </w:p>
    <w:p>
      <w:pPr>
        <w:bidi/>
      </w:pPr>
      <w:r>
        <w:rPr>
          <w:rtl/>
          <w:cs/>
          <w:lang w:val="ar_AE" w:bidi="ar_AE"/>
        </w:rPr>
      </w:r>
      <w:r>
        <w:rPr>
          <w:rtl/>
          <w:cs/>
          <w:lang w:val="ar_AE" w:bidi="ar_AE"/>
        </w:rPr>
        <w:t xml:space="preserve">توقفوا هنا وانظروا في مجموعة إلى صورة </w:t>
      </w:r>
      <w:r>
        <w:rPr>
          <w:rtl/>
          <w:cs/>
          <w:lang w:val="ar_AE" w:bidi="ar_AE"/>
        </w:rPr>
        <w:t>حمار يحمل حمولة</w:t>
      </w:r>
      <w:r>
        <w:rPr>
          <w:rtl/>
          <w:cs/>
          <w:lang w:val="ar_AE" w:bidi="ar_AE"/>
        </w:rPr>
        <w:t>. أوقفوا سماع هذا التسجيل الصوتي هنا.</w:t>
      </w:r>
    </w:p>
    <w:p>
      <w:pPr>
        <w:bidi/>
      </w:pPr>
      <w:r>
        <w:rPr>
          <w:rtl/>
          <w:cs/>
          <w:lang w:val="ar_AE" w:bidi="ar_AE"/>
        </w:rPr>
      </w:r>
      <w:r>
        <w:rPr>
          <w:rtl/>
          <w:cs/>
          <w:lang w:val="ar_AE" w:bidi="ar_AE"/>
        </w:rPr>
        <w:t>ويستمر المقطع بتسطيح بني إسرائيل للسلوى في جميع أنحاء المخيم لتجف. هذه عملية مصرية للحفاظ على اللحم. بحسب التقاليد، ينبغي تمليح اللحم ثم تجفيفه، لكن النص لا يقول إن بني إسرائيل ملحوا السلوى على الإطلاق.</w:t>
      </w:r>
    </w:p>
    <w:p>
      <w:pPr>
        <w:bidi/>
      </w:pPr>
      <w:r>
        <w:rPr>
          <w:rtl/>
          <w:cs/>
          <w:lang w:val="ar_AE" w:bidi="ar_AE"/>
        </w:rPr>
      </w:r>
      <w:r>
        <w:rPr>
          <w:rtl/>
          <w:cs/>
          <w:lang w:val="ar_AE" w:bidi="ar_AE"/>
        </w:rPr>
        <w:t>توقفوا هنا وناقشوا هذا السؤال في مجموعة: كيف يحفظ الناس اللحوم في ثقافتكم؟ احكوا قصة عن وقت أصيب فيه شخص ما بمرض شديد نتيجة تناوله طعاماً لم يحفظه جيدًا. أوقفوا سماع هذا التسجيل الصوتي هنا.</w:t>
      </w:r>
    </w:p>
    <w:p>
      <w:pPr>
        <w:bidi/>
      </w:pPr>
      <w:r>
        <w:rPr>
          <w:rtl/>
          <w:cs/>
          <w:lang w:val="ar_AE" w:bidi="ar_AE"/>
        </w:rPr>
      </w:r>
      <w:r>
        <w:rPr>
          <w:rtl/>
          <w:cs/>
          <w:lang w:val="ar_AE" w:bidi="ar_AE"/>
        </w:rPr>
        <w:t>يبدو أن يهوه قد بارك بني إسرائيل مرة أخرى من خلال توفير الطيور بصنع آية. لكن فجأة نسمع أنه بينما كان بنو إسرائيل لا يزالون يمضغون اللحم في أفواههم، "حميَ غضبُ يهوه" على الشعب، مما يعني أن يهوه شعر بغضب شديد تجاههم. في غضبه الشديد يضرب يهوه الشعب بوبأ شديد، ويموت كثير منهم. ستتذكرون من المقاطع السابقة أن يهوه أرسل أنواعاً مختلفة من الأوبئة، في أوقات مختلفة، ليدين الشعب ويعاقبه. في هذا المقطع، تشير كلمة الوبأ إلى مرض مميت يصيب الشعب. يبدو أن الشعب ضُرِبَ بمرض لأنهم كانوا جشعين وأكلوا الكثير من السلوى التي ربما لم يُعدّوها بشكل صحيح.</w:t>
      </w:r>
    </w:p>
    <w:p>
      <w:pPr>
        <w:bidi/>
      </w:pPr>
      <w:r>
        <w:rPr>
          <w:rtl/>
          <w:cs/>
          <w:lang w:val="ar_AE" w:bidi="ar_AE"/>
        </w:rPr>
      </w:r>
      <w:r>
        <w:rPr>
          <w:rtl/>
          <w:cs/>
          <w:lang w:val="ar_AE" w:bidi="ar_AE"/>
        </w:rPr>
        <w:t>يموت الكثير من الشعب من ضربة الله، لذلك يدفن بنو إسرائيل موتاهم ويسمون المكان قَبَرُوتَ هَتَّأَوَةَ. هذا الاسم يعني "قبور الشهوة" أو "قبور الجشع". القبر هو مكان لدفن الموتى، لذا فإن هذا الاسم هو نصب تذكاري أو تذكير بالأحداث التي وقعت في هذا المكان.</w:t>
      </w:r>
    </w:p>
    <w:p>
      <w:pPr>
        <w:bidi/>
      </w:pPr>
      <w:r>
        <w:rPr>
          <w:rtl/>
          <w:cs/>
          <w:lang w:val="ar_AE" w:bidi="ar_AE"/>
        </w:rPr>
      </w:r>
      <w:r>
        <w:rPr>
          <w:rtl/>
          <w:cs/>
          <w:lang w:val="ar_AE" w:bidi="ar_AE"/>
        </w:rPr>
        <w:t>توقفوا هنا واحكوا قصة عن مكان أطلق عليه مجتمعكم اسمًا تيمنًا بحدث مهم وقع هناك. توقَّفوا هنا عن سماع التسجيل الصوتي.</w:t>
      </w:r>
    </w:p>
    <w:p>
      <w:pPr>
        <w:bidi/>
      </w:pPr>
      <w:r>
        <w:rPr>
          <w:rtl/>
          <w:cs/>
          <w:lang w:val="ar_AE" w:bidi="ar_AE"/>
        </w:rPr>
      </w:r>
      <w:r>
        <w:rPr>
          <w:rtl/>
          <w:cs/>
          <w:lang w:val="ar_AE" w:bidi="ar_AE"/>
        </w:rPr>
        <w:t>بعد ذلك ارتحل بنو إسرائيل من قَبَرُوتَ هَتَّأَوَةَ إلى مكان قريب يُدعى حضيروت، وأقاموا هناك لبعض الوقت.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11: 31 - 35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يرسل يهوه رياحًا تجلب عددًا كبيرًا من طيور السلوى/الفِر من اتجاه البحر إلى مخيَّم بني إسرائيل. تتساقط طيور السلوى/الفِر على الأرض في جميع أنحاء المخيم على مسافة تعادل مسيرة يوم كامل في أي اتجاه.</w:t>
      </w:r>
    </w:p>
    <w:p>
      <w:pPr>
        <w:bidi/>
      </w:pPr>
      <w:r>
        <w:rPr>
          <w:rtl/>
          <w:cs/>
          <w:lang w:val="ar_AE" w:bidi="ar_AE"/>
        </w:rPr>
      </w:r>
      <w:r>
        <w:rPr>
          <w:b/>
          <w:rtl/>
          <w:cs/>
          <w:lang w:val="ar_AE" w:bidi="ar_AE"/>
        </w:rPr>
        <w:t>في المشهد الثاني:</w:t>
      </w:r>
      <w:r>
        <w:rPr>
          <w:rtl/>
          <w:cs/>
          <w:lang w:val="ar_AE" w:bidi="ar_AE"/>
        </w:rPr>
        <w:t xml:space="preserve"> يقضي بنو إسرائيل بقية ذلك اليوم، وتلك الليلة، وكل اليوم التالي في جمع طيور السلوى/الفِر وتسطيحها لتجف.</w:t>
      </w:r>
    </w:p>
    <w:p>
      <w:pPr>
        <w:bidi/>
      </w:pPr>
      <w:r>
        <w:rPr>
          <w:rtl/>
          <w:cs/>
          <w:lang w:val="ar_AE" w:bidi="ar_AE"/>
        </w:rPr>
      </w:r>
      <w:r>
        <w:rPr>
          <w:b/>
          <w:rtl/>
          <w:cs/>
          <w:lang w:val="ar_AE" w:bidi="ar_AE"/>
        </w:rPr>
        <w:t>في المشهد الثالث:</w:t>
      </w:r>
      <w:r>
        <w:rPr>
          <w:rtl/>
          <w:cs/>
          <w:lang w:val="ar_AE" w:bidi="ar_AE"/>
        </w:rPr>
        <w:t xml:space="preserve"> يأكل بنو إسرائيل اللحم عندما يضربهم يهوه بالوبأ فيموت كثير منهم. ويسمي بنو إسرائيل ذلك المكان "قَبَرُوتَ هَتَّأَوَةَ".</w:t>
      </w:r>
    </w:p>
    <w:p>
      <w:pPr>
        <w:bidi/>
      </w:pPr>
      <w:r>
        <w:rPr>
          <w:rtl/>
          <w:cs/>
          <w:lang w:val="ar_AE" w:bidi="ar_AE"/>
        </w:rPr>
      </w:r>
      <w:r>
        <w:rPr>
          <w:b/>
          <w:rtl/>
          <w:cs/>
          <w:lang w:val="ar_AE" w:bidi="ar_AE"/>
        </w:rPr>
        <w:t>في المشهد الرابع:</w:t>
      </w:r>
      <w:r>
        <w:rPr>
          <w:rtl/>
          <w:cs/>
          <w:lang w:val="ar_AE" w:bidi="ar_AE"/>
        </w:rPr>
        <w:t xml:space="preserve"> يغادر بنو إسرائيل قَبَرُوتَ هَتَّأَوَةَ ويرتحلون إلى حَضِيرَوتَ، حيث يقيمون لبعض الوقت.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طيور السلوى/الفِر</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b/>
          <w:rtl/>
          <w:cs/>
          <w:lang w:val="ar_AE" w:bidi="ar_AE"/>
        </w:rPr>
        <w:t>في المشهد الأول:</w:t>
      </w:r>
      <w:r>
        <w:rPr>
          <w:rtl/>
          <w:cs/>
          <w:lang w:val="ar_AE" w:bidi="ar_AE"/>
        </w:rPr>
        <w:t xml:space="preserve"> تذكروا أن يهوه كان قد أخبر موسى سابقًا أنه سيعطي بني إسرائيل الكثير من اللحم ليأكلوه، حتى يكرهونه. في المشهد الأول، نرى كيف يجعل يهوه ذلك يحدث. يرسل يهوه رياحًا لتدفع العديد من طيور السلوى/الفِر الصغيرة من اتجاه البحر نحو مخيَّم بني إسرائيل.</w:t>
      </w:r>
    </w:p>
    <w:p>
      <w:pPr>
        <w:bidi/>
      </w:pPr>
      <w:r>
        <w:rPr>
          <w:rtl/>
          <w:cs/>
          <w:lang w:val="ar_AE" w:bidi="ar_AE"/>
        </w:rPr>
      </w:r>
      <w:r>
        <w:rPr>
          <w:rtl/>
          <w:cs/>
          <w:lang w:val="ar_AE" w:bidi="ar_AE"/>
        </w:rPr>
        <w:t>عندما يقول الراوي في هذا المشهد أن الطيور غطت مساحة كانت "مسافة يوم كامل سيرًا على الأقدام" حول المخيم في أي اتجاه، فإن الراوي يستخدم وصفًا مرئيًا لمساعدتنا على فهم حجم المساحة التي غطتها الطيور. سقطت الطيور على الأرض في أكوام بلغ طولها نحو ذراعين. الذراعان هما طول ذراع الرجل من المرفق إلى طرف الإصبع مرتين، وهو ما يعادل نحو ثلاثة أقدام أو متر واحد. قد تقول ترجمتك أن الطيور كانت تطير، ولكن من المرجح أن الطيور سقطت في أكوام على الأرض. تُظهر هذه التفاصيل أن هناك كمًّا هائلًا من الطيور! ربما أحاطت الطيور بالمخيم من مسافة أبعد مما تستطيع عيون بني إسرائيل أن ترى.</w:t>
      </w:r>
    </w:p>
    <w:p>
      <w:pPr>
        <w:bidi/>
      </w:pPr>
      <w:r>
        <w:rPr>
          <w:rtl/>
          <w:cs/>
          <w:lang w:val="ar_AE" w:bidi="ar_AE"/>
        </w:rPr>
      </w:r>
      <w:r>
        <w:rPr>
          <w:rtl/>
          <w:cs/>
          <w:lang w:val="ar_AE" w:bidi="ar_AE"/>
        </w:rPr>
        <w:t>توقفوا هنا وناقشوا في مجموعة الكلمات التي يمكنكم استخدامها في لغتكم لتوضيح القياسات في هذا المشهد بدقة. توقَّفوا هنا عن سماع التسجيل الصوتي.</w:t>
      </w:r>
    </w:p>
    <w:p>
      <w:pPr>
        <w:bidi/>
      </w:pPr>
      <w:r>
        <w:rPr>
          <w:rtl/>
          <w:cs/>
          <w:lang w:val="ar_AE" w:bidi="ar_AE"/>
        </w:rPr>
      </w:r>
      <w:r>
        <w:rPr>
          <w:b/>
          <w:rtl/>
          <w:cs/>
          <w:lang w:val="ar_AE" w:bidi="ar_AE"/>
        </w:rPr>
        <w:t>في المشهد الثاني:</w:t>
      </w:r>
      <w:r>
        <w:rPr>
          <w:rtl/>
          <w:cs/>
          <w:lang w:val="ar_AE" w:bidi="ar_AE"/>
        </w:rPr>
        <w:t xml:space="preserve"> يجمع بنو إسرائيل طيور السلوى. من المحتمل أن تكون الطيور قد وصلت إلى مُخَيَّم بني إسرائيل في وقت ما في الصباح أو عقب الظهيرة، لأنه قيل لنا أن بني إسرائيل قضوا بقية ذلك اليوم في جمع الطيور. كما أمضى بنو إسرائيل تلك الليلة بأكملها، واليوم التالي بأكمله، في جمع السلوى.</w:t>
      </w:r>
    </w:p>
    <w:p>
      <w:pPr>
        <w:bidi/>
      </w:pPr>
      <w:r>
        <w:rPr>
          <w:rtl/>
          <w:cs/>
          <w:lang w:val="ar_AE" w:bidi="ar_AE"/>
        </w:rPr>
      </w:r>
      <w:r>
        <w:rPr>
          <w:rtl/>
          <w:cs/>
          <w:lang w:val="ar_AE" w:bidi="ar_AE"/>
        </w:rPr>
        <w:t>توقفوا هنا وناقشوا في مجموعة كيف ستقولون "كُلَّ ذَلِكَ ٱلنَّهَارِ، وَكُلَّ ٱللَّيْلِ وَكُلَّ يَوْمِ ٱلْغَدِ". توقَّفوا هنا عن سماع التسجيل الصوتي.</w:t>
      </w:r>
    </w:p>
    <w:p>
      <w:pPr>
        <w:bidi/>
      </w:pPr>
      <w:r>
        <w:rPr>
          <w:rtl/>
          <w:cs/>
          <w:lang w:val="ar_AE" w:bidi="ar_AE"/>
        </w:rPr>
      </w:r>
      <w:r>
        <w:rPr>
          <w:rtl/>
          <w:cs/>
          <w:lang w:val="ar_AE" w:bidi="ar_AE"/>
        </w:rPr>
        <w:t>وجمع بنو إسرائيل كميات كبيرة من الطيور. وجمع كل شخص عشرة حومر من الطير. يمكننا أن نتخيل ذلك من خلال التفكير في عدد طيور السمان التي يمكننا وضعها على حيوان جر، مثل الحمار، أو عدد طيور السمان التي يمكن وضعها في سلة كبيرة جدًا. والآن تخيّلوا عشرة من تلك الأحمال. كان هذا نصيب الشخص الذي جمع أقل كمية من الطير من بين جميع الشعب!</w:t>
      </w:r>
    </w:p>
    <w:p>
      <w:pPr>
        <w:bidi/>
      </w:pPr>
      <w:r>
        <w:rPr>
          <w:rtl/>
          <w:cs/>
          <w:lang w:val="ar_AE" w:bidi="ar_AE"/>
        </w:rPr>
      </w:r>
      <w:r>
        <w:rPr>
          <w:rtl/>
          <w:cs/>
          <w:lang w:val="ar_AE" w:bidi="ar_AE"/>
        </w:rPr>
        <w:t>توقفوا هنا وناقشوا في مجموعة الكلمة أو العبارة التي ستستخدمونها لوصف عشرة حومر بلغتكم. توقَّفوا هنا عن سماع التسجيل الصوتي.</w:t>
      </w:r>
    </w:p>
    <w:p>
      <w:pPr>
        <w:bidi/>
      </w:pPr>
      <w:r>
        <w:rPr>
          <w:rtl/>
          <w:cs/>
          <w:lang w:val="ar_AE" w:bidi="ar_AE"/>
        </w:rPr>
      </w:r>
      <w:r>
        <w:rPr>
          <w:rtl/>
          <w:cs/>
          <w:lang w:val="ar_AE" w:bidi="ar_AE"/>
        </w:rPr>
        <w:t>فسَطَّح بنو إسرائيل جميع الطيور لتجف في جميع أنحاء المخيم. لا يذكر النص المدة التي ترك فيها بنو إسرائيل الطيور لتجف.</w:t>
      </w:r>
    </w:p>
    <w:p>
      <w:pPr>
        <w:bidi/>
      </w:pPr>
      <w:r>
        <w:rPr>
          <w:rtl/>
          <w:cs/>
          <w:lang w:val="ar_AE" w:bidi="ar_AE"/>
        </w:rPr>
      </w:r>
      <w:r>
        <w:rPr>
          <w:b/>
          <w:rtl/>
          <w:cs/>
          <w:lang w:val="ar_AE" w:bidi="ar_AE"/>
        </w:rPr>
        <w:t>في المشهد الثالث:</w:t>
      </w:r>
      <w:r>
        <w:rPr>
          <w:rtl/>
          <w:cs/>
          <w:lang w:val="ar_AE" w:bidi="ar_AE"/>
        </w:rPr>
        <w:t xml:space="preserve"> بينما كان بنو إسرائيل يأكلون لحم السلوى، حمى غضب يهوه وضرب بعضهم بضربة عظيمة. تستخدم العديد من اللغات صوراً لفظية تتضمن النار أو الحرارة لإظهار غضب يهوه الشديد.</w:t>
      </w:r>
    </w:p>
    <w:p>
      <w:pPr>
        <w:bidi/>
      </w:pPr>
      <w:r>
        <w:rPr>
          <w:rtl/>
          <w:cs/>
          <w:lang w:val="ar_AE" w:bidi="ar_AE"/>
        </w:rPr>
      </w:r>
      <w:r>
        <w:rPr>
          <w:rtl/>
          <w:cs/>
          <w:lang w:val="ar_AE" w:bidi="ar_AE"/>
        </w:rPr>
        <w:t>توقفوا هنا وناقشوا في مجموعة كيف عبرتم عن حَمِيَ غضبُ يهوه في القصة السابقة. كيف ستظهرون غضب يهوه الشديد في هذه القصة؟ توقَّفوا هنا عن سماع التسجيل الصوتي.</w:t>
      </w:r>
    </w:p>
    <w:p>
      <w:pPr>
        <w:bidi/>
      </w:pPr>
      <w:r>
        <w:rPr>
          <w:rtl/>
          <w:cs/>
          <w:lang w:val="ar_AE" w:bidi="ar_AE"/>
        </w:rPr>
      </w:r>
      <w:r>
        <w:rPr>
          <w:rtl/>
          <w:cs/>
          <w:lang w:val="ar_AE" w:bidi="ar_AE"/>
        </w:rPr>
        <w:t>نسمع "وَإِذْ كَانَ ٱللَّحْمُ بَعْدُ بَيْنَ أَسْنَانِهِمْ" عندما قتل الوباء بني إسرائيل. قد يعني هذا أن بني إسرائيل كانوا لا يزالون يمضغون اللحم حرفيًا عندما حل الوباء، أو قد يعني أن الوباء حل قبل أن ينتهي بنو إسرائيل من أكل كل اللحم الذي أرسله يهوه. لا تخبرنا القصة ما إذا كان هذا قد حدث في اليوم الذي جمع فيه بنو إسرائيل اللحم. الأمر المهم الذي يجب ملاحظته هو أن بني إسرائيل ماتوا بمرض مميت قبل أن ينتهوا من أكل كل السلوى التي أرسلها يهوه.</w:t>
      </w:r>
    </w:p>
    <w:p>
      <w:pPr>
        <w:bidi/>
      </w:pPr>
      <w:r>
        <w:rPr>
          <w:rtl/>
          <w:cs/>
          <w:lang w:val="ar_AE" w:bidi="ar_AE"/>
        </w:rPr>
      </w:r>
      <w:r>
        <w:rPr>
          <w:rtl/>
          <w:cs/>
          <w:lang w:val="ar_AE" w:bidi="ar_AE"/>
        </w:rPr>
        <w:t>أطلق بنو إسرائيل على ذلك المكان اسم "قَبَرُوتَ هَتَّأَوَةَ" والذي يعني "قبور الشهوة" أو "قبور الجشع" لأنهم دفنوا هناك الجشعين الذين اشتهوا اللحم."</w:t>
      </w:r>
    </w:p>
    <w:p>
      <w:pPr>
        <w:bidi/>
      </w:pPr>
      <w:r>
        <w:rPr>
          <w:rtl/>
          <w:cs/>
          <w:lang w:val="ar_AE" w:bidi="ar_AE"/>
        </w:rPr>
      </w:r>
      <w:r>
        <w:rPr>
          <w:rtl/>
          <w:cs/>
          <w:lang w:val="ar_AE" w:bidi="ar_AE"/>
        </w:rPr>
        <w:t>توقفوا هنا وناقشوا في مجموعة: ما الكلمة أو العبارة في لغتكم التي يمكن أن تصف بشكل أفضل الجشع أو الشهوة الجامحة التي كانت لدى بني إسرائيل؟ توقَّفوا هنا عن سماع التسجيل الصوتي.</w:t>
      </w:r>
    </w:p>
    <w:p>
      <w:pPr>
        <w:bidi/>
      </w:pPr>
      <w:r>
        <w:rPr>
          <w:rtl/>
          <w:cs/>
          <w:lang w:val="ar_AE" w:bidi="ar_AE"/>
        </w:rPr>
      </w:r>
      <w:r>
        <w:rPr>
          <w:b/>
          <w:rtl/>
          <w:cs/>
          <w:lang w:val="ar_AE" w:bidi="ar_AE"/>
        </w:rPr>
        <w:t>في المشهد الرابع:</w:t>
      </w:r>
      <w:r>
        <w:rPr>
          <w:rtl/>
          <w:cs/>
          <w:lang w:val="ar_AE" w:bidi="ar_AE"/>
        </w:rPr>
        <w:t xml:space="preserve"> بعد ذلك، يغادر بنو إسرائيل قَبَرُوتَ هَتَّأَوَةَ ورحلوا إلى مستوطنة قريبة تدعى حضيروت حيث أقاموا محلّتهم مرة أخرى.</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11: 31 - 35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طيور السلوى/الفِر</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يرسل يهوه ريحاً تجلب كمية كبيرة من السلوى من اتجاه البحر إلى منطقة مخيم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الشخص بعبارات مثل: "نشعر بالدهشة لرؤية هذا الكم من الطيور حولنا! نحن ندرك أن يهوه يستطيع أن يفعل أي شيء!" أو، "نشعر بالسعادة حقًا لأن يهوه يعطينا ما نريد!" أو، "لا يمكننا الانتظار حتى نأكل الطيور؛ ففي المرة الأخيرة التي أعطانا فيها يهوه السلوى لنأكلها، كان لذيذًا!"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يجمع الشعب الطيور طوال اليوم والليل واليوم التالي، ثم يضعونها مفرودة في المحلّة حتى تجفّ.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يجيبون بعبارات مثل: "نشعر بالتعب من جمع هذا الكم من الطيور! لكننا نعتقد أن العمل سيكون جديرًا بالعناء بمجرد أن نأكل اللحم أخيرًا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بينما كان بنو إسرائيل يأكلون اللحم، حميَ غضب يهوه على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"أشعر بالغضب الشديد من التذمر والسلوكيات المشينة لدى بني إسرائيل. إن رغبتهم الجامحة في أكل اللحوم قد دفعتهم إلى رفضي وعدم شكري على المن الذي أقدمه لهم ليأكلوه كل يوم. إنهم جشعون للغاية، وقد جمعوا من اللحم أكثر بكثير مما يحتاجون إلى أكله".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يوقع يهوه ضربة عظيمة على الشعب أثناء تناولهم اللحم، فيموت كثير منهم.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يجيبون بعبارات مثل: "نشعر بخوف. فكثيرون يموتون، وربما سنموت نحن أيضًا"، أو "ظننا أن هذا اللحم كان بركة، لكن يهوه يعاقبنا"، أو "نندم على تذمّرنا على المن".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يدفن بنو إسرائيل موتاهم بسبب الضربة العظيمة ويسمون ذلك المكان "قَبَرُوتَ هَتَّأَوَة" كتذكير بأن يهوه أنزل عقاباً على الشعب بسبب شهواتهم.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يجيبون بعبارات مثل: "نشعر بحزن شديد على موتى شعبنا، لكننا تعلمنا درسًا مهمًا من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انتقل بنو إسرائيل من قَبَرُوتَ هَتَّأَوَة وخيموا في حضيروت لفترة طويلة.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11: 31 - 35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أرسل </w:t>
      </w:r>
      <w:r>
        <w:rPr>
          <w:b/>
          <w:rtl/>
          <w:cs/>
          <w:lang w:val="ar_AE" w:bidi="ar_AE"/>
        </w:rPr>
        <w:t>يهوه</w:t>
      </w:r>
      <w:r>
        <w:rPr>
          <w:rtl/>
          <w:cs/>
          <w:lang w:val="ar_AE" w:bidi="ar_AE"/>
        </w:rPr>
        <w:t xml:space="preserve"> رياحًا لتهب. ويهوه هو الاسم الشخصي لله. استخدموا الكلمة نفسها التي استخدمتموها في المقاطع السابقة للإشارة إلى يهوه. توجد كلمة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في لغة العهد القديم، هذه الكلمة التي تعني </w:t>
      </w:r>
      <w:r>
        <w:rPr>
          <w:b/>
          <w:rtl/>
          <w:cs/>
          <w:lang w:val="ar_AE" w:bidi="ar_AE"/>
        </w:rPr>
        <w:t>الريح</w:t>
      </w:r>
      <w:r>
        <w:rPr>
          <w:rtl/>
          <w:cs/>
          <w:lang w:val="ar_AE" w:bidi="ar_AE"/>
        </w:rPr>
        <w:t xml:space="preserve"> هي الكلمة عينها التي تُرجمت إلى روح في المقطع السابق عندما أرسل يهوه روحه ليقدّم حلاً لموسى لمشكلة القيادة. وفي اللغة التي كُتب بها الكتاب المُقدَّس، كلمة الروح هي الكلمة ذاتها التي تشير إلى "الريح" و "النَّفَس". يمكننا أن نفهم سبب تشابه هذه الكلمات: فكلها غير مرئية، وعليه فهي غامضة إلى حد ما، لكنها مهمة للغاية. أحيانًا لا يكون واضحًا ما إذا كان المعنى في مقطع معين يشير إلى "الروح"، أو "الريح"، أو "النَّفَس". حقيقة أن الكلمة يمكن أن تعني كل هذه الأمور تضيف جمالًا وعمقًا إلى مقطع كهذا. ولمزيد من المعلومات، ابحثوا عن كلمة </w:t>
      </w:r>
      <w:r>
        <w:rPr>
          <w:rtl/>
          <w:cs/>
          <w:lang w:val="ar_AE" w:bidi="ar_AE"/>
        </w:rPr>
        <w:t>"الروح القدس"</w:t>
      </w:r>
      <w:r>
        <w:rPr>
          <w:rtl/>
          <w:cs/>
          <w:lang w:val="ar_AE" w:bidi="ar_AE"/>
        </w:rPr>
        <w:t xml:space="preserve"> في قاموس الكلمات الرئيسية. استخدموا الكلمة ذاتها التي استخدمتموها للرياح في مقطع سابق عندما غادر بنو إسرائيل مصر، وأرسل يهوه رياحًا قوية ليفصل البحر حتى يسير بنو إسرائيل على أرض جافة. في هذه القصة، حملت الرياح السلوى إلى بني إسرائيل.</w:t>
      </w:r>
    </w:p>
    <w:p>
      <w:pPr>
        <w:bidi/>
      </w:pPr>
      <w:r>
        <w:rPr>
          <w:rtl/>
          <w:cs/>
          <w:lang w:val="ar_AE" w:bidi="ar_AE"/>
        </w:rPr>
      </w:r>
      <w:r>
        <w:rPr>
          <w:rtl/>
          <w:cs/>
          <w:lang w:val="ar_AE" w:bidi="ar_AE"/>
        </w:rPr>
        <w:t xml:space="preserve">جلبت الرياح </w:t>
      </w:r>
      <w:r>
        <w:rPr>
          <w:b/>
          <w:rtl/>
          <w:cs/>
          <w:lang w:val="ar_AE" w:bidi="ar_AE"/>
        </w:rPr>
        <w:t>السلوى</w:t>
      </w:r>
      <w:r>
        <w:rPr>
          <w:rtl/>
          <w:cs/>
          <w:lang w:val="ar_AE" w:bidi="ar_AE"/>
        </w:rPr>
        <w:t xml:space="preserve"> من اتجاه البحر وأسقطتها في كل أرجاء المحلة. والسلوى طيور صغيرة لونها يشبه لون التراب، وتهاجر عبر شبه جزيرة سيناء في الربيع والخريف. هذه هي المرة الثانية التي يرسل فيها يهوه طيور السلوى/الفِر لإطعام بني إسرائيل. استخدموا الكلمة ذاتها هنا للسلوى التي استخدمتموها في القصة السابقة عندما أرسل يهوه المنّ والسلوى ليأكلوها.</w:t>
      </w:r>
    </w:p>
    <w:p>
      <w:pPr>
        <w:bidi/>
      </w:pPr>
      <w:r>
        <w:rPr>
          <w:rtl/>
          <w:cs/>
          <w:lang w:val="ar_AE" w:bidi="ar_AE"/>
        </w:rPr>
      </w:r>
      <w:r>
        <w:rPr>
          <w:rtl/>
          <w:cs/>
          <w:lang w:val="ar_AE" w:bidi="ar_AE"/>
        </w:rPr>
        <w:t>إن البحر في هذا المقطع هو على الأرجح بحر أو خليج العقبة، الذي كان يستغرق رحلة يوم أو يومين شرق محلَّة بني إسرائيل.</w:t>
      </w:r>
    </w:p>
    <w:p>
      <w:pPr>
        <w:bidi/>
      </w:pPr>
      <w:r>
        <w:rPr>
          <w:rtl/>
          <w:cs/>
          <w:lang w:val="ar_AE" w:bidi="ar_AE"/>
        </w:rPr>
      </w:r>
      <w:r>
        <w:rPr>
          <w:rtl/>
          <w:cs/>
          <w:lang w:val="ar_AE" w:bidi="ar_AE"/>
        </w:rPr>
        <w:t xml:space="preserve">تراكمت الطيور بارتفاع </w:t>
      </w:r>
      <w:r>
        <w:rPr>
          <w:b/>
          <w:rtl/>
          <w:cs/>
          <w:lang w:val="ar_AE" w:bidi="ar_AE"/>
        </w:rPr>
        <w:t>ذراعين</w:t>
      </w:r>
      <w:r>
        <w:rPr>
          <w:rtl/>
          <w:cs/>
          <w:lang w:val="ar_AE" w:bidi="ar_AE"/>
        </w:rPr>
        <w:t xml:space="preserve"> حول المخيم. والذراع هو المسافة بين الكوع وطرف الإصبع الأوسط لذراع الرجل. استخدموا الكلمة ذاتها التي استخدمتم في المقاطع السابقة للإشارة إلى كلمة ذراع. ولمزيد من المعلومات عن كلمة </w:t>
      </w:r>
      <w:r>
        <w:rPr>
          <w:rtl/>
          <w:cs/>
          <w:lang w:val="ar_AE" w:bidi="ar_AE"/>
        </w:rPr>
        <w:t>ذراع</w:t>
      </w:r>
      <w:r>
        <w:rPr>
          <w:rtl/>
          <w:cs/>
          <w:lang w:val="ar_AE" w:bidi="ar_AE"/>
        </w:rPr>
        <w:t xml:space="preserve"> (وحدة القياس) راجعوا قاموس الكلمات الرئيسية. </w:t>
      </w:r>
    </w:p>
    <w:p>
      <w:pPr>
        <w:bidi/>
      </w:pPr>
      <w:r>
        <w:rPr>
          <w:rtl/>
          <w:cs/>
          <w:lang w:val="ar_AE" w:bidi="ar_AE"/>
        </w:rPr>
      </w:r>
      <w:r>
        <w:rPr>
          <w:rtl/>
          <w:cs/>
          <w:lang w:val="ar_AE" w:bidi="ar_AE"/>
        </w:rPr>
        <w:t xml:space="preserve">وجمع كل واحد من </w:t>
      </w:r>
      <w:r>
        <w:rPr>
          <w:rtl/>
          <w:cs/>
          <w:lang w:val="ar_AE" w:bidi="ar_AE"/>
        </w:rPr>
        <w:t>بني إسرائيل</w:t>
      </w:r>
      <w:r>
        <w:rPr>
          <w:rtl/>
          <w:cs/>
          <w:lang w:val="ar_AE" w:bidi="ar_AE"/>
        </w:rPr>
        <w:t xml:space="preserve"> عشرة </w:t>
      </w:r>
      <w:r>
        <w:rPr>
          <w:b/>
          <w:rtl/>
          <w:cs/>
          <w:lang w:val="ar_AE" w:bidi="ar_AE"/>
        </w:rPr>
        <w:t>حوامر</w:t>
      </w:r>
      <w:r>
        <w:rPr>
          <w:rtl/>
          <w:cs/>
          <w:lang w:val="ar_AE" w:bidi="ar_AE"/>
        </w:rPr>
        <w:t xml:space="preserve"> على الأقل. قد تقول ترجمتك "بوشيل" أو "سلال كبيرة" بدلًا من "حومر". الحومر هو وحدة قياس جافة، وهو مشابه لحمولة حمار متوسطة الوزن.</w:t>
      </w:r>
    </w:p>
    <w:p>
      <w:pPr>
        <w:bidi/>
      </w:pPr>
      <w:r>
        <w:rPr>
          <w:rtl/>
          <w:cs/>
          <w:lang w:val="ar_AE" w:bidi="ar_AE"/>
        </w:rPr>
      </w:r>
      <w:r>
        <w:rPr>
          <w:rtl/>
          <w:cs/>
          <w:lang w:val="ar_AE" w:bidi="ar_AE"/>
        </w:rPr>
        <w:t xml:space="preserve">توقفوا هنا وانظروا إلى صورة </w:t>
      </w:r>
      <w:r>
        <w:rPr>
          <w:rtl/>
          <w:cs/>
          <w:lang w:val="ar_AE" w:bidi="ar_AE"/>
        </w:rPr>
        <w:t>حمار يحمل حمولة متوسطة</w:t>
      </w:r>
      <w:r>
        <w:rPr>
          <w:rtl/>
          <w:cs/>
          <w:lang w:val="ar_AE" w:bidi="ar_AE"/>
        </w:rPr>
        <w:t>. والآن ناقشوا كمجموعة الكلمة أو العبارة التي ستستخدمونها لوصف عشرة أحمال مثل هذه. أوقفوا سماع هذا التسجيل الصوتي هنا.</w:t>
      </w:r>
    </w:p>
    <w:p>
      <w:pPr>
        <w:bidi/>
      </w:pPr>
      <w:r>
        <w:rPr>
          <w:rtl/>
          <w:cs/>
          <w:lang w:val="ar_AE" w:bidi="ar_AE"/>
        </w:rPr>
      </w:r>
      <w:r>
        <w:rPr>
          <w:b/>
          <w:rtl/>
          <w:cs/>
          <w:lang w:val="ar_AE" w:bidi="ar_AE"/>
        </w:rPr>
        <w:t>حميَ غضب</w:t>
      </w:r>
      <w:r>
        <w:rPr>
          <w:rtl/>
          <w:cs/>
          <w:lang w:val="ar_AE" w:bidi="ar_AE"/>
        </w:rPr>
        <w:t xml:space="preserve"> يهوه على الشعب وهم يأكلون اللحم. يُظهر هذا التعبير أن يهوه شعر بغضب شديد تجاه بني إسرائيل. استخدموا الكلمة أو العبارة نفسها التي استخدمتموها في المقاطع السابقة للإشارة إلى "حمى غضب يهوه".</w:t>
      </w:r>
    </w:p>
    <w:p>
      <w:pPr>
        <w:bidi/>
      </w:pPr>
      <w:r>
        <w:rPr>
          <w:rtl/>
          <w:cs/>
          <w:lang w:val="ar_AE" w:bidi="ar_AE"/>
        </w:rPr>
      </w:r>
      <w:r>
        <w:rPr>
          <w:rtl/>
          <w:cs/>
          <w:lang w:val="ar_AE" w:bidi="ar_AE"/>
        </w:rPr>
        <w:t xml:space="preserve">لقد ضرب يهوه الشعب </w:t>
      </w:r>
      <w:r>
        <w:rPr>
          <w:b/>
          <w:rtl/>
          <w:cs/>
          <w:lang w:val="ar_AE" w:bidi="ar_AE"/>
        </w:rPr>
        <w:t>ضربة</w:t>
      </w:r>
      <w:r>
        <w:rPr>
          <w:rtl/>
          <w:cs/>
          <w:lang w:val="ar_AE" w:bidi="ar_AE"/>
        </w:rPr>
        <w:t xml:space="preserve"> شديدة. والضربة شكل من أشكال العقاب الذي يوقعه يهوه عندما يدين شخصًا أو جماعة من الناس. في هذا المقطع، كانت الضربة مرض مميت يقتل أشخاصًا كثيرين.</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ضربة</w:t>
      </w:r>
      <w:r>
        <w:rPr>
          <w:rtl/>
          <w:cs/>
          <w:lang w:val="ar_AE" w:bidi="ar_AE"/>
        </w:rPr>
        <w:t>. إذا كنتم قد ترجمتم هذه الكلمة فعلًا في سِفر آخر من الكتاب المُقدَّس، استخدموا الكلمة ذاتها التي استخدمتموها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12: 1 - 16 واحفظوا هذا المقطع في قلوبكم.</w:t>
      </w:r>
    </w:p>
    <w:p>
      <w:pPr>
        <w:bidi/>
      </w:pPr>
      <w:r>
        <w:rPr>
          <w:rtl/>
          <w:cs/>
          <w:lang w:val="ar_AE" w:bidi="ar_AE"/>
        </w:rPr>
      </w:r>
      <w:r>
        <w:rPr>
          <w:rtl/>
          <w:cs/>
          <w:lang w:val="ar_AE" w:bidi="ar_AE"/>
        </w:rPr>
        <w:t xml:space="preserve">استمعوا إلى نسخة صوتية من سفر العدد 12: 1 - 16 ثلاث مرات من ثلاث ترجمات صوتية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12: 1- 16 من الترجمة التي تستسيغونها الأكثر.</w:t>
      </w:r>
    </w:p>
    <w:p>
      <w:pPr>
        <w:bidi/>
      </w:pPr>
      <w:r>
        <w:rPr>
          <w:rtl/>
          <w:cs/>
          <w:lang w:val="ar_AE" w:bidi="ar_AE"/>
        </w:rPr>
      </w:r>
      <w:r>
        <w:rPr>
          <w:rtl/>
          <w:cs/>
          <w:lang w:val="ar_AE" w:bidi="ar_AE"/>
        </w:rPr>
        <w:t>في المقطع السابق، بدأ شعب إسرائيل يتذمر من مشقات رحلتهم مع أن يهوه كان يُقيتهم باستمرار . أصيب موسى بالإحباط من تمرد الشعب. بعد مغادرة قَبَرُوتَ هَتَّأَوَةَ، سافر بنو إسرائيل إلى قرية تسمى حَضَيْرُوتَ. الآن، ليس جماعة إسرائيل، بل عائلة موسى هي التي تتحدى قيادته.</w:t>
      </w:r>
    </w:p>
    <w:p>
      <w:pPr>
        <w:bidi/>
      </w:pPr>
      <w:r>
        <w:rPr>
          <w:rtl/>
          <w:cs/>
          <w:lang w:val="ar_AE" w:bidi="ar_AE"/>
        </w:rPr>
      </w:r>
      <w:r>
        <w:rPr>
          <w:rtl/>
          <w:cs/>
          <w:lang w:val="ar_AE" w:bidi="ar_AE"/>
        </w:rPr>
        <w:t xml:space="preserve">توقفوا هنا كمجموعة وانظروا إلى خريطة </w:t>
      </w:r>
      <w:r>
        <w:rPr>
          <w:b/>
          <w:rtl/>
          <w:cs/>
          <w:lang w:val="ar_AE" w:bidi="ar_AE"/>
        </w:rPr>
        <w:t>قَبَرُوتَ هَتَّأَوَةَ وحَضَيْرُوتَ والمنطقة المحيطة بها</w:t>
      </w:r>
      <w:r>
        <w:rPr>
          <w:rtl/>
          <w:cs/>
          <w:lang w:val="ar_AE" w:bidi="ar_AE"/>
        </w:rPr>
        <w:t>. أوقفوا سماع هذا التسجيل الصوتي هنا.</w:t>
      </w:r>
    </w:p>
    <w:p>
      <w:pPr>
        <w:bidi/>
      </w:pPr>
      <w:r>
        <w:rPr>
          <w:rtl/>
          <w:cs/>
          <w:lang w:val="ar_AE" w:bidi="ar_AE"/>
        </w:rPr>
      </w:r>
      <w:r>
        <w:rPr>
          <w:rtl/>
          <w:cs/>
          <w:lang w:val="ar_AE" w:bidi="ar_AE"/>
        </w:rPr>
        <w:t>في هذا المقطع، تنتقد مريم، أخت موسى، وهارون أخوه الأكبر، موسى وتتحدى سلطانه بصفته القائد المختار من يهوه. يعاقب يهوه مريم على دورها القيادي في التمرد.</w:t>
      </w:r>
    </w:p>
    <w:p>
      <w:pPr>
        <w:bidi/>
      </w:pPr>
      <w:r>
        <w:rPr>
          <w:rtl/>
          <w:cs/>
          <w:lang w:val="ar_AE" w:bidi="ar_AE"/>
        </w:rPr>
      </w:r>
      <w:r>
        <w:rPr>
          <w:rtl/>
          <w:cs/>
          <w:lang w:val="ar_AE" w:bidi="ar_AE"/>
        </w:rPr>
        <w:t>في بداية المقطع، تتحدث مريم وهارون أيضًا ضد موسى أو تنتقده لأنه تزوج من امرأة كوشية. لم تكن هذه "المرأة الكوشية" إسرائيلية؛ بل كانت أجنبية. لسنا متأكدين من أين أتت هذه المرأة، لكن يعتقد بعض الناس أن المرأة الكوشية هي زوجة موسى صفورة التي تزوجها قبل أن يهرب بنو إسرائيل من مصر. تختار مريم التركيز على مشكلة يفكر فيها بنو إسرائيل على الأرجح – أي الغرباء في وسطهم. في المقطع السابق، كان الغرباء هم الذين بدأوا يتذمرون من الطعام.</w:t>
      </w:r>
    </w:p>
    <w:p>
      <w:pPr>
        <w:bidi/>
      </w:pPr>
      <w:r>
        <w:rPr>
          <w:rtl/>
          <w:cs/>
          <w:lang w:val="ar_AE" w:bidi="ar_AE"/>
        </w:rPr>
      </w:r>
      <w:r>
        <w:rPr>
          <w:rtl/>
          <w:cs/>
          <w:lang w:val="ar_AE" w:bidi="ar_AE"/>
        </w:rPr>
        <w:t>توقفوا هنا وناقشوا هذا السؤال كمجموعة: اِرووا قصة عن شخص من ثقافتكم تزوج من شخص "أجنبي" لم يكن من المجتمع. كيف كان ردّ فعل الناس؟ هل كان الناس مرحبين، أم غير متأكدين، أم فضوليين، أم شيء آخر؟ أوقفوا سماع هذا التسجيل الصوتي هنا.</w:t>
      </w:r>
    </w:p>
    <w:p>
      <w:pPr>
        <w:bidi/>
      </w:pPr>
      <w:r>
        <w:rPr>
          <w:rtl/>
          <w:cs/>
          <w:lang w:val="ar_AE" w:bidi="ar_AE"/>
        </w:rPr>
      </w:r>
      <w:r>
        <w:rPr>
          <w:rtl/>
          <w:cs/>
          <w:lang w:val="ar_AE" w:bidi="ar_AE"/>
        </w:rPr>
        <w:t>تبدأ مريم الشكوى ضد موسى، ويتبعها هارون. ثم تتحدث مريم وهارون عن مشكلتهما الحقيقية مع موسى. تشعر مريم وهارون بالغيرة من مكانة موسى العالية ومكانته عند يهوه. سألت مريم وهارون موسى سؤالين لم يتوقعا أن يجيب عليهما موسى. في البداية يسألان: "هَلْ كَلَّمَ ٱلرَّبُّ مُوسَى وَحْدَهُ؟ أَلَمْ يُكَلِّمْنَا نَحْنُ أَيْضًا؟" ثم يقولان: "أَلَمْ يُكَلِّمْنَا نَحْنُ أَيْضًا؟" تشكك مريم وهارون في مكانة موسى كقائد للمجتمع وفي علاقة موسى الخاصة مع يهوه. ويشيران إلى أن يهوه قد تحدث أيضاً إلى مريم وهارون في الماضي. يسمع يهوه انتقادات مريم وهارون.</w:t>
      </w:r>
    </w:p>
    <w:p>
      <w:pPr>
        <w:bidi/>
      </w:pPr>
      <w:r>
        <w:rPr>
          <w:rtl/>
          <w:cs/>
          <w:lang w:val="ar_AE" w:bidi="ar_AE"/>
        </w:rPr>
      </w:r>
      <w:r>
        <w:rPr>
          <w:rtl/>
          <w:cs/>
          <w:lang w:val="ar_AE" w:bidi="ar_AE"/>
        </w:rPr>
        <w:t>ثم يقدم لنا الراوي معلومات إضافية عن شخصية موسى، مما يساعدنا على فهم الموقف بشكل كامل. يقول الراوي إن موسى هو أكثر الرجال تواضعاً على وجه الأرض. يقصد الراوي أن موسى يدرك عظمة يهوه وأن موسى يعتمد كلياً على يهوه. لم يسع موسى إلى رفع نفسه فوق الآخرين، ولم يطلب موسى أن يكون القائد - بل كان يهوه وحده هو الذي اختار أن يجعل موسى القائد. شكوى مريم وهارون ضد موسى خاطئة. أيضًا، نظرًا لأن موسى متواضع جدًا، فمن المحتمل أنه لم يكن ليرد للدفاع عن نفسه. لكن الرب سيدافع عن موسى.</w:t>
      </w:r>
    </w:p>
    <w:p>
      <w:pPr>
        <w:bidi/>
      </w:pPr>
      <w:r>
        <w:rPr>
          <w:rtl/>
          <w:cs/>
          <w:lang w:val="ar_AE" w:bidi="ar_AE"/>
        </w:rPr>
      </w:r>
      <w:r>
        <w:rPr>
          <w:rtl/>
          <w:cs/>
          <w:lang w:val="ar_AE" w:bidi="ar_AE"/>
        </w:rPr>
        <w:t>توقفوا هنا وناقشوا: أخبروا المجموعة عن شخص تعرفونه وهو متواضع جدًا. كيف يتصرَّف؟ كيف يتحدث عن نفسه؟ ماذا يفكر الآخرون فيه أو يقولون عنه؟ أوقفوا سماع هذا التسجيل الصوتي هنا.</w:t>
      </w:r>
    </w:p>
    <w:p>
      <w:pPr>
        <w:bidi/>
      </w:pPr>
      <w:r>
        <w:rPr>
          <w:rtl/>
          <w:cs/>
          <w:lang w:val="ar_AE" w:bidi="ar_AE"/>
        </w:rPr>
      </w:r>
      <w:r>
        <w:rPr>
          <w:rtl/>
          <w:cs/>
          <w:lang w:val="ar_AE" w:bidi="ar_AE"/>
        </w:rPr>
        <w:t>يرد الرب على الفور. يأمر الرب موسى وهارون ومريم أن يأتوا إلى خيمة الاجتماع أو المسكن حيث يجتمع الرب مع موسى.</w:t>
      </w:r>
    </w:p>
    <w:p>
      <w:pPr>
        <w:bidi/>
      </w:pPr>
      <w:r>
        <w:rPr>
          <w:rtl/>
          <w:cs/>
          <w:lang w:val="ar_AE" w:bidi="ar_AE"/>
        </w:rPr>
      </w:r>
      <w:r>
        <w:rPr>
          <w:rtl/>
          <w:cs/>
          <w:lang w:val="ar_AE" w:bidi="ar_AE"/>
        </w:rPr>
        <w:t xml:space="preserve">توقّفوا هنا كمجموعة وانظروا إلى صورة </w:t>
      </w:r>
      <w:r>
        <w:rPr>
          <w:rtl/>
          <w:cs/>
          <w:lang w:val="ar_AE" w:bidi="ar_AE"/>
        </w:rPr>
        <w:t>المسكن</w:t>
      </w:r>
      <w:r>
        <w:rPr>
          <w:rtl/>
          <w:cs/>
          <w:lang w:val="ar_AE" w:bidi="ar_AE"/>
        </w:rPr>
        <w:t>. أوقفوا سماع هذا التسجيل الصوتي هنا.</w:t>
      </w:r>
    </w:p>
    <w:p>
      <w:pPr>
        <w:bidi/>
      </w:pPr>
      <w:r>
        <w:rPr>
          <w:rtl/>
          <w:cs/>
          <w:lang w:val="ar_AE" w:bidi="ar_AE"/>
        </w:rPr>
      </w:r>
      <w:r>
        <w:rPr>
          <w:rtl/>
          <w:cs/>
          <w:lang w:val="ar_AE" w:bidi="ar_AE"/>
        </w:rPr>
        <w:t>يطيع موسى وهارون ومريم، وينزل الرب في عمود السحابة كما يفعل عادةً عندما يُظهر حضوره. تقف هذه السحابة عند باب أو مدخل خيمة الاجتماع.</w:t>
      </w:r>
    </w:p>
    <w:p>
      <w:pPr>
        <w:bidi/>
      </w:pPr>
      <w:r>
        <w:rPr>
          <w:rtl/>
          <w:cs/>
          <w:lang w:val="ar_AE" w:bidi="ar_AE"/>
        </w:rPr>
      </w:r>
      <w:r>
        <w:rPr>
          <w:rtl/>
          <w:cs/>
          <w:lang w:val="ar_AE" w:bidi="ar_AE"/>
        </w:rPr>
        <w:t>ينادي يهوه مريم وهارون من داخل السحابة، فيتقدمان. يقول الرب: "الآن اسمعوا كلامي". هذا يُخبر مريم وهارون أنهما بحاجة إلى الإصغاء بعناية إلى ما سيقوله يهوه. يقارن يهوه بين الطرق التي يتحدث أو يتواصل بها مع الأنبياء العاديين ومع موسى. النبي هو الشخص الذي يحمل رسالة من يهوه إلى الشعب. أما بالنسبة للأنبياء العاديين، مثل مريم وهارون، فإن يهوه يتواصل معهم من خلال الرؤى أو الأحلام. تُعبّر كل من الرؤى والأحلام عن الأفكار من خلال الرموز والصور. تحدث الرؤى عندما يكون الشخص مستيقظاً، وتحدث الأحلام عندما يكون نائماً. أما بالنسبة لموسى، فإن يهوه يتواصل معه "وجهاً لوجه"، مما يعني أن يهوه يتحدث إلى موسى شخصياً وبوضوح. الرب لا يتكلم إلى موسى بالألغاز. الألغاز هنا تعني أي أسلوب كلام يصعب فهمه. يقارن يهوه موسى بأهم خادم في المنزل عندما يقول يهوه إنه يثق بموسى في كل بيته، مما يعني أن يهوه يثق بموسى في كل بني إسرائيل. إنها مكانة مُكرمة جدًا. يقول يهوه إن موسى يرى شكل أو صورة يهوه. هذا لا يعني أن موسى كان يستطيع أن يرى الرب رؤية مباشرة. نعلم من جزء سابق من الكتاب المُقدَّس أنه لا يمكن لأي رجل أن يرى الرب ويعيش. بل يعني أن موسى يستطيع أن يرى شيئًا ما يشبه الرب، وهو أكثر بكثير مما يمكن أن يراه الناس في الحلم أو الرؤيا.</w:t>
      </w:r>
    </w:p>
    <w:p>
      <w:pPr>
        <w:bidi/>
      </w:pPr>
      <w:r>
        <w:rPr>
          <w:rtl/>
          <w:cs/>
          <w:lang w:val="ar_AE" w:bidi="ar_AE"/>
        </w:rPr>
      </w:r>
      <w:r>
        <w:rPr>
          <w:rtl/>
          <w:cs/>
          <w:lang w:val="ar_AE" w:bidi="ar_AE"/>
        </w:rPr>
        <w:t>توقفوا هنا وناقشوا: ما معنى الأحلام أو الرؤى في ثقافتكم؟ تحدثوا عن موقف حلمتم فيه أنتم أو شخص تعرفونه أو رأى فيه أحدكم رؤيا. كيف فهمتم أنتم أو هم معنى ذلك؟ توقَّفوا هنا عن سماع التسجيل الصوتي.</w:t>
      </w:r>
    </w:p>
    <w:p>
      <w:pPr>
        <w:bidi/>
      </w:pPr>
      <w:r>
        <w:rPr>
          <w:rtl/>
          <w:cs/>
          <w:lang w:val="ar_AE" w:bidi="ar_AE"/>
        </w:rPr>
      </w:r>
      <w:r>
        <w:rPr>
          <w:rtl/>
          <w:cs/>
          <w:lang w:val="ar_AE" w:bidi="ar_AE"/>
        </w:rPr>
        <w:t>يسأل الرب: "فَلِمَاذَا لَا تَخْشَيَانِ أَنْ تَتَكَلَّمَا عَلَى عَبْدِي مُوسَى؟" يهوه لا يتوقع أو ينتظر جوابًا. يُظهر الرب أن مريم وهارون كان يجب أن يخافا من انتقاد موسى، لأن موسى له علاقة خاصة مع الرب. "فحمي" غضب يهوه ضد مريم وهارون. كان يهوه غاضبًا جدًا عليهما.</w:t>
      </w:r>
    </w:p>
    <w:p>
      <w:pPr>
        <w:bidi/>
      </w:pPr>
      <w:r>
        <w:rPr>
          <w:rtl/>
          <w:cs/>
          <w:lang w:val="ar_AE" w:bidi="ar_AE"/>
        </w:rPr>
      </w:r>
      <w:r>
        <w:rPr>
          <w:rtl/>
          <w:cs/>
          <w:lang w:val="ar_AE" w:bidi="ar_AE"/>
        </w:rPr>
        <w:t>توقفوا هنا وناقشوا: احكوا قصة عن وقت كان فيه شخص ما في مجتمعكم غاضبًا جدًا. لماذا كان غاضبًا؟ كيف تصفونه؟ ماذا فعل؟ توقَّفوا هنا عن سماع التسجيل الصوتي.</w:t>
      </w:r>
    </w:p>
    <w:p>
      <w:pPr>
        <w:bidi/>
      </w:pPr>
      <w:r>
        <w:rPr>
          <w:rtl/>
          <w:cs/>
          <w:lang w:val="ar_AE" w:bidi="ar_AE"/>
        </w:rPr>
      </w:r>
      <w:r>
        <w:rPr>
          <w:rtl/>
          <w:cs/>
          <w:lang w:val="ar_AE" w:bidi="ar_AE"/>
        </w:rPr>
        <w:t>عندما رحل يهوه، وانقشعت الغمامة، أصيبت مريم فجأة بمرض جلدي رهيب وأصبح جلدها "أبيض كالثلج". يشبه الثلج الماء الأبيض المتجمد الناعم الذي يتساقط من السماء على شكل بلورات صغيرة عندما يكون الهواء بارداً جداً. عندما تتساقط كميات كبيرة من الثلج، يغطي الثلج الأرض وتبدو الأرض كلها بيضاء.</w:t>
      </w:r>
    </w:p>
    <w:p>
      <w:pPr>
        <w:bidi/>
      </w:pPr>
      <w:r>
        <w:rPr>
          <w:rtl/>
          <w:cs/>
          <w:lang w:val="ar_AE" w:bidi="ar_AE"/>
        </w:rPr>
      </w:r>
      <w:r>
        <w:rPr>
          <w:rtl/>
          <w:cs/>
          <w:lang w:val="ar_AE" w:bidi="ar_AE"/>
        </w:rPr>
        <w:t xml:space="preserve">توقف هنا وانظر إلى صورة </w:t>
      </w:r>
      <w:r>
        <w:rPr>
          <w:rtl/>
          <w:cs/>
          <w:lang w:val="ar_AE" w:bidi="ar_AE"/>
        </w:rPr>
        <w:t>الثلج</w:t>
      </w:r>
      <w:r>
        <w:rPr>
          <w:rtl/>
          <w:cs/>
          <w:lang w:val="ar_AE" w:bidi="ar_AE"/>
        </w:rPr>
        <w:t>. أوقفوا سماع هذا التسجيل الصوتي هنا.</w:t>
      </w:r>
    </w:p>
    <w:p>
      <w:pPr>
        <w:bidi/>
      </w:pPr>
      <w:r>
        <w:rPr>
          <w:rtl/>
          <w:cs/>
          <w:lang w:val="ar_AE" w:bidi="ar_AE"/>
        </w:rPr>
      </w:r>
      <w:r>
        <w:rPr>
          <w:rtl/>
          <w:cs/>
          <w:lang w:val="ar_AE" w:bidi="ar_AE"/>
        </w:rPr>
        <w:t>تستخدم العديد من ترجمات الكتاب المقدس كلمة "الجذام" أو "البرص" لوصف حالة مريم الجلدية، ولكن من غير المرجح أن تكون مريم مصابة بالمرض الجلدي الذي نسميه اليوم بالجذام. لم يكن مرض الجذام الذي نعرفه اليوم شائعاً في الشرق الأدنى القديم في ذلك الوقت. بدلاً من ذلك، ربما كانت مريم تعاني من عدوى جلدية حادة ومستعصية مماثلة كان الناس يخشونها بشدة. كان من الأمور السيئة للغاية الإصابة بمرض كهذا، وقد نص القانون الديني على أن الشخص المصاب بهذا المرض "نجس". هذا يعني أن الشخص المصاب لم يكن مؤهلًا لعبادة الرب. لم يكن هذا الشخص يستطيع أن يشارك في الأنشطة داخل المجتمع. كان يهوه قد أعطى بني إسرائيل تعليمات محددة جدًا عن كيفية التعامل مع الأمراض الجلدية الخطيرة. إذا فحصَ الكهنة شخصًا ما ووجدوا أنه مصاب بمرض جلدي خطير، فإنه يجب عليه أن يقوم بأعمال مُهينة معينة مثل ارتداء المسوح، وسيكون عليه أن يعيش بمفرده بعيدًا عن بقية المجتمع. إذا شُفي المريض من المرض، فسيتعين على الكهنة اتباع إجراءات أو تعليمات معينة لتطهير ذلك الشخص. عندها فقط سيسمح المجتمع لذلك الشخص بالعودة إلى المخيم.</w:t>
      </w:r>
    </w:p>
    <w:p>
      <w:pPr>
        <w:bidi/>
      </w:pPr>
      <w:r>
        <w:rPr>
          <w:rtl/>
          <w:cs/>
          <w:lang w:val="ar_AE" w:bidi="ar_AE"/>
        </w:rPr>
      </w:r>
      <w:r>
        <w:rPr>
          <w:rtl/>
          <w:cs/>
          <w:lang w:val="ar_AE" w:bidi="ar_AE"/>
        </w:rPr>
        <w:t>توقفوا وناقشوا هذا السؤال كمجموعة: كيف يعالج الناس عدوى الجلد الخطيرة في ثقافتكم؟ ماذا يفكر الناس في الذين يعانون من عدوى جلدية خطيرة؟ توقَّفوا هنا عن سماع التسجيل الصوتي.</w:t>
      </w:r>
    </w:p>
    <w:p>
      <w:pPr>
        <w:bidi/>
      </w:pPr>
      <w:r>
        <w:rPr>
          <w:rtl/>
          <w:cs/>
          <w:lang w:val="ar_AE" w:bidi="ar_AE"/>
        </w:rPr>
      </w:r>
      <w:r>
        <w:rPr>
          <w:rtl/>
          <w:cs/>
          <w:lang w:val="ar_AE" w:bidi="ar_AE"/>
        </w:rPr>
        <w:t>يرى هارون مرض مريم الجلدي الرهيب، ويتوسل إلى موسى أن يطلب من الرب ألا يعاقبهما على "ٱلْخَطِيَّةَ ٱلَّتِي حَمِقْنَا وَأَخْطَأْنَا بِهَا". يدعو هارون موسى "سيدي" أو "مولاي". إن مناداة هارون لموسى باحترام بـ "سيدي" يدل على أن هارون قد قبل موسى كقائد. يعرف هارون أن موسى أكثر أهمية وله سلطان أكثر من هارون. يُثبت هارون أيضًا أن موسى له علاقة خاصة بالرب لا يملكها هارون: يحتاج هارون إلى أن يطلب من يهوه أن يغفر لهم.</w:t>
      </w:r>
    </w:p>
    <w:p>
      <w:pPr>
        <w:bidi/>
      </w:pPr>
      <w:r>
        <w:rPr>
          <w:rtl/>
          <w:cs/>
          <w:lang w:val="ar_AE" w:bidi="ar_AE"/>
        </w:rPr>
      </w:r>
      <w:r>
        <w:rPr>
          <w:rtl/>
          <w:cs/>
          <w:lang w:val="ar_AE" w:bidi="ar_AE"/>
        </w:rPr>
        <w:t>توقفوا هنا وناقشوا هذا السؤال كمجموعة: كيف تتحدثون إلى شخص ما في لغتكم عندما تريدون أن تُظهِروا الاحترام له، أو أن تُظهِروا أنه يتمتع بسلطان أو مكانة أعلى من مكانتكم؟ توقَّفوا هنا عن سماع التسجيل الصوتي.</w:t>
      </w:r>
    </w:p>
    <w:p>
      <w:pPr>
        <w:bidi/>
      </w:pPr>
      <w:r>
        <w:rPr>
          <w:rtl/>
          <w:cs/>
          <w:lang w:val="ar_AE" w:bidi="ar_AE"/>
        </w:rPr>
      </w:r>
      <w:r>
        <w:rPr>
          <w:rtl/>
          <w:cs/>
          <w:lang w:val="ar_AE" w:bidi="ar_AE"/>
        </w:rPr>
        <w:t>عندما يستخدم هارون كلمة "خطية"، فهذا يعني أن مريم وهارون قد عصيا شرائع يهوه وتمردا عليه. يستمر هارون في التوسل إلى موسى ألا يسمح لمريم بأن تصبح مثل طفل ميت عند ولادته. يقارن هارون جلد مريم المتعفن بمظهر جلد الطفل المولود ميتًا. ومرة أخرى، نرى أن هارون يتقبل الآن أن لموسى علاقة خاصة مع يهوه، إذ يحتاج هارون إلى أن يتحدث موسى إلى يهوه ليطلب شفاء مريم.</w:t>
      </w:r>
    </w:p>
    <w:p>
      <w:pPr>
        <w:bidi/>
      </w:pPr>
      <w:r>
        <w:rPr>
          <w:rtl/>
          <w:cs/>
          <w:lang w:val="ar_AE" w:bidi="ar_AE"/>
        </w:rPr>
      </w:r>
      <w:r>
        <w:rPr>
          <w:rtl/>
          <w:cs/>
          <w:lang w:val="ar_AE" w:bidi="ar_AE"/>
        </w:rPr>
        <w:t>ثم يتحدث موسى لأول مرة منذ أن بدأ أخوه وأخته يتحدثان ضده. يتضرع موسى إلى يهوه ألا يعاقب مريم، وفي هذه المرة ينادي موسى يهوه باسمه العام الله، بدلاً من استخدام اسم الله الشخصي، "يهوه". أجاب الله موسى قائلاً: "وَلَوْ بَصَقَ أَبُوهَا بَصْقًا فِي وَجْهِهَا، أَمَا كَانَتْ تَخْجَلُ سَبْعَةَ أَيَّامٍ؟" مرة أخرى، يهوه لا ينتظر أو يتوقع جوابًا. يُذكِّر يهوه موسى بممارسة ثقافية في ذلك الوقت. إذا بصق والد المرأة عليها، فإن الناس سيعزلون المرأة لمدة سبعة أيام. إن البصق على شخص ما هو طريقة لإذلاله أو إهانته. يقول يهوه إن ما فعلته مريم كان أسوأ بكثير من هذا، لذا يجب أن يكون عقابها على الأقل بعقوبة لا تقل شدة عن عقوبة البصق في وجهها. والخلاصة هي أن مريم يجب أن تحترم مولى يهوه، موسى، ولا يمكنها تجنب العقاب تماماً.</w:t>
      </w:r>
    </w:p>
    <w:p>
      <w:pPr>
        <w:bidi/>
      </w:pPr>
      <w:r>
        <w:rPr>
          <w:rtl/>
          <w:cs/>
          <w:lang w:val="ar_AE" w:bidi="ar_AE"/>
        </w:rPr>
      </w:r>
      <w:r>
        <w:rPr>
          <w:rtl/>
          <w:cs/>
          <w:lang w:val="ar_AE" w:bidi="ar_AE"/>
        </w:rPr>
        <w:t>توقفوا هنا وناقشوا هذه الأسئلة كمجموعة: كيف يعاقب الناس بعضهم بعضاً في مجتمعكم إذا ارتكبوا خطأً ما؟ كيف يمكن للأب أن يعاقب أو يؤدب أبناءه؟ أوقفوا سماع هذا التسجيل الصوتي هنا.</w:t>
      </w:r>
    </w:p>
    <w:p>
      <w:pPr>
        <w:bidi/>
      </w:pPr>
      <w:r>
        <w:rPr>
          <w:rtl/>
          <w:cs/>
          <w:lang w:val="ar_AE" w:bidi="ar_AE"/>
        </w:rPr>
      </w:r>
      <w:r>
        <w:rPr>
          <w:rtl/>
          <w:cs/>
          <w:lang w:val="ar_AE" w:bidi="ar_AE"/>
        </w:rPr>
        <w:t>أعلن يهوه أن على مريم أن تخرج من المخيم، وأن على الجماعة أن تمنعها من الدخول لمدة سبعة أيام. بعد هذا الوقت قد تعود مريم. كان الشخص عادةً ما يستغرق هذا القدر من الوقت للتطهير من مرض جلدي، وذلك باتباع التعليمات التي أعطاها يهوه لموسى سابقاً. خلال تلك الأيام السبعة، كانت مريم نجسة ولم تستطع البقاء داخل المخيم. ليس من الواضح ما إذا كان يهوه سيشفي مريم بعد انقضاء الأيام السبعة، أو ما إذا كان يهوه قد شفاها بالفعل ولكن لا يزال يتعين عليها أن تخضع للعقاب. بعد العودة إلى المخيم، كان على الكهنة أن يطهروا مريم وفقًا للتعليمات التي أعطاها يهوه لموسى سابقًا.</w:t>
      </w:r>
    </w:p>
    <w:p>
      <w:pPr>
        <w:bidi/>
      </w:pPr>
      <w:r>
        <w:rPr>
          <w:rtl/>
          <w:cs/>
          <w:lang w:val="ar_AE" w:bidi="ar_AE"/>
        </w:rPr>
      </w:r>
      <w:r>
        <w:rPr>
          <w:rtl/>
          <w:cs/>
          <w:lang w:val="ar_AE" w:bidi="ar_AE"/>
        </w:rPr>
        <w:t>توقفوا هنا وناقشوا هذا السؤال كمجموعة: ما طقوس التطهير أو الغُسل الموجودة في ثقافتكم؟ صِفوا هذه الأمور للمجموعة. أوقفوا سماع هذا التسجيل الصوتي هنا.</w:t>
      </w:r>
    </w:p>
    <w:p>
      <w:pPr>
        <w:bidi/>
      </w:pPr>
      <w:r>
        <w:rPr>
          <w:rtl/>
          <w:cs/>
          <w:lang w:val="ar_AE" w:bidi="ar_AE"/>
        </w:rPr>
      </w:r>
      <w:r>
        <w:rPr>
          <w:rtl/>
          <w:cs/>
          <w:lang w:val="ar_AE" w:bidi="ar_AE"/>
        </w:rPr>
        <w:t>انتظر الناس في المخيم مريم قبل أن ينطلقوا في رحلتهم مرة أخرى. ثم غادر الناس حضيروت وخيموا في صحراء فاران.</w:t>
      </w:r>
    </w:p>
    <w:p>
      <w:pPr>
        <w:bidi/>
      </w:pPr>
      <w:r>
        <w:rPr>
          <w:rtl/>
          <w:cs/>
          <w:lang w:val="ar_AE" w:bidi="ar_AE"/>
        </w:rPr>
      </w:r>
      <w:r>
        <w:rPr>
          <w:rtl/>
          <w:cs/>
          <w:lang w:val="ar_AE" w:bidi="ar_AE"/>
        </w:rPr>
        <w:t xml:space="preserve">توقفوا هنا كمجموعة وانظروا إلى خريطة </w:t>
      </w:r>
      <w:r>
        <w:rPr>
          <w:b/>
          <w:rtl/>
          <w:cs/>
          <w:lang w:val="ar_AE" w:bidi="ar_AE"/>
        </w:rPr>
        <w:t>حضيروت</w:t>
      </w:r>
      <w:r>
        <w:rPr>
          <w:rtl/>
          <w:cs/>
          <w:lang w:val="ar_AE" w:bidi="ar_AE"/>
        </w:rPr>
        <w:t>. انظروا أين تقع برية فاران بالنسبة إلى حضيروت. أوقفوا سماع هذا التسجيل الصوتي هنا.</w:t>
      </w:r>
    </w:p>
    <w:p>
      <w:pPr>
        <w:bidi/>
      </w:pPr>
      <w:r>
        <w:rPr>
          <w:rtl/>
          <w:cs/>
          <w:lang w:val="ar_AE" w:bidi="ar_AE"/>
        </w:rPr>
      </w:r>
      <w:r>
        <w:rPr>
          <w:rtl/>
          <w:cs/>
          <w:lang w:val="ar_AE" w:bidi="ar_AE"/>
        </w:rPr>
        <w:t>تُظهر هذه القصة أن موسى كان له علاقة خاصة مع يهوه لم يتمتع بها أحد غيره، وأن يهوه أعطاه سلطانًا ومكانة فوق الآخرين. نرى أن يهوه يغفر التمرد، لكن عواقب الخطية باقية.تبقى عواقب الخطية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12: 16–1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على المجموعة أن تتصور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تشكو مريم وهارون من موسى بسبب زوجته الكوشية.</w:t>
      </w:r>
    </w:p>
    <w:p>
      <w:pPr>
        <w:bidi/>
      </w:pPr>
      <w:r>
        <w:rPr>
          <w:rtl/>
          <w:cs/>
          <w:lang w:val="ar_AE" w:bidi="ar_AE"/>
        </w:rPr>
      </w:r>
      <w:r>
        <w:rPr>
          <w:b/>
          <w:rtl/>
          <w:cs/>
          <w:lang w:val="ar_AE" w:bidi="ar_AE"/>
        </w:rPr>
        <w:t>في المشهد الثاني:</w:t>
      </w:r>
      <w:r>
        <w:rPr>
          <w:rtl/>
          <w:cs/>
          <w:lang w:val="ar_AE" w:bidi="ar_AE"/>
        </w:rPr>
        <w:t xml:space="preserve"> يرد يهوه على انتقاد مريم وهارون بدعوتهما إلى المسكن. ويعبِّر يهوه عن غضبه على مريم وهارون لشكواهما من موسى، فيضرب مريم بمرض جلدي خطير.</w:t>
      </w:r>
    </w:p>
    <w:p>
      <w:pPr>
        <w:bidi/>
      </w:pPr>
      <w:r>
        <w:rPr>
          <w:rtl/>
          <w:cs/>
          <w:lang w:val="ar_AE" w:bidi="ar_AE"/>
        </w:rPr>
      </w:r>
      <w:r>
        <w:rPr>
          <w:b/>
          <w:rtl/>
          <w:cs/>
          <w:lang w:val="ar_AE" w:bidi="ar_AE"/>
        </w:rPr>
        <w:t>في المشهد الثالث:</w:t>
      </w:r>
      <w:r>
        <w:rPr>
          <w:rtl/>
          <w:cs/>
          <w:lang w:val="ar_AE" w:bidi="ar_AE"/>
        </w:rPr>
        <w:t xml:space="preserve"> يطلب موسى من الله أن يشفي مريم من مرضها الجلدي. فيوافق الله، لكنه يقول إنه يجب أن تبقى مريم خارج المحلة، بعيدًا عن الآخرين، لمدة سبعة أيام.</w:t>
      </w:r>
    </w:p>
    <w:p>
      <w:pPr>
        <w:bidi/>
      </w:pPr>
      <w:r>
        <w:rPr>
          <w:rtl/>
          <w:cs/>
          <w:lang w:val="ar_AE" w:bidi="ar_AE"/>
        </w:rPr>
      </w:r>
      <w:r>
        <w:rPr>
          <w:b/>
          <w:rtl/>
          <w:cs/>
          <w:lang w:val="ar_AE" w:bidi="ar_AE"/>
        </w:rPr>
        <w:t>في المشهد الرابع:</w:t>
      </w:r>
      <w:r>
        <w:rPr>
          <w:rtl/>
          <w:cs/>
          <w:lang w:val="ar_AE" w:bidi="ar_AE"/>
        </w:rPr>
        <w:t xml:space="preserve"> بعد سبعة أيام، تشفى مريم، ويواصل بنو إسرائيل رحلتهم.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زوجة موسى الكوشية.</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يحدث هذا المقطع في مرحلة ما بعد وصول بني إسرائيل إلى محلتهم الثانية بعد مغادرتهم جبل سيناء. لقد انتقلوا من قَبَرُوت هَتَّأَوَة وَهم الآن في حَضَيرُوت.</w:t>
      </w:r>
    </w:p>
    <w:p>
      <w:pPr>
        <w:bidi/>
      </w:pPr>
      <w:r>
        <w:rPr>
          <w:rtl/>
          <w:cs/>
          <w:lang w:val="ar_AE" w:bidi="ar_AE"/>
        </w:rPr>
      </w:r>
      <w:r>
        <w:rPr>
          <w:rtl/>
          <w:cs/>
          <w:lang w:val="ar_AE" w:bidi="ar_AE"/>
        </w:rPr>
        <w:t xml:space="preserve">توقفوا هنا وشاهدوا خريطة </w:t>
      </w:r>
      <w:r>
        <w:rPr>
          <w:b/>
          <w:rtl/>
          <w:cs/>
          <w:lang w:val="ar_AE" w:bidi="ar_AE"/>
        </w:rPr>
        <w:t>لشبه جزيرة سيناء مع تحديد النقاط في رحلة بني إسرائيل حتى الآن</w:t>
      </w:r>
      <w:r>
        <w:rPr>
          <w:rtl/>
          <w:cs/>
          <w:lang w:val="ar_AE" w:bidi="ar_AE"/>
        </w:rPr>
        <w:t>، بما في ذلك جبل سيناء، وقَبَرُوتَ هَتَّأَوَةَ، وحضيروت، وبرية فاران. توقَّفوا هنا عن سماع التسجيل الصوتي.</w:t>
      </w:r>
    </w:p>
    <w:p>
      <w:pPr>
        <w:bidi/>
      </w:pPr>
      <w:r>
        <w:rPr>
          <w:rtl/>
          <w:cs/>
          <w:lang w:val="ar_AE" w:bidi="ar_AE"/>
        </w:rPr>
      </w:r>
      <w:r>
        <w:rPr>
          <w:rtl/>
          <w:cs/>
          <w:lang w:val="ar_AE" w:bidi="ar_AE"/>
        </w:rPr>
        <w:t>يحدث المشهد الأول داخل محلة بني إسرائيل في حضيروت. تتحدَّث مريم وهارون علنًا ضد موسى، وعلى ما يبدو لأنهما غير راضين عن زوجته الكوشيَّة الأجنبية. مريم هي التي تقود عملية التمرد والانتقاد. يمكننا أن نفترض هذا لأن اسم مريم يُذكر أولًا في المقطع. وهذه طريقة يُظهِر بها الرواة في ذلك الوقت شخصية الشخصيات الرئيسة. تصوّروا الحوار بين مريم وهارون. يسألان: "هَلْ كَلَّمَ ٱلرَّبُّ مُوسَى وَحْدَهُ؟ أَلَمْ يُكَلِّمْنَا نَحْنُ أَيْضًا؟" ولا يتوقعان إجابة عن هذه الأسئلة. تستخدم مريم وهارون هذه الأسئلة للجدال بقوة بأن موسى ليس هو الشخص الوحيد الذي يتكلم من خلاله يهوه، بل يتحدث من خلالهما أيضًا. يسمع يهوه ما تقوله مريم وهارون.</w:t>
      </w:r>
    </w:p>
    <w:p>
      <w:pPr>
        <w:bidi/>
      </w:pPr>
      <w:r>
        <w:rPr>
          <w:rtl/>
          <w:cs/>
          <w:lang w:val="ar_AE" w:bidi="ar_AE"/>
        </w:rPr>
      </w:r>
      <w:r>
        <w:rPr>
          <w:rtl/>
          <w:cs/>
          <w:lang w:val="ar_AE" w:bidi="ar_AE"/>
        </w:rPr>
        <w:t>توقفوا هنا وناقشوا هذا السؤال كمجموعة: تحدثوا عن موقف اشتكى فيه الناس من شخص ما وحاولوا تبرير شكواهم. انتبهوا إلى كيفية حديثهم أثناء شكواهم. توقَّفوا هنا عن سماع التسجيل الصوتي.</w:t>
      </w:r>
    </w:p>
    <w:p>
      <w:pPr>
        <w:bidi/>
      </w:pPr>
      <w:r>
        <w:rPr>
          <w:rtl/>
          <w:cs/>
          <w:lang w:val="ar_AE" w:bidi="ar_AE"/>
        </w:rPr>
      </w:r>
      <w:r>
        <w:rPr>
          <w:rtl/>
          <w:cs/>
          <w:lang w:val="ar_AE" w:bidi="ar_AE"/>
        </w:rPr>
        <w:t>يُقدِّم لنا الراوي لاحقًا في القصة معلوماتٍ إضافيّةً تساعدنا على فهم ردِّ فعل موسى. يخبرنا الراوي أن موسى كان أكثر الرجال تواضعًا أو أقل الرجال كبرياءً على وجه الأرض. وهذا يساعدنا على فهم سبب عدم رد فعل موسى على كلمات مريم وهارون حتى يتدخل يهوه، وهو ويوضح كيف أن شكوى مريم وهارون ضد موسى خاطئة. احرصوا على تخيّل رد فعل الرجل المتواضع تجاه إخوته الذين يتحدثون ضده بهذه الطريقة.</w:t>
      </w:r>
    </w:p>
    <w:p>
      <w:pPr>
        <w:bidi/>
      </w:pPr>
      <w:r>
        <w:rPr>
          <w:rtl/>
          <w:cs/>
          <w:lang w:val="ar_AE" w:bidi="ar_AE"/>
        </w:rPr>
      </w:r>
      <w:r>
        <w:rPr>
          <w:rtl/>
          <w:cs/>
          <w:lang w:val="ar_AE" w:bidi="ar_AE"/>
        </w:rPr>
        <w:t>توقفوا هنا وناقشوا هذا السؤال كمجموعة: تذكَّروا المناقشة التي أجريتموها خلال الخطوة السابقة عن شخص متواضع تعرفونه. بما تصفون هذا الشخص؟ ما الكلمات التي تستخدمونها لوصفه؟ توقَّفوا هنا عن سماع التسجيل الصوتي.</w:t>
      </w:r>
    </w:p>
    <w:p>
      <w:pPr>
        <w:bidi/>
      </w:pPr>
      <w:r>
        <w:rPr>
          <w:rtl/>
          <w:cs/>
          <w:lang w:val="ar_AE" w:bidi="ar_AE"/>
        </w:rPr>
      </w:r>
      <w:r>
        <w:rPr>
          <w:rtl/>
          <w:cs/>
          <w:lang w:val="ar_AE" w:bidi="ar_AE"/>
        </w:rPr>
        <w:t>في المشهد الثاني، يجيب يهوه "فجأة"، داعياً مريم وهارون وموسى للخروج من بين الشعب في المخيم إلى خيمة الاجتماع، بعيداً عن بني إسرائيل الآخرين. وعندما تحل الدينونة من دون تحذير للناس، فهي تحل فجأة، بنفس الطريقة التي دعا بها يهوه مريم وهارون وموسى فجأة إلى خارج محلة الشعب إلى خيمة الاجتماع. يريد يهوه أن يتحدث معهما وحدهما.</w:t>
      </w:r>
    </w:p>
    <w:p>
      <w:pPr>
        <w:bidi/>
      </w:pPr>
      <w:r>
        <w:rPr>
          <w:rtl/>
          <w:cs/>
          <w:lang w:val="ar_AE" w:bidi="ar_AE"/>
        </w:rPr>
      </w:r>
      <w:r>
        <w:rPr>
          <w:rtl/>
          <w:cs/>
          <w:lang w:val="ar_AE" w:bidi="ar_AE"/>
        </w:rPr>
        <w:t>توقفوا هنا وناقشوا هذا السؤال كمجموعة: احكوا قصة عن وقت حدث فيه شيء سيء فجأة أو من دون سابق إنذار. انتبهوا إلى الكلمات التي تستخدمونها لوصف كيف حدث هذا من دون تحذير. توقَّفوا هنا عن سماع التسجيل الصوتي.</w:t>
      </w:r>
    </w:p>
    <w:p>
      <w:pPr>
        <w:bidi/>
      </w:pPr>
      <w:r>
        <w:rPr>
          <w:rtl/>
          <w:cs/>
          <w:lang w:val="ar_AE" w:bidi="ar_AE"/>
        </w:rPr>
      </w:r>
      <w:r>
        <w:rPr>
          <w:rtl/>
          <w:cs/>
          <w:lang w:val="ar_AE" w:bidi="ar_AE"/>
        </w:rPr>
        <w:t>خرجت مريم وهارون وموسى إلى خيمة الاجتماع.</w:t>
      </w:r>
    </w:p>
    <w:p>
      <w:pPr>
        <w:bidi/>
      </w:pPr>
      <w:r>
        <w:rPr>
          <w:rtl/>
          <w:cs/>
          <w:lang w:val="ar_AE" w:bidi="ar_AE"/>
        </w:rPr>
      </w:r>
      <w:r>
        <w:rPr>
          <w:rtl/>
          <w:cs/>
          <w:lang w:val="ar_AE" w:bidi="ar_AE"/>
        </w:rPr>
        <w:t xml:space="preserve">توقفوا هنا، وإذا لزم الأمر، انظروا إلى صورة </w:t>
      </w:r>
      <w:r>
        <w:rPr>
          <w:rtl/>
          <w:cs/>
          <w:lang w:val="ar_AE" w:bidi="ar_AE"/>
        </w:rPr>
        <w:t>المسكن</w:t>
      </w:r>
      <w:r>
        <w:rPr>
          <w:rtl/>
          <w:cs/>
          <w:lang w:val="ar_AE" w:bidi="ar_AE"/>
        </w:rPr>
        <w:t>. توقَّفوا هنا عن سماع التسجيل الصوتي.</w:t>
      </w:r>
    </w:p>
    <w:p>
      <w:pPr>
        <w:bidi/>
      </w:pPr>
      <w:r>
        <w:rPr>
          <w:rtl/>
          <w:cs/>
          <w:lang w:val="ar_AE" w:bidi="ar_AE"/>
        </w:rPr>
      </w:r>
      <w:r>
        <w:rPr>
          <w:rtl/>
          <w:cs/>
          <w:lang w:val="ar_AE" w:bidi="ar_AE"/>
        </w:rPr>
        <w:t>عندما كان مريم وهارون وموسى عند خيمة الاجتماع، نزل يهوه في عمودٍ من السحاب، ووقف عند مدخل المسكن. ينادي يهوه مريم وهارون فيتقدمان. يتحدث يهوه الآن لتقويم مريم وهارون لتمرَّدهما على سلطة موسى. يقول الرب: "الآن اسمعوا كلامي". يستخدم يهوه كلمة تُظهر لنا أنه يريد من مريم وهارون أن ينتبها لما سيقوله لهما. يقارن يهوه بين الطريقة التي يتحدث بها إلى الأنبياء العاديين، عبر وسائل غير مباشرة مثل الرؤى والأحلام، والطريقة التي يتحدث بها يهوه إلى موسى خادمه الأوثق. يقول يهوه إنه يتحدث إلى موسى "وجهاً لوجه"، أو شخصيًا وبطريقة يسهل فهمها. يقول يهوه إن موسى يرى "هيئته". من المهم أن تُظهر أن موسى لا يرى يهوه مباشرة. لا يرى موسى إلا «هيئة» يهوه أو «شَبَهَه». وهذا يعني أن يهوه يسمح لموسى بأن يرى شيئًا فقط من شكله، لكن هذا أكثر بكثير مما يراه الآخرون في الأحلام أو الرؤيا.</w:t>
      </w:r>
    </w:p>
    <w:p>
      <w:pPr>
        <w:bidi/>
      </w:pPr>
      <w:r>
        <w:rPr>
          <w:rtl/>
          <w:cs/>
          <w:lang w:val="ar_AE" w:bidi="ar_AE"/>
        </w:rPr>
      </w:r>
      <w:r>
        <w:rPr>
          <w:rtl/>
          <w:cs/>
          <w:lang w:val="ar_AE" w:bidi="ar_AE"/>
        </w:rPr>
        <w:t>توقفوا وناقشوا كيف يمكنكم أن تقولوا إن موسى يرى يهوه أو هيئته، مع الحرص على عدم القول إنه يستطيع أن يرى يهوه مباشرة. توقَّفوا هنا عن سماع التسجيل الصوتي.</w:t>
      </w:r>
    </w:p>
    <w:p>
      <w:pPr>
        <w:bidi/>
      </w:pPr>
      <w:r>
        <w:rPr>
          <w:rtl/>
          <w:cs/>
          <w:lang w:val="ar_AE" w:bidi="ar_AE"/>
        </w:rPr>
      </w:r>
      <w:r>
        <w:rPr>
          <w:rtl/>
          <w:cs/>
          <w:lang w:val="ar_AE" w:bidi="ar_AE"/>
        </w:rPr>
        <w:t>ويسأل يهوه الآن مريم وهارون سؤالًا لا يتوقع منهما الإجابة عنه ليجعلهما يفهمان مدى خطأهما: "فَلِمَاذَا لَا تَخْشَيَانِ أَنْ تَتَكَلَّمَا عَلَى عَبْدِي مُوسَى؟" يقصد يهوه أنه كان يجب أن يخافا انتقاد موسى. كان يهوه غاضبًا جدًا منهما. "حمى" غضب يهوه عليهم؛ وهذه لغة خاصة لإظهار الغضب الشديد.</w:t>
      </w:r>
    </w:p>
    <w:p>
      <w:pPr>
        <w:bidi/>
      </w:pPr>
      <w:r>
        <w:rPr>
          <w:rtl/>
          <w:cs/>
          <w:lang w:val="ar_AE" w:bidi="ar_AE"/>
        </w:rPr>
      </w:r>
      <w:r>
        <w:rPr>
          <w:rtl/>
          <w:cs/>
          <w:lang w:val="ar_AE" w:bidi="ar_AE"/>
        </w:rPr>
        <w:t>توقفوا هنا وناقشوا في مجموعة: تذكَّروا القصة التي سردتموها في الخطوة السابقة عن شخص غاضب جدًا. ما الكلمات الخاصة التي استخدمتموها لإظهار مدى غضبهم؟ أوقفوا سماع هذا التسجيل الصوتي هنا.</w:t>
      </w:r>
    </w:p>
    <w:p>
      <w:pPr>
        <w:bidi/>
      </w:pPr>
      <w:r>
        <w:rPr>
          <w:rtl/>
          <w:cs/>
          <w:lang w:val="ar_AE" w:bidi="ar_AE"/>
        </w:rPr>
      </w:r>
      <w:r>
        <w:rPr>
          <w:rtl/>
          <w:cs/>
          <w:lang w:val="ar_AE" w:bidi="ar_AE"/>
        </w:rPr>
        <w:t>يغادر يهوه وتختفي السحابة. فجأة، تعاني مريم من مرض جلدي رهيب يجعل بشرتها بيضاء "مثل الثلج". يشبه الثلج الماء الأبيض المتجمد الناعم الذي يتساقط من السماء على شكل بلورات صغيرة عندما يكون الهواء بارداً جداً. عندما تتساقط كميات كبيرة من الثلج، يغطي الثلج الأرض وتبدو الأرض كلها بيضاء.</w:t>
      </w:r>
    </w:p>
    <w:p>
      <w:pPr>
        <w:bidi/>
      </w:pPr>
      <w:r>
        <w:rPr>
          <w:rtl/>
          <w:cs/>
          <w:lang w:val="ar_AE" w:bidi="ar_AE"/>
        </w:rPr>
      </w:r>
      <w:r>
        <w:rPr>
          <w:rtl/>
          <w:cs/>
          <w:lang w:val="ar_AE" w:bidi="ar_AE"/>
        </w:rPr>
        <w:t xml:space="preserve">توقفوا هنا وانظروا إلى صورة </w:t>
      </w:r>
      <w:r>
        <w:rPr>
          <w:rtl/>
          <w:cs/>
          <w:lang w:val="ar_AE" w:bidi="ar_AE"/>
        </w:rPr>
        <w:t>الثلج</w:t>
      </w:r>
      <w:r>
        <w:rPr>
          <w:rtl/>
          <w:cs/>
          <w:lang w:val="ar_AE" w:bidi="ar_AE"/>
        </w:rPr>
        <w:t>. ناقشوا في مجموعة: في لغتكم، عندما تريدون وصف شيء أبيض للغاية وتريدون التأكيد على مدى بياضه، ما الكلمات التي تستخدمونها؟ ما نوع المقارنات التي يمكنكم القيام بها؟ توقَّفوا هنا عن سماع التسجيل الصوتي.</w:t>
      </w:r>
    </w:p>
    <w:p>
      <w:pPr>
        <w:bidi/>
      </w:pPr>
      <w:r>
        <w:rPr>
          <w:rtl/>
          <w:cs/>
          <w:lang w:val="ar_AE" w:bidi="ar_AE"/>
        </w:rPr>
      </w:r>
      <w:r>
        <w:rPr>
          <w:rtl/>
          <w:cs/>
          <w:lang w:val="ar_AE" w:bidi="ar_AE"/>
        </w:rPr>
        <w:t>يلتفت هارون إلى مريم ويرى المرض المخيف على جلد أخته. ثم يتحول هارون إلى موسى ويدعوه باحترام "سيدي". يطلب هارون من موسى ألا يعاقبهما بسبب حماقتهما وخطيتهما. ويتوسل هارون إلى موسى ألا يدع لحم مريم يفسد مثل لحم طفل مولود ميت.</w:t>
      </w:r>
    </w:p>
    <w:p>
      <w:pPr>
        <w:bidi/>
      </w:pPr>
      <w:r>
        <w:rPr>
          <w:rtl/>
          <w:cs/>
          <w:lang w:val="ar_AE" w:bidi="ar_AE"/>
        </w:rPr>
      </w:r>
      <w:r>
        <w:rPr>
          <w:rtl/>
          <w:cs/>
          <w:lang w:val="ar_AE" w:bidi="ar_AE"/>
        </w:rPr>
        <w:t>في المشهد الثالث، نسمع موسى يتحدث للمرة الأولى في هذا المقطع. ويتوسل موسى إلى يهوه: "أرجوك، اشفِها، يا الله، أتوسل إليك!" يستخدم موسى هنا الاسم العام لله، وليس اسمه الشخصي "يهوه". ثم أجاب يهوه موسى قائلاً: "وَلَوْ بَصَقَ أَبُوهَا بَصْقًا فِي وَجْهِهَا، أَمَا كَانَتْ تَخْجَلُ سَبْعَةَ أَيَّامٍ؟" مرة أخرى، يهوه لا ينتظر أو يتوقع جوابًا. يريد يهوه أن يفهم موسى أن ما فعلته مريم أمر خطير للغاية. يخبر يهوه موسى أنه يجب إبقاء مريم خارج المخيم لمدة سبعة أيام، وبعد ذلك يمكنهم إدخالها مرة أخرى. ثم تُعزَل مريم خارج المحلة لمدة سبعة أيام.</w:t>
      </w:r>
    </w:p>
    <w:p>
      <w:pPr>
        <w:bidi/>
      </w:pPr>
      <w:r>
        <w:rPr>
          <w:rtl/>
          <w:cs/>
          <w:lang w:val="ar_AE" w:bidi="ar_AE"/>
        </w:rPr>
      </w:r>
      <w:r>
        <w:rPr>
          <w:rtl/>
          <w:cs/>
          <w:lang w:val="ar_AE" w:bidi="ar_AE"/>
        </w:rPr>
        <w:t>يحدث المشهد الرابع بعد سبعة أيام. أعاد الناس مريم إلى المخيم، ثم قام بنو إسرائيل بحزم أمتعتهم وانطلقوا من حضيروث في طريقهم إلى برية فاران.</w:t>
      </w:r>
    </w:p>
    <w:p>
      <w:pPr>
        <w:bidi/>
      </w:pPr>
      <w:r>
        <w:rPr>
          <w:rtl/>
          <w:cs/>
          <w:lang w:val="ar_AE" w:bidi="ar_AE"/>
        </w:rPr>
      </w:r>
      <w:r>
        <w:rPr>
          <w:rtl/>
          <w:cs/>
          <w:lang w:val="ar_AE" w:bidi="ar_AE"/>
        </w:rPr>
        <w:t xml:space="preserve">أوقفوا التسجيل واعرضوا خريطة شبه </w:t>
      </w:r>
      <w:r>
        <w:rPr>
          <w:b/>
          <w:rtl/>
          <w:cs/>
          <w:lang w:val="ar_AE" w:bidi="ar_AE"/>
        </w:rPr>
        <w:t>جزيرة سيناء، مع وضع علامات حضيروت وبرية فاران</w:t>
      </w:r>
      <w:r>
        <w:rPr>
          <w:rtl/>
          <w:cs/>
          <w:lang w:val="ar_AE" w:bidi="ar_AE"/>
        </w:rPr>
        <w:t>. توقَّفوا هنا عن سماع التسجيل الصوتي.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12: 16–1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زوجة موسى الكوشية</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وداخل محلَّة إسرائيل في حضيروت، تتحدث مريم وهارون ضد أخيهما موسى، قائلين إن موسى تزوج من أجنبية – امرأة كوشية. تساءل هارون ومريم: "هَلْ كَلَّمَ ٱلرَّبُّ مُوسَى وَحْدَهُ؟" ألم يتكلم من خلالنا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الممثلة التي تؤدي دور مريم: "بماذا تفكرين أو تشعرين؟" قد تُجيب بعبارات مثل: "أشعر بالغيرة لأن الناس يحترمون موسى ويكرمونه أكثر مني. إنه أخي الصغير!" أو "يزعم موسى أن له علاقة خاصة مع يهوه، لكن يهوه تكلَّم أيضًا من خلالي، ومن خلال أخينا هارون. أظن أن موسى كان فخورًا جدًا بسلطته".</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اسألوا أيضًا الممثل الذي يؤدي دور موسى: "بماذا تشعر أو تفكر؟" قد يجيب الممثل بعبارات مثل: "من المزعج والمؤلم أن يتحدث أخواي ضدي. كانت جماعة بني إسرائيل تشتكي إليّ، وتتمرد على السلطة التي أعطاني إيّاها الرب. والآن، ها هي عائلتي. هذا يحزنني جدًا. هذا أكثر من اللازم!"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يدعو يهوه الثلاثة إلى المسكن. عندما يصلون إلى هناك، ينزل يهوه في عمود من السحاب ويقف عند مدخل المسكن. ينادي يهوه هارون ومريم، فيخطوان إلى الأمام. يقول يهوه لهم: "ٱسْمَعَا كَلَامِي. إِنْ كَانَ مِنْكُمْ نَبِيٌّ لِلرَّبِّ، فَبِالرُّؤْيَا أَسْتَعْلِنُ لَهُ. فِي ٱلْحُلْمِ أُكَلِّمُهُ. وَأَمَّا عَبْدِي مُوسَى فَلَيْسَ هَكَذَا، بَلْ هُوَ أَمِينٌ فِي كُلِّ بَيْتِي. 8فَمًا إِلَى فَمٍ وَعَيَانًا أَتَكَلَّمُ مَعَهُ، لَا بِٱلْأَلْغَازِ. وَشِبْهَ ٱلرَّبِّ يُعَايِنُ. فَلِمَاذَا لَا تَخْشَيَانِ أَنْ تَتَكَلَّمَا عَلَى عَبْدِي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بعبارات مثل: "أنا غاضب لأن مريم وهارون يشكّكان في اختياري لموسى قائدًا"، أو "مريم هي التي بدأت هذا التمرد ضد قائدي المختار، موسى. يجب أن تُعاقب على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يترك يهوه المشهد، وتختفي السحابة، ومريم تقف هناك مضروبة بمرض جلدي رهيب جعل بشرتها بيضاء مثل الثلج. ينظر هارون إليها ويرتعب. يصرخ هارون إلى موسى ويتوسل إليه قائلًا: "أَسْأَلُكَ يَا سَيِّدِي، لَا تَجْعَلْ عَلَيْنَا ٱلْخَطِيَّةَ ٱلَّتِي حَمِقْنَا وَأَخْطَأْنَا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بعبارات مثل: "أنا مصدوم لرؤية أختي العزيزة مصابة بهذا المرض الرهيب. أخشى أن يفسد جلدها وقد تموت"، أو "كنت أتحدث أيضًا ضد موسى. هل سيعاقبني يهوه أيضًا بهذه الطريقة؟ أنا خائف على نفسي"، أو "أرى أنني ومريم كنا مخطئَين وأننا أخطأنا. اختار يهوه موسى ليكون قائدًا لنا، ولم يختر مريم ولا أنا. إن لموسى علاقة أوثق مع يهوه مما نعتقد، وما كان ينبغي أن نشك في هذا أو نحاول أن نتمرَّد عليه.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أجاب يهوه موسى قائلاً: "وَلَوْ بَصَقَ أَبُوهَا بَصْقًا فِي وَجْهِهَا، أَمَا كَانَتْ تَخْجَلُ سَبْعَةَ أَيَّامٍ؟ تُحْجَزُ سَبْعَةَ أَيَّامٍ خَارِجَ ٱلْمَحَلَّةِ، وَبَعْدَ ذَلِكَ تُرْجَعُ" ويصطحب أُناس من الجماعة مريم إلى خارج المخيم، لتبقى هناك سبعة أيام. تمر سبعة أيام، ثم يُسمح لمريم بالعودة إلى المخيم. وأخيرًا، يجمع الناس متعلقاتهم ويغادرون المخيم، ويبدأون مرة أخرى في رحلتهم.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الممثلة التي تؤدي دور مريم: "بماذا تفكرين أو تشعرين؟" قد تُجيب بعبارات مثل: "أشعر بالارتياح لأني قد شفيت"، أو "أنا ممتنة للغاية لخلو جسدي من هذا المرض الجلدي الرهيب. أدرك أنني أخطأت وشكّكت في السلطان الذي أعطاه يهوه لموسى، وفي علاقة موسى الخاصة به. لقد تعلمت الدرس".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12: 16–1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وسألت مريم وهارون موسى: "هَلْ كَلَّمَ </w:t>
      </w:r>
      <w:r>
        <w:rPr>
          <w:b/>
          <w:rtl/>
          <w:cs/>
          <w:lang w:val="ar_AE" w:bidi="ar_AE"/>
        </w:rPr>
        <w:t>ٱلرَّبُّ</w:t>
      </w:r>
      <w:r>
        <w:rPr>
          <w:rtl/>
          <w:cs/>
          <w:lang w:val="ar_AE" w:bidi="ar_AE"/>
        </w:rPr>
        <w:t xml:space="preserve"> مُوسَى وَحْدَهُ؟" ويُعدّ يهوه الاسم الشخصي لله، استخدموا الاسم نفسه الذي استخدمتموه في المقاطع السابقة، وتذكّروا أن كلمة </w:t>
      </w:r>
      <w:r>
        <w:rPr>
          <w:rtl/>
          <w:cs/>
          <w:lang w:val="ar_AE" w:bidi="ar_AE"/>
        </w:rPr>
        <w:t>الرب (يهوه)</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ويدعو الرب مريم وهارون إلى </w:t>
      </w:r>
      <w:r>
        <w:rPr>
          <w:b/>
          <w:rtl/>
          <w:cs/>
          <w:lang w:val="ar_AE" w:bidi="ar_AE"/>
        </w:rPr>
        <w:t>خيمة الاجتماع</w:t>
      </w:r>
      <w:r>
        <w:rPr>
          <w:rtl/>
          <w:cs/>
          <w:lang w:val="ar_AE" w:bidi="ar_AE"/>
        </w:rPr>
        <w:t xml:space="preserve">. وتشير كلمة خيمة الاجتماع إلى الخيمة عينها التي هي </w:t>
      </w:r>
      <w:r>
        <w:rPr>
          <w:b/>
          <w:rtl/>
          <w:cs/>
          <w:lang w:val="ar_AE" w:bidi="ar_AE"/>
        </w:rPr>
        <w:t>المسكن</w:t>
      </w:r>
      <w:r>
        <w:rPr>
          <w:rtl/>
          <w:cs/>
          <w:lang w:val="ar_AE" w:bidi="ar_AE"/>
        </w:rPr>
        <w:t xml:space="preserve">. استخدموا الكلمة ذاتها التي استخدمتموها في المقاطع السابقة للإشارة إلى خيمة الاجتماع أو المسكن. راجعوا قاموس الكلمات الرئيسية لمزيد من المعلومات عن </w:t>
      </w:r>
      <w:r>
        <w:rPr>
          <w:rtl/>
          <w:cs/>
          <w:lang w:val="ar_AE" w:bidi="ar_AE"/>
        </w:rPr>
        <w:t>المسكن</w:t>
      </w:r>
      <w:r>
        <w:rPr>
          <w:rtl/>
          <w:cs/>
          <w:lang w:val="ar_AE" w:bidi="ar_AE"/>
        </w:rPr>
        <w:t>.</w:t>
      </w:r>
    </w:p>
    <w:p>
      <w:pPr>
        <w:bidi/>
      </w:pPr>
      <w:r>
        <w:rPr>
          <w:rtl/>
          <w:cs/>
          <w:lang w:val="ar_AE" w:bidi="ar_AE"/>
        </w:rPr>
      </w:r>
      <w:r>
        <w:rPr>
          <w:rtl/>
          <w:cs/>
          <w:lang w:val="ar_AE" w:bidi="ar_AE"/>
        </w:rPr>
        <w:t xml:space="preserve">يظهر الرب في </w:t>
      </w:r>
      <w:r>
        <w:rPr>
          <w:b/>
          <w:rtl/>
          <w:cs/>
          <w:lang w:val="ar_AE" w:bidi="ar_AE"/>
        </w:rPr>
        <w:t>عمود السحاب</w:t>
      </w:r>
      <w:r>
        <w:rPr>
          <w:rtl/>
          <w:cs/>
          <w:lang w:val="ar_AE" w:bidi="ar_AE"/>
        </w:rPr>
        <w:t xml:space="preserve"> ويتحدث إلى هارون ومريم. وكان عمود السحاب على الأرجح سحابة على شكل عمود. وترمز السحابة إلى حضور الرب. تكلَّم الرب إلى هارون ومريم وموسى من عمود السحاب.</w:t>
      </w:r>
    </w:p>
    <w:p>
      <w:pPr>
        <w:bidi/>
      </w:pPr>
      <w:r>
        <w:rPr>
          <w:rtl/>
          <w:cs/>
          <w:lang w:val="ar_AE" w:bidi="ar_AE"/>
        </w:rPr>
      </w:r>
      <w:r>
        <w:rPr>
          <w:rtl/>
          <w:cs/>
          <w:lang w:val="ar_AE" w:bidi="ar_AE"/>
        </w:rPr>
        <w:t xml:space="preserve">توقفوا وناقشوا معًا كيف ستصفون </w:t>
      </w:r>
      <w:r>
        <w:rPr>
          <w:b/>
          <w:rtl/>
          <w:cs/>
          <w:lang w:val="ar_AE" w:bidi="ar_AE"/>
        </w:rPr>
        <w:t>عمود السحاب</w:t>
      </w:r>
      <w:r>
        <w:rPr>
          <w:rtl/>
          <w:cs/>
          <w:lang w:val="ar_AE" w:bidi="ar_AE"/>
        </w:rPr>
        <w:t xml:space="preserve"> في هذا المقطع. لقد تحدثتم عن سحابة الرب في المقاطع السابقة. وهنا هي على شكل عمود. ترجموا عمود السحاب باللفظة عينها التي استخدمتموها في سفر الخروج عندما قاد الرب شعبه بعمود السحاب. أوقفوا سماع هذا التسجيل الصوتي هنا.</w:t>
      </w:r>
    </w:p>
    <w:p>
      <w:pPr>
        <w:bidi/>
      </w:pPr>
      <w:r>
        <w:rPr>
          <w:rtl/>
          <w:cs/>
          <w:lang w:val="ar_AE" w:bidi="ar_AE"/>
        </w:rPr>
      </w:r>
      <w:r>
        <w:rPr>
          <w:rtl/>
          <w:cs/>
          <w:lang w:val="ar_AE" w:bidi="ar_AE"/>
        </w:rPr>
        <w:t xml:space="preserve">ويقول الرب إنه يتحدث إلى </w:t>
      </w:r>
      <w:r>
        <w:rPr>
          <w:b/>
          <w:rtl/>
          <w:cs/>
          <w:lang w:val="ar_AE" w:bidi="ar_AE"/>
        </w:rPr>
        <w:t>الأنبياء</w:t>
      </w:r>
      <w:r>
        <w:rPr>
          <w:rtl/>
          <w:cs/>
          <w:lang w:val="ar_AE" w:bidi="ar_AE"/>
        </w:rPr>
        <w:t xml:space="preserve"> في الأحلام أو في الرؤى. أما موسى فليس كبقية الأنبياء، بل هو شخص مميز. النبي هو الشخص الذي يحمل رسالة من الله إلى الشعب. قد تكون هذه الرسالة تعليمات من الله عن شيء يجب فعله، أو يمكن أن تكون رسالة تتحدث عن شيء سيحدث في المستقبل. استخدموا الكلمة عينها التي استخدمتموها في المقاطع السابقة للإشارة إلى النبي. ولمزيد من المعلومات عن مصطلح </w:t>
      </w:r>
      <w:r>
        <w:rPr>
          <w:rtl/>
          <w:cs/>
          <w:lang w:val="ar_AE" w:bidi="ar_AE"/>
        </w:rPr>
        <w:t>نبي</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يقول الرب إنه يُعرِّف نفسه للأنبياء من خلال </w:t>
      </w:r>
      <w:r>
        <w:rPr>
          <w:b/>
          <w:rtl/>
          <w:cs/>
          <w:lang w:val="ar_AE" w:bidi="ar_AE"/>
        </w:rPr>
        <w:t>الرؤى</w:t>
      </w:r>
      <w:r>
        <w:rPr>
          <w:rtl/>
          <w:cs/>
          <w:lang w:val="ar_AE" w:bidi="ar_AE"/>
        </w:rPr>
        <w:t xml:space="preserve"> ويتحدث إليهم في </w:t>
      </w:r>
      <w:r>
        <w:rPr>
          <w:b/>
          <w:rtl/>
          <w:cs/>
          <w:lang w:val="ar_AE" w:bidi="ar_AE"/>
        </w:rPr>
        <w:t>الأحلام</w:t>
      </w:r>
      <w:r>
        <w:rPr>
          <w:rtl/>
          <w:cs/>
          <w:lang w:val="ar_AE" w:bidi="ar_AE"/>
        </w:rPr>
        <w:t xml:space="preserve">. الرؤيا هي تجربة فوق طبيعية يتواصل فيها الرب مع الشخص وهو يقظ. ولوصف أطول </w:t>
      </w:r>
      <w:r>
        <w:rPr>
          <w:rtl/>
          <w:cs/>
          <w:lang w:val="ar_AE" w:bidi="ar_AE"/>
        </w:rPr>
        <w:t>للحلم</w:t>
      </w:r>
      <w:r>
        <w:rPr>
          <w:rtl/>
          <w:cs/>
          <w:lang w:val="ar_AE" w:bidi="ar_AE"/>
        </w:rPr>
        <w:t xml:space="preserve"> و</w:t>
      </w:r>
      <w:r>
        <w:rPr>
          <w:rtl/>
          <w:cs/>
          <w:lang w:val="ar_AE" w:bidi="ar_AE"/>
        </w:rPr>
        <w:t>الرؤيا</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معًا كيف ستتحدثون عن </w:t>
      </w:r>
      <w:r>
        <w:rPr>
          <w:b/>
          <w:rtl/>
          <w:cs/>
          <w:lang w:val="ar_AE" w:bidi="ar_AE"/>
        </w:rPr>
        <w:t>الأحلام</w:t>
      </w:r>
      <w:r>
        <w:rPr>
          <w:rtl/>
          <w:cs/>
          <w:lang w:val="ar_AE" w:bidi="ar_AE"/>
        </w:rPr>
        <w:t xml:space="preserve"> و</w:t>
      </w:r>
      <w:r>
        <w:rPr>
          <w:b/>
          <w:rtl/>
          <w:cs/>
          <w:lang w:val="ar_AE" w:bidi="ar_AE"/>
        </w:rPr>
        <w:t>الرؤى</w:t>
      </w:r>
      <w:r>
        <w:rPr>
          <w:rtl/>
          <w:cs/>
          <w:lang w:val="ar_AE" w:bidi="ar_AE"/>
        </w:rPr>
        <w:t>. ترجموا الأحلام والرؤى بالألفاظ عينها التي استخدمتموها في أسفار سابقة من الكتاب المُقَدَّس. أوقفوا سماع هذا التسجيل الصوتي هنا.</w:t>
      </w:r>
    </w:p>
    <w:p>
      <w:pPr>
        <w:bidi/>
      </w:pPr>
      <w:r>
        <w:rPr>
          <w:rtl/>
          <w:cs/>
          <w:lang w:val="ar_AE" w:bidi="ar_AE"/>
        </w:rPr>
      </w:r>
      <w:r>
        <w:rPr>
          <w:rtl/>
          <w:cs/>
          <w:lang w:val="ar_AE" w:bidi="ar_AE"/>
        </w:rPr>
        <w:t xml:space="preserve">ويقول الرب إنه لا يتحدث إلى موسى </w:t>
      </w:r>
      <w:r>
        <w:rPr>
          <w:b/>
          <w:rtl/>
          <w:cs/>
          <w:lang w:val="ar_AE" w:bidi="ar_AE"/>
        </w:rPr>
        <w:t>بالألغاز</w:t>
      </w:r>
      <w:r>
        <w:rPr>
          <w:rtl/>
          <w:cs/>
          <w:lang w:val="ar_AE" w:bidi="ar_AE"/>
        </w:rPr>
        <w:t xml:space="preserve"> كما يفعل مع الأنبياء العاديين. اللغز هو سؤال أو بيان غير واضح في معناه عن قصد. وفي هذا المقطع، يعني معنى كلمة "الألغاز" أي خطاب ليس من السهل فهمه.</w:t>
      </w:r>
    </w:p>
    <w:p>
      <w:pPr>
        <w:bidi/>
      </w:pPr>
      <w:r>
        <w:rPr>
          <w:rtl/>
          <w:cs/>
          <w:lang w:val="ar_AE" w:bidi="ar_AE"/>
        </w:rPr>
      </w:r>
      <w:r>
        <w:rPr>
          <w:rtl/>
          <w:cs/>
          <w:lang w:val="ar_AE" w:bidi="ar_AE"/>
        </w:rPr>
        <w:t xml:space="preserve">توقفوا هنا وناقشوا معًا كيف ستترجمون لفظة </w:t>
      </w:r>
      <w:r>
        <w:rPr>
          <w:b/>
          <w:rtl/>
          <w:cs/>
          <w:lang w:val="ar_AE" w:bidi="ar_AE"/>
        </w:rPr>
        <w:t>ألغاز</w:t>
      </w:r>
      <w:r>
        <w:rPr>
          <w:rtl/>
          <w:cs/>
          <w:lang w:val="ar_AE" w:bidi="ar_AE"/>
        </w:rPr>
        <w:t>. ترجموها باللفظة عينها التي استخدمتها في أسفار الكتاب المقدس السابقة. أوقفوا سماع هذا التسجيل الصوتي هنا.</w:t>
      </w:r>
    </w:p>
    <w:p>
      <w:pPr>
        <w:bidi/>
      </w:pPr>
      <w:r>
        <w:rPr>
          <w:rtl/>
          <w:cs/>
          <w:lang w:val="ar_AE" w:bidi="ar_AE"/>
        </w:rPr>
      </w:r>
      <w:r>
        <w:rPr>
          <w:rtl/>
          <w:cs/>
          <w:lang w:val="ar_AE" w:bidi="ar_AE"/>
        </w:rPr>
        <w:t xml:space="preserve">ويدعو الرب موسى </w:t>
      </w:r>
      <w:r>
        <w:rPr>
          <w:b/>
          <w:rtl/>
          <w:cs/>
          <w:lang w:val="ar_AE" w:bidi="ar_AE"/>
        </w:rPr>
        <w:t>عبدي</w:t>
      </w:r>
      <w:r>
        <w:rPr>
          <w:rtl/>
          <w:cs/>
          <w:lang w:val="ar_AE" w:bidi="ar_AE"/>
        </w:rPr>
        <w:t xml:space="preserve">. والعبد هو رجل أو امرأة يعمل لدى شخص آخر في بيته. يقول يهوه إن عبده موسى موكل بكل بيت يهوه، مما يعني أن موسى يتمتع بالدور المشرّف كأهم خادم ليهوه. استخدِموا الكلمة أو العبارة نفسها التي استخدمتموها في المقاطع السابقة لترجمة كلمة "عبد". ولوصف أطول لكلمة </w:t>
      </w:r>
      <w:r>
        <w:rPr>
          <w:rtl/>
          <w:cs/>
          <w:lang w:val="ar_AE" w:bidi="ar_AE"/>
        </w:rPr>
        <w:t>عبد</w:t>
      </w:r>
      <w:r>
        <w:rPr>
          <w:rtl/>
          <w:cs/>
          <w:lang w:val="ar_AE" w:bidi="ar_AE"/>
        </w:rPr>
        <w:t>، راجعوا قاموس الكلمات الرئيسية.</w:t>
      </w:r>
    </w:p>
    <w:p>
      <w:pPr>
        <w:bidi/>
      </w:pPr>
      <w:r>
        <w:rPr>
          <w:rtl/>
          <w:cs/>
          <w:lang w:val="ar_AE" w:bidi="ar_AE"/>
        </w:rPr>
      </w:r>
      <w:r>
        <w:rPr>
          <w:rtl/>
          <w:cs/>
          <w:lang w:val="ar_AE" w:bidi="ar_AE"/>
        </w:rPr>
        <w:t xml:space="preserve">يقول الرب إن موسى يستطيع أن يرى </w:t>
      </w:r>
      <w:r>
        <w:rPr>
          <w:b/>
          <w:rtl/>
          <w:cs/>
          <w:lang w:val="ar_AE" w:bidi="ar_AE"/>
        </w:rPr>
        <w:t>هيئة الرب</w:t>
      </w:r>
      <w:r>
        <w:rPr>
          <w:rtl/>
          <w:cs/>
          <w:lang w:val="ar_AE" w:bidi="ar_AE"/>
        </w:rPr>
        <w:t>، على عكس الآخرين. وهذا يعني أن موسى يستطيع أن يرى صورة الرب، لا أنه يستطيع أن يرى الرب مباشرة.</w:t>
      </w:r>
    </w:p>
    <w:p>
      <w:pPr>
        <w:bidi/>
      </w:pPr>
      <w:r>
        <w:rPr>
          <w:rtl/>
          <w:cs/>
          <w:lang w:val="ar_AE" w:bidi="ar_AE"/>
        </w:rPr>
      </w:r>
      <w:r>
        <w:rPr>
          <w:rtl/>
          <w:cs/>
          <w:lang w:val="ar_AE" w:bidi="ar_AE"/>
        </w:rPr>
        <w:t xml:space="preserve">بعد أن يتحدث الرب إلى مريم وهارون، ويوبخهما على تمردهما، يضرب مريم </w:t>
      </w:r>
      <w:r>
        <w:rPr>
          <w:b/>
          <w:rtl/>
          <w:cs/>
          <w:lang w:val="ar_AE" w:bidi="ar_AE"/>
        </w:rPr>
        <w:t>بالبَرَصِ</w:t>
      </w:r>
      <w:r>
        <w:rPr>
          <w:rtl/>
          <w:cs/>
          <w:lang w:val="ar_AE" w:bidi="ar_AE"/>
        </w:rPr>
        <w:t xml:space="preserve">. يشير البَرَص إلى مرض جلدي معدٍ يُصيب الناس بجروح في جلدهم بجلعه عرضة للعدوى. لكن عندما تُستخدم هذه المصطلحات في الكتاب المُقَدَّس، يمكن أن تشير إلى الأمراض الجلدية الخطيرة بشكل عام، وقد لا تعني الحالة التي تُسمى اليوم البرص. ومهما كان هذا المرض الجلدي، فإنه كان أمرًا سيئًا جدًا، لأن الشخص المصاب بهذا المرض كان "نجسًا". وهذا يعني أنه لم يكن مناسبًا لعبادة الله أو للمشاركة في الأنشطة داخل الجماعة. فقد كان عليهم أن يعيشوا خارج المجتمع، بعيدًا عن بقية الشعب. </w:t>
      </w:r>
    </w:p>
    <w:p>
      <w:pPr>
        <w:bidi/>
      </w:pPr>
      <w:r>
        <w:rPr>
          <w:rtl/>
          <w:cs/>
          <w:lang w:val="ar_AE" w:bidi="ar_AE"/>
        </w:rPr>
      </w:r>
      <w:r>
        <w:rPr>
          <w:rtl/>
          <w:cs/>
          <w:lang w:val="ar_AE" w:bidi="ar_AE"/>
        </w:rPr>
        <w:t>توقفوا هنا وناقشوا معًا الكلمة أو العبارة التي ستستخدمونها للإشارة إلى "</w:t>
      </w:r>
      <w:r>
        <w:rPr>
          <w:b/>
          <w:rtl/>
          <w:cs/>
          <w:lang w:val="ar_AE" w:bidi="ar_AE"/>
        </w:rPr>
        <w:t>أبرص</w:t>
      </w:r>
      <w:r>
        <w:rPr>
          <w:rtl/>
          <w:cs/>
          <w:lang w:val="ar_AE" w:bidi="ar_AE"/>
        </w:rPr>
        <w:t xml:space="preserve">" أو </w:t>
      </w:r>
      <w:r>
        <w:rPr>
          <w:b/>
          <w:rtl/>
          <w:cs/>
          <w:lang w:val="ar_AE" w:bidi="ar_AE"/>
        </w:rPr>
        <w:t>"بَرَص"</w:t>
      </w:r>
      <w:r>
        <w:rPr>
          <w:rtl/>
          <w:cs/>
          <w:lang w:val="ar_AE" w:bidi="ar_AE"/>
        </w:rPr>
        <w:t xml:space="preserve">. ابحثوا عن </w:t>
      </w:r>
      <w:r>
        <w:rPr>
          <w:rtl/>
          <w:cs/>
          <w:lang w:val="ar_AE" w:bidi="ar_AE"/>
        </w:rPr>
        <w:t>برَص</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ويتوسل هارون إلى الرب ألا يعاقبه وأخته مريم على </w:t>
      </w:r>
      <w:r>
        <w:rPr>
          <w:b/>
          <w:rtl/>
          <w:cs/>
          <w:lang w:val="ar_AE" w:bidi="ar_AE"/>
        </w:rPr>
        <w:t>الخطية</w:t>
      </w:r>
      <w:r>
        <w:rPr>
          <w:rtl/>
          <w:cs/>
          <w:lang w:val="ar_AE" w:bidi="ar_AE"/>
        </w:rPr>
        <w:t xml:space="preserve"> التي ارتكباها بحماقة. الخطية تعني أي نوع من أنواع التمرد على يهوه. وقد عصت مريم وهارون سلطان الرب وحاولا أن يضعا نفسيهما في المكانة الخاصة التي أعطاها الرب لموسى وحده. ولذلك أخطآ. ولمزيدٍ من المعلومات عن </w:t>
      </w:r>
      <w:r>
        <w:rPr>
          <w:rtl/>
          <w:cs/>
          <w:lang w:val="ar_AE" w:bidi="ar_AE"/>
        </w:rPr>
        <w:t>الخطية</w:t>
      </w:r>
      <w:r>
        <w:rPr>
          <w:rtl/>
          <w:cs/>
          <w:lang w:val="ar_AE" w:bidi="ar_AE"/>
        </w:rPr>
        <w:t>، انظروا قاموس الكلمات الرئيسية.</w:t>
      </w:r>
    </w:p>
    <w:p>
      <w:pPr>
        <w:bidi/>
      </w:pPr>
      <w:r>
        <w:rPr>
          <w:rtl/>
          <w:cs/>
          <w:lang w:val="ar_AE" w:bidi="ar_AE"/>
        </w:rPr>
      </w:r>
      <w:r>
        <w:rPr>
          <w:rtl/>
          <w:cs/>
          <w:lang w:val="ar_AE" w:bidi="ar_AE"/>
        </w:rPr>
        <w:t xml:space="preserve">يستخدم هارون كلمة </w:t>
      </w:r>
      <w:r>
        <w:rPr>
          <w:b/>
          <w:rtl/>
          <w:cs/>
          <w:lang w:val="ar_AE" w:bidi="ar_AE"/>
        </w:rPr>
        <w:t>سيِّد</w:t>
      </w:r>
      <w:r>
        <w:rPr>
          <w:rtl/>
          <w:cs/>
          <w:lang w:val="ar_AE" w:bidi="ar_AE"/>
        </w:rPr>
        <w:t xml:space="preserve"> أو </w:t>
      </w:r>
      <w:r>
        <w:rPr>
          <w:b/>
          <w:rtl/>
          <w:cs/>
          <w:lang w:val="ar_AE" w:bidi="ar_AE"/>
        </w:rPr>
        <w:t>مولى</w:t>
      </w:r>
      <w:r>
        <w:rPr>
          <w:rtl/>
          <w:cs/>
          <w:lang w:val="ar_AE" w:bidi="ar_AE"/>
        </w:rPr>
        <w:t xml:space="preserve"> عندما يطلب من موسى ألا يعاقبه وأخته مريم. سيد هو مصطلح يُستخدم للإشارة باحترام إلى شخص يشغل منصبًا أو مكانةً أعلى. ولوصف أطول لكلمة </w:t>
      </w:r>
      <w:r>
        <w:rPr>
          <w:rtl/>
          <w:cs/>
          <w:lang w:val="ar_AE" w:bidi="ar_AE"/>
        </w:rPr>
        <w:t>سيد</w:t>
      </w:r>
      <w:r>
        <w:rPr>
          <w:rtl/>
          <w:cs/>
          <w:lang w:val="ar_AE" w:bidi="ar_AE"/>
        </w:rPr>
        <w:t>، راجعوا قاموس الكلمات الرئيسية.</w:t>
      </w:r>
    </w:p>
    <w:p>
      <w:pPr>
        <w:bidi/>
      </w:pPr>
      <w:r>
        <w:rPr>
          <w:rtl/>
          <w:cs/>
          <w:lang w:val="ar_AE" w:bidi="ar_AE"/>
        </w:rPr>
      </w:r>
      <w:r>
        <w:rPr>
          <w:rtl/>
          <w:cs/>
          <w:lang w:val="ar_AE" w:bidi="ar_AE"/>
        </w:rPr>
        <w:t xml:space="preserve">ويتوسل موسى إلى </w:t>
      </w:r>
      <w:r>
        <w:rPr>
          <w:b/>
          <w:rtl/>
          <w:cs/>
          <w:lang w:val="ar_AE" w:bidi="ar_AE"/>
        </w:rPr>
        <w:t>الله</w:t>
      </w:r>
      <w:r>
        <w:rPr>
          <w:rtl/>
          <w:cs/>
          <w:lang w:val="ar_AE" w:bidi="ar_AE"/>
        </w:rPr>
        <w:t xml:space="preserve"> أن يشفي مريم. وعندما يدعو موسى الله، فإنه يستخدم الاسم العام لله. استخدموا المصطلح العام ذاته الذي استخدمتموه في المقاطع السابقة للإشارة إلى الله، وراجعوا قاموس الكلمات الرئيسية لمزيد من المعلومات عن </w:t>
      </w:r>
      <w:r>
        <w:rPr>
          <w:rtl/>
          <w:cs/>
          <w:lang w:val="ar_AE" w:bidi="ar_AE"/>
        </w:rPr>
        <w:t>اللقب</w:t>
      </w:r>
      <w:r>
        <w:rPr>
          <w:rtl/>
          <w:cs/>
          <w:lang w:val="ar_AE" w:bidi="ar_AE"/>
        </w:rPr>
        <w:t xml:space="preserve"> العام لله.</w:t>
      </w:r>
    </w:p>
    <w:p>
      <w:pPr>
        <w:bidi/>
      </w:pPr>
      <w:r>
        <w:rPr>
          <w:rtl/>
          <w:cs/>
          <w:lang w:val="ar_AE" w:bidi="ar_AE"/>
        </w:rPr>
      </w:r>
      <w:r>
        <w:rPr>
          <w:rtl/>
          <w:cs/>
          <w:lang w:val="ar_AE" w:bidi="ar_AE"/>
        </w:rPr>
        <w:t xml:space="preserve">في نهاية المقطع، يواصل بنو إسرائيل رحلتهم إلى برية فاران. </w:t>
      </w:r>
      <w:r>
        <w:rPr>
          <w:b/>
          <w:rtl/>
          <w:cs/>
          <w:lang w:val="ar_AE" w:bidi="ar_AE"/>
        </w:rPr>
        <w:t>والبرية</w:t>
      </w:r>
      <w:r>
        <w:rPr>
          <w:rtl/>
          <w:cs/>
          <w:lang w:val="ar_AE" w:bidi="ar_AE"/>
        </w:rPr>
        <w:t xml:space="preserve"> منطقة من الأرض لا يعيش فيها أحد، لكنها عادة مكان يُمكن للرُعاة رعي الغنم فيه. استخدموا الكلمة نفسها لِلإشارة إلى البرية والتي استخدمتموها في مقاطع سابقة. وللمزيد من المعلومات عن كلمة </w:t>
      </w:r>
      <w:r>
        <w:rPr>
          <w:rtl/>
          <w:cs/>
          <w:lang w:val="ar_AE" w:bidi="ar_AE"/>
        </w:rPr>
        <w:t>البرّيّة</w:t>
      </w:r>
      <w:r>
        <w:rPr>
          <w:rtl/>
          <w:cs/>
          <w:lang w:val="ar_AE" w:bidi="ar_AE"/>
        </w:rPr>
        <w:t xml:space="preserve">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13: 1 - 16 واحفظوا هذا المقطع في قلوبكم.</w:t>
      </w:r>
    </w:p>
    <w:p>
      <w:pPr>
        <w:bidi/>
      </w:pPr>
      <w:r>
        <w:rPr>
          <w:rtl/>
          <w:cs/>
          <w:lang w:val="ar_AE" w:bidi="ar_AE"/>
        </w:rPr>
      </w:r>
      <w:r>
        <w:rPr>
          <w:rtl/>
          <w:cs/>
          <w:lang w:val="ar_AE" w:bidi="ar_AE"/>
        </w:rPr>
        <w:t>استمعوا إلى النسخة الصوتية من سِفر العدد 13: 1 - 16 ثلاث مرات، من ثلاث ترجمات مختلفة، إن أمكن. 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13: 1 - 16 من الترجمة التي تستسيغونها بالأكثر.</w:t>
      </w:r>
    </w:p>
    <w:p>
      <w:pPr>
        <w:bidi/>
      </w:pPr>
      <w:r>
        <w:rPr>
          <w:rtl/>
          <w:cs/>
          <w:lang w:val="ar_AE" w:bidi="ar_AE"/>
        </w:rPr>
      </w:r>
      <w:r>
        <w:rPr>
          <w:rtl/>
          <w:cs/>
          <w:lang w:val="ar_AE" w:bidi="ar_AE"/>
        </w:rPr>
        <w:t>يتحدث هذا المقطع عن إعداد بني إسرائيل قبل استيلائهم على أرض كنعان. ارتحل بنو إسرائيل إلى قادش برنيع، في صحراء فاران، شمال شرق شبه جزيرة سيناء. عند هذه النقطة، يكون إسرائيل مستعدًا للاستيلاء على أرض الموعد. لقد قام بنو إسرائيل بالاستعدادات اللازمة. أحصى بنو إسرائيل بالفعل عدد المقاتلين وأقاموا معسكرهم بالقرب من كنعان. لكن قبل أن يغزو بنو إسرائيل الأرض الموعودة ويطالبوا بها، عليهم أن يفعلوا شيئًا آخر. عليهم استكشاف الأرض. سيحدد هذا الإعداد الأخير نجاح إسرائيل في غزو الأرض.</w:t>
      </w:r>
    </w:p>
    <w:p>
      <w:pPr>
        <w:bidi/>
      </w:pPr>
      <w:r>
        <w:rPr>
          <w:rtl/>
          <w:cs/>
          <w:lang w:val="ar_AE" w:bidi="ar_AE"/>
        </w:rPr>
      </w:r>
      <w:r>
        <w:rPr>
          <w:rtl/>
          <w:cs/>
          <w:lang w:val="ar_AE" w:bidi="ar_AE"/>
        </w:rPr>
        <w:t xml:space="preserve">توقفوا هنا وانظروا إلى خريطة شبه </w:t>
      </w:r>
      <w:r>
        <w:rPr>
          <w:b/>
          <w:rtl/>
          <w:cs/>
          <w:lang w:val="ar_AE" w:bidi="ar_AE"/>
        </w:rPr>
        <w:t>جزيرة سيناء</w:t>
      </w:r>
      <w:r>
        <w:rPr>
          <w:rtl/>
          <w:cs/>
          <w:lang w:val="ar_AE" w:bidi="ar_AE"/>
        </w:rPr>
        <w:t>. تتبعوا مسار بني إسرائيل، بدءًا بمصر عبر صحراء سين باتجاه صحراء فاران. ثم، كمجموعة، حددوا موقع قادش برنيع في المنطقة الشمالية الشرقية من شبه جزيرة سيناء. أوقفوا سماع هذا التسجيل الصوتي هنا.</w:t>
      </w:r>
    </w:p>
    <w:p>
      <w:pPr>
        <w:bidi/>
      </w:pPr>
      <w:r>
        <w:rPr>
          <w:rtl/>
          <w:cs/>
          <w:lang w:val="ar_AE" w:bidi="ar_AE"/>
        </w:rPr>
      </w:r>
      <w:r>
        <w:rPr>
          <w:rtl/>
          <w:cs/>
          <w:lang w:val="ar_AE" w:bidi="ar_AE"/>
        </w:rPr>
        <w:t>يأمر يهوه موسى أن يرسل رجالًا لاستكشاف أرض كنعان. كانت كنعان أرضًا خصبة. كانت الأرض خصبة لزراعة المحاصيل وتربية الماشية والأغنام. لقد وعد يهوه بإعطاء هذه الأرض لإبراهيم وعائلته منذ زمن بعيد. والآن يوشك يهوه أن يُحقِّق ذلك الوعد. لكن عدة مجموعات من الناس تعيش بالفعل في أرض كنعان هذه. تشتهر هذه المجموعات بعبادة الأوثان والسلوك غير الأخلاقي. وقد بنت هذه الشعوب أسوارًا قوية لمدنها ورعت محاربين أشدَّاء. هذه الأمور ستجعل من الصعب على أي شخص غزو كنعان.</w:t>
      </w:r>
    </w:p>
    <w:p>
      <w:pPr>
        <w:bidi/>
      </w:pPr>
      <w:r>
        <w:rPr>
          <w:rtl/>
          <w:cs/>
          <w:lang w:val="ar_AE" w:bidi="ar_AE"/>
        </w:rPr>
      </w:r>
      <w:r>
        <w:rPr>
          <w:rtl/>
          <w:cs/>
          <w:lang w:val="ar_AE" w:bidi="ar_AE"/>
        </w:rPr>
        <w:t>توقفوا هنا وناقشوا: في ثقافتكم، ما الذي يفعله قادتكم أولًا عندما تكونون على وشك غزو منطقة جديدة ولكنها صعبة؟ أوقفوا سماع هذا التسجيل الصوتي هنا.</w:t>
      </w:r>
    </w:p>
    <w:p>
      <w:pPr>
        <w:bidi/>
      </w:pPr>
      <w:r>
        <w:rPr>
          <w:rtl/>
          <w:cs/>
          <w:lang w:val="ar_AE" w:bidi="ar_AE"/>
        </w:rPr>
      </w:r>
      <w:r>
        <w:rPr>
          <w:rtl/>
          <w:cs/>
          <w:lang w:val="ar_AE" w:bidi="ar_AE"/>
        </w:rPr>
        <w:t>يمنح يهوه موسى مؤهلات محددة للرجال الذين سيستكشفون أرض كنعان. ومع ذلك، يريد يهوه أن يستكشف بني إسرائيل فقط أرض الموعد. تذكروا أنه عندما غادر بنو إسرائيل مصر، انضم أيضًا إلى بني إسرائيل آلاف من الذين لم يكونوا من بني إسرائيل. ربما أدرج يهوه هذه التفاصيل المتعلقة بـ "سبط الأب" في تعليماته لأن هؤلاء الرجال الذين سيستكشفون أرض كنعان يجب أن يكونوا ممثلين مباشرين لجميع بني إسرائيل. لا بد أن هؤلاء الرجال من نسل إبراهيم، لأن يهوه وعد إبراهيم بأنه سيعطي أرض كنعان لنسل إبراهيم.</w:t>
      </w:r>
    </w:p>
    <w:p>
      <w:pPr>
        <w:bidi/>
      </w:pPr>
      <w:r>
        <w:rPr>
          <w:rtl/>
          <w:cs/>
          <w:lang w:val="ar_AE" w:bidi="ar_AE"/>
        </w:rPr>
      </w:r>
      <w:r>
        <w:rPr>
          <w:rtl/>
          <w:cs/>
          <w:lang w:val="ar_AE" w:bidi="ar_AE"/>
        </w:rPr>
        <w:t>توقفوا هنا وناقشوا: في ثقافتكم، كيف تعرفون نسب شخصٍ ما؟ أوقفوا سماع التسجيل الصوتي هنا.</w:t>
      </w:r>
    </w:p>
    <w:p>
      <w:pPr>
        <w:bidi/>
      </w:pPr>
      <w:r>
        <w:rPr>
          <w:rtl/>
          <w:cs/>
          <w:lang w:val="ar_AE" w:bidi="ar_AE"/>
        </w:rPr>
      </w:r>
      <w:r>
        <w:rPr>
          <w:rtl/>
          <w:cs/>
          <w:lang w:val="ar_AE" w:bidi="ar_AE"/>
        </w:rPr>
        <w:t>والمؤهل الثاني الذي أعطاه يهوه لموسى هو أن هؤلاء الرجال يجب أن يكونوا رؤساء لكل أسباط آبائهم. يأمر يهوه موسى أن يرسل رجالًا يمتلكون صفات القيادة. في كل سِبط ربما يوجد عدة رجال يساعدون في قيادة الأسباط. هؤلاء الرجال هم بالفعل بعض هؤلاء القادة في أسباطهم. المشهد التالي يؤكد أهليتهم كقادة.</w:t>
      </w:r>
    </w:p>
    <w:p>
      <w:pPr>
        <w:bidi/>
      </w:pPr>
      <w:r>
        <w:rPr>
          <w:rtl/>
          <w:cs/>
          <w:lang w:val="ar_AE" w:bidi="ar_AE"/>
        </w:rPr>
      </w:r>
      <w:r>
        <w:rPr>
          <w:rtl/>
          <w:cs/>
          <w:lang w:val="ar_AE" w:bidi="ar_AE"/>
        </w:rPr>
        <w:t>توقفوا هنا وناقشوا: في ثقافتكم، كيف تعرفون ما إذا كان الشخص يتمتع بمهارات القيادة؟ ما الذي يفعلونه ليثبتوا لك أنهم قادرون على أن يكونوا قادة؟ أوقفوا سماع هذا التسجيل الصوتي هنا.</w:t>
      </w:r>
    </w:p>
    <w:p>
      <w:pPr>
        <w:bidi/>
      </w:pPr>
      <w:r>
        <w:rPr>
          <w:rtl/>
          <w:cs/>
          <w:lang w:val="ar_AE" w:bidi="ar_AE"/>
        </w:rPr>
      </w:r>
      <w:r>
        <w:rPr>
          <w:rtl/>
          <w:cs/>
          <w:lang w:val="ar_AE" w:bidi="ar_AE"/>
        </w:rPr>
        <w:t>يعطي الراوي قائمة بأسماء الرجال الذين سيستكشفون الأرض. وهذه هي المرة الأولى التي يذكر فيها الراوي هذه الأسماء في سفر العدد. تحتوي القائمة على اسم كل واحد من القادة المختارين، مع اسم سِبط كل رجل، واسم أبي كل رجل.</w:t>
      </w:r>
    </w:p>
    <w:p>
      <w:pPr>
        <w:bidi/>
      </w:pPr>
      <w:r>
        <w:rPr>
          <w:rtl/>
          <w:cs/>
          <w:lang w:val="ar_AE" w:bidi="ar_AE"/>
        </w:rPr>
      </w:r>
      <w:r>
        <w:rPr>
          <w:rtl/>
          <w:cs/>
          <w:lang w:val="ar_AE" w:bidi="ar_AE"/>
        </w:rPr>
        <w:t>تمامًا كما في التعداد الأول لبني إسرائيل، لم يكن سِبط لاوي مُمثلًا. كانت وظيفة اللاويين الوحيدة هي العناية بالمسكن. كما أصبح أفرايم ومنسّى جزءًا من الأسباط مع أنهما كانا حفيدَي يعقوب. أخذ يعقوب أفرايم ومنسَّى ابنين تكريمًا لأبيهما يوسف.</w:t>
      </w:r>
    </w:p>
    <w:p>
      <w:pPr>
        <w:bidi/>
      </w:pPr>
      <w:r>
        <w:rPr>
          <w:rtl/>
          <w:cs/>
          <w:lang w:val="ar_AE" w:bidi="ar_AE"/>
        </w:rPr>
      </w:r>
      <w:r>
        <w:rPr>
          <w:rtl/>
          <w:cs/>
          <w:lang w:val="ar_AE" w:bidi="ar_AE"/>
        </w:rPr>
        <w:t>نحو نهاية هذا المقطع، يغيِّر موسى اسم هوشع بن نون إلى يشوع بن نون في وقت سابق، كلف موسى يشوع بمحاربة عماليق. أيضًا، كان يشوع مساعدًا لموسى.</w:t>
      </w:r>
    </w:p>
    <w:p>
      <w:pPr>
        <w:bidi/>
      </w:pPr>
      <w:r>
        <w:rPr>
          <w:rtl/>
          <w:cs/>
          <w:lang w:val="ar_AE" w:bidi="ar_AE"/>
        </w:rPr>
      </w:r>
      <w:r>
        <w:rPr>
          <w:rtl/>
          <w:cs/>
          <w:lang w:val="ar_AE" w:bidi="ar_AE"/>
        </w:rPr>
        <w:t>كان اسم هوشع يعني "هو يخلص"، في حين أن يشوع يعني "يهوه يخلص". لعل هذا يهدف إلى تسليط الضوء على ترقية يشوع لقيادة الرجال الذين ذهبوا لاستكشاف أرض كنعان. وقد يذكّر هذا الرجال أيضاً بأن يهوه نفسه هو الذي أنقذهم.</w:t>
      </w:r>
    </w:p>
    <w:p>
      <w:pPr>
        <w:bidi/>
      </w:pPr>
      <w:r>
        <w:rPr>
          <w:rtl/>
          <w:cs/>
          <w:lang w:val="ar_AE" w:bidi="ar_AE"/>
        </w:rPr>
      </w:r>
      <w:r>
        <w:rPr>
          <w:rtl/>
          <w:cs/>
          <w:lang w:val="ar_AE" w:bidi="ar_AE"/>
        </w:rPr>
        <w:t>توقفوا هنا وناقشوا هذا السؤال كمجموعة: في ثقافتكم، ما الأسباب التي قد تجعلكم تغيرون اسم شخص؟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13: 1 - 16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يأمر يهوه موسى بأن يرسل رجالًا للتجسس على أرض كنعان. كما يعطي يهوه موسى مؤهلات هؤلاء الرجال.</w:t>
      </w:r>
    </w:p>
    <w:p>
      <w:pPr>
        <w:bidi/>
      </w:pPr>
      <w:r>
        <w:rPr>
          <w:rtl/>
          <w:cs/>
          <w:lang w:val="ar_AE" w:bidi="ar_AE"/>
        </w:rPr>
      </w:r>
      <w:r>
        <w:rPr>
          <w:b/>
          <w:rtl/>
          <w:cs/>
          <w:lang w:val="ar_AE" w:bidi="ar_AE"/>
        </w:rPr>
        <w:t>في المشهد الثاني:</w:t>
      </w:r>
      <w:r>
        <w:rPr>
          <w:rtl/>
          <w:cs/>
          <w:lang w:val="ar_AE" w:bidi="ar_AE"/>
        </w:rPr>
        <w:t xml:space="preserve"> يذكر موسى الرجال الذين سيُرسلون لاستكشاف أرض الموعد.</w:t>
      </w:r>
    </w:p>
    <w:p>
      <w:pPr>
        <w:bidi/>
      </w:pPr>
      <w:r>
        <w:rPr>
          <w:rtl/>
          <w:cs/>
          <w:lang w:val="ar_AE" w:bidi="ar_AE"/>
        </w:rPr>
      </w:r>
      <w:r>
        <w:rPr>
          <w:b/>
          <w:rtl/>
          <w:cs/>
          <w:lang w:val="ar_AE" w:bidi="ar_AE"/>
        </w:rPr>
        <w:t>في المشهد الثالث:</w:t>
      </w:r>
      <w:r>
        <w:rPr>
          <w:rtl/>
          <w:cs/>
          <w:lang w:val="ar_AE" w:bidi="ar_AE"/>
        </w:rPr>
        <w:t xml:space="preserve"> يغيِّر موسى اسم هوشع بن نون إلى يشوع بن نون.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شَمُّوعُ بْنُ زَكُّورَ</w:t>
      </w:r>
    </w:p>
    <w:p>
      <w:pPr>
        <w:pStyle w:val="ListBullet"/>
        <w:bidi/>
        <w:spacing w:line="240" w:lineRule="auto"/>
        <w:ind w:left="720"/>
      </w:pPr>
      <w:r>
        <w:rPr>
          <w:rtl/>
          <w:cs/>
          <w:lang w:val="ar_AE" w:bidi="ar_AE"/>
        </w:rPr>
      </w:r>
      <w:r>
        <w:rPr>
          <w:rtl/>
          <w:cs/>
          <w:lang w:val="ar_AE" w:bidi="ar_AE"/>
        </w:rPr>
        <w:t>شَافَاطُ ٱبْنُ حُورِي</w:t>
      </w:r>
    </w:p>
    <w:p>
      <w:pPr>
        <w:pStyle w:val="ListBullet"/>
        <w:bidi/>
        <w:spacing w:line="240" w:lineRule="auto"/>
        <w:ind w:left="720"/>
      </w:pPr>
      <w:r>
        <w:rPr>
          <w:rtl/>
          <w:cs/>
          <w:lang w:val="ar_AE" w:bidi="ar_AE"/>
        </w:rPr>
      </w:r>
      <w:r>
        <w:rPr>
          <w:rtl/>
          <w:cs/>
          <w:lang w:val="ar_AE" w:bidi="ar_AE"/>
        </w:rPr>
        <w:t>كَالِبُ بْنُ يَفُنَّةَ</w:t>
      </w:r>
    </w:p>
    <w:p>
      <w:pPr>
        <w:pStyle w:val="ListBullet"/>
        <w:bidi/>
        <w:spacing w:line="240" w:lineRule="auto"/>
        <w:ind w:left="720"/>
      </w:pPr>
      <w:r>
        <w:rPr>
          <w:rtl/>
          <w:cs/>
          <w:lang w:val="ar_AE" w:bidi="ar_AE"/>
        </w:rPr>
      </w:r>
      <w:r>
        <w:rPr>
          <w:rtl/>
          <w:cs/>
          <w:lang w:val="ar_AE" w:bidi="ar_AE"/>
        </w:rPr>
        <w:t>يَجْآلُ بْنُ يُوسُفَ</w:t>
      </w:r>
    </w:p>
    <w:p>
      <w:pPr>
        <w:pStyle w:val="ListBullet"/>
        <w:bidi/>
        <w:spacing w:line="240" w:lineRule="auto"/>
        <w:ind w:left="720"/>
      </w:pPr>
      <w:r>
        <w:rPr>
          <w:rtl/>
          <w:cs/>
          <w:lang w:val="ar_AE" w:bidi="ar_AE"/>
        </w:rPr>
      </w:r>
      <w:r>
        <w:rPr>
          <w:rtl/>
          <w:cs/>
          <w:lang w:val="ar_AE" w:bidi="ar_AE"/>
        </w:rPr>
        <w:t>هُوشَعُ بْنُ نُونَ</w:t>
      </w:r>
    </w:p>
    <w:p>
      <w:pPr>
        <w:pStyle w:val="ListBullet"/>
        <w:bidi/>
        <w:spacing w:line="240" w:lineRule="auto"/>
        <w:ind w:left="720"/>
      </w:pPr>
      <w:r>
        <w:rPr>
          <w:rtl/>
          <w:cs/>
          <w:lang w:val="ar_AE" w:bidi="ar_AE"/>
        </w:rPr>
      </w:r>
      <w:r>
        <w:rPr>
          <w:rtl/>
          <w:cs/>
          <w:lang w:val="ar_AE" w:bidi="ar_AE"/>
        </w:rPr>
        <w:t>فَلْطِي بْنُ رَافُو</w:t>
      </w:r>
    </w:p>
    <w:p>
      <w:pPr>
        <w:pStyle w:val="ListBullet"/>
        <w:bidi/>
        <w:spacing w:line="240" w:lineRule="auto"/>
        <w:ind w:left="720"/>
      </w:pPr>
      <w:r>
        <w:rPr>
          <w:rtl/>
          <w:cs/>
          <w:lang w:val="ar_AE" w:bidi="ar_AE"/>
        </w:rPr>
      </w:r>
      <w:r>
        <w:rPr>
          <w:rtl/>
          <w:cs/>
          <w:lang w:val="ar_AE" w:bidi="ar_AE"/>
        </w:rPr>
        <w:t>جَدِّيئِيلُ بْنُ سُودِي</w:t>
      </w:r>
    </w:p>
    <w:p>
      <w:pPr>
        <w:pStyle w:val="ListBullet"/>
        <w:bidi/>
        <w:spacing w:line="240" w:lineRule="auto"/>
        <w:ind w:left="720"/>
      </w:pPr>
      <w:r>
        <w:rPr>
          <w:rtl/>
          <w:cs/>
          <w:lang w:val="ar_AE" w:bidi="ar_AE"/>
        </w:rPr>
      </w:r>
      <w:r>
        <w:rPr>
          <w:rtl/>
          <w:cs/>
          <w:lang w:val="ar_AE" w:bidi="ar_AE"/>
        </w:rPr>
        <w:t>جِدِّي بْنُ سُوسِي</w:t>
      </w:r>
    </w:p>
    <w:p>
      <w:pPr>
        <w:pStyle w:val="ListBullet"/>
        <w:bidi/>
        <w:spacing w:line="240" w:lineRule="auto"/>
        <w:ind w:left="720"/>
      </w:pPr>
      <w:r>
        <w:rPr>
          <w:rtl/>
          <w:cs/>
          <w:lang w:val="ar_AE" w:bidi="ar_AE"/>
        </w:rPr>
      </w:r>
      <w:r>
        <w:rPr>
          <w:rtl/>
          <w:cs/>
          <w:lang w:val="ar_AE" w:bidi="ar_AE"/>
        </w:rPr>
        <w:t>عَمِّيئِيلُ بْنُ جَمَلِّي</w:t>
      </w:r>
    </w:p>
    <w:p>
      <w:pPr>
        <w:pStyle w:val="ListBullet"/>
        <w:bidi/>
        <w:spacing w:line="240" w:lineRule="auto"/>
        <w:ind w:left="720"/>
      </w:pPr>
      <w:r>
        <w:rPr>
          <w:rtl/>
          <w:cs/>
          <w:lang w:val="ar_AE" w:bidi="ar_AE"/>
        </w:rPr>
      </w:r>
      <w:r>
        <w:rPr>
          <w:rtl/>
          <w:cs/>
          <w:lang w:val="ar_AE" w:bidi="ar_AE"/>
        </w:rPr>
        <w:t>سَتُورُ بْنُ مِيخَائِيلَ</w:t>
      </w:r>
    </w:p>
    <w:p>
      <w:pPr>
        <w:pStyle w:val="ListBullet"/>
        <w:bidi/>
        <w:spacing w:line="240" w:lineRule="auto"/>
        <w:ind w:left="720"/>
      </w:pPr>
      <w:r>
        <w:rPr>
          <w:rtl/>
          <w:cs/>
          <w:lang w:val="ar_AE" w:bidi="ar_AE"/>
        </w:rPr>
      </w:r>
      <w:r>
        <w:rPr>
          <w:rtl/>
          <w:cs/>
          <w:lang w:val="ar_AE" w:bidi="ar_AE"/>
        </w:rPr>
        <w:t>نَحْبِي بْنُ وَفْسِي</w:t>
      </w:r>
    </w:p>
    <w:p>
      <w:pPr>
        <w:pStyle w:val="ListBullet"/>
        <w:bidi/>
        <w:spacing w:line="240" w:lineRule="auto"/>
        <w:ind w:left="720"/>
      </w:pPr>
      <w:r>
        <w:rPr>
          <w:rtl/>
          <w:cs/>
          <w:lang w:val="ar_AE" w:bidi="ar_AE"/>
        </w:rPr>
      </w:r>
      <w:r>
        <w:rPr>
          <w:rtl/>
          <w:cs/>
          <w:lang w:val="ar_AE" w:bidi="ar_AE"/>
        </w:rPr>
        <w:t>جَأُوئِيلُ بْنُ مَاكِي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يأمر يهوه موسى أن يرسل رجالًا للتجسس على أرض كنعان. يبدأ هذا المقطع بدعوة يهوه لموسى ليتحدث معه. إن ما سيقوله يهوه مهم جدًا.</w:t>
      </w:r>
    </w:p>
    <w:p>
      <w:pPr>
        <w:bidi/>
      </w:pPr>
      <w:r>
        <w:rPr>
          <w:rtl/>
          <w:cs/>
          <w:lang w:val="ar_AE" w:bidi="ar_AE"/>
        </w:rPr>
      </w:r>
      <w:r>
        <w:rPr>
          <w:rtl/>
          <w:cs/>
          <w:lang w:val="ar_AE" w:bidi="ar_AE"/>
        </w:rPr>
        <w:t>توقفوا وناقشوا: كيف تجذبون انتباه مستمعيكم ليركّزوا حقًا فيما أنتم على وشك قوله؟ أوقفوا سماع التسجيل الصوتي هنا.</w:t>
      </w:r>
    </w:p>
    <w:p>
      <w:pPr>
        <w:bidi/>
      </w:pPr>
      <w:r>
        <w:rPr>
          <w:rtl/>
          <w:cs/>
          <w:lang w:val="ar_AE" w:bidi="ar_AE"/>
        </w:rPr>
      </w:r>
      <w:r>
        <w:rPr>
          <w:rtl/>
          <w:cs/>
          <w:lang w:val="ar_AE" w:bidi="ar_AE"/>
        </w:rPr>
        <w:t>يأمر يهوه موسى أن يرسل رجالًا لاستكشاف أرض كنعان. كان يهوه قد وعد منذ زمن طويل بأنه سيعطي بني إسرائيل أرض كنعان. والآن يوشك يهوه أن يُحقِّق ذلك الوعد. كان بنو إسرائيل على وشك الاستيلاء على الأرض. لكن قبل أن يتمكن موسى من إرسال الرجال لاستكشاف الأرض، يخبره يهوه بالمؤهلات التي يجب أن يمتلكها هؤلاء الرجال.</w:t>
      </w:r>
    </w:p>
    <w:p>
      <w:pPr>
        <w:bidi/>
      </w:pPr>
      <w:r>
        <w:rPr>
          <w:rtl/>
          <w:cs/>
          <w:lang w:val="ar_AE" w:bidi="ar_AE"/>
        </w:rPr>
      </w:r>
      <w:r>
        <w:rPr>
          <w:rtl/>
          <w:cs/>
          <w:lang w:val="ar_AE" w:bidi="ar_AE"/>
        </w:rPr>
        <w:t>توقفوا وناقشوا: إذا كنتم على وشك أن تُعطوا الناس مهمة في غاية الأهمية، ما الصفات التي ستبحثون عنها في الشخص الذي سيقوم بهذه المهمة؟ أوقفوا سماع التسجيل الصوتي هنا.</w:t>
      </w:r>
    </w:p>
    <w:p>
      <w:pPr>
        <w:bidi/>
      </w:pPr>
      <w:r>
        <w:rPr>
          <w:rtl/>
          <w:cs/>
          <w:lang w:val="ar_AE" w:bidi="ar_AE"/>
        </w:rPr>
      </w:r>
      <w:r>
        <w:rPr>
          <w:rtl/>
          <w:cs/>
          <w:lang w:val="ar_AE" w:bidi="ar_AE"/>
        </w:rPr>
        <w:t>كان على موسى أن يجمع مجموعة من الرجال ويرسلهم لاستكشاف أرض كنعان. لا يطلب يهوه من موسى أن يختار الرجال لاستكشافهم، لكننا نعلم أنه لا بد أن موسى قد اختارهم قبل أن يرسلهم. يأمر يهوه موسى أن يرسل رجالًا، وليس مجرد رجال عاديين. يجب على موسى أن يختار رجالًا من بني إسرائيل وأن يكونوا قادة لأسباطهم. هؤلاء هم الرجال الذين لديهم خبرة في قيادة عائلاتهم وحمايتها.</w:t>
      </w:r>
    </w:p>
    <w:p>
      <w:pPr>
        <w:bidi/>
      </w:pPr>
      <w:r>
        <w:rPr>
          <w:rtl/>
          <w:cs/>
          <w:lang w:val="ar_AE" w:bidi="ar_AE"/>
        </w:rPr>
      </w:r>
      <w:r>
        <w:rPr>
          <w:rtl/>
          <w:cs/>
          <w:lang w:val="ar_AE" w:bidi="ar_AE"/>
        </w:rPr>
        <w:t>يطيع موسى يهوه على الفور، لكن قبل أن يُرسل موسى الرجال، يذكر تفاصيل إضافية في المقطع. يذكِّرنا موسى بأن بني إسرائيل نزلوا في صحراء فاران. والموقع مهم لأن بني إسرائيل كانوا في جنوب كنعان. إنهم قريبون جدًا من أرض الموعد.</w:t>
      </w:r>
    </w:p>
    <w:p>
      <w:pPr>
        <w:bidi/>
      </w:pPr>
      <w:r>
        <w:rPr>
          <w:rtl/>
          <w:cs/>
          <w:lang w:val="ar_AE" w:bidi="ar_AE"/>
        </w:rPr>
      </w:r>
      <w:r>
        <w:rPr>
          <w:rtl/>
          <w:cs/>
          <w:lang w:val="ar_AE" w:bidi="ar_AE"/>
        </w:rPr>
        <w:t xml:space="preserve">توقفوا هنا وانظروا إلى خريطة </w:t>
      </w:r>
      <w:r>
        <w:rPr>
          <w:b/>
          <w:rtl/>
          <w:cs/>
          <w:lang w:val="ar_AE" w:bidi="ar_AE"/>
        </w:rPr>
        <w:t>إسرائيل القديمة</w:t>
      </w:r>
      <w:r>
        <w:rPr>
          <w:rtl/>
          <w:cs/>
          <w:lang w:val="ar_AE" w:bidi="ar_AE"/>
        </w:rPr>
        <w:t xml:space="preserve"> وأشيروا إلى قرب صحراء فاران من أرض كنعان. أوقفوا سماع هذا التسجيل الصوتي هنا.</w:t>
      </w:r>
    </w:p>
    <w:p>
      <w:pPr>
        <w:bidi/>
      </w:pPr>
      <w:r>
        <w:rPr>
          <w:rtl/>
          <w:cs/>
          <w:lang w:val="ar_AE" w:bidi="ar_AE"/>
        </w:rPr>
      </w:r>
      <w:r>
        <w:rPr>
          <w:rtl/>
          <w:cs/>
          <w:lang w:val="ar_AE" w:bidi="ar_AE"/>
        </w:rPr>
        <w:t>لاحظوا أيضًا أن الراوي يؤكد بوضوح أن موسى فعل بالضبط ما أمره يهوه أن يفعله، "حسب أمر يهوه". وتسلط هذه العبارة الضوء على أهمية المهمة. وهذه مهمة في غاية الأهمية قبل أن يتمكن إسرائيل من امتلاك أرض كنعان الموعودة. إن يهوه نفسه هو الذي يرسل الجواسيس. لذلك أرسل موسى "رجالًا قادة" من بني إسرائيل تمامًا كما أمره يهوه.</w:t>
      </w:r>
    </w:p>
    <w:p>
      <w:pPr>
        <w:bidi/>
      </w:pPr>
      <w:r>
        <w:rPr>
          <w:rtl/>
          <w:cs/>
          <w:lang w:val="ar_AE" w:bidi="ar_AE"/>
        </w:rPr>
      </w:r>
      <w:r>
        <w:rPr>
          <w:rtl/>
          <w:cs/>
          <w:lang w:val="ar_AE" w:bidi="ar_AE"/>
        </w:rPr>
        <w:t>ويذكر موسى أسماء القادة. في البداية، يتبع ترتيب الأسباط ترتيب ولادة أبناء يعقوب. لكن سرعان ما لم تعد القائمة تتبع الترتيب. يصف موسى كل قائد بهذه الطريقة: يذكر موسى اسم سِبط الرجل، ثم اسم القائد، ثم اسم والد كل قائد. يُظهر هذا النمط سمعة كل رجل وعلاقته القوية بسبطه.</w:t>
      </w:r>
    </w:p>
    <w:p>
      <w:pPr>
        <w:bidi/>
      </w:pPr>
      <w:r>
        <w:rPr>
          <w:rtl/>
          <w:cs/>
          <w:lang w:val="ar_AE" w:bidi="ar_AE"/>
        </w:rPr>
      </w:r>
      <w:r>
        <w:rPr>
          <w:rtl/>
          <w:cs/>
          <w:lang w:val="ar_AE" w:bidi="ar_AE"/>
        </w:rPr>
        <w:t>توقفوا هنا وناقشوا هذه الأسئلة: كيف تَذكرون الأشخاص المهمين أو العائلات في ثقافتكم؟ كيف تتذكرون الأسماء المهمة في هذه القوائم؟ أوقفوا سماع هذا التسجيل الصوتي هنا.</w:t>
      </w:r>
    </w:p>
    <w:p>
      <w:pPr>
        <w:bidi/>
      </w:pPr>
      <w:r>
        <w:rPr>
          <w:rtl/>
          <w:cs/>
          <w:lang w:val="ar_AE" w:bidi="ar_AE"/>
        </w:rPr>
      </w:r>
      <w:r>
        <w:rPr>
          <w:rtl/>
          <w:cs/>
          <w:lang w:val="ar_AE" w:bidi="ar_AE"/>
        </w:rPr>
        <w:t>ومن المثير للاهتمام أن القائمة لم تذكر اسم يشوع. بل تذكر هوشع ابن نون وهو الاسم الآخر ليشوع.</w:t>
      </w:r>
    </w:p>
    <w:p>
      <w:pPr>
        <w:bidi/>
      </w:pPr>
      <w:r>
        <w:rPr>
          <w:rtl/>
          <w:cs/>
          <w:lang w:val="ar_AE" w:bidi="ar_AE"/>
        </w:rPr>
      </w:r>
      <w:r>
        <w:rPr>
          <w:rtl/>
          <w:cs/>
          <w:lang w:val="ar_AE" w:bidi="ar_AE"/>
        </w:rPr>
        <w:t>ثم ينهي موسى قائمة القادة.</w:t>
      </w:r>
    </w:p>
    <w:p>
      <w:pPr>
        <w:bidi/>
      </w:pPr>
      <w:r>
        <w:rPr>
          <w:rtl/>
          <w:cs/>
          <w:lang w:val="ar_AE" w:bidi="ar_AE"/>
        </w:rPr>
      </w:r>
      <w:r>
        <w:rPr>
          <w:rtl/>
          <w:cs/>
          <w:lang w:val="ar_AE" w:bidi="ar_AE"/>
        </w:rPr>
        <w:t>في المشهد الثالث، يقدم لنا موسى معلومات إضافية مفادها أنه غيّر اسم هوشع بن نون إلى يشوع بن نون.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13: 1 - 16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شَمُّوعُ بْنُ زَكُّورَ</w:t>
      </w:r>
    </w:p>
    <w:p>
      <w:pPr>
        <w:pStyle w:val="ListBullet"/>
        <w:bidi/>
        <w:spacing w:line="240" w:lineRule="auto"/>
        <w:ind w:left="720"/>
      </w:pPr>
      <w:r>
        <w:rPr>
          <w:rtl/>
          <w:cs/>
          <w:lang w:val="ar_AE" w:bidi="ar_AE"/>
        </w:rPr>
      </w:r>
      <w:r>
        <w:rPr>
          <w:rtl/>
          <w:cs/>
          <w:lang w:val="ar_AE" w:bidi="ar_AE"/>
        </w:rPr>
        <w:t>شَافَاطُ ٱبْنُ حُورِي</w:t>
      </w:r>
    </w:p>
    <w:p>
      <w:pPr>
        <w:pStyle w:val="ListBullet"/>
        <w:bidi/>
        <w:spacing w:line="240" w:lineRule="auto"/>
        <w:ind w:left="720"/>
      </w:pPr>
      <w:r>
        <w:rPr>
          <w:rtl/>
          <w:cs/>
          <w:lang w:val="ar_AE" w:bidi="ar_AE"/>
        </w:rPr>
      </w:r>
      <w:r>
        <w:rPr>
          <w:rtl/>
          <w:cs/>
          <w:lang w:val="ar_AE" w:bidi="ar_AE"/>
        </w:rPr>
        <w:t>كَالِبُ بْنُ يَفُنَّةَ</w:t>
      </w:r>
    </w:p>
    <w:p>
      <w:pPr>
        <w:pStyle w:val="ListBullet"/>
        <w:bidi/>
        <w:spacing w:line="240" w:lineRule="auto"/>
        <w:ind w:left="720"/>
      </w:pPr>
      <w:r>
        <w:rPr>
          <w:rtl/>
          <w:cs/>
          <w:lang w:val="ar_AE" w:bidi="ar_AE"/>
        </w:rPr>
      </w:r>
      <w:r>
        <w:rPr>
          <w:rtl/>
          <w:cs/>
          <w:lang w:val="ar_AE" w:bidi="ar_AE"/>
        </w:rPr>
        <w:t>يَجْآلُ بْنُ يُوسُفَ</w:t>
      </w:r>
    </w:p>
    <w:p>
      <w:pPr>
        <w:pStyle w:val="ListBullet"/>
        <w:bidi/>
        <w:spacing w:line="240" w:lineRule="auto"/>
        <w:ind w:left="720"/>
      </w:pPr>
      <w:r>
        <w:rPr>
          <w:rtl/>
          <w:cs/>
          <w:lang w:val="ar_AE" w:bidi="ar_AE"/>
        </w:rPr>
      </w:r>
      <w:r>
        <w:rPr>
          <w:rtl/>
          <w:cs/>
          <w:lang w:val="ar_AE" w:bidi="ar_AE"/>
        </w:rPr>
        <w:t>هُوشَعُ بْنُ نُونَ</w:t>
      </w:r>
    </w:p>
    <w:p>
      <w:pPr>
        <w:pStyle w:val="ListBullet"/>
        <w:bidi/>
        <w:spacing w:line="240" w:lineRule="auto"/>
        <w:ind w:left="720"/>
      </w:pPr>
      <w:r>
        <w:rPr>
          <w:rtl/>
          <w:cs/>
          <w:lang w:val="ar_AE" w:bidi="ar_AE"/>
        </w:rPr>
      </w:r>
      <w:r>
        <w:rPr>
          <w:rtl/>
          <w:cs/>
          <w:lang w:val="ar_AE" w:bidi="ar_AE"/>
        </w:rPr>
        <w:t>فَلْطِي بْنُ رَافُو</w:t>
      </w:r>
    </w:p>
    <w:p>
      <w:pPr>
        <w:pStyle w:val="ListBullet"/>
        <w:bidi/>
        <w:spacing w:line="240" w:lineRule="auto"/>
        <w:ind w:left="720"/>
      </w:pPr>
      <w:r>
        <w:rPr>
          <w:rtl/>
          <w:cs/>
          <w:lang w:val="ar_AE" w:bidi="ar_AE"/>
        </w:rPr>
      </w:r>
      <w:r>
        <w:rPr>
          <w:rtl/>
          <w:cs/>
          <w:lang w:val="ar_AE" w:bidi="ar_AE"/>
        </w:rPr>
        <w:t>جَدِّيئِيلُ بْنُ سُودِي</w:t>
      </w:r>
    </w:p>
    <w:p>
      <w:pPr>
        <w:pStyle w:val="ListBullet"/>
        <w:bidi/>
        <w:spacing w:line="240" w:lineRule="auto"/>
        <w:ind w:left="720"/>
      </w:pPr>
      <w:r>
        <w:rPr>
          <w:rtl/>
          <w:cs/>
          <w:lang w:val="ar_AE" w:bidi="ar_AE"/>
        </w:rPr>
      </w:r>
      <w:r>
        <w:rPr>
          <w:rtl/>
          <w:cs/>
          <w:lang w:val="ar_AE" w:bidi="ar_AE"/>
        </w:rPr>
        <w:t>جِدِّي بْنُ سُوسِي</w:t>
      </w:r>
    </w:p>
    <w:p>
      <w:pPr>
        <w:pStyle w:val="ListBullet"/>
        <w:bidi/>
        <w:spacing w:line="240" w:lineRule="auto"/>
        <w:ind w:left="720"/>
      </w:pPr>
      <w:r>
        <w:rPr>
          <w:rtl/>
          <w:cs/>
          <w:lang w:val="ar_AE" w:bidi="ar_AE"/>
        </w:rPr>
      </w:r>
      <w:r>
        <w:rPr>
          <w:rtl/>
          <w:cs/>
          <w:lang w:val="ar_AE" w:bidi="ar_AE"/>
        </w:rPr>
        <w:t>عَمِّيئِيلُ بْنُ جَمَلِّي</w:t>
      </w:r>
    </w:p>
    <w:p>
      <w:pPr>
        <w:pStyle w:val="ListBullet"/>
        <w:bidi/>
        <w:spacing w:line="240" w:lineRule="auto"/>
        <w:ind w:left="720"/>
      </w:pPr>
      <w:r>
        <w:rPr>
          <w:rtl/>
          <w:cs/>
          <w:lang w:val="ar_AE" w:bidi="ar_AE"/>
        </w:rPr>
      </w:r>
      <w:r>
        <w:rPr>
          <w:rtl/>
          <w:cs/>
          <w:lang w:val="ar_AE" w:bidi="ar_AE"/>
        </w:rPr>
        <w:t>سَتُورُ بْنُ مِيخَائِيلَ</w:t>
      </w:r>
    </w:p>
    <w:p>
      <w:pPr>
        <w:pStyle w:val="ListBullet"/>
        <w:bidi/>
        <w:spacing w:line="240" w:lineRule="auto"/>
        <w:ind w:left="720"/>
      </w:pPr>
      <w:r>
        <w:rPr>
          <w:rtl/>
          <w:cs/>
          <w:lang w:val="ar_AE" w:bidi="ar_AE"/>
        </w:rPr>
      </w:r>
      <w:r>
        <w:rPr>
          <w:rtl/>
          <w:cs/>
          <w:lang w:val="ar_AE" w:bidi="ar_AE"/>
        </w:rPr>
        <w:t>نَحْبِي بْنُ وَفْسِي</w:t>
      </w:r>
    </w:p>
    <w:p>
      <w:pPr>
        <w:pStyle w:val="ListBullet"/>
        <w:bidi/>
        <w:spacing w:line="240" w:lineRule="auto"/>
        <w:ind w:left="720"/>
      </w:pPr>
      <w:r>
        <w:rPr>
          <w:rtl/>
          <w:cs/>
          <w:lang w:val="ar_AE" w:bidi="ar_AE"/>
        </w:rPr>
      </w:r>
      <w:r>
        <w:rPr>
          <w:rtl/>
          <w:cs/>
          <w:lang w:val="ar_AE" w:bidi="ar_AE"/>
        </w:rPr>
        <w:t>جَأُوئِيلُ بْنُ مَاكِي</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"تكلّم يهوه إلى موسى". ثم يقول يهوه: "أَرْسِلْ رِجَالًا لِيَتَجَسَّسُوا أَرْضَ كَنْعَانَ ٱلَّتِي أَنَا مُعْطِيهَا لِبَنِي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"أحتاج إلى التأكد من أن بني إسرائيل مستعدون لامتلاك الأرض التي وعدتهم بها"، أو "أحتاج إلى تحفيز بني إسرائيل على مواصلة التحرك، لأن أرض الموعد في متناول يدهم"، أو "أحتاج إلى أن أُظهر لبني إسرائيل أنني يهوه الأمين".</w:t>
      </w:r>
    </w:p>
    <w:p>
      <w:pPr>
        <w:pStyle w:val="ListBullet"/>
        <w:bidi/>
        <w:spacing w:line="240" w:lineRule="auto"/>
        <w:ind w:left="720"/>
      </w:pPr>
      <w:r>
        <w:rPr>
          <w:rtl/>
          <w:cs/>
          <w:lang w:val="ar_AE" w:bidi="ar_AE"/>
        </w:rPr>
      </w:r>
      <w:r>
        <w:rPr>
          <w:rtl/>
          <w:cs/>
          <w:lang w:val="ar_AE" w:bidi="ar_AE"/>
        </w:rPr>
        <w:t>ثم اسألوا الممثل الذي يؤدي دور موسى: "بماذا تشعر؟" قد يجيب بعبارات مثل: "أشعر بحماسة شديدة"، أو "أشعر بالخوف مما ينتظرنا هناك".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يهوه موسى تعليمات لاختيار الجواسيس. يقول يهوه لموسى: "رَجُلًا وَاحِدًا لِكُلِّ سِبْطٍ مِنْ آبَائِهِ تُرْسِلُونَ. كُلُّ وَاحِدٍ رَئِيسٌ فِيهِمْ".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بعبارات مثل: "لقد وعدت بإعطاء الأرض لبني إسرائيل. من المهم أن يدخلها نسل إبراهيم أولًا. المهمة خطيرة ومهمة، لذلك أرسلت القادة ذوي الخبرة من كل سبط."</w:t>
      </w:r>
    </w:p>
    <w:p>
      <w:pPr>
        <w:pStyle w:val="ListBullet"/>
        <w:bidi/>
        <w:spacing w:line="240" w:lineRule="auto"/>
        <w:ind w:left="720"/>
      </w:pPr>
      <w:r>
        <w:rPr>
          <w:rtl/>
          <w:cs/>
          <w:lang w:val="ar_AE" w:bidi="ar_AE"/>
        </w:rPr>
      </w:r>
      <w:r>
        <w:rPr>
          <w:rtl/>
          <w:cs/>
          <w:lang w:val="ar_AE" w:bidi="ar_AE"/>
        </w:rPr>
        <w:t>اسألوا الممثل الذي يؤدي دور موسى: "بماذا تشعر أو تفكر؟" قد يجيب بعبارات مثل: "أشعر بالقلق لأن التجسس على أرض كنعان ليس مهمة سهلة. من يعلم ماذا سيحدث هناك"، أو "أشعر بالخوف وسأفعل بالضبط ما أمرني يهوه أن أفعله".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يطيع موسى بالضبط ما أمره يهوه أن يفعله.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"أشعر بأهمية الأمر. وأرض الموعد في متناول يدنا".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هذا المشهد أيضًا، يذكر موسى قائمة بأسماء الرجال المختارين الذين سيُرسَلون لاستكشاف أرض كنعان. هذه هي أسماء الرجال:</w:t>
      </w:r>
    </w:p>
    <w:p>
      <w:pPr>
        <w:pStyle w:val="ListBullet"/>
        <w:bidi/>
        <w:spacing w:line="240" w:lineRule="auto"/>
        <w:ind w:left="720"/>
      </w:pPr>
      <w:r>
        <w:rPr>
          <w:rtl/>
          <w:cs/>
          <w:lang w:val="ar_AE" w:bidi="ar_AE"/>
        </w:rPr>
      </w:r>
      <w:r>
        <w:rPr>
          <w:rtl/>
          <w:cs/>
          <w:lang w:val="ar_AE" w:bidi="ar_AE"/>
        </w:rPr>
        <w:t xml:space="preserve"> مِنْ سِبْطِ رَأُوبَيْنَ شَمُّوعُ بْنُ زَكُّورَ</w:t>
      </w:r>
    </w:p>
    <w:p>
      <w:pPr>
        <w:pStyle w:val="ListBullet"/>
        <w:bidi/>
        <w:spacing w:line="240" w:lineRule="auto"/>
        <w:ind w:left="720"/>
      </w:pPr>
      <w:r>
        <w:rPr>
          <w:rtl/>
          <w:cs/>
          <w:lang w:val="ar_AE" w:bidi="ar_AE"/>
        </w:rPr>
      </w:r>
      <w:r>
        <w:rPr>
          <w:rtl/>
          <w:cs/>
          <w:lang w:val="ar_AE" w:bidi="ar_AE"/>
        </w:rPr>
        <w:t>مِنْ سِبْطِ شِمْعُونَ شَافَاطُ ٱبْنُ حُورِي</w:t>
      </w:r>
    </w:p>
    <w:p>
      <w:pPr>
        <w:pStyle w:val="ListBullet"/>
        <w:bidi/>
        <w:spacing w:line="240" w:lineRule="auto"/>
        <w:ind w:left="720"/>
      </w:pPr>
      <w:r>
        <w:rPr>
          <w:rtl/>
          <w:cs/>
          <w:lang w:val="ar_AE" w:bidi="ar_AE"/>
        </w:rPr>
      </w:r>
      <w:r>
        <w:rPr>
          <w:rtl/>
          <w:cs/>
          <w:lang w:val="ar_AE" w:bidi="ar_AE"/>
        </w:rPr>
        <w:t>مِنْ سِبْطِ يَهُوذَا كَالِبُ بْنُ يَفُنَّةَ</w:t>
      </w:r>
    </w:p>
    <w:p>
      <w:pPr>
        <w:pStyle w:val="ListBullet"/>
        <w:bidi/>
        <w:spacing w:line="240" w:lineRule="auto"/>
        <w:ind w:left="720"/>
      </w:pPr>
      <w:r>
        <w:rPr>
          <w:rtl/>
          <w:cs/>
          <w:lang w:val="ar_AE" w:bidi="ar_AE"/>
        </w:rPr>
      </w:r>
      <w:r>
        <w:rPr>
          <w:rtl/>
          <w:cs/>
          <w:lang w:val="ar_AE" w:bidi="ar_AE"/>
        </w:rPr>
        <w:t>مِنْ سِبْطِ يَسَّاكَرَ يَجْآلُ بْنُ يُوسُفَ</w:t>
      </w:r>
    </w:p>
    <w:p>
      <w:pPr>
        <w:pStyle w:val="ListBullet"/>
        <w:bidi/>
        <w:spacing w:line="240" w:lineRule="auto"/>
        <w:ind w:left="720"/>
      </w:pPr>
      <w:r>
        <w:rPr>
          <w:rtl/>
          <w:cs/>
          <w:lang w:val="ar_AE" w:bidi="ar_AE"/>
        </w:rPr>
      </w:r>
      <w:r>
        <w:rPr>
          <w:rtl/>
          <w:cs/>
          <w:lang w:val="ar_AE" w:bidi="ar_AE"/>
        </w:rPr>
        <w:t>مِنْ سِبْطِ أَفْرَايِمَ هُوشَعُ بْنُ نُونَ</w:t>
      </w:r>
    </w:p>
    <w:p>
      <w:pPr>
        <w:pStyle w:val="ListBullet"/>
        <w:bidi/>
        <w:spacing w:line="240" w:lineRule="auto"/>
        <w:ind w:left="720"/>
      </w:pPr>
      <w:r>
        <w:rPr>
          <w:rtl/>
          <w:cs/>
          <w:lang w:val="ar_AE" w:bidi="ar_AE"/>
        </w:rPr>
      </w:r>
      <w:r>
        <w:rPr>
          <w:rtl/>
          <w:cs/>
          <w:lang w:val="ar_AE" w:bidi="ar_AE"/>
        </w:rPr>
        <w:t>مِنْ سِبْطِ بَنْيَامِينَ فَلْطِي بْنُ رَافُو</w:t>
      </w:r>
    </w:p>
    <w:p>
      <w:pPr>
        <w:pStyle w:val="ListBullet"/>
        <w:bidi/>
        <w:spacing w:line="240" w:lineRule="auto"/>
        <w:ind w:left="720"/>
      </w:pPr>
      <w:r>
        <w:rPr>
          <w:rtl/>
          <w:cs/>
          <w:lang w:val="ar_AE" w:bidi="ar_AE"/>
        </w:rPr>
      </w:r>
      <w:r>
        <w:rPr>
          <w:rtl/>
          <w:cs/>
          <w:lang w:val="ar_AE" w:bidi="ar_AE"/>
        </w:rPr>
        <w:t>مِنْ سِبْطِ زَبُولُونَ جَدِّيئِيلُ بْنُ سُودِي</w:t>
      </w:r>
    </w:p>
    <w:p>
      <w:pPr>
        <w:pStyle w:val="ListBullet"/>
        <w:bidi/>
        <w:spacing w:line="240" w:lineRule="auto"/>
        <w:ind w:left="720"/>
      </w:pPr>
      <w:r>
        <w:rPr>
          <w:rtl/>
          <w:cs/>
          <w:lang w:val="ar_AE" w:bidi="ar_AE"/>
        </w:rPr>
      </w:r>
      <w:r>
        <w:rPr>
          <w:rtl/>
          <w:cs/>
          <w:lang w:val="ar_AE" w:bidi="ar_AE"/>
        </w:rPr>
        <w:t>مِنْ سِبْطِ يُوسُفَ مِنْ سِبْطِ مَنَسَّى جِدِّي بْنُ سُوسِي</w:t>
      </w:r>
    </w:p>
    <w:p>
      <w:pPr>
        <w:pStyle w:val="ListBullet"/>
        <w:bidi/>
        <w:spacing w:line="240" w:lineRule="auto"/>
        <w:ind w:left="720"/>
      </w:pPr>
      <w:r>
        <w:rPr>
          <w:rtl/>
          <w:cs/>
          <w:lang w:val="ar_AE" w:bidi="ar_AE"/>
        </w:rPr>
      </w:r>
      <w:r>
        <w:rPr>
          <w:rtl/>
          <w:cs/>
          <w:lang w:val="ar_AE" w:bidi="ar_AE"/>
        </w:rPr>
        <w:t>مِنْ سِبْطِ دَانَ عَمِّيئِيلُ بْنُ جَمَلِّي</w:t>
      </w:r>
    </w:p>
    <w:p>
      <w:pPr>
        <w:pStyle w:val="ListBullet"/>
        <w:bidi/>
        <w:spacing w:line="240" w:lineRule="auto"/>
        <w:ind w:left="720"/>
      </w:pPr>
      <w:r>
        <w:rPr>
          <w:rtl/>
          <w:cs/>
          <w:lang w:val="ar_AE" w:bidi="ar_AE"/>
        </w:rPr>
      </w:r>
      <w:r>
        <w:rPr>
          <w:rtl/>
          <w:cs/>
          <w:lang w:val="ar_AE" w:bidi="ar_AE"/>
        </w:rPr>
        <w:t>مِنْ سِبْطِ أَشِيرَ سَتُورُ بْنُ مِيخَائِيلَ</w:t>
      </w:r>
    </w:p>
    <w:p>
      <w:pPr>
        <w:pStyle w:val="ListBullet"/>
        <w:bidi/>
        <w:spacing w:line="240" w:lineRule="auto"/>
        <w:ind w:left="720"/>
      </w:pPr>
      <w:r>
        <w:rPr>
          <w:rtl/>
          <w:cs/>
          <w:lang w:val="ar_AE" w:bidi="ar_AE"/>
        </w:rPr>
      </w:r>
      <w:r>
        <w:rPr>
          <w:rtl/>
          <w:cs/>
          <w:lang w:val="ar_AE" w:bidi="ar_AE"/>
        </w:rPr>
        <w:t>مِنْ سِبْطِ نَفْتَالِي نَحْبِي بْنُ وَفْسِي</w:t>
      </w:r>
    </w:p>
    <w:p>
      <w:pPr>
        <w:pStyle w:val="ListBullet"/>
        <w:bidi/>
        <w:spacing w:line="240" w:lineRule="auto"/>
        <w:ind w:left="720"/>
      </w:pPr>
      <w:r>
        <w:rPr>
          <w:rtl/>
          <w:cs/>
          <w:lang w:val="ar_AE" w:bidi="ar_AE"/>
        </w:rPr>
      </w:r>
      <w:r>
        <w:rPr>
          <w:rtl/>
          <w:cs/>
          <w:lang w:val="ar_AE" w:bidi="ar_AE"/>
        </w:rPr>
        <w:t>مِنْ سِبْطِ جَادَ جَأُوئِيلُ بْنُ مَاكِي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اختاروا من بين هؤلاء الرجال واطرحوا عليهم سؤالًا: "بماذا تشعرون أو تفكرون؟" قد يجيب البعض بعبارات مثل: "أشعر بالصدمة"، أو "أشعر بالشرف لأنني أتيحت لي الفرصة لخدمة الله والجماعة"، أو "أشعر بالخوف. لا أعرف ما الذي ينتظرنا هناك"، أو "أنا مستعد لأمتلك الأرض كما وعد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أنهى موسى سرد قائمة الرجال.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موسى: "بماذا تشعر؟" قد يجيب بعبارات مثل: "أنا قلق على سلامة هؤلاء الرجال"، أو "أحتاج إلى تعيين قائد يشرف على هؤلاء الرجال".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يغيّر موسى اسم هوشع بن نون إلى يشوع بن نون.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يشوع: "بماذا تشعر؟" قد يجيب بعبارات مثل: "أتساءل ماذا يعني هذا"، أو "سأقبل المسؤولية وأقود هؤلاء الرجال".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13: 1 - 16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يُستخدم الاسم الشخصي لله، يهوه، في هذا المقطع كله. استخدموا الكلمة نفسها التي استخدمتموها سابقًا لترجمة اسم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يطلب يهوه من موسى أن يرسل رجالًا </w:t>
      </w:r>
      <w:r>
        <w:rPr>
          <w:b/>
          <w:rtl/>
          <w:cs/>
          <w:lang w:val="ar_AE" w:bidi="ar_AE"/>
        </w:rPr>
        <w:t>للتجسس على</w:t>
      </w:r>
      <w:r>
        <w:rPr>
          <w:rtl/>
          <w:cs/>
          <w:lang w:val="ar_AE" w:bidi="ar_AE"/>
        </w:rPr>
        <w:t xml:space="preserve"> أرض كنعان أو </w:t>
      </w:r>
      <w:r>
        <w:rPr>
          <w:b/>
          <w:rtl/>
          <w:cs/>
          <w:lang w:val="ar_AE" w:bidi="ar_AE"/>
        </w:rPr>
        <w:t>استكشافها</w:t>
      </w:r>
      <w:r>
        <w:rPr>
          <w:rtl/>
          <w:cs/>
          <w:lang w:val="ar_AE" w:bidi="ar_AE"/>
        </w:rPr>
        <w:t>. يريد يهوه من هؤلاء الرجال أن يتفقدوا الأرض تمامًا، ويجمعوا معلومات عنها، ويستكشفوها. ولا يذهب الرجال سرًا. ولا يفعلون أي شيء غير قانوني أو غير أخلاقي.</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تجسس</w:t>
      </w:r>
      <w:r>
        <w:rPr>
          <w:rtl/>
          <w:cs/>
          <w:lang w:val="ar_AE" w:bidi="ar_AE"/>
        </w:rPr>
        <w:t xml:space="preserve"> أو كلمة </w:t>
      </w:r>
      <w:r>
        <w:rPr>
          <w:b/>
          <w:rtl/>
          <w:cs/>
          <w:lang w:val="ar_AE" w:bidi="ar_AE"/>
        </w:rPr>
        <w:t>يستكشف</w:t>
      </w:r>
      <w:r>
        <w:rPr>
          <w:rtl/>
          <w:cs/>
          <w:lang w:val="ar_AE" w:bidi="ar_AE"/>
        </w:rPr>
        <w:t>. احرصوا على اختيار كلمة ليس لها معنى سلبي أو سيئ. إذا كنتم قد ترجمتم هذه الكلمة فعلًا في سِفر آخر من الكتاب المُقدَّس، استخدموا الكلمة ذاتها التي استخدمتموه هناك. أوقفوا سماع هذا التسجيل الصوتي هنا.</w:t>
      </w:r>
    </w:p>
    <w:p>
      <w:pPr>
        <w:bidi/>
      </w:pPr>
      <w:r>
        <w:rPr>
          <w:rtl/>
          <w:cs/>
          <w:lang w:val="ar_AE" w:bidi="ar_AE"/>
        </w:rPr>
      </w:r>
      <w:r>
        <w:rPr>
          <w:rtl/>
          <w:cs/>
          <w:lang w:val="ar_AE" w:bidi="ar_AE"/>
        </w:rPr>
        <w:t xml:space="preserve">أرض </w:t>
      </w:r>
      <w:r>
        <w:rPr>
          <w:b/>
          <w:rtl/>
          <w:cs/>
          <w:lang w:val="ar_AE" w:bidi="ar_AE"/>
        </w:rPr>
        <w:t>كنعان</w:t>
      </w:r>
      <w:r>
        <w:rPr>
          <w:rtl/>
          <w:cs/>
          <w:lang w:val="ar_AE" w:bidi="ar_AE"/>
        </w:rPr>
        <w:t>، أو كنعان فقط، هي أرض الميعاد التي وعد بها يهوه شعب إسرائيل أو بني إسرائيل. وقد اعترفت التقاليد بأن كنعان، حفيد نوح، هو أصل اسم الأرض. كنعان أرض خصبة.</w:t>
      </w:r>
    </w:p>
    <w:p>
      <w:pPr>
        <w:bidi/>
      </w:pPr>
      <w:r>
        <w:rPr>
          <w:rtl/>
          <w:cs/>
          <w:lang w:val="ar_AE" w:bidi="ar_AE"/>
        </w:rPr>
      </w:r>
      <w:r>
        <w:rPr>
          <w:rtl/>
          <w:cs/>
          <w:lang w:val="ar_AE" w:bidi="ar_AE"/>
        </w:rPr>
        <w:t xml:space="preserve">توقَّفوا هنا كمجموعة وانظروا إلى خريطة </w:t>
      </w:r>
      <w:r>
        <w:rPr>
          <w:b/>
          <w:rtl/>
          <w:cs/>
          <w:lang w:val="ar_AE" w:bidi="ar_AE"/>
        </w:rPr>
        <w:t>كنعان</w:t>
      </w:r>
      <w:r>
        <w:rPr>
          <w:rtl/>
          <w:cs/>
          <w:lang w:val="ar_AE" w:bidi="ar_AE"/>
        </w:rPr>
        <w:t xml:space="preserve">. ثم ناقشوا كمجموعة الكلمة أو العبارة التي ستستخدمونها للإشارة إلى كلمة كنعان. انظروا اسم </w:t>
      </w:r>
      <w:r>
        <w:rPr>
          <w:rtl/>
          <w:cs/>
          <w:lang w:val="ar_AE" w:bidi="ar_AE"/>
        </w:rPr>
        <w:t>كنعان</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 هناك. أوقفوا سماع هذا التسجيل الصوتي هنا.</w:t>
      </w:r>
    </w:p>
    <w:p>
      <w:pPr>
        <w:bidi/>
      </w:pPr>
      <w:r>
        <w:rPr>
          <w:rtl/>
          <w:cs/>
          <w:lang w:val="ar_AE" w:bidi="ar_AE"/>
        </w:rPr>
      </w:r>
      <w:r>
        <w:rPr>
          <w:b/>
          <w:rtl/>
          <w:cs/>
          <w:lang w:val="ar_AE" w:bidi="ar_AE"/>
        </w:rPr>
        <w:t>بنو إسرائيل</w:t>
      </w:r>
      <w:r>
        <w:rPr>
          <w:rtl/>
          <w:cs/>
          <w:lang w:val="ar_AE" w:bidi="ar_AE"/>
        </w:rPr>
        <w:t xml:space="preserve"> أو أبناء </w:t>
      </w:r>
      <w:r>
        <w:rPr>
          <w:b/>
          <w:rtl/>
          <w:cs/>
          <w:lang w:val="ar_AE" w:bidi="ar_AE"/>
        </w:rPr>
        <w:t>إسرائيل</w:t>
      </w:r>
      <w:r>
        <w:rPr>
          <w:rtl/>
          <w:cs/>
          <w:lang w:val="ar_AE" w:bidi="ar_AE"/>
        </w:rPr>
        <w:t xml:space="preserve"> هم نسل إبراهيم. استخدموا نفس الكلمة أو العبارة التي استخدمتموها سابقاً. للمزيد من المعلومات عن </w:t>
      </w:r>
      <w:r>
        <w:rPr>
          <w:rtl/>
          <w:cs/>
          <w:lang w:val="ar_AE" w:bidi="ar_AE"/>
        </w:rPr>
        <w:t>بني إسرائيل</w:t>
      </w:r>
      <w:r>
        <w:rPr>
          <w:rtl/>
          <w:cs/>
          <w:lang w:val="ar_AE" w:bidi="ar_AE"/>
        </w:rPr>
        <w:t xml:space="preserve"> و</w:t>
      </w:r>
      <w:r>
        <w:rPr>
          <w:rtl/>
          <w:cs/>
          <w:lang w:val="ar_AE" w:bidi="ar_AE"/>
        </w:rPr>
        <w:t>إسرائيل</w:t>
      </w:r>
      <w:r>
        <w:rPr>
          <w:rtl/>
          <w:cs/>
          <w:lang w:val="ar_AE" w:bidi="ar_AE"/>
        </w:rPr>
        <w:t>، راجعوا قاموس الكلمات الرئيسية.</w:t>
      </w:r>
    </w:p>
    <w:p>
      <w:pPr>
        <w:bidi/>
      </w:pPr>
      <w:r>
        <w:rPr>
          <w:rtl/>
          <w:cs/>
          <w:lang w:val="ar_AE" w:bidi="ar_AE"/>
        </w:rPr>
      </w:r>
      <w:r>
        <w:rPr>
          <w:rtl/>
          <w:cs/>
          <w:lang w:val="ar_AE" w:bidi="ar_AE"/>
        </w:rPr>
        <w:t xml:space="preserve">يطلب يهوه من موسى أن يرسل </w:t>
      </w:r>
      <w:r>
        <w:rPr>
          <w:b/>
          <w:rtl/>
          <w:cs/>
          <w:lang w:val="ar_AE" w:bidi="ar_AE"/>
        </w:rPr>
        <w:t>رئيسًا</w:t>
      </w:r>
      <w:r>
        <w:rPr>
          <w:rtl/>
          <w:cs/>
          <w:lang w:val="ar_AE" w:bidi="ar_AE"/>
        </w:rPr>
        <w:t xml:space="preserve"> من كل سبط أباء آبناء يعقوب الاثني عشر. استخدموا الكلمة نفسها التي استخدمتموها في المقاطع السابقة للإشارة إلى "رئيس". هؤلاء القادة هم رجال يحظون باحترام كبير ويتبعهم أفراد عائلاتهم.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سفر العدد 13: 1 - 16 من الترجمة التي تستسيغونها بالأكثر.</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13:17–33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13: 17 - 33 واحفظوه في قلوبكم.</w:t>
      </w:r>
    </w:p>
    <w:p>
      <w:pPr>
        <w:bidi/>
      </w:pPr>
      <w:r>
        <w:rPr>
          <w:rtl/>
          <w:cs/>
          <w:lang w:val="ar_AE" w:bidi="ar_AE"/>
        </w:rPr>
      </w:r>
      <w:r>
        <w:rPr>
          <w:rtl/>
          <w:cs/>
          <w:lang w:val="ar_AE" w:bidi="ar_AE"/>
        </w:rPr>
        <w:t>استمعوا إلى النسخة الصوتية من سِفر العدد 13: 17 - 33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13: 17- 33 من الترجمة التي تستسيغونها بالأكثر.</w:t>
      </w:r>
    </w:p>
    <w:p>
      <w:pPr>
        <w:bidi/>
      </w:pPr>
      <w:r>
        <w:rPr>
          <w:rtl/>
          <w:cs/>
          <w:lang w:val="ar_AE" w:bidi="ar_AE"/>
        </w:rPr>
      </w:r>
      <w:r>
        <w:rPr>
          <w:rtl/>
          <w:cs/>
          <w:lang w:val="ar_AE" w:bidi="ar_AE"/>
        </w:rPr>
        <w:t>في المقطع السابق، أمر يهوه موسى أن يختار اثني عشر قائدًا لاستكشاف أرض كنعان. كان يهوه قد وعد أن يعطي كنعان لشعب إسرائيل. وقد دعا موسى هؤلاء الرجال معًا ليعطيهم التعليمات. تبدأ هذه القصة في برية فاران عندما يعطي موسى الرؤساء الاثني عشر تعليمات عما يجب أن يبحثوا عنه عندما يستكشفون أرض كنعان.</w:t>
      </w:r>
    </w:p>
    <w:p>
      <w:pPr>
        <w:bidi/>
      </w:pPr>
      <w:r>
        <w:rPr>
          <w:rtl/>
          <w:cs/>
          <w:lang w:val="ar_AE" w:bidi="ar_AE"/>
        </w:rPr>
      </w:r>
      <w:r>
        <w:rPr>
          <w:rtl/>
          <w:cs/>
          <w:lang w:val="ar_AE" w:bidi="ar_AE"/>
        </w:rPr>
        <w:t>يطلب موسى من الرجال أن يغادروا برية فاران ويصعدوا، أو يذهبوا شمالًا إلى النقب. النقب هي منطقة برية في الجزء الجنوبي من كنعان. من النقب، سيستمرون شمالًا إلى الجبل في شمال كنعان.</w:t>
      </w:r>
    </w:p>
    <w:p>
      <w:pPr>
        <w:bidi/>
      </w:pPr>
      <w:r>
        <w:rPr>
          <w:rtl/>
          <w:cs/>
          <w:lang w:val="ar_AE" w:bidi="ar_AE"/>
        </w:rPr>
      </w:r>
      <w:r>
        <w:rPr>
          <w:rtl/>
          <w:cs/>
          <w:lang w:val="ar_AE" w:bidi="ar_AE"/>
        </w:rPr>
        <w:t xml:space="preserve">توقفوا واعرضوا خريطة </w:t>
      </w:r>
      <w:r>
        <w:rPr>
          <w:b/>
          <w:rtl/>
          <w:cs/>
          <w:lang w:val="ar_AE" w:bidi="ar_AE"/>
        </w:rPr>
        <w:t>المنطقة التي سيسافر إليها الجواسيس</w:t>
      </w:r>
      <w:r>
        <w:rPr>
          <w:rtl/>
          <w:cs/>
          <w:lang w:val="ar_AE" w:bidi="ar_AE"/>
        </w:rPr>
        <w:t>. احكوا قصة عن وقت أعطى فيه شخص ما في ثقافتكم تعليمات إلى مكان بعيد. يجب على بقية المجموعة الانتباه إلى الكلمات أو العبارات التي تصف الاتجاهات. توقَّفوا هنا عن سماع التسجيل الصوتي.</w:t>
      </w:r>
    </w:p>
    <w:p>
      <w:pPr>
        <w:bidi/>
      </w:pPr>
      <w:r>
        <w:rPr>
          <w:rtl/>
          <w:cs/>
          <w:lang w:val="ar_AE" w:bidi="ar_AE"/>
        </w:rPr>
      </w:r>
      <w:r>
        <w:rPr>
          <w:rtl/>
          <w:cs/>
          <w:lang w:val="ar_AE" w:bidi="ar_AE"/>
        </w:rPr>
        <w:t>يطلب موسى من القادة أن يجمعوا معلومات عن أرض كنعان والشعب الذي يعيش هناك. يريد موسى أن يعرف عدد السكان وما إذا كانوا أقوياء أم ضعفاء. يريد موسى من القادة أن يعرفوا أين يعيش الشعب. يريد موسى أن يعرف ما إذا كانت محلاتهم أو مدنهم في العراء، أم أن الشعب يعيش في حصون، وهي مدن تحيط بها أسوار وأبراج تحمي المدينة.</w:t>
      </w:r>
    </w:p>
    <w:p>
      <w:pPr>
        <w:bidi/>
      </w:pPr>
      <w:r>
        <w:rPr>
          <w:rtl/>
          <w:cs/>
          <w:lang w:val="ar_AE" w:bidi="ar_AE"/>
        </w:rPr>
      </w:r>
      <w:r>
        <w:rPr>
          <w:rtl/>
          <w:cs/>
          <w:lang w:val="ar_AE" w:bidi="ar_AE"/>
        </w:rPr>
        <w:t xml:space="preserve">توقفوا هنا كمجموعة وانظروا إلى صورة </w:t>
      </w:r>
      <w:r>
        <w:rPr>
          <w:rtl/>
          <w:cs/>
          <w:lang w:val="ar_AE" w:bidi="ar_AE"/>
        </w:rPr>
        <w:t>قلاع قوية</w:t>
      </w:r>
      <w:r>
        <w:rPr>
          <w:rtl/>
          <w:cs/>
          <w:lang w:val="ar_AE" w:bidi="ar_AE"/>
        </w:rPr>
        <w:t xml:space="preserve"> وصورة مدينة </w:t>
      </w:r>
      <w:r>
        <w:rPr>
          <w:rtl/>
          <w:cs/>
          <w:lang w:val="ar_AE" w:bidi="ar_AE"/>
        </w:rPr>
        <w:t>مفتوحة</w:t>
      </w:r>
      <w:r>
        <w:rPr>
          <w:rtl/>
          <w:cs/>
          <w:lang w:val="ar_AE" w:bidi="ar_AE"/>
        </w:rPr>
        <w:t>. صفوا كيف تبدو المدن والبلدات في منطقتكم. ما الأشياء التي يبحث عنها الناس أو الجيوش في ثقافتكم عندما يستكشفون منطقة ما للسيطرة عليها؟ توقَّفوا هنا عن سماع التسجيل الصوتي.</w:t>
      </w:r>
    </w:p>
    <w:p>
      <w:pPr>
        <w:bidi/>
      </w:pPr>
      <w:r>
        <w:rPr>
          <w:rtl/>
          <w:cs/>
          <w:lang w:val="ar_AE" w:bidi="ar_AE"/>
        </w:rPr>
      </w:r>
      <w:r>
        <w:rPr>
          <w:rtl/>
          <w:cs/>
          <w:lang w:val="ar_AE" w:bidi="ar_AE"/>
        </w:rPr>
        <w:t>يطلب موسى من الرؤساء أن يعرفوا جودة الأرض. هل التربة خصبة وجيدة للزراعة؟ أم أن التربة فقيرة ويصعب زراعتها؟ ثم يطلب موسى من القادة أن يروا ما إذا كان هناك غابات أو أشجار في الأرض.</w:t>
      </w:r>
    </w:p>
    <w:p>
      <w:pPr>
        <w:bidi/>
      </w:pPr>
      <w:r>
        <w:rPr>
          <w:rtl/>
          <w:cs/>
          <w:lang w:val="ar_AE" w:bidi="ar_AE"/>
        </w:rPr>
      </w:r>
      <w:r>
        <w:rPr>
          <w:rtl/>
          <w:cs/>
          <w:lang w:val="ar_AE" w:bidi="ar_AE"/>
        </w:rPr>
        <w:t>ثم يطلب موسى من الرؤساء أن يبذلوا الجهد لجلب بعض ثمار الأرض معهم. في وقت هذا المقطع، كان هذا الموسم الذي كان يمكن فيه للناس حصاد أبكار العنب، ربما في منتصف يوليو. العنب ثمرة صغيرة تنمو على كرمة.</w:t>
      </w:r>
    </w:p>
    <w:p>
      <w:pPr>
        <w:bidi/>
      </w:pPr>
      <w:r>
        <w:rPr>
          <w:rtl/>
          <w:cs/>
          <w:lang w:val="ar_AE" w:bidi="ar_AE"/>
        </w:rPr>
      </w:r>
      <w:r>
        <w:rPr>
          <w:rtl/>
          <w:cs/>
          <w:lang w:val="ar_AE" w:bidi="ar_AE"/>
        </w:rPr>
        <w:t xml:space="preserve">توقفوا هنا وانظروا إلى صورة </w:t>
      </w:r>
      <w:r>
        <w:rPr>
          <w:rtl/>
          <w:cs/>
          <w:lang w:val="ar_AE" w:bidi="ar_AE"/>
        </w:rPr>
        <w:t>عنقود عادية من العنب</w:t>
      </w:r>
      <w:r>
        <w:rPr>
          <w:rtl/>
          <w:cs/>
          <w:lang w:val="ar_AE" w:bidi="ar_AE"/>
        </w:rPr>
        <w:t>. توقَّفوا هنا عن سماع التسجيل الصوتي.</w:t>
      </w:r>
    </w:p>
    <w:p>
      <w:pPr>
        <w:bidi/>
      </w:pPr>
      <w:r>
        <w:rPr>
          <w:rtl/>
          <w:cs/>
          <w:lang w:val="ar_AE" w:bidi="ar_AE"/>
        </w:rPr>
      </w:r>
      <w:r>
        <w:rPr>
          <w:rtl/>
          <w:cs/>
          <w:lang w:val="ar_AE" w:bidi="ar_AE"/>
        </w:rPr>
        <w:t>بعد أن يخبر موسى الجواسيس بما يجب أن يبحثوا عنه، يصعد القادة أو يذهبون شمالًا لاستكشاف الأرض.</w:t>
      </w:r>
    </w:p>
    <w:p>
      <w:pPr>
        <w:bidi/>
      </w:pPr>
      <w:r>
        <w:rPr>
          <w:rtl/>
          <w:cs/>
          <w:lang w:val="ar_AE" w:bidi="ar_AE"/>
        </w:rPr>
      </w:r>
      <w:r>
        <w:rPr>
          <w:rtl/>
          <w:cs/>
          <w:lang w:val="ar_AE" w:bidi="ar_AE"/>
        </w:rPr>
        <w:t>توقفوا هنا وناقشوا هذا السؤال كمجموعة: احكوا قصة من ثقافتكم عن شخص استكشف مكانًا لم يذهب إليه من قبل ولم يعرف عنه شيئًا. كيف وصفوا الوقت الذي سبق دخولهم إلى الأرض؟ كيف وصفوا الوقت الذي قضوه في أرض غير معروفة؟ أوقفوا سماع هذا التسجيل الصوتي هنا.</w:t>
      </w:r>
    </w:p>
    <w:p>
      <w:pPr>
        <w:bidi/>
      </w:pPr>
      <w:r>
        <w:rPr>
          <w:rtl/>
          <w:cs/>
          <w:lang w:val="ar_AE" w:bidi="ar_AE"/>
        </w:rPr>
      </w:r>
      <w:r>
        <w:rPr>
          <w:rtl/>
          <w:cs/>
          <w:lang w:val="ar_AE" w:bidi="ar_AE"/>
        </w:rPr>
        <w:t>يسافر الجواسيس شمالًا من برية سين، على الحدود الجنوبية لكنعان، إلى رحوب بالقرب من مدخل حماة في الجزء الشمالي من كنعان. خلال هذه الرحلة، ذهب الجواسيس إلى النقب وجاءوا إلى حبرون، التي تقع في جنوب كنعان وفي منطقة جبلية. تتذكرون من سِفر التكوين، أنه كان بالقرب من حبرون، حيث وعد يهوه إبراهيم أولًا بأن يعطي الرب الأرض لنسله.</w:t>
      </w:r>
    </w:p>
    <w:p>
      <w:pPr>
        <w:bidi/>
      </w:pPr>
      <w:r>
        <w:rPr>
          <w:rtl/>
          <w:cs/>
          <w:lang w:val="ar_AE" w:bidi="ar_AE"/>
        </w:rPr>
      </w:r>
      <w:r>
        <w:rPr>
          <w:rtl/>
          <w:cs/>
          <w:lang w:val="ar_AE" w:bidi="ar_AE"/>
        </w:rPr>
        <w:t xml:space="preserve">توقفوا هنا واعرضوا خريطة </w:t>
      </w:r>
      <w:r>
        <w:rPr>
          <w:b/>
          <w:rtl/>
          <w:cs/>
          <w:lang w:val="ar_AE" w:bidi="ar_AE"/>
        </w:rPr>
        <w:t>المنطقة التي استكشفها الجواسيس</w:t>
      </w:r>
      <w:r>
        <w:rPr>
          <w:rtl/>
          <w:cs/>
          <w:lang w:val="ar_AE" w:bidi="ar_AE"/>
        </w:rPr>
        <w:t>. أوقفوا سماع هذا التسجيل الصوتي هنا.</w:t>
      </w:r>
    </w:p>
    <w:p>
      <w:pPr>
        <w:bidi/>
      </w:pPr>
      <w:r>
        <w:rPr>
          <w:rtl/>
          <w:cs/>
          <w:lang w:val="ar_AE" w:bidi="ar_AE"/>
        </w:rPr>
      </w:r>
      <w:r>
        <w:rPr>
          <w:rtl/>
          <w:cs/>
          <w:lang w:val="ar_AE" w:bidi="ar_AE"/>
        </w:rPr>
        <w:t>وأثناء وجود الجواسيس في حبرون، رأوا أخيمان وششاي وتلماي، الذين من المرجح أن تكون أسماء ثلاث قبائل في الأرض. هذه القبائل هي من نسل عناق. كان الشعب قد سمع قصصًا عن شعب عناق الأسطوري الذين كانوا طوال القامة جدًا. تذكر القصة أن حبرون بُنيت قبل صُوعن بسبع سنوات. كانت صوعن مدينة مصرية قديمة جدًا، مما يعني أن حبرون هي أيضًا قديمة جدًا. ثم ذهب الجواسيس من حبرون إلى وادي أشكول وقطعوا فرعًا به عنقودٌ واحدٌ أو مجموعة عناقيد من العنب. أشكول تعني مجموعة. كان العنب كثيرًا لدرجة أنه تطلب رجلين لحمله على عمود. وأحضر الرجال أيضًا بعض الرمان والتين. الرمان ثمرةٌ حمراء، والتين ثمرة شائعة في إسرائيل.</w:t>
      </w:r>
    </w:p>
    <w:p>
      <w:pPr>
        <w:bidi/>
      </w:pPr>
      <w:r>
        <w:rPr>
          <w:rtl/>
          <w:cs/>
          <w:lang w:val="ar_AE" w:bidi="ar_AE"/>
        </w:rPr>
      </w:r>
      <w:r>
        <w:rPr>
          <w:rtl/>
          <w:cs/>
          <w:lang w:val="ar_AE" w:bidi="ar_AE"/>
        </w:rPr>
        <w:t xml:space="preserve">اعرضوا للمجموعة صورة لرجلين </w:t>
      </w:r>
      <w:r>
        <w:rPr>
          <w:rtl/>
          <w:cs/>
          <w:lang w:val="ar_AE" w:bidi="ar_AE"/>
        </w:rPr>
        <w:t>يحملان عنقود عنب كبير على عمود</w:t>
      </w:r>
      <w:r>
        <w:rPr>
          <w:rtl/>
          <w:cs/>
          <w:lang w:val="ar_AE" w:bidi="ar_AE"/>
        </w:rPr>
        <w:t xml:space="preserve">. اطلبوا من المجموعة مقارنة صورة عنقود العنب ذي الحجم الطبيعي بهذا العنقود الكبير. انظروا إلى صور </w:t>
      </w:r>
      <w:r>
        <w:rPr>
          <w:rtl/>
          <w:cs/>
          <w:lang w:val="ar_AE" w:bidi="ar_AE"/>
        </w:rPr>
        <w:t>الرمان</w:t>
      </w:r>
      <w:r>
        <w:rPr>
          <w:rtl/>
          <w:cs/>
          <w:lang w:val="ar_AE" w:bidi="ar_AE"/>
        </w:rPr>
        <w:t xml:space="preserve"> و</w:t>
      </w:r>
      <w:r>
        <w:rPr>
          <w:rtl/>
          <w:cs/>
          <w:lang w:val="ar_AE" w:bidi="ar_AE"/>
        </w:rPr>
        <w:t>التين</w:t>
      </w:r>
      <w:r>
        <w:rPr>
          <w:rtl/>
          <w:cs/>
          <w:lang w:val="ar_AE" w:bidi="ar_AE"/>
        </w:rPr>
        <w:t>، إذا لزم الأمر. توقَّفوا هنا عن سماع التسجيل الصوتي.</w:t>
      </w:r>
    </w:p>
    <w:p>
      <w:pPr>
        <w:bidi/>
      </w:pPr>
      <w:r>
        <w:rPr>
          <w:rtl/>
          <w:cs/>
          <w:lang w:val="ar_AE" w:bidi="ar_AE"/>
        </w:rPr>
      </w:r>
      <w:r>
        <w:rPr>
          <w:rtl/>
          <w:cs/>
          <w:lang w:val="ar_AE" w:bidi="ar_AE"/>
        </w:rPr>
        <w:t>عاد الجواسيس بعد أربعين يومًا من استكشاف الأرض. عادوا إلى موسى وهارون، وجميع جماعة إسرائيل الذين كانوا في قادش، أو قادش-برنيع، في برية فاران. قال الجواسيس للجمع كله إن الأرض كانت مثمرة وخصبة لدرجة أنها كانت مثل أنهارٍ من اللبن والعسل. لكنهم قالوا إن الشعب قوي جدًا ويعيش في مدن كبيرة أو محصنة أو محمية جيدًا. رأى الجواسيس نسل عناق هناك، ورأوا أيضًا أعداءهم القدامى، عماليق، الذين يعيشون في النقب. عماليق هم أعداء إسرائيل في هذه المقاطع. ستتذكرون أن عماليق هاجم إسرائيل عندما كان إسرائيل تغادر مصر، لكن إسرائيل هزمت عماليق. كان الكنعانيون يعيشون هناك أيضًا، بالقرب من نهر الأردن في كنعان وبالقرب من البحر. كان الكنعانيون قبيلة تعيش في جزء صغير من كنعان، وليس الأرض كلها. وصف الجواسيس المكان الذي تعيش فيه كل مجموعة في أرض كنعان.</w:t>
      </w:r>
    </w:p>
    <w:p>
      <w:pPr>
        <w:bidi/>
      </w:pPr>
      <w:r>
        <w:rPr>
          <w:rtl/>
          <w:cs/>
          <w:lang w:val="ar_AE" w:bidi="ar_AE"/>
        </w:rPr>
      </w:r>
      <w:r>
        <w:rPr>
          <w:rtl/>
          <w:cs/>
          <w:lang w:val="ar_AE" w:bidi="ar_AE"/>
        </w:rPr>
        <w:t xml:space="preserve">توقفوا واعرضوا خريطة تُظهر </w:t>
      </w:r>
      <w:r>
        <w:rPr>
          <w:b/>
          <w:rtl/>
          <w:cs/>
          <w:lang w:val="ar_AE" w:bidi="ar_AE"/>
        </w:rPr>
        <w:t>أين تعيش القبائل في كنعان</w:t>
      </w:r>
      <w:r>
        <w:rPr>
          <w:rtl/>
          <w:cs/>
          <w:lang w:val="ar_AE" w:bidi="ar_AE"/>
        </w:rPr>
        <w:t>. أوقفوا سماع هذا التسجيل الصوتي هنا.</w:t>
      </w:r>
    </w:p>
    <w:p>
      <w:pPr>
        <w:bidi/>
      </w:pPr>
      <w:r>
        <w:rPr>
          <w:rtl/>
          <w:cs/>
          <w:lang w:val="ar_AE" w:bidi="ar_AE"/>
        </w:rPr>
      </w:r>
      <w:r>
        <w:rPr>
          <w:rtl/>
          <w:cs/>
          <w:lang w:val="ar_AE" w:bidi="ar_AE"/>
        </w:rPr>
        <w:t>من المحتمل أن الجماعة كانت تتحدث معًا عما شاركه الجواسيس معهم. ثم أسكت كالب، أحد الجواسيس، الجماعة.</w:t>
      </w:r>
    </w:p>
    <w:p>
      <w:pPr>
        <w:bidi/>
      </w:pPr>
      <w:r>
        <w:rPr>
          <w:rtl/>
          <w:cs/>
          <w:lang w:val="ar_AE" w:bidi="ar_AE"/>
        </w:rPr>
      </w:r>
      <w:r>
        <w:rPr>
          <w:rtl/>
          <w:cs/>
          <w:lang w:val="ar_AE" w:bidi="ar_AE"/>
        </w:rPr>
        <w:t>توقفوا وناقشوا كمجموعة: صفوا قصة من ثقافتكم عندما أسكت شخص ما مجموعة كبيرة من الناس. كيف فعل ذلك؟ كيف حرك الشخص الذي أسكت المجموعة جسده، أو استخدم كلمات أو أصوات معينة؟ أوقفوا سماع هذا التسجيل الصوتي هنا.</w:t>
      </w:r>
    </w:p>
    <w:p>
      <w:pPr>
        <w:bidi/>
      </w:pPr>
      <w:r>
        <w:rPr>
          <w:rtl/>
          <w:cs/>
          <w:lang w:val="ar_AE" w:bidi="ar_AE"/>
        </w:rPr>
      </w:r>
      <w:r>
        <w:rPr>
          <w:rtl/>
          <w:cs/>
          <w:lang w:val="ar_AE" w:bidi="ar_AE"/>
        </w:rPr>
        <w:t>ثم قال كالب للجميع: "إِنَّنَا نَصْعَدُ وَنَمْتَلِكُهَا لِأَنَّنَا قَادِرُونَ عَلَيْهَا". كان كالب يثق بأن يهوه سيساعد بني إسرائيل على هزيمة الرجال طوال القامة، لأن يهوه وعد بني إسرائيل بالأرض.</w:t>
      </w:r>
    </w:p>
    <w:p>
      <w:pPr>
        <w:bidi/>
      </w:pPr>
      <w:r>
        <w:rPr>
          <w:rtl/>
          <w:cs/>
          <w:lang w:val="ar_AE" w:bidi="ar_AE"/>
        </w:rPr>
      </w:r>
      <w:r>
        <w:rPr>
          <w:rtl/>
          <w:cs/>
          <w:lang w:val="ar_AE" w:bidi="ar_AE"/>
        </w:rPr>
        <w:t>اختلف معظم الجواسيس مع كالب وقالوا للجماعة كلها إنهم لن يتمكنوا من هزيمة هذه القبائل في المعركة، لأن القبائل كانت أقوى من إسرائيل. وأطلق عليها الجواسيس "أرض تلتهم سكانها". هذا لا يعني أن الأرض واليابسة نفسها ستقتل السكان. كانوا يقولون إنه ليس من الآمن العيش في تلك الأرض. أوضح الجواسيس أن جميع الناس الذين يعيشون هناك طويل القامة وعمالقة. بل إنهم رأوا نفيليم، من نسل عناق. بالغ المستكشفون في وصف اختلافاتهم وقالوا إنه بالمقارنة مع النفيليم، كان رجال بني إسرائيل صغارًا، مثل الجراد. الجراد حشرات صغيرة تقفز من نبات إلى آخر.</w:t>
      </w:r>
    </w:p>
    <w:p>
      <w:pPr>
        <w:bidi/>
      </w:pPr>
      <w:r>
        <w:rPr>
          <w:rtl/>
          <w:cs/>
          <w:lang w:val="ar_AE" w:bidi="ar_AE"/>
        </w:rPr>
      </w:r>
      <w:r>
        <w:rPr>
          <w:rtl/>
          <w:cs/>
          <w:lang w:val="ar_AE" w:bidi="ar_AE"/>
        </w:rPr>
        <w:t xml:space="preserve">توقفوا هنا واعرضوا للمجموعة صورة </w:t>
      </w:r>
      <w:r>
        <w:rPr>
          <w:rtl/>
          <w:cs/>
          <w:lang w:val="ar_AE" w:bidi="ar_AE"/>
        </w:rPr>
        <w:t>لجراد</w:t>
      </w:r>
      <w:r>
        <w:rPr>
          <w:rtl/>
          <w:cs/>
          <w:lang w:val="ar_AE" w:bidi="ar_AE"/>
        </w:rPr>
        <w:t>. أوقفوا سماع هذا التسجيل الصوتي هنا.</w:t>
      </w:r>
    </w:p>
    <w:p>
      <w:pPr>
        <w:bidi/>
      </w:pPr>
      <w:r>
        <w:rPr>
          <w:rtl/>
          <w:cs/>
          <w:lang w:val="ar_AE" w:bidi="ar_AE"/>
        </w:rPr>
      </w:r>
      <w:r>
        <w:rPr>
          <w:rtl/>
          <w:cs/>
          <w:lang w:val="ar_AE" w:bidi="ar_AE"/>
        </w:rPr>
        <w:t>توقفوا واحكوا قصة من ثقافتكم عن أشخاص مختلفين جدًا عنك. كيف كان رد فعل الناس في ثقافتكم تجاه هؤلاء الأشخاص المختلفين جدًا؟ كيف تحدثوا عنهم؟ أوقفوا سماع هذا التسجيل الصوتي هنا.</w:t>
      </w:r>
    </w:p>
    <w:p>
      <w:pPr>
        <w:bidi/>
      </w:pPr>
      <w:r>
        <w:rPr>
          <w:rtl/>
          <w:cs/>
          <w:lang w:val="ar_AE" w:bidi="ar_AE"/>
        </w:rPr>
      </w:r>
      <w:r>
        <w:rPr>
          <w:rtl/>
          <w:cs/>
          <w:lang w:val="ar_AE" w:bidi="ar_AE"/>
        </w:rPr>
        <w:t>كان الجواسيس يحاولون إقناع إسرائيل بعدم القتال لغزو الأرض.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13: 17- 33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يطلب موسى من الجواسيس الاثني عشر أن يذهبوا لاستكشاف أرض كنعان لمعرفة معلومات عن الأرض والشعب.</w:t>
      </w:r>
    </w:p>
    <w:p>
      <w:pPr>
        <w:bidi/>
      </w:pPr>
      <w:r>
        <w:rPr>
          <w:rtl/>
          <w:cs/>
          <w:lang w:val="ar_AE" w:bidi="ar_AE"/>
        </w:rPr>
      </w:r>
      <w:r>
        <w:rPr>
          <w:b/>
          <w:rtl/>
          <w:cs/>
          <w:lang w:val="ar_AE" w:bidi="ar_AE"/>
        </w:rPr>
        <w:t>في المشهد الثاني:</w:t>
      </w:r>
      <w:r>
        <w:rPr>
          <w:rtl/>
          <w:cs/>
          <w:lang w:val="ar_AE" w:bidi="ar_AE"/>
        </w:rPr>
        <w:t xml:space="preserve"> يسافر الجواسيس الاثنا عشر من جنوب كنعان إلى شمالها. ويرون نسل عناق العملاق هناك.</w:t>
      </w:r>
    </w:p>
    <w:p>
      <w:pPr>
        <w:bidi/>
      </w:pPr>
      <w:r>
        <w:rPr>
          <w:rtl/>
          <w:cs/>
          <w:lang w:val="ar_AE" w:bidi="ar_AE"/>
        </w:rPr>
      </w:r>
      <w:r>
        <w:rPr>
          <w:b/>
          <w:rtl/>
          <w:cs/>
          <w:lang w:val="ar_AE" w:bidi="ar_AE"/>
        </w:rPr>
        <w:t>في المشهد الثالث:</w:t>
      </w:r>
      <w:r>
        <w:rPr>
          <w:rtl/>
          <w:cs/>
          <w:lang w:val="ar_AE" w:bidi="ar_AE"/>
        </w:rPr>
        <w:t xml:space="preserve"> يصل الجواسيس الاثنا عشر إلى وادي أشكول ويقطعون فرعًا به عنقود عنب ضخم، ويجمعون الرمان والتين.</w:t>
      </w:r>
    </w:p>
    <w:p>
      <w:pPr>
        <w:bidi/>
      </w:pPr>
      <w:r>
        <w:rPr>
          <w:rtl/>
          <w:cs/>
          <w:lang w:val="ar_AE" w:bidi="ar_AE"/>
        </w:rPr>
      </w:r>
      <w:r>
        <w:rPr>
          <w:b/>
          <w:rtl/>
          <w:cs/>
          <w:lang w:val="ar_AE" w:bidi="ar_AE"/>
        </w:rPr>
        <w:t>في المشهد الرابع:</w:t>
      </w:r>
      <w:r>
        <w:rPr>
          <w:rtl/>
          <w:cs/>
          <w:lang w:val="ar_AE" w:bidi="ar_AE"/>
        </w:rPr>
        <w:t xml:space="preserve"> يعود الجواسيس الاثنا عشر بعد أربعين يومًا ويقولون لموسى وهارون والجماعة، أو شعب إسرائيل كله، ألا يدخلوا الأرض بسبب الشعب القوي الذي يعيش هناك. يقول كالب إن على إسرائيل أن يدخلوا الأرض، ثم يحاول الرجال الآخرون تخويفهم من القتال.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الجواسيس الاثنا عشر، بمن فيهم كالب</w:t>
      </w:r>
    </w:p>
    <w:p>
      <w:pPr>
        <w:pStyle w:val="ListBullet"/>
        <w:bidi/>
        <w:spacing w:line="240" w:lineRule="auto"/>
        <w:ind w:left="720"/>
      </w:pPr>
      <w:r>
        <w:rPr>
          <w:rtl/>
          <w:cs/>
          <w:lang w:val="ar_AE" w:bidi="ar_AE"/>
        </w:rPr>
      </w:r>
      <w:r>
        <w:rPr>
          <w:rtl/>
          <w:cs/>
          <w:lang w:val="ar_AE" w:bidi="ar_AE"/>
        </w:rPr>
        <w:t>نسل عناق أو النفيليم، الذين هم عمالقة</w:t>
      </w:r>
    </w:p>
    <w:p>
      <w:pPr>
        <w:pStyle w:val="ListBullet"/>
        <w:bidi/>
        <w:spacing w:line="240" w:lineRule="auto"/>
        <w:ind w:left="720"/>
      </w:pPr>
      <w:r>
        <w:rPr>
          <w:rtl/>
          <w:cs/>
          <w:lang w:val="ar_AE" w:bidi="ar_AE"/>
        </w:rPr>
      </w:r>
      <w:r>
        <w:rPr>
          <w:rtl/>
          <w:cs/>
          <w:lang w:val="ar_AE" w:bidi="ar_AE"/>
        </w:rPr>
        <w:t>قبائل كنعان: عماليق، والحثيون، واليبوسيون، والأموريين، والكنعانيون.</w:t>
      </w:r>
    </w:p>
    <w:p>
      <w:pPr>
        <w:pStyle w:val="ListBullet"/>
        <w:bidi/>
        <w:spacing w:line="240" w:lineRule="auto"/>
        <w:ind w:left="720"/>
      </w:pPr>
      <w:r>
        <w:rPr>
          <w:rtl/>
          <w:cs/>
          <w:lang w:val="ar_AE" w:bidi="ar_AE"/>
        </w:rPr>
      </w:r>
      <w:r>
        <w:rPr>
          <w:rtl/>
          <w:cs/>
          <w:lang w:val="ar_AE" w:bidi="ar_AE"/>
        </w:rPr>
        <w:t>الجماعة، أو جماعة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المقطع السابق، أمر يهوه موسى أن يختار اثني عشر قائدًا لاستكشاف أرض كنعان. يذكر المقطع أسماء الرجال الذين تم اختيارهم.</w:t>
      </w:r>
    </w:p>
    <w:p>
      <w:pPr>
        <w:bidi/>
      </w:pPr>
      <w:r>
        <w:rPr>
          <w:rtl/>
          <w:cs/>
          <w:lang w:val="ar_AE" w:bidi="ar_AE"/>
        </w:rPr>
      </w:r>
      <w:r>
        <w:rPr>
          <w:rtl/>
          <w:cs/>
          <w:lang w:val="ar_AE" w:bidi="ar_AE"/>
        </w:rPr>
        <w:t>يبدأ المشهد الأول بإرسال موسى الجواسيس الاثني عشر لاستكشاف أرض كنعان. كان هذا المشهد قد حدث في برية فاران. كان هذا موسم أبكار محصول العنب، لذلك سيكون في منتصف يوليو.</w:t>
      </w:r>
    </w:p>
    <w:p>
      <w:pPr>
        <w:bidi/>
      </w:pPr>
      <w:r>
        <w:rPr>
          <w:rtl/>
          <w:cs/>
          <w:lang w:val="ar_AE" w:bidi="ar_AE"/>
        </w:rPr>
      </w:r>
      <w:r>
        <w:rPr>
          <w:rtl/>
          <w:cs/>
          <w:lang w:val="ar_AE" w:bidi="ar_AE"/>
        </w:rPr>
        <w:t>لكن ترتيب الأحداث هنا مربكًا. أولًا، يجمع موسى الرجال ليعطيهم التعليمات، ثم يرسلهم إلى الأرض. يمكنكم ذكر هذا الترتيب في ترجمتكم إذا لزم الأمر. يجمع موسى الجواسيس ويقول: "اذهبوا إلى النقب واصعدوا الجبل". في تلك الثقافة، يتحدث الناس عن "الصعود" عند السفر شمالًا.</w:t>
      </w:r>
    </w:p>
    <w:p>
      <w:pPr>
        <w:bidi/>
      </w:pPr>
      <w:r>
        <w:rPr>
          <w:rtl/>
          <w:cs/>
          <w:lang w:val="ar_AE" w:bidi="ar_AE"/>
        </w:rPr>
      </w:r>
      <w:r>
        <w:rPr>
          <w:rtl/>
          <w:cs/>
          <w:lang w:val="ar_AE" w:bidi="ar_AE"/>
        </w:rPr>
        <w:t>توقفوا هنا وناقشوا كمجموعة: كيف تتحدثون عن الاتجاهات عند السفر؟ كيف ستتحدث عن التعليمات بالصعود "إلى الأعلى" أو "الذهاب شمالاً" في هذا المقطع؟ أوقفوا سماع هذا التسجيل الصوتي هنا.</w:t>
      </w:r>
    </w:p>
    <w:p>
      <w:pPr>
        <w:bidi/>
      </w:pPr>
      <w:r>
        <w:rPr>
          <w:rtl/>
          <w:cs/>
          <w:lang w:val="ar_AE" w:bidi="ar_AE"/>
        </w:rPr>
      </w:r>
      <w:r>
        <w:rPr>
          <w:rtl/>
          <w:cs/>
          <w:lang w:val="ar_AE" w:bidi="ar_AE"/>
        </w:rPr>
        <w:t>ثم يعطي موسى تعليمات للباحثين لمعرفة معلومات عن جودة الأرض والشعب الذي يعيش فيها. يطلب منهم موسى أيضًا أن يجلبوا بعض الثمار من الأرض معهم. بالنسبة لكل شيء يريد موسى معرفته عن الأرض، يعطي موسى مثالًا عن النتيجة الجيدة أو السيئة. عندما يسأل موسى عن الأرض، يسأل موسى: "هل الأرض خصبة أم فقيرة؟" ويسأل موسى أيضًا: "هل الأرض جيدة أم سيئة؟"</w:t>
      </w:r>
    </w:p>
    <w:p>
      <w:pPr>
        <w:bidi/>
      </w:pPr>
      <w:r>
        <w:rPr>
          <w:rtl/>
          <w:cs/>
          <w:lang w:val="ar_AE" w:bidi="ar_AE"/>
        </w:rPr>
      </w:r>
      <w:r>
        <w:rPr>
          <w:rtl/>
          <w:cs/>
          <w:lang w:val="ar_AE" w:bidi="ar_AE"/>
        </w:rPr>
        <w:t>توقفوا هنا وناقشوا: في ثقافتكم، كيف تطلبون من شخص ما أن يعرف معلومات عن مدى حسن شيء ما أو سوئه؟ انتبهوا للكلمات التي تستخدمونها عند طرح هذه الأسئلة. أوقفوا سماع هذا التسجيل الصوتي هنا.</w:t>
      </w:r>
    </w:p>
    <w:p>
      <w:pPr>
        <w:bidi/>
      </w:pPr>
      <w:r>
        <w:rPr>
          <w:rtl/>
          <w:cs/>
          <w:lang w:val="ar_AE" w:bidi="ar_AE"/>
        </w:rPr>
      </w:r>
      <w:r>
        <w:rPr>
          <w:rtl/>
          <w:cs/>
          <w:lang w:val="ar_AE" w:bidi="ar_AE"/>
        </w:rPr>
        <w:t>يجب أن يبدأ المشهد الثاني بمغادرة الجواسيس برية فاران ودخولهم أرض كنعان. يلخص هذا المشهد الرحلة من برية سين إلى رحوب، بالقرب من مدخل حماة. في هذه الرحلة، يذهبون أولًا شمالًا إلى النقب. تقع صحراء النقب في جنوب كنعان حيث كانت الأرض جافة، لكنها ليست قاحلة مثل برية فاران. ثم ذهب الجواسيس شمالًا إلى حبرون. تقع حبرون في الجبل، لذلك هناك تلال كثيرة. في حبرون، يجدون ثلاث قبائل من نسل عناق. هذه القبائل هي أخيمان وششاي وتلماي. من المهم أن نعرف أن نسل عناق هم أشخاص طوال القامة. والآن يتوقف الراوي عن التمثيل ليعطينا بعض التاريخ عن حبرون. يريد الراوي أن نعرف أن حبرون قديمة جدًا، لذلك يقول إنها أقدم بسبع سنوات من صوعن، وهي مدينة يعرفها شعب مصر.</w:t>
      </w:r>
    </w:p>
    <w:p>
      <w:pPr>
        <w:bidi/>
      </w:pPr>
      <w:r>
        <w:rPr>
          <w:rtl/>
          <w:cs/>
          <w:lang w:val="ar_AE" w:bidi="ar_AE"/>
        </w:rPr>
      </w:r>
      <w:r>
        <w:rPr>
          <w:rtl/>
          <w:cs/>
          <w:lang w:val="ar_AE" w:bidi="ar_AE"/>
        </w:rPr>
        <w:t>توقفوا هنا وناقشوا كمجموعة: لماذا تعتقدون أن هذه المعلومات مهمة بشأن عمر حبرون؟ كيف تُضمِّنون معلومات أساسية مهمة مثل هذه في قصة؟ أوقفوا سماع هذا التسجيل الصوتي هنا.</w:t>
      </w:r>
    </w:p>
    <w:p>
      <w:pPr>
        <w:bidi/>
      </w:pPr>
      <w:r>
        <w:rPr>
          <w:rtl/>
          <w:cs/>
          <w:lang w:val="ar_AE" w:bidi="ar_AE"/>
        </w:rPr>
      </w:r>
      <w:r>
        <w:rPr>
          <w:rtl/>
          <w:cs/>
          <w:lang w:val="ar_AE" w:bidi="ar_AE"/>
        </w:rPr>
        <w:t>سار الجواسيس كل يوم لقطع المسافة الكاملة لهذه الرحلة في 40 يومًا. كان الرجال يصعدون وينزلون التلال والجبال في المنطقة الجبلية.</w:t>
      </w:r>
    </w:p>
    <w:p>
      <w:pPr>
        <w:bidi/>
      </w:pPr>
      <w:r>
        <w:rPr>
          <w:rtl/>
          <w:cs/>
          <w:lang w:val="ar_AE" w:bidi="ar_AE"/>
        </w:rPr>
      </w:r>
      <w:r>
        <w:rPr>
          <w:rtl/>
          <w:cs/>
          <w:lang w:val="ar_AE" w:bidi="ar_AE"/>
        </w:rPr>
        <w:t xml:space="preserve">توقف هنا وأرِ المجموعة صورة للمنطقة </w:t>
      </w:r>
      <w:r>
        <w:rPr>
          <w:rtl/>
          <w:cs/>
          <w:lang w:val="ar_AE" w:bidi="ar_AE"/>
        </w:rPr>
        <w:t>الجبلية</w:t>
      </w:r>
      <w:r>
        <w:rPr>
          <w:rtl/>
          <w:cs/>
          <w:lang w:val="ar_AE" w:bidi="ar_AE"/>
        </w:rPr>
        <w:t>. أوقفوا سماع هذا التسجيل الصوتي هنا.</w:t>
      </w:r>
    </w:p>
    <w:p>
      <w:pPr>
        <w:bidi/>
      </w:pPr>
      <w:r>
        <w:rPr>
          <w:rtl/>
          <w:cs/>
          <w:lang w:val="ar_AE" w:bidi="ar_AE"/>
        </w:rPr>
      </w:r>
      <w:r>
        <w:rPr>
          <w:rtl/>
          <w:cs/>
          <w:lang w:val="ar_AE" w:bidi="ar_AE"/>
        </w:rPr>
        <w:t>في المشهد الثالث، يتغير مكان المقابلات من وجود الجواسيس في الجبال إلى وصولهم إلى وادي أو وادي نهر يسمى وادي أشكول، بالقرب من حبرون.</w:t>
      </w:r>
    </w:p>
    <w:p>
      <w:pPr>
        <w:bidi/>
      </w:pPr>
      <w:r>
        <w:rPr>
          <w:rtl/>
          <w:cs/>
          <w:lang w:val="ar_AE" w:bidi="ar_AE"/>
        </w:rPr>
      </w:r>
      <w:r>
        <w:rPr>
          <w:rtl/>
          <w:cs/>
          <w:lang w:val="ar_AE" w:bidi="ar_AE"/>
        </w:rPr>
        <w:t xml:space="preserve">توقفوا هنا واعرضوا للمجموعة صورة </w:t>
      </w:r>
      <w:r>
        <w:rPr>
          <w:rtl/>
          <w:cs/>
          <w:lang w:val="ar_AE" w:bidi="ar_AE"/>
        </w:rPr>
        <w:t>لوادي نهر أشكول</w:t>
      </w:r>
      <w:r>
        <w:rPr>
          <w:rtl/>
          <w:cs/>
          <w:lang w:val="ar_AE" w:bidi="ar_AE"/>
        </w:rPr>
        <w:t xml:space="preserve"> بالقرب من حبرون. أوقفوا سماع هذا التسجيل الصوتي هنا.</w:t>
      </w:r>
    </w:p>
    <w:p>
      <w:pPr>
        <w:bidi/>
      </w:pPr>
      <w:r>
        <w:rPr>
          <w:rtl/>
          <w:cs/>
          <w:lang w:val="ar_AE" w:bidi="ar_AE"/>
        </w:rPr>
      </w:r>
      <w:r>
        <w:rPr>
          <w:rtl/>
          <w:cs/>
          <w:lang w:val="ar_AE" w:bidi="ar_AE"/>
        </w:rPr>
        <w:t>في وادي أشكول، قطع الجواسيس غصنًا يحمل عنقودًا واحدًا من العنب كان كبيرًا جدًا لدرجة أنهم اضطروا إلى حمله على عمود بين رجلين. وجمع الجواسيس أيضًا ثمار أخرى مثل الرمان والتين.</w:t>
      </w:r>
    </w:p>
    <w:p>
      <w:pPr>
        <w:bidi/>
      </w:pPr>
      <w:r>
        <w:rPr>
          <w:rtl/>
          <w:cs/>
          <w:lang w:val="ar_AE" w:bidi="ar_AE"/>
        </w:rPr>
      </w:r>
      <w:r>
        <w:rPr>
          <w:rtl/>
          <w:cs/>
          <w:lang w:val="ar_AE" w:bidi="ar_AE"/>
        </w:rPr>
        <w:t>في المشهد الرابع، يعود الجواسيس إلى قادش في برية فاران من كنعان بعد أربعين يومًا من الاستكشاف. ربما كان الجواسيس متعبين جدًا بعد أربعين يومًا من السفر. يأتي الجواسيس إلى موسى وهارون وكل جماعة شعب إسرائيل. يُري الجواسيس موسى وهارون وجماعة بني إسرائيل الثمار التي جمعوها ويقولون لهم إن "الأرض تفيض لبناً وعسلاً".</w:t>
      </w:r>
    </w:p>
    <w:p>
      <w:pPr>
        <w:bidi/>
      </w:pPr>
      <w:r>
        <w:rPr>
          <w:rtl/>
          <w:cs/>
          <w:lang w:val="ar_AE" w:bidi="ar_AE"/>
        </w:rPr>
      </w:r>
      <w:r>
        <w:rPr>
          <w:rtl/>
          <w:cs/>
          <w:lang w:val="ar_AE" w:bidi="ar_AE"/>
        </w:rPr>
        <w:t>توقفوا هنا وناقشوا كمجموعة: كيف ستتحدثون عن أرض خصبة لدرجة أنها تشبه أنهارًا من اللبن والعسل تتدفق من خلالها؟ أوقفوا سماع هذا التسجيل الصوتي هنا.</w:t>
      </w:r>
    </w:p>
    <w:p>
      <w:pPr>
        <w:bidi/>
      </w:pPr>
      <w:r>
        <w:rPr>
          <w:rtl/>
          <w:cs/>
          <w:lang w:val="ar_AE" w:bidi="ar_AE"/>
        </w:rPr>
      </w:r>
      <w:r>
        <w:rPr>
          <w:rtl/>
          <w:cs/>
          <w:lang w:val="ar_AE" w:bidi="ar_AE"/>
        </w:rPr>
        <w:t>لكن الجواسيس يوضحون أن هذه المعلومات أقل أهمية بكثير من المعلومات المتعلقة بمن يعيش في الأرض. ويظهرون تناقضًا حادًا. يبدأون في الحديث عن سبب عدم رغبتهم في الدخول إلى الأرض.</w:t>
      </w:r>
    </w:p>
    <w:p>
      <w:pPr>
        <w:bidi/>
      </w:pPr>
      <w:r>
        <w:rPr>
          <w:rtl/>
          <w:cs/>
          <w:lang w:val="ar_AE" w:bidi="ar_AE"/>
        </w:rPr>
      </w:r>
      <w:r>
        <w:rPr>
          <w:rtl/>
          <w:cs/>
          <w:lang w:val="ar_AE" w:bidi="ar_AE"/>
        </w:rPr>
        <w:t>توقفوا هنا وناقشوا: احكوا عن وقت كان عليكم فيه تقديم تقرير إلى شخص فيه معلومات جيدة وسيئة. يجب على الآخرين في المجموعة الانتباه إلى كيفية تقديم الراوي للمعلومات الجيدة مقابل المعلومات غير النافعة. توقَّفوا هنا عن سماع التسجيل الصوتي.</w:t>
      </w:r>
    </w:p>
    <w:p>
      <w:pPr>
        <w:bidi/>
      </w:pPr>
      <w:r>
        <w:rPr>
          <w:rtl/>
          <w:cs/>
          <w:lang w:val="ar_AE" w:bidi="ar_AE"/>
        </w:rPr>
      </w:r>
      <w:r>
        <w:rPr>
          <w:rtl/>
          <w:cs/>
          <w:lang w:val="ar_AE" w:bidi="ar_AE"/>
        </w:rPr>
        <w:t>بدأ بعض الجواسيس يتحدثون عن سبب عدم رغبتهم في دخول تلك الأرض. يناقش الجواسيس كيف أن الناس الذين يعيشون في تلك الأرض أقوياء، وأن المدن محصنة وكبيرة جداً. يصف الجواسيس أيضًا رؤيتهم نسل عناق هناك، وعماليق في أرض النقب. رأوا الحثيين واليبوسيين والأموريين في الجبل. رأوا الكنعانيين عند البحر وعلى نهر الأردن. بعد أن يتحدث الجواسيس عما رأوه، ربما كان بنو إسرائيل يتحدثون بصوت عالٍ عما شاركوه الرجال عن الناس الذين يعيشون في الأرض. سيكون مجتمع بني إسرائيل بأكمله مؤلفاً من آلاف الأشخاص الذين يتحدثون مع بعضهم بعضًا في حشد هائل من الناس. كان كالب واحدًا من الجواسيس الاثني عشر. ثم أسكت كالب الشعب بسرعة وفعالية.</w:t>
      </w:r>
    </w:p>
    <w:p>
      <w:pPr>
        <w:bidi/>
      </w:pPr>
      <w:r>
        <w:rPr>
          <w:rtl/>
          <w:cs/>
          <w:lang w:val="ar_AE" w:bidi="ar_AE"/>
        </w:rPr>
      </w:r>
      <w:r>
        <w:rPr>
          <w:rtl/>
          <w:cs/>
          <w:lang w:val="ar_AE" w:bidi="ar_AE"/>
        </w:rPr>
        <w:t>توقفوا وناقشوا الطرق التي يستخدمها الناس في ثقافتكم ولغتكم لجذب انتباه الجمهور. ناقشوا كيف ستترجمون هذه الفكرة. توقَّفوا هنا عن سماع التسجيل الصوتي.</w:t>
      </w:r>
    </w:p>
    <w:p>
      <w:pPr>
        <w:bidi/>
      </w:pPr>
      <w:r>
        <w:rPr>
          <w:rtl/>
          <w:cs/>
          <w:lang w:val="ar_AE" w:bidi="ar_AE"/>
        </w:rPr>
      </w:r>
      <w:r>
        <w:rPr>
          <w:rtl/>
          <w:cs/>
          <w:lang w:val="ar_AE" w:bidi="ar_AE"/>
        </w:rPr>
        <w:t>تتوقف الجماعة عن الحديث. ثم يقول كالب: "إِنَّنَا نَصْعَدُ وَنَمْتَلِكُهَا لِأَنَّنَا قَادِرُونَ عَلَيْهَا". يحاول كالب إقناع إسرائيل بمهاجمة الشعوب التي في كنعان. يثق كالب في وعود يهوه بإعطاء إسرائيل أرض كنعان. ثم يقول الجواسيس الذين اختلفوا مع كالب لشعب إسرائيل إن شعوب الأرض أقوى منهم، لذلك لن يقدر بنو إسرائيل على مهاجمتهم.</w:t>
      </w:r>
    </w:p>
    <w:p>
      <w:pPr>
        <w:bidi/>
      </w:pPr>
      <w:r>
        <w:rPr>
          <w:rtl/>
          <w:cs/>
          <w:lang w:val="ar_AE" w:bidi="ar_AE"/>
        </w:rPr>
      </w:r>
      <w:r>
        <w:rPr>
          <w:rtl/>
          <w:cs/>
          <w:lang w:val="ar_AE" w:bidi="ar_AE"/>
        </w:rPr>
        <w:t>يقول الجواسيس لشعب إسرائيل إن الأرض "أرض تلتهم سكانها". وهذه صياغة خاصة أيضًا. وهذا لا يعني أن الأرض نفسها ستأكل شعبها. لكن هذا يعني أن الأرض خطيرة. يقول الجواسيس أيضًا إن جميع الناس الذين رأوهم طوال القامة. يتحدث الجواسيس عن النفيليم-الجبابرة، ويخبرنا الراوي بمعلومات إضافية عن المكان الذي أتى منه النفيليم-الجبابرة. كان النفيليم-الجبابرة أشخاصًا طوال القامة. بالغ الجواسيس عندما قالوا إنهم مثل الجراد بالمقارنة مع نسل عناق. الجراد حشرات صغيرة.</w:t>
      </w:r>
    </w:p>
    <w:p>
      <w:pPr>
        <w:bidi/>
      </w:pPr>
      <w:r>
        <w:rPr>
          <w:rtl/>
          <w:cs/>
          <w:lang w:val="ar_AE" w:bidi="ar_AE"/>
        </w:rPr>
      </w:r>
      <w:r>
        <w:rPr>
          <w:rtl/>
          <w:cs/>
          <w:lang w:val="ar_AE" w:bidi="ar_AE"/>
        </w:rPr>
        <w:t xml:space="preserve">توقفوا هنا واعرضوا للمجموعة صورة </w:t>
      </w:r>
      <w:r>
        <w:rPr>
          <w:rtl/>
          <w:cs/>
          <w:lang w:val="ar_AE" w:bidi="ar_AE"/>
        </w:rPr>
        <w:t>لجراد</w:t>
      </w:r>
      <w:r>
        <w:rPr>
          <w:rtl/>
          <w:cs/>
          <w:lang w:val="ar_AE" w:bidi="ar_AE"/>
        </w:rPr>
        <w:t>. احكي قصة عن وقت قام فيه شخص ما بمقارنة شيء كبير جدًا بشيء صغير جدًا للمساعدة في وصف حجم شيء ما بشكل واضح. كيف تُظهرون هذه المقارنة؟ كيف ستترجمون هذه المقارنة؟ أوقفوا سماع هذا التسجيل الصوتي هنا.</w:t>
      </w:r>
    </w:p>
    <w:p>
      <w:pPr>
        <w:bidi/>
      </w:pPr>
      <w:r>
        <w:rPr>
          <w:rtl/>
          <w:cs/>
          <w:lang w:val="ar_AE" w:bidi="ar_AE"/>
        </w:rPr>
      </w:r>
      <w:r>
        <w:rPr>
          <w:rtl/>
          <w:cs/>
          <w:lang w:val="ar_AE" w:bidi="ar_AE"/>
        </w:rPr>
        <w:t>يقول الجواسيس أيضًا إن بني عناق ظنوا أن الجواسيس يبدون مثل الجراد أيضًا.</w:t>
      </w:r>
    </w:p>
    <w:p>
      <w:pPr>
        <w:bidi/>
      </w:pPr>
      <w:r>
        <w:rPr>
          <w:rtl/>
          <w:cs/>
          <w:lang w:val="ar_AE" w:bidi="ar_AE"/>
        </w:rPr>
      </w:r>
      <w:r>
        <w:rPr>
          <w:rtl/>
          <w:cs/>
          <w:lang w:val="ar_AE" w:bidi="ar_AE"/>
        </w:rPr>
        <w:t>توقفوا هنا وناقشوا كمجموعة: يحاول الجواسيس إقناع بني إسرائيل بعدم دخول الأرض. اسردوا قصة من ثقافتكم تنطوي على مبالغة من شخص ما لإقناع شخص ما بعدم فعل شيء ما. كيف سيحاولون إقناعهم؟ ما الكلمات أو العبارات التي سيستخدمونها؟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13: 17- 33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الجواسيس الاثنا عشر، بمن فيهم كالب</w:t>
      </w:r>
    </w:p>
    <w:p>
      <w:pPr>
        <w:pStyle w:val="ListBullet"/>
        <w:bidi/>
        <w:spacing w:line="240" w:lineRule="auto"/>
        <w:ind w:left="720"/>
      </w:pPr>
      <w:r>
        <w:rPr>
          <w:rtl/>
          <w:cs/>
          <w:lang w:val="ar_AE" w:bidi="ar_AE"/>
        </w:rPr>
      </w:r>
      <w:r>
        <w:rPr>
          <w:rtl/>
          <w:cs/>
          <w:lang w:val="ar_AE" w:bidi="ar_AE"/>
        </w:rPr>
        <w:t>نسل عناق أو النفيليم، الذين هم عمالقة</w:t>
      </w:r>
    </w:p>
    <w:p>
      <w:pPr>
        <w:pStyle w:val="ListBullet"/>
        <w:bidi/>
        <w:spacing w:line="240" w:lineRule="auto"/>
        <w:ind w:left="720"/>
      </w:pPr>
      <w:r>
        <w:rPr>
          <w:rtl/>
          <w:cs/>
          <w:lang w:val="ar_AE" w:bidi="ar_AE"/>
        </w:rPr>
      </w:r>
      <w:r>
        <w:rPr>
          <w:rtl/>
          <w:cs/>
          <w:lang w:val="ar_AE" w:bidi="ar_AE"/>
        </w:rPr>
        <w:t>قبائل كنعان: عماليق، والحثيون، واليبوسيون، والأموريين، والكنعانيون.</w:t>
      </w:r>
    </w:p>
    <w:p>
      <w:pPr>
        <w:pStyle w:val="ListBullet"/>
        <w:bidi/>
        <w:spacing w:line="240" w:lineRule="auto"/>
        <w:ind w:left="720"/>
      </w:pPr>
      <w:r>
        <w:rPr>
          <w:rtl/>
          <w:cs/>
          <w:lang w:val="ar_AE" w:bidi="ar_AE"/>
        </w:rPr>
      </w:r>
      <w:r>
        <w:rPr>
          <w:rtl/>
          <w:cs/>
          <w:lang w:val="ar_AE" w:bidi="ar_AE"/>
        </w:rPr>
        <w:t>الجماعة، أو جماعة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يطلب موسى من الجواسيس الاثني عشر أن يستكشفوا أرض كنعان. أي جمع معلومات عن الأرض والشعب الذي يعيش فيها. يطلب منهم موسى أن يُحضروا عينات من الثمار التي تنمو هناك.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الجواسيس: "بماذا تشعر أو بماذا تفكر؟" قد يجيب الشخص بعبارات مثل: "أشعر بالخوف لأن الناس الذين يعيشون في الأرض قد يكونون أقوياء حقًا"، أو "أنا متحمس لأنني أرى أخيرًا الأرض التي وعد يهوه بني إسرائيل!" أو، "أنا سعيد لأنني أغادر الصحراء أخيرًا".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يسافر الجواسيس الاثنا عشر من جنوب كنعان إلى شمالها. وهناك يرى الجواسيس نسل عناق الذين كانوا طوال القامة.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ممثل آخر يؤدي دور أحد الجواسيس: "بماذا تشعر أو بماذا تفكر؟" قد يجيب بعبارات مثل: "خائف ومرتعب! لم أرَ شخصًا بهذا الحجم من قبل"، أو "مع يهوه يمكننا أن نهزم هؤلاء الرجال ذوي القامة العظيمة في المعركة!" أو، "لماذا لم يأت موسى بنفسه؟ لماذا أرسلنا موسى؟"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يصل الجواسيس إلى وادي أشكول ويقطعون غصنًا به عنقودًا من العنب كبيرة لدرجة أن الأمر يتطلب رجلين لحمله على عمود. ويحمل الجواسيس أيضًا الرمان والتين.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الجواسيس: "بماذا تشعر أو بماذا تفكر؟" قد يجيب بعبارات مثل: "لم أر حجم عنب كهذا من قبل!" أو "الأرض خصبة كما وعد يهوه أن تكون"، أو "أشعر بامتنان شديد لأن يهوه يعطينا أرضًا عظيمة كهذه".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يعود الجواسيس إلى برية فاران. ثم يخبر الجواسيس موسى وهارون وجميع جماعة إسرائيل أن الأرض ممتلئة بالأشخاص الأقوياء والمدن المحصنة. يبدأ الناس في الحديث معًا عما سمعوه. كالب يُسكت جماعة إسرائيل بسرعة وفعالية. ثم يشجع كالب إسرائيل على دخول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كالب: "بماذا تشعر أو تفكر؟" قد يجيب بعبارات مثل: "أشعر بالقلق لأن إسرائيل قد لا تدخل الأرض التي وعد بها يهوه"، أو "أنا حزين لأن إسرائيل لا تثق في يهوه ليحميهم من شعب كنعان"، أو "أرجو أن يرحم الله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لا يريد معظم الجواسيس أن يدخلوا الأرض بسبب الناس الذين يعيشون فيها.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أحد الجواسيس الذين لا يريدون دخول الأرض: "بماذا تشعر أو تفكّر؟" قد يجيب بعبارات مثل: "لن أسمح لكالب أن يرسل أصدقائي وعائلتي ليُقتلوا على يد هؤلاء الناس!" أو "حتى يهوه لا يستطيع أن يساعدنا ضد هؤلاء الرجال الأقوياء الأشدَّاء"، أو "أنا لا أحارب هؤلاء الرجال. سأقنع الجميع في إسرائيل بعدم دخول أرض كنعان".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نشر معظم الجواسيس تقريرًا سلبيًا على مسامع جماعة إسرائيل وقالوا إن الناس الذين يعيشون في الأرض هم عمالقة طوال القامة جدًا يُدعون نفيليم يمكنهم بكل سهولة هزيمة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واحد من بني إسرائيل: "بمَ تشعر أو فيمَ تفكّر؟" قد يجيب بعبارات مثل: "من المستحيل أن نهزم هؤلاء الرجال الأقوياء!" أو "أنا خائف جداً من العمالقة طوال القامة لدرجة أنني لن أذهب إلى كنعان"، أو "أنا حزين لأن الناس في إسرائيل لا يؤمنون بأن يهوه سيحمينا من السكان كما أؤمن أنا".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اسألوا الشخص الذي يؤدي دور الرب: "بماذا تشعر أو تفكر؟" قد يجيب بعبارات مثل: "أنا حزين لأن إسرائيل لا تزال لا تثق في أنني أستطيع حمايتهم، حتى بعد أن رأوني أشق البحر!" أو "أنا غاضب لأن إسرائيل لم تثق بأنه لا شيء يمكن أن يعيق طريقي للوفاء بوعودي لإسرائيل".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13: 17- 33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يبدأ موسى القصة بإرسال الجواسيس الاثني عشر </w:t>
      </w:r>
      <w:r>
        <w:rPr>
          <w:b/>
          <w:rtl/>
          <w:cs/>
          <w:lang w:val="ar_AE" w:bidi="ar_AE"/>
        </w:rPr>
        <w:t>ليتجسسوا</w:t>
      </w:r>
      <w:r>
        <w:rPr>
          <w:rtl/>
          <w:cs/>
          <w:lang w:val="ar_AE" w:bidi="ar_AE"/>
        </w:rPr>
        <w:t xml:space="preserve"> أو </w:t>
      </w:r>
      <w:r>
        <w:rPr>
          <w:b/>
          <w:rtl/>
          <w:cs/>
          <w:lang w:val="ar_AE" w:bidi="ar_AE"/>
        </w:rPr>
        <w:t>ليستكشفوا</w:t>
      </w:r>
      <w:r>
        <w:rPr>
          <w:rtl/>
          <w:cs/>
          <w:lang w:val="ar_AE" w:bidi="ar_AE"/>
        </w:rPr>
        <w:t xml:space="preserve"> أرض </w:t>
      </w:r>
      <w:r>
        <w:rPr>
          <w:b/>
          <w:rtl/>
          <w:cs/>
          <w:lang w:val="ar_AE" w:bidi="ar_AE"/>
        </w:rPr>
        <w:t>كنعان</w:t>
      </w:r>
      <w:r>
        <w:rPr>
          <w:rtl/>
          <w:cs/>
          <w:lang w:val="ar_AE" w:bidi="ar_AE"/>
        </w:rPr>
        <w:t xml:space="preserve">. التجسس على شيء ما يعني استكشافه وجمع المعلومات عنه. كان الرؤساء يستكشفون أرض كنعان ويجمعون معلومات عنها. استخدموا الكلمات ذاتها التي استخدمتموها في المقاطع السابقة للتجسس أو الاستكشاف، وكنعان. إنَّ اسم </w:t>
      </w:r>
      <w:r>
        <w:rPr>
          <w:rtl/>
          <w:cs/>
          <w:lang w:val="ar_AE" w:bidi="ar_AE"/>
        </w:rPr>
        <w:t>كنعان</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واستكشف الجواسيس من </w:t>
      </w:r>
      <w:r>
        <w:rPr>
          <w:b/>
          <w:rtl/>
          <w:cs/>
          <w:lang w:val="ar_AE" w:bidi="ar_AE"/>
        </w:rPr>
        <w:t>برية</w:t>
      </w:r>
      <w:r>
        <w:rPr>
          <w:rtl/>
          <w:cs/>
          <w:lang w:val="ar_AE" w:bidi="ar_AE"/>
        </w:rPr>
        <w:t xml:space="preserve"> سين إلى رحوب. الصحراء أو البرّية هي مكان منعزل وقاحل بلا ماء. لا تكاد تنمو أشجار أو شجيرات في هذا النوع من البرية. كما أن الأرض جافة وصخرية، وبها حيوانات برية تتجول. وعادة لا يسكنها البشر. استخدموا الكلمة أو العبارة ذاتها التي استخدمتموها في المقاطع السابقة للإشارة إلى البرية. توجد كلمة </w:t>
      </w:r>
      <w:r>
        <w:rPr>
          <w:rtl/>
          <w:cs/>
          <w:lang w:val="ar_AE" w:bidi="ar_AE"/>
        </w:rPr>
        <w:t>برّية</w:t>
      </w:r>
      <w:r>
        <w:rPr>
          <w:rtl/>
          <w:cs/>
          <w:lang w:val="ar_AE" w:bidi="ar_AE"/>
        </w:rPr>
        <w:t xml:space="preserve"> في قاموس الكلمات الرئيسية. </w:t>
      </w:r>
    </w:p>
    <w:p>
      <w:pPr>
        <w:bidi/>
      </w:pPr>
      <w:r>
        <w:rPr>
          <w:rtl/>
          <w:cs/>
          <w:lang w:val="ar_AE" w:bidi="ar_AE"/>
        </w:rPr>
      </w:r>
      <w:r>
        <w:rPr>
          <w:rtl/>
          <w:cs/>
          <w:lang w:val="ar_AE" w:bidi="ar_AE"/>
        </w:rPr>
        <w:t xml:space="preserve">يطلب موسى من القادة أن يروا ما إذا كانت المدن التي يعيش فيها شعب كنعان عبارة عن </w:t>
      </w:r>
      <w:r>
        <w:rPr>
          <w:b/>
          <w:rtl/>
          <w:cs/>
          <w:lang w:val="ar_AE" w:bidi="ar_AE"/>
        </w:rPr>
        <w:t>مخيمات مفتوحة</w:t>
      </w:r>
      <w:r>
        <w:rPr>
          <w:rtl/>
          <w:cs/>
          <w:lang w:val="ar_AE" w:bidi="ar_AE"/>
        </w:rPr>
        <w:t xml:space="preserve"> أم </w:t>
      </w:r>
      <w:r>
        <w:rPr>
          <w:b/>
          <w:rtl/>
          <w:cs/>
          <w:lang w:val="ar_AE" w:bidi="ar_AE"/>
        </w:rPr>
        <w:t>حصون</w:t>
      </w:r>
      <w:r>
        <w:rPr>
          <w:rtl/>
          <w:cs/>
          <w:lang w:val="ar_AE" w:bidi="ar_AE"/>
        </w:rPr>
        <w:t>. المخيمات المفتوحة هي مدن في العراء بلا حماية، والحصون هي مدن تحيط بها أسوار وأبراج تحمي المدن.</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مخيمات مفتوحة</w:t>
      </w:r>
      <w:r>
        <w:rPr>
          <w:rtl/>
          <w:cs/>
          <w:lang w:val="ar_AE" w:bidi="ar_AE"/>
        </w:rPr>
        <w:t xml:space="preserve">، أو </w:t>
      </w:r>
      <w:r>
        <w:rPr>
          <w:b/>
          <w:rtl/>
          <w:cs/>
          <w:lang w:val="ar_AE" w:bidi="ar_AE"/>
        </w:rPr>
        <w:t>مدن</w:t>
      </w:r>
      <w:r>
        <w:rPr>
          <w:rtl/>
          <w:cs/>
          <w:lang w:val="ar_AE" w:bidi="ar_AE"/>
        </w:rPr>
        <w:t xml:space="preserve">، </w:t>
      </w:r>
      <w:r>
        <w:rPr>
          <w:b/>
          <w:rtl/>
          <w:cs/>
          <w:lang w:val="ar_AE" w:bidi="ar_AE"/>
        </w:rPr>
        <w:t>وحصون</w:t>
      </w:r>
      <w:r>
        <w:rPr>
          <w:rtl/>
          <w:cs/>
          <w:lang w:val="ar_AE" w:bidi="ar_AE"/>
        </w:rPr>
        <w:t>. وإذا كنتم قد ترجمتم تلك الكلمات من قبل في سِفر آخر من الكتاب المقدّس، استخدموا الكلمات عينها التي استُخدِمت هناك. أوقفوا سماع هذا التسجيل الصوتي هنا.</w:t>
      </w:r>
    </w:p>
    <w:p>
      <w:pPr>
        <w:bidi/>
      </w:pPr>
      <w:r>
        <w:rPr>
          <w:rtl/>
          <w:cs/>
          <w:lang w:val="ar_AE" w:bidi="ar_AE"/>
        </w:rPr>
      </w:r>
      <w:r>
        <w:rPr>
          <w:rtl/>
          <w:cs/>
          <w:lang w:val="ar_AE" w:bidi="ar_AE"/>
        </w:rPr>
        <w:t xml:space="preserve">يدخل الرؤساء إلى وادي أشكول. وهو </w:t>
      </w:r>
      <w:r>
        <w:rPr>
          <w:b/>
          <w:rtl/>
          <w:cs/>
          <w:lang w:val="ar_AE" w:bidi="ar_AE"/>
        </w:rPr>
        <w:t>وادٍ</w:t>
      </w:r>
      <w:r>
        <w:rPr>
          <w:rtl/>
          <w:cs/>
          <w:lang w:val="ar_AE" w:bidi="ar_AE"/>
        </w:rPr>
        <w:t>. والوادي هو مجرى يجفّ عندما لا تمطر السماء، ويمتلئ بالماء عندما تهطل الأمطار.</w:t>
      </w:r>
    </w:p>
    <w:p>
      <w:pPr>
        <w:bidi/>
      </w:pPr>
      <w:r>
        <w:rPr>
          <w:rtl/>
          <w:cs/>
          <w:lang w:val="ar_AE" w:bidi="ar_AE"/>
        </w:rPr>
      </w:r>
      <w:r>
        <w:rPr>
          <w:rtl/>
          <w:cs/>
          <w:lang w:val="ar_AE" w:bidi="ar_AE"/>
        </w:rPr>
        <w:t>توقفوا هنا وناقشوا كمجموعة الكلمة أو العبارة التي ستستخدمونها للإشارة إلى وادي نهر جاف في بعض الأوقات من السنة ومليء بالماء في أوقات أخرى. أوقفوا سماع هذا التسجيل الصوتي هنا.</w:t>
      </w:r>
    </w:p>
    <w:p>
      <w:pPr>
        <w:bidi/>
      </w:pPr>
      <w:r>
        <w:rPr>
          <w:rtl/>
          <w:cs/>
          <w:lang w:val="ar_AE" w:bidi="ar_AE"/>
        </w:rPr>
      </w:r>
      <w:r>
        <w:rPr>
          <w:rtl/>
          <w:cs/>
          <w:lang w:val="ar_AE" w:bidi="ar_AE"/>
        </w:rPr>
        <w:t xml:space="preserve">يرى الرؤساء </w:t>
      </w:r>
      <w:r>
        <w:rPr>
          <w:b/>
          <w:rtl/>
          <w:cs/>
          <w:lang w:val="ar_AE" w:bidi="ar_AE"/>
        </w:rPr>
        <w:t>نسل</w:t>
      </w:r>
      <w:r>
        <w:rPr>
          <w:rtl/>
          <w:cs/>
          <w:lang w:val="ar_AE" w:bidi="ar_AE"/>
        </w:rPr>
        <w:t xml:space="preserve"> عناق. ونسل الشخص هو أبناؤه وأحفاده، وجميع الأجيال المستقبلية من التسلسل العائلي نفسه استخدموا الكلمة أو العبارة ذاتها التي استخدمتموها في المقاطع السابقة للإشارة إلى لفظة نسل. يوجد مُصطلح </w:t>
      </w:r>
      <w:r>
        <w:rPr>
          <w:rtl/>
          <w:cs/>
          <w:lang w:val="ar_AE" w:bidi="ar_AE"/>
        </w:rPr>
        <w:t>نسل</w:t>
      </w:r>
      <w:r>
        <w:rPr>
          <w:rtl/>
          <w:cs/>
          <w:lang w:val="ar_AE" w:bidi="ar_AE"/>
        </w:rPr>
        <w:t xml:space="preserve"> في قاموس الكلمات الرئيسية.</w:t>
      </w:r>
    </w:p>
    <w:p>
      <w:pPr>
        <w:bidi/>
      </w:pPr>
      <w:r>
        <w:rPr>
          <w:rtl/>
          <w:cs/>
          <w:lang w:val="ar_AE" w:bidi="ar_AE"/>
        </w:rPr>
      </w:r>
      <w:r>
        <w:rPr>
          <w:rtl/>
          <w:cs/>
          <w:lang w:val="ar_AE" w:bidi="ar_AE"/>
        </w:rPr>
        <w:t xml:space="preserve">ثم يعود الرؤساء إلى موسى، وهارون، وجميع أبناء إسرائيل، أو بني إسرائيل. في هذا المقطع، تشير جماعة بني إسرائيل إلى جميع نسل إبراهيم معًا، أو </w:t>
      </w:r>
      <w:r>
        <w:rPr>
          <w:b/>
          <w:rtl/>
          <w:cs/>
          <w:lang w:val="ar_AE" w:bidi="ar_AE"/>
        </w:rPr>
        <w:t>بني إسرائيل</w:t>
      </w:r>
      <w:r>
        <w:rPr>
          <w:rtl/>
          <w:cs/>
          <w:lang w:val="ar_AE" w:bidi="ar_AE"/>
        </w:rPr>
        <w:t xml:space="preserve">. في هذا السياق تكون الجماعة هي جماعة بني إسرائيل ككل. استخدموا الكلمة أو العبارة ذاتها للإشارة إلى بني إسرائيل وجماعة أو مجتمع إسرائيل التي استخدمتموها في المقاطع السابقة. إنَّ تعبير </w:t>
      </w:r>
      <w:r>
        <w:rPr>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يُطلق على أبناء عناق اسم </w:t>
      </w:r>
      <w:r>
        <w:rPr>
          <w:b/>
          <w:rtl/>
          <w:cs/>
          <w:lang w:val="ar_AE" w:bidi="ar_AE"/>
        </w:rPr>
        <w:t>النفيليم</w:t>
      </w:r>
      <w:r>
        <w:rPr>
          <w:rtl/>
          <w:cs/>
          <w:lang w:val="ar_AE" w:bidi="ar_AE"/>
        </w:rPr>
        <w:t>. كان النفيليم عمالقة أو محاربين أقوياء. وكان يُعتقد أنهم أبناء الله ونساء البشر الذين تزاوجوا معًا، مما جعلهم مختلفين عن الناس العاديين. لا يخبرنا الكتاب المقدس الكثير عنهم، لكنه يشير إلى أنهم كانوا أقوياء وأشداء. تختلف تفسيرات الناس حول مَن كانوا النفيليم أو ما كانوا عليه، لكن الكثير من الناس يعتقدون أنهم شخصيات أسطورية من العصور القديمة.</w:t>
      </w:r>
    </w:p>
    <w:p>
      <w:pPr>
        <w:bidi/>
      </w:pPr>
      <w:r>
        <w:rPr>
          <w:rtl/>
          <w:cs/>
          <w:lang w:val="ar_AE" w:bidi="ar_AE"/>
        </w:rPr>
      </w:r>
      <w:r>
        <w:rPr>
          <w:rtl/>
          <w:cs/>
          <w:lang w:val="ar_AE" w:bidi="ar_AE"/>
        </w:rPr>
        <w:t xml:space="preserve">توقّفوا هنا وناقشوا معًا في المجموعة: ما الكلمة أو العبارة التي ستستخدمونها للتعبير عن </w:t>
      </w:r>
      <w:r>
        <w:rPr>
          <w:b/>
          <w:rtl/>
          <w:cs/>
          <w:lang w:val="ar_AE" w:bidi="ar_AE"/>
        </w:rPr>
        <w:t>النفيليم</w:t>
      </w:r>
      <w:r>
        <w:rPr>
          <w:rtl/>
          <w:cs/>
          <w:lang w:val="ar_AE" w:bidi="ar_AE"/>
        </w:rPr>
        <w:t>؟ تجد قصة النفيليم في سفر التكوين. إذا كنتم قد ترجمتم سفر التكوين، استخدموا الكلمة ذاتها التي استخدمتموها هناك للإشارة إلى كلمة نفيليم.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14: 1 - 10 واحفظوا هذا المقطع في قلوبكم.</w:t>
      </w:r>
    </w:p>
    <w:p>
      <w:pPr>
        <w:bidi/>
      </w:pPr>
      <w:r>
        <w:rPr>
          <w:rtl/>
          <w:cs/>
          <w:lang w:val="ar_AE" w:bidi="ar_AE"/>
        </w:rPr>
      </w:r>
      <w:r>
        <w:rPr>
          <w:rtl/>
          <w:cs/>
          <w:lang w:val="ar_AE" w:bidi="ar_AE"/>
        </w:rPr>
        <w:t>استمعوا إلى النسخة الصوتية من سِفر العدد 14: 1 - 10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 استمعوا إلى النسخة الصوتية من سفر العدد 14: 1 - 10 من الترجمة التي تستسيغونها بالأكثر. </w:t>
      </w:r>
    </w:p>
    <w:p>
      <w:pPr>
        <w:bidi/>
      </w:pPr>
      <w:r>
        <w:rPr>
          <w:rtl/>
          <w:cs/>
          <w:lang w:val="ar_AE" w:bidi="ar_AE"/>
        </w:rPr>
      </w:r>
      <w:r>
        <w:rPr>
          <w:rtl/>
          <w:cs/>
          <w:lang w:val="ar_AE" w:bidi="ar_AE"/>
        </w:rPr>
        <w:t>في المقطع السابق، كان شعب إسرائيل يخيّم في برية فاران في قادش، التي تُدعى أيضًا قادش برنيع. عاد الجواسيس الذين أرسلهم موسى لاستكشاف الأرض، وقدّم عشرة منهم تقريرًا سيئًا عن الأرض. أخبروا موسى وشعب إسرائيل أن الناس الذين يعيشون في الأرض التي ذهبوا لاستكشافها كانوا عمالقة وقويين ومن المستحيل هزيمتهم.</w:t>
      </w:r>
    </w:p>
    <w:p>
      <w:pPr>
        <w:bidi/>
      </w:pPr>
      <w:r>
        <w:rPr>
          <w:rtl/>
          <w:cs/>
          <w:lang w:val="ar_AE" w:bidi="ar_AE"/>
        </w:rPr>
      </w:r>
      <w:r>
        <w:rPr>
          <w:rtl/>
          <w:cs/>
          <w:lang w:val="ar_AE" w:bidi="ar_AE"/>
        </w:rPr>
        <w:t>هذا مقطع يتحدث عما حدث في الليلة التي عاد فيها الجواسيس من استكشاف الأرض. كان يهوه قد وعد بإعطاء تلك الأرض لبني إسرائيل بعد أن يخلصهم من العبودية. هذه الأرض جزء من عهد يهوه مع إبراهيم وذريته، بني إسرائيل. يستخدم هذا المقطع الاسم الشخصي لله، يهوه، في جميع أجزائه.</w:t>
      </w:r>
    </w:p>
    <w:p>
      <w:pPr>
        <w:bidi/>
      </w:pPr>
      <w:r>
        <w:rPr>
          <w:rtl/>
          <w:cs/>
          <w:lang w:val="ar_AE" w:bidi="ar_AE"/>
        </w:rPr>
      </w:r>
      <w:r>
        <w:rPr>
          <w:rtl/>
          <w:cs/>
          <w:lang w:val="ar_AE" w:bidi="ar_AE"/>
        </w:rPr>
        <w:t>طوال تلك الليلة، بكى جميع شعب إسرائيل بصوت عالٍ من الخوف والضيق. كان جميع بني إسرائيل يخشون أهل الأرض التي ذهب الجواسيس لرؤيتها. بكى جميع شعب إسرائيل، والجماعة كلها، وصرخوا صراخًا عاليًا طوال تلك الليلة. وهذا أمر مُعتاد للتعبير عن أحزانهم. شعروا بالخوف والغضب والحزن.</w:t>
      </w:r>
    </w:p>
    <w:p>
      <w:pPr>
        <w:bidi/>
      </w:pPr>
      <w:r>
        <w:rPr>
          <w:rtl/>
          <w:cs/>
          <w:lang w:val="ar_AE" w:bidi="ar_AE"/>
        </w:rPr>
      </w:r>
      <w:r>
        <w:rPr>
          <w:rtl/>
          <w:cs/>
          <w:lang w:val="ar_AE" w:bidi="ar_AE"/>
        </w:rPr>
        <w:t>توقفوا هنا. كمجموعة، ارووا قصصاً عن أوقات غضب فيها الناس لأنهم كانوا خائفين وحزينين للغاية. وكيف أظهروا مشاعرهم؟ أوقفوا سماع هذا التسجيل الصوتي هنا.</w:t>
      </w:r>
    </w:p>
    <w:p>
      <w:pPr>
        <w:bidi/>
      </w:pPr>
      <w:r>
        <w:rPr>
          <w:rtl/>
          <w:cs/>
          <w:lang w:val="ar_AE" w:bidi="ar_AE"/>
        </w:rPr>
      </w:r>
      <w:r>
        <w:rPr>
          <w:rtl/>
          <w:cs/>
          <w:lang w:val="ar_AE" w:bidi="ar_AE"/>
        </w:rPr>
        <w:t>كان جميع الشعب غاضبين من موسى وهارون. تَذمَّر الشعب أو اشتكوا على موسى وهارون لإحضارهما إياهم إلى هنا. رفضوا قيادة موسى وهارون من خلال تحدي قراراتهما. ألقى شعب إسرائيل كله اللوم على موسى وهارون، لأنه اعتقد أن سكان الأرض التي كانا يقودانه إليها سيقتلونهم في المعركة. جاء الجميع إلى موسى وهارون وقالوا لهما: "لَيْتَنَا مُتْنَا فِي أَرْضِ مِصْرَ، أَوْ لَيْتَنَا مُتْنَا فِي هَذَا ٱلْقَفْرِ!" استخدموا تساؤلًا ليعلموا موسى وهارون كيف يشعرون. سألوهما: "وَلِمَاذَا أَتَى بِنَا ٱلرَّبُّ إِلَى هَذِهِ ٱلْأَرْضِ لِنَسْقُطَ بِٱلسَّيْفِ؟" السقوط بالسيف هو طريقة لقول الموت في المعركة. كانت جماعة بني إسرائيل تعتقد أن يهوه قد أحضرهم إلى هنا ليموتوا وهم يقاتلون في المعركة.</w:t>
      </w:r>
    </w:p>
    <w:p>
      <w:pPr>
        <w:bidi/>
      </w:pPr>
      <w:r>
        <w:rPr>
          <w:rtl/>
          <w:cs/>
          <w:lang w:val="ar_AE" w:bidi="ar_AE"/>
        </w:rPr>
      </w:r>
      <w:r>
        <w:rPr>
          <w:rtl/>
          <w:cs/>
          <w:lang w:val="ar_AE" w:bidi="ar_AE"/>
        </w:rPr>
        <w:t xml:space="preserve">توقّفوا هنا وانظروا إلى صورة </w:t>
      </w:r>
      <w:r>
        <w:rPr>
          <w:rtl/>
          <w:cs/>
          <w:lang w:val="ar_AE" w:bidi="ar_AE"/>
        </w:rPr>
        <w:t>سيف</w:t>
      </w:r>
      <w:r>
        <w:rPr>
          <w:rtl/>
          <w:cs/>
          <w:lang w:val="ar_AE" w:bidi="ar_AE"/>
        </w:rPr>
        <w:t>. أوقفوا سماع التسجيل الصوتي هنا.</w:t>
      </w:r>
    </w:p>
    <w:p>
      <w:pPr>
        <w:bidi/>
      </w:pPr>
      <w:r>
        <w:rPr>
          <w:rtl/>
          <w:cs/>
          <w:lang w:val="ar_AE" w:bidi="ar_AE"/>
        </w:rPr>
      </w:r>
      <w:r>
        <w:rPr>
          <w:rtl/>
          <w:cs/>
          <w:lang w:val="ar_AE" w:bidi="ar_AE"/>
        </w:rPr>
        <w:t>كان يهوه هو الذي اختار موسى وهارون لقيادة شعب إسرائيل. قاد موسى وهارون بني إسرائيل إلى الأرض التي اختارها يهوه. عندما اشتكى الشعب من موسى وهارون، اشتكوا أيضاً من يهوه، لأن موسى وهارون كانا يتحدثان باسم يهوه. كان شعب إسرائيل يعتقد أن يهوه يريد من أعدائهم أن يقتلوهم في المعركة ويأخذوا زوجاتهم وأطفالهم غنائم. كانوا يخشون أن يأخذ أعداؤهم زوجاتهم وأبناءهم عبيدًا.</w:t>
      </w:r>
    </w:p>
    <w:p>
      <w:pPr>
        <w:bidi/>
      </w:pPr>
      <w:r>
        <w:rPr>
          <w:rtl/>
          <w:cs/>
          <w:lang w:val="ar_AE" w:bidi="ar_AE"/>
        </w:rPr>
      </w:r>
      <w:r>
        <w:rPr>
          <w:rtl/>
          <w:cs/>
          <w:lang w:val="ar_AE" w:bidi="ar_AE"/>
        </w:rPr>
        <w:t>توقفوا هنا وناقشوا القصص المتعلقة بالمعارك في ثقافتكم. ماذا يحدث للنساء والأطفال في المعركة؟ أوقفوا سماع التسجيل الصوتي هنا.</w:t>
      </w:r>
    </w:p>
    <w:p>
      <w:pPr>
        <w:bidi/>
      </w:pPr>
      <w:r>
        <w:rPr>
          <w:rtl/>
          <w:cs/>
          <w:lang w:val="ar_AE" w:bidi="ar_AE"/>
        </w:rPr>
      </w:r>
      <w:r>
        <w:rPr>
          <w:rtl/>
          <w:cs/>
          <w:lang w:val="ar_AE" w:bidi="ar_AE"/>
        </w:rPr>
        <w:t>تحدث شعب إسرائيل معًا وقرروا العودة إلى مصر. رفض شعب إسرائيل موسى وهارون كقادة وقرروا اختيار قائد جديد. أراد شعب إسرائيل قائداً جديداً يعيدهم إلى مصر بدلاً من الأرض التي كان يهوه يقودهم إليها. رفض الشعب موسى وهارون ويهوه.</w:t>
      </w:r>
    </w:p>
    <w:p>
      <w:pPr>
        <w:bidi/>
      </w:pPr>
      <w:r>
        <w:rPr>
          <w:rtl/>
          <w:cs/>
          <w:lang w:val="ar_AE" w:bidi="ar_AE"/>
        </w:rPr>
      </w:r>
      <w:r>
        <w:rPr>
          <w:rtl/>
          <w:cs/>
          <w:lang w:val="ar_AE" w:bidi="ar_AE"/>
        </w:rPr>
        <w:t>توقفوا هنا وتحدثوا عن وقت اختلف فيه مجتمعكم مع القادة. صفوا سلوك المجتمع وردود فعل القادة. أوقفوا سماع التسجيل الصوتي هنا.</w:t>
      </w:r>
    </w:p>
    <w:p>
      <w:pPr>
        <w:bidi/>
      </w:pPr>
      <w:r>
        <w:rPr>
          <w:rtl/>
          <w:cs/>
          <w:lang w:val="ar_AE" w:bidi="ar_AE"/>
        </w:rPr>
      </w:r>
      <w:r>
        <w:rPr>
          <w:rtl/>
          <w:cs/>
          <w:lang w:val="ar_AE" w:bidi="ar_AE"/>
        </w:rPr>
        <w:t>كان موسى وهارون واقفين أمام الشعب. عندما سمعوا كيف رفض شعب إسرائيل يهوه، ركع موسى وهارون على الأرض في خوف. في هذه الثقافة، يُظهر هذا الفعل استسلامًا تامًا لشخص عظيم أو يهوه.</w:t>
      </w:r>
    </w:p>
    <w:p>
      <w:pPr>
        <w:bidi/>
      </w:pPr>
      <w:r>
        <w:rPr>
          <w:rtl/>
          <w:cs/>
          <w:lang w:val="ar_AE" w:bidi="ar_AE"/>
        </w:rPr>
      </w:r>
      <w:r>
        <w:rPr>
          <w:rtl/>
          <w:cs/>
          <w:lang w:val="ar_AE" w:bidi="ar_AE"/>
        </w:rPr>
        <w:t xml:space="preserve">توقفوا هنا وانظروا إلى صورة توضح </w:t>
      </w:r>
      <w:r>
        <w:rPr>
          <w:rtl/>
          <w:cs/>
          <w:lang w:val="ar_AE" w:bidi="ar_AE"/>
        </w:rPr>
        <w:t>هذه الممارسة المتمثلة في السقوط</w:t>
      </w:r>
      <w:r>
        <w:rPr>
          <w:rtl/>
          <w:cs/>
          <w:lang w:val="ar_AE" w:bidi="ar_AE"/>
        </w:rPr>
        <w:t xml:space="preserve"> على وجوهكم. أوقفوا سماع هذا التسجيل الصوتي هنا.</w:t>
      </w:r>
    </w:p>
    <w:p>
      <w:pPr>
        <w:bidi/>
      </w:pPr>
      <w:r>
        <w:rPr>
          <w:rtl/>
          <w:cs/>
          <w:lang w:val="ar_AE" w:bidi="ar_AE"/>
        </w:rPr>
      </w:r>
      <w:r>
        <w:rPr>
          <w:rtl/>
          <w:cs/>
          <w:lang w:val="ar_AE" w:bidi="ar_AE"/>
        </w:rPr>
        <w:t>كان يشوع بن نون وكالب بن يفنة مع الجواسيس العشرة الذين ذهبوا لاستكشاف الأرض. مزّق يشوع وكالب ثيابهما. هذا التصرف يدل على ضيق شديد. وتحدث يشوع وكالب أمام الجماعة بأكملها، أو جماعة إسرائيل. قالوا للناس إن الأرض "أرض جيدة جداً". أخبروا الشعب أنه إذا أطاعوا يهوه، فسيرضى عنهم وسيحضرهم بأمان إلى الأرض ويعطيها لهم. ذكَّروا شعب إسرائيل بمدى جودة الأرض. أخبروا الناس أن الأرض "أَرْضًا تَفِيضُ لَبَنًا وَعَسَلًا". وصف يشوع وكالب الأرض بأنها غنية وخصبة. حذر يشوع وكالب الشعب من رفض طاعة يهوه بالتمردَ على خططه لهم.</w:t>
      </w:r>
    </w:p>
    <w:p>
      <w:pPr>
        <w:bidi/>
      </w:pPr>
      <w:r>
        <w:rPr>
          <w:rtl/>
          <w:cs/>
          <w:lang w:val="ar_AE" w:bidi="ar_AE"/>
        </w:rPr>
      </w:r>
      <w:r>
        <w:rPr>
          <w:rtl/>
          <w:cs/>
          <w:lang w:val="ar_AE" w:bidi="ar_AE"/>
        </w:rPr>
        <w:t>كان يشوع وكالب واثقين من أن يهوه سيساعد شعب إسرائيل على هزيمة شعب تلك الأرض. وقالوا إن أهل تلك الأرض سيكونون "خبزاً لنا"، مما يعني أن شعب إسرائيل سيكون قادراً على هزيمة عدوهم بسهولة كما يستطيعون أكل الخبز.</w:t>
      </w:r>
    </w:p>
    <w:p>
      <w:pPr>
        <w:bidi/>
      </w:pPr>
      <w:r>
        <w:rPr>
          <w:rtl/>
          <w:cs/>
          <w:lang w:val="ar_AE" w:bidi="ar_AE"/>
        </w:rPr>
      </w:r>
      <w:r>
        <w:rPr>
          <w:rtl/>
          <w:cs/>
          <w:lang w:val="ar_AE" w:bidi="ar_AE"/>
        </w:rPr>
        <w:t>وواصل يشوع وكالب إخبار شعب إسرائيل ألا يخافوا، لأن شعب تلك الأرض لم يكن لديه من يحميهم، ولكن أمة إسرائيل كان يهوه معهم.</w:t>
      </w:r>
    </w:p>
    <w:p>
      <w:pPr>
        <w:bidi/>
      </w:pPr>
      <w:r>
        <w:rPr>
          <w:rtl/>
          <w:cs/>
          <w:lang w:val="ar_AE" w:bidi="ar_AE"/>
        </w:rPr>
      </w:r>
      <w:r>
        <w:rPr>
          <w:rtl/>
          <w:cs/>
          <w:lang w:val="ar_AE" w:bidi="ar_AE"/>
        </w:rPr>
        <w:t>توقفوا هنا وناقشوا كمجموعة: في ثقافتكم، كيف يرفض المرء السلطة، وكيف تتعاملون مع هؤلاء الأشخاص في المجتمع؟ أوقفوا سماع هذا التسجيل الصوتي هنا.</w:t>
      </w:r>
    </w:p>
    <w:p>
      <w:pPr>
        <w:bidi/>
      </w:pPr>
      <w:r>
        <w:rPr>
          <w:rtl/>
          <w:cs/>
          <w:lang w:val="ar_AE" w:bidi="ar_AE"/>
        </w:rPr>
      </w:r>
      <w:r>
        <w:rPr>
          <w:rtl/>
          <w:cs/>
          <w:lang w:val="ar_AE" w:bidi="ar_AE"/>
        </w:rPr>
        <w:t>لكن المجتمع بأكمله رد قائلاً: "أَنْ يُرْجَمَا بِٱلْحِجَارَةِ". كان يُقتل الشخص الذي ينقض عهد يهوه برجمه بالحجارة. لا يوضح النص ما إذا كان شعب إسرائيل يريد رجم يشوع وكالب فقط أم رجم يشوع وكالب وموسى وهارون. وبينما كان بنو إسرائيل ينطقون بهذه الكلمات، ظهر مجد يهوه على الفور كنور قوي لجميع بني إسرائيل في خيمة الاجتماع. رأى جميع بني إسرائيل بهاء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14: 1 - 10 من الترجمة التي تستسيغونها بالأكثر.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بكى جميع جماعة إسرائيل بصوت عالٍ طوال الليل بعد أن قدَّم الجواسيس تقريرًا سلبيًا. فغضبت الجماعة كلها على موسى وهارون. ورفضوا دخول الأرض وقرروا اختيار قائد جديد ليعيدهم إلى مصر.</w:t>
      </w:r>
    </w:p>
    <w:p>
      <w:pPr>
        <w:bidi/>
      </w:pPr>
      <w:r>
        <w:rPr>
          <w:rtl/>
          <w:cs/>
          <w:lang w:val="ar_AE" w:bidi="ar_AE"/>
        </w:rPr>
      </w:r>
      <w:r>
        <w:rPr>
          <w:b/>
          <w:rtl/>
          <w:cs/>
          <w:lang w:val="ar_AE" w:bidi="ar_AE"/>
        </w:rPr>
        <w:t>في المشهد الثاني:</w:t>
      </w:r>
      <w:r>
        <w:rPr>
          <w:rtl/>
          <w:cs/>
          <w:lang w:val="ar_AE" w:bidi="ar_AE"/>
        </w:rPr>
        <w:t xml:space="preserve"> كان موسى وهارون قلقين لأن الشعب رفض خطة يهوه. فسقط موسى وهارون على وجهيهما أمام كل الجماعة. مزق يشوع وكالب ثيابهما ضيقة وكمدًا، وتحدثا إلى الشعب عن جودة الأرض وقدرة يهوه على إعطائها لهم.</w:t>
      </w:r>
    </w:p>
    <w:p>
      <w:pPr>
        <w:bidi/>
      </w:pPr>
      <w:r>
        <w:rPr>
          <w:rtl/>
          <w:cs/>
          <w:lang w:val="ar_AE" w:bidi="ar_AE"/>
        </w:rPr>
      </w:r>
      <w:r>
        <w:rPr>
          <w:b/>
          <w:rtl/>
          <w:cs/>
          <w:lang w:val="ar_AE" w:bidi="ar_AE"/>
        </w:rPr>
        <w:t>في المشهد الثالث:</w:t>
      </w:r>
      <w:r>
        <w:rPr>
          <w:rtl/>
          <w:cs/>
          <w:lang w:val="ar_AE" w:bidi="ar_AE"/>
        </w:rPr>
        <w:t xml:space="preserve"> رفضت الجماعة كلها كلمات يشوع وكالب وأرادت رجم قادتهم حتى الموت. وبينما كانت الجماعة بأكملها تهتف لرجمهم، ظهر نور يهوه في خيمة الاجتماع.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كالب بن يفنة</w:t>
      </w:r>
    </w:p>
    <w:p>
      <w:pPr>
        <w:pStyle w:val="ListBullet"/>
        <w:bidi/>
        <w:spacing w:line="240" w:lineRule="auto"/>
        <w:ind w:left="720"/>
      </w:pPr>
      <w:r>
        <w:rPr>
          <w:rtl/>
          <w:cs/>
          <w:lang w:val="ar_AE" w:bidi="ar_AE"/>
        </w:rPr>
      </w:r>
      <w:r>
        <w:rPr>
          <w:rtl/>
          <w:cs/>
          <w:lang w:val="ar_AE" w:bidi="ar_AE"/>
        </w:rPr>
        <w:t>الجواسيس العشرة</w:t>
      </w:r>
    </w:p>
    <w:p>
      <w:pPr>
        <w:pStyle w:val="ListBullet"/>
        <w:bidi/>
        <w:spacing w:line="240" w:lineRule="auto"/>
        <w:ind w:left="720"/>
      </w:pPr>
      <w:r>
        <w:rPr>
          <w:rtl/>
          <w:cs/>
          <w:lang w:val="ar_AE" w:bidi="ar_AE"/>
        </w:rPr>
      </w:r>
      <w:r>
        <w:rPr>
          <w:rtl/>
          <w:cs/>
          <w:lang w:val="ar_AE" w:bidi="ar_AE"/>
        </w:rPr>
        <w:t>جماعة بني إسرائيل كلها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بكلمة تربط ما يحدث في هذا المشهد بالمقطع السابق. في المقطع الأخير، كان جميع أفراد شعب إسرائيل يستمعون إلى التقرير الذي قدمه الجواسيس العشرة. تبدأ أحداث القصة باستجابة شعب إسرائيل للتقرير الذي قدمه الجواسيس العشرة في تلك الليلة، تذمَّرت الجماعة بأكملها على موسى وهارون. التذمر هو شكوى تمردية. تكلم شعب إسرائيل معارضًا يهوه من خلال الشكوى ضد موسى وهارون، القادة الذين أعطاهم يهوه لهم. وقد فعلت الجماعة كلها هذا طوال تلك الليلة لإظهار غضبهم وحزنهم ونحيبهم خوفًا. يريد موسى أن يوضح أن جميع الشعب في جماعة إسرائيل كانوا مشاركين في البكاء والنحيب. وهو يستخدم كلمات مختلفة مثل "جماعة" و"الشعب أو أبناء إسرائيل".</w:t>
      </w:r>
    </w:p>
    <w:p>
      <w:pPr>
        <w:bidi/>
      </w:pPr>
      <w:r>
        <w:rPr>
          <w:rtl/>
          <w:cs/>
          <w:lang w:val="ar_AE" w:bidi="ar_AE"/>
        </w:rPr>
      </w:r>
      <w:r>
        <w:rPr>
          <w:rtl/>
          <w:cs/>
          <w:lang w:val="ar_AE" w:bidi="ar_AE"/>
        </w:rPr>
        <w:t>توقفوا هنا وتصوّروا هذا المشهد. صفوا هذا بأسلوبكم. انتبهوا إلى الكلمات التي تستخدمونها لوصف الصراخ. أوقفوا سماع هذا التسجيل الصوتي هنا.</w:t>
      </w:r>
    </w:p>
    <w:p>
      <w:pPr>
        <w:bidi/>
      </w:pPr>
      <w:r>
        <w:rPr>
          <w:rtl/>
          <w:cs/>
          <w:lang w:val="ar_AE" w:bidi="ar_AE"/>
        </w:rPr>
      </w:r>
      <w:r>
        <w:rPr>
          <w:rtl/>
          <w:cs/>
          <w:lang w:val="ar_AE" w:bidi="ar_AE"/>
        </w:rPr>
        <w:t>اشتدّت محنة الجماعة بأكملها، وانتقدوا موسى وهارون لإحضارهم من مصر. لسنا متأكدين ما إذا كان هذا بدأ بشكوى شخص واحد، لكننا متأكدين من أن الجماعة كلها انضمت إلى ذلك معًا. تخيلوا الجماعة بأكملها تتحدث كما لو كانت شخصًا واحدًا. فتكلمت الجماعة بأكملها ضد موسى وهارون وقالت: "لَيْتَنَا مُتْنَا فِي أَرْضِ مِصْرَ، أَوْ لَيْتَنَا مُتْنَا فِي هَذَا ٱلْقَفْرِ!".</w:t>
      </w:r>
    </w:p>
    <w:p>
      <w:pPr>
        <w:bidi/>
      </w:pPr>
      <w:r>
        <w:rPr>
          <w:rtl/>
          <w:cs/>
          <w:lang w:val="ar_AE" w:bidi="ar_AE"/>
        </w:rPr>
      </w:r>
      <w:r>
        <w:rPr>
          <w:rtl/>
          <w:cs/>
          <w:lang w:val="ar_AE" w:bidi="ar_AE"/>
        </w:rPr>
        <w:t>بينما استمروا في البكاء، حوَّلت الجماعة كلها ضيقتها ضد يهوه. سألوا موسى وهارون: "وَلِمَاذَا أَتَى بِنَا ٱلرَّبُّ إِلَى هَذِهِ ٱلْأَرْضِ لِنَسْقُطَ بِٱلسَّيْفِ؟"</w:t>
      </w:r>
    </w:p>
    <w:p>
      <w:pPr>
        <w:bidi/>
      </w:pPr>
      <w:r>
        <w:rPr>
          <w:rtl/>
          <w:cs/>
          <w:lang w:val="ar_AE" w:bidi="ar_AE"/>
        </w:rPr>
      </w:r>
      <w:r>
        <w:rPr>
          <w:rtl/>
          <w:cs/>
          <w:lang w:val="ar_AE" w:bidi="ar_AE"/>
        </w:rPr>
        <w:t>توقفوا هنا وناقشوا القصص التي سبق أن رويتموها عن المعارك. كيف تصفون الأشخاص الذين يموتون في المعارك؟ ما أفضل طريقة لوصف "السقوط بحد السيف" في لغتكم؟ أوقفوا سماع هذا التسجيل الصوتي هنا.</w:t>
      </w:r>
    </w:p>
    <w:p>
      <w:pPr>
        <w:bidi/>
      </w:pPr>
      <w:r>
        <w:rPr>
          <w:rtl/>
          <w:cs/>
          <w:lang w:val="ar_AE" w:bidi="ar_AE"/>
        </w:rPr>
      </w:r>
      <w:r>
        <w:rPr>
          <w:rtl/>
          <w:cs/>
          <w:lang w:val="ar_AE" w:bidi="ar_AE"/>
        </w:rPr>
        <w:t>لقد طرح بنو إسرائيل هذا السؤال للإدلاء بتصريح بدلًا من الحصول على إجابة. عندما يطرح الناس هذا النوع من الأسئلة، فإنهم يقولون ما يعتقدون أنه صحيح. كان شعب إسرائيل يلوم يهوه على وضعهم في موقف ظنوا فيه أنهم سيموتون. وواصلت جماعة شعب إسرائيل بأكملها البكاء وزادت من احتجاجها. كان شعب إسرائيل يعتقد أن يهوه كان يخطط لهم مكائد شريرة. قالوا: "لا بد أن يهوه يريد أن يأسر أعداؤنا نساءنا وأطفالنا". أليس من الأفضل لنا أن نعود إلى مصر؟" لم يطرح بنو إسرائيل هذا السؤال للحصول على إجابة، بل لإظهار ما كانوا يفكرون فيه. قرر الشعب العودة إلى مصر. عند تمثيل هذا المشهد، تأكدوا من إظهار كيف تفاقمت محنة شعب إسرائيل من الخوف من أهل الأرض، إلى إلقاء اللوم على موسى وهارون، ثم إلى رفض خطة يهوه.</w:t>
      </w:r>
    </w:p>
    <w:p>
      <w:pPr>
        <w:bidi/>
      </w:pPr>
      <w:r>
        <w:rPr>
          <w:rtl/>
          <w:cs/>
          <w:lang w:val="ar_AE" w:bidi="ar_AE"/>
        </w:rPr>
      </w:r>
      <w:r>
        <w:rPr>
          <w:rtl/>
          <w:cs/>
          <w:lang w:val="ar_AE" w:bidi="ar_AE"/>
        </w:rPr>
        <w:t>توقفوا هنا واحكوا قصة عن حشد غاضب. انتبهوا إلى رد فعل الناس في الجمع على غضب كل منهم. ناقشوا كيف وصل الجمع إلى قراره وكيف يتحدثون أو يبلغون هذا القرار. كيف يمكن أن يفكر الحشد بأكمله في الأمر عينه؟ أوقفوا سماع هذا التسجيل الصوتي هنا.</w:t>
      </w:r>
    </w:p>
    <w:p>
      <w:pPr>
        <w:bidi/>
      </w:pPr>
      <w:r>
        <w:rPr>
          <w:rtl/>
          <w:cs/>
          <w:lang w:val="ar_AE" w:bidi="ar_AE"/>
        </w:rPr>
      </w:r>
      <w:r>
        <w:rPr>
          <w:rtl/>
          <w:cs/>
          <w:lang w:val="ar_AE" w:bidi="ar_AE"/>
        </w:rPr>
        <w:t>وينتهي هذا المشهد بالكلمات التالية: فَقَالَ بَعْضُهُمْ لِبَعْضٍ: «نُقِيمُ رَئِيسًا وَنَرْجِعُ إِلَى مِصْرَ». تُظهر هذه الكلمات أن بكاء المجتمع وتذمره قد أدى إلى هذا القرار. تحدثت جماعة شعب إسرائيل بأكملها مع بعضها بعضًا وقررت اختيار قائد جديد يعيدهم إلى مصر.</w:t>
      </w:r>
    </w:p>
    <w:p>
      <w:pPr>
        <w:bidi/>
      </w:pPr>
      <w:r>
        <w:rPr>
          <w:rtl/>
          <w:cs/>
          <w:lang w:val="ar_AE" w:bidi="ar_AE"/>
        </w:rPr>
      </w:r>
      <w:r>
        <w:rPr>
          <w:rtl/>
          <w:cs/>
          <w:lang w:val="ar_AE" w:bidi="ar_AE"/>
        </w:rPr>
        <w:t>في المشهد الثاني، سقط موسى وهارون على وجهيهما أمام الجماعة بأكملها، ثم مزق يشوع وكالب ثيابهما أمام الجماعة بأكملها وبدآ يتحدثان إلى شعب إسرائيل. مزق يشوع وكالب ثيابهما لإظهار ألم وحزن شديدين، لأن شعب إسرائيل رفض يهوه وموسى وهارون. وتحدث يشوع وكالب إلى بني إسرائيل وقالا: "ٱلْأَرْضُ ٱلَّتِي مَرَرْنَا فِيهَا لِنَتَجَسَّسَهَا ٱلأَرْضُ جَيِّدَةٌ جِدًّا جِدًّا. إِنْ سُرَّ بِنَا ٱلرَّبُّ يُدْخِلْنَا إِلَى هَذِهِ ٱلْأَرْضِ وَيُعْطِينَا إِيَّاهَا، أَرْضًا تَفِيضُ لَبَنًا وَعَسَلًا. إِنَّمَا لَا تَتَمَرَّدُوا عَلَى ٱلرَّبِّ، وَلَا تَخَافُوا مِنْ شَعْبِ ٱلْأَرْضِ لِأَنَّهُمْ خُبْزُنَا. قَدْ زَالَ عَنْهُمْ ظِلُّهُمْ، وَٱلرَّبُّ مَعَنَا. لَا تَخَافُوهُمْ". وتحدث يشوع وكالب بهذه الكلمات إلى شعب إسرائيل. لا نعلم ما إذا كان أحدهما قد تحدث أم كلاهما. لأن اسم يشوع ذُكر أولاً، فمن المرجح أن يشوع هو من تحدث، وأن كالب وقف بجانبه موافقاً على كل ما قاله. تحدث يشوع جهرًا وعلى مسامعهم وبقوة.</w:t>
      </w:r>
    </w:p>
    <w:p>
      <w:pPr>
        <w:bidi/>
      </w:pPr>
      <w:r>
        <w:rPr>
          <w:rtl/>
          <w:cs/>
          <w:lang w:val="ar_AE" w:bidi="ar_AE"/>
        </w:rPr>
      </w:r>
      <w:r>
        <w:rPr>
          <w:rtl/>
          <w:cs/>
          <w:lang w:val="ar_AE" w:bidi="ar_AE"/>
        </w:rPr>
        <w:t>توقفوا هنا واحكوا قصة عن وقت تحدث فيه قائد بقوة إلى الناس ليشجعهم. بما تكلَّم؟ ما النبرة التي تحدث بها؟ كيف كان يستخدم جسده أثناء حديثه؟ أوقفوا سماع هذا التسجيل الصوتي هنا.</w:t>
      </w:r>
    </w:p>
    <w:p>
      <w:pPr>
        <w:bidi/>
      </w:pPr>
      <w:r>
        <w:rPr>
          <w:rtl/>
          <w:cs/>
          <w:lang w:val="ar_AE" w:bidi="ar_AE"/>
        </w:rPr>
      </w:r>
      <w:r>
        <w:rPr>
          <w:rtl/>
          <w:cs/>
          <w:lang w:val="ar_AE" w:bidi="ar_AE"/>
        </w:rPr>
        <w:t>قال يشوع وكالب إن أهل تلك الأرض سيكونون "خبزاً لنا"، مما يعني أن شعب إسرائيل سيكون قادراً على هزيمة أعدائهم بسهولة كما يمكنهم أكل الخبز.</w:t>
      </w:r>
    </w:p>
    <w:p>
      <w:pPr>
        <w:bidi/>
      </w:pPr>
      <w:r>
        <w:rPr>
          <w:rtl/>
          <w:cs/>
          <w:lang w:val="ar_AE" w:bidi="ar_AE"/>
        </w:rPr>
      </w:r>
      <w:r>
        <w:rPr>
          <w:rtl/>
          <w:cs/>
          <w:lang w:val="ar_AE" w:bidi="ar_AE"/>
        </w:rPr>
        <w:t>توقفوا هنا وناقشوا في مجموعة: عندما تروون قصصاً عن معارك يمكنكم الفوز بها بسهولة، كيف تعبرون عن مدى سهولة الفوز في تلك المعارك؟ أوقفوا سماع هذا التسجيل الصوتي هنا.</w:t>
      </w:r>
    </w:p>
    <w:p>
      <w:pPr>
        <w:bidi/>
      </w:pPr>
      <w:r>
        <w:rPr>
          <w:rtl/>
          <w:cs/>
          <w:lang w:val="ar_AE" w:bidi="ar_AE"/>
        </w:rPr>
      </w:r>
      <w:r>
        <w:rPr>
          <w:rtl/>
          <w:cs/>
          <w:lang w:val="ar_AE" w:bidi="ar_AE"/>
        </w:rPr>
        <w:t>في المشهد الثالث، رفضت الجماعة كلها كلمات يشوع وكالب بغضب. رفض بنو إسرائيل أن يتشجعوا وقالوا بعضهم لبعضٍ أن يرجموهم بالحجارة حتى الموت. النص ليس واضحاً تماماً من هم الأشخاص الذين أراد الشعب رجمهم بالحجارة حتى الموت. قد يكون يشوع وكالب فقط، أو قد يشمل أيضًا موسى وهارون. قبل أن يتمكن الشعب من إلقاء حجر واحد، ظهر مجد يهوه في ضوء عظيم في خيمة الاجتماع. رأى جميع بني إسرائيل بريق يهوه.</w:t>
      </w:r>
    </w:p>
    <w:p>
      <w:pPr>
        <w:bidi/>
      </w:pPr>
      <w:r>
        <w:rPr>
          <w:rtl/>
          <w:cs/>
          <w:lang w:val="ar_AE" w:bidi="ar_AE"/>
        </w:rPr>
      </w:r>
      <w:r>
        <w:rPr>
          <w:rtl/>
          <w:cs/>
          <w:lang w:val="ar_AE" w:bidi="ar_AE"/>
        </w:rPr>
        <w:t>توقفوا هنا وارووا قصصًا عن أشخاص أمسَكوا وهم يرتكبون أفعالًا سيئة. كيف كانت ردود أفعالهم؟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14: 1 - 10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كالب بن يفنة</w:t>
      </w:r>
    </w:p>
    <w:p>
      <w:pPr>
        <w:pStyle w:val="ListBullet"/>
        <w:bidi/>
        <w:spacing w:line="240" w:lineRule="auto"/>
        <w:ind w:left="720"/>
      </w:pPr>
      <w:r>
        <w:rPr>
          <w:rtl/>
          <w:cs/>
          <w:lang w:val="ar_AE" w:bidi="ar_AE"/>
        </w:rPr>
      </w:r>
      <w:r>
        <w:rPr>
          <w:rtl/>
          <w:cs/>
          <w:lang w:val="ar_AE" w:bidi="ar_AE"/>
        </w:rPr>
        <w:t>جماعة بني إسرائيل كلها</w:t>
      </w:r>
    </w:p>
    <w:p>
      <w:pPr>
        <w:pStyle w:val="ListBullet"/>
        <w:bidi/>
        <w:spacing w:line="240" w:lineRule="auto"/>
        <w:ind w:left="720"/>
      </w:pPr>
      <w:r>
        <w:rPr>
          <w:rtl/>
          <w:cs/>
          <w:lang w:val="ar_AE" w:bidi="ar_AE"/>
        </w:rPr>
      </w:r>
      <w:r>
        <w:rPr>
          <w:rtl/>
          <w:cs/>
          <w:lang w:val="ar_AE" w:bidi="ar_AE"/>
        </w:rPr>
        <w:t>الجواسيس العشرة</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انتهى الجواسيس العشرة من تقديم تقريرهم. فتخاف كل جماعة شعب إسرائيل وتبدأ في البكاء جهرًا والنحيب.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الجماعة: "بماذا تفكرون أو تشعرون؟" قد يجيب الشعب بعبارات مثل: "سنُقتل جميعًا إذا دخلنا تلك الأرض"، أو: "لا يوجد رجاء لنا من مواجهة العمالقة. لا يمكننا أن نستولي على الأرض"، أو "تلك الأرض مليئة بالعمالقة ويحمونها جيدًا"، أو: "لماذا جئنا إلى هنا؟ فيم كنا نفكر عندما استمعنا لهذا الرجل موسى؟" أو "أنا أفكر. لا أريد أن أموت"، أو "كَذَبَ موسى وهارون علينا! والآن سنموت جميعًا. أتمنى لو أننا لم نترك مصر أبدًا. أن تكون عبدًا أفضل من الموت في حرب مع العمالقة"، أو، "أنا غاضب جدًا من موسى وهارون. لقد جلبوا علينا وعلى أطفالنا مخاطر كبيرة".</w:t>
      </w:r>
    </w:p>
    <w:p>
      <w:pPr>
        <w:pStyle w:val="ListBullet"/>
        <w:bidi/>
        <w:spacing w:line="240" w:lineRule="auto"/>
        <w:ind w:left="720"/>
      </w:pPr>
      <w:r>
        <w:rPr>
          <w:rtl/>
          <w:cs/>
          <w:lang w:val="ar_AE" w:bidi="ar_AE"/>
        </w:rPr>
      </w:r>
      <w:r>
        <w:rPr>
          <w:rtl/>
          <w:cs/>
          <w:lang w:val="ar_AE" w:bidi="ar_AE"/>
        </w:rPr>
        <w:t>اسألوا الممثل الذي يؤدي دور موسى: "بماذا تفكر أو تشعر؟" قد يجيب الممثل بعبارات مثل: "يتصرف الشعب كما لو أننا في مأتم. لقد فقد الشعب كل رجاء"، أو "إنهم يرفضون خطة الرب"، أو "لا يثق الشعب في أن الرب سيعطينا الأرض. وسيفضِّلون الموت على أن يدخلوا الأرض كما أمرنا الرب أن نفعل".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يزداد غضب الشعب، ويبدأون في انتقاد موسى وهارون. مثِّلوا الجماعة كلها وهم ينتقدون موسى وهارون ويقولون: "ليتنا متنا في مصر! أو في هذه البرية! لماذا أحضرنا الرب إلى هذا المكان؟ لا بد أنه يريدنا أن نموت في المعركة. ستُصير زوجاتنا وأطفالنا عبيدًا! أليس من الأفضل لنا أن نعود إلى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الممثلان اللذان يؤديان دوري موسى وهارون: "بماذا تشعران أو بماذا تفكِّران؟" قد يجيبان بعبارات مثل: "يزداد غضب الشعب. إنهم غاضبون علينا. بل إنهم غاضبون على الرب. "نخشى أن يقتلونا"، أو "لقد نسي الشعب كل ما فعله يهوه من أجلنا. وهم يعتقدون أن الرب يوقع بنا بخطط شريرة. إنه لأمر يحزننا جدًا"، أو "لقد رفض الشعب قيادتنا. لقد رفضوا الرب. ويفضِّلون أن يكونوا عبيدًا في مصر"، أو "نخاف ألا يغفر الرب للشعب على هذه الخطية".</w:t>
      </w:r>
    </w:p>
    <w:p>
      <w:pPr>
        <w:pStyle w:val="ListBullet"/>
        <w:bidi/>
        <w:spacing w:line="240" w:lineRule="auto"/>
        <w:ind w:left="720"/>
      </w:pPr>
      <w:r>
        <w:rPr>
          <w:rtl/>
          <w:cs/>
          <w:lang w:val="ar_AE" w:bidi="ar_AE"/>
        </w:rPr>
      </w:r>
      <w:r>
        <w:rPr>
          <w:rtl/>
          <w:cs/>
          <w:lang w:val="ar_AE" w:bidi="ar_AE"/>
        </w:rPr>
        <w:t>اسألوا الذين يؤدون دور الجماعة: "بماذا تفكرون أو تشعرون؟" قد يجيبون بعبارات مثل: "نحن خائفون على سلامة أبنائنا. نحن غاضبون لأن موسى يطلب منا أن نخاطر بحياة أبنائنا وزوجاتنا. ولماذا يريد الرب أن نموت هنا؟" أو، "لا يمكننا أن نثق في الرب. إن خطته ستُقتلنا جميعًا"، أو "سنختار قائدًا آخر. سنعود إلى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موسى وهارون، اللذان كانا يقفان أمام الجماعة بأكملها، سقطا على الأرض في حالة من الذعر. مزق يشوع وكالب ثيابهما ضيقًا وكمدًا، وتحدثا إلى الشعب عن جودة الأرض وقدرة يهوه على إعطائها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الممثلان اللذان يؤديان دوري موسى وهارون: "بماذا تشعران أو بماذا تفكِّران؟" قد يجيبان بعبارات مثل: "نشعر بألم وحزن عظيمين. لقد رفض الشعب الرب"، أو "قلوبنا منكسرة. هذا شيء رهيب"، أو "نخاف أن يُهلك الرب كل هذا الشعب لرفضهم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تكلَّم يشوع وكالب بهذه الكلمات إلى شعب إسرائيل: "ٱلْأَرْضُ ٱلَّتِي مَرَرْنَا فِيهَا لِنَتَجَسَّسَهَا ٱلأَرْضُ جَيِّدَةٌ جِدًّا جِدًّا. إِنْ سُرَّ بِنَا ٱلرَّبُّ يُدْخِلْنَا إِلَى هَذِهِ ٱلْأَرْضِ وَيُعْطِينَا إِيَّاهَا، أَرْضًا تَفِيضُ لَبَنًا وَعَسَلًا. إِنَّمَا لَا تَتَمَرَّدُوا عَلَى ٱلرَّبِّ، وَلَا تَخَافُوا مِنْ شَعْبِ ٱلْأَرْضِ لِأَنَّهُمْ خُبْزُنَا. قَدْ زَالَ عَنْهُمْ ظِلُّهُمْ، وَٱلرَّبُّ مَعَنَا. لَا تَخَافُوهُمْ".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الممثلان اللذان يؤديان دوري يشوع وكالِب: "بماذا تشعران أو بماذا تفكِّران؟" قد يجيبان بعبارات مثل: "نشعر بالصدمة، لكون الشعب في خوف وإحباط عظيمين"، أو "كيف نسي الشعب بسرعة كيف ساعدنا الرب على كل ما مررنا به. نريد أن نذكِّرهم بأن الرب قوي"، أو "نحن غاضبون من الجواسيس العشرة لأنهم زرعوا الرعب في قلوب الشعب"، أو "نحن حزانى لأن الشعب رفض موسى وهارون"، أو "نريد أن نشدد الشعب مرة أخرى. نريدهم أن يروا أن الرب سيعطينا هذه الأرض بالتأكيد كما وعد"، أو "نريد أن يتوقف الشعب عن تمرّده".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توقَّف كل الجماعة عن الاستماع إلى يشوع وكالب. وقالوا إن عليهم رجمهم بالحجارة حتى الموت. ربما صرخ بها شخص واحد، ثم كررها آخر ثم آخر حتى أصبحت صرخة الجماعة بأكملها.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الجماعة: "بماذا تفكرون أو تشعرون؟" قد يجيبون بعبارات مثل: "نشعر بالغضب، والحنق الشديد"، أو "نشعر بالخوف الشديد. نحن مرتعبون وفكّرنا في كيف يمكن أن نموت في معركة في هذه البرية"، أو: "كيف يمكن لهؤلاء الناس أن يخبرونا أن ندخل تلك الأرض؟ يريدوننا أموات. يستحقون الموت".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وبينما كان الشعب يهتف، ظهر الرب في خيمة الاجتماع في نور عظيم ساطع.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الجماعة: "بماذا تفكرون أو تشعرون؟" قد يجيبون بعبارات مثل: "نشعر بالخوف الشديد. سمع الرب تذمرنا وجاء ليُهلكنا"، أو "نريد أن نختبئ من الرب"، أو "نشعر بأننا أعداء الرب. لقد سمعنا أننا نرفض قادته المختارين ووجدنا مستعدين لرجمهم".</w:t>
      </w:r>
    </w:p>
    <w:p>
      <w:pPr>
        <w:pStyle w:val="ListBullet"/>
        <w:bidi/>
        <w:spacing w:line="240" w:lineRule="auto"/>
        <w:ind w:left="720"/>
      </w:pPr>
      <w:r>
        <w:rPr>
          <w:rtl/>
          <w:cs/>
          <w:lang w:val="ar_AE" w:bidi="ar_AE"/>
        </w:rPr>
      </w:r>
      <w:r>
        <w:rPr>
          <w:rtl/>
          <w:cs/>
          <w:lang w:val="ar_AE" w:bidi="ar_AE"/>
        </w:rPr>
        <w:t>اسألوا الشخص الذي يؤدي دور الرب: "بماذا تفكر أو تشعر؟" قد يجيب بعبارات مثل: "أنا غاضب على هذا الشعب. إلى متى يتمردون؟" أو، "لقد سئمت هذا الشعب. لا أريدهم شعبي بعد الآن"، أو "لقد رفضوني. لقد رفضوا عهدي وفضّلوا العودة إلى مصر. أنا حزين جدًا"، أو "أنا سعيد بموسى وهارون ويشوع وكالب. كانوا أمناء لي. إنهم يثقون بي، على عكس هذا العشب غير المؤمن".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14: 1 - 10 من الترجمة التي تستسيغونها بالأكثر.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أعطى الجواسيس العشرة تقريرًا سلبيًا، ثم رفعت كل جماعة بني </w:t>
      </w:r>
      <w:r>
        <w:rPr>
          <w:b/>
          <w:rtl/>
          <w:cs/>
          <w:lang w:val="ar_AE" w:bidi="ar_AE"/>
        </w:rPr>
        <w:t>إسرائيل</w:t>
      </w:r>
      <w:r>
        <w:rPr>
          <w:rtl/>
          <w:cs/>
          <w:lang w:val="ar_AE" w:bidi="ar_AE"/>
        </w:rPr>
        <w:t xml:space="preserve"> صراخها. هذه الجماعة هي جماعة بني إسرائيل بأكملها. استخدموا الكلمة ذاتها التي استخدمتموها في المقاطع السابقة للإشارة إلى الجماعة وبني إسرائيل. إنَّ تعبير </w:t>
      </w:r>
      <w:r>
        <w:rPr>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b/>
          <w:rtl/>
          <w:cs/>
          <w:lang w:val="ar_AE" w:bidi="ar_AE"/>
        </w:rPr>
        <w:t>تذمر</w:t>
      </w:r>
      <w:r>
        <w:rPr>
          <w:rtl/>
          <w:cs/>
          <w:lang w:val="ar_AE" w:bidi="ar_AE"/>
        </w:rPr>
        <w:t xml:space="preserve"> جميع الشعب على موسى وهارون. وكلمة الفعل هذه تصف التذمر المتمرّد. تمرد الشعب على يهوه بالتذمر والهيجان على ممثليه، موسى وهارون. فتذمرات الشعب لم يكن لها سبب وجيه. تُظهر الكلمة موقفًا سلبيًا. يجب على المترجمين الحفاظ على اتساق ترجمة هذه الكلمة في كل مرة.</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تذمر</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ويعبر الناس عن تذمرهم بهذه الكلمات: "ليتنا متنا في مصر!" أو ليتنا متنا في هذه </w:t>
      </w:r>
      <w:r>
        <w:rPr>
          <w:b/>
          <w:rtl/>
          <w:cs/>
          <w:lang w:val="ar_AE" w:bidi="ar_AE"/>
        </w:rPr>
        <w:t>البرية</w:t>
      </w:r>
      <w:r>
        <w:rPr>
          <w:rtl/>
          <w:cs/>
          <w:lang w:val="ar_AE" w:bidi="ar_AE"/>
        </w:rPr>
        <w:t xml:space="preserve">!" استخدموا الكلمة أو العبارة ذاتها التي استخدمتموها في المقاطع السابقة للإشارة إلى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سألوا موسى وهارون: "وَ</w:t>
      </w:r>
      <w:r>
        <w:rPr>
          <w:b/>
          <w:rtl/>
          <w:cs/>
          <w:lang w:val="ar_AE" w:bidi="ar_AE"/>
        </w:rPr>
        <w:t>لِمَاذَا أَتَى</w:t>
      </w:r>
      <w:r>
        <w:rPr>
          <w:rtl/>
          <w:cs/>
          <w:lang w:val="ar_AE" w:bidi="ar_AE"/>
        </w:rPr>
        <w:t xml:space="preserve"> بِنَا ٱلرَّبُّ إِلَى هَذِهِ ٱلْأَرْضِ لِنَسْقُطَ بِٱلسَّيْفِ؟" ااستخدموا الكلمة نفسها التي استخدمتموها في المقاطع السابقة للإشارة إلى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يقول الشعب لموسى وهارون: "تَصِيرُ نِسَاؤُنَا وَ</w:t>
      </w:r>
      <w:r>
        <w:rPr>
          <w:b/>
          <w:rtl/>
          <w:cs/>
          <w:lang w:val="ar_AE" w:bidi="ar_AE"/>
        </w:rPr>
        <w:t>أَطْفَالُنَا</w:t>
      </w:r>
      <w:r>
        <w:rPr>
          <w:rtl/>
          <w:cs/>
          <w:lang w:val="ar_AE" w:bidi="ar_AE"/>
        </w:rPr>
        <w:t xml:space="preserve"> </w:t>
      </w:r>
      <w:r>
        <w:rPr>
          <w:b/>
          <w:rtl/>
          <w:cs/>
          <w:lang w:val="ar_AE" w:bidi="ar_AE"/>
        </w:rPr>
        <w:t>غَنِيمَةً"</w:t>
      </w:r>
      <w:r>
        <w:rPr>
          <w:rtl/>
          <w:cs/>
          <w:lang w:val="ar_AE" w:bidi="ar_AE"/>
        </w:rPr>
        <w:t>. تعبير "أطفالنا" يعني صغارنا. وتشير كلمة "الغنيمة" إلى الأشخاص الذين يُؤسرون في الحرب. يقول الشعب: "أبناءنا الصغار سيُخرجون كعبيد".</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غنيمة</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قال الشعب بعضهم لبعض: "نُقِيمُ رَئِيسًا وَنَرْجِعُ إِلَى مِصْرَ". استخدموا الكلمة نفسها التي استخدمتموها في المقاطع السابقة لترجمة كلمة «رئيس». </w:t>
      </w:r>
    </w:p>
    <w:p>
      <w:pPr>
        <w:bidi/>
      </w:pPr>
      <w:r>
        <w:rPr>
          <w:rtl/>
          <w:cs/>
          <w:lang w:val="ar_AE" w:bidi="ar_AE"/>
        </w:rPr>
      </w:r>
      <w:r>
        <w:rPr>
          <w:rtl/>
          <w:cs/>
          <w:lang w:val="ar_AE" w:bidi="ar_AE"/>
        </w:rPr>
        <w:t xml:space="preserve">فسقط موسى وهارون </w:t>
      </w:r>
      <w:r>
        <w:rPr>
          <w:b/>
          <w:rtl/>
          <w:cs/>
          <w:lang w:val="ar_AE" w:bidi="ar_AE"/>
        </w:rPr>
        <w:t>على وجهيهما أمام</w:t>
      </w:r>
      <w:r>
        <w:rPr>
          <w:rtl/>
          <w:cs/>
          <w:lang w:val="ar_AE" w:bidi="ar_AE"/>
        </w:rPr>
        <w:t xml:space="preserve"> كل الجماعة. استخدموا العبارة ذاتها التي استخدمتموها في المقاطع السابقة لكلمة "سقط على وجوههم". إن اجتماع جماعة بني إسرائيل هو طريقة أكثر رسميةً للقول إن بني إسرائيل اجتمعوا معًا لسبب مهم.</w:t>
      </w:r>
    </w:p>
    <w:p>
      <w:pPr>
        <w:bidi/>
      </w:pPr>
      <w:r>
        <w:rPr>
          <w:rtl/>
          <w:cs/>
          <w:lang w:val="ar_AE" w:bidi="ar_AE"/>
        </w:rPr>
      </w:r>
      <w:r>
        <w:rPr>
          <w:rtl/>
          <w:cs/>
          <w:lang w:val="ar_AE" w:bidi="ar_AE"/>
        </w:rPr>
        <w:t>فقال يشوع وكالب: "إِنْ سُرَّ بِنَا ٱلرَّبُّ يُدْخِلْنَا إِلَى هَذِهِ ٱلْأَرْضِ وَيُعْطِينَا إِيَّاهَا، أَرْضًا تَفِيضُ لَبَنًا وَعَسَلًا". استخدموا الوصف ذاته الذي استخدمتموه في المقاطع السابقة للإشارة إلى أرض تفيض لبنًا وعسلًا.</w:t>
      </w:r>
    </w:p>
    <w:p>
      <w:pPr>
        <w:bidi/>
      </w:pPr>
      <w:r>
        <w:rPr>
          <w:rtl/>
          <w:cs/>
          <w:lang w:val="ar_AE" w:bidi="ar_AE"/>
        </w:rPr>
      </w:r>
      <w:r>
        <w:rPr>
          <w:rtl/>
          <w:cs/>
          <w:lang w:val="ar_AE" w:bidi="ar_AE"/>
        </w:rPr>
        <w:t xml:space="preserve">ثم قالت كل الجماعة لنرجمهم </w:t>
      </w:r>
      <w:r>
        <w:rPr>
          <w:b/>
          <w:rtl/>
          <w:cs/>
          <w:lang w:val="ar_AE" w:bidi="ar_AE"/>
        </w:rPr>
        <w:t>بالحجارة</w:t>
      </w:r>
      <w:r>
        <w:rPr>
          <w:rtl/>
          <w:cs/>
          <w:lang w:val="ar_AE" w:bidi="ar_AE"/>
        </w:rPr>
        <w:t>. وعبارة "الرجم بالحجارة" تعني أن يقتلوهم برميهم بالحجارة حتى يموتوا.</w:t>
      </w:r>
    </w:p>
    <w:p>
      <w:pPr>
        <w:bidi/>
      </w:pPr>
      <w:r>
        <w:rPr>
          <w:rtl/>
          <w:cs/>
          <w:lang w:val="ar_AE" w:bidi="ar_AE"/>
        </w:rPr>
      </w:r>
      <w:r>
        <w:rPr>
          <w:rtl/>
          <w:cs/>
          <w:lang w:val="ar_AE" w:bidi="ar_AE"/>
        </w:rPr>
        <w:t>توقّفوا هنا وناقشوا الكلمة أو العبارة التي ستستخدمونها للتعبير عن "يُرْجَمَا بِٱلْحِجَارَةِ". استخدموا الكلمة أو العبارة ذاتها التي استخدمتموها في أسفار الكتاب المُقدَّس للإشارة إلى الرجم. أوقفوا سماع هذا التسجيل الصوتي هنا.</w:t>
      </w:r>
    </w:p>
    <w:p>
      <w:pPr>
        <w:bidi/>
      </w:pPr>
      <w:r>
        <w:rPr>
          <w:rtl/>
          <w:cs/>
          <w:lang w:val="ar_AE" w:bidi="ar_AE"/>
        </w:rPr>
      </w:r>
      <w:r>
        <w:rPr>
          <w:rtl/>
          <w:cs/>
          <w:lang w:val="ar_AE" w:bidi="ar_AE"/>
        </w:rPr>
        <w:t>لكن مجد يهوه ظهر في خيمة الاجتماع لجميع شعب إسرائيل. ومجد يهوه هو رؤية قوة يهوه أو جلاله.</w:t>
      </w:r>
    </w:p>
    <w:p>
      <w:pPr>
        <w:bidi/>
      </w:pPr>
      <w:r>
        <w:rPr>
          <w:rtl/>
          <w:cs/>
          <w:lang w:val="ar_AE" w:bidi="ar_AE"/>
        </w:rPr>
      </w:r>
      <w:r>
        <w:rPr>
          <w:rtl/>
          <w:cs/>
          <w:lang w:val="ar_AE" w:bidi="ar_AE"/>
        </w:rPr>
        <w:t xml:space="preserve">توقّفوا هنا وناقشوا الكلمة أو العبارة التي سوف تستخدمونها للتعبير عن </w:t>
      </w:r>
      <w:r>
        <w:rPr>
          <w:b/>
          <w:rtl/>
          <w:cs/>
          <w:lang w:val="ar_AE" w:bidi="ar_AE"/>
        </w:rPr>
        <w:t>مجد</w:t>
      </w:r>
      <w:r>
        <w:rPr>
          <w:rtl/>
          <w:cs/>
          <w:lang w:val="ar_AE" w:bidi="ar_AE"/>
        </w:rPr>
        <w:t xml:space="preserve">. استخدموا الكلمة أو العبارة ذاتها التي استخدمتموها في أسفار أخرى من الكتاب المقدس التي ترجمتموها للإشارة إلى المجد. ولمزيد من المعلومات عن </w:t>
      </w:r>
      <w:r>
        <w:rPr>
          <w:rtl/>
          <w:cs/>
          <w:lang w:val="ar_AE" w:bidi="ar_AE"/>
        </w:rPr>
        <w:t>المجد</w:t>
      </w:r>
      <w:r>
        <w:rPr>
          <w:rtl/>
          <w:cs/>
          <w:lang w:val="ar_AE" w:bidi="ar_AE"/>
        </w:rPr>
        <w:t>، انظروا قاموس الكلمات الرئيسية. أوقفوا سماع هذا التسجيل الصوتي هنا.</w:t>
      </w:r>
    </w:p>
    <w:p>
      <w:pPr>
        <w:bidi/>
      </w:pPr>
      <w:r>
        <w:rPr>
          <w:rtl/>
          <w:cs/>
          <w:lang w:val="ar_AE" w:bidi="ar_AE"/>
        </w:rPr>
      </w:r>
      <w:r>
        <w:rPr>
          <w:rtl/>
          <w:cs/>
          <w:lang w:val="ar_AE" w:bidi="ar_AE"/>
        </w:rPr>
        <w:t xml:space="preserve">استخدموا الكلمة أو العبارة نفسها التي استخدمتموها </w:t>
      </w:r>
      <w:r>
        <w:rPr>
          <w:b/>
          <w:rtl/>
          <w:cs/>
          <w:lang w:val="ar_AE" w:bidi="ar_AE"/>
        </w:rPr>
        <w:t>في المقاطع السابقة</w:t>
      </w:r>
      <w:r>
        <w:rPr>
          <w:rtl/>
          <w:cs/>
          <w:lang w:val="ar_AE" w:bidi="ar_AE"/>
        </w:rPr>
        <w:t xml:space="preserve"> للإشارة إلى المسكن/خيمة الاجتماع. ولمزيد من المعلومات عن خيمة الاجتماع، ارجعوا إلى كلمة </w:t>
      </w:r>
      <w:r>
        <w:rPr>
          <w:rtl/>
          <w:cs/>
          <w:lang w:val="ar_AE" w:bidi="ar_AE"/>
        </w:rPr>
        <w:t>المَسْكَن</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14:11–25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14: 11- 25 واحفظوا هذا المقطع في قلوبكم.</w:t>
      </w:r>
    </w:p>
    <w:p>
      <w:pPr>
        <w:bidi/>
      </w:pPr>
      <w:r>
        <w:rPr>
          <w:rtl/>
          <w:cs/>
          <w:lang w:val="ar_AE" w:bidi="ar_AE"/>
        </w:rPr>
      </w:r>
      <w:r>
        <w:rPr>
          <w:rtl/>
          <w:cs/>
          <w:lang w:val="ar_AE" w:bidi="ar_AE"/>
        </w:rPr>
        <w:t>استمعوا إلى النسخة الصوتية من سِفر العدد 14: 11- 25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14: 11 - 25 من الترجمة التي تستسيغونها بالأكثر.</w:t>
      </w:r>
    </w:p>
    <w:p>
      <w:pPr>
        <w:bidi/>
      </w:pPr>
      <w:r>
        <w:rPr>
          <w:rtl/>
          <w:cs/>
          <w:lang w:val="ar_AE" w:bidi="ar_AE"/>
        </w:rPr>
      </w:r>
      <w:r>
        <w:rPr>
          <w:rtl/>
          <w:cs/>
          <w:lang w:val="ar_AE" w:bidi="ar_AE"/>
        </w:rPr>
        <w:t>في المقطع السابق، رفض شعب إسرائيل قادة إسرائيل والتقطوا حجارة لقتلهم. كما رفض شعب إسرائيل يهوه وخططه لهم. وبينما كان بنو إسرائيل يمسكون الحجارة بأيديهم، ظهر مجد يهوه كنور قوي في خيمة الاجتماع، ورأى جميع بني إسرائيل بهاء يهوه.</w:t>
      </w:r>
    </w:p>
    <w:p>
      <w:pPr>
        <w:bidi/>
      </w:pPr>
      <w:r>
        <w:rPr>
          <w:rtl/>
          <w:cs/>
          <w:lang w:val="ar_AE" w:bidi="ar_AE"/>
        </w:rPr>
      </w:r>
      <w:r>
        <w:rPr>
          <w:rtl/>
          <w:cs/>
          <w:lang w:val="ar_AE" w:bidi="ar_AE"/>
        </w:rPr>
        <w:t>هذا المقطع يتعلق بما حدث عندما ظهر نور يهوه. تكلَّم يهوه إلى موسى وسأل: "حَتَّى مَتَى يُهِينُنِي هَذَا ٱلشَّعْبُ؟" الإهانة أو الازدراء يعني معاملة شخص ما باحتقار أو رفضه. سأل يهوه موسى: "وَحَتَّى مَتَى لَا يُصَدِّقُونَنِي بِجَمِيعِ ٱلْآيَاتِ ٱلَّتِي عَمِلْتُ فِي وَسَطِهِمْ؟" يُظهر هذان السؤالان الغضب والإحباط اللذين شعر بهما يهوه. كان يهوه غاضبًا لأن شعب إسرائيل لن يتكل على قوة يهوه لهزيمة أعداء إسرائيل. لم يعد يهوه يتحملهم لأنهم عاملوه كما لو أنه غير قادر على فعل ما وعدهم به، على الرغم من أنه قد أثبت بالفعل أنه قوي وعظيم ضد فرعون، عدو إسرائيل في مصر. لهذا السبب، قال يهوه إنه سيرسل مرضًا رهيبًا على إسرائيل. كان المرض سيُهلك بني إسرائيل حتى لا يعودوا بعد شعبه. لا نعرف ما هو الوباء المحدد، لكنه كان سيميتهم ويدمرهم ويهلكهم.</w:t>
      </w:r>
    </w:p>
    <w:p>
      <w:pPr>
        <w:bidi/>
      </w:pPr>
      <w:r>
        <w:rPr>
          <w:rtl/>
          <w:cs/>
          <w:lang w:val="ar_AE" w:bidi="ar_AE"/>
        </w:rPr>
      </w:r>
      <w:r>
        <w:rPr>
          <w:rtl/>
          <w:cs/>
          <w:lang w:val="ar_AE" w:bidi="ar_AE"/>
        </w:rPr>
        <w:t>توقفوا هنا وناقشوا هذا السؤال في مجموعة: في تاريخ مجتمعكم، ما المرض الأكثر رعباً الذي ظهر وانتشر بسرعة بين الكثير من الناس؟ إلى أي مدى كان ذلك مميتاً؟ كيف يتحدث شعبكم عن ذلك؟ ما تأثير هذا في حجم مجتمعكم؟ أوقفوا سماع هذا التسجيل الصوتي هنا.</w:t>
      </w:r>
    </w:p>
    <w:p>
      <w:pPr>
        <w:bidi/>
      </w:pPr>
      <w:r>
        <w:rPr>
          <w:rtl/>
          <w:cs/>
          <w:lang w:val="ar_AE" w:bidi="ar_AE"/>
        </w:rPr>
      </w:r>
      <w:r>
        <w:rPr>
          <w:rtl/>
          <w:cs/>
          <w:lang w:val="ar_AE" w:bidi="ar_AE"/>
        </w:rPr>
        <w:t>قال يهوه إنه سيستخدم هذا الوباء لسلب الوعود التي قطعها لشعبه إسرائيل، أو لسلبها منهم.</w:t>
      </w:r>
    </w:p>
    <w:p>
      <w:pPr>
        <w:bidi/>
      </w:pPr>
      <w:r>
        <w:rPr>
          <w:rtl/>
          <w:cs/>
          <w:lang w:val="ar_AE" w:bidi="ar_AE"/>
        </w:rPr>
      </w:r>
      <w:r>
        <w:rPr>
          <w:rtl/>
          <w:cs/>
          <w:lang w:val="ar_AE" w:bidi="ar_AE"/>
        </w:rPr>
        <w:t>توقفوا هنا وناقشوا هذا السؤال في مجموعة: احكوا قصصًا عن الأوقات التي استرد فيها الناس أو الله الوعود أو الأشياء من الناس. ما الأسباب التي دفعت شخصًا ما إلى استرداد هذه الأشياء من هؤلاء الناس؟ أوقفوا سماع هذا التسجيل الصوتي هنا.</w:t>
      </w:r>
    </w:p>
    <w:p>
      <w:pPr>
        <w:bidi/>
      </w:pPr>
      <w:r>
        <w:rPr>
          <w:rtl/>
          <w:cs/>
          <w:lang w:val="ar_AE" w:bidi="ar_AE"/>
        </w:rPr>
      </w:r>
      <w:r>
        <w:rPr>
          <w:rtl/>
          <w:cs/>
          <w:lang w:val="ar_AE" w:bidi="ar_AE"/>
        </w:rPr>
        <w:t>يخبر يهوه موسى أنه سيجعله أبًا لأمة أعظم من بين إسرائيل بعد أن يضرب يهوه إسرائيل بالوبأ. يقول يهوه إنه يريد أن يبدأ وعوده من جديد مع موسى والأبناء الذين سينجبهم موسى وذريته.</w:t>
      </w:r>
    </w:p>
    <w:p>
      <w:pPr>
        <w:bidi/>
      </w:pPr>
      <w:r>
        <w:rPr>
          <w:rtl/>
          <w:cs/>
          <w:lang w:val="ar_AE" w:bidi="ar_AE"/>
        </w:rPr>
      </w:r>
      <w:r>
        <w:rPr>
          <w:rtl/>
          <w:cs/>
          <w:lang w:val="ar_AE" w:bidi="ar_AE"/>
        </w:rPr>
        <w:t>أجاب موسى يهوه قائلاً إنه إذا أهلك يهوه شعب إسرائيل، فسوف يسمع شعب مصر بذلك. لأنه حقاً، بقدرة يهوه أخرج يهوه شعب إسرائيل من أرض مصر. ثم يخبر أهل مصر أهل أرض كنعان. يذكّر موسى يهوه بأن شعب كنعان قد سمعوا بالفعل أن يهوه قريب من شعب إسرائيل، إذ يظهر يهوه لشعب إسرائيل وجهاً لوجه. وهذا يعني أن يهوه يظهر لموسى وشعب إسرائيل في نور مرئي وقوي. سحابة يهوه تحوم فوق إسرائيل، ويقود يهوه إسرائيل في عمود السحاب نهاراً وعمود النار ليلاً. يخبر موسى يهوه أنه إذا قتل يهوه جميع بني إسرائيل فجأة بضربة واحدة، فإن هذه الأمم التي سمعت بالفعل عن المعجزات العظيمة التي صنعها يهوه في مصر ستقول إن يهوه قتل بني إسرائيل في البرية لأنه لم يكن قادراً على إدخالهم إلى أرض كنعان كما وعد يهوه. يخبر موسى يهوه أن تدمير شعب إسرائيل سيدمر سمعة يهوه العظيمة بين الأمم.</w:t>
      </w:r>
    </w:p>
    <w:p>
      <w:pPr>
        <w:bidi/>
      </w:pPr>
      <w:r>
        <w:rPr>
          <w:rtl/>
          <w:cs/>
          <w:lang w:val="ar_AE" w:bidi="ar_AE"/>
        </w:rPr>
      </w:r>
      <w:r>
        <w:rPr>
          <w:rtl/>
          <w:cs/>
          <w:lang w:val="ar_AE" w:bidi="ar_AE"/>
        </w:rPr>
        <w:t>توقفوا هنا وناقشوا هذا السؤال في مجموعة: احكوا قصصًا عن أشخاص في ثقافتكم يتمتعون بسمعة كبيرة لكونهم أبطال. ماذا تعني هذه السمعة بالنسبة للأبطال، والمجتمع، وأعداء المجتمع؟ كيف يتعامل مجتمعك وأعداؤك مع بطل تضررت سمعته؟ أوقفوا سماع هذا التسجيل الصوتي هنا.</w:t>
      </w:r>
    </w:p>
    <w:p>
      <w:pPr>
        <w:bidi/>
      </w:pPr>
      <w:r>
        <w:rPr>
          <w:rtl/>
          <w:cs/>
          <w:lang w:val="ar_AE" w:bidi="ar_AE"/>
        </w:rPr>
      </w:r>
      <w:r>
        <w:rPr>
          <w:rtl/>
          <w:cs/>
          <w:lang w:val="ar_AE" w:bidi="ar_AE"/>
        </w:rPr>
        <w:t>يطلب موسى أولاً من يهوه أن ينظر في سمعته بين الأمم، ثم، لأن يهوه يهتم بسمعته، يطلب موسى منه أن يظهر قوته العظيمة. عندما طلب موسى من يهوه أن يظهر قوته العظيمة، دعا موسى يهوه باسم يعني الرب أو السيد، وليس باسمه الشخصي يهوه. يريد موسى أن يُظهر يهوه قوته العظيمة من خلال مسامحة شعب إسرائيل، لذلك يذكّر موسى يهوه بما قاله يهوه سابقًا عن نفسه: "أنا ٱلرَّبُّ طَوِيلُ ٱلرُّوحِ. كَثِيرُ ٱلْإِحْسَانِ، يَغْفِرُ ٱلذَّنْبَ وَٱلسَّيِّئَةَ، لَكِنَّهُ لَا يُبْرِئُ. بَلْ يَجْعَلُ ذَنْبَ ٱلْآبَاءِ عَلَى ٱلْأَبْنَاءِ إِلَى ٱلْجِيلِ ٱلثَّالِثِ وَٱلرَّابِع". هذا يعني أن يهوه لا يغضب بسرعة. إن محبة يهوه أكيدة وموثوقة. ولهذا السبب، يزيل يهوه ذنب أولئك المذنبين بالخطية والتمرد، لكن يهوه لا يتركهم من دون عقاب. إن العقاب الذي ينزله يهوه قد يطول أبناء أولئك الذين يرتكبون الخطية وأحفادهم. يذكّر موسى يهوه بأن يهوه نفسه قال هذه الأشياء عن ماهية يهوه. يذكّر موسى يهوه بأنه منذ أن غادر بنو إسرائيل مصر، غفر لهم يهوه، لأن يهوه أمين ومخلص. يطلب موسى من يهوه أن يغفر لشعب إسرائيل استناداً إلى وفاء يهوه بعهده. والعهد هو وعد قوي. قطع يهوه عهدًا مع إبراهيم ونسله، أي بني إسرائيل. وعد يهوه بأنه سيبارك بني إسرائيل ويعطيهم أرضهم، ووعد بنو إسرائيل بأنهم سيثقون بالله ويطيعونه دائماً. يطلب موسى من يهوه أن يحافظ على علاقة العهد بين يهوه وشعب إسرائيل لأن محبة يهوه في العهد لا تخيب.</w:t>
      </w:r>
    </w:p>
    <w:p>
      <w:pPr>
        <w:bidi/>
      </w:pPr>
      <w:r>
        <w:rPr>
          <w:rtl/>
          <w:cs/>
          <w:lang w:val="ar_AE" w:bidi="ar_AE"/>
        </w:rPr>
      </w:r>
      <w:r>
        <w:rPr>
          <w:rtl/>
          <w:cs/>
          <w:lang w:val="ar_AE" w:bidi="ar_AE"/>
        </w:rPr>
        <w:t>توقفوا هنا وناقشوا هذا السؤال كمجموعة: اِرووا قصصاً عن أشخاص تأثروا بأشياء فعلها أسلافهم. أوقفوا سماع هذا التسجيل الصوتي هنا.</w:t>
      </w:r>
    </w:p>
    <w:p>
      <w:pPr>
        <w:bidi/>
      </w:pPr>
      <w:r>
        <w:rPr>
          <w:rtl/>
          <w:cs/>
          <w:lang w:val="ar_AE" w:bidi="ar_AE"/>
        </w:rPr>
      </w:r>
      <w:r>
        <w:rPr>
          <w:rtl/>
          <w:cs/>
          <w:lang w:val="ar_AE" w:bidi="ar_AE"/>
        </w:rPr>
        <w:t>يجيب يهوه على موسى: "قَدْ صَفَحْتُ حَسَبَ قَوْلِكَ". لكن يهوه يقسم أنه على الرغم من أنه غفر للشعب، إلا أنه لا يرى أيٌّ من الشعب، الذي رأى مجده والأعمال القوية التي فعلها في مصر وفي البرية، أرض كنعان. هذا يعني أنهم لن يدخلوا أرض كنعان ليمتلكوها. يقول يهوه إن هؤلاء الناس لن يدخلوا أرض كنعان لأنهم، على الرغم من رؤيتهم لحضور يهوه، رفضوا الاستماع إلى صوته وشكوا فيه وأغضبوه عشر مرات. لأنهم احتقروا يهوه بهذه الطريقة، قطع يهوه وعداً بأن الذين رفضوه لن يروا الأرض. يُقدِّم يهوه هذا الوعد بقسم، قائلاً: "بقدر ما أحيا، ويقينًا بقدر ما يملأ حضوري الأرض..." لكن يقطع يهوه وعدًا مختلفًا لكالب، لأن كالب يختلف عن الآخرين. يمتلك كالب قلبًا مختلفًا. لم يرفض كالب يهوه، بل ظل مخلصاً ليهوه. يدعو يهوه كالب "عبدي". يعد يهوه كالب بأنه سيرى الأرض وأن نسله سيرثها. لا يقصد يهوه أن كالب ونسله وحدهم هم الذين سيحصلون على هذا الوعد. يُظهر يهوه الفرق بين ولاء كالب ليهوه ورفض شعب إسرائيل له.</w:t>
      </w:r>
    </w:p>
    <w:p>
      <w:pPr>
        <w:bidi/>
      </w:pPr>
      <w:r>
        <w:rPr>
          <w:rtl/>
          <w:cs/>
          <w:lang w:val="ar_AE" w:bidi="ar_AE"/>
        </w:rPr>
      </w:r>
      <w:r>
        <w:rPr>
          <w:rtl/>
          <w:cs/>
          <w:lang w:val="ar_AE" w:bidi="ar_AE"/>
        </w:rPr>
        <w:t>توقفوا هنا وناقشوا هذا السؤال في مجموعة: كيف تؤدون القسم في ثقافتكم؟ ما عواقب كسر القسم؟ أوقفوا سماع هذا التسجيل الصوتي هنا.</w:t>
      </w:r>
    </w:p>
    <w:p>
      <w:pPr>
        <w:bidi/>
      </w:pPr>
      <w:r>
        <w:rPr>
          <w:rtl/>
          <w:cs/>
          <w:lang w:val="ar_AE" w:bidi="ar_AE"/>
        </w:rPr>
      </w:r>
      <w:r>
        <w:rPr>
          <w:rtl/>
          <w:cs/>
          <w:lang w:val="ar_AE" w:bidi="ar_AE"/>
        </w:rPr>
        <w:t>يخبر يهوه موسى أن العمالقة والكنعانيين يعيشون في الوديان، ويأمر يهوه بني إسرائيل بالعودة في اليوم التالي والسفر جنوباً عبر البرية، عائدين نحو البحر الأحمر. أصدر يهوه هذا الأمر لأنه وعد بأنَّه لا أحد من أولئك الذين شكوا فيه سيدخل أرض كنعان. هذه هي الطريقة التي عاقب بها يهوه هؤلاء الناس.</w:t>
      </w:r>
    </w:p>
    <w:p>
      <w:pPr>
        <w:bidi/>
      </w:pPr>
      <w:r>
        <w:rPr>
          <w:rtl/>
          <w:cs/>
          <w:lang w:val="ar_AE" w:bidi="ar_AE"/>
        </w:rPr>
      </w:r>
      <w:r>
        <w:rPr>
          <w:rtl/>
          <w:cs/>
          <w:lang w:val="ar_AE" w:bidi="ar_AE"/>
        </w:rPr>
        <w:t>توقفوا هنا وانظروا إلى خريطة رحلة</w:t>
      </w:r>
      <w:r>
        <w:rPr>
          <w:b/>
          <w:rtl/>
          <w:cs/>
          <w:lang w:val="ar_AE" w:bidi="ar_AE"/>
        </w:rPr>
        <w:t xml:space="preserve"> بني إسرائيل</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14: 11–25 من الترجمة التي تستسيغونها 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يظهر الرب في نور قوي في خيمة الاجتماع ويخبر موسى أنه سيُهلك شعب إسرائيل لأنهم رفضوا الرب.</w:t>
      </w:r>
    </w:p>
    <w:p>
      <w:pPr>
        <w:bidi/>
      </w:pPr>
      <w:r>
        <w:rPr>
          <w:rtl/>
          <w:cs/>
          <w:lang w:val="ar_AE" w:bidi="ar_AE"/>
        </w:rPr>
      </w:r>
      <w:r>
        <w:rPr>
          <w:b/>
          <w:rtl/>
          <w:cs/>
          <w:lang w:val="ar_AE" w:bidi="ar_AE"/>
        </w:rPr>
        <w:t>في المشهد الثاني:</w:t>
      </w:r>
      <w:r>
        <w:rPr>
          <w:rtl/>
          <w:cs/>
          <w:lang w:val="ar_AE" w:bidi="ar_AE"/>
        </w:rPr>
        <w:t xml:space="preserve"> يتوسل موسى إلى الرب ويعطيه سببين لألا يُهلك شعب إسرائيل.</w:t>
      </w:r>
    </w:p>
    <w:p>
      <w:pPr>
        <w:bidi/>
      </w:pPr>
      <w:r>
        <w:rPr>
          <w:rtl/>
          <w:cs/>
          <w:lang w:val="ar_AE" w:bidi="ar_AE"/>
        </w:rPr>
      </w:r>
      <w:r>
        <w:rPr>
          <w:b/>
          <w:rtl/>
          <w:cs/>
          <w:lang w:val="ar_AE" w:bidi="ar_AE"/>
        </w:rPr>
        <w:t>في المشهد الثالث:</w:t>
      </w:r>
      <w:r>
        <w:rPr>
          <w:rtl/>
          <w:cs/>
          <w:lang w:val="ar_AE" w:bidi="ar_AE"/>
        </w:rPr>
        <w:t xml:space="preserve"> يسمع الرب صلاة موسى من أجل الشعب ويعطيه تعليمات للسفر.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 وآبائهم ونسلهم</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كالب ونسله</w:t>
      </w:r>
    </w:p>
    <w:p>
      <w:pPr>
        <w:pStyle w:val="ListBullet"/>
        <w:bidi/>
        <w:spacing w:line="240" w:lineRule="auto"/>
        <w:ind w:left="720"/>
      </w:pPr>
      <w:r>
        <w:rPr>
          <w:rtl/>
          <w:cs/>
          <w:lang w:val="ar_AE" w:bidi="ar_AE"/>
        </w:rPr>
      </w:r>
      <w:r>
        <w:rPr>
          <w:rtl/>
          <w:cs/>
          <w:lang w:val="ar_AE" w:bidi="ar_AE"/>
        </w:rPr>
        <w:t>الكنعانيون وعماليق</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يتحدث الرب إلى موسى في خيمة الاجتماع. من المهم إظهار العلاقة بين أفعال شعب إسرائيل في المقطع الأخير والظهور المفاجئ ليهوه وحديثه مع موسى في هذا المقطع. في المقطع الأخير، التقط شعب إسرائيل الحجارة لرجم القادة الذين أعطاهم إياهم يهوه. وفجأة، ظهر يهوه في نور قوي في خيمة الاجتماع، ورأى جميع شعب إسرائيل مجد يهوه.</w:t>
      </w:r>
    </w:p>
    <w:p>
      <w:pPr>
        <w:bidi/>
      </w:pPr>
      <w:r>
        <w:rPr>
          <w:rtl/>
          <w:cs/>
          <w:lang w:val="ar_AE" w:bidi="ar_AE"/>
        </w:rPr>
      </w:r>
      <w:r>
        <w:rPr>
          <w:rtl/>
          <w:cs/>
          <w:lang w:val="ar_AE" w:bidi="ar_AE"/>
        </w:rPr>
        <w:t>توقفوا هنا وتصوّروا ذلك المشهد. ناقشوا كيف أثّر الظهور المفاجئ للرب في شعب إسرائيل. أوقفوا سماع هذا التسجيل الصوتي هنا.</w:t>
      </w:r>
    </w:p>
    <w:p>
      <w:pPr>
        <w:bidi/>
      </w:pPr>
      <w:r>
        <w:rPr>
          <w:rtl/>
          <w:cs/>
          <w:lang w:val="ar_AE" w:bidi="ar_AE"/>
        </w:rPr>
      </w:r>
      <w:r>
        <w:rPr>
          <w:rtl/>
          <w:cs/>
          <w:lang w:val="ar_AE" w:bidi="ar_AE"/>
        </w:rPr>
        <w:t>يتحدث يهوه إلى موسى. ويسأل الرب موسى إلى متى سيستمر شعب إسرائيل في احتقار يهوه. لقد احتقر الشعب يهوه برفضه إياه ورفض عهده مع إسرائيل. يشير يهوه إلى جميع شعب إسرائيل كشخص واحد من خلال تسميتهم "هذا" الشعب. ويسأل يهوه موسى أيضاً إلى متى سيظل الشعب يشك فيه. يقول يهوه إن شعب إسرائيل رفض تصديقه على الرغم من كل الآيات التي صنعها بين الشعب. والآية شيء يشير إلى شخص أو أمر أعظم منها. في هذه الحالة، تتمثل الآيات في المعجزات التي كان يهوه يصنعها لشعب إسرائيل منذ اليوم الذي أخرج فيه يهوه بني إسرائيل من مصر. في السؤالين اللذين طرحهما يهوه على موسى، فإن عبارة "إلى متى" لا تعني أن يهوه يسأل موسى عن مدة زمنية محددة. عندما يسأل يهوه إلى متى، فإنه يقول إن شعب إسرائيل قد أصبح متمردًا تمامًا. لا يتوقع يهوه من موسى أن يجيب عن هذه الأسئلة. يستخدم يهوه الأسئلة لإيصال رسالة. يخبر يهوه موسى الآن بما قرر أن يفعله حيال رفض الشعب له.</w:t>
      </w:r>
    </w:p>
    <w:p>
      <w:pPr>
        <w:bidi/>
      </w:pPr>
      <w:r>
        <w:rPr>
          <w:rtl/>
          <w:cs/>
          <w:lang w:val="ar_AE" w:bidi="ar_AE"/>
        </w:rPr>
      </w:r>
      <w:r>
        <w:rPr>
          <w:rtl/>
          <w:cs/>
          <w:lang w:val="ar_AE" w:bidi="ar_AE"/>
        </w:rPr>
        <w:t>توقفوا هنا واحكوا قصصًا عن أشخاص رفضوا حكمة مجتمعكم مرارًا وتكرارًا، أو احكوا قصصًا عن أطفال يعصون والديهم كثيرًا. كيف تتحدثون عن سلوك هؤلاء الأشخاص عندما يصبح الأمر لا يُطاق؟ أوقفوا سماع التسجيل الصوتي هنا.</w:t>
      </w:r>
    </w:p>
    <w:p>
      <w:pPr>
        <w:bidi/>
      </w:pPr>
      <w:r>
        <w:rPr>
          <w:rtl/>
          <w:cs/>
          <w:lang w:val="ar_AE" w:bidi="ar_AE"/>
        </w:rPr>
      </w:r>
      <w:r>
        <w:rPr>
          <w:rtl/>
          <w:cs/>
          <w:lang w:val="ar_AE" w:bidi="ar_AE"/>
        </w:rPr>
        <w:t>من المهم إظهار العلاقة بين السؤالين اللذين طرحهما يهوه على موسى وما يقوله يهوه عن نيته فعله بشعب إسرائيل. يخبر يهوه موسى أنه بسبب تمرد شعب إسرائيل التام، فإنه سيضرب بني إسرائيل بالوباء. الوباء هو مرض معدٍ أو جائحة شديدة الفتك تنتشر على نطاق واسع.</w:t>
      </w:r>
    </w:p>
    <w:p>
      <w:pPr>
        <w:bidi/>
      </w:pPr>
      <w:r>
        <w:rPr>
          <w:rtl/>
          <w:cs/>
          <w:lang w:val="ar_AE" w:bidi="ar_AE"/>
        </w:rPr>
      </w:r>
      <w:r>
        <w:rPr>
          <w:rtl/>
          <w:cs/>
          <w:lang w:val="ar_AE" w:bidi="ar_AE"/>
        </w:rPr>
        <w:t>توقفوا هنا وناقشوا كمجموعة: كيف ستربطون بين أسئلة يهوه، التي تُظهر حقًا أن بني إسرائيل كانوا متمردين، وعقاب يهوه لهذا التمرد؟ أوقفوا سماع هذا التسجيل الصوتي هنا.</w:t>
      </w:r>
    </w:p>
    <w:p>
      <w:pPr>
        <w:bidi/>
      </w:pPr>
      <w:r>
        <w:rPr>
          <w:rtl/>
          <w:cs/>
          <w:lang w:val="ar_AE" w:bidi="ar_AE"/>
        </w:rPr>
      </w:r>
      <w:r>
        <w:rPr>
          <w:rtl/>
          <w:cs/>
          <w:lang w:val="ar_AE" w:bidi="ar_AE"/>
        </w:rPr>
        <w:t>على الرغم من أن يهوه لا يذكر ماهية الوباء، فهو يذكره بطريقة توحي بأن موسى كان سيعرف ما هو هذا الوباء. يقول يهوه إنه سيستخدم الوباء لطرد شعب إسرائيل من أراضيهم. يهوه يقصد أنه ينوي تدمير شعب إسرائيل ومنح الأرض التي وعدهم بها لغيرهم. يخبر يهوه موسى أنه بعد أن يدمر شعب إسرائيل بالوباء، سيجعل موسى أمة أعظم وأقوى من شعب إسرائيل. يهوه يقصد أنه سيدمر شعب إسرائيل وسيأخذ من إسرائيل الوعود التي قطعها يهوه لإبراهيم، وسينقل تلك الوعود بدلاً من ذلك إلى موسى وأبنائه.</w:t>
      </w:r>
    </w:p>
    <w:p>
      <w:pPr>
        <w:bidi/>
      </w:pPr>
      <w:r>
        <w:rPr>
          <w:rtl/>
          <w:cs/>
          <w:lang w:val="ar_AE" w:bidi="ar_AE"/>
        </w:rPr>
      </w:r>
      <w:r>
        <w:rPr>
          <w:rtl/>
          <w:cs/>
          <w:lang w:val="ar_AE" w:bidi="ar_AE"/>
        </w:rPr>
        <w:t>توقّفوا هنا وناقشوا كمجموعة. ماذا تسمون ذلك عندما يحرم شخص ما من ميراثه؟ إذا لم ينل ذلك الشخص ميراثه، ماذا يحدث لممتلكاته بدلاً من ذلك؟ أوقفوا سماع التسجيل الصوتي هنا.</w:t>
      </w:r>
    </w:p>
    <w:p>
      <w:pPr>
        <w:bidi/>
      </w:pPr>
      <w:r>
        <w:rPr>
          <w:rtl/>
          <w:cs/>
          <w:lang w:val="ar_AE" w:bidi="ar_AE"/>
        </w:rPr>
      </w:r>
      <w:r>
        <w:rPr>
          <w:rtl/>
          <w:cs/>
          <w:lang w:val="ar_AE" w:bidi="ar_AE"/>
        </w:rPr>
        <w:t>في المشهد الثاني، يجيب موسى يهوه ويتوسل من أجل حياة شعب إسرائيل. يخبر موسى يهوه أن المصريون سيسمعون أنه قتل شعبه – الشعب عينه الذي أخرجه يهوه من وسط المصريين بقوته العظيمة. يتضرع موسى إلى يهوه ويقول إنه إذا سمع المصريون أن يهوه قتل شعبه، سيروي المصريون القصة لشعب كنعان. يخبر موسى يهوه أن الكنعانيين قد سمعوا بالفعل أن يهوه قريب من شعب يهوه، لأن شعب يهوه يرونه وجهاً لوجه، وسحابة يهوه فوق شعبه، ويسير يهوه أمام شعبه في عمود السحاب نهاراً وعمود النار ليلاً.</w:t>
      </w:r>
    </w:p>
    <w:p>
      <w:pPr>
        <w:bidi/>
      </w:pPr>
      <w:r>
        <w:rPr>
          <w:rtl/>
          <w:cs/>
          <w:lang w:val="ar_AE" w:bidi="ar_AE"/>
        </w:rPr>
      </w:r>
      <w:r>
        <w:rPr>
          <w:rtl/>
          <w:cs/>
          <w:lang w:val="ar_AE" w:bidi="ar_AE"/>
        </w:rPr>
        <w:t>توقفوا هنا وناقشوا كيف ستتحدثون عن عمود السحاب وعمود النار. كيف ستُظهرون أن هذين العمودين يمثلان حضور يهوه؟ انتبهوا إلى الكلمات التي تستخدمونها لوصف هذه الأعمدة. أوقفوا سماع التسجيل الصوتي هنا.</w:t>
      </w:r>
    </w:p>
    <w:p>
      <w:pPr>
        <w:bidi/>
      </w:pPr>
      <w:r>
        <w:rPr>
          <w:rtl/>
          <w:cs/>
          <w:lang w:val="ar_AE" w:bidi="ar_AE"/>
        </w:rPr>
      </w:r>
      <w:r>
        <w:rPr>
          <w:rtl/>
          <w:cs/>
          <w:lang w:val="ar_AE" w:bidi="ar_AE"/>
        </w:rPr>
        <w:t>يرى الشعب يهوه "وجهًا لوجه." هذا يعني أن يهوه على اتصال وثيق مع شعب إسرائيل.</w:t>
      </w:r>
    </w:p>
    <w:p>
      <w:pPr>
        <w:bidi/>
      </w:pPr>
      <w:r>
        <w:rPr>
          <w:rtl/>
          <w:cs/>
          <w:lang w:val="ar_AE" w:bidi="ar_AE"/>
        </w:rPr>
      </w:r>
      <w:r>
        <w:rPr>
          <w:rtl/>
          <w:cs/>
          <w:lang w:val="ar_AE" w:bidi="ar_AE"/>
        </w:rPr>
        <w:t>توقفوا هنا وناقشوا كمجموعة: تحدثوا عن الشخص الذي يعتبره مجتمعكم أنه على اتصال أقرب إلى الله. كيف تتحدثون عن علاقة هذا الشخص بالله؟ أوقفوا سماع التسجيل الصوتي هنا.</w:t>
      </w:r>
    </w:p>
    <w:p>
      <w:pPr>
        <w:bidi/>
      </w:pPr>
      <w:r>
        <w:rPr>
          <w:rtl/>
          <w:cs/>
          <w:lang w:val="ar_AE" w:bidi="ar_AE"/>
        </w:rPr>
      </w:r>
      <w:r>
        <w:rPr>
          <w:rtl/>
          <w:cs/>
          <w:lang w:val="ar_AE" w:bidi="ar_AE"/>
        </w:rPr>
        <w:t>يتضرع موسى إلى يهوه ألا يُهلك شعب إسرائيل. يريد موسى من يهوه أن يفكر فيما سيتركه قتل شعب إسرائيل من أثر في سمعة يهوه العظيمة بين المصريين الذين رأوا قوته، وبين الكنعانيين الذين سمعوا عنها. يخبر موسى يهوه أنه إذا قتل يهوه شعب إسرائيل بضربة واحدة مفاجئة، كما لو كانوا رجلاً واحداً، فإن الأمم التي سمعت بالفعل عن قدرة يهوه العظيمة ستقول إن يهوه قتل شعبه في البرية لأنه كان عاجزاً عن إدخالهم إلى أرض كنعان.</w:t>
      </w:r>
    </w:p>
    <w:p>
      <w:pPr>
        <w:bidi/>
      </w:pPr>
      <w:r>
        <w:rPr>
          <w:rtl/>
          <w:cs/>
          <w:lang w:val="ar_AE" w:bidi="ar_AE"/>
        </w:rPr>
      </w:r>
      <w:r>
        <w:rPr>
          <w:rtl/>
          <w:cs/>
          <w:lang w:val="ar_AE" w:bidi="ar_AE"/>
        </w:rPr>
        <w:t>توقفوا هنا وناقشوا معًا قصصًا عن وقت تألم فيه شخص ما في مجتمعكم وظنّ الناس أن هذا الألم علامة على أن الله يعاقب ذلك الشخص. أوقفوا سماع التسجيل الصوتي هنا.</w:t>
      </w:r>
    </w:p>
    <w:p>
      <w:pPr>
        <w:bidi/>
      </w:pPr>
      <w:r>
        <w:rPr>
          <w:rtl/>
          <w:cs/>
          <w:lang w:val="ar_AE" w:bidi="ar_AE"/>
        </w:rPr>
      </w:r>
      <w:r>
        <w:rPr>
          <w:rtl/>
          <w:cs/>
          <w:lang w:val="ar_AE" w:bidi="ar_AE"/>
        </w:rPr>
        <w:t>توقفوا هنا وناقشوا كيف ستصفون الأمر إذا قُتل عدد كبير من الناس في حدث واحد. أوقفوا سماع التسجيل الصوتي هنا.</w:t>
      </w:r>
    </w:p>
    <w:p>
      <w:pPr>
        <w:bidi/>
      </w:pPr>
      <w:r>
        <w:rPr>
          <w:rtl/>
          <w:cs/>
          <w:lang w:val="ar_AE" w:bidi="ar_AE"/>
        </w:rPr>
      </w:r>
      <w:r>
        <w:rPr>
          <w:rtl/>
          <w:cs/>
          <w:lang w:val="ar_AE" w:bidi="ar_AE"/>
        </w:rPr>
        <w:t>يريد موسى أن يحمي سمعة يهوه، لكنه يذكِّر يهوه أيضًا بالكلام الذي تكلَّم به سابقًا عن نفسه. عندما يطلب موسى من يهوه أن يُظهر قوته العظيمة، ييخاطبه بصفته السيد. ويكرر موسى للرب الكلمات التي قالها يهوه لموسى سابقًا. تكلّم يهوه بهذه الكلمات إلى موسى في الوقت الذي نزل فيه في السحابة وأعطى موسى اللوحين الثانيين من الحجر وأعلن اسمه أمامه. إن الكلمات التي نطق بها يهوه آنذاك هي الكلمات عينها التي يرددها موسى الآن ليهوه: "ٱلرَّبُّ طَوِيلُ ٱلرُّوحِ كَثِيرُ ٱلْإِحْسَانِ، يَغْفِرُ ٱلذَّنْبَ وَٱلسَّيِّئَةَ، لَكِنَّهُ لَا يُبْرِئُ. بَلْ يَجْعَلُ ذَنْبَ ٱلْآبَاءِ عَلَى ٱلْأَبْنَاءِ إِلَى ٱلْجِيلِ ٱلثَّالِثِ وَٱلرَّابِع". تُظهر هذه الكلمات أن يهوه لا يكسر عهده. يخبر موسى يهوه أنه سيكون من الصواب أن يغفر لشعب إسرائيل لأن محبته لا تسقط. يقول موسى إن ذلك بسبب محبة يهوه العظيمة التي جعلته يحفظ العهد مع شعب إسرائيل منذ اليوم الذي خرج فيه الشعب من مصر. طوال هذا الوقت، غفر يهوه لبني إسرائيل ولم يلغِ العهد بإبادتهم.</w:t>
      </w:r>
    </w:p>
    <w:p>
      <w:pPr>
        <w:bidi/>
      </w:pPr>
      <w:r>
        <w:rPr>
          <w:rtl/>
          <w:cs/>
          <w:lang w:val="ar_AE" w:bidi="ar_AE"/>
        </w:rPr>
      </w:r>
      <w:r>
        <w:rPr>
          <w:rtl/>
          <w:cs/>
          <w:lang w:val="ar_AE" w:bidi="ar_AE"/>
        </w:rPr>
        <w:t>توقفوا هنا وناقشوا كمجموعة واحكوا معًا قصصًا عن أشخاص ارتكبوا أخطاء مرارًا وتكرارًا. احكوا عن الأشخاص الذين تأذوا من هذه الأفعال الخاطئة. احكوا كيف اختار الأشخاص الذين تأذوا من هذه الأفعال أن يغفروا لهم مرة بعد أخرى. اذكروا أيضاً الحالات التي رفض فيها الأشخاص الذين تعرضوا للظلم المغفرة. أوقفوا سماع التسجيل الصوتي هنا.</w:t>
      </w:r>
    </w:p>
    <w:p>
      <w:pPr>
        <w:bidi/>
      </w:pPr>
      <w:r>
        <w:rPr>
          <w:rtl/>
          <w:cs/>
          <w:lang w:val="ar_AE" w:bidi="ar_AE"/>
        </w:rPr>
      </w:r>
      <w:r>
        <w:rPr>
          <w:rtl/>
          <w:cs/>
          <w:lang w:val="ar_AE" w:bidi="ar_AE"/>
        </w:rPr>
        <w:t>توقفوا هنا وناقشوا كيف ستُظهرون الطريقة التي يتضرع بها موسى إلى يهوه أن يغفر لشعب إسرائيل. فكّروا في عمق شعور موسى بشأن ما يقوله يهوه. أوقفوا سماع التسجيل الصوتي هنا.</w:t>
      </w:r>
    </w:p>
    <w:p>
      <w:pPr>
        <w:bidi/>
      </w:pPr>
      <w:r>
        <w:rPr>
          <w:rtl/>
          <w:cs/>
          <w:lang w:val="ar_AE" w:bidi="ar_AE"/>
        </w:rPr>
      </w:r>
      <w:r>
        <w:rPr>
          <w:rtl/>
          <w:cs/>
          <w:lang w:val="ar_AE" w:bidi="ar_AE"/>
        </w:rPr>
        <w:t>في المشهد الثالث، يجيب يهوه على موسى. يخبر يهوه موسى أنه غفر لشعب إسرائيل كما طلب. من ثم يقطع يهوه قسمًا. يقول الربّ إنه، مع أنّه قد غفر لشعب إسرائيل، إلا أنه حيّ هو الربّ، ومجده يملأ كل الأرض، فلن يرى أرض كنعان أيّ واحد من الشعب الذين أخرجهم من مصر، والذين رأوا آياته العظيمة وقوته، ومع ذلك رفضوه. يقسم يهوه fهذا القسم ليجعل كلامه للشعب أكثر يقيناً. لا يوجد أحد أعلى من يهوه يحاسبه إن نقض قسمه، لذلك يقسم يهوه هذا القسم باسمه ذاته، مما يعني أن يهوه سيُحاسب نفسه إذا نقض هو هذا الوعد. يسامح يهوه الشعب، لكنه لا يلغي عواقب رفض الشعب له. إذ سيُبقي على عقابه عليهم. إن غفران يهوه للشعب يعني أنه لم يلغ العهد الذي أبرمه يهوه بالقسم مع أبي الشعب إبراهيم.</w:t>
      </w:r>
    </w:p>
    <w:p>
      <w:pPr>
        <w:bidi/>
      </w:pPr>
      <w:r>
        <w:rPr>
          <w:rtl/>
          <w:cs/>
          <w:lang w:val="ar_AE" w:bidi="ar_AE"/>
        </w:rPr>
      </w:r>
      <w:r>
        <w:rPr>
          <w:rtl/>
          <w:cs/>
          <w:lang w:val="ar_AE" w:bidi="ar_AE"/>
        </w:rPr>
        <w:t>توقفوا هنا وناقشوا هذا السؤال كمجموعة: كيف يقطع الناس في مجتمعكم وعوداً قوية لبعضهم بعضًا؟ ما الذي سيقنعك بأن الشخص الذي يقطع وعداً لن يخلفه؟ أوقفوا سماع التسجيل الصوتي هنا.</w:t>
      </w:r>
    </w:p>
    <w:p>
      <w:pPr>
        <w:bidi/>
      </w:pPr>
      <w:r>
        <w:rPr>
          <w:rtl/>
          <w:cs/>
          <w:lang w:val="ar_AE" w:bidi="ar_AE"/>
        </w:rPr>
      </w:r>
      <w:r>
        <w:rPr>
          <w:rtl/>
          <w:cs/>
          <w:lang w:val="ar_AE" w:bidi="ar_AE"/>
        </w:rPr>
        <w:t>قال يهوه إنه سيعاقب الشعب لأنهم قد "جربوه" عشر مرات. إن تجربة يهوه تعني اختبار يهوه أو تحديه أو التشكيك فيه. قد تعني كلمة "عشر مرات" عشر مرات محددة، أو قد ترمز إلى اكتمال موقفهم. قال يهوه إن الشعب قد احتقر يهوه بعدم استماعه لصوته، لكن يهوه قال إن كالب سيرى أرض كنعان. كان كالب يستمع إلى صوت يهوه بثقته في قدرته على نصرة بني إسرائيل واتكاله عليه. لكن شعب إسرائيل كان يخشى دخول الأرض ولم يثق في قدرة يهوه. من المهم إظهار التباين الذي يقيمه يهوه بين الأشخاص الذين احتقروا يهوه وكالب. ينادي يهوه كالب بـ "عبدي" ويقول إن كالب له روح مختلفة بداخله ويتبع يهوه من كل قلبه. يهوه يقصد أن كالب لديه قلب أو موقف مختلف عن الآخرين وهو مخلص تمامًا ليهوه. ولهذا السبب، يقول يهوه إنه سيجلب كالب وذريته إلى أرض كنعان وسيرثون الأرض.</w:t>
      </w:r>
    </w:p>
    <w:p>
      <w:pPr>
        <w:bidi/>
      </w:pPr>
      <w:r>
        <w:rPr>
          <w:rtl/>
          <w:cs/>
          <w:lang w:val="ar_AE" w:bidi="ar_AE"/>
        </w:rPr>
      </w:r>
      <w:r>
        <w:rPr>
          <w:rtl/>
          <w:cs/>
          <w:lang w:val="ar_AE" w:bidi="ar_AE"/>
        </w:rPr>
        <w:t>توقفوا هنا وناقشوا: كيف تتحدثون عن الأشخاص في مجتمعكم الذين يتمتعون بموقف أفضل من غيرهم في الأوقات الصعبة؟ أوقفوا سماع التسجيل الصوتي هنا.</w:t>
      </w:r>
    </w:p>
    <w:p>
      <w:pPr>
        <w:bidi/>
      </w:pPr>
      <w:r>
        <w:rPr>
          <w:rtl/>
          <w:cs/>
          <w:lang w:val="ar_AE" w:bidi="ar_AE"/>
        </w:rPr>
      </w:r>
      <w:r>
        <w:rPr>
          <w:rtl/>
          <w:cs/>
          <w:lang w:val="ar_AE" w:bidi="ar_AE"/>
        </w:rPr>
        <w:t>يخبر يهوه موسى أنه بما أن عماليق والكنعانيين يعيشون في الوديان، فيجب على بني إسرائيل أن يعودوا في اليوم التالي ويسافروا جنوباً عبر البرية، عائدين نحو البحر الأحمر.</w:t>
      </w:r>
    </w:p>
    <w:p>
      <w:pPr>
        <w:bidi/>
      </w:pPr>
      <w:r>
        <w:rPr>
          <w:rtl/>
          <w:cs/>
          <w:lang w:val="ar_AE" w:bidi="ar_AE"/>
        </w:rPr>
      </w:r>
      <w:r>
        <w:rPr>
          <w:rtl/>
          <w:cs/>
          <w:lang w:val="ar_AE" w:bidi="ar_AE"/>
        </w:rPr>
        <w:t xml:space="preserve">توقفوا هنا وانظروا إلى خريطة المنطقة. </w:t>
      </w:r>
      <w:r>
        <w:rPr>
          <w:b/>
          <w:rtl/>
          <w:cs/>
          <w:lang w:val="ar_AE" w:bidi="ar_AE"/>
        </w:rPr>
        <w:t>تتبعوا بأصابعكم الرحلة التي قام بها شعب إسرائيل حتى الآن</w:t>
      </w:r>
      <w:r>
        <w:rPr>
          <w:rtl/>
          <w:cs/>
          <w:lang w:val="ar_AE" w:bidi="ar_AE"/>
        </w:rPr>
        <w:t>. كمجموعة، ناقشوا ما تفكرون فيه في هذه الرحلة.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مجسّمات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14: 11–25 من الترجمة التي تستسيغونها 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 وآباؤهم ونسلهم</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كالب ونسله</w:t>
      </w:r>
    </w:p>
    <w:p>
      <w:pPr>
        <w:pStyle w:val="ListBullet"/>
        <w:bidi/>
        <w:spacing w:line="240" w:lineRule="auto"/>
        <w:ind w:left="720"/>
      </w:pPr>
      <w:r>
        <w:rPr>
          <w:rtl/>
          <w:cs/>
          <w:lang w:val="ar_AE" w:bidi="ar_AE"/>
        </w:rPr>
      </w:r>
      <w:r>
        <w:rPr>
          <w:rtl/>
          <w:cs/>
          <w:lang w:val="ar_AE" w:bidi="ar_AE"/>
        </w:rPr>
        <w:t>الكنعانيون وعماليق</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بينما كان الناس على وشك رجم قادتهم، ظهر يهوه فجأة في نور قوي.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الممثل بعبارات مثل: "أنا غاضب جدًا من هؤلاء الناس. لقد سئمت من عصيانهم"، أو "لقد رفضني الشعب"، أو "يصرخ الشعب بصوت عالٍ خوفاً من أعدائهم. ولا يتذكرون أنني معهم. هل نسوا القوة العظيمة التي أظهرتها 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يهوه يتحدث إلى موسى من خيمة الاجتماع ويقول: "حَتَّى مَتَى يُهِينُنِي هَذَا ٱلشَّعْبُ؟ وَحَتَّى مَتَى لَا يُصَدِّقُونَنِي بِجَمِيعِ ٱلْآيَاتِ ٱلَّتِي عَمِلْتُ فِي وَسَطِهِمْ؟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الممثل بعبارات مثل: "أشعر بغضب عظيم وإحباط"، أو "لقد رفضني هذا الشعب الذي رأى قوتي. "إنهم يرفضون أن يفعلوا ما آمرهم به ويتبعون خططهم"، أو "كل المعجزات التي أجريتها لهذا الشعب لا تعني له شيئاً. "هذا الشعب يعتقد أنني عاجز أمام شعب كنعان"، أو "ماذا يمكنني أن أفعل لأجعل هذا الشعب يثق بي ويتبعني طواعية؟"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إنه سيضرب هذا الشعب بوباءٍ لتدميره ويجعل موسى أمة أعظم وأقوى من هذا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الممثل بعبارات مثل: "أنا أفكر في تدمير كل هؤلاء المتمردين". سأرسل مرضاً خطيراً جداً سيقضي عليهم جميعاً. "المرض الذي أرسله سينتشر بين هؤلاء الناس بسرعة، فيقتلهم جميعاً ويزيلهم من أمام عيني"، أو "لأن هؤلاء الناس رفضوني، فسأرفضهم بدوري". وسأحرمهم من وعودي. ولن يرث هذا الشعب ما وعدت إبراهيم أبيهم به. "سيموت هذا الشعب كله كرجل واحد، وسيحل موسى محلهم"، أو "سيتبعني موسى ويعلم أبناءه أن يتبعوني. سأعطي موسى وأبناءه أرض الميعاد".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يرد موسى على يهوه. يخبر موسى يهوه أنه إذا أهلك يهوه شعب إسرائيل، فسيسمع شعب مصر بذلك ويُخبر شعب كنعان.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"أنا خائف جداً من غضب يهوه. لا شك أن يهوه قادر على إهلاك كل هذا الشعب في لحظة. "كم سيكون الأمر فظيعاً لو أن يهوه استخدم قوته العظيمة ضد شعبه"، أو "سيُهان اسم يهوه بين الأمم إذا أهلك الرب شعبه"، أو "أخرج يهوه نفسه هؤلاء الناس من وسط مصر بقوة عظيمة وأعمال جبارة. ماذا سيقول المصريون عن يهوه إذا سمعوا أن يهوه قد أهلك شعبه؟" أو، "سيفرح المصريون بهذا الخبر". سينشرون هذا الخبر بين الناس الآخرين، ساخرين من اسم يهوه. سينقلون الأخبار إلى شعب أرض كنعان، وستكون أخباراً سارة في آذان الكنعانيين،" أو "قلبي مفطور عند التفكير في أن يهوه سيدمر شعبه. أنا حزين جدًا. تملأ الدموع عيني"، أو "سأتوسل إلى يهوه. سأتوسل إلى يهوه. لعلّ يهوه يسمع صراخي ويغيّر رأيه".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يهوه أن الكنعانيين قد سمعوا بالفعل أن يهوه قريب من شعب يهوه، لأن شعب يهوه يرونه وجهاً لوجه، وسحابة يهوه فوق شعبه، ويسير يهوه أمام شعبه في عمود السحاب نهاراً وعمود النار ليلاً.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الممثلين المؤدين لدور الكنعانيين: "ما شعوركم أو فيم تفكرون؟" قد يجيبون بعبارات مثل: "نحن خائفون جداً من شعب إسرائيل"، أو "لقد سمعنا أشياء مخيفة عما فعله إله بني إسرائيل، يهوه، بالمصريين، والآن يأتي بنو إسرائيل إلينا".</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بحزن شديد؛ قلبي يعتصره الألم. ستنتهي هذه القصة العظيمة لشعب إسرائيل بكارثة جسيمة. سيعرف الكنعانيون الذين سمعوا أن يهوه كان بيننا وفي وسطنا يحمينا أنه قد أهلكنا"، أو "أن يهوه كان قريباً جداً منا. لم يُسمع شيء مثل هذا من قبل. يهوه كان يتقدمنا، يقودنا بعمود السحاب نهاراً وعمود النار ليلاً. "لقد رافقتنا سحابة يهوه وظللت فوقنا، والآن أغضبنا يهوه"، أو "ستتغير سمعة يهوه من حامينا إلى مدمرنا، وسيرقص الكنعانيون رقصة عظيمة".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يهوه أنه إذا أهلك يهوه شعب إسرائيل كلّه بضربة واحدة، فإن الأمم التي سمعت بالفعل عن قدرة يهوه ستسمع الخبر وستقول إن يهوه لم يكن قادراً على إدخال شعبه إلى أرض كنعان، لذلك قتل يهوه شعبه في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مؤدي دور المصريين: "ما الذي تشعرون به أو تفكرون فيه؟" قد يجيبون بعبارات مثل: "نشعر بسعادة بالغة. نريد هلاك شعب إسرائيل"، أو "نكره شعب إسرائيل ويهوه. سيسعدنا لو وقع لهم مكروه في البرية"، أو "اعتقد بنو إسرائيل أنهم يستطيعون مغادرة مصر والذهاب إلى أرض أفضل. "إذا ماتوا جميعاً في البرية، فسيظهر ذلك جسامة خطيتهم"، أو "كان من الحماقة أن يغادر بنو إسرائيل مصر. كان من الحماقة منهم أن يثقوا في يهوه. كان يجب أن يبقى بنو إسرائيل في مصر ويخدمونا".</w:t>
      </w:r>
    </w:p>
    <w:p>
      <w:pPr>
        <w:pStyle w:val="ListBullet"/>
        <w:bidi/>
        <w:spacing w:line="240" w:lineRule="auto"/>
        <w:ind w:left="720"/>
      </w:pPr>
      <w:r>
        <w:rPr>
          <w:rtl/>
          <w:cs/>
          <w:lang w:val="ar_AE" w:bidi="ar_AE"/>
        </w:rPr>
      </w:r>
      <w:r>
        <w:rPr>
          <w:rtl/>
          <w:cs/>
          <w:lang w:val="ar_AE" w:bidi="ar_AE"/>
        </w:rPr>
        <w:t>اسأل الممثلين المؤدين لدور الكنعانيين: "ما شعوركم أو فيم تفكرون؟" قد يجيبون بعبارات مثل: "كانت الصحراء أقصى من أن يتحمّلها بنو إسرائيل. "لم يتمكنوا من الوصول إلى كنعان"، أو "لقد سمعنا أخباراً مخيفة عن هؤلاء الناس، بني إسرائيل. كنا مرتعبين من يهوه. "ظننا أن يهوه سيدمرنا ويعطي بني إسرائيل أرضنا، لكن يهوه لم يستطع فعل ذلك"، أو "هذه أخبار سارة لنا. نفرح".</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"أنا قلق من أن يهوه سيدمر كل هذا الشعب فجأة. سنكون كما لو أننا لم نكن موجودين قط"، أو "تلك الأمم التي خافت يهوه عندما سمعت بالأشياء التي فعلها يهوه من أجلنا لن تفهم. سيُهينون يهوه ويتكلمون باستهزاء. سيزول كل خوفهم من يهوه، وسيفرحون بآلهتهم المصنوعة من الخشب والحجر"، أو "سيعتقد شعب كنعان أن آلهتهم أقوى من يهوه. سيتصورون أن يهوه لا يستطيع أن يحارب آلهتهم. لن يفهموا أن يهوه كان غاضبًا منا بسبب عصياننا".</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الممثل بعبارات مثل: "موسى يمجد اسمي. يسرني أن موسى يتضرع لأجل الشعب حفاظًا على سمعتي، أو، "كرامتي مهمة. لا يجب أن أسمح للأمم بأن تهينني. إن سمعتي مرتبطة بالفعل برفاهية هذا الشعب لأنني كنت في وسطه. كل من يرى بني إسرائيل يعلم أنهم ملكي وأنني أقودهم"، أو "أنا متأثر جداً بدموع موسى".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يتوسل موسى إلى يهوه أن يُظهر عظمة قدرة يهوه من خلال الكشف مرة أخرى عن قلب يهوه الرحيم وصفحه. يذكّر موسى يهوه بأنه قد قال سابقاً: "أنا يهوه، لست سريع الغضب. أنا أُظهر المحبة وأغفر للناس الذين يخطئون ويتمردون عليّ، ومع ذلك فأنا لا ألغي كل عقاب. أعاقب الأبناء وحتى الجيل الثالث والرابع على خطايا آبائهم".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"أنا أعلم أن يهوه كلي المحبة وأن محبته لا تسقط أبداً. لا ينقض يهوه العهد ولا يتراجع عن وعوده. أشعر بالتشجيع من صفات يهوه، إذ من الممكن أن يبقي يهوه هؤلاء الناس على قيد الحياة وأن يمنحهم الوعود"، أو "أتذكر الكلمات التي قالها يهوه وهي تمنحني أملاً كبيراً وسبباً للتضرع إلى يهوه ليغفر لنا"، أو "على الرغم من أن يهوه قال إن يهوه لا يلغي كل عقاب، وأن عقاب يهوه يمكن أن يصل إلى الأجيال القادمة من الذين يخطئون، إلا أنني أعلم أن يهوه لن ينقض عهده مع شعبه. سأتوسل إلى يهوه أن يتذكر هذا وأن يُبقي هذا الشعب على قيد الحياة".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موسى من يهوه أن يغفر خطايا الشعب لأن أمانة يهوه عظيمة ولأن يهوه قد غفر لهم خطاياهم الكثيرة منذ اليوم الذي غادروا فيه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"أملنا الوحيد هو في أمانة يهوه. إن ولاءه لا يتزعزع. لا يمكننا الاتكال على أنفسنا، لأننا كنا غير أمناء مرات عديدة"، أو "يهوه لا يتغير. لقد كان يهوه أميناً، وأنا أثق بأنه سيظل أميناً"، أو "أنا متفائل. يغمرني شعور بالدفء عندما أفكر في أمانة يهوه. يملأ الأمل قلبي، وأشعر بالشجاعة لأطلب من يهوه أن يغفر لنا."</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بعبارات مثل: "أشعر بسعادة بالغة. أنا سعيد لأن عبدي موسى يفهمني. موسى يعلم أنني أحافظ على عهدي ولن أخلفه أبداً"، أو "كلام موسى طيب لأذني. ولائي مضمون. أنا أفي بوعدي"، أو "موسى حكيم في وضع رجائه فيّ".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يجيب يهوه على موسى. يخبر يهوه موسى أنه غفر للشعب كما طلب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الممثل بعبارات مثل: "لقد غُفر لي. لن أنقض عهدي مع هذا الشعب بضربة واحدة"، أو "سأبقيهم على قيد الحياة"، أو "لن يُساء إلى اسمي بإهلاك هذا الشعب، ولن أنقض وفائي لهم. كما كنت معهم، كذلك سأظل".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بارتياح وفرح عظيمين. أُسبِّح يهوه من كل قلبي، لأن يهوه سمع صراخي".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يقسم يهوه أنه على الرغم من أنه قد غفر للشعب، فلن يرى أحد من هؤلاء، الذين رأوا مجد يهوه ومعجزاته في مصر وفي البرية ومع ذلك شكوا في يهوه وجربوه مرات عديدة، أرض كنعان. لأنهم عاملوا يهوه كما لو أنه عديم القوة، فإنه لن يسمح لهم برؤية الأرض التي وعد الرب بها آبائهم.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"يهوه صادق في كلمته لقد حافظ يهوه على عهده مع الشعب، لكنه عاقبهم أيضًا على خطيتهم"، أو "يستحق الشعب أسوأ بكثير. لولا الولاء الذي أظهره يهوه، لكان جميع الناس أمواتاً في البرية"، أو "يا له من أمر محزن أن هؤلاء الناس اقتربوا كثيراً من أرض الميعاد لكنهم رفضوا دخولها. الآن لن يروه أبداً، كما قال يهوه. لقد ضمن يهوه ذلك بالقسم أنهم لن يروا أرض الميعاد أبداً".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يفصل يهوه كالب عن بقية الشعب. يقول يهوه إنه سيجلب كالب وذريته إلى الأرض ويعطيهم ميراثاً، لأن كالب كان له موقف مختلف عن بقية الشعب واتبع يهوه بإخلاص.</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الممثل بعبارات مثل: "أنا راضٍ عن خادمي كالب. لقد كان كالب مخلصاً لي، وسأكون مخلصاً له"، أو "أنا أُظهر للناس أنني أُميز بين المذنب والبريء"، أو "سيأكل كالب وذريته ثمرة طاعته كما سيحصد العصاة وذريتهم ثمرة عصيانهم".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يهوه موسى أنه بما أن عماليق والكنعانيين يسكنون في الوديان، فيجب على بني إسرائيل أن يعودوا في اليوم التالي ويسيروا جنوباً عبر البرية، عائدين نحو البحر الأحمر.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"نحن عائدون من حيث أتينا"، أو "نحن نسير إلى الوراء بدلاً من التقدم إلى الأمام"، أو "سيظل العمالقة والكنعانيون يمتلكون الوديان التي كنا سنستولي عليها لو أن الناس استمعوا إلى صوت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14: 11 - 25 من الترجمة التي تستسيغونها 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استخدموا نفس الكلمة التي استخدمتموها في المقاطع السابقة للإشارة إلى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وَقَالَ ٱلرَّبُّ لِمُوسَى: «حَتَّى مَتَى </w:t>
      </w:r>
      <w:r>
        <w:rPr>
          <w:b/>
          <w:rtl/>
          <w:cs/>
          <w:lang w:val="ar_AE" w:bidi="ar_AE"/>
        </w:rPr>
        <w:t>يُهِينُنِي</w:t>
      </w:r>
      <w:r>
        <w:rPr>
          <w:rtl/>
          <w:cs/>
          <w:lang w:val="ar_AE" w:bidi="ar_AE"/>
        </w:rPr>
        <w:t xml:space="preserve"> هَذَا ٱلشَّعْبُ؟" الإهانة هنا تأتي بمعنى الرفض وعدم الإيمان.</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«أهان»</w:t>
      </w:r>
      <w:r>
        <w:rPr>
          <w:rtl/>
          <w:cs/>
          <w:lang w:val="ar_AE" w:bidi="ar_AE"/>
        </w:rPr>
        <w:t>. استخدموا الكلمة أو العبارة ذاتها التي استخدمتموها في المقاطع السابقة للإشارة إلى "أهان". توقَّفوا هنا عن سماع التسجيل الصوتي.</w:t>
      </w:r>
    </w:p>
    <w:p>
      <w:pPr>
        <w:bidi/>
      </w:pPr>
      <w:r>
        <w:rPr>
          <w:rtl/>
          <w:cs/>
          <w:lang w:val="ar_AE" w:bidi="ar_AE"/>
        </w:rPr>
      </w:r>
      <w:r>
        <w:rPr>
          <w:rtl/>
          <w:cs/>
          <w:lang w:val="ar_AE" w:bidi="ar_AE"/>
        </w:rPr>
        <w:t xml:space="preserve">يسأل يهوه إلى متى سيرفض الشعب </w:t>
      </w:r>
      <w:r>
        <w:rPr>
          <w:b/>
          <w:rtl/>
          <w:cs/>
          <w:lang w:val="ar_AE" w:bidi="ar_AE"/>
        </w:rPr>
        <w:t>الإيمان</w:t>
      </w:r>
      <w:r>
        <w:rPr>
          <w:rtl/>
          <w:cs/>
          <w:lang w:val="ar_AE" w:bidi="ar_AE"/>
        </w:rPr>
        <w:t xml:space="preserve"> به على الرغم من كل الآيات التي أجراها يهوه بينهم. عندما يقول يهوه إن الشعب رفض أن يؤمن به، فإنه يعني أن الشعب رفض أن يضع ثقته في يهوه وأن يتكل عليه. فإن آمنتم بشخص ما أو كان لديكم إيمان، فأنتم تؤمنون بأن ما يقوله هذا الشخص عن نفسه صحيح. كما أنك تثق في ذلك الشخص وتكون ملتزمًا بفعل ما يطلبه ذلك الشخص منك.</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يؤمن</w:t>
      </w:r>
      <w:r>
        <w:rPr>
          <w:rtl/>
          <w:cs/>
          <w:lang w:val="ar_AE" w:bidi="ar_AE"/>
        </w:rPr>
        <w:t xml:space="preserve">. ابحثوا في قاموس الكلمات الرئيسية عن كلمة </w:t>
      </w:r>
      <w:r>
        <w:rPr>
          <w:rtl/>
          <w:cs/>
          <w:lang w:val="ar_AE" w:bidi="ar_AE"/>
        </w:rPr>
        <w:t>إيمان</w:t>
      </w:r>
      <w:r>
        <w:rPr>
          <w:rtl/>
          <w:cs/>
          <w:lang w:val="ar_AE" w:bidi="ar_AE"/>
        </w:rPr>
        <w:t xml:space="preserve"> للمزيد من المعلومات. وإذا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الآية</w:t>
      </w:r>
      <w:r>
        <w:rPr>
          <w:rtl/>
          <w:cs/>
          <w:lang w:val="ar_AE" w:bidi="ar_AE"/>
        </w:rPr>
        <w:t xml:space="preserve"> تعني شيئًا غير معتاد يحدث لغرض خاص. أظهر يهوه قوته مرات عديدة في مصر وفي البرية ليُظهِر لشعب إسرائيل أنهم يستطيعون أن يثقوا به.</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آية</w:t>
      </w:r>
      <w:r>
        <w:rPr>
          <w:rtl/>
          <w:cs/>
          <w:lang w:val="ar_AE" w:bidi="ar_AE"/>
        </w:rPr>
        <w:t xml:space="preserve">. ابحثوا عن كلمة </w:t>
      </w:r>
      <w:r>
        <w:rPr>
          <w:rtl/>
          <w:cs/>
          <w:lang w:val="ar_AE" w:bidi="ar_AE"/>
        </w:rPr>
        <w:t>آية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يهوه إنه </w:t>
      </w:r>
      <w:r>
        <w:rPr>
          <w:b/>
          <w:rtl/>
          <w:cs/>
          <w:lang w:val="ar_AE" w:bidi="ar_AE"/>
        </w:rPr>
        <w:t>سيضرب</w:t>
      </w:r>
      <w:r>
        <w:rPr>
          <w:rtl/>
          <w:cs/>
          <w:lang w:val="ar_AE" w:bidi="ar_AE"/>
        </w:rPr>
        <w:t xml:space="preserve"> شعب إسرائيل بالوباء ويبيدهم. عندما يقول يهوه إنه سيضرب الشعب، فإن يهوه يعني أنه سيقتل الشعب كله بضربة واحدة.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الضرب</w:t>
      </w:r>
      <w:r>
        <w:rPr>
          <w:rtl/>
          <w:cs/>
          <w:lang w:val="ar_AE" w:bidi="ar_AE"/>
        </w:rPr>
        <w:t>. أوقفوا سماع هذا التسجيل الصوتي هنا.</w:t>
      </w:r>
    </w:p>
    <w:p>
      <w:pPr>
        <w:bidi/>
      </w:pPr>
      <w:r>
        <w:rPr>
          <w:rtl/>
          <w:cs/>
          <w:lang w:val="ar_AE" w:bidi="ar_AE"/>
        </w:rPr>
      </w:r>
      <w:r>
        <w:rPr>
          <w:b/>
          <w:rtl/>
          <w:cs/>
          <w:lang w:val="ar_AE" w:bidi="ar_AE"/>
        </w:rPr>
        <w:t>الوباء</w:t>
      </w:r>
      <w:r>
        <w:rPr>
          <w:rtl/>
          <w:cs/>
          <w:lang w:val="ar_AE" w:bidi="ar_AE"/>
        </w:rPr>
        <w:t xml:space="preserve"> هو كلمة أخرى تعني ضربة مرض فتَّاك، وهو مرض معدٍ شديد الفتك والتدمير. استخدموا الكلمة أو العبارة عينها التي استخدمتموها في الفقرات السابقة للتعبير عن الوباء أو الضربة.</w:t>
      </w:r>
    </w:p>
    <w:p>
      <w:pPr>
        <w:bidi/>
      </w:pPr>
      <w:r>
        <w:rPr>
          <w:rtl/>
          <w:cs/>
          <w:lang w:val="ar_AE" w:bidi="ar_AE"/>
        </w:rPr>
      </w:r>
      <w:r>
        <w:rPr>
          <w:rtl/>
          <w:cs/>
          <w:lang w:val="ar_AE" w:bidi="ar_AE"/>
        </w:rPr>
        <w:t xml:space="preserve">يتوسل موسى إلى يهوه قائلاً: " لِتَعْظُمْ قُدْرَةُ سَيِّدِي [أدوناي] كَمَا تَكَلَّمْتَ". </w:t>
      </w:r>
      <w:r>
        <w:rPr>
          <w:b/>
          <w:rtl/>
          <w:cs/>
          <w:lang w:val="ar_AE" w:bidi="ar_AE"/>
        </w:rPr>
        <w:t>أُدُوناي</w:t>
      </w:r>
      <w:r>
        <w:rPr>
          <w:rtl/>
          <w:cs/>
          <w:lang w:val="ar_AE" w:bidi="ar_AE"/>
        </w:rPr>
        <w:t xml:space="preserve"> هي الكلمة العبرية التي تشير إلى الرب أو السيد. ولمزيد من المعلومات عن </w:t>
      </w:r>
      <w:r>
        <w:rPr>
          <w:rtl/>
          <w:cs/>
          <w:lang w:val="ar_AE" w:bidi="ar_AE"/>
        </w:rPr>
        <w:t>أدوناي</w:t>
      </w:r>
      <w:r>
        <w:rPr>
          <w:rtl/>
          <w:cs/>
          <w:lang w:val="ar_AE" w:bidi="ar_AE"/>
        </w:rPr>
        <w:t xml:space="preserve"> </w:t>
      </w:r>
      <w:r>
        <w:rPr>
          <w:rtl/>
          <w:cs/>
          <w:lang w:val="ar_AE" w:bidi="ar_AE"/>
        </w:rPr>
        <w:t>والرب</w:t>
      </w:r>
      <w:r>
        <w:rPr>
          <w:rtl/>
          <w:cs/>
          <w:lang w:val="ar_AE" w:bidi="ar_AE"/>
        </w:rPr>
        <w:t>، راجعوا قاموس الكلمات الرئيسية.</w:t>
      </w:r>
    </w:p>
    <w:p>
      <w:pPr>
        <w:bidi/>
      </w:pPr>
      <w:r>
        <w:rPr>
          <w:rtl/>
          <w:cs/>
          <w:lang w:val="ar_AE" w:bidi="ar_AE"/>
        </w:rPr>
      </w:r>
      <w:r>
        <w:rPr>
          <w:rtl/>
          <w:cs/>
          <w:lang w:val="ar_AE" w:bidi="ar_AE"/>
        </w:rPr>
        <w:t>يطلب موسى من يهوه أن يغفر للشعب بتذكير يهوه بأنه قد تحدث سابقاً عن نفسه وعن صفاته عندما قال: "ٱلرَّبُّ طَوِيلُ ٱلرُّوحِ. كَثِيرُ ٱلْإِحْسَانِ، يَغْفِرُ ٱلذَّنْبَ وَٱلسَّيِّئَةَ، لَكِنَّهُ لَا يُبْرِئُ. بَلْ يَجْعَلُ ذَنْبَ ٱلْآبَاءِ عَلَى ٱلْأَبْنَاءِ إِلَى ٱلْجِيلِ ٱلثَّالِثِ وَٱلرَّابِع". تشير عبارة "كَثِيرُ ٱلْإِحْسَانِ" إلى محبة يهوه الوفيَّة.</w:t>
      </w:r>
    </w:p>
    <w:p>
      <w:pPr>
        <w:bidi/>
      </w:pPr>
      <w:r>
        <w:rPr>
          <w:rtl/>
          <w:cs/>
          <w:lang w:val="ar_AE" w:bidi="ar_AE"/>
        </w:rPr>
      </w:r>
      <w:r>
        <w:rPr>
          <w:rtl/>
          <w:cs/>
          <w:lang w:val="ar_AE" w:bidi="ar_AE"/>
        </w:rPr>
        <w:t xml:space="preserve">توقَّفوا هنا وناقشوا كمجموعة أي كلمة أو تعبير ستستخدمونه لكلمة </w:t>
      </w:r>
      <w:r>
        <w:rPr>
          <w:b/>
          <w:rtl/>
          <w:cs/>
          <w:lang w:val="ar_AE" w:bidi="ar_AE"/>
        </w:rPr>
        <w:t>"برأفَتِكَ"</w:t>
      </w:r>
      <w:r>
        <w:rPr>
          <w:rtl/>
          <w:cs/>
          <w:lang w:val="ar_AE" w:bidi="ar_AE"/>
        </w:rPr>
        <w:t xml:space="preserve">. وابحثوا عن عبارة </w:t>
      </w:r>
      <w:r>
        <w:rPr>
          <w:b/>
          <w:rtl/>
          <w:cs/>
          <w:lang w:val="ar_AE" w:bidi="ar_AE"/>
        </w:rPr>
        <w:t>كَثِيرُ ٱلْإِحْسَانِ</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الإثم</w:t>
      </w:r>
      <w:r>
        <w:rPr>
          <w:rtl/>
          <w:cs/>
          <w:lang w:val="ar_AE" w:bidi="ar_AE"/>
        </w:rPr>
        <w:t xml:space="preserve"> يعني الخطية والشعور بالذنب الذي يصاحب السلوك الشرير. يمكن عدُّ لفظتَي الإثم والخطية مترادفتين.</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إثم</w:t>
      </w:r>
      <w:r>
        <w:rPr>
          <w:rtl/>
          <w:cs/>
          <w:lang w:val="ar_AE" w:bidi="ar_AE"/>
        </w:rPr>
        <w:t xml:space="preserve">. استخدموا الكلمة أو العبارة نفسها التي استخدمتموها في المقاطع السابقة للإشارة إلى كلمة إثم. للمزيد من المعلومات بشأن </w:t>
      </w:r>
      <w:r>
        <w:rPr>
          <w:rtl/>
          <w:cs/>
          <w:lang w:val="ar_AE" w:bidi="ar_AE"/>
        </w:rPr>
        <w:t>الخطية</w:t>
      </w:r>
      <w:r>
        <w:rPr>
          <w:rtl/>
          <w:cs/>
          <w:lang w:val="ar_AE" w:bidi="ar_AE"/>
        </w:rPr>
        <w:t>، برجاء الرجوع إلى "قاموس الكلمات الرئيسية". أوقفوا سماع هذا التسجيل الصوتي هنا.</w:t>
      </w:r>
    </w:p>
    <w:p>
      <w:pPr>
        <w:bidi/>
      </w:pPr>
      <w:r>
        <w:rPr>
          <w:rtl/>
          <w:cs/>
          <w:lang w:val="ar_AE" w:bidi="ar_AE"/>
        </w:rPr>
      </w:r>
      <w:r>
        <w:rPr>
          <w:rtl/>
          <w:cs/>
          <w:lang w:val="ar_AE" w:bidi="ar_AE"/>
        </w:rPr>
        <w:t xml:space="preserve">يشير </w:t>
      </w:r>
      <w:r>
        <w:rPr>
          <w:b/>
          <w:rtl/>
          <w:cs/>
          <w:lang w:val="ar_AE" w:bidi="ar_AE"/>
        </w:rPr>
        <w:t>التعدِّي</w:t>
      </w:r>
      <w:r>
        <w:rPr>
          <w:rtl/>
          <w:cs/>
          <w:lang w:val="ar_AE" w:bidi="ar_AE"/>
        </w:rPr>
        <w:t xml:space="preserve"> إلى فعل العصيان. الخطية تعدٍّ. يمكن عدُّ لفظتَي تعدٍّ وخطية مترادفتين.</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«تعدِّي»</w:t>
      </w:r>
      <w:r>
        <w:rPr>
          <w:rtl/>
          <w:cs/>
          <w:lang w:val="ar_AE" w:bidi="ar_AE"/>
        </w:rPr>
        <w:t xml:space="preserve">. استخدموا الكلمة أو العبارة عينها التي استخدمتموها في المقاطع السابقة للتعبير عن التعدِّي. للمزيد من المعلومات بشأن </w:t>
      </w:r>
      <w:r>
        <w:rPr>
          <w:rtl/>
          <w:cs/>
          <w:lang w:val="ar_AE" w:bidi="ar_AE"/>
        </w:rPr>
        <w:t>الخطية</w:t>
      </w:r>
      <w:r>
        <w:rPr>
          <w:rtl/>
          <w:cs/>
          <w:lang w:val="ar_AE" w:bidi="ar_AE"/>
        </w:rPr>
        <w:t>، برجاء الرجوع إلى "قاموس الكلمات الرئيسية". أوقفوا سماع هذا التسجيل الصوتي هنا.</w:t>
      </w:r>
    </w:p>
    <w:p>
      <w:pPr>
        <w:bidi/>
      </w:pPr>
      <w:r>
        <w:rPr>
          <w:rtl/>
          <w:cs/>
          <w:lang w:val="ar_AE" w:bidi="ar_AE"/>
        </w:rPr>
      </w:r>
      <w:r>
        <w:rPr>
          <w:rtl/>
          <w:cs/>
          <w:lang w:val="ar_AE" w:bidi="ar_AE"/>
        </w:rPr>
        <w:t>يقول يهوه إنه</w:t>
      </w:r>
      <w:r>
        <w:rPr>
          <w:b/>
          <w:rtl/>
          <w:cs/>
          <w:lang w:val="ar_AE" w:bidi="ar_AE"/>
        </w:rPr>
        <w:t xml:space="preserve"> سيغفر</w:t>
      </w:r>
      <w:r>
        <w:rPr>
          <w:rtl/>
          <w:cs/>
          <w:lang w:val="ar_AE" w:bidi="ar_AE"/>
        </w:rPr>
        <w:t xml:space="preserve"> لبني إسرائيل، أو سيتوقف عن غضبه.</w:t>
      </w:r>
    </w:p>
    <w:p>
      <w:pPr>
        <w:bidi/>
      </w:pPr>
      <w:r>
        <w:rPr>
          <w:rtl/>
          <w:cs/>
          <w:lang w:val="ar_AE" w:bidi="ar_AE"/>
        </w:rPr>
      </w:r>
      <w:r>
        <w:rPr>
          <w:rtl/>
          <w:cs/>
          <w:lang w:val="ar_AE" w:bidi="ar_AE"/>
        </w:rPr>
        <w:t>توقَّفوا هنا وناقشوا معًا كمجموعة الكلمة أو العبارة التي ستستخدمونها لترجمة الفعل "</w:t>
      </w:r>
      <w:r>
        <w:rPr>
          <w:b/>
          <w:rtl/>
          <w:cs/>
          <w:lang w:val="ar_AE" w:bidi="ar_AE"/>
        </w:rPr>
        <w:t>يغفر</w:t>
      </w:r>
      <w:r>
        <w:rPr>
          <w:rtl/>
          <w:cs/>
          <w:lang w:val="ar_AE" w:bidi="ar_AE"/>
        </w:rPr>
        <w:t xml:space="preserve">"، استخدموا الكلمة أو العبارة ذاتها التي استخدمتموها في المقاطع السابقة للإشارة إلى "غَفَرَ". وللمزيد من المعلومات عن </w:t>
      </w:r>
      <w:r>
        <w:rPr>
          <w:rtl/>
          <w:cs/>
          <w:lang w:val="ar_AE" w:bidi="ar_AE"/>
        </w:rPr>
        <w:t>الغفران</w:t>
      </w:r>
      <w:r>
        <w:rPr>
          <w:rtl/>
          <w:cs/>
          <w:lang w:val="ar_AE" w:bidi="ar_AE"/>
        </w:rPr>
        <w:t>، ارجعوا إلى «قاموس الكلمات الرئيسية». أوقفوا سماع هذا التسجيل الصوتي هنا.</w:t>
      </w:r>
    </w:p>
    <w:p>
      <w:pPr>
        <w:bidi/>
      </w:pPr>
      <w:r>
        <w:rPr>
          <w:rtl/>
          <w:cs/>
          <w:lang w:val="ar_AE" w:bidi="ar_AE"/>
        </w:rPr>
      </w:r>
      <w:r>
        <w:rPr>
          <w:rtl/>
          <w:cs/>
          <w:lang w:val="ar_AE" w:bidi="ar_AE"/>
        </w:rPr>
        <w:t>يسمع يهوه صلاة موسى ويغفر لشعب إسرائيل. يقول يهوه أيضًا إن كل الأرض ستمتلئ بمجد يهوه.</w:t>
      </w:r>
    </w:p>
    <w:p>
      <w:pPr>
        <w:bidi/>
      </w:pPr>
      <w:r>
        <w:rPr>
          <w:rtl/>
          <w:cs/>
          <w:lang w:val="ar_AE" w:bidi="ar_AE"/>
        </w:rPr>
      </w:r>
      <w:r>
        <w:rPr>
          <w:rtl/>
          <w:cs/>
          <w:lang w:val="ar_AE" w:bidi="ar_AE"/>
        </w:rPr>
        <w:t xml:space="preserve">يشير </w:t>
      </w:r>
      <w:r>
        <w:rPr>
          <w:b/>
          <w:rtl/>
          <w:cs/>
          <w:lang w:val="ar_AE" w:bidi="ar_AE"/>
        </w:rPr>
        <w:t>مجد</w:t>
      </w:r>
      <w:r>
        <w:rPr>
          <w:rtl/>
          <w:cs/>
          <w:lang w:val="ar_AE" w:bidi="ar_AE"/>
        </w:rPr>
        <w:t xml:space="preserve"> يهوه إلى حضور يهوه. استخدموا الكلمة أو العبارة ذاتها التي استخدمتموها في المقاطع السابقة للإشارة إلى مجد، لمزيدٍ من المعلومات عن كلمة </w:t>
      </w:r>
      <w:r>
        <w:rPr>
          <w:rtl/>
          <w:cs/>
          <w:lang w:val="ar_AE" w:bidi="ar_AE"/>
        </w:rPr>
        <w:t>"المجد"</w:t>
      </w:r>
      <w:r>
        <w:rPr>
          <w:rtl/>
          <w:cs/>
          <w:lang w:val="ar_AE" w:bidi="ar_AE"/>
        </w:rPr>
        <w:t>، انظر قاموس الكلمات الرئيسية.</w:t>
      </w:r>
    </w:p>
    <w:p>
      <w:pPr>
        <w:bidi/>
      </w:pPr>
      <w:r>
        <w:rPr>
          <w:rtl/>
          <w:cs/>
          <w:lang w:val="ar_AE" w:bidi="ar_AE"/>
        </w:rPr>
      </w:r>
      <w:r>
        <w:rPr>
          <w:rtl/>
          <w:cs/>
          <w:lang w:val="ar_AE" w:bidi="ar_AE"/>
        </w:rPr>
        <w:t xml:space="preserve">يقول يهوه إنه لن يرى أحد من الشعب، الذين رأوا مجد يهوه والأعمال العظيمة التي صنعها في مصر وفي </w:t>
      </w:r>
      <w:r>
        <w:rPr>
          <w:b/>
          <w:rtl/>
          <w:cs/>
          <w:lang w:val="ar_AE" w:bidi="ar_AE"/>
        </w:rPr>
        <w:t>البرية</w:t>
      </w:r>
      <w:r>
        <w:rPr>
          <w:rtl/>
          <w:cs/>
          <w:lang w:val="ar_AE" w:bidi="ar_AE"/>
        </w:rPr>
        <w:t xml:space="preserve">، أرض كنعان، لأنهم مع أنهم رأوا حضوره، رفضوا أن يسمعوا صوته وجربوه عشر مرات. وتشير كلمة البرية إلى مكان جاف منعزل قاحِل، وعادة لا يسكنه البشر. استخدموا الكلمة عينها التي استخدمتموها للإشارة إلى </w:t>
      </w:r>
      <w:r>
        <w:rPr>
          <w:rtl/>
          <w:cs/>
          <w:lang w:val="ar_AE" w:bidi="ar_AE"/>
        </w:rPr>
        <w:t>البرية</w:t>
      </w:r>
      <w:r>
        <w:rPr>
          <w:rtl/>
          <w:cs/>
          <w:lang w:val="ar_AE" w:bidi="ar_AE"/>
        </w:rPr>
        <w:t>، ولمزيد من المعلومات حول هذه الكلمة، راجعوا قاموس الكلمات الرئيسية.</w:t>
      </w:r>
    </w:p>
    <w:p>
      <w:pPr>
        <w:bidi/>
      </w:pPr>
      <w:r>
        <w:rPr>
          <w:rtl/>
          <w:cs/>
          <w:lang w:val="ar_AE" w:bidi="ar_AE"/>
        </w:rPr>
      </w:r>
      <w:r>
        <w:rPr>
          <w:rtl/>
          <w:cs/>
          <w:lang w:val="ar_AE" w:bidi="ar_AE"/>
        </w:rPr>
        <w:t xml:space="preserve">يقول يهوه إن الشعب لن يرى الأرض التي أقسم بها لآبائهم لأنهم </w:t>
      </w:r>
      <w:r>
        <w:rPr>
          <w:b/>
          <w:rtl/>
          <w:cs/>
          <w:lang w:val="ar_AE" w:bidi="ar_AE"/>
        </w:rPr>
        <w:t>أهانوا</w:t>
      </w:r>
      <w:r>
        <w:rPr>
          <w:rtl/>
          <w:cs/>
          <w:lang w:val="ar_AE" w:bidi="ar_AE"/>
        </w:rPr>
        <w:t xml:space="preserve"> يهوه. يُؤدى القسم لجعل الوعد أكثر يقيناً. يهوه يقسم أحيانًا بنفسه، لأنه لا يوجد أعظم منه. استخدموا الكلمة عينها التي استخدمتموها للإشارة إلى </w:t>
      </w:r>
      <w:r>
        <w:rPr>
          <w:rtl/>
          <w:cs/>
          <w:lang w:val="ar_AE" w:bidi="ar_AE"/>
        </w:rPr>
        <w:t>القَسَمِ</w:t>
      </w:r>
      <w:r>
        <w:rPr>
          <w:rtl/>
          <w:cs/>
          <w:lang w:val="ar_AE" w:bidi="ar_AE"/>
        </w:rPr>
        <w:t>، ولمزيد من المعلومات حول هذه الكلمة، راجعوا قاموس الكلمات الرئيسية.</w:t>
      </w:r>
    </w:p>
    <w:p>
      <w:pPr>
        <w:bidi/>
      </w:pPr>
      <w:r>
        <w:rPr>
          <w:rtl/>
          <w:cs/>
          <w:lang w:val="ar_AE" w:bidi="ar_AE"/>
        </w:rPr>
      </w:r>
      <w:r>
        <w:rPr>
          <w:rtl/>
          <w:cs/>
          <w:lang w:val="ar_AE" w:bidi="ar_AE"/>
        </w:rPr>
        <w:t xml:space="preserve">يقول يهوه إنه سيحضر كالب </w:t>
      </w:r>
      <w:r>
        <w:rPr>
          <w:rtl/>
          <w:cs/>
          <w:lang w:val="ar_AE" w:bidi="ar_AE"/>
        </w:rPr>
        <w:t>ونسله</w:t>
      </w:r>
      <w:r>
        <w:rPr>
          <w:rtl/>
          <w:cs/>
          <w:lang w:val="ar_AE" w:bidi="ar_AE"/>
        </w:rPr>
        <w:t xml:space="preserve"> إلى أرض الميعاد لأن كالب لديه روح مختلفة وظل مُخلصًا له. يخبر يهوه موسى أن عماليق والكنعانيين يعيشون في الوديان، ويأمر بني إسرائيل بالعودة في اليوم التالي والسفر جنوباً عبر البرية، عائدين نحو البحر الأحمر.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14:26–38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14: 26- 38 واحفظوا هذا المقطع في قلوبكم.</w:t>
      </w:r>
    </w:p>
    <w:p>
      <w:pPr>
        <w:bidi/>
      </w:pPr>
      <w:r>
        <w:rPr>
          <w:rtl/>
          <w:cs/>
          <w:lang w:val="ar_AE" w:bidi="ar_AE"/>
        </w:rPr>
      </w:r>
      <w:r>
        <w:rPr>
          <w:rtl/>
          <w:cs/>
          <w:lang w:val="ar_AE" w:bidi="ar_AE"/>
        </w:rPr>
        <w:t>استمعوا إلى نسخة صوتية من سفر العدد 14: 26- 38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14: 26 - 38 من الترجمة التي تستسيغونها بالأكثر.</w:t>
      </w:r>
    </w:p>
    <w:p>
      <w:pPr>
        <w:bidi/>
      </w:pPr>
      <w:r>
        <w:rPr>
          <w:rtl/>
          <w:cs/>
          <w:lang w:val="ar_AE" w:bidi="ar_AE"/>
        </w:rPr>
      </w:r>
      <w:r>
        <w:rPr>
          <w:rtl/>
          <w:cs/>
          <w:lang w:val="ar_AE" w:bidi="ar_AE"/>
        </w:rPr>
        <w:t>هذه القصة هي مواصلة الحديث بين يهوه وموسى، في قادش برنيع، بشأن رفض الشعب ليهوه. أراد يهوه أن يعاقب بني إسرائيل بقتلهم جميعاً باستثناء موسى، لكن موسى توسل إلى يهوه أن يرحم بني إسرائيل. اختار يهوه ألا يقتل الجميع على الفور، وغفر لإسرائيل. لكنه حلف بقسمٍ أن الذين تجاوزوا عشرين سنة ولم يطيعوه لن يدخلوا الأرض الموعودة.</w:t>
      </w:r>
    </w:p>
    <w:p>
      <w:pPr>
        <w:bidi/>
      </w:pPr>
      <w:r>
        <w:rPr>
          <w:rtl/>
          <w:cs/>
          <w:lang w:val="ar_AE" w:bidi="ar_AE"/>
        </w:rPr>
      </w:r>
      <w:r>
        <w:rPr>
          <w:rtl/>
          <w:cs/>
          <w:lang w:val="ar_AE" w:bidi="ar_AE"/>
        </w:rPr>
        <w:t xml:space="preserve">توقفوا هنا وانظروا إلى خريطة </w:t>
      </w:r>
      <w:r>
        <w:rPr>
          <w:b/>
          <w:rtl/>
          <w:cs/>
          <w:lang w:val="ar_AE" w:bidi="ar_AE"/>
        </w:rPr>
        <w:t>قادش برنيع في برية فاران</w:t>
      </w:r>
      <w:r>
        <w:rPr>
          <w:rtl/>
          <w:cs/>
          <w:lang w:val="ar_AE" w:bidi="ar_AE"/>
        </w:rPr>
        <w:t>. أوقفوا سماع هذا التسجيل الصوتي هنا.</w:t>
      </w:r>
    </w:p>
    <w:p>
      <w:pPr>
        <w:bidi/>
      </w:pPr>
      <w:r>
        <w:rPr>
          <w:rtl/>
          <w:cs/>
          <w:lang w:val="ar_AE" w:bidi="ar_AE"/>
        </w:rPr>
      </w:r>
      <w:r>
        <w:rPr>
          <w:rtl/>
          <w:cs/>
          <w:lang w:val="ar_AE" w:bidi="ar_AE"/>
        </w:rPr>
        <w:t>بعد أن أقسم يهوه هذا القسم، سأل موسى وهارون سؤالاً من دون أن يريد إجابة: "حَتَّى مَتَى أَغْفِرُ لِهَذِهِ ٱلْجَمَاعَةِ ٱلشِّرِّيرَةِ ٱلْمُتَذَمِّرَةِ عَلَيَّ؟" يُظهر هذا السؤال إحباط يهوه ونفاد صبره من عصيان بني إسرائيل وكيف كانوا يعاملونه. منذ خروجهم من مصر، ظل بنو إسرائيل يشكون باستمرار من مشاق العيش في البرية، وعصوا أوامر يهوه بعدم تقدمهم إلى أرض الميعاد.</w:t>
      </w:r>
    </w:p>
    <w:p>
      <w:pPr>
        <w:bidi/>
      </w:pPr>
      <w:r>
        <w:rPr>
          <w:rtl/>
          <w:cs/>
          <w:lang w:val="ar_AE" w:bidi="ar_AE"/>
        </w:rPr>
      </w:r>
      <w:r>
        <w:rPr>
          <w:rtl/>
          <w:cs/>
          <w:lang w:val="ar_AE" w:bidi="ar_AE"/>
        </w:rPr>
        <w:t>يذكّر الله موسى وهارون بأنه سمع بني إسرائيل يقولون إنه من الأفضل لهم أن يموتوا في البرية بدلاً من أن يموتوا في المعركة وهم يغزون الأرض. كان بنو إسرائيل يتذمرون أو يشكون لأن الجواسيس عادوا بتقرير سلبي عن الأرض.</w:t>
      </w:r>
    </w:p>
    <w:p>
      <w:pPr>
        <w:bidi/>
      </w:pPr>
      <w:r>
        <w:rPr>
          <w:rtl/>
          <w:cs/>
          <w:lang w:val="ar_AE" w:bidi="ar_AE"/>
        </w:rPr>
      </w:r>
      <w:r>
        <w:rPr>
          <w:rtl/>
          <w:cs/>
          <w:lang w:val="ar_AE" w:bidi="ar_AE"/>
        </w:rPr>
        <w:t>توقفوا هنا وناقشوا كمجموعة: تحدثوا عن وقت اشتكيتم فيه من الله أو اشتكى فيه آخرون من آلهة ثقافتكم. أوقفوا سماع هذا التسجيل الصوتي هنا.</w:t>
      </w:r>
    </w:p>
    <w:p>
      <w:pPr>
        <w:bidi/>
      </w:pPr>
      <w:r>
        <w:rPr>
          <w:rtl/>
          <w:cs/>
          <w:lang w:val="ar_AE" w:bidi="ar_AE"/>
        </w:rPr>
      </w:r>
      <w:r>
        <w:rPr>
          <w:rtl/>
          <w:cs/>
          <w:lang w:val="ar_AE" w:bidi="ar_AE"/>
        </w:rPr>
        <w:t>والآن، يأمر يهوه موسى وهارون بإيصال رسالة إلى بني إسرائيل. يبدأ يهوه بقوله: "حي أنا"، وهي طريقة شائعة لحلف اليمين في العصور القديمة. عند تأدية اليمين، كان الشخص يرفع يده اليمنى ويقسم على حياة يهوه أو على شخص ذي سلطة. يمكن ليهوه، أو الشخص صاحب السلطة، أن يعاقب الشخص إذا لم يفعل ما قال إنه سيفعله. هنا، يقسم يهوه ويضمن أنه سيفعل ما يقوله.</w:t>
      </w:r>
    </w:p>
    <w:p>
      <w:pPr>
        <w:bidi/>
      </w:pPr>
      <w:r>
        <w:rPr>
          <w:rtl/>
          <w:cs/>
          <w:lang w:val="ar_AE" w:bidi="ar_AE"/>
        </w:rPr>
      </w:r>
      <w:r>
        <w:rPr>
          <w:rtl/>
          <w:cs/>
          <w:lang w:val="ar_AE" w:bidi="ar_AE"/>
        </w:rPr>
        <w:t>توقفوا هنا وناقشوا هذه الأسئلة كمجموعة: ما التقاليد التي تتبعها ثقافاتكم عندما يؤدي الناس قسم اليمين؟ على ماذا يقسم الناس؟ ما الكلمات التي يستخدمها الناس لإظهار مدى قوة وعدهم بشيء ما؟ أوقفوا سماع هذا التسجيل الصوتي هنا.</w:t>
      </w:r>
    </w:p>
    <w:p>
      <w:pPr>
        <w:bidi/>
      </w:pPr>
      <w:r>
        <w:rPr>
          <w:rtl/>
          <w:cs/>
          <w:lang w:val="ar_AE" w:bidi="ar_AE"/>
        </w:rPr>
      </w:r>
      <w:r>
        <w:rPr>
          <w:rtl/>
          <w:cs/>
          <w:lang w:val="ar_AE" w:bidi="ar_AE"/>
        </w:rPr>
        <w:t>يخبر يهوه بني إسرائيل من خلال موسى وهارون أنه سمعهم يتذمرون ويريدون الموت في البرية بدلاً من الموت في معركة ضد شعب كنعان. يقول يهوه إنه بما أن إسرائيل تريد أن تموت في البرية بدلاً من المعركة، فإنه يعطيهم رغبتهم وسيموتون في البرية في الأربعين سنة القادمة.</w:t>
      </w:r>
    </w:p>
    <w:p>
      <w:pPr>
        <w:bidi/>
      </w:pPr>
      <w:r>
        <w:rPr>
          <w:rtl/>
          <w:cs/>
          <w:lang w:val="ar_AE" w:bidi="ar_AE"/>
        </w:rPr>
      </w:r>
      <w:r>
        <w:rPr>
          <w:rtl/>
          <w:cs/>
          <w:lang w:val="ar_AE" w:bidi="ar_AE"/>
        </w:rPr>
        <w:t>أمر الله موسى وهارون بإجراء إحصاء لجميع رجال بني إسرائيل، باستثناء رجال سبط لاوي الذين كانوا في العشرين من عمرهم فما فوق. كان الهدف من التعداد هو حصر وتسجيل جميع الجنود القادرين على الخدمة العسكرية. والآن، يخبر يهوه موسى وهارون أن جميع الأشخاص المسجلين في التعداد سيموتون خلال الأربعين سنة القادمة. وهذا يعني أن التعداد السكاني أصبح الآن قائمة بجميع الأشخاص المحكوم عليهم بالموت في البرية ولن يعيشوا أبداً في الأرض الموعودة. لكن يهوه يعلن أن كالب ويشوع لن يموتا لأنهما أطاعاه.</w:t>
      </w:r>
    </w:p>
    <w:p>
      <w:pPr>
        <w:bidi/>
      </w:pPr>
      <w:r>
        <w:rPr>
          <w:rtl/>
          <w:cs/>
          <w:lang w:val="ar_AE" w:bidi="ar_AE"/>
        </w:rPr>
      </w:r>
      <w:r>
        <w:rPr>
          <w:rtl/>
          <w:cs/>
          <w:lang w:val="ar_AE" w:bidi="ar_AE"/>
        </w:rPr>
        <w:t>كان كالب ويشوع المستكشفين الوحيدين اللذين آمنا بأن يهوه سيساعدهما على غزو الأمم التي كانت تعيش في أرض الميعاد، كنعان. لقد أرضت ثقة يشوع وكالب الرب.</w:t>
      </w:r>
    </w:p>
    <w:p>
      <w:pPr>
        <w:bidi/>
      </w:pPr>
      <w:r>
        <w:rPr>
          <w:rtl/>
          <w:cs/>
          <w:lang w:val="ar_AE" w:bidi="ar_AE"/>
        </w:rPr>
      </w:r>
      <w:r>
        <w:rPr>
          <w:rtl/>
          <w:cs/>
          <w:lang w:val="ar_AE" w:bidi="ar_AE"/>
        </w:rPr>
        <w:t>يخبر يهوه موسى وهارون أن كل من يبلغ من العمر عشرين عامًا فأكثر سيموت. كان بنو إسرائيل يخشون أن يتم أسر أطفالهم وأخذهم أسرى. يخبر الله موسى وهارون الآن أن هؤلاء الأطفال سيضطرون إلى تحمل عواقب عصيان والديهم، من خلال العيش كرعاة في البرية لمدة أربعين عامًا. يقول يهوه إن هؤلاء الأطفال سيعودون إلى الأرض بعد أربعين عاماً، وأن يهوه سيعطيهم الأرض حينها. ويقول يهوه أيضاً إن الأرض التي رفضها بنو إسرائيل للتو ستكون في النهاية موطناً لأبنائهم وأنهم "سيعرفونها"، بمعنى أنهم سيستمتعون بها ويختبرونها ويعيشون فيها.</w:t>
      </w:r>
    </w:p>
    <w:p>
      <w:pPr>
        <w:bidi/>
      </w:pPr>
      <w:r>
        <w:rPr>
          <w:rtl/>
          <w:cs/>
          <w:lang w:val="ar_AE" w:bidi="ar_AE"/>
        </w:rPr>
      </w:r>
      <w:r>
        <w:rPr>
          <w:rtl/>
          <w:cs/>
          <w:lang w:val="ar_AE" w:bidi="ar_AE"/>
        </w:rPr>
        <w:t>يُعلن الله أن شعب إسرائيل سيتحمل إثمهم، أو سيعاني من عواقب خطاياهم. سيتجول بنو إسرائيل في البرية لمدة أربعين عاماً، عامًا واحدًا عن كل يوم ذهب فيه القادة الاثنا عشر لاستكشاف الأرض الموعودة.</w:t>
      </w:r>
    </w:p>
    <w:p>
      <w:pPr>
        <w:bidi/>
      </w:pPr>
      <w:r>
        <w:rPr>
          <w:rtl/>
          <w:cs/>
          <w:lang w:val="ar_AE" w:bidi="ar_AE"/>
        </w:rPr>
      </w:r>
      <w:r>
        <w:rPr>
          <w:rtl/>
          <w:cs/>
          <w:lang w:val="ar_AE" w:bidi="ar_AE"/>
        </w:rPr>
        <w:t>برفضهم يهوه، يرفض الشعب أيضاً أرض يهوه التي أقسم أن يعطيها لهم. عندما يدخل الناس أرض الميعاد، سيطيعون يهوه، وسيطيع الأبناء يهوه عندما يصلون إلى أرض الميعاد. يكرر يهوه لإسرائيل أنهم لن يدخلوا الأرض، لكن أبناؤهم سيرثون كنعان.</w:t>
      </w:r>
    </w:p>
    <w:p>
      <w:pPr>
        <w:bidi/>
      </w:pPr>
      <w:r>
        <w:rPr>
          <w:rtl/>
          <w:cs/>
          <w:lang w:val="ar_AE" w:bidi="ar_AE"/>
        </w:rPr>
      </w:r>
      <w:r>
        <w:rPr>
          <w:rtl/>
          <w:cs/>
          <w:lang w:val="ar_AE" w:bidi="ar_AE"/>
        </w:rPr>
        <w:t>ثم مات عشرة من الجواسيس من الوبأ ولم يبق سوى يشوع وكالب على قيد الحياة. يكرر الراوي العبارة: "ٱلرِّجَالُ ٱلَّذِينَ أَشَاعُوا ٱلْمَذَمَّةَ ٱلرَّدِيئَةَ". هذا التركيز مهم لأنه يسلط الضوء على الخطيتين اللتين ارتكبهما الرجال العشرة. كانت الخطية الأولى هي أنهم عادوا بتقرير كاذب عن الأرض الموعودة، والخطية الثانية هي أن تقريرهم تسبب في تذمر بني إسرائيل وعصيانهم ليهوه. وهذا يفسر لماذا حكم عليهم يهوه على الفور وقتلهم بالطاعون. لا تذكر القصة ماهية الوباء، لكننا نعلم أن الأوبئة في الكتاب المقدس هي دائماً علامة على دينونة يهوه. يشوع وكالب هما الجاسوسان الوحيدان اللذان لم يموتا بسبب الوبأ لأنهما قدما تقريراً إيجابيًا عن الأرض وشجعا بني إسرائيل على طاعة يهوه.</w:t>
      </w:r>
    </w:p>
    <w:p>
      <w:pPr>
        <w:bidi/>
      </w:pPr>
      <w:r>
        <w:rPr>
          <w:rtl/>
          <w:cs/>
          <w:lang w:val="ar_AE" w:bidi="ar_AE"/>
        </w:rPr>
      </w:r>
      <w:r>
        <w:rPr>
          <w:rtl/>
          <w:cs/>
          <w:lang w:val="ar_AE" w:bidi="ar_AE"/>
        </w:rPr>
        <w:t>توقفوا هنا وناقشوا هذه الأسئلة في مجموعة: ارووا قصة عن شخص ارتكب عملاً شريراً وقام شخص ذو سلطة بالحكم عليه. لماذا من المهم أن يحكم الأشخاص ذوو السلطة على الأشرار؟ ما أشكال القضاء في ثقافتكم؟ في ثقافتكم، من يقرر ما ستكون الدينونة النهائية؟ لماذا يُسمح لهذا الشخص أو هذه المجموعة من الأشخاص بالحكم على الآخرين عندما يرتكبون الأخطاء؟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14: 26 - 38 من الترجمة التي تستسيغونها بالأكثر.</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يخبر يهوه موسى وهارون بالعقاب الذي سيعانيه كل إسرائيل بسبب تمردهم وتذمّرهم على يهوه. والعقاب هو أن إسرائيل سيتجول في البرية لمدة أربعين سنة، وأن كل من تجاوز العشرين سيموت، ما عدا يشوع وكالب.</w:t>
      </w:r>
    </w:p>
    <w:p>
      <w:pPr>
        <w:bidi/>
      </w:pPr>
      <w:r>
        <w:rPr>
          <w:rtl/>
          <w:cs/>
          <w:lang w:val="ar_AE" w:bidi="ar_AE"/>
        </w:rPr>
      </w:r>
      <w:r>
        <w:rPr>
          <w:b/>
          <w:rtl/>
          <w:cs/>
          <w:lang w:val="ar_AE" w:bidi="ar_AE"/>
        </w:rPr>
        <w:t>في المشهد الثاني:</w:t>
      </w:r>
      <w:r>
        <w:rPr>
          <w:rtl/>
          <w:cs/>
          <w:lang w:val="ar_AE" w:bidi="ar_AE"/>
        </w:rPr>
        <w:t xml:space="preserve"> يُنزل يهوه وباءً على الجواسيس العشرة الذين قدموا تقريراً سيئاً عن الأرض، ثم يموتون. من بين الجواسيس الاثني عشر، لم يبق سوى يشوع وكالب على قيد الحياة.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جماعة، أو شعب إسرائيل</w:t>
      </w:r>
    </w:p>
    <w:p>
      <w:pPr>
        <w:pStyle w:val="ListBullet"/>
        <w:bidi/>
        <w:spacing w:line="240" w:lineRule="auto"/>
        <w:ind w:left="720"/>
      </w:pPr>
      <w:r>
        <w:rPr>
          <w:rtl/>
          <w:cs/>
          <w:lang w:val="ar_AE" w:bidi="ar_AE"/>
        </w:rPr>
      </w:r>
      <w:r>
        <w:rPr>
          <w:rtl/>
          <w:cs/>
          <w:lang w:val="ar_AE" w:bidi="ar_AE"/>
        </w:rPr>
        <w:t>أبناء أو نسل جماعة إسرائيل</w:t>
      </w:r>
    </w:p>
    <w:p>
      <w:pPr>
        <w:pStyle w:val="ListBullet"/>
        <w:bidi/>
        <w:spacing w:line="240" w:lineRule="auto"/>
        <w:ind w:left="720"/>
      </w:pPr>
      <w:r>
        <w:rPr>
          <w:rtl/>
          <w:cs/>
          <w:lang w:val="ar_AE" w:bidi="ar_AE"/>
        </w:rPr>
      </w:r>
      <w:r>
        <w:rPr>
          <w:rtl/>
          <w:cs/>
          <w:lang w:val="ar_AE" w:bidi="ar_AE"/>
        </w:rPr>
        <w:t>عشرة جواسيس</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وكالب بن يفنة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تذكر أن يهوه يتحدث مباشرة إلى موسى وهارون. يهوه لا يتحدث إلى كل إسرائيل.</w:t>
      </w:r>
    </w:p>
    <w:p>
      <w:pPr>
        <w:bidi/>
      </w:pPr>
      <w:r>
        <w:rPr>
          <w:rtl/>
          <w:cs/>
          <w:lang w:val="ar_AE" w:bidi="ar_AE"/>
        </w:rPr>
      </w:r>
      <w:r>
        <w:rPr>
          <w:rtl/>
          <w:cs/>
          <w:lang w:val="ar_AE" w:bidi="ar_AE"/>
        </w:rPr>
        <w:t>في المشهد الأول، يسأل يهوه موسى وهارون سؤالاً لا يريد منهما الإجابة عليه: "حَتَّى مَتَى أَغْفِرُ لِهَذِهِ ٱلْجَمَاعَةِ ٱلشِّرِّيرَةِ ٱلْمُتَذَمِّرَةِ عَلَيَّ؟" يطرح يهوه هذا السؤال ليُظهر إحباطه من بني إسرائيل. لم يسأل موسى وهارون بني إسرائيل السؤال الأول الذي طرحه عليهم يهوه، لأن يهوه لم يأمرهم بطرح ذلك السؤال على بني إسرائيل.</w:t>
      </w:r>
    </w:p>
    <w:p>
      <w:pPr>
        <w:bidi/>
      </w:pPr>
      <w:r>
        <w:rPr>
          <w:rtl/>
          <w:cs/>
          <w:lang w:val="ar_AE" w:bidi="ar_AE"/>
        </w:rPr>
      </w:r>
      <w:r>
        <w:rPr>
          <w:rtl/>
          <w:cs/>
          <w:lang w:val="ar_AE" w:bidi="ar_AE"/>
        </w:rPr>
        <w:t>توقفوا هنا وناقشوا هذا السؤال في مجموعة: ما صيغ الأسئلة الاستنكارية في لغتكم؟ إذا أردت أن تُظهر إحباطك من مجموعة من الناس، فكيف ستفعل ذلك؟ أوقفوا سماع هذا التسجيل الصوتي هنا.</w:t>
      </w:r>
    </w:p>
    <w:p>
      <w:pPr>
        <w:bidi/>
      </w:pPr>
      <w:r>
        <w:rPr>
          <w:rtl/>
          <w:cs/>
          <w:lang w:val="ar_AE" w:bidi="ar_AE"/>
        </w:rPr>
      </w:r>
      <w:r>
        <w:rPr>
          <w:rtl/>
          <w:cs/>
          <w:lang w:val="ar_AE" w:bidi="ar_AE"/>
        </w:rPr>
        <w:t>توقفوا هنا وناقشوا هذا السؤال في مجموعة: كان بنو إسرائيل يتذمرون، أو يشكون معًا، من يهوه. احكوا قصة عندما كانت مجموعة من الناس تشتكي من شخص ما. انتبهوا إلى الطريقة التي تصفون بها شكواهم. كيف ستصفون شكاوى بني إسرائيل؟ أوقفوا سماع هذا التسجيل الصوتي هنا.</w:t>
      </w:r>
    </w:p>
    <w:p>
      <w:pPr>
        <w:bidi/>
      </w:pPr>
      <w:r>
        <w:rPr>
          <w:rtl/>
          <w:cs/>
          <w:lang w:val="ar_AE" w:bidi="ar_AE"/>
        </w:rPr>
      </w:r>
      <w:r>
        <w:rPr>
          <w:rtl/>
          <w:cs/>
          <w:lang w:val="ar_AE" w:bidi="ar_AE"/>
        </w:rPr>
        <w:t>ثم يقول يهوه لموسى وهارون: "قُلْ لَهُمْ: حَيٌّ أَنَا يَقُولُ ٱلرَّبُّ، لَأَفْعَلَنَّ بِكُمْ كَمَا تَكَلَّمْتُمْ فِي أُذُنَيَّ". هذه هي بداية الرسالة التي كان ينبغي على موسى وهارون أن يبلّغاها إلى إسرائيل. يخبر يهوه موسى وهارون بأنه يعلن رسالة مهمة. وفي نهاية رسالته، يؤكد يهوه أنه هو من يوجه الرسالة. يفعل يهوه هذا بقوله مرة أخرى: "أَنَا ٱلرَّبُّ قَدْ تَكَلَّمْتُ". هذه الرسالة ليست من موسى أو هارون. كان موسى وهارون ينقلان رسالة يهوه إلى بني إسرائيل. يريد يهوه أن يعلم شعبه أن هذه رسالة مهمة، ولهذا السبب يؤكد يهوه أنه هو من ينقل هذه الرسالة. وأخيراً، في هذه القصة، يكرر يهوه ما يقوله عدة مرات، للتأكد من أن إسرائيل تعلم أن العقاب سيحدث بالتأكيد.</w:t>
      </w:r>
    </w:p>
    <w:p>
      <w:pPr>
        <w:bidi/>
      </w:pPr>
      <w:r>
        <w:rPr>
          <w:rtl/>
          <w:cs/>
          <w:lang w:val="ar_AE" w:bidi="ar_AE"/>
        </w:rPr>
      </w:r>
      <w:r>
        <w:rPr>
          <w:rtl/>
          <w:cs/>
          <w:lang w:val="ar_AE" w:bidi="ar_AE"/>
        </w:rPr>
        <w:t>يستخدم يهوه عبارة "تَفْنَى جُثَثُكُمْ فِي ٱلْقَفْرِ" لوصف صورة لكيفية موت بني إسرائيل في البرية. "تَفْنَى جُثَثُكُمْ" يعني أن الشعب سيموت.</w:t>
      </w:r>
    </w:p>
    <w:p>
      <w:pPr>
        <w:bidi/>
      </w:pPr>
      <w:r>
        <w:rPr>
          <w:rtl/>
          <w:cs/>
          <w:lang w:val="ar_AE" w:bidi="ar_AE"/>
        </w:rPr>
      </w:r>
      <w:r>
        <w:rPr>
          <w:rtl/>
          <w:cs/>
          <w:lang w:val="ar_AE" w:bidi="ar_AE"/>
        </w:rPr>
        <w:t>يخبر يهوه إسرائيل أن أبناءهم سيعانون ويدفعون ثمن عدم أمانة إسرائيل بعدم الاستيلاء على أرض كنعان. سيتجولون في البرية مثل الرعاة. يقارن يهوه الأبناء التائهين براعٍ وغنمه تائهين في البرية. ويستخدم يهوه كلمة للخيانة تقارن خيانة إسرائيل بالبغاء أو الفجور. لقد خانوا يهوه بالطريقة عينها التي يخون بها الزوج شريكه. في هذا السياق، لا يعني عدم الإخلاص أن الشعب لم يؤمنوا بيهوه. بل يعني ذلك أن الناس كانوا متمردين أو خانوا يهوه من خلال الاهتمام براحتهم أكثر من اهتمامهم بتعليمات يهوه. قد تقول إن بني إسرائيل خانوا يهوه عندما لم يستولوا على أرض كنعان.</w:t>
      </w:r>
    </w:p>
    <w:p>
      <w:pPr>
        <w:bidi/>
      </w:pPr>
      <w:r>
        <w:rPr>
          <w:rtl/>
          <w:cs/>
          <w:lang w:val="ar_AE" w:bidi="ar_AE"/>
        </w:rPr>
      </w:r>
      <w:r>
        <w:rPr>
          <w:rtl/>
          <w:cs/>
          <w:lang w:val="ar_AE" w:bidi="ar_AE"/>
        </w:rPr>
        <w:t>يُظهر المقطع التناقض بين كيفية معرفة الأبناء بالأرض وعيشهم عليها بعد تجوالهم في البرية. هنا تعني كلمة "المعرفة" تجربة شيء ما على أكمل وجه، لذلك بينما سيختبر الأبناء الأرض الطيبة، سيختبر البالغون المتمردون والعصاة سخط يهوه وإحباطه وهم يسيرون في دوائر في البرية لمدة أربعين عامًا عقابًا لهم.</w:t>
      </w:r>
    </w:p>
    <w:p>
      <w:pPr>
        <w:bidi/>
      </w:pPr>
      <w:r>
        <w:rPr>
          <w:rtl/>
          <w:cs/>
          <w:lang w:val="ar_AE" w:bidi="ar_AE"/>
        </w:rPr>
      </w:r>
      <w:r>
        <w:rPr>
          <w:rtl/>
          <w:cs/>
          <w:lang w:val="ar_AE" w:bidi="ar_AE"/>
        </w:rPr>
        <w:t>يقول يهوه: "أَنَا ٱلرَّبُّ قَدْ تَكَلَّمْتُ. لَأَفْعَلَنَّ هَذَا"، ويكرر هذا القَسَم أن جماعة إسرائيل ستموت. هذا هو يهوه يؤكد أن الرسالة منه وأن كل شيء سيحدث. يوضح يهوه أن ما يقوله سيحدث، ولا يمكن تغييره.</w:t>
      </w:r>
    </w:p>
    <w:p>
      <w:pPr>
        <w:bidi/>
      </w:pPr>
      <w:r>
        <w:rPr>
          <w:rtl/>
          <w:cs/>
          <w:lang w:val="ar_AE" w:bidi="ar_AE"/>
        </w:rPr>
      </w:r>
      <w:r>
        <w:rPr>
          <w:rtl/>
          <w:cs/>
          <w:lang w:val="ar_AE" w:bidi="ar_AE"/>
        </w:rPr>
        <w:t>تذكروا أنه في بداية المشهد الأول، يسأل يهوه موسى وهارون سؤالاً، لكنه لا يخبر بني إسرائيل بذلك. حين قال: "حَتَّى مَتَى أَغْفِرُ لِهَذِهِ ٱلْجَمَاعَةِ ٱلشِّرِّيرَةِ ٱلْمُتَذَمِّرَةِ عَلَيَّ؟ قَدْ سَمِعْتُ تَذَمُّرَ بَنِي إِسْرَائِيلَ ٱلَّذِي يَتَذَمَّرُونَهُ عَلَيَّ". والآن في نهاية المشهد الأول، يقول يهوه الشيء نفسه، ولكن لكل إسرائيل. يقول يهوه: "أَفْعَلَنَّ هَذَا بِكُلِّ هَذِهِ ٱلْجَمَاعَةِ ٱلشِّرِّيرَةِ ٱلْمُتَّفِقَةِ عَلَيَّ. فِي هَذَا ٱلْقَفْرِ يَفْنَوْنَ، وَفِيهِ يَمُوتُونَ". الآن، يعرف بنو إسرائيل بالضبط ما يفكر فيه يهوه عنهم لأنهم عصوا، لأن يهوه يسميهم "جماعة شريرة أو مجتمع شرير"، وليس جماعة مقدسة.</w:t>
      </w:r>
    </w:p>
    <w:p>
      <w:pPr>
        <w:bidi/>
      </w:pPr>
      <w:r>
        <w:rPr>
          <w:rtl/>
          <w:cs/>
          <w:lang w:val="ar_AE" w:bidi="ar_AE"/>
        </w:rPr>
      </w:r>
      <w:r>
        <w:rPr>
          <w:rtl/>
          <w:cs/>
          <w:lang w:val="ar_AE" w:bidi="ar_AE"/>
        </w:rPr>
        <w:t>توقفوا هنا وناقشوا كمجموعة: اِرووا قصة عن وقت أوضح فيه شخص ما أنه سيفعل بالتأكيد ما يقول إنه سيفعله. كيف تتأكدون من أن الشخص سيقوم حقًا بالفعل الذي يقول إنه سيقوم به؟ ما الكلمات التي يستخدمها أو ما نبرة الصوت التي يستخدمها لإظهار ذلك لك؟ أوقفوا سماع هذا التسجيل الصوتي هنا.</w:t>
      </w:r>
    </w:p>
    <w:p>
      <w:pPr>
        <w:bidi/>
      </w:pPr>
      <w:r>
        <w:rPr>
          <w:rtl/>
          <w:cs/>
          <w:lang w:val="ar_AE" w:bidi="ar_AE"/>
        </w:rPr>
      </w:r>
      <w:r>
        <w:rPr>
          <w:rtl/>
          <w:cs/>
          <w:lang w:val="ar_AE" w:bidi="ar_AE"/>
        </w:rPr>
        <w:t>في المشهد الثاني، يوضح موسى هوية الجواسيس العشرة الأشرار مرتين، للتأكد من أن الجميع يعرف من هم الرجال العشرة، ثم يقول الراوي إن الرجال العشرة ماتوا بوباء أمام يهوه. عندما يحدث شيء ما "أمام يهوه"، فهذا يعني أن الشيء يحدث لأن يهوه يريد أن يحدث.</w:t>
      </w:r>
    </w:p>
    <w:p>
      <w:pPr>
        <w:bidi/>
      </w:pPr>
      <w:r>
        <w:rPr>
          <w:rtl/>
          <w:cs/>
          <w:lang w:val="ar_AE" w:bidi="ar_AE"/>
        </w:rPr>
      </w:r>
      <w:r>
        <w:rPr>
          <w:rtl/>
          <w:cs/>
          <w:lang w:val="ar_AE" w:bidi="ar_AE"/>
        </w:rPr>
        <w:t>ذُكر كالب بن يفنة ويشوع بن نون مرتين في هذه القصة. يخبر يهوه بني إسرائيل أن كالب ويشوع لن يموتا بل سيعيشان في أرض الميعاد بعد الأربعين سنة التي يتجولان فيها في البرية. ثم يختتم الراوي القصة بقوله: "وَأَمَّا يَشُوعُ بْنُ نُونَ وَكَالِبُ بْنُ يَفُنَّةَ، مِنْ أُولَئِكَ ٱلرِّجَالِ ٱلَّذِينَ ذَهَبُوا لِيَتَجَسَّسُوا ٱلْأَرْضَ، فَعَاشَا". لذلك يتذكر الجميع وعد يهوه بإبقاء كالب ويشوع على قيد الحياة.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14: 26 - 38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جماعة، أو شعب إسرائيل</w:t>
      </w:r>
    </w:p>
    <w:p>
      <w:pPr>
        <w:pStyle w:val="ListBullet"/>
        <w:bidi/>
        <w:spacing w:line="240" w:lineRule="auto"/>
        <w:ind w:left="720"/>
      </w:pPr>
      <w:r>
        <w:rPr>
          <w:rtl/>
          <w:cs/>
          <w:lang w:val="ar_AE" w:bidi="ar_AE"/>
        </w:rPr>
      </w:r>
      <w:r>
        <w:rPr>
          <w:rtl/>
          <w:cs/>
          <w:lang w:val="ar_AE" w:bidi="ar_AE"/>
        </w:rPr>
        <w:t>أبناء أو نسل جماعة إسرائيل</w:t>
      </w:r>
    </w:p>
    <w:p>
      <w:pPr>
        <w:pStyle w:val="ListBullet"/>
        <w:bidi/>
        <w:spacing w:line="240" w:lineRule="auto"/>
        <w:ind w:left="720"/>
      </w:pPr>
      <w:r>
        <w:rPr>
          <w:rtl/>
          <w:cs/>
          <w:lang w:val="ar_AE" w:bidi="ar_AE"/>
        </w:rPr>
      </w:r>
      <w:r>
        <w:rPr>
          <w:rtl/>
          <w:cs/>
          <w:lang w:val="ar_AE" w:bidi="ar_AE"/>
        </w:rPr>
        <w:t>عشرة جواسيس</w:t>
      </w:r>
    </w:p>
    <w:p>
      <w:pPr>
        <w:pStyle w:val="ListBullet"/>
        <w:bidi/>
        <w:spacing w:line="240" w:lineRule="auto"/>
        <w:ind w:left="720"/>
      </w:pPr>
      <w:r>
        <w:rPr>
          <w:rtl/>
          <w:cs/>
          <w:lang w:val="ar_AE" w:bidi="ar_AE"/>
        </w:rPr>
      </w:r>
      <w:r>
        <w:rPr>
          <w:rtl/>
          <w:cs/>
          <w:lang w:val="ar_AE" w:bidi="ar_AE"/>
        </w:rPr>
        <w:t>يشوع بن نون</w:t>
      </w:r>
    </w:p>
    <w:p>
      <w:pPr>
        <w:pStyle w:val="ListBullet"/>
        <w:bidi/>
        <w:spacing w:line="240" w:lineRule="auto"/>
        <w:ind w:left="720"/>
      </w:pPr>
      <w:r>
        <w:rPr>
          <w:rtl/>
          <w:cs/>
          <w:lang w:val="ar_AE" w:bidi="ar_AE"/>
        </w:rPr>
      </w:r>
      <w:r>
        <w:rPr>
          <w:rtl/>
          <w:cs/>
          <w:lang w:val="ar_AE" w:bidi="ar_AE"/>
        </w:rPr>
        <w:t>وكالب بن يفنة</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يسأل يهوه موسى وهارون إلى متى يظل صبورًا مع إسرائيل وهو يتذمر عليه.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حزين لأن إسرائيل لا يثق بي"، أو "لماذا لا يثق بي إسرائيل بأن سأسكنهم أرض الموعد؟ أريد أن أعطيهم شيئًا جيدًا، وأنا قوي بما يكفي لأسكنهم أرض الموعد"، أو "أنا غاضب لأن إسرائيل يتذمر عليَ. إنهم غير شاكرين".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إنه سمع تذمر إسرائيل وما يتمنون، لذلك سيَفعل لهم ما يشاءون.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"أشعر بغضب محق، وعليَّ تأديب إسرائيل على شكواهم، أو ألا تعتقد إسرائيل أنني أستطيع سماع كل ما يقولونه وأنني أعرف ما يفكرون فيه ضدي؟" أو "سأعطيهم بالضبط ما أرادوه من معاناة في البرية لأنهم لم يرغبوا في أرض الميعاد التي أردتها 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يعلن يهوه دينونته على إسرائيل بأن كل من في الإحصاء ممن تجاوزوا العشرين من العمر سيموتون وهم تائهون في البرية لمدة أربعين سنة، لكن أبناءهم سيرثون أرض الميعاد.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بأشياء مثل: "يحزنني أن التعداد المخصص للمعارك أصبح تعدادًا لجميع الأشخاص الذين سيموتون"، أو "يحزنني أن هذا الجيل لن يحظى بسكنى أرض الميعاد"، أو "أعلم أن أبناءهم سيرغبون في أرض الميعاد بعد أربعين عامًا". وسيدخلوها ويستولوا عليها ويسكنون فيها، أو سيتاح لأبنائهم فرصة دخول أرض الميعاد؛ لم أتخلَّ عن إسرائيل، أو إنه عقاب عادل، فهم يعانون سنة واحدة عن كل يوم تجسسوا فيه الأرض. لن يدوم العقاب إلى الأبد، ثم سيُعطَى الجيل الأصغر فرصة أخرى".</w:t>
      </w:r>
    </w:p>
    <w:p>
      <w:pPr>
        <w:pStyle w:val="ListBullet"/>
        <w:bidi/>
        <w:spacing w:line="240" w:lineRule="auto"/>
        <w:ind w:left="720"/>
      </w:pPr>
      <w:r>
        <w:rPr>
          <w:rtl/>
          <w:cs/>
          <w:lang w:val="ar_AE" w:bidi="ar_AE"/>
        </w:rPr>
      </w:r>
      <w:r>
        <w:rPr>
          <w:rtl/>
          <w:cs/>
          <w:lang w:val="ar_AE" w:bidi="ar_AE"/>
        </w:rPr>
        <w:t>اسألوا الممثلين الذين يؤدون جماعة إسرائيل: "ما الذي تشعرون به أو تفكرون فيه؟" قد يجيبون بعبارات مثل: "أنا نادم على التذمر على يهوه"، أو "أشعر باليأس لأنني الآن أعلم أنني لن أدخل أرض الموعد أبدًا، وأنني سأعيش في البرية لبقية حياتي، وسأموت أنا وجميع عائلتي وأصدقائي في السنوات الأربعين التالية"، أو "أشعر بالحاجة الملحة لتعليم أبنائي أن يثقوا في يهوه وألا يتذمروا عليه، حتى لا يرتكبوا الخطأ الرهيب نفسه الذي ارتكبته عندما يصلون إلى أرض الموعد في غضون أربعين سنة".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ضرب يهوه الجواسيس العشرة بوباءٍ بسبب تقريرهم السلبي الخالي من الإيمان عن الأرض. فماتوا جميعًا. لكن الجاسوسَين، يشوع بن نون وكالب بن يفنة، اللذين قدَّما تقريرًا مليئًا بالإيمان، لم يموتا.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"أنا غاضب من هؤلاء الجواسيس العشرة لأنهم كذبوا بشأن الأرض الموعودة وبشأني، وجعلوا كل إسرائيل يخطئون"، أو "لا أريد أن يستمر هؤلاء الجواسيس في التأثير في بني إسرائيل بسوء"، أو "أنا راضٍ عن يشوع وكالب لأنهما قاما بعملهما على أكمل وجه وأبلغا الحقيقة عن الأرض، وواجها تفكير إسرائيل الخاطئ".</w:t>
      </w:r>
    </w:p>
    <w:p>
      <w:pPr>
        <w:pStyle w:val="ListBullet"/>
        <w:bidi/>
        <w:spacing w:line="240" w:lineRule="auto"/>
        <w:ind w:left="720"/>
      </w:pPr>
      <w:r>
        <w:rPr>
          <w:rtl/>
          <w:cs/>
          <w:lang w:val="ar_AE" w:bidi="ar_AE"/>
        </w:rPr>
      </w:r>
      <w:r>
        <w:rPr>
          <w:rtl/>
          <w:cs/>
          <w:lang w:val="ar_AE" w:bidi="ar_AE"/>
        </w:rPr>
        <w:t>اسألوا الشخصين اللذين يؤديان دوري يشوع وكالب: "بماذا تشعران أو تفكِّران؟" قد يجيبان بعبارات مثل: "أنا غاضب ومحبط من إسرائيل، لأنني الآن يجب أن أعاني لمدة أربعين سنة في البرية مع أنني أردت دخول الأرض"، أو "أنا ممتن للرب أنه كان عادلًا في عقابه، وما زلت حيًا". أو "أنا ممتن جدًا ليهوه لأنه وعدني بإعادتي بعد أربعين عامًا، وبعدها سأدخل أرض الميعاد"، أو "كانت أرض الميعاد جميلة وجيدة حقًا، أنا متحمس وأتطلع إلى العودة إلى هنا مع أبنائي وأحفادي بعد أربعين عامًا لأريهم إياها ولأعيش هنا معهم".</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"أنا متعب من كل الألم الذي يسببه شعب إسرائيل لحياتي"، أو "أنا غاضب من شعب إسرائيل لأننا سنعاني جميعًا الآن لأنهم لم يطيعوا يهوه"، أو "لماذا نسوا كل ما فعله من أجلنا؟" أو "نادم على إرسال هؤلاء الجواسيس العشرة لاستكشاف الأرض"، أو "لم أتخيل أبدًا أن الجواسيس العشرة سيتسببون في إحداث خطية، وأن يخطئ إسرائيل بهذه الطريقة، أو أن الجواسيس العشرة سيموتون".</w:t>
      </w:r>
    </w:p>
    <w:p>
      <w:pPr>
        <w:bidi/>
      </w:pPr>
      <w:r>
        <w:rPr>
          <w:rtl/>
          <w:cs/>
          <w:lang w:val="ar_AE" w:bidi="ar_AE"/>
        </w:rPr>
      </w:r>
      <w:r>
        <w:rPr>
          <w:rtl/>
          <w:cs/>
          <w:lang w:val="ar_AE" w:bidi="ar_AE"/>
        </w:rPr>
        <w:t>هنا نهاية التمثيلية.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14: 26 - 38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يتكلَّم </w:t>
      </w:r>
      <w:r>
        <w:rPr>
          <w:b/>
          <w:rtl/>
          <w:cs/>
          <w:lang w:val="ar_AE" w:bidi="ar_AE"/>
        </w:rPr>
        <w:t>يهوه</w:t>
      </w:r>
      <w:r>
        <w:rPr>
          <w:rtl/>
          <w:cs/>
          <w:lang w:val="ar_AE" w:bidi="ar_AE"/>
        </w:rPr>
        <w:t xml:space="preserve"> مباشرة إلى موسى وهارون في معظم أحداث هذه القصة. يسأل يهوه موسى سؤالًا لا ينتظر منه جوابه: "حَتَّى مَتَى أَغْفِرُ لِهَذِهِ ٱلْجَمَاعَةِ </w:t>
      </w:r>
      <w:r>
        <w:rPr>
          <w:b/>
          <w:rtl/>
          <w:cs/>
          <w:lang w:val="ar_AE" w:bidi="ar_AE"/>
        </w:rPr>
        <w:t>ٱلشِّرِّيرَةِ</w:t>
      </w:r>
      <w:r>
        <w:rPr>
          <w:rtl/>
          <w:cs/>
          <w:lang w:val="ar_AE" w:bidi="ar_AE"/>
        </w:rPr>
        <w:t xml:space="preserve"> ٱلْمُتَذَمِّرَةِ عَلَيَّ؟"</w:t>
      </w:r>
    </w:p>
    <w:p>
      <w:pPr>
        <w:bidi/>
      </w:pPr>
      <w:r>
        <w:rPr>
          <w:rtl/>
          <w:cs/>
          <w:lang w:val="ar_AE" w:bidi="ar_AE"/>
        </w:rPr>
      </w:r>
      <w:r>
        <w:rPr>
          <w:rtl/>
          <w:cs/>
          <w:lang w:val="ar_AE" w:bidi="ar_AE"/>
        </w:rPr>
        <w:t xml:space="preserve">يهوه هو الله. يهوه هو اسم الله. استخدموا الكلمة أو العبارة ذاتها التي استُخدمت سابقًا لترجمة الكلمة "الرب/يهوه"،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يشير الشر إلى الأفعال أو النوايا أو القوى التي تتسم بالفساد الأخلاقي أو الروحي، أو بالأذى أو الضرر، والتي تتعارض مع مبادئ الخير والبر.</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w:t>
      </w:r>
      <w:r>
        <w:rPr>
          <w:rtl/>
          <w:cs/>
          <w:lang w:val="ar_AE" w:bidi="ar_AE"/>
        </w:rPr>
        <w:t xml:space="preserve">. انظروا كلمة </w:t>
      </w:r>
      <w:r>
        <w:rPr>
          <w:rtl/>
          <w:cs/>
          <w:lang w:val="ar_AE" w:bidi="ar_AE"/>
        </w:rPr>
        <w:t>الشر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كانت عبارة "جماعة إسرائيل" تشير إلى كل مجتمع بني </w:t>
      </w:r>
      <w:r>
        <w:rPr>
          <w:b/>
          <w:rtl/>
          <w:cs/>
          <w:lang w:val="ar_AE" w:bidi="ar_AE"/>
        </w:rPr>
        <w:t>إسرائيل</w:t>
      </w:r>
      <w:r>
        <w:rPr>
          <w:rtl/>
          <w:cs/>
          <w:lang w:val="ar_AE" w:bidi="ar_AE"/>
        </w:rPr>
        <w:t xml:space="preserve">. كان بنو إسرائيل شعبًا واحدًا اجتمعوا حول فكرة عبادة يهوه معًا. استخدموا الكلمة أو العبارة ذاتها التي استخدمتموها في المقاطع السابقة للإشارة إلى جماعة أو مجتمع وإسرائيل. راجعوا قاموس الكلمات الرئيسية لمزيد من المعلومات عن بني </w:t>
      </w:r>
      <w:r>
        <w:rPr>
          <w:rtl/>
          <w:cs/>
          <w:lang w:val="ar_AE" w:bidi="ar_AE"/>
        </w:rPr>
        <w:t>إسرائيل</w:t>
      </w:r>
      <w:r>
        <w:rPr>
          <w:rtl/>
          <w:cs/>
          <w:lang w:val="ar_AE" w:bidi="ar_AE"/>
        </w:rPr>
        <w:t xml:space="preserve"> إذا لزم الأمر.</w:t>
      </w:r>
    </w:p>
    <w:p>
      <w:pPr>
        <w:bidi/>
      </w:pPr>
      <w:r>
        <w:rPr>
          <w:rtl/>
          <w:cs/>
          <w:lang w:val="ar_AE" w:bidi="ar_AE"/>
        </w:rPr>
      </w:r>
      <w:r>
        <w:rPr>
          <w:rtl/>
          <w:cs/>
          <w:lang w:val="ar_AE" w:bidi="ar_AE"/>
        </w:rPr>
        <w:t xml:space="preserve">يَعِد يهوه بني إسرائيل بأن جميع </w:t>
      </w:r>
      <w:r>
        <w:rPr>
          <w:b/>
          <w:rtl/>
          <w:cs/>
          <w:lang w:val="ar_AE" w:bidi="ar_AE"/>
        </w:rPr>
        <w:t>جثثهم</w:t>
      </w:r>
      <w:r>
        <w:rPr>
          <w:rtl/>
          <w:cs/>
          <w:lang w:val="ar_AE" w:bidi="ar_AE"/>
        </w:rPr>
        <w:t xml:space="preserve"> ستسقط في </w:t>
      </w:r>
      <w:r>
        <w:rPr>
          <w:b/>
          <w:rtl/>
          <w:cs/>
          <w:lang w:val="ar_AE" w:bidi="ar_AE"/>
        </w:rPr>
        <w:t>البرية</w:t>
      </w:r>
      <w:r>
        <w:rPr>
          <w:rtl/>
          <w:cs/>
          <w:lang w:val="ar_AE" w:bidi="ar_AE"/>
        </w:rPr>
        <w:t>، مما يعني أن كل من ورد اسمه في الإحصاء ممن تذمروا على يهوه لن يدخل الأرض التي أقسم يهوه أن بني إسرائيل سيسكنونها. الجثة هي جسد ميت.</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«جُثث»</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البرية</w:t>
      </w:r>
      <w:r>
        <w:rPr>
          <w:rtl/>
          <w:cs/>
          <w:lang w:val="ar_AE" w:bidi="ar_AE"/>
        </w:rPr>
        <w:t xml:space="preserve"> هي صحراء قاحلة لا ينمو فيها شيء ولا يعيش فيها أحد. استخدموا نفس الكلمة أو العبارة التي استعملتموها سابقًا لترجمة 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إذا لزم الأمر، توقفوا هنا وانظروا معًا إلى صورة </w:t>
      </w:r>
      <w:r>
        <w:rPr>
          <w:rtl/>
          <w:cs/>
          <w:lang w:val="ar_AE" w:bidi="ar_AE"/>
        </w:rPr>
        <w:t>البرية</w:t>
      </w:r>
      <w:r>
        <w:rPr>
          <w:rtl/>
          <w:cs/>
          <w:lang w:val="ar_AE" w:bidi="ar_AE"/>
        </w:rPr>
        <w:t>. أوقفوا سماع هذا التسجيل الصوتي هنا.</w:t>
      </w:r>
    </w:p>
    <w:p>
      <w:pPr>
        <w:bidi/>
      </w:pPr>
      <w:r>
        <w:rPr>
          <w:rtl/>
          <w:cs/>
          <w:lang w:val="ar_AE" w:bidi="ar_AE"/>
        </w:rPr>
      </w:r>
      <w:r>
        <w:rPr>
          <w:b/>
          <w:rtl/>
          <w:cs/>
          <w:lang w:val="ar_AE" w:bidi="ar_AE"/>
        </w:rPr>
        <w:t>التعداد</w:t>
      </w:r>
      <w:r>
        <w:rPr>
          <w:rtl/>
          <w:cs/>
          <w:lang w:val="ar_AE" w:bidi="ar_AE"/>
        </w:rPr>
        <w:t xml:space="preserve"> هو سجل رسمي مكتوب لأعداد الناس وجماعات الناس في منطقة ما أو جماعة من البشر. استخدموا نفس الكلمة أو العبارة التي استخدمتموها في المقاطع السابقة للإشارة إلى التعداد.</w:t>
      </w:r>
    </w:p>
    <w:p>
      <w:pPr>
        <w:bidi/>
      </w:pPr>
      <w:r>
        <w:rPr>
          <w:rtl/>
          <w:cs/>
          <w:lang w:val="ar_AE" w:bidi="ar_AE"/>
        </w:rPr>
      </w:r>
      <w:r>
        <w:rPr>
          <w:rtl/>
          <w:cs/>
          <w:lang w:val="ar_AE" w:bidi="ar_AE"/>
        </w:rPr>
        <w:t xml:space="preserve">وتعني كلمة </w:t>
      </w:r>
      <w:r>
        <w:rPr>
          <w:b/>
          <w:rtl/>
          <w:cs/>
          <w:lang w:val="ar_AE" w:bidi="ar_AE"/>
        </w:rPr>
        <w:t>حلف</w:t>
      </w:r>
      <w:r>
        <w:rPr>
          <w:rtl/>
          <w:cs/>
          <w:lang w:val="ar_AE" w:bidi="ar_AE"/>
        </w:rPr>
        <w:t xml:space="preserve"> أن تَعِد أو أقسم </w:t>
      </w:r>
      <w:r>
        <w:rPr>
          <w:b/>
          <w:rtl/>
          <w:cs/>
          <w:lang w:val="ar_AE" w:bidi="ar_AE"/>
        </w:rPr>
        <w:t>بقَسَم</w:t>
      </w:r>
      <w:r>
        <w:rPr>
          <w:rtl/>
          <w:cs/>
          <w:lang w:val="ar_AE" w:bidi="ar_AE"/>
        </w:rPr>
        <w:t xml:space="preserve">. استخدموا الكلمة أو العبارة ذاتها التي استخدمتموها في المقاطع السابقة للتعبير عن كلمة "حَلَفَ". ابحثوا في قاموس الكلمات الرئيسية عن كلمة </w:t>
      </w:r>
      <w:r>
        <w:rPr>
          <w:rtl/>
          <w:cs/>
          <w:lang w:val="ar_AE" w:bidi="ar_AE"/>
        </w:rPr>
        <w:t>القَسَم</w:t>
      </w:r>
      <w:r>
        <w:rPr>
          <w:rtl/>
          <w:cs/>
          <w:lang w:val="ar_AE" w:bidi="ar_AE"/>
        </w:rPr>
        <w:t xml:space="preserve"> للمزيد من المعلومات.</w:t>
      </w:r>
    </w:p>
    <w:p>
      <w:pPr>
        <w:bidi/>
      </w:pPr>
      <w:r>
        <w:rPr>
          <w:rtl/>
          <w:cs/>
          <w:lang w:val="ar_AE" w:bidi="ar_AE"/>
        </w:rPr>
      </w:r>
      <w:r>
        <w:rPr>
          <w:rtl/>
          <w:cs/>
          <w:lang w:val="ar_AE" w:bidi="ar_AE"/>
        </w:rPr>
        <w:t xml:space="preserve">لقد اشتكى بنو إسرائيل إلى يهوه من أن أطفالهم </w:t>
      </w:r>
      <w:r>
        <w:rPr>
          <w:b/>
          <w:rtl/>
          <w:cs/>
          <w:lang w:val="ar_AE" w:bidi="ar_AE"/>
        </w:rPr>
        <w:t>سيكونون</w:t>
      </w:r>
      <w:r>
        <w:rPr>
          <w:rtl/>
          <w:cs/>
          <w:lang w:val="ar_AE" w:bidi="ar_AE"/>
        </w:rPr>
        <w:t xml:space="preserve"> </w:t>
      </w:r>
      <w:r>
        <w:rPr>
          <w:b/>
          <w:rtl/>
          <w:cs/>
          <w:lang w:val="ar_AE" w:bidi="ar_AE"/>
        </w:rPr>
        <w:t>فريسة</w:t>
      </w:r>
      <w:r>
        <w:rPr>
          <w:rtl/>
          <w:cs/>
          <w:lang w:val="ar_AE" w:bidi="ar_AE"/>
        </w:rPr>
        <w:t xml:space="preserve"> أو </w:t>
      </w:r>
      <w:r>
        <w:rPr>
          <w:b/>
          <w:rtl/>
          <w:cs/>
          <w:lang w:val="ar_AE" w:bidi="ar_AE"/>
        </w:rPr>
        <w:t>غنيمة</w:t>
      </w:r>
      <w:r>
        <w:rPr>
          <w:rtl/>
          <w:cs/>
          <w:lang w:val="ar_AE" w:bidi="ar_AE"/>
        </w:rPr>
        <w:t xml:space="preserve"> للأمم الأخرى في الأرض الموعودة، ولكن هنا، يقول يهوه إن أطفالهم لن يكونوا عبيدًا أو غنيمة حرب للأمم الأخرى في الأرض الموعودة. بدلًا من ذلك، سيستمتع أبناؤهم بالأرض التي رفضها إسرائيل.</w:t>
      </w:r>
    </w:p>
    <w:p>
      <w:pPr>
        <w:bidi/>
      </w:pPr>
      <w:r>
        <w:rPr>
          <w:rtl/>
          <w:cs/>
          <w:lang w:val="ar_AE" w:bidi="ar_AE"/>
        </w:rPr>
      </w:r>
      <w:r>
        <w:rPr>
          <w:rtl/>
          <w:cs/>
          <w:lang w:val="ar_AE" w:bidi="ar_AE"/>
        </w:rPr>
        <w:t>يعني تعبير "الصغار" الأبناء. استخدموا الكلمة أو العبارة ذاتها للصغار أو للأطفال كما استخدمتموها في الفقرات السابقة.</w:t>
      </w:r>
    </w:p>
    <w:p>
      <w:pPr>
        <w:bidi/>
      </w:pPr>
      <w:r>
        <w:rPr>
          <w:rtl/>
          <w:cs/>
          <w:lang w:val="ar_AE" w:bidi="ar_AE"/>
        </w:rPr>
      </w:r>
      <w:r>
        <w:rPr>
          <w:rtl/>
          <w:cs/>
          <w:lang w:val="ar_AE" w:bidi="ar_AE"/>
        </w:rPr>
        <w:t>الغنيمة أو النهب تعني الأشياء الثمينة مثل الممتلكات أو الأماكن أو الأشخاص الذين يستولي عليهم العدو في الحرب.</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"فريسة"</w:t>
      </w:r>
      <w:r>
        <w:rPr>
          <w:rtl/>
          <w:cs/>
          <w:lang w:val="ar_AE" w:bidi="ar_AE"/>
        </w:rPr>
        <w:t xml:space="preserve"> أو </w:t>
      </w:r>
      <w:r>
        <w:rPr>
          <w:b/>
          <w:rtl/>
          <w:cs/>
          <w:lang w:val="ar_AE" w:bidi="ar_AE"/>
        </w:rPr>
        <w:t>"غنيمة"</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يهوه: "وَبَنُوكُمْ يَكُونُونَ </w:t>
      </w:r>
      <w:r>
        <w:rPr>
          <w:b/>
          <w:rtl/>
          <w:cs/>
          <w:lang w:val="ar_AE" w:bidi="ar_AE"/>
        </w:rPr>
        <w:t>رُعَاة</w:t>
      </w:r>
      <w:r>
        <w:rPr>
          <w:rtl/>
          <w:cs/>
          <w:lang w:val="ar_AE" w:bidi="ar_AE"/>
        </w:rPr>
        <w:t xml:space="preserve">ً فِي ٱلْقَفْرِ أَرْبَعِينَ سَنَةً، وَيَحْمِلُونَ </w:t>
      </w:r>
      <w:r>
        <w:rPr>
          <w:b/>
          <w:rtl/>
          <w:cs/>
          <w:lang w:val="ar_AE" w:bidi="ar_AE"/>
        </w:rPr>
        <w:t>فُجُورَكُمْ</w:t>
      </w:r>
      <w:r>
        <w:rPr>
          <w:rtl/>
          <w:cs/>
          <w:lang w:val="ar_AE" w:bidi="ar_AE"/>
        </w:rPr>
        <w:t xml:space="preserve"> حَتَّى </w:t>
      </w:r>
      <w:r>
        <w:rPr>
          <w:b/>
          <w:rtl/>
          <w:cs/>
          <w:lang w:val="ar_AE" w:bidi="ar_AE"/>
        </w:rPr>
        <w:t>تَفْنَى</w:t>
      </w:r>
      <w:r>
        <w:rPr>
          <w:rtl/>
          <w:cs/>
          <w:lang w:val="ar_AE" w:bidi="ar_AE"/>
        </w:rPr>
        <w:t xml:space="preserve"> جُثَثُكُمْ فِي ٱلْقَفْرِ".</w:t>
      </w:r>
    </w:p>
    <w:p>
      <w:pPr>
        <w:bidi/>
      </w:pPr>
      <w:r>
        <w:rPr>
          <w:rtl/>
          <w:cs/>
          <w:lang w:val="ar_AE" w:bidi="ar_AE"/>
        </w:rPr>
      </w:r>
      <w:r>
        <w:rPr>
          <w:rtl/>
          <w:cs/>
          <w:lang w:val="ar_AE" w:bidi="ar_AE"/>
        </w:rPr>
        <w:t>الرعاة هم أشخاص يعتنون بالخراف.</w:t>
      </w:r>
    </w:p>
    <w:p>
      <w:pPr>
        <w:bidi/>
      </w:pPr>
      <w:r>
        <w:rPr>
          <w:rtl/>
          <w:cs/>
          <w:lang w:val="ar_AE" w:bidi="ar_AE"/>
        </w:rPr>
      </w:r>
      <w:r>
        <w:rPr>
          <w:rtl/>
          <w:cs/>
          <w:lang w:val="ar_AE" w:bidi="ar_AE"/>
        </w:rPr>
        <w:t xml:space="preserve">توقّفوا هنا وانظروا كمجموعة إلى </w:t>
      </w:r>
      <w:r>
        <w:rPr>
          <w:rtl/>
          <w:cs/>
          <w:lang w:val="ar_AE" w:bidi="ar_AE"/>
        </w:rPr>
        <w:t>صورة</w:t>
      </w:r>
      <w:r>
        <w:rPr>
          <w:rtl/>
          <w:cs/>
          <w:lang w:val="ar_AE" w:bidi="ar_AE"/>
        </w:rPr>
        <w:t xml:space="preserve"> رعاة. ناقشوا معًا الكلمة أو العبارة التي ستستخدمونها للإشارة إلى </w:t>
      </w:r>
      <w:r>
        <w:rPr>
          <w:b/>
          <w:rtl/>
          <w:cs/>
          <w:lang w:val="ar_AE" w:bidi="ar_AE"/>
        </w:rPr>
        <w:t>الرعاة</w:t>
      </w:r>
      <w:r>
        <w:rPr>
          <w:rtl/>
          <w:cs/>
          <w:lang w:val="ar_AE" w:bidi="ar_AE"/>
        </w:rPr>
        <w:t xml:space="preserve">. وراجعوا قاموس الكلمات الرئيسية للحصول على مزيد من المعلومات عن كلمة </w:t>
      </w:r>
      <w:r>
        <w:rPr>
          <w:rtl/>
          <w:cs/>
          <w:lang w:val="ar_AE" w:bidi="ar_AE"/>
        </w:rPr>
        <w:t>رعاة</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سيعاني الأبناء جراء </w:t>
      </w:r>
      <w:r>
        <w:rPr>
          <w:b/>
          <w:rtl/>
          <w:cs/>
          <w:lang w:val="ar_AE" w:bidi="ar_AE"/>
        </w:rPr>
        <w:t>فجور</w:t>
      </w:r>
      <w:r>
        <w:rPr>
          <w:rtl/>
          <w:cs/>
          <w:lang w:val="ar_AE" w:bidi="ar_AE"/>
        </w:rPr>
        <w:t xml:space="preserve"> بني إسرائيل. في هذا المقطع، كلمة "فجوركم" في اللغة الأصلية تعني إقامة علاقات جنسية مع شخص آخر غير الزوج أو الزوجة. كان يهوه يُظهر لبني إسرائيل أنهم كانوا غير مخلصين له، كما أن الشخص الذي يقيم علاقات جنسية خارج إطار الزواج يكون غير مخلص لزوجه أو زوجته. لذلك، يشير ذلك إلى التمرد على يهوه أو خيانته. قد تستخدمون كلمة تعني التمرد، أو الخيانة، أو قد تحتفظون بفكرة الفجور الجنسي.</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"الفجور"</w:t>
      </w:r>
      <w:r>
        <w:rPr>
          <w:rtl/>
          <w:cs/>
          <w:lang w:val="ar_AE" w:bidi="ar_AE"/>
        </w:rPr>
        <w:t xml:space="preserve"> في هذا النص.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في هذه القصة </w:t>
      </w:r>
      <w:r>
        <w:rPr>
          <w:b/>
          <w:rtl/>
          <w:cs/>
          <w:lang w:val="ar_AE" w:bidi="ar_AE"/>
        </w:rPr>
        <w:t>الفناء</w:t>
      </w:r>
      <w:r>
        <w:rPr>
          <w:rtl/>
          <w:cs/>
          <w:lang w:val="ar_AE" w:bidi="ar_AE"/>
        </w:rPr>
        <w:t xml:space="preserve"> يعني الموت، لكنه يعني أيضًا التيه، والهلاك، والخراب.</w:t>
      </w:r>
    </w:p>
    <w:p>
      <w:pPr>
        <w:bidi/>
      </w:pPr>
      <w:r>
        <w:rPr>
          <w:rtl/>
          <w:cs/>
          <w:lang w:val="ar_AE" w:bidi="ar_AE"/>
        </w:rPr>
      </w:r>
      <w:r>
        <w:rPr>
          <w:rtl/>
          <w:cs/>
          <w:lang w:val="ar_AE" w:bidi="ar_AE"/>
        </w:rPr>
        <w:t xml:space="preserve">سيظل بنو إسرائيل يتيهون في البرية لمدة أربعين عاماً - عام واحد عن كل يوم من الأيام الأربعين التي تجسس أو استكشف فيها </w:t>
      </w:r>
      <w:r>
        <w:rPr>
          <w:b/>
          <w:rtl/>
          <w:cs/>
          <w:lang w:val="ar_AE" w:bidi="ar_AE"/>
        </w:rPr>
        <w:t>الجواسيس</w:t>
      </w:r>
      <w:r>
        <w:rPr>
          <w:rtl/>
          <w:cs/>
          <w:lang w:val="ar_AE" w:bidi="ar_AE"/>
        </w:rPr>
        <w:t xml:space="preserve"> الاثنا عشر الأرض. استخدموا الكلمة أو العبارة ذاتها للجواسيس، وكلمتيّ "تجسس" أو "استكشف" كما استخدمتموها في الفقرات السابقة.</w:t>
      </w:r>
    </w:p>
    <w:p>
      <w:pPr>
        <w:bidi/>
      </w:pPr>
      <w:r>
        <w:rPr>
          <w:rtl/>
          <w:cs/>
          <w:lang w:val="ar_AE" w:bidi="ar_AE"/>
        </w:rPr>
      </w:r>
      <w:r>
        <w:rPr>
          <w:rtl/>
          <w:cs/>
          <w:lang w:val="ar_AE" w:bidi="ar_AE"/>
        </w:rPr>
        <w:t xml:space="preserve">سيُضطر شعب إسرائيل إلى </w:t>
      </w:r>
      <w:r>
        <w:rPr>
          <w:b/>
          <w:rtl/>
          <w:cs/>
          <w:lang w:val="ar_AE" w:bidi="ar_AE"/>
        </w:rPr>
        <w:t>تحمّل</w:t>
      </w:r>
      <w:r>
        <w:rPr>
          <w:rtl/>
          <w:cs/>
          <w:lang w:val="ar_AE" w:bidi="ar_AE"/>
        </w:rPr>
        <w:t xml:space="preserve"> نتيجة </w:t>
      </w:r>
      <w:r>
        <w:rPr>
          <w:b/>
          <w:rtl/>
          <w:cs/>
          <w:lang w:val="ar_AE" w:bidi="ar_AE"/>
        </w:rPr>
        <w:t>إثمه</w:t>
      </w:r>
      <w:r>
        <w:rPr>
          <w:rtl/>
          <w:cs/>
          <w:lang w:val="ar_AE" w:bidi="ar_AE"/>
        </w:rPr>
        <w:t xml:space="preserve"> أربعين سنة. في هذا السياق، تعني كلمة "تحمل" أن يتحمل المرء عواقب أفعاله. الإثم يعني الخطية أو الذنب، والأفعال الشريرة التي تتعارض مع شريعة يهوه ومعاييره الأخلاقية. قد تقول إن بني إسرائيل سيعانون بسبب </w:t>
      </w:r>
      <w:r>
        <w:rPr>
          <w:b/>
          <w:rtl/>
          <w:cs/>
          <w:lang w:val="ar_AE" w:bidi="ar_AE"/>
        </w:rPr>
        <w:t>خطاياهم</w:t>
      </w:r>
      <w:r>
        <w:rPr>
          <w:rtl/>
          <w:cs/>
          <w:lang w:val="ar_AE" w:bidi="ar_AE"/>
        </w:rPr>
        <w:t xml:space="preserve"> أو بسبب الذنب أو العقاب الذي يترتب على خطاياهم. إذا استخدمتم كلمة خطايا، فاستخدموا الكلمة عينها التي استخدمتوها في المقاطع الأخرى، وتذكروا أن كلمة </w:t>
      </w:r>
      <w:r>
        <w:rPr>
          <w:rtl/>
          <w:cs/>
          <w:lang w:val="ar_AE" w:bidi="ar_AE"/>
        </w:rPr>
        <w:t>خطية</w:t>
      </w:r>
      <w:r>
        <w:rPr>
          <w:rtl/>
          <w:cs/>
          <w:lang w:val="ar_AE" w:bidi="ar_AE"/>
        </w:rPr>
        <w:t xml:space="preserve"> موجودة في قاموس الكلمات الرئيسية. </w:t>
      </w:r>
    </w:p>
    <w:p>
      <w:pPr>
        <w:bidi/>
      </w:pPr>
      <w:r>
        <w:rPr>
          <w:rtl/>
          <w:cs/>
          <w:lang w:val="ar_AE" w:bidi="ar_AE"/>
        </w:rPr>
      </w:r>
      <w:r>
        <w:rPr>
          <w:b/>
          <w:rtl/>
          <w:cs/>
          <w:lang w:val="ar_AE" w:bidi="ar_AE"/>
        </w:rPr>
        <w:t>الوبأ</w:t>
      </w:r>
      <w:r>
        <w:rPr>
          <w:rtl/>
          <w:cs/>
          <w:lang w:val="ar_AE" w:bidi="ar_AE"/>
        </w:rPr>
        <w:t xml:space="preserve"> هو مرض وبائي فتّاك ينهي حيوات كثيرة. استخدموا نفس الكلمة أو العبارة التي استخدمتموها في المقاطع السابقة للإشارة إلى وبأ.</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سفر العدد 14: 26 - 38 من الترجمة التي تستسيغونها بالأكثر.</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14:39–45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14: 39 - 45 واحفظوا هذا المقطع في قلوبكم.</w:t>
      </w:r>
    </w:p>
    <w:p>
      <w:pPr>
        <w:bidi/>
      </w:pPr>
      <w:r>
        <w:rPr>
          <w:rtl/>
          <w:cs/>
          <w:lang w:val="ar_AE" w:bidi="ar_AE"/>
        </w:rPr>
      </w:r>
      <w:r>
        <w:rPr>
          <w:rtl/>
          <w:cs/>
          <w:lang w:val="ar_AE" w:bidi="ar_AE"/>
        </w:rPr>
        <w:t>استمعوا إلى النسخة الصوتية من سِفر العدد 14: 39 - 45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14: 39 - 45 من الترجمة التي تستسيغونها بالأكثر. </w:t>
      </w:r>
    </w:p>
    <w:p>
      <w:pPr>
        <w:bidi/>
      </w:pPr>
      <w:r>
        <w:rPr>
          <w:rtl/>
          <w:cs/>
          <w:lang w:val="ar_AE" w:bidi="ar_AE"/>
        </w:rPr>
      </w:r>
      <w:r>
        <w:rPr>
          <w:rtl/>
          <w:cs/>
          <w:lang w:val="ar_AE" w:bidi="ar_AE"/>
        </w:rPr>
        <w:t>في المقطع السابق، تحدث يهوه إلى موسى وهارون ليدين بني إسرائيل لعدم ثقتهم بأنه سيساعدهم على غزو القبائل التي كانت تسكن الأرض التي وعدهم بها. قال يهوه إن بني إسرائيل البالغين سيموتون في البرية، ولن يدخلوا أرض الموعد، بينما سيرث أبناؤهم الأرض بعد أربعين سنة من التجول والتيه. ينتقل هذا المقطع الآن إلى رد فعل بني إسرائيل عندما سمعوا هذه الأخبار. سيختبر بنو إسرائيل الآن دينونة يهوه وعواقب تمردهم. لا يزالون مخيمين في قادش- برنيع في برية فاران.</w:t>
      </w:r>
    </w:p>
    <w:p>
      <w:pPr>
        <w:bidi/>
      </w:pPr>
      <w:r>
        <w:rPr>
          <w:rtl/>
          <w:cs/>
          <w:lang w:val="ar_AE" w:bidi="ar_AE"/>
        </w:rPr>
      </w:r>
      <w:r>
        <w:rPr>
          <w:rtl/>
          <w:cs/>
          <w:lang w:val="ar_AE" w:bidi="ar_AE"/>
        </w:rPr>
        <w:t xml:space="preserve">توقفوا هنا وانظروا إلى خريطة شبه </w:t>
      </w:r>
      <w:r>
        <w:rPr>
          <w:b/>
          <w:rtl/>
          <w:cs/>
          <w:lang w:val="ar_AE" w:bidi="ar_AE"/>
        </w:rPr>
        <w:t>جزيرة سيناء</w:t>
      </w:r>
      <w:r>
        <w:rPr>
          <w:rtl/>
          <w:cs/>
          <w:lang w:val="ar_AE" w:bidi="ar_AE"/>
        </w:rPr>
        <w:t>. ذَكِّروا أنفسكم بالرحلة التي قطعها شعب إسرائيل من جبل سيناء إلى قادش برنيع. أوقفوا سماع هذا التسجيل الصوتي هنا.</w:t>
      </w:r>
    </w:p>
    <w:p>
      <w:pPr>
        <w:bidi/>
      </w:pPr>
      <w:r>
        <w:rPr>
          <w:rtl/>
          <w:cs/>
          <w:lang w:val="ar_AE" w:bidi="ar_AE"/>
        </w:rPr>
      </w:r>
      <w:r>
        <w:rPr>
          <w:rtl/>
          <w:cs/>
          <w:lang w:val="ar_AE" w:bidi="ar_AE"/>
        </w:rPr>
        <w:t>وكما أمره يهوه، يخبر موسى بني إسرائيل كلمات يهوه عن العقاب الذي سيُعاقبهم به على عصيانهم وعدم إيمانهم. "بَكَى ٱلشَّعْبُ جِدًّا" عندما سمعوا هذه الأخبار. هذا يعني هنا أنهم يشعرون بحزن شديد إزاء هذه الأخبار السيئة، وأنهم يظهرون هذا الحزن علنًا. إن الطريقة التي يُظهرون بها هذا الحزن ستكون مشابهة لكيفية إظهارهم حزنًا شديدًا عند وفاة عزيز. كان الناس من حولهم قادرين على رؤيتهم وسماعهم وهم يبكون بشدة. في هذه الثقافة، عندما كان الناس "يحزنون" بهذه الطريقة رداً على بعض الأخبار السيئة، كانوا يعتقدون أنهم بذلك قد يتمكنون من منع حدوث الشيء السيئ. ربما اعتقدوا أنهم من خلال إظهار حزنهم وندمهم بهذه الطريقة، يمكنهم تغيير رأي يهوه بشأن قضائه.</w:t>
      </w:r>
    </w:p>
    <w:p>
      <w:pPr>
        <w:bidi/>
      </w:pPr>
      <w:r>
        <w:rPr>
          <w:rtl/>
          <w:cs/>
          <w:lang w:val="ar_AE" w:bidi="ar_AE"/>
        </w:rPr>
      </w:r>
      <w:r>
        <w:rPr>
          <w:rtl/>
          <w:cs/>
          <w:lang w:val="ar_AE" w:bidi="ar_AE"/>
        </w:rPr>
        <w:t>توقفوا هنا. في مجموعة، ارووا قصصاً عن أوقات أظهر فيها الناس حزناً أو أسى شديداً عندما حدث شيء فظيع. في ثقافتكم، كيف يُظهر الناس مثل هذا الحزن؟ صفوا سلوكهم وأفعالهم. أوقفوا سماع هذا التسجيل الصوتي هنا.</w:t>
      </w:r>
    </w:p>
    <w:p>
      <w:pPr>
        <w:bidi/>
      </w:pPr>
      <w:r>
        <w:rPr>
          <w:rtl/>
          <w:cs/>
          <w:lang w:val="ar_AE" w:bidi="ar_AE"/>
        </w:rPr>
      </w:r>
      <w:r>
        <w:rPr>
          <w:rtl/>
          <w:cs/>
          <w:lang w:val="ar_AE" w:bidi="ar_AE"/>
        </w:rPr>
        <w:t>استيقظ بنو إسرائيل في الصباح الباكر للذهاب إلى أعلى نقطة في منطقة التلال في كنعان، أو الأرض الموعودة، حيث كانت تعيش قبائل العدو، وللاستيلاء على الأرض.</w:t>
      </w:r>
    </w:p>
    <w:p>
      <w:pPr>
        <w:bidi/>
      </w:pPr>
      <w:r>
        <w:rPr>
          <w:rtl/>
          <w:cs/>
          <w:lang w:val="ar_AE" w:bidi="ar_AE"/>
        </w:rPr>
      </w:r>
      <w:r>
        <w:rPr>
          <w:rtl/>
          <w:cs/>
          <w:lang w:val="ar_AE" w:bidi="ar_AE"/>
        </w:rPr>
        <w:t xml:space="preserve">توقفوا هنا وانظروا إلى خريطة تشمل </w:t>
      </w:r>
      <w:r>
        <w:rPr>
          <w:b/>
          <w:rtl/>
          <w:cs/>
          <w:lang w:val="ar_AE" w:bidi="ar_AE"/>
        </w:rPr>
        <w:t>قادش برنيع، والمنطقة المحيطة بها، وجبل كنعان</w:t>
      </w:r>
      <w:r>
        <w:rPr>
          <w:rtl/>
          <w:cs/>
          <w:lang w:val="ar_AE" w:bidi="ar_AE"/>
        </w:rPr>
        <w:t>. أوقفوا سماع هذا التسجيل الصوتي هنا.</w:t>
      </w:r>
    </w:p>
    <w:p>
      <w:pPr>
        <w:bidi/>
      </w:pPr>
      <w:r>
        <w:rPr>
          <w:rtl/>
          <w:cs/>
          <w:lang w:val="ar_AE" w:bidi="ar_AE"/>
        </w:rPr>
      </w:r>
      <w:r>
        <w:rPr>
          <w:rtl/>
          <w:cs/>
          <w:lang w:val="ar_AE" w:bidi="ar_AE"/>
        </w:rPr>
        <w:t>يأتي بنو إسرائيل الذين قرروا الذهاب إلى كنعان إلى موسى ويقولون: "ها نحن ذا"، مما يدل على أنهم مستعدون وجاهزون لغزو الأرض. يعترف بنو إسرائيل بأنهم أخطأوا بعدم ثقتهم بيهوه لمساعدتهم على غزو الأرض. ويقولون إنهم الآن مستعدون للذهاب والاستيلاء على الأرض التي وعدهم بها يهوه. هذا هو نفس اليوم في الصباح، بعد أن أمرهم يهوه بالعودة إلى البرية في الاتجاه المعاكس للأرض الموعودة. بنو إسرائيل يعصون يهوه مجددًا. إنهم لا يدركون مدى خطورة عقاب يهوه، أو مدى فداحة ذنوبهم. أولًا، وعدهم يهوه بالأرض، لكنهم لم يثقوا في قوته لغزوها. والآن يتجاهلون أيضًا قَسَمه أو وعده أنهم لن يدخلوا الأرض. يعتقدون أنهم يستطيعون إصلاح خطيتهم بعدم الثقة في يهوه وطاعته مرة أخرى.</w:t>
      </w:r>
    </w:p>
    <w:p>
      <w:pPr>
        <w:bidi/>
      </w:pPr>
      <w:r>
        <w:rPr>
          <w:rtl/>
          <w:cs/>
          <w:lang w:val="ar_AE" w:bidi="ar_AE"/>
        </w:rPr>
      </w:r>
      <w:r>
        <w:rPr>
          <w:rtl/>
          <w:cs/>
          <w:lang w:val="ar_AE" w:bidi="ar_AE"/>
        </w:rPr>
        <w:t>توقفوا هنا وناقشوا هذا السؤال كمجموعة. احكي قصصًا عن وقت ارتكبت فيه أنت أو شخص تعرفه خطأً، ثم حاولت العودة وتصحيح ما فعلته أنت أو هو. ماذا كانت العواقب؟ هل تمكنتم أنتم أو هم من إصلاح الخطأ الذي وقع؟ توقَّفوا هنا عن سماع التسجيل الصوتي.</w:t>
      </w:r>
    </w:p>
    <w:p>
      <w:pPr>
        <w:bidi/>
      </w:pPr>
      <w:r>
        <w:rPr>
          <w:rtl/>
          <w:cs/>
          <w:lang w:val="ar_AE" w:bidi="ar_AE"/>
        </w:rPr>
      </w:r>
      <w:r>
        <w:rPr>
          <w:rtl/>
          <w:cs/>
          <w:lang w:val="ar_AE" w:bidi="ar_AE"/>
        </w:rPr>
        <w:t>يطرح موسى على بني إسرائيل سؤالًا لا يتوقع منهم الإجابة عليه: "لِمَاذَا تَتَجَاوَزُونَ قَوْلَ ٱلرَّبِّ؟" من خلال طرح هذا السؤال، يذكّرهم موسى بأنهم سيعصون يهوه إذا ذهبوا الآن وحاولوا الاستيلاء على الأرض. يحذر موسى بني إسرائيل من أن خطتهم لن تنجح. ويخبرهم ألا يذهبوا إلى الأرض الآن لأن يهوه لن يكون "معهم" و"سيُهزمون أمام أعدائهم". إن "تَصْعَدُوا" إلى الأرض تعني الذهاب شمالاً. عندما يقول موسى إن يهوه لن يكون معهم، فهو يقصد أن يهوه لن يأتي مع الشعب لحمايتهم. إن "تَنْهَزِمُوا" أمام أعدائهم يعني أن أعدائهم سيهزمونهم في المعركة.</w:t>
      </w:r>
    </w:p>
    <w:p>
      <w:pPr>
        <w:bidi/>
      </w:pPr>
      <w:r>
        <w:rPr>
          <w:rtl/>
          <w:cs/>
          <w:lang w:val="ar_AE" w:bidi="ar_AE"/>
        </w:rPr>
      </w:r>
      <w:r>
        <w:rPr>
          <w:rtl/>
          <w:cs/>
          <w:lang w:val="ar_AE" w:bidi="ar_AE"/>
        </w:rPr>
        <w:t>يخبر موسى بني إسرائيل بمزيد من التفصيل أنه عندما يواجه بنو إسرائيل قبائل العدو، عماليق والكنعانيين، فإن بني إسرائيل "سيسقطون بالسيف". السقوط بالسيف هو طريقة لقول أنهم سيموتون في المعركة. يخبرهم موسى أنه بسبب "إِنَّكُمْ قَدِ ٱرْتَدَدْتُمْ عَنِ ٱلرَّبِّ، فَٱلرَّبُّ لَا يَكُونُ مَعَكُمْ". وهنا تعني "تراجعوا عن اتباعه" أنهم توقفوا عن اتباع يهوه ورفضوا طاعته. بما أن بني إسرائيل تخلوا عن يهوه، يقول موسى إن يهوه سيهجرهم.</w:t>
      </w:r>
    </w:p>
    <w:p>
      <w:pPr>
        <w:bidi/>
      </w:pPr>
      <w:r>
        <w:rPr>
          <w:rtl/>
          <w:cs/>
          <w:lang w:val="ar_AE" w:bidi="ar_AE"/>
        </w:rPr>
      </w:r>
      <w:r>
        <w:rPr>
          <w:rtl/>
          <w:cs/>
          <w:lang w:val="ar_AE" w:bidi="ar_AE"/>
        </w:rPr>
        <w:t>توقفوا هنا وناقشوا هذا السؤال في مجموعة: احكوا قصصًا عن وقت حذر فيه قائد شخصًا أو مجموعة من الناس من فعل شيء ما، لكنهم فعلوه على أي حال. ماذا حدث لهم؟ أوقفوا سماع هذا التسجيل الصوتي هنا.</w:t>
      </w:r>
    </w:p>
    <w:p>
      <w:pPr>
        <w:bidi/>
      </w:pPr>
      <w:r>
        <w:rPr>
          <w:rtl/>
          <w:cs/>
          <w:lang w:val="ar_AE" w:bidi="ar_AE"/>
        </w:rPr>
      </w:r>
      <w:r>
        <w:rPr>
          <w:rtl/>
          <w:cs/>
          <w:lang w:val="ar_AE" w:bidi="ar_AE"/>
        </w:rPr>
        <w:t>لم يستمع بنو إسرائيل إلى تحذير موسى القوي، وذهبوا شمالًا إلى الجبل لمهاجمة قبائل العدو. قد تتذكرون أننا سمعنا في المقاطع السابقة أن العمالقة والكنعانيين كانوا يعيشون في الوديان، أو في النقب وعلى شاطئ البحر. لم يبدُ أنهم يعيشون في منطقة التلال. ربما كانت هذه القبائل تتجول وتعيش في أماكن مختلفة، أو ربما قال موسى "التل" بشكل عام إنها الأرض الواقعة شمالها.</w:t>
      </w:r>
    </w:p>
    <w:p>
      <w:pPr>
        <w:bidi/>
      </w:pPr>
      <w:r>
        <w:rPr>
          <w:rtl/>
          <w:cs/>
          <w:lang w:val="ar_AE" w:bidi="ar_AE"/>
        </w:rPr>
      </w:r>
      <w:r>
        <w:rPr>
          <w:rtl/>
          <w:cs/>
          <w:lang w:val="ar_AE" w:bidi="ar_AE"/>
        </w:rPr>
        <w:t xml:space="preserve">توقفوا هنا وانظروا إلى خريطة </w:t>
      </w:r>
      <w:r>
        <w:rPr>
          <w:b/>
          <w:rtl/>
          <w:cs/>
          <w:lang w:val="ar_AE" w:bidi="ar_AE"/>
        </w:rPr>
        <w:t>كنعان القديمة، حيث تم تحديد قادش برنيع، والمنطقة الجبلية، وأرض النقب بشكل واضح</w:t>
      </w:r>
      <w:r>
        <w:rPr>
          <w:rtl/>
          <w:cs/>
          <w:lang w:val="ar_AE" w:bidi="ar_AE"/>
        </w:rPr>
        <w:t>. لاحظوا أن النقب تقع على البحر، وكيف تقود النقب إلى الجبل. أوقفوا سماع هذا التسجيل الصوتي هنا.</w:t>
      </w:r>
    </w:p>
    <w:p>
      <w:pPr>
        <w:bidi/>
      </w:pPr>
      <w:r>
        <w:rPr>
          <w:rtl/>
          <w:cs/>
          <w:lang w:val="ar_AE" w:bidi="ar_AE"/>
        </w:rPr>
      </w:r>
      <w:r>
        <w:rPr>
          <w:rtl/>
          <w:cs/>
          <w:lang w:val="ar_AE" w:bidi="ar_AE"/>
        </w:rPr>
        <w:t>ربما لم يكن جميعُ بني إسرائيل هم الذين غادروا المحلة. ربما بقي بعض بني إسرائيل في قادش برنيع. لم يذهب موسى معهم، ولا تابوت العهد. تذكرون أن تابوت العهد هو صندوق خشبي يحتوي على الوصايا العشر. اعتقد بنو إسرائيل أن يهوه كان في المنطقة فوق التابوت، ولذلك أصبح التابوت رمزاً لوجود يهوه. في كل مرة ينتقل فيها بنو إسرائيل من محلتهم، كان أفراد سِبط اللاويين يحملون تابوت العهد أمامهم. هذه المرة بقي تابوت العهد في المحلة. إن حقيقة أن موسى وتابوت العهد لم يتحركا من المحلة تُظهر أن يهوه لم يكن معهم.</w:t>
      </w:r>
    </w:p>
    <w:p>
      <w:pPr>
        <w:bidi/>
      </w:pPr>
      <w:r>
        <w:rPr>
          <w:rtl/>
          <w:cs/>
          <w:lang w:val="ar_AE" w:bidi="ar_AE"/>
        </w:rPr>
      </w:r>
      <w:r>
        <w:rPr>
          <w:rtl/>
          <w:cs/>
          <w:lang w:val="ar_AE" w:bidi="ar_AE"/>
        </w:rPr>
        <w:t xml:space="preserve">توقفوا هنا وانظروا إلى صورة </w:t>
      </w:r>
      <w:r>
        <w:rPr>
          <w:rtl/>
          <w:cs/>
          <w:lang w:val="ar_AE" w:bidi="ar_AE"/>
        </w:rPr>
        <w:t>تابوت العهد</w:t>
      </w:r>
      <w:r>
        <w:rPr>
          <w:rtl/>
          <w:cs/>
          <w:lang w:val="ar_AE" w:bidi="ar_AE"/>
        </w:rPr>
        <w:t>. توقَّفوا هنا عن سماع التسجيل الصوتي.</w:t>
      </w:r>
    </w:p>
    <w:p>
      <w:pPr>
        <w:bidi/>
      </w:pPr>
      <w:r>
        <w:rPr>
          <w:rtl/>
          <w:cs/>
          <w:lang w:val="ar_AE" w:bidi="ar_AE"/>
        </w:rPr>
      </w:r>
      <w:r>
        <w:rPr>
          <w:rtl/>
          <w:cs/>
          <w:lang w:val="ar_AE" w:bidi="ar_AE"/>
        </w:rPr>
        <w:t>توقفوا هنا أيضًا واحكوا قصصًا عن قبيلة هزمت أخرى في معركة. كيف هزمت القبيلةُ المهاجمة القبيلة الأخرى؟ كيف تصرف الجانبان؟ توقَّفوا هنا عن سماع التسجيل الصوتي.</w:t>
      </w:r>
    </w:p>
    <w:p>
      <w:pPr>
        <w:bidi/>
      </w:pPr>
      <w:r>
        <w:rPr>
          <w:rtl/>
          <w:cs/>
          <w:lang w:val="ar_AE" w:bidi="ar_AE"/>
        </w:rPr>
      </w:r>
      <w:r>
        <w:rPr>
          <w:rtl/>
          <w:cs/>
          <w:lang w:val="ar_AE" w:bidi="ar_AE"/>
        </w:rPr>
        <w:t>وكما حذر موسى، عندما حاول بنو إسرائيل الاستيلاء على الأرض، هاجمت القبائل المعادية التي كانت تعيش هناك، العمالقة والكنعانيون، وهزمت مجموعة بني إسرائيل هزيمة نكراء. وطاردتهم القبائل إلى بلدة تدعى حرمة. لا نعرف بالضبط أين كانت تقع حرمة، لكن على الأرجح كانت في مكان ما شمال النقب، وفي جنوب كنعان.</w:t>
      </w:r>
    </w:p>
    <w:p>
      <w:pPr>
        <w:bidi/>
      </w:pPr>
      <w:r>
        <w:rPr>
          <w:rtl/>
          <w:cs/>
          <w:lang w:val="ar_AE" w:bidi="ar_AE"/>
        </w:rPr>
      </w:r>
      <w:r>
        <w:rPr>
          <w:rtl/>
          <w:cs/>
          <w:lang w:val="ar_AE" w:bidi="ar_AE"/>
        </w:rPr>
        <w:t xml:space="preserve">توقفوا هنا وانظروا إلى خريطة المسار الذي سلكته مجموعة بني إسرائيل من محلة </w:t>
      </w:r>
      <w:r>
        <w:rPr>
          <w:b/>
          <w:rtl/>
          <w:cs/>
          <w:lang w:val="ar_AE" w:bidi="ar_AE"/>
        </w:rPr>
        <w:t>قادش برنيع عبر برية سين والنقب، إلى الجبل في كنعان، وعودتهم إلى الموقع المحتمل لحرمة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14: 39 - 45 من الترجمة التي تستسيغونها بالأكثر.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يسمع بنو إسرائيل أخبار عقابهم فينوحون.</w:t>
      </w:r>
    </w:p>
    <w:p>
      <w:pPr>
        <w:bidi/>
      </w:pPr>
      <w:r>
        <w:rPr>
          <w:rtl/>
          <w:cs/>
          <w:lang w:val="ar_AE" w:bidi="ar_AE"/>
        </w:rPr>
      </w:r>
      <w:r>
        <w:rPr>
          <w:b/>
          <w:rtl/>
          <w:cs/>
          <w:lang w:val="ar_AE" w:bidi="ar_AE"/>
        </w:rPr>
        <w:t>في المشهد الثاني:</w:t>
      </w:r>
      <w:r>
        <w:rPr>
          <w:rtl/>
          <w:cs/>
          <w:lang w:val="ar_AE" w:bidi="ar_AE"/>
        </w:rPr>
        <w:t xml:space="preserve"> يستيقظ بنو إسرائيل في الصباح الباكر ويقررون الذهاب إلى جبل كنعان لمحاولة الاستيلاء على الأرض. يحذرهم موسى ألا يذهبوا.</w:t>
      </w:r>
    </w:p>
    <w:p>
      <w:pPr>
        <w:bidi/>
      </w:pPr>
      <w:r>
        <w:rPr>
          <w:rtl/>
          <w:cs/>
          <w:lang w:val="ar_AE" w:bidi="ar_AE"/>
        </w:rPr>
      </w:r>
      <w:r>
        <w:rPr>
          <w:b/>
          <w:rtl/>
          <w:cs/>
          <w:lang w:val="ar_AE" w:bidi="ar_AE"/>
        </w:rPr>
        <w:t>في المشهد الثالث:</w:t>
      </w:r>
      <w:r>
        <w:rPr>
          <w:rtl/>
          <w:cs/>
          <w:lang w:val="ar_AE" w:bidi="ar_AE"/>
        </w:rPr>
        <w:t xml:space="preserve"> يتجاهل بنو إسرائيل موسى ويتجهون شمالًا نحو الجبل.</w:t>
      </w:r>
    </w:p>
    <w:p>
      <w:pPr>
        <w:bidi/>
      </w:pPr>
      <w:r>
        <w:rPr>
          <w:rtl/>
          <w:cs/>
          <w:lang w:val="ar_AE" w:bidi="ar_AE"/>
        </w:rPr>
      </w:r>
      <w:r>
        <w:rPr>
          <w:b/>
          <w:rtl/>
          <w:cs/>
          <w:lang w:val="ar_AE" w:bidi="ar_AE"/>
        </w:rPr>
        <w:t>في المشهد الرابع:</w:t>
      </w:r>
      <w:r>
        <w:rPr>
          <w:rtl/>
          <w:cs/>
          <w:lang w:val="ar_AE" w:bidi="ar_AE"/>
        </w:rPr>
        <w:t xml:space="preserve"> يهزم عماليق والكنعانيون بني إسرائيل وطاردوهم بعيدًا.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بنو إسرائيل الذين يحاولون الاستيلاء على الأرض.</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يهوه الذي يُمثله تابوت العهد.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مباشرة بعد أن أخبر يهوه موسى كيف سيعاقب يهوه بني إسرائيل لعدم ثقتهم في أن يهوه قادر على مساعدتهم في الاستيلاء على أرض كنعان الموعودة. لم يسمع بنو إسرائيل حديث يهوه مع موسى.</w:t>
      </w:r>
    </w:p>
    <w:p>
      <w:pPr>
        <w:bidi/>
      </w:pPr>
      <w:r>
        <w:rPr>
          <w:rtl/>
          <w:cs/>
          <w:lang w:val="ar_AE" w:bidi="ar_AE"/>
        </w:rPr>
      </w:r>
      <w:r>
        <w:rPr>
          <w:rtl/>
          <w:cs/>
          <w:lang w:val="ar_AE" w:bidi="ar_AE"/>
        </w:rPr>
        <w:t>في المشهد الأول، تنتقل الأفعال من يهوه إلى موسى، إلى موسى وهو يتحدث إلى بني إسرائيل. يذهب موسى الآن ويتحدث إلى بني إسرائيل، ويخبرهم عن القسم أو الوعد الرسمي الذي قطعه يهوه. وبسبب عصيانهم، سيتجول بنو إسرائيل في البرية أربعين سنة، وأبناؤهم وحدهم مَن سيرثون أرض الموعد. عندما يسمع بنو إسرائيل هذا، "ينوحون بشدة"، أي أنهم يشعرون بضيق الشديد من الأخبار السيئة، ويعبّرون عن هذا أو يظهرون ذلك علنًا بطريقة مشابهة لما يحدث عندما يموت شخص ما.</w:t>
      </w:r>
    </w:p>
    <w:p>
      <w:pPr>
        <w:bidi/>
      </w:pPr>
      <w:r>
        <w:rPr>
          <w:rtl/>
          <w:cs/>
          <w:lang w:val="ar_AE" w:bidi="ar_AE"/>
        </w:rPr>
      </w:r>
      <w:r>
        <w:rPr>
          <w:rtl/>
          <w:cs/>
          <w:lang w:val="ar_AE" w:bidi="ar_AE"/>
        </w:rPr>
        <w:t>توقفوا هنا وناقشوا كمجموعة: في الخطوة السابقة، هل تتذكرون عندما رويتم قصصًا عن كيفية إظهار الناس حزنًا شديدًا ردًا على حدث مروع؟ ما الكلمات أو العبارات التي استخدمتوها لوصف شعور الناس وكيف أظهروا هذا أو رد فعلهم على الأخبار السيئة؟ أوقفوا سماع هذا التسجيل الصوتي هنا.</w:t>
      </w:r>
    </w:p>
    <w:p>
      <w:pPr>
        <w:bidi/>
      </w:pPr>
      <w:r>
        <w:rPr>
          <w:rtl/>
          <w:cs/>
          <w:lang w:val="ar_AE" w:bidi="ar_AE"/>
        </w:rPr>
      </w:r>
      <w:r>
        <w:rPr>
          <w:rtl/>
          <w:cs/>
          <w:lang w:val="ar_AE" w:bidi="ar_AE"/>
        </w:rPr>
        <w:t>قد يكون من الصعب شرح ترتيب الأحداث في المشهد الثاني. في هذا المشهد، يخبرنا الراوي أولًا أن بني إسرائيل استيقظوا في الصباح الباكر و"ذهبوا إلى أعلى نقطة في الجبل". ثم يخبرنا الراوي عن كيف يعترف الشعب بخطيتهم ويعلنون أنهم سيذهبون لغزو الأرض. وأخيرًا يخبرنا الراوي كيف يتحدث موسى إلى بني إسرائيل ويحذرهم من الذهاب. يجب أن نوضح أن موسى لم يصعد إلى الجبل ليتحدث إلى الشعب هناك. ويحدث هذا الفعل على النحو التالي: في الصباح الباكر بعد الليلة التي أعطاهم فيها يهوه رسالته. جاء بعض من بني إسرائيل إلى موسى وقالوا له: "ها نحن"، مما يظهر مدى استعدادهم لغزو الأرض. في اللغة الأصلية، كانت عبارة "نحن هنا" ستظهر مدى استعدادهم، من الناحية العملية والعاطفية، للذهاب. كان عليهم أن يكونوا مستعدين جسديًا ويرتدون الثياب المناسبة لهزيمة قبائل العدو، لكنهم الآن متحمسون جدًا من الناحية العاطفية للذهاب إلى المعركة. يمكننا أن نقول شيئًا مثل: "انظر! الآن نحن مستعدون!"</w:t>
      </w:r>
    </w:p>
    <w:p>
      <w:pPr>
        <w:bidi/>
      </w:pPr>
      <w:r>
        <w:rPr>
          <w:rtl/>
          <w:cs/>
          <w:lang w:val="ar_AE" w:bidi="ar_AE"/>
        </w:rPr>
      </w:r>
      <w:r>
        <w:rPr>
          <w:rtl/>
          <w:cs/>
          <w:lang w:val="ar_AE" w:bidi="ar_AE"/>
        </w:rPr>
        <w:t>توقفوا هنا وناقشوا: احكوا قصصًا عن وقتٍ كان فيه شخصٌ ما أو مجموعةٌ من الناس مستعدًّا ومتحمسًا للذهاب في رحلة طويلة أو حتى للذهاب إلى المعركة. انتبهوا إلى اللغة التي تستخدمونها لوصف الشخص أو كلمات الناس وسلوكهم. أوقفوا سماع هذا التسجيل الصوتي هنا.</w:t>
      </w:r>
    </w:p>
    <w:p>
      <w:pPr>
        <w:bidi/>
      </w:pPr>
      <w:r>
        <w:rPr>
          <w:rtl/>
          <w:cs/>
          <w:lang w:val="ar_AE" w:bidi="ar_AE"/>
        </w:rPr>
      </w:r>
      <w:r>
        <w:rPr>
          <w:rtl/>
          <w:cs/>
          <w:lang w:val="ar_AE" w:bidi="ar_AE"/>
        </w:rPr>
        <w:t>بعد ذلك، يعترف بنو إسرائيل بخطيتهم بعصيان يهوه وعدم الثقة بأنه سيساعدهم في المقام الأول، ويعلنون أنهم مستعدون الآن للصعود، أو للذهاب شمالًا إلى الأرض التي وعدهم بها يهوه. هنا يتحدث موسى للمرة الأولى في هذه القصة. ويطرح موسى السؤال: "لِمَاذَا تَتَجَاوَزُونَ قَوْلَ ٱلرَّبِّ؟ فَهَذَا لَا يَنْجَحُ." لا يتوقع موسى من بني إسرائيل إجابة هذا السؤال. يطرح موسى هذا السؤال كوسيلة ليوضح لبني إسرائيل أنهم إذا فعلوا ذلك، فإنهم سيعصون أمر يهوه بالعودة إلى البرية في الاتجاه المعاكس. يريد موسى أيضًا أن يخبرهم أنهم سيفشلون إذا حاولوا.</w:t>
      </w:r>
    </w:p>
    <w:p>
      <w:pPr>
        <w:bidi/>
      </w:pPr>
      <w:r>
        <w:rPr>
          <w:rtl/>
          <w:cs/>
          <w:lang w:val="ar_AE" w:bidi="ar_AE"/>
        </w:rPr>
      </w:r>
      <w:r>
        <w:rPr>
          <w:rtl/>
          <w:cs/>
          <w:lang w:val="ar_AE" w:bidi="ar_AE"/>
        </w:rPr>
        <w:t>توقفوا هنا وناقشوا: كيف تَطرحون بلغتكم أسئلة لا تتطلب إجابة من أجل إثبات نقطة قوية؟ في لغتكم، كيف يمكنكم أن تحذروا شخصًا ما بقوة ألا يفعل شيئًا ما؟ توقَّفوا هنا عن سماع التسجيل الصوتي.</w:t>
      </w:r>
    </w:p>
    <w:p>
      <w:pPr>
        <w:bidi/>
      </w:pPr>
      <w:r>
        <w:rPr>
          <w:rtl/>
          <w:cs/>
          <w:lang w:val="ar_AE" w:bidi="ar_AE"/>
        </w:rPr>
      </w:r>
      <w:r>
        <w:rPr>
          <w:rtl/>
          <w:cs/>
          <w:lang w:val="ar_AE" w:bidi="ar_AE"/>
        </w:rPr>
        <w:t>ويكرر موسى الآن تحذيره في شكل أمر. ويخبرهم موسى مباشرة ألا يصعدوا، أو يذهبوا شمالًا، لأن يهوه لا يحميهم وسيُهزمون "أمام أعدائهم". بعبارة أخرى، سيهزمهم أعداؤهم في المعركة. ثم يكرر موسى تحذيره مرة ثالثة، ويذهب هذه المرة إلى الإسهاب في التوضيح. يخبرهم موسى أن عشائر عماليق والكنعانيين سيقابلوهم هناك في المعركة، وأن بني إسرائيل "سيسقطون بالسيف"، أو يموتون في المعركة. يخبرهم موسى أنهم رفضوا طاعة يهوه، فلن يحميهم يهوه.</w:t>
      </w:r>
    </w:p>
    <w:p>
      <w:pPr>
        <w:bidi/>
      </w:pPr>
      <w:r>
        <w:rPr>
          <w:rtl/>
          <w:cs/>
          <w:lang w:val="ar_AE" w:bidi="ar_AE"/>
        </w:rPr>
      </w:r>
      <w:r>
        <w:rPr>
          <w:rtl/>
          <w:cs/>
          <w:lang w:val="ar_AE" w:bidi="ar_AE"/>
        </w:rPr>
        <w:t>توقفوا هنا واحكوا قصة عن وقت كان قائد يحذر فيه الناس بشدة من فعل شيء ما. بما تكلَّم؟ ما النبرة التي تحدث بها؟ توقَّفوا هنا عن سماع التسجيل الصوتي.</w:t>
      </w:r>
    </w:p>
    <w:p>
      <w:pPr>
        <w:bidi/>
      </w:pPr>
      <w:r>
        <w:rPr>
          <w:rtl/>
          <w:cs/>
          <w:lang w:val="ar_AE" w:bidi="ar_AE"/>
        </w:rPr>
      </w:r>
      <w:r>
        <w:rPr>
          <w:rtl/>
          <w:cs/>
          <w:lang w:val="ar_AE" w:bidi="ar_AE"/>
        </w:rPr>
        <w:t>في المشهد الثالث، تجاهلت مجموعة بني إسرائيل تحذير موسى القوي وأمره. يعصي بنو إسرائيل موسى ببدء رحلتهم إلى كنعان. ويغادرون المحلة في قادش برنيع ويتجهون شمالًا إلى الجبل. لا يغادر موسى المحلة. تابوت العهد، الذي يمثل حضور يهوه، لا يغادر المحلة أيضًا. يسير بنو إسرائيل شمالًا عبر برية سين وأرض النقب، إلى الجبل في جنوب كنعان. لا نعرف بالضبط كم من الوقت استغرقت رحلتهم، أو إلى أي مدى وصل بنو إسرائيل، ولكن من المحتمل أن تكون رحلة سير على الأقدام لمدة يومين على الأقل من قادش برنيع، حيث كانوا مخيمين، إلى أقصى جنوب منطقة التلال في كنعان. يحاول بنو إسرائيل دخول الأرض، وكما حذر موسى، يهاجم عماليق والكنعانيون بني إسرائيل ويهزمونهم، ويطاردونهم إلى بلدة تسمى حُرمة.</w:t>
      </w:r>
    </w:p>
    <w:p>
      <w:pPr>
        <w:bidi/>
      </w:pPr>
      <w:r>
        <w:rPr>
          <w:rtl/>
          <w:cs/>
          <w:lang w:val="ar_AE" w:bidi="ar_AE"/>
        </w:rPr>
      </w:r>
      <w:r>
        <w:rPr>
          <w:rtl/>
          <w:cs/>
          <w:lang w:val="ar_AE" w:bidi="ar_AE"/>
        </w:rPr>
        <w:t xml:space="preserve">توقفوا هنا وانظروا إلى خريطة </w:t>
      </w:r>
      <w:r>
        <w:rPr>
          <w:b/>
          <w:rtl/>
          <w:cs/>
          <w:lang w:val="ar_AE" w:bidi="ar_AE"/>
        </w:rPr>
        <w:t>المنطقة حول كنعان القديمة، بما في ذلك قادش برنيع ومُحيط الجبل</w:t>
      </w:r>
      <w:r>
        <w:rPr>
          <w:rtl/>
          <w:cs/>
          <w:lang w:val="ar_AE" w:bidi="ar_AE"/>
        </w:rPr>
        <w:t>، وذكّروا أنفسكم بالطريق الذي من المحتمل أن يسلكه بنو إسرائيل. أوقفوا سماع هذا التسجيل الصوتي هنا.</w:t>
      </w:r>
    </w:p>
    <w:p>
      <w:pPr>
        <w:bidi/>
      </w:pPr>
      <w:r>
        <w:rPr>
          <w:rtl/>
          <w:cs/>
          <w:lang w:val="ar_AE" w:bidi="ar_AE"/>
        </w:rPr>
      </w:r>
      <w:r>
        <w:rPr>
          <w:rtl/>
          <w:cs/>
          <w:lang w:val="ar_AE" w:bidi="ar_AE"/>
        </w:rPr>
        <w:t>ناقشوا أيضًا: تذكَّروا في المقطع السابق عندما رويتم قصصًا عن أشخاص خسروا معركة؟ انتبهوا إلى الكلمات والعبارات التي استخدمتوها للحديث عن كيف هزمت قبيلةُ أخرىَ، وكيف تصرف الجانبان.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14: 39 - 45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بنو إسرائيل الذين يحاولون الاستيلاء على الأرض.</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يهوه الذي يُمثله تابوت العهد.</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يخبر موسى جميع بني إسرائيل بكل ما أخبره به يهوه للتو عن كيفية معاقبة يهوه لبني إسرائيل على عصيانهم وقلة إيمانهم. يدرك الناس أنهم سيتجولون ويموتون في الصحراء، وأن أطفالهم فحسب هم من سيدخلون الأرض بعد أربعين عاماً. بدأ الناس بالبكاء والنحيب بصوت عالٍ ومعبر.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الممثلين بعبارات مثل: "أدرك الآن أننا كنا مخطئين في عدم الثقة والإيمان بيهوه". ففي النهاية، لم يخذلنا يهوه من قبل، بل إنه شق البحر الأحمر أمامنا! أشعر بالأسف والندم الشديدين"، أو "ماذا فعلنا! بسبب قلة إيماننا وعصياننا، سنموت الآن تائهين في البرية. كان ينبغي علينا أن نثق بيهوه"، أو، "أتمنى لو أننا استمعنا إلى يشوع وكالب وليس إلى الجواسيس الآخرين!" أو، "ربما يرحمنا يهوه إذا أظهرنا له مدى ندمنا". لعلنا إذا بكينا وأظهرنا حزننا بصوت عالٍ بما فيه الكفاية، فإن يهوه سيشفق علينا ويمنحنا فرصة أخرى لدخول الأرض التي وعدنا بها.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يستيقظ الناس مبكراً في صباح اليوم التالي، مستعدين وجاهزين لمحاولة غزو الأرض الموعودة. يقتربون من موسى ويظهرون له مدى استعدادهم. يخبرون موسى أنهم يدركون أنهم أخطأوا، لكنهم الآن مستعدون وعازمون على الذهاب شمالاً إلى الأرض التي وعدهم بها يهوه. يسأل موسى سؤالاً عن سبب عصيانهم الآن لأوامر يهوه بالعودة إلى البرية في الاتجاه المعاكس، ويحذرهم من أن عصيان يهوه لن يجدي نفعاً.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"أشعر بخيبة أمل كبيرة لأن شعبي، الذي أحبهم بشدة وقمت بقيادتهم بإخلاص وبلا كلل حتى الآن، ما زالوا يعصون يهوه. ما الذي سيتطلبه الأمر منهم حتى يتعلموا!" أو، "لقد فات الأوان الآن لمحاولة دخول الأرض الموعودة! أتمنى لو أنهم استمعوا إليّ منذ البداية. كان من الممكن أن نحتل تلك الأرض. كان يهوه سيحمينا، وكنا سننجح. إذا حاولوا غزو الأرض الآن، فسوف يفشلون وسيُقتلون!" أو، "أشعر بالذهول والإحباط لأنهم لا يبدو أنهم يفهمون أنه إذا فعلوا ذلك، وحاولوا دخول كنعان الآن، فسوف يرتكبون الخطية ويعصيون يهوه مرة أخرى. أقسم يهوه يمينًا مغلظة بأنه لن يحميهم الآن، وعلينا الآن أن نتيه في البرية لمدة أربعين عامًا"، أو "سأحاول أن أحذرهم بأقصى ما أستطيع وأشرح لهم لماذا لا ينبغي لهم الذهاب. أرجو أن يستمعوا إليّ".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موسى بني إسرائيل مباشرة بعدم محاولة دخول الأرض. يحذرهم موسى من أن أعداءهم سيهزموهم، لأن يهوه لن يكون معهم. يخبر موسى بني إسرائيل أن العمالقة والكنعانيين الذين يسكنون تلك الأرض سيقاتلون بني إسرائيل في معركة وسيقتلونهم. يذكّر موسى بني إسرائيل بأنهم قرروا عدم الثقة بيهوه واتباعه، وعليه، فإن يهوه لن يساعدهم ولن يحميهم.</w:t>
      </w:r>
    </w:p>
    <w:p>
      <w:pPr>
        <w:bidi/>
      </w:pPr>
      <w:r>
        <w:rPr>
          <w:rtl/>
          <w:cs/>
          <w:lang w:val="ar_AE" w:bidi="ar_AE"/>
        </w:rPr>
      </w:r>
      <w:r>
        <w:rPr>
          <w:rtl/>
          <w:cs/>
          <w:lang w:val="ar_AE" w:bidi="ar_AE"/>
        </w:rPr>
        <w:t>في المشهد الثالث، يتجاهل الناس كلمات موسى تماماً ويبدأون رحلتهم شمالاً في محاولة للاستيلاء على الأرض. لم يذهب موسى معهم، ولا تابوت العهد. يبقى كلاهما في المخيم.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بأشياء مثل: "أنا حزين للغاية لرؤية شعبي المختار الحبيب يعصونني ويعصيون عبدي موسى مرة أخرى. أشعر بالحزن لأن الكثير منهم سيُقتلون الآن، وأن عليهم أن يمروا بهذا لكي يفهموا خطيتهم، أو أشعر بالغضب لأنهم يعصون أمري بالعودة إلى البرية. لن أحميهم. يجب عليهم الخضوع لهذا التأديب وسيواجهون عواقب عصيانهم.</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الذين يحاولون دخول كنعان: "ما شعوركم أو ما أفكاركم؟" قد يجيب الناس بأشياء مثل: "نحن خائفون جداً مما أخبرنا به موسى عن عقابنا لعدم ثقتنا بأن يهوه سيساعدنا على غزو الأرض. ربما الآن إذا أظهرنا أننا نثق في يهوه، وحاولنا بثقة غزو الأرض، فإن يهوه سيغير رأيه، أو، "لقد وعدنا يهوه بتلك الأرض، وهي ملكنا بحق. غيَّرنا عقولنا بشأن عدم الثقة بيهوه، وعدم الإيمان بأنه سيساعدنا. هيا نذهب!" أو، "على الأقل دعونا نحاول غزو تلك الأرض! ليس لدينا ما نخسره الآن، فقد قال يهوه إننا سنموت في البرية على أي حال!"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يقترب بنو إسرائيل من منطقة التلال حيث يعيش العمالقة والكنعانيون. يأتي العمالقة والكنعانيون ويهاجمون بني إسرائيل ويطاردونهم مسافة طويلة إلى المدينة المسماة حُرمة.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الذين دخلوا كنعان عما يفكرون فيه أو يشعرون به. قد يقول الناس أشياء مثل: "نشعر بالأسف والندم لأننا حاولنا الاستيلاء على الأرض. حاول موسى أن يحذرنا، وكان ينبغي لنا أن نستمع إليه. لقد تعلمنا الدرس الآن"، أو، "لقد مات الكثير منا أو أصيبوا. نشعر بالإرهاق والهزيمة. لم يكن الأمر يستحق مخالفة أمر يهوه ومحاولة الاستيلاء على الأرض عندما أخبرنا موسى أن يهوه لن يكون معنا. لقد فهمنا الآن أن وعود يهوه نهائية، ونحن نقبل مصيرنا".</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"أنا حزين لأن الناس عصوني مرة أخرى واضطررت إلى معاقبتهم بهذه الطريقة، لكنني راضٍ لأنهم قد تم تأديبهم على خطيتهم"، أو "ما زلت ملتزمًا بشعبي، وسأستمر في إرشادهم وحمايتهم طالما اختاروا اتباع طريقي وطاعتي".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14: 39 - 45 من الترجمة التي تستسيغونها بالأكثر.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عندما أخبر موسى بني إسرائيل بوعد يهوه بأنه سيعاقبهم، حزن الشعب </w:t>
      </w:r>
      <w:r>
        <w:rPr>
          <w:b/>
          <w:rtl/>
          <w:cs/>
          <w:lang w:val="ar_AE" w:bidi="ar_AE"/>
        </w:rPr>
        <w:t>حزناً شديداً</w:t>
      </w:r>
      <w:r>
        <w:rPr>
          <w:rtl/>
          <w:cs/>
          <w:lang w:val="ar_AE" w:bidi="ar_AE"/>
        </w:rPr>
        <w:t>. هذا يعني أنهم كانوا حزانى جدًا بشأن الأخبار وأعربوا عن حزنهم علنًا. الكلمة الأصلية التي تعني "حزن" قد تعني الحزن على وفاة شخص ما والحزن على شيء فظيع حدث أو أرادوا منعه.</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حزن شديد</w:t>
      </w:r>
      <w:r>
        <w:rPr>
          <w:rtl/>
          <w:cs/>
          <w:lang w:val="ar_AE" w:bidi="ar_AE"/>
        </w:rPr>
        <w:t>. أوقفوا سماع هذا التسجيل الصوتي هنا.</w:t>
      </w:r>
    </w:p>
    <w:p>
      <w:pPr>
        <w:bidi/>
      </w:pPr>
      <w:r>
        <w:rPr>
          <w:rtl/>
          <w:cs/>
          <w:lang w:val="ar_AE" w:bidi="ar_AE"/>
        </w:rPr>
      </w:r>
      <w:r>
        <w:rPr>
          <w:rtl/>
          <w:cs/>
          <w:lang w:val="ar_AE" w:bidi="ar_AE"/>
        </w:rPr>
        <w:t xml:space="preserve">في هذا المقطع، تشير عبارة </w:t>
      </w:r>
      <w:r>
        <w:rPr>
          <w:b/>
          <w:rtl/>
          <w:cs/>
          <w:lang w:val="ar_AE" w:bidi="ar_AE"/>
        </w:rPr>
        <w:t>بني إسرائيل</w:t>
      </w:r>
      <w:r>
        <w:rPr>
          <w:rtl/>
          <w:cs/>
          <w:lang w:val="ar_AE" w:bidi="ar_AE"/>
        </w:rPr>
        <w:t xml:space="preserve"> إلى جميع نسل إبراهيم معًا، أو </w:t>
      </w:r>
      <w:r>
        <w:rPr>
          <w:b/>
          <w:rtl/>
          <w:cs/>
          <w:lang w:val="ar_AE" w:bidi="ar_AE"/>
        </w:rPr>
        <w:t>شعب إسرائيل</w:t>
      </w:r>
      <w:r>
        <w:rPr>
          <w:rtl/>
          <w:cs/>
          <w:lang w:val="ar_AE" w:bidi="ar_AE"/>
        </w:rPr>
        <w:t xml:space="preserve">. استخدموا نفس الكلمة أو العبارة للتعبير عن بني إسرائيل كما استخدمتموها في المقاطع السابقة. إنَّ تعبير </w:t>
      </w:r>
      <w:r>
        <w:rPr>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يعترف بنو إسرائيل بأنهم </w:t>
      </w:r>
      <w:r>
        <w:rPr>
          <w:b/>
          <w:rtl/>
          <w:cs/>
          <w:lang w:val="ar_AE" w:bidi="ar_AE"/>
        </w:rPr>
        <w:t>أخطأوا</w:t>
      </w:r>
      <w:r>
        <w:rPr>
          <w:rtl/>
          <w:cs/>
          <w:lang w:val="ar_AE" w:bidi="ar_AE"/>
        </w:rPr>
        <w:t xml:space="preserve">، لكنهم يقولون إنهم الآن مستعدون للذهاب إلى الأرض التي وعد بها يهوه. الخطية عمل تمرُّد على الله. في كل مرة يعصي فيها شخص شرائع يهوه، فإنه يخطئ. ابحثوا في قاموس الكلمات الرئيسية عن كلمة </w:t>
      </w:r>
      <w:r>
        <w:rPr>
          <w:rtl/>
          <w:cs/>
          <w:lang w:val="ar_AE" w:bidi="ar_AE"/>
        </w:rPr>
        <w:t>الخطية</w:t>
      </w:r>
      <w:r>
        <w:rPr>
          <w:rtl/>
          <w:cs/>
          <w:lang w:val="ar_AE" w:bidi="ar_AE"/>
        </w:rPr>
        <w:t xml:space="preserve"> للمزيد من المعلومات. استخدموا الكلمة نفسها "أخطأ" التي استخدمتموها في المقاطع السابقة للإشارة إلى الخطية.</w:t>
      </w:r>
    </w:p>
    <w:p>
      <w:pPr>
        <w:bidi/>
      </w:pPr>
      <w:r>
        <w:rPr>
          <w:rtl/>
          <w:cs/>
          <w:lang w:val="ar_AE" w:bidi="ar_AE"/>
        </w:rPr>
      </w:r>
      <w:r>
        <w:rPr>
          <w:b/>
          <w:rtl/>
          <w:cs/>
          <w:lang w:val="ar_AE" w:bidi="ar_AE"/>
        </w:rPr>
        <w:t>يهوه</w:t>
      </w:r>
      <w:r>
        <w:rPr>
          <w:rtl/>
          <w:cs/>
          <w:lang w:val="ar_AE" w:bidi="ar_AE"/>
        </w:rPr>
        <w:t xml:space="preserve"> هو اسم الله. استخدموا الكلمة أو العبارة نفسها التي استخدمتموها في المقاطع السابقة للإشارة إلى اسم الرب (يهوه).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يتجاهل بنو إسرائيل تحذير موسى ويخرجون إلى الجبل. لم يغادر موسى </w:t>
      </w:r>
      <w:r>
        <w:rPr>
          <w:b/>
          <w:rtl/>
          <w:cs/>
          <w:lang w:val="ar_AE" w:bidi="ar_AE"/>
        </w:rPr>
        <w:t>وتابوت العهد</w:t>
      </w:r>
      <w:r>
        <w:rPr>
          <w:rtl/>
          <w:cs/>
          <w:lang w:val="ar_AE" w:bidi="ar_AE"/>
        </w:rPr>
        <w:t xml:space="preserve"> المحلة. استخدموا الكلمة أو العبارة نفسها التي استُخدمت سابقًا لترجمة «تابوت العهد». لمزيد من المعلومات عن </w:t>
      </w:r>
      <w:r>
        <w:rPr>
          <w:b/>
          <w:rtl/>
          <w:cs/>
          <w:lang w:val="ar_AE" w:bidi="ar_AE"/>
        </w:rPr>
        <w:t>تابوت العهد</w:t>
      </w:r>
      <w:r>
        <w:rPr>
          <w:rtl/>
          <w:cs/>
          <w:lang w:val="ar_AE" w:bidi="ar_AE"/>
        </w:rPr>
        <w:t xml:space="preserve">، راجعوا قاموس الكلمات الرئيسية. </w:t>
      </w:r>
    </w:p>
    <w:p>
      <w:pPr>
        <w:bidi/>
      </w:pPr>
      <w:r>
        <w:rPr>
          <w:rtl/>
          <w:cs/>
          <w:lang w:val="ar_AE" w:bidi="ar_AE"/>
        </w:rPr>
      </w:r>
      <w:r>
        <w:rPr>
          <w:rtl/>
          <w:cs/>
          <w:lang w:val="ar_AE" w:bidi="ar_AE"/>
        </w:rPr>
        <w:t>هاجم عماليق وقبائل كنعانية بني إسرائيل أثناء اقتراب بني إسرائيل، وطاردوهم إلى بلدة حرمة.</w:t>
      </w:r>
    </w:p>
    <w:p>
      <w:pPr>
        <w:bidi/>
      </w:pPr>
      <w:r>
        <w:rPr>
          <w:rtl/>
          <w:cs/>
          <w:lang w:val="ar_AE" w:bidi="ar_AE"/>
        </w:rPr>
      </w:r>
      <w:r>
        <w:rPr>
          <w:rtl/>
          <w:cs/>
          <w:lang w:val="ar_AE" w:bidi="ar_AE"/>
        </w:rPr>
        <w:t xml:space="preserve">توقفوا هنا وانظروا إلى خريطة الطريق الذي </w:t>
      </w:r>
      <w:r>
        <w:rPr>
          <w:b/>
          <w:rtl/>
          <w:cs/>
          <w:lang w:val="ar_AE" w:bidi="ar_AE"/>
        </w:rPr>
        <w:t>ربما سلكه بنو إسرائيل عند محاولة الاستيلاء على كنعان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١٥: ١–١٦ واحفظوه في قلوبكم.</w:t>
      </w:r>
    </w:p>
    <w:p>
      <w:pPr>
        <w:bidi/>
      </w:pPr>
      <w:r>
        <w:rPr>
          <w:rtl/>
          <w:cs/>
          <w:lang w:val="ar_AE" w:bidi="ar_AE"/>
        </w:rPr>
      </w:r>
      <w:r>
        <w:rPr>
          <w:rtl/>
          <w:cs/>
          <w:lang w:val="ar_AE" w:bidi="ar_AE"/>
        </w:rPr>
        <w:t>استمعوا إلى نسخة صوتية من سفر العدد ١٥: ١–١٦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١٥: ١–١٦ في أكثر الترجمات المفهومة لكم.</w:t>
      </w:r>
    </w:p>
    <w:p>
      <w:pPr>
        <w:bidi/>
      </w:pPr>
      <w:r>
        <w:rPr>
          <w:rtl/>
          <w:cs/>
          <w:lang w:val="ar_AE" w:bidi="ar_AE"/>
        </w:rPr>
      </w:r>
      <w:r>
        <w:rPr>
          <w:rtl/>
          <w:cs/>
          <w:lang w:val="ar_AE" w:bidi="ar_AE"/>
        </w:rPr>
        <w:t>في المقطع السابق، أعلن يهوه للتو دينونةً على بني إسرائيل بسبب عدم ثقتهم في أنه سيُخلِّصهم من القبائل الموجودة في أرض الموعد. قال يهوه إن بني إسرائيل البالغين لن يدخلوا أرض الموعد، لكن أبناءهم، أي الجيل التالي، سيدخلون أرض الموعد بعد أربعين سنة.</w:t>
      </w:r>
    </w:p>
    <w:p>
      <w:pPr>
        <w:bidi/>
      </w:pPr>
      <w:r>
        <w:rPr>
          <w:rtl/>
          <w:cs/>
          <w:lang w:val="ar_AE" w:bidi="ar_AE"/>
        </w:rPr>
      </w:r>
      <w:r>
        <w:rPr>
          <w:rtl/>
          <w:cs/>
          <w:lang w:val="ar_AE" w:bidi="ar_AE"/>
        </w:rPr>
        <w:t>هذا المقطع هو تغيير مفاجئ في سرد الأحداث. ينتقل المقطع إلى حديث بين يهوه وموسى بخصوص نظام الذبائح. يجب على بني إسرائيل أن يُقِيموا نظامَ الذبائح بمجرد وصولهم إلى أرض الموعد، مما يُظهِر أنهم في هذا المقطع لا يزالون في البرية. إن يهوه لديه نية جادة على الحفاظ على وعده بأن يُدخِل بني إسرائيل إلى الأرض في مرحلة ما، وهو ما يُظهِره من خلال إعطائهم تعليمات سيُنفذوها عندما يدخلون الأرض.</w:t>
      </w:r>
    </w:p>
    <w:p>
      <w:pPr>
        <w:bidi/>
      </w:pPr>
      <w:r>
        <w:rPr>
          <w:rtl/>
          <w:cs/>
          <w:lang w:val="ar_AE" w:bidi="ar_AE"/>
        </w:rPr>
      </w:r>
      <w:r>
        <w:rPr>
          <w:rtl/>
          <w:cs/>
          <w:lang w:val="ar_AE" w:bidi="ar_AE"/>
        </w:rPr>
        <w:t>توقفوا هنا وناقشوا هذا السؤال كمجموعة: تحدَّثوا عن كيف استمتعتم بأشياء لم يكن آباؤكم أو أجدادكم يستطيعون الوصول إليها إطلاقًا. أوقفوا سماع هذا التسجيل الصوتي هنا.</w:t>
      </w:r>
    </w:p>
    <w:p>
      <w:pPr>
        <w:bidi/>
      </w:pPr>
      <w:r>
        <w:rPr>
          <w:rtl/>
          <w:cs/>
          <w:lang w:val="ar_AE" w:bidi="ar_AE"/>
        </w:rPr>
      </w:r>
      <w:r>
        <w:rPr>
          <w:rtl/>
          <w:cs/>
          <w:lang w:val="ar_AE" w:bidi="ar_AE"/>
        </w:rPr>
        <w:t>توقفوا هنا وناقشوا هذا السؤال في مجموعة: احكوا قصصًا مرَّت بها عائلتكم من جيل إلى جيل. أوقفوا سماع هذا التسجيل الصوتي هنا.</w:t>
      </w:r>
    </w:p>
    <w:p>
      <w:pPr>
        <w:bidi/>
      </w:pPr>
      <w:r>
        <w:rPr>
          <w:rtl/>
          <w:cs/>
          <w:lang w:val="ar_AE" w:bidi="ar_AE"/>
        </w:rPr>
      </w:r>
      <w:r>
        <w:rPr>
          <w:rtl/>
          <w:cs/>
          <w:lang w:val="ar_AE" w:bidi="ar_AE"/>
        </w:rPr>
        <w:t>يُحدِّد هذا المقطعُ مقياسًا لتقدمة الحبوب التي كان الشعب يخلطها بالزيت، ولتقدمة السكيب المرتبطة بتقدمة أو ذبيحة المحرقة. كانت المحرقات أو الذبائح هي الحيوانات التي يذبحها بنو إسرائيل ثم يحرقونها بالكامل على المذبح في عبادتهم ليهوه. كان على بني إسرائيل أن يقدِّموا تقدمات الحبوب والسكيب مع ذبيحة المحرقة. يَعتمد هذا المقياس أو المقدار من الحبوب، والزيت، والخمر إلى حجم الحيوان الذي قدَّموه ذبيحةً من الماشية أو القطيع. تُشير كلمة الماشية تحديدًا إلى الأبقار أو الثيران، بينما تُشير كلمة القطيع تحديدًا إلى الغنم والماعز. سيَقبل يهوه رائحة هذه التقدمات بسرور، سواء كانت ذبائح يُقدِّمها الشعب من أجل نذرٍ ليهوه، أو باعتبارها تقدمة يُقدِّمها العابد طوعًا، أو باعتبارها تقدمات يُقدِّمونها خلال الأعياد. لا يشرح يهوه الأوقات أو الأهداف من تقديم هذه الذبائح هنا، بل يعطي مقدارًا معياريًا لتقدمات الحبوب والسكيب متى قدَّم بنو إسرائيل الذبائح ليهوه. جاءت هذه التقدمات من المحاصيل الرئيسية الثلاثة الموجودة في أرض كنعان: الحبوب، والزيتون، والعنب.</w:t>
      </w:r>
    </w:p>
    <w:p>
      <w:pPr>
        <w:bidi/>
      </w:pPr>
      <w:r>
        <w:rPr>
          <w:rtl/>
          <w:cs/>
          <w:lang w:val="ar_AE" w:bidi="ar_AE"/>
        </w:rPr>
      </w:r>
      <w:r>
        <w:rPr>
          <w:rtl/>
          <w:cs/>
          <w:lang w:val="ar_AE" w:bidi="ar_AE"/>
        </w:rPr>
        <w:t xml:space="preserve">توقفوا هنا كمجموعة وانظروا معًا إلى صور </w:t>
      </w:r>
      <w:r>
        <w:rPr>
          <w:rtl/>
          <w:cs/>
          <w:lang w:val="ar_AE" w:bidi="ar_AE"/>
        </w:rPr>
        <w:t>الحبوب</w:t>
      </w:r>
      <w:r>
        <w:rPr>
          <w:rtl/>
          <w:cs/>
          <w:lang w:val="ar_AE" w:bidi="ar_AE"/>
        </w:rPr>
        <w:t>، و</w:t>
      </w:r>
      <w:r>
        <w:rPr>
          <w:rtl/>
          <w:cs/>
          <w:lang w:val="ar_AE" w:bidi="ar_AE"/>
        </w:rPr>
        <w:t>الزيتون</w:t>
      </w:r>
      <w:r>
        <w:rPr>
          <w:rtl/>
          <w:cs/>
          <w:lang w:val="ar_AE" w:bidi="ar_AE"/>
        </w:rPr>
        <w:t>، و</w:t>
      </w:r>
      <w:r>
        <w:rPr>
          <w:rtl/>
          <w:cs/>
          <w:lang w:val="ar_AE" w:bidi="ar_AE"/>
        </w:rPr>
        <w:t>العنب</w:t>
      </w:r>
      <w:r>
        <w:rPr>
          <w:rtl/>
          <w:cs/>
          <w:lang w:val="ar_AE" w:bidi="ar_AE"/>
        </w:rPr>
        <w:t>. أوقفوا سماع هذا التسجيل الصوتي هنا.</w:t>
      </w:r>
    </w:p>
    <w:p>
      <w:pPr>
        <w:bidi/>
      </w:pPr>
      <w:r>
        <w:rPr>
          <w:rtl/>
          <w:cs/>
          <w:lang w:val="ar_AE" w:bidi="ar_AE"/>
        </w:rPr>
      </w:r>
      <w:r>
        <w:rPr>
          <w:rtl/>
          <w:cs/>
          <w:lang w:val="ar_AE" w:bidi="ar_AE"/>
        </w:rPr>
        <w:t>بالنسبة لتقدمة الحبوب، كان ينبغي على الشعب أن يستخدم الدقيق الناعم أو أنعم دقيق. إن الدقيق الناعم يعني دقيقًا فاخرًا بدلًا من الدقيق العادي. إن الناس يستخدمون هذا النوع من الدقيق في الطبخ، وعلى مائدة المَلك، وللضيوف المُكرَّمين، وفي عبادة الله. كان الموقف تجاه الدقيق هو نفس الموقف تجاه الحيوانات التي يمكن للإنسان أن يُقدِّمها لعبادة يهوه: لا يُمكن تقديم سوى الأفضل فقط، لأن التقدمة كانت ليهوه. على الأرجح، كان الزيت والخمر اللذين استخدمهما الناس في هذه التقدمات مختارين بالمثل من أفضل المحاصيل التي كانت لديهم.</w:t>
      </w:r>
    </w:p>
    <w:p>
      <w:pPr>
        <w:bidi/>
      </w:pPr>
      <w:r>
        <w:rPr>
          <w:rtl/>
          <w:cs/>
          <w:lang w:val="ar_AE" w:bidi="ar_AE"/>
        </w:rPr>
      </w:r>
      <w:r>
        <w:rPr>
          <w:rtl/>
          <w:cs/>
          <w:lang w:val="ar_AE" w:bidi="ar_AE"/>
        </w:rPr>
        <w:t>توقفوا هنا وناقشوا هذا السؤال كمجموعة: ما هي المناسبات الخاصة التي تستخدمون فيها أفضل المنتجات في ثقافتكم؟ أوقفوا سماع هذا التسجيل الصوتي هنا.</w:t>
      </w:r>
    </w:p>
    <w:p>
      <w:pPr>
        <w:bidi/>
      </w:pPr>
      <w:r>
        <w:rPr>
          <w:rtl/>
          <w:cs/>
          <w:lang w:val="ar_AE" w:bidi="ar_AE"/>
        </w:rPr>
      </w:r>
      <w:r>
        <w:rPr>
          <w:rtl/>
          <w:cs/>
          <w:lang w:val="ar_AE" w:bidi="ar_AE"/>
        </w:rPr>
        <w:t>إن الشخص الذي يُحضِر تقدمة محرقة من الخراف الصغيرة، أو الغنم، يجب عليه أيضًا أن يُحضِر تقدمة حبوب من عُشر الإيفة، أي حوالي ١ إلى ٣ كيلوجرامات من أنعم الدقيق أو الحبوب. كان الناس يستخدمون الإيفة كمعيار لقياس السِلع الجافة. مع ذلك، لا نعرف المقدار الدقيق للإيفة بالمعايير الحالية. كانت تقدمة الحبوب عبارة عن سلة كاملة تقريبًا. كان ينبغي على بني إسرائيل أن يَخلطوا هذا الدقيق مع ربع الهِين، أي حوالي لتر واحد، من زيت الزيتون. كانت تقدمة السكيب عبارة عن ربع الهِين من النبيذ، أي الشراب الكحولي القوي المصنوع من العنب.</w:t>
      </w:r>
    </w:p>
    <w:p>
      <w:pPr>
        <w:bidi/>
      </w:pPr>
      <w:r>
        <w:rPr>
          <w:rtl/>
          <w:cs/>
          <w:lang w:val="ar_AE" w:bidi="ar_AE"/>
        </w:rPr>
      </w:r>
      <w:r>
        <w:rPr>
          <w:rtl/>
          <w:cs/>
          <w:lang w:val="ar_AE" w:bidi="ar_AE"/>
        </w:rPr>
        <w:t>تَزيد كميات الحبوب والسكيب التي تُقدَّم بزيادة حجم الحيوان المُقدَّم. عندما يُقدِّم شخص من شعب إسرائيل كبشًا، أو خروفًا، يجب عليه أيضًا أن يقدِّم عُشرين، أو من ٢ إلى ٦ كيلوجرامات، من أنعم الدقيق المخلوط بثلث الهِين، أو لتر ونصف من زيت الزيتون. كانت تقدمة السكيب تزداد أيضًا إلى لترٍ ونصف.</w:t>
      </w:r>
    </w:p>
    <w:p>
      <w:pPr>
        <w:bidi/>
      </w:pPr>
      <w:r>
        <w:rPr>
          <w:rtl/>
          <w:cs/>
          <w:lang w:val="ar_AE" w:bidi="ar_AE"/>
        </w:rPr>
      </w:r>
      <w:r>
        <w:rPr>
          <w:rtl/>
          <w:cs/>
          <w:lang w:val="ar_AE" w:bidi="ar_AE"/>
        </w:rPr>
        <w:t>عند ذبح الثور، كانت تزداد الكميات أيضًا لتَصل إلى ثلاثة أعشار الإيفة، أو من ٣ إلى ٩ كيلوجرامات، من أنعم الدقيق الذي يخلطه الناس مع نصف الهِين، أو لترين، من زيت الزيتون. كانت تقدمة السكيب تصير لترين من الخمر، أو الشراب الكحولي القوي.</w:t>
      </w:r>
    </w:p>
    <w:p>
      <w:pPr>
        <w:bidi/>
      </w:pPr>
      <w:r>
        <w:rPr>
          <w:rtl/>
          <w:cs/>
          <w:lang w:val="ar_AE" w:bidi="ar_AE"/>
        </w:rPr>
      </w:r>
      <w:r>
        <w:rPr>
          <w:rtl/>
          <w:cs/>
          <w:lang w:val="ar_AE" w:bidi="ar_AE"/>
        </w:rPr>
        <w:t>ثم يُكرر يهوه أن ما أوصى به هو كيف سيقدِّم الشعب الذبائح، سواء كانت الذبيحة ثورًا، أو كبشًا، أو حملًا، أو من الماعز. عندما كان بنو إسرائيل يذبحون أيًّا من هذه الحيوانات، مقابل كل حيوان يُذبح، كان يجب أن تُصاحِب الذبيحةَ الحيوانية تقدمات من الحبوب والسوائل.</w:t>
      </w:r>
    </w:p>
    <w:p>
      <w:pPr>
        <w:bidi/>
      </w:pPr>
      <w:r>
        <w:rPr>
          <w:rtl/>
          <w:cs/>
          <w:lang w:val="ar_AE" w:bidi="ar_AE"/>
        </w:rPr>
      </w:r>
      <w:r>
        <w:rPr>
          <w:rtl/>
          <w:cs/>
          <w:lang w:val="ar_AE" w:bidi="ar_AE"/>
        </w:rPr>
        <w:t xml:space="preserve">توقفوا هنا وانظروا إلى صورة </w:t>
      </w:r>
      <w:r>
        <w:rPr>
          <w:rtl/>
          <w:cs/>
          <w:lang w:val="ar_AE" w:bidi="ar_AE"/>
        </w:rPr>
        <w:t>ثور</w:t>
      </w:r>
      <w:r>
        <w:rPr>
          <w:rtl/>
          <w:cs/>
          <w:lang w:val="ar_AE" w:bidi="ar_AE"/>
        </w:rPr>
        <w:t>، و</w:t>
      </w:r>
      <w:r>
        <w:rPr>
          <w:rtl/>
          <w:cs/>
          <w:lang w:val="ar_AE" w:bidi="ar_AE"/>
        </w:rPr>
        <w:t>كبش</w:t>
      </w:r>
      <w:r>
        <w:rPr>
          <w:rtl/>
          <w:cs/>
          <w:lang w:val="ar_AE" w:bidi="ar_AE"/>
        </w:rPr>
        <w:t>، و</w:t>
      </w:r>
      <w:r>
        <w:rPr>
          <w:rtl/>
          <w:cs/>
          <w:lang w:val="ar_AE" w:bidi="ar_AE"/>
        </w:rPr>
        <w:t>خروف</w:t>
      </w:r>
      <w:r>
        <w:rPr>
          <w:rtl/>
          <w:cs/>
          <w:lang w:val="ar_AE" w:bidi="ar_AE"/>
        </w:rPr>
        <w:t>، و</w:t>
      </w:r>
      <w:r>
        <w:rPr>
          <w:rtl/>
          <w:cs/>
          <w:lang w:val="ar_AE" w:bidi="ar_AE"/>
        </w:rPr>
        <w:t>ماعز</w:t>
      </w:r>
      <w:r>
        <w:rPr>
          <w:rtl/>
          <w:cs/>
          <w:lang w:val="ar_AE" w:bidi="ar_AE"/>
        </w:rPr>
        <w:t xml:space="preserve"> إذا احتجتم لذلك. أوقفوا سماع هذا التسجيل الصوتي هنا.</w:t>
      </w:r>
    </w:p>
    <w:p>
      <w:pPr>
        <w:bidi/>
      </w:pPr>
      <w:r>
        <w:rPr>
          <w:rtl/>
          <w:cs/>
          <w:lang w:val="ar_AE" w:bidi="ar_AE"/>
        </w:rPr>
      </w:r>
      <w:r>
        <w:rPr>
          <w:rtl/>
          <w:cs/>
          <w:lang w:val="ar_AE" w:bidi="ar_AE"/>
        </w:rPr>
        <w:t>توقفوا هنا وناقشوا هذا السؤال كمجموعة: كيف يَتبع الناس في ثقافتكم أو مجتمعكم التعليمات بدقة حتى تقبل الآلهة أو القوى الفائقة للطبيعة ذبيحتهم؟ أوقفوا سماع هذا التسجيل الصوتي هنا.</w:t>
      </w:r>
    </w:p>
    <w:p>
      <w:pPr>
        <w:bidi/>
      </w:pPr>
      <w:r>
        <w:rPr>
          <w:rtl/>
          <w:cs/>
          <w:lang w:val="ar_AE" w:bidi="ar_AE"/>
        </w:rPr>
      </w:r>
      <w:r>
        <w:rPr>
          <w:rtl/>
          <w:cs/>
          <w:lang w:val="ar_AE" w:bidi="ar_AE"/>
        </w:rPr>
        <w:t>يجب على بني إسرائيل أن يفعلوا مثلما أَمرَ يهوه، ويجب على الأجانب الذين يعيشون وسطهم أن يفعلوا أيضًا نفس الشيء. إن هؤلاء الأجانب الذين أرادوا أيضًا أن يتبعوا يهوه، وقرروا العيش مع بني إسرائيل، كان عليهم أن يصبحوا مثل بني إسرائيل في كل ما يفعلونه، بما في ذلك عبادة يهوه بالطريقة نفسها التي كان بنو إسرائيل يَعبدون بها. كان غير الإسرائيليين مرحَّبًا بهم في مركز المحلة ليُقدِّموا الذبائح والتقدمات. أعطى يهوه للأجانب نفس القواعد والشرائع التي أعطاها لشعب إسرائيل، وكان يهوه يعتبر الأجانب مثل شعب إسرائيل.</w:t>
      </w:r>
    </w:p>
    <w:p>
      <w:pPr>
        <w:bidi/>
      </w:pPr>
      <w:r>
        <w:rPr>
          <w:rtl/>
          <w:cs/>
          <w:lang w:val="ar_AE" w:bidi="ar_AE"/>
        </w:rPr>
      </w:r>
      <w:r>
        <w:rPr>
          <w:rtl/>
          <w:cs/>
          <w:lang w:val="ar_AE" w:bidi="ar_AE"/>
        </w:rPr>
        <w:t>توقفوا هنا وناقشوا هذا السؤال كمجموعة: كيف يُعامِل الناسُ في ثقافتكم الأجانبَ؟ ما هي الطقوس أو الممارسات الدينية التي يتوقع الناس في ثقافتكم أن يَشترك فيها الأجانبُ؟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١٥: ١–١٦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يَطلب يهوه من موسى أن يُخبِر شعب إسرائيل أنهم عندما يدخلون الأرض التي سيعطيها لهم يهوه، متى قدَّموا تقدمات على النار أو ذبائح ليهوه يجب أن يُحضِروا أيضًا تقدمات من الحبوب والسكيب. وهذا ينطبق سواء كان بنو إسرائيل يقدِّمون محرقات، أو ذبائح للوفاء بنذور، أو ذبائح طوعية، أو ذبائح مرتبطة بالأعياد. إن هذه كلها روائح تُسِر يهوه.</w:t>
      </w:r>
    </w:p>
    <w:p>
      <w:pPr>
        <w:bidi/>
      </w:pPr>
      <w:r>
        <w:rPr>
          <w:rtl/>
          <w:cs/>
          <w:lang w:val="ar_AE" w:bidi="ar_AE"/>
        </w:rPr>
      </w:r>
      <w:r>
        <w:rPr>
          <w:b/>
          <w:rtl/>
          <w:cs/>
          <w:lang w:val="ar_AE" w:bidi="ar_AE"/>
        </w:rPr>
        <w:t>في المشهد الثاني:</w:t>
      </w:r>
      <w:r>
        <w:rPr>
          <w:rtl/>
          <w:cs/>
          <w:lang w:val="ar_AE" w:bidi="ar_AE"/>
        </w:rPr>
        <w:t xml:space="preserve"> يُخبِر يهوه موسى بالكميات المحددة التي يجب على بني إسرائيل أن يقدموها كتقدمات حبوب وتقدمات سكيب مع كل حيوان يُذبَح. مع كل خروف، تكون تقدمة الحبوب هي عُشر إيفة من الدقيق الناعم المخلوط مع ربع هِين من الزيت. إن تقدمة السكيب هي ربع الهِين من الشراب المُختمر القوي. مع كل كبش، تكون التقدمة عُشرَي الإيفة من الدقيق الناعم مع ثلث الهِين من الزيت وثلث الهِين من الشراب المُختمر القوي. مع كل ثور، سواء كان لتقدمة المحرقة، أو ذبيحة نذر، أو تقدمة طوعية أو ذبيحة سلامة، فإن تقدمة الحبوب تكون ثلاثة أعشار الإيفة من الدقيق الناعم المخلوط مع نصف هِين من الزيت. وتكون تقدمة السكيب نصف الهِين من الشراب المُختمر القوي.</w:t>
      </w:r>
    </w:p>
    <w:p>
      <w:pPr>
        <w:bidi/>
      </w:pPr>
      <w:r>
        <w:rPr>
          <w:rtl/>
          <w:cs/>
          <w:lang w:val="ar_AE" w:bidi="ar_AE"/>
        </w:rPr>
      </w:r>
      <w:r>
        <w:rPr>
          <w:b/>
          <w:rtl/>
          <w:cs/>
          <w:lang w:val="ar_AE" w:bidi="ar_AE"/>
        </w:rPr>
        <w:t>في المشهد الثالث:</w:t>
      </w:r>
      <w:r>
        <w:rPr>
          <w:rtl/>
          <w:cs/>
          <w:lang w:val="ar_AE" w:bidi="ar_AE"/>
        </w:rPr>
        <w:t xml:space="preserve"> يقول يهوه إن كل من يُولَد في شعب إسرائيل يجب أن يفعل هذه الأشياء عندما يُقدِّم تقدمةً من الطعام ليهوه والتي ستكون رائحة سرور.</w:t>
      </w:r>
    </w:p>
    <w:p>
      <w:pPr>
        <w:bidi/>
      </w:pPr>
      <w:r>
        <w:rPr>
          <w:rtl/>
          <w:cs/>
          <w:lang w:val="ar_AE" w:bidi="ar_AE"/>
        </w:rPr>
      </w:r>
      <w:r>
        <w:rPr>
          <w:b/>
          <w:rtl/>
          <w:cs/>
          <w:lang w:val="ar_AE" w:bidi="ar_AE"/>
        </w:rPr>
        <w:t>في المشهد الرابع:</w:t>
      </w:r>
      <w:r>
        <w:rPr>
          <w:rtl/>
          <w:cs/>
          <w:lang w:val="ar_AE" w:bidi="ar_AE"/>
        </w:rPr>
        <w:t xml:space="preserve"> يقول يهوه لموسى إن الأجانب، والذين يعيشون وسط بني إسرائيل، الذين يقدِّمون تقدمة، يجب أن يقدِّموا الذبائح بنفس الطريقة مثل بني إسرائيل. يجب أن تكون للأجانب نفس الفرائض أو الأحكام. ينطبق هذا على جميع الأجيال القادمة. إن بني إسرائيل والأجانب متساوون أمام يهوه. تنطبق نفس الشرائع والأحكام على كليهما.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الأجانب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يعطي يهوه لموسى الأوامر المتعلقة بالذبائح لتُنفَّذ عندما يَدخل بنو إسرائيل إلى أرض الموعد. في المقطع السابق، أخبر يهوه بني إسرائيل أنه سيَمر أربعون عامًا قبل أن يدخلوا أرض الموعد، وأن الجيل التالي هو الذي سيدخلها. لذلك سيحتاج الشعب إلى تَذكُّر هذه الوصايا ونقلها إلى الجيل التالي. تؤكد أوامر يهوه أيضًا لبني إسرائيل أن يهوه عازمٌ على أن يَحفظ وعده وأن يَمنحهم الأرض في وقت ما في المستقبل.</w:t>
      </w:r>
    </w:p>
    <w:p>
      <w:pPr>
        <w:bidi/>
      </w:pPr>
      <w:r>
        <w:rPr>
          <w:rtl/>
          <w:cs/>
          <w:lang w:val="ar_AE" w:bidi="ar_AE"/>
        </w:rPr>
      </w:r>
      <w:r>
        <w:rPr>
          <w:rtl/>
          <w:cs/>
          <w:lang w:val="ar_AE" w:bidi="ar_AE"/>
        </w:rPr>
        <w:t>توقفوا هنا واطلبوا من شخصٍ أن يَهمس ببعض المعلومات للشخص المجاور له. ثم اطلبوا من ذلك الشخص أن يَهمس نفسَ المعلومات إلى الشخص التالي. استمروا في نقل المعلومات في المجموعة حتى تَصلوا إلى الشخص الأخير. اطلبوا من الشخص الأخير أن يشارك المعلومات مع المجموعة، وحدِّدوا ما إذا كانت تتفق مع المعلومات الأصلية. تحدَّثوا عن كيف تتأكَّدون من أن الجميع يسمعون ويتذكَّرون المعلومات المهمة في مجتمعكم. أوقفوا سماع هذا التسجيل الصوتي هنا.</w:t>
      </w:r>
    </w:p>
    <w:p>
      <w:pPr>
        <w:bidi/>
      </w:pPr>
      <w:r>
        <w:rPr>
          <w:rtl/>
          <w:cs/>
          <w:lang w:val="ar_AE" w:bidi="ar_AE"/>
        </w:rPr>
      </w:r>
      <w:r>
        <w:rPr>
          <w:rtl/>
          <w:cs/>
          <w:lang w:val="ar_AE" w:bidi="ar_AE"/>
        </w:rPr>
        <w:t>إن عبارة "وكلَّم الربُّ موسى" هي طريقة مهمة لإظهار أن يهوه يعطي لموسى التعليمات لأجل بني إسرائيل. كان موسى يتصرف بصفته وسيطًا، أو شخصًا يتوسَّط بين يهوه والشعب. أحيانًا يبدو أن يهوه كان يتحدث إلى شخص واحد فقط؛ لكن يهوه يُخبِر موسى بالتعليمات، ثم يذهب موسى ويُخبِر بني إسرائيل بما قاله يهوه.</w:t>
      </w:r>
    </w:p>
    <w:p>
      <w:pPr>
        <w:bidi/>
      </w:pPr>
      <w:r>
        <w:rPr>
          <w:rtl/>
          <w:cs/>
          <w:lang w:val="ar_AE" w:bidi="ar_AE"/>
        </w:rPr>
      </w:r>
      <w:r>
        <w:rPr>
          <w:rtl/>
          <w:cs/>
          <w:lang w:val="ar_AE" w:bidi="ar_AE"/>
        </w:rPr>
        <w:t>يعطي يهوه لموسى تعليمات بخصوص الكميات المحددة من الحبوب وتقدمات السكيب التي يجب على الناس أن يقدِّموها عندما يُقدِّم بنو إسرائيل ذبائح المحرقة في أرض الموعد. تتغيّر هذه الكميات وفقًا لحجم الذبيحة الحيوانية المُقدَّمة، وتزداد هذه الكميات عندما يزداد حجم الحيوان. كان ينبغي على بني إسرائيل أن يأخذوا المحرقات من ماشيتهم وقطعانهم، أي الأبقار، والكباش، والغنم، والماعز. كان ينبغي عليهم أن يأخذوا تقدمات الحبوب والسكيب من المحاصيل الأكثر شيوعًا في أرض الموعد: الحبوب، والزيتون، والعنب. يعطي يهوه بيانًا مُختصرًا لإنهاء قائمته. يَذكر يهوه أن على بني إسرائيل أن يفعلوا نفس الشيء لكل تقدمة يُعدُّونها ليهوه.</w:t>
      </w:r>
    </w:p>
    <w:p>
      <w:pPr>
        <w:bidi/>
      </w:pPr>
      <w:r>
        <w:rPr>
          <w:rtl/>
          <w:cs/>
          <w:lang w:val="ar_AE" w:bidi="ar_AE"/>
        </w:rPr>
      </w:r>
      <w:r>
        <w:rPr>
          <w:rtl/>
          <w:cs/>
          <w:lang w:val="ar_AE" w:bidi="ar_AE"/>
        </w:rPr>
        <w:t>توقفوا هنا وناقشوا كمجموعة: فكِّروا في نشاط مشترَك يجب عليكم القيام به بانتظام وبنفس الطريقة في كل مرة. تدرَّبوا على إعطاء التعليمات للناس بخصوص كيفية القيام بهذا النشاط. استمعوا إلى كيف تُعلِّمون الناس وتُعطونهم التفاصيل عن كيفية القيام بذلك. ما نوع الكلمات التي تستخدمونها؟ كيف تَذكرون قائمة الخطوات في ذلك النشاط؟ انتبهوا إلى الطريقة التي تُنهون بها قائمة التعليمات. هل هناك طريقة معينة تقولون بها إن الناس يجب أن يقوموا بهذا النشاط بنفس الطريقة في كل مرة؟ أوقفوا سماع هذا التسجيل الصوتي هنا.</w:t>
      </w:r>
    </w:p>
    <w:p>
      <w:pPr>
        <w:bidi/>
      </w:pPr>
      <w:r>
        <w:rPr>
          <w:rtl/>
          <w:cs/>
          <w:lang w:val="ar_AE" w:bidi="ar_AE"/>
        </w:rPr>
      </w:r>
      <w:r>
        <w:rPr>
          <w:rtl/>
          <w:cs/>
          <w:lang w:val="ar_AE" w:bidi="ar_AE"/>
        </w:rPr>
        <w:t>يتوقع يهوه من نسل شعب إسرائيل أن يحفظوا هذه الشرائع بخصوص الذبائح التي هي رائحة سرور أو رائحة طيبة ليهوه. إذا أَحضر أجنبيٌ، أو شخص من بلد آخر لكنه يعيش وسط بني إسرائيل، ذبيحةً أيضًا، ينبغي عليه أيضًا أن يتبع هذه الشرائع في الأجيال القادمة. ينظر يهوه إلى الأجانب على أنهم مثل بني إسرائيل. يتوقع يهوه من الأجانب، الذين يعيشون وسط بني إسرائيل، أن يَتبعوا الثقافة والعبادة الخاصة بيهوه. يُطبِّق يهوه على بني إسرائيل نفس القواعد التي يطبقها على الأجانب الذين يعيشون وسطهم.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١٥: ١–١٦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الغرباء / الأجانب</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يَطلب يهوه من موسى أن يُخبِر بني إسرائيل أنهم عندما يدخلون الأرض التي سيعطيها لهم يهوه، متى قدَّموا تقدمات أو ذبائح على النار ليهوه يجب أن يُحضِروا أيضًا تقدمات من الحبوب والسكيب. هذا ينطبق سواء كان بنو إسرائيل يقدِّمون محرقات، أو ذبائح للوفاء بنذور، أو ذبائح طوعية، أو ذبائح مرتبطة بالأعياد. إن هذه كلها روائح تُسِر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"الآن سيَمر وقتٌ طويلٌ قبل أن ندخل إلى الأرض التي وَعدَ بها يهوه. أرجو أن أتذكَّر كل هذه التفاصيل لأُخبِر الجيل التالي بها،" أو: "سيُحضرنا يهوه إلى الأرض، لكن هذا سيَستغرق وقتًا. إنه يستحق هذه الذبائح فعلًا!"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يهوه موسى بالكميات المحددة التي يجب على بني إسرائيل أن يقدِّموها كتقدمات من الحبوب والسكيب لكل حيوان سيُذبح. مع كل خروف، تكون تقدمة الحبوب هي عُشر إيفة من الدقيق الناعم المخلوط مع ربع هِين من الزيت. إن تقدمة السكيب هي ربع الهِين من الشراب المُختمر القوي.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"أتساءل عن معنى تقدمات الحبوب والخمر بالضبط بالنسبة ليهوه،" أو "أرجو حقًا أن يتذكر بنو إسرائيل كل هذه الأمور،" أو "أرجو أنه عندما يُقدِّم بنو إسرائيل هذه الذبائح أن يتذكَّروا كم كان يهوه أمينًا في توفير احتياجاتهم 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مع كل كبش، تكون تقدمة الحبوب عُشرين من الإيفة من الدقيق الناعم مع ثلث الهِين من الزيت وثلث الهِين من المشروب المُختمر القوي. مع كل ثور، سواء كان لتقدمة المحرقة، أو ذبيحة نذر، أو تقدمة طوعية أو ذبيحة سلامة، فإن تقدمة الحبوب تكون ثلاثة أعشار الإيفة من الدقيق الناعم المخلوط مع نصف هِين من الزيت. وتكون تقدمة السكيب نصف الهِين من الشراب المُختمر القوي.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"أحب هؤلاء الناس كثيرًا. أرجو أن يدركوا ذلك،" أو "أعلم أن هذا يبدو كثيرًا، وهو محدَّد جدًا، لكنني أريدهم حقًا أن يتعلموا أن يثقوا بي. أريد ما هو الأفضل 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إن كل من يُولَد من بني إسرائيل يجب أن يفعل هذه الأشياء عندما يُقدِّم تقدمةً من الطعام ليهوه والتي ستكون رائحة سرور. يجب على الأجنبي الذي يُقدِّم تقدمةً أن يَفعل نفس الشيء مثل بني إسرائيل.</w:t>
      </w:r>
    </w:p>
    <w:p>
      <w:pPr>
        <w:bidi/>
      </w:pPr>
      <w:r>
        <w:rPr>
          <w:rtl/>
          <w:cs/>
          <w:lang w:val="ar_AE" w:bidi="ar_AE"/>
        </w:rPr>
      </w:r>
      <w:r>
        <w:rPr>
          <w:rtl/>
          <w:cs/>
          <w:lang w:val="ar_AE" w:bidi="ar_AE"/>
        </w:rPr>
        <w:t>يُخبِر يهوه موسى بأن الأجانب، والذين يعيشون وسط بني إسرائيل، يجب أن تكون لهم الفرائض أو القواعد نفسها. ينطبق هذا على جميع الأجيال القادمة. إن بني إسرائيل والأجانب متساوون أمام يهوه. تنطبق نفس الشرائع والأحكام على كليهما.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"انتظر، ظننتُ أن يهوه اختارنا نحن لنُصبح شعبه. لماذا يُسمَح للغرباء بأن يكونوا بيننا وأن يعيشوا بحسب نفس القواعد؟" أو "يهوه رحيم جدًا في أنه يَسمح لكل من يريد أن يعبده أن يفعل ذلك. إن يهوه جديرٌ جدًا بالإكرام."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١٥: ١–١٦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ويَطلب منه أن يأمر بني إسرائيل، أو </w:t>
      </w:r>
      <w:r>
        <w:rPr>
          <w:b/>
          <w:rtl/>
          <w:cs/>
          <w:lang w:val="ar_AE" w:bidi="ar_AE"/>
        </w:rPr>
        <w:t>شعبَ إسرائيل</w:t>
      </w:r>
      <w:r>
        <w:rPr>
          <w:rtl/>
          <w:cs/>
          <w:lang w:val="ar_AE" w:bidi="ar_AE"/>
        </w:rPr>
        <w:t xml:space="preserve">، أنه عندما يدخلون الأرضَ التي سيُعطيها يهوه لهم، فإنه يجب على بني إسرائيل أن يقدِّموا </w:t>
      </w:r>
      <w:r>
        <w:rPr>
          <w:b/>
          <w:rtl/>
          <w:cs/>
          <w:lang w:val="ar_AE" w:bidi="ar_AE"/>
        </w:rPr>
        <w:t>التقدمات</w:t>
      </w:r>
      <w:r>
        <w:rPr>
          <w:rtl/>
          <w:cs/>
          <w:lang w:val="ar_AE" w:bidi="ar_AE"/>
        </w:rPr>
        <w:t xml:space="preserve"> على النار، أي </w:t>
      </w:r>
      <w:r>
        <w:rPr>
          <w:b/>
          <w:rtl/>
          <w:cs/>
          <w:lang w:val="ar_AE" w:bidi="ar_AE"/>
        </w:rPr>
        <w:t>ذبيحة محرقة</w:t>
      </w:r>
      <w:r>
        <w:rPr>
          <w:rtl/>
          <w:cs/>
          <w:lang w:val="ar_AE" w:bidi="ar_AE"/>
        </w:rPr>
        <w:t xml:space="preserve">، أو </w:t>
      </w:r>
      <w:r>
        <w:rPr>
          <w:b/>
          <w:rtl/>
          <w:cs/>
          <w:lang w:val="ar_AE" w:bidi="ar_AE"/>
        </w:rPr>
        <w:t>ذبيحة</w:t>
      </w:r>
      <w:r>
        <w:rPr>
          <w:rtl/>
          <w:cs/>
          <w:lang w:val="ar_AE" w:bidi="ar_AE"/>
        </w:rPr>
        <w:t xml:space="preserve"> </w:t>
      </w:r>
      <w:r>
        <w:rPr>
          <w:b/>
          <w:rtl/>
          <w:cs/>
          <w:lang w:val="ar_AE" w:bidi="ar_AE"/>
        </w:rPr>
        <w:t>نَذر</w:t>
      </w:r>
      <w:r>
        <w:rPr>
          <w:rtl/>
          <w:cs/>
          <w:lang w:val="ar_AE" w:bidi="ar_AE"/>
        </w:rPr>
        <w:t xml:space="preserve"> خاص، أو تقدمة طوعية، في الوقت المناسب أو خلال الأعياد المحددة. يقول يهوه إن هذه التقدمات هي لتقديم رائحة مُرضية أو رائحة سرور ليهوه من الماشية أو القطيع.</w:t>
      </w:r>
    </w:p>
    <w:p>
      <w:pPr>
        <w:bidi/>
      </w:pPr>
      <w:r>
        <w:rPr>
          <w:rtl/>
          <w:cs/>
          <w:lang w:val="ar_AE" w:bidi="ar_AE"/>
        </w:rPr>
      </w:r>
      <w:r>
        <w:rPr>
          <w:rtl/>
          <w:cs/>
          <w:lang w:val="ar_AE" w:bidi="ar_AE"/>
        </w:rPr>
        <w:t xml:space="preserve">إن يهوه هو الاسم الشخصي والاسم العَلم لله. إن شعب أو بني إسرائيل هم نسل يعقوب، الذي تَغيَّر اسمه إلى إسرائيل. التقدمة هي هدية أو ذبيحة يقدِّمها الشعب ليهوه، عادةً في خيمة الاجتماع، أو في الهيكل بعد بنائه. ذبيحة المحرقة هي عندما يَذبح بنو إسرائيل حيوانًا ويحرقون جسده بالكامل على المذبح. الذبيحة هي عطية يُقدِّمها الشعب في عبادتهم ليهوه. </w:t>
      </w:r>
      <w:r>
        <w:rPr>
          <w:b/>
          <w:rtl/>
          <w:cs/>
          <w:lang w:val="ar_AE" w:bidi="ar_AE"/>
        </w:rPr>
        <w:t>النذر</w:t>
      </w:r>
      <w:r>
        <w:rPr>
          <w:rtl/>
          <w:cs/>
          <w:lang w:val="ar_AE" w:bidi="ar_AE"/>
        </w:rPr>
        <w:t xml:space="preserve"> هو وعد رسمي يَقطعه الناسُ ليهوه، وعادةً ما يكون في مقابل إحسانٍ من الرب. التقدمة الطوعية هي تقدمة يُقدِّمها الناس اختياريًا، أو ببساطة لأنهم يريدون تقديمها. استخدموا الكلمات ذاتها التي استخدمتوها في المقاطع السابقة للإشارة إلى يهوه، وبني إسرائيل أو شعب إسرائيل، والتقدمات، والمحرقات، والذبيحة، والنذر. للمزيد من المعلومات عن </w:t>
      </w:r>
      <w:r>
        <w:rPr>
          <w:rtl/>
          <w:cs/>
          <w:lang w:val="ar_AE" w:bidi="ar_AE"/>
        </w:rPr>
        <w:t>يهوه</w:t>
      </w:r>
      <w:r>
        <w:rPr>
          <w:rtl/>
          <w:cs/>
          <w:lang w:val="ar_AE" w:bidi="ar_AE"/>
        </w:rPr>
        <w:t>، و</w:t>
      </w:r>
      <w:r>
        <w:rPr>
          <w:rtl/>
          <w:cs/>
          <w:lang w:val="ar_AE" w:bidi="ar_AE"/>
        </w:rPr>
        <w:t>شعب إسرائيل</w:t>
      </w:r>
      <w:r>
        <w:rPr>
          <w:rtl/>
          <w:cs/>
          <w:lang w:val="ar_AE" w:bidi="ar_AE"/>
        </w:rPr>
        <w:t>، و</w:t>
      </w:r>
      <w:r>
        <w:rPr>
          <w:rtl/>
          <w:cs/>
          <w:lang w:val="ar_AE" w:bidi="ar_AE"/>
        </w:rPr>
        <w:t>التقدمات</w:t>
      </w:r>
      <w:r>
        <w:rPr>
          <w:rtl/>
          <w:cs/>
          <w:lang w:val="ar_AE" w:bidi="ar_AE"/>
        </w:rPr>
        <w:t>، و</w:t>
      </w:r>
      <w:r>
        <w:rPr>
          <w:rtl/>
          <w:cs/>
          <w:lang w:val="ar_AE" w:bidi="ar_AE"/>
        </w:rPr>
        <w:t>المحرقات</w:t>
      </w:r>
      <w:r>
        <w:rPr>
          <w:rtl/>
          <w:cs/>
          <w:lang w:val="ar_AE" w:bidi="ar_AE"/>
        </w:rPr>
        <w:t>، و</w:t>
      </w:r>
      <w:r>
        <w:rPr>
          <w:rtl/>
          <w:cs/>
          <w:lang w:val="ar_AE" w:bidi="ar_AE"/>
        </w:rPr>
        <w:t>الذبائح</w:t>
      </w:r>
      <w:r>
        <w:rPr>
          <w:rtl/>
          <w:cs/>
          <w:lang w:val="ar_AE" w:bidi="ar_AE"/>
        </w:rPr>
        <w:t>، و</w:t>
      </w:r>
      <w:r>
        <w:rPr>
          <w:rtl/>
          <w:cs/>
          <w:lang w:val="ar_AE" w:bidi="ar_AE"/>
        </w:rPr>
        <w:t>النذر</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وتناقشوا معًا كمجموعة حول الكلمة أو العبارة التي ستستخدمونها للإشارة إلى </w:t>
      </w:r>
      <w:r>
        <w:rPr>
          <w:b/>
          <w:rtl/>
          <w:cs/>
          <w:lang w:val="ar_AE" w:bidi="ar_AE"/>
        </w:rPr>
        <w:t>التقدمة الطوعية</w:t>
      </w:r>
      <w:r>
        <w:rPr>
          <w:rtl/>
          <w:cs/>
          <w:lang w:val="ar_AE" w:bidi="ar_AE"/>
        </w:rPr>
        <w:t xml:space="preserve">. ابحثوا عن تعبير </w:t>
      </w:r>
      <w:r>
        <w:rPr>
          <w:b/>
          <w:rtl/>
          <w:cs/>
          <w:lang w:val="ar_AE" w:bidi="ar_AE"/>
        </w:rPr>
        <w:t>الذبيحة الطوعية</w:t>
      </w:r>
      <w:r>
        <w:rPr>
          <w:rtl/>
          <w:cs/>
          <w:lang w:val="ar_AE" w:bidi="ar_AE"/>
        </w:rPr>
        <w:t xml:space="preserve"> في قاموس الكلمات الرئيسية لمزيد من المعلومات. إذا كنتم قد ترجمتم هذه الكلمة بالفعل في سِفر آخر من الكتاب المُقدَّس، استخدموا الكلمة ذاتها التي استخدمتوها هناك. أوقفوا سماع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الرائحة المُرضية</w:t>
      </w:r>
      <w:r>
        <w:rPr>
          <w:rtl/>
          <w:cs/>
          <w:lang w:val="ar_AE" w:bidi="ar_AE"/>
        </w:rPr>
        <w:t>، أو رائحة سرور ليهوه. إذا كنتم قد ترجمتم هذه الكلمة بالفعل في سِفر آخر من الكتاب المُقدَّس، استخدموا الكلمة ذاتها التي استخدمتوها هناك. أوقفوا سماع هذا التسجيل الصوتي هنا.</w:t>
      </w:r>
    </w:p>
    <w:p>
      <w:pPr>
        <w:bidi/>
      </w:pPr>
      <w:r>
        <w:rPr>
          <w:rtl/>
          <w:cs/>
          <w:lang w:val="ar_AE" w:bidi="ar_AE"/>
        </w:rPr>
      </w:r>
      <w:r>
        <w:rPr>
          <w:rtl/>
          <w:cs/>
          <w:lang w:val="ar_AE" w:bidi="ar_AE"/>
        </w:rPr>
        <w:t xml:space="preserve">يُخبِر يهوه موسى بأن كل من يُقدِّم هذه الذبائح يجب أن يُقدِّم معها أيضًا كمية معينة من أفضل الحبوب ويخلطها الناس مع زيت الزيتون كتقدمة حبوب، وتقدمة سكيب أيضًا، حسب الحيوان المذبوح. مع كل خروف يجب على بني إسرائيل أن يقدِّموا عُشر </w:t>
      </w:r>
      <w:r>
        <w:rPr>
          <w:b/>
          <w:rtl/>
          <w:cs/>
          <w:lang w:val="ar_AE" w:bidi="ar_AE"/>
        </w:rPr>
        <w:t>الإيفة</w:t>
      </w:r>
      <w:r>
        <w:rPr>
          <w:rtl/>
          <w:cs/>
          <w:lang w:val="ar_AE" w:bidi="ar_AE"/>
        </w:rPr>
        <w:t xml:space="preserve"> من الحبوب ويخلطها الناس مع ربع الهِين من الزيت. الإيفة هي مقياس للسِلع الجافة يساوي حوالي ١٣ إلى ٢٣ كيلوجرامًا. الهِين هو مقياس يساوي أربعة لترات تقريبًا. زيت الزيتون هو زيت يُفرَز عندما تُعصر ثمار الزيتون. كثيرًا ما يستخدم الناسُ زيت الزيتون للطهي. استخدموا الكلمات ذاتها التي استخدمتوها في المقاطع السابقة للإشارة إلى الإيفة وزيت الزيتون النقي. توجد كلمة </w:t>
      </w:r>
      <w:r>
        <w:rPr>
          <w:b/>
          <w:rtl/>
          <w:cs/>
          <w:lang w:val="ar_AE" w:bidi="ar_AE"/>
        </w:rPr>
        <w:t>إيفة</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الهِين</w:t>
      </w:r>
      <w:r>
        <w:rPr>
          <w:rtl/>
          <w:cs/>
          <w:lang w:val="ar_AE" w:bidi="ar_AE"/>
        </w:rPr>
        <w:t xml:space="preserve">. ابحثوا عن كلمة </w:t>
      </w:r>
      <w:r>
        <w:rPr>
          <w:b/>
          <w:rtl/>
          <w:cs/>
          <w:lang w:val="ar_AE" w:bidi="ar_AE"/>
        </w:rPr>
        <w:t>هِين</w:t>
      </w:r>
      <w:r>
        <w:rPr>
          <w:rtl/>
          <w:cs/>
          <w:lang w:val="ar_AE" w:bidi="ar_AE"/>
        </w:rPr>
        <w:t xml:space="preserve"> في قاموس الكلمات الرئيسية لمزيد من المعلومات. إذا كنتم قد ترجمتم هذه الكلمة بالفعل في سِفر آخر من الكتاب المُقدَّس، استخدموا الكلمة ذاتها التي استخدمتوها هناك. أوقفوا سماع هذا التسجيل الصوتي هنا.</w:t>
      </w:r>
    </w:p>
    <w:p>
      <w:pPr>
        <w:bidi/>
      </w:pPr>
      <w:r>
        <w:rPr>
          <w:rtl/>
          <w:cs/>
          <w:lang w:val="ar_AE" w:bidi="ar_AE"/>
        </w:rPr>
      </w:r>
      <w:r>
        <w:rPr>
          <w:rtl/>
          <w:cs/>
          <w:lang w:val="ar_AE" w:bidi="ar_AE"/>
        </w:rPr>
        <w:t>يُخبِر يهوه موسى بأن تقدمة السكيب يجب أن تكون ربع الهِين من شراب مُختمر قوي لكل خروف.</w:t>
      </w:r>
    </w:p>
    <w:p>
      <w:pPr>
        <w:bidi/>
      </w:pPr>
      <w:r>
        <w:rPr>
          <w:rtl/>
          <w:cs/>
          <w:lang w:val="ar_AE" w:bidi="ar_AE"/>
        </w:rPr>
      </w:r>
      <w:r>
        <w:rPr>
          <w:rtl/>
          <w:cs/>
          <w:lang w:val="ar_AE" w:bidi="ar_AE"/>
        </w:rPr>
        <w:t>عند تقديم كبشٍ، كان على بنو إسرائيل أن يخلطوا عُشرين من إيفة الحبوب، والتي سيَخلطها الناس مع ثلث الهِين من الزيت. بالنسبة لتقدمة السكيب، يجب على بني إسرائيل أن يقدِّموا ثلثًا من الهِين من شراب مُختمر قوي كرائحة سرور للرب.</w:t>
      </w:r>
    </w:p>
    <w:p>
      <w:pPr>
        <w:bidi/>
      </w:pPr>
      <w:r>
        <w:rPr>
          <w:rtl/>
          <w:cs/>
          <w:lang w:val="ar_AE" w:bidi="ar_AE"/>
        </w:rPr>
      </w:r>
      <w:r>
        <w:rPr>
          <w:rtl/>
          <w:cs/>
          <w:lang w:val="ar_AE" w:bidi="ar_AE"/>
        </w:rPr>
        <w:t>عندما يُقدِّم بنو إسرائيل ثورًا كذبيحة محرقة، أو ذبيحةً للوفاء بنذرٍ، أو ذبيحة سلامة ليهوه، ينبغي عليهم أن يقدِّموا ثلاثة أعشار إيفة من الدقيق ويخلطه الناس مع نصف هِين من الزيت. بالنسبة لتقدمة السكيب، يجب على الشعب أن يقدِّموا نصف هِين من النبيذ أو المشروب المُختمر القوي كتقدمة طعام هي رائحة سرور للرب. لذلك كان بنو إسرائيل يلتزمون بهذا القياس لكل تقدمة من تقدماتهم.</w:t>
      </w:r>
    </w:p>
    <w:p>
      <w:pPr>
        <w:bidi/>
      </w:pPr>
      <w:r>
        <w:rPr>
          <w:rtl/>
          <w:cs/>
          <w:lang w:val="ar_AE" w:bidi="ar_AE"/>
        </w:rPr>
      </w:r>
      <w:r>
        <w:rPr>
          <w:rtl/>
          <w:cs/>
          <w:lang w:val="ar_AE" w:bidi="ar_AE"/>
        </w:rPr>
        <w:t>يجب على كلٍ من المواطن الإسرائيلي و</w:t>
      </w:r>
      <w:r>
        <w:rPr>
          <w:b/>
          <w:rtl/>
          <w:cs/>
          <w:lang w:val="ar_AE" w:bidi="ar_AE"/>
        </w:rPr>
        <w:t>الأجنبي</w:t>
      </w:r>
      <w:r>
        <w:rPr>
          <w:rtl/>
          <w:cs/>
          <w:lang w:val="ar_AE" w:bidi="ar_AE"/>
        </w:rPr>
        <w:t xml:space="preserve"> الذي يَتنقَّل مع بني إسرائيل، أو الذي انتقل بشكل دائم إلى الأرض، أن يقدِّما هذه التقدمات بالطريقة نفسها. الأجنبي هو شخص يعيش في أرض ليست بلده. استخدموا الكلمة ذاتها التي استخدمتوها في المقاطع السابقة للإشارة إلى الأجنبي. للمزيد من المعلومات عن تعبير </w:t>
      </w:r>
      <w:r>
        <w:rPr>
          <w:rtl/>
          <w:cs/>
          <w:lang w:val="ar_AE" w:bidi="ar_AE"/>
        </w:rPr>
        <w:t>الأجانب</w:t>
      </w:r>
      <w:r>
        <w:rPr>
          <w:rtl/>
          <w:cs/>
          <w:lang w:val="ar_AE" w:bidi="ar_AE"/>
        </w:rPr>
        <w:t>، راجعوا قاموس الكلمات الرئيسية.</w:t>
      </w:r>
    </w:p>
    <w:p>
      <w:pPr>
        <w:bidi/>
      </w:pPr>
      <w:r>
        <w:rPr>
          <w:rtl/>
          <w:cs/>
          <w:lang w:val="ar_AE" w:bidi="ar_AE"/>
        </w:rPr>
      </w:r>
      <w:r>
        <w:rPr>
          <w:rtl/>
          <w:cs/>
          <w:lang w:val="ar_AE" w:bidi="ar_AE"/>
        </w:rPr>
        <w:t xml:space="preserve">وضع يهوه </w:t>
      </w:r>
      <w:r>
        <w:rPr>
          <w:b/>
          <w:rtl/>
          <w:cs/>
          <w:lang w:val="ar_AE" w:bidi="ar_AE"/>
        </w:rPr>
        <w:t>الفرائض</w:t>
      </w:r>
      <w:r>
        <w:rPr>
          <w:rtl/>
          <w:cs/>
          <w:lang w:val="ar_AE" w:bidi="ar_AE"/>
        </w:rPr>
        <w:t xml:space="preserve"> ذاتها في الجماعة، أو مجموعة إسرائيل الرسمية، لأجل الشخص الإسرائيلي والأجنبي. ستكون هذه الفرائض هي نفسها عبر </w:t>
      </w:r>
      <w:r>
        <w:rPr>
          <w:b/>
          <w:rtl/>
          <w:cs/>
          <w:lang w:val="ar_AE" w:bidi="ar_AE"/>
        </w:rPr>
        <w:t>الأجيال</w:t>
      </w:r>
      <w:r>
        <w:rPr>
          <w:rtl/>
          <w:cs/>
          <w:lang w:val="ar_AE" w:bidi="ar_AE"/>
        </w:rPr>
        <w:t xml:space="preserve">، أو إلى الأبد. يرى يهوه أن الشخص الإسرائيلي والأجنبي متساويان، وتنطبق الشرائع على كليهما بالتساوي. الفريضة هي مرسوم أو قانون يتعلق عادةً بالواجبات في خيمة الاجتماع أو الهيكل. استخدموا الكلمات ذاتها التي استخدمتوها في المقاطع السابقة للإشارة إلى الفرائض والأجيال. للمزيد من المعلومات عن كلمة </w:t>
      </w:r>
      <w:r>
        <w:rPr>
          <w:b/>
          <w:rtl/>
          <w:cs/>
          <w:lang w:val="ar_AE" w:bidi="ar_AE"/>
        </w:rPr>
        <w:t>الفرائض</w:t>
      </w:r>
      <w:r>
        <w:rPr>
          <w:rtl/>
          <w:cs/>
          <w:lang w:val="ar_AE" w:bidi="ar_AE"/>
        </w:rPr>
        <w:t xml:space="preserve"> و</w:t>
      </w:r>
      <w:r>
        <w:rPr>
          <w:rtl/>
          <w:cs/>
          <w:lang w:val="ar_AE" w:bidi="ar_AE"/>
        </w:rPr>
        <w:t>الأجيال</w:t>
      </w:r>
      <w:r>
        <w:rPr>
          <w:rtl/>
          <w:cs/>
          <w:lang w:val="ar_AE" w:bidi="ar_AE"/>
        </w:rPr>
        <w:t>، راجعوا قاموس الكلمات الرئيسية.</w:t>
      </w:r>
    </w:p>
    <w:p>
      <w:pPr>
        <w:bidi/>
      </w:pPr>
      <w:r>
        <w:rPr>
          <w:rtl/>
          <w:cs/>
          <w:lang w:val="ar_AE" w:bidi="ar_AE"/>
        </w:rPr>
      </w:r>
      <w:r>
        <w:rPr>
          <w:rtl/>
          <w:cs/>
          <w:lang w:val="ar_AE" w:bidi="ar_AE"/>
        </w:rPr>
        <w:t xml:space="preserve">يَستخدم هذا المقطع كلمتين أُخرتين للإشارة إلى الناموس: </w:t>
      </w:r>
      <w:r>
        <w:rPr>
          <w:b/>
          <w:rtl/>
          <w:cs/>
          <w:lang w:val="ar_AE" w:bidi="ar_AE"/>
        </w:rPr>
        <w:t>شريعة</w:t>
      </w:r>
      <w:r>
        <w:rPr>
          <w:rtl/>
          <w:cs/>
          <w:lang w:val="ar_AE" w:bidi="ar_AE"/>
        </w:rPr>
        <w:t>، أو قاعدة، و</w:t>
      </w:r>
      <w:r>
        <w:rPr>
          <w:b/>
          <w:rtl/>
          <w:cs/>
          <w:lang w:val="ar_AE" w:bidi="ar_AE"/>
        </w:rPr>
        <w:t>فريضة</w:t>
      </w:r>
      <w:r>
        <w:rPr>
          <w:rtl/>
          <w:cs/>
          <w:lang w:val="ar_AE" w:bidi="ar_AE"/>
        </w:rPr>
        <w:t xml:space="preserve">. للمزيد من المعلومات عن كلمة </w:t>
      </w:r>
      <w:r>
        <w:rPr>
          <w:rtl/>
          <w:cs/>
          <w:lang w:val="ar_AE" w:bidi="ar_AE"/>
        </w:rPr>
        <w:t>الشريعة</w:t>
      </w:r>
      <w:r>
        <w:rPr>
          <w:rtl/>
          <w:cs/>
          <w:lang w:val="ar_AE" w:bidi="ar_AE"/>
        </w:rPr>
        <w:t xml:space="preserve"> أو </w:t>
      </w:r>
      <w:r>
        <w:rPr>
          <w:b/>
          <w:rtl/>
          <w:cs/>
          <w:lang w:val="ar_AE" w:bidi="ar_AE"/>
        </w:rPr>
        <w:t>الفريضة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15:17–21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١٥: ١٧–٢١ واحفظوه في قلوبكم.</w:t>
      </w:r>
    </w:p>
    <w:p>
      <w:pPr>
        <w:bidi/>
      </w:pPr>
      <w:r>
        <w:rPr>
          <w:rtl/>
          <w:cs/>
          <w:lang w:val="ar_AE" w:bidi="ar_AE"/>
        </w:rPr>
      </w:r>
      <w:r>
        <w:rPr>
          <w:rtl/>
          <w:cs/>
          <w:lang w:val="ar_AE" w:bidi="ar_AE"/>
        </w:rPr>
        <w:t>استمعوا إلى نسخة صوتية من سفر العدد ١٥: ١٧–٢١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١٥: ١٧–٢١ في أكثر الترجمات المفهومة لكم.</w:t>
      </w:r>
    </w:p>
    <w:p>
      <w:pPr>
        <w:bidi/>
      </w:pPr>
      <w:r>
        <w:rPr>
          <w:rtl/>
          <w:cs/>
          <w:lang w:val="ar_AE" w:bidi="ar_AE"/>
        </w:rPr>
      </w:r>
      <w:r>
        <w:rPr>
          <w:rtl/>
          <w:cs/>
          <w:lang w:val="ar_AE" w:bidi="ar_AE"/>
        </w:rPr>
        <w:t>كان يهوه يتحدث إلى موسى. كان يهوه يعطي لموسى التعليمات التي سيعطيها لبني إسرائيل في وقت لاحق. في المقطع السابق، كان يهوه يُخبر موسى بمقدار تقدمات الحبوب والسكيب التي تأتي مع ذبائح المحرقة. والآن يَطلب يهوه من موسى أن يأمر بني إسرائيل بتقديم تقدمات الحصاد الأول أو باكورة الأرض التي سيأخذ يهوه بني إسرائيل إليها.</w:t>
      </w:r>
    </w:p>
    <w:p>
      <w:pPr>
        <w:bidi/>
      </w:pPr>
      <w:r>
        <w:rPr>
          <w:rtl/>
          <w:cs/>
          <w:lang w:val="ar_AE" w:bidi="ar_AE"/>
        </w:rPr>
      </w:r>
      <w:r>
        <w:rPr>
          <w:rtl/>
          <w:cs/>
          <w:lang w:val="ar_AE" w:bidi="ar_AE"/>
        </w:rPr>
        <w:t>يبدأ هذا المقطع بعبارة مألوفة "وكلَّم الرب موسى." يتحدث يهوه إلى موسى مرة أخرى. يعطي يهوه لموسى تعليمات ليشاركها مع بني إسرائيل. يُخبِر يهوه موسى أنه عندما يدخل بنو إسرائيل الأرض التي سيأخذهم إليها يهوه، ويأكلون طعام أو محاصيل الأرض، فإن على بني إسرائيل أن يقدِّموا جزءًا من الطعام أو المحاصيل كتقدمة للرب.</w:t>
      </w:r>
    </w:p>
    <w:p>
      <w:pPr>
        <w:bidi/>
      </w:pPr>
      <w:r>
        <w:rPr>
          <w:rtl/>
          <w:cs/>
          <w:lang w:val="ar_AE" w:bidi="ar_AE"/>
        </w:rPr>
      </w:r>
      <w:r>
        <w:rPr>
          <w:rtl/>
          <w:cs/>
          <w:lang w:val="ar_AE" w:bidi="ar_AE"/>
        </w:rPr>
        <w:t xml:space="preserve">توقفوا هنا كمجموعة وانظروا معًا إلى صورةٍ </w:t>
      </w:r>
      <w:r>
        <w:rPr>
          <w:rtl/>
          <w:cs/>
          <w:lang w:val="ar_AE" w:bidi="ar_AE"/>
        </w:rPr>
        <w:t>للشعير</w:t>
      </w:r>
      <w:r>
        <w:rPr>
          <w:rtl/>
          <w:cs/>
          <w:lang w:val="ar_AE" w:bidi="ar_AE"/>
        </w:rPr>
        <w:t>. أوقفوا سماع هذا التسجيل الصوتي هنا.</w:t>
      </w:r>
    </w:p>
    <w:p>
      <w:pPr>
        <w:bidi/>
      </w:pPr>
      <w:r>
        <w:rPr>
          <w:rtl/>
          <w:cs/>
          <w:lang w:val="ar_AE" w:bidi="ar_AE"/>
        </w:rPr>
      </w:r>
      <w:r>
        <w:rPr>
          <w:rtl/>
          <w:cs/>
          <w:lang w:val="ar_AE" w:bidi="ar_AE"/>
        </w:rPr>
        <w:t>ينبغي على بني إسرائيل أن يصنعوا رغيفًا من الخبز أو قُرصًا من الحبوب الأولى التي سيطحنونها على أرضية البيدر وأن يقدِّموه ليهوه. إن أرضية البيدر هي منطقة مسطحة يَطحن عليها الناسُ الحبوب.</w:t>
      </w:r>
    </w:p>
    <w:p>
      <w:pPr>
        <w:bidi/>
      </w:pPr>
      <w:r>
        <w:rPr>
          <w:rtl/>
          <w:cs/>
          <w:lang w:val="ar_AE" w:bidi="ar_AE"/>
        </w:rPr>
      </w:r>
      <w:r>
        <w:rPr>
          <w:rtl/>
          <w:cs/>
          <w:lang w:val="ar_AE" w:bidi="ar_AE"/>
        </w:rPr>
        <w:t xml:space="preserve">توقفوا هنا كمجموعة وانظروا معًا إلى صورةٍ </w:t>
      </w:r>
      <w:r>
        <w:rPr>
          <w:rtl/>
          <w:cs/>
          <w:lang w:val="ar_AE" w:bidi="ar_AE"/>
        </w:rPr>
        <w:t>لأشخاص يضربون أو يطحنون الحبوب على أرضية البيدر</w:t>
      </w:r>
      <w:r>
        <w:rPr>
          <w:rtl/>
          <w:cs/>
          <w:lang w:val="ar_AE" w:bidi="ar_AE"/>
        </w:rPr>
        <w:t xml:space="preserve">. انظروا إلى صورة </w:t>
      </w:r>
      <w:r>
        <w:rPr>
          <w:rtl/>
          <w:cs/>
          <w:lang w:val="ar_AE" w:bidi="ar_AE"/>
        </w:rPr>
        <w:t>رغيف خبزٍ</w:t>
      </w:r>
      <w:r>
        <w:rPr>
          <w:rtl/>
          <w:cs/>
          <w:lang w:val="ar_AE" w:bidi="ar_AE"/>
        </w:rPr>
        <w:t xml:space="preserve">. إن كان ذلك متوفرًا، شاهدوا فيديو </w:t>
      </w:r>
      <w:r>
        <w:rPr>
          <w:rtl/>
          <w:cs/>
          <w:lang w:val="ar_AE" w:bidi="ar_AE"/>
        </w:rPr>
        <w:t>الأشخاص الذين يطحنون القمح على أرضية البيدر</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العملية التي يَمر بها الناس في ثقافتكم بدءًا من حصاد الحبوب إلى جمع الحبوب وتخزينها. إذا كنتم لا تحصدون الحبوب في ثقافتكم، تحدثوا عن المحصول الرئيسي الذي تحصدونه. أوقفوا سماع هذا التسجيل الصوتي هنا.</w:t>
      </w:r>
    </w:p>
    <w:p>
      <w:pPr>
        <w:bidi/>
      </w:pPr>
      <w:r>
        <w:rPr>
          <w:rtl/>
          <w:cs/>
          <w:lang w:val="ar_AE" w:bidi="ar_AE"/>
        </w:rPr>
      </w:r>
      <w:r>
        <w:rPr>
          <w:rtl/>
          <w:cs/>
          <w:lang w:val="ar_AE" w:bidi="ar_AE"/>
        </w:rPr>
        <w:t>يريد يهوه من بني إسرائيل أن يتذكروا أن جميع الأشياء الصالحة، بما في ذلك المحاصيل، تأتي من يهوه. ينبغي على بني إسرائيل أن يقدِّموا هذه التقدمة كل عام في بداية موسم الحبوب. بينما يطحن الناسُ الحبوبَ على أرضية البيدر، يحتاجون إلى وضع بعضها جانبًا، أي ما يكفي لصُنع رغيف من الخبز. ينبغي على الناس أن يقدِّموا أرغفة الخبز هذه ليهوه عن طريق إعطائها للكهنة.</w:t>
      </w:r>
    </w:p>
    <w:p>
      <w:pPr>
        <w:bidi/>
      </w:pPr>
      <w:r>
        <w:rPr>
          <w:rtl/>
          <w:cs/>
          <w:lang w:val="ar_AE" w:bidi="ar_AE"/>
        </w:rPr>
      </w:r>
      <w:r>
        <w:rPr>
          <w:rtl/>
          <w:cs/>
          <w:lang w:val="ar_AE" w:bidi="ar_AE"/>
        </w:rPr>
        <w:t>توقفوا هنا وناقشوا هذا السؤال كمجموعة: ما هي بعض الأطعمة التي يقدِّمها الناس للكائنات الفائقة للطبيعة في مجتمعكم؟ لماذا يقدِّمون هذه الأنواع من الطعام؟ أوقفوا سماع هذا التسجيل الصوتي هنا.</w:t>
      </w:r>
    </w:p>
    <w:p>
      <w:pPr>
        <w:bidi/>
      </w:pPr>
      <w:r>
        <w:rPr>
          <w:rtl/>
          <w:cs/>
          <w:lang w:val="ar_AE" w:bidi="ar_AE"/>
        </w:rPr>
      </w:r>
      <w:r>
        <w:rPr>
          <w:rtl/>
          <w:cs/>
          <w:lang w:val="ar_AE" w:bidi="ar_AE"/>
        </w:rPr>
        <w:t>كان على الشعب أن يقدِّم هذه التقدمة كل عام في الأجيال القادمة، أو لأجيال كثيرة.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١٥: ١٧–٢١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يعطي يهوه لموسى تعليمات ليُخبِر بها بني إسرائيل. يقول يهوه إنه عندما يأتي بنو إسرائيل إلى الأرض التي سيأخذهم إليها يهوه، ويأكلون طعامًا أو خبزًا من الأرض، فإنه يجب عليهم أن يقدِّموا بعض الطعام كتقدمة ليهوه. كان على بني إسرائيل أن يقدِّموا رغيف الخبز المصنوع على أرضية البيدر من الحبوب الأولى كتقدمة. كان على بني إسرائيل أن يقدِّموا هذه التقدمة من الحبوب الأولى ليهوه عبر الأجيال القادمة.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يتحدث يهوه إلى موسى بينما كان بنو إسرائيل في البرية. إن التعليمات التي يعطيها يهوه لموسى لأجل بني إسرائيل يجب أن تُنفَّذ بمجرد وصولهم إلى أرض الموعد والبدء في إنتاج المحاصيل.</w:t>
      </w:r>
    </w:p>
    <w:p>
      <w:pPr>
        <w:bidi/>
      </w:pPr>
      <w:r>
        <w:rPr>
          <w:rtl/>
          <w:cs/>
          <w:lang w:val="ar_AE" w:bidi="ar_AE"/>
        </w:rPr>
      </w:r>
      <w:r>
        <w:rPr>
          <w:rtl/>
          <w:cs/>
          <w:lang w:val="ar_AE" w:bidi="ar_AE"/>
        </w:rPr>
        <w:t>يبدأ هذا المقطع بعبارة مألوفة: "وكَلَّم الربُ موسى." يخبِر يهوه موسى أنه عندما يدخل بنو إسرائيل إلى الأرض التي سيأخذهم إليها يهوه، ويأكلون طعام أو محاصيل الأرض، فإن عليهم أن يقدِّموا، أو أن يَرفعوا، جزءًا من ذلك المحصول الأول، عبارة عن رغيف خبز، كتقدمة ليهوه. سيقدِّمون هذا الخبز ليهوه عن طريق إعطائه للكهنة.</w:t>
      </w:r>
    </w:p>
    <w:p>
      <w:pPr>
        <w:bidi/>
      </w:pPr>
      <w:r>
        <w:rPr>
          <w:rtl/>
          <w:cs/>
          <w:lang w:val="ar_AE" w:bidi="ar_AE"/>
        </w:rPr>
      </w:r>
      <w:r>
        <w:rPr>
          <w:rtl/>
          <w:cs/>
          <w:lang w:val="ar_AE" w:bidi="ar_AE"/>
        </w:rPr>
        <w:t>ينبغي على بني إسرائيل أن يقدِّموا من الحبوب الأولى التي يطحونها على أرضية البيدر، رغيفًا من الخبز الذي صنعوه ليهوه من تلك الحبوب الأولى. إن أرضية البيدر هي منطقة مسطحة يَطحن عليها الناسُ الحبوب. كانت الحبوب جافة، وكان الناس يضربونها بعصا أو يسمحون للحيوان بالسير عليها من أجل إزالة الحبوب من غلافها أو قشرتها. ثم كان الناس يَفصلون الحبوب عن القشرة ويطحنون الحبوب إلى حجم أصغر إذا لزم الأمر.</w:t>
      </w:r>
    </w:p>
    <w:p>
      <w:pPr>
        <w:bidi/>
      </w:pPr>
      <w:r>
        <w:rPr>
          <w:rtl/>
          <w:cs/>
          <w:lang w:val="ar_AE" w:bidi="ar_AE"/>
        </w:rPr>
      </w:r>
      <w:r>
        <w:rPr>
          <w:rtl/>
          <w:cs/>
          <w:lang w:val="ar_AE" w:bidi="ar_AE"/>
        </w:rPr>
        <w:t xml:space="preserve">توقفوا هنا كمجموعة وانظروا معًا إلى صورة </w:t>
      </w:r>
      <w:r>
        <w:rPr>
          <w:rtl/>
          <w:cs/>
          <w:lang w:val="ar_AE" w:bidi="ar_AE"/>
        </w:rPr>
        <w:t>لأرضية البيدر</w:t>
      </w:r>
      <w:r>
        <w:rPr>
          <w:rtl/>
          <w:cs/>
          <w:lang w:val="ar_AE" w:bidi="ar_AE"/>
        </w:rPr>
        <w:t xml:space="preserve"> وصورة لحبوب </w:t>
      </w:r>
      <w:r>
        <w:rPr>
          <w:rtl/>
          <w:cs/>
          <w:lang w:val="ar_AE" w:bidi="ar_AE"/>
        </w:rPr>
        <w:t>مطحونة خشنة</w:t>
      </w:r>
      <w:r>
        <w:rPr>
          <w:rtl/>
          <w:cs/>
          <w:lang w:val="ar_AE" w:bidi="ar_AE"/>
        </w:rPr>
        <w:t>. أوقفوا سماع هذا التسجيل الصوتي هنا.</w:t>
      </w:r>
    </w:p>
    <w:p>
      <w:pPr>
        <w:bidi/>
      </w:pPr>
      <w:r>
        <w:rPr>
          <w:rtl/>
          <w:cs/>
          <w:lang w:val="ar_AE" w:bidi="ar_AE"/>
        </w:rPr>
      </w:r>
      <w:r>
        <w:rPr>
          <w:rtl/>
          <w:cs/>
          <w:lang w:val="ar_AE" w:bidi="ar_AE"/>
        </w:rPr>
        <w:t>يريد يهوه من بني إسرائيل أن يتذكروا أن جميع الأشياء الصالحة، بما في ذلك المحاصيل، تأتي من يهوه. ينبغي على بني إسرائيل أن يقدِّموا هذه التقدمة كل عام في بداية موسم الحبوب. وبينما يطحن الناس الحبوب على أرضية المخازن، فإنهم يحتاجون إلى وضع بعضها جانبًا – وهو ما يكفي لتحويلها إلى رغيف خبز.</w:t>
      </w:r>
    </w:p>
    <w:p>
      <w:pPr>
        <w:bidi/>
      </w:pPr>
      <w:r>
        <w:rPr>
          <w:rtl/>
          <w:cs/>
          <w:lang w:val="ar_AE" w:bidi="ar_AE"/>
        </w:rPr>
      </w:r>
      <w:r>
        <w:rPr>
          <w:rtl/>
          <w:cs/>
          <w:lang w:val="ar_AE" w:bidi="ar_AE"/>
        </w:rPr>
        <w:t>ينبغي على الناس أن يقدِّموا هذه التقدمة كل عام في الأجيال القادمة، أو لأجيال كثيرة.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١٥: ١٧–٢١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والردود المحتملة. إذا كان هذا مفيدًا، فاطلبوا من الناس أن يمثلوا ما يقوله يهوه لموسى، على انفراد.</w:t>
      </w:r>
    </w:p>
    <w:p>
      <w:pPr>
        <w:bidi/>
      </w:pPr>
      <w:r>
        <w:rPr>
          <w:rtl/>
          <w:cs/>
          <w:lang w:val="ar_AE" w:bidi="ar_AE"/>
        </w:rPr>
      </w:r>
      <w:r>
        <w:rPr>
          <w:rtl/>
          <w:cs/>
          <w:lang w:val="ar_AE" w:bidi="ar_AE"/>
        </w:rPr>
        <w:t>يعطي يهوه لموسى تعليمات ليُخبِر بها بني إسرائيل. يقول يهوه إنه عندما يأتي بنو إسرائيل إلى الأرض التي سيأخذهم إليها يهوه، ويأكلون طعام أو خبز الأرض، فإنه على بني إسرائيل أن يقدِّموا بعضًا من الطعام كتقدمة ليهوه. ينبغي على بني إسرائيل أن يقدِّموا الرغيف المصنوع من الحبوب الأولى المطحونة على أرضية البيدر كتقدمة. ينبغي على بني إسرائيل أن يقدِّموا هذه التقدمة الأولى من الحبوب عبر الأجيال القادمة.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"كيف يتوقع يهوه منا أن نتذكر هذا لأربعين سنة؟" أو "أصلي أن يتذكر بنو إسرائيل دائمًا أن كل الأشياء الصالحة تأتي من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١٥: ١٧–٢١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يعطي </w:t>
      </w:r>
      <w:r>
        <w:rPr>
          <w:b/>
          <w:rtl/>
          <w:cs/>
          <w:lang w:val="ar_AE" w:bidi="ar_AE"/>
        </w:rPr>
        <w:t>يهوه</w:t>
      </w:r>
      <w:r>
        <w:rPr>
          <w:rtl/>
          <w:cs/>
          <w:lang w:val="ar_AE" w:bidi="ar_AE"/>
        </w:rPr>
        <w:t xml:space="preserve"> لموسى تعليمات ليُخبِر بها </w:t>
      </w:r>
      <w:r>
        <w:rPr>
          <w:b/>
          <w:rtl/>
          <w:cs/>
          <w:lang w:val="ar_AE" w:bidi="ar_AE"/>
        </w:rPr>
        <w:t>بني إسرائيل</w:t>
      </w:r>
      <w:r>
        <w:rPr>
          <w:rtl/>
          <w:cs/>
          <w:lang w:val="ar_AE" w:bidi="ar_AE"/>
        </w:rPr>
        <w:t xml:space="preserve">. يهوه هو الاسم الشخصي والاسم العَلَم لله. إن بني إسرائيل هم نسل إبراهيم، وإسحاق، ويعقوب، الذين أخرجهم يهوه من مصر. استخدموا نفس الكلمات التي استخدمتموها في المقاطع السابقة للإشارة إلى يهوه وبني إسرائيل. لمزيد من المعلومات حول اسم </w:t>
      </w:r>
      <w:r>
        <w:rPr>
          <w:b/>
          <w:rtl/>
          <w:cs/>
          <w:lang w:val="ar_AE" w:bidi="ar_AE"/>
        </w:rPr>
        <w:t>يهوه</w:t>
      </w:r>
      <w:r>
        <w:rPr>
          <w:rtl/>
          <w:cs/>
          <w:lang w:val="ar_AE" w:bidi="ar_AE"/>
        </w:rPr>
        <w:t xml:space="preserve"> وتعبير </w:t>
      </w:r>
      <w:r>
        <w:rPr>
          <w:b/>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إنه عندما يأتي بنو إسرائيل إلى الأرض التي سيأخذهم إليها يهوه، ويأكلون طعامًا أو خبزًا من الأرض، فإنه يجب عليهم أن يقدِّموا بعض الطعام كتقدمة </w:t>
      </w:r>
      <w:r>
        <w:rPr>
          <w:b/>
          <w:rtl/>
          <w:cs/>
          <w:lang w:val="ar_AE" w:bidi="ar_AE"/>
        </w:rPr>
        <w:t>ليهوه</w:t>
      </w:r>
      <w:r>
        <w:rPr>
          <w:rtl/>
          <w:cs/>
          <w:lang w:val="ar_AE" w:bidi="ar_AE"/>
        </w:rPr>
        <w:t xml:space="preserve">. التقدمة هي عطية أو ذبيحة يُقدِّمها الناس لله ضمن أحد الطقوس. كثيرًا ما يقدِّم الناس تقدمات في الشكر والعبادة، أو لطلب الغفران. استخدموا الكلمة نفسها التي استخدمتوها في مقاطع سابقة للإشارة إلى التقدمة. ولمزيد من المعلومات عن </w:t>
      </w:r>
      <w:r>
        <w:rPr>
          <w:b/>
          <w:rtl/>
          <w:cs/>
          <w:lang w:val="ar_AE" w:bidi="ar_AE"/>
        </w:rPr>
        <w:t>التقدمة</w:t>
      </w:r>
      <w:r>
        <w:rPr>
          <w:rtl/>
          <w:cs/>
          <w:lang w:val="ar_AE" w:bidi="ar_AE"/>
        </w:rPr>
        <w:t>، راجعوا قاموس الكلمات الرئيسية.</w:t>
      </w:r>
    </w:p>
    <w:p>
      <w:pPr>
        <w:bidi/>
      </w:pPr>
      <w:r>
        <w:rPr>
          <w:rtl/>
          <w:cs/>
          <w:lang w:val="ar_AE" w:bidi="ar_AE"/>
        </w:rPr>
      </w:r>
      <w:r>
        <w:rPr>
          <w:rtl/>
          <w:cs/>
          <w:lang w:val="ar_AE" w:bidi="ar_AE"/>
        </w:rPr>
        <w:t xml:space="preserve">ينبغي على بني إسرائيل أن يقدِّموا رغيفًا من أول دقيقكم على </w:t>
      </w:r>
      <w:r>
        <w:rPr>
          <w:b/>
          <w:rtl/>
          <w:cs/>
          <w:lang w:val="ar_AE" w:bidi="ar_AE"/>
        </w:rPr>
        <w:t>أرضية البيدر</w:t>
      </w:r>
      <w:r>
        <w:rPr>
          <w:rtl/>
          <w:cs/>
          <w:lang w:val="ar_AE" w:bidi="ar_AE"/>
        </w:rPr>
        <w:t xml:space="preserve"> كتقدمة. أرضية البيدر هي سطح مسطح حيث يَطحن الناسُ الحبوب إلى مسحوق أو دقيق. ينبغي على بني إسرائيل أن يقدِّموا هذه التقدمة من الحبوب الأولى عبر </w:t>
      </w:r>
      <w:r>
        <w:rPr>
          <w:b/>
          <w:rtl/>
          <w:cs/>
          <w:lang w:val="ar_AE" w:bidi="ar_AE"/>
        </w:rPr>
        <w:t>الأجيال</w:t>
      </w:r>
      <w:r>
        <w:rPr>
          <w:rtl/>
          <w:cs/>
          <w:lang w:val="ar_AE" w:bidi="ar_AE"/>
        </w:rPr>
        <w:t xml:space="preserve"> القادمة. في هذه الحالة، تُعتبر الأجيالُ مجموعات من نسل بني إسرائيل. يُمكن أيضًا لكلمة أجيال أن تعني عُمرًا بعد عُمرٍ. استخدموا الكلمة ذاتها التي استخدمتوها في المقاطع السابقة للإشارة إلى الأجيال. لمزيد من المعلومات عن كلمة </w:t>
      </w:r>
      <w:r>
        <w:rPr>
          <w:b/>
          <w:rtl/>
          <w:cs/>
          <w:lang w:val="ar_AE" w:bidi="ar_AE"/>
        </w:rPr>
        <w:t>أجيال</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وناقشوا كمجموعة الكلمة التي ستستخدمونها للإشارة إلى </w:t>
      </w:r>
      <w:r>
        <w:rPr>
          <w:b/>
          <w:rtl/>
          <w:cs/>
          <w:lang w:val="ar_AE" w:bidi="ar_AE"/>
        </w:rPr>
        <w:t>أرضية البيدر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15:22–31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١٥: ٢٢–٣١ واحفظوه في قلوبكم.</w:t>
      </w:r>
    </w:p>
    <w:p>
      <w:pPr>
        <w:bidi/>
      </w:pPr>
      <w:r>
        <w:rPr>
          <w:rtl/>
          <w:cs/>
          <w:lang w:val="ar_AE" w:bidi="ar_AE"/>
        </w:rPr>
      </w:r>
      <w:r>
        <w:rPr>
          <w:rtl/>
          <w:cs/>
          <w:lang w:val="ar_AE" w:bidi="ar_AE"/>
        </w:rPr>
        <w:t>استمعوا إلى نسخة صوتية من سفر العدد ١٥: ٢٢–٣١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١٥: ٢٢–٣١ في أكثر الترجمات المفهومة لكم.</w:t>
      </w:r>
    </w:p>
    <w:p>
      <w:pPr>
        <w:bidi/>
      </w:pPr>
      <w:r>
        <w:rPr>
          <w:rtl/>
          <w:cs/>
          <w:lang w:val="ar_AE" w:bidi="ar_AE"/>
        </w:rPr>
      </w:r>
      <w:r>
        <w:rPr>
          <w:rtl/>
          <w:cs/>
          <w:lang w:val="ar_AE" w:bidi="ar_AE"/>
        </w:rPr>
        <w:t>لا يزال يهوه يُعطي لموسى التعليمات التي سيعطيها بعد ذلك لبني إسرائيل. يتعامل يهوه مع أوامره الخاصة بجدية تامة، وكذلك يتعامل يهوه بنعمته في تطهير الأشخاص الذين يرتكبون خطية دون أن يدركوا أنهم ارتكبوا خطية. يعطي يهوه لبني إسرائيل تعليمات بشأن الذبائح المناسبة عندما تُخطئ الجماعة عن غير قصد، وعندما يخطئ شخصٌ واحد فقط عن غير قصد، وعندما يخطئ شخصٌ ما بِتمرُّدٍ.</w:t>
      </w:r>
    </w:p>
    <w:p>
      <w:pPr>
        <w:bidi/>
      </w:pPr>
      <w:r>
        <w:rPr>
          <w:rtl/>
          <w:cs/>
          <w:lang w:val="ar_AE" w:bidi="ar_AE"/>
        </w:rPr>
      </w:r>
      <w:r>
        <w:rPr>
          <w:rtl/>
          <w:cs/>
          <w:lang w:val="ar_AE" w:bidi="ar_AE"/>
        </w:rPr>
        <w:t>توقفوا هنا وتحدثوا عن وقت ارتكبتم فيه خطأً دون أن تُدركوا ذلك. ماذا حدث عندما أدركتم ما فعلتوه؟ أوقفوا سماع هذا التسجيل الصوتي هنا.</w:t>
      </w:r>
    </w:p>
    <w:p>
      <w:pPr>
        <w:bidi/>
      </w:pPr>
      <w:r>
        <w:rPr>
          <w:rtl/>
          <w:cs/>
          <w:lang w:val="ar_AE" w:bidi="ar_AE"/>
        </w:rPr>
      </w:r>
      <w:r>
        <w:rPr>
          <w:rtl/>
          <w:cs/>
          <w:lang w:val="ar_AE" w:bidi="ar_AE"/>
        </w:rPr>
        <w:t>إن تدبير يهوه لأجل الجماعة، سواء للإسرائيلي أو الأجنبي، يُظهر أن شخصية يهوه رحيمة ومُتفهِّمة. إذا فشلت جماعة الشعب عن غير قصد في حفظ الأوامر التي يعطيها يهوه، فإن يهوه سيَغفر للجماعة كلها عندما يقدِّم الشعب الذبيحةَ المناسبة. يقول يهوه لموسى أن هذه التعليمات ستبدأ بمجرد أن يعطي موسى أوامر الرب للشعب، ولجميع الأجيال القادمة. يجب على الجماعة كلها أن تُقدِّم ثورًا، أو عِجلًا صغيرًا، إلى جانب تقدمة الحبوب والسكيب التي أَمرَ يهوه أن تُقدَّم مع هذه التقدمة في المقطع السابق. يجب على الجماعة أيضًا أن تقدِّم تيسًا من الماعز كذبيحة خطية أو تطهير. يجب على الكاهن أن يقدِّم الثورَ وتيسَ الماعز ذبيحة محرقة نيابةً عن الجماعة بأكملها، كرائحة سرور ليهوه. عندما يقدِّم الكاهنُ هذه الذبائح ليهوه، فإن الكاهن يكفِّر عن الشعب. بكلمات أخرى، سيُطهِّر يهوه الجماعة كلها، وسيعيدهم إلى علاقة صحيحة معه، وسيغفر يهوه خطية الشعب.</w:t>
      </w:r>
    </w:p>
    <w:p>
      <w:pPr>
        <w:bidi/>
      </w:pPr>
      <w:r>
        <w:rPr>
          <w:rtl/>
          <w:cs/>
          <w:lang w:val="ar_AE" w:bidi="ar_AE"/>
        </w:rPr>
      </w:r>
      <w:r>
        <w:rPr>
          <w:rtl/>
          <w:cs/>
          <w:lang w:val="ar_AE" w:bidi="ar_AE"/>
        </w:rPr>
        <w:t>توقفوا هنا وناقشوا هذا السؤال كمجموعة: ما هي وظيفة الكهنة أو المُقَدَّسين في مجتمعكم؟ كيف يَخدمون اللهَ أو الآلهة الأخرى الفائقة للطبيعة، وكيف يَخدمون الناس في مجتمعكم؟ أوقفوا سماع هذا التسجيل الصوتي هنا.</w:t>
      </w:r>
    </w:p>
    <w:p>
      <w:pPr>
        <w:bidi/>
      </w:pPr>
      <w:r>
        <w:rPr>
          <w:rtl/>
          <w:cs/>
          <w:lang w:val="ar_AE" w:bidi="ar_AE"/>
        </w:rPr>
      </w:r>
      <w:r>
        <w:rPr>
          <w:rtl/>
          <w:cs/>
          <w:lang w:val="ar_AE" w:bidi="ar_AE"/>
        </w:rPr>
        <w:t>كذلك يَصنع يهوه تدبيرًا للفرد الذي يخطئ عن غير قصد. يجب على الفرد أن يُحضِر عنزةً صغيرة عمرها سنة إلى الكاهن ذبيحةً. سيُكفِّر الكاهن عن ذلك الشخص. ستُطهِّر هذه الذبيحةُ الشخصَ، سواء كان من بني إسرائيل أو أجنبيًا. سيَغفر يهوه خطيةَ ذلك الشخص عندما يُقدِّم الذبيحة.</w:t>
      </w:r>
    </w:p>
    <w:p>
      <w:pPr>
        <w:bidi/>
      </w:pPr>
      <w:r>
        <w:rPr>
          <w:rtl/>
          <w:cs/>
          <w:lang w:val="ar_AE" w:bidi="ar_AE"/>
        </w:rPr>
      </w:r>
      <w:r>
        <w:rPr>
          <w:rtl/>
          <w:cs/>
          <w:lang w:val="ar_AE" w:bidi="ar_AE"/>
        </w:rPr>
        <w:t>توقفوا هنا وناقشوا هذا السؤال معًا كمجموعة: كيف يحاول مجتمعكم أن يُطهِّر المجتمع كله معًا أو أن يَجعل شخصًا ما يُطهرهم إذا كانوا ارتكبوا خطأ؟ كيف يحاول المجتمع أن يُزيل ذنبه؟ أوقفوا سماع هذا التسجيل الصوتي هنا.</w:t>
      </w:r>
    </w:p>
    <w:p>
      <w:pPr>
        <w:bidi/>
      </w:pPr>
      <w:r>
        <w:rPr>
          <w:rtl/>
          <w:cs/>
          <w:lang w:val="ar_AE" w:bidi="ar_AE"/>
        </w:rPr>
      </w:r>
      <w:r>
        <w:rPr>
          <w:rtl/>
          <w:cs/>
          <w:lang w:val="ar_AE" w:bidi="ar_AE"/>
        </w:rPr>
        <w:t>توقّفوا هنا وناقشوا هذا السؤال كمجموعة: كيف يحاول الأفراد في مجتمعكم أن يُطهِّروا أنفسهم أو أن يطلبوا من شخص ما أن يُطهِّرهم كأفراد إذا ارتكبوا خطأ؟ كيف يحاولون أن يُزيلوا ذنبهم؟ أوقفوا سماع هذا التسجيل الصوتي هنا.</w:t>
      </w:r>
    </w:p>
    <w:p>
      <w:pPr>
        <w:bidi/>
      </w:pPr>
      <w:r>
        <w:rPr>
          <w:rtl/>
          <w:cs/>
          <w:lang w:val="ar_AE" w:bidi="ar_AE"/>
        </w:rPr>
      </w:r>
      <w:r>
        <w:rPr>
          <w:rtl/>
          <w:cs/>
          <w:lang w:val="ar_AE" w:bidi="ar_AE"/>
        </w:rPr>
        <w:t>إن عقاب يهوه أشد بكثير للشخص الذي يخطئ عن قصد. تُترجِم بعض الترجمات هذا الأمر على أنه خطية بيد رفيعة، أي التصرف في تمردٍ أو عصيان. هذا الشخص يعرف الشرائع ومع ذلك يختار أن يخطئ ضدها على أي حال، دون أن يشعر بالذنب. هذا الشخص يَحتقر يهوه. إن خطية هذا الشخص هي ضد يهوه، وليست ضد الجماعة فقط. يجب على هذا الشخص أن يتحمَّل عقابه الخاص، وأن يَحمل ذنبه الخاص، بدلًا من أن يكون قادرًا على وضع العقوبة على ذبيحة حيوان. يجب أن يُطرَد الشخص المُتمرد من الجماعة، لأن الذنب لا يمكن أن يبقى داخل محلة يهوه.</w:t>
      </w:r>
    </w:p>
    <w:p>
      <w:pPr>
        <w:bidi/>
      </w:pPr>
      <w:r>
        <w:rPr>
          <w:rtl/>
          <w:cs/>
          <w:lang w:val="ar_AE" w:bidi="ar_AE"/>
        </w:rPr>
      </w:r>
      <w:r>
        <w:rPr>
          <w:rtl/>
          <w:cs/>
          <w:lang w:val="ar_AE" w:bidi="ar_AE"/>
        </w:rPr>
        <w:t>توقفوا هنا وناقشوا هذا السؤال كمجموعة: ماذا يحدث للأشخاص في مجتمعكم الذين يخطئون عن قصد أو يخرقون الشرائع عن قصد؟ ما هي عواقب ذلك؟ كيف يعامل المجتمعُ هذا الشخص؟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١٥: ٢٢–٣١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يعطي يهوه لموسى أمرًا من هذا اليوم وللأجيال القادمة. يقول يهوه لموسى أنه عندما لا تَحفظ الجماعةُ جميعَ أوامر يهوه عن غير قصد، فإن الجماعة تحتاج أن تُحضِر ثورًا صغيرًا إلى الكاهن ليقدِّمه ذبيحةً. يحتاج بنو إسرائيل أيضًا أن يُقدِّموا تقدمةَ الحبوب والسكيب المناسبة، وكذلك تيسًا صغيرًا من الماعز كذبيحة خطية أو تطهير. سيقدِّم الكاهن هذا كذبيحة محرقة ليهوه، وستكون رائحة سرور ليهوه. سيُطهِّر الكاهنُ الشعبَ بهذه الذبيحة، وسيَغفر يهوه خطيةَ الشعب.</w:t>
      </w:r>
    </w:p>
    <w:p>
      <w:pPr>
        <w:bidi/>
      </w:pPr>
      <w:r>
        <w:rPr>
          <w:rtl/>
          <w:cs/>
          <w:lang w:val="ar_AE" w:bidi="ar_AE"/>
        </w:rPr>
      </w:r>
      <w:r>
        <w:rPr>
          <w:b/>
          <w:rtl/>
          <w:cs/>
          <w:lang w:val="ar_AE" w:bidi="ar_AE"/>
        </w:rPr>
        <w:t>في المشهد الثاني:</w:t>
      </w:r>
      <w:r>
        <w:rPr>
          <w:rtl/>
          <w:cs/>
          <w:lang w:val="ar_AE" w:bidi="ar_AE"/>
        </w:rPr>
        <w:t xml:space="preserve"> إذا أخطأ شخصٌ عن غير قصد، فعليه أن يُحضر عنزةً عمرها عام واحد إلى الكاهن كذبيحة خطية أو تطهير. سيُكفِّر الكاهن عن ذلك الشخص عن طريق تقديم العنزة ذبيحةَ محرقة ليهوه. سيَغفر يهوه خطيةَ ذلك الشخص، سواء كان من بني إسرائيل أو أجنبيًا.</w:t>
      </w:r>
    </w:p>
    <w:p>
      <w:pPr>
        <w:bidi/>
      </w:pPr>
      <w:r>
        <w:rPr>
          <w:rtl/>
          <w:cs/>
          <w:lang w:val="ar_AE" w:bidi="ar_AE"/>
        </w:rPr>
      </w:r>
      <w:r>
        <w:rPr>
          <w:b/>
          <w:rtl/>
          <w:cs/>
          <w:lang w:val="ar_AE" w:bidi="ar_AE"/>
        </w:rPr>
        <w:t>في المشهد الثالث:</w:t>
      </w:r>
      <w:r>
        <w:rPr>
          <w:rtl/>
          <w:cs/>
          <w:lang w:val="ar_AE" w:bidi="ar_AE"/>
        </w:rPr>
        <w:t xml:space="preserve"> إذا أخطأ أي شخص، سواء كان من بني إسرائيل أو أجنبيًا، عن قصد، وتعَّدى أوامر يهوه، وعارَضَ مشيئةَ يهوه، فيجب أن يُطرَد الشخصُ من الجماعة. بما أن الشخص عصى يهوه مُتعمِّدًا، وعامَل يهوه بكراهية، يجب أن يَتحمَّل العقاب بأن يُغادِر الجماعة.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الكاهن</w:t>
      </w:r>
    </w:p>
    <w:p>
      <w:pPr>
        <w:pStyle w:val="ListBullet"/>
        <w:bidi/>
        <w:spacing w:line="240" w:lineRule="auto"/>
        <w:ind w:left="720"/>
      </w:pPr>
      <w:r>
        <w:rPr>
          <w:rtl/>
          <w:cs/>
          <w:lang w:val="ar_AE" w:bidi="ar_AE"/>
        </w:rPr>
      </w:r>
      <w:r>
        <w:rPr>
          <w:rtl/>
          <w:cs/>
          <w:lang w:val="ar_AE" w:bidi="ar_AE"/>
        </w:rPr>
        <w:t>جماعة بني إسرائيل</w:t>
      </w:r>
    </w:p>
    <w:p>
      <w:pPr>
        <w:pStyle w:val="ListBullet"/>
        <w:bidi/>
        <w:spacing w:line="240" w:lineRule="auto"/>
        <w:ind w:left="720"/>
      </w:pPr>
      <w:r>
        <w:rPr>
          <w:rtl/>
          <w:cs/>
          <w:lang w:val="ar_AE" w:bidi="ar_AE"/>
        </w:rPr>
      </w:r>
      <w:r>
        <w:rPr>
          <w:rtl/>
          <w:cs/>
          <w:lang w:val="ar_AE" w:bidi="ar_AE"/>
        </w:rPr>
        <w:t>الشخص الذي يرتكب خطأً عن غير قصد</w:t>
      </w:r>
    </w:p>
    <w:p>
      <w:pPr>
        <w:pStyle w:val="ListBullet"/>
        <w:bidi/>
        <w:spacing w:line="240" w:lineRule="auto"/>
        <w:ind w:left="720"/>
      </w:pPr>
      <w:r>
        <w:rPr>
          <w:rtl/>
          <w:cs/>
          <w:lang w:val="ar_AE" w:bidi="ar_AE"/>
        </w:rPr>
      </w:r>
      <w:r>
        <w:rPr>
          <w:rtl/>
          <w:cs/>
          <w:lang w:val="ar_AE" w:bidi="ar_AE"/>
        </w:rPr>
        <w:t>الشخص الذي يرتكب خطيةً عن قصد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 يزال يهوه يعطي لموسى الأوامر ليعطيها لبني إسرائيل. يُخبِر يهوه موسى عن كيف تستطيع جماعة إسرائيل أن تستعيد علاقتها بيهوه عندما لا يطيعون أوامر يهوه. تبدأ هذه الأوامر من اليوم الذي يُعلِنها يهوه فيه، وتستمر الأوامر عبْر الأجيال القادمة.</w:t>
      </w:r>
    </w:p>
    <w:p>
      <w:pPr>
        <w:bidi/>
      </w:pPr>
      <w:r>
        <w:rPr>
          <w:rtl/>
          <w:cs/>
          <w:lang w:val="ar_AE" w:bidi="ar_AE"/>
        </w:rPr>
      </w:r>
      <w:r>
        <w:rPr>
          <w:rtl/>
          <w:cs/>
          <w:lang w:val="ar_AE" w:bidi="ar_AE"/>
        </w:rPr>
        <w:t>في المشهد الأول، يتحدث المقطع عن أوامر يهوه، وهذه هي جميع الأوامر التي يعطيها يهوه لشعب إسرائيل. لذلك إذا أخطأت الجماعة ضد يهوه بمخالفة إحدى أوامره، يجب على الجماعة أن تُقدِّم ذبيحةَ محرقة من ثور صغير، وتقدمة حبوب، وتقدمة سكيب، مع تيسٍ من الماعز كذبيحة خطية. سيُقدِّم الكاهن هذه الذبائح، وسيَغفر يهوه خطيةَ الشعب.</w:t>
      </w:r>
    </w:p>
    <w:p>
      <w:pPr>
        <w:bidi/>
      </w:pPr>
      <w:r>
        <w:rPr>
          <w:rtl/>
          <w:cs/>
          <w:lang w:val="ar_AE" w:bidi="ar_AE"/>
        </w:rPr>
      </w:r>
      <w:r>
        <w:rPr>
          <w:rtl/>
          <w:cs/>
          <w:lang w:val="ar_AE" w:bidi="ar_AE"/>
        </w:rPr>
        <w:t>لاحظوا في المشهدين الأول والثاني أن الجماعة والشخص يخطئان عن غير قصد. من المرجح أن الناس قد تصرفوا عن عمد، لكنهم لم يكونوا يعلمون أن تلك الأفعال كانت آثمة. في هذا الموقف، لا ينبغي أن تستخدموا الكلمة العامة للإشارة إلى الخطية. بدلًا من ذلك، قد ترغبون في استخدام عبارة مثل: "يفشل الشخصُ في الالتزام بأوامر يهوه."</w:t>
      </w:r>
    </w:p>
    <w:p>
      <w:pPr>
        <w:bidi/>
      </w:pPr>
      <w:r>
        <w:rPr>
          <w:rtl/>
          <w:cs/>
          <w:lang w:val="ar_AE" w:bidi="ar_AE"/>
        </w:rPr>
      </w:r>
      <w:r>
        <w:rPr>
          <w:rtl/>
          <w:cs/>
          <w:lang w:val="ar_AE" w:bidi="ar_AE"/>
        </w:rPr>
        <w:t>توقفوا هنا وناقشوا كمجموعة كيف ستصفون الخطية غير المقصودة أو الأخطاء. أوقفوا سماع هذا التسجيل الصوتي هنا.</w:t>
      </w:r>
    </w:p>
    <w:p>
      <w:pPr>
        <w:bidi/>
      </w:pPr>
      <w:r>
        <w:rPr>
          <w:rtl/>
          <w:cs/>
          <w:lang w:val="ar_AE" w:bidi="ar_AE"/>
        </w:rPr>
      </w:r>
      <w:r>
        <w:rPr>
          <w:rtl/>
          <w:cs/>
          <w:lang w:val="ar_AE" w:bidi="ar_AE"/>
        </w:rPr>
        <w:t>في المشهد الثالث، تُستخدم عبارة "يد رفيعة" لوصف شخصٍ يتصرف عن قصدٍ بجرأةٍ وبتحدٍ ضد يهوه وضد كلمة يهوه. تُشير هذه العبارة إلى شخصٍ لا يشعر بالذنب بشأن أفعاله وخطاياه ضد يهوه.</w:t>
      </w:r>
    </w:p>
    <w:p>
      <w:pPr>
        <w:bidi/>
      </w:pPr>
      <w:r>
        <w:rPr>
          <w:rtl/>
          <w:cs/>
          <w:lang w:val="ar_AE" w:bidi="ar_AE"/>
        </w:rPr>
      </w:r>
      <w:r>
        <w:rPr>
          <w:rtl/>
          <w:cs/>
          <w:lang w:val="ar_AE" w:bidi="ar_AE"/>
        </w:rPr>
        <w:t>توقفوا هنا وناقشوا طريقةً تَصفون بها شخصًا يخطئ بتمردٍ وبتحدٍ ضد يهوه ولا يندم على أفعاله.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١٥: ٢٢–٣١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الكاهن</w:t>
      </w:r>
    </w:p>
    <w:p>
      <w:pPr>
        <w:pStyle w:val="ListBullet"/>
        <w:bidi/>
        <w:spacing w:line="240" w:lineRule="auto"/>
        <w:ind w:left="720"/>
      </w:pPr>
      <w:r>
        <w:rPr>
          <w:rtl/>
          <w:cs/>
          <w:lang w:val="ar_AE" w:bidi="ar_AE"/>
        </w:rPr>
      </w:r>
      <w:r>
        <w:rPr>
          <w:rtl/>
          <w:cs/>
          <w:lang w:val="ar_AE" w:bidi="ar_AE"/>
        </w:rPr>
        <w:t>جماعة بني إسرائيل</w:t>
      </w:r>
    </w:p>
    <w:p>
      <w:pPr>
        <w:pStyle w:val="ListBullet"/>
        <w:bidi/>
        <w:spacing w:line="240" w:lineRule="auto"/>
        <w:ind w:left="720"/>
      </w:pPr>
      <w:r>
        <w:rPr>
          <w:rtl/>
          <w:cs/>
          <w:lang w:val="ar_AE" w:bidi="ar_AE"/>
        </w:rPr>
      </w:r>
      <w:r>
        <w:rPr>
          <w:rtl/>
          <w:cs/>
          <w:lang w:val="ar_AE" w:bidi="ar_AE"/>
        </w:rPr>
        <w:t>الشخص الذي يرتكب خطأً عن غير قصد</w:t>
      </w:r>
    </w:p>
    <w:p>
      <w:pPr>
        <w:pStyle w:val="ListBullet"/>
        <w:bidi/>
        <w:spacing w:line="240" w:lineRule="auto"/>
        <w:ind w:left="720"/>
      </w:pPr>
      <w:r>
        <w:rPr>
          <w:rtl/>
          <w:cs/>
          <w:lang w:val="ar_AE" w:bidi="ar_AE"/>
        </w:rPr>
      </w:r>
      <w:r>
        <w:rPr>
          <w:rtl/>
          <w:cs/>
          <w:lang w:val="ar_AE" w:bidi="ar_AE"/>
        </w:rPr>
        <w:t>الشخص الذي يخطئ عن قصد</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يهوه لموسى أنه عندما لا تَحفظ الجماعةُ جميعَ أوامر يهوه عن غير قصد، فإن الجماعة تحتاج أن تُحضِر ثورًا صغيرًا إلى الكاهن ليقدِّمه ذبيحةً. يقول يهوه إن هذا سيَنطبق عليهم من اليوم الذي تلقوا فيه الأوامر وعبْر الأجيال القادمة. يحتاج بنو إسرائيل أيضًا أن يُقدِّموا تقدمةَ الحبوب والسكيب المناسبة، وكذلك تيسًا صغيرًا من الماعز. سيقدِّم الكاهن هذا كذبيحة محرقة ليهوه، وستكون رائحة سرور ليهوه. سيُطهِّر الكاهنُ الشعبَ بهذه الذبيحة، وسيَغفر يهوه خطيةَ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"أنا مُمتنٌ جدًا أنه إذا أخطأنا عن طريق السهو توجد طريقة للحصول على الغفران،" أو "توجد أوامر كثيرة يجب أن نتذكرها لدرجة أنني متأكد من أنني ربما أنسى بعضها! أنا مُمتنٌ أن هناك طريقة يتم بها استردادي،" أو "من الأفضل أن أحتفظ بالكثير من الماعز."</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الكاهن: "بماذا تشعر أو فيمَ تفكر؟" قد يجيب الشخص بعبارات مثل: "يُشرفني أن أساعد في التوسُّط بين الشعب ويهوه،" أو "من الأفضل أن أعتاد على ذَبْح هذه الحيوانات وعلى مشهد الدم. لا يعجبني ذلك، لكنني أتفَّهم ذلك،" أو "هذا يجعلني لا أريد أن أفعل أي شيء خطأ لأنني أعرف العقوبة وينبغي أن أنفِّذ تلك العقوبة."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إذا أخطأ شخص عن غير قصد، ينبغي عليه أن يُحضر عنزةً بعمر سنة واحدة إلى الكاهن ذبيحة خطية. سيُكفِّر الكاهن عن ذلك الشخص عن طريق تقديم العنزةَ ذبيحةَ محرقة ليهوه. سيَغفر يهوه خطيةَ ذلك الشخص، سواء كان من بني إسرائيل أو أجنبيًا.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بني إسرائيل، الذي غَفر يهوه خطيتَه: "بماذا تشعر أو بماذا تفكر؟" قد يجيب الشخص بعبارات مثل: "أشعر بامتنانٍ شديد أن يهوه سامَحني. بصدقٍ، لك لم أكن أعرف أن ما فعلته خطأ،" أو "من الأفضل أن أكون مُنتبهًا بشكلٍ أكبر أو أن أسأل شخصًا ما إذا لم أكن متأكدًا ما إذا كنتُ سأخطئ عند القيام بشيء ما،" أو "أحتاج أن تكون العنزة جاهزة لتكون ذبيحة."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إذا أخطأ أي شخص، سواء كان من بني إسرائيل أو أجنبيًا، عن قصد، وتعَّدى أوامر يهوه وعارَض مشيئة يهوه، يجب أن يُطرَد من الجماعة. بما أن الشخص عصى يهوه مُتعمِّدًا، وعامَل يهوه بكراهية، يجب أن يَتحمَّل العقاب بأن يُغادِر الجماعة.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الخاطئ: "بماذا تشعر أو بماذا تفكر؟" قد يجيب الشخص بعبارات مثل: "لا أهتم بما يراه يهوه، لأنني أريد أن أفعل ما يحلو لي،" أو "ماذا تقصِد بأنه ينبغي علي أن أُغادر الجماعة؟" أو "لست متأكدًا ما إذا كانت هذه الخطية تستحق هذه العواقب."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١٥: ٢٢–٣١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يقول </w:t>
      </w:r>
      <w:r>
        <w:rPr>
          <w:b/>
          <w:rtl/>
          <w:cs/>
          <w:lang w:val="ar_AE" w:bidi="ar_AE"/>
        </w:rPr>
        <w:t>يهوه</w:t>
      </w:r>
      <w:r>
        <w:rPr>
          <w:rtl/>
          <w:cs/>
          <w:lang w:val="ar_AE" w:bidi="ar_AE"/>
        </w:rPr>
        <w:t xml:space="preserve"> لموسى أنه عندما لا تلتزم الجماعةُ بكل أوامر يهوه عن غير قصد، من اليوم الذي يتسلَّمون فيه الأوامر وعَبْر </w:t>
      </w:r>
      <w:r>
        <w:rPr>
          <w:b/>
          <w:rtl/>
          <w:cs/>
          <w:lang w:val="ar_AE" w:bidi="ar_AE"/>
        </w:rPr>
        <w:t>الأجيال</w:t>
      </w:r>
      <w:r>
        <w:rPr>
          <w:rtl/>
          <w:cs/>
          <w:lang w:val="ar_AE" w:bidi="ar_AE"/>
        </w:rPr>
        <w:t xml:space="preserve"> القادمة، فإن الجماعة تحتاج أن تُحضِر ثورًا صغيرًا إلى </w:t>
      </w:r>
      <w:r>
        <w:rPr>
          <w:b/>
          <w:rtl/>
          <w:cs/>
          <w:lang w:val="ar_AE" w:bidi="ar_AE"/>
        </w:rPr>
        <w:t>الكاهن</w:t>
      </w:r>
      <w:r>
        <w:rPr>
          <w:rtl/>
          <w:cs/>
          <w:lang w:val="ar_AE" w:bidi="ar_AE"/>
        </w:rPr>
        <w:t xml:space="preserve"> ليقدِّمه </w:t>
      </w:r>
      <w:r>
        <w:rPr>
          <w:b/>
          <w:rtl/>
          <w:cs/>
          <w:lang w:val="ar_AE" w:bidi="ar_AE"/>
        </w:rPr>
        <w:t>ذبيحة محرقة</w:t>
      </w:r>
      <w:r>
        <w:rPr>
          <w:rtl/>
          <w:cs/>
          <w:lang w:val="ar_AE" w:bidi="ar_AE"/>
        </w:rPr>
        <w:t xml:space="preserve">. يهوه هو الاسم الشخصي والاسم العَلَم لله. الأجيال هي عُمرٌ بعد عُمرٍ. تستخدم بعض الترجمات كلمة نسل، أي الأبناء، والأحفاد، والأجيال المستقبلية. الكاهن هو الشخص الذي يَعمل في خيمة الاجتماع ويقدِّم الذبائح نيابةً عن شعب إسرائيل. ذبيحة المحرقة هي حيوان يُذبَح ويُحرق بالكامل على المذبح أمام الله. استخدموا الكلمات ذاتها التي استخدمتوها في المقاطع السابقة للإشارة إلى الجماعة، و يهوه، والأجيال، أو النسل، والكاهن، وذبيحة المحرقة. للمزيد من المعلومات عن </w:t>
      </w:r>
      <w:r>
        <w:rPr>
          <w:rtl/>
          <w:cs/>
          <w:lang w:val="ar_AE" w:bidi="ar_AE"/>
        </w:rPr>
        <w:t>يهوه</w:t>
      </w:r>
      <w:r>
        <w:rPr>
          <w:rtl/>
          <w:cs/>
          <w:lang w:val="ar_AE" w:bidi="ar_AE"/>
        </w:rPr>
        <w:t>، و</w:t>
      </w:r>
      <w:r>
        <w:rPr>
          <w:rtl/>
          <w:cs/>
          <w:lang w:val="ar_AE" w:bidi="ar_AE"/>
        </w:rPr>
        <w:t>الأجيال</w:t>
      </w:r>
      <w:r>
        <w:rPr>
          <w:rtl/>
          <w:cs/>
          <w:lang w:val="ar_AE" w:bidi="ar_AE"/>
        </w:rPr>
        <w:t>، و</w:t>
      </w:r>
      <w:r>
        <w:rPr>
          <w:rtl/>
          <w:cs/>
          <w:lang w:val="ar_AE" w:bidi="ar_AE"/>
        </w:rPr>
        <w:t>الكاهن</w:t>
      </w:r>
      <w:r>
        <w:rPr>
          <w:rtl/>
          <w:cs/>
          <w:lang w:val="ar_AE" w:bidi="ar_AE"/>
        </w:rPr>
        <w:t>، و</w:t>
      </w:r>
      <w:r>
        <w:rPr>
          <w:rtl/>
          <w:cs/>
          <w:lang w:val="ar_AE" w:bidi="ar_AE"/>
        </w:rPr>
        <w:t>ذبيحة المحرقة</w:t>
      </w:r>
      <w:r>
        <w:rPr>
          <w:rtl/>
          <w:cs/>
          <w:lang w:val="ar_AE" w:bidi="ar_AE"/>
        </w:rPr>
        <w:t>، راجعوا قاموس الكلمات الرئيسية.</w:t>
      </w:r>
    </w:p>
    <w:p>
      <w:pPr>
        <w:bidi/>
      </w:pPr>
      <w:r>
        <w:rPr>
          <w:rtl/>
          <w:cs/>
          <w:lang w:val="ar_AE" w:bidi="ar_AE"/>
        </w:rPr>
      </w:r>
      <w:r>
        <w:rPr>
          <w:rtl/>
          <w:cs/>
          <w:lang w:val="ar_AE" w:bidi="ar_AE"/>
        </w:rPr>
        <w:t xml:space="preserve">يحتاج بنو إسرائيل أيضًا أن يُقدِّموا </w:t>
      </w:r>
      <w:r>
        <w:rPr>
          <w:b/>
          <w:rtl/>
          <w:cs/>
          <w:lang w:val="ar_AE" w:bidi="ar_AE"/>
        </w:rPr>
        <w:t>تقدمةَ الحبوب</w:t>
      </w:r>
      <w:r>
        <w:rPr>
          <w:rtl/>
          <w:cs/>
          <w:lang w:val="ar_AE" w:bidi="ar_AE"/>
        </w:rPr>
        <w:t xml:space="preserve"> و</w:t>
      </w:r>
      <w:r>
        <w:rPr>
          <w:b/>
          <w:rtl/>
          <w:cs/>
          <w:lang w:val="ar_AE" w:bidi="ar_AE"/>
        </w:rPr>
        <w:t>تقدمة السكيب</w:t>
      </w:r>
      <w:r>
        <w:rPr>
          <w:rtl/>
          <w:cs/>
          <w:lang w:val="ar_AE" w:bidi="ar_AE"/>
        </w:rPr>
        <w:t xml:space="preserve"> المناسِبتيْن، وكذلك تيسًا صغيرًا من الماعز </w:t>
      </w:r>
      <w:r>
        <w:rPr>
          <w:b/>
          <w:rtl/>
          <w:cs/>
          <w:lang w:val="ar_AE" w:bidi="ar_AE"/>
        </w:rPr>
        <w:t>ذبيحةَ خطية أو ذبيحة تطهير</w:t>
      </w:r>
      <w:r>
        <w:rPr>
          <w:rtl/>
          <w:cs/>
          <w:lang w:val="ar_AE" w:bidi="ar_AE"/>
        </w:rPr>
        <w:t xml:space="preserve">. تقدمة الحبوب هي خليط من أنعم الدقيق وزيت الزيتون. تقدمة السكيب هي شراب مُختمر قوي أو نبيذ يَسكبه الكاهن على المذبح. عادةً ما تكون ذبيحة الخطية أو التطهير من الماعز ويحرقها الكاهن على المذبح ليُطهِّر شخصًا أو جماعة ولاستعادة علاقتهم بيهوه. استخدموا الكلمات أو العبارات نفسها التي استخدمتوها سابقًا للإشارة إلى تقدمة الحبوب، وتقدمة السكيب، وذبيحة الخطية أو التطهير. للمزيد من المعلومات عن </w:t>
      </w:r>
      <w:r>
        <w:rPr>
          <w:b/>
          <w:rtl/>
          <w:cs/>
          <w:lang w:val="ar_AE" w:bidi="ar_AE"/>
        </w:rPr>
        <w:t>تقدمة الحبوب</w:t>
      </w:r>
      <w:r>
        <w:rPr>
          <w:rtl/>
          <w:cs/>
          <w:lang w:val="ar_AE" w:bidi="ar_AE"/>
        </w:rPr>
        <w:t>، و</w:t>
      </w:r>
      <w:r>
        <w:rPr>
          <w:b/>
          <w:rtl/>
          <w:cs/>
          <w:lang w:val="ar_AE" w:bidi="ar_AE"/>
        </w:rPr>
        <w:t>تقدمة السكيب</w:t>
      </w:r>
      <w:r>
        <w:rPr>
          <w:rtl/>
          <w:cs/>
          <w:lang w:val="ar_AE" w:bidi="ar_AE"/>
        </w:rPr>
        <w:t>، و</w:t>
      </w:r>
      <w:r>
        <w:rPr>
          <w:b/>
          <w:rtl/>
          <w:cs/>
          <w:lang w:val="ar_AE" w:bidi="ar_AE"/>
        </w:rPr>
        <w:t>ذبيحة الخطية</w:t>
      </w:r>
      <w:r>
        <w:rPr>
          <w:rtl/>
          <w:cs/>
          <w:lang w:val="ar_AE" w:bidi="ar_AE"/>
        </w:rPr>
        <w:t xml:space="preserve"> أو </w:t>
      </w:r>
      <w:r>
        <w:rPr>
          <w:rtl/>
          <w:cs/>
          <w:lang w:val="ar_AE" w:bidi="ar_AE"/>
        </w:rPr>
        <w:t>ذبيحة التطهير</w:t>
      </w:r>
      <w:r>
        <w:rPr>
          <w:rtl/>
          <w:cs/>
          <w:lang w:val="ar_AE" w:bidi="ar_AE"/>
        </w:rPr>
        <w:t>، راجعوا قاموس الكلمات الرئيسية.</w:t>
      </w:r>
    </w:p>
    <w:p>
      <w:pPr>
        <w:bidi/>
      </w:pPr>
      <w:r>
        <w:rPr>
          <w:rtl/>
          <w:cs/>
          <w:lang w:val="ar_AE" w:bidi="ar_AE"/>
        </w:rPr>
      </w:r>
      <w:r>
        <w:rPr>
          <w:rtl/>
          <w:cs/>
          <w:lang w:val="ar_AE" w:bidi="ar_AE"/>
        </w:rPr>
        <w:t xml:space="preserve">سيقدِّم الكاهن هذه الأشياء ذبيحةَ محرقة ليهوه، وستكون رائحة سرور ليهوه. سيُطهِّر الكاهنُ </w:t>
      </w:r>
      <w:r>
        <w:rPr>
          <w:b/>
          <w:rtl/>
          <w:cs/>
          <w:lang w:val="ar_AE" w:bidi="ar_AE"/>
        </w:rPr>
        <w:t>الشعبَ</w:t>
      </w:r>
      <w:r>
        <w:rPr>
          <w:rtl/>
          <w:cs/>
          <w:lang w:val="ar_AE" w:bidi="ar_AE"/>
        </w:rPr>
        <w:t xml:space="preserve"> أو </w:t>
      </w:r>
      <w:r>
        <w:rPr>
          <w:b/>
          <w:rtl/>
          <w:cs/>
          <w:lang w:val="ar_AE" w:bidi="ar_AE"/>
        </w:rPr>
        <w:t>سيُكفِّر</w:t>
      </w:r>
      <w:r>
        <w:rPr>
          <w:rtl/>
          <w:cs/>
          <w:lang w:val="ar_AE" w:bidi="ar_AE"/>
        </w:rPr>
        <w:t xml:space="preserve"> عنهم بهذه التقدمة، وسيُسامحهم </w:t>
      </w:r>
      <w:r>
        <w:rPr>
          <w:b/>
          <w:rtl/>
          <w:cs/>
          <w:lang w:val="ar_AE" w:bidi="ar_AE"/>
        </w:rPr>
        <w:t>يهوه</w:t>
      </w:r>
      <w:r>
        <w:rPr>
          <w:rtl/>
          <w:cs/>
          <w:lang w:val="ar_AE" w:bidi="ar_AE"/>
        </w:rPr>
        <w:t xml:space="preserve">. إن التطهير يعني القيام بالاغتسال الطقسي أو بشيء يُطهِّر الشخصَ أو المجتمع رمزيًا ويجعلهم مناسبين أن يكونوا في علاقة مع يهوه. هذا يشبه الكفَّارةَ، أي عندما يستعيد الكاهنُ العلاقةَ بين الشعب ويهوه. استخدموا الكلمات ذاتها التي استخدمتوها في المقاطع السابقة للإشارة إلى التطهير، والكفَّارة، والغفران. للمزيد من المعلومات عن </w:t>
      </w:r>
      <w:r>
        <w:rPr>
          <w:rtl/>
          <w:cs/>
          <w:lang w:val="ar_AE" w:bidi="ar_AE"/>
        </w:rPr>
        <w:t>التطهير</w:t>
      </w:r>
      <w:r>
        <w:rPr>
          <w:rtl/>
          <w:cs/>
          <w:lang w:val="ar_AE" w:bidi="ar_AE"/>
        </w:rPr>
        <w:t>، و</w:t>
      </w:r>
      <w:r>
        <w:rPr>
          <w:b/>
          <w:rtl/>
          <w:cs/>
          <w:lang w:val="ar_AE" w:bidi="ar_AE"/>
        </w:rPr>
        <w:t>الكفَّارة</w:t>
      </w:r>
      <w:r>
        <w:rPr>
          <w:rtl/>
          <w:cs/>
          <w:lang w:val="ar_AE" w:bidi="ar_AE"/>
        </w:rPr>
        <w:t>، و</w:t>
      </w:r>
      <w:r>
        <w:rPr>
          <w:rtl/>
          <w:cs/>
          <w:lang w:val="ar_AE" w:bidi="ar_AE"/>
        </w:rPr>
        <w:t>الغفران</w:t>
      </w:r>
      <w:r>
        <w:rPr>
          <w:rtl/>
          <w:cs/>
          <w:lang w:val="ar_AE" w:bidi="ar_AE"/>
        </w:rPr>
        <w:t>، راجعوا قاموس الكلمات الرئيسية.</w:t>
      </w:r>
    </w:p>
    <w:p>
      <w:pPr>
        <w:bidi/>
      </w:pPr>
      <w:r>
        <w:rPr>
          <w:rtl/>
          <w:cs/>
          <w:lang w:val="ar_AE" w:bidi="ar_AE"/>
        </w:rPr>
      </w:r>
      <w:r>
        <w:rPr>
          <w:rtl/>
          <w:cs/>
          <w:lang w:val="ar_AE" w:bidi="ar_AE"/>
        </w:rPr>
        <w:t xml:space="preserve">إذا </w:t>
      </w:r>
      <w:r>
        <w:rPr>
          <w:b/>
          <w:rtl/>
          <w:cs/>
          <w:lang w:val="ar_AE" w:bidi="ar_AE"/>
        </w:rPr>
        <w:t>أخطأ شخص عن غير قصد</w:t>
      </w:r>
      <w:r>
        <w:rPr>
          <w:rtl/>
          <w:cs/>
          <w:lang w:val="ar_AE" w:bidi="ar_AE"/>
        </w:rPr>
        <w:t>، ينبغي عليه أن يُحضر عنزةً بعمر سنة واحدة إلى الكاهن ذبيحة خطية. سيُكفِّر الكاهن عن ذلك الشخص عن طريق تقديم العنزةَ ذبيحةَ محرقة ليهوه. سيَغفر يهوه خطيةَ ذلك الشخص، سواء كان من بني إسرائيل أو أجنبيًا. الخطية غير المقصودة هي الفعل الذي يُعمل دون أن يُدرِك الشخصُ أن هذا الفعل خطية.</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الخطية غير المقصودة</w:t>
      </w:r>
      <w:r>
        <w:rPr>
          <w:rtl/>
          <w:cs/>
          <w:lang w:val="ar_AE" w:bidi="ar_AE"/>
        </w:rPr>
        <w:t>. تذكَّروا أنكم قد تستخدمون كلمة تُعبر عن الخطأ أو الخطية غير المقصودة. إذا كنتم قد ترجمتم هذه الكلمة فعلًا في سِفر آخر من الكتاب المُقدَّس، استخدموا الكلمة ذاتها التي استخدمتوها هناك. أوقفوا سماع هذا التسجيل الصوتي هنا.</w:t>
      </w:r>
    </w:p>
    <w:p>
      <w:pPr>
        <w:bidi/>
      </w:pPr>
      <w:r>
        <w:rPr>
          <w:rtl/>
          <w:cs/>
          <w:lang w:val="ar_AE" w:bidi="ar_AE"/>
        </w:rPr>
      </w:r>
      <w:r>
        <w:rPr>
          <w:b/>
          <w:rtl/>
          <w:cs/>
          <w:lang w:val="ar_AE" w:bidi="ar_AE"/>
        </w:rPr>
        <w:t>الإسرائيلي</w:t>
      </w:r>
      <w:r>
        <w:rPr>
          <w:rtl/>
          <w:cs/>
          <w:lang w:val="ar_AE" w:bidi="ar_AE"/>
        </w:rPr>
        <w:t xml:space="preserve"> هو شخص من نسل يعقوب. </w:t>
      </w:r>
      <w:r>
        <w:rPr>
          <w:b/>
          <w:rtl/>
          <w:cs/>
          <w:lang w:val="ar_AE" w:bidi="ar_AE"/>
        </w:rPr>
        <w:t>الأجنبي</w:t>
      </w:r>
      <w:r>
        <w:rPr>
          <w:rtl/>
          <w:cs/>
          <w:lang w:val="ar_AE" w:bidi="ar_AE"/>
        </w:rPr>
        <w:t xml:space="preserve"> هو شخص يعيش في بلد مختلف عن البلد الذي وُلد فيه. استخدموا الكلمات ذاتها التي استخدمتوها في المقاطع السابقة للإشارة إلى بني إسرائيل والأجانب. للمزيد المعلومات عن </w:t>
      </w:r>
      <w:r>
        <w:rPr>
          <w:rtl/>
          <w:cs/>
          <w:lang w:val="ar_AE" w:bidi="ar_AE"/>
        </w:rPr>
        <w:t>بني إسرائيل</w:t>
      </w:r>
      <w:r>
        <w:rPr>
          <w:rtl/>
          <w:cs/>
          <w:lang w:val="ar_AE" w:bidi="ar_AE"/>
        </w:rPr>
        <w:t xml:space="preserve"> و</w:t>
      </w:r>
      <w:r>
        <w:rPr>
          <w:rtl/>
          <w:cs/>
          <w:lang w:val="ar_AE" w:bidi="ar_AE"/>
        </w:rPr>
        <w:t>الأجنبي</w:t>
      </w:r>
      <w:r>
        <w:rPr>
          <w:rtl/>
          <w:cs/>
          <w:lang w:val="ar_AE" w:bidi="ar_AE"/>
        </w:rPr>
        <w:t xml:space="preserve"> راجعوا قاموس الكلمات الرئيسية.</w:t>
      </w:r>
    </w:p>
    <w:p>
      <w:pPr>
        <w:bidi/>
      </w:pPr>
      <w:r>
        <w:rPr>
          <w:rtl/>
          <w:cs/>
          <w:lang w:val="ar_AE" w:bidi="ar_AE"/>
        </w:rPr>
      </w:r>
      <w:r>
        <w:rPr>
          <w:rtl/>
          <w:cs/>
          <w:lang w:val="ar_AE" w:bidi="ar_AE"/>
        </w:rPr>
        <w:t xml:space="preserve">إذا أخطأ أي شخص، سواء كان من إسرائيل أو أجنبيًا، عن قصد أو فَعل أي شيء </w:t>
      </w:r>
      <w:r>
        <w:rPr>
          <w:b/>
          <w:rtl/>
          <w:cs/>
          <w:lang w:val="ar_AE" w:bidi="ar_AE"/>
        </w:rPr>
        <w:t>بيد رفيعة</w:t>
      </w:r>
      <w:r>
        <w:rPr>
          <w:rtl/>
          <w:cs/>
          <w:lang w:val="ar_AE" w:bidi="ar_AE"/>
        </w:rPr>
        <w:t xml:space="preserve"> وتعدَّى أوامر يهوه وعارَض إرادة يهوه، يجب أن يُطرَد هذا الشخصُ من الجماعة. بما أن ذلك الشخص عصى عن قصدٍ أو جَدَّف على يهوه من خلال إهانة يهوه أو عدم إكرامه، فيجب على ذلك الشخص أن يتحمل العقاب بأن يُغادر الجماعةَ. إن اليد الرفيعة تعني أن شخصًا ما يَفعل شيئًا بجرأةٍ وبتحدٍ. تستخدم بعض الترجمات كلمة بتحدٍ.</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التجديف</w:t>
      </w:r>
      <w:r>
        <w:rPr>
          <w:rtl/>
          <w:cs/>
          <w:lang w:val="ar_AE" w:bidi="ar_AE"/>
        </w:rPr>
        <w:t xml:space="preserve"> وإلى </w:t>
      </w:r>
      <w:r>
        <w:rPr>
          <w:b/>
          <w:rtl/>
          <w:cs/>
          <w:lang w:val="ar_AE" w:bidi="ar_AE"/>
        </w:rPr>
        <w:t>اليد الرفيعة</w:t>
      </w:r>
      <w:r>
        <w:rPr>
          <w:rtl/>
          <w:cs/>
          <w:lang w:val="ar_AE" w:bidi="ar_AE"/>
        </w:rPr>
        <w:t xml:space="preserve">، أو للإشارة إلى شخص يتصرف بتحدٍ. إذا كنتم قد ترجمتم هذه العبارات بالفعل في سِفر آخر من الكتاب المُقَدَّس، فاستخدموا الكلمات ذاتها التي استخدمتوها هناك. راجعوا قاموس الكلمات الرئيسية لمزيد من المعلومات عن </w:t>
      </w:r>
      <w:r>
        <w:rPr>
          <w:rtl/>
          <w:cs/>
          <w:lang w:val="ar_AE" w:bidi="ar_AE"/>
        </w:rPr>
        <w:t>التجديف</w:t>
      </w:r>
      <w:r>
        <w:rPr>
          <w:rtl/>
          <w:cs/>
          <w:lang w:val="ar_AE" w:bidi="ar_AE"/>
        </w:rPr>
        <w:t>. أوقفوا سماع هذا التسجيل الصوتي هنا.</w:t>
      </w:r>
    </w:p>
    <w:p>
      <w:pPr>
        <w:bidi/>
      </w:pPr>
      <w:r>
        <w:rPr>
          <w:rtl/>
          <w:cs/>
          <w:lang w:val="ar_AE" w:bidi="ar_AE"/>
        </w:rPr>
      </w:r>
      <w:r>
        <w:rPr>
          <w:rtl/>
          <w:cs/>
          <w:lang w:val="ar_AE" w:bidi="ar_AE"/>
        </w:rPr>
        <w:t>لقد أبغض هؤلاء الناس كلمةَ يهوه وعصوا أوامره، أو قواعده. في هذه الحالة، فإن كلمة يهوه هي الأشياء التي يأمر يهوه شعبَه أن يفعلوها، وأوامر يهوه هي القواعد التي يعطيها يهوه لشعبه ليعيشوا وفقًا لها.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15:32–36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العدد ١٥: ٣٢–٣٦ واحفظوه في قلوبكم. </w:t>
      </w:r>
    </w:p>
    <w:p>
      <w:pPr>
        <w:bidi/>
      </w:pPr>
      <w:r>
        <w:rPr>
          <w:rtl/>
          <w:cs/>
          <w:lang w:val="ar_AE" w:bidi="ar_AE"/>
        </w:rPr>
      </w:r>
      <w:r>
        <w:rPr>
          <w:rtl/>
          <w:cs/>
          <w:lang w:val="ar_AE" w:bidi="ar_AE"/>
        </w:rPr>
        <w:t>استمعوا إلى نسخة صوتية من سفر العدد ١٥: ٣٢–٣٦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١٥: ٣٢–٣٦ في أكثر الترجمات المفهومة لكم.</w:t>
      </w:r>
    </w:p>
    <w:p>
      <w:pPr>
        <w:bidi/>
      </w:pPr>
      <w:r>
        <w:rPr>
          <w:rtl/>
          <w:cs/>
          <w:lang w:val="ar_AE" w:bidi="ar_AE"/>
        </w:rPr>
      </w:r>
      <w:r>
        <w:rPr>
          <w:rtl/>
          <w:cs/>
          <w:lang w:val="ar_AE" w:bidi="ar_AE"/>
        </w:rPr>
        <w:t>إن توقيت وقوع أحداث هذا المقطع غير واضح. نَعلم أن هذه الأحداث وقعتْ في يومٍ ما عندما كان بنو إسرائيل في البرية. على الأرجح، لم تَقع أحداث هذا المقطع بعد المقطع السابق مباشرةً. بل يُستخدم هذا المقطع لإظهار أن يهوه جادٌ بشأن طاعة شعبه له، وأن يهوه سيُعاقِب العصيان مثلما يقول. إن الرجل الذي كَسر السبت في هذا المقطع كان ينوي أن يُشعل نارًا بالخشب، أو الحطب. لكن يهوه منعَ الشعبَ من إشعال النار في يوم السبت. كان السبت يومًا خاصًا خصَّصه يهوه ليكون يوم راحةٍ لشعبه. كان يهوه جادًا جدًا بشأن شريعته التي تأمر بأن يأخذ شعبُه سبت الراحة كل أسبوع. كان يهوه يَعتبر كسرَ السبت فِعلًا تُرفَع فيه اليد في تحدٍ ليهوه، أو فِعلًا فيه يد رفيعة، مثلما هو موضَّح في المقطع السابق.</w:t>
      </w:r>
    </w:p>
    <w:p>
      <w:pPr>
        <w:bidi/>
      </w:pPr>
      <w:r>
        <w:rPr>
          <w:rtl/>
          <w:cs/>
          <w:lang w:val="ar_AE" w:bidi="ar_AE"/>
        </w:rPr>
      </w:r>
      <w:r>
        <w:rPr>
          <w:rtl/>
          <w:cs/>
          <w:lang w:val="ar_AE" w:bidi="ar_AE"/>
        </w:rPr>
        <w:t>توقفوا هنا وناقشوا هذا السؤال كمجموعة: ما الفعل الذي يُعتبر في ثقافتكم فِعلَ تحدٍ لله، أو ضد الآلهة أو الكائنات الفائقة للطبيعة؟ أوقفوا سماع هذا التسجيل الصوتي هنا.</w:t>
      </w:r>
    </w:p>
    <w:p>
      <w:pPr>
        <w:bidi/>
      </w:pPr>
      <w:r>
        <w:rPr>
          <w:rtl/>
          <w:cs/>
          <w:lang w:val="ar_AE" w:bidi="ar_AE"/>
        </w:rPr>
      </w:r>
      <w:r>
        <w:rPr>
          <w:rtl/>
          <w:cs/>
          <w:lang w:val="ar_AE" w:bidi="ar_AE"/>
        </w:rPr>
        <w:t>توقفوا هنا وناقشوا هذا السؤال كمجموعة: كيف يُحدِّد مجتمعكم ما إذا كان الناس يرتكبون خطأً عن قصدٍ ضد أشخاص آخرين، أو ضد الله، أو ضد الإله الذي يخدمونه؟ أوقفوا سماع هذا التسجيل الصوتي هنا.</w:t>
      </w:r>
    </w:p>
    <w:p>
      <w:pPr>
        <w:bidi/>
      </w:pPr>
      <w:r>
        <w:rPr>
          <w:rtl/>
          <w:cs/>
          <w:lang w:val="ar_AE" w:bidi="ar_AE"/>
        </w:rPr>
      </w:r>
      <w:r>
        <w:rPr>
          <w:rtl/>
          <w:cs/>
          <w:lang w:val="ar_AE" w:bidi="ar_AE"/>
        </w:rPr>
        <w:t>إن الذين وجدوا الرجلَ لم يكونوا متأكدين بالضبط من جهة ما يجب عليهم فِعله به. ربما كان الناس مصدومين من عصيان الرجل. أحضر الناسُ الرجلَ إلى هارون وموسى وأبقوه في الحجز، أو في مكان مُحكَم لا يستطيع الرجل مغادرته.</w:t>
      </w:r>
    </w:p>
    <w:p>
      <w:pPr>
        <w:bidi/>
      </w:pPr>
      <w:r>
        <w:rPr>
          <w:rtl/>
          <w:cs/>
          <w:lang w:val="ar_AE" w:bidi="ar_AE"/>
        </w:rPr>
      </w:r>
      <w:r>
        <w:rPr>
          <w:rtl/>
          <w:cs/>
          <w:lang w:val="ar_AE" w:bidi="ar_AE"/>
        </w:rPr>
        <w:t>قال يهوه لموسى إن كل جماعة إسرائيل يجب أن تَرجم الرجل حتى الموت خارج المحلة. إن رجم شخصٍ ما حتى الموت هو رمي الشخص بالحجارة حتى يموت. لا يُمكن أن تكون جثة الرجل داخل محلة بني إسرائيل، وإلا فإن هذا سيُنجِّس المحلةَ والشعب. لذلك قال يهوه لموسى أن يأخذ بنو إسرائيل الرجلَ إلى خارج المحلة ليرجموه. فأَخذ بنو إسرائيل الرجلَ إلى خارج المحلة ورجموه بالحجارة مثلما أَمرَ يهوه.</w:t>
      </w:r>
    </w:p>
    <w:p>
      <w:pPr>
        <w:bidi/>
      </w:pPr>
      <w:r>
        <w:rPr>
          <w:rtl/>
          <w:cs/>
          <w:lang w:val="ar_AE" w:bidi="ar_AE"/>
        </w:rPr>
      </w:r>
      <w:r>
        <w:rPr>
          <w:rtl/>
          <w:cs/>
          <w:lang w:val="ar_AE" w:bidi="ar_AE"/>
        </w:rPr>
        <w:t>توقفوا هنا وناقشوا هذا السؤال كمجموعة: ما هي بعض أفعال الناس في مجتمعكم والتي ستَجعل مجتمعكم يَعدِمهم؟ أوقفوا سماع هذا التسجيل الصوتي هنا.</w:t>
      </w:r>
    </w:p>
    <w:p>
      <w:pPr>
        <w:bidi/>
      </w:pPr>
      <w:r>
        <w:rPr>
          <w:rtl/>
          <w:cs/>
          <w:lang w:val="ar_AE" w:bidi="ar_AE"/>
        </w:rPr>
      </w:r>
      <w:r>
        <w:rPr>
          <w:rtl/>
          <w:cs/>
          <w:lang w:val="ar_AE" w:bidi="ar_AE"/>
        </w:rPr>
        <w:t>لأن هذه القصة حدثت بينما كان بنو إسرائيل لا يزالون في البرية، فإننا نَعلم أن يهوه أراد من شعبه أن يحفظوا يوم السبت حتى قبل وصولهم إلى أرض الموعد.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١٥: ٣٢–٣٦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عندما يكون بنو إسرائيل في البرية، يَجمع رجلٌ الخشب في يوم السبت.</w:t>
      </w:r>
    </w:p>
    <w:p>
      <w:pPr>
        <w:bidi/>
      </w:pPr>
      <w:r>
        <w:rPr>
          <w:rtl/>
          <w:cs/>
          <w:lang w:val="ar_AE" w:bidi="ar_AE"/>
        </w:rPr>
      </w:r>
      <w:r>
        <w:rPr>
          <w:b/>
          <w:rtl/>
          <w:cs/>
          <w:lang w:val="ar_AE" w:bidi="ar_AE"/>
        </w:rPr>
        <w:t>في المشهد الثاني:</w:t>
      </w:r>
      <w:r>
        <w:rPr>
          <w:rtl/>
          <w:cs/>
          <w:lang w:val="ar_AE" w:bidi="ar_AE"/>
        </w:rPr>
        <w:t xml:space="preserve"> يقوم بنو إسرائيل الذين وجدوا الرجلَ الذي يَجمع الخشب بإحضاره إلى هارون وموسى وكل الجماعة. يحتفظ الناسُ بهذا الرجل في الحجز لأنهم ليسوا متأكدين مما يجب أن يفعلوه معه. يُخبِر يهوه موسى بأن هذا الرجل يجب أن يُقتَل رجمًا بالحجارة خارج المحلة.</w:t>
      </w:r>
    </w:p>
    <w:p>
      <w:pPr>
        <w:bidi/>
      </w:pPr>
      <w:r>
        <w:rPr>
          <w:rtl/>
          <w:cs/>
          <w:lang w:val="ar_AE" w:bidi="ar_AE"/>
        </w:rPr>
      </w:r>
      <w:r>
        <w:rPr>
          <w:b/>
          <w:rtl/>
          <w:cs/>
          <w:lang w:val="ar_AE" w:bidi="ar_AE"/>
        </w:rPr>
        <w:t>في المشهد الثالث:</w:t>
      </w:r>
      <w:r>
        <w:rPr>
          <w:rtl/>
          <w:cs/>
          <w:lang w:val="ar_AE" w:bidi="ar_AE"/>
        </w:rPr>
        <w:t xml:space="preserve"> تأخذ كلُّ الجماعة الرجلَ إلى خارج المحلة ويرجموه بالحجارة حتى الموت، تمامًا مثلما أَمَر يهوه موسى.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الرجل الذي يجمع الخشب</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 نَعلم وقت وقوع أحداث هذا المقطع، إلا أنها وقعتْ في يومٍ ما بينما كان بنو إسرائيل في البرية.</w:t>
      </w:r>
    </w:p>
    <w:p>
      <w:pPr>
        <w:bidi/>
      </w:pPr>
      <w:r>
        <w:rPr>
          <w:rtl/>
          <w:cs/>
          <w:lang w:val="ar_AE" w:bidi="ar_AE"/>
        </w:rPr>
      </w:r>
      <w:r>
        <w:rPr>
          <w:rtl/>
          <w:cs/>
          <w:lang w:val="ar_AE" w:bidi="ar_AE"/>
        </w:rPr>
        <w:t>لاحظوا أنه توجد بعض التفاصيل المختلفة لإطار أحداث هذا المقطع. إن جماعة إسرائيل بأكملها موجودة في البرية. في المشهد الأول، يَخرج الرجل ويَجمع الخشب في يوم السبت. لا نعرف بالضبط أين هو هذا الرجل، سواء وسط محلة بني إسرائيل أو خارج المحلة. في المشهد الثاني، تقوم المجموعة التي تَجد الرجلَ بإحضاره إلى المكان الذي يكون فيه هارون وموسى. يذهب الرجل إلى مكان مُحكَم لا يستطيع مغادرته حتى يَعرف الناس ماذا يجب أن يفعلوا معه. في المشهد الثالث، تأخذ الجماعةُ كلها الرجلَ إلى خارج محلة بني إسرائيل وترجمه بالحجارة حتى الموت.</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١٥: ٣٢–٣٦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الرجل الذي يجمع الخشب</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يكون بنو إسرائيل في البرية، يَجمع رجلٌ الخشب في يوم السبت.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رجل الذي يَجمع الخشب: "بماذا تشعر أو بماذا تفكر؟" قد يجيب الشخص بعبارات مثل: "الجو باردٌ هنا في البرية. أريد أن أتدفأ وأن أساعد عائلتي أن تتدفأ،" أو "أنا متأكد من أن أمرًا مثل جمع الخشب ليس أمرًا كبيرًا في يوم السبت. إنه ضروريٌ لي،" أو "أريد فقط القليل من الراحة."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قام بنو إسرائيل الذين وجدوا الرجلَ الذي يَجمع الخشب بإحضاره إلى هارون وموسى وكل الجماعة. احتفظَ الناسُ بهذا الرجل في الحجز لأنهم لم يكونوا متأكدين مما يجب أن يفعلوه معه.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بماذا تفكرون؟" قد يجيب هؤلاء الأشخاص بعبارات مثل: "ماذا سنَفعل الآن مع هذا الرجل؟ هل كان الرجل يعلم أن القيام بهذا الأمر خاطئ؟" أو "بماذا كان الرجل يفكِّر؟ لا أستطيع تصديق أنه خرج ليَجمع الخشب. ألا يعلم أن يهوه حَظر فِعلَ ذلك في يوم السبت؟" أو "أنا حزين جدًا لأن الرجل خرج ليَجمع الخشب! ما الذي سيَحدث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يهوه موسى بأن هذا الرجل يجب أن يُقتَل رجمًا بالحجارة خارج المحلة.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"أنا حزينٌ لأجل هذا الرجل، لكنني آخُذ كلماتي على محمل الجد،" أو "أنا حزين لأجل هذه الجماعة، لكنني أريدهم أن يَعرفوا مدى أهمية الطاعة،" أو "كأنهم لا يستمعون أو لا يُصدِّقون بالكامل أنني سأفعل ما قُلتُ أنني سأفعله."</w:t>
      </w:r>
    </w:p>
    <w:p>
      <w:pPr>
        <w:pStyle w:val="ListBullet"/>
        <w:bidi/>
        <w:spacing w:line="240" w:lineRule="auto"/>
        <w:ind w:left="720"/>
      </w:pPr>
      <w:r>
        <w:rPr>
          <w:rtl/>
          <w:cs/>
          <w:lang w:val="ar_AE" w:bidi="ar_AE"/>
        </w:rPr>
      </w:r>
      <w:r>
        <w:rPr>
          <w:rtl/>
          <w:cs/>
          <w:lang w:val="ar_AE" w:bidi="ar_AE"/>
        </w:rPr>
        <w:t>اسألوا الشخص الذي يؤدي دور الرجل: "بماذا تشعر أو بماذا تفكر؟" قد يجيب الشخص بعبارات مثل: "ما الذي تقصدونه بأنني يجب أن أموت؟ كل ما فعلته هو جمع بعض الخشب!" أو "لا أصدق أن هذا يحدث! ما الذي سيَحدث لعائلتي؟ كيف يمكن لشيء بهذه البساطة أن يكون خاطئًا إلى هذا الحد؟" أو "كان يجب أن أَطيع! أظن أن يهوه كان يعني ما قاله."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تأخذ الجماعةُ كلها الرجلَ إلى خارج المحلة ويرجمونه بالحجارة حتى الموت، تمامًا مثلما أَمر يهوه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بماذا تفكرون؟" قد يجيب هؤلاء الأشخاص بعبارات مثل: "هذا أمر رهيب. لا أصدق أننا يجب أن نفعل هذا،" أو "أرجو ألا أفعل أبدًا شيئًا لا يُفترض أن أفعله!" أو "لا أستطيع أن أتخيل ما سيحدث لشخص يفعل شيئًا رهيبًا حقًا."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١٥: ٣٢–٣٦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في يوم من الأيام، كان شعب إسرائيل، أو </w:t>
      </w:r>
      <w:r>
        <w:rPr>
          <w:b/>
          <w:rtl/>
          <w:cs/>
          <w:lang w:val="ar_AE" w:bidi="ar_AE"/>
        </w:rPr>
        <w:t>بنو إسرائيل</w:t>
      </w:r>
      <w:r>
        <w:rPr>
          <w:rtl/>
          <w:cs/>
          <w:lang w:val="ar_AE" w:bidi="ar_AE"/>
        </w:rPr>
        <w:t xml:space="preserve"> في </w:t>
      </w:r>
      <w:r>
        <w:rPr>
          <w:b/>
          <w:rtl/>
          <w:cs/>
          <w:lang w:val="ar_AE" w:bidi="ar_AE"/>
        </w:rPr>
        <w:t>البرية</w:t>
      </w:r>
      <w:r>
        <w:rPr>
          <w:rtl/>
          <w:cs/>
          <w:lang w:val="ar_AE" w:bidi="ar_AE"/>
        </w:rPr>
        <w:t xml:space="preserve">. إن شعب إسرائيل، أو بني إسرائيل، هم نسل يعقوب، أو إسرائيل. البرية هي مكان معزول وقاحل يوجد فيه القليل من الماء، إذا وُجد. استخدموا الكلمات ذاتها التي استخدمتوها في المقاطع السابقة للإشارة إلى بني إسرائيل والبرية. للمزيد من المعلومات عن </w:t>
      </w:r>
      <w:r>
        <w:rPr>
          <w:rtl/>
          <w:cs/>
          <w:lang w:val="ar_AE" w:bidi="ar_AE"/>
        </w:rPr>
        <w:t>بني إسرائيل</w:t>
      </w:r>
      <w:r>
        <w:rPr>
          <w:rtl/>
          <w:cs/>
          <w:lang w:val="ar_AE" w:bidi="ar_AE"/>
        </w:rPr>
        <w:t xml:space="preserve"> و</w:t>
      </w:r>
      <w:r>
        <w:rPr>
          <w:rtl/>
          <w:cs/>
          <w:lang w:val="ar_AE" w:bidi="ar_AE"/>
        </w:rPr>
        <w:t>البرية</w:t>
      </w:r>
      <w:r>
        <w:rPr>
          <w:rtl/>
          <w:cs/>
          <w:lang w:val="ar_AE" w:bidi="ar_AE"/>
        </w:rPr>
        <w:t xml:space="preserve"> راجعوا قاموس الكلمات الرئيسية.</w:t>
      </w:r>
    </w:p>
    <w:p>
      <w:pPr>
        <w:bidi/>
      </w:pPr>
      <w:r>
        <w:rPr>
          <w:rtl/>
          <w:cs/>
          <w:lang w:val="ar_AE" w:bidi="ar_AE"/>
        </w:rPr>
      </w:r>
      <w:r>
        <w:rPr>
          <w:rtl/>
          <w:cs/>
          <w:lang w:val="ar_AE" w:bidi="ar_AE"/>
        </w:rPr>
        <w:t xml:space="preserve">في ذلك الوقت كان رجل يَجمع الخشب في يوم </w:t>
      </w:r>
      <w:r>
        <w:rPr>
          <w:b/>
          <w:rtl/>
          <w:cs/>
          <w:lang w:val="ar_AE" w:bidi="ar_AE"/>
        </w:rPr>
        <w:t>السبت</w:t>
      </w:r>
      <w:r>
        <w:rPr>
          <w:rtl/>
          <w:cs/>
          <w:lang w:val="ar_AE" w:bidi="ar_AE"/>
        </w:rPr>
        <w:t>. السبت هو اليوم السابع في الأسبوع عند بني إسرائيل، أو اليهود. إنه وقت كان بنو إسرائيل يستريحون فيه ويعبدون الله.</w:t>
      </w:r>
    </w:p>
    <w:p>
      <w:pPr>
        <w:bidi/>
      </w:pPr>
      <w:r>
        <w:rPr>
          <w:rtl/>
          <w:cs/>
          <w:lang w:val="ar_AE" w:bidi="ar_AE"/>
        </w:rPr>
      </w:r>
      <w:r>
        <w:rPr>
          <w:rtl/>
          <w:cs/>
          <w:lang w:val="ar_AE" w:bidi="ar_AE"/>
        </w:rPr>
        <w:t xml:space="preserve">توقفوا هنا وناقشوا كمجموعة التعبير الذي ستستخدمونه للإشارة إلى يوم </w:t>
      </w:r>
      <w:r>
        <w:rPr>
          <w:b/>
          <w:rtl/>
          <w:cs/>
          <w:lang w:val="ar_AE" w:bidi="ar_AE"/>
        </w:rPr>
        <w:t>السبت</w:t>
      </w:r>
      <w:r>
        <w:rPr>
          <w:rtl/>
          <w:cs/>
          <w:lang w:val="ar_AE" w:bidi="ar_AE"/>
        </w:rPr>
        <w:t xml:space="preserve">. استخدموا التعبير نفسه الذي استخدمتوه في أسفار الكتاب المُقَدَّس السابقة للإشارة إلى يوم السبت. للمزيد من المعلومات بخصوص </w:t>
      </w:r>
      <w:r>
        <w:rPr>
          <w:rtl/>
          <w:cs/>
          <w:lang w:val="ar_AE" w:bidi="ar_AE"/>
        </w:rPr>
        <w:t>السبت</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إن بني إسرائيل الذين وجدوا الرجلَ الذي كان يَجمع الخشب أحضروه إلى هارون وموسى والجماعة بأكملها، أو إلى مجموعة من بني إسرائيل. احتفظَ بنو إسرائيل بهذا الرجل في مكان مُحكَم لأنهم لم يكونوا متأكدين مما يجب أن يفعلوه معه. قال </w:t>
      </w:r>
      <w:r>
        <w:rPr>
          <w:b/>
          <w:rtl/>
          <w:cs/>
          <w:lang w:val="ar_AE" w:bidi="ar_AE"/>
        </w:rPr>
        <w:t>يهوه</w:t>
      </w:r>
      <w:r>
        <w:rPr>
          <w:rtl/>
          <w:cs/>
          <w:lang w:val="ar_AE" w:bidi="ar_AE"/>
        </w:rPr>
        <w:t xml:space="preserve"> لموسى إنه يجب على الشعب أن يقتلوا هذا الرجل عن طريق رجمه بالحجارة خارج المحلة. يهوه هو الاسم الشخصي أو العَلَم لله. الرجم هو إلقاء الحجارة على شخصٍ ما إلى أن يموت. استخدموا الكلمات ذاتها التي استخدمتوها في المقاطع السابقة للإشارة إلى الجماعة، ويهوه، والرجم، أو الحجارة. للمزيد من المعلومات حول اسم </w:t>
      </w:r>
      <w:r>
        <w:rPr>
          <w:rtl/>
          <w:cs/>
          <w:lang w:val="ar_AE" w:bidi="ar_AE"/>
        </w:rPr>
        <w:t>يهوه</w:t>
      </w:r>
      <w:r>
        <w:rPr>
          <w:rtl/>
          <w:cs/>
          <w:lang w:val="ar_AE" w:bidi="ar_AE"/>
        </w:rPr>
        <w:t xml:space="preserve">، راجعوا قاموس الكلمات الرئيسية. </w:t>
      </w:r>
    </w:p>
    <w:p>
      <w:pPr>
        <w:bidi/>
      </w:pPr>
      <w:r>
        <w:rPr>
          <w:rtl/>
          <w:cs/>
          <w:lang w:val="ar_AE" w:bidi="ar_AE"/>
        </w:rPr>
      </w:r>
      <w:r>
        <w:rPr>
          <w:rtl/>
          <w:cs/>
          <w:lang w:val="ar_AE" w:bidi="ar_AE"/>
        </w:rPr>
        <w:t>ثم أَخذتْ جماعةُ بني إسرائيل كلها الرجلَ إلى خارج المحلة ورجموه بالحجارة حتى الموت، تمامًا مثلما أَمر يهوه موسى.</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15:37–41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١٥: ٣٧–٤١ واحفظوه في قلوبكم.</w:t>
      </w:r>
    </w:p>
    <w:p>
      <w:pPr>
        <w:bidi/>
      </w:pPr>
      <w:r>
        <w:rPr>
          <w:rtl/>
          <w:cs/>
          <w:lang w:val="ar_AE" w:bidi="ar_AE"/>
        </w:rPr>
      </w:r>
      <w:r>
        <w:rPr>
          <w:rtl/>
          <w:cs/>
          <w:lang w:val="ar_AE" w:bidi="ar_AE"/>
        </w:rPr>
        <w:t>استمعوا إلى نسخة صوتية من سفر العدد ١٥: ٣٧–٤١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١٥: ٣٧–٤١ في أكثر الترجمات المفهومة لكم.</w:t>
      </w:r>
    </w:p>
    <w:p>
      <w:pPr>
        <w:bidi/>
      </w:pPr>
      <w:r>
        <w:rPr>
          <w:rtl/>
          <w:cs/>
          <w:lang w:val="ar_AE" w:bidi="ar_AE"/>
        </w:rPr>
      </w:r>
      <w:r>
        <w:rPr>
          <w:rtl/>
          <w:cs/>
          <w:lang w:val="ar_AE" w:bidi="ar_AE"/>
        </w:rPr>
        <w:t>في هذا المقطع، يواصل يهوه إعطاء التعليمات لشعب إسرائيل من خلال موسى. هذه التعليمات هي لمساعدة بني إسرائيل على تذكُّر أن يطيعوا جميع الأوامر التي أعطاها يهوه لهم. المقطع السابق هو مثال على عدم طاعة شخص ما لأوامر يهوه وعواقب تلك الأفعال. هنا يعطي يهوه لبني إسرائيل رمزًا ليساعدهم على تذكُّر طاعة أوامره.</w:t>
      </w:r>
    </w:p>
    <w:p>
      <w:pPr>
        <w:bidi/>
      </w:pPr>
      <w:r>
        <w:rPr>
          <w:rtl/>
          <w:cs/>
          <w:lang w:val="ar_AE" w:bidi="ar_AE"/>
        </w:rPr>
      </w:r>
      <w:r>
        <w:rPr>
          <w:rtl/>
          <w:cs/>
          <w:lang w:val="ar_AE" w:bidi="ar_AE"/>
        </w:rPr>
        <w:t>ينبغي على بني إسرائيل أن يصنعوا أهدابًا لزوايا ثيابهم عبر الأجيال القادمة. كانت زوايا الثياب تُدعى أيضًا أجنحة، لأنها تشكَّل شكلًا يشبه الجناح في أسفل الثوب. على الأرجح كانت الثياب هي الثوب الخارجي أو الرداء. ربما كانت هذه الأهداب ملتصقة بثيابهم بحبل أو رباط أزرق. في ذلك الوقت، كان اللون الأزرق عبارة عن بنفسجي يميل إلى الأزرق ويرمز إلى المكانة المَلَكية. كان من الممكن استخدام هذا اللون للإشارة إلى أن الشعب ينتمي إلى يهوه.</w:t>
      </w:r>
    </w:p>
    <w:p>
      <w:pPr>
        <w:bidi/>
      </w:pPr>
      <w:r>
        <w:rPr>
          <w:rtl/>
          <w:cs/>
          <w:lang w:val="ar_AE" w:bidi="ar_AE"/>
        </w:rPr>
      </w:r>
      <w:r>
        <w:rPr>
          <w:rtl/>
          <w:cs/>
          <w:lang w:val="ar_AE" w:bidi="ar_AE"/>
        </w:rPr>
        <w:t xml:space="preserve">توقفوا هنا وانظروا إلى صورة مُكبَّرة </w:t>
      </w:r>
      <w:r>
        <w:rPr>
          <w:b/>
          <w:rtl/>
          <w:cs/>
          <w:lang w:val="ar_AE" w:bidi="ar_AE"/>
        </w:rPr>
        <w:t>للأهداب</w:t>
      </w:r>
      <w:r>
        <w:rPr>
          <w:rtl/>
          <w:cs/>
          <w:lang w:val="ar_AE" w:bidi="ar_AE"/>
        </w:rPr>
        <w:t xml:space="preserve">، وإلى صورة </w:t>
      </w:r>
      <w:r>
        <w:rPr>
          <w:rtl/>
          <w:cs/>
          <w:lang w:val="ar_AE" w:bidi="ar_AE"/>
        </w:rPr>
        <w:t>للأهداب المعلَّقة في زوايا الثياب</w:t>
      </w:r>
      <w:r>
        <w:rPr>
          <w:rtl/>
          <w:cs/>
          <w:lang w:val="ar_AE" w:bidi="ar_AE"/>
        </w:rPr>
        <w:t>. أوقفوا سماع هذا التسجيل الصوتي هنا.</w:t>
      </w:r>
    </w:p>
    <w:p>
      <w:pPr>
        <w:bidi/>
      </w:pPr>
      <w:r>
        <w:rPr>
          <w:rtl/>
          <w:cs/>
          <w:lang w:val="ar_AE" w:bidi="ar_AE"/>
        </w:rPr>
      </w:r>
      <w:r>
        <w:rPr>
          <w:rtl/>
          <w:cs/>
          <w:lang w:val="ar_AE" w:bidi="ar_AE"/>
        </w:rPr>
        <w:t>لم تكن الأهداب فقط تساعد بني إسرائيل على تذكُّر أوامر يهوه، بل كانت تساعد أيضًا بني إسرائيل على تذكُّر طاعة الأوامر بدلًا من أن يفعلوا ما يريدون أن يفعلوه. يقول يهوه إنه من المرجح أن يتبع بنو إسرائيل شهوات قلوبهم وعيونهم. لكن على بني إسرائيل أن يتذكروا أن يَعملوا جميع أوامر يهوه وأن يكونوا مُقدَّسين أو مُخصَّصين ليهوه.</w:t>
      </w:r>
    </w:p>
    <w:p>
      <w:pPr>
        <w:bidi/>
      </w:pPr>
      <w:r>
        <w:rPr>
          <w:rtl/>
          <w:cs/>
          <w:lang w:val="ar_AE" w:bidi="ar_AE"/>
        </w:rPr>
      </w:r>
      <w:r>
        <w:rPr>
          <w:rtl/>
          <w:cs/>
          <w:lang w:val="ar_AE" w:bidi="ar_AE"/>
        </w:rPr>
        <w:t>توقفوا هنا وناقشوا هذا السؤال كمجموعة: ما هي الرموز التي توجد لدى الناس في مجتمعكم وتُذكِّرهم بعدم فعل أشياء خاطئة ضد إلههم، أو آلهتهم، أو الآلهة الأخرى؟ أوقفوا سماع هذا التسجيل الصوتي هنا.</w:t>
      </w:r>
    </w:p>
    <w:p>
      <w:pPr>
        <w:bidi/>
      </w:pPr>
      <w:r>
        <w:rPr>
          <w:rtl/>
          <w:cs/>
          <w:lang w:val="ar_AE" w:bidi="ar_AE"/>
        </w:rPr>
      </w:r>
      <w:r>
        <w:rPr>
          <w:rtl/>
          <w:cs/>
          <w:lang w:val="ar_AE" w:bidi="ar_AE"/>
        </w:rPr>
        <w:t>توقفوا هنا وخذوا الوقت لتَصنعوا رمزًا يساعد على تذكيركم بعدم فِعل الخطية ضد الله. أوقفوا سماع هذا التسجيل الصوتي هنا.</w:t>
      </w:r>
    </w:p>
    <w:p>
      <w:pPr>
        <w:bidi/>
      </w:pPr>
      <w:r>
        <w:rPr>
          <w:rtl/>
          <w:cs/>
          <w:lang w:val="ar_AE" w:bidi="ar_AE"/>
        </w:rPr>
      </w:r>
      <w:r>
        <w:rPr>
          <w:rtl/>
          <w:cs/>
          <w:lang w:val="ar_AE" w:bidi="ar_AE"/>
        </w:rPr>
        <w:t>يُقدِّم يهوه تصريحًا قويًا جدًا في نهاية هذا المقطع. يُعلِن يهوه أنه هو يهوه، إله بني إسرائيل الذي أخرجهم من مصر ليكون إلهًا لهم. ثم يكرر يهوه مرة أخرى أنه هو يهوه، إله بني إسرائيل. يبدو أن هذا تذكيرٌ قوي من يهوه لبني إسرائيل بأن له كل الحق في الإصرار على أن يُطيعوا أوامره.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١٥: ٣٧–٤١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يطلب يهوه من موسى أن يعطي التعليمات التالية لشعب إسرائيل، أو بني إسرائيل. ينبغي على بني إسرائيل أن يضعوا أهدابًا في زوايا ثيابهم عبر الأجيال القادمة. كان يجب أن يكون لهذه الأهداب خيط أو رباط أزرق في كل هُدب.</w:t>
      </w:r>
    </w:p>
    <w:p>
      <w:pPr>
        <w:bidi/>
      </w:pPr>
      <w:r>
        <w:rPr>
          <w:rtl/>
          <w:cs/>
          <w:lang w:val="ar_AE" w:bidi="ar_AE"/>
        </w:rPr>
      </w:r>
      <w:r>
        <w:rPr>
          <w:b/>
          <w:rtl/>
          <w:cs/>
          <w:lang w:val="ar_AE" w:bidi="ar_AE"/>
        </w:rPr>
        <w:t>في المشهد الثاني:</w:t>
      </w:r>
      <w:r>
        <w:rPr>
          <w:rtl/>
          <w:cs/>
          <w:lang w:val="ar_AE" w:bidi="ar_AE"/>
        </w:rPr>
        <w:t xml:space="preserve"> ينظر بنو إسرائيل إلى الأهداب التي على ثيابهم، وعلى ثياب الآخرين، ويتذكَّرون أن يَفعلوا كل ما أمرهم به يهوه. يجب ألا ينجِّس بنو إسرائيل أنفسهم باتباع رغباتهم أو شهواتهم الخاصة مثلما يُرجَّح أنهم سيفعلون. كان الهدف من الأهداب هو مساعدة بني إسرائيل على تذكُّر أن يُطيعوا الأوامر ويحافظوا على أنفسهم مُقدَّسين لله.</w:t>
      </w:r>
    </w:p>
    <w:p>
      <w:pPr>
        <w:bidi/>
      </w:pPr>
      <w:r>
        <w:rPr>
          <w:rtl/>
          <w:cs/>
          <w:lang w:val="ar_AE" w:bidi="ar_AE"/>
        </w:rPr>
      </w:r>
      <w:r>
        <w:rPr>
          <w:b/>
          <w:rtl/>
          <w:cs/>
          <w:lang w:val="ar_AE" w:bidi="ar_AE"/>
        </w:rPr>
        <w:t>في المشهد الثالث:</w:t>
      </w:r>
      <w:r>
        <w:rPr>
          <w:rtl/>
          <w:cs/>
          <w:lang w:val="ar_AE" w:bidi="ar_AE"/>
        </w:rPr>
        <w:t xml:space="preserve"> يُخبِر يهوه بني إسرائيل أنه هو إلههم الذي أخرجهم من أرض مصر ليكون إلههم. إنه هو يهوه، إلههم.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 نعرف المكان الدقيق لهذا المقطع، لكننا نعرف أن يهوه كان يتحدث مرة أخرى إلى موسى ويعطيه تعليمات لأجل جماعة بني إسرائيل كلها. هذه التعليمات هي لمساعدة بني إسرائيل على تذكُّر جميع أوامر يهوه وعلى طاعة تلك الأوامر.</w:t>
      </w:r>
    </w:p>
    <w:p>
      <w:pPr>
        <w:bidi/>
      </w:pPr>
      <w:r>
        <w:rPr>
          <w:rtl/>
          <w:cs/>
          <w:lang w:val="ar_AE" w:bidi="ar_AE"/>
        </w:rPr>
      </w:r>
      <w:r>
        <w:rPr>
          <w:rtl/>
          <w:cs/>
          <w:lang w:val="ar_AE" w:bidi="ar_AE"/>
        </w:rPr>
        <w:t>كان في كل هُدب رباطٌ أزرق. ليس من الواضح ما إذا كان هذا الرباط الأزرق هو لون بنفسجي يميل إلى الأزرق، وما إذا كان الرباط الأزرق هو الذي يربط الأهداب بالثوب، أم أن الرباط الأزرق كان منسوجًا في الهُدب.</w:t>
      </w:r>
    </w:p>
    <w:p>
      <w:pPr>
        <w:bidi/>
      </w:pPr>
      <w:r>
        <w:rPr>
          <w:rtl/>
          <w:cs/>
          <w:lang w:val="ar_AE" w:bidi="ar_AE"/>
        </w:rPr>
      </w:r>
      <w:r>
        <w:rPr>
          <w:rtl/>
          <w:cs/>
          <w:lang w:val="ar_AE" w:bidi="ar_AE"/>
        </w:rPr>
        <w:t>توقفوا هنا وانظروا معًا كمجموعة إلى الأشياء التي لديكم وألوانها عبارة عن درجات مختلفة من الأزرق أو البنفسجي. كيف تصفون ألوان تلك الأشياء؟ أوقفوا سماع هذا التسجيل الصوتي هنا.</w:t>
      </w:r>
    </w:p>
    <w:p>
      <w:pPr>
        <w:bidi/>
      </w:pPr>
      <w:r>
        <w:rPr>
          <w:rtl/>
          <w:cs/>
          <w:lang w:val="ar_AE" w:bidi="ar_AE"/>
        </w:rPr>
      </w:r>
      <w:r>
        <w:rPr>
          <w:rtl/>
          <w:cs/>
          <w:lang w:val="ar_AE" w:bidi="ar_AE"/>
        </w:rPr>
        <w:t>ينبغي على بني إسرائيل ألا يتبعوا شهوات قلوبهم وعيونهم. تقول بعض الترجمات إن بني إسرائيل كانوا يميلون إلى "الزنا وراء" رغباتهم الخاصة. تشير هذه العبارة إلى الفجور الجنسي، وتصف أفعال العاهرات. تُستخدم فكرة الدعارة والخيانة الزوجية هنا لوصف الطريقة التي أخطأ بها بنو إسرائيل تجاه الله. كان بنو إسرائيل غير مُخلِصين لله مثل شريك الحياة الذي يزني. كان بنو إسرائيل يتبعون قلوبهم وعيونهم، مما يعني أن مشاعرهم ورغباتهم كانت أهم بالنسبة لهم مما كانوا يعرفون أنه صحيح.</w:t>
      </w:r>
    </w:p>
    <w:p>
      <w:pPr>
        <w:bidi/>
      </w:pPr>
      <w:r>
        <w:rPr>
          <w:rtl/>
          <w:cs/>
          <w:lang w:val="ar_AE" w:bidi="ar_AE"/>
        </w:rPr>
      </w:r>
      <w:r>
        <w:rPr>
          <w:rtl/>
          <w:cs/>
          <w:lang w:val="ar_AE" w:bidi="ar_AE"/>
        </w:rPr>
        <w:t>توقفوا هنا وناقشوا كمجموعة كيف ستَصفون هذا النوع من الخيانة لله. كيف ستَصفون أنهم كانوا مثل العاهرات، أو غير مُخلِصين لله، وكيف ستَصفون أنهم أرادوا أن يتبعوا قلوبهم وعيونهم؟ أوقفوا سماع هذا التسجيل الصوتي هنا.</w:t>
      </w:r>
    </w:p>
    <w:p>
      <w:pPr>
        <w:bidi/>
      </w:pPr>
      <w:r>
        <w:rPr>
          <w:rtl/>
          <w:cs/>
          <w:lang w:val="ar_AE" w:bidi="ar_AE"/>
        </w:rPr>
      </w:r>
      <w:r>
        <w:rPr>
          <w:rtl/>
          <w:cs/>
          <w:lang w:val="ar_AE" w:bidi="ar_AE"/>
        </w:rPr>
        <w:t>ثم يكرر يهوه ما قاله في تصريحٍ مهم جدًا. يقول يهوه مرتين إنه هو إله بني إسرائيل، وأنه هو الإله الذي أخرجهم من مصر ليكون إلههم.</w:t>
      </w:r>
    </w:p>
    <w:p>
      <w:pPr>
        <w:bidi/>
      </w:pPr>
      <w:r>
        <w:rPr>
          <w:rtl/>
          <w:cs/>
          <w:lang w:val="ar_AE" w:bidi="ar_AE"/>
        </w:rPr>
      </w:r>
      <w:r>
        <w:rPr>
          <w:rtl/>
          <w:cs/>
          <w:lang w:val="ar_AE" w:bidi="ar_AE"/>
        </w:rPr>
        <w:t>توقفوا هنا وناقشوا كمجموعة كيف تتحدثون عن أهم حدث في تاريخ مجتمعكم. احكوا لبعضكم بعضًا قصة ذلك الحدث المهم، ولاحظوا الكلمات أو العبارات التي تكررونها أو تقولونها للتأكد من أن الناس يعرفون أنه حدث مهم.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١٥: ٣٧–٤١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يَطلب يهوه من موسى أن يعطي التعليمات التالية لشعب إسرائيل، أو بني إسرائيل. يقول يهوه إنه ينبغي على بني إسرائيل أن يضعوا أهدابًا في زوايا ثيابهم عبر الأجيال القادمة. كان ينبغي أن يكون هناك رباط أزرق في كل هُدب. كان ينبغي على بني إسرائيل أن ينظروا إلى الأهداب التي على ثيابهم، وعلى ثياب الآخرين، ويتذكَّروا أن يفعلوا كل ما أَمر يهوه به لكي يكونوا مُخصَّصين ليهوه.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"لا أعرف كيف يمكنني أن أُسهِّل عليهم أن يتذكروا،" أو: "أنا أعرف قلوب البشر. من المُرجح أن يتبع الشعبُ رغباته الخاصة بدلًا من رغباتي،" أو، "أريدهم حقًا أن يتذكروا الأوامر لأن رغبتي هي أفضل شيء لهم، وهي تحفظهم في علاقة معي."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يجب على بني إسرائيل ألا يتبعوا رغباتهم أو شهواتهم الخاصة، كما يُرجَّح أن يفعلوا. كان الهدف من الأهداب هو مساعدة بني إسرائيل على تذكُّر أن يُطيعوا أوامر يهوه وأن يحافظوا على أنفسهم مُقدَّسين 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بماذا تفكِّرون؟" قد يجيب الشخص بعبارات مثل: "أعتقد أن يهوه لا يُصدِّق حقًا أننا نستطيع أن نُطيع،" أو "أريد حقًا أن أطيع، لذلك أنا سعيد لأن يهوه يعطينا تذكيرًا."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يهوه بني إسرائيل أنه هو إلههم الذي أخرجهم من أرض مصر ليكون إلههم. إنه هو يهوه، إلههم!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"لا أعتقد أنه من الممكن أن أجعل أوامري أوضح من هذا،" أو "إنهم يميلون إلى أن يكونوا هُم إلههم الخاص، لذلك أحتاج إلى التأكد من أنهم يعرفون أنني إلههم."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١٥: ٣٧–٤١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يَطلب </w:t>
      </w:r>
      <w:r>
        <w:rPr>
          <w:b/>
          <w:rtl/>
          <w:cs/>
          <w:lang w:val="ar_AE" w:bidi="ar_AE"/>
        </w:rPr>
        <w:t>يهوه</w:t>
      </w:r>
      <w:r>
        <w:rPr>
          <w:rtl/>
          <w:cs/>
          <w:lang w:val="ar_AE" w:bidi="ar_AE"/>
        </w:rPr>
        <w:t xml:space="preserve"> من موسى أن يعطي التعليمات التالية لشعب إسرائيل، أو </w:t>
      </w:r>
      <w:r>
        <w:rPr>
          <w:b/>
          <w:rtl/>
          <w:cs/>
          <w:lang w:val="ar_AE" w:bidi="ar_AE"/>
        </w:rPr>
        <w:t>بني إسرائيل</w:t>
      </w:r>
      <w:r>
        <w:rPr>
          <w:rtl/>
          <w:cs/>
          <w:lang w:val="ar_AE" w:bidi="ar_AE"/>
        </w:rPr>
        <w:t xml:space="preserve">. يهوه هو الاسم الشخصي والاسم العَلَم لله. بنو إسرائيل هم نسل يعقوب الذي تغيَّر اسمه إلى إسرائيل. استخدموا الكلمات ذاتها التي استخدمتوها في المقاطع السابقة للإشارة إلى يهوه وبني إسرائيل. لمزيد من المعلومات حول اسم </w:t>
      </w:r>
      <w:r>
        <w:rPr>
          <w:rtl/>
          <w:cs/>
          <w:lang w:val="ar_AE" w:bidi="ar_AE"/>
        </w:rPr>
        <w:t>يهوه</w:t>
      </w:r>
      <w:r>
        <w:rPr>
          <w:rtl/>
          <w:cs/>
          <w:lang w:val="ar_AE" w:bidi="ar_AE"/>
        </w:rPr>
        <w:t xml:space="preserve"> وتعبير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ينبغي على بني إسرائيل أن يضعوا </w:t>
      </w:r>
      <w:r>
        <w:rPr>
          <w:b/>
          <w:rtl/>
          <w:cs/>
          <w:lang w:val="ar_AE" w:bidi="ar_AE"/>
        </w:rPr>
        <w:t>أهدابًا</w:t>
      </w:r>
      <w:r>
        <w:rPr>
          <w:rtl/>
          <w:cs/>
          <w:lang w:val="ar_AE" w:bidi="ar_AE"/>
        </w:rPr>
        <w:t xml:space="preserve"> في زوايا ثيابهم، أو أرْدِيتهم، عبر </w:t>
      </w:r>
      <w:r>
        <w:rPr>
          <w:b/>
          <w:rtl/>
          <w:cs/>
          <w:lang w:val="ar_AE" w:bidi="ar_AE"/>
        </w:rPr>
        <w:t>الأجيال</w:t>
      </w:r>
      <w:r>
        <w:rPr>
          <w:rtl/>
          <w:cs/>
          <w:lang w:val="ar_AE" w:bidi="ar_AE"/>
        </w:rPr>
        <w:t xml:space="preserve"> القادمة. الأهداب هي مجموعة من الخيوط المضفورة معًا والمربوطة من أحد الأطراف. ينبغي أن يوجد خيطٌ أزرق في كل واحد من هذه الأهداب. إن تعبير الأجيال القادمة يعني عُمرًا بعد عُمرٍ، أو كل أزمنة حياة الشعب التي ستأتي بعد هذه الفترة. استخدموا التعبير ذاته الذي استخدمتوه في المقاطع السابقة للإشارة إلى الأجيال القادمة. لمزيد من المعلومات عن كلمة </w:t>
      </w:r>
      <w:r>
        <w:rPr>
          <w:rtl/>
          <w:cs/>
          <w:lang w:val="ar_AE" w:bidi="ar_AE"/>
        </w:rPr>
        <w:t>أجيال</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الثوب</w:t>
      </w:r>
      <w:r>
        <w:rPr>
          <w:rtl/>
          <w:cs/>
          <w:lang w:val="ar_AE" w:bidi="ar_AE"/>
        </w:rPr>
        <w:t xml:space="preserve">، أو </w:t>
      </w:r>
      <w:r>
        <w:rPr>
          <w:b/>
          <w:rtl/>
          <w:cs/>
          <w:lang w:val="ar_AE" w:bidi="ar_AE"/>
        </w:rPr>
        <w:t>الرداء</w:t>
      </w:r>
      <w:r>
        <w:rPr>
          <w:rtl/>
          <w:cs/>
          <w:lang w:val="ar_AE" w:bidi="ar_AE"/>
        </w:rPr>
        <w:t xml:space="preserve">، و </w:t>
      </w:r>
      <w:r>
        <w:rPr>
          <w:b/>
          <w:rtl/>
          <w:cs/>
          <w:lang w:val="ar_AE" w:bidi="ar_AE"/>
        </w:rPr>
        <w:t>الأهداب</w:t>
      </w:r>
      <w:r>
        <w:rPr>
          <w:rtl/>
          <w:cs/>
          <w:lang w:val="ar_AE" w:bidi="ar_AE"/>
        </w:rPr>
        <w:t xml:space="preserve">. ابحثوا في قاموس الكلمات الرئيسية عن كلمة </w:t>
      </w:r>
      <w:r>
        <w:rPr>
          <w:rtl/>
          <w:cs/>
          <w:lang w:val="ar_AE" w:bidi="ar_AE"/>
        </w:rPr>
        <w:t>الرداء</w:t>
      </w:r>
      <w:r>
        <w:rPr>
          <w:rtl/>
          <w:cs/>
          <w:lang w:val="ar_AE" w:bidi="ar_AE"/>
        </w:rPr>
        <w:t xml:space="preserve"> لمزيد من المعلومات. إذا كنتم قد ترجمتم كلمتي الأهداب والثوب في سِفر آخر من الكتاب المُقدَّس، استخدموا الكلمات ذاتها التي استخدمتوها هناك. أوقفوا سماع هذا التسجيل الصوتي هنا.</w:t>
      </w:r>
    </w:p>
    <w:p>
      <w:pPr>
        <w:bidi/>
      </w:pPr>
      <w:r>
        <w:rPr>
          <w:rtl/>
          <w:cs/>
          <w:lang w:val="ar_AE" w:bidi="ar_AE"/>
        </w:rPr>
      </w:r>
      <w:r>
        <w:rPr>
          <w:rtl/>
          <w:cs/>
          <w:lang w:val="ar_AE" w:bidi="ar_AE"/>
        </w:rPr>
        <w:t xml:space="preserve">سوف ينظر بنو إسرائيل إلى الأهداب التي على ثيابهم، وعلى ثياب الآخرين، وسيتذكَّرون أن يفعلوا كل ما أَمر به يهوه، أو يتبعوا جميع شرائع يهوه الخاصة بطريقة الحياة. يجب على بني إسرائيل ألا يتبعوا رغباتهم أو شهواتهم الخاصة مثلما من المُرجح أن يفعلوا. كان الهدف من الأهداب هو مساعدة بني إسرائيل على تذكُّر أن يُطيعوا </w:t>
      </w:r>
      <w:r>
        <w:rPr>
          <w:b/>
          <w:rtl/>
          <w:cs/>
          <w:lang w:val="ar_AE" w:bidi="ar_AE"/>
        </w:rPr>
        <w:t>الأوامر</w:t>
      </w:r>
      <w:r>
        <w:rPr>
          <w:rtl/>
          <w:cs/>
          <w:lang w:val="ar_AE" w:bidi="ar_AE"/>
        </w:rPr>
        <w:t xml:space="preserve"> وأن يَحفظوا أنفسهم </w:t>
      </w:r>
      <w:r>
        <w:rPr>
          <w:b/>
          <w:rtl/>
          <w:cs/>
          <w:lang w:val="ar_AE" w:bidi="ar_AE"/>
        </w:rPr>
        <w:t>مُقدَّسين</w:t>
      </w:r>
      <w:r>
        <w:rPr>
          <w:rtl/>
          <w:cs/>
          <w:lang w:val="ar_AE" w:bidi="ar_AE"/>
        </w:rPr>
        <w:t xml:space="preserve"> لله. أن يكون الشخص مُقدَّسًا هو أن يكون مُخصَّصًا لأهداف الله الخاصة. استخدموا نفس الكلمة التي استخدمتوها في المقاطع السابقة للإشارة إلى المُقدَّس. للمزيد من المعلومات عما هو </w:t>
      </w:r>
      <w:r>
        <w:rPr>
          <w:rtl/>
          <w:cs/>
          <w:lang w:val="ar_AE" w:bidi="ar_AE"/>
        </w:rPr>
        <w:t>مُقدَّس</w:t>
      </w:r>
      <w:r>
        <w:rPr>
          <w:rtl/>
          <w:cs/>
          <w:lang w:val="ar_AE" w:bidi="ar_AE"/>
        </w:rPr>
        <w:t>، راجعوا قاموس الكلمات الرئيسية.</w:t>
      </w:r>
    </w:p>
    <w:p>
      <w:pPr>
        <w:bidi/>
      </w:pPr>
      <w:r>
        <w:rPr>
          <w:rtl/>
          <w:cs/>
          <w:lang w:val="ar_AE" w:bidi="ar_AE"/>
        </w:rPr>
      </w:r>
      <w:r>
        <w:rPr>
          <w:rtl/>
          <w:cs/>
          <w:lang w:val="ar_AE" w:bidi="ar_AE"/>
        </w:rPr>
        <w:t xml:space="preserve">يُخبِر يهوه بني إسرائيل أنه هو </w:t>
      </w:r>
      <w:r>
        <w:rPr>
          <w:b/>
          <w:rtl/>
          <w:cs/>
          <w:lang w:val="ar_AE" w:bidi="ar_AE"/>
        </w:rPr>
        <w:t>إلههم</w:t>
      </w:r>
      <w:r>
        <w:rPr>
          <w:rtl/>
          <w:cs/>
          <w:lang w:val="ar_AE" w:bidi="ar_AE"/>
        </w:rPr>
        <w:t xml:space="preserve"> الذي أخرجهم من أرض مصر ليكون إلههم. إنه هو يهوه، إلههم. استخدموا الكلمة العامة ذاتها التي استخدمتموها في المقاطع السابقة للإشارة إلى الله. راجعوا قاموس الكلمات الرئيسية للمزيد من المعلومات عن </w:t>
      </w:r>
      <w:r>
        <w:rPr>
          <w:rtl/>
          <w:cs/>
          <w:lang w:val="ar_AE" w:bidi="ar_AE"/>
        </w:rPr>
        <w:t>اسم الله</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١٦: ١–١٩ واحفظوه في قلوبكم.</w:t>
      </w:r>
    </w:p>
    <w:p>
      <w:pPr>
        <w:bidi/>
      </w:pPr>
      <w:r>
        <w:rPr>
          <w:rtl/>
          <w:cs/>
          <w:lang w:val="ar_AE" w:bidi="ar_AE"/>
        </w:rPr>
      </w:r>
      <w:r>
        <w:rPr>
          <w:rtl/>
          <w:cs/>
          <w:lang w:val="ar_AE" w:bidi="ar_AE"/>
        </w:rPr>
        <w:t>استمعوا إلى نسخة صوتية من سفر العدد ١٦: ١–١٩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١٦: ١–١٩ في أكثر الترجمات المفهومة لكم.</w:t>
      </w:r>
    </w:p>
    <w:p>
      <w:pPr>
        <w:bidi/>
      </w:pPr>
      <w:r>
        <w:rPr>
          <w:rtl/>
          <w:cs/>
          <w:lang w:val="ar_AE" w:bidi="ar_AE"/>
        </w:rPr>
      </w:r>
      <w:r>
        <w:rPr>
          <w:rtl/>
          <w:cs/>
          <w:lang w:val="ar_AE" w:bidi="ar_AE"/>
        </w:rPr>
        <w:t>تستمر هذه القصة في إظهار الارتباك وعدم اليقين اللذين كان بنو إسرائيل يختبرونهما في البريّة. هذه هي قصة بعض المتمرِّدين الذين اتَّحدوا معًا ليشكِّلوا تمردًا. كانوا يتمردون على سلطة موسى.</w:t>
      </w:r>
    </w:p>
    <w:p>
      <w:pPr>
        <w:bidi/>
      </w:pPr>
      <w:r>
        <w:rPr>
          <w:rtl/>
          <w:cs/>
          <w:lang w:val="ar_AE" w:bidi="ar_AE"/>
        </w:rPr>
      </w:r>
      <w:r>
        <w:rPr>
          <w:rtl/>
          <w:cs/>
          <w:lang w:val="ar_AE" w:bidi="ar_AE"/>
        </w:rPr>
        <w:t>تبدأ هذه القصة بسلسلة نسب، أي قائمة للعائلات. الأسماء التالية هي أسماء أجداد الشخصيات الرئيسية في هذه القصة:</w:t>
      </w:r>
    </w:p>
    <w:p>
      <w:pPr>
        <w:pStyle w:val="ListBullet"/>
        <w:bidi/>
        <w:spacing w:line="240" w:lineRule="auto"/>
        <w:ind w:left="720"/>
      </w:pPr>
      <w:r>
        <w:rPr>
          <w:rtl/>
          <w:cs/>
          <w:lang w:val="ar_AE" w:bidi="ar_AE"/>
        </w:rPr>
      </w:r>
      <w:r>
        <w:rPr>
          <w:rtl/>
          <w:cs/>
          <w:lang w:val="ar_AE" w:bidi="ar_AE"/>
        </w:rPr>
        <w:t>كان للاوي ابن يُدعى قهات.</w:t>
      </w:r>
    </w:p>
    <w:p>
      <w:pPr>
        <w:pStyle w:val="ListBullet"/>
        <w:bidi/>
        <w:spacing w:line="240" w:lineRule="auto"/>
        <w:ind w:left="720"/>
      </w:pPr>
      <w:r>
        <w:rPr>
          <w:rtl/>
          <w:cs/>
          <w:lang w:val="ar_AE" w:bidi="ar_AE"/>
        </w:rPr>
      </w:r>
      <w:r>
        <w:rPr>
          <w:rtl/>
          <w:cs/>
          <w:lang w:val="ar_AE" w:bidi="ar_AE"/>
        </w:rPr>
        <w:t>كان لقهات ابن يُدعى يصهار.</w:t>
      </w:r>
    </w:p>
    <w:p>
      <w:pPr>
        <w:pStyle w:val="ListBullet"/>
        <w:bidi/>
        <w:spacing w:line="240" w:lineRule="auto"/>
        <w:ind w:left="720"/>
      </w:pPr>
      <w:r>
        <w:rPr>
          <w:rtl/>
          <w:cs/>
          <w:lang w:val="ar_AE" w:bidi="ar_AE"/>
        </w:rPr>
      </w:r>
      <w:r>
        <w:rPr>
          <w:rtl/>
          <w:cs/>
          <w:lang w:val="ar_AE" w:bidi="ar_AE"/>
        </w:rPr>
        <w:t>كان ليصهار ابن يُدعى قورح.</w:t>
      </w:r>
    </w:p>
    <w:p>
      <w:pPr>
        <w:pStyle w:val="ListBullet"/>
        <w:bidi/>
        <w:spacing w:line="240" w:lineRule="auto"/>
        <w:ind w:left="720"/>
      </w:pPr>
      <w:r>
        <w:rPr>
          <w:rtl/>
          <w:cs/>
          <w:lang w:val="ar_AE" w:bidi="ar_AE"/>
        </w:rPr>
      </w:r>
      <w:r>
        <w:rPr>
          <w:rtl/>
          <w:cs/>
          <w:lang w:val="ar_AE" w:bidi="ar_AE"/>
        </w:rPr>
        <w:t>قورح هو أحد شخصيات هذه القصة. كان قورح من اللاويين وقائدًا لإحدى المجموعات المتمردة التي اقتربت أولًا إلى موسى.</w:t>
      </w:r>
    </w:p>
    <w:p>
      <w:pPr>
        <w:bidi/>
      </w:pPr>
      <w:r>
        <w:rPr>
          <w:rtl/>
          <w:cs/>
          <w:lang w:val="ar_AE" w:bidi="ar_AE"/>
        </w:rPr>
      </w:r>
      <w:r>
        <w:rPr>
          <w:rtl/>
          <w:cs/>
          <w:lang w:val="ar_AE" w:bidi="ar_AE"/>
        </w:rPr>
        <w:t>كان لأليآب ابنان اسمهما داثان وأبيرام. كان هذان الرجلان، داثان وأبيرام، من سبط رأوبين. اشترك داثان وأبيرام مع قورح ليبدأوا تمردًا، لكن داثان وأبيرام سمحا لقورح أن يمثلهما وتركاه هو يتحدث!</w:t>
      </w:r>
    </w:p>
    <w:p>
      <w:pPr>
        <w:bidi/>
      </w:pPr>
      <w:r>
        <w:rPr>
          <w:rtl/>
          <w:cs/>
          <w:lang w:val="ar_AE" w:bidi="ar_AE"/>
        </w:rPr>
      </w:r>
      <w:r>
        <w:rPr>
          <w:rtl/>
          <w:cs/>
          <w:lang w:val="ar_AE" w:bidi="ar_AE"/>
        </w:rPr>
        <w:t>كان لرجل يُدعى فالَت ابن يُدعى أون. ظهرَ أون باختصار فقط في هذه القصة. كان أون من سبط رأوبين، مثل داثان وأبيرام. لا نعرف لماذا يُذكر اسم أون في البداية فقط. لا نعرف ما الذي حدثَ لأون. ربما لا يظهر أون مرة أخرى في القصة لأنه انسحب من التمرد، أو ربما شَعرَ كاتبُ هذه القصة أنه لا حاجة إلى ذِكر أون مرة أخرى.</w:t>
      </w:r>
    </w:p>
    <w:p>
      <w:pPr>
        <w:bidi/>
      </w:pPr>
      <w:r>
        <w:rPr>
          <w:rtl/>
          <w:cs/>
          <w:lang w:val="ar_AE" w:bidi="ar_AE"/>
        </w:rPr>
      </w:r>
      <w:r>
        <w:rPr>
          <w:rtl/>
          <w:cs/>
          <w:lang w:val="ar_AE" w:bidi="ar_AE"/>
        </w:rPr>
        <w:t>توقفوا هنا وناقشوا هذا السؤال كمجموعة: شاركوا قصة عن تاريخ عائلة شخصٍ تعرفونه، أو شاركوا قصة متعلقة بالتاريخ العائلي. أوقفوا سماع هذا التسجيل الصوتي هنا.</w:t>
      </w:r>
    </w:p>
    <w:p>
      <w:pPr>
        <w:bidi/>
      </w:pPr>
      <w:r>
        <w:rPr>
          <w:rtl/>
          <w:cs/>
          <w:lang w:val="ar_AE" w:bidi="ar_AE"/>
        </w:rPr>
      </w:r>
      <w:r>
        <w:rPr>
          <w:rtl/>
          <w:cs/>
          <w:lang w:val="ar_AE" w:bidi="ar_AE"/>
        </w:rPr>
        <w:t>يتأكَّد تاريخ العائلة في هذه القصة بواسطة سفر الخروج وأجزاء أخرى من الكتاب المُقدَّس. إن قهات من سِبط لاوي، وله أربعة أبناء. إن الابن الأصغر لقهات يُدعى يصهار. يصهار هو أبو قورح. كان الابن الأكبر لقهات يُدعى عمرام. عمرام هو أبو موسى وهارون، وهذا يجعل موسى وهارون إخوة. لذلك يمكننا أن نرى أن والد موسى وهارون ووالد قورح كانا أخوين. هذا يجعل قورح ابن عمٍ لموسى وهارون. إن قورح، وموسى، وهارون جميعًا من عائلة واحدة.</w:t>
      </w:r>
    </w:p>
    <w:p>
      <w:pPr>
        <w:bidi/>
      </w:pPr>
      <w:r>
        <w:rPr>
          <w:rtl/>
          <w:cs/>
          <w:lang w:val="ar_AE" w:bidi="ar_AE"/>
        </w:rPr>
      </w:r>
      <w:r>
        <w:rPr>
          <w:rtl/>
          <w:cs/>
          <w:lang w:val="ar_AE" w:bidi="ar_AE"/>
        </w:rPr>
        <w:t>كان داثان، وأبيرام، وأون من سِبط رأوبين. قرر هؤلاء الرجال الثلاثة، مع قورح، أن يتَّحدوا معًا ويتمردوا على موسى. كذلك انضم إلى هؤلاء الرجال ٢٥٠ شخصًا آخر من بني إسرائيل الذين كانوا رؤساء، أو قادة، للجماعة. كانت الجماعة، أو مجتمع بني إسرائيل، قد اختارت هؤلاء الرجال ليكونوا قادةً في مجتمعهم. كان الشعب يحترم هؤلاء الرجال كثيرًا، وربما جاء الناس إليهم عندما كانوا بحاجة إلى حل مشكلةٍ ما في المجتمع.</w:t>
      </w:r>
    </w:p>
    <w:p>
      <w:pPr>
        <w:bidi/>
      </w:pPr>
      <w:r>
        <w:rPr>
          <w:rtl/>
          <w:cs/>
          <w:lang w:val="ar_AE" w:bidi="ar_AE"/>
        </w:rPr>
      </w:r>
      <w:r>
        <w:rPr>
          <w:rtl/>
          <w:cs/>
          <w:lang w:val="ar_AE" w:bidi="ar_AE"/>
        </w:rPr>
        <w:t>اكتسب هؤلاء الرجال الأربعة قوة من خلال جمع أعداد كبيرة من الناس الذين كانوا يتذمرون أيضًا معهم. مع أن جميع هؤلاء الناس كانوا من مجموعات مختلفة، إلا أنه كان لديهم شيءٌ مشترك؛ كانوا جميعًا يرغبون في التمرد على الطريقة التي خطَّط يهوه أن تجري عليها الأمور.</w:t>
      </w:r>
    </w:p>
    <w:p>
      <w:pPr>
        <w:bidi/>
      </w:pPr>
      <w:r>
        <w:rPr>
          <w:rtl/>
          <w:cs/>
          <w:lang w:val="ar_AE" w:bidi="ar_AE"/>
        </w:rPr>
      </w:r>
      <w:r>
        <w:rPr>
          <w:rtl/>
          <w:cs/>
          <w:lang w:val="ar_AE" w:bidi="ar_AE"/>
        </w:rPr>
        <w:t>توقفوا هنا وناقشوا هذا السؤال كمجموعة: في ثقافتكم، إذا شعرتم أنكم ترغبون في المزيد من السلطة، ماذا تَفعلون؟ كم عدد الأشخاص الذين ستَجمعون ليذهبوا معكم، ومن الذي ستَذهبون للتحدث إليه؟ أوقفوا سماع هذا التسجيل الصوتي هنا.</w:t>
      </w:r>
    </w:p>
    <w:p>
      <w:pPr>
        <w:bidi/>
      </w:pPr>
      <w:r>
        <w:rPr>
          <w:rtl/>
          <w:cs/>
          <w:lang w:val="ar_AE" w:bidi="ar_AE"/>
        </w:rPr>
      </w:r>
      <w:r>
        <w:rPr>
          <w:rtl/>
          <w:cs/>
          <w:lang w:val="ar_AE" w:bidi="ar_AE"/>
        </w:rPr>
        <w:t>ربما شعر قورح الذي من سبط لاوي بالتجاهل أو الأذى، أو ربما شعر قورح أنهم لم يكونوا قادرين على القيام بنفس الواجبات مثل موسى وهارون. ربما شعر قورح أن يهوه أَخذَ حقوقَ الابن البكر من قورح. هذا لأن يصهار والد قورح كان الابن البكر لقهات.</w:t>
      </w:r>
    </w:p>
    <w:p>
      <w:pPr>
        <w:bidi/>
      </w:pPr>
      <w:r>
        <w:rPr>
          <w:rtl/>
          <w:cs/>
          <w:lang w:val="ar_AE" w:bidi="ar_AE"/>
        </w:rPr>
      </w:r>
      <w:r>
        <w:rPr>
          <w:rtl/>
          <w:cs/>
          <w:lang w:val="ar_AE" w:bidi="ar_AE"/>
        </w:rPr>
        <w:t>توقفوا هنا وناقشوا هذا السؤال كمجموعة: احكوا عن وقتٍ أردتم فيه وظيفةً معينة، أو عملتم بجد لتُبهروا شخصًا ما، ثم اختار ذلك الشخص شخصًا آخر. بما شعرتم حيال ذلك؟ ماذا فعلتم؟ أوقفوا سماع هذا التسجيل الصوتي هنا.</w:t>
      </w:r>
    </w:p>
    <w:p>
      <w:pPr>
        <w:bidi/>
      </w:pPr>
      <w:r>
        <w:rPr>
          <w:rtl/>
          <w:cs/>
          <w:lang w:val="ar_AE" w:bidi="ar_AE"/>
        </w:rPr>
      </w:r>
      <w:r>
        <w:rPr>
          <w:rtl/>
          <w:cs/>
          <w:lang w:val="ar_AE" w:bidi="ar_AE"/>
        </w:rPr>
        <w:t>يبدو أن قورح وأتباعه الـ ٢٥٠ من بني إسرائيل أتوا إلى موسى وهارون. طَلبَ موسى أن يُستدعى داثان وأبيرام لاحقًا، لذلك من المحتمل أن داثان وأبيرام كانا في خيامهما في هذه المرحلة ولم يكونا حاضرين في هذه المحادثة الحالية.</w:t>
      </w:r>
    </w:p>
    <w:p>
      <w:pPr>
        <w:bidi/>
      </w:pPr>
      <w:r>
        <w:rPr>
          <w:rtl/>
          <w:cs/>
          <w:lang w:val="ar_AE" w:bidi="ar_AE"/>
        </w:rPr>
      </w:r>
      <w:r>
        <w:rPr>
          <w:rtl/>
          <w:cs/>
          <w:lang w:val="ar_AE" w:bidi="ar_AE"/>
        </w:rPr>
        <w:t>اتهم قورحُ موسى وهارون بأنهما يُمسكان بسُلطة أكبر من اللازم وقال: "لقد تماديتما كثيرًا! إن الجماعة كلها مُقَدَّسة، كل واحد منهم. لقد خَصَّصهم يهوه، وهو معهم." لأن قورح يقول إن كل شخص مُقدَّس، فإنه يسأل لماذا يتصرف موسى وهارون وكأنهما أعظم من بقية شعب يهوه، أي جماعة بني إسرائيل. يريد قورح حقًا أن يكون آخرون غير عائلة هارون قادرين على أن يكونوا كهنةً في خيمة الاجتماع، ويعتقد قورح أنه من الظُلم أن يكون جميع الذين يؤدون هذه الأدوار حاليًا من نسل هارون.</w:t>
      </w:r>
    </w:p>
    <w:p>
      <w:pPr>
        <w:bidi/>
      </w:pPr>
      <w:r>
        <w:rPr>
          <w:rtl/>
          <w:cs/>
          <w:lang w:val="ar_AE" w:bidi="ar_AE"/>
        </w:rPr>
      </w:r>
      <w:r>
        <w:rPr>
          <w:rtl/>
          <w:cs/>
          <w:lang w:val="ar_AE" w:bidi="ar_AE"/>
        </w:rPr>
        <w:t>عندما سمع موسى ما يقولونه، سقط موسى على وجهه إلى الأرض. يُظهر موسى مدى اعتماده على حكمة يهوه. لا يخاف موسى من قورح، ولا يَسجد موسى إكرامًا أو خضوعًا لقورح؛ بل كان موسى يسجد ليهوه.</w:t>
      </w:r>
    </w:p>
    <w:p>
      <w:pPr>
        <w:bidi/>
      </w:pPr>
      <w:r>
        <w:rPr>
          <w:rtl/>
          <w:cs/>
          <w:lang w:val="ar_AE" w:bidi="ar_AE"/>
        </w:rPr>
      </w:r>
      <w:r>
        <w:rPr>
          <w:rtl/>
          <w:cs/>
          <w:lang w:val="ar_AE" w:bidi="ar_AE"/>
        </w:rPr>
        <w:t>قام موسى من على الأرض وأَخبر قورح بما سيفعلون ليروا من الذي اختاره يهوه ليكون مُخصَّصًا لخدمة يهوه. إن الكهنة الذين اختارهم يهوه وحدهم يستطيعون أن يُقدِّموا البخور في محضر يهوه، لذلك يطلب موسى من قورح وجميع أتباعه الـ ٢٥٠ أن يُجهزوا مجامرهم.</w:t>
      </w:r>
    </w:p>
    <w:p>
      <w:pPr>
        <w:bidi/>
      </w:pPr>
      <w:r>
        <w:rPr>
          <w:rtl/>
          <w:cs/>
          <w:lang w:val="ar_AE" w:bidi="ar_AE"/>
        </w:rPr>
      </w:r>
      <w:r>
        <w:rPr>
          <w:rtl/>
          <w:cs/>
          <w:lang w:val="ar_AE" w:bidi="ar_AE"/>
        </w:rPr>
        <w:t>ثم يتحدى موسى قورحَ وأتباعه الـ ٢٥٠ أن يملأوا المجامر ويقدِّموها أمام يهوه. كانت المجامر مصنوعة من النحاس أو الذهب على شكل وعاء أو مزهرية، مُثبتة على قاعدة، ومُتصلة من أحد أطرافها بمقبض طويل. كان هذا المقبض الطويل يُبقي مسافة بين الشخص والمذبح، ولكنه كان أيضًا يحمي يدي الكاهن من التعرض للحرق. كان الوعاء واسعًا من الأسفل وضيقًا من الأعلى. تُسمي بعضُ الترجمات هذه المجامر مقلاةَ نارٍ. كان الناس يضعون بخورًا مثل اللُبان أو الأَرز داخل المجمرة، وكان اللُبان أو الأَرز يشتعل عندما يَلمس الفحم المحترق. كان هذا البخور حينها يحترق ويُصعِد دخانًا رائحته طيبة.</w:t>
      </w:r>
    </w:p>
    <w:p>
      <w:pPr>
        <w:bidi/>
      </w:pPr>
      <w:r>
        <w:rPr>
          <w:rtl/>
          <w:cs/>
          <w:lang w:val="ar_AE" w:bidi="ar_AE"/>
        </w:rPr>
      </w:r>
      <w:r>
        <w:rPr>
          <w:rtl/>
          <w:cs/>
          <w:lang w:val="ar_AE" w:bidi="ar_AE"/>
        </w:rPr>
        <w:t xml:space="preserve">توقفوا هنا كمجموعة وانظروا إلى صورة </w:t>
      </w:r>
      <w:r>
        <w:rPr>
          <w:b/>
          <w:rtl/>
          <w:cs/>
          <w:lang w:val="ar_AE" w:bidi="ar_AE"/>
        </w:rPr>
        <w:t>مجمرة فيها فحم يحترق داخلها</w:t>
      </w:r>
      <w:r>
        <w:rPr>
          <w:rtl/>
          <w:cs/>
          <w:lang w:val="ar_AE" w:bidi="ar_AE"/>
        </w:rPr>
        <w:t>. أوقفوا سماع هذا التسجيل الصوتي هنا.</w:t>
      </w:r>
    </w:p>
    <w:p>
      <w:pPr>
        <w:bidi/>
      </w:pPr>
      <w:r>
        <w:rPr>
          <w:rtl/>
          <w:cs/>
          <w:lang w:val="ar_AE" w:bidi="ar_AE"/>
        </w:rPr>
      </w:r>
      <w:r>
        <w:rPr>
          <w:rtl/>
          <w:cs/>
          <w:lang w:val="ar_AE" w:bidi="ar_AE"/>
        </w:rPr>
        <w:t>قال موسى لقورح وأتباعه الـ ٢٥٠ إن عليهم أن يُقدِّموا البخور المشتعل تقدمةً ليهوه، وإنهم سيرون من سيختارهم يهوه ليكونوا مُقدَّسين له. تذكَّروا أن يهوه لن يسمح إلا للذين يختارهم بالدخول إلى محضره.</w:t>
      </w:r>
    </w:p>
    <w:p>
      <w:pPr>
        <w:bidi/>
      </w:pPr>
      <w:r>
        <w:rPr>
          <w:rtl/>
          <w:cs/>
          <w:lang w:val="ar_AE" w:bidi="ar_AE"/>
        </w:rPr>
      </w:r>
      <w:r>
        <w:rPr>
          <w:rtl/>
          <w:cs/>
          <w:lang w:val="ar_AE" w:bidi="ar_AE"/>
        </w:rPr>
        <w:t>كان موسى غاضبًا لأن قورح وأتباعه لم يشكِّكوا في سلطة موسى وهارون فحسب، بل كانوا يشكِّكون أيضًا في سلطة يهوه وحُكمه. قال موسى إن قورح وأتباعه تمادوا كثيرًا.</w:t>
      </w:r>
    </w:p>
    <w:p>
      <w:pPr>
        <w:bidi/>
      </w:pPr>
      <w:r>
        <w:rPr>
          <w:rtl/>
          <w:cs/>
          <w:lang w:val="ar_AE" w:bidi="ar_AE"/>
        </w:rPr>
      </w:r>
      <w:r>
        <w:rPr>
          <w:rtl/>
          <w:cs/>
          <w:lang w:val="ar_AE" w:bidi="ar_AE"/>
        </w:rPr>
        <w:t>توقفوا هنا وناقشوا هذا السؤال كمجموعة: احكوا عن وقتٍ أردتم فيه أن تشتركوا بشكلٍ أكبر في شيء ما، لكن لم تكن لديكم السلطة للقيام بذلك. إذا كنتم قد تكلمتم بجرأة أكثر من اللازم أو تدخلتم عن طريق الخطأ، ماذا حدث؟ أوقفوا سماع هذا التسجيل الصوتي هنا.</w:t>
      </w:r>
    </w:p>
    <w:p>
      <w:pPr>
        <w:bidi/>
      </w:pPr>
      <w:r>
        <w:rPr>
          <w:rtl/>
          <w:cs/>
          <w:lang w:val="ar_AE" w:bidi="ar_AE"/>
        </w:rPr>
      </w:r>
      <w:r>
        <w:rPr>
          <w:rtl/>
          <w:cs/>
          <w:lang w:val="ar_AE" w:bidi="ar_AE"/>
        </w:rPr>
        <w:t>ذكَّر موسى قورحَ واللاويين الآخرين بما فعله يهوه من أجلهم. لقد فصلَ يهوه اللاويين عن بني إسرائيل وقرَّبهم من نفسه. لقد أعطاهم يهوه شرفَ القيام بالعمل في خيمة يهوه، أو هيكله، وامتياز القيام بالخدمة للناس في الجماعة. أخبرهم موسى أنهم لم يتمردوا على هارون، بل كانوا يتمردون على يهوه.</w:t>
      </w:r>
    </w:p>
    <w:p>
      <w:pPr>
        <w:bidi/>
      </w:pPr>
      <w:r>
        <w:rPr>
          <w:rtl/>
          <w:cs/>
          <w:lang w:val="ar_AE" w:bidi="ar_AE"/>
        </w:rPr>
      </w:r>
      <w:r>
        <w:rPr>
          <w:rtl/>
          <w:cs/>
          <w:lang w:val="ar_AE" w:bidi="ar_AE"/>
        </w:rPr>
        <w:t>استدعى موسى داثان وأبيرام، مما يعني أن موسى طلب من داثان وأبيرام أن يأتوا ويتكلَّما معه وأن ينضما إلى هذه المناقشة. لكن داثان وأبيرام رفضا المجيء إلى موسى. أرسل داثان وأبيرام رسالةً إلى موسى. اشتكى داثان وأبيرام من أن مصر كانت أرضًا "تفيضُ لبنًا وعسلًا،" أرضًا خصبة. كانا يشتكيان من أن موسى أراد أن "يترأس عليهم،" أو يعاملهم وكأن موسى هو سيدهم. اشتكى داثان وأبيرام من أن موسى لم يُحضر الشعبَ بعد إلى أي أرض خصبة مثل مصر. طرح الرجال أسئلةً لإظهار غضبهم. سألوا قائلين: "هل تريد أن تعامِل هؤلاء الرجال كالعبيد؟" اتَّهم داثان وأبيرامُ موسى بخداع الشعب ليتبعوه إلى البرية. قال داثان وأبيرام: "هل تَقلع أعينَ هؤلاء القوم؟" أي "هل تحاول أن تجعل هؤلاء الناس عميانًا عن الحق؟"</w:t>
      </w:r>
    </w:p>
    <w:p>
      <w:pPr>
        <w:bidi/>
      </w:pPr>
      <w:r>
        <w:rPr>
          <w:rtl/>
          <w:cs/>
          <w:lang w:val="ar_AE" w:bidi="ar_AE"/>
        </w:rPr>
      </w:r>
      <w:r>
        <w:rPr>
          <w:rtl/>
          <w:cs/>
          <w:lang w:val="ar_AE" w:bidi="ar_AE"/>
        </w:rPr>
        <w:t>لقد حان دور موسى أن يغضب. طَلب موسى من يهوه ألا يَقبل تقدمةَ هؤلاء الرجال الذين تمردوا على موسى وعلى يهوه. ربما كان موسى يَطلب من يهوه ألا يَقبل تقدمةَ البخور التي كان الرجال سيُحضرونها في اليوم التالي. على أي حال، لم يكن موسى يريد أن يكون للرجال إمكانية الاقتراب إلى يهوه. ذكَّرَ موسى يهوه بأنه لم يأخذ شيئًا من هؤلاء الرجال، وأن موسى لم يظلم أو يؤذي أحدًا فيهم.</w:t>
      </w:r>
    </w:p>
    <w:p>
      <w:pPr>
        <w:bidi/>
      </w:pPr>
      <w:r>
        <w:rPr>
          <w:rtl/>
          <w:cs/>
          <w:lang w:val="ar_AE" w:bidi="ar_AE"/>
        </w:rPr>
      </w:r>
      <w:r>
        <w:rPr>
          <w:rtl/>
          <w:cs/>
          <w:lang w:val="ar_AE" w:bidi="ar_AE"/>
        </w:rPr>
        <w:t>ثم أَخبر موسى قورحَ وأتباعه أنهم يجب أن يَقفوا أمام يهوه في اليوم التالي، وأن كلَّ واحد منهم يجب أن يُحضر مجمرته ليُشعل البخور ويُقدِّمه أمام يهوه. طَلب موسى من هارون أن يكون هناك أيضًا وأن يُحضر مجمرته الخاصة وبخوره. في الماضي عاقَب يهوه الكهنةَ الذين قدَّموا البخور بطريقة خاطئة، لأن يهوه أخذ هذه الطقوس على محمل الجد. كان رجال قورح سيكتشفون ما إذا كان يهوه قد قَبِلهم أم لا عندما سيحاولون تقديم البخور أمام يهوه.</w:t>
      </w:r>
    </w:p>
    <w:p>
      <w:pPr>
        <w:bidi/>
      </w:pPr>
      <w:r>
        <w:rPr>
          <w:rtl/>
          <w:cs/>
          <w:lang w:val="ar_AE" w:bidi="ar_AE"/>
        </w:rPr>
      </w:r>
      <w:r>
        <w:rPr>
          <w:rtl/>
          <w:cs/>
          <w:lang w:val="ar_AE" w:bidi="ar_AE"/>
        </w:rPr>
        <w:t>في اليوم التالي، جَمعَ قورحُ كلَّ مجموعة المتمردين الذين معه، وربما كل جماعة بني إسرائيل. بمجرد أن جَمعَ قورحُ الجميعَ، أحضرهم أمام خيمة الاجتماع، أو المَسكن. ملأ رجالُ قورح مجامرهم بالبخور وأضافوا الفحم المشتعل. كان قورحُ مستعدًا!</w:t>
      </w:r>
    </w:p>
    <w:p>
      <w:pPr>
        <w:bidi/>
      </w:pPr>
      <w:r>
        <w:rPr>
          <w:rtl/>
          <w:cs/>
          <w:lang w:val="ar_AE" w:bidi="ar_AE"/>
        </w:rPr>
      </w:r>
      <w:r>
        <w:rPr>
          <w:rtl/>
          <w:cs/>
          <w:lang w:val="ar_AE" w:bidi="ar_AE"/>
        </w:rPr>
        <w:t xml:space="preserve">توقفوا هنا كمجموعة وانظروا إلى صورةِ </w:t>
      </w:r>
      <w:r>
        <w:rPr>
          <w:rtl/>
          <w:cs/>
          <w:lang w:val="ar_AE" w:bidi="ar_AE"/>
        </w:rPr>
        <w:t>مدخل خيمة الاجتماع</w:t>
      </w:r>
      <w:r>
        <w:rPr>
          <w:rtl/>
          <w:cs/>
          <w:lang w:val="ar_AE" w:bidi="ar_AE"/>
        </w:rPr>
        <w:t>، أو المَسكن. أوقفوا سماع هذا التسجيل الصوتي هنا.</w:t>
      </w:r>
    </w:p>
    <w:p>
      <w:pPr>
        <w:bidi/>
      </w:pPr>
      <w:r>
        <w:rPr>
          <w:rtl/>
          <w:cs/>
          <w:lang w:val="ar_AE" w:bidi="ar_AE"/>
        </w:rPr>
      </w:r>
      <w:r>
        <w:rPr>
          <w:rtl/>
          <w:cs/>
          <w:lang w:val="ar_AE" w:bidi="ar_AE"/>
        </w:rPr>
        <w:t>كان موسى وهارون أيضًا أمام خيمة الاجتماع يَحملان مجمرتيهما المشتعلتين كان الجميع مستعدين للاختبار ليروا من الذي سيختاره يهوه ليكون كاهنه المُقَدَّس.</w:t>
      </w:r>
    </w:p>
    <w:p>
      <w:pPr>
        <w:bidi/>
      </w:pPr>
      <w:r>
        <w:rPr>
          <w:rtl/>
          <w:cs/>
          <w:lang w:val="ar_AE" w:bidi="ar_AE"/>
        </w:rPr>
      </w:r>
      <w:r>
        <w:rPr>
          <w:rtl/>
          <w:cs/>
          <w:lang w:val="ar_AE" w:bidi="ar_AE"/>
        </w:rPr>
        <w:t>فجأة، ظَهَر مجد يهوه أمام الجماعة كلها. غالبًا كان يهوه يظهر كنورٍ ساطع جدًا لدرجة أن الناس لم يكونوا يستطيعون النظر إليه. تخيلوا يومًا مشمسًا تشعرون فيه بدفء الشمس، لكن الشمس ساطعة جدًا لدرجة أنه لا يمكنكم فتح أَعيُنكم إلا قليلًا. هذا يُظهر مدى قوة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١٦: ١–١٩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نسمع تاريخ عائلة قورح، وداثان، وأبيرام، وأون، ونرى هؤلاء الرجال يُشكِّلون تَمردًا على موسى وهارون. يقترب قورح إلى موسى ويقول إنه وأتباعه ليسوا راضين عن الطريقة التي تسير بها الأمور. يَطلب موسى حكمةَ يهوه ويقول للرجال إن يهوه هو الذي سيختار مَن هو المُقَدَّس، وأنه سيكون هناك اختبار لإثبات ذلك.</w:t>
      </w:r>
    </w:p>
    <w:p>
      <w:pPr>
        <w:bidi/>
      </w:pPr>
      <w:r>
        <w:rPr>
          <w:rtl/>
          <w:cs/>
          <w:lang w:val="ar_AE" w:bidi="ar_AE"/>
        </w:rPr>
      </w:r>
      <w:r>
        <w:rPr>
          <w:b/>
          <w:rtl/>
          <w:cs/>
          <w:lang w:val="ar_AE" w:bidi="ar_AE"/>
        </w:rPr>
        <w:t>في المشهد الثاني:</w:t>
      </w:r>
      <w:r>
        <w:rPr>
          <w:rtl/>
          <w:cs/>
          <w:lang w:val="ar_AE" w:bidi="ar_AE"/>
        </w:rPr>
        <w:t xml:space="preserve"> يستدعي موسى داثان وأبيرام، لكن داثان وأبيرام يرفضان المجيء إليه. بدلًا من ذلك، يتذمر داثان وأبيرام مِن أن موسى وَعد بإحضارهم إلى أرضٍ تفيض لبنًا وعسلًا، لكن بدلًا من ذلك، أصبح بنو إسرائيل الآن في حالةٍ أسوأ مما كانوا عليها عندما كانوا عبيدًا في مصر. ثم يُرشِد موسى قورحَ وأتباعه بتفاصيل محددة بخصوص ما يجب عليهم فعله بمجامرهم لكي يَختبرهم يهوه ليُظهِر مَن هو مُقَدَّس.</w:t>
      </w:r>
    </w:p>
    <w:p>
      <w:pPr>
        <w:bidi/>
      </w:pPr>
      <w:r>
        <w:rPr>
          <w:rtl/>
          <w:cs/>
          <w:lang w:val="ar_AE" w:bidi="ar_AE"/>
        </w:rPr>
      </w:r>
      <w:r>
        <w:rPr>
          <w:b/>
          <w:rtl/>
          <w:cs/>
          <w:lang w:val="ar_AE" w:bidi="ar_AE"/>
        </w:rPr>
        <w:t>في المشهد الثالث:</w:t>
      </w:r>
      <w:r>
        <w:rPr>
          <w:rtl/>
          <w:cs/>
          <w:lang w:val="ar_AE" w:bidi="ar_AE"/>
        </w:rPr>
        <w:t xml:space="preserve"> في اليوم التالي يُحضِر قورحُ جماعته بأكملها، أو مجموعة أتباعه، ويجتمعون كلهم أمام خيمة الاجتماع، وهم مستعدون للاختبار. ثم يَظهر مجدُ يهوه أمام الجميع.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قورح</w:t>
      </w:r>
    </w:p>
    <w:p>
      <w:pPr>
        <w:pStyle w:val="ListBullet"/>
        <w:bidi/>
        <w:spacing w:line="240" w:lineRule="auto"/>
        <w:ind w:left="720"/>
      </w:pPr>
      <w:r>
        <w:rPr>
          <w:rtl/>
          <w:cs/>
          <w:lang w:val="ar_AE" w:bidi="ar_AE"/>
        </w:rPr>
      </w:r>
      <w:r>
        <w:rPr>
          <w:rtl/>
          <w:cs/>
          <w:lang w:val="ar_AE" w:bidi="ar_AE"/>
        </w:rPr>
        <w:t>داثان</w:t>
      </w:r>
    </w:p>
    <w:p>
      <w:pPr>
        <w:pStyle w:val="ListBullet"/>
        <w:bidi/>
        <w:spacing w:line="240" w:lineRule="auto"/>
        <w:ind w:left="720"/>
      </w:pPr>
      <w:r>
        <w:rPr>
          <w:rtl/>
          <w:cs/>
          <w:lang w:val="ar_AE" w:bidi="ar_AE"/>
        </w:rPr>
      </w:r>
      <w:r>
        <w:rPr>
          <w:rtl/>
          <w:cs/>
          <w:lang w:val="ar_AE" w:bidi="ar_AE"/>
        </w:rPr>
        <w:t>أبيرام</w:t>
      </w:r>
    </w:p>
    <w:p>
      <w:pPr>
        <w:pStyle w:val="ListBullet"/>
        <w:bidi/>
        <w:spacing w:line="240" w:lineRule="auto"/>
        <w:ind w:left="720"/>
      </w:pPr>
      <w:r>
        <w:rPr>
          <w:rtl/>
          <w:cs/>
          <w:lang w:val="ar_AE" w:bidi="ar_AE"/>
        </w:rPr>
      </w:r>
      <w:r>
        <w:rPr>
          <w:rtl/>
          <w:cs/>
          <w:lang w:val="ar_AE" w:bidi="ar_AE"/>
        </w:rPr>
        <w:t>أون، رُغم أنه يُذكَر باختصار فقط في البداية</w:t>
      </w:r>
    </w:p>
    <w:p>
      <w:pPr>
        <w:pStyle w:val="ListBullet"/>
        <w:bidi/>
        <w:spacing w:line="240" w:lineRule="auto"/>
        <w:ind w:left="720"/>
      </w:pPr>
      <w:r>
        <w:rPr>
          <w:rtl/>
          <w:cs/>
          <w:lang w:val="ar_AE" w:bidi="ar_AE"/>
        </w:rPr>
      </w:r>
      <w:r>
        <w:rPr>
          <w:rtl/>
          <w:cs/>
          <w:lang w:val="ar_AE" w:bidi="ar_AE"/>
        </w:rPr>
        <w:t>٢٥٠ من قادة بني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كل جماعة أو مجموعة قورح المتمردين</w:t>
      </w:r>
    </w:p>
    <w:p>
      <w:pPr>
        <w:pStyle w:val="ListBullet"/>
        <w:bidi/>
        <w:spacing w:line="240" w:lineRule="auto"/>
        <w:ind w:left="720"/>
      </w:pPr>
      <w:r>
        <w:rPr>
          <w:rtl/>
          <w:cs/>
          <w:lang w:val="ar_AE" w:bidi="ar_AE"/>
        </w:rPr>
      </w:r>
      <w:r>
        <w:rPr>
          <w:rtl/>
          <w:cs/>
          <w:lang w:val="ar_AE" w:bidi="ar_AE"/>
        </w:rPr>
        <w:t>مجد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ببعض المعلومات عن أجداد قورح، وداثان، وأبيرام، وأون. يَظهر أون باختصار فقط في هذه القصة. كان أون من سبط رأوبين، مثل داثان وأبيرام. لا نعرف لماذا يُذكر اسم أون في البداية فقط، ولا نعرف ما الذي حدث له.</w:t>
      </w:r>
    </w:p>
    <w:p>
      <w:pPr>
        <w:bidi/>
      </w:pPr>
      <w:r>
        <w:rPr>
          <w:rtl/>
          <w:cs/>
          <w:lang w:val="ar_AE" w:bidi="ar_AE"/>
        </w:rPr>
      </w:r>
      <w:r>
        <w:rPr>
          <w:rtl/>
          <w:cs/>
          <w:lang w:val="ar_AE" w:bidi="ar_AE"/>
        </w:rPr>
        <w:t>في المشهد الأول، يكون قورح مُستاءً لأن موسى وهارون لديهما الكثير من السلطة، لذلك يُقرر قورح أن يُشكِّل تمردًا على أبناء عمومته، موسى وهارون.</w:t>
      </w:r>
    </w:p>
    <w:p>
      <w:pPr>
        <w:bidi/>
      </w:pPr>
      <w:r>
        <w:rPr>
          <w:rtl/>
          <w:cs/>
          <w:lang w:val="ar_AE" w:bidi="ar_AE"/>
        </w:rPr>
      </w:r>
      <w:r>
        <w:rPr>
          <w:rtl/>
          <w:cs/>
          <w:lang w:val="ar_AE" w:bidi="ar_AE"/>
        </w:rPr>
        <w:t>في هذه المرحلة من القصة، لا يوجد سوى قورح وأتباعه الـ ٢٥٠. كان هؤلاء الرجال الـ ٢٥٠ من بني إسرائيل لهم مكانة مرموقة جدًا، ورفقاؤهم من بني إسرائيل اختاروهم من وسط الجماعة أو المجتمع. يبدو أن داثان وأبيرام لم يكونا حاضرين في هذا المشهد. يستدعي موسى كلًّا من داثان وأبيرام لاحقًا، لذلك من المحتمل أنهما كانا في خيامهما في هذه المرحلة. يبدو أن قورح هو المتحدث باسم المجموعة. لا نعرف ما الذي حدث لأون، لكن بما أنه لم يُذكر مرة أخرى، فربما غيَّر أون رأيَه وغادر التمرد.</w:t>
      </w:r>
    </w:p>
    <w:p>
      <w:pPr>
        <w:bidi/>
      </w:pPr>
      <w:r>
        <w:rPr>
          <w:rtl/>
          <w:cs/>
          <w:lang w:val="ar_AE" w:bidi="ar_AE"/>
        </w:rPr>
      </w:r>
      <w:r>
        <w:rPr>
          <w:rtl/>
          <w:cs/>
          <w:lang w:val="ar_AE" w:bidi="ar_AE"/>
        </w:rPr>
        <w:t>يقول قورح إن كل شخص في جماعة بني إسرائيل مُقَدَّس، أو مُخصَّص ليهوه. يريد قورح المزيد مما هو لعائلة هارون فقط. يريد قورح أن يكون كاهنًا. ردًا على ذلك، يَطلب موسى حكمةَ يهوه ويَسقط على وجهه خضوعًا لما سيقوله يهوه.</w:t>
      </w:r>
    </w:p>
    <w:p>
      <w:pPr>
        <w:bidi/>
      </w:pPr>
      <w:r>
        <w:rPr>
          <w:rtl/>
          <w:cs/>
          <w:lang w:val="ar_AE" w:bidi="ar_AE"/>
        </w:rPr>
      </w:r>
      <w:r>
        <w:rPr>
          <w:rtl/>
          <w:cs/>
          <w:lang w:val="ar_AE" w:bidi="ar_AE"/>
        </w:rPr>
        <w:t>ينهض موسى من على الأرض ثم يقول لقورح وأتباعه: "في الصباح، سيُظهِر يهوه مَن ينتمي إليه ومَن هو مُقَدَّس، وسيَجعل ذلك الشخص يقترب إليه." يُخبِر موسى قورحَ ورجاله أن يُجهِّزوا مجامر بخورهم. يقول موسى إن على الرجال أن يقدِّموا البخور تقدمةً ليهوه، وسيرون مَن سيختاره يهوه ليكون مُقدَّسًا له. تذكَّروا أن يهوه لن يسمح إلا للذين يختارهم بالدخول إلى محضره. يُقارِن موسى بين ما قاله الرجال له والحقيقة. يقول موسى إنه ليس موسى هو الذي نال الكثير من السلطة، بل إن قورحَ وأتباعه هم الذين نالوا الكثير من السلطة.</w:t>
      </w:r>
    </w:p>
    <w:p>
      <w:pPr>
        <w:bidi/>
      </w:pPr>
      <w:r>
        <w:rPr>
          <w:rtl/>
          <w:cs/>
          <w:lang w:val="ar_AE" w:bidi="ar_AE"/>
        </w:rPr>
      </w:r>
      <w:r>
        <w:rPr>
          <w:rtl/>
          <w:cs/>
          <w:lang w:val="ar_AE" w:bidi="ar_AE"/>
        </w:rPr>
        <w:t>يقول قورح: "لقد تماديتما كثيرًا!" مما يعني أن قورح يعتقد أن هارون وموسى قد نالا سُلطةً أكثر من اللازم. ثم يسأل قورح: "ما بالكما ترتفعان على جماعة يهوه؟" في هذه الحالة، تُشير عبارة جماعة يهوه إلى الاجتماع الرسمي لجماعة إسرائيل بأكملها أو جماعة الشعب. لا يُشكِّك قورحُ وأتباعه في سلطة موسى وهارون فحسب، بل كذلك يُشكِّكون في سلطة يهوه وحُكمه.</w:t>
      </w:r>
    </w:p>
    <w:p>
      <w:pPr>
        <w:bidi/>
      </w:pPr>
      <w:r>
        <w:rPr>
          <w:rtl/>
          <w:cs/>
          <w:lang w:val="ar_AE" w:bidi="ar_AE"/>
        </w:rPr>
      </w:r>
      <w:r>
        <w:rPr>
          <w:rtl/>
          <w:cs/>
          <w:lang w:val="ar_AE" w:bidi="ar_AE"/>
        </w:rPr>
        <w:t>ثم يقول موسى: "اسمعوا يا بني لاوي!" ليس من المعروف ما إذا كان جميع الناس الذين اجتمعوا مع قورح كانوا من اللاويين، لكن إذا كان موسى يقول هذه الكلمات، فمن المحتمل أن معظم الناس هناك كانوا من اللاويين.</w:t>
      </w:r>
    </w:p>
    <w:p>
      <w:pPr>
        <w:bidi/>
      </w:pPr>
      <w:r>
        <w:rPr>
          <w:rtl/>
          <w:cs/>
          <w:lang w:val="ar_AE" w:bidi="ar_AE"/>
        </w:rPr>
      </w:r>
      <w:r>
        <w:rPr>
          <w:rtl/>
          <w:cs/>
          <w:lang w:val="ar_AE" w:bidi="ar_AE"/>
        </w:rPr>
        <w:t>يذكِّر موسى قورحَ والرجال الآخرين بما فعله يهوه من أجلهم من خلال طرح الأسئلة عليهم. لا يتوقع موسى من قورح والرجال أن يجيبوا عن هذه الأسئلة. يذكِّر موسى قورحَ والرجال بشرف القيام بالعمل في خيمة اجتماع يهوه، أو المسكن، وبامتياز خدمة الناس في الجماعة.</w:t>
      </w:r>
    </w:p>
    <w:p>
      <w:pPr>
        <w:bidi/>
      </w:pPr>
      <w:r>
        <w:rPr>
          <w:rtl/>
          <w:cs/>
          <w:lang w:val="ar_AE" w:bidi="ar_AE"/>
        </w:rPr>
      </w:r>
      <w:r>
        <w:rPr>
          <w:rtl/>
          <w:cs/>
          <w:lang w:val="ar_AE" w:bidi="ar_AE"/>
        </w:rPr>
        <w:t>يسأل موسى قورحَ قائلًا: "وأما هارون فمن هو حتى تتذمروا عليه؟" هذا سؤال لا يتوقع موسى أن يَسمع إجابةً عليه. يقول موسى إن هارون ليس هو الذي يتذمرون عليه حقًا، لأن هارون لم يَختر أن يكون رئيسَ الكهنة. يقول موسى إنهم يتذمرون في الواقع على يهوه، لأن يهوه اختار هارونَ ليكون رئيسَ الكهنة.</w:t>
      </w:r>
    </w:p>
    <w:p>
      <w:pPr>
        <w:bidi/>
      </w:pPr>
      <w:r>
        <w:rPr>
          <w:rtl/>
          <w:cs/>
          <w:lang w:val="ar_AE" w:bidi="ar_AE"/>
        </w:rPr>
      </w:r>
      <w:r>
        <w:rPr>
          <w:rtl/>
          <w:cs/>
          <w:lang w:val="ar_AE" w:bidi="ar_AE"/>
        </w:rPr>
        <w:t>يُخبِر موسى الرجالَ أنهم يخالفون خَططَ يهوه، وأن فِعل قورح الذي جمع هؤلاء الأتباع ليتمردوا على موسى وهارون أمرٌ خاطئ. تُظهِر هذه الأسئلة أن موسى غاضبٌ.</w:t>
      </w:r>
    </w:p>
    <w:p>
      <w:pPr>
        <w:bidi/>
      </w:pPr>
      <w:r>
        <w:rPr>
          <w:rtl/>
          <w:cs/>
          <w:lang w:val="ar_AE" w:bidi="ar_AE"/>
        </w:rPr>
      </w:r>
      <w:r>
        <w:rPr>
          <w:rtl/>
          <w:cs/>
          <w:lang w:val="ar_AE" w:bidi="ar_AE"/>
        </w:rPr>
        <w:t>في المشهد الثاني، يُرسِل موسى رسالةً إلى داثان وأبيرام. يَطلب موسى من داثان وأبيرام أن يحضرا ليتحدثا معه ويشاركا في هذا النقاش، لكنهما يرفضان الذهاب إلى موسى. ليس من الواضح كيف يأتي الرد من داثان وأبيرام إلى موسى. من المحتمل أنهما أَخبرا رسولًا وسَلَّم هذا الرسولُ رسالتهما إلى موسى شخصيًا. يذكِّر داثان وأبيرامُ موسى بأنهما كانا في حالةٍ أحسن في مصر، وأن مصر كانت أرضًا تفيض لبنًا وعسلًا مقارنةً بالبرية! يغضب داثان وأبيرامُ لأن موسى لم يُحضِرهما إلى الأرض التي وعد بها يهوه، بل أحضرهما إلى برية.</w:t>
      </w:r>
    </w:p>
    <w:p>
      <w:pPr>
        <w:bidi/>
      </w:pPr>
      <w:r>
        <w:rPr>
          <w:rtl/>
          <w:cs/>
          <w:lang w:val="ar_AE" w:bidi="ar_AE"/>
        </w:rPr>
      </w:r>
      <w:r>
        <w:rPr>
          <w:rtl/>
          <w:cs/>
          <w:lang w:val="ar_AE" w:bidi="ar_AE"/>
        </w:rPr>
        <w:t>لقد حان دور موسى أن يغضب. عندما يتلقى موسى هذه الرسالة من داثان وأبيرام، يَطلب موسى من يهوه ألا يَقبل تقدمةَ هذين الرجلين. على الأرجح، يُشير موسى إلى تقدمةٍ عامة، ويَطلب حقًا من يهوه ألا يَقبل تقدمةَ البخور التي سيُحضرها الرجال أمام يهوه في اليوم التالي. على أي حال، لا يريد موسى أن يَقبل يهوه هؤلاء الرجالَ. يذكِّر موسى يهوه بأنه لم يأخذ شيئًا من هؤلاء الرجال، وأن موسى لم يَظلم أو يؤذِ أحدًا فيهم. يقول موسى إنه لم يأخذ حتى حمارًا واحدًا من هؤلاء الرجال. في هذه الثقافة، يُعتبر أَخذ حمير شخصٍ ما إضرارًا بالشخص. هذا يعني أن موسى لم يأخذ أي شيء من الرجال ولم يَرفع مكانته عليهم بأي شكل من الأشكال.</w:t>
      </w:r>
    </w:p>
    <w:p>
      <w:pPr>
        <w:bidi/>
      </w:pPr>
      <w:r>
        <w:rPr>
          <w:rtl/>
          <w:cs/>
          <w:lang w:val="ar_AE" w:bidi="ar_AE"/>
        </w:rPr>
      </w:r>
      <w:r>
        <w:rPr>
          <w:rtl/>
          <w:cs/>
          <w:lang w:val="ar_AE" w:bidi="ar_AE"/>
        </w:rPr>
        <w:t>ثم يُخبر موسى قورحَ وأتباعه مرة أخرى أن عليهم أن يَحضروا أمام يهوه في اليوم التالي. يُخبر موسى الرجالَ أن كل واحد منهم يحتاج إلى إحضار مجمرة بخوره، أو مجمرته، وأن يُشعل البخور ويُقدِّمه أمام يهوه.</w:t>
      </w:r>
    </w:p>
    <w:p>
      <w:pPr>
        <w:bidi/>
      </w:pPr>
      <w:r>
        <w:rPr>
          <w:rtl/>
          <w:cs/>
          <w:lang w:val="ar_AE" w:bidi="ar_AE"/>
        </w:rPr>
      </w:r>
      <w:r>
        <w:rPr>
          <w:rtl/>
          <w:cs/>
          <w:lang w:val="ar_AE" w:bidi="ar_AE"/>
        </w:rPr>
        <w:t>قد يكون ترتيب المشهد الثالث مُربكًا. في صباح اليوم التالي، يجمع قورح جميع أتباعه، وربما كل جماعة بني إسرائيل، ويأتي معهم إلى مدخل خيمة الاجتماع. يَحمل كل شخص في المجموعة مجمرةً، ويضعون فيها فحمًا مشتعلًا وبخورًا.</w:t>
      </w:r>
    </w:p>
    <w:p>
      <w:pPr>
        <w:bidi/>
      </w:pPr>
      <w:r>
        <w:rPr>
          <w:rtl/>
          <w:cs/>
          <w:lang w:val="ar_AE" w:bidi="ar_AE"/>
        </w:rPr>
      </w:r>
      <w:r>
        <w:rPr>
          <w:rtl/>
          <w:cs/>
          <w:lang w:val="ar_AE" w:bidi="ar_AE"/>
        </w:rPr>
        <w:t xml:space="preserve">توقفوا هنا كمجموعة وانظروا، إذا لزم الأمر، إلى صورة </w:t>
      </w:r>
      <w:r>
        <w:rPr>
          <w:b/>
          <w:rtl/>
          <w:cs/>
          <w:lang w:val="ar_AE" w:bidi="ar_AE"/>
        </w:rPr>
        <w:t>مجمرة بها فحم مشتعل</w:t>
      </w:r>
      <w:r>
        <w:rPr>
          <w:rtl/>
          <w:cs/>
          <w:lang w:val="ar_AE" w:bidi="ar_AE"/>
        </w:rPr>
        <w:t>، أو إلى صورة مقلاة نار عليها فحم مشتعل ويتصاعد منه دخان أيضًا. أوقفوا سماع هذا التسجيل الصوتي هنا.</w:t>
      </w:r>
    </w:p>
    <w:p>
      <w:pPr>
        <w:bidi/>
      </w:pPr>
      <w:r>
        <w:rPr>
          <w:rtl/>
          <w:cs/>
          <w:lang w:val="ar_AE" w:bidi="ar_AE"/>
        </w:rPr>
      </w:r>
      <w:r>
        <w:rPr>
          <w:rtl/>
          <w:cs/>
          <w:lang w:val="ar_AE" w:bidi="ar_AE"/>
        </w:rPr>
        <w:t>كان موسى وهارون أيضًا أمام خيمة الاجتماع، أو المَسكن. يَحمل هارون مجمرة بخوره. كان الجميع مستعدين للاختبار ليروا مَن الذي سيختاره يهوه ليكون كاهنه المُقَدَّس.</w:t>
      </w:r>
    </w:p>
    <w:p>
      <w:pPr>
        <w:bidi/>
      </w:pPr>
      <w:r>
        <w:rPr>
          <w:rtl/>
          <w:cs/>
          <w:lang w:val="ar_AE" w:bidi="ar_AE"/>
        </w:rPr>
      </w:r>
      <w:r>
        <w:rPr>
          <w:rtl/>
          <w:cs/>
          <w:lang w:val="ar_AE" w:bidi="ar_AE"/>
        </w:rPr>
        <w:t>فجأةً، يَظهر مجدُ يهوه أمام الجماعة كلها. غالبًا كان يهوه يظهر كنورٍ ساطع جدًا لدرجة أن الناس لم يكونوا يستطيعون النظر إليه. هذا يُظهر مدى قوة يهوه.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١٦: ١–١٩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قورح</w:t>
      </w:r>
    </w:p>
    <w:p>
      <w:pPr>
        <w:pStyle w:val="ListBullet"/>
        <w:bidi/>
        <w:spacing w:line="240" w:lineRule="auto"/>
        <w:ind w:left="720"/>
      </w:pPr>
      <w:r>
        <w:rPr>
          <w:rtl/>
          <w:cs/>
          <w:lang w:val="ar_AE" w:bidi="ar_AE"/>
        </w:rPr>
      </w:r>
      <w:r>
        <w:rPr>
          <w:rtl/>
          <w:cs/>
          <w:lang w:val="ar_AE" w:bidi="ar_AE"/>
        </w:rPr>
        <w:t>داثان</w:t>
      </w:r>
    </w:p>
    <w:p>
      <w:pPr>
        <w:pStyle w:val="ListBullet"/>
        <w:bidi/>
        <w:spacing w:line="240" w:lineRule="auto"/>
        <w:ind w:left="720"/>
      </w:pPr>
      <w:r>
        <w:rPr>
          <w:rtl/>
          <w:cs/>
          <w:lang w:val="ar_AE" w:bidi="ar_AE"/>
        </w:rPr>
      </w:r>
      <w:r>
        <w:rPr>
          <w:rtl/>
          <w:cs/>
          <w:lang w:val="ar_AE" w:bidi="ar_AE"/>
        </w:rPr>
        <w:t>أبيرام</w:t>
      </w:r>
    </w:p>
    <w:p>
      <w:pPr>
        <w:pStyle w:val="ListBullet"/>
        <w:bidi/>
        <w:spacing w:line="240" w:lineRule="auto"/>
        <w:ind w:left="720"/>
      </w:pPr>
      <w:r>
        <w:rPr>
          <w:rtl/>
          <w:cs/>
          <w:lang w:val="ar_AE" w:bidi="ar_AE"/>
        </w:rPr>
      </w:r>
      <w:r>
        <w:rPr>
          <w:rtl/>
          <w:cs/>
          <w:lang w:val="ar_AE" w:bidi="ar_AE"/>
        </w:rPr>
        <w:t>أون، رُغم أنه يُذكَر باختصار فقط في البداية</w:t>
      </w:r>
    </w:p>
    <w:p>
      <w:pPr>
        <w:pStyle w:val="ListBullet"/>
        <w:bidi/>
        <w:spacing w:line="240" w:lineRule="auto"/>
        <w:ind w:left="720"/>
      </w:pPr>
      <w:r>
        <w:rPr>
          <w:rtl/>
          <w:cs/>
          <w:lang w:val="ar_AE" w:bidi="ar_AE"/>
        </w:rPr>
      </w:r>
      <w:r>
        <w:rPr>
          <w:rtl/>
          <w:cs/>
          <w:lang w:val="ar_AE" w:bidi="ar_AE"/>
        </w:rPr>
        <w:t>٢٥٠ من قادة بني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كل جماعة أو مجموعة قورح المتمردين</w:t>
      </w:r>
    </w:p>
    <w:p>
      <w:pPr>
        <w:pStyle w:val="ListBullet"/>
        <w:bidi/>
        <w:spacing w:line="240" w:lineRule="auto"/>
        <w:ind w:left="720"/>
      </w:pPr>
      <w:r>
        <w:rPr>
          <w:rtl/>
          <w:cs/>
          <w:lang w:val="ar_AE" w:bidi="ar_AE"/>
        </w:rPr>
      </w:r>
      <w:r>
        <w:rPr>
          <w:rtl/>
          <w:cs/>
          <w:lang w:val="ar_AE" w:bidi="ar_AE"/>
        </w:rPr>
        <w:t>مجد يهوه</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بداية المشهد الأول، كان قورح وأتباعه الـ ٢٥٠ فقط حاضرين أمام موسى. يتَّهم قورحُ موسى وهارون بامتلاكهما الكثيرَ من السلطة، ويُشير إلى أنهما يتصرفان وكأنهما أعظم من بقية شعب يهوه، أي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قورح: "بماذا تشعر أو تفكِّر؟" قد يجيب الشخص بعبارات مثل: "لقد صار لي الكثير من الأتباع، لذلك لدي الثقة لتحدي موسى،" أو "لقد سئمت من أنهم يقومون بكل عمل الكهنوت،" أو "سنقوم ببعض التغييرات هنا!"</w:t>
      </w:r>
    </w:p>
    <w:p>
      <w:pPr>
        <w:pStyle w:val="ListBullet"/>
        <w:bidi/>
        <w:spacing w:line="240" w:lineRule="auto"/>
        <w:ind w:left="720"/>
      </w:pPr>
      <w:r>
        <w:rPr>
          <w:rtl/>
          <w:cs/>
          <w:lang w:val="ar_AE" w:bidi="ar_AE"/>
        </w:rPr>
      </w:r>
      <w:r>
        <w:rPr>
          <w:rtl/>
          <w:cs/>
          <w:lang w:val="ar_AE" w:bidi="ar_AE"/>
        </w:rPr>
        <w:t>اسألوا الشخص الذي يؤدي دور أتباع قورح: "بماذا تشعر أو تفكِّر؟" قد يجيب الشخص بعبارات مثل: "أنا سعيد لأننا انضممنا إلى هذا التمرد، وأننا نُدافع عن حقوقنا،" أو "أنا سعيد لأن قورح هو الذي يتكلَّم!" أو "أتساءل كيف سيتجاوب موسى؟"</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"لا أصدق أنهم يُشكِّكون في سُلطتي وسلطة يهوه!" أو: "لقد أُعطوا الكثير والآن يريدون الكهنوت أيضًا!" أو، "أحتاج أن أَطلب حكمةَ يهوه في هذه المسألة."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وردًا على ذلك، يطلب موسى حكمةَ يهوه ويسقط على وجهه ليَخضع لما يقوله يهوه. يَنهض موسى من على الأرض ثم يقول لقورح وجميع أتباعه، إن يهوه هو الذي سيختار مَن ينتمي إليه ومن هو مُقَدَّس. يأمر موسى قورحَ ورجاله أن يُجهِّزوا مجامر بخورهم في اليوم التالي ويقدَّموها كتقدمة ليهوه ليروا مَن سيختاره يهوه ليكون مُقَدَّسًا له.</w:t>
      </w:r>
    </w:p>
    <w:p>
      <w:pPr>
        <w:bidi/>
      </w:pPr>
      <w:r>
        <w:rPr>
          <w:rtl/>
          <w:cs/>
          <w:lang w:val="ar_AE" w:bidi="ar_AE"/>
        </w:rPr>
      </w:r>
      <w:r>
        <w:rPr>
          <w:rtl/>
          <w:cs/>
          <w:lang w:val="ar_AE" w:bidi="ar_AE"/>
        </w:rPr>
        <w:t>يُذكِّر موسى قورحَ والرجال الآخرين بما فعله يهوه من أجلهم. يذكِّرهم موسى بشرف القيام بالعمل في خيمة يهوه وبامتياز خدمة الناس في المجتمع. يخبرهم موسى أنهم يخالفون خططَ يهوه، وأن جَمْعَ قورح لهؤلاء الأتباع ليتمردوا عليهم أمرٌ خاطئ.</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قورح: "بماذا تشعر أو تفكِّر؟" قد يجيب الشخص بعبارات مثل: "يجب أن نَجتاز اختبارًا؟ حسنًا! بالتأكيد سنَجتازه بنجاح لأننا جميعًا مُقَدَّسون!" أو، "يهوه يعرف مدى تقديسنا، لذلك نحن لسنا خائفين،" أو "حتى موسى نفسه لا يستطيع أن يُقرر من هو مُقَدَّس ومن هو غير مُقَدَّس."</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لأنني طلبتُ حكمةَ يهوه في هذا الموقف،" أو "سيُقرر يهوه من هو مُقَدَّس ومَن هو غير مُقَدَّس. بعد ذلك لن يتمكنوا أبدًا من انتقاد سلطتنا،" أو "يبدو أن قورح قد اكتسب أتباعًا، لكنني لا أخشى منه."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يستدعي موسى داثان وأبيرامَ، لكنهما يرفضان الذهاب إليه. بدلًا من ذلك، يُرسِل داثان وأبيرام رسالةً إلى موسى. يُذكِّر داثان وأبيرامُ موسى بأنهما كانا في حالةٍ أحسن في مصر، وأن مصر كانت أرضًا تفيض لبنًا وعسلًا مقارنةً بالبرية! يتذمران أيضًا من أن موسى لم يُحضِّرهما إلى أرض أخرى تفيض لبنًا وعسلًا، بل إلى بريةٍ تَصعب فيها الحياةُ.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الشخصين اللذين يؤديان دور داثان وأبيرام: "بماذا تشعران أو تفكِّران؟" قد يجيب الشخصان بعبارات مثل: "نحن غاضبان لأنكم أخرجتمانا من أرضٍ أفضل من هذه الأرض!" أو "كنا سنكون أكثر سعادة لو بقينا عبيدًا في مصر،" أو "لا أصدق أننا لا نَزال هنا في البرية كل هذه المدة دون أن نحقق أي نتائج."</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غاضب الآن،" أو "لقد كانوا بائسين في مصر وأنقذهم يهوه من حياة رهيبة،" أو "إن وجودهم هنا في البرية هو جزء من خطة يهوه. لماذا لا يستطيعون رؤية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يغضب موسى، ولذلك يَطلب من يهوه ألا يَقبل تقدمةَ هؤلاء الرجال الذين يتمردون على موسى وعلى يهوه. يُذكِّر موسى يهوه بأنه لم يأخذ شيئًا من هؤلاء الرجال، وأن موسى لم يَظلم أو يؤذِ أحدًا فيهم. </w:t>
      </w:r>
    </w:p>
    <w:p>
      <w:pPr>
        <w:bidi/>
      </w:pPr>
      <w:r>
        <w:rPr>
          <w:rtl/>
          <w:cs/>
          <w:lang w:val="ar_AE" w:bidi="ar_AE"/>
        </w:rPr>
      </w:r>
      <w:r>
        <w:rPr>
          <w:rtl/>
          <w:cs/>
          <w:lang w:val="ar_AE" w:bidi="ar_AE"/>
        </w:rPr>
        <w:t>ثم يُخبر موسى قورحَ وأتباعه مرة أخرى أن عليهم أن يَحضروا أمام يهوه في اليوم التالي. يقول موسى إن كل شخص يحتاج إلى إحضار مَجمرة بخوره الخاصة ليُقدِّم البخور أمام يهوه.</w:t>
      </w:r>
    </w:p>
    <w:p>
      <w:pPr>
        <w:bidi/>
      </w:pPr>
      <w:r>
        <w:rPr>
          <w:rtl/>
          <w:cs/>
          <w:lang w:val="ar_AE" w:bidi="ar_AE"/>
        </w:rPr>
      </w:r>
      <w:r>
        <w:rPr>
          <w:rtl/>
          <w:cs/>
          <w:lang w:val="ar_AE" w:bidi="ar_AE"/>
        </w:rPr>
        <w:t>في صباح اليوم التالي، عندما جمع قورحُ كلَّ جماعة إسرائيل، أحضرهم إلى خيمة الاجتماع حتى يتمكنوا من رؤية ما سيحدث. أَخذ قورحُ وكلُّ واحد من أتباعه من بني إسرائيل مجمرته ووضعوا بخورًا فيها وأشعلوا النار.</w:t>
      </w:r>
    </w:p>
    <w:p>
      <w:pPr>
        <w:bidi/>
      </w:pPr>
      <w:r>
        <w:rPr>
          <w:rtl/>
          <w:cs/>
          <w:lang w:val="ar_AE" w:bidi="ar_AE"/>
        </w:rPr>
      </w:r>
      <w:r>
        <w:rPr>
          <w:rtl/>
          <w:cs/>
          <w:lang w:val="ar_AE" w:bidi="ar_AE"/>
        </w:rPr>
        <w:t>كان موسى وهارون أيضًا عند خيمة الاجتماع. كان هارون يحمل مجمرته المشتعلة. كان الجميع مستعدين للاختبار ليروا من الذي سيختاره يهوه ليكون كاهنه المُقَدَّس. كان قورح ومتمردوه واقفين أمام موسى وهارون.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قورح: "بماذا تشعر أو تفكِّر؟" قد يجيب الشخص بعبارات مثل: "لقد تمكنت من جمع مجموعة أتباعي بأكملها!" أو، "الآن سيرى الجميع أنني مُقَدَّس، وأن يهوه قد اختارني!" أو "أنا مستعد لمواجهة يهوه وأن أُختبَر."</w:t>
      </w:r>
    </w:p>
    <w:p>
      <w:pPr>
        <w:pStyle w:val="ListBullet"/>
        <w:bidi/>
        <w:spacing w:line="240" w:lineRule="auto"/>
        <w:ind w:left="720"/>
      </w:pPr>
      <w:r>
        <w:rPr>
          <w:rtl/>
          <w:cs/>
          <w:lang w:val="ar_AE" w:bidi="ar_AE"/>
        </w:rPr>
      </w:r>
      <w:r>
        <w:rPr>
          <w:rtl/>
          <w:cs/>
          <w:lang w:val="ar_AE" w:bidi="ar_AE"/>
        </w:rPr>
        <w:t>اسألوا الأشخاص الذين يؤدُّون دور ال ٢٥٠ من بني إسرائيل: "بمَ تشعرون أو تفكِّرون؟" قد يجيب هؤلاء الأشخاص بعبارات مثل: "نحن مستعدون بمجامرنا، لكننا أيضًا متوترون بعض الشيء،" أو "نريد أن نتمرد، لكننا أيضًا خائفون مما قد يفعله يهوه،" أو "نأمل أن يكون قورح مُدركًا لما يفعله!"</w:t>
      </w:r>
    </w:p>
    <w:p>
      <w:pPr>
        <w:pStyle w:val="ListBullet"/>
        <w:bidi/>
        <w:spacing w:line="240" w:lineRule="auto"/>
        <w:ind w:left="720"/>
      </w:pPr>
      <w:r>
        <w:rPr>
          <w:rtl/>
          <w:cs/>
          <w:lang w:val="ar_AE" w:bidi="ar_AE"/>
        </w:rPr>
      </w:r>
      <w:r>
        <w:rPr>
          <w:rtl/>
          <w:cs/>
          <w:lang w:val="ar_AE" w:bidi="ar_AE"/>
        </w:rPr>
        <w:t>اسألوا الأشخاص الذين يؤدون دور بقية الجماعة، "بماذا تشعرون أو تفكِّرون؟" قد يجيب هؤلاء الأشخاص بعبارات مثل: "لسنا متأكدين مما سيحدث،" أو، "لقد جئنا لنشهد ما سيفعله قورح،" أو، "لسنا متأكدين مما سيفعله يهوه."</w:t>
      </w:r>
    </w:p>
    <w:p>
      <w:pPr>
        <w:pStyle w:val="ListBullet"/>
        <w:bidi/>
        <w:spacing w:line="240" w:lineRule="auto"/>
        <w:ind w:left="720"/>
      </w:pPr>
      <w:r>
        <w:rPr>
          <w:rtl/>
          <w:cs/>
          <w:lang w:val="ar_AE" w:bidi="ar_AE"/>
        </w:rPr>
      </w:r>
      <w:r>
        <w:rPr>
          <w:rtl/>
          <w:cs/>
          <w:lang w:val="ar_AE" w:bidi="ar_AE"/>
        </w:rPr>
        <w:t>اسألوا الشخصين اللذين يؤديان دوري موسى وهارون: "بماذا تشعران أو تفكِّران؟" قد يجيب الشخصان بعبارات مثل: "أرى أن قورح قد تمكن من جمع جماعته بأكملها،" أو، "قد اكتسب قورحُ الكثير من الأتباع ويبدو أنه قويٌ، لكن يهوه أقوى،" أو، "يهوه يَعرف من هو مُقَدَّس."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فجأةً، يَظهر مجدُ يهوه أمام الجماعة كلها. غالبًا كان يهوه يظهر كنورٍ ساطع جدًا لدرجة أن الناس لم يكونوا يستطيعون النظر إليه.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١٦: ١–١٩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في كل هذا المقطع، يُعد اسمُ </w:t>
      </w:r>
      <w:r>
        <w:rPr>
          <w:b/>
          <w:rtl/>
          <w:cs/>
          <w:lang w:val="ar_AE" w:bidi="ar_AE"/>
        </w:rPr>
        <w:t>يهوه</w:t>
      </w:r>
      <w:r>
        <w:rPr>
          <w:rtl/>
          <w:cs/>
          <w:lang w:val="ar_AE" w:bidi="ar_AE"/>
        </w:rPr>
        <w:t xml:space="preserve"> هو الاسم الذي يُشير به الله إلى نفسه. استخدموا نفس الاسم الذي استخدمتموه في المقاطع السابقة للإشارة إلى يهوه. يوجد اسم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أصبح قورحُ وداثان وأبيرام وأون متعجرفين، وهي طريقة للقول بأنهم تصرفوا أو حاولوا أن يحصلوا على سُلطة لم تكن لديهم لكي يُشكِّلوا تمردًا على القادة.</w:t>
      </w:r>
    </w:p>
    <w:p>
      <w:pPr>
        <w:bidi/>
      </w:pPr>
      <w:r>
        <w:rPr>
          <w:rtl/>
          <w:cs/>
          <w:lang w:val="ar_AE" w:bidi="ar_AE"/>
        </w:rPr>
      </w:r>
      <w:r>
        <w:rPr>
          <w:rtl/>
          <w:cs/>
          <w:lang w:val="ar_AE" w:bidi="ar_AE"/>
        </w:rPr>
        <w:t>توقفوا هنا وناقشوا كمجموعة كيف ستصفون أن هؤلاء الرجال أصبحوا متعجرفين، أو أنهم تصرفوا للحصول على سُلطة لم تكن لديهم. أوقفوا سماع هذا التسجيل الصوتي هنا.</w:t>
      </w:r>
    </w:p>
    <w:p>
      <w:pPr>
        <w:bidi/>
      </w:pPr>
      <w:r>
        <w:rPr>
          <w:rtl/>
          <w:cs/>
          <w:lang w:val="ar_AE" w:bidi="ar_AE"/>
        </w:rPr>
      </w:r>
      <w:r>
        <w:rPr>
          <w:rtl/>
          <w:cs/>
          <w:lang w:val="ar_AE" w:bidi="ar_AE"/>
        </w:rPr>
        <w:t>يقترب قورح من موسى. كان مع قورح ٢٥٠ رجلًا من بني إسرائيل، وهم قادة معروفون في الجماعة وتم تعيينهم أعضاءً في المجلس. كان المجلس مجموعةً رسمية من القادة يأتي إليهم الناس لطلب الحكمة والمساعدة في اتخاذ القرارات.</w:t>
      </w:r>
    </w:p>
    <w:p>
      <w:pPr>
        <w:bidi/>
      </w:pPr>
      <w:r>
        <w:rPr>
          <w:rtl/>
          <w:cs/>
          <w:lang w:val="ar_AE" w:bidi="ar_AE"/>
        </w:rPr>
      </w:r>
      <w:r>
        <w:rPr>
          <w:rtl/>
          <w:cs/>
          <w:lang w:val="ar_AE" w:bidi="ar_AE"/>
        </w:rPr>
        <w:t>توقفوا هنا وناقشوا معًا الكلمة أو العبارة التي ستستخدمونها للإشارة إلى المجلس.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اتهم قورحُ موسى وهارون بأنهما يُمسكان بسُلطة أكبر من اللازم وقال: "لقد تماديتما كثيرًا! إن كل </w:t>
      </w:r>
      <w:r>
        <w:rPr>
          <w:b/>
          <w:rtl/>
          <w:cs/>
          <w:lang w:val="ar_AE" w:bidi="ar_AE"/>
        </w:rPr>
        <w:t>الجماعة</w:t>
      </w:r>
      <w:r>
        <w:rPr>
          <w:rtl/>
          <w:cs/>
          <w:lang w:val="ar_AE" w:bidi="ar_AE"/>
        </w:rPr>
        <w:t xml:space="preserve"> أو </w:t>
      </w:r>
      <w:r>
        <w:rPr>
          <w:b/>
          <w:rtl/>
          <w:cs/>
          <w:lang w:val="ar_AE" w:bidi="ar_AE"/>
        </w:rPr>
        <w:t>المجتمع</w:t>
      </w:r>
      <w:r>
        <w:rPr>
          <w:rtl/>
          <w:cs/>
          <w:lang w:val="ar_AE" w:bidi="ar_AE"/>
        </w:rPr>
        <w:t xml:space="preserve"> </w:t>
      </w:r>
      <w:r>
        <w:rPr>
          <w:b/>
          <w:rtl/>
          <w:cs/>
          <w:lang w:val="ar_AE" w:bidi="ar_AE"/>
        </w:rPr>
        <w:t>مُقَدَّسون</w:t>
      </w:r>
      <w:r>
        <w:rPr>
          <w:rtl/>
          <w:cs/>
          <w:lang w:val="ar_AE" w:bidi="ar_AE"/>
        </w:rPr>
        <w:t xml:space="preserve">، كل واحد فيهم، ويهوه معهم. فلماذا إذن تَرفعان أنفسكما فوق </w:t>
      </w:r>
      <w:r>
        <w:rPr>
          <w:b/>
          <w:rtl/>
          <w:cs/>
          <w:lang w:val="ar_AE" w:bidi="ar_AE"/>
        </w:rPr>
        <w:t>جماعة</w:t>
      </w:r>
      <w:r>
        <w:rPr>
          <w:rtl/>
          <w:cs/>
          <w:lang w:val="ar_AE" w:bidi="ar_AE"/>
        </w:rPr>
        <w:t xml:space="preserve"> يهوه؟" استخدموا الكلمة ذاتها التي استخدمتموها في المقاطع السابقة للإشارة إلى كلمة مُقَدَّس، وراجعوا كلمة </w:t>
      </w:r>
      <w:r>
        <w:rPr>
          <w:rtl/>
          <w:cs/>
          <w:lang w:val="ar_AE" w:bidi="ar_AE"/>
        </w:rPr>
        <w:t>مُقَدَّس</w:t>
      </w:r>
      <w:r>
        <w:rPr>
          <w:rtl/>
          <w:cs/>
          <w:lang w:val="ar_AE" w:bidi="ar_AE"/>
        </w:rPr>
        <w:t xml:space="preserve"> في قاموس الكلمات الرئيسية للمزيد من المعلومات. كان الاجتماع هو عندما تجتمع كل جماعة بني إسرائيل معًا لسبب مهم أو قانوني، لكن الجماعة تكون فقط عندما يجتمع مجتمعُ بني إسرائيل معًا. استخدموا الكلمات نفسها التي استخدمتموها في المقاطع السابقة للإشارة إلى الاجتماع الرسمي لبني إسرائيل، ومجتمع، أو جماعة بني إسرائيل.</w:t>
      </w:r>
    </w:p>
    <w:p>
      <w:pPr>
        <w:bidi/>
      </w:pPr>
      <w:r>
        <w:rPr>
          <w:rtl/>
          <w:cs/>
          <w:lang w:val="ar_AE" w:bidi="ar_AE"/>
        </w:rPr>
      </w:r>
      <w:r>
        <w:rPr>
          <w:rtl/>
          <w:cs/>
          <w:lang w:val="ar_AE" w:bidi="ar_AE"/>
        </w:rPr>
        <w:t>يَطلب موسى حكمةَ يهوه ويسقط على وجهه خضوعًا لما سيقوله يهوه. على الأرجح، يَسقط موسى على ركبتيه ويُحني رأسه نحو الأرض. كان موسى يقوم بِفعل الخضوع هذا ليَخضع لحكمة يهوه ويُظهِر أنه يَعتمد على يهوه في ما سيقوم به بعد ذلك. هذا لا يعني أن موسى كان خائفًا من قورح ورجاله.</w:t>
      </w:r>
    </w:p>
    <w:p>
      <w:pPr>
        <w:bidi/>
      </w:pPr>
      <w:r>
        <w:rPr>
          <w:rtl/>
          <w:cs/>
          <w:lang w:val="ar_AE" w:bidi="ar_AE"/>
        </w:rPr>
      </w:r>
      <w:r>
        <w:rPr>
          <w:rtl/>
          <w:cs/>
          <w:lang w:val="ar_AE" w:bidi="ar_AE"/>
        </w:rPr>
        <w:t xml:space="preserve">يعطي موسى التعليمات لقورح ورجاله بخصوص ما يجب عليهم فعله. يجب على قورح ورجاله أن يأخذوا </w:t>
      </w:r>
      <w:r>
        <w:rPr>
          <w:b/>
          <w:rtl/>
          <w:cs/>
          <w:lang w:val="ar_AE" w:bidi="ar_AE"/>
        </w:rPr>
        <w:t>مجامر</w:t>
      </w:r>
      <w:r>
        <w:rPr>
          <w:rtl/>
          <w:cs/>
          <w:lang w:val="ar_AE" w:bidi="ar_AE"/>
        </w:rPr>
        <w:t>، أو مقلاة نار، وغدًا يضعون فحمًا مشتعلًا وبخورًا فيها ويقدِّموها أمام يهوه. كانت المجامر في بعض الأحيان على شكل وعاء ومُثبَّتة على قاعدة. كان من الممكن أيضًا أن تكون المجامر أوسع من الأسفل وأضيق من الأعلى. وغالبًا كانت المجامر تُصنع من النحاس، وأحيانًا من الذهب. كانت المجامر تحوي بعض قطع الفحم لتُحرَق ثم كان الناس يضيفون البخور. ربما كانت هذه المجامر ملتصقة بنهاية مقبض طويل للحفاظ على مسافة بين الشخص الذي يحمل المجمرة والمذبح، وأيضًا لحماية يدي الكاهن من التعرض للحرق. كان الناس يضعون بخورًا مثل اللُبان، أو الأَرز فيها، ثم يضعون الفحم المشتعل. كان هذا البخور حينها يحترق ويُصعِد دخانًا رائحته طيبة.</w:t>
      </w:r>
    </w:p>
    <w:p>
      <w:pPr>
        <w:bidi/>
      </w:pPr>
      <w:r>
        <w:rPr>
          <w:rtl/>
          <w:cs/>
          <w:lang w:val="ar_AE" w:bidi="ar_AE"/>
        </w:rPr>
      </w:r>
      <w:r>
        <w:rPr>
          <w:rtl/>
          <w:cs/>
          <w:lang w:val="ar_AE" w:bidi="ar_AE"/>
        </w:rPr>
        <w:t xml:space="preserve">توقفوا هنا كمجموعة وانظروا، إذا لزم الأمر، إلى صورة </w:t>
      </w:r>
      <w:r>
        <w:rPr>
          <w:b/>
          <w:rtl/>
          <w:cs/>
          <w:lang w:val="ar_AE" w:bidi="ar_AE"/>
        </w:rPr>
        <w:t>مجمرة بها فحم مشتعل</w:t>
      </w:r>
      <w:r>
        <w:rPr>
          <w:rtl/>
          <w:cs/>
          <w:lang w:val="ar_AE" w:bidi="ar_AE"/>
        </w:rPr>
        <w:t>، أو إلى صورة مقلاة نار عليها فحم مشتعل ويتصاعد منه دخان أيضًا. تحدثوا عن الكلمات التي ستستخدمونها لوصف مجمرة البخور والفحم. أوقفوا سماع هذا التسجيل الصوتي هنا.</w:t>
      </w:r>
    </w:p>
    <w:p>
      <w:pPr>
        <w:bidi/>
      </w:pPr>
      <w:r>
        <w:rPr>
          <w:rtl/>
          <w:cs/>
          <w:lang w:val="ar_AE" w:bidi="ar_AE"/>
        </w:rPr>
      </w:r>
      <w:r>
        <w:rPr>
          <w:rtl/>
          <w:cs/>
          <w:lang w:val="ar_AE" w:bidi="ar_AE"/>
        </w:rPr>
        <w:t xml:space="preserve">يقول موسى: "ألا يكفيكم أن </w:t>
      </w:r>
      <w:r>
        <w:rPr>
          <w:b/>
          <w:rtl/>
          <w:cs/>
          <w:lang w:val="ar_AE" w:bidi="ar_AE"/>
        </w:rPr>
        <w:t>إله</w:t>
      </w:r>
      <w:r>
        <w:rPr>
          <w:rtl/>
          <w:cs/>
          <w:lang w:val="ar_AE" w:bidi="ar_AE"/>
        </w:rPr>
        <w:t xml:space="preserve"> إسرائيل قد فصلكم عن بقية جماعة بني إسرائيل، وقربكم إلى نفسه لتقوموا بالعمل في خيمة الاجتماع الخاصة بيهوه، ولتقفوا أمام الجماعة و</w:t>
      </w:r>
      <w:r>
        <w:rPr>
          <w:b/>
          <w:rtl/>
          <w:cs/>
          <w:lang w:val="ar_AE" w:bidi="ar_AE"/>
        </w:rPr>
        <w:t>تخدمونهم</w:t>
      </w:r>
      <w:r>
        <w:rPr>
          <w:rtl/>
          <w:cs/>
          <w:lang w:val="ar_AE" w:bidi="ar_AE"/>
        </w:rPr>
        <w:t xml:space="preserve">؟" إن كلمة يَعمل الخدمة تعني أن الشخص كان يَخدم الشعب هناك. هذا هو أيضًا المكان الوحيد في هذا المقطع الذي يُستخدم فيه الاسم العام لله بدلًا من كلمة يهوه. يُذكِّر موسى الشعب بأن إلههم هو الإله الذي اختار شعبَ إسرائيل ليكون شعبه. استخدموا الاسم العام لله الذي استخدمتوه في المقاطع السابقة. راجعوا قاموس الكلمات الرئيسية للمزيد من المعلومات عن اسم </w:t>
      </w:r>
      <w:r>
        <w:rPr>
          <w:rtl/>
          <w:cs/>
          <w:lang w:val="ar_AE" w:bidi="ar_AE"/>
        </w:rPr>
        <w:t>الله</w:t>
      </w:r>
      <w:r>
        <w:rPr>
          <w:rtl/>
          <w:cs/>
          <w:lang w:val="ar_AE" w:bidi="ar_AE"/>
        </w:rPr>
        <w:t xml:space="preserve">. </w:t>
      </w:r>
    </w:p>
    <w:p>
      <w:pPr>
        <w:bidi/>
      </w:pPr>
      <w:r>
        <w:rPr>
          <w:rtl/>
          <w:cs/>
          <w:lang w:val="ar_AE" w:bidi="ar_AE"/>
        </w:rPr>
      </w:r>
      <w:r>
        <w:rPr>
          <w:rtl/>
          <w:cs/>
          <w:lang w:val="ar_AE" w:bidi="ar_AE"/>
        </w:rPr>
        <w:t xml:space="preserve">يقول موسى للناس إنهم بالإضافة إلى معارضتهم ليهوه، يحاولون أن يَحصلوا على </w:t>
      </w:r>
      <w:r>
        <w:rPr>
          <w:b/>
          <w:rtl/>
          <w:cs/>
          <w:lang w:val="ar_AE" w:bidi="ar_AE"/>
        </w:rPr>
        <w:t>الكهنوت</w:t>
      </w:r>
      <w:r>
        <w:rPr>
          <w:rtl/>
          <w:cs/>
          <w:lang w:val="ar_AE" w:bidi="ar_AE"/>
        </w:rPr>
        <w:t xml:space="preserve"> أيضًا! استخدموا الكلمة أو العبارة نفسها التي استخدمتموها في المقاطع السابقة للإشارة إلى الكهنوت. للمزيد من المعلومات عن </w:t>
      </w:r>
      <w:r>
        <w:rPr>
          <w:rtl/>
          <w:cs/>
          <w:lang w:val="ar_AE" w:bidi="ar_AE"/>
        </w:rPr>
        <w:t>الكاهن</w:t>
      </w:r>
      <w:r>
        <w:rPr>
          <w:rtl/>
          <w:cs/>
          <w:lang w:val="ar_AE" w:bidi="ar_AE"/>
        </w:rPr>
        <w:t>، راجعوا قاموس الكلمات الرئيسية.</w:t>
      </w:r>
    </w:p>
    <w:p>
      <w:pPr>
        <w:bidi/>
      </w:pPr>
      <w:r>
        <w:rPr>
          <w:rtl/>
          <w:cs/>
          <w:lang w:val="ar_AE" w:bidi="ar_AE"/>
        </w:rPr>
      </w:r>
      <w:r>
        <w:rPr>
          <w:rtl/>
          <w:cs/>
          <w:lang w:val="ar_AE" w:bidi="ar_AE"/>
        </w:rPr>
        <w:t xml:space="preserve">ثم يستدعي موسى داثان وأبيرامَ، لكنهما يرفضان المجيء. يقول داثان وأبيرام: "أليس كافيًا أنك أخرجتنا من أرض تفيض لبنًا وعسلًا لتَقتُلنا في </w:t>
      </w:r>
      <w:r>
        <w:rPr>
          <w:b/>
          <w:rtl/>
          <w:cs/>
          <w:lang w:val="ar_AE" w:bidi="ar_AE"/>
        </w:rPr>
        <w:t>البرية</w:t>
      </w:r>
      <w:r>
        <w:rPr>
          <w:rtl/>
          <w:cs/>
          <w:lang w:val="ar_AE" w:bidi="ar_AE"/>
        </w:rPr>
        <w:t xml:space="preserve">؟ والآن تريد أن تتسلط علينا أيضًا!" يُشير داثان وأبيرام إلى أنه عندما كانوا عبيدًا في مصر، كانوا بالفعل في أرض تفيض لبنًا وعسلًا، وأن مصر كانت أفضل من البرية التي هم فيها الآن. استخدموا نفس الكلمة التي استخدمتموها في المقاطع السابقة للإشارة إلى البرية، وراجعوا قاموس الكلمات الرئيسية للمزيد من المعلومات عن </w:t>
      </w:r>
      <w:r>
        <w:rPr>
          <w:rtl/>
          <w:cs/>
          <w:lang w:val="ar_AE" w:bidi="ar_AE"/>
        </w:rPr>
        <w:t>البرية</w:t>
      </w:r>
      <w:r>
        <w:rPr>
          <w:rtl/>
          <w:cs/>
          <w:lang w:val="ar_AE" w:bidi="ar_AE"/>
        </w:rPr>
        <w:t xml:space="preserve">. أن يترأس الشخص على الآخرين يعني أن يتصرَّف كما لو أنه سيدهم أو أكثر أهمية من الآخرين، وأن ذلك الشخص له الحق في أن يقول للآخرين ماذا ينبغي أن يُفعَل. إذا استخدمتم الكلمة التي تُشير إلى </w:t>
      </w:r>
      <w:r>
        <w:rPr>
          <w:b/>
          <w:rtl/>
          <w:cs/>
          <w:lang w:val="ar_AE" w:bidi="ar_AE"/>
        </w:rPr>
        <w:t>سيد</w:t>
      </w:r>
      <w:r>
        <w:rPr>
          <w:rtl/>
          <w:cs/>
          <w:lang w:val="ar_AE" w:bidi="ar_AE"/>
        </w:rPr>
        <w:t xml:space="preserve"> أو </w:t>
      </w:r>
      <w:r>
        <w:rPr>
          <w:b/>
          <w:rtl/>
          <w:cs/>
          <w:lang w:val="ar_AE" w:bidi="ar_AE"/>
        </w:rPr>
        <w:t>رئيس</w:t>
      </w:r>
      <w:r>
        <w:rPr>
          <w:rtl/>
          <w:cs/>
          <w:lang w:val="ar_AE" w:bidi="ar_AE"/>
        </w:rPr>
        <w:t xml:space="preserve">، استخدموا الكلمة نفسها التي استخدمتموها في المقاطع السابقة للإشارة إلى سيد أو رئيس، وراجعوا قاموس الكلمات الرئيسية للمزيد من المعلومات عن كلمة </w:t>
      </w:r>
      <w:r>
        <w:rPr>
          <w:rtl/>
          <w:cs/>
          <w:lang w:val="ar_AE" w:bidi="ar_AE"/>
        </w:rPr>
        <w:t>سيد</w:t>
      </w:r>
      <w:r>
        <w:rPr>
          <w:rtl/>
          <w:cs/>
          <w:lang w:val="ar_AE" w:bidi="ar_AE"/>
        </w:rPr>
        <w:t>.</w:t>
      </w:r>
    </w:p>
    <w:p>
      <w:pPr>
        <w:bidi/>
      </w:pPr>
      <w:r>
        <w:rPr>
          <w:rtl/>
          <w:cs/>
          <w:lang w:val="ar_AE" w:bidi="ar_AE"/>
        </w:rPr>
      </w:r>
      <w:r>
        <w:rPr>
          <w:rtl/>
          <w:cs/>
          <w:lang w:val="ar_AE" w:bidi="ar_AE"/>
        </w:rPr>
        <w:t xml:space="preserve">هل تتذكرون في المقاطع السابقة عندما صنع يهوه عهدَه مع </w:t>
      </w:r>
      <w:r>
        <w:rPr>
          <w:rtl/>
          <w:cs/>
          <w:lang w:val="ar_AE" w:bidi="ar_AE"/>
        </w:rPr>
        <w:t>إبراهيم</w:t>
      </w:r>
      <w:r>
        <w:rPr>
          <w:rtl/>
          <w:cs/>
          <w:lang w:val="ar_AE" w:bidi="ar_AE"/>
        </w:rPr>
        <w:t xml:space="preserve"> بشأن أن أرض الموعد هي أرض </w:t>
      </w:r>
      <w:r>
        <w:rPr>
          <w:rtl/>
          <w:cs/>
          <w:lang w:val="ar_AE" w:bidi="ar_AE"/>
        </w:rPr>
        <w:t>كنعان</w:t>
      </w:r>
      <w:r>
        <w:rPr>
          <w:rtl/>
          <w:cs/>
          <w:lang w:val="ar_AE" w:bidi="ar_AE"/>
        </w:rPr>
        <w:t xml:space="preserve">؟ تُوصف أرض كنعان أيضًا بأنها أرض تفيض لبنًا وعسلًا. في هذه المرة فقط، يقول داثان وأبيرام إن موسى فشل في إحضارهما إلى تلك الأرض الموعودة التي تفيض لبنًا وعسلًا. كذلك يتَّهمون موسى بأنه يعامل الناس مثل </w:t>
      </w:r>
      <w:r>
        <w:rPr>
          <w:b/>
          <w:rtl/>
          <w:cs/>
          <w:lang w:val="ar_AE" w:bidi="ar_AE"/>
        </w:rPr>
        <w:t>العبيد</w:t>
      </w:r>
      <w:r>
        <w:rPr>
          <w:rtl/>
          <w:cs/>
          <w:lang w:val="ar_AE" w:bidi="ar_AE"/>
        </w:rPr>
        <w:t xml:space="preserve">. استخدموا الكلمة نفسها التي استخدمتموها في المقاطع السابقة للإشارة إلى العبيد، وراجعوا قاموس الكلمات الرئيسية للمزيد من المعلومات عن </w:t>
      </w:r>
      <w:r>
        <w:rPr>
          <w:rtl/>
          <w:cs/>
          <w:lang w:val="ar_AE" w:bidi="ar_AE"/>
        </w:rPr>
        <w:t>العبيد</w:t>
      </w:r>
      <w:r>
        <w:rPr>
          <w:rtl/>
          <w:cs/>
          <w:lang w:val="ar_AE" w:bidi="ar_AE"/>
        </w:rPr>
        <w:t>.</w:t>
      </w:r>
    </w:p>
    <w:p>
      <w:pPr>
        <w:bidi/>
      </w:pPr>
      <w:r>
        <w:rPr>
          <w:rtl/>
          <w:cs/>
          <w:lang w:val="ar_AE" w:bidi="ar_AE"/>
        </w:rPr>
      </w:r>
      <w:r>
        <w:rPr>
          <w:rtl/>
          <w:cs/>
          <w:lang w:val="ar_AE" w:bidi="ar_AE"/>
        </w:rPr>
        <w:t xml:space="preserve">يَغضب موسى ويَطلب من يهوه ألا يَقبل </w:t>
      </w:r>
      <w:r>
        <w:rPr>
          <w:b/>
          <w:rtl/>
          <w:cs/>
          <w:lang w:val="ar_AE" w:bidi="ar_AE"/>
        </w:rPr>
        <w:t>تقدمةَ</w:t>
      </w:r>
      <w:r>
        <w:rPr>
          <w:rtl/>
          <w:cs/>
          <w:lang w:val="ar_AE" w:bidi="ar_AE"/>
        </w:rPr>
        <w:t xml:space="preserve"> هؤلاء الرجال. مع أن الكلمة المستخدمة هنا هي نفس الكلمة التي يُشار بها إلى تقدمة الحبوب، إلا أنها على الأرجح الكلمة العامة التي تُشير إلى التقدمة. على الأرجح، كان موسى يَطلب من يهوه ألا يَقبل تقدمةَ البخور التي كان الرجال سيُحضرونها في اليوم التالي. استخدموا الكلمة نفسها التي استخدمتوها في المقاطع السابقة للإشارة إلى التقدمة، وتذكَّروا أن كلمة </w:t>
      </w:r>
      <w:r>
        <w:rPr>
          <w:rtl/>
          <w:cs/>
          <w:lang w:val="ar_AE" w:bidi="ar_AE"/>
        </w:rPr>
        <w:t>تقدمة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بمجرد أن جَمَعَ قورحُ الجميعَ، أحضرَهم إلى </w:t>
      </w:r>
      <w:r>
        <w:rPr>
          <w:b/>
          <w:rtl/>
          <w:cs/>
          <w:lang w:val="ar_AE" w:bidi="ar_AE"/>
        </w:rPr>
        <w:t>خيمة الاجتماع</w:t>
      </w:r>
      <w:r>
        <w:rPr>
          <w:rtl/>
          <w:cs/>
          <w:lang w:val="ar_AE" w:bidi="ar_AE"/>
        </w:rPr>
        <w:t xml:space="preserve">، أو </w:t>
      </w:r>
      <w:r>
        <w:rPr>
          <w:b/>
          <w:rtl/>
          <w:cs/>
          <w:lang w:val="ar_AE" w:bidi="ar_AE"/>
        </w:rPr>
        <w:t>المَسكن</w:t>
      </w:r>
      <w:r>
        <w:rPr>
          <w:rtl/>
          <w:cs/>
          <w:lang w:val="ar_AE" w:bidi="ar_AE"/>
        </w:rPr>
        <w:t xml:space="preserve">، أمام موسى وهارون. استخدموا الكلمة أو العبارة نفسها التي استخدمتموها في المقاطع السابقة للإشارة إلى خيمة الاجتماع. يوجد تعبير </w:t>
      </w:r>
      <w:r>
        <w:rPr>
          <w:rtl/>
          <w:cs/>
          <w:lang w:val="ar_AE" w:bidi="ar_AE"/>
        </w:rPr>
        <w:t>خيمة الاجتماع</w:t>
      </w:r>
      <w:r>
        <w:rPr>
          <w:rtl/>
          <w:cs/>
          <w:lang w:val="ar_AE" w:bidi="ar_AE"/>
        </w:rPr>
        <w:t xml:space="preserve"> قاموس الكلمات الرئيسية.</w:t>
      </w:r>
    </w:p>
    <w:p>
      <w:pPr>
        <w:bidi/>
      </w:pPr>
      <w:r>
        <w:rPr>
          <w:rtl/>
          <w:cs/>
          <w:lang w:val="ar_AE" w:bidi="ar_AE"/>
        </w:rPr>
      </w:r>
      <w:r>
        <w:rPr>
          <w:rtl/>
          <w:cs/>
          <w:lang w:val="ar_AE" w:bidi="ar_AE"/>
        </w:rPr>
        <w:t xml:space="preserve">فجأة، ظَهَر </w:t>
      </w:r>
      <w:r>
        <w:rPr>
          <w:b/>
          <w:rtl/>
          <w:cs/>
          <w:lang w:val="ar_AE" w:bidi="ar_AE"/>
        </w:rPr>
        <w:t>مجدُ</w:t>
      </w:r>
      <w:r>
        <w:rPr>
          <w:rtl/>
          <w:cs/>
          <w:lang w:val="ar_AE" w:bidi="ar_AE"/>
        </w:rPr>
        <w:t xml:space="preserve"> يهوه أمام الجماعة كلها. استخدموا الكلمة نفسها التي استخدمتموها في المقاطع السابقة للإشارة إلى المجد، وتذكَّروا أن كلمة </w:t>
      </w:r>
      <w:r>
        <w:rPr>
          <w:rtl/>
          <w:cs/>
          <w:lang w:val="ar_AE" w:bidi="ar_AE"/>
        </w:rPr>
        <w:t>المجد</w:t>
      </w:r>
      <w:r>
        <w:rPr>
          <w:rtl/>
          <w:cs/>
          <w:lang w:val="ar_AE" w:bidi="ar_AE"/>
        </w:rPr>
        <w:t xml:space="preserve"> موجودة في قاموس الكلمات الرئيسية. غالبًا كان يهوه يظهر كنورٍ ساطع جدًا لدرجة أن الناس لم يكونوا يستطيعون النظر إليه. هذا يُظهر مدى قوة يهوه.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16:20–35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١٦: ٢٠–٣٥ واحفظوه في قلوبكم.</w:t>
      </w:r>
    </w:p>
    <w:p>
      <w:pPr>
        <w:bidi/>
      </w:pPr>
      <w:r>
        <w:rPr>
          <w:rtl/>
          <w:cs/>
          <w:lang w:val="ar_AE" w:bidi="ar_AE"/>
        </w:rPr>
      </w:r>
      <w:r>
        <w:rPr>
          <w:rtl/>
          <w:cs/>
          <w:lang w:val="ar_AE" w:bidi="ar_AE"/>
        </w:rPr>
        <w:t>استمعوا إلى نسخة صوتية من سفر العدد ١٦: ٢٠–٣٥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١٦: ٢٠–٣٥ في أكثر الترجمات المفهومة لكم.</w:t>
      </w:r>
    </w:p>
    <w:p>
      <w:pPr>
        <w:bidi/>
      </w:pPr>
      <w:r>
        <w:rPr>
          <w:rtl/>
          <w:cs/>
          <w:lang w:val="ar_AE" w:bidi="ar_AE"/>
        </w:rPr>
      </w:r>
      <w:r>
        <w:rPr>
          <w:rtl/>
          <w:cs/>
          <w:lang w:val="ar_AE" w:bidi="ar_AE"/>
        </w:rPr>
        <w:t>هل تتذكرون سابقًا أن يهوه كان سيَختبر قورح وداثان وأبيرام مع ال ٢٥٠ رجلًا من أتباعهم؟ اجتمعوا كلهم، وغالبًا مع كل جماعة أو مجتمع بني إسرائيل، عند خيمة الاجتماع. إن هذه المجموعة من بني إسرائيل إما أنها تُمثِّل كلَّ جماعة بني إسرائيل، أو أنها المجموعة التي تتبع قورحَ وداثان وأبيرام. ثم ظهرَ مجدُ يهوه.</w:t>
      </w:r>
    </w:p>
    <w:p>
      <w:pPr>
        <w:bidi/>
      </w:pPr>
      <w:r>
        <w:rPr>
          <w:rtl/>
          <w:cs/>
          <w:lang w:val="ar_AE" w:bidi="ar_AE"/>
        </w:rPr>
      </w:r>
      <w:r>
        <w:rPr>
          <w:rtl/>
          <w:cs/>
          <w:lang w:val="ar_AE" w:bidi="ar_AE"/>
        </w:rPr>
        <w:t>نستكمل قصتنا هنا بينما يُظهِر يهوه نفسه لكل جماعة إسرائيل ويُخبِر موسى وهارونَ بما يُخطط أن يَفعله. أَمرَ يهوه موسى وهارونَ أن يبتعدا عن المجموعة كلها. كان هذا لحماية موسى وهارون، لأن يهوه كان على وشك أن يُميت مجموعة الإسرائيليين بأكملها في لحظة.</w:t>
      </w:r>
    </w:p>
    <w:p>
      <w:pPr>
        <w:bidi/>
      </w:pPr>
      <w:r>
        <w:rPr>
          <w:rtl/>
          <w:cs/>
          <w:lang w:val="ar_AE" w:bidi="ar_AE"/>
        </w:rPr>
      </w:r>
      <w:r>
        <w:rPr>
          <w:rtl/>
          <w:cs/>
          <w:lang w:val="ar_AE" w:bidi="ar_AE"/>
        </w:rPr>
        <w:t>لكن موسى وهارون توسَّلا إلى يهوه لكيلا يُميت الجميعَ. نَزلا كلاهما على وجهيهما ليُصليَّا وليُظهرا أنهما يطلبان الرحمةَ من يهوه. سألوا يهوه إذا كان سيَغضب من كل جماعة إسرائيل وإذا كان الجميع سيموتون فقط لأن رجلًا واحدًا أخطأ. عندما يقول موسى وهارون رجلًا واحدًا، فإنهما يشيران إلى قورح، الذي حَشَدَ جماعةَ إسرائيل ضد موسى، وهارون، ويهوه.</w:t>
      </w:r>
    </w:p>
    <w:p>
      <w:pPr>
        <w:bidi/>
      </w:pPr>
      <w:r>
        <w:rPr>
          <w:rtl/>
          <w:cs/>
          <w:lang w:val="ar_AE" w:bidi="ar_AE"/>
        </w:rPr>
      </w:r>
      <w:r>
        <w:rPr>
          <w:rtl/>
          <w:cs/>
          <w:lang w:val="ar_AE" w:bidi="ar_AE"/>
        </w:rPr>
        <w:t>مع أن موسى يقول "رجلًا واحدًا،" إلا أنه كان يَقصد داثان وأبيرام هنا أيضًا. هذا سؤال لا ينتظر موسى أن يجيب يهوه عليه. لكن يهوه رد على موسى، وقال له يهوه أن يَطلب من مجموعات الناس القريبة من خيام قورح، وداثان، وأبيرام أن يبتعدوا عنهم.</w:t>
      </w:r>
    </w:p>
    <w:p>
      <w:pPr>
        <w:bidi/>
      </w:pPr>
      <w:r>
        <w:rPr>
          <w:rtl/>
          <w:cs/>
          <w:lang w:val="ar_AE" w:bidi="ar_AE"/>
        </w:rPr>
      </w:r>
      <w:r>
        <w:rPr>
          <w:rtl/>
          <w:cs/>
          <w:lang w:val="ar_AE" w:bidi="ar_AE"/>
        </w:rPr>
        <w:t>توقفوا هنا وناقشوا كمجموعة: احكوا عن وقت رأيتم فيه جماعة أو مجموعة من الناس بأكملها تُعاني من عواقب خطية شخص واحد فقط. بمَ شعرتم وقتها؟ مع من تحدثتم عن ذلك؟ كيف تتحدثون إلى الله عن هذا الموقف؟ أوقفوا سماع هذا التسجيل الصوتي هنا.</w:t>
      </w:r>
    </w:p>
    <w:p>
      <w:pPr>
        <w:bidi/>
      </w:pPr>
      <w:r>
        <w:rPr>
          <w:rtl/>
          <w:cs/>
          <w:lang w:val="ar_AE" w:bidi="ar_AE"/>
        </w:rPr>
      </w:r>
      <w:r>
        <w:rPr>
          <w:rtl/>
          <w:cs/>
          <w:lang w:val="ar_AE" w:bidi="ar_AE"/>
        </w:rPr>
        <w:t>قام موسى، وعلى الأرجح، قام هارون أيضًا، وذهبا معًا إلى المنطقة التي يسكن فيها قورح، وداثان، وأبيرام في خيامهم. هل تتذكرون كيف أن موسى سابقًا كان قد استدعى داثان وأبيرامَ، لكن داثان وأبيرام رفضا أن يأتيا ويتحدثا مع موسى؟ ذهب بعضٌ من شيوخ إسرائيل مع موسى نحو المكان الذي يسكن فيه هؤلاء المتمردون.</w:t>
      </w:r>
    </w:p>
    <w:p>
      <w:pPr>
        <w:bidi/>
      </w:pPr>
      <w:r>
        <w:rPr>
          <w:rtl/>
          <w:cs/>
          <w:lang w:val="ar_AE" w:bidi="ar_AE"/>
        </w:rPr>
      </w:r>
      <w:r>
        <w:rPr>
          <w:rtl/>
          <w:cs/>
          <w:lang w:val="ar_AE" w:bidi="ar_AE"/>
        </w:rPr>
        <w:t xml:space="preserve">توقفوا هنا كمجموعة وانظروا إلى صورةٍ </w:t>
      </w:r>
      <w:r>
        <w:rPr>
          <w:rtl/>
          <w:cs/>
          <w:lang w:val="ar_AE" w:bidi="ar_AE"/>
        </w:rPr>
        <w:t>لمُخطط خيام الأسباط الاثني عشر</w:t>
      </w:r>
      <w:r>
        <w:rPr>
          <w:rtl/>
          <w:cs/>
          <w:lang w:val="ar_AE" w:bidi="ar_AE"/>
        </w:rPr>
        <w:t>، وهو يُظهِر المكانَ الذي كان يُخيم فيه كلُّ سبط حول المَسكن. أوقفوا سماع هذا التسجيل الصوتي هنا.</w:t>
      </w:r>
    </w:p>
    <w:p>
      <w:pPr>
        <w:bidi/>
      </w:pPr>
      <w:r>
        <w:rPr>
          <w:rtl/>
          <w:cs/>
          <w:lang w:val="ar_AE" w:bidi="ar_AE"/>
        </w:rPr>
      </w:r>
      <w:r>
        <w:rPr>
          <w:rtl/>
          <w:cs/>
          <w:lang w:val="ar_AE" w:bidi="ar_AE"/>
        </w:rPr>
        <w:t>قد لا يعرف موسى ما سيفعله يهوه، لكنه يأمر بني إسرائيل الذين كانوا بالقرب من خيام قورح، وداثان، وأبيرام أن يبتعدوا عن المنطقة بأكملها. يقول موسى لبني إسرائيل أيضًا ألا يلمسوا أي شيء يخص هؤلاء الرجال الأشرار، لأن هؤلاء الرجال أخطأوا. إن الخطية تجعل الناسَ نجسين، أو غير مؤهلين لعبادة يهوه. إذا لمس الشعبُ الأشياء الخاصة بالعائلات التي كانت تُخطئ، فإنهم سيُصبحون نجسين أيضًا، وسيهلكهم يهوه أيضًا.</w:t>
      </w:r>
    </w:p>
    <w:p>
      <w:pPr>
        <w:bidi/>
      </w:pPr>
      <w:r>
        <w:rPr>
          <w:rtl/>
          <w:cs/>
          <w:lang w:val="ar_AE" w:bidi="ar_AE"/>
        </w:rPr>
      </w:r>
      <w:r>
        <w:rPr>
          <w:rtl/>
          <w:cs/>
          <w:lang w:val="ar_AE" w:bidi="ar_AE"/>
        </w:rPr>
        <w:t>لذلك ابتعد عن خيام قورح وداثان وأبيرام كلُ شخص كان قريبًا منهم. كان داثان وأبيرام قد خرجا من خيمتهما، وكانا واقفين عند مدخل خيمتيهما، مع عائلتيهما، أي زوجاتهما، وأبنائهما، وأطفالهم، أي الصغار والرُضَّع. لا نَعرف أين كان قورح في هذه المرحلة، لأنه كان سابقًا عند خيمة الاجتماع، ومعه مجمرته ويستعد للامتحان. على الأرجح، تبع قورحُ موسى إلى خيام داثان وأبيرام.</w:t>
      </w:r>
    </w:p>
    <w:p>
      <w:pPr>
        <w:bidi/>
      </w:pPr>
      <w:r>
        <w:rPr>
          <w:rtl/>
          <w:cs/>
          <w:lang w:val="ar_AE" w:bidi="ar_AE"/>
        </w:rPr>
      </w:r>
      <w:r>
        <w:rPr>
          <w:rtl/>
          <w:cs/>
          <w:lang w:val="ar_AE" w:bidi="ar_AE"/>
        </w:rPr>
        <w:t xml:space="preserve">توقفوا هنا كمجموعة وانظروا إلى صورة </w:t>
      </w:r>
      <w:r>
        <w:rPr>
          <w:b/>
          <w:rtl/>
          <w:cs/>
          <w:lang w:val="ar_AE" w:bidi="ar_AE"/>
        </w:rPr>
        <w:t>خيمة كبيرة بما يكفي لتعيش فيها عائلة كبيرة</w:t>
      </w:r>
      <w:r>
        <w:rPr>
          <w:rtl/>
          <w:cs/>
          <w:lang w:val="ar_AE" w:bidi="ar_AE"/>
        </w:rPr>
        <w:t>. أوقفوا سماع هذا التسجيل الصوتي هنا.</w:t>
      </w:r>
    </w:p>
    <w:p>
      <w:pPr>
        <w:bidi/>
      </w:pPr>
      <w:r>
        <w:rPr>
          <w:rtl/>
          <w:cs/>
          <w:lang w:val="ar_AE" w:bidi="ar_AE"/>
        </w:rPr>
      </w:r>
      <w:r>
        <w:rPr>
          <w:rtl/>
          <w:cs/>
          <w:lang w:val="ar_AE" w:bidi="ar_AE"/>
        </w:rPr>
        <w:t>ثم قال موسى إن الشعب سيعرف قريبًا أن يهوه هو الذي أرسل موسى ليقوم بكل هذه المهام التي كان موسى قد قام بها حتى الآن في رحلتهم. قال موسى إنه كان يطيع يهوه وأن هذه الأمور لم تَنبع من فِكر موسى، بل من فِكر يهوه.</w:t>
      </w:r>
    </w:p>
    <w:p>
      <w:pPr>
        <w:bidi/>
      </w:pPr>
      <w:r>
        <w:rPr>
          <w:rtl/>
          <w:cs/>
          <w:lang w:val="ar_AE" w:bidi="ar_AE"/>
        </w:rPr>
      </w:r>
      <w:r>
        <w:rPr>
          <w:rtl/>
          <w:cs/>
          <w:lang w:val="ar_AE" w:bidi="ar_AE"/>
        </w:rPr>
        <w:t>قال موسى إنه إذا استمر هؤلاء الرجال في الحياة الآن وماتوا ميتةً طبيعية في مرحلة ما في المستقبل، فإن هذا سيُثبت أن يهوه لم يرسل موسى ليُخرِج هؤلاء الناس من مصر. لكن إذا فَعل يهوه شيئًا خارقًا للطبيعة هنا، وفتحتْ الأرضُ فاها وابتلعتهم وكل ما لهم، فإن هذا سيثبت أن يهوه هو صاحب السلطان. قال موسى إنه إذا انفتحت الأرض من تحتهم، لتُشكِّل حفرة كبيرة، فإنهم سينزلون إلى عالم الأموات، وهم أحياء. ستقول بعض الترجمات "سينزلون أحياءً إلى الهاوية" أي إلى أرضِ خربة، أو فراغٍ كبير يذهب إليه الموتى. يقول موسى إنه إذا حدث هذا، فإن الشعب سيَعلم أنهم كانوا يَكرهون يهوه بعصيانهم له. كان موسى يُذكِّرهم أنهم عندما يتمردون على موسى، فإنهم في الواقع يتمردون على يهوه.</w:t>
      </w:r>
    </w:p>
    <w:p>
      <w:pPr>
        <w:bidi/>
      </w:pPr>
      <w:r>
        <w:rPr>
          <w:rtl/>
          <w:cs/>
          <w:lang w:val="ar_AE" w:bidi="ar_AE"/>
        </w:rPr>
      </w:r>
      <w:r>
        <w:rPr>
          <w:rtl/>
          <w:cs/>
          <w:lang w:val="ar_AE" w:bidi="ar_AE"/>
        </w:rPr>
        <w:t>توقفوا هنا وناقشوا كمجموعة: هل اضطررتم إلى الثقة في شخص آخر ليُثبِت أنكم على حق أو غير مذنبين بخصوص شيء ما؟ كيف كان شعورك أن تضع هذه الثقة الكبيرة في شخص آخر عندما كانت شخصيتك أو سُمعتك في خطر؟ أوقفوا سماع هذا التسجيل الصوتي هنا.</w:t>
      </w:r>
    </w:p>
    <w:p>
      <w:pPr>
        <w:bidi/>
      </w:pPr>
      <w:r>
        <w:rPr>
          <w:rtl/>
          <w:cs/>
          <w:lang w:val="ar_AE" w:bidi="ar_AE"/>
        </w:rPr>
      </w:r>
      <w:r>
        <w:rPr>
          <w:rtl/>
          <w:cs/>
          <w:lang w:val="ar_AE" w:bidi="ar_AE"/>
        </w:rPr>
        <w:t>بينما كان موسى ينتهي من قول هذه الكلمات، انشقتْ الأرض تحت عائلات داثان، وأبيرام، وقورح. فتحتْ الأرضُ فاها، أي أن حفرة كبيرة انفتحت تحتهم وابتلعت كلَّ شيء. كانت الحفرة التي سقطوا فيها عميقة، وتَراكَمت الرمال فوق أجسادهم، وملأت الحفرة. ابتلعتْ الأرضُ جميعَ ممتلكات قورح، وداثان، وأبيرام، وزوجاتهم، وجميع أبنائهم. من المرجح أن قورحَ وعائلته كانوا قريبين بما يكفي من خيام داثان وأبيرام لدرجة أن الأرض ابتلعته هو أيضًا. أُغلِقتْ الأرضُ عليهم وماتوا جميعًا، واختفوا من الجماعة. في مرحلة ما، أرسل يهوه نارًا لتُدمِّر القادةَ الـ ٢٥٠ من بني إسرائيل، أي أتباع قورح. حدثَ هذا إما بمجرد أنهم قدَّموا بخورهم، أو في هذه اللحظة، بعد أن ابتلعتْ الأرضُ البيوت.</w:t>
      </w:r>
    </w:p>
    <w:p>
      <w:pPr>
        <w:bidi/>
      </w:pPr>
      <w:r>
        <w:rPr>
          <w:rtl/>
          <w:cs/>
          <w:lang w:val="ar_AE" w:bidi="ar_AE"/>
        </w:rPr>
      </w:r>
      <w:r>
        <w:rPr>
          <w:rtl/>
          <w:cs/>
          <w:lang w:val="ar_AE" w:bidi="ar_AE"/>
        </w:rPr>
        <w:t>بمجرد أن جميع بقية بني إسرائيل رأوا هذا يحدث، فزعوا وبدأوا يركضون في كل اتجاه، وهُم يصرخون قائلين: "إن الأرض ستبتلعنا نحن أيضًا!"</w:t>
      </w:r>
    </w:p>
    <w:p>
      <w:pPr>
        <w:bidi/>
      </w:pPr>
      <w:r>
        <w:rPr>
          <w:rtl/>
          <w:cs/>
          <w:lang w:val="ar_AE" w:bidi="ar_AE"/>
        </w:rPr>
      </w:r>
      <w:r>
        <w:rPr>
          <w:rtl/>
          <w:cs/>
          <w:lang w:val="ar_AE" w:bidi="ar_AE"/>
        </w:rPr>
        <w:t xml:space="preserve">توقفوا هنا وانظروا كمجموعة إلى صورةٍ </w:t>
      </w:r>
      <w:r>
        <w:rPr>
          <w:b/>
          <w:rtl/>
          <w:cs/>
          <w:lang w:val="ar_AE" w:bidi="ar_AE"/>
        </w:rPr>
        <w:t>لمجمرة فيها فحم مشتعل في داخلها</w:t>
      </w:r>
      <w:r>
        <w:rPr>
          <w:rtl/>
          <w:cs/>
          <w:lang w:val="ar_AE" w:bidi="ar_AE"/>
        </w:rPr>
        <w:t>، أو مقلاة نار فيها فحم مشتعل ويتصاعد منه أيضًا دخان.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١٦: ٢٠–٣٥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يَطلب يهوه من موسى وهارون أن يعتزلا عن جماعة الشعب حتى يُدمِّر يهوه الجماعةَ. يُصلِّي ويتوسَّل موسى وهارون إلى يهوه لكيلا تتسبب خطية رجلٍ واحد، أي قورح، في موت الآخرين. ثم يَطلب يهوه من موسى أن يأمر الجماعةَ أن تبتعد عن خيام قورح، وداثان، وأبيرام.</w:t>
      </w:r>
    </w:p>
    <w:p>
      <w:pPr>
        <w:bidi/>
      </w:pPr>
      <w:r>
        <w:rPr>
          <w:rtl/>
          <w:cs/>
          <w:lang w:val="ar_AE" w:bidi="ar_AE"/>
        </w:rPr>
      </w:r>
      <w:r>
        <w:rPr>
          <w:b/>
          <w:rtl/>
          <w:cs/>
          <w:lang w:val="ar_AE" w:bidi="ar_AE"/>
        </w:rPr>
        <w:t>في المشهد الثاني:</w:t>
      </w:r>
      <w:r>
        <w:rPr>
          <w:rtl/>
          <w:cs/>
          <w:lang w:val="ar_AE" w:bidi="ar_AE"/>
        </w:rPr>
        <w:t xml:space="preserve"> يقترب موسى من خيام قورح، وداثان، وأبيرام ويَطلب من بقية الجماعة أن يبتعدوا عن الخيام. يَخرج داثان وأبيرام من خيمتيهما لرؤية ما يحدث. يقول موسى إنه إذا مات هؤلاء الرجال ميتةً طبيعية، فإن يهوه لم يُرسل موسى. لكن إذا حدث شيءٌ غير عادي، مثل أن تَنشق الأرضُ وتبتلعهم، فإن هذا سيُثبت أن قورح، وداثان، وأبيرام عاملوا يهوه بكراهية وشكَّكوا في حُكم يهوه.</w:t>
      </w:r>
    </w:p>
    <w:p>
      <w:pPr>
        <w:bidi/>
      </w:pPr>
      <w:r>
        <w:rPr>
          <w:rtl/>
          <w:cs/>
          <w:lang w:val="ar_AE" w:bidi="ar_AE"/>
        </w:rPr>
      </w:r>
      <w:r>
        <w:rPr>
          <w:b/>
          <w:rtl/>
          <w:cs/>
          <w:lang w:val="ar_AE" w:bidi="ar_AE"/>
        </w:rPr>
        <w:t>في المشهد الثالث:</w:t>
      </w:r>
      <w:r>
        <w:rPr>
          <w:rtl/>
          <w:cs/>
          <w:lang w:val="ar_AE" w:bidi="ar_AE"/>
        </w:rPr>
        <w:t xml:space="preserve"> بمجرد أن ينتهي موسى من قول هذه الأمور، تَنشق الأرض وتبتلع قورح، وداثان، وأبيرام، وعائلاتهم، وأطفالهم. ثم يَفزع بنو إسرائيل ويخافون من أن يحدث لهم الشيء نفسه، لذلك يبدأون في الركض في كل مكان والصراخ. في مرحلة ما، تَخرج نار من عند يهوه وتحرق الـ ٢٥٠ رجلًا الذين كانوا يقدِّمون البخور.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قورح وعائلته</w:t>
      </w:r>
    </w:p>
    <w:p>
      <w:pPr>
        <w:pStyle w:val="ListBullet"/>
        <w:bidi/>
        <w:spacing w:line="240" w:lineRule="auto"/>
        <w:ind w:left="720"/>
      </w:pPr>
      <w:r>
        <w:rPr>
          <w:rtl/>
          <w:cs/>
          <w:lang w:val="ar_AE" w:bidi="ar_AE"/>
        </w:rPr>
      </w:r>
      <w:r>
        <w:rPr>
          <w:rtl/>
          <w:cs/>
          <w:lang w:val="ar_AE" w:bidi="ar_AE"/>
        </w:rPr>
        <w:t>داثان وعائلته</w:t>
      </w:r>
    </w:p>
    <w:p>
      <w:pPr>
        <w:pStyle w:val="ListBullet"/>
        <w:bidi/>
        <w:spacing w:line="240" w:lineRule="auto"/>
        <w:ind w:left="720"/>
      </w:pPr>
      <w:r>
        <w:rPr>
          <w:rtl/>
          <w:cs/>
          <w:lang w:val="ar_AE" w:bidi="ar_AE"/>
        </w:rPr>
      </w:r>
      <w:r>
        <w:rPr>
          <w:rtl/>
          <w:cs/>
          <w:lang w:val="ar_AE" w:bidi="ar_AE"/>
        </w:rPr>
        <w:t>أبيرام وعائلته</w:t>
      </w:r>
    </w:p>
    <w:p>
      <w:pPr>
        <w:pStyle w:val="ListBullet"/>
        <w:bidi/>
        <w:spacing w:line="240" w:lineRule="auto"/>
        <w:ind w:left="720"/>
      </w:pPr>
      <w:r>
        <w:rPr>
          <w:rtl/>
          <w:cs/>
          <w:lang w:val="ar_AE" w:bidi="ar_AE"/>
        </w:rPr>
      </w:r>
      <w:r>
        <w:rPr>
          <w:rtl/>
          <w:cs/>
          <w:lang w:val="ar_AE" w:bidi="ar_AE"/>
        </w:rPr>
        <w:t>٢٥٠ من قادة بني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كل جماعة أو مجتمع بني إسرائيل الذين معهم في البرية</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يَطلب يهوه من موسى وهارون أن يبتعدا عن كل جماعة إسرائيل. يَفعل يهوه هذا لحماية موسى وهارون، لأن يهوه كان على وشك أن يُميت الجماعة بأكملها. هل تتذكرون في المقطع السابق كيف اجتمع الجميع عند خيمة الاجتماع ليروا مَن سيختاره يهوه بصفته خادمًا مُقَدَّسًا؟ كان هناك عدة آلاف من الناس الذين اجتمعوا هنا معًا. لسنا متأكدين بخصوص أي وقت في اليوم حدثَ ذلك، لكن على الأرجح كان هذا خلال النهار.</w:t>
      </w:r>
    </w:p>
    <w:p>
      <w:pPr>
        <w:bidi/>
      </w:pPr>
      <w:r>
        <w:rPr>
          <w:rtl/>
          <w:cs/>
          <w:lang w:val="ar_AE" w:bidi="ar_AE"/>
        </w:rPr>
      </w:r>
      <w:r>
        <w:rPr>
          <w:rtl/>
          <w:cs/>
          <w:lang w:val="ar_AE" w:bidi="ar_AE"/>
        </w:rPr>
        <w:t>لكن موسى وهارون توسَّلا إلى يهوه لكيلا يُميت الجميعَ. يَسقط كلاهما على وجهيهما ليُصليَّا. من المرجح أن موسى وهارون كانا يركعان على الأرض، لدرجة أن وجهيهما يكادان يلمسان الأرض. تُظهِر هذه الوضعيةُ الخضوعَ الكامل ليهوه ورغباته، لكنهما يتوسَّلان أيضًا إلى يهوه أن يَرحم هؤلاء الناس. يتوسل أو يصرخ موسى وهارون إلى يهوه بشدة: "أيها الإله الذي يعطي النَفَس لجميع الكائنات الحية. هل ستَغضب على كل جماعة إسرائيل حتى يموت الجميع لمجرد أن رجُلًا واحدًا أخطأ؟" لا يتوقع موسى وهارون أن يُجاب سؤالهما، بل يلتمسان رحمةَ يهوه. لقد خلق يهوه جميعَ الناس وأعطاهم نَسمة الحياة. لا يستطيع موسى وهارون أن يُصدِّقا أن يهوه سيُميت الأشخاصَ الذين خلقهم عندما لم يخطئ هؤلاء الناس بأنفسهم. يُظهر يهوه رحمةً ويأمر موسى أن يَطلب من الناس أن يبتعدوا عن خيام قورح، وداثان، وأبيرام.</w:t>
      </w:r>
    </w:p>
    <w:p>
      <w:pPr>
        <w:bidi/>
      </w:pPr>
      <w:r>
        <w:rPr>
          <w:rtl/>
          <w:cs/>
          <w:lang w:val="ar_AE" w:bidi="ar_AE"/>
        </w:rPr>
      </w:r>
      <w:r>
        <w:rPr>
          <w:rtl/>
          <w:cs/>
          <w:lang w:val="ar_AE" w:bidi="ar_AE"/>
        </w:rPr>
        <w:t>يقوم موسى، وعلى الأرجح هارون أيضًا، ويسيران مع قورح، إلى خيام قورح، وداثان، وأبيرام. يذهب بعض شيوخ إسرائيل مع موسى.</w:t>
      </w:r>
    </w:p>
    <w:p>
      <w:pPr>
        <w:bidi/>
      </w:pPr>
      <w:r>
        <w:rPr>
          <w:rtl/>
          <w:cs/>
          <w:lang w:val="ar_AE" w:bidi="ar_AE"/>
        </w:rPr>
      </w:r>
      <w:r>
        <w:rPr>
          <w:rtl/>
          <w:cs/>
          <w:lang w:val="ar_AE" w:bidi="ar_AE"/>
        </w:rPr>
        <w:t>مع أننا لا نعرف بالضبط المسافةَ بين خيمة الاجتماع والمكان الذي كان يسكن فيه قورح، وداثان، وأبيرام، إلا أن موسى وبقية الرجال الذين يذهبون معه ذهبوا على الأرجح مشيًا نحو الخيام.</w:t>
      </w:r>
    </w:p>
    <w:p>
      <w:pPr>
        <w:bidi/>
      </w:pPr>
      <w:r>
        <w:rPr>
          <w:rtl/>
          <w:cs/>
          <w:lang w:val="ar_AE" w:bidi="ar_AE"/>
        </w:rPr>
      </w:r>
      <w:r>
        <w:rPr>
          <w:rtl/>
          <w:cs/>
          <w:lang w:val="ar_AE" w:bidi="ar_AE"/>
        </w:rPr>
        <w:t xml:space="preserve">توقفوا هنا وانظروا مرة أخرى كمجموعة إلى صورةٍ </w:t>
      </w:r>
      <w:r>
        <w:rPr>
          <w:rtl/>
          <w:cs/>
          <w:lang w:val="ar_AE" w:bidi="ar_AE"/>
        </w:rPr>
        <w:t>لمُخطط مخيمات أسباط إسرائيل حول خيمة الاجتماع</w:t>
      </w:r>
      <w:r>
        <w:rPr>
          <w:rtl/>
          <w:cs/>
          <w:lang w:val="ar_AE" w:bidi="ar_AE"/>
        </w:rPr>
        <w:t>. أوقفوا سماع هذا التسجيل الصوتي هنا.</w:t>
      </w:r>
    </w:p>
    <w:p>
      <w:pPr>
        <w:bidi/>
      </w:pPr>
      <w:r>
        <w:rPr>
          <w:rtl/>
          <w:cs/>
          <w:lang w:val="ar_AE" w:bidi="ar_AE"/>
        </w:rPr>
      </w:r>
      <w:r>
        <w:rPr>
          <w:rtl/>
          <w:cs/>
          <w:lang w:val="ar_AE" w:bidi="ar_AE"/>
        </w:rPr>
        <w:t>يأمر موسى جماعةَ إسرائيل القريبة من خيام قورح، وداثان، وأبيرام أن يبتعدوا عن المنطقة بأكملها. فيطيعون موسى. يقول موسى أيضًا لجماعة إسرائيل ألا يلمسوا أي شيء يَخص هؤلاء الرجال الأشرار، لأن هذا سيجعلهم نجسين أو غير طاهرين. كان بنو إسرائيل يؤمنون أن النجاسة معدية، وأن يهوه القدوس لن يسمح بالنجاسة في محلَّته. يحذر موسى جماعةَ بني إسرائيل من أنهم قد "يُدمَّرون" إذا لَمسوا أي شيء لمسه هؤلاء الرجال الأشرار. يستخدم موسى لغةً خاصة تُذكِّر الشعب بالماء القوي الذي يمكن أن يُدمر الأشياء عندما يأتي بسرعة كبيرة. يريد موسى أن يُظهِر للشعب أن يهوه جادٌ في معاقبة الخطية.</w:t>
      </w:r>
    </w:p>
    <w:p>
      <w:pPr>
        <w:bidi/>
      </w:pPr>
      <w:r>
        <w:rPr>
          <w:rtl/>
          <w:cs/>
          <w:lang w:val="ar_AE" w:bidi="ar_AE"/>
        </w:rPr>
      </w:r>
      <w:r>
        <w:rPr>
          <w:rtl/>
          <w:cs/>
          <w:lang w:val="ar_AE" w:bidi="ar_AE"/>
        </w:rPr>
        <w:t>توقفوا هنا وناقشوا كمجموعة: احكوا قصة عن عِقابٍ أو دمارٍ يأتي بسرعة وقوة. كيف تصفون ذلك؟ أوقفوا سماع هذا التسجيل الصوتي هنا.</w:t>
      </w:r>
    </w:p>
    <w:p>
      <w:pPr>
        <w:bidi/>
      </w:pPr>
      <w:r>
        <w:rPr>
          <w:rtl/>
          <w:cs/>
          <w:lang w:val="ar_AE" w:bidi="ar_AE"/>
        </w:rPr>
      </w:r>
      <w:r>
        <w:rPr>
          <w:rtl/>
          <w:cs/>
          <w:lang w:val="ar_AE" w:bidi="ar_AE"/>
        </w:rPr>
        <w:t>كان داثان وأبيرام قد خرجا من خيمتيهما، وكانا واقفين عند مدخل خيمتيهما، مع عائلتيهما، بما في ذلك زوجاتهما، وأبنائهما، وأطفالهما، أي الصغار والرُضَّع. لا نَعرف أين كان قورح في هذه المرحلة، لأنه كان سابقًا عند خيمة الاجتماع، ومعه مجمرته ويستعد للامتحان. على الأرجح، سار قورحُ وراء موسى نحو خيام داثان وأبيرام.</w:t>
      </w:r>
    </w:p>
    <w:p>
      <w:pPr>
        <w:bidi/>
      </w:pPr>
      <w:r>
        <w:rPr>
          <w:rtl/>
          <w:cs/>
          <w:lang w:val="ar_AE" w:bidi="ar_AE"/>
        </w:rPr>
      </w:r>
      <w:r>
        <w:rPr>
          <w:rtl/>
          <w:cs/>
          <w:lang w:val="ar_AE" w:bidi="ar_AE"/>
        </w:rPr>
        <w:t xml:space="preserve">توقفوا هنا كمجموعة وانظروا مرة أخرى إلى صورةٍ </w:t>
      </w:r>
      <w:r>
        <w:rPr>
          <w:b/>
          <w:rtl/>
          <w:cs/>
          <w:lang w:val="ar_AE" w:bidi="ar_AE"/>
        </w:rPr>
        <w:t>لخيمة كبيرة بما يكفي لتعيش فيها عائلة كبيرة</w:t>
      </w:r>
      <w:r>
        <w:rPr>
          <w:rtl/>
          <w:cs/>
          <w:lang w:val="ar_AE" w:bidi="ar_AE"/>
        </w:rPr>
        <w:t>. أوقفوا سماع هذا التسجيل الصوتي هنا.</w:t>
      </w:r>
    </w:p>
    <w:p>
      <w:pPr>
        <w:bidi/>
      </w:pPr>
      <w:r>
        <w:rPr>
          <w:rtl/>
          <w:cs/>
          <w:lang w:val="ar_AE" w:bidi="ar_AE"/>
        </w:rPr>
      </w:r>
      <w:r>
        <w:rPr>
          <w:rtl/>
          <w:cs/>
          <w:lang w:val="ar_AE" w:bidi="ar_AE"/>
        </w:rPr>
        <w:t>يتحدث موسى عن استمرار هؤلاء الرجال في الحياة ومواجهتهم لمصير البشرية كلها. يموت البشر كلهم، لذلك يقول موسى إن هؤلاء الرجال قد يستمرون في الحياة ثم يموتون ميتةً طبيعية لاحقًا. إذا حدث ذلك، فإنه سيُثبت أن يهوه لم يُرسل موسى ليقود هذا الشعب ليَخرُج من مصر. لكن إذا صنعَ يهوه شيئًا جديدًا تمامًا، مثل أن تفتح الأرض فاها وتبتلع هؤلاء الرجال مع كل ما لهم، فإن هذا سيُثبت أن يهوه هو صاحب السُلطان. يثق موسى بيهوه تمامًا هنا.</w:t>
      </w:r>
    </w:p>
    <w:p>
      <w:pPr>
        <w:bidi/>
      </w:pPr>
      <w:r>
        <w:rPr>
          <w:rtl/>
          <w:cs/>
          <w:lang w:val="ar_AE" w:bidi="ar_AE"/>
        </w:rPr>
      </w:r>
      <w:r>
        <w:rPr>
          <w:rtl/>
          <w:cs/>
          <w:lang w:val="ar_AE" w:bidi="ar_AE"/>
        </w:rPr>
        <w:t>يقول موسى إنه إذا انفتحت الأرض من تحتهم لتُشكِّل حفرةً كبيرة، فإنهم سينزلون إلى عالم الأموات، وسيُدفنون أحياء. سيَعرف الجميع أنهم عاملوا يهوه بازدراء أو كراهية. لقد أَظهروا من خلال عصيانهم أنهم لم يحبوا يهوه.</w:t>
      </w:r>
    </w:p>
    <w:p>
      <w:pPr>
        <w:bidi/>
      </w:pPr>
      <w:r>
        <w:rPr>
          <w:rtl/>
          <w:cs/>
          <w:lang w:val="ar_AE" w:bidi="ar_AE"/>
        </w:rPr>
      </w:r>
      <w:r>
        <w:rPr>
          <w:rtl/>
          <w:cs/>
          <w:lang w:val="ar_AE" w:bidi="ar_AE"/>
        </w:rPr>
        <w:t>توقفوا هنا وناقشوا كمجموعة: ليست الأرض شخصًا له فم، لكن موسى يصفها بهذه الطريقة عندما يتحدث عن انشقاق الأرض وسقوط العائلات في الحفرة. كيف ستترجمون هذه الصورة في لغتكم؟ أوقفوا سماع هذا التسجيل الصوتي هنا.</w:t>
      </w:r>
    </w:p>
    <w:p>
      <w:pPr>
        <w:bidi/>
      </w:pPr>
      <w:r>
        <w:rPr>
          <w:rtl/>
          <w:cs/>
          <w:lang w:val="ar_AE" w:bidi="ar_AE"/>
        </w:rPr>
      </w:r>
      <w:r>
        <w:rPr>
          <w:rtl/>
          <w:cs/>
          <w:lang w:val="ar_AE" w:bidi="ar_AE"/>
        </w:rPr>
        <w:t>بمجرد أن ينتهي موسى من التكلُّم بهذه الكلمات، تنشق الأرض التي تحتهم. تَنفتح حفرةٌ ضخمة وتَبتلع جميع الناس الذين كانوا يعصون يهوه وجميع عائلاتهم وممتلكاتهم، بما في ذلك داثان وأبيرام، وزوجاتهما، وأبنائهما، وأطفالهما. من المرجح أن قورحَ و بعض أفراد عائلته كانوا قريبين بما يكفي من خيام داثان وأبيرام لدرجة أن الأرض ابتلعته هو أيضًا. ثم امتلأت الحفرة مرة أخرى بالرمال والتراب.</w:t>
      </w:r>
    </w:p>
    <w:p>
      <w:pPr>
        <w:bidi/>
      </w:pPr>
      <w:r>
        <w:rPr>
          <w:rtl/>
          <w:cs/>
          <w:lang w:val="ar_AE" w:bidi="ar_AE"/>
        </w:rPr>
      </w:r>
      <w:r>
        <w:rPr>
          <w:rtl/>
          <w:cs/>
          <w:lang w:val="ar_AE" w:bidi="ar_AE"/>
        </w:rPr>
        <w:t>مع أن قادة إسرائيل الـ ٢٥٠ كانوا أيضًا أتباع قورح ورجاله، إلا أن الأرض لم تبتلعهم. قرَّر يهوه أن يقتلهم على حِدة. بدأ الأشخاص الآخرون الذين شهدوا ما حدث للتو يركضون في كل مكان ويصابون بالذعر، معتقدين أن الأرض ستبتلعهم هم أيضًا.</w:t>
      </w:r>
    </w:p>
    <w:p>
      <w:pPr>
        <w:bidi/>
      </w:pPr>
      <w:r>
        <w:rPr>
          <w:rtl/>
          <w:cs/>
          <w:lang w:val="ar_AE" w:bidi="ar_AE"/>
        </w:rPr>
      </w:r>
      <w:r>
        <w:rPr>
          <w:rtl/>
          <w:cs/>
          <w:lang w:val="ar_AE" w:bidi="ar_AE"/>
        </w:rPr>
        <w:t>في مرحلة ما، أرسل يهوه نارًا لتُدمِّر القادةَ الـ ٢٥٠ من بني إسرائيل، أي أتباع قورح. حدثَ هذا إما بمجرد أن قدَّموا بخورهم، أو في هذه اللحظة، بعد أن ابتلعتْ الأرضُ البيوت.</w:t>
      </w:r>
    </w:p>
    <w:p>
      <w:pPr>
        <w:bidi/>
      </w:pPr>
      <w:r>
        <w:rPr>
          <w:rtl/>
          <w:cs/>
          <w:lang w:val="ar_AE" w:bidi="ar_AE"/>
        </w:rPr>
      </w:r>
      <w:r>
        <w:rPr>
          <w:rtl/>
          <w:cs/>
          <w:lang w:val="ar_AE" w:bidi="ar_AE"/>
        </w:rPr>
        <w:t>كان هؤلاء الرجال عُصاة بشكل خاص. على الأرجح اعتقدوا أنهم مُقَدَّسون لدرجة أنه يمكنهم الحصول على سُلطة أكبر ولم يكونوا مضطرين إلى طاعة يهوه. أظهروا أنهم لم يثقوا بيهوه وتشكَّكوا في سُلطانه.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١٦: ٢٠–٣٥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قورح وعائلته</w:t>
      </w:r>
    </w:p>
    <w:p>
      <w:pPr>
        <w:pStyle w:val="ListBullet"/>
        <w:bidi/>
        <w:spacing w:line="240" w:lineRule="auto"/>
        <w:ind w:left="720"/>
      </w:pPr>
      <w:r>
        <w:rPr>
          <w:rtl/>
          <w:cs/>
          <w:lang w:val="ar_AE" w:bidi="ar_AE"/>
        </w:rPr>
      </w:r>
      <w:r>
        <w:rPr>
          <w:rtl/>
          <w:cs/>
          <w:lang w:val="ar_AE" w:bidi="ar_AE"/>
        </w:rPr>
        <w:t>داثان وعائلته</w:t>
      </w:r>
    </w:p>
    <w:p>
      <w:pPr>
        <w:pStyle w:val="ListBullet"/>
        <w:bidi/>
        <w:spacing w:line="240" w:lineRule="auto"/>
        <w:ind w:left="720"/>
      </w:pPr>
      <w:r>
        <w:rPr>
          <w:rtl/>
          <w:cs/>
          <w:lang w:val="ar_AE" w:bidi="ar_AE"/>
        </w:rPr>
      </w:r>
      <w:r>
        <w:rPr>
          <w:rtl/>
          <w:cs/>
          <w:lang w:val="ar_AE" w:bidi="ar_AE"/>
        </w:rPr>
        <w:t>أبيرام وعائلته</w:t>
      </w:r>
    </w:p>
    <w:p>
      <w:pPr>
        <w:pStyle w:val="ListBullet"/>
        <w:bidi/>
        <w:spacing w:line="240" w:lineRule="auto"/>
        <w:ind w:left="720"/>
      </w:pPr>
      <w:r>
        <w:rPr>
          <w:rtl/>
          <w:cs/>
          <w:lang w:val="ar_AE" w:bidi="ar_AE"/>
        </w:rPr>
      </w:r>
      <w:r>
        <w:rPr>
          <w:rtl/>
          <w:cs/>
          <w:lang w:val="ar_AE" w:bidi="ar_AE"/>
        </w:rPr>
        <w:t>٢٥٠ من قادة بني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كل جماعة أو مجتمع بني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يَطلب يهوه من موسى وهارون الابتعاد عن الجماعة بأكملها. يفعل يهوه هذا لحماية موسى وهارون، لأنه على وشك أن يُميت الجماعة بأكملها.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الشخصين اللذين يؤديان دوري موسى وهارون: "بماذا تشعران أو بماذا تفكِّران؟" قد يجيب هذان الشخصان بعبارات مثل: "هذا مُحزن جدًا. ليس من العَدل أن يموت كل هؤلاء الناس بسبب خطايا هذا المتمرِّد قورح ورجاله،" أو "سنُصلِّي إلى يهوه لنَسأل ما إذا كانت هناك طريقة أخرى لإنقاذ بقية هذا الشعب،" أو "سنُطيع ما يَطلب يهوه منا أن نفعله."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يتوسَّل موسى وهارون إلى يهوه كي لا يُميت الجميع، ويسقطان على وجهيهما ليُصليا وليُظهرا أنهما يطلبان من يهوه أن يُظهِر رحمةً. يُظهر يهوه رحمةً ويأمر موسى أن يَطلب من الناس أن يبتعدوا عن خيام قورح، وداثان، وأبيرام.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الشخصين اللذين يؤديان دوري موسى وهارون: "بماذا تشعران أو بماذا تفكِّران؟" قد يجيب هذان الشخصان بعبارات مثل: "مجدًا ليهوه لأنه أَظهر رحمةً لباقي الشعب،" أو "على الأقل الذين كانوا جزءًا من التمرد هم فقط الذين سيُعاقَبون،" أو "سنكون مطيعين وسنتبع تعليمات يهوه الجديدة."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يقوم موسى، وعلى الأرجح هارون، ويسيران مع قورح إلى خيام قورح، وداثان، وأبيرام. يذهب بعض شيوخ إسرائيل مع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الشخصين اللذين يؤديان دوري موسى وهارون: "بماذا تشعران أو بماذا تفكِّران؟" قد يجيب هذان الشخصان بعبارات مثل: "لسنا متأكدين بالضبط ما سيحدث بعد ذلك،" أو "مهما حدث بعد ذلك، فإن يهوه سيُظهر أنه صاحب السلطان،" أو "أرجو أن يستمع الآخرون إلينا وأن يبتعدوا عن الخيام."</w:t>
      </w:r>
    </w:p>
    <w:p>
      <w:pPr>
        <w:pStyle w:val="ListBullet"/>
        <w:bidi/>
        <w:spacing w:line="240" w:lineRule="auto"/>
        <w:ind w:left="720"/>
      </w:pPr>
      <w:r>
        <w:rPr>
          <w:rtl/>
          <w:cs/>
          <w:lang w:val="ar_AE" w:bidi="ar_AE"/>
        </w:rPr>
      </w:r>
      <w:r>
        <w:rPr>
          <w:rtl/>
          <w:cs/>
          <w:lang w:val="ar_AE" w:bidi="ar_AE"/>
        </w:rPr>
        <w:t>اسألوا الشخص الذي يؤدي دور قورح: "بماذا تشعر أو تفكِّر؟" قد يجيب الشخص بعبارات مثل: "ما الذي يحدث؟ ماذا قال يهوه لموسى؟" أو "أنا لست متأكدًا إلى أين يسير موسى، لكن من الأفضل أن أتبعه!" أو "ما الذي سيحدث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يأمر موسى جماعةَ إسرائيل القريبة من خيام قورح، وداثان، وأبيرام أن يبتعدوا عن المنطقة بأكملها، فيُطيعون موسى. يَطلب منهم موسى ألا يلمسوا أي شيء يَخص هؤلاء الرجال الأشرار، لأن هذا سيجعلهم نجسين أو غير طاهرين. إذا لمسوا أي شيء، فسيدمَّرون أيضًا بسبب كل خطايا هؤلاء الرجال الأشرار. كان بنو إسرائيل يؤمنون أن النجاسة مُعدية، وأن يهوه القدوس لن يسمح بالنجاسة في محلَّته.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الناس بعبارات مثل: "لماذا يَطلب منا موسى أن نتحرك وألا نلمس شيئًا؟" أو، "ماذا يقصد بأننا سنُدمَّر؟ هل هناك رياح قوية آتية؟" أو، "لماذا يقف موسى بالقرب من خيام داثان، وأبيرام، وقورح؟"</w:t>
      </w:r>
    </w:p>
    <w:p>
      <w:pPr>
        <w:pStyle w:val="ListBullet"/>
        <w:bidi/>
        <w:spacing w:line="240" w:lineRule="auto"/>
        <w:ind w:left="720"/>
      </w:pPr>
      <w:r>
        <w:rPr>
          <w:rtl/>
          <w:cs/>
          <w:lang w:val="ar_AE" w:bidi="ar_AE"/>
        </w:rPr>
      </w:r>
      <w:r>
        <w:rPr>
          <w:rtl/>
          <w:cs/>
          <w:lang w:val="ar_AE" w:bidi="ar_AE"/>
        </w:rPr>
        <w:t>اسألوا الشخصان اللذين يؤديان دور داثان وأبيرام: "بماذا تشعران أو تفكِّران؟" قد يجيب هذان الشخصان بعبارات مثل: "ما كل هذا الضجيج الذي يحدث في الخارج؟ لماذا يَطلب موسى من الجميع أن يبتعدوا عن خيامنا؟" أو "من الأفضل أن نخرج من خيامنا لنرى ما الذي يحدث!" أو، "لماذا ابتعد الجميع عن خيامنا؟"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يخرج داثان وأبيرام من خيمتيهما، ويقفان عند مدخل خيمتيهما، مع عائلاتيهما.</w:t>
      </w:r>
    </w:p>
    <w:p>
      <w:pPr>
        <w:bidi/>
      </w:pPr>
      <w:r>
        <w:rPr>
          <w:rtl/>
          <w:cs/>
          <w:lang w:val="ar_AE" w:bidi="ar_AE"/>
        </w:rPr>
      </w:r>
      <w:r>
        <w:rPr>
          <w:rtl/>
          <w:cs/>
          <w:lang w:val="ar_AE" w:bidi="ar_AE"/>
        </w:rPr>
        <w:t>يقول موسى إنه إذا استمر هؤلاء الرجال في الحياة، فسيُثبت هذا أن يهوه لم يُرسِل موسى ليُخرِج هؤلاء الناس من مصر. لكن إذا صنعَ يهوه شيئًا جديدًا تمامًا، مثل أن تفتح الأرض فاها وتبتلع هؤلاء الرجال مع كل ما لهم، فإن هذا سيُثبت أن يهوه هو صاحب السُلطان. يثق موسى بيهوه تمامًا هنا.</w:t>
      </w:r>
    </w:p>
    <w:p>
      <w:pPr>
        <w:bidi/>
      </w:pPr>
      <w:r>
        <w:rPr>
          <w:rtl/>
          <w:cs/>
          <w:lang w:val="ar_AE" w:bidi="ar_AE"/>
        </w:rPr>
      </w:r>
      <w:r>
        <w:rPr>
          <w:rtl/>
          <w:cs/>
          <w:lang w:val="ar_AE" w:bidi="ar_AE"/>
        </w:rPr>
        <w:t xml:space="preserve">يقول موسى إنه إذا انفتحت الأرض من تحتهم لتُشكِّل حفرةً كبيرة، فإنهم سينزلون إلى عالم الأموات، وسيُدفنون أحياء.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هؤلاء الأشخاص بعبارات مثل: "لسنا متأكدين مما سيحدث، لكننا مرتعبون،" أو "ماذا سيَحدث إذا كان موسى مخطئًا ولم تَنشق الأرض؟ سيبدو موسى كالأحمق!" أو، "ماذا لو كان موسى على حق وانشقتْ الأرض وابتلعتهم بالكامل؟"</w:t>
      </w:r>
    </w:p>
    <w:p>
      <w:pPr>
        <w:pStyle w:val="ListBullet"/>
        <w:bidi/>
        <w:spacing w:line="240" w:lineRule="auto"/>
        <w:ind w:left="720"/>
      </w:pPr>
      <w:r>
        <w:rPr>
          <w:rtl/>
          <w:cs/>
          <w:lang w:val="ar_AE" w:bidi="ar_AE"/>
        </w:rPr>
      </w:r>
      <w:r>
        <w:rPr>
          <w:rtl/>
          <w:cs/>
          <w:lang w:val="ar_AE" w:bidi="ar_AE"/>
        </w:rPr>
        <w:t>اسألوا الأشخاص الذين يؤدون أدوار داثان وأبيرام وعائلاتهم: "بماذا تشعرون أو تفكرون؟" قد يجيب هذان الشخصان بعبارات مثل: "ما الذي يتحدث عنه موسى؟" أو "لا يمكن أن تنشق الأرض فحسب وتبتلعنا بالكامل. لقد صار موسى مجنونًا!" أو، "لم نفعل أي خطأ. كان قورح هو الذي بدأ كل هذا!"</w:t>
      </w:r>
    </w:p>
    <w:p>
      <w:pPr>
        <w:pStyle w:val="ListBullet"/>
        <w:bidi/>
        <w:spacing w:line="240" w:lineRule="auto"/>
        <w:ind w:left="720"/>
      </w:pPr>
      <w:r>
        <w:rPr>
          <w:rtl/>
          <w:cs/>
          <w:lang w:val="ar_AE" w:bidi="ar_AE"/>
        </w:rPr>
      </w:r>
      <w:r>
        <w:rPr>
          <w:rtl/>
          <w:cs/>
          <w:lang w:val="ar_AE" w:bidi="ar_AE"/>
        </w:rPr>
        <w:t>واسألوا الشخصين اللذين يؤديان دوري موسى وهارون: "بماذا تشعران أو بماذا تفكِّران؟" قد يجيب هذان الشخصان بعبارات مثل: "نحن نثق بيهوه بالكامل، لكننا لسنا متأكدين مما سيحدث بعد ذلك،" أو "إذا انشقت الأرض وابتلعت المتمردين، كيف سيتجاوب بنو إسرائيل الآخرين مع ذلك؟" أو "نصلي لأجل أن يكون الآخرون آمنين جميعًا وأن يُعاقَب فقط هؤلاء المتمردون."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بينما ينتهي موسى من التكلُّم بهذه الكلمات، تنشق الأرض التي تحتهم. تَنفتح حفرةٌ ضخمة وتَبتلع جميع الناس الذين كانوا يعصون يهوه، وجميع عائلاتهم وما يخصهم. ثم تمتلئ الحفرة مرة أخرى بالرمال والتراب.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الشخصين اللذين يؤديان دوري موسى وهارون: "بماذا تشعران أو بماذا تفكِّران؟" قد يجيب هذان الشخصان بعبارات مثل: "لقد رأينا يهوه وهو يعمل مرات كثيرة، لكن هذه المرة تُظهِر مدى قوة يهوه،" أو "يهوه مُقَدَّس والقداسة أمرٌ جليل بالنسبة لله لدرجة أنه سيفعل أي شيء ليحافِظ عليها،" أو "نُصلي أن يتعلم الجميع من هذا وألا يتمرَّدوا على يهوه."</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الناس بعبارات مثل: "لم ندرك أن يهوه كان سيجعل الأرضَ فعليًا تَبتلع كل هؤلاء الناس! هل كان ما فعلوه حقًا بهذا السوء؟" أو، "هل سيتوقف يهوه عند هذا الحد فحسب؟" أم سيجعل الأرض تبتلعنا نحن أيضًا؟" أو، "ماذا لو لم نكن مُقَدَّسين بما يكفي؟"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يبدأ الأشخاص الآخرون الذين شهدوا ما حدث للتو في الركض في كل مكان وفي الذعر معتقدين أن الأرض ستبتلعهم هم أيضًا.</w:t>
      </w:r>
    </w:p>
    <w:p>
      <w:pPr>
        <w:bidi/>
      </w:pPr>
      <w:r>
        <w:rPr>
          <w:rtl/>
          <w:cs/>
          <w:lang w:val="ar_AE" w:bidi="ar_AE"/>
        </w:rPr>
      </w:r>
      <w:r>
        <w:rPr>
          <w:rtl/>
          <w:cs/>
          <w:lang w:val="ar_AE" w:bidi="ar_AE"/>
        </w:rPr>
        <w:t>مع أن قادة إسرائيل الـ ٢٥٠ هم أيضًا أتباعٌ لقورح ورجاله، إلا أن الأرض لم تبتلعهم.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قادة إسرائيل ال ٢٥٠: "بماذا تشعرون أو تفكّرون؟" قد يجيب الناس بعبارات مثل: "إن يهوه أمات المتمردين الأساسيين فقط،" أو "ربما هربنا بِفعلتنا. ربما اجتزنا اختبارَ القداسة،" أو "ربما نحن مُقَدَّسون بما يكفي ولهذا يبقينا يهوه أحياء."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خرجت نارٌ من عند يهوه ثم أكلتْ أو أَحرقتْ الـ ٢٥٠ رجلاً الذين كانوا أتباعًا لقورح وكانوا يقدِّمون البخور.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الناس بعبارات مثل: "لقد قتلوا بعض قادة إسرائيل،" أو "ظننا أنهم مُقدَّسون جدًا. لماذا أماتهم يهوه أيضًا؟" أو، "ماذا لو لم نكن مُقَدَّسين بما يكفي؛ هل سنموت أيضًا؟"</w:t>
      </w:r>
    </w:p>
    <w:p>
      <w:pPr>
        <w:pStyle w:val="ListBullet"/>
        <w:bidi/>
        <w:spacing w:line="240" w:lineRule="auto"/>
        <w:ind w:left="720"/>
      </w:pPr>
      <w:r>
        <w:rPr>
          <w:rtl/>
          <w:cs/>
          <w:lang w:val="ar_AE" w:bidi="ar_AE"/>
        </w:rPr>
      </w:r>
      <w:r>
        <w:rPr>
          <w:rtl/>
          <w:cs/>
          <w:lang w:val="ar_AE" w:bidi="ar_AE"/>
        </w:rPr>
        <w:t>واسألوا الشخصين اللذين يؤديان دوري موسى وهارون: "بماذا تشعران أو بماذا تفكِّران؟" قد يجيب هذان الشخصان بعبارات مثل: "لقد رأينا يهوه وهو يعمل مرات كثيرة، لكن هذه المرة تُظهِر مدى قوة يهوه،" أو "يهوه مُقَدَّس والقداسة أمرٌ جليل بالنسبة لله لدرجة أنه سيفعل أي شيء ليحافِظ عليها،" أو "نُصلي أن يتعلم الجميع من هذا وألا يتمرِّدوا على يهوه."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١٦: ٢٠–٣٥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قال </w:t>
      </w:r>
      <w:r>
        <w:rPr>
          <w:rtl/>
          <w:cs/>
          <w:lang w:val="ar_AE" w:bidi="ar_AE"/>
        </w:rPr>
        <w:t>يهوه</w:t>
      </w:r>
      <w:r>
        <w:rPr>
          <w:rtl/>
          <w:cs/>
          <w:lang w:val="ar_AE" w:bidi="ar_AE"/>
        </w:rPr>
        <w:t xml:space="preserve"> لموسى وهارون: "افصلوا أنفسكم عن </w:t>
      </w:r>
      <w:r>
        <w:rPr>
          <w:b/>
          <w:rtl/>
          <w:cs/>
          <w:lang w:val="ar_AE" w:bidi="ar_AE"/>
        </w:rPr>
        <w:t>مجتمع</w:t>
      </w:r>
      <w:r>
        <w:rPr>
          <w:rtl/>
          <w:cs/>
          <w:lang w:val="ar_AE" w:bidi="ar_AE"/>
        </w:rPr>
        <w:t xml:space="preserve"> أو </w:t>
      </w:r>
      <w:r>
        <w:rPr>
          <w:b/>
          <w:rtl/>
          <w:cs/>
          <w:lang w:val="ar_AE" w:bidi="ar_AE"/>
        </w:rPr>
        <w:t>جماعة</w:t>
      </w:r>
      <w:r>
        <w:rPr>
          <w:rtl/>
          <w:cs/>
          <w:lang w:val="ar_AE" w:bidi="ar_AE"/>
        </w:rPr>
        <w:t xml:space="preserve"> إسرائيل، حتى أستطيع أن أضع حدًا لهم في الحال." إن عبارة مجتمع أو جماعة إسرائيل، تعني جميع بني إسرائيل الذين كانوا معهم في </w:t>
      </w:r>
      <w:r>
        <w:rPr>
          <w:rtl/>
          <w:cs/>
          <w:lang w:val="ar_AE" w:bidi="ar_AE"/>
        </w:rPr>
        <w:t>البرية</w:t>
      </w:r>
      <w:r>
        <w:rPr>
          <w:rtl/>
          <w:cs/>
          <w:lang w:val="ar_AE" w:bidi="ar_AE"/>
        </w:rPr>
        <w:t>. استخدموا الكلمة ذاتها التي استخدمتوها في المقاطع السابقة للإشارة إلى الجماعة أو المجتمع.</w:t>
      </w:r>
    </w:p>
    <w:p>
      <w:pPr>
        <w:bidi/>
      </w:pPr>
      <w:r>
        <w:rPr>
          <w:rtl/>
          <w:cs/>
          <w:lang w:val="ar_AE" w:bidi="ar_AE"/>
        </w:rPr>
      </w:r>
      <w:r>
        <w:rPr>
          <w:rtl/>
          <w:cs/>
          <w:lang w:val="ar_AE" w:bidi="ar_AE"/>
        </w:rPr>
        <w:t xml:space="preserve">سقط موسى </w:t>
      </w:r>
      <w:r>
        <w:rPr>
          <w:b/>
          <w:rtl/>
          <w:cs/>
          <w:lang w:val="ar_AE" w:bidi="ar_AE"/>
        </w:rPr>
        <w:t>وهارون</w:t>
      </w:r>
      <w:r>
        <w:rPr>
          <w:rtl/>
          <w:cs/>
          <w:lang w:val="ar_AE" w:bidi="ar_AE"/>
        </w:rPr>
        <w:t xml:space="preserve"> على وجهيهما وصرخا قائلين: "أيها الإله الذي يُعطي النَفَس لجميع الكائنات الحية، هل تغضب على جماعة إسرائيل بأكملها عندما </w:t>
      </w:r>
      <w:r>
        <w:rPr>
          <w:b/>
          <w:rtl/>
          <w:cs/>
          <w:lang w:val="ar_AE" w:bidi="ar_AE"/>
        </w:rPr>
        <w:t>يخطئ</w:t>
      </w:r>
      <w:r>
        <w:rPr>
          <w:rtl/>
          <w:cs/>
          <w:lang w:val="ar_AE" w:bidi="ar_AE"/>
        </w:rPr>
        <w:t xml:space="preserve"> رجل واحد؟" استخدموا الكلمة ذاتها التي استخدمتوها في المقاطع السابقة للإشارة إلى الخطية، وتذكَّروا أن كلمة </w:t>
      </w:r>
      <w:r>
        <w:rPr>
          <w:rtl/>
          <w:cs/>
          <w:lang w:val="ar_AE" w:bidi="ar_AE"/>
        </w:rPr>
        <w:t>خطية</w:t>
      </w:r>
      <w:r>
        <w:rPr>
          <w:rtl/>
          <w:cs/>
          <w:lang w:val="ar_AE" w:bidi="ar_AE"/>
        </w:rPr>
        <w:t xml:space="preserve"> موجودة في قاموس الكلمات الرئيسية. استخدم موسى وهارون الاسم العام للإشارة إلى الله عندما صرخوا إليه. استخدموا الكلمة نفسها التي استخدمتوها في المقاطع السابقة للإشارة إلى الله، وتذكروا أن </w:t>
      </w:r>
      <w:r>
        <w:rPr>
          <w:rtl/>
          <w:cs/>
          <w:lang w:val="ar_AE" w:bidi="ar_AE"/>
        </w:rPr>
        <w:t>اسم الله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قام موسى وذهب إلى داثان وأبيرام، وتبعه </w:t>
      </w:r>
      <w:r>
        <w:rPr>
          <w:b/>
          <w:rtl/>
          <w:cs/>
          <w:lang w:val="ar_AE" w:bidi="ar_AE"/>
        </w:rPr>
        <w:t>شيوخ</w:t>
      </w:r>
      <w:r>
        <w:rPr>
          <w:rtl/>
          <w:cs/>
          <w:lang w:val="ar_AE" w:bidi="ar_AE"/>
        </w:rPr>
        <w:t xml:space="preserve"> إسرائيل. والشيخ هو شخص له سلطان في الجماعة، وفي العهد القديم، كان الشيخ عادةً ما يكون رأس عائلة أو رأس مجموعة من العائلات. وكان الشيوخ يجتمعون معًا لاتخاذ قرارات تخص شؤون الجماعة، استخدموا الكلمة نفسها التي استخدمتموها في المقاطع السابقة للإشارة إلى الشيخ، وتذكَّروا أن كلمة </w:t>
      </w:r>
      <w:r>
        <w:rPr>
          <w:rtl/>
          <w:cs/>
          <w:lang w:val="ar_AE" w:bidi="ar_AE"/>
        </w:rPr>
        <w:t>شيخ</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حذَّر موسى الجماعةَ قائلًا: "ابتعدوا عن خيام هؤلاء الرجال </w:t>
      </w:r>
      <w:r>
        <w:rPr>
          <w:b/>
          <w:rtl/>
          <w:cs/>
          <w:lang w:val="ar_AE" w:bidi="ar_AE"/>
        </w:rPr>
        <w:t>البُغاة</w:t>
      </w:r>
      <w:r>
        <w:rPr>
          <w:rtl/>
          <w:cs/>
          <w:lang w:val="ar_AE" w:bidi="ar_AE"/>
        </w:rPr>
        <w:t xml:space="preserve">! إن كلمة بُغاة تعني </w:t>
      </w:r>
      <w:r>
        <w:rPr>
          <w:b/>
          <w:rtl/>
          <w:cs/>
          <w:lang w:val="ar_AE" w:bidi="ar_AE"/>
        </w:rPr>
        <w:t>الأشرار</w:t>
      </w:r>
      <w:r>
        <w:rPr>
          <w:rtl/>
          <w:cs/>
          <w:lang w:val="ar_AE" w:bidi="ar_AE"/>
        </w:rPr>
        <w:t xml:space="preserve">. يقول موسى إن هؤلاء الرجال يخالفون ما يُريده الله. استخدموا نفس الكلمة التي استخدمتوها في المقاطع السابقة للإشارة إلى </w:t>
      </w:r>
      <w:r>
        <w:rPr>
          <w:rtl/>
          <w:cs/>
          <w:lang w:val="ar_AE" w:bidi="ar_AE"/>
        </w:rPr>
        <w:t>الأشرار</w:t>
      </w:r>
      <w:r>
        <w:rPr>
          <w:rtl/>
          <w:cs/>
          <w:lang w:val="ar_AE" w:bidi="ar_AE"/>
        </w:rPr>
        <w:t xml:space="preserve"> أو الشر وتذكَّروا أن كلمتي </w:t>
      </w:r>
      <w:r>
        <w:rPr>
          <w:rtl/>
          <w:cs/>
          <w:lang w:val="ar_AE" w:bidi="ar_AE"/>
        </w:rPr>
        <w:t>الإثم</w:t>
      </w:r>
      <w:r>
        <w:rPr>
          <w:rtl/>
          <w:cs/>
          <w:lang w:val="ar_AE" w:bidi="ar_AE"/>
        </w:rPr>
        <w:t xml:space="preserve"> والشر موجودتان في قاموس الكلمات الرئيسية.</w:t>
      </w:r>
    </w:p>
    <w:p>
      <w:pPr>
        <w:bidi/>
      </w:pPr>
      <w:r>
        <w:rPr>
          <w:rtl/>
          <w:cs/>
          <w:lang w:val="ar_AE" w:bidi="ar_AE"/>
        </w:rPr>
      </w:r>
      <w:r>
        <w:rPr>
          <w:rtl/>
          <w:cs/>
          <w:lang w:val="ar_AE" w:bidi="ar_AE"/>
        </w:rPr>
        <w:t xml:space="preserve">تحدث موسى عن أن الأرض ستفتح فاها وستبتلع الناس فيهبطوا أحياءً إلى عالم الأموات، أو </w:t>
      </w:r>
      <w:r>
        <w:rPr>
          <w:b/>
          <w:rtl/>
          <w:cs/>
          <w:lang w:val="ar_AE" w:bidi="ar_AE"/>
        </w:rPr>
        <w:t>الهاوية</w:t>
      </w:r>
      <w:r>
        <w:rPr>
          <w:rtl/>
          <w:cs/>
          <w:lang w:val="ar_AE" w:bidi="ar_AE"/>
        </w:rPr>
        <w:t>. الهاوية هي الكلمة المستخدمة في كل العهد القديم للإشارة إلى مكان الموتى. كان الناس يعتقدون أن الهاوية توجد تحت الأرض. لذلك، كانوا يتحدثون عن الهبوط إلى الهاوية. إن الهاوية تَشمل فكرةَ الموت، وما هو تحت الأرض، والقبر أو مكان الدفن. كانت الهاوية أيضًا مكان ظُلمة، وصمت، وضعف، وغياب الفرح. كان لدى معظم الثقافات القديمة مفهومٌ مُرتبط بوجود مكان للأموات تحت الأرض.</w:t>
      </w:r>
    </w:p>
    <w:p>
      <w:pPr>
        <w:bidi/>
      </w:pPr>
      <w:r>
        <w:rPr>
          <w:rtl/>
          <w:cs/>
          <w:lang w:val="ar_AE" w:bidi="ar_AE"/>
        </w:rPr>
      </w:r>
      <w:r>
        <w:rPr>
          <w:rtl/>
          <w:cs/>
          <w:lang w:val="ar_AE" w:bidi="ar_AE"/>
        </w:rPr>
        <w:t xml:space="preserve">توقفوا هنا وناقشوا كمجموعة الكلمة التي ستستخدمونها للإشارة إلى </w:t>
      </w:r>
      <w:r>
        <w:rPr>
          <w:b/>
          <w:rtl/>
          <w:cs/>
          <w:lang w:val="ar_AE" w:bidi="ar_AE"/>
        </w:rPr>
        <w:t>الهاوية</w:t>
      </w:r>
      <w:r>
        <w:rPr>
          <w:rtl/>
          <w:cs/>
          <w:lang w:val="ar_AE" w:bidi="ar_AE"/>
        </w:rPr>
        <w:t xml:space="preserve">. توجد كلمة </w:t>
      </w:r>
      <w:r>
        <w:rPr>
          <w:rtl/>
          <w:cs/>
          <w:lang w:val="ar_AE" w:bidi="ar_AE"/>
        </w:rPr>
        <w:t>الهاوية</w:t>
      </w:r>
      <w:r>
        <w:rPr>
          <w:rtl/>
          <w:cs/>
          <w:lang w:val="ar_AE" w:bidi="ar_AE"/>
        </w:rPr>
        <w:t xml:space="preserve"> في قاموس الكلمات الرئيسية. وإذا كنتم قد ترجمتم هذه الكلمة في سِفر آخر من الكتاب المُقَدَّس، استخدموا نفس الكلمة هنا. أوقفوا سماع هذا التسجيل الصوتي هنا.</w:t>
      </w:r>
    </w:p>
    <w:p>
      <w:pPr>
        <w:bidi/>
      </w:pPr>
      <w:r>
        <w:rPr>
          <w:rtl/>
          <w:cs/>
          <w:lang w:val="ar_AE" w:bidi="ar_AE"/>
        </w:rPr>
      </w:r>
      <w:r>
        <w:rPr>
          <w:rtl/>
          <w:cs/>
          <w:lang w:val="ar_AE" w:bidi="ar_AE"/>
        </w:rPr>
        <w:t xml:space="preserve">ثم سقط الناس حقًا في حفرة الأرض ورحلوا عن </w:t>
      </w:r>
      <w:r>
        <w:rPr>
          <w:b/>
          <w:rtl/>
          <w:cs/>
          <w:lang w:val="ar_AE" w:bidi="ar_AE"/>
        </w:rPr>
        <w:t>الاجتماع</w:t>
      </w:r>
      <w:r>
        <w:rPr>
          <w:rtl/>
          <w:cs/>
          <w:lang w:val="ar_AE" w:bidi="ar_AE"/>
        </w:rPr>
        <w:t>. كان الاجتماع هو التجمُّع الرسمي لجماعة بني إسرائيل. رحلت هذه العائلات إلى الأبد عن شعب إسرائيل. استخدموا نفس الكلمة التي استخدمتوها في المقاطع السابقة للإشارة إلى الاجتماع، أو التجمُّع الرسمي لبني إسرائيل.</w:t>
      </w:r>
    </w:p>
    <w:p>
      <w:pPr>
        <w:bidi/>
      </w:pPr>
      <w:r>
        <w:rPr>
          <w:rtl/>
          <w:cs/>
          <w:lang w:val="ar_AE" w:bidi="ar_AE"/>
        </w:rPr>
      </w:r>
      <w:r>
        <w:rPr>
          <w:rtl/>
          <w:cs/>
          <w:lang w:val="ar_AE" w:bidi="ar_AE"/>
        </w:rPr>
        <w:t>خرجت نار من عند يهوه وأكلتْ الـ ٢٥٠ رجلًا الذين كانوا يقدِّمون البخور. لا نعرف بالضبط كيف كان شكل النار التي خرجت من عند يهوه.</w:t>
      </w:r>
    </w:p>
    <w:p>
      <w:pPr>
        <w:bidi/>
      </w:pPr>
      <w:r>
        <w:rPr>
          <w:rtl/>
          <w:cs/>
          <w:lang w:val="ar_AE" w:bidi="ar_AE"/>
        </w:rPr>
      </w:r>
      <w:r>
        <w:rPr>
          <w:rtl/>
          <w:cs/>
          <w:lang w:val="ar_AE" w:bidi="ar_AE"/>
        </w:rPr>
        <w:t>توقفوا هنا وناقشوا كمجموعة: كيف ستترجمون فكرة خروج النار من عند يهوه؟ أوقفوا سماع هذا التسجيل الصوتي هنا.</w:t>
      </w:r>
    </w:p>
    <w:p>
      <w:pPr>
        <w:bidi/>
      </w:pPr>
      <w:r>
        <w:rPr>
          <w:rtl/>
          <w:cs/>
          <w:lang w:val="ar_AE" w:bidi="ar_AE"/>
        </w:rPr>
      </w:r>
      <w:r>
        <w:rPr>
          <w:rtl/>
          <w:cs/>
          <w:lang w:val="ar_AE" w:bidi="ar_AE"/>
        </w:rPr>
        <w:t>على الأرجح كان الـ ٢٥٠ رجلًا لا يزالون يحملون مجامرهم التي تحتوي على البخور والفحم المشتعل. كان هذا البخور يُصعِد دخانًا طيب الرائحة. استخدموا نفس الكلمة التي استخدمتوها في المقاطع السابقة للإشارة إلى البخور والمجامر.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16:36–50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١٦: ٣٦–٥٠ واحفظوه في قلوبكم.</w:t>
      </w:r>
    </w:p>
    <w:p>
      <w:pPr>
        <w:bidi/>
      </w:pPr>
      <w:r>
        <w:rPr>
          <w:rtl/>
          <w:cs/>
          <w:lang w:val="ar_AE" w:bidi="ar_AE"/>
        </w:rPr>
      </w:r>
      <w:r>
        <w:rPr>
          <w:rtl/>
          <w:cs/>
          <w:lang w:val="ar_AE" w:bidi="ar_AE"/>
        </w:rPr>
        <w:t>استمعوا إلى نسخة صوتية من سفر العدد ١٦: ٣٦–٥٠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١٦: ٣٦–٥٠ في أكثر الترجمات المفهومة لكم.</w:t>
      </w:r>
    </w:p>
    <w:p>
      <w:pPr>
        <w:bidi/>
      </w:pPr>
      <w:r>
        <w:rPr>
          <w:rtl/>
          <w:cs/>
          <w:lang w:val="ar_AE" w:bidi="ar_AE"/>
        </w:rPr>
      </w:r>
      <w:r>
        <w:rPr>
          <w:rtl/>
          <w:cs/>
          <w:lang w:val="ar_AE" w:bidi="ar_AE"/>
        </w:rPr>
        <w:t>في المقطع السابق، تمرَّد بعضُ رجال إسرائيل على يهوه. جعل يهوه الأرضَ تبتلع بعضَ الرجال وعائلاتهم، وأرسل نارًا لتحرق ٢٥٠ رجلًا كانوا يقدِّمون البخور. هربَ باقي شعب إسرائيل.</w:t>
      </w:r>
    </w:p>
    <w:p>
      <w:pPr>
        <w:bidi/>
      </w:pPr>
      <w:r>
        <w:rPr>
          <w:rtl/>
          <w:cs/>
          <w:lang w:val="ar_AE" w:bidi="ar_AE"/>
        </w:rPr>
      </w:r>
      <w:r>
        <w:rPr>
          <w:rtl/>
          <w:cs/>
          <w:lang w:val="ar_AE" w:bidi="ar_AE"/>
        </w:rPr>
        <w:t>يحدث هذا المقطع التالي مباشرةً بعد أن أَرسل يهوه النارَ لتحرق ال ٢٥٠ رجلًا.</w:t>
      </w:r>
    </w:p>
    <w:p>
      <w:pPr>
        <w:bidi/>
      </w:pPr>
      <w:r>
        <w:rPr>
          <w:rtl/>
          <w:cs/>
          <w:lang w:val="ar_AE" w:bidi="ar_AE"/>
        </w:rPr>
      </w:r>
      <w:r>
        <w:rPr>
          <w:rtl/>
          <w:cs/>
          <w:lang w:val="ar_AE" w:bidi="ar_AE"/>
        </w:rPr>
        <w:t>تحدَّث يهوه إلى موسى وأعطاه تعليمات ليُعطيها لألعازار الكاهن، ابن هارون. ربما أَمر يهوه ألعازار أن يقوم بهذه المهمة بدلًا من هارون، لأن يهوه لا يَسمح لهارون رئيس الكهنة، بأن يكون بالقرب من أي شيءٍ نجس. من خلال موسى، يَطلب يهوه من ألعازار أن يأخذ المجامر التي تخص الرجال الذين احترقوا وأن يُلقي الفحم المشتعل من المجامر ويُبعثره خارج المحلة. يجب على ألعازار أن يفعل هذا لأن المجامر أصبحتْ الآن مِلكًا ليهوه. لأن أولئك الرجال قدَّموا المجامر أمام يهوه، أصبحت الآن مُقَدَّسة، أو منفصلة عن الاستخدام العادي. يأمر يهوه ألعازار أن يَطرق المجامر حتى تصبح صفائح معدنية رقيقة من النحاس ثم يَلصق الصفائح المعدنية بالمذبح كغطاء له. لا نَعرف بالضبط أي مذبح تمت تغطيته بصفائح النحاس، لكنه على الأرجح كان مذبح المحرقة لأننا نعلم أن مذبح المحرقة كان مصنوعًا من النحاس. عندما يرى شعبُ إسرائيل الصفائح تُغطي المذبحَ، سيُدركون أنها علامة تُذكِّر بما حدث عندما حاول الرجال الذين لم يكونوا كهنة أن يقوموا بوظيفة الكاهن.</w:t>
      </w:r>
    </w:p>
    <w:p>
      <w:pPr>
        <w:bidi/>
      </w:pPr>
      <w:r>
        <w:rPr>
          <w:rtl/>
          <w:cs/>
          <w:lang w:val="ar_AE" w:bidi="ar_AE"/>
        </w:rPr>
      </w:r>
      <w:r>
        <w:rPr>
          <w:rtl/>
          <w:cs/>
          <w:lang w:val="ar_AE" w:bidi="ar_AE"/>
        </w:rPr>
        <w:t xml:space="preserve">توقفوا هنا كمجموعة وانظروا إلى صورة </w:t>
      </w:r>
      <w:r>
        <w:rPr>
          <w:b/>
          <w:rtl/>
          <w:cs/>
          <w:lang w:val="ar_AE" w:bidi="ar_AE"/>
        </w:rPr>
        <w:t>للمجمرة</w:t>
      </w:r>
      <w:r>
        <w:rPr>
          <w:rtl/>
          <w:cs/>
          <w:lang w:val="ar_AE" w:bidi="ar_AE"/>
        </w:rPr>
        <w:t xml:space="preserve">. انظروا إلى صورة </w:t>
      </w:r>
      <w:r>
        <w:rPr>
          <w:rtl/>
          <w:cs/>
          <w:lang w:val="ar_AE" w:bidi="ar_AE"/>
        </w:rPr>
        <w:t>المذبح الذي سيُغطى بصفائح رقيقة من معدن النحاس</w:t>
      </w:r>
      <w:r>
        <w:rPr>
          <w:rtl/>
          <w:cs/>
          <w:lang w:val="ar_AE" w:bidi="ar_AE"/>
        </w:rPr>
        <w:t>. أوقفوا سماع هذا التسجيل الصوتي هنا.</w:t>
      </w:r>
    </w:p>
    <w:p>
      <w:pPr>
        <w:bidi/>
      </w:pPr>
      <w:r>
        <w:rPr>
          <w:rtl/>
          <w:cs/>
          <w:lang w:val="ar_AE" w:bidi="ar_AE"/>
        </w:rPr>
      </w:r>
      <w:r>
        <w:rPr>
          <w:rtl/>
          <w:cs/>
          <w:lang w:val="ar_AE" w:bidi="ar_AE"/>
        </w:rPr>
        <w:t>فأخذ ألعازار المجامر التي قدَّمها الـ ٢٥٠ رجلاً أمام يهوه قبل موتهم في الحريق. طرق بعض الرجال المعدن ليجعلوه رقيقًا حتى يُمكن تغطية المذبح به – تذكيرًا لبني إسرائيل بأنه لا ينبغي لأحد أن يقترب من المذبح ما عدا نسل هارون. إذا اقترب شخصٌ ليس من نسل هارون من المذبح، فإن يهوه سيُدمِّر ذلك الشخص مثلما دَمَّر قورحَ وأتباعه. فَعَلَ ألعازار كل ما أَمر به يهوه من خلال موسى.</w:t>
      </w:r>
    </w:p>
    <w:p>
      <w:pPr>
        <w:bidi/>
      </w:pPr>
      <w:r>
        <w:rPr>
          <w:rtl/>
          <w:cs/>
          <w:lang w:val="ar_AE" w:bidi="ar_AE"/>
        </w:rPr>
      </w:r>
      <w:r>
        <w:rPr>
          <w:rtl/>
          <w:cs/>
          <w:lang w:val="ar_AE" w:bidi="ar_AE"/>
        </w:rPr>
        <w:t>توقفوا هنا وناقشوا كمجموعة: احكوا قصةً عن مسؤوليةٍ هامةٍ أو روحيةٍ يستطيع أن يقوم بها فقط أشخاصٌ معينين في ثقافتكم. ماذا يحدث إذا حاول الشخصُ الخاطئ القيام بتلك المهمة؟ أوقفوا سماع هذا التسجيل الصوتي هنا.</w:t>
      </w:r>
    </w:p>
    <w:p>
      <w:pPr>
        <w:bidi/>
      </w:pPr>
      <w:r>
        <w:rPr>
          <w:rtl/>
          <w:cs/>
          <w:lang w:val="ar_AE" w:bidi="ar_AE"/>
        </w:rPr>
      </w:r>
      <w:r>
        <w:rPr>
          <w:rtl/>
          <w:cs/>
          <w:lang w:val="ar_AE" w:bidi="ar_AE"/>
        </w:rPr>
        <w:t>لكن في اليوم التالي، تذمَّرتْ جماعةُ شعب إسرائيل بأكملها على موسى وهارون. اتهموا موسى وهارون بأنهما قَتلا شعب يهوه. اجتمعَ بنو إسرائيل معًا أمام موسى وهارون، ثم التفتَ جميع بني إسرائيل ونَظروا إلى خيمة الاجتماع. هذا ما رأوه: غطتْ سحابةُ يهوه المسكنَ، وأضاء بوضوحٍ النورُ القوي، أو مجد حضور يهوه. كانت سحابة يهوه تغطي المسكنَ دائمًا عندما يُخيِّم الشعب، لكن هذه المرة كانت سحابة يهوه وحضوره مختلفيْن. أَظهرتْ سحابة يهوه وحضوره للشعب أن يهوه على وشك أن يفعل شيئًا بشأن تمرُّدهم.</w:t>
      </w:r>
    </w:p>
    <w:p>
      <w:pPr>
        <w:bidi/>
      </w:pPr>
      <w:r>
        <w:rPr>
          <w:rtl/>
          <w:cs/>
          <w:lang w:val="ar_AE" w:bidi="ar_AE"/>
        </w:rPr>
      </w:r>
      <w:r>
        <w:rPr>
          <w:rtl/>
          <w:cs/>
          <w:lang w:val="ar_AE" w:bidi="ar_AE"/>
        </w:rPr>
        <w:t>جاء موسى وهارون إلى مدخل خيمة الاجتماع. تحدث يهوه إلى موسى مرةً أخرى وطَلب من موسى وهارون أن يبتعدا عن الشعب حتى يتمكن يهوه من إماتة جميع الشعب في لحظة واحدة. لكن بدلًا من ذلك، سقط موسى وهارون على وجهيهما نحو الأرض ليتوسَّلا إلى يهوه أن يعفو عن الشعب. من خلال السقوط على وجهيهما، أَظهر موسى وهارون أنهما يحبان بني إسرائيل وأنهما يتشفعَّان أمام يهوه.</w:t>
      </w:r>
    </w:p>
    <w:p>
      <w:pPr>
        <w:bidi/>
      </w:pPr>
      <w:r>
        <w:rPr>
          <w:rtl/>
          <w:cs/>
          <w:lang w:val="ar_AE" w:bidi="ar_AE"/>
        </w:rPr>
      </w:r>
      <w:r>
        <w:rPr>
          <w:rtl/>
          <w:cs/>
          <w:lang w:val="ar_AE" w:bidi="ar_AE"/>
        </w:rPr>
        <w:t>توقفوا هنا وناقشوا كمجموعة: احكوا قصة عن وقتٍ تصرف فيه شخصٌ ما نيابةً عن أحدهم كان في مشكلة. أوقفوا سماع هذا التسجيل الصوتي هنا.</w:t>
      </w:r>
    </w:p>
    <w:p>
      <w:pPr>
        <w:bidi/>
      </w:pPr>
      <w:r>
        <w:rPr>
          <w:rtl/>
          <w:cs/>
          <w:lang w:val="ar_AE" w:bidi="ar_AE"/>
        </w:rPr>
      </w:r>
      <w:r>
        <w:rPr>
          <w:rtl/>
          <w:cs/>
          <w:lang w:val="ar_AE" w:bidi="ar_AE"/>
        </w:rPr>
        <w:t>خرجَ سَخط يهوه، وحَميَ غضب يهوه على الشعب، أي أنه كان غاضبًا جدًا تجاه الشعب. أَرسل يهوه وبأً. لا نَعرف كيف كان شكل الوبأ، لكن الوبأ كان يُميت الشعبَ. لذلك، طَلب موسى من هارون أن يأخذ مجمرته بسرعة، وأن يُضيف فحمًا مشتعلًا من مذبح البخور، وأن يضع البخور عليه. طَلب موسى من هارون أن يأخذ البخور المُشتعل إلى جماعة الشعب وأن يُكفِّر عن الشعب، أو أن يرفع غضب يهوه ويَصنع سلامًا بين الشعب ويهوه. طَلب موسى من هارون أن يفعل هذا بسرعة كبيرة لأن الوبأ كان بالفعل يُميت أشخاصًا كثيرين.</w:t>
      </w:r>
    </w:p>
    <w:p>
      <w:pPr>
        <w:bidi/>
      </w:pPr>
      <w:r>
        <w:rPr>
          <w:rtl/>
          <w:cs/>
          <w:lang w:val="ar_AE" w:bidi="ar_AE"/>
        </w:rPr>
      </w:r>
      <w:r>
        <w:rPr>
          <w:rtl/>
          <w:cs/>
          <w:lang w:val="ar_AE" w:bidi="ar_AE"/>
        </w:rPr>
        <w:t>فَعَلَ هارون مثلما قال موسى وركض في وسط بني إسرائيل. رأى هارون أن الشعب بدأ يموت بالفعل. أَخذ هارون البخورَ ووضعه في مجمرته على الفحم المشتعل. وقف هارون وبيده بخوره المشتعل، بين الناس الذين ماتوا بالفعل وأولئك الذين لا يزالون أحياءً، وتوقَّف الوبأ. مع أن هارون كان كاهنًا ولم يكن من المفترض أن يكون قريبًا من الجثث، إلا أنه مع ذلك أطاع تعليمات موسى حتى يتمكن من إنقاذ الشعب. عن طريق حرق البخور وتقديمه أمام يهوه، كفَّرَ هارون عن الشعب، أو صَنعَ سلامًا بين الشعب ويهوه.</w:t>
      </w:r>
    </w:p>
    <w:p>
      <w:pPr>
        <w:bidi/>
      </w:pPr>
      <w:r>
        <w:rPr>
          <w:rtl/>
          <w:cs/>
          <w:lang w:val="ar_AE" w:bidi="ar_AE"/>
        </w:rPr>
      </w:r>
      <w:r>
        <w:rPr>
          <w:rtl/>
          <w:cs/>
          <w:lang w:val="ar_AE" w:bidi="ar_AE"/>
        </w:rPr>
        <w:t>توقفوا هنا وناقشوا كمجموعة: احكوا قصة عن وقتٍ وَضعَ فيه شخصٌ ما نفسه بين الخطر والآخرين لإنقاذ هؤلاء الناس، مع أن هذا الفعل كلفه شيئًا ما. أوقفوا سماع هذا التسجيل الصوتي هنا.</w:t>
      </w:r>
    </w:p>
    <w:p>
      <w:pPr>
        <w:bidi/>
      </w:pPr>
      <w:r>
        <w:rPr>
          <w:rtl/>
          <w:cs/>
          <w:lang w:val="ar_AE" w:bidi="ar_AE"/>
        </w:rPr>
      </w:r>
      <w:r>
        <w:rPr>
          <w:rtl/>
          <w:cs/>
          <w:lang w:val="ar_AE" w:bidi="ar_AE"/>
        </w:rPr>
        <w:t>مع أن الوبأ توقف، إلا أن ١٤٧٠٠ شخصًا ماتوا في ذلك الوبأ، بالإضافة إلى الذين ماتوا في التمرد الذي قاده قورح. عاد هارون إلى موسى عند مدخل خيمة الاجتماع بعدما توقف الوبأ.</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١٦: ٣٦–٥٠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يتحدث يهوه إلى موسى. يعطي يهوه موسى تعليمات بشأن ألعازار الكاهن.</w:t>
      </w:r>
    </w:p>
    <w:p>
      <w:pPr>
        <w:bidi/>
      </w:pPr>
      <w:r>
        <w:rPr>
          <w:rtl/>
          <w:cs/>
          <w:lang w:val="ar_AE" w:bidi="ar_AE"/>
        </w:rPr>
      </w:r>
      <w:r>
        <w:rPr>
          <w:b/>
          <w:rtl/>
          <w:cs/>
          <w:lang w:val="ar_AE" w:bidi="ar_AE"/>
        </w:rPr>
        <w:t>في المشهد الثاني:</w:t>
      </w:r>
      <w:r>
        <w:rPr>
          <w:rtl/>
          <w:cs/>
          <w:lang w:val="ar_AE" w:bidi="ar_AE"/>
        </w:rPr>
        <w:t xml:space="preserve"> يطيعُ ألعازار التعليمات التي أعطاها يهوه من خلال موسى.</w:t>
      </w:r>
    </w:p>
    <w:p>
      <w:pPr>
        <w:bidi/>
      </w:pPr>
      <w:r>
        <w:rPr>
          <w:rtl/>
          <w:cs/>
          <w:lang w:val="ar_AE" w:bidi="ar_AE"/>
        </w:rPr>
      </w:r>
      <w:r>
        <w:rPr>
          <w:b/>
          <w:rtl/>
          <w:cs/>
          <w:lang w:val="ar_AE" w:bidi="ar_AE"/>
        </w:rPr>
        <w:t>في المشهد الثالث:</w:t>
      </w:r>
      <w:r>
        <w:rPr>
          <w:rtl/>
          <w:cs/>
          <w:lang w:val="ar_AE" w:bidi="ar_AE"/>
        </w:rPr>
        <w:t xml:space="preserve"> في اليوم التالي، يتذمر بنو إسرائيل على هارون وموسى. يغطي حضور يهوه خيمة الاجتماع. يذهب موسى وهارون إلى مدخل خيمة الاجتماع، ويطلب يهوه من موسى وهارون أن ينفصلا عن الشعب حتى يستطيع يهوه أن يُميت الشعب.</w:t>
      </w:r>
    </w:p>
    <w:p>
      <w:pPr>
        <w:bidi/>
      </w:pPr>
      <w:r>
        <w:rPr>
          <w:rtl/>
          <w:cs/>
          <w:lang w:val="ar_AE" w:bidi="ar_AE"/>
        </w:rPr>
      </w:r>
      <w:r>
        <w:rPr>
          <w:b/>
          <w:rtl/>
          <w:cs/>
          <w:lang w:val="ar_AE" w:bidi="ar_AE"/>
        </w:rPr>
        <w:t>في المشهد الرابع:</w:t>
      </w:r>
      <w:r>
        <w:rPr>
          <w:rtl/>
          <w:cs/>
          <w:lang w:val="ar_AE" w:bidi="ar_AE"/>
        </w:rPr>
        <w:t xml:space="preserve"> يطلب موسى من هارون أن يأخذ مجمرته، وأن يملأها بالفحم المشتعل والبخور، وأن يَرفع غضبَ يهوه لأن الوبأ قد بدأ بالفعل. يُطيع هارون تعليمات موسى بسرعة. يتوقف الوبأ ثم يعود هارون إلى موسى عند خيمة الاجتماع.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ألعازر</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يتحدث يهوه إلى موسى ويعطيه تعليمات ليُعطيها لألعازار ابن هارون. يطلب يهوه من ألعازار أن يَفصل المجامر عن الفحم المشتعل وبقايا الـ ٢٥٠ رجلاً الذين ماتوا للتو. كذلك يطلب يهوه من ألعازار أن يأخذ الفحمَ المشتعل إلى خارج المحلة. المجمرة هي مقلاة نار نحاسية تحتوي على الفحم المشتعل. استخدم الكهنةُ المجامر لإشعال البخور أمام يهوه. لأن الرجال قدَّموا هذه المجامر أمام يهوه، صارت هذه المجامر الآن منفصلة عن الاستخدام اليومي، لذلك يطلب يهوه من ألعازار أن يأخذها ويَصنع منها صفائح رقيقة من معدن النحاس. لم يقم ألعازار نفسه بالعمل، لكنه أَمر العمالَ أن يطرقوا النحاس ويغطوا المذبح، أي مذبح المحرقة غالبًا، بالألواح النحاسية. سيكون الغطاء المعدني الذي على المذبح علامة، أو تحذيرًا، لبني إسرائيل.</w:t>
      </w:r>
    </w:p>
    <w:p>
      <w:pPr>
        <w:bidi/>
      </w:pPr>
      <w:r>
        <w:rPr>
          <w:rtl/>
          <w:cs/>
          <w:lang w:val="ar_AE" w:bidi="ar_AE"/>
        </w:rPr>
      </w:r>
      <w:r>
        <w:rPr>
          <w:rtl/>
          <w:cs/>
          <w:lang w:val="ar_AE" w:bidi="ar_AE"/>
        </w:rPr>
        <w:t>توقفوا هنا وناقشوا: ما اللغة التي ستستخدمونها لإظهار أن شيئًا ما مُخصَّصٌ أو مميز؟ أوقفوا سماع هذا التسجيل الصوتي هنا.</w:t>
      </w:r>
    </w:p>
    <w:p>
      <w:pPr>
        <w:bidi/>
      </w:pPr>
      <w:r>
        <w:rPr>
          <w:rtl/>
          <w:cs/>
          <w:lang w:val="ar_AE" w:bidi="ar_AE"/>
        </w:rPr>
      </w:r>
      <w:r>
        <w:rPr>
          <w:rtl/>
          <w:cs/>
          <w:lang w:val="ar_AE" w:bidi="ar_AE"/>
        </w:rPr>
        <w:t>في المشهد الثاني، يطيع ألعازارُ يهوه. يأخذ ألعازار المجامر من بين الفحم المشتعل، وبقايا البشر ويَطلب من العمال أن يصنعوا منها صفائح رقيقة من النحاس لتغطية المذبح. سيكون الغطاء المعدني الذي على المذبح علامةً لتذكير بني إسرائيل بأنه لا أحد إلا نسل هارون يستطيع أن يقترب من المذبح ككاهن. إذا حاول شخصٌ آخر أن يقوم بوظيفة الكاهن، فسيُدمِّره يهوه تمامًا مثلما أمات قورحَ وأتباعه.</w:t>
      </w:r>
    </w:p>
    <w:p>
      <w:pPr>
        <w:bidi/>
      </w:pPr>
      <w:r>
        <w:rPr>
          <w:rtl/>
          <w:cs/>
          <w:lang w:val="ar_AE" w:bidi="ar_AE"/>
        </w:rPr>
      </w:r>
      <w:r>
        <w:rPr>
          <w:rtl/>
          <w:cs/>
          <w:lang w:val="ar_AE" w:bidi="ar_AE"/>
        </w:rPr>
        <w:t>في المشهد الثالث، في اليوم التالي، تتذمر جماعةُ إسرائيل بأكملها مرةً أخرى على موسى وهارون. يتهم بنو إسرائيل موسى وهارون بقتل شعب يهوه – الـ ٢٥٠ رجلاً الذين ماتوا في الحريق. مع أن موسى وهارون صلَّيا لكي يعفو يهوه عن بني إسرائيل، إلا أن الشعب لا يزال يتذمَّر على موسى وهارون. بينما يتذمر الشعب معًا، استداروا جميعًا ونَظروا إلى خيمة الاجتماع. ثم غطتْ سحابةُ يهوه والنور الساطع لحضوره خيمةَ الاجتماع. يقترب موسى وهارون من مدخل خيمة الاجتماع، ويقول يهوه لهم: "انفصلوا عن الشعب حتى أُميتهم جميعًا في لحظة واحدة." لكن موسى وهارون يسقطان على وجهيهما أمام يهوه. كان موسى وهارون متضايقيْن بشدة لدرجة أنهما يسجدان بسرعة حتى لمس وجهاهما الأرضَ.</w:t>
      </w:r>
    </w:p>
    <w:p>
      <w:pPr>
        <w:bidi/>
      </w:pPr>
      <w:r>
        <w:rPr>
          <w:rtl/>
          <w:cs/>
          <w:lang w:val="ar_AE" w:bidi="ar_AE"/>
        </w:rPr>
      </w:r>
      <w:r>
        <w:rPr>
          <w:rtl/>
          <w:cs/>
          <w:lang w:val="ar_AE" w:bidi="ar_AE"/>
        </w:rPr>
        <w:t>توقفوا هنا وناقشوا كمجموعة: احكوا قصة عن وقتٍ تصرف فيه شخصٌ ما نيابةً عن أحدهم كان في مشكلة. ما هي الكلمات التي تستخدمونها للحديث عن ذلك؟ أوقفوا سماع هذا التسجيل الصوتي هنا.</w:t>
      </w:r>
    </w:p>
    <w:p>
      <w:pPr>
        <w:bidi/>
      </w:pPr>
      <w:r>
        <w:rPr>
          <w:rtl/>
          <w:cs/>
          <w:lang w:val="ar_AE" w:bidi="ar_AE"/>
        </w:rPr>
      </w:r>
      <w:r>
        <w:rPr>
          <w:rtl/>
          <w:cs/>
          <w:lang w:val="ar_AE" w:bidi="ar_AE"/>
        </w:rPr>
        <w:t>في المشهد الرابع، نَعلم أن الوبأ بدأ بالفعل لأن موسى يطلب من هارون أن يأخذ مجمرته، وأن يملأها بالفحم المشتعل، وأن يُشعل فيها البخور ليَرفع غضبَ يهوه ويُكفِّر عن الشعب. إذا احتجتم ذلك، يمكنكم في ترجمتكم تضمين حقيقة أن الوبأ قد بدأ بالفعل لتوضيح ترتيب الأحداث. إن الكفَّارة تعني تغطية خطايا الشعب حتى يستعيد يهوه علاقته بالشعب. كان أحد أدوار الكاهن هو أن يُكفِّر عن الشعب بتقديم الذبائح والبخور أمام يهوه. في المرة الأخيرة التي تَشفَّعَ فيها موسى وهارون من أجل الشعب، لم يعاقبهم يهوه. في هذه المرة، يطلب موسى من هارون أن يُسرع، لأن السَّخط قد خرج من عند يهوه. كان غضب يهوه شديدًا لدرجة أنه أَرسل وبأً بدأ بالفعل يُميت بعضَ الشعب.</w:t>
      </w:r>
    </w:p>
    <w:p>
      <w:pPr>
        <w:bidi/>
      </w:pPr>
      <w:r>
        <w:rPr>
          <w:rtl/>
          <w:cs/>
          <w:lang w:val="ar_AE" w:bidi="ar_AE"/>
        </w:rPr>
      </w:r>
      <w:r>
        <w:rPr>
          <w:rtl/>
          <w:cs/>
          <w:lang w:val="ar_AE" w:bidi="ar_AE"/>
        </w:rPr>
        <w:t>توقفوا هنا وناقشوا كمجموعة: ما هي الكلمات التي ستستخدمونها لوصف غضب يهوه الشديد هنا؟ أوقفوا سماع هذا التسجيل الصوتي هنا.</w:t>
      </w:r>
    </w:p>
    <w:p>
      <w:pPr>
        <w:bidi/>
      </w:pPr>
      <w:r>
        <w:rPr>
          <w:rtl/>
          <w:cs/>
          <w:lang w:val="ar_AE" w:bidi="ar_AE"/>
        </w:rPr>
      </w:r>
      <w:r>
        <w:rPr>
          <w:rtl/>
          <w:cs/>
          <w:lang w:val="ar_AE" w:bidi="ar_AE"/>
        </w:rPr>
        <w:t>لا نَعرف بالضبط طبيعة ذلك الوبأ، لكنه كان عقابًا مميتًا من عند يهوه. يُطيع هارونُ موسى بسرعة ويركض في وسط الشعب. يقف هارون بين الناس الذين يموتون بسبب الوبأ الشعب الذين لا يزالون أحياءً. يتوقف الوبأ ويعود هارون إلى موسى عند خيمة الاجتماع. في ذلك اليوم، مات ١٤٧٠٠ شخصٍ من الوبأ مع الذين ماتوا مع قورح.</w:t>
      </w:r>
    </w:p>
    <w:p>
      <w:pPr>
        <w:bidi/>
      </w:pPr>
      <w:r>
        <w:rPr>
          <w:rtl/>
          <w:cs/>
          <w:lang w:val="ar_AE" w:bidi="ar_AE"/>
        </w:rPr>
      </w:r>
      <w:r>
        <w:rPr>
          <w:rtl/>
          <w:cs/>
          <w:lang w:val="ar_AE" w:bidi="ar_AE"/>
        </w:rPr>
        <w:t>توقفوا هنا وناقشوا كمجموعة: كيف ستتحدثون عن وقوف هارون بين الأحياء والأموات ليُكفِّر عن الشعب؟ ما هي الكلمات التي ستساعد الناس على فهم ما كان هارون يفعله من أجل الشعب؟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١٦: ٣٦–٥٠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ألعازر</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أن تُمثِّلوا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يتحدث يهوه إلى موسى. يعطي يهوه لموسى تعليمات ليُعطيها لألعازار الكاهن. يقول يهوه إن على ألعازار أن يُخرج جميع المجامر من بين الفحم المشتعل وبقايا الرجال ال ٢٥٠ الذين ماتوا بواسطة النار. كذلك يطلب يهوه من ألعازار أن يَنثر الفحمَ المشتعل خارج المحلة. يأمر يهوه ألعازارَ أن يأخذ المجامر ويصنع منها صفائح رقيقة من معدن النحاس. ستكون هذه الصفائح مُثبتة على المذبح علامةً لبني إسرائيل.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الشخص الذي يؤدي دور يهوه: "بماذا تفكر أو تشعر؟" قد تسمعون إجابات مثل: "أنا غاضب من الشعب بسبب تمردهم عليَّ،" أو "أشعر بالحزن لأنه تحتَّم أن أُميت بعض الناس بسبب تمردهم،" أو "أرجو أن يتذكَّر الشعب ما حدث وألا يتمرَّدوا عليَّ أو على قادتي المختارين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موسى تعليمات يهوه لألعازار، فيُطيعها ألعازار. يأخذ ألعازار المجامر التي قدَّمها الـ ٢٥٠ رجلًا أمام يهوه ويَطلب من الرجال أن يَطرقوا هذه المجامر في صفائح رقيقة من النحاس. تُثبَّت الصفائح المعدنية على المذبح تذكيرًا لبني إسرائيل بأنه لا ينبغي أن يقترب أي شخص ليس من نسل هارون من المذبح أو يُقوم بوظائف كهنوتية. إذا حاول شخصٌ غير مؤهل أن يؤدِّي وظيفة الكاهن، فإن يهوه سيُدمِّر ذلك الشخص تمامًا مثلما دَمَّر يهوه قورحَ وأتباعه.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ألعازار: "بماذا تفكر وتشعر؟" قد تسمعون إجابات مثل: "لا أفهم لماذا يجب أن أفعل كل هذه الأمور،" أو "أنا قلقٌ من أن أصبح نجسًا بعد لمس المجامر التي كانت بين الأموات،" أو "يُشرِّفني أن يهوه اختارني لأَصنع هذا التذكير للشعب ليُطيعوه."</w:t>
      </w:r>
    </w:p>
    <w:p>
      <w:pPr>
        <w:pStyle w:val="ListBullet"/>
        <w:bidi/>
        <w:spacing w:line="240" w:lineRule="auto"/>
        <w:ind w:left="720"/>
      </w:pPr>
      <w:r>
        <w:rPr>
          <w:rtl/>
          <w:cs/>
          <w:lang w:val="ar_AE" w:bidi="ar_AE"/>
        </w:rPr>
      </w:r>
      <w:r>
        <w:rPr>
          <w:rtl/>
          <w:cs/>
          <w:lang w:val="ar_AE" w:bidi="ar_AE"/>
        </w:rPr>
        <w:t>اسألوا الممثل الذي يؤدي دور موسى: "بماذا تفكر أو تشعر؟" قد تسمعون إجابات مثل: "أشعر بالأمل بخصوص أن يُصغي الشعبُ ويُطيعوا يهوه الآن،" أو "أشعر بالحذر لأنني أظن أن الناس لا يزال لديهم قلوب متمردة تجاه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التالي، تبدأ جماعةُ بني إسرائيل بأكملها في التذمر على موسى وهارون مرة أخرى. يتهمون موسى وهارون بأنهما "تسببا في موت شعب يهوه."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يؤديان دور موسى وهارون: "بماذا تفكِّران وتشعران؟" قد تسمعون إجابات مثل: "كنت أعلم أن قلوب الشعب لم تتغير! لا يزالون يتمردون على يهوه،" أو "أشعر بالحزن الشديد لأن الشعب نَسي أننا صلَّينا بالأمس ولم يُمِت يهوه جميعَ الشعب. لقد أنقذنا حياة الشعب، لكنهم لا يزالون يتذمِّرون!"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تنظر كلُّ الجماعة نحو خيمة الاجتماع، وتُغطي سحابةُ يهوه ونوره الساطع خيمةَ الاجتماع. ينتقل موسى وهارون إلى مدخل خيمة الاجتماع، ويقول لهما يهوه، "اِنفصلا عن الشعب حتى أُميتهم جميعًا في لحظة واحدة." لكن موسى وهارون يسقطان مرة أخرى على وجهيهما أمام يهوه.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يؤديان دور موسى وهارون: "بماذا تفكِّران وتشعران؟" قد تسمعون إجابات مثل: "أُحب بني إسرائيل وأريد حقًا ألا يُميت يهوه المزيد منهم،" أو "أنا خائف من دينونة يهوه الواقعة على الشعب."</w:t>
      </w:r>
    </w:p>
    <w:p>
      <w:pPr>
        <w:pStyle w:val="ListBullet"/>
        <w:bidi/>
        <w:spacing w:line="240" w:lineRule="auto"/>
        <w:ind w:left="720"/>
      </w:pPr>
      <w:r>
        <w:rPr>
          <w:rtl/>
          <w:cs/>
          <w:lang w:val="ar_AE" w:bidi="ar_AE"/>
        </w:rPr>
      </w:r>
      <w:r>
        <w:rPr>
          <w:rtl/>
          <w:cs/>
          <w:lang w:val="ar_AE" w:bidi="ar_AE"/>
        </w:rPr>
        <w:t>اسأل الشخص الذي يؤدي دور يهوه: "بماذا تفكر أو تشعر؟" قد تسمعون إجابات مثل: "أنا غاضب من الشعب بسبب تمردهم، وقد سئمتُ من تَركهم يعيشون،" أو "لستُ راضيًا عن أن موسى وهارون يستمران في محاولة إنقاذ هذا الشعب المتمرد."</w:t>
      </w:r>
    </w:p>
    <w:p>
      <w:pPr>
        <w:pStyle w:val="ListBullet"/>
        <w:bidi/>
        <w:spacing w:line="240" w:lineRule="auto"/>
        <w:ind w:left="720"/>
      </w:pPr>
      <w:r>
        <w:rPr>
          <w:rtl/>
          <w:cs/>
          <w:lang w:val="ar_AE" w:bidi="ar_AE"/>
        </w:rPr>
      </w:r>
      <w:r>
        <w:rPr>
          <w:rtl/>
          <w:cs/>
          <w:lang w:val="ar_AE" w:bidi="ar_AE"/>
        </w:rPr>
        <w:t>اسألوا بني إسرائيل: "بماذا تفكرون وتشعرون؟" قد تسمعون إجابات مثل: "نحن غاضبون بسبب موت الـ ٢٥٠ رجلاً، لأننا كنا نحترمهم،" أو "نحن لا نثق في أن يهوه سيقودنا بأمان مع موسى وهارون،" أو "نريد أن تكون لنا نفس أهمية الكهنة."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يلتفت موسى إلى هارون ويطلب منه أن يملأ المجمرة بالفحم المشتعل، وأن يضع البخور فوق الفحم. يطلب موسى من هارون أن يُسرع إلى الشعب ومعه البخور المُشتعل ليُكفِّر عن الشعب، لأن غضب يهوه حَمي تجاههم، وبدأ وبأٌ يُميت بعض الناس بالفعل.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موسى: "بماذا تفكر أو تشعر؟" قد تسمعون إجابات مثل: "أنا مرتعب من أن يهوه سيعاقب جميعَ الشعب،" أو "أشعر بالثقة من أن هارون يستطيع أن يصنع سلامًا بين يهوه والشعب،" أو "أنا قلِقٌ بخصوص ما سيفعله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يركض هارون في وسط الشعب ومعه البخور المشتعل. لقد مات بعض الناس بالفعل بسبب الوبأ، ويقف هارون بينهم وبين الناس الذين لا يزالون أحياء. لأن هارون يقف بين الأموات والأحياء ومعه البخور المُشتعل، ويُكفِّر عن الشعب، يتوقف الوبأ. لكن ١٤٧٠٠ شخصٍ ماتوا بسبب الوبأ مع قورح وأتباعه. بعد أن يتوقف الوبأ، يعود هارون إلى موسى عند مدخل خيمة الاجتماع.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هارون: "بماذا تفكر وتشعر؟" قد تسمعون إجابات مثل: "أشعر بارتياح لأن يهوه أوقف الوبأَ عندما قدَّمتُ البخور المُشتعل أمام يهوه،" أو "أنا حزين جدًا لأنه تحتَّم موتُ العديد من الناس قبل أن أتمكن من التدخل."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تفكرون وتشعرون؟" قد تسمعون إجابات مثل: "نحن حزينون لأن العديد من جماعتنا ماتوا،" أو "نحن غاضبون من أن يهوه عاقبنا بشدة بالوبأ،" أو "نشعر بالارتياح لأن هارون تدخل من أجلنا وصَنع سلامًا بيننا وبين يهوه،" أو "نحن مَرعوبون من أن نفعل خطأً آخر ونتسبب في أن يُميت يهوه المزيدَ مِنَّا!"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١٦: ٣٦–٥٠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يهوه هو الاسم العَلَم لله. استخدموا نفس الكلمة التي استخدمتوها في المقاطع السابقة للإشارة إلى يهوه. للمزيد من المعلومات حول اسم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يتحدث يهوه إلى موسى ويعطيه تعليمات لألعازار </w:t>
      </w:r>
      <w:r>
        <w:rPr>
          <w:b/>
          <w:rtl/>
          <w:cs/>
          <w:lang w:val="ar_AE" w:bidi="ar_AE"/>
        </w:rPr>
        <w:t>الكاهن</w:t>
      </w:r>
      <w:r>
        <w:rPr>
          <w:rtl/>
          <w:cs/>
          <w:lang w:val="ar_AE" w:bidi="ar_AE"/>
        </w:rPr>
        <w:t xml:space="preserve">. كان الكهنة أشخاصًا يعينهم يهوه ليتوسَّطوا بين يهوه والشعب. قدَّم الكهنةُ الذبائح وأدوا الطقوس ليكون الشعب طاهرًا أمام يهوه. يُمكن فقط للناس من سبط لاوي، ومن نسل هارون، أن يصبحوا كهنة. استخدموا نفس الكلمة التي استخدمتوها في المقاطع السابقة للإشارة إلى الكاهن. للمزيد من المعلومات عن </w:t>
      </w:r>
      <w:r>
        <w:rPr>
          <w:rtl/>
          <w:cs/>
          <w:lang w:val="ar_AE" w:bidi="ar_AE"/>
        </w:rPr>
        <w:t>الكهنة</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أنه يجب على ألعازار أن يجمع </w:t>
      </w:r>
      <w:r>
        <w:rPr>
          <w:b/>
          <w:rtl/>
          <w:cs/>
          <w:lang w:val="ar_AE" w:bidi="ar_AE"/>
        </w:rPr>
        <w:t>المجامر النحاسية</w:t>
      </w:r>
      <w:r>
        <w:rPr>
          <w:rtl/>
          <w:cs/>
          <w:lang w:val="ar_AE" w:bidi="ar_AE"/>
        </w:rPr>
        <w:t xml:space="preserve"> من بين الفحم المُشتعل وبقايا الـ ٢٥٠ رجلاً الذين ماتوا في الحريق لأنهم </w:t>
      </w:r>
      <w:r>
        <w:rPr>
          <w:b/>
          <w:rtl/>
          <w:cs/>
          <w:lang w:val="ar_AE" w:bidi="ar_AE"/>
        </w:rPr>
        <w:t>أخطأوا</w:t>
      </w:r>
      <w:r>
        <w:rPr>
          <w:rtl/>
          <w:cs/>
          <w:lang w:val="ar_AE" w:bidi="ar_AE"/>
        </w:rPr>
        <w:t xml:space="preserve">. المجمرة هي مقلاة نار مصممة لحمل الفحم المشتعل، من أجل إشعال البخور. كان الكهنة يستخدمون المجامر في خيمة الاجتماع ليُقدِّموا البخور أمام يهوه. استخدموا نفس الكلمات التي استخدمتوها في المقاطع السابقة للإشارة إلى المجمرة، والنحاس، والخطية. توجد كلمتا </w:t>
      </w:r>
      <w:r>
        <w:rPr>
          <w:rtl/>
          <w:cs/>
          <w:lang w:val="ar_AE" w:bidi="ar_AE"/>
        </w:rPr>
        <w:t>خطية</w:t>
      </w:r>
      <w:r>
        <w:rPr>
          <w:rtl/>
          <w:cs/>
          <w:lang w:val="ar_AE" w:bidi="ar_AE"/>
        </w:rPr>
        <w:t xml:space="preserve"> و</w:t>
      </w:r>
      <w:r>
        <w:rPr>
          <w:b/>
          <w:rtl/>
          <w:cs/>
          <w:lang w:val="ar_AE" w:bidi="ar_AE"/>
        </w:rPr>
        <w:t>نحاس</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وانظروا كمجموعة إلى صورة </w:t>
      </w:r>
      <w:r>
        <w:rPr>
          <w:b/>
          <w:rtl/>
          <w:cs/>
          <w:lang w:val="ar_AE" w:bidi="ar_AE"/>
        </w:rPr>
        <w:t>مجمرة</w:t>
      </w:r>
      <w:r>
        <w:rPr>
          <w:rtl/>
          <w:cs/>
          <w:lang w:val="ar_AE" w:bidi="ar_AE"/>
        </w:rPr>
        <w:t xml:space="preserve">، إذا احتجتم إلى ذلك. ناقشوا الكلمة التي ستستخدمونها للإشارة إلى </w:t>
      </w:r>
      <w:r>
        <w:rPr>
          <w:b/>
          <w:rtl/>
          <w:cs/>
          <w:lang w:val="ar_AE" w:bidi="ar_AE"/>
        </w:rPr>
        <w:t>النحاس</w:t>
      </w:r>
      <w:r>
        <w:rPr>
          <w:rtl/>
          <w:cs/>
          <w:lang w:val="ar_AE" w:bidi="ar_AE"/>
        </w:rPr>
        <w:t>. إذا كنتم قد ترجمتم كلمة نحاس بالفعل في سِفر آخر من الكتاب المُقدَّس، استخدموا نفس الكلمة هنا. أوقفوا سماع هذا التسجيل الصوتي هنا.</w:t>
      </w:r>
    </w:p>
    <w:p>
      <w:pPr>
        <w:bidi/>
      </w:pPr>
      <w:r>
        <w:rPr>
          <w:rtl/>
          <w:cs/>
          <w:lang w:val="ar_AE" w:bidi="ar_AE"/>
        </w:rPr>
      </w:r>
      <w:r>
        <w:rPr>
          <w:rtl/>
          <w:cs/>
          <w:lang w:val="ar_AE" w:bidi="ar_AE"/>
        </w:rPr>
        <w:t xml:space="preserve">يُخبر يهوه ألعازار من خلال موسى أنه يجب على ألعازار أن يأخذ المجامر ويَطرقها في صفائح رقيقة من النحاس لتُستخدم غطاءً </w:t>
      </w:r>
      <w:r>
        <w:rPr>
          <w:b/>
          <w:rtl/>
          <w:cs/>
          <w:lang w:val="ar_AE" w:bidi="ar_AE"/>
        </w:rPr>
        <w:t>للمذبح</w:t>
      </w:r>
      <w:r>
        <w:rPr>
          <w:rtl/>
          <w:cs/>
          <w:lang w:val="ar_AE" w:bidi="ar_AE"/>
        </w:rPr>
        <w:t xml:space="preserve">. ينبغي أن يفعل ألعازار هذا لأن المجامر </w:t>
      </w:r>
      <w:r>
        <w:rPr>
          <w:b/>
          <w:rtl/>
          <w:cs/>
          <w:lang w:val="ar_AE" w:bidi="ar_AE"/>
        </w:rPr>
        <w:t>مُقَدَّسة</w:t>
      </w:r>
      <w:r>
        <w:rPr>
          <w:rtl/>
          <w:cs/>
          <w:lang w:val="ar_AE" w:bidi="ar_AE"/>
        </w:rPr>
        <w:t xml:space="preserve">. إن التقديس يعني تكريسَ الشيء ليهوه وتخصيصه لأهداف يهوه الخاصة. لا يمكن استخدام الأشياء المُقَدَّسة في أغراض عادية. استخدموا نفس الكلمة التي استخدمتوها في المقاطع السابقة للإشارة إلى المُقَدَّس والمذبح. للمزيد من المعلومات عن </w:t>
      </w:r>
      <w:r>
        <w:rPr>
          <w:rtl/>
          <w:cs/>
          <w:lang w:val="ar_AE" w:bidi="ar_AE"/>
        </w:rPr>
        <w:t>المُقَدَّس</w:t>
      </w:r>
      <w:r>
        <w:rPr>
          <w:rtl/>
          <w:cs/>
          <w:lang w:val="ar_AE" w:bidi="ar_AE"/>
        </w:rPr>
        <w:t xml:space="preserve"> و</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في اليوم التالي لطاعة ألعازار، تذمَّر كلُّ </w:t>
      </w:r>
      <w:r>
        <w:rPr>
          <w:b/>
          <w:rtl/>
          <w:cs/>
          <w:lang w:val="ar_AE" w:bidi="ar_AE"/>
        </w:rPr>
        <w:t>جماعة</w:t>
      </w:r>
      <w:r>
        <w:rPr>
          <w:rtl/>
          <w:cs/>
          <w:lang w:val="ar_AE" w:bidi="ar_AE"/>
        </w:rPr>
        <w:t xml:space="preserve"> أو </w:t>
      </w:r>
      <w:r>
        <w:rPr>
          <w:b/>
          <w:rtl/>
          <w:cs/>
          <w:lang w:val="ar_AE" w:bidi="ar_AE"/>
        </w:rPr>
        <w:t>مجتمع</w:t>
      </w:r>
      <w:r>
        <w:rPr>
          <w:rtl/>
          <w:cs/>
          <w:lang w:val="ar_AE" w:bidi="ar_AE"/>
        </w:rPr>
        <w:t xml:space="preserve"> </w:t>
      </w:r>
      <w:r>
        <w:rPr>
          <w:b/>
          <w:rtl/>
          <w:cs/>
          <w:lang w:val="ar_AE" w:bidi="ar_AE"/>
        </w:rPr>
        <w:t>بني إسرائيل</w:t>
      </w:r>
      <w:r>
        <w:rPr>
          <w:rtl/>
          <w:cs/>
          <w:lang w:val="ar_AE" w:bidi="ar_AE"/>
        </w:rPr>
        <w:t xml:space="preserve"> على موسى وهارون. وبنو إسرائيل هم نسل إبراهيم. استخدموا نفس الكلمة التي استخدمتموها في المقاطع السابقة للإشارة إلى بني إسرائيل والمجتمع أو الجماعة. للمزيد من المعلومات عن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تذمَّر بنو إسرائيل واتهموا موسى وهارون بأنهما قتلا شعب يهوه. ثم التفتَ جميع بني إسرائيل لينظروا إلى </w:t>
      </w:r>
      <w:r>
        <w:rPr>
          <w:b/>
          <w:rtl/>
          <w:cs/>
          <w:lang w:val="ar_AE" w:bidi="ar_AE"/>
        </w:rPr>
        <w:t>المَسكن</w:t>
      </w:r>
      <w:r>
        <w:rPr>
          <w:rtl/>
          <w:cs/>
          <w:lang w:val="ar_AE" w:bidi="ar_AE"/>
        </w:rPr>
        <w:t xml:space="preserve">، أو خيمة الاجتماع. كان المَسكن خيمةً كبيرة تُنقل من مكان إلى آخر ليعبد بنو إسرائيل يهوه. كان يهوه يسكن في المَسكن على هيئة سحابة، عندما كان الشعب يتوقَّف ليُخيِّم. كان المَسكن يُدعى أيضًا خيمة الاجتماع. استخدموا نفس الكلمة التي استخدمتوها في المقاطع السابقة للإشارة إلى المَسكن أو خيمة الاجتماع. للمزيد من المعلومات عن </w:t>
      </w:r>
      <w:r>
        <w:rPr>
          <w:rtl/>
          <w:cs/>
          <w:lang w:val="ar_AE" w:bidi="ar_AE"/>
        </w:rPr>
        <w:t>خيمة الاجتماع</w:t>
      </w:r>
      <w:r>
        <w:rPr>
          <w:rtl/>
          <w:cs/>
          <w:lang w:val="ar_AE" w:bidi="ar_AE"/>
        </w:rPr>
        <w:t>، راجعوا قاموس الكلمات الرئيسية.</w:t>
      </w:r>
    </w:p>
    <w:p>
      <w:pPr>
        <w:bidi/>
      </w:pPr>
      <w:r>
        <w:rPr>
          <w:rtl/>
          <w:cs/>
          <w:lang w:val="ar_AE" w:bidi="ar_AE"/>
        </w:rPr>
      </w:r>
      <w:r>
        <w:rPr>
          <w:rtl/>
          <w:cs/>
          <w:lang w:val="ar_AE" w:bidi="ar_AE"/>
        </w:rPr>
        <w:t xml:space="preserve">رأى الشعبُ </w:t>
      </w:r>
      <w:r>
        <w:rPr>
          <w:b/>
          <w:rtl/>
          <w:cs/>
          <w:lang w:val="ar_AE" w:bidi="ar_AE"/>
        </w:rPr>
        <w:t>مجدَ</w:t>
      </w:r>
      <w:r>
        <w:rPr>
          <w:rtl/>
          <w:cs/>
          <w:lang w:val="ar_AE" w:bidi="ar_AE"/>
        </w:rPr>
        <w:t xml:space="preserve"> يهوه وهو يغطي خيمة الاجتماع. إن مجد يهوه شيءٌ خاص ونادر. إنه مُثير للدهشة لدرجة أن الذين يرونه غالبًا ما يخافون. في بعض الأحيان يُظهِر المجدُ نورًا ساطعًا كبيرًا. إن مجد يهوه هو أيضًا قوة وبهاء يهوه. استخدموا نفس التعبير الذي استخدمتوه في المقاطع السابقة للإشارة إلى مجد يهوه. للمزيد من المعلومات عن كلمة </w:t>
      </w:r>
      <w:r>
        <w:rPr>
          <w:rtl/>
          <w:cs/>
          <w:lang w:val="ar_AE" w:bidi="ar_AE"/>
        </w:rPr>
        <w:t>المجد</w:t>
      </w:r>
      <w:r>
        <w:rPr>
          <w:rtl/>
          <w:cs/>
          <w:lang w:val="ar_AE" w:bidi="ar_AE"/>
        </w:rPr>
        <w:t>، راجعوا قاموس الكلمات الرئيسية.</w:t>
      </w:r>
    </w:p>
    <w:p>
      <w:pPr>
        <w:bidi/>
      </w:pPr>
      <w:r>
        <w:rPr>
          <w:rtl/>
          <w:cs/>
          <w:lang w:val="ar_AE" w:bidi="ar_AE"/>
        </w:rPr>
      </w:r>
      <w:r>
        <w:rPr>
          <w:rtl/>
          <w:cs/>
          <w:lang w:val="ar_AE" w:bidi="ar_AE"/>
        </w:rPr>
        <w:t xml:space="preserve">طَلب يهوه من موسى وهارون أن ينفصلا عن الشعب حتى يتمكن يهوه من إماتة جميع بني إسرائيل في لحظة واحدة. لكن موسى وهارون سقطا على وجهيهما أمام يهوه. طَلب موسى من هارون أن يأخذ مجمرته ويقدِّم نارًا وبخورًا أمام يهوه ليُكفِّر عن الشعب، لأن </w:t>
      </w:r>
      <w:r>
        <w:rPr>
          <w:b/>
          <w:rtl/>
          <w:cs/>
          <w:lang w:val="ar_AE" w:bidi="ar_AE"/>
        </w:rPr>
        <w:t>سَخط</w:t>
      </w:r>
      <w:r>
        <w:rPr>
          <w:rtl/>
          <w:cs/>
          <w:lang w:val="ar_AE" w:bidi="ar_AE"/>
        </w:rPr>
        <w:t xml:space="preserve"> يهوه، أو غضبه الشديد، قد حَمي. إن الكفَّارة هي تغطيةٌ ومُصالحةٌ، أو استردادٌ لعلاقة الشخص بيهوه عندما تنقطع هذه العلاقة بسبب الخطية أو النجاسة. يُمكن فقط للكهنة أن يُقدِّموا البخور أو الذبائح لِعمل </w:t>
      </w:r>
      <w:r>
        <w:rPr>
          <w:b/>
          <w:rtl/>
          <w:cs/>
          <w:lang w:val="ar_AE" w:bidi="ar_AE"/>
        </w:rPr>
        <w:t>كفَّارة</w:t>
      </w:r>
      <w:r>
        <w:rPr>
          <w:rtl/>
          <w:cs/>
          <w:lang w:val="ar_AE" w:bidi="ar_AE"/>
        </w:rPr>
        <w:t xml:space="preserve"> عن الشعب. استخدموا نفس الكلمات التي استخدمتوها في المقاطع السابقة للإشارة إلى الكفَّارة والسَّخط. للمزيد من المعلومات عن كلمتي </w:t>
      </w:r>
      <w:r>
        <w:rPr>
          <w:b/>
          <w:rtl/>
          <w:cs/>
          <w:lang w:val="ar_AE" w:bidi="ar_AE"/>
        </w:rPr>
        <w:t>كفَّارة</w:t>
      </w:r>
      <w:r>
        <w:rPr>
          <w:rtl/>
          <w:cs/>
          <w:lang w:val="ar_AE" w:bidi="ar_AE"/>
        </w:rPr>
        <w:t xml:space="preserve"> و</w:t>
      </w:r>
      <w:r>
        <w:rPr>
          <w:b/>
          <w:rtl/>
          <w:cs/>
          <w:lang w:val="ar_AE" w:bidi="ar_AE"/>
        </w:rPr>
        <w:t>سَخط</w:t>
      </w:r>
      <w:r>
        <w:rPr>
          <w:rtl/>
          <w:cs/>
          <w:lang w:val="ar_AE" w:bidi="ar_AE"/>
        </w:rPr>
        <w:t>، راجعوا قاموس الكلمات الرئيسية.</w:t>
      </w:r>
    </w:p>
    <w:p>
      <w:pPr>
        <w:bidi/>
      </w:pPr>
      <w:r>
        <w:rPr>
          <w:rtl/>
          <w:cs/>
          <w:lang w:val="ar_AE" w:bidi="ar_AE"/>
        </w:rPr>
      </w:r>
      <w:r>
        <w:rPr>
          <w:rtl/>
          <w:cs/>
          <w:lang w:val="ar_AE" w:bidi="ar_AE"/>
        </w:rPr>
        <w:t xml:space="preserve">ركض هارون ومعه مجمرته في وسط الشعب. تحرَّك هارون بسرعة لأن يهوه أرسل بالفعل </w:t>
      </w:r>
      <w:r>
        <w:rPr>
          <w:b/>
          <w:rtl/>
          <w:cs/>
          <w:lang w:val="ar_AE" w:bidi="ar_AE"/>
        </w:rPr>
        <w:t>وبأً</w:t>
      </w:r>
      <w:r>
        <w:rPr>
          <w:rtl/>
          <w:cs/>
          <w:lang w:val="ar_AE" w:bidi="ar_AE"/>
        </w:rPr>
        <w:t xml:space="preserve"> بين الشعب. الوبأ هو عقاب مميت مِن عند يهوه. تُوصف بعض الأوبئة على أنها مرضٌ، أو مرضٌ خطير مُعدٍ، لكن في هذا المقطع لا نَعرف بالضبط طبيعةَ هذا الوبأ، لكن نَعرف فقط أنه يسبب الموتَ فورًا.</w:t>
      </w:r>
    </w:p>
    <w:p>
      <w:pPr>
        <w:bidi/>
      </w:pPr>
      <w:r>
        <w:rPr>
          <w:rtl/>
          <w:cs/>
          <w:lang w:val="ar_AE" w:bidi="ar_AE"/>
        </w:rPr>
      </w:r>
      <w:r>
        <w:rPr>
          <w:rtl/>
          <w:cs/>
          <w:lang w:val="ar_AE" w:bidi="ar_AE"/>
        </w:rPr>
        <w:t>وَضع هارون نفسه بين بني إسرائيل الأموات والذين لا يزالون أحياء. لأن هارون قَدَّم بخورًا أمام يهوه، توقف الوبأُ. مات ١٤٧٠٠ شخصٍ بسبب الوبأ بالإضافة إلى قورح وأتباعه. يعود هارون إلى مدخل خيمة الاجتماع حيث كان موسى ينتظر.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١٧: ١–١٣ واحفظوه في قلوبكم.</w:t>
      </w:r>
    </w:p>
    <w:p>
      <w:pPr>
        <w:bidi/>
      </w:pPr>
      <w:r>
        <w:rPr>
          <w:rtl/>
          <w:cs/>
          <w:lang w:val="ar_AE" w:bidi="ar_AE"/>
        </w:rPr>
      </w:r>
      <w:r>
        <w:rPr>
          <w:rtl/>
          <w:cs/>
          <w:lang w:val="ar_AE" w:bidi="ar_AE"/>
        </w:rPr>
        <w:t>استمعوا إلى نسخة صوتية من سفر العدد ١٧: ١–١٣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١٧: ١- ١٣ في أكثر الترجمات المفهومة لكم.</w:t>
      </w:r>
    </w:p>
    <w:p>
      <w:pPr>
        <w:bidi/>
      </w:pPr>
      <w:r>
        <w:rPr>
          <w:rtl/>
          <w:cs/>
          <w:lang w:val="ar_AE" w:bidi="ar_AE"/>
        </w:rPr>
      </w:r>
      <w:r>
        <w:rPr>
          <w:rtl/>
          <w:cs/>
          <w:lang w:val="ar_AE" w:bidi="ar_AE"/>
        </w:rPr>
        <w:t>في المقاطع السابقة، رأينا كيف تمرَّد بنو إسرائيل مرارًا وتكرارًا على يهوه والقادة الذين أعطاهم يهوه لهم. في المقطع الذي يسبق هذا المقطع مباشرةً، تمرَّد بنو إسرائيل على موسى وهارون، ومات الكثير من الناس. وقف هارون بين الناس الذين ماتوا والذين لا يزالون أحياء، ليكفِّر عن الشعب. بعدما فعل هارون ذلك، عاد ليقف مع موسى عند مدخل خيمة الاجتماع. في هذا المقطع، يتأكد يهوه من أن الشعب يَفهم سلطةَ الكهنة.</w:t>
      </w:r>
    </w:p>
    <w:p>
      <w:pPr>
        <w:bidi/>
      </w:pPr>
      <w:r>
        <w:rPr>
          <w:rtl/>
          <w:cs/>
          <w:lang w:val="ar_AE" w:bidi="ar_AE"/>
        </w:rPr>
      </w:r>
      <w:r>
        <w:rPr>
          <w:rtl/>
          <w:cs/>
          <w:lang w:val="ar_AE" w:bidi="ar_AE"/>
        </w:rPr>
        <w:t>يتحدث يهوه إلى موسى ويعطيه تعليمات لبني إسرائيل. قال يهوه إن رؤساء بيت كل أب أو سبط يجب أن يحضروا عصا إلى موسى، وإنه ينبغي أن يَكتب موسى اسمَ كل قائد على عصا ذلك القائد. جاء هؤلاء القادة من أسباط إسرائيل الاثني عشر الذين غادروا مصر. إن هذه الأسباط الاثني عشر تشمل سبطي أفرايم ومنسَّى، لكنها لا تشمل سبط لاوي، لأن ذلك السِبط مُخصَّص لخدمة يهوه. لكن يهوه طلب من موسى أن يَكتب أو ينحت اسمَ هارون على عصا اللاويين، لأن يهوه اختار هارون ليكون رئيسًا لسِبط لاوي. طلب يهوه من موسى أن يَضم عصا هارون مع الاثني عشر الآخرين، حتى تكون هناك عصا تمثِّل كل سبط. إن العصا التي أراد يهوه من القادة أن يحضروها كانت عصا المشي الرسمية التي استخدمها رؤساء كل سبط كرمز للسلطان.</w:t>
      </w:r>
    </w:p>
    <w:p>
      <w:pPr>
        <w:bidi/>
      </w:pPr>
      <w:r>
        <w:rPr>
          <w:rtl/>
          <w:cs/>
          <w:lang w:val="ar_AE" w:bidi="ar_AE"/>
        </w:rPr>
      </w:r>
      <w:r>
        <w:rPr>
          <w:rtl/>
          <w:cs/>
          <w:lang w:val="ar_AE" w:bidi="ar_AE"/>
        </w:rPr>
        <w:t xml:space="preserve">توقفوا هنا وانظروا كمجموعة إلى صورة </w:t>
      </w:r>
      <w:r>
        <w:rPr>
          <w:rtl/>
          <w:cs/>
          <w:lang w:val="ar_AE" w:bidi="ar_AE"/>
        </w:rPr>
        <w:t>عصا</w:t>
      </w:r>
      <w:r>
        <w:rPr>
          <w:rtl/>
          <w:cs/>
          <w:lang w:val="ar_AE" w:bidi="ar_AE"/>
        </w:rPr>
        <w:t>. ما أنواع رموز السلطة التي يمتلكها القادة في ثقافتكم؟ لماذا تمتلكون تلك الرموز المعينة؟ أوقفوا سماع هذا التسجيل الصوتي هنا.</w:t>
      </w:r>
    </w:p>
    <w:p>
      <w:pPr>
        <w:bidi/>
      </w:pPr>
      <w:r>
        <w:rPr>
          <w:rtl/>
          <w:cs/>
          <w:lang w:val="ar_AE" w:bidi="ar_AE"/>
        </w:rPr>
      </w:r>
      <w:r>
        <w:rPr>
          <w:rtl/>
          <w:cs/>
          <w:lang w:val="ar_AE" w:bidi="ar_AE"/>
        </w:rPr>
        <w:t>طَلب يهوه من موسى أن يضع العصي في المَسكن، أو خيمة الاجتماع، أمام الشهادة. كانت الشهادة هي لوحا الحجر اللذان يحتويان على الوصايا أو الكلمات العشر التي أعطاها يهوه للشعب ليحتفظوا بها في تابوت العهد. أراد يهوه من موسى أن يضع العصي أمام التابوت، حيث كان يهوه يجتمع معه بانتظام. سيختار يهوه عصا قائدٍ واحد، وستنبت تلك العصا أو تُزهر مع أنها غير حية. سيُظهِر اختيار يهوه الكهنةَ الذين سيقودون الشعب. بهذه الطريقة، سيضع يهوه حدًا أخيرًا لتذمر الشعب المستمر على موسى وهارون. أعطى موسى تعليمات يهوه للشعب، وأطاع جميع القادة أوامر يهوه. أحضروا عصيهم إلى موسى. وضع موسى جميعَ العصي في محضر يهوه أمام التابوت، أو الشهادة.</w:t>
      </w:r>
    </w:p>
    <w:p>
      <w:pPr>
        <w:bidi/>
      </w:pPr>
      <w:r>
        <w:rPr>
          <w:rtl/>
          <w:cs/>
          <w:lang w:val="ar_AE" w:bidi="ar_AE"/>
        </w:rPr>
      </w:r>
      <w:r>
        <w:rPr>
          <w:rtl/>
          <w:cs/>
          <w:lang w:val="ar_AE" w:bidi="ar_AE"/>
        </w:rPr>
        <w:t xml:space="preserve">توقفوا هنا وانظروا إلى صورة </w:t>
      </w:r>
      <w:r>
        <w:rPr>
          <w:b/>
          <w:rtl/>
          <w:cs/>
          <w:lang w:val="ar_AE" w:bidi="ar_AE"/>
        </w:rPr>
        <w:t>خيمة الاجتماع وتابوت العهد</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معًا: احكوا قصةً عن وقت لم يكن من الواضح فيه من كان المسؤول. كيف كان تصرُّف الناس؟ ماذا حدث عندما أصبح من هو القائد أمرًا واضحًا؟ أوقفوا سماع هذا التسجيل الصوتي هنا.</w:t>
      </w:r>
    </w:p>
    <w:p>
      <w:pPr>
        <w:bidi/>
      </w:pPr>
      <w:r>
        <w:rPr>
          <w:rtl/>
          <w:cs/>
          <w:lang w:val="ar_AE" w:bidi="ar_AE"/>
        </w:rPr>
      </w:r>
      <w:r>
        <w:rPr>
          <w:rtl/>
          <w:cs/>
          <w:lang w:val="ar_AE" w:bidi="ar_AE"/>
        </w:rPr>
        <w:t>في اليوم التالي، دخل موسى إلى خيمة الاجتماع ونظر إلى العصي. بين عشية وضحاها، لم تُنبتْ عصا هارون البراعم فقط، بل كان فيها أيضًا زهورٌ كاملة ولوزٌ ناضج!</w:t>
      </w:r>
    </w:p>
    <w:p>
      <w:pPr>
        <w:bidi/>
      </w:pPr>
      <w:r>
        <w:rPr>
          <w:rtl/>
          <w:cs/>
          <w:lang w:val="ar_AE" w:bidi="ar_AE"/>
        </w:rPr>
      </w:r>
      <w:r>
        <w:rPr>
          <w:rtl/>
          <w:cs/>
          <w:lang w:val="ar_AE" w:bidi="ar_AE"/>
        </w:rPr>
        <w:t xml:space="preserve">توقفوا هنا وانظروا إلى صورةٍ </w:t>
      </w:r>
      <w:r>
        <w:rPr>
          <w:rtl/>
          <w:cs/>
          <w:lang w:val="ar_AE" w:bidi="ar_AE"/>
        </w:rPr>
        <w:t>للبراعم، والزهور، واللوز من شجرة لوز</w:t>
      </w:r>
      <w:r>
        <w:rPr>
          <w:rtl/>
          <w:cs/>
          <w:lang w:val="ar_AE" w:bidi="ar_AE"/>
        </w:rPr>
        <w:t>. أوقفوا سماع هذا التسجيل الصوتي هنا.</w:t>
      </w:r>
    </w:p>
    <w:p>
      <w:pPr>
        <w:bidi/>
      </w:pPr>
      <w:r>
        <w:rPr>
          <w:rtl/>
          <w:cs/>
          <w:lang w:val="ar_AE" w:bidi="ar_AE"/>
        </w:rPr>
      </w:r>
      <w:r>
        <w:rPr>
          <w:rtl/>
          <w:cs/>
          <w:lang w:val="ar_AE" w:bidi="ar_AE"/>
        </w:rPr>
        <w:t>أخرج موسى جميعَ العصي إلى خارج خيمة الاجتماع، ورأى القادةُ ما حدث لعصا هارون. استرجعَ كلُّ قائدٍ عصاه. طلب يهوه من موسى أن يعيد عصا هارون إلى خيمة الاجتماع أمام الشهادة. ستكون عصا هارون علامةً، أو تحذيرًا مرئيًا وتذكيرًا لبني إسرائيل، بأنه لا ينبغي لأي شخص متمرد أن يتحدى سلطة يهوه أو سلطة القادة الذين يختارهم يهوه. إن هذا الحدث ينبغي أن يُنهي التذمرَ المستمر لبني إسرائيل حتى لا يواجهوا خطر الموت. فَعلَ موسى كلَّ شيء تمامًا مثلما أَمر يهوه.</w:t>
      </w:r>
    </w:p>
    <w:p>
      <w:pPr>
        <w:bidi/>
      </w:pPr>
      <w:r>
        <w:rPr>
          <w:rtl/>
          <w:cs/>
          <w:lang w:val="ar_AE" w:bidi="ar_AE"/>
        </w:rPr>
      </w:r>
      <w:r>
        <w:rPr>
          <w:rtl/>
          <w:cs/>
          <w:lang w:val="ar_AE" w:bidi="ar_AE"/>
        </w:rPr>
        <w:t>صار بنو إسرائيل خائفين. صرخوا إلى موسى في فزع قائلين: "انظر! إننا فنينا! قد هلكنا جميعًا! أي شخص يقترب من خيمة الاجتماع سيموت. هل فنينا جميعًا؟" لقد تمرَّد الشعب على يهوه مرارًا وتكرارًا، وقد عاقب يهوه تمرُّدَهم بعقوبة شديدة. والآن صار الشعب مرعوبًا من عقاب يهوه لأنهم أدركوا مدى الجدية التي يتعامل بها يهوه مع تمردهم.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١٧: ١- ١٣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يتحدث يهوه إلى موسى ويَطلب منه أن يأمر رؤساء الأسباط الاثني عشر وسِبط لاوي أن يقدموا العصي إلى موسى. يطلب يهوه من موسى أن يَكتب اسم كل قائد على عصا ذلك القائد. يطلب يهوه من موسى أن يجمع العصي ويضعها في خيمة الاجتماع أمام الشهادة. سيَجعل يهوه عصا الرجل الذي اختاره ليقوده ككاهن تُنبت. يتبع موسى تعليمات يهوه.</w:t>
      </w:r>
    </w:p>
    <w:p>
      <w:pPr>
        <w:bidi/>
      </w:pPr>
      <w:r>
        <w:rPr>
          <w:rtl/>
          <w:cs/>
          <w:lang w:val="ar_AE" w:bidi="ar_AE"/>
        </w:rPr>
      </w:r>
      <w:r>
        <w:rPr>
          <w:b/>
          <w:rtl/>
          <w:cs/>
          <w:lang w:val="ar_AE" w:bidi="ar_AE"/>
        </w:rPr>
        <w:t>في المشهد الثاني:</w:t>
      </w:r>
      <w:r>
        <w:rPr>
          <w:rtl/>
          <w:cs/>
          <w:lang w:val="ar_AE" w:bidi="ar_AE"/>
        </w:rPr>
        <w:t xml:space="preserve"> في الصباح التالي، يدخل موسى إلى المَسكن ليَجد أن عصا هارون قد أنبتت براعم، وزهورًا، ولوزًا بين عشية وضحاها. يأخذ موسى العصي إلى خارج المَسكن إلى الرؤساء، لكن يهوه يطلب من موسى أن يترك عصا هارون أمام الشهادة، أو التابوت، تذكيرًا للشعب بألا يتذمَّروا بعد الآن على مَن سيقودهم. لكن الناس صاروا مرعوبين ويصرخون قائلين: "هل سنموت جميعًا؟"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رئيس كل سبط أو بيت أب، اثنا عشر شخصًا</w:t>
      </w:r>
    </w:p>
    <w:p>
      <w:pPr>
        <w:pStyle w:val="ListBullet"/>
        <w:bidi/>
        <w:spacing w:line="240" w:lineRule="auto"/>
        <w:ind w:left="720"/>
      </w:pPr>
      <w:r>
        <w:rPr>
          <w:rtl/>
          <w:cs/>
          <w:lang w:val="ar_AE" w:bidi="ar_AE"/>
        </w:rPr>
      </w:r>
      <w:r>
        <w:rPr>
          <w:rtl/>
          <w:cs/>
          <w:lang w:val="ar_AE" w:bidi="ar_AE"/>
        </w:rPr>
        <w:t>هارون، رئيس سبط لاوي</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يتحدث يهوه إلى موسى بتعليمات بشأن رئيس بيت كل أب، أو رئيس كل سبط. هؤلاء القادة هم رؤساء كل سبط خرج من مصر. يُمثِّل كلُّ سبط ابنًا ليعقوب، فيما عدا سبط واحد: ينقسم السبط الذي يُمثِّل يوسف إلى سبطيْن نصفييْن لابني يوسف. هذا يُشكِّل اثني عشر سبطًا. لكن يهوه يطلب من موسى أيضًا أن يُدرِج عصا لسبط لاوي. مع أن موسى وهارون كانا من سِبط لاوي، إلا أن يهوه اختار هارون ليقود سبط لاوي. بينما يقود موسى جميعَ بني إسرائيل، سيقود هارون سبطَ لاوي بصفته الكاهن. لقد اختار يهوه بالفعل سبطَ لاوي ليخدمه. إن معظم الناس في سبط لاوي، أي اللاويين، سيخدمون يهوه في المَسكن. لقد اختار يهوه أيضًا اللاويين الذين هم من نسل هارون ليكونوا كهنةً في المَسكن. إن العصا أو العُكَّاز الذي سيحضره كلُّ رئيس ويَحمل اسمه عليه هو على الأرجح عُكَّاز رسمي يُظهِر سلطةَ رئيس السبط.</w:t>
      </w:r>
    </w:p>
    <w:p>
      <w:pPr>
        <w:bidi/>
      </w:pPr>
      <w:r>
        <w:rPr>
          <w:rtl/>
          <w:cs/>
          <w:lang w:val="ar_AE" w:bidi="ar_AE"/>
        </w:rPr>
      </w:r>
      <w:r>
        <w:rPr>
          <w:rtl/>
          <w:cs/>
          <w:lang w:val="ar_AE" w:bidi="ar_AE"/>
        </w:rPr>
        <w:t>توقفوا وناقشوا: احكوا قصة عن أنواع مختلفة من الأدوار القيادية. كيف يَعرف الناس الدور الذي يؤديه كل شخص؟ ماذا تَدعون كلَّ دور قيادي؟ توقَّفوا هنا عن سماع التسجيل الصوتي.</w:t>
      </w:r>
    </w:p>
    <w:p>
      <w:pPr>
        <w:bidi/>
      </w:pPr>
      <w:r>
        <w:rPr>
          <w:rtl/>
          <w:cs/>
          <w:lang w:val="ar_AE" w:bidi="ar_AE"/>
        </w:rPr>
      </w:r>
      <w:r>
        <w:rPr>
          <w:rtl/>
          <w:cs/>
          <w:lang w:val="ar_AE" w:bidi="ar_AE"/>
        </w:rPr>
        <w:t>يطلب يهوه من موسى أن يضع العصي في المَسكن، أو خيمة الاجتماع، أمام الشهادة، حيث يجتمع يهوه مع الناس. هذا يعني أن موسى كان يجب أن يضع العصي في المَسكن أمام تابوت العهد، الذي يحتوي على عشرة وصايا من يهوه مكتوبة على لوحي حجر.</w:t>
      </w:r>
    </w:p>
    <w:p>
      <w:pPr>
        <w:bidi/>
      </w:pPr>
      <w:r>
        <w:rPr>
          <w:rtl/>
          <w:cs/>
          <w:lang w:val="ar_AE" w:bidi="ar_AE"/>
        </w:rPr>
      </w:r>
      <w:r>
        <w:rPr>
          <w:rtl/>
          <w:cs/>
          <w:lang w:val="ar_AE" w:bidi="ar_AE"/>
        </w:rPr>
        <w:t>سيختار يهوه قائدًا، وستُنبت عصا القائد. إن العصا الميتة ستُنتج البراعم الحية، والزهور، والثمار. بهذا الفعل، سيُظهِر يهوه أمام بني إسرائيل الشخصَ الذي اختاره ليقود بني إسرائيل. هذا سيمنع الشعب من التذمر على موسى وهارون، لأن الشعب سيعرفون بشكلٍ قاطع الشخصَ الذي اختاره يهوه ليقود الشعبَ بصفته كاهنًا. يُخبِر موسى الشعبَ بكل تعليمات يهوه، ويُقدِّم الرؤساءُ عصيهم إلى موسى. يضع موسى العصي الاثني عشر من الأسباط، بالإضافة إلى عصا هارون، بالضبط حيث أَمر يهوه.</w:t>
      </w:r>
    </w:p>
    <w:p>
      <w:pPr>
        <w:bidi/>
      </w:pPr>
      <w:r>
        <w:rPr>
          <w:rtl/>
          <w:cs/>
          <w:lang w:val="ar_AE" w:bidi="ar_AE"/>
        </w:rPr>
      </w:r>
      <w:r>
        <w:rPr>
          <w:rtl/>
          <w:cs/>
          <w:lang w:val="ar_AE" w:bidi="ar_AE"/>
        </w:rPr>
        <w:t>في اليوم التالي، يدخل موسى إلى المَسكن. تُظهر لنا لغة القصة أن شيئًا معجزيًا ومُدهشًا قد حدث. يرى موسى أن عصا هارون قد أنتجتْ البراعم، وأزهارًا كاملة النمو، ولوزًا! كان اللوز ثمرةً ثمينة ولها زهور بيضاء ترمز إلى الطهارة والقداسة. تُزيِّن أزهارُ اللوز أيضًا تصميمَ المنارة في المَسكن.</w:t>
      </w:r>
    </w:p>
    <w:p>
      <w:pPr>
        <w:bidi/>
      </w:pPr>
      <w:r>
        <w:rPr>
          <w:rtl/>
          <w:cs/>
          <w:lang w:val="ar_AE" w:bidi="ar_AE"/>
        </w:rPr>
      </w:r>
      <w:r>
        <w:rPr>
          <w:rtl/>
          <w:cs/>
          <w:lang w:val="ar_AE" w:bidi="ar_AE"/>
        </w:rPr>
        <w:t xml:space="preserve">توقفوا هنا وانظروا إلى صورةٍ </w:t>
      </w:r>
      <w:r>
        <w:rPr>
          <w:rtl/>
          <w:cs/>
          <w:lang w:val="ar_AE" w:bidi="ar_AE"/>
        </w:rPr>
        <w:t>لزهور وثمار اللوز</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كيف ستُظهرون الإعلان المفاجِئ، بأن عصا هارون قد أنتجت البراعم، والزهور، واللوز! كيف ستُظهِرون أن هذا جزءٌ مهم في هذه القصة؟ أوقفوا سماع هذا التسجيل الصوتي هنا.</w:t>
      </w:r>
    </w:p>
    <w:p>
      <w:pPr>
        <w:bidi/>
      </w:pPr>
      <w:r>
        <w:rPr>
          <w:rtl/>
          <w:cs/>
          <w:lang w:val="ar_AE" w:bidi="ar_AE"/>
        </w:rPr>
      </w:r>
      <w:r>
        <w:rPr>
          <w:rtl/>
          <w:cs/>
          <w:lang w:val="ar_AE" w:bidi="ar_AE"/>
        </w:rPr>
        <w:t>كان جميع بني إسرائيل عند المَسكن ليروا ما سيحدث. يُخرج موسى كلَّ العصي من المَسكن ويُظهِرها أمام جميع بني إسرائيل. يأخذ كلُّ رئيسٍ عصاه، لكن يهوه يطلب من موسى أن يعيد عصا هارون أمام التابوت. ستكون عصا هارون تذكيرًا أو علامةً للشعب المتمرد حتى يتوقفوا عن التذمر. يَعرف الشعب الآن أن يهوه اختار هارون ونسله ليقودوا سبط لاوي ويكونوا كهنةً للشعب. لقد فعل موسى كل ما أَمره به يهوه.</w:t>
      </w:r>
    </w:p>
    <w:p>
      <w:pPr>
        <w:bidi/>
      </w:pPr>
      <w:r>
        <w:rPr>
          <w:rtl/>
          <w:cs/>
          <w:lang w:val="ar_AE" w:bidi="ar_AE"/>
        </w:rPr>
      </w:r>
      <w:r>
        <w:rPr>
          <w:rtl/>
          <w:cs/>
          <w:lang w:val="ar_AE" w:bidi="ar_AE"/>
        </w:rPr>
        <w:t>لكن الشعب مرعوبٌ الآن من أن يهوه سيُميت كل مَن يقترب من المسكن. تُظهِر كلماتهم أنهم كانوا في حالة ذعر: "انظر! إننا فنينا وهلكنا جميعًا! كل من يقترب من خيمة يهوه سيموت! هل سنموت جميعًا؟" لا يتوقَّع الناسُ إجابة على أسئلتهم. لقد شاهدوا يهوه يعاقِب تمرُّدَهم مرارًا وتكرارًا، والآن صاروا مرعوبين من أن يهوه سيعاقبهم مهما فعلوا.</w:t>
      </w:r>
    </w:p>
    <w:p>
      <w:pPr>
        <w:bidi/>
      </w:pPr>
      <w:r>
        <w:rPr>
          <w:rtl/>
          <w:cs/>
          <w:lang w:val="ar_AE" w:bidi="ar_AE"/>
        </w:rPr>
      </w:r>
      <w:r>
        <w:rPr>
          <w:rtl/>
          <w:cs/>
          <w:lang w:val="ar_AE" w:bidi="ar_AE"/>
        </w:rPr>
        <w:t>توقفوا هنا وناقشوا: احكوا قصة عن وقتٍ شعر فيه أحدهم بالذعر حقًا. ما هي الكلمات ونبرة الصوت التي ستستخدمونها لإظهار مدى رعب شعب إسرائيل؟ توقَّفوا هنا عن سماع التسجيل الصوتي.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١٧: ١- ١٣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رئيس كل سبط أو بيت أب، اثنا عشر شخصًا</w:t>
      </w:r>
    </w:p>
    <w:p>
      <w:pPr>
        <w:pStyle w:val="ListBullet"/>
        <w:bidi/>
        <w:spacing w:line="240" w:lineRule="auto"/>
        <w:ind w:left="720"/>
      </w:pPr>
      <w:r>
        <w:rPr>
          <w:rtl/>
          <w:cs/>
          <w:lang w:val="ar_AE" w:bidi="ar_AE"/>
        </w:rPr>
      </w:r>
      <w:r>
        <w:rPr>
          <w:rtl/>
          <w:cs/>
          <w:lang w:val="ar_AE" w:bidi="ar_AE"/>
        </w:rPr>
        <w:t>هارون، رئيس سبط لاوي</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يتحدث يهوه إلى موسى ويعطيه تعليمات لأجل الشعب. قال يهوه إن رؤساء بيت كل أب أو سبط يجب أن يحضروا عصا إلى موسى، وإنه ينبغي أن يَكتب موسى اسمَ كل قائد على عصا ذلك القائد. هذا يشمل أيضًا عصا هارون بصفته رئيسًا لسبط لاوي. كان على موسى أن يضع جميع العصي الثلاثة عشر في المَسكن أمام الشهادة، أو التابوت الذي يحتوي على الوصايا العشر. سيَجعل يهوه عصا الرجل الذي اختاره ليكون رئيسًا أو كاهنًا للشعب تُنبت. عندما يرى الناسُ الرجل الذي اختاره يهوه، سيتوقفون عن التذمر على موسى وهارون.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بالارتياح لأن يهوه سيُوضِّح بشكلٍ قاطع من هو القائد المُختار،" أو "أنا مُحبطٌ من التذمر المستمر للشعب بخصوص الشخص الذي يقودهم."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موسى إلى الشعب ويَنقل لهم تعليمات يهوه. يطيع الرؤساءُ موسى ويعطي كلُّ واحد منهم عصا لموسى. يعطي هارون عصاه أيضًا لموسى. يضع موسى كل العصي في المَسكن مثلما أَمر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رؤساء بيت كل أب: "بماذا تفكرون أو تشعرون؟" قد يجيب هؤلاء الأشخاص بعبارات مثل: "نرجو أن يُوضِّح يهوه هويةَ القائد،" أو "نريد أن نثق بأن يهوه سيُظهر لنا من الذي يجب أن يقود،" أو "يرغب كلُّ واحد مِنا أن يتم اختياره ليقود الشعب!"</w:t>
      </w:r>
    </w:p>
    <w:p>
      <w:pPr>
        <w:pStyle w:val="ListBullet"/>
        <w:bidi/>
        <w:spacing w:line="240" w:lineRule="auto"/>
        <w:ind w:left="720"/>
      </w:pPr>
      <w:r>
        <w:rPr>
          <w:rtl/>
          <w:cs/>
          <w:lang w:val="ar_AE" w:bidi="ar_AE"/>
        </w:rPr>
      </w:r>
      <w:r>
        <w:rPr>
          <w:rtl/>
          <w:cs/>
          <w:lang w:val="ar_AE" w:bidi="ar_AE"/>
        </w:rPr>
        <w:t>اسألوا الشخص الذي يؤدي دور هارون: "بماذا تفكِّر أو تشعر؟" قد يجيب الشخص بعبارات مثل: "أنا أعلم بالفعل أن يهوه اختارني لأقود بصفتي الكاهن، وأنا مستعد لأن يؤكد يهوه ذلك،" أو "أنا متعب من تذمر الشعب بشأن القيادة،" أو "أشعر بالغضب من أن يهوه يجب أن يؤكد اختياره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التالي، يدخل موسى إلى المَسكن وينظر إلى العصي. إن العصا التي تخص هارون أنبتت البراعم، والزهور، واللوز. يُخرِج موسى العصي من المَسكن، ويأخذ كل رئيس عصاه. لكن يهوه طلب من موسى أن يُعيد عصا هارون إلى داخل المَسكن أمام التابوت. ستُذكِّر عصا هارون الشعبَ المتمرد بألا يتذمَّروا، وإلا سيموتون.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رؤساء بيت كل أب: "بماذا تفكرون أو تشعرون؟" قد يجيب هؤلاء الأشخاص بعبارات مثل: "نحن غاضبون لأنه لم يتم اختيارنا لنقود، ولا نفهم لماذا اختار يهوه هارونَ واللاويين،" أو "نخشى أن يُحاكِمنا يهوه بشأن تذمرنا."</w:t>
      </w:r>
    </w:p>
    <w:p>
      <w:pPr>
        <w:pStyle w:val="ListBullet"/>
        <w:bidi/>
        <w:spacing w:line="240" w:lineRule="auto"/>
        <w:ind w:left="720"/>
      </w:pPr>
      <w:r>
        <w:rPr>
          <w:rtl/>
          <w:cs/>
          <w:lang w:val="ar_AE" w:bidi="ar_AE"/>
        </w:rPr>
      </w:r>
      <w:r>
        <w:rPr>
          <w:rtl/>
          <w:cs/>
          <w:lang w:val="ar_AE" w:bidi="ar_AE"/>
        </w:rPr>
        <w:t>اسألوا الشخص الذي يؤدي دور موسى: "بماذا تفكر أو تشعر؟" قد يجيب الشخص بعبارات مثل: "أنا مرتاح أن اختيار يهوه صار واضحًا،" أو "لست متأكدًا من أن الشعب سيتوقف عن التذمر الآن."</w:t>
      </w:r>
    </w:p>
    <w:p>
      <w:pPr>
        <w:pStyle w:val="ListBullet"/>
        <w:bidi/>
        <w:spacing w:line="240" w:lineRule="auto"/>
        <w:ind w:left="720"/>
      </w:pPr>
      <w:r>
        <w:rPr>
          <w:rtl/>
          <w:cs/>
          <w:lang w:val="ar_AE" w:bidi="ar_AE"/>
        </w:rPr>
      </w:r>
      <w:r>
        <w:rPr>
          <w:rtl/>
          <w:cs/>
          <w:lang w:val="ar_AE" w:bidi="ar_AE"/>
        </w:rPr>
        <w:t>اسألوا الشخص الذي يؤدي دور هارون: "بماذا تفكر وتشعر؟" قد يجيب ذلك الشخص بعبارات مثل: "أنا سعيد لأن يهوه أوضح أنني يجب أن أقود بصفتي الكاهن،" أو "لست متأكدًا لماذا اختارني يهوه، لكنني سأثق بيهوه."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يطيع موسى أمر يهوه ويعيد عصا هارون إلى مكانها أمام التابوت في المَسكن. ثم يأتي جميع شعب إسرائيل إلى موسى في فزعٍ. كان الناس خائفين من أن أي شخص يقترب من المَسكن سيموت. يقولون لموسى: "انظر! إننا فنينا! أي شخص يقترب من المَسكن سيموت. هل هَلكنا جميعًا؟"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تفكِّرون وتشعرون؟" قد يجيب الناس بعبارات مثل: "نحن مرعوبون من أن يهوه سيُميتنا جميعًا تمامًا مثلما أمات يهوه قورحَ وأتباعه والناس الذين ماتوا بالوبأ،" أو "لا نَعرف ما إذا كان يمكننا أن نثق في يهوه الآن،" أو "نحن مرعوبون الآن من كيف سيؤثِّر علينا تمرُّدُنا ضد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١٧: ١- ١٣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ويعطيه تعليمات لرؤساء بيت كل أب. إن القادة في بيت كل أب، هم رؤساء الأسباط التي غادرت مصر، وتُسمى الأسباط بأسماء أبناء يعقوب الاثني عشر. يوجد ثلاثة عشر سبطًا لأن يوسف ابن يعقوب كان له ابنان يُسميان بين أسباط إسرائيل باعتبارهما سبطين نصفييْن. استخدموا نفس الكلمة أو العبارة التي استخدمتوها في المقاطع السابقة للإشارة إلى يهوه ورؤساء كل بيت أب أو سبط. يوجد اسم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يقول يهوه لموسى إنه يجب على كل قائد أن يُحضر </w:t>
      </w:r>
      <w:r>
        <w:rPr>
          <w:b/>
          <w:rtl/>
          <w:cs/>
          <w:lang w:val="ar_AE" w:bidi="ar_AE"/>
        </w:rPr>
        <w:t>عصاه</w:t>
      </w:r>
      <w:r>
        <w:rPr>
          <w:rtl/>
          <w:cs/>
          <w:lang w:val="ar_AE" w:bidi="ar_AE"/>
        </w:rPr>
        <w:t xml:space="preserve"> إلى موسى، وأن يَكتب موسى اسمَ كل قائد على عصا ذلك القائد. يجب على موسى أيضًا أن يُدرِج العصا التي تخص هارون ليُمثِّل سبطَ لاوي. إن العصي هي على الأرجح عصي مشي طقسية، أو عُكّازات أو فروع شجر، تُظهِر سلطةَ كل رئيس سبط.</w:t>
      </w:r>
    </w:p>
    <w:p>
      <w:pPr>
        <w:bidi/>
      </w:pPr>
      <w:r>
        <w:rPr>
          <w:rtl/>
          <w:cs/>
          <w:lang w:val="ar_AE" w:bidi="ar_AE"/>
        </w:rPr>
      </w:r>
      <w:r>
        <w:rPr>
          <w:rtl/>
          <w:cs/>
          <w:lang w:val="ar_AE" w:bidi="ar_AE"/>
        </w:rPr>
        <w:t xml:space="preserve">توقفوا هنا وانظروا كمجموعة إلى صورة </w:t>
      </w:r>
      <w:r>
        <w:rPr>
          <w:rtl/>
          <w:cs/>
          <w:lang w:val="ar_AE" w:bidi="ar_AE"/>
        </w:rPr>
        <w:t>العصا</w:t>
      </w:r>
      <w:r>
        <w:rPr>
          <w:rtl/>
          <w:cs/>
          <w:lang w:val="ar_AE" w:bidi="ar_AE"/>
        </w:rPr>
        <w:t xml:space="preserve">. ناقشوا معًا الكلمة أو العبارة التي ستستخدمونها للإشارة إلى </w:t>
      </w:r>
      <w:r>
        <w:rPr>
          <w:b/>
          <w:rtl/>
          <w:cs/>
          <w:lang w:val="ar_AE" w:bidi="ar_AE"/>
        </w:rPr>
        <w:t>العصا</w:t>
      </w:r>
      <w:r>
        <w:rPr>
          <w:rtl/>
          <w:cs/>
          <w:lang w:val="ar_AE" w:bidi="ar_AE"/>
        </w:rPr>
        <w:t>. إذا كنتم قد ترجمتم هذه الكلمة فعلًا في سِفر آخر من الكتاب المُقدَّس، استخدموا الكلمة نفسها التي استخدمتوها هناك. أوقفوا سماع هذا التسجيل الصوتي هنا.</w:t>
      </w:r>
    </w:p>
    <w:p>
      <w:pPr>
        <w:bidi/>
      </w:pPr>
      <w:r>
        <w:rPr>
          <w:rtl/>
          <w:cs/>
          <w:lang w:val="ar_AE" w:bidi="ar_AE"/>
        </w:rPr>
      </w:r>
      <w:r>
        <w:rPr>
          <w:rtl/>
          <w:cs/>
          <w:lang w:val="ar_AE" w:bidi="ar_AE"/>
        </w:rPr>
        <w:t xml:space="preserve">يطلب يهوه من موسى أن يضع العصي في خيمة الاجتماع أمام </w:t>
      </w:r>
      <w:r>
        <w:rPr>
          <w:b/>
          <w:rtl/>
          <w:cs/>
          <w:lang w:val="ar_AE" w:bidi="ar_AE"/>
        </w:rPr>
        <w:t>الشهادة</w:t>
      </w:r>
      <w:r>
        <w:rPr>
          <w:rtl/>
          <w:cs/>
          <w:lang w:val="ar_AE" w:bidi="ar_AE"/>
        </w:rPr>
        <w:t xml:space="preserve">. المَسكن هو خيمة كبيرة كان بنو إسرائيل ينقلونها من مكان إلى آخر. إنه المكان الذي يعبد فيه بنو إسرائيل يهوه. في هذا المقطع، يُدعى المَسكنُ خيمةَ الاجتماع أو خيمة الشهادة. الشهادة هي الوصايا أو الكلمات العشر التي كتبها يهوه على لوحي حجر ليُظهِر عهدَه مع شعبه. طلب يهوه من الشعب أن يضعوا اللوحين في </w:t>
      </w:r>
      <w:r>
        <w:rPr>
          <w:b/>
          <w:rtl/>
          <w:cs/>
          <w:lang w:val="ar_AE" w:bidi="ar_AE"/>
        </w:rPr>
        <w:t>تابوت العهد</w:t>
      </w:r>
      <w:r>
        <w:rPr>
          <w:rtl/>
          <w:cs/>
          <w:lang w:val="ar_AE" w:bidi="ar_AE"/>
        </w:rPr>
        <w:t xml:space="preserve">. تابوت العهد هو صندوق مصنوع من خشب السنط يوضع في المَسكن في الجزء الذي يجتمع يهوه فيه مع الناس. في هذا المقطع، يُشار إلى تابوت العهد بكلمة الشهادة. يقول موسى أيضًا إنه وضع العصي أمام يهوه، مما يعني أيضًا أنه وضعها أمام التابوت، لأن تابوت العهد هو المكان الذي يجتمع فيه يهوه بنفسه مع شعبه. يمكنكم استخدام أي وصف تفضلونه، إما الشهادة أو تابوت العهد. استخدموا نفس الكلمات التي استخدمتوها في المقاطع السابقة للإشارة إلى المَسكن أو خيمة الاجتماع، والشهادة، وتابوت العهد. للمزيد من المعلومات عن </w:t>
      </w:r>
      <w:r>
        <w:rPr>
          <w:rtl/>
          <w:cs/>
          <w:lang w:val="ar_AE" w:bidi="ar_AE"/>
        </w:rPr>
        <w:t>المَسكن</w:t>
      </w:r>
      <w:r>
        <w:rPr>
          <w:rtl/>
          <w:cs/>
          <w:lang w:val="ar_AE" w:bidi="ar_AE"/>
        </w:rPr>
        <w:t>، و</w:t>
      </w:r>
      <w:r>
        <w:rPr>
          <w:rtl/>
          <w:cs/>
          <w:lang w:val="ar_AE" w:bidi="ar_AE"/>
        </w:rPr>
        <w:t>الشهادة</w:t>
      </w:r>
      <w:r>
        <w:rPr>
          <w:rtl/>
          <w:cs/>
          <w:lang w:val="ar_AE" w:bidi="ar_AE"/>
        </w:rPr>
        <w:t xml:space="preserve">، </w:t>
      </w:r>
      <w:r>
        <w:rPr>
          <w:b/>
          <w:rtl/>
          <w:cs/>
          <w:lang w:val="ar_AE" w:bidi="ar_AE"/>
        </w:rPr>
        <w:t>وتابوت العهد</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 عصا الرجل الذي يختاره </w:t>
      </w:r>
      <w:r>
        <w:rPr>
          <w:b/>
          <w:rtl/>
          <w:cs/>
          <w:lang w:val="ar_AE" w:bidi="ar_AE"/>
        </w:rPr>
        <w:t>ستُنبت</w:t>
      </w:r>
      <w:r>
        <w:rPr>
          <w:rtl/>
          <w:cs/>
          <w:lang w:val="ar_AE" w:bidi="ar_AE"/>
        </w:rPr>
        <w:t>. إن العصا التي تُنبت ستكون للرجل الذي اختاره يهوه ليقود الشعب، وسيتوقف الشعب عن التذمر. الإنبات يعني أن الفرع يُنتج براعم الزهور، التي تتفتح وتصير أزهارًا كاملةً ثم تُنتج ثمرًا.</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الإنبات</w:t>
      </w:r>
      <w:r>
        <w:rPr>
          <w:rtl/>
          <w:cs/>
          <w:lang w:val="ar_AE" w:bidi="ar_AE"/>
        </w:rPr>
        <w:t>. إذا كنتم قد ترجمتم هذه الكلمة فعلًا في سِفر آخر من الكتاب المُقدَّس، استخدموا الكلمة نفسها التي استخدمتوها هناك. أوقفوا سماع هذا التسجيل الصوتي هنا.</w:t>
      </w:r>
    </w:p>
    <w:p>
      <w:pPr>
        <w:bidi/>
      </w:pPr>
      <w:r>
        <w:rPr>
          <w:rtl/>
          <w:cs/>
          <w:lang w:val="ar_AE" w:bidi="ar_AE"/>
        </w:rPr>
      </w:r>
      <w:r>
        <w:rPr>
          <w:rtl/>
          <w:cs/>
          <w:lang w:val="ar_AE" w:bidi="ar_AE"/>
        </w:rPr>
        <w:t>في الصباح التالي، يأخد موسى العصي إلى خارج المَسكن. إن العصا التي تخص هارون أنبتت وأخرجت البراعم، والزهور الكاملة، واللوز الناضج.</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البراعم، والزهور، والثمار من فرع اللوز</w:t>
      </w:r>
      <w:r>
        <w:rPr>
          <w:rtl/>
          <w:cs/>
          <w:lang w:val="ar_AE" w:bidi="ar_AE"/>
        </w:rPr>
        <w:t>. ناقشوا كمجموعة الكلمة أو العبارة التي ستستخدمونها للإشارة إلى اللوز. إذا كنتم قد ترجمتم هذه الكلمة فعلًا في سِفر آخر من الكتاب المُقدَّس، استخدموا الكلمة نفسها التي استخدمتوها هناك. أوقفوا سماع هذا التسجيل الصوتي هنا.</w:t>
      </w:r>
    </w:p>
    <w:p>
      <w:pPr>
        <w:bidi/>
      </w:pPr>
      <w:r>
        <w:rPr>
          <w:rtl/>
          <w:cs/>
          <w:lang w:val="ar_AE" w:bidi="ar_AE"/>
        </w:rPr>
      </w:r>
      <w:r>
        <w:rPr>
          <w:rtl/>
          <w:cs/>
          <w:lang w:val="ar_AE" w:bidi="ar_AE"/>
        </w:rPr>
        <w:t xml:space="preserve">يعطي موسى لكل قائدٍ عصاه، لكن يهوه يأمر موسى أن يعيد عصا هارون إلى داخل المَسكن أمام التابوت أو الشهادة. ستكون هذه العصا </w:t>
      </w:r>
      <w:r>
        <w:rPr>
          <w:b/>
          <w:rtl/>
          <w:cs/>
          <w:lang w:val="ar_AE" w:bidi="ar_AE"/>
        </w:rPr>
        <w:t>علامةً</w:t>
      </w:r>
      <w:r>
        <w:rPr>
          <w:rtl/>
          <w:cs/>
          <w:lang w:val="ar_AE" w:bidi="ar_AE"/>
        </w:rPr>
        <w:t xml:space="preserve"> لبني إسرائيل على أنه لا ينبغي لهم أن يتمردوا أو يتذمروا على قادتهم مرة أخرى، وإلا سيموتون. إن العلامة تعني شيئًا غير معتاد يحدث لسبب خاص. إن العلامة تشبه المعجزة إلى حد كبير. استخدموا نفس الكلمة التي استخدمتوها في المقاطع السابقة للإشارة إلى العلامة. للمزيد من المعلومات عن كلمة </w:t>
      </w:r>
      <w:r>
        <w:rPr>
          <w:rtl/>
          <w:cs/>
          <w:lang w:val="ar_AE" w:bidi="ar_AE"/>
        </w:rPr>
        <w:t>علامة</w:t>
      </w:r>
      <w:r>
        <w:rPr>
          <w:rtl/>
          <w:cs/>
          <w:lang w:val="ar_AE" w:bidi="ar_AE"/>
        </w:rPr>
        <w:t>، راجعوا قاموس الكلمات الرئيسية.</w:t>
      </w:r>
    </w:p>
    <w:p>
      <w:pPr>
        <w:bidi/>
      </w:pPr>
      <w:r>
        <w:rPr>
          <w:rtl/>
          <w:cs/>
          <w:lang w:val="ar_AE" w:bidi="ar_AE"/>
        </w:rPr>
      </w:r>
      <w:r>
        <w:rPr>
          <w:rtl/>
          <w:cs/>
          <w:lang w:val="ar_AE" w:bidi="ar_AE"/>
        </w:rPr>
        <w:t>لقد فعل موسى بالضبط ما أمره به يهوه. لكن الناس كانوا مرعوبين وصرخوا في ذعر قائلين: "انظر، إننا فنينا وهلكنا جميعًا! أي شخص سيقترب من المَسكن سيموت. هل سنهلك جميعًا؟"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١٨: ١- ٧ واحفظوه في قلوبكم.</w:t>
      </w:r>
    </w:p>
    <w:p>
      <w:pPr>
        <w:bidi/>
      </w:pPr>
      <w:r>
        <w:rPr>
          <w:rtl/>
          <w:cs/>
          <w:lang w:val="ar_AE" w:bidi="ar_AE"/>
        </w:rPr>
      </w:r>
      <w:r>
        <w:rPr>
          <w:rtl/>
          <w:cs/>
          <w:lang w:val="ar_AE" w:bidi="ar_AE"/>
        </w:rPr>
        <w:t>استمعوا إلى نسخة صوتية من سِفر العدد ١٨: ١–٧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١٨: ١–٧ في أكثر الترجمات المفهومة لكم.</w:t>
      </w:r>
    </w:p>
    <w:p>
      <w:pPr>
        <w:bidi/>
      </w:pPr>
      <w:r>
        <w:rPr>
          <w:rtl/>
          <w:cs/>
          <w:lang w:val="ar_AE" w:bidi="ar_AE"/>
        </w:rPr>
      </w:r>
      <w:r>
        <w:rPr>
          <w:rtl/>
          <w:cs/>
          <w:lang w:val="ar_AE" w:bidi="ar_AE"/>
        </w:rPr>
        <w:t>في مقطع سابق، عاقب يهوه قورحَ وأتباعه بأن أماتهم بسبب تحديهم لسلطة هارون وموسى ودخولهم إلى محضر يهوه ليشعلوا البخور بطريقة غير مصرح بها. في المقطع السابق، بعد تمرُّد قورح، أكَّد يهوه أن هارون هو رئيس الكهنة الذي اختاره يهوه ليقود إسرائيل. أكَّد يهوه أن هارون هو رئيس الكهنة الذي اختاره يهوه بأن جعل براعم عصا المشي الخاصة بهارون تُزهر وتُنتج اللوز بين عشية وضحاها، في حين أن عصي رؤساء أسباط إسرائيل الآخرين لم تُزهر. كان بنو إسرائيل قلقين من أن يهوه سيقتلهم الآن إذا اقتربوا قليلًا من خيمة الاجتماع، فصرخوا إلى موسى.</w:t>
      </w:r>
    </w:p>
    <w:p>
      <w:pPr>
        <w:bidi/>
      </w:pPr>
      <w:r>
        <w:rPr>
          <w:rtl/>
          <w:cs/>
          <w:lang w:val="ar_AE" w:bidi="ar_AE"/>
        </w:rPr>
      </w:r>
      <w:r>
        <w:rPr>
          <w:rtl/>
          <w:cs/>
          <w:lang w:val="ar_AE" w:bidi="ar_AE"/>
        </w:rPr>
        <w:t>لذلك تحدث يهوه إلى هارون بعد صرخة رُعب بني إسرائيل في المقطع السابق. خاطب يهوه هارونَ مباشرة، وهو أمر غير معتاد. كان يهوه يتحدث عادةً إلى موسى وهارون معًا، أو إلى موسى وحده، أو إلى هارون من خلال موسى. قال يهوه لهارون إن هارون وبنيه، و"بيت أبيه" سيحملون الذنب فيما يتعلق بالمقَدَّس. إن بني هارون هم ابناه المُتبقيان، ألعازار وإيثامار الكاهنان. تشير عبارة "بيت أبيه" إلى عشيرة اللاويين الخاصة بقهات جَد هارون، أي القهاتيين. تَعرفون أن هارون رئيس الكهنة، وأبناء هارون الكهنة، مسؤولون عن المَقدس، أو المَسكن، وجميع الأمتعة المُقَدَّسة فيه. إن القهاتيين مسؤولون عن مساعدة هارون وأبناء هارون في الحفاظ على الأغراض المُقَدَّسة الموجودة في المَقدس، وحمل الأغراض المُقَدَّسة عندما يَنقل بنو إسرائيل مُخيمهم. أعطى يهوه تعليماته لهارون قائلًا إنه سيُحاسِب هارونَ وبنيه، والقهاتيين على أي إساءة يرتكبها بنو إسرائيل ضد المَقدس. سيقع هارون وبنو هارون والقهاتيون تحت دينونة يهوه إذا كَسر أيُ شخصٍ أوامر يهوه المتعلقة بالمَقدس أو بالأشياء المُقَدَّسة التي فيه. سيَكسر بنو إسرائيل أَمر يهوه إذا اقتربوا أكثر من اللازم من المَقدس. سيَكسرون أيضًا أَمر يهوه إذا تعاملوا مع الأشياء المُقَدَّسة بطريقة لا يَسمح بها يهوه.</w:t>
      </w:r>
    </w:p>
    <w:p>
      <w:pPr>
        <w:bidi/>
      </w:pPr>
      <w:r>
        <w:rPr>
          <w:rtl/>
          <w:cs/>
          <w:lang w:val="ar_AE" w:bidi="ar_AE"/>
        </w:rPr>
      </w:r>
      <w:r>
        <w:rPr>
          <w:rtl/>
          <w:cs/>
          <w:lang w:val="ar_AE" w:bidi="ar_AE"/>
        </w:rPr>
        <w:t>تحدث يهوه إلى هارون وقال إن هارون وأبناءه وحدهم سيَحملون الذنب المرتبط بالكهنوت. إن هارون رئيس الكهنة، وأبناء هارون الكهنة وحدهم، سيكونون مسؤولين، أو سينالون دينونةً، إذا كسروا أي قواعد تتعلق بأداء واجبات الكهنوت. تشمل هذه الواجبات تقديم الذبائح، وإشعال البخور، وأداء الطقوس التطهيرية المختلفة. إذا كسر الكهنة تعليمات يهوه بشأن كيفية أداء تلك الواجبات، فسيعاقبهم يهوه. هذا التعدي يشمل السماحَ لشخص آخر غير هارون، أو أبناء هارون، بأداء هذه المهام.</w:t>
      </w:r>
    </w:p>
    <w:p>
      <w:pPr>
        <w:bidi/>
      </w:pPr>
      <w:r>
        <w:rPr>
          <w:rtl/>
          <w:cs/>
          <w:lang w:val="ar_AE" w:bidi="ar_AE"/>
        </w:rPr>
      </w:r>
      <w:r>
        <w:rPr>
          <w:rtl/>
          <w:cs/>
          <w:lang w:val="ar_AE" w:bidi="ar_AE"/>
        </w:rPr>
        <w:t>واصل يهوه حديثه مع هارون. قال يهوه إنه يجب على هارون أيضًا أن يُحضِر أقرباء هارون، أي سبط لاوي بأكمله، حتى ينضم سبطُ لاوي إلى هارون وأبناء هارون ويساعدوهم في خيمة الشهادة. يُسمح لهارون وأبناء هارون فقط بخدمة يهوه في خيمة الشهادة، لكن يجب على اللاويين المتبقين، أي أبناء عشيرتَي جرشون ومراري، أن يأتوا ويدعموا هارون وأبناء هارون أثناء خدمتهم في الخيمة. تَعرفون أنه في وقت سابق في سفر العدد، أعطى يهوه الجرشونيين والمراريين مهمةَ حَمْلِ أجزاء خيمة الاجتماع، ما عدا الأمتعة المُقدَّسة التي داخل الخيمة.</w:t>
      </w:r>
    </w:p>
    <w:p>
      <w:pPr>
        <w:bidi/>
      </w:pPr>
      <w:r>
        <w:rPr>
          <w:rtl/>
          <w:cs/>
          <w:lang w:val="ar_AE" w:bidi="ar_AE"/>
        </w:rPr>
      </w:r>
      <w:r>
        <w:rPr>
          <w:rtl/>
          <w:cs/>
          <w:lang w:val="ar_AE" w:bidi="ar_AE"/>
        </w:rPr>
        <w:t>واصل يهوه حديثه. يجب على اللاويين أن يؤدوا واجباتهم تجاه هارون وتجاه الخيمة ككل، أي كل منطقة خيمة الاجتماع. لكن يهوه لا يسمح للاويين بأن يقتربوا من الأمتعة المُقَدَّسة داخل المَسكن أو من مذبح المحرقة الذي أمام مدخل المَسكن. إذا عصى اللاويون هذه الشرائع، فإن يهوه سيُميتهم، هم وهارونَ رئيس الكهنة والكهنةَ الآخرين.</w:t>
      </w:r>
    </w:p>
    <w:p>
      <w:pPr>
        <w:bidi/>
      </w:pPr>
      <w:r>
        <w:rPr>
          <w:rtl/>
          <w:cs/>
          <w:lang w:val="ar_AE" w:bidi="ar_AE"/>
        </w:rPr>
      </w:r>
      <w:r>
        <w:rPr>
          <w:rtl/>
          <w:cs/>
          <w:lang w:val="ar_AE" w:bidi="ar_AE"/>
        </w:rPr>
        <w:t>توقفوا هنا وناقشوا هذا السؤال كمجموعة: فكِّروا في الحكومة أو في مجموعة دينية في شعبكم. ناقشوا الأدوار والمسؤوليات المختلفة التي يُكلَّف بها الأعضاء المختلفون في الحكومة أو المجموعة الدينية. تحدثوا عما يحدث للناس وقادتهم عندما لا يقوم الأشخاص الذين يعملون لدى القادة بعملهم بشكل صحيح. أوقفوا سماع هذا التسجيل الصوتي هنا.</w:t>
      </w:r>
    </w:p>
    <w:p>
      <w:pPr>
        <w:bidi/>
      </w:pPr>
      <w:r>
        <w:rPr>
          <w:rtl/>
          <w:cs/>
          <w:lang w:val="ar_AE" w:bidi="ar_AE"/>
        </w:rPr>
      </w:r>
      <w:r>
        <w:rPr>
          <w:rtl/>
          <w:cs/>
          <w:lang w:val="ar_AE" w:bidi="ar_AE"/>
        </w:rPr>
        <w:t>واصل يهوه إعطاء تعليماته لهارون. قال يهوه إنه يجب على اللاويين أن ينضموا إلى هارون ويتحملوا مسؤولية الاهتمام بخيمة الاجتماع، حيث يجتمع يهوه مع شعبه. لكن يهوه لا يسمح لأي شخص غير مُصرَّح له وليس من اللاويين أن يقترب من هارون وأبناء هارون ليساعدهم أثناء عملهم هناك.</w:t>
      </w:r>
    </w:p>
    <w:p>
      <w:pPr>
        <w:bidi/>
      </w:pPr>
      <w:r>
        <w:rPr>
          <w:rtl/>
          <w:cs/>
          <w:lang w:val="ar_AE" w:bidi="ar_AE"/>
        </w:rPr>
      </w:r>
      <w:r>
        <w:rPr>
          <w:rtl/>
          <w:cs/>
          <w:lang w:val="ar_AE" w:bidi="ar_AE"/>
        </w:rPr>
        <w:t>قال يهوه لهارون إن هارون وأبناءه وحدهم يجب أن يؤدوا المهام المُقدَّسة داخل المَقدس وعند المذبح. لا يسمح يهوه لأي شخص آخر، ولا حتى اللاويين، بأداء مهام الكهنوت هذه في المَقدس. وضع يهوه هذه الأحكام للكهنة للتأكُّد من أنه لن يتحتم أن يُعاقِب يهوه بني إسرائيل بغضب مرة أخرى لِكسرهم القواعد ضد المَقدس وأشیائه المُقدَّسة مثلما فَعلَ عندما تمرَّد قورح.</w:t>
      </w:r>
    </w:p>
    <w:p>
      <w:pPr>
        <w:bidi/>
      </w:pPr>
      <w:r>
        <w:rPr>
          <w:rtl/>
          <w:cs/>
          <w:lang w:val="ar_AE" w:bidi="ar_AE"/>
        </w:rPr>
      </w:r>
      <w:r>
        <w:rPr>
          <w:rtl/>
          <w:cs/>
          <w:lang w:val="ar_AE" w:bidi="ar_AE"/>
        </w:rPr>
        <w:t>شدَّد يهوه لهارون على أن يهوه اختار اللاويين شخصيًا من بين جميع أسباط إسرائيل. ستتذكرون أن يهوه خصَّص لنفسه كلَّ ابنٍ بكر في إسرائيل ليساعد موسى وهارون في خدمة الشعب. ثم اختار يهوه كلَّ رجلٍ من سبط لاوي ليَحلوا محل الأبكار في كل أسباط بني إسرائيل. لقد كرَّس أو خصَّص يهوه اللاويين ليخدموه من خلال مساعدتهم للكهنة في خيمة الاجتماع. قال يهوه إن اللاويين كانوا عطية من يهوه لهارون رئيس الكهنة ولأبناء هارون الكهنة.</w:t>
      </w:r>
    </w:p>
    <w:p>
      <w:pPr>
        <w:bidi/>
      </w:pPr>
      <w:r>
        <w:rPr>
          <w:rtl/>
          <w:cs/>
          <w:lang w:val="ar_AE" w:bidi="ar_AE"/>
        </w:rPr>
      </w:r>
      <w:r>
        <w:rPr>
          <w:rtl/>
          <w:cs/>
          <w:lang w:val="ar_AE" w:bidi="ar_AE"/>
        </w:rPr>
        <w:t>قال يهوه لهارون إنه يُسمح لهارون وأبناء هارون فقط بالقيام بوظيفة الكاهن، وأن يخدموا بأي شكل من الأشكال، عند مذبح الذبيحة أو وراء الحجاب حيث يوجد قُدس الأقدس. في الواقع، تَعرفون أن يهوه لم يَسمح إلا لهارون لرئيس الكهنة أن يَخدم داخل قُدس الأقداس. قال يهوه إن عمل هارون وأبناء هارون بصفتهم كهنةً كان عطيةً، أو بركةً، من يهوه. كان يهوه سيعاقِب بالموت أيَّ شخصٍ ليس من نسل هارون، بما في ذلك اللاويين الآخرين، إذا اقترب من الأشياء المُقَدَّسة التي كانوا يستخدمونها في عبادة يهوه. ليس مسموحًا لهم بالاقتراب من الأشياء المُقَدَّسة في المَقدس، وهذا يعني أنه ليس بإمكانهم الدخول إلى المَقدس.</w:t>
      </w:r>
    </w:p>
    <w:p>
      <w:pPr>
        <w:bidi/>
      </w:pPr>
      <w:r>
        <w:rPr>
          <w:rtl/>
          <w:cs/>
          <w:lang w:val="ar_AE" w:bidi="ar_AE"/>
        </w:rPr>
      </w:r>
      <w:r>
        <w:rPr>
          <w:rtl/>
          <w:cs/>
          <w:lang w:val="ar_AE" w:bidi="ar_AE"/>
        </w:rPr>
        <w:t>توقفوا وناقشوا كمجموعة: في مجتمعكم، ما أنواع المجموعات المسؤولة عن الأدوار المهمة المختلفة في المجتمع؟ على سبيل المثال، ما هي القبائل أو العائلات التي يُعرَف أنها تقوم بأنواع معينة من الوظائف؟ كيف تَعرفون العائلات المسؤولة عن كل نشاط في المجتمع؟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١٨: ١–٧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يتحدث يهوه إلى هارون. يُخبر يهوه هارونَ أنه سيُحاسِب هارون، وبني هارون الكهنة، وعشيرة القهاتيين اللاويين عن أي إثم يرتكبه بنو إسرائيل ضد المَسكن أو خيمة الاجتماع. يُخبر يهوه هارونَ أن هارون رئيس الكهنة، وأبناء هارون الكهنة وحدهم، سيكونون مسؤولين إذا كَسروا أي قواعد تتعلق بأداء واجبات الكهنوت.</w:t>
      </w:r>
    </w:p>
    <w:p>
      <w:pPr>
        <w:bidi/>
      </w:pPr>
      <w:r>
        <w:rPr>
          <w:rtl/>
          <w:cs/>
          <w:lang w:val="ar_AE" w:bidi="ar_AE"/>
        </w:rPr>
      </w:r>
      <w:r>
        <w:rPr>
          <w:b/>
          <w:rtl/>
          <w:cs/>
          <w:lang w:val="ar_AE" w:bidi="ar_AE"/>
        </w:rPr>
        <w:t>في المشهد الثاني:</w:t>
      </w:r>
      <w:r>
        <w:rPr>
          <w:rtl/>
          <w:cs/>
          <w:lang w:val="ar_AE" w:bidi="ar_AE"/>
        </w:rPr>
        <w:t xml:space="preserve"> يخبر يهوه هارون أنه يجب على هارون أن يُحضِر أقارب هارون، أي سبط لاوي بأكمله، حتى ينضموا إلى هارون وبني هارون ويساعدوهم في خيمة الشهادة. كان على اللاويين أن يعتنوا بكل محيط المَسكن. لكن يهوه لا يسمح للاويين بأن يقتربوا من الأمتعة المُقَدَّسة داخل المَسكن أو من مذبح المحرقة الذي أمام مدخل المَسكن. كذلك لا يسمح يهوه لأي شخص ليس من اللاويين أن يساعد هارون وبني هارون.</w:t>
      </w:r>
    </w:p>
    <w:p>
      <w:pPr>
        <w:bidi/>
      </w:pPr>
      <w:r>
        <w:rPr>
          <w:rtl/>
          <w:cs/>
          <w:lang w:val="ar_AE" w:bidi="ar_AE"/>
        </w:rPr>
      </w:r>
      <w:r>
        <w:rPr>
          <w:b/>
          <w:rtl/>
          <w:cs/>
          <w:lang w:val="ar_AE" w:bidi="ar_AE"/>
        </w:rPr>
        <w:t>في المشهد الثالث:</w:t>
      </w:r>
      <w:r>
        <w:rPr>
          <w:rtl/>
          <w:cs/>
          <w:lang w:val="ar_AE" w:bidi="ar_AE"/>
        </w:rPr>
        <w:t xml:space="preserve"> يقول يهوه لهارون إن هارون وبنيه وحدهم يجب أن يقوموا بالواجبات المُقَدَّسة داخل المَقدس وعند المذبح. لا يسمح يهوه لأي شخص آخر أن يقوم بواجبات الكهنوت في المَقدس.</w:t>
      </w:r>
    </w:p>
    <w:p>
      <w:pPr>
        <w:bidi/>
      </w:pPr>
      <w:r>
        <w:rPr>
          <w:rtl/>
          <w:cs/>
          <w:lang w:val="ar_AE" w:bidi="ar_AE"/>
        </w:rPr>
      </w:r>
      <w:r>
        <w:rPr>
          <w:b/>
          <w:rtl/>
          <w:cs/>
          <w:lang w:val="ar_AE" w:bidi="ar_AE"/>
        </w:rPr>
        <w:t>في المشهد الرابع:</w:t>
      </w:r>
      <w:r>
        <w:rPr>
          <w:rtl/>
          <w:cs/>
          <w:lang w:val="ar_AE" w:bidi="ar_AE"/>
        </w:rPr>
        <w:t xml:space="preserve"> يقول يهوه لهارونَ أنه هو اختار اللاويين شخصيًا من بين جميع أسباط إسرائيل. اللاويون هم عطية من يهوه لهارون رئيس الكهنة ولأبناء هارون الكهنة. لقد خصَّص يهوه اللاويين لنفسه، لذلك سيخدم اللاويون يهوه من خلال مساعَدتهم للكهنة في خيمة الاجتماع. لكن هارون وأبناء هارون فقط يُسمح لهم بالقيام بوظيفة الكهنة والخدمة بأي شكل من الأشكال، عند مذبح المحرقة أو وراء الحجاب حيث يوجد قُدس الأقداس. يخبر يهوه هارونَ أن عملَ هارون وبني هارون ككهنة هو عطية، أو بركة، من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 رئيس الكهنة</w:t>
      </w:r>
    </w:p>
    <w:p>
      <w:pPr>
        <w:pStyle w:val="ListBullet"/>
        <w:bidi/>
        <w:spacing w:line="240" w:lineRule="auto"/>
        <w:ind w:left="720"/>
      </w:pPr>
      <w:r>
        <w:rPr>
          <w:rtl/>
          <w:cs/>
          <w:lang w:val="ar_AE" w:bidi="ar_AE"/>
        </w:rPr>
      </w:r>
      <w:r>
        <w:rPr>
          <w:rtl/>
          <w:cs/>
          <w:lang w:val="ar_AE" w:bidi="ar_AE"/>
        </w:rPr>
        <w:t>أبناء هارون الكهنة</w:t>
      </w:r>
    </w:p>
    <w:p>
      <w:pPr>
        <w:pStyle w:val="ListBullet"/>
        <w:bidi/>
        <w:spacing w:line="240" w:lineRule="auto"/>
        <w:ind w:left="720"/>
      </w:pPr>
      <w:r>
        <w:rPr>
          <w:rtl/>
          <w:cs/>
          <w:lang w:val="ar_AE" w:bidi="ar_AE"/>
        </w:rPr>
      </w:r>
      <w:r>
        <w:rPr>
          <w:rtl/>
          <w:cs/>
          <w:lang w:val="ar_AE" w:bidi="ar_AE"/>
        </w:rPr>
        <w:t>عائلة والد هارون، أو عشيرة القهاتيين اللاويين</w:t>
      </w:r>
    </w:p>
    <w:p>
      <w:pPr>
        <w:pStyle w:val="ListBullet"/>
        <w:bidi/>
        <w:spacing w:line="240" w:lineRule="auto"/>
        <w:ind w:left="720"/>
      </w:pPr>
      <w:r>
        <w:rPr>
          <w:rtl/>
          <w:cs/>
          <w:lang w:val="ar_AE" w:bidi="ar_AE"/>
        </w:rPr>
      </w:r>
      <w:r>
        <w:rPr>
          <w:rtl/>
          <w:cs/>
          <w:lang w:val="ar_AE" w:bidi="ar_AE"/>
        </w:rPr>
        <w:t>كل سبط لاوي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يَستكمل المشهدُ الأول قصةَ المقطع السابق. يتحدث يهوه إلى هارون بعد أن صرخ بنو إسرائيل في خوفٍ عندما رأوا عصا هارون تُنبت وتُنتج اللوز.</w:t>
      </w:r>
    </w:p>
    <w:p>
      <w:pPr>
        <w:bidi/>
      </w:pPr>
      <w:r>
        <w:rPr>
          <w:rtl/>
          <w:cs/>
          <w:lang w:val="ar_AE" w:bidi="ar_AE"/>
        </w:rPr>
      </w:r>
      <w:r>
        <w:rPr>
          <w:rtl/>
          <w:cs/>
          <w:lang w:val="ar_AE" w:bidi="ar_AE"/>
        </w:rPr>
        <w:t>توقفوا هنا وناقشوا كمجموعة الكلمات أو العبارات التي ستستخدمونها لإظهار أن هذه القصة تَستكمل القصةَ الواردة في المقطع السابق. أوقفوا سماع هذا التسجيل الصوتي هنا.</w:t>
      </w:r>
    </w:p>
    <w:p>
      <w:pPr>
        <w:bidi/>
      </w:pPr>
      <w:r>
        <w:rPr>
          <w:rtl/>
          <w:cs/>
          <w:lang w:val="ar_AE" w:bidi="ar_AE"/>
        </w:rPr>
      </w:r>
      <w:r>
        <w:rPr>
          <w:rtl/>
          <w:cs/>
          <w:lang w:val="ar_AE" w:bidi="ar_AE"/>
        </w:rPr>
        <w:t xml:space="preserve">يخاطب يهوه هارونَ مباشرة. يقول يهوه لهارون إن هارون، وأبناء هارون، و"بيت أبيه،" أو عشيرة القهاتيين سوف "يَحملون الذنب فيما يتعلق بالمقَدَّس." سيقع هارون، وأبناء هارون، والقهاتيون تحت دينونة يهوه إذا كَسر أيُّ شخصٍ أوامر يهوه المتعلقة بالمَقدس أو بالأشياء المُقَدَّسة التي فيه. يُخبر يهوه هارونَ أن هارون رئيس الكهنة، وأبناء هارون الكهنة وحدهم، سيكونون مسؤولين أو سيقعون تحت الدينونة، إذا كسروا أي قواعد تتعلق بأداء واجبات الكهنوت. إذا كسر الكهنة تعليمات يهوه بشأن كيفية أداء تلك الواجبات، فسيعاقِبهم يهوه. </w:t>
      </w:r>
    </w:p>
    <w:p>
      <w:pPr>
        <w:bidi/>
      </w:pPr>
      <w:r>
        <w:rPr>
          <w:rtl/>
          <w:cs/>
          <w:lang w:val="ar_AE" w:bidi="ar_AE"/>
        </w:rPr>
      </w:r>
      <w:r>
        <w:rPr>
          <w:rtl/>
          <w:cs/>
          <w:lang w:val="ar_AE" w:bidi="ar_AE"/>
        </w:rPr>
        <w:t>في المشهد الثاني، يواصل يهوه الحديث إلى هارون. يقول يهوه إنه على هارون أيضًا أن يُحضِر أقرباء هارون، أي سبط لاوي بأكمله، حتى ينضم اللاويون إلى هارون وأبناء هارون ويساعدوهم في خيمة الشهادة. يجب على اللاويين أن يؤدوا واجباتهم تجاه هارون وتجاه الخيمة ككل، أي كل منطقة خيمة الاجتماع. لكن يهوه لا يسمح للاويين بأن يقتربوا من الأمتعة المُقَدَّسة داخل المَسكن أو من مذبح المحرقة الذي أمام مدخل المَسكن. إذا عصى اللاويون هذه الشرائع، فإن يهوه سيُميتهم، هم وهارونَ رئيس الكهنة والكهنةَ الآخرين.</w:t>
      </w:r>
    </w:p>
    <w:p>
      <w:pPr>
        <w:bidi/>
      </w:pPr>
      <w:r>
        <w:rPr>
          <w:rtl/>
          <w:cs/>
          <w:lang w:val="ar_AE" w:bidi="ar_AE"/>
        </w:rPr>
      </w:r>
      <w:r>
        <w:rPr>
          <w:rtl/>
          <w:cs/>
          <w:lang w:val="ar_AE" w:bidi="ar_AE"/>
        </w:rPr>
        <w:t>يلخِّص يهوه لهارون مسؤوليات الكهنة وبقية اللاويين. يريد يهوه أن يتأكد من أن الجميع يَفهمون كل الأدوار، وأن هارون وأبناء هارون، أي الكهنة، لهم سلطة على الآخرين. يقول يهوه إن اللاويين يجب أن ينضموا إلى هارون وأن يكونوا مسؤولين عن الاهتمام بخيمة الاجتماع، حيث يجتمع يهوه مع شعبه. لكن يهوه لا يسمح لأي شخص غير مُصرَّح له أن يقترب من هارون وأبناء هارون أثناء عملهم هناك. لا يسمح يهوه لأي شخص ليس من اللاويين أن يساعد هارون وبني هارون.</w:t>
      </w:r>
    </w:p>
    <w:p>
      <w:pPr>
        <w:bidi/>
      </w:pPr>
      <w:r>
        <w:rPr>
          <w:rtl/>
          <w:cs/>
          <w:lang w:val="ar_AE" w:bidi="ar_AE"/>
        </w:rPr>
      </w:r>
      <w:r>
        <w:rPr>
          <w:rtl/>
          <w:cs/>
          <w:lang w:val="ar_AE" w:bidi="ar_AE"/>
        </w:rPr>
        <w:t>في المشهد الثالث، يقول يهوه لهارون إن هارون وأبناء هارون وحدهم يجب أن يؤدوا الواجبات المُقَدَّسة داخل المَقدس وعند المذبح. لا يسمح يهوه لأي شخص آخر، ولا حتى اللاويين، بأداء مهام الكهنوت هذه في المَقدس. يضع يهوه هذه القواعد للكهنة للتأكُّد من أنه لن يتحتم أبدًا مرة أخرى أن يُعاقِب يهوه بني إسرائيل بغضبٍ لِكسرهم أي قواعد ضد المَقدس وأشيائه المُقدَّسة، مثلما فَعلَ يهوه خلال تمرد قورح.</w:t>
      </w:r>
    </w:p>
    <w:p>
      <w:pPr>
        <w:bidi/>
      </w:pPr>
      <w:r>
        <w:rPr>
          <w:rtl/>
          <w:cs/>
          <w:lang w:val="ar_AE" w:bidi="ar_AE"/>
        </w:rPr>
      </w:r>
      <w:r>
        <w:rPr>
          <w:rtl/>
          <w:cs/>
          <w:lang w:val="ar_AE" w:bidi="ar_AE"/>
        </w:rPr>
        <w:t>في المشهد الرابع، يقول يهوه لهارون: "انظر! لقد أخذتُ إخوتكم اللاويين من بين شعب إسرائيل." يستخدم يهوه لغةً تُظهر أنه يقول شيئًا مهمًا. إن الشيء المهم الذي يقوله يهوه لهارون هو أنه بنفسه اختار اللاويين من بين جميع أسباط إسرائيل. يقول يهوه إن اللاويين هم عطية من يهوه لهارون رئيس الكهنة ولأبناء هارون الكهنة. يُكرِّس أو يُخصِّص يهوه اللاويين ليهوه، لذلك سيَخدم اللاويون يهوه. يجب على اللاويين أن يخدموا يهوه من خلال مساعَدتهم للكهنة في خيمة الاجتماع.</w:t>
      </w:r>
    </w:p>
    <w:p>
      <w:pPr>
        <w:bidi/>
      </w:pPr>
      <w:r>
        <w:rPr>
          <w:rtl/>
          <w:cs/>
          <w:lang w:val="ar_AE" w:bidi="ar_AE"/>
        </w:rPr>
      </w:r>
      <w:r>
        <w:rPr>
          <w:rtl/>
          <w:cs/>
          <w:lang w:val="ar_AE" w:bidi="ar_AE"/>
        </w:rPr>
        <w:t>توقفوا هنا كمجموعة وناقشوا معًا: عندما تروون قصةً بلُغتكم، كيف تخبرون المستمعين بأنكم تقولون شيئًا مهمًا؟ ما هي الكلمات أو العبارات التي تستخدمونها؟ توقَّفوا هنا عن سماع التسجيل الصوتي.</w:t>
      </w:r>
    </w:p>
    <w:p>
      <w:pPr>
        <w:bidi/>
      </w:pPr>
      <w:r>
        <w:rPr>
          <w:rtl/>
          <w:cs/>
          <w:lang w:val="ar_AE" w:bidi="ar_AE"/>
        </w:rPr>
      </w:r>
      <w:r>
        <w:rPr>
          <w:rtl/>
          <w:cs/>
          <w:lang w:val="ar_AE" w:bidi="ar_AE"/>
        </w:rPr>
        <w:t>مع ذلك، يقول يهوه إن هارون وأبناء هارون وحدهم يُسمح لهم بعمل الكهنوت والخدمة بأي شكل من الأشكال عند مذبح المحرقة أو داخل الحجاب حيث يوجد قُدس الأقداس. يُؤكد يهوه على أن وظيفة الكهنوت تخص هارون وأبناء هارون فقط، وأن هذه الأمور هي مسؤولية هارون. يقول يهوه إن وظيفة هارون وأبناء هارون ككهنة هي عطية، أو بركة، من يهوه. سيعاقِب يهوه بالموت أي شخصٍ ليس من نسل هارون، بما في ذلك اللاويين الآخرين، إذا اقترب ذلك الشخص من الأشياء المُقَدَّسة أو المَقدس. مرةً أخرى، يلخِّص يهوه لهارون مسؤوليات اللاويين والكهنة. يريد يهوه أن يتأكد من أن الجميع يفهمون كل الأدوار.</w:t>
      </w:r>
    </w:p>
    <w:p>
      <w:pPr>
        <w:bidi/>
      </w:pPr>
      <w:r>
        <w:rPr>
          <w:rtl/>
          <w:cs/>
          <w:lang w:val="ar_AE" w:bidi="ar_AE"/>
        </w:rPr>
      </w:r>
      <w:r>
        <w:rPr>
          <w:rtl/>
          <w:cs/>
          <w:lang w:val="ar_AE" w:bidi="ar_AE"/>
        </w:rPr>
        <w:t>توقفوا هنا وقوموا كمجموعة بالنشاط التالي: باستخدام العصي والحجارة، أو الرسم على الأرض، اصنعوا رسمةً للدار الخارجية وخيمة الاجتماع. اختاروا أربعة أنواع من الأشياء لتُمثِّل هارونَ رئيس الكهنة، وأبناء هارون الكهنة، وعشيرة القهاتيين من اللاويين، وكل سبط لاوي. تحدثوا عن الجوانب التي تتشابه أو تختلف فيها مسؤوليات كلٍّ من رئيس الكهنة، والكهنة، والقهاتيين، واللاويين.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١٨: ١–٧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 رئيس الكهنة</w:t>
      </w:r>
    </w:p>
    <w:p>
      <w:pPr>
        <w:pStyle w:val="ListBullet"/>
        <w:bidi/>
        <w:spacing w:line="240" w:lineRule="auto"/>
        <w:ind w:left="720"/>
      </w:pPr>
      <w:r>
        <w:rPr>
          <w:rtl/>
          <w:cs/>
          <w:lang w:val="ar_AE" w:bidi="ar_AE"/>
        </w:rPr>
      </w:r>
      <w:r>
        <w:rPr>
          <w:rtl/>
          <w:cs/>
          <w:lang w:val="ar_AE" w:bidi="ar_AE"/>
        </w:rPr>
        <w:t>أبناء هارون الكهنة</w:t>
      </w:r>
    </w:p>
    <w:p>
      <w:pPr>
        <w:pStyle w:val="ListBullet"/>
        <w:bidi/>
        <w:spacing w:line="240" w:lineRule="auto"/>
        <w:ind w:left="720"/>
      </w:pPr>
      <w:r>
        <w:rPr>
          <w:rtl/>
          <w:cs/>
          <w:lang w:val="ar_AE" w:bidi="ar_AE"/>
        </w:rPr>
      </w:r>
      <w:r>
        <w:rPr>
          <w:rtl/>
          <w:cs/>
          <w:lang w:val="ar_AE" w:bidi="ar_AE"/>
        </w:rPr>
        <w:t>عائلة والد هارون، أو عشيرة القهاتيين اللاويين</w:t>
      </w:r>
    </w:p>
    <w:p>
      <w:pPr>
        <w:pStyle w:val="ListBullet"/>
        <w:bidi/>
        <w:spacing w:line="240" w:lineRule="auto"/>
        <w:ind w:left="720"/>
      </w:pPr>
      <w:r>
        <w:rPr>
          <w:rtl/>
          <w:cs/>
          <w:lang w:val="ar_AE" w:bidi="ar_AE"/>
        </w:rPr>
      </w:r>
      <w:r>
        <w:rPr>
          <w:rtl/>
          <w:cs/>
          <w:lang w:val="ar_AE" w:bidi="ar_AE"/>
        </w:rPr>
        <w:t>كل سبط لاوي</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يهوه لهارون: "أنت وأبناؤك وعائلتك سوف تتحمَّلون مسؤولية أي تجاوزات تحدث في المَقدس، وأنت وأبناؤك وحدكم سوف تتحمَّلون مسؤولية أي تجاوزات تحدث في وظيفة الكهنوت."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"إن يهوه يجعلني أنا، وأبنائي، والقهاتيين مسؤولين شخصيًا عن حراسة المَقدس،" أو "يهوه يحب شعبه إسرائيل حقًا ويريدني أنا، وأبنائي، والقهاتيين أن نَحميهم من الموت. يجب أن نمنعهم من الاقتراب أكثر من اللازم من المَقدس،" أو "أنا وأبنائي نحتاج إلى التأكُّد من أننا نؤدي واجباتنا الكهنوتية بشكل جيد، وفقًا لتعليمات يهوه. إذَا لم نفعل ذلك، فإن يهوه سيعاقِبني أنا وأبنائي."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يهوه تقديمَ تعليماته لهارون: "أحضِر إخوتك اللاويين من السبط الذي تنتمي له، لينضموا إليك ويساعدونك عندما تَخدم أنت وأبناؤك أمام خيمة شريعة العهد. ينبغي أن يكونوا مسؤولين أمامكم وأن يؤدوا جميع واجبات الخيمة، لكن يجب ألا يقتربوا من أثاث المَقدس أو المذبح. وإلا فستموتون أنتم وهم جميعًا. ينبغي أن ينضموا إليكم وأن يكونوا مسؤولين عن الاهتمام بخيمة الاجتماع –كل العمل في الخيمة– ولا يجوز لأحد غيركم أن يقترب من مكان خدمتكم أنتم."</w:t>
      </w:r>
    </w:p>
    <w:p>
      <w:pPr>
        <w:bidi/>
      </w:pPr>
      <w:r>
        <w:rPr>
          <w:rtl/>
          <w:cs/>
          <w:lang w:val="ar_AE" w:bidi="ar_AE"/>
        </w:rPr>
      </w:r>
      <w:r>
        <w:rPr>
          <w:rtl/>
          <w:cs/>
          <w:lang w:val="ar_AE" w:bidi="ar_AE"/>
        </w:rPr>
        <w:t>"يجب أن تكونوا مسؤولين عن العناية بالمَقدس، والمذبح، حتى لا يأتي سخطي على بني إسرائيل مرة أخرى. أنا بنفسي اخترتُ رفقاءك اللاويين من بين بني إسرائيل كعطية لكم، وهم مُكرَّسون للرب ليقوموا بالعمل في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"اللاويون هم ميراثي الثمين. لقد خصَّصتُهم ليَخدموني بدلًا من الأبكار في جميع أسباط إسرائيل،" أو "أنا أعطي اللاويين كعطية للكهنة. سيساعد اللاويون الكهنةَ في خدمة شعبي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يهوه تقديمَ تعليماته لهارون: "لكن أنت وأبناؤك وحدكم يمكنكم أن تَخدموا في وظيفة الكهنوت في كل الطقوس المرتبطة بالمذبح وما وراء الحجاب. أنا أعطيكم خدمة الكهنوت كعطية. أي شخص آخر يقترب من المَقدس يجب أن يُقتَل."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هارون: "بماذا تشعر أو بماذا تفكِّر؟" قد يجيب الشخص بعبارات مثل: "إنه يُشرفني أنَّ يهوه اختارني أنا وأبنائي لِنَصير كهنةً له. حتى عندما يكون من الصعب القيام ببعض المهام، يجب أن نتذكر أن الكهنوت هو عطية من يهوه،" أو "أنا متوتر بعض الشيء! لدينا مسؤولية كبيرة تتعلق بحراسة المَقدس من أن يقترب أكثر من اللازم أشخاصٌ غير مصرح لهم بالاقتراب. إذا فشلنا في إيقافهم، فسيموتون!"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١٨: ١–٧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قال يهوه لهارون إن هارون وأبناء هارون، وعائلة هارون، أو عشيرة القهاتيين سيتحمَّلون الذنب فيما يتعلق </w:t>
      </w:r>
      <w:r>
        <w:rPr>
          <w:b/>
          <w:rtl/>
          <w:cs/>
          <w:lang w:val="ar_AE" w:bidi="ar_AE"/>
        </w:rPr>
        <w:t>بالمَقدس</w:t>
      </w:r>
      <w:r>
        <w:rPr>
          <w:rtl/>
          <w:cs/>
          <w:lang w:val="ar_AE" w:bidi="ar_AE"/>
        </w:rPr>
        <w:t xml:space="preserve">. تُشير كلمة المَقدس إلى مكان مُقدَّس، وفي هذه الحالة تعني المَسكن أو خيمة الاجتماع نفسها، وجميع الأشياء المُكرَّسة أو المُقدَّسة في المَسكن. استخدموا نفس الكلمة أو العبارة التي استخدمتوها في المقاطع السابقة للإشارة إلى "المَقدس." للمزيد من المعلومات عن </w:t>
      </w:r>
      <w:r>
        <w:rPr>
          <w:rtl/>
          <w:cs/>
          <w:lang w:val="ar_AE" w:bidi="ar_AE"/>
        </w:rPr>
        <w:t>المَقدس</w:t>
      </w:r>
      <w:r>
        <w:rPr>
          <w:rtl/>
          <w:cs/>
          <w:lang w:val="ar_AE" w:bidi="ar_AE"/>
        </w:rPr>
        <w:t xml:space="preserve"> راجعوا قاموس الكلمات الرئيسية.</w:t>
      </w:r>
    </w:p>
    <w:p>
      <w:pPr>
        <w:bidi/>
      </w:pPr>
      <w:r>
        <w:rPr>
          <w:rtl/>
          <w:cs/>
          <w:lang w:val="ar_AE" w:bidi="ar_AE"/>
        </w:rPr>
      </w:r>
      <w:r>
        <w:rPr>
          <w:rtl/>
          <w:cs/>
          <w:lang w:val="ar_AE" w:bidi="ar_AE"/>
        </w:rPr>
        <w:t xml:space="preserve">يتحمل هارون وأبناء هارون الذنب فيما يتعلق </w:t>
      </w:r>
      <w:r>
        <w:rPr>
          <w:b/>
          <w:rtl/>
          <w:cs/>
          <w:lang w:val="ar_AE" w:bidi="ar_AE"/>
        </w:rPr>
        <w:t>بكهنوتهم</w:t>
      </w:r>
      <w:r>
        <w:rPr>
          <w:rtl/>
          <w:cs/>
          <w:lang w:val="ar_AE" w:bidi="ar_AE"/>
        </w:rPr>
        <w:t>. الكهنوت يعني الأفعال التي يقوم بها الكاهن أو الكهنة.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الكهنوت</w:t>
      </w:r>
      <w:r>
        <w:rPr>
          <w:rtl/>
          <w:cs/>
          <w:lang w:val="ar_AE" w:bidi="ar_AE"/>
        </w:rPr>
        <w:t xml:space="preserve">. انظروا مُصطلح </w:t>
      </w:r>
      <w:r>
        <w:rPr>
          <w:rtl/>
          <w:cs/>
          <w:lang w:val="ar_AE" w:bidi="ar_AE"/>
        </w:rPr>
        <w:t>كاهن</w:t>
      </w:r>
      <w:r>
        <w:rPr>
          <w:rtl/>
          <w:cs/>
          <w:lang w:val="ar_AE" w:bidi="ar_AE"/>
        </w:rPr>
        <w:t xml:space="preserve"> في "قاموس الكلمات الرئيسية". إذا كنتم قد ترجمتم هذه الكلمة بالفعل في سِفر آخر من الكتاب المُقدَْس، على سبيل المثال، سِفر الخروج، استخدموا نفس الكلمة التي استخدمتوها هناك. أوقفوا سماع هذا التسجيل الصوتي هنا.</w:t>
      </w:r>
    </w:p>
    <w:p>
      <w:pPr>
        <w:bidi/>
      </w:pPr>
      <w:r>
        <w:rPr>
          <w:rtl/>
          <w:cs/>
          <w:lang w:val="ar_AE" w:bidi="ar_AE"/>
        </w:rPr>
      </w:r>
      <w:r>
        <w:rPr>
          <w:rtl/>
          <w:cs/>
          <w:lang w:val="ar_AE" w:bidi="ar_AE"/>
        </w:rPr>
        <w:t>قال يهوه لهارون أن يُحضِر معه سبطَ لاوي، حتى ينضموا إلى هارون وأبناء هارون ويساعدوهم عندما يكون هارون وأبناؤه أمام خيمة الشهادة، أو خيمة شريعة العهد. سيَنضم اللاويون إلى هارون وسيقومون بحراسة خيمة الاجتماع لأجل كل خدمة الخيمة، ولن يقترب أي دخيل من هارون.</w:t>
      </w:r>
    </w:p>
    <w:p>
      <w:pPr>
        <w:bidi/>
      </w:pPr>
      <w:r>
        <w:rPr>
          <w:rtl/>
          <w:cs/>
          <w:lang w:val="ar_AE" w:bidi="ar_AE"/>
        </w:rPr>
      </w:r>
      <w:r>
        <w:rPr>
          <w:rtl/>
          <w:cs/>
          <w:lang w:val="ar_AE" w:bidi="ar_AE"/>
        </w:rPr>
        <w:t xml:space="preserve">توجد طريقتان للإشارة إلى الخيمة في هذا المقطع: خيمة </w:t>
      </w:r>
      <w:r>
        <w:rPr>
          <w:b/>
          <w:rtl/>
          <w:cs/>
          <w:lang w:val="ar_AE" w:bidi="ar_AE"/>
        </w:rPr>
        <w:t>الشهادة</w:t>
      </w:r>
      <w:r>
        <w:rPr>
          <w:rtl/>
          <w:cs/>
          <w:lang w:val="ar_AE" w:bidi="ar_AE"/>
        </w:rPr>
        <w:t xml:space="preserve">، أو </w:t>
      </w:r>
      <w:r>
        <w:rPr>
          <w:b/>
          <w:rtl/>
          <w:cs/>
          <w:lang w:val="ar_AE" w:bidi="ar_AE"/>
        </w:rPr>
        <w:t>شريعة العهد</w:t>
      </w:r>
      <w:r>
        <w:rPr>
          <w:rtl/>
          <w:cs/>
          <w:lang w:val="ar_AE" w:bidi="ar_AE"/>
        </w:rPr>
        <w:t xml:space="preserve">، وخيمة الاجتماع. ربما استخدم موسى اسمَ خيمة الشهادة، لأن الشهادة، أو لوحي الحجر اللذين يَحملان الشريعة وأعطاهما يهوه لموسى، كانا موجودين في التابوت. تستخدم بعضُ الترجمات عبارةَ شريعة العهد بدلًا من كلمة الشهادة. ربما استخدم موسى اسمَ خيمة الاجتماع لأن هذا هو المكان الذي كان يتقابل فيه موسى مع يهوه. إن خيمة الشهادة، أو خيمة الاجتماع، تعني المَقدس، أو المَسكن. استخدموا نفس العبارة أو الكلمة التي استخدمتوها للإشارة إلى خيمة الشهادة أو شريعة العهد وإلى خيمة الاجتماع. توجد كلمتا </w:t>
      </w:r>
      <w:r>
        <w:rPr>
          <w:rtl/>
          <w:cs/>
          <w:lang w:val="ar_AE" w:bidi="ar_AE"/>
        </w:rPr>
        <w:t>الشهادة</w:t>
      </w:r>
      <w:r>
        <w:rPr>
          <w:rtl/>
          <w:cs/>
          <w:lang w:val="ar_AE" w:bidi="ar_AE"/>
        </w:rPr>
        <w:t xml:space="preserve"> و</w:t>
      </w:r>
      <w:r>
        <w:rPr>
          <w:rtl/>
          <w:cs/>
          <w:lang w:val="ar_AE" w:bidi="ar_AE"/>
        </w:rPr>
        <w:t>العهد</w:t>
      </w:r>
      <w:r>
        <w:rPr>
          <w:rtl/>
          <w:cs/>
          <w:lang w:val="ar_AE" w:bidi="ar_AE"/>
        </w:rPr>
        <w:t xml:space="preserve"> في قاموس الكلمات الرئيسية، إذا استخدمتم إحدى تلك الكلمات وكنتم بحاجة إلى المزيد من المعلومات.</w:t>
      </w:r>
    </w:p>
    <w:p>
      <w:pPr>
        <w:bidi/>
      </w:pPr>
      <w:r>
        <w:rPr>
          <w:rtl/>
          <w:cs/>
          <w:lang w:val="ar_AE" w:bidi="ar_AE"/>
        </w:rPr>
      </w:r>
      <w:r>
        <w:rPr>
          <w:rtl/>
          <w:cs/>
          <w:lang w:val="ar_AE" w:bidi="ar_AE"/>
        </w:rPr>
        <w:t xml:space="preserve">سوف يكون سبط لاوي مسؤولًا أمام هارون، وسوف يقومون بواجباتهم في كل الدار الخارجية وخيمة الاجتماع، لكن يجب ألا يقتربوا من أثاث المَقدس أو </w:t>
      </w:r>
      <w:r>
        <w:rPr>
          <w:b/>
          <w:rtl/>
          <w:cs/>
          <w:lang w:val="ar_AE" w:bidi="ar_AE"/>
        </w:rPr>
        <w:t>المذبح</w:t>
      </w:r>
      <w:r>
        <w:rPr>
          <w:rtl/>
          <w:cs/>
          <w:lang w:val="ar_AE" w:bidi="ar_AE"/>
        </w:rPr>
        <w:t xml:space="preserve">. استخدموا نفس الكلمة أو العبارة التي استخدمتوها في المقاطع السابقة للإشارة إلى المذبح. للمزيد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ينبغي على هارون وأبناء هارون، أي الكهنة، أن يعتنوا بالمَقدس والمذبح حتى لا يلمسهم شخصٌ آخر ويَتعرَّض </w:t>
      </w:r>
      <w:r>
        <w:rPr>
          <w:b/>
          <w:rtl/>
          <w:cs/>
          <w:lang w:val="ar_AE" w:bidi="ar_AE"/>
        </w:rPr>
        <w:t>لسَخط</w:t>
      </w:r>
      <w:r>
        <w:rPr>
          <w:rtl/>
          <w:cs/>
          <w:lang w:val="ar_AE" w:bidi="ar_AE"/>
        </w:rPr>
        <w:t xml:space="preserve"> يهوه. استخدموا نفس الكلمة أو العبارة التي استخدمتوها في المقاطع السابقة للإشارة إلى السخط. للمزيد من المعلومات عن </w:t>
      </w:r>
      <w:r>
        <w:rPr>
          <w:b/>
          <w:rtl/>
          <w:cs/>
          <w:lang w:val="ar_AE" w:bidi="ar_AE"/>
        </w:rPr>
        <w:t>السخط</w:t>
      </w:r>
      <w:r>
        <w:rPr>
          <w:rtl/>
          <w:cs/>
          <w:lang w:val="ar_AE" w:bidi="ar_AE"/>
        </w:rPr>
        <w:t>، راجعوا قاموس الكلمات الرئيسية.</w:t>
      </w:r>
    </w:p>
    <w:p>
      <w:pPr>
        <w:bidi/>
      </w:pPr>
      <w:r>
        <w:rPr>
          <w:rtl/>
          <w:cs/>
          <w:lang w:val="ar_AE" w:bidi="ar_AE"/>
        </w:rPr>
      </w:r>
      <w:r>
        <w:rPr>
          <w:rtl/>
          <w:cs/>
          <w:lang w:val="ar_AE" w:bidi="ar_AE"/>
        </w:rPr>
        <w:t xml:space="preserve">لقد اختار يهوه أقاربَ هارون، أي </w:t>
      </w:r>
      <w:r>
        <w:rPr>
          <w:b/>
          <w:rtl/>
          <w:cs/>
          <w:lang w:val="ar_AE" w:bidi="ar_AE"/>
        </w:rPr>
        <w:t>اللاويين</w:t>
      </w:r>
      <w:r>
        <w:rPr>
          <w:rtl/>
          <w:cs/>
          <w:lang w:val="ar_AE" w:bidi="ar_AE"/>
        </w:rPr>
        <w:t xml:space="preserve">، من بين شعب إسرائيل. اللاويون هم عطيةٌ من يهوه لهارون ليساعدوه في واجباته في خيمة الاجتماع. تُشير كلمة اللاويين إلى الرجال الذين من سبط لاوي. استخدموا نفس الكلمة أو العبارة التي استخدمتوها في المقاطع السابقة للإشارة إلى اللاويين. للمزيد من المعلومات عن </w:t>
      </w:r>
      <w:r>
        <w:rPr>
          <w:rtl/>
          <w:cs/>
          <w:lang w:val="ar_AE" w:bidi="ar_AE"/>
        </w:rPr>
        <w:t>اللاويين</w:t>
      </w:r>
      <w:r>
        <w:rPr>
          <w:rtl/>
          <w:cs/>
          <w:lang w:val="ar_AE" w:bidi="ar_AE"/>
        </w:rPr>
        <w:t>، راجعوا قاموس الكلمات الرئيسية.</w:t>
      </w:r>
    </w:p>
    <w:p>
      <w:pPr>
        <w:bidi/>
      </w:pPr>
      <w:r>
        <w:rPr>
          <w:rtl/>
          <w:cs/>
          <w:lang w:val="ar_AE" w:bidi="ar_AE"/>
        </w:rPr>
      </w:r>
      <w:r>
        <w:rPr>
          <w:rtl/>
          <w:cs/>
          <w:lang w:val="ar_AE" w:bidi="ar_AE"/>
        </w:rPr>
        <w:t xml:space="preserve">يُشير تعبير شعب أو بني إسرائيل إلى الشعب الذي اختاره يهوه، وهم نسلُ يعقوب، أو إسرائيل، حفيد </w:t>
      </w:r>
      <w:r>
        <w:rPr>
          <w:rtl/>
          <w:cs/>
          <w:lang w:val="ar_AE" w:bidi="ar_AE"/>
        </w:rPr>
        <w:t>إبراهيم</w:t>
      </w:r>
      <w:r>
        <w:rPr>
          <w:rtl/>
          <w:cs/>
          <w:lang w:val="ar_AE" w:bidi="ar_AE"/>
        </w:rPr>
        <w:t xml:space="preserve">. استخدموا نفس الكلمة أو العبارة التي استخدمتوها في المقاطع السابقة للإشارة إلى </w:t>
      </w:r>
      <w:r>
        <w:rPr>
          <w:b/>
          <w:rtl/>
          <w:cs/>
          <w:lang w:val="ar_AE" w:bidi="ar_AE"/>
        </w:rPr>
        <w:t>شعب إسرائيل</w:t>
      </w:r>
      <w:r>
        <w:rPr>
          <w:rtl/>
          <w:cs/>
          <w:lang w:val="ar_AE" w:bidi="ar_AE"/>
        </w:rPr>
        <w:t xml:space="preserve"> أو </w:t>
      </w:r>
      <w:r>
        <w:rPr>
          <w:b/>
          <w:rtl/>
          <w:cs/>
          <w:lang w:val="ar_AE" w:bidi="ar_AE"/>
        </w:rPr>
        <w:t>بني إسرائيل</w:t>
      </w:r>
      <w:r>
        <w:rPr>
          <w:rtl/>
          <w:cs/>
          <w:lang w:val="ar_AE" w:bidi="ar_AE"/>
        </w:rPr>
        <w:t xml:space="preserve">. لمزيد من المعلومات عن </w:t>
      </w:r>
      <w:r>
        <w:rPr>
          <w:rtl/>
          <w:cs/>
          <w:lang w:val="ar_AE" w:bidi="ar_AE"/>
        </w:rPr>
        <w:t>شعب إسرائيل</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18:8–20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١٨: ٨- ٢٠ واحفظوه في قلوبكم.</w:t>
      </w:r>
    </w:p>
    <w:p>
      <w:pPr>
        <w:bidi/>
      </w:pPr>
      <w:r>
        <w:rPr>
          <w:rtl/>
          <w:cs/>
          <w:lang w:val="ar_AE" w:bidi="ar_AE"/>
        </w:rPr>
      </w:r>
      <w:r>
        <w:rPr>
          <w:rtl/>
          <w:cs/>
          <w:lang w:val="ar_AE" w:bidi="ar_AE"/>
        </w:rPr>
        <w:t>استمعوا إلى نسخة صوتية من سِفر العدد ١٨: ٨- ٢٠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١٨: ٨–٢٠ في أكثر الترجمات المفهومة لكم.</w:t>
      </w:r>
    </w:p>
    <w:p>
      <w:pPr>
        <w:bidi/>
      </w:pPr>
      <w:r>
        <w:rPr>
          <w:rtl/>
          <w:cs/>
          <w:lang w:val="ar_AE" w:bidi="ar_AE"/>
        </w:rPr>
      </w:r>
      <w:r>
        <w:rPr>
          <w:rtl/>
          <w:cs/>
          <w:lang w:val="ar_AE" w:bidi="ar_AE"/>
        </w:rPr>
        <w:t>في المقطع السابق، ذكَّر يهوه هارون بواجبات الكهنة واللاويين فيما يتعلق بمن يستطيع دخول خيمة الاجتماع. أعطى يهوه الكهنة أيضًا مسؤوليات جديدة تتعلَّق بالحفاظ على خيمة الاجتماع مُقدَّسة. إذا كَسر أيُّ شخصٍ قواعد يهوه، حتى اللاويين، فإن يهوه سيُحمِّل الكهنةَ المسؤولية، وسيموتون مع الأشخاص الذين كسروا القواعد.</w:t>
      </w:r>
    </w:p>
    <w:p>
      <w:pPr>
        <w:bidi/>
      </w:pPr>
      <w:r>
        <w:rPr>
          <w:rtl/>
          <w:cs/>
          <w:lang w:val="ar_AE" w:bidi="ar_AE"/>
        </w:rPr>
      </w:r>
      <w:r>
        <w:rPr>
          <w:rtl/>
          <w:cs/>
          <w:lang w:val="ar_AE" w:bidi="ar_AE"/>
        </w:rPr>
        <w:t>في هذا المقطع، يُخبِر يهوه هارونَ بما سيحصل عليه هارون والكهنة مقابل عملهم.</w:t>
      </w:r>
    </w:p>
    <w:p>
      <w:pPr>
        <w:bidi/>
      </w:pPr>
      <w:r>
        <w:rPr>
          <w:rtl/>
          <w:cs/>
          <w:lang w:val="ar_AE" w:bidi="ar_AE"/>
        </w:rPr>
      </w:r>
      <w:r>
        <w:rPr>
          <w:rtl/>
          <w:cs/>
          <w:lang w:val="ar_AE" w:bidi="ar_AE"/>
        </w:rPr>
        <w:t xml:space="preserve">واصل يهوه الحديث مع هارون وحده. مع أن يهوه كان يتحدث إلى هارون وحده، إلا أن ما يقوله لهارون يتعلق أيضًا بعائلة هارون بأكملها. قال يهوه إنه جعل هارون مسؤولًا عن التقدمات المُقدَّسة، أو العطايا المُكرَّسة ليهوه، التي قدمها شعب إسرائيل له. ستتذكرون أن الناس قدَّموا تقدمات مثل الحيوانات، والطيور، والحبوب، والزيت، والخمر الجديدة، والذهب، والفضة، وأعطوا هذه التقدمات لرئيس الكهنة. ثم قدَّم رئيس الكهنة التقدمات أمام يهوه وفقًا لتعليمات يهوه. في معظم الأحيان، كان رئيس الكهنة يحرق الجزءَ أو الكل من تقدمات الطعام، أو الذبائح، على مذبح المحرقة. كان الناس يقدِّمون عطاياهم إما لعبادة يهوه، أو ليَشكروا يهوه، أو ليطلبوا منه أن يغفر لهم خطاياهم أو أخطاءهم، أو لكي يطهِّرهم. قال يهوه لهارون إنه من الآن فصاعدًا، سيحصل هارون وأبناء هارون، الكهنة، دائمًا على نصيبٍ من التقدمات التي يقدِّمها بنو إسرائيل ليهوه. أعطى يهوه هذه التقدمات للكهنة لأن يهوه نفسه هو الذي سيوفِّر لهم المعيشة. يشرح يهوه أن اللاويين سيحصلون على معيشتهم من العطايا التي يُحضِرها الآخرون إلى المذبح، بدلًا من أن يحصلوا عليها من الحقل مثل بقية بني إسرائيل. </w:t>
      </w:r>
    </w:p>
    <w:p>
      <w:pPr>
        <w:bidi/>
      </w:pPr>
      <w:r>
        <w:rPr>
          <w:rtl/>
          <w:cs/>
          <w:lang w:val="ar_AE" w:bidi="ar_AE"/>
        </w:rPr>
      </w:r>
      <w:r>
        <w:rPr>
          <w:rtl/>
          <w:cs/>
          <w:lang w:val="ar_AE" w:bidi="ar_AE"/>
        </w:rPr>
        <w:t>توقفوا هنا وناقشوا هذا السؤال كمجموعة: ما هو نوع الراتب الذي يدفعه أصحاب العمل في شعبكم؟ هل هو في الغالب أموالٌ نقدية، أم أن هناك أشياء أخرى قد يحصل عليها الموظفون كأجر؟ كيف يقرر أصحاب العمل كم سيدفعون كراتب؟ أوقفوا سماع هذا التسجيل الصوتي هنا.</w:t>
      </w:r>
    </w:p>
    <w:p>
      <w:pPr>
        <w:bidi/>
      </w:pPr>
      <w:r>
        <w:rPr>
          <w:rtl/>
          <w:cs/>
          <w:lang w:val="ar_AE" w:bidi="ar_AE"/>
        </w:rPr>
      </w:r>
      <w:r>
        <w:rPr>
          <w:rtl/>
          <w:cs/>
          <w:lang w:val="ar_AE" w:bidi="ar_AE"/>
        </w:rPr>
        <w:t>ذَكَر يهوه قائمةً لتقدمات الطعام المختلفة التي يُعطيها يهوه للكهنة، وأوضح يهوه مَن يستطيع أن يأكل من تقدمات الطعام هذه.</w:t>
      </w:r>
    </w:p>
    <w:p>
      <w:pPr>
        <w:bidi/>
      </w:pPr>
      <w:r>
        <w:rPr>
          <w:rtl/>
          <w:cs/>
          <w:lang w:val="ar_AE" w:bidi="ar_AE"/>
        </w:rPr>
      </w:r>
      <w:r>
        <w:rPr>
          <w:rtl/>
          <w:cs/>
          <w:lang w:val="ar_AE" w:bidi="ar_AE"/>
        </w:rPr>
        <w:t>قال يهوه لهارون إنه سيحصل على نصيبٍ من قُدس أقداس التقدمات، أو الذبائح، وهو الجزء من التقدمات الذي لم يحرقه هارون على المذبح. وصف يهوه هذه التقدمات بأنها "قُدس أقداس" لأن الناس كرَّسوا هذه التقدمات، أو خصصوها، للأغراض الخاصة بيهوه. تشمل التقدمات جميعَ تقدمات الحبوب، وجميع ذبائح الخطية أو التطهير، وجميع ذبائح الإثم، التي يقدِّمها الشعب ليهوه. تتكون تقدمات الحبوب من الدقيق الناعم والزيت. كان الناس يُحضِرون تقدمات الحبوب ليُظهروا الإكرام والاحترام ليهوه في العبادة. يمكن لذبيحة الخطية أو التطهير أن تكون من الثيران، أو الماعز، أو الخراف، أو الحمام، أو الدقيق. يقدِّم الناس ذبائح الخطية أو التطهير ليدفعوا ثمن أنهم أصبحوا نجسين أو أخطأوا بشكل غير مقصود بطرق أخرى. كانت تقدمة الإثم من الكباش، أو الخراف، أو الفضة. يقدِّم الناس تقدمات الإثم عن الخطايا أو الأخطاء التي عملوها ضد يهوه أو الآخرين. كل ما يُقدِّمه بنو إسرائيل ليهوه كتقدمة قُدس أقداس، أو تقدمة مُقدَّسة، يكون نصيبًا لهارون وأبناء هارون. إن التقدمات هي طريقةٌ يَرُد بها بنو إسرائيل ليهوه نصيبًا صغيرًا مما أعطاه لبني إسرائيل كبركة.</w:t>
      </w:r>
    </w:p>
    <w:p>
      <w:pPr>
        <w:bidi/>
      </w:pPr>
      <w:r>
        <w:rPr>
          <w:rtl/>
          <w:cs/>
          <w:lang w:val="ar_AE" w:bidi="ar_AE"/>
        </w:rPr>
      </w:r>
      <w:r>
        <w:rPr>
          <w:rtl/>
          <w:cs/>
          <w:lang w:val="ar_AE" w:bidi="ar_AE"/>
        </w:rPr>
        <w:t>يجب على هارون وبنيه أن يأكلوا أي جزء من التقدمات "في قُدس الأقداس." قد يعني هذا أن الكهنة بحاجة إلى أكل التقدمات في دار خيمة الاجتماع، باعتباره أقدس الأماكن، وأنهم يجب أن يعاملوا التقدمات على أنها قُدس أقدس عندما يأكلونها. يُمكن فقط للذكور أن يأكلوا من هذه التقدمات. يقول يهوه إن التقدمات ستكون "قُدسًا لهارون." إن يهوه يُشدِّد غالبًا على أنه حَجَزَ التقدمات تحديدًا لهارون وأبناء هارون، أو ربما كان يهوه يُعلِّم هارون وأبناء هارون أن ينظروا إلى التقدمات بصفتها قُدسًا.</w:t>
      </w:r>
    </w:p>
    <w:p>
      <w:pPr>
        <w:bidi/>
      </w:pPr>
      <w:r>
        <w:rPr>
          <w:rtl/>
          <w:cs/>
          <w:lang w:val="ar_AE" w:bidi="ar_AE"/>
        </w:rPr>
      </w:r>
      <w:r>
        <w:rPr>
          <w:rtl/>
          <w:cs/>
          <w:lang w:val="ar_AE" w:bidi="ar_AE"/>
        </w:rPr>
        <w:t>يُخبر يهوه هارونَ عن التقدمات الطوعية الخاصة الأخرى التي ستكون أيضًا لهارون ونسله الكهنة. يدعو يهوه التقدمات الطوعية تقدمات الترديد، أو الرفائع. هذه هي أجزاء من ذبيحة السلامة أو الشركة. يقدِّم الناس ذبائح سلامة للتعبير عن امتنانهم ليهوه وليُظهِروا أنهم في علاقة جيدة معه. عندما يقدِّم الناسُ تقدمات الترديد أو الرفيعة ليهوه، يُردِّد أو يَرفع الكاهنُ الصدر أو الساق اليمنى للحيوان المُقدَّم عند مذبح المحرقة، لكن الكاهن لا يحرق هذا الجزء. يعطي يهوه هذا الجزء من التقدمة لهارون ونسله – الذكور والإناث على حد سواء – ليأكلوها، من ذلك الوقت فصاعدًا. يستطيع أي فرد طاهر طقسيًا في عائلة هارون أن يأكل تقدمات الترديد. إن كلمتي طاهر ونجس هنا لا تتحدثان عن كون الشيء نظيفًا أو متسَّخًا من الخارج. الشخص الطاهر هو شخص لائق لخدمة الله، شخص مسموح له أن يَشترك في عبادة الله. أما الشخص النجس فهو غير لائق لخدمة الله. إن الناس بالطبيعة طاهرون أو أنقياء، لكن إذا لَمسوا عن غير قصدٍ شيئًا نجسًا، مثل جسد ميتٍ، يجب عليهم تقديم ذبيحة خطية أو تطهير ليكونوا طاهرين مرة أخرى.</w:t>
      </w:r>
    </w:p>
    <w:p>
      <w:pPr>
        <w:bidi/>
      </w:pPr>
      <w:r>
        <w:rPr>
          <w:rtl/>
          <w:cs/>
          <w:lang w:val="ar_AE" w:bidi="ar_AE"/>
        </w:rPr>
      </w:r>
      <w:r>
        <w:rPr>
          <w:rtl/>
          <w:cs/>
          <w:lang w:val="ar_AE" w:bidi="ar_AE"/>
        </w:rPr>
        <w:t>توقفوا هنا وناقشوا هذا السؤال كمجموعة: يتحدث هذا المقطع عن تقدمات يستطيع الرجال فقط أن يأكلوها، وعن تقدمات يستطيع الرجال والنساء من عائلة هارون أن يأكلوها. تحدثوا عن الاختلافات في الرواتب بين مجموعات مختلفة من الناس في مجتمعكم. على سبيل المثال، ما هي الفروق في الرواتب بين الرجال والنساء، وبين الأشخاص الأكبر والأصغر سنًا، وبين الذين يسكنون في منطقتكم والذين جاءوا من منطقة مختلفة؟ تحدثوا عن الفروق في الوظائف التي يمكن للرجال والنساء أن يعملوا فيها في ثقافتكم. ما هي الوظائف التي يستطيع الرجال فقط أن يعملوا فيها، أو التي تستطيع النساء فقط أن تَعملن فيها، أو التي يمكن أن يعمل فيها الرجال والنساء معًا؟ أوقفوا سماع هذا التسجيل الصوتي هنا.</w:t>
      </w:r>
    </w:p>
    <w:p>
      <w:pPr>
        <w:bidi/>
      </w:pPr>
      <w:r>
        <w:rPr>
          <w:rtl/>
          <w:cs/>
          <w:lang w:val="ar_AE" w:bidi="ar_AE"/>
        </w:rPr>
      </w:r>
      <w:r>
        <w:rPr>
          <w:rtl/>
          <w:cs/>
          <w:lang w:val="ar_AE" w:bidi="ar_AE"/>
        </w:rPr>
        <w:t>توقفوا هنا وناقشوا هذا السؤال معًا: وفقًا للأديان في ثقافتكم، ما هي الأمور التي تجعل الشخص نجسًا أو غير مؤهل أن يَشترك في عبادة الإله؟ تحدثوا عن المواقف التي يعتبر فيها الناس أن الآخرين غير مناسبين للمشاركة في احتفالات أو اجتماعات غير دينية بسبب المرض أو الظروف الأخرى. أوقفوا سماع هذا التسجيل الصوتي هنا.</w:t>
      </w:r>
    </w:p>
    <w:p>
      <w:pPr>
        <w:bidi/>
      </w:pPr>
      <w:r>
        <w:rPr>
          <w:rtl/>
          <w:cs/>
          <w:lang w:val="ar_AE" w:bidi="ar_AE"/>
        </w:rPr>
      </w:r>
      <w:r>
        <w:rPr>
          <w:rtl/>
          <w:cs/>
          <w:lang w:val="ar_AE" w:bidi="ar_AE"/>
        </w:rPr>
        <w:t>قال يهوه لهارون إنه يعطي لهارون الأفضلَ في كل محصول يُقدِّمه بنو إسرائيل ليهوه كل عام كتقدمة باكورة: زيت الزيتون، والخمر الجديدة، والحبوب. إن الحبوب تشمل البقوليات، والبازلاء، وكذلك محاصيل مثل القمح والشعير. يمكن لأي شخص طاهر طقسيًا من عائلة هارون أن يأكل من تقدمات الباكورة.</w:t>
      </w:r>
    </w:p>
    <w:p>
      <w:pPr>
        <w:bidi/>
      </w:pPr>
      <w:r>
        <w:rPr>
          <w:rtl/>
          <w:cs/>
          <w:lang w:val="ar_AE" w:bidi="ar_AE"/>
        </w:rPr>
      </w:r>
      <w:r>
        <w:rPr>
          <w:rtl/>
          <w:cs/>
          <w:lang w:val="ar_AE" w:bidi="ar_AE"/>
        </w:rPr>
        <w:t>أعطى يهوه أيضًا لهارون كلَّ ما كرَّسه شعبُ إسرائيل، أو كلَّ ما خصَّصه ليهوه وحده. إن الشيء المُكرَّس هو شيء يُسلِّمه الناس ليهوه تمامًا وللأبد. لا يستطيع أحد أن يسترد ذلك الشيء المُكرَّس، أو أن يشتريه مرة أخرى، مهما كانت قيمة الشيء الذي يريد أن يُقدِّمه بدلًا للشيء المُكرَّس. كذلك لا يستطيع الناسُ استخدامَ الشيء المُكرَّس لأجل غرض آخر.</w:t>
      </w:r>
    </w:p>
    <w:p>
      <w:pPr>
        <w:bidi/>
      </w:pPr>
      <w:r>
        <w:rPr>
          <w:rtl/>
          <w:cs/>
          <w:lang w:val="ar_AE" w:bidi="ar_AE"/>
        </w:rPr>
      </w:r>
      <w:r>
        <w:rPr>
          <w:rtl/>
          <w:cs/>
          <w:lang w:val="ar_AE" w:bidi="ar_AE"/>
        </w:rPr>
        <w:t>توقفوا هنا وناقشوا هذا السؤال كمجموعة: إن التقدمات التي يُقدِّمها الشعب ليهوه، أعطاها يهوه مكافأةً لهارون والكهنة على عملهم. ناقشوا ماذا يحدث للتقدمات التي تُقدَّم للآلهة الأخرى التي يعبدها الناس في ثقافتكم. تحدثوا عن نوع المكافآت التي يحصل عليها رجال الدين من تلك الديانات الأخرى مقابل عملهم. أوقفوا سماع هذا التسجيل الصوتي هنا.</w:t>
      </w:r>
    </w:p>
    <w:p>
      <w:pPr>
        <w:bidi/>
      </w:pPr>
      <w:r>
        <w:rPr>
          <w:rtl/>
          <w:cs/>
          <w:lang w:val="ar_AE" w:bidi="ar_AE"/>
        </w:rPr>
      </w:r>
      <w:r>
        <w:rPr>
          <w:rtl/>
          <w:cs/>
          <w:lang w:val="ar_AE" w:bidi="ar_AE"/>
        </w:rPr>
        <w:t>وَصف يهوه فئةً أخرى من التقدمات التي يعطيها يهوه للكهنة. كل فاتح رحم، سواء كان إنسانًا أو حيوانًا، ويقدِّمه الناس ليهوه، يكون لهارون. لذلك أعطى يهوه لهارون كلَّ ابنٍ بِكر وكل حيوان ذَكَر بِكر يقدِّمه بنو إسرائيل ليهوه. لكن يهوه أخبرَ هارون أنه يجب على هارون أن يقبل ثمنًا من بني إسرائيل حتى يتمكنوا من فداء، أو شراء، كل ابنٍ بِكر، وكل حيوان ذَكَر بِكر نجس طقسيًا. إن الأبناء البِكر ينتمون إلى يهوه، لكنهم ليسوا مقبولين كذبيحة لأن حياتهم مُقَدَّسة. إن الذكور البِكر للحيوانات النجسة طقسيًا ليست مقبولة أيضًا كذبيحة، لأنها لا تليق بأن تكون في محضر يهوه. لذلك، لا يستطيع يهوه أن يَقبل الذكور أبكار الحيوانات النجسة كذبائح.</w:t>
      </w:r>
    </w:p>
    <w:p>
      <w:pPr>
        <w:bidi/>
      </w:pPr>
      <w:r>
        <w:rPr>
          <w:rtl/>
          <w:cs/>
          <w:lang w:val="ar_AE" w:bidi="ar_AE"/>
        </w:rPr>
      </w:r>
      <w:r>
        <w:rPr>
          <w:rtl/>
          <w:cs/>
          <w:lang w:val="ar_AE" w:bidi="ar_AE"/>
        </w:rPr>
        <w:t>أَخبر يهوه هارونَ أنه يجب على هارون أن يَجمع ثمن الفداء، أو الثمن المدفوع، عن كل ابنٍ بِكر عندما يكون عمره شهرًا واحدًا. يجب أن يكون ثمن تحرير الأبناء الأبكار خمسة شواقل، أو خمس قطع من الفضة تُوزَن بحسب الوزن المعياري للمَسكن، أو شاقل القُدس. كان شاقل القُدس يَزن ٢٠ جيرة، أو حوالي ١٢ جرامًا من الفضة. لذلك، فإن ثمن فداء الابن البِكر هو حوالي ٦٠ جرامًا من الفضة.</w:t>
      </w:r>
    </w:p>
    <w:p>
      <w:pPr>
        <w:bidi/>
      </w:pPr>
      <w:r>
        <w:rPr>
          <w:rtl/>
          <w:cs/>
          <w:lang w:val="ar_AE" w:bidi="ar_AE"/>
        </w:rPr>
      </w:r>
      <w:r>
        <w:rPr>
          <w:rtl/>
          <w:cs/>
          <w:lang w:val="ar_AE" w:bidi="ar_AE"/>
        </w:rPr>
        <w:t>لكن يجب على هارون ألا يَقبل ثمنًا لتحرير بِكر العجل، أو الخروف، أو الماعز. يَعتبر يهوه هذه الحيوانات مُقدَّسة، أو مُخصَّصة له، وهي مِلكيته. بعد أن يُحضِر شخصٌ حيوانًا ويذبحه أمام الكاهن، يجب على الكاهن أن يَسكب دم الحيوان على مذبح المحرقة. تَعرفون أن دم الحيوان يمثل حياة الحيوان. من خلال رَش الدم على المذبح، يقدِّم الكاهنُ حياةَ الحيوان ليهوه. يجب على الكهنة أن يحرقوا الأجزاء الدهنية لهذه الحيوانات، لأن كل الدهون تخص يهوه. لا يُسمح للكهنة أن يأكلوا دهن الحيوانات. إن الشحم هو تقدمة يقدِّمها الكهنة بالنار، مما يعطي رائحة طيبة أمام يهوه.</w:t>
      </w:r>
    </w:p>
    <w:p>
      <w:pPr>
        <w:bidi/>
      </w:pPr>
      <w:r>
        <w:rPr>
          <w:rtl/>
          <w:cs/>
          <w:lang w:val="ar_AE" w:bidi="ar_AE"/>
        </w:rPr>
      </w:r>
      <w:r>
        <w:rPr>
          <w:rtl/>
          <w:cs/>
          <w:lang w:val="ar_AE" w:bidi="ar_AE"/>
        </w:rPr>
        <w:t>يقول يهوه إن لحم الذكر البِكر للعجول، أو الخراف، أو الماعز سيكون لهارون، تمامًا مثلما يجب أن يكون لحم صدر الترديد أو الرفيعة للتقدمة، والساق اليُمنى مِلكًا لهارون.</w:t>
      </w:r>
    </w:p>
    <w:p>
      <w:pPr>
        <w:bidi/>
      </w:pPr>
      <w:r>
        <w:rPr>
          <w:rtl/>
          <w:cs/>
          <w:lang w:val="ar_AE" w:bidi="ar_AE"/>
        </w:rPr>
      </w:r>
      <w:r>
        <w:rPr>
          <w:rtl/>
          <w:cs/>
          <w:lang w:val="ar_AE" w:bidi="ar_AE"/>
        </w:rPr>
        <w:t>كرَّر يهوه بعد ذلك ما قاله لهارون في هذا المقطع من بدايته وحتى الآن. قال يهوه إنه يعطي لهارون وبني هارون وبناته التقدمات الطوعية، أو التقدمات المُقَدَّسة، التي يُقدِّمها شعب إسرائيل ليهوه. من الآن فصاعدًا، سيحصل هارون وبنو هارون وبناته دائمًا على نصيبٍ من هذه التقدمات التي يقدِّمها بنو إسرائيل ليهوه. أعطى يهوه هذه التقدمات الطوعية للكهنة وسَمح للكهنة بأن يحتفظوا بها مقابل عملهم. قال يهوه إن هذه الامتيازات ستكون لهم دائمًا – لا يستطيع أحد أن يلغيها. دعا يهوه هذا الفِعل المرتبط بإعطاء هارون والكهنة هذه الامتيازات "ميثاق ملح." إن تعبير "ميثاق ملح" يعني ميثاقًا لا يستطيع أحد كسره. سيكون هذا الميثاق، أو الاتفاق، بين يهوه وهارون وأبناء هارون، أو نسله.</w:t>
      </w:r>
    </w:p>
    <w:p>
      <w:pPr>
        <w:bidi/>
      </w:pPr>
      <w:r>
        <w:rPr>
          <w:rtl/>
          <w:cs/>
          <w:lang w:val="ar_AE" w:bidi="ar_AE"/>
        </w:rPr>
      </w:r>
      <w:r>
        <w:rPr>
          <w:rtl/>
          <w:cs/>
          <w:lang w:val="ar_AE" w:bidi="ar_AE"/>
        </w:rPr>
        <w:t>توقفوا هنا وناقشوا هذا السؤال كمجموعة: ما نوع العهود، أو الاتفاقات المُلزِمة، التي يَصنعها الناس في ثقافتكم؟ ناقشوا العادات التي يتبعها الناس عند صُنع مثل هذه الاتفاقات. توقَّفوا هنا عن سماع التسجيل الصوتي.</w:t>
      </w:r>
    </w:p>
    <w:p>
      <w:pPr>
        <w:bidi/>
      </w:pPr>
      <w:r>
        <w:rPr>
          <w:rtl/>
          <w:cs/>
          <w:lang w:val="ar_AE" w:bidi="ar_AE"/>
        </w:rPr>
      </w:r>
      <w:r>
        <w:rPr>
          <w:rtl/>
          <w:cs/>
          <w:lang w:val="ar_AE" w:bidi="ar_AE"/>
        </w:rPr>
        <w:t>قال يهوه إنه لن يكون لهارون "ميراث في أرضهم، ولن يكون له نصيب في وسطهم." هذا يعني أن الكهنة لن يحصلوا على ميراث من الأرض في كنعان بين أسباط إسرائيل الأخرى. قال يهوه إنه هو سيكون ميراث الكهنة بدلًا من الأرض. وَعَد يهوه أن يعطي الكهنةَ كل ما يحتاجون إليه أثناء خدمتهم ليهوه ككهنة، لأن الكهنة لا يحصلون على ميراث من الأرض. قال يهوه إنه يعطي للكهنة التقدمات التي من حق ليهوه.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١٨: ٨–٢٠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يتحدث يهوه مع هارون بصفته ممثلًا لكل عائلة ونسل هارون. يُخبر يهوه هارونَ أنه سيجعله مسؤولًا عن التقدمات المُقَدَّسة التي يُقدِّمها شعب إسرائيل ليهوه. من الآن فصاعدًا، سيحصل هارون وبنو هارون، الكهنة، دائمًا على نصيبٍ من التقدمات التي أَمر يهوه هارونَ ألا يحرقها، بما في ذلك جميع تقدمات الحبوب، وجميع ذبائح الخطية أو تقدمات التطهير، وجميع ذبائح الإثم. يقول يهوه إنه يحق لهارون وأبناء هارون وحدهم أن يأكلوا هذه التقدمات.</w:t>
      </w:r>
    </w:p>
    <w:p>
      <w:pPr>
        <w:bidi/>
      </w:pPr>
      <w:r>
        <w:rPr>
          <w:rtl/>
          <w:cs/>
          <w:lang w:val="ar_AE" w:bidi="ar_AE"/>
        </w:rPr>
      </w:r>
      <w:r>
        <w:rPr>
          <w:b/>
          <w:rtl/>
          <w:cs/>
          <w:lang w:val="ar_AE" w:bidi="ar_AE"/>
        </w:rPr>
        <w:t>في المشهد الثاني:</w:t>
      </w:r>
      <w:r>
        <w:rPr>
          <w:rtl/>
          <w:cs/>
          <w:lang w:val="ar_AE" w:bidi="ar_AE"/>
        </w:rPr>
        <w:t xml:space="preserve"> يُخبر يهوه هارون أنه يعطي لهارون أيضًا تقدمات الترديد، أو الرفائع. يُخبر يهوه هارونَ أن أي فرد طاهر طقسيًا من عائلة هارون، سواء كان ذكرًا أو أنثى، يستطيع أن يأكل من تقدمة الترديد، أو الرفائع.</w:t>
      </w:r>
    </w:p>
    <w:p>
      <w:pPr>
        <w:bidi/>
      </w:pPr>
      <w:r>
        <w:rPr>
          <w:rtl/>
          <w:cs/>
          <w:lang w:val="ar_AE" w:bidi="ar_AE"/>
        </w:rPr>
      </w:r>
      <w:r>
        <w:rPr>
          <w:b/>
          <w:rtl/>
          <w:cs/>
          <w:lang w:val="ar_AE" w:bidi="ar_AE"/>
        </w:rPr>
        <w:t>في المشهد الثالث:</w:t>
      </w:r>
      <w:r>
        <w:rPr>
          <w:rtl/>
          <w:cs/>
          <w:lang w:val="ar_AE" w:bidi="ar_AE"/>
        </w:rPr>
        <w:t xml:space="preserve"> يُخبر يهوه هارونَ أنه يُعطيه الأفضل من كل المنتجات التي يقدِّمها بنو إسرائيل ليهوه كل سنة: زيت الزيتون، والخمر الجديدة، والحبوب. يستطيع أي فرد طاهر طقسيًا في عائلة هارون أن يأكل تقدمات الباكورة.</w:t>
      </w:r>
    </w:p>
    <w:p>
      <w:pPr>
        <w:bidi/>
      </w:pPr>
      <w:r>
        <w:rPr>
          <w:rtl/>
          <w:cs/>
          <w:lang w:val="ar_AE" w:bidi="ar_AE"/>
        </w:rPr>
      </w:r>
      <w:r>
        <w:rPr>
          <w:b/>
          <w:rtl/>
          <w:cs/>
          <w:lang w:val="ar_AE" w:bidi="ar_AE"/>
        </w:rPr>
        <w:t>في المشهد الرابع:</w:t>
      </w:r>
      <w:r>
        <w:rPr>
          <w:rtl/>
          <w:cs/>
          <w:lang w:val="ar_AE" w:bidi="ar_AE"/>
        </w:rPr>
        <w:t xml:space="preserve"> يُخبر يهوه هارون أنه يعطي لهارون ونسله كل ما كرَّسه أو خصَّصه شعبُ إسرائيل ليهوه وحده.</w:t>
      </w:r>
    </w:p>
    <w:p>
      <w:pPr>
        <w:bidi/>
      </w:pPr>
      <w:r>
        <w:rPr>
          <w:rtl/>
          <w:cs/>
          <w:lang w:val="ar_AE" w:bidi="ar_AE"/>
        </w:rPr>
      </w:r>
      <w:r>
        <w:rPr>
          <w:b/>
          <w:rtl/>
          <w:cs/>
          <w:lang w:val="ar_AE" w:bidi="ar_AE"/>
        </w:rPr>
        <w:t>في المشهد الخامس:</w:t>
      </w:r>
      <w:r>
        <w:rPr>
          <w:rtl/>
          <w:cs/>
          <w:lang w:val="ar_AE" w:bidi="ar_AE"/>
        </w:rPr>
        <w:t xml:space="preserve"> يعطي يهوه لهارون كلَّ ابنٍ بِكر، وكل حيوان ذَكَر بِكر يُقدِّمه بنو إسرائيل ليهوه. يُخبر يهوه هارونَ أنه يجب أن يَفدي، أو يُحرِّر، كلَّ ابنٍ بِكر. يجب أيضًا على هارون أن يفدي كلَّ ذَكَر بِكر من الحيوانات النجسة طقسيًا. لقد حدد يهوه ثمنَ الفداء للأبناء الأبكار. لكن يهوه يُخبر هارون أنه يجب على هارون ألا يفدي، أو يُحرِّر، الذكور الأبكار من العجول، أو من الخراف، أو من الماعز، لأنها مُقَدَّسة. إن لحم الذَكَر البِكر من الثيران، أو الخراف، أو الماعز ينتمي إلى هارون، تمامًا مثلما يجب أن يكون لحم صدر تقدمات الترديد، أو الرفائع، والساق اليمنى لهارون.</w:t>
      </w:r>
    </w:p>
    <w:p>
      <w:pPr>
        <w:bidi/>
      </w:pPr>
      <w:r>
        <w:rPr>
          <w:rtl/>
          <w:cs/>
          <w:lang w:val="ar_AE" w:bidi="ar_AE"/>
        </w:rPr>
      </w:r>
      <w:r>
        <w:rPr>
          <w:b/>
          <w:rtl/>
          <w:cs/>
          <w:lang w:val="ar_AE" w:bidi="ar_AE"/>
        </w:rPr>
        <w:t>في المشهد السادس:</w:t>
      </w:r>
      <w:r>
        <w:rPr>
          <w:rtl/>
          <w:cs/>
          <w:lang w:val="ar_AE" w:bidi="ar_AE"/>
        </w:rPr>
        <w:t xml:space="preserve"> يُلخِّص يهوه ما قاله في هذا المقطع حتى الآن. يقول يهوه أنه يعطي لهارون ولأبناء وبنات هارون التقدمات الطوعية التي يُحضِرها شعبُ إسرائيل ليهوه. من الآن فصاعدًا، سيَحصل هارون ونسله دائمًا على نصيبٍ من تلك التقدمات مقابل عملهم. يُشير يهوه إلى إعطائه هذه الامتيازات إلى هارون والكهنة بتعبير ميثاق ملح، أو عهد لا يستطيع أحد أن يكسره.</w:t>
      </w:r>
    </w:p>
    <w:p>
      <w:pPr>
        <w:bidi/>
      </w:pPr>
      <w:r>
        <w:rPr>
          <w:rtl/>
          <w:cs/>
          <w:lang w:val="ar_AE" w:bidi="ar_AE"/>
        </w:rPr>
      </w:r>
      <w:r>
        <w:rPr>
          <w:b/>
          <w:rtl/>
          <w:cs/>
          <w:lang w:val="ar_AE" w:bidi="ar_AE"/>
        </w:rPr>
        <w:t>في المشهد السابع:</w:t>
      </w:r>
      <w:r>
        <w:rPr>
          <w:rtl/>
          <w:cs/>
          <w:lang w:val="ar_AE" w:bidi="ar_AE"/>
        </w:rPr>
        <w:t xml:space="preserve"> يخبر يهوه هارونَ أن هارون ونسله لن ينالوا ميراثًا في أرض كنعان بين أسباط إسرائيل الأخرى. سيَكون يهوه نفسه ميراثَ الكهنة بدلًا من الأرض.</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نسل هارون من الذكور</w:t>
      </w:r>
    </w:p>
    <w:p>
      <w:pPr>
        <w:pStyle w:val="ListBullet"/>
        <w:bidi/>
        <w:spacing w:line="240" w:lineRule="auto"/>
        <w:ind w:left="720"/>
      </w:pPr>
      <w:r>
        <w:rPr>
          <w:rtl/>
          <w:cs/>
          <w:lang w:val="ar_AE" w:bidi="ar_AE"/>
        </w:rPr>
      </w:r>
      <w:r>
        <w:rPr>
          <w:rtl/>
          <w:cs/>
          <w:lang w:val="ar_AE" w:bidi="ar_AE"/>
        </w:rPr>
        <w:t>نسل هارون من الإناث</w:t>
      </w:r>
    </w:p>
    <w:p>
      <w:pPr>
        <w:pStyle w:val="ListBullet"/>
        <w:bidi/>
        <w:spacing w:line="240" w:lineRule="auto"/>
        <w:ind w:left="720"/>
      </w:pPr>
      <w:r>
        <w:rPr>
          <w:rtl/>
          <w:cs/>
          <w:lang w:val="ar_AE" w:bidi="ar_AE"/>
        </w:rPr>
      </w:r>
      <w:r>
        <w:rPr>
          <w:rtl/>
          <w:cs/>
          <w:lang w:val="ar_AE" w:bidi="ar_AE"/>
        </w:rPr>
        <w:t>كل شخص طاهر في بيت هارون</w:t>
      </w:r>
    </w:p>
    <w:p>
      <w:pPr>
        <w:pStyle w:val="ListBullet"/>
        <w:bidi/>
        <w:spacing w:line="240" w:lineRule="auto"/>
        <w:ind w:left="720"/>
      </w:pPr>
      <w:r>
        <w:rPr>
          <w:rtl/>
          <w:cs/>
          <w:lang w:val="ar_AE" w:bidi="ar_AE"/>
        </w:rPr>
      </w:r>
      <w:r>
        <w:rPr>
          <w:rtl/>
          <w:cs/>
          <w:lang w:val="ar_AE" w:bidi="ar_AE"/>
        </w:rPr>
        <w:t>أبكار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يواصل يهوه الحديث مع هارون وحده. مع أن يهوه كان يتحدث إلى هارون وحده، إلا أن ما يقوله لهارون يتعلق أيضًا بعائلة هارون بأكملها. يبدأ يهوه هذا المقطعَ باستخدام لغةٍ تُظهِر أنه يقول شيئًا مهمًا.</w:t>
      </w:r>
    </w:p>
    <w:p>
      <w:pPr>
        <w:bidi/>
      </w:pPr>
      <w:r>
        <w:rPr>
          <w:rtl/>
          <w:cs/>
          <w:lang w:val="ar_AE" w:bidi="ar_AE"/>
        </w:rPr>
      </w:r>
      <w:r>
        <w:rPr>
          <w:rtl/>
          <w:cs/>
          <w:lang w:val="ar_AE" w:bidi="ar_AE"/>
        </w:rPr>
        <w:t>توقفوا هنا وناقشوا معًا: عندما تروون قصةً بلُغتكم، كيف تخبرون المستمعين بأنكم تقولون شيئًا مهمًا؟ ما هي الكلمات أو العبارات التي تستخدمونها؟ توقَّفوا هنا عن سماع التسجيل الصوتي.</w:t>
      </w:r>
    </w:p>
    <w:p>
      <w:pPr>
        <w:bidi/>
      </w:pPr>
      <w:r>
        <w:rPr>
          <w:rtl/>
          <w:cs/>
          <w:lang w:val="ar_AE" w:bidi="ar_AE"/>
        </w:rPr>
      </w:r>
      <w:r>
        <w:rPr>
          <w:rtl/>
          <w:cs/>
          <w:lang w:val="ar_AE" w:bidi="ar_AE"/>
        </w:rPr>
        <w:t>يُعيِّن يهوه هارونَ مسؤولًا عن التقدمات، أي جميع التقدمات المُقَدَّسة التي يُقدِّمها شعب إسرائيل ليهوه. يقول يهوه لهارون إنه من الآن فصاعدًا، سيحصل هارون وأبناء هارون، أو نسله، أي الكهنة، دائمًا على نصيبٍ من هذه التقدمات.</w:t>
      </w:r>
    </w:p>
    <w:p>
      <w:pPr>
        <w:bidi/>
      </w:pPr>
      <w:r>
        <w:rPr>
          <w:rtl/>
          <w:cs/>
          <w:lang w:val="ar_AE" w:bidi="ar_AE"/>
        </w:rPr>
      </w:r>
      <w:r>
        <w:rPr>
          <w:rtl/>
          <w:cs/>
          <w:lang w:val="ar_AE" w:bidi="ar_AE"/>
        </w:rPr>
        <w:t>يَذكر المقطعُ الآن تقدمات الطعام المختلفة التي يعطيها يهوه للكهنة، ويَذكر يهوه مَن يستطيع أن يأكل من هذه التقدمات.</w:t>
      </w:r>
    </w:p>
    <w:p>
      <w:pPr>
        <w:bidi/>
      </w:pPr>
      <w:r>
        <w:rPr>
          <w:rtl/>
          <w:cs/>
          <w:lang w:val="ar_AE" w:bidi="ar_AE"/>
        </w:rPr>
      </w:r>
      <w:r>
        <w:rPr>
          <w:rtl/>
          <w:cs/>
          <w:lang w:val="ar_AE" w:bidi="ar_AE"/>
        </w:rPr>
        <w:t>يقول يهوه لهارون إن هارون ونسله من الذكور سيحصلون على نصيبٍ من قُدس أقداس التقدمات، أو الذبائح، التي يُقدِّمها الشعب. إن الذبائح "قُدس أقداس" لأن الناس يقدِّمونها ليهوه. سيَحصل هارون على نصيبٍ من تقدمات الحبوب، وذبائح الخطية أو تقدمات التطهير، وذبائح الإثم، التي أَمر يهوه هارونَ ألا يحرقها. إن كلمة "يُحضِر" في العبرية تعني "يَرُد." إن الذبائح هي طريقة يَرُد بها بنو إسرائيل ليهوه نصيبًا صغيرًا مما أعطاه لبني إسرائيل كبركة.</w:t>
      </w:r>
    </w:p>
    <w:p>
      <w:pPr>
        <w:bidi/>
      </w:pPr>
      <w:r>
        <w:rPr>
          <w:rtl/>
          <w:cs/>
          <w:lang w:val="ar_AE" w:bidi="ar_AE"/>
        </w:rPr>
      </w:r>
      <w:r>
        <w:rPr>
          <w:rtl/>
          <w:cs/>
          <w:lang w:val="ar_AE" w:bidi="ar_AE"/>
        </w:rPr>
        <w:t>توقفوا هنا وناقشوا كمجموعة: ما هي الكلمات أو العبارات المختلفة التي تستخدمونها في لغتكم لوصف إعطاء أو إحضار شيءٍ ما لأحدهم؟ ما هي الكلمات التي تستخدمونها لوصف شخصٍ يُقدِّم عطايا؟ ما هي الكلمات التي تستخدمونها لوصف شخصٍ يدفع راتبًا لأحدهم؟ ما هي الكلمات التي تستخدمونها لوصف شخصٍ يَرُد ما يَدين به لأحدهم أو يعيد جزءًا مما ناله؟ توقَّفوا هنا عن سماع التسجيل الصوتي.</w:t>
      </w:r>
    </w:p>
    <w:p>
      <w:pPr>
        <w:bidi/>
      </w:pPr>
      <w:r>
        <w:rPr>
          <w:rtl/>
          <w:cs/>
          <w:lang w:val="ar_AE" w:bidi="ar_AE"/>
        </w:rPr>
      </w:r>
      <w:r>
        <w:rPr>
          <w:rtl/>
          <w:cs/>
          <w:lang w:val="ar_AE" w:bidi="ar_AE"/>
        </w:rPr>
        <w:t>يتحدث يهوه إلى هارون عن طريقة أكل التقدمات. ينبغي على هارون ونسله من الذكور أن يأكلوا أي جزء من هذه التقدمات "في قُدس الأقداس." قد يعني هذا أن الكهنة بحاجة إلى أكل التقدمات في دار خيمة الاجتماع، باعتبارها أقدس الأماكن، وأنهم يجب أن يعاملوا التقدمات على أنها قُدس أقدس عندما يأكلونها. يقول يهوه إن التقدمات "ستكون قُدسًا لهارون." إن يهوه غالبًا ما يُؤكد على أنه يَحجز التقدمات تحديدًا لأجل هارون وأبناء هارون، أو ربما كان يُعلِّم هارونَ وأبناء هارون أن يعتبروا هذه التقدمات مُقَدَّسة.</w:t>
      </w:r>
    </w:p>
    <w:p>
      <w:pPr>
        <w:bidi/>
      </w:pPr>
      <w:r>
        <w:rPr>
          <w:rtl/>
          <w:cs/>
          <w:lang w:val="ar_AE" w:bidi="ar_AE"/>
        </w:rPr>
      </w:r>
      <w:r>
        <w:rPr>
          <w:rtl/>
          <w:cs/>
          <w:lang w:val="ar_AE" w:bidi="ar_AE"/>
        </w:rPr>
        <w:t>توقفوا هنا وناقشوا كمجموعة: كيف ستتحدثون عن وصف أن هذه التقدمات ستكون "قُدسًا لهارون؟" توقَّفوا هنا عن سماع التسجيل الصوتي.</w:t>
      </w:r>
    </w:p>
    <w:p>
      <w:pPr>
        <w:bidi/>
      </w:pPr>
      <w:r>
        <w:rPr>
          <w:rtl/>
          <w:cs/>
          <w:lang w:val="ar_AE" w:bidi="ar_AE"/>
        </w:rPr>
      </w:r>
      <w:r>
        <w:rPr>
          <w:rtl/>
          <w:cs/>
          <w:lang w:val="ar_AE" w:bidi="ar_AE"/>
        </w:rPr>
        <w:t xml:space="preserve">يخبر يهوه هارونَ عن تقدمات طوعية خاصة أخرى ستكون أيضًا لهارون. عندما يقول يهوه إن التقدمات الطوعية ستكون "لهارون،" فإن يهوه يقصد "هارونَ ونسله." يُشير يهوه إلى التقدمات الطوعية بتعبير تقدمات الترديد، أو الرفائع. عندما يقدِّم الناس تقدمات الترديد، أو الرفائع، أو الساق اليمنى ليهوه، كان الكاهنُ يُردِّد أو يَرفع الصدرَ أو الساق اليمنى للحيوان المُقدَّم عند مذبح المحرقة، لكن الكاهن لم يحرق هذا الجزءَ. يستطيع أي فرد طاهر طقسيًا في عائلة هارون أن يأكل من تقدمات الترديد. </w:t>
      </w:r>
    </w:p>
    <w:p>
      <w:pPr>
        <w:bidi/>
      </w:pPr>
      <w:r>
        <w:rPr>
          <w:rtl/>
          <w:cs/>
          <w:lang w:val="ar_AE" w:bidi="ar_AE"/>
        </w:rPr>
      </w:r>
      <w:r>
        <w:rPr>
          <w:rtl/>
          <w:cs/>
          <w:lang w:val="ar_AE" w:bidi="ar_AE"/>
        </w:rPr>
        <w:t>يقول يهوه إنه يعطي لهارون الأفضلَ في كل محصولٍ يقدِّمه بنو إسرائيل ليهوه كل عامٍ: زيت الزيتون، والخمر الجديدة، والحبوب. إن الحبوب تشمل البقوليات، والبازلاء، وكذلك محاصيل مثل القمح والشعير. يستطيع أي فرد طاهر طقسيًا في عائلة هارون أن يأكل تقدمات الباكورة.</w:t>
      </w:r>
    </w:p>
    <w:p>
      <w:pPr>
        <w:bidi/>
      </w:pPr>
      <w:r>
        <w:rPr>
          <w:rtl/>
          <w:cs/>
          <w:lang w:val="ar_AE" w:bidi="ar_AE"/>
        </w:rPr>
      </w:r>
      <w:r>
        <w:rPr>
          <w:rtl/>
          <w:cs/>
          <w:lang w:val="ar_AE" w:bidi="ar_AE"/>
        </w:rPr>
        <w:t>توقفوا هنا وناقشوا كمجموعة: كيف ستترجمون كلمة "الحبوب" عندما تشيرون إلى أشياء مثل البقوليات، والبازلاء، ومحاصيل مثل القمح والشعير؟ أوقفوا سماع هذا التسجيل الصوتي هنا.</w:t>
      </w:r>
    </w:p>
    <w:p>
      <w:pPr>
        <w:bidi/>
      </w:pPr>
      <w:r>
        <w:rPr>
          <w:rtl/>
          <w:cs/>
          <w:lang w:val="ar_AE" w:bidi="ar_AE"/>
        </w:rPr>
      </w:r>
      <w:r>
        <w:rPr>
          <w:rtl/>
          <w:cs/>
          <w:lang w:val="ar_AE" w:bidi="ar_AE"/>
        </w:rPr>
        <w:t>يُعطي يهوه أيضًا لهارون كل ما يكرِّسه أو يُخصِّصه شعبُ إسرائيل بالكامل ليهوه وحده. عندما يكرِّس الناسُ شيئًا ليهوه، لا يستطيع أحد أبدًا أن يَفتديه أو يسترده.</w:t>
      </w:r>
    </w:p>
    <w:p>
      <w:pPr>
        <w:bidi/>
      </w:pPr>
      <w:r>
        <w:rPr>
          <w:rtl/>
          <w:cs/>
          <w:lang w:val="ar_AE" w:bidi="ar_AE"/>
        </w:rPr>
      </w:r>
      <w:r>
        <w:rPr>
          <w:rtl/>
          <w:cs/>
          <w:lang w:val="ar_AE" w:bidi="ar_AE"/>
        </w:rPr>
        <w:t>وَصف يهوه فئةً أخرى من التقدمات التي يعطيها يهوه للكهنة. إن كل شخصٍ أو حيوان "فاتح رحمٍ،" أو البِكر لأمه، ينتمي إلى يهوه.</w:t>
      </w:r>
    </w:p>
    <w:p>
      <w:pPr>
        <w:bidi/>
      </w:pPr>
      <w:r>
        <w:rPr>
          <w:rtl/>
          <w:cs/>
          <w:lang w:val="ar_AE" w:bidi="ar_AE"/>
        </w:rPr>
      </w:r>
      <w:r>
        <w:rPr>
          <w:rtl/>
          <w:cs/>
          <w:lang w:val="ar_AE" w:bidi="ar_AE"/>
        </w:rPr>
        <w:t>توقفوا هنا وناقشوا كمجموعة: كيف تتحدثون عن أولادكم البِكر؟ كيف تصفون أبكار البشر وأبكار الحيوانات؟ أوقفوا سماع هذا التسجيل الصوتي هنا.</w:t>
      </w:r>
    </w:p>
    <w:p>
      <w:pPr>
        <w:bidi/>
      </w:pPr>
      <w:r>
        <w:rPr>
          <w:rtl/>
          <w:cs/>
          <w:lang w:val="ar_AE" w:bidi="ar_AE"/>
        </w:rPr>
      </w:r>
      <w:r>
        <w:rPr>
          <w:rtl/>
          <w:cs/>
          <w:lang w:val="ar_AE" w:bidi="ar_AE"/>
        </w:rPr>
        <w:t>لكن يهوه أخبرَ هارون أنه يجب على هارون أن يقبل ثمنًا من بني إسرائيل حتى يتمكنوا من فداء، أو شراء، كل ابنٍ بِكر، وكل حيوان ذَكَر بِكر نجس طقسيًا. أَخبر يهوه هارونَ أنه يجب على هارون أن يَجمع ثمن الفداء، أو الثمن المدفوع، عن كل ابنٍ بِكر عندما يكون عمره شهرًا واحدًا. إن ثمن تحرير هؤلاء الأشخاص هو خمسة شواقل، أو خمسة قطع من الفضة موزونة بحسب الوزن المعياري للقُدس، أو شاقل خيمة الاجتماع. يَزِن شاقلُ خيمة الاجتماع عشرين جيرة. الجيرة هي أصغر وحدة أوزان في إسرائيل. يُقدِّر الناس أن الجيرة تَزن حوالي ستة أعشار من الجرام، بذلك يكون وزن الشاقل الواحد حوالي ١٢ جرامًا. لذلك، فإن ثمن فداء الابن البِكر هو حوالي ٦٠ جرامًا من الفضة.</w:t>
      </w:r>
    </w:p>
    <w:p>
      <w:pPr>
        <w:bidi/>
      </w:pPr>
      <w:r>
        <w:rPr>
          <w:rtl/>
          <w:cs/>
          <w:lang w:val="ar_AE" w:bidi="ar_AE"/>
        </w:rPr>
      </w:r>
      <w:r>
        <w:rPr>
          <w:rtl/>
          <w:cs/>
          <w:lang w:val="ar_AE" w:bidi="ar_AE"/>
        </w:rPr>
        <w:t>يُقارِن يهوه الآن بين ذكور أبكار العجول، والحملان، والماعز. تنتمي هذه الأبكار إلى يهوه. لا يستطيع الناس أن يستردوا هذه الحيوانات مرة أخرى. إن الشخص الذي يُحضِر الحيوان سيَذبحه أمام الكاهن. ثم يَسكب الكاهن دم الحيوان على مذبح المحرقة. ثم يحرق الكاهنُ الأجزاء الدهنية للحيوانات. إن الشحم الذي يُحرَق يُعطي رائحةً طيبة ليهوه. يقول يهوه إن لحم الذَكر البِكر للعجول، أو الخراف، أو الماعز سيكون لهارون، تمامًا مثلما يجب أن يكون لحم صدر تقدمة الترديد أو الرفائع، والساق اليُمنى مِلكًا لهارون.</w:t>
      </w:r>
    </w:p>
    <w:p>
      <w:pPr>
        <w:bidi/>
      </w:pPr>
      <w:r>
        <w:rPr>
          <w:rtl/>
          <w:cs/>
          <w:lang w:val="ar_AE" w:bidi="ar_AE"/>
        </w:rPr>
      </w:r>
      <w:r>
        <w:rPr>
          <w:rtl/>
          <w:cs/>
          <w:lang w:val="ar_AE" w:bidi="ar_AE"/>
        </w:rPr>
        <w:t>يلخِّص يهوه الآن كلَّ شيء مرةً أخرى ليؤكد أن هذه الامتيازات ستدوم إلى الأبد. يقول يهوه إنه من الآن فصاعدًا، سيُعطي لهارون ونسله من الذكور والإناث التقدمات الطوعية، أو التقدمات المُقَدَّسة، التي يُقدِّمها شعبُ إسرائيل ليهوه. يُشير يهوه إلى إعطائه هذه الامتيازات إلى هارون والكهنة بتعبير ميثاق ملح، أو عهد لا يستطيع أحد أن يكسره. إن هذا الميثاق، أو الاتفاق، الذي بين يهوه وهارون، وأبناء هارون، أو نسله، سيدوم إلى الأبد.</w:t>
      </w:r>
    </w:p>
    <w:p>
      <w:pPr>
        <w:bidi/>
      </w:pPr>
      <w:r>
        <w:rPr>
          <w:rtl/>
          <w:cs/>
          <w:lang w:val="ar_AE" w:bidi="ar_AE"/>
        </w:rPr>
      </w:r>
      <w:r>
        <w:rPr>
          <w:rtl/>
          <w:cs/>
          <w:lang w:val="ar_AE" w:bidi="ar_AE"/>
        </w:rPr>
        <w:t>توقفوا هنا وناقشوا كمجموعة: ما الكلمات المختلفة التي تستخدمونها لتصفوا الميثاق أو الاتفاق في لغتكم؟ توقَّفوا هنا عن سماع التسجيل الصوتي.</w:t>
      </w:r>
    </w:p>
    <w:p>
      <w:pPr>
        <w:bidi/>
      </w:pPr>
      <w:r>
        <w:rPr>
          <w:rtl/>
          <w:cs/>
          <w:lang w:val="ar_AE" w:bidi="ar_AE"/>
        </w:rPr>
      </w:r>
      <w:r>
        <w:rPr>
          <w:rtl/>
          <w:cs/>
          <w:lang w:val="ar_AE" w:bidi="ar_AE"/>
        </w:rPr>
        <w:t>ثم يتحدث يهوه إلى هارون، لكنه يتحدث عن عائلة هارون بأكملها. قال يهوه إنه لن يكون لهارون "ميراث في أرضهم، ولن يكون له نصيب في وسطهم." هذا يعني أن الكهنة لن يحصلوا على ميراث من الأرض في كنعان بين أسباط إسرائيل الأخرى. يقول يهوه إنه هو الذي سيكون "نصيبًا وميراثًا" للكهنة بدلًا من الأرض. يَعِد يهوه بأنه سيعطي الكهنةَ كل ما يحتاجون إليه أثناء خدمتهم الكهنوتية ليهوه. من خلال إعطاء هارون ونسله لحمًا وحبوبًا من التقدمات التي يُقدِّمها الشعبُ ليهوه، يعطي يهوه هارونَ ونسله النصيبَ الخاص بيهوه، ويكون يهوه ميراثَ نسل هارون. يُكرِّر يهوه كلمتي "نصيب" و "ميراث" في هذا المقطع ليؤكد أن يهوه سيكون ميراثَ الكهنة بدلًا من الأرض.</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١٨: ٨–٢٠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نسل هارون من الذكور</w:t>
      </w:r>
    </w:p>
    <w:p>
      <w:pPr>
        <w:pStyle w:val="ListBullet"/>
        <w:bidi/>
        <w:spacing w:line="240" w:lineRule="auto"/>
        <w:ind w:left="720"/>
      </w:pPr>
      <w:r>
        <w:rPr>
          <w:rtl/>
          <w:cs/>
          <w:lang w:val="ar_AE" w:bidi="ar_AE"/>
        </w:rPr>
      </w:r>
      <w:r>
        <w:rPr>
          <w:rtl/>
          <w:cs/>
          <w:lang w:val="ar_AE" w:bidi="ar_AE"/>
        </w:rPr>
        <w:t>نسل هارون من الإناث</w:t>
      </w:r>
    </w:p>
    <w:p>
      <w:pPr>
        <w:pStyle w:val="ListBullet"/>
        <w:bidi/>
        <w:spacing w:line="240" w:lineRule="auto"/>
        <w:ind w:left="720"/>
      </w:pPr>
      <w:r>
        <w:rPr>
          <w:rtl/>
          <w:cs/>
          <w:lang w:val="ar_AE" w:bidi="ar_AE"/>
        </w:rPr>
      </w:r>
      <w:r>
        <w:rPr>
          <w:rtl/>
          <w:cs/>
          <w:lang w:val="ar_AE" w:bidi="ar_AE"/>
        </w:rPr>
        <w:t>كل شخص طاهر في بيت هارون</w:t>
      </w:r>
    </w:p>
    <w:p>
      <w:pPr>
        <w:pStyle w:val="ListBullet"/>
        <w:bidi/>
        <w:spacing w:line="240" w:lineRule="auto"/>
        <w:ind w:left="720"/>
      </w:pPr>
      <w:r>
        <w:rPr>
          <w:rtl/>
          <w:cs/>
          <w:lang w:val="ar_AE" w:bidi="ar_AE"/>
        </w:rPr>
      </w:r>
      <w:r>
        <w:rPr>
          <w:rtl/>
          <w:cs/>
          <w:lang w:val="ar_AE" w:bidi="ar_AE"/>
        </w:rPr>
        <w:t>أبكار بني إسرائيل</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يعطي يهوه هذه التعليمات الإضافية لهارون: "أنا بنفسي جعلتُك مسؤولًا عن جميع التقدمات المُقَدَّسة التي يُقدِّمها لي شعبُ إسرائيل. لقد أعطيتُ كل هذه التقدمات المُقدَّسة لك ولأبنائك باعتبارها نصيبكم الدائم."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"يهوه كريمٌ جدًا! إنه يشارِك تقدماته المُقَدَّسة معنا!" أو "هل نستحق أن ننال تقدمات يهوه المُقَدَّسة؟ لقد أعطانا يهوه أغلى الأشياء التي لديه كأجرٍ لنا،" أو "أن أكون كاهنًا هو شرفٌ كبير. إن يهوه يُقَدِّر عملنا حقًا."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من الآن فصاعدًا، سيحصل هارون وأبناء هارون، الكهنة، دائمًا على نصيبٍ من التقدمات التي أَمر يهوه هارونَ ألا يحرقها، بما في ذلك جميع تقدمات الحبوب، وجميع ذبائح الخطية أو تقدمات التطهير، وجميع ذبائح الإثم. يقول يهوه إنه يحق لهارون وأبناء هارون وحدهم أن يأكلوا هذه التقدمات.</w:t>
      </w:r>
    </w:p>
    <w:p>
      <w:pPr>
        <w:bidi/>
      </w:pPr>
      <w:r>
        <w:rPr>
          <w:rtl/>
          <w:cs/>
          <w:lang w:val="ar_AE" w:bidi="ar_AE"/>
        </w:rPr>
      </w:r>
      <w:r>
        <w:rPr>
          <w:rtl/>
          <w:cs/>
          <w:lang w:val="ar_AE" w:bidi="ar_AE"/>
        </w:rPr>
        <w:t xml:space="preserve">يُخبر يهوه هارونَ أنه يُعطي أيضًا لهارون تقدمات الترديد، أو الرفائع. يمكن لأي فرد طاهر طقسيًا من عائلة هارون، سواء كان ذكرًا أو أنثى، أن يأكل من تقدمات الترديد، أو الرفائع. </w:t>
      </w:r>
    </w:p>
    <w:p>
      <w:pPr>
        <w:bidi/>
      </w:pPr>
      <w:r>
        <w:rPr>
          <w:rtl/>
          <w:cs/>
          <w:lang w:val="ar_AE" w:bidi="ar_AE"/>
        </w:rPr>
      </w:r>
      <w:r>
        <w:rPr>
          <w:rtl/>
          <w:cs/>
          <w:lang w:val="ar_AE" w:bidi="ar_AE"/>
        </w:rPr>
        <w:t>يقول يهوه إنه يعطي لهارون الأفضلَ في كل محصولٍ يقدِّمه بنو إسرائيل ليهوه كل عامٍ: زيت الزيتون، والخمر الجديدة، والحبوب. يستطيع أي فرد طاهر طقسيًا في عائلة هارون أن يأكل من تقدمات الباكورة.</w:t>
      </w:r>
    </w:p>
    <w:p>
      <w:pPr>
        <w:bidi/>
      </w:pPr>
      <w:r>
        <w:rPr>
          <w:rtl/>
          <w:cs/>
          <w:lang w:val="ar_AE" w:bidi="ar_AE"/>
        </w:rPr>
      </w:r>
      <w:r>
        <w:rPr>
          <w:rtl/>
          <w:cs/>
          <w:lang w:val="ar_AE" w:bidi="ar_AE"/>
        </w:rPr>
        <w:t>يُعطي يهوه أيضًا لهارون كل ما يكرِّسه أو يُخصِّصه شعبُ إسرائيل بالكامل ليهوه وحده. يعطي يهوه أيضًا لهارون كلَّ ابنٍ بِكر، وكل حيوانٍ ذَكَر بِكر يُقدِّمه بنو إسرائيل ليهوه. يُخبر يهوه هارون أنه يجب أن يَفدي، أو يُحرِّر، كلَّ ابنٍ بِكر. كان على هارون أيضًا أن يفدي، أو يُحرِّر، كلَّ حيوانٍ ذَكَر نجس طقسيًا. يُحدِّد يهوه ثمن الفداء للأبناء الأبكار بخمسة شواقل، أو خمسة قطع من الفضة بحسب شاقل المَسكن.</w:t>
      </w:r>
    </w:p>
    <w:p>
      <w:pPr>
        <w:bidi/>
      </w:pPr>
      <w:r>
        <w:rPr>
          <w:rtl/>
          <w:cs/>
          <w:lang w:val="ar_AE" w:bidi="ar_AE"/>
        </w:rPr>
      </w:r>
      <w:r>
        <w:rPr>
          <w:rtl/>
          <w:cs/>
          <w:lang w:val="ar_AE" w:bidi="ar_AE"/>
        </w:rPr>
        <w:t>لكن يهوه يخبر هارونَ أنه ينبغي على هارون ألا يفدي، أو يُحرِّر، الأبكار من الأبقار، أو من الخراف، أو من الماعز، لأنها تنتمي إلى يهوه. كان على الكاهن أن يَسكب دمَ الحيوان على المذبح وأن يحرق الدهون كتقدمة طعام. إن لحم هذه الحيوانات سيكون نصيبًا لهارون، مثلما ينبغي أن يكون لحم صدر تقدمة الترديد أو الرفيعة، والساق اليمنى نصيبًا لهارون.</w:t>
      </w:r>
    </w:p>
    <w:p>
      <w:pPr>
        <w:bidi/>
      </w:pPr>
      <w:r>
        <w:rPr>
          <w:rtl/>
          <w:cs/>
          <w:lang w:val="ar_AE" w:bidi="ar_AE"/>
        </w:rPr>
      </w:r>
      <w:r>
        <w:rPr>
          <w:rtl/>
          <w:cs/>
          <w:lang w:val="ar_AE" w:bidi="ar_AE"/>
        </w:rPr>
        <w:t>يقول يهوه أنه يعطي لهارون ولنسله من الذكور والإناث التقدمات الطوعية التي يُحضِرها شعبُ إسرائيل ليهوه. من الآن فصاعدًا، سيَحصل هارون ونسله دائمًا على نصيبٍ من هذه التقدمات الطوعية مقابل عملهم. يُشير يهوه إلى إعطائه هذه الامتيازات لهارون والكهنة بتعبير ميثاق ملح، أي هو عهد لا يستطيع أحد أن يكسره.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أبناء هارون: "بماذا تشعرون أو بماذا تفكِّرون؟" قد يجيب الشخص بعبارات مثل: "لقد دبَّر يهوه لنا ما نحتاجه حقًا! إنه يشارِك معنا كل التقدمات المختلفة،" أو "يهوه يهتم بعائلتنا بأكملها، بما في ذلك النساء اللواتي لا يعملن ككهنة،" أو "قال يهوه إن تدبيره لاحتياجاتنا هو ميثاق سيدوم إلى الأبد. عندما نقوم بعملنا في خيمة الاجتماع، لن يتوقف يهوه أبدًا عن العناية بنا وبعائلاتنا."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لهارون: "أنتم الكهنة لن تنالوا ميراثًا في الأرض أو نصيبًا في الممتلكات بين شعب إسرائيل. أنا هو نصيبكم وميراثكم."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"اللاويون هم ميراثي الثمين. لكنني لن أعطيهم أي أرض. أنا هو ميراثهم. أريد أن أعتني بجميع احتياجاتهم بنفسي. يَسرني أن أفعل ذلك."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١٨: ٨–٢٠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يعطي يهوه هذه التعليمات الإضافية لهارون: "أنا بنفسي جعلتُك مسؤولًا عن جميع التقدمات المُقَدَّسة التي يُقدِّمها لي شعبُ إسرائيل. لقد أعطيتُ كل هذه التقدمات المُكرَّسة أو المُقدَّسة لك ولأبنائك باعتبارها نصيبكم الدائم."</w:t>
      </w:r>
    </w:p>
    <w:p>
      <w:pPr>
        <w:bidi/>
      </w:pPr>
      <w:r>
        <w:rPr>
          <w:rtl/>
          <w:cs/>
          <w:lang w:val="ar_AE" w:bidi="ar_AE"/>
        </w:rPr>
      </w:r>
      <w:r>
        <w:rPr>
          <w:rtl/>
          <w:cs/>
          <w:lang w:val="ar_AE" w:bidi="ar_AE"/>
        </w:rPr>
        <w:t xml:space="preserve">إن </w:t>
      </w:r>
      <w:r>
        <w:rPr>
          <w:b/>
          <w:rtl/>
          <w:cs/>
          <w:lang w:val="ar_AE" w:bidi="ar_AE"/>
        </w:rPr>
        <w:t>يهوه</w:t>
      </w:r>
      <w:r>
        <w:rPr>
          <w:rtl/>
          <w:cs/>
          <w:lang w:val="ar_AE" w:bidi="ar_AE"/>
        </w:rPr>
        <w:t xml:space="preserve"> هو الاسم الشخصي لله، ويُستخدم هذا الاسم في كل أنحاء هذا المقطع. استخدموا نفس الاسم والتعبير اللذين استخدمتموهما في المقاطع السابقة للإشارة إلى يهوه، وإلى </w:t>
      </w:r>
      <w:r>
        <w:rPr>
          <w:b/>
          <w:rtl/>
          <w:cs/>
          <w:lang w:val="ar_AE" w:bidi="ar_AE"/>
        </w:rPr>
        <w:t>بني إسرائيل</w:t>
      </w:r>
      <w:r>
        <w:rPr>
          <w:rtl/>
          <w:cs/>
          <w:lang w:val="ar_AE" w:bidi="ar_AE"/>
        </w:rPr>
        <w:t xml:space="preserve">. للمزيد من المعلومات حول اسم </w:t>
      </w:r>
      <w:r>
        <w:rPr>
          <w:rtl/>
          <w:cs/>
          <w:lang w:val="ar_AE" w:bidi="ar_AE"/>
        </w:rPr>
        <w:t>يهوه</w:t>
      </w:r>
      <w:r>
        <w:rPr>
          <w:rtl/>
          <w:cs/>
          <w:lang w:val="ar_AE" w:bidi="ar_AE"/>
        </w:rPr>
        <w:t xml:space="preserve"> وتعبير </w:t>
      </w:r>
      <w:r>
        <w:rPr>
          <w:rtl/>
          <w:cs/>
          <w:lang w:val="ar_AE" w:bidi="ar_AE"/>
        </w:rPr>
        <w:t>بني إسرائيل</w:t>
      </w:r>
      <w:r>
        <w:rPr>
          <w:rtl/>
          <w:cs/>
          <w:lang w:val="ar_AE" w:bidi="ar_AE"/>
        </w:rPr>
        <w:t>، راجعوا قاموس الكلمات الرئيسية.</w:t>
      </w:r>
    </w:p>
    <w:p>
      <w:pPr>
        <w:bidi/>
      </w:pPr>
      <w:r>
        <w:rPr>
          <w:rtl/>
          <w:cs/>
          <w:lang w:val="ar_AE" w:bidi="ar_AE"/>
        </w:rPr>
      </w:r>
      <w:r>
        <w:rPr>
          <w:rtl/>
          <w:cs/>
          <w:lang w:val="ar_AE" w:bidi="ar_AE"/>
        </w:rPr>
        <w:t xml:space="preserve">استخدموا نفس الكلمة أو العبارة التي استخدمتموها في المقاطع السابقة للإشارة إلى </w:t>
      </w:r>
      <w:r>
        <w:rPr>
          <w:b/>
          <w:rtl/>
          <w:cs/>
          <w:lang w:val="ar_AE" w:bidi="ar_AE"/>
        </w:rPr>
        <w:t>التقدمة</w:t>
      </w:r>
      <w:r>
        <w:rPr>
          <w:rtl/>
          <w:cs/>
          <w:lang w:val="ar_AE" w:bidi="ar_AE"/>
        </w:rPr>
        <w:t xml:space="preserve">. للمزيد من المعلومات عن </w:t>
      </w:r>
      <w:r>
        <w:rPr>
          <w:rtl/>
          <w:cs/>
          <w:lang w:val="ar_AE" w:bidi="ar_AE"/>
        </w:rPr>
        <w:t>التقدمة</w:t>
      </w:r>
      <w:r>
        <w:rPr>
          <w:rtl/>
          <w:cs/>
          <w:lang w:val="ar_AE" w:bidi="ar_AE"/>
        </w:rPr>
        <w:t>، راجعوا قاموس الكلمات الرئيسية.</w:t>
      </w:r>
    </w:p>
    <w:p>
      <w:pPr>
        <w:bidi/>
      </w:pPr>
      <w:r>
        <w:rPr>
          <w:rtl/>
          <w:cs/>
          <w:lang w:val="ar_AE" w:bidi="ar_AE"/>
        </w:rPr>
      </w:r>
      <w:r>
        <w:rPr>
          <w:rtl/>
          <w:cs/>
          <w:lang w:val="ar_AE" w:bidi="ar_AE"/>
        </w:rPr>
        <w:t xml:space="preserve">إن </w:t>
      </w:r>
      <w:r>
        <w:rPr>
          <w:b/>
          <w:rtl/>
          <w:cs/>
          <w:lang w:val="ar_AE" w:bidi="ar_AE"/>
        </w:rPr>
        <w:t>التكريس</w:t>
      </w:r>
      <w:r>
        <w:rPr>
          <w:rtl/>
          <w:cs/>
          <w:lang w:val="ar_AE" w:bidi="ar_AE"/>
        </w:rPr>
        <w:t xml:space="preserve"> أو </w:t>
      </w:r>
      <w:r>
        <w:rPr>
          <w:b/>
          <w:rtl/>
          <w:cs/>
          <w:lang w:val="ar_AE" w:bidi="ar_AE"/>
        </w:rPr>
        <w:t>التقديس</w:t>
      </w:r>
      <w:r>
        <w:rPr>
          <w:rtl/>
          <w:cs/>
          <w:lang w:val="ar_AE" w:bidi="ar_AE"/>
        </w:rPr>
        <w:t xml:space="preserve"> يعني تخصيص أو فرز الشيء لله. استخدموا نفس الكلمة أو العبارة التي استخدمتموها في المقاطع السابقة للإشارة إلى المُكرَّس والمُقدَّس. للمزيد من المعلومات عن تعبير </w:t>
      </w:r>
      <w:r>
        <w:rPr>
          <w:rtl/>
          <w:cs/>
          <w:lang w:val="ar_AE" w:bidi="ar_AE"/>
        </w:rPr>
        <w:t>مُكرَّس</w:t>
      </w:r>
      <w:r>
        <w:rPr>
          <w:rtl/>
          <w:cs/>
          <w:lang w:val="ar_AE" w:bidi="ar_AE"/>
        </w:rPr>
        <w:t xml:space="preserve"> أو </w:t>
      </w:r>
      <w:r>
        <w:rPr>
          <w:rtl/>
          <w:cs/>
          <w:lang w:val="ar_AE" w:bidi="ar_AE"/>
        </w:rPr>
        <w:t>مُقَدَّس</w:t>
      </w:r>
      <w:r>
        <w:rPr>
          <w:rtl/>
          <w:cs/>
          <w:lang w:val="ar_AE" w:bidi="ar_AE"/>
        </w:rPr>
        <w:t>، راجعوا قاموس الكلمات الرئيسية.</w:t>
      </w:r>
    </w:p>
    <w:p>
      <w:pPr>
        <w:bidi/>
      </w:pPr>
      <w:r>
        <w:rPr>
          <w:rtl/>
          <w:cs/>
          <w:lang w:val="ar_AE" w:bidi="ar_AE"/>
        </w:rPr>
      </w:r>
      <w:r>
        <w:rPr>
          <w:rtl/>
          <w:cs/>
          <w:lang w:val="ar_AE" w:bidi="ar_AE"/>
        </w:rPr>
        <w:t xml:space="preserve">كل ما </w:t>
      </w:r>
      <w:r>
        <w:rPr>
          <w:b/>
          <w:rtl/>
          <w:cs/>
          <w:lang w:val="ar_AE" w:bidi="ar_AE"/>
        </w:rPr>
        <w:t>يُحضره</w:t>
      </w:r>
      <w:r>
        <w:rPr>
          <w:rtl/>
          <w:cs/>
          <w:lang w:val="ar_AE" w:bidi="ar_AE"/>
        </w:rPr>
        <w:t xml:space="preserve"> بنو إسرائيل ليهوه كتقدمة قُدس أقداس، أو تقدمة مُقدَّسة، يكون من نصيب هارون وأبناء هارون. في اللُغة العبرية، الكلمة التي تُترجم هنا إلى "يُحضر" تعني "يَرُد."</w:t>
      </w:r>
    </w:p>
    <w:p>
      <w:pPr>
        <w:bidi/>
      </w:pPr>
      <w:r>
        <w:rPr>
          <w:rtl/>
          <w:cs/>
          <w:lang w:val="ar_AE" w:bidi="ar_AE"/>
        </w:rPr>
      </w:r>
      <w:r>
        <w:rPr>
          <w:rtl/>
          <w:cs/>
          <w:lang w:val="ar_AE" w:bidi="ar_AE"/>
        </w:rPr>
        <w:t xml:space="preserve">توقفوا هنا وناقشوا معًا الكلمة أو العبارة التي ستستخدمونها للإشارة إلى كلمة </w:t>
      </w:r>
      <w:r>
        <w:rPr>
          <w:b/>
          <w:rtl/>
          <w:cs/>
          <w:lang w:val="ar_AE" w:bidi="ar_AE"/>
        </w:rPr>
        <w:t>يُحضر</w:t>
      </w:r>
      <w:r>
        <w:rPr>
          <w:rtl/>
          <w:cs/>
          <w:lang w:val="ar_AE" w:bidi="ar_AE"/>
        </w:rPr>
        <w:t>. أوقفوا سماع هذا التسجيل الصوتي هنا.</w:t>
      </w:r>
    </w:p>
    <w:p>
      <w:pPr>
        <w:bidi/>
      </w:pPr>
      <w:r>
        <w:rPr>
          <w:rtl/>
          <w:cs/>
          <w:lang w:val="ar_AE" w:bidi="ar_AE"/>
        </w:rPr>
      </w:r>
      <w:r>
        <w:rPr>
          <w:rtl/>
          <w:cs/>
          <w:lang w:val="ar_AE" w:bidi="ar_AE"/>
        </w:rPr>
        <w:t>يواصل يهوه إعطاء تعليماته لهارون: "هذه الحصة من جميع تقدمات قدس الأقداس –بما في ذلك تقدمات الحبوب، وتقدمات الخطية أو التطهير، وذبائح الإثم– ستكون قُدس أقداس، وهي نصيبٌ لك ولأبنائك. يجب أن تأكلوا هذه التقدمة كتقدمة قُدس أقداس."</w:t>
      </w:r>
    </w:p>
    <w:p>
      <w:pPr>
        <w:bidi/>
      </w:pPr>
      <w:r>
        <w:rPr>
          <w:rtl/>
          <w:cs/>
          <w:lang w:val="ar_AE" w:bidi="ar_AE"/>
        </w:rPr>
      </w:r>
      <w:r>
        <w:rPr>
          <w:rtl/>
          <w:cs/>
          <w:lang w:val="ar_AE" w:bidi="ar_AE"/>
        </w:rPr>
        <w:t xml:space="preserve">كانت </w:t>
      </w:r>
      <w:r>
        <w:rPr>
          <w:b/>
          <w:rtl/>
          <w:cs/>
          <w:lang w:val="ar_AE" w:bidi="ar_AE"/>
        </w:rPr>
        <w:t>تقدمات الدقيق</w:t>
      </w:r>
      <w:r>
        <w:rPr>
          <w:rtl/>
          <w:cs/>
          <w:lang w:val="ar_AE" w:bidi="ar_AE"/>
        </w:rPr>
        <w:t xml:space="preserve"> تتكوَّن من الدقيق الناعم والزيت. كان الناس يُحضِرون تقدمات الدقيق ليُظهروا الإكرام والاحترام ليهوه في العبادة. استخدموا نفس الكلمة أو العبارة التي استخدمتموها في المقاطع السابقة للإشارة إلى تقدمة الدقيق. للمزيد من المعلومات عن </w:t>
      </w:r>
      <w:r>
        <w:rPr>
          <w:b/>
          <w:rtl/>
          <w:cs/>
          <w:lang w:val="ar_AE" w:bidi="ar_AE"/>
        </w:rPr>
        <w:t>تقدمة الدقيق</w:t>
      </w:r>
      <w:r>
        <w:rPr>
          <w:rtl/>
          <w:cs/>
          <w:lang w:val="ar_AE" w:bidi="ar_AE"/>
        </w:rPr>
        <w:t>، راجعوا قاموس الكلمات الرئيسية.</w:t>
      </w:r>
    </w:p>
    <w:p>
      <w:pPr>
        <w:bidi/>
      </w:pPr>
      <w:r>
        <w:rPr>
          <w:rtl/>
          <w:cs/>
          <w:lang w:val="ar_AE" w:bidi="ar_AE"/>
        </w:rPr>
      </w:r>
      <w:r>
        <w:rPr>
          <w:rtl/>
          <w:cs/>
          <w:lang w:val="ar_AE" w:bidi="ar_AE"/>
        </w:rPr>
        <w:t xml:space="preserve">يمكن </w:t>
      </w:r>
      <w:r>
        <w:rPr>
          <w:b/>
          <w:rtl/>
          <w:cs/>
          <w:lang w:val="ar_AE" w:bidi="ar_AE"/>
        </w:rPr>
        <w:t>لذبيحة الخطية أو التطهير</w:t>
      </w:r>
      <w:r>
        <w:rPr>
          <w:rtl/>
          <w:cs/>
          <w:lang w:val="ar_AE" w:bidi="ar_AE"/>
        </w:rPr>
        <w:t xml:space="preserve"> أن تكون من الثيران، أو الماعز، أو الخراف، أو الحمام، أو الدقيق. كان الناس يحضرون ذبائح الخطية لاستعادة علاقتهم بيهوه ولاستعادة مكانتهم كأشخاص مقبولين لدى يهوه إذا أصبحوا نجسين أو أخطأوا عن غير قصد بطرق أخرى. استخدموا نفس الكلمة أو العبارة التي استخدمتموها في المقاطع السابقة للإشارة إلى ذبيحة الخطية. للمزيد من المعلومات عن </w:t>
      </w:r>
      <w:r>
        <w:rPr>
          <w:rtl/>
          <w:cs/>
          <w:lang w:val="ar_AE" w:bidi="ar_AE"/>
        </w:rPr>
        <w:t>ذبيحة الخطية</w:t>
      </w:r>
      <w:r>
        <w:rPr>
          <w:rtl/>
          <w:cs/>
          <w:lang w:val="ar_AE" w:bidi="ar_AE"/>
        </w:rPr>
        <w:t>، راجعوا قاموس الكلمات الرئيسية.</w:t>
      </w:r>
    </w:p>
    <w:p>
      <w:pPr>
        <w:bidi/>
      </w:pPr>
      <w:r>
        <w:rPr>
          <w:rtl/>
          <w:cs/>
          <w:lang w:val="ar_AE" w:bidi="ar_AE"/>
        </w:rPr>
      </w:r>
      <w:r>
        <w:rPr>
          <w:rtl/>
          <w:cs/>
          <w:lang w:val="ar_AE" w:bidi="ar_AE"/>
        </w:rPr>
        <w:t xml:space="preserve">كانت </w:t>
      </w:r>
      <w:r>
        <w:rPr>
          <w:b/>
          <w:rtl/>
          <w:cs/>
          <w:lang w:val="ar_AE" w:bidi="ar_AE"/>
        </w:rPr>
        <w:t>تقدمة الإثم</w:t>
      </w:r>
      <w:r>
        <w:rPr>
          <w:rtl/>
          <w:cs/>
          <w:lang w:val="ar_AE" w:bidi="ar_AE"/>
        </w:rPr>
        <w:t xml:space="preserve"> من الكباش، أو الخراف، أو الفضة. كان الناس يقدِّمون ذبائح الإثم للاعتراف بأخطائهم ولاستعادة علاقتهم بيهوه أو الآخرين. استخدموا نفس الكلمة أو العبارة التي استخدمتموها في المقاطع السابقة للإشارة إلى ذبيحة الإثم. للمزيد من المعلومات عن </w:t>
      </w:r>
      <w:r>
        <w:rPr>
          <w:b/>
          <w:rtl/>
          <w:cs/>
          <w:lang w:val="ar_AE" w:bidi="ar_AE"/>
        </w:rPr>
        <w:t>ذبيحة الإثم</w:t>
      </w:r>
      <w:r>
        <w:rPr>
          <w:rtl/>
          <w:cs/>
          <w:lang w:val="ar_AE" w:bidi="ar_AE"/>
        </w:rPr>
        <w:t>، راجعوا قاموس الكلمات الرئيسية.</w:t>
      </w:r>
    </w:p>
    <w:p>
      <w:pPr>
        <w:bidi/>
      </w:pPr>
      <w:r>
        <w:rPr>
          <w:rtl/>
          <w:cs/>
          <w:lang w:val="ar_AE" w:bidi="ar_AE"/>
        </w:rPr>
      </w:r>
      <w:r>
        <w:rPr>
          <w:rtl/>
          <w:cs/>
          <w:lang w:val="ar_AE" w:bidi="ar_AE"/>
        </w:rPr>
        <w:t>يواصل يهوه الحديث إلى هارون: "هذا نصيبُك أيضًا: تقدماتهم الطوعية، أي كل تقدمات الترديد لشعب إسرائيل. يُسمح لأي فرد طاهر طقسيًا في عائلتك أن يأكل من هذه التقدمات."</w:t>
      </w:r>
    </w:p>
    <w:p>
      <w:pPr>
        <w:bidi/>
      </w:pPr>
      <w:r>
        <w:rPr>
          <w:rtl/>
          <w:cs/>
          <w:lang w:val="ar_AE" w:bidi="ar_AE"/>
        </w:rPr>
      </w:r>
      <w:r>
        <w:rPr>
          <w:rtl/>
          <w:cs/>
          <w:lang w:val="ar_AE" w:bidi="ar_AE"/>
        </w:rPr>
        <w:t xml:space="preserve">كانت </w:t>
      </w:r>
      <w:r>
        <w:rPr>
          <w:b/>
          <w:rtl/>
          <w:cs/>
          <w:lang w:val="ar_AE" w:bidi="ar_AE"/>
        </w:rPr>
        <w:t>تقدمات الترديد</w:t>
      </w:r>
      <w:r>
        <w:rPr>
          <w:rtl/>
          <w:cs/>
          <w:lang w:val="ar_AE" w:bidi="ar_AE"/>
        </w:rPr>
        <w:t xml:space="preserve">، أو الرفائع، جزءًا من ذبيحة السلامة. استخدموا نفس الكلمة أو العبارة التي استخدمتموها في المقاطع السابقة للإشارة إلى تقدمة الترديد. للمزيد من المعلومات عن </w:t>
      </w:r>
      <w:r>
        <w:rPr>
          <w:b/>
          <w:rtl/>
          <w:cs/>
          <w:lang w:val="ar_AE" w:bidi="ar_AE"/>
        </w:rPr>
        <w:t>تقدمة الترديد</w:t>
      </w:r>
      <w:r>
        <w:rPr>
          <w:rtl/>
          <w:cs/>
          <w:lang w:val="ar_AE" w:bidi="ar_AE"/>
        </w:rPr>
        <w:t>، راجعوا قاموس الكلمات الرئيسية.</w:t>
      </w:r>
    </w:p>
    <w:p>
      <w:pPr>
        <w:bidi/>
      </w:pPr>
      <w:r>
        <w:rPr>
          <w:rtl/>
          <w:cs/>
          <w:lang w:val="ar_AE" w:bidi="ar_AE"/>
        </w:rPr>
      </w:r>
      <w:r>
        <w:rPr>
          <w:rtl/>
          <w:cs/>
          <w:lang w:val="ar_AE" w:bidi="ar_AE"/>
        </w:rPr>
        <w:t xml:space="preserve">إن كلمتي </w:t>
      </w:r>
      <w:r>
        <w:rPr>
          <w:b/>
          <w:rtl/>
          <w:cs/>
          <w:lang w:val="ar_AE" w:bidi="ar_AE"/>
        </w:rPr>
        <w:t>طاهر</w:t>
      </w:r>
      <w:r>
        <w:rPr>
          <w:rtl/>
          <w:cs/>
          <w:lang w:val="ar_AE" w:bidi="ar_AE"/>
        </w:rPr>
        <w:t xml:space="preserve"> و</w:t>
      </w:r>
      <w:r>
        <w:rPr>
          <w:b/>
          <w:rtl/>
          <w:cs/>
          <w:lang w:val="ar_AE" w:bidi="ar_AE"/>
        </w:rPr>
        <w:t>نجس</w:t>
      </w:r>
      <w:r>
        <w:rPr>
          <w:rtl/>
          <w:cs/>
          <w:lang w:val="ar_AE" w:bidi="ar_AE"/>
        </w:rPr>
        <w:t xml:space="preserve"> هنا لا تتحدثان عن كون الشيء نظيفًا أو متسَّخًا من الخارج. إن الشخص الطاهر طقسيًا هو شخص لائق لخدمة الله. كانت الحيوانات الطاهرة طقسيًا هي الحيوانات التي لها حوافر مشقوقة وتجتر الطعام، مثل الأبقار، أو الأغنام، أو الماعز، وأنواع أخرى. إن بعض الحيوانات النجسة تأكل اللحم وليس لديها حوافر مشقوقة. كانت الحيوانات النجسة تشمل الخنازير والخيول، وأنواع أخرى. استخدموا نفس الكلمة أو العبارة التي استخدمتموها في المقاطع السابقة للإشارة إلى كلمة نجس. للمزيد من المعلومات عن تعبير </w:t>
      </w:r>
      <w:r>
        <w:rPr>
          <w:rtl/>
          <w:cs/>
          <w:lang w:val="ar_AE" w:bidi="ar_AE"/>
        </w:rPr>
        <w:t>طاهر/نجس</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يقول يهوه إن </w:t>
      </w:r>
      <w:r>
        <w:rPr>
          <w:b/>
          <w:rtl/>
          <w:cs/>
          <w:lang w:val="ar_AE" w:bidi="ar_AE"/>
        </w:rPr>
        <w:t>الأشياء المُكرَّسة</w:t>
      </w:r>
      <w:r>
        <w:rPr>
          <w:rtl/>
          <w:cs/>
          <w:lang w:val="ar_AE" w:bidi="ar_AE"/>
        </w:rPr>
        <w:t xml:space="preserve"> كانت نصيبًا لهارون. إن الشيء المُكرَّس هو شيء يُسلِّمه الناس ليهوه تمامًا وللأبد. لا يستطيع أحد أن يسترد ذلك الشيء، مهما كانت قيمة الشيء الذي يريدون تقديمها بدلًا من ذلك الشيء المُكرَّس. كذلك لا يستطيع الناسُ استخدامَ الشيء المُكرَّس لأجل غرض آخر. استخدموا نفس الكلمة أو العبارة التي استخدمتموها في المقاطع السابقة للإشارة إلى المُكرَّس.</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المُكرَّس</w:t>
      </w:r>
      <w:r>
        <w:rPr>
          <w:rtl/>
          <w:cs/>
          <w:lang w:val="ar_AE" w:bidi="ar_AE"/>
        </w:rPr>
        <w:t>. إذا كنتم قد ترجمتم هذه الكلمة بالفعل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كان على هارون أن </w:t>
      </w:r>
      <w:r>
        <w:rPr>
          <w:b/>
          <w:rtl/>
          <w:cs/>
          <w:lang w:val="ar_AE" w:bidi="ar_AE"/>
        </w:rPr>
        <w:t>يَفدي</w:t>
      </w:r>
      <w:r>
        <w:rPr>
          <w:rtl/>
          <w:cs/>
          <w:lang w:val="ar_AE" w:bidi="ar_AE"/>
        </w:rPr>
        <w:t xml:space="preserve"> الأبناء البِكر للبشر عندما يكون عمرهم شهرًا واحدًا. إن ثمن الفداء هو خمسة </w:t>
      </w:r>
      <w:r>
        <w:rPr>
          <w:b/>
          <w:rtl/>
          <w:cs/>
          <w:lang w:val="ar_AE" w:bidi="ar_AE"/>
        </w:rPr>
        <w:t>شواقل</w:t>
      </w:r>
      <w:r>
        <w:rPr>
          <w:rtl/>
          <w:cs/>
          <w:lang w:val="ar_AE" w:bidi="ar_AE"/>
        </w:rPr>
        <w:t xml:space="preserve"> من الفضة، التي يَزِنها الناس بوزن شاقل القُدس الذي يُساوي عشرين جيرة. الشاقل هو وحدة وزن. كانت الشواقل المستخدمة في المَقدس، أو شواقل القُدس، تختلف في الوزن عن الشواقل العادية. كان الجيرة أصغر وحدة وزن. قَدَّر الناس أن الجيرة كانت تَزن حوالي ستة أعشار من الجرام. استخدموا نفس الكلمات أو العبارات التي استخدمتموها في المقاطع السابقة للإشارة إلى الفداء والشاقل. للمزيد من المعلومات عن </w:t>
      </w:r>
      <w:r>
        <w:rPr>
          <w:rtl/>
          <w:cs/>
          <w:lang w:val="ar_AE" w:bidi="ar_AE"/>
        </w:rPr>
        <w:t>الفداء</w:t>
      </w:r>
      <w:r>
        <w:rPr>
          <w:rtl/>
          <w:cs/>
          <w:lang w:val="ar_AE" w:bidi="ar_AE"/>
        </w:rPr>
        <w:t xml:space="preserve"> و</w:t>
      </w:r>
      <w:r>
        <w:rPr>
          <w:b/>
          <w:rtl/>
          <w:cs/>
          <w:lang w:val="ar_AE" w:bidi="ar_AE"/>
        </w:rPr>
        <w:t>الشاقل</w:t>
      </w:r>
      <w:r>
        <w:rPr>
          <w:rtl/>
          <w:cs/>
          <w:lang w:val="ar_AE" w:bidi="ar_AE"/>
        </w:rPr>
        <w:t>، راجعوا قاموس الكلمات الرئيسية.</w:t>
      </w:r>
    </w:p>
    <w:p>
      <w:pPr>
        <w:bidi/>
      </w:pPr>
      <w:r>
        <w:rPr>
          <w:rtl/>
          <w:cs/>
          <w:lang w:val="ar_AE" w:bidi="ar_AE"/>
        </w:rPr>
      </w:r>
      <w:r>
        <w:rPr>
          <w:rtl/>
          <w:cs/>
          <w:lang w:val="ar_AE" w:bidi="ar_AE"/>
        </w:rPr>
        <w:t xml:space="preserve">لم يَسمح يهوه لهارون أن يفدي، البِكرَ من الماشية، أو الخراف، أو الماعز. كانت الماشية، والخراف، والماعز مُقَدَّسة، أو مُخصَّصة ليهوه. لقد أمر يهوه هارونَ أن يَرش دمها على </w:t>
      </w:r>
      <w:r>
        <w:rPr>
          <w:b/>
          <w:rtl/>
          <w:cs/>
          <w:lang w:val="ar_AE" w:bidi="ar_AE"/>
        </w:rPr>
        <w:t>المذبح</w:t>
      </w:r>
      <w:r>
        <w:rPr>
          <w:rtl/>
          <w:cs/>
          <w:lang w:val="ar_AE" w:bidi="ar_AE"/>
        </w:rPr>
        <w:t xml:space="preserve">، وأن يحرق الدهون كعطية خاصة، رائحة سرور ليهوه. تشير كلمة المذبح هنا إلى مذبح المحرقة الذي كان خارج المسكن مباشرة. استخدموا نفس الكلمة أو العبارة التي استخدمتموها في المقاطع السابقة للإشارة إلى المذبح. للمزيد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 لحم هذه الحيوانات سيكون من نصيب هارون، تمامًا مثل الصدر والساق اليمنى اللذين قدَّمهما هارون من خلال ترديدهما كتقدمة خاصة أمام المذبح. يُشير يهوه إلى هذا بتعبير </w:t>
      </w:r>
      <w:r>
        <w:rPr>
          <w:b/>
          <w:rtl/>
          <w:cs/>
          <w:lang w:val="ar_AE" w:bidi="ar_AE"/>
        </w:rPr>
        <w:t>ميثاق</w:t>
      </w:r>
      <w:r>
        <w:rPr>
          <w:rtl/>
          <w:cs/>
          <w:lang w:val="ar_AE" w:bidi="ar_AE"/>
        </w:rPr>
        <w:t xml:space="preserve"> ملحٍ أبدي غير قابل للكسر بين يهوه وهارون، وسينطبق هذا الميثاق أيضًا على نسل هارون. استخدموا نفس الكلمة أو العبارة التي استخدمتموها في المقاطع السابقة للإشارة إلى العهد. للمزيد من المعلومات عن </w:t>
      </w:r>
      <w:r>
        <w:rPr>
          <w:rtl/>
          <w:cs/>
          <w:lang w:val="ar_AE" w:bidi="ar_AE"/>
        </w:rPr>
        <w:t>العهد</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21:31–35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21: 31 -35 واحفظوه في قلوبكم.</w:t>
      </w:r>
    </w:p>
    <w:p>
      <w:pPr>
        <w:bidi/>
      </w:pPr>
      <w:r>
        <w:rPr>
          <w:rtl/>
          <w:cs/>
          <w:lang w:val="ar_AE" w:bidi="ar_AE"/>
        </w:rPr>
      </w:r>
      <w:r>
        <w:rPr>
          <w:rtl/>
          <w:cs/>
          <w:lang w:val="ar_AE" w:bidi="ar_AE"/>
        </w:rPr>
        <w:t xml:space="preserve">استمعوا إلى نسخة صوتية من سفر العدد 21: 31 -35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21 : 31 - 35 من الترجمة الأسهل للفهم.</w:t>
      </w:r>
    </w:p>
    <w:p>
      <w:pPr>
        <w:bidi/>
      </w:pPr>
      <w:r>
        <w:rPr>
          <w:rtl/>
          <w:cs/>
          <w:lang w:val="ar_AE" w:bidi="ar_AE"/>
        </w:rPr>
      </w:r>
      <w:r>
        <w:rPr>
          <w:rtl/>
          <w:cs/>
          <w:lang w:val="ar_AE" w:bidi="ar_AE"/>
        </w:rPr>
        <w:t>قد تتذكرون أن بني إسرائيل غزوا أرض سيحون ملك الأموريين، الذي كان قد غزا (حارب) الموآبيين سابقًا. وقد استقر البعض من بني إسرائيل في مدينة حشبون والقرى المحيطة بها. يروي هذا المقطع قصة رحلة بني إسرائيل المستمرة بينما يستولون على المزيد من الأراضي في طريقهم إلى أرض الموعد.</w:t>
      </w:r>
    </w:p>
    <w:p>
      <w:pPr>
        <w:bidi/>
      </w:pPr>
      <w:r>
        <w:rPr>
          <w:rtl/>
          <w:cs/>
          <w:lang w:val="ar_AE" w:bidi="ar_AE"/>
        </w:rPr>
      </w:r>
      <w:r>
        <w:rPr>
          <w:rtl/>
          <w:cs/>
          <w:lang w:val="ar_AE" w:bidi="ar_AE"/>
        </w:rPr>
        <w:t>ولأن بني إسرائيل قد تغلبوا على الملك سيحون، فقد أقاموا في أرض الأموريين. في الواقع، استقر البعض من بني إسرائيل وأقاموا بيوتهم هناك.</w:t>
      </w:r>
    </w:p>
    <w:p>
      <w:pPr>
        <w:bidi/>
      </w:pPr>
      <w:r>
        <w:rPr>
          <w:rtl/>
          <w:cs/>
          <w:lang w:val="ar_AE" w:bidi="ar_AE"/>
        </w:rPr>
      </w:r>
      <w:r>
        <w:rPr>
          <w:rtl/>
          <w:cs/>
          <w:lang w:val="ar_AE" w:bidi="ar_AE"/>
        </w:rPr>
        <w:t>وفي مرحلة ما، أرسل موسى بعض الرجال لاستكشاف مدينة يَعْزِير والتجسُّس عليها، وهي مدينة أمورية تقع بالقرب من نهر عمون.</w:t>
      </w:r>
    </w:p>
    <w:p>
      <w:pPr>
        <w:bidi/>
      </w:pPr>
      <w:r>
        <w:rPr>
          <w:rtl/>
          <w:cs/>
          <w:lang w:val="ar_AE" w:bidi="ar_AE"/>
        </w:rPr>
      </w:r>
      <w:r>
        <w:rPr>
          <w:rtl/>
          <w:cs/>
          <w:lang w:val="ar_AE" w:bidi="ar_AE"/>
        </w:rPr>
        <w:t>توقفوا هنا وناقشوا هذا السؤال كمجموعة: احكوا قصة عن مرة ذهبت فيها إحدى المجموعات إلى أرض ما للتجسس على كيفية غزوها. أوقفوا سماع هذا التسجيل الصوتي هنا.</w:t>
      </w:r>
    </w:p>
    <w:p>
      <w:pPr>
        <w:bidi/>
      </w:pPr>
      <w:r>
        <w:rPr>
          <w:rtl/>
          <w:cs/>
          <w:lang w:val="ar_AE" w:bidi="ar_AE"/>
        </w:rPr>
      </w:r>
      <w:r>
        <w:rPr>
          <w:rtl/>
          <w:cs/>
          <w:lang w:val="ar_AE" w:bidi="ar_AE"/>
        </w:rPr>
        <w:t>وعلى ما يبدو أن الجواسيس عادوا بتقرير إيجابي، لأن موسى أرسل بني إسرائيل للاستيلاء على يعزير والقرى المحيطة بها. فطَرد بنو إسرائيل الشعب من القرى وأخذوا الأرض لأنفسهم.</w:t>
      </w:r>
    </w:p>
    <w:p>
      <w:pPr>
        <w:bidi/>
      </w:pPr>
      <w:r>
        <w:rPr>
          <w:rtl/>
          <w:cs/>
          <w:lang w:val="ar_AE" w:bidi="ar_AE"/>
        </w:rPr>
      </w:r>
      <w:r>
        <w:rPr>
          <w:rtl/>
          <w:cs/>
          <w:lang w:val="ar_AE" w:bidi="ar_AE"/>
        </w:rPr>
        <w:t>ثم تحوَّل موسى ومعظم بني إسرائيل، بما في ذلك معظم الجيش، وتوجهوا أو ساروا باتجاه الشمال. تذكَّروا أن بعض بني إسرائيل استقروا في يعزير والقرى المحيطة بها. سلك بنو إسرائيل الطريق شمالًا نحو باشان، وهي منطقة خصبة شرق بحيرة (بحر) الجليل. وقد "صعد" بنو إسرائيل إلى باشان، مما يعني في هذه الحالة أن بني إسرائيل قد انطلقوا عمدًا نحو باشان.</w:t>
      </w:r>
    </w:p>
    <w:p>
      <w:pPr>
        <w:bidi/>
      </w:pPr>
      <w:r>
        <w:rPr>
          <w:rtl/>
          <w:cs/>
          <w:lang w:val="ar_AE" w:bidi="ar_AE"/>
        </w:rPr>
      </w:r>
      <w:r>
        <w:rPr>
          <w:rtl/>
          <w:cs/>
          <w:lang w:val="ar_AE" w:bidi="ar_AE"/>
        </w:rPr>
        <w:t>فخرج عوج، ملك باشان القوي، وشعبه وهاجموا بني إسرائيل في إِذْرَعِي. وعلى الأرجح كانت إِذْرَعِي عاصمة باشان. وهي تقع على الحدود الجنوبية لباشان.</w:t>
      </w:r>
    </w:p>
    <w:p>
      <w:pPr>
        <w:bidi/>
      </w:pPr>
      <w:r>
        <w:rPr>
          <w:rtl/>
          <w:cs/>
          <w:lang w:val="ar_AE" w:bidi="ar_AE"/>
        </w:rPr>
      </w:r>
      <w:r>
        <w:rPr>
          <w:rtl/>
          <w:cs/>
          <w:lang w:val="ar_AE" w:bidi="ar_AE"/>
        </w:rPr>
        <w:t>وربما كان بنو إسرائيل خائفين، لذلك طمأن الرب موسى أنه لا يحتاج إلى الخوف من الملك عوج لأن الرب سيهزم الملك عوج من أجل شعب إسرائيل. وسيعطي الرب بني إسرائيل الانتصار على الملك عوج وشعبه وعلى كل أرضه. ويأمر الرب بني إسرائيل أن يضربوا (يُهلكوا) الملك وشعبه بنفس الطريقة التي هزموا بها سيحون ملك الأموريين الذي مَلَك في حشبون.</w:t>
      </w:r>
    </w:p>
    <w:p>
      <w:pPr>
        <w:bidi/>
      </w:pPr>
      <w:r>
        <w:rPr>
          <w:rtl/>
          <w:cs/>
          <w:lang w:val="ar_AE" w:bidi="ar_AE"/>
        </w:rPr>
      </w:r>
      <w:r>
        <w:rPr>
          <w:rtl/>
          <w:cs/>
          <w:lang w:val="ar_AE" w:bidi="ar_AE"/>
        </w:rPr>
        <w:t>فقتل بنو إسرائيل الملك عوج وضربوه وبنيه وجميع قومه. لم يبق له شارد (شخص حي). واحتلت إسرائيل واستولت على الأرض التي كان يحكمها الملك عوج.</w:t>
      </w:r>
    </w:p>
    <w:p>
      <w:pPr>
        <w:bidi/>
      </w:pPr>
      <w:r>
        <w:rPr>
          <w:rtl/>
          <w:cs/>
          <w:lang w:val="ar_AE" w:bidi="ar_AE"/>
        </w:rPr>
      </w:r>
      <w:r>
        <w:rPr>
          <w:rtl/>
          <w:cs/>
          <w:lang w:val="ar_AE" w:bidi="ar_AE"/>
        </w:rPr>
        <w:t xml:space="preserve">توقفوا هنا وانظروا كمجموعة إلى خريطة </w:t>
      </w:r>
      <w:r>
        <w:rPr>
          <w:b/>
          <w:rtl/>
          <w:cs/>
          <w:lang w:val="ar_AE" w:bidi="ar_AE"/>
        </w:rPr>
        <w:t>المنطقة التي يحتلها الإسرائيليون الآن</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21 : 31 - 35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احتل بنو إسرائيل أرض الأموريين. فقد أرسل موسى رجالًا لاستكشاف يعزِير. ثم أخذ بنو إسرائيل المدن في المنطقة وطردوا الأموريين الموجودين في تلك المنطقة.</w:t>
      </w:r>
    </w:p>
    <w:p>
      <w:pPr>
        <w:bidi/>
      </w:pPr>
      <w:r>
        <w:rPr>
          <w:rtl/>
          <w:cs/>
          <w:lang w:val="ar_AE" w:bidi="ar_AE"/>
        </w:rPr>
      </w:r>
      <w:r>
        <w:rPr>
          <w:b/>
          <w:rtl/>
          <w:cs/>
          <w:lang w:val="ar_AE" w:bidi="ar_AE"/>
        </w:rPr>
        <w:t>في المشهد الثاني:</w:t>
      </w:r>
      <w:r>
        <w:rPr>
          <w:rtl/>
          <w:cs/>
          <w:lang w:val="ar_AE" w:bidi="ar_AE"/>
        </w:rPr>
        <w:t xml:space="preserve"> يتحوَّل بنو إسرائيل ويصعدون نحو باشان. ويهاجم الملك عوج وشعبه بني إسرائيل في إِذْرَعِي. ويُخبر الرب موسى أنه سيهزم الملك عوج وشعبه. فيقتل بنو إسرائيل الملك عوج وجميع شعبه. ثم يأخذ بنو إسرائيل المنطقة ويقيمون فيها.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جواسيس إسرائيل الذين ذهبوا إلى يعزير</w:t>
      </w:r>
    </w:p>
    <w:p>
      <w:pPr>
        <w:pStyle w:val="ListBullet"/>
        <w:bidi/>
        <w:spacing w:line="240" w:lineRule="auto"/>
        <w:ind w:left="720"/>
      </w:pPr>
      <w:r>
        <w:rPr>
          <w:rtl/>
          <w:cs/>
          <w:lang w:val="ar_AE" w:bidi="ar_AE"/>
        </w:rPr>
      </w:r>
      <w:r>
        <w:rPr>
          <w:rtl/>
          <w:cs/>
          <w:lang w:val="ar_AE" w:bidi="ar_AE"/>
        </w:rPr>
        <w:t>الأموريون الذين سكنوا في يعزير</w:t>
      </w:r>
    </w:p>
    <w:p>
      <w:pPr>
        <w:pStyle w:val="ListBullet"/>
        <w:bidi/>
        <w:spacing w:line="240" w:lineRule="auto"/>
        <w:ind w:left="720"/>
      </w:pPr>
      <w:r>
        <w:rPr>
          <w:rtl/>
          <w:cs/>
          <w:lang w:val="ar_AE" w:bidi="ar_AE"/>
        </w:rPr>
      </w:r>
      <w:r>
        <w:rPr>
          <w:rtl/>
          <w:cs/>
          <w:lang w:val="ar_AE" w:bidi="ar_AE"/>
        </w:rPr>
        <w:t>الملك عوج</w:t>
      </w:r>
    </w:p>
    <w:p>
      <w:pPr>
        <w:pStyle w:val="ListBullet"/>
        <w:bidi/>
        <w:spacing w:line="240" w:lineRule="auto"/>
        <w:ind w:left="720"/>
      </w:pPr>
      <w:r>
        <w:rPr>
          <w:rtl/>
          <w:cs/>
          <w:lang w:val="ar_AE" w:bidi="ar_AE"/>
        </w:rPr>
      </w:r>
      <w:r>
        <w:rPr>
          <w:rtl/>
          <w:cs/>
          <w:lang w:val="ar_AE" w:bidi="ar_AE"/>
        </w:rPr>
        <w:t>أبناء الملك عوج وجيشه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يُخيِّم بنو إسرائيل في أرض الأموريين. وقد استقر البعض من بني إسرائيل هناك، وجعلوا هذه المنطقة موطنًا لهم.</w:t>
      </w:r>
    </w:p>
    <w:p>
      <w:pPr>
        <w:bidi/>
      </w:pPr>
      <w:r>
        <w:rPr>
          <w:rtl/>
          <w:cs/>
          <w:lang w:val="ar_AE" w:bidi="ar_AE"/>
        </w:rPr>
      </w:r>
      <w:r>
        <w:rPr>
          <w:rtl/>
          <w:cs/>
          <w:lang w:val="ar_AE" w:bidi="ar_AE"/>
        </w:rPr>
        <w:t>في المشهد الأول، يستقر بنو إسرائيل في جزء من أرض الأموريين، وفي مرحلة ما أرسل موسى رجالًا للتجسس واستكشاف منطقة يعزير، وهي منطقة أخرى كان الأموريون يقيمون فيها. ذهب الرجال ليروا ويضعوا خططًا حول كيفية أخذ (هزيمة) الأرض، ثم عادوا ليقدموا تقريرًا لموسى. ثم أخذ بنو إسرائيل القرى والبلدات التي في المنطقة. لا يذكر المقطع في الواقع أن بني إسرائيل أخذوا يعزير في هذه المرحلة. لكننا نَعلم أن بني إسرائيل كانوا يسيطرون على يعزير لأننا نَعلم لاحقًا أنهم أعادوا بناء المدينة. من المثير للاهتمام أن الكلمة التي تُترجم إلى "القرى" تعني في الأصل "بنات يعزير". فيعزير مدينة كبيرة وينظر إليها على أنها "المدينة الأم". والقرى المحيطة هي بمثابة بنات للمدينة الرئيسية.</w:t>
      </w:r>
    </w:p>
    <w:p>
      <w:pPr>
        <w:bidi/>
      </w:pPr>
      <w:r>
        <w:rPr>
          <w:rtl/>
          <w:cs/>
          <w:lang w:val="ar_AE" w:bidi="ar_AE"/>
        </w:rPr>
      </w:r>
      <w:r>
        <w:rPr>
          <w:rtl/>
          <w:cs/>
          <w:lang w:val="ar_AE" w:bidi="ar_AE"/>
        </w:rPr>
        <w:t>توقفوا هنا وناقشوا: صفوا المنطقة المحيطة بكم، بما في ذلك المدن والقرى والمناطق المختلفة. قد ترغبون حتى في رسم خريطة على الأرض أو وضع أحجار أو عصي في مكان كل قرية. انتبهوا إلى الكلمات التي تستخدمونها لوصف المدن والقرى والمناطق المختلفة في منطقتكم. توقَّفوا هنا عن سماع التسجيل الصوتي.</w:t>
      </w:r>
    </w:p>
    <w:p>
      <w:pPr>
        <w:bidi/>
      </w:pPr>
      <w:r>
        <w:rPr>
          <w:rtl/>
          <w:cs/>
          <w:lang w:val="ar_AE" w:bidi="ar_AE"/>
        </w:rPr>
      </w:r>
      <w:r>
        <w:rPr>
          <w:rtl/>
          <w:cs/>
          <w:lang w:val="ar_AE" w:bidi="ar_AE"/>
        </w:rPr>
        <w:t>توقفوا هنا وناقشوا كمجموعة: كيف تشرحون إرسال موسى بعض الأشخاص للتجسس أو لاستكشاف منطقة جديدة؟ أوقفوا سماع هذا التسجيل الصوتي هنا.</w:t>
      </w:r>
    </w:p>
    <w:p>
      <w:pPr>
        <w:bidi/>
      </w:pPr>
      <w:r>
        <w:rPr>
          <w:rtl/>
          <w:cs/>
          <w:lang w:val="ar_AE" w:bidi="ar_AE"/>
        </w:rPr>
      </w:r>
      <w:r>
        <w:rPr>
          <w:rtl/>
          <w:cs/>
          <w:lang w:val="ar_AE" w:bidi="ar_AE"/>
        </w:rPr>
        <w:t>طَرد بنو إسرائيل الأموريين الذين كانوا يسكنون في منطقة يعزير. فقد أجبر بنو إسرائيل الأموريين الذين كانوا يسكنون هناك على الرحيل. وأزالوا جميع الأموريين.</w:t>
      </w:r>
    </w:p>
    <w:p>
      <w:pPr>
        <w:bidi/>
      </w:pPr>
      <w:r>
        <w:rPr>
          <w:rtl/>
          <w:cs/>
          <w:lang w:val="ar_AE" w:bidi="ar_AE"/>
        </w:rPr>
      </w:r>
      <w:r>
        <w:rPr>
          <w:rtl/>
          <w:cs/>
          <w:lang w:val="ar_AE" w:bidi="ar_AE"/>
        </w:rPr>
        <w:t>في المشهد الثاني، يستدير بنو إسرائيل ويتجهون شمالًا نحو باشان. كانت أرض باشان منطقة مرتفعة. لذلك فقد صعد بنو إسرائيل جسديًا أو تسلَّقوا إلى المنطقة. لكن في هذا المقطع، كلمة "صعد" تعني أنهم تعمدوا التوجه نحو باشان وسلكوا الطريق هناك.</w:t>
      </w:r>
    </w:p>
    <w:p>
      <w:pPr>
        <w:bidi/>
      </w:pPr>
      <w:r>
        <w:rPr>
          <w:rtl/>
          <w:cs/>
          <w:lang w:val="ar_AE" w:bidi="ar_AE"/>
        </w:rPr>
      </w:r>
      <w:r>
        <w:rPr>
          <w:rtl/>
          <w:cs/>
          <w:lang w:val="ar_AE" w:bidi="ar_AE"/>
        </w:rPr>
        <w:t>توقفوا هنا وناقشوا هذا السؤال كمجموعة: هل يمكنكم أن ترووا قصة عن مجموعة من الناس ذهبوا في رحلة وساروا عن قصد أو عمد نحو المكان الذي كانوا يقصدونه؟ انتبهوا إلى الطريقة التي تتحدثون بها عن الانطلاق في رحلة متعمدة. ما الكلمات أو العبارات الخاصة التي تستخدمون؟ أوقفوا سماع هذا التسجيل الصوتي هنا.</w:t>
      </w:r>
    </w:p>
    <w:p>
      <w:pPr>
        <w:bidi/>
      </w:pPr>
      <w:r>
        <w:rPr>
          <w:rtl/>
          <w:cs/>
          <w:lang w:val="ar_AE" w:bidi="ar_AE"/>
        </w:rPr>
      </w:r>
      <w:r>
        <w:rPr>
          <w:rtl/>
          <w:cs/>
          <w:lang w:val="ar_AE" w:bidi="ar_AE"/>
        </w:rPr>
        <w:t xml:space="preserve">كان بنو إسرائيل يسافرون كجيش. كانوا يسيرون بخطى عسكرية، مما يعني أنهم كانوا يمشون بهدف محدد وفي تشكيل معين. وكان بنو إسرائيل يسيرون بخطى متزامنة مع بعضهم البعض. وكان هذا يبدو مخيفًا ويُصدر صوتًا مرعبًا. إذ كان يمكن سماع خطواتهم مثل قرع الطبل. </w:t>
      </w:r>
    </w:p>
    <w:p>
      <w:pPr>
        <w:bidi/>
      </w:pPr>
      <w:r>
        <w:rPr>
          <w:rtl/>
          <w:cs/>
          <w:lang w:val="ar_AE" w:bidi="ar_AE"/>
        </w:rPr>
      </w:r>
      <w:r>
        <w:rPr>
          <w:rtl/>
          <w:cs/>
          <w:lang w:val="ar_AE" w:bidi="ar_AE"/>
        </w:rPr>
        <w:t>توقفوا هنا وناقشوا: تحدثوا عن مجموعة من الجنود أو جيش يسير أو يرتحل نحو المعركة. كيف تتحدثون عنه؟ ما الكلمات أو الأوصاف التي تستخدمونها للحديث عن تحركاتهم؟ توقَّفوا هنا عن سماع التسجيل الصوتي.</w:t>
      </w:r>
    </w:p>
    <w:p>
      <w:pPr>
        <w:bidi/>
      </w:pPr>
      <w:r>
        <w:rPr>
          <w:rtl/>
          <w:cs/>
          <w:lang w:val="ar_AE" w:bidi="ar_AE"/>
        </w:rPr>
      </w:r>
      <w:r>
        <w:rPr>
          <w:rtl/>
          <w:cs/>
          <w:lang w:val="ar_AE" w:bidi="ar_AE"/>
        </w:rPr>
        <w:t>لقد خرج عوج ملك باشان وجميع شعبه عليهم، أي خرجوا والتقوا ببني إسرائيل في إِذْرَعِي. وقد هاجموا بني إسرائيل في إِذْرَعِي، التي تقع على الحدود الجنوبية لباشان. كان الملك عوج وشعبه يتصرفون كجيش، وهم يتقدمون إلى هزيمة بني إسرائيل ومنعهم من الاستيلاء على منطقة باشان. وعلى الرغم من أننا لا نعرف الكثير عن الملك عوج، إلا أن قصصًا أخرى في الكتاب المُقَدَّس تصفه بنفس الطريقة التي وصفت بها "العمالقة" الذين كانوا في أرض كنعان قبل سنوات كثيرة.</w:t>
      </w:r>
    </w:p>
    <w:p>
      <w:pPr>
        <w:bidi/>
      </w:pPr>
      <w:r>
        <w:rPr>
          <w:rtl/>
          <w:cs/>
          <w:lang w:val="ar_AE" w:bidi="ar_AE"/>
        </w:rPr>
      </w:r>
      <w:r>
        <w:rPr>
          <w:rtl/>
          <w:cs/>
          <w:lang w:val="ar_AE" w:bidi="ar_AE"/>
        </w:rPr>
        <w:t>توقفوا هنا وناقشوا كمجموعة كيف ستصفون الملك عوج وجيشه الذين خرجوا ليهاجموا بني إسرائيل. ما العبارات التي ستستخدمونها لوصف هذا الفعل؟ توقَّفوا هنا عن سماع التسجيل الصوتي.</w:t>
      </w:r>
    </w:p>
    <w:p>
      <w:pPr>
        <w:bidi/>
      </w:pPr>
      <w:r>
        <w:rPr>
          <w:rtl/>
          <w:cs/>
          <w:lang w:val="ar_AE" w:bidi="ar_AE"/>
        </w:rPr>
      </w:r>
      <w:r>
        <w:rPr>
          <w:rtl/>
          <w:cs/>
          <w:lang w:val="ar_AE" w:bidi="ar_AE"/>
        </w:rPr>
        <w:t>في المقطع، يقول الرب لموسى إنه ينبغي ألا يخاف من الملك عوج. ولم يَخبر الرب موسى سابقًا ألا يخاف الملك سيحون. وقد يكون هذا بسبب أن الملك عوج ربما كان أقوى من الملك سيحون.</w:t>
      </w:r>
    </w:p>
    <w:p>
      <w:pPr>
        <w:bidi/>
      </w:pPr>
      <w:r>
        <w:rPr>
          <w:rtl/>
          <w:cs/>
          <w:lang w:val="ar_AE" w:bidi="ar_AE"/>
        </w:rPr>
      </w:r>
      <w:r>
        <w:rPr>
          <w:rtl/>
          <w:cs/>
          <w:lang w:val="ar_AE" w:bidi="ar_AE"/>
        </w:rPr>
        <w:t>من المثير للاهتمام ملاحظة أن القصة تخبرنا أن الملك عوج وشعبه هاجموا بني إسرائيل في إِذْرَعِي. ثم يقول الرب لموسى ألا يخاف من الملك عوج، لأن الرب "قد دفعه، أي الملك عوج، إلى يدك" أو "أسلمه لك". وهذا يعني أن الرب سيعطي بني إسرائيل نصرة. ويأمر الرب بني إسرائيل أن يقتلوا الملك عوج، بالطريقة نفسها التي هزم بها بنو إسرائيل سيحون ملك الأموريين الذي كان يسكن في حشبون. إذا كان من المنطقي أكثر أن تعيدوا الترتيب عندما يتحدث الرب إلى موسى، فيمكنكم أن تفعلوا ذلك. على سبيل المثال، يمكنكم القول إن الرب قال لموسى: "لا تخف منه، لأنني سأعطيك انتصارًا عليه..." قبل أن تشرحوا أن الملك عوج وجميع شعبه هاجموا إسرائيل في إِذْرَعِي.</w:t>
      </w:r>
    </w:p>
    <w:p>
      <w:pPr>
        <w:bidi/>
      </w:pPr>
      <w:r>
        <w:rPr>
          <w:rtl/>
          <w:cs/>
          <w:lang w:val="ar_AE" w:bidi="ar_AE"/>
        </w:rPr>
      </w:r>
      <w:r>
        <w:rPr>
          <w:rtl/>
          <w:cs/>
          <w:lang w:val="ar_AE" w:bidi="ar_AE"/>
        </w:rPr>
        <w:t>توقفوا هنا وناقشوا كيف ستروون هذا الجزء من القصة. إذا كنتم بحاجة إلى إعادة ترتيب أي جزء من القصة، فكيف يمكنكم فعل ذلك؟ أوقِفوا الاستماع إلى التسجيل الصوتي.</w:t>
      </w:r>
    </w:p>
    <w:p>
      <w:pPr>
        <w:bidi/>
      </w:pPr>
      <w:r>
        <w:rPr>
          <w:rtl/>
          <w:cs/>
          <w:lang w:val="ar_AE" w:bidi="ar_AE"/>
        </w:rPr>
      </w:r>
      <w:r>
        <w:rPr>
          <w:rtl/>
          <w:cs/>
          <w:lang w:val="ar_AE" w:bidi="ar_AE"/>
        </w:rPr>
        <w:t>لقد ضرب بنو إسرائيل الملك عوج وأبناءه وكل جيشه أي قتلوهم، حتى لم يبق له شارد. وقد أُبيدَ أبناء الملك عوج، وجميع شعبه بالكامل. ونحن نعلم أن بني إسرائيل أهلكوا جيش الملك عوج وأي إمكانية أن يستعيد نسل الملك عوج السيطرة. كان بنو إسرائيل يسيطرون الآن على أرضه أو يملكونها بالكامل. وكان بنو إسرائيل يتحرّكون شمالًا، وبعد غزو باشان، سيطروا على المنطقة من البحر الميت إلى بحيرة الجليل.</w:t>
      </w:r>
    </w:p>
    <w:p>
      <w:pPr>
        <w:bidi/>
      </w:pPr>
      <w:r>
        <w:rPr>
          <w:rtl/>
          <w:cs/>
          <w:lang w:val="ar_AE" w:bidi="ar_AE"/>
        </w:rPr>
      </w:r>
      <w:r>
        <w:rPr>
          <w:rtl/>
          <w:cs/>
          <w:lang w:val="ar_AE" w:bidi="ar_AE"/>
        </w:rPr>
        <w:t xml:space="preserve">توقفوا هنا وانظروا إلى خريطة </w:t>
      </w:r>
      <w:r>
        <w:rPr>
          <w:b/>
          <w:rtl/>
          <w:cs/>
          <w:lang w:val="ar_AE" w:bidi="ar_AE"/>
        </w:rPr>
        <w:t>المنطقة التي يشغلها الإسرائيليون الآن</w:t>
      </w:r>
      <w:r>
        <w:rPr>
          <w:rtl/>
          <w:cs/>
          <w:lang w:val="ar_AE" w:bidi="ar_AE"/>
        </w:rPr>
        <w:t>. ناقشوا كمجموعة كيف تتحدثون عن أمة تتمتع بالسيطرة الكاملة على منطقة ما، أو "تمتلك" تلك المنطقة. توقَّفوا هنا عن سماع التسجيل الصوتي.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21 : 31 - 35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جواسيس إسرائيل الذين ذهبوا إلى يعزير</w:t>
      </w:r>
    </w:p>
    <w:p>
      <w:pPr>
        <w:pStyle w:val="ListBullet"/>
        <w:bidi/>
        <w:spacing w:line="240" w:lineRule="auto"/>
        <w:ind w:left="720"/>
      </w:pPr>
      <w:r>
        <w:rPr>
          <w:rtl/>
          <w:cs/>
          <w:lang w:val="ar_AE" w:bidi="ar_AE"/>
        </w:rPr>
      </w:r>
      <w:r>
        <w:rPr>
          <w:rtl/>
          <w:cs/>
          <w:lang w:val="ar_AE" w:bidi="ar_AE"/>
        </w:rPr>
        <w:t>الأموريين الذين سكنوا في يعزير</w:t>
      </w:r>
    </w:p>
    <w:p>
      <w:pPr>
        <w:pStyle w:val="ListBullet"/>
        <w:bidi/>
        <w:spacing w:line="240" w:lineRule="auto"/>
        <w:ind w:left="720"/>
      </w:pPr>
      <w:r>
        <w:rPr>
          <w:rtl/>
          <w:cs/>
          <w:lang w:val="ar_AE" w:bidi="ar_AE"/>
        </w:rPr>
      </w:r>
      <w:r>
        <w:rPr>
          <w:rtl/>
          <w:cs/>
          <w:lang w:val="ar_AE" w:bidi="ar_AE"/>
        </w:rPr>
        <w:t>الملك عوج</w:t>
      </w:r>
    </w:p>
    <w:p>
      <w:pPr>
        <w:pStyle w:val="ListBullet"/>
        <w:bidi/>
        <w:spacing w:line="240" w:lineRule="auto"/>
        <w:ind w:left="720"/>
      </w:pPr>
      <w:r>
        <w:rPr>
          <w:rtl/>
          <w:cs/>
          <w:lang w:val="ar_AE" w:bidi="ar_AE"/>
        </w:rPr>
      </w:r>
      <w:r>
        <w:rPr>
          <w:rtl/>
          <w:cs/>
          <w:lang w:val="ar_AE" w:bidi="ar_AE"/>
        </w:rPr>
        <w:t>أبناء الملك عوج وجيشه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بنو إسرائيل يقيمون في أرض الأموريين. وأرسل موسى بعض الرجال لاستكشاف منطقة يعزير والتجسس عليها. فأخذ بنو إسرائيل المدن والقرى في منطقة يعزير وطردوا الأموريين الذين كانوا يسكنون هناك.</w:t>
      </w:r>
    </w:p>
    <w:p>
      <w:pPr>
        <w:bidi/>
      </w:pPr>
      <w:r>
        <w:rPr>
          <w:rtl/>
          <w:cs/>
          <w:lang w:val="ar_AE" w:bidi="ar_AE"/>
        </w:rPr>
      </w:r>
      <w:r>
        <w:rPr>
          <w:rtl/>
          <w:cs/>
          <w:lang w:val="ar_AE" w:bidi="ar_AE"/>
        </w:rPr>
        <w:t>ثم تحوَّل بنو إسرائيل وصعدوا في الطريق نحو باشان. فخرج عوج ملك باشان وشعبه ليهاجموا بني إسرائيل في إذرعي.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"نحن مرتعبون. الملك عوج ضخم وقوي ولا نعرف كيف يمكننا هزيمته"، أو "كنا قادرين على هزيمة سيحون بسهولة، لكن هل سيساعدنا الرب على هزيمة هذا الملك وشعبه؟"</w:t>
      </w:r>
    </w:p>
    <w:p>
      <w:pPr>
        <w:pStyle w:val="ListBullet"/>
        <w:bidi/>
        <w:spacing w:line="240" w:lineRule="auto"/>
        <w:ind w:left="720"/>
      </w:pPr>
      <w:r>
        <w:rPr>
          <w:rtl/>
          <w:cs/>
          <w:lang w:val="ar_AE" w:bidi="ar_AE"/>
        </w:rPr>
      </w:r>
      <w:r>
        <w:rPr>
          <w:rtl/>
          <w:cs/>
          <w:lang w:val="ar_AE" w:bidi="ar_AE"/>
        </w:rPr>
        <w:t>اسألوا الشخص الذي يؤدي دور الملك عوج وشعبه: "بماذا تشعر أو تفكِّر؟" قد يجيب الشخص بعبارات مثل: "ألا يعرفون من أكون؟ من هؤلاء الناس الصغار والضعفاء الذين يظنون أنهم يستطيعون أخذ أرضي وشعبي مني؟" أو "لمجرد أنهم هزموا سيحون، لن يغلبونا، فلنذهب ونطردهم بعيدًا."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الرب لموسى ألا يخاف من الملك عوج لأن الرب سيهزم الملك عوج وجميع شعبه وأرضه. قال الرب لموسى "افعل بالملك عوج كما فعلت بسيحون ملك الأموريين".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"لقد رأينا الرب يُخلِّصنا مرات عديدة، ونحن نسبحه لأنه سيخلصنا مرة أخرى"، أو "نحن نثق في الرب أنه يذهب أمامنا. نحن قلقون، لكننا سنثق في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قتل بنو إسرائيل الملك عوج وبنيه وجميع قومه. ولم يبق له شاردًا. </w:t>
      </w:r>
    </w:p>
    <w:p>
      <w:pPr>
        <w:bidi/>
      </w:pPr>
      <w:r>
        <w:rPr>
          <w:rtl/>
          <w:cs/>
          <w:lang w:val="ar_AE" w:bidi="ar_AE"/>
        </w:rPr>
      </w:r>
      <w:r>
        <w:rPr>
          <w:rtl/>
          <w:cs/>
          <w:lang w:val="ar_AE" w:bidi="ar_AE"/>
        </w:rPr>
        <w:t>ثم امتلكت إسرائيل الأرض التي كانت تخص الملك عوج وشعبه.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21 : 31 - 35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إذن، كان </w:t>
      </w:r>
      <w:r>
        <w:rPr>
          <w:b/>
          <w:rtl/>
          <w:cs/>
          <w:lang w:val="ar_AE" w:bidi="ar_AE"/>
        </w:rPr>
        <w:t>إسرائيل</w:t>
      </w:r>
      <w:r>
        <w:rPr>
          <w:rtl/>
          <w:cs/>
          <w:lang w:val="ar_AE" w:bidi="ar_AE"/>
        </w:rPr>
        <w:t xml:space="preserve"> يسكن في أرض الأموريين. في هذه القصة، يتصرف شعب إسرائيل كشخص واحد. وتستقر أمة أو مجموعة شعب إسرائيل، أو تعيش بشكل دائم، في الأرض. استخدموا المصطلح نفسه الذي استخدمتموه في المقاطع السابقة للإشارة إلى إسرائيل وتذكَّروا أن كلمة </w:t>
      </w:r>
      <w:r>
        <w:rPr>
          <w:rtl/>
          <w:cs/>
          <w:lang w:val="ar_AE" w:bidi="ar_AE"/>
        </w:rPr>
        <w:t>إسرائيل</w:t>
      </w:r>
      <w:r>
        <w:rPr>
          <w:rtl/>
          <w:cs/>
          <w:lang w:val="ar_AE" w:bidi="ar_AE"/>
        </w:rPr>
        <w:t xml:space="preserve"> موجودة في قاموس الكلمات الرئيسية.</w:t>
      </w:r>
    </w:p>
    <w:p>
      <w:pPr>
        <w:bidi/>
      </w:pPr>
      <w:r>
        <w:rPr>
          <w:rtl/>
          <w:cs/>
          <w:lang w:val="ar_AE" w:bidi="ar_AE"/>
        </w:rPr>
      </w:r>
      <w:r>
        <w:rPr>
          <w:rtl/>
          <w:cs/>
          <w:lang w:val="ar_AE" w:bidi="ar_AE"/>
        </w:rPr>
        <w:t>أرسل موسى بعض الرجال ليستكشفوا منطقة يعزير و</w:t>
      </w:r>
      <w:r>
        <w:rPr>
          <w:b/>
          <w:rtl/>
          <w:cs/>
          <w:lang w:val="ar_AE" w:bidi="ar_AE"/>
        </w:rPr>
        <w:t>يتجسسوا</w:t>
      </w:r>
      <w:r>
        <w:rPr>
          <w:rtl/>
          <w:cs/>
          <w:lang w:val="ar_AE" w:bidi="ar_AE"/>
        </w:rPr>
        <w:t xml:space="preserve"> عليها ليستكشفوا كيف يمكنهم غزو المنطقة.</w:t>
      </w:r>
    </w:p>
    <w:p>
      <w:pPr>
        <w:bidi/>
      </w:pPr>
      <w:r>
        <w:rPr>
          <w:rtl/>
          <w:cs/>
          <w:lang w:val="ar_AE" w:bidi="ar_AE"/>
        </w:rPr>
      </w:r>
      <w:r>
        <w:rPr>
          <w:rtl/>
          <w:cs/>
          <w:lang w:val="ar_AE" w:bidi="ar_AE"/>
        </w:rPr>
        <w:t>توقفوا هنا وناقشوا كمجموعة: كيف ستتحدثون عن تجسس بني إسرائيل في منطقة يعزير من أجل جمع المعلومات لغزو الأرض؟ أوقفوا سماع هذا التسجيل الصوتي هنا.</w:t>
      </w:r>
    </w:p>
    <w:p>
      <w:pPr>
        <w:bidi/>
      </w:pPr>
      <w:r>
        <w:rPr>
          <w:rtl/>
          <w:cs/>
          <w:lang w:val="ar_AE" w:bidi="ar_AE"/>
        </w:rPr>
      </w:r>
      <w:r>
        <w:rPr>
          <w:rtl/>
          <w:cs/>
          <w:lang w:val="ar_AE" w:bidi="ar_AE"/>
        </w:rPr>
        <w:t xml:space="preserve">ثم قال </w:t>
      </w:r>
      <w:r>
        <w:rPr>
          <w:b/>
          <w:rtl/>
          <w:cs/>
          <w:lang w:val="ar_AE" w:bidi="ar_AE"/>
        </w:rPr>
        <w:t>الرب (يهوه)</w:t>
      </w:r>
      <w:r>
        <w:rPr>
          <w:rtl/>
          <w:cs/>
          <w:lang w:val="ar_AE" w:bidi="ar_AE"/>
        </w:rPr>
        <w:t xml:space="preserve"> لموسى ألا يخاف من الملك عوج، "لأنني قد دفعته ليدك، مع شعبه وأرضه". يهوه هو الاسم الذي أطلقه الله على نفسه، وهو يذكّر بني إسرائيل بالعلاقة الخاصة التي تربطهم به. استخدموا الكلمة أو العبارة ذاتها التي استخدمتموها سابقًا للإشارة إلى كلمة الرب (يهوه). وكلمة </w:t>
      </w:r>
      <w:r>
        <w:rPr>
          <w:rtl/>
          <w:cs/>
          <w:lang w:val="ar_AE" w:bidi="ar_AE"/>
        </w:rPr>
        <w:t>الرب (يهوه)</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22: 21–1 واحفظوه في قلوبكم.</w:t>
      </w:r>
    </w:p>
    <w:p>
      <w:pPr>
        <w:bidi/>
      </w:pPr>
      <w:r>
        <w:rPr>
          <w:rtl/>
          <w:cs/>
          <w:lang w:val="ar_AE" w:bidi="ar_AE"/>
        </w:rPr>
      </w:r>
      <w:r>
        <w:rPr>
          <w:rtl/>
          <w:cs/>
          <w:lang w:val="ar_AE" w:bidi="ar_AE"/>
        </w:rPr>
        <w:t xml:space="preserve">استمعوا إلى نسخة صوتية من سفر العدد 22: 1 -21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22 : 1 - 21 من الترجمة الأسهل للفهم.</w:t>
      </w:r>
    </w:p>
    <w:p>
      <w:pPr>
        <w:bidi/>
      </w:pPr>
      <w:r>
        <w:rPr>
          <w:rtl/>
          <w:cs/>
          <w:lang w:val="ar_AE" w:bidi="ar_AE"/>
        </w:rPr>
      </w:r>
      <w:r>
        <w:rPr>
          <w:rtl/>
          <w:cs/>
          <w:lang w:val="ar_AE" w:bidi="ar_AE"/>
        </w:rPr>
        <w:t>هذه قصة حقيقية عن شعب إسرائيل أثناء سفرهم إلى الأرض التي وعد الرب بها بني إسرائيل. في الطريق، انتصر بنو إسرائيل في معارك وأخذوا أرض شعوب أخرى، بما في ذلك الأموريين. لم يعبد (يتبع) الأموريون الرب (يهوه)، الإله الحقيقي الوحيد الذي كان يتبعه بنو إسرائيل.</w:t>
      </w:r>
    </w:p>
    <w:p>
      <w:pPr>
        <w:bidi/>
      </w:pPr>
      <w:r>
        <w:rPr>
          <w:rtl/>
          <w:cs/>
          <w:lang w:val="ar_AE" w:bidi="ar_AE"/>
        </w:rPr>
      </w:r>
      <w:r>
        <w:rPr>
          <w:rtl/>
          <w:cs/>
          <w:lang w:val="ar_AE" w:bidi="ar_AE"/>
        </w:rPr>
        <w:t xml:space="preserve">تبدأ هذه القصة عندما انتقل بنو إسرائيل إلى مكان جديد لإقامة مَحَلَّتهم للسكن. كان بنو إسرائيل نازلين في أرض سهل (منطقة مسطحة) خصبة في شرق نهر الأردن، بالقرب من كنعان. كانت هذه المنطقة تُدعى عربات (سهول) موآب. وكانت مجموعات من الشعب الموآبي والشعب المدياني تسكن على مقربة. </w:t>
      </w:r>
    </w:p>
    <w:p>
      <w:pPr>
        <w:bidi/>
      </w:pPr>
      <w:r>
        <w:rPr>
          <w:rtl/>
          <w:cs/>
          <w:lang w:val="ar_AE" w:bidi="ar_AE"/>
        </w:rPr>
      </w:r>
      <w:r>
        <w:rPr>
          <w:rtl/>
          <w:cs/>
          <w:lang w:val="ar_AE" w:bidi="ar_AE"/>
        </w:rPr>
        <w:t xml:space="preserve">توقفوا هنا كمجموعة وانظروا إلى خريطة </w:t>
      </w:r>
      <w:r>
        <w:rPr>
          <w:b/>
          <w:rtl/>
          <w:cs/>
          <w:lang w:val="ar_AE" w:bidi="ar_AE"/>
        </w:rPr>
        <w:t>منطقة موآب حول مَحَلَّة بني إسرائيل</w:t>
      </w:r>
      <w:r>
        <w:rPr>
          <w:rtl/>
          <w:cs/>
          <w:lang w:val="ar_AE" w:bidi="ar_AE"/>
        </w:rPr>
        <w:t>. حددوا المكان الذي هزم فيه إسرائيل الأموريين في القصة السابقة. كذلك، حددوا مكان مَحَلَّة بني إسرائيل وموآب ومديان. أوقفوا سماع هذا التسجيل الصوتي هنا.</w:t>
      </w:r>
    </w:p>
    <w:p>
      <w:pPr>
        <w:bidi/>
      </w:pPr>
      <w:r>
        <w:rPr>
          <w:rtl/>
          <w:cs/>
          <w:lang w:val="ar_AE" w:bidi="ar_AE"/>
        </w:rPr>
      </w:r>
      <w:r>
        <w:rPr>
          <w:rtl/>
          <w:cs/>
          <w:lang w:val="ar_AE" w:bidi="ar_AE"/>
        </w:rPr>
        <w:t>لم يكن الموآبيون والمديانيون يعبدون الرب. وسمع الملك الموآبي، بالاق، أن بني إسرائيل قد هزموا الأموريين واستولوا على أرض الأموريين. وكان هؤلاء هم نفس الأموريين الذين هزموا ملك موآب السابق واستولوا على أرض موآب. وهذا يعني أن بني إسرائيل هزموا الشعب الذي هزم الموآبيين سابقًا.</w:t>
      </w:r>
    </w:p>
    <w:p>
      <w:pPr>
        <w:bidi/>
      </w:pPr>
      <w:r>
        <w:rPr>
          <w:rtl/>
          <w:cs/>
          <w:lang w:val="ar_AE" w:bidi="ar_AE"/>
        </w:rPr>
      </w:r>
      <w:r>
        <w:rPr>
          <w:rtl/>
          <w:cs/>
          <w:lang w:val="ar_AE" w:bidi="ar_AE"/>
        </w:rPr>
        <w:t>توقفوا هنا وناقشوا هذا السؤال كمجموعة: احكوا قصة عن شخص ما كان يخاف من شيء ما أو شخص ما. كيف تعتقدون أن هذا الشخص سيشعر إذا جاء شيء أسوأ أو شخص أقوى فجأة؟ أوقفوا سماع هذا التسجيل الصوتي هنا.</w:t>
      </w:r>
    </w:p>
    <w:p>
      <w:pPr>
        <w:bidi/>
      </w:pPr>
      <w:r>
        <w:rPr>
          <w:rtl/>
          <w:cs/>
          <w:lang w:val="ar_AE" w:bidi="ar_AE"/>
        </w:rPr>
      </w:r>
      <w:r>
        <w:rPr>
          <w:rtl/>
          <w:cs/>
          <w:lang w:val="ar_AE" w:bidi="ar_AE"/>
        </w:rPr>
        <w:t>بالاق هو ابن صفور وهو ملك موآب. في زمن العهد القديم، كانت مجموعات كثيرة من الناس تحدد هوية شخص ما من خلال تسمية أبيه.</w:t>
      </w:r>
    </w:p>
    <w:p>
      <w:pPr>
        <w:bidi/>
      </w:pPr>
      <w:r>
        <w:rPr>
          <w:rtl/>
          <w:cs/>
          <w:lang w:val="ar_AE" w:bidi="ar_AE"/>
        </w:rPr>
      </w:r>
      <w:r>
        <w:rPr>
          <w:rtl/>
          <w:cs/>
          <w:lang w:val="ar_AE" w:bidi="ar_AE"/>
        </w:rPr>
        <w:t>توقفوا هنا وتظاهروا بتقديم شخص آخر من مجموعتكم إلى شخص غريب. اسألوا هذا السؤال: ما الأشياء التي تقولونها عادةً عن الناس عند تقديمهم للغرباء؟ أوقفوا سماع هذا التسجيل الصوتي هنا.</w:t>
      </w:r>
    </w:p>
    <w:p>
      <w:pPr>
        <w:bidi/>
      </w:pPr>
      <w:r>
        <w:rPr>
          <w:rtl/>
          <w:cs/>
          <w:lang w:val="ar_AE" w:bidi="ar_AE"/>
        </w:rPr>
      </w:r>
      <w:r>
        <w:rPr>
          <w:rtl/>
          <w:cs/>
          <w:lang w:val="ar_AE" w:bidi="ar_AE"/>
        </w:rPr>
        <w:t>عَلِمَ بالاق أن إسرائيل قد هزموا الأموريين. وكان الموآبيون يخشون بشدة الجماعة الكبيرة من بني إسرائيل. واشتكى الموآبيون إلى شيوخ مديان من بني إسرائيل، وشَبَّهوا المجموعة الكبيرة من الشعب بثور يأكل كل العشب. الثور هو نوع من حيوانات الرعي التي تأكل العشب، وهو يُستخدم أحيانًا كحيوان عمل في المزرعة.</w:t>
      </w:r>
    </w:p>
    <w:p>
      <w:pPr>
        <w:bidi/>
      </w:pPr>
      <w:r>
        <w:rPr>
          <w:rtl/>
          <w:cs/>
          <w:lang w:val="ar_AE" w:bidi="ar_AE"/>
        </w:rPr>
      </w:r>
      <w:r>
        <w:rPr>
          <w:rtl/>
          <w:cs/>
          <w:lang w:val="ar_AE" w:bidi="ar_AE"/>
        </w:rPr>
        <w:t xml:space="preserve">توقفوا هنا وانظروا إلى صورة </w:t>
      </w:r>
      <w:r>
        <w:rPr>
          <w:b/>
          <w:rtl/>
          <w:cs/>
          <w:lang w:val="ar_AE" w:bidi="ar_AE"/>
        </w:rPr>
        <w:t>ثور يأكل العشب</w:t>
      </w:r>
      <w:r>
        <w:rPr>
          <w:rtl/>
          <w:cs/>
          <w:lang w:val="ar_AE" w:bidi="ar_AE"/>
        </w:rPr>
        <w:t>. ثم ناقشوا هذا السؤال كمجموعة: احكوا قصة عن وقت كانت فيه مجموعة من الأشخاص لديهم موارد محدودة. كيف تعتقدون أن هؤلاء الناس سيشعرون إذا انتقلت مجموعة كبيرة من الناس إلى المنطقة وبدأوا في استخدام الموارد المحدودة؟ أوقفوا سماع هذا التسجيل الصوتي هنا.</w:t>
      </w:r>
    </w:p>
    <w:p>
      <w:pPr>
        <w:bidi/>
      </w:pPr>
      <w:r>
        <w:rPr>
          <w:rtl/>
          <w:cs/>
          <w:lang w:val="ar_AE" w:bidi="ar_AE"/>
        </w:rPr>
      </w:r>
      <w:r>
        <w:rPr>
          <w:rtl/>
          <w:cs/>
          <w:lang w:val="ar_AE" w:bidi="ar_AE"/>
        </w:rPr>
        <w:t>يقوم بالاق بإعداد رسالة يطلب فيها من بلعام أن يأتي شخصيًا لمساعدة بالاق. إذ يعتقد بالاق أن بلعام يمكن أن يساعد في تمكينه من هزيمة بني إسرائيل. ونحن نعلم أن بلعام هو ابن بعور. وكان بلعام ساكنًا عند فَتُور، بالقرب من نهر الفرات. وكان على شخص ما أن يسافر أكثر من ٥٩٥ كيلومترًا، أو ٣٧٠ ميلًا، إلى فَتُور، لكي يُقدِّم الرسالة إلى بلعام.</w:t>
      </w:r>
    </w:p>
    <w:p>
      <w:pPr>
        <w:bidi/>
      </w:pPr>
      <w:r>
        <w:rPr>
          <w:rtl/>
          <w:cs/>
          <w:lang w:val="ar_AE" w:bidi="ar_AE"/>
        </w:rPr>
      </w:r>
      <w:r>
        <w:rPr>
          <w:rtl/>
          <w:cs/>
          <w:lang w:val="ar_AE" w:bidi="ar_AE"/>
        </w:rPr>
        <w:t xml:space="preserve">توقفوا هنا كمجموعة وانظروا إلى خريطة </w:t>
      </w:r>
      <w:r>
        <w:rPr>
          <w:b/>
          <w:rtl/>
          <w:cs/>
          <w:lang w:val="ar_AE" w:bidi="ar_AE"/>
        </w:rPr>
        <w:t>نهر الأردن، ونهر الفرات، وأرض موآب، وأرض فتور</w:t>
      </w:r>
      <w:r>
        <w:rPr>
          <w:rtl/>
          <w:cs/>
          <w:lang w:val="ar_AE" w:bidi="ar_AE"/>
        </w:rPr>
        <w:t>. لاحظوا المسافة بين موآب وفتور. أوقفوا سماع هذا التسجيل الصوتي هنا.</w:t>
      </w:r>
    </w:p>
    <w:p>
      <w:pPr>
        <w:bidi/>
      </w:pPr>
      <w:r>
        <w:rPr>
          <w:rtl/>
          <w:cs/>
          <w:lang w:val="ar_AE" w:bidi="ar_AE"/>
        </w:rPr>
      </w:r>
      <w:r>
        <w:rPr>
          <w:rtl/>
          <w:cs/>
          <w:lang w:val="ar_AE" w:bidi="ar_AE"/>
        </w:rPr>
        <w:t>يُخبر بالاق ممثليه هذه الرسالة ليوصلوها إلى بلعام: "هوذا شعب قد خرج من مصر". ويشير بالاق هنا إلى كيفية خروج بني إسرائيل من العبودية في مصر. يشعر بالاق بالقلق لأن عددًا كبيرًا جدًا من الإسرائيليين يخيمون بالقرب من أرضه. ويريد بالاق من بلعام أن يأتي ويلعن بني إسرائيل الذين هم "أقوياء للغاية" بالنسبة لبالاق. لا يريد بالاق أن يبارك بني إسرائيل. بدلاً من ذلك، يريد بالاق أن يُنزل الله مكروهًا على بني إسرائيل.</w:t>
      </w:r>
    </w:p>
    <w:p>
      <w:pPr>
        <w:bidi/>
      </w:pPr>
      <w:r>
        <w:rPr>
          <w:rtl/>
          <w:cs/>
          <w:lang w:val="ar_AE" w:bidi="ar_AE"/>
        </w:rPr>
      </w:r>
      <w:r>
        <w:rPr>
          <w:rtl/>
          <w:cs/>
          <w:lang w:val="ar_AE" w:bidi="ar_AE"/>
        </w:rPr>
        <w:t>توقفوا هنا وناقشوا هذا السؤال كمجموعة: إذا كانت ثقافتكم لديها طريقة للعنة أو قول شيء يتسبب في أذية لشخص ما، فاحكوا قصةً عن هذا. كيف يكون هذا مماثلاً أو مختلفًا عما يريد بالاق من بلعام أن يفعله ضد بني إسرائيل؟ أوقفوا سماع هذا التسجيل الصوتي هنا.</w:t>
      </w:r>
    </w:p>
    <w:p>
      <w:pPr>
        <w:bidi/>
      </w:pPr>
      <w:r>
        <w:rPr>
          <w:rtl/>
          <w:cs/>
          <w:lang w:val="ar_AE" w:bidi="ar_AE"/>
        </w:rPr>
      </w:r>
      <w:r>
        <w:rPr>
          <w:rtl/>
          <w:cs/>
          <w:lang w:val="ar_AE" w:bidi="ar_AE"/>
        </w:rPr>
        <w:t>يعتقد بالاق أن بني إسرائيل لديهم قوة أكبر من جيش بالاق. فيقول بالاق لبلعام إن بني إسرائيل "يغشون وجه الأرض"، وهو يُظهر أن بالاق يشعر بالرعب الشديد من عدد بني إسرائيل الذين يعيشون في مكان قريب.</w:t>
      </w:r>
    </w:p>
    <w:p>
      <w:pPr>
        <w:bidi/>
      </w:pPr>
      <w:r>
        <w:rPr>
          <w:rtl/>
          <w:cs/>
          <w:lang w:val="ar_AE" w:bidi="ar_AE"/>
        </w:rPr>
      </w:r>
      <w:r>
        <w:rPr>
          <w:rtl/>
          <w:cs/>
          <w:lang w:val="ar_AE" w:bidi="ar_AE"/>
        </w:rPr>
        <w:t>وقد بلغت سمعة بلعام مسامع بالاق، وهو يعتقد أن بلعام يمكنه أن يلعن الناس أو يباركهم بقوة من إله ما أو من آلهة معينة. ويأمل بالاق أن تؤدي لعنة بلعام على بني إسرائيل إلى تمكين بالاق من هزيمة بني إسرائيل. لذلك، غادر ممثلو الملك بالاق موآب ليوصلوا رسالة بالاق إلى بلعام. وقد ضم هؤلاء الممثلون شيوخًا من موآب ومن مديان. وقد أخذوا المال ليقدموه لبلعام كثمن مقابل العِرَافة – أي لخدمات بلعام كي يطلب من الله مساعدتهم في معرفة ما سيحدث. كان الممثلون يأملون أن يقبل بلعام الهدية وفي المقابل يلعن بني إسرائيل.</w:t>
      </w:r>
    </w:p>
    <w:p>
      <w:pPr>
        <w:bidi/>
      </w:pPr>
      <w:r>
        <w:rPr>
          <w:rtl/>
          <w:cs/>
          <w:lang w:val="ar_AE" w:bidi="ar_AE"/>
        </w:rPr>
      </w:r>
      <w:r>
        <w:rPr>
          <w:rtl/>
          <w:cs/>
          <w:lang w:val="ar_AE" w:bidi="ar_AE"/>
        </w:rPr>
        <w:t>وبعد أن وصل الممثلون إلى فتور، أخبر الممثلون بلعام برسالة بالاق، والتي يطلب فيها المساعدة في لعن بني إسرائيل. فيُخبر بلعام الممثلين أنه سيطلب من الرب أن يخبره بما يجب أن يفعله، لذلك يدعو بلعام الممثلين لقضاء الليل في فتور، ربما في بيت بلعام. ولا تذكر القصة الآن شيوخ المديانيين، بل فقط شيوخ الموآبيين. ومن المرجح أن كلا من شيوخ الموآبيين والمديانيين مكثوا لدى بلعام.</w:t>
      </w:r>
    </w:p>
    <w:p>
      <w:pPr>
        <w:bidi/>
      </w:pPr>
      <w:r>
        <w:rPr>
          <w:rtl/>
          <w:cs/>
          <w:lang w:val="ar_AE" w:bidi="ar_AE"/>
        </w:rPr>
      </w:r>
      <w:r>
        <w:rPr>
          <w:rtl/>
          <w:cs/>
          <w:lang w:val="ar_AE" w:bidi="ar_AE"/>
        </w:rPr>
        <w:t>لم يكن بلعام من شعب إسرائيل، بل من شعب آخر. وفي العادة، لم يكن غير الإسرائيليين يعرفون الرب (يهوه)، إله بني إسرائيل. ونحن لا نعرف كيف عرف بلعام الرب (يهوه)، ولا نعرف كيف جاء الله إلى بلعام، لكن الله على الأرجح جاءه خلال الليل. وسأل الله بلعام: "من هم هؤلاء الرجال الذين عندك؟" فأجاب بلعام الله بما قاله له ممثلو بالاق. كان هذا كما لو أن بلعام طلب من الله الإذن بتنفيذ طلب بالاق كي يلعن بني إسرائيل لكن الله أمر بلعام ألا يذهب مع الشيوخ وألا يلعن بني إسرائيل. فقد بارك الله بني إسرائيل منذ زمن جدهم، إبراهيم. لقد بارك الله بني إسرائيل، لذلك لم يستطع بلعام أن يلعن بني إسرائيل. وعندما يبارك الله شخصًا ما، فإن الله يفعل، أو يَعِد أن يفعل شيئًا صالحًا لذلك الشخص أو لمجموعة من الناس. ويحمي الله الناس الذين باركهم، وهؤلاء الناس قادرون على أن تكون لهم علاقة جيدة مع الله.</w:t>
      </w:r>
    </w:p>
    <w:p>
      <w:pPr>
        <w:bidi/>
      </w:pPr>
      <w:r>
        <w:rPr>
          <w:rtl/>
          <w:cs/>
          <w:lang w:val="ar_AE" w:bidi="ar_AE"/>
        </w:rPr>
      </w:r>
      <w:r>
        <w:rPr>
          <w:rtl/>
          <w:cs/>
          <w:lang w:val="ar_AE" w:bidi="ar_AE"/>
        </w:rPr>
        <w:t>ثم طلب بلعام من الممثلين أن يعودوا إلى بلدهم. وأخبر بلعام شيوخ موآب وشيوخ مديان أن الله رفض أن يسمح له بأن يعود معهم إلى بلادهم. لم يخبر بلعام الممثلين بما قاله الله لبلعام بشأن عدم لعن بني إسرائيل أو أن الله قد بارك بني إسرائيل بالفعل. وقد سافر الممثلون إلى موآب وأخبروا بالاق أن بلعام رفض طلبه بأن يأتي بلعام إلى موآب. لم يذكر الممثلون أن الرب رفض أن يسمح لبلعام أن يأتي إلى موآب.</w:t>
      </w:r>
    </w:p>
    <w:p>
      <w:pPr>
        <w:bidi/>
      </w:pPr>
      <w:r>
        <w:rPr>
          <w:rtl/>
          <w:cs/>
          <w:lang w:val="ar_AE" w:bidi="ar_AE"/>
        </w:rPr>
      </w:r>
      <w:r>
        <w:rPr>
          <w:rtl/>
          <w:cs/>
          <w:lang w:val="ar_AE" w:bidi="ar_AE"/>
        </w:rPr>
        <w:t>بعد أن أخبر هؤلاء الممثلون بالاق عن رفض بلعام، أرسل بالاق مجموعة أخرى أكبر من المسؤولين أو الرؤساء، ليحملوا رسالة جديدة إلى بلعام. وكان هؤلاء المسؤولون يشغلون مناصب أعلى من المجموعة الأولى من الممثلين. ونحن نعتقد أن هؤلاء المسؤولين كانوا من الموآبيين فقط.</w:t>
      </w:r>
    </w:p>
    <w:p>
      <w:pPr>
        <w:bidi/>
      </w:pPr>
      <w:r>
        <w:rPr>
          <w:rtl/>
          <w:cs/>
          <w:lang w:val="ar_AE" w:bidi="ar_AE"/>
        </w:rPr>
      </w:r>
      <w:r>
        <w:rPr>
          <w:rtl/>
          <w:cs/>
          <w:lang w:val="ar_AE" w:bidi="ar_AE"/>
        </w:rPr>
        <w:t>توقفوا هنا وناقشوا كمجموعة كيف تصفون المسؤولين في ثقافتكم الذين لديهم مستويات مختلفة من السلطة. أوقفوا سماع هذا التسجيل الصوتي هنا.</w:t>
      </w:r>
    </w:p>
    <w:p>
      <w:pPr>
        <w:bidi/>
      </w:pPr>
      <w:r>
        <w:rPr>
          <w:rtl/>
          <w:cs/>
          <w:lang w:val="ar_AE" w:bidi="ar_AE"/>
        </w:rPr>
      </w:r>
      <w:r>
        <w:rPr>
          <w:rtl/>
          <w:cs/>
          <w:lang w:val="ar_AE" w:bidi="ar_AE"/>
        </w:rPr>
        <w:t>تمامًا مثل المجموعة الأولى من الممثلين، سافرت هذه المجموعة الثانية من المسؤولين لإخبار بلعام برسالة بالاق. وعلى الرغم من أن القصة لا تذكر ذلك، إلا أنه كان على هذه المجموعة من الممثلين (الموفدين) أن تقطع نفس المسافة الطويلة من موآب إلى فتور التي قطعتها المجموعة الأولى.</w:t>
      </w:r>
    </w:p>
    <w:p>
      <w:pPr>
        <w:bidi/>
      </w:pPr>
      <w:r>
        <w:rPr>
          <w:rtl/>
          <w:cs/>
          <w:lang w:val="ar_AE" w:bidi="ar_AE"/>
        </w:rPr>
      </w:r>
      <w:r>
        <w:rPr>
          <w:rtl/>
          <w:cs/>
          <w:lang w:val="ar_AE" w:bidi="ar_AE"/>
        </w:rPr>
        <w:t>ثم أخبر الممثلون بلعام برسالة بالاق. قال الممثلون: "هذا ما يقوله بالاق ابن صفور". في الرسالة، قدّم بالاق طلبًا مهذبًا لكنه عاجل. طلب بالاق من بلعام ألا يدع أي سبب يمنعه من المجيء لمساعدة بالاق. ثم وعد بالاق بإعطاء بلعام إكرامًا عظيمًا ومكافآت، يرجح أنها كانت ثروات. حتى أن بالاق قال إنه سيفعل كل ما يطلب منه بلعام أن يفعله.</w:t>
      </w:r>
    </w:p>
    <w:p>
      <w:pPr>
        <w:bidi/>
      </w:pPr>
      <w:r>
        <w:rPr>
          <w:rtl/>
          <w:cs/>
          <w:lang w:val="ar_AE" w:bidi="ar_AE"/>
        </w:rPr>
      </w:r>
      <w:r>
        <w:rPr>
          <w:rtl/>
          <w:cs/>
          <w:lang w:val="ar_AE" w:bidi="ar_AE"/>
        </w:rPr>
        <w:t>رَدَّ بلعام بطريقة ربما لم يتوقعها الممثلون. قال بلعام إنه حتى لو أعطى بالاق ملء قصره فضة وذهبًا، فإنه لا يستطيع "أن يتجاوز قول الربِّ إلهي لعمل شيئًا صغِيرًا أو كبيرًا". ويستخدم بلعام اسمين لله، "الرب (يهوه)"، اسم إله إسرائيل، والمصطلح العام للإشارة إلى الله. يعرف بلعام أنه لا يستطيع أن يفعل أي شيء على الإطلاق يتعارض مع أمر الرب الإله.</w:t>
      </w:r>
    </w:p>
    <w:p>
      <w:pPr>
        <w:bidi/>
      </w:pPr>
      <w:r>
        <w:rPr>
          <w:rtl/>
          <w:cs/>
          <w:lang w:val="ar_AE" w:bidi="ar_AE"/>
        </w:rPr>
      </w:r>
      <w:r>
        <w:rPr>
          <w:rtl/>
          <w:cs/>
          <w:lang w:val="ar_AE" w:bidi="ar_AE"/>
        </w:rPr>
        <w:t>توقفوا هنا وأخبروا قصة عن وقت عرفتم فيه أنه لا يمكنكم فعل شيء ضد السلطة. احكوا كيف شعرتم. أوقفوا سماع هذا التسجيل الصوتي هنا.</w:t>
      </w:r>
    </w:p>
    <w:p>
      <w:pPr>
        <w:bidi/>
      </w:pPr>
      <w:r>
        <w:rPr>
          <w:rtl/>
          <w:cs/>
          <w:lang w:val="ar_AE" w:bidi="ar_AE"/>
        </w:rPr>
      </w:r>
      <w:r>
        <w:rPr>
          <w:rtl/>
          <w:cs/>
          <w:lang w:val="ar_AE" w:bidi="ar_AE"/>
        </w:rPr>
        <w:t>ثم يدعو بلعام المسؤولين إلى أن يمكثوا عنده، تمامًا كما فعلت المجموعة الأولى من الممثلين. ويعطي بلعام السبب: "لكي أعرف ما الذي سيعود يخبرني به الرب أيضًا". يأمل بلعام أن يخبره الرب شيئًا أكثر أو مختلفًا في تلك الليلة.</w:t>
      </w:r>
    </w:p>
    <w:p>
      <w:pPr>
        <w:bidi/>
      </w:pPr>
      <w:r>
        <w:rPr>
          <w:rtl/>
          <w:cs/>
          <w:lang w:val="ar_AE" w:bidi="ar_AE"/>
        </w:rPr>
      </w:r>
      <w:r>
        <w:rPr>
          <w:rtl/>
          <w:cs/>
          <w:lang w:val="ar_AE" w:bidi="ar_AE"/>
        </w:rPr>
        <w:t>ويرجو بلعام أن يسمع من الرب خلال الليل. ويخطط بلعام لإبلاغ هذا الأمر إلى الممثلين في الصباح. في تلك الليلة، أخبر الله بلعام أنه سيسمح الآن لبلعام أن يذهب مع الممثلين. كذلك أمر الله بلعام ألا يقول ويفعل إلا ما يأمره الله بقوله وفعله. في تلك الثقافة، يرى الناس أن كلمات اللعن والبركة هي السبب وراء الأحداث الحقيقية التي تحدث بعد ذلك. الله لديه القدرة على أن يلعن أو يبارك. ولا يستطيع بلعام إلا أن يلعن أو أن يُبارك من خلال قوة الله. ثم يخبر الله بلعام أنه لا يريد منه أن يلعن أو أن يبارك إلا إذا أخبره الله أن يلعن أو أن يبارك.</w:t>
      </w:r>
    </w:p>
    <w:p>
      <w:pPr>
        <w:bidi/>
      </w:pPr>
      <w:r>
        <w:rPr>
          <w:rtl/>
          <w:cs/>
          <w:lang w:val="ar_AE" w:bidi="ar_AE"/>
        </w:rPr>
      </w:r>
      <w:r>
        <w:rPr>
          <w:rtl/>
          <w:cs/>
          <w:lang w:val="ar_AE" w:bidi="ar_AE"/>
        </w:rPr>
        <w:t>وفي الصباح، وضع بلعام سرجًا على حماره. "السرج" هو مقعد يوضع على ظهر الحيوان حتى يتمكن الإنسان من ركوب الحيوان. ثم ركب بلعام حماره ليسافر مع المسؤولين الموآبيين (رؤساء موآب) للذهاب إلى الملك بالاق.</w:t>
      </w:r>
    </w:p>
    <w:p>
      <w:pPr>
        <w:bidi/>
      </w:pPr>
      <w:r>
        <w:rPr>
          <w:rtl/>
          <w:cs/>
          <w:lang w:val="ar_AE" w:bidi="ar_AE"/>
        </w:rPr>
      </w:r>
      <w:r>
        <w:rPr>
          <w:rtl/>
          <w:cs/>
          <w:lang w:val="ar_AE" w:bidi="ar_AE"/>
        </w:rPr>
        <w:t>توقفوا هنا وانظروا كمجموعة إلى صورة سرج، وحمار، و</w:t>
      </w:r>
      <w:r>
        <w:rPr>
          <w:rtl/>
          <w:cs/>
          <w:lang w:val="ar_AE" w:bidi="ar_AE"/>
        </w:rPr>
        <w:t>شخص يركب على حمار له سرج</w:t>
      </w:r>
      <w:r>
        <w:rPr>
          <w:rtl/>
          <w:cs/>
          <w:lang w:val="ar_AE" w:bidi="ar_AE"/>
        </w:rPr>
        <w:t>.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22: 1- 21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بتمثيل هذا المقطع.</w:t>
      </w:r>
    </w:p>
    <w:p>
      <w:pPr>
        <w:bidi/>
      </w:pPr>
      <w:r>
        <w:rPr>
          <w:rtl/>
          <w:cs/>
          <w:lang w:val="ar_AE" w:bidi="ar_AE"/>
        </w:rPr>
      </w:r>
      <w:r>
        <w:rPr>
          <w:rtl/>
          <w:cs/>
          <w:lang w:val="ar_AE" w:bidi="ar_AE"/>
        </w:rPr>
        <w:t>يحتوي هذا المقطع على 8 مشاهد.</w:t>
      </w:r>
    </w:p>
    <w:p>
      <w:pPr>
        <w:bidi/>
      </w:pPr>
      <w:r>
        <w:rPr>
          <w:rtl/>
          <w:cs/>
          <w:lang w:val="ar_AE" w:bidi="ar_AE"/>
        </w:rPr>
      </w:r>
      <w:r>
        <w:rPr>
          <w:b/>
          <w:rtl/>
          <w:cs/>
          <w:lang w:val="ar_AE" w:bidi="ar_AE"/>
        </w:rPr>
        <w:t>في المشهد الأول:</w:t>
      </w:r>
      <w:r>
        <w:rPr>
          <w:rtl/>
          <w:cs/>
          <w:lang w:val="ar_AE" w:bidi="ar_AE"/>
        </w:rPr>
        <w:t xml:space="preserve"> كان شعب موآب يخاف من الجماعة الكبيرة من الإسرائيليين الذين يعيشون الآن بالقرب منهم.</w:t>
      </w:r>
    </w:p>
    <w:p>
      <w:pPr>
        <w:bidi/>
      </w:pPr>
      <w:r>
        <w:rPr>
          <w:rtl/>
          <w:cs/>
          <w:lang w:val="ar_AE" w:bidi="ar_AE"/>
        </w:rPr>
      </w:r>
      <w:r>
        <w:rPr>
          <w:b/>
          <w:rtl/>
          <w:cs/>
          <w:lang w:val="ar_AE" w:bidi="ar_AE"/>
        </w:rPr>
        <w:t>في المشهد الثاني:</w:t>
      </w:r>
      <w:r>
        <w:rPr>
          <w:rtl/>
          <w:cs/>
          <w:lang w:val="ar_AE" w:bidi="ar_AE"/>
        </w:rPr>
        <w:t xml:space="preserve"> يُرسل الملك بالاق ممثلين عنه ليطلب من بلعام أن يلعن بني إسرائيل.</w:t>
      </w:r>
    </w:p>
    <w:p>
      <w:pPr>
        <w:bidi/>
      </w:pPr>
      <w:r>
        <w:rPr>
          <w:rtl/>
          <w:cs/>
          <w:lang w:val="ar_AE" w:bidi="ar_AE"/>
        </w:rPr>
      </w:r>
      <w:r>
        <w:rPr>
          <w:b/>
          <w:rtl/>
          <w:cs/>
          <w:lang w:val="ar_AE" w:bidi="ar_AE"/>
        </w:rPr>
        <w:t>في المشهد الثالث:</w:t>
      </w:r>
      <w:r>
        <w:rPr>
          <w:rtl/>
          <w:cs/>
          <w:lang w:val="ar_AE" w:bidi="ar_AE"/>
        </w:rPr>
        <w:t xml:space="preserve"> يسافر الممثلون (الرُّسُل) إلى بلعام في فتور، ويدعوهم بلعام ليمكثوا الليل عنده. ويرجو بلعام أن يسمع من الرب خلال تلك الليلة. </w:t>
      </w:r>
    </w:p>
    <w:p>
      <w:pPr>
        <w:bidi/>
      </w:pPr>
      <w:r>
        <w:rPr>
          <w:rtl/>
          <w:cs/>
          <w:lang w:val="ar_AE" w:bidi="ar_AE"/>
        </w:rPr>
      </w:r>
      <w:r>
        <w:rPr>
          <w:b/>
          <w:rtl/>
          <w:cs/>
          <w:lang w:val="ar_AE" w:bidi="ar_AE"/>
        </w:rPr>
        <w:t>في المشهد الرابع:</w:t>
      </w:r>
      <w:r>
        <w:rPr>
          <w:rtl/>
          <w:cs/>
          <w:lang w:val="ar_AE" w:bidi="ar_AE"/>
        </w:rPr>
        <w:t xml:space="preserve"> يأتي الله إلى بلعام في تلك الليلة ويطلب منه ألا يذهب مع الممثلين (الرُّسُل) وألا يلعن بني إسرائيل.</w:t>
      </w:r>
    </w:p>
    <w:p>
      <w:pPr>
        <w:bidi/>
      </w:pPr>
      <w:r>
        <w:rPr>
          <w:rtl/>
          <w:cs/>
          <w:lang w:val="ar_AE" w:bidi="ar_AE"/>
        </w:rPr>
      </w:r>
      <w:r>
        <w:rPr>
          <w:b/>
          <w:rtl/>
          <w:cs/>
          <w:lang w:val="ar_AE" w:bidi="ar_AE"/>
        </w:rPr>
        <w:t>في المشهد الخامس:</w:t>
      </w:r>
      <w:r>
        <w:rPr>
          <w:rtl/>
          <w:cs/>
          <w:lang w:val="ar_AE" w:bidi="ar_AE"/>
        </w:rPr>
        <w:t xml:space="preserve"> في صباح اليوم التالي، يطلب بلعام من الممثلين (الرُّسُل) أن يعودوا إلى بلدهم، فيعود الممثلون ليخبروا الملك بالاق في موآب.</w:t>
      </w:r>
    </w:p>
    <w:p>
      <w:pPr>
        <w:bidi/>
      </w:pPr>
      <w:r>
        <w:rPr>
          <w:rtl/>
          <w:cs/>
          <w:lang w:val="ar_AE" w:bidi="ar_AE"/>
        </w:rPr>
      </w:r>
      <w:r>
        <w:rPr>
          <w:b/>
          <w:rtl/>
          <w:cs/>
          <w:lang w:val="ar_AE" w:bidi="ar_AE"/>
        </w:rPr>
        <w:t>في المشهد السادس:</w:t>
      </w:r>
      <w:r>
        <w:rPr>
          <w:rtl/>
          <w:cs/>
          <w:lang w:val="ar_AE" w:bidi="ar_AE"/>
        </w:rPr>
        <w:t xml:space="preserve"> يُرسل الملك بالاق ممثلين ليلتمسوا مساعدة بلعام مرة أخرى. يدعو بلعام الممثلين ليمكثوا عنده. وهو يرجو أن يعرف المزيد من الله. </w:t>
      </w:r>
    </w:p>
    <w:p>
      <w:pPr>
        <w:bidi/>
      </w:pPr>
      <w:r>
        <w:rPr>
          <w:rtl/>
          <w:cs/>
          <w:lang w:val="ar_AE" w:bidi="ar_AE"/>
        </w:rPr>
      </w:r>
      <w:r>
        <w:rPr>
          <w:b/>
          <w:rtl/>
          <w:cs/>
          <w:lang w:val="ar_AE" w:bidi="ar_AE"/>
        </w:rPr>
        <w:t>في المشهد السابع:</w:t>
      </w:r>
      <w:r>
        <w:rPr>
          <w:rtl/>
          <w:cs/>
          <w:lang w:val="ar_AE" w:bidi="ar_AE"/>
        </w:rPr>
        <w:t xml:space="preserve"> يأتي الله إلى بلعام في الليل. ويسمح الله الآن لبلعام أن يذهب مع الممثلين (الرُّسُل) إلى موآب. ويأمر الله بلعام أن يفعل فقط ما يأمره الله أن يفعله.</w:t>
      </w:r>
    </w:p>
    <w:p>
      <w:pPr>
        <w:bidi/>
      </w:pPr>
      <w:r>
        <w:rPr>
          <w:rtl/>
          <w:cs/>
          <w:lang w:val="ar_AE" w:bidi="ar_AE"/>
        </w:rPr>
      </w:r>
      <w:r>
        <w:rPr>
          <w:b/>
          <w:rtl/>
          <w:cs/>
          <w:lang w:val="ar_AE" w:bidi="ar_AE"/>
        </w:rPr>
        <w:t>في المشهد الثامن:</w:t>
      </w:r>
      <w:r>
        <w:rPr>
          <w:rtl/>
          <w:cs/>
          <w:lang w:val="ar_AE" w:bidi="ar_AE"/>
        </w:rPr>
        <w:t xml:space="preserve"> في الصباح، يبدأ بلعام في السفر مع الممثلين (الرُّسُل).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الملك بالاق</w:t>
      </w:r>
    </w:p>
    <w:p>
      <w:pPr>
        <w:pStyle w:val="ListBullet"/>
        <w:bidi/>
        <w:spacing w:line="240" w:lineRule="auto"/>
        <w:ind w:left="720"/>
      </w:pPr>
      <w:r>
        <w:rPr>
          <w:rtl/>
          <w:cs/>
          <w:lang w:val="ar_AE" w:bidi="ar_AE"/>
        </w:rPr>
      </w:r>
      <w:r>
        <w:rPr>
          <w:rtl/>
          <w:cs/>
          <w:lang w:val="ar_AE" w:bidi="ar_AE"/>
        </w:rPr>
        <w:t>الموآبيون</w:t>
      </w:r>
    </w:p>
    <w:p>
      <w:pPr>
        <w:pStyle w:val="ListBullet"/>
        <w:bidi/>
        <w:spacing w:line="240" w:lineRule="auto"/>
        <w:ind w:left="720"/>
      </w:pPr>
      <w:r>
        <w:rPr>
          <w:rtl/>
          <w:cs/>
          <w:lang w:val="ar_AE" w:bidi="ar_AE"/>
        </w:rPr>
      </w:r>
      <w:r>
        <w:rPr>
          <w:rtl/>
          <w:cs/>
          <w:lang w:val="ar_AE" w:bidi="ar_AE"/>
        </w:rPr>
        <w:t>المجموعة الأولى من الممثلين – شيوخ موآب ومديان</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ومزيد من الممثلين أو الشيوخ ذوي المكانة الأعلى.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المشهد الأول من هذه القصة عندما انتقل الإسرائيليون أو بنو إسرائيل وأقاموا المَحَلَّة عبر نهر الأردن مقابل أريحا. يواصل المشهد الأول إظهار أن شيئًا مهمًا سيحدث في القصة. رجلٌ اسمه بالاق، ابن صفور، "رأى جميع ما فعل إسرائيل بالأموريين".</w:t>
      </w:r>
    </w:p>
    <w:p>
      <w:pPr>
        <w:bidi/>
      </w:pPr>
      <w:r>
        <w:rPr>
          <w:rtl/>
          <w:cs/>
          <w:lang w:val="ar_AE" w:bidi="ar_AE"/>
        </w:rPr>
      </w:r>
      <w:r>
        <w:rPr>
          <w:rtl/>
          <w:cs/>
          <w:lang w:val="ar_AE" w:bidi="ar_AE"/>
        </w:rPr>
        <w:t>توقفوا هنا وراجعوا الخريطة، إذا لزم الأمر. ثم ناقشوا هذا السؤال كمجموعة: فكروا في بعض الأشخاص الذين يجيدون سرد القصص. ما الطرق التي يمكن للأشخاص الذين يستمعون إلى راوي القصة أن يعرفوا أن شيئًا مهمًا سيحدث قريبًا في القصة؟ أوقفوا سماع هذا التسجيل الصوتي هنا.</w:t>
      </w:r>
    </w:p>
    <w:p>
      <w:pPr>
        <w:bidi/>
      </w:pPr>
      <w:r>
        <w:rPr>
          <w:rtl/>
          <w:cs/>
          <w:lang w:val="ar_AE" w:bidi="ar_AE"/>
        </w:rPr>
      </w:r>
      <w:r>
        <w:rPr>
          <w:rtl/>
          <w:cs/>
          <w:lang w:val="ar_AE" w:bidi="ar_AE"/>
        </w:rPr>
        <w:t xml:space="preserve">في الوقت الحالي، يقول الراوي فقط: "بالاق". ونحن لا نعرف السبب الذي لأجله لم يخبرنا الراوي حتى الآن أن بالاق ملك. </w:t>
      </w:r>
    </w:p>
    <w:p>
      <w:pPr>
        <w:bidi/>
      </w:pPr>
      <w:r>
        <w:rPr>
          <w:rtl/>
          <w:cs/>
          <w:lang w:val="ar_AE" w:bidi="ar_AE"/>
        </w:rPr>
      </w:r>
      <w:r>
        <w:rPr>
          <w:rtl/>
          <w:cs/>
          <w:lang w:val="ar_AE" w:bidi="ar_AE"/>
        </w:rPr>
        <w:t>توقفوا هنا وناقشوا هذا السؤال كمجموعة: كيف ومتى يُقَدِّم رواة القصص في لغتكم معلومات مهمة عن الشخصيات في القصة؟ على سبيل المثال، هل تكون المعلومات في بداية القصة، أم وسطها، أم نهايتها؟ قد ترغبون في سرد قصة تُقدّمون فيها شخصيات جديدة كثيرة. انتبهوا إلى الطريقة التي تُقدّمون بها كل شخصية جديدة في القصة. أوقفوا سماع هذا التسجيل الصوتي هنا.</w:t>
      </w:r>
    </w:p>
    <w:p>
      <w:pPr>
        <w:bidi/>
      </w:pPr>
      <w:r>
        <w:rPr>
          <w:rtl/>
          <w:cs/>
          <w:lang w:val="ar_AE" w:bidi="ar_AE"/>
        </w:rPr>
      </w:r>
      <w:r>
        <w:rPr>
          <w:rtl/>
          <w:cs/>
          <w:lang w:val="ar_AE" w:bidi="ar_AE"/>
        </w:rPr>
        <w:t>تستمر القصة وتخبرنا أن الموآبيين كانوا يخافون حقًا من بني إسرائيل. والتكرار عن شعور الموآبيين بالخوف يؤكد حقًا خوف الموآبيين.</w:t>
      </w:r>
    </w:p>
    <w:p>
      <w:pPr>
        <w:bidi/>
      </w:pPr>
      <w:r>
        <w:rPr>
          <w:rtl/>
          <w:cs/>
          <w:lang w:val="ar_AE" w:bidi="ar_AE"/>
        </w:rPr>
      </w:r>
      <w:r>
        <w:rPr>
          <w:rtl/>
          <w:cs/>
          <w:lang w:val="ar_AE" w:bidi="ar_AE"/>
        </w:rPr>
        <w:t>توقفوا هنا وناقشوا هذا السؤال كمجموعة: ما هي بعض الطرق التي يمكنكم بها أن تؤكدوا على شيء ما في لغتكم؟ كيف يمكنكم أن تُبرزوا خوف الموآبيين في لغتكم؟ أوقفوا سماع هذا التسجيل الصوتي هنا.</w:t>
      </w:r>
    </w:p>
    <w:p>
      <w:pPr>
        <w:bidi/>
      </w:pPr>
      <w:r>
        <w:rPr>
          <w:rtl/>
          <w:cs/>
          <w:lang w:val="ar_AE" w:bidi="ar_AE"/>
        </w:rPr>
      </w:r>
      <w:r>
        <w:rPr>
          <w:rtl/>
          <w:cs/>
          <w:lang w:val="ar_AE" w:bidi="ar_AE"/>
        </w:rPr>
        <w:t>يستمر المشهد الأول مع الموآبيين وهم يشتكون إلى شيوخ مديان من أن الحشود، أو الجماعة الكبيرة من بني إسرائيل، سيستنزفون جميع موارد الأرض. وشَبَّه الموآبيون هذا الأمر بثور يأكل الكثير من العشب. وهذا يساعد المستمع على تخيل بني إسرائيل وهم يستخدمون كل شيء في الأرض حتى أنه لم يبق شيء للموآبيين.</w:t>
      </w:r>
    </w:p>
    <w:p>
      <w:pPr>
        <w:bidi/>
      </w:pPr>
      <w:r>
        <w:rPr>
          <w:rtl/>
          <w:cs/>
          <w:lang w:val="ar_AE" w:bidi="ar_AE"/>
        </w:rPr>
      </w:r>
      <w:r>
        <w:rPr>
          <w:rtl/>
          <w:cs/>
          <w:lang w:val="ar_AE" w:bidi="ar_AE"/>
        </w:rPr>
        <w:t>توقفوا هنا وناقشوا هذا السؤال كمجموعة: احكوا قصة عن وقت شعر فيه شخص ما بالخوف من جماعة كبيرة من الناس. ماذا يمكنكم أن تقولوا في لغتكم لوصف هذه الجماعة الكبيرة؟ أوقفوا سماع هذا التسجيل الصوتي هنا.</w:t>
      </w:r>
    </w:p>
    <w:p>
      <w:pPr>
        <w:bidi/>
      </w:pPr>
      <w:r>
        <w:rPr>
          <w:rtl/>
          <w:cs/>
          <w:lang w:val="ar_AE" w:bidi="ar_AE"/>
        </w:rPr>
      </w:r>
      <w:r>
        <w:rPr>
          <w:rtl/>
          <w:cs/>
          <w:lang w:val="ar_AE" w:bidi="ar_AE"/>
        </w:rPr>
        <w:t>في المشهد الثاني، نسمع رسميًا في القصة للمرة الأولى أن بالاق هو ملك موآب. يستخدم بالاق سُلطانه ليرسل ممثلين لطلب المساعدة من بلعام ابن بعور. ويعيش بلعام في موطنه الأصلي في فتور، بالقرب من نهر الفرات. يطلب بالاق من بلعام أن يسافر من فتور ويأتي إليه في موآب. وكان على الشخص أن يسافر أكثر من ٥٩٥ كيلومترًا، أو ٣٧٠ ميلًا، في اتجاه واحد من سهول موآب إلى فتور. من المرجح أن هذه الرحلة استغرقت 20 يومًا على الأقل في اتجاه واحد، أو 40 يومًا في المجموع.</w:t>
      </w:r>
    </w:p>
    <w:p>
      <w:pPr>
        <w:bidi/>
      </w:pPr>
      <w:r>
        <w:rPr>
          <w:rtl/>
          <w:cs/>
          <w:lang w:val="ar_AE" w:bidi="ar_AE"/>
        </w:rPr>
      </w:r>
      <w:r>
        <w:rPr>
          <w:rtl/>
          <w:cs/>
          <w:lang w:val="ar_AE" w:bidi="ar_AE"/>
        </w:rPr>
        <w:t>يقول الملك بالاق الرسالة التي يريد أن ينقلها ممثلوه إلى بلعام. ويبدأ الملك بالاق رسالته بكلمات تُظهر أن ما هو على وشك أن يقوله مهم، وهو يريد أن يستمع بلعام بعناية. ثم يُعرِّف بالاق بني إسرائيل بأنهم الشعب الذي غادر مصر. ثم يستخدم بالاق الكلمات مرة أخرى ليؤكد حقًا أهمية تصريحه التالي. وهو يخبر بلعام أن هناك الكثير من بني إسرائيل يعيشون بالقرب من بالاق. تستمر رسالة الملك بالاق بطلب عاجل لكنه مهذب طالبًا من بلعام أن يأتي إليه.</w:t>
      </w:r>
    </w:p>
    <w:p>
      <w:pPr>
        <w:bidi/>
      </w:pPr>
      <w:r>
        <w:rPr>
          <w:rtl/>
          <w:cs/>
          <w:lang w:val="ar_AE" w:bidi="ar_AE"/>
        </w:rPr>
      </w:r>
      <w:r>
        <w:rPr>
          <w:rtl/>
          <w:cs/>
          <w:lang w:val="ar_AE" w:bidi="ar_AE"/>
        </w:rPr>
        <w:t>توقفوا هنا وناقشوا هذا السؤال كمجموعة: فكروا في وقت أردتم فيه أنتم أو شخص تعرفونه أن تطلبوا شيئًا من شخص مهم. كيف قلتم طلبكم لهذا الشخص المهم؟ أوقفوا سماع هذا التسجيل الصوتي هنا.</w:t>
      </w:r>
    </w:p>
    <w:p>
      <w:pPr>
        <w:bidi/>
      </w:pPr>
      <w:r>
        <w:rPr>
          <w:rtl/>
          <w:cs/>
          <w:lang w:val="ar_AE" w:bidi="ar_AE"/>
        </w:rPr>
      </w:r>
      <w:r>
        <w:rPr>
          <w:rtl/>
          <w:cs/>
          <w:lang w:val="ar_AE" w:bidi="ar_AE"/>
        </w:rPr>
        <w:t>يُدرك الملك بالاق أن بلعام لديه القدرة على أن يلعن الناس. ويأمل بالاق أن تضعف لعنة بلعام بني إسرائيل بما يكفي ليجبر بالاق بني إسرائيل على مغادرة الأرض. فيقول بالاق لبلعام: "لأنني أعلم أن كل من تباركه هو مبارك، وكل من تلعنه هو ملعون".</w:t>
      </w:r>
    </w:p>
    <w:p>
      <w:pPr>
        <w:bidi/>
      </w:pPr>
      <w:r>
        <w:rPr>
          <w:rtl/>
          <w:cs/>
          <w:lang w:val="ar_AE" w:bidi="ar_AE"/>
        </w:rPr>
      </w:r>
      <w:r>
        <w:rPr>
          <w:rtl/>
          <w:cs/>
          <w:lang w:val="ar_AE" w:bidi="ar_AE"/>
        </w:rPr>
        <w:t>في المشهد الثالث، شيوخ موآب وشيوخ مديان تركوا، أو غادروا، موآب. وقد أخذ هؤلاء الشيوخ معهم مقابل نظير هذه العِرَافة. ووصل الممثلون (الرُّسُل) إلى المكان الذي كان فيه بلعام. ثم نقل الممثلون رسالة بالاق إلى بلعام من خلال قول الرسالة بصوت عال.</w:t>
      </w:r>
    </w:p>
    <w:p>
      <w:pPr>
        <w:bidi/>
      </w:pPr>
      <w:r>
        <w:rPr>
          <w:rtl/>
          <w:cs/>
          <w:lang w:val="ar_AE" w:bidi="ar_AE"/>
        </w:rPr>
      </w:r>
      <w:r>
        <w:rPr>
          <w:rtl/>
          <w:cs/>
          <w:lang w:val="ar_AE" w:bidi="ar_AE"/>
        </w:rPr>
        <w:t>استجاب بلعام للممثلين ودعاهم إلى المكوث عنده لقضاء الليلة. ووعد بلعام أن يخبرهم في اليوم التالي بما كان الرب سيقوله. فأقام الممثلون طوال الليل. هنا، تُشير القصة إلى الممثلين بأنهم "شيوخ" أو "رؤساء" موآب. من المرجح أن شيوخ مديان أقاموا أيضًا الليلة مع بلعام.</w:t>
      </w:r>
    </w:p>
    <w:p>
      <w:pPr>
        <w:bidi/>
      </w:pPr>
      <w:r>
        <w:rPr>
          <w:rtl/>
          <w:cs/>
          <w:lang w:val="ar_AE" w:bidi="ar_AE"/>
        </w:rPr>
      </w:r>
      <w:r>
        <w:rPr>
          <w:rtl/>
          <w:cs/>
          <w:lang w:val="ar_AE" w:bidi="ar_AE"/>
        </w:rPr>
        <w:t>في المشهد الرابع، يأتي الله إلى بلعام ويسأل: "من هم هؤلاء الرجال الذين عندك؟" يسأل الله بلعام عن الممثلين الذين أرسلهم بالاق. كان الله يعرف الجواب على السؤال لكنه مع ذلك سأل بلعام.</w:t>
      </w:r>
    </w:p>
    <w:p>
      <w:pPr>
        <w:bidi/>
      </w:pPr>
      <w:r>
        <w:rPr>
          <w:rtl/>
          <w:cs/>
          <w:lang w:val="ar_AE" w:bidi="ar_AE"/>
        </w:rPr>
      </w:r>
      <w:r>
        <w:rPr>
          <w:rtl/>
          <w:cs/>
          <w:lang w:val="ar_AE" w:bidi="ar_AE"/>
        </w:rPr>
        <w:t>توقفوا هنا وناقشوا كمجموعة: شاركوا بعض الأمثلة أو القصص حول حالات يطرح فيها شخص ما في لغتكم سؤالاً وهو يعرف إجابته بالفعل. أوقفوا سماع هذا التسجيل الصوتي هنا.</w:t>
      </w:r>
    </w:p>
    <w:p>
      <w:pPr>
        <w:bidi/>
      </w:pPr>
      <w:r>
        <w:rPr>
          <w:rtl/>
          <w:cs/>
          <w:lang w:val="ar_AE" w:bidi="ar_AE"/>
        </w:rPr>
      </w:r>
      <w:r>
        <w:rPr>
          <w:rtl/>
          <w:cs/>
          <w:lang w:val="ar_AE" w:bidi="ar_AE"/>
        </w:rPr>
        <w:t>يستجيب بلعام لله من خلال إعادة قول طلب بالاق لبلعام. ويستمر المشهد مع الله قائلًا لبلعام ألا يذهب مع الممثلين (الرُّسُل) وألا يلعن بني إسرائيل. ثم يُذَكِّر الله بلعام بأن الله قد بارك بني إسرائيل.</w:t>
      </w:r>
    </w:p>
    <w:p>
      <w:pPr>
        <w:bidi/>
      </w:pPr>
      <w:r>
        <w:rPr>
          <w:rtl/>
          <w:cs/>
          <w:lang w:val="ar_AE" w:bidi="ar_AE"/>
        </w:rPr>
      </w:r>
      <w:r>
        <w:rPr>
          <w:rtl/>
          <w:cs/>
          <w:lang w:val="ar_AE" w:bidi="ar_AE"/>
        </w:rPr>
        <w:t>في المشهد الخامس، نهض بلعام في الصباح وأخبر ممثلي بالاق أن يعودوا إلى موآب من دونه. وقال بلعام إن هذا كان لأن: "الرب أبى أن يدعني أذهب معكم". فيرجع الرؤساء إلى موآب ويقولون لبالاق: "أبى بلعام أن يأتي معنا".</w:t>
      </w:r>
    </w:p>
    <w:p>
      <w:pPr>
        <w:bidi/>
      </w:pPr>
      <w:r>
        <w:rPr>
          <w:rtl/>
          <w:cs/>
          <w:lang w:val="ar_AE" w:bidi="ar_AE"/>
        </w:rPr>
      </w:r>
      <w:r>
        <w:rPr>
          <w:rtl/>
          <w:cs/>
          <w:lang w:val="ar_AE" w:bidi="ar_AE"/>
        </w:rPr>
        <w:t>في المشهد السادس، يُرسل بالاق رجالًا مختلفين كانت لهم مكانة أرفع واحترام أكبر من المجموعة الأولى من الممثلين. سافرت هذه المجموعة الجديدة من الموفدين (الرُّسُل) أيضًا من موآب إلى فتور للقاء بلعام. وأبلغ الموفدون رسالة بالاق كما لو أن بالاق كان يتحدث مباشرة إلى بلعام. يطلب بالاق من بلعام بأدب ولكن بإلحاح أن يأتي لمساعدته مهما كان السبب. يعد بالاق بإعطاء بلعام إكرامًا ومكافآت، من المرجح أنها ثروات. ويخبر بالاق بلعام أن بلعام يمكنه اختيار الأجر الذي يختاره مقابل أن يأتي ويلعن بني إسرائيل. والآن يقول بلعام شيئًا غير متوقع. ويُظهر لنا الراوي أن بلعام على وشك أن يفاجئنا!</w:t>
      </w:r>
    </w:p>
    <w:p>
      <w:pPr>
        <w:bidi/>
      </w:pPr>
      <w:r>
        <w:rPr>
          <w:rtl/>
          <w:cs/>
          <w:lang w:val="ar_AE" w:bidi="ar_AE"/>
        </w:rPr>
      </w:r>
      <w:r>
        <w:rPr>
          <w:rtl/>
          <w:cs/>
          <w:lang w:val="ar_AE" w:bidi="ar_AE"/>
        </w:rPr>
        <w:t>توقفوا هنا وناقشوا هذا السؤال كمجموعة: كيف يمكنكم أن تُظهروا أن شيئًا مفاجئًا على وشك أن يحدث في لغتكم؟ أوقفوا سماع هذا التسجيل الصوتي هنا.</w:t>
      </w:r>
    </w:p>
    <w:p>
      <w:pPr>
        <w:bidi/>
      </w:pPr>
      <w:r>
        <w:rPr>
          <w:rtl/>
          <w:cs/>
          <w:lang w:val="ar_AE" w:bidi="ar_AE"/>
        </w:rPr>
      </w:r>
      <w:r>
        <w:rPr>
          <w:rtl/>
          <w:cs/>
          <w:lang w:val="ar_AE" w:bidi="ar_AE"/>
        </w:rPr>
        <w:t>يستمر بلعام بالقول إنه بِغَضّ النظر عن مقدار الثروة التي يعطيها بالاق لبلعام، لا يستطيع بلعام أن يفعل شيئًا مختلفًا عما يقوله الرب. ثم يدعو بلعام الممثلين بأدب إلى المكوث معه في تلك الليلة، تمامًا كما فعل الممثلون الأوائل. يرجو بلعام أن يعرف في تلك الليلة ما الذي سيقوله الرب أيضًا.</w:t>
      </w:r>
    </w:p>
    <w:p>
      <w:pPr>
        <w:bidi/>
      </w:pPr>
      <w:r>
        <w:rPr>
          <w:rtl/>
          <w:cs/>
          <w:lang w:val="ar_AE" w:bidi="ar_AE"/>
        </w:rPr>
      </w:r>
      <w:r>
        <w:rPr>
          <w:rtl/>
          <w:cs/>
          <w:lang w:val="ar_AE" w:bidi="ar_AE"/>
        </w:rPr>
        <w:t>توقفوا هنا وناقشوا هذا السؤال كمجموعة: احكوا قصة يعطي فيها شخص ما شيئًا ذا قيمة أو يحصل عليه. كيف يُظهر الراوي أن هذه العطايا ذات قيمة؟ أوقفوا سماع هذا التسجيل الصوتي هنا.</w:t>
      </w:r>
    </w:p>
    <w:p>
      <w:pPr>
        <w:bidi/>
      </w:pPr>
      <w:r>
        <w:rPr>
          <w:rtl/>
          <w:cs/>
          <w:lang w:val="ar_AE" w:bidi="ar_AE"/>
        </w:rPr>
      </w:r>
      <w:r>
        <w:rPr>
          <w:rtl/>
          <w:cs/>
          <w:lang w:val="ar_AE" w:bidi="ar_AE"/>
        </w:rPr>
        <w:t>في المشهد السابع، يأتي الله إلى بلعام في تلك الليلة ويطلب من بلعام أن يذهب إلى موآب مع الممثلين. ويحذِّر الله بلعام أن يفعل فقط ما يأمره الله أن يفعله.</w:t>
      </w:r>
    </w:p>
    <w:p>
      <w:pPr>
        <w:bidi/>
      </w:pPr>
      <w:r>
        <w:rPr>
          <w:rtl/>
          <w:cs/>
          <w:lang w:val="ar_AE" w:bidi="ar_AE"/>
        </w:rPr>
      </w:r>
      <w:r>
        <w:rPr>
          <w:rtl/>
          <w:cs/>
          <w:lang w:val="ar_AE" w:bidi="ar_AE"/>
        </w:rPr>
        <w:t>في المشهد الثامن، يستيقظ بلعام في الصباح ويستعد للسفر مع الممثلين (الرُّسُل). يضع بلعام سرجًا على حماره ويبدأ في الذهاب مع الوفد إلى موآب.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22 : 1 - 21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8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الملك بالاق</w:t>
      </w:r>
    </w:p>
    <w:p>
      <w:pPr>
        <w:pStyle w:val="ListBullet"/>
        <w:bidi/>
        <w:spacing w:line="240" w:lineRule="auto"/>
        <w:ind w:left="720"/>
      </w:pPr>
      <w:r>
        <w:rPr>
          <w:rtl/>
          <w:cs/>
          <w:lang w:val="ar_AE" w:bidi="ar_AE"/>
        </w:rPr>
      </w:r>
      <w:r>
        <w:rPr>
          <w:rtl/>
          <w:cs/>
          <w:lang w:val="ar_AE" w:bidi="ar_AE"/>
        </w:rPr>
        <w:t>الموآبيون</w:t>
      </w:r>
    </w:p>
    <w:p>
      <w:pPr>
        <w:pStyle w:val="ListBullet"/>
        <w:bidi/>
        <w:spacing w:line="240" w:lineRule="auto"/>
        <w:ind w:left="720"/>
      </w:pPr>
      <w:r>
        <w:rPr>
          <w:rtl/>
          <w:cs/>
          <w:lang w:val="ar_AE" w:bidi="ar_AE"/>
        </w:rPr>
      </w:r>
      <w:r>
        <w:rPr>
          <w:rtl/>
          <w:cs/>
          <w:lang w:val="ar_AE" w:bidi="ar_AE"/>
        </w:rPr>
        <w:t>المجموعة الأولى من الممثلين (الرُّسُل)— شيوخ موآب وشيوخ مديان</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ومزيد من الممثلين (الرُّسُل) أو الشيوخ ذوو المكانة الأعلى.</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سافر بنو إسرائيل من المكان الذي أقاموا فيه في القصة السابقة. ثم أقام بنو إسرائيل المَحَلَّة في سهول (عربات) موآب عبر نهر الأردن مقابل مدينة أريحا.</w:t>
      </w:r>
    </w:p>
    <w:p>
      <w:pPr>
        <w:bidi/>
      </w:pPr>
      <w:r>
        <w:rPr>
          <w:rtl/>
          <w:cs/>
          <w:lang w:val="ar_AE" w:bidi="ar_AE"/>
        </w:rPr>
      </w:r>
      <w:r>
        <w:rPr>
          <w:rtl/>
          <w:cs/>
          <w:lang w:val="ar_AE" w:bidi="ar_AE"/>
        </w:rPr>
        <w:t>والآن بالاق، ابن صفور، "رأى جميع ما فعل إسرائيل بالأموريين".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"أنا قلق، أنا الملك. وهي مسؤوليتي أن أعتني بالشعب في بلدي"، أو "أحتاج إلى فِعْل شيء لحماية بلدنا من الإسرائيليين".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شعر موآب بخوف شديد لأن جمهوراً غفيراً من بني إسرائيل قد خيَّم بالقرب من المكان الذي يسكن فيه الموآبيون. كان موآب في رعب شديد من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المجموعة) الذي يؤدي دور الموآبيين: "بماذا تشعر أو فيمَ تفكر؟" قد يجيب الشخص بعبارات مثل: "نحن مرتعبون. لقد هزم بنو إسرائيل الأموريين. ونحن نخشى أن يحاربنا بنو إسرائيل ويهزمونا أيضًا"، أو "قد نفقد بيوتنا وأفراد عائلتنا. قد نموت".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اشتكى الموآبيون إلى شيوخ مديان من بني إسرائيل. قال الموآبيون: "الآن ستأكل هذه الجماعة الكبيرة من بني إسرائيل كل ما حولنا كما يأكل الثور عشب الحقل!"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المجموعة) الذي يؤدي دور المديانيين: "بماذا تشعر أو فيمَ تفكر؟" قد يجيب الشخص بعبارات مثل: "نحن خائفون، قد نفقد كل شيء أيضًا"، أو "يجب أن نساعد الموآبيين وهذا سيحمينا أيضًا".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بالاق ملك موآب. وبسبب هذا، أرسل بالاق ممثلين (رُسُل) ليدعوا بلعام ابن بعور، ليقدِّم مساعدة. كان بلعام يعيش في وطنه فتور بالقرب من نهر الفرات. يقول الملك بالاق الرسالة التي يريد أن ينقلها ممثلوه (رُسُله) إلى بلعام: "اسمع (هوذا)! شعب قد خرج من مصر. وقد غطى هؤلاء الناس سطح الأرض، وهم يعيشون في الجانب المقابل من أرضي. والآن تعال والعن هذا الشعب، لأن بني إسرائيل لديهم قوة أكبر مني. ربما سأتمكن من هزيمتهم وطردهم من الأرض." يقول بالاق لبلعام: "لأنني أعلم أن كل من تباركه هو مبارك، وكل من تلعنه هو ملعون".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بالاق: "بماذا تشعر أو فيمَ تفكر؟" قد يجيب الشخص بعبارات مثل: "أظن أن بلعام قد يكون أملنا الأخير"، أو "يجب أن أقنع بلعام بأن يساعدنا".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سافر الممثلون (الرُّسُل)، شيوخ موآب وشيوخ مديان، من موآب إلى المكان الذي كان يسكن فيه بلعام في فتور. وحمل الممثلون (الرُّسُل) تقدمة لإعطاء بلعام مقابل خدمات العِرَافة التي سيفعلها. بعد وصول الممثلين إلى فتور، أخبر الممثلون بلعام رسالة بالاق.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المجموعة) الذي يؤدي دور الممثلين (الرُّسُل): "بماذا تشعر أو فيمَ تفكر؟" قد يجيب الشخص بعبارات مثل: "لدينا مسؤولية كبيرة تجاه شعبنا وقادة بلدنا"، أو "هذه الرحلة الطويلة مهمة لسلامة بلادنا".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استجاب بلعام للممثلين (الرُّسُل). ودعا بلعام الممثلين (الرُّسُل) للبقاء عنده خلال الليل. ووعد بلعام أن يخبرهم في اليوم التالي بما سيقوله الرب. فأقام الممثلون (الرُّسُل) الليلة عند بلعام.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"أرجو أن يعطيني الرب رسالة عما يجب عليَّ أن أفعله"، أو "أحتاج إلى توجيه الله وقوته".</w:t>
      </w:r>
    </w:p>
    <w:p>
      <w:pPr>
        <w:pStyle w:val="ListBullet"/>
        <w:bidi/>
        <w:spacing w:line="240" w:lineRule="auto"/>
        <w:ind w:left="720"/>
      </w:pPr>
      <w:r>
        <w:rPr>
          <w:rtl/>
          <w:cs/>
          <w:lang w:val="ar_AE" w:bidi="ar_AE"/>
        </w:rPr>
      </w:r>
      <w:r>
        <w:rPr>
          <w:rtl/>
          <w:cs/>
          <w:lang w:val="ar_AE" w:bidi="ar_AE"/>
        </w:rPr>
        <w:t>اسألوا الشخص (أو المجموعة) الذي يؤدي دور الممثلين (الرُّسُل): "بماذا تشعر أو فيمَ تفكر؟" قد يجيب الشخص بعبارات مثل: "نأمل في أن يساعدنا بلعام"، أو "نحن متعبون من الرحلة الطويلة".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جاء الله إلى بلعام. سأل الله بلعام: "من هم هؤلاء الرجال الذين عندك؟"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 "أريد أن أحاسب بلعام"، أو "أريد أن أُذَكِّر بلعام بأنني أنا هو صاحب القوة الحقيقية"، أو "أريد أن أعطي بلعام الفرصة لشرح الموقف".</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"كنت خائفًا ولكني سعيد أيضًا لأن الله جاء إليَّ".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ويكرر بلعام طلب بالاق لله. فيخبر بلعام الله أن بالاق بن صفور، ملك موآب، "أرسل إليّ". قال بالاق لبلعام: "هوذا شعب قد خرج من مصر قد غشي وجه الأرض. والآن تعال والعنه من أجلي. ربما سأتمكن حينها من محاربتهم وطردهم بعيدًا."</w:t>
      </w:r>
    </w:p>
    <w:p>
      <w:pPr>
        <w:bidi/>
      </w:pPr>
      <w:r>
        <w:rPr>
          <w:rtl/>
          <w:cs/>
          <w:lang w:val="ar_AE" w:bidi="ar_AE"/>
        </w:rPr>
      </w:r>
      <w:r>
        <w:rPr>
          <w:rtl/>
          <w:cs/>
          <w:lang w:val="ar_AE" w:bidi="ar_AE"/>
        </w:rPr>
        <w:t>لكن الله أمر بلعام ألا يذهب مع الممثلين (الرُّسُل). كما أمر الله بلعام ألا يلعن بني إسرائيل. ثم قال الله إن هذا الشعب "مُبارك".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"بالاق يريدني أن ألعن بني إسرائيل وسيدفع لي لأفعل ذلك"، أو "أخشى أن أطلب الإذن مباشرة من الله كي العن بني إسرائيل، لذلك سأشرح طلب بالاق"، أو "أعلم أنني تحت قوة الله"، أو "هل أتبع الله أم أتبع بالاق؟"</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 "بلعام يطلب الإذن كي يلعن الشعب الذي أنا باركته بالفعل"، أو "لا أريده أن يلعن الشعب الذي أنا قد باركته"، أو "لن أسمح لبلعام أن يلعن بني إسرائيل كما يريد بالاق منه أن يفعل"، أو "يرجو بلعام أن يكسب الثروة من خلال لَعْنِهِ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نهض بلعام في الصباح وذهب إلى ممثلي (رُسُل) بالاق. ثم قال بلعام: "ارجعوا إلى أرضكم، لأن الرب رفض أن يسمح لي بالذهاب معكم".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المجموعة) الذي يؤدي دور الممثلين (الرُّسُل): "بماذا تشعر أو فيمَ تفكر؟" قد يجيب الشخص بعبارات مثل: "أوه، لا! الآن يجب أن نخبر الملك بالاق أن بلعام لن يساعدنا،" أو "ماذا سنفعل لحماية بلدنا الآن؟" أو "رحلة العودة إلى الوطن هذه ستكون طويلة جدًا ومرهقة".</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"أعلم أنني يجب أن أتبع ما يقوله الله"، أو "أشعر بالإحباط لأنني لا أستطيع قبول طلب بالاق وأحصل على أجر مقابل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عاد الممثلون (الرُّسُل) إلى موآب. وفي موآب، أخبر الممثلون (الرُّسُل) بالاق: "بلعام رفض أن يأتي معنا". فأرسل بالاق عدداً أكبر من الرسل ذوي المناصب الأعلى إلى بلعام.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"ربما يريد بلعام المزيد من الأجر"، أو "أحتاج إلى إظهار المزيد من الاحترام والإكرام لبلعام حتى يقبل طلبي"، أو "أشعر بقلق أكثر لأننا قد لا نحصل على المساعدة التي نحتاج إليها".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سافرت هذه المجموعة الثانية من الممثلين (الرُّسُل) من موآب إلى فتور. وقال الرُسُل لبلعام: "هذا ما يقوله بالاق بن صفور، ’أتوسل إليك، لا يمنعك شيءٌ من المجيء إليّ‘". تستمر رسالة بالاق، "’لأنني سأكرمك حقًا إكرامًا جزيلًا وسأفعل كل ما تقوله لي‘". يواصل بالاق التضرع إلى بلعام، "’أرجوك تعال، والعن هؤلاء الناس من أجلي.'"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"يريدني بالاق حقًا أن آتي لألعن بني إسرائيل"، أو "ياه، إذا لعنت بني إسرائيل، فإن الموآبيين سيحترمونني ويعطونني ثروة كبيرة"، أو "ما زلت لا أملك القوة كي العن بني إسرائيل لأن الله لن يسمح بذلك".</w:t>
      </w:r>
    </w:p>
    <w:p>
      <w:pPr>
        <w:pStyle w:val="ListBullet"/>
        <w:bidi/>
        <w:spacing w:line="240" w:lineRule="auto"/>
        <w:ind w:left="720"/>
      </w:pPr>
      <w:r>
        <w:rPr>
          <w:rtl/>
          <w:cs/>
          <w:lang w:val="ar_AE" w:bidi="ar_AE"/>
        </w:rPr>
      </w:r>
      <w:r>
        <w:rPr>
          <w:rtl/>
          <w:cs/>
          <w:lang w:val="ar_AE" w:bidi="ar_AE"/>
        </w:rPr>
        <w:t>اسألوا الشخص (أو المجموعة) الذي يؤدي دور الممثلين (الرُّسُل): "بماذا تشعر أو فيمَ تفكر؟" قد يجيب الشخص بعبارات مثل: "نحن مسؤولون أمام الملك بالاق. تعتمد سلامة شعبنا على إيصال هذه الرسالة،" أو "الملك بالاق في حاجة ماسة إلى المساعدة لدرجة أن بالاق سيسمح لبلعام بتحديد أي سعر يريده بلعام،" أو "نحن أكثر ثقة بأن بلعام سيقبل طلب بالاق أن يأتي لمساعدتنا"، أو "بالتأكيد لا يستطيع بلعام رفض هذا العرض".</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بلعام أجاب الممثلين (الرُّسُل)، "حتى لو أعطاني بالاق كل الفضة والذهب في قصره، لا أستطيع أن أفعل أي شيء صغير أو كبير لأتجاوز أمر الرب إلهي". ثم يدعو بلعام الممثلين (الرُّسُل) كي يمكثوا عنده في تلك الليلة. يقول بلعام أيضًا أنه سيكتشف أو سيعرف ماذا سيقول الرب لبلعام.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"أرغب في أن أقبل كل المال، لكنني لا أستطيع أن أخالف الله"، أو "لن يُعجب بالاق بهذه الإجابة. أتساءل ماذا سيفعل بالاق بعد ذلك"، أو "ربما سيغير الله رأيه".</w:t>
      </w:r>
    </w:p>
    <w:p>
      <w:pPr>
        <w:pStyle w:val="ListBullet"/>
        <w:bidi/>
        <w:spacing w:line="240" w:lineRule="auto"/>
        <w:ind w:left="720"/>
      </w:pPr>
      <w:r>
        <w:rPr>
          <w:rtl/>
          <w:cs/>
          <w:lang w:val="ar_AE" w:bidi="ar_AE"/>
        </w:rPr>
      </w:r>
      <w:r>
        <w:rPr>
          <w:rtl/>
          <w:cs/>
          <w:lang w:val="ar_AE" w:bidi="ar_AE"/>
        </w:rPr>
        <w:t>اسألوا الشخص (أو المجموعة) الذي يؤدي دور الممثلين (الرُّسُل): "بماذا تشعر أو فيمَ تفكر؟" قد يجيب الشخص بعبارات مثل: "نحن مصدومون لأن بلعام لم يقبل عرض بالاق"، أو "نحن مرتعبون أن نخبر الملك بالاق بهذا الجواب"، أو "نأمل أن يغير بالاق فكره".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تلك الليلة، جاء الله إلى بلعام. قال الله لبلعام: "بما أن هؤلاء الرجال جاءوا ليستدعوك، فاذهب معهم، ولكن افعل فقط ما أقول لك" أن تفعله. يستيقظ بلعام في الصباح. ويركب بلعام حماره ويبدأ في السفر مع الممثلين (الرُّسُل) إلى موآب.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 "سأعطي بلعام فرصة ليطيع أوامري"، أو "اختار بلعام أن يطيعني في الأفعال، لذلك سأسمح لبلعام بأن يذهب إلى موآب. أريد أن يطيعني بلعام أيضًا من قلبه".</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"أجل! قد يسمح لي الله أن أفعل ما يريده بالاق، وعندها يمكنني أن آخذ الأجرة"، أو "ربما يمكنني أن أجد طريقة للمضي بعكس ما يريده الله حتى أتمكن من أخذ الأجرة".</w:t>
      </w:r>
    </w:p>
    <w:p>
      <w:pPr>
        <w:pStyle w:val="ListBullet"/>
        <w:bidi/>
        <w:spacing w:line="240" w:lineRule="auto"/>
        <w:ind w:left="720"/>
      </w:pPr>
      <w:r>
        <w:rPr>
          <w:rtl/>
          <w:cs/>
          <w:lang w:val="ar_AE" w:bidi="ar_AE"/>
        </w:rPr>
      </w:r>
      <w:r>
        <w:rPr>
          <w:rtl/>
          <w:cs/>
          <w:lang w:val="ar_AE" w:bidi="ar_AE"/>
        </w:rPr>
        <w:t>اسألوا الشخص (أو المجموعة) الذي يؤدي دور الممثلين (الرُّسُل): "بماذا تشعر أو فيمَ تفكر؟" قد يجيب الشخص بعبارات مثل: "جيد، بلعام قادم معنا"، أو "الملك بالاق سيكون سعيدًا برؤية بلعام وهو يصل إلى موآب"، أو "الآن لدينا بعض الأمل في نجاة شعبنا".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22 : 1 - 21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يشير تعبير "أبناء إسرائيل" إلى </w:t>
      </w:r>
      <w:r>
        <w:rPr>
          <w:b/>
          <w:rtl/>
          <w:cs/>
          <w:lang w:val="ar_AE" w:bidi="ar_AE"/>
        </w:rPr>
        <w:t>بني إسرائيل</w:t>
      </w:r>
      <w:r>
        <w:rPr>
          <w:rtl/>
          <w:cs/>
          <w:lang w:val="ar_AE" w:bidi="ar_AE"/>
        </w:rPr>
        <w:t xml:space="preserve">. استخدموا الوصف ذاته الذي كنتم تستخدمونه للإشارة إلى بني إسرائيل. إذا لزم الأمر، راجعوا قاموس الكلمات الرئيسية لمزيد من المعلومات عن تعبير </w:t>
      </w:r>
      <w:r>
        <w:rPr>
          <w:rtl/>
          <w:cs/>
          <w:lang w:val="ar_AE" w:bidi="ar_AE"/>
        </w:rPr>
        <w:t>بني إسرائيل</w:t>
      </w:r>
      <w:r>
        <w:rPr>
          <w:rtl/>
          <w:cs/>
          <w:lang w:val="ar_AE" w:bidi="ar_AE"/>
        </w:rPr>
        <w:t>.</w:t>
      </w:r>
    </w:p>
    <w:p>
      <w:pPr>
        <w:bidi/>
      </w:pPr>
      <w:r>
        <w:rPr>
          <w:rtl/>
          <w:cs/>
          <w:lang w:val="ar_AE" w:bidi="ar_AE"/>
        </w:rPr>
      </w:r>
      <w:r>
        <w:rPr>
          <w:rtl/>
          <w:cs/>
          <w:lang w:val="ar_AE" w:bidi="ar_AE"/>
        </w:rPr>
        <w:t xml:space="preserve">في الرسالة، طلب بالاق من بلعام أن يأتي إلى موآب ليساعد الموآبيين. وأوضحت رسالة بالاق قلق بالاق بشأن بني إسرائيل الذين خرجوا من مصر ويعيشون الآن بالقرب من بالاق، ويأخذون الكثير من الأرض. وطلب بالاق من بلعام أن "يلعن هذا الشعب من أجلي". وأوضح بالاق أن بني إسرائيل كان لديهم قوة أعظم من التي لبلاده. ويأمل بالاق أنه بعد أن ينال بنو إسرائيل لعنة، فعندئذ يمكن لجيشه أن يهزم بني إسرائيل ويجبروهم على الخروج من أرض الموآبيين. يقول بالاق لبلعام: "لأنني أعلم أن كل من </w:t>
      </w:r>
      <w:r>
        <w:rPr>
          <w:b/>
          <w:rtl/>
          <w:cs/>
          <w:lang w:val="ar_AE" w:bidi="ar_AE"/>
        </w:rPr>
        <w:t>تباركه</w:t>
      </w:r>
      <w:r>
        <w:rPr>
          <w:rtl/>
          <w:cs/>
          <w:lang w:val="ar_AE" w:bidi="ar_AE"/>
        </w:rPr>
        <w:t xml:space="preserve"> هو مبارك، وكل من </w:t>
      </w:r>
      <w:r>
        <w:rPr>
          <w:b/>
          <w:rtl/>
          <w:cs/>
          <w:lang w:val="ar_AE" w:bidi="ar_AE"/>
        </w:rPr>
        <w:t>تلعنه</w:t>
      </w:r>
      <w:r>
        <w:rPr>
          <w:rtl/>
          <w:cs/>
          <w:lang w:val="ar_AE" w:bidi="ar_AE"/>
        </w:rPr>
        <w:t xml:space="preserve"> هو ملعون". لاحظوا أن اللعنة تختلف عن التعويذة أو السحر.</w:t>
      </w:r>
    </w:p>
    <w:p>
      <w:pPr>
        <w:bidi/>
      </w:pPr>
      <w:r>
        <w:rPr>
          <w:rtl/>
          <w:cs/>
          <w:lang w:val="ar_AE" w:bidi="ar_AE"/>
        </w:rPr>
      </w:r>
      <w:r>
        <w:rPr>
          <w:rtl/>
          <w:cs/>
          <w:lang w:val="ar_AE" w:bidi="ar_AE"/>
        </w:rPr>
        <w:t xml:space="preserve">استخدموا الكلمات ذاتها التي استخدمتموها في المقاطع السابقة للإشارة إلى يبارك ويلعن. إذا لزم الأمر، راجعوا قاموس الكلمات الرئيسية للحصول على التعريفات الكاملة لكلمة </w:t>
      </w:r>
      <w:r>
        <w:rPr>
          <w:rtl/>
          <w:cs/>
          <w:lang w:val="ar_AE" w:bidi="ar_AE"/>
        </w:rPr>
        <w:t>يبارك</w:t>
      </w:r>
      <w:r>
        <w:rPr>
          <w:rtl/>
          <w:cs/>
          <w:lang w:val="ar_AE" w:bidi="ar_AE"/>
        </w:rPr>
        <w:t xml:space="preserve"> وكلمة </w:t>
      </w:r>
      <w:r>
        <w:rPr>
          <w:rtl/>
          <w:cs/>
          <w:lang w:val="ar_AE" w:bidi="ar_AE"/>
        </w:rPr>
        <w:t>يلعن</w:t>
      </w:r>
      <w:r>
        <w:rPr>
          <w:rtl/>
          <w:cs/>
          <w:lang w:val="ar_AE" w:bidi="ar_AE"/>
        </w:rPr>
        <w:t xml:space="preserve">. </w:t>
      </w:r>
    </w:p>
    <w:p>
      <w:pPr>
        <w:bidi/>
      </w:pPr>
      <w:r>
        <w:rPr>
          <w:rtl/>
          <w:cs/>
          <w:lang w:val="ar_AE" w:bidi="ar_AE"/>
        </w:rPr>
      </w:r>
      <w:r>
        <w:rPr>
          <w:rtl/>
          <w:cs/>
          <w:lang w:val="ar_AE" w:bidi="ar_AE"/>
        </w:rPr>
        <w:t xml:space="preserve">وقد أحضر ممثلو بالاق أُجرة </w:t>
      </w:r>
      <w:r>
        <w:rPr>
          <w:b/>
          <w:rtl/>
          <w:cs/>
          <w:lang w:val="ar_AE" w:bidi="ar_AE"/>
        </w:rPr>
        <w:t>العِرَافة</w:t>
      </w:r>
      <w:r>
        <w:rPr>
          <w:rtl/>
          <w:cs/>
          <w:lang w:val="ar_AE" w:bidi="ar_AE"/>
        </w:rPr>
        <w:t xml:space="preserve"> لأنهم اعتقدوا أن بلعام ماهر في العِرَافة ويمكنه أن يقوم بهذه الخدمة من أجلهم. عندما كان الناس يستخدمون العِرَافة، كانوا عادةً يحاولون قراءة العلامات الخاصة التي من شأنها أن تساعدهم على التنبؤ بالمستقبل. قد يطلب الناس من الله مساعدتهم، أو قد يجربون السحر. وعادةً لا يوافق الله على العِرَافة والسحر، لأن الله هو الذي يقرر من يجب أن يعرف أية معلومات.</w:t>
      </w:r>
    </w:p>
    <w:p>
      <w:pPr>
        <w:bidi/>
      </w:pPr>
      <w:r>
        <w:rPr>
          <w:rtl/>
          <w:cs/>
          <w:lang w:val="ar_AE" w:bidi="ar_AE"/>
        </w:rPr>
      </w:r>
      <w:r>
        <w:rPr>
          <w:rtl/>
          <w:cs/>
          <w:lang w:val="ar_AE" w:bidi="ar_AE"/>
        </w:rPr>
        <w:t xml:space="preserve">توقفوا هنا وناقشوا كمجموعة الكلمة التي ستستخدمونها للإشارة إلى كلمة </w:t>
      </w:r>
      <w:r>
        <w:rPr>
          <w:b/>
          <w:rtl/>
          <w:cs/>
          <w:lang w:val="ar_AE" w:bidi="ar_AE"/>
        </w:rPr>
        <w:t>عِرَافة</w:t>
      </w:r>
      <w:r>
        <w:rPr>
          <w:rtl/>
          <w:cs/>
          <w:lang w:val="ar_AE" w:bidi="ar_AE"/>
        </w:rPr>
        <w:t xml:space="preserve">. إذا كنت قد ترجمتم كلمة عِرَافة في سفر آخر من الكتاب المُقَدَّس، فاستخدموا هنا نفس الكلمة التي استخدمتموها هناك. إذا لزم الأمر، راجعوا قاموس الكلمات الرئيسية للحصول على تعريف كامل لكلمة </w:t>
      </w:r>
      <w:r>
        <w:rPr>
          <w:rtl/>
          <w:cs/>
          <w:lang w:val="ar_AE" w:bidi="ar_AE"/>
        </w:rPr>
        <w:t>عِرَافة</w:t>
      </w:r>
      <w:r>
        <w:rPr>
          <w:rtl/>
          <w:cs/>
          <w:lang w:val="ar_AE" w:bidi="ar_AE"/>
        </w:rPr>
        <w:t>. أوقفوا سماع هذا التسجيل الصوتي هنا.</w:t>
      </w:r>
    </w:p>
    <w:p>
      <w:pPr>
        <w:bidi/>
      </w:pPr>
      <w:r>
        <w:rPr>
          <w:rtl/>
          <w:cs/>
          <w:lang w:val="ar_AE" w:bidi="ar_AE"/>
        </w:rPr>
      </w:r>
      <w:r>
        <w:rPr>
          <w:rtl/>
          <w:cs/>
          <w:lang w:val="ar_AE" w:bidi="ar_AE"/>
        </w:rPr>
        <w:t xml:space="preserve">تستخدم هذه القصة الكلمة العامة للإشارة إلى </w:t>
      </w:r>
      <w:r>
        <w:rPr>
          <w:b/>
          <w:rtl/>
          <w:cs/>
          <w:lang w:val="ar_AE" w:bidi="ar_AE"/>
        </w:rPr>
        <w:t>الله</w:t>
      </w:r>
      <w:r>
        <w:rPr>
          <w:rtl/>
          <w:cs/>
          <w:lang w:val="ar_AE" w:bidi="ar_AE"/>
        </w:rPr>
        <w:t xml:space="preserve"> إلا عندما يستخدم بلعام الاسم الشخصي لله، </w:t>
      </w:r>
      <w:r>
        <w:rPr>
          <w:b/>
          <w:rtl/>
          <w:cs/>
          <w:lang w:val="ar_AE" w:bidi="ar_AE"/>
        </w:rPr>
        <w:t>الرب (يهوه)</w:t>
      </w:r>
      <w:r>
        <w:rPr>
          <w:rtl/>
          <w:cs/>
          <w:lang w:val="ar_AE" w:bidi="ar_AE"/>
        </w:rPr>
        <w:t xml:space="preserve">. ويدعو بلعام أيضًا الله "الرب إلهي". الرب (يهوه) هو الاسم العَلَم لله، وهو اسم الله الشخصي لدى بني إسرائيل. استخدموا الكلمة العامة ذاتها للإشارة إلى الله والاسم ذاته الذي استخدمتموه في المقاطع السابقة للإشارة إلى الرب (يهوه). ولمزيد من المعلومات حول مصطلح </w:t>
      </w:r>
      <w:r>
        <w:rPr>
          <w:rtl/>
          <w:cs/>
          <w:lang w:val="ar_AE" w:bidi="ar_AE"/>
        </w:rPr>
        <w:t>الله</w:t>
      </w:r>
      <w:r>
        <w:rPr>
          <w:rtl/>
          <w:cs/>
          <w:lang w:val="ar_AE" w:bidi="ar_AE"/>
        </w:rPr>
        <w:t xml:space="preserve"> ومصطلح </w:t>
      </w:r>
      <w:r>
        <w:rPr>
          <w:rtl/>
          <w:cs/>
          <w:lang w:val="ar_AE" w:bidi="ar_AE"/>
        </w:rPr>
        <w:t>الرب (يهوه)</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22:22–40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22: 22 – 40 واحفظوه في قلوبكم.</w:t>
      </w:r>
    </w:p>
    <w:p>
      <w:pPr>
        <w:bidi/>
      </w:pPr>
      <w:r>
        <w:rPr>
          <w:rtl/>
          <w:cs/>
          <w:lang w:val="ar_AE" w:bidi="ar_AE"/>
        </w:rPr>
      </w:r>
      <w:r>
        <w:rPr>
          <w:rtl/>
          <w:cs/>
          <w:lang w:val="ar_AE" w:bidi="ar_AE"/>
        </w:rPr>
        <w:t>استمعوا إلى نسخة صوتية من سفر العدد 22: 22 – 40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22: 22 – 40 من الترجمة الأسهل للفهم. </w:t>
      </w:r>
    </w:p>
    <w:p>
      <w:pPr>
        <w:bidi/>
      </w:pPr>
      <w:r>
        <w:rPr>
          <w:rtl/>
          <w:cs/>
          <w:lang w:val="ar_AE" w:bidi="ar_AE"/>
        </w:rPr>
      </w:r>
      <w:r>
        <w:rPr>
          <w:rtl/>
          <w:cs/>
          <w:lang w:val="ar_AE" w:bidi="ar_AE"/>
        </w:rPr>
        <w:t>في القصة السابقة، وعد بالاق أن يُعطي بلعام إكرامًا وثروة إذا جاء بلعام ليلعن بني إسرائيل. وقد سمح الله لبلعام أن يذهب مع ممثلي بالاق. وأمر الله بلعام أن يفعل فقط ما قال الله لبلعام أن يفعله. بدأ بلعام في السفر بركوب الحمار (الأتان) من فتور للذهاب مع ممثلي بالاق إلى موآب. ومن المحتمل أن هذه الرحلة استغرقت 20 يومًا على الأقل.</w:t>
      </w:r>
    </w:p>
    <w:p>
      <w:pPr>
        <w:bidi/>
      </w:pPr>
      <w:r>
        <w:rPr>
          <w:rtl/>
          <w:cs/>
          <w:lang w:val="ar_AE" w:bidi="ar_AE"/>
        </w:rPr>
      </w:r>
      <w:r>
        <w:rPr>
          <w:rtl/>
          <w:cs/>
          <w:lang w:val="ar_AE" w:bidi="ar_AE"/>
        </w:rPr>
        <w:t xml:space="preserve">توقفوا هنا وانظروا كمجموعة إلى خريطة </w:t>
      </w:r>
      <w:r>
        <w:rPr>
          <w:b/>
          <w:rtl/>
          <w:cs/>
          <w:lang w:val="ar_AE" w:bidi="ar_AE"/>
        </w:rPr>
        <w:t>الرحلة من فتور إلى موآب</w:t>
      </w:r>
      <w:r>
        <w:rPr>
          <w:rtl/>
          <w:cs/>
          <w:lang w:val="ar_AE" w:bidi="ar_AE"/>
        </w:rPr>
        <w:t xml:space="preserve">. انظروا إلى صورة أو رسم </w:t>
      </w:r>
      <w:r>
        <w:rPr>
          <w:b/>
          <w:rtl/>
          <w:cs/>
          <w:lang w:val="ar_AE" w:bidi="ar_AE"/>
        </w:rPr>
        <w:t>لشخص يركب حمارًا</w:t>
      </w:r>
      <w:r>
        <w:rPr>
          <w:rtl/>
          <w:cs/>
          <w:lang w:val="ar_AE" w:bidi="ar_AE"/>
        </w:rPr>
        <w:t>، إذا لزم الأمر. أوقفوا سماع هذا التسجيل الصوتي هنا.</w:t>
      </w:r>
    </w:p>
    <w:p>
      <w:pPr>
        <w:bidi/>
      </w:pPr>
      <w:r>
        <w:rPr>
          <w:rtl/>
          <w:cs/>
          <w:lang w:val="ar_AE" w:bidi="ar_AE"/>
        </w:rPr>
      </w:r>
      <w:r>
        <w:rPr>
          <w:rtl/>
          <w:cs/>
          <w:lang w:val="ar_AE" w:bidi="ar_AE"/>
        </w:rPr>
        <w:t>في بداية هذه القصة الحقيقية، حمي غضب الله على بلعام. وربما شعر الله بالغضب من بلعام لأنه قاوم الله. لذلك جاء ملاك الرب كممثل عن الرب ليقاوم بلعام. فوقف ملاك الرب منتظرًا في الطريق، ومستعدًا لقتل بلعام بالسيف. والسيف هو سكين طويل جدًا وعريض يستخدمه الناس عادةً كسلاح في المعركة. ركب بلعام على حماره ليذهب إلى موآب. وقد سافر اثنان من العبيد الذكور (غُلامان) مع بلعام، وربما كانا يسيران خلفه.</w:t>
      </w:r>
    </w:p>
    <w:p>
      <w:pPr>
        <w:bidi/>
      </w:pPr>
      <w:r>
        <w:rPr>
          <w:rtl/>
          <w:cs/>
          <w:lang w:val="ar_AE" w:bidi="ar_AE"/>
        </w:rPr>
      </w:r>
      <w:r>
        <w:rPr>
          <w:rtl/>
          <w:cs/>
          <w:lang w:val="ar_AE" w:bidi="ar_AE"/>
        </w:rPr>
        <w:t xml:space="preserve">توقَّفوا هنا وانظروا إلى صورة أو رسم </w:t>
      </w:r>
      <w:r>
        <w:rPr>
          <w:b/>
          <w:rtl/>
          <w:cs/>
          <w:lang w:val="ar_AE" w:bidi="ar_AE"/>
        </w:rPr>
        <w:t>لسيف</w:t>
      </w:r>
      <w:r>
        <w:rPr>
          <w:rtl/>
          <w:cs/>
          <w:lang w:val="ar_AE" w:bidi="ar_AE"/>
        </w:rPr>
        <w:t>، إن لزم الأمر. ناقشوا هذا السؤال كمجموعة: احكوا قصة عن شخص عصى الله. ماذا حدث لهذا الشخص؟ أوقفوا سماع هذا التسجيل الصوتي هنا.</w:t>
      </w:r>
    </w:p>
    <w:p>
      <w:pPr>
        <w:bidi/>
      </w:pPr>
      <w:r>
        <w:rPr>
          <w:rtl/>
          <w:cs/>
          <w:lang w:val="ar_AE" w:bidi="ar_AE"/>
        </w:rPr>
      </w:r>
      <w:r>
        <w:rPr>
          <w:rtl/>
          <w:cs/>
          <w:lang w:val="ar_AE" w:bidi="ar_AE"/>
        </w:rPr>
        <w:t>لم يرَ بلعام ملاك الرب. وعندما رأى حمار بلعام ملاك الرب في الطريق مستعدًا لقتل بلعام بالسيف، مال الحمار عن الطريق، بعيدًا عن ملاك الرب. ودخل الحمار إلى حقل مفتوح. لم يكن بلعام يعلم أن الحمار حاول تجنب ملاك الرب الذي أراد أن يقتل بلعام. فضرب بلعام الحمار، ربما بالعصا التي يحملها الرجال معهم عادةً، حتى عاد الحمار ليسير على الطريق مرة أخرى.</w:t>
      </w:r>
    </w:p>
    <w:p>
      <w:pPr>
        <w:bidi/>
      </w:pPr>
      <w:r>
        <w:rPr>
          <w:rtl/>
          <w:cs/>
          <w:lang w:val="ar_AE" w:bidi="ar_AE"/>
        </w:rPr>
      </w:r>
      <w:r>
        <w:rPr>
          <w:rtl/>
          <w:cs/>
          <w:lang w:val="ar_AE" w:bidi="ar_AE"/>
        </w:rPr>
        <w:t>واستمر بلعام في ركوب حماره إلى موآب. في الطريق، مَرَّ بلعام عبر مزرعة عنب أو "كرم عنب". وكانت الجدران على جانبي المسار الضيق عبر الكرم. كان الناس كثيرًا ما يبنون جدرانًا حجريةً حول الكروم من أجل حماية الكروم. فوقف ملاك الرب ليسد هذا الطريق، مستعدًا لقتل بلعام. مرة أخرى، لم يرَ بلعام ملاك الرب. ومرة أخرى، حاول حمار بلعام تجنب ملاك الرب. هذه المرة، زحم (التصق) الحمار قريبًا جدًا من الحائط، لدرجة أن الحمار ضغط قدم بلعام بالحائط. فضرب بلعام الحمار مرة أخرى حتى يستمر الحمار في السفر إلى موآب.</w:t>
      </w:r>
    </w:p>
    <w:p>
      <w:pPr>
        <w:bidi/>
      </w:pPr>
      <w:r>
        <w:rPr>
          <w:rtl/>
          <w:cs/>
          <w:lang w:val="ar_AE" w:bidi="ar_AE"/>
        </w:rPr>
      </w:r>
      <w:r>
        <w:rPr>
          <w:rtl/>
          <w:cs/>
          <w:lang w:val="ar_AE" w:bidi="ar_AE"/>
        </w:rPr>
        <w:t xml:space="preserve">توقفوا هنا وانظروا إلى صورة </w:t>
      </w:r>
      <w:r>
        <w:rPr>
          <w:b/>
          <w:rtl/>
          <w:cs/>
          <w:lang w:val="ar_AE" w:bidi="ar_AE"/>
        </w:rPr>
        <w:t>طريق يمر عبر كرم عنب له حائط على كل جانب</w:t>
      </w:r>
      <w:r>
        <w:rPr>
          <w:rtl/>
          <w:cs/>
          <w:lang w:val="ar_AE" w:bidi="ar_AE"/>
        </w:rPr>
        <w:t>. أوقفوا سماع هذا التسجيل الصوتي هنا.</w:t>
      </w:r>
    </w:p>
    <w:p>
      <w:pPr>
        <w:bidi/>
      </w:pPr>
      <w:r>
        <w:rPr>
          <w:rtl/>
          <w:cs/>
          <w:lang w:val="ar_AE" w:bidi="ar_AE"/>
        </w:rPr>
      </w:r>
      <w:r>
        <w:rPr>
          <w:rtl/>
          <w:cs/>
          <w:lang w:val="ar_AE" w:bidi="ar_AE"/>
        </w:rPr>
        <w:t>ثم تَقَدَّم ملاك الرب أكثر في الطريق المؤدي إلى موآب. وقف ملاك الرب في مكان أكثر ضيقًا، مستعدًا لقتل بلعام. مرة أخرى، لم يرَ بلعام ملاك الرب. ومرة أخرى، حاول حمار بلعام تجنب ملاك الرب. لكن الطريق الضيق جعل من المستحيل على الحمار أن يتحرك إلى اليمين أو إلى اليسار. لذلك، ربض الحمار على الطريق بينما كان بلعام لا يزال راكبًا على ظهره. فشعر بلعام بالغضب الشديد من الحمار. وضرب بلعام الحمار بعصا.</w:t>
      </w:r>
    </w:p>
    <w:p>
      <w:pPr>
        <w:bidi/>
      </w:pPr>
      <w:r>
        <w:rPr>
          <w:rtl/>
          <w:cs/>
          <w:lang w:val="ar_AE" w:bidi="ar_AE"/>
        </w:rPr>
      </w:r>
      <w:r>
        <w:rPr>
          <w:rtl/>
          <w:cs/>
          <w:lang w:val="ar_AE" w:bidi="ar_AE"/>
        </w:rPr>
        <w:t xml:space="preserve">توقفوا هنا وانظروا، إذا لزم الأمر، إلى رسم </w:t>
      </w:r>
      <w:r>
        <w:rPr>
          <w:b/>
          <w:rtl/>
          <w:cs/>
          <w:lang w:val="ar_AE" w:bidi="ar_AE"/>
        </w:rPr>
        <w:t>لحمار رابض في الطريق بينما لا يزال شخص ما راكبًا على ظهره</w:t>
      </w:r>
      <w:r>
        <w:rPr>
          <w:rtl/>
          <w:cs/>
          <w:lang w:val="ar_AE" w:bidi="ar_AE"/>
        </w:rPr>
        <w:t>. ناقشوا هذا السؤال: كيف يعامل الناس حيوان العمل الذي لا يطيع؟ أوقفوا سماع هذا التسجيل الصوتي هنا.</w:t>
      </w:r>
    </w:p>
    <w:p>
      <w:pPr>
        <w:bidi/>
      </w:pPr>
      <w:r>
        <w:rPr>
          <w:rtl/>
          <w:cs/>
          <w:lang w:val="ar_AE" w:bidi="ar_AE"/>
        </w:rPr>
      </w:r>
      <w:r>
        <w:rPr>
          <w:rtl/>
          <w:cs/>
          <w:lang w:val="ar_AE" w:bidi="ar_AE"/>
        </w:rPr>
        <w:t>ثم أعطى الرب الحمار القدرة على التحدُّث إلى بلعام. فسأل الحمار بلعام: "ماذا فعلت بك حتى تضربني ثلاث مرات؟"</w:t>
      </w:r>
    </w:p>
    <w:p>
      <w:pPr>
        <w:bidi/>
      </w:pPr>
      <w:r>
        <w:rPr>
          <w:rtl/>
          <w:cs/>
          <w:lang w:val="ar_AE" w:bidi="ar_AE"/>
        </w:rPr>
      </w:r>
      <w:r>
        <w:rPr>
          <w:rtl/>
          <w:cs/>
          <w:lang w:val="ar_AE" w:bidi="ar_AE"/>
        </w:rPr>
        <w:t>توقفوا هنا وناقشوا هذا السؤال في مجموعة: احكوا قصة من ثقافتكم بها حيوان يتكلَّم. كيف يمكن مقارنة حمار بلعام الذي يتكلم بالحيوان المتكلم في قصتكم؟ أوقفوا سماع هذا التسجيل الصوتي هنا.</w:t>
      </w:r>
    </w:p>
    <w:p>
      <w:pPr>
        <w:bidi/>
      </w:pPr>
      <w:r>
        <w:rPr>
          <w:rtl/>
          <w:cs/>
          <w:lang w:val="ar_AE" w:bidi="ar_AE"/>
        </w:rPr>
      </w:r>
      <w:r>
        <w:rPr>
          <w:rtl/>
          <w:cs/>
          <w:lang w:val="ar_AE" w:bidi="ar_AE"/>
        </w:rPr>
        <w:t>أجاب بلعام الحمار: "لقد جعلتني أبدو غبيًا (ازدريت بي) أمام الآخرين! لو كان في يدي سيف، لكنت قد قتلتك بالفعل".</w:t>
      </w:r>
    </w:p>
    <w:p>
      <w:pPr>
        <w:bidi/>
      </w:pPr>
      <w:r>
        <w:rPr>
          <w:rtl/>
          <w:cs/>
          <w:lang w:val="ar_AE" w:bidi="ar_AE"/>
        </w:rPr>
      </w:r>
      <w:r>
        <w:rPr>
          <w:rtl/>
          <w:cs/>
          <w:lang w:val="ar_AE" w:bidi="ar_AE"/>
        </w:rPr>
        <w:t>فَذَكَّرَ الحمار بلعام بأنه كان يخدم بلعام جيدًا طوال فترة احتفاظ بلعام به. سأل الحمار بلعام: "هل عاملتك بهذه الطريقة من قبل؟"</w:t>
      </w:r>
    </w:p>
    <w:p>
      <w:pPr>
        <w:bidi/>
      </w:pPr>
      <w:r>
        <w:rPr>
          <w:rtl/>
          <w:cs/>
          <w:lang w:val="ar_AE" w:bidi="ar_AE"/>
        </w:rPr>
      </w:r>
      <w:r>
        <w:rPr>
          <w:rtl/>
          <w:cs/>
          <w:lang w:val="ar_AE" w:bidi="ar_AE"/>
        </w:rPr>
        <w:t>فأجاب بلعام: "لا".</w:t>
      </w:r>
    </w:p>
    <w:p>
      <w:pPr>
        <w:bidi/>
      </w:pPr>
      <w:r>
        <w:rPr>
          <w:rtl/>
          <w:cs/>
          <w:lang w:val="ar_AE" w:bidi="ar_AE"/>
        </w:rPr>
      </w:r>
      <w:r>
        <w:rPr>
          <w:rtl/>
          <w:cs/>
          <w:lang w:val="ar_AE" w:bidi="ar_AE"/>
        </w:rPr>
        <w:t>في ذلك الوقت تأكد الرب من أن بلعام أصبح قادرًا على رؤية ملاك الرب واقفًا في الطريق، مستعدًا لقتله بالسيف. فَخَرَّ بلعام ساجدًا على وجهه إلى الأرض أمام ملاك الرب.</w:t>
      </w:r>
    </w:p>
    <w:p>
      <w:pPr>
        <w:bidi/>
      </w:pPr>
      <w:r>
        <w:rPr>
          <w:rtl/>
          <w:cs/>
          <w:lang w:val="ar_AE" w:bidi="ar_AE"/>
        </w:rPr>
      </w:r>
      <w:r>
        <w:rPr>
          <w:rtl/>
          <w:cs/>
          <w:lang w:val="ar_AE" w:bidi="ar_AE"/>
        </w:rPr>
        <w:t>ووبخ ملاك الرب بلعام لأنه ضرب حماره ثلاث مرات. وأوضح ملاك الرب لبلعام أن الرب جاء ليقاوم بلعام لأنه اختار طريقة تقاوم الرب. وأوضح ملاك الرب كذلك لبلعام أن الحمار قد أنقذ حياته. قال ملاك الرب لبلعام: "لولا أن الحمار مال عني هذه المرات الثلاث، لكنت قد قتلتك بالتأكيد، واستبقيت الحمار حيًا".</w:t>
      </w:r>
    </w:p>
    <w:p>
      <w:pPr>
        <w:bidi/>
      </w:pPr>
      <w:r>
        <w:rPr>
          <w:rtl/>
          <w:cs/>
          <w:lang w:val="ar_AE" w:bidi="ar_AE"/>
        </w:rPr>
      </w:r>
      <w:r>
        <w:rPr>
          <w:rtl/>
          <w:cs/>
          <w:lang w:val="ar_AE" w:bidi="ar_AE"/>
        </w:rPr>
        <w:t>توقفوا هنا وناقشوا هذا السؤال في مجموعة: احكوا قصة عن وقت استفاد فيه شخص غير مستحق لأن شخصًا آخر فعل شيئًا صالحًا. كيف كان شعور الشخص الذي لا يستحق؟ أوقفوا سماع هذا التسجيل الصوتي هنا.</w:t>
      </w:r>
    </w:p>
    <w:p>
      <w:pPr>
        <w:bidi/>
      </w:pPr>
      <w:r>
        <w:rPr>
          <w:rtl/>
          <w:cs/>
          <w:lang w:val="ar_AE" w:bidi="ar_AE"/>
        </w:rPr>
      </w:r>
      <w:r>
        <w:rPr>
          <w:rtl/>
          <w:cs/>
          <w:lang w:val="ar_AE" w:bidi="ar_AE"/>
        </w:rPr>
        <w:t xml:space="preserve">قال بلعام لملاك الرب: "لقد أخطأت لأنني لم أدرك أنك واقف في الطريق لمقاومتي". لقد عَرِفَ بلعام أن الله قد أمره بأن يفعل فقط ما كان الله قد أخبره أن يفعله. وقد "أخطأ" بلعام، أو عصى الله، عندما خطط لفعل شيء آخر غير ما قال الله أن يفعله. وأخبر بلعام ملاك الرب أنه إذا ظن الرب أن بلعام كان يفعل شيئًا سيئًا أو شريرًا بذهابه إلى موآب، فسيعود بلعام إلى فتور. </w:t>
      </w:r>
    </w:p>
    <w:p>
      <w:pPr>
        <w:bidi/>
      </w:pPr>
      <w:r>
        <w:rPr>
          <w:rtl/>
          <w:cs/>
          <w:lang w:val="ar_AE" w:bidi="ar_AE"/>
        </w:rPr>
      </w:r>
      <w:r>
        <w:rPr>
          <w:rtl/>
          <w:cs/>
          <w:lang w:val="ar_AE" w:bidi="ar_AE"/>
        </w:rPr>
        <w:t>لكن ملاك الرب سمح لبلعام أن يستمر في الذهاب مع ممثلي بالاق إلى موآب. وقد ذكَّر ملاك الرب بلعام بأن عليه أن يقول فقط ما يسمح له الرب أن يقوله. لذلك استمر بلعام في الذهاب مع ممثلي بالاق إلى موآب. وعَلِمَ بالاق أن بلعام كان قادمًا. لذلك خرج بالاق للقاء بلعام في مدينة موآب على حدود (تُخم) أرنون، داخل أراضي بالاق. في تلك الثقافة، أظهر الملك احترامًا عظيمًا وأعطى الحماية للضيف من خلال لقائه به عند حدود أرض الملك. ومع ذلك، وبخ بالاق بلعام. إذ ذَكَّرَ بالاق بلعام بأن بالاق دعا بلعام بشكل عاجل، لكنه لم يأتِ على الفور. وسأل بالاق بلعام: "هل ظننت أنني غير قادر على إكرامك؟" كانت هذه طريقة بالاق للقول إن بلعام قد أساء إليه بعدم ثقته في أن بالاق يملك ما يكفي من المال لمكافأته.</w:t>
      </w:r>
    </w:p>
    <w:p>
      <w:pPr>
        <w:bidi/>
      </w:pPr>
      <w:r>
        <w:rPr>
          <w:rtl/>
          <w:cs/>
          <w:lang w:val="ar_AE" w:bidi="ar_AE"/>
        </w:rPr>
      </w:r>
      <w:r>
        <w:rPr>
          <w:rtl/>
          <w:cs/>
          <w:lang w:val="ar_AE" w:bidi="ar_AE"/>
        </w:rPr>
        <w:t>أخبر بلعام بالاق أنه قد جاء الآن. وذَكَّرَ بلعام بالاق بأنه لا يستطيع أن يقول أي شيء يريد بلعام أن يقوله. قال بلعام: "لا أستطيع أن أتكلّم إلا بما يقول الله إنني أستطيع قوله".</w:t>
      </w:r>
    </w:p>
    <w:p>
      <w:pPr>
        <w:bidi/>
      </w:pPr>
      <w:r>
        <w:rPr>
          <w:rtl/>
          <w:cs/>
          <w:lang w:val="ar_AE" w:bidi="ar_AE"/>
        </w:rPr>
      </w:r>
      <w:r>
        <w:rPr>
          <w:rtl/>
          <w:cs/>
          <w:lang w:val="ar_AE" w:bidi="ar_AE"/>
        </w:rPr>
        <w:t>ثم ذهب بلعام مع بالاق إلى مكان في موآب يُدعى قرية حَصُوت، شمال شرق البحر الميت. هناك ذبح بالاق بقرًا وغنمًا بطريقةٍ طقسية كذبيحة للآلهة الموآبية. وأعطى أيضًا بالاق جزءًا من لحم الذبيحة كهدية لبلعام والممثلين الذين أحضروا بلعام إلى موآب. وقد أراد بالاق استخدام هذه الهدية ليجعل بلعام يفعل ما أراد بالاق منه أن يفعله.</w:t>
      </w:r>
    </w:p>
    <w:p>
      <w:pPr>
        <w:bidi/>
      </w:pPr>
      <w:r>
        <w:rPr>
          <w:rtl/>
          <w:cs/>
          <w:lang w:val="ar_AE" w:bidi="ar_AE"/>
        </w:rPr>
      </w:r>
      <w:r>
        <w:rPr>
          <w:rtl/>
          <w:cs/>
          <w:lang w:val="ar_AE" w:bidi="ar_AE"/>
        </w:rPr>
        <w:t xml:space="preserve">توقفوا هنا وانظروا إلى صورة </w:t>
      </w:r>
      <w:r>
        <w:rPr>
          <w:b/>
          <w:rtl/>
          <w:cs/>
          <w:lang w:val="ar_AE" w:bidi="ar_AE"/>
        </w:rPr>
        <w:t>بقر</w:t>
      </w:r>
      <w:r>
        <w:rPr>
          <w:rtl/>
          <w:cs/>
          <w:lang w:val="ar_AE" w:bidi="ar_AE"/>
        </w:rPr>
        <w:t xml:space="preserve"> و</w:t>
      </w:r>
      <w:r>
        <w:rPr>
          <w:b/>
          <w:rtl/>
          <w:cs/>
          <w:lang w:val="ar_AE" w:bidi="ar_AE"/>
        </w:rPr>
        <w:t>غنم</w:t>
      </w:r>
      <w:r>
        <w:rPr>
          <w:rtl/>
          <w:cs/>
          <w:lang w:val="ar_AE" w:bidi="ar_AE"/>
        </w:rPr>
        <w:t xml:space="preserve">، إذا لزم الأمر. انظروا إلى خريطة </w:t>
      </w:r>
      <w:r>
        <w:rPr>
          <w:b/>
          <w:rtl/>
          <w:cs/>
          <w:lang w:val="ar_AE" w:bidi="ar_AE"/>
        </w:rPr>
        <w:t>قرية حَصُوت في موآب</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22: 22 – 40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بتمثيل هذا المقطع.</w:t>
      </w:r>
    </w:p>
    <w:p>
      <w:pPr>
        <w:bidi/>
      </w:pPr>
      <w:r>
        <w:rPr>
          <w:rtl/>
          <w:cs/>
          <w:lang w:val="ar_AE" w:bidi="ar_AE"/>
        </w:rPr>
      </w:r>
      <w:r>
        <w:rPr>
          <w:rtl/>
          <w:cs/>
          <w:lang w:val="ar_AE" w:bidi="ar_AE"/>
        </w:rPr>
        <w:t>يحتوي هذا المقطع على 8 مشاهد.</w:t>
      </w:r>
    </w:p>
    <w:p>
      <w:pPr>
        <w:bidi/>
      </w:pPr>
      <w:r>
        <w:rPr>
          <w:rtl/>
          <w:cs/>
          <w:lang w:val="ar_AE" w:bidi="ar_AE"/>
        </w:rPr>
      </w:r>
      <w:r>
        <w:rPr>
          <w:b/>
          <w:rtl/>
          <w:cs/>
          <w:lang w:val="ar_AE" w:bidi="ar_AE"/>
        </w:rPr>
        <w:t>في المشهد الأول:</w:t>
      </w:r>
      <w:r>
        <w:rPr>
          <w:rtl/>
          <w:cs/>
          <w:lang w:val="ar_AE" w:bidi="ar_AE"/>
        </w:rPr>
        <w:t xml:space="preserve"> يركب بلعام حمارًا (أتانًا) ليذهب إلى موآب مع ممثلي بالاق. فيحمى غضب الرب على بلعام لأنه يريد أن يذهب مقاومًا الرب. </w:t>
      </w:r>
    </w:p>
    <w:p>
      <w:pPr>
        <w:bidi/>
      </w:pPr>
      <w:r>
        <w:rPr>
          <w:rtl/>
          <w:cs/>
          <w:lang w:val="ar_AE" w:bidi="ar_AE"/>
        </w:rPr>
      </w:r>
      <w:r>
        <w:rPr>
          <w:b/>
          <w:rtl/>
          <w:cs/>
          <w:lang w:val="ar_AE" w:bidi="ar_AE"/>
        </w:rPr>
        <w:t>في المشهد الثاني:</w:t>
      </w:r>
      <w:r>
        <w:rPr>
          <w:rtl/>
          <w:cs/>
          <w:lang w:val="ar_AE" w:bidi="ar_AE"/>
        </w:rPr>
        <w:t xml:space="preserve"> يستعد ملاك الرب لقتل بلعام بالسيف. ويرى حمار بلعام ملاك الرب فيميل عن الطريق. لا يرى بلعام ملاك الرب، لذلك يضرب بلعام الحمار حتى يعود الحمار إلى الطريق للسفر إلى موآب.</w:t>
      </w:r>
    </w:p>
    <w:p>
      <w:pPr>
        <w:bidi/>
      </w:pPr>
      <w:r>
        <w:rPr>
          <w:rtl/>
          <w:cs/>
          <w:lang w:val="ar_AE" w:bidi="ar_AE"/>
        </w:rPr>
      </w:r>
      <w:r>
        <w:rPr>
          <w:b/>
          <w:rtl/>
          <w:cs/>
          <w:lang w:val="ar_AE" w:bidi="ar_AE"/>
        </w:rPr>
        <w:t>في المشهد الثالث:</w:t>
      </w:r>
      <w:r>
        <w:rPr>
          <w:rtl/>
          <w:cs/>
          <w:lang w:val="ar_AE" w:bidi="ar_AE"/>
        </w:rPr>
        <w:t xml:space="preserve"> يستعد ملاك الرب لقتل بلعام مرة أخرى بالوقوف في خندق ضيق له حائط على كل جانب. وعندما يتجنب حمار بلعام ملاك الرب، فإنه يضغط (يسحق) رجل بلعام إلى الحائط. فيضرب بلعام الحمار ليسافر مرة أخرى.</w:t>
      </w:r>
    </w:p>
    <w:p>
      <w:pPr>
        <w:bidi/>
      </w:pPr>
      <w:r>
        <w:rPr>
          <w:rtl/>
          <w:cs/>
          <w:lang w:val="ar_AE" w:bidi="ar_AE"/>
        </w:rPr>
      </w:r>
      <w:r>
        <w:rPr>
          <w:b/>
          <w:rtl/>
          <w:cs/>
          <w:lang w:val="ar_AE" w:bidi="ar_AE"/>
        </w:rPr>
        <w:t>في المشهد الرابع:</w:t>
      </w:r>
      <w:r>
        <w:rPr>
          <w:rtl/>
          <w:cs/>
          <w:lang w:val="ar_AE" w:bidi="ar_AE"/>
        </w:rPr>
        <w:t xml:space="preserve"> يستعد ملاك الرب مرة أخرى لقتل بلعام من خلال الوقوف في مكان أضيق. ولأن الحمار لم يستطع الهرب، يربض الحمار تحت بلعام. فيضرب بلعام الحمار بعصا.</w:t>
      </w:r>
    </w:p>
    <w:p>
      <w:pPr>
        <w:bidi/>
      </w:pPr>
      <w:r>
        <w:rPr>
          <w:rtl/>
          <w:cs/>
          <w:lang w:val="ar_AE" w:bidi="ar_AE"/>
        </w:rPr>
      </w:r>
      <w:r>
        <w:rPr>
          <w:b/>
          <w:rtl/>
          <w:cs/>
          <w:lang w:val="ar_AE" w:bidi="ar_AE"/>
        </w:rPr>
        <w:t>في المشهد الخامس:</w:t>
      </w:r>
      <w:r>
        <w:rPr>
          <w:rtl/>
          <w:cs/>
          <w:lang w:val="ar_AE" w:bidi="ar_AE"/>
        </w:rPr>
        <w:t xml:space="preserve"> يعطي الرب الحمار القدرة على التكلُّم مثل إنسان. فيتحدث بلعام والحمار عن سبب ضرب بلعام للحمار.</w:t>
      </w:r>
    </w:p>
    <w:p>
      <w:pPr>
        <w:bidi/>
      </w:pPr>
      <w:r>
        <w:rPr>
          <w:rtl/>
          <w:cs/>
          <w:lang w:val="ar_AE" w:bidi="ar_AE"/>
        </w:rPr>
      </w:r>
      <w:r>
        <w:rPr>
          <w:b/>
          <w:rtl/>
          <w:cs/>
          <w:lang w:val="ar_AE" w:bidi="ar_AE"/>
        </w:rPr>
        <w:t>في المشهد السادس:</w:t>
      </w:r>
      <w:r>
        <w:rPr>
          <w:rtl/>
          <w:cs/>
          <w:lang w:val="ar_AE" w:bidi="ar_AE"/>
        </w:rPr>
        <w:t xml:space="preserve"> يُظهر الرب لبلعام، ملاك الرب وهو مستعد لقتله. فيسجد بلعام أمام ملاك الرب. ويُذَكِّر ملاك الرب بلعام أن يطيع. وهكذا يسمح الرب لبلعام بالذهاب إلى موآب.</w:t>
      </w:r>
    </w:p>
    <w:p>
      <w:pPr>
        <w:bidi/>
      </w:pPr>
      <w:r>
        <w:rPr>
          <w:rtl/>
          <w:cs/>
          <w:lang w:val="ar_AE" w:bidi="ar_AE"/>
        </w:rPr>
      </w:r>
      <w:r>
        <w:rPr>
          <w:b/>
          <w:rtl/>
          <w:cs/>
          <w:lang w:val="ar_AE" w:bidi="ar_AE"/>
        </w:rPr>
        <w:t>في المشهد السابع:</w:t>
      </w:r>
      <w:r>
        <w:rPr>
          <w:rtl/>
          <w:cs/>
          <w:lang w:val="ar_AE" w:bidi="ar_AE"/>
        </w:rPr>
        <w:t xml:space="preserve"> يذهب بالاق إلى بلعام بمجرد دخوله إلى أرض موآب. ويتساءل بالاق لماذا لم يأت بلعام على الفور استجابة لطلب بالاق العاجل. فيجيب بلعام أنه قد جاء الآن. ويُذَكِّر بلعام بالاق بأنه لا يستطيع أن يقول إلا ما يسمح له الله بقوله.</w:t>
      </w:r>
    </w:p>
    <w:p>
      <w:pPr>
        <w:bidi/>
      </w:pPr>
      <w:r>
        <w:rPr>
          <w:rtl/>
          <w:cs/>
          <w:lang w:val="ar_AE" w:bidi="ar_AE"/>
        </w:rPr>
      </w:r>
      <w:r>
        <w:rPr>
          <w:b/>
          <w:rtl/>
          <w:cs/>
          <w:lang w:val="ar_AE" w:bidi="ar_AE"/>
        </w:rPr>
        <w:t>في المشهد الثامن:</w:t>
      </w:r>
      <w:r>
        <w:rPr>
          <w:rtl/>
          <w:cs/>
          <w:lang w:val="ar_AE" w:bidi="ar_AE"/>
        </w:rPr>
        <w:t xml:space="preserve"> يأخذ بالاق بلعام إلى مكان يُدعى قرية حَصوت. وهناك يذبح بالاق بقرًا وغنمًا هدية لبلعام والممثلين الذين أحضروا بلعام إلى موآب.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ملاك الرب (يهوه)</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غلامي بلعام</w:t>
      </w:r>
    </w:p>
    <w:p>
      <w:pPr>
        <w:pStyle w:val="ListBullet"/>
        <w:bidi/>
        <w:spacing w:line="240" w:lineRule="auto"/>
        <w:ind w:left="720"/>
      </w:pPr>
      <w:r>
        <w:rPr>
          <w:rtl/>
          <w:cs/>
          <w:lang w:val="ar_AE" w:bidi="ar_AE"/>
        </w:rPr>
      </w:r>
      <w:r>
        <w:rPr>
          <w:rtl/>
          <w:cs/>
          <w:lang w:val="ar_AE" w:bidi="ar_AE"/>
        </w:rPr>
        <w:t>الحمار (الأتان)</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وممثلو بالاق، الذين سافروا من فتور إلى موآب مع بلعام.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يؤكد الراوي غضب الله من خلال بدء القصة بالقول إن غضب الله قد حمي على بلعام. ونحن نعلم أن بلعام استمر في الذهاب إلى موآب، وركب على أتانه. وقد سافر اثنان من غلمان بلعام معه. ومع أن القصة لا تذكر ممثلي بالاق هنا، إلا أننا نعلم من القصة السابقة أن بلعام سافر مع هؤلاء الممثلين. لا يذكر الراوي هذا مباشرة، لكننا نعلم أن الله كان يعرف أفكار بلعام. فيحمى غضب الله على بلعام لأنه يعرف أنه يريد أن يتحرك ضد الله أو يعارضه. وبما أن بلعام أراد أن يعصى (يُعارض) الله، فقد خطط الرب لإيقافه. كان ملاك الرب ممثلًا للرب وقد جاء بسيف ليقتل بلعام. ووقف ملاك الرب في الطريق منتظرًا قدوم بلعام.</w:t>
      </w:r>
    </w:p>
    <w:p>
      <w:pPr>
        <w:bidi/>
      </w:pPr>
      <w:r>
        <w:rPr>
          <w:rtl/>
          <w:cs/>
          <w:lang w:val="ar_AE" w:bidi="ar_AE"/>
        </w:rPr>
      </w:r>
      <w:r>
        <w:rPr>
          <w:rtl/>
          <w:cs/>
          <w:lang w:val="ar_AE" w:bidi="ar_AE"/>
        </w:rPr>
        <w:t>في المشهد الثاني، رأى حمار بلعام ملاك الرب في الطريق مستعدًا لقتل بلعام بالسيف. لذلك مال الحمار بعيدًا إلى حقل مفتوح. لم يرَ بلعام ملاك الرب. لذلك، ضرب بلعام الحمار بغضب، على الأرجح بعصا، حتى عاد الحمار ليسافر على الطريق.</w:t>
      </w:r>
    </w:p>
    <w:p>
      <w:pPr>
        <w:bidi/>
      </w:pPr>
      <w:r>
        <w:rPr>
          <w:rtl/>
          <w:cs/>
          <w:lang w:val="ar_AE" w:bidi="ar_AE"/>
        </w:rPr>
      </w:r>
      <w:r>
        <w:rPr>
          <w:rtl/>
          <w:cs/>
          <w:lang w:val="ar_AE" w:bidi="ar_AE"/>
        </w:rPr>
        <w:t>في المشهد الثالث في الطريق إلى موآب، ركب بلعام حماره في طريق يمر عبر كرم عنب. والكرم هو مكان يزرع فيه المزارعون العنب. وكان لهذا الجزء من الطريق حائط على كل جانب لفصل الطريق عن الكرم. نعلم أن الرب لا يزال غاضبًا من بلعام لأن ملاك الرب استعد مرة أخرى لقتل بلعام بالسيف. ووقف ملاك الرب ليسد هذا الطريق. مرة أخرى، لم يرَ بلعام ملاك الرب. ومرة أخرى، حاول حمار بلعام تجنب ملاك الرب. هذه المرة زحم (التصق) الحمار قريبًا جدًا من أحد الحوائط. في الواقع، ضغط الحمار رجل بلعام من دون قصد بالحائط. غاضبًا ثانية، ضرب بلعام الحمار مرة أخرى حتى يستمر الحمار في السفر إلى موآب.</w:t>
      </w:r>
    </w:p>
    <w:p>
      <w:pPr>
        <w:bidi/>
      </w:pPr>
      <w:r>
        <w:rPr>
          <w:rtl/>
          <w:cs/>
          <w:lang w:val="ar_AE" w:bidi="ar_AE"/>
        </w:rPr>
      </w:r>
      <w:r>
        <w:rPr>
          <w:rtl/>
          <w:cs/>
          <w:lang w:val="ar_AE" w:bidi="ar_AE"/>
        </w:rPr>
        <w:t>في المشهد الرابع، انتقل ملاك الرب إلى مكان أضيق في الطريق إلى موآب، مستعدًا لقتل بلعام. مرة أخرى، لم يرَ بلعام ملاك الرب. ومرة أخرى، حاول حمار بلعام تجنب ملاك الرب. لكن الطريق الضيق جعل من المستحيل على الحمار أن يتحرك في أي اتجاه. في الواقع، لم يكن حمار بلعام قادرًا على التوجه إلى اليمين أو إلى اليسار. لذلك، ربض الحمار على الطريق بينما كان بلعام لا يزال راكبًا على ظهره. فشعر بلعام بالغضب الشديد من الحمار. وضرب بلعام الحمار بعصا.</w:t>
      </w:r>
    </w:p>
    <w:p>
      <w:pPr>
        <w:bidi/>
      </w:pPr>
      <w:r>
        <w:rPr>
          <w:rtl/>
          <w:cs/>
          <w:lang w:val="ar_AE" w:bidi="ar_AE"/>
        </w:rPr>
      </w:r>
      <w:r>
        <w:rPr>
          <w:rtl/>
          <w:cs/>
          <w:lang w:val="ar_AE" w:bidi="ar_AE"/>
        </w:rPr>
        <w:t>في المشهد الخامس، الرب "فَتح فم الحمار"، مما يعني أن الرب قد أعطى الحمار القدرة على التحدث إلى بلعام. وسأل الحمار بلعام: "ماذا فعلت بك حتى تضربني ثلاث مرات؟" فأجاب بلعام بأن الحمار جعله يبدو أحمقًا أمام الآخرين. وأخبر بلعام الحمار أنه بالفعل كان سيقتله لو كان معه سيف. فَطَرَحَ الحمار سؤالًا لم يكن يتوقَّع أن يجيب عليه بلعام. سأل الحمار: "ألست أنا حمارك الذي تركبه دائمًا إلى هذا اليوم؟" لقد استخدم الحمار هذا السؤال ليُذَكِّر بلعام بأنه كان يخدم بلعام جيدًا طوال فترة احتفاظ بلعام به. ثم سأل الحمار بلعام: "هل عاملتك بهذه الطريقة من قبل؟" فأجاب بلعام: "لا".</w:t>
      </w:r>
    </w:p>
    <w:p>
      <w:pPr>
        <w:bidi/>
      </w:pPr>
      <w:r>
        <w:rPr>
          <w:rtl/>
          <w:cs/>
          <w:lang w:val="ar_AE" w:bidi="ar_AE"/>
        </w:rPr>
      </w:r>
      <w:r>
        <w:rPr>
          <w:rtl/>
          <w:cs/>
          <w:lang w:val="ar_AE" w:bidi="ar_AE"/>
        </w:rPr>
        <w:t>في المشهد السادس، الرب "فتح عيني بلعام". وهذا يعني أن الرب تيقّن من أن بلعام أصبح قادرًا على رؤية ملاك الرب واقفًا في الطريق، مستعدًا لقتله بالسيف. وسجد بلعام بسرعة بأن وضع وجهه على الأرض أمام ملاك الرب. أظهر بلعام الاحترام لملاك الرب إذ سجد إلى الأرض وملاك الرب لا يزال واقفًا. أظهر بلعام أيضًا بعض التواضع، وربما الخوف من خلال سجوده.</w:t>
      </w:r>
    </w:p>
    <w:p>
      <w:pPr>
        <w:bidi/>
      </w:pPr>
      <w:r>
        <w:rPr>
          <w:rtl/>
          <w:cs/>
          <w:lang w:val="ar_AE" w:bidi="ar_AE"/>
        </w:rPr>
      </w:r>
      <w:r>
        <w:rPr>
          <w:rtl/>
          <w:cs/>
          <w:lang w:val="ar_AE" w:bidi="ar_AE"/>
        </w:rPr>
        <w:t>توقفوا هنا وناقشوا: احكوا قصةً واستمعوا إلى الكلمات التي تقولونها عندما تتحدثون عن فهم شيء ما أو رؤيته فجأة. كيف تتحدثون عن إدراك شيء جديد لم تكونوا تدركونه من قبل؟ أوقفوا سماع هذا التسجيل الصوتي هنا.</w:t>
      </w:r>
    </w:p>
    <w:p>
      <w:pPr>
        <w:bidi/>
      </w:pPr>
      <w:r>
        <w:rPr>
          <w:rtl/>
          <w:cs/>
          <w:lang w:val="ar_AE" w:bidi="ar_AE"/>
        </w:rPr>
      </w:r>
      <w:r>
        <w:rPr>
          <w:rtl/>
          <w:cs/>
          <w:lang w:val="ar_AE" w:bidi="ar_AE"/>
        </w:rPr>
        <w:t>وبخ ملاك الرب بلعام بسؤاله: "لماذا ضربت حمارك ثلاث مرات؟" لقد عرف ملاك الرب أن بلعام ضرب الحمار لأنه شعر بالغضب. لم يكن ملاك الرب منتظرًا أن يجيب بلعام على السؤال. لكنه أراد أن يُعْلِم بلعام أنه قد فعل شيئًا شريرًا بضربه الحمار.</w:t>
      </w:r>
    </w:p>
    <w:p>
      <w:pPr>
        <w:bidi/>
      </w:pPr>
      <w:r>
        <w:rPr>
          <w:rtl/>
          <w:cs/>
          <w:lang w:val="ar_AE" w:bidi="ar_AE"/>
        </w:rPr>
      </w:r>
      <w:r>
        <w:rPr>
          <w:rtl/>
          <w:cs/>
          <w:lang w:val="ar_AE" w:bidi="ar_AE"/>
        </w:rPr>
        <w:t>ثم استخدم ملاك الرب كلمة ليُظهر لبلعام أنه يحتاج إلى الانتباه. وأوضح ملاك الرب لبلعام أن الرب جاء ليقاوم بلعام لأنه اختار "طريقًا ورطةً" أي طريق تقاوم الرب. وقد أوضح ملاك الرب لبلعام أن الحمار قد أنقذ حياته. كذلك أخبر ملاك الرب بلعام أنه لولا أن الحمار قد مال تلك المرات الثلاث، لكان ملاك الرب قد قتل بلعام بالفعل. وكان ملاك الرب يُخطط أن يستبقي الحمار حيًا.</w:t>
      </w:r>
    </w:p>
    <w:p>
      <w:pPr>
        <w:bidi/>
      </w:pPr>
      <w:r>
        <w:rPr>
          <w:rtl/>
          <w:cs/>
          <w:lang w:val="ar_AE" w:bidi="ar_AE"/>
        </w:rPr>
      </w:r>
      <w:r>
        <w:rPr>
          <w:rtl/>
          <w:cs/>
          <w:lang w:val="ar_AE" w:bidi="ar_AE"/>
        </w:rPr>
        <w:t>اعترف بلعام لملاك الرب: "لقد أخطأت لأنني لم أدرك أنك واقف في الطريق لمقاومتي". أدرك بلعام أن الحمار أنقذ حياته. وعَلِمَ بلعام أنه أخطأ بضربه الحمار. وربما هو يعرف الآن أيضًا أن الله يستطيع أن يفهم أفكاره.</w:t>
      </w:r>
    </w:p>
    <w:p>
      <w:pPr>
        <w:bidi/>
      </w:pPr>
      <w:r>
        <w:rPr>
          <w:rtl/>
          <w:cs/>
          <w:lang w:val="ar_AE" w:bidi="ar_AE"/>
        </w:rPr>
      </w:r>
      <w:r>
        <w:rPr>
          <w:rtl/>
          <w:cs/>
          <w:lang w:val="ar_AE" w:bidi="ar_AE"/>
        </w:rPr>
        <w:t>ثم قال بلعام إنه إذا كان الرب يرى أن ذهاب بلعام إلى موآب كان أمرًا سيئًا أو "شريرًا"، فإن بلعام كان على استعداد للعودة إلى فتور. لكن ملاك الرب سمح لبلعام أن يستمر في الذهاب مع ممثلي بالاق إلى موآب. وقد ذكَّر ملاك الرب بلعام بأن عليه أن يقول فقط ما يسمح له الرب أن يقوله. وهذا يُظهر السبب الحقيقي وراء غضب الله من بلعام. كان الله يعلم أن بلعام، في وقت سابق من القصة، لم يكن يريد أن يتبع الله أو يطيعه بشكل كامل. وقد سمح الله لبلعام بالذهاب إلى موآب، لكنه كان يذكّر بلعام بالحفاظ على نوايا صحيحة. وتابع بلعام مع ممثلي بالاق إلى موآب.</w:t>
      </w:r>
    </w:p>
    <w:p>
      <w:pPr>
        <w:bidi/>
      </w:pPr>
      <w:r>
        <w:rPr>
          <w:rtl/>
          <w:cs/>
          <w:lang w:val="ar_AE" w:bidi="ar_AE"/>
        </w:rPr>
      </w:r>
      <w:r>
        <w:rPr>
          <w:rtl/>
          <w:cs/>
          <w:lang w:val="ar_AE" w:bidi="ar_AE"/>
        </w:rPr>
        <w:t>في المشهد السابع، أخبر شخص ما بالاق أن بلعام قادم. من المحتمل أن أحدهم تقدَّم ليخبر بالاق بوصول بلعام. لذلك، يذهب بالاق للقاء بلعام حالما وصل إلى موآب. ويوبخ بالاق بلعام لأنه لم يأت على الفور عندما استدعاه بالاق بشكل عاجل. وطرح بالاق على بلعام عدة أسئلة. وقد كان يريد أن يوضح وجهة نظر. ولم يتوقع من بلعام أن يجيب على هذه الأسئلة. سأل بالاق: "ألم أرسل لك دعوة عاجلة؟ فلماذا لم تأت إليّ؟ هل ظننت أنني غير قادر على مكافأتك؟" يسأل بالاق بلعام هذه الأسئلة للإشارة إلى أن تأخير بلعام في الرد على طلب بالاق العاجل قد يكون بسبب شك بلعام في قدرة بالاق على أن يكافئه حقًا. هذه أيضًا طريقة بالاق لإخبار بلعام أن بالاق يمكنه مكافأته وأنه يخطط لمكافأة بلعام.</w:t>
      </w:r>
    </w:p>
    <w:p>
      <w:pPr>
        <w:bidi/>
      </w:pPr>
      <w:r>
        <w:rPr>
          <w:rtl/>
          <w:cs/>
          <w:lang w:val="ar_AE" w:bidi="ar_AE"/>
        </w:rPr>
      </w:r>
      <w:r>
        <w:rPr>
          <w:rtl/>
          <w:cs/>
          <w:lang w:val="ar_AE" w:bidi="ar_AE"/>
        </w:rPr>
        <w:t>فقال بلعام لبالاق إنه قد جاء الآن. وذكّر بلعام بالاق بأنه لا يستطيع أن يقول أي شيء يريده بالاق أن يقوله. فقال بلعام: "لا أستطيع أن أتكلَّم إلا بما يضعه الله في فمي". هذا يعني أن بلعام لا يستطيع أن يقول إلا ما يقول الله إن بلعام يستطيع قوله.</w:t>
      </w:r>
    </w:p>
    <w:p>
      <w:pPr>
        <w:bidi/>
      </w:pPr>
      <w:r>
        <w:rPr>
          <w:rtl/>
          <w:cs/>
          <w:lang w:val="ar_AE" w:bidi="ar_AE"/>
        </w:rPr>
      </w:r>
      <w:r>
        <w:rPr>
          <w:rtl/>
          <w:cs/>
          <w:lang w:val="ar_AE" w:bidi="ar_AE"/>
        </w:rPr>
        <w:t>في المشهد الثامن، ذهب بلعام مع بالاق إلى مكان في موآب يُدعى قرية حَصوت. الكلمة الموآبية "كيريات" تعني "بلدة" أو "مدينة". من المحتمل أن بالاق أخذ بلعام إلى حصوت، شمال شرق البحر الميت، لأن المنطقة الجبلية كانت تطل على مَحَلَّة بني إسرائيل في سهول موآب.</w:t>
      </w:r>
    </w:p>
    <w:p>
      <w:pPr>
        <w:bidi/>
      </w:pPr>
      <w:r>
        <w:rPr>
          <w:rtl/>
          <w:cs/>
          <w:lang w:val="ar_AE" w:bidi="ar_AE"/>
        </w:rPr>
      </w:r>
      <w:r>
        <w:rPr>
          <w:rtl/>
          <w:cs/>
          <w:lang w:val="ar_AE" w:bidi="ar_AE"/>
        </w:rPr>
        <w:t>وهناك قدَّم بالاق بقرًا وغنمًا ذبيحة أو تقدمة، على الأرجح ليقدمها للآلهة الموآبية. كما أعطى بالاق جزءًا من لحم الذبيحة كهدية لبلعام والممثلين الذين أحضروا بلعام إلى موآب. وقد أراد بالاق استخدام هذه الهدية ليجعل بلعام يفعل ما أراده بالاق أن يفعله.</w:t>
      </w:r>
    </w:p>
    <w:p>
      <w:pPr>
        <w:bidi/>
      </w:pPr>
      <w:r>
        <w:rPr>
          <w:rtl/>
          <w:cs/>
          <w:lang w:val="ar_AE" w:bidi="ar_AE"/>
        </w:rPr>
      </w:r>
      <w:r>
        <w:rPr>
          <w:rtl/>
          <w:cs/>
          <w:lang w:val="ar_AE" w:bidi="ar_AE"/>
        </w:rPr>
        <w:t xml:space="preserve">توقفوا هنا كي تراجعوا خريطة </w:t>
      </w:r>
      <w:r>
        <w:rPr>
          <w:b/>
          <w:rtl/>
          <w:cs/>
          <w:lang w:val="ar_AE" w:bidi="ar_AE"/>
        </w:rPr>
        <w:t>حَصوت في موآب</w:t>
      </w:r>
      <w:r>
        <w:rPr>
          <w:rtl/>
          <w:cs/>
          <w:lang w:val="ar_AE" w:bidi="ar_AE"/>
        </w:rPr>
        <w:t>، إذا لزم الأمر.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22: 22 – 40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8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ملاك الرب (يهوه)</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غلامي بلعام</w:t>
      </w:r>
    </w:p>
    <w:p>
      <w:pPr>
        <w:pStyle w:val="ListBullet"/>
        <w:bidi/>
        <w:spacing w:line="240" w:lineRule="auto"/>
        <w:ind w:left="720"/>
      </w:pPr>
      <w:r>
        <w:rPr>
          <w:rtl/>
          <w:cs/>
          <w:lang w:val="ar_AE" w:bidi="ar_AE"/>
        </w:rPr>
      </w:r>
      <w:r>
        <w:rPr>
          <w:rtl/>
          <w:cs/>
          <w:lang w:val="ar_AE" w:bidi="ar_AE"/>
        </w:rPr>
        <w:t>الحمار (الأتان)</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وممثلي (رُسُل) بالاق، الذين سافروا من فتور إلى موآب مع بلعام.</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يسافر بلعام إلى موآب على حمار (أتان)، ويذهب خادمان (غلامان) معه. فيحمى غضب الرب على بلعام بسبب ذهابه.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غاضب لأنني أعلم أن بلعام ينوي أن يعصاني"، أو "لقد طلبت من بلعام أن يفعل ويقول فقط ما قلت أن بلعام يمكنه فعله. لكنني أعلم أن بلعام يريد أن يعصاني. والسبب هو أن بلعام يستطيع أن يحصل على المكافآت والإكرام الذي يُقَدِّمه الملك بالاق له"، أو "لقد باركت بني إسرائيل والآن يريد بلعام أن يلعن بني إسرائيل. وأنا لن أسمح له أن يفعل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يستعد ملاك الرب، كممثل للرب، لقتل بلعام بسيفٍ. فيرى حمار (أتان) بلعام هذا ويتحرك بعيدًا. ولا يرى بلعام ملاك الرب، لذلك يضرب الحمار. فيعود الحمار إلى الطريق ليواصل السفر إلى موآب. ولا يقتل ملاك الرب بلعام.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الحمار: "بماذا تشعر أو فيمَ تفكر؟" قد يجيب الشخص بعبارات مثل: "أوه، لا! يجب أن نبتعد عن هنا!" أو "أشعر بالخوف من ملاك الرب. لا أريد أن أموت"، أو "أنا أهتم ببلعام. ولا أريده أن يموت".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انتقل ملاك الرب إلى مكان أضيق في الطريق، وهو مستعد لقتل بلعام هناك. وكانت هذه البقعة في الطريق تمر عبر كَرْم به حائط على كل جانب. وبما أن الحمار كان لديه مساحة صغيرة جدًا للتحرك، فقد سار قريبًا جدًا من أحد الحوائط. وضغط الحمار دون قصد رِجْل بلعام بالحائط. فضرب بلعام الحمار حتى يبدأ في السفر إلى موآب مرة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ملاك الرب: "بماذا تشعر أو فيمَ تفكر؟" قد يجيب الشخص بعبارات مثل: "الحمار يهتم حقًا ببلعام. سأحفظ حياة بلعام في الوقت الحالي"، أو "لن أقتل الحمار"، أو "لا يزال بلعام يخطط لمعصيتي. وأنا سأمنع بلعام من لعن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ومرة أخرى، لم يقتل ملاك الرب بلعام بعد. وانتقل ملاك الرب إلى مكان أضيق في الطريق، وهو مستعدًا لقتل بلعام. وحيث لم يكن هناك مكان للهروب، ربض الحمار تحت بلعام. فضرب بلعام الحمار بعصا وهو في حالة غضب شديد.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"أنا غاضب، لأن الحمار لن يفعل ما كان يُفترض أن يفعله"، أو "الحمار أصابني وأحرجني. لدي الحق في أن أشعر بالغضب الشديد".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هذه المرة لم يستطع ولم يستمر الحمار في السفر. وأعطى الرب الحمار القدرة على الكلام. ويتحدث بلعام والحمار عن سبب ضربه للحمار. فيقول بلعام للحمار أنه لو كان معه سيف، لقتله. فيُذَكِّر الحمار بلعام بأنه أطاع بلعام بأمانة طوال الوقت الذي كان فيه بلعام يمتلك الحمار. فيعترف بلعام بأن الحمار لم يعص بلعام من قبل.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الحمار: "بماذا تشعر أو فيمَ تفكر؟" قد يجيب الشخص بعبارات مثل: "لم أكن أستحق أن يضربني بلعام. لقد حميت بلعام"، أو "لقد كنت أطيع بلعام دائمًا بأمانة، لكنه الآن ضربني ثلاث مرات".</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"هذا الحيوان لم يُطعني، لذلك لدي الحق في قتله"، أو "الحمار على حق. كان الحمار يطيعني دائمًا. وأنا لا أفهم لماذا يتصرف الحمار بهذه الطريقة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يفتح الرب عيني بلعام ليرى ملاك الرب. وقد كان ملاك الرب مُستعد لقتل بلعام. فيسجد بلعام أمام ملاك الرب. ويقول بلعام إنه أخطأ. كان بلعام على استعداد أن يتوقف عن الذهاب إلى موآب إذا أراد الرب منه أن يتوقف. لكن ملاك الرب يسمح له أن يذهب إلى موآب. ويُذَكِّر ملاك الرب بلعام أنه يجب أن يفعل فقط ما يأمره الرب أن يفعله.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"أنا خائف جدًا، أنا على وشك الموت"، أو "سأفعل أي شيء حتى يمكنني أن أحيا"، أو "أعلم أنني لا أطيع الرب بأمانة"، أو "أعلم الآن أنه يجب أن أفعل فقط ما يأمرني الرب أن أفعله"، أو "أنا ممتن جدًا لأن ملاك الرب لم يقتلني".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يذهب بالاق إلى بلعام فور دخوله إلى أرض موآب. ويتساءل بالاق لماذا لم يأت بلعام على الفور استجابة لطلب بالاق العاجل. فيجيب بلعام أنه قد جاء الآن. ويُذَكِّر بلعام بالاق بأنه لا يستطيع أن يقول إلا ما يسمح له الله بقوله.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"أنا غاضب لأن بلعام لم يحترم طلبي"، أو "أنا قَلِق جدًا بشأن الجمع الغفير من بني إسرائيل الموجود بالقرب مني. يمكن لبلعام أن يساعدني، لكنه استغرق وقتًا طويلًا للقدوم. نحتاج إلى أن نفعل شيئًا الآن لهزيمة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يأخذ بالاق بلعام إلى مكان يُدعى قرية حصوت. وهناك يذبح بالاق بقرًا وغنمًا هدية لبلعام والممثلين (الرُّسُل) الذين أحضروا بلعام إلى موآب.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"لا يزال بالاق يتوقع مني أن ألعن بني إسرائيل، لكنني أعلم أن الرب لن يسمح بذلك. سيغضب بالاق مني"، أو "رائع! لقد أعطاني بالاق بالفعل لحمًا جيدًا كهدية. يجب أن أطيع الله، لكنني أتمنى أن أنال المزيد من العطايا مثل هذه."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22: 22 – 40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تستخدم هذه القصة الكلمة العامة للإشارة إلى </w:t>
      </w:r>
      <w:r>
        <w:rPr>
          <w:b/>
          <w:rtl/>
          <w:cs/>
          <w:lang w:val="ar_AE" w:bidi="ar_AE"/>
        </w:rPr>
        <w:t>الله</w:t>
      </w:r>
      <w:r>
        <w:rPr>
          <w:rtl/>
          <w:cs/>
          <w:lang w:val="ar_AE" w:bidi="ar_AE"/>
        </w:rPr>
        <w:t xml:space="preserve"> في البداية عندما شعر الله بالغضب على بلعام لأنه ذهب إلى موآب، وفي النهاية عندما يتحدَّث بلعام مع بالاق عن الله. وتستخدم بقية القصة الاسم الشخصي لله، </w:t>
      </w:r>
      <w:r>
        <w:rPr>
          <w:b/>
          <w:rtl/>
          <w:cs/>
          <w:lang w:val="ar_AE" w:bidi="ar_AE"/>
        </w:rPr>
        <w:t>الرب (يهوه)</w:t>
      </w:r>
      <w:r>
        <w:rPr>
          <w:rtl/>
          <w:cs/>
          <w:lang w:val="ar_AE" w:bidi="ar_AE"/>
        </w:rPr>
        <w:t xml:space="preserve">. استخدموا الكلمات ذاتها التي استخدمتموها في المقاطع السابقة للإشارة إلى الله والرب (يهوه). ولمزيد من المعلومات حول مصطلح </w:t>
      </w:r>
      <w:r>
        <w:rPr>
          <w:rtl/>
          <w:cs/>
          <w:lang w:val="ar_AE" w:bidi="ar_AE"/>
        </w:rPr>
        <w:t>الله</w:t>
      </w:r>
      <w:r>
        <w:rPr>
          <w:rtl/>
          <w:cs/>
          <w:lang w:val="ar_AE" w:bidi="ar_AE"/>
        </w:rPr>
        <w:t xml:space="preserve"> ومصطلح </w:t>
      </w:r>
      <w:r>
        <w:rPr>
          <w:rtl/>
          <w:cs/>
          <w:lang w:val="ar_AE" w:bidi="ar_AE"/>
        </w:rPr>
        <w:t>الرب (يهوه)</w:t>
      </w:r>
      <w:r>
        <w:rPr>
          <w:rtl/>
          <w:cs/>
          <w:lang w:val="ar_AE" w:bidi="ar_AE"/>
        </w:rPr>
        <w:t>، ارجعوا إلى قاموس الكلمات الرئيسية.</w:t>
      </w:r>
    </w:p>
    <w:p>
      <w:pPr>
        <w:bidi/>
      </w:pPr>
      <w:r>
        <w:rPr>
          <w:rtl/>
          <w:cs/>
          <w:lang w:val="ar_AE" w:bidi="ar_AE"/>
        </w:rPr>
      </w:r>
      <w:r>
        <w:rPr>
          <w:rtl/>
          <w:cs/>
          <w:lang w:val="ar_AE" w:bidi="ar_AE"/>
        </w:rPr>
        <w:t xml:space="preserve">حاول الحمار أن يتجنَّب (يبتعد عن) </w:t>
      </w:r>
      <w:r>
        <w:rPr>
          <w:b/>
          <w:rtl/>
          <w:cs/>
          <w:lang w:val="ar_AE" w:bidi="ar_AE"/>
        </w:rPr>
        <w:t>ملاك الرب</w:t>
      </w:r>
      <w:r>
        <w:rPr>
          <w:rtl/>
          <w:cs/>
          <w:lang w:val="ar_AE" w:bidi="ar_AE"/>
        </w:rPr>
        <w:t>. ملاك الرب (يهوه) هو ملاك خاص يتكلّم بسلطان كبير، كما لو أن الله نفسه هو الذي يتكلم. ومن الممكن أيضًا أن يكون هذا الملاك هو الله نفسه، ولكنه يظهر للناس بطريقة تمكنهم من رؤيته—والنجاة من ذلك!</w:t>
      </w:r>
    </w:p>
    <w:p>
      <w:pPr>
        <w:bidi/>
      </w:pPr>
      <w:r>
        <w:rPr>
          <w:rtl/>
          <w:cs/>
          <w:lang w:val="ar_AE" w:bidi="ar_AE"/>
        </w:rPr>
      </w:r>
      <w:r>
        <w:rPr>
          <w:rtl/>
          <w:cs/>
          <w:lang w:val="ar_AE" w:bidi="ar_AE"/>
        </w:rPr>
        <w:t xml:space="preserve">توقفوا هنا وناقشوا معًا ما ستقولونه للتعبير عن </w:t>
      </w:r>
      <w:r>
        <w:rPr>
          <w:b/>
          <w:rtl/>
          <w:cs/>
          <w:lang w:val="ar_AE" w:bidi="ar_AE"/>
        </w:rPr>
        <w:t>ملاك الرب</w:t>
      </w:r>
      <w:r>
        <w:rPr>
          <w:rtl/>
          <w:cs/>
          <w:lang w:val="ar_AE" w:bidi="ar_AE"/>
        </w:rPr>
        <w:t xml:space="preserve"> في ترجمتكم. استخدموا الكلمات ذاتها التي استخدمتموها في الأسفار السابقة من الكتاب المُقدَّس للإشارة إلى ملاك الرب. راجعوا قاموس الكلمات الرئيسية للحصول على تعريف كامل لتعبير </w:t>
      </w:r>
      <w:r>
        <w:rPr>
          <w:rtl/>
          <w:cs/>
          <w:lang w:val="ar_AE" w:bidi="ar_AE"/>
        </w:rPr>
        <w:t>ملاك يهوه</w:t>
      </w:r>
      <w:r>
        <w:rPr>
          <w:rtl/>
          <w:cs/>
          <w:lang w:val="ar_AE" w:bidi="ar_AE"/>
        </w:rPr>
        <w:t>، أو ملاك الرب. أوقفوا سماع هذا التسجيل الصوتي هنا.</w:t>
      </w:r>
    </w:p>
    <w:p>
      <w:pPr>
        <w:bidi/>
      </w:pPr>
      <w:r>
        <w:rPr>
          <w:rtl/>
          <w:cs/>
          <w:lang w:val="ar_AE" w:bidi="ar_AE"/>
        </w:rPr>
      </w:r>
      <w:r>
        <w:rPr>
          <w:rtl/>
          <w:cs/>
          <w:lang w:val="ar_AE" w:bidi="ar_AE"/>
        </w:rPr>
        <w:t xml:space="preserve">ركب بلعام حماره عبر </w:t>
      </w:r>
      <w:r>
        <w:rPr>
          <w:b/>
          <w:rtl/>
          <w:cs/>
          <w:lang w:val="ar_AE" w:bidi="ar_AE"/>
        </w:rPr>
        <w:t>كرم</w:t>
      </w:r>
      <w:r>
        <w:rPr>
          <w:rtl/>
          <w:cs/>
          <w:lang w:val="ar_AE" w:bidi="ar_AE"/>
        </w:rPr>
        <w:t xml:space="preserve">، وهو منطقة يزرع فيها الناس كروم العنب حتى يتمكنوا من استخدام العنب للأكل وصنع الخمر. استخدموا الكلمة ذاتها التي استخدمتموها في المقاطع السابقة للإشارة إلى الكرم، وتذكروا أن كلمة </w:t>
      </w:r>
      <w:r>
        <w:rPr>
          <w:rtl/>
          <w:cs/>
          <w:lang w:val="ar_AE" w:bidi="ar_AE"/>
        </w:rPr>
        <w:t>الكرم</w:t>
      </w:r>
      <w:r>
        <w:rPr>
          <w:rtl/>
          <w:cs/>
          <w:lang w:val="ar_AE" w:bidi="ar_AE"/>
        </w:rPr>
        <w:t xml:space="preserve"> موجودة في قاموس الكلمات الرئيسية.</w:t>
      </w:r>
    </w:p>
    <w:p>
      <w:pPr>
        <w:bidi/>
      </w:pPr>
      <w:r>
        <w:rPr>
          <w:rtl/>
          <w:cs/>
          <w:lang w:val="ar_AE" w:bidi="ar_AE"/>
        </w:rPr>
      </w:r>
      <w:r>
        <w:rPr>
          <w:b/>
          <w:rtl/>
          <w:cs/>
          <w:lang w:val="ar_AE" w:bidi="ar_AE"/>
        </w:rPr>
        <w:t>يسجد</w:t>
      </w:r>
      <w:r>
        <w:rPr>
          <w:rtl/>
          <w:cs/>
          <w:lang w:val="ar_AE" w:bidi="ar_AE"/>
        </w:rPr>
        <w:t xml:space="preserve"> بلعام ويخبر ملاك الرب: "لقد </w:t>
      </w:r>
      <w:r>
        <w:rPr>
          <w:b/>
          <w:rtl/>
          <w:cs/>
          <w:lang w:val="ar_AE" w:bidi="ar_AE"/>
        </w:rPr>
        <w:t>أخطأت</w:t>
      </w:r>
      <w:r>
        <w:rPr>
          <w:rtl/>
          <w:cs/>
          <w:lang w:val="ar_AE" w:bidi="ar_AE"/>
        </w:rPr>
        <w:t xml:space="preserve">". استخدموا الكلمة نفسها للإشارة إلى كلمة يُخطئ والتي استخدمتموها في المقاطع السابقة. إذا لزم الأمر، راجعوا قاموس الكلمات الرئيسية للحصول على تعريف كامل لكلمة </w:t>
      </w:r>
      <w:r>
        <w:rPr>
          <w:rtl/>
          <w:cs/>
          <w:lang w:val="ar_AE" w:bidi="ar_AE"/>
        </w:rPr>
        <w:t>خطية</w:t>
      </w:r>
      <w:r>
        <w:rPr>
          <w:rtl/>
          <w:cs/>
          <w:lang w:val="ar_AE" w:bidi="ar_AE"/>
        </w:rPr>
        <w:t>.</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يسجد</w:t>
      </w:r>
      <w:r>
        <w:rPr>
          <w:rtl/>
          <w:cs/>
          <w:lang w:val="ar_AE" w:bidi="ar_AE"/>
        </w:rPr>
        <w:t xml:space="preserve">، أو الانحناء إلى الأرض لإظهار الاحترام. وإذا كنتم قد استخدمتم هذه الكلمة في أسفار سابقة من الكتاب المُقَدَّس، فاستخدموا الكلمة ذاتها هنا. راجعوا قاموس الكلمات الرئيسية لمزيد من المعلومات عن كلمة </w:t>
      </w:r>
      <w:r>
        <w:rPr>
          <w:rtl/>
          <w:cs/>
          <w:lang w:val="ar_AE" w:bidi="ar_AE"/>
        </w:rPr>
        <w:t>يسجد</w:t>
      </w:r>
      <w:r>
        <w:rPr>
          <w:rtl/>
          <w:cs/>
          <w:lang w:val="ar_AE" w:bidi="ar_AE"/>
        </w:rPr>
        <w:t>. أوقفوا سماع هذا التسجيل الصوتي هنا.</w:t>
      </w:r>
    </w:p>
    <w:p>
      <w:pPr>
        <w:bidi/>
      </w:pPr>
      <w:r>
        <w:rPr>
          <w:rtl/>
          <w:cs/>
          <w:lang w:val="ar_AE" w:bidi="ar_AE"/>
        </w:rPr>
      </w:r>
      <w:r>
        <w:rPr>
          <w:rtl/>
          <w:cs/>
          <w:lang w:val="ar_AE" w:bidi="ar_AE"/>
        </w:rPr>
        <w:t xml:space="preserve">ثم يخبر بلعام ملاك الرب أنه إذا كان الرب يرى أن ذهاب بلعام إلى موآب كان أمرًا سيئًا أو </w:t>
      </w:r>
      <w:r>
        <w:rPr>
          <w:b/>
          <w:rtl/>
          <w:cs/>
          <w:lang w:val="ar_AE" w:bidi="ar_AE"/>
        </w:rPr>
        <w:t>شرًا</w:t>
      </w:r>
      <w:r>
        <w:rPr>
          <w:rtl/>
          <w:cs/>
          <w:lang w:val="ar_AE" w:bidi="ar_AE"/>
        </w:rPr>
        <w:t xml:space="preserve">، فإن بلعام على استعداد للعودة إلى فتور. استخدموا الكلمة ذاتها التي استخدمتموها في المقاطع السابقة للإشارة إلى الشر. إذا لزم الأمر، راجعوا قاموس الكلمات الرئيسية للحصول على تعريف كامل لكلمة </w:t>
      </w:r>
      <w:r>
        <w:rPr>
          <w:rtl/>
          <w:cs/>
          <w:lang w:val="ar_AE" w:bidi="ar_AE"/>
        </w:rPr>
        <w:t>شر</w:t>
      </w:r>
      <w:r>
        <w:rPr>
          <w:rtl/>
          <w:cs/>
          <w:lang w:val="ar_AE" w:bidi="ar_AE"/>
        </w:rPr>
        <w:t>.</w:t>
      </w:r>
    </w:p>
    <w:p>
      <w:pPr>
        <w:bidi/>
      </w:pPr>
      <w:r>
        <w:rPr>
          <w:rtl/>
          <w:cs/>
          <w:lang w:val="ar_AE" w:bidi="ar_AE"/>
        </w:rPr>
      </w:r>
      <w:r>
        <w:rPr>
          <w:rtl/>
          <w:cs/>
          <w:lang w:val="ar_AE" w:bidi="ar_AE"/>
        </w:rPr>
        <w:t xml:space="preserve">يقدم بالاق </w:t>
      </w:r>
      <w:r>
        <w:rPr>
          <w:b/>
          <w:rtl/>
          <w:cs/>
          <w:lang w:val="ar_AE" w:bidi="ar_AE"/>
        </w:rPr>
        <w:t>ذبيحة</w:t>
      </w:r>
      <w:r>
        <w:rPr>
          <w:rtl/>
          <w:cs/>
          <w:lang w:val="ar_AE" w:bidi="ar_AE"/>
        </w:rPr>
        <w:t xml:space="preserve"> من البقر والغنم في قرية حصوت. استخدموا الكلمة نفسها لِلإشارة إلى الذبيحة والتي استخدمتموها في مقاطع سابقة. إذا لزم الأمر، راجعوا قاموس الكلمات الرئيسية للحصول على تعريف كامل لكلمة </w:t>
      </w:r>
      <w:r>
        <w:rPr>
          <w:rtl/>
          <w:cs/>
          <w:lang w:val="ar_AE" w:bidi="ar_AE"/>
        </w:rPr>
        <w:t>ذبيحة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22:41–23:6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22: 41 -23: 6 واحفظوه في قلوبكم.</w:t>
      </w:r>
    </w:p>
    <w:p>
      <w:pPr>
        <w:bidi/>
      </w:pPr>
      <w:r>
        <w:rPr>
          <w:rtl/>
          <w:cs/>
          <w:lang w:val="ar_AE" w:bidi="ar_AE"/>
        </w:rPr>
      </w:r>
      <w:r>
        <w:rPr>
          <w:rtl/>
          <w:cs/>
          <w:lang w:val="ar_AE" w:bidi="ar_AE"/>
        </w:rPr>
        <w:t xml:space="preserve">استمعوا إلى نسخة صوتية من سفر العدد 22: 41 -23: 6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22: 41 - 23 : 6 من الترجمة الأسهل للفهم. </w:t>
      </w:r>
    </w:p>
    <w:p>
      <w:pPr>
        <w:bidi/>
      </w:pPr>
      <w:r>
        <w:rPr>
          <w:rtl/>
          <w:cs/>
          <w:lang w:val="ar_AE" w:bidi="ar_AE"/>
        </w:rPr>
      </w:r>
      <w:r>
        <w:rPr>
          <w:rtl/>
          <w:cs/>
          <w:lang w:val="ar_AE" w:bidi="ar_AE"/>
        </w:rPr>
        <w:t>في المقطع السابق، يسافر بلعام للقاء الملك بالاق، لكنه يتقابل مع ملاك الرب أثناء الرحلة. كان الملاك ينتظر لقتل بلعام، لكن حمار بلعام أنقذ حياته بتوقفه في الطريق ورفضه للتحرك. يذكِّر الملاك بلعام أن يقول فقط ما يسمح له الرب أن يقوله. ويسمح الملاك لبلعام أن يستمر في طريقه، ويقابل بلعام بالاق. يقدِّم بالاق ذبائح لآلهة الموآبيين.</w:t>
      </w:r>
    </w:p>
    <w:p>
      <w:pPr>
        <w:bidi/>
      </w:pPr>
      <w:r>
        <w:rPr>
          <w:rtl/>
          <w:cs/>
          <w:lang w:val="ar_AE" w:bidi="ar_AE"/>
        </w:rPr>
      </w:r>
      <w:r>
        <w:rPr>
          <w:rtl/>
          <w:cs/>
          <w:lang w:val="ar_AE" w:bidi="ar_AE"/>
        </w:rPr>
        <w:t>تبدأ هذه القصة في صباح اليوم التالي عندما يأخذ الملك بالاق بلعام إلى مرتفعات بعل. كان هذا مكانًا مرتفعًا على تلة حيث كان الناس يقدمون الذبائح للإله البعل. ومن هذا المكان العالي، كان يمكنهم فقط رؤية جزء من محلة بني إسرائيل لأن هناك الكثير من الناس. أحضر بالاق بلعام إلى هنا ليرى بني إسرائيل ويلعنهم، لأنه كان يتمنَّى أن تحدث أشياء سيئة لبني إسرائيل. اعتقد الناس أن رؤية الأشخاص الذين تريد لعنهم يجعل اللعنة أكثر فعالية.</w:t>
      </w:r>
    </w:p>
    <w:p>
      <w:pPr>
        <w:bidi/>
      </w:pPr>
      <w:r>
        <w:rPr>
          <w:rtl/>
          <w:cs/>
          <w:lang w:val="ar_AE" w:bidi="ar_AE"/>
        </w:rPr>
      </w:r>
      <w:r>
        <w:rPr>
          <w:rtl/>
          <w:cs/>
          <w:lang w:val="ar_AE" w:bidi="ar_AE"/>
        </w:rPr>
        <w:t>توقفوا هنا وناقشوا في مجموعة: احكوا قصة عندما أراد شخص ما أن يلعن أعدائه. ما الأشياء التي فعلها الشخص على أمل أنها تجعل اللعنة أكثر فعالية؟ أوقفوا سماع هذا التسجيل الصوتي هنا.</w:t>
      </w:r>
    </w:p>
    <w:p>
      <w:pPr>
        <w:bidi/>
      </w:pPr>
      <w:r>
        <w:rPr>
          <w:rtl/>
          <w:cs/>
          <w:lang w:val="ar_AE" w:bidi="ar_AE"/>
        </w:rPr>
      </w:r>
      <w:r>
        <w:rPr>
          <w:rtl/>
          <w:cs/>
          <w:lang w:val="ar_AE" w:bidi="ar_AE"/>
        </w:rPr>
        <w:t>يطلب بلعام من الملك بالاق أن يبنى سبعة مذابح في ذلك المكان، لأن الموآبيين اعتبروه مكانًا مقدسًا. ربما استخدم بالاق حجارة أو موادًا أخرى متوفرة بالفعل على التل. كما طلب بلعام من بالاق أن يقدم سبعة ثيران، وهي ذكور بقر ناضجة، وسبعة كباش، وهي ذكور خراف بالغة. لقد استخدم بنو إسرائيل الثيران والكباش في ذبائحهم الأكثر أهمية، ومن المحتمل أن الموآبيين فعلوا الشيء نفسه.</w:t>
      </w:r>
    </w:p>
    <w:p>
      <w:pPr>
        <w:bidi/>
      </w:pPr>
      <w:r>
        <w:rPr>
          <w:rtl/>
          <w:cs/>
          <w:lang w:val="ar_AE" w:bidi="ar_AE"/>
        </w:rPr>
      </w:r>
      <w:r>
        <w:rPr>
          <w:rtl/>
          <w:cs/>
          <w:lang w:val="ar_AE" w:bidi="ar_AE"/>
        </w:rPr>
        <w:t xml:space="preserve">توقفوا هنا وانظروا إلى صور </w:t>
      </w:r>
      <w:r>
        <w:rPr>
          <w:rtl/>
          <w:cs/>
          <w:lang w:val="ar_AE" w:bidi="ar_AE"/>
        </w:rPr>
        <w:t>مذبح حجريّ</w:t>
      </w:r>
      <w:r>
        <w:rPr>
          <w:rtl/>
          <w:cs/>
          <w:lang w:val="ar_AE" w:bidi="ar_AE"/>
        </w:rPr>
        <w:t>، و</w:t>
      </w:r>
      <w:r>
        <w:rPr>
          <w:rtl/>
          <w:cs/>
          <w:lang w:val="ar_AE" w:bidi="ar_AE"/>
        </w:rPr>
        <w:t>ثور</w:t>
      </w:r>
      <w:r>
        <w:rPr>
          <w:rtl/>
          <w:cs/>
          <w:lang w:val="ar_AE" w:bidi="ar_AE"/>
        </w:rPr>
        <w:t>، و</w:t>
      </w:r>
      <w:r>
        <w:rPr>
          <w:rtl/>
          <w:cs/>
          <w:lang w:val="ar_AE" w:bidi="ar_AE"/>
        </w:rPr>
        <w:t>كبش</w:t>
      </w:r>
      <w:r>
        <w:rPr>
          <w:rtl/>
          <w:cs/>
          <w:lang w:val="ar_AE" w:bidi="ar_AE"/>
        </w:rPr>
        <w:t>، إذا لزم الأمر. أوقفوا سماع هذا التسجيل الصوتي هنا.</w:t>
      </w:r>
    </w:p>
    <w:p>
      <w:pPr>
        <w:bidi/>
      </w:pPr>
      <w:r>
        <w:rPr>
          <w:rtl/>
          <w:cs/>
          <w:lang w:val="ar_AE" w:bidi="ar_AE"/>
        </w:rPr>
      </w:r>
      <w:r>
        <w:rPr>
          <w:rtl/>
          <w:cs/>
          <w:lang w:val="ar_AE" w:bidi="ar_AE"/>
        </w:rPr>
        <w:t>والرقم سبعة هو رقم خاص في العديد من الثقافات في هذه المنطقة. وهو أيضًا رقم مهم في الكتاب المقدس كرمز للاكتمال أو الامتلاء. ورقم سبعة هو رقم مهم في قصة بلعام. في المقاطع التالية، سوف يقدم بلعام ما مجموعه سبع نبوات أو رسائل حول مستقبل إسرائيل.</w:t>
      </w:r>
    </w:p>
    <w:p>
      <w:pPr>
        <w:bidi/>
      </w:pPr>
      <w:r>
        <w:rPr>
          <w:rtl/>
          <w:cs/>
          <w:lang w:val="ar_AE" w:bidi="ar_AE"/>
        </w:rPr>
      </w:r>
      <w:r>
        <w:rPr>
          <w:rtl/>
          <w:cs/>
          <w:lang w:val="ar_AE" w:bidi="ar_AE"/>
        </w:rPr>
        <w:t>يصنع بالاق ما أمره بلعام أن يفعله، وهو بناء المذبح وتوفير الحيوانات للذبيحة. يقدم بلعام وبالاق ثورًا وكبشًا كذبيحة محرقة على كل مذبح. ثم يقول بلعام لبالاق أن يقف بجانب تقدمته. هذا كان يعني أكثر من مجرد الوقوف هناك والانتظار. كان بلعام يطلب من بالاق أن يحرس التقدمات، وهو أمر شائع. ثم يقول بلعام إنه سيذهب ليرى ما إذا كان الرب سيقابله. لا نعلم إلى أين كان بلعام ذاهبًا، ولكن ربما كان يبتعد عن ذلك المكان وينطلق بمفرده. يخبر بلعام بالاق أنه سيخبره بكل ما يقوله الرب له.</w:t>
      </w:r>
    </w:p>
    <w:p>
      <w:pPr>
        <w:bidi/>
      </w:pPr>
      <w:r>
        <w:rPr>
          <w:rtl/>
          <w:cs/>
          <w:lang w:val="ar_AE" w:bidi="ar_AE"/>
        </w:rPr>
      </w:r>
      <w:r>
        <w:rPr>
          <w:rtl/>
          <w:cs/>
          <w:lang w:val="ar_AE" w:bidi="ar_AE"/>
        </w:rPr>
        <w:t>يذهب بلعام إلى رابية جرداء أو إلى مكان على التل حيث لا توجد أشجار. كان الناس يعتقدون أن الأماكن المرتفعة مثل هذه ستقربهم من الآلهة. يلتقي الله ببلعام هناك، ويخبر بلعام الله كيف قدَّم ذبائح على سبعة مذابح مختلفة. لا يخبر بلعام الله بما فعله، لكنه يطلب من الله أن يجيب على ذبيحة بلعام.</w:t>
      </w:r>
    </w:p>
    <w:p>
      <w:pPr>
        <w:bidi/>
      </w:pPr>
      <w:r>
        <w:rPr>
          <w:rtl/>
          <w:cs/>
          <w:lang w:val="ar_AE" w:bidi="ar_AE"/>
        </w:rPr>
      </w:r>
      <w:r>
        <w:rPr>
          <w:rtl/>
          <w:cs/>
          <w:lang w:val="ar_AE" w:bidi="ar_AE"/>
        </w:rPr>
        <w:t>ثم يضع الرب كلمة أو رسالة في فم بلعام. يخبر الرب بلعام بالضبط بما يجب أن يقوله للملك بالاق. يعود بلعام إلى الملك بالاق ويجده مع رؤساء موآب وهم واقفون وحارسون بجوار المحرقات. ستتذكرون من مقطع سابق أن رؤساء موآب كانوا مسؤولين، أو قادة، مهمين للموآبيين.</w:t>
      </w:r>
    </w:p>
    <w:p>
      <w:pPr>
        <w:bidi/>
      </w:pPr>
      <w:r>
        <w:rPr>
          <w:rtl/>
          <w:cs/>
          <w:lang w:val="ar_AE" w:bidi="ar_AE"/>
        </w:rPr>
      </w:r>
      <w:r>
        <w:rPr>
          <w:rtl/>
          <w:cs/>
          <w:lang w:val="ar_AE" w:bidi="ar_AE"/>
        </w:rPr>
        <w:t>توقفوا هنا واحكوا قصة عن شخص يرسل رسالة إلى شخص ما ويطلب منه أن ينقل الرسالة الدقيقة إلى شخص ثالث. انتبهوا إلى التعبيرات التي استخدموها لوصف الرسالة وتعليمات إيصالها.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22: 41 - 23 : 6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يأخذ الملك بالاق بلعام إلى مرتفعات بعل، وهو مكان مرتفع يُستخدم للذبائح. وينظرون إلى أسفل ويرون جزءًا من محلة بني إسرائيل.</w:t>
      </w:r>
    </w:p>
    <w:p>
      <w:pPr>
        <w:bidi/>
      </w:pPr>
      <w:r>
        <w:rPr>
          <w:rtl/>
          <w:cs/>
          <w:lang w:val="ar_AE" w:bidi="ar_AE"/>
        </w:rPr>
      </w:r>
      <w:r>
        <w:rPr>
          <w:b/>
          <w:rtl/>
          <w:cs/>
          <w:lang w:val="ar_AE" w:bidi="ar_AE"/>
        </w:rPr>
        <w:t>في المشهد الثاني:</w:t>
      </w:r>
      <w:r>
        <w:rPr>
          <w:rtl/>
          <w:cs/>
          <w:lang w:val="ar_AE" w:bidi="ar_AE"/>
        </w:rPr>
        <w:t xml:space="preserve"> يطلب بلعام من بالاق أن يصنع سبعة مذابح ويقدم سبعة ثيران وسبعة كباش للذبائح. وأصعد بالاق وبلعام محرقات ثورًا واحدًا وكبشًا واحدًا على كل مذبح. ثم يأمر بلعام بالاق أن يقف حارسًا.</w:t>
      </w:r>
    </w:p>
    <w:p>
      <w:pPr>
        <w:bidi/>
      </w:pPr>
      <w:r>
        <w:rPr>
          <w:rtl/>
          <w:cs/>
          <w:lang w:val="ar_AE" w:bidi="ar_AE"/>
        </w:rPr>
      </w:r>
      <w:r>
        <w:rPr>
          <w:b/>
          <w:rtl/>
          <w:cs/>
          <w:lang w:val="ar_AE" w:bidi="ar_AE"/>
        </w:rPr>
        <w:t>في المشهد الثالث:</w:t>
      </w:r>
      <w:r>
        <w:rPr>
          <w:rtl/>
          <w:cs/>
          <w:lang w:val="ar_AE" w:bidi="ar_AE"/>
        </w:rPr>
        <w:t xml:space="preserve"> يذهب بلعام بمفرده إلى مكان آخر ليقابل الله. ويخبر بلعام الله بما فعله. فيضع الرب رسالة في فم بلعام ويرسله راجعًا إلى بالاق.</w:t>
      </w:r>
    </w:p>
    <w:p>
      <w:pPr>
        <w:bidi/>
      </w:pPr>
      <w:r>
        <w:rPr>
          <w:rtl/>
          <w:cs/>
          <w:lang w:val="ar_AE" w:bidi="ar_AE"/>
        </w:rPr>
      </w:r>
      <w:r>
        <w:rPr>
          <w:b/>
          <w:rtl/>
          <w:cs/>
          <w:lang w:val="ar_AE" w:bidi="ar_AE"/>
        </w:rPr>
        <w:t>في المشهد الرابع:</w:t>
      </w:r>
      <w:r>
        <w:rPr>
          <w:rtl/>
          <w:cs/>
          <w:lang w:val="ar_AE" w:bidi="ar_AE"/>
        </w:rPr>
        <w:t xml:space="preserve"> يعود بلعام ويجد بالاق ورؤساء موآب واقفين عند المذابح حيث قُدِّمَت الذبائح.</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الملك بالاق</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رؤساء موآب</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يحدث المشهد الأول في الصباح التالي للقاء بلعام بالملك بالاق. ويأخذ بالاق بلعام إلى مكان يُدعى مرتفعات بعل. وبسبب العدد الكبير من بني إسرائيل، لم يستطيعوا رؤية سوى بعض من بني إسرائيل، أو أقصى محلة بني إسرائيل. في اللغة الأصلية، كلمة "مرتفعات (بَموث)" تُشير إلى مكان مرتفع حيث تُقدَّم الذبائح، وكلمة "بعل" هي اسم إله وثني. يمكنكم ترجمة اسم هذا المكان على أنه "مكان عالٍ تُقدَّم فيه الذبائح للبعل".</w:t>
      </w:r>
    </w:p>
    <w:p>
      <w:pPr>
        <w:bidi/>
      </w:pPr>
      <w:r>
        <w:rPr>
          <w:rtl/>
          <w:cs/>
          <w:lang w:val="ar_AE" w:bidi="ar_AE"/>
        </w:rPr>
      </w:r>
      <w:r>
        <w:rPr>
          <w:rtl/>
          <w:cs/>
          <w:lang w:val="ar_AE" w:bidi="ar_AE"/>
        </w:rPr>
        <w:t>توقفوا هنا وناقشوا كمجموعة كيف ستترجمون اسم هذا المكان. هل ستستخدمون الاسم الفعلي للمكان أو ترجمة لاسم المكان؟ أوقفوا سماع هذا التسجيل الصوتي هنا.</w:t>
      </w:r>
    </w:p>
    <w:p>
      <w:pPr>
        <w:bidi/>
      </w:pPr>
      <w:r>
        <w:rPr>
          <w:rtl/>
          <w:cs/>
          <w:lang w:val="ar_AE" w:bidi="ar_AE"/>
        </w:rPr>
      </w:r>
      <w:r>
        <w:rPr>
          <w:rtl/>
          <w:cs/>
          <w:lang w:val="ar_AE" w:bidi="ar_AE"/>
        </w:rPr>
        <w:t>في المشهد الثاني، يطلب بلعام من بالاق أن يبني سبعة مذابح ويوفّر سبعة ثيران وسبعة كباش. ويفعل بالاق ما طلبه بلعام. ثم يصعدون ثورًا واحدًا وكبشًا واحدًا على كل مذبح. ويطلب بلعام من بالاق أن يقف بجانب المحرقات بينما يذهب هو ليرى ما إذا كان الرب سيستجيب له. والوقوف، في هذه الحالة، هو أكثر من مجرد انتظار عودة بلعام. فقد كانت ممارسة الوقوف عند الذبيحة فعلًا شائعًا. كان بلعام يطلب من بالاق أن يضع نفسه بالقرب من الذبائح وأن يحرسها.</w:t>
      </w:r>
    </w:p>
    <w:p>
      <w:pPr>
        <w:bidi/>
      </w:pPr>
      <w:r>
        <w:rPr>
          <w:rtl/>
          <w:cs/>
          <w:lang w:val="ar_AE" w:bidi="ar_AE"/>
        </w:rPr>
      </w:r>
      <w:r>
        <w:rPr>
          <w:rtl/>
          <w:cs/>
          <w:lang w:val="ar_AE" w:bidi="ar_AE"/>
        </w:rPr>
        <w:t>توقفوا هنا وناقشوا كيف ستترجمون فكرة "الوقوف" بحيث تعني أكثر من مجرد الانتظار. احكوا قصة عن وقت أخبرتم فيه شخصًا ما أن يقف ويحرُس شيئًا ما. انتبهوا للكلمات التي تستخدمونها. أوقفوا سماع هذا التسجيل الصوتي هنا.</w:t>
      </w:r>
    </w:p>
    <w:p>
      <w:pPr>
        <w:bidi/>
      </w:pPr>
      <w:r>
        <w:rPr>
          <w:rtl/>
          <w:cs/>
          <w:lang w:val="ar_AE" w:bidi="ar_AE"/>
        </w:rPr>
      </w:r>
      <w:r>
        <w:rPr>
          <w:rtl/>
          <w:cs/>
          <w:lang w:val="ar_AE" w:bidi="ar_AE"/>
        </w:rPr>
        <w:t xml:space="preserve">يقول بلعام لبالاق إنه ذاهب إلى مكان آخر ليرى ما إذا كان الرب سيأتي ويقابله. لم يكن هناك ما يضمن أن الرب كان سيلتقي ببلعام. لكن من الممكن أن بلعام كان يأمل أن الرب (يهوه) سيستجيب للذبائح التي قدمها بلعام وبالاق. ويَعِد بلعام أنه إذا لقيَّه الرب، فإنه سيخبر بالاق بكل ما يتكلم به الرب. </w:t>
      </w:r>
    </w:p>
    <w:p>
      <w:pPr>
        <w:bidi/>
      </w:pPr>
      <w:r>
        <w:rPr>
          <w:rtl/>
          <w:cs/>
          <w:lang w:val="ar_AE" w:bidi="ar_AE"/>
        </w:rPr>
      </w:r>
      <w:r>
        <w:rPr>
          <w:rtl/>
          <w:cs/>
          <w:lang w:val="ar_AE" w:bidi="ar_AE"/>
        </w:rPr>
        <w:t>في المشهد الثالث، يذهب بلعام بمفرده ليقابل الله. ونحن لا نعرف إلى أي مسافة ذهب أو أين ذهب. نحن نعلم ببساطة أنه قد ذهب إلى رابية جرداء، أو تل أو جبل ليس عليه أشجار أو نباتات أخرى. ومن المحتمل أن بلعام ذهب إلى مكان أعلى مما كان عليه من قبل. ويلتقي الله ببلعام هناك. وفي هذه المرة، يتم استخدام الكلمة العامة لله بدلًا من اسمه الشخصي.</w:t>
      </w:r>
    </w:p>
    <w:p>
      <w:pPr>
        <w:bidi/>
      </w:pPr>
      <w:r>
        <w:rPr>
          <w:rtl/>
          <w:cs/>
          <w:lang w:val="ar_AE" w:bidi="ar_AE"/>
        </w:rPr>
      </w:r>
      <w:r>
        <w:rPr>
          <w:rtl/>
          <w:cs/>
          <w:lang w:val="ar_AE" w:bidi="ar_AE"/>
        </w:rPr>
        <w:t>ويُخبر بلعام الله أنه قد قدَّم ذبائح على سبعة مذابح. ولا يقول بلعام هذا لأن الله لا يعرف بذلك. لكن بلعام كان يُخبر الله أنه قد أدى الطقوس وهو يطلب من الله الاستجابة. فيجيبه الرب ثم "يضع كلامًا في فم بلعام". هذه صورة باستخدام الكلمات تُظهر أن الرب قد أعطى رسالةً لبلعام. يمكنك أيضًا ترجمة هذا على النحو التالي: "أخبر الرب بلعام بالضبط ما يجب أن يقوله" أو "أعطى الرب بلعام رسالة كان عليه أن يعلنها". ثم طلب الرب من بلعام أن يعود إلى بالاق بالرسالة.</w:t>
      </w:r>
    </w:p>
    <w:p>
      <w:pPr>
        <w:bidi/>
      </w:pPr>
      <w:r>
        <w:rPr>
          <w:rtl/>
          <w:cs/>
          <w:lang w:val="ar_AE" w:bidi="ar_AE"/>
        </w:rPr>
      </w:r>
      <w:r>
        <w:rPr>
          <w:rtl/>
          <w:cs/>
          <w:lang w:val="ar_AE" w:bidi="ar_AE"/>
        </w:rPr>
        <w:t>توقفوا هنا وناقشوا كيف سيترجم فريقكم عبارة "وضع الرب كلامًا في فم بلعام". أوقفوا سماع هذا التسجيل الصوتي هنا.</w:t>
      </w:r>
    </w:p>
    <w:p>
      <w:pPr>
        <w:bidi/>
      </w:pPr>
      <w:r>
        <w:rPr>
          <w:rtl/>
          <w:cs/>
          <w:lang w:val="ar_AE" w:bidi="ar_AE"/>
        </w:rPr>
      </w:r>
      <w:r>
        <w:rPr>
          <w:rtl/>
          <w:cs/>
          <w:lang w:val="ar_AE" w:bidi="ar_AE"/>
        </w:rPr>
        <w:t>في المشهد الرابع، يعود بلعام ويجد بالاق ورؤساء موآب واقفين عند المذابح حيث قُدِّمَت الذبائح.</w:t>
      </w:r>
    </w:p>
    <w:p>
      <w:pPr>
        <w:bidi/>
      </w:pPr>
      <w:r>
        <w:rPr>
          <w:rtl/>
          <w:cs/>
          <w:lang w:val="ar_AE" w:bidi="ar_AE"/>
        </w:rPr>
      </w:r>
      <w:r>
        <w:rPr>
          <w:rtl/>
          <w:cs/>
          <w:lang w:val="ar_AE" w:bidi="ar_AE"/>
        </w:rPr>
        <w:t>الآن، على المجموعة أن ترسم مخططًا على لوحة، أو استخدام أشياء لتجسيد هذا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22: 41 - 23 : 6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الملك بالاق</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رؤساء موآب</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صباح اليوم التالي، أخذ الملك بالاق بلعام إلى مرتفعات بعل، وهو مكان مرتفع يُستخدم للذبائح. ونظروا إلى أسفل ورأوا جزءًا من محلة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بالاق: "بماذا تشعر أو فيمَ تفكر؟" قد يجيب الشخص بعبارات مثل: "أنا أرجو أن يلعن بلعام بني إسرائيل الآن لأنه يستطيع أن يرى بعضهم"، أو "أنا متشجِّع. فهذا مكان مُقَدَّس لشعبنا. وقد يعطي بلعام قوة إضافية"، أو "أنا قلق. هناك العديد من بني إسرائيل. أرجو أن يفعل بلعام شيئًا ما بشأنهم."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بلعام من بالاق أن يصنع سبعة مذابح ويقدِّم سبعة ثيران وسبعة كباش للذبائح. ويفعل بالاق ما طلبه بلعام منه. ويُصعد بالاق وبلعام محرقات ثورًا واحدًا وكبشًا واحدًا على كل مذبح. ويقول بلعام لبالاق: "قف هنا وراقب بينما أنا أذهب. لعل الرب (يهوه) يأتي ويوافيني. وسأخبرك بكل ما يقوله الرب لي وكل ما يريني إياه".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"هذا لن يكون سهلًا. سيتعين على بالاق أن يثبت جديته من خلال تقديم ذبائح جيدة،" أو "يجب أن تكون سبعة مذابح كافية أو جيدة. فهو رقم خاص. آمل أن يرى الرب أننا نحترمه وأننا جادون.</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"أنا متوتر! أتمنى أن يفعل بلعام ما أريده أن يفعله،" أو "أشعر بالواجب. بالطبع، سأقف حارسًا للذبائح. إنها مسؤوليتي."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يذهب بلعام إلى مكان مرتفع لا توجد فيه أشجار. ويلتقي الله ببلعام هناك. فيقول بلعام لله: "لقد صنعت سبعة مذابح وذبحت ثورًا وكبشًا على كل واحد". فيضع الرب رسالة في فم بلعام ويقول: "ارجع إلى بالاق، وأخبره بما قلت".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أعرف ما كنت تفعله. لا يمكنكم التلاعب بي من خلال طقوسكم"، أو "لدي رد لك وللملك بالاق، لكن هذا لن يكون ما تتوقعونه".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يعود بلعام ويجد بالاق ورؤساء موآب واقفين عند المذابح حيث قُدِّمَت الذبائح.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بالاق: "بماذا تشعر أو فيمَ تفكر؟" قد يجيب الشخص بعبارات مثل: "أشعر بنفاد الصبر. أسرع وأخبرني بما قاله الرب". أو "هل تستطيع أن تُسرِع وتلعن هذا الشعب؟ كم من الوقت يجب أن أنتظر؟ لقد قمت بجميع الطقوس المناسبة."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22: 41 - 23 : 6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كان باستطاعة بلعام وبالاق أن يريا بعض شعب </w:t>
      </w:r>
      <w:r>
        <w:rPr>
          <w:b/>
          <w:rtl/>
          <w:cs/>
          <w:lang w:val="ar_AE" w:bidi="ar_AE"/>
        </w:rPr>
        <w:t>إسرائيل</w:t>
      </w:r>
      <w:r>
        <w:rPr>
          <w:rtl/>
          <w:cs/>
          <w:lang w:val="ar_AE" w:bidi="ar_AE"/>
        </w:rPr>
        <w:t xml:space="preserve"> أو </w:t>
      </w:r>
      <w:r>
        <w:rPr>
          <w:b/>
          <w:rtl/>
          <w:cs/>
          <w:lang w:val="ar_AE" w:bidi="ar_AE"/>
        </w:rPr>
        <w:t>بني إسرائيل</w:t>
      </w:r>
      <w:r>
        <w:rPr>
          <w:rtl/>
          <w:cs/>
          <w:lang w:val="ar_AE" w:bidi="ar_AE"/>
        </w:rPr>
        <w:t xml:space="preserve">. استخدموا الكلمة أو العبارة نفسها التي استعملتموها في المقاطع السابقة لترجمة تعبير شعب إسرائيل أو بني إسرائيل. راجعوا قاموس الكلمات الرئيسية، لمزيد من المعلومات عن </w:t>
      </w:r>
      <w:r>
        <w:rPr>
          <w:rtl/>
          <w:cs/>
          <w:lang w:val="ar_AE" w:bidi="ar_AE"/>
        </w:rPr>
        <w:t>إسرائيل</w:t>
      </w:r>
      <w:r>
        <w:rPr>
          <w:rtl/>
          <w:cs/>
          <w:lang w:val="ar_AE" w:bidi="ar_AE"/>
        </w:rPr>
        <w:t xml:space="preserve"> و</w:t>
      </w:r>
      <w:r>
        <w:rPr>
          <w:rtl/>
          <w:cs/>
          <w:lang w:val="ar_AE" w:bidi="ar_AE"/>
        </w:rPr>
        <w:t>بني إسرائيل</w:t>
      </w:r>
      <w:r>
        <w:rPr>
          <w:rtl/>
          <w:cs/>
          <w:lang w:val="ar_AE" w:bidi="ar_AE"/>
        </w:rPr>
        <w:t>.</w:t>
      </w:r>
    </w:p>
    <w:p>
      <w:pPr>
        <w:bidi/>
      </w:pPr>
      <w:r>
        <w:rPr>
          <w:rtl/>
          <w:cs/>
          <w:lang w:val="ar_AE" w:bidi="ar_AE"/>
        </w:rPr>
      </w:r>
      <w:r>
        <w:rPr>
          <w:rtl/>
          <w:cs/>
          <w:lang w:val="ar_AE" w:bidi="ar_AE"/>
        </w:rPr>
        <w:t xml:space="preserve">بنى بالاق سبعة </w:t>
      </w:r>
      <w:r>
        <w:rPr>
          <w:b/>
          <w:rtl/>
          <w:cs/>
          <w:lang w:val="ar_AE" w:bidi="ar_AE"/>
        </w:rPr>
        <w:t>مذابح</w:t>
      </w:r>
      <w:r>
        <w:rPr>
          <w:rtl/>
          <w:cs/>
          <w:lang w:val="ar_AE" w:bidi="ar_AE"/>
        </w:rPr>
        <w:t>. و</w:t>
      </w:r>
      <w:r>
        <w:rPr>
          <w:b/>
          <w:rtl/>
          <w:cs/>
          <w:lang w:val="ar_AE" w:bidi="ar_AE"/>
        </w:rPr>
        <w:t>ذبح</w:t>
      </w:r>
      <w:r>
        <w:rPr>
          <w:rtl/>
          <w:cs/>
          <w:lang w:val="ar_AE" w:bidi="ar_AE"/>
        </w:rPr>
        <w:t xml:space="preserve"> بلعام وبالاق ثورًا وكبشًا على كل مذبح </w:t>
      </w:r>
      <w:r>
        <w:rPr>
          <w:b/>
          <w:rtl/>
          <w:cs/>
          <w:lang w:val="ar_AE" w:bidi="ar_AE"/>
        </w:rPr>
        <w:t>كذبيحة محرقة</w:t>
      </w:r>
      <w:r>
        <w:rPr>
          <w:rtl/>
          <w:cs/>
          <w:lang w:val="ar_AE" w:bidi="ar_AE"/>
        </w:rPr>
        <w:t xml:space="preserve">. استخدموا الكلمات ذاتها التي استخدمتموها في المقاطع السابقة للإشارة إلى مذبح، ويذبح (ذبيحة)، وذبيحة محرقة. ولمزيد من المعلومات عن كلمات </w:t>
      </w:r>
      <w:r>
        <w:rPr>
          <w:rtl/>
          <w:cs/>
          <w:lang w:val="ar_AE" w:bidi="ar_AE"/>
        </w:rPr>
        <w:t>مذبح</w:t>
      </w:r>
      <w:r>
        <w:rPr>
          <w:rtl/>
          <w:cs/>
          <w:lang w:val="ar_AE" w:bidi="ar_AE"/>
        </w:rPr>
        <w:t>، و</w:t>
      </w:r>
      <w:r>
        <w:rPr>
          <w:rtl/>
          <w:cs/>
          <w:lang w:val="ar_AE" w:bidi="ar_AE"/>
        </w:rPr>
        <w:t>يذبح</w:t>
      </w:r>
      <w:r>
        <w:rPr>
          <w:rtl/>
          <w:cs/>
          <w:lang w:val="ar_AE" w:bidi="ar_AE"/>
        </w:rPr>
        <w:t>، و</w:t>
      </w:r>
      <w:r>
        <w:rPr>
          <w:rtl/>
          <w:cs/>
          <w:lang w:val="ar_AE" w:bidi="ar_AE"/>
        </w:rPr>
        <w:t>ذبيحة محرقة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بلعام لبالاق: "لعل </w:t>
      </w:r>
      <w:r>
        <w:rPr>
          <w:b/>
          <w:rtl/>
          <w:cs/>
          <w:lang w:val="ar_AE" w:bidi="ar_AE"/>
        </w:rPr>
        <w:t>الرب (يهوه)</w:t>
      </w:r>
      <w:r>
        <w:rPr>
          <w:rtl/>
          <w:cs/>
          <w:lang w:val="ar_AE" w:bidi="ar_AE"/>
        </w:rPr>
        <w:t xml:space="preserve"> يأتي ويوافيني." الرب (يهوه) هو الاسم الشخصي لله. استخدموا الكلمة ذاتها التي استخدمتموها في المقاطع السابقة للإشارة إلى </w:t>
      </w:r>
      <w:r>
        <w:rPr>
          <w:rtl/>
          <w:cs/>
          <w:lang w:val="ar_AE" w:bidi="ar_AE"/>
        </w:rPr>
        <w:t>الرب (يهوه)</w:t>
      </w:r>
      <w:r>
        <w:rPr>
          <w:rtl/>
          <w:cs/>
          <w:lang w:val="ar_AE" w:bidi="ar_AE"/>
        </w:rPr>
        <w:t>. راجعوا قاموس الكلمات الرئيسية لمزيد من المعلومات.</w:t>
      </w:r>
    </w:p>
    <w:p>
      <w:pPr>
        <w:bidi/>
      </w:pPr>
      <w:r>
        <w:rPr>
          <w:rtl/>
          <w:cs/>
          <w:lang w:val="ar_AE" w:bidi="ar_AE"/>
        </w:rPr>
      </w:r>
      <w:r>
        <w:rPr>
          <w:rtl/>
          <w:cs/>
          <w:lang w:val="ar_AE" w:bidi="ar_AE"/>
        </w:rPr>
        <w:t xml:space="preserve">ذهب بلعام إلى قمة تلة عارية والتقاه </w:t>
      </w:r>
      <w:r>
        <w:rPr>
          <w:b/>
          <w:rtl/>
          <w:cs/>
          <w:lang w:val="ar_AE" w:bidi="ar_AE"/>
        </w:rPr>
        <w:t>الله</w:t>
      </w:r>
      <w:r>
        <w:rPr>
          <w:rtl/>
          <w:cs/>
          <w:lang w:val="ar_AE" w:bidi="ar_AE"/>
        </w:rPr>
        <w:t xml:space="preserve">. هذه هي الكلمة العامة التي تُشير إلى الله وليست اسمه الشخصي. استخدموا الكلمة نفسها التي استخدمتموها في المقاطع السابقة لاسم </w:t>
      </w:r>
      <w:r>
        <w:rPr>
          <w:rtl/>
          <w:cs/>
          <w:lang w:val="ar_AE" w:bidi="ar_AE"/>
        </w:rPr>
        <w:t>الله</w:t>
      </w:r>
      <w:r>
        <w:rPr>
          <w:rtl/>
          <w:cs/>
          <w:lang w:val="ar_AE" w:bidi="ar_AE"/>
        </w:rPr>
        <w:t>. راجعوا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23:7–12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23: 7- 12 واحفظوه في قلوبكم.</w:t>
      </w:r>
    </w:p>
    <w:p>
      <w:pPr>
        <w:bidi/>
      </w:pPr>
      <w:r>
        <w:rPr>
          <w:rtl/>
          <w:cs/>
          <w:lang w:val="ar_AE" w:bidi="ar_AE"/>
        </w:rPr>
      </w:r>
      <w:r>
        <w:rPr>
          <w:rtl/>
          <w:cs/>
          <w:lang w:val="ar_AE" w:bidi="ar_AE"/>
        </w:rPr>
        <w:t xml:space="preserve">استمعوا إلى نسخة صوتية من سفر العدد 23: 7- 12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23: 7 - 12 من الترجمة الأسهل للفهم. </w:t>
      </w:r>
    </w:p>
    <w:p>
      <w:pPr>
        <w:bidi/>
      </w:pPr>
      <w:r>
        <w:rPr>
          <w:rtl/>
          <w:cs/>
          <w:lang w:val="ar_AE" w:bidi="ar_AE"/>
        </w:rPr>
      </w:r>
      <w:r>
        <w:rPr>
          <w:rtl/>
          <w:cs/>
          <w:lang w:val="ar_AE" w:bidi="ar_AE"/>
        </w:rPr>
        <w:t>في المقطع السابق، قدّم بالاق وبلعام ذبائح على سبعة مذابح. بعدها يلتقي بلعام بالله ويضع الله رسالة في فمه. ثم يعود بلعام إلى بالاق بالرسالة.</w:t>
      </w:r>
    </w:p>
    <w:p>
      <w:pPr>
        <w:bidi/>
      </w:pPr>
      <w:r>
        <w:rPr>
          <w:rtl/>
          <w:cs/>
          <w:lang w:val="ar_AE" w:bidi="ar_AE"/>
        </w:rPr>
      </w:r>
      <w:r>
        <w:rPr>
          <w:rtl/>
          <w:cs/>
          <w:lang w:val="ar_AE" w:bidi="ar_AE"/>
        </w:rPr>
        <w:t>وهذا المقطع هو الرسالة التي أعطاها الرب لبلعام. ومثل العديد من الأنبياء، ألقى بلعام خطابه (كلامه) باستخدام لغة شعرية خاصة. وكانت الرسالة شبيهة بالنبوّة، ولكن بلعام لم يكن رسولًا للرب. لذلك، يستخدم موسى كلمة عامة للإشارة إلى الأقوال الحكيمة مثل الحكمة أو الأمثال لوصف رسالة بلعام.</w:t>
      </w:r>
    </w:p>
    <w:p>
      <w:pPr>
        <w:bidi/>
      </w:pPr>
      <w:r>
        <w:rPr>
          <w:rtl/>
          <w:cs/>
          <w:lang w:val="ar_AE" w:bidi="ar_AE"/>
        </w:rPr>
      </w:r>
      <w:r>
        <w:rPr>
          <w:rtl/>
          <w:cs/>
          <w:lang w:val="ar_AE" w:bidi="ar_AE"/>
        </w:rPr>
        <w:t>توقفوا هنا واحكوا قصة عن رسول جاء من خارج المجتمع وقَدَّم رسالة. انتبهوا إلى الطريقة التي يصف بها الراوي الرسالة. وكيف تختلف هذه الرسالة عن الرسائل التي تأتي من المجتمع؟ أوقفوا سماع هذا التسجيل الصوتي هنا.</w:t>
      </w:r>
    </w:p>
    <w:p>
      <w:pPr>
        <w:bidi/>
      </w:pPr>
      <w:r>
        <w:rPr>
          <w:rtl/>
          <w:cs/>
          <w:lang w:val="ar_AE" w:bidi="ar_AE"/>
        </w:rPr>
      </w:r>
      <w:r>
        <w:rPr>
          <w:rtl/>
          <w:cs/>
          <w:lang w:val="ar_AE" w:bidi="ar_AE"/>
        </w:rPr>
        <w:t>يبدأ بلعام خطابه بقوله من يكون ولماذا نطق بهذه الرسالة. ويبدو أن هذه كانت صيغة أو نمط شائع لتقديم هذا النوع من الكلام. وسيستخدم بلعام هذا النمط ذاته في جميع رسائله المستقبلية.</w:t>
      </w:r>
    </w:p>
    <w:p>
      <w:pPr>
        <w:bidi/>
      </w:pPr>
      <w:r>
        <w:rPr>
          <w:rtl/>
          <w:cs/>
          <w:lang w:val="ar_AE" w:bidi="ar_AE"/>
        </w:rPr>
      </w:r>
      <w:r>
        <w:rPr>
          <w:rtl/>
          <w:cs/>
          <w:lang w:val="ar_AE" w:bidi="ar_AE"/>
        </w:rPr>
        <w:t>توقفوا هنا وناقشوا: كيف يبدأ المرسلون في ثقافتكم رسالتهم؟ وكيف يقدِّمون أنفسهم والغرض من رسالتهم؟ أوقفوا سماع هذا التسجيل الصوتي هنا.</w:t>
      </w:r>
    </w:p>
    <w:p>
      <w:pPr>
        <w:bidi/>
      </w:pPr>
      <w:r>
        <w:rPr>
          <w:rtl/>
          <w:cs/>
          <w:lang w:val="ar_AE" w:bidi="ar_AE"/>
        </w:rPr>
      </w:r>
      <w:r>
        <w:rPr>
          <w:rtl/>
          <w:cs/>
          <w:lang w:val="ar_AE" w:bidi="ar_AE"/>
        </w:rPr>
        <w:t>يقول بلعام إن الملك بالاق استدعاه من أرام، من جبال المشرق. ستتذكرون من مقطع سابق أن بلعام كان من فتور، والتي كانت على الأرجح بالقرب من نهر الفرات في الجزء الشمالي من سوريا الحديثة. ويقع هذا المكان على بعد أكثر من 965 كيلومترًا من موآب.</w:t>
      </w:r>
    </w:p>
    <w:p>
      <w:pPr>
        <w:bidi/>
      </w:pPr>
      <w:r>
        <w:rPr>
          <w:rtl/>
          <w:cs/>
          <w:lang w:val="ar_AE" w:bidi="ar_AE"/>
        </w:rPr>
      </w:r>
      <w:r>
        <w:rPr>
          <w:rtl/>
          <w:cs/>
          <w:lang w:val="ar_AE" w:bidi="ar_AE"/>
        </w:rPr>
        <w:t xml:space="preserve">توقفوا هنا وانظروا إلى خريطة تُظهر </w:t>
      </w:r>
      <w:r>
        <w:rPr>
          <w:b/>
          <w:rtl/>
          <w:cs/>
          <w:lang w:val="ar_AE" w:bidi="ar_AE"/>
        </w:rPr>
        <w:t>موآب، ونهر الأردن، ونهر الفرات، وأرض موآب، وأرض فتور</w:t>
      </w:r>
      <w:r>
        <w:rPr>
          <w:rtl/>
          <w:cs/>
          <w:lang w:val="ar_AE" w:bidi="ar_AE"/>
        </w:rPr>
        <w:t>، إذا لزم الأمر. أوقفوا سماع هذا التسجيل الصوتي هنا.</w:t>
      </w:r>
    </w:p>
    <w:p>
      <w:pPr>
        <w:bidi/>
      </w:pPr>
      <w:r>
        <w:rPr>
          <w:rtl/>
          <w:cs/>
          <w:lang w:val="ar_AE" w:bidi="ar_AE"/>
        </w:rPr>
      </w:r>
      <w:r>
        <w:rPr>
          <w:rtl/>
          <w:cs/>
          <w:lang w:val="ar_AE" w:bidi="ar_AE"/>
        </w:rPr>
        <w:t>في رسالته، يشير بلعام إلى بني إسرائيل بِاِسمين: يعقوب وإسرائيل. ستتذكرون أن يعقوب كان جدًا لبني إسرائيل. وهو كان حفيد إبراهيم. وقد غيَّر الرب اسم يعقوب إلى إسرائيل. ومن تلك النقطة، دعا الناس نسل يعقوب باسم إسرائيل.</w:t>
      </w:r>
    </w:p>
    <w:p>
      <w:pPr>
        <w:bidi/>
      </w:pPr>
      <w:r>
        <w:rPr>
          <w:rtl/>
          <w:cs/>
          <w:lang w:val="ar_AE" w:bidi="ar_AE"/>
        </w:rPr>
      </w:r>
      <w:r>
        <w:rPr>
          <w:rtl/>
          <w:cs/>
          <w:lang w:val="ar_AE" w:bidi="ar_AE"/>
        </w:rPr>
        <w:t>كان الناس يَعْلَمون أن بلعام كان رجلًا قويًا وكانت بركاته ولعناته فعَّالة.</w:t>
      </w:r>
    </w:p>
    <w:p>
      <w:pPr>
        <w:bidi/>
      </w:pPr>
      <w:r>
        <w:rPr>
          <w:rtl/>
          <w:cs/>
          <w:lang w:val="ar_AE" w:bidi="ar_AE"/>
        </w:rPr>
      </w:r>
      <w:r>
        <w:rPr>
          <w:rtl/>
          <w:cs/>
          <w:lang w:val="ar_AE" w:bidi="ar_AE"/>
        </w:rPr>
        <w:t>لكن بلعام يدرك أنه لا يستطيع أن يلعن شخصًا ما لم يلعنه الله أيضًا. ولا يستطيع بلعام أن يمنع أو يعكس بركة الله لإسرائيل. ولأن الله قد باركهم، فإن بلعام غير قادر أن يلعن إسرائيل.</w:t>
      </w:r>
    </w:p>
    <w:p>
      <w:pPr>
        <w:bidi/>
      </w:pPr>
      <w:r>
        <w:rPr>
          <w:rtl/>
          <w:cs/>
          <w:lang w:val="ar_AE" w:bidi="ar_AE"/>
        </w:rPr>
      </w:r>
      <w:r>
        <w:rPr>
          <w:rtl/>
          <w:cs/>
          <w:lang w:val="ar_AE" w:bidi="ar_AE"/>
        </w:rPr>
        <w:t>يقول بلعام إنه يستطيع رؤيته، أي إسرائيل، من موقعه في أعلى الجبل أو التل. ويوافق بلعام على أن إسرائيل شعب خاص، وليس مثل أي شعب آخر. وهو يُدرك أن الرب اختار أو ميّز إسرائيل عن جميع الأمم الأخرى. فهم وحدهم شعب الرب المختار.</w:t>
      </w:r>
    </w:p>
    <w:p>
      <w:pPr>
        <w:bidi/>
      </w:pPr>
      <w:r>
        <w:rPr>
          <w:rtl/>
          <w:cs/>
          <w:lang w:val="ar_AE" w:bidi="ar_AE"/>
        </w:rPr>
      </w:r>
      <w:r>
        <w:rPr>
          <w:rtl/>
          <w:cs/>
          <w:lang w:val="ar_AE" w:bidi="ar_AE"/>
        </w:rPr>
        <w:t>ويصف بلعام شعب إسرائيل بأنهم "تراب". وهناك سببان محتملان لتسمية بلعام لهم بالتراب. قد يكون السبب الأول هو أنه عندما سافر بنو إسرائيل عبر البرية، حركوا الأرض الجافة وخلقوا سحابة ضخمة من الأتربة. وقد يشير السبب الثاني إلى وعد الرب لأبرام بأن نسله سيكون مثل التراب الذي لا يستطيع أحد أن يعدَّه.</w:t>
      </w:r>
    </w:p>
    <w:p>
      <w:pPr>
        <w:bidi/>
      </w:pPr>
      <w:r>
        <w:rPr>
          <w:rtl/>
          <w:cs/>
          <w:lang w:val="ar_AE" w:bidi="ar_AE"/>
        </w:rPr>
      </w:r>
      <w:r>
        <w:rPr>
          <w:rtl/>
          <w:cs/>
          <w:lang w:val="ar_AE" w:bidi="ar_AE"/>
        </w:rPr>
        <w:t>توقفوا هنا وافعلوا هذا النشاط: التقطوا حفنة من التراب أو التربة. وحاولوا عَدّ حبَّات التراب. كم حبة تراب كانت لديكم في يدكم؟ كيف كان شعوركم عند عَد حبات التراب؟ أوقفوا سماع هذا التسجيل الصوتي هنا.</w:t>
      </w:r>
    </w:p>
    <w:p>
      <w:pPr>
        <w:bidi/>
      </w:pPr>
      <w:r>
        <w:rPr>
          <w:rtl/>
          <w:cs/>
          <w:lang w:val="ar_AE" w:bidi="ar_AE"/>
        </w:rPr>
      </w:r>
      <w:r>
        <w:rPr>
          <w:rtl/>
          <w:cs/>
          <w:lang w:val="ar_AE" w:bidi="ar_AE"/>
        </w:rPr>
        <w:t>يختتم بلعام رسالته برغبة في أن يكون مثل الأبرار، الذين يطيعون الله. ومع أن هذه هي رغبة بلعام، إلا أننا سنعلم في المقاطع اللاحقة أنه لا يعيش حياة شخص بار.</w:t>
      </w:r>
    </w:p>
    <w:p>
      <w:pPr>
        <w:bidi/>
      </w:pPr>
      <w:r>
        <w:rPr>
          <w:rtl/>
          <w:cs/>
          <w:lang w:val="ar_AE" w:bidi="ar_AE"/>
        </w:rPr>
      </w:r>
      <w:r>
        <w:rPr>
          <w:rtl/>
          <w:cs/>
          <w:lang w:val="ar_AE" w:bidi="ar_AE"/>
        </w:rPr>
        <w:t>بعد أن أعطى بلعام رسالته الأولى، غضب الملك بالاق جدًا. لقد عرض على بلعام الكثير من المال ليلعن بني إسرائيل. وتوقع بالاق من بلعام أن يتكلَّم باللعنات التي كان بالاق يدفع له مقابلها. ويعتقد بالاق أنه يستطيع التلاعب بالآلهة أو التحكُّم بها طالما أن لديه الشخص الصحيح، أي بلعام، الذي يؤدي الطقوس الصحيحة. فيقول بلعام إنه لا يستطيع أن يتكلم إلا بما يأمره الله أن يتكلم به. ويدرك بالاق أن الرب يسود على كل شيء ولا يستطيع أحد أن يتحكم فيه.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23: 7 - 12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يخبر بلعام كيف دعاه الملك بالاق ليلعن إسرائيل.</w:t>
      </w:r>
    </w:p>
    <w:p>
      <w:pPr>
        <w:bidi/>
      </w:pPr>
      <w:r>
        <w:rPr>
          <w:rtl/>
          <w:cs/>
          <w:lang w:val="ar_AE" w:bidi="ar_AE"/>
        </w:rPr>
      </w:r>
      <w:r>
        <w:rPr>
          <w:b/>
          <w:rtl/>
          <w:cs/>
          <w:lang w:val="ar_AE" w:bidi="ar_AE"/>
        </w:rPr>
        <w:t>في المشهد الثاني:</w:t>
      </w:r>
      <w:r>
        <w:rPr>
          <w:rtl/>
          <w:cs/>
          <w:lang w:val="ar_AE" w:bidi="ar_AE"/>
        </w:rPr>
        <w:t xml:space="preserve"> يرى بلعام العدد الكبير من بني إسرائيل. إنهم أمة خاصة. ويرغب بلعام في أن يكون مثلهم.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الملك بالاق</w:t>
      </w:r>
    </w:p>
    <w:p>
      <w:pPr>
        <w:pStyle w:val="ListBullet"/>
        <w:bidi/>
        <w:spacing w:line="240" w:lineRule="auto"/>
        <w:ind w:left="720"/>
      </w:pPr>
      <w:r>
        <w:rPr>
          <w:rtl/>
          <w:cs/>
          <w:lang w:val="ar_AE" w:bidi="ar_AE"/>
        </w:rPr>
      </w:r>
      <w:r>
        <w:rPr>
          <w:rtl/>
          <w:cs/>
          <w:lang w:val="ar_AE" w:bidi="ar_AE"/>
        </w:rPr>
        <w:t>رؤساء موآب</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توقفوا هنا وراجعوا كمجموعة: إذا كان فريقكم قد أكمل المقدمة للشعر، فذكّروا بعضكم البعض بالطرق الخاصة التي يستخدم بها الشعراء اللغة. ما أكثر الطرق شيوعًا لاستخدام اللغة في الشعر العبري؟ أوقفوا سماع هذا التسجيل الصوتي هنا.</w:t>
      </w:r>
    </w:p>
    <w:p>
      <w:pPr>
        <w:bidi/>
      </w:pPr>
      <w:r>
        <w:rPr>
          <w:rtl/>
          <w:cs/>
          <w:lang w:val="ar_AE" w:bidi="ar_AE"/>
        </w:rPr>
      </w:r>
      <w:r>
        <w:rPr>
          <w:rtl/>
          <w:cs/>
          <w:lang w:val="ar_AE" w:bidi="ar_AE"/>
        </w:rPr>
        <w:t>في بداية هذا المقطع، عاد بلعام إلى المكان الذي كان يقف فيه بالاق ورؤساء موآب، بجوار ذبائح المحرقات. ويعلن بلعام الرسالة التي أعطاها له الرب. يعطي بلعام الرسالة بأسلوب شعري. وهذا أمر مُعتاد لمثل هذه الأنواع من الرسائل. ومع أن الرب قد أعطى بلعام الرسالة، إلا أنه لم يكن رسولًا خاصًا لله. لذلك، يستخدم موسى كلمة عامة للإشارة إلى الأقوال الحكيمة مثل الحكمة أو الأمثال لوصف رسالة بلعام.</w:t>
      </w:r>
    </w:p>
    <w:p>
      <w:pPr>
        <w:bidi/>
      </w:pPr>
      <w:r>
        <w:rPr>
          <w:rtl/>
          <w:cs/>
          <w:lang w:val="ar_AE" w:bidi="ar_AE"/>
        </w:rPr>
      </w:r>
      <w:r>
        <w:rPr>
          <w:rtl/>
          <w:cs/>
          <w:lang w:val="ar_AE" w:bidi="ar_AE"/>
        </w:rPr>
        <w:t>توقفوا هنا وناقشوا كيف ستترجمون الكلمة التي تصف نوع الرسالة التي قالها بلعام. أوقفوا سماع هذا التسجيل الصوتي هنا.</w:t>
      </w:r>
    </w:p>
    <w:p>
      <w:pPr>
        <w:bidi/>
      </w:pPr>
      <w:r>
        <w:rPr>
          <w:rtl/>
          <w:cs/>
          <w:lang w:val="ar_AE" w:bidi="ar_AE"/>
        </w:rPr>
      </w:r>
      <w:r>
        <w:rPr>
          <w:rtl/>
          <w:cs/>
          <w:lang w:val="ar_AE" w:bidi="ar_AE"/>
        </w:rPr>
        <w:t>كما هو الحال في العديد من القصائد العبرية الأخرى، ينشئ الشاعر هذه القصيدة باستخدام أزواج من الكلمات وكذلك عبارات متوازية أو مصاحبة. ينظم بلعام هذه الرسالة باستخدام سبع مجموعات متوازية أو مصاحبة من العبارات ويقسمها إلى قسمين. يتكون كل قسم من ثلاثة موضوعات متوازية أو متشابهة: أولًا، الموقع، ثم معلومات عن إسرائيل، وأخيرًا، رد فعل بلعام.</w:t>
      </w:r>
    </w:p>
    <w:p>
      <w:pPr>
        <w:bidi/>
      </w:pPr>
      <w:r>
        <w:rPr>
          <w:rtl/>
          <w:cs/>
          <w:lang w:val="ar_AE" w:bidi="ar_AE"/>
        </w:rPr>
      </w:r>
      <w:r>
        <w:rPr>
          <w:rtl/>
          <w:cs/>
          <w:lang w:val="ar_AE" w:bidi="ar_AE"/>
        </w:rPr>
        <w:t>يتكون المشهد الأول من ثلاث مجموعات من العبارات المتوازية أو المصاحبة. أولًا، يتحدث بلعام عن موقعه في أرام، في جبال المشرق حيث دعاه بالاق، ملك موآب. يقول بلعام الشيء نفسه لكن بأزواج مختلفة من الكلمات. وبالاق هو ملك موآب وآرام تقع في الجبال الشرقية.</w:t>
      </w:r>
    </w:p>
    <w:p>
      <w:pPr>
        <w:bidi/>
      </w:pPr>
      <w:r>
        <w:rPr>
          <w:rtl/>
          <w:cs/>
          <w:lang w:val="ar_AE" w:bidi="ar_AE"/>
        </w:rPr>
      </w:r>
      <w:r>
        <w:rPr>
          <w:rtl/>
          <w:cs/>
          <w:lang w:val="ar_AE" w:bidi="ar_AE"/>
        </w:rPr>
        <w:t>بعد ذلك، يذكر بلعام إسرائيل والسبب الذي دعاه من أجله بالاق. ومرة أخرى، يستخدم عبارات تعني نفس الشيء. يعقوب وإسرائيل هما نفس الشيء، ويشيران إلى نسل يعقوب، أي بني إسرائيل. يريد بالاق من بلعام أن يلعن ويدين (يشتم) أو يعلن هلاك إسرائيل. وهو يريد من بلعام أن يطلب الشر على بني إسرائيل. في اللغة الأصلية، الكلمة الثانية التي يستخدمها بلعام أقوى وتشير إلى الرغبات الشريرة التي يتحدث بها الناس بغضب.</w:t>
      </w:r>
    </w:p>
    <w:p>
      <w:pPr>
        <w:bidi/>
      </w:pPr>
      <w:r>
        <w:rPr>
          <w:rtl/>
          <w:cs/>
          <w:lang w:val="ar_AE" w:bidi="ar_AE"/>
        </w:rPr>
      </w:r>
      <w:r>
        <w:rPr>
          <w:rtl/>
          <w:cs/>
          <w:lang w:val="ar_AE" w:bidi="ar_AE"/>
        </w:rPr>
        <w:t>توقفوا هنا وناقشوا كيف ستعبرون عن أن بالاق لا يريد أن يلعن بني إسرائيل فحسب، بل إنه ممتلئ بالغضب من نحوهم أيضًا. أوقفوا سماع هذا التسجيل الصوتي هنا.</w:t>
      </w:r>
    </w:p>
    <w:p>
      <w:pPr>
        <w:bidi/>
      </w:pPr>
      <w:r>
        <w:rPr>
          <w:rtl/>
          <w:cs/>
          <w:lang w:val="ar_AE" w:bidi="ar_AE"/>
        </w:rPr>
      </w:r>
      <w:r>
        <w:rPr>
          <w:rtl/>
          <w:cs/>
          <w:lang w:val="ar_AE" w:bidi="ar_AE"/>
        </w:rPr>
        <w:t>في المجموعة الثالثة من العبارات، يجيب بلعام باستخدام أسئلة لا يتوقع أو ينتظر أن يجيب عليها بالاق. فيسأل بلعام: "كيف يمكنني أن ألعن الذين لم يلعنهم الله؟ وكيف يمكنني أن أدين (أشتم) الذين لم يدينهم (يشتمهم) الرب؟" يقول بلعام إنه لا يستطيع أن يتمنى الشر لشخص لم يتكلَّم الله أو الرب ضده بالشر. يتحدث بلعام عن الله باستخدام الكلمة العامة للإشارة إلى الله أولًا، ثم باستخدام كلمة الرب (يهوه)، الاسم الشخصي لله. وهو يَستخدم في تمني (طلب) الشر نفس الكلمات التي استخدمها في العبارات السابقة.</w:t>
      </w:r>
    </w:p>
    <w:p>
      <w:pPr>
        <w:bidi/>
      </w:pPr>
      <w:r>
        <w:rPr>
          <w:rtl/>
          <w:cs/>
          <w:lang w:val="ar_AE" w:bidi="ar_AE"/>
        </w:rPr>
      </w:r>
      <w:r>
        <w:rPr>
          <w:rtl/>
          <w:cs/>
          <w:lang w:val="ar_AE" w:bidi="ar_AE"/>
        </w:rPr>
        <w:t>يتكون المشهد الثاني من أربع مجموعات من العبارات المتوازية أو المصاحبة. فيُكرر بلعام الموضوعات نفسها المتعلقة بالموقع، ثم المعلومات عن إسرائيل، وأخيرًا، رد فعل بلعام.</w:t>
      </w:r>
    </w:p>
    <w:p>
      <w:pPr>
        <w:bidi/>
      </w:pPr>
      <w:r>
        <w:rPr>
          <w:rtl/>
          <w:cs/>
          <w:lang w:val="ar_AE" w:bidi="ar_AE"/>
        </w:rPr>
      </w:r>
      <w:r>
        <w:rPr>
          <w:rtl/>
          <w:cs/>
          <w:lang w:val="ar_AE" w:bidi="ar_AE"/>
        </w:rPr>
        <w:t>في المجموعة الأولى من العبارات، يقول بلعام إنه من موقعه الحالي على قمة الصخور العالية أو الجبل، يمكنه رؤيته، أي إسرائيل. ويشير بلعام إلى أمة إسرائيل كما لو كانوا شخصًا واحدًا.</w:t>
      </w:r>
    </w:p>
    <w:p>
      <w:pPr>
        <w:bidi/>
      </w:pPr>
      <w:r>
        <w:rPr>
          <w:rtl/>
          <w:cs/>
          <w:lang w:val="ar_AE" w:bidi="ar_AE"/>
        </w:rPr>
      </w:r>
      <w:r>
        <w:rPr>
          <w:rtl/>
          <w:cs/>
          <w:lang w:val="ar_AE" w:bidi="ar_AE"/>
        </w:rPr>
        <w:t>في المجموعتين الثانية والثالثة من العبارات، يتحدث بلعام عن إسرائيل. في المجموعة الثانية من العبارات، يستخدم بلعام لغة تصويرية أو رمزية لوصف وضع إسرائيل الخاص. يقول بلعام إن إسرائيل يسكن وحده ولا يرى نفسه مثل الأمم الأخرى. فَقَد أفرزهم الرب عن الأمم الأخرى وأعطاهم مكانة خاصة كشعب الرب المختار.</w:t>
      </w:r>
    </w:p>
    <w:p>
      <w:pPr>
        <w:bidi/>
      </w:pPr>
      <w:r>
        <w:rPr>
          <w:rtl/>
          <w:cs/>
          <w:lang w:val="ar_AE" w:bidi="ar_AE"/>
        </w:rPr>
      </w:r>
      <w:r>
        <w:rPr>
          <w:rtl/>
          <w:cs/>
          <w:lang w:val="ar_AE" w:bidi="ar_AE"/>
        </w:rPr>
        <w:t>في المجموعة الثالثة من العبارات، يطرح بلعام سؤالًا لا يتوقع إجابته. وهو يقول إن إسرائيل كثير جدًا بحيث لا يمكن إحصاؤه. ويصفهم بأنهم مثل التراب، بحيث لا يمكن عد حتى ربعهم أو جزء منهم.</w:t>
      </w:r>
    </w:p>
    <w:p>
      <w:pPr>
        <w:bidi/>
      </w:pPr>
      <w:r>
        <w:rPr>
          <w:rtl/>
          <w:cs/>
          <w:lang w:val="ar_AE" w:bidi="ar_AE"/>
        </w:rPr>
      </w:r>
      <w:r>
        <w:rPr>
          <w:rtl/>
          <w:cs/>
          <w:lang w:val="ar_AE" w:bidi="ar_AE"/>
        </w:rPr>
        <w:t>توقفوا هنا وناقشوا: ما اللغة الخاصة أو الصور الكلامية التي تستخدمونها في ثقافتكم لوصف شيء يصعب حسابه؟ ناقشوا كيف ستصفون "إحصاء التراب" في ترجمتكم. أوقفوا سماع هذا التسجيل الصوتي هنا.</w:t>
      </w:r>
    </w:p>
    <w:p>
      <w:pPr>
        <w:bidi/>
      </w:pPr>
      <w:r>
        <w:rPr>
          <w:rtl/>
          <w:cs/>
          <w:lang w:val="ar_AE" w:bidi="ar_AE"/>
        </w:rPr>
      </w:r>
      <w:r>
        <w:rPr>
          <w:rtl/>
          <w:cs/>
          <w:lang w:val="ar_AE" w:bidi="ar_AE"/>
        </w:rPr>
        <w:t>في المجموعة الأخيرة من العبارات في هذه الرسالة، يقول بلعام إنه يريد أن يكون مثل بني إسرائيل. وهو يقول إنه عندما يموت، أو في نهاية حياته، يريد أن يكون بارًا، في علاقة صحيحة مع الله، تمامًا مثل بني إسرائيل.</w:t>
      </w:r>
    </w:p>
    <w:p>
      <w:pPr>
        <w:bidi/>
      </w:pPr>
      <w:r>
        <w:rPr>
          <w:rtl/>
          <w:cs/>
          <w:lang w:val="ar_AE" w:bidi="ar_AE"/>
        </w:rPr>
      </w:r>
      <w:r>
        <w:rPr>
          <w:rtl/>
          <w:cs/>
          <w:lang w:val="ar_AE" w:bidi="ar_AE"/>
        </w:rPr>
        <w:t>بعد أن أعطى بلعام الرسالة، غضب بالاق جدًا. ويطرح بالاق سؤالًا لا يتوقع من بلعام أن يجيبه. فيسأل بالاق: "ماذا فعلت بي؟" وهو يقول إن بلعام لم يفعل ما طلب منه بالاق أن يفعله. لقد فعل بلعام عكس ما طلبه بالاق. فيستخدم بلعام سؤالًا لتذكير بالاق بأنه لا يستطيع أن ينطق إلا بالرسالة التي أعطاها له الرب. فيسأل بلعام بالاق: "أما الذي يَضعه الرب في فمي أَحْتَرِصُ أن أتكلَّم به؟"</w:t>
      </w:r>
    </w:p>
    <w:p>
      <w:pPr>
        <w:bidi/>
      </w:pPr>
      <w:r>
        <w:rPr>
          <w:rtl/>
          <w:cs/>
          <w:lang w:val="ar_AE" w:bidi="ar_AE"/>
        </w:rPr>
      </w:r>
      <w:r>
        <w:rPr>
          <w:rtl/>
          <w:cs/>
          <w:lang w:val="ar_AE" w:bidi="ar_AE"/>
        </w:rPr>
        <w:t>الآن، على المجموعة أن ترسم مخططًا على لوحة، أو استخدام أشياء لتجسيد هذا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23: 7 - 12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الملك بالاق</w:t>
      </w:r>
    </w:p>
    <w:p>
      <w:pPr>
        <w:pStyle w:val="ListBullet"/>
        <w:bidi/>
        <w:spacing w:line="240" w:lineRule="auto"/>
        <w:ind w:left="720"/>
      </w:pPr>
      <w:r>
        <w:rPr>
          <w:rtl/>
          <w:cs/>
          <w:lang w:val="ar_AE" w:bidi="ar_AE"/>
        </w:rPr>
      </w:r>
      <w:r>
        <w:rPr>
          <w:rtl/>
          <w:cs/>
          <w:lang w:val="ar_AE" w:bidi="ar_AE"/>
        </w:rPr>
        <w:t>رؤساء موآب</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عاد بلعام إلى الملك بالاق، نطق بهذه الرسالة:</w:t>
      </w:r>
    </w:p>
    <w:p>
      <w:pPr>
        <w:bidi/>
      </w:pPr>
      <w:r>
        <w:rPr>
          <w:rtl/>
          <w:cs/>
          <w:lang w:val="ar_AE" w:bidi="ar_AE"/>
        </w:rPr>
      </w:r>
      <w:r>
        <w:rPr>
          <w:rtl/>
          <w:cs/>
          <w:lang w:val="ar_AE" w:bidi="ar_AE"/>
        </w:rPr>
        <w:t>"دعاني بالاق، ملك موآب، من أرام من جبال المشرق.</w:t>
      </w:r>
    </w:p>
    <w:p>
      <w:pPr>
        <w:bidi/>
      </w:pPr>
      <w:r>
        <w:rPr>
          <w:rtl/>
          <w:cs/>
          <w:lang w:val="ar_AE" w:bidi="ar_AE"/>
        </w:rPr>
      </w:r>
      <w:r>
        <w:rPr>
          <w:rtl/>
          <w:cs/>
          <w:lang w:val="ar_AE" w:bidi="ar_AE"/>
        </w:rPr>
        <w:t>قال: "تعالَ وألعن لي نسل يعقوب، تعالَ تكلّم بأمور شريرة (واشتم) على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"أنا خائف من بني إسرائيل. أحتاج أن أُحضر بلعام إلى هنا. إن لعنته تعمل دائمًا"، أو "سأفعل كل ما يلزم للتخلص من أعدائي الذين أُبغضهم. سيكون إحضار بلعام إلى هنا كل هذه المسافة مُكلفًا، لكنني سأدفع الثمن."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كيف يمكنني أن ألعن الذين لم يلعنهم الله؟</w:t>
      </w:r>
    </w:p>
    <w:p>
      <w:pPr>
        <w:bidi/>
      </w:pPr>
      <w:r>
        <w:rPr>
          <w:rtl/>
          <w:cs/>
          <w:lang w:val="ar_AE" w:bidi="ar_AE"/>
        </w:rPr>
      </w:r>
      <w:r>
        <w:rPr>
          <w:rtl/>
          <w:cs/>
          <w:lang w:val="ar_AE" w:bidi="ar_AE"/>
        </w:rPr>
        <w:t>كيف أتكلم (أشتم) بالشر على من لم يتكلم الرب عليهم شرًا؟"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"أشعر بالعجز. لا يمكنني أن أقاوم الرب"، أو "قوتي محدودة. لقد بارك الرب إسرائيل، ولا يمكنني فعل شيء ضدهم".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"أرى إسرائيل من رأس الصخور، وأبصرهم من قمة التل.</w:t>
      </w:r>
    </w:p>
    <w:p>
      <w:pPr>
        <w:bidi/>
      </w:pPr>
      <w:r>
        <w:rPr>
          <w:rtl/>
          <w:cs/>
          <w:lang w:val="ar_AE" w:bidi="ar_AE"/>
        </w:rPr>
      </w:r>
      <w:r>
        <w:rPr>
          <w:rtl/>
          <w:cs/>
          <w:lang w:val="ar_AE" w:bidi="ar_AE"/>
        </w:rPr>
        <w:t xml:space="preserve">هوذا شعب خاص، يسكن وحده. </w:t>
      </w:r>
    </w:p>
    <w:p>
      <w:pPr>
        <w:bidi/>
      </w:pPr>
      <w:r>
        <w:rPr>
          <w:rtl/>
          <w:cs/>
          <w:lang w:val="ar_AE" w:bidi="ar_AE"/>
        </w:rPr>
      </w:r>
      <w:r>
        <w:rPr>
          <w:rtl/>
          <w:cs/>
          <w:lang w:val="ar_AE" w:bidi="ar_AE"/>
        </w:rPr>
        <w:t>هم ليسوا مثل الأمم الأخرى!</w:t>
      </w:r>
    </w:p>
    <w:p>
      <w:pPr>
        <w:bidi/>
      </w:pPr>
      <w:r>
        <w:rPr>
          <w:rtl/>
          <w:cs/>
          <w:lang w:val="ar_AE" w:bidi="ar_AE"/>
        </w:rPr>
      </w:r>
      <w:r>
        <w:rPr>
          <w:rtl/>
          <w:cs/>
          <w:lang w:val="ar_AE" w:bidi="ar_AE"/>
        </w:rPr>
        <w:t>هم مثل التراب الذي لا يمكن حصره؛</w:t>
      </w:r>
    </w:p>
    <w:p>
      <w:pPr>
        <w:bidi/>
      </w:pPr>
      <w:r>
        <w:rPr>
          <w:rtl/>
          <w:cs/>
          <w:lang w:val="ar_AE" w:bidi="ar_AE"/>
        </w:rPr>
      </w:r>
      <w:r>
        <w:rPr>
          <w:rtl/>
          <w:cs/>
          <w:lang w:val="ar_AE" w:bidi="ar_AE"/>
        </w:rPr>
        <w:t>من يستطيع حتى أن يحصي جزءًا منهم؟"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بأشياء مثل: "لقد جعلنا الرب أمة عظيمة تمامًا كما وعد آباءنا إبراهيم وإسحاق ويعقوب" أو "نحن مميزون. لقد اختارنا الرب من بين جميع الأمم الأخرى."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"أرجو أن أموت مثل هؤلاء الناس الأبرار، لتكن نهاية حياتي مثل نهاية حياتهم".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"أشعر بالغيرة. أرجو أن يكون نسلي أمة عظيمة مثل هذه الأمة"، أو "أتمنى أن تكون علاقتي مع الرب جيدة، مثل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فغضب بالاق بشدة من بلعام وقال: "ماذا فعلت بي؟ لقد أحضرتك إلى هنا كي تلعن أعدائي، لكنك باركتهم بدلًا من ذلك."</w:t>
      </w:r>
    </w:p>
    <w:p>
      <w:pPr>
        <w:bidi/>
      </w:pPr>
      <w:r>
        <w:rPr>
          <w:rtl/>
          <w:cs/>
          <w:lang w:val="ar_AE" w:bidi="ar_AE"/>
        </w:rPr>
      </w:r>
      <w:r>
        <w:rPr>
          <w:rtl/>
          <w:cs/>
          <w:lang w:val="ar_AE" w:bidi="ar_AE"/>
        </w:rPr>
        <w:t>فأجاب بلعام: "ألم أخبرك أنني لا أستطيع أن أتكلم إلا بما يضعه الرب في فمي؟"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"أنا غاضب جدًا. لماذا لا يفعل بلعام ما دفعت له للقيام به؟ إنه يفعل العكس"، أو "أنا مُتحيِّر. ماذا يمكنني أن أفعل للتخلص من أعدائي؟"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23: 7 - 12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يعطي بلعام </w:t>
      </w:r>
      <w:r>
        <w:rPr>
          <w:b/>
          <w:rtl/>
          <w:cs/>
          <w:lang w:val="ar_AE" w:bidi="ar_AE"/>
        </w:rPr>
        <w:t>رسالته</w:t>
      </w:r>
      <w:r>
        <w:rPr>
          <w:rtl/>
          <w:cs/>
          <w:lang w:val="ar_AE" w:bidi="ar_AE"/>
        </w:rPr>
        <w:t>. ومع أن هذا كان نوعًا من النبوّة، إلا أن موسى يستخدم كلمة مختلفة في اللغة الأصلية، لأن بلعام لم يكن نبيًا للرب. يستخدم موسى كلمة عامة للإشارة إلى الأقوال الحكيمة مثل الحكمة أو الأمثال لوصف رسالة بلعام. وقد تكلَّم الناس بهذا النوع من الرسائل بأسلوب شعري.</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رسالة</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يطلب بالاق من بلعام أن </w:t>
      </w:r>
      <w:r>
        <w:rPr>
          <w:b/>
          <w:rtl/>
          <w:cs/>
          <w:lang w:val="ar_AE" w:bidi="ar_AE"/>
        </w:rPr>
        <w:t>يلعن</w:t>
      </w:r>
      <w:r>
        <w:rPr>
          <w:rtl/>
          <w:cs/>
          <w:lang w:val="ar_AE" w:bidi="ar_AE"/>
        </w:rPr>
        <w:t xml:space="preserve"> </w:t>
      </w:r>
      <w:r>
        <w:rPr>
          <w:b/>
          <w:rtl/>
          <w:cs/>
          <w:lang w:val="ar_AE" w:bidi="ar_AE"/>
        </w:rPr>
        <w:t>إسرائيل</w:t>
      </w:r>
      <w:r>
        <w:rPr>
          <w:rtl/>
          <w:cs/>
          <w:lang w:val="ar_AE" w:bidi="ar_AE"/>
        </w:rPr>
        <w:t xml:space="preserve"> أو يعقوب من أجله. استخدموا الكلمات ذاتها التي استخدمتموها في المقاطع السابقة للإشارة إلى كلمة لعنة وكلمة إسرائيل. راجعوا قاموس الكلمات الرئيسية لمزيد من المعلومات عن كلمة </w:t>
      </w:r>
      <w:r>
        <w:rPr>
          <w:rtl/>
          <w:cs/>
          <w:lang w:val="ar_AE" w:bidi="ar_AE"/>
        </w:rPr>
        <w:t>لعنة</w:t>
      </w:r>
      <w:r>
        <w:rPr>
          <w:rtl/>
          <w:cs/>
          <w:lang w:val="ar_AE" w:bidi="ar_AE"/>
        </w:rPr>
        <w:t xml:space="preserve"> وكلمة </w:t>
      </w:r>
      <w:r>
        <w:rPr>
          <w:rtl/>
          <w:cs/>
          <w:lang w:val="ar_AE" w:bidi="ar_AE"/>
        </w:rPr>
        <w:t>إسرائيل</w:t>
      </w:r>
      <w:r>
        <w:rPr>
          <w:rtl/>
          <w:cs/>
          <w:lang w:val="ar_AE" w:bidi="ar_AE"/>
        </w:rPr>
        <w:t>.</w:t>
      </w:r>
    </w:p>
    <w:p>
      <w:pPr>
        <w:bidi/>
      </w:pPr>
      <w:r>
        <w:rPr>
          <w:rtl/>
          <w:cs/>
          <w:lang w:val="ar_AE" w:bidi="ar_AE"/>
        </w:rPr>
      </w:r>
      <w:r>
        <w:rPr>
          <w:rtl/>
          <w:cs/>
          <w:lang w:val="ar_AE" w:bidi="ar_AE"/>
        </w:rPr>
        <w:t xml:space="preserve">يقول بلعام إنه لا يستطيع أن يلعن شخصًا لم يلعنه </w:t>
      </w:r>
      <w:r>
        <w:rPr>
          <w:b/>
          <w:rtl/>
          <w:cs/>
          <w:lang w:val="ar_AE" w:bidi="ar_AE"/>
        </w:rPr>
        <w:t>الله</w:t>
      </w:r>
      <w:r>
        <w:rPr>
          <w:rtl/>
          <w:cs/>
          <w:lang w:val="ar_AE" w:bidi="ar_AE"/>
        </w:rPr>
        <w:t xml:space="preserve"> أو </w:t>
      </w:r>
      <w:r>
        <w:rPr>
          <w:b/>
          <w:rtl/>
          <w:cs/>
          <w:lang w:val="ar_AE" w:bidi="ar_AE"/>
        </w:rPr>
        <w:t>الرب (يهوه)</w:t>
      </w:r>
      <w:r>
        <w:rPr>
          <w:rtl/>
          <w:cs/>
          <w:lang w:val="ar_AE" w:bidi="ar_AE"/>
        </w:rPr>
        <w:t xml:space="preserve">. يستخدم بلعام الكلمة العامة للإشارة إلى الله وكذلك يهوه، الاسم الشخصي لله. استخدموا الكلمات ذاتها التي استخدمتموها في المقاطع السابقة للإشارة إلى الله وإلى الرب (يهوه). ولمزيد من المعلومات حول مصطلح </w:t>
      </w:r>
      <w:r>
        <w:rPr>
          <w:rtl/>
          <w:cs/>
          <w:lang w:val="ar_AE" w:bidi="ar_AE"/>
        </w:rPr>
        <w:t>الله</w:t>
      </w:r>
      <w:r>
        <w:rPr>
          <w:rtl/>
          <w:cs/>
          <w:lang w:val="ar_AE" w:bidi="ar_AE"/>
        </w:rPr>
        <w:t xml:space="preserve"> ومصطلح </w:t>
      </w:r>
      <w:r>
        <w:rPr>
          <w:rtl/>
          <w:cs/>
          <w:lang w:val="ar_AE" w:bidi="ar_AE"/>
        </w:rPr>
        <w:t>الرب (يهوه)</w:t>
      </w:r>
      <w:r>
        <w:rPr>
          <w:rtl/>
          <w:cs/>
          <w:lang w:val="ar_AE" w:bidi="ar_AE"/>
        </w:rPr>
        <w:t>، ارجعوا إلى قاموس الكلمات الرئيسية.</w:t>
      </w:r>
    </w:p>
    <w:p>
      <w:pPr>
        <w:bidi/>
      </w:pPr>
      <w:r>
        <w:rPr>
          <w:rtl/>
          <w:cs/>
          <w:lang w:val="ar_AE" w:bidi="ar_AE"/>
        </w:rPr>
      </w:r>
      <w:r>
        <w:rPr>
          <w:rtl/>
          <w:cs/>
          <w:lang w:val="ar_AE" w:bidi="ar_AE"/>
        </w:rPr>
        <w:t xml:space="preserve">يقول بلعام إن إسرائيل لا تعتبر نفسها مثل </w:t>
      </w:r>
      <w:r>
        <w:rPr>
          <w:b/>
          <w:rtl/>
          <w:cs/>
          <w:lang w:val="ar_AE" w:bidi="ar_AE"/>
        </w:rPr>
        <w:t>الأمم</w:t>
      </w:r>
      <w:r>
        <w:rPr>
          <w:rtl/>
          <w:cs/>
          <w:lang w:val="ar_AE" w:bidi="ar_AE"/>
        </w:rPr>
        <w:t xml:space="preserve"> الأخرى. استخدموا الكلمة ذاتها التي استخدمتموها في المقاطع السابقة للإشارة إلى كلمة أُمَّة. راجعوا قاموس الكلمات الرئيسية لمزيد من المعلومات عن كلمة </w:t>
      </w:r>
      <w:r>
        <w:rPr>
          <w:rtl/>
          <w:cs/>
          <w:lang w:val="ar_AE" w:bidi="ar_AE"/>
        </w:rPr>
        <w:t>أُمَّة</w:t>
      </w:r>
      <w:r>
        <w:rPr>
          <w:rtl/>
          <w:cs/>
          <w:lang w:val="ar_AE" w:bidi="ar_AE"/>
        </w:rPr>
        <w:t>.</w:t>
      </w:r>
    </w:p>
    <w:p>
      <w:pPr>
        <w:bidi/>
      </w:pPr>
      <w:r>
        <w:rPr>
          <w:rtl/>
          <w:cs/>
          <w:lang w:val="ar_AE" w:bidi="ar_AE"/>
        </w:rPr>
      </w:r>
      <w:r>
        <w:rPr>
          <w:rtl/>
          <w:cs/>
          <w:lang w:val="ar_AE" w:bidi="ar_AE"/>
        </w:rPr>
        <w:t xml:space="preserve">يرغب بلعام في أن يموت في نهاية حياته كشخص </w:t>
      </w:r>
      <w:r>
        <w:rPr>
          <w:b/>
          <w:rtl/>
          <w:cs/>
          <w:lang w:val="ar_AE" w:bidi="ar_AE"/>
        </w:rPr>
        <w:t>بار</w:t>
      </w:r>
      <w:r>
        <w:rPr>
          <w:rtl/>
          <w:cs/>
          <w:lang w:val="ar_AE" w:bidi="ar_AE"/>
        </w:rPr>
        <w:t>. والشخص البار هو من يطيع الله ويكون في علاقة صحيحة معه.</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البار</w:t>
      </w:r>
      <w:r>
        <w:rPr>
          <w:rtl/>
          <w:cs/>
          <w:lang w:val="ar_AE" w:bidi="ar_AE"/>
        </w:rPr>
        <w:t xml:space="preserve">. ابحثوا عن كلمة </w:t>
      </w:r>
      <w:r>
        <w:rPr>
          <w:rtl/>
          <w:cs/>
          <w:lang w:val="ar_AE" w:bidi="ar_AE"/>
        </w:rPr>
        <w:t>البِرّ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يغضب بالاق على بلعام لأنه لا يلعنهم بل </w:t>
      </w:r>
      <w:r>
        <w:rPr>
          <w:b/>
          <w:rtl/>
          <w:cs/>
          <w:lang w:val="ar_AE" w:bidi="ar_AE"/>
        </w:rPr>
        <w:t>يباركهم</w:t>
      </w:r>
      <w:r>
        <w:rPr>
          <w:rtl/>
          <w:cs/>
          <w:lang w:val="ar_AE" w:bidi="ar_AE"/>
        </w:rPr>
        <w:t xml:space="preserve"> بدلًا من ذلك. استخدموا الكلمة ذاتها التي استخدمتموها في المقاطع السابقة للإشارة إلى كلمة يبارك. ولمزيد من المعلومات عن كلمة </w:t>
      </w:r>
      <w:r>
        <w:rPr>
          <w:rtl/>
          <w:cs/>
          <w:lang w:val="ar_AE" w:bidi="ar_AE"/>
        </w:rPr>
        <w:t>يبارك</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23:13–26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23: 13- 26 واحفظوه في قلوبكم.</w:t>
      </w:r>
    </w:p>
    <w:p>
      <w:pPr>
        <w:bidi/>
      </w:pPr>
      <w:r>
        <w:rPr>
          <w:rtl/>
          <w:cs/>
          <w:lang w:val="ar_AE" w:bidi="ar_AE"/>
        </w:rPr>
      </w:r>
      <w:r>
        <w:rPr>
          <w:rtl/>
          <w:cs/>
          <w:lang w:val="ar_AE" w:bidi="ar_AE"/>
        </w:rPr>
        <w:t xml:space="preserve">استمعوا إلى نسخة صوتية من سفر العدد 23: 13- 26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23: 13 -26 من الترجمة الأسهل للفهم. </w:t>
      </w:r>
    </w:p>
    <w:p>
      <w:pPr>
        <w:bidi/>
      </w:pPr>
      <w:r>
        <w:rPr>
          <w:rtl/>
          <w:cs/>
          <w:lang w:val="ar_AE" w:bidi="ar_AE"/>
        </w:rPr>
      </w:r>
      <w:r>
        <w:rPr>
          <w:rtl/>
          <w:cs/>
          <w:lang w:val="ar_AE" w:bidi="ar_AE"/>
        </w:rPr>
        <w:t>في المقطع السابق، يعطي بلعام بالاق الرسالة التي أعطاها له الرب. يقول بلعام إنه لا يستطيع أن يلعن شخصًا لم يلعنه الرب (يهوه). كان بالاق غاضبًا جدًا لأن بلعام بارك إسرائيل بدلًا من أن يلعنهم.</w:t>
      </w:r>
    </w:p>
    <w:p>
      <w:pPr>
        <w:bidi/>
      </w:pPr>
      <w:r>
        <w:rPr>
          <w:rtl/>
          <w:cs/>
          <w:lang w:val="ar_AE" w:bidi="ar_AE"/>
        </w:rPr>
      </w:r>
      <w:r>
        <w:rPr>
          <w:rtl/>
          <w:cs/>
          <w:lang w:val="ar_AE" w:bidi="ar_AE"/>
        </w:rPr>
        <w:t>وفي هذا المقطع، يأخذ بالاق بلعام إلى مكان آخر حيث يستطيع أن يرى جزءًا آخر من بني إسرائيل. ويأمل بالاق أن يلعن بلعام إسرائيل من هذا المكان. يقود بالاق بلعام إلى مكان على قمة جبل الفسجة يسمى حقل أو هضبة صوفيم. وجبل الفسجة هو جبل في سلسلة جبال عباريم. ومن أعلى هذا الجبل يمكن رؤية سهول موآب نحو الشمال الشرقي والبحر الميت نحو الغرب. ويعتقد البعض أن الفسجة هو اسم آخر لجبل نِبو. في اللغة الأصلية، كلمة "صوفيم" تعني مكان مراقبة أو رؤية. ومن غير الواضح ما إذا كان هذا هو اسم المكان الفعلي أو نوع الموقع.</w:t>
      </w:r>
    </w:p>
    <w:p>
      <w:pPr>
        <w:bidi/>
      </w:pPr>
      <w:r>
        <w:rPr>
          <w:rtl/>
          <w:cs/>
          <w:lang w:val="ar_AE" w:bidi="ar_AE"/>
        </w:rPr>
      </w:r>
      <w:r>
        <w:rPr>
          <w:rtl/>
          <w:cs/>
          <w:lang w:val="ar_AE" w:bidi="ar_AE"/>
        </w:rPr>
        <w:t xml:space="preserve">توقفوا هنا وانظروا إلى خريطة تُظهر </w:t>
      </w:r>
      <w:r>
        <w:rPr>
          <w:b/>
          <w:rtl/>
          <w:cs/>
          <w:lang w:val="ar_AE" w:bidi="ar_AE"/>
        </w:rPr>
        <w:t>جبال عباريم، وجبل فسجة، وسهول موآب، والبحر الميت</w:t>
      </w:r>
      <w:r>
        <w:rPr>
          <w:rtl/>
          <w:cs/>
          <w:lang w:val="ar_AE" w:bidi="ar_AE"/>
        </w:rPr>
        <w:t>. أوقفوا سماع هذا التسجيل الصوتي هنا.</w:t>
      </w:r>
    </w:p>
    <w:p>
      <w:pPr>
        <w:bidi/>
      </w:pPr>
      <w:r>
        <w:rPr>
          <w:rtl/>
          <w:cs/>
          <w:lang w:val="ar_AE" w:bidi="ar_AE"/>
        </w:rPr>
      </w:r>
      <w:r>
        <w:rPr>
          <w:rtl/>
          <w:cs/>
          <w:lang w:val="ar_AE" w:bidi="ar_AE"/>
        </w:rPr>
        <w:t>وعندما يصل بالاق إلى المكان الجديد، يُكرِّر نفس العملية التي فعلها في مرتفعات بَعْل. فيبني سبعة مذابح ويذبح ثورًا وكبشًا على كل مذبح. ومرة أخرى، يطلب بلعام من بالاق أن يقف بجانب ذبيحة المحرقة بينما يذهب بلعام للقاء الرب. ومرة أخرى، يعطي الرب بلعام رسالة ويأمره أن يعود إلى بالاق. وعندما يعود بلعام، يجد بالاق ورؤساء موآب واقفين يحرسون بجانب المحرقة، تمامًا كما في المقطع السابق. كان بالاق حريصًا وقلقًا كي يعرف ما حدث هذه المرة. فعندما يعود بلعام، يسأل بالاق: "ماذا قال الرب؟"</w:t>
      </w:r>
    </w:p>
    <w:p>
      <w:pPr>
        <w:bidi/>
      </w:pPr>
      <w:r>
        <w:rPr>
          <w:rtl/>
          <w:cs/>
          <w:lang w:val="ar_AE" w:bidi="ar_AE"/>
        </w:rPr>
      </w:r>
      <w:r>
        <w:rPr>
          <w:rtl/>
          <w:cs/>
          <w:lang w:val="ar_AE" w:bidi="ar_AE"/>
        </w:rPr>
        <w:t>توقفوا هنا واحكوا قصةً عن وقت كنتم فيه تنتظرون بشغف معلومات أو رسالة. ماذا فعلتم أو قلتم عندما رأيتم شخصًا لديه المعلومات التي كنتم تحتاجون إليها؟ أوقفوا سماع هذا التسجيل الصوتي هنا.</w:t>
      </w:r>
    </w:p>
    <w:p>
      <w:pPr>
        <w:bidi/>
      </w:pPr>
      <w:r>
        <w:rPr>
          <w:rtl/>
          <w:cs/>
          <w:lang w:val="ar_AE" w:bidi="ar_AE"/>
        </w:rPr>
      </w:r>
      <w:r>
        <w:rPr>
          <w:rtl/>
          <w:cs/>
          <w:lang w:val="ar_AE" w:bidi="ar_AE"/>
        </w:rPr>
        <w:t>يبدأ بلعام رسالته. كما في الرسالة السابقة، يستخدم موسى كلمة عامة للإشارة إلى الأقوال الحكيمة مثل الحكمة أو الأمثال لوصف رسالة بلعام. يبدأ بإخبار بالاق أن يُولي اهتمامًا كبيرًا. ويفعل بلعام هذا بقوله "قُم" أو "قف"، مع أن بالاق كان واقفًا بالفعل. وهو يقول لبالاق "اصغ إليَّ" أو "اعطني أذنك"، وهي صورة بها كلمات تطلب من بالاق أن يستمع جيدًا لما سيقوله بلعام.</w:t>
      </w:r>
    </w:p>
    <w:p>
      <w:pPr>
        <w:bidi/>
      </w:pPr>
      <w:r>
        <w:rPr>
          <w:rtl/>
          <w:cs/>
          <w:lang w:val="ar_AE" w:bidi="ar_AE"/>
        </w:rPr>
      </w:r>
      <w:r>
        <w:rPr>
          <w:rtl/>
          <w:cs/>
          <w:lang w:val="ar_AE" w:bidi="ar_AE"/>
        </w:rPr>
        <w:t>توقفوا هنا وناقشوا الطرق المختلفة التي يجذب بها الناس في ثقافتكم انتباه شخص ما، وكيف يظهرون له ضرورة الاستماع بعناية. وكيف يتغيّر هذا وفقًا للشخص الذي تتحدثون إليه؟ أي من هذه الطرق أكثر أدبًا ورسمية؟ أي منها غير رسمي بشكل أكبر؟ أوقفوا سماع هذا التسجيل الصوتي هنا.</w:t>
      </w:r>
    </w:p>
    <w:p>
      <w:pPr>
        <w:bidi/>
      </w:pPr>
      <w:r>
        <w:rPr>
          <w:rtl/>
          <w:cs/>
          <w:lang w:val="ar_AE" w:bidi="ar_AE"/>
        </w:rPr>
      </w:r>
      <w:r>
        <w:rPr>
          <w:rtl/>
          <w:cs/>
          <w:lang w:val="ar_AE" w:bidi="ar_AE"/>
        </w:rPr>
        <w:t>يُخبِر بلعام بالاق أن الله ليس مثل البشر. فالله لا يكذب ولا يغيِّر رأيه أو يتراجع عن قرار اتخذه. بل يحفظ الله وعوده دائمًا. على الرغم من أن بلعام رجل قوي، وبركاته ولعناته فعالة، إلا أنه غير قادر على مقاومة خطط الله. فبركة الله قوية جدًا ولا يمكن إبطالها حتى من قِبَل شخص خبير مثل بلعام.</w:t>
      </w:r>
    </w:p>
    <w:p>
      <w:pPr>
        <w:bidi/>
      </w:pPr>
      <w:r>
        <w:rPr>
          <w:rtl/>
          <w:cs/>
          <w:lang w:val="ar_AE" w:bidi="ar_AE"/>
        </w:rPr>
      </w:r>
      <w:r>
        <w:rPr>
          <w:rtl/>
          <w:cs/>
          <w:lang w:val="ar_AE" w:bidi="ar_AE"/>
        </w:rPr>
        <w:t>إن الرب (يهوه)، إله بني إسرائيل، حاضر مع شعبه. يهتف الشعب مُعلنين أن الرب يهوه هو ملكهم. وهذا الهتاف يشبه هتاف الانتصار في المعركة.</w:t>
      </w:r>
    </w:p>
    <w:p>
      <w:pPr>
        <w:bidi/>
      </w:pPr>
      <w:r>
        <w:rPr>
          <w:rtl/>
          <w:cs/>
          <w:lang w:val="ar_AE" w:bidi="ar_AE"/>
        </w:rPr>
      </w:r>
      <w:r>
        <w:rPr>
          <w:rtl/>
          <w:cs/>
          <w:lang w:val="ar_AE" w:bidi="ar_AE"/>
        </w:rPr>
        <w:t>توقفوا هنا وناقشوا كيف يعلن الناس عن حضور شخص مهم. أوقفوا سماع هذا التسجيل الصوتي هنا.</w:t>
      </w:r>
    </w:p>
    <w:p>
      <w:pPr>
        <w:bidi/>
      </w:pPr>
      <w:r>
        <w:rPr>
          <w:rtl/>
          <w:cs/>
          <w:lang w:val="ar_AE" w:bidi="ar_AE"/>
        </w:rPr>
      </w:r>
      <w:r>
        <w:rPr>
          <w:rtl/>
          <w:cs/>
          <w:lang w:val="ar_AE" w:bidi="ar_AE"/>
        </w:rPr>
        <w:t>يهتف بنو إسرائيل هتاف النصر لأن الله أخرجهم من مصر. وهم يُشَبِّهون الله بقرون الثور الوحشي. ويشير هذا إلى سلف منقرض للماشية الحديثة. تحدث الناس عن مدى ضخامة هذه الثيران وشراستها وقوتها. وبدأ الناس في استخدام قرن الثور كرمز للسلطة والقوة.</w:t>
      </w:r>
    </w:p>
    <w:p>
      <w:pPr>
        <w:bidi/>
      </w:pPr>
      <w:r>
        <w:rPr>
          <w:rtl/>
          <w:cs/>
          <w:lang w:val="ar_AE" w:bidi="ar_AE"/>
        </w:rPr>
      </w:r>
      <w:r>
        <w:rPr>
          <w:rtl/>
          <w:cs/>
          <w:lang w:val="ar_AE" w:bidi="ar_AE"/>
        </w:rPr>
        <w:t xml:space="preserve">توقفوا هنا وانظروا إلى صورة </w:t>
      </w:r>
      <w:r>
        <w:rPr>
          <w:b/>
          <w:rtl/>
          <w:cs/>
          <w:lang w:val="ar_AE" w:bidi="ar_AE"/>
        </w:rPr>
        <w:t>ثور وحشي حديث</w:t>
      </w:r>
      <w:r>
        <w:rPr>
          <w:rtl/>
          <w:cs/>
          <w:lang w:val="ar_AE" w:bidi="ar_AE"/>
        </w:rPr>
        <w:t>. هذا الحيوان يشبه الثور المذكور هنا. أوقفوا سماع هذا التسجيل الصوتي هنا.</w:t>
      </w:r>
    </w:p>
    <w:p>
      <w:pPr>
        <w:bidi/>
      </w:pPr>
      <w:r>
        <w:rPr>
          <w:rtl/>
          <w:cs/>
          <w:lang w:val="ar_AE" w:bidi="ar_AE"/>
        </w:rPr>
      </w:r>
      <w:r>
        <w:rPr>
          <w:rtl/>
          <w:cs/>
          <w:lang w:val="ar_AE" w:bidi="ar_AE"/>
        </w:rPr>
        <w:t>توقفوا هنا وناقشوا: ما هي رموز السلطة والقوة في ثقافتكم؟ أوقفوا سماع هذا التسجيل الصوتي هنا.</w:t>
      </w:r>
    </w:p>
    <w:p>
      <w:pPr>
        <w:bidi/>
      </w:pPr>
      <w:r>
        <w:rPr>
          <w:rtl/>
          <w:cs/>
          <w:lang w:val="ar_AE" w:bidi="ar_AE"/>
        </w:rPr>
      </w:r>
      <w:r>
        <w:rPr>
          <w:rtl/>
          <w:cs/>
          <w:lang w:val="ar_AE" w:bidi="ar_AE"/>
        </w:rPr>
        <w:t>وقال بلعام أنه لا تُوجد عِيَافة ولا عِرَافة أو سحر يمكن استخدامهم ضد يعقوب أو إسرائيل وقد استخدم الناس العِيَافة والعِرَافة لمعرفة معلومات حول المستقبل وللتأثير على الأشخاص أو الأحداث. وتشير كلمة العِيَافة إلى تفسير علامات ودلائل (فأل أو نذر) مختلفة. والعِرَافة هي التنبؤ بالمستقبل. ويفعل الناس هذه الأشياء من خلال استخدام السحر أو الشعوذة. إن الله ضد استخدام السحر والعرافة، وهو لن يسمح للناس باستخدام السحر أو العرافة ضد إسرائيل. ولا يحتاج بنو إسرائيل إلى استخدام هذه الأشياء لأن الله يتحدث إليهم مباشرة.</w:t>
      </w:r>
    </w:p>
    <w:p>
      <w:pPr>
        <w:bidi/>
      </w:pPr>
      <w:r>
        <w:rPr>
          <w:rtl/>
          <w:cs/>
          <w:lang w:val="ar_AE" w:bidi="ar_AE"/>
        </w:rPr>
      </w:r>
      <w:r>
        <w:rPr>
          <w:rtl/>
          <w:cs/>
          <w:lang w:val="ar_AE" w:bidi="ar_AE"/>
        </w:rPr>
        <w:t>توقفوا هنا وناقشوا: في ثقافتكم، ما الأشياء التي يستخدمها الناس لمحاولة التنبؤ بالمستقبل؟ وكيف يفكر الناس في مجتمعكم في مثل هذه الأنشطة؟ أوقفوا سماع هذا التسجيل الصوتي هنا.</w:t>
      </w:r>
    </w:p>
    <w:p>
      <w:pPr>
        <w:bidi/>
      </w:pPr>
      <w:r>
        <w:rPr>
          <w:rtl/>
          <w:cs/>
          <w:lang w:val="ar_AE" w:bidi="ar_AE"/>
        </w:rPr>
      </w:r>
      <w:r>
        <w:rPr>
          <w:rtl/>
          <w:cs/>
          <w:lang w:val="ar_AE" w:bidi="ar_AE"/>
        </w:rPr>
        <w:t xml:space="preserve">بعد ذلك، يشبِّه بلعام إسرائيل بالأسد واللَبْوَة اللذين يصطادان. الأسود هي قطط برية قوية للغاية ويعتبرها الكثير من الناس بمثابة ملك الحيوانات بسبب مظهرها القوي والمهيب. وَهُم صيادون شرسون. يقول بلعام إن الأسود لا تهدأ حتى تلتهم أو تأكل الحيوان الذي اصطادته وقتلته. </w:t>
      </w:r>
    </w:p>
    <w:p>
      <w:pPr>
        <w:bidi/>
      </w:pPr>
      <w:r>
        <w:rPr>
          <w:rtl/>
          <w:cs/>
          <w:lang w:val="ar_AE" w:bidi="ar_AE"/>
        </w:rPr>
      </w:r>
      <w:r>
        <w:rPr>
          <w:rtl/>
          <w:cs/>
          <w:lang w:val="ar_AE" w:bidi="ar_AE"/>
        </w:rPr>
        <w:t xml:space="preserve">توقفوا هنا واعرضوا صورة </w:t>
      </w:r>
      <w:r>
        <w:rPr>
          <w:rtl/>
          <w:cs/>
          <w:lang w:val="ar_AE" w:bidi="ar_AE"/>
        </w:rPr>
        <w:t>أسد</w:t>
      </w:r>
      <w:r>
        <w:rPr>
          <w:rtl/>
          <w:cs/>
          <w:lang w:val="ar_AE" w:bidi="ar_AE"/>
        </w:rPr>
        <w:t xml:space="preserve"> و</w:t>
      </w:r>
      <w:r>
        <w:rPr>
          <w:rtl/>
          <w:cs/>
          <w:lang w:val="ar_AE" w:bidi="ar_AE"/>
        </w:rPr>
        <w:t>لبوة</w:t>
      </w:r>
      <w:r>
        <w:rPr>
          <w:rtl/>
          <w:cs/>
          <w:lang w:val="ar_AE" w:bidi="ar_AE"/>
        </w:rPr>
        <w:t xml:space="preserve"> ،إذا لزم الأمر ناقشوا: ما هي الحيوانات أو الرموز الأخرى المرتبطة بالقوة في ثقافتكم؟ أوقفوا سماع هذا التسجيل الصوتي هنا.</w:t>
      </w:r>
    </w:p>
    <w:p>
      <w:pPr>
        <w:bidi/>
      </w:pPr>
      <w:r>
        <w:rPr>
          <w:rtl/>
          <w:cs/>
          <w:lang w:val="ar_AE" w:bidi="ar_AE"/>
        </w:rPr>
      </w:r>
      <w:r>
        <w:rPr>
          <w:rtl/>
          <w:cs/>
          <w:lang w:val="ar_AE" w:bidi="ar_AE"/>
        </w:rPr>
        <w:t>وبعد أن يُنهي بلعام الرسالة التي أعطاها إياه الرب، يقول بالاق لبلعام إنه لا ينبغي أن يبارك إسرائيل أو يلعنها. كان بالاق يقصد إنه من الأفضل لبلعام أن يبقى صامتًا على أن يبارك أعداءه. فَيُذكّر بلعام بالاق بأنه قد أخبر بالاق بالفعل أنه يجب أن يفعل ما يأمره الرب أن يفعله.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23: 13 -26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يقود بالاق بلعام إلى رأس (قمة جبل) الفسجة، حيث يُقَدِّم بالاق الذبائح ذاتها كما في المقطع السابق.</w:t>
      </w:r>
    </w:p>
    <w:p>
      <w:pPr>
        <w:bidi/>
      </w:pPr>
      <w:r>
        <w:rPr>
          <w:rtl/>
          <w:cs/>
          <w:lang w:val="ar_AE" w:bidi="ar_AE"/>
        </w:rPr>
      </w:r>
      <w:r>
        <w:rPr>
          <w:b/>
          <w:rtl/>
          <w:cs/>
          <w:lang w:val="ar_AE" w:bidi="ar_AE"/>
        </w:rPr>
        <w:t>في المشهد الثاني:</w:t>
      </w:r>
      <w:r>
        <w:rPr>
          <w:rtl/>
          <w:cs/>
          <w:lang w:val="ar_AE" w:bidi="ar_AE"/>
        </w:rPr>
        <w:t xml:space="preserve"> يذهب بلعام ليقابل الرب. ويُعطي الرب بلعام رسالة أخرى لبالاق.</w:t>
      </w:r>
    </w:p>
    <w:p>
      <w:pPr>
        <w:bidi/>
      </w:pPr>
      <w:r>
        <w:rPr>
          <w:rtl/>
          <w:cs/>
          <w:lang w:val="ar_AE" w:bidi="ar_AE"/>
        </w:rPr>
      </w:r>
      <w:r>
        <w:rPr>
          <w:b/>
          <w:rtl/>
          <w:cs/>
          <w:lang w:val="ar_AE" w:bidi="ar_AE"/>
        </w:rPr>
        <w:t>في المشهد الثالث:</w:t>
      </w:r>
      <w:r>
        <w:rPr>
          <w:rtl/>
          <w:cs/>
          <w:lang w:val="ar_AE" w:bidi="ar_AE"/>
        </w:rPr>
        <w:t xml:space="preserve"> يعود بلعام، ويسأل بالاق: "ما الرسالة التي أعطاها الرب؟"</w:t>
      </w:r>
    </w:p>
    <w:p>
      <w:pPr>
        <w:bidi/>
      </w:pPr>
      <w:r>
        <w:rPr>
          <w:rtl/>
          <w:cs/>
          <w:lang w:val="ar_AE" w:bidi="ar_AE"/>
        </w:rPr>
      </w:r>
      <w:r>
        <w:rPr>
          <w:b/>
          <w:rtl/>
          <w:cs/>
          <w:lang w:val="ar_AE" w:bidi="ar_AE"/>
        </w:rPr>
        <w:t>في المشهد الرابع:</w:t>
      </w:r>
      <w:r>
        <w:rPr>
          <w:rtl/>
          <w:cs/>
          <w:lang w:val="ar_AE" w:bidi="ar_AE"/>
        </w:rPr>
        <w:t xml:space="preserve"> يُبلغ بلعام الرسالة من الرب. وهو يقول إن الله ليس مثل الإنسان الذي يغيِّر رأيه. لقد أعطى الله أمرًا بمباركة إسرائيل لا يمكن التراجع عنه.</w:t>
      </w:r>
    </w:p>
    <w:p>
      <w:pPr>
        <w:bidi/>
      </w:pPr>
      <w:r>
        <w:rPr>
          <w:rtl/>
          <w:cs/>
          <w:lang w:val="ar_AE" w:bidi="ar_AE"/>
        </w:rPr>
      </w:r>
      <w:r>
        <w:rPr>
          <w:b/>
          <w:rtl/>
          <w:cs/>
          <w:lang w:val="ar_AE" w:bidi="ar_AE"/>
        </w:rPr>
        <w:t>في المشهد الخامس:</w:t>
      </w:r>
      <w:r>
        <w:rPr>
          <w:rtl/>
          <w:cs/>
          <w:lang w:val="ar_AE" w:bidi="ar_AE"/>
        </w:rPr>
        <w:t xml:space="preserve"> يواصل بلعام الرسالة، مُعلنًا أن الرب هو ملك إسرائيل. ولا يستطيع أحد أن يستخدم السحر ضدهم. وإسرائيل مثل الأسد القوي الذي سيُهلك فريسته.</w:t>
      </w:r>
    </w:p>
    <w:p>
      <w:pPr>
        <w:bidi/>
      </w:pPr>
      <w:r>
        <w:rPr>
          <w:rtl/>
          <w:cs/>
          <w:lang w:val="ar_AE" w:bidi="ar_AE"/>
        </w:rPr>
      </w:r>
      <w:r>
        <w:rPr>
          <w:b/>
          <w:rtl/>
          <w:cs/>
          <w:lang w:val="ar_AE" w:bidi="ar_AE"/>
        </w:rPr>
        <w:t>في المشهد السادس:</w:t>
      </w:r>
      <w:r>
        <w:rPr>
          <w:rtl/>
          <w:cs/>
          <w:lang w:val="ar_AE" w:bidi="ar_AE"/>
        </w:rPr>
        <w:t xml:space="preserve"> يخبر بالاق بلعام ألا يلعن إسرائيل وألا يباركها. فيقول بلعام إنه يجب أن يفعل ما يقوله الرب له.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رؤساء موآب</w:t>
      </w:r>
    </w:p>
    <w:p>
      <w:pPr>
        <w:pStyle w:val="ListBullet"/>
        <w:bidi/>
        <w:spacing w:line="240" w:lineRule="auto"/>
        <w:ind w:left="720"/>
      </w:pPr>
      <w:r>
        <w:rPr>
          <w:rtl/>
          <w:cs/>
          <w:lang w:val="ar_AE" w:bidi="ar_AE"/>
        </w:rPr>
      </w:r>
      <w:r>
        <w:rPr>
          <w:rtl/>
          <w:cs/>
          <w:lang w:val="ar_AE" w:bidi="ar_AE"/>
        </w:rPr>
        <w:t>وإسرائيل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موسى هذا المقطع بطريقة تُظهر أن حدثًا جديدًا يحدث.</w:t>
      </w:r>
    </w:p>
    <w:p>
      <w:pPr>
        <w:bidi/>
      </w:pPr>
      <w:r>
        <w:rPr>
          <w:rtl/>
          <w:cs/>
          <w:lang w:val="ar_AE" w:bidi="ar_AE"/>
        </w:rPr>
      </w:r>
      <w:r>
        <w:rPr>
          <w:rtl/>
          <w:cs/>
          <w:lang w:val="ar_AE" w:bidi="ar_AE"/>
        </w:rPr>
        <w:t>توقفوا هنا وناقشوا كمجموعة كيف ستبدأون هذا المقطع. ما الكلمات أو العبارات التي تستخدمونها في لغتكم لإظهار أن حدثًا جديدًا يبدأ؟ أوقفوا سماع هذا التسجيل الصوتي هنا.</w:t>
      </w:r>
    </w:p>
    <w:p>
      <w:pPr>
        <w:bidi/>
      </w:pPr>
      <w:r>
        <w:rPr>
          <w:rtl/>
          <w:cs/>
          <w:lang w:val="ar_AE" w:bidi="ar_AE"/>
        </w:rPr>
      </w:r>
      <w:r>
        <w:rPr>
          <w:rtl/>
          <w:cs/>
          <w:lang w:val="ar_AE" w:bidi="ar_AE"/>
        </w:rPr>
        <w:t>في المشهد الأول، يطلب بالاق من بلعام أن يأتي معه إلى مكان آخر. في اللغة الأصلية، يستخدم بالاق كلمة لإظهار مدى إلحاح طلبه. فهو يتوق بشدة إلى أن يذهب بلعام معه إلى مكان جديد حيث قد يكون بلعام على استعداد لفعل ما طلبه بالاق.</w:t>
      </w:r>
    </w:p>
    <w:p>
      <w:pPr>
        <w:bidi/>
      </w:pPr>
      <w:r>
        <w:rPr>
          <w:rtl/>
          <w:cs/>
          <w:lang w:val="ar_AE" w:bidi="ar_AE"/>
        </w:rPr>
      </w:r>
      <w:r>
        <w:rPr>
          <w:rtl/>
          <w:cs/>
          <w:lang w:val="ar_AE" w:bidi="ar_AE"/>
        </w:rPr>
        <w:t>توقفوا هنا وناقشوا كمجموعة: كيف ستترجمون طلب بالاق حتى يفهم الناس أنه يائس ومُتَعَجِّل كي يأتي بلعام ويساعده؟ أوقفوا سماع هذا التسجيل الصوتي هنا.</w:t>
      </w:r>
    </w:p>
    <w:p>
      <w:pPr>
        <w:bidi/>
      </w:pPr>
      <w:r>
        <w:rPr>
          <w:rtl/>
          <w:cs/>
          <w:lang w:val="ar_AE" w:bidi="ar_AE"/>
        </w:rPr>
      </w:r>
      <w:r>
        <w:rPr>
          <w:rtl/>
          <w:cs/>
          <w:lang w:val="ar_AE" w:bidi="ar_AE"/>
        </w:rPr>
        <w:t>نحن لا نعرف متى يحدث هذا الحدث التالي. قد يكون في اليوم نفسه، أو قد يكون في يوم آخر. يقود بالاق بلعام إلى مكان على قمة جبل الفسجة يسمى حقل أو هضبة صوفيم. في اللغة الأصلية، كلمة "صوفيم" تعني مكان مراقبة أو رؤية. الطرق الأخرى التي يمكن للناس أن يشيروا بها إلى هذا المكان هي "حقل المراقبة" أو "هضبة المراقبة" أو "حقل المراقبين" أو "مركز مراقبة" أو "مكان للتجسس". ويبني بالاق سبعة مذابح، تمامًا كما فعل في المكان السابق. وهو يُقَدِّم نفس الذبائح من كبش وثور على كل مذبح.</w:t>
      </w:r>
    </w:p>
    <w:p>
      <w:pPr>
        <w:bidi/>
      </w:pPr>
      <w:r>
        <w:rPr>
          <w:rtl/>
          <w:cs/>
          <w:lang w:val="ar_AE" w:bidi="ar_AE"/>
        </w:rPr>
      </w:r>
      <w:r>
        <w:rPr>
          <w:rtl/>
          <w:cs/>
          <w:lang w:val="ar_AE" w:bidi="ar_AE"/>
        </w:rPr>
        <w:t xml:space="preserve">توقفوا هنا وانظروا إلى صورة </w:t>
      </w:r>
      <w:r>
        <w:rPr>
          <w:rtl/>
          <w:cs/>
          <w:lang w:val="ar_AE" w:bidi="ar_AE"/>
        </w:rPr>
        <w:t>هضبة</w:t>
      </w:r>
      <w:r>
        <w:rPr>
          <w:rtl/>
          <w:cs/>
          <w:lang w:val="ar_AE" w:bidi="ar_AE"/>
        </w:rPr>
        <w:t>. ثم ناقشوا كمجموعة كيف ستترجمون اسم هذا المكان. هل ستستخدمون اسم المكان الفعلي أم ترجمة لاسم المكان أم ستشيرون إليه بحسب الغرض منه؟ أوقفوا سماع هذا التسجيل الصوتي هنا.</w:t>
      </w:r>
    </w:p>
    <w:p>
      <w:pPr>
        <w:bidi/>
      </w:pPr>
      <w:r>
        <w:rPr>
          <w:rtl/>
          <w:cs/>
          <w:lang w:val="ar_AE" w:bidi="ar_AE"/>
        </w:rPr>
      </w:r>
      <w:r>
        <w:rPr>
          <w:rtl/>
          <w:cs/>
          <w:lang w:val="ar_AE" w:bidi="ar_AE"/>
        </w:rPr>
        <w:t>في المشهد الثاني، يطلب بلعام من بالاق أن يقف حارسًا مرة أخرى بينما يذهب بلعام للقاء الرب. على الرغم من أن معظم الترجمات تتضمن اسم الرب هنا، إلا أن بلعام في اللغة الأصلية يذكر ببساطة أنه "سوف يذهب إلى هناك للقاء". وقد فَهِم بالاق وبلعام أن هذا اللقاء سيكون مع الرب. لم يكن بلعام يعلم ما إذا كان الرب سيقابله مرة أخرى. فهو كان يذهب لينتظر أن يلتقي الرب به.</w:t>
      </w:r>
    </w:p>
    <w:p>
      <w:pPr>
        <w:bidi/>
      </w:pPr>
      <w:r>
        <w:rPr>
          <w:rtl/>
          <w:cs/>
          <w:lang w:val="ar_AE" w:bidi="ar_AE"/>
        </w:rPr>
      </w:r>
      <w:r>
        <w:rPr>
          <w:rtl/>
          <w:cs/>
          <w:lang w:val="ar_AE" w:bidi="ar_AE"/>
        </w:rPr>
        <w:t>في المشهد الثالث، يعود بلعام إلى بالاق. ويجد بلعام بالاق ورؤساء موآب واقفين يحرسون الذبائح، تمامًا كما فعلوا في المكان السابق. هذه المرة يُظهر بالاق شغفه لمعرفة ما قاله الرب ويسأل: "ماذا قال الرب؟"</w:t>
      </w:r>
    </w:p>
    <w:p>
      <w:pPr>
        <w:bidi/>
      </w:pPr>
      <w:r>
        <w:rPr>
          <w:rtl/>
          <w:cs/>
          <w:lang w:val="ar_AE" w:bidi="ar_AE"/>
        </w:rPr>
      </w:r>
      <w:r>
        <w:rPr>
          <w:rtl/>
          <w:cs/>
          <w:lang w:val="ar_AE" w:bidi="ar_AE"/>
        </w:rPr>
        <w:t>فيعطي بلعام الرسالة من الرب. وتمامًا مثل الرسالة السابقة، يستخدم بلعام الشعر. ينظِّم بلعام هذه الرسالة باستخدام إحدى عشرة مجموعة متوازية أو مصاحبة من العبارات ويقسمها إلى قسمين. ويحتوي كل قسم على ثلاثة موضوعات متوازية أو متناسقة: أولًا، الله، وثانيًا، عدم لعن إسرائيل، وأخيرًا، مباركة إسرائيل.</w:t>
      </w:r>
    </w:p>
    <w:p>
      <w:pPr>
        <w:bidi/>
      </w:pPr>
      <w:r>
        <w:rPr>
          <w:rtl/>
          <w:cs/>
          <w:lang w:val="ar_AE" w:bidi="ar_AE"/>
        </w:rPr>
      </w:r>
      <w:r>
        <w:rPr>
          <w:rtl/>
          <w:cs/>
          <w:lang w:val="ar_AE" w:bidi="ar_AE"/>
        </w:rPr>
        <w:t>في المشهد الرابع، يبدأ بلعام الرسالة بالطلب من بالاق أن ينتبه وأن يصغي. في هذا الزوج الأول من العبارات، يطلب بلعام من بالاق أن "يقوم" مع أنه كان واقفًا بالفعل. ويطلب من بالاق أن "يُصغي". وهو يستخدم هذه اللغة الخاصة والمبدعة التي تخبر بالاق أن يستمع بعناية. ويشير بلعام إلى بالاق باسمه وبأنه ابن صفور. كان بلعام يُهيىء بالاق لتلقِّي الرسالة التالية من الرب.</w:t>
      </w:r>
    </w:p>
    <w:p>
      <w:pPr>
        <w:bidi/>
      </w:pPr>
      <w:r>
        <w:rPr>
          <w:rtl/>
          <w:cs/>
          <w:lang w:val="ar_AE" w:bidi="ar_AE"/>
        </w:rPr>
      </w:r>
      <w:r>
        <w:rPr>
          <w:rtl/>
          <w:cs/>
          <w:lang w:val="ar_AE" w:bidi="ar_AE"/>
        </w:rPr>
        <w:t>توقفوا هنا وناقشوا كمجموعة كيف ستترجمون اللغة الخاصة والإبداعية التي استخدمها بلعام لجذب انتباه بالاق. أوقفوا سماع هذا التسجيل الصوتي هنا.</w:t>
      </w:r>
    </w:p>
    <w:p>
      <w:pPr>
        <w:bidi/>
      </w:pPr>
      <w:r>
        <w:rPr>
          <w:rtl/>
          <w:cs/>
          <w:lang w:val="ar_AE" w:bidi="ar_AE"/>
        </w:rPr>
      </w:r>
      <w:r>
        <w:rPr>
          <w:rtl/>
          <w:cs/>
          <w:lang w:val="ar_AE" w:bidi="ar_AE"/>
        </w:rPr>
        <w:t>بعد ذلك، يقارن بلعام بين الله والبشر باستخدام عبارتين لهما نفس المعنى. وهو يستخدم الكلمة العامة للإشارة إلى الله هنا. ومع أن بلعام يستخدم كلمة "رجل (إنسان)"، إلا أنه يشير إلى الناس أو البشر. فالله ليس مجرد إنسان، ولا هو ابن إنسان. إن الله لا يكذب ولا يتراجع عن وعوده أو يغيِّر فِكره. ثم يؤكد بلعام على هذا من خلال استخدام سؤالين يتوقع من الناس أن يجيبوا عنهما "لا!" يسأل بلعام: "هل سبق لله أن تكلَّم وفشل في التصرُّف؟" وهل وعد سابقًا ولم ينفِّذ ذلك الوعد؟" من خلال هذه الأسئلة، يقول بلعام إن الله يفعل دائمًا ما يقول إنه سيفعله.</w:t>
      </w:r>
    </w:p>
    <w:p>
      <w:pPr>
        <w:bidi/>
      </w:pPr>
      <w:r>
        <w:rPr>
          <w:rtl/>
          <w:cs/>
          <w:lang w:val="ar_AE" w:bidi="ar_AE"/>
        </w:rPr>
      </w:r>
      <w:r>
        <w:rPr>
          <w:rtl/>
          <w:cs/>
          <w:lang w:val="ar_AE" w:bidi="ar_AE"/>
        </w:rPr>
        <w:t>في زوج العبارات الأخير في هذا القسم، يقول بلعام إن الله قد أمره أن يُبارِك إسرائيل. لقد بارك الله إسرائيل، ولا يستطيع بلعام أن يعكس البركة. ويبدأ بلعام هاتين الجملتين بكلمة تُظهر أنه يريد التركيز على وجهة نظره أو التأكيد عليها. وهو يريد من بالاق أن يستمع وأن يفهم النقطة التي يطرحها.</w:t>
      </w:r>
    </w:p>
    <w:p>
      <w:pPr>
        <w:bidi/>
      </w:pPr>
      <w:r>
        <w:rPr>
          <w:rtl/>
          <w:cs/>
          <w:lang w:val="ar_AE" w:bidi="ar_AE"/>
        </w:rPr>
      </w:r>
      <w:r>
        <w:rPr>
          <w:rtl/>
          <w:cs/>
          <w:lang w:val="ar_AE" w:bidi="ar_AE"/>
        </w:rPr>
        <w:t>توقفوا هنا وناقشوا كمجموعة كيف ستظهرون من خلال ترجمتكم أن بلعام يؤكد هذا التصريح حتى يستمع بالاق بعناية. أوقفوا سماع هذا التسجيل الصوتي هنا.</w:t>
      </w:r>
    </w:p>
    <w:p>
      <w:pPr>
        <w:bidi/>
      </w:pPr>
      <w:r>
        <w:rPr>
          <w:rtl/>
          <w:cs/>
          <w:lang w:val="ar_AE" w:bidi="ar_AE"/>
        </w:rPr>
      </w:r>
      <w:r>
        <w:rPr>
          <w:rtl/>
          <w:cs/>
          <w:lang w:val="ar_AE" w:bidi="ar_AE"/>
        </w:rPr>
        <w:t>في المشهد الخامس، يعطي بلعام الجزء الثاني من الرسالة. وهو يعود إلى مناقشة شخصية الله. أولاً، ليس لدى الله أي مشكلة أو سوء حظ أو صعوبات في خطته لإسرائيل، نسل يعقوب. وكما في الرسائل السابقة، يشير بلعام إلى جميع بني إسرائيل كما لو كانوا شخصًا واحدًا. في الزوج الثاني من العبارات، يَذكر بلعام أن الرب (يهوه) هو إله إسرائيل. ثم يُكمل الفكرة بإضافة أن إسرائيل تُعلن بهتاف أن الرب هو ملكهم.</w:t>
      </w:r>
    </w:p>
    <w:p>
      <w:pPr>
        <w:bidi/>
      </w:pPr>
      <w:r>
        <w:rPr>
          <w:rtl/>
          <w:cs/>
          <w:lang w:val="ar_AE" w:bidi="ar_AE"/>
        </w:rPr>
      </w:r>
      <w:r>
        <w:rPr>
          <w:rtl/>
          <w:cs/>
          <w:lang w:val="ar_AE" w:bidi="ar_AE"/>
        </w:rPr>
        <w:t>في العبارات التالية، يَذكر بلعام السبب الذي جعل الله مَلِكًا لإسرائيل. فقد أنقذهم اللهُ من مصر. ويُشبِّه بلعام قوة الله بقرون الثور الوحشي، وهي رمز للقوة.</w:t>
      </w:r>
    </w:p>
    <w:p>
      <w:pPr>
        <w:bidi/>
      </w:pPr>
      <w:r>
        <w:rPr>
          <w:rtl/>
          <w:cs/>
          <w:lang w:val="ar_AE" w:bidi="ar_AE"/>
        </w:rPr>
      </w:r>
      <w:r>
        <w:rPr>
          <w:rtl/>
          <w:cs/>
          <w:lang w:val="ar_AE" w:bidi="ar_AE"/>
        </w:rPr>
        <w:t>توقفوا هنا وناقشوا كمجموعة كيف ستترجمون مقارنة قوة الله بقرون الثور الوحشي. أوقفوا سماع هذا التسجيل الصوتي هنا.</w:t>
      </w:r>
    </w:p>
    <w:p>
      <w:pPr>
        <w:bidi/>
      </w:pPr>
      <w:r>
        <w:rPr>
          <w:rtl/>
          <w:cs/>
          <w:lang w:val="ar_AE" w:bidi="ar_AE"/>
        </w:rPr>
      </w:r>
      <w:r>
        <w:rPr>
          <w:rtl/>
          <w:cs/>
          <w:lang w:val="ar_AE" w:bidi="ar_AE"/>
        </w:rPr>
        <w:t>في المجموعة التالية من العبارات، يقول بلعام الشيء نفسه بطريقتين. فيقول إنه لا توجد لعنة أو سحر يمكن أن تمس أو تكون لها سلطة على إسرائيل، أي نسل يعقوب. ثم يستخدم بلعام عبارتين للتعليق على هذه الفكرة. وبسبب حماية الله، سيقول الناس أن الله قد فعل أشياء رائعة لإسرائيل.</w:t>
      </w:r>
    </w:p>
    <w:p>
      <w:pPr>
        <w:bidi/>
      </w:pPr>
      <w:r>
        <w:rPr>
          <w:rtl/>
          <w:cs/>
          <w:lang w:val="ar_AE" w:bidi="ar_AE"/>
        </w:rPr>
      </w:r>
      <w:r>
        <w:rPr>
          <w:rtl/>
          <w:cs/>
          <w:lang w:val="ar_AE" w:bidi="ar_AE"/>
        </w:rPr>
        <w:t>يبدأ بلعام الأفكار الأخيرة للرسالة بكلمة تُظهر الرهبة والمفاجأة. وهو يقول شيئًا مثل: "انظروا إلى هؤلاء الناس!" كان بلعام في رهبة وتعجب منهم. ثم يشبههم بلعام بأسد ولبوة يصطادان. فلن يهدأ لهم بال حتى ينتهوا من الصيد ويلتهموا فريستهم.</w:t>
      </w:r>
    </w:p>
    <w:p>
      <w:pPr>
        <w:bidi/>
      </w:pPr>
      <w:r>
        <w:rPr>
          <w:rtl/>
          <w:cs/>
          <w:lang w:val="ar_AE" w:bidi="ar_AE"/>
        </w:rPr>
      </w:r>
      <w:r>
        <w:rPr>
          <w:rtl/>
          <w:cs/>
          <w:lang w:val="ar_AE" w:bidi="ar_AE"/>
        </w:rPr>
        <w:t xml:space="preserve">في المشهد السادس، كان بالاق غير سعيد عندما أنهى بلعام الرسالة. فيصرخ بالاق بإحباط قائلًا: "إن كنت لن تلعنهم، فعلى الأقل لا تباركهم!" كان بالاق يُفَضِّل ألا يقول بلعام شيئًا بدلًا من أن يبارك أعداءه. يسأل بلعام سؤالًا يعرف بالاق إجابته بالفعل: "ألم أقل لك إنني يجب أن أفعل ما يقوله لي الرب؟" </w:t>
      </w:r>
    </w:p>
    <w:p>
      <w:pPr>
        <w:bidi/>
      </w:pPr>
      <w:r>
        <w:rPr>
          <w:rtl/>
          <w:cs/>
          <w:lang w:val="ar_AE" w:bidi="ar_AE"/>
        </w:rPr>
      </w:r>
      <w:r>
        <w:rPr>
          <w:rtl/>
          <w:cs/>
          <w:lang w:val="ar_AE" w:bidi="ar_AE"/>
        </w:rPr>
        <w:t>الآن، على المجموعة أن تصوّر أحداث القصة على لوحة،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23: 13- 26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رؤساء موآب</w:t>
      </w:r>
    </w:p>
    <w:p>
      <w:pPr>
        <w:pStyle w:val="ListBullet"/>
        <w:bidi/>
        <w:spacing w:line="240" w:lineRule="auto"/>
        <w:ind w:left="720"/>
      </w:pPr>
      <w:r>
        <w:rPr>
          <w:rtl/>
          <w:cs/>
          <w:lang w:val="ar_AE" w:bidi="ar_AE"/>
        </w:rPr>
      </w:r>
      <w:r>
        <w:rPr>
          <w:rtl/>
          <w:cs/>
          <w:lang w:val="ar_AE" w:bidi="ar_AE"/>
        </w:rPr>
        <w:t>وإسرائيل</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بالاق وهو يأخذ بلعام إلى حقل صوفيم، حقل المراقبة عند قمة جبل الفسجة. كان بإمكانهما أن يريا جزءًا من محلة بني إسرائيل من هذا المكان.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"ربما كان هذا مكانًا خطأ. سآخذه إلى مكان أفضل، حيث يستطيع أن يرى جزءًا فقط من بني إسرائيل"، أو "أحتاج أن أجعل بلعام يلعنهم. لقد أصبحت الأمور حرجة. يجب إيقاف بني إسرائيل قبل أن يدمروني أنا وشعبي."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يبني بالاق سبعة مذابح ويذبح كبشًا وثورًا على كل مذبح. ويطلب بلعام من بالاق أن يقف حارسًا للذبائح بينما يذهب إلى لقاء. ويعطي الرب رسالة إلى بلعام ويطلب منه أن يعود إلى بالاق ويتكلِّم بالرسالة. فيعود بلعام ويجد بالاق ورؤساء موآب واقفين يحرسون الذبائح. ويسأل بالاق: "ماذا قال الرب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"لا أعرف ما إذا كان الرب سيقابلني مرة أخرى. سأذهب إلى هنا وأرى ما إذا كان الرب سيأتي إليّ مرة أخرى"، أو "أعلم أن بالاق فعل كل هذه الطقوس مرة أخرى. وهو يظن أنه يستطيع التلاعب بالرب بالطريقة التي يحاول بها التلاعب بآلهته. وهو سيكتشف أن الرب ليس مثلهم"، أو "أرجو ألا يغضب بالاق مني. فأنا لا أظن أنه سيحب الرسالة التي أعطاها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بلعام الرسالة من الرب. فيقول بلعام:</w:t>
      </w:r>
    </w:p>
    <w:p>
      <w:pPr>
        <w:bidi/>
      </w:pPr>
      <w:r>
        <w:rPr>
          <w:rtl/>
          <w:cs/>
          <w:lang w:val="ar_AE" w:bidi="ar_AE"/>
        </w:rPr>
      </w:r>
      <w:r>
        <w:rPr>
          <w:rtl/>
          <w:cs/>
          <w:lang w:val="ar_AE" w:bidi="ar_AE"/>
        </w:rPr>
        <w:t>"قُم واصغ بعناية، يا بالاق، يا ابن صفور.</w:t>
      </w:r>
    </w:p>
    <w:p>
      <w:pPr>
        <w:bidi/>
      </w:pPr>
      <w:r>
        <w:rPr>
          <w:rtl/>
          <w:cs/>
          <w:lang w:val="ar_AE" w:bidi="ar_AE"/>
        </w:rPr>
      </w:r>
      <w:r>
        <w:rPr>
          <w:rtl/>
          <w:cs/>
          <w:lang w:val="ar_AE" w:bidi="ar_AE"/>
        </w:rPr>
        <w:t>الله ليس مثل البشر. وهو لا يكذب أو يغيِّر رأيه.</w:t>
      </w:r>
    </w:p>
    <w:p>
      <w:pPr>
        <w:bidi/>
      </w:pPr>
      <w:r>
        <w:rPr>
          <w:rtl/>
          <w:cs/>
          <w:lang w:val="ar_AE" w:bidi="ar_AE"/>
        </w:rPr>
      </w:r>
      <w:r>
        <w:rPr>
          <w:rtl/>
          <w:cs/>
          <w:lang w:val="ar_AE" w:bidi="ar_AE"/>
        </w:rPr>
        <w:t>فإذا قال شيئًا، فإنه سيفعله. وإذا تكلَّم، فإنه سيحقق ما قاله.</w:t>
      </w:r>
    </w:p>
    <w:p>
      <w:pPr>
        <w:bidi/>
      </w:pPr>
      <w:r>
        <w:rPr>
          <w:rtl/>
          <w:cs/>
          <w:lang w:val="ar_AE" w:bidi="ar_AE"/>
        </w:rPr>
      </w:r>
      <w:r>
        <w:rPr>
          <w:rtl/>
          <w:cs/>
          <w:lang w:val="ar_AE" w:bidi="ar_AE"/>
        </w:rPr>
        <w:t>استمع، لقد أمرني الله أن أبارك. لقد بارك، ولا يمكنني ردّ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"أشعر بالإحباط. بالطبع أنا أستمع. لقد طلبتُ منك أن تخبرني بما قاله الرب (يهوه)"، أو "أنا متفاجئ. إن الرب (يهوه) ليس مثل الآلهة التي اعتدت على التعامل معها."</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"أشعر بالإحباط. قال بالاق إنه يريد أن يسمع، لكنه لا يستمع جيدًا. هو يريد مني أن أقول فقط ما يتفق معه"، أو "أشعر بالعجز. ولا يمكنني أن أفعل إلا ما يأمرني الله أن أفعله. ولا يمكنني أن أفعل ما يريده بالاق لمجرد أنه عرض عليَّ الكثير من المال."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ليس لدى الله أي خطط لجلب المتاعب أو الصعوبات لنسل يعقوب، إسرائيل. </w:t>
      </w:r>
    </w:p>
    <w:p>
      <w:pPr>
        <w:bidi/>
      </w:pPr>
      <w:r>
        <w:rPr>
          <w:rtl/>
          <w:cs/>
          <w:lang w:val="ar_AE" w:bidi="ar_AE"/>
        </w:rPr>
      </w:r>
      <w:r>
        <w:rPr>
          <w:rtl/>
          <w:cs/>
          <w:lang w:val="ar_AE" w:bidi="ar_AE"/>
        </w:rPr>
        <w:t xml:space="preserve">إن الرب إلههم، معهم. يهتف بنو إسرائيل ويعلنون أن الرب يهوه هو ملكهم. </w:t>
      </w:r>
    </w:p>
    <w:p>
      <w:pPr>
        <w:bidi/>
      </w:pPr>
      <w:r>
        <w:rPr>
          <w:rtl/>
          <w:cs/>
          <w:lang w:val="ar_AE" w:bidi="ar_AE"/>
        </w:rPr>
      </w:r>
      <w:r>
        <w:rPr>
          <w:rtl/>
          <w:cs/>
          <w:lang w:val="ar_AE" w:bidi="ar_AE"/>
        </w:rPr>
        <w:t>لقد أخرجهم اللهُ من مصر. وهو قوي مثل قرون الثور الوحشي.</w:t>
      </w:r>
    </w:p>
    <w:p>
      <w:pPr>
        <w:bidi/>
      </w:pPr>
      <w:r>
        <w:rPr>
          <w:rtl/>
          <w:cs/>
          <w:lang w:val="ar_AE" w:bidi="ar_AE"/>
        </w:rPr>
      </w:r>
      <w:r>
        <w:rPr>
          <w:rtl/>
          <w:cs/>
          <w:lang w:val="ar_AE" w:bidi="ar_AE"/>
        </w:rPr>
        <w:t xml:space="preserve">لن تمسّهم لعنة. ولن يكون للسحر قوة عليهم. </w:t>
      </w:r>
    </w:p>
    <w:p>
      <w:pPr>
        <w:bidi/>
      </w:pPr>
      <w:r>
        <w:rPr>
          <w:rtl/>
          <w:cs/>
          <w:lang w:val="ar_AE" w:bidi="ar_AE"/>
        </w:rPr>
      </w:r>
      <w:r>
        <w:rPr>
          <w:rtl/>
          <w:cs/>
          <w:lang w:val="ar_AE" w:bidi="ar_AE"/>
        </w:rPr>
        <w:t>سيقول الناس عن نسل يعقوب،</w:t>
      </w:r>
    </w:p>
    <w:p>
      <w:pPr>
        <w:bidi/>
      </w:pPr>
      <w:r>
        <w:rPr>
          <w:rtl/>
          <w:cs/>
          <w:lang w:val="ar_AE" w:bidi="ar_AE"/>
        </w:rPr>
      </w:r>
      <w:r>
        <w:rPr>
          <w:rtl/>
          <w:cs/>
          <w:lang w:val="ar_AE" w:bidi="ar_AE"/>
        </w:rPr>
        <w:t>'انظروا إلى الأشياء الرائعة التي يفعلها اللهُ لإسرائيل.'</w:t>
      </w:r>
    </w:p>
    <w:p>
      <w:pPr>
        <w:bidi/>
      </w:pPr>
      <w:r>
        <w:rPr>
          <w:rtl/>
          <w:cs/>
          <w:lang w:val="ar_AE" w:bidi="ar_AE"/>
        </w:rPr>
      </w:r>
      <w:r>
        <w:rPr>
          <w:rtl/>
          <w:cs/>
          <w:lang w:val="ar_AE" w:bidi="ar_AE"/>
        </w:rPr>
        <w:t>انظروا فقط إلى هؤلاء الناس!</w:t>
      </w:r>
    </w:p>
    <w:p>
      <w:pPr>
        <w:bidi/>
      </w:pPr>
      <w:r>
        <w:rPr>
          <w:rtl/>
          <w:cs/>
          <w:lang w:val="ar_AE" w:bidi="ar_AE"/>
        </w:rPr>
      </w:r>
      <w:r>
        <w:rPr>
          <w:rtl/>
          <w:cs/>
          <w:lang w:val="ar_AE" w:bidi="ar_AE"/>
        </w:rPr>
        <w:t>إنهم مهيبون، مثل أسد أو لبوة ينهضان للصيد.</w:t>
      </w:r>
    </w:p>
    <w:p>
      <w:pPr>
        <w:bidi/>
      </w:pPr>
      <w:r>
        <w:rPr>
          <w:rtl/>
          <w:cs/>
          <w:lang w:val="ar_AE" w:bidi="ar_AE"/>
        </w:rPr>
      </w:r>
      <w:r>
        <w:rPr>
          <w:rtl/>
          <w:cs/>
          <w:lang w:val="ar_AE" w:bidi="ar_AE"/>
        </w:rPr>
        <w:t>وهم لن يهدأ لهم بال حتى يلتهموا فريستهم بالكامل!"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"أنا متحمس. فالرب هو ملكنا. إنه قويّ ويعطي لنا نصرًا على أعدائنا"، أو "أنا سعيد لأن الرب قد حرَّر شعبنا من مصر".</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"أنا مندهش. هؤلاء الناس عظماء وأقوياء. لماذا لا يرى بالاق أنه لا شيء يمكن أن يضرهم لأن الله يحميهم؟"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يصرخ الملك بالاق: "إن كنت لن تلعنهم، فعلى الأقل لا تباركهم!" فيجيب بلعام: "ألم أخبرك أنه يجب أن أفعل ما يقوله لي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"لقد أخبرتك لكنك لم تكن لتصغي. نحن نضيع وقتنا في محاولة أن نكون ضد الله ومقاصده."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23: 13- 26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طلب بالاق من بلعام أن يأتي معه إلى مكان آخر. وسيكون قادرًا على رؤية بعض الإسرائيليين من هناك. وطلب من بلعام أن </w:t>
      </w:r>
      <w:r>
        <w:rPr>
          <w:b/>
          <w:rtl/>
          <w:cs/>
          <w:lang w:val="ar_AE" w:bidi="ar_AE"/>
        </w:rPr>
        <w:t>يلعن</w:t>
      </w:r>
      <w:r>
        <w:rPr>
          <w:rtl/>
          <w:cs/>
          <w:lang w:val="ar_AE" w:bidi="ar_AE"/>
        </w:rPr>
        <w:t xml:space="preserve"> بني إسرائيل من هناك. استخدموا الكلمة ذاتها التي استخدمتموها في المقاطع السابقة للإشارة إلى كلمة يلعن. ولمزيد من المعلومات عن كلمة </w:t>
      </w:r>
      <w:r>
        <w:rPr>
          <w:rtl/>
          <w:cs/>
          <w:lang w:val="ar_AE" w:bidi="ar_AE"/>
        </w:rPr>
        <w:t>يلعن</w:t>
      </w:r>
      <w:r>
        <w:rPr>
          <w:rtl/>
          <w:cs/>
          <w:lang w:val="ar_AE" w:bidi="ar_AE"/>
        </w:rPr>
        <w:t>، راجعوا قاموس الكلمات الرئيسية.</w:t>
      </w:r>
    </w:p>
    <w:p>
      <w:pPr>
        <w:bidi/>
      </w:pPr>
      <w:r>
        <w:rPr>
          <w:rtl/>
          <w:cs/>
          <w:lang w:val="ar_AE" w:bidi="ar_AE"/>
        </w:rPr>
      </w:r>
      <w:r>
        <w:rPr>
          <w:rtl/>
          <w:cs/>
          <w:lang w:val="ar_AE" w:bidi="ar_AE"/>
        </w:rPr>
        <w:t xml:space="preserve">بنى بالاق سبعة </w:t>
      </w:r>
      <w:r>
        <w:rPr>
          <w:b/>
          <w:rtl/>
          <w:cs/>
          <w:lang w:val="ar_AE" w:bidi="ar_AE"/>
        </w:rPr>
        <w:t>مذابح</w:t>
      </w:r>
      <w:r>
        <w:rPr>
          <w:rtl/>
          <w:cs/>
          <w:lang w:val="ar_AE" w:bidi="ar_AE"/>
        </w:rPr>
        <w:t xml:space="preserve"> وذبحَ كبشًا وثورًا على كل مذبح </w:t>
      </w:r>
      <w:r>
        <w:rPr>
          <w:b/>
          <w:rtl/>
          <w:cs/>
          <w:lang w:val="ar_AE" w:bidi="ar_AE"/>
        </w:rPr>
        <w:t>كذبيحة محرقة</w:t>
      </w:r>
      <w:r>
        <w:rPr>
          <w:rtl/>
          <w:cs/>
          <w:lang w:val="ar_AE" w:bidi="ar_AE"/>
        </w:rPr>
        <w:t xml:space="preserve">. استخدموا الكلمات ذاتها التي استخدمتموها في المقاطع السابقة للإشارة إلى كبش، وثور، ومذبح، وذبيحة المحرقة. وتذكَّروا أنه يمكنكم أن تجدوا </w:t>
      </w:r>
      <w:r>
        <w:rPr>
          <w:rtl/>
          <w:cs/>
          <w:lang w:val="ar_AE" w:bidi="ar_AE"/>
        </w:rPr>
        <w:t>مذبح</w:t>
      </w:r>
      <w:r>
        <w:rPr>
          <w:rtl/>
          <w:cs/>
          <w:lang w:val="ar_AE" w:bidi="ar_AE"/>
        </w:rPr>
        <w:t xml:space="preserve"> و</w:t>
      </w:r>
      <w:r>
        <w:rPr>
          <w:rtl/>
          <w:cs/>
          <w:lang w:val="ar_AE" w:bidi="ar_AE"/>
        </w:rPr>
        <w:t>ذبيحة محرقة</w:t>
      </w:r>
      <w:r>
        <w:rPr>
          <w:rtl/>
          <w:cs/>
          <w:lang w:val="ar_AE" w:bidi="ar_AE"/>
        </w:rPr>
        <w:t>، في قاموس الكلمات الرئيسية.</w:t>
      </w:r>
    </w:p>
    <w:p>
      <w:pPr>
        <w:bidi/>
      </w:pPr>
      <w:r>
        <w:rPr>
          <w:rtl/>
          <w:cs/>
          <w:lang w:val="ar_AE" w:bidi="ar_AE"/>
        </w:rPr>
      </w:r>
      <w:r>
        <w:rPr>
          <w:rtl/>
          <w:cs/>
          <w:lang w:val="ar_AE" w:bidi="ar_AE"/>
        </w:rPr>
        <w:t xml:space="preserve">التقى </w:t>
      </w:r>
      <w:r>
        <w:rPr>
          <w:b/>
          <w:rtl/>
          <w:cs/>
          <w:lang w:val="ar_AE" w:bidi="ar_AE"/>
        </w:rPr>
        <w:t>يهوه (الرب)</w:t>
      </w:r>
      <w:r>
        <w:rPr>
          <w:rtl/>
          <w:cs/>
          <w:lang w:val="ar_AE" w:bidi="ar_AE"/>
        </w:rPr>
        <w:t xml:space="preserve"> ببلعام وأعطاه رسالة. ويهوه هو الاسم الشخصي </w:t>
      </w:r>
      <w:r>
        <w:rPr>
          <w:b/>
          <w:rtl/>
          <w:cs/>
          <w:lang w:val="ar_AE" w:bidi="ar_AE"/>
        </w:rPr>
        <w:t>لله</w:t>
      </w:r>
      <w:r>
        <w:rPr>
          <w:rtl/>
          <w:cs/>
          <w:lang w:val="ar_AE" w:bidi="ar_AE"/>
        </w:rPr>
        <w:t xml:space="preserve">. ويتم استخدام كل من كلمة الله و كلمة الرب (يهوه) في هذا المقطع. احرصوا على ترجمة هذه الأسماء بنفس الطريقة التي استخدمتموها في المقاطع السابقة. ولمزيد من المعلومات حول كلمة </w:t>
      </w:r>
      <w:r>
        <w:rPr>
          <w:rtl/>
          <w:cs/>
          <w:lang w:val="ar_AE" w:bidi="ar_AE"/>
        </w:rPr>
        <w:t>الرب (يهوه)</w:t>
      </w:r>
      <w:r>
        <w:rPr>
          <w:rtl/>
          <w:cs/>
          <w:lang w:val="ar_AE" w:bidi="ar_AE"/>
        </w:rPr>
        <w:t xml:space="preserve"> وكلمة </w:t>
      </w:r>
      <w:r>
        <w:rPr>
          <w:rtl/>
          <w:cs/>
          <w:lang w:val="ar_AE" w:bidi="ar_AE"/>
        </w:rPr>
        <w:t>الله</w:t>
      </w:r>
      <w:r>
        <w:rPr>
          <w:rtl/>
          <w:cs/>
          <w:lang w:val="ar_AE" w:bidi="ar_AE"/>
        </w:rPr>
        <w:t>، راجعوا قاموس الكلمات الرئيسية.</w:t>
      </w:r>
    </w:p>
    <w:p>
      <w:pPr>
        <w:bidi/>
      </w:pPr>
      <w:r>
        <w:rPr>
          <w:rtl/>
          <w:cs/>
          <w:lang w:val="ar_AE" w:bidi="ar_AE"/>
        </w:rPr>
      </w:r>
      <w:r>
        <w:rPr>
          <w:rtl/>
          <w:cs/>
          <w:lang w:val="ar_AE" w:bidi="ar_AE"/>
        </w:rPr>
        <w:t>عاد بلعام ووجد بالاق و</w:t>
      </w:r>
      <w:r>
        <w:rPr>
          <w:b/>
          <w:rtl/>
          <w:cs/>
          <w:lang w:val="ar_AE" w:bidi="ar_AE"/>
        </w:rPr>
        <w:t>رؤساء موآب</w:t>
      </w:r>
      <w:r>
        <w:rPr>
          <w:rtl/>
          <w:cs/>
          <w:lang w:val="ar_AE" w:bidi="ar_AE"/>
        </w:rPr>
        <w:t>. استخدموا الكلمات أو العبارة ذاتها التي استخدمتوها في المقاطع السابقة للإشارة إلى رؤساء موآب.</w:t>
      </w:r>
    </w:p>
    <w:p>
      <w:pPr>
        <w:bidi/>
      </w:pPr>
      <w:r>
        <w:rPr>
          <w:rtl/>
          <w:cs/>
          <w:lang w:val="ar_AE" w:bidi="ar_AE"/>
        </w:rPr>
      </w:r>
      <w:r>
        <w:rPr>
          <w:rtl/>
          <w:cs/>
          <w:lang w:val="ar_AE" w:bidi="ar_AE"/>
        </w:rPr>
        <w:t xml:space="preserve">أعطى بلعام </w:t>
      </w:r>
      <w:r>
        <w:rPr>
          <w:b/>
          <w:rtl/>
          <w:cs/>
          <w:lang w:val="ar_AE" w:bidi="ar_AE"/>
        </w:rPr>
        <w:t>رسالته</w:t>
      </w:r>
      <w:r>
        <w:rPr>
          <w:rtl/>
          <w:cs/>
          <w:lang w:val="ar_AE" w:bidi="ar_AE"/>
        </w:rPr>
        <w:t>. يستخدم موسى كلمة عامة للإشارة إلى الأقوال الحكيمة مثل الحكمة أو الأمثال لوصف رسالة بلعام. وقد تكلَّم الناس بهذا النوع من الرسائل بأسلوب شعري. تذكّروا أن تستخدموا الكلمة ذاتها التي استخدمتموها في المقاطع السابقة للإشارة إلى كلمة رسالة.</w:t>
      </w:r>
    </w:p>
    <w:p>
      <w:pPr>
        <w:bidi/>
      </w:pPr>
      <w:r>
        <w:rPr>
          <w:rtl/>
          <w:cs/>
          <w:lang w:val="ar_AE" w:bidi="ar_AE"/>
        </w:rPr>
      </w:r>
      <w:r>
        <w:rPr>
          <w:rtl/>
          <w:cs/>
          <w:lang w:val="ar_AE" w:bidi="ar_AE"/>
        </w:rPr>
        <w:t>قال بلعام إن الله أعطاه أمرًا بأن</w:t>
      </w:r>
      <w:r>
        <w:rPr>
          <w:b/>
          <w:rtl/>
          <w:cs/>
          <w:lang w:val="ar_AE" w:bidi="ar_AE"/>
        </w:rPr>
        <w:t xml:space="preserve"> يُبارك</w:t>
      </w:r>
      <w:r>
        <w:rPr>
          <w:rtl/>
          <w:cs/>
          <w:lang w:val="ar_AE" w:bidi="ar_AE"/>
        </w:rPr>
        <w:t xml:space="preserve"> بني إسرائيل. يُرجى الحفاظ على اتساق ترجمة مصطلح "بَارَك" ووحدته في كل المقاطع. ولمزيد من المعلومات عن كلمة </w:t>
      </w:r>
      <w:r>
        <w:rPr>
          <w:rtl/>
          <w:cs/>
          <w:lang w:val="ar_AE" w:bidi="ar_AE"/>
        </w:rPr>
        <w:t>يبارك</w:t>
      </w:r>
      <w:r>
        <w:rPr>
          <w:rtl/>
          <w:cs/>
          <w:lang w:val="ar_AE" w:bidi="ar_AE"/>
        </w:rPr>
        <w:t>، راجعوا قاموس الكلمات الرئيسية.</w:t>
      </w:r>
    </w:p>
    <w:p>
      <w:pPr>
        <w:bidi/>
      </w:pPr>
      <w:r>
        <w:rPr>
          <w:rtl/>
          <w:cs/>
          <w:lang w:val="ar_AE" w:bidi="ar_AE"/>
        </w:rPr>
      </w:r>
      <w:r>
        <w:rPr>
          <w:rtl/>
          <w:cs/>
          <w:lang w:val="ar_AE" w:bidi="ar_AE"/>
        </w:rPr>
        <w:t xml:space="preserve">قال بلعام إن الله لم يرَ أي مشكلة (إثمًا) أو صعوبات في </w:t>
      </w:r>
      <w:r>
        <w:rPr>
          <w:b/>
          <w:rtl/>
          <w:cs/>
          <w:lang w:val="ar_AE" w:bidi="ar_AE"/>
        </w:rPr>
        <w:t>إسرائيل</w:t>
      </w:r>
      <w:r>
        <w:rPr>
          <w:rtl/>
          <w:cs/>
          <w:lang w:val="ar_AE" w:bidi="ar_AE"/>
        </w:rPr>
        <w:t xml:space="preserve">، أي نسل يعقوب. ويشير بلعام إلى بني إسرائيل كما لو كانوا شخصًا واحدًا، تمامًا كما فعل في رسائله السابقة. استخدموا الكلمة نفسها التي استخدمتموها سابقًا للإشارة إلى "إسرائيل"، تذكّروا أنه يمكنكم العثور على مزيد من المعلومات عن </w:t>
      </w:r>
      <w:r>
        <w:rPr>
          <w:rtl/>
          <w:cs/>
          <w:lang w:val="ar_AE" w:bidi="ar_AE"/>
        </w:rPr>
        <w:t>إسرائيل</w:t>
      </w:r>
      <w:r>
        <w:rPr>
          <w:rtl/>
          <w:cs/>
          <w:lang w:val="ar_AE" w:bidi="ar_AE"/>
        </w:rPr>
        <w:t xml:space="preserve"> في قاموس الكلمات الرئيسية.</w:t>
      </w:r>
    </w:p>
    <w:p>
      <w:pPr>
        <w:bidi/>
      </w:pPr>
      <w:r>
        <w:rPr>
          <w:rtl/>
          <w:cs/>
          <w:lang w:val="ar_AE" w:bidi="ar_AE"/>
        </w:rPr>
      </w:r>
      <w:r>
        <w:rPr>
          <w:rtl/>
          <w:cs/>
          <w:lang w:val="ar_AE" w:bidi="ar_AE"/>
        </w:rPr>
        <w:t xml:space="preserve">قال بلعام إنه لا يمكن لأحد أن يتكلم </w:t>
      </w:r>
      <w:r>
        <w:rPr>
          <w:b/>
          <w:rtl/>
          <w:cs/>
          <w:lang w:val="ar_AE" w:bidi="ar_AE"/>
        </w:rPr>
        <w:t>بعِيَافة (تعويذة)</w:t>
      </w:r>
      <w:r>
        <w:rPr>
          <w:rtl/>
          <w:cs/>
          <w:lang w:val="ar_AE" w:bidi="ar_AE"/>
        </w:rPr>
        <w:t xml:space="preserve"> أو لعنة ضد يعقوب. والعِيَافة هي تعويذات سحرية يلقيها شخص ما عن طريق استخدام التمائم أو قول كلمات خاصة.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عِيَافة</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فقال بلعام أنه لا يمكن أن تأتي </w:t>
      </w:r>
      <w:r>
        <w:rPr>
          <w:b/>
          <w:rtl/>
          <w:cs/>
          <w:lang w:val="ar_AE" w:bidi="ar_AE"/>
        </w:rPr>
        <w:t>عِرَافة</w:t>
      </w:r>
      <w:r>
        <w:rPr>
          <w:rtl/>
          <w:cs/>
          <w:lang w:val="ar_AE" w:bidi="ar_AE"/>
        </w:rPr>
        <w:t xml:space="preserve"> ولا أسحار على إسرائيل وتشير العِرَافة عادةً إلى الأشياء التي سيفعلها الناس لمعرفة المستقبل الذي لا يمكن إدراكه بالوسائل العادية. في بعض الأحيان يكون السحر مُتضمّنًا في العِرَافة، لكن السحر أمر منفصل. وبوجه عام، يرفض الله السحر والعِرَافة. استخدموا الكلمة ذاتها التي استخدمتموها في المقاطع السابقة للإشارة إلى كلمة عِرَافة. ولمزيد من المعلومات حول كلمة </w:t>
      </w:r>
      <w:r>
        <w:rPr>
          <w:rtl/>
          <w:cs/>
          <w:lang w:val="ar_AE" w:bidi="ar_AE"/>
        </w:rPr>
        <w:t>العِرَافة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بلعام إن الله قوي، مثل </w:t>
      </w:r>
      <w:r>
        <w:rPr>
          <w:b/>
          <w:rtl/>
          <w:cs/>
          <w:lang w:val="ar_AE" w:bidi="ar_AE"/>
        </w:rPr>
        <w:t>قرون</w:t>
      </w:r>
      <w:r>
        <w:rPr>
          <w:rtl/>
          <w:cs/>
          <w:lang w:val="ar_AE" w:bidi="ar_AE"/>
        </w:rPr>
        <w:t xml:space="preserve"> الثور الوحشي. تنمو القرون من رأس بعض الحيوانات ذات الحوافر مثل الأبقار، أو الأغنام، أو الماعز، أو الظباء. وهي تشبه العظام ومدببة وتنمو عادةً في أزواج. وتستخدم هذه الحيوانات قرونها للقتال أو لحماية نفسها.</w:t>
      </w:r>
    </w:p>
    <w:p>
      <w:pPr>
        <w:bidi/>
      </w:pPr>
      <w:r>
        <w:rPr>
          <w:rtl/>
          <w:cs/>
          <w:lang w:val="ar_AE" w:bidi="ar_AE"/>
        </w:rPr>
      </w:r>
      <w:r>
        <w:rPr>
          <w:rtl/>
          <w:cs/>
          <w:lang w:val="ar_AE" w:bidi="ar_AE"/>
        </w:rPr>
        <w:t xml:space="preserve">توقفوا هنا وانظروا إلى صور حيوانات لها قرون: </w:t>
      </w:r>
      <w:r>
        <w:rPr>
          <w:b/>
          <w:rtl/>
          <w:cs/>
          <w:lang w:val="ar_AE" w:bidi="ar_AE"/>
        </w:rPr>
        <w:t>ثور وحشي</w:t>
      </w:r>
      <w:r>
        <w:rPr>
          <w:rtl/>
          <w:cs/>
          <w:lang w:val="ar_AE" w:bidi="ar_AE"/>
        </w:rPr>
        <w:t>، و</w:t>
      </w:r>
      <w:r>
        <w:rPr>
          <w:rtl/>
          <w:cs/>
          <w:lang w:val="ar_AE" w:bidi="ar_AE"/>
        </w:rPr>
        <w:t>كبش</w:t>
      </w:r>
      <w:r>
        <w:rPr>
          <w:rtl/>
          <w:cs/>
          <w:lang w:val="ar_AE" w:bidi="ar_AE"/>
        </w:rPr>
        <w:t>، و</w:t>
      </w:r>
      <w:r>
        <w:rPr>
          <w:rtl/>
          <w:cs/>
          <w:lang w:val="ar_AE" w:bidi="ar_AE"/>
        </w:rPr>
        <w:t>ظبي المها</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23:27–24:13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23: 27- 24: 13 واحفظوه في قلوبكم.</w:t>
      </w:r>
    </w:p>
    <w:p>
      <w:pPr>
        <w:bidi/>
      </w:pPr>
      <w:r>
        <w:rPr>
          <w:rtl/>
          <w:cs/>
          <w:lang w:val="ar_AE" w:bidi="ar_AE"/>
        </w:rPr>
      </w:r>
      <w:r>
        <w:rPr>
          <w:rtl/>
          <w:cs/>
          <w:lang w:val="ar_AE" w:bidi="ar_AE"/>
        </w:rPr>
        <w:t>استمعوا إلى نسخة صوتية من سفر العدد 23: 27- 24: 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23: 27 -24: 13 من الترجمة الأسهل للفهم. </w:t>
      </w:r>
    </w:p>
    <w:p>
      <w:pPr>
        <w:bidi/>
      </w:pPr>
      <w:r>
        <w:rPr>
          <w:rtl/>
          <w:cs/>
          <w:lang w:val="ar_AE" w:bidi="ar_AE"/>
        </w:rPr>
      </w:r>
      <w:r>
        <w:rPr>
          <w:rtl/>
          <w:cs/>
          <w:lang w:val="ar_AE" w:bidi="ar_AE"/>
        </w:rPr>
        <w:t>في المقطع السابق، يأخذ بالاق بلعام إلى رأس الفسجة، على أمل أن يلعن بلعام إسرائيل من هناك. فيتلقى بلعام رسالة من الرب ويسلمها إلى بالاق. يقول بلعام أن الله ليس مثل البشر. وهو لا يكذب أو يغيِّر رأيه. ويعطي بلعام رسالة بركة لإسرائيل. فيغضب بالاق بشدة. قال بلعام إنه لا يستطيع أن يقول إلا ما يأمره الرب أن يقوله.</w:t>
      </w:r>
    </w:p>
    <w:p>
      <w:pPr>
        <w:bidi/>
      </w:pPr>
      <w:r>
        <w:rPr>
          <w:rtl/>
          <w:cs/>
          <w:lang w:val="ar_AE" w:bidi="ar_AE"/>
        </w:rPr>
      </w:r>
      <w:r>
        <w:rPr>
          <w:rtl/>
          <w:cs/>
          <w:lang w:val="ar_AE" w:bidi="ar_AE"/>
        </w:rPr>
        <w:t>ومرة أخرى، يأخذ بالاق بلعام إلى مكان جديد. وهو يظن أنه ربما سيسمح الله لبلعام أن يلعن إسرائيل من المكان الجديد. فلا يزال بالاق يظن أن المشكلة هي الموقع. وهو يظن أن الله قد يغير فكره إذا اختار بالاق المكان الصحيح.</w:t>
      </w:r>
    </w:p>
    <w:p>
      <w:pPr>
        <w:bidi/>
      </w:pPr>
      <w:r>
        <w:rPr>
          <w:rtl/>
          <w:cs/>
          <w:lang w:val="ar_AE" w:bidi="ar_AE"/>
        </w:rPr>
      </w:r>
      <w:r>
        <w:rPr>
          <w:rtl/>
          <w:cs/>
          <w:lang w:val="ar_AE" w:bidi="ar_AE"/>
        </w:rPr>
        <w:t>هذه المرة أخذ بالاق بلعام إلى رأس فغور، وهو جبل يطل على البريّة، أو الصحراء. كان الجبل على الأرجح يقع على بعد حوالي عشرين كيلومترًا شرق الطرف الشمالي للبحر الميت.</w:t>
      </w:r>
    </w:p>
    <w:p>
      <w:pPr>
        <w:bidi/>
      </w:pPr>
      <w:r>
        <w:rPr>
          <w:rtl/>
          <w:cs/>
          <w:lang w:val="ar_AE" w:bidi="ar_AE"/>
        </w:rPr>
      </w:r>
      <w:r>
        <w:rPr>
          <w:rtl/>
          <w:cs/>
          <w:lang w:val="ar_AE" w:bidi="ar_AE"/>
        </w:rPr>
        <w:t xml:space="preserve">توقفوا هنا وانظروا معًا كمجموعة إلى خريطة تشمل </w:t>
      </w:r>
      <w:r>
        <w:rPr>
          <w:b/>
          <w:rtl/>
          <w:cs/>
          <w:lang w:val="ar_AE" w:bidi="ar_AE"/>
        </w:rPr>
        <w:t>جبل الفسجة وجبل فغور</w:t>
      </w:r>
      <w:r>
        <w:rPr>
          <w:rtl/>
          <w:cs/>
          <w:lang w:val="ar_AE" w:bidi="ar_AE"/>
        </w:rPr>
        <w:t>. أوقفوا سماع هذا التسجيل الصوتي هنا.</w:t>
      </w:r>
    </w:p>
    <w:p>
      <w:pPr>
        <w:bidi/>
      </w:pPr>
      <w:r>
        <w:rPr>
          <w:rtl/>
          <w:cs/>
          <w:lang w:val="ar_AE" w:bidi="ar_AE"/>
        </w:rPr>
      </w:r>
      <w:r>
        <w:rPr>
          <w:rtl/>
          <w:cs/>
          <w:lang w:val="ar_AE" w:bidi="ar_AE"/>
        </w:rPr>
        <w:t>مرة أخرى، يطلب بلعام من بالاق أن يبني سبعة مذابح ويعد سبعة ثيران وسبعة كباش. بنى بالاق المذابح وقدم ذبيحة من ثور ومن كبش على كل مذبح، كما فعل في المواضع السابقة. لكن تصرف بلعام هذه المرة كان مختلفًا. فبحلول ذلك الوقت، أدرك بلعام أن الرب كان مصممًا على أن يبارك إسرائيل بدلًا من أن يلعنهم. لم يذهب بلعام ليُوافي فألًا أو ليعرف عِرَافة، كما فعل في المرات السابقة على الأرجح. بل رفع بلعام عينيه، أي نظر نحو البرية حيث كان يستطيع أن يرى مَحَلَّة إسرائيل بأكملها. كان بلعام يستطيع أن يرى كل سبط من الأسباط الاثني عشر في مَحَلَّاتِهم. ستتذكرون من سفر الخروج أن الرب كان قد حدد المكان الذي يجب أن يقيم فيه كل سبط من إسرائيل مَحَلَّته حول خيمة الاجتماع.</w:t>
      </w:r>
    </w:p>
    <w:p>
      <w:pPr>
        <w:bidi/>
      </w:pPr>
      <w:r>
        <w:rPr>
          <w:rtl/>
          <w:cs/>
          <w:lang w:val="ar_AE" w:bidi="ar_AE"/>
        </w:rPr>
      </w:r>
      <w:r>
        <w:rPr>
          <w:rtl/>
          <w:cs/>
          <w:lang w:val="ar_AE" w:bidi="ar_AE"/>
        </w:rPr>
        <w:t>وحلَّ روح الله على بلعام، فنطق برسالته. وبدلًا من أن يضع الله الرسالة في فم بلعام، حلَّ روح الله على بلعام وألهمه أن يتكلَّم. والآن، كان بلعام يتصرف مثل نبي الله الذي كان الله يتكلم من خلاله.</w:t>
      </w:r>
    </w:p>
    <w:p>
      <w:pPr>
        <w:bidi/>
      </w:pPr>
      <w:r>
        <w:rPr>
          <w:rtl/>
          <w:cs/>
          <w:lang w:val="ar_AE" w:bidi="ar_AE"/>
        </w:rPr>
      </w:r>
      <w:r>
        <w:rPr>
          <w:rtl/>
          <w:cs/>
          <w:lang w:val="ar_AE" w:bidi="ar_AE"/>
        </w:rPr>
        <w:t>فكان الله يتكلم من خلال بلعام. ومرة أخرى، يستخدم بلعام لغة شعرية في خطابه. ومع أن هذه هي الرسالة الثالثة لبلعام، إلا أن هذه هي المرة الأولى التي يستخدم فيها بلعام اسمه الخاص. وفي هذه الرسالة يشير بلعام إلى رسالته على أنها وحي أو نبوّة أو كلام نبي لله.</w:t>
      </w:r>
    </w:p>
    <w:p>
      <w:pPr>
        <w:bidi/>
      </w:pPr>
      <w:r>
        <w:rPr>
          <w:rtl/>
          <w:cs/>
          <w:lang w:val="ar_AE" w:bidi="ar_AE"/>
        </w:rPr>
      </w:r>
      <w:r>
        <w:rPr>
          <w:rtl/>
          <w:cs/>
          <w:lang w:val="ar_AE" w:bidi="ar_AE"/>
        </w:rPr>
        <w:t>يصف بلعام نفسه باستخدام لغة تصويرية. ويقول إنه "الرجل المفتوح العينين" و"المطروح وهو مكشوف العينين". يقول بلعام إنه الآن لديه فهم واضح لما يحدث. فبلعام يمكن أن يسمع كلمات الله. وهو يرى رؤيا من الله القدير. يُظهر الله لبلعام شيئًا لا يمكن للآخرين أن يروه. إن الله يُعطي الناس رؤى عندما يكونون مستيقظين.</w:t>
      </w:r>
    </w:p>
    <w:p>
      <w:pPr>
        <w:bidi/>
      </w:pPr>
      <w:r>
        <w:rPr>
          <w:rtl/>
          <w:cs/>
          <w:lang w:val="ar_AE" w:bidi="ar_AE"/>
        </w:rPr>
      </w:r>
      <w:r>
        <w:rPr>
          <w:rtl/>
          <w:cs/>
          <w:lang w:val="ar_AE" w:bidi="ar_AE"/>
        </w:rPr>
        <w:t>توقفوا هنا وناقشوا معًا كمجموعة: ما هي التعبيرات المختلفة في لغتكم المستخدمة لإظهار أن شخصًا ما يفهم بوضوح شيئًا لم يفهمه من قبل؟ أوقفوا سماع هذا التسجيل الصوتي هنا.</w:t>
      </w:r>
    </w:p>
    <w:p>
      <w:pPr>
        <w:bidi/>
      </w:pPr>
      <w:r>
        <w:rPr>
          <w:rtl/>
          <w:cs/>
          <w:lang w:val="ar_AE" w:bidi="ar_AE"/>
        </w:rPr>
      </w:r>
      <w:r>
        <w:rPr>
          <w:rtl/>
          <w:cs/>
          <w:lang w:val="ar_AE" w:bidi="ar_AE"/>
        </w:rPr>
        <w:t>يقول بلعام إنه ساقط أو ساجد وعيناه مكشوفتان. يعتقد كثيرون أن بلعام سقط أو سجد بسبب قوة روح الله الذي حلَّ على بلعام. ويُعطي الله بلعام رؤيا، ويصبح بلعام قادرًا على فهم خطة الله لإسرائيل بوضوح.</w:t>
      </w:r>
    </w:p>
    <w:p>
      <w:pPr>
        <w:bidi/>
      </w:pPr>
      <w:r>
        <w:rPr>
          <w:rtl/>
          <w:cs/>
          <w:lang w:val="ar_AE" w:bidi="ar_AE"/>
        </w:rPr>
      </w:r>
      <w:r>
        <w:rPr>
          <w:rtl/>
          <w:cs/>
          <w:lang w:val="ar_AE" w:bidi="ar_AE"/>
        </w:rPr>
        <w:t>ثم يستخدم بلعام الصور الكلامية ليصف جمال وازدهار المكان الذي يعيش فيه بنو إسرائيل. يتحدث بلعام عن خيامهم ومَحَلَّتهم، لكنه يشير إلى المكان الذي يسكنون فيه وليس الخيام والمَحَلَّة الفعلية. ويشبِّهها بلعام بمكان فيه الكثير من الماء وهو خصب جدًا. يمكن أن تنمو هناك أنواع كثيرة من النباتات والأشجار الجميلة: أشجار النخيل التي تنتج التمر، والحدائق التي تنتج الفواكه والخضروات، وغيرها من النباتات المفيدة مثل الصبَّار وأشجار الأرز. من المحتمل أن يكون الصبار هو خشب النسر أو شجرة العود، وهي شجرة ذات رائحة زكية وباهظة الثمن يستخدمها الناس للزينة. وشجرة الأرز شجرة قوية ولها رائحة حلوة. استخدم الناس شجرة الأرز لبناء مباني قوية وجميلة. يستخدم بلعام هذه الأشجار ليخلق صورة جميلة. وهو لا يصف الموقع، لأن هذه الأنواع من الأشجار لا تنمو عادةً في المناطق نفسها. لكن بلعام كان يستخدم كلمات جميلة لوصف الرخاء الذي سيحل ببني إسرائيل.</w:t>
      </w:r>
    </w:p>
    <w:p>
      <w:pPr>
        <w:bidi/>
      </w:pPr>
      <w:r>
        <w:rPr>
          <w:rtl/>
          <w:cs/>
          <w:lang w:val="ar_AE" w:bidi="ar_AE"/>
        </w:rPr>
      </w:r>
      <w:r>
        <w:rPr>
          <w:rtl/>
          <w:cs/>
          <w:lang w:val="ar_AE" w:bidi="ar_AE"/>
        </w:rPr>
        <w:t xml:space="preserve">توقفوا هنا وانظروا إلى صورة </w:t>
      </w:r>
      <w:r>
        <w:rPr>
          <w:rtl/>
          <w:cs/>
          <w:lang w:val="ar_AE" w:bidi="ar_AE"/>
        </w:rPr>
        <w:t>نخلة التمر (البلح)</w:t>
      </w:r>
      <w:r>
        <w:rPr>
          <w:rtl/>
          <w:cs/>
          <w:lang w:val="ar_AE" w:bidi="ar_AE"/>
        </w:rPr>
        <w:t>، و</w:t>
      </w:r>
      <w:r>
        <w:rPr>
          <w:rtl/>
          <w:cs/>
          <w:lang w:val="ar_AE" w:bidi="ar_AE"/>
        </w:rPr>
        <w:t>الصبار أو خشب العود</w:t>
      </w:r>
      <w:r>
        <w:rPr>
          <w:rtl/>
          <w:cs/>
          <w:lang w:val="ar_AE" w:bidi="ar_AE"/>
        </w:rPr>
        <w:t>، و</w:t>
      </w:r>
      <w:r>
        <w:rPr>
          <w:rtl/>
          <w:cs/>
          <w:lang w:val="ar_AE" w:bidi="ar_AE"/>
        </w:rPr>
        <w:t>شجرة الأرز</w:t>
      </w:r>
      <w:r>
        <w:rPr>
          <w:rtl/>
          <w:cs/>
          <w:lang w:val="ar_AE" w:bidi="ar_AE"/>
        </w:rPr>
        <w:t>. أوقفوا سماع هذا التسجيل الصوتي هنا.</w:t>
      </w:r>
    </w:p>
    <w:p>
      <w:pPr>
        <w:bidi/>
      </w:pPr>
      <w:r>
        <w:rPr>
          <w:rtl/>
          <w:cs/>
          <w:lang w:val="ar_AE" w:bidi="ar_AE"/>
        </w:rPr>
      </w:r>
      <w:r>
        <w:rPr>
          <w:rtl/>
          <w:cs/>
          <w:lang w:val="ar_AE" w:bidi="ar_AE"/>
        </w:rPr>
        <w:t>يستخدم بلعام أيضًا صورة الماء ليصف الوفرة والازدهار الذي لدى إسرائيل. الماء رمزٌ للحياة لأن الناس يحتاجون إلى الماء للبقاء على قيد الحياة والأرض تحتاج إلى الماء لإنتاج الطعام. يصف بلعام أرضًا بها الكثير من مصادر المياه. قد يشير تعبير "دلاء الماء" إلى ممارسة ري المحاصيل أو سقيها، وهي تقنية كان بنو إسرائيل قد تعلّموها من المصريين. ليس من الواضح ما إذا كانت كلمة "البذور (زرعه)" تشير إلى بني إسرائيل الذين يزرعون البذور في حدائقهم أم إلى الأجيال المقبلة من بني إسرائيل. وبما أن بلعام يتحدث بلغة إبداعية، فإن كلا الفكرتين ممكنتان. يصف بلعام الوفرة التي ستأتي لبني إسرائيل.</w:t>
      </w:r>
    </w:p>
    <w:p>
      <w:pPr>
        <w:bidi/>
      </w:pPr>
      <w:r>
        <w:rPr>
          <w:rtl/>
          <w:cs/>
          <w:lang w:val="ar_AE" w:bidi="ar_AE"/>
        </w:rPr>
      </w:r>
      <w:r>
        <w:rPr>
          <w:rtl/>
          <w:cs/>
          <w:lang w:val="ar_AE" w:bidi="ar_AE"/>
        </w:rPr>
        <w:t xml:space="preserve">توقفوا هنا واعرضوا صورة </w:t>
      </w:r>
      <w:r>
        <w:rPr>
          <w:rtl/>
          <w:cs/>
          <w:lang w:val="ar_AE" w:bidi="ar_AE"/>
        </w:rPr>
        <w:t>لدلاء الماء التي استخدمها الناس للري</w:t>
      </w:r>
      <w:r>
        <w:rPr>
          <w:rtl/>
          <w:cs/>
          <w:lang w:val="ar_AE" w:bidi="ar_AE"/>
        </w:rPr>
        <w:t xml:space="preserve"> وصورة </w:t>
      </w:r>
      <w:r>
        <w:rPr>
          <w:rtl/>
          <w:cs/>
          <w:lang w:val="ar_AE" w:bidi="ar_AE"/>
        </w:rPr>
        <w:t>لأشخاص يروون حقلًا</w:t>
      </w:r>
      <w:r>
        <w:rPr>
          <w:rtl/>
          <w:cs/>
          <w:lang w:val="ar_AE" w:bidi="ar_AE"/>
        </w:rPr>
        <w:t>. أوقفوا سماع هذا التسجيل الصوتي هنا.</w:t>
      </w:r>
    </w:p>
    <w:p>
      <w:pPr>
        <w:bidi/>
      </w:pPr>
      <w:r>
        <w:rPr>
          <w:rtl/>
          <w:cs/>
          <w:lang w:val="ar_AE" w:bidi="ar_AE"/>
        </w:rPr>
      </w:r>
      <w:r>
        <w:rPr>
          <w:rtl/>
          <w:cs/>
          <w:lang w:val="ar_AE" w:bidi="ar_AE"/>
        </w:rPr>
        <w:t>يقول بلعام إن ملكًا سيأتي إلى إسرائيل يكون أعظم من أجاج. أجاج هو اللقب الذي أطلقه الناس على ملك عماليق. ستتذكرون من القصص الواردة في سفر الخروج أن عماليق كانوا أعداء لبني إسرائيل.</w:t>
      </w:r>
    </w:p>
    <w:p>
      <w:pPr>
        <w:bidi/>
      </w:pPr>
      <w:r>
        <w:rPr>
          <w:rtl/>
          <w:cs/>
          <w:lang w:val="ar_AE" w:bidi="ar_AE"/>
        </w:rPr>
      </w:r>
      <w:r>
        <w:rPr>
          <w:rtl/>
          <w:cs/>
          <w:lang w:val="ar_AE" w:bidi="ar_AE"/>
        </w:rPr>
        <w:t>وكما في رسالته السابقة، يذكر بلعام أن الله قد أنقذ بني إسرائيل من مصر. ويعتبر بنو إسرائيل إنقاذ الله لهم من مصر أهم حدث في تاريخ أمتهم. ومرة أخرى، يقارن بلعام قوة الله عندما أنقذ إسرائيل بقرون الثور الوحشي، تمامًا كما في رسالة بلعام السابقة.</w:t>
      </w:r>
    </w:p>
    <w:p>
      <w:pPr>
        <w:bidi/>
      </w:pPr>
      <w:r>
        <w:rPr>
          <w:rtl/>
          <w:cs/>
          <w:lang w:val="ar_AE" w:bidi="ar_AE"/>
        </w:rPr>
      </w:r>
      <w:r>
        <w:rPr>
          <w:rtl/>
          <w:cs/>
          <w:lang w:val="ar_AE" w:bidi="ar_AE"/>
        </w:rPr>
        <w:t>في السطور القليلة التالية من الرسالة، ليس من الواضح ما إذا كان بلعام يتحدث عن الله أم عن إسرائيل. وربما فعل بلعام هذا عن قصد، لأن الله هو الذي يعطي إسرائيل القوة ويحميهم. فإن الله يعمل لأجل إسرائيل. كما يتصرف إسرائيل بقوة الله. فسوف تأكل إسرائيل أو تدمر الأمم التي هي أعداء إسرائيل. يستخدم بلعام صورتين كلاميتين مختلفتين لوصف هذا. مثل حيوان مفترس، سوف يسحقون عظام أعدائهم. ومثل محارب عظيم، سوف يهزمون أعداءهم بالسهام. يعتقد معظم الناس أنه عندما يشير بلعام إلى الأسد، فإنه يتحدث عن إسرائيل. وستتذكرون في الرسالة السابقة أن بلعام استخدم هذا التشبيه ذاته بالنسبة لإسرائيل.</w:t>
      </w:r>
    </w:p>
    <w:p>
      <w:pPr>
        <w:bidi/>
      </w:pPr>
      <w:r>
        <w:rPr>
          <w:rtl/>
          <w:cs/>
          <w:lang w:val="ar_AE" w:bidi="ar_AE"/>
        </w:rPr>
      </w:r>
      <w:r>
        <w:rPr>
          <w:rtl/>
          <w:cs/>
          <w:lang w:val="ar_AE" w:bidi="ar_AE"/>
        </w:rPr>
        <w:t>وسوف تتعرفون على السطر الأخير من رسالة بلعام لأنه يشبه بركة إسحاق ليعقوب في سفر التكوين: "ليكُن مُبَارِكوك مُبَارَكِين ولاعِنُوك ملعُونِين".</w:t>
      </w:r>
    </w:p>
    <w:p>
      <w:pPr>
        <w:bidi/>
      </w:pPr>
      <w:r>
        <w:rPr>
          <w:rtl/>
          <w:cs/>
          <w:lang w:val="ar_AE" w:bidi="ar_AE"/>
        </w:rPr>
      </w:r>
      <w:r>
        <w:rPr>
          <w:rtl/>
          <w:cs/>
          <w:lang w:val="ar_AE" w:bidi="ar_AE"/>
        </w:rPr>
        <w:t>يَرُد بالاق على رسالة بلعام بغضب شديد. وهو يُصفِّق بيديه معًا تعبيرًا عن الغضب. لم يفهم بالاق ما قاله بلعام حقًا. وبالاق غاضب لأنه استأجر عَرَّافًا مشهورًا وماهرًا ليلعن أعداءه، أما بلعام فلم يلعن إسرائيل. ويعتقد بالاق أن بلعام قد كسر العقد أو الاتفاق معه. كان بلعام إما غير راغب أو غير قادر على إنجاز المهمة.</w:t>
      </w:r>
    </w:p>
    <w:p>
      <w:pPr>
        <w:bidi/>
      </w:pPr>
      <w:r>
        <w:rPr>
          <w:rtl/>
          <w:cs/>
          <w:lang w:val="ar_AE" w:bidi="ar_AE"/>
        </w:rPr>
      </w:r>
      <w:r>
        <w:rPr>
          <w:rtl/>
          <w:cs/>
          <w:lang w:val="ar_AE" w:bidi="ar_AE"/>
        </w:rPr>
        <w:t>توقفوا هنا وناقشوا: في ثقافتكم، كيف تعرفون عندما يكون شخص ما غاضبًا؟ وما الأفعال التي يفعلونها لإظهار غضبهم؟ أوقفوا سماع هذا التسجيل الصوتي هنا.</w:t>
      </w:r>
    </w:p>
    <w:p>
      <w:pPr>
        <w:bidi/>
      </w:pPr>
      <w:r>
        <w:rPr>
          <w:rtl/>
          <w:cs/>
          <w:lang w:val="ar_AE" w:bidi="ar_AE"/>
        </w:rPr>
      </w:r>
      <w:r>
        <w:rPr>
          <w:rtl/>
          <w:cs/>
          <w:lang w:val="ar_AE" w:bidi="ar_AE"/>
        </w:rPr>
        <w:t>يطلب بالاق من بلعام أن يعود إلى بيته. ويقول إنه كان على استعداد لدفع أموال كثيرة لبلعام، لكن الرب منعه من الحصول عليها. فيجيب بلعام بإخبار بالاق بنفس الشيء الذي قاله لرؤساء بالاق عندما دعوه إلى المجيء. وقال لبالاق أنه لا يوجد أي مبلغ من المال يمكن أن يجعله يخالف أمر الرب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23: 27 -24: 13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يأخذ بالاق بلعام إلى قمة جبل فغور. ويبني بالاق سبعة مذابح ويُقَدِّم عليها ذبائح.</w:t>
      </w:r>
    </w:p>
    <w:p>
      <w:pPr>
        <w:bidi/>
      </w:pPr>
      <w:r>
        <w:rPr>
          <w:rtl/>
          <w:cs/>
          <w:lang w:val="ar_AE" w:bidi="ar_AE"/>
        </w:rPr>
      </w:r>
      <w:r>
        <w:rPr>
          <w:b/>
          <w:rtl/>
          <w:cs/>
          <w:lang w:val="ar_AE" w:bidi="ar_AE"/>
        </w:rPr>
        <w:t>في المشهد الثاني:</w:t>
      </w:r>
      <w:r>
        <w:rPr>
          <w:rtl/>
          <w:cs/>
          <w:lang w:val="ar_AE" w:bidi="ar_AE"/>
        </w:rPr>
        <w:t xml:space="preserve"> ينظر بلعام نحو البرية ومَحَلَّة الإسرائيليين. ويَحِلّ روح الله على بلعام فيتكلِّم بلعام برسالة.</w:t>
      </w:r>
    </w:p>
    <w:p>
      <w:pPr>
        <w:bidi/>
      </w:pPr>
      <w:r>
        <w:rPr>
          <w:rtl/>
          <w:cs/>
          <w:lang w:val="ar_AE" w:bidi="ar_AE"/>
        </w:rPr>
      </w:r>
      <w:r>
        <w:rPr>
          <w:b/>
          <w:rtl/>
          <w:cs/>
          <w:lang w:val="ar_AE" w:bidi="ar_AE"/>
        </w:rPr>
        <w:t>في المشهد الثالث:</w:t>
      </w:r>
      <w:r>
        <w:rPr>
          <w:rtl/>
          <w:cs/>
          <w:lang w:val="ar_AE" w:bidi="ar_AE"/>
        </w:rPr>
        <w:t xml:space="preserve"> يبدأ بلعام رسالته. يقول بلعام إن عينيه مفتوحتان لما يفعله الله. وهو يصف رخاء إسرائيل ويصفها على أنها أرض خصبة بها أشجار جميلة.</w:t>
      </w:r>
    </w:p>
    <w:p>
      <w:pPr>
        <w:bidi/>
      </w:pPr>
      <w:r>
        <w:rPr>
          <w:rtl/>
          <w:cs/>
          <w:lang w:val="ar_AE" w:bidi="ar_AE"/>
        </w:rPr>
      </w:r>
      <w:r>
        <w:rPr>
          <w:b/>
          <w:rtl/>
          <w:cs/>
          <w:lang w:val="ar_AE" w:bidi="ar_AE"/>
        </w:rPr>
        <w:t>في المشهد الرابع:</w:t>
      </w:r>
      <w:r>
        <w:rPr>
          <w:rtl/>
          <w:cs/>
          <w:lang w:val="ar_AE" w:bidi="ar_AE"/>
        </w:rPr>
        <w:t xml:space="preserve"> في الجزء الثاني من رسالة بلعام، يتحدث بلعام عن كيف خلَّص الله، أو أنقذ، إسرائيل من مصر. وهو يقول إن الله وإسرائيل سيهزمان أعداءهما بالكامل.</w:t>
      </w:r>
    </w:p>
    <w:p>
      <w:pPr>
        <w:bidi/>
      </w:pPr>
      <w:r>
        <w:rPr>
          <w:rtl/>
          <w:cs/>
          <w:lang w:val="ar_AE" w:bidi="ar_AE"/>
        </w:rPr>
      </w:r>
      <w:r>
        <w:rPr>
          <w:b/>
          <w:rtl/>
          <w:cs/>
          <w:lang w:val="ar_AE" w:bidi="ar_AE"/>
        </w:rPr>
        <w:t>في المشهد الخامس:</w:t>
      </w:r>
      <w:r>
        <w:rPr>
          <w:rtl/>
          <w:cs/>
          <w:lang w:val="ar_AE" w:bidi="ar_AE"/>
        </w:rPr>
        <w:t xml:space="preserve"> يغضب بالاق بشدة من بلعام. ويُخبر بلعام أن الرب منعه من الحصول على الثروة والإكرام. فَيُذَكِّر بلعام بالاق بأنه لن يتكلم ضد كلمة الرب مقابل أي مبلغ من المال.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إسرائيل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ورؤساء موآب، مع أنهم لم يُذكروا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بنفس الطريقة التي يبدأ بها المقطع السابق. فتستخدم اللغة الأصلية كلمة لإظهار أن حدثًا جديدًا يبدأ. إذا كنتم قد استخدمتم كلمة أو عبارة خاصة لبدء المقطع الأخير، فقد ترغبون في استخدام نفس الكلمة أو العبارة هنا أيضًا.</w:t>
      </w:r>
    </w:p>
    <w:p>
      <w:pPr>
        <w:bidi/>
      </w:pPr>
      <w:r>
        <w:rPr>
          <w:rtl/>
          <w:cs/>
          <w:lang w:val="ar_AE" w:bidi="ar_AE"/>
        </w:rPr>
      </w:r>
      <w:r>
        <w:rPr>
          <w:rtl/>
          <w:cs/>
          <w:lang w:val="ar_AE" w:bidi="ar_AE"/>
        </w:rPr>
        <w:t>في المشهد الأول، يطلب بالاق من بلعام أن يأتي معه إلى مكان آخر. وربما سافر رؤساء موآب معهم، مع أن المقطع لا يَذْكُر هذا. مرة أخرى، يستخدم بالاق كلمة تُظهر إلحاح طلبه. وكلماته أقوى حتى من المرة السابقة. فهو يتوق بشدة إلى أن يذهب بلعام معه إلى مكان جديد. وهو يأمل أن يكون المكان الجديد مُرضيًا لله وأن يسمح الله لبلعام أن يلعن بني إسرائيل. فيأخذ بالاق بلعام إلى قمة جبل فغور. ويبني بالاق مرة أخرى سبعة مذابح ويذبح ثورًا صغيرًا وكبشًا على كل مذبح.</w:t>
      </w:r>
    </w:p>
    <w:p>
      <w:pPr>
        <w:bidi/>
      </w:pPr>
      <w:r>
        <w:rPr>
          <w:rtl/>
          <w:cs/>
          <w:lang w:val="ar_AE" w:bidi="ar_AE"/>
        </w:rPr>
      </w:r>
      <w:r>
        <w:rPr>
          <w:rtl/>
          <w:cs/>
          <w:lang w:val="ar_AE" w:bidi="ar_AE"/>
        </w:rPr>
        <w:t xml:space="preserve">توقفوا هنا وانظروا إلى خريطة تشمل </w:t>
      </w:r>
      <w:r>
        <w:rPr>
          <w:b/>
          <w:rtl/>
          <w:cs/>
          <w:lang w:val="ar_AE" w:bidi="ar_AE"/>
        </w:rPr>
        <w:t>جبل الفسجة وجبل فغور</w:t>
      </w:r>
      <w:r>
        <w:rPr>
          <w:rtl/>
          <w:cs/>
          <w:lang w:val="ar_AE" w:bidi="ar_AE"/>
        </w:rPr>
        <w:t>، إذا لزم الأمر. أوقفوا سماع هذا التسجيل الصوتي هنا.</w:t>
      </w:r>
    </w:p>
    <w:p>
      <w:pPr>
        <w:bidi/>
      </w:pPr>
      <w:r>
        <w:rPr>
          <w:rtl/>
          <w:cs/>
          <w:lang w:val="ar_AE" w:bidi="ar_AE"/>
        </w:rPr>
      </w:r>
      <w:r>
        <w:rPr>
          <w:rtl/>
          <w:cs/>
          <w:lang w:val="ar_AE" w:bidi="ar_AE"/>
        </w:rPr>
        <w:t>في المشهد الثاني، لا يذهب بلعام بعيدًا ليقابل الله. لكن هذه المرة، يُحَوِّل بلعام وجهه نحو البرية. وهو يرفع عينيه أو ينظر إلى كل مَحَلَّة إسرائيل. كان بلعام قادرًا على رؤية المَحَلَّة الخاصة بكل سبط من إسرائيل.</w:t>
      </w:r>
    </w:p>
    <w:p>
      <w:pPr>
        <w:bidi/>
      </w:pPr>
      <w:r>
        <w:rPr>
          <w:rtl/>
          <w:cs/>
          <w:lang w:val="ar_AE" w:bidi="ar_AE"/>
        </w:rPr>
      </w:r>
      <w:r>
        <w:rPr>
          <w:rtl/>
          <w:cs/>
          <w:lang w:val="ar_AE" w:bidi="ar_AE"/>
        </w:rPr>
        <w:t xml:space="preserve">توقفوا هنا وانظروا معًا كمجموعة إلى رسم تخطيطي </w:t>
      </w:r>
      <w:r>
        <w:rPr>
          <w:b/>
          <w:rtl/>
          <w:cs/>
          <w:lang w:val="ar_AE" w:bidi="ar_AE"/>
        </w:rPr>
        <w:t>لترتيب مَحَلَّة الأسباط الاثني عشر</w:t>
      </w:r>
      <w:r>
        <w:rPr>
          <w:rtl/>
          <w:cs/>
          <w:lang w:val="ar_AE" w:bidi="ar_AE"/>
        </w:rPr>
        <w:t>. أوقفوا سماع هذا التسجيل الصوتي هنا.</w:t>
      </w:r>
    </w:p>
    <w:p>
      <w:pPr>
        <w:bidi/>
      </w:pPr>
      <w:r>
        <w:rPr>
          <w:rtl/>
          <w:cs/>
          <w:lang w:val="ar_AE" w:bidi="ar_AE"/>
        </w:rPr>
      </w:r>
      <w:r>
        <w:rPr>
          <w:rtl/>
          <w:cs/>
          <w:lang w:val="ar_AE" w:bidi="ar_AE"/>
        </w:rPr>
        <w:t>وبينما كان بلعام يتطلع إلى أسباط إسرائيل، حَلَّ عليه، أو سيطر عليه، روح الله. كان روح الله الآن يتحكم في كلمات بلعام، تمامًا كما كان الله يفعل مع نبي عبري.</w:t>
      </w:r>
    </w:p>
    <w:p>
      <w:pPr>
        <w:bidi/>
      </w:pPr>
      <w:r>
        <w:rPr>
          <w:rtl/>
          <w:cs/>
          <w:lang w:val="ar_AE" w:bidi="ar_AE"/>
        </w:rPr>
      </w:r>
      <w:r>
        <w:rPr>
          <w:rtl/>
          <w:cs/>
          <w:lang w:val="ar_AE" w:bidi="ar_AE"/>
        </w:rPr>
        <w:t>توقفوا هنا وناقشوا معًا كمجموعة: كيف ستترجمون عبارة "حلَّ عليه روح الله"؟ أوقفوا سماع هذا التسجيل الصوتي هنا.</w:t>
      </w:r>
    </w:p>
    <w:p>
      <w:pPr>
        <w:bidi/>
      </w:pPr>
      <w:r>
        <w:rPr>
          <w:rtl/>
          <w:cs/>
          <w:lang w:val="ar_AE" w:bidi="ar_AE"/>
        </w:rPr>
      </w:r>
      <w:r>
        <w:rPr>
          <w:rtl/>
          <w:cs/>
          <w:lang w:val="ar_AE" w:bidi="ar_AE"/>
        </w:rPr>
        <w:t>في المشهد الثالث، يبدأ بلعام رسالته. ومرة أخرى، تأتي رسالته في شكل شعري. فيتحدث بلعام برسالته في اثنتي عشرة مجموعة من العبارات المتوازية أو المصاحبة. وتتألف الرسالة بأكملها من قِسْمَين أو جزأين.</w:t>
      </w:r>
    </w:p>
    <w:p>
      <w:pPr>
        <w:bidi/>
      </w:pPr>
      <w:r>
        <w:rPr>
          <w:rtl/>
          <w:cs/>
          <w:lang w:val="ar_AE" w:bidi="ar_AE"/>
        </w:rPr>
      </w:r>
      <w:r>
        <w:rPr>
          <w:rtl/>
          <w:cs/>
          <w:lang w:val="ar_AE" w:bidi="ar_AE"/>
        </w:rPr>
        <w:t>توقفوا إذا لزم الأمر وراجعوا الخصائص الرئيسية للشعر العبري. ذكّروا بعضكم البعض بقرار فريقكم بشأن ترجمة المقاطع الشعرية: هل تتبعون الشكل الشعري العبري، أم أنكم تترجمون الأفكار ولكن تستخدمون الشكل الشعري لثقافتكم؟ أوقفوا سماع هذا التسجيل الصوتي هنا.</w:t>
      </w:r>
    </w:p>
    <w:p>
      <w:pPr>
        <w:bidi/>
      </w:pPr>
      <w:r>
        <w:rPr>
          <w:rtl/>
          <w:cs/>
          <w:lang w:val="ar_AE" w:bidi="ar_AE"/>
        </w:rPr>
      </w:r>
      <w:r>
        <w:rPr>
          <w:rtl/>
          <w:cs/>
          <w:lang w:val="ar_AE" w:bidi="ar_AE"/>
        </w:rPr>
        <w:t>يبدأ بلعام هذه الرسالة بطريقة مختلفة عن الرسائل السابقة. ففي المقدمة، يَذكر بلعام اسمه الخاص للمرة الأولى. في اللغة الأصلية، يستخدم بلعام كلمة للإشارة إلى رسالة تُشير في المقام الأول إلى الرسائل التي هي كلمات الرب التي يتكلّم بها نبي الله. باستخدام هذه الكلمة، يقول بلعام أن الرسالة تأتي مباشرة من الرب. بعض الطرق الممكنة لترجمة هذه الكلمة هي "وحي"، "نبوَّة"، "كلام إلهي أو مُقَدَّس"، و"إعلان".</w:t>
      </w:r>
    </w:p>
    <w:p>
      <w:pPr>
        <w:bidi/>
      </w:pPr>
      <w:r>
        <w:rPr>
          <w:rtl/>
          <w:cs/>
          <w:lang w:val="ar_AE" w:bidi="ar_AE"/>
        </w:rPr>
      </w:r>
      <w:r>
        <w:rPr>
          <w:rtl/>
          <w:cs/>
          <w:lang w:val="ar_AE" w:bidi="ar_AE"/>
        </w:rPr>
        <w:t>توقفوا هنا وناقشوا كمجموعة كيف سيقوم فريقكم بترجمة الكلمة الخاصة برسالة بلعام. أوقفوا سماع هذا التسجيل الصوتي هنا.</w:t>
      </w:r>
    </w:p>
    <w:p>
      <w:pPr>
        <w:bidi/>
      </w:pPr>
      <w:r>
        <w:rPr>
          <w:rtl/>
          <w:cs/>
          <w:lang w:val="ar_AE" w:bidi="ar_AE"/>
        </w:rPr>
      </w:r>
      <w:r>
        <w:rPr>
          <w:rtl/>
          <w:cs/>
          <w:lang w:val="ar_AE" w:bidi="ar_AE"/>
        </w:rPr>
        <w:t>بعد ذِكْر اسمه، يواصل بلعام المقدمة بأزواج من العبارات في بنية عكسية أو بنية "X". يدعو بلعام نفسه الرجل المفتوح العينين والشخص المطروح وهو مكشوف العينين. وهو يفصل هذه العبارات بعبارات موازية أو مصاحبة، موضحًا كيف تنفتح عيناه لأنه يسمع كلام الله ويرى رؤيا من الله القدير.</w:t>
      </w:r>
    </w:p>
    <w:p>
      <w:pPr>
        <w:bidi/>
      </w:pPr>
      <w:r>
        <w:rPr>
          <w:rtl/>
          <w:cs/>
          <w:lang w:val="ar_AE" w:bidi="ar_AE"/>
        </w:rPr>
      </w:r>
      <w:r>
        <w:rPr>
          <w:rtl/>
          <w:cs/>
          <w:lang w:val="ar_AE" w:bidi="ar_AE"/>
        </w:rPr>
        <w:t>في القِسْم الأول من الرسالة، يؤكد بلعام على ازدهار إسرائيل. في اللغة الأصلية، يستخدم بلعام كلمة تشير إلى الدهشة أو السرور بجمال مساكن إسرائيل.</w:t>
      </w:r>
    </w:p>
    <w:p>
      <w:pPr>
        <w:bidi/>
      </w:pPr>
      <w:r>
        <w:rPr>
          <w:rtl/>
          <w:cs/>
          <w:lang w:val="ar_AE" w:bidi="ar_AE"/>
        </w:rPr>
      </w:r>
      <w:r>
        <w:rPr>
          <w:rtl/>
          <w:cs/>
          <w:lang w:val="ar_AE" w:bidi="ar_AE"/>
        </w:rPr>
        <w:t>توقفوا هنا وناقشوا كمجموعة: اطلبوا من أعضاء مجموعتكم أن يخبروا عن موقف رأوا فيه شيئًا جميلًا بشكل مدهش. وانتبهوا إلى الكلمات التي يستخدمونها للتعبير عن دهشتهم. ناقشوا كيف ستترجمون دهشة بلعام من الجمال الذي رآه. أوقفوا سماع هذا التسجيل الصوتي هنا.</w:t>
      </w:r>
    </w:p>
    <w:p>
      <w:pPr>
        <w:bidi/>
      </w:pPr>
      <w:r>
        <w:rPr>
          <w:rtl/>
          <w:cs/>
          <w:lang w:val="ar_AE" w:bidi="ar_AE"/>
        </w:rPr>
      </w:r>
      <w:r>
        <w:rPr>
          <w:rtl/>
          <w:cs/>
          <w:lang w:val="ar_AE" w:bidi="ar_AE"/>
        </w:rPr>
        <w:t>يستخدم بلعام المقارنات لوصف جمال مَسْكَن إسرائيل أو أرضها. ويُقَدِّم أربع عبارات متلازمة تُقَارن جمال الأرض بأماكن تتوفر فيها مياه وفيرة وأشجار ونباتات جميلة. ثم يصف بلعام ازدهار الأرض بمقارنتها بمكان يسقي فيه الناس الأرض وتنتج جميع البذور ثمارًا حتى يكون لدى الناس كل ما يحتاجون إليه.</w:t>
      </w:r>
    </w:p>
    <w:p>
      <w:pPr>
        <w:bidi/>
      </w:pPr>
      <w:r>
        <w:rPr>
          <w:rtl/>
          <w:cs/>
          <w:lang w:val="ar_AE" w:bidi="ar_AE"/>
        </w:rPr>
      </w:r>
      <w:r>
        <w:rPr>
          <w:rtl/>
          <w:cs/>
          <w:lang w:val="ar_AE" w:bidi="ar_AE"/>
        </w:rPr>
        <w:t xml:space="preserve">توقفوا هنا وناقشوا معًا كمجموعة: كيف ستترجمون أسماء الأشجار التي يذكرها بلعام في هذه الصورة الكلامية؟ إذا لزم الأمر، انظروا مرة أخرى إلى صور </w:t>
      </w:r>
      <w:r>
        <w:rPr>
          <w:b/>
          <w:rtl/>
          <w:cs/>
          <w:lang w:val="ar_AE" w:bidi="ar_AE"/>
        </w:rPr>
        <w:t>نخلة التمر</w:t>
      </w:r>
      <w:r>
        <w:rPr>
          <w:rtl/>
          <w:cs/>
          <w:lang w:val="ar_AE" w:bidi="ar_AE"/>
        </w:rPr>
        <w:t>، و</w:t>
      </w:r>
      <w:r>
        <w:rPr>
          <w:b/>
          <w:rtl/>
          <w:cs/>
          <w:lang w:val="ar_AE" w:bidi="ar_AE"/>
        </w:rPr>
        <w:t>صَبَّار أو شجرة العود</w:t>
      </w:r>
      <w:r>
        <w:rPr>
          <w:rtl/>
          <w:cs/>
          <w:lang w:val="ar_AE" w:bidi="ar_AE"/>
        </w:rPr>
        <w:t>، و</w:t>
      </w:r>
      <w:r>
        <w:rPr>
          <w:b/>
          <w:rtl/>
          <w:cs/>
          <w:lang w:val="ar_AE" w:bidi="ar_AE"/>
        </w:rPr>
        <w:t>شجرة الأرز</w:t>
      </w:r>
      <w:r>
        <w:rPr>
          <w:rtl/>
          <w:cs/>
          <w:lang w:val="ar_AE" w:bidi="ar_AE"/>
        </w:rPr>
        <w:t>. أوقفوا سماع هذا التسجيل الصوتي هنا.</w:t>
      </w:r>
    </w:p>
    <w:p>
      <w:pPr>
        <w:bidi/>
      </w:pPr>
      <w:r>
        <w:rPr>
          <w:rtl/>
          <w:cs/>
          <w:lang w:val="ar_AE" w:bidi="ar_AE"/>
        </w:rPr>
      </w:r>
      <w:r>
        <w:rPr>
          <w:rtl/>
          <w:cs/>
          <w:lang w:val="ar_AE" w:bidi="ar_AE"/>
        </w:rPr>
        <w:t>ويختم بلعام هذا القِسْم بقوله إن ملك إسرائيل سيكون أقوى من أجاج، الملك العظيم لأعدائهم، أي عماليق.</w:t>
      </w:r>
    </w:p>
    <w:p>
      <w:pPr>
        <w:bidi/>
      </w:pPr>
      <w:r>
        <w:rPr>
          <w:rtl/>
          <w:cs/>
          <w:lang w:val="ar_AE" w:bidi="ar_AE"/>
        </w:rPr>
      </w:r>
      <w:r>
        <w:rPr>
          <w:rtl/>
          <w:cs/>
          <w:lang w:val="ar_AE" w:bidi="ar_AE"/>
        </w:rPr>
        <w:t>في المشهد الرابع، يبدأ بلعام القِسْم التالي من رسالته بتكرار شيء من الرسالة السابقة. وهو يتحدث عن كيف أخرج الله إسرائيل من مصر. في اللغة الأصلية، لا يستخدم بلعام كلمة ربط، مما يشير إلى أن هذا قِسْم جديد من الرسالة وليس استمرارًا للجزء الأول.</w:t>
      </w:r>
    </w:p>
    <w:p>
      <w:pPr>
        <w:bidi/>
      </w:pPr>
      <w:r>
        <w:rPr>
          <w:rtl/>
          <w:cs/>
          <w:lang w:val="ar_AE" w:bidi="ar_AE"/>
        </w:rPr>
      </w:r>
      <w:r>
        <w:rPr>
          <w:rtl/>
          <w:cs/>
          <w:lang w:val="ar_AE" w:bidi="ar_AE"/>
        </w:rPr>
        <w:t>يتحدث بلعام بطريقة لا توضح ما إذا كان يتحدث عن الله أم عن إسرائيل. وربما كان بلعام يفعل هذا عن قصد لأن الله هو الذي يعطي القوة لإسرائيل ويحميهم. فإذا كان يجب عليك أن توضح بلغتك من يقوم بهذا العمل، فإن معظم العلماء يتفقون على أن الله هو الذي يُهلك أعداء إسرائيل.</w:t>
      </w:r>
    </w:p>
    <w:p>
      <w:pPr>
        <w:bidi/>
      </w:pPr>
      <w:r>
        <w:rPr>
          <w:rtl/>
          <w:cs/>
          <w:lang w:val="ar_AE" w:bidi="ar_AE"/>
        </w:rPr>
      </w:r>
      <w:r>
        <w:rPr>
          <w:rtl/>
          <w:cs/>
          <w:lang w:val="ar_AE" w:bidi="ar_AE"/>
        </w:rPr>
        <w:t>يبدأ بلعام بعد ذلك باستخدام لغة إبداعية أو تصويرية مكثفة للغاية - تجعل الناس يتخيلون مشهدًا يزخر بالكثير من الألوان والحركة. فيقول بلعام إنه – إما الله أو إسرائيل – "سيأكل الأمم" و"يكسر عظامها". يقارن بلعام الله أو إسرائيل بحيوان مفترس يُهلك فريسته. وهو يقول إن الله أو إسرائيل سوف يُهلك تمامًا الأمم التي هي أعداء إسرائيل. ثم يتحول بلعام إلى لغة الحرب، قائلًا إن الله أو إسرائيل سيدمّر أعداءه بالسهام.</w:t>
      </w:r>
    </w:p>
    <w:p>
      <w:pPr>
        <w:bidi/>
      </w:pPr>
      <w:r>
        <w:rPr>
          <w:rtl/>
          <w:cs/>
          <w:lang w:val="ar_AE" w:bidi="ar_AE"/>
        </w:rPr>
      </w:r>
      <w:r>
        <w:rPr>
          <w:rtl/>
          <w:cs/>
          <w:lang w:val="ar_AE" w:bidi="ar_AE"/>
        </w:rPr>
        <w:t xml:space="preserve">توقفوا هنا وانظروا إلى صورة </w:t>
      </w:r>
      <w:r>
        <w:rPr>
          <w:b/>
          <w:rtl/>
          <w:cs/>
          <w:lang w:val="ar_AE" w:bidi="ar_AE"/>
        </w:rPr>
        <w:t>سهام</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كمجموعة: كيف يستجيب الناس في ثقافتكم للأوصاف المكثفة التي تزخر بالحيوية والحركة؟ كيف ستترجمون هذا القِسْم؟ هل ستحتفظون بنفس الصور، أم أن هناك صورة كلامية أكثر ملاءمة وأكثر قبولًا؟ أوقفوا سماع هذا التسجيل الصوتي هنا.</w:t>
      </w:r>
    </w:p>
    <w:p>
      <w:pPr>
        <w:bidi/>
      </w:pPr>
      <w:r>
        <w:rPr>
          <w:rtl/>
          <w:cs/>
          <w:lang w:val="ar_AE" w:bidi="ar_AE"/>
        </w:rPr>
      </w:r>
      <w:r>
        <w:rPr>
          <w:rtl/>
          <w:cs/>
          <w:lang w:val="ar_AE" w:bidi="ar_AE"/>
        </w:rPr>
        <w:t>بعد ذلك، يشبِّه بلعام إسرائيل بالأسد، كما فعل في الرسالة السابقة. وهو يطرح سؤالًا لا يتوقع الإجابة عليه: من يجرؤ على إيقاظه—أي إسرائيل، الأسد. والجواب هو أنه لا أحد سيزعج الأسد.</w:t>
      </w:r>
    </w:p>
    <w:p>
      <w:pPr>
        <w:bidi/>
      </w:pPr>
      <w:r>
        <w:rPr>
          <w:rtl/>
          <w:cs/>
          <w:lang w:val="ar_AE" w:bidi="ar_AE"/>
        </w:rPr>
      </w:r>
      <w:r>
        <w:rPr>
          <w:rtl/>
          <w:cs/>
          <w:lang w:val="ar_AE" w:bidi="ar_AE"/>
        </w:rPr>
        <w:t xml:space="preserve">توقفوا هنا واعرضوا صورة </w:t>
      </w:r>
      <w:r>
        <w:rPr>
          <w:b/>
          <w:rtl/>
          <w:cs/>
          <w:lang w:val="ar_AE" w:bidi="ar_AE"/>
        </w:rPr>
        <w:t>أسد</w:t>
      </w:r>
      <w:r>
        <w:rPr>
          <w:rtl/>
          <w:cs/>
          <w:lang w:val="ar_AE" w:bidi="ar_AE"/>
        </w:rPr>
        <w:t>، إذا لزم الأمر. أوقفوا سماع هذا التسجيل الصوتي هنا.</w:t>
      </w:r>
    </w:p>
    <w:p>
      <w:pPr>
        <w:bidi/>
      </w:pPr>
      <w:r>
        <w:rPr>
          <w:rtl/>
          <w:cs/>
          <w:lang w:val="ar_AE" w:bidi="ar_AE"/>
        </w:rPr>
      </w:r>
      <w:r>
        <w:rPr>
          <w:rtl/>
          <w:cs/>
          <w:lang w:val="ar_AE" w:bidi="ar_AE"/>
        </w:rPr>
        <w:t>وينهي بلعام رسالته ببركة تشبه البركة التي أعطاها إسحق ليعقوب، إلا أن العبارات جاءت بالترتيب المعاكس. يقول بلعام: "مُبَارِكُك مُبَارَكٌ، ولاعِنُك مَلْعُونٌ." وعندما بارك إسحاق يعقوب، قال: "ليكن لاَعِنُوك مَلْعُونين ومُبَارِكُوك مُبَارَكِين".</w:t>
      </w:r>
    </w:p>
    <w:p>
      <w:pPr>
        <w:bidi/>
      </w:pPr>
      <w:r>
        <w:rPr>
          <w:rtl/>
          <w:cs/>
          <w:lang w:val="ar_AE" w:bidi="ar_AE"/>
        </w:rPr>
      </w:r>
      <w:r>
        <w:rPr>
          <w:rtl/>
          <w:cs/>
          <w:lang w:val="ar_AE" w:bidi="ar_AE"/>
        </w:rPr>
        <w:t>فاشتعل غضب بالاق على بلعام. ويصرخ في وجه بلعام ويصفق بيديه معًا لإظهار غضبه.</w:t>
      </w:r>
    </w:p>
    <w:p>
      <w:pPr>
        <w:bidi/>
      </w:pPr>
      <w:r>
        <w:rPr>
          <w:rtl/>
          <w:cs/>
          <w:lang w:val="ar_AE" w:bidi="ar_AE"/>
        </w:rPr>
      </w:r>
      <w:r>
        <w:rPr>
          <w:rtl/>
          <w:cs/>
          <w:lang w:val="ar_AE" w:bidi="ar_AE"/>
        </w:rPr>
        <w:t>توقفوا هنا وناقشوا كمجموعة: كيف ستترجمون عبارة "يصفق بيديه" حتى يفهم الناس أن هذا تعبير عن الغضب؟ استنادًا إلى مناقشتكم السابقة عن الغضب في ثقافتكم، إذا كان الناس في ثقافتكم لا يفهمون "التصفيق عند الغضب"، فمن الممكن أن تختاروا استخدام إحدى تلك الإيماءات بدلًا من التصفيق. أوقفوا سماع هذا التسجيل الصوتي هنا.</w:t>
      </w:r>
    </w:p>
    <w:p>
      <w:pPr>
        <w:bidi/>
      </w:pPr>
      <w:r>
        <w:rPr>
          <w:rtl/>
          <w:cs/>
          <w:lang w:val="ar_AE" w:bidi="ar_AE"/>
        </w:rPr>
      </w:r>
      <w:r>
        <w:rPr>
          <w:rtl/>
          <w:cs/>
          <w:lang w:val="ar_AE" w:bidi="ar_AE"/>
        </w:rPr>
        <w:t>يطلب بالاق من بلعام أن يذهب إلى بيته لأنه بدلًا من أن يلعن إسرائيل، باركهم ثلاث مرات. ويقول بالاق إنه وعد بلعام بإكرامه بالغنى، لكن الرب منع بلعام من الحصول على المكافأة. فيُذَكِّر بلعام بالاق بما كان قد قاله لرُسُل بالاق. وهو أن بلعام سيتكلم بما يقوله الرب بِغَضّ النظر عن المال الذي يُقَدِّمَهُ بالاق.</w:t>
      </w:r>
    </w:p>
    <w:p>
      <w:pPr>
        <w:bidi/>
      </w:pPr>
      <w:r>
        <w:rPr>
          <w:rtl/>
          <w:cs/>
          <w:lang w:val="ar_AE" w:bidi="ar_AE"/>
        </w:rPr>
      </w:r>
      <w:r>
        <w:rPr>
          <w:rtl/>
          <w:cs/>
          <w:lang w:val="ar_AE" w:bidi="ar_AE"/>
        </w:rPr>
        <w:t>الآن، على المجموعة إعداد لوحة قصصية، أو الرسم،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23: 27- 24: 13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إسرائيل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ورؤساء موآب، مع أنهم لم يُذْكَروا</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يقول بالاق لبلعام: "تعال الآن، فإني آخذك إلى مكان آخر." عسى أن يَصلُح هذا في عيني الله، فيسمح لك أن تلعن بني إسرائيل من هناك." فيأخذ بالاق بلعام إلى رأس فغور. ويقول بلعام لبالاق: "ابن لي سبعة مذابح وأعد سبعة ثيران وسبعة كباش". ففعل بلعام هذا وقدَّم ثورًا وكبشًا على كل مذبح.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"أشعر بالإحباط. فأنا أحتاج أن أجعل بلعام يفعل ما دعوته ليفعله. ربما كان هذا مكانًا خطأ"، أو "أنا قلق. لقد أهدر هذا الرجل الكثير من الوقت. ونحن بحاجة إلى أن نفعل شيئًا بشأن هؤلاء الناس."</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"أشعر بالانزعاج. لماذا لا يدرك بالاق أن المكان ليس المشكلة؟" أو "أنا خاضع. سأذهب معه مرة أخرى. ربما سيفهم إذا كررنا هذا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يدرك بلعام أن الرب مصمم على أن يبارك إسرائيل. فلا يذهب بلعام بعيدًا لمحاولة أن يعرف عِرَافة (يوافي فألًا) كما كان يفعل في المرات الأخرى. وينظر بلعام نحو البرية ويرى مَحَلَّة إسرائيل. كذلك يمكنه أن يرى أين يُخَيِّم كل سبط. ويَحِلُّ روح الله على بلعام، فيبدأ بلعام في التكلُّم برسالة.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"أنا أعرف بالفعل ما سيقوله الرب. ليست هناك حاجة أن أذهب بعيدًا وأحاول تجربة بعض السحر"، أو "أشعر بثقل. ماذا يحدث؟ لم أشعر بمثل هذه القوة من قبل. إن الرب يتحكَّم فيَّ."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يقول بلعام:</w:t>
      </w:r>
    </w:p>
    <w:p>
      <w:pPr>
        <w:bidi/>
      </w:pPr>
      <w:r>
        <w:rPr>
          <w:rtl/>
          <w:cs/>
          <w:lang w:val="ar_AE" w:bidi="ar_AE"/>
        </w:rPr>
      </w:r>
      <w:r>
        <w:rPr>
          <w:rtl/>
          <w:cs/>
          <w:lang w:val="ar_AE" w:bidi="ar_AE"/>
        </w:rPr>
        <w:t>"هذا هو وحي بلعام بن بعور.</w:t>
      </w:r>
    </w:p>
    <w:p>
      <w:pPr>
        <w:bidi/>
      </w:pPr>
      <w:r>
        <w:rPr>
          <w:rtl/>
          <w:cs/>
          <w:lang w:val="ar_AE" w:bidi="ar_AE"/>
        </w:rPr>
      </w:r>
      <w:r>
        <w:rPr>
          <w:rtl/>
          <w:cs/>
          <w:lang w:val="ar_AE" w:bidi="ar_AE"/>
        </w:rPr>
        <w:t>وحي الرجل الذي يستطيع أن يرى بوضوح،</w:t>
      </w:r>
    </w:p>
    <w:p>
      <w:pPr>
        <w:bidi/>
      </w:pPr>
      <w:r>
        <w:rPr>
          <w:rtl/>
          <w:cs/>
          <w:lang w:val="ar_AE" w:bidi="ar_AE"/>
        </w:rPr>
      </w:r>
      <w:r>
        <w:rPr>
          <w:rtl/>
          <w:cs/>
          <w:lang w:val="ar_AE" w:bidi="ar_AE"/>
        </w:rPr>
        <w:t>وحي الرجل الذي يسمع أقوال الله.</w:t>
      </w:r>
    </w:p>
    <w:p>
      <w:pPr>
        <w:bidi/>
      </w:pPr>
      <w:r>
        <w:rPr>
          <w:rtl/>
          <w:cs/>
          <w:lang w:val="ar_AE" w:bidi="ar_AE"/>
        </w:rPr>
      </w:r>
      <w:r>
        <w:rPr>
          <w:rtl/>
          <w:cs/>
          <w:lang w:val="ar_AE" w:bidi="ar_AE"/>
        </w:rPr>
        <w:t>الذي يرى رؤيا من الله القدير،</w:t>
      </w:r>
    </w:p>
    <w:p>
      <w:pPr>
        <w:bidi/>
      </w:pPr>
      <w:r>
        <w:rPr>
          <w:rtl/>
          <w:cs/>
          <w:lang w:val="ar_AE" w:bidi="ar_AE"/>
        </w:rPr>
      </w:r>
      <w:r>
        <w:rPr>
          <w:rtl/>
          <w:cs/>
          <w:lang w:val="ar_AE" w:bidi="ar_AE"/>
        </w:rPr>
        <w:t xml:space="preserve">فتجعله مُنطرحًا وهو مكشوف العينين. </w:t>
      </w:r>
    </w:p>
    <w:p>
      <w:pPr>
        <w:bidi/>
      </w:pPr>
      <w:r>
        <w:rPr>
          <w:rtl/>
          <w:cs/>
          <w:lang w:val="ar_AE" w:bidi="ar_AE"/>
        </w:rPr>
      </w:r>
      <w:r>
        <w:rPr>
          <w:rtl/>
          <w:cs/>
          <w:lang w:val="ar_AE" w:bidi="ar_AE"/>
        </w:rPr>
        <w:t>ما أحسن خيامك يا يعقوب! مساكنك جميلة يا إسرائيل!</w:t>
      </w:r>
    </w:p>
    <w:p>
      <w:pPr>
        <w:bidi/>
      </w:pPr>
      <w:r>
        <w:rPr>
          <w:rtl/>
          <w:cs/>
          <w:lang w:val="ar_AE" w:bidi="ar_AE"/>
        </w:rPr>
      </w:r>
      <w:r>
        <w:rPr>
          <w:rtl/>
          <w:cs/>
          <w:lang w:val="ar_AE" w:bidi="ar_AE"/>
        </w:rPr>
        <w:t>مثل أشجار النخيل الكثيرة الممتدة بعيدًا، مثل الجنَّات على نهر،</w:t>
      </w:r>
    </w:p>
    <w:p>
      <w:pPr>
        <w:bidi/>
      </w:pPr>
      <w:r>
        <w:rPr>
          <w:rtl/>
          <w:cs/>
          <w:lang w:val="ar_AE" w:bidi="ar_AE"/>
        </w:rPr>
      </w:r>
      <w:r>
        <w:rPr>
          <w:rtl/>
          <w:cs/>
          <w:lang w:val="ar_AE" w:bidi="ar_AE"/>
        </w:rPr>
        <w:t xml:space="preserve">كشجرات عود حلو الرائحة قد غرسها الرب، مثل أشجار الأرز القوية على المياه. </w:t>
      </w:r>
    </w:p>
    <w:p>
      <w:pPr>
        <w:bidi/>
      </w:pPr>
      <w:r>
        <w:rPr>
          <w:rtl/>
          <w:cs/>
          <w:lang w:val="ar_AE" w:bidi="ar_AE"/>
        </w:rPr>
      </w:r>
      <w:r>
        <w:rPr>
          <w:rtl/>
          <w:cs/>
          <w:lang w:val="ar_AE" w:bidi="ar_AE"/>
        </w:rPr>
        <w:t xml:space="preserve">تجري المياه بثبات من دلاء الري الخاصة بكم، وتكون البذور التي تزرعون على مياه غزيرة. </w:t>
      </w:r>
    </w:p>
    <w:p>
      <w:pPr>
        <w:bidi/>
      </w:pPr>
      <w:r>
        <w:rPr>
          <w:rtl/>
          <w:cs/>
          <w:lang w:val="ar_AE" w:bidi="ar_AE"/>
        </w:rPr>
      </w:r>
      <w:r>
        <w:rPr>
          <w:rtl/>
          <w:cs/>
          <w:lang w:val="ar_AE" w:bidi="ar_AE"/>
        </w:rPr>
        <w:t>وسيكون مَلِكك أعظم من أجاج، العماليقي؛ وستكون مملكته مرتفعة جدًا!"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فيمَ تفكِّر؟" قد يجيب الشخص بعبارات مثل: "متحمس للمستقبل الذي أعده الرب لنا"، أو "متشوق لاختبار كل هذا الجمال والوفرة. سيكون هذا أفضل بكثير من العيش في هذه البرية"، أو "إنه لشرف أن يباركنا الرب ويجعلنا أعظم من أعدائنا."</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"أشعر بالإحباط. لا شيء يسير بالطريقة التي أريدها. لماذا يباركهم بلعام بدلًا من أن يلعنهم؟" أو "أنا غاضب. فهذا عكس ما طلبت من بلعام أن يفعله."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يواصل بلعام رسالته:</w:t>
      </w:r>
    </w:p>
    <w:p>
      <w:pPr>
        <w:bidi/>
      </w:pPr>
      <w:r>
        <w:rPr>
          <w:rtl/>
          <w:cs/>
          <w:lang w:val="ar_AE" w:bidi="ar_AE"/>
        </w:rPr>
      </w:r>
      <w:r>
        <w:rPr>
          <w:rtl/>
          <w:cs/>
          <w:lang w:val="ar_AE" w:bidi="ar_AE"/>
        </w:rPr>
        <w:t>"لقد أخرج الله إسرائيل من مصر. وهو قوي مثل قرون الثور الوحشي.</w:t>
      </w:r>
    </w:p>
    <w:p>
      <w:pPr>
        <w:bidi/>
      </w:pPr>
      <w:r>
        <w:rPr>
          <w:rtl/>
          <w:cs/>
          <w:lang w:val="ar_AE" w:bidi="ar_AE"/>
        </w:rPr>
      </w:r>
      <w:r>
        <w:rPr>
          <w:rtl/>
          <w:cs/>
          <w:lang w:val="ar_AE" w:bidi="ar_AE"/>
        </w:rPr>
        <w:t>فيأكل أممًا، أعداءه، ويقضم عظامهم.</w:t>
      </w:r>
    </w:p>
    <w:p>
      <w:pPr>
        <w:bidi/>
      </w:pPr>
      <w:r>
        <w:rPr>
          <w:rtl/>
          <w:cs/>
          <w:lang w:val="ar_AE" w:bidi="ar_AE"/>
        </w:rPr>
      </w:r>
      <w:r>
        <w:rPr>
          <w:rtl/>
          <w:cs/>
          <w:lang w:val="ar_AE" w:bidi="ar_AE"/>
        </w:rPr>
        <w:t>وهو سيخترقهم بالسهام.</w:t>
      </w:r>
    </w:p>
    <w:p>
      <w:pPr>
        <w:bidi/>
      </w:pPr>
      <w:r>
        <w:rPr>
          <w:rtl/>
          <w:cs/>
          <w:lang w:val="ar_AE" w:bidi="ar_AE"/>
        </w:rPr>
      </w:r>
      <w:r>
        <w:rPr>
          <w:rtl/>
          <w:cs/>
          <w:lang w:val="ar_AE" w:bidi="ar_AE"/>
        </w:rPr>
        <w:t>مثل أسد ولبوة، جثم إسرائيل وربض. ولا يجرؤ أحد على إزعاجه.</w:t>
      </w:r>
    </w:p>
    <w:p>
      <w:pPr>
        <w:bidi/>
      </w:pPr>
      <w:r>
        <w:rPr>
          <w:rtl/>
          <w:cs/>
          <w:lang w:val="ar_AE" w:bidi="ar_AE"/>
        </w:rPr>
      </w:r>
      <w:r>
        <w:rPr>
          <w:rtl/>
          <w:cs/>
          <w:lang w:val="ar_AE" w:bidi="ar_AE"/>
        </w:rPr>
        <w:t xml:space="preserve">وأولئك الذين يباركون إسرائيل يكونون مُباركين، وأولئك الذين يلعنون إسرائيل يكونون ملعونين."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"أشعر بالرضا. فإن بلعام يفهم أنه لا يستطيع الوقوف ضدي، أو "أنا أحميهم. وأنا أعتني بشعبي المختار"، أو "أنا أمين. وسأحفظ الوعود التي قطعتها لعبيدي إبراهيم وإسحاق ويعقوب."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يصفق بالاق بيديه بغضب ويصرخ على بلعام. "لتلعن أعدائي دعوتك، وهوذا أنت قد باركتهم الآن ثلاث مرات! ارجع إلى بيتك! لقد وعدتك بثروة، لكن الرب منعك من الحصول على مكافأتك!"</w:t>
      </w:r>
    </w:p>
    <w:p>
      <w:pPr>
        <w:bidi/>
      </w:pPr>
      <w:r>
        <w:rPr>
          <w:rtl/>
          <w:cs/>
          <w:lang w:val="ar_AE" w:bidi="ar_AE"/>
        </w:rPr>
      </w:r>
      <w:r>
        <w:rPr>
          <w:rtl/>
          <w:cs/>
          <w:lang w:val="ar_AE" w:bidi="ar_AE"/>
        </w:rPr>
        <w:t>فيجيب بلعام: "أنت تعلم أنني قلت لِرُسُلك أنه حتى لو أعطيتني ملء قصرك ذهبًا وفضة، فأنا لا أقدر أن أقاوم الرب. ولا أستطيع أن أقول إلا ما يقوله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23: 27 -24: 13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يطلب بالاق من بلعام أن يأتي معه إلى مكان آخر. وهو يخبر بلعام أنه ربما سيسمح </w:t>
      </w:r>
      <w:r>
        <w:rPr>
          <w:b/>
          <w:rtl/>
          <w:cs/>
          <w:lang w:val="ar_AE" w:bidi="ar_AE"/>
        </w:rPr>
        <w:t>الله</w:t>
      </w:r>
      <w:r>
        <w:rPr>
          <w:rtl/>
          <w:cs/>
          <w:lang w:val="ar_AE" w:bidi="ar_AE"/>
        </w:rPr>
        <w:t xml:space="preserve"> لبلعام أن </w:t>
      </w:r>
      <w:r>
        <w:rPr>
          <w:b/>
          <w:rtl/>
          <w:cs/>
          <w:lang w:val="ar_AE" w:bidi="ar_AE"/>
        </w:rPr>
        <w:t>يلعنهم</w:t>
      </w:r>
      <w:r>
        <w:rPr>
          <w:rtl/>
          <w:cs/>
          <w:lang w:val="ar_AE" w:bidi="ar_AE"/>
        </w:rPr>
        <w:t xml:space="preserve">، أي بني إسرائيل من هناك. استخدموا الكلمات ذاتها التي استخدمتموها في المقاطع السابقة للإشارة إلى كلمة الله وكلمة يلعن. ولمزيد من المعلومات عن كلمة </w:t>
      </w:r>
      <w:r>
        <w:rPr>
          <w:rtl/>
          <w:cs/>
          <w:lang w:val="ar_AE" w:bidi="ar_AE"/>
        </w:rPr>
        <w:t>الله</w:t>
      </w:r>
      <w:r>
        <w:rPr>
          <w:rtl/>
          <w:cs/>
          <w:lang w:val="ar_AE" w:bidi="ar_AE"/>
        </w:rPr>
        <w:t xml:space="preserve"> وكلمة </w:t>
      </w:r>
      <w:r>
        <w:rPr>
          <w:rtl/>
          <w:cs/>
          <w:lang w:val="ar_AE" w:bidi="ar_AE"/>
        </w:rPr>
        <w:t>يلعن</w:t>
      </w:r>
      <w:r>
        <w:rPr>
          <w:rtl/>
          <w:cs/>
          <w:lang w:val="ar_AE" w:bidi="ar_AE"/>
        </w:rPr>
        <w:t>، راجعوا قاموس الكلمات الرئيسية.</w:t>
      </w:r>
    </w:p>
    <w:p>
      <w:pPr>
        <w:bidi/>
      </w:pPr>
      <w:r>
        <w:rPr>
          <w:rtl/>
          <w:cs/>
          <w:lang w:val="ar_AE" w:bidi="ar_AE"/>
        </w:rPr>
      </w:r>
      <w:r>
        <w:rPr>
          <w:rtl/>
          <w:cs/>
          <w:lang w:val="ar_AE" w:bidi="ar_AE"/>
        </w:rPr>
        <w:t xml:space="preserve">فيذهبون إلى رأس فغور، الذي يُشرِف على </w:t>
      </w:r>
      <w:r>
        <w:rPr>
          <w:b/>
          <w:rtl/>
          <w:cs/>
          <w:lang w:val="ar_AE" w:bidi="ar_AE"/>
        </w:rPr>
        <w:t>الصحراء</w:t>
      </w:r>
      <w:r>
        <w:rPr>
          <w:rtl/>
          <w:cs/>
          <w:lang w:val="ar_AE" w:bidi="ar_AE"/>
        </w:rPr>
        <w:t xml:space="preserve">، أو </w:t>
      </w:r>
      <w:r>
        <w:rPr>
          <w:b/>
          <w:rtl/>
          <w:cs/>
          <w:lang w:val="ar_AE" w:bidi="ar_AE"/>
        </w:rPr>
        <w:t>البريّة</w:t>
      </w:r>
      <w:r>
        <w:rPr>
          <w:rtl/>
          <w:cs/>
          <w:lang w:val="ar_AE" w:bidi="ar_AE"/>
        </w:rPr>
        <w:t xml:space="preserve">. ويطلب بلعام من بالاق أن يبني سبعة </w:t>
      </w:r>
      <w:r>
        <w:rPr>
          <w:b/>
          <w:rtl/>
          <w:cs/>
          <w:lang w:val="ar_AE" w:bidi="ar_AE"/>
        </w:rPr>
        <w:t>مذابح</w:t>
      </w:r>
      <w:r>
        <w:rPr>
          <w:rtl/>
          <w:cs/>
          <w:lang w:val="ar_AE" w:bidi="ar_AE"/>
        </w:rPr>
        <w:t xml:space="preserve"> ويقدِّم ثورًا وكبشًا على كل مذبح كما فعل من قبل. استخدموا الكلمات ذاتها التي استخدمتموها في المقاطع السابقة للإشارة إلى </w:t>
      </w:r>
      <w:r>
        <w:rPr>
          <w:rtl/>
          <w:cs/>
          <w:lang w:val="ar_AE" w:bidi="ar_AE"/>
        </w:rPr>
        <w:t>صحراء</w:t>
      </w:r>
      <w:r>
        <w:rPr>
          <w:rtl/>
          <w:cs/>
          <w:lang w:val="ar_AE" w:bidi="ar_AE"/>
        </w:rPr>
        <w:t>، و</w:t>
      </w:r>
      <w:r>
        <w:rPr>
          <w:rtl/>
          <w:cs/>
          <w:lang w:val="ar_AE" w:bidi="ar_AE"/>
        </w:rPr>
        <w:t>بَريَّة</w:t>
      </w:r>
      <w:r>
        <w:rPr>
          <w:rtl/>
          <w:cs/>
          <w:lang w:val="ar_AE" w:bidi="ar_AE"/>
        </w:rPr>
        <w:t xml:space="preserve"> و</w:t>
      </w:r>
      <w:r>
        <w:rPr>
          <w:rtl/>
          <w:cs/>
          <w:lang w:val="ar_AE" w:bidi="ar_AE"/>
        </w:rPr>
        <w:t>مذبح</w:t>
      </w:r>
      <w:r>
        <w:rPr>
          <w:rtl/>
          <w:cs/>
          <w:lang w:val="ar_AE" w:bidi="ar_AE"/>
        </w:rPr>
        <w:t xml:space="preserve">. إذا استخدمتم كلمات للإشارة إلى </w:t>
      </w:r>
      <w:r>
        <w:rPr>
          <w:rtl/>
          <w:cs/>
          <w:lang w:val="ar_AE" w:bidi="ar_AE"/>
        </w:rPr>
        <w:t>تقدمة المحرقة</w:t>
      </w:r>
      <w:r>
        <w:rPr>
          <w:rtl/>
          <w:cs/>
          <w:lang w:val="ar_AE" w:bidi="ar_AE"/>
        </w:rPr>
        <w:t xml:space="preserve"> و</w:t>
      </w:r>
      <w:r>
        <w:rPr>
          <w:rtl/>
          <w:cs/>
          <w:lang w:val="ar_AE" w:bidi="ar_AE"/>
        </w:rPr>
        <w:t>الذبيحة</w:t>
      </w:r>
      <w:r>
        <w:rPr>
          <w:rtl/>
          <w:cs/>
          <w:lang w:val="ar_AE" w:bidi="ar_AE"/>
        </w:rPr>
        <w:t>، فاستخدموا الكلمات ذاتها التي استخدمتموها سابقًا. راجعوا قاموس الكلمات الرئيسية لمزيد من المعلومات عن هذه الكلمات.</w:t>
      </w:r>
    </w:p>
    <w:p>
      <w:pPr>
        <w:bidi/>
      </w:pPr>
      <w:r>
        <w:rPr>
          <w:rtl/>
          <w:cs/>
          <w:lang w:val="ar_AE" w:bidi="ar_AE"/>
        </w:rPr>
      </w:r>
      <w:r>
        <w:rPr>
          <w:rtl/>
          <w:cs/>
          <w:lang w:val="ar_AE" w:bidi="ar_AE"/>
        </w:rPr>
        <w:t xml:space="preserve">أدرك بلعام أن </w:t>
      </w:r>
      <w:r>
        <w:rPr>
          <w:b/>
          <w:rtl/>
          <w:cs/>
          <w:lang w:val="ar_AE" w:bidi="ar_AE"/>
        </w:rPr>
        <w:t>الرب (يهوه)</w:t>
      </w:r>
      <w:r>
        <w:rPr>
          <w:rtl/>
          <w:cs/>
          <w:lang w:val="ar_AE" w:bidi="ar_AE"/>
        </w:rPr>
        <w:t xml:space="preserve"> كان مصممًا على أن </w:t>
      </w:r>
      <w:r>
        <w:rPr>
          <w:b/>
          <w:rtl/>
          <w:cs/>
          <w:lang w:val="ar_AE" w:bidi="ar_AE"/>
        </w:rPr>
        <w:t>يبارك</w:t>
      </w:r>
      <w:r>
        <w:rPr>
          <w:rtl/>
          <w:cs/>
          <w:lang w:val="ar_AE" w:bidi="ar_AE"/>
        </w:rPr>
        <w:t xml:space="preserve"> </w:t>
      </w:r>
      <w:r>
        <w:rPr>
          <w:b/>
          <w:rtl/>
          <w:cs/>
          <w:lang w:val="ar_AE" w:bidi="ar_AE"/>
        </w:rPr>
        <w:t>إسرائيل</w:t>
      </w:r>
      <w:r>
        <w:rPr>
          <w:rtl/>
          <w:cs/>
          <w:lang w:val="ar_AE" w:bidi="ar_AE"/>
        </w:rPr>
        <w:t xml:space="preserve">. الرب (يهوه) هو الاسم الشخصي للرب. في بعض الأحيان، يستخدم بلعام اسم الله الشخصي، الرب (يهوه)، وفي أوقات أخرى، يستخدم الكلمة العامة للإشارة إلى الله. استخدموا الكلمات ذاتها التي استخدمتموها سابقًا للإشارة إلى كلمة الرب (يهوه) وكلمة يبارك وكلمة إسرائيل. ولمزيد من المعلومات عن كلمات </w:t>
      </w:r>
      <w:r>
        <w:rPr>
          <w:rtl/>
          <w:cs/>
          <w:lang w:val="ar_AE" w:bidi="ar_AE"/>
        </w:rPr>
        <w:t>الرب (يهوه)</w:t>
      </w:r>
      <w:r>
        <w:rPr>
          <w:rtl/>
          <w:cs/>
          <w:lang w:val="ar_AE" w:bidi="ar_AE"/>
        </w:rPr>
        <w:t>، و</w:t>
      </w:r>
      <w:r>
        <w:rPr>
          <w:rtl/>
          <w:cs/>
          <w:lang w:val="ar_AE" w:bidi="ar_AE"/>
        </w:rPr>
        <w:t>يبارك</w:t>
      </w:r>
      <w:r>
        <w:rPr>
          <w:rtl/>
          <w:cs/>
          <w:lang w:val="ar_AE" w:bidi="ar_AE"/>
        </w:rPr>
        <w:t>، و</w:t>
      </w:r>
      <w:r>
        <w:rPr>
          <w:rtl/>
          <w:cs/>
          <w:lang w:val="ar_AE" w:bidi="ar_AE"/>
        </w:rPr>
        <w:t>إسرائيل</w:t>
      </w:r>
      <w:r>
        <w:rPr>
          <w:rtl/>
          <w:cs/>
          <w:lang w:val="ar_AE" w:bidi="ar_AE"/>
        </w:rPr>
        <w:t>، راجعوا قاموس الكلمات الرئيسية.</w:t>
      </w:r>
    </w:p>
    <w:p>
      <w:pPr>
        <w:bidi/>
      </w:pPr>
      <w:r>
        <w:rPr>
          <w:rtl/>
          <w:cs/>
          <w:lang w:val="ar_AE" w:bidi="ar_AE"/>
        </w:rPr>
      </w:r>
      <w:r>
        <w:rPr>
          <w:rtl/>
          <w:cs/>
          <w:lang w:val="ar_AE" w:bidi="ar_AE"/>
        </w:rPr>
        <w:t xml:space="preserve">لم يستخدم بلعام </w:t>
      </w:r>
      <w:r>
        <w:rPr>
          <w:b/>
          <w:rtl/>
          <w:cs/>
          <w:lang w:val="ar_AE" w:bidi="ar_AE"/>
        </w:rPr>
        <w:t>العِرَافة</w:t>
      </w:r>
      <w:r>
        <w:rPr>
          <w:rtl/>
          <w:cs/>
          <w:lang w:val="ar_AE" w:bidi="ar_AE"/>
        </w:rPr>
        <w:t xml:space="preserve"> أو يبحث عن فأل، أي علامات خاصة لمعرفة المستقبل، كما فعل في المناسبات السابقة. استخدموا الكلمة ذاتها التي استخدمتموها في المقاطع السابقة للإشارة إلى كلمة عِرَافة. ولمزيد من المعلومات حول كلمة </w:t>
      </w:r>
      <w:r>
        <w:rPr>
          <w:rtl/>
          <w:cs/>
          <w:lang w:val="ar_AE" w:bidi="ar_AE"/>
        </w:rPr>
        <w:t>العِرَافة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حلّ </w:t>
      </w:r>
      <w:r>
        <w:rPr>
          <w:b/>
          <w:rtl/>
          <w:cs/>
          <w:lang w:val="ar_AE" w:bidi="ar_AE"/>
        </w:rPr>
        <w:t>روح الله</w:t>
      </w:r>
      <w:r>
        <w:rPr>
          <w:rtl/>
          <w:cs/>
          <w:lang w:val="ar_AE" w:bidi="ar_AE"/>
        </w:rPr>
        <w:t xml:space="preserve"> على بلعام، وبدأ بلعام في التكلُّم </w:t>
      </w:r>
      <w:r>
        <w:rPr>
          <w:b/>
          <w:rtl/>
          <w:cs/>
          <w:lang w:val="ar_AE" w:bidi="ar_AE"/>
        </w:rPr>
        <w:t>برسالة</w:t>
      </w:r>
      <w:r>
        <w:rPr>
          <w:rtl/>
          <w:cs/>
          <w:lang w:val="ar_AE" w:bidi="ar_AE"/>
        </w:rPr>
        <w:t>. روح الله هو القوة التي تأتي من الله. ويشار إليه أحيانًا في الكتاب المُقَدَّس باسم الروح القُدس. وعندما يحل روح الله على شخص ما، فإن هذا الشخص يحصل على قوة أو قدرة خاصة. استخدموا الكلمة ذاتها التي استخدمتموها للإشارة إلى رسالة في المقاطع السابقة عند الحديث عن بلعام.</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روح الله</w:t>
      </w:r>
      <w:r>
        <w:rPr>
          <w:rtl/>
          <w:cs/>
          <w:lang w:val="ar_AE" w:bidi="ar_AE"/>
        </w:rPr>
        <w:t xml:space="preserve">. انظروا تعبير </w:t>
      </w:r>
      <w:r>
        <w:rPr>
          <w:rtl/>
          <w:cs/>
          <w:lang w:val="ar_AE" w:bidi="ar_AE"/>
        </w:rPr>
        <w:t>الروح القُدس</w:t>
      </w:r>
      <w:r>
        <w:rPr>
          <w:rtl/>
          <w:cs/>
          <w:lang w:val="ar_AE" w:bidi="ar_AE"/>
        </w:rPr>
        <w:t xml:space="preserve"> في قاموس الكلمات الرئيسية لمزيد من المعلومات، لكن تذكّروا أنه في هذا المقطع، يُدعى الروح روح الله.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يبدأ بلعام رسالته بتسمية الرسالة </w:t>
      </w:r>
      <w:r>
        <w:rPr>
          <w:b/>
          <w:rtl/>
          <w:cs/>
          <w:lang w:val="ar_AE" w:bidi="ar_AE"/>
        </w:rPr>
        <w:t>وحيًا</w:t>
      </w:r>
      <w:r>
        <w:rPr>
          <w:rtl/>
          <w:cs/>
          <w:lang w:val="ar_AE" w:bidi="ar_AE"/>
        </w:rPr>
        <w:t xml:space="preserve"> أو </w:t>
      </w:r>
      <w:r>
        <w:rPr>
          <w:b/>
          <w:rtl/>
          <w:cs/>
          <w:lang w:val="ar_AE" w:bidi="ar_AE"/>
        </w:rPr>
        <w:t>نبوَّة</w:t>
      </w:r>
      <w:r>
        <w:rPr>
          <w:rtl/>
          <w:cs/>
          <w:lang w:val="ar_AE" w:bidi="ar_AE"/>
        </w:rPr>
        <w:t>. وهذه كلمة مختلفة في اللغة الأصلية عَمَّا تم استخدامه في الرسائل السابقة. يستخدم بلعام كلمة مُخَصَّصَة في المقام الأول للرسائل التي هي كلمات الرب التي ينطق بها نبي لله. وباستخدام هذه الكلمة، يقول بلعام أن الرسالة تأتي مباشرة من الرب. بعض الطرق الممكنة لترجمة هذه الكلمة هي "وَحْي"، "نبوّة"، "كلام إلهي أو مُقَدَّس"، و"إعلان".</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وحي</w:t>
      </w:r>
      <w:r>
        <w:rPr>
          <w:rtl/>
          <w:cs/>
          <w:lang w:val="ar_AE" w:bidi="ar_AE"/>
        </w:rPr>
        <w:t xml:space="preserve"> أو كلمة </w:t>
      </w:r>
      <w:r>
        <w:rPr>
          <w:b/>
          <w:rtl/>
          <w:cs/>
          <w:lang w:val="ar_AE" w:bidi="ar_AE"/>
        </w:rPr>
        <w:t>نبوّة</w:t>
      </w:r>
      <w:r>
        <w:rPr>
          <w:rtl/>
          <w:cs/>
          <w:lang w:val="ar_AE" w:bidi="ar_AE"/>
        </w:rPr>
        <w:t xml:space="preserve">. راجعوا مصطلح </w:t>
      </w:r>
      <w:r>
        <w:rPr>
          <w:rtl/>
          <w:cs/>
          <w:lang w:val="ar_AE" w:bidi="ar_AE"/>
        </w:rPr>
        <w:t>النبوّة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وهو يسمع أقوال الله ويرى </w:t>
      </w:r>
      <w:r>
        <w:rPr>
          <w:b/>
          <w:rtl/>
          <w:cs/>
          <w:lang w:val="ar_AE" w:bidi="ar_AE"/>
        </w:rPr>
        <w:t>رؤيا</w:t>
      </w:r>
      <w:r>
        <w:rPr>
          <w:rtl/>
          <w:cs/>
          <w:lang w:val="ar_AE" w:bidi="ar_AE"/>
        </w:rPr>
        <w:t xml:space="preserve"> من القدير. يعطي الله شخصًا ما رؤيا بينما يكون مستيقظًا. وهو يرى ويسمع من الله أشياءً لا يراها أو يسمعها الآخرون. استخدموا الكلمة ذاتها التي استخدمتموها سابقًا للإشارة إلى كلمة رؤيا. ولمزيد من المعلومات عن كلمة </w:t>
      </w:r>
      <w:r>
        <w:rPr>
          <w:rtl/>
          <w:cs/>
          <w:lang w:val="ar_AE" w:bidi="ar_AE"/>
        </w:rPr>
        <w:t>رؤيا</w:t>
      </w:r>
      <w:r>
        <w:rPr>
          <w:rtl/>
          <w:cs/>
          <w:lang w:val="ar_AE" w:bidi="ar_AE"/>
        </w:rPr>
        <w:t>، راجعوا قاموس الكلمات الرئيسية.</w:t>
      </w:r>
    </w:p>
    <w:p>
      <w:pPr>
        <w:bidi/>
      </w:pPr>
      <w:r>
        <w:rPr>
          <w:rtl/>
          <w:cs/>
          <w:lang w:val="ar_AE" w:bidi="ar_AE"/>
        </w:rPr>
      </w:r>
      <w:r>
        <w:rPr>
          <w:rtl/>
          <w:cs/>
          <w:lang w:val="ar_AE" w:bidi="ar_AE"/>
        </w:rPr>
        <w:t xml:space="preserve">في اللغة الأصلية، تعبير </w:t>
      </w:r>
      <w:r>
        <w:rPr>
          <w:b/>
          <w:rtl/>
          <w:cs/>
          <w:lang w:val="ar_AE" w:bidi="ar_AE"/>
        </w:rPr>
        <w:t>إيل شدَّاي</w:t>
      </w:r>
      <w:r>
        <w:rPr>
          <w:rtl/>
          <w:cs/>
          <w:lang w:val="ar_AE" w:bidi="ar_AE"/>
        </w:rPr>
        <w:t xml:space="preserve"> هو اسم لله يعني </w:t>
      </w:r>
      <w:r>
        <w:rPr>
          <w:b/>
          <w:rtl/>
          <w:cs/>
          <w:lang w:val="ar_AE" w:bidi="ar_AE"/>
        </w:rPr>
        <w:t>الله القدير</w:t>
      </w:r>
      <w:r>
        <w:rPr>
          <w:rtl/>
          <w:cs/>
          <w:lang w:val="ar_AE" w:bidi="ar_AE"/>
        </w:rPr>
        <w:t>. إيل هو اسم لله. وكلمة شَدَّاي تعني القوة أو القدرة. تستخدم بعض الترجمات تعبير "الله كلي القدرة" بينما تستخدم ترجمات أخرى تعبير "الله القدير".</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كلمة </w:t>
      </w:r>
      <w:r>
        <w:rPr>
          <w:b/>
          <w:rtl/>
          <w:cs/>
          <w:lang w:val="ar_AE" w:bidi="ar_AE"/>
        </w:rPr>
        <w:t>القدير</w:t>
      </w:r>
      <w:r>
        <w:rPr>
          <w:rtl/>
          <w:cs/>
          <w:lang w:val="ar_AE" w:bidi="ar_AE"/>
        </w:rPr>
        <w:t xml:space="preserve">. راجعوا تعبير </w:t>
      </w:r>
      <w:r>
        <w:rPr>
          <w:rtl/>
          <w:cs/>
          <w:lang w:val="ar_AE" w:bidi="ar_AE"/>
        </w:rPr>
        <w:t>"إيل شَدَّاي"</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بلعام إن ملك إسرائيل سيكون أعظم من أجاج وأن </w:t>
      </w:r>
      <w:r>
        <w:rPr>
          <w:b/>
          <w:rtl/>
          <w:cs/>
          <w:lang w:val="ar_AE" w:bidi="ar_AE"/>
        </w:rPr>
        <w:t>مملكته</w:t>
      </w:r>
      <w:r>
        <w:rPr>
          <w:rtl/>
          <w:cs/>
          <w:lang w:val="ar_AE" w:bidi="ar_AE"/>
        </w:rPr>
        <w:t xml:space="preserve"> ستكون عظيمة أو مجيدة. والمملكة هي الإقليم أو الشعب الذي يحكمه ملك.</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مملكة</w:t>
      </w:r>
      <w:r>
        <w:rPr>
          <w:rtl/>
          <w:cs/>
          <w:lang w:val="ar_AE" w:bidi="ar_AE"/>
        </w:rPr>
        <w:t xml:space="preserve">. ابحثوا عن كلمتي </w:t>
      </w:r>
      <w:r>
        <w:rPr>
          <w:rtl/>
          <w:cs/>
          <w:lang w:val="ar_AE" w:bidi="ar_AE"/>
        </w:rPr>
        <w:t>مملكة</w:t>
      </w:r>
      <w:r>
        <w:rPr>
          <w:rtl/>
          <w:cs/>
          <w:lang w:val="ar_AE" w:bidi="ar_AE"/>
        </w:rPr>
        <w:t xml:space="preserve"> و</w:t>
      </w:r>
      <w:r>
        <w:rPr>
          <w:rtl/>
          <w:cs/>
          <w:lang w:val="ar_AE" w:bidi="ar_AE"/>
        </w:rPr>
        <w:t>ملك</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قال بلعام إن الله قوي، مثل </w:t>
      </w:r>
      <w:r>
        <w:rPr>
          <w:b/>
          <w:rtl/>
          <w:cs/>
          <w:lang w:val="ar_AE" w:bidi="ar_AE"/>
        </w:rPr>
        <w:t>قرون الثور الوحشي</w:t>
      </w:r>
      <w:r>
        <w:rPr>
          <w:rtl/>
          <w:cs/>
          <w:lang w:val="ar_AE" w:bidi="ar_AE"/>
        </w:rPr>
        <w:t>. استخدموا العبارة ذاتها التي استخدمتموها في المقطع السابق للإشارة إلى "قرون الثور الوحشي".</w:t>
      </w:r>
    </w:p>
    <w:p>
      <w:pPr>
        <w:bidi/>
      </w:pPr>
      <w:r>
        <w:rPr>
          <w:rtl/>
          <w:cs/>
          <w:lang w:val="ar_AE" w:bidi="ar_AE"/>
        </w:rPr>
      </w:r>
      <w:r>
        <w:rPr>
          <w:rtl/>
          <w:cs/>
          <w:lang w:val="ar_AE" w:bidi="ar_AE"/>
        </w:rPr>
        <w:t xml:space="preserve">توقفوا هنا وانظروا إلى صور حيوانات لها قرون: </w:t>
      </w:r>
      <w:r>
        <w:rPr>
          <w:b/>
          <w:rtl/>
          <w:cs/>
          <w:lang w:val="ar_AE" w:bidi="ar_AE"/>
        </w:rPr>
        <w:t>ثور وحشي</w:t>
      </w:r>
      <w:r>
        <w:rPr>
          <w:rtl/>
          <w:cs/>
          <w:lang w:val="ar_AE" w:bidi="ar_AE"/>
        </w:rPr>
        <w:t>، و</w:t>
      </w:r>
      <w:r>
        <w:rPr>
          <w:rtl/>
          <w:cs/>
          <w:lang w:val="ar_AE" w:bidi="ar_AE"/>
        </w:rPr>
        <w:t>كبش</w:t>
      </w:r>
      <w:r>
        <w:rPr>
          <w:rtl/>
          <w:cs/>
          <w:lang w:val="ar_AE" w:bidi="ar_AE"/>
        </w:rPr>
        <w:t>، و</w:t>
      </w:r>
      <w:r>
        <w:rPr>
          <w:rtl/>
          <w:cs/>
          <w:lang w:val="ar_AE" w:bidi="ar_AE"/>
        </w:rPr>
        <w:t>ظبي المها</w:t>
      </w:r>
      <w:r>
        <w:rPr>
          <w:rtl/>
          <w:cs/>
          <w:lang w:val="ar_AE" w:bidi="ar_AE"/>
        </w:rPr>
        <w:t>، إذا لزم الأمر.</w:t>
      </w:r>
    </w:p>
    <w:p>
      <w:pPr>
        <w:bidi/>
      </w:pPr>
      <w:r>
        <w:rPr>
          <w:rtl/>
          <w:cs/>
          <w:lang w:val="ar_AE" w:bidi="ar_AE"/>
        </w:rPr>
      </w:r>
      <w:r>
        <w:rPr>
          <w:rtl/>
          <w:cs/>
          <w:lang w:val="ar_AE" w:bidi="ar_AE"/>
        </w:rPr>
        <w:t xml:space="preserve">قال بلعام إن الله أو إسرائيل "سيأكل أو يلتهم </w:t>
      </w:r>
      <w:r>
        <w:rPr>
          <w:b/>
          <w:rtl/>
          <w:cs/>
          <w:lang w:val="ar_AE" w:bidi="ar_AE"/>
        </w:rPr>
        <w:t>الأُمم</w:t>
      </w:r>
      <w:r>
        <w:rPr>
          <w:rtl/>
          <w:cs/>
          <w:lang w:val="ar_AE" w:bidi="ar_AE"/>
        </w:rPr>
        <w:t xml:space="preserve"> التي تعارضه". والأُمَّة هي مجموعة من الناس الذين يعيشون في البلد ذاته ولهم حاكم واحد. استخدموا الكلمة ذاتها التي استخدمتموها سابقًا للإشارة إلى كلمة </w:t>
      </w:r>
      <w:r>
        <w:rPr>
          <w:rtl/>
          <w:cs/>
          <w:lang w:val="ar_AE" w:bidi="ar_AE"/>
        </w:rPr>
        <w:t>أُمَّة</w:t>
      </w:r>
      <w:r>
        <w:rPr>
          <w:rtl/>
          <w:cs/>
          <w:lang w:val="ar_AE" w:bidi="ar_AE"/>
        </w:rPr>
        <w:t>. راجعوا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24:14–19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24: 14- 19 واحفظوه في قلوبكم.</w:t>
      </w:r>
    </w:p>
    <w:p>
      <w:pPr>
        <w:bidi/>
      </w:pPr>
      <w:r>
        <w:rPr>
          <w:rtl/>
          <w:cs/>
          <w:lang w:val="ar_AE" w:bidi="ar_AE"/>
        </w:rPr>
      </w:r>
      <w:r>
        <w:rPr>
          <w:rtl/>
          <w:cs/>
          <w:lang w:val="ar_AE" w:bidi="ar_AE"/>
        </w:rPr>
        <w:t xml:space="preserve">استمعوا إلى نسخة صوتية من سفر العدد 24: 14- 19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24: 14 - 19 من الترجمة الأسهل للفهم. </w:t>
      </w:r>
    </w:p>
    <w:p>
      <w:pPr>
        <w:bidi/>
      </w:pPr>
      <w:r>
        <w:rPr>
          <w:rtl/>
          <w:cs/>
          <w:lang w:val="ar_AE" w:bidi="ar_AE"/>
        </w:rPr>
      </w:r>
      <w:r>
        <w:rPr>
          <w:rtl/>
          <w:cs/>
          <w:lang w:val="ar_AE" w:bidi="ar_AE"/>
        </w:rPr>
        <w:t>في المقطع السابق، أخذ بالاق بلعام إلى رأس فغور. ثم حلَّ روح الله على بلعام، وأعطى بلعام رسالته الثالثة، وهي نبوة من الرب. كان بالاق غاضبًا بشدة لأن بلعام قد بارك إسرائيل ثلاث مرات بدلًا من أن يلعنهم. فيطلب بالاق من بلعام أن يرجع إلى بيته. وهو لن يعطيه المكافأة التي كان قد وعده بها. في هذا المقطع التالي، يعطي بلعام أولى الرسائل الأربع الأخيرة، القصيرة نوعًا ما، إلى بالاق.</w:t>
      </w:r>
    </w:p>
    <w:p>
      <w:pPr>
        <w:bidi/>
      </w:pPr>
      <w:r>
        <w:rPr>
          <w:rtl/>
          <w:cs/>
          <w:lang w:val="ar_AE" w:bidi="ar_AE"/>
        </w:rPr>
      </w:r>
      <w:r>
        <w:rPr>
          <w:rtl/>
          <w:cs/>
          <w:lang w:val="ar_AE" w:bidi="ar_AE"/>
        </w:rPr>
        <w:t>يُخبر بلعام بالاق أنه سيرجع إلى بيته، وإلى شعبه. ومع ذلك، يقول بلعام إنه يريد من بالاق أن يعرف ما سيفعله بنو إسرائيل لشعب بالاق في وقت ما في الأيام القادمة، أو في المستقبل. يقول بلعام لبالاق "تعال" أو "هلُمَّ"، لكنه لا يطلب من بالاق أن يذهب إلى أي مكان. فهو يطلب من بالاق أن يستمع لأنه يريد أن يخبر بالاق شيئًا قبل أن يغادر بلعام.</w:t>
      </w:r>
    </w:p>
    <w:p>
      <w:pPr>
        <w:bidi/>
      </w:pPr>
      <w:r>
        <w:rPr>
          <w:rtl/>
          <w:cs/>
          <w:lang w:val="ar_AE" w:bidi="ar_AE"/>
        </w:rPr>
      </w:r>
      <w:r>
        <w:rPr>
          <w:rtl/>
          <w:cs/>
          <w:lang w:val="ar_AE" w:bidi="ar_AE"/>
        </w:rPr>
        <w:t>توقفوا هنا واحكوا عن وقت كنتم فيه على وشك المغادرة، لكن كان لديكم شيء آخر مهم لتفعلونه أو تقولونه. ويجب على بقية المجموعة أن يستمعوا بعناية إلى كيفية انتقال المتحدِّث من استعداده للمغادرة إلى الحديث عن الشيء المهم. أوقفوا سماع هذا التسجيل الصوتي هنا.</w:t>
      </w:r>
    </w:p>
    <w:p>
      <w:pPr>
        <w:bidi/>
      </w:pPr>
      <w:r>
        <w:rPr>
          <w:rtl/>
          <w:cs/>
          <w:lang w:val="ar_AE" w:bidi="ar_AE"/>
        </w:rPr>
      </w:r>
      <w:r>
        <w:rPr>
          <w:rtl/>
          <w:cs/>
          <w:lang w:val="ar_AE" w:bidi="ar_AE"/>
        </w:rPr>
        <w:t>يعطي بلعام رسالته التالية. وهو يُعطي نفس المقدمة التي أعطاها في الرسالة السابقة، مع إضافة واحدة. في منتصف المقدمة، يقول بلعام إنه لديه معرفة العليّ. يُدرك بلعام أن الرب أسمى، أو أعظم، من جميع الآلهة الأخرى. في رسائله السابقة، تحدَّث بلعام عن الماضي والحاضر مع مجرد تلميح للمستقبل. لكن في هذه الرسالة، يتحدَّث بلعام عن المستقبل فقط. ويُدرك بلعام أن معرفة المستقبل هذه لا يمكن أن تأتي إلا من الله العليّ.</w:t>
      </w:r>
    </w:p>
    <w:p>
      <w:pPr>
        <w:bidi/>
      </w:pPr>
      <w:r>
        <w:rPr>
          <w:rtl/>
          <w:cs/>
          <w:lang w:val="ar_AE" w:bidi="ar_AE"/>
        </w:rPr>
      </w:r>
      <w:r>
        <w:rPr>
          <w:rtl/>
          <w:cs/>
          <w:lang w:val="ar_AE" w:bidi="ar_AE"/>
        </w:rPr>
        <w:t>بعد المقدمة، يرى بلعام شخصًا في المستقبل البعيد. يراه بلعام لكن ليس في الوقت والمكان الحاليين. فهو يرى بعيدًا في المستقبل. ويدعو بلعام هذا الشخص بالكوكب (أو النجم) والقضيب (الصولجان). كان الناس ينظرون في هذا الوقت وهذه الثقافة إلى الكوكب والقضيب كرمزين للمَلِك. القضيب (الصولجان) هو عبارة عن عصا مزخرفة أو عمود طويل يحمله أصحاب السلطة كرمز لسلطتهم وقوتهم. يقول بلعام إنه يرى مَلِك إسرائيل المستقبلي. يعتقد بعض العلماء أن هذه نبوات إما عن ملك عظيم أو ربما عن المُخَلِّص الموعود.</w:t>
      </w:r>
    </w:p>
    <w:p>
      <w:pPr>
        <w:bidi/>
      </w:pPr>
      <w:r>
        <w:rPr>
          <w:rtl/>
          <w:cs/>
          <w:lang w:val="ar_AE" w:bidi="ar_AE"/>
        </w:rPr>
      </w:r>
      <w:r>
        <w:rPr>
          <w:rtl/>
          <w:cs/>
          <w:lang w:val="ar_AE" w:bidi="ar_AE"/>
        </w:rPr>
        <w:t xml:space="preserve">توقفوا هنا وانظروا إلى صورة </w:t>
      </w:r>
      <w:r>
        <w:rPr>
          <w:rtl/>
          <w:cs/>
          <w:lang w:val="ar_AE" w:bidi="ar_AE"/>
        </w:rPr>
        <w:t>قضيب (صولجان)</w:t>
      </w:r>
      <w:r>
        <w:rPr>
          <w:rtl/>
          <w:cs/>
          <w:lang w:val="ar_AE" w:bidi="ar_AE"/>
        </w:rPr>
        <w:t xml:space="preserve"> ثم ناقشوا: ما هي رموز السلطان والقوة في ثقافتكم؟ أوقفوا سماع هذا التسجيل الصوتي هنا.</w:t>
      </w:r>
    </w:p>
    <w:p>
      <w:pPr>
        <w:bidi/>
      </w:pPr>
      <w:r>
        <w:rPr>
          <w:rtl/>
          <w:cs/>
          <w:lang w:val="ar_AE" w:bidi="ar_AE"/>
        </w:rPr>
      </w:r>
      <w:r>
        <w:rPr>
          <w:rtl/>
          <w:cs/>
          <w:lang w:val="ar_AE" w:bidi="ar_AE"/>
        </w:rPr>
        <w:t>يقول بلعام إن هذا الملك سيحطِّم أو يُهلِك رأس أو قادة موآب. وهو سيكسر ويُهلك كل بنِي الوَغَى (بني شيث). ومن غير الواضح من هم بنو الوَغَى (بنو شيث). يعتقد البعض أنهم من البدو الذين يعيشون في المنطقة أو من سكان موآب القدماء.</w:t>
      </w:r>
    </w:p>
    <w:p>
      <w:pPr>
        <w:bidi/>
      </w:pPr>
      <w:r>
        <w:rPr>
          <w:rtl/>
          <w:cs/>
          <w:lang w:val="ar_AE" w:bidi="ar_AE"/>
        </w:rPr>
      </w:r>
      <w:r>
        <w:rPr>
          <w:rtl/>
          <w:cs/>
          <w:lang w:val="ar_AE" w:bidi="ar_AE"/>
        </w:rPr>
        <w:t>يقول بلعام أن إسرائيل سوف تستولي على أدوم وجبال سعير. وستكون إسرائيل منتصرة. كانت بلاد أدوم تقع بين البحر الميت وخليج العقبة، إلى جنوب موآب. سوف تتذكرون من فقرة سابقة أن إسرائيل طلب الإذن بالمرور عبر أدوم، لكن ملك أدوم رفض السماح لهم بذلك. وجاء ملك أدوم بجيشه ليمنع إسرائيل من المرور. وسعير هي سلسلة الجبال الرئيسية في أرض أدوم.</w:t>
      </w:r>
    </w:p>
    <w:p>
      <w:pPr>
        <w:bidi/>
      </w:pPr>
      <w:r>
        <w:rPr>
          <w:rtl/>
          <w:cs/>
          <w:lang w:val="ar_AE" w:bidi="ar_AE"/>
        </w:rPr>
      </w:r>
      <w:r>
        <w:rPr>
          <w:rtl/>
          <w:cs/>
          <w:lang w:val="ar_AE" w:bidi="ar_AE"/>
        </w:rPr>
        <w:t xml:space="preserve">توقفوا هنا وانظروا إلى خريطة </w:t>
      </w:r>
      <w:r>
        <w:rPr>
          <w:b/>
          <w:rtl/>
          <w:cs/>
          <w:lang w:val="ar_AE" w:bidi="ar_AE"/>
        </w:rPr>
        <w:t>موآب، وأدوم، وجبال سعير</w:t>
      </w:r>
      <w:r>
        <w:rPr>
          <w:rtl/>
          <w:cs/>
          <w:lang w:val="ar_AE" w:bidi="ar_AE"/>
        </w:rPr>
        <w:t>. أوقفوا سماع هذا التسجيل الصوتي هنا.</w:t>
      </w:r>
    </w:p>
    <w:p>
      <w:pPr>
        <w:bidi/>
      </w:pPr>
      <w:r>
        <w:rPr>
          <w:rtl/>
          <w:cs/>
          <w:lang w:val="ar_AE" w:bidi="ar_AE"/>
        </w:rPr>
      </w:r>
      <w:r>
        <w:rPr>
          <w:rtl/>
          <w:cs/>
          <w:lang w:val="ar_AE" w:bidi="ar_AE"/>
        </w:rPr>
        <w:t>ينهي بلعام هذه الرسالة بقوله إن ملكًا أو حاكمًا سيأتي من نسل يعقوب، وهو سيملك ويهلك الناجين (الشاردين) من مُدن أدوم.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24: 14 -19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يُخبر بلعام بالاق أنه سيعود إلى وطنه، لكنه أولًا يريد أن يُخبر بالاق بما سيفعله بنو إسرائيل بالموآبيين في وقتٍ ما في المستقبل.</w:t>
      </w:r>
    </w:p>
    <w:p>
      <w:pPr>
        <w:bidi/>
      </w:pPr>
      <w:r>
        <w:rPr>
          <w:rtl/>
          <w:cs/>
          <w:lang w:val="ar_AE" w:bidi="ar_AE"/>
        </w:rPr>
      </w:r>
      <w:r>
        <w:rPr>
          <w:b/>
          <w:rtl/>
          <w:cs/>
          <w:lang w:val="ar_AE" w:bidi="ar_AE"/>
        </w:rPr>
        <w:t>في المشهد الثاني:</w:t>
      </w:r>
      <w:r>
        <w:rPr>
          <w:rtl/>
          <w:cs/>
          <w:lang w:val="ar_AE" w:bidi="ar_AE"/>
        </w:rPr>
        <w:t xml:space="preserve"> يبدأ بلعام رسالته مثل الرسالة السابقة تمامًا لكنه يضيف بأن لديه معرفة من الله العليّ.</w:t>
      </w:r>
    </w:p>
    <w:p>
      <w:pPr>
        <w:bidi/>
      </w:pPr>
      <w:r>
        <w:rPr>
          <w:rtl/>
          <w:cs/>
          <w:lang w:val="ar_AE" w:bidi="ar_AE"/>
        </w:rPr>
      </w:r>
      <w:r>
        <w:rPr>
          <w:b/>
          <w:rtl/>
          <w:cs/>
          <w:lang w:val="ar_AE" w:bidi="ar_AE"/>
        </w:rPr>
        <w:t>في المشهد الثالث:</w:t>
      </w:r>
      <w:r>
        <w:rPr>
          <w:rtl/>
          <w:cs/>
          <w:lang w:val="ar_AE" w:bidi="ar_AE"/>
        </w:rPr>
        <w:t xml:space="preserve"> يرى بلعام رؤيا عن شخص في المستقبل البعيد. وهو يصف هذا الشخص باستخدام الرموز الملكية. فهذا القائد سوف يسحق قادة موآب.</w:t>
      </w:r>
    </w:p>
    <w:p>
      <w:pPr>
        <w:bidi/>
      </w:pPr>
      <w:r>
        <w:rPr>
          <w:rtl/>
          <w:cs/>
          <w:lang w:val="ar_AE" w:bidi="ar_AE"/>
        </w:rPr>
      </w:r>
      <w:r>
        <w:rPr>
          <w:b/>
          <w:rtl/>
          <w:cs/>
          <w:lang w:val="ar_AE" w:bidi="ar_AE"/>
        </w:rPr>
        <w:t>في المشهد الرابع:</w:t>
      </w:r>
      <w:r>
        <w:rPr>
          <w:rtl/>
          <w:cs/>
          <w:lang w:val="ar_AE" w:bidi="ar_AE"/>
        </w:rPr>
        <w:t xml:space="preserve"> ستُهلِك إسرائيل أعداءها، أي الأدوميين، وستأخذ أرضهم، أدوم. والحاكم الذي من نسل يعقوب سيتسلط عليهم ويهلك كل من يهرب من مدن أدوم.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حاكم إسرائيل المستقبلي</w:t>
      </w:r>
    </w:p>
    <w:p>
      <w:pPr>
        <w:pStyle w:val="ListBullet"/>
        <w:bidi/>
        <w:spacing w:line="240" w:lineRule="auto"/>
        <w:ind w:left="720"/>
      </w:pPr>
      <w:r>
        <w:rPr>
          <w:rtl/>
          <w:cs/>
          <w:lang w:val="ar_AE" w:bidi="ar_AE"/>
        </w:rPr>
      </w:r>
      <w:r>
        <w:rPr>
          <w:rtl/>
          <w:cs/>
          <w:lang w:val="ar_AE" w:bidi="ar_AE"/>
        </w:rPr>
        <w:t>الموآبيون</w:t>
      </w:r>
    </w:p>
    <w:p>
      <w:pPr>
        <w:pStyle w:val="ListBullet"/>
        <w:bidi/>
        <w:spacing w:line="240" w:lineRule="auto"/>
        <w:ind w:left="720"/>
      </w:pPr>
      <w:r>
        <w:rPr>
          <w:rtl/>
          <w:cs/>
          <w:lang w:val="ar_AE" w:bidi="ar_AE"/>
        </w:rPr>
      </w:r>
      <w:r>
        <w:rPr>
          <w:rtl/>
          <w:cs/>
          <w:lang w:val="ar_AE" w:bidi="ar_AE"/>
        </w:rPr>
        <w:t>بنو الوَغَى (بنو شيث)</w:t>
      </w:r>
    </w:p>
    <w:p>
      <w:pPr>
        <w:pStyle w:val="ListBullet"/>
        <w:bidi/>
        <w:spacing w:line="240" w:lineRule="auto"/>
        <w:ind w:left="720"/>
      </w:pPr>
      <w:r>
        <w:rPr>
          <w:rtl/>
          <w:cs/>
          <w:lang w:val="ar_AE" w:bidi="ar_AE"/>
        </w:rPr>
      </w:r>
      <w:r>
        <w:rPr>
          <w:rtl/>
          <w:cs/>
          <w:lang w:val="ar_AE" w:bidi="ar_AE"/>
        </w:rPr>
        <w:t>الأدوميُّون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نهاية المقطع السابق، طلب بالاق من بلعام أن يذهب إلى بيته لأنه لم يفعل ما طلبه منه بالاق. فَذَكَّر بلعام بالاق بأنه قد حَذَّرَ بالاق ومسؤوليه من أنه لن يكون قادرًا على قول أو فعل إلا ما يقوله الرب له.</w:t>
      </w:r>
    </w:p>
    <w:p>
      <w:pPr>
        <w:bidi/>
      </w:pPr>
      <w:r>
        <w:rPr>
          <w:rtl/>
          <w:cs/>
          <w:lang w:val="ar_AE" w:bidi="ar_AE"/>
        </w:rPr>
      </w:r>
      <w:r>
        <w:rPr>
          <w:rtl/>
          <w:cs/>
          <w:lang w:val="ar_AE" w:bidi="ar_AE"/>
        </w:rPr>
        <w:t>في المشهد الأول من هذا المقطع، يبدأ بلعام باستخدام عبارة ليُخبر بالاق أن لديه شيئًا ليقوله قبل أن يذهب إلى شعبه، وقبل أن يعود إلى وطنه. في بعض اللغات، يُعد تعبير "أنا مُنطلِق إلى شعبي" لغة رمزية للإشارة إلى الموت. وبلعام ليس على وشك الموت، بل هو في الواقع عائد إلى الأرض التي يعيش فيها شعبه.</w:t>
      </w:r>
    </w:p>
    <w:p>
      <w:pPr>
        <w:bidi/>
      </w:pPr>
      <w:r>
        <w:rPr>
          <w:rtl/>
          <w:cs/>
          <w:lang w:val="ar_AE" w:bidi="ar_AE"/>
        </w:rPr>
      </w:r>
      <w:r>
        <w:rPr>
          <w:rtl/>
          <w:cs/>
          <w:lang w:val="ar_AE" w:bidi="ar_AE"/>
        </w:rPr>
        <w:t>توقفوا هنا وناقشوا الكلمة أو العبارة التي ستستخدمونها لإظهار أن بلعام لديه شيء يحتاج إلى أن يقوله قبل مغادرته. قد ترغبون في تذكُّر الكلمات أو العبارات التي اكتشفتموها خلال مناقشتكم في الخطوة السابقة. أوقفوا سماع هذا التسجيل الصوتي هنا.</w:t>
      </w:r>
    </w:p>
    <w:p>
      <w:pPr>
        <w:bidi/>
      </w:pPr>
      <w:r>
        <w:rPr>
          <w:rtl/>
          <w:cs/>
          <w:lang w:val="ar_AE" w:bidi="ar_AE"/>
        </w:rPr>
      </w:r>
      <w:r>
        <w:rPr>
          <w:rtl/>
          <w:cs/>
          <w:lang w:val="ar_AE" w:bidi="ar_AE"/>
        </w:rPr>
        <w:t>توقفوا هنا وناقشوا: إذا كان تعبير "أنا مُنطلِق إلى شعبي" في لغتكم هو لغة رمزية للإشارة إلى الموت، فكيف ستترجمون هذه العبارة حتى يفهم الناس أن بلعام لم يكن قريبًا من الموت بل كان عائدًا إلى وطنه؟ أوقفوا سماع هذا التسجيل الصوتي هنا.</w:t>
      </w:r>
    </w:p>
    <w:p>
      <w:pPr>
        <w:bidi/>
      </w:pPr>
      <w:r>
        <w:rPr>
          <w:rtl/>
          <w:cs/>
          <w:lang w:val="ar_AE" w:bidi="ar_AE"/>
        </w:rPr>
      </w:r>
      <w:r>
        <w:rPr>
          <w:rtl/>
          <w:cs/>
          <w:lang w:val="ar_AE" w:bidi="ar_AE"/>
        </w:rPr>
        <w:t>يقول بلعام لبالاق "تعال" أو "هَلُمَّ". إن بلعام لا يطلب من بالاق أن يغيِّر موقعه أو أن يقترب إليه. لكنه يشير إليه كي يستمع بعناية. ويتولى بلعام زمام المبادرة (القيادة) في هذا الحدث بدلًا من بالاق. ويقول بلعام إنه يريد أن يُخبر بالاق أو أن ينصحه ويُحَذِّره مما سيفعله شعب إسرائيل بشعبه في المستقبل.</w:t>
      </w:r>
    </w:p>
    <w:p>
      <w:pPr>
        <w:bidi/>
      </w:pPr>
      <w:r>
        <w:rPr>
          <w:rtl/>
          <w:cs/>
          <w:lang w:val="ar_AE" w:bidi="ar_AE"/>
        </w:rPr>
      </w:r>
      <w:r>
        <w:rPr>
          <w:rtl/>
          <w:cs/>
          <w:lang w:val="ar_AE" w:bidi="ar_AE"/>
        </w:rPr>
        <w:t>توقفوا هنا وناقشوا: ما الكلمة أو العبارة التي ستستخدمونها لإظهار أن بلعام يريد من بالاق أن يستمع إلى ما هو على وشك أن يقوله؟ أوقفوا سماع هذا التسجيل الصوتي هنا.</w:t>
      </w:r>
    </w:p>
    <w:p>
      <w:pPr>
        <w:bidi/>
      </w:pPr>
      <w:r>
        <w:rPr>
          <w:rtl/>
          <w:cs/>
          <w:lang w:val="ar_AE" w:bidi="ar_AE"/>
        </w:rPr>
      </w:r>
      <w:r>
        <w:rPr>
          <w:rtl/>
          <w:cs/>
          <w:lang w:val="ar_AE" w:bidi="ar_AE"/>
        </w:rPr>
        <w:t>يُعطي بلعام الرسالة الأولى من بين أربع رسائل أخيرة. وعلى عكس الرسائل الأخرى، لا يقوم بلعام بأي تحضيرات أو ترتيبات، مثل الذبائح التي قَدَّمها قبل الرسائل السابقة. لكنه يتحدَّث برسالته مباشرة. ومرة أخرى، يعطي بلعام رسالته في شكل شعري.</w:t>
      </w:r>
    </w:p>
    <w:p>
      <w:pPr>
        <w:bidi/>
      </w:pPr>
      <w:r>
        <w:rPr>
          <w:rtl/>
          <w:cs/>
          <w:lang w:val="ar_AE" w:bidi="ar_AE"/>
        </w:rPr>
      </w:r>
      <w:r>
        <w:rPr>
          <w:rtl/>
          <w:cs/>
          <w:lang w:val="ar_AE" w:bidi="ar_AE"/>
        </w:rPr>
        <w:t>في المشهد الثاني، يعطي بلعام نفس المقدمة في هذه الرسالة النبوية كما فعل في الرسالة السابقة، ولكن مع إضافة واحدة. في منتصف المقدمة، يَذْكُر بلعام أن لديه معرفة من العليّ، أو من عِليون حسب اللغة الأصلية. في الكتاب المُقَدَّس، كثيرًا ما يطلق الناس على الرب (يهوه) اسم "الله العليّ"، أو "إيل عليون" بحسب اللغة الأصلية. هنا يقول بلعام ببساطة "العليّ". وهنا يدرك بلعام أن الله لديه قوة وسلطان أكبر وأنه أهم من أي كائن آخر. وأن الله أعظم من بلعام، أو من بالاق، أو أي من آلهة الموآبيين.</w:t>
      </w:r>
    </w:p>
    <w:p>
      <w:pPr>
        <w:bidi/>
      </w:pPr>
      <w:r>
        <w:rPr>
          <w:rtl/>
          <w:cs/>
          <w:lang w:val="ar_AE" w:bidi="ar_AE"/>
        </w:rPr>
      </w:r>
      <w:r>
        <w:rPr>
          <w:rtl/>
          <w:cs/>
          <w:lang w:val="ar_AE" w:bidi="ar_AE"/>
        </w:rPr>
        <w:t>توقفوا هنا وناقشوا كيف ستترجمون اسم "الله العليّ". أوقفوا سماع هذا التسجيل الصوتي هنا.</w:t>
      </w:r>
    </w:p>
    <w:p>
      <w:pPr>
        <w:bidi/>
      </w:pPr>
      <w:r>
        <w:rPr>
          <w:rtl/>
          <w:cs/>
          <w:lang w:val="ar_AE" w:bidi="ar_AE"/>
        </w:rPr>
      </w:r>
      <w:r>
        <w:rPr>
          <w:rtl/>
          <w:cs/>
          <w:lang w:val="ar_AE" w:bidi="ar_AE"/>
        </w:rPr>
        <w:t>وكما في رؤياه السابقة، يقول بلعام إنه يرى رؤيا القدير، أو إيل شدَّاي. سوف تتذكرون أنه عندما يكون لدى الشخص رؤيا، فإنه يرى أشياء لا يستطيع الآخرون رؤيتها. وهذا يشبه الحُلم، لكن الشخص يكون مستيقظًا. يدعو بلعام نفسه الرجل المفتوح العينين والشخص المطروح وهو مكشوف العينين. يجب أن تترجموا ما يقوله بلعام في مقدمته هنا بنفس الطريقة التي ترجمتموه بها في المقطع السابق.</w:t>
      </w:r>
    </w:p>
    <w:p>
      <w:pPr>
        <w:bidi/>
      </w:pPr>
      <w:r>
        <w:rPr>
          <w:rtl/>
          <w:cs/>
          <w:lang w:val="ar_AE" w:bidi="ar_AE"/>
        </w:rPr>
      </w:r>
      <w:r>
        <w:rPr>
          <w:rtl/>
          <w:cs/>
          <w:lang w:val="ar_AE" w:bidi="ar_AE"/>
        </w:rPr>
        <w:t>ويستخدم بلعام البنية العكسية أو البنية المتوازية X لموضوعات بقية النبوّة أو الوحي. أولًا، هو يتحدث عن إسرائيل وعن مَلِكها العظيم المستقبلي. ثم يتنبأ بلعام بأن إسرائيل ستُهلِك موآب وأدوم. وأخيرًا، يعود بلعام إلى الحديث عن إسرائيل وعن الملك المستقبلي.</w:t>
      </w:r>
    </w:p>
    <w:p>
      <w:pPr>
        <w:bidi/>
      </w:pPr>
      <w:r>
        <w:rPr>
          <w:rtl/>
          <w:cs/>
          <w:lang w:val="ar_AE" w:bidi="ar_AE"/>
        </w:rPr>
      </w:r>
      <w:r>
        <w:rPr>
          <w:rtl/>
          <w:cs/>
          <w:lang w:val="ar_AE" w:bidi="ar_AE"/>
        </w:rPr>
        <w:t>توقفوا هنا وراجعوا البنية العكسية أو البنية المتوازية "X" من الوحدة الثالثة من المقدمة في الشعر، إذا لزم الأمر. أوقفوا سماع هذا التسجيل الصوتي هنا.</w:t>
      </w:r>
    </w:p>
    <w:p>
      <w:pPr>
        <w:bidi/>
      </w:pPr>
      <w:r>
        <w:rPr>
          <w:rtl/>
          <w:cs/>
          <w:lang w:val="ar_AE" w:bidi="ar_AE"/>
        </w:rPr>
      </w:r>
      <w:r>
        <w:rPr>
          <w:rtl/>
          <w:cs/>
          <w:lang w:val="ar_AE" w:bidi="ar_AE"/>
        </w:rPr>
        <w:t>في المشهد الثالث، يقول بلعام إنه يرى شخصًا في المستقبل. وهو يقول هذا بطريقتين، باستخدام أزواج من الكلمات التي لها نفس المعنى. بلعام "يراه" و"يبصره". وهو يقول إن هذا في المستقبل باستخدام الكلمات "ولكن ليس الآن" و"ولكن ليس قريبًا". ثم يصف بلعام الشخص باستخدام عبارات ذات معاني متشابهة. فيدعو بلعام الشخص الذي يراه كوكبًا (نجمًا) وقضيبًا (صولجانًا)، مما يجعل الناس يعرفون أن هذا الشخص مَلِكٌ. يقول بلعام إن كوكبًا يبرز من يعقوب، وإن قضيبًا يقوم من إسرائيل. وكما في رسائل بلعام الأخرى، يشير كلٌ من يعقوب وإسرائيل إلى بني إسرائيل، أي نسل يعقوب.</w:t>
      </w:r>
    </w:p>
    <w:p>
      <w:pPr>
        <w:bidi/>
      </w:pPr>
      <w:r>
        <w:rPr>
          <w:rtl/>
          <w:cs/>
          <w:lang w:val="ar_AE" w:bidi="ar_AE"/>
        </w:rPr>
      </w:r>
      <w:r>
        <w:rPr>
          <w:rtl/>
          <w:cs/>
          <w:lang w:val="ar_AE" w:bidi="ar_AE"/>
        </w:rPr>
        <w:t>توقفوا هنا وناقشوا كيف ستصفون هذا الملك المستقبلي للأشخاص في ثقافتكم. إذا اخترتم الاحتفاظ بهذه الرموز، فكيف ستترجمونها حتى يعرف الناس أنه ملك؟ بعض الطرق الممكنة لوصف هذا هي: "سيبرز ملك مثل الكوكب"، أو "واحد من نسل يعقوب سيصبح قائدًا مميزًا"، و "واحد من نسل إسرائيل سيحمل عصا الحاكم"، أو "شخصٌ من إسرائيل سيصبح ملكًا". أوقفوا سماع هذا التسجيل الصوتي هنا.</w:t>
      </w:r>
    </w:p>
    <w:p>
      <w:pPr>
        <w:bidi/>
      </w:pPr>
      <w:r>
        <w:rPr>
          <w:rtl/>
          <w:cs/>
          <w:lang w:val="ar_AE" w:bidi="ar_AE"/>
        </w:rPr>
      </w:r>
      <w:r>
        <w:rPr>
          <w:rtl/>
          <w:cs/>
          <w:lang w:val="ar_AE" w:bidi="ar_AE"/>
        </w:rPr>
        <w:t xml:space="preserve">في المجموعة التالية من العبارات المتوازية أو المصاحبة، يقول بلعام إن هذا القائد المستقبلي سيحطِّم جباه أو جماجم موآب ويُهلك كل بني الوَغَى. إن بلعام يستخدم لغة رمزية خاصة. وبقوله إنه سيسحق الرؤوس أو الجماجم، فإن بلعام يقول إن ملك إسرائيل المستقبلي سوف يُحطِّم القادة، أي رؤساء شعب موآب وبني الوَغَى. وعلى الرغم من أنه من غير الواضح من هم بنو الوَغَى، إلا أن الكثير من الناس يعتقدون أنهم كانوا من البدو الذين يعيشون في المناطق داخل موآب وما حولها. </w:t>
      </w:r>
    </w:p>
    <w:p>
      <w:pPr>
        <w:bidi/>
      </w:pPr>
      <w:r>
        <w:rPr>
          <w:rtl/>
          <w:cs/>
          <w:lang w:val="ar_AE" w:bidi="ar_AE"/>
        </w:rPr>
      </w:r>
      <w:r>
        <w:rPr>
          <w:rtl/>
          <w:cs/>
          <w:lang w:val="ar_AE" w:bidi="ar_AE"/>
        </w:rPr>
        <w:t>توقفوا هنا وناقشوا كيف ستصفون إسرائيل وهي تُحطِّم موآب وقادتها. أوقفوا سماع هذا التسجيل الصوتي هنا.</w:t>
      </w:r>
    </w:p>
    <w:p>
      <w:pPr>
        <w:bidi/>
      </w:pPr>
      <w:r>
        <w:rPr>
          <w:rtl/>
          <w:cs/>
          <w:lang w:val="ar_AE" w:bidi="ar_AE"/>
        </w:rPr>
      </w:r>
      <w:r>
        <w:rPr>
          <w:rtl/>
          <w:cs/>
          <w:lang w:val="ar_AE" w:bidi="ar_AE"/>
        </w:rPr>
        <w:t>في المشهد الرابع، يواصل بلعام موضوع الدمار المستقبلي. ويستخدم بلعام ثلاث عبارات مصاحبة ليصف كيف ستُدمر إسرائيل أدوم. العبارتان الأوليان لهما معانٍ متشابهة، أما العبارة الثالثة فتُعَمِّق الفكرة أو تكملها. أدوم هي المنطقة الواقعة جنوب موآب، وسعير هي سلسلة الجبال الرئيسية في أدوم. قال بلعام إن شخصًا ما سيهزم أدوم ويستولي على جبال سعير. وهو يُكمل الفكرة بقوله إن إسرائيل هي التي ستكون منتصرة.</w:t>
      </w:r>
    </w:p>
    <w:p>
      <w:pPr>
        <w:bidi/>
      </w:pPr>
      <w:r>
        <w:rPr>
          <w:rtl/>
          <w:cs/>
          <w:lang w:val="ar_AE" w:bidi="ar_AE"/>
        </w:rPr>
      </w:r>
      <w:r>
        <w:rPr>
          <w:rtl/>
          <w:cs/>
          <w:lang w:val="ar_AE" w:bidi="ar_AE"/>
        </w:rPr>
        <w:t xml:space="preserve">توقفوا هنا وانظروا إلى خريطة </w:t>
      </w:r>
      <w:r>
        <w:rPr>
          <w:b/>
          <w:rtl/>
          <w:cs/>
          <w:lang w:val="ar_AE" w:bidi="ar_AE"/>
        </w:rPr>
        <w:t>موآب، وأدوم، وجبال سعير</w:t>
      </w:r>
      <w:r>
        <w:rPr>
          <w:rtl/>
          <w:cs/>
          <w:lang w:val="ar_AE" w:bidi="ar_AE"/>
        </w:rPr>
        <w:t>، إذا احتجتم لذلك. أوقفوا سماع هذا التسجيل الصوتي هنا.</w:t>
      </w:r>
    </w:p>
    <w:p>
      <w:pPr>
        <w:bidi/>
      </w:pPr>
      <w:r>
        <w:rPr>
          <w:rtl/>
          <w:cs/>
          <w:lang w:val="ar_AE" w:bidi="ar_AE"/>
        </w:rPr>
      </w:r>
      <w:r>
        <w:rPr>
          <w:rtl/>
          <w:cs/>
          <w:lang w:val="ar_AE" w:bidi="ar_AE"/>
        </w:rPr>
        <w:t xml:space="preserve">يعود بلعام الآن إلى الحديث عن ملك إسرائيل المستقبلي. وهو يقول إن واحدًا من يعقوب، الملك المستقبلي، سيكون له السلطان الكامل. وهو سيُهلِك المدينة أو أولئك الذين يحاولون الهروب منها. </w:t>
      </w:r>
    </w:p>
    <w:p>
      <w:pPr>
        <w:bidi/>
      </w:pPr>
      <w:r>
        <w:rPr>
          <w:rtl/>
          <w:cs/>
          <w:lang w:val="ar_AE" w:bidi="ar_AE"/>
        </w:rPr>
      </w:r>
      <w:r>
        <w:rPr>
          <w:rtl/>
          <w:cs/>
          <w:lang w:val="ar_AE" w:bidi="ar_AE"/>
        </w:rPr>
        <w:t>الآن، على المجموعة أن تصوّر أحداث القصة على لوحة، أو ترسم، أو تستخدم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24: 14 -19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حاكم إسرائيل المستقبلي</w:t>
      </w:r>
    </w:p>
    <w:p>
      <w:pPr>
        <w:pStyle w:val="ListBullet"/>
        <w:bidi/>
        <w:spacing w:line="240" w:lineRule="auto"/>
        <w:ind w:left="720"/>
      </w:pPr>
      <w:r>
        <w:rPr>
          <w:rtl/>
          <w:cs/>
          <w:lang w:val="ar_AE" w:bidi="ar_AE"/>
        </w:rPr>
      </w:r>
      <w:r>
        <w:rPr>
          <w:rtl/>
          <w:cs/>
          <w:lang w:val="ar_AE" w:bidi="ar_AE"/>
        </w:rPr>
        <w:t>الموآبيون</w:t>
      </w:r>
    </w:p>
    <w:p>
      <w:pPr>
        <w:pStyle w:val="ListBullet"/>
        <w:bidi/>
        <w:spacing w:line="240" w:lineRule="auto"/>
        <w:ind w:left="720"/>
      </w:pPr>
      <w:r>
        <w:rPr>
          <w:rtl/>
          <w:cs/>
          <w:lang w:val="ar_AE" w:bidi="ar_AE"/>
        </w:rPr>
      </w:r>
      <w:r>
        <w:rPr>
          <w:rtl/>
          <w:cs/>
          <w:lang w:val="ar_AE" w:bidi="ar_AE"/>
        </w:rPr>
        <w:t>بنو الوَغَى (بنو شيث)</w:t>
      </w:r>
    </w:p>
    <w:p>
      <w:pPr>
        <w:pStyle w:val="ListBullet"/>
        <w:bidi/>
        <w:spacing w:line="240" w:lineRule="auto"/>
        <w:ind w:left="720"/>
      </w:pPr>
      <w:r>
        <w:rPr>
          <w:rtl/>
          <w:cs/>
          <w:lang w:val="ar_AE" w:bidi="ar_AE"/>
        </w:rPr>
      </w:r>
      <w:r>
        <w:rPr>
          <w:rtl/>
          <w:cs/>
          <w:lang w:val="ar_AE" w:bidi="ar_AE"/>
        </w:rPr>
        <w:t>الأدوميُّون</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وسير الأحداث، والحبكة،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المقطع السابق، طلب بالاق من بلعام أن يذهب إلى بيته لأنه رفض أن يلعن بني إسرائيل.</w:t>
      </w:r>
    </w:p>
    <w:p>
      <w:pPr>
        <w:bidi/>
      </w:pPr>
      <w:r>
        <w:rPr>
          <w:rtl/>
          <w:cs/>
          <w:lang w:val="ar_AE" w:bidi="ar_AE"/>
        </w:rPr>
      </w:r>
      <w:r>
        <w:rPr>
          <w:rtl/>
          <w:cs/>
          <w:lang w:val="ar_AE" w:bidi="ar_AE"/>
        </w:rPr>
        <w:t>في المشهد الأول، يقول بلعام لبالاق: "أنا سأرجع إلى شعبي، لكن أولاً، أريدك أن تعرف ماذا سيفعل بنو إسرائيل بشعبك، الموآبيين"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 "أشعر بالإحباط. لقد أخبرت بالاق أنني لا أستطيع أن أفعل إلا ما يقوله لي الرب (يهوه). لقد حذرته، فلماذا هو غاضب مني؟" أو "أشعر بالقوة. لقد أعطاني الله بصيرة خاصة لِمَا يفعله. على الأقل، يجب أن أشارك هذا مع بالاق."</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 "أنا غاضب! أتمنى فقط أن يذهب بلعام إلى بيته، كما أخبرته. لقد أهدر بالفعل الكثير من وقتي"، أو "أنا متوتر. لم يعجبني أي شيء قاله بلعام من قبل. ولست متأكدًا ما إذا كنت أريد أن أسمع المزيد."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يبدأ بلعام رسالته قائلًا:</w:t>
      </w:r>
    </w:p>
    <w:p>
      <w:pPr>
        <w:bidi/>
      </w:pPr>
      <w:r>
        <w:rPr>
          <w:rtl/>
          <w:cs/>
          <w:lang w:val="ar_AE" w:bidi="ar_AE"/>
        </w:rPr>
      </w:r>
      <w:r>
        <w:rPr>
          <w:rtl/>
          <w:cs/>
          <w:lang w:val="ar_AE" w:bidi="ar_AE"/>
        </w:rPr>
        <w:t>"هذا هو وَحْي بلعام بن بعور.</w:t>
      </w:r>
    </w:p>
    <w:p>
      <w:pPr>
        <w:bidi/>
      </w:pPr>
      <w:r>
        <w:rPr>
          <w:rtl/>
          <w:cs/>
          <w:lang w:val="ar_AE" w:bidi="ar_AE"/>
        </w:rPr>
      </w:r>
      <w:r>
        <w:rPr>
          <w:rtl/>
          <w:cs/>
          <w:lang w:val="ar_AE" w:bidi="ar_AE"/>
        </w:rPr>
        <w:t>وَحْي الرجل الذي يستطيع أن يرى بوضوح،</w:t>
      </w:r>
    </w:p>
    <w:p>
      <w:pPr>
        <w:bidi/>
      </w:pPr>
      <w:r>
        <w:rPr>
          <w:rtl/>
          <w:cs/>
          <w:lang w:val="ar_AE" w:bidi="ar_AE"/>
        </w:rPr>
      </w:r>
      <w:r>
        <w:rPr>
          <w:rtl/>
          <w:cs/>
          <w:lang w:val="ar_AE" w:bidi="ar_AE"/>
        </w:rPr>
        <w:t>وَحْي الرجل الذي يسمع أقوال الله.</w:t>
      </w:r>
    </w:p>
    <w:p>
      <w:pPr>
        <w:bidi/>
      </w:pPr>
      <w:r>
        <w:rPr>
          <w:rtl/>
          <w:cs/>
          <w:lang w:val="ar_AE" w:bidi="ar_AE"/>
        </w:rPr>
      </w:r>
      <w:r>
        <w:rPr>
          <w:rtl/>
          <w:cs/>
          <w:lang w:val="ar_AE" w:bidi="ar_AE"/>
        </w:rPr>
        <w:t>وله معرفة من العليّ،</w:t>
      </w:r>
    </w:p>
    <w:p>
      <w:pPr>
        <w:bidi/>
      </w:pPr>
      <w:r>
        <w:rPr>
          <w:rtl/>
          <w:cs/>
          <w:lang w:val="ar_AE" w:bidi="ar_AE"/>
        </w:rPr>
      </w:r>
      <w:r>
        <w:rPr>
          <w:rtl/>
          <w:cs/>
          <w:lang w:val="ar_AE" w:bidi="ar_AE"/>
        </w:rPr>
        <w:t xml:space="preserve">الذي يرى رؤيا من الله القدير. </w:t>
      </w:r>
    </w:p>
    <w:p>
      <w:pPr>
        <w:bidi/>
      </w:pPr>
      <w:r>
        <w:rPr>
          <w:rtl/>
          <w:cs/>
          <w:lang w:val="ar_AE" w:bidi="ar_AE"/>
        </w:rPr>
      </w:r>
      <w:r>
        <w:rPr>
          <w:rtl/>
          <w:cs/>
          <w:lang w:val="ar_AE" w:bidi="ar_AE"/>
        </w:rPr>
        <w:t xml:space="preserve">فتجعله مُنطرحًا وهو مكشوف العينين.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سعيد لأن بلعام قد فهم أخيرًا. إن المعرفة الحقيقية تأتي مني وليس من إلقاء التعاويذ"، أو "أنا القدير. يمكنني أن أتكلَّم من خلال شخص ليس هو من إسرائيل أو ليس نبيًا رسميًا، كما يمكنني أن أعطيه معرفة."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"أرى شخصًا، ولكن ليس الآن.</w:t>
      </w:r>
    </w:p>
    <w:p>
      <w:pPr>
        <w:bidi/>
      </w:pPr>
      <w:r>
        <w:rPr>
          <w:rtl/>
          <w:cs/>
          <w:lang w:val="ar_AE" w:bidi="ar_AE"/>
        </w:rPr>
      </w:r>
      <w:r>
        <w:rPr>
          <w:rtl/>
          <w:cs/>
          <w:lang w:val="ar_AE" w:bidi="ar_AE"/>
        </w:rPr>
        <w:t>أنا أشاهده، لكن في المستقبل:</w:t>
      </w:r>
    </w:p>
    <w:p>
      <w:pPr>
        <w:bidi/>
      </w:pPr>
      <w:r>
        <w:rPr>
          <w:rtl/>
          <w:cs/>
          <w:lang w:val="ar_AE" w:bidi="ar_AE"/>
        </w:rPr>
      </w:r>
      <w:r>
        <w:rPr>
          <w:rtl/>
          <w:cs/>
          <w:lang w:val="ar_AE" w:bidi="ar_AE"/>
        </w:rPr>
        <w:t>سيقوم ملكٌ مثل كوكب (نجم) من بين نسل يعقوب.</w:t>
      </w:r>
    </w:p>
    <w:p>
      <w:pPr>
        <w:bidi/>
      </w:pPr>
      <w:r>
        <w:rPr>
          <w:rtl/>
          <w:cs/>
          <w:lang w:val="ar_AE" w:bidi="ar_AE"/>
        </w:rPr>
      </w:r>
      <w:r>
        <w:rPr>
          <w:rtl/>
          <w:cs/>
          <w:lang w:val="ar_AE" w:bidi="ar_AE"/>
        </w:rPr>
        <w:t>وواحد من نسل إسرائيل سيحمل عصا الحاكم.</w:t>
      </w:r>
    </w:p>
    <w:p>
      <w:pPr>
        <w:bidi/>
      </w:pPr>
      <w:r>
        <w:rPr>
          <w:rtl/>
          <w:cs/>
          <w:lang w:val="ar_AE" w:bidi="ar_AE"/>
        </w:rPr>
      </w:r>
      <w:r>
        <w:rPr>
          <w:rtl/>
          <w:cs/>
          <w:lang w:val="ar_AE" w:bidi="ar_AE"/>
        </w:rPr>
        <w:t>هو سيسحق رؤوس الموآبيين والشعوب التي تسكن في الأماكن المحيطة."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"نحن سعداء جدًا لأنه سيكون لدينا ملك قوي ليقودنا"، أو "نحن ممتنون لأننا سنحقق الانتصار على أعدائنا".</w:t>
      </w:r>
    </w:p>
    <w:p>
      <w:pPr>
        <w:pStyle w:val="ListBullet"/>
        <w:bidi/>
        <w:spacing w:line="240" w:lineRule="auto"/>
        <w:ind w:left="720"/>
      </w:pPr>
      <w:r>
        <w:rPr>
          <w:rtl/>
          <w:cs/>
          <w:lang w:val="ar_AE" w:bidi="ar_AE"/>
        </w:rPr>
      </w:r>
      <w:r>
        <w:rPr>
          <w:rtl/>
          <w:cs/>
          <w:lang w:val="ar_AE" w:bidi="ar_AE"/>
        </w:rPr>
        <w:t>اسألوا الشخص الذي يؤدي دور الموآبيين: "بماذا تشعر أو بماذا تفكر؟" قد يجيب الشخص بعبارات مثل: "أنا خائف. كان لدينا مثل هؤلاء القادة الأقوياء، لكن حاكم إسرائيل هذا أقوى منهم"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يختتم بلعام بقوله:</w:t>
      </w:r>
    </w:p>
    <w:p>
      <w:pPr>
        <w:bidi/>
      </w:pPr>
      <w:r>
        <w:rPr>
          <w:rtl/>
          <w:cs/>
          <w:lang w:val="ar_AE" w:bidi="ar_AE"/>
        </w:rPr>
      </w:r>
      <w:r>
        <w:rPr>
          <w:rtl/>
          <w:cs/>
          <w:lang w:val="ar_AE" w:bidi="ar_AE"/>
        </w:rPr>
        <w:t>"وهو سيهزم أرض أدوم وأعداءه في جبال سعير.</w:t>
      </w:r>
    </w:p>
    <w:p>
      <w:pPr>
        <w:bidi/>
      </w:pPr>
      <w:r>
        <w:rPr>
          <w:rtl/>
          <w:cs/>
          <w:lang w:val="ar_AE" w:bidi="ar_AE"/>
        </w:rPr>
      </w:r>
      <w:r>
        <w:rPr>
          <w:rtl/>
          <w:cs/>
          <w:lang w:val="ar_AE" w:bidi="ar_AE"/>
        </w:rPr>
        <w:t xml:space="preserve">إن إسرائيل ستكون منتصرة. </w:t>
      </w:r>
    </w:p>
    <w:p>
      <w:pPr>
        <w:bidi/>
      </w:pPr>
      <w:r>
        <w:rPr>
          <w:rtl/>
          <w:cs/>
          <w:lang w:val="ar_AE" w:bidi="ar_AE"/>
        </w:rPr>
      </w:r>
      <w:r>
        <w:rPr>
          <w:rtl/>
          <w:cs/>
          <w:lang w:val="ar_AE" w:bidi="ar_AE"/>
        </w:rPr>
        <w:t>وهذا الشخص الذي من يعقوب سيحكم بسُلطان.</w:t>
      </w:r>
    </w:p>
    <w:p>
      <w:pPr>
        <w:bidi/>
      </w:pPr>
      <w:r>
        <w:rPr>
          <w:rtl/>
          <w:cs/>
          <w:lang w:val="ar_AE" w:bidi="ar_AE"/>
        </w:rPr>
      </w:r>
      <w:r>
        <w:rPr>
          <w:rtl/>
          <w:cs/>
          <w:lang w:val="ar_AE" w:bidi="ar_AE"/>
        </w:rPr>
        <w:t>وهو سيُهلك المدن والذين يحاولون الهروب."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الأدوميين: "بماذا تشعر أو بماذا تفكر؟" قد يجيب الشخص بعبارات مثل: "نأسف لأننا لم نكن لطيفين مع إسرائيل ولم نسمح لهم بالمرور عبر أرضنا منذ سنوات"، أو "خائف. لا يوجد مكان يمكننا الهروب إليه ونكون فيه آمنين من الدمار."</w:t>
      </w:r>
    </w:p>
    <w:p>
      <w:pPr>
        <w:pStyle w:val="ListBullet"/>
        <w:bidi/>
        <w:spacing w:line="240" w:lineRule="auto"/>
        <w:ind w:left="720"/>
      </w:pPr>
      <w:r>
        <w:rPr>
          <w:rtl/>
          <w:cs/>
          <w:lang w:val="ar_AE" w:bidi="ar_AE"/>
        </w:rPr>
      </w:r>
      <w:r>
        <w:rPr>
          <w:rtl/>
          <w:cs/>
          <w:lang w:val="ar_AE" w:bidi="ar_AE"/>
        </w:rPr>
        <w:t>اسألوا الشخص الذي يؤدي دور حاكم إسرائيل المستقبلي: "بماذا تشعر أو بماذا تفكر؟" قد يجيب الشخص بعبارات مثل: "سأقود إسرائيل بسُلطان، وسنهزم أعداء شعب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24: 14 - 19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يقول بلعام لبالاق إنه قبل أن يعود إلى بيته، سيخبر بالاق بما سيفعله هذا الشعب، أي </w:t>
      </w:r>
      <w:r>
        <w:rPr>
          <w:b/>
          <w:rtl/>
          <w:cs/>
          <w:lang w:val="ar_AE" w:bidi="ar_AE"/>
        </w:rPr>
        <w:t>بنو إسرائيل</w:t>
      </w:r>
      <w:r>
        <w:rPr>
          <w:rtl/>
          <w:cs/>
          <w:lang w:val="ar_AE" w:bidi="ar_AE"/>
        </w:rPr>
        <w:t xml:space="preserve">، بشعبه في المستقبل. ولا يذكر بلعام هنا بني إسرائيل بالاسم. إذا قررتم استخدام اسم "بني إسرائيل"، استخدموا الكلمة ذاتها التي استخدمتموها في المقاطع الأخرى للإشارة إلى بني إسرائيل. راجعوا قاموس الكلمات الرئيسية لمزيد من المعلومات عن </w:t>
      </w:r>
      <w:r>
        <w:rPr>
          <w:rtl/>
          <w:cs/>
          <w:lang w:val="ar_AE" w:bidi="ar_AE"/>
        </w:rPr>
        <w:t>بني إسرائيل</w:t>
      </w:r>
      <w:r>
        <w:rPr>
          <w:rtl/>
          <w:cs/>
          <w:lang w:val="ar_AE" w:bidi="ar_AE"/>
        </w:rPr>
        <w:t>.</w:t>
      </w:r>
    </w:p>
    <w:p>
      <w:pPr>
        <w:bidi/>
      </w:pPr>
      <w:r>
        <w:rPr>
          <w:rtl/>
          <w:cs/>
          <w:lang w:val="ar_AE" w:bidi="ar_AE"/>
        </w:rPr>
      </w:r>
      <w:r>
        <w:rPr>
          <w:rtl/>
          <w:cs/>
          <w:lang w:val="ar_AE" w:bidi="ar_AE"/>
        </w:rPr>
        <w:t xml:space="preserve">يبدأ بلعام إلقاء </w:t>
      </w:r>
      <w:r>
        <w:rPr>
          <w:b/>
          <w:rtl/>
          <w:cs/>
          <w:lang w:val="ar_AE" w:bidi="ar_AE"/>
        </w:rPr>
        <w:t>رسالته</w:t>
      </w:r>
      <w:r>
        <w:rPr>
          <w:rtl/>
          <w:cs/>
          <w:lang w:val="ar_AE" w:bidi="ar_AE"/>
        </w:rPr>
        <w:t>. يستخدم موسى كلمة عامة للإشارة إلى الأقوال الحكيمة مثل الحكمة أو الأمثال لوصف رسالة بلعام. استخدموا الكلمة ذاتها التي استخدمتموها للإشارة إلى رسالة في المقاطع السابقة عن بلعام.</w:t>
      </w:r>
    </w:p>
    <w:p>
      <w:pPr>
        <w:bidi/>
      </w:pPr>
      <w:r>
        <w:rPr>
          <w:rtl/>
          <w:cs/>
          <w:lang w:val="ar_AE" w:bidi="ar_AE"/>
        </w:rPr>
      </w:r>
      <w:r>
        <w:rPr>
          <w:rtl/>
          <w:cs/>
          <w:lang w:val="ar_AE" w:bidi="ar_AE"/>
        </w:rPr>
        <w:t xml:space="preserve">يُقدِّم بلعام رسالته بنفس الطريقة كما في رسالته السابقة. ويدعو بلعام رسالته </w:t>
      </w:r>
      <w:r>
        <w:rPr>
          <w:b/>
          <w:rtl/>
          <w:cs/>
          <w:lang w:val="ar_AE" w:bidi="ar_AE"/>
        </w:rPr>
        <w:t>وحيًا</w:t>
      </w:r>
      <w:r>
        <w:rPr>
          <w:rtl/>
          <w:cs/>
          <w:lang w:val="ar_AE" w:bidi="ar_AE"/>
        </w:rPr>
        <w:t xml:space="preserve"> أو </w:t>
      </w:r>
      <w:r>
        <w:rPr>
          <w:b/>
          <w:rtl/>
          <w:cs/>
          <w:lang w:val="ar_AE" w:bidi="ar_AE"/>
        </w:rPr>
        <w:t>نبوّة</w:t>
      </w:r>
      <w:r>
        <w:rPr>
          <w:rtl/>
          <w:cs/>
          <w:lang w:val="ar_AE" w:bidi="ar_AE"/>
        </w:rPr>
        <w:t xml:space="preserve">. استخدموا الكلمة ذاتها التي استخدمتموها في المقطع السابق للإشارة إلى كلمة وحي أو كلمة نبوة. وللمزيد من المعلومات عن </w:t>
      </w:r>
      <w:r>
        <w:rPr>
          <w:rtl/>
          <w:cs/>
          <w:lang w:val="ar_AE" w:bidi="ar_AE"/>
        </w:rPr>
        <w:t>النبوة</w:t>
      </w:r>
      <w:r>
        <w:rPr>
          <w:rtl/>
          <w:cs/>
          <w:lang w:val="ar_AE" w:bidi="ar_AE"/>
        </w:rPr>
        <w:t xml:space="preserve"> برجاء الرجوع إلى قاموس الكلمات الرئيسية.</w:t>
      </w:r>
    </w:p>
    <w:p>
      <w:pPr>
        <w:bidi/>
      </w:pPr>
      <w:r>
        <w:rPr>
          <w:rtl/>
          <w:cs/>
          <w:lang w:val="ar_AE" w:bidi="ar_AE"/>
        </w:rPr>
      </w:r>
      <w:r>
        <w:rPr>
          <w:rtl/>
          <w:cs/>
          <w:lang w:val="ar_AE" w:bidi="ar_AE"/>
        </w:rPr>
        <w:t xml:space="preserve">يقول بلعام: "إنه يسمع أقوال </w:t>
      </w:r>
      <w:r>
        <w:rPr>
          <w:b/>
          <w:rtl/>
          <w:cs/>
          <w:lang w:val="ar_AE" w:bidi="ar_AE"/>
        </w:rPr>
        <w:t>الله</w:t>
      </w:r>
      <w:r>
        <w:rPr>
          <w:rtl/>
          <w:cs/>
          <w:lang w:val="ar_AE" w:bidi="ar_AE"/>
        </w:rPr>
        <w:t xml:space="preserve">". وهذه هي الكلمة العامة للإشارة إلى الله. استخدموا الكلمة نفسها التي استخدمتموها في المقاطع السابقة لاسم الله. راجعوا كلمة </w:t>
      </w:r>
      <w:r>
        <w:rPr>
          <w:rtl/>
          <w:cs/>
          <w:lang w:val="ar_AE" w:bidi="ar_AE"/>
        </w:rPr>
        <w:t>الله</w:t>
      </w:r>
      <w:r>
        <w:rPr>
          <w:rtl/>
          <w:cs/>
          <w:lang w:val="ar_AE" w:bidi="ar_AE"/>
        </w:rPr>
        <w:t xml:space="preserve"> في قاموس الكلمات الرئيسية لمزيدٍ من المعلومات. </w:t>
      </w:r>
    </w:p>
    <w:p>
      <w:pPr>
        <w:bidi/>
      </w:pPr>
      <w:r>
        <w:rPr>
          <w:rtl/>
          <w:cs/>
          <w:lang w:val="ar_AE" w:bidi="ar_AE"/>
        </w:rPr>
      </w:r>
      <w:r>
        <w:rPr>
          <w:rtl/>
          <w:cs/>
          <w:lang w:val="ar_AE" w:bidi="ar_AE"/>
        </w:rPr>
        <w:t xml:space="preserve">يضيف بلعام إضافة واحدة إلى مقدمته. ويقول في منتصف المقدمة، إن لديه معرفة من </w:t>
      </w:r>
      <w:r>
        <w:rPr>
          <w:b/>
          <w:rtl/>
          <w:cs/>
          <w:lang w:val="ar_AE" w:bidi="ar_AE"/>
        </w:rPr>
        <w:t>العلي</w:t>
      </w:r>
      <w:r>
        <w:rPr>
          <w:rtl/>
          <w:cs/>
          <w:lang w:val="ar_AE" w:bidi="ar_AE"/>
        </w:rPr>
        <w:t xml:space="preserve"> أو </w:t>
      </w:r>
      <w:r>
        <w:rPr>
          <w:b/>
          <w:rtl/>
          <w:cs/>
          <w:lang w:val="ar_AE" w:bidi="ar_AE"/>
        </w:rPr>
        <w:t>عليون</w:t>
      </w:r>
      <w:r>
        <w:rPr>
          <w:rtl/>
          <w:cs/>
          <w:lang w:val="ar_AE" w:bidi="ar_AE"/>
        </w:rPr>
        <w:t>. في الكتاب المُقَدَّس، كثيرًا ما يطلق الناس على الرب (يهوه) اسم "الله العلي"، أو "إيل عليون" بحسب اللغة الأصلية. هنا يقول بلعام ببساطة "العليَّ". وهنا يدرك بلعام أن الله لديه قوة وسُلطان أكبر وأنه أهم من أي كائن آخر.</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العلي</w:t>
      </w:r>
      <w:r>
        <w:rPr>
          <w:rtl/>
          <w:cs/>
          <w:lang w:val="ar_AE" w:bidi="ar_AE"/>
        </w:rPr>
        <w:t xml:space="preserve"> أو </w:t>
      </w:r>
      <w:r>
        <w:rPr>
          <w:b/>
          <w:rtl/>
          <w:cs/>
          <w:lang w:val="ar_AE" w:bidi="ar_AE"/>
        </w:rPr>
        <w:t>عليون</w:t>
      </w:r>
      <w:r>
        <w:rPr>
          <w:rtl/>
          <w:cs/>
          <w:lang w:val="ar_AE" w:bidi="ar_AE"/>
        </w:rPr>
        <w:t xml:space="preserve">. راجعوا تعبير </w:t>
      </w:r>
      <w:r>
        <w:rPr>
          <w:rtl/>
          <w:cs/>
          <w:lang w:val="ar_AE" w:bidi="ar_AE"/>
        </w:rPr>
        <w:t>إيل عليون</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بلعام إنه يرى </w:t>
      </w:r>
      <w:r>
        <w:rPr>
          <w:b/>
          <w:rtl/>
          <w:cs/>
          <w:lang w:val="ar_AE" w:bidi="ar_AE"/>
        </w:rPr>
        <w:t>رؤيا</w:t>
      </w:r>
      <w:r>
        <w:rPr>
          <w:rtl/>
          <w:cs/>
          <w:lang w:val="ar_AE" w:bidi="ar_AE"/>
        </w:rPr>
        <w:t xml:space="preserve"> من </w:t>
      </w:r>
      <w:r>
        <w:rPr>
          <w:b/>
          <w:rtl/>
          <w:cs/>
          <w:lang w:val="ar_AE" w:bidi="ar_AE"/>
        </w:rPr>
        <w:t>القدير</w:t>
      </w:r>
      <w:r>
        <w:rPr>
          <w:rtl/>
          <w:cs/>
          <w:lang w:val="ar_AE" w:bidi="ar_AE"/>
        </w:rPr>
        <w:t xml:space="preserve"> أو من </w:t>
      </w:r>
      <w:r>
        <w:rPr>
          <w:b/>
          <w:rtl/>
          <w:cs/>
          <w:lang w:val="ar_AE" w:bidi="ar_AE"/>
        </w:rPr>
        <w:t>إيل شدَّاي</w:t>
      </w:r>
      <w:r>
        <w:rPr>
          <w:rtl/>
          <w:cs/>
          <w:lang w:val="ar_AE" w:bidi="ar_AE"/>
        </w:rPr>
        <w:t xml:space="preserve">. استخدموا الكلمة ذاتها التي استخدمتموها في المقطع السابق للإشارة إلى رؤيا والقدير. راجعوا قاموس الكلمات الرئيسية لمزيد من المعلومات عن كلمة </w:t>
      </w:r>
      <w:r>
        <w:rPr>
          <w:rtl/>
          <w:cs/>
          <w:lang w:val="ar_AE" w:bidi="ar_AE"/>
        </w:rPr>
        <w:t>رؤيا</w:t>
      </w:r>
      <w:r>
        <w:rPr>
          <w:rtl/>
          <w:cs/>
          <w:lang w:val="ar_AE" w:bidi="ar_AE"/>
        </w:rPr>
        <w:t xml:space="preserve"> وعن تعبير </w:t>
      </w:r>
      <w:r>
        <w:rPr>
          <w:rtl/>
          <w:cs/>
          <w:lang w:val="ar_AE" w:bidi="ar_AE"/>
        </w:rPr>
        <w:t>إيل شدَّاي</w:t>
      </w:r>
      <w:r>
        <w:rPr>
          <w:rtl/>
          <w:cs/>
          <w:lang w:val="ar_AE" w:bidi="ar_AE"/>
        </w:rPr>
        <w:t>.</w:t>
      </w:r>
    </w:p>
    <w:p>
      <w:pPr>
        <w:bidi/>
      </w:pPr>
      <w:r>
        <w:rPr>
          <w:rtl/>
          <w:cs/>
          <w:lang w:val="ar_AE" w:bidi="ar_AE"/>
        </w:rPr>
      </w:r>
      <w:r>
        <w:rPr>
          <w:rtl/>
          <w:cs/>
          <w:lang w:val="ar_AE" w:bidi="ar_AE"/>
        </w:rPr>
        <w:t xml:space="preserve">يرى بلعام </w:t>
      </w:r>
      <w:r>
        <w:rPr>
          <w:b/>
          <w:rtl/>
          <w:cs/>
          <w:lang w:val="ar_AE" w:bidi="ar_AE"/>
        </w:rPr>
        <w:t>قضيبًا (صولجانًا)</w:t>
      </w:r>
      <w:r>
        <w:rPr>
          <w:rtl/>
          <w:cs/>
          <w:lang w:val="ar_AE" w:bidi="ar_AE"/>
        </w:rPr>
        <w:t xml:space="preserve"> يرتفع من </w:t>
      </w:r>
      <w:r>
        <w:rPr>
          <w:b/>
          <w:rtl/>
          <w:cs/>
          <w:lang w:val="ar_AE" w:bidi="ar_AE"/>
        </w:rPr>
        <w:t>إسرائيل</w:t>
      </w:r>
      <w:r>
        <w:rPr>
          <w:rtl/>
          <w:cs/>
          <w:lang w:val="ar_AE" w:bidi="ar_AE"/>
        </w:rPr>
        <w:t xml:space="preserve">. والقضيب (الصولجان) هو عبارة عن عصا مزخرفة أو عمود طويل يحمله أصحاب السلطة كرمز لسلطتهم وقوتهم. استخدموا الكلمات ذاتها التي استخدمتموها في المقاطع السابقة للإشارة إلى كلمة قضيب (صولجان) وكلمة إسرائيل. وكلمة </w:t>
      </w:r>
      <w:r>
        <w:rPr>
          <w:rtl/>
          <w:cs/>
          <w:lang w:val="ar_AE" w:bidi="ar_AE"/>
        </w:rPr>
        <w:t>إسرائيل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وانظروا إلى صورة </w:t>
      </w:r>
      <w:r>
        <w:rPr>
          <w:b/>
          <w:rtl/>
          <w:cs/>
          <w:lang w:val="ar_AE" w:bidi="ar_AE"/>
        </w:rPr>
        <w:t>قضيب (صولجان)</w:t>
      </w:r>
      <w:r>
        <w:rPr>
          <w:rtl/>
          <w:cs/>
          <w:lang w:val="ar_AE" w:bidi="ar_AE"/>
        </w:rPr>
        <w:t xml:space="preserve">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24:20–25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24: 20- 25 واحفظوه في قلوبكم.</w:t>
      </w:r>
    </w:p>
    <w:p>
      <w:pPr>
        <w:bidi/>
      </w:pPr>
      <w:r>
        <w:rPr>
          <w:rtl/>
          <w:cs/>
          <w:lang w:val="ar_AE" w:bidi="ar_AE"/>
        </w:rPr>
      </w:r>
      <w:r>
        <w:rPr>
          <w:rtl/>
          <w:cs/>
          <w:lang w:val="ar_AE" w:bidi="ar_AE"/>
        </w:rPr>
        <w:t xml:space="preserve">استمعوا إلى نسخة صوتية من سفر العدد 24: 20- 25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24: 20 - 25 من الترجمة الأسهل للفهم. </w:t>
      </w:r>
    </w:p>
    <w:p>
      <w:pPr>
        <w:bidi/>
      </w:pPr>
      <w:r>
        <w:rPr>
          <w:rtl/>
          <w:cs/>
          <w:lang w:val="ar_AE" w:bidi="ar_AE"/>
        </w:rPr>
      </w:r>
      <w:r>
        <w:rPr>
          <w:rtl/>
          <w:cs/>
          <w:lang w:val="ar_AE" w:bidi="ar_AE"/>
        </w:rPr>
        <w:t>في المقطع السابق، أعطى بلعام بالاق الرسالة الأولى من بين أربع رسائل أخيرة قبل أن يعود إلى وطنه. فيقول بلعام لبالاق إن مَلِكًا سيأتي من بين بني إسرائيل. وهو سيقودهم، وسيُهْلِكون الموآبيين والأدوميين. الآن، يقدم بلعام ثلاث رسائل قصيرة جدًا حول مستقبل مجموعات شعوب أخرى في المنطقة.</w:t>
      </w:r>
    </w:p>
    <w:p>
      <w:pPr>
        <w:bidi/>
      </w:pPr>
      <w:r>
        <w:rPr>
          <w:rtl/>
          <w:cs/>
          <w:lang w:val="ar_AE" w:bidi="ar_AE"/>
        </w:rPr>
      </w:r>
      <w:r>
        <w:rPr>
          <w:rtl/>
          <w:cs/>
          <w:lang w:val="ar_AE" w:bidi="ar_AE"/>
        </w:rPr>
        <w:t>وبعد أن يكمل الرسالة الأولى، يبدأ بلعام على الفور رسالته التالية. ويبدو أن هذه الرسائل التالية تستمر من الفكرة الواردة في الرسالة السابقة بأن إسرائيل ستكون منتصرة على أعدائها. تذكّروا أن بلعام لديه رؤيا للأحداث المستقبلية.</w:t>
      </w:r>
    </w:p>
    <w:p>
      <w:pPr>
        <w:bidi/>
      </w:pPr>
      <w:r>
        <w:rPr>
          <w:rtl/>
          <w:cs/>
          <w:lang w:val="ar_AE" w:bidi="ar_AE"/>
        </w:rPr>
      </w:r>
      <w:r>
        <w:rPr>
          <w:rtl/>
          <w:cs/>
          <w:lang w:val="ar_AE" w:bidi="ar_AE"/>
        </w:rPr>
        <w:t>فالتفت بلعام ونظر نحو عماليق أو الشعب العماليقي. وكان عماليق هو جد شعب العماليق. ومنه يستمد الشعب اسمه. سوف تتذكرون أن العماليق كانوا أول شعب يَشِنّ حربًا ضد بني إسرائيل عندما غادروا مصر. وهذه القصة موجودة في سفر الخروج 17: 8 -16.</w:t>
      </w:r>
    </w:p>
    <w:p>
      <w:pPr>
        <w:bidi/>
      </w:pPr>
      <w:r>
        <w:rPr>
          <w:rtl/>
          <w:cs/>
          <w:lang w:val="ar_AE" w:bidi="ar_AE"/>
        </w:rPr>
      </w:r>
      <w:r>
        <w:rPr>
          <w:rtl/>
          <w:cs/>
          <w:lang w:val="ar_AE" w:bidi="ar_AE"/>
        </w:rPr>
        <w:t xml:space="preserve">توقَّفوا هنا وانظروا معًا كمجموعة إلى خريطة توضح </w:t>
      </w:r>
      <w:r>
        <w:rPr>
          <w:b/>
          <w:rtl/>
          <w:cs/>
          <w:lang w:val="ar_AE" w:bidi="ar_AE"/>
        </w:rPr>
        <w:t>أرض عماليق</w:t>
      </w:r>
      <w:r>
        <w:rPr>
          <w:rtl/>
          <w:cs/>
          <w:lang w:val="ar_AE" w:bidi="ar_AE"/>
        </w:rPr>
        <w:t>. أوقفوا سماع هذا التسجيل الصوتي هنا.</w:t>
      </w:r>
    </w:p>
    <w:p>
      <w:pPr>
        <w:bidi/>
      </w:pPr>
      <w:r>
        <w:rPr>
          <w:rtl/>
          <w:cs/>
          <w:lang w:val="ar_AE" w:bidi="ar_AE"/>
        </w:rPr>
      </w:r>
      <w:r>
        <w:rPr>
          <w:rtl/>
          <w:cs/>
          <w:lang w:val="ar_AE" w:bidi="ar_AE"/>
        </w:rPr>
        <w:t>توقفوا هنا وافعلوا هذا النشاط: اطلبوا من عضو واحد من المجموعة أن يعطي ثلاث رسائل منفصلة إلى ثلاثة أشخاص مختلفين في مجموعتكم. انتبهوا إلى الكلمات والأفعال التي يستخدمها المتكلم عندما ينتقل من شخص إلى آخر. أوقفوا سماع هذا التسجيل الصوتي هنا.</w:t>
      </w:r>
    </w:p>
    <w:p>
      <w:pPr>
        <w:bidi/>
      </w:pPr>
      <w:r>
        <w:rPr>
          <w:rtl/>
          <w:cs/>
          <w:lang w:val="ar_AE" w:bidi="ar_AE"/>
        </w:rPr>
      </w:r>
      <w:r>
        <w:rPr>
          <w:rtl/>
          <w:cs/>
          <w:lang w:val="ar_AE" w:bidi="ar_AE"/>
        </w:rPr>
        <w:t>يقول بلعام إن عماليق كان الأول بين الأمم (أول الشعوب). لا يقول بلعام إنهم أول أمة على الإطلاق في التاريخ أو أعظمها. من المحتمل أن بلعام يقول إن عماليق كانوا أمة رائدة، لكنه على الأرجح يشير إلى حقيقة أن عماليق كانوا أول أمة تشن حربًا ضد بني إسرائيل. ويقول بلعام إن العماليق سينتهي بهم الحال إلى دمارٍ كامل.</w:t>
      </w:r>
    </w:p>
    <w:p>
      <w:pPr>
        <w:bidi/>
      </w:pPr>
      <w:r>
        <w:rPr>
          <w:rtl/>
          <w:cs/>
          <w:lang w:val="ar_AE" w:bidi="ar_AE"/>
        </w:rPr>
      </w:r>
      <w:r>
        <w:rPr>
          <w:rtl/>
          <w:cs/>
          <w:lang w:val="ar_AE" w:bidi="ar_AE"/>
        </w:rPr>
        <w:t xml:space="preserve">ثم ينظر بلعام إلى القينيين. كان القينيون إحدى القبائل التي عاشت في كنعان، ولكننا لا نعرف عنهم سوى القليل. ومن المحتمل أنهم كانوا من نسل قايين وعاشوا في المنطقة الجبلية بالقرب من العماليق والمديانيين. يعطي بلعام رسالة إلى القينيين أو عنهم. </w:t>
      </w:r>
    </w:p>
    <w:p>
      <w:pPr>
        <w:bidi/>
      </w:pPr>
      <w:r>
        <w:rPr>
          <w:rtl/>
          <w:cs/>
          <w:lang w:val="ar_AE" w:bidi="ar_AE"/>
        </w:rPr>
      </w:r>
      <w:r>
        <w:rPr>
          <w:rtl/>
          <w:cs/>
          <w:lang w:val="ar_AE" w:bidi="ar_AE"/>
        </w:rPr>
        <w:t>فيقول بلعام إن القينيين يعيشون في مكان آمن، مثل عُشّ طائر في الصخور. والعُشّ هو هيكل أو بناء تصنعه الطيور لوضع بيضها وتربية صغارها. ويمكن للطائر أن يصنع عُشًّا من العديد من المواد المختلفة مثل الأغصان، أو العشب، أو الطين، أو المواد الأخرى المتاحة له. وتبني الطيور أعشاشها في أماكن يصعب الوصول إليها مثل أعالي الأشجار أو على منحدر (جرف) لحماية صغارها من الأذى.</w:t>
      </w:r>
    </w:p>
    <w:p>
      <w:pPr>
        <w:bidi/>
      </w:pPr>
      <w:r>
        <w:rPr>
          <w:rtl/>
          <w:cs/>
          <w:lang w:val="ar_AE" w:bidi="ar_AE"/>
        </w:rPr>
      </w:r>
      <w:r>
        <w:rPr>
          <w:rtl/>
          <w:cs/>
          <w:lang w:val="ar_AE" w:bidi="ar_AE"/>
        </w:rPr>
        <w:t xml:space="preserve">توقفوا هنا وانظروا معًا كمجموعة إلى صورة </w:t>
      </w:r>
      <w:r>
        <w:rPr>
          <w:rtl/>
          <w:cs/>
          <w:lang w:val="ar_AE" w:bidi="ar_AE"/>
        </w:rPr>
        <w:t>عُشّ طائر</w:t>
      </w:r>
      <w:r>
        <w:rPr>
          <w:rtl/>
          <w:cs/>
          <w:lang w:val="ar_AE" w:bidi="ar_AE"/>
        </w:rPr>
        <w:t>. أوقفوا سماع هذا التسجيل الصوتي هنا.</w:t>
      </w:r>
    </w:p>
    <w:p>
      <w:pPr>
        <w:bidi/>
      </w:pPr>
      <w:r>
        <w:rPr>
          <w:rtl/>
          <w:cs/>
          <w:lang w:val="ar_AE" w:bidi="ar_AE"/>
        </w:rPr>
      </w:r>
      <w:r>
        <w:rPr>
          <w:rtl/>
          <w:cs/>
          <w:lang w:val="ar_AE" w:bidi="ar_AE"/>
        </w:rPr>
        <w:t xml:space="preserve">يقول بلعام إنه مع أن المكان الذي يسكنون فيه يبدو آمنًا، إلا أن القينيين سيهلكون. فإن أشور سيأسر القينيين ويحرق أو يدمر أرضهم. وقد ربط البعض بالخطأ بين أشور والآشوريين. ومع ذلك، فإن أشور على الأرجح هي مجموعة بشرية من شمال شبه الجزيرة العربية التي خاض القينيون حربًا معها. كانت قبيلة أشور هذه من البدو الرَحَّال الذين يعيشون في منطقة النقب، وهي الأرض التي كانت تضم كلًا من القينيين والعمالقة. </w:t>
      </w:r>
    </w:p>
    <w:p>
      <w:pPr>
        <w:bidi/>
      </w:pPr>
      <w:r>
        <w:rPr>
          <w:rtl/>
          <w:cs/>
          <w:lang w:val="ar_AE" w:bidi="ar_AE"/>
        </w:rPr>
      </w:r>
      <w:r>
        <w:rPr>
          <w:rtl/>
          <w:cs/>
          <w:lang w:val="ar_AE" w:bidi="ar_AE"/>
        </w:rPr>
        <w:t xml:space="preserve">توقفوا هنا وانظروا كمجموعة إلى خريطة تشمل </w:t>
      </w:r>
      <w:r>
        <w:rPr>
          <w:b/>
          <w:rtl/>
          <w:cs/>
          <w:lang w:val="ar_AE" w:bidi="ar_AE"/>
        </w:rPr>
        <w:t>منطقة النقب وأرض العماليق والقينيين</w:t>
      </w:r>
      <w:r>
        <w:rPr>
          <w:rtl/>
          <w:cs/>
          <w:lang w:val="ar_AE" w:bidi="ar_AE"/>
        </w:rPr>
        <w:t>. أوقفوا سماع هذا التسجيل الصوتي هنا.</w:t>
      </w:r>
    </w:p>
    <w:p>
      <w:pPr>
        <w:bidi/>
      </w:pPr>
      <w:r>
        <w:rPr>
          <w:rtl/>
          <w:cs/>
          <w:lang w:val="ar_AE" w:bidi="ar_AE"/>
        </w:rPr>
      </w:r>
      <w:r>
        <w:rPr>
          <w:rtl/>
          <w:cs/>
          <w:lang w:val="ar_AE" w:bidi="ar_AE"/>
        </w:rPr>
        <w:t>لدى بلعام رسالة أخيرة واحدة. وهو يبدأ بسؤال لا ينتظر أن يجيب عليه أحد: "آه، من يستطيع أن ينجو عندما يفعل الله هذا أو إلا إذا شاء الله؟" والجواب هو أنه لن ينجو أحد. ثم يقول بلعام إن السُفُن ستأتي من كتيم. ويشير اسم كتيم إلى بلدة كيتيون الواقعة على الساحل الشرقي لقبرص. وغالبًا ما يستخدم الناس اسم كتيم للإشارة إلى أي أشخاص يعيشون على طول البحر أو الأشخاص الذين يستخدمون السُفُن.</w:t>
      </w:r>
    </w:p>
    <w:p>
      <w:pPr>
        <w:bidi/>
      </w:pPr>
      <w:r>
        <w:rPr>
          <w:rtl/>
          <w:cs/>
          <w:lang w:val="ar_AE" w:bidi="ar_AE"/>
        </w:rPr>
      </w:r>
      <w:r>
        <w:rPr>
          <w:rtl/>
          <w:cs/>
          <w:lang w:val="ar_AE" w:bidi="ar_AE"/>
        </w:rPr>
        <w:t xml:space="preserve">توقفوا هنا وانظروا إلى خريطة تشمل </w:t>
      </w:r>
      <w:r>
        <w:rPr>
          <w:b/>
          <w:rtl/>
          <w:cs/>
          <w:lang w:val="ar_AE" w:bidi="ar_AE"/>
        </w:rPr>
        <w:t>قبرص، والبحر الأبيض المتوسط، والنقب، وأرض الموعد، أو كنعان</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لسفينة كانت تُبحر في البحر الأبيض المتوسط خلال هذه الفترة</w:t>
      </w:r>
      <w:r>
        <w:rPr>
          <w:rtl/>
          <w:cs/>
          <w:lang w:val="ar_AE" w:bidi="ar_AE"/>
        </w:rPr>
        <w:t>. أوقفوا سماع هذا التسجيل الصوتي هنا.</w:t>
      </w:r>
    </w:p>
    <w:p>
      <w:pPr>
        <w:bidi/>
      </w:pPr>
      <w:r>
        <w:rPr>
          <w:rtl/>
          <w:cs/>
          <w:lang w:val="ar_AE" w:bidi="ar_AE"/>
        </w:rPr>
      </w:r>
      <w:r>
        <w:rPr>
          <w:rtl/>
          <w:cs/>
          <w:lang w:val="ar_AE" w:bidi="ar_AE"/>
        </w:rPr>
        <w:t xml:space="preserve">يقول بلعام إن الشعب الذي يأتي على متن السُفُن سوف يُخْضِع أشور وعابر ويهزمهما. وسيُهْلِك هؤلاء الغزاة أشور وعابر. وهذا هو أشور نفسه الذي هزم القينيين. ونحن لا نعرف من يكون عابر. ويختتم بلعام رسالته بقوله إن شخصًا ما سيُهْلِك في النهاية هؤلاء الغزاة من كتيم. </w:t>
      </w:r>
    </w:p>
    <w:p>
      <w:pPr>
        <w:bidi/>
      </w:pPr>
      <w:r>
        <w:rPr>
          <w:rtl/>
          <w:cs/>
          <w:lang w:val="ar_AE" w:bidi="ar_AE"/>
        </w:rPr>
      </w:r>
      <w:r>
        <w:rPr>
          <w:rtl/>
          <w:cs/>
          <w:lang w:val="ar_AE" w:bidi="ar_AE"/>
        </w:rPr>
        <w:t xml:space="preserve">وبعد أن أنهى بلعام هذه الرسالة الأخيرة، استعد وعاد إلى مكانه. من غير المؤكد ما إذا كان بلعام قد عاد مباشرة إلى فتور أو ذهب إلى مكان كان يقيم فيه مؤقتًا. وقد غادر بالاق أيضًا.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24: 20 - 25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ينظر بلعام نحو عماليق ويُعطِي رسالة. وهو يقول إن العماليق سيُبادون تمامًا.</w:t>
      </w:r>
    </w:p>
    <w:p>
      <w:pPr>
        <w:bidi/>
      </w:pPr>
      <w:r>
        <w:rPr>
          <w:rtl/>
          <w:cs/>
          <w:lang w:val="ar_AE" w:bidi="ar_AE"/>
        </w:rPr>
      </w:r>
      <w:r>
        <w:rPr>
          <w:b/>
          <w:rtl/>
          <w:cs/>
          <w:lang w:val="ar_AE" w:bidi="ar_AE"/>
        </w:rPr>
        <w:t>في المشهد الثاني:</w:t>
      </w:r>
      <w:r>
        <w:rPr>
          <w:rtl/>
          <w:cs/>
          <w:lang w:val="ar_AE" w:bidi="ar_AE"/>
        </w:rPr>
        <w:t xml:space="preserve"> ينظر بلعام بعد ذلك نحو القينيين ويُعطي رسالة. فيقول إن شعب أشور سيدمرون أرض القينيين ويأخذونهم أسرى.</w:t>
      </w:r>
    </w:p>
    <w:p>
      <w:pPr>
        <w:bidi/>
      </w:pPr>
      <w:r>
        <w:rPr>
          <w:rtl/>
          <w:cs/>
          <w:lang w:val="ar_AE" w:bidi="ar_AE"/>
        </w:rPr>
      </w:r>
      <w:r>
        <w:rPr>
          <w:b/>
          <w:rtl/>
          <w:cs/>
          <w:lang w:val="ar_AE" w:bidi="ar_AE"/>
        </w:rPr>
        <w:t>في المشهد الثالث:</w:t>
      </w:r>
      <w:r>
        <w:rPr>
          <w:rtl/>
          <w:cs/>
          <w:lang w:val="ar_AE" w:bidi="ar_AE"/>
        </w:rPr>
        <w:t xml:space="preserve"> يعطي بلعام رسالة واحدة أخيرة. وهو يقول إن الناس سيأتون من كتيم على سُفُن ويُهلكون شعب أشور وعابر. وشخص ما سوف يُهلك كتيم في النهاية أيضًا.</w:t>
      </w:r>
    </w:p>
    <w:p>
      <w:pPr>
        <w:bidi/>
      </w:pPr>
      <w:r>
        <w:rPr>
          <w:rtl/>
          <w:cs/>
          <w:lang w:val="ar_AE" w:bidi="ar_AE"/>
        </w:rPr>
      </w:r>
      <w:r>
        <w:rPr>
          <w:b/>
          <w:rtl/>
          <w:cs/>
          <w:lang w:val="ar_AE" w:bidi="ar_AE"/>
        </w:rPr>
        <w:t>في المشهد الرابع:</w:t>
      </w:r>
      <w:r>
        <w:rPr>
          <w:rtl/>
          <w:cs/>
          <w:lang w:val="ar_AE" w:bidi="ar_AE"/>
        </w:rPr>
        <w:t xml:space="preserve"> يغادر بلعام ويذهب إلى بيته. ويغادر بالاق أيضًا ويذهب في طريقه.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إسرائيل، مع أنها لم تُذكَر</w:t>
      </w:r>
    </w:p>
    <w:p>
      <w:pPr>
        <w:pStyle w:val="ListBullet"/>
        <w:bidi/>
        <w:spacing w:line="240" w:lineRule="auto"/>
        <w:ind w:left="720"/>
      </w:pPr>
      <w:r>
        <w:rPr>
          <w:rtl/>
          <w:cs/>
          <w:lang w:val="ar_AE" w:bidi="ar_AE"/>
        </w:rPr>
      </w:r>
      <w:r>
        <w:rPr>
          <w:rtl/>
          <w:cs/>
          <w:lang w:val="ar_AE" w:bidi="ar_AE"/>
        </w:rPr>
        <w:t>العماليق</w:t>
      </w:r>
    </w:p>
    <w:p>
      <w:pPr>
        <w:pStyle w:val="ListBullet"/>
        <w:bidi/>
        <w:spacing w:line="240" w:lineRule="auto"/>
        <w:ind w:left="720"/>
      </w:pPr>
      <w:r>
        <w:rPr>
          <w:rtl/>
          <w:cs/>
          <w:lang w:val="ar_AE" w:bidi="ar_AE"/>
        </w:rPr>
      </w:r>
      <w:r>
        <w:rPr>
          <w:rtl/>
          <w:cs/>
          <w:lang w:val="ar_AE" w:bidi="ar_AE"/>
        </w:rPr>
        <w:t>القينيون</w:t>
      </w:r>
    </w:p>
    <w:p>
      <w:pPr>
        <w:pStyle w:val="ListBullet"/>
        <w:bidi/>
        <w:spacing w:line="240" w:lineRule="auto"/>
        <w:ind w:left="720"/>
      </w:pPr>
      <w:r>
        <w:rPr>
          <w:rtl/>
          <w:cs/>
          <w:lang w:val="ar_AE" w:bidi="ar_AE"/>
        </w:rPr>
      </w:r>
      <w:r>
        <w:rPr>
          <w:rtl/>
          <w:cs/>
          <w:lang w:val="ar_AE" w:bidi="ar_AE"/>
        </w:rPr>
        <w:t>أشور أو الأشوريون</w:t>
      </w:r>
    </w:p>
    <w:p>
      <w:pPr>
        <w:pStyle w:val="ListBullet"/>
        <w:bidi/>
        <w:spacing w:line="240" w:lineRule="auto"/>
        <w:ind w:left="720"/>
      </w:pPr>
      <w:r>
        <w:rPr>
          <w:rtl/>
          <w:cs/>
          <w:lang w:val="ar_AE" w:bidi="ar_AE"/>
        </w:rPr>
      </w:r>
      <w:r>
        <w:rPr>
          <w:rtl/>
          <w:cs/>
          <w:lang w:val="ar_AE" w:bidi="ar_AE"/>
        </w:rPr>
        <w:t>كتيم أو الكيتِّيون</w:t>
      </w:r>
    </w:p>
    <w:p>
      <w:pPr>
        <w:pStyle w:val="ListBullet"/>
        <w:bidi/>
        <w:spacing w:line="240" w:lineRule="auto"/>
        <w:ind w:left="720"/>
      </w:pPr>
      <w:r>
        <w:rPr>
          <w:rtl/>
          <w:cs/>
          <w:lang w:val="ar_AE" w:bidi="ar_AE"/>
        </w:rPr>
      </w:r>
      <w:r>
        <w:rPr>
          <w:rtl/>
          <w:cs/>
          <w:lang w:val="ar_AE" w:bidi="ar_AE"/>
        </w:rPr>
        <w:t>عابر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المقطع السابق، أعطى بلعام أولى الرسائل الأربع الأخيرة. وفي هذا المقطع يواصل بلعام الرسائل الثلاث الأخيرة. يتكلم بلعام بكل رسالة (نبوءة)، واحدة تلو الأخرى، دون أي تحضيرات أو ردود. ومرة أخرى، يعطي بلعام رسائله في شكل شعري.</w:t>
      </w:r>
    </w:p>
    <w:p>
      <w:pPr>
        <w:bidi/>
      </w:pPr>
      <w:r>
        <w:rPr>
          <w:rtl/>
          <w:cs/>
          <w:lang w:val="ar_AE" w:bidi="ar_AE"/>
        </w:rPr>
      </w:r>
      <w:r>
        <w:rPr>
          <w:rtl/>
          <w:cs/>
          <w:lang w:val="ar_AE" w:bidi="ar_AE"/>
        </w:rPr>
        <w:t>في المشهد الأول، ينظر بلعام نحو أرض العماليق ويُعطِي رسالة قصيرة جدًا مكونة من عبارتين متوازيتين أو مصاحبتين فقط تعطيان معلومات متضادة أو متناقضة. ويستخدم بلعام الكلمات "أول" أو "بداية" و"آخرته" أو "نهايته" لإظهار التناقض.</w:t>
      </w:r>
    </w:p>
    <w:p>
      <w:pPr>
        <w:bidi/>
      </w:pPr>
      <w:r>
        <w:rPr>
          <w:rtl/>
          <w:cs/>
          <w:lang w:val="ar_AE" w:bidi="ar_AE"/>
        </w:rPr>
      </w:r>
      <w:r>
        <w:rPr>
          <w:rtl/>
          <w:cs/>
          <w:lang w:val="ar_AE" w:bidi="ar_AE"/>
        </w:rPr>
        <w:t>فيقول بلعام إن عماليق كان الأول بين الأمم (أول الشعوب). لا يقول بلعام إنهم أول أمة على الإطلاق أو الأمة الأعظم. من المحتمل أن بلعام يقول إن عماليق كانوا أمة رائدة، لكنه على الأرجح يشير إلى حقيقة أن عماليق كانوا أول أمة تَشِنّ حربًا ضد بني إسرائيل. ويقول بلعام إنه على الرغم من أن عماليق كانوا أول أُمَّة تقاوم إسرائيل، إلا أنهم سينتهون وسيُدمِّرهم شخص ما.</w:t>
      </w:r>
    </w:p>
    <w:p>
      <w:pPr>
        <w:bidi/>
      </w:pPr>
      <w:r>
        <w:rPr>
          <w:rtl/>
          <w:cs/>
          <w:lang w:val="ar_AE" w:bidi="ar_AE"/>
        </w:rPr>
      </w:r>
      <w:r>
        <w:rPr>
          <w:rtl/>
          <w:cs/>
          <w:lang w:val="ar_AE" w:bidi="ar_AE"/>
        </w:rPr>
        <w:t xml:space="preserve">توقَّفوا هنا وانظروا معًا إلى خريطة توضح </w:t>
      </w:r>
      <w:r>
        <w:rPr>
          <w:b/>
          <w:rtl/>
          <w:cs/>
          <w:lang w:val="ar_AE" w:bidi="ar_AE"/>
        </w:rPr>
        <w:t>أرض عماليق</w:t>
      </w:r>
      <w:r>
        <w:rPr>
          <w:rtl/>
          <w:cs/>
          <w:lang w:val="ar_AE" w:bidi="ar_AE"/>
        </w:rPr>
        <w:t>، إذا احتجتم لذلك. أوقفوا سماع هذا التسجيل الصوتي هنا.</w:t>
      </w:r>
    </w:p>
    <w:p>
      <w:pPr>
        <w:bidi/>
      </w:pPr>
      <w:r>
        <w:rPr>
          <w:rtl/>
          <w:cs/>
          <w:lang w:val="ar_AE" w:bidi="ar_AE"/>
        </w:rPr>
      </w:r>
      <w:r>
        <w:rPr>
          <w:rtl/>
          <w:cs/>
          <w:lang w:val="ar_AE" w:bidi="ar_AE"/>
        </w:rPr>
        <w:t>توقفوا هنا وناقشوا: كيف ستترجمون فكرة أن عماليق لم يكونوا الأمة الأولى (أول أمَّة ظهرت) بل كانوا أول أمة تحارب إسرائيل؟ أوقفوا سماع هذا التسجيل الصوتي هنا.</w:t>
      </w:r>
    </w:p>
    <w:p>
      <w:pPr>
        <w:bidi/>
      </w:pPr>
      <w:r>
        <w:rPr>
          <w:rtl/>
          <w:cs/>
          <w:lang w:val="ar_AE" w:bidi="ar_AE"/>
        </w:rPr>
      </w:r>
      <w:r>
        <w:rPr>
          <w:rtl/>
          <w:cs/>
          <w:lang w:val="ar_AE" w:bidi="ar_AE"/>
        </w:rPr>
        <w:t>في المشهد الثاني، ينظر بلعام نحو أرض القينيين ويقدِّم رسالته.</w:t>
      </w:r>
    </w:p>
    <w:p>
      <w:pPr>
        <w:bidi/>
      </w:pPr>
      <w:r>
        <w:rPr>
          <w:rtl/>
          <w:cs/>
          <w:lang w:val="ar_AE" w:bidi="ar_AE"/>
        </w:rPr>
      </w:r>
      <w:r>
        <w:rPr>
          <w:rtl/>
          <w:cs/>
          <w:lang w:val="ar_AE" w:bidi="ar_AE"/>
        </w:rPr>
        <w:t xml:space="preserve">توقفوا هنا وانظروا إلى خريطة تشمل </w:t>
      </w:r>
      <w:r>
        <w:rPr>
          <w:b/>
          <w:rtl/>
          <w:cs/>
          <w:lang w:val="ar_AE" w:bidi="ar_AE"/>
        </w:rPr>
        <w:t>منطقة النقب وأرض العماليق والقينيين</w:t>
      </w:r>
      <w:r>
        <w:rPr>
          <w:rtl/>
          <w:cs/>
          <w:lang w:val="ar_AE" w:bidi="ar_AE"/>
        </w:rPr>
        <w:t>، إذا احتجتم لذلك. أوقفوا سماع هذا التسجيل الصوتي هنا.</w:t>
      </w:r>
    </w:p>
    <w:p>
      <w:pPr>
        <w:bidi/>
      </w:pPr>
      <w:r>
        <w:rPr>
          <w:rtl/>
          <w:cs/>
          <w:lang w:val="ar_AE" w:bidi="ar_AE"/>
        </w:rPr>
      </w:r>
      <w:r>
        <w:rPr>
          <w:rtl/>
          <w:cs/>
          <w:lang w:val="ar_AE" w:bidi="ar_AE"/>
        </w:rPr>
        <w:t>تحتوي هذه الرسالة على مجموعتين من العبارات المصاحبة المتقابلة مُنظمة في هيكل عكسي أو هيكل X. فيقول بلعام إن مسكن القينيين ثابت أو آمن. ثم يقول عكس ذلك عندما يقول إن أشور سيأخذهم أسرى. فإن بيت القيني ليس آمنًا جدًا.</w:t>
      </w:r>
    </w:p>
    <w:p>
      <w:pPr>
        <w:bidi/>
      </w:pPr>
      <w:r>
        <w:rPr>
          <w:rtl/>
          <w:cs/>
          <w:lang w:val="ar_AE" w:bidi="ar_AE"/>
        </w:rPr>
      </w:r>
      <w:r>
        <w:rPr>
          <w:rtl/>
          <w:cs/>
          <w:lang w:val="ar_AE" w:bidi="ar_AE"/>
        </w:rPr>
        <w:t>ويختار بلعام كلماته في هذه الرسالة من خلال اللعب بأصوات ومعاني الكلمات في اللغة الأصلية. في اللغة الأصلية، الكلمات "عُشّ" و"قيني" لهما أصوات متشابهة، لذلك اختار بلعام الإشارة إلى مسكن القيني على أنه عُشّ. ويقول بلعام أنه على الرغم من أن عُشّهم، أو مسكنهم، يقع في صخرة، إلا أن شخصًا ما سوف يحرقه أو يدمره. يقول بلعام: "سيكون قاين للحريق (للدمار)." مرة أخرى، يتلاعب بلعام بالكلمات لأن اسم قاين يمكن أن يعني أيضًا عامل المعادن. يستخدم عمال المعادن النار، ويمكن أن تحرقهم النار في كثير من الأحيان.</w:t>
      </w:r>
    </w:p>
    <w:p>
      <w:pPr>
        <w:bidi/>
      </w:pPr>
      <w:r>
        <w:rPr>
          <w:rtl/>
          <w:cs/>
          <w:lang w:val="ar_AE" w:bidi="ar_AE"/>
        </w:rPr>
      </w:r>
      <w:r>
        <w:rPr>
          <w:rtl/>
          <w:cs/>
          <w:lang w:val="ar_AE" w:bidi="ar_AE"/>
        </w:rPr>
        <w:t>توقفوا هنا وناقشوا: ما هي بعض الطرق التي يلعب بها الناس بالكلمات في لغتكم؟ وكيف يُستخدم التلاعب بالكلمات في لغتكم؟ أوقفوا سماع هذا التسجيل الصوتي هنا.</w:t>
      </w:r>
    </w:p>
    <w:p>
      <w:pPr>
        <w:bidi/>
      </w:pPr>
      <w:r>
        <w:rPr>
          <w:rtl/>
          <w:cs/>
          <w:lang w:val="ar_AE" w:bidi="ar_AE"/>
        </w:rPr>
      </w:r>
      <w:r>
        <w:rPr>
          <w:rtl/>
          <w:cs/>
          <w:lang w:val="ar_AE" w:bidi="ar_AE"/>
        </w:rPr>
        <w:t xml:space="preserve">في المشهد الثالث، يبدأ بلعام رسالته الأخيرة. وهو يبدأ الرسالة بطرح سؤال لا ينتظر أن يجيب عليه أحد لأن الجواب واضح. يسأل بلعام: "يا للهول، من يستطيع أن ينجو عندما يفعل الله هذا أو ما لم يشأ الله؟" والجواب هو أنه لن ينجو أحد. ويبدأ بلعام السؤال بتعبير باللغة الأصلية، وهو صرخة قلقة تَرى الدمار الآتي. </w:t>
      </w:r>
    </w:p>
    <w:p>
      <w:pPr>
        <w:bidi/>
      </w:pPr>
      <w:r>
        <w:rPr>
          <w:rtl/>
          <w:cs/>
          <w:lang w:val="ar_AE" w:bidi="ar_AE"/>
        </w:rPr>
      </w:r>
      <w:r>
        <w:rPr>
          <w:rtl/>
          <w:cs/>
          <w:lang w:val="ar_AE" w:bidi="ar_AE"/>
        </w:rPr>
        <w:t>ويتبع بلعام السؤال بثلاث عبارات مصاحبة. تأتي سفن من كتيم، على ساحل قبرص. فيضايقون أو يضطهدون شعب أشور وعابر. والسُفُن ليست هي التي تقوم بعملية التدمير، بل الجيش الغازي هو الذي يسافر على السُفُن.</w:t>
      </w:r>
    </w:p>
    <w:p>
      <w:pPr>
        <w:bidi/>
      </w:pPr>
      <w:r>
        <w:rPr>
          <w:rtl/>
          <w:cs/>
          <w:lang w:val="ar_AE" w:bidi="ar_AE"/>
        </w:rPr>
      </w:r>
      <w:r>
        <w:rPr>
          <w:rtl/>
          <w:cs/>
          <w:lang w:val="ar_AE" w:bidi="ar_AE"/>
        </w:rPr>
        <w:t xml:space="preserve">توقفوا هنا وانظروا إلى خريطة تشمل </w:t>
      </w:r>
      <w:r>
        <w:rPr>
          <w:b/>
          <w:rtl/>
          <w:cs/>
          <w:lang w:val="ar_AE" w:bidi="ar_AE"/>
        </w:rPr>
        <w:t>قبرص، والبحر الأبيض المتوسط، والنقب، وأرض الموعد، أو كنعان</w:t>
      </w:r>
      <w:r>
        <w:rPr>
          <w:rtl/>
          <w:cs/>
          <w:lang w:val="ar_AE" w:bidi="ar_AE"/>
        </w:rPr>
        <w:t>، إذا لزم الأمر. أوقفوا سماع هذا التسجيل الصوتي هنا.</w:t>
      </w:r>
    </w:p>
    <w:p>
      <w:pPr>
        <w:bidi/>
      </w:pPr>
      <w:r>
        <w:rPr>
          <w:rtl/>
          <w:cs/>
          <w:lang w:val="ar_AE" w:bidi="ar_AE"/>
        </w:rPr>
      </w:r>
      <w:r>
        <w:rPr>
          <w:rtl/>
          <w:cs/>
          <w:lang w:val="ar_AE" w:bidi="ar_AE"/>
        </w:rPr>
        <w:t>توقفوا هنا وناقشوا كيف ستترجمون هذه الفكرة حتى يفهم الناس أن السفن ليست هي التي تقوم بالتدمير، بل إن الأشخاص القادمين في السفن هم الذين يُهلكون أهل أشور وعابر. أوقفوا سماع هذا التسجيل الصوتي هنا.</w:t>
      </w:r>
    </w:p>
    <w:p>
      <w:pPr>
        <w:bidi/>
      </w:pPr>
      <w:r>
        <w:rPr>
          <w:rtl/>
          <w:cs/>
          <w:lang w:val="ar_AE" w:bidi="ar_AE"/>
        </w:rPr>
      </w:r>
      <w:r>
        <w:rPr>
          <w:rtl/>
          <w:cs/>
          <w:lang w:val="ar_AE" w:bidi="ar_AE"/>
        </w:rPr>
        <w:t>ويُنهِي بلعام الرسالة بالقول إن الذين أهلكوا أشور وعابر سيهلكون أيضًا يومًا ما. يُنهي بلعام رسالته، ويقوم، ويرجع إلى مكانه. ويغادر بالاق أيضًا ويذهب إلى مكانه.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24: 20 - 25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بالاق</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إسرائيل، مع أنها لم تُذكَر</w:t>
      </w:r>
    </w:p>
    <w:p>
      <w:pPr>
        <w:pStyle w:val="ListBullet"/>
        <w:bidi/>
        <w:spacing w:line="240" w:lineRule="auto"/>
        <w:ind w:left="720"/>
      </w:pPr>
      <w:r>
        <w:rPr>
          <w:rtl/>
          <w:cs/>
          <w:lang w:val="ar_AE" w:bidi="ar_AE"/>
        </w:rPr>
      </w:r>
      <w:r>
        <w:rPr>
          <w:rtl/>
          <w:cs/>
          <w:lang w:val="ar_AE" w:bidi="ar_AE"/>
        </w:rPr>
        <w:t>العماليق</w:t>
      </w:r>
    </w:p>
    <w:p>
      <w:pPr>
        <w:pStyle w:val="ListBullet"/>
        <w:bidi/>
        <w:spacing w:line="240" w:lineRule="auto"/>
        <w:ind w:left="720"/>
      </w:pPr>
      <w:r>
        <w:rPr>
          <w:rtl/>
          <w:cs/>
          <w:lang w:val="ar_AE" w:bidi="ar_AE"/>
        </w:rPr>
      </w:r>
      <w:r>
        <w:rPr>
          <w:rtl/>
          <w:cs/>
          <w:lang w:val="ar_AE" w:bidi="ar_AE"/>
        </w:rPr>
        <w:t>القينيون</w:t>
      </w:r>
    </w:p>
    <w:p>
      <w:pPr>
        <w:pStyle w:val="ListBullet"/>
        <w:bidi/>
        <w:spacing w:line="240" w:lineRule="auto"/>
        <w:ind w:left="720"/>
      </w:pPr>
      <w:r>
        <w:rPr>
          <w:rtl/>
          <w:cs/>
          <w:lang w:val="ar_AE" w:bidi="ar_AE"/>
        </w:rPr>
      </w:r>
      <w:r>
        <w:rPr>
          <w:rtl/>
          <w:cs/>
          <w:lang w:val="ar_AE" w:bidi="ar_AE"/>
        </w:rPr>
        <w:t>أشور أو أشوريون</w:t>
      </w:r>
    </w:p>
    <w:p>
      <w:pPr>
        <w:pStyle w:val="ListBullet"/>
        <w:bidi/>
        <w:spacing w:line="240" w:lineRule="auto"/>
        <w:ind w:left="720"/>
      </w:pPr>
      <w:r>
        <w:rPr>
          <w:rtl/>
          <w:cs/>
          <w:lang w:val="ar_AE" w:bidi="ar_AE"/>
        </w:rPr>
      </w:r>
      <w:r>
        <w:rPr>
          <w:rtl/>
          <w:cs/>
          <w:lang w:val="ar_AE" w:bidi="ar_AE"/>
        </w:rPr>
        <w:t>كتيم أو الكيتِّيون</w:t>
      </w:r>
    </w:p>
    <w:p>
      <w:pPr>
        <w:pStyle w:val="ListBullet"/>
        <w:bidi/>
        <w:spacing w:line="240" w:lineRule="auto"/>
        <w:ind w:left="720"/>
      </w:pPr>
      <w:r>
        <w:rPr>
          <w:rtl/>
          <w:cs/>
          <w:lang w:val="ar_AE" w:bidi="ar_AE"/>
        </w:rPr>
      </w:r>
      <w:r>
        <w:rPr>
          <w:rtl/>
          <w:cs/>
          <w:lang w:val="ar_AE" w:bidi="ar_AE"/>
        </w:rPr>
        <w:t>عابر</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المقطع السابق، أعطى بلعام أولى الرسائل الأربع الأخيرة. وفي هذا المقطع يواصل بلعام الرسائل الثلاث الأخيرة. </w:t>
      </w:r>
    </w:p>
    <w:p>
      <w:pPr>
        <w:bidi/>
      </w:pPr>
      <w:r>
        <w:rPr>
          <w:rtl/>
          <w:cs/>
          <w:lang w:val="ar_AE" w:bidi="ar_AE"/>
        </w:rPr>
      </w:r>
      <w:r>
        <w:rPr>
          <w:rtl/>
          <w:cs/>
          <w:lang w:val="ar_AE" w:bidi="ar_AE"/>
        </w:rPr>
        <w:t>نظر بلعام نحو عماليق ونطق بهذا الوحي:</w:t>
      </w:r>
    </w:p>
    <w:p>
      <w:pPr>
        <w:bidi/>
      </w:pPr>
      <w:r>
        <w:rPr>
          <w:rtl/>
          <w:cs/>
          <w:lang w:val="ar_AE" w:bidi="ar_AE"/>
        </w:rPr>
      </w:r>
      <w:r>
        <w:rPr>
          <w:rtl/>
          <w:cs/>
          <w:lang w:val="ar_AE" w:bidi="ar_AE"/>
        </w:rPr>
        <w:t>عماليق هو أول أمة قاومت إسرائيل،</w:t>
      </w:r>
    </w:p>
    <w:p>
      <w:pPr>
        <w:bidi/>
      </w:pPr>
      <w:r>
        <w:rPr>
          <w:rtl/>
          <w:cs/>
          <w:lang w:val="ar_AE" w:bidi="ar_AE"/>
        </w:rPr>
      </w:r>
      <w:r>
        <w:rPr>
          <w:rtl/>
          <w:cs/>
          <w:lang w:val="ar_AE" w:bidi="ar_AE"/>
        </w:rPr>
        <w:t>لكن مستقبلها ينتهي بهلاك كامل.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عماليق: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نظر بلعام نحو القينيين وأعطى هذه الرسالة:</w:t>
      </w:r>
    </w:p>
    <w:p>
      <w:pPr>
        <w:bidi/>
      </w:pPr>
      <w:r>
        <w:rPr>
          <w:rtl/>
          <w:cs/>
          <w:lang w:val="ar_AE" w:bidi="ar_AE"/>
        </w:rPr>
      </w:r>
      <w:r>
        <w:rPr>
          <w:rtl/>
          <w:cs/>
          <w:lang w:val="ar_AE" w:bidi="ar_AE"/>
        </w:rPr>
        <w:t xml:space="preserve">أنتم تعيشون في مكان آمن، </w:t>
      </w:r>
    </w:p>
    <w:p>
      <w:pPr>
        <w:bidi/>
      </w:pPr>
      <w:r>
        <w:rPr>
          <w:rtl/>
          <w:cs/>
          <w:lang w:val="ar_AE" w:bidi="ar_AE"/>
        </w:rPr>
      </w:r>
      <w:r>
        <w:rPr>
          <w:rtl/>
          <w:cs/>
          <w:lang w:val="ar_AE" w:bidi="ar_AE"/>
        </w:rPr>
        <w:t xml:space="preserve">إنه كعُشٍّ على صخرة عالية </w:t>
      </w:r>
    </w:p>
    <w:p>
      <w:pPr>
        <w:bidi/>
      </w:pPr>
      <w:r>
        <w:rPr>
          <w:rtl/>
          <w:cs/>
          <w:lang w:val="ar_AE" w:bidi="ar_AE"/>
        </w:rPr>
      </w:r>
      <w:r>
        <w:rPr>
          <w:rtl/>
          <w:cs/>
          <w:lang w:val="ar_AE" w:bidi="ar_AE"/>
        </w:rPr>
        <w:t>لكن شعب أشور سيأتون ويحرقون بيوتكم ويأخذونكم كأسرى.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القينيين: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تكلَّم بلعام بهذه الرسالة:</w:t>
      </w:r>
    </w:p>
    <w:p>
      <w:pPr>
        <w:bidi/>
      </w:pPr>
      <w:r>
        <w:rPr>
          <w:rtl/>
          <w:cs/>
          <w:lang w:val="ar_AE" w:bidi="ar_AE"/>
        </w:rPr>
      </w:r>
      <w:r>
        <w:rPr>
          <w:rtl/>
          <w:cs/>
          <w:lang w:val="ar_AE" w:bidi="ar_AE"/>
        </w:rPr>
        <w:t>آه، لن ينجو أحد عندما يفعل الله هذا.</w:t>
      </w:r>
    </w:p>
    <w:p>
      <w:pPr>
        <w:bidi/>
      </w:pPr>
      <w:r>
        <w:rPr>
          <w:rtl/>
          <w:cs/>
          <w:lang w:val="ar_AE" w:bidi="ar_AE"/>
        </w:rPr>
      </w:r>
      <w:r>
        <w:rPr>
          <w:rtl/>
          <w:cs/>
          <w:lang w:val="ar_AE" w:bidi="ar_AE"/>
        </w:rPr>
        <w:t>سيأتي غزاة على سُفُن من كَتيم، أو قبرص.</w:t>
      </w:r>
    </w:p>
    <w:p>
      <w:pPr>
        <w:bidi/>
      </w:pPr>
      <w:r>
        <w:rPr>
          <w:rtl/>
          <w:cs/>
          <w:lang w:val="ar_AE" w:bidi="ar_AE"/>
        </w:rPr>
      </w:r>
      <w:r>
        <w:rPr>
          <w:rtl/>
          <w:cs/>
          <w:lang w:val="ar_AE" w:bidi="ar_AE"/>
        </w:rPr>
        <w:t>وسيغزون أشور وعابر.</w:t>
      </w:r>
    </w:p>
    <w:p>
      <w:pPr>
        <w:bidi/>
      </w:pPr>
      <w:r>
        <w:rPr>
          <w:rtl/>
          <w:cs/>
          <w:lang w:val="ar_AE" w:bidi="ar_AE"/>
        </w:rPr>
      </w:r>
      <w:r>
        <w:rPr>
          <w:rtl/>
          <w:cs/>
          <w:lang w:val="ar_AE" w:bidi="ar_AE"/>
        </w:rPr>
        <w:t>ولكن شعب كتيم أيضًا سيَهلك يومًا 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بلعام: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أهل أشور: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أنهى بلعام رسائله، قام وعاد إلى مكانه. وغادر بالاق أيضًا وذهب في طريقه.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بالاق: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24: 20 - 25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نظر بلعام إلى شعب عماليق وأعطى </w:t>
      </w:r>
      <w:r>
        <w:rPr>
          <w:b/>
          <w:rtl/>
          <w:cs/>
          <w:lang w:val="ar_AE" w:bidi="ar_AE"/>
        </w:rPr>
        <w:t>رسالة</w:t>
      </w:r>
      <w:r>
        <w:rPr>
          <w:rtl/>
          <w:cs/>
          <w:lang w:val="ar_AE" w:bidi="ar_AE"/>
        </w:rPr>
        <w:t>. استخدموا الكلمة ذاتها التي استخدمتموها للإشارة إلى رسالة في المقاطع السابقة عن بلعام.</w:t>
      </w:r>
    </w:p>
    <w:p>
      <w:pPr>
        <w:bidi/>
      </w:pPr>
      <w:r>
        <w:rPr>
          <w:rtl/>
          <w:cs/>
          <w:lang w:val="ar_AE" w:bidi="ar_AE"/>
        </w:rPr>
      </w:r>
      <w:r>
        <w:rPr>
          <w:rtl/>
          <w:cs/>
          <w:lang w:val="ar_AE" w:bidi="ar_AE"/>
        </w:rPr>
        <w:t xml:space="preserve">قال بلعام إن عماليق كانت أول </w:t>
      </w:r>
      <w:r>
        <w:rPr>
          <w:b/>
          <w:rtl/>
          <w:cs/>
          <w:lang w:val="ar_AE" w:bidi="ar_AE"/>
        </w:rPr>
        <w:t>أُمَّة</w:t>
      </w:r>
      <w:r>
        <w:rPr>
          <w:rtl/>
          <w:cs/>
          <w:lang w:val="ar_AE" w:bidi="ar_AE"/>
        </w:rPr>
        <w:t xml:space="preserve"> (أول الشعوب). استخدموا الكلمة ذاتها التي استخدمتموها في المقاطع السابقة للإشارة إلى كلمة أُمَّة. وللمزيد من المعلومات عن كلمة </w:t>
      </w:r>
      <w:r>
        <w:rPr>
          <w:rtl/>
          <w:cs/>
          <w:lang w:val="ar_AE" w:bidi="ar_AE"/>
        </w:rPr>
        <w:t>أُمَّة</w:t>
      </w:r>
      <w:r>
        <w:rPr>
          <w:rtl/>
          <w:cs/>
          <w:lang w:val="ar_AE" w:bidi="ar_AE"/>
        </w:rPr>
        <w:t>، ارجعوا إلى قاموس الكلمات الرئيسية.</w:t>
      </w:r>
    </w:p>
    <w:p>
      <w:pPr>
        <w:bidi/>
      </w:pPr>
      <w:r>
        <w:rPr>
          <w:rtl/>
          <w:cs/>
          <w:lang w:val="ar_AE" w:bidi="ar_AE"/>
        </w:rPr>
      </w:r>
      <w:r>
        <w:rPr>
          <w:rtl/>
          <w:cs/>
          <w:lang w:val="ar_AE" w:bidi="ar_AE"/>
        </w:rPr>
        <w:t xml:space="preserve">قال بلعام إن بيت القينيين كان مثل </w:t>
      </w:r>
      <w:r>
        <w:rPr>
          <w:b/>
          <w:rtl/>
          <w:cs/>
          <w:lang w:val="ar_AE" w:bidi="ar_AE"/>
        </w:rPr>
        <w:t>عُشٍّ</w:t>
      </w:r>
      <w:r>
        <w:rPr>
          <w:rtl/>
          <w:cs/>
          <w:lang w:val="ar_AE" w:bidi="ar_AE"/>
        </w:rPr>
        <w:t xml:space="preserve"> موضوع في الصخور. العُشُّ هو هيكل أو بناء تصنعه الطيور لوضع بيضها وتربية صغارها. ويمكن للطائر أن يصنع عُشًّا من العديد من المواد المختلفة مثل الأغصان، أو العشب، أو الطين، أو المواد الأخرى المتاحة له. وتبني الطيور أعشاشها في أماكن يصعب الوصول إليها مثل أعالي الأشجار أو على منحدر (جرف) لحماية صغارها من الأذى.</w:t>
      </w:r>
    </w:p>
    <w:p>
      <w:pPr>
        <w:bidi/>
      </w:pPr>
      <w:r>
        <w:rPr>
          <w:rtl/>
          <w:cs/>
          <w:lang w:val="ar_AE" w:bidi="ar_AE"/>
        </w:rPr>
      </w:r>
      <w:r>
        <w:rPr>
          <w:rtl/>
          <w:cs/>
          <w:lang w:val="ar_AE" w:bidi="ar_AE"/>
        </w:rPr>
        <w:t xml:space="preserve">توقفوا هنا وانظروا إلى صورة </w:t>
      </w:r>
      <w:r>
        <w:rPr>
          <w:rtl/>
          <w:cs/>
          <w:lang w:val="ar_AE" w:bidi="ar_AE"/>
        </w:rPr>
        <w:t>عُشّ</w:t>
      </w:r>
      <w:r>
        <w:rPr>
          <w:rtl/>
          <w:cs/>
          <w:lang w:val="ar_AE" w:bidi="ar_AE"/>
        </w:rPr>
        <w:t xml:space="preserve">، إذا لزم الأمر. ثم ناقشوا كمجموعة الكلمة أو العبارة التي ستستخدمونها للإشارة إلى </w:t>
      </w:r>
      <w:r>
        <w:rPr>
          <w:b/>
          <w:rtl/>
          <w:cs/>
          <w:lang w:val="ar_AE" w:bidi="ar_AE"/>
        </w:rPr>
        <w:t>عُشّ</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في رسالته الأخيرة، يقول بلعام: "آه، لا أحد يستطيع أن ينجو عندما يفعل </w:t>
      </w:r>
      <w:r>
        <w:rPr>
          <w:b/>
          <w:rtl/>
          <w:cs/>
          <w:lang w:val="ar_AE" w:bidi="ar_AE"/>
        </w:rPr>
        <w:t>الله</w:t>
      </w:r>
      <w:r>
        <w:rPr>
          <w:rtl/>
          <w:cs/>
          <w:lang w:val="ar_AE" w:bidi="ar_AE"/>
        </w:rPr>
        <w:t xml:space="preserve"> هذا." ويستخدم بلعام الاسم العام للإشارة إلى الله في هذه العبارة. استخدموا الكلمة نفسها التي استخدمتموها في المقاطع السابقة لاسم الله. وارجعوا إلى كلمة </w:t>
      </w:r>
      <w:r>
        <w:rPr>
          <w:rtl/>
          <w:cs/>
          <w:lang w:val="ar_AE" w:bidi="ar_AE"/>
        </w:rPr>
        <w:t>الله</w:t>
      </w:r>
      <w:r>
        <w:rPr>
          <w:rtl/>
          <w:cs/>
          <w:lang w:val="ar_AE" w:bidi="ar_AE"/>
        </w:rPr>
        <w:t xml:space="preserve"> في قاموس الكلمات الرئيسية وذلك لمزيدٍ من المعلومات. </w:t>
      </w:r>
    </w:p>
    <w:p>
      <w:pPr>
        <w:bidi/>
      </w:pPr>
      <w:r>
        <w:rPr>
          <w:rtl/>
          <w:cs/>
          <w:lang w:val="ar_AE" w:bidi="ar_AE"/>
        </w:rPr>
      </w:r>
      <w:r>
        <w:rPr>
          <w:rtl/>
          <w:cs/>
          <w:lang w:val="ar_AE" w:bidi="ar_AE"/>
        </w:rPr>
        <w:t xml:space="preserve">يقول بلعام إنه ستأتي </w:t>
      </w:r>
      <w:r>
        <w:rPr>
          <w:b/>
          <w:rtl/>
          <w:cs/>
          <w:lang w:val="ar_AE" w:bidi="ar_AE"/>
        </w:rPr>
        <w:t>سُفُنٌ</w:t>
      </w:r>
      <w:r>
        <w:rPr>
          <w:rtl/>
          <w:cs/>
          <w:lang w:val="ar_AE" w:bidi="ar_AE"/>
        </w:rPr>
        <w:t xml:space="preserve"> من كتيم أو قبرص. استخدم الناس السُفُن للسفر عبر البحر، عن طريق استخدام أشخاصٍ يُجدِّفون أو استخدام قوة الرياح لتحريك السفينة من مكان إلى آخر. وقد اختلفت السُفُن في الحجم. كان بإمكان أكثر من 300 شخص السفر على متن سفينة كبيرة تُبحر في البحر الأبيض المتوسط.</w:t>
      </w:r>
    </w:p>
    <w:p>
      <w:pPr>
        <w:bidi/>
      </w:pPr>
      <w:r>
        <w:rPr>
          <w:rtl/>
          <w:cs/>
          <w:lang w:val="ar_AE" w:bidi="ar_AE"/>
        </w:rPr>
      </w:r>
      <w:r>
        <w:rPr>
          <w:rtl/>
          <w:cs/>
          <w:lang w:val="ar_AE" w:bidi="ar_AE"/>
        </w:rPr>
        <w:t xml:space="preserve">توقفوا هنا وانظروا إلى صورة </w:t>
      </w:r>
      <w:r>
        <w:rPr>
          <w:rtl/>
          <w:cs/>
          <w:lang w:val="ar_AE" w:bidi="ar_AE"/>
        </w:rPr>
        <w:t>سفينة</w:t>
      </w:r>
      <w:r>
        <w:rPr>
          <w:rtl/>
          <w:cs/>
          <w:lang w:val="ar_AE" w:bidi="ar_AE"/>
        </w:rPr>
        <w:t xml:space="preserve">، إذا لزم الأمر. ثم ناقشوا كمجموعة الكلمة أو العبارة التي ستستخدمونها للإشارة إلى كلمة </w:t>
      </w:r>
      <w:r>
        <w:rPr>
          <w:b/>
          <w:rtl/>
          <w:cs/>
          <w:lang w:val="ar_AE" w:bidi="ar_AE"/>
        </w:rPr>
        <w:t>سفينة</w:t>
      </w:r>
      <w:r>
        <w:rPr>
          <w:rtl/>
          <w:cs/>
          <w:lang w:val="ar_AE" w:bidi="ar_AE"/>
        </w:rPr>
        <w:t>. إذا كنتم قد ترجمتم هذه الكلمة فعلًا في سِفر آخر من الكتاب المُقدَّس، استخدموا الكلمة ذاتها التي استخدمتموها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25: 1- 9 واحفظوه في قلوبكم.</w:t>
      </w:r>
    </w:p>
    <w:p>
      <w:pPr>
        <w:bidi/>
      </w:pPr>
      <w:r>
        <w:rPr>
          <w:rtl/>
          <w:cs/>
          <w:lang w:val="ar_AE" w:bidi="ar_AE"/>
        </w:rPr>
      </w:r>
      <w:r>
        <w:rPr>
          <w:rtl/>
          <w:cs/>
          <w:lang w:val="ar_AE" w:bidi="ar_AE"/>
        </w:rPr>
        <w:t xml:space="preserve">استمعوا إلى نسخة صوتية من سفر العدد 25: 1- 9 ثلاث مرات، من ثلاث ترجمات مختلفة، إن أمكن. </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الله؟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25: 1–9 من الترجمة الأسهل للفهم. </w:t>
      </w:r>
    </w:p>
    <w:p>
      <w:pPr>
        <w:bidi/>
      </w:pPr>
      <w:r>
        <w:rPr>
          <w:rtl/>
          <w:cs/>
          <w:lang w:val="ar_AE" w:bidi="ar_AE"/>
        </w:rPr>
      </w:r>
      <w:r>
        <w:rPr>
          <w:rtl/>
          <w:cs/>
          <w:lang w:val="ar_AE" w:bidi="ar_AE"/>
        </w:rPr>
        <w:t>قبل هذه القصة، كان بالاق قد دفع لبلعام ليلعن إسرائيل. لكن الله غيَّر اللعنة إلى بركة لإسرائيل بالقرب من فغور. في هذه القصة، كان بنو إسرائيل يرتحلون في البرية منذ حوالي أربعين سنة تقريبًا بعد أن رفضوا دخول أرض الموعد في المرة الأولى. وقد مات معظم بني إسرائيل الأصليين الذين خرجوا من مصر. والآن يُقيم بنو إسرائيل في سهول شطيم بالقرب من نهر الأردن. في هذه القصة، اختار بعض من بني إسرائيل عصيان الله وكسر شرائعه الروحية علنًا.</w:t>
      </w:r>
    </w:p>
    <w:p>
      <w:pPr>
        <w:bidi/>
      </w:pPr>
      <w:r>
        <w:rPr>
          <w:rtl/>
          <w:cs/>
          <w:lang w:val="ar_AE" w:bidi="ar_AE"/>
        </w:rPr>
      </w:r>
      <w:r>
        <w:rPr>
          <w:rtl/>
          <w:cs/>
          <w:lang w:val="ar_AE" w:bidi="ar_AE"/>
        </w:rPr>
        <w:t>تبدأ هذه القصة مع بني إسرائيل بعد وقت قصير من ترك بلعام وبالاق بعضهما البعض في القصة السابقة وذهاب كل منهما إلى بيته. كان بلعام قد بارك إسرائيل للتو. وقد كان بنو إسرائيل يُخيِّمون في شطِّيم. شطيم هي كلمة أخرى للإشارة إلى بستان أشجار السنط. والسنط هو الشجرة الوحيدة التي تنمو في البرية حيث يوجد بنو إسرائيل. وقد تتذكرون أن بني إسرائيل استخدموا خشب أشجار السنط لصنع تابوت العهد.</w:t>
      </w:r>
    </w:p>
    <w:p>
      <w:pPr>
        <w:bidi/>
      </w:pPr>
      <w:r>
        <w:rPr>
          <w:rtl/>
          <w:cs/>
          <w:lang w:val="ar_AE" w:bidi="ar_AE"/>
        </w:rPr>
      </w:r>
      <w:r>
        <w:rPr>
          <w:rtl/>
          <w:cs/>
          <w:lang w:val="ar_AE" w:bidi="ar_AE"/>
        </w:rPr>
        <w:t xml:space="preserve">توقفوا هنا وانظروا إلى خريطة </w:t>
      </w:r>
      <w:r>
        <w:rPr>
          <w:b/>
          <w:rtl/>
          <w:cs/>
          <w:lang w:val="ar_AE" w:bidi="ar_AE"/>
        </w:rPr>
        <w:t>شطيم</w:t>
      </w:r>
      <w:r>
        <w:rPr>
          <w:rtl/>
          <w:cs/>
          <w:lang w:val="ar_AE" w:bidi="ar_AE"/>
        </w:rPr>
        <w:t xml:space="preserve"> كمجموعة: لاحظوا موقع شطيم. وهي تقع شمال غرب "جبَل فَغور". وجبل فغور هو المكان الذي حاول فيه ملك موآب في القصة السابقة أن يجعل بلعام يلعن بني إسرائيل. تقع شطِّيم على حافة "عرَبات (سهول) موآب"، وهي منطقة صحراوية مُسطَّحة وجافة بجوار الجبال. ويقع نهر الأردُن غرب سهول موآب. ونهر الأردن هو الحدود التي يجب على بني إسرائيل عبورها لدخول أرض الموعد. كان بنو إسرائيل يُخيِّمون في الصحراء أو في البريّة التي تواجه أرض الموعد بجوار الجبال من جهة والنهر على الجانب الآخر. كيف تعتقدون أن العيش في البريّة بهذه الطريقة قد أثَّر على الطريقة التي كان يتصرَّف بها بنو إسرائيل؟ أوقفوا سماع هذا التسجيل الصوتي هنا.</w:t>
      </w:r>
    </w:p>
    <w:p>
      <w:pPr>
        <w:bidi/>
      </w:pPr>
      <w:r>
        <w:rPr>
          <w:rtl/>
          <w:cs/>
          <w:lang w:val="ar_AE" w:bidi="ar_AE"/>
        </w:rPr>
      </w:r>
      <w:r>
        <w:rPr>
          <w:rtl/>
          <w:cs/>
          <w:lang w:val="ar_AE" w:bidi="ar_AE"/>
        </w:rPr>
        <w:t>وكانت تعيش مجموعتان بشريتان على مَقْرِبَة: المديانيون والموآبيون. في العادة، كان المديانيون والموآبيون يعيشون منفصلين، ولكنهم عاشوا هنا بالقرب من بعضهم البعض. وربما قد تزاوج المديانيون والموآبيون من بعضهم البعض وصاروا أشبه بمجموعة واحدة في سهول موآب.</w:t>
      </w:r>
    </w:p>
    <w:p>
      <w:pPr>
        <w:bidi/>
      </w:pPr>
      <w:r>
        <w:rPr>
          <w:rtl/>
          <w:cs/>
          <w:lang w:val="ar_AE" w:bidi="ar_AE"/>
        </w:rPr>
      </w:r>
      <w:r>
        <w:rPr>
          <w:rtl/>
          <w:cs/>
          <w:lang w:val="ar_AE" w:bidi="ar_AE"/>
        </w:rPr>
        <w:t>وتفاعل البعض من بني إسرائيل مع الموآبيين والمديانيين. وقد دعت النساء الموآبيات بني إسرائيل إلى عبادة البَعْل، إلههن الكاذب، معهن. ويُطلَق على البَعْل أحيانًا اسم بعل فغور للدلالة على المدينة أو المنطقة التي تعبد هذا الإله الكاذب. كان بنو إسرائيل في هذه المنطقة، فغور، حيث كان الناس يعبدون البَعْل باعتباره إلههم. كان البَعْل يعتبر أعظم الآلهة الزائفة التي كان يعبدها الموآبيون والمديانيون. البعض من بني إسرائيل "مارسوا الزنى" مع هؤلاء النساء، مما يعني أن بني إسرائيل قد عبدوا البَعْل وأقاموا علاقات جنسية مع هؤلاء النساء كجزء من عبادة البَعْل. حتى أن بعض الإسرائيليين سجدوا للبَعْل وأكلوا أيضًا الطعام الذي تم تقديمه للبَعْل كجزء من عبادة البَعْل. وكان هذا كله مخالفًا لشريعة الله. عندما كان الناس يعبدون البَعْل، فإنهم كانوا يعبدون الخصوبة حتى تنمو النباتات، ولكي تلد الحيوانات صغارها، ويُنجب الناس أطفالًا. وقد غضب الرب على كل إسرائيل لأن شعب إسرائيل لم يحافظوا على أنفسهم منفصلين أو طاهرين بعبادة الرب وطاعته فقط.</w:t>
      </w:r>
    </w:p>
    <w:p>
      <w:pPr>
        <w:bidi/>
      </w:pPr>
      <w:r>
        <w:rPr>
          <w:rtl/>
          <w:cs/>
          <w:lang w:val="ar_AE" w:bidi="ar_AE"/>
        </w:rPr>
      </w:r>
      <w:r>
        <w:rPr>
          <w:rtl/>
          <w:cs/>
          <w:lang w:val="ar_AE" w:bidi="ar_AE"/>
        </w:rPr>
        <w:t>توقفوا هنا وناقشوا هذا كمجموعة: كيف يُظهر الناس في ثقافتكم أنهم مُفرَزون أو مُقدَّسون لله؟ جربوا هذا التوضيح. أحضروا وعاءً، وأحضروا إناءً من الماء النظيف والنقي، وكذلك أحضروا إناءً من الأتربة أو الطين. اسكبوا بعض الماء النظيف النقي في الوعاء. هل هو نقي؟ وهل هو جيد بما يكفي للشرب أو لتقديمه كهدية لشخص ما؟ أضيفوا بعض الأتربة أو الطين إلى وعاء الماء النقي. هل لا يزال الماء نظيفًا؟ هل لا يزال نقيًا؟ هل الماء الذي يحتوي على الأتربة مقبول لتقديمه كهدية للشرب؟ أيمكنكم إضافة الماء النظيف إلى الماء المتَّسِخ لجعل الماء المتَّسِخ نقيًا؟ وهل من الأفضل حفظ الماء النظيف منفصلًا عن الماء المتسخ؟ توقَّفوا هنا عن سماع التسجيل الصوتي.</w:t>
      </w:r>
    </w:p>
    <w:p>
      <w:pPr>
        <w:bidi/>
      </w:pPr>
      <w:r>
        <w:rPr>
          <w:rtl/>
          <w:cs/>
          <w:lang w:val="ar_AE" w:bidi="ar_AE"/>
        </w:rPr>
      </w:r>
      <w:r>
        <w:rPr>
          <w:rtl/>
          <w:cs/>
          <w:lang w:val="ar_AE" w:bidi="ar_AE"/>
        </w:rPr>
        <w:t>توقفوا هنا وناقشوا كمجموعة: لقد مارس شعب إسرائيل طرقًا عديدة لعبادة البعل وعدم الإخلاص لله. ناقشوا كيف يُظهر الناس في ثقافتكم أنهم يعبدون الله. كيف كان الله سيشعر إذا رأى شعبه وهم يعبدون إلهًا كاذبًا آخر؟ ماذا سيفعل العابدون الحقيقيون إذا رأوا شخصًا يَدَّعي أنه يحب الرب ثم يذهب ويعبد إلهًا كاذبًا؟ توقَّفوا هنا عن سماع التسجيل الصوتي.</w:t>
      </w:r>
    </w:p>
    <w:p>
      <w:pPr>
        <w:bidi/>
      </w:pPr>
      <w:r>
        <w:rPr>
          <w:rtl/>
          <w:cs/>
          <w:lang w:val="ar_AE" w:bidi="ar_AE"/>
        </w:rPr>
      </w:r>
      <w:r>
        <w:rPr>
          <w:rtl/>
          <w:cs/>
          <w:lang w:val="ar_AE" w:bidi="ar_AE"/>
        </w:rPr>
        <w:t>بينما كان بنو إسرائيل يخطئون مع الموآبيين، كان موسى وقادة إسرائيل في المَحَلَّة. ربما كان موسى والقادة بالقرب من خيمة الاجتماع، أو المسكن، في وسط المَحَلَّة.</w:t>
      </w:r>
    </w:p>
    <w:p>
      <w:pPr>
        <w:bidi/>
      </w:pPr>
      <w:r>
        <w:rPr>
          <w:rtl/>
          <w:cs/>
          <w:lang w:val="ar_AE" w:bidi="ar_AE"/>
        </w:rPr>
      </w:r>
      <w:r>
        <w:rPr>
          <w:rtl/>
          <w:cs/>
          <w:lang w:val="ar_AE" w:bidi="ar_AE"/>
        </w:rPr>
        <w:t xml:space="preserve">أمر الرب موسى بإعدام أو قتل رؤوس (قادة) الشعب الذين عبدوا آلهة باطلة ولم يكونوا طاهرين له. ونحن لا نعرف كيف كان على موسى أن يقتل القادة، لكن الرب قال لموسى أن يُعَلِّق جثث القادة خلال النهار ليراها شعب إسرائيل بوضوح. يقول الرب في قصص أخرى أنه يجب على الناس أن يغطوا أجساد الموتى من بني إسرائيل. لكن الرب أراد أن يكشف هذه الأجساد أمام الرب لأن عرض الأجساد الميتة كان مُخزيًا. كان غضب الرب مثل الحرارة الشديدة أو المتَّقدة. كان الرب سيرفع غضبه عن أمة إسرائيل بعد أن يُعلِّق موسى أجساد القادة العُصَاة. </w:t>
      </w:r>
    </w:p>
    <w:p>
      <w:pPr>
        <w:bidi/>
      </w:pPr>
      <w:r>
        <w:rPr>
          <w:rtl/>
          <w:cs/>
          <w:lang w:val="ar_AE" w:bidi="ar_AE"/>
        </w:rPr>
      </w:r>
      <w:r>
        <w:rPr>
          <w:rtl/>
          <w:cs/>
          <w:lang w:val="ar_AE" w:bidi="ar_AE"/>
        </w:rPr>
        <w:t>وأمر موسى القضاة الذين كانوا يساعدون في اتخاذ القرارات للشعب بأن يساعدوا على إعدام، أو قتل، رؤساء عبادة الإله الكاذب. وكان لموسى وقضاة الشعب سلطة إعطاء حتى عقوبة الموت. لا نعرف ما إذا كان هؤلاء هم نفس القضاة الذين عيَّنهم موسى قبل عدة سنوات لمساعدته في حل المنازعات. أمر موسى كل قاض أن يقتل القادة الذين كانوا تحت سلطته والذين عبدوا بَعْل فَغُور. كما بدأ الرب أيضًا وبأ، أي مرضًا متفشيًا، في إسرائيل لمعاقبة الشعب على خطيتهم.</w:t>
      </w:r>
    </w:p>
    <w:p>
      <w:pPr>
        <w:bidi/>
      </w:pPr>
      <w:r>
        <w:rPr>
          <w:rtl/>
          <w:cs/>
          <w:lang w:val="ar_AE" w:bidi="ar_AE"/>
        </w:rPr>
      </w:r>
      <w:r>
        <w:rPr>
          <w:rtl/>
          <w:cs/>
          <w:lang w:val="ar_AE" w:bidi="ar_AE"/>
        </w:rPr>
        <w:t xml:space="preserve">كان موسى وغيره من القادة الدينيين من بني إسرائيل موجودين عند مدخل خيمة الاجتماع. كانت خيمة الاجتماع مكان عبادة الرب. وكان جميع بني إسرائيل تقريبًا بالقرب من خيمة الاجتماع وكانوا يبكون في حزن، ربما بسبب الوبأ وبسبب الإعدامات. في ذلك الوقت تحديدًا، أحضر رجل إسرائيلي امرأة مديانية إلى مَحَلَّة بني إسرائيل للقاء إخوته. ومَرَّ الرجل أمام موسى والقادة ليذهب إلى خيمته مع المرأة. فرأى موسى وقادة إسرائيل الآخرون الرجل والمرأة المديانية وهما يسيران عبر المَحَلَّة. </w:t>
      </w:r>
    </w:p>
    <w:p>
      <w:pPr>
        <w:bidi/>
      </w:pPr>
      <w:r>
        <w:rPr>
          <w:rtl/>
          <w:cs/>
          <w:lang w:val="ar_AE" w:bidi="ar_AE"/>
        </w:rPr>
      </w:r>
      <w:r>
        <w:rPr>
          <w:rtl/>
          <w:cs/>
          <w:lang w:val="ar_AE" w:bidi="ar_AE"/>
        </w:rPr>
        <w:t>أوقفوا التسجيل الصوتي هنا وناقشوا هذا كمجموعة: كيف يعبِّر الناس في ثقافتكم عن الحزن أو الندم على الخطية؟ كيف تظهر المجموعة حزنها على الخطية عندما تخطئ المجموعة؟ فكّروا في الرجل الذي كان يمشي مع المرأة المديانية. كيف تختلف أفعاله عن بقية بني إسرائيل؟ وكيف كان يشعر بشأن سلوكه أو خطيته؟ كيف شعر تجاه بني إسرائيل من حوله؟ إذا كان هذا قد حدث في ثقافتكم، ماذا سيحدث للرجل؟ توقَّفوا هنا عن سماع التسجيل الصوتي.</w:t>
      </w:r>
    </w:p>
    <w:p>
      <w:pPr>
        <w:bidi/>
      </w:pPr>
      <w:r>
        <w:rPr>
          <w:rtl/>
          <w:cs/>
          <w:lang w:val="ar_AE" w:bidi="ar_AE"/>
        </w:rPr>
      </w:r>
      <w:r>
        <w:rPr>
          <w:rtl/>
          <w:cs/>
          <w:lang w:val="ar_AE" w:bidi="ar_AE"/>
        </w:rPr>
        <w:t xml:space="preserve">فينحاس هو حفيد هارون. وهارون هو رئيس كهنة إسرائيل وهو أخو موسى. كان فينحاس مع موسى وبني إسرائيل، وكان يبكي على الخطية وعلى موت الشعب بسبب الخطية. ورأى فينحاس الرجل الإسرائيلي والمرأة المديانية وهما يسيران عبر المَحَلَّة. فأخذ فينحاس رُمحًا على الفور بيده، وهو سلاح به طرف معدني طويل وحافة حادة. هذا الرمح المعدني كان على الأرجح مساويًا لارتفاع رجل. وتبع فينحاس الرجل والمرأة المديانية. ربما كان لدى فينحاس رُمحٌ بالقرب منه لأنه كان يعمل حارسًا لخيمة الاجتماع. </w:t>
      </w:r>
    </w:p>
    <w:p>
      <w:pPr>
        <w:bidi/>
      </w:pPr>
      <w:r>
        <w:rPr>
          <w:rtl/>
          <w:cs/>
          <w:lang w:val="ar_AE" w:bidi="ar_AE"/>
        </w:rPr>
      </w:r>
      <w:r>
        <w:rPr>
          <w:rtl/>
          <w:cs/>
          <w:lang w:val="ar_AE" w:bidi="ar_AE"/>
        </w:rPr>
        <w:t xml:space="preserve">توقفوا هنا وانظروا إلى صورة </w:t>
      </w:r>
      <w:r>
        <w:rPr>
          <w:rtl/>
          <w:cs/>
          <w:lang w:val="ar_AE" w:bidi="ar_AE"/>
        </w:rPr>
        <w:t>رمح مماثل من زمن الكتاب المُقَدَّس</w:t>
      </w:r>
      <w:r>
        <w:rPr>
          <w:rtl/>
          <w:cs/>
          <w:lang w:val="ar_AE" w:bidi="ar_AE"/>
        </w:rPr>
        <w:t>. ناقشوا كيف كان هذا السلاح يُستخدم. استخدم الناس الرماح في القتال المتلاحم. ناقشوا كيف سيستخدم الناس في مجتمعكم سلاحًا كهذا. لماذا تعتقدون أن فينحاس اختار أن يستخدم الرمح في هذه القصة؟ توقَّفوا هنا عن سماع التسجيل الصوتي.</w:t>
      </w:r>
    </w:p>
    <w:p>
      <w:pPr>
        <w:bidi/>
      </w:pPr>
      <w:r>
        <w:rPr>
          <w:rtl/>
          <w:cs/>
          <w:lang w:val="ar_AE" w:bidi="ar_AE"/>
        </w:rPr>
      </w:r>
      <w:r>
        <w:rPr>
          <w:rtl/>
          <w:cs/>
          <w:lang w:val="ar_AE" w:bidi="ar_AE"/>
        </w:rPr>
        <w:t>اتَّبع فينحاس الرجل الإسرائيلي والمرأة المديانية إلى داخل خيمة الرجل. وقد تبع الرجل والمرأة إلى غرفة خاصة (الْقُبَّة) داخل خيمة الرجل. وقتل فينحاس المرأة المديانية والرجل، بطعن الرمح عبر الرجل وفي بطن المرأة. وعندما أعدم فينحاس الرجل الإسرائيلي والمرأة المديانية، أوقف الرب الوبأ الذي كان يقتل بني إسرائيل. وقد مات بالوبأ 24,000 من بني إسرائيل. والوبأ هو عادةً مرض أو بعض الصعوبات التي تؤدي إلى وفيَّات كثيرة.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25: 1 - 9 من الترجمة الأسهل للفهم.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بينما كان إسرائيل يُخَيمون في شِطِّيم، كان بعض الرجال غير أمناء جسديًا وروحيًا للرب من خلال إقامة علاقات جنسية مع النساء الموآبيات وتقديم الذبائح للآلهة الموآبية. فغضب الرب. وطلب الرب من موسى أن يقتل الإسرائيليين، ومعظمهم من الرجال، الذين كانوا يقومون بعبادة البَعْل ويمارسون الخطية الجنسية المُتضمَّنة في هذه العبادة. فيأمر موسى القضاة أن يقتلوا الرجال الإسرائيليين الذين كانوا يفعلون هذا. ووضع الرب وبأ على إسرائيل كعقاب على الخطية.</w:t>
      </w:r>
    </w:p>
    <w:p>
      <w:pPr>
        <w:bidi/>
      </w:pPr>
      <w:r>
        <w:rPr>
          <w:rtl/>
          <w:cs/>
          <w:lang w:val="ar_AE" w:bidi="ar_AE"/>
        </w:rPr>
      </w:r>
      <w:r>
        <w:rPr>
          <w:b/>
          <w:rtl/>
          <w:cs/>
          <w:lang w:val="ar_AE" w:bidi="ar_AE"/>
        </w:rPr>
        <w:t>في المشهد الثاني:</w:t>
      </w:r>
      <w:r>
        <w:rPr>
          <w:rtl/>
          <w:cs/>
          <w:lang w:val="ar_AE" w:bidi="ar_AE"/>
        </w:rPr>
        <w:t xml:space="preserve"> كان العديد من بني إسرائيل قد اجتمعوا أمام خيمة الاجتماع مع موسى والقادة الآخرين. وكانوا يبكون ندمًا على الخطية والموت (الإعدامات). فأحضر رجلٌ من بني إسرائيل امرأة مديانية عبر المَحَلَّة أمام موسى والقادة، وبني إسرائيل الآخرين. ثم أدخل الرجل الإسرائيلي المرأة المديانية إلى غرفة خاصة في خيمة الرجل. فقام فينحاس، حفيد هارون، رئيس الكهنة وأخو موسى، على الفور، وأمسك رُمحًا وتبع الرجل والمرأة إلى داخل الخيمة. وقتل فينحاس الرجل والمرأة فتوقف الوبأ.</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رجل إسرائيلي</w:t>
      </w:r>
    </w:p>
    <w:p>
      <w:pPr>
        <w:pStyle w:val="ListBullet"/>
        <w:bidi/>
        <w:spacing w:line="240" w:lineRule="auto"/>
        <w:ind w:left="720"/>
      </w:pPr>
      <w:r>
        <w:rPr>
          <w:rtl/>
          <w:cs/>
          <w:lang w:val="ar_AE" w:bidi="ar_AE"/>
        </w:rPr>
      </w:r>
      <w:r>
        <w:rPr>
          <w:rtl/>
          <w:cs/>
          <w:lang w:val="ar_AE" w:bidi="ar_AE"/>
        </w:rPr>
        <w:t>امرأة مديانية</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تبدأ هذه القصة مباشرة بعد أن أجبر الله أعداء إسرائيل على مُبَاركة بني إسرائيل في القصة الأخيرة. لقد جعل الله عدو بني إسرائيل يُباركهم لأنهم يعبدون الرب. فجأة، تبدأ هذه القصة بعدم أمانة البعض من بني إسرائيل للرب، وعبادتهم البعل، الإله الكاذب. في هذه القصة، اختار العديد من رجال إسرائيل أن يقيموا علاقات جنسية مع النساء الموآبيات والمديانيات وأن يتبعوا آلهتهم.</w:t>
      </w:r>
    </w:p>
    <w:p>
      <w:pPr>
        <w:bidi/>
      </w:pPr>
      <w:r>
        <w:rPr>
          <w:rtl/>
          <w:cs/>
          <w:lang w:val="ar_AE" w:bidi="ar_AE"/>
        </w:rPr>
      </w:r>
      <w:r>
        <w:rPr>
          <w:rtl/>
          <w:cs/>
          <w:lang w:val="ar_AE" w:bidi="ar_AE"/>
        </w:rPr>
        <w:t xml:space="preserve">توقفوا وانظروا إلى الخريطة وناقشوا: لاحظوا موقع </w:t>
      </w:r>
      <w:r>
        <w:rPr>
          <w:b/>
          <w:rtl/>
          <w:cs/>
          <w:lang w:val="ar_AE" w:bidi="ar_AE"/>
        </w:rPr>
        <w:t>شِطِّيم، أو وادي أشجار السنط</w:t>
      </w:r>
      <w:r>
        <w:rPr>
          <w:rtl/>
          <w:cs/>
          <w:lang w:val="ar_AE" w:bidi="ar_AE"/>
        </w:rPr>
        <w:t>. كان بنو إسرائيل يُخيِّمون في شطِّيم. وهم موجودون بالقرب من المدن. وكان الموآبيون والمديانيون يعيشون في المدن. فَبنو إسرائيل ليسوا معزولين أو وحدهم. توقَّفوا هنا عن سماع التسجيل الصوتي.</w:t>
      </w:r>
    </w:p>
    <w:p>
      <w:pPr>
        <w:bidi/>
      </w:pPr>
      <w:r>
        <w:rPr>
          <w:rtl/>
          <w:cs/>
          <w:lang w:val="ar_AE" w:bidi="ar_AE"/>
        </w:rPr>
      </w:r>
      <w:r>
        <w:rPr>
          <w:rtl/>
          <w:cs/>
          <w:lang w:val="ar_AE" w:bidi="ar_AE"/>
        </w:rPr>
        <w:t xml:space="preserve">مع بداية هذه القصة، بدأ بعض رجال إسرائيل في عبادة البَعْل مع النساء الموآبيات. وتؤكد هذه القصة كيف كان بنو إسرائيل غير أمناء لله بشكل صادم. كان بعض بني إسرائيل يأكلون ذبائح الحيوانات والحبوب التي كان الشعب يقدمها للبعل. وقد سجد بعض بني إسرائيل للبَعْل. وأقام البعض من بني إسرائيل علاقات جنسية مع النساء الموآبيات كطريقة لعبادة البَعْل. كل هذه الأشكال من العبادة للآلهة الباطلة كانت بمثابة خيانة للرب. وكان البَعْل هو إله الخصوبة الزائف. وكان عَبَدَة البعل يُمارسون الجنس كجزء من العبادة، محاولين جعل النباتات تنمو ولإنجاب المزيد من الأطفال في عائلاتهم. وكان الموآبيون والمديانيون يمارسون الجنس مع عاهرات الهيكل في عبادتهم البَعْل. ويستخدم موسى لغة خاصة للحديث عَمَّا كان بنو إسرائيل يفعلونه. أولًا يقول إن رجال بني إسرائيل بدأوا في ممارسة الزنى، أي ممارسة علاقات جنسية، مع بنات موآب. وبنات موآب كُنَّ نساء موآبيات. يقول موسى إن هذا جعل بني إسرائيل مربوطين مع البَعْل بنير، كما كان الناس يربطون بقرتين بنيرٍ أو سرج. الحيوان الأقوى هو الحيوان الذي يقود. والحيوان الأضعف أو الأصغر يتبع تحت النير. في المقطع، ترك بنو إسرائيل الرب وارتبطوا مع البَعْل بنيرٍ. ونتيجة لذلك، ترك الإسرائيليون البعل يقودهم كما يقود الحيوان الأقوى حيوانًا أضعف. لم يعد بنو إسرائيل مرتبطين بالرب، أو تحت نير معه. لقد ترك بنو إسرائيل الرب الذي أحبهم. </w:t>
      </w:r>
    </w:p>
    <w:p>
      <w:pPr>
        <w:bidi/>
      </w:pPr>
      <w:r>
        <w:rPr>
          <w:rtl/>
          <w:cs/>
          <w:lang w:val="ar_AE" w:bidi="ar_AE"/>
        </w:rPr>
      </w:r>
      <w:r>
        <w:rPr>
          <w:rtl/>
          <w:cs/>
          <w:lang w:val="ar_AE" w:bidi="ar_AE"/>
        </w:rPr>
        <w:t xml:space="preserve">ويقول موسى إن الرب "اشتعل بغضب (حمي غضبه)"، مما يعني أن الرب كان غاضبًا لدرجة أن غضبه كان مثل النار الساخنة. </w:t>
      </w:r>
    </w:p>
    <w:p>
      <w:pPr>
        <w:bidi/>
      </w:pPr>
      <w:r>
        <w:rPr>
          <w:rtl/>
          <w:cs/>
          <w:lang w:val="ar_AE" w:bidi="ar_AE"/>
        </w:rPr>
      </w:r>
      <w:r>
        <w:rPr>
          <w:rtl/>
          <w:cs/>
          <w:lang w:val="ar_AE" w:bidi="ar_AE"/>
        </w:rPr>
        <w:t xml:space="preserve">توقفوا هنا وانظروا إلى صورة </w:t>
      </w:r>
      <w:r>
        <w:rPr>
          <w:rtl/>
          <w:cs/>
          <w:lang w:val="ar_AE" w:bidi="ar_AE"/>
        </w:rPr>
        <w:t>بقرتين مربوطتين معًا بنير</w:t>
      </w:r>
      <w:r>
        <w:rPr>
          <w:rtl/>
          <w:cs/>
          <w:lang w:val="ar_AE" w:bidi="ar_AE"/>
        </w:rPr>
        <w:t>. ناقشوا كمجموعة: فكّروا في وقت انضممتم فيه إلى مجموعة كان لكم ارتباط قوي معها. احكوا تلك القصة. انتبهوا إلى كيف تحدَّث الشخص عن الرابط العميق أو الصِلَة بينكم وبين المجموعة. توقَّفوا هنا عن سماع التسجيل الصوتي.</w:t>
      </w:r>
    </w:p>
    <w:p>
      <w:pPr>
        <w:bidi/>
      </w:pPr>
      <w:r>
        <w:rPr>
          <w:rtl/>
          <w:cs/>
          <w:lang w:val="ar_AE" w:bidi="ar_AE"/>
        </w:rPr>
      </w:r>
      <w:r>
        <w:rPr>
          <w:rtl/>
          <w:cs/>
          <w:lang w:val="ar_AE" w:bidi="ar_AE"/>
        </w:rPr>
        <w:t>يبدو أنه في مرحلة ما، أرسل الرب وبأ، أو مرضًا مميتًا، لقتل شعب إسرائيل. لا نعرف متى حدث هذا، لكن يبدو أنه حدث في الوقت نفسه الذي تكلَّم فيه الرب إلى موسى. كان الرب يتكلَّم إلى موسى كثيرًا في المسكن، أو خيمة الاجتماع، في وسط مَحَلِّة بني إسرائيل. وقد أمر الرب موسى أن يعدم، أو يقتل، في وضح النهار قادة بني إسرائيل الذين أخطأوا. ومن خلال القيام بهذا، كان جميع شعب إسرائيل سيرون عواقب الخطية. وبعد موتهم، كان الرب سيتوقف عن حُموّه، أو غضبه الشديد جدًا، على إسرائيل وكان سيوقف الوبأ المميت. ومن غير الواضح كيف أراد الرب من موسى أن يقتل بني إسرائيل الذين أخطأوا. لكن من الواضح أن موسى كان يجب أن يقتل هؤلاء الرجال علنًا وفي وضح النهار الكامل. وكان على موسى بعد ذلك أن يُعلِّق الجثث حتى يتمكن بقية بني إسرائيل من رؤية العقوبة. وقد أطاع موسى وأمر القضاة أن يعدموا جميع الرجال الذين كانوا يعبدون البَعْل. كان مطلوبًا من كل قاضٍ إعدام الرجال الذين يخضعون لسلطة هذا القاضي.</w:t>
      </w:r>
    </w:p>
    <w:p>
      <w:pPr>
        <w:bidi/>
      </w:pPr>
      <w:r>
        <w:rPr>
          <w:rtl/>
          <w:cs/>
          <w:lang w:val="ar_AE" w:bidi="ar_AE"/>
        </w:rPr>
      </w:r>
      <w:r>
        <w:rPr>
          <w:rtl/>
          <w:cs/>
          <w:lang w:val="ar_AE" w:bidi="ar_AE"/>
        </w:rPr>
        <w:t>ثم حدث أمران بعد ذلك. أولاً، استعد القضاة لإعدام الرجال، وثانيًا، اجتمع موسى والقادة الآخرون معًا عند مدخل خيمة الاجتماع لينوحوا من أجل هذه المشكلة. ونحن لا نعرف ما إذا كان القضاة قد أعدموا أيًا من الرجال بالفعل.</w:t>
      </w:r>
    </w:p>
    <w:p>
      <w:pPr>
        <w:bidi/>
      </w:pPr>
      <w:r>
        <w:rPr>
          <w:rtl/>
          <w:cs/>
          <w:lang w:val="ar_AE" w:bidi="ar_AE"/>
        </w:rPr>
      </w:r>
      <w:r>
        <w:rPr>
          <w:rtl/>
          <w:cs/>
          <w:lang w:val="ar_AE" w:bidi="ar_AE"/>
        </w:rPr>
        <w:t>يبدأ المشهد الثاني مباشرة بعد أن يُعطي الرب التعليمات. فقد أحضر الرجل الإسرائيلي المرأة المديانية إلى مَحَلَّة بني إسرائيل. ونحن نعلم أن هذا الأمر حدث في نفس التوقيت، لأن الشعب كانوا لا يزالون في خيمة الاجتماع ينوحون باستمرار، وكانوا يموتون من الوبأ، وقد أمر الرب بعمليات الإعدام. وقد أحضر الرجل الإسرائيلي المرأة المديانية للقاء الرجال في عائلته. وكان الرجل الإسرائيلي يسير مع المرأة أمام بني إسرائيل الباكين، وأمام خيمة الاجتماع، وأمام موسى، والقادة الآخرين. وأخذ الرجل الإسرائيلي المرأة إلى خيمته ثم إلى غرفة خاصة داخل خيمته.</w:t>
      </w:r>
    </w:p>
    <w:p>
      <w:pPr>
        <w:bidi/>
      </w:pPr>
      <w:r>
        <w:rPr>
          <w:rtl/>
          <w:cs/>
          <w:lang w:val="ar_AE" w:bidi="ar_AE"/>
        </w:rPr>
      </w:r>
      <w:r>
        <w:rPr>
          <w:rtl/>
          <w:cs/>
          <w:lang w:val="ar_AE" w:bidi="ar_AE"/>
        </w:rPr>
        <w:t xml:space="preserve">توقفوا هنا وانظروا إلى رسم تخطيطي </w:t>
      </w:r>
      <w:r>
        <w:rPr>
          <w:b/>
          <w:rtl/>
          <w:cs/>
          <w:lang w:val="ar_AE" w:bidi="ar_AE"/>
        </w:rPr>
        <w:t>لِمَحَّلة بني إسرائيل</w:t>
      </w:r>
      <w:r>
        <w:rPr>
          <w:rtl/>
          <w:cs/>
          <w:lang w:val="ar_AE" w:bidi="ar_AE"/>
        </w:rPr>
        <w:t>: من القصص السابقة، نعلم أن بني إسرائيل كانوا يخيِّمون بنمط معين. كان بنو إسرائيل يخيِّمون دائمًا مع خيمة الاجتماع، أو المسكن، في وسط المَحَلَّة. فكان أسباط إسرائيل الاثني عشر ينزلون حول خيمة الاجتماع حسب اسم كل سبط. لاحظوا أنه لا توجد طريقة للوصول إلى مدخل، أو مقدمة، خيمة الاجتماع إلا عن طريق البدء من خارج المَحَلَّة والمشي عبر وسط المَحَلَّة. لم يَسِرْ الرجل الإسرائيلي والمرأة المديانية حول الحافة الخارجية للمَحَلِّة ليتسللا بهدوء إلى خيمة الرجل. لكن الرجل الإسرائيلي والمرأة المديانية سارا بجرأة عبر وسط المَحَلِّة، أمام موسى، وأمام الرب، وأمام بني إسرائيل النائحين. لماذا تعتقدون أنهما فعلا هذا؟ توقَّفوا هنا عن سماع التسجيل الصوتي.</w:t>
      </w:r>
    </w:p>
    <w:p>
      <w:pPr>
        <w:bidi/>
      </w:pPr>
      <w:r>
        <w:rPr>
          <w:rtl/>
          <w:cs/>
          <w:lang w:val="ar_AE" w:bidi="ar_AE"/>
        </w:rPr>
      </w:r>
      <w:r>
        <w:rPr>
          <w:rtl/>
          <w:cs/>
          <w:lang w:val="ar_AE" w:bidi="ar_AE"/>
        </w:rPr>
        <w:t>رأى فينحاس الرجل الإسرائيلي وهو يمشي مع المرأة المديانية عبر المَحَلَّة إلى الخيمة الشخصية للرجل الإسرائيلي. كان فينحاس لاويًّا، وحفيد هارون، رئيس كهنة إسرائيل. وكان فينحاس ابن أخي موسى. ونعلم من قصص أخرى أن فينحاس كان حارسًا في خيمة الاجتماع، مثل اللاويين الآخرين. فقام فينحاس للوقت إذ رأى الرجل الإسرائيلي والمرأة المديانية في المحلّة. ولم يتردد فينحاس بل التقط رُمحًا. وتبع الرجل الإسرائيلي والمرأة المديانية إلى داخل الخيمة وإلى الغرفة الخاصة داخل الخيمة. وغرز فينحاس الرمح عبر الرجل وفي بطن المرأة وضربهما بطعنة واحدة من الرُمح. فعمود الرمح طويل بما يكفي لاختراق شخصين بالغين في نفس الوقت. ولم تكن هذه جريمة قتل غير قانونية. فقد قتلهما فينحاس بسبب خطيتهما العلنية ضد الرب.</w:t>
      </w:r>
    </w:p>
    <w:p>
      <w:pPr>
        <w:bidi/>
      </w:pPr>
      <w:r>
        <w:rPr>
          <w:rtl/>
          <w:cs/>
          <w:lang w:val="ar_AE" w:bidi="ar_AE"/>
        </w:rPr>
      </w:r>
      <w:r>
        <w:rPr>
          <w:rtl/>
          <w:cs/>
          <w:lang w:val="ar_AE" w:bidi="ar_AE"/>
        </w:rPr>
        <w:t>وعلى الفور، أكرم الرب قَتْل الرجل الإسرائيلي والمرأة المديانية، وأوقف الوبأ الذي كان يعاقب شعب إسرائيل على خطية خيانتهم للرب. لقد توقف الوبأ بعد موت الرجل والمرأة. وقد مات أربعة وعشرون ألف شخص في الوبأ بسبب خطيتهم ضد الرب. ومع أن الوبأ لم يُذكر بوضوح حتى نهاية المقطع، إلا أننا نعلم أن الوبأ كان قد بدأ في وقت سابق لأنه كان سيستغرق بعض الوقت حتى يموت 24,000 شخص. ونحن لا نعرف ما هو نوع هذا الوبأ.</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25: 1 -9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رجل إسرائيلي</w:t>
      </w:r>
    </w:p>
    <w:p>
      <w:pPr>
        <w:pStyle w:val="ListBullet"/>
        <w:bidi/>
        <w:spacing w:line="240" w:lineRule="auto"/>
        <w:ind w:left="720"/>
      </w:pPr>
      <w:r>
        <w:rPr>
          <w:rtl/>
          <w:cs/>
          <w:lang w:val="ar_AE" w:bidi="ar_AE"/>
        </w:rPr>
      </w:r>
      <w:r>
        <w:rPr>
          <w:rtl/>
          <w:cs/>
          <w:lang w:val="ar_AE" w:bidi="ar_AE"/>
        </w:rPr>
        <w:t>امرأة مديانية</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عليكم كمجموعة أن تقوموا بتمثيل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بينما يبدأ المشهد الأول، كان بنو إسرائيل غير أمناء للرب، مع أنهم كانوا يخيِّمون على بعد أميال قليلة فقط من نهر الأردن وأرض الموعد. </w:t>
      </w:r>
    </w:p>
    <w:p>
      <w:pPr>
        <w:bidi/>
      </w:pPr>
      <w:r>
        <w:rPr>
          <w:rtl/>
          <w:cs/>
          <w:lang w:val="ar_AE" w:bidi="ar_AE"/>
        </w:rPr>
      </w:r>
      <w:r>
        <w:rPr>
          <w:rtl/>
          <w:cs/>
          <w:lang w:val="ar_AE" w:bidi="ar_AE"/>
        </w:rPr>
        <w:t>وأثناء وجودهم في وادي السنط، في شطيم، بدأ بعض من بني إسرائيل يخونون الرب. كان بعض الإسرائيليين، ومعظمهم من الرجال، يعبدون البَعْل، إله الخصوبة الزائف. ومن المحتمل أن بني إسرائيل كانوا يمارسون الجنس مع العاهرات في الهيكل كجزء من عبادة إله زائف. وكان الرب غاضبًا من إسرائيل لأن العديد من شعب إسرائيل قد انحازوا إلى البَعْل، أو انضموا إليه ولم يعودوا أمناء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الرب: "كيف تشعر بشأن أفعال إسرائيل غير الأمينة؟" قد تسمعون إجابات مثل: "لقد أحببتهم كثيرًا، لكن بني إسرائيل لم يُظهروا محبة لي". أو "كنت حزينًا جدًا. كيف يمكن أن يكونوا غير أمناء بعد أن باركتهم؟" أو "كنت غاضبًا جدًا. لقد أصبح بنو إسرائيل الآن متحدِّين ومرتبطين بِعَدوي".</w:t>
      </w:r>
    </w:p>
    <w:p>
      <w:pPr>
        <w:pStyle w:val="ListBullet"/>
        <w:bidi/>
        <w:spacing w:line="240" w:lineRule="auto"/>
        <w:ind w:left="720"/>
      </w:pPr>
      <w:r>
        <w:rPr>
          <w:rtl/>
          <w:cs/>
          <w:lang w:val="ar_AE" w:bidi="ar_AE"/>
        </w:rPr>
      </w:r>
      <w:r>
        <w:rPr>
          <w:rtl/>
          <w:cs/>
          <w:lang w:val="ar_AE" w:bidi="ar_AE"/>
        </w:rPr>
        <w:t>اسألوا شعب إسرائيل: "لماذا تختلطون وتمارسون العبادة مع النساء المديانيات والموآبيات؟" قد تسمعون إجابات مثل: "تعجبني الإثارة. فإن حياة المَحَلَّة مُمِلة للغاية." أو "هذا ممتع. فالنساء يهتممن بي." أو "أنا لا أرى مشكلة. فأنا يمكنني أن أعبد الرب وأن أعبد الآلهة الأخرى مثل شعب مديان." أو "لقد سئمت من التجوُّل في الصحراء. والشعب المدياني ليس بهذا السوء. وأنا أحبهم."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الرب موسى أن يقتل القادة الذين كانوا يعبدون البَعْل. ويجب أن يتم الإعدام في وضح النهار، أمام الرب، ويجب أن تكون الجثث مكشوفة ليراها شعب إسرائيل. ثم بعد أن تنتهي عمليات الإعدام، سيتوقف الرب عن غضبه من إسرائيل. يأمر موسى القضاة بإكمال عمليات الإعدام.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موسى: "كيف تشعر بشأن إعدام البعض من بني إسرائيل بما أن بني إسرائيل هم عائلة، وليسوا غرباء؟" قد تسمعون إجابات مثل: "لقد صُدمت من أمر الله السريع والقوي". أو "لم أصدم لأن الله لا يتسامح مع الخيانة". أو "كنت حزينًا لكنني مستعد للطاعة."</w:t>
      </w:r>
    </w:p>
    <w:p>
      <w:pPr>
        <w:bidi/>
      </w:pPr>
      <w:r>
        <w:rPr>
          <w:rtl/>
          <w:cs/>
          <w:lang w:val="ar_AE" w:bidi="ar_AE"/>
        </w:rPr>
      </w:r>
      <w:r>
        <w:rPr>
          <w:rtl/>
          <w:cs/>
          <w:lang w:val="ar_AE" w:bidi="ar_AE"/>
        </w:rPr>
        <w:t>يبدأ المشهد الثاني بمجرد أن أصدر موسى الأمر بتنفيذ عمليات الإعدام. فيتجمع موسى وقادة إسرائيل وبني إسرائيل أمام خيمة الاجتماع في وسط المحلة. كان بنو إسرائيل يبكون بحزن على الأشخاص الذين يموتون من الوبأ. وكانوا حزانى بسبب الخطية ضد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كل واحد من الممثلين عَمَّا يراه، ويسمعه، ويشمه. قد تسمعون إجابات مثل ما يلي. قد يقول موسى: "أسمع شعبي يصرخون. وهم حزانى جدًا. لقد ارتكب بنو إسرائيل هذه الخطية الرهيبة." قد تسمعون بني إسرائيل يقولون: "رائحة الدم قوية جدًا. لقد انضم رجال كثيرون إلى البَعْل." أو "رائحة الموت الناتجة عن الوبأ تخنقني." أو "أرى العديد من العائلة والأصدقاء وقد ماتوا. أنا حزين، وخائف، ووحيد."</w:t>
      </w:r>
    </w:p>
    <w:p>
      <w:pPr>
        <w:pStyle w:val="ListBullet"/>
        <w:bidi/>
        <w:spacing w:line="240" w:lineRule="auto"/>
        <w:ind w:left="720"/>
      </w:pPr>
      <w:r>
        <w:rPr>
          <w:rtl/>
          <w:cs/>
          <w:lang w:val="ar_AE" w:bidi="ar_AE"/>
        </w:rPr>
      </w:r>
      <w:r>
        <w:rPr>
          <w:rtl/>
          <w:cs/>
          <w:lang w:val="ar_AE" w:bidi="ar_AE"/>
        </w:rPr>
        <w:t xml:space="preserve">اسأل كل ممثل عن شعوره وهو يعلم أنه قريب جدًا من أرض الموعد. قد تسمعون عبارات مثل: "أنا حزين جدًا وقلق. ماذا سيحدث الآن؟ الناس يموتون." أو "أنا متحير."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اصطحب الرجل الإسرائيلي امرأة مديانية، أمام موسى، أمام خيمة الاجتماع، في وسط المحلة. وقد أخذ الرجل الإسرائيلي المرأة إلى خيمته ثم إلى غرفة خاصة داخل خيمته.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الرجل الإسرائيلي عَمَّا كان يفكر فيه ويشعر به. قد تسمعون إجابات مثل: "انظروا إليّ! لم يقتلني الله! أنا أهم من أن أُقْتَل. يمكنني أن أفعل ما أريد أن أفعله!" أو "أنا لا أهتم بمن يرى ما أفعله. ولست مضطرًا إلى اتِّباع شريعة الله."</w:t>
      </w:r>
    </w:p>
    <w:p>
      <w:pPr>
        <w:pStyle w:val="ListBullet"/>
        <w:bidi/>
        <w:spacing w:line="240" w:lineRule="auto"/>
        <w:ind w:left="720"/>
      </w:pPr>
      <w:r>
        <w:rPr>
          <w:rtl/>
          <w:cs/>
          <w:lang w:val="ar_AE" w:bidi="ar_AE"/>
        </w:rPr>
      </w:r>
      <w:r>
        <w:rPr>
          <w:rtl/>
          <w:cs/>
          <w:lang w:val="ar_AE" w:bidi="ar_AE"/>
        </w:rPr>
        <w:t>اسألوا الممثلة التي تؤدي دور المرأة المديانية عما كانت تفكر فيه وتشعر به. قد تسمعون إجابات مثل: "لقد فعلتها! لقد هزمت بني إسرائيل. والآن فإن الرب إلههم قد كُسِر. انظروا إلى كل هؤلاء الموتى في المَحَلَّة. إلهي أفضل." أو "لا يهمني إذا عرف الناس أنني أمارس الجنس مع رجال غير زوجي. فأنا لا أخفي ما أفعله. أنا لا أشعر بالخجل." أو "أنا مهمة جدًا. لا يستطيع قادة إسرائيل أن يؤذوني. يمكنني أن أذهب وأن أفعل ما أريد أن أفعله. لست مضطرة إلى اتِّباع الشرائع."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رأى فينحاس الرجلَ الإسرائيلي والمرأة المديانية يدخلان المَحَلَّة ويقتربان من المنطقة أمام المسكن، أي خيمة الاجتماع. وراقب الرجلَ الإسرائيلي والمرأة المديانية وهما يمشيان عبر وسط المَحَلَّة ويدخلان خيمة الرجل. فوقف فينحاس على الفور وأمسك رمحًا. وتبع الرجلَ الإسرائيلي والمرأة المديانية إلى داخل الخيمة وإلى الغرفة الخاصة داخل الخيمة. وغَرَزَ فينحاس الرُمح عبر الرجل وفي بطن المرأة. فقتل فينحاس الرجل والمرأة بطعنة واحدة. وتوقف غضب الرب مع قتل الرجل الإسرائيلي والمرأة المديانية. وقد توقف الوبأ مع موت 24,000 من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فينحاس عَمّا كان يفكر فيه عندما لاحظ الرَجُل الإسرائيلي وهو يخطئ مع المرأة المديانية. قد تسمعون إجابات مثل: "كنت مشتعلًا بالغضب المقدَّس. إن الرب يعاقب شعبنا بسبب خيانته وعبادته البَعْل. لقد بدأت عبادة البَعْل مع النساء المديانيات والموآبيات. كنت غاضبًا من إحضار مواطن إسرائيلي امرأة مديانية إلى المَحَلَّة". أو "كنت غاضبًا لأن الخطية لم تكن مخفية بل كانت ظاهرة أمام موسى وجميع بني إسرائيل الذين كانوا ينوحون." أو "كنت مصمِّم على أن أوقف الخطية التي جعلت الرب يغضب من إسرائيل. كنت أعرف أنه يجب قتل الرجل والمرأة مثل عَبَدَّة البَعْل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25: 1 - 9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في المقطع السابق، استخدم الرب عدو </w:t>
      </w:r>
      <w:r>
        <w:rPr>
          <w:b/>
          <w:rtl/>
          <w:cs/>
          <w:lang w:val="ar_AE" w:bidi="ar_AE"/>
        </w:rPr>
        <w:t>إسرائيل</w:t>
      </w:r>
      <w:r>
        <w:rPr>
          <w:rtl/>
          <w:cs/>
          <w:lang w:val="ar_AE" w:bidi="ar_AE"/>
        </w:rPr>
        <w:t xml:space="preserve">، بلعام، ليبارك إسرائيل على جبل فغور القريب. وبمجرد انتهاء هذه البركة، تبدأ هذه القصة بشعب إسرائيل وهم مُقيمون في شطيم، أو وادي أشجار السنط. استخدموا الكلمة ذاتها التي استخدمتموها في المقاطع السابقة للإشارة إلى إسرائيل، وتذكَّروا أن كلمة </w:t>
      </w:r>
      <w:r>
        <w:rPr>
          <w:rtl/>
          <w:cs/>
          <w:lang w:val="ar_AE" w:bidi="ar_AE"/>
        </w:rPr>
        <w:t>إسرائيل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ويعيش كلا من </w:t>
      </w:r>
      <w:r>
        <w:rPr>
          <w:b/>
          <w:rtl/>
          <w:cs/>
          <w:lang w:val="ar_AE" w:bidi="ar_AE"/>
        </w:rPr>
        <w:t>الموآبيين</w:t>
      </w:r>
      <w:r>
        <w:rPr>
          <w:rtl/>
          <w:cs/>
          <w:lang w:val="ar_AE" w:bidi="ar_AE"/>
        </w:rPr>
        <w:t xml:space="preserve"> و</w:t>
      </w:r>
      <w:r>
        <w:rPr>
          <w:b/>
          <w:rtl/>
          <w:cs/>
          <w:lang w:val="ar_AE" w:bidi="ar_AE"/>
        </w:rPr>
        <w:t>المديانيين</w:t>
      </w:r>
      <w:r>
        <w:rPr>
          <w:rtl/>
          <w:cs/>
          <w:lang w:val="ar_AE" w:bidi="ar_AE"/>
        </w:rPr>
        <w:t xml:space="preserve"> في المنطقة. والموآبيون هم نسل الأبناء المولودين من لوط، ابن أخي إبراهيم، عندما أسكرته ابنته. والمديانيون هم بنو إبراهيم من سَريته قطورة. كان كل من الموآبيين والمديانيين غير لطفاء وقُساة مع بني إسرائيل في المقاطع السابقة.</w:t>
      </w:r>
    </w:p>
    <w:p>
      <w:pPr>
        <w:bidi/>
      </w:pPr>
      <w:r>
        <w:rPr>
          <w:rtl/>
          <w:cs/>
          <w:lang w:val="ar_AE" w:bidi="ar_AE"/>
        </w:rPr>
      </w:r>
      <w:r>
        <w:rPr>
          <w:rtl/>
          <w:cs/>
          <w:lang w:val="ar_AE" w:bidi="ar_AE"/>
        </w:rPr>
        <w:t xml:space="preserve">وكان بنو إسرائيل يخطئون مع النساء الموآبيات. كان بنو إسرائيل </w:t>
      </w:r>
      <w:r>
        <w:rPr>
          <w:b/>
          <w:rtl/>
          <w:cs/>
          <w:lang w:val="ar_AE" w:bidi="ar_AE"/>
        </w:rPr>
        <w:t>يمارسون الزنى</w:t>
      </w:r>
      <w:r>
        <w:rPr>
          <w:rtl/>
          <w:cs/>
          <w:lang w:val="ar_AE" w:bidi="ar_AE"/>
        </w:rPr>
        <w:t xml:space="preserve"> مع النساء الموآبيات. "ممارسة الزنى" هي لغة خاصة تشرح أن بني إسرائيل كانوا غير أمناء للرب في عبادتهم من خلال إقامة علاقات جنسية مع النساء. ومن المحتمل أن شعب إسرائيل، ومعظمهم رجال، قد تزاوجوا مع النساء الموآبيات. ومع ذلك، فقد كان من المعروف جيدًا أن عبادة الإله الكاذب </w:t>
      </w:r>
      <w:r>
        <w:rPr>
          <w:b/>
          <w:rtl/>
          <w:cs/>
          <w:lang w:val="ar_AE" w:bidi="ar_AE"/>
        </w:rPr>
        <w:t>بَعْل</w:t>
      </w:r>
      <w:r>
        <w:rPr>
          <w:rtl/>
          <w:cs/>
          <w:lang w:val="ar_AE" w:bidi="ar_AE"/>
        </w:rPr>
        <w:t xml:space="preserve"> تتضمن ممارسة الجنس مع عاهرات الهيكل. كان يُعتقد خطأً أن الإله الزائف بَعْل يساعد في الخصوبة من أجل زراعة المحاصيل، والحصول على المزيد من الماشية، وإنجاب المزيد من الأطفال. استخدموا الكلمة ذاتها التي استخدمتموها في المقاطع السابقة للإشارة إلى البَعل، وتذكّروا أن كلمة </w:t>
      </w:r>
      <w:r>
        <w:rPr>
          <w:b/>
          <w:rtl/>
          <w:cs/>
          <w:lang w:val="ar_AE" w:bidi="ar_AE"/>
        </w:rPr>
        <w:t>بَعْل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وناقشوا كمجموعة كيف ستصفون بني إسرائيل وهم </w:t>
      </w:r>
      <w:r>
        <w:rPr>
          <w:b/>
          <w:rtl/>
          <w:cs/>
          <w:lang w:val="ar_AE" w:bidi="ar_AE"/>
        </w:rPr>
        <w:t>يمارسون الزنى</w:t>
      </w:r>
      <w:r>
        <w:rPr>
          <w:rtl/>
          <w:cs/>
          <w:lang w:val="ar_AE" w:bidi="ar_AE"/>
        </w:rPr>
        <w:t xml:space="preserve"> مع النساء الموآبيات. توقَّفوا هنا عن سماع التسجيل الصوتي.</w:t>
      </w:r>
    </w:p>
    <w:p>
      <w:pPr>
        <w:bidi/>
      </w:pPr>
      <w:r>
        <w:rPr>
          <w:rtl/>
          <w:cs/>
          <w:lang w:val="ar_AE" w:bidi="ar_AE"/>
        </w:rPr>
      </w:r>
      <w:r>
        <w:rPr>
          <w:rtl/>
          <w:cs/>
          <w:lang w:val="ar_AE" w:bidi="ar_AE"/>
        </w:rPr>
        <w:t xml:space="preserve">كانت عبادة الإله الكاذب تنطوي على </w:t>
      </w:r>
      <w:r>
        <w:rPr>
          <w:b/>
          <w:rtl/>
          <w:cs/>
          <w:lang w:val="ar_AE" w:bidi="ar_AE"/>
        </w:rPr>
        <w:t>السجود</w:t>
      </w:r>
      <w:r>
        <w:rPr>
          <w:rtl/>
          <w:cs/>
          <w:lang w:val="ar_AE" w:bidi="ar_AE"/>
        </w:rPr>
        <w:t xml:space="preserve">، أو خفض الرأس، لإظهار الإكرام والمهابة للبعل. كذلك تضمنت عبادة الإله الكاذب تقديم </w:t>
      </w:r>
      <w:r>
        <w:rPr>
          <w:b/>
          <w:rtl/>
          <w:cs/>
          <w:lang w:val="ar_AE" w:bidi="ar_AE"/>
        </w:rPr>
        <w:t>ذبائح</w:t>
      </w:r>
      <w:r>
        <w:rPr>
          <w:rtl/>
          <w:cs/>
          <w:lang w:val="ar_AE" w:bidi="ar_AE"/>
        </w:rPr>
        <w:t xml:space="preserve"> من الحيوانات وأطعمة أخرى ومشروبات للبعل. استخدموا الكلمة ذاتها التي استخدمتموها في المقاطع السابقة للإشارة إلى ذبيحة ويسجد. ولمزيد من المعلومات عن </w:t>
      </w:r>
      <w:r>
        <w:rPr>
          <w:rtl/>
          <w:cs/>
          <w:lang w:val="ar_AE" w:bidi="ar_AE"/>
        </w:rPr>
        <w:t>الذبائح</w:t>
      </w:r>
      <w:r>
        <w:rPr>
          <w:rtl/>
          <w:cs/>
          <w:lang w:val="ar_AE" w:bidi="ar_AE"/>
        </w:rPr>
        <w:t xml:space="preserve"> و</w:t>
      </w:r>
      <w:r>
        <w:rPr>
          <w:rtl/>
          <w:cs/>
          <w:lang w:val="ar_AE" w:bidi="ar_AE"/>
        </w:rPr>
        <w:t>يسجد</w:t>
      </w:r>
      <w:r>
        <w:rPr>
          <w:rtl/>
          <w:cs/>
          <w:lang w:val="ar_AE" w:bidi="ar_AE"/>
        </w:rPr>
        <w:t>، راجعوا قاموس الكلمات الرئيسية.</w:t>
      </w:r>
    </w:p>
    <w:p>
      <w:pPr>
        <w:bidi/>
      </w:pPr>
      <w:r>
        <w:rPr>
          <w:rtl/>
          <w:cs/>
          <w:lang w:val="ar_AE" w:bidi="ar_AE"/>
        </w:rPr>
      </w:r>
      <w:r>
        <w:rPr>
          <w:rtl/>
          <w:cs/>
          <w:lang w:val="ar_AE" w:bidi="ar_AE"/>
        </w:rPr>
        <w:t xml:space="preserve">في هذا المقطع، </w:t>
      </w:r>
      <w:r>
        <w:rPr>
          <w:b/>
          <w:rtl/>
          <w:cs/>
          <w:lang w:val="ar_AE" w:bidi="ar_AE"/>
        </w:rPr>
        <w:t>قُيِّد (دخلوا تحت نير)</w:t>
      </w:r>
      <w:r>
        <w:rPr>
          <w:rtl/>
          <w:cs/>
          <w:lang w:val="ar_AE" w:bidi="ar_AE"/>
        </w:rPr>
        <w:t xml:space="preserve"> بعض الإسرائيليين إلى البعل أو </w:t>
      </w:r>
      <w:r>
        <w:rPr>
          <w:b/>
          <w:rtl/>
          <w:cs/>
          <w:lang w:val="ar_AE" w:bidi="ar_AE"/>
        </w:rPr>
        <w:t>انضموا</w:t>
      </w:r>
      <w:r>
        <w:rPr>
          <w:rtl/>
          <w:cs/>
          <w:lang w:val="ar_AE" w:bidi="ar_AE"/>
        </w:rPr>
        <w:t xml:space="preserve"> إليه أو </w:t>
      </w:r>
      <w:r>
        <w:rPr>
          <w:b/>
          <w:rtl/>
          <w:cs/>
          <w:lang w:val="ar_AE" w:bidi="ar_AE"/>
        </w:rPr>
        <w:t>تحالفوا</w:t>
      </w:r>
      <w:r>
        <w:rPr>
          <w:rtl/>
          <w:cs/>
          <w:lang w:val="ar_AE" w:bidi="ar_AE"/>
        </w:rPr>
        <w:t xml:space="preserve"> معه. وهذا يعني أن تُقرن أو تُقيَّد بنير معًا مثل الماشية. لم يكن بنو إسرائيل أمناء </w:t>
      </w:r>
      <w:r>
        <w:rPr>
          <w:b/>
          <w:rtl/>
          <w:cs/>
          <w:lang w:val="ar_AE" w:bidi="ar_AE"/>
        </w:rPr>
        <w:t>للرب (يهوه)</w:t>
      </w:r>
      <w:r>
        <w:rPr>
          <w:rtl/>
          <w:cs/>
          <w:lang w:val="ar_AE" w:bidi="ar_AE"/>
        </w:rPr>
        <w:t xml:space="preserve">، ولا لشريعة الرب، فغضب الرب جدًا. الرب (يهوه) هو الاسم المستخدم في المقطع للإشارة إلى الله. ترجموا كلمة الرب (يهوه) بالطريقة نفسها التي استخدمتموها في المقاطع السابقة، ولمزيد من المعلومات عن </w:t>
      </w:r>
      <w:r>
        <w:rPr>
          <w:rtl/>
          <w:cs/>
          <w:lang w:val="ar_AE" w:bidi="ar_AE"/>
        </w:rPr>
        <w:t>الرب (يهوه)</w:t>
      </w:r>
      <w:r>
        <w:rPr>
          <w:rtl/>
          <w:cs/>
          <w:lang w:val="ar_AE" w:bidi="ar_AE"/>
        </w:rPr>
        <w:t xml:space="preserve">، راجعوا قاموس الكلمات الرئيسية. مع أن كلمة </w:t>
      </w:r>
      <w:r>
        <w:rPr>
          <w:b/>
          <w:rtl/>
          <w:cs/>
          <w:lang w:val="ar_AE" w:bidi="ar_AE"/>
        </w:rPr>
        <w:t>عبادة</w:t>
      </w:r>
      <w:r>
        <w:rPr>
          <w:rtl/>
          <w:cs/>
          <w:lang w:val="ar_AE" w:bidi="ar_AE"/>
        </w:rPr>
        <w:t xml:space="preserve"> ليست موجودة في هذا المقطع، إلا أنك قد تختار البحث عن كلمة </w:t>
      </w:r>
      <w:r>
        <w:rPr>
          <w:rtl/>
          <w:cs/>
          <w:lang w:val="ar_AE" w:bidi="ar_AE"/>
        </w:rPr>
        <w:t>عبادة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توقفوا هنا وناقشوا كمجموعة كيف ستظهرون عبادة حقيقية للرب. كيف أصبحت عبادة الرب المعتادة مشوهة، أو ملوثة، ومستخدمة لعبادة إله كاذب؟ كيف ستفسرون أن بني إسرائيل أصبحوا منضمِّين إلى إلهين، الإله الحقيقي الواحد، الرب (يهوه)، والإله الكاذب، البعل؟ توقَّفوا هنا عن سماع التسجيل الصوتي.</w:t>
      </w:r>
    </w:p>
    <w:p>
      <w:pPr>
        <w:bidi/>
      </w:pPr>
      <w:r>
        <w:rPr>
          <w:rtl/>
          <w:cs/>
          <w:lang w:val="ar_AE" w:bidi="ar_AE"/>
        </w:rPr>
      </w:r>
      <w:r>
        <w:rPr>
          <w:rtl/>
          <w:cs/>
          <w:lang w:val="ar_AE" w:bidi="ar_AE"/>
        </w:rPr>
        <w:t xml:space="preserve">أحضر رجلٌ من </w:t>
      </w:r>
      <w:r>
        <w:rPr>
          <w:b/>
          <w:rtl/>
          <w:cs/>
          <w:lang w:val="ar_AE" w:bidi="ar_AE"/>
        </w:rPr>
        <w:t>بني إسرائيل</w:t>
      </w:r>
      <w:r>
        <w:rPr>
          <w:rtl/>
          <w:cs/>
          <w:lang w:val="ar_AE" w:bidi="ar_AE"/>
        </w:rPr>
        <w:t xml:space="preserve"> امرأة مديانية إلى المَحَلَّة أمام موسى والقادة، وكل الجماعة الباكية، أي جماعة بني إسرائيل التي كانت أمام </w:t>
      </w:r>
      <w:r>
        <w:rPr>
          <w:b/>
          <w:rtl/>
          <w:cs/>
          <w:lang w:val="ar_AE" w:bidi="ar_AE"/>
        </w:rPr>
        <w:t>خيمة الاجتماع</w:t>
      </w:r>
      <w:r>
        <w:rPr>
          <w:rtl/>
          <w:cs/>
          <w:lang w:val="ar_AE" w:bidi="ar_AE"/>
        </w:rPr>
        <w:t xml:space="preserve">. خيمة الاجتماع والمسكن هما نفس الشيء. استخدموا المصطلح ذاته الذي استخدمتموه في المقاطع السابقة للإشارة إلى خيمة الاجتماع وبني إسرائيل، وراجعوا مصطلحات </w:t>
      </w:r>
      <w:r>
        <w:rPr>
          <w:rtl/>
          <w:cs/>
          <w:lang w:val="ar_AE" w:bidi="ar_AE"/>
        </w:rPr>
        <w:t>خيمة الاجتماع</w:t>
      </w:r>
      <w:r>
        <w:rPr>
          <w:rtl/>
          <w:cs/>
          <w:lang w:val="ar_AE" w:bidi="ar_AE"/>
        </w:rPr>
        <w:t xml:space="preserve"> و</w:t>
      </w:r>
      <w:r>
        <w:rPr>
          <w:rtl/>
          <w:cs/>
          <w:lang w:val="ar_AE" w:bidi="ar_AE"/>
        </w:rPr>
        <w:t>بني إسرائيل</w:t>
      </w:r>
      <w:r>
        <w:rPr>
          <w:rtl/>
          <w:cs/>
          <w:lang w:val="ar_AE" w:bidi="ar_AE"/>
        </w:rPr>
        <w:t xml:space="preserve"> في قاموس الكلمات الرئيسية لمزيد من المعلومات عن هذه المصطلحات. استخدموا المصطلح ذاته الذي استخدمتموه في المقاطع السابقة للإشارة إلى جماعة، أو تجمع، بني إسرائيل.</w:t>
      </w:r>
    </w:p>
    <w:p>
      <w:pPr>
        <w:bidi/>
      </w:pPr>
      <w:r>
        <w:rPr>
          <w:rtl/>
          <w:cs/>
          <w:lang w:val="ar_AE" w:bidi="ar_AE"/>
        </w:rPr>
      </w:r>
      <w:r>
        <w:rPr>
          <w:rtl/>
          <w:cs/>
          <w:lang w:val="ar_AE" w:bidi="ar_AE"/>
        </w:rPr>
        <w:t xml:space="preserve">رأى فينحاس، حفيد هارون </w:t>
      </w:r>
      <w:r>
        <w:rPr>
          <w:b/>
          <w:rtl/>
          <w:cs/>
          <w:lang w:val="ar_AE" w:bidi="ar_AE"/>
        </w:rPr>
        <w:t>الكاهن</w:t>
      </w:r>
      <w:r>
        <w:rPr>
          <w:rtl/>
          <w:cs/>
          <w:lang w:val="ar_AE" w:bidi="ar_AE"/>
        </w:rPr>
        <w:t xml:space="preserve">، الرجل الإسرائيلي والمرأة المديانية. استخدموا الكلمة نفسها التي استخدمتموها في المقاطع السابقة للإشارة إلى كاهن، وتذكّروا أن كلمة </w:t>
      </w:r>
      <w:r>
        <w:rPr>
          <w:rtl/>
          <w:cs/>
          <w:lang w:val="ar_AE" w:bidi="ar_AE"/>
        </w:rPr>
        <w:t>كاهن</w:t>
      </w:r>
      <w:r>
        <w:rPr>
          <w:rtl/>
          <w:cs/>
          <w:lang w:val="ar_AE" w:bidi="ar_AE"/>
        </w:rPr>
        <w:t xml:space="preserve"> هي كلمة موجودة في قاموس الكلمات الرئيسية.</w:t>
      </w:r>
    </w:p>
    <w:p>
      <w:pPr>
        <w:bidi/>
      </w:pPr>
      <w:r>
        <w:rPr>
          <w:rtl/>
          <w:cs/>
          <w:lang w:val="ar_AE" w:bidi="ar_AE"/>
        </w:rPr>
      </w:r>
      <w:r>
        <w:rPr>
          <w:rtl/>
          <w:cs/>
          <w:lang w:val="ar_AE" w:bidi="ar_AE"/>
        </w:rPr>
        <w:t xml:space="preserve">في اللحظة التي رأى فيها فينحاس الرجل والمرأة، وقف وأمسك </w:t>
      </w:r>
      <w:r>
        <w:rPr>
          <w:b/>
          <w:rtl/>
          <w:cs/>
          <w:lang w:val="ar_AE" w:bidi="ar_AE"/>
        </w:rPr>
        <w:t>رُمْحًا</w:t>
      </w:r>
      <w:r>
        <w:rPr>
          <w:rtl/>
          <w:cs/>
          <w:lang w:val="ar_AE" w:bidi="ar_AE"/>
        </w:rPr>
        <w:t>. والرُّمح هو سلاح ذو طرف معدني ذو حافتين على النصل. ويتم تثبيته على عمود بِطُول رجل على الأقل. يناسب العمود يد الرجل بشكل مريح. وكان الناس يسددون الرمح أو يدفعونه بقوة داخل جسد شخص آخر لقتله.</w:t>
      </w:r>
    </w:p>
    <w:p>
      <w:pPr>
        <w:bidi/>
      </w:pPr>
      <w:r>
        <w:rPr>
          <w:rtl/>
          <w:cs/>
          <w:lang w:val="ar_AE" w:bidi="ar_AE"/>
        </w:rPr>
      </w:r>
      <w:r>
        <w:rPr>
          <w:rtl/>
          <w:cs/>
          <w:lang w:val="ar_AE" w:bidi="ar_AE"/>
        </w:rPr>
        <w:t xml:space="preserve">توقفوا هنا وناقشوا كمجموعة كيف ستصفون كلمة رُمح في ترجمتكم. انظروا إلى صورة </w:t>
      </w:r>
      <w:r>
        <w:rPr>
          <w:rtl/>
          <w:cs/>
          <w:lang w:val="ar_AE" w:bidi="ar_AE"/>
        </w:rPr>
        <w:t>الرُّمْح</w:t>
      </w:r>
      <w:r>
        <w:rPr>
          <w:rtl/>
          <w:cs/>
          <w:lang w:val="ar_AE" w:bidi="ar_AE"/>
        </w:rPr>
        <w:t xml:space="preserve"> مرة أخرى إذا لزم الأمر. وكيف ستوضحون أنه سلاح كبير؟ توقَّفوا هنا عن سماع التسجيل الصوتي.</w:t>
      </w:r>
    </w:p>
    <w:p>
      <w:pPr>
        <w:bidi/>
      </w:pPr>
      <w:r>
        <w:rPr>
          <w:rtl/>
          <w:cs/>
          <w:lang w:val="ar_AE" w:bidi="ar_AE"/>
        </w:rPr>
      </w:r>
      <w:r>
        <w:rPr>
          <w:rtl/>
          <w:cs/>
          <w:lang w:val="ar_AE" w:bidi="ar_AE"/>
        </w:rPr>
        <w:t xml:space="preserve">وتبع فينحاس الرجل الإسرائيلي إلى داخل خيمة الرجل وإلى </w:t>
      </w:r>
      <w:r>
        <w:rPr>
          <w:b/>
          <w:rtl/>
          <w:cs/>
          <w:lang w:val="ar_AE" w:bidi="ar_AE"/>
        </w:rPr>
        <w:t>الغرفة الداخلية للخيمة (القبَّة)</w:t>
      </w:r>
      <w:r>
        <w:rPr>
          <w:rtl/>
          <w:cs/>
          <w:lang w:val="ar_AE" w:bidi="ar_AE"/>
        </w:rPr>
        <w:t>. الغرفة الداخلية كان من الممكن أن تكون غرفة للنوم أو غرفة للعبادة الخاصة. والغرفة الداخلية كانت غرفة خاصة جدًا.</w:t>
      </w:r>
    </w:p>
    <w:p>
      <w:pPr>
        <w:bidi/>
      </w:pPr>
      <w:r>
        <w:rPr>
          <w:rtl/>
          <w:cs/>
          <w:lang w:val="ar_AE" w:bidi="ar_AE"/>
        </w:rPr>
      </w:r>
      <w:r>
        <w:rPr>
          <w:rtl/>
          <w:cs/>
          <w:lang w:val="ar_AE" w:bidi="ar_AE"/>
        </w:rPr>
        <w:t xml:space="preserve">فتوقَّف </w:t>
      </w:r>
      <w:r>
        <w:rPr>
          <w:b/>
          <w:rtl/>
          <w:cs/>
          <w:lang w:val="ar_AE" w:bidi="ar_AE"/>
        </w:rPr>
        <w:t>الوبأ</w:t>
      </w:r>
      <w:r>
        <w:rPr>
          <w:rtl/>
          <w:cs/>
          <w:lang w:val="ar_AE" w:bidi="ar_AE"/>
        </w:rPr>
        <w:t xml:space="preserve"> عندما قتل فينحاس الرجل والمرأة. ونحن لا نعرف ما هو نوع هذا الوبأ، لكنه على الأرجح كان مرضًا مميتًا ومُعديًا. استخدموا الكلمة ذاتها التي استخدمتموها في المقاطع السابقة للإشارة إلى الوبأ.</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25:10–18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25: 10- 18 واحفظوا هذا المقطع في قلوبكم.</w:t>
      </w:r>
    </w:p>
    <w:p>
      <w:pPr>
        <w:bidi/>
      </w:pPr>
      <w:r>
        <w:rPr>
          <w:rtl/>
          <w:cs/>
          <w:lang w:val="ar_AE" w:bidi="ar_AE"/>
        </w:rPr>
      </w:r>
      <w:r>
        <w:rPr>
          <w:rtl/>
          <w:cs/>
          <w:lang w:val="ar_AE" w:bidi="ar_AE"/>
        </w:rPr>
        <w:t>استمعوا إلى نسخة صوتية من سِفر العدد 25: 10- 18 ثلاث مرات،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الله؟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25: 10 - 18 من الترجمة الأسهل فهمًا. </w:t>
      </w:r>
    </w:p>
    <w:p>
      <w:pPr>
        <w:bidi/>
      </w:pPr>
      <w:r>
        <w:rPr>
          <w:rtl/>
          <w:cs/>
          <w:lang w:val="ar_AE" w:bidi="ar_AE"/>
        </w:rPr>
      </w:r>
      <w:r>
        <w:rPr>
          <w:rtl/>
          <w:cs/>
          <w:lang w:val="ar_AE" w:bidi="ar_AE"/>
        </w:rPr>
        <w:t>قبل هذه القصة، لم يكُن بنو إسرائيل أمناء مع يهوه. كان البعض من بني إسرائيل قد ارتبطوا بإله زائف وعبدوه مع النساء الموآبيات. أمر يهوه موسى أن يقتل القادة الذين كانوا يعبدون الإله الزائف، وأرسل يهوه وبأ قتل العديد من بني إسرائيل. في الوقت ذاته، أحضر رجل من بني إسرائيل امرأة موآبية إلى المُخيم، فرأى فينحاس، حفيد هارون رئيس الكهنة، الرجل والمرأة. تبع فينحاس الرجل والمرأة إلى خيمة الرجل وقتلهما. أوقف يهوه الوبأ عندما مات الرجل والمرأة.</w:t>
      </w:r>
    </w:p>
    <w:p>
      <w:pPr>
        <w:bidi/>
      </w:pPr>
      <w:r>
        <w:rPr>
          <w:rtl/>
          <w:cs/>
          <w:lang w:val="ar_AE" w:bidi="ar_AE"/>
        </w:rPr>
      </w:r>
      <w:r>
        <w:rPr>
          <w:rtl/>
          <w:cs/>
          <w:lang w:val="ar_AE" w:bidi="ar_AE"/>
        </w:rPr>
        <w:t>تحدث هذه القصة في محلَّة بني إسرائيل ذاتها مثل القصة السابقة، بالقرب من شِطِّيم. في هذه القصة، امتنع الوبأ بعد أنْ مات 24 ألف شخص. على الفور، تحدَّث يهوه إلى موسى. أدرك يهوه أن فينحاس، حفيد هارون رئيس الكهنة، كان ممتلئًا بالغيرة على كرامة يهوه مثل غيرة الرب يهوه. أراد فينحاس، مثل يهوه، أن يُكرم بنو إسرائيل يهوه ويحافظوا على طهارتهم، فغضب، مثل يهوه، عندما اتبعوا آلهة أخرى. كان يهوه غاضبًا غضبًا شديدًا لأن شعبه كانوا يعبدون آلهة كاذبة. وبما أن فينحاس يغار غيرة الرب أو لديه رغبة قوية في الحفاظ على طهارة إسرائيل لأنه ينتمي إلى يهوه، لم يدمّر يهوه إسرائيل بغيرته. يقطع يهوه عهدًا مع فينحاس ويعده بوعدٍ بسبب ما فعله.</w:t>
      </w:r>
    </w:p>
    <w:p>
      <w:pPr>
        <w:bidi/>
      </w:pPr>
      <w:r>
        <w:rPr>
          <w:rtl/>
          <w:cs/>
          <w:lang w:val="ar_AE" w:bidi="ar_AE"/>
        </w:rPr>
      </w:r>
      <w:r>
        <w:rPr>
          <w:rtl/>
          <w:cs/>
          <w:lang w:val="ar_AE" w:bidi="ar_AE"/>
        </w:rPr>
        <w:t>كان فينحاس قد كفَّر عن إسرائيل باستعادة العلاقة المكسورة مع يهوه بعد أن أخطأ الشعب إليه. بسبب هذا، قطع يهوه عهد سلام مع فينحاس، أو عهد صداقة وبرَكة. أظهر يهوه أنه سيحافظ على عهد السلام هذا عندما وعد فينحاس ونسله بعهد الكهنوت الأبدي. يتطلَّب العهد الأبدي ذبيحة. بالنسبة لهذا العهد، قبِلَ يهوه موت الرجل الإسرائيلي والمرأة المديانية بصفتهما الذبيحة.</w:t>
      </w:r>
    </w:p>
    <w:p>
      <w:pPr>
        <w:bidi/>
      </w:pPr>
      <w:r>
        <w:rPr>
          <w:rtl/>
          <w:cs/>
          <w:lang w:val="ar_AE" w:bidi="ar_AE"/>
        </w:rPr>
      </w:r>
      <w:r>
        <w:rPr>
          <w:rtl/>
          <w:cs/>
          <w:lang w:val="ar_AE" w:bidi="ar_AE"/>
        </w:rPr>
        <w:t>توقفوا هنا وناقشوا هذا السؤال في مجموعة: إنَّ الكهنة والقادة الدينيين لهم أهمية بالغة بالنسبة لبني إسرائيل ولنا اليوم. ناقشوا أهمية الدور الخاص الذي أعطاه الله لفينحاس ونسله ليكونوا كهنة في إسرائيل. فكروا في قادتكم الدينيين. كيف تختارون القادة الدينيين؟ كيف يرشدكم الله عند اختيارهم؟ أوقفوا سماع هذا التسجيل الصوتي هنا.</w:t>
      </w:r>
    </w:p>
    <w:p>
      <w:pPr>
        <w:bidi/>
      </w:pPr>
      <w:r>
        <w:rPr>
          <w:rtl/>
          <w:cs/>
          <w:lang w:val="ar_AE" w:bidi="ar_AE"/>
        </w:rPr>
      </w:r>
      <w:r>
        <w:rPr>
          <w:rtl/>
          <w:cs/>
          <w:lang w:val="ar_AE" w:bidi="ar_AE"/>
        </w:rPr>
        <w:t>تذكُر القصة الآن أسمَي الرجُل الإسرائيلي والمرأة المديانية اللذَين قتلهما فينحاس. الرجل الإسرائيلي اسمه زمري بن سالو. كان زُمري من سِبط شمعون، وهو واحد من أبناء يعقوب الاثني عشر. كان سالو والد زمري قائدًا في سِبط شمعون.</w:t>
      </w:r>
    </w:p>
    <w:p>
      <w:pPr>
        <w:bidi/>
      </w:pPr>
      <w:r>
        <w:rPr>
          <w:rtl/>
          <w:cs/>
          <w:lang w:val="ar_AE" w:bidi="ar_AE"/>
        </w:rPr>
      </w:r>
      <w:r>
        <w:rPr>
          <w:rtl/>
          <w:cs/>
          <w:lang w:val="ar_AE" w:bidi="ar_AE"/>
        </w:rPr>
        <w:t>كان اسم المرأة المديانية كُزبيَ. كانت ابنة صور. كان صور إما رئيسًا من المديانيين أو واحدًا من ملوك مديان المحليين الخمسة. كان كلٌّ من زُمري وكُزبيَ أبناء قادة أقوياء للغاية.</w:t>
      </w:r>
    </w:p>
    <w:p>
      <w:pPr>
        <w:bidi/>
      </w:pPr>
      <w:r>
        <w:rPr>
          <w:rtl/>
          <w:cs/>
          <w:lang w:val="ar_AE" w:bidi="ar_AE"/>
        </w:rPr>
      </w:r>
      <w:r>
        <w:rPr>
          <w:rtl/>
          <w:cs/>
          <w:lang w:val="ar_AE" w:bidi="ar_AE"/>
        </w:rPr>
        <w:t>توقفوا هنا وناقشوا هذا السؤال في مجموعة: ثمة قصة صغيرة هنا عن آباء وأبنائهم. فكِّروا في فينحاس. لقد اتَّبع أبيه وجدِّه في عبادة يهوه بحماسة، أو بغيرة يهوه. وقد كافأه يهوه هو وأبناءهُ. فكروا في زمري الذي كان أيضًا ابن قائد قوي، لكنه اختار وقرَّر ألا يتبع يهوه. ناقشوا كيف يؤثِّر الآباء في أبنائهم ليتبعوا الله أو لا يتبعوه بكل قلوبهم. احكوا قصة عن أب في ثقافتكم، أثَّر في ابنه إما لفِعل الخير أو لفِعل الشر. أوقفوا سماع هذا التسجيل الصوتي هنا.</w:t>
      </w:r>
    </w:p>
    <w:p>
      <w:pPr>
        <w:bidi/>
      </w:pPr>
      <w:r>
        <w:rPr>
          <w:rtl/>
          <w:cs/>
          <w:lang w:val="ar_AE" w:bidi="ar_AE"/>
        </w:rPr>
      </w:r>
      <w:r>
        <w:rPr>
          <w:rtl/>
          <w:cs/>
          <w:lang w:val="ar_AE" w:bidi="ar_AE"/>
        </w:rPr>
        <w:t>في الحال، بعد أن يقطع يهوه عهدًا مع فينحاس، يتحدَّث إلى موسى. يطلب يهوه من موسى أن يعامل المديانيين بقسوة، كأعداء. كان على إسرائيل ضرب المديانيين بقسوة بل وقتلهم لأنهم عاملوا إسرائيل بقسوة. كان المديانون قد خدعوا وغشُّوا بني إسرائيل عندما أقنعوهم بعبادة آلهة زائفة، وعندما أخطأ زُمري ضد يهوه مع كُزبي. ذكَّر يهوه موسى بأن كُزبي قُتلت بعد حدوث الوبأ نتيجة الخطية ضد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25: 10 - 18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يتخيَّل الفريق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تحدث هذه القصة بالقرب من شِطِّيم في محلة الاسرائيليين. هذه هي المحلَّة ذاتها من القصة السابقة. في هذه القصة، امتنع الوبأ بعد أنْ مات 24 ألف شخص. تحدَّث يهوه إلى موسى في الحال. أدرك يهوه أن فينحاس، حفيد هارون رئيس الكهنة، كان ممتلئًا بالغيرة المقدسة مثل يهوه. يقطع يهوه عهدًا مع فينحاس. يتحدث يهوه إلى موسى مرة أخرى ويطلب منه معاملة المديانيين بقسوة، كأعداء.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وفينحاس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تحدث هذه القصة بالقرب من شِطِّيم في محلَّة الاسرائيليين. وهي تقع شمال غرب "جبَل فَغور". تقع شطِّيم على حافة "عرَبات (سهول) موآب"، وهي منطقة صحراء مُسطَّحة وجافة بجوار الجبال. ويقع نهر الأردُن غرب سهول موآب. يُمثل نهر الأردن الحدود التي يجب على بني إسرائيل عبورها لدخول "أرض الموعد"، لذلك كان بنو إسرائيل قريبين جدًا من "أرض الموعد".</w:t>
      </w:r>
    </w:p>
    <w:p>
      <w:pPr>
        <w:bidi/>
      </w:pPr>
      <w:r>
        <w:rPr>
          <w:rtl/>
          <w:cs/>
          <w:lang w:val="ar_AE" w:bidi="ar_AE"/>
        </w:rPr>
      </w:r>
      <w:r>
        <w:rPr>
          <w:rtl/>
          <w:cs/>
          <w:lang w:val="ar_AE" w:bidi="ar_AE"/>
        </w:rPr>
        <w:t>تحدث هذه القصة مباشرة بعد أن قتل فينحاس الرجُل الإسرائيلي والمرأة المديانية، وتوقَّف الوبأ الذي قتل 24 ألف شخص. يتحدث يهوه إلى موسى. يُدرك يهوه أن فينحاس، حفيد هارون رئيس الكهنة، كان ممتلئًا غيرة مقدسة مثل يهوه. كان فينحاس مُتحمسًا، أو ممتلئًا بالغيرة المقدسة للحفاظ على إسرائيل طاهرًا مُخصَّصًا ليهوه عن طريق طاعته وعدم عبادة أي آلهة زائفة أخرى. كان يهوه ممتلئًا بالسخط أو الغضب الشديد رغبةً منه في الدفاع عن كرامة يهوه باستقامة. يقول يهوه إن فينحاس كانت لديه غيرة مثل غيرته. بما أن فينحاس كان يغار مثل إلهه للحفاظ على طهارة إسرائيل وتكريسه للرب يهوه، فإنَّ يهوه لم يُدمر إسرائيل بغيرته. بدلًا من ذلك، يقطع يهوه عهدًا يَعِد فيه فينحاس، لأنه استخدم غيرته، بالحفاظ على كرامة يهوه والحفاظ على إسرائيل طاهرًا.</w:t>
      </w:r>
    </w:p>
    <w:p>
      <w:pPr>
        <w:bidi/>
      </w:pPr>
      <w:r>
        <w:rPr>
          <w:rtl/>
          <w:cs/>
          <w:lang w:val="ar_AE" w:bidi="ar_AE"/>
        </w:rPr>
      </w:r>
      <w:r>
        <w:rPr>
          <w:rtl/>
          <w:cs/>
          <w:lang w:val="ar_AE" w:bidi="ar_AE"/>
        </w:rPr>
        <w:t>توقفوا هنا وناقشوا هذا السؤال في مجموعة: ثمة مشاعر قوية كثيرة في هذا المقطع. يبكي بنو إسرائيل بحُزن مقتل 24 ألف شخص من بني إسرائيل. كان فينحاس غيورًا للدفاع عن يهوه وطهارة علاقة بني إسرائيل به. كان يهوه غيورًا وممتلئًا بالسخَط أو الغضب الشديد، ويُظهر يهوه مشاعره في هذا المقطع. ناقشوا كمجموعة كيف تُظهرون مشاعر كلٍّ من فينحاس ويهوه أثناء مناقشتكم لغيرتهما أو حماسهما وغضبهما. أوقفوا سماع هذا التسجيل الصوتي هنا.</w:t>
      </w:r>
    </w:p>
    <w:p>
      <w:pPr>
        <w:bidi/>
      </w:pPr>
      <w:r>
        <w:rPr>
          <w:rtl/>
          <w:cs/>
          <w:lang w:val="ar_AE" w:bidi="ar_AE"/>
        </w:rPr>
      </w:r>
      <w:r>
        <w:rPr>
          <w:rtl/>
          <w:cs/>
          <w:lang w:val="ar_AE" w:bidi="ar_AE"/>
        </w:rPr>
        <w:t>عندما قتل فينحاس الرجل والمرأة، أعاد علاقة بني إسرائيل بالرب يهوه، أو كفَّر عن بني إسرائيل. بسبب ذلك، يقطع يهوه عهد سلام مع فينحاس. كان عهد السلام هذا أن يكون فينحاس ونسله كهنةً للرب يهوه دائمًا. يُظهر عهد السلام أن فينحاس وذريته، بصفتهم كهنة، سيكون لهم دائمًا مُهمة الكفَّارة عن بني إسرائيل، أو إحلال السلام وكمال علاقتهم بيهوه.</w:t>
      </w:r>
    </w:p>
    <w:p>
      <w:pPr>
        <w:bidi/>
      </w:pPr>
      <w:r>
        <w:rPr>
          <w:rtl/>
          <w:cs/>
          <w:lang w:val="ar_AE" w:bidi="ar_AE"/>
        </w:rPr>
      </w:r>
      <w:r>
        <w:rPr>
          <w:rtl/>
          <w:cs/>
          <w:lang w:val="ar_AE" w:bidi="ar_AE"/>
        </w:rPr>
        <w:t>يُقدِّم موسى الآن المزيد من المعلومات عن خلفية الرجُل والمرأة اللذَين قتلهما فينحاس. تكشف القصة الآن عن اسمَي الرجُل الإسرائيلي والمرأة المديانية. الرجل الإسرائيلي اسمه زُمري بن سالو. كان زُمري من سِبط شمعون، وهو واحد من أبناء يعقوب الاثني عشر. كان سالو والد زمري قائدًا في سِبط شمعون.</w:t>
      </w:r>
    </w:p>
    <w:p>
      <w:pPr>
        <w:bidi/>
      </w:pPr>
      <w:r>
        <w:rPr>
          <w:rtl/>
          <w:cs/>
          <w:lang w:val="ar_AE" w:bidi="ar_AE"/>
        </w:rPr>
      </w:r>
      <w:r>
        <w:rPr>
          <w:rtl/>
          <w:cs/>
          <w:lang w:val="ar_AE" w:bidi="ar_AE"/>
        </w:rPr>
        <w:t>كان اسم المرأة المديانية كُزبيَ. كانت ابنة صور. كان صور إما رئيسًا من المديانيين أو واحدًا من ملوك مديان المحليين الخمسة. كان كلٌّ من زُمري وكُزبيَ أبناء قادة أقوياء للغاية.</w:t>
      </w:r>
    </w:p>
    <w:p>
      <w:pPr>
        <w:bidi/>
      </w:pPr>
      <w:r>
        <w:rPr>
          <w:rtl/>
          <w:cs/>
          <w:lang w:val="ar_AE" w:bidi="ar_AE"/>
        </w:rPr>
      </w:r>
      <w:r>
        <w:rPr>
          <w:rtl/>
          <w:cs/>
          <w:lang w:val="ar_AE" w:bidi="ar_AE"/>
        </w:rPr>
        <w:t>في الحال، بعد أن يقطع يهوه عهدًا مع فينحاس، يتحدَّث إلى موسى. يطلب يهوه من موسى أن يعامل المديانيين بقسوة، كأعداء. كان على إسرائيل ضرب المديانيين بقسوة وقتلهم، لأن المديانيين كانوا قاسين على إسرائيل وعاملوهم كأعداء. كان المديانيون قد خدعوا وغشُّوا بني إسرائيل عن طريق إقناعهم بعبادة آلهة فعَور الكاذبة. ثم استمر المديانيون في خداعهم عندما بدأوا بإقناع زُمري بأنْ يُحضر امرأة مديانية معروفة أي كُزبيَ، إلى محَّلة بني إسرائيل ويُنجِّس المحلَّة بإقامة علاقات جنسية معها. ذكَّر يهوه موسى بأن كُزبي ماتت عندما جاء الوبأ نتيجة عبادة إسرائيل للآلهة الكاذبة في فغور.</w:t>
      </w:r>
    </w:p>
    <w:p>
      <w:pPr>
        <w:bidi/>
      </w:pPr>
      <w:r>
        <w:rPr>
          <w:rtl/>
          <w:cs/>
          <w:lang w:val="ar_AE" w:bidi="ar_AE"/>
        </w:rPr>
      </w:r>
      <w:r>
        <w:rPr>
          <w:rtl/>
          <w:cs/>
          <w:lang w:val="ar_AE" w:bidi="ar_AE"/>
        </w:rPr>
        <w:t>توقفوا هنا وناقشوا هذا السؤال في مجموعة: تتحرك الأفعال في هذه القصة بسرعة وتستخدم الكثير من الكلمات العاطفية القوية. يبدو أن الأحداث الواردة في هذه القصة تحدث بسرعة، حدَث بعد الآخر. ناقشوا وقتًا في مجتمعكم عندما حدثت الأمور بسُرعة وفي الوقت ذاته تقريبًا. كيف كان شعوركم وأنتم تشاركون الحديث عن هذه القصة؟ ما نوع النبرة والعاطفة التي تستخدمون في صوتكم عندما تروون قصة بها الكثير من الأفعال والعاطفة القوية؟ أوقفوا سماع هذا التسجيل الصوتي هنا.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25: 10 - 18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وفينحاس</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تحدث هذه القصة بالقرب من شِطِّيم في محلَّة الاسرائيليين. في هذه القصة، امتنع الوبأ بعد أنْ مات 24 ألف شخص. لقد قتل فينحاس للتو الرجل والمرأة اللذَين أخطآ معًا أمام يهوه في محلَّة بني إسرائيل. تحدَّث يهوه إلى موسى في الحال. يُدرك يهوه أن فينحاس، حفيد هارون رئيس الكهنة، كان ممتلئًا غيرة مقدسة مثل يهوه. كان فينحاس غيورًا من جهة الحفاظ على إسرائيل طاهرًا للرب بطاعة يهوه وعدم عبادة أي آلهة أخرى كاذبة. كان يهوه ممتلئًا بالغضب للدفاع عن كرامة يهوه. قال يهوه إن فينحاس كان يتمتع بغيرة ليهوه. بما أن فينحاس كان يغار مثل إلهه للحفاظ على طهارة إسرائيل وتكريسه للرب يهوه، لم يُدمر الرب إسرائيل بغيرته. بدلًا من ذلك، يقطع يهوه عهدًا يَعِد فيه فينحاس، لأنه استخدم غيرته على يهوه، بالحفاظ على كرامته وعلى إسرائيل طاهرًا. كان فينحاس قد كفَّر عن إسرائيل والخطية. بسبب ذلك، قطع يهوه عهد التزام لفينحاس وبنيه بأن يحصلوا على وظيفة كهنوتية دائمة. أعطى يهوه فينحاس ونسله عهد سلام أبدي.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"كيف تشعر من جهة ملاحظة يهوه لفينحاس؟" قد تسمعون إجابات مثل: "كنتُ سعيدًا لأن يهوه لاحظ فينحاس. دافع فينحاس عن يهوه".</w:t>
      </w:r>
    </w:p>
    <w:p>
      <w:pPr>
        <w:pStyle w:val="ListBullet"/>
        <w:bidi/>
        <w:spacing w:line="240" w:lineRule="auto"/>
        <w:ind w:left="720"/>
      </w:pPr>
      <w:r>
        <w:rPr>
          <w:rtl/>
          <w:cs/>
          <w:lang w:val="ar_AE" w:bidi="ar_AE"/>
        </w:rPr>
      </w:r>
      <w:r>
        <w:rPr>
          <w:rtl/>
          <w:cs/>
          <w:lang w:val="ar_AE" w:bidi="ar_AE"/>
        </w:rPr>
        <w:t>اسألوا الشخص الذي يؤدي دور يهوه: "كيف كان شعورك أنْ ترى شخصًا له الحماس والشغف عينه مثلك للحفاظ على إسرائيل مقدسًا وطاهرًا؟" قد تسمعون إجابات مثل: "كنت فخورًا بفينحاس"، أو "شعرت بالرضا أن أرى إسرائيليًا يفعل الخير بعد أن قُيِّدَ الكثيرين بالإله الكاذب".</w:t>
      </w:r>
    </w:p>
    <w:p>
      <w:pPr>
        <w:pStyle w:val="ListBullet"/>
        <w:bidi/>
        <w:spacing w:line="240" w:lineRule="auto"/>
        <w:ind w:left="720"/>
      </w:pPr>
      <w:r>
        <w:rPr>
          <w:rtl/>
          <w:cs/>
          <w:lang w:val="ar_AE" w:bidi="ar_AE"/>
        </w:rPr>
      </w:r>
      <w:r>
        <w:rPr>
          <w:rtl/>
          <w:cs/>
          <w:lang w:val="ar_AE" w:bidi="ar_AE"/>
        </w:rPr>
        <w:t xml:space="preserve">اسألوا الشخص الذي يؤدي دور يهوه: "كيف يكون شعورك بالغضب الشديد؟" قد تسمعون إجابات مثل: "كنت غاضبًا جدًا بغضب مقدس. لم يكُن شعبي مُكرسًا لي، أنا يهوه". </w:t>
      </w:r>
    </w:p>
    <w:p>
      <w:pPr>
        <w:pStyle w:val="ListBullet"/>
        <w:bidi/>
        <w:spacing w:line="240" w:lineRule="auto"/>
        <w:ind w:left="720"/>
      </w:pPr>
      <w:r>
        <w:rPr>
          <w:rtl/>
          <w:cs/>
          <w:lang w:val="ar_AE" w:bidi="ar_AE"/>
        </w:rPr>
      </w:r>
      <w:r>
        <w:rPr>
          <w:rtl/>
          <w:cs/>
          <w:lang w:val="ar_AE" w:bidi="ar_AE"/>
        </w:rPr>
        <w:t>اسألوا الشخص الذي يؤدي دور فينحاس: "كيف كان شعورك عندما أخبرك موسى بما قاله يهوه؟" قد تسمعون إجابات مثل: "كنت مندهشًا"، أو "شعرتُ أني لا شيء أمام يهوه وأنه أعطى عائلتي كرامة عظيمة".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تكشف القصة الآن عن اسمَي الرجُل الإسرائيلي والمرأة المديانية. الرجل الإسرائيلي اسمه زُمري بن سالو. كان زُمري من سِبط شمعون، وهو واحد من أبناء يعقوب الاثني عشر. كان سالو والد زمري قائدًا في سِبط شمعون.</w:t>
      </w:r>
    </w:p>
    <w:p>
      <w:pPr>
        <w:bidi/>
      </w:pPr>
      <w:r>
        <w:rPr>
          <w:rtl/>
          <w:cs/>
          <w:lang w:val="ar_AE" w:bidi="ar_AE"/>
        </w:rPr>
      </w:r>
      <w:r>
        <w:rPr>
          <w:rtl/>
          <w:cs/>
          <w:lang w:val="ar_AE" w:bidi="ar_AE"/>
        </w:rPr>
        <w:t xml:space="preserve">كان اسم المرأة المديانية كُزبيَ. كانت ابنة صور. كان صور إما رئيسًا من المديانيين أو واحدًا من ملوك مديان المحليين الخمسة. </w:t>
      </w:r>
    </w:p>
    <w:p>
      <w:pPr>
        <w:bidi/>
      </w:pPr>
      <w:r>
        <w:rPr>
          <w:rtl/>
          <w:cs/>
          <w:lang w:val="ar_AE" w:bidi="ar_AE"/>
        </w:rPr>
      </w:r>
      <w:r>
        <w:rPr>
          <w:rtl/>
          <w:cs/>
          <w:lang w:val="ar_AE" w:bidi="ar_AE"/>
        </w:rPr>
        <w:t>في الحال، بعد أن يقطع يهوه عهدًا مع فينحاس، يتحدَّث إلى موسى. يطلب يهوه من موسى أن يعامل المديانيين بقسوة، كأعداء. كان على إسرائيل ضرب المديانيين بقسوة بل وقتلهم لأنهم عاملوا إسرائيل بقسوة. لقد خدع المديانيون وغشُّوا بني إسرائيل في فغور مع كُزبيَ. ذكَّر يهوه موسى بأن كُزبي قُتلت بعد حدوث الوبأ نتيجة الخطية ضد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"كيف كان شعورك عندما أوصى يهوه إسرائيل أن يعاملوا المديانيين كأعداء ويقتلوهم؟" قد تسمعون إجابات مثل: "شعرت بالحزن لكنني لم أتعجَّب لأن شعب مديان آذوا بني إسرائيل وهاجموا يهوه".</w:t>
      </w:r>
    </w:p>
    <w:p>
      <w:pPr>
        <w:pStyle w:val="ListBullet"/>
        <w:bidi/>
        <w:spacing w:line="240" w:lineRule="auto"/>
        <w:ind w:left="720"/>
      </w:pPr>
      <w:r>
        <w:rPr>
          <w:rtl/>
          <w:cs/>
          <w:lang w:val="ar_AE" w:bidi="ar_AE"/>
        </w:rPr>
      </w:r>
      <w:r>
        <w:rPr>
          <w:rtl/>
          <w:cs/>
          <w:lang w:val="ar_AE" w:bidi="ar_AE"/>
        </w:rPr>
        <w:t>اسألوا الشخص الذي يؤدي دور يهوه كيف كان شعوره بأن يُعلن أنَّ المديانيين أعداء ثم يقتلهم؟ قد تسمعون إجابات مثل: "أعطيَ المديانيين فُرصًا ليكونوا أصدقاء. لقد خدع المديانيون شعبي ولا يمكن الوثوق بهم".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25: 10 - 18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قبل هذه القصة، لم يكُن بنو إسرائيل أمناء مع </w:t>
      </w:r>
      <w:r>
        <w:rPr>
          <w:b/>
          <w:rtl/>
          <w:cs/>
          <w:lang w:val="ar_AE" w:bidi="ar_AE"/>
        </w:rPr>
        <w:t>يهوه</w:t>
      </w:r>
      <w:r>
        <w:rPr>
          <w:rtl/>
          <w:cs/>
          <w:lang w:val="ar_AE" w:bidi="ar_AE"/>
        </w:rPr>
        <w:t xml:space="preserve">. يُرجى الحفاظ على اتساق ترجمة مصطلح يهوه/الرب ووحدته في كل المقاطع. للمزيد من المعلومات بخصوص </w:t>
      </w:r>
      <w:r>
        <w:rPr>
          <w:rtl/>
          <w:cs/>
          <w:lang w:val="ar_AE" w:bidi="ar_AE"/>
        </w:rPr>
        <w:t>يهوه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تحدَّث يهوه إلى موسى في الحال. أدرك يهوه أن فينحاس، حفيد هارون رئيس </w:t>
      </w:r>
      <w:r>
        <w:rPr>
          <w:b/>
          <w:rtl/>
          <w:cs/>
          <w:lang w:val="ar_AE" w:bidi="ar_AE"/>
        </w:rPr>
        <w:t>الكهنة</w:t>
      </w:r>
      <w:r>
        <w:rPr>
          <w:rtl/>
          <w:cs/>
          <w:lang w:val="ar_AE" w:bidi="ar_AE"/>
        </w:rPr>
        <w:t xml:space="preserve">، كان ممتلئًا بالغيرة مثل يهوه. استخدموا الكلمة ذاتها التي استخدمتم في المقاطع السابقة للإشارة إلى كهنة، وراجعوا "قاموس الكلمات الرئيسية" لمزيد من المعلومات عن كلمة </w:t>
      </w:r>
      <w:r>
        <w:rPr>
          <w:rtl/>
          <w:cs/>
          <w:lang w:val="ar_AE" w:bidi="ar_AE"/>
        </w:rPr>
        <w:t>كهنة</w:t>
      </w:r>
      <w:r>
        <w:rPr>
          <w:rtl/>
          <w:cs/>
          <w:lang w:val="ar_AE" w:bidi="ar_AE"/>
        </w:rPr>
        <w:t>.</w:t>
      </w:r>
    </w:p>
    <w:p>
      <w:pPr>
        <w:bidi/>
      </w:pPr>
      <w:r>
        <w:rPr>
          <w:rtl/>
          <w:cs/>
          <w:lang w:val="ar_AE" w:bidi="ar_AE"/>
        </w:rPr>
      </w:r>
      <w:r>
        <w:rPr>
          <w:rtl/>
          <w:cs/>
          <w:lang w:val="ar_AE" w:bidi="ar_AE"/>
        </w:rPr>
        <w:t xml:space="preserve">أدرك يهوه أن فينحاس، حفيد هارون رئيس الكهنة، كان ممتلئًا </w:t>
      </w:r>
      <w:r>
        <w:rPr>
          <w:b/>
          <w:rtl/>
          <w:cs/>
          <w:lang w:val="ar_AE" w:bidi="ar_AE"/>
        </w:rPr>
        <w:t>بالغيرة</w:t>
      </w:r>
      <w:r>
        <w:rPr>
          <w:rtl/>
          <w:cs/>
          <w:lang w:val="ar_AE" w:bidi="ar_AE"/>
        </w:rPr>
        <w:t xml:space="preserve"> لأجل يهوه. عندما يكون شخص ما غيورًا، يكون مُكرَّسًا بشدة لشخص ما أو شيء ما لدرجة أنه يغار من أجل أن تبقى هذه العلاقة طاهرة. في هذه الحالة، أراد فينحاس أن يحافظ على علاقة طاهرة مع يهوه. كان غيورًا، حسودًا على تلك العلاقة مع يهوه. </w:t>
      </w:r>
    </w:p>
    <w:p>
      <w:pPr>
        <w:bidi/>
      </w:pPr>
      <w:r>
        <w:rPr>
          <w:rtl/>
          <w:cs/>
          <w:lang w:val="ar_AE" w:bidi="ar_AE"/>
        </w:rPr>
      </w:r>
      <w:r>
        <w:rPr>
          <w:rtl/>
          <w:cs/>
          <w:lang w:val="ar_AE" w:bidi="ar_AE"/>
        </w:rPr>
        <w:t xml:space="preserve">توقّفوا هنا وناقشوا الكلمة أو العبارة التي سوف تستخدمون للتعبير عن </w:t>
      </w:r>
      <w:r>
        <w:rPr>
          <w:b/>
          <w:rtl/>
          <w:cs/>
          <w:lang w:val="ar_AE" w:bidi="ar_AE"/>
        </w:rPr>
        <w:t>الغيرة</w:t>
      </w:r>
      <w:r>
        <w:rPr>
          <w:rtl/>
          <w:cs/>
          <w:lang w:val="ar_AE" w:bidi="ar_AE"/>
        </w:rPr>
        <w:t xml:space="preserve">. إذا كنتم قد ترجمتم هذا في سِفر آخر من الكتاب المقدس، استخدموا الكلمة ذاتها هنا. راجعوا "قاموس الكلمات الرئيسية" لمزيد من المعلومات عن </w:t>
      </w:r>
      <w:r>
        <w:rPr>
          <w:b/>
          <w:rtl/>
          <w:cs/>
          <w:lang w:val="ar_AE" w:bidi="ar_AE"/>
        </w:rPr>
        <w:t>الغيرة</w:t>
      </w:r>
      <w:r>
        <w:rPr>
          <w:rtl/>
          <w:cs/>
          <w:lang w:val="ar_AE" w:bidi="ar_AE"/>
        </w:rPr>
        <w:t>. توقَّفوا هنا عن سماع التسجيل الصوتي.</w:t>
      </w:r>
    </w:p>
    <w:p>
      <w:pPr>
        <w:bidi/>
      </w:pPr>
      <w:r>
        <w:rPr>
          <w:rtl/>
          <w:cs/>
          <w:lang w:val="ar_AE" w:bidi="ar_AE"/>
        </w:rPr>
      </w:r>
      <w:r>
        <w:rPr>
          <w:rtl/>
          <w:cs/>
          <w:lang w:val="ar_AE" w:bidi="ar_AE"/>
        </w:rPr>
        <w:t xml:space="preserve">كان يهوه ممتلئًا </w:t>
      </w:r>
      <w:r>
        <w:rPr>
          <w:b/>
          <w:rtl/>
          <w:cs/>
          <w:lang w:val="ar_AE" w:bidi="ar_AE"/>
        </w:rPr>
        <w:t>بالسخط</w:t>
      </w:r>
      <w:r>
        <w:rPr>
          <w:rtl/>
          <w:cs/>
          <w:lang w:val="ar_AE" w:bidi="ar_AE"/>
        </w:rPr>
        <w:t xml:space="preserve"> أو الغضب الشديد رغبةً منه في الدفاع باستقامة عن كرامة يهوه. قال يهوه إن فينحاس كان يتمتع بغيرة ليهوه. بما أن فينحاس كان يغار مثل إلهه للحفاظ على طهارة إسرائيل وتكريسه للرب يهوه، لم يُدمر الرب إسرائيل بغيرته. على الرغم من أن هذه الكلمة مختلفة عن بعض الكلمات الأخرى التي تترجم: السخَط، إلا أنها تحمل فكرة الغضب الشديد ذاتها. قد تستخدمون الكلمة ذاتها التي استخدمتم في المقاطع السابقة للإشارة إلى السخَط، أو الغضب الشديد. وارجعوا إلى "قاموس الكلمات الرئيسية" لمزيد من المعلومات عن </w:t>
      </w:r>
      <w:r>
        <w:rPr>
          <w:b/>
          <w:rtl/>
          <w:cs/>
          <w:lang w:val="ar_AE" w:bidi="ar_AE"/>
        </w:rPr>
        <w:t>السخط</w:t>
      </w:r>
      <w:r>
        <w:rPr>
          <w:rtl/>
          <w:cs/>
          <w:lang w:val="ar_AE" w:bidi="ar_AE"/>
        </w:rPr>
        <w:t>.</w:t>
      </w:r>
    </w:p>
    <w:p>
      <w:pPr>
        <w:bidi/>
      </w:pPr>
      <w:r>
        <w:rPr>
          <w:rtl/>
          <w:cs/>
          <w:lang w:val="ar_AE" w:bidi="ar_AE"/>
        </w:rPr>
      </w:r>
      <w:r>
        <w:rPr>
          <w:rtl/>
          <w:cs/>
          <w:lang w:val="ar_AE" w:bidi="ar_AE"/>
        </w:rPr>
        <w:t xml:space="preserve">بدلًا من ذلك، يقطع يهوه </w:t>
      </w:r>
      <w:r>
        <w:rPr>
          <w:b/>
          <w:rtl/>
          <w:cs/>
          <w:lang w:val="ar_AE" w:bidi="ar_AE"/>
        </w:rPr>
        <w:t>عهدًا</w:t>
      </w:r>
      <w:r>
        <w:rPr>
          <w:rtl/>
          <w:cs/>
          <w:lang w:val="ar_AE" w:bidi="ar_AE"/>
        </w:rPr>
        <w:t xml:space="preserve"> يَعِد فيه فينحاس، لأنه استخدم غيرته على يهوه، بالحفاظ على كرامته وعلى إسرائيل طاهرًا. استخدموا الكلمات ذاتها التي استخدمتم من قبل للإشارة إلى العهد و</w:t>
      </w:r>
      <w:r>
        <w:rPr>
          <w:b/>
          <w:rtl/>
          <w:cs/>
          <w:lang w:val="ar_AE" w:bidi="ar_AE"/>
        </w:rPr>
        <w:t>السلام</w:t>
      </w:r>
      <w:r>
        <w:rPr>
          <w:rtl/>
          <w:cs/>
          <w:lang w:val="ar_AE" w:bidi="ar_AE"/>
        </w:rPr>
        <w:t xml:space="preserve">. لمزيد من المعلومات عن </w:t>
      </w:r>
      <w:r>
        <w:rPr>
          <w:rtl/>
          <w:cs/>
          <w:lang w:val="ar_AE" w:bidi="ar_AE"/>
        </w:rPr>
        <w:t>العهد</w:t>
      </w:r>
      <w:r>
        <w:rPr>
          <w:rtl/>
          <w:cs/>
          <w:lang w:val="ar_AE" w:bidi="ar_AE"/>
        </w:rPr>
        <w:t xml:space="preserve"> و</w:t>
      </w:r>
      <w:r>
        <w:rPr>
          <w:rtl/>
          <w:cs/>
          <w:lang w:val="ar_AE" w:bidi="ar_AE"/>
        </w:rPr>
        <w:t>السلام</w:t>
      </w:r>
      <w:r>
        <w:rPr>
          <w:rtl/>
          <w:cs/>
          <w:lang w:val="ar_AE" w:bidi="ar_AE"/>
        </w:rPr>
        <w:t>، انظروا "قاموس الكلمات الرئيسية".</w:t>
      </w:r>
    </w:p>
    <w:p>
      <w:pPr>
        <w:bidi/>
      </w:pPr>
      <w:r>
        <w:rPr>
          <w:rtl/>
          <w:cs/>
          <w:lang w:val="ar_AE" w:bidi="ar_AE"/>
        </w:rPr>
      </w:r>
      <w:r>
        <w:rPr>
          <w:rtl/>
          <w:cs/>
          <w:lang w:val="ar_AE" w:bidi="ar_AE"/>
        </w:rPr>
        <w:t xml:space="preserve">كان فينحاس قد </w:t>
      </w:r>
      <w:r>
        <w:rPr>
          <w:b/>
          <w:rtl/>
          <w:cs/>
          <w:lang w:val="ar_AE" w:bidi="ar_AE"/>
        </w:rPr>
        <w:t>كفَّر</w:t>
      </w:r>
      <w:r>
        <w:rPr>
          <w:rtl/>
          <w:cs/>
          <w:lang w:val="ar_AE" w:bidi="ar_AE"/>
        </w:rPr>
        <w:t xml:space="preserve">عن إسرائيل والخطية. عندما يكفّر شخص ما، فإنه يستعيد العلاقة المكسورة بالله، التي تنجم عن الخطية أو النجاسة. استخدموا الكلمة ذاتها التي استخدمتم في المقاطع السابقة للإشارة إلى الكفَّارة. ولمزيد من المعلومات عن كلمة </w:t>
      </w:r>
      <w:r>
        <w:rPr>
          <w:b/>
          <w:rtl/>
          <w:cs/>
          <w:lang w:val="ar_AE" w:bidi="ar_AE"/>
        </w:rPr>
        <w:t>كفارة</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تكشف القصة الآن عن أسمَي الرجُل الإسرائيلي، والمرأة المديانية، وأبيهما. كان الأبوان، سالو وصور، رئيسَي </w:t>
      </w:r>
      <w:r>
        <w:rPr>
          <w:b/>
          <w:rtl/>
          <w:cs/>
          <w:lang w:val="ar_AE" w:bidi="ar_AE"/>
        </w:rPr>
        <w:t>أسرتيهما</w:t>
      </w:r>
      <w:r>
        <w:rPr>
          <w:rtl/>
          <w:cs/>
          <w:lang w:val="ar_AE" w:bidi="ar_AE"/>
        </w:rPr>
        <w:t xml:space="preserve">، أو الأب ورئيس عائلتيهما بأكملها. استخدموا الكلمة ذاتها التي استخدمتم في المقاطع السابقة للإشارة إلى أسرة. لمزيد من المعلومات عن </w:t>
      </w:r>
      <w:r>
        <w:rPr>
          <w:rtl/>
          <w:cs/>
          <w:lang w:val="ar_AE" w:bidi="ar_AE"/>
        </w:rPr>
        <w:t>أسرة</w:t>
      </w:r>
      <w:r>
        <w:rPr>
          <w:rtl/>
          <w:cs/>
          <w:lang w:val="ar_AE" w:bidi="ar_AE"/>
        </w:rPr>
        <w:t>، انظروا "قاموس الكلمات الرئيسية".</w:t>
      </w:r>
    </w:p>
    <w:p>
      <w:pPr>
        <w:bidi/>
      </w:pPr>
      <w:r>
        <w:rPr>
          <w:rtl/>
          <w:cs/>
          <w:lang w:val="ar_AE" w:bidi="ar_AE"/>
        </w:rPr>
      </w:r>
      <w:r>
        <w:rPr>
          <w:rtl/>
          <w:cs/>
          <w:lang w:val="ar_AE" w:bidi="ar_AE"/>
        </w:rPr>
        <w:t xml:space="preserve">في الحال، بعد أن يقطع يهوه عهدًا مع فينحاس، يتحدَّث إلى موسى. يأمر يهوه موسى أن يعامل المديانيين بقسوة، مثل </w:t>
      </w:r>
      <w:r>
        <w:rPr>
          <w:b/>
          <w:rtl/>
          <w:cs/>
          <w:lang w:val="ar_AE" w:bidi="ar_AE"/>
        </w:rPr>
        <w:t>الأعداء</w:t>
      </w:r>
      <w:r>
        <w:rPr>
          <w:rtl/>
          <w:cs/>
          <w:lang w:val="ar_AE" w:bidi="ar_AE"/>
        </w:rPr>
        <w:t>، لأن المديانيين خدعوا أو غشُّوا بني إسرائيل كالأعداء. أقنع المديانيون بني إسرائيل بأن يؤمنوا بأشياء غير صحيحة بل كانت شريرة.</w:t>
      </w:r>
    </w:p>
    <w:p>
      <w:pPr>
        <w:bidi/>
      </w:pPr>
      <w:r>
        <w:rPr>
          <w:rtl/>
          <w:cs/>
          <w:lang w:val="ar_AE" w:bidi="ar_AE"/>
        </w:rPr>
      </w:r>
      <w:r>
        <w:rPr>
          <w:rtl/>
          <w:cs/>
          <w:lang w:val="ar_AE" w:bidi="ar_AE"/>
        </w:rPr>
        <w:t>توقفوا هنا وناقشوا كمجموعة: كيف ستتحدثون عن معاملة المديانيين لبني إسرائيل كأعداء وعن غشِّهم أو خداعهم لهم؟ ما الكلمات التي ستستخدمون لوصف الغِش والخداع؟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المقطع من سفر العدد 26: 1- 11 واحفظوه في قلوبكم.</w:t>
      </w:r>
    </w:p>
    <w:p>
      <w:pPr>
        <w:bidi/>
      </w:pPr>
      <w:r>
        <w:rPr>
          <w:rtl/>
          <w:cs/>
          <w:lang w:val="ar_AE" w:bidi="ar_AE"/>
        </w:rPr>
      </w:r>
      <w:r>
        <w:rPr>
          <w:rtl/>
          <w:cs/>
          <w:lang w:val="ar_AE" w:bidi="ar_AE"/>
        </w:rPr>
        <w:t xml:space="preserve">استمعوا إلى النسخة الصوتية من سفر العدد 26: 1- 11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26: 1–11 من الترجمة الأسهل فهمًا. </w:t>
      </w:r>
    </w:p>
    <w:p>
      <w:pPr>
        <w:bidi/>
      </w:pPr>
      <w:r>
        <w:rPr>
          <w:rtl/>
          <w:cs/>
          <w:lang w:val="ar_AE" w:bidi="ar_AE"/>
        </w:rPr>
      </w:r>
      <w:r>
        <w:rPr>
          <w:rtl/>
          <w:cs/>
          <w:lang w:val="ar_AE" w:bidi="ar_AE"/>
        </w:rPr>
        <w:t>في هذا المقطع، كان بنو إسرائيل على عرَبات (سهول) موآب شرق نهر الأردن، وكانوا بالقُرب من مدينة أريحا. كان الله قد أنهى الوبأ، ذلك المرَض الرهيب الذي قتل كثيرين. ربما تتذكَّرون أنه قبل سنوات كان يهوه (الرب) قد قال إنه لن يرى ويدخل أي من رجال بني إسرائيل الذين غادروا مصر الأرض التي وعدهم بها. كان جميع الشيوخ تقريبًا، هؤلاء الذين غادروا مصر مع موسى وهارون، قد ماتوا. قتل الوبأ الشيوخ الذين كانوا لا يزالون أحياءً بعد تيهانهم في البرية. وهكذا انتهى عقاب يهوه على عصيان بني إسرائيل. أراد يهوه لكالب ويشوع أن يعيشا ويتمكَّنا من دخول الأرض التي وعد بها بني إسرائيل. كان موسى أيضًا لا يزال حيًا.</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أوقفوا سماع هذا التسجيل الصوتي هنا.</w:t>
      </w:r>
    </w:p>
    <w:p>
      <w:pPr>
        <w:bidi/>
      </w:pPr>
      <w:r>
        <w:rPr>
          <w:rtl/>
          <w:cs/>
          <w:lang w:val="ar_AE" w:bidi="ar_AE"/>
        </w:rPr>
      </w:r>
      <w:r>
        <w:rPr>
          <w:rtl/>
          <w:cs/>
          <w:lang w:val="ar_AE" w:bidi="ar_AE"/>
        </w:rPr>
        <w:t>بعد أن ينهي يهوه الوبأ، يتحدث إلى موسى وألعازار. ألعازار، الابن البكر لهارون، هو رئيس الكهنة الآن. يُدعو موسى ألعازار "الكاهن"، مما يساعدنا على تذكُّر أنه رئيس الكهنة. يريد يهوه من موسى وألعازار أن يجريا إحصاءً، يعُدَّا ويسجلا بني إسرائيل مرة أخرى. كانت المرة الأخيرة التي أحصى وسجَّل فيها موسى ورئيس الكهنة بني إسرائيل، قبل أن يغادروا "جبل سيناء" ليسافروا نحو الأرض التي وعد بها يهوه بني إسرائيل. مرّت سنوات عِدة منذ أن أجرى موسى وهارون هذا الإحصاء للناس. إن هذا الإحصاء الجديد علامة على بداية جديدة لبني إسرائيل. إنَّ بني إسرائيل مستعدُّون لدخول الأرض التي وعد بها يهوه بني إسرائيل والذهاب لمحاربة المديانيين. يريد يهوه سجلًا لبني إسرائيل الذين بلغوا من العُمر عشرين سنة أو أكثر والذين يستطيعون الذهاب إلى الحرب والقتال من أجل بني إسرائيل. هؤلاء الرجال هُم الذين سيحاربون، لذلك سيحصي بنو إسرائيل الرجال الذين بلغوا من العُمر عشرين سنة أو أكثر. يريد يهوه من موسى وألعازار أن يُسجلا الرجال باسم بيت أبيهم. لا يقصد يهوه وجوب تسجيل كل رجل باسم ابيه الفِعلي، بل باسم العشيرة أو العائلة الكبيرة التي ينتمي إليها الرجال. إن أسلاف شعب إسرائيل الذكور لهُم أهمية ويظهرون أي عشيرة ينتمي إليها الشخص. يمكن لكل إسرائيلي أن يذكر مَن هو سلفه وأي ابن أو حفيد ليعقوب هو سلفه. تذكّروا أن اسمًا آخر ليعقوب هو إسرائيل. كان ابن أو حفيد يعقوب أول أبٍ مولود في العائلة الكبيرة على مر السنين. تذكرون أن أسباط إسرائيل قد سُميت باسم بني يعقوب، أو يوسف، ابن يعقوب، الذي غادر كنعان ودخل مصر.</w:t>
      </w:r>
    </w:p>
    <w:p>
      <w:pPr>
        <w:bidi/>
      </w:pPr>
      <w:r>
        <w:rPr>
          <w:rtl/>
          <w:cs/>
          <w:lang w:val="ar_AE" w:bidi="ar_AE"/>
        </w:rPr>
      </w:r>
      <w:r>
        <w:rPr>
          <w:rtl/>
          <w:cs/>
          <w:lang w:val="ar_AE" w:bidi="ar_AE"/>
        </w:rPr>
        <w:t>توقّفوا هنا وناقشوا هذا السؤال كمجموعة: تحدثوا عن وقت كان عليكم جمع أو إحصاء ممتلكاتكم أو أموالكم فيه لتعرفوا ما تحتاجون إليه قبل البدء في مشروع جديد أو مرحلة جديدة في حياتكم. أوقفوا سماع هذا التسجيل الصوتي هنا.</w:t>
      </w:r>
    </w:p>
    <w:p>
      <w:pPr>
        <w:bidi/>
      </w:pPr>
      <w:r>
        <w:rPr>
          <w:rtl/>
          <w:cs/>
          <w:lang w:val="ar_AE" w:bidi="ar_AE"/>
        </w:rPr>
      </w:r>
      <w:r>
        <w:rPr>
          <w:rtl/>
          <w:cs/>
          <w:lang w:val="ar_AE" w:bidi="ar_AE"/>
        </w:rPr>
        <w:t xml:space="preserve">يحتاج موسى وألعازار إلى مساعدة لكي يُحصيا ويُسجِّلا شعب إسرائيل. يطلب موسى وألعازار من شعب إسرائيل أن يحصوا ويسجلوا الرجال الذين بلغوا من العُمر عشرين سنة أو أكثر. ولا نعرف مَن الذين طلب منهم موسى وألعازار أنْ يساعدوهما في هذا الإحصاء. نعلم أن يهوه اختار رجُلًا من كل سبط ليساعد موسى وهارون في إجراء الإحصاء الأول. ربما ساعد قائد من كل سبط موسى وألعازار في إجراء الإحصاء الثاني. يُخبر موسى وألعازار بني إسرائيل أنهما يحصيان ويسجلان الشعبَ طاعةً منهما لوصية يهوه. </w:t>
      </w:r>
    </w:p>
    <w:p>
      <w:pPr>
        <w:bidi/>
      </w:pPr>
      <w:r>
        <w:rPr>
          <w:rtl/>
          <w:cs/>
          <w:lang w:val="ar_AE" w:bidi="ar_AE"/>
        </w:rPr>
      </w:r>
      <w:r>
        <w:rPr>
          <w:rtl/>
          <w:cs/>
          <w:lang w:val="ar_AE" w:bidi="ar_AE"/>
        </w:rPr>
        <w:t>إن هذا السِجِّل لشعب إسرائيل الذين خرجوا من مصر لا يمُثّل الشعب الفعلي الذي غادر، بل الذي أكمل الرحلة من مصر وهُم الآن مُستعدين لدخول الأرض التي وعدهم بها يهوه. كان الأشخاص المُدرجون في قائمة الإحصاء الأول قد ماتوا منذ زمن طويل، لكنهم أسلاف مُهمُّون لدى بني اسرائيل الأحياء الآن. يحدِّد كل اسم في القائمة السلَف واسم العشيرة التي ينتمي إليها جميع الذين وُلدوا بعد ذلك، وهؤلاء هُم نسل السَلَف أو الجَد الذي ذكروا اسمه. يصوغ بنو إسرائيل اسم العشيرة بإضافة نهاية خاصة إلى اسم السَلَف. والنهاية الخاصة تعني شيئًا يخص ذلك الشخص الذي يُدعى اسمه به. إنه الأمر ذاته كما نقول على الإسرائيليين: بنو إسرائيل.</w:t>
      </w:r>
    </w:p>
    <w:p>
      <w:pPr>
        <w:bidi/>
      </w:pPr>
      <w:r>
        <w:rPr>
          <w:rtl/>
          <w:cs/>
          <w:lang w:val="ar_AE" w:bidi="ar_AE"/>
        </w:rPr>
      </w:r>
      <w:r>
        <w:rPr>
          <w:rtl/>
          <w:cs/>
          <w:lang w:val="ar_AE" w:bidi="ar_AE"/>
        </w:rPr>
        <w:t>يُسجّل رؤساء بني إسرائيل الإحصاء وفقًا للسِبط، ويسجل الرؤساء سِبط رأوبين أولًا. تذكروا أن رأوبين كان الابن الأول، الابن البِكر ليعقوب، الذي كان يُعرف أيضًا بإسرائيل. يعطي موسى نتائج الإحصاء بحسب مجموعات بني إسرائيل التي تُخيم والمُشاة منهم وتقريبًا بالترتيب ذاته لأسباط الإحصاء الأول. تُدعى العشائر كلها في سِبط رأوبين على اسم أبناء رأوبين الذين تركوا كنعان مع أبيهم وجدهم. إن نسل حنوك جزء من عشيرة الحنوكيين. كما أنَّ نسل فلُّو من عشيرة الْفَلُّوِيِّينَ ونسل حَصْرُونَ من عَشِيرَةُ الْحَصْرُونِيِّينَ. نسل كَرْمِي من عَشِيرَةُ الْكَرْمِيِّينَ. يسجِّل التعداد ٤٣,٧٣٠ رجُل من سِن عشرين سنة أو أكثر في جميع عشائر سِبط رأوبين.</w:t>
      </w:r>
    </w:p>
    <w:p>
      <w:pPr>
        <w:bidi/>
      </w:pPr>
      <w:r>
        <w:rPr>
          <w:rtl/>
          <w:cs/>
          <w:lang w:val="ar_AE" w:bidi="ar_AE"/>
        </w:rPr>
      </w:r>
      <w:r>
        <w:rPr>
          <w:rtl/>
          <w:cs/>
          <w:lang w:val="ar_AE" w:bidi="ar_AE"/>
        </w:rPr>
        <w:t>توقفوا هنا وناقشوا هذا السؤال كمجموعة: كيف تتعرفوا على مجموعات مختلفة من الناس في مجتمعكم؟ هل تُسمى المجموعات باسم أشخاص معينين أو شيء آخر مثل مهارة أو المكان الذي يسكنون فيه؟ أوقفوا سماع هذا التسجيل الصوتي هنا.</w:t>
      </w:r>
    </w:p>
    <w:p>
      <w:pPr>
        <w:bidi/>
      </w:pPr>
      <w:r>
        <w:rPr>
          <w:rtl/>
          <w:cs/>
          <w:lang w:val="ar_AE" w:bidi="ar_AE"/>
        </w:rPr>
      </w:r>
      <w:r>
        <w:rPr>
          <w:rtl/>
          <w:cs/>
          <w:lang w:val="ar_AE" w:bidi="ar_AE"/>
        </w:rPr>
        <w:t>بعد أن نعرف عدد الرجال الذين يسجلهم بنو إسرائيل لسبط رأوبين وعشائره، يحكي موسى قصة عن مجموعة معينة من نسل فَلُّو من عشائر الفَلُّوِيين. أحيانًا تعني كلمة ابن أي ذكّر من نسل شخصٍ ما. قد يكون ابنًا أو حفيدًا لذلك الشخص، أو حتى يفصل بينهما عدة أجيال. عندما يخبرنا موسى عن نَمُوئِيلُ وداثانُ وأبيرام، يدعو أَليآبُ ابنَ فَلُّو، لكنه لم يكن ابنه المباشر. كان أليآب من نسل مباشر لفَلُّو، وربما يبعد عن فلُّو بأجيال كثيرة. مع ذلك، كان أليآب الأب المباشر لنموئيل وداثان وأبيرام.</w:t>
      </w:r>
    </w:p>
    <w:p>
      <w:pPr>
        <w:bidi/>
      </w:pPr>
      <w:r>
        <w:rPr>
          <w:rtl/>
          <w:cs/>
          <w:lang w:val="ar_AE" w:bidi="ar_AE"/>
        </w:rPr>
      </w:r>
      <w:r>
        <w:rPr>
          <w:rtl/>
          <w:cs/>
          <w:lang w:val="ar_AE" w:bidi="ar_AE"/>
        </w:rPr>
        <w:t>توقفوا هنا وناقشوا هذا السؤال كمجموعة: ما الكلمات التي تستخدمون للإشارة إلى أنَّ شخصًا ما له علاقة بسَلَفٍ؟ وكيف، على أي حال، يتغيّر هذا بالنسبة لنسل الذكور والإناث؟ أوقفوا سماع هذا التسجيل الصوتي هنا.</w:t>
      </w:r>
    </w:p>
    <w:p>
      <w:pPr>
        <w:bidi/>
      </w:pPr>
      <w:r>
        <w:rPr>
          <w:rtl/>
          <w:cs/>
          <w:lang w:val="ar_AE" w:bidi="ar_AE"/>
        </w:rPr>
      </w:r>
      <w:r>
        <w:rPr>
          <w:rtl/>
          <w:cs/>
          <w:lang w:val="ar_AE" w:bidi="ar_AE"/>
        </w:rPr>
        <w:t>اختارت مجموعة من بني إسرائيل، بقيادة قورح اللاوي، داثان وأبيرام ليكونا أيضًا رئيسَين للمجموعة. يُشبه هذا ما فعله بنو إسرائيل بالقُرب من "جبَل سيناء" عندما اختاروا رؤساء العشائر للمساعدة في الإحصاء الأول. رغم ذلك، كان اختيار داثان وأبيرام جزءًا من تمرُّد قورح على موسى وهارون ويهوه. لم يُكوِّن يهوه هذه المجموعة من الناس. فَتح يهوه الأرض، تمامًا كما يُفتح الفم للأكل. فتح يهوه الأرض، وسقطت جميع الخيام والمتاع وعائلات قورح وداثان وأبيرام داخل الأرض. ثم غطَّت (ابتلعت) الأرض الشعب والخيام كما يأكل الناس الطعام ويبلعونه. يدعو موسى الشعب الذين تمرَّدوا على يهوه بأنهم جماعة أو مجتمع. لكن، لم يكُن الشعب المتمرِّد من نمط الجماعة ذاتها مثل جماعة إسرائيل كلها. لم تنتمي الجماعة المُتمردة إلى يهوه مثل جماعة بني إسرائيل – لم يعتبرهم يهوه صالحين أو جزءًا من خطته لبني إسرائيل. يُسمِّي الكاتب مجموعة الناس بهذه الطريقة ليُظهر التباين بين الفريقَين ويؤكِّد على أنَّ جماعة قورح كانت مُخطئة.</w:t>
      </w:r>
    </w:p>
    <w:p>
      <w:pPr>
        <w:bidi/>
      </w:pPr>
      <w:r>
        <w:rPr>
          <w:rtl/>
          <w:cs/>
          <w:lang w:val="ar_AE" w:bidi="ar_AE"/>
        </w:rPr>
      </w:r>
      <w:r>
        <w:rPr>
          <w:rtl/>
          <w:cs/>
          <w:lang w:val="ar_AE" w:bidi="ar_AE"/>
        </w:rPr>
        <w:t>توقّفوا هنا وناقشوا هذا السؤال كمجموعة: كيف تستخدمون كلمات للسخرية والمزاح من الذين قد يفعلون أمرًا خاطئًا أو أحمقًا؟ كيف تُغيرون نَبرة صوتكم، أو كيف يُسمَع صوتكم، ليساعدكم على المزاح أو السخرية؟ أوقفوا سماع هذا التسجيل الصوتي هنا.</w:t>
      </w:r>
    </w:p>
    <w:p>
      <w:pPr>
        <w:bidi/>
      </w:pPr>
      <w:r>
        <w:rPr>
          <w:rtl/>
          <w:cs/>
          <w:lang w:val="ar_AE" w:bidi="ar_AE"/>
        </w:rPr>
      </w:r>
      <w:r>
        <w:rPr>
          <w:rtl/>
          <w:cs/>
          <w:lang w:val="ar_AE" w:bidi="ar_AE"/>
        </w:rPr>
        <w:t>أكلت نار يهوه ال 250 رجُلًا الذين كانوا يقدِّمون البخور في خيمة الاجتماع. أنْ يبتلع الشخص الطعام يعني أنْ يأكله بسُرعة، وكأن الشخص جائع للغاية. لم تأكل النار الناس كما يأكل شخص الطعام، بل أحرقتهم النار بسرعة شديدة حتى ظهر الأمر وكأن النار أكلت الناس حتى ماتوا. هذا الجزء من المقطع تحذير أو علامة خطر لبني إسرائيل، لتشجيعهم على طاعة يهوه. يساعدنا هذا الجزء من المقطع أيضًا على فهْم سبب انخفاض عدد الناس في سِبط رأوبين، الذي هو 3000 شخص تقريبًا، عن التِعداد الأول.</w:t>
      </w:r>
    </w:p>
    <w:p>
      <w:pPr>
        <w:bidi/>
      </w:pPr>
      <w:r>
        <w:rPr>
          <w:rtl/>
          <w:cs/>
          <w:lang w:val="ar_AE" w:bidi="ar_AE"/>
        </w:rPr>
      </w:r>
      <w:r>
        <w:rPr>
          <w:rtl/>
          <w:cs/>
          <w:lang w:val="ar_AE" w:bidi="ar_AE"/>
        </w:rPr>
        <w:t>توقّفوا هنا وناقشوا هذا السؤال كمجموعة: هل يمكن أنْ تقصُّوا قصة حقيقية أخبرتكم بها عائلتكم والتي تُعد تحذيرًا من القيام بشيء خطير أو عِصيان؟ أوقفوا سماع هذا التسجيل الصوتي هنا.</w:t>
      </w:r>
    </w:p>
    <w:p>
      <w:pPr>
        <w:bidi/>
      </w:pPr>
      <w:r>
        <w:rPr>
          <w:rtl/>
          <w:cs/>
          <w:lang w:val="ar_AE" w:bidi="ar_AE"/>
        </w:rPr>
      </w:r>
      <w:r>
        <w:rPr>
          <w:rtl/>
          <w:cs/>
          <w:lang w:val="ar_AE" w:bidi="ar_AE"/>
        </w:rPr>
        <w:t>ينتهي المقطع بإخبارنا أنه لم يمُت جميع أبناء قورح أثناء التمرُّد. ثمة أشخاص من نسل قورح على قيْد الحياة بين بني إسرائيل وقت هذا التعداد الجديد.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26: 1–11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يطلب الرب من موسى وألعازار رئيس الكهنة ابن هارون، أن يجريا إحصاء، ليُقدِّما تعدادًا ويسجلا الرجال الذين تتراوح أعمارهم بين عشرين سنة وأكثر الذين يستطيعون القتال من أجل إسرائيل.</w:t>
      </w:r>
    </w:p>
    <w:p>
      <w:pPr>
        <w:bidi/>
      </w:pPr>
      <w:r>
        <w:rPr>
          <w:rtl/>
          <w:cs/>
          <w:lang w:val="ar_AE" w:bidi="ar_AE"/>
        </w:rPr>
      </w:r>
      <w:r>
        <w:rPr>
          <w:b/>
          <w:rtl/>
          <w:cs/>
          <w:lang w:val="ar_AE" w:bidi="ar_AE"/>
        </w:rPr>
        <w:t>في المشهد الثاني:</w:t>
      </w:r>
      <w:r>
        <w:rPr>
          <w:rtl/>
          <w:cs/>
          <w:lang w:val="ar_AE" w:bidi="ar_AE"/>
        </w:rPr>
        <w:t xml:space="preserve"> يأمر موسى وألعازار رؤساء الأسباط أن يساعدا في إجراء تعداد بني إسرائيل.</w:t>
      </w:r>
    </w:p>
    <w:p>
      <w:pPr>
        <w:bidi/>
      </w:pPr>
      <w:r>
        <w:rPr>
          <w:rtl/>
          <w:cs/>
          <w:lang w:val="ar_AE" w:bidi="ar_AE"/>
        </w:rPr>
      </w:r>
      <w:r>
        <w:rPr>
          <w:b/>
          <w:rtl/>
          <w:cs/>
          <w:lang w:val="ar_AE" w:bidi="ar_AE"/>
        </w:rPr>
        <w:t>في المشهد الثالث:</w:t>
      </w:r>
      <w:r>
        <w:rPr>
          <w:rtl/>
          <w:cs/>
          <w:lang w:val="ar_AE" w:bidi="ar_AE"/>
        </w:rPr>
        <w:t xml:space="preserve"> يسجل موسى عشائر وعدد الرجال في سِبط رأوبين.</w:t>
      </w:r>
    </w:p>
    <w:p>
      <w:pPr>
        <w:bidi/>
      </w:pPr>
      <w:r>
        <w:rPr>
          <w:rtl/>
          <w:cs/>
          <w:lang w:val="ar_AE" w:bidi="ar_AE"/>
        </w:rPr>
      </w:r>
      <w:r>
        <w:rPr>
          <w:b/>
          <w:rtl/>
          <w:cs/>
          <w:lang w:val="ar_AE" w:bidi="ar_AE"/>
        </w:rPr>
        <w:t>في المشهد الرابع:</w:t>
      </w:r>
      <w:r>
        <w:rPr>
          <w:rtl/>
          <w:cs/>
          <w:lang w:val="ar_AE" w:bidi="ar_AE"/>
        </w:rPr>
        <w:t xml:space="preserve"> يذكِّرنا المقطع برجُلَين من سِبط رأوبين هما داثان وأبيرام، اللذَين تمرَّدا ضد موسى وهارون والرب. قتل الرب داثان وأبيرام مع لاوي يُدعى قورح. لم يمُت جميع نسل قورح.</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أليعازر</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الحنوكيُّون، والفلُّويون، والحصرونيون، والكرميُّون</w:t>
      </w:r>
    </w:p>
    <w:p>
      <w:pPr>
        <w:pStyle w:val="ListBullet"/>
        <w:bidi/>
        <w:spacing w:line="240" w:lineRule="auto"/>
        <w:ind w:left="720"/>
      </w:pPr>
      <w:r>
        <w:rPr>
          <w:rtl/>
          <w:cs/>
          <w:lang w:val="ar_AE" w:bidi="ar_AE"/>
        </w:rPr>
      </w:r>
      <w:r>
        <w:rPr>
          <w:rtl/>
          <w:cs/>
          <w:lang w:val="ar_AE" w:bidi="ar_AE"/>
        </w:rPr>
        <w:t xml:space="preserve">أليآب الفَلّوي، ونموئيل ابن أليآب </w:t>
      </w:r>
    </w:p>
    <w:p>
      <w:pPr>
        <w:pStyle w:val="ListBullet"/>
        <w:bidi/>
        <w:spacing w:line="240" w:lineRule="auto"/>
        <w:ind w:left="720"/>
      </w:pPr>
      <w:r>
        <w:rPr>
          <w:rtl/>
          <w:cs/>
          <w:lang w:val="ar_AE" w:bidi="ar_AE"/>
        </w:rPr>
      </w:r>
      <w:r>
        <w:rPr>
          <w:rtl/>
          <w:cs/>
          <w:lang w:val="ar_AE" w:bidi="ar_AE"/>
        </w:rPr>
        <w:t>ابنا أليآب داثان وأبيرام</w:t>
      </w:r>
    </w:p>
    <w:p>
      <w:pPr>
        <w:pStyle w:val="ListBullet"/>
        <w:bidi/>
        <w:spacing w:line="240" w:lineRule="auto"/>
        <w:ind w:left="720"/>
      </w:pPr>
      <w:r>
        <w:rPr>
          <w:rtl/>
          <w:cs/>
          <w:lang w:val="ar_AE" w:bidi="ar_AE"/>
        </w:rPr>
      </w:r>
      <w:r>
        <w:rPr>
          <w:rtl/>
          <w:cs/>
          <w:lang w:val="ar_AE" w:bidi="ar_AE"/>
        </w:rPr>
        <w:t>قورح</w:t>
      </w:r>
    </w:p>
    <w:p>
      <w:pPr>
        <w:bidi/>
      </w:pPr>
      <w:r>
        <w:rPr>
          <w:rtl/>
          <w:cs/>
          <w:lang w:val="ar_AE" w:bidi="ar_AE"/>
        </w:rPr>
      </w:r>
      <w:r>
        <w:rPr>
          <w:rtl/>
          <w:cs/>
          <w:lang w:val="ar_AE" w:bidi="ar_AE"/>
        </w:rPr>
        <w:t>رأوبين هو سلَف شعب سِبط رأوبين. مات رأوبين قبل ذلك بسنوات كثيرة. مات أليآب، وداثان، وأبيرام، وقورح في أثناء الرحلة إلى سهول موآب، وربما مات نموئيل في أثناء الرحلة إلى سهول موآب أيضًا.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يُسلِّط المشهد الأول الضوء على بداية جديدة لبني إسرائيل الذين كانوا في البرية سنين كثيرة. تحدُث هذه القصة عن بني إسرائيل بعد الوبأ الذي قتل ما تبقَّى من بني إسرائيل من الجيل الأقدم الذين تمرَّدوا على يهوه. يطلب يهوه من موسى وألعازار أنْ يجريا إحصاءً، أو يعدَّا شعب إسرائيل الذين يستطيعون القتال، ويسجلا هؤلاء الناس وفقًا لأسباطهم وعشائرهم.</w:t>
      </w:r>
    </w:p>
    <w:p>
      <w:pPr>
        <w:bidi/>
      </w:pPr>
      <w:r>
        <w:rPr>
          <w:rtl/>
          <w:cs/>
          <w:lang w:val="ar_AE" w:bidi="ar_AE"/>
        </w:rPr>
      </w:r>
      <w:r>
        <w:rPr>
          <w:rtl/>
          <w:cs/>
          <w:lang w:val="ar_AE" w:bidi="ar_AE"/>
        </w:rPr>
        <w:t>توقفوا هنا وناقشوا هذا السؤال كمجموعة: ما العبارات الأولية في القصص بمجتمعكم تساعدكم والمستمعين الآخرين على فهْم الوقت الذي كان يحدث فيه الحدَث؟ أوقفوا سماع هذا التسجيل الصوتي هنا.</w:t>
      </w:r>
    </w:p>
    <w:p>
      <w:pPr>
        <w:bidi/>
      </w:pPr>
      <w:r>
        <w:rPr>
          <w:rtl/>
          <w:cs/>
          <w:lang w:val="ar_AE" w:bidi="ar_AE"/>
        </w:rPr>
      </w:r>
      <w:r>
        <w:rPr>
          <w:rtl/>
          <w:cs/>
          <w:lang w:val="ar_AE" w:bidi="ar_AE"/>
        </w:rPr>
        <w:t>بعد أن يعطي يهوه تعليمات لموسى وألعازار، يذهبان ليتحدثا إلى بني إسرائيل الآخرين، ربما رؤساء السبط. يطلب موسى وألعازار من بقية بني إسرائيل أن يقوما بإحصاء تمامًا كما أمرهما يهوه أن يفعلا. هذا حتى يكونا مطيعَين ليهوه.</w:t>
      </w:r>
    </w:p>
    <w:p>
      <w:pPr>
        <w:bidi/>
      </w:pPr>
      <w:r>
        <w:rPr>
          <w:rtl/>
          <w:cs/>
          <w:lang w:val="ar_AE" w:bidi="ar_AE"/>
        </w:rPr>
      </w:r>
      <w:r>
        <w:rPr>
          <w:rtl/>
          <w:cs/>
          <w:lang w:val="ar_AE" w:bidi="ar_AE"/>
        </w:rPr>
        <w:t>تُعطَى نتائج الإحصاء على أنهم شعب إسرائيل الذين خرجوا من مصر، لكن من المُهم تذكُّر أنَّ هؤلاء كانوا فقط الموجودين في سهول موآب. لقد مات تقريبًا جميع الناس الذين غادروا مصر. إن بني إسرائيل الذين أنهوا الرحلة التي بدأتْ من مصر هُم الأطفال الذين نشأوا في البرية.</w:t>
      </w:r>
    </w:p>
    <w:p>
      <w:pPr>
        <w:bidi/>
      </w:pPr>
      <w:r>
        <w:rPr>
          <w:rtl/>
          <w:cs/>
          <w:lang w:val="ar_AE" w:bidi="ar_AE"/>
        </w:rPr>
      </w:r>
      <w:r>
        <w:rPr>
          <w:rtl/>
          <w:cs/>
          <w:lang w:val="ar_AE" w:bidi="ar_AE"/>
        </w:rPr>
        <w:t>تذكر قائمة أسماء سِبط رأوبين أبناء رأوبين الذين لهُم عشائر سُميَّتْ بأسمائهم. يُشتق اسم كل عشيرة من اسم أحد الأبناء. كان عدد الرجال الذين كانوا في سِن القتال في سِبط رأوبين وقت هذا الإحصاء 43,730. لا نعرف عدد الناس في كل عشيرة.</w:t>
      </w:r>
    </w:p>
    <w:p>
      <w:pPr>
        <w:bidi/>
      </w:pPr>
      <w:r>
        <w:rPr>
          <w:rtl/>
          <w:cs/>
          <w:lang w:val="ar_AE" w:bidi="ar_AE"/>
        </w:rPr>
      </w:r>
      <w:r>
        <w:rPr>
          <w:rtl/>
          <w:cs/>
          <w:lang w:val="ar_AE" w:bidi="ar_AE"/>
        </w:rPr>
        <w:t>توقفوا هنا وناقشوا هذا السؤال كمجموعة: إذا كان مجتمعكم يسجل عدد الأشخاص الذين فيه، فكيف يفعلون ذلك؟ كم مرة يفعلون ذلك؟ كيف تسجِّلون أعدادًا كبيرة من الناس؟ أوقفوا سماع هذا التسجيل الصوتي هنا.</w:t>
      </w:r>
    </w:p>
    <w:p>
      <w:pPr>
        <w:bidi/>
      </w:pPr>
      <w:r>
        <w:rPr>
          <w:rtl/>
          <w:cs/>
          <w:lang w:val="ar_AE" w:bidi="ar_AE"/>
        </w:rPr>
      </w:r>
      <w:r>
        <w:rPr>
          <w:rtl/>
          <w:cs/>
          <w:lang w:val="ar_AE" w:bidi="ar_AE"/>
        </w:rPr>
        <w:t>يروي موسى قصة نسل فَلُّو كتحذير لبني إسرائيل. يُعطَى الذكورَ من نسل فَلُّو على أنهم أبناء فَلُّو. وُلد أليآب بعد سنوات عديدة من موت فَلُّو، ووُلدتْ أجيالًا كثيرة بين فَلُّو وألياب. أليآب أبٌ لثلاثة أبناء: نموئيل، وداثان، وأبيرام. تحكي قصة التحذير عن الرجال الفُلُويين داثان وأبيرام من سبط رأوبِين. تُذكِّرنا قصة التحذير بحدَث قبل سنوات عديدة عندما كان بنو إسرائيل في البرية. ولا نعرف بالضبط أين أو متى حدَث تمرُّد قورح وداثان وأبيرام. ابتلعت نار من عند يهوه أو أكلت 250 رجلًا كانوا جزءًا من التمرُّد، هؤلاء الذين حرقوا البخور.</w:t>
      </w:r>
    </w:p>
    <w:p>
      <w:pPr>
        <w:bidi/>
      </w:pPr>
      <w:r>
        <w:rPr>
          <w:rtl/>
          <w:cs/>
          <w:lang w:val="ar_AE" w:bidi="ar_AE"/>
        </w:rPr>
      </w:r>
      <w:r>
        <w:rPr>
          <w:rtl/>
          <w:cs/>
          <w:lang w:val="ar_AE" w:bidi="ar_AE"/>
        </w:rPr>
        <w:t>توقفوا هنا وراجعوا كيف تحدَّثتم عن النار التي أحرقت 250 رجُلًا في قصة تمرُّد قورح في سِفر العدد 16. كيف ستتحدَّثون عن النار في هذا المقطع؟ أوقفوا سماع هذا التسجيل الصوتي هنا.</w:t>
      </w:r>
    </w:p>
    <w:p>
      <w:pPr>
        <w:bidi/>
      </w:pPr>
      <w:r>
        <w:rPr>
          <w:rtl/>
          <w:cs/>
          <w:lang w:val="ar_AE" w:bidi="ar_AE"/>
        </w:rPr>
      </w:r>
      <w:r>
        <w:rPr>
          <w:rtl/>
          <w:cs/>
          <w:lang w:val="ar_AE" w:bidi="ar_AE"/>
        </w:rPr>
        <w:t>مع أن قورح كان لاويًا، وليس رأوبينيًا، إلا أن كاتب هذا المقطع يستخدم قصة تمرُّد قورح ليخبر بني إسرائيل أن بعض نسل قورح أحياء. لا نعرف مَن على قيد الحياة أو كم عدد هؤلاء الناس.</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26: 1–11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أليعازر</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الحنوكيُّون، والفلُّويون، والحصرونيون، والكرميُّون</w:t>
      </w:r>
    </w:p>
    <w:p>
      <w:pPr>
        <w:pStyle w:val="ListBullet"/>
        <w:bidi/>
        <w:spacing w:line="240" w:lineRule="auto"/>
        <w:ind w:left="720"/>
      </w:pPr>
      <w:r>
        <w:rPr>
          <w:rtl/>
          <w:cs/>
          <w:lang w:val="ar_AE" w:bidi="ar_AE"/>
        </w:rPr>
      </w:r>
      <w:r>
        <w:rPr>
          <w:rtl/>
          <w:cs/>
          <w:lang w:val="ar_AE" w:bidi="ar_AE"/>
        </w:rPr>
        <w:t xml:space="preserve">أليآب الفَلّوي، ونموئيل ابن أليآب </w:t>
      </w:r>
    </w:p>
    <w:p>
      <w:pPr>
        <w:pStyle w:val="ListBullet"/>
        <w:bidi/>
        <w:spacing w:line="240" w:lineRule="auto"/>
        <w:ind w:left="720"/>
      </w:pPr>
      <w:r>
        <w:rPr>
          <w:rtl/>
          <w:cs/>
          <w:lang w:val="ar_AE" w:bidi="ar_AE"/>
        </w:rPr>
      </w:r>
      <w:r>
        <w:rPr>
          <w:rtl/>
          <w:cs/>
          <w:lang w:val="ar_AE" w:bidi="ar_AE"/>
        </w:rPr>
        <w:t>ابنا أليآب داثان وأبيرام</w:t>
      </w:r>
    </w:p>
    <w:p>
      <w:pPr>
        <w:pStyle w:val="ListBullet"/>
        <w:bidi/>
        <w:spacing w:line="240" w:lineRule="auto"/>
        <w:ind w:left="720"/>
      </w:pPr>
      <w:r>
        <w:rPr>
          <w:rtl/>
          <w:cs/>
          <w:lang w:val="ar_AE" w:bidi="ar_AE"/>
        </w:rPr>
      </w:r>
      <w:r>
        <w:rPr>
          <w:rtl/>
          <w:cs/>
          <w:lang w:val="ar_AE" w:bidi="ar_AE"/>
        </w:rPr>
        <w:t>قورح</w:t>
      </w:r>
    </w:p>
    <w:p>
      <w:pPr>
        <w:bidi/>
      </w:pPr>
      <w:r>
        <w:rPr>
          <w:rtl/>
          <w:cs/>
          <w:lang w:val="ar_AE" w:bidi="ar_AE"/>
        </w:rPr>
      </w:r>
      <w:r>
        <w:rPr>
          <w:rtl/>
          <w:cs/>
          <w:lang w:val="ar_AE" w:bidi="ar_AE"/>
        </w:rPr>
        <w:t>رأوبين هو سلَف شعب سِبط رأوبين. مات رأوبين. مات أليآب، وداثان، وأبيرام، وقورح في أثناء الرحلة إلى سهول موآب، وربما مات نموئيل في أثناء الرحلة إلى سهول موآب أيضًا.</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موسى وألعازار، ابن هارون، على سهول موآب. يطلب يهوه من موسى وألعازار أن يُحصيا بني إسرائيل الذين بلغوا من العُمر عشرين سنة أو أكثر والذين يستطيعون أن يحاربوا من أجل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"الآن يمكننا أن نستعد لدخول الأرض التي وعدتُ شعبي بها"، أو "يجب أن يعرف موسى وألعازار مَن يستطيع أن يحارب المديانيين"، أو "يجب أن يعرف موسى وألعازار كم عدد بني إسرائيل الذين سيحتاجون إلى الأرض في بيتهم الجديد".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موسى وألعازار من بني إسرائيل الآخرين، ربما رؤساء أسباط وعشائر إسرائيل، أن يُحصوا بني إسرائيل الذين بلغوا من العُمر عشرين سنة أو أكثر. يريد موسى وألعازار من بقية بني إسرائيل أن يفعلوا هذا لأن يهوه طلب منهم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"سنقوم بإحصاء آخر للشعب ليُطيعوا يهوه"، أو "أتساءل كم عدد شعبنا الذي سيدخل إلى الأرض التي وعد بها يهوه".</w:t>
      </w:r>
    </w:p>
    <w:p>
      <w:pPr>
        <w:pStyle w:val="ListBullet"/>
        <w:bidi/>
        <w:spacing w:line="240" w:lineRule="auto"/>
        <w:ind w:left="720"/>
      </w:pPr>
      <w:r>
        <w:rPr>
          <w:rtl/>
          <w:cs/>
          <w:lang w:val="ar_AE" w:bidi="ar_AE"/>
        </w:rPr>
      </w:r>
      <w:r>
        <w:rPr>
          <w:rtl/>
          <w:cs/>
          <w:lang w:val="ar_AE" w:bidi="ar_AE"/>
        </w:rPr>
        <w:t>اسألوا الشخص الذي يؤدي دور ألعازار: "بماذا تشعر أو تفكر؟" قد يجيب الشخص بعبارات مثل: "سأخدم يهوه وأحصي شعبنا وأسجِّلهم"، أو "نحن بحاجة إلى مساعدة لإحصاء شعبنا، كما كان أبي يحتاج إلى مساعدة عند ’جبل سيناء‘".</w:t>
      </w:r>
    </w:p>
    <w:p>
      <w:pPr>
        <w:pStyle w:val="ListBullet"/>
        <w:bidi/>
        <w:spacing w:line="240" w:lineRule="auto"/>
        <w:ind w:left="720"/>
      </w:pPr>
      <w:r>
        <w:rPr>
          <w:rtl/>
          <w:cs/>
          <w:lang w:val="ar_AE" w:bidi="ar_AE"/>
        </w:rPr>
      </w:r>
      <w:r>
        <w:rPr>
          <w:rtl/>
          <w:cs/>
          <w:lang w:val="ar_AE" w:bidi="ar_AE"/>
        </w:rPr>
        <w:t>اسألوا الشخص الذي يؤدّي دور واحد من قادة أسباط إسرائيل: "بمَ تشعر أو فيمَ تفكّر؟" قد يجيب الشخص بعبارات مثل: "سنساعد موسى وألعازار في الإحصاء والتسجيل"، أو "سنطيع يهوه"، أو "نحن متحمسون للاستعداد لدخول الأرض التي وعدنا بها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يُدعى نسل رأوبين ابن إسرائيل الرأوبينيين. إن بني رأوبين الذين أنهوا الرحلة من مصر ونزلوا في سهول موآب بالقُرب من نهر الأردن وأريحا، ينتمون إلى أربع عشائر مختلفة، وعشيرة الحنوكيين هي نسل حنوك. عشيرة الفَلُّوِّين هُم نسل فَلُّو. عشيرة الحصرونيين هُم نسل حصرون. عشيرة الكرميين هُم نسل كرمي.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الحنوكيين أو الفلُّويين أو الحصوريين أو الكرميين: بمَ تشعرون أو فيمَ تفكّرون؟ قد يجيب الشخص بعبارات مثل: "هناك العديد منَّا مستعدون للقتال من أجل إسرائيل"، أو "مع أن الرب قتل بعضًا منا، إلا أننا سِبطٌ قوي"، أو "نحن مستعدون لطاعة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كان بنو إسرائيل في البرية، كان لأليآب، الفُلوي، ثلاثة أبناء، هم نموئيل، وداثان، وأبيرام. اتّبع داثان وأبيرام قورح وتمرّدا على قيادة موسى وهارون. قتل يهوه داثان وأبيرام وقورح اللاوي عندما فتح الأرض حتى سقط الرجال فيها. حرق الرب القادة الآخرين في مجموعة أتباع قورح حتى الموت. تُذكِّر هذه القصة بني إسرائيل بأن يكونوا مُطيعين للرب. إنه تحذير لبني إسرائيل. بعض من نسل قورح أحياء.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موسى: "بماذا تشعر أو تفكِّر؟" قد يجيب الشخص بعبارات مثل: "أريد من بني إسرائيل أن يتذكروا كيف يعاقب يهوه الشعب الذي يتمرَّد"، أو "يجب أن نتذكر أنه يجب أن نطيع يهوه"، أو "كنت خائفًا عندما قتل يهوه داثان وأبيرام وأهل بيتهما". </w:t>
      </w:r>
    </w:p>
    <w:p>
      <w:pPr>
        <w:pStyle w:val="ListBullet"/>
        <w:bidi/>
        <w:spacing w:line="240" w:lineRule="auto"/>
        <w:ind w:left="720"/>
      </w:pPr>
      <w:r>
        <w:rPr>
          <w:rtl/>
          <w:cs/>
          <w:lang w:val="ar_AE" w:bidi="ar_AE"/>
        </w:rPr>
      </w:r>
      <w:r>
        <w:rPr>
          <w:rtl/>
          <w:cs/>
          <w:lang w:val="ar_AE" w:bidi="ar_AE"/>
        </w:rPr>
        <w:t>اسألوا الشخص الذي يؤدّي دور واحد من الحنوكيين أو الفلُّويين أو الحصوريين أو الكرميين: بمَ تشعرون أو فيمَ تفكّرون؟ قد يجيب الشخص بعبارات مثل: "نتذكر قصة داثان وأبيرام وتمرُّدهما على الرب"، أو "نَعرف أنه يجب أن نثق بكهنتنا من جهة خدمتهم ليهوه".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26: 1–11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بعد الوبأ، </w:t>
      </w:r>
      <w:r>
        <w:rPr>
          <w:b/>
          <w:rtl/>
          <w:cs/>
          <w:lang w:val="ar_AE" w:bidi="ar_AE"/>
        </w:rPr>
        <w:t>تحدَّث</w:t>
      </w:r>
      <w:r>
        <w:rPr>
          <w:rtl/>
          <w:cs/>
          <w:lang w:val="ar_AE" w:bidi="ar_AE"/>
        </w:rPr>
        <w:t xml:space="preserve"> يهوه إلى موسى وألعازار. استخدموا الكلمة أو العبارة ذاتها التي استخدمتم في المقاطع السابقة للإشارة إلى </w:t>
      </w:r>
      <w:r>
        <w:rPr>
          <w:b/>
          <w:rtl/>
          <w:cs/>
          <w:lang w:val="ar_AE" w:bidi="ar_AE"/>
        </w:rPr>
        <w:t>الوبأ</w:t>
      </w:r>
      <w:r>
        <w:rPr>
          <w:rtl/>
          <w:cs/>
          <w:lang w:val="ar_AE" w:bidi="ar_AE"/>
        </w:rPr>
        <w:t xml:space="preserve">. ويُعدّ يهوه الاسم الشخصي لله، وفي هذا المقطع يُدعى الله باسم يهوه. احرصوا على ترجمة اسم الرب (يهوه) بالطريقة ذاتها التي استخدمتم في المقاطع السابقة، وتذكّروا أن اسم </w:t>
      </w:r>
      <w:r>
        <w:rPr>
          <w:rtl/>
          <w:cs/>
          <w:lang w:val="ar_AE" w:bidi="ar_AE"/>
        </w:rPr>
        <w:t>الرب (يهوه)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يطلب يهوه من موسى وألعازار أن يجريا </w:t>
      </w:r>
      <w:r>
        <w:rPr>
          <w:b/>
          <w:rtl/>
          <w:cs/>
          <w:lang w:val="ar_AE" w:bidi="ar_AE"/>
        </w:rPr>
        <w:t>إحصاء</w:t>
      </w:r>
      <w:r>
        <w:rPr>
          <w:rtl/>
          <w:cs/>
          <w:lang w:val="ar_AE" w:bidi="ar_AE"/>
        </w:rPr>
        <w:t xml:space="preserve"> لعدد </w:t>
      </w:r>
      <w:r>
        <w:rPr>
          <w:b/>
          <w:rtl/>
          <w:cs/>
          <w:lang w:val="ar_AE" w:bidi="ar_AE"/>
        </w:rPr>
        <w:t>بني اسرائيل</w:t>
      </w:r>
      <w:r>
        <w:rPr>
          <w:rtl/>
          <w:cs/>
          <w:lang w:val="ar_AE" w:bidi="ar_AE"/>
        </w:rPr>
        <w:t xml:space="preserve"> الذين يستطيعون القتال وفقًا لبيت أبيهم، أي بالعشيرة. استخدموا الكلمات أو العبارات ذاتها التي استخدمتم في المقاطع السابقة للإشارة إلى التعداد وبني إسرائيل، وتذكّروا أن تعبير </w:t>
      </w:r>
      <w:r>
        <w:rPr>
          <w:rtl/>
          <w:cs/>
          <w:lang w:val="ar_AE" w:bidi="ar_AE"/>
        </w:rPr>
        <w:t>بني إسرائيل</w:t>
      </w:r>
      <w:r>
        <w:rPr>
          <w:rtl/>
          <w:cs/>
          <w:lang w:val="ar_AE" w:bidi="ar_AE"/>
        </w:rPr>
        <w:t xml:space="preserve"> موجود في "قاموس الكلمات الرئيسية".</w:t>
      </w:r>
    </w:p>
    <w:p>
      <w:pPr>
        <w:bidi/>
      </w:pPr>
      <w:r>
        <w:rPr>
          <w:rtl/>
          <w:cs/>
          <w:lang w:val="ar_AE" w:bidi="ar_AE"/>
        </w:rPr>
      </w:r>
      <w:r>
        <w:rPr>
          <w:rtl/>
          <w:cs/>
          <w:lang w:val="ar_AE" w:bidi="ar_AE"/>
        </w:rPr>
        <w:t>يطلب موسى وألعازار من رؤساء أسباط و</w:t>
      </w:r>
      <w:r>
        <w:rPr>
          <w:b/>
          <w:rtl/>
          <w:cs/>
          <w:lang w:val="ar_AE" w:bidi="ar_AE"/>
        </w:rPr>
        <w:t>عشائر</w:t>
      </w:r>
      <w:r>
        <w:rPr>
          <w:rtl/>
          <w:cs/>
          <w:lang w:val="ar_AE" w:bidi="ar_AE"/>
        </w:rPr>
        <w:t xml:space="preserve"> إسرائيل أن يُحصوا بني إسرائيل الذين يستطيعون القتال كما أمر يهوه موسى أن يفعل. العشائر مجموعات من الناس يرتبطون بقرابة لبعضهم بعضًا من خلال أسلافهم، وجميع الناس في العشيرة يكونون من نسل ذلك السَلَف. استخدموا الكلمة ذاتها لكلمة "عشائر" التي استخدمتم في المقاطع السابقة. يسجل المقطع نتائج التعداد.</w:t>
      </w:r>
    </w:p>
    <w:p>
      <w:pPr>
        <w:bidi/>
      </w:pPr>
      <w:r>
        <w:rPr>
          <w:rtl/>
          <w:cs/>
          <w:lang w:val="ar_AE" w:bidi="ar_AE"/>
        </w:rPr>
      </w:r>
      <w:r>
        <w:rPr>
          <w:rtl/>
          <w:cs/>
          <w:lang w:val="ar_AE" w:bidi="ar_AE"/>
        </w:rPr>
        <w:t xml:space="preserve">"أبناء فَلُّو" هُم نسل فَلُّوَ الذُكر. استخدموا الكلمة أو العبارة ذاتها التي استخدمتم في المقاطع السابقة للإشارة إلى الأبناء، الأنسال الذكور. </w:t>
      </w:r>
    </w:p>
    <w:p>
      <w:pPr>
        <w:bidi/>
      </w:pPr>
      <w:r>
        <w:rPr>
          <w:rtl/>
          <w:cs/>
          <w:lang w:val="ar_AE" w:bidi="ar_AE"/>
        </w:rPr>
      </w:r>
      <w:r>
        <w:rPr>
          <w:rtl/>
          <w:cs/>
          <w:lang w:val="ar_AE" w:bidi="ar_AE"/>
        </w:rPr>
        <w:t xml:space="preserve">كان لنِسل فَلُّو، أليآب، ثلاثة أبناء، هُم نِموئيل، وداثان، وأبيرام. تمرَّد داثان وأبيرام، مع لاوي اسمه قورح، على موسى وهارون. قتل يهوه داثان وأبيرام وقادة </w:t>
      </w:r>
      <w:r>
        <w:rPr>
          <w:b/>
          <w:rtl/>
          <w:cs/>
          <w:lang w:val="ar_AE" w:bidi="ar_AE"/>
        </w:rPr>
        <w:t>جماعة</w:t>
      </w:r>
      <w:r>
        <w:rPr>
          <w:rtl/>
          <w:cs/>
          <w:lang w:val="ar_AE" w:bidi="ar_AE"/>
        </w:rPr>
        <w:t xml:space="preserve"> الشعب هذه. استخدموا الكلمة ذاتها للإشارة إلى "جماعة" التي استخدمتم في المقاطع السابقة.</w:t>
      </w:r>
    </w:p>
    <w:p>
      <w:pPr>
        <w:bidi/>
      </w:pPr>
      <w:r>
        <w:rPr>
          <w:rtl/>
          <w:cs/>
          <w:lang w:val="ar_AE" w:bidi="ar_AE"/>
        </w:rPr>
      </w:r>
      <w:r>
        <w:rPr>
          <w:rtl/>
          <w:cs/>
          <w:lang w:val="ar_AE" w:bidi="ar_AE"/>
        </w:rPr>
        <w:t xml:space="preserve">إن قصة داثان وأبيرام وقورح والمتمردين الآخرين </w:t>
      </w:r>
      <w:r>
        <w:rPr>
          <w:b/>
          <w:rtl/>
          <w:cs/>
          <w:lang w:val="ar_AE" w:bidi="ar_AE"/>
        </w:rPr>
        <w:t>علامة تحذير</w:t>
      </w:r>
      <w:r>
        <w:rPr>
          <w:rtl/>
          <w:cs/>
          <w:lang w:val="ar_AE" w:bidi="ar_AE"/>
        </w:rPr>
        <w:t xml:space="preserve"> لبني إسرائيل. يمكن أن تكون العلامة للآخرين راية أو شيئًا ماديًا يُظهر هوية مجموعة من الناس وأنهم جميعًا يحاربون معًا. وأحيانًا أخرى، يمكن أن تكون العلامة أمرًا يمنع الناس من فعل شيء ما أو الذهاب إلى مكان ما. في هذه الحالة، تكون العلامة قصة حدَث يُذكِّر الناس بما يجب عليهم فعله وما لا يجب.</w:t>
      </w:r>
    </w:p>
    <w:p>
      <w:pPr>
        <w:bidi/>
      </w:pPr>
      <w:r>
        <w:rPr>
          <w:rtl/>
          <w:cs/>
          <w:lang w:val="ar_AE" w:bidi="ar_AE"/>
        </w:rPr>
      </w:r>
      <w:r>
        <w:rPr>
          <w:rtl/>
          <w:cs/>
          <w:lang w:val="ar_AE" w:bidi="ar_AE"/>
        </w:rPr>
        <w:t xml:space="preserve">توقفوا هنا وناقشوا كمجموعة الكلمة أو العبارة الأنسب لترجمة تعبير </w:t>
      </w:r>
      <w:r>
        <w:rPr>
          <w:b/>
          <w:rtl/>
          <w:cs/>
          <w:lang w:val="ar_AE" w:bidi="ar_AE"/>
        </w:rPr>
        <w:t>علامة تحذير</w:t>
      </w:r>
      <w:r>
        <w:rPr>
          <w:rtl/>
          <w:cs/>
          <w:lang w:val="ar_AE" w:bidi="ar_AE"/>
        </w:rPr>
        <w:t>. وإذا كنتم قد ترجمتم هذه الفكرة بالفعل في سفر آخر من الكتاب المقدس، فاستخدموا الكلمات ذاتها التي استخدمتم هناك. أوقفوا سماع هذا التسجيل الصوتي هنا.</w:t>
      </w:r>
    </w:p>
    <w:p>
      <w:pPr>
        <w:bidi/>
      </w:pPr>
      <w:r>
        <w:rPr>
          <w:rtl/>
          <w:cs/>
          <w:lang w:val="ar_AE" w:bidi="ar_AE"/>
        </w:rPr>
      </w:r>
      <w:r>
        <w:rPr>
          <w:rtl/>
          <w:cs/>
          <w:lang w:val="ar_AE" w:bidi="ar_AE"/>
        </w:rPr>
        <w:t>لم يمُت الأبناء، أي عائلة قورح اللاوي من الذكور.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26:12–14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12- 14 واحفظوا هذا المقطع في قلوبكم.</w:t>
      </w:r>
    </w:p>
    <w:p>
      <w:pPr>
        <w:bidi/>
      </w:pPr>
      <w:r>
        <w:rPr>
          <w:rtl/>
          <w:cs/>
          <w:lang w:val="ar_AE" w:bidi="ar_AE"/>
        </w:rPr>
      </w:r>
      <w:r>
        <w:rPr>
          <w:rtl/>
          <w:cs/>
          <w:lang w:val="ar_AE" w:bidi="ar_AE"/>
        </w:rPr>
        <w:t>استمعوا إلى النسخة الصوتية من سفر العدد 26:12–14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12- 14 في أكثر الترجمات المفهومة لكم.</w:t>
      </w:r>
    </w:p>
    <w:p>
      <w:pPr>
        <w:bidi/>
      </w:pPr>
      <w:r>
        <w:rPr>
          <w:rtl/>
          <w:cs/>
          <w:lang w:val="ar_AE" w:bidi="ar_AE"/>
        </w:rPr>
      </w:r>
      <w:r>
        <w:rPr>
          <w:rtl/>
          <w:cs/>
          <w:lang w:val="ar_AE" w:bidi="ar_AE"/>
        </w:rPr>
        <w:t>في هذا المقطع، نواصل سماع عدد بني إسرائيل الذين هُم في سهول موآب، بالقُرب من أريحا شرق نهر الأردن. تذكَّروا أن الرب طلب من موسى وألعازار أن يُجري إحصاءًا أو يعدّ ويُسجِّل، جميع الرجال الذين تبلغ أعمارهم عشرين سنة أو أكثر، الذين يستطيعون القتال. في هذا المقطع، يخبرنا موسى عن سبط شمعون والعشائر، أو مجموعات العائلات التي تنتمي إلى هذا السِبط. كان شمعون الابن الثاني ليعقوب الذي يُعرف أيضًا بإسرائيل.</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 xml:space="preserve">يخبرنا موسى عن أبناء أو نسل شمعون من الذكور. في سِفر التكوين، عندما غادر يعقوب وعائلته كنعان للذهاب إلى مصر، أخبرنا موسى عن الشخص الذي كان يقود الرحلة. والأشخاص الذين يذكرهم موسى هنا في سِفر العدد يشبهون القائمة السابقة. إذا قارنتم الأسماء، ستلاحظون بعض التغييرات الصغيرة. على سبيل المثال، في سِفر التكوين، يسمِّي موسى ابن شمعون يموئيل، لكن في سِفر العدد، يسمِّيه موسى نموئيل. في بعض الأحيان، تتغير طريقة تذكُّر الأسماء مع مرور الوقت، أو يختار الناس تغيير اسم مُعيَن. لا نعرف لماذا تغيَّر يموئيل إلى نموئيل لكن من المحتمل جدًا أنْ يكونا الشخص عينه. </w:t>
      </w:r>
    </w:p>
    <w:p>
      <w:pPr>
        <w:bidi/>
      </w:pPr>
      <w:r>
        <w:rPr>
          <w:rtl/>
          <w:cs/>
          <w:lang w:val="ar_AE" w:bidi="ar_AE"/>
        </w:rPr>
      </w:r>
      <w:r>
        <w:rPr>
          <w:rtl/>
          <w:cs/>
          <w:lang w:val="ar_AE" w:bidi="ar_AE"/>
        </w:rPr>
        <w:t>توقفوا هنا وناقشوا هذا السؤال كمجموعة: هل يمكنكم التفكير في مثال عندما تذكَّر بعض الناس أسماء الأسلاف بطريقة مختلفة عن بعضهم بعضًا أو تغيرت أسماء معينة مع مرور الوقت؟ أوقفوا سماع هذا التسجيل الصوتي هنا.</w:t>
      </w:r>
    </w:p>
    <w:p>
      <w:pPr>
        <w:bidi/>
      </w:pPr>
      <w:r>
        <w:rPr>
          <w:rtl/>
          <w:cs/>
          <w:lang w:val="ar_AE" w:bidi="ar_AE"/>
        </w:rPr>
      </w:r>
      <w:r>
        <w:rPr>
          <w:rtl/>
          <w:cs/>
          <w:lang w:val="ar_AE" w:bidi="ar_AE"/>
        </w:rPr>
        <w:t>يدعو موسى بني شمعون: نموئيل، ويامين وياكين وزارح وشأول. ستتذكرُّون من المقطع السابق أنَّ بني إسرائيل دعوا العشائر باسم سلَف مُهِّم وأضافوا نهايةً إلى اسم الجَدّ ليُظهروا أنه اسم عشيرة. لِنَمُوئِيلَ عَشِيرَةُ النَّمُوئِيلِيِّينَ. لِيَامِينَ عَشِيرَةُ الْيَامِينِيِّينَ. لِيَاكِينَ عَشِيرَةُ الْيَاكِينِيِّينَ. لِزَارَحَ عَشِيرَةُ الزَّارَحِيِّينَ. لِشَأُولَ عَشِيرَةُ الشَّأُولِيِّينَ. يُسجل موسى 22 ألفًا و200 رجُل الذين بلغوا من العُمر عشرين سنة أو أكثر في جميع عشائر سِبط شمعون. هذا العدد أصغر بكثير من العدد الذي سجَّله موسى وهارون في التعداد الأول. مات العديد من بني شمعون في الوقت بين التعداد الأول والإحصاء الثاني.</w:t>
      </w:r>
    </w:p>
    <w:p>
      <w:pPr>
        <w:bidi/>
      </w:pPr>
      <w:r>
        <w:rPr>
          <w:rtl/>
          <w:cs/>
          <w:lang w:val="ar_AE" w:bidi="ar_AE"/>
        </w:rPr>
      </w:r>
      <w:r>
        <w:rPr>
          <w:rtl/>
          <w:cs/>
          <w:lang w:val="ar_AE" w:bidi="ar_AE"/>
        </w:rPr>
        <w:t>يذكر موسى خمسة أبناء وعشائرهم فقط في هذا الإحصاء. كان لشمعون ابن آخر يُدعى أوهد، وهو الذي سافر معه إلى مصر. ولا نعرف لماذا لا يذكر موسى هنا أوهد وأي عشيرة تُسمى باسمه. ربما تتذكَّرون من مقطع سابق أن بني إسرائيل، عندما كانوا في شِطِّيم، لم يكونوا مُخلصين أوفياء ليهوه. أخذ زُمري الشمعوني ابن سالو امرأة مديانية وضمَّها إلى عائلته. أرسل يهوه وبأ، أو مرضًا مُميتًا، فقتل البعض من بني إسرائيل، أما فينحاس بن ألعازار، فقتل زُمري وامتنع الوبأ بعد ذلك. مات أربعة وعشرون ألف شخص في الوبأ. لا نعرف ما إذا كانت عشيرة الأوهاديين قد ماتت قبل الوبأ أو ما إذا كان الوبأ قد دمَّر العشيرة بالكامل. قد يكون الوبأ هو السبب في أن عدد بني شمعون أقَّل بكثير في التعداد الثاني منه في التعداد الأول.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12- 14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شمعون.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النَّمُوئِيلِيِّونَ والْيَامِينِيِّونَ والْيَاكِينِيِّونَ والزَّارَحِيِّونَ والشَّأُولِيِّونَ</w:t>
      </w:r>
    </w:p>
    <w:p>
      <w:pPr>
        <w:bidi/>
      </w:pPr>
      <w:r>
        <w:rPr>
          <w:rtl/>
          <w:cs/>
          <w:lang w:val="ar_AE" w:bidi="ar_AE"/>
        </w:rPr>
      </w:r>
      <w:r>
        <w:rPr>
          <w:rtl/>
          <w:cs/>
          <w:lang w:val="ar_AE" w:bidi="ar_AE"/>
        </w:rPr>
        <w:t>شمعون هو جَد شعب سِبط شمعون وقد مات فعلًا.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أخذه موسى وألعازار من بني إسرائيل بمساعدة قادة جماعة إسرائيل. لقد أخبرنا موسى عن سبط رأوبين، والآن يخبرنا عن سبط شمعون. كان سِبط شمعون هو السِبط التالي لأنه كان الابن الثاني ليعقوب، المعروف أيضًا بإسرائيل.</w:t>
      </w:r>
    </w:p>
    <w:p>
      <w:pPr>
        <w:bidi/>
      </w:pPr>
      <w:r>
        <w:rPr>
          <w:rtl/>
          <w:cs/>
          <w:lang w:val="ar_AE" w:bidi="ar_AE"/>
        </w:rPr>
      </w:r>
      <w:r>
        <w:rPr>
          <w:rtl/>
          <w:cs/>
          <w:lang w:val="ar_AE" w:bidi="ar_AE"/>
        </w:rPr>
        <w:t>تدعو قائمة أسماء شمعون بني شمعون الذين لهُم عشائر تُسمَّي باسمائهم وكانوا موجودين في هذا الوقت. يُشتق اسم كل عشيرة من اسم أحد الأبناء. كان عدد الرجال في سِن القتال في سِبط شمعون وقت هذا الإحصاء 22,200. لا نعرف عدد الناس في كل عشيرة.</w:t>
      </w:r>
    </w:p>
    <w:p>
      <w:pPr>
        <w:bidi/>
      </w:pPr>
      <w:r>
        <w:rPr>
          <w:rtl/>
          <w:cs/>
          <w:lang w:val="ar_AE" w:bidi="ar_AE"/>
        </w:rPr>
      </w:r>
      <w:r>
        <w:rPr>
          <w:rtl/>
          <w:cs/>
          <w:lang w:val="ar_AE" w:bidi="ar_AE"/>
        </w:rPr>
        <w:t>توقفوا هنا وناقشوا هذا السؤال كمجموعة: احكوا قصة من تاريخ شعبكم عندما أصبحت مجموعة من الناس أصغر بكثير من جيل إلى جيل. كيف يمكن أن يشعر الذين عاشوا في ذلك الجيل التالي؟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12- 14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النَّمُوئِيلِيِّونَ والْيَامِينِيِّونَ والْيَاكِينِيِّونَ والزَّارَحِيِّونَ والشَّأُولِيِّونَ</w:t>
      </w:r>
    </w:p>
    <w:p>
      <w:pPr>
        <w:bidi/>
      </w:pPr>
      <w:r>
        <w:rPr>
          <w:rtl/>
          <w:cs/>
          <w:lang w:val="ar_AE" w:bidi="ar_AE"/>
        </w:rPr>
      </w:r>
      <w:r>
        <w:rPr>
          <w:rtl/>
          <w:cs/>
          <w:lang w:val="ar_AE" w:bidi="ar_AE"/>
        </w:rPr>
        <w:t xml:space="preserve">مات شمعون فعلًا. </w:t>
      </w:r>
    </w:p>
    <w:p>
      <w:pPr>
        <w:bidi/>
      </w:pPr>
      <w:r>
        <w:rPr>
          <w:rtl/>
          <w:cs/>
          <w:lang w:val="ar_AE" w:bidi="ar_AE"/>
        </w:rPr>
      </w:r>
      <w:r>
        <w:rPr>
          <w:rtl/>
          <w:cs/>
          <w:lang w:val="ar_AE" w:bidi="ar_AE"/>
        </w:rPr>
        <w:t>عليكم كمجموعة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شمعون. يُدعَى نسل شمعون بن إسرائيل الشمعونيين. ينتمي الشمعونيُّون الذين أنهوا الرحلة من مصر ونزلوا في سهول موآب بالقُرب من نهر الأردن وأريحا، إلى خمس عشائر مختلفة. لِنَمُوئِيلَ عَشِيرَةُ النَّمُوئِيلِيِّينَ لِيَامِينَ عَشِيرَةُ الْيَامِينِيِّينَ. لِيَاكِينَ عَشِيرَةُ الْيَاكِينِيِّينَ. لِزَارَحَ عَشِيرَةُ الزَّارَحِيِّينَ. لِشَأُولَ عَشِيرَةُ الشَّأُولِيِّينَ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النَّمُوئِيلِيِّينَ أو الْيَامِينِيِّينَ أو الْيَاكِينِيِّينَ أو الزَّارَحِيِّينَ أو الشَّأُولِيِّينَ: "بماذا تشعر أو تفكر؟" قد يُجيب الشخص بعبارات مثل: "مات كثيرون من سِبطنا في البرية"، أو "الذين تبقوا منا سيكونوا أمناء للرب"، أو "متحمسون لبدء حياتنا الجديدة في الأرض التي يعطيها لنا الرب".</w:t>
      </w:r>
    </w:p>
    <w:p>
      <w:pPr>
        <w:bidi/>
      </w:pPr>
      <w:r>
        <w:rPr>
          <w:rtl/>
          <w:cs/>
          <w:lang w:val="ar_AE" w:bidi="ar_AE"/>
        </w:rPr>
      </w:r>
      <w:r>
        <w:rPr>
          <w:rtl/>
          <w:cs/>
          <w:lang w:val="ar_AE" w:bidi="ar_AE"/>
        </w:rPr>
        <w:t>يخبرنا موسى أن هناك 22,200 شخص مُحارِب في سِبط شمعون.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"أصبح هذا السِبط أصغر بكثير جدًا"، أو "حزين لأن الكثير من الشمعونيين ماتوا في الطريق إلى هذا المكان".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12- 14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الإحصاء الخاص بسِبط شمعون. يُسجِّل موسى نسل أو </w:t>
      </w:r>
      <w:r>
        <w:rPr>
          <w:b/>
          <w:rtl/>
          <w:cs/>
          <w:lang w:val="ar_AE" w:bidi="ar_AE"/>
        </w:rPr>
        <w:t>بني</w:t>
      </w:r>
      <w:r>
        <w:rPr>
          <w:rtl/>
          <w:cs/>
          <w:lang w:val="ar_AE" w:bidi="ar_AE"/>
        </w:rPr>
        <w:t xml:space="preserve"> شمعون وفقًا </w:t>
      </w:r>
      <w:r>
        <w:rPr>
          <w:b/>
          <w:rtl/>
          <w:cs/>
          <w:lang w:val="ar_AE" w:bidi="ar_AE"/>
        </w:rPr>
        <w:t>لعشيرتهم</w:t>
      </w:r>
      <w:r>
        <w:rPr>
          <w:rtl/>
          <w:cs/>
          <w:lang w:val="ar_AE" w:bidi="ar_AE"/>
        </w:rPr>
        <w:t>، أو مجموعة عائلتهم. استخدموا الكلمات أو العبارات ذاتها التي استخدمتم في المقاطع السابقة للإشارة إلى كلمتيّ "بني" و "عشيرة".</w:t>
      </w:r>
    </w:p>
    <w:p>
      <w:pPr>
        <w:bidi/>
      </w:pPr>
      <w:r>
        <w:rPr>
          <w:rtl/>
          <w:cs/>
          <w:lang w:val="ar_AE" w:bidi="ar_AE"/>
        </w:rPr>
      </w:r>
      <w:r>
        <w:rPr>
          <w:rtl/>
          <w:cs/>
          <w:lang w:val="ar_AE" w:bidi="ar_AE"/>
        </w:rPr>
        <w:t>كان عدد الرجال المقاتلين في سِبط شمعون 22,200.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26:15–18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15- 18 واحفظوا هذا المقطع في قلوبكم.</w:t>
      </w:r>
    </w:p>
    <w:p>
      <w:pPr>
        <w:bidi/>
      </w:pPr>
      <w:r>
        <w:rPr>
          <w:rtl/>
          <w:cs/>
          <w:lang w:val="ar_AE" w:bidi="ar_AE"/>
        </w:rPr>
      </w:r>
      <w:r>
        <w:rPr>
          <w:rtl/>
          <w:cs/>
          <w:lang w:val="ar_AE" w:bidi="ar_AE"/>
        </w:rPr>
        <w:t>استمعوا إلى نسخة صوتية من سِفر العدد 26: 15- 18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العدد 26: 15- 18 من الترجمة الأسهل فهمًا.</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الرب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جاد والعشائر، أو مجموعات العائلات التي تنتمي إلى هذا السِبط. كان جاد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جاد من الذكور. في سِفر التكوين، عندما غادر يعقوب وعائلته كنعان للذهاب إلى مصر، أخبرنا موسى عمَّن كان يرتحل الرحلة. والأشخاص الذين يذكرهم موسى هنا في سِفر العدد يشبهون القائمة السابقة. إذا قارنتم الأسماء، ستلاحظون بعض التغييرات الطفيفة. على سبيل المثال، في سِفر التكوين، يسمّي موسى ابن جاد صفيون، لكن في سِفر العدد، يُدعَى صِفون. في بعض الأحيان، تتغير طريقة تذكُّر الأسماء مع مرور الوقت، أو يختار الناس تغيير اسم مُعيَن. يُعطي موسى أيضًا بعض أبناء جاد الآخرين أسماء مختلفة قليلًا. أصبون أصبح أُزني وأرودي أصبح أرود. لا نعرف سبب اختلاف الأسماء التي يعطيها موسى هنا عمَّا كتبه من قبل، لكن من المحتمل جدًا أن يكون موسى مُشيرًا إلى الأشخاص عينهم. يسمي موسى بني جاد بالطريقة ذاتها التي أطلقها بنو إسرائيل على بني جاد في الوقت الذي وصل فيه بنو إسرائيل إلى سهول موآب.</w:t>
      </w:r>
    </w:p>
    <w:p>
      <w:pPr>
        <w:bidi/>
      </w:pPr>
      <w:r>
        <w:rPr>
          <w:rtl/>
          <w:cs/>
          <w:lang w:val="ar_AE" w:bidi="ar_AE"/>
        </w:rPr>
      </w:r>
      <w:r>
        <w:rPr>
          <w:rtl/>
          <w:cs/>
          <w:lang w:val="ar_AE" w:bidi="ar_AE"/>
        </w:rPr>
        <w:t>يُعطي موسى بني جاد الأسماء: صِفُونَ وحَجِّي وشُونِي وأُزني وعيري وأرود وأَرْئِيلِي. ستتذكرُّون من المقطع السابق أنَّ بني إسرائيل دعوا العشائر باسم سلَف مُهِّم وأضافوا نهايةً إلى اسم السلَف ليُظهروا أنه اسم عشيرة. لِصِفُونَ عَشِيرَةُ الصِّفُونِيِّينَ. لِحَجِّي عَشِيرَةُ الْحَجِّيِّينَ. لِشُونِي عَشِيرَةُ الشُّونِيِّينَ. لأُزْنِي عَشِيرَةُ الأُزْنِيِّينَ. لِعِيرِي عَشِيرَةُ الْعِيرِيِّينَ. لأَرُودَ عَشِيرَةُ الأَرُودِيِّينَ. لأَرْئِيلِي عَشِيرَةُ الأَرْئِيلِيِّينَ. ثمة سبع عشائر في سِبط جاد. يُسجل موسى 40 ألفًا و500 رجُل الذين بلغوا من العُمر عشرين سنة أو أكثر في جميع عشائر سِبط جاد. فيما يخُّص سِبط جاد، يُسجل موسى 5000 شخص في هذا التعداد الثاني أقل مما كان في التعداد الأول. لا نعرف أي أحداث أثَّرت على سِبط جاد تأثيرًا خاصًا إذ أنَّ الاسرائيليين سافروا إلى سهول موآب.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العدد 26: 15- 18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جاد.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الصِّفونيون، الحِجّيون، الشونيون، الأُزنيُّون، العيريُّون الأروديُّون والأرئيليون</w:t>
      </w:r>
    </w:p>
    <w:p>
      <w:pPr>
        <w:bidi/>
      </w:pPr>
      <w:r>
        <w:rPr>
          <w:rtl/>
          <w:cs/>
          <w:lang w:val="ar_AE" w:bidi="ar_AE"/>
        </w:rPr>
      </w:r>
      <w:r>
        <w:rPr>
          <w:rtl/>
          <w:cs/>
          <w:lang w:val="ar_AE" w:bidi="ar_AE"/>
        </w:rPr>
        <w:t>جَاد هو سلَف شعب سِبط جَاد لقد مات جَاد.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سبط رأوبين وشمعون، والآن يخبرنا عن سِبط جاد.</w:t>
      </w:r>
    </w:p>
    <w:p>
      <w:pPr>
        <w:bidi/>
      </w:pPr>
      <w:r>
        <w:rPr>
          <w:rtl/>
          <w:cs/>
          <w:lang w:val="ar_AE" w:bidi="ar_AE"/>
        </w:rPr>
      </w:r>
      <w:r>
        <w:rPr>
          <w:rtl/>
          <w:cs/>
          <w:lang w:val="ar_AE" w:bidi="ar_AE"/>
        </w:rPr>
        <w:t>تدعو قائمة أسماء جَاد بني جَاد الذين لهُم عشائر تُسمَّي باسمائهم وكانوا موجودين في هذا الوقت. يُشتق اسم كل عشيرة من اسم أحد الأبناء. كان عدد الرجال الذين كانوا في سِن القتال في سِبط جاد وقت هذا الإحصاء 40,500. لا نعرف عدد الناس في كل عشيرة.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العدد 26: 15- 18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الصِّفونيون، الحِجّيون، الشونيون، الأُزنيُّون، العيريُّون الأروديُّون والأرئيليون</w:t>
      </w:r>
    </w:p>
    <w:p>
      <w:pPr>
        <w:bidi/>
      </w:pPr>
      <w:r>
        <w:rPr>
          <w:rtl/>
          <w:cs/>
          <w:lang w:val="ar_AE" w:bidi="ar_AE"/>
        </w:rPr>
      </w:r>
      <w:r>
        <w:rPr>
          <w:rtl/>
          <w:cs/>
          <w:lang w:val="ar_AE" w:bidi="ar_AE"/>
        </w:rPr>
        <w:t>لقد مات جَاد.</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جاد. يُدعى نسل جاد ابن إسرائيل الجاديين. ينتمي الجاديُّون الذين أنهوا الرحلة من مصر ونزلوا في سهول موآب بالقُرب من نهر الأردن وأريحا، إلى سبع عشائر مختلفة. لِصِفُونَ عَشِيرَةُ الصِّفُونِيِّينَ. لِحَجِّي عَشِيرَةُ الْحَجِّيِّينَ. لِشُونِي عَشِيرَةُ الشُّونِيِّينَ. لأُزْنِي عَشِيرَةُ الأُزْنِيِّينَ. لِعِيرِي عَشِيرَةُ الْعِيرِيِّينَ. لأَرُودَ عَشِيرَةُ الأَرُودِيِّينَ. لأَرْئِيلِي عَشِيرَةُ الأَرْئِيلِيِّينَ.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الصِّفونيين، والحجّيين، والشونيين، والأُزنيين، والعيريين والأُرُديين والأَرْئِيلِيِّينَ: "بماذا تشعر أو تفكر؟" قد يجيب الشخص بعبارات مثل: "حزانى لأن آباءنا ماتوا ولن يدخلوا الأرض التي وعدنا بها يهوه"، أو "لقد نقص تعداد سِبطنا عندما سافرنا إلى هذا المكان"، أو "مستعدون للقتال من أجل وطننا الجديد".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40,500 شخص مُحارِب في سِبط جاد.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"ثمة عشائر كثيرة في سِبط جاد"، أو "حزين لأن سِبط جاد أصغر مما كان عندما غادرنا جبَل سيناء".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العدد 26: 15- 18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الإحصاء الخاص بسِبط جاد. يُسجِّل موسى نسل أو </w:t>
      </w:r>
      <w:r>
        <w:rPr>
          <w:b/>
          <w:rtl/>
          <w:cs/>
          <w:lang w:val="ar_AE" w:bidi="ar_AE"/>
        </w:rPr>
        <w:t>بني</w:t>
      </w:r>
      <w:r>
        <w:rPr>
          <w:rtl/>
          <w:cs/>
          <w:lang w:val="ar_AE" w:bidi="ar_AE"/>
        </w:rPr>
        <w:t xml:space="preserve"> جاد من الذكور، وفقًا </w:t>
      </w:r>
      <w:r>
        <w:rPr>
          <w:b/>
          <w:rtl/>
          <w:cs/>
          <w:lang w:val="ar_AE" w:bidi="ar_AE"/>
        </w:rPr>
        <w:t>لعشائرهم</w:t>
      </w:r>
      <w:r>
        <w:rPr>
          <w:rtl/>
          <w:cs/>
          <w:lang w:val="ar_AE" w:bidi="ar_AE"/>
        </w:rPr>
        <w:t xml:space="preserve"> أو مجموعة عائلتهم.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جاد 40,500.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26:19–22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19- 22 واحفظوه في قلوبكم.</w:t>
      </w:r>
    </w:p>
    <w:p>
      <w:pPr>
        <w:bidi/>
      </w:pPr>
      <w:r>
        <w:rPr>
          <w:rtl/>
          <w:cs/>
          <w:lang w:val="ar_AE" w:bidi="ar_AE"/>
        </w:rPr>
      </w:r>
      <w:r>
        <w:rPr>
          <w:rtl/>
          <w:cs/>
          <w:lang w:val="ar_AE" w:bidi="ar_AE"/>
        </w:rPr>
        <w:t>استمعوا إلى نسخة صوتية من سِفر العدد 26: 19- 22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19- 22 في أكثر الترجمات المفهومة لكم.</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يهوذا والعشائر، أو مجموعات العائلات، في هذا السِبط. كان يهوذا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 xml:space="preserve">يخبرنا موسى عن أبناء أو نسل يهوذا من الذكور. يبدأ موسى بتذكيرنا بإبنَيْن ليهوذا هُما عِير وأونان. وهذه علامة تحذير أخرى لطاعة بني إسرائيل ليهوه. أخطأ كلٌّ من عِير وأونان في عينَي يهوه. تسبَّب يهوه في موت كل من عِير وأونان في كنعان قبل أن يغادر بنو إسرائيل للذهاب إلى مصر. لم يكُن لعير وأونان أحفاد ولم يكُن لهما عشائر تُسمَّى باسمهما. يستخدم موسى أسماء عير وأونان لتذكير بني إسرائيل باتِّباع تعليمات ووصايا الرب. </w:t>
      </w:r>
    </w:p>
    <w:p>
      <w:pPr>
        <w:bidi/>
      </w:pPr>
      <w:r>
        <w:rPr>
          <w:rtl/>
          <w:cs/>
          <w:lang w:val="ar_AE" w:bidi="ar_AE"/>
        </w:rPr>
      </w:r>
      <w:r>
        <w:rPr>
          <w:rtl/>
          <w:cs/>
          <w:lang w:val="ar_AE" w:bidi="ar_AE"/>
        </w:rPr>
        <w:t>توقفوا هنا وناقشوا هذا السؤال كمجموعة: ما أسماء الأشخاص الذين يستخدمهم القادة أو الشيوخ في عائلتكم كتحذير؟ كيف تذكِّركم هذه الأسماء بأحداث معينة تُعد تحذيرات؟ أوقفوا سماع هذا التسجيل الصوتي هنا.</w:t>
      </w:r>
    </w:p>
    <w:p>
      <w:pPr>
        <w:bidi/>
      </w:pPr>
      <w:r>
        <w:rPr>
          <w:rtl/>
          <w:cs/>
          <w:lang w:val="ar_AE" w:bidi="ar_AE"/>
        </w:rPr>
      </w:r>
      <w:r>
        <w:rPr>
          <w:rtl/>
          <w:cs/>
          <w:lang w:val="ar_AE" w:bidi="ar_AE"/>
        </w:rPr>
        <w:t>في سِفر التكوين، عندما غادر يعقوب وعائلته كنعان للذهاب إلى مصر، أخبرنا موسى عمَّن كان يرتحل الرحلة. إنَّ الأشخاص الثلاثة الأُوَل الذين يذكرهم موسى هنا في سِفر العدد هُم عينهم المذكورين في القائمة السابقة لبني يهوذا الذين سافروا إلى مصر. وأبناء يهوذا من صُلبه هُم شيلة، وفارص، وزارح. ستتذكرُّون من المقطع السابق أنَّ بني إسرائيل دعوا العشائر باسم سلَف مُهِّم وأضافوا نهايةً إلى اسم السلَف ليُظهروا أنه اسم عشيرة. لِشِيلَةَ عَشِيرَةُ الشِّيلِيِّينَ. لِفَارَصَ عَشِيرَةُ الْفَارَصِيِّينَ. لِزَارَحَ عَشِيرَةُ الزَّارَحِيِّينَ.</w:t>
      </w:r>
    </w:p>
    <w:p>
      <w:pPr>
        <w:bidi/>
      </w:pPr>
      <w:r>
        <w:rPr>
          <w:rtl/>
          <w:cs/>
          <w:lang w:val="ar_AE" w:bidi="ar_AE"/>
        </w:rPr>
      </w:r>
      <w:r>
        <w:rPr>
          <w:rtl/>
          <w:cs/>
          <w:lang w:val="ar_AE" w:bidi="ar_AE"/>
        </w:rPr>
        <w:t>يُسمي موسى رجُلَين آخرَين مُهمَّين في سِبط يهوذا ولهما عشائر تُسمَّى باسمَيهما. كان هذان الابنان كلاهما حَصْرُونَ وَحَامُولَ من نسل فارَص. لا نعرف ما إذا كانا أبنَي فارص المباشرَين، أم أنهما من نسلهما من الذكور ولهما علاقة مختلفة بفارص. ونسل حَصْرُونَ من عَشِيرَةُ الْحَصْرُونِيِّينَ. وَلِحَامُولَ عَشِيرَةُ الْحَامُولِيِّينَ. ثمة خمس عشائر في سِبط يهوذا. لا نعرف ما إذا كانت عشائر الشِّيلِيِّينَ والفارصيين والزَّارَحِيِّينَ أكثر أهمية من عشائر الحصرونيين والْحَامُولِيِّينَ أم تعادلها.</w:t>
      </w:r>
    </w:p>
    <w:p>
      <w:pPr>
        <w:bidi/>
      </w:pPr>
      <w:r>
        <w:rPr>
          <w:rtl/>
          <w:cs/>
          <w:lang w:val="ar_AE" w:bidi="ar_AE"/>
        </w:rPr>
      </w:r>
      <w:r>
        <w:rPr>
          <w:rtl/>
          <w:cs/>
          <w:lang w:val="ar_AE" w:bidi="ar_AE"/>
        </w:rPr>
        <w:t>يُسجل موسى 76 ألفًا و500 رجُل الذين بلغوا من العُمر عشرين سنة أو أكثر في جميع عشائر سِبط يهوذا. بالنسبة لسِبط يهوذا، سجَّل موسى نحو ألفي شخص في هذا التعداد الثاني أكثر من التعداد الأول. كان سِبط يهوذا أكبر سِبط وِفقًا للإحصاء الثاني.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19- 22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يُذكِّرنا موسى بعير وأونان، ابنَي يهوذا اللذَين ماتا في كنعان.</w:t>
      </w:r>
    </w:p>
    <w:p>
      <w:pPr>
        <w:bidi/>
      </w:pPr>
      <w:r>
        <w:rPr>
          <w:rtl/>
          <w:cs/>
          <w:lang w:val="ar_AE" w:bidi="ar_AE"/>
        </w:rPr>
      </w:r>
      <w:r>
        <w:rPr>
          <w:b/>
          <w:rtl/>
          <w:cs/>
          <w:lang w:val="ar_AE" w:bidi="ar_AE"/>
        </w:rPr>
        <w:t>في المشهد الثاني:</w:t>
      </w:r>
      <w:r>
        <w:rPr>
          <w:rtl/>
          <w:cs/>
          <w:lang w:val="ar_AE" w:bidi="ar_AE"/>
        </w:rPr>
        <w:t xml:space="preserve"> يُسجل موسى عشائر وعدد الرجال في سِبط يهوذا.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عِير وأونان</w:t>
      </w:r>
    </w:p>
    <w:p>
      <w:pPr>
        <w:pStyle w:val="ListBullet"/>
        <w:bidi/>
        <w:spacing w:line="240" w:lineRule="auto"/>
        <w:ind w:left="720"/>
      </w:pPr>
      <w:r>
        <w:rPr>
          <w:rtl/>
          <w:cs/>
          <w:lang w:val="ar_AE" w:bidi="ar_AE"/>
        </w:rPr>
      </w:r>
      <w:r>
        <w:rPr>
          <w:rtl/>
          <w:cs/>
          <w:lang w:val="ar_AE" w:bidi="ar_AE"/>
        </w:rPr>
        <w:t>الشِّيلِيّونَ والْفَارَصِيُّونَ والْزَارحِيُّونَ والْحَصْرُونِيِّينَ والحاموليُّون</w:t>
      </w:r>
    </w:p>
    <w:p>
      <w:pPr>
        <w:bidi/>
      </w:pPr>
      <w:r>
        <w:rPr>
          <w:rtl/>
          <w:cs/>
          <w:lang w:val="ar_AE" w:bidi="ar_AE"/>
        </w:rPr>
      </w:r>
      <w:r>
        <w:rPr>
          <w:rtl/>
          <w:cs/>
          <w:lang w:val="ar_AE" w:bidi="ar_AE"/>
        </w:rPr>
        <w:t>يهوذا جَد شعب سِبط يهوذا. لقد مات يهوذا. ومات عِيرُ وأونان أيضًا.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يتوقف موسى عن إخبارنا بنتائج الإحصاء لتذكير بني إسرائيل بعير وأونان. يضع موسى التحذير قبل أن يخبرنا عن سِبط يهوذا. كان عِير وأونان ابنا يهوذا، لكن لم تُسمَّى أية عشائر باسم عِير وأونان، لأن عِير وأونان ماتا ولم يكن لديهما نسل.</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سِبط رأوبين وشمعون وجاد، والآن يخبرنا عن سِبط يهوذا.</w:t>
      </w:r>
    </w:p>
    <w:p>
      <w:pPr>
        <w:bidi/>
      </w:pPr>
      <w:r>
        <w:rPr>
          <w:rtl/>
          <w:cs/>
          <w:lang w:val="ar_AE" w:bidi="ar_AE"/>
        </w:rPr>
      </w:r>
      <w:r>
        <w:rPr>
          <w:rtl/>
          <w:cs/>
          <w:lang w:val="ar_AE" w:bidi="ar_AE"/>
        </w:rPr>
        <w:t>تذكر قائمة سِبط يهوذا أسماء أبنائه الثلاثة الذين من صُلبه والذين لهم عشائر تُسمَّى بأسمائهم وكانوا موجودين في هذا الوقت. يُشتق اسم كل عشيرة من اسم أحد الأبناء الذين من صُلبه. ليهوذا نسلان آخران من فَارَص ابنه، لهما عشائر تُسمَّى باسمَيهما. كان عدد الرجال الذين كانوا في سِن القتال في سِبط يهوذا وقت الإحصاء 76,500. لا نعرف عدد الناس في كل عشيرة.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19- 22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عِير وأونان</w:t>
      </w:r>
    </w:p>
    <w:p>
      <w:pPr>
        <w:pStyle w:val="ListBullet"/>
        <w:bidi/>
        <w:spacing w:line="240" w:lineRule="auto"/>
        <w:ind w:left="720"/>
      </w:pPr>
      <w:r>
        <w:rPr>
          <w:rtl/>
          <w:cs/>
          <w:lang w:val="ar_AE" w:bidi="ar_AE"/>
        </w:rPr>
      </w:r>
      <w:r>
        <w:rPr>
          <w:rtl/>
          <w:cs/>
          <w:lang w:val="ar_AE" w:bidi="ar_AE"/>
        </w:rPr>
        <w:t>الشِّيلِيّونَ والْفَارَصِيُّونَ والْزَارحِيُّونَ والْحَصْرُونِيِّينَ والحاموليُّون</w:t>
      </w:r>
    </w:p>
    <w:p>
      <w:pPr>
        <w:bidi/>
      </w:pPr>
      <w:r>
        <w:rPr>
          <w:rtl/>
          <w:cs/>
          <w:lang w:val="ar_AE" w:bidi="ar_AE"/>
        </w:rPr>
      </w:r>
      <w:r>
        <w:rPr>
          <w:rtl/>
          <w:cs/>
          <w:lang w:val="ar_AE" w:bidi="ar_AE"/>
        </w:rPr>
        <w:t>لقد مات يهوذا، وعير، وأونان.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يذكِّرنا موسى بعِير وأونان، ابنَي 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"أريد أن أذكّر الشعب بأن عير وأونان ماتا قبل أن ينجبا أبناء"، أو "يطلب يهوه منا اتِّباع وصاياه لتجنُّب دينونته".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عن سِبط يهوذا. ينتمي نسل يهوذا، ابن إسرائيل، الذين أنهوا الرحلة من مصر ونزلوا في سهول موآب بالقُرب من نهر الأردن وأريحا، إلى خمس عشائر مختلفة. لِشِيلَةَ عَشِيرَةُ الشِّيلِيِّينَ. لِفَارَصَ عَشِيرَةُ الْفَارَصِيِّينَ. لِزَارَحَ عَشِيرَةُ الزَّارَحِيِّينَ. لِحَصْرُونَ عَشِيرَةُ الْحَصْرُونِيِّينَ، من نسل فَارَص. لِحَامُولَ عَشِيرَةُ الْحَامُولِيِّينَ، من نسل فَارَص.</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الشيليين أو الفارصيين أو الزارحيين أو الحصرونيين أو الحاموليين: بمَ تشعرون أو فيمَ تفكّرون؟ قد يجيب الشخص بعبارات مثل: "لسِبطنا أكبر عدد من المقاتلين"، أو "ازداد عددنا منذ وصولنا إلى جبَل سيناء" أو "متحمسون لبدء حياة جديدة في الأرض التي وعدنا بها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76,500 شخص مُحارِب في سِبط 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"يهوذا سِبطٌ كبير وقوي"، أو "سيشعُر بنو يهوذا بالفخر لرؤية هذا العدد الكبير من النسل".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19- 22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يذكِّر موسى بني إسرائيل بعَيْر وأونان، ابنَي يهوذا.</w:t>
      </w:r>
    </w:p>
    <w:p>
      <w:pPr>
        <w:bidi/>
      </w:pPr>
      <w:r>
        <w:rPr>
          <w:rtl/>
          <w:cs/>
          <w:lang w:val="ar_AE" w:bidi="ar_AE"/>
        </w:rPr>
      </w:r>
      <w:r>
        <w:rPr>
          <w:rtl/>
          <w:cs/>
          <w:lang w:val="ar_AE" w:bidi="ar_AE"/>
        </w:rPr>
        <w:t xml:space="preserve">يخبرنا موسى عن نتائج الإحصاء الخاص بسِبط يهوذا. يُسجِّل موسى نسل أو </w:t>
      </w:r>
      <w:r>
        <w:rPr>
          <w:b/>
          <w:rtl/>
          <w:cs/>
          <w:lang w:val="ar_AE" w:bidi="ar_AE"/>
        </w:rPr>
        <w:t>بني</w:t>
      </w:r>
      <w:r>
        <w:rPr>
          <w:rtl/>
          <w:cs/>
          <w:lang w:val="ar_AE" w:bidi="ar_AE"/>
        </w:rPr>
        <w:t xml:space="preserve"> يهوذا من الذكور، وفقًا </w:t>
      </w:r>
      <w:r>
        <w:rPr>
          <w:b/>
          <w:rtl/>
          <w:cs/>
          <w:lang w:val="ar_AE" w:bidi="ar_AE"/>
        </w:rPr>
        <w:t>لعشائرهم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يهوذا 76,500.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26:23–25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23- 25 واحفظوا هذا المقطع في قلوبكم.</w:t>
      </w:r>
    </w:p>
    <w:p>
      <w:pPr>
        <w:bidi/>
      </w:pPr>
      <w:r>
        <w:rPr>
          <w:rtl/>
          <w:cs/>
          <w:lang w:val="ar_AE" w:bidi="ar_AE"/>
        </w:rPr>
      </w:r>
      <w:r>
        <w:rPr>
          <w:rtl/>
          <w:cs/>
          <w:lang w:val="ar_AE" w:bidi="ar_AE"/>
        </w:rPr>
        <w:t>استمعوا إلى نسخة صوتية من سِفر العدد 26: 23- 25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26: 23 - 25 من الترجمة الأسهل فهمًا. </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يسَّاكر والعشائر، أو مجموعات العائلات التي تنتمي إلى هذا السِبط. كان يسَّاكر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يسَّاكَر من الذكور. في سِفر التكوين، عندما غادر يعقوب وعائلته كنعان للذهاب إلى مصر، أخبرنا موسى عمَّن كان يرتحل الرحلة. والأشخاص الذين يذكرهم موسى هنا في سِفر العدد يشبهون القائمة السابقة. إذا قارنتم الأسماء، ستلاحظون بعض التغييرات الطفيفة. في سفر التكوين، يُسمِّي موسى ابن يساكر: يوب، لكن في سِفر العدد، يسمِّيه موسى ياشوب. في بعض الأحيان، تتغير طريقة تذكُّر الأسماء مع مرور الوقت، أو يختار الناس تغيير اسم مُعيَن. لا نعرف لماذا تغيَّر "يوب" إلى "ياشوب"، لكن من المحتمل جدّا أنهما كانا الشخص ذاته.</w:t>
      </w:r>
    </w:p>
    <w:p>
      <w:pPr>
        <w:bidi/>
      </w:pPr>
      <w:r>
        <w:rPr>
          <w:rtl/>
          <w:cs/>
          <w:lang w:val="ar_AE" w:bidi="ar_AE"/>
        </w:rPr>
      </w:r>
      <w:r>
        <w:rPr>
          <w:rtl/>
          <w:cs/>
          <w:lang w:val="ar_AE" w:bidi="ar_AE"/>
        </w:rPr>
        <w:t>يُعطي موسى أبناء يسَّاكَر الأسماء: تولاع، فُوَّة، وياشوب، وشمرون. ستتذكرُّون من المقطع السابق أنَّ بني إسرائيل دعوا العشائر باسم سلَف مُهِّم وأضافوا نهايةً إلى اسم السلَف ليُظهروا أنه اسم عشيرة. لِتُولاَعَ عَشِيرَةُ التُّولاَعِيِّينَ. وَلِفُوَّةَ عَشِيرَةُ الْفُوِّيِّينَ. لِيَاشُوبَ عَشِيرَةُ الْيَاشُوبِيِّينَ. لِشِمْرُونَ عَشِيرَةُ الشِّمْرُونِيِّينَ. يُسجل موسى 64 ألفًا و300 رجُل الذين بلغوا من العُمر عشرين سنة أو أكثر في جميع عشائر سِبط يسَّاكر. بالنسبة لسِبط يسَّاكَر، يُسجِّل موسى 10,000 شخص تقريبًا في هذا التعداد الثاني أكثر من التعداد الأول.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26: 23 - 25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يسَّاكر.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التُّولاَعِيِّونَ والْفُوِّيِّونَ والْيَاشُوبِيِّونَ وَالشِّمْرُونِيِّونَ</w:t>
      </w:r>
    </w:p>
    <w:p>
      <w:pPr>
        <w:bidi/>
      </w:pPr>
      <w:r>
        <w:rPr>
          <w:rtl/>
          <w:cs/>
          <w:lang w:val="ar_AE" w:bidi="ar_AE"/>
        </w:rPr>
      </w:r>
      <w:r>
        <w:rPr>
          <w:rtl/>
          <w:cs/>
          <w:lang w:val="ar_AE" w:bidi="ar_AE"/>
        </w:rPr>
        <w:t>يسَّاكَر هو جَد شعب سِبط يسَّاكَر. مات يسَّاكَر.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سبط رأوبين وشمعون وجاد ويهوذا، والآن يخبرنا عن سِبط يسَّاكَر.</w:t>
      </w:r>
    </w:p>
    <w:p>
      <w:pPr>
        <w:bidi/>
      </w:pPr>
      <w:r>
        <w:rPr>
          <w:rtl/>
          <w:cs/>
          <w:lang w:val="ar_AE" w:bidi="ar_AE"/>
        </w:rPr>
      </w:r>
      <w:r>
        <w:rPr>
          <w:rtl/>
          <w:cs/>
          <w:lang w:val="ar_AE" w:bidi="ar_AE"/>
        </w:rPr>
        <w:t>تدعو قائمة أسماء يسَّاكَر بني يسَّاكَر الذين لهُم عشائر تُسمَّي بأسمائهم وكانوا موجودين في هذا الوقت. يُصاغ كل اسم عشيرة من اسم ابن يسَّاكَر الذي من صُلبه. كان عدد الرجال الذين كانوا في سِن القتال في سِبط يسَّاكر وقت هذا الإحصاء 64,300. لا نعرف عدد الناس في كل عشيرة.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26: 23 - 25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التُّولاَعِيِّونَ والْفُوِّيِّونَ والْيَاشُوبِيِّونَ وَالشِّمْرُونِيِّونَ</w:t>
      </w:r>
    </w:p>
    <w:p>
      <w:pPr>
        <w:bidi/>
      </w:pPr>
      <w:r>
        <w:rPr>
          <w:rtl/>
          <w:cs/>
          <w:lang w:val="ar_AE" w:bidi="ar_AE"/>
        </w:rPr>
      </w:r>
      <w:r>
        <w:rPr>
          <w:rtl/>
          <w:cs/>
          <w:lang w:val="ar_AE" w:bidi="ar_AE"/>
        </w:rPr>
        <w:t>مات يسَّاكَر</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يسَّاكَر. ينتمي نسل يسَّاكَر، ابن إسرائيل، الذين أنهوا الرحلة من مصر ونزلوا في سهول موآب بالقُرب من نهر الأردن وأريحا، إلى أربع عشائر مختلفة. لِتُولاَعَ عَشِيرَةُ التُّولاَعِيِّينَ. لِفُوَّةَ عَشِيرَةُ الْفُوِّيِّينَ لِيَاشُوبَ عَشِيرَةُ الْيَاشُوبِيِّينَ لِشِمْرُونَ عَشِيرَةُ الشِّمْرُونِيِّينَ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التُّولاَعِيِّينَ والْفُوِّيِّينَ والْيَاشُوبِيِّينَ وَالشِّمْرُونِيِّينَ بمَ تشعر أو فيمَ تفكّر؟ قد يجيب الشخص بعبارات مثل: "مستعدون لمغادرة البرية"، أو "ازداد عددنا منذ وصولنا إلى جبَل سيناء".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64,300 شخص مُحارِب في سِبط يسَّاكَر.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"سِبط يسَّاكَر كبير"، أو تُعطي العشائر الأربعة كرامة لجدَّهم يسَّاكَر.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26: 23 - 25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الإحصاء الخاص بسِبط يسَّاكَر. يُسجِّل موسى نسل أو </w:t>
      </w:r>
      <w:r>
        <w:rPr>
          <w:b/>
          <w:rtl/>
          <w:cs/>
          <w:lang w:val="ar_AE" w:bidi="ar_AE"/>
        </w:rPr>
        <w:t>بني</w:t>
      </w:r>
      <w:r>
        <w:rPr>
          <w:rtl/>
          <w:cs/>
          <w:lang w:val="ar_AE" w:bidi="ar_AE"/>
        </w:rPr>
        <w:t xml:space="preserve"> يسَّاكَر من الذكور، وفقًا ل</w:t>
      </w:r>
      <w:r>
        <w:rPr>
          <w:b/>
          <w:rtl/>
          <w:cs/>
          <w:lang w:val="ar_AE" w:bidi="ar_AE"/>
        </w:rPr>
        <w:t>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يسَّاكَر 64,300.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26:26–27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العدد 26: 26- 27 واحفظوا هذا المقطع في قلوبكم. </w:t>
      </w:r>
    </w:p>
    <w:p>
      <w:pPr>
        <w:bidi/>
      </w:pPr>
      <w:r>
        <w:rPr>
          <w:rtl/>
          <w:cs/>
          <w:lang w:val="ar_AE" w:bidi="ar_AE"/>
        </w:rPr>
      </w:r>
      <w:r>
        <w:rPr>
          <w:rtl/>
          <w:cs/>
          <w:lang w:val="ar_AE" w:bidi="ar_AE"/>
        </w:rPr>
        <w:t>استمعوا إلى النسخة الصوتية من سِفر العدد 26: 26- 27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26: 26 - 27 من الترجمة الأسهل فهمًا. </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زبولون والعشائر، أو مجموعات العائلات التي تنتمي إلى هذا السِبط. كان زبولون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 xml:space="preserve">يخبرنا موسى عن أبناء أو نسل زبولون من الذكور. في سِفر التكوين، عندما غادر يعقوب وعائلته كنعان للذهاب إلى مصر، أخبرنا موسى عمَّن كان يرتحل الرحلة. إنَّ الأشخاص الذين يذكرهم موسى هنا في سِفر العدد هُم عينهم المذكورين في القائمة السابقة لبني زبولون الذين سافروا إلى مصر. </w:t>
      </w:r>
    </w:p>
    <w:p>
      <w:pPr>
        <w:bidi/>
      </w:pPr>
      <w:r>
        <w:rPr>
          <w:rtl/>
          <w:cs/>
          <w:lang w:val="ar_AE" w:bidi="ar_AE"/>
        </w:rPr>
      </w:r>
      <w:r>
        <w:rPr>
          <w:rtl/>
          <w:cs/>
          <w:lang w:val="ar_AE" w:bidi="ar_AE"/>
        </w:rPr>
        <w:t xml:space="preserve">يُعطي موسى بني زبولون أسماء هي: سَارَدَ وإيلونَ ويَاحِلْئِيلَ. ستتذكرُّون من المقطع السابق أنَّ بني إسرائيل دعوا العشائر باسم سلَف مُهِّم وأضافوا نهايةً إلى اسم السلَف ليُظهروا أنه اسم عشيرة. لِسَارَدَ عَشِيرَةُ السَّارَدِيِّينَ. لإِيلُونَ عَشِيرَةُ الإِيلُونِيِّينَ. لِيَاحِلْئِيلَ عَشِيرَةُ الْيَاحِلْئِيلِيِّينَ. يُسجل موسى 60 ألفًا و500 رجُل الذين بلغوا من العُمر عشرين سنة أو أكثر في جميع عشائر سِبط زبولون. بالنسبة لسِبط زبولون، سجَّل موسى 3000 شخص في هذا التعداد الثاني أكثر من التعداد الأول.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26: 26 - 27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زبولون.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السَارَدَيون والإيلونَيون واليَاحِلْئِيلَيون</w:t>
      </w:r>
    </w:p>
    <w:p>
      <w:pPr>
        <w:bidi/>
      </w:pPr>
      <w:r>
        <w:rPr>
          <w:rtl/>
          <w:cs/>
          <w:lang w:val="ar_AE" w:bidi="ar_AE"/>
        </w:rPr>
      </w:r>
      <w:r>
        <w:rPr>
          <w:rtl/>
          <w:cs/>
          <w:lang w:val="ar_AE" w:bidi="ar_AE"/>
        </w:rPr>
        <w:t>زبولون هو جَد شعب سِبط يهوذا. مات زبولون.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سبط رأوبين وشمعون وجاد ويهوذا ويسَّاكَر، والآن يخبرنا عن سِبط زبولون.</w:t>
      </w:r>
    </w:p>
    <w:p>
      <w:pPr>
        <w:bidi/>
      </w:pPr>
      <w:r>
        <w:rPr>
          <w:rtl/>
          <w:cs/>
          <w:lang w:val="ar_AE" w:bidi="ar_AE"/>
        </w:rPr>
      </w:r>
      <w:r>
        <w:rPr>
          <w:rtl/>
          <w:cs/>
          <w:lang w:val="ar_AE" w:bidi="ar_AE"/>
        </w:rPr>
        <w:t>تدعو قائمة أسماء زبولون بني زبولون الذين لهُم عشائر تُسمَّي بأسمائهم وكانوا موجودين في هذا الوقت. يُصاغ اسم كل عشيرة من اسم ابن زبولون الذي من صُلبه. كان عدد الرجال الذين كانوا في سِن القتال في سِبط زبولون وقت هذا الإحصاء 60,500. لا نعرف عدد الناس في كل عشيرة.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26: 26 - 27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السَارَدَيون والإيلونَيون واليَاحِلْئِيلَيون</w:t>
      </w:r>
    </w:p>
    <w:p>
      <w:pPr>
        <w:bidi/>
      </w:pPr>
      <w:r>
        <w:rPr>
          <w:rtl/>
          <w:cs/>
          <w:lang w:val="ar_AE" w:bidi="ar_AE"/>
        </w:rPr>
      </w:r>
      <w:r>
        <w:rPr>
          <w:rtl/>
          <w:cs/>
          <w:lang w:val="ar_AE" w:bidi="ar_AE"/>
        </w:rPr>
        <w:t>مات زبولون.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زبولون. ينتمي نسل زبولون، ابن إسرائيل، الذين أنهوا الرحلة من مصر ونزلوا في سهول موآب بالقُرب من نهر الأردن وأريحا، إلى ثلاث عشائر مختلفة. لِسَارَدَ عَشِيرَةُ السَّارَدِيِّينَ. لإِيلُونَ عَشِيرَةُ الإِيلُونِيِّينَ. لِيَاحِلْئِيلَ عَشِيرَةُ الْيَاحِلْئِيلِيِّينَ.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يقوم بدور واحد من السَّارَدِيِّينَ أو الإِيلُونِيِّينَ أو الْيَاحِلْئِيلِيِّينَ: "بماذا تشعر أو فيمَ تفكّر؟" قد يجيب الشخص بعبارات مثل: "ارتحلتْ عشيرتنا في رحلة طويلة"، أو "يجب أن نعتني بسِبطنا وأن نحافظ على قوته"، أو "نثق في يهوه أن يعطينا أرضًا جيدة".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60,500 شخص مُحارِب في سِبط زبولون.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"ثمة أشخاص كثيرين في عشائر زبولون الثلاث".</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26: 26 - 27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الإحصاء الخاص بسِبط زبولون. يُسجِّل موسى نسل أو </w:t>
      </w:r>
      <w:r>
        <w:rPr>
          <w:b/>
          <w:rtl/>
          <w:cs/>
          <w:lang w:val="ar_AE" w:bidi="ar_AE"/>
        </w:rPr>
        <w:t>بني</w:t>
      </w:r>
      <w:r>
        <w:rPr>
          <w:rtl/>
          <w:cs/>
          <w:lang w:val="ar_AE" w:bidi="ar_AE"/>
        </w:rPr>
        <w:t xml:space="preserve"> زبولون من الذكور، وفقًا ل</w:t>
      </w:r>
      <w:r>
        <w:rPr>
          <w:b/>
          <w:rtl/>
          <w:cs/>
          <w:lang w:val="ar_AE" w:bidi="ar_AE"/>
        </w:rPr>
        <w:t>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زبولون 60,500.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26:28–34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العدد 26: 28- 34 واحفظوا هذا المقطع في قلوبكم. </w:t>
      </w:r>
    </w:p>
    <w:p>
      <w:pPr>
        <w:bidi/>
      </w:pPr>
      <w:r>
        <w:rPr>
          <w:rtl/>
          <w:cs/>
          <w:lang w:val="ar_AE" w:bidi="ar_AE"/>
        </w:rPr>
      </w:r>
      <w:r>
        <w:rPr>
          <w:rtl/>
          <w:cs/>
          <w:lang w:val="ar_AE" w:bidi="ar_AE"/>
        </w:rPr>
        <w:t>استمعوا إلى النسخة الصوتية من سِفر العدد 26: 28- 34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26: 28- 34 من الترجمة الأسهل فهمًا. </w:t>
      </w:r>
    </w:p>
    <w:p>
      <w:pPr>
        <w:bidi/>
      </w:pPr>
      <w:r>
        <w:rPr>
          <w:rtl/>
          <w:cs/>
          <w:lang w:val="ar_AE" w:bidi="ar_AE"/>
        </w:rPr>
      </w:r>
      <w:r>
        <w:rPr>
          <w:rtl/>
          <w:cs/>
          <w:lang w:val="ar_AE" w:bidi="ar_AE"/>
        </w:rPr>
        <w:t>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نسل يوسف، الذين هم جزء من سِبط منسَّى، والعشائر، أو مجموعات العائلات، في هذا السِبط. كان منسَّى الابن المولود من صُلب يوسف، الذي هو بدوره الابن المولود ليعقوب، الذي يُعرف أيضًا بإسرائيل.</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منَسَّى من الذكور. في سِفر التكوين، عندما غادر يعقوب وعائلته كنعان للذهاب إلى مصر، أخبرنا موسى أنه كان ليوسف ابنان منسَّى وأفرايم، وُلدا في أثناء وجود يوسف في مصر. كان لكلٍّ من منسى وأفرايم أسباط تُسمَّى باسمَيهم. يشير موسى إلى منسَّى وأفرايم على أنهما عشائر في هذا التعداد لكنهما سبطَان من شعب إسرائيل.</w:t>
      </w:r>
    </w:p>
    <w:p>
      <w:pPr>
        <w:bidi/>
      </w:pPr>
      <w:r>
        <w:rPr>
          <w:rtl/>
          <w:cs/>
          <w:lang w:val="ar_AE" w:bidi="ar_AE"/>
        </w:rPr>
      </w:r>
      <w:r>
        <w:rPr>
          <w:rtl/>
          <w:cs/>
          <w:lang w:val="ar_AE" w:bidi="ar_AE"/>
        </w:rPr>
        <w:t>ستتذكرُّون من المقطع السابق أنَّ بني إسرائيل دَعوا العشائر باسم سلَف مُهِّم وأضافوا نهايةً إلى اسم السلَف ليُظهروا أنه اسم عشيرة. تُدعى عشائر منسَّى باسم أشخاص في عدة أجيال مختلفة من نسل منسَّى. لا نعرف ما إذا كان الأبناء من صلبهما أم أنهم من نسل ذكور ينفصلون عنهما بعدة أجيال. لِمَاكِيرَ عَشِيرَةُ الْمَاكِيرِيِّينَ. لِجِلْعَادَ عَشِيرَةُ الْجِلْعَادِيِّينَ. هَؤُلاَءِ بَنُو جِلْعَادَ: إِيعَزَرَ وحَالَقَ وأَسْرِيئِيلَ وشَكَمَ، وشَمِيدَاعَ وحَافَرَ. لإِيعَزَرَ عَشِيرَةُ الإِيعَزَرِيِّينَ. لِحَالَقَ عَشِيرَةُ الْحَالَقِيِّينَ. لأَسْرِيئِيلَ عَشِيرَةُ الأَسْرِيئِيلِيِّينَ. لِشَكَمَ عَشِيرَةُ الشَّكَمِيِّينَ. لِشَمِيدَاعَ عَشِيرَةُ الشَّمِيدَاعِيِّينَ. لِحَافَرَ عَشِيرَةُ الْحَافَرِيِّينَ.</w:t>
      </w:r>
    </w:p>
    <w:p>
      <w:pPr>
        <w:bidi/>
      </w:pPr>
      <w:r>
        <w:rPr>
          <w:rtl/>
          <w:cs/>
          <w:lang w:val="ar_AE" w:bidi="ar_AE"/>
        </w:rPr>
      </w:r>
      <w:r>
        <w:rPr>
          <w:rtl/>
          <w:cs/>
          <w:lang w:val="ar_AE" w:bidi="ar_AE"/>
        </w:rPr>
        <w:t>يخبرنا موسى عن صَلُفْحَادُ بْنُ حَافَرَ من نسل الذكور. لَمْ يَكُنْ لصلُفحاد بَنُونَ بَلْ خمس بَنَاتٌ. مات صلُفحاد قبل التِعداد الثاني. يُسمِّي موسى البنات: مَحْلَةُ وَنُوعَةُ وَحُجْلَةُ وَمِلْكَةُ وَتِرْصَةُ. يريد موسى من بني إسرائيل أن يعرفوا عن هذه العائلة، لأنه في وقت لاحق في سِفر العدد، سيخبرنا موسى قصة عن مشكلة تواجهها هؤلاء النساء والحل الذي يُقدِّمه يهوه لموسى ليُجريه معهُنَّ.</w:t>
      </w:r>
    </w:p>
    <w:p>
      <w:pPr>
        <w:bidi/>
      </w:pPr>
      <w:r>
        <w:rPr>
          <w:rtl/>
          <w:cs/>
          <w:lang w:val="ar_AE" w:bidi="ar_AE"/>
        </w:rPr>
      </w:r>
      <w:r>
        <w:rPr>
          <w:rtl/>
          <w:cs/>
          <w:lang w:val="ar_AE" w:bidi="ar_AE"/>
        </w:rPr>
        <w:t>توقفوا هنا وناقشوا هذا السؤال كمجموعة: هل يمكنكم تسمية عائلة لم يكن لها سِوى بنات في جيلٍ واحد؟ هل حدثت أية صعوبات للعائلة بسبب عدم وجود أبناء لها؟ أوقفوا سماع هذا التسجيل الصوتي هنا.</w:t>
      </w:r>
    </w:p>
    <w:p>
      <w:pPr>
        <w:bidi/>
      </w:pPr>
      <w:r>
        <w:rPr>
          <w:rtl/>
          <w:cs/>
          <w:lang w:val="ar_AE" w:bidi="ar_AE"/>
        </w:rPr>
      </w:r>
      <w:r>
        <w:rPr>
          <w:rtl/>
          <w:cs/>
          <w:lang w:val="ar_AE" w:bidi="ar_AE"/>
        </w:rPr>
        <w:t>يُسجل موسى 52 ألفًا و700 رجُل الذين بلغوا من العُمر عشرين سنة أو أكثر في جميع عشائر سِبط منسَّى. بالنسبة لسِبط منَسَّى، سجَّل موسى 22,500 شخص في هذا التعداد الثاني أكثر من التعداد الأول. ازداد سِبط منسَّى كثيرًا في ذلك الوقت منذ إجراء التعداد الأول.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26: 28- 34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يسجل موسى العشائر في سِبط منسَّى ابن يوسف.</w:t>
      </w:r>
    </w:p>
    <w:p>
      <w:pPr>
        <w:bidi/>
      </w:pPr>
      <w:r>
        <w:rPr>
          <w:rtl/>
          <w:cs/>
          <w:lang w:val="ar_AE" w:bidi="ar_AE"/>
        </w:rPr>
      </w:r>
      <w:r>
        <w:rPr>
          <w:b/>
          <w:rtl/>
          <w:cs/>
          <w:lang w:val="ar_AE" w:bidi="ar_AE"/>
        </w:rPr>
        <w:t>في المشهد الثاني:</w:t>
      </w:r>
      <w:r>
        <w:rPr>
          <w:rtl/>
          <w:cs/>
          <w:lang w:val="ar_AE" w:bidi="ar_AE"/>
        </w:rPr>
        <w:t xml:space="preserve"> يخبرنا موسى عن بنات صلُفحاد من عشيرة الحَافَرِيِّين.</w:t>
      </w:r>
    </w:p>
    <w:p>
      <w:pPr>
        <w:bidi/>
      </w:pPr>
      <w:r>
        <w:rPr>
          <w:rtl/>
          <w:cs/>
          <w:lang w:val="ar_AE" w:bidi="ar_AE"/>
        </w:rPr>
      </w:r>
      <w:r>
        <w:rPr>
          <w:b/>
          <w:rtl/>
          <w:cs/>
          <w:lang w:val="ar_AE" w:bidi="ar_AE"/>
        </w:rPr>
        <w:t>في المشهد الثالث:</w:t>
      </w:r>
      <w:r>
        <w:rPr>
          <w:rtl/>
          <w:cs/>
          <w:lang w:val="ar_AE" w:bidi="ar_AE"/>
        </w:rPr>
        <w:t xml:space="preserve"> يُسجل موسى عدد الرجال في سِبط منسَّى.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منسَّى</w:t>
      </w:r>
    </w:p>
    <w:p>
      <w:pPr>
        <w:pStyle w:val="ListBullet"/>
        <w:bidi/>
        <w:spacing w:line="240" w:lineRule="auto"/>
        <w:ind w:left="720"/>
      </w:pPr>
      <w:r>
        <w:rPr>
          <w:rtl/>
          <w:cs/>
          <w:lang w:val="ar_AE" w:bidi="ar_AE"/>
        </w:rPr>
      </w:r>
      <w:r>
        <w:rPr>
          <w:rtl/>
          <w:cs/>
          <w:lang w:val="ar_AE" w:bidi="ar_AE"/>
        </w:rPr>
        <w:t>أفرايم</w:t>
      </w:r>
    </w:p>
    <w:p>
      <w:pPr>
        <w:pStyle w:val="ListBullet"/>
        <w:bidi/>
        <w:spacing w:line="240" w:lineRule="auto"/>
        <w:ind w:left="720"/>
      </w:pPr>
      <w:r>
        <w:rPr>
          <w:rtl/>
          <w:cs/>
          <w:lang w:val="ar_AE" w:bidi="ar_AE"/>
        </w:rPr>
      </w:r>
      <w:r>
        <w:rPr>
          <w:rtl/>
          <w:cs/>
          <w:lang w:val="ar_AE" w:bidi="ar_AE"/>
        </w:rPr>
        <w:t>الماكيرون، والجلعاديون، والأيعزريون، والحالقيون والأسريئيليون والشكميون والشميداعيون والحافريون</w:t>
      </w:r>
    </w:p>
    <w:p>
      <w:pPr>
        <w:pStyle w:val="ListBullet"/>
        <w:bidi/>
        <w:spacing w:line="240" w:lineRule="auto"/>
        <w:ind w:left="720"/>
      </w:pPr>
      <w:r>
        <w:rPr>
          <w:rtl/>
          <w:cs/>
          <w:lang w:val="ar_AE" w:bidi="ar_AE"/>
        </w:rPr>
      </w:r>
      <w:r>
        <w:rPr>
          <w:rtl/>
          <w:cs/>
          <w:lang w:val="ar_AE" w:bidi="ar_AE"/>
        </w:rPr>
        <w:t>صَلُفْحاد</w:t>
      </w:r>
    </w:p>
    <w:p>
      <w:pPr>
        <w:pStyle w:val="ListBullet"/>
        <w:bidi/>
        <w:spacing w:line="240" w:lineRule="auto"/>
        <w:ind w:left="720"/>
      </w:pPr>
      <w:r>
        <w:rPr>
          <w:rtl/>
          <w:cs/>
          <w:lang w:val="ar_AE" w:bidi="ar_AE"/>
        </w:rPr>
      </w:r>
      <w:r>
        <w:rPr>
          <w:rtl/>
          <w:cs/>
          <w:lang w:val="ar_AE" w:bidi="ar_AE"/>
        </w:rPr>
        <w:t>بنات صلُفحاد: مَحْلَةُ وَنُوعَةُ وَحُجْلَةُ وَمِلْكَةُ وَتِرْصَةُ</w:t>
      </w:r>
    </w:p>
    <w:p>
      <w:pPr>
        <w:bidi/>
      </w:pPr>
      <w:r>
        <w:rPr>
          <w:rtl/>
          <w:cs/>
          <w:lang w:val="ar_AE" w:bidi="ar_AE"/>
        </w:rPr>
      </w:r>
      <w:r>
        <w:rPr>
          <w:rtl/>
          <w:cs/>
          <w:lang w:val="ar_AE" w:bidi="ar_AE"/>
        </w:rPr>
        <w:t>يوسف ومنَسَّى هما جدَّا شعب سِبط منسَّى. مات يوسف ومنسَّى. مات أفرايم أيضًا. مات صلُفحاد قبل أن يصل بنو إسرائيل إلى سهل موآب.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سبط رأوبين وشمعون وجاد ويهوذا ويسَّاكَر، وزبولون والآن يخبرنا عن سِبط مَنسَّى ابن يوسف.</w:t>
      </w:r>
    </w:p>
    <w:p>
      <w:pPr>
        <w:bidi/>
      </w:pPr>
      <w:r>
        <w:rPr>
          <w:rtl/>
          <w:cs/>
          <w:lang w:val="ar_AE" w:bidi="ar_AE"/>
        </w:rPr>
      </w:r>
      <w:r>
        <w:rPr>
          <w:rtl/>
          <w:cs/>
          <w:lang w:val="ar_AE" w:bidi="ar_AE"/>
        </w:rPr>
        <w:t>تدعو قائمة أسماء مَنسَّى بني مَنَسَّى الذين لهُم عشائر تُسمَّى بأسمائهم وكانوا موجودين في هذا الوقت. يُصاغ اسم كل عشيرة من اسم ابن مَنَسَّى الذي من نسله من الذكور.</w:t>
      </w:r>
    </w:p>
    <w:p>
      <w:pPr>
        <w:bidi/>
      </w:pPr>
      <w:r>
        <w:rPr>
          <w:rtl/>
          <w:cs/>
          <w:lang w:val="ar_AE" w:bidi="ar_AE"/>
        </w:rPr>
      </w:r>
      <w:r>
        <w:rPr>
          <w:rtl/>
          <w:cs/>
          <w:lang w:val="ar_AE" w:bidi="ar_AE"/>
        </w:rPr>
        <w:t>يعطينا موسى بعض المعلومات الإضافية عن عائلة في عشيرة الحافريين. وهذا ليس جزءًا من نتيجة التعداد. يذكر موسى هذه العائلة لأنه لا يوجد رجال فيها. كان لصلُفحاد بنات فقط يكملنَ نسل العائلة.</w:t>
      </w:r>
    </w:p>
    <w:p>
      <w:pPr>
        <w:bidi/>
      </w:pPr>
      <w:r>
        <w:rPr>
          <w:rtl/>
          <w:cs/>
          <w:lang w:val="ar_AE" w:bidi="ar_AE"/>
        </w:rPr>
      </w:r>
      <w:r>
        <w:rPr>
          <w:rtl/>
          <w:cs/>
          <w:lang w:val="ar_AE" w:bidi="ar_AE"/>
        </w:rPr>
        <w:t>والآن يعطي موسى نتائج تعداد بني إسرائيل. كان عدد الرجال الذين كانوا في سِن القتال في سِبط يسَّاكر وقت هذا الإحصاء 52,700. لا نعرف عدد الناس في كل عشيرة.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26: 28- 34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منسَّى</w:t>
      </w:r>
    </w:p>
    <w:p>
      <w:pPr>
        <w:pStyle w:val="ListBullet"/>
        <w:bidi/>
        <w:spacing w:line="240" w:lineRule="auto"/>
        <w:ind w:left="720"/>
      </w:pPr>
      <w:r>
        <w:rPr>
          <w:rtl/>
          <w:cs/>
          <w:lang w:val="ar_AE" w:bidi="ar_AE"/>
        </w:rPr>
      </w:r>
      <w:r>
        <w:rPr>
          <w:rtl/>
          <w:cs/>
          <w:lang w:val="ar_AE" w:bidi="ar_AE"/>
        </w:rPr>
        <w:t>أفرايم</w:t>
      </w:r>
    </w:p>
    <w:p>
      <w:pPr>
        <w:pStyle w:val="ListBullet"/>
        <w:bidi/>
        <w:spacing w:line="240" w:lineRule="auto"/>
        <w:ind w:left="720"/>
      </w:pPr>
      <w:r>
        <w:rPr>
          <w:rtl/>
          <w:cs/>
          <w:lang w:val="ar_AE" w:bidi="ar_AE"/>
        </w:rPr>
      </w:r>
      <w:r>
        <w:rPr>
          <w:rtl/>
          <w:cs/>
          <w:lang w:val="ar_AE" w:bidi="ar_AE"/>
        </w:rPr>
        <w:t>الماكيرون، والجلعاديون، والأيعزريون، والحالقيون والأسريئيليون والشكميون والشميداعيون والحافريون</w:t>
      </w:r>
    </w:p>
    <w:p>
      <w:pPr>
        <w:pStyle w:val="ListBullet"/>
        <w:bidi/>
        <w:spacing w:line="240" w:lineRule="auto"/>
        <w:ind w:left="720"/>
      </w:pPr>
      <w:r>
        <w:rPr>
          <w:rtl/>
          <w:cs/>
          <w:lang w:val="ar_AE" w:bidi="ar_AE"/>
        </w:rPr>
      </w:r>
      <w:r>
        <w:rPr>
          <w:rtl/>
          <w:cs/>
          <w:lang w:val="ar_AE" w:bidi="ar_AE"/>
        </w:rPr>
        <w:t>صَلُفْحا</w:t>
      </w:r>
    </w:p>
    <w:p>
      <w:pPr>
        <w:pStyle w:val="ListBullet"/>
        <w:bidi/>
        <w:spacing w:line="240" w:lineRule="auto"/>
        <w:ind w:left="720"/>
      </w:pPr>
      <w:r>
        <w:rPr>
          <w:rtl/>
          <w:cs/>
          <w:lang w:val="ar_AE" w:bidi="ar_AE"/>
        </w:rPr>
      </w:r>
      <w:r>
        <w:rPr>
          <w:rtl/>
          <w:cs/>
          <w:lang w:val="ar_AE" w:bidi="ar_AE"/>
        </w:rPr>
        <w:t>بنات صلُفحاد: مَحْلَةُ وَنُوعَةُ وَحُجْلَةُ وَمِلْكَةُ وَتِرْصَةُ</w:t>
      </w:r>
    </w:p>
    <w:p>
      <w:pPr>
        <w:bidi/>
      </w:pPr>
      <w:r>
        <w:rPr>
          <w:rtl/>
          <w:cs/>
          <w:lang w:val="ar_AE" w:bidi="ar_AE"/>
        </w:rPr>
      </w:r>
      <w:r>
        <w:rPr>
          <w:rtl/>
          <w:cs/>
          <w:lang w:val="ar_AE" w:bidi="ar_AE"/>
        </w:rPr>
        <w:t>يوسف ومنَسَّى هما جَدَّا شعب سِبط منسَّى. مات يوسف ومنسَّى. مات أفرايم أيضًا. مات صلُفحاد قبل أن يصل بنو إسرائيل إلى سهول موآب.</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مَنَسَّى. ينتمي نسل مَنَسَّى، ابن يوسف، الذين أنهوا الرحلة من مصر ونزلوا في سهول موآب بالقُرب من نهر الأردن وأريحا، إلى ثمانِ عشائر مختلفة. لِمَاكِيرَ عَشِيرَةُ الْمَاكِيرِيِّينَ. لِجِلْعَادَ عَشِيرَةُ الْجِلْعَادِيِّينَ. لإِيعَزَرَ عَشِيرَةُ الإِيعَزَرِيِّينَ. لِحَالَقَ عَشِيرَةُ الْحَالَقِيِّينَ. لأَسْرِيئِيلَ عَشِيرَةُ الأَسْرِيئِيلِيِّينَ. لِشَكَمَ عَشِيرَةُ الشَّكَمِيِّينَ. لِشَمِيدَاعَ عَشِيرَةُ الشَّمِيدَاعِيِّينَ. لِحَافَرَ عَشِيرَةُ الْحَافَرِيِّينَ.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الماكيريين أو الجلعاديين أو الإيعزريين، أو الحالقيين أو الأسريئيليين أو الشكميين أو الشميداعيين أو الحافريين: "بماذا تشعر أو فيمَ تفكر؟" قد يجيب الشخص بعبارات مثل: "ثمة عشائر كثيرة في سِبطنا"، أو "سِبط منسَّى قوي".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عن بنات صلُفحاد من عشيرة الحافريين.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"تذكَّروا هؤلاء النساء؛ إذ لهُنَّ أهمية!"</w:t>
      </w:r>
    </w:p>
    <w:p>
      <w:pPr>
        <w:pStyle w:val="ListBullet"/>
        <w:bidi/>
        <w:spacing w:line="240" w:lineRule="auto"/>
        <w:ind w:left="720"/>
      </w:pPr>
      <w:r>
        <w:rPr>
          <w:rtl/>
          <w:cs/>
          <w:lang w:val="ar_AE" w:bidi="ar_AE"/>
        </w:rPr>
      </w:r>
      <w:r>
        <w:rPr>
          <w:rtl/>
          <w:cs/>
          <w:lang w:val="ar_AE" w:bidi="ar_AE"/>
        </w:rPr>
        <w:t>اسألوا الشخصية التي تؤدي دور واحدة من بنات صَلُفحاد، اللواتي هُنَّ مَحْلَةُ وَنُوعَةُ وَحُجْلَةُ وَمِلْكَةُ وَتِرْصَةُ: "بماذا تشعرين أو فيمَ تفكّرين؟" قد تجيب الشخصية بعبارات مثل: "ليس لدينا إخوة، وقد مات أبونا"، أو "نشعر بالقلق من انعدام وجود رجال في عائلتنا".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52,700 شخص مُحارِب في سِبط مَنسَّى.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"لقد نما سِبط مَنَسَّى كثيرًا منذ أن غادرنا جَبَل سيناء".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26: 28- 34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التعداد الخاص بسِبط مَنَسَّى. يُسجِّل موسى نسل أو </w:t>
      </w:r>
      <w:r>
        <w:rPr>
          <w:b/>
          <w:rtl/>
          <w:cs/>
          <w:lang w:val="ar_AE" w:bidi="ar_AE"/>
        </w:rPr>
        <w:t>بني</w:t>
      </w:r>
      <w:r>
        <w:rPr>
          <w:rtl/>
          <w:cs/>
          <w:lang w:val="ar_AE" w:bidi="ar_AE"/>
        </w:rPr>
        <w:t xml:space="preserve"> مَنَسَّى من الذكور، وفقًا </w:t>
      </w:r>
      <w:r>
        <w:rPr>
          <w:b/>
          <w:rtl/>
          <w:cs/>
          <w:lang w:val="ar_AE" w:bidi="ar_AE"/>
        </w:rPr>
        <w:t>لعشائرهم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مَنَسَّى 52,700.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26:35–37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35- 37 واحفظوا هذا المقطع في قلوبكم.</w:t>
      </w:r>
    </w:p>
    <w:p>
      <w:pPr>
        <w:bidi/>
      </w:pPr>
      <w:r>
        <w:rPr>
          <w:rtl/>
          <w:cs/>
          <w:lang w:val="ar_AE" w:bidi="ar_AE"/>
        </w:rPr>
      </w:r>
      <w:r>
        <w:rPr>
          <w:rtl/>
          <w:cs/>
          <w:lang w:val="ar_AE" w:bidi="ar_AE"/>
        </w:rPr>
        <w:t>استمعوا إلى نسخة صوتية من سفر العدد 26: 35- 37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26: 35- 37 من الترجمة الأسهل فهمًا. </w:t>
      </w:r>
    </w:p>
    <w:p>
      <w:pPr>
        <w:bidi/>
      </w:pPr>
      <w:r>
        <w:rPr>
          <w:rtl/>
          <w:cs/>
          <w:lang w:val="ar_AE" w:bidi="ar_AE"/>
        </w:rPr>
      </w:r>
      <w:r>
        <w:rPr>
          <w:rtl/>
          <w:cs/>
          <w:lang w:val="ar_AE" w:bidi="ar_AE"/>
        </w:rPr>
        <w:t>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نسل يوسف، الذين هم جزء من سِبط أفرايم، والعشائر، أو مجموعات العائلات، في هذا السِبط. كان أفرايم الابن المولود من صُلب يوسف، الذي هو بدوره الابن المولود ليعقوب، الذي يُعرف أيضًا بإسرائيل.</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أفرايم من الذكور. في سِفر التكوين، عندما غادر يعقوب وعائلته كنعان للذهاب إلى مصر، أخبرنا موسى أنه كان ليوسف ابنان منسَّى وأفرايم، وُلدا في أثناء وجود يوسف في مصر. يُعَد أفرايم سِبطًا من أسباط شعب إسرائيل.</w:t>
      </w:r>
    </w:p>
    <w:p>
      <w:pPr>
        <w:bidi/>
      </w:pPr>
      <w:r>
        <w:rPr>
          <w:rtl/>
          <w:cs/>
          <w:lang w:val="ar_AE" w:bidi="ar_AE"/>
        </w:rPr>
      </w:r>
      <w:r>
        <w:rPr>
          <w:rtl/>
          <w:cs/>
          <w:lang w:val="ar_AE" w:bidi="ar_AE"/>
        </w:rPr>
        <w:t>ستتذكرُّون من المقطع السابق أنَّ بني إسرائيل دَعوا العشائر باسم سلَف مُهِّم وأضافوا نهايةً إلى اسم السلَف ليُظهروا أنه اسم عشيرة. تُدعى عشائر أفرايم باسم أشخاص في عدة أجيال مختلفة من نسل أفرايم. لا نعرف ما إذا كان الأبناء من صلبه أم أنهم من نسل ذكور ينفصلون عنه بعدة أجيال. لِشُوتَالَحَ عَشِيرَةُ الشُّوتَالَحِيِّينَ. لِبَاكَرَ عَشِيرَةُ الْبَاكَرِيِّينَ. لِتَاحَنَ عَشِيرَةُ التَّاحَنِيِّينَ. عيران هو نسل شُوتَالَحَ. لِعِيرَانَ عَشِيرَةُ الْعِيرَانِيِّينَ.</w:t>
      </w:r>
    </w:p>
    <w:p>
      <w:pPr>
        <w:bidi/>
      </w:pPr>
      <w:r>
        <w:rPr>
          <w:rtl/>
          <w:cs/>
          <w:lang w:val="ar_AE" w:bidi="ar_AE"/>
        </w:rPr>
      </w:r>
      <w:r>
        <w:rPr>
          <w:rtl/>
          <w:cs/>
          <w:lang w:val="ar_AE" w:bidi="ar_AE"/>
        </w:rPr>
        <w:t>يُسجل موسى 32 ألفًا و500 رجُل الذين بلغوا من العُمر عشرين سنة أو أكثر في جميع عشائر سِبط أفرايم. بالنسبة لسِبط أفرايم، سجَّل موسى 8000 شخص في هذا التعداد الثاني أقل من التعداد الأول. لقد أصبح سِبط أفرايم أقل عددًا من التعداد الأول. أصبح سِبط أفرايم الآن أصغر من سِبط مَنَسَّى. في التعداد الأول، كان سِبط أفرايم أكبر من سِبط مَنَسَّى. قد يكون هذا سبب تغيير موسى ترتيب إبلاغ نتائج التعداد: يذكر موسى تعداد سِبط مَنَسَّى أولًا، ربما لأنه أكبر عددًا.</w:t>
      </w:r>
    </w:p>
    <w:p>
      <w:pPr>
        <w:bidi/>
      </w:pPr>
      <w:r>
        <w:rPr>
          <w:rtl/>
          <w:cs/>
          <w:lang w:val="ar_AE" w:bidi="ar_AE"/>
        </w:rPr>
      </w:r>
      <w:r>
        <w:rPr>
          <w:rtl/>
          <w:cs/>
          <w:lang w:val="ar_AE" w:bidi="ar_AE"/>
        </w:rPr>
        <w:t>يختتم موسى هذا القِسم من سرد التعداد بتذكيرنا بأنَّ أفرايم ومَنَسَّى هما ابنا أو نسل يوسف.</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26: 35- 37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أفرايم.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أفرايم</w:t>
      </w:r>
    </w:p>
    <w:p>
      <w:pPr>
        <w:pStyle w:val="ListBullet"/>
        <w:bidi/>
        <w:spacing w:line="240" w:lineRule="auto"/>
        <w:ind w:left="720"/>
      </w:pPr>
      <w:r>
        <w:rPr>
          <w:rtl/>
          <w:cs/>
          <w:lang w:val="ar_AE" w:bidi="ar_AE"/>
        </w:rPr>
      </w:r>
      <w:r>
        <w:rPr>
          <w:rtl/>
          <w:cs/>
          <w:lang w:val="ar_AE" w:bidi="ar_AE"/>
        </w:rPr>
        <w:t>الشُّوتَالَحِيِّونَ. والْبَاكَرِيِّونَ والتَّاحَنِيِّونَ والْعِيرَانِيِّونَ</w:t>
      </w:r>
    </w:p>
    <w:p>
      <w:pPr>
        <w:bidi/>
      </w:pPr>
      <w:r>
        <w:rPr>
          <w:rtl/>
          <w:cs/>
          <w:lang w:val="ar_AE" w:bidi="ar_AE"/>
        </w:rPr>
      </w:r>
      <w:r>
        <w:rPr>
          <w:rtl/>
          <w:cs/>
          <w:lang w:val="ar_AE" w:bidi="ar_AE"/>
        </w:rPr>
        <w:t>أفرايم هو جَد شعب سِبط أفرايم. مات أفرايم.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سبط رأوبين وشمعون وجاد ويهوذا ويسَّاكَر وزبولون ومَنَسَّى والآن يخبرنا عن سِبط أفرايم ابن يوسف.</w:t>
      </w:r>
    </w:p>
    <w:p>
      <w:pPr>
        <w:bidi/>
      </w:pPr>
      <w:r>
        <w:rPr>
          <w:rtl/>
          <w:cs/>
          <w:lang w:val="ar_AE" w:bidi="ar_AE"/>
        </w:rPr>
      </w:r>
      <w:r>
        <w:rPr>
          <w:rtl/>
          <w:cs/>
          <w:lang w:val="ar_AE" w:bidi="ar_AE"/>
        </w:rPr>
        <w:t>تدعو قائمة أسماء أفرايم، بني أفرايم الذين لهُم عشائر تُسمَّى بأسمائهم وكانوا موجودين في هذا الوقت. يُصاغ اسم كل عشيرة من اسم ابن أفرايم الذي من نسله من الذكور. كان عدد الرجال الذين كانوا في سِن القتال في سِبط أفرايم وقت هذا الإحصاء 32,500. لا نعرف عدد الناس في كل عشيرة.</w:t>
      </w:r>
    </w:p>
    <w:p>
      <w:pPr>
        <w:bidi/>
      </w:pPr>
      <w:r>
        <w:rPr>
          <w:rtl/>
          <w:cs/>
          <w:lang w:val="ar_AE" w:bidi="ar_AE"/>
        </w:rPr>
      </w:r>
      <w:r>
        <w:rPr>
          <w:rtl/>
          <w:cs/>
          <w:lang w:val="ar_AE" w:bidi="ar_AE"/>
        </w:rPr>
        <w:t>يختم موسى قِسم الأسباط التي تنحدر من يوسف بقوله إن التعداد يذكر بني أو نسل يوسف بحسب عشائرهم.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العدد 26: 35- 37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أفرايم</w:t>
      </w:r>
    </w:p>
    <w:p>
      <w:pPr>
        <w:pStyle w:val="ListBullet"/>
        <w:bidi/>
        <w:spacing w:line="240" w:lineRule="auto"/>
        <w:ind w:left="720"/>
      </w:pPr>
      <w:r>
        <w:rPr>
          <w:rtl/>
          <w:cs/>
          <w:lang w:val="ar_AE" w:bidi="ar_AE"/>
        </w:rPr>
      </w:r>
      <w:r>
        <w:rPr>
          <w:rtl/>
          <w:cs/>
          <w:lang w:val="ar_AE" w:bidi="ar_AE"/>
        </w:rPr>
        <w:t>الشُّوتَالَحِيِّونَ. والْبَاكَرِيِّونَ والتَّاحَنِيِّونَ والْعِيرَانِيِّونَ</w:t>
      </w:r>
    </w:p>
    <w:p>
      <w:pPr>
        <w:bidi/>
      </w:pPr>
      <w:r>
        <w:rPr>
          <w:rtl/>
          <w:cs/>
          <w:lang w:val="ar_AE" w:bidi="ar_AE"/>
        </w:rPr>
      </w:r>
      <w:r>
        <w:rPr>
          <w:rtl/>
          <w:cs/>
          <w:lang w:val="ar_AE" w:bidi="ar_AE"/>
        </w:rPr>
        <w:t>مات أفرايم.</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أفرايم. ينتمي نسل أفرايم، ابن يوسف، الذين أنهوا الرحلة من مصر ونزلوا في سهول موآب بالقُرب من نهر الأردن وأريحا، إلى أربع عشائر مختلفة. لِشُوتَالَحَ عَشِيرَةُ الْشَوْتَالَحَيين. لِبَاكَرَ عَشِيرَةُ الْبَاكَرِيِّينَ. لِتَّاحَنَ عَشِيرَةُ التَّاحَنِيِّينَ. لِعِيرَانَ عَشِيرَةُ الْعِيرَانِيِّينَ.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الشُّوتَالَحِيِّينَ أو الْبَاكَرِيِّينَ أو التَّاحَنِيِّينَ أو الْعِيرَانِيِّينَ، بمَ تشعر أو فيمَ تفكّر؟ قد يجيب الشخص بعبارات مثل: "لقد نقص عددنا على مرّ السنين".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أنه ثمة 32,500 شخص مُحارِب في سِبط أفرايم.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"إن سِبط أفرايم أصغر من سِبط مَنَسَّى الآن".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العدد 26: 35- 37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التعداد الخاص بسِبط أفرايم. يُسجِّل موسى نسل أو </w:t>
      </w:r>
      <w:r>
        <w:rPr>
          <w:b/>
          <w:rtl/>
          <w:cs/>
          <w:lang w:val="ar_AE" w:bidi="ar_AE"/>
        </w:rPr>
        <w:t>بني</w:t>
      </w:r>
      <w:r>
        <w:rPr>
          <w:rtl/>
          <w:cs/>
          <w:lang w:val="ar_AE" w:bidi="ar_AE"/>
        </w:rPr>
        <w:t xml:space="preserve"> أفرايم من الذكور، وفقًا </w:t>
      </w:r>
      <w:r>
        <w:rPr>
          <w:b/>
          <w:rtl/>
          <w:cs/>
          <w:lang w:val="ar_AE" w:bidi="ar_AE"/>
        </w:rPr>
        <w:t>لعشائرهم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أفرايم 32,500.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26:38–41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38- 41 واحفظوا هذا المقطع في قلوبكم.</w:t>
      </w:r>
    </w:p>
    <w:p>
      <w:pPr>
        <w:bidi/>
      </w:pPr>
      <w:r>
        <w:rPr>
          <w:rtl/>
          <w:cs/>
          <w:lang w:val="ar_AE" w:bidi="ar_AE"/>
        </w:rPr>
      </w:r>
      <w:r>
        <w:rPr>
          <w:rtl/>
          <w:cs/>
          <w:lang w:val="ar_AE" w:bidi="ar_AE"/>
        </w:rPr>
        <w:t>استمعوا إلى نسخة صوتية من سِفر العدد 26: 38- 41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38- 41 من الترجمة الأكثر فهمًا.</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بنيامين والعشائر، أو مجموعات العائلات التي تنتمي إلى هذا السِبط. كان بنيامين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 xml:space="preserve">يخبرنا موسى عن أبناء أو نسل بنيامين من الذكور. في سِفر التكوين، عندما غادر يعقوب وعائلته كنعان للذهاب إلى مصر، أخبرنا موسى عن بني أو نسل بنيامين. يختلف الأشخاص الذين يذكرهم موسى هنا في سِفر العدد اختلافًا تامًا عن القائمة السابقة. بعض الأسماء المذكورة في سِفر التكوين مفقودة من سِفر العدد. من الممكن أن يكون بعض أبناء بنيامين قد ماتوا دون أنْ يُنشئوا عائلة أو يكون لهم عائلة كبيرة بالقدر الكافي لتكوين عشيرة. كما تغيَّرتْ بعض الأسماء. في سفر التكوين، يسمي موسى ابن بنيامين: إيحي، أما في سِفر العدد فيدعوه أحيرام. إيحي نُسخة قصيرة من اسم أحيرام. </w:t>
      </w:r>
    </w:p>
    <w:p>
      <w:pPr>
        <w:bidi/>
      </w:pPr>
      <w:r>
        <w:rPr>
          <w:rtl/>
          <w:cs/>
          <w:lang w:val="ar_AE" w:bidi="ar_AE"/>
        </w:rPr>
      </w:r>
      <w:r>
        <w:rPr>
          <w:rtl/>
          <w:cs/>
          <w:lang w:val="ar_AE" w:bidi="ar_AE"/>
        </w:rPr>
        <w:t>توقفوا هنا وناقشوا هذا السؤال في مجموعة: ما الأسماء في مجتمعكم التي لها نُسخ قصيرة شائعة؟ تحدثوا عن كيفية تشابه أو اختلاف الأسماء الكاملة مع النُسخ الأقصر لها. أوقفوا سماع هذا التسجيل الصوتي هنا.</w:t>
      </w:r>
    </w:p>
    <w:p>
      <w:pPr>
        <w:bidi/>
      </w:pPr>
      <w:r>
        <w:rPr>
          <w:rtl/>
          <w:cs/>
          <w:lang w:val="ar_AE" w:bidi="ar_AE"/>
        </w:rPr>
      </w:r>
      <w:r>
        <w:rPr>
          <w:rtl/>
          <w:cs/>
          <w:lang w:val="ar_AE" w:bidi="ar_AE"/>
        </w:rPr>
        <w:t>في بعض الأحيان، تتغير طريقة تذكُّر الأسماء مع مرور الوقت، أو يختار الناس تغيير اسم مُعيَن. لقد تغيَّر مُفّيم إلى شَفُوفَامَ، وحُفّيم إلى حُوفَامَ. لا نعرف لماذا تغيَّرت هذه الأسماء، لكن من المحتمل جدًا أنهم الأشخاص عينهم.</w:t>
      </w:r>
    </w:p>
    <w:p>
      <w:pPr>
        <w:bidi/>
      </w:pPr>
      <w:r>
        <w:rPr>
          <w:rtl/>
          <w:cs/>
          <w:lang w:val="ar_AE" w:bidi="ar_AE"/>
        </w:rPr>
      </w:r>
      <w:r>
        <w:rPr>
          <w:rtl/>
          <w:cs/>
          <w:lang w:val="ar_AE" w:bidi="ar_AE"/>
        </w:rPr>
        <w:t xml:space="preserve">ستتذكرُّون من المقطع السابق أنَّ بني إسرائيل دَعوا العشائر باسم سلَف مُهِّم وأضافوا نهايةً إلى اسم السلَف ليُظهروا أنه اسم عشيرة. يدعو موسى أبناء بنيامين: بَالَعَ وأَشْبِيلَ وأَحِيرَامَ وشَفُوفَامَ وحُوفَامَ. لِبَالَعَ عَشِيرَةُ الْبَالَعِيِّينَ. لأَشْبِيلَ عَشِيرَةُ الأَشْبِيلِيِّينَ. لأَحِيرَامَ عَشِيرَةُ الأَحِيرَامِيِّينَ. لِشَفُوفَامَ عَشِيرَةُ الشَّفُوفَامِيِّينَ. لِحُوفَامَ عَشِيرَةُ الْحُوفَامِيِّينَ. كَانَ ابْنَا بَالَعَ: أَرْدَ وَنُعْمَانَ. إنَّ أرْد ونُعمان على الأرجح ابنان من صُلب بالَع. لأَرْدَ عَشِيرَةُ الأَرْدِيِّينَ. لِنُعْمَانَ عَشِيرَةُ النُّعْمَانِيِّينَ. يُسجل موسى 45 ألفًا و600 رجُل الذين بلغوا من العُمر عشرين سنة أو أكثر في جميع عشائر سِبط بنيامين. بالنسبة لسِبط بنيامين، سجَّل موسى 10,000 شخص في هذا التعداد الثاني أكثر من التعداد الأول.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38- 41 من الترجمة الأكثر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بنيامين.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البَالَعيون والأَشْبِيليون والأَحِيرَاميون والشَفُوفَاميون والحُوفَاميون والأرديُّون والنعمانيّون</w:t>
      </w:r>
    </w:p>
    <w:p>
      <w:pPr>
        <w:bidi/>
      </w:pPr>
      <w:r>
        <w:rPr>
          <w:rtl/>
          <w:cs/>
          <w:lang w:val="ar_AE" w:bidi="ar_AE"/>
        </w:rPr>
      </w:r>
      <w:r>
        <w:rPr>
          <w:rtl/>
          <w:cs/>
          <w:lang w:val="ar_AE" w:bidi="ar_AE"/>
        </w:rPr>
        <w:t>بنيامين هو جَد شعب سِبط بنيامين مات بنيامين.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أسباط رأوبين وشمعون وجاد ويهوذا ويسَّاكَر وزبولون ومَنَسَّى وأفرايم، والآن يخبرنا موسى عن سِبط بنيامين.</w:t>
      </w:r>
    </w:p>
    <w:p>
      <w:pPr>
        <w:bidi/>
      </w:pPr>
      <w:r>
        <w:rPr>
          <w:rtl/>
          <w:cs/>
          <w:lang w:val="ar_AE" w:bidi="ar_AE"/>
        </w:rPr>
      </w:r>
      <w:r>
        <w:rPr>
          <w:rtl/>
          <w:cs/>
          <w:lang w:val="ar_AE" w:bidi="ar_AE"/>
        </w:rPr>
        <w:t>تدعو قائمة أسماء بنيامين، بني بنيامين الذين لهُم عشائر تُسمَّى بأسمائهم وكانوا موجودين في هذا الوقت. يُصاغ اسم كل عشيرة من اسم ابن بنيامين الذي من نسله من الذكور. كان عدد الرجال الذين كانوا في سِن القتال في سِبط بنيامين وقت هذا الإحصاء 45,600. لا نعرف عدد الناس في كل عشيرة.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38- 41 من الترجمة الأكثر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البَالَعيون والأَشْبِيليون والأَحِيرَاميون والشَفُوفَاميون والحُوفَاميون والأرديُّون والنعمانيّون</w:t>
      </w:r>
    </w:p>
    <w:p>
      <w:pPr>
        <w:bidi/>
      </w:pPr>
      <w:r>
        <w:rPr>
          <w:rtl/>
          <w:cs/>
          <w:lang w:val="ar_AE" w:bidi="ar_AE"/>
        </w:rPr>
      </w:r>
      <w:r>
        <w:rPr>
          <w:rtl/>
          <w:cs/>
          <w:lang w:val="ar_AE" w:bidi="ar_AE"/>
        </w:rPr>
        <w:t>مات بنيامين.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بنيامين. ينتمي نسل بنيامين، ابن يعقوب، الذين أنهوا الرحلة من مصر ونزلوا في سهول موآب بالقُرب من نهر الأردن وأريحا، إلى سبع عشائر مختلفة. لِبَالَعَ عَشِيرَةُ الْبَالَعِيِّينَ. لأَشْبِيلَ عَشِيرَةُ الأَشْبِيلِيِّينَ. لأَحِيرَامَ عَشِيرَةُ الأَحِيرَامِيِّينَ. لِشَفُوفَامَ عَشِيرَةُ الشَّفُوفَامِيِّينَ. لِحُوفَامَ عَشِيرَةُ الْحُوفَامِيِّينَ. لأَرْدَ عَشِيرَةُ الأَرْدِيِّينَ. لِنُعْمَانَ عَشِيرَةُ النُّعْمَانِيِّينَ.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واحد من البَالَعيين والأَشْبِيليين والأَحِيرَاميين والشَفُوفَاميين والحُوفَاميين والأرديُّين والنعمانيّين: "بماذا تشعر أو تفكِّر؟" قد يُجيب الشخص بعبارات مثل: "سعداء للغاية لأننا نجونا"، أو "نتطلع إلى جعْل سِبطنا أقوى".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45,600 شخص مُحارِب في سِبط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"عشائر أصغر أبناء يعقوب أقوياء جبابرة".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38- 41 من الترجمة الأكثر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التعداد الخاص بسِبط بنيامين. يُسجِّل موسى نسل أو </w:t>
      </w:r>
      <w:r>
        <w:rPr>
          <w:b/>
          <w:rtl/>
          <w:cs/>
          <w:lang w:val="ar_AE" w:bidi="ar_AE"/>
        </w:rPr>
        <w:t>بني</w:t>
      </w:r>
      <w:r>
        <w:rPr>
          <w:rtl/>
          <w:cs/>
          <w:lang w:val="ar_AE" w:bidi="ar_AE"/>
        </w:rPr>
        <w:t xml:space="preserve"> بنيامين من الذكور، وفقًا </w:t>
      </w:r>
      <w:r>
        <w:rPr>
          <w:b/>
          <w:rtl/>
          <w:cs/>
          <w:lang w:val="ar_AE" w:bidi="ar_AE"/>
        </w:rPr>
        <w:t>لعشائرهم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بنيامين 45,600.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26:42–43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42- 43 واحفظوا هذا المقطع في قلوبكم.</w:t>
      </w:r>
    </w:p>
    <w:p>
      <w:pPr>
        <w:bidi/>
      </w:pPr>
      <w:r>
        <w:rPr>
          <w:rtl/>
          <w:cs/>
          <w:lang w:val="ar_AE" w:bidi="ar_AE"/>
        </w:rPr>
      </w:r>
      <w:r>
        <w:rPr>
          <w:rtl/>
          <w:cs/>
          <w:lang w:val="ar_AE" w:bidi="ar_AE"/>
        </w:rPr>
        <w:t>استمعوا إلى نسخة صوتية من سِفر العدد 26: 42- 43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42- 43 من الترجمة الأكثر فهمًا.</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دان والعشائر، أو مجموعات العائلات التي تنتمي إلى هذا السِبط. كان دان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دان من الذكور. في سِفر التكوين، عندما غادر يعقوب وعائلته كنعان للذهاب إلى مصر، أخبرنا موسى عمَّن كان يرتحل الرحلة. إنَّ اسم كل شخص يذكره موسى هنا في سِفر العدد يشبه القائمة السابقة لبني دان الذين سافروا إلى مصر. إذا قارنتم الأسماء، ستلاحظون بعض التغييرات الطفيفة. في سِفر التكوين، يسمي موسى ابن دان حوشيم، لكن في سِفر العدد يُسمى شوحام. في بعض الأحيان، تتغير طريقة تذكُّر الأسماء مع مرور الوقت، أو يختار الناس تغيير اسم مُعيَن.</w:t>
      </w:r>
    </w:p>
    <w:p>
      <w:pPr>
        <w:bidi/>
      </w:pPr>
      <w:r>
        <w:rPr>
          <w:rtl/>
          <w:cs/>
          <w:lang w:val="ar_AE" w:bidi="ar_AE"/>
        </w:rPr>
      </w:r>
      <w:r>
        <w:rPr>
          <w:rtl/>
          <w:cs/>
          <w:lang w:val="ar_AE" w:bidi="ar_AE"/>
        </w:rPr>
        <w:t xml:space="preserve">يعطي موسى بني دان اسم شوحام. ستتذكرُّون من المقطع السابق أنَّ بني إسرائيل دَعوا العشائر باسم سلَف مُهِّم وأضافوا نهايةً إلى اسم السلَف ليُظهروا أنه اسم عشيرة. لِشُوحَامَ عَشِيرَةُ الشُّوحَامِيِّينَ. لا نعرف لماذا يشير موسى إلى أكثر من عشيرة، لكنه يسرد قائمة عشيرة واحدة فقط. من الممكن أن تكون هناك عشائر أصغر داخل عشيرة الشوحاميين. يُسجل موسى 64 ألفًا و400 رجُل الذين بلغوا من العُمر عشرين سنة أو أكثر في جميع عشائر سِبط دان. بالنسبة لسِبط دان، يُسجِّل موسى 2000 شخص في هذا التعداد الثاني أكثر من التعداد الأول.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42- 43 من الترجمة الأكثر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دان.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الشوحاميون</w:t>
      </w:r>
    </w:p>
    <w:p>
      <w:pPr>
        <w:bidi/>
      </w:pPr>
      <w:r>
        <w:rPr>
          <w:rtl/>
          <w:cs/>
          <w:lang w:val="ar_AE" w:bidi="ar_AE"/>
        </w:rPr>
      </w:r>
      <w:r>
        <w:rPr>
          <w:rtl/>
          <w:cs/>
          <w:lang w:val="ar_AE" w:bidi="ar_AE"/>
        </w:rPr>
        <w:t>دان هو جَد شعب سِبط دان. لقد مات دان.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أسباط رأوبين وشمعون وجاد ويهوذا ويسَّاكَر وزبولون ومَنَسَّى وأفرايم وبنيامين، والآن يخبرنا موسى عن سِبط دان.</w:t>
      </w:r>
    </w:p>
    <w:p>
      <w:pPr>
        <w:bidi/>
      </w:pPr>
      <w:r>
        <w:rPr>
          <w:rtl/>
          <w:cs/>
          <w:lang w:val="ar_AE" w:bidi="ar_AE"/>
        </w:rPr>
      </w:r>
      <w:r>
        <w:rPr>
          <w:rtl/>
          <w:cs/>
          <w:lang w:val="ar_AE" w:bidi="ar_AE"/>
        </w:rPr>
        <w:t>تذكر قائمة سِبط دان الابن، أو نسل دان من الذكور، الذي له عشيرة تُدعى باسمه وموجودة في هذا الوقت. يُصاغ اسم كل عشيرة من اسم ابن دان الذي من نسله من الذكور. كان عدد الرجال الذين كانوا في سِن القتال في سِبط دان وقت هذا الإحصاء 64,400.</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42- 43 من الترجمة الأكثر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الشوحاميون</w:t>
      </w:r>
    </w:p>
    <w:p>
      <w:pPr>
        <w:bidi/>
      </w:pPr>
      <w:r>
        <w:rPr>
          <w:rtl/>
          <w:cs/>
          <w:lang w:val="ar_AE" w:bidi="ar_AE"/>
        </w:rPr>
      </w:r>
      <w:r>
        <w:rPr>
          <w:rtl/>
          <w:cs/>
          <w:lang w:val="ar_AE" w:bidi="ar_AE"/>
        </w:rPr>
        <w:t>لقد مات دان.</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دان. ينتمي نسل دان، ابن يعقوب، الذين أنهوا الرحلة من مصر ونزلوا في سهول موآب بالقُرب من نهر الأردن وأريحا، إلى عشيرة واحدة. لِشُوحَامَ عَشِيرَةُ الشُّوحَامِيِّينَ.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الشوحاميين: "بماذا تشعر أو بماذا تفكر؟" قد يجيب الشخص بعبارات مثل: "نحن سِبط كبير"، أو "نأمل أن نمتلك أرضًا تكفينا جميعًا".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64,400 شخص مُحارِب في سِبط دان.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"سيحتاج سِبط دان إلى الكثير من الأرض لدعم شعبه".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42- 43 من الترجمة الأكثر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التعداد الخاص بسِبط دان. يُسجِّل موسى نسل أو </w:t>
      </w:r>
      <w:r>
        <w:rPr>
          <w:b/>
          <w:rtl/>
          <w:cs/>
          <w:lang w:val="ar_AE" w:bidi="ar_AE"/>
        </w:rPr>
        <w:t>بني</w:t>
      </w:r>
      <w:r>
        <w:rPr>
          <w:rtl/>
          <w:cs/>
          <w:lang w:val="ar_AE" w:bidi="ar_AE"/>
        </w:rPr>
        <w:t xml:space="preserve"> دان من الذكور، وفقًا </w:t>
      </w:r>
      <w:r>
        <w:rPr>
          <w:b/>
          <w:rtl/>
          <w:cs/>
          <w:lang w:val="ar_AE" w:bidi="ar_AE"/>
        </w:rPr>
        <w:t>لعشيرتهم</w:t>
      </w:r>
      <w:r>
        <w:rPr>
          <w:rtl/>
          <w:cs/>
          <w:lang w:val="ar_AE" w:bidi="ar_AE"/>
        </w:rPr>
        <w:t xml:space="preserve"> أو مجموعة عائلتهم.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دان 64,400.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26:44–47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44- 47 واحفظوا هذا المقطع في قلوبكم.</w:t>
      </w:r>
    </w:p>
    <w:p>
      <w:pPr>
        <w:bidi/>
      </w:pPr>
      <w:r>
        <w:rPr>
          <w:rtl/>
          <w:cs/>
          <w:lang w:val="ar_AE" w:bidi="ar_AE"/>
        </w:rPr>
      </w:r>
      <w:r>
        <w:rPr>
          <w:rtl/>
          <w:cs/>
          <w:lang w:val="ar_AE" w:bidi="ar_AE"/>
        </w:rPr>
        <w:t>استمعوا إلى نسخة صوتية من سفر العدد 26: 44- 47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44- 47 في أكثر الترجمات المفهومة لكم.</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أشير والعشائر، أو مجموعات العائلات التي تنتمي إلى هذا السِبط. كان أشير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أشير من الذكور. في سِفر التكوين، عندما غادر يعقوب وعائلته كنعان للذهاب إلى مصر، أخبرنا موسى عن بني أو نسل أشير، والأشخاص الذين يذكرهم موسى هنا في سِفر العدد يشبهون القائمة السابقة. نلاحظ أنَّ يِشوة ابن أشير المذكور في سِفر التكوين، مفقود من سِفر العدد. ربما مات يِشوة دون أن يُكوِّن عائلة، أو تُصبح عائلته كبيرة بالقدر الكافي لتأسيس عشيرة.</w:t>
      </w:r>
    </w:p>
    <w:p>
      <w:pPr>
        <w:bidi/>
      </w:pPr>
      <w:r>
        <w:rPr>
          <w:rtl/>
          <w:cs/>
          <w:lang w:val="ar_AE" w:bidi="ar_AE"/>
        </w:rPr>
      </w:r>
      <w:r>
        <w:rPr>
          <w:rtl/>
          <w:cs/>
          <w:lang w:val="ar_AE" w:bidi="ar_AE"/>
        </w:rPr>
        <w:t>ستتذكرُّون من المقطع السابق أنَّ بني إسرائيل دَعوا العشائر باسم سلَف مُهِّم وأضافوا نهايةً إلى اسم السلَف ليُظهروا أنه اسم عشيرة. يُعطي موسى أبناء أشير الذين من صُلبه الأسماء: يِمْنَةَ ويِشْوِي وبَرِيعَةَ. لِيِمْنَةَ عَشِيرَةُ الْيِمْنِيِّينَ. لِيِشْوِي عَشِيرَةُ الْيِشْوِيِّينَ. لِبَرِيعَةَ عَشِيرَةُ الْبَرِيعِيِّينَ. لِبَنِي بَرِيعَةَ: حَابَرَ ومَلْكِيئِيلَ. هُما على الأرجح ابنا بريعة من صُلبه. لِحَابَرَ عَشِيرَةُ الْحَابَرِيِّينَ. لِمَلْكِيئِيلَ عَشِيرَةُ الْمَلْكِيئِيلِيِّينَ. يُذكِّر موسى بني إسرائيل بأن أشير كان له ابنة تُدعى سَارَحُ. لا نعرف لماذا يذكر موسى سارَح في هذا الوقت.</w:t>
      </w:r>
    </w:p>
    <w:p>
      <w:pPr>
        <w:bidi/>
      </w:pPr>
      <w:r>
        <w:rPr>
          <w:rtl/>
          <w:cs/>
          <w:lang w:val="ar_AE" w:bidi="ar_AE"/>
        </w:rPr>
      </w:r>
      <w:r>
        <w:rPr>
          <w:rtl/>
          <w:cs/>
          <w:lang w:val="ar_AE" w:bidi="ar_AE"/>
        </w:rPr>
        <w:t>يُسجل موسى 53 ألفًا و400 رجُل الذين بلغوا من العُمر عشرين سنة أو أكثر في جميع عشائر سِبط أشير. بالنسبة لسِبط أشير، يُسجِّل موسى 12,000 شخص تقريبًا في هذا التعداد الثاني أكثر من التعداد الأول.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44- 47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أشير.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الْيِمْنِيِّونَ. والْيِشْوِيِّون والْبَرِيعِيّونَ والْحَابَرِيّونَ. والْمَلْكِيئِيلِيّونَ</w:t>
      </w:r>
    </w:p>
    <w:p>
      <w:pPr>
        <w:bidi/>
      </w:pPr>
      <w:r>
        <w:rPr>
          <w:rtl/>
          <w:cs/>
          <w:lang w:val="ar_AE" w:bidi="ar_AE"/>
        </w:rPr>
      </w:r>
      <w:r>
        <w:rPr>
          <w:rtl/>
          <w:cs/>
          <w:lang w:val="ar_AE" w:bidi="ar_AE"/>
        </w:rPr>
        <w:t>أشير هو جَد شعب سِبط أشير. مات أشير.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أسباط رأوبين وشمعون وجاد ويهوذا ويسَّاكَر وزبولون ومَنَسَّى وأفرايم وبنيامين ودَان. والآن يخبرنا موسى عن سِبط أشير.</w:t>
      </w:r>
    </w:p>
    <w:p>
      <w:pPr>
        <w:bidi/>
      </w:pPr>
      <w:r>
        <w:rPr>
          <w:rtl/>
          <w:cs/>
          <w:lang w:val="ar_AE" w:bidi="ar_AE"/>
        </w:rPr>
      </w:r>
      <w:r>
        <w:rPr>
          <w:rtl/>
          <w:cs/>
          <w:lang w:val="ar_AE" w:bidi="ar_AE"/>
        </w:rPr>
        <w:t>تدعو قائمة أسماء أشير، بني أشير الذين لهُم عشائر تُسمَّى بأسمائهم وكانوا موجودين في هذا الوقت. يُصاغ اسم كل عشيرة من اسم ابن أشير الذي من نسله من الذكور. يُذكِّر موسى بني إسرائيل بأن أشير كان له ابنة تُدعى سَارَحُ. كان عدد الرجال الذين كانوا في سِن القتال في سِبط أشير وقت هذا الإحصاء 53,400.</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44- 47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الْيِمْنِيّونَ. والْيِشْوِيّون والْبَرِيعِيّونَ والْحَابَرِيّونَ. والْمَلْكِيئِيلِيّونَ</w:t>
      </w:r>
    </w:p>
    <w:p>
      <w:pPr>
        <w:bidi/>
      </w:pPr>
      <w:r>
        <w:rPr>
          <w:rtl/>
          <w:cs/>
          <w:lang w:val="ar_AE" w:bidi="ar_AE"/>
        </w:rPr>
      </w:r>
      <w:r>
        <w:rPr>
          <w:rtl/>
          <w:cs/>
          <w:lang w:val="ar_AE" w:bidi="ar_AE"/>
        </w:rPr>
        <w:t>مات أشير.</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أشير. ينتمي نسل أشير، ابن يعقوب، الذين أنهوا الرحلة من مصر ونزلوا في سهول موآب بالقُرب من نهر الأردن وأريحا، إلى خمس عشائر. لِيِمْنَةَ عَشِيرَةُ الْيِمْنِيِّينَ. لِيِشْوِي عَشِيرَةُ الْيِشْوِيِّينَ. لِبَرِيعَةَ عَشِيرَةُ الْبَرِيعِيِّينَ. لِحَابَرَ عَشِيرَةُ الْحَابَرِيِّينَ. لِمَلْكِيئِيلَ عَشِيرَةُ الْمَلْكِيئِيلِيِّينَ.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الْيِمْنِيِّينَ. والْيِشْوِيِّين والْبَرِيعِيّينَ والْحَابَرِيّينَ. والْمَلْكِيئِيلِيّينَ: "بماذا تشعر أو فيمَ تفكِّر؟" قد يجيب الشخص بعبارات مثل: "كانت سنوات السفَر صعبة"، أو "مستعدون للقتال من أجل أرضنا الجديدة".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53,400 شخص مُحارِب في سِبط أشير.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"ازدادت أعداد عشائر أشير ثمة أشخاص كثيرين يمكنهم القتال."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44- 47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يخبرنا موسى عن نتائج التعداد الخاص بسِبط أشير. يُسجِّل موسى نسل أو </w:t>
      </w:r>
      <w:r>
        <w:rPr>
          <w:b/>
          <w:rtl/>
          <w:cs/>
          <w:lang w:val="ar_AE" w:bidi="ar_AE"/>
        </w:rPr>
        <w:t>بني</w:t>
      </w:r>
      <w:r>
        <w:rPr>
          <w:rtl/>
          <w:cs/>
          <w:lang w:val="ar_AE" w:bidi="ar_AE"/>
        </w:rPr>
        <w:t xml:space="preserve"> أشير من الذكور، وفقًا </w:t>
      </w:r>
      <w:r>
        <w:rPr>
          <w:b/>
          <w:rtl/>
          <w:cs/>
          <w:lang w:val="ar_AE" w:bidi="ar_AE"/>
        </w:rPr>
        <w:t>لعشائرهم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أشير 53,400.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26:48–50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48- 50 واحفظوا هذا المقطع في قلوبكم.</w:t>
      </w:r>
    </w:p>
    <w:p>
      <w:pPr>
        <w:bidi/>
      </w:pPr>
      <w:r>
        <w:rPr>
          <w:rtl/>
          <w:cs/>
          <w:lang w:val="ar_AE" w:bidi="ar_AE"/>
        </w:rPr>
      </w:r>
      <w:r>
        <w:rPr>
          <w:rtl/>
          <w:cs/>
          <w:lang w:val="ar_AE" w:bidi="ar_AE"/>
        </w:rPr>
        <w:t>استمعوا إلى نسخة صوتية من سفر العدد 26: 48- 50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48- 50 في أكثر الترجمات المفهومة لكم.</w:t>
      </w:r>
    </w:p>
    <w:p>
      <w:pPr>
        <w:bidi/>
      </w:pPr>
      <w:r>
        <w:rPr>
          <w:rtl/>
          <w:cs/>
          <w:lang w:val="ar_AE" w:bidi="ar_AE"/>
        </w:rPr>
      </w:r>
      <w:r>
        <w:rPr>
          <w:rtl/>
          <w:cs/>
          <w:lang w:val="ar_AE" w:bidi="ar_AE"/>
        </w:rPr>
        <w:t xml:space="preserve">في هذا المقطع، نواصل سماع عدد بني إسرائيل الذين في سهول موآب، بالقُرب من أريحا شرق نهر الأردن. تذكَّروا أن يهوه طلب من موسى وألعازار أن يُجريا إحصاءًا أو يعدّا ويُسجِّلا، جميع الرجال الذين تبلغ أعمارهم عشرين سنة أو أكثر، الذين يستطيعون القتال. في هذا المقطع، يخبرنا موسى عن سِبط نفتالي، والعشائر، أو مجموعات العائلات، في هذا السِبط. كان نفتالي ابنًا ليعقوب الذي يُعرف أيضًا بإسرائيل.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أبناء أو نسل نفتالي من الذكور. في سِفر التكوين، عندما غادر يعقوب وعائلته كنعان للذهاب إلى مصر، أخبرنا موسى عن بني أو نسل نفتالي، والأشخاص الذين يذكرهم موسى هنا في سِفر العدد هم الأشخاص عينهم المذكورين في القائمة السابقة.</w:t>
      </w:r>
    </w:p>
    <w:p>
      <w:pPr>
        <w:bidi/>
      </w:pPr>
      <w:r>
        <w:rPr>
          <w:rtl/>
          <w:cs/>
          <w:lang w:val="ar_AE" w:bidi="ar_AE"/>
        </w:rPr>
      </w:r>
      <w:r>
        <w:rPr>
          <w:rtl/>
          <w:cs/>
          <w:lang w:val="ar_AE" w:bidi="ar_AE"/>
        </w:rPr>
        <w:t>ستتذكرُّون من المقطع السابق أنَّ بني إسرائيل دَعوا العشائر باسم سلَف مُهِّم وأضافوا نهايةً إلى اسم السلَف ليُظهروا أنه اسم عشيرة. يُعطي موسى أبناء نفتالي الذين من صُلبه الأسماء: يَاحَصْئِيلَ وجُونِي ويِصِرَ وشِلِّيمَ. ليَاحَصْئِيلَ عَشِيرَةُ الْيَاحَصْئِيلِيِّينَ. لِجُونِي عَشِيرَةُ الْجُونِيِّينَ. لِيِصِرَ عَشِيرَةُ الْيِصِرِيِّينَ. لِشِلِّيمَ عَشِيرَةُ الشِّلِّيمِيِّينَ.</w:t>
      </w:r>
    </w:p>
    <w:p>
      <w:pPr>
        <w:bidi/>
      </w:pPr>
      <w:r>
        <w:rPr>
          <w:rtl/>
          <w:cs/>
          <w:lang w:val="ar_AE" w:bidi="ar_AE"/>
        </w:rPr>
      </w:r>
      <w:r>
        <w:rPr>
          <w:rtl/>
          <w:cs/>
          <w:lang w:val="ar_AE" w:bidi="ar_AE"/>
        </w:rPr>
        <w:t xml:space="preserve">يُسجل موسى 45 ألفًا و400 رجُل الذين بلغوا من العُمر عشرين سنة أو أكثر في جميع عشائر سِبط نفتالي. بالنسبة لسِبط نفتالي، سجَّل موسى 8000 شخص في هذا التعداد الثاني أقل من التعداد الأول.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48- 50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w:t>
      </w:r>
      <w:r>
        <w:rPr>
          <w:rtl/>
          <w:cs/>
          <w:lang w:val="ar_AE" w:bidi="ar_AE"/>
        </w:rPr>
        <w:t xml:space="preserve"> يُسجِّل موسى عشائر وعدد الرجال في سِبط نفتالي.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اليَاحَصْئِيلَيون والجُونِيون واليِصِرَيون والشِلِّيمَيون</w:t>
      </w:r>
    </w:p>
    <w:p>
      <w:pPr>
        <w:bidi/>
      </w:pPr>
      <w:r>
        <w:rPr>
          <w:rtl/>
          <w:cs/>
          <w:lang w:val="ar_AE" w:bidi="ar_AE"/>
        </w:rPr>
      </w:r>
      <w:r>
        <w:rPr>
          <w:rtl/>
          <w:cs/>
          <w:lang w:val="ar_AE" w:bidi="ar_AE"/>
        </w:rPr>
        <w:t>نفتالي هو جَد شعب سِبط نفتالي. لقد مات نفتالي.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يخبرنا موسى بنتائج الإحصاء الذي أجراه هو وألعازار لبني إسرائيل بمساعدة قادة جماعة إسرائيل. لقد أخبرنا موسى عن أسباط رأوبين وشمعون وجاد ويهوذا ويسَّاكَر وزبولون ومَنَسَّى وأفرايم وبنيامين ودَان وأشير. والآن يخبرنا موسى عن سِبط نَفْتالي.</w:t>
      </w:r>
    </w:p>
    <w:p>
      <w:pPr>
        <w:bidi/>
      </w:pPr>
      <w:r>
        <w:rPr>
          <w:rtl/>
          <w:cs/>
          <w:lang w:val="ar_AE" w:bidi="ar_AE"/>
        </w:rPr>
      </w:r>
      <w:r>
        <w:rPr>
          <w:rtl/>
          <w:cs/>
          <w:lang w:val="ar_AE" w:bidi="ar_AE"/>
        </w:rPr>
        <w:t>تدعو قائمة أسماء نفتالي، بني سِبط نفتالي الذين لهُم عشائر تُسمَّى بأسمائهم وكانوا موجودين في هذا الوقت. يُصاغ اسم كل عشيرة من اسم ابن نفتالي الذي من نسله من الذكور. كان عدد الرجال الذين كانوا في سِن القتال في سِبط نَفتالي وقت هذا الإحصاء 45,400.</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48- 50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اليَاحَصْئِيلَيون والجُونِيون واليِصِرَيون والشِلِّيمَيون</w:t>
      </w:r>
    </w:p>
    <w:p>
      <w:pPr>
        <w:bidi/>
      </w:pPr>
      <w:r>
        <w:rPr>
          <w:rtl/>
          <w:cs/>
          <w:lang w:val="ar_AE" w:bidi="ar_AE"/>
        </w:rPr>
      </w:r>
      <w:r>
        <w:rPr>
          <w:rtl/>
          <w:cs/>
          <w:lang w:val="ar_AE" w:bidi="ar_AE"/>
        </w:rPr>
        <w:t>لقد مات نفتالي.</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يخبرنا موسى عن سِبط نفتالي. ينتمي نسل نفتالي، ابن يعقوب، الذين أنهوا الرحلة من مصر ونزلوا في سهول موآب بالقُرب من نهر الأردن وأريحا، إلى أربع عشائر. ليَاحَصْئِيلَ عَشِيرَةُ الْيَاحَصْئِيلِيِّينَ. لِجُونِي عَشِيرَةُ الْجُونِيِّينَ. لِيِصِرَ عَشِيرَةُ الْيِصِرِيِّينَ. لِشِلِّيمَ عَشِيرَةُ الشِّلِّيمِيِّينَ.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اليَاحَصْئِيلَيين والجُونِيين واليِصِرَيين والشِلِّيمَيين، بمَ تشعر أو فيمَ تفكّر؟ قد يجيب الشخص بعبارات مثل: "مات الكثير من الناس منذ أن غادرنا جَبَل سيناء"، أو "سنبقى أمناء للرب وسنحصل على بَرَكة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يخبرنا موسى أن هناك 45,400 شخص مُحارِب في سِبط نفتالي.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بالحُزن لأن عشائر نفتالي أصبحت أقَّل عددًا".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48- 50 في أكثر الترجمات المفهومة لكم.</w:t>
      </w:r>
    </w:p>
    <w:p>
      <w:pPr>
        <w:bidi/>
      </w:pPr>
      <w:r>
        <w:rPr>
          <w:rtl/>
          <w:cs/>
          <w:lang w:val="ar_AE" w:bidi="ar_AE"/>
        </w:rPr>
      </w:r>
      <w:r>
        <w:rPr>
          <w:rtl/>
          <w:cs/>
          <w:lang w:val="ar_AE" w:bidi="ar_AE"/>
        </w:rPr>
        <w:t xml:space="preserve">في هذه الخطوة، ستناقِش المجموعة المصطلحات والكلمات الرئيسية الواردة في هذا المقطع. يخبرنا موسى عن نتائج التعداد الخاص بسِبط نفتالي. يُسجِّل موسى نسل أو </w:t>
      </w:r>
      <w:r>
        <w:rPr>
          <w:b/>
          <w:rtl/>
          <w:cs/>
          <w:lang w:val="ar_AE" w:bidi="ar_AE"/>
        </w:rPr>
        <w:t>بني</w:t>
      </w:r>
      <w:r>
        <w:rPr>
          <w:rtl/>
          <w:cs/>
          <w:lang w:val="ar_AE" w:bidi="ar_AE"/>
        </w:rPr>
        <w:t xml:space="preserve"> نفتالي من الذكور، وفقًا </w:t>
      </w:r>
      <w:r>
        <w:rPr>
          <w:b/>
          <w:rtl/>
          <w:cs/>
          <w:lang w:val="ar_AE" w:bidi="ar_AE"/>
        </w:rPr>
        <w:t xml:space="preserve"> لعشائرهم</w:t>
      </w:r>
      <w:r>
        <w:rPr>
          <w:rtl/>
          <w:cs/>
          <w:lang w:val="ar_AE" w:bidi="ar_AE"/>
        </w:rPr>
        <w:t xml:space="preserve"> أو مجموعة عائلاتهم. استخدموا الكلمات أو العبارات ذاتها التي استخدمتم في المقاطع السابقة للإشارة إلى "بني" و "عشيرة".</w:t>
      </w:r>
    </w:p>
    <w:p>
      <w:pPr>
        <w:bidi/>
      </w:pPr>
      <w:r>
        <w:rPr>
          <w:rtl/>
          <w:cs/>
          <w:lang w:val="ar_AE" w:bidi="ar_AE"/>
        </w:rPr>
      </w:r>
      <w:r>
        <w:rPr>
          <w:rtl/>
          <w:cs/>
          <w:lang w:val="ar_AE" w:bidi="ar_AE"/>
        </w:rPr>
        <w:t>كان عدد الرجال المقاتلين في سِبط نفتالي 45,400.</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26:51–56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51- 56 واحفظوا هذا المقطع في قلوبكم.</w:t>
      </w:r>
    </w:p>
    <w:p>
      <w:pPr>
        <w:bidi/>
      </w:pPr>
      <w:r>
        <w:rPr>
          <w:rtl/>
          <w:cs/>
          <w:lang w:val="ar_AE" w:bidi="ar_AE"/>
        </w:rPr>
      </w:r>
      <w:r>
        <w:rPr>
          <w:rtl/>
          <w:cs/>
          <w:lang w:val="ar_AE" w:bidi="ar_AE"/>
        </w:rPr>
        <w:t>استمعوا إلى نسخة صوتية من سفر العدد 26: 51- 56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51- 56 في أكثر الترجمات المفهومة لكم.</w:t>
      </w:r>
    </w:p>
    <w:p>
      <w:pPr>
        <w:bidi/>
      </w:pPr>
      <w:r>
        <w:rPr>
          <w:rtl/>
          <w:cs/>
          <w:lang w:val="ar_AE" w:bidi="ar_AE"/>
        </w:rPr>
      </w:r>
      <w:r>
        <w:rPr>
          <w:rtl/>
          <w:cs/>
          <w:lang w:val="ar_AE" w:bidi="ar_AE"/>
        </w:rPr>
        <w:t xml:space="preserve">في هذا المقطع، نسمع نتيجة إحصاء بني إسرائيل الذين كانوا في سهول موآب، بالقُرب من أريحا ونهر الأردن. تذكَّروا أن يهوه طلب من موسى وألعازار أن يُجريا إحصاءًا أو يعدّا ويُسجِّلا، جميع الرجال الذين تبلغ أعمارهم عشرين سنة أو أكثر، الذين يستطيعون القتال. </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يُخبرنا موسى عن العدد الإجمالي للرجال المقاتلين الذين بلغوا من العُمر عشرين سنة أو أكثر، الذين سجَّلهم موسى وألعازار في التعداد. كان عددهم 601,730 رجلًا. قد تتذكرون من مقاطع سابقة أن إحصاء بني إسرائيل قد يعطي فكرة فقط عن عدد الناس وليس العدد الدقيق في ذلك الوقت. كان عدد الرجال المُسجلين في التعداد الثاني أصغر قليلًا من العدد المُسجل في التعداد الأول بالقُرب من جَبل سيناء.</w:t>
      </w:r>
    </w:p>
    <w:p>
      <w:pPr>
        <w:bidi/>
      </w:pPr>
      <w:r>
        <w:rPr>
          <w:rtl/>
          <w:cs/>
          <w:lang w:val="ar_AE" w:bidi="ar_AE"/>
        </w:rPr>
      </w:r>
      <w:r>
        <w:rPr>
          <w:rtl/>
          <w:cs/>
          <w:lang w:val="ar_AE" w:bidi="ar_AE"/>
        </w:rPr>
        <w:t>كان يهوه يتحدث إلى موسى ليخبره طريقة تقسيم الأرض بين أسباط إسرائيل. لا نعرف ما إذا كان يهوه قد تحدَّث إلى موسى بعد انتهاء التعداد، أم بعد إعطائه توصيات إجراء التعداد. يُعطي يهوه الآن السبب الثاني لإجراء إحصاء بني إسرائيل في سهول موآب. قال يهوه لموسى إن الأرض التي يعطيها يهوه لبني إسرائيل ستُقسَّم وفقًا لعدد أسماء كل سِبط.</w:t>
      </w:r>
    </w:p>
    <w:p>
      <w:pPr>
        <w:bidi/>
      </w:pPr>
      <w:r>
        <w:rPr>
          <w:rtl/>
          <w:cs/>
          <w:lang w:val="ar_AE" w:bidi="ar_AE"/>
        </w:rPr>
      </w:r>
      <w:r>
        <w:rPr>
          <w:rtl/>
          <w:cs/>
          <w:lang w:val="ar_AE" w:bidi="ar_AE"/>
        </w:rPr>
        <w:t>توقفوا هنا وناقشوا هذا السؤال كمجموعة: ما انطباعكم من جهة فكرة امتلاك الأرض؟ هل يمتلك بعض أو جميع الناس في مجتمعكم الأرض التي يستخدمونها؟ هل تَخُص الأرض شخصًا آخر أم لا تخُص أحدًا؟ أوقفوا سماع هذا التسجيل الصوتي هنا.</w:t>
      </w:r>
    </w:p>
    <w:p>
      <w:pPr>
        <w:bidi/>
      </w:pPr>
      <w:r>
        <w:rPr>
          <w:rtl/>
          <w:cs/>
          <w:lang w:val="ar_AE" w:bidi="ar_AE"/>
        </w:rPr>
      </w:r>
      <w:r>
        <w:rPr>
          <w:rtl/>
          <w:cs/>
          <w:lang w:val="ar_AE" w:bidi="ar_AE"/>
        </w:rPr>
        <w:t>يُعطي يهوه الأرض للأسباط حتى لا تضطر الأسباط أنْ تختار من تلقاء ذاتها قطعة الأرض التي ستحصُل عليها.</w:t>
      </w:r>
    </w:p>
    <w:p>
      <w:pPr>
        <w:bidi/>
      </w:pPr>
      <w:r>
        <w:rPr>
          <w:rtl/>
          <w:cs/>
          <w:lang w:val="ar_AE" w:bidi="ar_AE"/>
        </w:rPr>
      </w:r>
      <w:r>
        <w:rPr>
          <w:rtl/>
          <w:cs/>
          <w:lang w:val="ar_AE" w:bidi="ar_AE"/>
        </w:rPr>
        <w:t>توقفوا هنا وناقشوا هذا السؤال كمجموعة: إذا حَصَل مجتمعكم على قطعة أرض جديدة لامتلاكها أو استخدامها، كيف تقرِّرون مَن يستخدمها أو يمتلكها؟ أوقفوا سماع هذا التسجيل الصوتي هنا.</w:t>
      </w:r>
    </w:p>
    <w:p>
      <w:pPr>
        <w:bidi/>
      </w:pPr>
      <w:r>
        <w:rPr>
          <w:rtl/>
          <w:cs/>
          <w:lang w:val="ar_AE" w:bidi="ar_AE"/>
        </w:rPr>
      </w:r>
      <w:r>
        <w:rPr>
          <w:rtl/>
          <w:cs/>
          <w:lang w:val="ar_AE" w:bidi="ar_AE"/>
        </w:rPr>
        <w:t>يُعطي يهوه الأرض كهِبة تنتقل أو تُورَّث من جيلٍ إلى الجيل التالي من الناس داخل السِبط.</w:t>
      </w:r>
    </w:p>
    <w:p>
      <w:pPr>
        <w:bidi/>
      </w:pPr>
      <w:r>
        <w:rPr>
          <w:rtl/>
          <w:cs/>
          <w:lang w:val="ar_AE" w:bidi="ar_AE"/>
        </w:rPr>
      </w:r>
      <w:r>
        <w:rPr>
          <w:rtl/>
          <w:cs/>
          <w:lang w:val="ar_AE" w:bidi="ar_AE"/>
        </w:rPr>
        <w:t>توقَّفوا هنا وناقشوا هذا السؤال كمجموعة: في مجتمعكم، عندما يموت شخص يمتلك شيئًا ثمينًا، كيف يقرر المجتمع مَن سيحصل على هذا الشيء الثمين؟ أوقفوا سماع هذا التسجيل الصوتي هنا.</w:t>
      </w:r>
    </w:p>
    <w:p>
      <w:pPr>
        <w:bidi/>
      </w:pPr>
      <w:r>
        <w:rPr>
          <w:rtl/>
          <w:cs/>
          <w:lang w:val="ar_AE" w:bidi="ar_AE"/>
        </w:rPr>
      </w:r>
      <w:r>
        <w:rPr>
          <w:rtl/>
          <w:cs/>
          <w:lang w:val="ar_AE" w:bidi="ar_AE"/>
        </w:rPr>
        <w:t xml:space="preserve">يُخبر يهوه موسى أن يعطي قطعة أرض أكبر لمجموعة أكبر، وقطعة أرض أصغر لمجموعة أصغر. سيُعطي موسى لكل سِبط مساحة أرض ترتبط أو تتناسب مع حجم السِبط </w:t>
      </w:r>
    </w:p>
    <w:p>
      <w:pPr>
        <w:bidi/>
      </w:pPr>
      <w:r>
        <w:rPr>
          <w:rtl/>
          <w:cs/>
          <w:lang w:val="ar_AE" w:bidi="ar_AE"/>
        </w:rPr>
      </w:r>
      <w:r>
        <w:rPr>
          <w:rtl/>
          <w:cs/>
          <w:lang w:val="ar_AE" w:bidi="ar_AE"/>
        </w:rPr>
        <w:t>توقفوا هنا وناقشوا هذا السؤال كمجموعة: احكوا قصة عن وقت كانت لشخص أو شعب أرض كبيرة أو صغيرة للغاية للعيش فيها. ما الصعوبات التي واجهها ذلك الشخص أو مجموعة الأشخاص؟ أوقفوا سماع هذا التسجيل الصوتي هنا.</w:t>
      </w:r>
    </w:p>
    <w:p>
      <w:pPr>
        <w:bidi/>
      </w:pPr>
      <w:r>
        <w:rPr>
          <w:rtl/>
          <w:cs/>
          <w:lang w:val="ar_AE" w:bidi="ar_AE"/>
        </w:rPr>
      </w:r>
      <w:r>
        <w:rPr>
          <w:rtl/>
          <w:cs/>
          <w:lang w:val="ar_AE" w:bidi="ar_AE"/>
        </w:rPr>
        <w:t>يُخبِر يهوه موسى أن الأرض تُعطى باستخدام نظام القُرعة. عندما يُلقي شخص ما قُرعة، يستخدم شيئًا مثل الحصَى أو قطع القَش التي ربما يُلقيها أو يسحبها من وعاء. تكون النتيجة عشوائية، دون نمط أو تأثير من أي شخص، وتُحدد القرار. في البلاد المحيطة ببني إسرائيل المستقرين عند جبل سيناء، كثيرًا ما استخدم الناس أدوات لتساعدهم على إتّخاذ قرار. لا نعرف نظام القُرعة الذي يريد يهوه من موسى استخدامه لتخصيص الأرض. نعلم أن رئيس الكهنة كان يحمل أوريمًا وتُمّيمًا في صدرة الحُكم ليتّخذ قراره، ونعلم أيضًا من مكان آخر في الكتاب المقدس أنه على الرغم من أنَّ القُرعة تُلقى من قبل شخص، إلا أنَّ يهوه يُحدد كيفية سقوطها. إنَّ إلقاء القُرعة طريقة من يهوه لإظهار إرادته.</w:t>
      </w:r>
    </w:p>
    <w:p>
      <w:pPr>
        <w:bidi/>
      </w:pPr>
      <w:r>
        <w:rPr>
          <w:rtl/>
          <w:cs/>
          <w:lang w:val="ar_AE" w:bidi="ar_AE"/>
        </w:rPr>
      </w:r>
      <w:r>
        <w:rPr>
          <w:rtl/>
          <w:cs/>
          <w:lang w:val="ar_AE" w:bidi="ar_AE"/>
        </w:rPr>
        <w:t>توقفوا هنا وناقشوا هذا السؤال كمجموعة: ما الأسلوب الذي يستخدمه مجتمعكم لاتخاذ قرار بشأن أمرٍ ما ولكن بطريقة عشوائية؟ أوقفوا سماع هذا التسجيل الصوتي هنا.</w:t>
      </w:r>
    </w:p>
    <w:p>
      <w:pPr>
        <w:bidi/>
      </w:pPr>
      <w:r>
        <w:rPr>
          <w:rtl/>
          <w:cs/>
          <w:lang w:val="ar_AE" w:bidi="ar_AE"/>
        </w:rPr>
      </w:r>
      <w:r>
        <w:rPr>
          <w:rtl/>
          <w:cs/>
          <w:lang w:val="ar_AE" w:bidi="ar_AE"/>
        </w:rPr>
        <w:t>يريد يهوه أن يُخصَّص الأرض من خلال القُرعة حتى لا تتجادل الأسباط في أنَّ موسى أعطى أرضًا أفضل لسِبط ما مُفضِّلًا إيَّاهُ عن السِبط الآخر. يريد يهوه من أسباط بني إسرائيل أن تعرف أن عملية توزيع الأراضي عادلة.</w:t>
      </w:r>
    </w:p>
    <w:p>
      <w:pPr>
        <w:bidi/>
      </w:pPr>
      <w:r>
        <w:rPr>
          <w:rtl/>
          <w:cs/>
          <w:lang w:val="ar_AE" w:bidi="ar_AE"/>
        </w:rPr>
      </w:r>
      <w:r>
        <w:rPr>
          <w:rtl/>
          <w:cs/>
          <w:lang w:val="ar_AE" w:bidi="ar_AE"/>
        </w:rPr>
        <w:t>توقفوا هنا وناقشوا هذا السؤال كمجموعة: احكوا قصة عن وقت قسَّم فيه أحد والدَيكم، أو شخص من عائلتكم شيئًا خاصًا وقسَّمه بينكم وبين عائلتكم أو أصدقائكم. هل حصلتم جميعًا على الكمية عينها، أم أنَّ شخصًا ما حصل على المزيد أو على شيء أفضل؟ بمَ شعرتم وقتها؟ أوقفوا سماع هذا التسجيل الصوتي هنا.</w:t>
      </w:r>
    </w:p>
    <w:p>
      <w:pPr>
        <w:bidi/>
      </w:pPr>
      <w:r>
        <w:rPr>
          <w:rtl/>
          <w:cs/>
          <w:lang w:val="ar_AE" w:bidi="ar_AE"/>
        </w:rPr>
      </w:r>
      <w:r>
        <w:rPr>
          <w:rtl/>
          <w:cs/>
          <w:lang w:val="ar_AE" w:bidi="ar_AE"/>
        </w:rPr>
        <w:t>ستُعطَى كل مجموعة من الناس أرضًا بحسَب سِبطها. هذا يعني أن العشائر ستُعطى أرضًا مجاورًا لبعضها بعضًا. سيكون للشعب قوة أكبر عندما يسكن جميع الناس من السِبط ذاته في المكان ذاته.</w:t>
      </w:r>
    </w:p>
    <w:p>
      <w:pPr>
        <w:bidi/>
      </w:pPr>
      <w:r>
        <w:rPr>
          <w:rtl/>
          <w:cs/>
          <w:lang w:val="ar_AE" w:bidi="ar_AE"/>
        </w:rPr>
      </w:r>
      <w:r>
        <w:rPr>
          <w:rtl/>
          <w:cs/>
          <w:lang w:val="ar_AE" w:bidi="ar_AE"/>
        </w:rPr>
        <w:t>توقفوا هنا وناقشوا هذا السؤال كمجموعة: في مجتمعكم، هل يسكن الأشخاص الأقرباء مجاورين لبعضهم بعضًا، أم يعيشون في أي مكان يرغبونه؟ كيف تُقررون مكان سكَن الأشخاص الذين يرتبطون بأقاربهم؟ أوقفوا سماع هذا التسجيل الصوتي هنا.</w:t>
      </w:r>
    </w:p>
    <w:p>
      <w:pPr>
        <w:bidi/>
      </w:pPr>
      <w:r>
        <w:rPr>
          <w:rtl/>
          <w:cs/>
          <w:lang w:val="ar_AE" w:bidi="ar_AE"/>
        </w:rPr>
      </w:r>
      <w:r>
        <w:rPr>
          <w:rtl/>
          <w:cs/>
          <w:lang w:val="ar_AE" w:bidi="ar_AE"/>
        </w:rPr>
        <w:t>يقول يهوه لموسى إنه يجب عليه تحديد موقع الأرض عن طريق إلقاء القُرعة. يُقرر موسى مساحة الأرض التي سيحصل عليها كل سِبط باستخدام تعداد السِبط. تحصل القبائل الأكبر على مساحة أرض أكبر. والقبائل الأصغر تحصل على مساحة أرض أصغر.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51- 56 في أكثر الترجمات فهمًا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يُسجِّل موسى العدد الإجمالي لبني إسرائيل.</w:t>
      </w:r>
    </w:p>
    <w:p>
      <w:pPr>
        <w:bidi/>
      </w:pPr>
      <w:r>
        <w:rPr>
          <w:rtl/>
          <w:cs/>
          <w:lang w:val="ar_AE" w:bidi="ar_AE"/>
        </w:rPr>
      </w:r>
      <w:r>
        <w:rPr>
          <w:b/>
          <w:rtl/>
          <w:cs/>
          <w:lang w:val="ar_AE" w:bidi="ar_AE"/>
        </w:rPr>
        <w:t>في المشهد الثاني:</w:t>
      </w:r>
      <w:r>
        <w:rPr>
          <w:rtl/>
          <w:cs/>
          <w:lang w:val="ar_AE" w:bidi="ar_AE"/>
        </w:rPr>
        <w:t xml:space="preserve"> يذكُر يهوه لموسى طريقة تقسيم الأرض على أسباط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ينتهي موسى من تسجيل التعداد الذي جرَى في سهول موآب بتسجيل العدد الإجمالي لبني إسرائيل الذين يمكنهم القتال. يُسجِّل موسى جميع نتائج التعداد بعد أن أخبرنا كيف أعطى يهوه توصيات لموسى بإجراء الإحصاء.</w:t>
      </w:r>
    </w:p>
    <w:p>
      <w:pPr>
        <w:bidi/>
      </w:pPr>
      <w:r>
        <w:rPr>
          <w:rtl/>
          <w:cs/>
          <w:lang w:val="ar_AE" w:bidi="ar_AE"/>
        </w:rPr>
      </w:r>
      <w:r>
        <w:rPr>
          <w:rtl/>
          <w:cs/>
          <w:lang w:val="ar_AE" w:bidi="ar_AE"/>
        </w:rPr>
        <w:t>يُخبر يهوه موسى كيف يُقسِّم الأرض على أسباط إسرائيل. قد يكون موسى في خيمة الاجتماع أو في مكان آخر في محلَّة بني إسرائيل. لا نعرف ما إذا كان يهوه قد أعطى هذه التعليمات لموسى بعد اكتمال التعداد أم بعد أن أمر يهوه موسى بإجراء التعداد.</w:t>
      </w:r>
    </w:p>
    <w:p>
      <w:pPr>
        <w:bidi/>
      </w:pPr>
      <w:r>
        <w:rPr>
          <w:rtl/>
          <w:cs/>
          <w:lang w:val="ar_AE" w:bidi="ar_AE"/>
        </w:rPr>
      </w:r>
      <w:r>
        <w:rPr>
          <w:rtl/>
          <w:cs/>
          <w:lang w:val="ar_AE" w:bidi="ar_AE"/>
        </w:rPr>
        <w:t>يُخبِر يهوه موسى أن الأسباط الأكثر عددًا ستحصُل على أرض مساحتها أكبر، والأسباط الأقل عددًا ستحصُل على أرض أقَّل في المساحة. يؤكد يهوه أنه يريد من موسى استخدام القُرعة ليُقرر أي سِبط سيحصُل على أي قطعة من الأرض. الأرض عطية من يهوه تنتقل من جيل إلى جيل آخر داخل السِبط.</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51- 56 في أكثر الترجمات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يُسجِّل موسى العدد الإجمالي لبني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"نجا العديد من بني إسرائيل بعد الأوقات الصعبة في رحلتنا هنا"، أو "فقدنا الكثير من الناس في طريقنا إلى سهول موآب"، أو "ثمة رجال كثيرين سيقاتلون المديانيين".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يهوه موسى أن يُعطي الأرض إلى الأسباط بصفتها عطيةً تنتقل من جيل إلى جيل آخر داخل السِبط. يُخبر يهوه موسى أن يعطي مساحة أرض أكبر للأسباط الأكثر عددًا، ومساحة أقل للأسباط الأصغر. يُخبر يهوه موسى أن يلقي القُرعة ليُقرر أي سِبط سيمتلك أي قطعة من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بني إسرائيل: "بمَ تشعر أو فيمَ تفكّر؟" قد يجيب الشخص بعبارات مثل: "نشعر بالحماس للحصول على الأرض التي يعطيها لنا يهوه"، أو "سيتأكد يهوه من أنَّ كل سِبط لديه أرض جيدة".</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"سيحصل شعبي على أرض جيدة"، أو "ستحصل كل عشيرة في كل سِبط على أرض كافية لرعاية عائلاتهم"، أو "لا أريد أن يجادل شعبي بشأن قطعة الأرض التي سيمتلكها".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51- 56 في أكثر الترجمات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يُسجِّل موسى العدد الإجمالي </w:t>
      </w:r>
      <w:r>
        <w:rPr>
          <w:b/>
          <w:rtl/>
          <w:cs/>
          <w:lang w:val="ar_AE" w:bidi="ar_AE"/>
        </w:rPr>
        <w:t>لبني إسرائيل</w:t>
      </w:r>
      <w:r>
        <w:rPr>
          <w:rtl/>
          <w:cs/>
          <w:lang w:val="ar_AE" w:bidi="ar_AE"/>
        </w:rPr>
        <w:t xml:space="preserve"> وهو 601,730. استخدموا التعبير ذاته </w:t>
      </w:r>
      <w:r>
        <w:rPr>
          <w:b/>
          <w:rtl/>
          <w:cs/>
          <w:lang w:val="ar_AE" w:bidi="ar_AE"/>
        </w:rPr>
        <w:t>بني إسرائيل</w:t>
      </w:r>
      <w:r>
        <w:rPr>
          <w:rtl/>
          <w:cs/>
          <w:lang w:val="ar_AE" w:bidi="ar_AE"/>
        </w:rPr>
        <w:t xml:space="preserve"> أو رجال إسرائيل الذي استخدمتم سابقًا للإشارة إلى "إسرائيل". إنَّ تعبير </w:t>
      </w:r>
      <w:r>
        <w:rPr>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يُخبر </w:t>
      </w:r>
      <w:r>
        <w:rPr>
          <w:b/>
          <w:rtl/>
          <w:cs/>
          <w:lang w:val="ar_AE" w:bidi="ar_AE"/>
        </w:rPr>
        <w:t>يهوه</w:t>
      </w:r>
      <w:r>
        <w:rPr>
          <w:rtl/>
          <w:cs/>
          <w:lang w:val="ar_AE" w:bidi="ar_AE"/>
        </w:rPr>
        <w:t xml:space="preserve"> موسى، كيف يُقسِّم الأرض بين أسباط إسرائيل. يُعدّ يهوه الاسم الشخصي لله، وفي هذا المقطع يُدعى الله باسم يهوه. احرصوا على ترجمة اسم الرب (يهوه) بالطريقة ذاتها التي استخدمتم في المقاطع السابقة، وتذكّروا أن اسم </w:t>
      </w:r>
      <w:r>
        <w:rPr>
          <w:rtl/>
          <w:cs/>
          <w:lang w:val="ar_AE" w:bidi="ar_AE"/>
        </w:rPr>
        <w:t>الرب (يهوه)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يُخبر يهوه موسى أنه يجب أنْ </w:t>
      </w:r>
      <w:r>
        <w:rPr>
          <w:b/>
          <w:rtl/>
          <w:cs/>
          <w:lang w:val="ar_AE" w:bidi="ar_AE"/>
        </w:rPr>
        <w:t>تُخصَّص</w:t>
      </w:r>
      <w:r>
        <w:rPr>
          <w:rtl/>
          <w:cs/>
          <w:lang w:val="ar_AE" w:bidi="ar_AE"/>
        </w:rPr>
        <w:t xml:space="preserve">، أو </w:t>
      </w:r>
      <w:r>
        <w:rPr>
          <w:b/>
          <w:rtl/>
          <w:cs/>
          <w:lang w:val="ar_AE" w:bidi="ar_AE"/>
        </w:rPr>
        <w:t>تُقسَّم</w:t>
      </w:r>
      <w:r>
        <w:rPr>
          <w:rtl/>
          <w:cs/>
          <w:lang w:val="ar_AE" w:bidi="ar_AE"/>
        </w:rPr>
        <w:t xml:space="preserve"> الأرض بين أسباط إسرائيل.</w:t>
      </w:r>
    </w:p>
    <w:p>
      <w:pPr>
        <w:bidi/>
      </w:pPr>
      <w:r>
        <w:rPr>
          <w:rtl/>
          <w:cs/>
          <w:lang w:val="ar_AE" w:bidi="ar_AE"/>
        </w:rPr>
      </w:r>
      <w:r>
        <w:rPr>
          <w:rtl/>
          <w:cs/>
          <w:lang w:val="ar_AE" w:bidi="ar_AE"/>
        </w:rPr>
        <w:t>توقفوا هنا وناقشوا معًا الكلمة أو العبارة التي سوف تستخدمون للتعبير عن "</w:t>
      </w:r>
      <w:r>
        <w:rPr>
          <w:b/>
          <w:rtl/>
          <w:cs/>
          <w:lang w:val="ar_AE" w:bidi="ar_AE"/>
        </w:rPr>
        <w:t>تخصيص</w:t>
      </w:r>
      <w:r>
        <w:rPr>
          <w:rtl/>
          <w:cs/>
          <w:lang w:val="ar_AE" w:bidi="ar_AE"/>
        </w:rPr>
        <w:t>" أو "</w:t>
      </w:r>
      <w:r>
        <w:rPr>
          <w:b/>
          <w:rtl/>
          <w:cs/>
          <w:lang w:val="ar_AE" w:bidi="ar_AE"/>
        </w:rPr>
        <w:t>تقسيم</w:t>
      </w:r>
      <w:r>
        <w:rPr>
          <w:rtl/>
          <w:cs/>
          <w:lang w:val="ar_AE" w:bidi="ar_AE"/>
        </w:rPr>
        <w:t>". وإذا كنتم قد ترجمتم هذه الفكرة من قبل في سفرٍ آخر من الكتاب المقدس، فاستخدموا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الأرض </w:t>
      </w:r>
      <w:r>
        <w:rPr>
          <w:b/>
          <w:rtl/>
          <w:cs/>
          <w:lang w:val="ar_AE" w:bidi="ar_AE"/>
        </w:rPr>
        <w:t>ميراث</w:t>
      </w:r>
      <w:r>
        <w:rPr>
          <w:rtl/>
          <w:cs/>
          <w:lang w:val="ar_AE" w:bidi="ar_AE"/>
        </w:rPr>
        <w:t xml:space="preserve">. الميراث هو الممتلكات أو الثروة التي يحصل عليها الابن من أبيه عندما يموت أبوه. يُعطي يهوه لأبنائه ميراثًا، أو عطية من تلقاء ذاته بصفته أبًا لأبنائه. استخدموا الكلمة أو العبارة ذاتها للتعبير عن "ميراث" كما استخدمتم في المقاطع السابقة. </w:t>
      </w:r>
    </w:p>
    <w:p>
      <w:pPr>
        <w:bidi/>
      </w:pPr>
      <w:r>
        <w:rPr>
          <w:rtl/>
          <w:cs/>
          <w:lang w:val="ar_AE" w:bidi="ar_AE"/>
        </w:rPr>
      </w:r>
      <w:r>
        <w:rPr>
          <w:rtl/>
          <w:cs/>
          <w:lang w:val="ar_AE" w:bidi="ar_AE"/>
        </w:rPr>
        <w:t xml:space="preserve">سيحصل </w:t>
      </w:r>
      <w:r>
        <w:rPr>
          <w:b/>
          <w:rtl/>
          <w:cs/>
          <w:lang w:val="ar_AE" w:bidi="ar_AE"/>
        </w:rPr>
        <w:t>السِبط</w:t>
      </w:r>
      <w:r>
        <w:rPr>
          <w:rtl/>
          <w:cs/>
          <w:lang w:val="ar_AE" w:bidi="ar_AE"/>
        </w:rPr>
        <w:t xml:space="preserve"> الأكبر عددًا على أرض مساحتها أكبر والسِبط الأقل عددًا على أرض مساحتها أقل. استخدموا الكلمة أو التعبير ذاته للسِبط كما استخدمتم في المقاطع السابقة.</w:t>
      </w:r>
    </w:p>
    <w:p>
      <w:pPr>
        <w:bidi/>
      </w:pPr>
      <w:r>
        <w:rPr>
          <w:rtl/>
          <w:cs/>
          <w:lang w:val="ar_AE" w:bidi="ar_AE"/>
        </w:rPr>
      </w:r>
      <w:r>
        <w:rPr>
          <w:rtl/>
          <w:cs/>
          <w:lang w:val="ar_AE" w:bidi="ar_AE"/>
        </w:rPr>
        <w:t xml:space="preserve">سوف يُقسِّم موسى ويُعطي الأرض </w:t>
      </w:r>
      <w:r>
        <w:rPr>
          <w:b/>
          <w:rtl/>
          <w:cs/>
          <w:lang w:val="ar_AE" w:bidi="ar_AE"/>
        </w:rPr>
        <w:t>بالحِصَّة (النصيب)</w:t>
      </w:r>
      <w:r>
        <w:rPr>
          <w:rtl/>
          <w:cs/>
          <w:lang w:val="ar_AE" w:bidi="ar_AE"/>
        </w:rPr>
        <w:t xml:space="preserve"> أو </w:t>
      </w:r>
      <w:r>
        <w:rPr>
          <w:b/>
          <w:rtl/>
          <w:cs/>
          <w:lang w:val="ar_AE" w:bidi="ar_AE"/>
        </w:rPr>
        <w:t>بإلقاء القُرعة</w:t>
      </w:r>
      <w:r>
        <w:rPr>
          <w:rtl/>
          <w:cs/>
          <w:lang w:val="ar_AE" w:bidi="ar_AE"/>
        </w:rPr>
        <w:t>. إنَّ إلقاء القُرعة طريقة لتخصيص شيء عشوائيًا أو دون تفضيل شخصٍ عن آخر. قد يتضمن إلقاء القُرعة إلقاء الحجارة أو الخشب مع أو دون وجود علامات عليها. في الكتاب المقدس، قد يُعطي إلقاء القُرعة ليهوه فرصة إظهار إرادته في موقف مُعين.</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نصيب</w:t>
      </w:r>
      <w:r>
        <w:rPr>
          <w:rtl/>
          <w:cs/>
          <w:lang w:val="ar_AE" w:bidi="ar_AE"/>
        </w:rPr>
        <w:t xml:space="preserve"> أو </w:t>
      </w:r>
      <w:r>
        <w:rPr>
          <w:b/>
          <w:rtl/>
          <w:cs/>
          <w:lang w:val="ar_AE" w:bidi="ar_AE"/>
        </w:rPr>
        <w:t>قُرعة</w:t>
      </w:r>
      <w:r>
        <w:rPr>
          <w:rtl/>
          <w:cs/>
          <w:lang w:val="ar_AE" w:bidi="ar_AE"/>
        </w:rPr>
        <w:t>.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26:57–65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26: 57- 65 واحفظوا هذا المقطع في قلوبكم.</w:t>
      </w:r>
    </w:p>
    <w:p>
      <w:pPr>
        <w:bidi/>
      </w:pPr>
      <w:r>
        <w:rPr>
          <w:rtl/>
          <w:cs/>
          <w:lang w:val="ar_AE" w:bidi="ar_AE"/>
        </w:rPr>
      </w:r>
      <w:r>
        <w:rPr>
          <w:rtl/>
          <w:cs/>
          <w:lang w:val="ar_AE" w:bidi="ar_AE"/>
        </w:rPr>
        <w:t>استمعوا إلى نسخة صوتية من سفر العدد 26: 57- 65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26: 57- 65 من الترجمة الأكثر فهمًا.</w:t>
      </w:r>
    </w:p>
    <w:p>
      <w:pPr>
        <w:bidi/>
      </w:pPr>
      <w:r>
        <w:rPr>
          <w:rtl/>
          <w:cs/>
          <w:lang w:val="ar_AE" w:bidi="ar_AE"/>
        </w:rPr>
      </w:r>
      <w:r>
        <w:rPr>
          <w:rtl/>
          <w:cs/>
          <w:lang w:val="ar_AE" w:bidi="ar_AE"/>
        </w:rPr>
        <w:t>في هذا المقطع، يخبرنا موسى عن سبط لاوي، الذي يُدعى اللاويين. لم يُدرج موسى وألعازار اللاويين في إحصاء بني إسرائيل الذين كانوا في سهول موآب، بالقُرب من أريحا شرق نهر الأردن. ستتذكَّرون أن اللاويين منفصلون عن بقية بني إسرائيل ومُخصَّصون لخدمة يهوه.</w:t>
      </w:r>
    </w:p>
    <w:p>
      <w:pPr>
        <w:bidi/>
      </w:pPr>
      <w:r>
        <w:rPr>
          <w:rtl/>
          <w:cs/>
          <w:lang w:val="ar_AE" w:bidi="ar_AE"/>
        </w:rPr>
      </w:r>
      <w:r>
        <w:rPr>
          <w:rtl/>
          <w:cs/>
          <w:lang w:val="ar_AE" w:bidi="ar_AE"/>
        </w:rPr>
        <w:t xml:space="preserve">توقفوا هنا كمجموعة وانظروا إلى خريطة </w:t>
      </w:r>
      <w:r>
        <w:rPr>
          <w:b/>
          <w:rtl/>
          <w:cs/>
          <w:lang w:val="ar_AE" w:bidi="ar_AE"/>
        </w:rPr>
        <w:t>عرَبات (سهول) موآب، ونهر الأردن وأريحا</w:t>
      </w:r>
      <w:r>
        <w:rPr>
          <w:rtl/>
          <w:cs/>
          <w:lang w:val="ar_AE" w:bidi="ar_AE"/>
        </w:rPr>
        <w:t>، إن احتاج الأمر. أوقفوا سماع هذا التسجيل الصوتي هنا.</w:t>
      </w:r>
    </w:p>
    <w:p>
      <w:pPr>
        <w:bidi/>
      </w:pPr>
      <w:r>
        <w:rPr>
          <w:rtl/>
          <w:cs/>
          <w:lang w:val="ar_AE" w:bidi="ar_AE"/>
        </w:rPr>
      </w:r>
      <w:r>
        <w:rPr>
          <w:rtl/>
          <w:cs/>
          <w:lang w:val="ar_AE" w:bidi="ar_AE"/>
        </w:rPr>
        <w:t xml:space="preserve">يخبرنا موسى عن عشائر اللاويّين، أو مجموعات العائلات في السِبط. يتكون سِبط لاوي من ثلاث عشائر رئيسية. ستتذكرُّون من المقطع السابق أنَّ بني إسرائيل دَعوا العشائر باسم سلَف مُهِّم وأضافوا نهايةً إلى اسم السلَف ليُظهروا أنه اسم عشيرة. لِجِرْشُونَ عَشِيرَةُ الْجِرْشُونِيِّينَ. لِقَهَاتَ عَشِيرَةُ الْقَهَاتِيِّينَ. لِمَرَارِي عَشِيرَةُ الْمَرَارِيِّينَ. يخبرنا موسى عن خمس عشائر أخرى في سبط اللاويّين. عَشِيرَةُ اللِّبْنِيِّينَ هُم نسل لِبني، الذين هُم نسل جِرشون. عَشِيرَةُ الْحَبْرُونِيِّينَ الذين هُم نسل حبرون، الذي كان من نسل قهات. عَشِيرَةُ الْمَحْلِيِّينَ وهُم نسل مَحلي، وَعَشِيرَةُ الْمُوشِيِّينَ وهُم نسل موشي. محلي وموشي هُم نسل مراري. عَشِيرَةُ الْقُورَحِيِّينَ من قورح، الذي كان من نسل قهات. تُدعى أحيانًا عشائر اللِّبْنِيِّينَ وَالْحَبْرُونِيِّينَ وَالْمَحْلِيِّينَ وَالْمُوشِيِّينَ وَالْقُورَحِيِّينَ عشائر فرعية. العشيرة الفرعية مجموعة عائلات أصغر وهي جزء من عشيرة أكبر. لا نعرف ماذا حدث للعشائر الثلاث الأخرى أو العشائر الفرعية التي سجَّلها موسى على جَبَل سيناء عندما أحصى اللاويين وسجِّلهم المرَّة الأولى. </w:t>
      </w:r>
    </w:p>
    <w:p>
      <w:pPr>
        <w:bidi/>
      </w:pPr>
      <w:r>
        <w:rPr>
          <w:rtl/>
          <w:cs/>
          <w:lang w:val="ar_AE" w:bidi="ar_AE"/>
        </w:rPr>
      </w:r>
      <w:r>
        <w:rPr>
          <w:rtl/>
          <w:cs/>
          <w:lang w:val="ar_AE" w:bidi="ar_AE"/>
        </w:rPr>
        <w:t>توقفوا هنا وناقشوا هذا السؤال كمجموعة: ما مجموعات العائلات التي تُعرِّفون أنفسكم بأنكم تنتمون إليها؟ هل تنتمون إلى أكثر من مجموعة عائلية واحدة؟ أوقفوا سماع هذا التسجيل الصوتي هنا.</w:t>
      </w:r>
    </w:p>
    <w:p>
      <w:pPr>
        <w:bidi/>
      </w:pPr>
      <w:r>
        <w:rPr>
          <w:rtl/>
          <w:cs/>
          <w:lang w:val="ar_AE" w:bidi="ar_AE"/>
        </w:rPr>
      </w:r>
      <w:r>
        <w:rPr>
          <w:rtl/>
          <w:cs/>
          <w:lang w:val="ar_AE" w:bidi="ar_AE"/>
        </w:rPr>
        <w:t>يذكِّر موسى بني إسرائيل بأجداد رئيس الكهنة. يذكِّر موسى بني إسرائيل بأن ألعازار هو لاويّ قهاتي، وهو جزء من العشيرة التي اختارها الرب لخدمة خيمة الاجتماع. كما أن ألعازار هو ابن هارون، واختاره الرب ليكون رئيس الكهنة. أخبر يهوه موسى وهارون أن ابن هارون سيُصبح رئيس الكهنة عندما يموت هارون. كان عمرام ابن قهات. لا نعرف ما إذا كان ابن قهات من صلبه أم من نسله. كان عمرام أبو موسى وهارون. لا نعرف ما إذا كان عمرام، أبو موسى، هو ذاته عمرام الذي يُدعى ابن قهات. إذا كان عمرام ابن قهات من صلبه، يكون عمرام، أبو موسى وهارون، على الأرجح عمرام آخر. يُظهر موسى لبني إسرائيل أن هارون كان لاويًّا من جهة كلٍ من أبيه وأمه. كانت يوكابد، أم هارون، ابنة، أو نسل لاوي من الإناث. كان لاويّ ميتًا منذ وقت طويل ولا يمكن أن يكون أبًا ليُوكابد.</w:t>
      </w:r>
    </w:p>
    <w:p>
      <w:pPr>
        <w:bidi/>
      </w:pPr>
      <w:r>
        <w:rPr>
          <w:rtl/>
          <w:cs/>
          <w:lang w:val="ar_AE" w:bidi="ar_AE"/>
        </w:rPr>
      </w:r>
      <w:r>
        <w:rPr>
          <w:rtl/>
          <w:cs/>
          <w:lang w:val="ar_AE" w:bidi="ar_AE"/>
        </w:rPr>
        <w:t>يذكِّرنا موسى بابنَي هارون ويعطي تحذيرًا ثالثًا وأخيرًا لبني إسرائيل أن يبقوا مُطيعين ليهوه. ستتذكرون أن موسى ذَكَّر بني إسرائيل بداثان وأبيرام، من سبط رأوبين، باعتبار قصتهما التحذير الأول. ذكَّر موسى بني إسرائيل بعير وأونان، من سبط يهوذا، باعتبارهما التحذير الثاني. أما عن ناداب وأبيهو من سبط لاوي، فهُما التحذير الثالث. لم يتبع ناداب وأبيهو تعليمات يهوه بشأن النار للحريق وكيف ينبغي أنْ تكون، وقتلهما يهوه.</w:t>
      </w:r>
    </w:p>
    <w:p>
      <w:pPr>
        <w:bidi/>
      </w:pPr>
      <w:r>
        <w:rPr>
          <w:rtl/>
          <w:cs/>
          <w:lang w:val="ar_AE" w:bidi="ar_AE"/>
        </w:rPr>
      </w:r>
      <w:r>
        <w:rPr>
          <w:rtl/>
          <w:cs/>
          <w:lang w:val="ar_AE" w:bidi="ar_AE"/>
        </w:rPr>
        <w:t>يُسجل موسى 23,000 رجُل وصبي الذين بلغوا من العُمر شهرًا أو أكثر في سِبط لاوي. اللاويون مُسجَّلون بالطريقة عينها التي تمَّت عند جَبَل سيناء. يختلف هذا عن بقية أسباط إسرائيل. يضم موسى في إحصاء اللاويين الأطفال الذين تجاوزوا شهرًا واحدًا، والفتيان، وجميع الرجال. لا نعرف عدد الناس في كل عشيرة. بالنسبة لسِبط لاوي، يُسجّل موسى 1000 شخص في هذا الإحصاء الثاني أكثر من الإحصاء الأول.</w:t>
      </w:r>
    </w:p>
    <w:p>
      <w:pPr>
        <w:bidi/>
      </w:pPr>
      <w:r>
        <w:rPr>
          <w:rtl/>
          <w:cs/>
          <w:lang w:val="ar_AE" w:bidi="ar_AE"/>
        </w:rPr>
      </w:r>
      <w:r>
        <w:rPr>
          <w:rtl/>
          <w:cs/>
          <w:lang w:val="ar_AE" w:bidi="ar_AE"/>
        </w:rPr>
        <w:t>توقفوا هنا وناقشوا هذا السؤال كمجموعة: إذا كان شخص ما يُحصي شعبكم، فمَن يُشمَل في الإحصاء؟ هل تُحصَى مجموعات الناس المختلفة أو تُسجَّل بطريقة مختلفة؟ أوقفوا سماع هذا التسجيل الصوتي هنا.</w:t>
      </w:r>
    </w:p>
    <w:p>
      <w:pPr>
        <w:bidi/>
      </w:pPr>
      <w:r>
        <w:rPr>
          <w:rtl/>
          <w:cs/>
          <w:lang w:val="ar_AE" w:bidi="ar_AE"/>
        </w:rPr>
      </w:r>
      <w:r>
        <w:rPr>
          <w:rtl/>
          <w:cs/>
          <w:lang w:val="ar_AE" w:bidi="ar_AE"/>
        </w:rPr>
        <w:t>أجرَى موسى إحصاءً لأسباط إسرائيل في سهول موآب ليَعلم مساحة الأرض التي سيحتاجها كل سِبط وعدد الرجال الذين يمكنهم القتال منه. لا يحتاج اللاويون إلى الأرض، ولن يحاربوا، لذلك لا يُدرَجون في الإحصاء الثاني. لا يحصل اللاويون على ميراث، أو عطية الأرض التي تنتقل عبر الأجيال، لأن أسباط إسرائيل يُعطون جزءًا ممَّا لديهم لدعم اللاويين. يُخصَّص اللاويين لخدمة يهوه.</w:t>
      </w:r>
    </w:p>
    <w:p>
      <w:pPr>
        <w:bidi/>
      </w:pPr>
      <w:r>
        <w:rPr>
          <w:rtl/>
          <w:cs/>
          <w:lang w:val="ar_AE" w:bidi="ar_AE"/>
        </w:rPr>
      </w:r>
      <w:r>
        <w:rPr>
          <w:rtl/>
          <w:cs/>
          <w:lang w:val="ar_AE" w:bidi="ar_AE"/>
        </w:rPr>
        <w:t>توقفوا هنا وناقشوا هذا السؤال كمجموعة: مَن في مجتمعكم لا يشتري طعامه أو يزرعه بنفسه، بل لديهم أفراد آخرون في الجماعة يوفِّرون الطعام لهم؟ لماذا يعتني بقية الجماعة بهم؟ أوقفوا سماع هذا التسجيل الصوتي هنا.</w:t>
      </w:r>
    </w:p>
    <w:p>
      <w:pPr>
        <w:bidi/>
      </w:pPr>
      <w:r>
        <w:rPr>
          <w:rtl/>
          <w:cs/>
          <w:lang w:val="ar_AE" w:bidi="ar_AE"/>
        </w:rPr>
      </w:r>
      <w:r>
        <w:rPr>
          <w:rtl/>
          <w:cs/>
          <w:lang w:val="ar_AE" w:bidi="ar_AE"/>
        </w:rPr>
        <w:t>ينتهي موسى من إخبار بني إسرائيل عن التعداد الثاني وسِجِّل اللاويين. لقد أخبرنا موسى بعدد الرجال الذين بلغوا من العُمر عشرين سنة أو أكثر في أسباط إسرائيل الاثني عشر حسب عشائرهم، وعدد الأولاد اللاويين والرجال الذين بلغوا من العمر شهرًا أو أكثر، الذين كانوا في سهول موآب وقت الإحصاء. يخبرنا موسى أن دينونة يهوه على شعب إسرائيل اكتملت. لم يوجد تقريبًا أي شخص أُحصيَ أو سُجِّل في التعداد الأول باقٍ على قيد الحياة في التعداد الثاني. أُحصي رجُلَين فقط وسُجِّلا في كلا المكانَين. كان كالب ويشوع مُخلصَين ليهوه وبقيا على قيد الحياة بعد انتهاء زمن التيه في البرية. لا يُدرج موسى نفسه بصفته شخصًا سينجو. يعلم موسى أنه لن يعيش حتى زمن دخول الأرض التي وعد بها يهوه بني إسرائيل. لأنه لم يكُن أمينًا ليهوه وسيموت في البرية.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26: 57- 65 من الترجمة الأكثر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يُسجِّل موسى عشائر اللاويين والعشائر المُتفرِّعة منها.</w:t>
      </w:r>
    </w:p>
    <w:p>
      <w:pPr>
        <w:bidi/>
      </w:pPr>
      <w:r>
        <w:rPr>
          <w:rtl/>
          <w:cs/>
          <w:lang w:val="ar_AE" w:bidi="ar_AE"/>
        </w:rPr>
      </w:r>
      <w:r>
        <w:rPr>
          <w:b/>
          <w:rtl/>
          <w:cs/>
          <w:lang w:val="ar_AE" w:bidi="ar_AE"/>
        </w:rPr>
        <w:t>في المشهد الثاني:</w:t>
      </w:r>
      <w:r>
        <w:rPr>
          <w:rtl/>
          <w:cs/>
          <w:lang w:val="ar_AE" w:bidi="ar_AE"/>
        </w:rPr>
        <w:t xml:space="preserve"> يُذكِّر موسى بني إسرائيل بنسل رؤساء الكهنة هارون وألعازار. </w:t>
      </w:r>
    </w:p>
    <w:p>
      <w:pPr>
        <w:bidi/>
      </w:pPr>
      <w:r>
        <w:rPr>
          <w:rtl/>
          <w:cs/>
          <w:lang w:val="ar_AE" w:bidi="ar_AE"/>
        </w:rPr>
      </w:r>
      <w:r>
        <w:rPr>
          <w:b/>
          <w:rtl/>
          <w:cs/>
          <w:lang w:val="ar_AE" w:bidi="ar_AE"/>
        </w:rPr>
        <w:t>في المشهد الثالث:</w:t>
      </w:r>
      <w:r>
        <w:rPr>
          <w:rtl/>
          <w:cs/>
          <w:lang w:val="ar_AE" w:bidi="ar_AE"/>
        </w:rPr>
        <w:t xml:space="preserve"> يُذكِّر موسى بني إسرائيل بقصة ناداب وأبيهو كتحذير للبقاء في طاعة يهوه.</w:t>
      </w:r>
    </w:p>
    <w:p>
      <w:pPr>
        <w:bidi/>
      </w:pPr>
      <w:r>
        <w:rPr>
          <w:rtl/>
          <w:cs/>
          <w:lang w:val="ar_AE" w:bidi="ar_AE"/>
        </w:rPr>
      </w:r>
      <w:r>
        <w:rPr>
          <w:b/>
          <w:rtl/>
          <w:cs/>
          <w:lang w:val="ar_AE" w:bidi="ar_AE"/>
        </w:rPr>
        <w:t>في المشهد الرابع:</w:t>
      </w:r>
      <w:r>
        <w:rPr>
          <w:rtl/>
          <w:cs/>
          <w:lang w:val="ar_AE" w:bidi="ar_AE"/>
        </w:rPr>
        <w:t xml:space="preserve"> يُخبر موسى بني إسرائيل بعدد اللاويين الذين في سهول (عرَبات) موآب.</w:t>
      </w:r>
    </w:p>
    <w:p>
      <w:pPr>
        <w:bidi/>
      </w:pPr>
      <w:r>
        <w:rPr>
          <w:rtl/>
          <w:cs/>
          <w:lang w:val="ar_AE" w:bidi="ar_AE"/>
        </w:rPr>
      </w:r>
      <w:r>
        <w:rPr>
          <w:b/>
          <w:rtl/>
          <w:cs/>
          <w:lang w:val="ar_AE" w:bidi="ar_AE"/>
        </w:rPr>
        <w:t>في المشهد الخامس:</w:t>
      </w:r>
      <w:r>
        <w:rPr>
          <w:rtl/>
          <w:cs/>
          <w:lang w:val="ar_AE" w:bidi="ar_AE"/>
        </w:rPr>
        <w:t xml:space="preserve"> ينهي موسى الحديث بإخبار بني إسرائيل عن التعداد الثاني. يُخبر موسى بني إسرائيل بأنَّ يهوه أنهى قضاءهُ من جهة عدم أمانة بني إسرائيل.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الجِرْشُونيون والْقَهَاتِيّونَ والْمَرَارِيّيون واللِّبْنِيّيونَ والْحَبْرُونِيّيونَ وَالْمَحْلِيّونَ وَالْمُوشِيّونَ والْقُورَحِيّيون</w:t>
      </w:r>
    </w:p>
    <w:p>
      <w:pPr>
        <w:pStyle w:val="ListBullet"/>
        <w:bidi/>
        <w:spacing w:line="240" w:lineRule="auto"/>
        <w:ind w:left="720"/>
      </w:pPr>
      <w:r>
        <w:rPr>
          <w:rtl/>
          <w:cs/>
          <w:lang w:val="ar_AE" w:bidi="ar_AE"/>
        </w:rPr>
      </w:r>
      <w:r>
        <w:rPr>
          <w:rtl/>
          <w:cs/>
          <w:lang w:val="ar_AE" w:bidi="ar_AE"/>
        </w:rPr>
        <w:t>هارون ونسله عمرام وقهات ويوكابد</w:t>
      </w:r>
    </w:p>
    <w:p>
      <w:pPr>
        <w:pStyle w:val="ListBullet"/>
        <w:bidi/>
        <w:spacing w:line="240" w:lineRule="auto"/>
        <w:ind w:left="720"/>
      </w:pPr>
      <w:r>
        <w:rPr>
          <w:rtl/>
          <w:cs/>
          <w:lang w:val="ar_AE" w:bidi="ar_AE"/>
        </w:rPr>
      </w:r>
      <w:r>
        <w:rPr>
          <w:rtl/>
          <w:cs/>
          <w:lang w:val="ar_AE" w:bidi="ar_AE"/>
        </w:rPr>
        <w:t>ناداب وأبيهو ابنا هارون اللّذان ماتا</w:t>
      </w:r>
    </w:p>
    <w:p>
      <w:pPr>
        <w:pStyle w:val="ListBullet"/>
        <w:bidi/>
        <w:spacing w:line="240" w:lineRule="auto"/>
        <w:ind w:left="720"/>
      </w:pPr>
      <w:r>
        <w:rPr>
          <w:rtl/>
          <w:cs/>
          <w:lang w:val="ar_AE" w:bidi="ar_AE"/>
        </w:rPr>
      </w:r>
      <w:r>
        <w:rPr>
          <w:rtl/>
          <w:cs/>
          <w:lang w:val="ar_AE" w:bidi="ar_AE"/>
        </w:rPr>
        <w:t>ألعازار رئيس الكهنة</w:t>
      </w:r>
    </w:p>
    <w:p>
      <w:pPr>
        <w:pStyle w:val="ListBullet"/>
        <w:bidi/>
        <w:spacing w:line="240" w:lineRule="auto"/>
        <w:ind w:left="720"/>
      </w:pPr>
      <w:r>
        <w:rPr>
          <w:rtl/>
          <w:cs/>
          <w:lang w:val="ar_AE" w:bidi="ar_AE"/>
        </w:rPr>
      </w:r>
      <w:r>
        <w:rPr>
          <w:rtl/>
          <w:cs/>
          <w:lang w:val="ar_AE" w:bidi="ar_AE"/>
        </w:rPr>
        <w:t>إيثامار الكاهن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كالِب ويشوع</w:t>
      </w:r>
    </w:p>
    <w:p>
      <w:pPr>
        <w:bidi/>
      </w:pPr>
      <w:r>
        <w:rPr>
          <w:rtl/>
          <w:cs/>
          <w:lang w:val="ar_AE" w:bidi="ar_AE"/>
        </w:rPr>
      </w:r>
      <w:r>
        <w:rPr>
          <w:rtl/>
          <w:cs/>
          <w:lang w:val="ar_AE" w:bidi="ar_AE"/>
        </w:rPr>
        <w:t>مات هارون ونسله عمرام وقهات ويوكابد. مات أبناء هارون ناداب وأبيهو.</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انتهى موسى من تقديم نتائج التعداد لأسباط إسرائيل. والآن، يُعطي موسى قائمة بسِبط لاوي وأسماء الأبناء، أو النسل من الذكور، للاوي الذي عشائره الرئيسية والفرعية باسمه والتي كانت موجودة آنذاك. صيغت أسماء العشائر الرئيسية والفرعية من أسماء نسل لاوي من الذكور. </w:t>
      </w:r>
    </w:p>
    <w:p>
      <w:pPr>
        <w:bidi/>
      </w:pPr>
      <w:r>
        <w:rPr>
          <w:rtl/>
          <w:cs/>
          <w:lang w:val="ar_AE" w:bidi="ar_AE"/>
        </w:rPr>
      </w:r>
      <w:r>
        <w:rPr>
          <w:rtl/>
          <w:cs/>
          <w:lang w:val="ar_AE" w:bidi="ar_AE"/>
        </w:rPr>
        <w:t>يُعطي موسى خلفية معلومات إضافية ليس لها صِلة بالتعداد. يتحدَّث موسى عن نسل قهات ويُعطي تحذير لبني إسرائيل. كان قهات من نسل هارون وموسى ومريم. كان هارون أبو أليعازر. يُذكِّر موسى بني إسرائيل بأنَّ هارون وابناءهُ كرَّسهم وقدَّسهم يهوه ليكونوا كهنته. يُذكِّر موسى بني إسرائيل بالابن الأول والثاني لهارون، ناداب وأبيهو. يستخدم موسى ناداب وأبيهو كتحذير ثالث لبني إسرائيل. يُذكر التحذير بني إسرائيل بالبقاء مُطيعين ليهوه وعمَل فقط ما يخبرهم به. قتل يهوه ناداب وأبيهو لأنهم قدَّموا نارًا ليهوه بطريقة خاطئة.</w:t>
      </w:r>
    </w:p>
    <w:p>
      <w:pPr>
        <w:bidi/>
      </w:pPr>
      <w:r>
        <w:rPr>
          <w:rtl/>
          <w:cs/>
          <w:lang w:val="ar_AE" w:bidi="ar_AE"/>
        </w:rPr>
      </w:r>
      <w:r>
        <w:rPr>
          <w:rtl/>
          <w:cs/>
          <w:lang w:val="ar_AE" w:bidi="ar_AE"/>
        </w:rPr>
        <w:t xml:space="preserve">بعدما يذكر موسى التحذير الثالث، ينهي تسجيل اللاويين الذين في سهول موآب. إنَّ عدد الذكور من الصبيان والرجال الذين أعمارهم شهر واحد أو أكثر في سِبط لاوي وقت التسجيل هو: 23,000. يشرح موسى لبني إسرائيل أنَّ اللاويين مُسجَّلون وحدهم منفصلين لأنهم لن يُعطوا ميرثًا أو أرضًا كعطيةٍ. يُقدَّم لهم يهوه طعامًا ومسكنًا بطريقة مختلفة عن بقية أسباط إسرائيل. </w:t>
      </w:r>
    </w:p>
    <w:p>
      <w:pPr>
        <w:bidi/>
      </w:pPr>
      <w:r>
        <w:rPr>
          <w:rtl/>
          <w:cs/>
          <w:lang w:val="ar_AE" w:bidi="ar_AE"/>
        </w:rPr>
      </w:r>
      <w:r>
        <w:rPr>
          <w:rtl/>
          <w:cs/>
          <w:lang w:val="ar_AE" w:bidi="ar_AE"/>
        </w:rPr>
        <w:t>توقَّفوا هنا وناقشوا كمجموعة: أطلبوا من أحد أعضاء المجموعة التحدُّث عن أمر فعله أمس، لكن قبل أنْ ينتهي، اطلب منه التوقُّف وقدِّم خلفية معلومات إضافية عن شخص رآه أمس. انتبهوا إلى طريقة تقديم المعلومات الإضافية ثم ارجعول إلى القصة الأساسية. أوقفوا سماع هذا التسجيل الصوتي هنا.</w:t>
      </w:r>
    </w:p>
    <w:p>
      <w:pPr>
        <w:bidi/>
      </w:pPr>
      <w:r>
        <w:rPr>
          <w:rtl/>
          <w:cs/>
          <w:lang w:val="ar_AE" w:bidi="ar_AE"/>
        </w:rPr>
      </w:r>
      <w:r>
        <w:rPr>
          <w:rtl/>
          <w:cs/>
          <w:lang w:val="ar_AE" w:bidi="ar_AE"/>
        </w:rPr>
        <w:t>القسم الأخير في المقطع ختام جميع المقاطع السابقة حيث يُخبر موسى بني إسرائيل عن التعداد الثاني ويُسجل أسباط بني إسرائيل وسِبط اللاويين. لدى بني إسرائيل الآن سجِّل كامل بجميع شعب إسرائيل الذين في سهول موآب عند نهر الأردن في أريحا. يُخبر موسى بني إسرائيل أنَّ السجِّل من هذا التعداد لأشخاص مختلفين عن سجِّل التعداد الأول. هذا لأن الجميع من التعداد الأول، فيما عدا كالب ويشوع، ماتوا. اكتمل قضاء يهوه.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26: 57- 65 من الترجمة الأكثر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الجِرْشُونيون والْقَهَاتِيّونَ والْمَرَارِيّيون واللِّبْنِيّيونَ والْحَبْرُونِيّيونَ وَالْمَحْلِيّونَ وَالْمُوشِيّونَ والْقُورَحِيّيون</w:t>
      </w:r>
    </w:p>
    <w:p>
      <w:pPr>
        <w:pStyle w:val="ListBullet"/>
        <w:bidi/>
        <w:spacing w:line="240" w:lineRule="auto"/>
        <w:ind w:left="720"/>
      </w:pPr>
      <w:r>
        <w:rPr>
          <w:rtl/>
          <w:cs/>
          <w:lang w:val="ar_AE" w:bidi="ar_AE"/>
        </w:rPr>
      </w:r>
      <w:r>
        <w:rPr>
          <w:rtl/>
          <w:cs/>
          <w:lang w:val="ar_AE" w:bidi="ar_AE"/>
        </w:rPr>
        <w:t>هارون ونسله عمرام وقهات ويوكابد</w:t>
      </w:r>
    </w:p>
    <w:p>
      <w:pPr>
        <w:pStyle w:val="ListBullet"/>
        <w:bidi/>
        <w:spacing w:line="240" w:lineRule="auto"/>
        <w:ind w:left="720"/>
      </w:pPr>
      <w:r>
        <w:rPr>
          <w:rtl/>
          <w:cs/>
          <w:lang w:val="ar_AE" w:bidi="ar_AE"/>
        </w:rPr>
      </w:r>
      <w:r>
        <w:rPr>
          <w:rtl/>
          <w:cs/>
          <w:lang w:val="ar_AE" w:bidi="ar_AE"/>
        </w:rPr>
        <w:t>ناداب وأبيهو ابنا هارون اللّذان ماتا</w:t>
      </w:r>
    </w:p>
    <w:p>
      <w:pPr>
        <w:pStyle w:val="ListBullet"/>
        <w:bidi/>
        <w:spacing w:line="240" w:lineRule="auto"/>
        <w:ind w:left="720"/>
      </w:pPr>
      <w:r>
        <w:rPr>
          <w:rtl/>
          <w:cs/>
          <w:lang w:val="ar_AE" w:bidi="ar_AE"/>
        </w:rPr>
      </w:r>
      <w:r>
        <w:rPr>
          <w:rtl/>
          <w:cs/>
          <w:lang w:val="ar_AE" w:bidi="ar_AE"/>
        </w:rPr>
        <w:t>ألعازار رئيس الكهنة</w:t>
      </w:r>
    </w:p>
    <w:p>
      <w:pPr>
        <w:pStyle w:val="ListBullet"/>
        <w:bidi/>
        <w:spacing w:line="240" w:lineRule="auto"/>
        <w:ind w:left="720"/>
      </w:pPr>
      <w:r>
        <w:rPr>
          <w:rtl/>
          <w:cs/>
          <w:lang w:val="ar_AE" w:bidi="ar_AE"/>
        </w:rPr>
      </w:r>
      <w:r>
        <w:rPr>
          <w:rtl/>
          <w:cs/>
          <w:lang w:val="ar_AE" w:bidi="ar_AE"/>
        </w:rPr>
        <w:t>إيثامار الكاهن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كالِب ويشوع</w:t>
      </w:r>
    </w:p>
    <w:p>
      <w:pPr>
        <w:bidi/>
      </w:pPr>
      <w:r>
        <w:rPr>
          <w:rtl/>
          <w:cs/>
          <w:lang w:val="ar_AE" w:bidi="ar_AE"/>
        </w:rPr>
      </w:r>
      <w:r>
        <w:rPr>
          <w:rtl/>
          <w:cs/>
          <w:lang w:val="ar_AE" w:bidi="ar_AE"/>
        </w:rPr>
        <w:t>مات هارون وعمرام وقهات ويوكابد وناداب وأبيهو.</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يُسجِّل موسى عشائر اللاويين الأساسية والفرعية.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"أريد أن أقدِّم سِجِلًا لعشائر اللاويين الذين في سهول موآب"، أو "بعض عشائر اللاويين لم تبقى على قيد الحياة بعد رحلتنا إلى سهول موآب".</w:t>
      </w:r>
    </w:p>
    <w:p>
      <w:pPr>
        <w:pStyle w:val="ListBullet"/>
        <w:bidi/>
        <w:spacing w:line="240" w:lineRule="auto"/>
        <w:ind w:left="720"/>
      </w:pPr>
      <w:r>
        <w:rPr>
          <w:rtl/>
          <w:cs/>
          <w:lang w:val="ar_AE" w:bidi="ar_AE"/>
        </w:rPr>
      </w:r>
      <w:r>
        <w:rPr>
          <w:rtl/>
          <w:cs/>
          <w:lang w:val="ar_AE" w:bidi="ar_AE"/>
        </w:rPr>
        <w:t>اسألوا الشخص الذي يؤدي دور واحد من الجرشونيين والقهاتيين والمراريين واللبنيين والحبرونيين والمحْليين والموشيِّين والقورحيين: "بماذا تشعر أو تفكر؟" قد يجيب الشخص بعبارات مثل: "خدمنا يهوه في الرحلة عبر البرية"، أو "سعداء لأننا اقتربنا من دخول الأرض التي وعد بها يهوه أسباط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موسى بني إسرائيل بأجداد رؤساء الكهنة هارون وألعازار.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"ينبغي أنْ يتذكَّر بنو إسرائيل أن ألعازار هو رئيس الكهنة لأنه لاويّ ومن نسل هارون، اختاره الرب ليكون رئيسًا للكهنة"، أو "سيكون رئيس كهنة خادم يهوه دائمًا لاويًا من نسل هارون".</w:t>
      </w:r>
    </w:p>
    <w:p>
      <w:pPr>
        <w:pStyle w:val="ListBullet"/>
        <w:bidi/>
        <w:spacing w:line="240" w:lineRule="auto"/>
        <w:ind w:left="720"/>
      </w:pPr>
      <w:r>
        <w:rPr>
          <w:rtl/>
          <w:cs/>
          <w:lang w:val="ar_AE" w:bidi="ar_AE"/>
        </w:rPr>
      </w:r>
      <w:r>
        <w:rPr>
          <w:rtl/>
          <w:cs/>
          <w:lang w:val="ar_AE" w:bidi="ar_AE"/>
        </w:rPr>
        <w:t>اسألوا الشخص الذي يؤدي دور ألعازار: "بماذا تشعر أو تفكر؟" قد يجيب الشخص بعبارات مثل: "اختارني يهوه لأكون رئيسًا للكهنة لأنني الابن البكر لهارون الذي بقيتُ حيًا على قيد الحياة".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يُذكِّر موسى بني إسرائيل بناداب وأبيهو تحذيرًا منه للبقاء مطيعين ليهوه.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"يجب على اللاويين اتِّباع جميع تعليمات يهوه بعناية أثناء خدمتهم للرب".</w:t>
      </w:r>
    </w:p>
    <w:p>
      <w:pPr>
        <w:pStyle w:val="ListBullet"/>
        <w:bidi/>
        <w:spacing w:line="240" w:lineRule="auto"/>
        <w:ind w:left="720"/>
      </w:pPr>
      <w:r>
        <w:rPr>
          <w:rtl/>
          <w:cs/>
          <w:lang w:val="ar_AE" w:bidi="ar_AE"/>
        </w:rPr>
      </w:r>
      <w:r>
        <w:rPr>
          <w:rtl/>
          <w:cs/>
          <w:lang w:val="ar_AE" w:bidi="ar_AE"/>
        </w:rPr>
        <w:t>اسألوا الشخص الذي يؤدي دور إيثامار: "بماذا تشعر أو تفكِّر؟" قد يجيب الشخص بعبارات مثل: "أشعر أن يهوه يحذرني حتى أنتبه لأفعالي! سأخدم يهوه فقط بصفتي كاهنًا له ولن أحاول الانخراط في أية مهمة من مهام رئيس الكهنة".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بني إسرائيل بعدد اللاويين في سهول موآب.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الجرشونيين والقهاتيين والمراريين واللبنيين والحبرونيين والمحْليين والموشيِّين والقورحيين: "بماذا تشعر أو تفكر؟" قد يجيب الشخص بعبارات مثل: "سيكون العديد من اللاويين مُستعدين لخدمة يهوه في وطننا الجديد"، أو "ستحتاج الأسباط الأخرى إلى توفير الكثير من الطعام لدعمنا جميعًا".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يختتم موسى بإخبار بني إسرائيل عن التعداد الثاني. يُخبر موسى بني إسرائيل بأنَّ يهوه أنهى قضاءهُ من جهة عدم أمانة بني إسرائيل. كان كالب ويشوع وحدهما مُسجَّلَين في الإحصاء عند كل من جَبَل سيناء وسهول موآب.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"أطاعني موسى وألعازار وسجلا جميع شعبي"، أو "سعيد جدًا من أجل شعبي! إنهم مستعدون للعبور إلى الأرض التي وعدتُهم بها"، أو "لقد اكتملت دينونتي على شعبي".</w:t>
      </w:r>
    </w:p>
    <w:p>
      <w:pPr>
        <w:pStyle w:val="ListBullet"/>
        <w:bidi/>
        <w:spacing w:line="240" w:lineRule="auto"/>
        <w:ind w:left="720"/>
      </w:pPr>
      <w:r>
        <w:rPr>
          <w:rtl/>
          <w:cs/>
          <w:lang w:val="ar_AE" w:bidi="ar_AE"/>
        </w:rPr>
      </w:r>
      <w:r>
        <w:rPr>
          <w:rtl/>
          <w:cs/>
          <w:lang w:val="ar_AE" w:bidi="ar_AE"/>
        </w:rPr>
        <w:t>اسألوا الشخصان اللذان يؤديان دورَي يشوع وكالب: "بماذا تشعران أو فيمَ تفكِّران؟" قد يجيب الشخص بعبارات مثل: "نشعر بالحُزن لأننا رأينا أصدقاءنا وعائلاتنا يموتون في البرية، لكننا سعداء جدًا لأننا أخيرًا ندخل الأرض التي بدتْ جيدة جدًا كل تلك السنوات الماضية".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26: 57- 65 من الترجمة الأكثر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يُسجِّل موسى </w:t>
      </w:r>
      <w:r>
        <w:rPr>
          <w:b/>
          <w:rtl/>
          <w:cs/>
          <w:lang w:val="ar_AE" w:bidi="ar_AE"/>
        </w:rPr>
        <w:t>عشائر</w:t>
      </w:r>
      <w:r>
        <w:rPr>
          <w:rtl/>
          <w:cs/>
          <w:lang w:val="ar_AE" w:bidi="ar_AE"/>
        </w:rPr>
        <w:t xml:space="preserve"> اللاويين الرئيسية والفرعية أو </w:t>
      </w:r>
      <w:r>
        <w:rPr>
          <w:b/>
          <w:rtl/>
          <w:cs/>
          <w:lang w:val="ar_AE" w:bidi="ar_AE"/>
        </w:rPr>
        <w:t>المجموعات العائلية</w:t>
      </w:r>
      <w:r>
        <w:rPr>
          <w:rtl/>
          <w:cs/>
          <w:lang w:val="ar_AE" w:bidi="ar_AE"/>
        </w:rPr>
        <w:t xml:space="preserve"> الأصغر. استخدموا الكلمة أو العبارة ذاتها التي استخدمتم في المقاطع السابقة للإشارة إلى العشيرة أو العائلة.</w:t>
      </w:r>
    </w:p>
    <w:p>
      <w:pPr>
        <w:bidi/>
      </w:pPr>
      <w:r>
        <w:rPr>
          <w:rtl/>
          <w:cs/>
          <w:lang w:val="ar_AE" w:bidi="ar_AE"/>
        </w:rPr>
      </w:r>
      <w:r>
        <w:rPr>
          <w:rtl/>
          <w:cs/>
          <w:lang w:val="ar_AE" w:bidi="ar_AE"/>
        </w:rPr>
        <w:t xml:space="preserve">كان قهات </w:t>
      </w:r>
      <w:r>
        <w:rPr>
          <w:b/>
          <w:rtl/>
          <w:cs/>
          <w:lang w:val="ar_AE" w:bidi="ar_AE"/>
        </w:rPr>
        <w:t>أبا</w:t>
      </w:r>
      <w:r>
        <w:rPr>
          <w:rtl/>
          <w:cs/>
          <w:lang w:val="ar_AE" w:bidi="ar_AE"/>
        </w:rPr>
        <w:t xml:space="preserve"> عمرام، أو </w:t>
      </w:r>
      <w:r>
        <w:rPr>
          <w:b/>
          <w:rtl/>
          <w:cs/>
          <w:lang w:val="ar_AE" w:bidi="ar_AE"/>
        </w:rPr>
        <w:t>أنجبَ</w:t>
      </w:r>
      <w:r>
        <w:rPr>
          <w:rtl/>
          <w:cs/>
          <w:lang w:val="ar_AE" w:bidi="ar_AE"/>
        </w:rPr>
        <w:t xml:space="preserve"> عَمرام. تعني كلمة أنجبَ أنَّ قهات تسبَّب في ولادة عمرام. استخدموا الكلمة أو العبارة ذاتها التي استخدمتم في المقاطع السابقة للتعبير عن "أبو" أو "أنجبَ".</w:t>
      </w:r>
    </w:p>
    <w:p>
      <w:pPr>
        <w:bidi/>
      </w:pPr>
      <w:r>
        <w:rPr>
          <w:rtl/>
          <w:cs/>
          <w:lang w:val="ar_AE" w:bidi="ar_AE"/>
        </w:rPr>
      </w:r>
      <w:r>
        <w:rPr>
          <w:rtl/>
          <w:cs/>
          <w:lang w:val="ar_AE" w:bidi="ar_AE"/>
        </w:rPr>
        <w:t xml:space="preserve">كانت زوجة عمرام يوكابد، </w:t>
      </w:r>
      <w:r>
        <w:rPr>
          <w:b/>
          <w:rtl/>
          <w:cs/>
          <w:lang w:val="ar_AE" w:bidi="ar_AE"/>
        </w:rPr>
        <w:t>ابنة</w:t>
      </w:r>
      <w:r>
        <w:rPr>
          <w:rtl/>
          <w:cs/>
          <w:lang w:val="ar_AE" w:bidi="ar_AE"/>
        </w:rPr>
        <w:t xml:space="preserve">، أو من </w:t>
      </w:r>
      <w:r>
        <w:rPr>
          <w:b/>
          <w:rtl/>
          <w:cs/>
          <w:lang w:val="ar_AE" w:bidi="ar_AE"/>
        </w:rPr>
        <w:t>نسل الإناث</w:t>
      </w:r>
      <w:r>
        <w:rPr>
          <w:rtl/>
          <w:cs/>
          <w:lang w:val="ar_AE" w:bidi="ar_AE"/>
        </w:rPr>
        <w:t xml:space="preserve"> الذي ينتمي إلى لاويّ. استخدموا الكلمة أو العبارة ذاتها التي استخدمتم في المقاطع السابقة للإشارة إلى "ابنة" أو "النسل من الإناث".</w:t>
      </w:r>
    </w:p>
    <w:p>
      <w:pPr>
        <w:bidi/>
      </w:pPr>
      <w:r>
        <w:rPr>
          <w:rtl/>
          <w:cs/>
          <w:lang w:val="ar_AE" w:bidi="ar_AE"/>
        </w:rPr>
      </w:r>
      <w:r>
        <w:rPr>
          <w:b/>
          <w:rtl/>
          <w:cs/>
          <w:lang w:val="ar_AE" w:bidi="ar_AE"/>
        </w:rPr>
        <w:t>وُلدَتْ</w:t>
      </w:r>
      <w:r>
        <w:rPr>
          <w:rtl/>
          <w:cs/>
          <w:lang w:val="ar_AE" w:bidi="ar_AE"/>
        </w:rPr>
        <w:t xml:space="preserve"> يوكابد من، أو </w:t>
      </w:r>
      <w:r>
        <w:rPr>
          <w:b/>
          <w:rtl/>
          <w:cs/>
          <w:lang w:val="ar_AE" w:bidi="ar_AE"/>
        </w:rPr>
        <w:t>انحدرت من</w:t>
      </w:r>
      <w:r>
        <w:rPr>
          <w:rtl/>
          <w:cs/>
          <w:lang w:val="ar_AE" w:bidi="ar_AE"/>
        </w:rPr>
        <w:t xml:space="preserve"> لاويّ. استخدموا الكلمة أو العبارة ذاتها التي استخدمتم في المقاطع السابقة للإشارة إلى "وُلدتْ من" أو "انحدرتْ مِن".</w:t>
      </w:r>
    </w:p>
    <w:p>
      <w:pPr>
        <w:bidi/>
      </w:pPr>
      <w:r>
        <w:rPr>
          <w:rtl/>
          <w:cs/>
          <w:lang w:val="ar_AE" w:bidi="ar_AE"/>
        </w:rPr>
      </w:r>
      <w:r>
        <w:rPr>
          <w:rtl/>
          <w:cs/>
          <w:lang w:val="ar_AE" w:bidi="ar_AE"/>
        </w:rPr>
        <w:t xml:space="preserve">قدَّم ناداب وأبيهو </w:t>
      </w:r>
      <w:r>
        <w:rPr>
          <w:b/>
          <w:rtl/>
          <w:cs/>
          <w:lang w:val="ar_AE" w:bidi="ar_AE"/>
        </w:rPr>
        <w:t>ليهوه</w:t>
      </w:r>
      <w:r>
        <w:rPr>
          <w:rtl/>
          <w:cs/>
          <w:lang w:val="ar_AE" w:bidi="ar_AE"/>
        </w:rPr>
        <w:t xml:space="preserve"> نارًا لم يُصرَّح بها. عندما يفعل شخص ما أمرًا غير مسموح به، فهذا يعني أنه لا يتبع توصيات يهوه. ويُعدّ يهوه الاسم الشخصي لله، وفي هذا المقطع يُدعى الله باسم يهوه. احرصوا على ترجمة اسم يهوه بالطريقة عينها التي استخدمتم في المقاطع السابقة، وتذكّروا أن اسم </w:t>
      </w:r>
      <w:r>
        <w:rPr>
          <w:rtl/>
          <w:cs/>
          <w:lang w:val="ar_AE" w:bidi="ar_AE"/>
        </w:rPr>
        <w:t>يهوه</w:t>
      </w:r>
      <w:r>
        <w:rPr>
          <w:rtl/>
          <w:cs/>
          <w:lang w:val="ar_AE" w:bidi="ar_AE"/>
        </w:rPr>
        <w:t xml:space="preserve"> موجود في "قاموس الكلمات الرئيسية". قدَّم ناداب وأبيهو </w:t>
      </w:r>
      <w:r>
        <w:rPr>
          <w:b/>
          <w:rtl/>
          <w:cs/>
          <w:lang w:val="ar_AE" w:bidi="ar_AE"/>
        </w:rPr>
        <w:t>تقدمة</w:t>
      </w:r>
      <w:r>
        <w:rPr>
          <w:rtl/>
          <w:cs/>
          <w:lang w:val="ar_AE" w:bidi="ar_AE"/>
        </w:rPr>
        <w:t xml:space="preserve"> ليهوه. استخدموا الكلمة ذاتها التي استخدمتم في المقاطع السابقة للتعبير عن "تقدمة"، وتذكروا أن كلمة </w:t>
      </w:r>
      <w:r>
        <w:rPr>
          <w:rtl/>
          <w:cs/>
          <w:lang w:val="ar_AE" w:bidi="ar_AE"/>
        </w:rPr>
        <w:t>تقدمة</w:t>
      </w:r>
      <w:r>
        <w:rPr>
          <w:rtl/>
          <w:cs/>
          <w:lang w:val="ar_AE" w:bidi="ar_AE"/>
        </w:rPr>
        <w:t xml:space="preserve"> مُدرجَة في "قاموس الكلمات الرئيسية".</w:t>
      </w:r>
    </w:p>
    <w:p>
      <w:pPr>
        <w:bidi/>
      </w:pPr>
      <w:r>
        <w:rPr>
          <w:rtl/>
          <w:cs/>
          <w:lang w:val="ar_AE" w:bidi="ar_AE"/>
        </w:rPr>
      </w:r>
      <w:r>
        <w:rPr>
          <w:rtl/>
          <w:cs/>
          <w:lang w:val="ar_AE" w:bidi="ar_AE"/>
        </w:rPr>
        <w:t xml:space="preserve">لم يُحصي موسى اللاويين بالطريقة عينها التي أحصى بها بقية بني </w:t>
      </w:r>
      <w:r>
        <w:rPr>
          <w:b/>
          <w:rtl/>
          <w:cs/>
          <w:lang w:val="ar_AE" w:bidi="ar_AE"/>
        </w:rPr>
        <w:t>إسرائيل</w:t>
      </w:r>
      <w:r>
        <w:rPr>
          <w:rtl/>
          <w:cs/>
          <w:lang w:val="ar_AE" w:bidi="ar_AE"/>
        </w:rPr>
        <w:t xml:space="preserve">، لأنه لم يكن هناك ميراث أو أرض للاويين. استخدموا الكلمة أو العبارة ذاتها للتعبير عن "بني إسرائيل" و "ميراث" كما استخدمتم في المقاطع السابقة. إنَّ تعبير </w:t>
      </w:r>
      <w:r>
        <w:rPr>
          <w:rtl/>
          <w:cs/>
          <w:lang w:val="ar_AE" w:bidi="ar_AE"/>
        </w:rPr>
        <w:t>بني إسرائيل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أُجريَ الإحصاء من قِبَل موسى وألعازار </w:t>
      </w:r>
      <w:r>
        <w:rPr>
          <w:b/>
          <w:rtl/>
          <w:cs/>
          <w:lang w:val="ar_AE" w:bidi="ar_AE"/>
        </w:rPr>
        <w:t>الكاهن</w:t>
      </w:r>
      <w:r>
        <w:rPr>
          <w:rtl/>
          <w:cs/>
          <w:lang w:val="ar_AE" w:bidi="ar_AE"/>
        </w:rPr>
        <w:t>. استخدموا الكلمة أو العبارة ذاتها التي استخدمتموها في المقاطع السابقة للإشارة إلى "كاهن"، ولمزيدٍ من المعلومات عن "</w:t>
      </w:r>
      <w:r>
        <w:rPr>
          <w:rtl/>
          <w:cs/>
          <w:lang w:val="ar_AE" w:bidi="ar_AE"/>
        </w:rPr>
        <w:t>الكاهن</w:t>
      </w:r>
      <w:r>
        <w:rPr>
          <w:rtl/>
          <w:cs/>
          <w:lang w:val="ar_AE" w:bidi="ar_AE"/>
        </w:rPr>
        <w:t>"، راجعوا "قاموس الكلمات الرئيسية".</w:t>
      </w:r>
    </w:p>
    <w:p>
      <w:pPr>
        <w:bidi/>
      </w:pPr>
      <w:r>
        <w:rPr>
          <w:rtl/>
          <w:cs/>
          <w:lang w:val="ar_AE" w:bidi="ar_AE"/>
        </w:rPr>
      </w:r>
      <w:r>
        <w:rPr>
          <w:rtl/>
          <w:cs/>
          <w:lang w:val="ar_AE" w:bidi="ar_AE"/>
        </w:rPr>
        <w:t xml:space="preserve">سجَّل موسى وألعازار الشعب في عرَبات (سهول) موآب. لذلك ينبغي استخدام الكلمة أو التعبير ذاته الذي استُخدم سابقًا لتعبير "عَرَبات موآب. لم يكُن أي شخص من الذين أُحصوا في </w:t>
      </w:r>
      <w:r>
        <w:rPr>
          <w:b/>
          <w:rtl/>
          <w:cs/>
          <w:lang w:val="ar_AE" w:bidi="ar_AE"/>
        </w:rPr>
        <w:t>برية</w:t>
      </w:r>
      <w:r>
        <w:rPr>
          <w:rtl/>
          <w:cs/>
          <w:lang w:val="ar_AE" w:bidi="ar_AE"/>
        </w:rPr>
        <w:t xml:space="preserve"> سيناء على قيد الحياة في هذا الإحصاء، ما عدا يشوع وكالب. استخدموا الكلمة أو العبارة ذاتها للإشارة إلى البريّة، التي استخدمتم في المقاطع السابقة وتذكَّروا أنَّ تعبير </w:t>
      </w:r>
      <w:r>
        <w:rPr>
          <w:rtl/>
          <w:cs/>
          <w:lang w:val="ar_AE" w:bidi="ar_AE"/>
        </w:rPr>
        <w:t>برِيّة</w:t>
      </w:r>
      <w:r>
        <w:rPr>
          <w:rtl/>
          <w:cs/>
          <w:lang w:val="ar_AE" w:bidi="ar_AE"/>
        </w:rPr>
        <w:t xml:space="preserve"> مذكور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27: 1- 11 واحفظوا هذا المقطع في قلوبكم.</w:t>
      </w:r>
    </w:p>
    <w:p>
      <w:pPr>
        <w:bidi/>
      </w:pPr>
      <w:r>
        <w:rPr>
          <w:rtl/>
          <w:cs/>
          <w:lang w:val="ar_AE" w:bidi="ar_AE"/>
        </w:rPr>
      </w:r>
      <w:r>
        <w:rPr>
          <w:rtl/>
          <w:cs/>
          <w:lang w:val="ar_AE" w:bidi="ar_AE"/>
        </w:rPr>
        <w:t>استمعوا إلى نسخة صوتية من سفر العدد 27: 1- 11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العدد 27: 1- 11 من الترجمة الأسهل فهمًا. </w:t>
      </w:r>
    </w:p>
    <w:p>
      <w:pPr>
        <w:bidi/>
      </w:pPr>
      <w:r>
        <w:rPr>
          <w:rtl/>
          <w:cs/>
          <w:lang w:val="ar_AE" w:bidi="ar_AE"/>
        </w:rPr>
      </w:r>
      <w:r>
        <w:rPr>
          <w:rtl/>
          <w:cs/>
          <w:lang w:val="ar_AE" w:bidi="ar_AE"/>
        </w:rPr>
        <w:t>في المقطع السابق، نلاحظ نشأة جيل جديد من بني إسرائيل ليحل محل جيل البرية. أخبر يهوه موسى وألعازر ابن هارون الكاهن أن يحصيا إحصاءً سِبطيًا لجميع الرجال من بني إسرائيل الذين بلغوا من العُمر عشرين سنة أو أكثر. يجب أن يكون هؤلاء الرجال مُستعدين للمُشاركة في الحرب العسكرية للاستيلاء على أرض كنعان. كان موسى يستخدم أيضًا المعلومات المُستقاة من الإحصاء لتحديد الأرض التي سترثها كل عشيرة أو عائلة في أرض الموعد.</w:t>
      </w:r>
    </w:p>
    <w:p>
      <w:pPr>
        <w:bidi/>
      </w:pPr>
      <w:r>
        <w:rPr>
          <w:rtl/>
          <w:cs/>
          <w:lang w:val="ar_AE" w:bidi="ar_AE"/>
        </w:rPr>
      </w:r>
      <w:r>
        <w:rPr>
          <w:rtl/>
          <w:cs/>
          <w:lang w:val="ar_AE" w:bidi="ar_AE"/>
        </w:rPr>
        <w:t>نلاحظ من الإحصاء وجود أب هو صَلُفْحاد من سِبط منسَّى، وليس له أبناء. لصلُفْحاد خمس بنات، وأسماء بناته مَحْلَةُ وَنُوعَةُ وَحُجْلَةُ وَمِلْكَةُ وَتِرْصَةُ. في ثقافة ذلك الوقت، كان الأبناء وحدهم هُم مَن يرث الأرض من آبائهم.</w:t>
      </w:r>
    </w:p>
    <w:p>
      <w:pPr>
        <w:bidi/>
      </w:pPr>
      <w:r>
        <w:rPr>
          <w:rtl/>
          <w:cs/>
          <w:lang w:val="ar_AE" w:bidi="ar_AE"/>
        </w:rPr>
      </w:r>
      <w:r>
        <w:rPr>
          <w:rtl/>
          <w:cs/>
          <w:lang w:val="ar_AE" w:bidi="ar_AE"/>
        </w:rPr>
        <w:t>بعد مضي وقت على تعداد السبط، تتوجَّه بنات صَلُفحاد إلى مدخل خيمة الاجتماع، وتقفنَ أمام موسى. وخيمة الاجتماع هي المكان الذي يلتقي فيه موسى بالشعب ليسمع همومهم ومخاوفهم.</w:t>
      </w:r>
    </w:p>
    <w:p>
      <w:pPr>
        <w:bidi/>
      </w:pPr>
      <w:r>
        <w:rPr>
          <w:rtl/>
          <w:cs/>
          <w:lang w:val="ar_AE" w:bidi="ar_AE"/>
        </w:rPr>
      </w:r>
      <w:r>
        <w:rPr>
          <w:rtl/>
          <w:cs/>
          <w:lang w:val="ar_AE" w:bidi="ar_AE"/>
        </w:rPr>
        <w:t xml:space="preserve">تأتي البنات لمقابلة موسى وألعازار الكاهن والرؤساء أو القادة، أمام جماعة إسرائيل بأكملها عند باب خيمة الاجتماع. إنَّ موسى والكاهن والقادة مجموعة مُهمة من الناس يتَّخذون القرارات عند وجود طلَب معين من الناس. وبطريقة مُهذَّبة، تقول البنات لموسى وألعازار والرؤساء وبقية بني إسرائيل: "لُطفًا، أعطونا ممتلكاتنا، أو نصيبنا من الأرض، بين أقارب أبينا". كانت حقوق الممتلكات تنتقل عادةً من الأب إلى الابن، ولم يكُن للبنات حقوق في الممتلكات التي تخُص أبيهنَّ. كانت تلك البنات تطلبنَ أمرًا غير مُعتاد. </w:t>
      </w:r>
    </w:p>
    <w:p>
      <w:pPr>
        <w:bidi/>
      </w:pPr>
      <w:r>
        <w:rPr>
          <w:rtl/>
          <w:cs/>
          <w:lang w:val="ar_AE" w:bidi="ar_AE"/>
        </w:rPr>
      </w:r>
      <w:r>
        <w:rPr>
          <w:rtl/>
          <w:cs/>
          <w:lang w:val="ar_AE" w:bidi="ar_AE"/>
        </w:rPr>
        <w:t>توقّفوا وناقشوا كمجموعة هذا السؤال: كيف تتقاسمون في ثقافتكم الميراث بين أعضاء العائلة؟ أوقفوا سماع هذا التسجيل الصوتي هنا.</w:t>
      </w:r>
    </w:p>
    <w:p>
      <w:pPr>
        <w:bidi/>
      </w:pPr>
      <w:r>
        <w:rPr>
          <w:rtl/>
          <w:cs/>
          <w:lang w:val="ar_AE" w:bidi="ar_AE"/>
        </w:rPr>
      </w:r>
      <w:r>
        <w:rPr>
          <w:rtl/>
          <w:cs/>
          <w:lang w:val="ar_AE" w:bidi="ar_AE"/>
        </w:rPr>
        <w:t>تشرح البنات لموسى وألعازار والرؤساء وبقية بني إسرائيل سبب حصولهُنَّ على المُمتلكات. أول شيء يُظهرون أن أباهم كان رجُلًا مُخلصًا. تذكّروا من القصص السابقة أنَّ قورح وداثان وأبيرام تمرَّدوا على موسى وهارون. تُشير البنات إلى أنَّ أبيهنَّ لم يكُن من بين هؤلاء المُتمرِّدين. كما تذكُرْنَ أنَّ أباهُنَّ مات، مثل الجميع، لأنه كان يخطئ في بعض الأحيان، لكن خطيته لم تؤثر على الآخرين في الجماعة بطريقة كبيرة، مثل خطية قورح وداثان وأبيرام.</w:t>
      </w:r>
    </w:p>
    <w:p>
      <w:pPr>
        <w:bidi/>
      </w:pPr>
      <w:r>
        <w:rPr>
          <w:rtl/>
          <w:cs/>
          <w:lang w:val="ar_AE" w:bidi="ar_AE"/>
        </w:rPr>
      </w:r>
      <w:r>
        <w:rPr>
          <w:rtl/>
          <w:cs/>
          <w:lang w:val="ar_AE" w:bidi="ar_AE"/>
        </w:rPr>
        <w:t>تسأل بنات صَلُفحاد: "لماذا يُحذف اسم أبينا من عشيرته لأنه لم يكن له ابن؟" تعلَم بنات صلُفحاد أنهنَّ إنْ لم يرثنَ الأرض، فلسوف يُمحى اسم أبيهنَّ من العشيرة أو العائلة. كان صلُفحاد ابن حَافَر، ابن جلعاد، ابن ماكير، ابن مَنسَّى. لذلك، تنتمي بنات صلُفحاد إلى عشائر مَنَسَّى ابن يوسف. لا ترغب البنات في اختفاء اسم أبيهنَّ من عشيرته أو عائلته، في سِبط منسَّى. في ثقافة ذلك الوقت، كانت أسماء العائلات مُهمة جدًا، وكان من المُهم للعائلة أنْ يواصل شخص ما حَمل اسم أجداده لأجيال كثيرة.</w:t>
      </w:r>
    </w:p>
    <w:p>
      <w:pPr>
        <w:bidi/>
      </w:pPr>
      <w:r>
        <w:rPr>
          <w:rtl/>
          <w:cs/>
          <w:lang w:val="ar_AE" w:bidi="ar_AE"/>
        </w:rPr>
      </w:r>
      <w:r>
        <w:rPr>
          <w:rtl/>
          <w:cs/>
          <w:lang w:val="ar_AE" w:bidi="ar_AE"/>
        </w:rPr>
        <w:t>توقفوا وناقشوا ما يحدث في ثقافتكم عندما يختفي اسم الأب من عشيرته. ماذا يحدث لبقية عائلته؟ أوقفوا سماع هذا التسجيل الصوتي هنا.</w:t>
      </w:r>
    </w:p>
    <w:p>
      <w:pPr>
        <w:bidi/>
      </w:pPr>
      <w:r>
        <w:rPr>
          <w:rtl/>
          <w:cs/>
          <w:lang w:val="ar_AE" w:bidi="ar_AE"/>
        </w:rPr>
      </w:r>
      <w:r>
        <w:rPr>
          <w:rtl/>
          <w:cs/>
          <w:lang w:val="ar_AE" w:bidi="ar_AE"/>
        </w:rPr>
        <w:t>لم يُقدِّم أحد مِثل هذا الطلب من قبل، لذلك لم توجد قوانين بشأن ما يجب فعله إذا لم يكن للرجل أبناء. يطلب موسى إرشادًا من الرب. يُقدِّم موسى قضية البنات إلى يهوه. لا نعرف أين يتحدث موسى إلى يهوه عن هذا، رغم أنه يبدو أنَّ المكان كان خيمة الاجتماع حيث يقابل يهوه قادة شعبه إسرائيل لاتِّخاذ قرارات بشأن أمور مُهمة.</w:t>
      </w:r>
    </w:p>
    <w:p>
      <w:pPr>
        <w:bidi/>
      </w:pPr>
      <w:r>
        <w:rPr>
          <w:rtl/>
          <w:cs/>
          <w:lang w:val="ar_AE" w:bidi="ar_AE"/>
        </w:rPr>
      </w:r>
      <w:r>
        <w:rPr>
          <w:rtl/>
          <w:cs/>
          <w:lang w:val="ar_AE" w:bidi="ar_AE"/>
        </w:rPr>
        <w:t>يُعطي يهوه موسى قرارًا له تبعات على جماعة إسرائيل بأكملها. يعطيه مرسومًا رسميًا، أو حُكمًا قانونيًا. يقول الرب إنَّ بنات صَلُفحاد محقَّات؛ ولهُنَّ ادعاء صالح. كما يقول يهوه إنَّ موسى يجب أن يعطي البنات ممتلكاتهُنَّ ميراثًا. يجب أنْ ينقل موسى ميراث الأب إلى البنات حتى يكون لهُنَّ أيضًا ممتلكات بين ممتلكات إخوة أبيهنَّ، أو أعمامهنَّ.</w:t>
      </w:r>
    </w:p>
    <w:p>
      <w:pPr>
        <w:bidi/>
      </w:pPr>
      <w:r>
        <w:rPr>
          <w:rtl/>
          <w:cs/>
          <w:lang w:val="ar_AE" w:bidi="ar_AE"/>
        </w:rPr>
      </w:r>
      <w:r>
        <w:rPr>
          <w:rtl/>
          <w:cs/>
          <w:lang w:val="ar_AE" w:bidi="ar_AE"/>
        </w:rPr>
        <w:t>يطلب يهوه من موسى أنْ يُخبر بني إسرائيل بأنه إذا مات رجُل ولم يلد طفلًا ذكرًا، فينبغي أنْ يعطي بنو إسرائيل ميراث ذلك الرجُل لابنته. يقول يهوه إنه في حالة عدم وجود ابنة للرجل أيضًا، ينبغي أن ينتقل ميراث الرجُل إلى إخوته بالولادة، كما يقول يهوه إنه إذا لم يكُن للرجُل أخ بالولادة، فيجب أن يذهب الميراث إلى إخوة أبيه، وإذا لم يكُن لوالد الرجُل أيضًا إخوة، فليذهب الميراث إلى قريب آخر مُقرَّب.</w:t>
      </w:r>
    </w:p>
    <w:p>
      <w:pPr>
        <w:bidi/>
      </w:pPr>
      <w:r>
        <w:rPr>
          <w:rtl/>
          <w:cs/>
          <w:lang w:val="ar_AE" w:bidi="ar_AE"/>
        </w:rPr>
      </w:r>
      <w:r>
        <w:rPr>
          <w:rtl/>
          <w:cs/>
          <w:lang w:val="ar_AE" w:bidi="ar_AE"/>
        </w:rPr>
        <w:t>هذه هي الشرائع والوصايا التي يعطيها يهوه لبني إسرائيل. صارت هذه التصريحات التي يُقرها يهوه شرطًا قانونيًا، أو شريعة تتعلق بحالات مثل هذه المُتعلقة بوراثة المُمتلكات في أرض الموعد. يريد يهوه من موسى أن يُعطي هذا الحُكم الرسمي، أو الخطاب المباشر، لشعب إسرائيل.</w:t>
      </w:r>
    </w:p>
    <w:p>
      <w:pPr>
        <w:bidi/>
      </w:pPr>
      <w:r>
        <w:rPr>
          <w:rtl/>
          <w:cs/>
          <w:lang w:val="ar_AE" w:bidi="ar_AE"/>
        </w:rPr>
      </w:r>
      <w:r>
        <w:rPr>
          <w:rtl/>
          <w:cs/>
          <w:lang w:val="ar_AE" w:bidi="ar_AE"/>
        </w:rPr>
        <w:t>توقفوا هنا وناقشوا هذه الأسئلة كمجموعة: في ثقافتكم، مَن الاشخاص المُفوَّض لهم الأمر عندما يحدث خلاف بين أفراد العائلة بشأن ميراث الممتلكات؟ اسردوا قصة عن وقت اختلف فيه أفراد من العائلة حول الأشخاص الذين سيرثون ممتلكات والدهم.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العدد 27: 1- 11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تأتي بنات صَلُفحاد إلى خيمة الاجتماع وتقفْنَ أمام موسى للمُطالبة بميراث أبيهنَّ بين أعمامهنَّ.</w:t>
      </w:r>
    </w:p>
    <w:p>
      <w:pPr>
        <w:bidi/>
      </w:pPr>
      <w:r>
        <w:rPr>
          <w:rtl/>
          <w:cs/>
          <w:lang w:val="ar_AE" w:bidi="ar_AE"/>
        </w:rPr>
      </w:r>
      <w:r>
        <w:rPr>
          <w:b/>
          <w:rtl/>
          <w:cs/>
          <w:lang w:val="ar_AE" w:bidi="ar_AE"/>
        </w:rPr>
        <w:t>في المشهد الثاني:</w:t>
      </w:r>
      <w:r>
        <w:rPr>
          <w:rtl/>
          <w:cs/>
          <w:lang w:val="ar_AE" w:bidi="ar_AE"/>
        </w:rPr>
        <w:t xml:space="preserve"> بطريقة مُهذبة، تطلب البنات من موسى وألعازار والرؤساء وبقية بني إسرائيل أن يسمحوا للبنات بالحصول على ميراث أبيهنَّ. تسأل البنات عن سبب اختفاء اسم أبيهنَّ من عشيرتهنَّ، والسبب الوحيد أنه لم يُنجب ابنًا. يلجأ موسى إلى يهوه للحصول على توجيهات بشأن قضية البنات.</w:t>
      </w:r>
    </w:p>
    <w:p>
      <w:pPr>
        <w:bidi/>
      </w:pPr>
      <w:r>
        <w:rPr>
          <w:rtl/>
          <w:cs/>
          <w:lang w:val="ar_AE" w:bidi="ar_AE"/>
        </w:rPr>
      </w:r>
      <w:r>
        <w:rPr>
          <w:b/>
          <w:rtl/>
          <w:cs/>
          <w:lang w:val="ar_AE" w:bidi="ar_AE"/>
        </w:rPr>
        <w:t>في المشهد الثالث:</w:t>
      </w:r>
      <w:r>
        <w:rPr>
          <w:rtl/>
          <w:cs/>
          <w:lang w:val="ar_AE" w:bidi="ar_AE"/>
        </w:rPr>
        <w:t xml:space="preserve"> يُشرِّع يهوه قرارًا تشريعيًا مُحدَّدًا بشأن كيفية الحُكم في قضايا الميراث مثل هذه الحالة.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الرؤساء أو القادة</w:t>
      </w:r>
    </w:p>
    <w:p>
      <w:pPr>
        <w:pStyle w:val="ListBullet"/>
        <w:bidi/>
        <w:spacing w:line="240" w:lineRule="auto"/>
        <w:ind w:left="720"/>
      </w:pPr>
      <w:r>
        <w:rPr>
          <w:rtl/>
          <w:cs/>
          <w:lang w:val="ar_AE" w:bidi="ar_AE"/>
        </w:rPr>
      </w:r>
      <w:r>
        <w:rPr>
          <w:rtl/>
          <w:cs/>
          <w:lang w:val="ar_AE" w:bidi="ar_AE"/>
        </w:rPr>
        <w:t>زوجات بني إسرائيل</w:t>
      </w:r>
    </w:p>
    <w:p>
      <w:pPr>
        <w:pStyle w:val="ListBullet"/>
        <w:bidi/>
        <w:spacing w:line="240" w:lineRule="auto"/>
        <w:ind w:left="720"/>
      </w:pPr>
      <w:r>
        <w:rPr>
          <w:rtl/>
          <w:cs/>
          <w:lang w:val="ar_AE" w:bidi="ar_AE"/>
        </w:rPr>
      </w:r>
      <w:r>
        <w:rPr>
          <w:rtl/>
          <w:cs/>
          <w:lang w:val="ar_AE" w:bidi="ar_AE"/>
        </w:rPr>
        <w:t>بنات صلُفحاد: مَحْلَةُ وَنُوعَةُ وَحُجْلَةُ وَمِلْكَةُ وَتِرْصَةُ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يحدث المشهد الأول بعد وقت قصير من قيام موسى وألعازار الكاهن بإجراء إحصاء سِبطي لجميع بني إسرائيل الذين يستعدون للمشاركة في الأنشطة العسكرية عند امتلاك كنعان. حدَّد هذا الإحصاء أيضًا الذين سيحصلون على الممتلكات في أرض الموعد.</w:t>
      </w:r>
    </w:p>
    <w:p>
      <w:pPr>
        <w:bidi/>
      </w:pPr>
      <w:r>
        <w:rPr>
          <w:rtl/>
          <w:cs/>
          <w:lang w:val="ar_AE" w:bidi="ar_AE"/>
        </w:rPr>
      </w:r>
      <w:r>
        <w:rPr>
          <w:rtl/>
          <w:cs/>
          <w:lang w:val="ar_AE" w:bidi="ar_AE"/>
        </w:rPr>
        <w:t>في هذا المقطع، نسمع المزيد عن بنات صلُفحاد. نسمع أن صَلُفحاد هو ابن حَافَر. حافَر هو ابن جِلعاد، وجِلعاد ابن ماكير، وماكير ابن مَنسَّى، ومنسَّى ابن يوسف. ينتمي صَلُفحاد وبناته إلى سِبط مَنَسَّى. نسمع أسماء البنات الخمس: مَحْلَة، وَنُوعَة، وَحُجْلَة، وَمِلْكَة، وَتِرْصَة. تأتي البنات الخمس إلى خيمة الاجتماع وتقفْنَ، أمام موسى وألعازار، ورؤساء الأسباط أو القادة، وجميع جماعة إسرائيل. بهذه الطريقة، يسمع كل جماعة إسرائيل مطالب البنات ويفهمون حُكم يهوه.</w:t>
      </w:r>
    </w:p>
    <w:p>
      <w:pPr>
        <w:bidi/>
      </w:pPr>
      <w:r>
        <w:rPr>
          <w:rtl/>
          <w:cs/>
          <w:lang w:val="ar_AE" w:bidi="ar_AE"/>
        </w:rPr>
      </w:r>
      <w:r>
        <w:rPr>
          <w:rtl/>
          <w:cs/>
          <w:lang w:val="ar_AE" w:bidi="ar_AE"/>
        </w:rPr>
        <w:t>توقفوا هنا وناقشوا كمجموعة: في هذه المقدمة، نسمع أسماء عائلة صَلُفحاد وبناته. هذه معلومات مُهمة تساعدنا على فهْم مكانة البنات في العائلة. عندما تريدون أن تُقدِّموا شخصًا ما وتتحدَّثوا عن عائلته، كيف تُجرون الحديث؟ تدرَّبوا على تقديم شخص ما وتاريخ عائلته. استمعوا إلى الكلمات التي تستخدمونها وكيف تُعرِّفون بها. أوقفوا سماع هذا التسجيل الصوتي هنا.</w:t>
      </w:r>
    </w:p>
    <w:p>
      <w:pPr>
        <w:bidi/>
      </w:pPr>
      <w:r>
        <w:rPr>
          <w:rtl/>
          <w:cs/>
          <w:lang w:val="ar_AE" w:bidi="ar_AE"/>
        </w:rPr>
      </w:r>
      <w:r>
        <w:rPr>
          <w:rtl/>
          <w:cs/>
          <w:lang w:val="ar_AE" w:bidi="ar_AE"/>
        </w:rPr>
        <w:t>في المشهد الثاني، بدأتْ بنات صَلُفحاد التماسهُنَّ بالتوضيح أنَّ أباهُنَّ مات في البرية. لكن أباهُنَّ لم يكُن من أتباع قورح الذين كانوا يقاومون يهوه سابقًا. مع أنَّ اباهُنَّ مات، إلا أنَّ سبب موته هو خطاياهُ الخاصة. تُظهِر البنات الفرقَ بين خطية أبيهنَّ وخطية جماعة قورح. تسبَّبتْ خطية أتباع قورح في تبعات وخيمة على كل إسرائيل، لكن لم تتسبَّب في ذلك خطية أبيهنَّ. لكن سيحدث أسوأ عقاب على الأرجح لأبيهنَّ. لم يكن لأبيهنَّ أبناء، لذلك لم يرث أحد ممتلكات أبيهنَّ. تطرح البنات سؤالًا ولا يتوقَّعنَ إجابة عنه. تسألنَ: "لماذا يلزم اختفاء اسم أبينا من عشيرته لأنه لم يكن له ابن؟" يعني هذا أنَّ الاسم لن ينتقل من جيل إلى جيل آخر في الأرض التي حصل عليها سِبط مَنَسَّى. ولأنه ليس لأبيهنَّ ابن، فلا يُمكن الحفاظ على اسمه إلا إذا ورثت بناته أرضه. استجابة لطلَب البنات، يطلب موسى من يهوه قرارًا قانونيًا حتى يتمكَّن من معالجة القضية التي قدَّمتها هؤلاء النساء إلى موسى.</w:t>
      </w:r>
    </w:p>
    <w:p>
      <w:pPr>
        <w:bidi/>
      </w:pPr>
      <w:r>
        <w:rPr>
          <w:rtl/>
          <w:cs/>
          <w:lang w:val="ar_AE" w:bidi="ar_AE"/>
        </w:rPr>
      </w:r>
      <w:r>
        <w:rPr>
          <w:rtl/>
          <w:cs/>
          <w:lang w:val="ar_AE" w:bidi="ar_AE"/>
        </w:rPr>
        <w:t>توقفوا هنا وناقشوا كمجموعة: تحدَّثوا عن وقتٍ طلَب فيه مجتمعكم من شخص له سُلطة اتِّخاذ قرار قانوني. استمعوا إلى الكلمات التي تستخدمون لوصف طلبكم. أوقفوا سماع هذا التسجيل الصوتي هنا.</w:t>
      </w:r>
    </w:p>
    <w:p>
      <w:pPr>
        <w:bidi/>
      </w:pPr>
      <w:r>
        <w:rPr>
          <w:rtl/>
          <w:cs/>
          <w:lang w:val="ar_AE" w:bidi="ar_AE"/>
        </w:rPr>
      </w:r>
      <w:r>
        <w:rPr>
          <w:rtl/>
          <w:cs/>
          <w:lang w:val="ar_AE" w:bidi="ar_AE"/>
        </w:rPr>
        <w:t>في المشهد الثالث، يجيب يهوه موسى. يعطي يهوه موسى قرارًا قانونيًا بشأن هذه القضية. أول ما يقوله يهوه أنَّ هؤلاء النساء مُحقَّات، ولهنَّ ادِّعاء يُعتَد به. يقول يهوه بكُل قوة أنَّ موسى يجب أن يُعطي هؤلاء النساء ميراث أبيهنَّ من بين الميراث الذي سيحصل عليه جميع سِبط أبيهنَّ، وبالتالي، يجب عليه إعطاء ميراث أبيهنَّ إلى النساء من بين أعمامهنَّ، أو أقاربهنَّ. كان الميراث في إسرائيل ينتقل إلى الذكور الأقارب من ناحية الأب. والآن، يُعلن يهوه قاعدة جديدة بشأن الميراث في إسرائيل. إذا مات رجُل، ولم يكن له ابن، فإن ميراث الرجُل ينتقل إلى ابنته. إذا لم يكُن للرجُل ابنة، فإن ميراثه يذهب إلى إخوته، وإذا لم يكُن للرجُل إخوة، فإن ميراثه يذهب إلى إخوة أبيه، وإذا لم يكُن لوالد الرجُل إخوة، فإن الميراث يذهب إلى أقرب أقارب الرجُل،</w:t>
      </w:r>
    </w:p>
    <w:p>
      <w:pPr>
        <w:bidi/>
      </w:pPr>
      <w:r>
        <w:rPr>
          <w:rtl/>
          <w:cs/>
          <w:lang w:val="ar_AE" w:bidi="ar_AE"/>
        </w:rPr>
      </w:r>
      <w:r>
        <w:rPr>
          <w:rtl/>
          <w:cs/>
          <w:lang w:val="ar_AE" w:bidi="ar_AE"/>
        </w:rPr>
        <w:t>تصبح هذه المتطلبات القانونية، أو العرف الذي يعتمده بنو إسرائيل الآن لمعالجة القضايا القانونية في ظروف مثل هذه.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العدد 27: 1–11 من الترجمة الأسهل فهمًا.</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الرؤساء</w:t>
      </w:r>
    </w:p>
    <w:p>
      <w:pPr>
        <w:pStyle w:val="ListBullet"/>
        <w:bidi/>
        <w:spacing w:line="240" w:lineRule="auto"/>
        <w:ind w:left="720"/>
      </w:pPr>
      <w:r>
        <w:rPr>
          <w:rtl/>
          <w:cs/>
          <w:lang w:val="ar_AE" w:bidi="ar_AE"/>
        </w:rPr>
      </w:r>
      <w:r>
        <w:rPr>
          <w:rtl/>
          <w:cs/>
          <w:lang w:val="ar_AE" w:bidi="ar_AE"/>
        </w:rPr>
        <w:t>زوجات بني إسرائيل</w:t>
      </w:r>
    </w:p>
    <w:p>
      <w:pPr>
        <w:pStyle w:val="ListBullet"/>
        <w:bidi/>
        <w:spacing w:line="240" w:lineRule="auto"/>
        <w:ind w:left="720"/>
      </w:pPr>
      <w:r>
        <w:rPr>
          <w:rtl/>
          <w:cs/>
          <w:lang w:val="ar_AE" w:bidi="ar_AE"/>
        </w:rPr>
      </w:r>
      <w:r>
        <w:rPr>
          <w:rtl/>
          <w:cs/>
          <w:lang w:val="ar_AE" w:bidi="ar_AE"/>
        </w:rPr>
        <w:t>بنات صلُفحاد: مَحْلَةُ وَنُوعَةُ وَحُجْلَةُ وَمِلْكَةُ وَتِرْصَةُ</w:t>
      </w:r>
    </w:p>
    <w:p>
      <w:pPr>
        <w:bidi/>
      </w:pPr>
      <w:r>
        <w:rPr>
          <w:rtl/>
          <w:cs/>
          <w:lang w:val="ar_AE" w:bidi="ar_AE"/>
        </w:rPr>
      </w:r>
      <w:r>
        <w:rPr>
          <w:rtl/>
          <w:cs/>
          <w:lang w:val="ar_AE" w:bidi="ar_AE"/>
        </w:rPr>
        <w:t>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تقترب بنات صَلُفحاد من مدخل خيمة الاجتماع وتقفْنَ أمام موسى لتقديم قضية ميراثهنَّ الخاصة. كان صلُفحاد ابن حَافَر، ابن جلعاد، ابن ماكير، ابن مَنسَّى. لذلك كانت بنات صَلُفحاد من عشائر مَنَسّى ابن يوسف. كانت أسماء بنات صَلُفحاد: مَحْلَة، وَنُوعَة، وَحُجْلَة، وَمِلْكَة، وَتِرْصَة.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إجابات مثل: "أرجو أن يكون كل شيء على ما يُرام، لأنني أرى كل بنات صَلُفحاد الخمس واقفات ليس فقط أمامي في خيمة الاجتماع، بل أمام كل جماعة إسرائيل".</w:t>
      </w:r>
    </w:p>
    <w:p>
      <w:pPr>
        <w:pStyle w:val="ListBullet"/>
        <w:bidi/>
        <w:spacing w:line="240" w:lineRule="auto"/>
        <w:ind w:left="720"/>
      </w:pPr>
      <w:r>
        <w:rPr>
          <w:rtl/>
          <w:cs/>
          <w:lang w:val="ar_AE" w:bidi="ar_AE"/>
        </w:rPr>
      </w:r>
      <w:r>
        <w:rPr>
          <w:rtl/>
          <w:cs/>
          <w:lang w:val="ar_AE" w:bidi="ar_AE"/>
        </w:rPr>
        <w:t>اسألوا الأشخاص الذين يُؤدون دور بنات صلُفحاد: "بماذا تشعرون أو فيمَ تفكّرون؟" قد تسمعون أشياء مثل: "نشعر أنه ما مِن طريقة أخرى للقاء موسى إلا عند خيمة الاجتماع، ونحن خائفات، لسنا متأكدين من النتيجة، لأننا نَعرف أن البنات عادة لا يحصلنَ على ميراث، لكننا نأمل أن يُقدِّم لنا موسى بعض الإعتبار اللطيف".</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تحضر بنات صَلُفحاد أمام موسى وألعازار الكاهن والرؤساء وكل جماعة إسرائيل عند باب خيمة الاجتماع. تقول البنات: «عندما مات أبونا في البرية، لم يكُن من بين أتباع قورح الذين اجتمعوا ضد يهوه. لكنه مات في البرية من أجل خطاياه، ولم يتبقَّى له أبناء. إذًا، لماذا يلزم أن يختفي اسم أبينا من عشيرته لأنه لم يكن له ابن؟ نطلب أن تُعطَى لنا الممتلكات التي تقع وسط نصيب إخوة أبينا أو أعمامه".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يؤدون دور موسى، وألعازار الكاهن، والرؤساء، وجميع إسرائيل: "كيف تشعرون أو فيمَ تفكّرون؟" قد تسمعون إجابات مثل: "نحترم حقًا شجاعة هؤلاء النساء في البحث عن العدالة. هذه مسألة تحتاج حقًا إلى اهتمام عاجل. يجب أن نجد حلاً دائمًا حتى لا تتكرر قضايا مثل هذه من جديد"، أو "كيف تجرأت هؤلاء النساء على المجيء لطلب شيء ليس من حقهنَّ!"</w:t>
      </w:r>
    </w:p>
    <w:p>
      <w:pPr>
        <w:pStyle w:val="ListBullet"/>
        <w:bidi/>
        <w:spacing w:line="240" w:lineRule="auto"/>
        <w:ind w:left="720"/>
      </w:pPr>
      <w:r>
        <w:rPr>
          <w:rtl/>
          <w:cs/>
          <w:lang w:val="ar_AE" w:bidi="ar_AE"/>
        </w:rPr>
      </w:r>
      <w:r>
        <w:rPr>
          <w:rtl/>
          <w:cs/>
          <w:lang w:val="ar_AE" w:bidi="ar_AE"/>
        </w:rPr>
        <w:t>اسألوا الأشخاص الذين يُؤدون دور بنات صلُفحاد: "بماذا تشعرون أو فيمَ تفكّرون؟" قد تسمعون أشياء مثل: "فخورون لأننا اغتنمنا الفرصة في خيمة الاجتماع للتعبير عن مخاوفنا وتوقعاتنا من جهة حقوقنا في ميراثنا. نأمل أن تتحقَّق العدالة".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ينظر موسى إلى يهوه للحصول على إرشاد. يقول يهوه لموسى: «إنَّ بنات صلُفحاد على حق؛ لديهنَّ ادِّعاء صحيح. يجب أن تعطيانهنَّ بالتأكيد ممتلكاتهنَّ ميراثًا وتنقلوا ميراث أبيهنَّ إليهنَّ، هذا الواقع بين إخوة أبيهنَّ، أو أعمامهنَّ". يستمر يهوه في الحديث مع موسى، قائلًا: "تُكَلِّمُ بَنِي إِسْرَائِيلَ قَائِلًا: ’أَيُّمَا رَجُلٍ مَاتَ وَلَيْسَ لَهُ ابْنٌ، تَنْقُلُونَ مُلْكَهُ إِلَى ابْنَتِهِ. وَإِنْ لَمْ تَكُنْ لَهُ ابْنَةٌ، تُعْطُوا مُلْكَهُ لإِخْوَتِهِ. وَإِنْ لَمْ يَكُنْ لَهُ إِخْوَةٌ، وَإِنْ لَمْ يَكُنْ لأَبِيهِ إِخْوَةٌ، تُعْطُوا مُلْكَهُ لِنَسِيبِهِ الأَقْرَبِ إِلَيْهِ مِنْ عَشِيرَتِهِ فَيَرِثُهُ‘". فَصَارَتْ لِبَنِي إِسْرَائِيلَ فَرِيضَةَ قَضَاءٍ، كَمَا أَمَرَ الرَّبُّ مُوسَى.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إجابات مثل: "مندهش حقًا وسعيد تمامًا لأن يهوه اتَّخذ مثل هذه القرارات لتغيير الرواية في مجتمعنا".</w:t>
      </w:r>
    </w:p>
    <w:p>
      <w:pPr>
        <w:pStyle w:val="ListBullet"/>
        <w:bidi/>
        <w:spacing w:line="240" w:lineRule="auto"/>
        <w:ind w:left="720"/>
      </w:pPr>
      <w:r>
        <w:rPr>
          <w:rtl/>
          <w:cs/>
          <w:lang w:val="ar_AE" w:bidi="ar_AE"/>
        </w:rPr>
      </w:r>
      <w:r>
        <w:rPr>
          <w:rtl/>
          <w:cs/>
          <w:lang w:val="ar_AE" w:bidi="ar_AE"/>
        </w:rPr>
        <w:t>اسألوا الأشخاص الذين يُؤدون دور بنات صلُفحاد: "بماذا تشعرون أو فيمَ تفكّرون؟" قد تسمعون أشياء مثل: "نرجو أن يستجيب موسى لنا دون تحيُّز، وأن يتأكد من حصولنا على العدالة بين إخوة أبينا أو أعمامه".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العدد 27: 1–11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تأتي بنات صلُفحاد لمقابلة موسى وألعازار </w:t>
      </w:r>
      <w:r>
        <w:rPr>
          <w:b/>
          <w:rtl/>
          <w:cs/>
          <w:lang w:val="ar_AE" w:bidi="ar_AE"/>
        </w:rPr>
        <w:t>الكاهن</w:t>
      </w:r>
      <w:r>
        <w:rPr>
          <w:rtl/>
          <w:cs/>
          <w:lang w:val="ar_AE" w:bidi="ar_AE"/>
        </w:rPr>
        <w:t xml:space="preserve"> </w:t>
      </w:r>
      <w:r>
        <w:rPr>
          <w:b/>
          <w:rtl/>
          <w:cs/>
          <w:lang w:val="ar_AE" w:bidi="ar_AE"/>
        </w:rPr>
        <w:t>والرؤساء</w:t>
      </w:r>
      <w:r>
        <w:rPr>
          <w:rtl/>
          <w:cs/>
          <w:lang w:val="ar_AE" w:bidi="ar_AE"/>
        </w:rPr>
        <w:t xml:space="preserve"> أو القادة، أمام مجمع أو </w:t>
      </w:r>
      <w:r>
        <w:rPr>
          <w:b/>
          <w:rtl/>
          <w:cs/>
          <w:lang w:val="ar_AE" w:bidi="ar_AE"/>
        </w:rPr>
        <w:t>جماعة إسرائيل</w:t>
      </w:r>
      <w:r>
        <w:rPr>
          <w:rtl/>
          <w:cs/>
          <w:lang w:val="ar_AE" w:bidi="ar_AE"/>
        </w:rPr>
        <w:t xml:space="preserve"> بأكملها عند باب </w:t>
      </w:r>
      <w:r>
        <w:rPr>
          <w:b/>
          <w:rtl/>
          <w:cs/>
          <w:lang w:val="ar_AE" w:bidi="ar_AE"/>
        </w:rPr>
        <w:t>خيمة الاجتماع</w:t>
      </w:r>
      <w:r>
        <w:rPr>
          <w:rtl/>
          <w:cs/>
          <w:lang w:val="ar_AE" w:bidi="ar_AE"/>
        </w:rPr>
        <w:t xml:space="preserve">. ترجموا كاهن، قادة، وجميع إسرائيل بالطريقة ذاتها التي استخدمتم في المقاطع السابقة، وتذكَّروا أنَّ </w:t>
      </w:r>
      <w:r>
        <w:rPr>
          <w:rtl/>
          <w:cs/>
          <w:lang w:val="ar_AE" w:bidi="ar_AE"/>
        </w:rPr>
        <w:t>كاهن</w:t>
      </w:r>
      <w:r>
        <w:rPr>
          <w:rtl/>
          <w:cs/>
          <w:lang w:val="ar_AE" w:bidi="ar_AE"/>
        </w:rPr>
        <w:t xml:space="preserve"> مذكورة في "قاموس الكلمات الرئيسية". يُشير تعبير "خيمة الاجتماع" إلى المسكن. ترجموا "خيمة الاجتماع" بالطريقة ذاتها كما في المقاطع السابقة، وتذكروا أن كلمة "</w:t>
      </w:r>
      <w:r>
        <w:rPr>
          <w:rtl/>
          <w:cs/>
          <w:lang w:val="ar_AE" w:bidi="ar_AE"/>
        </w:rPr>
        <w:t>خيمة الاجتماع</w:t>
      </w:r>
      <w:r>
        <w:rPr>
          <w:rtl/>
          <w:cs/>
          <w:lang w:val="ar_AE" w:bidi="ar_AE"/>
        </w:rPr>
        <w:t>" موجودة في "قاموس الكلمات الرئيسية".</w:t>
      </w:r>
    </w:p>
    <w:p>
      <w:pPr>
        <w:bidi/>
      </w:pPr>
      <w:r>
        <w:rPr>
          <w:rtl/>
          <w:cs/>
          <w:lang w:val="ar_AE" w:bidi="ar_AE"/>
        </w:rPr>
      </w:r>
      <w:r>
        <w:rPr>
          <w:rtl/>
          <w:cs/>
          <w:lang w:val="ar_AE" w:bidi="ar_AE"/>
        </w:rPr>
        <w:t xml:space="preserve">تشرح بنات صَلُفحَاد أن أباهنَّ لم يكُن جزءًا من التمرُّد، بل مات في البرية من أجل </w:t>
      </w:r>
      <w:r>
        <w:rPr>
          <w:b/>
          <w:rtl/>
          <w:cs/>
          <w:lang w:val="ar_AE" w:bidi="ar_AE"/>
        </w:rPr>
        <w:t>خطيته</w:t>
      </w:r>
      <w:r>
        <w:rPr>
          <w:rtl/>
          <w:cs/>
          <w:lang w:val="ar_AE" w:bidi="ar_AE"/>
        </w:rPr>
        <w:t>، أو من أجل عصيانه على الله. ترجِموا كلمة "خطية" كما ترجمتموها في مقاطع سابقة، وتذكَّروا أنَّ كلمة</w:t>
      </w:r>
      <w:r>
        <w:rPr>
          <w:rtl/>
          <w:cs/>
          <w:lang w:val="ar_AE" w:bidi="ar_AE"/>
        </w:rPr>
        <w:t xml:space="preserve"> "خطية"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كان شعب إسرائيل يتجولون في </w:t>
      </w:r>
      <w:r>
        <w:rPr>
          <w:b/>
          <w:rtl/>
          <w:cs/>
          <w:lang w:val="ar_AE" w:bidi="ar_AE"/>
        </w:rPr>
        <w:t>البرية</w:t>
      </w:r>
      <w:r>
        <w:rPr>
          <w:rtl/>
          <w:cs/>
          <w:lang w:val="ar_AE" w:bidi="ar_AE"/>
        </w:rPr>
        <w:t xml:space="preserve"> لعدة سنوات. استخدموا الكلمات ذاتها للإشارة إلى البريّة، تلك التي استخدمتم في المقاطع السابقة وتذكَّروا أنَّ تعبير </w:t>
      </w:r>
      <w:r>
        <w:rPr>
          <w:rtl/>
          <w:cs/>
          <w:lang w:val="ar_AE" w:bidi="ar_AE"/>
        </w:rPr>
        <w:t>برية</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يُقدِّم موسى قضية البنات إلى </w:t>
      </w:r>
      <w:r>
        <w:rPr>
          <w:b/>
          <w:rtl/>
          <w:cs/>
          <w:lang w:val="ar_AE" w:bidi="ar_AE"/>
        </w:rPr>
        <w:t>يهوه</w:t>
      </w:r>
      <w:r>
        <w:rPr>
          <w:rtl/>
          <w:cs/>
          <w:lang w:val="ar_AE" w:bidi="ar_AE"/>
        </w:rPr>
        <w:t xml:space="preserve">. ويُعدّ يهوه الاسم الشخصي لله، يُرجى الحفاظ على اتِّساق ترجمة مصطلح يهوه ووحدته في المقاطع السابقة، وتذكروا أنكم ستجدون لفظة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يقول يهوه لموسى إن حُكَمه سيكون </w:t>
      </w:r>
      <w:r>
        <w:rPr>
          <w:b/>
          <w:rtl/>
          <w:cs/>
          <w:lang w:val="ar_AE" w:bidi="ar_AE"/>
        </w:rPr>
        <w:t>فريضة</w:t>
      </w:r>
      <w:r>
        <w:rPr>
          <w:rtl/>
          <w:cs/>
          <w:lang w:val="ar_AE" w:bidi="ar_AE"/>
        </w:rPr>
        <w:t xml:space="preserve"> و </w:t>
      </w:r>
      <w:r>
        <w:rPr>
          <w:b/>
          <w:rtl/>
          <w:cs/>
          <w:lang w:val="ar_AE" w:bidi="ar_AE"/>
        </w:rPr>
        <w:t>شريعة</w:t>
      </w:r>
      <w:r>
        <w:rPr>
          <w:rtl/>
          <w:cs/>
          <w:lang w:val="ar_AE" w:bidi="ar_AE"/>
        </w:rPr>
        <w:t xml:space="preserve"> </w:t>
      </w:r>
      <w:r>
        <w:rPr>
          <w:b/>
          <w:rtl/>
          <w:cs/>
          <w:lang w:val="ar_AE" w:bidi="ar_AE"/>
        </w:rPr>
        <w:t>لبني إسرائيل</w:t>
      </w:r>
      <w:r>
        <w:rPr>
          <w:rtl/>
          <w:cs/>
          <w:lang w:val="ar_AE" w:bidi="ar_AE"/>
        </w:rPr>
        <w:t xml:space="preserve">. في الغالب تشتمل الفرائض على قواعد تُظهر للناس المهام التي يجب عليهم القيام بها، أما الأحكام فهي أعراف أو قرارات قانونية. في هذه الحالة، تُستخدم الكلمتَين معًا لإظهار إقرار يهوه لمطلب قانوني لاستخدامه بالطريقة ذاتها في أية حالات مستقبلية. استخدموا الكلمات ذاتها التي استخدمتم في المقاطع السابقة للإشارة إلى الأحكام والفرائض، وبني إسرائيل. نجد التعبيرات: </w:t>
      </w:r>
      <w:r>
        <w:rPr>
          <w:rtl/>
          <w:cs/>
          <w:lang w:val="ar_AE" w:bidi="ar_AE"/>
        </w:rPr>
        <w:t>بنو إسرائيل</w:t>
      </w:r>
      <w:r>
        <w:rPr>
          <w:rtl/>
          <w:cs/>
          <w:lang w:val="ar_AE" w:bidi="ar_AE"/>
        </w:rPr>
        <w:t xml:space="preserve"> و </w:t>
      </w:r>
      <w:r>
        <w:rPr>
          <w:b/>
          <w:rtl/>
          <w:cs/>
          <w:lang w:val="ar_AE" w:bidi="ar_AE"/>
        </w:rPr>
        <w:t>الفريضة</w:t>
      </w:r>
      <w:r>
        <w:rPr>
          <w:rtl/>
          <w:cs/>
          <w:lang w:val="ar_AE" w:bidi="ar_AE"/>
        </w:rPr>
        <w:t xml:space="preserve">، و </w:t>
      </w:r>
      <w:r>
        <w:rPr>
          <w:b/>
          <w:rtl/>
          <w:cs/>
          <w:lang w:val="ar_AE" w:bidi="ar_AE"/>
        </w:rPr>
        <w:t>التشريعات</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27:12–23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27: 12- 23 واحفظوا هذا المقطع في قلوبكم.</w:t>
      </w:r>
    </w:p>
    <w:p>
      <w:pPr>
        <w:bidi/>
      </w:pPr>
      <w:r>
        <w:rPr>
          <w:rtl/>
          <w:cs/>
          <w:lang w:val="ar_AE" w:bidi="ar_AE"/>
        </w:rPr>
      </w:r>
      <w:r>
        <w:rPr>
          <w:rtl/>
          <w:cs/>
          <w:lang w:val="ar_AE" w:bidi="ar_AE"/>
        </w:rPr>
        <w:t>استمعوا إلى نسخة صوتية من سفر العدد 27: 12- 23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27: 12- 23 في أكثر الترجمات المفهومة لكم.</w:t>
      </w:r>
    </w:p>
    <w:p>
      <w:pPr>
        <w:bidi/>
      </w:pPr>
      <w:r>
        <w:rPr>
          <w:rtl/>
          <w:cs/>
          <w:lang w:val="ar_AE" w:bidi="ar_AE"/>
        </w:rPr>
      </w:r>
      <w:r>
        <w:rPr>
          <w:rtl/>
          <w:cs/>
          <w:lang w:val="ar_AE" w:bidi="ar_AE"/>
        </w:rPr>
        <w:t>في المقطع السابق، اقتربت بنات صَلُفحاد من موسى لتطلبنَ ميراثهنَّ وممتلكاتهنَّ. وعد موسى أن تحصل البنات على ميراثهنَّ.</w:t>
      </w:r>
    </w:p>
    <w:p>
      <w:pPr>
        <w:bidi/>
      </w:pPr>
      <w:r>
        <w:rPr>
          <w:rtl/>
          <w:cs/>
          <w:lang w:val="ar_AE" w:bidi="ar_AE"/>
        </w:rPr>
      </w:r>
      <w:r>
        <w:rPr>
          <w:rtl/>
          <w:cs/>
          <w:lang w:val="ar_AE" w:bidi="ar_AE"/>
        </w:rPr>
        <w:t>في هذا المقطع، يقول يهوه لموسى أن يصعد إلى جَبَل في سلسلة جبال عباريم ويرى الأرض التي سيعطيها يهوه لشعب إسرائيل. تقع سلسلة جبال عباريم على بُعد عشرة أميال تقريبًا شمال غرب نهر الأردن. يقول يهوه لموسى إنه بعد أن يرى موسى الأرض، "سيُضَم موسى مع شعبه"، مثل هارون أخيه. يعني هذا أن موسى سيموت ويذهب إلى مكان الأموات، مع أجداده. يُذكِّر يهوه موسى كيف عصاه مع هارون بفشلهما في إعلام بني إسرائيل بقدرة يهوه في أنْ يحصلوا على الماء من الصخرة عند مريبة. يُذكِّر يهوه موسى كيف كان قد قرَّر ألا يدخل موسى وهارون أرض الموعد. لن يرى موسى أرض الموعد إلا من جبَل عباريم.</w:t>
      </w:r>
    </w:p>
    <w:p>
      <w:pPr>
        <w:bidi/>
      </w:pPr>
      <w:r>
        <w:rPr>
          <w:rtl/>
          <w:cs/>
          <w:lang w:val="ar_AE" w:bidi="ar_AE"/>
        </w:rPr>
      </w:r>
      <w:r>
        <w:rPr>
          <w:rtl/>
          <w:cs/>
          <w:lang w:val="ar_AE" w:bidi="ar_AE"/>
        </w:rPr>
        <w:t>توقفوا هنا وناقشوا هذا السؤال كمجموعة: في ثقافتكم، إذا عصى قائد الجماعة تعليمات الملك، أو القائد الرئيسي، فقرر استبداله بشخص آخر لأنّه لم يطيعه، كيف يحدث ذلك الاستبدال؟ أوقفوا سماع هذا التسجيل الصوتي هنا.</w:t>
      </w:r>
    </w:p>
    <w:p>
      <w:pPr>
        <w:bidi/>
      </w:pPr>
      <w:r>
        <w:rPr>
          <w:rtl/>
          <w:cs/>
          <w:lang w:val="ar_AE" w:bidi="ar_AE"/>
        </w:rPr>
      </w:r>
      <w:r>
        <w:rPr>
          <w:rtl/>
          <w:cs/>
          <w:lang w:val="ar_AE" w:bidi="ar_AE"/>
        </w:rPr>
        <w:t>يقول موسى ليهوه: "لِيُوَكِّلِ الرَّبُّ إِلَهُ أَرْوَاحِ جَمِيعِ الْبَشَرِ رَجُلًا عَلَى الْجَمَاعَةِ، يَخْرُجُ أَمَامَهُمْ وَيَدْخُلُ أَمَامَهُمْ وَيُخْرِجُهُمْ وَيُدْخِلُهُمْ، لِكَيْلاَ تَكُونَ جَمَاعَةُ الرَّبِّ كَالْغَنَمِ الَّتِي لَا رَاعِيَ لَهَا". يُصلي موسى ويطلب من يهوه أن يختار شخصًا يستطيع أن يوفِّر قيادة جيدة في جميع مسائل أو ظروف الحياة، مثل الدخول والخروج من المعارك. يُشبِّه موسى شعب إسرائيل بالخراف المُشتّتة بلا راعٍ يهتم بها.</w:t>
      </w:r>
    </w:p>
    <w:p>
      <w:pPr>
        <w:bidi/>
      </w:pPr>
      <w:r>
        <w:rPr>
          <w:rtl/>
          <w:cs/>
          <w:lang w:val="ar_AE" w:bidi="ar_AE"/>
        </w:rPr>
      </w:r>
      <w:r>
        <w:rPr>
          <w:rtl/>
          <w:cs/>
          <w:lang w:val="ar_AE" w:bidi="ar_AE"/>
        </w:rPr>
        <w:t>لا يريد يهوه أن يكون شعب إسرائيل من دون قائد أو ملِك، ليقودهم ويحميهم ويوجِّه خطواتهم. اختار يهوه يشوع من بين العديد من القادة المحتملين الآخرين وكان يُعدُّ يشوع ليكون القائد التالي الذي يمتلك أرض الموعد. فيصبح يشوع القائد الجديد الذي سيحِل محَّل موسى. يقول يهوه لموسى: "خُذْ يَشُوعَ بْنَ نُونَ، رَجُلًا فِيهِ رُوحٌ أو قلب صالح للقيادة. وَضَعْ يَدَكَ عَلَيْهِ، وَأَوْقِفْهُ قُدَّامَ أَلِعَازَارَ الْكَاهِنِ وَقُدَّامَ كُلِّ الْجَمَاعَةِ، وَأَوْصِهِ أَمَامَ أَعْيُنِهِمْ". بناءً على وصية يهوه، سينقل موسى بعض سُلطته إلى يشوع ليتولى القيادة، مع أنه لا يزال يستطيع التكلّم وهو نشط للغاية في قيادة شعب إسرائيل. يطلب يهوه أيضًا من ألعازار رئيس الكهنة أن يبدأ في إعطاء يشوع التوجيهات بشأن خطط يهوه.</w:t>
      </w:r>
    </w:p>
    <w:p>
      <w:pPr>
        <w:bidi/>
      </w:pPr>
      <w:r>
        <w:rPr>
          <w:rtl/>
          <w:cs/>
          <w:lang w:val="ar_AE" w:bidi="ar_AE"/>
        </w:rPr>
      </w:r>
      <w:r>
        <w:rPr>
          <w:rtl/>
          <w:cs/>
          <w:lang w:val="ar_AE" w:bidi="ar_AE"/>
        </w:rPr>
        <w:t>توقَّفوا هنا وناقشوا هذا السؤال في مجموعة: في ثقافتكم، كيف يكون اختيار القائد ليقود الناس؟ قبل أن يغادر قائد سابق منصبه، كيف تبدو علاقته بالقائد الجديد؟ أوقفوا سماع هذا التسجيل الصوتي هنا.</w:t>
      </w:r>
    </w:p>
    <w:p>
      <w:pPr>
        <w:bidi/>
      </w:pPr>
      <w:r>
        <w:rPr>
          <w:rtl/>
          <w:cs/>
          <w:lang w:val="ar_AE" w:bidi="ar_AE"/>
        </w:rPr>
      </w:r>
      <w:r>
        <w:rPr>
          <w:rtl/>
          <w:cs/>
          <w:lang w:val="ar_AE" w:bidi="ar_AE"/>
        </w:rPr>
        <w:t>يقول يهوه لموسى أن يجعل يشوع يقف أمام ألعازار الكاهن الذي سيُصبح مَن يتكلم مع الله مباشرة. ستتذكرون أن رئيس الكهنة يستخدم الأوريم، في كثير من الأحيان مع التمِّيم، بصفتها قِطعًا مُقدسةً لمعرفة مشيئة يهوه أو للحصول على مشورة منه. ربما كانت الأوريم والتمِّيم حجارة أو عِصِيًا يحتفظ بها رئيس الكهنة في جيبه الأمامي، وأحيانًا يرميها على سطح مستو، في حضور يهوه. كان الكاهن ينظر إلى كيفية هبوط الأوريم والتمِّيم ليرى مشيئة يهوه ماذا تكون. بهذه الطريقة، من خلال توصيات يهوه، سيعطي يشوع شعب إسرائيل تعليماتهم للخروج والدخول، أي أن يشوع سيعطي الشعب إرشادات بشأن معارك غزو أرض الموعد.</w:t>
      </w:r>
    </w:p>
    <w:p>
      <w:pPr>
        <w:bidi/>
      </w:pPr>
      <w:r>
        <w:rPr>
          <w:rtl/>
          <w:cs/>
          <w:lang w:val="ar_AE" w:bidi="ar_AE"/>
        </w:rPr>
      </w:r>
      <w:r>
        <w:rPr>
          <w:rtl/>
          <w:cs/>
          <w:lang w:val="ar_AE" w:bidi="ar_AE"/>
        </w:rPr>
        <w:t>يفعل موسى بالتحديد ما يوصيه يهوه أن يفعل، ويقدّم يشوع أمام ألعازار الكاهن وجميع إسرائيل، ويضع موسى يده عَلنًا على رأس يشوع ليُظهِر أنه ينقل القوة والسُلطان له. والآن سيبدأ الشعب في طاعة يشوع تمامًا كما أوصاهم يهوه أن يفعلوا.</w:t>
      </w:r>
    </w:p>
    <w:p>
      <w:pPr>
        <w:bidi/>
      </w:pPr>
      <w:r>
        <w:rPr>
          <w:rtl/>
          <w:cs/>
          <w:lang w:val="ar_AE" w:bidi="ar_AE"/>
        </w:rPr>
      </w:r>
      <w:r>
        <w:rPr>
          <w:rtl/>
          <w:cs/>
          <w:lang w:val="ar_AE" w:bidi="ar_AE"/>
        </w:rPr>
        <w:t>توقفوا هنا وناقشوا هذا السؤال في مجموعة: في ثقافتكم، ما بعض الطقوس التي يقوم بها الناس لإظهار أن شخصًا ما قد أُختير قائدًا، يُعيَّن رسميًا؟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27: 12- 23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يوصي يهوه موسى أن يصعد إلى جَبَل عباريم ليرى أرض الموعد، لكنه يُخبر موسى أيضًا إنه سيموت دون دخول أرض الموعد بسبب عصيانه عندما رفض إكرام يهوه أمام شعب إسرائيل عند مياه مريبة.</w:t>
      </w:r>
    </w:p>
    <w:p>
      <w:pPr>
        <w:bidi/>
      </w:pPr>
      <w:r>
        <w:rPr>
          <w:rtl/>
          <w:cs/>
          <w:lang w:val="ar_AE" w:bidi="ar_AE"/>
        </w:rPr>
      </w:r>
      <w:r>
        <w:rPr>
          <w:b/>
          <w:rtl/>
          <w:cs/>
          <w:lang w:val="ar_AE" w:bidi="ar_AE"/>
        </w:rPr>
        <w:t>في المشهد الثاني:</w:t>
      </w:r>
      <w:r>
        <w:rPr>
          <w:rtl/>
          <w:cs/>
          <w:lang w:val="ar_AE" w:bidi="ar_AE"/>
        </w:rPr>
        <w:t xml:space="preserve"> يطلب موسى من يهوه أن يعيِّن شخصًا يستطيع أنْ يوفر قيادة جيدة لشعب إسرائيل في أثناء دخولهم أرض الموعد.</w:t>
      </w:r>
    </w:p>
    <w:p>
      <w:pPr>
        <w:bidi/>
      </w:pPr>
      <w:r>
        <w:rPr>
          <w:rtl/>
          <w:cs/>
          <w:lang w:val="ar_AE" w:bidi="ar_AE"/>
        </w:rPr>
      </w:r>
      <w:r>
        <w:rPr>
          <w:b/>
          <w:rtl/>
          <w:cs/>
          <w:lang w:val="ar_AE" w:bidi="ar_AE"/>
        </w:rPr>
        <w:t>في المشهد الثالث:</w:t>
      </w:r>
      <w:r>
        <w:rPr>
          <w:rtl/>
          <w:cs/>
          <w:lang w:val="ar_AE" w:bidi="ar_AE"/>
        </w:rPr>
        <w:t xml:space="preserve"> يوصي يهوه موسى بأن يُعيِّن يشوع ابن نون ليقود شعب إسرائيل. كما يطلب يهوه من موسى أيضًا أن يعطي ألعازر رئيس الكهنة تعليمات من يهوه ليشوع.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جماعة بني إسرائيل</w:t>
      </w:r>
    </w:p>
    <w:p>
      <w:pPr>
        <w:pStyle w:val="ListBullet"/>
        <w:bidi/>
        <w:spacing w:line="240" w:lineRule="auto"/>
        <w:ind w:left="720"/>
      </w:pPr>
      <w:r>
        <w:rPr>
          <w:rtl/>
          <w:cs/>
          <w:lang w:val="ar_AE" w:bidi="ar_AE"/>
        </w:rPr>
      </w:r>
      <w:r>
        <w:rPr>
          <w:rtl/>
          <w:cs/>
          <w:lang w:val="ar_AE" w:bidi="ar_AE"/>
        </w:rPr>
        <w:t>يشوع بن نون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تذكُّر أنَّ يهوه كان قد تكلّم مع موسى في جبال عباريم. تقع الجبال في المنطقة الشمالية الغربية من موآب. قبل أن تحدث هذه القصة، كان موسى وهارون قد فشلا في إكرام يهوه من خلال إخبار بني إسرائيل بأنه هو مَن أخرج الماء من الصخرة عند مريبة. كان يهوه قد قرَّر ألا يقود موسى وهارون شعب إسرائيل بعد ذلك إلى أرض الموعد.</w:t>
      </w:r>
    </w:p>
    <w:p>
      <w:pPr>
        <w:bidi/>
      </w:pPr>
      <w:r>
        <w:rPr>
          <w:rtl/>
          <w:cs/>
          <w:lang w:val="ar_AE" w:bidi="ar_AE"/>
        </w:rPr>
      </w:r>
      <w:r>
        <w:rPr>
          <w:rtl/>
          <w:cs/>
          <w:lang w:val="ar_AE" w:bidi="ar_AE"/>
        </w:rPr>
        <w:t xml:space="preserve">توقفوا هنا وانظروا إلى صورة </w:t>
      </w:r>
      <w:r>
        <w:rPr>
          <w:rtl/>
          <w:cs/>
          <w:lang w:val="ar_AE" w:bidi="ar_AE"/>
        </w:rPr>
        <w:t>لجبال عباريم</w:t>
      </w:r>
      <w:r>
        <w:rPr>
          <w:rtl/>
          <w:cs/>
          <w:lang w:val="ar_AE" w:bidi="ar_AE"/>
        </w:rPr>
        <w:t>. أوقفوا سماع هذا التسجيل الصوتي هنا.</w:t>
      </w:r>
    </w:p>
    <w:p>
      <w:pPr>
        <w:bidi/>
      </w:pPr>
      <w:r>
        <w:rPr>
          <w:rtl/>
          <w:cs/>
          <w:lang w:val="ar_AE" w:bidi="ar_AE"/>
        </w:rPr>
      </w:r>
      <w:r>
        <w:rPr>
          <w:rtl/>
          <w:cs/>
          <w:lang w:val="ar_AE" w:bidi="ar_AE"/>
        </w:rPr>
        <w:t>يطلب موسى من يهوه بطريقة مُهذبة أن يختار شخصًا ليتولَّى القيادة من بعد موسى. يجب أن يكون هذا الشخص قادرًا على قيادة شعب إسرائيل إلى أرض الموعد. ويكون أيضًا قادرًا على الخروج أمامهم، أي يجب أن يكون قادرًا على قيادتهم في جميع المواقف. على الأرجح، كان موسى يفكر في المعارك التي سيخوضها بنو إسرائيل عندما يغزون أرض الموعد.</w:t>
      </w:r>
    </w:p>
    <w:p>
      <w:pPr>
        <w:bidi/>
      </w:pPr>
      <w:r>
        <w:rPr>
          <w:rtl/>
          <w:cs/>
          <w:lang w:val="ar_AE" w:bidi="ar_AE"/>
        </w:rPr>
      </w:r>
      <w:r>
        <w:rPr>
          <w:rtl/>
          <w:cs/>
          <w:lang w:val="ar_AE" w:bidi="ar_AE"/>
        </w:rPr>
        <w:t>توقفوا هنا وناقشوا في مجموعة: كيف تصفون القادة في مجتمعكم الذين يجيدون القيادة في جميع المواقف، وخاصة في أوقات الحرب؟ تذكَّروا أنَّ هذا هو نوع القائد الذي طلَبه موسى من يهوه. أوقفوا سماع هذا التسجيل الصوتي هنا.</w:t>
      </w:r>
    </w:p>
    <w:p>
      <w:pPr>
        <w:bidi/>
      </w:pPr>
      <w:r>
        <w:rPr>
          <w:rtl/>
          <w:cs/>
          <w:lang w:val="ar_AE" w:bidi="ar_AE"/>
        </w:rPr>
      </w:r>
      <w:r>
        <w:rPr>
          <w:rtl/>
          <w:cs/>
          <w:lang w:val="ar_AE" w:bidi="ar_AE"/>
        </w:rPr>
        <w:t>يقول موسى ليهوه إنه ما لم يكن لشعب إسرائيل قائد صالح، سيكونون مثل خراف بلا راعي. يُشبِّه موسى القائد الجديد بالراعي، وشعب إسرائيل بالغنَم. سيقود القائد، مثل الراعي، بني إسرائيل، مثل الخراف حتى لا يتشتَّتون، ويصيرون بلا رجاء.</w:t>
      </w:r>
    </w:p>
    <w:p>
      <w:pPr>
        <w:bidi/>
      </w:pPr>
      <w:r>
        <w:rPr>
          <w:rtl/>
          <w:cs/>
          <w:lang w:val="ar_AE" w:bidi="ar_AE"/>
        </w:rPr>
      </w:r>
      <w:r>
        <w:rPr>
          <w:rtl/>
          <w:cs/>
          <w:lang w:val="ar_AE" w:bidi="ar_AE"/>
        </w:rPr>
        <w:t>من المُهم ملاحظة أن يهوه يطلب من موسى أن يختار يشوع ابن نون الذي لديه "روح أو قلب القيادة". على الأرجح، لا تُشير يهوه إشارةً خاصة إلى يشوع على أنه يتمتع بروحه، بل أن يشوع يتمتع بالشجاعة والمهارات ليكون قائدًا جيدًا.</w:t>
      </w:r>
    </w:p>
    <w:p>
      <w:pPr>
        <w:bidi/>
      </w:pPr>
      <w:r>
        <w:rPr>
          <w:rtl/>
          <w:cs/>
          <w:lang w:val="ar_AE" w:bidi="ar_AE"/>
        </w:rPr>
      </w:r>
      <w:r>
        <w:rPr>
          <w:rtl/>
          <w:cs/>
          <w:lang w:val="ar_AE" w:bidi="ar_AE"/>
        </w:rPr>
        <w:t>توقفوا هنا وناقشوا كيف تتحدَّثون عن قادة في مجتمعكم يتمتَّعون بصفات القائد الصالح، مثل الشجاعة والمهارة. كيف تصفون "روح أو قلب القيادة؟" أوقفوا سماع هذا التسجيل الصوتي هنا.</w:t>
      </w:r>
    </w:p>
    <w:p>
      <w:pPr>
        <w:bidi/>
      </w:pPr>
      <w:r>
        <w:rPr>
          <w:rtl/>
          <w:cs/>
          <w:lang w:val="ar_AE" w:bidi="ar_AE"/>
        </w:rPr>
      </w:r>
      <w:r>
        <w:rPr>
          <w:rtl/>
          <w:cs/>
          <w:lang w:val="ar_AE" w:bidi="ar_AE"/>
        </w:rPr>
        <w:t>من المهم أن تتذكروا وصية يهوه لموسى وهي أنْ يطلب موسى من يشوع الوقوف أمام ألعازار الكاهن وكل جماعة إسرائيل. وقتها وضع موسى يده على يشوع لنقل القوة والسُلطان. أطاع موسى وصايا يهوه وقدَّم يشوع أمام ألعازار الكاهن وشعب إسرائيل. وضع موسى يده على رأس يشوع بارك يشوع، تمامًا كما أمره يهوه أن يفعل.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العدد 27: 12–23 من الترجمة الأسهل فهمًا.</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ألعازار الكاهن</w:t>
      </w:r>
    </w:p>
    <w:p>
      <w:pPr>
        <w:pStyle w:val="ListBullet"/>
        <w:bidi/>
        <w:spacing w:line="240" w:lineRule="auto"/>
        <w:ind w:left="720"/>
      </w:pPr>
      <w:r>
        <w:rPr>
          <w:rtl/>
          <w:cs/>
          <w:lang w:val="ar_AE" w:bidi="ar_AE"/>
        </w:rPr>
      </w:r>
      <w:r>
        <w:rPr>
          <w:rtl/>
          <w:cs/>
          <w:lang w:val="ar_AE" w:bidi="ar_AE"/>
        </w:rPr>
        <w:t>جماعة بني إسرائيل</w:t>
      </w:r>
    </w:p>
    <w:p>
      <w:pPr>
        <w:pStyle w:val="ListBullet"/>
        <w:bidi/>
        <w:spacing w:line="240" w:lineRule="auto"/>
        <w:ind w:left="720"/>
      </w:pPr>
      <w:r>
        <w:rPr>
          <w:rtl/>
          <w:cs/>
          <w:lang w:val="ar_AE" w:bidi="ar_AE"/>
        </w:rPr>
      </w:r>
      <w:r>
        <w:rPr>
          <w:rtl/>
          <w:cs/>
          <w:lang w:val="ar_AE" w:bidi="ar_AE"/>
        </w:rPr>
        <w:t>يشوع بن نون</w:t>
      </w:r>
    </w:p>
    <w:p>
      <w:pPr>
        <w:bidi/>
      </w:pPr>
      <w:r>
        <w:rPr>
          <w:rtl/>
          <w:cs/>
          <w:lang w:val="ar_AE" w:bidi="ar_AE"/>
        </w:rPr>
      </w:r>
      <w:r>
        <w:rPr>
          <w:rtl/>
          <w:cs/>
          <w:lang w:val="ar_AE" w:bidi="ar_AE"/>
        </w:rPr>
        <w:t>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ذات يوم، يطلب يهوه من موسى أن يصعد إلى جبل عباريم ويريه الأرض التي سيعطيها لشعب إسرائيل. يقول يهوه لموسى: "لأنك أنت وهارون عصيتما كلماتي في برية سِين أمام جميع بني إسرائيل، ولم تُقدِّساني أمام الشعب، فسترى الأرض فقط من جبَل عباريم. ستموتا دون أن تدخلا الأرض".</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إجابات مثل "لم أظن أن الله سيغضب هكذا ويتَّخذ هذا القرار ضدنا، قرار عدم دخول أرض الموعد".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يقول موسى ليهوه: "أنت الذي تُعطي الحياة لجميع الكائنات الحية، لذلك عيِّن شخصًا على شعب إسرائيل ليقودهم، يخرجهم ويدخلهم، حتى لا يكون شعبك مثل الخراف بلا راعي".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إجابات مثل: "بما أنَّ يهوه قرَّر أتِّخاذ مثل هذا القرار ضدي، فمَن أنا لأتمرَّد عليه أكثر من ذلك؟ لكنني أرجو أن يكون القائد الجديد صالحًا للشعب".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يقول يهوه لموسى: "خُذْ يَشُوعَ بْنَ نُونَ. رَجُلًا فِيهِ رُوحٌ، وَضَعْ يَدَكَ عَلَيْهِ، وَأَوْقِفْهُ قُدَّامَ أَلِعَازَارَ الْكَاهِنِ وَقُدَّامَ كُلِّ الْجَمَاعَةِ، وَأَوْصِهِ أَمَامَ أَعْيُنِهِمْ".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أشياء مثل: "الآن أفقد سُلطتي كقائد، لكنني سأحاول أن أتعاون مع خطط الله من خلال يشوع مع أن هذا صعب جدًا عليّ".</w:t>
      </w:r>
    </w:p>
    <w:p>
      <w:pPr>
        <w:pStyle w:val="ListBullet"/>
        <w:bidi/>
        <w:spacing w:line="240" w:lineRule="auto"/>
        <w:ind w:left="720"/>
      </w:pPr>
      <w:r>
        <w:rPr>
          <w:rtl/>
          <w:cs/>
          <w:lang w:val="ar_AE" w:bidi="ar_AE"/>
        </w:rPr>
      </w:r>
      <w:r>
        <w:rPr>
          <w:rtl/>
          <w:cs/>
          <w:lang w:val="ar_AE" w:bidi="ar_AE"/>
        </w:rPr>
        <w:t>اسألوا الشخص الذي يؤدي دور يشوع: "بماذا تشعر أو فيم تفكر؟" قد تسمعون إجابات مثل: "من أنا حتى يجدني يهوه مؤهلاً لقيادة شعب إسرائيل؟ أشعر بالخوف، فهذه مسؤولية أكبر من أن يتحمَّلها شخص".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يهوه من موسى أن يُحضر يشوع أمام ألعازار رئيس الكهنة وكل جماعة بني إسرائيل. يستخدم ألعازار الأوريم ليسمع من يهوه. سيقود يشوع الشعب في المعركة للاستيلاء على أرض الموعد.</w:t>
      </w:r>
    </w:p>
    <w:p>
      <w:pPr>
        <w:bidi/>
      </w:pPr>
      <w:r>
        <w:rPr>
          <w:rtl/>
          <w:cs/>
          <w:lang w:val="ar_AE" w:bidi="ar_AE"/>
        </w:rPr>
      </w:r>
      <w:r>
        <w:rPr>
          <w:rtl/>
          <w:cs/>
          <w:lang w:val="ar_AE" w:bidi="ar_AE"/>
        </w:rPr>
        <w:t>فعل موسى كما أمره يهوه. أخذ موسى يشوع، ووضعه أمام ألعازار وكل جماعة إسرائيل، ووضع يديه على رأس يشوع ليُعيِّنه لهذه الخدمة.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العدد 27: 12–23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يطلب </w:t>
      </w:r>
      <w:r>
        <w:rPr>
          <w:b/>
          <w:rtl/>
          <w:cs/>
          <w:lang w:val="ar_AE" w:bidi="ar_AE"/>
        </w:rPr>
        <w:t>يهوه</w:t>
      </w:r>
      <w:r>
        <w:rPr>
          <w:rtl/>
          <w:cs/>
          <w:lang w:val="ar_AE" w:bidi="ar_AE"/>
        </w:rPr>
        <w:t xml:space="preserve"> من موسى أن يصعد إلى سلسلة جبال عباريم. يهوه هو الاسم الخاص (الاسم العَلم) لله. ترجموا كلمة "يهوه" كما ترجمتموها في مقاطع سابقة، وتذكَّروا أنَّ كلمة </w:t>
      </w:r>
      <w:r>
        <w:rPr>
          <w:rtl/>
          <w:cs/>
          <w:lang w:val="ar_AE" w:bidi="ar_AE"/>
        </w:rPr>
        <w:t>يهوه</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يطلب يهوه من موسى أن يصعد إلى جَبَل في سلسلة جبال عباريم ويرى الأرض التي سيعطيها لبني إسرائيل، أو </w:t>
      </w:r>
      <w:r>
        <w:rPr>
          <w:b/>
          <w:rtl/>
          <w:cs/>
          <w:lang w:val="ar_AE" w:bidi="ar_AE"/>
        </w:rPr>
        <w:t>الإسرائيليين</w:t>
      </w:r>
      <w:r>
        <w:rPr>
          <w:rtl/>
          <w:cs/>
          <w:lang w:val="ar_AE" w:bidi="ar_AE"/>
        </w:rPr>
        <w:t xml:space="preserve">. وتُشير كلمة "إسرائيل" إلى الشعب الذين هُم نسل إبراهيم، ترجموا كلمة "الإسرائيليين" كما ترجمتموها في مقاطع سابقة، وتذكَّروا أنَّ كلمة </w:t>
      </w:r>
      <w:r>
        <w:rPr>
          <w:rtl/>
          <w:cs/>
          <w:lang w:val="ar_AE" w:bidi="ar_AE"/>
        </w:rPr>
        <w:t>الإسرائيليين</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يهوه لموسى: "لأنك أنت وهارون عصيتما كلماتي في </w:t>
      </w:r>
      <w:r>
        <w:rPr>
          <w:b/>
          <w:rtl/>
          <w:cs/>
          <w:lang w:val="ar_AE" w:bidi="ar_AE"/>
        </w:rPr>
        <w:t>برية</w:t>
      </w:r>
      <w:r>
        <w:rPr>
          <w:rtl/>
          <w:cs/>
          <w:lang w:val="ar_AE" w:bidi="ar_AE"/>
        </w:rPr>
        <w:t xml:space="preserve"> سِين أمام مجتمع أو </w:t>
      </w:r>
      <w:r>
        <w:rPr>
          <w:b/>
          <w:rtl/>
          <w:cs/>
          <w:lang w:val="ar_AE" w:bidi="ar_AE"/>
        </w:rPr>
        <w:t>جماعة</w:t>
      </w:r>
      <w:r>
        <w:rPr>
          <w:rtl/>
          <w:cs/>
          <w:lang w:val="ar_AE" w:bidi="ar_AE"/>
        </w:rPr>
        <w:t xml:space="preserve"> بني إسرائيل، </w:t>
      </w:r>
      <w:r>
        <w:rPr>
          <w:b/>
          <w:rtl/>
          <w:cs/>
          <w:lang w:val="ar_AE" w:bidi="ar_AE"/>
        </w:rPr>
        <w:t>ولم تُقدِّساني</w:t>
      </w:r>
      <w:r>
        <w:rPr>
          <w:rtl/>
          <w:cs/>
          <w:lang w:val="ar_AE" w:bidi="ar_AE"/>
        </w:rPr>
        <w:t xml:space="preserve"> أمام الشعب، ستنظرا الأرض فقط من جبَل عباريم. استخدموا الكلمات ذاتها: جماعة، برية، وقدوس، بالطريقة ذاتها التي استخدمتم في المقاطع السابقة وتذكّروا أنَّ </w:t>
      </w:r>
      <w:r>
        <w:rPr>
          <w:rtl/>
          <w:cs/>
          <w:lang w:val="ar_AE" w:bidi="ar_AE"/>
        </w:rPr>
        <w:t>برية</w:t>
      </w:r>
      <w:r>
        <w:rPr>
          <w:rtl/>
          <w:cs/>
          <w:lang w:val="ar_AE" w:bidi="ar_AE"/>
        </w:rPr>
        <w:t xml:space="preserve"> و </w:t>
      </w:r>
      <w:r>
        <w:rPr>
          <w:rtl/>
          <w:cs/>
          <w:lang w:val="ar_AE" w:bidi="ar_AE"/>
        </w:rPr>
        <w:t>مقدَّس</w:t>
      </w:r>
      <w:r>
        <w:rPr>
          <w:rtl/>
          <w:cs/>
          <w:lang w:val="ar_AE" w:bidi="ar_AE"/>
        </w:rPr>
        <w:t xml:space="preserve"> مذكورتان في "قاموس الكلمات الرئيسية".</w:t>
      </w:r>
    </w:p>
    <w:p>
      <w:pPr>
        <w:bidi/>
      </w:pPr>
      <w:r>
        <w:rPr>
          <w:rtl/>
          <w:cs/>
          <w:lang w:val="ar_AE" w:bidi="ar_AE"/>
        </w:rPr>
      </w:r>
      <w:r>
        <w:rPr>
          <w:rtl/>
          <w:cs/>
          <w:lang w:val="ar_AE" w:bidi="ar_AE"/>
        </w:rPr>
        <w:t xml:space="preserve">يقول موسى ليهوه: "أنت الذي تُعطي الحياة لجميع الكائنات الحية. عِيِّن شخصًا على شعب إسرائيل يقودهم ويُخرجهم ويُدخلهم حتى لا يكون شعبك مثل الخراف التي بلا </w:t>
      </w:r>
      <w:r>
        <w:rPr>
          <w:b/>
          <w:rtl/>
          <w:cs/>
          <w:lang w:val="ar_AE" w:bidi="ar_AE"/>
        </w:rPr>
        <w:t>راعي</w:t>
      </w:r>
      <w:r>
        <w:rPr>
          <w:rtl/>
          <w:cs/>
          <w:lang w:val="ar_AE" w:bidi="ar_AE"/>
        </w:rPr>
        <w:t>". ولأن الرعاة كانوا شائعين جدًا في إسرائيل، فإن كلمة الراعي غالبًا ما كانت تُستخدم كلُغة تصويرية للإشارة إلى الشخص الذي يحمي أو الحاكم. كما أن الله يدعو ذاته راعي إسرائيل. والشعب يُدعون خراف الله. ترجموا كلمة "راعي" كما ترجمتموها في مقاطع سابقة، وتذكَّروا أنَّ كلمة "</w:t>
      </w:r>
      <w:r>
        <w:rPr>
          <w:rtl/>
          <w:cs/>
          <w:lang w:val="ar_AE" w:bidi="ar_AE"/>
        </w:rPr>
        <w:t>راعي</w:t>
      </w:r>
      <w:r>
        <w:rPr>
          <w:rtl/>
          <w:cs/>
          <w:lang w:val="ar_AE" w:bidi="ar_AE"/>
        </w:rPr>
        <w:t>" مذكورة في "قاموس الكلمات الرئيسية".</w:t>
      </w:r>
    </w:p>
    <w:p>
      <w:pPr>
        <w:bidi/>
      </w:pPr>
      <w:r>
        <w:rPr>
          <w:rtl/>
          <w:cs/>
          <w:lang w:val="ar_AE" w:bidi="ar_AE"/>
        </w:rPr>
      </w:r>
      <w:r>
        <w:rPr>
          <w:rtl/>
          <w:cs/>
          <w:lang w:val="ar_AE" w:bidi="ar_AE"/>
        </w:rPr>
        <w:t xml:space="preserve">يقول يهوه لموسى: "خُذْ يَشُوعَ بْنَ نُونَ، رَجُلًا فِيهِ </w:t>
      </w:r>
      <w:r>
        <w:rPr>
          <w:b/>
          <w:rtl/>
          <w:cs/>
          <w:lang w:val="ar_AE" w:bidi="ar_AE"/>
        </w:rPr>
        <w:t>رُوحٌ</w:t>
      </w:r>
      <w:r>
        <w:rPr>
          <w:rtl/>
          <w:cs/>
          <w:lang w:val="ar_AE" w:bidi="ar_AE"/>
        </w:rPr>
        <w:t>، أو قلب القائد". لقد خلق الله الناس لها جسد، ويمكننا أن نلمس ونرى أجساد بعضنا بعضًا. لكن الله قد خلق الناس أيضًا ولها أفكار ومشاعر ورغبات. ونحن لا نستطيع أن نرى هذا الجزء من الشخص، لكننا نعرف أنه موجود. في الكتاب المُقدَّس، عادةً ما يُدعى هذا الجزء غير المرئي من الشخص النفس، لكنه في بعض الأحيان يُدعى الروح. ترجِموا كلمة "روح" كما ترجمتموها في مقاطع سابقة، وتذكَّروا أنَّ كلمة "</w:t>
      </w:r>
      <w:r>
        <w:rPr>
          <w:rtl/>
          <w:cs/>
          <w:lang w:val="ar_AE" w:bidi="ar_AE"/>
        </w:rPr>
        <w:t>روح</w:t>
      </w:r>
      <w:r>
        <w:rPr>
          <w:rtl/>
          <w:cs/>
          <w:lang w:val="ar_AE" w:bidi="ar_AE"/>
        </w:rPr>
        <w:t>" مذكورة في "قاموس الكلمات الرئيسية".</w:t>
      </w:r>
    </w:p>
    <w:p>
      <w:pPr>
        <w:bidi/>
      </w:pPr>
      <w:r>
        <w:rPr>
          <w:rtl/>
          <w:cs/>
          <w:lang w:val="ar_AE" w:bidi="ar_AE"/>
        </w:rPr>
      </w:r>
      <w:r>
        <w:rPr>
          <w:rtl/>
          <w:cs/>
          <w:lang w:val="ar_AE" w:bidi="ar_AE"/>
        </w:rPr>
        <w:t xml:space="preserve">يطلب يهوه من موسى أن يأخذ يشوع ليقف أمام ألعازار الكاهن وجميع شعب </w:t>
      </w:r>
      <w:r>
        <w:rPr>
          <w:b/>
          <w:rtl/>
          <w:cs/>
          <w:lang w:val="ar_AE" w:bidi="ar_AE"/>
        </w:rPr>
        <w:t>إسرائيل</w:t>
      </w:r>
      <w:r>
        <w:rPr>
          <w:rtl/>
          <w:cs/>
          <w:lang w:val="ar_AE" w:bidi="ar_AE"/>
        </w:rPr>
        <w:t>، وأنْ يضع موسى يده على يشوع. ترجموا "كاهن" كما ترجمتموها في مقاطع سابقة، وتذكَّروا أنَّ كلمة "</w:t>
      </w:r>
      <w:r>
        <w:rPr>
          <w:rtl/>
          <w:cs/>
          <w:lang w:val="ar_AE" w:bidi="ar_AE"/>
        </w:rPr>
        <w:t>كاهن</w:t>
      </w:r>
      <w:r>
        <w:rPr>
          <w:rtl/>
          <w:cs/>
          <w:lang w:val="ar_AE" w:bidi="ar_AE"/>
        </w:rPr>
        <w:t>" مذكورة في "قاموس الكلمات الرئيسية".</w:t>
      </w:r>
    </w:p>
    <w:p>
      <w:pPr>
        <w:bidi/>
      </w:pPr>
      <w:r>
        <w:rPr>
          <w:rtl/>
          <w:cs/>
          <w:lang w:val="ar_AE" w:bidi="ar_AE"/>
        </w:rPr>
      </w:r>
      <w:r>
        <w:rPr>
          <w:rtl/>
          <w:cs/>
          <w:lang w:val="ar_AE" w:bidi="ar_AE"/>
        </w:rPr>
        <w:t xml:space="preserve">يقول يهوه إن يشوع يجب أن يقف أمام ألعازار الكاهن. سيتحدث ألعازار إلى يهوه مباشرة بدلًا من أن يتلقى يشوع تعليمات مباشرة منه. سيسمع ألعازار الكاهن توجيهات من يهوه بواسطة حُكم </w:t>
      </w:r>
      <w:r>
        <w:rPr>
          <w:b/>
          <w:rtl/>
          <w:cs/>
          <w:lang w:val="ar_AE" w:bidi="ar_AE"/>
        </w:rPr>
        <w:t>الأوريم</w:t>
      </w:r>
      <w:r>
        <w:rPr>
          <w:rtl/>
          <w:cs/>
          <w:lang w:val="ar_AE" w:bidi="ar_AE"/>
        </w:rPr>
        <w:t>. مع أنَّ استخدام الأوريم والتمِّيم كان شكلًا من أشكال العِرافة، إلا أنه يُظهر للكاهن مشيئة يهوه من جهة شعبه. عندها يمكن للكاهن أن يعطي تلك المعلومات للشعب. سمح يهوه للكاهن أن يستخدم الأوريم والتمِّيم في اتخاذ القرارات، لكن فقط في الوقت الذي كان فيه رئيس الكهنة في محضر يهوه.</w:t>
      </w:r>
    </w:p>
    <w:p>
      <w:pPr>
        <w:bidi/>
      </w:pPr>
      <w:r>
        <w:rPr>
          <w:rtl/>
          <w:cs/>
          <w:lang w:val="ar_AE" w:bidi="ar_AE"/>
        </w:rPr>
      </w:r>
      <w:r>
        <w:rPr>
          <w:rtl/>
          <w:cs/>
          <w:lang w:val="ar_AE" w:bidi="ar_AE"/>
        </w:rPr>
        <w:t xml:space="preserve">توقفوا هنا وناقشوا كيف ستترجمون كلمة </w:t>
      </w:r>
      <w:r>
        <w:rPr>
          <w:b/>
          <w:rtl/>
          <w:cs/>
          <w:lang w:val="ar_AE" w:bidi="ar_AE"/>
        </w:rPr>
        <w:t>أوريم</w:t>
      </w:r>
      <w:r>
        <w:rPr>
          <w:rtl/>
          <w:cs/>
          <w:lang w:val="ar_AE" w:bidi="ar_AE"/>
        </w:rPr>
        <w:t xml:space="preserve"> في هذا المقطع. إذا كنتم قد ترجمتم كلمة أوريم في أسفار أخرى من الكتاب المُقدَّس، مثل سفر الخروج 28: 30، استخدموا الكلمة ذاتها التي استخدمتم هناك.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28: 1- 10 واحفظوا هذا المقطع في قلوبكم.</w:t>
      </w:r>
    </w:p>
    <w:p>
      <w:pPr>
        <w:bidi/>
      </w:pPr>
      <w:r>
        <w:rPr>
          <w:rtl/>
          <w:cs/>
          <w:lang w:val="ar_AE" w:bidi="ar_AE"/>
        </w:rPr>
      </w:r>
      <w:r>
        <w:rPr>
          <w:rtl/>
          <w:cs/>
          <w:lang w:val="ar_AE" w:bidi="ar_AE"/>
        </w:rPr>
        <w:t>استمعوا إلى نسخة صوتية من سِفر العدد 28: 1- 10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العدد 28: 1 -10 من الترجمة الأسهل فهمًا. </w:t>
      </w:r>
    </w:p>
    <w:p>
      <w:pPr>
        <w:bidi/>
      </w:pPr>
      <w:r>
        <w:rPr>
          <w:rtl/>
          <w:cs/>
          <w:lang w:val="ar_AE" w:bidi="ar_AE"/>
        </w:rPr>
      </w:r>
      <w:r>
        <w:rPr>
          <w:rtl/>
          <w:cs/>
          <w:lang w:val="ar_AE" w:bidi="ar_AE"/>
        </w:rPr>
        <w:t>في المقاطع السابقة، نزل بنو إسرائيل في سهول (عربات) موآب عند نهر الأردن بالقُرب من أريحا. أجرى موسى إحصاءً لجميع بني إسرائيل. أوصى يهوه موسى أن يُعيِّن يشوع أمام كل الجمهور، أو الجماعة، ليأخذ مكانه بعد موته في القيادة.</w:t>
      </w:r>
    </w:p>
    <w:p>
      <w:pPr>
        <w:bidi/>
      </w:pPr>
      <w:r>
        <w:rPr>
          <w:rtl/>
          <w:cs/>
          <w:lang w:val="ar_AE" w:bidi="ar_AE"/>
        </w:rPr>
      </w:r>
      <w:r>
        <w:rPr>
          <w:rtl/>
          <w:cs/>
          <w:lang w:val="ar_AE" w:bidi="ar_AE"/>
        </w:rPr>
        <w:t>في هذا المقطع، يتوقَّف سرْد القصة حتى يتمكَّن يهوه من أنْ يُخبر موسى بتوصية الإسرائيليين بشأن تقدمات يومية وأسبوعية ليهوه. يبدأ هذا المقطع قِسمًا عن التعليمات المُتعلقة بالتقدمات اليومية، ثم الأسبوعية، ثم الشهرية، ثم السنوية ليهوه.</w:t>
      </w:r>
    </w:p>
    <w:p>
      <w:pPr>
        <w:bidi/>
      </w:pPr>
      <w:r>
        <w:rPr>
          <w:rtl/>
          <w:cs/>
          <w:lang w:val="ar_AE" w:bidi="ar_AE"/>
        </w:rPr>
      </w:r>
      <w:r>
        <w:rPr>
          <w:rtl/>
          <w:cs/>
          <w:lang w:val="ar_AE" w:bidi="ar_AE"/>
        </w:rPr>
        <w:t xml:space="preserve">توقفوا هنا وانظروا مرة أخرى إلى خريطة </w:t>
      </w:r>
      <w:r>
        <w:rPr>
          <w:b/>
          <w:rtl/>
          <w:cs/>
          <w:lang w:val="ar_AE" w:bidi="ar_AE"/>
        </w:rPr>
        <w:t>سهول موآب</w:t>
      </w:r>
      <w:r>
        <w:rPr>
          <w:rtl/>
          <w:cs/>
          <w:lang w:val="ar_AE" w:bidi="ar_AE"/>
        </w:rPr>
        <w:t>، إذا لزم الأمر. أوقفوا سماع هذا التسجيل الصوتي هنا.</w:t>
      </w:r>
    </w:p>
    <w:p>
      <w:pPr>
        <w:bidi/>
      </w:pPr>
      <w:r>
        <w:rPr>
          <w:rtl/>
          <w:cs/>
          <w:lang w:val="ar_AE" w:bidi="ar_AE"/>
        </w:rPr>
      </w:r>
      <w:r>
        <w:rPr>
          <w:rtl/>
          <w:cs/>
          <w:lang w:val="ar_AE" w:bidi="ar_AE"/>
        </w:rPr>
        <w:t>توقفوا هنا وناقشوا هذا السؤال كمجموعة: ما أنواع التقدمات التي يقدِّمها الناس في ثقافتكم للآلهة أو الأوثان التي يعبدونها؟ ما معنى هذه التقدمات أو إلامَ ترمز؟ ما الأوقات الخاصة من الأسبوع أو الشهر أو السنة التي يقدِّم فيها شعبك ذبائح؟ أوقفوا سماع هذا التسجيل الصوتي هنا.</w:t>
      </w:r>
    </w:p>
    <w:p>
      <w:pPr>
        <w:bidi/>
      </w:pPr>
      <w:r>
        <w:rPr>
          <w:rtl/>
          <w:cs/>
          <w:lang w:val="ar_AE" w:bidi="ar_AE"/>
        </w:rPr>
      </w:r>
      <w:r>
        <w:rPr>
          <w:rtl/>
          <w:cs/>
          <w:lang w:val="ar_AE" w:bidi="ar_AE"/>
        </w:rPr>
        <w:t>يجب على بني إسرائيل أن يبدأوا وينهوا يومهم بتقديم تقدمات أو ذبائح ليهوه. يأمر يهوه بني إسرائيل أن يحترسوا فيُقدِّموا الذبائح اليومية في الوقت المناسب. ينبغي لبني إسرائيل العيش وفقًا لهذا النمط اليومي من العبادة ليهوه عن طريق تقديم ذبيحة بالنار تُدعى أيضًا ذبيحة محرقة، في الصباح والمساء. هذه ذبائح حيوانية يحرقها الكهنة بالكامل على المذبح. يدعو يهوه هذه الذبائح طعام يهوه ورائحة سرور لطيفة له. لا يرضى يهوه بالضرورة برائحة الحيوانات المُحترقة. يُظهر يهوه بأن ما يجعله راضيًا ومسرورًا هو طاعة الإسرائيليين وعبادتهم له.</w:t>
      </w:r>
    </w:p>
    <w:p>
      <w:pPr>
        <w:bidi/>
      </w:pPr>
      <w:r>
        <w:rPr>
          <w:rtl/>
          <w:cs/>
          <w:lang w:val="ar_AE" w:bidi="ar_AE"/>
        </w:rPr>
      </w:r>
      <w:r>
        <w:rPr>
          <w:rtl/>
          <w:cs/>
          <w:lang w:val="ar_AE" w:bidi="ar_AE"/>
        </w:rPr>
        <w:t>يطلب يهوه من بني إسرائيل أن يُقدِّموا خروفَين ذكَرين. يطلب يهوه أنْ يُقدِّموا خروفًا واحدًا في الصباح وآخر في المساء. يجب أن يكون عُمر الخروف عامًا، ويكون بلا عيْب أو قصور جسدي، إذ عندما يبلغ الخروف (الحَمَل) سنة واحدة، يكتمل نموه ويصبح ذا قيمة أكبر. كان على بني إسرائيل تقديم خروف واحد في الصباح كل يوم. عندما يذبح الكهنة خروفًا ويحرقونه لتقديمه ليهوه، فإنهم يقدمون أيضًا مزيجًا من الدقيق والزيت، وكذلك مشروبًا كحوليًا قويًا. ينبغي على الكهنة أن يصنعوا عجينًا من دقيق القمح الناعم المخلوط مع رُبع الهِين من زيت الزيتون. يزن دقيق القمح عُشر الإيفة، والتي يمكن أن تكون كميَّته ما بين 1 إلى 3 كيلوجرامات. يُمثِّل رُبع الهِين من زيت الزيتون لترًا واحدًا من الزيت تقريبًا. كان على بني إسرائيل ضرب الزيتون باليد بواسطة هاون ومدقَّة للحصول على هذا الزيت بدلًا من سحقه في مكبس الزيتون. إن ضرْب الزيتون يُنتج زيتًا أفضل وأكثر نقاءً، لا يبقى فيه أي من أجزاء الزيتون. سيصنع خليط الدقيق والزيت عجينًا غنيًا لعمل كعك. هذه تقدمة دقيق. يجب على الكهنة أيضًا تقديم رُبع الهِين، أو نحو لتر واحد، من المشروب القوي، أو الخمر القوي. هذه تقدمة سكيب كان على الكاهن سكبها في المكان، وهي تُشير على الأرجح إلى المذبح في الدار الخارجية، عندما يُقدِّم الكاهن الخروف وتقدمة الدقيق. وكان الكهنة سيقدِّمون خروفًا والعجين والخمر عند بداية كل يوم وعند نهايته.</w:t>
      </w:r>
    </w:p>
    <w:p>
      <w:pPr>
        <w:bidi/>
      </w:pPr>
      <w:r>
        <w:rPr>
          <w:rtl/>
          <w:cs/>
          <w:lang w:val="ar_AE" w:bidi="ar_AE"/>
        </w:rPr>
      </w:r>
      <w:r>
        <w:rPr>
          <w:rtl/>
          <w:cs/>
          <w:lang w:val="ar_AE" w:bidi="ar_AE"/>
        </w:rPr>
        <w:t xml:space="preserve">توقفوا هنا وانظروا إلى صور </w:t>
      </w:r>
      <w:r>
        <w:rPr>
          <w:rtl/>
          <w:cs/>
          <w:lang w:val="ar_AE" w:bidi="ar_AE"/>
        </w:rPr>
        <w:t>الحِملان الذكور الصِغار</w:t>
      </w:r>
      <w:r>
        <w:rPr>
          <w:rtl/>
          <w:cs/>
          <w:lang w:val="ar_AE" w:bidi="ar_AE"/>
        </w:rPr>
        <w:t xml:space="preserve">، </w:t>
      </w:r>
      <w:r>
        <w:rPr>
          <w:rtl/>
          <w:cs/>
          <w:lang w:val="ar_AE" w:bidi="ar_AE"/>
        </w:rPr>
        <w:t>الدقيق الناعم</w:t>
      </w:r>
      <w:r>
        <w:rPr>
          <w:rtl/>
          <w:cs/>
          <w:lang w:val="ar_AE" w:bidi="ar_AE"/>
        </w:rPr>
        <w:t xml:space="preserve">، </w:t>
      </w:r>
      <w:r>
        <w:rPr>
          <w:rtl/>
          <w:cs/>
          <w:lang w:val="ar_AE" w:bidi="ar_AE"/>
        </w:rPr>
        <w:t>زيت الزيتون</w:t>
      </w:r>
      <w:r>
        <w:rPr>
          <w:rtl/>
          <w:cs/>
          <w:lang w:val="ar_AE" w:bidi="ar_AE"/>
        </w:rPr>
        <w:t xml:space="preserve">، و </w:t>
      </w:r>
      <w:r>
        <w:rPr>
          <w:rtl/>
          <w:cs/>
          <w:lang w:val="ar_AE" w:bidi="ar_AE"/>
        </w:rPr>
        <w:t>الهاون والمدقَّة</w:t>
      </w:r>
      <w:r>
        <w:rPr>
          <w:rtl/>
          <w:cs/>
          <w:lang w:val="ar_AE" w:bidi="ar_AE"/>
        </w:rPr>
        <w:t>. أوقفوا سماع هذا التسجيل الصوتي هنا.</w:t>
      </w:r>
    </w:p>
    <w:p>
      <w:pPr>
        <w:bidi/>
      </w:pPr>
      <w:r>
        <w:rPr>
          <w:rtl/>
          <w:cs/>
          <w:lang w:val="ar_AE" w:bidi="ar_AE"/>
        </w:rPr>
      </w:r>
      <w:r>
        <w:rPr>
          <w:rtl/>
          <w:cs/>
          <w:lang w:val="ar_AE" w:bidi="ar_AE"/>
        </w:rPr>
        <w:t>أعطى يهوه أولًا توصيات بشأن هذه المحرقات عندما أعطى موسى شرائعه على جبل سيناء. قدَّم بنو إسرائيل ذبائح المحرقات هذه أولًا عندما كرَّسوا خيمة الاجتماع ليهوه. والآن يُذكِّر يهوه بني إسرائيل بأنه يجب عليهم تقديم هذه المحرقات اليومية في الصباح والمساء عندما يكونون في الأرض التي وعدهم بها يهوه.</w:t>
      </w:r>
    </w:p>
    <w:p>
      <w:pPr>
        <w:bidi/>
      </w:pPr>
      <w:r>
        <w:rPr>
          <w:rtl/>
          <w:cs/>
          <w:lang w:val="ar_AE" w:bidi="ar_AE"/>
        </w:rPr>
      </w:r>
      <w:r>
        <w:rPr>
          <w:rtl/>
          <w:cs/>
          <w:lang w:val="ar_AE" w:bidi="ar_AE"/>
        </w:rPr>
        <w:t>يُذكِّر يهوه بني إسرائيل أنهم سيقدِّمون التقدمة ذاتها للرب في المساء كل يوم، أو ساعة الغسَق، وهي ما بين غروب الشمس وحلول المساء. يحل المساء عندما تكون ظُلمة تامة. سيقدِّم بنو إسرائيل هذه التقدمة من خروف ذكَر عمره عامًا واحدًا، ودقيق ناعم مخلوط بالزيت الرضّ، وتقدمة السكيب للرب رائحة سرور مرضية له.</w:t>
      </w:r>
    </w:p>
    <w:p>
      <w:pPr>
        <w:bidi/>
      </w:pPr>
      <w:r>
        <w:rPr>
          <w:rtl/>
          <w:cs/>
          <w:lang w:val="ar_AE" w:bidi="ar_AE"/>
        </w:rPr>
      </w:r>
      <w:r>
        <w:rPr>
          <w:rtl/>
          <w:cs/>
          <w:lang w:val="ar_AE" w:bidi="ar_AE"/>
        </w:rPr>
        <w:t>توقفوا هنا وناقشوا هذا السؤال كمجموعة: ما الروائح التي تُرضيكم أو تكون مُلطِّفة لكُم، ولماذا تكون كذلك؟ أوقفوا سماع هذا التسجيل الصوتي هنا.</w:t>
      </w:r>
    </w:p>
    <w:p>
      <w:pPr>
        <w:bidi/>
      </w:pPr>
      <w:r>
        <w:rPr>
          <w:rtl/>
          <w:cs/>
          <w:lang w:val="ar_AE" w:bidi="ar_AE"/>
        </w:rPr>
      </w:r>
      <w:r>
        <w:rPr>
          <w:rtl/>
          <w:cs/>
          <w:lang w:val="ar_AE" w:bidi="ar_AE"/>
        </w:rPr>
        <w:t>في يوم السبت، أو اليوم السابع، يوم الراحة، يجب على بني إسرائيل أيضًا تقديم خروفَين آخرين من الذكور بعُمر سنة وبلا عيب، مع نصيب مزدوج أو عُشرَين من الإيفة، والتي تتراوح بين 2 إلى 6 كيلوجرامات، من تقدمة الدقيق المُختلطة بالزيت، وكذلك تقدمة السكيب. يجب على بني إسرائيل تقديم هذه الذبيحة الإضافية مرة واحدة في الأسبوع في يوم السبت مع تقدمة المحرقة اليومية وتقدمة السكيب.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العدد 28: 1 -10 من الترجمة الأسهل فهمًا.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يتحدث يهوه إلى موسى ويطلب منه أن يوصي بني إسرائيل بتقديم ذبائح أو تقدمات المحرقة بالنار، في الوقت المناسب. يقول يهوه إن هذه التقدمات طعام ورائحة سرور له.</w:t>
      </w:r>
    </w:p>
    <w:p>
      <w:pPr>
        <w:bidi/>
      </w:pPr>
      <w:r>
        <w:rPr>
          <w:rtl/>
          <w:cs/>
          <w:lang w:val="ar_AE" w:bidi="ar_AE"/>
        </w:rPr>
      </w:r>
      <w:r>
        <w:rPr>
          <w:b/>
          <w:rtl/>
          <w:cs/>
          <w:lang w:val="ar_AE" w:bidi="ar_AE"/>
        </w:rPr>
        <w:t>في المشهد الثاني:</w:t>
      </w:r>
      <w:r>
        <w:rPr>
          <w:rtl/>
          <w:cs/>
          <w:lang w:val="ar_AE" w:bidi="ar_AE"/>
        </w:rPr>
        <w:t xml:space="preserve"> يُخبر يهوه موسى بأن تقدمة المحرقة ستكون خروف ذكَر عمره سنة واحدة، بلا أي عيب جسدي، ويجب أن تكون هذه ذبيحة المحرقة كل يوم. سيقدِّم بنو إسرائيل خروفًا واحدًا في الصباح وواحدًا في المساء، كما يجب أن يقدِّموا أيضًا دقيقًا ناعمًا مختلطًا بزيت الزيتون النقي. أسس يهوه أولًا تقدمة المحرقة المستمرة هذه، التي تُعد رائحة سرور ليهوه، بينما كان بنو إسرائيل في جَبَل سيناء. يُخبِر يهوه موسى بأن تقدمة السكيب يجب أن تكون رُبع الهِين من شراب خمر قوي لكل تقدمة خروف. سوف يسكب الكهنة الخمر على المذبح في المسكن.</w:t>
      </w:r>
    </w:p>
    <w:p>
      <w:pPr>
        <w:bidi/>
      </w:pPr>
      <w:r>
        <w:rPr>
          <w:rtl/>
          <w:cs/>
          <w:lang w:val="ar_AE" w:bidi="ar_AE"/>
        </w:rPr>
      </w:r>
      <w:r>
        <w:rPr>
          <w:b/>
          <w:rtl/>
          <w:cs/>
          <w:lang w:val="ar_AE" w:bidi="ar_AE"/>
        </w:rPr>
        <w:t>في المشهد الثالث:</w:t>
      </w:r>
      <w:r>
        <w:rPr>
          <w:rtl/>
          <w:cs/>
          <w:lang w:val="ar_AE" w:bidi="ar_AE"/>
        </w:rPr>
        <w:t xml:space="preserve"> سيقدِّم بنو إسرائيل تقدمة المحرقة والدقيق والسكيب ذاتها في المساء أيضًا، كرائحة سرور ليهوه.</w:t>
      </w:r>
    </w:p>
    <w:p>
      <w:pPr>
        <w:bidi/>
      </w:pPr>
      <w:r>
        <w:rPr>
          <w:rtl/>
          <w:cs/>
          <w:lang w:val="ar_AE" w:bidi="ar_AE"/>
        </w:rPr>
      </w:r>
      <w:r>
        <w:rPr>
          <w:b/>
          <w:rtl/>
          <w:cs/>
          <w:lang w:val="ar_AE" w:bidi="ar_AE"/>
        </w:rPr>
        <w:t>في المشهد الرابع:</w:t>
      </w:r>
      <w:r>
        <w:rPr>
          <w:rtl/>
          <w:cs/>
          <w:lang w:val="ar_AE" w:bidi="ar_AE"/>
        </w:rPr>
        <w:t xml:space="preserve"> مرة واحدة في الأسبوع، في يوم السبت، سيقدِّم بنو إسرائيل خروفَين من الذكر عُمر كل منهما سنة وبلا عيب جسدي، وعُشرَين من الإيفة من الدقيق الناعم المخلوط بالزيت، وكذلك تقدمة السكيب. يجب أن تُقدَّم هذه التقدمة كل أسبوع في السبت بالإضافة إلى المحرقة اليومية وتقدمة السكيب.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التقدمات، مع أنه لم يُذكَر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بني إسرائيل في سهول موآب عند نهر الأردن بجوار أريحا. في المُعتاد، يتحدث يهوه إلى موسى. يطلب يهوه من موسى أن يُعطي هذه التعليمات لبني إسرائيل. يعطي يهوه توصيات بشأن تقدمات المحرقة اليومية وتقدمات السكيب التي يجب على بني إسرائيل تقديمها في الصباح والمساء. يقول الرب إن الشعب يجب أن يقدِّم هذه التقدمات باستمرار، أو في كل يوم، مرة في الصباح ومرة واحدة في المساء. مع أن الكاهن لم يُذكر في هذا المقطع، إلا أنهُ هو الذي يُقدِّم تقدمة على المذبح.</w:t>
      </w:r>
    </w:p>
    <w:p>
      <w:pPr>
        <w:bidi/>
      </w:pPr>
      <w:r>
        <w:rPr>
          <w:rtl/>
          <w:cs/>
          <w:lang w:val="ar_AE" w:bidi="ar_AE"/>
        </w:rPr>
      </w:r>
      <w:r>
        <w:rPr>
          <w:rtl/>
          <w:cs/>
          <w:lang w:val="ar_AE" w:bidi="ar_AE"/>
        </w:rPr>
        <w:t>توقفوا هنا وناقشوا هذا السؤال كمجموعة: كيف ستتحدثون عن طقس أو فِعل يُعمَل يوميًا أو بانتظام؟ أوقفوا سماع هذا التسجيل الصوتي هنا.</w:t>
      </w:r>
    </w:p>
    <w:p>
      <w:pPr>
        <w:bidi/>
      </w:pPr>
      <w:r>
        <w:rPr>
          <w:rtl/>
          <w:cs/>
          <w:lang w:val="ar_AE" w:bidi="ar_AE"/>
        </w:rPr>
      </w:r>
      <w:r>
        <w:rPr>
          <w:rtl/>
          <w:cs/>
          <w:lang w:val="ar_AE" w:bidi="ar_AE"/>
        </w:rPr>
        <w:t>مع أن يهوه يتحدث عن الذبائح والتقدمات التي ستُقدَّم في أوقات مختلفة من اليوم، في الصباح والمساء، إلا أن هذه الأفعال ستحدث لاحقًا، بعد أن يُعطي موسى المعلومات لبني إسرائيل. هذه الأوقات المُحددة هي أوقات اليوم المُحددة التي سيقدِّم فيها بنو إسرائيل ذبيحة ليهوه. يُعطي يهوه بني إسرائيل نمط عبادة ليعيشوا بها.</w:t>
      </w:r>
    </w:p>
    <w:p>
      <w:pPr>
        <w:bidi/>
      </w:pPr>
      <w:r>
        <w:rPr>
          <w:rtl/>
          <w:cs/>
          <w:lang w:val="ar_AE" w:bidi="ar_AE"/>
        </w:rPr>
      </w:r>
      <w:r>
        <w:rPr>
          <w:rtl/>
          <w:cs/>
          <w:lang w:val="ar_AE" w:bidi="ar_AE"/>
        </w:rPr>
        <w:t>يدعو يهوه تقدمات المحرقة طعام الرب، لكن لا يعني هذا أنه يأكل تقدمات المحرقة فعليًا. استخدموا الكلمة العامة في لُغتكم للإشارة إلى الطعام.</w:t>
      </w:r>
    </w:p>
    <w:p>
      <w:pPr>
        <w:bidi/>
      </w:pPr>
      <w:r>
        <w:rPr>
          <w:rtl/>
          <w:cs/>
          <w:lang w:val="ar_AE" w:bidi="ar_AE"/>
        </w:rPr>
      </w:r>
      <w:r>
        <w:rPr>
          <w:rtl/>
          <w:cs/>
          <w:lang w:val="ar_AE" w:bidi="ar_AE"/>
        </w:rPr>
        <w:t>يذكر يهوه تحديدًا أنَّ بني إسرائيل سيسكبون تقدمة السكيب في القُدس أو في المسكن. كان القُدس طريقة أخرى لوصف المنطقة العامة لخيمة الاجتماع. وشملت هذه المنطقة الدار الخارجية حيث كان المذبح لتقدمة المحرقة. لا يعني هذا أن تقدمة السكيب وحدها ستُقدَّم في المسكن. سيُقدِّم بنو إسرائيل أيضًا تقدمة محرقة الحِملان في المسكن، التي شملتْ أيضًا مذبح المحرقة في الدار الخارجية.</w:t>
      </w:r>
    </w:p>
    <w:p>
      <w:pPr>
        <w:bidi/>
      </w:pPr>
      <w:r>
        <w:rPr>
          <w:rtl/>
          <w:cs/>
          <w:lang w:val="ar_AE" w:bidi="ar_AE"/>
        </w:rPr>
      </w:r>
      <w:r>
        <w:rPr>
          <w:rtl/>
          <w:cs/>
          <w:lang w:val="ar_AE" w:bidi="ar_AE"/>
        </w:rPr>
        <w:t>في المشهد الثالث، يكرر يهوه أنه يجب على بني إسرائيل تقديم التقدمة ذاتها في المساء، في غسَق المساء كما في الصباح. يذكر يهوه الخروف والدقيق، وتقدمة السكيب. يُكرِّر يهوه، للتأكيد، أن هذه تقدمة طعام رائحة سرور ليهوه.</w:t>
      </w:r>
    </w:p>
    <w:p>
      <w:pPr>
        <w:bidi/>
      </w:pPr>
      <w:r>
        <w:rPr>
          <w:rtl/>
          <w:cs/>
          <w:lang w:val="ar_AE" w:bidi="ar_AE"/>
        </w:rPr>
      </w:r>
      <w:r>
        <w:rPr>
          <w:rtl/>
          <w:cs/>
          <w:lang w:val="ar_AE" w:bidi="ar_AE"/>
        </w:rPr>
        <w:t>في المشهد الرابع، يوصي يهوه بني إسرائيل بتقدمة المحرقة، التي تحدث مرة واحدة في الأسبوع في السبت. هذا بالإضافة إلى التقدمة اليومية، وليس بديلًا لها. هكذا في السبت، سيقدِّم بنو إسرائيل تقدمة يومية، واحدة في الصباح وواحدة في المساء. ربما سيقدِّم بنو إسرائيل تقدمة يوم السبت بعد تقدمة الصباح مباشرة.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العدد 28: 1 -10 من الترجمة الأسهل فهمًا.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التقدمات، مع أنه لم يُذكَر</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ربما تطلبون من المجموعة تمثيل الناس والكهنة الذين يُقدِّمون هذه التقدمات.</w:t>
      </w:r>
    </w:p>
    <w:p>
      <w:pPr>
        <w:bidi/>
      </w:pPr>
      <w:r>
        <w:rPr>
          <w:rtl/>
          <w:cs/>
          <w:lang w:val="ar_AE" w:bidi="ar_AE"/>
        </w:rPr>
      </w:r>
      <w:r>
        <w:rPr>
          <w:rtl/>
          <w:cs/>
          <w:lang w:val="ar_AE" w:bidi="ar_AE"/>
        </w:rPr>
        <w:t>يتحدث يهوه إلى موسى. ويطلب منه أنْ يوصي بني إسرائيل بتقديم التقدمات محرقة في الوقت المناسب. يقول يهوه إن هذه التقدمات طعام ورائحة سرور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"كيف يمكن تخيُّل هذه الرائحة أنْها ستكون جيدة أو ترضي الله، لكننا سنفعل ما يقول"، أو "أتساءل ما إذا كان الرب سيأكل هذه التقدمات حقًا"، أو، "أنا مُمتن جدًا للتفاصيل التي يعطيها الرب للتأكد من أننا نعمل هذا جيدًا".</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"سأكون راضيًا جدًا عن بني إسرائيل وطاعتهم لي"، أو: "طاعة بني إسرائيل وعبادتهم رائحة مُنعشة لي. أرجو أن يفهموا أن ما أريده أكثر من أي شيء آخر هو أن يحبني بنو إسرائيل ويتبعوني".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يخبر يهوه موسى أن تقدمة المحرقة ستكون خروفَين ذكَر، عمر كل منهما سنة واحدة، بلا أي عيب جسدي. ويجب أن تكون هذه ذبيحة المحرقة كل يوم. سيقدِّم بنو إسرائيل خروفًا واحدًا في الصباح وواحدًا في المساء، ومع الحمَل، يجب أن يقدِّموا أيضًا دقيقًا ناعمًا مختلطًا بزيت الزيتون النقي.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"أرجو حقًا أن يُعطينا يهوه الكثير من الحِملان الذكور. أشعر بأن هذا عدد كبير ويجب أن نطلبه كل يوم"، أو "قلِق ممَّا قد يحدث إذا قدَّمنا عن طريق الخطأ خروفًا به عَيب"، أو، "أرجو أن أتذكر كل هذه التفاصيل لأخبر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أسَّس يهوه وأخبر بني إسرائيل عن تقدمة المحرقة المستمرة هذه، التي تُعد رائحة سرور ليهوه، بينما كان بنو إسرائيل في جَبَل سيناء. </w:t>
      </w:r>
    </w:p>
    <w:p>
      <w:pPr>
        <w:bidi/>
      </w:pPr>
      <w:r>
        <w:rPr>
          <w:rtl/>
          <w:cs/>
          <w:lang w:val="ar_AE" w:bidi="ar_AE"/>
        </w:rPr>
      </w:r>
      <w:r>
        <w:rPr>
          <w:rtl/>
          <w:cs/>
          <w:lang w:val="ar_AE" w:bidi="ar_AE"/>
        </w:rPr>
        <w:t>يُخبِر يهوه موسى بأن تقدمة السكيب يجب أن تكون ربع الهِين من شراب خمْر قوي مع كل خروف. سوف يسكب الكهنة الخمر على المذبح في المسكن. ثم يُقدِّم بنو إسرائيل تقدمة المحرقة والدقيق والسكيب ذاتها في المساء أيضًا، كرائحة سرور ليهوه.</w:t>
      </w:r>
    </w:p>
    <w:p>
      <w:pPr>
        <w:bidi/>
      </w:pPr>
      <w:r>
        <w:rPr>
          <w:rtl/>
          <w:cs/>
          <w:lang w:val="ar_AE" w:bidi="ar_AE"/>
        </w:rPr>
      </w:r>
      <w:r>
        <w:rPr>
          <w:rtl/>
          <w:cs/>
          <w:lang w:val="ar_AE" w:bidi="ar_AE"/>
        </w:rPr>
        <w:t>مرة واحدة في الأسبوع في السبت، سيقدِّم بنو إسرائيل خروفَين من الذَكَر عُمر كل منهما سنة وبلا عيب جسدي، وعُشرَي إيفة من الدقيق الناعم المخلوط بالزيت، وكذلك تقدمة السكيب. يجب أن تُقدَّم هذه التقدمة كل أسبوع في السبت بالإضافة إلى المحرقة اليومية وتقدمة السكيب.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"ظننتُ أنه كان من المفترض أن نرتاح في السبت. أتساءل لماذا يجب أن نقدِّم المزيد من التقدمات في ذلك اليوم"، أو، "لقد حافظ يهوه على وعوده لنا كل هذه الأيام. إنه جدير بالعبادة. أرجو أن يتذكَّر بنو إسرائيل هذا!"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العدد 28: 1 -10 من الترجمة الأسهل فهمًا.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يطلب يهوه من موسى أن يوصي بني إسرائيل، أو </w:t>
      </w:r>
      <w:r>
        <w:rPr>
          <w:b/>
          <w:rtl/>
          <w:cs/>
          <w:lang w:val="ar_AE" w:bidi="ar_AE"/>
        </w:rPr>
        <w:t>الاسرائيليين</w:t>
      </w:r>
      <w:r>
        <w:rPr>
          <w:rtl/>
          <w:cs/>
          <w:lang w:val="ar_AE" w:bidi="ar_AE"/>
        </w:rPr>
        <w:t xml:space="preserve"> بأن يقدِّموا </w:t>
      </w:r>
      <w:r>
        <w:rPr>
          <w:b/>
          <w:rtl/>
          <w:cs/>
          <w:lang w:val="ar_AE" w:bidi="ar_AE"/>
        </w:rPr>
        <w:t>تقدمات</w:t>
      </w:r>
      <w:r>
        <w:rPr>
          <w:rtl/>
          <w:cs/>
          <w:lang w:val="ar_AE" w:bidi="ar_AE"/>
        </w:rPr>
        <w:t xml:space="preserve"> المحرقة في الوقت المناسب. يقول يهوه إن هذه التقدمات هي طعام </w:t>
      </w:r>
      <w:r>
        <w:rPr>
          <w:b/>
          <w:rtl/>
          <w:cs/>
          <w:lang w:val="ar_AE" w:bidi="ar_AE"/>
        </w:rPr>
        <w:t>ورائحة سرور</w:t>
      </w:r>
      <w:r>
        <w:rPr>
          <w:rtl/>
          <w:cs/>
          <w:lang w:val="ar_AE" w:bidi="ar_AE"/>
        </w:rPr>
        <w:t xml:space="preserve"> أو نسيم مُنعش له. ويهوه/الربّ هو الاسم الشخصي والخاص لله. إن الإسرائيليين، أو بني إسرائيل، هُم نسل يعقوب الذي تغيَّر اسمه إلى إسرائيل. التقدِمة عطية أو ذبيحة تُقدَّم ليهوه، عادةً في </w:t>
      </w:r>
      <w:r>
        <w:rPr>
          <w:rtl/>
          <w:cs/>
          <w:lang w:val="ar_AE" w:bidi="ar_AE"/>
        </w:rPr>
        <w:t>خيمة الاجتماع</w:t>
      </w:r>
      <w:r>
        <w:rPr>
          <w:rtl/>
          <w:cs/>
          <w:lang w:val="ar_AE" w:bidi="ar_AE"/>
        </w:rPr>
        <w:t xml:space="preserve">. استخدموا الكلمات ذاتها التي استخدمتم في المقاطع السابقة للإشارة إلى يهوه، وبني إسرائيل، والتقدمات، والرائحة الطيبة أو الرائحة المُلطِّفة. للمزيد من المعلومات عن </w:t>
      </w:r>
      <w:r>
        <w:rPr>
          <w:rtl/>
          <w:cs/>
          <w:lang w:val="ar_AE" w:bidi="ar_AE"/>
        </w:rPr>
        <w:t>الرب</w:t>
      </w:r>
      <w:r>
        <w:rPr>
          <w:rtl/>
          <w:cs/>
          <w:lang w:val="ar_AE" w:bidi="ar_AE"/>
        </w:rPr>
        <w:t xml:space="preserve">، </w:t>
      </w:r>
      <w:r>
        <w:rPr>
          <w:rtl/>
          <w:cs/>
          <w:lang w:val="ar_AE" w:bidi="ar_AE"/>
        </w:rPr>
        <w:t>بني إسرائيل</w:t>
      </w:r>
      <w:r>
        <w:rPr>
          <w:rtl/>
          <w:cs/>
          <w:lang w:val="ar_AE" w:bidi="ar_AE"/>
        </w:rPr>
        <w:t xml:space="preserve"> و </w:t>
      </w:r>
      <w:r>
        <w:rPr>
          <w:rtl/>
          <w:cs/>
          <w:lang w:val="ar_AE" w:bidi="ar_AE"/>
        </w:rPr>
        <w:t>التقدمات</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 تقدمة المحرقة ستكون خروفَين ذكَر، عمر كل منهما سنة واحدة، بلا أي عيب جسدي. يجب أن تكون هذه ذبيحة المحرقة، أو </w:t>
      </w:r>
      <w:r>
        <w:rPr>
          <w:b/>
          <w:rtl/>
          <w:cs/>
          <w:lang w:val="ar_AE" w:bidi="ar_AE"/>
        </w:rPr>
        <w:t>تقدمة المحرقة</w:t>
      </w:r>
      <w:r>
        <w:rPr>
          <w:rtl/>
          <w:cs/>
          <w:lang w:val="ar_AE" w:bidi="ar_AE"/>
        </w:rPr>
        <w:t xml:space="preserve">، كل يوم. ذبيحة المحرقة تقدِمة يُحضرها الناس إلى الرب ويذبحونها ويحرقونها تمامًا على المذبح في خيمة الاجتماع. استخدموا الكلمة ذاتها التي استخدمتم في المقاطع السابقة للإشارة إلى تقدمة المحرقة، أو ذبيحة المحرقة. لمزيد من المعلومات عن </w:t>
      </w:r>
      <w:r>
        <w:rPr>
          <w:rtl/>
          <w:cs/>
          <w:lang w:val="ar_AE" w:bidi="ar_AE"/>
        </w:rPr>
        <w:t>ذبائح المحرقة</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سيقدِّم بنو إسرائيل خروفًا واحدًا في الصباح وواحدًا في المساء، كما يجب أن يقدِّموا مع الخروف أيضًا عُشر </w:t>
      </w:r>
      <w:r>
        <w:rPr>
          <w:b/>
          <w:rtl/>
          <w:cs/>
          <w:lang w:val="ar_AE" w:bidi="ar_AE"/>
        </w:rPr>
        <w:t>الإيفة</w:t>
      </w:r>
      <w:r>
        <w:rPr>
          <w:rtl/>
          <w:cs/>
          <w:lang w:val="ar_AE" w:bidi="ar_AE"/>
        </w:rPr>
        <w:t xml:space="preserve">، أو 1 إلى 3 كيلوجرام تقريبًا، من الدقيق الناعم المخلوط مع رُبع </w:t>
      </w:r>
      <w:r>
        <w:rPr>
          <w:b/>
          <w:rtl/>
          <w:cs/>
          <w:lang w:val="ar_AE" w:bidi="ar_AE"/>
        </w:rPr>
        <w:t>الهِين</w:t>
      </w:r>
      <w:r>
        <w:rPr>
          <w:rtl/>
          <w:cs/>
          <w:lang w:val="ar_AE" w:bidi="ar_AE"/>
        </w:rPr>
        <w:t xml:space="preserve"> من زيت الزيتون النقي. إن دارسي الكتاب المقدس غير متأكدين من حجم الإيفة، لذلك قد يكون من الأفضل ترجمة هذا على أنه عُشر مكيال من الدقيق الناعم. يمكنكم أيضًا استخدام مُصطلح محلي للإشارة إلى قياس الإيفة. رُبع الهِين لتر واحد تقريبًا. زيت الزيتون هو زيت يُفرَز عندما تُعصر ثمار الزيتون. كثيرًا ما يُستخدم للطهي. استخدموا الكلمات ذاتها التي استخدمتم في المقاطع السابقة للإشارة إلى الإيفة والهِين، وزيت الزيتون النقي. تجدون تعبيرات </w:t>
      </w:r>
      <w:r>
        <w:rPr>
          <w:b/>
          <w:rtl/>
          <w:cs/>
          <w:lang w:val="ar_AE" w:bidi="ar_AE"/>
        </w:rPr>
        <w:t>تقدمة</w:t>
      </w:r>
      <w:r>
        <w:rPr>
          <w:rtl/>
          <w:cs/>
          <w:lang w:val="ar_AE" w:bidi="ar_AE"/>
        </w:rPr>
        <w:t xml:space="preserve"> </w:t>
      </w:r>
      <w:r>
        <w:rPr>
          <w:b/>
          <w:rtl/>
          <w:cs/>
          <w:lang w:val="ar_AE" w:bidi="ar_AE"/>
        </w:rPr>
        <w:t>السكيب</w:t>
      </w:r>
      <w:r>
        <w:rPr>
          <w:rtl/>
          <w:cs/>
          <w:lang w:val="ar_AE" w:bidi="ar_AE"/>
        </w:rPr>
        <w:t xml:space="preserve">، </w:t>
      </w:r>
      <w:r>
        <w:rPr>
          <w:b/>
          <w:rtl/>
          <w:cs/>
          <w:lang w:val="ar_AE" w:bidi="ar_AE"/>
        </w:rPr>
        <w:t>وتقدمة</w:t>
      </w:r>
      <w:r>
        <w:rPr>
          <w:rtl/>
          <w:cs/>
          <w:lang w:val="ar_AE" w:bidi="ar_AE"/>
        </w:rPr>
        <w:t xml:space="preserve"> الدقيق، والإيفة، والهِ</w:t>
      </w:r>
      <w:r>
        <w:rPr>
          <w:b/>
          <w:rtl/>
          <w:cs/>
          <w:lang w:val="ar_AE" w:bidi="ar_AE"/>
        </w:rPr>
        <w:t>ين</w:t>
      </w:r>
      <w:r>
        <w:rPr>
          <w:rtl/>
          <w:cs/>
          <w:lang w:val="ar_AE" w:bidi="ar_AE"/>
        </w:rPr>
        <w:t xml:space="preserve"> في "قاموس الكلمات الرئيسية".</w:t>
      </w:r>
    </w:p>
    <w:p>
      <w:pPr>
        <w:bidi/>
      </w:pPr>
      <w:r>
        <w:rPr>
          <w:rtl/>
          <w:cs/>
          <w:lang w:val="ar_AE" w:bidi="ar_AE"/>
        </w:rPr>
      </w:r>
      <w:r>
        <w:rPr>
          <w:rtl/>
          <w:cs/>
          <w:lang w:val="ar_AE" w:bidi="ar_AE"/>
        </w:rPr>
        <w:t xml:space="preserve">أسَّس يهوه وأخبر بني إسرائيل عن تقدمة المحرقة المستمرة هذه، التي تُعد رائحة سرور ليهوه، بينما كان بنو إسرائيل في جَبَل سيناء. </w:t>
      </w:r>
    </w:p>
    <w:p>
      <w:pPr>
        <w:bidi/>
      </w:pPr>
      <w:r>
        <w:rPr>
          <w:rtl/>
          <w:cs/>
          <w:lang w:val="ar_AE" w:bidi="ar_AE"/>
        </w:rPr>
      </w:r>
      <w:r>
        <w:rPr>
          <w:rtl/>
          <w:cs/>
          <w:lang w:val="ar_AE" w:bidi="ar_AE"/>
        </w:rPr>
        <w:t xml:space="preserve">يُخبِر يهوه موسى بأن تقدمة السكيب يجب أن تكون ربع الهِين من شراب مُختمر قوي لكل خروف. سوف يسكب الكهنة الخمر على المذبح في </w:t>
      </w:r>
      <w:r>
        <w:rPr>
          <w:b/>
          <w:rtl/>
          <w:cs/>
          <w:lang w:val="ar_AE" w:bidi="ar_AE"/>
        </w:rPr>
        <w:t>القُدس</w:t>
      </w:r>
      <w:r>
        <w:rPr>
          <w:rtl/>
          <w:cs/>
          <w:lang w:val="ar_AE" w:bidi="ar_AE"/>
        </w:rPr>
        <w:t xml:space="preserve">، أو </w:t>
      </w:r>
      <w:r>
        <w:rPr>
          <w:b/>
          <w:rtl/>
          <w:cs/>
          <w:lang w:val="ar_AE" w:bidi="ar_AE"/>
        </w:rPr>
        <w:t>المسكن</w:t>
      </w:r>
      <w:r>
        <w:rPr>
          <w:rtl/>
          <w:cs/>
          <w:lang w:val="ar_AE" w:bidi="ar_AE"/>
        </w:rPr>
        <w:t xml:space="preserve">. والمسكن كلمة عامة تُشير إلى المكان الذي كان يهوه يسكن فيه مع بني إسرائيل. كان المسكن هو خيمة الاجتماع بأكملها بما في ذلك الدار الخارجية. استخدموا الكلمة ذاتها التي استخدمتم في المقاطع السابقة للإشارة إلى "المسكن" و "القُدس". ولمزيد من المعلومات عن </w:t>
      </w:r>
      <w:r>
        <w:rPr>
          <w:rtl/>
          <w:cs/>
          <w:lang w:val="ar_AE" w:bidi="ar_AE"/>
        </w:rPr>
        <w:t>المسكن</w:t>
      </w:r>
      <w:r>
        <w:rPr>
          <w:rtl/>
          <w:cs/>
          <w:lang w:val="ar_AE" w:bidi="ar_AE"/>
        </w:rPr>
        <w:t xml:space="preserve"> و</w:t>
      </w:r>
      <w:r>
        <w:rPr>
          <w:b/>
          <w:rtl/>
          <w:cs/>
          <w:lang w:val="ar_AE" w:bidi="ar_AE"/>
        </w:rPr>
        <w:t>القُدس</w:t>
      </w:r>
      <w:r>
        <w:rPr>
          <w:rtl/>
          <w:cs/>
          <w:lang w:val="ar_AE" w:bidi="ar_AE"/>
        </w:rPr>
        <w:t>، راجعوا "قاموس الكلمات الرئيسية". سوف يُقدِّم بنو إسرائيل تقدمة المحرقة والسكيب ذاتها في المساء أيضًا، كرائحة سرور ليهوه.</w:t>
      </w:r>
    </w:p>
    <w:p>
      <w:pPr>
        <w:bidi/>
      </w:pPr>
      <w:r>
        <w:rPr>
          <w:rtl/>
          <w:cs/>
          <w:lang w:val="ar_AE" w:bidi="ar_AE"/>
        </w:rPr>
      </w:r>
      <w:r>
        <w:rPr>
          <w:rtl/>
          <w:cs/>
          <w:lang w:val="ar_AE" w:bidi="ar_AE"/>
        </w:rPr>
        <w:t xml:space="preserve">مرة واحدة في </w:t>
      </w:r>
      <w:r>
        <w:rPr>
          <w:b/>
          <w:rtl/>
          <w:cs/>
          <w:lang w:val="ar_AE" w:bidi="ar_AE"/>
        </w:rPr>
        <w:t>الأسبوع</w:t>
      </w:r>
      <w:r>
        <w:rPr>
          <w:rtl/>
          <w:cs/>
          <w:lang w:val="ar_AE" w:bidi="ar_AE"/>
        </w:rPr>
        <w:t xml:space="preserve"> في السبت، سيقدِّم بنو إسرائيل خروفَين من الذَكَر عُمر كل منهما سنة وبلا عيب جسدي، وعُشرَي إيفة من الدقيق الناعم المخلوط بالزيت، وكذلك تقدمة السكيب. يجب أن تُقدَّم هذه التقدمة كل أسبوع في السبت بالإضافة إلى المحرقة اليومية وتقدمة السكيب. السبت هو اليوم السابع من الأسبوع. السبت يوم راحة لبني إسرائيل. كان السبت يبدأ عند غروب الشمس يوم الجمعة وينتهي عند شروق الشمس يوم السبت. استخدموا الكلمة ذاتها التي استخدمتم في المقاطع السابقة للإشارة إلى السبت. للمزيد من المعلومات بخصوص </w:t>
      </w:r>
      <w:r>
        <w:rPr>
          <w:rtl/>
          <w:cs/>
          <w:lang w:val="ar_AE" w:bidi="ar_AE"/>
        </w:rPr>
        <w:t>السبت</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28: 11- 15 واحفظوا هذا المقطع في قلوبكم.</w:t>
      </w:r>
    </w:p>
    <w:p>
      <w:pPr>
        <w:bidi/>
      </w:pPr>
      <w:r>
        <w:rPr>
          <w:rtl/>
          <w:cs/>
          <w:lang w:val="ar_AE" w:bidi="ar_AE"/>
        </w:rPr>
      </w:r>
      <w:r>
        <w:rPr>
          <w:rtl/>
          <w:cs/>
          <w:lang w:val="ar_AE" w:bidi="ar_AE"/>
        </w:rPr>
        <w:t>استمعوا إلى نسخة صوتية من سِفر العدد 28: 11- 15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28: 11 - 15 من الترجمة الأكثر فهمًا.</w:t>
      </w:r>
    </w:p>
    <w:p>
      <w:pPr>
        <w:bidi/>
      </w:pPr>
      <w:r>
        <w:rPr>
          <w:rtl/>
          <w:cs/>
          <w:lang w:val="ar_AE" w:bidi="ar_AE"/>
        </w:rPr>
      </w:r>
      <w:r>
        <w:rPr>
          <w:rtl/>
          <w:cs/>
          <w:lang w:val="ar_AE" w:bidi="ar_AE"/>
        </w:rPr>
        <w:t>في المقاطع السابقة، نزل بنو إسرائيل في سهول (عربات) موآب عند نهر الأردن بالقُرب من أريحا. كان يهوه يُخبر موسى بأنْ يوصي بني إسرائيل بشأن التقدمات اليومية والأسبوعية.</w:t>
      </w:r>
    </w:p>
    <w:p>
      <w:pPr>
        <w:bidi/>
      </w:pPr>
      <w:r>
        <w:rPr>
          <w:rtl/>
          <w:cs/>
          <w:lang w:val="ar_AE" w:bidi="ar_AE"/>
        </w:rPr>
      </w:r>
      <w:r>
        <w:rPr>
          <w:rtl/>
          <w:cs/>
          <w:lang w:val="ar_AE" w:bidi="ar_AE"/>
        </w:rPr>
        <w:t>في هذا المقطع، يطلب يهوه من موسى أن يأمر جماعة الإسرائيليين بشأن تقدمات شهرية ليهوه.</w:t>
      </w:r>
    </w:p>
    <w:p>
      <w:pPr>
        <w:bidi/>
      </w:pPr>
      <w:r>
        <w:rPr>
          <w:rtl/>
          <w:cs/>
          <w:lang w:val="ar_AE" w:bidi="ar_AE"/>
        </w:rPr>
      </w:r>
      <w:r>
        <w:rPr>
          <w:rtl/>
          <w:cs/>
          <w:lang w:val="ar_AE" w:bidi="ar_AE"/>
        </w:rPr>
        <w:t xml:space="preserve">توقفوا هنا وانظروا مرة أخرى إلى خريطة </w:t>
      </w:r>
      <w:r>
        <w:rPr>
          <w:b/>
          <w:rtl/>
          <w:cs/>
          <w:lang w:val="ar_AE" w:bidi="ar_AE"/>
        </w:rPr>
        <w:t>سهول موآب</w:t>
      </w:r>
      <w:r>
        <w:rPr>
          <w:rtl/>
          <w:cs/>
          <w:lang w:val="ar_AE" w:bidi="ar_AE"/>
        </w:rPr>
        <w:t>، إذا لزم الأمر. أوقفوا سماع هذا التسجيل الصوتي هنا.</w:t>
      </w:r>
    </w:p>
    <w:p>
      <w:pPr>
        <w:bidi/>
      </w:pPr>
      <w:r>
        <w:rPr>
          <w:rtl/>
          <w:cs/>
          <w:lang w:val="ar_AE" w:bidi="ar_AE"/>
        </w:rPr>
      </w:r>
      <w:r>
        <w:rPr>
          <w:rtl/>
          <w:cs/>
          <w:lang w:val="ar_AE" w:bidi="ar_AE"/>
        </w:rPr>
        <w:t>تشمل الذبائح التي كانت تُقدَّم في رأس الشهر حيوانات أكثر من الذبائح الأخرى. إنَّ أوقات تقديم الذبائح في رأس الشهر أوقات يحتفل فيها بنو إسرائيل وينفخون البوق في أثناء العبادة. يأتي رأس الشهر بالنسبة لبني إسرائيل عند القمَر المحاق. يحدُث المحاق عندما تظهر قطعة واحدة فقط من القمر أو جزء صغير منه في المساء.</w:t>
      </w:r>
    </w:p>
    <w:p>
      <w:pPr>
        <w:bidi/>
      </w:pPr>
      <w:r>
        <w:rPr>
          <w:rtl/>
          <w:cs/>
          <w:lang w:val="ar_AE" w:bidi="ar_AE"/>
        </w:rPr>
      </w:r>
      <w:r>
        <w:rPr>
          <w:rtl/>
          <w:cs/>
          <w:lang w:val="ar_AE" w:bidi="ar_AE"/>
        </w:rPr>
        <w:t>توقفوا هنا وناقشوا هذا السؤال كمجموعة: ما الاحتفالات الدينية أو الثقافية الشهرية التي تحدث في ثقافتكم؟ لماذا تكون هذه الطقوس الشهرية مُهمة في ثقافتكم؟ أوقفوا سماع هذا التسجيل الصوتي هنا.</w:t>
      </w:r>
    </w:p>
    <w:p>
      <w:pPr>
        <w:bidi/>
      </w:pPr>
      <w:r>
        <w:rPr>
          <w:rtl/>
          <w:cs/>
          <w:lang w:val="ar_AE" w:bidi="ar_AE"/>
        </w:rPr>
      </w:r>
      <w:r>
        <w:rPr>
          <w:rtl/>
          <w:cs/>
          <w:lang w:val="ar_AE" w:bidi="ar_AE"/>
        </w:rPr>
        <w:t>توقفوا هنا وانظروا في المجموعة إلى صورة القمَر المحاق. أوقفوا سماع هذا التسجيل الصوتي هنا.</w:t>
      </w:r>
    </w:p>
    <w:p>
      <w:pPr>
        <w:bidi/>
      </w:pPr>
      <w:r>
        <w:rPr>
          <w:rtl/>
          <w:cs/>
          <w:lang w:val="ar_AE" w:bidi="ar_AE"/>
        </w:rPr>
      </w:r>
      <w:r>
        <w:rPr>
          <w:rtl/>
          <w:cs/>
          <w:lang w:val="ar_AE" w:bidi="ar_AE"/>
        </w:rPr>
        <w:t xml:space="preserve">يأمر يهوه بني إسرائيل أن يقدِّموا تقدمة محرقة في أول كل شهر. هذه التقدمات الخاصة تقدمة جماعية – يقدِّم الكهنة مجموعة واحدة من الحيوانات من أجل جماعة الإسرائيليين بأكملها. يطلب يهوه من موسى أنْ يُقدِّم بنو إسرائيل ثورَين صغيرَين، وكبشًا واحدًا، وسبعة حِملان من الذكور عمرها عام واحد، بلا قصور أو عيب جسدي. والكبش هو ذَكَر الغنم. </w:t>
      </w:r>
    </w:p>
    <w:p>
      <w:pPr>
        <w:bidi/>
      </w:pPr>
      <w:r>
        <w:rPr>
          <w:rtl/>
          <w:cs/>
          <w:lang w:val="ar_AE" w:bidi="ar_AE"/>
        </w:rPr>
      </w:r>
      <w:r>
        <w:rPr>
          <w:rtl/>
          <w:cs/>
          <w:lang w:val="ar_AE" w:bidi="ar_AE"/>
        </w:rPr>
        <w:t xml:space="preserve">توقفوا هنا وانظروا مرة أخرى إلى صُوَر </w:t>
      </w:r>
      <w:r>
        <w:rPr>
          <w:rtl/>
          <w:cs/>
          <w:lang w:val="ar_AE" w:bidi="ar_AE"/>
        </w:rPr>
        <w:t>ثور</w:t>
      </w:r>
      <w:r>
        <w:rPr>
          <w:rtl/>
          <w:cs/>
          <w:lang w:val="ar_AE" w:bidi="ar_AE"/>
        </w:rPr>
        <w:t>، و</w:t>
      </w:r>
      <w:r>
        <w:rPr>
          <w:rtl/>
          <w:cs/>
          <w:lang w:val="ar_AE" w:bidi="ar_AE"/>
        </w:rPr>
        <w:t>كبش</w:t>
      </w:r>
      <w:r>
        <w:rPr>
          <w:rtl/>
          <w:cs/>
          <w:lang w:val="ar_AE" w:bidi="ar_AE"/>
        </w:rPr>
        <w:t xml:space="preserve">، </w:t>
      </w:r>
      <w:r>
        <w:rPr>
          <w:rtl/>
          <w:cs/>
          <w:lang w:val="ar_AE" w:bidi="ar_AE"/>
        </w:rPr>
        <w:t>خروف ذكَر</w:t>
      </w:r>
      <w:r>
        <w:rPr>
          <w:rtl/>
          <w:cs/>
          <w:lang w:val="ar_AE" w:bidi="ar_AE"/>
        </w:rPr>
        <w:t>، إذا لزم الأمر. أوقفوا سماع هذا التسجيل الصوتي هنا.</w:t>
      </w:r>
    </w:p>
    <w:p>
      <w:pPr>
        <w:bidi/>
      </w:pPr>
      <w:r>
        <w:rPr>
          <w:rtl/>
          <w:cs/>
          <w:lang w:val="ar_AE" w:bidi="ar_AE"/>
        </w:rPr>
      </w:r>
      <w:r>
        <w:rPr>
          <w:rtl/>
          <w:cs/>
          <w:lang w:val="ar_AE" w:bidi="ar_AE"/>
        </w:rPr>
        <w:t>مع كل حيوان، يجب على بني إسرائيل أيضًا تقديم تقدمات دقيق. مُقابل كل ثور، يجب على بني إسرائيل تقديم ثلاثة أعشار الإيفة من أجود أنواع الدقيق المخلوط بزيت الزيتون. الإيفة مقياس جاف لوزن الحبوب. على الأرجح، كان وزن ثلاثة أعشار الإيفة يتراوح ما بين ثلاثة وتسعة كيلوجرامات. يكون الدقيق واحدًا من أكثر الأنواع المُفرزة لدقيق القمح المطحون. يجب على بني إسرائيل خلْط الدقيق مع زيت الزيتون.</w:t>
      </w:r>
    </w:p>
    <w:p>
      <w:pPr>
        <w:bidi/>
      </w:pPr>
      <w:r>
        <w:rPr>
          <w:rtl/>
          <w:cs/>
          <w:lang w:val="ar_AE" w:bidi="ar_AE"/>
        </w:rPr>
      </w:r>
      <w:r>
        <w:rPr>
          <w:rtl/>
          <w:cs/>
          <w:lang w:val="ar_AE" w:bidi="ar_AE"/>
        </w:rPr>
        <w:t>مع الكبش، كان على بني إسرائيل تقديم تقدمة دقيق عبارة عن عُشرَي الإيفة، من أجود أنواع الدقيق ويكون مخلوطًا بزيت الزيتون. سيكون هذا تقريبًا من 2 إلى 6 كيلوجرامات. يجب على بني إسرائيل تقديم تقدمة حبوب لكل واحد من الحِملان. هذه التقدمة هي عُشر الإيفة من أجود أنواع الدقيق المخلوط بزيت الزيتون لكل خروف. سيكون عُشر الإيفة ما بين 1 و 3 كيلوجرامات تقريبًا. يجب على بني إسرائيل تقديم كل هذا كتقدمة محرقة، وهي تقدمة طعام ورائحة سرور ليهوه.</w:t>
      </w:r>
    </w:p>
    <w:p>
      <w:pPr>
        <w:bidi/>
      </w:pPr>
      <w:r>
        <w:rPr>
          <w:rtl/>
          <w:cs/>
          <w:lang w:val="ar_AE" w:bidi="ar_AE"/>
        </w:rPr>
      </w:r>
      <w:r>
        <w:rPr>
          <w:rtl/>
          <w:cs/>
          <w:lang w:val="ar_AE" w:bidi="ar_AE"/>
        </w:rPr>
        <w:t>توقفوا هنا وناقشوا هذا السؤال كمجموعة: ما أنواع التقدمات التي قدَّمها الناس في ثقافتكم للآلهة لإرضائها؟ في اعتقادكم، لماذا دعا يهوه هذه التقدمات: مرضية أمامه؟ أوقفوا سماع هذا التسجيل الصوتي هنا.</w:t>
      </w:r>
    </w:p>
    <w:p>
      <w:pPr>
        <w:bidi/>
      </w:pPr>
      <w:r>
        <w:rPr>
          <w:rtl/>
          <w:cs/>
          <w:lang w:val="ar_AE" w:bidi="ar_AE"/>
        </w:rPr>
      </w:r>
      <w:r>
        <w:rPr>
          <w:rtl/>
          <w:cs/>
          <w:lang w:val="ar_AE" w:bidi="ar_AE"/>
        </w:rPr>
        <w:t>يجب على بني إسرائيل سكْب تقدمة سكيب ليهوه مع كل من الحيوانات وكذلك تقدمة الدقيق. يجب على بني إسرائيل سكْب نصف الهِين من الخمر مقابل كل ثور. الهِين مقياس سائل حجمه جالون أو 4 لترات تقريبًا. بالنسبة للكبش، يجب على بني إسرائيل سكب ثُلث الهِين. بالنسبة لكل واحد من الحِملان، يجب على بني إسرائيل سكْب ربع الهِين.</w:t>
      </w:r>
    </w:p>
    <w:p>
      <w:pPr>
        <w:bidi/>
      </w:pPr>
      <w:r>
        <w:rPr>
          <w:rtl/>
          <w:cs/>
          <w:lang w:val="ar_AE" w:bidi="ar_AE"/>
        </w:rPr>
      </w:r>
      <w:r>
        <w:rPr>
          <w:rtl/>
          <w:cs/>
          <w:lang w:val="ar_AE" w:bidi="ar_AE"/>
        </w:rPr>
        <w:t>يجب على بني إسرائيل تقديم تقدمات المحرقة والحبوب والسكيب ليهوه مرة واحدة في الشهر عند ظهور القمر المحاق، أو في رأس الشهر، خلال السنة بأكملها. مارستْ العديد من الديانات الوثنية الأخرى احتفالات القمَر المحاق. مع ذلك، فإنَّ هذه الذبائح ليهوه تذكير لبني إسرائيل بأن عبادتهم هي ليهوه وحده وليس لأي من الآلهة الأخرى التي تخدمها ثقافات أخرى. يُعلن يهوه أن بني إسرائيل شعبه، ويُقدِّس تقديم الذبائح ليهوه وحده.</w:t>
      </w:r>
    </w:p>
    <w:p>
      <w:pPr>
        <w:bidi/>
      </w:pPr>
      <w:r>
        <w:rPr>
          <w:rtl/>
          <w:cs/>
          <w:lang w:val="ar_AE" w:bidi="ar_AE"/>
        </w:rPr>
      </w:r>
      <w:r>
        <w:rPr>
          <w:rtl/>
          <w:cs/>
          <w:lang w:val="ar_AE" w:bidi="ar_AE"/>
        </w:rPr>
        <w:t>توقفوا هنا وناقشوا هذا السؤال كمجموعة: ما الأعياد أو الاحتفالات للآلهة الأخرى أو الأوثان، التي استبدلها المسيحيون في مجتمعكم بعبادة الله؟ أوقفوا سماع هذا التسجيل الصوتي هنا.</w:t>
      </w:r>
    </w:p>
    <w:p>
      <w:pPr>
        <w:bidi/>
      </w:pPr>
      <w:r>
        <w:rPr>
          <w:rtl/>
          <w:cs/>
          <w:lang w:val="ar_AE" w:bidi="ar_AE"/>
        </w:rPr>
      </w:r>
      <w:r>
        <w:rPr>
          <w:rtl/>
          <w:cs/>
          <w:lang w:val="ar_AE" w:bidi="ar_AE"/>
        </w:rPr>
        <w:t>مع هذه التقدمات، يجب على بني إسرائيل تقديم ماعز واحد ذبيحة خطية أو تقدمة تطهير من أجل غفران الخطايا غير المُتعمدة التي ارتكبها بنو إسرائيل. يصبح الناس أحيانًا نجسين، أو غير مؤهلين لخدمة يهوه، لأنهم فعلوا أمرًا خاطئًا دون أن يدركوا ذلك أو لمسوا شيئًا نجسًا أو غير صحِّي. تُطهِّر هذه التقدمة الشعب، أو تجعل الناس طاهرين طقسيًا مرة أخرى. هذه أيضًا واحدة من أنواع تقدمات المحرقة، التي فيها يحرق الناس معظم الحيوانات على المذبح. هذه هي التقدمات كلها بالإضافة إلى التقدمات اليومية التي تعلَّمنا عنها في المقطع السابق.</w:t>
      </w:r>
    </w:p>
    <w:p>
      <w:pPr>
        <w:bidi/>
      </w:pPr>
      <w:r>
        <w:rPr>
          <w:rtl/>
          <w:cs/>
          <w:lang w:val="ar_AE" w:bidi="ar_AE"/>
        </w:rPr>
      </w:r>
      <w:r>
        <w:rPr>
          <w:rtl/>
          <w:cs/>
          <w:lang w:val="ar_AE" w:bidi="ar_AE"/>
        </w:rPr>
        <w:t xml:space="preserve">توقفوا هنا وانظروا إذا لزم الأمر، صورة </w:t>
      </w:r>
      <w:r>
        <w:rPr>
          <w:rtl/>
          <w:cs/>
          <w:lang w:val="ar_AE" w:bidi="ar_AE"/>
        </w:rPr>
        <w:t>تَيْس</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28: 11 - 15 من الترجمة الأكثر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يوصي يهوه بني إسرائيل أن يقدموا تقدمة محرقة شهرية في رأس الشهر. على بني إسرائيل تقديم ذبيحة ثورَين صغيرَين وكبش واحد وسبعة خِراف من الذكور عمرها سنة واحدة. ينبغي ألا يكون للحيوانات عيوب جسدية.</w:t>
      </w:r>
    </w:p>
    <w:p>
      <w:pPr>
        <w:bidi/>
      </w:pPr>
      <w:r>
        <w:rPr>
          <w:rtl/>
          <w:cs/>
          <w:lang w:val="ar_AE" w:bidi="ar_AE"/>
        </w:rPr>
      </w:r>
      <w:r>
        <w:rPr>
          <w:b/>
          <w:rtl/>
          <w:cs/>
          <w:lang w:val="ar_AE" w:bidi="ar_AE"/>
        </w:rPr>
        <w:t>في المشهد الثاني:</w:t>
      </w:r>
      <w:r>
        <w:rPr>
          <w:rtl/>
          <w:cs/>
          <w:lang w:val="ar_AE" w:bidi="ar_AE"/>
        </w:rPr>
        <w:t xml:space="preserve"> يجب على بني إسرائيل أيضًا تقديم تقدمة دقيق مع كل حيوان يُذبح. مع كل ثور، يجب أن يقدِّموا ثلاثة أعشار الإيفة من أجود أنواع الدقيق المخلوط بالزيت. مع الكبش، يجب أن يقدِّموا عُشرَي الإيفة من أجود أنواع الدقيق المخلوط بالزيت. كما يجب على بني إسرائيل أيضًا، مع كل خروف، تقديم عُشر الإيفة من أجود الدقيق المخلوط بالزيت. تُعد تقدمة المحرقة هذه رائحة سرور وتقدمة طعام ليهوه.</w:t>
      </w:r>
    </w:p>
    <w:p>
      <w:pPr>
        <w:bidi/>
      </w:pPr>
      <w:r>
        <w:rPr>
          <w:rtl/>
          <w:cs/>
          <w:lang w:val="ar_AE" w:bidi="ar_AE"/>
        </w:rPr>
      </w:r>
      <w:r>
        <w:rPr>
          <w:b/>
          <w:rtl/>
          <w:cs/>
          <w:lang w:val="ar_AE" w:bidi="ar_AE"/>
        </w:rPr>
        <w:t>في المشهد الثالث:</w:t>
      </w:r>
      <w:r>
        <w:rPr>
          <w:rtl/>
          <w:cs/>
          <w:lang w:val="ar_AE" w:bidi="ar_AE"/>
        </w:rPr>
        <w:t xml:space="preserve"> يجب على بني إسرائيل أيضًا تقديم تقدمة سكيب مع كل حيوان. يجب على بني إسرائيل أن يقدِّموا نصف الهِين من الخمر مع كل ثور، وتقديم ثلث الهِين من الخمر للكبش، كما يجب على بني إسرائيل أيضًا تقديم ربع الهِين مقابل كل واحد من الحملان السبعة. يُمثِّل كل هذا تقدمة المحرقة الشهرية. يجب على بني إسرائيل تقديم هذه التقدمة عند كل قمَر مُحاق على مدار السنة.</w:t>
      </w:r>
    </w:p>
    <w:p>
      <w:pPr>
        <w:bidi/>
      </w:pPr>
      <w:r>
        <w:rPr>
          <w:rtl/>
          <w:cs/>
          <w:lang w:val="ar_AE" w:bidi="ar_AE"/>
        </w:rPr>
      </w:r>
      <w:r>
        <w:rPr>
          <w:b/>
          <w:rtl/>
          <w:cs/>
          <w:lang w:val="ar_AE" w:bidi="ar_AE"/>
        </w:rPr>
        <w:t>في المشهد الرابع:</w:t>
      </w:r>
      <w:r>
        <w:rPr>
          <w:rtl/>
          <w:cs/>
          <w:lang w:val="ar_AE" w:bidi="ar_AE"/>
        </w:rPr>
        <w:t xml:space="preserve"> إلى جانب تقدمة المحرقة الشهرية هذه وتقدمة السكيب، يجب على بني إسرائيل أيضًا تقديم تَيْس واحد ليهوه ذبيحة خطية أو تطهير.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التقدمات، مع أنه لم يُذكَر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بني إسرائيل في سهول موآب عند نهر الأردن بجوار أريحا. يتحدث يهوه إلى موسى ويعطيه توصيات لأجل كل جماعة بني إسرائيل. يعطي يهوه توصيات بشأن تقدمات المحرقة الشهرية وتقدمات السكيب التي يجب على بني إسرائيل تقديمها في رأس كل شهر خلال السنة.</w:t>
      </w:r>
    </w:p>
    <w:p>
      <w:pPr>
        <w:bidi/>
      </w:pPr>
      <w:r>
        <w:rPr>
          <w:rtl/>
          <w:cs/>
          <w:lang w:val="ar_AE" w:bidi="ar_AE"/>
        </w:rPr>
      </w:r>
      <w:r>
        <w:rPr>
          <w:rtl/>
          <w:cs/>
          <w:lang w:val="ar_AE" w:bidi="ar_AE"/>
        </w:rPr>
        <w:t>يعطي يهوه موسى توصيات ليعطيها لبني إسرائيل لاحقًا. يجب على بني إسرائيل تقديم تقدمات المحرقة والدقيق والسكيب ليهوه. لكل حيوان في تقدمة المحرقة ما يلازمه من تقدمة الدقيق والسكيب. على بني إسرائيل تقديم ذبيحة ثورَين صغيرَين وكبش واحد وسبعة خِراف من الذكور عمرها سنة واحدة. ينبغي ألا يكون للحيوانات عيوب جسدية. مع كل ثور، يجب أن يقدِّموا ثلاثة أعشار الإيفة من أجود أنواع الدقيق المخلوط بالزيت. مع الكبش، سيقدِّم بنو إسرائيل عُشرَي الإيفة من أجود الدقيق المخلوط بالزيت. كما يجب على بني إسرائيل، مع كل خروف، تقديم عُشر الإيفة من أجود أنواع الدقيق المخلوط بالزيت. يجب على بني إسرائيل أن يقدِّموا نصف الهِين من الخمر مع كل ثور، وتقديم ثلث الهِين من الخمر للكبش، كما يجب على بني إسرائيل أيضًا تقديم ربع الهِين مقابل كل واحد من الحملان السبعة. يجب على الكهنة سكْب تقدمة السكيب عند المذبح في الدار الخارجية حيث يحرقون الحيوانات وتقدمة الدقيق.</w:t>
      </w:r>
    </w:p>
    <w:p>
      <w:pPr>
        <w:bidi/>
      </w:pPr>
      <w:r>
        <w:rPr>
          <w:rtl/>
          <w:cs/>
          <w:lang w:val="ar_AE" w:bidi="ar_AE"/>
        </w:rPr>
      </w:r>
      <w:r>
        <w:rPr>
          <w:rtl/>
          <w:cs/>
          <w:lang w:val="ar_AE" w:bidi="ar_AE"/>
        </w:rPr>
        <w:t>توقفوا هنا وناقشوا هذا السؤال كمجموعة: حاولوا كتابة قائمة بكل حيوان وكمية الدقيق وتقدمة السكيب التي كان على الناس تقديمها مع كل حيوان. ناقشوا كيف ستسردون هذه العناصر في ترجمتكم. أوقفوا سماع هذا التسجيل الصوتي هنا.</w:t>
      </w:r>
    </w:p>
    <w:p>
      <w:pPr>
        <w:bidi/>
      </w:pPr>
      <w:r>
        <w:rPr>
          <w:rtl/>
          <w:cs/>
          <w:lang w:val="ar_AE" w:bidi="ar_AE"/>
        </w:rPr>
      </w:r>
      <w:r>
        <w:rPr>
          <w:rtl/>
          <w:cs/>
          <w:lang w:val="ar_AE" w:bidi="ar_AE"/>
        </w:rPr>
        <w:t>لاحظوا في هذا المقطع أن يهوه لا يعطي كميات محددة من الزيت الذي يجب أن يخلطه الشعب مع تقدمة الدقيق. أعطى يهوه موسى الكميات القياسية من الزيت لكل حيوان عندما ذكر توصياته بشأن الذبائح السابقة.</w:t>
      </w:r>
    </w:p>
    <w:p>
      <w:pPr>
        <w:bidi/>
      </w:pPr>
      <w:r>
        <w:rPr>
          <w:rtl/>
          <w:cs/>
          <w:lang w:val="ar_AE" w:bidi="ar_AE"/>
        </w:rPr>
      </w:r>
      <w:r>
        <w:rPr>
          <w:rtl/>
          <w:cs/>
          <w:lang w:val="ar_AE" w:bidi="ar_AE"/>
        </w:rPr>
        <w:t>في المشهد الثالث، يذكر يهوه تحديدًا إنَّ هذه التقدمات يجب أن تُقدَّم في رأس كل شهر على مدار السنة. ميَّز بنو إسرائيل رأس كل شهر بكل قمَر مُحاق يظهر.</w:t>
      </w:r>
    </w:p>
    <w:p>
      <w:pPr>
        <w:bidi/>
      </w:pPr>
      <w:r>
        <w:rPr>
          <w:rtl/>
          <w:cs/>
          <w:lang w:val="ar_AE" w:bidi="ar_AE"/>
        </w:rPr>
      </w:r>
      <w:r>
        <w:rPr>
          <w:rtl/>
          <w:cs/>
          <w:lang w:val="ar_AE" w:bidi="ar_AE"/>
        </w:rPr>
        <w:t>توقفوا هنا وناقشوا كيف تُحدِّد ثقافتكم الوقت. على وجه التحديد، كيف تُحدِّد ثقافتكم الأشهر، وكيف تعرفون متى تكون بداية الشهر؟ أوقفوا سماع هذا التسجيل الصوتي هنا.</w:t>
      </w:r>
    </w:p>
    <w:p>
      <w:pPr>
        <w:bidi/>
      </w:pPr>
      <w:r>
        <w:rPr>
          <w:rtl/>
          <w:cs/>
          <w:lang w:val="ar_AE" w:bidi="ar_AE"/>
        </w:rPr>
      </w:r>
      <w:r>
        <w:rPr>
          <w:rtl/>
          <w:cs/>
          <w:lang w:val="ar_AE" w:bidi="ar_AE"/>
        </w:rPr>
        <w:t>مع هذه التقدمات، يجب على بني إسرائيل تقديم تَيْس واحد تقدمة خطية أو تقدمة تطهير من أجل غفران الخطايا غير المُتعمدة التي ارتكبها بنو إسرائيل. هذه هي التقدمات كلها بالإضافة إلى التقدمات اليومية التي عرفنا عنها في المقطع السابق.</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28: 11 - 15 من الترجمة الأكثر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التقدمات، مع أنه لم يُذكَر</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ربما تطلبون من المجموعة تمثيل الناس والكهنة الذين يُقدِّمون هذه التقدمات.</w:t>
      </w:r>
    </w:p>
    <w:p>
      <w:pPr>
        <w:bidi/>
      </w:pPr>
      <w:r>
        <w:rPr>
          <w:rtl/>
          <w:cs/>
          <w:lang w:val="ar_AE" w:bidi="ar_AE"/>
        </w:rPr>
      </w:r>
      <w:r>
        <w:rPr>
          <w:rtl/>
          <w:cs/>
          <w:lang w:val="ar_AE" w:bidi="ar_AE"/>
        </w:rPr>
        <w:t>يأمر يهوه بني إسرائيل أن يقدموا ذبيحة محرقة شهرية في أول الشهر. كان على بني إسرائيل أن يقدِّموا ذبيحة ثورَين صغيرَين وكبشًا واحدًا وسبعة خِراف من الذكور عمرها سنة واحدة. يجب أن تكون الحيوانات بلا عيوب جسدية.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بوجود الكثير من الحيوانات. أتساءل لماذا لا يكفي حيوان واحد"، أو "لقد فعل يهوه الكثير من أجلنا، لذلك أنا سعيد لأنني أطيع كافة ما يريده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يجب على بني إسرائيل أن يقدِّموا أيضًا تقدمة دقيق مع كل حيوان يُذبح. ومع كل ثور، يجب أن يقدِّموا ثلاثة أعشار الإيفة من أنعم أنواع الدقيق المخلوط بالزيت. مع الكبش، يجب أن يقدِّموا عُشرَي الإيفة من أنعم الدقيق المخلوط بالزيت. كما يجب على بني إسرائيل أن يقدِّموا مع كل خروف عُشر الإيفة من الدقيق الجيد المخلوط بالزيت. وتُعد تقدمة المحرقة هذه رائحة سرور وتقدمة طعام ليهوه.</w:t>
      </w:r>
    </w:p>
    <w:p>
      <w:pPr>
        <w:bidi/>
      </w:pPr>
      <w:r>
        <w:rPr>
          <w:rtl/>
          <w:cs/>
          <w:lang w:val="ar_AE" w:bidi="ar_AE"/>
        </w:rPr>
      </w:r>
      <w:r>
        <w:rPr>
          <w:rtl/>
          <w:cs/>
          <w:lang w:val="ar_AE" w:bidi="ar_AE"/>
        </w:rPr>
        <w:t>كما يجب على بني إسرائيل أيضًا أن يُقدِّموا تقدمة سكيب مع كل حيوان. يجب على بني إسرائيل أن يقدِّموا نصف الهِين من الخمر مع كل ثور. يجب على بني إسرائيل تقديم ثلث الهِين من الخمر للكبش. كما يجب على بني إسرائيل أيضًا تقديم ربع الهِين مقابل كل واحد من الحملان السبعة. كل هذا هو تقدمة المحرقة الشهرية. يجب على بني إسرائيل تقديم هذه التقدمة عند كل هلال جديد على مدار السنة.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بعبارات مثل: "أرجو أن يدرك شعبي كم أحبهم وكيف يحافظ هذا الأمر على علاقتنا معًا"، أو "أرغب حقًا أن تكون لشعبي قلوب مطيعة. أرجو أن يفهموا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إلى جانب تقدمة المحرقة الشهرية هذه وتقدمة السكيب، يجب على بني إسرائيل أيضًا أن يقدِّموا تيسًا واحدًا ليهوه ذبيحة خطية أو تقدمة تطهير.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28: 11 - 15 من الترجمة الأكثر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ويُخبر موسى أنه في أول كل شهر يجب على </w:t>
      </w:r>
      <w:r>
        <w:rPr>
          <w:rtl/>
          <w:cs/>
          <w:lang w:val="ar_AE" w:bidi="ar_AE"/>
        </w:rPr>
        <w:t>بني إسرائيل</w:t>
      </w:r>
      <w:r>
        <w:rPr>
          <w:rtl/>
          <w:cs/>
          <w:lang w:val="ar_AE" w:bidi="ar_AE"/>
        </w:rPr>
        <w:t xml:space="preserve"> تقديم </w:t>
      </w:r>
      <w:r>
        <w:rPr>
          <w:b/>
          <w:rtl/>
          <w:cs/>
          <w:lang w:val="ar_AE" w:bidi="ar_AE"/>
        </w:rPr>
        <w:t>تقدمة محرقة</w:t>
      </w:r>
      <w:r>
        <w:rPr>
          <w:rtl/>
          <w:cs/>
          <w:lang w:val="ar_AE" w:bidi="ar_AE"/>
        </w:rPr>
        <w:t xml:space="preserve"> ليهوه. ويهوه/الربّ هو الاسم الشخصي والخاص لله. تقدمة المحرقة </w:t>
      </w:r>
      <w:r>
        <w:rPr>
          <w:b/>
          <w:rtl/>
          <w:cs/>
          <w:lang w:val="ar_AE" w:bidi="ar_AE"/>
        </w:rPr>
        <w:t>تقدِمة</w:t>
      </w:r>
      <w:r>
        <w:rPr>
          <w:rtl/>
          <w:cs/>
          <w:lang w:val="ar_AE" w:bidi="ar_AE"/>
        </w:rPr>
        <w:t xml:space="preserve"> يُحضرها الكهنة إلى يهوه ويذبحونها ويحرقونها تمامًا على المذبح في </w:t>
      </w:r>
      <w:r>
        <w:rPr>
          <w:rtl/>
          <w:cs/>
          <w:lang w:val="ar_AE" w:bidi="ar_AE"/>
        </w:rPr>
        <w:t>الهيكل</w:t>
      </w:r>
      <w:r>
        <w:rPr>
          <w:rtl/>
          <w:cs/>
          <w:lang w:val="ar_AE" w:bidi="ar_AE"/>
        </w:rPr>
        <w:t xml:space="preserve"> أو </w:t>
      </w:r>
      <w:r>
        <w:rPr>
          <w:rtl/>
          <w:cs/>
          <w:lang w:val="ar_AE" w:bidi="ar_AE"/>
        </w:rPr>
        <w:t>خيمة الاجتماع</w:t>
      </w:r>
      <w:r>
        <w:rPr>
          <w:rtl/>
          <w:cs/>
          <w:lang w:val="ar_AE" w:bidi="ar_AE"/>
        </w:rPr>
        <w:t xml:space="preserve">. والتقدمة عطية أو ذبيحة يُقدِّمها بنو إسرائيل ليهوه، عادةً في خيمة الاجتماع أو الهيكل. استخدموا الكلمات ذاتها التي استخدمتم في المقاطع السابقة لترجمة «يهوه» و «تقدمة محرقة». لمزيد من المعلومات عن كلمة </w:t>
      </w:r>
      <w:r>
        <w:rPr>
          <w:rtl/>
          <w:cs/>
          <w:lang w:val="ar_AE" w:bidi="ar_AE"/>
        </w:rPr>
        <w:t>يهوه</w:t>
      </w:r>
      <w:r>
        <w:rPr>
          <w:rtl/>
          <w:cs/>
          <w:lang w:val="ar_AE" w:bidi="ar_AE"/>
        </w:rPr>
        <w:t xml:space="preserve"> و </w:t>
      </w:r>
      <w:r>
        <w:rPr>
          <w:rtl/>
          <w:cs/>
          <w:lang w:val="ar_AE" w:bidi="ar_AE"/>
        </w:rPr>
        <w:t>تقدمات المحرقة</w:t>
      </w:r>
      <w:r>
        <w:rPr>
          <w:rtl/>
          <w:cs/>
          <w:lang w:val="ar_AE" w:bidi="ar_AE"/>
        </w:rPr>
        <w:t xml:space="preserve">، أو </w:t>
      </w:r>
      <w:r>
        <w:rPr>
          <w:rtl/>
          <w:cs/>
          <w:lang w:val="ar_AE" w:bidi="ar_AE"/>
        </w:rPr>
        <w:t>التقدمات</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 تقدمة المحرقة ستكون ثورَين، وكبش واحد، وسبعة حِملان من الذكور عُمرها عام واحد، وكلها بلا عيب جسدي. مع كل حيوان، يجب أن يقدِّموا أيضًا </w:t>
      </w:r>
      <w:r>
        <w:rPr>
          <w:b/>
          <w:rtl/>
          <w:cs/>
          <w:lang w:val="ar_AE" w:bidi="ar_AE"/>
        </w:rPr>
        <w:t>تقدمة دقيق</w:t>
      </w:r>
      <w:r>
        <w:rPr>
          <w:rtl/>
          <w:cs/>
          <w:lang w:val="ar_AE" w:bidi="ar_AE"/>
        </w:rPr>
        <w:t xml:space="preserve"> مخلوط بزيت الزيتون النقي. ستكون تقدمة المحرقة هذه رائحة سرور وتقدمة طعام للرب. استخدموا العبارة ذاتها التي استخدمتم في المقاطع السابقة للتعبير عن رائحة سرور وتقدمة طعام. </w:t>
      </w:r>
      <w:r>
        <w:rPr>
          <w:b/>
          <w:rtl/>
          <w:cs/>
          <w:lang w:val="ar_AE" w:bidi="ar_AE"/>
        </w:rPr>
        <w:t>تقدمة الدقيق</w:t>
      </w:r>
      <w:r>
        <w:rPr>
          <w:rtl/>
          <w:cs/>
          <w:lang w:val="ar_AE" w:bidi="ar_AE"/>
        </w:rPr>
        <w:t xml:space="preserve"> عبارة مذكورة في "قاموس الكلمات الرئيسية".</w:t>
      </w:r>
    </w:p>
    <w:p>
      <w:pPr>
        <w:bidi/>
      </w:pPr>
      <w:r>
        <w:rPr>
          <w:rtl/>
          <w:cs/>
          <w:lang w:val="ar_AE" w:bidi="ar_AE"/>
        </w:rPr>
      </w:r>
      <w:r>
        <w:rPr>
          <w:rtl/>
          <w:cs/>
          <w:lang w:val="ar_AE" w:bidi="ar_AE"/>
        </w:rPr>
        <w:t xml:space="preserve">يُخبر يهوه موسى أنه يجب على بني إسرائيل أيضًا تقديم </w:t>
      </w:r>
      <w:r>
        <w:rPr>
          <w:b/>
          <w:rtl/>
          <w:cs/>
          <w:lang w:val="ar_AE" w:bidi="ar_AE"/>
        </w:rPr>
        <w:t>تقدمة السكيب</w:t>
      </w:r>
      <w:r>
        <w:rPr>
          <w:rtl/>
          <w:cs/>
          <w:lang w:val="ar_AE" w:bidi="ar_AE"/>
        </w:rPr>
        <w:t xml:space="preserve"> مع كل حيوان. كل هذا هو تقدمة المحرقة التي كان على بني إسرائيل تقديمها في بداية كل شهر على مدار السنة. راجعوا "قاموس الكلمات الرئيسية" لمزيد من المعلومات عن </w:t>
      </w:r>
      <w:r>
        <w:rPr>
          <w:b/>
          <w:rtl/>
          <w:cs/>
          <w:lang w:val="ar_AE" w:bidi="ar_AE"/>
        </w:rPr>
        <w:t>تقدمة السكيب</w:t>
      </w:r>
      <w:r>
        <w:rPr>
          <w:rtl/>
          <w:cs/>
          <w:lang w:val="ar_AE" w:bidi="ar_AE"/>
        </w:rPr>
        <w:t xml:space="preserve"> ومكاييل </w:t>
      </w:r>
      <w:r>
        <w:rPr>
          <w:b/>
          <w:rtl/>
          <w:cs/>
          <w:lang w:val="ar_AE" w:bidi="ar_AE"/>
        </w:rPr>
        <w:t>الإيفة</w:t>
      </w:r>
      <w:r>
        <w:rPr>
          <w:rtl/>
          <w:cs/>
          <w:lang w:val="ar_AE" w:bidi="ar_AE"/>
        </w:rPr>
        <w:t xml:space="preserve"> و </w:t>
      </w:r>
      <w:r>
        <w:rPr>
          <w:b/>
          <w:rtl/>
          <w:cs/>
          <w:lang w:val="ar_AE" w:bidi="ar_AE"/>
        </w:rPr>
        <w:t>الهِين</w:t>
      </w:r>
      <w:r>
        <w:rPr>
          <w:rtl/>
          <w:cs/>
          <w:lang w:val="ar_AE" w:bidi="ar_AE"/>
        </w:rPr>
        <w:t>.</w:t>
      </w:r>
    </w:p>
    <w:p>
      <w:pPr>
        <w:bidi/>
      </w:pPr>
      <w:r>
        <w:rPr>
          <w:rtl/>
          <w:cs/>
          <w:lang w:val="ar_AE" w:bidi="ar_AE"/>
        </w:rPr>
      </w:r>
      <w:r>
        <w:rPr>
          <w:rtl/>
          <w:cs/>
          <w:lang w:val="ar_AE" w:bidi="ar_AE"/>
        </w:rPr>
        <w:t xml:space="preserve">بالإضافة إلى هذه التقدمات المستمرة أو اليومية، كان على بني إسرائيل تقديم تَيْس </w:t>
      </w:r>
      <w:r>
        <w:rPr>
          <w:b/>
          <w:rtl/>
          <w:cs/>
          <w:lang w:val="ar_AE" w:bidi="ar_AE"/>
        </w:rPr>
        <w:t>تقدمة خطية</w:t>
      </w:r>
      <w:r>
        <w:rPr>
          <w:rtl/>
          <w:cs/>
          <w:lang w:val="ar_AE" w:bidi="ar_AE"/>
        </w:rPr>
        <w:t xml:space="preserve"> أو </w:t>
      </w:r>
      <w:r>
        <w:rPr>
          <w:b/>
          <w:rtl/>
          <w:cs/>
          <w:lang w:val="ar_AE" w:bidi="ar_AE"/>
        </w:rPr>
        <w:t>تقدمة تطهير</w:t>
      </w:r>
      <w:r>
        <w:rPr>
          <w:rtl/>
          <w:cs/>
          <w:lang w:val="ar_AE" w:bidi="ar_AE"/>
        </w:rPr>
        <w:t xml:space="preserve">. كانت ذبيحة الخطية تُقدَّم بصفتها تطهيرًا لخطايا الذين تنجَّسوا أو صاروا غير مؤهلين لخدمة يهوه. استخدموا العبارة ذاتها التي استخدمتم في المقاطع السابقة للإشارة إلى تقدمة الخطية أو تقدمة التطهير. </w:t>
      </w:r>
      <w:r>
        <w:rPr>
          <w:b/>
          <w:rtl/>
          <w:cs/>
          <w:lang w:val="ar_AE" w:bidi="ar_AE"/>
        </w:rPr>
        <w:t>تقدمة الخطية</w:t>
      </w:r>
      <w:r>
        <w:rPr>
          <w:rtl/>
          <w:cs/>
          <w:lang w:val="ar_AE" w:bidi="ar_AE"/>
        </w:rPr>
        <w:t xml:space="preserve"> و </w:t>
      </w:r>
      <w:r>
        <w:rPr>
          <w:rtl/>
          <w:cs/>
          <w:lang w:val="ar_AE" w:bidi="ar_AE"/>
        </w:rPr>
        <w:t>تقدمة التطهير</w:t>
      </w:r>
      <w:r>
        <w:rPr>
          <w:rtl/>
          <w:cs/>
          <w:lang w:val="ar_AE" w:bidi="ar_AE"/>
        </w:rPr>
        <w:t xml:space="preserve"> تعبيران مذكوران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28:16–25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28: 16- 25 واحفظوا هذا المقطع في قلوبكم.</w:t>
      </w:r>
    </w:p>
    <w:p>
      <w:pPr>
        <w:bidi/>
      </w:pPr>
      <w:r>
        <w:rPr>
          <w:rtl/>
          <w:cs/>
          <w:lang w:val="ar_AE" w:bidi="ar_AE"/>
        </w:rPr>
      </w:r>
      <w:r>
        <w:rPr>
          <w:rtl/>
          <w:cs/>
          <w:lang w:val="ar_AE" w:bidi="ar_AE"/>
        </w:rPr>
        <w:t>استمعوا إلى نسخة صوتية من سِفر العدد 28:16–25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28: 16- 25 في أكثر الترجمات المفهومة لكم.</w:t>
      </w:r>
    </w:p>
    <w:p>
      <w:pPr>
        <w:bidi/>
      </w:pPr>
      <w:r>
        <w:rPr>
          <w:rtl/>
          <w:cs/>
          <w:lang w:val="ar_AE" w:bidi="ar_AE"/>
        </w:rPr>
      </w:r>
      <w:r>
        <w:rPr>
          <w:rtl/>
          <w:cs/>
          <w:lang w:val="ar_AE" w:bidi="ar_AE"/>
        </w:rPr>
        <w:t>في المقاطع السابقة، نزل بنو إسرائيل في سهول (عربات) موآب عند نهر الأردن بالقُرب من أريحا. أخبر يهوه موسى بأنْ يوصي بني إسرائيل بشأن التقدمات اليومية والأسبوعية والشهرية.</w:t>
      </w:r>
    </w:p>
    <w:p>
      <w:pPr>
        <w:bidi/>
      </w:pPr>
      <w:r>
        <w:rPr>
          <w:rtl/>
          <w:cs/>
          <w:lang w:val="ar_AE" w:bidi="ar_AE"/>
        </w:rPr>
      </w:r>
      <w:r>
        <w:rPr>
          <w:rtl/>
          <w:cs/>
          <w:lang w:val="ar_AE" w:bidi="ar_AE"/>
        </w:rPr>
        <w:t>في هذا المقطع، يطلب يهوه من موسى بأنْ يوصي الإسرائيليين بشأن الذبائح التي يجب على بني إسرائيل تقديمها ليهوه خلال الشهر الأول من السنة، خلال "عيد الفطير". في اليوم الرابع عشر من الشهر الأول، احتفل بنو إسرائيل بالفصح، فصح يهوه، ثم بدأوا سبعة أيام من "عيد الفطير". مع أن موسى لم يذكر اسم "عيد الفطير" هنا، إلا أننا نعلم أن هذا هو العيد الذي يشير إليه لأنهم لا يأكلون خُبزًا مُختمرًا خلال هذه الأيام.</w:t>
      </w:r>
    </w:p>
    <w:p>
      <w:pPr>
        <w:bidi/>
      </w:pPr>
      <w:r>
        <w:rPr>
          <w:rtl/>
          <w:cs/>
          <w:lang w:val="ar_AE" w:bidi="ar_AE"/>
        </w:rPr>
      </w:r>
      <w:r>
        <w:rPr>
          <w:rtl/>
          <w:cs/>
          <w:lang w:val="ar_AE" w:bidi="ar_AE"/>
        </w:rPr>
        <w:t>أُقيم فعلًا اليوم الرابع عشر من الشهر الأول لكي يحتفل بنو إسرائيل بفصح يهوه. يُذكِّر الفصح بني إسرائيل بالوقت الذي أخرجهم فيه يهوه من مصر وعندما مرَّ ملاك يهوه فوق بيوتهم، مُنقذًا أبكار بني إسرائيل. إن اليوم التالي للفصح هو بداية عيد يدوم سبعة أيام يُدعى "عيد الفطير". خلال كل يوم من الأيام السبعة من هذا العيد، كان على بني إسرائيل أكل خُبزٍ بلا خميرة العجين، أو الخميرة التي تجعل الخُبز يرتفع.</w:t>
      </w:r>
    </w:p>
    <w:p>
      <w:pPr>
        <w:bidi/>
      </w:pPr>
      <w:r>
        <w:rPr>
          <w:rtl/>
          <w:cs/>
          <w:lang w:val="ar_AE" w:bidi="ar_AE"/>
        </w:rPr>
      </w:r>
      <w:r>
        <w:rPr>
          <w:rtl/>
          <w:cs/>
          <w:lang w:val="ar_AE" w:bidi="ar_AE"/>
        </w:rPr>
        <w:t xml:space="preserve">توقفوا هنا وانظروا إلى صورة </w:t>
      </w:r>
      <w:r>
        <w:rPr>
          <w:rtl/>
          <w:cs/>
          <w:lang w:val="ar_AE" w:bidi="ar_AE"/>
        </w:rPr>
        <w:t>خُبز غير مُختمر</w:t>
      </w:r>
      <w:r>
        <w:rPr>
          <w:rtl/>
          <w:cs/>
          <w:lang w:val="ar_AE" w:bidi="ar_AE"/>
        </w:rPr>
        <w:t>، إذا لزم الأمر. أوقفوا سماع هذا التسجيل الصوتي هنا.</w:t>
      </w:r>
    </w:p>
    <w:p>
      <w:pPr>
        <w:bidi/>
      </w:pPr>
      <w:r>
        <w:rPr>
          <w:rtl/>
          <w:cs/>
          <w:lang w:val="ar_AE" w:bidi="ar_AE"/>
        </w:rPr>
      </w:r>
      <w:r>
        <w:rPr>
          <w:rtl/>
          <w:cs/>
          <w:lang w:val="ar_AE" w:bidi="ar_AE"/>
        </w:rPr>
        <w:t>في اليوم الأول من العيد، كان على بني إسرائيل عقد اجتماع مُقَدَّس فيه يجتمعون معًا ويعبدون يهوه ولا يعملون أيًا من أعمالهم اليومية. لا يذكر المقطع بالتحديد نوع العمل الذي لا ينبغي لهم القيام به. على الأرجح، كان عملًا مرتبطًا بعملهم اليومي، طالما يجب عليهم تقديم ذبائح الحيوانات ليهوه.</w:t>
      </w:r>
    </w:p>
    <w:p>
      <w:pPr>
        <w:bidi/>
      </w:pPr>
      <w:r>
        <w:rPr>
          <w:rtl/>
          <w:cs/>
          <w:lang w:val="ar_AE" w:bidi="ar_AE"/>
        </w:rPr>
      </w:r>
      <w:r>
        <w:rPr>
          <w:rtl/>
          <w:cs/>
          <w:lang w:val="ar_AE" w:bidi="ar_AE"/>
        </w:rPr>
        <w:t>توقفوا هنا وناقشوا هذا السؤال كمجموعة: ما بعض الأوقات أو المناسبات في ثقافتكم التي يتوقف فيها الناس عن العمل ليوم واحد أو عدة أيام؟ أوقفوا سماع هذا التسجيل الصوتي هنا.</w:t>
      </w:r>
    </w:p>
    <w:p>
      <w:pPr>
        <w:bidi/>
      </w:pPr>
      <w:r>
        <w:rPr>
          <w:rtl/>
          <w:cs/>
          <w:lang w:val="ar_AE" w:bidi="ar_AE"/>
        </w:rPr>
      </w:r>
      <w:r>
        <w:rPr>
          <w:rtl/>
          <w:cs/>
          <w:lang w:val="ar_AE" w:bidi="ar_AE"/>
        </w:rPr>
        <w:t>يأمر يهوه بني إسرائيل أن يقدِّموا تقدمة طعام تتكوَّن من تقدمة محرقة، وكذلك تقدمة دقيق. مِثل التقدمات السابقة، فإن تقدمات عيد الفطير تقدمات عامة يُقدِّمها الكهنة ليهوه من أجل كل جماعة بني إسرائيل. إنَّ تقدمة المحرقة هي تقدمة رأس الشهر عينها. يطلب يهوه من موسى أنْ يُقدِّم بنو إسرائيل ثورَين صغيرَين، وكبشًا واحدًا، وسبعة حِملان من الذكور عمرها عام واحد، بلا قصور أو عيب جسدي.</w:t>
      </w:r>
    </w:p>
    <w:p>
      <w:pPr>
        <w:bidi/>
      </w:pPr>
      <w:r>
        <w:rPr>
          <w:rtl/>
          <w:cs/>
          <w:lang w:val="ar_AE" w:bidi="ar_AE"/>
        </w:rPr>
      </w:r>
      <w:r>
        <w:rPr>
          <w:rtl/>
          <w:cs/>
          <w:lang w:val="ar_AE" w:bidi="ar_AE"/>
        </w:rPr>
        <w:t xml:space="preserve">توقفوا هنا وانظروا مرة أخرى إلى صُوَر </w:t>
      </w:r>
      <w:r>
        <w:rPr>
          <w:rtl/>
          <w:cs/>
          <w:lang w:val="ar_AE" w:bidi="ar_AE"/>
        </w:rPr>
        <w:t>ثور</w:t>
      </w:r>
      <w:r>
        <w:rPr>
          <w:rtl/>
          <w:cs/>
          <w:lang w:val="ar_AE" w:bidi="ar_AE"/>
        </w:rPr>
        <w:t>، و</w:t>
      </w:r>
      <w:r>
        <w:rPr>
          <w:rtl/>
          <w:cs/>
          <w:lang w:val="ar_AE" w:bidi="ar_AE"/>
        </w:rPr>
        <w:t>كبش</w:t>
      </w:r>
      <w:r>
        <w:rPr>
          <w:rtl/>
          <w:cs/>
          <w:lang w:val="ar_AE" w:bidi="ar_AE"/>
        </w:rPr>
        <w:t xml:space="preserve">، </w:t>
      </w:r>
      <w:r>
        <w:rPr>
          <w:rtl/>
          <w:cs/>
          <w:lang w:val="ar_AE" w:bidi="ar_AE"/>
        </w:rPr>
        <w:t>خروف ذكَر</w:t>
      </w:r>
      <w:r>
        <w:rPr>
          <w:rtl/>
          <w:cs/>
          <w:lang w:val="ar_AE" w:bidi="ar_AE"/>
        </w:rPr>
        <w:t>، إذا لزم الأمر. أوقفوا سماع هذا التسجيل الصوتي هنا.</w:t>
      </w:r>
    </w:p>
    <w:p>
      <w:pPr>
        <w:bidi/>
      </w:pPr>
      <w:r>
        <w:rPr>
          <w:rtl/>
          <w:cs/>
          <w:lang w:val="ar_AE" w:bidi="ar_AE"/>
        </w:rPr>
      </w:r>
      <w:r>
        <w:rPr>
          <w:rtl/>
          <w:cs/>
          <w:lang w:val="ar_AE" w:bidi="ar_AE"/>
        </w:rPr>
        <w:t>كالعادة، مع كل حيوان لتقدمة المحرقة، يكون على بني إسرائيل أيضًا تقديم تقدمات دقيق. مُقابل كل ثور، يجب على بني إسرائيل تقديم ثلاثة أعشار الإيفة من أجود أنواع الدقيق المخلوط بزيت الزيتون. يكون الدقيق واحدًا من أكثر الأنواع المُفرزة لدقيق القمح المطحون. يجب على بني إسرائيل خلْط الدقيق مع زيت الزيتون.</w:t>
      </w:r>
    </w:p>
    <w:p>
      <w:pPr>
        <w:bidi/>
      </w:pPr>
      <w:r>
        <w:rPr>
          <w:rtl/>
          <w:cs/>
          <w:lang w:val="ar_AE" w:bidi="ar_AE"/>
        </w:rPr>
      </w:r>
      <w:r>
        <w:rPr>
          <w:rtl/>
          <w:cs/>
          <w:lang w:val="ar_AE" w:bidi="ar_AE"/>
        </w:rPr>
        <w:t xml:space="preserve">مع الكبش، كان على بني إسرائيل تقديم تقدمة دقيق عبارة عن عُشرَي الإيفة، من أجود أنواع الدقيق ويكون مخلوطًا بزيت الزيتون. يجب على بني إسرائيل تقديم تقدمة دقيق لكل واحد من الحِملان. هذه التقدمة هي عُشر الإيفة من أجود أنواع الدقيق المخلوط بزيت الزيتون لكل خروف. </w:t>
      </w:r>
    </w:p>
    <w:p>
      <w:pPr>
        <w:bidi/>
      </w:pPr>
      <w:r>
        <w:rPr>
          <w:rtl/>
          <w:cs/>
          <w:lang w:val="ar_AE" w:bidi="ar_AE"/>
        </w:rPr>
      </w:r>
      <w:r>
        <w:rPr>
          <w:rtl/>
          <w:cs/>
          <w:lang w:val="ar_AE" w:bidi="ar_AE"/>
        </w:rPr>
        <w:t>مع هذه التقدمات، يجب على بني إسرائيل تقديم تَيْس واحد تقدمة خطية أو تقدمة تطهير من أجل غفران الخطايا غير المُتعمدة التي ارتكبها بنو إسرائيل.</w:t>
      </w:r>
    </w:p>
    <w:p>
      <w:pPr>
        <w:bidi/>
      </w:pPr>
      <w:r>
        <w:rPr>
          <w:rtl/>
          <w:cs/>
          <w:lang w:val="ar_AE" w:bidi="ar_AE"/>
        </w:rPr>
      </w:r>
      <w:r>
        <w:rPr>
          <w:rtl/>
          <w:cs/>
          <w:lang w:val="ar_AE" w:bidi="ar_AE"/>
        </w:rPr>
        <w:t xml:space="preserve">توقفوا هنا وانظروا إلى صورة </w:t>
      </w:r>
      <w:r>
        <w:rPr>
          <w:rtl/>
          <w:cs/>
          <w:lang w:val="ar_AE" w:bidi="ar_AE"/>
        </w:rPr>
        <w:t>تَيْس</w:t>
      </w:r>
      <w:r>
        <w:rPr>
          <w:rtl/>
          <w:cs/>
          <w:lang w:val="ar_AE" w:bidi="ar_AE"/>
        </w:rPr>
        <w:t>، إذا لزم الأمر. أوقفوا سماع هذا التسجيل الصوتي هنا.</w:t>
      </w:r>
    </w:p>
    <w:p>
      <w:pPr>
        <w:bidi/>
      </w:pPr>
      <w:r>
        <w:rPr>
          <w:rtl/>
          <w:cs/>
          <w:lang w:val="ar_AE" w:bidi="ar_AE"/>
        </w:rPr>
      </w:r>
      <w:r>
        <w:rPr>
          <w:rtl/>
          <w:cs/>
          <w:lang w:val="ar_AE" w:bidi="ar_AE"/>
        </w:rPr>
        <w:t>كان على بني إسرائيل تكرار هذه التقدمات كل يوم طوال الأيام السبعة للاحتفال. كان على بني إسرائيل تقديم هذه التقدمات بالإضافة إلى تقدمات المحرقة الصباحية اليومية المُعتادة وتقدمات السكيب. في اليوم السابع، يجب أن يعقد بنو إسرائيل اجتماعًا مُقَدَّسًا آخر لا يعملون فيه أي عمَل من أعمالهم المعتادة.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28: 16- 25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يُذكِّر يهوه موسى بأن اليوم الرابع عشر من الشهر الأول هو الفصح، فِصح يهوه. في اليوم التالي، سيحتفل بنو إسرائيل بعيد يُؤكل فيه الخُبز غير المُختمِر مدة سبعة أيام. سيكون لبني إسرائيل اجتماع مُقَدَّس في أول تلك الأيام السبعة، ولن يعملوا أي عمَل.</w:t>
      </w:r>
    </w:p>
    <w:p>
      <w:pPr>
        <w:bidi/>
      </w:pPr>
      <w:r>
        <w:rPr>
          <w:rtl/>
          <w:cs/>
          <w:lang w:val="ar_AE" w:bidi="ar_AE"/>
        </w:rPr>
      </w:r>
      <w:r>
        <w:rPr>
          <w:b/>
          <w:rtl/>
          <w:cs/>
          <w:lang w:val="ar_AE" w:bidi="ar_AE"/>
        </w:rPr>
        <w:t>في المشهد الثاني:</w:t>
      </w:r>
      <w:r>
        <w:rPr>
          <w:rtl/>
          <w:cs/>
          <w:lang w:val="ar_AE" w:bidi="ar_AE"/>
        </w:rPr>
        <w:t xml:space="preserve"> سيُقدِّم بنو إسرائيل تقدمة محرقة ليهوه من ثورَين، وكبش واحد، وسبعة حِملان عُمرها عام واحد، كلها خالية من أية عيوب جسدية. سيقدِّم بنو إسرائيل تقدمة دقيق مُخلوط بالزيت لكل حيوان. يُقدِّم بنو إسرائيل تيْسًا تقدمة خطية كفَّارةً عن بني إسرائيل.</w:t>
      </w:r>
    </w:p>
    <w:p>
      <w:pPr>
        <w:bidi/>
      </w:pPr>
      <w:r>
        <w:rPr>
          <w:rtl/>
          <w:cs/>
          <w:lang w:val="ar_AE" w:bidi="ar_AE"/>
        </w:rPr>
      </w:r>
      <w:r>
        <w:rPr>
          <w:b/>
          <w:rtl/>
          <w:cs/>
          <w:lang w:val="ar_AE" w:bidi="ar_AE"/>
        </w:rPr>
        <w:t>في المشهد الثالث:</w:t>
      </w:r>
      <w:r>
        <w:rPr>
          <w:rtl/>
          <w:cs/>
          <w:lang w:val="ar_AE" w:bidi="ar_AE"/>
        </w:rPr>
        <w:t xml:space="preserve"> يطلب يهوه من موسى أن يُخبر بني إسرائيل بأنَّهُم سيقدِّمون تقدمة المحرقة هذه بالإضافة إلى تقدمة الصباح اليومية، التي هي تقدمة مستمرة. يُقدِّم بنو إسرائيل تقدمة المحرقة هذه في كل يوم من الأيام السبعة من العيد، لأنها رائحة سرور ليهوه. يُكرِّر يهوه أن بني إسرائيل سيقدِّمون تقدمة المحرقة هذه بالإضافة إلى تقدمة المحرقة اليومية المُستمرة وتقدمة السكيب.</w:t>
      </w:r>
    </w:p>
    <w:p>
      <w:pPr>
        <w:bidi/>
      </w:pPr>
      <w:r>
        <w:rPr>
          <w:rtl/>
          <w:cs/>
          <w:lang w:val="ar_AE" w:bidi="ar_AE"/>
        </w:rPr>
      </w:r>
      <w:r>
        <w:rPr>
          <w:b/>
          <w:rtl/>
          <w:cs/>
          <w:lang w:val="ar_AE" w:bidi="ar_AE"/>
        </w:rPr>
        <w:t>في المشهد الرابع:</w:t>
      </w:r>
      <w:r>
        <w:rPr>
          <w:rtl/>
          <w:cs/>
          <w:lang w:val="ar_AE" w:bidi="ar_AE"/>
        </w:rPr>
        <w:t xml:space="preserve"> يقول يهوه إن اليوم السابع من العيد سيكون يومًا آخر لمَحفَل مُقدَّس لا يعمل فيه بنو إسرائيل أي عمل معتاد.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مع أنه لم يُذكَر في المقطع.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بني إسرائيل في سهول موآب عند نهر الأردن بجوار أريحا. يتحدث يهوه إلى موسى ويعطيه توصيات لأجل كل جماعة بني إسرائيل. يُعطي يهوه موسى توصيات لبني إسرائيل ليُتمِّموها خلال "عيد الفطير". يجب أن يكون اليوم الأول من العيد، الذي هو اليوم التالي لفصح يهوه، يومًا لا يعمل فيه بنو إسرائيل عملاً معتادًا. لكن يجب على بني إسرائيل تقديم تقدمات محرقة خلال كل يوم من "عيد الفطير".</w:t>
      </w:r>
    </w:p>
    <w:p>
      <w:pPr>
        <w:bidi/>
      </w:pPr>
      <w:r>
        <w:rPr>
          <w:rtl/>
          <w:cs/>
          <w:lang w:val="ar_AE" w:bidi="ar_AE"/>
        </w:rPr>
      </w:r>
      <w:r>
        <w:rPr>
          <w:rtl/>
          <w:cs/>
          <w:lang w:val="ar_AE" w:bidi="ar_AE"/>
        </w:rPr>
        <w:t>يعطي يهوه موسى توصيات ليعطيها لبني إسرائيل لاحقًا. كان على بني إسرائيل تقديم تقدمات طعام من تقدمات المحرقة وتقدمات الدقيق ليهوه كل يوم، ابتداء من اليوم الخامس عشر من الشهر الأول إلى اليوم الحادي والعشرين من ذات الشهر. لكل حيوان في تقدمة المحرقة ما يلازمه من تقدمة الدقيق. على بني إسرائيل تقديم الكمية ذاتها من تقدمة الدقيق المخلوطة بالزيت مثل تقدمة المحرقة وذلك في اليوم الأول من الشهر. لاحظوا في هذا المقطع أن يهوه لا يعطي كميات محددة من الزيت الذي يجب أن يخلطه الشعب مع تقدمة الدقيق. لاحظوا أيضًا أنه ما مِن ذِكرٍ لتقدمات السكيب التي ارتبطتْ بتقدمات المحرقة هذه في الماضي. أعطى يهوه موسى الكميات القياسية من الزيت لكل تقدمة دقيق، وكميات تقدمات السكيب، عندما أعطى موسى تعليمات بشأن الذبائح السابقة.</w:t>
      </w:r>
    </w:p>
    <w:p>
      <w:pPr>
        <w:bidi/>
      </w:pPr>
      <w:r>
        <w:rPr>
          <w:rtl/>
          <w:cs/>
          <w:lang w:val="ar_AE" w:bidi="ar_AE"/>
        </w:rPr>
      </w:r>
      <w:r>
        <w:rPr>
          <w:rtl/>
          <w:cs/>
          <w:lang w:val="ar_AE" w:bidi="ar_AE"/>
        </w:rPr>
        <w:t>مع تقدمة المحرقة، يجب على بني إسرائيل تقديم تقدمة خطية أو تطهير من تَيْسٍ واحد ليُصحِّح علاقته بيهوه.</w:t>
      </w:r>
    </w:p>
    <w:p>
      <w:pPr>
        <w:bidi/>
      </w:pPr>
      <w:r>
        <w:rPr>
          <w:rtl/>
          <w:cs/>
          <w:lang w:val="ar_AE" w:bidi="ar_AE"/>
        </w:rPr>
      </w:r>
      <w:r>
        <w:rPr>
          <w:rtl/>
          <w:cs/>
          <w:lang w:val="ar_AE" w:bidi="ar_AE"/>
        </w:rPr>
        <w:t>يجب أن تُقدَّم كل هذه التقدمات بالإضافة إلى تقدمات المحرقة اليومية المعتادة وتقدمات السكيب.</w:t>
      </w:r>
    </w:p>
    <w:p>
      <w:pPr>
        <w:bidi/>
      </w:pPr>
      <w:r>
        <w:rPr>
          <w:rtl/>
          <w:cs/>
          <w:lang w:val="ar_AE" w:bidi="ar_AE"/>
        </w:rPr>
      </w:r>
      <w:r>
        <w:rPr>
          <w:rtl/>
          <w:cs/>
          <w:lang w:val="ar_AE" w:bidi="ar_AE"/>
        </w:rPr>
        <w:t>في اليوم السابع من العيد، على بني إسرائيل عقد اجتماع مُقَدَّس أو مُكرَّس ليهوه ولا يقوِّموا بعمَل معتاد.</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28: 16- 25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مع أنه لم يُذكَر في المقطع</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ربما تطلبون من المجموعة تمثيل الناس والكهنة الذين يُقدِّمون هذه التقدمات.</w:t>
      </w:r>
    </w:p>
    <w:p>
      <w:pPr>
        <w:bidi/>
      </w:pPr>
      <w:r>
        <w:rPr>
          <w:rtl/>
          <w:cs/>
          <w:lang w:val="ar_AE" w:bidi="ar_AE"/>
        </w:rPr>
      </w:r>
      <w:r>
        <w:rPr>
          <w:rtl/>
          <w:cs/>
          <w:lang w:val="ar_AE" w:bidi="ar_AE"/>
        </w:rPr>
        <w:t>يُذكِّر يهوه موسى بأن اليوم الرابع عشر من الشهر الأول هو الفصح ليهوه. في اليوم التالي، سيحتفل بنو إسرائيل بعيد يُؤكل فيه الخُبز غير المُختمِر مدة سبعة أيام. سيكون لبني إسرائيل اجتماع مقدّس في أول تلك الأيام السبعة، ولن يعملوا أي عمَل.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"أتذكَّر الفصح جيدًا. كان وقتًا مهيبًا، لكن كان يهوه أمينًا لنا"، أو "ستكون هذه طريقة رائعة لتذكُّر كافة ما فعله يهوه من أجلنا. يستحق يهوه الأفضل من جميع ما نملُك!"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سيُقدِّم بنو إسرائيل تقدمة محرقة ليهوه من ثورَين، وكبش واحد، وسبعة حِملان عُمرها عام واحد، كلها خالية من أية عيوب جسدية. سيقدِّم بنو إسرائيل تقدمة دقيق مُخلوط بالزيت لكل حيوان. سوف يُقدِّم بنو إسرائيل أيضًا تيْسًا تقدمة خطية كفَّارةً عن بني إسرائيل.</w:t>
      </w:r>
    </w:p>
    <w:p>
      <w:pPr>
        <w:bidi/>
      </w:pPr>
      <w:r>
        <w:rPr>
          <w:rtl/>
          <w:cs/>
          <w:lang w:val="ar_AE" w:bidi="ar_AE"/>
        </w:rPr>
      </w:r>
      <w:r>
        <w:rPr>
          <w:rtl/>
          <w:cs/>
          <w:lang w:val="ar_AE" w:bidi="ar_AE"/>
        </w:rPr>
        <w:t>يطلب يهوه من موسى أن يُخبر بني إسرائيل بأنَّهُم سيقدِّمون تقدمة المحرقة هذه بالإضافة إلى تقدمة الصباح اليومية، التي هي تقدمة مستمرة. يُقدِّم بنو إسرائيل تقدمة المحرقة هذه في كل يوم من الأيام السبعة من العيد، لأنها رائحة سرور ليهوه. يُكرِّر يهوه أن بني إسرائيل سيقدِّمون تقدمة المحرقة هذه بالإضافة إلى تقدمة المحرقة اليومية المُستمرة وتقدمة السكيب.</w:t>
      </w:r>
    </w:p>
    <w:p>
      <w:pPr>
        <w:bidi/>
      </w:pPr>
      <w:r>
        <w:rPr>
          <w:rtl/>
          <w:cs/>
          <w:lang w:val="ar_AE" w:bidi="ar_AE"/>
        </w:rPr>
      </w:r>
      <w:r>
        <w:rPr>
          <w:rtl/>
          <w:cs/>
          <w:lang w:val="ar_AE" w:bidi="ar_AE"/>
        </w:rPr>
        <w:t>يقول يهوه إن اليوم السابع من الاحتفال سيكون يومًا آخر لمَحفَل مُقدَّس لا يعمل فيه بنو إسرائيل أي عمل معتاد.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"سيكون من الجيد أن يستريحوا في العيد. أنا ممتن لأن يهوه يعطينا الراحة"، أو "أرجو أن تُساعد كل هذه الذبائح الشعب على إدراك استحقاق يهوه لكُل المجد" أو "مدهوش لأن يهوه لا يزال راغبًا في علاقة معنا بعد كل هذا الوقت".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28: 16- 25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يُذكِّر يهوه موسى بأن اليوم الرابع عشر من الشهر الأول هو </w:t>
      </w:r>
      <w:r>
        <w:rPr>
          <w:b/>
          <w:rtl/>
          <w:cs/>
          <w:lang w:val="ar_AE" w:bidi="ar_AE"/>
        </w:rPr>
        <w:t>الفصح</w:t>
      </w:r>
      <w:r>
        <w:rPr>
          <w:rtl/>
          <w:cs/>
          <w:lang w:val="ar_AE" w:bidi="ar_AE"/>
        </w:rPr>
        <w:t xml:space="preserve"> ليهوه. و يهوه/الربّ هو الاسم الشخصي والخاص بالله. الفصح احتفال مُهم </w:t>
      </w:r>
      <w:r>
        <w:rPr>
          <w:rtl/>
          <w:cs/>
          <w:lang w:val="ar_AE" w:bidi="ar_AE"/>
        </w:rPr>
        <w:t>لبني إسرائيل</w:t>
      </w:r>
      <w:r>
        <w:rPr>
          <w:rtl/>
          <w:cs/>
          <w:lang w:val="ar_AE" w:bidi="ar_AE"/>
        </w:rPr>
        <w:t xml:space="preserve">. يساعد هذا الاحتفال بني إسرائيل على تذكُّر كيف أخرجهم يهوه من مصر. استخدموا الكلمات ذاتها التي استخدمتم في المقاطع السابقة للإشارة إلى يهوه والفصح. لمزيد من المعلومات حول </w:t>
      </w:r>
      <w:r>
        <w:rPr>
          <w:rtl/>
          <w:cs/>
          <w:lang w:val="ar_AE" w:bidi="ar_AE"/>
        </w:rPr>
        <w:t>يهوه</w:t>
      </w:r>
      <w:r>
        <w:rPr>
          <w:rtl/>
          <w:cs/>
          <w:lang w:val="ar_AE" w:bidi="ar_AE"/>
        </w:rPr>
        <w:t xml:space="preserve"> و </w:t>
      </w:r>
      <w:r>
        <w:rPr>
          <w:rtl/>
          <w:cs/>
          <w:lang w:val="ar_AE" w:bidi="ar_AE"/>
        </w:rPr>
        <w:t>الفصح</w:t>
      </w:r>
      <w:r>
        <w:rPr>
          <w:rtl/>
          <w:cs/>
          <w:lang w:val="ar_AE" w:bidi="ar_AE"/>
        </w:rPr>
        <w:t>، راجعوا "قاموس الكلمات الرئيسية".</w:t>
      </w:r>
    </w:p>
    <w:p>
      <w:pPr>
        <w:bidi/>
      </w:pPr>
      <w:r>
        <w:rPr>
          <w:rtl/>
          <w:cs/>
          <w:lang w:val="ar_AE" w:bidi="ar_AE"/>
        </w:rPr>
      </w:r>
      <w:r>
        <w:rPr>
          <w:rtl/>
          <w:cs/>
          <w:lang w:val="ar_AE" w:bidi="ar_AE"/>
        </w:rPr>
        <w:t xml:space="preserve">يبدأ اليوم التالي للفصح عيدًا يدوم سبعة أيام فيه لا يأكل بنو إسرائيل أي خُبزٍ مُختمر. إنَّ الخميرة، أي خميرة العجين، هي ما يضيفه الناس إلى الدقيق ليرتفع أو ينتفخ الخُبز. سيكون اليوم الأول من العيد محفلًا </w:t>
      </w:r>
      <w:r>
        <w:rPr>
          <w:b/>
          <w:rtl/>
          <w:cs/>
          <w:lang w:val="ar_AE" w:bidi="ar_AE"/>
        </w:rPr>
        <w:t>مُقدَّسًا</w:t>
      </w:r>
      <w:r>
        <w:rPr>
          <w:rtl/>
          <w:cs/>
          <w:lang w:val="ar_AE" w:bidi="ar_AE"/>
        </w:rPr>
        <w:t xml:space="preserve"> لا يعمل فيه بنو إسرائيل عملاً معتادًا. مع ذلك، سيُقدِّم بنو إسرائيل </w:t>
      </w:r>
      <w:r>
        <w:rPr>
          <w:b/>
          <w:rtl/>
          <w:cs/>
          <w:lang w:val="ar_AE" w:bidi="ar_AE"/>
        </w:rPr>
        <w:t>تقدمة محرقة</w:t>
      </w:r>
      <w:r>
        <w:rPr>
          <w:rtl/>
          <w:cs/>
          <w:lang w:val="ar_AE" w:bidi="ar_AE"/>
        </w:rPr>
        <w:t xml:space="preserve"> ليهوه. معنى مُقدَّس أي مُفرَز ومُخصَّص ليهوه وهو صالِح وطاهر. تقدمة المحرقة تقدمة يُحضرها الناس إلى يهوه ويذبحونها ويحرقونها تمامًا على المذبح في </w:t>
      </w:r>
      <w:r>
        <w:rPr>
          <w:rtl/>
          <w:cs/>
          <w:lang w:val="ar_AE" w:bidi="ar_AE"/>
        </w:rPr>
        <w:t>الهيكل</w:t>
      </w:r>
      <w:r>
        <w:rPr>
          <w:rtl/>
          <w:cs/>
          <w:lang w:val="ar_AE" w:bidi="ar_AE"/>
        </w:rPr>
        <w:t xml:space="preserve"> أو </w:t>
      </w:r>
      <w:r>
        <w:rPr>
          <w:rtl/>
          <w:cs/>
          <w:lang w:val="ar_AE" w:bidi="ar_AE"/>
        </w:rPr>
        <w:t>خيمة الاجتماع</w:t>
      </w:r>
      <w:r>
        <w:rPr>
          <w:rtl/>
          <w:cs/>
          <w:lang w:val="ar_AE" w:bidi="ar_AE"/>
        </w:rPr>
        <w:t xml:space="preserve">. </w:t>
      </w:r>
      <w:r>
        <w:rPr>
          <w:b/>
          <w:rtl/>
          <w:cs/>
          <w:lang w:val="ar_AE" w:bidi="ar_AE"/>
        </w:rPr>
        <w:t>التقدِمة</w:t>
      </w:r>
      <w:r>
        <w:rPr>
          <w:rtl/>
          <w:cs/>
          <w:lang w:val="ar_AE" w:bidi="ar_AE"/>
        </w:rPr>
        <w:t xml:space="preserve"> عطية أو ذبيحة تُقدَّم ليهوه، عادةً في خيمة الاجتماع أو الهيكل. استخدموا الكلمات ذاتها التي استخدمتم في المقاطع السابقة لترجمة «مقدس» و «تقدمة محرقة». لمزيد من المعلومات عن كلمة </w:t>
      </w:r>
      <w:r>
        <w:rPr>
          <w:rtl/>
          <w:cs/>
          <w:lang w:val="ar_AE" w:bidi="ar_AE"/>
        </w:rPr>
        <w:t>مقدس</w:t>
      </w:r>
      <w:r>
        <w:rPr>
          <w:rtl/>
          <w:cs/>
          <w:lang w:val="ar_AE" w:bidi="ar_AE"/>
        </w:rPr>
        <w:t xml:space="preserve">، </w:t>
      </w:r>
      <w:r>
        <w:rPr>
          <w:rtl/>
          <w:cs/>
          <w:lang w:val="ar_AE" w:bidi="ar_AE"/>
        </w:rPr>
        <w:t>تقدمات المحرقة</w:t>
      </w:r>
      <w:r>
        <w:rPr>
          <w:rtl/>
          <w:cs/>
          <w:lang w:val="ar_AE" w:bidi="ar_AE"/>
        </w:rPr>
        <w:t xml:space="preserve">، أو </w:t>
      </w:r>
      <w:r>
        <w:rPr>
          <w:rtl/>
          <w:cs/>
          <w:lang w:val="ar_AE" w:bidi="ar_AE"/>
        </w:rPr>
        <w:t>التقدمات</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 تقدمة المحرقة ستكون ثورَين، وكبش واحد، وسبعة حِملان من الذكور عُمرها عام واحد، وكلها بلا عيب جسدي. مع كل حيوان، يجب أن يقدِّموا أيضًا </w:t>
      </w:r>
      <w:r>
        <w:rPr>
          <w:b/>
          <w:rtl/>
          <w:cs/>
          <w:lang w:val="ar_AE" w:bidi="ar_AE"/>
        </w:rPr>
        <w:t>تقدمة دقيق</w:t>
      </w:r>
      <w:r>
        <w:rPr>
          <w:rtl/>
          <w:cs/>
          <w:lang w:val="ar_AE" w:bidi="ar_AE"/>
        </w:rPr>
        <w:t xml:space="preserve"> مخلوط بزيت الزيتون النقي. ستكون تقدمة المحرقة هذه رائحة سرور وتقدمة طعام ليهوه. استخدموا العبارات ذاتها التي استخدمتم في المقاطع السابقة للإشارة إلى رائحة سرور و تقدمة دقيق، وتذكَّروا أنَّ </w:t>
      </w:r>
      <w:r>
        <w:rPr>
          <w:b/>
          <w:rtl/>
          <w:cs/>
          <w:lang w:val="ar_AE" w:bidi="ar_AE"/>
        </w:rPr>
        <w:t>الإيفة</w:t>
      </w:r>
      <w:r>
        <w:rPr>
          <w:rtl/>
          <w:cs/>
          <w:lang w:val="ar_AE" w:bidi="ar_AE"/>
        </w:rPr>
        <w:t xml:space="preserve"> و </w:t>
      </w:r>
      <w:r>
        <w:rPr>
          <w:b/>
          <w:rtl/>
          <w:cs/>
          <w:lang w:val="ar_AE" w:bidi="ar_AE"/>
        </w:rPr>
        <w:t>تقدمة الدقيق</w:t>
      </w:r>
      <w:r>
        <w:rPr>
          <w:rtl/>
          <w:cs/>
          <w:lang w:val="ar_AE" w:bidi="ar_AE"/>
        </w:rPr>
        <w:t xml:space="preserve"> تعبيرات مذكورة في "قاموس الكلمات الرئيسية".</w:t>
      </w:r>
    </w:p>
    <w:p>
      <w:pPr>
        <w:bidi/>
      </w:pPr>
      <w:r>
        <w:rPr>
          <w:rtl/>
          <w:cs/>
          <w:lang w:val="ar_AE" w:bidi="ar_AE"/>
        </w:rPr>
      </w:r>
      <w:r>
        <w:rPr>
          <w:rtl/>
          <w:cs/>
          <w:lang w:val="ar_AE" w:bidi="ar_AE"/>
        </w:rPr>
        <w:t xml:space="preserve">بالإضافة إلى هذه التقدمات المعتادة، يجب على بني إسرائيل تقديم تَيْس </w:t>
      </w:r>
      <w:r>
        <w:rPr>
          <w:b/>
          <w:rtl/>
          <w:cs/>
          <w:lang w:val="ar_AE" w:bidi="ar_AE"/>
        </w:rPr>
        <w:t>تقدمة خطية أو تطهير</w:t>
      </w:r>
      <w:r>
        <w:rPr>
          <w:rtl/>
          <w:cs/>
          <w:lang w:val="ar_AE" w:bidi="ar_AE"/>
        </w:rPr>
        <w:t xml:space="preserve"> من أجل </w:t>
      </w:r>
      <w:r>
        <w:rPr>
          <w:b/>
          <w:rtl/>
          <w:cs/>
          <w:lang w:val="ar_AE" w:bidi="ar_AE"/>
        </w:rPr>
        <w:t>التكفير</w:t>
      </w:r>
      <w:r>
        <w:rPr>
          <w:rtl/>
          <w:cs/>
          <w:lang w:val="ar_AE" w:bidi="ar_AE"/>
        </w:rPr>
        <w:t xml:space="preserve"> عن خطايا الشعب. كانت تقدمة الخطية تُقدَّم بصفتها تطهيرًا لخطايا الذين تنجَّسوا أو صاروا غير مؤهلين لخدمة يهوه. استخدموا الكلمات ذاتها التي استخدمتم في المقاطع السابقة للإشارة إلى تقدمة الخطية أو التطهير، و تعبير "الكفارة". ولمزيد من المعلومات عن </w:t>
      </w:r>
      <w:r>
        <w:rPr>
          <w:b/>
          <w:rtl/>
          <w:cs/>
          <w:lang w:val="ar_AE" w:bidi="ar_AE"/>
        </w:rPr>
        <w:t>تقدمة الخطية</w:t>
      </w:r>
      <w:r>
        <w:rPr>
          <w:rtl/>
          <w:cs/>
          <w:lang w:val="ar_AE" w:bidi="ar_AE"/>
        </w:rPr>
        <w:t xml:space="preserve">، </w:t>
      </w:r>
      <w:r>
        <w:rPr>
          <w:rtl/>
          <w:cs/>
          <w:lang w:val="ar_AE" w:bidi="ar_AE"/>
        </w:rPr>
        <w:t>تقدمة التطهير</w:t>
      </w:r>
      <w:r>
        <w:rPr>
          <w:rtl/>
          <w:cs/>
          <w:lang w:val="ar_AE" w:bidi="ar_AE"/>
        </w:rPr>
        <w:t xml:space="preserve">، و </w:t>
      </w:r>
      <w:r>
        <w:rPr>
          <w:b/>
          <w:rtl/>
          <w:cs/>
          <w:lang w:val="ar_AE" w:bidi="ar_AE"/>
        </w:rPr>
        <w:t>الكفارة</w:t>
      </w:r>
      <w:r>
        <w:rPr>
          <w:rtl/>
          <w:cs/>
          <w:lang w:val="ar_AE" w:bidi="ar_AE"/>
        </w:rPr>
        <w:t>، ارجعوا إلى «قاموس الكلمات الرئيسية».</w:t>
      </w:r>
    </w:p>
    <w:p>
      <w:pPr>
        <w:bidi/>
      </w:pPr>
      <w:r>
        <w:rPr>
          <w:rtl/>
          <w:cs/>
          <w:lang w:val="ar_AE" w:bidi="ar_AE"/>
        </w:rPr>
      </w:r>
      <w:r>
        <w:rPr>
          <w:rtl/>
          <w:cs/>
          <w:lang w:val="ar_AE" w:bidi="ar_AE"/>
        </w:rPr>
        <w:t>يجب على بني إسرائيل تقديم تقدمة المحرقة هذه وتقدمة الخطية أو التطهير كل يوم من العيد الذي دام سبعة أيام، بالإضافة إلى تقدمات المحرقة و</w:t>
      </w:r>
      <w:r>
        <w:rPr>
          <w:b/>
          <w:rtl/>
          <w:cs/>
          <w:lang w:val="ar_AE" w:bidi="ar_AE"/>
        </w:rPr>
        <w:t>ذبيحة السكيب</w:t>
      </w:r>
      <w:r>
        <w:rPr>
          <w:rtl/>
          <w:cs/>
          <w:lang w:val="ar_AE" w:bidi="ar_AE"/>
        </w:rPr>
        <w:t xml:space="preserve"> اليومية المستمرة. استخدموا الكلمة ذاتها التي استخدمتم في المقاطع السابقة للإشارة إلى تقدمة السكيب، وتذكَّروا أن تعبير </w:t>
      </w:r>
      <w:r>
        <w:rPr>
          <w:b/>
          <w:rtl/>
          <w:cs/>
          <w:lang w:val="ar_AE" w:bidi="ar_AE"/>
        </w:rPr>
        <w:t>تقدمة السكيب</w:t>
      </w:r>
      <w:r>
        <w:rPr>
          <w:rtl/>
          <w:cs/>
          <w:lang w:val="ar_AE" w:bidi="ar_AE"/>
        </w:rPr>
        <w:t xml:space="preserve"> مذكور في "قاموس الكلمات الرئيسية". في اليوم السابع، سيكون لبني إسرائيل محفل مُقَدَّس آخر لا يعملون فيه أي عمَل.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28:26–31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28: 26- 31 واحفظوا هذا المقطع في قلوبكم.</w:t>
      </w:r>
    </w:p>
    <w:p>
      <w:pPr>
        <w:bidi/>
      </w:pPr>
      <w:r>
        <w:rPr>
          <w:rtl/>
          <w:cs/>
          <w:lang w:val="ar_AE" w:bidi="ar_AE"/>
        </w:rPr>
      </w:r>
      <w:r>
        <w:rPr>
          <w:rtl/>
          <w:cs/>
          <w:lang w:val="ar_AE" w:bidi="ar_AE"/>
        </w:rPr>
        <w:t>استمعوا إلى نسخة صوتية من سِفر العدد 28: 26- 31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العدد 28: 26- 31 من الترجمة الأسهل فهمًا.</w:t>
      </w:r>
    </w:p>
    <w:p>
      <w:pPr>
        <w:bidi/>
      </w:pPr>
      <w:r>
        <w:rPr>
          <w:rtl/>
          <w:cs/>
          <w:lang w:val="ar_AE" w:bidi="ar_AE"/>
        </w:rPr>
      </w:r>
      <w:r>
        <w:rPr>
          <w:rtl/>
          <w:cs/>
          <w:lang w:val="ar_AE" w:bidi="ar_AE"/>
        </w:rPr>
        <w:t>في المقاطع السابقة، نزل بنو إسرائيل في سهول (عربات) موآب عند نهر الأردن بالقُرب من أريحا. كان الرب يعطي موسى توصيات لبني إسرائيل بشأن الذبائح التي يجب عليهم تقديمها ليهوه خلال الشهر الأول من السنة، في أثناء "عيد الفطير".</w:t>
      </w:r>
    </w:p>
    <w:p>
      <w:pPr>
        <w:bidi/>
      </w:pPr>
      <w:r>
        <w:rPr>
          <w:rtl/>
          <w:cs/>
          <w:lang w:val="ar_AE" w:bidi="ar_AE"/>
        </w:rPr>
      </w:r>
      <w:r>
        <w:rPr>
          <w:rtl/>
          <w:cs/>
          <w:lang w:val="ar_AE" w:bidi="ar_AE"/>
        </w:rPr>
        <w:t>في هذا المقطع، يعطي يهوه موسى توصيات بشأن ذبيحة "عيد الأسابيع"، الذي يُعرف أيضًا بعيد "الباكورة" أو "عيد الحصاد"، الذي كان بعد سبعة أسابيع ويوم واحد من الفصح.</w:t>
      </w:r>
    </w:p>
    <w:p>
      <w:pPr>
        <w:bidi/>
      </w:pPr>
      <w:r>
        <w:rPr>
          <w:rtl/>
          <w:cs/>
          <w:lang w:val="ar_AE" w:bidi="ar_AE"/>
        </w:rPr>
      </w:r>
      <w:r>
        <w:rPr>
          <w:rtl/>
          <w:cs/>
          <w:lang w:val="ar_AE" w:bidi="ar_AE"/>
        </w:rPr>
        <w:t>يشير يوم الباكورة إلى اليوم الذي يحضر فيه بنو إسرائيل ليهوه أول محاصيلهم التي جمعوها. وقد أوصى يهوه بني إسرائيل فعلًا أنْ يُقدِّموا أول محصولهم ليهوه تقدمة دقيق. عندما يقدِّم بنو إسرائيل أول محصول ليهوه، فإن هذا يرمز إلى أن الحصاد كله يخص يهوه.</w:t>
      </w:r>
    </w:p>
    <w:p>
      <w:pPr>
        <w:bidi/>
      </w:pPr>
      <w:r>
        <w:rPr>
          <w:rtl/>
          <w:cs/>
          <w:lang w:val="ar_AE" w:bidi="ar_AE"/>
        </w:rPr>
      </w:r>
      <w:r>
        <w:rPr>
          <w:rtl/>
          <w:cs/>
          <w:lang w:val="ar_AE" w:bidi="ar_AE"/>
        </w:rPr>
        <w:t>توقفوا هنا وناقشوا هذا السؤال معًا: ما أنواع الحصاد أو المحاصيل التي تُقدَّم إلى الله، أو الآلهة، أو الأوثان في ثقافتكم؟ ناقشوا أهمية هذه التقدمات. أوقفوا سماع هذا التسجيل الصوتي هنا.</w:t>
      </w:r>
    </w:p>
    <w:p>
      <w:pPr>
        <w:bidi/>
      </w:pPr>
      <w:r>
        <w:rPr>
          <w:rtl/>
          <w:cs/>
          <w:lang w:val="ar_AE" w:bidi="ar_AE"/>
        </w:rPr>
      </w:r>
      <w:r>
        <w:rPr>
          <w:rtl/>
          <w:cs/>
          <w:lang w:val="ar_AE" w:bidi="ar_AE"/>
        </w:rPr>
        <w:t>في يوم العيد، عندما يُحضر بنو إسرائيل تقدمة الحبوب إلى يهوه، يجب أن يكون لهم محفل مُخصَّص أو مقدس، أي لا ينبغي لهم أن يقوموا بأي من أعمالهم المهنية. لا يُحدد المقطع نوع العمَل الذي لا ينبغي لهم أن يقوموا به. على الأرجح، هو عمل مُرتبط بعملهم اليومي، طالما يجب عليهم في هذا اليوم تقديم ذبائح الحيوانات ليهوه.</w:t>
      </w:r>
    </w:p>
    <w:p>
      <w:pPr>
        <w:bidi/>
      </w:pPr>
      <w:r>
        <w:rPr>
          <w:rtl/>
          <w:cs/>
          <w:lang w:val="ar_AE" w:bidi="ar_AE"/>
        </w:rPr>
      </w:r>
      <w:r>
        <w:rPr>
          <w:rtl/>
          <w:cs/>
          <w:lang w:val="ar_AE" w:bidi="ar_AE"/>
        </w:rPr>
        <w:t>يأمر يهوه بني إسرائيل أن يقدِّموا تقدمة محرقة رائحة طيبة ليهوه. وتقدمة المحرقة هي بذاتها تقدمة رأس الشهر، كما أنها التقدمة التي تُقدَّم خلال "عيد الفطير". يطلب يهوه من موسى أنْ يُقدِّم بنو إسرائيل ثورَين صغيرَين، وكبشًا واحدًا، وسبعة حِملان من الذكور عمرها عام واحد، بلا قصور أو عيب جسدي.</w:t>
      </w:r>
    </w:p>
    <w:p>
      <w:pPr>
        <w:bidi/>
      </w:pPr>
      <w:r>
        <w:rPr>
          <w:rtl/>
          <w:cs/>
          <w:lang w:val="ar_AE" w:bidi="ar_AE"/>
        </w:rPr>
      </w:r>
      <w:r>
        <w:rPr>
          <w:rtl/>
          <w:cs/>
          <w:lang w:val="ar_AE" w:bidi="ar_AE"/>
        </w:rPr>
        <w:t>توقفوا هنا وناقشوا هذا السؤال معًا: ما الخصائص الفيزيائية للحيوانات التي يقدِّمها الناس ذبائح لله، أو للآلهة، أو للمعبودات في ثقافتكم أو مجتمعكم؟ أوقفوا سماع هذا التسجيل الصوتي هنا.</w:t>
      </w:r>
    </w:p>
    <w:p>
      <w:pPr>
        <w:bidi/>
      </w:pPr>
      <w:r>
        <w:rPr>
          <w:rtl/>
          <w:cs/>
          <w:lang w:val="ar_AE" w:bidi="ar_AE"/>
        </w:rPr>
      </w:r>
      <w:r>
        <w:rPr>
          <w:rtl/>
          <w:cs/>
          <w:lang w:val="ar_AE" w:bidi="ar_AE"/>
        </w:rPr>
        <w:t>مع كل حيوان، يجب على بني إسرائيل أيضًا تقديم تقدمات دقيق. كانت تقدمات الدقيق تلازم كل الحيوانات التي كان على بني إسرائيل تقديمها في رأس الشهر، وأثناء "عيد الفطير". مُقابل كل ثور، يجب على بني إسرائيل تقديم ثلاثة أعشار الإيفة من أجود أنواع الدقيق المخلوط بزيت الزيتون. كانت الإيفة مكيالًا جافًا للدقيق يتراوح وزنها بين 13 و23 كيلوجرامًا تقريبًا. كان الدقيق واحدًا من أكثر الأنواع المُفرزة لدقيق القمح المطحون. كان يجب على بني إسرائيل خلْط الدقيق مع زيت الزيتون.</w:t>
      </w:r>
    </w:p>
    <w:p>
      <w:pPr>
        <w:bidi/>
      </w:pPr>
      <w:r>
        <w:rPr>
          <w:rtl/>
          <w:cs/>
          <w:lang w:val="ar_AE" w:bidi="ar_AE"/>
        </w:rPr>
      </w:r>
      <w:r>
        <w:rPr>
          <w:rtl/>
          <w:cs/>
          <w:lang w:val="ar_AE" w:bidi="ar_AE"/>
        </w:rPr>
        <w:t>توقفوا هنا وناقشوا هذا السؤال معًا: ما أنواع الحبوب والزيت التي تُستخدم في ثقافتكم والتي تُعرف بإنتاج أفضل المنتجات الغذائية؟ ما أنواع الحبوب والزيوت التي تُستخدم لتقديم الذبائح للآلهة؟ أوقفوا سماع هذا التسجيل الصوتي هنا.</w:t>
      </w:r>
    </w:p>
    <w:p>
      <w:pPr>
        <w:bidi/>
      </w:pPr>
      <w:r>
        <w:rPr>
          <w:rtl/>
          <w:cs/>
          <w:lang w:val="ar_AE" w:bidi="ar_AE"/>
        </w:rPr>
      </w:r>
      <w:r>
        <w:rPr>
          <w:rtl/>
          <w:cs/>
          <w:lang w:val="ar_AE" w:bidi="ar_AE"/>
        </w:rPr>
        <w:t xml:space="preserve">مع الكبش، كان على بني إسرائيل تقديم تقدمة دقيق عبارة عن عُشرَي الإيفة، من أجود أنواع الدقيق ويكون مخلوطًا بزيت الزيتون. يجب على بني إسرائيل تقديم تقدمة دقيق لكل واحد من الحِملان. هذه التقدمة هي عُشر الإيفة من أجود أنواع الدقيق المخلوط بزيت الزيتون لكل خروف. </w:t>
      </w:r>
    </w:p>
    <w:p>
      <w:pPr>
        <w:bidi/>
      </w:pPr>
      <w:r>
        <w:rPr>
          <w:rtl/>
          <w:cs/>
          <w:lang w:val="ar_AE" w:bidi="ar_AE"/>
        </w:rPr>
      </w:r>
      <w:r>
        <w:rPr>
          <w:rtl/>
          <w:cs/>
          <w:lang w:val="ar_AE" w:bidi="ar_AE"/>
        </w:rPr>
        <w:t>مع هذه التقدمات، يجب على بني إسرائيل تقديم تَيْس واحد تقدمة خطية أو تقدمة تطهير من أجل غفران الخطايا غير المُتعمدة التي ارتكبها بنو إسرائيل. تُكفِّر هذه التقدمة عن العلاقة المكسورة بين بني إسرائيل ويهوه. تستعيد التقدمة العلاقة بين بني إسرائيل ويهوه عندما تنقطع تلك العلاقة بسبب الخطية أو بسبب نجاستهم، أو عدم صلاحيتهم لخدمة يهوه.</w:t>
      </w:r>
    </w:p>
    <w:p>
      <w:pPr>
        <w:bidi/>
      </w:pPr>
      <w:r>
        <w:rPr>
          <w:rtl/>
          <w:cs/>
          <w:lang w:val="ar_AE" w:bidi="ar_AE"/>
        </w:rPr>
      </w:r>
      <w:r>
        <w:rPr>
          <w:rtl/>
          <w:cs/>
          <w:lang w:val="ar_AE" w:bidi="ar_AE"/>
        </w:rPr>
        <w:t xml:space="preserve">توقفوا هنا وانظروا إلى صورة </w:t>
      </w:r>
      <w:r>
        <w:rPr>
          <w:rtl/>
          <w:cs/>
          <w:lang w:val="ar_AE" w:bidi="ar_AE"/>
        </w:rPr>
        <w:t>تَيْس</w:t>
      </w:r>
      <w:r>
        <w:rPr>
          <w:rtl/>
          <w:cs/>
          <w:lang w:val="ar_AE" w:bidi="ar_AE"/>
        </w:rPr>
        <w:t>، إذا لزم الأمر. أوقفوا سماع هذا التسجيل الصوتي هنا.</w:t>
      </w:r>
    </w:p>
    <w:p>
      <w:pPr>
        <w:bidi/>
      </w:pPr>
      <w:r>
        <w:rPr>
          <w:rtl/>
          <w:cs/>
          <w:lang w:val="ar_AE" w:bidi="ar_AE"/>
        </w:rPr>
      </w:r>
      <w:r>
        <w:rPr>
          <w:rtl/>
          <w:cs/>
          <w:lang w:val="ar_AE" w:bidi="ar_AE"/>
        </w:rPr>
        <w:t>على بني إسرائيل أن يقدِّموا هذه التقدمة، مع تقدمة السكيب، بالإضافة إلى تقدمات المحرقة الصباحية اليومية المعتادة وتقدمات الدقيق. لا يحدد يهوه تقدمة السكيب، بل من المرجح أن تكون مشابهة للتقدمات التي تُقدَّم في السبت وفي رأس كل شهر. يجب أن تكون جميع الحيوانات بلا عيب جسدي.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العدد 28: 26- 31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يُذكِّر يهوه موسى أن يُخبر بني إسرائيل بأنهم عندما يحضرون تقدمة الدقيق لعيد الحصاد، سيكون لهم محفلًا مُقدسًا أو مُخصصًا، ولن يعملوا أي عمل.</w:t>
      </w:r>
    </w:p>
    <w:p>
      <w:pPr>
        <w:bidi/>
      </w:pPr>
      <w:r>
        <w:rPr>
          <w:rtl/>
          <w:cs/>
          <w:lang w:val="ar_AE" w:bidi="ar_AE"/>
        </w:rPr>
      </w:r>
      <w:r>
        <w:rPr>
          <w:b/>
          <w:rtl/>
          <w:cs/>
          <w:lang w:val="ar_AE" w:bidi="ar_AE"/>
        </w:rPr>
        <w:t>في المشهد الثاني:</w:t>
      </w:r>
      <w:r>
        <w:rPr>
          <w:rtl/>
          <w:cs/>
          <w:lang w:val="ar_AE" w:bidi="ar_AE"/>
        </w:rPr>
        <w:t xml:space="preserve"> سيقدِّم بنو إسرائيل أيضًا تقدمة محرقة وهي رائحة سرور ليهوه. كان على بني إسرائيل أن يقدّموا ليهوه ثورَين، وكبشًا واحدًا، وسبعة حِملان عمرها عام واحد وكلها بلا عيوب جسدية. سيقدِّم بنو إسرائيل تقدمة دقيق مُخلوط بالزيت لكل حيوان. وعليهم أيضًا أن يُقدموا تيسًا كفّارة عن بني إسرائيل. يطلب يهوه من موسى أن يُخبر بني إسرائيل أنهم سيقدّمون تقدمة المحرقة هذه وتقدمة السكيب بالإضافة إلى تقدمة المحرقة اليومية وتقدمة الدقيق.</w:t>
      </w:r>
    </w:p>
    <w:p>
      <w:pPr>
        <w:bidi/>
      </w:pPr>
      <w:r>
        <w:rPr>
          <w:rtl/>
          <w:cs/>
          <w:lang w:val="ar_AE" w:bidi="ar_AE"/>
        </w:rPr>
      </w:r>
      <w:r>
        <w:rPr>
          <w:b/>
          <w:rtl/>
          <w:cs/>
          <w:lang w:val="ar_AE" w:bidi="ar_AE"/>
        </w:rPr>
        <w:t>في المشهد الثالث:</w:t>
      </w:r>
      <w:r>
        <w:rPr>
          <w:rtl/>
          <w:cs/>
          <w:lang w:val="ar_AE" w:bidi="ar_AE"/>
        </w:rPr>
        <w:t xml:space="preserve"> يُذكِّر يهوه موسى بأن جميع الحيوانات يجب أن تكون بلا عيب.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الذبائح، مع أنه لم يُذكَر في هذا المقطع.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بني إسرائيل في سهول موآب عند نهر الأردن بجوار أريحا. يتكلّم الرب إلى موسى، كان يهوه يعطي موسى تعليمات لأجل كل جماعة بني إسرائيل. يعطي يهوه موسى تعليمات ليقوم بنو إسرائيل بالقيام بها خلال عيد الأسابيع، أو عيد الباكورة. هذا العيد هو عندما يقدم بنو إسرائيل أولَ حصادهم من المحاصيل أو الحبوب ليهوه تقدمة. كان على بني إسرائيل أن يأخذوا اليوم عطلة من عملهم، وأن يحفظوه مُقدَّسًا، أو يخصّصوه ليهوه. ويقام هذا العيد بعد سبعة أسابيع ويوم واحد، أو خمسين يومًا، بعد الفصح.</w:t>
      </w:r>
    </w:p>
    <w:p>
      <w:pPr>
        <w:bidi/>
      </w:pPr>
      <w:r>
        <w:rPr>
          <w:rtl/>
          <w:cs/>
          <w:lang w:val="ar_AE" w:bidi="ar_AE"/>
        </w:rPr>
      </w:r>
      <w:r>
        <w:rPr>
          <w:rtl/>
          <w:cs/>
          <w:lang w:val="ar_AE" w:bidi="ar_AE"/>
        </w:rPr>
        <w:t>يعطي يهوه موسى توصيات ليعطيها لبني إسرائيل لاحقًا. يجب على بني إسرائيل تقديم تقدمات المحرقة والدقيق والسكيب ليهوه. لكل حيوان في تقدمة المحرقة ما يلازمه من تقدمة الدقيق. كان على بني إسرائيل أن يقدّموا ذبيحة المحرقة وذبيحة الدقيق ذاتها التي يقدّمونها في أول كل شهر، وفي أيام "عيد الفطير".</w:t>
      </w:r>
    </w:p>
    <w:p>
      <w:pPr>
        <w:bidi/>
      </w:pPr>
      <w:r>
        <w:rPr>
          <w:rtl/>
          <w:cs/>
          <w:lang w:val="ar_AE" w:bidi="ar_AE"/>
        </w:rPr>
      </w:r>
      <w:r>
        <w:rPr>
          <w:rtl/>
          <w:cs/>
          <w:lang w:val="ar_AE" w:bidi="ar_AE"/>
        </w:rPr>
        <w:t>لاحظوا في هذا المقطع أن يهوه لا يعطي كميات محددة من الزيت الذي يجب أن يخلطه الشعب مع تقدمة الدقيق. أعطى يهوه موسى الكميات القياسية من الزيت لكل تقدمة دقيق عندما ذكر توصياته بشأن الذبائح السابقة.</w:t>
      </w:r>
    </w:p>
    <w:p>
      <w:pPr>
        <w:bidi/>
      </w:pPr>
      <w:r>
        <w:rPr>
          <w:rtl/>
          <w:cs/>
          <w:lang w:val="ar_AE" w:bidi="ar_AE"/>
        </w:rPr>
      </w:r>
      <w:r>
        <w:rPr>
          <w:rtl/>
          <w:cs/>
          <w:lang w:val="ar_AE" w:bidi="ar_AE"/>
        </w:rPr>
        <w:t>مع تقدمة المحرقة، يجب على بني إسرائيل تقديم تقدمة خطية أو تطهير من تَيْسٍ واحد ليُصحِّح علاقته بيهوه. لم يُذكر هنا اسم التقدمة، وهي تقدمة الخطية أو التطهير، بل توصَف. ونعلم أن الناس يقدّمون ذبيحة الخطية أو التطهير لاستعادة علاقتهم بيهوه، أو للتكفير عن خطاياهم وعن العوائق التي أبعدتهم عن العلاقة الصحيحة بيهوه.</w:t>
      </w:r>
    </w:p>
    <w:p>
      <w:pPr>
        <w:bidi/>
      </w:pPr>
      <w:r>
        <w:rPr>
          <w:rtl/>
          <w:cs/>
          <w:lang w:val="ar_AE" w:bidi="ar_AE"/>
        </w:rPr>
      </w:r>
      <w:r>
        <w:rPr>
          <w:rtl/>
          <w:cs/>
          <w:lang w:val="ar_AE" w:bidi="ar_AE"/>
        </w:rPr>
        <w:t>كان على الشعب أن يقدّموا كل هذه التقدمات، مع تقدمة السكيب التي تتماشى مع تقدمات المحرقة، بالإضافة إلى تقدمات المحرقة اليومية المعتادة وتقدمات الدقيق.</w:t>
      </w:r>
    </w:p>
    <w:p>
      <w:pPr>
        <w:bidi/>
      </w:pPr>
      <w:r>
        <w:rPr>
          <w:rtl/>
          <w:cs/>
          <w:lang w:val="ar_AE" w:bidi="ar_AE"/>
        </w:rPr>
      </w:r>
      <w:r>
        <w:rPr>
          <w:rtl/>
          <w:cs/>
          <w:lang w:val="ar_AE" w:bidi="ar_AE"/>
        </w:rPr>
        <w:t>كان على بني إسرائيل التأكد من أن جميع الحيوانات خالية من عيوب جسدية. لاحظوا أن يهوه يكرر هذه التعليمات بشأن الحيوانات لأنها مهمة. احرصوا في ترجمتكم على إظهار أهمية أن تكون الحيوانات بلا عيوب جسدية.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العدد 28: 26- 31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الذبائح، مع أنه لم يُذكَر في هذا المقطع</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ربما تطلبون من المجموعة تمثيل أدوار الناس والكهنة الذين يُقدِّمون هذه التقدمات.</w:t>
      </w:r>
    </w:p>
    <w:p>
      <w:pPr>
        <w:bidi/>
      </w:pPr>
      <w:r>
        <w:rPr>
          <w:rtl/>
          <w:cs/>
          <w:lang w:val="ar_AE" w:bidi="ar_AE"/>
        </w:rPr>
      </w:r>
      <w:r>
        <w:rPr>
          <w:rtl/>
          <w:cs/>
          <w:lang w:val="ar_AE" w:bidi="ar_AE"/>
        </w:rPr>
        <w:t>في المشهد الأول: يُذكِّر يهوه موسى بأن يُخبر بني إسرائيل أنهم عندما يحضرون تقدمة الدقيق لعيد الحصاد، سيكون لهم محفلًا مُقدسًا أو مُخصصًا ليهوه، ولن يعملوا أي عمل.</w:t>
      </w:r>
    </w:p>
    <w:p>
      <w:pPr>
        <w:bidi/>
      </w:pPr>
      <w:r>
        <w:rPr>
          <w:rtl/>
          <w:cs/>
          <w:lang w:val="ar_AE" w:bidi="ar_AE"/>
        </w:rPr>
      </w:r>
      <w:r>
        <w:rPr>
          <w:rtl/>
          <w:cs/>
          <w:lang w:val="ar_AE" w:bidi="ar_AE"/>
        </w:rPr>
        <w:t>وسيقدِّم بنو إسرائيل تقدمة محرقة وهي رائحة سرور ليهوه. كان على بني إسرائيل أن يقدّموا ليهوه ثورَين، وكبشًا واحدًا، وسبعة حِملان عُمرها عام واحد وكلها بلا عيوب جسدية. سيقدِّم بنو إسرائيل تقدمة دقيق مخلوط بالزيت لكل حيوان، وتقدمة سكيب لكل حيوان، وعليهم أيضًا تقديم تَيْس كفّارة عن بني إسرائيل. يطلب يهوه من موسى أن يُخبر بني إسرائيل بأنهم سيقدّمون تقدمة المحرقة هذه وتقدمة السكيب بالإضافة إلى تقدمة المحرقة اليومية وتقدمة الدقيق،</w:t>
      </w:r>
    </w:p>
    <w:p>
      <w:pPr>
        <w:bidi/>
      </w:pPr>
      <w:r>
        <w:rPr>
          <w:rtl/>
          <w:cs/>
          <w:lang w:val="ar_AE" w:bidi="ar_AE"/>
        </w:rPr>
      </w:r>
      <w:r>
        <w:rPr>
          <w:rtl/>
          <w:cs/>
          <w:lang w:val="ar_AE" w:bidi="ar_AE"/>
        </w:rPr>
        <w:t>ويذكِّر يهوه موسى بأن جميع الحيوانات يجب أن تكون بلا عيب، أو أن تكون كاملة.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"يهوه، أراك تُكرِّر قليلًا. أشعر وكأنني سمعت هذا من قبل"، أو "أجتهد لكي أثق في أن يهوه سيعطينا كل هذه الحيوانات المثالية، لكن من الصعب تصديق أننا سنتمكَّن من توفير كل هذا الكَم!"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العدد 28: 26- 31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يخبر يهوه موسى أنه عندما يقدّم </w:t>
      </w:r>
      <w:r>
        <w:rPr>
          <w:b/>
          <w:rtl/>
          <w:cs/>
          <w:lang w:val="ar_AE" w:bidi="ar_AE"/>
        </w:rPr>
        <w:t>بنو إسرائيل</w:t>
      </w:r>
      <w:r>
        <w:rPr>
          <w:rtl/>
          <w:cs/>
          <w:lang w:val="ar_AE" w:bidi="ar_AE"/>
        </w:rPr>
        <w:t xml:space="preserve"> تقدمة الدقيق له في عيد الباكورة، أو عيد الأسابيع، سيكون لهم محفلًا </w:t>
      </w:r>
      <w:r>
        <w:rPr>
          <w:b/>
          <w:rtl/>
          <w:cs/>
          <w:lang w:val="ar_AE" w:bidi="ar_AE"/>
        </w:rPr>
        <w:t>مُقدسًا</w:t>
      </w:r>
      <w:r>
        <w:rPr>
          <w:rtl/>
          <w:cs/>
          <w:lang w:val="ar_AE" w:bidi="ar_AE"/>
        </w:rPr>
        <w:t xml:space="preserve"> ولا يعملون أي عمل. سيُقدِّم </w:t>
      </w:r>
      <w:r>
        <w:rPr>
          <w:rtl/>
          <w:cs/>
          <w:lang w:val="ar_AE" w:bidi="ar_AE"/>
        </w:rPr>
        <w:t>بنو إسرائيل</w:t>
      </w:r>
      <w:r>
        <w:rPr>
          <w:rtl/>
          <w:cs/>
          <w:lang w:val="ar_AE" w:bidi="ar_AE"/>
        </w:rPr>
        <w:t xml:space="preserve"> </w:t>
      </w:r>
      <w:r>
        <w:rPr>
          <w:b/>
          <w:rtl/>
          <w:cs/>
          <w:lang w:val="ar_AE" w:bidi="ar_AE"/>
        </w:rPr>
        <w:t>تقدمة محرقة</w:t>
      </w:r>
      <w:r>
        <w:rPr>
          <w:rtl/>
          <w:cs/>
          <w:lang w:val="ar_AE" w:bidi="ar_AE"/>
        </w:rPr>
        <w:t xml:space="preserve"> ليهوه. و</w:t>
      </w:r>
      <w:r>
        <w:rPr>
          <w:b/>
          <w:rtl/>
          <w:cs/>
          <w:lang w:val="ar_AE" w:bidi="ar_AE"/>
        </w:rPr>
        <w:t>التقدمة</w:t>
      </w:r>
      <w:r>
        <w:rPr>
          <w:rtl/>
          <w:cs/>
          <w:lang w:val="ar_AE" w:bidi="ar_AE"/>
        </w:rPr>
        <w:t xml:space="preserve"> عطية أو ذبيحة تُعطى بشُكر، أو لطلب غفران من يهوه. يهوه هو الاسم الشخصي والاسم الصحيح المناسب لله. إنَّ المحفَل المُقَدَّس هو اجتماع خاص مُكرَّس ليهوه ليعبده الشعب فيه. تقدمة المحرقة تقدمة يُحضرها الناس إلى يهوه ويذبحونها ويحرقونها تمامًا على المذبح في خيمة الاجتماع. استخدموا الكلمات ذاتها التي استخدمتم في المقاطع السابقة لترجمة "تقدمة" و "يهوه"، "محفل مقدَّس" و "ذبيحة محرقة". للمزيد من المعلومات عن </w:t>
      </w:r>
      <w:r>
        <w:rPr>
          <w:rtl/>
          <w:cs/>
          <w:lang w:val="ar_AE" w:bidi="ar_AE"/>
        </w:rPr>
        <w:t>التقدمة</w:t>
      </w:r>
      <w:r>
        <w:rPr>
          <w:rtl/>
          <w:cs/>
          <w:lang w:val="ar_AE" w:bidi="ar_AE"/>
        </w:rPr>
        <w:t xml:space="preserve">، </w:t>
      </w:r>
      <w:r>
        <w:rPr>
          <w:rtl/>
          <w:cs/>
          <w:lang w:val="ar_AE" w:bidi="ar_AE"/>
        </w:rPr>
        <w:t>يهوه</w:t>
      </w:r>
      <w:r>
        <w:rPr>
          <w:rtl/>
          <w:cs/>
          <w:lang w:val="ar_AE" w:bidi="ar_AE"/>
        </w:rPr>
        <w:t xml:space="preserve">، </w:t>
      </w:r>
      <w:r>
        <w:rPr>
          <w:rtl/>
          <w:cs/>
          <w:lang w:val="ar_AE" w:bidi="ar_AE"/>
        </w:rPr>
        <w:t>مُقدَّس</w:t>
      </w:r>
      <w:r>
        <w:rPr>
          <w:rtl/>
          <w:cs/>
          <w:lang w:val="ar_AE" w:bidi="ar_AE"/>
        </w:rPr>
        <w:t xml:space="preserve">، و </w:t>
      </w:r>
      <w:r>
        <w:rPr>
          <w:rtl/>
          <w:cs/>
          <w:lang w:val="ar_AE" w:bidi="ar_AE"/>
        </w:rPr>
        <w:t>تقدمة محرقة</w:t>
      </w:r>
      <w:r>
        <w:rPr>
          <w:rtl/>
          <w:cs/>
          <w:lang w:val="ar_AE" w:bidi="ar_AE"/>
        </w:rPr>
        <w:t>، راجعوا "قاموس الكلمات الرئيسية".</w:t>
      </w:r>
    </w:p>
    <w:p>
      <w:pPr>
        <w:bidi/>
      </w:pPr>
      <w:r>
        <w:rPr>
          <w:rtl/>
          <w:cs/>
          <w:lang w:val="ar_AE" w:bidi="ar_AE"/>
        </w:rPr>
      </w:r>
      <w:r>
        <w:rPr>
          <w:rtl/>
          <w:cs/>
          <w:lang w:val="ar_AE" w:bidi="ar_AE"/>
        </w:rPr>
        <w:t>يشير "عيد الباكورة" أو "عيد الأسابيع"، إلى العيد الذي يُقام بعد سبعة أسابيع ويوم واحد، أو بعد خمسين يومًا، من الفصح. في هذا اليوم، يقدّم بنو إسرائيل أول حصاد من محاصيلهم إلى يهوه.</w:t>
      </w:r>
    </w:p>
    <w:p>
      <w:pPr>
        <w:bidi/>
      </w:pPr>
      <w:r>
        <w:rPr>
          <w:rtl/>
          <w:cs/>
          <w:lang w:val="ar_AE" w:bidi="ar_AE"/>
        </w:rPr>
      </w:r>
      <w:r>
        <w:rPr>
          <w:rtl/>
          <w:cs/>
          <w:lang w:val="ar_AE" w:bidi="ar_AE"/>
        </w:rPr>
        <w:t xml:space="preserve">توقفوا هنا وناقشوا كمجموعة كيف ستترجمون </w:t>
      </w:r>
      <w:r>
        <w:rPr>
          <w:b/>
          <w:rtl/>
          <w:cs/>
          <w:lang w:val="ar_AE" w:bidi="ar_AE"/>
        </w:rPr>
        <w:t>"عيد الأسابيع"</w:t>
      </w:r>
      <w:r>
        <w:rPr>
          <w:rtl/>
          <w:cs/>
          <w:lang w:val="ar_AE" w:bidi="ar_AE"/>
        </w:rPr>
        <w:t xml:space="preserve"> أو </w:t>
      </w:r>
      <w:r>
        <w:rPr>
          <w:b/>
          <w:rtl/>
          <w:cs/>
          <w:lang w:val="ar_AE" w:bidi="ar_AE"/>
        </w:rPr>
        <w:t>"عيد الباكورة"</w:t>
      </w:r>
      <w:r>
        <w:rPr>
          <w:rtl/>
          <w:cs/>
          <w:lang w:val="ar_AE" w:bidi="ar_AE"/>
        </w:rPr>
        <w:t xml:space="preserve">. لمزيد من المعلومات حول </w:t>
      </w:r>
      <w:r>
        <w:rPr>
          <w:b/>
          <w:rtl/>
          <w:cs/>
          <w:lang w:val="ar_AE" w:bidi="ar_AE"/>
        </w:rPr>
        <w:t>عيد الأسابيع</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يخبر يهوه موسى بأن تقدمات المحرقة هي رائحة سرور ليهوه. ستكون هذه التقدمة ثورَين، وكبشًا واحدًا، وسبعة حِملان ذكور عُمرها عام واحد، وكلها بلا عيب جسدي. مع كل حيوان، يجب على بني إسرائيل أيضًا تقديم دقيق ناعم مُختلط بزيت الزيتون النقي. استخدموا الكلمة ذاتها التي استخدمتم في المقاطع السابقة للإشارة إلى </w:t>
      </w:r>
      <w:r>
        <w:rPr>
          <w:b/>
          <w:rtl/>
          <w:cs/>
          <w:lang w:val="ar_AE" w:bidi="ar_AE"/>
        </w:rPr>
        <w:t>إيفة</w:t>
      </w:r>
      <w:r>
        <w:rPr>
          <w:rtl/>
          <w:cs/>
          <w:lang w:val="ar_AE" w:bidi="ar_AE"/>
        </w:rPr>
        <w:t xml:space="preserve">، وتذكَّروا أن كلمة </w:t>
      </w:r>
      <w:r>
        <w:rPr>
          <w:b/>
          <w:rtl/>
          <w:cs/>
          <w:lang w:val="ar_AE" w:bidi="ar_AE"/>
        </w:rPr>
        <w:t>إيفة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بالإضافة إلى هذه التقدمات المعتادة، يجب على بني إسرائيل تقديم تَيْس للتطهير أو </w:t>
      </w:r>
      <w:r>
        <w:rPr>
          <w:b/>
          <w:rtl/>
          <w:cs/>
          <w:lang w:val="ar_AE" w:bidi="ar_AE"/>
        </w:rPr>
        <w:t>التكفير</w:t>
      </w:r>
      <w:r>
        <w:rPr>
          <w:rtl/>
          <w:cs/>
          <w:lang w:val="ar_AE" w:bidi="ar_AE"/>
        </w:rPr>
        <w:t xml:space="preserve"> عن خطايا أو نجاسة الذين صاروا نجسين أو غير مؤهلين لخدمة يهوه. الكفّارة هي تغطية الخطية أو النجاسة من أجل التصالُح مع يهوه واستعادة العلاقة المكسورة. استخدموا الكلمة ذاتها التي استخدمتم في المقاطع السابقة للإشارة إلى كلمة كفَّارة. ولمزيد من المعلومات عن كلمة </w:t>
      </w:r>
      <w:r>
        <w:rPr>
          <w:b/>
          <w:rtl/>
          <w:cs/>
          <w:lang w:val="ar_AE" w:bidi="ar_AE"/>
        </w:rPr>
        <w:t>كفارة</w:t>
      </w:r>
      <w:r>
        <w:rPr>
          <w:rtl/>
          <w:cs/>
          <w:lang w:val="ar_AE" w:bidi="ar_AE"/>
        </w:rPr>
        <w:t xml:space="preserve">، راجعوا "قاموس الكلمات الرئيسية". مع أنَّ اسم هذه التقدمة، التي هي </w:t>
      </w:r>
      <w:r>
        <w:rPr>
          <w:b/>
          <w:rtl/>
          <w:cs/>
          <w:lang w:val="ar_AE" w:bidi="ar_AE"/>
        </w:rPr>
        <w:t>تقدمة الخطية أو التطهير</w:t>
      </w:r>
      <w:r>
        <w:rPr>
          <w:rtl/>
          <w:cs/>
          <w:lang w:val="ar_AE" w:bidi="ar_AE"/>
        </w:rPr>
        <w:t xml:space="preserve">، لم يُذكر في هذا المقطع، إلا أن هذه هي التقدمة التي يتحدَّث عنها يهوه. إذا ذكرتُم أنَّ هذه هي تقدمة الخطية أو التطهير في ترجمتكم، احرصوا على استخدام الكلمات ذاتها التي استخدمتم في المقاطع السابقة، وتذكّروا أن تعبير </w:t>
      </w:r>
      <w:r>
        <w:rPr>
          <w:rtl/>
          <w:cs/>
          <w:lang w:val="ar_AE" w:bidi="ar_AE"/>
        </w:rPr>
        <w:t>تقدمة الخطية أو التطهير</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يجب على بني إسرائيل تقديم تقدمة المحرقة هذه و </w:t>
      </w:r>
      <w:r>
        <w:rPr>
          <w:b/>
          <w:rtl/>
          <w:cs/>
          <w:lang w:val="ar_AE" w:bidi="ar_AE"/>
        </w:rPr>
        <w:t>تقدمة السكيب</w:t>
      </w:r>
      <w:r>
        <w:rPr>
          <w:rtl/>
          <w:cs/>
          <w:lang w:val="ar_AE" w:bidi="ar_AE"/>
        </w:rPr>
        <w:t xml:space="preserve"> بالإضافة إلى المحرقة اليومية المستمرة وتقدمة الدقيق. يجب أن يكون بنو إسرائيل واثقين من أن الحيوانات خالية من أية عيوب جسدية. استخدموا الكلمات ذاتها التي استخدمتم في المقاطع السابقة للإشارة إلى تقدمة السكيب، وتذكَّروا أن تعبير </w:t>
      </w:r>
      <w:r>
        <w:rPr>
          <w:b/>
          <w:rtl/>
          <w:cs/>
          <w:lang w:val="ar_AE" w:bidi="ar_AE"/>
        </w:rPr>
        <w:t>تقدمة السكيب</w:t>
      </w:r>
      <w:r>
        <w:rPr>
          <w:rtl/>
          <w:cs/>
          <w:lang w:val="ar_AE" w:bidi="ar_AE"/>
        </w:rPr>
        <w:t xml:space="preserve"> مذكور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29: 1- 6 واحفظوا هذا المقطع في قلوبكم.</w:t>
      </w:r>
    </w:p>
    <w:p>
      <w:pPr>
        <w:bidi/>
      </w:pPr>
      <w:r>
        <w:rPr>
          <w:rtl/>
          <w:cs/>
          <w:lang w:val="ar_AE" w:bidi="ar_AE"/>
        </w:rPr>
      </w:r>
      <w:r>
        <w:rPr>
          <w:rtl/>
          <w:cs/>
          <w:lang w:val="ar_AE" w:bidi="ar_AE"/>
        </w:rPr>
        <w:t>استمعوا إلى نسخة صوتية من سِفر العدد 29: 1- 6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العدد 29: 1- 6 من الترجمة الأسهل فهمًا.</w:t>
      </w:r>
    </w:p>
    <w:p>
      <w:pPr>
        <w:bidi/>
      </w:pPr>
      <w:r>
        <w:rPr>
          <w:rtl/>
          <w:cs/>
          <w:lang w:val="ar_AE" w:bidi="ar_AE"/>
        </w:rPr>
      </w:r>
      <w:r>
        <w:rPr>
          <w:rtl/>
          <w:cs/>
          <w:lang w:val="ar_AE" w:bidi="ar_AE"/>
        </w:rPr>
        <w:t>في المقاطع السابقة، نزل بنو إسرائيل في سهول (عربات) موآب عند نهر الأردن بالقُرب من أريحا. كان يهوه قد أعطى موسى توصيات لبني إسرائيل بشأن الذبائح التي يجب عليهم تقديمها ليهوه خلال أوقات مختلفة واحتفاليات السنة.</w:t>
      </w:r>
    </w:p>
    <w:p>
      <w:pPr>
        <w:bidi/>
      </w:pPr>
      <w:r>
        <w:rPr>
          <w:rtl/>
          <w:cs/>
          <w:lang w:val="ar_AE" w:bidi="ar_AE"/>
        </w:rPr>
      </w:r>
      <w:r>
        <w:rPr>
          <w:rtl/>
          <w:cs/>
          <w:lang w:val="ar_AE" w:bidi="ar_AE"/>
        </w:rPr>
        <w:t>في هذا المقطع، يعطي يهوه موسى توصيات بشأن الذبيحة في اليوم الأول من الشهر السابع. كان الشهر السابع يُعدّ شهرًا مُقَدَّسًا، وقد أُقيمت عدة أعياد في الشهر السابع. كان الشهر السابع تقريبًا في الوقت من منتصف سبتمبر إلى منتصف أكتوبر وفقًا للتقويم الحالي.</w:t>
      </w:r>
    </w:p>
    <w:p>
      <w:pPr>
        <w:bidi/>
      </w:pPr>
      <w:r>
        <w:rPr>
          <w:rtl/>
          <w:cs/>
          <w:lang w:val="ar_AE" w:bidi="ar_AE"/>
        </w:rPr>
      </w:r>
      <w:r>
        <w:rPr>
          <w:rtl/>
          <w:cs/>
          <w:lang w:val="ar_AE" w:bidi="ar_AE"/>
        </w:rPr>
        <w:t>يخبر يهوه موسى أنه في اليوم الأول من الشهر السابع، يجب أن يكون لبني إسرائيل محفل مُقَدَّس، أي لا يعملون أي شُغل من عملهم اليومي، على النقيض، يُنتظَر منهم أن ينفخوا بالأبواق، أو بقرون الكبش، مُصدرين هتافات عالية، أو صيحات فرح واحتفال. يُسمّى هذا العيد أحيانًا "عيد الأبواق" أو "عيد السنة الجديدة".</w:t>
      </w:r>
    </w:p>
    <w:p>
      <w:pPr>
        <w:bidi/>
      </w:pPr>
      <w:r>
        <w:rPr>
          <w:rtl/>
          <w:cs/>
          <w:lang w:val="ar_AE" w:bidi="ar_AE"/>
        </w:rPr>
      </w:r>
      <w:r>
        <w:rPr>
          <w:rtl/>
          <w:cs/>
          <w:lang w:val="ar_AE" w:bidi="ar_AE"/>
        </w:rPr>
        <w:t>توقفوا هنا وناقشوا هذا السؤال كمجموعة: ما أنواع الآلات التي تستخدمون لتصدروا هتافات بصوت مُرتفع أو تحتفلوا احتفالات مُفرحة، خاصة في عبادة الله؟ أوقفوا سماع هذا التسجيل الصوتي هنا.</w:t>
      </w:r>
    </w:p>
    <w:p>
      <w:pPr>
        <w:bidi/>
      </w:pPr>
      <w:r>
        <w:rPr>
          <w:rtl/>
          <w:cs/>
          <w:lang w:val="ar_AE" w:bidi="ar_AE"/>
        </w:rPr>
      </w:r>
      <w:r>
        <w:rPr>
          <w:rtl/>
          <w:cs/>
          <w:lang w:val="ar_AE" w:bidi="ar_AE"/>
        </w:rPr>
        <w:t xml:space="preserve">توقفوا هنا وانظروا إلى صورة </w:t>
      </w:r>
      <w:r>
        <w:rPr>
          <w:b/>
          <w:rtl/>
          <w:cs/>
          <w:lang w:val="ar_AE" w:bidi="ar_AE"/>
        </w:rPr>
        <w:t>شوفار، أو قرن الكبش</w:t>
      </w:r>
      <w:r>
        <w:rPr>
          <w:rtl/>
          <w:cs/>
          <w:lang w:val="ar_AE" w:bidi="ar_AE"/>
        </w:rPr>
        <w:t>. أوقفوا سماع هذا التسجيل الصوتي هنا.</w:t>
      </w:r>
    </w:p>
    <w:p>
      <w:pPr>
        <w:bidi/>
      </w:pPr>
      <w:r>
        <w:rPr>
          <w:rtl/>
          <w:cs/>
          <w:lang w:val="ar_AE" w:bidi="ar_AE"/>
        </w:rPr>
      </w:r>
      <w:r>
        <w:rPr>
          <w:rtl/>
          <w:cs/>
          <w:lang w:val="ar_AE" w:bidi="ar_AE"/>
        </w:rPr>
        <w:t>يأمر يهوه بني إسرائيل أن يقدِّموا تقدمة محرقة رائحة سرور ليهوه. تشمل تقدمة المحرقة الحيوانات ذاتها التي تُقدَّم في تقدمة رأس الشهر، كما أنها التقدمة التي تُقدَّم خلال "عيد الفطير" و "عيد الأسابيع". يطلب يهوه من موسى أنْ يُقدِّم بنو إسرائيل ثورَين صغيرَين، وكبشًا واحدًا، وسبعة حِملان من الذكور عُمرها عام واحد، بلا قصور أو عيب جسدي.</w:t>
      </w:r>
    </w:p>
    <w:p>
      <w:pPr>
        <w:bidi/>
      </w:pPr>
      <w:r>
        <w:rPr>
          <w:rtl/>
          <w:cs/>
          <w:lang w:val="ar_AE" w:bidi="ar_AE"/>
        </w:rPr>
      </w:r>
      <w:r>
        <w:rPr>
          <w:rtl/>
          <w:cs/>
          <w:lang w:val="ar_AE" w:bidi="ar_AE"/>
        </w:rPr>
        <w:t>مع كل حيوان، يجب على بني إسرائيل أيضًا تقديم تقدمات دقيق. مُقابل كل ثور، يجب على بني إسرائيل تقديم ثلاثة أعشار الإيفة من أجود أنواع الدقيق المخلوط بزيت الزيتون. الإيفة مكيال جاف للدقيق يتراوح بين 13 و 23 كيلوجرامًا تقريبًا. يكون الدقيق واحدًا من أكثر الأنواع المُفرزة لدقيق القمح المطحون. يجب على بني إسرائيل خلْط الدقيق مع زيت الزيتون.</w:t>
      </w:r>
    </w:p>
    <w:p>
      <w:pPr>
        <w:bidi/>
      </w:pPr>
      <w:r>
        <w:rPr>
          <w:rtl/>
          <w:cs/>
          <w:lang w:val="ar_AE" w:bidi="ar_AE"/>
        </w:rPr>
      </w:r>
      <w:r>
        <w:rPr>
          <w:rtl/>
          <w:cs/>
          <w:lang w:val="ar_AE" w:bidi="ar_AE"/>
        </w:rPr>
        <w:t xml:space="preserve">مع الكبش، كان على بني إسرائيل تقديم تقدمة دقيق عبارة عن عُشرَي الإيفة، من أجود أنواع الدقيق ويكون مخلوطًا بزيت الزيتون. يجب على بني إسرائيل تقديم تقدمة دقيق لكل واحد من الحِملان. هذه التقدمة هي عُشر الإيفة من أجود أنواع الدقيق المخلوط بزيت الزيتون لكل خروف. </w:t>
      </w:r>
    </w:p>
    <w:p>
      <w:pPr>
        <w:bidi/>
      </w:pPr>
      <w:r>
        <w:rPr>
          <w:rtl/>
          <w:cs/>
          <w:lang w:val="ar_AE" w:bidi="ar_AE"/>
        </w:rPr>
      </w:r>
      <w:r>
        <w:rPr>
          <w:rtl/>
          <w:cs/>
          <w:lang w:val="ar_AE" w:bidi="ar_AE"/>
        </w:rPr>
        <w:t>مع هذه التقدمات، يجب على بني إسرائيل تقديم تَيْس واحد تقدمة خطية أو تقدمة تطهير من أجل غفران الخطايا غير المُتعمدة التي ارتكبها بنو إسرائيل.</w:t>
      </w:r>
    </w:p>
    <w:p>
      <w:pPr>
        <w:bidi/>
      </w:pPr>
      <w:r>
        <w:rPr>
          <w:rtl/>
          <w:cs/>
          <w:lang w:val="ar_AE" w:bidi="ar_AE"/>
        </w:rPr>
      </w:r>
      <w:r>
        <w:rPr>
          <w:rtl/>
          <w:cs/>
          <w:lang w:val="ar_AE" w:bidi="ar_AE"/>
        </w:rPr>
        <w:t>كان على بني إسرائيل تقديم هذه التقدمة بالإضافة إلى تقدمات المحرقة الصباحية اليومية المُعتادة وتقدمات السكيب. يُسَّر يهوه برائحة تقدمة المحرقة هذه بصفتها عمَل عبادة من قِبَل بني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العدد 29: 1- 6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يُذكِّر يهوه موسى بأن يُخبر بني إسرائيل أنه في اليوم الأول من الشهر السابع، يجب أن يكون لهم محفل مُقَدَّس، ولا يعملون أي عمل. سيُصدر بنو إسرائيل هتافات فرح ويُبوِّقون بالأبواق بصوت مسموع.</w:t>
      </w:r>
    </w:p>
    <w:p>
      <w:pPr>
        <w:bidi/>
      </w:pPr>
      <w:r>
        <w:rPr>
          <w:rtl/>
          <w:cs/>
          <w:lang w:val="ar_AE" w:bidi="ar_AE"/>
        </w:rPr>
      </w:r>
      <w:r>
        <w:rPr>
          <w:b/>
          <w:rtl/>
          <w:cs/>
          <w:lang w:val="ar_AE" w:bidi="ar_AE"/>
        </w:rPr>
        <w:t>في المشهد الثاني:</w:t>
      </w:r>
      <w:r>
        <w:rPr>
          <w:rtl/>
          <w:cs/>
          <w:lang w:val="ar_AE" w:bidi="ar_AE"/>
        </w:rPr>
        <w:t xml:space="preserve"> سيقدِّم بنو إسرائيل أيضًا تقدمة محرقة وهي رائحة سرور ليهوه. كان على بني إسرائيل أن يقدّموا ليهوه ثورَين، وكبشًا واحدًا، وسبعة حِملان عُمرها عام واحد وكلها بلا عيوب جسدية. سيقدِّم بنو إسرائيل تقدمة دقيق مُخلوط بالزيت لكل حيوان من الحيوانات. سيٌقدِّم بنو إسرائيل أيضًا تَيْسًا كفّارة عنهم. </w:t>
      </w:r>
    </w:p>
    <w:p>
      <w:pPr>
        <w:bidi/>
      </w:pPr>
      <w:r>
        <w:rPr>
          <w:rtl/>
          <w:cs/>
          <w:lang w:val="ar_AE" w:bidi="ar_AE"/>
        </w:rPr>
      </w:r>
      <w:r>
        <w:rPr>
          <w:b/>
          <w:rtl/>
          <w:cs/>
          <w:lang w:val="ar_AE" w:bidi="ar_AE"/>
        </w:rPr>
        <w:t>في المشهد الثالث:</w:t>
      </w:r>
      <w:r>
        <w:rPr>
          <w:rtl/>
          <w:cs/>
          <w:lang w:val="ar_AE" w:bidi="ar_AE"/>
        </w:rPr>
        <w:t xml:space="preserve"> يطلب يهوه من موسى أن يُخبر بني إسرائيل أنه يجب عليهم تقديم تقدمة المحرقة هذه مع تقدمة القمر المُحاق الشهرية، وتقدمة المحرقة مع تقدمات السكيب اليومية، رائحة سرور ليهوه.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مع أنه لم يُذكَر في المقطع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بني إسرائيل في سهول موآب عند نهر الأردن بجوار أريحا. يتكلّم يهوه مع موسى، يُعطي يهوه توصيات لموسى لأجل كل جماعة بني إسرائيل، كما يعطي توصيات لموسى ليُنفذها بنو إسرائيل في اليوم الأول من الشهر السابع. أصبح هذا معروفًا بـ "عيد الأبواق"، أو "عيد السنة الجديدة". لكن هذا المقطع لا يُعطي هذا العيد اسمًا، إنه فقط يصف ما يحدث في هذا اليوم.</w:t>
      </w:r>
    </w:p>
    <w:p>
      <w:pPr>
        <w:bidi/>
      </w:pPr>
      <w:r>
        <w:rPr>
          <w:rtl/>
          <w:cs/>
          <w:lang w:val="ar_AE" w:bidi="ar_AE"/>
        </w:rPr>
      </w:r>
      <w:r>
        <w:rPr>
          <w:rtl/>
          <w:cs/>
          <w:lang w:val="ar_AE" w:bidi="ar_AE"/>
        </w:rPr>
        <w:t>توقفوا هنا وناقشوا هذا السؤال كمجموعة: كيف تُميِّزون الأشهر أو المواسم في مجتمعكم؟ كيف تُميِّزون التواريخ أو الأوقات الفريدة في مجتمعكم، بما في ذلك السنة الجديدة؟ أوقفوا سماع هذا التسجيل الصوتي هنا.</w:t>
      </w:r>
    </w:p>
    <w:p>
      <w:pPr>
        <w:bidi/>
      </w:pPr>
      <w:r>
        <w:rPr>
          <w:rtl/>
          <w:cs/>
          <w:lang w:val="ar_AE" w:bidi="ar_AE"/>
        </w:rPr>
      </w:r>
      <w:r>
        <w:rPr>
          <w:rtl/>
          <w:cs/>
          <w:lang w:val="ar_AE" w:bidi="ar_AE"/>
        </w:rPr>
        <w:t>يعطي يهوه توصيات لموسى ليُخبر بها بني إسرائيل لاحقًا. يقول يهوه إنه يجب على بني إسرائيل تقديم تقدمات المحرقة وتقدمات الدقيق ليهوه. لكل حيوان في تقدمة المحرقة ما يلازمه من تقدمة الدقيق. يقول يهوه إنه يجب على بني إسرائيل تقديم التقدمة ذاتها التي يقدِّمونها في اليوم الأول من كل شهر وكذلك خلال الأعياد الأخرى، إلا أنه بدلًا من ثورَين، يجب عليهم تقديم ثور واحد فقط.</w:t>
      </w:r>
    </w:p>
    <w:p>
      <w:pPr>
        <w:bidi/>
      </w:pPr>
      <w:r>
        <w:rPr>
          <w:rtl/>
          <w:cs/>
          <w:lang w:val="ar_AE" w:bidi="ar_AE"/>
        </w:rPr>
      </w:r>
      <w:r>
        <w:rPr>
          <w:rtl/>
          <w:cs/>
          <w:lang w:val="ar_AE" w:bidi="ar_AE"/>
        </w:rPr>
        <w:t>لاحظوا في هذا المقطع أن يهوه لا يعطي كميات محددة من الزيت الذي يجب أن يخلطه الشعب مع تقدمة الدقيق. لاحظوا أيضًا أن يهوه لا يذكر تقدمة السكيب مع تقدمة المحرقة هذه. أعطى يهوه لموسى الكميات القياسية من الزيت لكل تقدمة دقيق، وكميات تقدمات السكيب، عندما أعطاه توصيات بشأن الذبائح السابقة.</w:t>
      </w:r>
    </w:p>
    <w:p>
      <w:pPr>
        <w:bidi/>
      </w:pPr>
      <w:r>
        <w:rPr>
          <w:rtl/>
          <w:cs/>
          <w:lang w:val="ar_AE" w:bidi="ar_AE"/>
        </w:rPr>
      </w:r>
      <w:r>
        <w:rPr>
          <w:rtl/>
          <w:cs/>
          <w:lang w:val="ar_AE" w:bidi="ar_AE"/>
        </w:rPr>
        <w:t>مع تقدمة المحرقة، يجب على بني إسرائيل تقديم تقدمة خطية أو تطهير من تَيْسٍ واحد ليُصحِّح علاقته بيهوه.</w:t>
      </w:r>
    </w:p>
    <w:p>
      <w:pPr>
        <w:bidi/>
      </w:pPr>
      <w:r>
        <w:rPr>
          <w:rtl/>
          <w:cs/>
          <w:lang w:val="ar_AE" w:bidi="ar_AE"/>
        </w:rPr>
      </w:r>
      <w:r>
        <w:rPr>
          <w:rtl/>
          <w:cs/>
          <w:lang w:val="ar_AE" w:bidi="ar_AE"/>
        </w:rPr>
        <w:t>يجب أن تُقدَّم كل هذه التقدمات بالإضافة إلى تقدمات القمَر المُحاق الشهرية المعتادة، وتقدمات المحرقة اليومية وتقدمات السكيب، كما أوصى يهوه. يُكرِّر يهوه أنَّ هذه التقدمات ستكون رائحة سرور ليهوه. يقول يهوه هذا مرارًا وتكرارًا ليُظهر سروره في التقدمات.</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العدد 29: 1- 6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مع أنه لم يُذكَر في المقطع.</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ربما تطلبون من المجموعة تمثيل أدوار الناس والكهنة الذين يُقدِّمون هذه التقدمات.</w:t>
      </w:r>
    </w:p>
    <w:p>
      <w:pPr>
        <w:bidi/>
      </w:pPr>
      <w:r>
        <w:rPr>
          <w:rtl/>
          <w:cs/>
          <w:lang w:val="ar_AE" w:bidi="ar_AE"/>
        </w:rPr>
      </w:r>
      <w:r>
        <w:rPr>
          <w:rtl/>
          <w:cs/>
          <w:lang w:val="ar_AE" w:bidi="ar_AE"/>
        </w:rPr>
        <w:t>في المشهد الأول: يُذكِّر يهوه موسى بأن يُخبر بني إسرائيل أنه في اليوم الأول من الشهر السابع، يجب أن يكون لهم محفل مُقَدَّس، ولا يعملون أي عمل، بل يجب على بني إسرائيل أن يُبوِّقوا في الأبواق، أو قرون الكباش، وأن يهتفوا بصوت مسموع بالفرح والاحتفال.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"عجبًا! أنا مُمتن لأنني لم أعمل لأيام كثيرة. نحصل على الكثير من الراحة!" أو، "يبدو أنَّ هذا الاحتفال سيكون مُمتعًا، لأننا سنهتف وننفخ في القرون".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سيقدِّم بنو إسرائيل أيضًا تقدمة محرقة وهي رائحة سرور ليهوه. كان على بني إسرائيل أن يقدّموا ليهوه ثورَين، وكبشًا واحدًا، وسبعة حِملان عُمرها عام واحد وكلها بلا عيوب جسدية. سيقدِّم بنو إسرائيل تقدمة دقيق مُخلوط بالزيت لكل حيوان. وعليهم أيضًا تقديم تَيْس كفّارة عن بني إسرائيل. يطلب يهوه من موسى أن يُخبر بني إسرائيل بأنه يجب عليهم تقديم تقدمة المحرقة هذه بالإضافة إلى تقدمة القمر المُحاق الشهرية وتقدمات المحرقة اليومية وتقدمات السكيب. يقول يهوه إنَّ تقدمة المحرقة هذه ستكون رائحة سرور أو رائحة تبعث الراحة ليهوه.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موسى: "بماذا تشعر أو تفكِّر؟" قد يجيب الشخص بعبارات مثل: "أتساءل لماذا تُسِّر رائحة اللحم المحترق يهوه"، أو "سعيد لأنني استمر في تقديم هذه التقدمات ليهوه. أحب أن أرى يهوه مسرورًا بنا".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العدد 29: 1- 6 من الترجمة الأسهل فهمًا.</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يطلب يهوه من موسى أن يُخبر بني إسرائيل أنه في اليوم الأول من الشهر السابع، يجب أن يكون لبني </w:t>
      </w:r>
      <w:r>
        <w:rPr>
          <w:b/>
          <w:rtl/>
          <w:cs/>
          <w:lang w:val="ar_AE" w:bidi="ar_AE"/>
        </w:rPr>
        <w:t>إسرائيل محفل مُقَدَّس</w:t>
      </w:r>
      <w:r>
        <w:rPr>
          <w:rtl/>
          <w:cs/>
          <w:lang w:val="ar_AE" w:bidi="ar_AE"/>
        </w:rPr>
        <w:t xml:space="preserve"> وألا يعملون أي عمل. لكن سيُكرِّس بنو إسرائيل هذا اليوم لنفخ الأبواق وإصدار هتافات فرح عالية ليهوه. مع ذلك، سيُقدِّم بنو إسرائيل </w:t>
      </w:r>
      <w:r>
        <w:rPr>
          <w:b/>
          <w:rtl/>
          <w:cs/>
          <w:lang w:val="ar_AE" w:bidi="ar_AE"/>
        </w:rPr>
        <w:t>تقدمة محرقة</w:t>
      </w:r>
      <w:r>
        <w:rPr>
          <w:rtl/>
          <w:cs/>
          <w:lang w:val="ar_AE" w:bidi="ar_AE"/>
        </w:rPr>
        <w:t xml:space="preserve"> ليهوه. استخدموا الكلمات ذاتها التي استخدمتم في المقاطع السابقة لترجمة محفل مُقدَّس، و تقدمة محرقة، و يهوه. لمزيد من المعلومات عن كلمة </w:t>
      </w:r>
      <w:r>
        <w:rPr>
          <w:rtl/>
          <w:cs/>
          <w:lang w:val="ar_AE" w:bidi="ar_AE"/>
        </w:rPr>
        <w:t>مقدس</w:t>
      </w:r>
      <w:r>
        <w:rPr>
          <w:rtl/>
          <w:cs/>
          <w:lang w:val="ar_AE" w:bidi="ar_AE"/>
        </w:rPr>
        <w:t xml:space="preserve">، </w:t>
      </w:r>
      <w:r>
        <w:rPr>
          <w:rtl/>
          <w:cs/>
          <w:lang w:val="ar_AE" w:bidi="ar_AE"/>
        </w:rPr>
        <w:t>تقدمات المحرقة</w:t>
      </w:r>
      <w:r>
        <w:rPr>
          <w:rtl/>
          <w:cs/>
          <w:lang w:val="ar_AE" w:bidi="ar_AE"/>
        </w:rPr>
        <w:t xml:space="preserve">، أو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تُسمِّي بعض الترجمات هذا العيد </w:t>
      </w:r>
      <w:r>
        <w:rPr>
          <w:b/>
          <w:rtl/>
          <w:cs/>
          <w:lang w:val="ar_AE" w:bidi="ar_AE"/>
        </w:rPr>
        <w:t>"عيد الأبواق"</w:t>
      </w:r>
      <w:r>
        <w:rPr>
          <w:rtl/>
          <w:cs/>
          <w:lang w:val="ar_AE" w:bidi="ar_AE"/>
        </w:rPr>
        <w:t xml:space="preserve">. استخدموا العبارة ذاتها التي استخدمتم في المقاطع السابقة للإشارة إلى "عيد الأبواق"، إذا كنتم ستستخدمونها في هذا المقطع. لمزيد من المعلومات عن </w:t>
      </w:r>
      <w:r>
        <w:rPr>
          <w:b/>
          <w:rtl/>
          <w:cs/>
          <w:lang w:val="ar_AE" w:bidi="ar_AE"/>
        </w:rPr>
        <w:t>عيد الأبواق</w:t>
      </w:r>
      <w:r>
        <w:rPr>
          <w:rtl/>
          <w:cs/>
          <w:lang w:val="ar_AE" w:bidi="ar_AE"/>
        </w:rPr>
        <w:t>، ارجعوا إلى «قاموس الكلمات الرئيسية».</w:t>
      </w:r>
    </w:p>
    <w:p>
      <w:pPr>
        <w:bidi/>
      </w:pPr>
      <w:r>
        <w:rPr>
          <w:rtl/>
          <w:cs/>
          <w:lang w:val="ar_AE" w:bidi="ar_AE"/>
        </w:rPr>
      </w:r>
      <w:r>
        <w:rPr>
          <w:rtl/>
          <w:cs/>
          <w:lang w:val="ar_AE" w:bidi="ar_AE"/>
        </w:rPr>
        <w:t xml:space="preserve">يخبر يهوه موسى بأن تقدمات المحرقة هي رائحة سرور له. ستكون هذه التقدمة ثورًا صغيرًا واحدًا، وكبشًا واحدًا، وسبعة خِراف ذكور عُمرها سنة واحدة، وكلها خالية من أي عيب جسدي. مع كل حيوان، يجب على بني إسرائيل أيضًا تقديم دقيق ناعم مُختلط بزيت الزيتون النقي. استخدموا الكلمة ذاتها التي استخدمتم في المقاطع السابقة للإشارة إلى </w:t>
      </w:r>
      <w:r>
        <w:rPr>
          <w:b/>
          <w:rtl/>
          <w:cs/>
          <w:lang w:val="ar_AE" w:bidi="ar_AE"/>
        </w:rPr>
        <w:t>إيفة</w:t>
      </w:r>
      <w:r>
        <w:rPr>
          <w:rtl/>
          <w:cs/>
          <w:lang w:val="ar_AE" w:bidi="ar_AE"/>
        </w:rPr>
        <w:t xml:space="preserve">، وتذكَّروا أن كلمة </w:t>
      </w:r>
      <w:r>
        <w:rPr>
          <w:b/>
          <w:rtl/>
          <w:cs/>
          <w:lang w:val="ar_AE" w:bidi="ar_AE"/>
        </w:rPr>
        <w:t>إيفة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بالإضافة إلى هذه التقدمة، يجب على بني إسرائيل تقديم تَيْس </w:t>
      </w:r>
      <w:r>
        <w:rPr>
          <w:b/>
          <w:rtl/>
          <w:cs/>
          <w:lang w:val="ar_AE" w:bidi="ar_AE"/>
        </w:rPr>
        <w:t>تقدمة خطية أو تطهير</w:t>
      </w:r>
      <w:r>
        <w:rPr>
          <w:rtl/>
          <w:cs/>
          <w:lang w:val="ar_AE" w:bidi="ar_AE"/>
        </w:rPr>
        <w:t xml:space="preserve"> للتطهير أو </w:t>
      </w:r>
      <w:r>
        <w:rPr>
          <w:b/>
          <w:rtl/>
          <w:cs/>
          <w:lang w:val="ar_AE" w:bidi="ar_AE"/>
        </w:rPr>
        <w:t>الكفَّارة</w:t>
      </w:r>
      <w:r>
        <w:rPr>
          <w:rtl/>
          <w:cs/>
          <w:lang w:val="ar_AE" w:bidi="ar_AE"/>
        </w:rPr>
        <w:t xml:space="preserve"> عن الشعب. قدّم الشعب تقدمة الخطية أو التطهير كتطهير لخطايا الأشخاص الذين أصبحوا نجسين أو غير مؤهلين لخدمة يهوه. الكفّارة هي تغطية الخطية أو النجاسة من أجل التصالُح مع يهوه واستعادة العلاقة المكسورة. استخدموا الكلمات ذاتها التي استخدمتم في المقاطع السابقة للإشارة إلى تقدمة الخطية أو التطهير، و تعبير "الكفارة". لمزيد من المعلومات عن </w:t>
      </w:r>
      <w:r>
        <w:rPr>
          <w:rtl/>
          <w:cs/>
          <w:lang w:val="ar_AE" w:bidi="ar_AE"/>
        </w:rPr>
        <w:t>تقدمة الخطية أو التطهير</w:t>
      </w:r>
      <w:r>
        <w:rPr>
          <w:rtl/>
          <w:cs/>
          <w:lang w:val="ar_AE" w:bidi="ar_AE"/>
        </w:rPr>
        <w:t xml:space="preserve">، وعن </w:t>
      </w:r>
      <w:r>
        <w:rPr>
          <w:b/>
          <w:rtl/>
          <w:cs/>
          <w:lang w:val="ar_AE" w:bidi="ar_AE"/>
        </w:rPr>
        <w:t>الكفارة</w:t>
      </w:r>
      <w:r>
        <w:rPr>
          <w:rtl/>
          <w:cs/>
          <w:lang w:val="ar_AE" w:bidi="ar_AE"/>
        </w:rPr>
        <w:t>، راجعوا «قاموس الكلمات الرئيسية».</w:t>
      </w:r>
    </w:p>
    <w:p>
      <w:pPr>
        <w:bidi/>
      </w:pPr>
      <w:r>
        <w:rPr>
          <w:rtl/>
          <w:cs/>
          <w:lang w:val="ar_AE" w:bidi="ar_AE"/>
        </w:rPr>
      </w:r>
      <w:r>
        <w:rPr>
          <w:rtl/>
          <w:cs/>
          <w:lang w:val="ar_AE" w:bidi="ar_AE"/>
        </w:rPr>
        <w:t>يخبر يهوه موسى أنه يجب على بني إسرائيل تقديم تقدمة المحرقة هذه و</w:t>
      </w:r>
      <w:r>
        <w:rPr>
          <w:b/>
          <w:rtl/>
          <w:cs/>
          <w:lang w:val="ar_AE" w:bidi="ar_AE"/>
        </w:rPr>
        <w:t>تقدمة الدقيق</w:t>
      </w:r>
      <w:r>
        <w:rPr>
          <w:rtl/>
          <w:cs/>
          <w:lang w:val="ar_AE" w:bidi="ar_AE"/>
        </w:rPr>
        <w:t xml:space="preserve"> بالإضافة إلى تقدمة القمَر المُحاق وتقدمة المحرقة و</w:t>
      </w:r>
      <w:r>
        <w:rPr>
          <w:b/>
          <w:rtl/>
          <w:cs/>
          <w:lang w:val="ar_AE" w:bidi="ar_AE"/>
        </w:rPr>
        <w:t>تقدمة السكيب</w:t>
      </w:r>
      <w:r>
        <w:rPr>
          <w:rtl/>
          <w:cs/>
          <w:lang w:val="ar_AE" w:bidi="ar_AE"/>
        </w:rPr>
        <w:t xml:space="preserve"> اليومية المستمرة. هذه التقدمات روائح سرور ليهوه. استخدموا الكلمات والأوصاف ذاتها التي استخدمتم في المقاطع السابقة، وتذكّروا أن </w:t>
      </w:r>
      <w:r>
        <w:rPr>
          <w:b/>
          <w:rtl/>
          <w:cs/>
          <w:lang w:val="ar_AE" w:bidi="ar_AE"/>
        </w:rPr>
        <w:t>تقدمة الدقيق</w:t>
      </w:r>
      <w:r>
        <w:rPr>
          <w:rtl/>
          <w:cs/>
          <w:lang w:val="ar_AE" w:bidi="ar_AE"/>
        </w:rPr>
        <w:t xml:space="preserve"> و </w:t>
      </w:r>
      <w:r>
        <w:rPr>
          <w:b/>
          <w:rtl/>
          <w:cs/>
          <w:lang w:val="ar_AE" w:bidi="ar_AE"/>
        </w:rPr>
        <w:t>تقدمة السكيب</w:t>
      </w:r>
      <w:r>
        <w:rPr>
          <w:rtl/>
          <w:cs/>
          <w:lang w:val="ar_AE" w:bidi="ar_AE"/>
        </w:rPr>
        <w:t xml:space="preserve">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29:7–11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العدد 29: 7- 11 واحفظوا هذا المقطع في قلوبكم.</w:t>
      </w:r>
    </w:p>
    <w:p>
      <w:pPr>
        <w:bidi/>
      </w:pPr>
      <w:r>
        <w:rPr>
          <w:rtl/>
          <w:cs/>
          <w:lang w:val="ar_AE" w:bidi="ar_AE"/>
        </w:rPr>
      </w:r>
      <w:r>
        <w:rPr>
          <w:rtl/>
          <w:cs/>
          <w:lang w:val="ar_AE" w:bidi="ar_AE"/>
        </w:rPr>
        <w:t>استمعوا إلى نسخة صوتية من سِفر العدد 29: 7- 11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العدد 29: 7- 11 في أكثر الترجمات المفهومة لكم.</w:t>
      </w:r>
    </w:p>
    <w:p>
      <w:pPr>
        <w:bidi/>
      </w:pPr>
      <w:r>
        <w:rPr>
          <w:rtl/>
          <w:cs/>
          <w:lang w:val="ar_AE" w:bidi="ar_AE"/>
        </w:rPr>
      </w:r>
      <w:r>
        <w:rPr>
          <w:rtl/>
          <w:cs/>
          <w:lang w:val="ar_AE" w:bidi="ar_AE"/>
        </w:rPr>
        <w:t>في المقاطع السابقة، نزل بنو إسرائيل في سهول (عربات) موآب عند نهر الأردن بالقُرب من أريحا. كان يهوه قد أعطى موسى توصيات لبني إسرائيل بشأن الذبائح التي يجب عليهم تقديمها ليهوه خلال أوقات مختلفة واحتفاليات السنة.</w:t>
      </w:r>
    </w:p>
    <w:p>
      <w:pPr>
        <w:bidi/>
      </w:pPr>
      <w:r>
        <w:rPr>
          <w:rtl/>
          <w:cs/>
          <w:lang w:val="ar_AE" w:bidi="ar_AE"/>
        </w:rPr>
      </w:r>
      <w:r>
        <w:rPr>
          <w:rtl/>
          <w:cs/>
          <w:lang w:val="ar_AE" w:bidi="ar_AE"/>
        </w:rPr>
        <w:t>في هذا المقطع، يعطي يهوه توصيات لموسى بشأن الذبيحة في اليوم العاشر من الشهر السابع. كان الشهر السابع يُعد أقدس الأشهُر، وقد أُقيمت عدة أعياد في الشهر السابع. يقع الشهر السابع في منتصف سبتمبر إلى منتصف أكتوبر تقريبًا، وقد أصبح هذا العيد يُعرف لاحقًا باسم "يوم الكفَّارة".</w:t>
      </w:r>
    </w:p>
    <w:p>
      <w:pPr>
        <w:bidi/>
      </w:pPr>
      <w:r>
        <w:rPr>
          <w:rtl/>
          <w:cs/>
          <w:lang w:val="ar_AE" w:bidi="ar_AE"/>
        </w:rPr>
      </w:r>
      <w:r>
        <w:rPr>
          <w:rtl/>
          <w:cs/>
          <w:lang w:val="ar_AE" w:bidi="ar_AE"/>
        </w:rPr>
        <w:t>في اليوم العاشر من الشهر السابع، يجب أن يكون لبني إسرائيل محفل مُقَدَّس يُنكروا فيه أنفسهم. تقول بعض الترجمات إنَّه يجب على بني إسرائيل أن يُذلِّلوا أنفسهم، أو يتواضعوا في أثنائه. هذا يعني أنْ يحرموا ذواتهم من الطعام، أو أن يصوموا. يجب عليهم أيضًا ألا يعملوا أي عمل من أي نوع فيما عدا تقديم الذبائح.</w:t>
      </w:r>
    </w:p>
    <w:p>
      <w:pPr>
        <w:bidi/>
      </w:pPr>
      <w:r>
        <w:rPr>
          <w:rtl/>
          <w:cs/>
          <w:lang w:val="ar_AE" w:bidi="ar_AE"/>
        </w:rPr>
      </w:r>
      <w:r>
        <w:rPr>
          <w:rtl/>
          <w:cs/>
          <w:lang w:val="ar_AE" w:bidi="ar_AE"/>
        </w:rPr>
        <w:t>توقفوا هنا وناقشوا هذا السؤال كمجموعة: متى تصومون أو تمتنعوا عن الطعام، في مجتمعكم؟ لماذا تصومون في تلك الأوقات؟ أوقفوا سماع هذا التسجيل الصوتي هنا.</w:t>
      </w:r>
    </w:p>
    <w:p>
      <w:pPr>
        <w:bidi/>
      </w:pPr>
      <w:r>
        <w:rPr>
          <w:rtl/>
          <w:cs/>
          <w:lang w:val="ar_AE" w:bidi="ar_AE"/>
        </w:rPr>
      </w:r>
      <w:r>
        <w:rPr>
          <w:rtl/>
          <w:cs/>
          <w:lang w:val="ar_AE" w:bidi="ar_AE"/>
        </w:rPr>
        <w:t>يأمر يهوه بني إسرائيل أن يقدِّموا تقدمة محرقة رائحة سرور ليهوه. إن تقدمة المحرقة مماثلة للتقدمة في اليوم الأول من الشهر السابع، أو "عيد الأبواق". يطلب يهوه من موسى أنْ يُقدِّم بنو إسرائيل ثورًا صغيرًا، وكبشًا واحدًا، وسبعة حِملان من الذكور عُمرها عام واحد، بلا قصور أو عيب جسدي.</w:t>
      </w:r>
    </w:p>
    <w:p>
      <w:pPr>
        <w:bidi/>
      </w:pPr>
      <w:r>
        <w:rPr>
          <w:rtl/>
          <w:cs/>
          <w:lang w:val="ar_AE" w:bidi="ar_AE"/>
        </w:rPr>
      </w:r>
      <w:r>
        <w:rPr>
          <w:rtl/>
          <w:cs/>
          <w:lang w:val="ar_AE" w:bidi="ar_AE"/>
        </w:rPr>
        <w:t>مع كل حيوان، يجب على بني إسرائيل أيضًا تقديم تقدمات دقيق. مُقابل كل ثور، يجب على بني إسرائيل تقديم ثلاثة أعشار الإيفة من أجود أنواع الدقيق المخلوط بزيت الزيتون. كانت الإيفة مكيالًا جافًا للدقيق يتراوح بين 13 و 23 كيلوجرام تقريبًا. يكون الدقيق واحدًا من أكثر الأنواع المُفرزة لدقيق القمح المطحون. يجب على بني إسرائيل خلْط الدقيق مع زيت الزيتون.</w:t>
      </w:r>
    </w:p>
    <w:p>
      <w:pPr>
        <w:bidi/>
      </w:pPr>
      <w:r>
        <w:rPr>
          <w:rtl/>
          <w:cs/>
          <w:lang w:val="ar_AE" w:bidi="ar_AE"/>
        </w:rPr>
      </w:r>
      <w:r>
        <w:rPr>
          <w:rtl/>
          <w:cs/>
          <w:lang w:val="ar_AE" w:bidi="ar_AE"/>
        </w:rPr>
        <w:t xml:space="preserve">مع الكبش، كان على بني إسرائيل تقديم تقدمة دقيق عبارة عن عُشرَي الإيفة، من أجود أنواع الدقيق ويكون مخلوطًا بزيت الزيتون. يجب على بني إسرائيل تقديم تقدمة دقيق لكل واحد من الحِملان. هذه التقدمة هي عُشر الإيفة من أجود أنواع الدقيق المخلوط بزيت الزيتون لكل خروف. </w:t>
      </w:r>
    </w:p>
    <w:p>
      <w:pPr>
        <w:bidi/>
      </w:pPr>
      <w:r>
        <w:rPr>
          <w:rtl/>
          <w:cs/>
          <w:lang w:val="ar_AE" w:bidi="ar_AE"/>
        </w:rPr>
      </w:r>
      <w:r>
        <w:rPr>
          <w:rtl/>
          <w:cs/>
          <w:lang w:val="ar_AE" w:bidi="ar_AE"/>
        </w:rPr>
        <w:t>مع هذه التقدمات، يجب على بني إسرائيل تقديم تَيْس واحد تقدمة خطية أو تطهير من أجل غفران الخطايا غير المُتعمدة التي ارتكبها بنو إسرائيل.</w:t>
      </w:r>
    </w:p>
    <w:p>
      <w:pPr>
        <w:bidi/>
      </w:pPr>
      <w:r>
        <w:rPr>
          <w:rtl/>
          <w:cs/>
          <w:lang w:val="ar_AE" w:bidi="ar_AE"/>
        </w:rPr>
      </w:r>
      <w:r>
        <w:rPr>
          <w:rtl/>
          <w:cs/>
          <w:lang w:val="ar_AE" w:bidi="ar_AE"/>
        </w:rPr>
        <w:t>كان على بني إسرائيل تقديم تقدمة تَيْس واحد بالإضافة إلى تقدمة الخطية أو التطهير للكفَّارة، وتقدمات المحرقة اليومية المعتادة وتقدمات الدقيق وتقدمات السكيب. ثمة تقدمة خطية أو تطهير إضافية هنا. على الأرجح، هذه تقدمة الخطية الخاصة جدًا التي قدّمها الشعب في "يوم الكفَّارة". لا نعرف الغرض من تقدمة الخطية أو التطهير الثانية هذه، لأنها لم تُذكَّر بعد في سِفر العدد.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العدد 29: 7- 11 في أكثر الترجمات المفهومة لكم.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يطلب يهوه من موسى أن يُخبر بني إسرائيل أنه في اليوم العاشر من الشهر السابع، يجب أن يكون لبني إسرائيل محفل مُقَدَّس، ويجب أن يمتنعوا عن تناول الطعام. يجب على بني إسرائيل أيضًا ألا يعملوا أي عمل من أي نوع.</w:t>
      </w:r>
    </w:p>
    <w:p>
      <w:pPr>
        <w:bidi/>
      </w:pPr>
      <w:r>
        <w:rPr>
          <w:rtl/>
          <w:cs/>
          <w:lang w:val="ar_AE" w:bidi="ar_AE"/>
        </w:rPr>
      </w:r>
      <w:r>
        <w:rPr>
          <w:b/>
          <w:rtl/>
          <w:cs/>
          <w:lang w:val="ar_AE" w:bidi="ar_AE"/>
        </w:rPr>
        <w:t>في المشهد الثاني:</w:t>
      </w:r>
      <w:r>
        <w:rPr>
          <w:rtl/>
          <w:cs/>
          <w:lang w:val="ar_AE" w:bidi="ar_AE"/>
        </w:rPr>
        <w:t xml:space="preserve"> يخبر يهوه موسى أنه يجب على بني إسرائيل تقديم تقدمة محرقة وهي رائحة سرور ليهوه. كان على بني إسرائيل أن يقدّموا ليهوه ثورَين، وكبشًا واحدًا، وسبعة حِملان عُمرها عام واحد وكلها بلا عيوب جسدية. سيقدِّم بنو إسرائيل تقدمة دقيق مُخلوط بالزيت لكل حيوان من الحيوانات. سيٌقدِّم بنو إسرائيل أيضًا تَيْسًا كفّارة عنهم. </w:t>
      </w:r>
    </w:p>
    <w:p>
      <w:pPr>
        <w:bidi/>
      </w:pPr>
      <w:r>
        <w:rPr>
          <w:rtl/>
          <w:cs/>
          <w:lang w:val="ar_AE" w:bidi="ar_AE"/>
        </w:rPr>
      </w:r>
      <w:r>
        <w:rPr>
          <w:b/>
          <w:rtl/>
          <w:cs/>
          <w:lang w:val="ar_AE" w:bidi="ar_AE"/>
        </w:rPr>
        <w:t>في المشهد الثالث:</w:t>
      </w:r>
      <w:r>
        <w:rPr>
          <w:rtl/>
          <w:cs/>
          <w:lang w:val="ar_AE" w:bidi="ar_AE"/>
        </w:rPr>
        <w:t xml:space="preserve"> يطلب يهوه من موسى أن يُخبر بني إسرائيل أنه يجب عليهم تقديم تقدمة المحرقة هذه مع تقدمة الخطية أو التطهير الأخرى، وكذلك تقدمة المحرقة اليومية، وكل تقدمات الدقيق والسكيب التي تصاحب كل واحدة منهم.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التقدمات، مع أنه لم يُذكَر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تذكّروا أنَّ بني إسرائيل في سهول موآب عند نهر الأردن بجوار أريحا. يتكلّم الرب إلى موسى، يُعطي يهوه توصيات لموسى لأجل كل جماعة بني إسرائيل، يعطي يهوه توصيات لموسى ليُنفذها بنو إسرائيل في اليوم العاشر من الشهر السابع. </w:t>
      </w:r>
    </w:p>
    <w:p>
      <w:pPr>
        <w:bidi/>
      </w:pPr>
      <w:r>
        <w:rPr>
          <w:rtl/>
          <w:cs/>
          <w:lang w:val="ar_AE" w:bidi="ar_AE"/>
        </w:rPr>
      </w:r>
      <w:r>
        <w:rPr>
          <w:rtl/>
          <w:cs/>
          <w:lang w:val="ar_AE" w:bidi="ar_AE"/>
        </w:rPr>
        <w:t>يعطي يهوه توصيات لموسى ليُخبر بها بني إسرائيل لاحقًا. يقول يهوه إنه يجب على بني إسرائيل تقديم تقدمات المحرقة وتقدمات الدقيق ليهوه. يقول يهوه إنه لكل حيوان في تقدمة المحرقة ما يلازمه من تقدمة الدقيق. هذه التقدمة مثل تقدمة "عيد الأبواق". يصف موسى تقدمات الدقيق هذه وكميات تقدمة الدقيق بالطريقة ذاتها، وبالكلمات ذاتها في كل وصف لتقدمات المحرقة هذه.</w:t>
      </w:r>
    </w:p>
    <w:p>
      <w:pPr>
        <w:bidi/>
      </w:pPr>
      <w:r>
        <w:rPr>
          <w:rtl/>
          <w:cs/>
          <w:lang w:val="ar_AE" w:bidi="ar_AE"/>
        </w:rPr>
      </w:r>
      <w:r>
        <w:rPr>
          <w:rtl/>
          <w:cs/>
          <w:lang w:val="ar_AE" w:bidi="ar_AE"/>
        </w:rPr>
        <w:t>لاحظوا في هذا المقطع أن يهوه لا يعطي كميات محددة من الزيت الذي يجب أن يخلطه الشعب مع تقدمة الدقيق. أعطى يهوه موسى الكميات القياسية من الزيت لكل تقدمة دقيق عندما ذكر توصياته بشأن الذبائح السابقة.</w:t>
      </w:r>
    </w:p>
    <w:p>
      <w:pPr>
        <w:bidi/>
      </w:pPr>
      <w:r>
        <w:rPr>
          <w:rtl/>
          <w:cs/>
          <w:lang w:val="ar_AE" w:bidi="ar_AE"/>
        </w:rPr>
      </w:r>
      <w:r>
        <w:rPr>
          <w:rtl/>
          <w:cs/>
          <w:lang w:val="ar_AE" w:bidi="ar_AE"/>
        </w:rPr>
        <w:t>مع تقدمة المحرقة، يجب على بني إسرائيل تقديم تقدمة خطية أو تطهير من تَيْسٍ واحد ليُصحِّحوا علاقتهم بيهوه، فيتصالحوا معه.</w:t>
      </w:r>
    </w:p>
    <w:p>
      <w:pPr>
        <w:bidi/>
      </w:pPr>
      <w:r>
        <w:rPr>
          <w:rtl/>
          <w:cs/>
          <w:lang w:val="ar_AE" w:bidi="ar_AE"/>
        </w:rPr>
      </w:r>
      <w:r>
        <w:rPr>
          <w:rtl/>
          <w:cs/>
          <w:lang w:val="ar_AE" w:bidi="ar_AE"/>
        </w:rPr>
        <w:t>ينتهي هذا المقطع بتصريح مُختصر. يجب على بني إسرائيل تقديم تقدمة المحرقة لهذا اليوم العاشر من الشهر السابع، والتقدمات اليومية، وتقدمة الخطية أو التطهير. لكن بالإضافة إلى كل تلك التقدمات، يجب أن يقدِّموا أيضًا تقدمة الخطية للكفَّارة. لا يصف موسى تقدمة الخطية للكفَّارة هنا أو يشرح ماهيتها.</w:t>
      </w:r>
    </w:p>
    <w:p>
      <w:pPr>
        <w:bidi/>
      </w:pPr>
      <w:r>
        <w:rPr>
          <w:rtl/>
          <w:cs/>
          <w:lang w:val="ar_AE" w:bidi="ar_AE"/>
        </w:rPr>
      </w:r>
      <w:r>
        <w:rPr>
          <w:rtl/>
          <w:cs/>
          <w:lang w:val="ar_AE" w:bidi="ar_AE"/>
        </w:rPr>
        <w:t>توقفوا هنا واذكروا كل تقدمة يجب على بني إسرائيل تقديمها في هذا اليوم.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العدد 29: 7- 11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الكاهن الذي يُقدِّم التقدمات، مع أنه لم يُذكَر</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قد تطلبون من المجموعة تمثيل تقديم التقدمات أثناء سرد هذه القصة.</w:t>
      </w:r>
    </w:p>
    <w:p>
      <w:pPr>
        <w:bidi/>
      </w:pPr>
      <w:r>
        <w:rPr>
          <w:rtl/>
          <w:cs/>
          <w:lang w:val="ar_AE" w:bidi="ar_AE"/>
        </w:rPr>
      </w:r>
      <w:r>
        <w:rPr>
          <w:rtl/>
          <w:cs/>
          <w:lang w:val="ar_AE" w:bidi="ar_AE"/>
        </w:rPr>
        <w:t>يذكِّر يهوه موسى بأن يُخبر بني إسرائيل أنه في اليوم العاشر من الشهر السابع، يجب أن يكون لهم محفل مُقَدَّس، ويجب أن يمتنعوا عن تناول الطعام.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"لماذا لا نستطيع أن نأكل؟" أو، "ما الأهمية بين عدم وجود طعام وحرمان أنفسنا من تناول الطعام؟ أعجز عن الفهم".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لن يعمل بنو إسرائيل أي عمل، لكن سيقدِّمون تقدمة محرقة وهي رائحة سرور ليهوه. كان على بني إسرائيل أن يقدّموا ليهوه ثورَين، وكبشًا واحدًا، وسبعة حِملان عُمرها عام واحد وكلها بلا عيوب جسدية. سيقدِّم بنو إسرائيل تقدمة دقيق مُخلوط بالزيت لكل حيوان من الحيوانات. يجب على بني إسرائيل تقديم تَيْس أيضًا بصفته تقدمة الخطية أو التطهير لبني إسرائيل. يطلب يهوه من موسى أن يُخبر بني إسرائيل أنه يجب عليهم تقديم تقدمة المحرقة هذه بالإضافة إلى تقدمة الخطية للكفَّارة، وتقدمة المحرقة اليومية وتقدمة الدقيق والسكيب.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"لماذا يحصل يهوه على كل هذا الطعام، في حين أننا لا يمكننا أن نأكله اليوم؟" أو، "يجب أن يكون هذا يومًا خاصًا ليهوه".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العدد 29: 7- 11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يذكِّر يهوه موسى بأن يُخبر بني إسرائيل أنه في اليوم العاشر من الشهر السابع، يجب أن يكون لهم </w:t>
      </w:r>
      <w:r>
        <w:rPr>
          <w:b/>
          <w:rtl/>
          <w:cs/>
          <w:lang w:val="ar_AE" w:bidi="ar_AE"/>
        </w:rPr>
        <w:t>محفل مُقَدَّس</w:t>
      </w:r>
      <w:r>
        <w:rPr>
          <w:rtl/>
          <w:cs/>
          <w:lang w:val="ar_AE" w:bidi="ar_AE"/>
        </w:rPr>
        <w:t xml:space="preserve">، ويجب أن يمتنعوا عن تناول الطعام. يجب على </w:t>
      </w:r>
      <w:r>
        <w:rPr>
          <w:rtl/>
          <w:cs/>
          <w:lang w:val="ar_AE" w:bidi="ar_AE"/>
        </w:rPr>
        <w:t>بني إسرائيل</w:t>
      </w:r>
      <w:r>
        <w:rPr>
          <w:rtl/>
          <w:cs/>
          <w:lang w:val="ar_AE" w:bidi="ar_AE"/>
        </w:rPr>
        <w:t xml:space="preserve"> ألا يعملوا أي عمل. يعني هذا أنه يجب على بني إسرائيل ألا يعملوا أي عمل على الإطلاق. مع ذلك، سيُقدِّم بنو إسرائيل </w:t>
      </w:r>
      <w:r>
        <w:rPr>
          <w:b/>
          <w:rtl/>
          <w:cs/>
          <w:lang w:val="ar_AE" w:bidi="ar_AE"/>
        </w:rPr>
        <w:t>تقدمة محرقة</w:t>
      </w:r>
      <w:r>
        <w:rPr>
          <w:rtl/>
          <w:cs/>
          <w:lang w:val="ar_AE" w:bidi="ar_AE"/>
        </w:rPr>
        <w:t xml:space="preserve"> ليهوه. استخدموا الكلمات ذاتها التي استخدمتم في المقاطع السابقة لترجمة محفل مُقدَّس، و تقدمة محرقة، و يهوه. لمزيد من المعلومات عن كلمة </w:t>
      </w:r>
      <w:r>
        <w:rPr>
          <w:rtl/>
          <w:cs/>
          <w:lang w:val="ar_AE" w:bidi="ar_AE"/>
        </w:rPr>
        <w:t>مُقدَّس</w:t>
      </w:r>
      <w:r>
        <w:rPr>
          <w:rtl/>
          <w:cs/>
          <w:lang w:val="ar_AE" w:bidi="ar_AE"/>
        </w:rPr>
        <w:t xml:space="preserve">، </w:t>
      </w:r>
      <w:r>
        <w:rPr>
          <w:rtl/>
          <w:cs/>
          <w:lang w:val="ar_AE" w:bidi="ar_AE"/>
        </w:rPr>
        <w:t>تقدمات المحرقة</w:t>
      </w:r>
      <w:r>
        <w:rPr>
          <w:rtl/>
          <w:cs/>
          <w:lang w:val="ar_AE" w:bidi="ar_AE"/>
        </w:rPr>
        <w:t>،</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 تقدمات المحرقة رائحة سرور ليهوه. ستكون هذه التقدمة ثورًا صغيرًا واحدًا، وكبشًا واحدًا، وسبعة خِراف ذكور عُمرها سنة واحدة، وكلها خالية من أي عيب جسدي. كما يجب أن يقدِّموا أيضًا دقيقًا ناعمًا مختلطًا بزيت الزيتون النقي. استخدموا الكلمة ذاتها التي استخدمتم في المقاطع السابقة للإشارة إلى رائحة سرور، و </w:t>
      </w:r>
      <w:r>
        <w:rPr>
          <w:b/>
          <w:rtl/>
          <w:cs/>
          <w:lang w:val="ar_AE" w:bidi="ar_AE"/>
        </w:rPr>
        <w:t>إيفة</w:t>
      </w:r>
      <w:r>
        <w:rPr>
          <w:rtl/>
          <w:cs/>
          <w:lang w:val="ar_AE" w:bidi="ar_AE"/>
        </w:rPr>
        <w:t xml:space="preserve"> وتذكَّروا أنَّ </w:t>
      </w:r>
      <w:r>
        <w:rPr>
          <w:b/>
          <w:rtl/>
          <w:cs/>
          <w:lang w:val="ar_AE" w:bidi="ar_AE"/>
        </w:rPr>
        <w:t>إيفة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بالإضافة إلى هذه التقدمة، يجب على بني إسرائيل تقديم تَيْس بصفته </w:t>
      </w:r>
      <w:r>
        <w:rPr>
          <w:b/>
          <w:rtl/>
          <w:cs/>
          <w:lang w:val="ar_AE" w:bidi="ar_AE"/>
        </w:rPr>
        <w:t>تقدمة خطية أو تطهير</w:t>
      </w:r>
      <w:r>
        <w:rPr>
          <w:rtl/>
          <w:cs/>
          <w:lang w:val="ar_AE" w:bidi="ar_AE"/>
        </w:rPr>
        <w:t xml:space="preserve"> لتطهير الشعب. يجب على بني إسرائيل تقديم هذه التقدمة كتطهير للأشخاص الذين أصبحوا نجسين أو غير مؤهلين لخدمة يهوه. استخدموا الكلمات ذاتها التي استخدمتم في المقاطع السابقة للإشارة إلى تقدمة الخطية أو التطهير وتعبير </w:t>
      </w:r>
      <w:r>
        <w:rPr>
          <w:b/>
          <w:rtl/>
          <w:cs/>
          <w:lang w:val="ar_AE" w:bidi="ar_AE"/>
        </w:rPr>
        <w:t>الكفَّارة</w:t>
      </w:r>
      <w:r>
        <w:rPr>
          <w:rtl/>
          <w:cs/>
          <w:lang w:val="ar_AE" w:bidi="ar_AE"/>
        </w:rPr>
        <w:t xml:space="preserve">. لمزيد من المعلومات عن </w:t>
      </w:r>
      <w:r>
        <w:rPr>
          <w:rtl/>
          <w:cs/>
          <w:lang w:val="ar_AE" w:bidi="ar_AE"/>
        </w:rPr>
        <w:t>تقدمة الخطية أو التطهير</w:t>
      </w:r>
      <w:r>
        <w:rPr>
          <w:rtl/>
          <w:cs/>
          <w:lang w:val="ar_AE" w:bidi="ar_AE"/>
        </w:rPr>
        <w:t xml:space="preserve">، وعن </w:t>
      </w:r>
      <w:r>
        <w:rPr>
          <w:b/>
          <w:rtl/>
          <w:cs/>
          <w:lang w:val="ar_AE" w:bidi="ar_AE"/>
        </w:rPr>
        <w:t>الكفارة</w:t>
      </w:r>
      <w:r>
        <w:rPr>
          <w:rtl/>
          <w:cs/>
          <w:lang w:val="ar_AE" w:bidi="ar_AE"/>
        </w:rPr>
        <w:t>، راجعوا «قاموس الكلمات الرئيسية».</w:t>
      </w:r>
    </w:p>
    <w:p>
      <w:pPr>
        <w:bidi/>
      </w:pPr>
      <w:r>
        <w:rPr>
          <w:rtl/>
          <w:cs/>
          <w:lang w:val="ar_AE" w:bidi="ar_AE"/>
        </w:rPr>
      </w:r>
      <w:r>
        <w:rPr>
          <w:rtl/>
          <w:cs/>
          <w:lang w:val="ar_AE" w:bidi="ar_AE"/>
        </w:rPr>
        <w:t>يجب على بني إسرائيل تقديم تقدمة المحرقة هذه بالإضافة إلى تقدمة الخطية أو التطهير الخاصة بالكفَّارة، وتقدمة المحرقة اليومية المستمرة، و</w:t>
      </w:r>
      <w:r>
        <w:rPr>
          <w:b/>
          <w:rtl/>
          <w:cs/>
          <w:lang w:val="ar_AE" w:bidi="ar_AE"/>
        </w:rPr>
        <w:t>تقدمة الدقيق</w:t>
      </w:r>
      <w:r>
        <w:rPr>
          <w:rtl/>
          <w:cs/>
          <w:lang w:val="ar_AE" w:bidi="ar_AE"/>
        </w:rPr>
        <w:t xml:space="preserve">، و </w:t>
      </w:r>
      <w:r>
        <w:rPr>
          <w:b/>
          <w:rtl/>
          <w:cs/>
          <w:lang w:val="ar_AE" w:bidi="ar_AE"/>
        </w:rPr>
        <w:t>تقدمة السكيب</w:t>
      </w:r>
      <w:r>
        <w:rPr>
          <w:rtl/>
          <w:cs/>
          <w:lang w:val="ar_AE" w:bidi="ar_AE"/>
        </w:rPr>
        <w:t xml:space="preserve">. استخدموا الكلمات ذاتها للإشارة إلى </w:t>
      </w:r>
      <w:r>
        <w:rPr>
          <w:b/>
          <w:rtl/>
          <w:cs/>
          <w:lang w:val="ar_AE" w:bidi="ar_AE"/>
        </w:rPr>
        <w:t>تقدمة الدقيق</w:t>
      </w:r>
      <w:r>
        <w:rPr>
          <w:rtl/>
          <w:cs/>
          <w:lang w:val="ar_AE" w:bidi="ar_AE"/>
        </w:rPr>
        <w:t xml:space="preserve"> و </w:t>
      </w:r>
      <w:r>
        <w:rPr>
          <w:b/>
          <w:rtl/>
          <w:cs/>
          <w:lang w:val="ar_AE" w:bidi="ar_AE"/>
        </w:rPr>
        <w:t>تقدمة السكيب</w:t>
      </w:r>
      <w:r>
        <w:rPr>
          <w:rtl/>
          <w:cs/>
          <w:lang w:val="ar_AE" w:bidi="ar_AE"/>
        </w:rPr>
        <w:t>، وراجعوا "قاموس الكلمات الرئيسية" لمزيد من المعلومات عن هذه التقدمات.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