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التكوين 1:1–2:3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 : 1 - 2 : 3 واحفظوه في قلوبكم. استمعوا إلى نسخة صوتية من تكوين 1 : 1 - 2 : 3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 : 1 - 2 : 3 من الترجمة الأكثر فهمًا لكم.</w:t>
      </w:r>
    </w:p>
    <w:p>
      <w:pPr>
        <w:bidi/>
      </w:pPr>
      <w:r>
        <w:rPr>
          <w:rtl/>
          <w:cs/>
          <w:lang w:val="ar_AE" w:bidi="ar_AE"/>
        </w:rPr>
      </w:r>
      <w:r>
        <w:rPr>
          <w:rtl/>
          <w:cs/>
          <w:lang w:val="ar_AE" w:bidi="ar_AE"/>
        </w:rPr>
        <w:t>هذه القصة تتحدث عن كيف خلق الله العالم من العدم. وتفرد الله بين جميع الآلهة، لأنه ينطق كلمات الخلق فتأتي إلى الوجود. ويُظهر الله سلطانه على الخليقة بتسمية الأشياء التي يخلقها. وهذه القصة في الغالب عن الله نفسه. فخليقة الله ليست بنفس أهمية الله.</w:t>
      </w:r>
    </w:p>
    <w:p>
      <w:pPr>
        <w:bidi/>
      </w:pPr>
      <w:r>
        <w:rPr>
          <w:rtl/>
          <w:cs/>
          <w:lang w:val="ar_AE" w:bidi="ar_AE"/>
        </w:rPr>
      </w:r>
      <w:r>
        <w:rPr>
          <w:rtl/>
          <w:cs/>
          <w:lang w:val="ar_AE" w:bidi="ar_AE"/>
        </w:rPr>
        <w:t>وقد استخدم شعب الله قصة الخلق هذه ليُظهروا أن إلههم هو الخالق الواحد الحقيقي. وقد أرادوا أن يُظهروا أنه ليس مثل الآلهة الأخرى، بل إن إلهنا هو القدير الذي يعطي بنفسه السلطان لكل شيء.</w:t>
      </w:r>
    </w:p>
    <w:p>
      <w:pPr>
        <w:bidi/>
      </w:pPr>
      <w:r>
        <w:rPr>
          <w:rtl/>
          <w:cs/>
          <w:lang w:val="ar_AE" w:bidi="ar_AE"/>
        </w:rPr>
      </w:r>
      <w:r>
        <w:rPr>
          <w:rtl/>
          <w:cs/>
          <w:lang w:val="ar_AE" w:bidi="ar_AE"/>
        </w:rPr>
        <w:t>وتحتوي هذه القصة على بعض الشِعر لأنها مكتوبة بنفس الأسلوب الذي كُتِبَت به قصص الخلق في الثقافات من حولهم. ومع أن هذا قد يبدو مثل الشِعر أحيانًا، إلا أنه قصة حقيقية حدثت منذ زمن بعيد، لكن الكاتب لم يراها وهي تحدث. لكنه قد عَلِمَ عن هذه الأمور من أجداده.</w:t>
      </w:r>
    </w:p>
    <w:p>
      <w:pPr>
        <w:bidi/>
      </w:pPr>
      <w:r>
        <w:rPr>
          <w:rtl/>
          <w:cs/>
          <w:lang w:val="ar_AE" w:bidi="ar_AE"/>
        </w:rPr>
      </w:r>
      <w:r>
        <w:rPr>
          <w:rtl/>
          <w:cs/>
          <w:lang w:val="ar_AE" w:bidi="ar_AE"/>
        </w:rPr>
        <w:t>توقّفوا هنا وناقشوا مع فريق الترجمة: احكوا بعضكم لبعض قصة من ثقافتكم عن خلق العالم. هل يؤمن الناس بأن هذا حقيقي؟ إذا كان الأمر كذلك، فكيف تبدأ القصة؟ وكيف يمكنكم أن تعرفوا في لغتكم الفرق بين القصة الحقيقية والقصة غير الحقيقية؟ أوقفوا سماع التسجيل الصوتي هنا.</w:t>
      </w:r>
    </w:p>
    <w:p>
      <w:pPr>
        <w:bidi/>
      </w:pPr>
      <w:r>
        <w:rPr>
          <w:rtl/>
          <w:cs/>
          <w:lang w:val="ar_AE" w:bidi="ar_AE"/>
        </w:rPr>
      </w:r>
      <w:r>
        <w:rPr>
          <w:rtl/>
          <w:cs/>
          <w:lang w:val="ar_AE" w:bidi="ar_AE"/>
        </w:rPr>
        <w:t>تقول الكلمات الأولى من سفر التكوين: "في البدء خلق الله السماوات والأرض". وكلمتَي "السماوات والأرض"، عندما تُذكران معًا، فإنهما تُشيران إلى كل شيء في الكون بأكمله. ويرى معظم علماء الكتاب المُقدَّس أن هذا يعني أنه لم يكن هناك شيء قبل أن يخلق الله السماوات والأرض. وكلمة "يخلق" في اللغة الأصلية تعني عادةً أن يصنع شيئًا من العدم. والله وحده يستطيع أن يخلق شيئًا.</w:t>
      </w:r>
    </w:p>
    <w:p>
      <w:pPr>
        <w:bidi/>
      </w:pPr>
      <w:r>
        <w:rPr>
          <w:rtl/>
          <w:cs/>
          <w:lang w:val="ar_AE" w:bidi="ar_AE"/>
        </w:rPr>
      </w:r>
      <w:r>
        <w:rPr>
          <w:rtl/>
          <w:cs/>
          <w:lang w:val="ar_AE" w:bidi="ar_AE"/>
        </w:rPr>
        <w:t>وعندما خلق الله الأرض، كانت في البداية خالية مثل برية أو قفر. ولم يكن شيئًا يعيش عليها. فلم تكن هناك نباتات أو حيوانات. وكان الأمر كأن المياه العميقة تغطي الأرض. وروح الله، أو نَفَس الله، كان يرف فوق المياه العميقة. الله نفسه كان هناك. وعلى الأرجح، كان روح الله يرف أو يتحرك فوق المياه كنوع من الحماية. وكان الله على وشك أن يبدأ في خلق الأشياء التي على الأرض.</w:t>
      </w:r>
    </w:p>
    <w:p>
      <w:pPr>
        <w:bidi/>
      </w:pPr>
      <w:r>
        <w:rPr>
          <w:rtl/>
          <w:cs/>
          <w:lang w:val="ar_AE" w:bidi="ar_AE"/>
        </w:rPr>
      </w:r>
      <w:r>
        <w:rPr>
          <w:rtl/>
          <w:cs/>
          <w:lang w:val="ar_AE" w:bidi="ar_AE"/>
        </w:rPr>
        <w:t>وتنقسم هذه القصة بوضوح إلى مقدمة، وقِسْم لكل يوم من أيام الخليقة الستة، ثم قِسم عن اليوم السابع. الأيام الأول والرابع، واليوم الثاني والخامس، واليوم الثالث والسادس تتوافق مع بعضها البعض.</w:t>
      </w:r>
    </w:p>
    <w:p>
      <w:pPr>
        <w:bidi/>
      </w:pPr>
      <w:r>
        <w:rPr>
          <w:rtl/>
          <w:cs/>
          <w:lang w:val="ar_AE" w:bidi="ar_AE"/>
        </w:rPr>
      </w:r>
      <w:r>
        <w:rPr>
          <w:rtl/>
          <w:cs/>
          <w:lang w:val="ar_AE" w:bidi="ar_AE"/>
        </w:rPr>
        <w:t xml:space="preserve">ففي اليوم الأول، تكلّم الله وظهر النور. وقد فصل الله النور عن الظلمة. وهذا يُظهر أن الله يريد أن النور يكون في النهار والظلمة في الليل. فالله كان يصنع خليقة ذات نظام. </w:t>
      </w:r>
    </w:p>
    <w:p>
      <w:pPr>
        <w:bidi/>
      </w:pPr>
      <w:r>
        <w:rPr>
          <w:rtl/>
          <w:cs/>
          <w:lang w:val="ar_AE" w:bidi="ar_AE"/>
        </w:rPr>
      </w:r>
      <w:r>
        <w:rPr>
          <w:rtl/>
          <w:cs/>
          <w:lang w:val="ar_AE" w:bidi="ar_AE"/>
        </w:rPr>
        <w:t>وفي اليوم الثاني، يخلق الله المياه التي في السماء، والمياه التي على الأرض. ويجعل الله فاصلًا منظمًا بين السماء والبحار.</w:t>
      </w:r>
    </w:p>
    <w:p>
      <w:pPr>
        <w:bidi/>
      </w:pPr>
      <w:r>
        <w:rPr>
          <w:rtl/>
          <w:cs/>
          <w:lang w:val="ar_AE" w:bidi="ar_AE"/>
        </w:rPr>
      </w:r>
      <w:r>
        <w:rPr>
          <w:rtl/>
          <w:cs/>
          <w:lang w:val="ar_AE" w:bidi="ar_AE"/>
        </w:rPr>
        <w:t>وفي اليوم الثالث، يفصل الله المياه عن اليابسة. وهو يُظهر موضعين يمكن لخليقته أن تعيش فيهما: البعض في المياه والبعض الآخر على الأرض. كما يخلق الله الغطاء النباتي، أو النباتات، التي تعيش على الأرض الجافة. ويخلق الله نوعين من النباتات. بعض النباتات تحتوي على بذور، مثل الحبوب. وبعض النباتات لها ثمار ولها بذور في ثمارها. ويحتوي كلا هذين النوعين من النباتات على بذور تُمَكِّنهما من إنتاج نباتات جديدة تمامًا مثل النباتات الأم.</w:t>
      </w:r>
    </w:p>
    <w:p>
      <w:pPr>
        <w:bidi/>
      </w:pPr>
      <w:r>
        <w:rPr>
          <w:rtl/>
          <w:cs/>
          <w:lang w:val="ar_AE" w:bidi="ar_AE"/>
        </w:rPr>
      </w:r>
      <w:r>
        <w:rPr>
          <w:rtl/>
          <w:cs/>
          <w:lang w:val="ar_AE" w:bidi="ar_AE"/>
        </w:rPr>
        <w:t xml:space="preserve">وهذه الأيام الثلاثة الأولى تُظهر لنا الأماكن التي تقيم فيها خليقة الله، والطريقة التي يقسم بها الله الوقت إلى أيام وليالي. </w:t>
      </w:r>
    </w:p>
    <w:p>
      <w:pPr>
        <w:bidi/>
      </w:pPr>
      <w:r>
        <w:rPr>
          <w:rtl/>
          <w:cs/>
          <w:lang w:val="ar_AE" w:bidi="ar_AE"/>
        </w:rPr>
      </w:r>
      <w:r>
        <w:rPr>
          <w:rtl/>
          <w:cs/>
          <w:lang w:val="ar_AE" w:bidi="ar_AE"/>
        </w:rPr>
        <w:t>واليوم الرابع يتوافق مع اليوم الأول، لأن الله الآن يخلق الأشياء التي تعطي النور. ويدعو الله هذه الأشياء "الأنوار"، ثم يقول إن هناك نورًا أكبر للنهار ونورًا أصغر للليل. ولا يسمي الله هذه الأنوار على الأرجح، لأنه يريد أن يُظهر أن الأنوار نفسها ليست آلهة. وتظهر لنا هذه الأنوار أن الوقت يتبع ترتيبًا من خلال الأيام والشهور والسنين.</w:t>
      </w:r>
    </w:p>
    <w:p>
      <w:pPr>
        <w:bidi/>
      </w:pPr>
      <w:r>
        <w:rPr>
          <w:rtl/>
          <w:cs/>
          <w:lang w:val="ar_AE" w:bidi="ar_AE"/>
        </w:rPr>
      </w:r>
      <w:r>
        <w:rPr>
          <w:rtl/>
          <w:cs/>
          <w:lang w:val="ar_AE" w:bidi="ar_AE"/>
        </w:rPr>
        <w:t>توقّفوا هنا وناقشوا كفريق: احكوا قصة من ثقافتكم عن الأشياء التي يعبدها الناس في ثقافتكم إلى جانب الله الخالق. أوقفوا سماع التسجيل الصوتي هنا.</w:t>
      </w:r>
    </w:p>
    <w:p>
      <w:pPr>
        <w:bidi/>
      </w:pPr>
      <w:r>
        <w:rPr>
          <w:rtl/>
          <w:cs/>
          <w:lang w:val="ar_AE" w:bidi="ar_AE"/>
        </w:rPr>
      </w:r>
      <w:r>
        <w:rPr>
          <w:rtl/>
          <w:cs/>
          <w:lang w:val="ar_AE" w:bidi="ar_AE"/>
        </w:rPr>
        <w:t>ويتوافق اليوم الخامس مع اليوم الثاني. والآن يملأ الله "الماءين"، السماء والمياه التي على الأرض بالحيوانات. وهو يملأ السماء بالطيور والمياه بالأسماك. والمخلوقات التي في المياه تشمل كل من الحيوانات الكبيرة والصغيرة. ويباركهم الله ثم يعطيهم وصية كي يملأوا الأرض.</w:t>
      </w:r>
    </w:p>
    <w:p>
      <w:pPr>
        <w:bidi/>
      </w:pPr>
      <w:r>
        <w:rPr>
          <w:rtl/>
          <w:cs/>
          <w:lang w:val="ar_AE" w:bidi="ar_AE"/>
        </w:rPr>
      </w:r>
      <w:r>
        <w:rPr>
          <w:rtl/>
          <w:cs/>
          <w:lang w:val="ar_AE" w:bidi="ar_AE"/>
        </w:rPr>
        <w:t>ويتوافق اليوم السادس مع اليوم الثالث. ويخلق الله شيئين في اليوم السادس من أجل أن يملأ اليابسة. فهو يخلق الحيوانات التي لها صغار كجنسها تمامًا. وهو يخلق البشر الذين يتكاثرون أيضًا بإنجاب أشخاص آخرين تمامًا مثلهم (على صورتهم). وتُظهر اللغة الأصلية أن اليوم السادس هو اليوم الأكثر أهمية في الخليقة. ويعطينا الله المزيد من التفاصيل عن هذا اليوم، ويخبرنا أنه خلق الإنسان في اليوم السادس. ويقول الله إنه يخلق الإنسان على صورته. فالناس يحملون صورة الله. وهذا يعني أنهم يشبهون الله بطريقة ما جسديًا وروحيًا. إذ يمكنهم أن يفكروا ولديهم ضمير، أو طريقة للتمييز بين الصواب والخطأ. في العهد القديم، كان مُمثِّلو الملك أو الملكة يُدعون أحيانًا صورة. وهكذا فإن الله يقول إن الناس يمثلونه. وقد أوضح الله أنه خلق كل من الرجال والنساء على صورته. كما بارك الله الإنسان بنفس الطريقة التي بارك بها الحيوانات والنباتات بأن قال لهم أن يكثروا ويملأوا الأرض. ولكنه أعطاهم مهمة خاصة هي أن يتسلطوا على الخليقة وأن يعتنوا بها. وقد أعطى الله النباتات والأشجار المثمرة إلى الناس والحيوانات من أجل الطعام.</w:t>
      </w:r>
    </w:p>
    <w:p>
      <w:pPr>
        <w:bidi/>
      </w:pPr>
      <w:r>
        <w:rPr>
          <w:rtl/>
          <w:cs/>
          <w:lang w:val="ar_AE" w:bidi="ar_AE"/>
        </w:rPr>
      </w:r>
      <w:r>
        <w:rPr>
          <w:rtl/>
          <w:cs/>
          <w:lang w:val="ar_AE" w:bidi="ar_AE"/>
        </w:rPr>
        <w:t>توقّفوا وناقشوا كفريق الترجمة: كيف ستتحدثون عن الله الذي يخلق الناس على صورته؟ أوقفوا سماع التسجيل الصوتي هنا.</w:t>
      </w:r>
    </w:p>
    <w:p>
      <w:pPr>
        <w:bidi/>
      </w:pPr>
      <w:r>
        <w:rPr>
          <w:rtl/>
          <w:cs/>
          <w:lang w:val="ar_AE" w:bidi="ar_AE"/>
        </w:rPr>
      </w:r>
      <w:r>
        <w:rPr>
          <w:rtl/>
          <w:cs/>
          <w:lang w:val="ar_AE" w:bidi="ar_AE"/>
        </w:rPr>
        <w:t>وفي نهاية كل يوم، وباستثناء اليوم الثاني، يقول الله عن كل يوم إنه حسن، أو جميل. لكن عندما نظر الله إلى كل ما صنعه في اليوم السادس – بما في ذلك الإنسان – قال إنه حسنًا جدًا!</w:t>
      </w:r>
    </w:p>
    <w:p>
      <w:pPr>
        <w:bidi/>
      </w:pPr>
      <w:r>
        <w:rPr>
          <w:rtl/>
          <w:cs/>
          <w:lang w:val="ar_AE" w:bidi="ar_AE"/>
        </w:rPr>
      </w:r>
      <w:r>
        <w:rPr>
          <w:rtl/>
          <w:cs/>
          <w:lang w:val="ar_AE" w:bidi="ar_AE"/>
        </w:rPr>
        <w:t>وبنهاية اليوم السادس كان الله قد أكمل كل عمل الخلق، وهو الذي شمل كل شيء في السماوات والأرض. وقد قدَّس اليوم السابع أو خصصه، وباركه. واستراح الله، أو أنهى عمله خالقًا. ولم يسترح الله لأنه كان متعبًا، فهذه الراحة تشير إلى أنه كان قد توقّف عن العمل.</w:t>
      </w:r>
    </w:p>
    <w:p>
      <w:pPr>
        <w:bidi/>
      </w:pPr>
      <w:r>
        <w:rPr>
          <w:rtl/>
          <w:cs/>
          <w:lang w:val="ar_AE" w:bidi="ar_AE"/>
        </w:rPr>
      </w:r>
      <w:r>
        <w:rPr>
          <w:rtl/>
          <w:cs/>
          <w:lang w:val="ar_AE" w:bidi="ar_AE"/>
        </w:rPr>
        <w:t xml:space="preserve">توقّفوا وناقشوا كفريق الترجمة: لقد جعل الله اليوم السابع "مُقَدَّسًا"، أو يومًا خاصًا. تحدثوا عن الأشياء التي يتم تخصيصها في ثقافتكم لغرض خاص. كيف تتحدثون عنها؟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 : 1 - 2 : 3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مقدمة وسبعة مشاهد.</w:t>
      </w:r>
    </w:p>
    <w:p>
      <w:pPr>
        <w:bidi/>
      </w:pPr>
      <w:r>
        <w:rPr>
          <w:rtl/>
          <w:cs/>
          <w:lang w:val="ar_AE" w:bidi="ar_AE"/>
        </w:rPr>
      </w:r>
      <w:r>
        <w:rPr>
          <w:b/>
          <w:rtl/>
          <w:cs/>
          <w:lang w:val="ar_AE" w:bidi="ar_AE"/>
        </w:rPr>
        <w:t>المقدمة:</w:t>
      </w:r>
      <w:r>
        <w:rPr>
          <w:rtl/>
          <w:cs/>
          <w:lang w:val="ar_AE" w:bidi="ar_AE"/>
        </w:rPr>
        <w:t xml:space="preserve"> تبدأ هذه القصة بمقدمة تُظهر كيف كانت الأرض عندما خلقها الله من العدم.</w:t>
      </w:r>
    </w:p>
    <w:p>
      <w:pPr>
        <w:bidi/>
      </w:pPr>
      <w:r>
        <w:rPr>
          <w:rtl/>
          <w:cs/>
          <w:lang w:val="ar_AE" w:bidi="ar_AE"/>
        </w:rPr>
      </w:r>
      <w:r>
        <w:rPr>
          <w:b/>
          <w:rtl/>
          <w:cs/>
          <w:lang w:val="ar_AE" w:bidi="ar_AE"/>
        </w:rPr>
        <w:t>في المشهد الأول:</w:t>
      </w:r>
      <w:r>
        <w:rPr>
          <w:rtl/>
          <w:cs/>
          <w:lang w:val="ar_AE" w:bidi="ar_AE"/>
        </w:rPr>
        <w:t xml:space="preserve"> يخلق الله النور ويفصله عن الظلمة في اليوم الأول.</w:t>
      </w:r>
    </w:p>
    <w:p>
      <w:pPr>
        <w:bidi/>
      </w:pPr>
      <w:r>
        <w:rPr>
          <w:rtl/>
          <w:cs/>
          <w:lang w:val="ar_AE" w:bidi="ar_AE"/>
        </w:rPr>
      </w:r>
      <w:r>
        <w:rPr>
          <w:b/>
          <w:rtl/>
          <w:cs/>
          <w:lang w:val="ar_AE" w:bidi="ar_AE"/>
        </w:rPr>
        <w:t>في المشهد الثاني:</w:t>
      </w:r>
      <w:r>
        <w:rPr>
          <w:rtl/>
          <w:cs/>
          <w:lang w:val="ar_AE" w:bidi="ar_AE"/>
        </w:rPr>
        <w:t xml:space="preserve"> يفصل الله بين السماء والمياه التي على الأرض في اليوم الثاني.</w:t>
      </w:r>
    </w:p>
    <w:p>
      <w:pPr>
        <w:bidi/>
      </w:pPr>
      <w:r>
        <w:rPr>
          <w:rtl/>
          <w:cs/>
          <w:lang w:val="ar_AE" w:bidi="ar_AE"/>
        </w:rPr>
      </w:r>
      <w:r>
        <w:rPr>
          <w:b/>
          <w:rtl/>
          <w:cs/>
          <w:lang w:val="ar_AE" w:bidi="ar_AE"/>
        </w:rPr>
        <w:t>في المشهد الثالث:</w:t>
      </w:r>
      <w:r>
        <w:rPr>
          <w:rtl/>
          <w:cs/>
          <w:lang w:val="ar_AE" w:bidi="ar_AE"/>
        </w:rPr>
        <w:t xml:space="preserve"> يفصل الله المياه عن اليابسة في اليوم الثالث. وهو أيضًا يخلق جميع النباتات.</w:t>
      </w:r>
    </w:p>
    <w:p>
      <w:pPr>
        <w:bidi/>
      </w:pPr>
      <w:r>
        <w:rPr>
          <w:rtl/>
          <w:cs/>
          <w:lang w:val="ar_AE" w:bidi="ar_AE"/>
        </w:rPr>
      </w:r>
      <w:r>
        <w:rPr>
          <w:b/>
          <w:rtl/>
          <w:cs/>
          <w:lang w:val="ar_AE" w:bidi="ar_AE"/>
        </w:rPr>
        <w:t>في المشهد الرابع:</w:t>
      </w:r>
      <w:r>
        <w:rPr>
          <w:rtl/>
          <w:cs/>
          <w:lang w:val="ar_AE" w:bidi="ar_AE"/>
        </w:rPr>
        <w:t xml:space="preserve"> يخلق الله أنوارًا محددة مثل الشمس والقمر والنجوم في اليوم الرابع.</w:t>
      </w:r>
    </w:p>
    <w:p>
      <w:pPr>
        <w:bidi/>
      </w:pPr>
      <w:r>
        <w:rPr>
          <w:rtl/>
          <w:cs/>
          <w:lang w:val="ar_AE" w:bidi="ar_AE"/>
        </w:rPr>
      </w:r>
      <w:r>
        <w:rPr>
          <w:b/>
          <w:rtl/>
          <w:cs/>
          <w:lang w:val="ar_AE" w:bidi="ar_AE"/>
        </w:rPr>
        <w:t>في المشهد الخامس:</w:t>
      </w:r>
      <w:r>
        <w:rPr>
          <w:rtl/>
          <w:cs/>
          <w:lang w:val="ar_AE" w:bidi="ar_AE"/>
        </w:rPr>
        <w:t xml:space="preserve"> يملأ الله السماء والمياه بالطيور والسمك في اليوم الخامس.</w:t>
      </w:r>
    </w:p>
    <w:p>
      <w:pPr>
        <w:bidi/>
      </w:pPr>
      <w:r>
        <w:rPr>
          <w:rtl/>
          <w:cs/>
          <w:lang w:val="ar_AE" w:bidi="ar_AE"/>
        </w:rPr>
      </w:r>
      <w:r>
        <w:rPr>
          <w:b/>
          <w:rtl/>
          <w:cs/>
          <w:lang w:val="ar_AE" w:bidi="ar_AE"/>
        </w:rPr>
        <w:t>في المشهد السادس:</w:t>
      </w:r>
      <w:r>
        <w:rPr>
          <w:rtl/>
          <w:cs/>
          <w:lang w:val="ar_AE" w:bidi="ar_AE"/>
        </w:rPr>
        <w:t xml:space="preserve"> يملأ الله الأرض بالحيوانات والرجل والمرأة الأولين في اليوم السادس. وينتهي من عمل الخليقة في اليوم السادس.</w:t>
      </w:r>
    </w:p>
    <w:p>
      <w:pPr>
        <w:bidi/>
      </w:pPr>
      <w:r>
        <w:rPr>
          <w:rtl/>
          <w:cs/>
          <w:lang w:val="ar_AE" w:bidi="ar_AE"/>
        </w:rPr>
      </w:r>
      <w:r>
        <w:rPr>
          <w:b/>
          <w:rtl/>
          <w:cs/>
          <w:lang w:val="ar_AE" w:bidi="ar_AE"/>
        </w:rPr>
        <w:t>في المشهد السابع:</w:t>
      </w:r>
      <w:r>
        <w:rPr>
          <w:rtl/>
          <w:cs/>
          <w:lang w:val="ar_AE" w:bidi="ar_AE"/>
        </w:rPr>
        <w:t xml:space="preserve"> يتوقف الله عن العمل ويجعل اليوم السابع يومًا خاصًا لأنه هو اليوم الذي أنهى فيه عمله.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الطيور، والأسماك، وحيوانات الأرض</w:t>
      </w:r>
    </w:p>
    <w:p>
      <w:pPr>
        <w:pStyle w:val="ListBullet"/>
        <w:bidi/>
        <w:spacing w:line="240" w:lineRule="auto"/>
        <w:ind w:left="720"/>
      </w:pPr>
      <w:r>
        <w:rPr>
          <w:rtl/>
          <w:cs/>
          <w:lang w:val="ar_AE" w:bidi="ar_AE"/>
        </w:rPr>
      </w:r>
      <w:r>
        <w:rPr>
          <w:rtl/>
          <w:cs/>
          <w:lang w:val="ar_AE" w:bidi="ar_AE"/>
        </w:rPr>
        <w:t>رجل وامرأة</w:t>
      </w:r>
    </w:p>
    <w:p>
      <w:pPr>
        <w:bidi/>
      </w:pPr>
      <w:r>
        <w:rPr>
          <w:rtl/>
          <w:cs/>
          <w:lang w:val="ar_AE" w:bidi="ar_AE"/>
        </w:rPr>
      </w:r>
      <w:r>
        <w:rPr>
          <w:rtl/>
          <w:cs/>
          <w:lang w:val="ar_AE" w:bidi="ar_AE"/>
        </w:rPr>
        <w:t>كمجموعة، انتبهوا إلى هذه الأجزاء من سياق المقطع: من المهم أن نتذكّر أن هذه القصة تبدأ بوصف للأرض الخربة والخالية والتي لا شكل لها قبل أن يبدأ الله في أن يضع نظامًا على الأرض ويملأها بالكائنات الحية. وكان روح الله أو أنفاسه يرف على وجه المياه، مما يخلق إحساسًا بالترقب بأن الله سيبدأ قريبًا العمل على خلق العالم.</w:t>
      </w:r>
    </w:p>
    <w:p>
      <w:pPr>
        <w:bidi/>
      </w:pPr>
      <w:r>
        <w:rPr>
          <w:rtl/>
          <w:cs/>
          <w:lang w:val="ar_AE" w:bidi="ar_AE"/>
        </w:rPr>
      </w:r>
      <w:r>
        <w:rPr>
          <w:rtl/>
          <w:cs/>
          <w:lang w:val="ar_AE" w:bidi="ar_AE"/>
        </w:rPr>
        <w:t>وهذه القصة هي تقرير للأشياء التي خلقها الله بالترتيب الذي خلقها به. وهذا التقرير عن خليقة الله يستخدم الكثير من التكرار. فالكاتب يذكر "كل يوم" للخليقة بنفس الطريقة.</w:t>
      </w:r>
    </w:p>
    <w:p>
      <w:pPr>
        <w:bidi/>
      </w:pPr>
      <w:r>
        <w:rPr>
          <w:rtl/>
          <w:cs/>
          <w:lang w:val="ar_AE" w:bidi="ar_AE"/>
        </w:rPr>
      </w:r>
      <w:r>
        <w:rPr>
          <w:rtl/>
          <w:cs/>
          <w:lang w:val="ar_AE" w:bidi="ar_AE"/>
        </w:rPr>
        <w:t>توقّفوا هنا وناقشوا كفريق للترجمة: كيف تذكرون قائمة بالأشياء التي يفعلها شخص ما بالترتيب الذي يفعلها به؟ ما نوع التكرار أو التركيب اللغوي الذي تستخدمونه لتذكّر القائمة؟ أوقفوا سماع التسجيل الصوتي هنا.</w:t>
      </w:r>
    </w:p>
    <w:p>
      <w:pPr>
        <w:bidi/>
      </w:pPr>
      <w:r>
        <w:rPr>
          <w:rtl/>
          <w:cs/>
          <w:lang w:val="ar_AE" w:bidi="ar_AE"/>
        </w:rPr>
      </w:r>
      <w:r>
        <w:rPr>
          <w:rtl/>
          <w:cs/>
          <w:lang w:val="ar_AE" w:bidi="ar_AE"/>
        </w:rPr>
        <w:t>من المهم أن نتذكّر أنه في اليوم الأول يفصل الله النور عن الظلمة. وقد رأى الله أن النور كان حسنًا. ثم يقوم بتسمية النهار والليل. ثم كان مساءً وكان صباحًا، أي اليوم الأول.</w:t>
      </w:r>
    </w:p>
    <w:p>
      <w:pPr>
        <w:bidi/>
      </w:pPr>
      <w:r>
        <w:rPr>
          <w:rtl/>
          <w:cs/>
          <w:lang w:val="ar_AE" w:bidi="ar_AE"/>
        </w:rPr>
      </w:r>
      <w:r>
        <w:rPr>
          <w:rtl/>
          <w:cs/>
          <w:lang w:val="ar_AE" w:bidi="ar_AE"/>
        </w:rPr>
        <w:t>ثم في اليوم الثاني يفصل الله السماء عن المياه. ويُسمّي الله السماء. ثم كان مساءً وكان صباحًا، أي اليوم الثاني.</w:t>
      </w:r>
    </w:p>
    <w:p>
      <w:pPr>
        <w:bidi/>
      </w:pPr>
      <w:r>
        <w:rPr>
          <w:rtl/>
          <w:cs/>
          <w:lang w:val="ar_AE" w:bidi="ar_AE"/>
        </w:rPr>
      </w:r>
      <w:r>
        <w:rPr>
          <w:rtl/>
          <w:cs/>
          <w:lang w:val="ar_AE" w:bidi="ar_AE"/>
        </w:rPr>
        <w:t>ثم في اليوم الثالث يفصل الله المياه عن اليابسة. ويُسمّي الله البحر واليابسة. ويقول الله إنه حسن. ثم يخلق الله النباتات – النباتات ذات البذور والنباتات ذات الثمار – على الأرض اليابسة. ويقول الله إنه حسن. ثم كان مساءً وكان صباحًا، أي اليوم الثالث.</w:t>
      </w:r>
    </w:p>
    <w:p>
      <w:pPr>
        <w:bidi/>
      </w:pPr>
      <w:r>
        <w:rPr>
          <w:rtl/>
          <w:cs/>
          <w:lang w:val="ar_AE" w:bidi="ar_AE"/>
        </w:rPr>
      </w:r>
      <w:r>
        <w:rPr>
          <w:rtl/>
          <w:cs/>
          <w:lang w:val="ar_AE" w:bidi="ar_AE"/>
        </w:rPr>
        <w:t>وهذه الفواصل توفر مساحة منظمة للناس والحيوانات لكي يعيشوا. وهذه الأيام الثلاثة الأولى تُظهر لنا الأماكن التي تقيم فيها خليقة الله، والطريقة التي يقسم بها الله الوقت إلى أيام وليالي. أما الأيام الثلاثة التالية فتُظهر الله وهو يملأ السماء والمياه والأرض بخليقته.</w:t>
      </w:r>
    </w:p>
    <w:p>
      <w:pPr>
        <w:bidi/>
      </w:pPr>
      <w:r>
        <w:rPr>
          <w:rtl/>
          <w:cs/>
          <w:lang w:val="ar_AE" w:bidi="ar_AE"/>
        </w:rPr>
      </w:r>
      <w:r>
        <w:rPr>
          <w:rtl/>
          <w:cs/>
          <w:lang w:val="ar_AE" w:bidi="ar_AE"/>
        </w:rPr>
        <w:t>في اليوم الرابع يخلق الله الأنوار في السماء لتُحدد الأوقات الخاصة من السنة ولتمييز الأيام والشهور والسنين. وهو يصف النورين الأكبر والأصغر ويشرح هدفهما. وقد رأى الله ذلك أنه حسن. ثم كان مساءً وكان صباحًا، أي اليوم الرابع.</w:t>
      </w:r>
    </w:p>
    <w:p>
      <w:pPr>
        <w:bidi/>
      </w:pPr>
      <w:r>
        <w:rPr>
          <w:rtl/>
          <w:cs/>
          <w:lang w:val="ar_AE" w:bidi="ar_AE"/>
        </w:rPr>
      </w:r>
      <w:r>
        <w:rPr>
          <w:rtl/>
          <w:cs/>
          <w:lang w:val="ar_AE" w:bidi="ar_AE"/>
        </w:rPr>
        <w:t>في اليوم الخامس يخلق الله جميع أنواع المخلوقات، الكبيرة والصغيرة، في المياه. كما يخلق الله جميع أنواع الطيور التي تطير في السماء. وقد رأى الله ذلك أنه حسن. والآن يبدأ الله في أن يبارك أجزاء من خليقته. فيبارك الله مخلوقات البحر والطيور، ويأمرها أن تُكثر وتملأ الأرض. ثم كان مساءً وكان صباحًا، أي اليوم الخامس.</w:t>
      </w:r>
    </w:p>
    <w:p>
      <w:pPr>
        <w:bidi/>
      </w:pPr>
      <w:r>
        <w:rPr>
          <w:rtl/>
          <w:cs/>
          <w:lang w:val="ar_AE" w:bidi="ar_AE"/>
        </w:rPr>
      </w:r>
      <w:r>
        <w:rPr>
          <w:rtl/>
          <w:cs/>
          <w:lang w:val="ar_AE" w:bidi="ar_AE"/>
        </w:rPr>
        <w:t>من المهم أن نتذكّر أن الله أعطى الكثير من التفاصيل الأخرى عن خليقته في اليوم السادس. فهو قد خلق البهائم مثل الأبقار والماعز، والدبابات التي تزحف بالقرب من الأرض، والحيوانات البرية أو الوحوش. ثم قال أن هذا كان حسنًا. ثم عمل الإنسان على صورته. وقد بارك الله البشر وأمرهم أن يملأوا الأرض بأشخاص آخرين. وقد قال الله إن الناس لديهم السلطان والمسؤولية على خليقته كي يعتنوا بها. وقد أعطى الله الناس كل ما يحتاجون إليه – كل نبات له بذور. كما أعطى الله للحيوانات كل نبات أخضر كي تأكله. ثم قال الله إن كل شيء كان حسنًا جدًا! ثم كان مساء وكان صباحًا، أي اليوم السادس.</w:t>
      </w:r>
    </w:p>
    <w:p>
      <w:pPr>
        <w:bidi/>
      </w:pPr>
      <w:r>
        <w:rPr>
          <w:rtl/>
          <w:cs/>
          <w:lang w:val="ar_AE" w:bidi="ar_AE"/>
        </w:rPr>
      </w:r>
      <w:r>
        <w:rPr>
          <w:rtl/>
          <w:cs/>
          <w:lang w:val="ar_AE" w:bidi="ar_AE"/>
        </w:rPr>
        <w:t>من المهم أن نتذكّر أن وصف كل يوم ينتهي بعبارة تعني أن عمل ذلك اليوم قد انتهى – كان مساء وكان صباحًا، أي اليوم الأول (أو أيًا كان اليوم). وهذا يعني أنه عندما جاء الصباح، كان ذلك اليوم قد اكتمل.</w:t>
      </w:r>
    </w:p>
    <w:p>
      <w:pPr>
        <w:bidi/>
      </w:pPr>
      <w:r>
        <w:rPr>
          <w:rtl/>
          <w:cs/>
          <w:lang w:val="ar_AE" w:bidi="ar_AE"/>
        </w:rPr>
      </w:r>
      <w:r>
        <w:rPr>
          <w:rtl/>
          <w:cs/>
          <w:lang w:val="ar_AE" w:bidi="ar_AE"/>
        </w:rPr>
        <w:t>أوقفوا التمثيل: توقّفوا هنا وناقشوا كفريق: كيف ستنهون عمل كل يوم في قصتكم؟ أوقفوا سماع التسجيل الصوتي هنا.</w:t>
      </w:r>
    </w:p>
    <w:p>
      <w:pPr>
        <w:bidi/>
      </w:pPr>
      <w:r>
        <w:rPr>
          <w:rtl/>
          <w:cs/>
          <w:lang w:val="ar_AE" w:bidi="ar_AE"/>
        </w:rPr>
      </w:r>
      <w:r>
        <w:rPr>
          <w:rtl/>
          <w:cs/>
          <w:lang w:val="ar_AE" w:bidi="ar_AE"/>
        </w:rPr>
        <w:t>ومن المهم أن نتذكّر أنه بالنسبة لكل يوم، ما عدا اليوم الثاني، يقول الله إن شيئًا ما كان حسنًا.</w:t>
      </w:r>
    </w:p>
    <w:p>
      <w:pPr>
        <w:bidi/>
      </w:pPr>
      <w:r>
        <w:rPr>
          <w:rtl/>
          <w:cs/>
          <w:lang w:val="ar_AE" w:bidi="ar_AE"/>
        </w:rPr>
      </w:r>
      <w:r>
        <w:rPr>
          <w:rtl/>
          <w:cs/>
          <w:lang w:val="ar_AE" w:bidi="ar_AE"/>
        </w:rPr>
        <w:t>وتنتهي أيام الخليقة الستة بملخص يقول: "قد اكتمل خلق كل شيء – كل الأشياء الكثيرة – التي على الأرض".</w:t>
      </w:r>
    </w:p>
    <w:p>
      <w:pPr>
        <w:bidi/>
      </w:pPr>
      <w:r>
        <w:rPr>
          <w:rtl/>
          <w:cs/>
          <w:lang w:val="ar_AE" w:bidi="ar_AE"/>
        </w:rPr>
      </w:r>
      <w:r>
        <w:rPr>
          <w:rtl/>
          <w:cs/>
          <w:lang w:val="ar_AE" w:bidi="ar_AE"/>
        </w:rPr>
        <w:t>ومن المهم أن نتذكّر أن الله ينهي هذه القصة بخلق يوم خاص من الراحة.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 : 1 - 2 : 3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تتضمن هذه القصة 8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الطيور، والأسماك، وحيوانات الأرض</w:t>
      </w:r>
    </w:p>
    <w:p>
      <w:pPr>
        <w:pStyle w:val="ListBullet"/>
        <w:bidi/>
        <w:spacing w:line="240" w:lineRule="auto"/>
        <w:ind w:left="720"/>
      </w:pPr>
      <w:r>
        <w:rPr>
          <w:rtl/>
          <w:cs/>
          <w:lang w:val="ar_AE" w:bidi="ar_AE"/>
        </w:rPr>
      </w:r>
      <w:r>
        <w:rPr>
          <w:rtl/>
          <w:cs/>
          <w:lang w:val="ar_AE" w:bidi="ar_AE"/>
        </w:rPr>
        <w:t>رجل وامرأة</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البدء، خلق الله السماوات والأرض وكل شيء فيهما. وكانت الأرض خربة وخالية بلا شكل. وروح الله يرف على المياه العميقة في الأرض. ثم تكلّم الله. وقد أمر الله النور أن يظهر، وهكذا كان. ورأى الله أن النور كان حسنًا، وفصل بين النور والظلمة. وقد دعا الله النور نهارًا ودعا الظلمة ليلًا. ثم مر المساء وجاء الصباح، وكان هذا اليوم الأول.</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"أشعر بالسعادة لأنني بدأت أرى النظام في العالم". واصلوا التمثيل.</w:t>
      </w:r>
    </w:p>
    <w:p>
      <w:pPr>
        <w:bidi/>
      </w:pPr>
      <w:r>
        <w:rPr>
          <w:rtl/>
          <w:cs/>
          <w:lang w:val="ar_AE" w:bidi="ar_AE"/>
        </w:rPr>
      </w:r>
      <w:r>
        <w:rPr>
          <w:rtl/>
          <w:cs/>
          <w:lang w:val="ar_AE" w:bidi="ar_AE"/>
        </w:rPr>
        <w:t>ثم أمر الله أن يكون هناك مساحة تفصل بين المياه التي في السماء والمياه على الأرض. وقد دعا الله هذه المساحة السماء. ثم مر المساء وجاء الصباح، وكان هذا اليوم الثاني.</w:t>
      </w:r>
    </w:p>
    <w:p>
      <w:pPr>
        <w:bidi/>
      </w:pPr>
      <w:r>
        <w:rPr>
          <w:rtl/>
          <w:cs/>
          <w:lang w:val="ar_AE" w:bidi="ar_AE"/>
        </w:rPr>
      </w:r>
      <w:r>
        <w:rPr>
          <w:rtl/>
          <w:cs/>
          <w:lang w:val="ar_AE" w:bidi="ar_AE"/>
        </w:rPr>
        <w:t>ثم أمر الله المياه أن تجتمع حتى تظهر اليابسة. وقد دعا الله اليابسة أرضًا ومجتمع المياه دعاه بحارًا. ورأى الله أنه كان حسنًا – وقد سُر به. وقد أمر الله النباتات ذات البذور والنباتات ذات الثمار أن تنمو. وستُنتج البذور المزيد من النباتات تمامًا مثل تلك التي تنتمي إليها. وقد حدث هكذا. وقد رأى الله ذلك أنه حسن. ثم مر المساء وجاء الصباح، وكان هذا اليوم الثالث.</w:t>
      </w:r>
    </w:p>
    <w:p>
      <w:pPr>
        <w:bidi/>
      </w:pPr>
      <w:r>
        <w:rPr>
          <w:rtl/>
          <w:cs/>
          <w:lang w:val="ar_AE" w:bidi="ar_AE"/>
        </w:rPr>
      </w:r>
      <w:r>
        <w:rPr>
          <w:rtl/>
          <w:cs/>
          <w:lang w:val="ar_AE" w:bidi="ar_AE"/>
        </w:rPr>
        <w:t>ثم أمر الله الأنوار أن تظهر في السماء. وكان النور الأكبر يحكم النهار، والنور الأصغر يحكم الليل. وقد خلق الله أيضًا النجوم. وهذه الأنوار تُظهر لنا النهار والليل، والسنين والشهور، والأوقات الخاصة من السنة. وقد رأى الله ذلك أنه حسن. ثم مر المساء وجاء الصباح، وكان هذا اليوم الرابع.</w:t>
      </w:r>
    </w:p>
    <w:p>
      <w:pPr>
        <w:bidi/>
      </w:pPr>
      <w:r>
        <w:rPr>
          <w:rtl/>
          <w:cs/>
          <w:lang w:val="ar_AE" w:bidi="ar_AE"/>
        </w:rPr>
      </w:r>
      <w:r>
        <w:rPr>
          <w:rtl/>
          <w:cs/>
          <w:lang w:val="ar_AE" w:bidi="ar_AE"/>
        </w:rPr>
        <w:t>ثم أمر الله السمك وكل ما يتحرك أن يظهر في الماء، والطيور، الكبيرة والصغيرة، أن تظهر في السماء. كل شيء، كبير أو صغير، يسبح في الماء، وكل طائر أيضًا يتكاثر كجنسه. وقد رأى الله ذلك أنه حسن. وبارك الله السمك والطيور وقال: "اكثروا واثمروا"، أي أن يأتوا بنسل كثير. ثم مر المساء وجاء الصباح، وكان هذا اليوم الخامس.</w:t>
      </w:r>
    </w:p>
    <w:p>
      <w:pPr>
        <w:bidi/>
      </w:pPr>
      <w:r>
        <w:rPr>
          <w:rtl/>
          <w:cs/>
          <w:lang w:val="ar_AE" w:bidi="ar_AE"/>
        </w:rPr>
      </w:r>
      <w:r>
        <w:rPr>
          <w:rtl/>
          <w:cs/>
          <w:lang w:val="ar_AE" w:bidi="ar_AE"/>
        </w:rPr>
        <w:t xml:space="preserve">ثم أمر الله الحيوانات أن تظهر. وهذه كانت جميع أنواع الحيوانات – تلك التي تعيش بالقرب من مسكن الإنسان والحيوانات والحشرات الصغيرة التي تعيش بالقرب من الأرض، والحيوانات البرية. وكل حيوان يمكنه أيضًا أن يتكاثر كجنسه. وقد رأى الله ذلك أنه حسن. </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"أحب أن أكون فنانًا، وأنا فخور جدًا بما صنعت، فهذا جميل! لكن هناك شيء واحد قد تبقى يجب أن أفعله". واصلوا التمثيل.</w:t>
      </w:r>
    </w:p>
    <w:p>
      <w:pPr>
        <w:bidi/>
      </w:pPr>
      <w:r>
        <w:rPr>
          <w:rtl/>
          <w:cs/>
          <w:lang w:val="ar_AE" w:bidi="ar_AE"/>
        </w:rPr>
      </w:r>
      <w:r>
        <w:rPr>
          <w:rtl/>
          <w:cs/>
          <w:lang w:val="ar_AE" w:bidi="ar_AE"/>
        </w:rPr>
        <w:t xml:space="preserve">ثم قال الله: "لنعمل الإنسان على صورتنا كشبهنا. فيتسلطون على جميع السمك والطيور والحيوانات التي على الأرض". لذلك خلق الله البشر – الرجال والنساء – ليكونوا مثله. وبارك الله الرجال والنساء وأمرهم أن يكثروا الأطفال وأن يملأوا الأرض. وأن يتسلطوا على الأرض وجميع الأسماك والطيور والحيوانات التي على الأرض. وقد أعطى الله الناس وجميع الحيوانات جميع النباتات لطعامهم. وقد نظر الله إلى كل شيء كان قد عمله ورأى أنه حسنًا </w:t>
      </w:r>
      <w:r>
        <w:rPr>
          <w:b/>
          <w:rtl/>
          <w:cs/>
          <w:lang w:val="ar_AE" w:bidi="ar_AE"/>
        </w:rPr>
        <w:t>جدًا</w:t>
      </w:r>
      <w:r>
        <w:rPr>
          <w:rtl/>
          <w:cs/>
          <w:lang w:val="ar_AE" w:bidi="ar_AE"/>
        </w:rPr>
        <w:t>! ثم مر المساء وجاء الصباح، وكان هذا اليوم السادس.</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"هذا يوم خاص! لقد عملت الشيء المحبوب لي، أي البشر! وهم على صورتي!" اسألوا الأشخاص الذين يؤدون دور البشر: "كيف تشعرون؟" قد تسمعون عبارات مثل: "هذا العالم جميل! هل خلق الله هذا فقط من أجلنا؟" واصلوا التمثيل.</w:t>
      </w:r>
    </w:p>
    <w:p>
      <w:pPr>
        <w:bidi/>
      </w:pPr>
      <w:r>
        <w:rPr>
          <w:rtl/>
          <w:cs/>
          <w:lang w:val="ar_AE" w:bidi="ar_AE"/>
        </w:rPr>
      </w:r>
      <w:r>
        <w:rPr>
          <w:rtl/>
          <w:cs/>
          <w:lang w:val="ar_AE" w:bidi="ar_AE"/>
        </w:rPr>
        <w:t>لقد أكمل الله كل ما صنعه في السماء والأرض قبل أن يبدأ اليوم السابع. لذلك توقف الله عن العمل واستراح، أو أنه لم يعمل في اليوم السابع. وبارك الله اليوم السابع قائلًا إنه يوم خاص مُقدَّس له.</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"أنا راضٍ جدًا بهذه الخليقة. لقد أكملت هذا العمل جيدًا".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 : 1 - 2 : 3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البدء، خلق الله كل شيء في الكون – فقد خلق </w:t>
      </w:r>
      <w:r>
        <w:rPr>
          <w:b/>
          <w:rtl/>
          <w:cs/>
          <w:lang w:val="ar_AE" w:bidi="ar_AE"/>
        </w:rPr>
        <w:t>السماوات</w:t>
      </w:r>
      <w:r>
        <w:rPr>
          <w:rtl/>
          <w:cs/>
          <w:lang w:val="ar_AE" w:bidi="ar_AE"/>
        </w:rPr>
        <w:t xml:space="preserve"> والأرض. هنا، كلمة السماوات تعني السماء أو الأشياء التي فوق الأرض.</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السماء</w:t>
      </w:r>
      <w:r>
        <w:rPr>
          <w:rtl/>
          <w:cs/>
          <w:lang w:val="ar_AE" w:bidi="ar_AE"/>
        </w:rPr>
        <w:t xml:space="preserve"> الخاصة بكوكب الأرض. ابحثوا في قاموس الكلمات الرئيسية عن كلمة </w:t>
      </w:r>
      <w:r>
        <w:rPr>
          <w:rtl/>
          <w:cs/>
          <w:lang w:val="ar_AE" w:bidi="ar_AE"/>
        </w:rPr>
        <w:t>السماء</w:t>
      </w:r>
      <w:r>
        <w:rPr>
          <w:rtl/>
          <w:cs/>
          <w:lang w:val="ar_AE" w:bidi="ar_AE"/>
        </w:rPr>
        <w:t xml:space="preserve"> للمزيد من المعلومات. أوقفوا سماع التسجيل الصوتي هنا.</w:t>
      </w:r>
    </w:p>
    <w:p>
      <w:pPr>
        <w:bidi/>
      </w:pPr>
      <w:r>
        <w:rPr>
          <w:rtl/>
          <w:cs/>
          <w:lang w:val="ar_AE" w:bidi="ar_AE"/>
        </w:rPr>
      </w:r>
      <w:r>
        <w:rPr>
          <w:rtl/>
          <w:cs/>
          <w:lang w:val="ar_AE" w:bidi="ar_AE"/>
        </w:rPr>
        <w:t>في العهد القديم، الله هو الشخص الوحيد الذي يستطيع أن يخلق شيئًا ما. وأن تخلق شيء ما يعني أن تصنعه جديدًا أو تجدده أو تستعيده. تستخدم بعض الترجمات في هذا المقطع كلمتيّ "يخلق" و"يصنع" بالمعنى نفسه. فأحيانًا، يستخدم الله خامة ما ليصنع شيئًا، كما قد استخدم التراب ليصنع الإنسان، لكنه في كثير من الأحيان يخلق شيئًا من العدم.</w:t>
      </w:r>
    </w:p>
    <w:p>
      <w:pPr>
        <w:bidi/>
      </w:pPr>
      <w:r>
        <w:rPr>
          <w:rtl/>
          <w:cs/>
          <w:lang w:val="ar_AE" w:bidi="ar_AE"/>
        </w:rPr>
      </w:r>
      <w:r>
        <w:rPr>
          <w:rtl/>
          <w:cs/>
          <w:lang w:val="ar_AE" w:bidi="ar_AE"/>
        </w:rPr>
        <w:t>وقبل أن يبدأ الله في خلق النظام في الأرض، يمكنكم أن تقولوا إن الأرض كانت فارغة وبلا شكل، أو أنها أرض بلا شكل وخربة. وقد غطت الظلمة المياه العميقة، التي هي مثل مساحة كبيرة من الماء دون أي شيء آخر – فقط ماء يمتد بعيدًا بقدر ما يمكنكم أن ترونه وعميقًا للغاية لا يمكنكم أن تلمسوا القاع.</w:t>
      </w:r>
    </w:p>
    <w:p>
      <w:pPr>
        <w:bidi/>
      </w:pPr>
      <w:r>
        <w:rPr>
          <w:rtl/>
          <w:cs/>
          <w:lang w:val="ar_AE" w:bidi="ar_AE"/>
        </w:rPr>
      </w:r>
      <w:r>
        <w:rPr>
          <w:rtl/>
          <w:cs/>
          <w:lang w:val="ar_AE" w:bidi="ar_AE"/>
        </w:rPr>
        <w:t>وروح الله كان يرف، أو يتحرك، أو يطير فوق المياه. و</w:t>
      </w:r>
      <w:r>
        <w:rPr>
          <w:b/>
          <w:rtl/>
          <w:cs/>
          <w:lang w:val="ar_AE" w:bidi="ar_AE"/>
        </w:rPr>
        <w:t>روح الله</w:t>
      </w:r>
      <w:r>
        <w:rPr>
          <w:rtl/>
          <w:cs/>
          <w:lang w:val="ar_AE" w:bidi="ar_AE"/>
        </w:rPr>
        <w:t xml:space="preserve"> يمكن أن يكون "قوة الله"، أو "ريح من الله"، لكن لا ينبغي أن يظهر كأنه مُدمِّر. ففي الأساس، الله نفسه كان هناك.</w:t>
      </w:r>
    </w:p>
    <w:p>
      <w:pPr>
        <w:bidi/>
      </w:pPr>
      <w:r>
        <w:rPr>
          <w:rtl/>
          <w:cs/>
          <w:lang w:val="ar_AE" w:bidi="ar_AE"/>
        </w:rPr>
      </w:r>
      <w:r>
        <w:rPr>
          <w:rtl/>
          <w:cs/>
          <w:lang w:val="ar_AE" w:bidi="ar_AE"/>
        </w:rPr>
        <w:t xml:space="preserve">توقَّفوا هنا وناقشوا كيف ستترجمون عبارة </w:t>
      </w:r>
      <w:r>
        <w:rPr>
          <w:b/>
          <w:rtl/>
          <w:cs/>
          <w:lang w:val="ar_AE" w:bidi="ar_AE"/>
        </w:rPr>
        <w:t>روح الله</w:t>
      </w:r>
      <w:r>
        <w:rPr>
          <w:rtl/>
          <w:cs/>
          <w:lang w:val="ar_AE" w:bidi="ar_AE"/>
        </w:rPr>
        <w:t xml:space="preserve">. نحن نستخدم عبارة "روح الله" الأكثر عمومية في العهد القديم، لكن يمكنكم البحث عن </w:t>
      </w:r>
      <w:r>
        <w:rPr>
          <w:rtl/>
          <w:cs/>
          <w:lang w:val="ar_AE" w:bidi="ar_AE"/>
        </w:rPr>
        <w:t>الروح القدس</w:t>
      </w:r>
      <w:r>
        <w:rPr>
          <w:rtl/>
          <w:cs/>
          <w:lang w:val="ar_AE" w:bidi="ar_AE"/>
        </w:rPr>
        <w:t xml:space="preserve"> في قاموس الكلمات الرئيسية لمزيد من المعلومات عن روح الله. أوقفوا سماع التسجيل الصوتي هنا.</w:t>
      </w:r>
    </w:p>
    <w:p>
      <w:pPr>
        <w:bidi/>
      </w:pPr>
      <w:r>
        <w:rPr>
          <w:rtl/>
          <w:cs/>
          <w:lang w:val="ar_AE" w:bidi="ar_AE"/>
        </w:rPr>
      </w:r>
      <w:r>
        <w:rPr>
          <w:rtl/>
          <w:cs/>
          <w:lang w:val="ar_AE" w:bidi="ar_AE"/>
        </w:rPr>
        <w:t>وعندما يبدأ الله في الحديث ويخلق، تقول الترجمات أحيانًا إن الله يقول: "ليكن نور"، لكن هذا يعني حقًا أن الله هو الذي أمر النور أن يظهر.</w:t>
      </w:r>
    </w:p>
    <w:p>
      <w:pPr>
        <w:bidi/>
      </w:pPr>
      <w:r>
        <w:rPr>
          <w:rtl/>
          <w:cs/>
          <w:lang w:val="ar_AE" w:bidi="ar_AE"/>
        </w:rPr>
      </w:r>
      <w:r>
        <w:rPr>
          <w:rtl/>
          <w:cs/>
          <w:lang w:val="ar_AE" w:bidi="ar_AE"/>
        </w:rPr>
        <w:t>وبالنسبة لكل يوم عدا اليوم الثاني، كان الله يقول إن هذا "حسن". وهذا يعني أن الله كان راضيًا بما خلقه. وهذا لا يعني أن الشيء أو اليوم جيد أو أفضل من شيء آخر، بل أن الله ينال متعة ويشعر بالسعادة عندما يراه.</w:t>
      </w:r>
    </w:p>
    <w:p>
      <w:pPr>
        <w:bidi/>
      </w:pPr>
      <w:r>
        <w:rPr>
          <w:rtl/>
          <w:cs/>
          <w:lang w:val="ar_AE" w:bidi="ar_AE"/>
        </w:rPr>
      </w:r>
      <w:r>
        <w:rPr>
          <w:rtl/>
          <w:cs/>
          <w:lang w:val="ar_AE" w:bidi="ar_AE"/>
        </w:rPr>
        <w:t>وهكذا تبدأ قائمة أيام الخلق. وفي نهاية كل يوم، يُوجد تعبير يعني "هذا اليوم قد اكتمل". يمكنكم أن تقولوا إن اليوم قد اكتمل عندما يمر الليل ويأتي الصباح. وقد تكون الطريقة الأكثر طبيعية لقول هذا في لغتكم شيئًا بسيطًا مثل: "لقد انتهى اليوم الأول".</w:t>
      </w:r>
    </w:p>
    <w:p>
      <w:pPr>
        <w:bidi/>
      </w:pPr>
      <w:r>
        <w:rPr>
          <w:rtl/>
          <w:cs/>
          <w:lang w:val="ar_AE" w:bidi="ar_AE"/>
        </w:rPr>
      </w:r>
      <w:r>
        <w:rPr>
          <w:rtl/>
          <w:cs/>
          <w:lang w:val="ar_AE" w:bidi="ar_AE"/>
        </w:rPr>
        <w:t>توقفوا هنا وناقشوا في فريق الترجمة: كيف تُظهرون في لغتكم أن خطوة في قائمة قد اكتملت؟ أوقفوا سماع التسجيل الصوتي هنا.</w:t>
      </w:r>
    </w:p>
    <w:p>
      <w:pPr>
        <w:bidi/>
      </w:pPr>
      <w:r>
        <w:rPr>
          <w:rtl/>
          <w:cs/>
          <w:lang w:val="ar_AE" w:bidi="ar_AE"/>
        </w:rPr>
      </w:r>
      <w:r>
        <w:rPr>
          <w:rtl/>
          <w:cs/>
          <w:lang w:val="ar_AE" w:bidi="ar_AE"/>
        </w:rPr>
        <w:t>عندما يفصل الله بين المياه أسفل والمياه فوق، فإنه كان يخلق السماء. وهذه السماء تكون كما لو أن هناك سقفًا أو خيمة أو وعاء مقلوب فوق الأرض يفصل المياه من الأرض عن المياه التي فوق السماء.</w:t>
      </w:r>
    </w:p>
    <w:p>
      <w:pPr>
        <w:bidi/>
      </w:pPr>
      <w:r>
        <w:rPr>
          <w:rtl/>
          <w:cs/>
          <w:lang w:val="ar_AE" w:bidi="ar_AE"/>
        </w:rPr>
      </w:r>
      <w:r>
        <w:rPr>
          <w:rtl/>
          <w:cs/>
          <w:lang w:val="ar_AE" w:bidi="ar_AE"/>
        </w:rPr>
        <w:t>توقَّفوا هنا وناقشوا في فريق الترجمة: ما الكلمة التي ستستخدمونها للإشارة إلى فكرة "الفضاء" أو "القبة" التي يخلقها الله؟ ما الكلمة التي ستستخدمونها لترجمة كلمة "السماء"؟ أوقفوا سماع التسجيل الصوتي هنا.</w:t>
      </w:r>
    </w:p>
    <w:p>
      <w:pPr>
        <w:bidi/>
      </w:pPr>
      <w:r>
        <w:rPr>
          <w:rtl/>
          <w:cs/>
          <w:lang w:val="ar_AE" w:bidi="ar_AE"/>
        </w:rPr>
      </w:r>
      <w:r>
        <w:rPr>
          <w:rtl/>
          <w:cs/>
          <w:lang w:val="ar_AE" w:bidi="ar_AE"/>
        </w:rPr>
        <w:t>وقد صنع الله الأنوار لتُرينا المواسم والأيام والسنين. والمواسم هي أوقات خاصة من السنة نحتاج أن نعرفها. وهي قد تكون أوقات العيد، أو أوقات الحصاد في المجتمع، أو أي وقت من السنة يكون مهمًا للمجتمع.</w:t>
      </w:r>
    </w:p>
    <w:p>
      <w:pPr>
        <w:bidi/>
      </w:pPr>
      <w:r>
        <w:rPr>
          <w:rtl/>
          <w:cs/>
          <w:lang w:val="ar_AE" w:bidi="ar_AE"/>
        </w:rPr>
      </w:r>
      <w:r>
        <w:rPr>
          <w:rtl/>
          <w:cs/>
          <w:lang w:val="ar_AE" w:bidi="ar_AE"/>
        </w:rPr>
        <w:t>وفي اليوم الخامس، يملأ الله السماء والماء بالحيوانات الحية. فيضع الله السمك والمخلوقات البحرية الكبيرة في الماء – كل ما يتحرك في الماء. نحن لا نعرف أنواع المخلوقات البحرية الكبيرة، لذلك حاولوا أن تبقوها غامضة في وصفكم.</w:t>
      </w:r>
    </w:p>
    <w:p>
      <w:pPr>
        <w:bidi/>
      </w:pPr>
      <w:r>
        <w:rPr>
          <w:rtl/>
          <w:cs/>
          <w:lang w:val="ar_AE" w:bidi="ar_AE"/>
        </w:rPr>
      </w:r>
      <w:r>
        <w:rPr>
          <w:rtl/>
          <w:cs/>
          <w:lang w:val="ar_AE" w:bidi="ar_AE"/>
        </w:rPr>
        <w:t>ويضع الله جميع أنواع الطيور في الهواء، وهذا يشمل الطيور الصغيرة والطيور الكبيرة التي تأكل حيوانات أخرى.</w:t>
      </w:r>
    </w:p>
    <w:p>
      <w:pPr>
        <w:bidi/>
      </w:pPr>
      <w:r>
        <w:rPr>
          <w:rtl/>
          <w:cs/>
          <w:lang w:val="ar_AE" w:bidi="ar_AE"/>
        </w:rPr>
      </w:r>
      <w:r>
        <w:rPr>
          <w:rtl/>
          <w:cs/>
          <w:lang w:val="ar_AE" w:bidi="ar_AE"/>
        </w:rPr>
        <w:t>في اليوم السادس، يضع الله ثلاثة أنواع من الحيوانات على الأرض:</w:t>
      </w:r>
    </w:p>
    <w:p>
      <w:pPr>
        <w:pStyle w:val="ListBullet"/>
        <w:bidi/>
        <w:spacing w:line="240" w:lineRule="auto"/>
        <w:ind w:left="720"/>
      </w:pPr>
      <w:r>
        <w:rPr>
          <w:rtl/>
          <w:cs/>
          <w:lang w:val="ar_AE" w:bidi="ar_AE"/>
        </w:rPr>
      </w:r>
      <w:r>
        <w:rPr>
          <w:rtl/>
          <w:cs/>
          <w:lang w:val="ar_AE" w:bidi="ar_AE"/>
        </w:rPr>
        <w:t>البهائم وهي حيوانات أليفة تعيش حول البيوت.</w:t>
      </w:r>
    </w:p>
    <w:p>
      <w:pPr>
        <w:pStyle w:val="ListBullet"/>
        <w:bidi/>
        <w:spacing w:line="240" w:lineRule="auto"/>
        <w:ind w:left="720"/>
      </w:pPr>
      <w:r>
        <w:rPr>
          <w:rtl/>
          <w:cs/>
          <w:lang w:val="ar_AE" w:bidi="ar_AE"/>
        </w:rPr>
      </w:r>
      <w:r>
        <w:rPr>
          <w:rtl/>
          <w:cs/>
          <w:lang w:val="ar_AE" w:bidi="ar_AE"/>
        </w:rPr>
        <w:t>الدبابات وهي كائنات تتحرك أو تزحف بالقرب من الأرض مثل الحيّات والسحالي والحشرات والفئران والحيوانات الصغيرة.</w:t>
      </w:r>
    </w:p>
    <w:p>
      <w:pPr>
        <w:pStyle w:val="ListBullet"/>
        <w:bidi/>
        <w:spacing w:line="240" w:lineRule="auto"/>
        <w:ind w:left="720"/>
      </w:pPr>
      <w:r>
        <w:rPr>
          <w:rtl/>
          <w:cs/>
          <w:lang w:val="ar_AE" w:bidi="ar_AE"/>
        </w:rPr>
      </w:r>
      <w:r>
        <w:rPr>
          <w:rtl/>
          <w:cs/>
          <w:lang w:val="ar_AE" w:bidi="ar_AE"/>
        </w:rPr>
        <w:t>الحيوانات البرية (الوحوش) وهي حيوانات تعيش في البرية – وأحيانًا تكون خطرة.</w:t>
      </w:r>
    </w:p>
    <w:p>
      <w:pPr>
        <w:bidi/>
      </w:pPr>
      <w:r>
        <w:rPr>
          <w:rtl/>
          <w:cs/>
          <w:lang w:val="ar_AE" w:bidi="ar_AE"/>
        </w:rPr>
      </w:r>
      <w:r>
        <w:rPr>
          <w:rtl/>
          <w:cs/>
          <w:lang w:val="ar_AE" w:bidi="ar_AE"/>
        </w:rPr>
        <w:t>وطوال هذا المقطع، يُستخدم الاسم العام لله، وليس اسم الله الشخصي يهوه. عندما يخلق الله الإنسان، يقول: "</w:t>
      </w:r>
      <w:r>
        <w:rPr>
          <w:b/>
          <w:rtl/>
          <w:cs/>
          <w:lang w:val="ar_AE" w:bidi="ar_AE"/>
        </w:rPr>
        <w:t>لنعمل</w:t>
      </w:r>
      <w:r>
        <w:rPr>
          <w:rtl/>
          <w:cs/>
          <w:lang w:val="ar_AE" w:bidi="ar_AE"/>
        </w:rPr>
        <w:t xml:space="preserve"> الإنسان على صورتنا". ونحن لا نعرف لماذا استخدم الله كلمة "نحن" ليُشير إلى نفسه. لدى علماء الكتاب المقدس العديد من الأفكار. ربما الله كان يتحدث إلى مجلس ملائكته السماوية. وربما الله كان يشير بالفعل إلى الثالوث في ذاته، مع الله الابن، والله الروح القدس. لكن جمهوره الأصلي لم يكن ليفهم ذلك بعد. وربما الله كان يُظهر عظمته. ففي العهد القديم، يشير الملوك أحيانًا إلى أنفسهم بالضمير "نحن" لإظهار الكرامة والهيبة. ربما يتحدث الله إلى نفسه ويتشاور مع نفسه بشأن ما يريد أن يفعله. ويعتقد معظم علماء الكتاب المُقدَّس أن الله كان يُظهر أنه ينبغي لنا أن نكرمه ونحترمه كملك.</w:t>
      </w:r>
    </w:p>
    <w:p>
      <w:pPr>
        <w:bidi/>
      </w:pPr>
      <w:r>
        <w:rPr>
          <w:rtl/>
          <w:cs/>
          <w:lang w:val="ar_AE" w:bidi="ar_AE"/>
        </w:rPr>
      </w:r>
      <w:r>
        <w:rPr>
          <w:rtl/>
          <w:cs/>
          <w:lang w:val="ar_AE" w:bidi="ar_AE"/>
        </w:rPr>
        <w:t xml:space="preserve">ويقول الله إنه يخلق الإنسان </w:t>
      </w:r>
      <w:r>
        <w:rPr>
          <w:b/>
          <w:rtl/>
          <w:cs/>
          <w:lang w:val="ar_AE" w:bidi="ar_AE"/>
        </w:rPr>
        <w:t>على صورته</w:t>
      </w:r>
      <w:r>
        <w:rPr>
          <w:rtl/>
          <w:cs/>
          <w:lang w:val="ar_AE" w:bidi="ar_AE"/>
        </w:rPr>
        <w:t>. إن الناس يحملون صورة الله. وهذا يعني أنهم يشبهون الله بطريقة ما جسديًا وروحيًا. فيمكنهم أن يفكروا ولديهم ضمير، أو طريقة للتمييز بين الصواب والخطأ. في العهد القديم، كان مُمثِّلو الملك أو الملكة يُدعون أحيانًا صورة. وهكذا فإن الله يقول إن الناس يمثِّلونه. وقد أوضح الله أنه خلق كل من الرجال والنساء على صورته. نحن لا نعرف بالضبط ما معنى أن "الله خلق الناس على صورته"، لذلك اجعلوا هذا غامضًا في لغتكم أيضًا.</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صورة الله</w:t>
      </w:r>
      <w:r>
        <w:rPr>
          <w:rtl/>
          <w:cs/>
          <w:lang w:val="ar_AE" w:bidi="ar_AE"/>
        </w:rPr>
        <w:t xml:space="preserve">. ابحثوا في قاموس الكلمات الرئيسية عن تعبير </w:t>
      </w:r>
      <w:r>
        <w:rPr>
          <w:rtl/>
          <w:cs/>
          <w:lang w:val="ar_AE" w:bidi="ar_AE"/>
        </w:rPr>
        <w:t>صورة الله</w:t>
      </w:r>
      <w:r>
        <w:rPr>
          <w:rtl/>
          <w:cs/>
          <w:lang w:val="ar_AE" w:bidi="ar_AE"/>
        </w:rPr>
        <w:t xml:space="preserve"> للمزيد من المعلومات. أوقفوا سماع التسجيل الصوتي هنا.</w:t>
      </w:r>
    </w:p>
    <w:p>
      <w:pPr>
        <w:bidi/>
      </w:pPr>
      <w:r>
        <w:rPr>
          <w:rtl/>
          <w:cs/>
          <w:lang w:val="ar_AE" w:bidi="ar_AE"/>
        </w:rPr>
      </w:r>
      <w:r>
        <w:rPr>
          <w:rtl/>
          <w:cs/>
          <w:lang w:val="ar_AE" w:bidi="ar_AE"/>
        </w:rPr>
        <w:t>هل خلق الله رجلًا واحدًا وامرأة واحدة في هذا الوقت، أم العديد من الناس؟ فإن هذا بيان عام عن خلق الله للبشر. وفي المقطع التالي نسمع تفاصيل عن الرجل والمرأة الأولين. هنا، يمكنكم أن تقولوا إن الله خلق الناس، بعضهم إناث والبعض ذكور.</w:t>
      </w:r>
    </w:p>
    <w:p>
      <w:pPr>
        <w:bidi/>
      </w:pPr>
      <w:r>
        <w:rPr>
          <w:rtl/>
          <w:cs/>
          <w:lang w:val="ar_AE" w:bidi="ar_AE"/>
        </w:rPr>
      </w:r>
      <w:r>
        <w:rPr>
          <w:rtl/>
          <w:cs/>
          <w:lang w:val="ar_AE" w:bidi="ar_AE"/>
        </w:rPr>
        <w:t>ويخبر الله الناس أن يتسلطوا على الأرض. وهذا يعني أن الناس ينبغي أن يحكموا بسلام ومسؤولية. وينبغي لهم أن يملكوا ويخضعوا الأرض، وهذا يعني استخدام القوة لاستخدام الأرض لاحتياجاتهم، مثل الزراعة وحرث الأرض. وهذه لغة ملكية – فإن الله يريد من الناس أن يملكوا على الأرض مثل الملوك والملكات.</w:t>
      </w:r>
    </w:p>
    <w:p>
      <w:pPr>
        <w:bidi/>
      </w:pPr>
      <w:r>
        <w:rPr>
          <w:rtl/>
          <w:cs/>
          <w:lang w:val="ar_AE" w:bidi="ar_AE"/>
        </w:rPr>
      </w:r>
      <w:r>
        <w:rPr>
          <w:rtl/>
          <w:cs/>
          <w:lang w:val="ar_AE" w:bidi="ar_AE"/>
        </w:rPr>
        <w:t>لقد أنهى الله عمله –وهو نوع العمل الذي يعمله العامل الماهر أو الحرفي الحاذق. ولقد أنهى الله عمله، لكنه لم يتعب. وهو لم يكن بحاجة إلى الراحة لأنه كان متعبًا. فقد أنهى للتو كل ما كان عليه فعله، لذلك توقَّف عن العمل. يمكنكم أن تقولوا: "لقد توقف عن العمل"، أو "لقد استراح".</w:t>
      </w:r>
    </w:p>
    <w:p>
      <w:pPr>
        <w:bidi/>
      </w:pPr>
      <w:r>
        <w:rPr>
          <w:rtl/>
          <w:cs/>
          <w:lang w:val="ar_AE" w:bidi="ar_AE"/>
        </w:rPr>
      </w:r>
      <w:r>
        <w:rPr>
          <w:rtl/>
          <w:cs/>
          <w:lang w:val="ar_AE" w:bidi="ar_AE"/>
        </w:rPr>
        <w:t xml:space="preserve">وقد </w:t>
      </w:r>
      <w:r>
        <w:rPr>
          <w:b/>
          <w:rtl/>
          <w:cs/>
          <w:lang w:val="ar_AE" w:bidi="ar_AE"/>
        </w:rPr>
        <w:t>بارك</w:t>
      </w:r>
      <w:r>
        <w:rPr>
          <w:rtl/>
          <w:cs/>
          <w:lang w:val="ar_AE" w:bidi="ar_AE"/>
        </w:rPr>
        <w:t xml:space="preserve"> الله اليوم السابع، مما يعني أنه قد جعله خاصًا – فقد جعله جيدًا وخاصًا. وقد دعا الله اليوم السابع </w:t>
      </w:r>
      <w:r>
        <w:rPr>
          <w:b/>
          <w:rtl/>
          <w:cs/>
          <w:lang w:val="ar_AE" w:bidi="ar_AE"/>
        </w:rPr>
        <w:t>مُقدسًا</w:t>
      </w:r>
      <w:r>
        <w:rPr>
          <w:rtl/>
          <w:cs/>
          <w:lang w:val="ar_AE" w:bidi="ar_AE"/>
        </w:rPr>
        <w:t>، أي أنه يُخصّص لغرض خاص. وفي هذا السياق، لقد خصّصه للراحة.</w:t>
      </w:r>
    </w:p>
    <w:p>
      <w:pPr>
        <w:bidi/>
      </w:pPr>
      <w:r>
        <w:rPr>
          <w:rtl/>
          <w:cs/>
          <w:lang w:val="ar_AE" w:bidi="ar_AE"/>
        </w:rPr>
      </w:r>
      <w:r>
        <w:rPr>
          <w:rtl/>
          <w:cs/>
          <w:lang w:val="ar_AE" w:bidi="ar_AE"/>
        </w:rPr>
        <w:t xml:space="preserve">توقفوا هنا وناقشوا كمجموعة الكلمات أو العبارات التي ستستخدموها لترجمة </w:t>
      </w:r>
      <w:r>
        <w:rPr>
          <w:b/>
          <w:rtl/>
          <w:cs/>
          <w:lang w:val="ar_AE" w:bidi="ar_AE"/>
        </w:rPr>
        <w:t>بارك</w:t>
      </w:r>
      <w:r>
        <w:rPr>
          <w:rtl/>
          <w:cs/>
          <w:lang w:val="ar_AE" w:bidi="ar_AE"/>
        </w:rPr>
        <w:t xml:space="preserve"> </w:t>
      </w:r>
      <w:r>
        <w:rPr>
          <w:b/>
          <w:rtl/>
          <w:cs/>
          <w:lang w:val="ar_AE" w:bidi="ar_AE"/>
        </w:rPr>
        <w:t>ومقدَّس</w:t>
      </w:r>
      <w:r>
        <w:rPr>
          <w:rtl/>
          <w:cs/>
          <w:lang w:val="ar_AE" w:bidi="ar_AE"/>
        </w:rPr>
        <w:t xml:space="preserve">. انظروا كلمتي </w:t>
      </w:r>
      <w:r>
        <w:rPr>
          <w:rtl/>
          <w:cs/>
          <w:lang w:val="ar_AE" w:bidi="ar_AE"/>
        </w:rPr>
        <w:t>بارك</w:t>
      </w:r>
      <w:r>
        <w:rPr>
          <w:rtl/>
          <w:cs/>
          <w:lang w:val="ar_AE" w:bidi="ar_AE"/>
        </w:rPr>
        <w:t xml:space="preserve"> </w:t>
      </w:r>
      <w:r>
        <w:rPr>
          <w:rtl/>
          <w:cs/>
          <w:lang w:val="ar_AE" w:bidi="ar_AE"/>
        </w:rPr>
        <w:t>ومقدَّس</w:t>
      </w:r>
      <w:r>
        <w:rPr>
          <w:rtl/>
          <w:cs/>
          <w:lang w:val="ar_AE" w:bidi="ar_AE"/>
        </w:rPr>
        <w:t xml:space="preserve"> في "قاموس الكلمات الرئيسية" للمزيد من المعلومات. أوقفوا سماع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2: 4–25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2: 4 - 25 من التَّرْجَمَة الأكثر فهمًا لكم.</w:t>
      </w:r>
    </w:p>
    <w:p>
      <w:pPr>
        <w:bidi/>
      </w:pPr>
      <w:r>
        <w:rPr>
          <w:rtl/>
          <w:cs/>
          <w:lang w:val="ar_AE" w:bidi="ar_AE"/>
        </w:rPr>
      </w:r>
      <w:r>
        <w:rPr>
          <w:rtl/>
          <w:cs/>
          <w:lang w:val="ar_AE" w:bidi="ar_AE"/>
        </w:rPr>
        <w:t>هذا المقطع هو سرد لبعض أجزاء قصة الخليقة. وهي ليست عملية خلق ثانية. بل أنها تُكمِل بعض التفاصيل التي لم تُذكر في المقطع السابق. فالمقطع السابق يروي قصة خلق الكون وكل شيء فيه. وهو يتحدث عن الترتيب الذي خُلقت به الأشياء. كما يُقدِّم المقطع السابق أيضًا بعض الوصايا للرجل والمرأة اللذين كانا قد خُلقا. بينما يُقدِّم المقطع الحالي المزيد من التفاصيل عن كيفية حدوث بعض تفاصيل الخليقة. وهو لا يكرر قصة الخليقة بأكملها. ولم يكتب الكاتب سردًا علميًا عن بدايات الكون. ونحن لا نعرف بالضبط كم من الوقت استغرق كل شيء كي يُخلَق. وفي هذا المقطع من سفر التكوين، يعطي الكاتب شرحًا سرديًا لكيفية خلق البشر وكيف بدأت علاقتهم بالله. ويَنصب التركيز على كيفية ارتباط الله بالرجل والمرأة.</w:t>
      </w:r>
    </w:p>
    <w:p>
      <w:pPr>
        <w:bidi/>
      </w:pPr>
      <w:r>
        <w:rPr>
          <w:rtl/>
          <w:cs/>
          <w:lang w:val="ar_AE" w:bidi="ar_AE"/>
        </w:rPr>
      </w:r>
      <w:r>
        <w:rPr>
          <w:rtl/>
          <w:cs/>
          <w:lang w:val="ar_AE" w:bidi="ar_AE"/>
        </w:rPr>
        <w:t xml:space="preserve">وتقول المقدمة لهذا المقطع: "هذه هي مبادئ السماوات والأرض حين خُلقت، يوم عمل الرب الإله الأرض والسماوات." وهذه مقدمة نمطية في سفر التكوين. وعادةً ما يقدم هذا النوع من المقدمة أجيالًا من الأشخاص، لكنه هنا يقدم أجيالًا أو تاريخًا للأرض. </w:t>
      </w:r>
    </w:p>
    <w:p>
      <w:pPr>
        <w:bidi/>
      </w:pPr>
      <w:r>
        <w:rPr>
          <w:rtl/>
          <w:cs/>
          <w:lang w:val="ar_AE" w:bidi="ar_AE"/>
        </w:rPr>
      </w:r>
      <w:r>
        <w:rPr>
          <w:rtl/>
          <w:cs/>
          <w:lang w:val="ar_AE" w:bidi="ar_AE"/>
        </w:rPr>
        <w:t>توقّفوا هنا وناقشوا هذا السؤال كمجموعة: بعد أن خلق الله الأرض، كان لدينا وصف لحالتها الأولية. كانت الأرض جافة. ولم يكن المطر قد سقط بعد على الأرض. وكان الماء يصعد من الأرض مثل نبع، أو يغطي الأرض في صورة ضباب. ولم يكن هناك أحد يعتني بالنباتات ويعمل التربة. كان الله قد خلق الأشجار بالفعل. وهذه النباتات كانت ستقدِّم الحبوب التي يزرعها الناس ويحصدونها. تخيّلوا كيف كانت الأرض في هذا الوقت. صِفوا بعض النباتات التي ربما لم تكن موجودة بعد على الأرض في هذا الوقت. أوقفوا سماع التسجيل الصوتي هنا.</w:t>
      </w:r>
    </w:p>
    <w:p>
      <w:pPr>
        <w:bidi/>
      </w:pPr>
      <w:r>
        <w:rPr>
          <w:rtl/>
          <w:cs/>
          <w:lang w:val="ar_AE" w:bidi="ar_AE"/>
        </w:rPr>
      </w:r>
      <w:r>
        <w:rPr>
          <w:rtl/>
          <w:cs/>
          <w:lang w:val="ar_AE" w:bidi="ar_AE"/>
        </w:rPr>
        <w:t>ثم خلق الله الإنسان بأن جَبَل جسده من تراب. والتراب هو الغبار السائب الذي يُمثِّل الطَّبقة العليا من التربة على الأرض. وقد نفخ الله نسمة الحياة في ذلك الجسد حتى صار الجسد رجلًا حيًا. لا تكرر القصة تفاصيل من المقطع السابق.</w:t>
      </w:r>
    </w:p>
    <w:p>
      <w:pPr>
        <w:bidi/>
      </w:pPr>
      <w:r>
        <w:rPr>
          <w:rtl/>
          <w:cs/>
          <w:lang w:val="ar_AE" w:bidi="ar_AE"/>
        </w:rPr>
      </w:r>
      <w:r>
        <w:rPr>
          <w:rtl/>
          <w:cs/>
          <w:lang w:val="ar_AE" w:bidi="ar_AE"/>
        </w:rPr>
        <w:t>توقّفوا هنا وناقشوا هذا السؤال كمجموعة: لماذا كان من المهم أن ينفخ الله في الإنسان نسمة حياة؟ وكيف يختلف هذا عن الطريقة التي خلق بها الله الحيوانات؟ أوقفوا سماع التسجيل الصوتي هنا.</w:t>
      </w:r>
    </w:p>
    <w:p>
      <w:pPr>
        <w:bidi/>
      </w:pPr>
      <w:r>
        <w:rPr>
          <w:rtl/>
          <w:cs/>
          <w:lang w:val="ar_AE" w:bidi="ar_AE"/>
        </w:rPr>
      </w:r>
      <w:r>
        <w:rPr>
          <w:rtl/>
          <w:cs/>
          <w:lang w:val="ar_AE" w:bidi="ar_AE"/>
        </w:rPr>
        <w:t>لدينا وصف لموقع جنة عدن وكيف تشكّلت. كانت الجنة ممتلئة بالأشجار المثمرة. ومن الوصف، يبدو أن كل شجرة كانت تُعطى نوعًا من الثمر الذي كان ممكنًا للرجل أن يأكله. ووضع الله شجرَتين في وسط الجنة: شجرة الحياة وشجرة معرفة الخير والشر. والشر يعني أن الرجل كان سيقرر لنفسه ما يستطيع أن يفعله وما لا يستطيع أن يفعله. وهذا يجعله يفكر في نفسه كإله. ومن الآيات اللاحقة، نعلم أن ثمر هذه الأشجار كان يُعطي الحياة ويُعطى معرفة الخير والشر. ونحن لا نعرف كيف كانت هذه الثمار. تعتقد العديد من الثقافات أن الثمرة كان تفاحة، لكن المقطع لا يخبرنا هذا. ونحن بحاجة إلى أن نكون متيقِّنين أننا لا نصف ثمرًا معينًا.</w:t>
      </w:r>
    </w:p>
    <w:p>
      <w:pPr>
        <w:bidi/>
      </w:pPr>
      <w:r>
        <w:rPr>
          <w:rtl/>
          <w:cs/>
          <w:lang w:val="ar_AE" w:bidi="ar_AE"/>
        </w:rPr>
      </w:r>
      <w:r>
        <w:rPr>
          <w:rtl/>
          <w:cs/>
          <w:lang w:val="ar_AE" w:bidi="ar_AE"/>
        </w:rPr>
        <w:t xml:space="preserve">توقّفوا هنا وانظروا كمجموعة إلى بعض الصور </w:t>
      </w:r>
      <w:r>
        <w:rPr>
          <w:rtl/>
          <w:cs/>
          <w:lang w:val="ar_AE" w:bidi="ar_AE"/>
        </w:rPr>
        <w:t>لأنواع مختلفة من الثمار</w:t>
      </w:r>
      <w:r>
        <w:rPr>
          <w:rtl/>
          <w:cs/>
          <w:lang w:val="ar_AE" w:bidi="ar_AE"/>
        </w:rPr>
        <w:t>. أوقفوا سماع التسجيل الصوتي هنا.</w:t>
      </w:r>
    </w:p>
    <w:p>
      <w:pPr>
        <w:bidi/>
      </w:pPr>
      <w:r>
        <w:rPr>
          <w:rtl/>
          <w:cs/>
          <w:lang w:val="ar_AE" w:bidi="ar_AE"/>
        </w:rPr>
      </w:r>
      <w:r>
        <w:rPr>
          <w:rtl/>
          <w:cs/>
          <w:lang w:val="ar_AE" w:bidi="ar_AE"/>
        </w:rPr>
        <w:t>كان هناك نهر واحد ينقسم إلى أربعة فروع. ولدينا أسماء الأنهار الأربعة التي شَكَّلت حدود الجنة. ولا يزال اثنان من تلك الأنهار، دجلة والفرات، موجودين اليوم.</w:t>
      </w:r>
    </w:p>
    <w:p>
      <w:pPr>
        <w:bidi/>
      </w:pPr>
      <w:r>
        <w:rPr>
          <w:rtl/>
          <w:cs/>
          <w:lang w:val="ar_AE" w:bidi="ar_AE"/>
        </w:rPr>
      </w:r>
      <w:r>
        <w:rPr>
          <w:rtl/>
          <w:cs/>
          <w:lang w:val="ar_AE" w:bidi="ar_AE"/>
        </w:rPr>
        <w:t xml:space="preserve">توقّفوا هنا وانظروا إلى خريطة </w:t>
      </w:r>
      <w:r>
        <w:rPr>
          <w:rtl/>
          <w:cs/>
          <w:lang w:val="ar_AE" w:bidi="ar_AE"/>
        </w:rPr>
        <w:t>لنهري دجلة والفرات، بما في ذلك المنطقة التي يصبَّان فيها عند الخليج الفارسي</w:t>
      </w:r>
      <w:r>
        <w:rPr>
          <w:rtl/>
          <w:cs/>
          <w:lang w:val="ar_AE" w:bidi="ar_AE"/>
        </w:rPr>
        <w:t>. ينبغي أن تتضمن الخريطة المناطق التي كان النهران الآخران يتدفقان فيها. وينبغي أن تحتوي الخريطة على الأسماء القديمة والأسماء الحالية لبلدان إثيوبيا وأشور. أوقفوا سماع التسجيل الصوتي هنا.</w:t>
      </w:r>
    </w:p>
    <w:p>
      <w:pPr>
        <w:bidi/>
      </w:pPr>
      <w:r>
        <w:rPr>
          <w:rtl/>
          <w:cs/>
          <w:lang w:val="ar_AE" w:bidi="ar_AE"/>
        </w:rPr>
      </w:r>
      <w:r>
        <w:rPr>
          <w:rtl/>
          <w:cs/>
          <w:lang w:val="ar_AE" w:bidi="ar_AE"/>
        </w:rPr>
        <w:t>ولقد اختفى النهران الآخران. هذه الجنة كانت موضوعة في الشرق. وهذا يعني أنها كانت شرق إسرائيل، أو الأرض التي أُعطيت لإبراهيم في تاريخ لاحق. ويعتقد البعض أن الجنة كانت في المنطقة التي يَصُب فيها نهرا دجلة والفرات إلى الخليج الفارسي. ولكننا لا نعرف الموقع الفعلي للجنة.</w:t>
      </w:r>
    </w:p>
    <w:p>
      <w:pPr>
        <w:bidi/>
      </w:pPr>
      <w:r>
        <w:rPr>
          <w:rtl/>
          <w:cs/>
          <w:lang w:val="ar_AE" w:bidi="ar_AE"/>
        </w:rPr>
      </w:r>
      <w:r>
        <w:rPr>
          <w:rtl/>
          <w:cs/>
          <w:lang w:val="ar_AE" w:bidi="ar_AE"/>
        </w:rPr>
        <w:t>والله حاضرٌ جدًا في هذه القصة. وهو الذي خلق الرجل. كذلك الله هو الذي غرس أشجار الجنة. ثم وضع الله الرجل في الجنة. ويتحدث الله مع الرجل. ونرى أن الله يعتني بالرجل. ويُعطيه الله تعليمات وتحذيرات واضحة بشأن ما يمكن أن يفعله الرجل أو لا يمكن أن يفعله. ويطلب الله من الرجل أن يعمل الجنة وأن يحفظها. أن يعمل الجنة يعني أن الرجل كان سيعتني بها. وأن تحفظ شيئًا ما يعني أن تحميه أو تهتم به. ثم يقول الله للرجل: "من كل ثمر الجنة يمكنك أن تأكل ما عدا الثمر من الشجرة التي تعطي معرفة الخير والشر. فإنك يوم تأكل منها، موتًا تموت."</w:t>
      </w:r>
    </w:p>
    <w:p>
      <w:pPr>
        <w:bidi/>
      </w:pPr>
      <w:r>
        <w:rPr>
          <w:rtl/>
          <w:cs/>
          <w:lang w:val="ar_AE" w:bidi="ar_AE"/>
        </w:rPr>
      </w:r>
      <w:r>
        <w:rPr>
          <w:rtl/>
          <w:cs/>
          <w:lang w:val="ar_AE" w:bidi="ar_AE"/>
        </w:rPr>
        <w:t>ورأى الله أن الرجل كان يحتاج إلى رفيق. فأحضر الله جميع أنواع الحيوانات والطيور إلى الرجل. وربما كانت هذه الحيوانات قد خُلِقَت بالفعل، أو ربما كان الله قد خلق البعض منها فقط ليحضره إلى الرجل. وأعطي الرجل اسمًا لكل حيوان حينما كان يُقدَّم أمامه. ولكن لا أحد من هذه كان مناسبًا ليكون رفيقًا للرجل. ثم أوقع الله سباتًا، وأخذ ضلعًا من جنبه وخلق امرأة. وعندما يرى الرجل المرأة، يبدأ في غناء قطعة من الشعر أو أغنية. والشعور هو أن الرجل كان ممتلئًا بالفرح لرؤيته لها لدرجة أنه لم يكن يستطيع أن يحتفظ بفرحه. فقام بالغناء. وتتكون أغنيته من عبارتين تعنيان نفس الشيء. وهذا تعبير عن ولائهما لبعضهما البعض.</w:t>
      </w:r>
    </w:p>
    <w:p>
      <w:pPr>
        <w:bidi/>
      </w:pPr>
      <w:r>
        <w:rPr>
          <w:rtl/>
          <w:cs/>
          <w:lang w:val="ar_AE" w:bidi="ar_AE"/>
        </w:rPr>
      </w:r>
      <w:r>
        <w:rPr>
          <w:rtl/>
          <w:cs/>
          <w:lang w:val="ar_AE" w:bidi="ar_AE"/>
        </w:rPr>
        <w:t>توقّفوا هنا وناقشوا في مجموعتكم لماذا كان من المهم أن يكون للرجل رفيق. ولماذا تعتقدون أنه كان سعيدًا جدًا عندما رآها؟ حدّدوا بعض الجوانب المحددة في العلاقة بين الله والرجل والمرأة. أين تروا الله وهو يعتني بهم؟ أوقفوا سماع التسجيل الصوتي هنا.</w:t>
      </w:r>
    </w:p>
    <w:p>
      <w:pPr>
        <w:bidi/>
      </w:pPr>
      <w:r>
        <w:rPr>
          <w:rtl/>
          <w:cs/>
          <w:lang w:val="ar_AE" w:bidi="ar_AE"/>
        </w:rPr>
      </w:r>
      <w:r>
        <w:rPr>
          <w:rtl/>
          <w:cs/>
          <w:lang w:val="ar_AE" w:bidi="ar_AE"/>
        </w:rPr>
        <w:t>ويمتلئ الرجل بالفرح ويعبِّر عن أن الرجل والمرأة ملتزمان ببعضهما البعض بقوة شديدة. وهذا يشرح السبب الذي لأجله يترك الرجل أباه وأمه، ويتحد الاثنان ويصيران جسدًا واحدًا. وهذا يعني على الأرجح أن الرجل لم يعد مكرسًا أو مرتبطًا بأبيه وأمه، وخاصةً من الناحية العاطفية. والآن أصبح الرجل والمرأة مرتبطين ببعضهما أكثر من أي شخص آخر.</w:t>
      </w:r>
    </w:p>
    <w:p>
      <w:pPr>
        <w:bidi/>
      </w:pPr>
      <w:r>
        <w:rPr>
          <w:rtl/>
          <w:cs/>
          <w:lang w:val="ar_AE" w:bidi="ar_AE"/>
        </w:rPr>
      </w:r>
      <w:r>
        <w:rPr>
          <w:rtl/>
          <w:cs/>
          <w:lang w:val="ar_AE" w:bidi="ar_AE"/>
        </w:rPr>
        <w:t>توقّفوا هنا وناقشوا هذا السؤال كمجموعة: لماذا وضع الله هذه العبارة في الكتب المُقَدَّسة؟ في ثقافتكم، كيف يصبح الرجل والمرأة متحدين كشخص واحد؟ أعطوا أمثلة لما يفعله الناس عندما يكونون متحدين. أوقفوا سماع التسجيل الصوتي هنا.</w:t>
      </w:r>
    </w:p>
    <w:p>
      <w:pPr>
        <w:bidi/>
      </w:pPr>
      <w:r>
        <w:rPr>
          <w:rtl/>
          <w:cs/>
          <w:lang w:val="ar_AE" w:bidi="ar_AE"/>
        </w:rPr>
      </w:r>
      <w:r>
        <w:rPr>
          <w:rtl/>
          <w:cs/>
          <w:lang w:val="ar_AE" w:bidi="ar_AE"/>
        </w:rPr>
        <w:t>وتنتهي القصة بتصريح بأن الرجل والمرأة كانا عريانَين وهما لا يخجلان. وهذه هي المرة الوحيدة في الكتاب المُقدَّس التي لم يكن فيها العُري بسبب الفقر أو الذنب.</w:t>
      </w:r>
    </w:p>
    <w:p>
      <w:pPr>
        <w:bidi/>
      </w:pPr>
      <w:r>
        <w:rPr>
          <w:rtl/>
          <w:cs/>
          <w:lang w:val="ar_AE" w:bidi="ar_AE"/>
        </w:rPr>
      </w:r>
      <w:r>
        <w:rPr>
          <w:rtl/>
          <w:cs/>
          <w:lang w:val="ar_AE" w:bidi="ar_AE"/>
        </w:rPr>
        <w:t xml:space="preserve">توقّفوا هنا وناقشوا هذا السؤال كمجموعة: تخيّلوا وقتًا لا يشعر فيه أحد بالخزي. كيف يبدو ذلك؟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السماوات والأرض قد خُلِقت ويتم توضيح شكلهما. في المقطع السابق، خلق الله الأشجار والنباتات. ولم يكن هناك أحد يعتني بالنباتات والمحاصيل أو يعمل التربة. كذلك لم يكن المطر قد نزل بعد، لذلك كانت الأرض جافة. والماء كان يأتي من ينابيع في الأرض أو من الضباب الذي يغطي الأرض.</w:t>
      </w:r>
    </w:p>
    <w:p>
      <w:pPr>
        <w:bidi/>
      </w:pPr>
      <w:r>
        <w:rPr>
          <w:rtl/>
          <w:cs/>
          <w:lang w:val="ar_AE" w:bidi="ar_AE"/>
        </w:rPr>
      </w:r>
      <w:r>
        <w:rPr>
          <w:b/>
          <w:rtl/>
          <w:cs/>
          <w:lang w:val="ar_AE" w:bidi="ar_AE"/>
        </w:rPr>
        <w:t>المشهد الثاني:</w:t>
      </w:r>
      <w:r>
        <w:rPr>
          <w:rtl/>
          <w:cs/>
          <w:lang w:val="ar_AE" w:bidi="ar_AE"/>
        </w:rPr>
        <w:t xml:space="preserve"> ثم يخلق الله الإنسان. فيأخذ الله تراب الأرض ويجبل جسدًا لرجل. والتراب هو الغبار السطحي السائب الذي ينجرف ويتحرك عندما تكون هناك ريح. وعندما يتنفس الله في أنف الرجل، يصير إنسانًا حيًا.</w:t>
      </w:r>
    </w:p>
    <w:p>
      <w:pPr>
        <w:bidi/>
      </w:pPr>
      <w:r>
        <w:rPr>
          <w:rtl/>
          <w:cs/>
          <w:lang w:val="ar_AE" w:bidi="ar_AE"/>
        </w:rPr>
      </w:r>
      <w:r>
        <w:rPr>
          <w:b/>
          <w:rtl/>
          <w:cs/>
          <w:lang w:val="ar_AE" w:bidi="ar_AE"/>
        </w:rPr>
        <w:t>المشهد الثالث:</w:t>
      </w:r>
      <w:r>
        <w:rPr>
          <w:rtl/>
          <w:cs/>
          <w:lang w:val="ar_AE" w:bidi="ar_AE"/>
        </w:rPr>
        <w:t xml:space="preserve"> يغرس الله جنة ويضع الرجل في الجنة. وتخبرنا القصة بأسماء الأنهار الأربعة الموجودة في الجنة وأماكن وجودها. والجنة كانت ممتلئة بالأشجار المثمرة، وكان ممكنًا للرجل أن يأكل من كل ثمر ما عدا ثمر شجرة معرفة الخير والشر. ويقول الله للرجُل: "لا تأكل من تلك الشجرة، وإلا موتًا تموت." ويضع الله الرجل في الجنة ليعملها ويحفظها.</w:t>
      </w:r>
    </w:p>
    <w:p>
      <w:pPr>
        <w:bidi/>
      </w:pPr>
      <w:r>
        <w:rPr>
          <w:rtl/>
          <w:cs/>
          <w:lang w:val="ar_AE" w:bidi="ar_AE"/>
        </w:rPr>
      </w:r>
      <w:r>
        <w:rPr>
          <w:b/>
          <w:rtl/>
          <w:cs/>
          <w:lang w:val="ar_AE" w:bidi="ar_AE"/>
        </w:rPr>
        <w:t>المشهد الرابع:</w:t>
      </w:r>
      <w:r>
        <w:rPr>
          <w:rtl/>
          <w:cs/>
          <w:lang w:val="ar_AE" w:bidi="ar_AE"/>
        </w:rPr>
        <w:t xml:space="preserve"> يدرك الله أن الرجل كان بحاجة إلى رفيق. فيجلب الله أولًا جميع الحيوانات والطيور التي خلقها ويقدّمها للرجل. ويسمي الرجل كل حيوان وطير باسمه. ويرى الله أن أيًا من هذه ليس مقبولًا كرفيق.</w:t>
      </w:r>
    </w:p>
    <w:p>
      <w:pPr>
        <w:bidi/>
      </w:pPr>
      <w:r>
        <w:rPr>
          <w:rtl/>
          <w:cs/>
          <w:lang w:val="ar_AE" w:bidi="ar_AE"/>
        </w:rPr>
      </w:r>
      <w:r>
        <w:rPr>
          <w:b/>
          <w:rtl/>
          <w:cs/>
          <w:lang w:val="ar_AE" w:bidi="ar_AE"/>
        </w:rPr>
        <w:t>المشهد الخامس:</w:t>
      </w:r>
      <w:r>
        <w:rPr>
          <w:rtl/>
          <w:cs/>
          <w:lang w:val="ar_AE" w:bidi="ar_AE"/>
        </w:rPr>
        <w:t xml:space="preserve"> يضع الله سُباتًا على الرجل لينام ويأخذ ضلع منه. ويستخدم الله هذا الضلع ليخلق المرأة. وينتهي هذا المشهد برد فعل الرجل تجاه المرأة. وكان كلاهما عريانين وهما لا يخجلان.</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الرجل</w:t>
      </w:r>
    </w:p>
    <w:p>
      <w:pPr>
        <w:pStyle w:val="ListBullet"/>
        <w:bidi/>
        <w:spacing w:line="240" w:lineRule="auto"/>
        <w:ind w:left="720"/>
      </w:pPr>
      <w:r>
        <w:rPr>
          <w:rtl/>
          <w:cs/>
          <w:lang w:val="ar_AE" w:bidi="ar_AE"/>
        </w:rPr>
      </w:r>
      <w:r>
        <w:rPr>
          <w:rtl/>
          <w:cs/>
          <w:lang w:val="ar_AE" w:bidi="ar_AE"/>
        </w:rPr>
        <w:t>المرأة</w:t>
      </w:r>
    </w:p>
    <w:p>
      <w:pPr>
        <w:pStyle w:val="ListBullet"/>
        <w:bidi/>
        <w:spacing w:line="240" w:lineRule="auto"/>
        <w:ind w:left="720"/>
      </w:pPr>
      <w:r>
        <w:rPr>
          <w:rtl/>
          <w:cs/>
          <w:lang w:val="ar_AE" w:bidi="ar_AE"/>
        </w:rPr>
      </w:r>
      <w:r>
        <w:rPr>
          <w:rtl/>
          <w:cs/>
          <w:lang w:val="ar_AE" w:bidi="ar_AE"/>
        </w:rPr>
        <w:t>الحيوانات المختلفة</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كانت الأرض خربة وخالية. ولا توجد نباتات برية أو محاصيل تنمو على الأرض. وهذا يعطي وصفًا أكثر اكتمالًا لما كانت عليه الأرض بعد أن فصل الله الأرض عن الماء في المقطع السابق. ومن المهم أن نتذكّر أن هذا ليس خلقًا منفصلًا بل وصفًا أكثر اكتمالًا للخليقة من المقطع السابق.</w:t>
      </w:r>
    </w:p>
    <w:p>
      <w:pPr>
        <w:bidi/>
      </w:pPr>
      <w:r>
        <w:rPr>
          <w:rtl/>
          <w:cs/>
          <w:lang w:val="ar_AE" w:bidi="ar_AE"/>
        </w:rPr>
      </w:r>
      <w:r>
        <w:rPr>
          <w:rtl/>
          <w:cs/>
          <w:lang w:val="ar_AE" w:bidi="ar_AE"/>
        </w:rPr>
        <w:t>في المشهد الثاني، يأخذ الله تراب الأرض ويشكّل جسدًا لرجل. والتراب هو الغبار السطحي السائب الذي ينجرف ويتحرك عندما تكون هناك ريح. وعندما يتنفس الله في أنف الرجل، يصير إنسانًا حيًا.</w:t>
      </w:r>
    </w:p>
    <w:p>
      <w:pPr>
        <w:bidi/>
      </w:pPr>
      <w:r>
        <w:rPr>
          <w:rtl/>
          <w:cs/>
          <w:lang w:val="ar_AE" w:bidi="ar_AE"/>
        </w:rPr>
      </w:r>
      <w:r>
        <w:rPr>
          <w:rtl/>
          <w:cs/>
          <w:lang w:val="ar_AE" w:bidi="ar_AE"/>
        </w:rPr>
        <w:t>في المشهد الثالث، يغرس الله جنة في أرض عدن. وهذه الجنة كانت تقع في الشرق. وهذا يعني أن الجنة كانت تقع شرق إسرائيل. ثم وضع الله الرجل في الجنة. وتخبرنا القصة أن الله وضع جميع أنواع الأشجار المثمرة في الجنة – أشجار كانت جميلة وتنتج ثمرًا لذيذًا. وشجرة الحياة وشجرة معرفة الخير والشر موجودتان في وسط الجنة. ونحن لا نعرف كيف كانت تبدو تلك الأشجار أو كيف كان ثمرها.</w:t>
      </w:r>
    </w:p>
    <w:p>
      <w:pPr>
        <w:bidi/>
      </w:pPr>
      <w:r>
        <w:rPr>
          <w:rtl/>
          <w:cs/>
          <w:lang w:val="ar_AE" w:bidi="ar_AE"/>
        </w:rPr>
      </w:r>
      <w:r>
        <w:rPr>
          <w:rtl/>
          <w:cs/>
          <w:lang w:val="ar_AE" w:bidi="ar_AE"/>
        </w:rPr>
        <w:t xml:space="preserve">توقّفوا هنا وانظروا كمجموعة إلى بعض الصور لأنواع مختلفة من </w:t>
      </w:r>
      <w:r>
        <w:rPr>
          <w:rtl/>
          <w:cs/>
          <w:lang w:val="ar_AE" w:bidi="ar_AE"/>
        </w:rPr>
        <w:t>الثمار</w:t>
      </w:r>
      <w:r>
        <w:rPr>
          <w:rtl/>
          <w:cs/>
          <w:lang w:val="ar_AE" w:bidi="ar_AE"/>
        </w:rPr>
        <w:t xml:space="preserve"> و</w:t>
      </w:r>
      <w:r>
        <w:rPr>
          <w:rtl/>
          <w:cs/>
          <w:lang w:val="ar_AE" w:bidi="ar_AE"/>
        </w:rPr>
        <w:t>الأشجار</w:t>
      </w:r>
      <w:r>
        <w:rPr>
          <w:rtl/>
          <w:cs/>
          <w:lang w:val="ar_AE" w:bidi="ar_AE"/>
        </w:rPr>
        <w:t>. أوقفوا سماع التسجيل الصوتي هنا.</w:t>
      </w:r>
    </w:p>
    <w:p>
      <w:pPr>
        <w:bidi/>
      </w:pPr>
      <w:r>
        <w:rPr>
          <w:rtl/>
          <w:cs/>
          <w:lang w:val="ar_AE" w:bidi="ar_AE"/>
        </w:rPr>
      </w:r>
      <w:r>
        <w:rPr>
          <w:rtl/>
          <w:cs/>
          <w:lang w:val="ar_AE" w:bidi="ar_AE"/>
        </w:rPr>
        <w:t>يصف المقطع الأنهار الأربعة التي تتدفق عبر المنطقة أو حولها. وقد اختفى اثنان من هذه الأنهار. بينما لا يزال نهرا دجلة والفرات موجودان. ويضع الله الرجل في الجنة ويأمره أن يعتني بها. في المقطع السابق، أُعطي الرجل تعليمات أكثر تحديدًا. تذكّروا أن هذا المقطع لا يُكرر ما قد حدث في المقطع السابق. وينتهي المشهد بأن يقول الله للرجل: "لا تأكل من ثمر شجرة معرفة الخير والشر". ويقول الله: "إنْك يوم تأكل من هذا الثمر فإنك موتًا تموت."</w:t>
      </w:r>
    </w:p>
    <w:p>
      <w:pPr>
        <w:bidi/>
      </w:pPr>
      <w:r>
        <w:rPr>
          <w:rtl/>
          <w:cs/>
          <w:lang w:val="ar_AE" w:bidi="ar_AE"/>
        </w:rPr>
      </w:r>
      <w:r>
        <w:rPr>
          <w:rtl/>
          <w:cs/>
          <w:lang w:val="ar_AE" w:bidi="ar_AE"/>
        </w:rPr>
        <w:t xml:space="preserve">توقّفوا هنا وانظروا إلى خريطة </w:t>
      </w:r>
      <w:r>
        <w:rPr>
          <w:rtl/>
          <w:cs/>
          <w:lang w:val="ar_AE" w:bidi="ar_AE"/>
        </w:rPr>
        <w:t>لنهري دجلة والفرات، بما في ذلك المنطقة التي يصبَّان فيها عند الخليج الفارسي</w:t>
      </w:r>
      <w:r>
        <w:rPr>
          <w:rtl/>
          <w:cs/>
          <w:lang w:val="ar_AE" w:bidi="ar_AE"/>
        </w:rPr>
        <w:t>. وستشمل الخريطة بلدان أشور وإثيوبيا. أوقفوا سماع التسجيل الصوتي هنا.</w:t>
      </w:r>
    </w:p>
    <w:p>
      <w:pPr>
        <w:bidi/>
      </w:pPr>
      <w:r>
        <w:rPr>
          <w:rtl/>
          <w:cs/>
          <w:lang w:val="ar_AE" w:bidi="ar_AE"/>
        </w:rPr>
      </w:r>
      <w:r>
        <w:rPr>
          <w:rtl/>
          <w:cs/>
          <w:lang w:val="ar_AE" w:bidi="ar_AE"/>
        </w:rPr>
        <w:t>يبدأ المشهد الرابع قائلًا إن الرجل كان محتاجًا إلى رفيق. ثم يخلق الله بعض الحيوانات والطيور المحددة أو يجلب تلك التي كان قد خلقها بالفعل ويقدّم كل واحد منها للرجل. ويعطيهم الرجل أسماء.</w:t>
      </w:r>
    </w:p>
    <w:p>
      <w:pPr>
        <w:bidi/>
      </w:pPr>
      <w:r>
        <w:rPr>
          <w:rtl/>
          <w:cs/>
          <w:lang w:val="ar_AE" w:bidi="ar_AE"/>
        </w:rPr>
      </w:r>
      <w:r>
        <w:rPr>
          <w:rtl/>
          <w:cs/>
          <w:lang w:val="ar_AE" w:bidi="ar_AE"/>
        </w:rPr>
        <w:t xml:space="preserve">توقَّفوا هنا وانظروا في مجموعة من الصور لبعض </w:t>
      </w:r>
      <w:r>
        <w:rPr>
          <w:rtl/>
          <w:cs/>
          <w:lang w:val="ar_AE" w:bidi="ar_AE"/>
        </w:rPr>
        <w:t>الأنواع المختلفة من الحيوانات والطيور</w:t>
      </w:r>
      <w:r>
        <w:rPr>
          <w:rtl/>
          <w:cs/>
          <w:lang w:val="ar_AE" w:bidi="ar_AE"/>
        </w:rPr>
        <w:t>. وهذا يشمل كل من الحيوانات الأليفة أو الداجنة وبعض الحيوانات البرية. أوقفوا سماع التسجيل الصوتي هنا.</w:t>
      </w:r>
    </w:p>
    <w:p>
      <w:pPr>
        <w:bidi/>
      </w:pPr>
      <w:r>
        <w:rPr>
          <w:rtl/>
          <w:cs/>
          <w:lang w:val="ar_AE" w:bidi="ar_AE"/>
        </w:rPr>
      </w:r>
      <w:r>
        <w:rPr>
          <w:rtl/>
          <w:cs/>
          <w:lang w:val="ar_AE" w:bidi="ar_AE"/>
        </w:rPr>
        <w:t>يبدأ المشهد الخامس عندما لا يصلح أي من الحيوانات أو الطيور أن يكون رفيقًا مقبولًا. ويجعل الله الرجل يسقط في نوم عميق ويأخذ واحدًا من أضلاعه. ثم يستخدم الله ذلك الضلع ليصيغ ويُشكِّل المرأة. ويقدّمها الله للرجل. ثم يدلي الرجل بتصريح شعري تعبيرًا عن الفرح. وينتهي المشهد بتوضيح أن هذا هو السبب في أن الرجل كان يجب أن يترك أباه وأمه ويلتصق بزوجته فيصيران جسدًا واحدًا. وتقول العبارة الأخيرة إن الرجل والمرأة كانا عريانَين وهما لا يخجلان. وهذه هي النقطة الأكثر أهمية في القصة.</w:t>
      </w:r>
    </w:p>
    <w:p>
      <w:pPr>
        <w:bidi/>
      </w:pPr>
      <w:r>
        <w:rPr>
          <w:rtl/>
          <w:cs/>
          <w:lang w:val="ar_AE" w:bidi="ar_AE"/>
        </w:rPr>
      </w:r>
      <w:r>
        <w:rPr>
          <w:rtl/>
          <w:cs/>
          <w:lang w:val="ar_AE" w:bidi="ar_AE"/>
        </w:rPr>
        <w:t>توقَّفوا هنا وناقشوا هذا السؤال كمجموعة: كيف تُظهرون أن عبارةً ما هي أهم نقطة في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الرجل</w:t>
      </w:r>
    </w:p>
    <w:p>
      <w:pPr>
        <w:pStyle w:val="ListBullet"/>
        <w:bidi/>
        <w:spacing w:line="240" w:lineRule="auto"/>
        <w:ind w:left="720"/>
      </w:pPr>
      <w:r>
        <w:rPr>
          <w:rtl/>
          <w:cs/>
          <w:lang w:val="ar_AE" w:bidi="ar_AE"/>
        </w:rPr>
      </w:r>
      <w:r>
        <w:rPr>
          <w:rtl/>
          <w:cs/>
          <w:lang w:val="ar_AE" w:bidi="ar_AE"/>
        </w:rPr>
        <w:t>المرأة</w:t>
      </w:r>
    </w:p>
    <w:p>
      <w:pPr>
        <w:pStyle w:val="ListBullet"/>
        <w:bidi/>
        <w:spacing w:line="240" w:lineRule="auto"/>
        <w:ind w:left="720"/>
      </w:pPr>
      <w:r>
        <w:rPr>
          <w:rtl/>
          <w:cs/>
          <w:lang w:val="ar_AE" w:bidi="ar_AE"/>
        </w:rPr>
      </w:r>
      <w:r>
        <w:rPr>
          <w:rtl/>
          <w:cs/>
          <w:lang w:val="ar_AE" w:bidi="ar_AE"/>
        </w:rPr>
        <w:t>الحيوانات والطيور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 وستحتاجون إلى جمع بعض الأشياء لمساعدتكم في تمثيل القصة، أو يُمكن لأعضاء الفريق أن يمثِّلوا الأشجار والأنهار والحيوانات. "أوقفوا التمثيل" تُقال في المرة الثانية التي يُمثِّل فيها الفريق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مع بدء القصة، الله هو الشخصية الوحيدة الحاضرة. وتقول القصة إن الله هو الذي خلق السماوات والأرض. ثم هناك وصف للأرض. اطلبوا من الشخص الذي يؤدي دور الله أن ينظر إلى الأرض ويلاحظ حالتها. لا توجد نباتات أو أشجار زرعها الناس من أجل الطعام. وهي لا تمطر. وكان الماء يأتي من ينابيع في الأرض أو من الضباب. يمكن للشخص الذي يؤدي دور الله أن يتمشَّي ويلاحظ هذه الأمور.</w:t>
      </w:r>
    </w:p>
    <w:p>
      <w:pPr>
        <w:bidi/>
      </w:pPr>
      <w:r>
        <w:rPr>
          <w:rtl/>
          <w:cs/>
          <w:lang w:val="ar_AE" w:bidi="ar_AE"/>
        </w:rPr>
      </w:r>
      <w:r>
        <w:rPr>
          <w:rtl/>
          <w:cs/>
          <w:lang w:val="ar_AE" w:bidi="ar_AE"/>
        </w:rPr>
        <w:t>أوقفوا التمثيل: يمكنكم أن تسألوا الله كيف يشعر بشأن الخلق في هذه اللحظة. قد تسمعون: "هذا شيء جيد"، أو "لا يزال لدي عمل لأقوم به. ولم ينتهي الأمر بعد."</w:t>
      </w:r>
    </w:p>
    <w:p>
      <w:pPr>
        <w:bidi/>
      </w:pPr>
      <w:r>
        <w:rPr>
          <w:rtl/>
          <w:cs/>
          <w:lang w:val="ar_AE" w:bidi="ar_AE"/>
        </w:rPr>
      </w:r>
      <w:r>
        <w:rPr>
          <w:rtl/>
          <w:cs/>
          <w:lang w:val="ar_AE" w:bidi="ar_AE"/>
        </w:rPr>
        <w:t>ويأخذ الله بعض تراب الأرض ويجبل جسد رجل. الشخص الذي يؤدي دور الرجل يجب أن يكون مستلقيًا على أرضية الغرفة أو على تربة الأرض. وينفخ الله في أنف الرجل نسمة حياة فيصبح الرجل شخصًا حيًا. وفي هذه اللحظة يمكن للرجل أن ينهض وينظر حوله.</w:t>
      </w:r>
    </w:p>
    <w:p>
      <w:pPr>
        <w:bidi/>
      </w:pPr>
      <w:r>
        <w:rPr>
          <w:rtl/>
          <w:cs/>
          <w:lang w:val="ar_AE" w:bidi="ar_AE"/>
        </w:rPr>
      </w:r>
      <w:r>
        <w:rPr>
          <w:rtl/>
          <w:cs/>
          <w:lang w:val="ar_AE" w:bidi="ar_AE"/>
        </w:rPr>
        <w:t>أوقفوا التمثيل: اسألوا الله لماذا خلق الرجل. قد تسمعون: لقد خلقته ليكون على صورتي ويكون لدي شخص ليحكم الأرض" أو "سيكون لدي شخص يعتني بالأرض". اسألوا الرجل ماذا يرى. قد تسمعون: "لا أستطيع أن أرى أحدًا سوى الله" أو "لا يوجد شيء هنا سوى الله".</w:t>
      </w:r>
    </w:p>
    <w:p>
      <w:pPr>
        <w:bidi/>
      </w:pPr>
      <w:r>
        <w:rPr>
          <w:rtl/>
          <w:cs/>
          <w:lang w:val="ar_AE" w:bidi="ar_AE"/>
        </w:rPr>
      </w:r>
      <w:r>
        <w:rPr>
          <w:rtl/>
          <w:cs/>
          <w:lang w:val="ar_AE" w:bidi="ar_AE"/>
        </w:rPr>
        <w:t>ثم يأخذ الله الرجل إلى الجنة التي صنعها الله. هناك جميع أنواع الأشجار التي لها ثمر لذيذ في الجنة. استخدموا صورًا أو كراسي أو حتى أغصان الأشجار لتُظهروا أن هناك العديد من الأشجار حول الجنة. ثم يسير الله والرجل في الجنة. لاحظوا أن شجرة الحياة وشجرة معرفة الخير والشر موجودتان في وسط الجنة. استخدموا شيئًا أو عضوين من أعضاء الفريق لتمثيل هاتين الشجرتين. يمكنكم أيضًا أن تستخدموا أشياء أو أعضاء الفريق للإشارة إلى الأنهار الأربعة. لاحظوا أن هناك نهرًا واحدًا يتفرع إلى أربعة أنهار.</w:t>
      </w:r>
    </w:p>
    <w:p>
      <w:pPr>
        <w:bidi/>
      </w:pPr>
      <w:r>
        <w:rPr>
          <w:rtl/>
          <w:cs/>
          <w:lang w:val="ar_AE" w:bidi="ar_AE"/>
        </w:rPr>
      </w:r>
      <w:r>
        <w:rPr>
          <w:rtl/>
          <w:cs/>
          <w:lang w:val="ar_AE" w:bidi="ar_AE"/>
        </w:rPr>
        <w:t>وبعد تحديد موقع الأنهار والأشجار، يتحدث الله إلى الرجل. ويضع الله الرجل في الجنة ليعتني بها ويحرسها. أطلبوا من الله أن يعطي هذه التعليمات للرجل. ثم يخبر الله الرجل ألا يأكل من ثمر شجرة معرفة الخير والشر. ويقول الله: "إنْك يوم تأكل من هذا الثمر فإنك موتًا تموت."</w:t>
      </w:r>
    </w:p>
    <w:p>
      <w:pPr>
        <w:bidi/>
      </w:pPr>
      <w:r>
        <w:rPr>
          <w:rtl/>
          <w:cs/>
          <w:lang w:val="ar_AE" w:bidi="ar_AE"/>
        </w:rPr>
      </w:r>
      <w:r>
        <w:rPr>
          <w:rtl/>
          <w:cs/>
          <w:lang w:val="ar_AE" w:bidi="ar_AE"/>
        </w:rPr>
        <w:t>اطلبوا من الشخص الذي يؤدي دور الله أن يعطي جميع التعليمات للرجل في حين يستمع الرجل إليه.</w:t>
      </w:r>
    </w:p>
    <w:p>
      <w:pPr>
        <w:bidi/>
      </w:pPr>
      <w:r>
        <w:rPr>
          <w:rtl/>
          <w:cs/>
          <w:lang w:val="ar_AE" w:bidi="ar_AE"/>
        </w:rPr>
      </w:r>
      <w:r>
        <w:rPr>
          <w:rtl/>
          <w:cs/>
          <w:lang w:val="ar_AE" w:bidi="ar_AE"/>
        </w:rPr>
        <w:t>أوقفوا التمثيل واسألوا الرجل عن الجنة. "ماذا ترى وماذا تشم؟ قد تسمعون: "إنها جميلة، الثمر يبدو لذيذًا، وأنا الوحيد هنا". اطلبوا من الرجل أن يكرر التعليمات المتعلقة بشجرة معرفة الخير والشر. ثم اسألوا الرجل لماذا أعطى الله هذه التعليمات. قد تسمعون: "كي لا آكل من ثمر تلك الشجرة عن طريق الخطأ" أو "لأنه يعتني بي ويحذرني من الخطر" أو حتى "أنا لا أعرف".</w:t>
      </w:r>
    </w:p>
    <w:p>
      <w:pPr>
        <w:bidi/>
      </w:pPr>
      <w:r>
        <w:rPr>
          <w:rtl/>
          <w:cs/>
          <w:lang w:val="ar_AE" w:bidi="ar_AE"/>
        </w:rPr>
      </w:r>
      <w:r>
        <w:rPr>
          <w:rtl/>
          <w:cs/>
          <w:lang w:val="ar_AE" w:bidi="ar_AE"/>
        </w:rPr>
        <w:t>ويقول الله أن الرجل كان يحتاج إلى رفيق. ثم يُحضر الله جميع الحيوانات والطيور التي كان قد خلقها. ويمكن لأعضاء الفريق الآخرين أن يؤدّوا دور العديد من هذه الحيوانات والطيور. ويجلب الله كل الكائنات إلى الرجل، ويقوم الرجل بتسمية كل واحد منها. ولكن الرجل لا يجد رفيقًا مناسبًا له من بين الحيوانات والطيور.</w:t>
      </w:r>
    </w:p>
    <w:p>
      <w:pPr>
        <w:bidi/>
      </w:pPr>
      <w:r>
        <w:rPr>
          <w:rtl/>
          <w:cs/>
          <w:lang w:val="ar_AE" w:bidi="ar_AE"/>
        </w:rPr>
      </w:r>
      <w:r>
        <w:rPr>
          <w:rtl/>
          <w:cs/>
          <w:lang w:val="ar_AE" w:bidi="ar_AE"/>
        </w:rPr>
        <w:t>أوقفوا التمثيل واسألوا الشخص الذي يؤدي دور الرجل: "كيف تشعر الآن؟" قد يجيب الرجل بكلمات مثل "أنا وحيد" أو "أشعر بالوحدة" أو "أشعر بالإحباط لأني لا أجد رفيقًا".</w:t>
      </w:r>
    </w:p>
    <w:p>
      <w:pPr>
        <w:bidi/>
      </w:pPr>
      <w:r>
        <w:rPr>
          <w:rtl/>
          <w:cs/>
          <w:lang w:val="ar_AE" w:bidi="ar_AE"/>
        </w:rPr>
      </w:r>
      <w:r>
        <w:rPr>
          <w:rtl/>
          <w:cs/>
          <w:lang w:val="ar_AE" w:bidi="ar_AE"/>
        </w:rPr>
        <w:t>ثم يجعل الله الرجل يسقط في نوم (سُبات) عميق. ويأخذ الله ضلعًا من جانب الرجل. ثم يصنع الله امرأة. يستيقظ الرجل فيُقدِّم الله المرأة إلى الرجل. فيتعجب الرجُل.</w:t>
      </w:r>
    </w:p>
    <w:p>
      <w:pPr>
        <w:bidi/>
      </w:pPr>
      <w:r>
        <w:rPr>
          <w:rtl/>
          <w:cs/>
          <w:lang w:val="ar_AE" w:bidi="ar_AE"/>
        </w:rPr>
      </w:r>
      <w:r>
        <w:rPr>
          <w:rtl/>
          <w:cs/>
          <w:lang w:val="ar_AE" w:bidi="ar_AE"/>
        </w:rPr>
        <w:t>أوقفوا التمثيل واسألوا الرجل ماذا يشعر عندما يرى المرأة. قد تسمعون: "أنا سعيد، أو فرح، الآن لدي شريك". قد يكرر العبارة الشعرية بأكملها التي قالها الرجل. اسألوا المرأة كيف تشعر عندما ترى الرجل. قد تسمعون: "سعيدة" أو "فرحانة". اسألوهما عما يشعران به بشأن عدم ارتداؤهما أي ثياب. قد تسمعون: "ما هي الثياب، إننا لا نحتاج الثياب، فلماذا نرتدي شيئًا؟"</w:t>
      </w:r>
    </w:p>
    <w:p>
      <w:pPr>
        <w:bidi/>
      </w:pPr>
      <w:r>
        <w:rPr>
          <w:rtl/>
          <w:cs/>
          <w:lang w:val="ar_AE" w:bidi="ar_AE"/>
        </w:rPr>
      </w:r>
      <w:r>
        <w:rPr>
          <w:rtl/>
          <w:cs/>
          <w:lang w:val="ar_AE" w:bidi="ar_AE"/>
        </w:rPr>
        <w:t>تأكدوا من أن الله يقول الجملة: "لهذا يترك الرجل أباه وأمه ويلتصق بزوجته، ويكون الاثنان جسدًا واحدًا".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تبدأ القصة بعبارة: "هذه مبادئ السماوات والأرض حين خُلِقَت". وتقول بعض الترجمات إن هذه هي </w:t>
      </w:r>
      <w:r>
        <w:rPr>
          <w:b/>
          <w:rtl/>
          <w:cs/>
          <w:lang w:val="ar_AE" w:bidi="ar_AE"/>
        </w:rPr>
        <w:t>أجيال</w:t>
      </w:r>
      <w:r>
        <w:rPr>
          <w:rtl/>
          <w:cs/>
          <w:lang w:val="ar_AE" w:bidi="ar_AE"/>
        </w:rPr>
        <w:t xml:space="preserve"> السماوات والأرض. والأجيال هنا تعني رواية أو قصة. وكلمة </w:t>
      </w:r>
      <w:r>
        <w:rPr>
          <w:b/>
          <w:rtl/>
          <w:cs/>
          <w:lang w:val="ar_AE" w:bidi="ar_AE"/>
        </w:rPr>
        <w:t>يخلق</w:t>
      </w:r>
      <w:r>
        <w:rPr>
          <w:rtl/>
          <w:cs/>
          <w:lang w:val="ar_AE" w:bidi="ar_AE"/>
        </w:rPr>
        <w:t xml:space="preserve"> تعني أن يصنع شيئًا من العدم. استخدموا الكلمة نفسها التي استخدمتموها في المقاطع السابقة لكلمة يخلق. كلمة </w:t>
      </w:r>
      <w:r>
        <w:rPr>
          <w:b/>
          <w:rtl/>
          <w:cs/>
          <w:lang w:val="ar_AE" w:bidi="ar_AE"/>
        </w:rPr>
        <w:t>السماء</w:t>
      </w:r>
      <w:r>
        <w:rPr>
          <w:rtl/>
          <w:cs/>
          <w:lang w:val="ar_AE" w:bidi="ar_AE"/>
        </w:rPr>
        <w:t xml:space="preserve"> يمكن أن تشير إلى السماء فوقنا، أو إلى المكان الذي يسكن فيه الله. وهي هنا تعني السماء فوقنا والأشياء التي فيها. استخدموا نفس المصطلح الذي استخدمتموه في المقطع السابق للإشارة إلى السماء. وتعبير </w:t>
      </w:r>
      <w:r>
        <w:rPr>
          <w:b/>
          <w:rtl/>
          <w:cs/>
          <w:lang w:val="ar_AE" w:bidi="ar_AE"/>
        </w:rPr>
        <w:t>"السماوات"</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اسم الله في هذا المقطع هو مزيج من اسمين لله: الرب أو </w:t>
      </w:r>
      <w:r>
        <w:rPr>
          <w:b/>
          <w:rtl/>
          <w:cs/>
          <w:lang w:val="ar_AE" w:bidi="ar_AE"/>
        </w:rPr>
        <w:t>يهوه</w:t>
      </w:r>
      <w:r>
        <w:rPr>
          <w:rtl/>
          <w:cs/>
          <w:lang w:val="ar_AE" w:bidi="ar_AE"/>
        </w:rPr>
        <w:t xml:space="preserve">، والله. والكلمة المستخدمة للإشارة إلى "الرب" أو "يهوه" هي الاسم الصحيح لإله اليهود. وفي السنوات اللاحقة، توقَّف الشعب اليهودي عن نطق اسم يهوه، لأنهم كانوا يعتقدون أن الاسم خاص للغاية ولا يمكن نطقه بصوت عال. وقد استخدموا أسماء أخرى، مثل جيهوفه (Jehovah). وتستخدم معظم الترجمات العربية كلمة "الرب" التي تعني السيّد المرتفع على كل شيء. اسم "الله" يعني الإلهي أو الكائن الأعلى. وفي هذا المقطع، يتم استخدام الاسمين معًا. وهذا لا يحدث كثيرًا. تشير كلمة "الرب" والله إلى نفس الكائن الإلهي أو الأعلى. استخدموا الكلمة نفسها التي استخدمتموها في المقاطع السابقة لكلمة الله. ولمزيدٍ من المعلومات عن كلمة الرب أو </w:t>
      </w:r>
      <w:r>
        <w:rPr>
          <w:b/>
          <w:rtl/>
          <w:cs/>
          <w:lang w:val="ar_AE" w:bidi="ar_AE"/>
        </w:rPr>
        <w:t>يهوه</w:t>
      </w:r>
      <w:r>
        <w:rPr>
          <w:rtl/>
          <w:cs/>
          <w:lang w:val="ar_AE" w:bidi="ar_AE"/>
        </w:rPr>
        <w:t xml:space="preserve"> كاسم شخصي لله، انظروا قاموس الكلمات الرئيسية.</w:t>
      </w:r>
    </w:p>
    <w:p>
      <w:pPr>
        <w:bidi/>
      </w:pPr>
      <w:r>
        <w:rPr>
          <w:rtl/>
          <w:cs/>
          <w:lang w:val="ar_AE" w:bidi="ar_AE"/>
        </w:rPr>
      </w:r>
      <w:r>
        <w:rPr>
          <w:rtl/>
          <w:cs/>
          <w:lang w:val="ar_AE" w:bidi="ar_AE"/>
        </w:rPr>
        <w:t xml:space="preserve">ويقول المقطع إن الرب الإله لم يكن قد أمطر على </w:t>
      </w:r>
      <w:r>
        <w:rPr>
          <w:b/>
          <w:rtl/>
          <w:cs/>
          <w:lang w:val="ar_AE" w:bidi="ar_AE"/>
        </w:rPr>
        <w:t>الأرض</w:t>
      </w:r>
      <w:r>
        <w:rPr>
          <w:rtl/>
          <w:cs/>
          <w:lang w:val="ar_AE" w:bidi="ar_AE"/>
        </w:rPr>
        <w:t xml:space="preserve">. وكانت </w:t>
      </w:r>
      <w:r>
        <w:rPr>
          <w:b/>
          <w:rtl/>
          <w:cs/>
          <w:lang w:val="ar_AE" w:bidi="ar_AE"/>
        </w:rPr>
        <w:t>ينابيع</w:t>
      </w:r>
      <w:r>
        <w:rPr>
          <w:rtl/>
          <w:cs/>
          <w:lang w:val="ar_AE" w:bidi="ar_AE"/>
        </w:rPr>
        <w:t xml:space="preserve"> من المياه تصعد من الأرض لتزود الأرض بالماء. وتستخدم بعض الترجمات كلمة "ضباب" بدلًا من "ينابيع". </w:t>
      </w:r>
      <w:r>
        <w:rPr>
          <w:b/>
          <w:rtl/>
          <w:cs/>
          <w:lang w:val="ar_AE" w:bidi="ar_AE"/>
        </w:rPr>
        <w:t>والضباب</w:t>
      </w:r>
      <w:r>
        <w:rPr>
          <w:rtl/>
          <w:cs/>
          <w:lang w:val="ar_AE" w:bidi="ar_AE"/>
        </w:rPr>
        <w:t xml:space="preserve"> هو مجموعة من قطرات ماء صغيرة جدًا مُعلَّقة في الهواء، ويمكن أن تتحرك بواسطة الريح. والأرض هي اسم الكوكب الذي نعيش عليه. استخدموا الكلمة التي لديكم في لغتكم للإشارة إلى كوكبنا.</w:t>
      </w:r>
    </w:p>
    <w:p>
      <w:pPr>
        <w:bidi/>
      </w:pPr>
      <w:r>
        <w:rPr>
          <w:rtl/>
          <w:cs/>
          <w:lang w:val="ar_AE" w:bidi="ar_AE"/>
        </w:rPr>
      </w:r>
      <w:r>
        <w:rPr>
          <w:rtl/>
          <w:cs/>
          <w:lang w:val="ar_AE" w:bidi="ar_AE"/>
        </w:rPr>
        <w:t xml:space="preserve">وقد خلق الرب الإله </w:t>
      </w:r>
      <w:r>
        <w:rPr>
          <w:b/>
          <w:rtl/>
          <w:cs/>
          <w:lang w:val="ar_AE" w:bidi="ar_AE"/>
        </w:rPr>
        <w:t>الرجل</w:t>
      </w:r>
      <w:r>
        <w:rPr>
          <w:rtl/>
          <w:cs/>
          <w:lang w:val="ar_AE" w:bidi="ar_AE"/>
        </w:rPr>
        <w:t xml:space="preserve"> من </w:t>
      </w:r>
      <w:r>
        <w:rPr>
          <w:b/>
          <w:rtl/>
          <w:cs/>
          <w:lang w:val="ar_AE" w:bidi="ar_AE"/>
        </w:rPr>
        <w:t>تراب</w:t>
      </w:r>
      <w:r>
        <w:rPr>
          <w:rtl/>
          <w:cs/>
          <w:lang w:val="ar_AE" w:bidi="ar_AE"/>
        </w:rPr>
        <w:t xml:space="preserve"> الأرض. استخدموا الكلمة نفسها التي استخدمتموها في المقاطع السابقة لكلمة رجل. والتراب هو الطبقة السطحية للأرض أو الغبار. وهو ناعم وينتشر بسهولة. وتنفَّس الله </w:t>
      </w:r>
      <w:r>
        <w:rPr>
          <w:b/>
          <w:rtl/>
          <w:cs/>
          <w:lang w:val="ar_AE" w:bidi="ar_AE"/>
        </w:rPr>
        <w:t>نسمة الحياة</w:t>
      </w:r>
      <w:r>
        <w:rPr>
          <w:rtl/>
          <w:cs/>
          <w:lang w:val="ar_AE" w:bidi="ar_AE"/>
        </w:rPr>
        <w:t xml:space="preserve"> في أنف الرجل. وهذا يعني أن الله نفخ في أنف الرجل. والنَفَس الذي نفخه الله في أنف الرجل أعطي الرجل الحياة. وقد صار الرجل إنسانًا حيًا، أو قد تقولون إنه صار حيًا.</w:t>
      </w:r>
    </w:p>
    <w:p>
      <w:pPr>
        <w:bidi/>
      </w:pPr>
      <w:r>
        <w:rPr>
          <w:rtl/>
          <w:cs/>
          <w:lang w:val="ar_AE" w:bidi="ar_AE"/>
        </w:rPr>
      </w:r>
      <w:r>
        <w:rPr>
          <w:rtl/>
          <w:cs/>
          <w:lang w:val="ar_AE" w:bidi="ar_AE"/>
        </w:rPr>
        <w:t xml:space="preserve">وغرس الرب الإله جنة في </w:t>
      </w:r>
      <w:r>
        <w:rPr>
          <w:b/>
          <w:rtl/>
          <w:cs/>
          <w:lang w:val="ar_AE" w:bidi="ar_AE"/>
        </w:rPr>
        <w:t>عدن</w:t>
      </w:r>
      <w:r>
        <w:rPr>
          <w:rtl/>
          <w:cs/>
          <w:lang w:val="ar_AE" w:bidi="ar_AE"/>
        </w:rPr>
        <w:t xml:space="preserve"> في الشرق، أو في الاتجاه الذي تشرق منه الشمس. وكلمة عدن هي اسم المنطقة التي توجد فيها الجنة. وقد غرس الرب الإله العديد من </w:t>
      </w:r>
      <w:r>
        <w:rPr>
          <w:b/>
          <w:rtl/>
          <w:cs/>
          <w:lang w:val="ar_AE" w:bidi="ar_AE"/>
        </w:rPr>
        <w:t>الأشجار المثمرة</w:t>
      </w:r>
      <w:r>
        <w:rPr>
          <w:rtl/>
          <w:cs/>
          <w:lang w:val="ar_AE" w:bidi="ar_AE"/>
        </w:rPr>
        <w:t xml:space="preserve"> في الجنة، وكانت هذه الأشجار تُنتج ثمرًا لذيذًا. إذا كان لديكم كلمة في لغتكم </w:t>
      </w:r>
      <w:r>
        <w:rPr>
          <w:b/>
          <w:rtl/>
          <w:cs/>
          <w:lang w:val="ar_AE" w:bidi="ar_AE"/>
        </w:rPr>
        <w:t>للثمر</w:t>
      </w:r>
      <w:r>
        <w:rPr>
          <w:rtl/>
          <w:cs/>
          <w:lang w:val="ar_AE" w:bidi="ar_AE"/>
        </w:rPr>
        <w:t xml:space="preserve"> في صيغة الجمع، فقد تحتاجون إلى استخدامها هنا. وفي وسط الجنة، وضع الرب الإله </w:t>
      </w:r>
      <w:r>
        <w:rPr>
          <w:b/>
          <w:rtl/>
          <w:cs/>
          <w:lang w:val="ar_AE" w:bidi="ar_AE"/>
        </w:rPr>
        <w:t>شجرة الحياة</w:t>
      </w:r>
      <w:r>
        <w:rPr>
          <w:rtl/>
          <w:cs/>
          <w:lang w:val="ar_AE" w:bidi="ar_AE"/>
        </w:rPr>
        <w:t xml:space="preserve"> و</w:t>
      </w:r>
      <w:r>
        <w:rPr>
          <w:b/>
          <w:rtl/>
          <w:cs/>
          <w:lang w:val="ar_AE" w:bidi="ar_AE"/>
        </w:rPr>
        <w:t>شجرة معرفة الخير والشر</w:t>
      </w:r>
      <w:r>
        <w:rPr>
          <w:rtl/>
          <w:cs/>
          <w:lang w:val="ar_AE" w:bidi="ar_AE"/>
        </w:rPr>
        <w:t xml:space="preserve">. وثمر شجرة الحياة يجعل الشخص الذي يأكل من ذلك الثمر يعيش إلى الأبد. أما ثمر شجرة معرفة الخير والشر فيتسبب في معرفة الشخص الذي يأكل منه ما هو الخير وما هو </w:t>
      </w:r>
      <w:r>
        <w:rPr>
          <w:b/>
          <w:rtl/>
          <w:cs/>
          <w:lang w:val="ar_AE" w:bidi="ar_AE"/>
        </w:rPr>
        <w:t>الشر</w:t>
      </w:r>
      <w:r>
        <w:rPr>
          <w:rtl/>
          <w:cs/>
          <w:lang w:val="ar_AE" w:bidi="ar_AE"/>
        </w:rPr>
        <w:t xml:space="preserve">. والشر يعني أن الرجل كان سيقرر لنفسه ما يستطيع أن يفعله وما لا يستطيع أن يفعله. وهذا يجعله يفكر في نفسه كإله. انظروا قاموس الكلمات الرئيسية للحصول على مناقشة أكثر اكتمالًا لكلمة </w:t>
      </w:r>
      <w:r>
        <w:rPr>
          <w:b/>
          <w:rtl/>
          <w:cs/>
          <w:lang w:val="ar_AE" w:bidi="ar_AE"/>
        </w:rPr>
        <w:t>الشر</w:t>
      </w:r>
      <w:r>
        <w:rPr>
          <w:rtl/>
          <w:cs/>
          <w:lang w:val="ar_AE" w:bidi="ar_AE"/>
        </w:rPr>
        <w:t>.</w:t>
      </w:r>
    </w:p>
    <w:p>
      <w:pPr>
        <w:bidi/>
      </w:pPr>
      <w:r>
        <w:rPr>
          <w:rtl/>
          <w:cs/>
          <w:lang w:val="ar_AE" w:bidi="ar_AE"/>
        </w:rPr>
      </w:r>
      <w:r>
        <w:rPr>
          <w:rtl/>
          <w:cs/>
          <w:lang w:val="ar_AE" w:bidi="ar_AE"/>
        </w:rPr>
        <w:t>والنهر الذي يتدفق من أرض عدن كان يسقي الجنة. وهو ينقسم إلى أربعة فروع. وستحتاجون إلى استخدام أسماء الأنهار. احرصوا على ألا تشكّل هذه الأسماء كلمة أخرى في لغتكم. كان نهر فيشون يحيط بجميع أرض الحويلة. والذهب الذي في أرض الحويلة نقي، أي لم يختلط بالذهب شيء. كما تحتوي الحويلة على راتنج حلو الرائحة. وهي مادة تُدعى المُقل التي هي مادة عطرية شفافة، وهي صمغية صفراء اللون، ومُصَنَّعة من عصارة شجرة معينة، وتُقدَّر لاستخدامها كعطر. أنتم لا تحتاجون إلى استخدام كلمة المُقل. لكن يمكنكم أن تقولوا أنه نوع من الطيب أو عصارة ذات رائحة طيبة تُستَخرج من بعض الأشجار الموجودة هناك. وعصارة الشجرة هي السائل الذي يتصاعد في الشجرة ليغذي الأغصان العلوية والأوراق. كما تحتوي الحويلة على أحجار كريمة مثل الجزع. والجزع هو حجر متعدد الألوان يمكن أن يكون ناعمًا أو يتم نحته إلى أشكال مختلفة.</w:t>
      </w:r>
    </w:p>
    <w:p>
      <w:pPr>
        <w:bidi/>
      </w:pPr>
      <w:r>
        <w:rPr>
          <w:rtl/>
          <w:cs/>
          <w:lang w:val="ar_AE" w:bidi="ar_AE"/>
        </w:rPr>
      </w:r>
      <w:r>
        <w:rPr>
          <w:rtl/>
          <w:cs/>
          <w:lang w:val="ar_AE" w:bidi="ar_AE"/>
        </w:rPr>
        <w:t>اعرضوا صورة لبعض أحجار الجزع.</w:t>
      </w:r>
    </w:p>
    <w:p>
      <w:pPr>
        <w:bidi/>
      </w:pPr>
      <w:r>
        <w:rPr>
          <w:rtl/>
          <w:cs/>
          <w:lang w:val="ar_AE" w:bidi="ar_AE"/>
        </w:rPr>
      </w:r>
      <w:r>
        <w:rPr>
          <w:rtl/>
          <w:cs/>
          <w:lang w:val="ar_AE" w:bidi="ar_AE"/>
        </w:rPr>
        <w:t>والفرع الثاني من النهر كان يُدعى جيحون. وهو المحيط بجميع أرض كوش. وكوش هو الاسم القديم لإثيوبيا. والفرع الثالث الذي يُدعى نهر دجلة كان يتدفق شرق أرض أشور. وكلمة أشور هي اسم آخر للبلاد الأشورية القديمة. واليوم أرض أشور القديمة تُشكِّل الجزء الشمالي من العراق والجزء المجاور من تركيا. والفرع الرابع يُدعى نهر الفرات. انظروا إن كانت لغتكم تحتوي على كلمات لنهري دجلة والفرات. وهذه الأنهار لا تزل موجودة اليوم، لذلك ينبغي أن تستخدموا الكلمات نفسها التي تستخدمها لغتكم بالفعل للإشارة إلى تلك الأنهار. وستحتاجون إلى استخدام أسماء البلدان وأسماء الأنهار.</w:t>
      </w:r>
    </w:p>
    <w:p>
      <w:pPr>
        <w:bidi/>
      </w:pPr>
      <w:r>
        <w:rPr>
          <w:rtl/>
          <w:cs/>
          <w:lang w:val="ar_AE" w:bidi="ar_AE"/>
        </w:rPr>
      </w:r>
      <w:r>
        <w:rPr>
          <w:rtl/>
          <w:cs/>
          <w:lang w:val="ar_AE" w:bidi="ar_AE"/>
        </w:rPr>
        <w:t>توقَّفوا هنا واعرضوا مرة أخرى لفريق الترجمة خرائط المنطقة التي بها الأنهار الأربعة والمناطق التي تتدفق إليها.</w:t>
      </w:r>
    </w:p>
    <w:p>
      <w:pPr>
        <w:bidi/>
      </w:pPr>
      <w:r>
        <w:rPr>
          <w:rtl/>
          <w:cs/>
          <w:lang w:val="ar_AE" w:bidi="ar_AE"/>
        </w:rPr>
      </w:r>
      <w:r>
        <w:rPr>
          <w:rtl/>
          <w:cs/>
          <w:lang w:val="ar_AE" w:bidi="ar_AE"/>
        </w:rPr>
        <w:t xml:space="preserve">وقد وضع الرب الإله الرجل في جنة عدن </w:t>
      </w:r>
      <w:r>
        <w:rPr>
          <w:b/>
          <w:rtl/>
          <w:cs/>
          <w:lang w:val="ar_AE" w:bidi="ar_AE"/>
        </w:rPr>
        <w:t>ليعتني</w:t>
      </w:r>
      <w:r>
        <w:rPr>
          <w:rtl/>
          <w:cs/>
          <w:lang w:val="ar_AE" w:bidi="ar_AE"/>
        </w:rPr>
        <w:t xml:space="preserve"> بالجنة </w:t>
      </w:r>
      <w:r>
        <w:rPr>
          <w:b/>
          <w:rtl/>
          <w:cs/>
          <w:lang w:val="ar_AE" w:bidi="ar_AE"/>
        </w:rPr>
        <w:t>ويحرسها</w:t>
      </w:r>
      <w:r>
        <w:rPr>
          <w:rtl/>
          <w:cs/>
          <w:lang w:val="ar_AE" w:bidi="ar_AE"/>
        </w:rPr>
        <w:t>. والاعتناء بالجنة يمكن أن يعني الاعتناء أو الغرس أو الزرع. وهذا يعني أن الرجل كان سيعمل في الأرض حتى تنتج الأشجار ثمرًا جيدًا.</w:t>
      </w:r>
    </w:p>
    <w:p>
      <w:pPr>
        <w:bidi/>
      </w:pPr>
      <w:r>
        <w:rPr>
          <w:rtl/>
          <w:cs/>
          <w:lang w:val="ar_AE" w:bidi="ar_AE"/>
        </w:rPr>
      </w:r>
      <w:r>
        <w:rPr>
          <w:rtl/>
          <w:cs/>
          <w:lang w:val="ar_AE" w:bidi="ar_AE"/>
        </w:rPr>
        <w:t xml:space="preserve">ثم حذَّر الرب الإله الرجل. فقال الله: "من كل ثمر الجنة يمكنك أن تأكل ما عدا ثمر شجرة معرفة الخير والشر. فإن أكلت من ثمرها، فستموت بالتأكيد". الثمر في ذاته لا يجعل الشخص شريرًا. وكلمة الشر تعني أن الرجل كان يقرر لنفسه ما يريد أن يفعله و ما لا يريد أن يفعله. وهذا يعني أنه يتصرف وكأنه إله. لذا استخدموا كلمة عامة للإشارة إلى الثمر. ونحن لا نعرف ما نوع الثمر، لذلك لا تستخدموا نوعًا معينًا من الثمر مثل التفاح. وتعبير </w:t>
      </w:r>
      <w:r>
        <w:rPr>
          <w:b/>
          <w:rtl/>
          <w:cs/>
          <w:lang w:val="ar_AE" w:bidi="ar_AE"/>
        </w:rPr>
        <w:t>موتًا تموت</w:t>
      </w:r>
      <w:r>
        <w:rPr>
          <w:rtl/>
          <w:cs/>
          <w:lang w:val="ar_AE" w:bidi="ar_AE"/>
        </w:rPr>
        <w:t xml:space="preserve"> يعني أن الرجل كان سيموت بكل تأكيد.</w:t>
      </w:r>
    </w:p>
    <w:p>
      <w:pPr>
        <w:bidi/>
      </w:pPr>
      <w:r>
        <w:rPr>
          <w:rtl/>
          <w:cs/>
          <w:lang w:val="ar_AE" w:bidi="ar_AE"/>
        </w:rPr>
      </w:r>
      <w:r>
        <w:rPr>
          <w:rtl/>
          <w:cs/>
          <w:lang w:val="ar_AE" w:bidi="ar_AE"/>
        </w:rPr>
        <w:t xml:space="preserve">ثم قال الرب الإله: "ليس جيدًا أن يكون الرجل وحده. أصنع له معينًا نظيره". في هذا المقطع، يشير المعين إلى رفيق أو زميل في العمل أو شريك، وليس إلى عبد. وكان المُعين والرجل سيعملان معًا ويُكمِّلان بعضهما البعض. ثم خلق الرب الإله من الأرض جميع حيوانات البرية وطيور السماء. وهذه الحيوانات كانت قد خُلقت بالفعل كما رأينا في المقطع السابق. استخدموا الكلمات نفسها التي استخدمتموها في المقطع السابق للإشارة إلى الحيوانات والطيور. وهذه ليس خليقة أخرى للحيوانات. لكن هذا يُقدِّم تفاصيل إضافية لكيفية خلق الله الحيوانات والطيور. ثم أحضر الله الحيوانات والطيور إلى الرجل، وأعطي الرجل كل واحد منها اسمًا. وكانت هناك </w:t>
      </w:r>
      <w:r>
        <w:rPr>
          <w:b/>
          <w:rtl/>
          <w:cs/>
          <w:lang w:val="ar_AE" w:bidi="ar_AE"/>
        </w:rPr>
        <w:t>حيوانات برية</w:t>
      </w:r>
      <w:r>
        <w:rPr>
          <w:rtl/>
          <w:cs/>
          <w:lang w:val="ar_AE" w:bidi="ar_AE"/>
        </w:rPr>
        <w:t xml:space="preserve"> </w:t>
      </w:r>
      <w:r>
        <w:rPr>
          <w:b/>
          <w:rtl/>
          <w:cs/>
          <w:lang w:val="ar_AE" w:bidi="ar_AE"/>
        </w:rPr>
        <w:t>وماشية</w:t>
      </w:r>
      <w:r>
        <w:rPr>
          <w:rtl/>
          <w:cs/>
          <w:lang w:val="ar_AE" w:bidi="ar_AE"/>
        </w:rPr>
        <w:t>. وتشير كلمة الماشية إلى الحيوانات المستأنسة التي نستخدمها في الزراعة أو في الحياة اليومية مثل الخراف والخيول والحمير والدجاج والكلاب والقطط. والحيوانات البرية هي تلك التي لم يتم ترويضها أو تدجينها مثل الأسود أو النمور. استخدموا كلمة عامة مثل حيوانات المزارع أو الحيوانات المستأنسة أو الماشية. أما الرجل فلم يجد معينًا مناسبًا له بين جميع هذه الحيوانات.</w:t>
      </w:r>
    </w:p>
    <w:p>
      <w:pPr>
        <w:bidi/>
      </w:pPr>
      <w:r>
        <w:rPr>
          <w:rtl/>
          <w:cs/>
          <w:lang w:val="ar_AE" w:bidi="ar_AE"/>
        </w:rPr>
      </w:r>
      <w:r>
        <w:rPr>
          <w:rtl/>
          <w:cs/>
          <w:lang w:val="ar_AE" w:bidi="ar_AE"/>
        </w:rPr>
        <w:t>ثم أوقع الرب الإله الرجل في نوم (سُبات) عميق. وكان هذا نومًا عميقًا أو سُباتًا بمعني أنه لن يكون من السهل على الرجل أن يستيقظ. وقد أخذ الله ضلعًا من الرجل. ولا يذكر المقطع من أي جانب. وهذا يعني أن تقولوا ببساطة إن الله أخذ ضلعًا من الرجل. وخلق الله المرأة من هذا الضلع. استخدموا الكلمة نفسها التي استخدمتموها في المقاطع السابقة لكلمة امرأة. وقد أغلق الله الجرح أو شفى الجرح في جانب الرجل.</w:t>
      </w:r>
    </w:p>
    <w:p>
      <w:pPr>
        <w:bidi/>
      </w:pPr>
      <w:r>
        <w:rPr>
          <w:rtl/>
          <w:cs/>
          <w:lang w:val="ar_AE" w:bidi="ar_AE"/>
        </w:rPr>
      </w:r>
      <w:r>
        <w:rPr>
          <w:rtl/>
          <w:cs/>
          <w:lang w:val="ar_AE" w:bidi="ar_AE"/>
        </w:rPr>
        <w:t>ثم أحضر الرب الإله المرأة إلى الرجل. وهذا هو نفس الفعل عندما أحضر الله إليه الحيوانات. ولكن هذه المرة، كانت المرأة معينة أو رفيقة مقبولة. وصاح الرجل. وهذا تعبير يدل على السعادة. قد تريدون اختيار كلمة تُظهر السعادة أو الإثارة. كان الرجل يبحث عن رفيق من بين جميع الحيوانات. والآن قد وجد رفيقة. فيقول: "في النهاية!" أو "أخيرًا!" وهو يقول إن عظام المرأة تأتي من عظام الرجل. وأن لحم المرأة يأتي من لحم الرجل. فيدعوها امرأة لأنها جاءت من امرء. وهو يستخدم شكلًا شعريًا للتعبير عن هذه التعليقات. كيف تعبّرون عن هذا النوع من الشعر في لغتكم؟ استخدموا الكلمة التي استخدمتموها في المقطع السابق لكلمة امرأة.</w:t>
      </w:r>
    </w:p>
    <w:p>
      <w:pPr>
        <w:bidi/>
      </w:pPr>
      <w:r>
        <w:rPr>
          <w:rtl/>
          <w:cs/>
          <w:lang w:val="ar_AE" w:bidi="ar_AE"/>
        </w:rPr>
      </w:r>
      <w:r>
        <w:rPr>
          <w:rtl/>
          <w:cs/>
          <w:lang w:val="ar_AE" w:bidi="ar_AE"/>
        </w:rPr>
        <w:t>وهذا يشرح لماذا يترك الرجل أباه وأمه ويلتصق بزوجته ويصير الاثنان جسدًا واحدًا. وهذا يعني أن الرجل لا يستمر في العيش مع أبويه. ولم يعد تابعًا لأبويه، بل يكوِّن علاقة جديدة بزوجته وهو مُخلص لها. وهو يأخذ زوجته ويعيش معها في بيت جديد، ويُصبحان متَّحدان معًا. وكلمة "متحدان" تعني أنهما يصبحان شخصًا واحدًا أو أنهما يشكّلان عائلة جديدة معًا.</w:t>
      </w:r>
    </w:p>
    <w:p>
      <w:pPr>
        <w:bidi/>
      </w:pPr>
      <w:r>
        <w:rPr>
          <w:rtl/>
          <w:cs/>
          <w:lang w:val="ar_AE" w:bidi="ar_AE"/>
        </w:rPr>
      </w:r>
      <w:r>
        <w:rPr>
          <w:rtl/>
          <w:cs/>
          <w:lang w:val="ar_AE" w:bidi="ar_AE"/>
        </w:rPr>
        <w:t>وكان الرجل والمرأة عريانين ولم يشعرا بالخزي. وهم يعيشان في جنة عدن ولم يرتديا ثيابًا. ولم يكونا بحاجة إلى أي ثياب. ولم يشعرا بأي خزي. كما أنهما لم يشعرا بالحاجة إلى إخفاء نفسيهما أو أجزاء منهما عن بعضهم البعض أو عن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3 : 1 - 24 واحفظوه في قلوبكم. استمعوا إلى نسخة صوتية من تكوين 3 : 1 - 24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3 : 1 - 24 من الترجمة الأكثر فهمًا لكم.</w:t>
      </w:r>
    </w:p>
    <w:p>
      <w:pPr>
        <w:bidi/>
      </w:pPr>
      <w:r>
        <w:rPr>
          <w:rtl/>
          <w:cs/>
          <w:lang w:val="ar_AE" w:bidi="ar_AE"/>
        </w:rPr>
      </w:r>
      <w:r>
        <w:rPr>
          <w:rtl/>
          <w:cs/>
          <w:lang w:val="ar_AE" w:bidi="ar_AE"/>
        </w:rPr>
        <w:t>يحدث هذا المقطع بعد أن خلق الله الأرض وكل شيء عليها. ثم وضع الله الرجل والمرأة في جنة جميلة. وقال لهما إنه يمكنهما أن يأكلا من أي شجرة في الجنة إلا من شجرة معرفة الخير والشر التي في وسط الجنة. وكان الرجل والمرأة معًا في الجنة، عريانَين وهما لا يخجلان.</w:t>
      </w:r>
    </w:p>
    <w:p>
      <w:pPr>
        <w:bidi/>
      </w:pPr>
      <w:r>
        <w:rPr>
          <w:rtl/>
          <w:cs/>
          <w:lang w:val="ar_AE" w:bidi="ar_AE"/>
        </w:rPr>
      </w:r>
      <w:r>
        <w:rPr>
          <w:rtl/>
          <w:cs/>
          <w:lang w:val="ar_AE" w:bidi="ar_AE"/>
        </w:rPr>
        <w:t>يصف هذا المقطع ما حدث عندما عصى الرجل والمرأة الله وأكلا من شجرة معرفة الخير والشر التي في وسط الجنة. وفي هذا المقطع، يُستخدم كلًا من الاسم الشخصي لله، يهوه، والاسم العام لله معًا.</w:t>
      </w:r>
    </w:p>
    <w:p>
      <w:pPr>
        <w:bidi/>
      </w:pPr>
      <w:r>
        <w:rPr>
          <w:rtl/>
          <w:cs/>
          <w:lang w:val="ar_AE" w:bidi="ar_AE"/>
        </w:rPr>
      </w:r>
      <w:r>
        <w:rPr>
          <w:rtl/>
          <w:cs/>
          <w:lang w:val="ar_AE" w:bidi="ar_AE"/>
        </w:rPr>
        <w:t>ومن بين جميع الحيوانات البرية التي صنعها الرب الإله، كانت الحية أحيَل الكل. كانت الحية ذكية للغاية وكان لديها خطة. يمكن أن تكون خطط الشخص الذكي خططًا جيدة، أو يمكن أن تكون خططًا سيئة. لا يخبرنا المقطع بعد إن كانت خطط الحية سيئة أم لا. ونحن لا نعلم ما هو نوع هذه الحية.</w:t>
      </w:r>
    </w:p>
    <w:p>
      <w:pPr>
        <w:bidi/>
      </w:pPr>
      <w:r>
        <w:rPr>
          <w:rtl/>
          <w:cs/>
          <w:lang w:val="ar_AE" w:bidi="ar_AE"/>
        </w:rPr>
      </w:r>
      <w:r>
        <w:rPr>
          <w:rtl/>
          <w:cs/>
          <w:lang w:val="ar_AE" w:bidi="ar_AE"/>
        </w:rPr>
        <w:t>توقفوا هنا. انظروا معًا في المجموعة إلى صورة حيَّة. أوقفوا سماع التسجيل الصوتي هنا.</w:t>
      </w:r>
    </w:p>
    <w:p>
      <w:pPr>
        <w:bidi/>
      </w:pPr>
      <w:r>
        <w:rPr>
          <w:rtl/>
          <w:cs/>
          <w:lang w:val="ar_AE" w:bidi="ar_AE"/>
        </w:rPr>
      </w:r>
      <w:r>
        <w:rPr>
          <w:rtl/>
          <w:cs/>
          <w:lang w:val="ar_AE" w:bidi="ar_AE"/>
        </w:rPr>
        <w:t>ويبدو من مقاطع لاحقة من الكتاب المُقدَّس أنها تُشير إلى أن الحية هي الشيطان، وهو الكائن الروحي الذي قاد تمردًا على الرب يهوه. هذا المقطع لا يقول إن الحية كانت شيطان، بل يقول إن الرب الإله هو الذي خلقها. ولا يوجد أي شيء في هذا المقطع يُخبرنا أن الحية كانت أكثر من مجرد حية عادية.</w:t>
      </w:r>
    </w:p>
    <w:p>
      <w:pPr>
        <w:bidi/>
      </w:pPr>
      <w:r>
        <w:rPr>
          <w:rtl/>
          <w:cs/>
          <w:lang w:val="ar_AE" w:bidi="ar_AE"/>
        </w:rPr>
      </w:r>
      <w:r>
        <w:rPr>
          <w:rtl/>
          <w:cs/>
          <w:lang w:val="ar_AE" w:bidi="ar_AE"/>
        </w:rPr>
        <w:t>وقالت الحية للمرأة: "أحقًا قال الله إنه لا يمكنكما أن تأكلا من أي شجرة في الجنة؟" وتقول الحية هذا إما في صيغة سؤال أو كبيان يُعبِّر عن الصدمة والمفاجأة. وتستخدم الحية هذا السؤال لتجعل المرأة تشك في ما قاله الله لهما.</w:t>
      </w:r>
    </w:p>
    <w:p>
      <w:pPr>
        <w:bidi/>
      </w:pPr>
      <w:r>
        <w:rPr>
          <w:rtl/>
          <w:cs/>
          <w:lang w:val="ar_AE" w:bidi="ar_AE"/>
        </w:rPr>
      </w:r>
      <w:r>
        <w:rPr>
          <w:rtl/>
          <w:cs/>
          <w:lang w:val="ar_AE" w:bidi="ar_AE"/>
        </w:rPr>
        <w:t>أجابت المرأة: "يمكننا أن نأكل من كل شجرة في الجنة. لكن الله قال إنه لا يمكننا أن نأكل من ثمر الشجرة التي في وسط الجنة. وإننا حتى إن لمسناه، فإننا موتًا نموت." وهنا، تبالغ المرأة في ما قاله الله للرجل. ففي المقطع السابق، كان الله يقول للرجل ألا يأكل من الشجرة في وسط الجنة، لكنه لم يخبره أنهما سيموتان إذا لمسا الشجرة.</w:t>
      </w:r>
    </w:p>
    <w:p>
      <w:pPr>
        <w:bidi/>
      </w:pPr>
      <w:r>
        <w:rPr>
          <w:rtl/>
          <w:cs/>
          <w:lang w:val="ar_AE" w:bidi="ar_AE"/>
        </w:rPr>
      </w:r>
      <w:r>
        <w:rPr>
          <w:rtl/>
          <w:cs/>
          <w:lang w:val="ar_AE" w:bidi="ar_AE"/>
        </w:rPr>
        <w:t>وقالت الحية: "لن تموتا! بل إن الله يعلم أنه إنْ أكلتما من تلك الشجرة، فستنفتح عيونكما". ولا تعني الحية أن أحدهم سيفتح عيني الرجل والمرأة جسديًا. بل إنها تقول إنه إذا أكلا من هذه الشجرة فسيكتسبان معرفةً وفهمًا جديدًا.</w:t>
      </w:r>
    </w:p>
    <w:p>
      <w:pPr>
        <w:bidi/>
      </w:pPr>
      <w:r>
        <w:rPr>
          <w:rtl/>
          <w:cs/>
          <w:lang w:val="ar_AE" w:bidi="ar_AE"/>
        </w:rPr>
      </w:r>
      <w:r>
        <w:rPr>
          <w:rtl/>
          <w:cs/>
          <w:lang w:val="ar_AE" w:bidi="ar_AE"/>
        </w:rPr>
        <w:t xml:space="preserve">وتستكمل الحية. وتقول: "ستصيران مثل الله، تعرفان الفرق بين الخير والشر". وعلى الأرجح يشير مصطلح "الخير والشر" إلى معرفة كل ما هو متاح ويمكن معرفته. </w:t>
      </w:r>
    </w:p>
    <w:p>
      <w:pPr>
        <w:bidi/>
      </w:pPr>
      <w:r>
        <w:rPr>
          <w:rtl/>
          <w:cs/>
          <w:lang w:val="ar_AE" w:bidi="ar_AE"/>
        </w:rPr>
      </w:r>
      <w:r>
        <w:rPr>
          <w:rtl/>
          <w:cs/>
          <w:lang w:val="ar_AE" w:bidi="ar_AE"/>
        </w:rPr>
        <w:t>توقفوا هنا. ناقشوا في المجموعة: ما أنواع الأشياء التي يفعلها الناس في ثقافتكم من أجل اكتساب المعرفة عن كل ما هو متاح لهم؟ من الذي يعطي الناس المعرفة؟ وأين يذهب الناس ليحصلوا على المعرفة؟ وما نوع المعرفة المهمة لشعبكم؟ كيف يفكر الناس في ثقافتكم عن الذين يريدون أن يكسبوا معرفة كل ما يمكنهم من المعرفة؟ أوقفوا سماع التسجيل الصوتي هنا.</w:t>
      </w:r>
    </w:p>
    <w:p>
      <w:pPr>
        <w:bidi/>
      </w:pPr>
      <w:r>
        <w:rPr>
          <w:rtl/>
          <w:cs/>
          <w:lang w:val="ar_AE" w:bidi="ar_AE"/>
        </w:rPr>
      </w:r>
      <w:r>
        <w:rPr>
          <w:rtl/>
          <w:cs/>
          <w:lang w:val="ar_AE" w:bidi="ar_AE"/>
        </w:rPr>
        <w:t>ورأت المرأة أن ثمر الشجرة يبدو لذيذًا وأنه سيجعلها حكيمة. ولا يخبرنا المقطع ما هو نوع الثمر الذي كان على الشجرة. أخذت المرأة بعضًا من الثمر وأكلت. ثم أعطت الثمر لزوجها، الذي كان معها، فأكل. وعلى الأرجح، كان زوجها واقفًا مع المرأة طوال الوقت الذي تحدثت فيه مع الحية.</w:t>
      </w:r>
    </w:p>
    <w:p>
      <w:pPr>
        <w:bidi/>
      </w:pPr>
      <w:r>
        <w:rPr>
          <w:rtl/>
          <w:cs/>
          <w:lang w:val="ar_AE" w:bidi="ar_AE"/>
        </w:rPr>
      </w:r>
      <w:r>
        <w:rPr>
          <w:rtl/>
          <w:cs/>
          <w:lang w:val="ar_AE" w:bidi="ar_AE"/>
        </w:rPr>
        <w:t>وبمجرد أن أكل الرجل والمرأة من الثمر، انفتحت أعينهما. وهذا يعني أنهم امتلكا معرفة وفهمًا جديدين. وقد أدرك الرجل والمرأة أنهما عريانان، وشعرا بالخزي، لأنهما عريانان. وعندما يشعر الناس بالخزي، فإنهم يشعرون وكأنهم فقدوا الاحترام أو الكرامة. وقبل ذلك، لم يشعر الرجل والمرأة بالخجل أبدًا على الرغْم أنهما كانا عريانين.</w:t>
      </w:r>
    </w:p>
    <w:p>
      <w:pPr>
        <w:bidi/>
      </w:pPr>
      <w:r>
        <w:rPr>
          <w:rtl/>
          <w:cs/>
          <w:lang w:val="ar_AE" w:bidi="ar_AE"/>
        </w:rPr>
      </w:r>
      <w:r>
        <w:rPr>
          <w:rtl/>
          <w:cs/>
          <w:lang w:val="ar_AE" w:bidi="ar_AE"/>
        </w:rPr>
        <w:t>توقَّفوا هنا وناقشوا في المجموعة: كيف تصفون الخزي في ثقافتكم؟ وما الذي يجعل الناس يشعرون بالخزي في ثقافتكم؟ احكوا قصة عن شيء يجعل شخصًا ما يشعر بالخزي. أوقفوا سماع التسجيل الصوتي هنا.</w:t>
      </w:r>
    </w:p>
    <w:p>
      <w:pPr>
        <w:bidi/>
      </w:pPr>
      <w:r>
        <w:rPr>
          <w:rtl/>
          <w:cs/>
          <w:lang w:val="ar_AE" w:bidi="ar_AE"/>
        </w:rPr>
      </w:r>
      <w:r>
        <w:rPr>
          <w:rtl/>
          <w:cs/>
          <w:lang w:val="ar_AE" w:bidi="ar_AE"/>
        </w:rPr>
        <w:t>ثم يخيط الرجل والمرأة أوراق التين معًا ليغطيا أنفسهما. وكانا يجمعان أوراق التين معًا لعمل أغطية. وعلى الأرجح، كانا يرتديان هذه الأغطية حول خصرهما. تمتلك أشجار التين أوراقًا كبيرة جدًا، لذلك كانت أوراقًا مناسبة للقيام بهذا.</w:t>
      </w:r>
    </w:p>
    <w:p>
      <w:pPr>
        <w:bidi/>
      </w:pPr>
      <w:r>
        <w:rPr>
          <w:rtl/>
          <w:cs/>
          <w:lang w:val="ar_AE" w:bidi="ar_AE"/>
        </w:rPr>
      </w:r>
      <w:r>
        <w:rPr>
          <w:rtl/>
          <w:cs/>
          <w:lang w:val="ar_AE" w:bidi="ar_AE"/>
        </w:rPr>
        <w:t>توقفوا هنا. انظروا معًا إلى صورة لشجرة التين وورقة التين. أوقفوا سماع التسجيل الصوتي هنا.</w:t>
      </w:r>
    </w:p>
    <w:p>
      <w:pPr>
        <w:bidi/>
      </w:pPr>
      <w:r>
        <w:rPr>
          <w:rtl/>
          <w:cs/>
          <w:lang w:val="ar_AE" w:bidi="ar_AE"/>
        </w:rPr>
      </w:r>
      <w:r>
        <w:rPr>
          <w:rtl/>
          <w:cs/>
          <w:lang w:val="ar_AE" w:bidi="ar_AE"/>
        </w:rPr>
        <w:t>وعندما كان الجو باردًا، على الأرجح في وقت مبكر عند غروب الشمس، أو في وقت مبكر من المساء، سمع الرجل وزوجته صوت الرب الإله ماشيًا في الجنة. وحتى إن لم يكن الرب الإله يسير على قدمين مثل الناس، فإنهما كانا يستطيعان سماع صوت ما يصدر بينما هو كان آتيًا نحوهما. فاختبآ من الرب الإله في الجنة. لكن الرب كان يريد أن يتحدث مع الرجل والمرأة. فنادى الرجل قائلًا: "أين أنت؟" لقد سأل الرب الإله الرجل سؤالًا بدلًا من أن يخبره بما كان يعرف بالفعل.</w:t>
      </w:r>
    </w:p>
    <w:p>
      <w:pPr>
        <w:bidi/>
      </w:pPr>
      <w:r>
        <w:rPr>
          <w:rtl/>
          <w:cs/>
          <w:lang w:val="ar_AE" w:bidi="ar_AE"/>
        </w:rPr>
      </w:r>
      <w:r>
        <w:rPr>
          <w:rtl/>
          <w:cs/>
          <w:lang w:val="ar_AE" w:bidi="ar_AE"/>
        </w:rPr>
        <w:t>فأجاب الرجل قائلًا: "لقد سمعت صوتك في الجنة. كنت خائفًا لأني كنت عريانًا، فاختبأت".</w:t>
      </w:r>
    </w:p>
    <w:p>
      <w:pPr>
        <w:bidi/>
      </w:pPr>
      <w:r>
        <w:rPr>
          <w:rtl/>
          <w:cs/>
          <w:lang w:val="ar_AE" w:bidi="ar_AE"/>
        </w:rPr>
      </w:r>
      <w:r>
        <w:rPr>
          <w:rtl/>
          <w:cs/>
          <w:lang w:val="ar_AE" w:bidi="ar_AE"/>
        </w:rPr>
        <w:t>فسأل الرب يهوه: "مَن أعلمك أنك عريان؟ هل أكلت من الشجرة التي أوصيتك ألا تأكل منها؟"</w:t>
      </w:r>
    </w:p>
    <w:p>
      <w:pPr>
        <w:bidi/>
      </w:pPr>
      <w:r>
        <w:rPr>
          <w:rtl/>
          <w:cs/>
          <w:lang w:val="ar_AE" w:bidi="ar_AE"/>
        </w:rPr>
      </w:r>
      <w:r>
        <w:rPr>
          <w:rtl/>
          <w:cs/>
          <w:lang w:val="ar_AE" w:bidi="ar_AE"/>
        </w:rPr>
        <w:t>وبدلًا من أن يجيب مباشرة، قال الرجل: "إن المرأة التي جعلتها معي هنا أعطتني بعضًا من الثمر، فأكلت!"</w:t>
      </w:r>
    </w:p>
    <w:p>
      <w:pPr>
        <w:bidi/>
      </w:pPr>
      <w:r>
        <w:rPr>
          <w:rtl/>
          <w:cs/>
          <w:lang w:val="ar_AE" w:bidi="ar_AE"/>
        </w:rPr>
      </w:r>
      <w:r>
        <w:rPr>
          <w:rtl/>
          <w:cs/>
          <w:lang w:val="ar_AE" w:bidi="ar_AE"/>
        </w:rPr>
        <w:t>ثم قال الرب الإله للمرأة: "مَاذا فعلتِ؟" ومرة أخرى، اختار الرب الإله أن يسأل المرأة عما فعلت بدلًا من أن يُخبر المرأة بما فعلت.</w:t>
      </w:r>
    </w:p>
    <w:p>
      <w:pPr>
        <w:bidi/>
      </w:pPr>
      <w:r>
        <w:rPr>
          <w:rtl/>
          <w:cs/>
          <w:lang w:val="ar_AE" w:bidi="ar_AE"/>
        </w:rPr>
      </w:r>
      <w:r>
        <w:rPr>
          <w:rtl/>
          <w:cs/>
          <w:lang w:val="ar_AE" w:bidi="ar_AE"/>
        </w:rPr>
        <w:t>تقول المرأة: "لقد خدعتني الحية، أو كذبت علي، فأكلت من الثمر".</w:t>
      </w:r>
    </w:p>
    <w:p>
      <w:pPr>
        <w:bidi/>
      </w:pPr>
      <w:r>
        <w:rPr>
          <w:rtl/>
          <w:cs/>
          <w:lang w:val="ar_AE" w:bidi="ar_AE"/>
        </w:rPr>
      </w:r>
      <w:r>
        <w:rPr>
          <w:rtl/>
          <w:cs/>
          <w:lang w:val="ar_AE" w:bidi="ar_AE"/>
        </w:rPr>
        <w:t>لذلك تكلَّم الرب الإله إلى الحية أولًا. لم يكن الرب الإله راضيًا عن الحية، لذلك لعن الحية وعاقبها. وقال الرب الإله: "لأنكِ فعلت هذا، فأنا ألعنكِ من بين جميع الماشية، أو البهائم، وجميع حيوانات البرية".</w:t>
      </w:r>
    </w:p>
    <w:p>
      <w:pPr>
        <w:bidi/>
      </w:pPr>
      <w:r>
        <w:rPr>
          <w:rtl/>
          <w:cs/>
          <w:lang w:val="ar_AE" w:bidi="ar_AE"/>
        </w:rPr>
      </w:r>
      <w:r>
        <w:rPr>
          <w:rtl/>
          <w:cs/>
          <w:lang w:val="ar_AE" w:bidi="ar_AE"/>
        </w:rPr>
        <w:t>ثم أذل الرب الإله الحية أكثر من ذلك. وقال: "إنك ستزحفين على بطنك وتأكلين ترابًا كل حياتك". هنا، لا يعني الرب الإله على الأرجح أن الحية فقدت ساقيها أو أن الحية ستأكل التراب فقط طوال حياتها. بل أن هذه العبارات تؤكد أن الحية أصبحت الآن في مرتبة أقل من جميع الحيوانات الأخرى.</w:t>
      </w:r>
    </w:p>
    <w:p>
      <w:pPr>
        <w:bidi/>
      </w:pPr>
      <w:r>
        <w:rPr>
          <w:rtl/>
          <w:cs/>
          <w:lang w:val="ar_AE" w:bidi="ar_AE"/>
        </w:rPr>
      </w:r>
      <w:r>
        <w:rPr>
          <w:rtl/>
          <w:cs/>
          <w:lang w:val="ar_AE" w:bidi="ar_AE"/>
        </w:rPr>
        <w:t>ومن الصعب فهم الجزء التالي من هذا المقطع. وهناك العديد من التفسيرات لهذا الجزء من المقطع، لأنه في اللغة الأصلية، يمكن أن تعني كلمة "نسل" نسلًا واحدًا، أو العديد من الأنسال. استمر الرب الإله في الحديث إلى الحية. فقال: "سأجعل عداوة بينك وبين المرأة، وسأجعل نسلك ونسلها أيضًا أعداء". وعلى الأرجح، تشير كلمة "نسل" هنا إلى جميع أبناء الحية وأبناء المرأة، وأبنائهم، وأي شخص يدعو الحية أو المرأة أسلافًا لهم. هنا، قد يقصد الرب الإله على الأرجح أن جميع نسل المرأة وجميع نسل الحية سيظلون أعداءً إلى الأبد. لكن البعض يظن أن الرب الإله كان يقول إن الحية وواحد فقط من نسل المرأة، الذي هو يسوع، سيكونان أعداء لبعضهما البعض.</w:t>
      </w:r>
    </w:p>
    <w:p>
      <w:pPr>
        <w:bidi/>
      </w:pPr>
      <w:r>
        <w:rPr>
          <w:rtl/>
          <w:cs/>
          <w:lang w:val="ar_AE" w:bidi="ar_AE"/>
        </w:rPr>
      </w:r>
      <w:r>
        <w:rPr>
          <w:rtl/>
          <w:cs/>
          <w:lang w:val="ar_AE" w:bidi="ar_AE"/>
        </w:rPr>
        <w:t>ثم يواصل الرب الإله حديثه إلى الحية: "هو سيسحق رَأسَك، وَأنتِ تسحقين عَقِبَهُ". كان الله يقول إن نسل المرأة سيسحق رأس الحية أو سيحاول إيذائها. وأن الحية ستسحق أو تحاول أن تؤذي عَقِب هذا الشخص. يعتقد البعض أن هذا الجزء يتحدث عن نسلًا واحدًا، هو يسوع، الذي انتصر على الشيطان في يوم من الأيام. لكن معظم علماء الكتاب المُقدَّس، يعتقدون أن هذا تصريح عام، وتفسير لكيفية أن جميع الناس وجميع الحيات لن يحبّوا بعضهم البعض.</w:t>
      </w:r>
    </w:p>
    <w:p>
      <w:pPr>
        <w:bidi/>
      </w:pPr>
      <w:r>
        <w:rPr>
          <w:rtl/>
          <w:cs/>
          <w:lang w:val="ar_AE" w:bidi="ar_AE"/>
        </w:rPr>
      </w:r>
      <w:r>
        <w:rPr>
          <w:rtl/>
          <w:cs/>
          <w:lang w:val="ar_AE" w:bidi="ar_AE"/>
        </w:rPr>
        <w:t xml:space="preserve">ثم ينتقل الرب الإله إلى المرأة. وعلى الأرجح، فإن الرب لم يلعن المرأة، بل أخبر المرأة عن عواقب ما فعلته. ثم قال الرب: "تكثيرًا أكثِّر ألم حبلك، كما أنك ستلدين بالوجع". ويبدو الجزء التالي مُفاجئًا، لأنه بعد كل ذلك الألم، ستظل المرأة "ترغب أو تشتاق إلى زوجها، وهو سيسود عليها". يعتقد البعض أن الرب كان يقول للمرأة: "إنك ستشتاقين إلى زوجك كما سيشتاق هو إليكِ". لكن آخرين يعتقدون أن الرب قال: "إنك سترغبين في أن تتسلطي على زوجك، لكنه هو من يسود عليك، أو يكون سيدًا لكِ". لكن في هذه الترجمات جميعها، ربما كان الرب يقول للمرأة أن علاقتها بزوجها ستكون صعبة لأنهما يكافحان للسيطرة على بعضهما البعض بدلًا من العمل معًا في وحدة. </w:t>
      </w:r>
    </w:p>
    <w:p>
      <w:pPr>
        <w:bidi/>
      </w:pPr>
      <w:r>
        <w:rPr>
          <w:rtl/>
          <w:cs/>
          <w:lang w:val="ar_AE" w:bidi="ar_AE"/>
        </w:rPr>
      </w:r>
      <w:r>
        <w:rPr>
          <w:rtl/>
          <w:cs/>
          <w:lang w:val="ar_AE" w:bidi="ar_AE"/>
        </w:rPr>
        <w:t xml:space="preserve">ثم تكلَّم الرب الإله إلى آدم. وعلى الأرجح، هذه هي المرة الأولى التي يستخدم فيها الرب اسم الرجل، آدم. ويبدو اسم "آدم" مثل الكلمة التي تشير إلى "رجل" في اللغة الأصلية، العبرية. وعلى الأرجح، فإن الرب لم يلعن الرجل، بل كان فقط يُخبر الرجل عن عواقب ما فعله. </w:t>
      </w:r>
    </w:p>
    <w:p>
      <w:pPr>
        <w:bidi/>
      </w:pPr>
      <w:r>
        <w:rPr>
          <w:rtl/>
          <w:cs/>
          <w:lang w:val="ar_AE" w:bidi="ar_AE"/>
        </w:rPr>
      </w:r>
      <w:r>
        <w:rPr>
          <w:rtl/>
          <w:cs/>
          <w:lang w:val="ar_AE" w:bidi="ar_AE"/>
        </w:rPr>
        <w:t>فقال الرب: "لأنك أصغيت لامرأتك وأكلت من الشجرة التي قلت لك ألا تأكل منها، فالأرض ملعونة بسببك". والرب نفسه هو من يلعن الأرض. ثم قال لآدم: "ستضطر أن تعمل كل حياتك لتجعل الأرض تُخرِج طعامًا لك لتأكله. وستنبت الأرض شوكًا وحسكًا لك، وستأكل النباتات التي تنمو في الأرض". الشوك والحسك يحتويان على أطراف حادة. ومن الصعب إخراجها من الأرض لزراعة الطعام. فالرب الإله كان يقول لآدم هنا إنه من الآن فصاعدًا سيضطر آدم إلى زرع المحاصيل في الحقول في الأرض وإلى حصادها.</w:t>
      </w:r>
    </w:p>
    <w:p>
      <w:pPr>
        <w:bidi/>
      </w:pPr>
      <w:r>
        <w:rPr>
          <w:rtl/>
          <w:cs/>
          <w:lang w:val="ar_AE" w:bidi="ar_AE"/>
        </w:rPr>
      </w:r>
      <w:r>
        <w:rPr>
          <w:rtl/>
          <w:cs/>
          <w:lang w:val="ar_AE" w:bidi="ar_AE"/>
        </w:rPr>
        <w:t>توقفوا هنا. انظروا معًا إلى صور للشوك والحسك. أوقفوا سماع التسجيل الصوتي هنا.</w:t>
      </w:r>
    </w:p>
    <w:p>
      <w:pPr>
        <w:bidi/>
      </w:pPr>
      <w:r>
        <w:rPr>
          <w:rtl/>
          <w:cs/>
          <w:lang w:val="ar_AE" w:bidi="ar_AE"/>
        </w:rPr>
      </w:r>
      <w:r>
        <w:rPr>
          <w:rtl/>
          <w:cs/>
          <w:lang w:val="ar_AE" w:bidi="ar_AE"/>
        </w:rPr>
        <w:t>وتابع الرب الإله قائلًا: "إنك ستَعْمل بشدة، وستعرق لتحصل على ما يكفي من الطعام لتأكله. وأنت ستفعل هذا حتى تعود إلى الأرض، لأنك قد خُلقت من الأرض. فإنك من تراب، وإلى تراب تعود". وهنا، الرب الإله يعني أن الرجل كان سيموت يومًا ما. وعندما يموت البشر، تصبح أجسادهم ترابًا، أو غبارًا، مرة أخرى. ويُذكِّر الرب الإله آدم بأنه هو الذي خلقه من الأرض في الأصل عندما أخذ بعض التراب ليُشَكِّل جسد آدم.</w:t>
      </w:r>
    </w:p>
    <w:p>
      <w:pPr>
        <w:bidi/>
      </w:pPr>
      <w:r>
        <w:rPr>
          <w:rtl/>
          <w:cs/>
          <w:lang w:val="ar_AE" w:bidi="ar_AE"/>
        </w:rPr>
      </w:r>
      <w:r>
        <w:rPr>
          <w:rtl/>
          <w:cs/>
          <w:lang w:val="ar_AE" w:bidi="ar_AE"/>
        </w:rPr>
        <w:t>ثم دعا الرجل آدم، زوجته حواء، لأنها كانت ستصبح أمًا لكل حي. اسم "حواء" يشبه الكلمة العبرية التي تعني "الحياة". ثم صنع الرب الإله ثيابًا من جلد الحيوان لآدم وزوجته، ونحن لا نعلم ما هو نوع الجلد الحيواني الذي استخدمه الله، أو كيف حصل على هذا الجلد. لكن الثياب كانت على الأرجح شيئًا مثل رداء طويل بدون أكمام.</w:t>
      </w:r>
    </w:p>
    <w:p>
      <w:pPr>
        <w:bidi/>
      </w:pPr>
      <w:r>
        <w:rPr>
          <w:rtl/>
          <w:cs/>
          <w:lang w:val="ar_AE" w:bidi="ar_AE"/>
        </w:rPr>
      </w:r>
      <w:r>
        <w:rPr>
          <w:rtl/>
          <w:cs/>
          <w:lang w:val="ar_AE" w:bidi="ar_AE"/>
        </w:rPr>
        <w:t>ثم تكلَّم الرب الإله إلى نفسه. وأدرك أن البشر صاروا "الآن كواحد منا". يدرك الله أن البشر، مثله، يعرفون كل شيء عن الخير والشر. والآن هو يريد أن يمنعهم من مشكلة أسوأ. ثم قال في نفسه: "ماذا لو كان الناس يمدُّون أيديهم، ويأخذوا من ثمر شجرة الحياة ويأكلوه؟ ثم يحيون إلى الأبد..." فالله كان يعرف أنهم إذا أكلوا أو استمروا في الأكل من الشجرة التي تعطي الحياة، فلن يموتوا أبدًا. فطرد الرب الإله الرجل والمرأة من جنة عدن، مما يعني أنهما لا يستطيعان العودة إلى الجنة أبدًا. وأرسل آدم إلى خارج الجنة ليعمل ويزرع الطعام من الأرض التي كان الرب الإله قد خلق آدم منها.</w:t>
      </w:r>
    </w:p>
    <w:p>
      <w:pPr>
        <w:bidi/>
      </w:pPr>
      <w:r>
        <w:rPr>
          <w:rtl/>
          <w:cs/>
          <w:lang w:val="ar_AE" w:bidi="ar_AE"/>
        </w:rPr>
      </w:r>
      <w:r>
        <w:rPr>
          <w:rtl/>
          <w:cs/>
          <w:lang w:val="ar_AE" w:bidi="ar_AE"/>
        </w:rPr>
        <w:t>وبعد أن أخرجهما الرب الإله، وضع الكروبيم على الأرجح عند المدخل الشرقي للجنة. والكروبيم هي حراس الأماكن المُقَدَّسة. وغالبًا ما يرمزون لمحضر الرب. وكان لديهم جسد أسد، وأجنحة طير، ووجه إنسان.</w:t>
      </w:r>
    </w:p>
    <w:p>
      <w:pPr>
        <w:bidi/>
      </w:pPr>
      <w:r>
        <w:rPr>
          <w:rtl/>
          <w:cs/>
          <w:lang w:val="ar_AE" w:bidi="ar_AE"/>
        </w:rPr>
      </w:r>
      <w:r>
        <w:rPr>
          <w:rtl/>
          <w:cs/>
          <w:lang w:val="ar_AE" w:bidi="ar_AE"/>
        </w:rPr>
        <w:t>توقفوا هنا. انظروا معًا في المجموعة إلى صورة كروبيم. أوقِفوا الاستماع إلى التسجيل الصوتي هنا.</w:t>
      </w:r>
    </w:p>
    <w:p>
      <w:pPr>
        <w:bidi/>
      </w:pPr>
      <w:r>
        <w:rPr>
          <w:rtl/>
          <w:cs/>
          <w:lang w:val="ar_AE" w:bidi="ar_AE"/>
        </w:rPr>
      </w:r>
      <w:r>
        <w:rPr>
          <w:rtl/>
          <w:cs/>
          <w:lang w:val="ar_AE" w:bidi="ar_AE"/>
        </w:rPr>
        <w:t>ثم وضع الرب الإله لهيب سيف متقلب يتحرك ذهابًا وإيابًا لحراسة وحماية طريق شجرة الحياة. وكان السيف على الأرجح يتحرك في الهواء.</w:t>
      </w:r>
    </w:p>
    <w:p>
      <w:pPr>
        <w:bidi/>
      </w:pPr>
      <w:r>
        <w:rPr>
          <w:rtl/>
          <w:cs/>
          <w:lang w:val="ar_AE" w:bidi="ar_AE"/>
        </w:rPr>
      </w:r>
      <w:r>
        <w:rPr>
          <w:rtl/>
          <w:cs/>
          <w:lang w:val="ar_AE" w:bidi="ar_AE"/>
        </w:rPr>
        <w:t>توقفوا هنا. انظروا معًا إلى صورة سيف. أوقِفوا الاستماع إلى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3 : 1 - 24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تتحدث الحية مع المرأة وتخدعها لتأكل من الثمر الذي قال الرب الإله ألا تأكله. وتعطي المرأة للرجل الذي كان معها، وهو أيضًا يأكل. ويدرك الرجل والمرأة أنهما عريانان، ويشعران بالخزي.</w:t>
      </w:r>
    </w:p>
    <w:p>
      <w:pPr>
        <w:bidi/>
      </w:pPr>
      <w:r>
        <w:rPr>
          <w:rtl/>
          <w:cs/>
          <w:lang w:val="ar_AE" w:bidi="ar_AE"/>
        </w:rPr>
      </w:r>
      <w:r>
        <w:rPr>
          <w:b/>
          <w:rtl/>
          <w:cs/>
          <w:lang w:val="ar_AE" w:bidi="ar_AE"/>
        </w:rPr>
        <w:t>في المشهد الثاني:</w:t>
      </w:r>
      <w:r>
        <w:rPr>
          <w:rtl/>
          <w:cs/>
          <w:lang w:val="ar_AE" w:bidi="ar_AE"/>
        </w:rPr>
        <w:t xml:space="preserve"> عند المساء، يسير الرب الإله في الجنة. فيختبأ الرجل والمرأة لأنهما كانا خائفين. ويطرح الرب الإله بعض الأسئلة على الرجل. فيجيب الرجل إن المرأة قد أعطته الثمر. وتقول المرأة إن الحية قد خدعتها.</w:t>
      </w:r>
    </w:p>
    <w:p>
      <w:pPr>
        <w:bidi/>
      </w:pPr>
      <w:r>
        <w:rPr>
          <w:rtl/>
          <w:cs/>
          <w:lang w:val="ar_AE" w:bidi="ar_AE"/>
        </w:rPr>
      </w:r>
      <w:r>
        <w:rPr>
          <w:b/>
          <w:rtl/>
          <w:cs/>
          <w:lang w:val="ar_AE" w:bidi="ar_AE"/>
        </w:rPr>
        <w:t>في المشهد الثالث:</w:t>
      </w:r>
      <w:r>
        <w:rPr>
          <w:rtl/>
          <w:cs/>
          <w:lang w:val="ar_AE" w:bidi="ar_AE"/>
        </w:rPr>
        <w:t xml:space="preserve"> يلعن الرب الإله الحية. ثم يخبر الرب الإله المرأة أنها ستتألم عندما تلد، وأنها ستشتاق إلى زوجها، لكن زوجها سيسود عليها. ثم يخبر الرب الإله الرجل أنه يجب أن يعمل بجدية كبيرة ليزرع الطعام، وأن الرجل سيموت يومًا ما.</w:t>
      </w:r>
    </w:p>
    <w:p>
      <w:pPr>
        <w:bidi/>
      </w:pPr>
      <w:r>
        <w:rPr>
          <w:rtl/>
          <w:cs/>
          <w:lang w:val="ar_AE" w:bidi="ar_AE"/>
        </w:rPr>
      </w:r>
      <w:r>
        <w:rPr>
          <w:b/>
          <w:rtl/>
          <w:cs/>
          <w:lang w:val="ar_AE" w:bidi="ar_AE"/>
        </w:rPr>
        <w:t>في المشهد الرابع:</w:t>
      </w:r>
      <w:r>
        <w:rPr>
          <w:rtl/>
          <w:cs/>
          <w:lang w:val="ar_AE" w:bidi="ar_AE"/>
        </w:rPr>
        <w:t xml:space="preserve"> يدعو آدم، الرجل، زوجته حواء. ويصنع الرب الإله ثيابًا لآدم وحواء.</w:t>
      </w:r>
    </w:p>
    <w:p>
      <w:pPr>
        <w:bidi/>
      </w:pPr>
      <w:r>
        <w:rPr>
          <w:rtl/>
          <w:cs/>
          <w:lang w:val="ar_AE" w:bidi="ar_AE"/>
        </w:rPr>
      </w:r>
      <w:r>
        <w:rPr>
          <w:b/>
          <w:rtl/>
          <w:cs/>
          <w:lang w:val="ar_AE" w:bidi="ar_AE"/>
        </w:rPr>
        <w:t>في المشهد الخامس:</w:t>
      </w:r>
      <w:r>
        <w:rPr>
          <w:rtl/>
          <w:cs/>
          <w:lang w:val="ar_AE" w:bidi="ar_AE"/>
        </w:rPr>
        <w:t xml:space="preserve"> يقرر الرب الإله أن يطرد الرجل والمرأة إلى خارج الجنة. ويقيم الكروبيم ولهيب سيف متقلب ليحفظ الطريق إلى شجرة الحياة.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الحية</w:t>
      </w:r>
    </w:p>
    <w:p>
      <w:pPr>
        <w:pStyle w:val="ListBullet"/>
        <w:bidi/>
        <w:spacing w:line="240" w:lineRule="auto"/>
        <w:ind w:left="720"/>
      </w:pPr>
      <w:r>
        <w:rPr>
          <w:rtl/>
          <w:cs/>
          <w:lang w:val="ar_AE" w:bidi="ar_AE"/>
        </w:rPr>
      </w:r>
      <w:r>
        <w:rPr>
          <w:rtl/>
          <w:cs/>
          <w:lang w:val="ar_AE" w:bidi="ar_AE"/>
        </w:rPr>
        <w:t>نسل الحية</w:t>
      </w:r>
    </w:p>
    <w:p>
      <w:pPr>
        <w:pStyle w:val="ListBullet"/>
        <w:bidi/>
        <w:spacing w:line="240" w:lineRule="auto"/>
        <w:ind w:left="720"/>
      </w:pPr>
      <w:r>
        <w:rPr>
          <w:rtl/>
          <w:cs/>
          <w:lang w:val="ar_AE" w:bidi="ar_AE"/>
        </w:rPr>
      </w:r>
      <w:r>
        <w:rPr>
          <w:rtl/>
          <w:cs/>
          <w:lang w:val="ar_AE" w:bidi="ar_AE"/>
        </w:rPr>
        <w:t>المرأة، التي تُدعى حواء</w:t>
      </w:r>
    </w:p>
    <w:p>
      <w:pPr>
        <w:pStyle w:val="ListBullet"/>
        <w:bidi/>
        <w:spacing w:line="240" w:lineRule="auto"/>
        <w:ind w:left="720"/>
      </w:pPr>
      <w:r>
        <w:rPr>
          <w:rtl/>
          <w:cs/>
          <w:lang w:val="ar_AE" w:bidi="ar_AE"/>
        </w:rPr>
      </w:r>
      <w:r>
        <w:rPr>
          <w:rtl/>
          <w:cs/>
          <w:lang w:val="ar_AE" w:bidi="ar_AE"/>
        </w:rPr>
        <w:t>نسل المرأة</w:t>
      </w:r>
    </w:p>
    <w:p>
      <w:pPr>
        <w:pStyle w:val="ListBullet"/>
        <w:bidi/>
        <w:spacing w:line="240" w:lineRule="auto"/>
        <w:ind w:left="720"/>
      </w:pPr>
      <w:r>
        <w:rPr>
          <w:rtl/>
          <w:cs/>
          <w:lang w:val="ar_AE" w:bidi="ar_AE"/>
        </w:rPr>
      </w:r>
      <w:r>
        <w:rPr>
          <w:rtl/>
          <w:cs/>
          <w:lang w:val="ar_AE" w:bidi="ar_AE"/>
        </w:rPr>
        <w:t>الرجل، الذي يُدعى آدم</w:t>
      </w:r>
    </w:p>
    <w:p>
      <w:pPr>
        <w:pStyle w:val="ListBullet"/>
        <w:bidi/>
        <w:spacing w:line="240" w:lineRule="auto"/>
        <w:ind w:left="720"/>
      </w:pPr>
      <w:r>
        <w:rPr>
          <w:rtl/>
          <w:cs/>
          <w:lang w:val="ar_AE" w:bidi="ar_AE"/>
        </w:rPr>
      </w:r>
      <w:r>
        <w:rPr>
          <w:rtl/>
          <w:cs/>
          <w:lang w:val="ar_AE" w:bidi="ar_AE"/>
        </w:rPr>
        <w:t>الرب الإله</w:t>
      </w:r>
    </w:p>
    <w:p>
      <w:pPr>
        <w:pStyle w:val="ListBullet"/>
        <w:bidi/>
        <w:spacing w:line="240" w:lineRule="auto"/>
        <w:ind w:left="720"/>
      </w:pPr>
      <w:r>
        <w:rPr>
          <w:rtl/>
          <w:cs/>
          <w:lang w:val="ar_AE" w:bidi="ar_AE"/>
        </w:rPr>
      </w:r>
      <w:r>
        <w:rPr>
          <w:rtl/>
          <w:cs/>
          <w:lang w:val="ar_AE" w:bidi="ar_AE"/>
        </w:rPr>
        <w:t>والكروبيم</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المشهد الأول بكلمة تُظهر لنا أن قصة جديدة قد بدأت.</w:t>
      </w:r>
    </w:p>
    <w:p>
      <w:pPr>
        <w:bidi/>
      </w:pPr>
      <w:r>
        <w:rPr>
          <w:rtl/>
          <w:cs/>
          <w:lang w:val="ar_AE" w:bidi="ar_AE"/>
        </w:rPr>
      </w:r>
      <w:r>
        <w:rPr>
          <w:rtl/>
          <w:cs/>
          <w:lang w:val="ar_AE" w:bidi="ar_AE"/>
        </w:rPr>
        <w:t>توقفوا هنا وناقشوا في المجموعة: كيف تبدأون قصصًا جديدة في لغتكم؟ هل لديكم أي كلمات أو عبارات تستخدمونها لبدء قصص جديدة؟ أوقفوا سماع التسجيل الصوتي هنا.</w:t>
      </w:r>
    </w:p>
    <w:p>
      <w:pPr>
        <w:bidi/>
      </w:pPr>
      <w:r>
        <w:rPr>
          <w:rtl/>
          <w:cs/>
          <w:lang w:val="ar_AE" w:bidi="ar_AE"/>
        </w:rPr>
      </w:r>
      <w:r>
        <w:rPr>
          <w:rtl/>
          <w:cs/>
          <w:lang w:val="ar_AE" w:bidi="ar_AE"/>
        </w:rPr>
        <w:t>والآن تتحدث الحية، وهي الأحيل بين جميع الحيوانات البرية التي صنعها الرب الإله، مع المرأة. ومن المهم أن نتذكّر أن زوج المرأة كان على الأرجح معها في الوقت الذي كانت تتحدث فيه الحية. وتقول الحية: "أحقًا قال الله إنه لا يمكنكما أن تأكلا من أي شجرة في الجنة؟" وتطرح الحية السؤال كما لو كانت مندهشة. لكن الحية تحاول أن تجعل المرأة تشك في ما قاله الله.</w:t>
      </w:r>
    </w:p>
    <w:p>
      <w:pPr>
        <w:bidi/>
      </w:pPr>
      <w:r>
        <w:rPr>
          <w:rtl/>
          <w:cs/>
          <w:lang w:val="ar_AE" w:bidi="ar_AE"/>
        </w:rPr>
      </w:r>
      <w:r>
        <w:rPr>
          <w:rtl/>
          <w:cs/>
          <w:lang w:val="ar_AE" w:bidi="ar_AE"/>
        </w:rPr>
        <w:t>توقَّفوا هنا وناقشوا في المجموعة: كيف تُظهرون أن شخصًا ما قد تفاجأ وأنتم تروون قصص في لغتكم؟ أوقفوا سماع التسجيل الصوتي هنا.</w:t>
      </w:r>
    </w:p>
    <w:p>
      <w:pPr>
        <w:bidi/>
      </w:pPr>
      <w:r>
        <w:rPr>
          <w:rtl/>
          <w:cs/>
          <w:lang w:val="ar_AE" w:bidi="ar_AE"/>
        </w:rPr>
      </w:r>
      <w:r>
        <w:rPr>
          <w:rtl/>
          <w:cs/>
          <w:lang w:val="ar_AE" w:bidi="ar_AE"/>
        </w:rPr>
        <w:t>تجيب المرأة: "يمكننا أن نأكل من ثمر كل شجرة في الجنة". ثم تقوم المرأة بعمل تباين. فتقول: "</w:t>
      </w:r>
      <w:r>
        <w:rPr>
          <w:b/>
          <w:rtl/>
          <w:cs/>
          <w:lang w:val="ar_AE" w:bidi="ar_AE"/>
        </w:rPr>
        <w:t>لكن</w:t>
      </w:r>
      <w:r>
        <w:rPr>
          <w:rtl/>
          <w:cs/>
          <w:lang w:val="ar_AE" w:bidi="ar_AE"/>
        </w:rPr>
        <w:t xml:space="preserve"> لا يمكننا أن نأكل من ثمر الشجرة التي في وسط الجنة فقط. فإن الله قال لنا: "لا يمكنكما أن تأكلا أو تلمسا الشجرة التي في وسط الجنة. وإن فعلتما ذلك، فإنكما موتًا تموتا."</w:t>
      </w:r>
    </w:p>
    <w:p>
      <w:pPr>
        <w:bidi/>
      </w:pPr>
      <w:r>
        <w:rPr>
          <w:rtl/>
          <w:cs/>
          <w:lang w:val="ar_AE" w:bidi="ar_AE"/>
        </w:rPr>
      </w:r>
      <w:r>
        <w:rPr>
          <w:rtl/>
          <w:cs/>
          <w:lang w:val="ar_AE" w:bidi="ar_AE"/>
        </w:rPr>
        <w:t>ثم تصنع الحية تباينًا قويًا. وتجيب: "كلا! لن تموتا! بل إن الله عالم أنه بمجرد أن تأكلا من الثمر ستصبحان حكيمين. وستعرفان كل شيء، وتصيران تمامًا مثل الله."</w:t>
      </w:r>
    </w:p>
    <w:p>
      <w:pPr>
        <w:bidi/>
      </w:pPr>
      <w:r>
        <w:rPr>
          <w:rtl/>
          <w:cs/>
          <w:lang w:val="ar_AE" w:bidi="ar_AE"/>
        </w:rPr>
      </w:r>
      <w:r>
        <w:rPr>
          <w:rtl/>
          <w:cs/>
          <w:lang w:val="ar_AE" w:bidi="ar_AE"/>
        </w:rPr>
        <w:t>وبينما تتحدث الحية والمرأة، فإنهما تستخدمان صيغة المثنى "أنتما". وهذا يعني أنهما عندما يقولان "أنتما"، فإنهما يشيران إلى كل من المرأة والرجل. كما أنهما تستخدمان الاسم العام لله فقط، وليس اسم الله الشخصي، يهوه.</w:t>
      </w:r>
    </w:p>
    <w:p>
      <w:pPr>
        <w:bidi/>
      </w:pPr>
      <w:r>
        <w:rPr>
          <w:rtl/>
          <w:cs/>
          <w:lang w:val="ar_AE" w:bidi="ar_AE"/>
        </w:rPr>
      </w:r>
      <w:r>
        <w:rPr>
          <w:rtl/>
          <w:cs/>
          <w:lang w:val="ar_AE" w:bidi="ar_AE"/>
        </w:rPr>
        <w:t>وترى المرأة أن ثمر الشجرة جيد للأكل، وجميل للنظر. وهي تريد الثمر لأنه سيجعلها شخصية حكيمة. لذلك تأخذ بعضًا من ثمرها وتأكل. وتؤكد اللغة التي يستخدمها المقطع هنا على أفعال المرأة لتُظهر أن أفعالها كانت مهمة.</w:t>
      </w:r>
    </w:p>
    <w:p>
      <w:pPr>
        <w:bidi/>
      </w:pPr>
      <w:r>
        <w:rPr>
          <w:rtl/>
          <w:cs/>
          <w:lang w:val="ar_AE" w:bidi="ar_AE"/>
        </w:rPr>
      </w:r>
      <w:r>
        <w:rPr>
          <w:rtl/>
          <w:cs/>
          <w:lang w:val="ar_AE" w:bidi="ar_AE"/>
        </w:rPr>
        <w:t>توقَّفوا هنا وناقشوا في المجموعة: كيف تؤكدون أفعال شخص ما عندما تروون القصص في ثقافتكم؟ احكوا قصة من ثقافتكم بها عمل مهم. وانتبهوا إلى الطريقة التي تتحدثون بها عن الفعل - نغمة صوتكم، ومشاعركم، وكلماتكم. أوقِفوا الاستماع إلى التسجيل الصوتي هنا.</w:t>
      </w:r>
    </w:p>
    <w:p>
      <w:pPr>
        <w:bidi/>
      </w:pPr>
      <w:r>
        <w:rPr>
          <w:rtl/>
          <w:cs/>
          <w:lang w:val="ar_AE" w:bidi="ar_AE"/>
        </w:rPr>
      </w:r>
      <w:r>
        <w:rPr>
          <w:rtl/>
          <w:cs/>
          <w:lang w:val="ar_AE" w:bidi="ar_AE"/>
        </w:rPr>
        <w:t xml:space="preserve">وتعطي المرأة بعضًا من الثمر لزوجها، الذي كان معها، فيأكل. ومن المهم أن نتذكّر أن اللغة الأصلية تعني أن الرجل كان واقفًا بالقرب من المرأة خلال المحادثة كلها. وتتضمن بعض الترجمات هذه المعلومات. وعلى الفور، تنفتح أعين الرجل والمرأة، ويشعران فجأة بالخزي لأنهما لا يرتديان أي ثياب. فخاطا أوراق التين معًا ليُغطّيا أنفسهما. </w:t>
      </w:r>
    </w:p>
    <w:p>
      <w:pPr>
        <w:bidi/>
      </w:pPr>
      <w:r>
        <w:rPr>
          <w:rtl/>
          <w:cs/>
          <w:lang w:val="ar_AE" w:bidi="ar_AE"/>
        </w:rPr>
      </w:r>
      <w:r>
        <w:rPr>
          <w:rtl/>
          <w:cs/>
          <w:lang w:val="ar_AE" w:bidi="ar_AE"/>
        </w:rPr>
        <w:t>يحدث المشهد الثاني لاحقًا، على الأرجح عند غروب الشمس أو في أول المساء.</w:t>
      </w:r>
    </w:p>
    <w:p>
      <w:pPr>
        <w:bidi/>
      </w:pPr>
      <w:r>
        <w:rPr>
          <w:rtl/>
          <w:cs/>
          <w:lang w:val="ar_AE" w:bidi="ar_AE"/>
        </w:rPr>
      </w:r>
      <w:r>
        <w:rPr>
          <w:rtl/>
          <w:cs/>
          <w:lang w:val="ar_AE" w:bidi="ar_AE"/>
        </w:rPr>
        <w:t>توقَّفوا هنا وناقشوا في المجموعة: ما الكلمات أو العبارات التي تستخدمونها لوصف أوقات مختلفة من اليوم؟ ما الكلمة أو العبارة التي تستخدمونها في لغتكم لوصف أول المساء؟ أوقفوا سماع التسجيل الصوتي هنا.</w:t>
      </w:r>
    </w:p>
    <w:p>
      <w:pPr>
        <w:bidi/>
      </w:pPr>
      <w:r>
        <w:rPr>
          <w:rtl/>
          <w:cs/>
          <w:lang w:val="ar_AE" w:bidi="ar_AE"/>
        </w:rPr>
      </w:r>
      <w:r>
        <w:rPr>
          <w:rtl/>
          <w:cs/>
          <w:lang w:val="ar_AE" w:bidi="ar_AE"/>
        </w:rPr>
        <w:t>قد ترغبون في إعادة ترتيب التمثيل في هذا المشهد. في ذلك المساء يأتي الرب الإله ويتمشى في الجنة. ويبدو أن اللغة الأصلية تُظهر أن الرب الإله كان يأتي بانتظام في هذا الوقت من اليوم ليسير معهما. وعندما يسمعان صوت خطوات الرب الإله، أو صوت الله يدخل الجنة، يذهب الرجل وزوجته وراء الأشجار حتى لا يراهما. وينادي الرب الإله الرجل: "أين أنت؟"</w:t>
      </w:r>
    </w:p>
    <w:p>
      <w:pPr>
        <w:bidi/>
      </w:pPr>
      <w:r>
        <w:rPr>
          <w:rtl/>
          <w:cs/>
          <w:lang w:val="ar_AE" w:bidi="ar_AE"/>
        </w:rPr>
      </w:r>
      <w:r>
        <w:rPr>
          <w:rtl/>
          <w:cs/>
          <w:lang w:val="ar_AE" w:bidi="ar_AE"/>
        </w:rPr>
        <w:t>توقَّفوا هنا وناقشوا في المجموعة: كيف تنادون إلى أحدهم عندما تحاولون العثور عليه؟ أوقفوا سماع التسجيل الصوتي هنا.</w:t>
      </w:r>
    </w:p>
    <w:p>
      <w:pPr>
        <w:bidi/>
      </w:pPr>
      <w:r>
        <w:rPr>
          <w:rtl/>
          <w:cs/>
          <w:lang w:val="ar_AE" w:bidi="ar_AE"/>
        </w:rPr>
      </w:r>
      <w:r>
        <w:rPr>
          <w:rtl/>
          <w:cs/>
          <w:lang w:val="ar_AE" w:bidi="ar_AE"/>
        </w:rPr>
        <w:t>فيجيب الرجل أنه قد اختبأ عندما سمع صوت الرب الإله في الجنة لأنه كان خائفًا، بسبب أنه كان عريانًا. ويسأل الرب الإله الرجل: "مَن أخبرك أنك عريان؟" وعندما يطرح الرب الإله هذا السؤال، فإنه يعني: "كيف عرفتَ أنك عريان؟" ثم يسأل الله الرجل إذا كان قد أكل من الشجرة التي أمره الرب ألا يأكل منها. لكن الرجل لا يجيب بشكل مباشر. بل يقول في الحال: "إن المرأة التي جعلتها معي، هي التي أعطتني بعضًا من ثمرها". ويتحدث الله الآن مباشرة إلى المرأة. ويسأل: "ما هذا الذي فعلتِ؟" وهو ما يعني حقًا: "لماذا فعلت ذلك؟" وتقول المرأة إنها أكلت من الثمر لأن الحية كذبت عليها.</w:t>
      </w:r>
    </w:p>
    <w:p>
      <w:pPr>
        <w:bidi/>
      </w:pPr>
      <w:r>
        <w:rPr>
          <w:rtl/>
          <w:cs/>
          <w:lang w:val="ar_AE" w:bidi="ar_AE"/>
        </w:rPr>
      </w:r>
      <w:r>
        <w:rPr>
          <w:rtl/>
          <w:cs/>
          <w:lang w:val="ar_AE" w:bidi="ar_AE"/>
        </w:rPr>
        <w:t>في المشهد الثالث، يتحدث الرب الإله إلى الحية. ويلعن الحية. وعندما يلعن الله شخصًا، فإن هذا يعني أنه غير راضٍ عنه، لذلك يعاقبه عن طريق لعنه. وهذا يعني أن شيئًا غير سار سيحدث للشخص.</w:t>
      </w:r>
    </w:p>
    <w:p>
      <w:pPr>
        <w:bidi/>
      </w:pPr>
      <w:r>
        <w:rPr>
          <w:rtl/>
          <w:cs/>
          <w:lang w:val="ar_AE" w:bidi="ar_AE"/>
        </w:rPr>
      </w:r>
      <w:r>
        <w:rPr>
          <w:rtl/>
          <w:cs/>
          <w:lang w:val="ar_AE" w:bidi="ar_AE"/>
        </w:rPr>
        <w:t>توقَّفوا هنا وناقشوا في المجموعة: كيف يلعن الناس الأشخاص الآخرين أو الأشياء في ثقافتكم؟ ما نوع اللغة التي يستخدمها الناس في هذه اللعنات؟ أوقفوا سماع التسجيل الصوتي هنا.</w:t>
      </w:r>
    </w:p>
    <w:p>
      <w:pPr>
        <w:bidi/>
      </w:pPr>
      <w:r>
        <w:rPr>
          <w:rtl/>
          <w:cs/>
          <w:lang w:val="ar_AE" w:bidi="ar_AE"/>
        </w:rPr>
      </w:r>
      <w:r>
        <w:rPr>
          <w:rtl/>
          <w:cs/>
          <w:lang w:val="ar_AE" w:bidi="ar_AE"/>
        </w:rPr>
        <w:t>ويتحدث الرب الإله إلى الحية، والمرأة، والرجل. وعندما يتحدث إليهم، فإن ما يقوله هو في شكل شعري، أو لغة خاصة.</w:t>
      </w:r>
    </w:p>
    <w:p>
      <w:pPr>
        <w:bidi/>
      </w:pPr>
      <w:r>
        <w:rPr>
          <w:rtl/>
          <w:cs/>
          <w:lang w:val="ar_AE" w:bidi="ar_AE"/>
        </w:rPr>
      </w:r>
      <w:r>
        <w:rPr>
          <w:rtl/>
          <w:cs/>
          <w:lang w:val="ar_AE" w:bidi="ar_AE"/>
        </w:rPr>
        <w:t>ويقول الرب الإله للحية: "لأنكِ فعلت هذا، فأنا ألعنكِ من بين جميع الحيوانات". ولا يلعن الله جميع الحيوانات هنا، بل هو فقط يلعن الحية. ثم يجعل الرب الإله الحية أقل من جميع الحيوانات. ويقول: "إنك ستزحفين على بطنك، ورأسكِ سيكون دائمًا في التراب. وسأجعلك أنت والمرأة تكرهان بعضكما البعض. وسأجعل نسلك ونسلها يكرهان بعضهما البعض. فإن نسلها سيسحق رأسك، وأمّا أنت فستسحقين عَقِبَهُ." هنا، يفعل كل من نسل المرأة والحية نفس الفعل المتمثل في سحق أو ضرب بعضهما البعض. ويبدو أن المقطع يتحدث فقط عن نسل واحد، بصيغة المفرد، سيسحق رأس الحية، وعن حية واحدة فقط ستسحق عَقِب هذا الشخص. ومع ذلك، ففي اللغة الأصلية، قد يعني النسل العديد من الأنسال. لذلك يعتقد معظم الناس أن هذا يتحدث عن الحيَّات والبشر عمومًا.</w:t>
      </w:r>
    </w:p>
    <w:p>
      <w:pPr>
        <w:bidi/>
      </w:pPr>
      <w:r>
        <w:rPr>
          <w:rtl/>
          <w:cs/>
          <w:lang w:val="ar_AE" w:bidi="ar_AE"/>
        </w:rPr>
      </w:r>
      <w:r>
        <w:rPr>
          <w:rtl/>
          <w:cs/>
          <w:lang w:val="ar_AE" w:bidi="ar_AE"/>
        </w:rPr>
        <w:t xml:space="preserve">ثم يقول الرب الإله للمرأة: "تكثيرًا أكثر أتعاب حبلك، وبالوجع ستلدين أولادًا". ثم يصنع الله مقابلة هنا. ويقول: "وعلى الرغم من ذلك، فأنت ستشتاقين إلى زوجك، لكنه سيسود عليك. </w:t>
      </w:r>
    </w:p>
    <w:p>
      <w:pPr>
        <w:bidi/>
      </w:pPr>
      <w:r>
        <w:rPr>
          <w:rtl/>
          <w:cs/>
          <w:lang w:val="ar_AE" w:bidi="ar_AE"/>
        </w:rPr>
      </w:r>
      <w:r>
        <w:rPr>
          <w:rtl/>
          <w:cs/>
          <w:lang w:val="ar_AE" w:bidi="ar_AE"/>
        </w:rPr>
        <w:t>ثم استخدم الرب الإله اسم آدم للمرة الأولى. وقال لآدم: "لأنك أصغيت لامرأتك وأكلت من الشجرة التي أوصيتك ألا تأكل منها، فأنا ألعن الأرض بسببك. وستتعب لتزرع الطعام منها طوال حياتك. وستنبت الأرض شوكًا وحسكًا لك، مع أنك ستأكل النباتات من الأرض. وبعرق وجهك سيكون لك طعامًا لتأكله." هنا، "بعرق وجهك" هو قول يعني أن الرجل سيعمل بجدية للحصول على الطعام، حتى أن جسده كله سيعرق بشدة.</w:t>
      </w:r>
    </w:p>
    <w:p>
      <w:pPr>
        <w:bidi/>
      </w:pPr>
      <w:r>
        <w:rPr>
          <w:rtl/>
          <w:cs/>
          <w:lang w:val="ar_AE" w:bidi="ar_AE"/>
        </w:rPr>
      </w:r>
      <w:r>
        <w:rPr>
          <w:rtl/>
          <w:cs/>
          <w:lang w:val="ar_AE" w:bidi="ar_AE"/>
        </w:rPr>
        <w:t>توقَّفوا هنا وناقشوا في المجموعة: كيف تتحدثون عن العمل الشاق؟ ما نوع العبارات الخاصة التي تستخدمونها لوصف العمل الشاق؟ أوقفوا سماع التسجيل الصوتي هنا.</w:t>
      </w:r>
    </w:p>
    <w:p>
      <w:pPr>
        <w:bidi/>
      </w:pPr>
      <w:r>
        <w:rPr>
          <w:rtl/>
          <w:cs/>
          <w:lang w:val="ar_AE" w:bidi="ar_AE"/>
        </w:rPr>
      </w:r>
      <w:r>
        <w:rPr>
          <w:rtl/>
          <w:cs/>
          <w:lang w:val="ar_AE" w:bidi="ar_AE"/>
        </w:rPr>
        <w:t>ويقول الرب الإله إن الرجل سيعمل بجدية هكذا حتى يعود إلى الأرض التي خُلق منها. وهذا يعني أن الرجل سيموت. ويستمر الرب الإله قائلًا: "إنك من تراب، وإلى ترابٍ ستعود". هنا، تشير عبارة "تعود إلى التراب" إلى الرجل عندما يموت. إذ تتحلل أجساد الموتى إلى تراب وغبار بعد وقت طويل.</w:t>
      </w:r>
    </w:p>
    <w:p>
      <w:pPr>
        <w:bidi/>
      </w:pPr>
      <w:r>
        <w:rPr>
          <w:rtl/>
          <w:cs/>
          <w:lang w:val="ar_AE" w:bidi="ar_AE"/>
        </w:rPr>
      </w:r>
      <w:r>
        <w:rPr>
          <w:rtl/>
          <w:cs/>
          <w:lang w:val="ar_AE" w:bidi="ar_AE"/>
        </w:rPr>
        <w:t>توقَّفوا هنا وناقشوا في المجموعة: كيف تتحدثون عن الموت؟ ما أنواع العبارات الخاصة التي تستخدمونها لوصف الموت؟ أوقفوا سماع التسجيل الصوتي هنا.</w:t>
      </w:r>
    </w:p>
    <w:p>
      <w:pPr>
        <w:bidi/>
      </w:pPr>
      <w:r>
        <w:rPr>
          <w:rtl/>
          <w:cs/>
          <w:lang w:val="ar_AE" w:bidi="ar_AE"/>
        </w:rPr>
      </w:r>
      <w:r>
        <w:rPr>
          <w:rtl/>
          <w:cs/>
          <w:lang w:val="ar_AE" w:bidi="ar_AE"/>
        </w:rPr>
        <w:t>المشهد الرابع هو استراحة عن التمثيل. وهو يقدِّم معلومات أساسية للقصة.</w:t>
      </w:r>
    </w:p>
    <w:p>
      <w:pPr>
        <w:bidi/>
      </w:pPr>
      <w:r>
        <w:rPr>
          <w:rtl/>
          <w:cs/>
          <w:lang w:val="ar_AE" w:bidi="ar_AE"/>
        </w:rPr>
      </w:r>
      <w:r>
        <w:rPr>
          <w:rtl/>
          <w:cs/>
          <w:lang w:val="ar_AE" w:bidi="ar_AE"/>
        </w:rPr>
        <w:t>ويدعو آدم زوجته حواء، وهو ما قد يعني "الحياة". وستصبح حواء أمًا لكل الناس الأحياء. وهذه لغة خاصة تعني أن جميع الناس على الأرض هم نسل حواء.</w:t>
      </w:r>
    </w:p>
    <w:p>
      <w:pPr>
        <w:bidi/>
      </w:pPr>
      <w:r>
        <w:rPr>
          <w:rtl/>
          <w:cs/>
          <w:lang w:val="ar_AE" w:bidi="ar_AE"/>
        </w:rPr>
      </w:r>
      <w:r>
        <w:rPr>
          <w:rtl/>
          <w:cs/>
          <w:lang w:val="ar_AE" w:bidi="ar_AE"/>
        </w:rPr>
        <w:t>وينتهي المشهد الرابع بالله وهو يصنع ثيابًا لآدم وحواء من جلود الحيوانات. وقد يكون الله إما وضع الثياب على آدم وحواء بنفسه، أو أنه أعطاهما الثياب وقد لبساها.</w:t>
      </w:r>
    </w:p>
    <w:p>
      <w:pPr>
        <w:bidi/>
      </w:pPr>
      <w:r>
        <w:rPr>
          <w:rtl/>
          <w:cs/>
          <w:lang w:val="ar_AE" w:bidi="ar_AE"/>
        </w:rPr>
      </w:r>
      <w:r>
        <w:rPr>
          <w:rtl/>
          <w:cs/>
          <w:lang w:val="ar_AE" w:bidi="ar_AE"/>
        </w:rPr>
        <w:t>في المشهد الخامس، يبدأ سرد القصة مرة أخرى. ويتحدث الرب الإله إلى نفسه. ويقول الرب الإله في نفسه: "هوذا هؤلاء البشر قد صاروا مثلنا، لأنهم يعرفون الخير والشر، أو أنهم يعرفون كل شيء". وتعني كلمة "هوذا" أن الرب الإله يقول شيئًا مهمًا هنا. وعلى الأرجح فإن الرب لا يتحدث إلى مجموعة من الآلهة أو الملائكة هنا. في ذلك الوقت، كان الحكام أحيانًا يدعون أنفسهم "نحن" كعلامة للاحترام، لذلك قد يكون هذا هو السبب في أن الرب يستخدم صيغة الجمع "نحن" هنا.</w:t>
      </w:r>
    </w:p>
    <w:p>
      <w:pPr>
        <w:bidi/>
      </w:pPr>
      <w:r>
        <w:rPr>
          <w:rtl/>
          <w:cs/>
          <w:lang w:val="ar_AE" w:bidi="ar_AE"/>
        </w:rPr>
      </w:r>
      <w:r>
        <w:rPr>
          <w:rtl/>
          <w:cs/>
          <w:lang w:val="ar_AE" w:bidi="ar_AE"/>
        </w:rPr>
        <w:t>ثم يطرد الرب الإله الرجل والمرأة بعيدًا عن جنة عدن بطريقة قوية. وليس للرجل والمرأة خيار بشأن ما إذا كان سيغادران الجنة أم لا. ويرسل الرب الإله آدم إلى الخارج ليعمل الأرض، أي التراب، الذي كان آدم قد خُلق منه. ونحن نرى فكرة عودة آدم إلى الأرض، أو التراب، التي قد جُبِل منها، عدة مرات في هذه القصة.</w:t>
      </w:r>
    </w:p>
    <w:p>
      <w:pPr>
        <w:bidi/>
      </w:pPr>
      <w:r>
        <w:rPr>
          <w:rtl/>
          <w:cs/>
          <w:lang w:val="ar_AE" w:bidi="ar_AE"/>
        </w:rPr>
      </w:r>
      <w:r>
        <w:rPr>
          <w:rtl/>
          <w:cs/>
          <w:lang w:val="ar_AE" w:bidi="ar_AE"/>
        </w:rPr>
        <w:t>ثم نرى ما فعله الرب الإله ليحمي الطريق إلى شجرة الحياة. فقد وضع الرب الإله الكروبيم القوي في شرق الجنة.</w:t>
      </w:r>
    </w:p>
    <w:p>
      <w:pPr>
        <w:bidi/>
      </w:pPr>
      <w:r>
        <w:rPr>
          <w:rtl/>
          <w:cs/>
          <w:lang w:val="ar_AE" w:bidi="ar_AE"/>
        </w:rPr>
      </w:r>
      <w:r>
        <w:rPr>
          <w:rtl/>
          <w:cs/>
          <w:lang w:val="ar_AE" w:bidi="ar_AE"/>
        </w:rPr>
        <w:t>كما يضع سيفًا ناريًا يتحرك ذهابًا وإيابًا ليحفظ الطريق إلى شجرة الحياة. ونحن لا نعرف ما إذا كان هذا السيف نارًا على شكل سيف، أم سيفًا مشتعلًا، أو كان يلمع بنور ساطع. وقد كانت السيوف رمزًا للحماية.</w:t>
      </w:r>
    </w:p>
    <w:p>
      <w:pPr>
        <w:bidi/>
      </w:pPr>
      <w:r>
        <w:rPr>
          <w:rtl/>
          <w:cs/>
          <w:lang w:val="ar_AE" w:bidi="ar_AE"/>
        </w:rPr>
      </w:r>
      <w:r>
        <w:rPr>
          <w:rtl/>
          <w:cs/>
          <w:lang w:val="ar_AE" w:bidi="ar_AE"/>
        </w:rPr>
        <w:t>توقَّفوا هنا وناقشوا في المجموعة: ما رموز الحماية التي لديكم في ثقافتكم؟ عندما تفكرون في سيف له نار تخرج منه، ما المشاعر التي تشعرون بها؟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3 : 1 - 24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هذه القصة بها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الحية</w:t>
      </w:r>
    </w:p>
    <w:p>
      <w:pPr>
        <w:pStyle w:val="ListBullet"/>
        <w:bidi/>
        <w:spacing w:line="240" w:lineRule="auto"/>
        <w:ind w:left="720"/>
      </w:pPr>
      <w:r>
        <w:rPr>
          <w:rtl/>
          <w:cs/>
          <w:lang w:val="ar_AE" w:bidi="ar_AE"/>
        </w:rPr>
      </w:r>
      <w:r>
        <w:rPr>
          <w:rtl/>
          <w:cs/>
          <w:lang w:val="ar_AE" w:bidi="ar_AE"/>
        </w:rPr>
        <w:t>نسل الحية</w:t>
      </w:r>
    </w:p>
    <w:p>
      <w:pPr>
        <w:pStyle w:val="ListBullet"/>
        <w:bidi/>
        <w:spacing w:line="240" w:lineRule="auto"/>
        <w:ind w:left="720"/>
      </w:pPr>
      <w:r>
        <w:rPr>
          <w:rtl/>
          <w:cs/>
          <w:lang w:val="ar_AE" w:bidi="ar_AE"/>
        </w:rPr>
      </w:r>
      <w:r>
        <w:rPr>
          <w:rtl/>
          <w:cs/>
          <w:lang w:val="ar_AE" w:bidi="ar_AE"/>
        </w:rPr>
        <w:t>المرأة، التي تُدعى حواء</w:t>
      </w:r>
    </w:p>
    <w:p>
      <w:pPr>
        <w:pStyle w:val="ListBullet"/>
        <w:bidi/>
        <w:spacing w:line="240" w:lineRule="auto"/>
        <w:ind w:left="720"/>
      </w:pPr>
      <w:r>
        <w:rPr>
          <w:rtl/>
          <w:cs/>
          <w:lang w:val="ar_AE" w:bidi="ar_AE"/>
        </w:rPr>
      </w:r>
      <w:r>
        <w:rPr>
          <w:rtl/>
          <w:cs/>
          <w:lang w:val="ar_AE" w:bidi="ar_AE"/>
        </w:rPr>
        <w:t>نسل المرأة</w:t>
      </w:r>
    </w:p>
    <w:p>
      <w:pPr>
        <w:pStyle w:val="ListBullet"/>
        <w:bidi/>
        <w:spacing w:line="240" w:lineRule="auto"/>
        <w:ind w:left="720"/>
      </w:pPr>
      <w:r>
        <w:rPr>
          <w:rtl/>
          <w:cs/>
          <w:lang w:val="ar_AE" w:bidi="ar_AE"/>
        </w:rPr>
      </w:r>
      <w:r>
        <w:rPr>
          <w:rtl/>
          <w:cs/>
          <w:lang w:val="ar_AE" w:bidi="ar_AE"/>
        </w:rPr>
        <w:t>الرجل، الذي يُدعى آدم</w:t>
      </w:r>
    </w:p>
    <w:p>
      <w:pPr>
        <w:pStyle w:val="ListBullet"/>
        <w:bidi/>
        <w:spacing w:line="240" w:lineRule="auto"/>
        <w:ind w:left="720"/>
      </w:pPr>
      <w:r>
        <w:rPr>
          <w:rtl/>
          <w:cs/>
          <w:lang w:val="ar_AE" w:bidi="ar_AE"/>
        </w:rPr>
      </w:r>
      <w:r>
        <w:rPr>
          <w:rtl/>
          <w:cs/>
          <w:lang w:val="ar_AE" w:bidi="ar_AE"/>
        </w:rPr>
        <w:t>الرب الإله</w:t>
      </w:r>
    </w:p>
    <w:p>
      <w:pPr>
        <w:pStyle w:val="ListBullet"/>
        <w:bidi/>
        <w:spacing w:line="240" w:lineRule="auto"/>
        <w:ind w:left="720"/>
      </w:pPr>
      <w:r>
        <w:rPr>
          <w:rtl/>
          <w:cs/>
          <w:lang w:val="ar_AE" w:bidi="ar_AE"/>
        </w:rPr>
      </w:r>
      <w:r>
        <w:rPr>
          <w:rtl/>
          <w:cs/>
          <w:lang w:val="ar_AE" w:bidi="ar_AE"/>
        </w:rPr>
        <w:t>والكروبيم</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كانت الحية أحيل جميع الحيوانات التي خلقها الرب الإله. وقالت الحية للمرأة: "أحقًا قال الله أنه لا يمكنكما أن تأكلا من أي شجرة في الجنة؟"</w:t>
      </w:r>
    </w:p>
    <w:p>
      <w:pPr>
        <w:bidi/>
      </w:pPr>
      <w:r>
        <w:rPr>
          <w:rtl/>
          <w:cs/>
          <w:lang w:val="ar_AE" w:bidi="ar_AE"/>
        </w:rPr>
      </w:r>
      <w:r>
        <w:rPr>
          <w:rtl/>
          <w:cs/>
          <w:lang w:val="ar_AE" w:bidi="ar_AE"/>
        </w:rPr>
        <w:t>أجابت المرأة: "هذا ليس حقيقيًا. فإن الله قال إنه يمكننا أن نأكل من ثمر أي شجرة في الجنة. لكن الله قال إنه لا يمكننا أن نأكل من ثمر الشجرة التي في وسط الجنة. وقد قال الله إنه إذا لمسنا الشجرة، فإننا موتًا نموت".</w:t>
      </w:r>
    </w:p>
    <w:p>
      <w:pPr>
        <w:bidi/>
      </w:pPr>
      <w:r>
        <w:rPr>
          <w:rtl/>
          <w:cs/>
          <w:lang w:val="ar_AE" w:bidi="ar_AE"/>
        </w:rPr>
      </w:r>
      <w:r>
        <w:rPr>
          <w:rtl/>
          <w:cs/>
          <w:lang w:val="ar_AE" w:bidi="ar_AE"/>
        </w:rPr>
        <w:t>فقالت الحية: "لا، هذا ليس صحيحًا. بل الله يعلم أنكما إذا أكلتما من ثمر الشجرة التي في وسط الجنة، فستعرِفان جميع الخير والشر كما يعرفه الله".</w:t>
      </w:r>
    </w:p>
    <w:p>
      <w:pPr>
        <w:bidi/>
      </w:pPr>
      <w:r>
        <w:rPr>
          <w:rtl/>
          <w:cs/>
          <w:lang w:val="ar_AE" w:bidi="ar_AE"/>
        </w:rPr>
      </w:r>
      <w:r>
        <w:rPr>
          <w:rtl/>
          <w:cs/>
          <w:lang w:val="ar_AE" w:bidi="ar_AE"/>
        </w:rPr>
        <w:t>أوقفوا التمثيل. اسألوا الشخص الذي يؤدي دور الحية. "بماذا تفكر أو تشعر؟" قد يجيب الشخص بعبارات مثل: "أريد أن أخدع المرأة حتى تأكل الثمر"، أو "أنا أكذب على المرأة"، أو "أريد أن أرى الناس يعانون!" واصلوا التمثيل.</w:t>
      </w:r>
    </w:p>
    <w:p>
      <w:pPr>
        <w:bidi/>
      </w:pPr>
      <w:r>
        <w:rPr>
          <w:rtl/>
          <w:cs/>
          <w:lang w:val="ar_AE" w:bidi="ar_AE"/>
        </w:rPr>
      </w:r>
      <w:r>
        <w:rPr>
          <w:rtl/>
          <w:cs/>
          <w:lang w:val="ar_AE" w:bidi="ar_AE"/>
        </w:rPr>
        <w:t>ورأت المرأة أن ثمر الشجرة جيد للأكل، وجميل للغاية. وقد أرادت الثمر لأنه سيجعلها حكيمة. لذلك أخذت بعض من الثمر وأكلت.</w:t>
      </w:r>
    </w:p>
    <w:p>
      <w:pPr>
        <w:bidi/>
      </w:pPr>
      <w:r>
        <w:rPr>
          <w:rtl/>
          <w:cs/>
          <w:lang w:val="ar_AE" w:bidi="ar_AE"/>
        </w:rPr>
      </w:r>
      <w:r>
        <w:rPr>
          <w:rtl/>
          <w:cs/>
          <w:lang w:val="ar_AE" w:bidi="ar_AE"/>
        </w:rPr>
        <w:t>أوقفوا التمثيل. اسأل الشخصية التي تؤدي دور المرأة: "بماذا تشعرين أو تفكرين؟" قد تجيب الشخصية بعبارات مثل: "أريد أن أصبح حكيمة"، أو "أنا أسلك بحسب ما أريد"، أو "أنا أشك في أن ما قاله لي الله كان حقيقيًا"، أو "أريد أن أكون مثل الله". واصلوا التمثيل. وأعطت المرأة أيضًا بعض الثمر لزوجها الذي كان معها، فأكل. اسأل الشخص الذي يؤدي دور زوج المرأة: "بماذا تشعر أو تفكر؟" قد يجيب الشخص بعبارات مثل: "لقد سمعت ما قالته الحية، وقد أقنعتني الحية،" أو "أشك في أن ما قاله الله لي كان حقيقيًا"، أو: "زوجتي تفعل هذا، لذلك يجب أن يكون كل شيء على ما يرام". واصلوا التمثيل.</w:t>
      </w:r>
    </w:p>
    <w:p>
      <w:pPr>
        <w:bidi/>
      </w:pPr>
      <w:r>
        <w:rPr>
          <w:rtl/>
          <w:cs/>
          <w:lang w:val="ar_AE" w:bidi="ar_AE"/>
        </w:rPr>
      </w:r>
      <w:r>
        <w:rPr>
          <w:rtl/>
          <w:cs/>
          <w:lang w:val="ar_AE" w:bidi="ar_AE"/>
        </w:rPr>
        <w:t>وقد أدرك الرجل والمرأة أنهما كانا عريانين. وقد شعرا بالخزي، لذلك خاطا ثيابًا من الأوراق.</w:t>
      </w:r>
    </w:p>
    <w:p>
      <w:pPr>
        <w:bidi/>
      </w:pPr>
      <w:r>
        <w:rPr>
          <w:rtl/>
          <w:cs/>
          <w:lang w:val="ar_AE" w:bidi="ar_AE"/>
        </w:rPr>
      </w:r>
      <w:r>
        <w:rPr>
          <w:rtl/>
          <w:cs/>
          <w:lang w:val="ar_AE" w:bidi="ar_AE"/>
        </w:rPr>
        <w:t>أوقفوا التمثيل. اسألوا الأشخاص الذين يؤدون دور الرجل والمرأة: "فيم تفكرون أو بماذا تشعرون؟" وقد يجيبون بعبارات مثل: "هذا شعور جديد"، أو "نشعر بالخزي والذنب لأننا لا نرتدي ثيابًا"، أو "نشعر بالخوف من أن نذهب إلى الله طلبًا للمساعدة". واصلوا التمثيل.</w:t>
      </w:r>
    </w:p>
    <w:p>
      <w:pPr>
        <w:bidi/>
      </w:pPr>
      <w:r>
        <w:rPr>
          <w:rtl/>
          <w:cs/>
          <w:lang w:val="ar_AE" w:bidi="ar_AE"/>
        </w:rPr>
      </w:r>
      <w:r>
        <w:rPr>
          <w:rtl/>
          <w:cs/>
          <w:lang w:val="ar_AE" w:bidi="ar_AE"/>
        </w:rPr>
        <w:t>ثم في وقت مبكر من المساء، سمع الرجل والمرأة الرب يهوه وهو يسير في الجنة، فاختبآ. فنادى الرب الإله: "أين أنت؟" فأخبر الرجل الرب يهوه أنه كان يختبئ لأنه كان عريانًا. فسأل الرب يهوه: "مَن أعلمك أنك عريان؟ هل أكلت من الشجرة التي أوصيتك ألا تأكل منها؟"</w:t>
      </w:r>
    </w:p>
    <w:p>
      <w:pPr>
        <w:bidi/>
      </w:pPr>
      <w:r>
        <w:rPr>
          <w:rtl/>
          <w:cs/>
          <w:lang w:val="ar_AE" w:bidi="ar_AE"/>
        </w:rPr>
      </w:r>
      <w:r>
        <w:rPr>
          <w:rtl/>
          <w:cs/>
          <w:lang w:val="ar_AE" w:bidi="ar_AE"/>
        </w:rPr>
        <w:t>أوقفوا التمثيل. اسأل الشخص الذي يؤدي دور الله: "بماذا تفكر أو تشعر؟" قد يجيب الشخص بعبارات مثل: "أنا أعرف ما حدث، لكني أريد أن يخبرني الرجُل بذلك"، أو "أنا حزين جدًا لأن الرجل عصاني". واصلوا التمثيل.</w:t>
      </w:r>
    </w:p>
    <w:p>
      <w:pPr>
        <w:bidi/>
      </w:pPr>
      <w:r>
        <w:rPr>
          <w:rtl/>
          <w:cs/>
          <w:lang w:val="ar_AE" w:bidi="ar_AE"/>
        </w:rPr>
      </w:r>
      <w:r>
        <w:rPr>
          <w:rtl/>
          <w:cs/>
          <w:lang w:val="ar_AE" w:bidi="ar_AE"/>
        </w:rPr>
        <w:t>أجاب الرجل: "المرأة التي جعلتها معي. هي أعطتني من ثمر الشجرة، فأكلت".</w:t>
      </w:r>
    </w:p>
    <w:p>
      <w:pPr>
        <w:bidi/>
      </w:pPr>
      <w:r>
        <w:rPr>
          <w:rtl/>
          <w:cs/>
          <w:lang w:val="ar_AE" w:bidi="ar_AE"/>
        </w:rPr>
      </w:r>
      <w:r>
        <w:rPr>
          <w:rtl/>
          <w:cs/>
          <w:lang w:val="ar_AE" w:bidi="ar_AE"/>
        </w:rPr>
        <w:t>فسأل الرب الإله المرأة ماذا فعلت.</w:t>
      </w:r>
    </w:p>
    <w:p>
      <w:pPr>
        <w:bidi/>
      </w:pPr>
      <w:r>
        <w:rPr>
          <w:rtl/>
          <w:cs/>
          <w:lang w:val="ar_AE" w:bidi="ar_AE"/>
        </w:rPr>
      </w:r>
      <w:r>
        <w:rPr>
          <w:rtl/>
          <w:cs/>
          <w:lang w:val="ar_AE" w:bidi="ar_AE"/>
        </w:rPr>
        <w:t>أجابت المرأة: "الحية قد خدعتني. ولهذا السبب أكلت".</w:t>
      </w:r>
    </w:p>
    <w:p>
      <w:pPr>
        <w:bidi/>
      </w:pPr>
      <w:r>
        <w:rPr>
          <w:rtl/>
          <w:cs/>
          <w:lang w:val="ar_AE" w:bidi="ar_AE"/>
        </w:rPr>
      </w:r>
      <w:r>
        <w:rPr>
          <w:rtl/>
          <w:cs/>
          <w:lang w:val="ar_AE" w:bidi="ar_AE"/>
        </w:rPr>
        <w:t>أوقفوا التمثيل. اسألوا الأشخاص الذين يؤدون دور الرجل والمرأة: "فيم تفكرون أو بماذا تشعرون؟" قد يجيبان بعبارات مثل: "نشعر بالذنب، لذلك نحاول أن نلقي اللوم على الآخرين على ما حدث"، أو "نحن نشعر بالخجل لأن الرب اكتشف ما فعلنا". واصلوا التمثيل.</w:t>
      </w:r>
    </w:p>
    <w:p>
      <w:pPr>
        <w:bidi/>
      </w:pPr>
      <w:r>
        <w:rPr>
          <w:rtl/>
          <w:cs/>
          <w:lang w:val="ar_AE" w:bidi="ar_AE"/>
        </w:rPr>
      </w:r>
      <w:r>
        <w:rPr>
          <w:rtl/>
          <w:cs/>
          <w:lang w:val="ar_AE" w:bidi="ar_AE"/>
        </w:rPr>
        <w:t>ثم لعن الرب الحية. ثم أخبر الرب الإله المرأة أنها ستتألم عندما تلد وأنها ستشتاق إلى زوجها، لكنه سيسود عليها. ثم أخبر الرب الإله الرجل أنه يجب أن يعمل بجدٍ ليزرع الطعام، وأنه سيصبح يومًا ما ترابًا.</w:t>
      </w:r>
    </w:p>
    <w:p>
      <w:pPr>
        <w:bidi/>
      </w:pPr>
      <w:r>
        <w:rPr>
          <w:rtl/>
          <w:cs/>
          <w:lang w:val="ar_AE" w:bidi="ar_AE"/>
        </w:rPr>
      </w:r>
      <w:r>
        <w:rPr>
          <w:rtl/>
          <w:cs/>
          <w:lang w:val="ar_AE" w:bidi="ar_AE"/>
        </w:rPr>
        <w:t>أوقفوا التمثيل. اسألوا الأشخاص الذين يؤدون دور الرجل والمرأة: "فيم تفكرون أو بماذا تشعرون؟" قد يجيبان بعبارات مثل: "نحن حزينان للغاية"، أو "نحن محطمان لمعرفة كل شيء سيحدث بسبب ما فعلناه"، أو "نحن غاضبان بسبب ما حدث". واصلوا التمثيل.</w:t>
      </w:r>
    </w:p>
    <w:p>
      <w:pPr>
        <w:bidi/>
      </w:pPr>
      <w:r>
        <w:rPr>
          <w:rtl/>
          <w:cs/>
          <w:lang w:val="ar_AE" w:bidi="ar_AE"/>
        </w:rPr>
      </w:r>
      <w:r>
        <w:rPr>
          <w:rtl/>
          <w:cs/>
          <w:lang w:val="ar_AE" w:bidi="ar_AE"/>
        </w:rPr>
        <w:t>ثم صنع الله ثيابًا للرجل والمرأة، وأخرجهما من الجنة حتى لا يأكلان أبدًا من شجرة الحياة. وقد وضع الله الكروبيم ولهيب سيف متقلب أمام مدخل الجنة ليحمي الطريق إلى شجرة الحياة.</w:t>
      </w:r>
    </w:p>
    <w:p>
      <w:pPr>
        <w:bidi/>
      </w:pPr>
      <w:r>
        <w:rPr>
          <w:rtl/>
          <w:cs/>
          <w:lang w:val="ar_AE" w:bidi="ar_AE"/>
        </w:rPr>
      </w:r>
      <w:r>
        <w:rPr>
          <w:rtl/>
          <w:cs/>
          <w:lang w:val="ar_AE" w:bidi="ar_AE"/>
        </w:rPr>
        <w:t>انهوا التمثيل. اسأل الشخص الذي يؤدي دور الله: "بماذا تفكر أو تشعر؟" قد يجيب الشخص بعبارات مثل: "أنا حزين جدًا لأن العديد من الأمور صارت خطأ الآن لأن الرجل والمرأة فعلا هذا"، أو "لا أريد أن يأكل الرجل أو المرأة من شجرة الحياة ويعيشان هكذا إلى الأبد".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3 : 1 - 24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كانت </w:t>
      </w:r>
      <w:r>
        <w:rPr>
          <w:b/>
          <w:rtl/>
          <w:cs/>
          <w:lang w:val="ar_AE" w:bidi="ar_AE"/>
        </w:rPr>
        <w:t>الحية</w:t>
      </w:r>
      <w:r>
        <w:rPr>
          <w:rtl/>
          <w:cs/>
          <w:lang w:val="ar_AE" w:bidi="ar_AE"/>
        </w:rPr>
        <w:t xml:space="preserve"> أحيَل جميع الحيوانات التي خلقها </w:t>
      </w:r>
      <w:r>
        <w:rPr>
          <w:b/>
          <w:rtl/>
          <w:cs/>
          <w:lang w:val="ar_AE" w:bidi="ar_AE"/>
        </w:rPr>
        <w:t>الرب</w:t>
      </w:r>
      <w:r>
        <w:rPr>
          <w:rtl/>
          <w:cs/>
          <w:lang w:val="ar_AE" w:bidi="ar_AE"/>
        </w:rPr>
        <w:t xml:space="preserve"> </w:t>
      </w:r>
      <w:r>
        <w:rPr>
          <w:b/>
          <w:rtl/>
          <w:cs/>
          <w:lang w:val="ar_AE" w:bidi="ar_AE"/>
        </w:rPr>
        <w:t>الإله</w:t>
      </w:r>
      <w:r>
        <w:rPr>
          <w:rtl/>
          <w:cs/>
          <w:lang w:val="ar_AE" w:bidi="ar_AE"/>
        </w:rPr>
        <w:t>. والحية هي حيوان طويل ونحيف بلا أرجل.</w:t>
      </w:r>
    </w:p>
    <w:p>
      <w:pPr>
        <w:bidi/>
      </w:pPr>
      <w:r>
        <w:rPr>
          <w:rtl/>
          <w:cs/>
          <w:lang w:val="ar_AE" w:bidi="ar_AE"/>
        </w:rPr>
      </w:r>
      <w:r>
        <w:rPr>
          <w:rtl/>
          <w:cs/>
          <w:lang w:val="ar_AE" w:bidi="ar_AE"/>
        </w:rPr>
        <w:t>اسم الله في هذا المقطع هو مزيج من اسمين لله: الرب أو يهوه، و</w:t>
      </w:r>
      <w:r>
        <w:rPr>
          <w:b/>
          <w:rtl/>
          <w:cs/>
          <w:lang w:val="ar_AE" w:bidi="ar_AE"/>
        </w:rPr>
        <w:t>إلوهيم</w:t>
      </w:r>
      <w:r>
        <w:rPr>
          <w:rtl/>
          <w:cs/>
          <w:lang w:val="ar_AE" w:bidi="ar_AE"/>
        </w:rPr>
        <w:t xml:space="preserve">، وهي الكلمة العامة لله. والكلمة المستخدمة "يهوه" هي الاسم الصحيح لإله اليهود. وفي السنوات اللاحقة، توقَّف الشعب اليهودي عن نطق اسم يهوه، لأنهم كانوا يعتقدون أن الاسم خاص للغاية ولا يمكن نطقه بصوت عال. وقد استخدموا أسماء أخرى، مثل جيهوفه (Jehovah). تستخدم معظم الترجمات العربية كلمة "الرب" التي تعني السيّد المرتفع على كل شيء. واسم "الله" يعني الإلهي أو الكائن الأعلى. وفي هذا المقطع، يتم استخدام الاسمين معًا. وهذا لا يحدث كثيرًا. وتشير كلمة "الرب" والله إلى نفس الكائن الإلهي أو الأعلى. استخدموا الكلمة نفسها التي استخدمتموها في المقطع السابق للإشارة إلى إلوهيم أو الله. ولمزيدٍ من المعلومات عن كلمة </w:t>
      </w:r>
      <w:r>
        <w:rPr>
          <w:b/>
          <w:rtl/>
          <w:cs/>
          <w:lang w:val="ar_AE" w:bidi="ar_AE"/>
        </w:rPr>
        <w:t>يهوه</w:t>
      </w:r>
      <w:r>
        <w:rPr>
          <w:rtl/>
          <w:cs/>
          <w:lang w:val="ar_AE" w:bidi="ar_AE"/>
        </w:rPr>
        <w:t xml:space="preserve"> كاسم شخصي لله، انظروا قاموس الكلمات الرئيسية.</w:t>
      </w:r>
    </w:p>
    <w:p>
      <w:pPr>
        <w:bidi/>
      </w:pPr>
      <w:r>
        <w:rPr>
          <w:rtl/>
          <w:cs/>
          <w:lang w:val="ar_AE" w:bidi="ar_AE"/>
        </w:rPr>
      </w:r>
      <w:r>
        <w:rPr>
          <w:rtl/>
          <w:cs/>
          <w:lang w:val="ar_AE" w:bidi="ar_AE"/>
        </w:rPr>
        <w:t>عندما تتحدث الحية والمرأة معًا، فإنهما تستخدمان فقط كلمة "إلوهيم" أو "الله" عندما تتحدثان عن الله.</w:t>
      </w:r>
    </w:p>
    <w:p>
      <w:pPr>
        <w:bidi/>
      </w:pPr>
      <w:r>
        <w:rPr>
          <w:rtl/>
          <w:cs/>
          <w:lang w:val="ar_AE" w:bidi="ar_AE"/>
        </w:rPr>
      </w:r>
      <w:r>
        <w:rPr>
          <w:rtl/>
          <w:cs/>
          <w:lang w:val="ar_AE" w:bidi="ar_AE"/>
        </w:rPr>
        <w:t xml:space="preserve">وسألت الحية المرأة: "أحقًا قال الله إنه لا يمكنكما أن تأكلا من أي شجرة في </w:t>
      </w:r>
      <w:r>
        <w:rPr>
          <w:b/>
          <w:rtl/>
          <w:cs/>
          <w:lang w:val="ar_AE" w:bidi="ar_AE"/>
        </w:rPr>
        <w:t>الجنة</w:t>
      </w:r>
      <w:r>
        <w:rPr>
          <w:rtl/>
          <w:cs/>
          <w:lang w:val="ar_AE" w:bidi="ar_AE"/>
        </w:rPr>
        <w:t>؟" استخدموا الكلمة ذاتها التي استخدمتموها في قصص سفر التكوين السابقة للإشارة إلى الجنة.</w:t>
      </w:r>
    </w:p>
    <w:p>
      <w:pPr>
        <w:bidi/>
      </w:pPr>
      <w:r>
        <w:rPr>
          <w:rtl/>
          <w:cs/>
          <w:lang w:val="ar_AE" w:bidi="ar_AE"/>
        </w:rPr>
      </w:r>
      <w:r>
        <w:rPr>
          <w:rtl/>
          <w:cs/>
          <w:lang w:val="ar_AE" w:bidi="ar_AE"/>
        </w:rPr>
        <w:t xml:space="preserve">ورأت المرأة أن الثمر سيعطي لها </w:t>
      </w:r>
      <w:r>
        <w:rPr>
          <w:b/>
          <w:rtl/>
          <w:cs/>
          <w:lang w:val="ar_AE" w:bidi="ar_AE"/>
        </w:rPr>
        <w:t>حكمة</w:t>
      </w:r>
      <w:r>
        <w:rPr>
          <w:rtl/>
          <w:cs/>
          <w:lang w:val="ar_AE" w:bidi="ar_AE"/>
        </w:rPr>
        <w:t>. وفي هذه القصة، تشير الحكمة إلى البصيرة أو الفهم. وهي تشير إلى معرفة كل شيء، بما في ذلك الأشياء الجيدة والشريرة.</w:t>
      </w:r>
    </w:p>
    <w:p>
      <w:pPr>
        <w:bidi/>
      </w:pPr>
      <w:r>
        <w:rPr>
          <w:rtl/>
          <w:cs/>
          <w:lang w:val="ar_AE" w:bidi="ar_AE"/>
        </w:rPr>
      </w:r>
      <w:r>
        <w:rPr>
          <w:rtl/>
          <w:cs/>
          <w:lang w:val="ar_AE" w:bidi="ar_AE"/>
        </w:rPr>
        <w:t xml:space="preserve">وقد أدرك الرجل والمرأة أنهما كانا </w:t>
      </w:r>
      <w:r>
        <w:rPr>
          <w:b/>
          <w:rtl/>
          <w:cs/>
          <w:lang w:val="ar_AE" w:bidi="ar_AE"/>
        </w:rPr>
        <w:t>عريانيين</w:t>
      </w:r>
      <w:r>
        <w:rPr>
          <w:rtl/>
          <w:cs/>
          <w:lang w:val="ar_AE" w:bidi="ar_AE"/>
        </w:rPr>
        <w:t>. استخدموا نفس الكلمة التي استخدمتموها في القصص السابقة للإشارة إلى عريان. وتذكّروا أنها يجب أن تكون كلمة يمكن استخدامها بين الرجال والنساء على حد سواء. قد تقولون إنهما لم يكونا يرتديان ثيابًا.</w:t>
      </w:r>
    </w:p>
    <w:p>
      <w:pPr>
        <w:bidi/>
      </w:pPr>
      <w:r>
        <w:rPr>
          <w:rtl/>
          <w:cs/>
          <w:lang w:val="ar_AE" w:bidi="ar_AE"/>
        </w:rPr>
      </w:r>
      <w:r>
        <w:rPr>
          <w:rtl/>
          <w:cs/>
          <w:lang w:val="ar_AE" w:bidi="ar_AE"/>
        </w:rPr>
        <w:t xml:space="preserve">أكلت المرأة بعضًا من الثمر ثم أعطت منه لزوجها الذي كان معها. وفجأة شعرا بالخزي لأنهما لم يكونا يرتديان أي ثياب. فخاطا أوراق </w:t>
      </w:r>
      <w:r>
        <w:rPr>
          <w:b/>
          <w:rtl/>
          <w:cs/>
          <w:lang w:val="ar_AE" w:bidi="ar_AE"/>
        </w:rPr>
        <w:t>التين</w:t>
      </w:r>
      <w:r>
        <w:rPr>
          <w:rtl/>
          <w:cs/>
          <w:lang w:val="ar_AE" w:bidi="ar_AE"/>
        </w:rPr>
        <w:t xml:space="preserve"> معًا لتغطية أنفسهم. وهذا يعني على الأرجح أنهما وجدا طريقة لربط الأوراق ببعضها البعض. وشجر التين هو نوع من الأشجار التي لها أوراق كبيرة جدًا.</w:t>
      </w:r>
    </w:p>
    <w:p>
      <w:pPr>
        <w:bidi/>
      </w:pPr>
      <w:r>
        <w:rPr>
          <w:rtl/>
          <w:cs/>
          <w:lang w:val="ar_AE" w:bidi="ar_AE"/>
        </w:rPr>
      </w:r>
      <w:r>
        <w:rPr>
          <w:rtl/>
          <w:cs/>
          <w:lang w:val="ar_AE" w:bidi="ar_AE"/>
        </w:rPr>
        <w:t>توقفوا هنا. انظروا معًا إلى صورة لشجرة التين وأوراق التين. ناقشوا أفضل كلمة أو عبارة لوصف أوراق التين في لغتكم. أوقفوا سماع التسجيل الصوتي هنا.</w:t>
      </w:r>
    </w:p>
    <w:p>
      <w:pPr>
        <w:bidi/>
      </w:pPr>
      <w:r>
        <w:rPr>
          <w:rtl/>
          <w:cs/>
          <w:lang w:val="ar_AE" w:bidi="ar_AE"/>
        </w:rPr>
      </w:r>
      <w:r>
        <w:rPr>
          <w:rtl/>
          <w:cs/>
          <w:lang w:val="ar_AE" w:bidi="ar_AE"/>
        </w:rPr>
        <w:t xml:space="preserve">ثم </w:t>
      </w:r>
      <w:r>
        <w:rPr>
          <w:b/>
          <w:rtl/>
          <w:cs/>
          <w:lang w:val="ar_AE" w:bidi="ar_AE"/>
        </w:rPr>
        <w:t>لعن</w:t>
      </w:r>
      <w:r>
        <w:rPr>
          <w:rtl/>
          <w:cs/>
          <w:lang w:val="ar_AE" w:bidi="ar_AE"/>
        </w:rPr>
        <w:t xml:space="preserve"> الرب (يهوه) الحية. واللعنة تعني العقاب أو الدينونة. وهذا يعني أن شيئًا غير سار سيحدث للشخص. على الرغم من أن العديد من اللغات لديها طريقة لإعلان لعنة على شخص ما أو شيء ما، احرصوا على أن الكلمة التي تختارونها لا تعني أن شخصًا ما قد مارس السحر. وعندما يلعن الله شخصًا، فإن هذا يعني أنه غير راضٍ عنه، لذلك يعاقبه عن طريق لعنه. انظروا كلمة </w:t>
      </w:r>
      <w:r>
        <w:rPr>
          <w:b/>
          <w:rtl/>
          <w:cs/>
          <w:lang w:val="ar_AE" w:bidi="ar_AE"/>
        </w:rPr>
        <w:t>"لعنة"</w:t>
      </w:r>
      <w:r>
        <w:rPr>
          <w:rtl/>
          <w:cs/>
          <w:lang w:val="ar_AE" w:bidi="ar_AE"/>
        </w:rPr>
        <w:t xml:space="preserve"> في قاموس الكلمات الرئيسية لمزيد من المعلومات، واستخدموا الكلمة ذاتها في جميع المقاطع التالية.</w:t>
      </w:r>
    </w:p>
    <w:p>
      <w:pPr>
        <w:bidi/>
      </w:pPr>
      <w:r>
        <w:rPr>
          <w:rtl/>
          <w:cs/>
          <w:lang w:val="ar_AE" w:bidi="ar_AE"/>
        </w:rPr>
      </w:r>
      <w:r>
        <w:rPr>
          <w:rtl/>
          <w:cs/>
          <w:lang w:val="ar_AE" w:bidi="ar_AE"/>
        </w:rPr>
        <w:t>توقَّفوا هنا وناقشوا كمجموعة: في لغتكم، كيف تصفون الحيوانات أو الناس الملعونين؟ أوقفوا سماع التسجيل الصوتي هنا.</w:t>
      </w:r>
    </w:p>
    <w:p>
      <w:pPr>
        <w:bidi/>
      </w:pPr>
      <w:r>
        <w:rPr>
          <w:rtl/>
          <w:cs/>
          <w:lang w:val="ar_AE" w:bidi="ar_AE"/>
        </w:rPr>
      </w:r>
      <w:r>
        <w:rPr>
          <w:rtl/>
          <w:cs/>
          <w:lang w:val="ar_AE" w:bidi="ar_AE"/>
        </w:rPr>
        <w:t xml:space="preserve">فقال الرب الإله للحية: "سأجعلكِ أنت والمرأة تكرهان بعضكما البعض، وسأجعل </w:t>
      </w:r>
      <w:r>
        <w:rPr>
          <w:b/>
          <w:rtl/>
          <w:cs/>
          <w:lang w:val="ar_AE" w:bidi="ar_AE"/>
        </w:rPr>
        <w:t>نسلك</w:t>
      </w:r>
      <w:r>
        <w:rPr>
          <w:rtl/>
          <w:cs/>
          <w:lang w:val="ar_AE" w:bidi="ar_AE"/>
        </w:rPr>
        <w:t xml:space="preserve"> يبغض نسلها". ويمكن أن تعني كلمة نسل في اللغة العبرية، وهي اللغة الأصلية، إما واحدًا أو كثيرًا. وفي هذه الحالة، تشير كلمة النسل على الأرجح إلى أبناء شخص ما وأبناء هؤلاء الأبناء. فكل من يدعو الحية أو المرأة سلفًا له، كان من نسل الحية أو المرأة.</w:t>
      </w:r>
    </w:p>
    <w:p>
      <w:pPr>
        <w:bidi/>
      </w:pPr>
      <w:r>
        <w:rPr>
          <w:rtl/>
          <w:cs/>
          <w:lang w:val="ar_AE" w:bidi="ar_AE"/>
        </w:rPr>
      </w:r>
      <w:r>
        <w:rPr>
          <w:rtl/>
          <w:cs/>
          <w:lang w:val="ar_AE" w:bidi="ar_AE"/>
        </w:rPr>
        <w:t xml:space="preserve">وتابع الرب الإله قائلًا: "إن نسل المرأة </w:t>
      </w:r>
      <w:r>
        <w:rPr>
          <w:b/>
          <w:rtl/>
          <w:cs/>
          <w:lang w:val="ar_AE" w:bidi="ar_AE"/>
        </w:rPr>
        <w:t>سيسحق</w:t>
      </w:r>
      <w:r>
        <w:rPr>
          <w:rtl/>
          <w:cs/>
          <w:lang w:val="ar_AE" w:bidi="ar_AE"/>
        </w:rPr>
        <w:t xml:space="preserve"> رأسك، وَأنتِ تسحقين عَقِبَهُ". وفي اللغة الأصلية، كلمة يسحق تعني أن يضرب، أو يهاجم أو يؤذي شيئًا ما.</w:t>
      </w:r>
    </w:p>
    <w:p>
      <w:pPr>
        <w:bidi/>
      </w:pPr>
      <w:r>
        <w:rPr>
          <w:rtl/>
          <w:cs/>
          <w:lang w:val="ar_AE" w:bidi="ar_AE"/>
        </w:rPr>
      </w:r>
      <w:r>
        <w:rPr>
          <w:rtl/>
          <w:cs/>
          <w:lang w:val="ar_AE" w:bidi="ar_AE"/>
        </w:rPr>
        <w:t>توقَّفوا هنا وناقشوا كمجموعة: كيف تصفون هذا الجزء من القصة عندما يكره نسل الحية ونسل المرأة بعضهم البعض، ويحاولون إيذاء بعضهم البعض؟ أوقفوا سماع التسجيل الصوتي هنا.</w:t>
      </w:r>
    </w:p>
    <w:p>
      <w:pPr>
        <w:bidi/>
      </w:pPr>
      <w:r>
        <w:rPr>
          <w:rtl/>
          <w:cs/>
          <w:lang w:val="ar_AE" w:bidi="ar_AE"/>
        </w:rPr>
      </w:r>
      <w:r>
        <w:rPr>
          <w:rtl/>
          <w:cs/>
          <w:lang w:val="ar_AE" w:bidi="ar_AE"/>
        </w:rPr>
        <w:t xml:space="preserve">ثم أخبر الرب الإله المرأة أنها ستتألم عندما تلد وأنها </w:t>
      </w:r>
      <w:r>
        <w:rPr>
          <w:b/>
          <w:rtl/>
          <w:cs/>
          <w:lang w:val="ar_AE" w:bidi="ar_AE"/>
        </w:rPr>
        <w:t>ستشتاق</w:t>
      </w:r>
      <w:r>
        <w:rPr>
          <w:rtl/>
          <w:cs/>
          <w:lang w:val="ar_AE" w:bidi="ar_AE"/>
        </w:rPr>
        <w:t xml:space="preserve"> إلى زوجها، لكنه سيسود عليها. تعبير يسود عليكِ قد يعني أيضًا أن الرجل يريد أن يكون مثل زوجته، وأنه يرغب بها أيضًا. كلمة تشتاقين يعني الرغبة في شيء ما بشدة، وغالبًا ما يكون بطريقة جنسية كما يرغب الرجال والنساء في بعضهم البعض.</w:t>
      </w:r>
    </w:p>
    <w:p>
      <w:pPr>
        <w:bidi/>
      </w:pPr>
      <w:r>
        <w:rPr>
          <w:rtl/>
          <w:cs/>
          <w:lang w:val="ar_AE" w:bidi="ar_AE"/>
        </w:rPr>
      </w:r>
      <w:r>
        <w:rPr>
          <w:rtl/>
          <w:cs/>
          <w:lang w:val="ar_AE" w:bidi="ar_AE"/>
        </w:rPr>
        <w:t>توقَّفوا هنا وناقشوا كمجموعة: استنادًا إلى التفسيرات المختلفة لهذا الجزء من القصة التي سمعتم عنها، كيف ستترجمون هذا الجزء من القصة؟ أوقِفوا الاستماع إلى التسجيل الصوتي هنا.</w:t>
      </w:r>
    </w:p>
    <w:p>
      <w:pPr>
        <w:bidi/>
      </w:pPr>
      <w:r>
        <w:rPr>
          <w:rtl/>
          <w:cs/>
          <w:lang w:val="ar_AE" w:bidi="ar_AE"/>
        </w:rPr>
      </w:r>
      <w:r>
        <w:rPr>
          <w:rtl/>
          <w:cs/>
          <w:lang w:val="ar_AE" w:bidi="ar_AE"/>
        </w:rPr>
        <w:t xml:space="preserve">ثم قال الرب الإله للرجل، أي آدم، إنه بسبب أن الرجل استمع إلى المرأة وأكل من الثمر، فإن الأرض ملعونة بسببك. وسيعمل الرجل بجد ليزرع الطعام من الأرض طوال حياته، لكن الأرض ستخرج له </w:t>
      </w:r>
      <w:r>
        <w:rPr>
          <w:b/>
          <w:rtl/>
          <w:cs/>
          <w:lang w:val="ar_AE" w:bidi="ar_AE"/>
        </w:rPr>
        <w:t>شوكًا</w:t>
      </w:r>
      <w:r>
        <w:rPr>
          <w:rtl/>
          <w:cs/>
          <w:lang w:val="ar_AE" w:bidi="ar_AE"/>
        </w:rPr>
        <w:t xml:space="preserve"> و</w:t>
      </w:r>
      <w:r>
        <w:rPr>
          <w:b/>
          <w:rtl/>
          <w:cs/>
          <w:lang w:val="ar_AE" w:bidi="ar_AE"/>
        </w:rPr>
        <w:t>حسكًا</w:t>
      </w:r>
      <w:r>
        <w:rPr>
          <w:rtl/>
          <w:cs/>
          <w:lang w:val="ar_AE" w:bidi="ar_AE"/>
        </w:rPr>
        <w:t>. والشوك والحسك هي نباتات ذات أشواك ويصعب جمعها عن الأرض.</w:t>
      </w:r>
    </w:p>
    <w:p>
      <w:pPr>
        <w:bidi/>
      </w:pPr>
      <w:r>
        <w:rPr>
          <w:rtl/>
          <w:cs/>
          <w:lang w:val="ar_AE" w:bidi="ar_AE"/>
        </w:rPr>
      </w:r>
      <w:r>
        <w:rPr>
          <w:rtl/>
          <w:cs/>
          <w:lang w:val="ar_AE" w:bidi="ar_AE"/>
        </w:rPr>
        <w:t>توقفوا هنا. كمجموعة، ناقشوا الكلمة أو العبارة التي تصف الشوك والحسك في لغتكم. أوقفوا سماع التسجيل الصوتي هنا.</w:t>
      </w:r>
    </w:p>
    <w:p>
      <w:pPr>
        <w:bidi/>
      </w:pPr>
      <w:r>
        <w:rPr>
          <w:rtl/>
          <w:cs/>
          <w:lang w:val="ar_AE" w:bidi="ar_AE"/>
        </w:rPr>
      </w:r>
      <w:r>
        <w:rPr>
          <w:rtl/>
          <w:cs/>
          <w:lang w:val="ar_AE" w:bidi="ar_AE"/>
        </w:rPr>
        <w:t>وقال الرب الإله لآدم إن آدم سيعود إلى "</w:t>
      </w:r>
      <w:r>
        <w:rPr>
          <w:b/>
          <w:rtl/>
          <w:cs/>
          <w:lang w:val="ar_AE" w:bidi="ar_AE"/>
        </w:rPr>
        <w:t>تراب</w:t>
      </w:r>
      <w:r>
        <w:rPr>
          <w:rtl/>
          <w:cs/>
          <w:lang w:val="ar_AE" w:bidi="ar_AE"/>
        </w:rPr>
        <w:t xml:space="preserve"> الأرض". استخدموا نفس الكلمة التي تشير إلى التراب أو التربة في هذه القصة كما استخدمتموها في القصص السابقة.</w:t>
      </w:r>
    </w:p>
    <w:p>
      <w:pPr>
        <w:bidi/>
      </w:pPr>
      <w:r>
        <w:rPr>
          <w:rtl/>
          <w:cs/>
          <w:lang w:val="ar_AE" w:bidi="ar_AE"/>
        </w:rPr>
      </w:r>
      <w:r>
        <w:rPr>
          <w:rtl/>
          <w:cs/>
          <w:lang w:val="ar_AE" w:bidi="ar_AE"/>
        </w:rPr>
        <w:t xml:space="preserve">وقد دعا </w:t>
      </w:r>
      <w:r>
        <w:rPr>
          <w:b/>
          <w:rtl/>
          <w:cs/>
          <w:lang w:val="ar_AE" w:bidi="ar_AE"/>
        </w:rPr>
        <w:t>آدم</w:t>
      </w:r>
      <w:r>
        <w:rPr>
          <w:rtl/>
          <w:cs/>
          <w:lang w:val="ar_AE" w:bidi="ar_AE"/>
        </w:rPr>
        <w:t xml:space="preserve"> زوجته </w:t>
      </w:r>
      <w:r>
        <w:rPr>
          <w:b/>
          <w:rtl/>
          <w:cs/>
          <w:lang w:val="ar_AE" w:bidi="ar_AE"/>
        </w:rPr>
        <w:t>حواء</w:t>
      </w:r>
      <w:r>
        <w:rPr>
          <w:rtl/>
          <w:cs/>
          <w:lang w:val="ar_AE" w:bidi="ar_AE"/>
        </w:rPr>
        <w:t>، لأنها كانت أم كل حي. ويبدو اسم حواء مثل الكلمة التي تعني "الحياة". ويبدو اسم آدم مثل الكلمة التي تشير إلى "رجل".</w:t>
      </w:r>
    </w:p>
    <w:p>
      <w:pPr>
        <w:bidi/>
      </w:pPr>
      <w:r>
        <w:rPr>
          <w:rtl/>
          <w:cs/>
          <w:lang w:val="ar_AE" w:bidi="ar_AE"/>
        </w:rPr>
      </w:r>
      <w:r>
        <w:rPr>
          <w:rtl/>
          <w:cs/>
          <w:lang w:val="ar_AE" w:bidi="ar_AE"/>
        </w:rPr>
        <w:t xml:space="preserve">وقد صنع الرب الإله </w:t>
      </w:r>
      <w:r>
        <w:rPr>
          <w:b/>
          <w:rtl/>
          <w:cs/>
          <w:lang w:val="ar_AE" w:bidi="ar_AE"/>
        </w:rPr>
        <w:t>ثيابًا</w:t>
      </w:r>
      <w:r>
        <w:rPr>
          <w:rtl/>
          <w:cs/>
          <w:lang w:val="ar_AE" w:bidi="ar_AE"/>
        </w:rPr>
        <w:t xml:space="preserve"> لآدم وحواء من جلد إحدى الحيوانات. وتذكّروا أن الثوب هنا يشير إلى قميص أو رداء طويل وعلى الأرجح بلا أكمام.</w:t>
      </w:r>
    </w:p>
    <w:p>
      <w:pPr>
        <w:bidi/>
      </w:pPr>
      <w:r>
        <w:rPr>
          <w:rtl/>
          <w:cs/>
          <w:lang w:val="ar_AE" w:bidi="ar_AE"/>
        </w:rPr>
      </w:r>
      <w:r>
        <w:rPr>
          <w:rtl/>
          <w:cs/>
          <w:lang w:val="ar_AE" w:bidi="ar_AE"/>
        </w:rPr>
        <w:t xml:space="preserve">ثم قرّر الرب الإله أن يطردهم من </w:t>
      </w:r>
      <w:r>
        <w:rPr>
          <w:b/>
          <w:rtl/>
          <w:cs/>
          <w:lang w:val="ar_AE" w:bidi="ar_AE"/>
        </w:rPr>
        <w:t>جنة عدن</w:t>
      </w:r>
      <w:r>
        <w:rPr>
          <w:rtl/>
          <w:cs/>
          <w:lang w:val="ar_AE" w:bidi="ar_AE"/>
        </w:rPr>
        <w:t xml:space="preserve"> حتى لا يأكلون من ثمر </w:t>
      </w:r>
      <w:r>
        <w:rPr>
          <w:b/>
          <w:rtl/>
          <w:cs/>
          <w:lang w:val="ar_AE" w:bidi="ar_AE"/>
        </w:rPr>
        <w:t>شجرة الحياة</w:t>
      </w:r>
      <w:r>
        <w:rPr>
          <w:rtl/>
          <w:cs/>
          <w:lang w:val="ar_AE" w:bidi="ar_AE"/>
        </w:rPr>
        <w:t xml:space="preserve"> ويحيوا إلى الأبد. استخدموا نفس العبارة التي استخدمتموها في القصص السابقة للإشارة إلى شجرة الحياة وجنة عدن.</w:t>
      </w:r>
    </w:p>
    <w:p>
      <w:pPr>
        <w:bidi/>
      </w:pPr>
      <w:r>
        <w:rPr>
          <w:rtl/>
          <w:cs/>
          <w:lang w:val="ar_AE" w:bidi="ar_AE"/>
        </w:rPr>
      </w:r>
      <w:r>
        <w:rPr>
          <w:rtl/>
          <w:cs/>
          <w:lang w:val="ar_AE" w:bidi="ar_AE"/>
        </w:rPr>
        <w:t xml:space="preserve">وقد وضع الرب الإله </w:t>
      </w:r>
      <w:r>
        <w:rPr>
          <w:b/>
          <w:rtl/>
          <w:cs/>
          <w:lang w:val="ar_AE" w:bidi="ar_AE"/>
        </w:rPr>
        <w:t>كروبيم</w:t>
      </w:r>
      <w:r>
        <w:rPr>
          <w:rtl/>
          <w:cs/>
          <w:lang w:val="ar_AE" w:bidi="ar_AE"/>
        </w:rPr>
        <w:t xml:space="preserve"> ليحرس الطريق إلى شجرة الحياة. والكروبيم هي كائنات فائقة للطبيعة لها أجنحة. وعادةً ما كانوا يحرسون الأماكن المُقَدَّسة. وهم مختلفون عن الملائكة، الذين هم رسل من الله. انظروا كلمة </w:t>
      </w:r>
      <w:r>
        <w:rPr>
          <w:b/>
          <w:rtl/>
          <w:cs/>
          <w:lang w:val="ar_AE" w:bidi="ar_AE"/>
        </w:rPr>
        <w:t>الكروبيم</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توقفوا هنا. انظروا معًا في المجموعة إلى صورة كروبيم. ناقشوا كمجموعة الكلمة أو العبارة التي تصف الكروبيم. استخدموا الكلمة ذاتها في جميع المقاطع التالية. أوقِفوا الاستماع إلى التسجيل الصوتي هنا.</w:t>
      </w:r>
    </w:p>
    <w:p>
      <w:pPr>
        <w:bidi/>
      </w:pPr>
      <w:r>
        <w:rPr>
          <w:rtl/>
          <w:cs/>
          <w:lang w:val="ar_AE" w:bidi="ar_AE"/>
        </w:rPr>
      </w:r>
      <w:r>
        <w:rPr>
          <w:rtl/>
          <w:cs/>
          <w:lang w:val="ar_AE" w:bidi="ar_AE"/>
        </w:rPr>
        <w:t xml:space="preserve">كما وضع الرب الإله لهيب </w:t>
      </w:r>
      <w:r>
        <w:rPr>
          <w:b/>
          <w:rtl/>
          <w:cs/>
          <w:lang w:val="ar_AE" w:bidi="ar_AE"/>
        </w:rPr>
        <w:t>سيف</w:t>
      </w:r>
      <w:r>
        <w:rPr>
          <w:rtl/>
          <w:cs/>
          <w:lang w:val="ar_AE" w:bidi="ar_AE"/>
        </w:rPr>
        <w:t xml:space="preserve"> متقلب عند مدخل الجنة. والسيف هو جسم معدني طويل وحاد يُستخدم كسلاح.</w:t>
      </w:r>
    </w:p>
    <w:p>
      <w:pPr>
        <w:bidi/>
      </w:pPr>
      <w:r>
        <w:rPr>
          <w:rtl/>
          <w:cs/>
          <w:lang w:val="ar_AE" w:bidi="ar_AE"/>
        </w:rPr>
      </w:r>
      <w:r>
        <w:rPr>
          <w:rtl/>
          <w:cs/>
          <w:lang w:val="ar_AE" w:bidi="ar_AE"/>
        </w:rPr>
        <w:t>توقفوا هنا. انظروا معًا إلى صورة سيف. أوقِفوا الاستماع إلى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4 : 1 - 16 واحفظوه في قلوبكم. استمعوا إلى نسخة صوتية من تكوين 4 : 1 - 16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4 : 1 - 16 من الترجمة الأكثر فهمًا لكم.</w:t>
      </w:r>
    </w:p>
    <w:p>
      <w:pPr>
        <w:bidi/>
      </w:pPr>
      <w:r>
        <w:rPr>
          <w:rtl/>
          <w:cs/>
          <w:lang w:val="ar_AE" w:bidi="ar_AE"/>
        </w:rPr>
      </w:r>
      <w:r>
        <w:rPr>
          <w:rtl/>
          <w:cs/>
          <w:lang w:val="ar_AE" w:bidi="ar_AE"/>
        </w:rPr>
        <w:t>هذا المقطع هو الأول من مقطعين عن أبناء آدم وحواء. ويروي هذا المقطع قصة ابنهم البكر، قايين، الذي قتل أخاه الأصغر هابيل.</w:t>
      </w:r>
    </w:p>
    <w:p>
      <w:pPr>
        <w:bidi/>
      </w:pPr>
      <w:r>
        <w:rPr>
          <w:rtl/>
          <w:cs/>
          <w:lang w:val="ar_AE" w:bidi="ar_AE"/>
        </w:rPr>
      </w:r>
      <w:r>
        <w:rPr>
          <w:rtl/>
          <w:cs/>
          <w:lang w:val="ar_AE" w:bidi="ar_AE"/>
        </w:rPr>
        <w:t>تبدأ القصة بتقديم معلومات أساسية عن ميلاد قايين وهابيل وعملهما. ويقول المقطع إن آدم عرف زوجته حواء. وهذا يعني أن آدم وحواء أقاما علاقات جنسية مع بعضهما البعض–فقد ناما معًا لينجبا أطفالًا.</w:t>
      </w:r>
    </w:p>
    <w:p>
      <w:pPr>
        <w:bidi/>
      </w:pPr>
      <w:r>
        <w:rPr>
          <w:rtl/>
          <w:cs/>
          <w:lang w:val="ar_AE" w:bidi="ar_AE"/>
        </w:rPr>
      </w:r>
      <w:r>
        <w:rPr>
          <w:rtl/>
          <w:cs/>
          <w:lang w:val="ar_AE" w:bidi="ar_AE"/>
        </w:rPr>
        <w:t>توقَّفوا هنا وناقشوا كمجموعة: ما الكلمات أو العبارات الشائعة التي تستخدمونها في لغتكم لتقولوا إن الزوج أقام علاقات جنسية مع زوجته؟ ما أنواع التعبيرات التي تستخدمونها عندما تتحدثون عن العلاقات الجنسية في مجموعات حيث يحضر الرجال والنساء على حد سواء؟ أوقفوا سماع التسجيل الصوتي هنا.</w:t>
      </w:r>
    </w:p>
    <w:p>
      <w:pPr>
        <w:bidi/>
      </w:pPr>
      <w:r>
        <w:rPr>
          <w:rtl/>
          <w:cs/>
          <w:lang w:val="ar_AE" w:bidi="ar_AE"/>
        </w:rPr>
      </w:r>
      <w:r>
        <w:rPr>
          <w:rtl/>
          <w:cs/>
          <w:lang w:val="ar_AE" w:bidi="ar_AE"/>
        </w:rPr>
        <w:t>حبلت حواء وولدت طفلًا اسمته قايين. وأدركت حواء أن الرب قد ساعدها وكانت ممتنة لذلك، فقالت: "لقد اقتنيت رجلًا بمساعدة الرب". ثم أنجبت حواء ابنًا آخر، هابيل.</w:t>
      </w:r>
    </w:p>
    <w:p>
      <w:pPr>
        <w:bidi/>
      </w:pPr>
      <w:r>
        <w:rPr>
          <w:rtl/>
          <w:cs/>
          <w:lang w:val="ar_AE" w:bidi="ar_AE"/>
        </w:rPr>
      </w:r>
      <w:r>
        <w:rPr>
          <w:rtl/>
          <w:cs/>
          <w:lang w:val="ar_AE" w:bidi="ar_AE"/>
        </w:rPr>
        <w:t>وبعد ذلك ببعض الوقت، صار هابيل راعيًا للغنم. والرعاة يعتنون بقطعان أو مجموعات الغنم. وكان الناس يستخدمون الخراف لصنع الطعام والملابس. بينما عمل قايين في الأرض، مما يعني أنه أصبح مزارعًا. ويعمل المزارعون على زراعة النباتات من الأرض للحصول على الطعام.</w:t>
      </w:r>
    </w:p>
    <w:p>
      <w:pPr>
        <w:bidi/>
      </w:pPr>
      <w:r>
        <w:rPr>
          <w:rtl/>
          <w:cs/>
          <w:lang w:val="ar_AE" w:bidi="ar_AE"/>
        </w:rPr>
      </w:r>
      <w:r>
        <w:rPr>
          <w:rtl/>
          <w:cs/>
          <w:lang w:val="ar_AE" w:bidi="ar_AE"/>
        </w:rPr>
        <w:t>توقفوا هنا. انظروا معًا كمجموعة إلى صورة قطيع من الغنم. وانظروا إلى صورة خروف صغير. أوقفوا سماع التسجيل الصوتي هنا.</w:t>
      </w:r>
    </w:p>
    <w:p>
      <w:pPr>
        <w:bidi/>
      </w:pPr>
      <w:r>
        <w:rPr>
          <w:rtl/>
          <w:cs/>
          <w:lang w:val="ar_AE" w:bidi="ar_AE"/>
        </w:rPr>
      </w:r>
      <w:r>
        <w:rPr>
          <w:rtl/>
          <w:cs/>
          <w:lang w:val="ar_AE" w:bidi="ar_AE"/>
        </w:rPr>
        <w:t>يبدأ الحدث الرئيس في هذه القصة في مرحلة ما بعد أن كبر كل من قايين وهابيل، على الأرجح في وقتٍ بعد الحصاد، عندما حان وقت حصاد النباتات التي كانت قد زُرعت. وقدَّم قايين بعضًا من محاصيله كتقدمة أو عطية للرب. وقدم هابيل أيضًا تقدمة، أو عطية، للرب. وقد أعطى هابيل الرب بعضًا من أبكار حملان غنمه ومن سمانها. ولا يخبرنا المقطع كيف قدَّم قايين وهابيل هذه العطايا لله. ونحن نعلم أنه لاحقًا، كان الناس سيبنون مذابح، وهي عادةً ما تكون موائد حجرية، ليحرقوا عليها هذا النوع من العطايا.</w:t>
      </w:r>
    </w:p>
    <w:p>
      <w:pPr>
        <w:bidi/>
      </w:pPr>
      <w:r>
        <w:rPr>
          <w:rtl/>
          <w:cs/>
          <w:lang w:val="ar_AE" w:bidi="ar_AE"/>
        </w:rPr>
      </w:r>
      <w:r>
        <w:rPr>
          <w:rtl/>
          <w:cs/>
          <w:lang w:val="ar_AE" w:bidi="ar_AE"/>
        </w:rPr>
        <w:t>وقد رضى الرب عن هابيل وقبل عطيته، لكن لم يرض الرب عن قايين ولم يقبل عطيته. ونحن لا نعرف لماذا قبل الرب عطية واحدة ورفض الأخرى. نحن نعلم فقط أنه بالإضافة إلى قبول تقدمة ورفض الأخرى، كان الرب راضيًا عن هابيل نفسه، ولم يكن الرب راضيًا عن قايين. وهذا الموقف جعل قايين غاضبًا جدًا، وسقط وجهه. وبعبارة أخرى، ظهر وجه قايين غاضبًا أو حزينًا. وعلى الأرجح، كان قايين غاضبًا وحزينًا معًا.</w:t>
      </w:r>
    </w:p>
    <w:p>
      <w:pPr>
        <w:bidi/>
      </w:pPr>
      <w:r>
        <w:rPr>
          <w:rtl/>
          <w:cs/>
          <w:lang w:val="ar_AE" w:bidi="ar_AE"/>
        </w:rPr>
      </w:r>
      <w:r>
        <w:rPr>
          <w:rtl/>
          <w:cs/>
          <w:lang w:val="ar_AE" w:bidi="ar_AE"/>
        </w:rPr>
        <w:t>توقَّفوا هنا وناقشوا كمجموعة: تحدثوا عن وقت كنتم فيه أنتم، أو شخص تعرفونه، غاضبين وحزانى في نفس الوقت. ما أنواع الأشياء التي قاموا بها؟ وكيف عرفتم أنهم كانوا غاضبين وحزانى؟ أوقِفوا الاستماع إلى التسجيل الصوتي هنا.</w:t>
      </w:r>
    </w:p>
    <w:p>
      <w:pPr>
        <w:bidi/>
      </w:pPr>
      <w:r>
        <w:rPr>
          <w:rtl/>
          <w:cs/>
          <w:lang w:val="ar_AE" w:bidi="ar_AE"/>
        </w:rPr>
      </w:r>
      <w:r>
        <w:rPr>
          <w:rtl/>
          <w:cs/>
          <w:lang w:val="ar_AE" w:bidi="ar_AE"/>
        </w:rPr>
        <w:t>سأل الرب قايين: "لماذا أنت غاضب هكذا؟ لماذا وجهك ساقط، أو حزين؟ هوذا إن فعلت ما هو صواب، فسوف أرفعك، أو أقبلك". وربما كان الرب يقول لقايين إنه سيرفع وجهه الذي كان ينظر إلى الأسفل لأن قايين كان حزينًا. ولا يسأل الرب قايين لماذا هو غاضب. ويخبر الرب قايين أنه لا ينبغي أن يغضب لأن الرب سيقبل قايين إذا فعل ما كان صحيحًا.</w:t>
      </w:r>
    </w:p>
    <w:p>
      <w:pPr>
        <w:bidi/>
      </w:pPr>
      <w:r>
        <w:rPr>
          <w:rtl/>
          <w:cs/>
          <w:lang w:val="ar_AE" w:bidi="ar_AE"/>
        </w:rPr>
      </w:r>
      <w:r>
        <w:rPr>
          <w:rtl/>
          <w:cs/>
          <w:lang w:val="ar_AE" w:bidi="ar_AE"/>
        </w:rPr>
        <w:t>والآن يخبر الرب قايين بما سيحدث له إذا رفض قايين أن يفعل ما هو صحيح. فيقول الله: "وإن رفضت أن تفعل ما هو صحيح، فإن الخطية رابضة عند الباب. والخطية تريد أن تسيطر عليك. لكنك يجب أن تنتصر على الخطية وتسود عليها". وتشير كلمة الخطية إلى عصيان الرب. ويشبِّه الرب الخطية بحيوان بري رابض على الأرض، وهو مستعد للقفز على حيوان آخر كي يؤذيه أو يأكله. ويقول الرب إن الخطية ترغب في السيطرة على الناس وإيذائهم بنفس الطريقة التي ترغب بها الحيوانات البرية في أكل الحيوانات الأخرى. وبكلمات أخرى، فإن الناس مرات عديدة يسمحون للخطية أن تسيطر على حياتهم. والرب إما يأمر قايين أو يدعوه أن يقاوم الخطية، أي عصيان الرب.</w:t>
      </w:r>
    </w:p>
    <w:p>
      <w:pPr>
        <w:bidi/>
      </w:pPr>
      <w:r>
        <w:rPr>
          <w:rtl/>
          <w:cs/>
          <w:lang w:val="ar_AE" w:bidi="ar_AE"/>
        </w:rPr>
      </w:r>
      <w:r>
        <w:rPr>
          <w:rtl/>
          <w:cs/>
          <w:lang w:val="ar_AE" w:bidi="ar_AE"/>
        </w:rPr>
        <w:t>ويبدو أن قايين لم يتبع نصيحة الرب. ففي إحدى الأيام، بعد مرور بعض الوقت، تحدث قايين مع أخيه. ومن المحتمل أنه دعا أخاه ليأتي معه إلى الحقل. وبينما كانوا في الحقل، بعيدًا عن الناس، هاجم قايين هابيل وقتله.</w:t>
      </w:r>
    </w:p>
    <w:p>
      <w:pPr>
        <w:bidi/>
      </w:pPr>
      <w:r>
        <w:rPr>
          <w:rtl/>
          <w:cs/>
          <w:lang w:val="ar_AE" w:bidi="ar_AE"/>
        </w:rPr>
      </w:r>
      <w:r>
        <w:rPr>
          <w:rtl/>
          <w:cs/>
          <w:lang w:val="ar_AE" w:bidi="ar_AE"/>
        </w:rPr>
        <w:t>وفي وقت لاحق، سأل الرب قايين: "أين أخوك هابيل؟ وهذا يبدو مثل السؤال الذي سأله الرب لآدم في الجنة عندما سأله: "أين أنت؟"</w:t>
      </w:r>
    </w:p>
    <w:p>
      <w:pPr>
        <w:bidi/>
      </w:pPr>
      <w:r>
        <w:rPr>
          <w:rtl/>
          <w:cs/>
          <w:lang w:val="ar_AE" w:bidi="ar_AE"/>
        </w:rPr>
      </w:r>
      <w:r>
        <w:rPr>
          <w:rtl/>
          <w:cs/>
          <w:lang w:val="ar_AE" w:bidi="ar_AE"/>
        </w:rPr>
        <w:t>ولقد كذب قايين وأنكر بقوة أنه كان يعرف ما حدث. فقال: "لا أعرف. أحارس أنا لأخي؟" أو "هل يجب أن أعتني بأخي؟"</w:t>
      </w:r>
    </w:p>
    <w:p>
      <w:pPr>
        <w:bidi/>
      </w:pPr>
      <w:r>
        <w:rPr>
          <w:rtl/>
          <w:cs/>
          <w:lang w:val="ar_AE" w:bidi="ar_AE"/>
        </w:rPr>
      </w:r>
      <w:r>
        <w:rPr>
          <w:rtl/>
          <w:cs/>
          <w:lang w:val="ar_AE" w:bidi="ar_AE"/>
        </w:rPr>
        <w:t>فقال الرب: "ماذا فعلت! وهنا يسأل الرب سؤالًا آخر مشابهًا لما سأله لحواء في القصة السابقة. وهو يعرف بالفعل ما حدث. والآن هو يخبر قايين أنه يعرف. ويقول الرب: "اسمع! صوت دم أخيك يصرخ إليَّ من الأرض التي فتحت فاها وقبلت دم أخيك من يدك". ويستخدم الرب لغة خاصة ليشبِّه دم هابيل بشخص يصرخ ويخبر الرب أن قايين هو الذي قتله. والذين يسمعون هذه القصة سيفهمون أن الدم، أو هابيل، يطلب من الرب أن يعاقب قايين على خطأه.</w:t>
      </w:r>
    </w:p>
    <w:p>
      <w:pPr>
        <w:bidi/>
      </w:pPr>
      <w:r>
        <w:rPr>
          <w:rtl/>
          <w:cs/>
          <w:lang w:val="ar_AE" w:bidi="ar_AE"/>
        </w:rPr>
      </w:r>
      <w:r>
        <w:rPr>
          <w:rtl/>
          <w:cs/>
          <w:lang w:val="ar_AE" w:bidi="ar_AE"/>
        </w:rPr>
        <w:t>ثم يلعن الرب قايين. ويخبر الرب قايين أنه "ملعون من الأرض"، مما يعني أن الأرض لن تُنتج محصولًا جيدًا لقايين بعد الآن. ولن يتمكن قايين من أن يكون مزارعًا بعد الآن. وهذا كله كان يحدث لأن قايين قتل هابيل.</w:t>
      </w:r>
    </w:p>
    <w:p>
      <w:pPr>
        <w:bidi/>
      </w:pPr>
      <w:r>
        <w:rPr>
          <w:rtl/>
          <w:cs/>
          <w:lang w:val="ar_AE" w:bidi="ar_AE"/>
        </w:rPr>
      </w:r>
      <w:r>
        <w:rPr>
          <w:rtl/>
          <w:cs/>
          <w:lang w:val="ar_AE" w:bidi="ar_AE"/>
        </w:rPr>
        <w:t>وتابع الرب: "مهما تعبت في العمل، فإن الأرض لن تعطيك محصولًا جيدًا. ومن الآن فصاعدًا تكون هاربًا بلا مأوى، ويجب أن تهيم في الأرض". ولن ينتمي قايين إلى أي مكان بعد الآن.</w:t>
      </w:r>
    </w:p>
    <w:p>
      <w:pPr>
        <w:bidi/>
      </w:pPr>
      <w:r>
        <w:rPr>
          <w:rtl/>
          <w:cs/>
          <w:lang w:val="ar_AE" w:bidi="ar_AE"/>
        </w:rPr>
      </w:r>
      <w:r>
        <w:rPr>
          <w:rtl/>
          <w:cs/>
          <w:lang w:val="ar_AE" w:bidi="ar_AE"/>
        </w:rPr>
        <w:t>فيجيب قايين الرب: "ذنبي عظيم جدًا، وهو صعب جدًا، لا يمكن تحمله. إنك قد طردتني عن وجه الأرض، وسأختفي من وجهك". وعبارة "اختفى من وجهك" تعني أن قايين لن يكون قادرًا على أن يكون في حضور الرب بعد الآن.</w:t>
      </w:r>
    </w:p>
    <w:p>
      <w:pPr>
        <w:bidi/>
      </w:pPr>
      <w:r>
        <w:rPr>
          <w:rtl/>
          <w:cs/>
          <w:lang w:val="ar_AE" w:bidi="ar_AE"/>
        </w:rPr>
      </w:r>
      <w:r>
        <w:rPr>
          <w:rtl/>
          <w:cs/>
          <w:lang w:val="ar_AE" w:bidi="ar_AE"/>
        </w:rPr>
        <w:t>توقَّفوا هنا للمناقشة كمجموعة: ما العبارات أو الكلمات التي تستخدمونها في لغتكم عندما تتحدثون عن شخص لم يعد مسموحًا به في حضور شخص آخر؟ وماذا يعني هذا بالنسبة لقايين أنه لم يعد قادرًا على أن يكون في محضر الرب؟ وكيف ستتغير حياة قايين؟ أوقِفوا الاستماع إلى التسجيل الصوتي هنا.</w:t>
      </w:r>
    </w:p>
    <w:p>
      <w:pPr>
        <w:bidi/>
      </w:pPr>
      <w:r>
        <w:rPr>
          <w:rtl/>
          <w:cs/>
          <w:lang w:val="ar_AE" w:bidi="ar_AE"/>
        </w:rPr>
      </w:r>
      <w:r>
        <w:rPr>
          <w:rtl/>
          <w:cs/>
          <w:lang w:val="ar_AE" w:bidi="ar_AE"/>
        </w:rPr>
        <w:t>وتابع قايين قائلًا: "إن كل مَنْ يجدني قد يقتلني". وعلى الرغم من أننا لا نعرف سوى عن آدم وحواء وقايين، إلا أن هذا يشير إلى أنه لا بد أن يكون هناك أناس آخرون على الأرض بحلول هذا الوقت.</w:t>
      </w:r>
    </w:p>
    <w:p>
      <w:pPr>
        <w:bidi/>
      </w:pPr>
      <w:r>
        <w:rPr>
          <w:rtl/>
          <w:cs/>
          <w:lang w:val="ar_AE" w:bidi="ar_AE"/>
        </w:rPr>
      </w:r>
      <w:r>
        <w:rPr>
          <w:rtl/>
          <w:cs/>
          <w:lang w:val="ar_AE" w:bidi="ar_AE"/>
        </w:rPr>
        <w:t>فقال الرب لقايين: "كلا. سأعاقب كل من يقتلك سبعة أضعاف أشد مما عاقبتك أنا". وفي بعض التقاليد، قد يعني هذا أنه إذا قتل أحدهم قايين، فسيُقتل سبعة أفراد من عائلة القاتل أيضًا. لكن هنا قد لا يقصد الرب أنه سيعاقب الشخص الذي قتل قايين بسبع أضعاف بالضبط مما عاقب به قايين. والرقم سبعة يعني أحيانًا أن شيئًا ما قد اكتمل، لذلك قد يعني الرب أنه سيعاقب كل من يقتل قايين بشكل كامل.</w:t>
      </w:r>
    </w:p>
    <w:p>
      <w:pPr>
        <w:bidi/>
      </w:pPr>
      <w:r>
        <w:rPr>
          <w:rtl/>
          <w:cs/>
          <w:lang w:val="ar_AE" w:bidi="ar_AE"/>
        </w:rPr>
      </w:r>
      <w:r>
        <w:rPr>
          <w:rtl/>
          <w:cs/>
          <w:lang w:val="ar_AE" w:bidi="ar_AE"/>
        </w:rPr>
        <w:t>ثم يضع الرب علامة على قايين حتى لا يقتله أحد. ويشفق الرب على قايين حتى مع أن قايين قد قتل أخاه. ولا يذكر المقطع نوع العلامة التي وضعها الرب على قايين أو كيف كانت العلامة؛ لكننا نعلم أن الناس يجب أن يكونوا قادرين على رؤية العلامة ويفهموا أن العلامة تعني أن الرب يمتلك قايين، وأنه ينبغي ألا يقتلوا قايين.</w:t>
      </w:r>
    </w:p>
    <w:p>
      <w:pPr>
        <w:bidi/>
      </w:pPr>
      <w:r>
        <w:rPr>
          <w:rtl/>
          <w:cs/>
          <w:lang w:val="ar_AE" w:bidi="ar_AE"/>
        </w:rPr>
      </w:r>
      <w:r>
        <w:rPr>
          <w:rtl/>
          <w:cs/>
          <w:lang w:val="ar_AE" w:bidi="ar_AE"/>
        </w:rPr>
        <w:t>ثم خرج قايين من لدن الرب، وتحرك في منطقة تُدعى نود، والتي هي شرق عدن. ونود تعني "أرض التيه" أو "المكان الذي يتجول فيه الناس".</w:t>
      </w:r>
    </w:p>
    <w:p>
      <w:pPr>
        <w:bidi/>
      </w:pPr>
      <w:r>
        <w:rPr>
          <w:rtl/>
          <w:cs/>
          <w:lang w:val="ar_AE" w:bidi="ar_AE"/>
        </w:rPr>
      </w:r>
      <w:r>
        <w:rPr>
          <w:rtl/>
          <w:cs/>
          <w:lang w:val="ar_AE" w:bidi="ar_AE"/>
        </w:rPr>
        <w:t>توقفوا هنا. كمجموعة، انظروا إلى المكان الذي يمكن أن تكون فيه نود وعدن على الخريطة.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4 : 1 - 16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لدى آدم وحواء ابنان، قايين وهابيل.</w:t>
      </w:r>
    </w:p>
    <w:p>
      <w:pPr>
        <w:bidi/>
      </w:pPr>
      <w:r>
        <w:rPr>
          <w:rtl/>
          <w:cs/>
          <w:lang w:val="ar_AE" w:bidi="ar_AE"/>
        </w:rPr>
      </w:r>
      <w:r>
        <w:rPr>
          <w:b/>
          <w:rtl/>
          <w:cs/>
          <w:lang w:val="ar_AE" w:bidi="ar_AE"/>
        </w:rPr>
        <w:t>في المشهد الثاني:</w:t>
      </w:r>
      <w:r>
        <w:rPr>
          <w:rtl/>
          <w:cs/>
          <w:lang w:val="ar_AE" w:bidi="ar_AE"/>
        </w:rPr>
        <w:t xml:space="preserve"> قايين وهابيل قدَّما قرابينًا للرب يهوه. ويقبل الرب هابيل وقربانه، لكنه يرفض قايين وقربانه. ويصبح قايين حزينًا وغاضبًا للغاية. ويحذر الرب قايين من أن يخطئ.</w:t>
      </w:r>
    </w:p>
    <w:p>
      <w:pPr>
        <w:bidi/>
      </w:pPr>
      <w:r>
        <w:rPr>
          <w:rtl/>
          <w:cs/>
          <w:lang w:val="ar_AE" w:bidi="ar_AE"/>
        </w:rPr>
      </w:r>
      <w:r>
        <w:rPr>
          <w:b/>
          <w:rtl/>
          <w:cs/>
          <w:lang w:val="ar_AE" w:bidi="ar_AE"/>
        </w:rPr>
        <w:t>في المشهد الثالث:</w:t>
      </w:r>
      <w:r>
        <w:rPr>
          <w:rtl/>
          <w:cs/>
          <w:lang w:val="ar_AE" w:bidi="ar_AE"/>
        </w:rPr>
        <w:t xml:space="preserve"> يبحث قايين عن هابيل، ويهاجمه في حقل، ويقتله. وعندما يسأل الرب قايين أين هابيل، يكذب قايين ويقول إنه لا يعرف. ويواجه الرب قايين ويعاقبه.</w:t>
      </w:r>
    </w:p>
    <w:p>
      <w:pPr>
        <w:bidi/>
      </w:pPr>
      <w:r>
        <w:rPr>
          <w:rtl/>
          <w:cs/>
          <w:lang w:val="ar_AE" w:bidi="ar_AE"/>
        </w:rPr>
      </w:r>
      <w:r>
        <w:rPr>
          <w:b/>
          <w:rtl/>
          <w:cs/>
          <w:lang w:val="ar_AE" w:bidi="ar_AE"/>
        </w:rPr>
        <w:t>في المشهد الرابع:</w:t>
      </w:r>
      <w:r>
        <w:rPr>
          <w:rtl/>
          <w:cs/>
          <w:lang w:val="ar_AE" w:bidi="ar_AE"/>
        </w:rPr>
        <w:t xml:space="preserve"> يترك قايين محضر الرب ويكون تائهًا في العالم.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هابيل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المشهد الأول بكلمة تُظهر أن هذا المقطع يُقدِّم معلومات أساسية عن الشخصيات الرئيسية للقصة. كان لآدم وحواء ابنان، قايين وهابيل. وكان قايين عاملًا في الأرض (مزارعًا)، وهابيل كان راعيًا للغنم.</w:t>
      </w:r>
    </w:p>
    <w:p>
      <w:pPr>
        <w:bidi/>
      </w:pPr>
      <w:r>
        <w:rPr>
          <w:rtl/>
          <w:cs/>
          <w:lang w:val="ar_AE" w:bidi="ar_AE"/>
        </w:rPr>
      </w:r>
      <w:r>
        <w:rPr>
          <w:rtl/>
          <w:cs/>
          <w:lang w:val="ar_AE" w:bidi="ar_AE"/>
        </w:rPr>
        <w:t>توقَّفوا هنا وناقشوا كفريق: ما الكلمات أو العبارات التي تستخدمونها في لغتكم لإظهار أن قصة ما تُقدِّم معلومات أساسية؟ كيف تتحدثون عن العمل الذي يقوم به شخص ما؟ أوقفوا سماع التسجيل الصوتي هنا.</w:t>
      </w:r>
    </w:p>
    <w:p>
      <w:pPr>
        <w:bidi/>
      </w:pPr>
      <w:r>
        <w:rPr>
          <w:rtl/>
          <w:cs/>
          <w:lang w:val="ar_AE" w:bidi="ar_AE"/>
        </w:rPr>
      </w:r>
      <w:r>
        <w:rPr>
          <w:rtl/>
          <w:cs/>
          <w:lang w:val="ar_AE" w:bidi="ar_AE"/>
        </w:rPr>
        <w:t>يحدث المشهد الثاني بعد فترة من الزمن، بعد أن كبر كلًا من قايين وهابيل وأصبحا رجلين. في يوم ما، وعلى الأرجح بعد الحصاد، أعطى قايين الرب بعضًا من أثمار الأرض من محاصيله، وأعطاه هابيل بعضًا من أبكار غنمه وأسمنها في قطيعه. وقد قَبِلَ الرب هابيل وقربانه، لكنه رفض قايين وقربانه. وهذا جعل قايين غاضبًا جدًا، ووجهه كان حزينًا للغاية. وتستخدم اللغة الأصلية لغة خاصة هنا لإظهار الغضب والحزن. فتقول إن أنف قايين كان يحترق لتُظهر أنه كان غاضبًا. ثم تقول إن وجهه سقط أو نظر إلى الأسفل ربما ليُظهر أنه كان حزينًا.</w:t>
      </w:r>
    </w:p>
    <w:p>
      <w:pPr>
        <w:bidi/>
      </w:pPr>
      <w:r>
        <w:rPr>
          <w:rtl/>
          <w:cs/>
          <w:lang w:val="ar_AE" w:bidi="ar_AE"/>
        </w:rPr>
      </w:r>
      <w:r>
        <w:rPr>
          <w:rtl/>
          <w:cs/>
          <w:lang w:val="ar_AE" w:bidi="ar_AE"/>
        </w:rPr>
        <w:t>توقَّفوا هنا وناقشوا كمجموعة: كيف تتحدثون عن شخص غاضب جدًا وحزين جدًا في نفس الوقت؟ ما الكلمات أو العبارات الخاصة التي تستخدمون؟ أوقفوا سماع التسجيل الصوتي هنا.</w:t>
      </w:r>
    </w:p>
    <w:p>
      <w:pPr>
        <w:bidi/>
      </w:pPr>
      <w:r>
        <w:rPr>
          <w:rtl/>
          <w:cs/>
          <w:lang w:val="ar_AE" w:bidi="ar_AE"/>
        </w:rPr>
      </w:r>
      <w:r>
        <w:rPr>
          <w:rtl/>
          <w:cs/>
          <w:lang w:val="ar_AE" w:bidi="ar_AE"/>
        </w:rPr>
        <w:t>سأل الرب قايين: "لماذا أنت غاضب هكذا؟ ولماذا وجهك حزين؟ أو لماذا سقط وجهك (أي تنظر إلى الأسفل)؟" وهذه أسئلة لا ينتظر الرب (يهوه) إجابة عليها. بل يُخبر قايين أنه كان سيرفع وجه قايين، أو يقبله، إذا فعل ما كان صحيحًا.</w:t>
      </w:r>
    </w:p>
    <w:p>
      <w:pPr>
        <w:bidi/>
      </w:pPr>
      <w:r>
        <w:rPr>
          <w:rtl/>
          <w:cs/>
          <w:lang w:val="ar_AE" w:bidi="ar_AE"/>
        </w:rPr>
      </w:r>
      <w:r>
        <w:rPr>
          <w:rtl/>
          <w:cs/>
          <w:lang w:val="ar_AE" w:bidi="ar_AE"/>
        </w:rPr>
        <w:t>ثم أكمل الرب "إنْ فعلت ما هو حسن، سأقبلك. وإذا رفضت أن تفعل ما هو صحيح، فإن الخطية رابضة عند الباب. وهي تريد أن تسود عليك، لكن يجب أن تسود أنت عليها". هنا، لا يعني الرب أن الخطية كانت حيوان رابضًا جسديًا عند الباب. بل يشبّه الرب الخطية بشيء مثل حيوان بري مستقرّ عند الباب. والخطية مثل حيوان يربض عند الباب، لأنه يريد أن يهاجم ويسيطر على أحدهم. والباب عادةً ما يكون المدخل إلى البيت. وفي هذه الحالة، قد يكون الباب مثل المدخل إلى أفكار قايين أو إلى قلبه. ويُظهر وصف الرب (يهوه) مدى رغبة الرغبات الخاطئة في السيطرة على الناس، ومدى اقتراب قايين من السماح لرغباته الخاطئة بالسيطرة عليه وجعل قايين يخطئ.</w:t>
      </w:r>
    </w:p>
    <w:p>
      <w:pPr>
        <w:bidi/>
      </w:pPr>
      <w:r>
        <w:rPr>
          <w:rtl/>
          <w:cs/>
          <w:lang w:val="ar_AE" w:bidi="ar_AE"/>
        </w:rPr>
      </w:r>
      <w:r>
        <w:rPr>
          <w:rtl/>
          <w:cs/>
          <w:lang w:val="ar_AE" w:bidi="ar_AE"/>
        </w:rPr>
        <w:t>توقَّفوا هنا وناقشوا كمجموعة: احكوا قصة تُقارن شيئًا غير حي بشيء حي. ثم تحدثوا عن تشبيه الخطية بحيوان بري يربض عند الباب ليدخل ويسيطر عليك أو يؤذيك. كيف يجعلك هذا تشعر بشأن الخطية؟ أوقفوا سماع التسجيل الصوتي هنا.</w:t>
      </w:r>
    </w:p>
    <w:p>
      <w:pPr>
        <w:bidi/>
      </w:pPr>
      <w:r>
        <w:rPr>
          <w:rtl/>
          <w:cs/>
          <w:lang w:val="ar_AE" w:bidi="ar_AE"/>
        </w:rPr>
      </w:r>
      <w:r>
        <w:rPr>
          <w:rtl/>
          <w:cs/>
          <w:lang w:val="ar_AE" w:bidi="ar_AE"/>
        </w:rPr>
        <w:t>والآن تحدثوا عن كيف ستترجمون هذا الجزء من القصة. وكيف ستتحدثون عن الخطية الرابضة عند الباب والتي تريد أن تسيطر على قايين؟ أوقفوا سماع التسجيل الصوتي هنا.</w:t>
      </w:r>
    </w:p>
    <w:p>
      <w:pPr>
        <w:bidi/>
      </w:pPr>
      <w:r>
        <w:rPr>
          <w:rtl/>
          <w:cs/>
          <w:lang w:val="ar_AE" w:bidi="ar_AE"/>
        </w:rPr>
      </w:r>
      <w:r>
        <w:rPr>
          <w:rtl/>
          <w:cs/>
          <w:lang w:val="ar_AE" w:bidi="ar_AE"/>
        </w:rPr>
        <w:t>في المشهد الثالث، كان قايين يبحث عن أخيه. ونحن لا نعرف كم من الوقت حدث هذا بعد أن تحدث الرب مع قايين. وربما قال قايين لأخيه: "دعنا نذهب إلى الحقول". وذهب قايين وهابيل إلى مكان خارج المنطقة التي كان الناس يعيشون فيها، ربما إلى منطقة كان الناس يزرعون فيها المحاصيل. ثم هاجم قايين أخاه هابيل وقتله. ونحن لا نعرف كيف قتل قايين هابيل.</w:t>
      </w:r>
    </w:p>
    <w:p>
      <w:pPr>
        <w:bidi/>
      </w:pPr>
      <w:r>
        <w:rPr>
          <w:rtl/>
          <w:cs/>
          <w:lang w:val="ar_AE" w:bidi="ar_AE"/>
        </w:rPr>
      </w:r>
      <w:r>
        <w:rPr>
          <w:rtl/>
          <w:cs/>
          <w:lang w:val="ar_AE" w:bidi="ar_AE"/>
        </w:rPr>
        <w:t>وفي وقت لاحق، سأل الرب قايين: "أين أخوك؟ أين هابيل؟" ونحن لا نعرف متى كان هذا بعد أن قتل قايين هابيل. لكننا نعلم أن الرب يعرف بالفعل الإجابة على هذا السؤال. وكما في القصة السابقة عن آدم وحواء، فإن الرب لا يتهم قايين بارتكاب الخطأ. فهو يطلب من قايين أن يتكلم عن ذلك بنفسه.</w:t>
      </w:r>
    </w:p>
    <w:p>
      <w:pPr>
        <w:bidi/>
      </w:pPr>
      <w:r>
        <w:rPr>
          <w:rtl/>
          <w:cs/>
          <w:lang w:val="ar_AE" w:bidi="ar_AE"/>
        </w:rPr>
      </w:r>
      <w:r>
        <w:rPr>
          <w:rtl/>
          <w:cs/>
          <w:lang w:val="ar_AE" w:bidi="ar_AE"/>
        </w:rPr>
        <w:t>لكن قايين كذب وأجاب: "أنا لا أعرف. أحارس أنا لأخي؟" أو "هل أعتني أنا بأخي؟" ولا ينتظر قايين إجابة على هذا السؤال؛ بل إنه غاضب جدًا ويُنكر بقوة أنه يعرف أي شيء عن هابيل. فهو يقول إنه ليس مسؤولًا عن أخيه.</w:t>
      </w:r>
    </w:p>
    <w:p>
      <w:pPr>
        <w:bidi/>
      </w:pPr>
      <w:r>
        <w:rPr>
          <w:rtl/>
          <w:cs/>
          <w:lang w:val="ar_AE" w:bidi="ar_AE"/>
        </w:rPr>
      </w:r>
      <w:r>
        <w:rPr>
          <w:rtl/>
          <w:cs/>
          <w:lang w:val="ar_AE" w:bidi="ar_AE"/>
        </w:rPr>
        <w:t>توقَّفوا هنا وناقشوا كمجموعة: كيف تنكرون شيئًا بطريقة غاضبة؟ تحدثوا عن وقت أنكرتم فيه، أو أنكر شخص آخر، شيئًا بطريقة غاضبة. انتبهوا إلى الكلمات ونغمات الصوت التي استخدمتموها عندما كنتم تتحدثون. أوقفوا سماع التسجيل الصوتي هنا.</w:t>
      </w:r>
    </w:p>
    <w:p>
      <w:pPr>
        <w:bidi/>
      </w:pPr>
      <w:r>
        <w:rPr>
          <w:rtl/>
          <w:cs/>
          <w:lang w:val="ar_AE" w:bidi="ar_AE"/>
        </w:rPr>
      </w:r>
      <w:r>
        <w:rPr>
          <w:rtl/>
          <w:cs/>
          <w:lang w:val="ar_AE" w:bidi="ar_AE"/>
        </w:rPr>
        <w:t>وقال الرب: "لماذا فعلت هذا الأمر الرهيب؟ صوت دم أخيك يصرخ إليَّ من الأرض". هنا، يصف الرب موت هابيل بطريقة مشابهة لتلك التي وصف بها الخطية التي تنتظر قايين. فالرب لا يعني أن دم هابيل كان حرفيًا يصنع صوت صراخ من الأرض. بل إن الرب يعني أن قايين قد قتل هابيل، ودم هابيل كان على الأرض، وعندما يرى الرب دم هابيل على الأرض، كان كما لو أن الرب يسمع صوت هابيل ينادى إلى الرب كي يعاقب قايين.</w:t>
      </w:r>
    </w:p>
    <w:p>
      <w:pPr>
        <w:bidi/>
      </w:pPr>
      <w:r>
        <w:rPr>
          <w:rtl/>
          <w:cs/>
          <w:lang w:val="ar_AE" w:bidi="ar_AE"/>
        </w:rPr>
      </w:r>
      <w:r>
        <w:rPr>
          <w:rtl/>
          <w:cs/>
          <w:lang w:val="ar_AE" w:bidi="ar_AE"/>
        </w:rPr>
        <w:t xml:space="preserve">وتابع الرب: "لذلك الآن سألعنك، أو أعاقبك، بعيدًا عن الأرض لأن الأرض ابتلعت دم أخيك". ومرة أخرى يستخدم الرب لغة خاصة ويقول إن الأرض لها فم، مثل الإنسان الذي لديه فم ويمكنه أن يبتلع الأشياء. وعبارة "ابتلعت الأرض دم أخيك" تعني أن دم هابيل سقط على الأرض وشربت الأرض دم هابيل. </w:t>
      </w:r>
    </w:p>
    <w:p>
      <w:pPr>
        <w:bidi/>
      </w:pPr>
      <w:r>
        <w:rPr>
          <w:rtl/>
          <w:cs/>
          <w:lang w:val="ar_AE" w:bidi="ar_AE"/>
        </w:rPr>
      </w:r>
      <w:r>
        <w:rPr>
          <w:rtl/>
          <w:cs/>
          <w:lang w:val="ar_AE" w:bidi="ar_AE"/>
        </w:rPr>
        <w:t>توقَّفوا هنا وناقشوا كمجموعة: يصف الرب الخطية والدم والأرض كما لو كانوا أشخاصًا لا أشياء. كيف تجرون هذه الأنواع من المقارنات في لغتكم؟ هل يمكنكم أن تعطوا بعض الأمثلة؟ أوقفوا سماع التسجيل الصوتي هنا.</w:t>
      </w:r>
    </w:p>
    <w:p>
      <w:pPr>
        <w:bidi/>
      </w:pPr>
      <w:r>
        <w:rPr>
          <w:rtl/>
          <w:cs/>
          <w:lang w:val="ar_AE" w:bidi="ar_AE"/>
        </w:rPr>
      </w:r>
      <w:r>
        <w:rPr>
          <w:rtl/>
          <w:cs/>
          <w:lang w:val="ar_AE" w:bidi="ar_AE"/>
        </w:rPr>
        <w:t>توقَّفوا هنا وناقشوا كمجموعة: لماذا تعتقدون أن الرب استخدم الكثير من الأوصاف عندما تحدث مع قايين؟ أوقفوا سماع التسجيل الصوتي هنا.</w:t>
      </w:r>
    </w:p>
    <w:p>
      <w:pPr>
        <w:bidi/>
      </w:pPr>
      <w:r>
        <w:rPr>
          <w:rtl/>
          <w:cs/>
          <w:lang w:val="ar_AE" w:bidi="ar_AE"/>
        </w:rPr>
      </w:r>
      <w:r>
        <w:rPr>
          <w:rtl/>
          <w:cs/>
          <w:lang w:val="ar_AE" w:bidi="ar_AE"/>
        </w:rPr>
        <w:t>وتابع الرب: "والأرض لن تعطيك محصولًا جيدًا، مهما اجتهدت في عملك! ومن الآن لن يكون لك موطن، بل ستذهب من مكان إلى مكان في جميع أنحاء العالم".</w:t>
      </w:r>
    </w:p>
    <w:p>
      <w:pPr>
        <w:bidi/>
      </w:pPr>
      <w:r>
        <w:rPr>
          <w:rtl/>
          <w:cs/>
          <w:lang w:val="ar_AE" w:bidi="ar_AE"/>
        </w:rPr>
      </w:r>
      <w:r>
        <w:rPr>
          <w:rtl/>
          <w:cs/>
          <w:lang w:val="ar_AE" w:bidi="ar_AE"/>
        </w:rPr>
        <w:t>وقال قايين: "عقابي عظيم جدًا لا يمكنني أن أتحمله! استمع، إنك قد طردتني اليوم عن وجه الأرض ومن محضرك". وتُظهر كلمة "استمع" أن قايين على وشك أن يقول شيئًا يريد أن ينتبه الرب إليه حقًا.</w:t>
      </w:r>
    </w:p>
    <w:p>
      <w:pPr>
        <w:bidi/>
      </w:pPr>
      <w:r>
        <w:rPr>
          <w:rtl/>
          <w:cs/>
          <w:lang w:val="ar_AE" w:bidi="ar_AE"/>
        </w:rPr>
      </w:r>
      <w:r>
        <w:rPr>
          <w:rtl/>
          <w:cs/>
          <w:lang w:val="ar_AE" w:bidi="ar_AE"/>
        </w:rPr>
        <w:t>وتابع قايين: "لقد جعلتني تائهًا وهاربًا يذهب من مكان إلى مكان بلا موطن. ويكون كل من وجدني سيقتلني!"</w:t>
      </w:r>
    </w:p>
    <w:p>
      <w:pPr>
        <w:bidi/>
      </w:pPr>
      <w:r>
        <w:rPr>
          <w:rtl/>
          <w:cs/>
          <w:lang w:val="ar_AE" w:bidi="ar_AE"/>
        </w:rPr>
      </w:r>
      <w:r>
        <w:rPr>
          <w:rtl/>
          <w:cs/>
          <w:lang w:val="ar_AE" w:bidi="ar_AE"/>
        </w:rPr>
        <w:t>أجاب الرب بقوة. إن الرب أكيد في خططه لحماية قايين. وهو يقول: "لا. سأعاقب كل من يقتلك سبعة أضعاف أشد مما عاقبتك أنا". ووضع الرب علامة على قايين حتى لا يقتله كل من يقابله. والشيء الوحيد الذي نعرفه عن هذه العلامة هو أنه شيء يمكن أن يراه الناس وشيء سيُظهر أن الرب يمتلك قايين.</w:t>
      </w:r>
    </w:p>
    <w:p>
      <w:pPr>
        <w:bidi/>
      </w:pPr>
      <w:r>
        <w:rPr>
          <w:rtl/>
          <w:cs/>
          <w:lang w:val="ar_AE" w:bidi="ar_AE"/>
        </w:rPr>
      </w:r>
      <w:r>
        <w:rPr>
          <w:rtl/>
          <w:cs/>
          <w:lang w:val="ar_AE" w:bidi="ar_AE"/>
        </w:rPr>
        <w:t>قد ترغبون في إعادة ترتيب المعلومات في المشهد الرابع. ثم ذهب قايين إلى شرق عدن، وعاش في منطقة تدعى نود، أو أرض التوهان. وقد خرج من لدن الرب.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4 : 1 - 16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هابيل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لقد ولدت حواء ابنين، قايين وهابيل. وعندما كبروا، صار هابيل راعيًا للغنم بينما صار قايين مزارعًا. لاحقًا، أحضر قايين بعضًا من أثمار الأرض التي زرعها تقدمة للرب. بينما قدَّم هابيل للرب أجزاء من أفضل أبكار غنمه وأسمنها. وقد قبل الرب هابيل وتقدمته، لكنه لم يقبل قايين وتقدمته. وهذا جعل قايين غاضبًا وحزينًا للغاية.</w:t>
      </w:r>
    </w:p>
    <w:p>
      <w:pPr>
        <w:bidi/>
      </w:pPr>
      <w:r>
        <w:rPr>
          <w:rtl/>
          <w:cs/>
          <w:lang w:val="ar_AE" w:bidi="ar_AE"/>
        </w:rPr>
      </w:r>
      <w:r>
        <w:rPr>
          <w:rtl/>
          <w:cs/>
          <w:lang w:val="ar_AE" w:bidi="ar_AE"/>
        </w:rPr>
        <w:t>أوقفوا التمثيل. اسأل الشخص الذي يؤدي دور هابيل: "بماذا تفكر أو تشعر؟" قد يجيب الشخص بعبارات مثل: "أنا سعيد لأن الرب قد قبل عطيتي"، أو "أنا أريد فقط أن أقدِّم أفضل ما لدي للرب"، أو "أنا أحب الرب كثيرًا!" اسأل الشخص الذي يؤدي دور قايين: "بماذا تفكر أو تشعر؟" قد يجيب الشخص بعبارات مثل: "أنا غاضب جدًا لأن الرب قد رفض عطيتي"، أو "أنا حزين ومكتئب لأن الرب قد رفض تقدمتي"، أو "أشعر بالغيرة لأن الرب قد قبل هابيل لكنه رفضني". واصلوا التمثيل.</w:t>
      </w:r>
    </w:p>
    <w:p>
      <w:pPr>
        <w:bidi/>
      </w:pPr>
      <w:r>
        <w:rPr>
          <w:rtl/>
          <w:cs/>
          <w:lang w:val="ar_AE" w:bidi="ar_AE"/>
        </w:rPr>
      </w:r>
      <w:r>
        <w:rPr>
          <w:rtl/>
          <w:cs/>
          <w:lang w:val="ar_AE" w:bidi="ar_AE"/>
        </w:rPr>
        <w:t>سأل الرب قايين: "لماذا أنت غاضب هكذا؟ ولماذا تبدو حزينًا لهذه الدرجة؟ إن فعلت ما هو صواب، فسوف تكون مقبولًا. ولكن إن رفضت أن تفعل ما هو صحيح، فاحذر! فإن الخطية رابضة عند بابك. وهي تريد أن تسود عليك، لكن يجب أن تسود أنت عليها".</w:t>
      </w:r>
    </w:p>
    <w:p>
      <w:pPr>
        <w:bidi/>
      </w:pPr>
      <w:r>
        <w:rPr>
          <w:rtl/>
          <w:cs/>
          <w:lang w:val="ar_AE" w:bidi="ar_AE"/>
        </w:rPr>
      </w:r>
      <w:r>
        <w:rPr>
          <w:rtl/>
          <w:cs/>
          <w:lang w:val="ar_AE" w:bidi="ar_AE"/>
        </w:rPr>
        <w:t>أوقفوا التمثيل. اسأل الشخص الذي يؤدي دور الرب: "بماذا تفكر أو تشعر؟" قد يجيب الشخص بعبارات مثل: "أريد أن يفعل قايين الصواب"، أو "أريد أن أحذِّر قايين من الخطية حتى يتجنبها لأنني أحبه"، أو "أنا أهتم بقايين وأريده أن يتغلب على الخطية"، أو "أنا أعلم أن قايين يمكن أن يختار ألا يخطئ". واصلوا التمثيل.</w:t>
      </w:r>
    </w:p>
    <w:p>
      <w:pPr>
        <w:bidi/>
      </w:pPr>
      <w:r>
        <w:rPr>
          <w:rtl/>
          <w:cs/>
          <w:lang w:val="ar_AE" w:bidi="ar_AE"/>
        </w:rPr>
      </w:r>
      <w:r>
        <w:rPr>
          <w:rtl/>
          <w:cs/>
          <w:lang w:val="ar_AE" w:bidi="ar_AE"/>
        </w:rPr>
        <w:t>وفي يوم من الأيام بحث قايين عن أخيه. وبينما كانوا في الحقل، قام قايين على هابيل وقتله. لاحقًا، سأل الرب قايين أين أخاه، فأجابه قايين أنه لا يعرف. فقال الرب: "ماذا فعلت! استمع! صوت دم أخيك يصرخ إليَّ من الأرض! فالآن ملعون أنت ومطرود من الأرض التي ابتلعت دم أخيك. ولن تعطيك الأرض محصولًا جيدًا، مهما اجتهدت في عملك. وتائهًا وهاربًا تكون في الأرض".</w:t>
      </w:r>
    </w:p>
    <w:p>
      <w:pPr>
        <w:bidi/>
      </w:pPr>
      <w:r>
        <w:rPr>
          <w:rtl/>
          <w:cs/>
          <w:lang w:val="ar_AE" w:bidi="ar_AE"/>
        </w:rPr>
      </w:r>
      <w:r>
        <w:rPr>
          <w:rtl/>
          <w:cs/>
          <w:lang w:val="ar_AE" w:bidi="ar_AE"/>
        </w:rPr>
        <w:t>أوقفوا التمثيل. اسأل الشخص الذي يؤدي دور الرب: "بماذا تفكر أو تشعر؟" قد يجيب الشخص بعبارات مثل: "أنا مصدوم مما فعله قايين"، أو "أشعر بالحزن والغضب الشديدين، لأن عقاب قايين سيكون عظيمًا"، أو "أنا حزين للغاية وغاضب بسبب ما فعله قايين – لقد حاولت أن أحذره، وأنا حزين لأنه لم يتبع تحذيري". واصلوا التمثيل.</w:t>
      </w:r>
    </w:p>
    <w:p>
      <w:pPr>
        <w:bidi/>
      </w:pPr>
      <w:r>
        <w:rPr>
          <w:rtl/>
          <w:cs/>
          <w:lang w:val="ar_AE" w:bidi="ar_AE"/>
        </w:rPr>
      </w:r>
      <w:r>
        <w:rPr>
          <w:rtl/>
          <w:cs/>
          <w:lang w:val="ar_AE" w:bidi="ar_AE"/>
        </w:rPr>
        <w:t>قال قايين: "إن ذنبي أعظم من أن يُحتمل. والآن وقد طردتني من محضرك وأنا أكون تائهًا وهاربًا في الأرض، فإن كل من يجدني يقتلني".</w:t>
      </w:r>
    </w:p>
    <w:p>
      <w:pPr>
        <w:bidi/>
      </w:pPr>
      <w:r>
        <w:rPr>
          <w:rtl/>
          <w:cs/>
          <w:lang w:val="ar_AE" w:bidi="ar_AE"/>
        </w:rPr>
      </w:r>
      <w:r>
        <w:rPr>
          <w:rtl/>
          <w:cs/>
          <w:lang w:val="ar_AE" w:bidi="ar_AE"/>
        </w:rPr>
        <w:t>فقال الرب: "كلا بل من يقتلك سيُعَاقَب سبعة أضعاف". ووضع الرب علامة على قايين ليحمي قايين.</w:t>
      </w:r>
    </w:p>
    <w:p>
      <w:pPr>
        <w:bidi/>
      </w:pPr>
      <w:r>
        <w:rPr>
          <w:rtl/>
          <w:cs/>
          <w:lang w:val="ar_AE" w:bidi="ar_AE"/>
        </w:rPr>
      </w:r>
      <w:r>
        <w:rPr>
          <w:rtl/>
          <w:cs/>
          <w:lang w:val="ar_AE" w:bidi="ar_AE"/>
        </w:rPr>
        <w:t>انهوا التمثيل. اسأل الشخص الذي يؤدي دور قايين: "بماذا تفكر أو تشعر؟" قد يجيب الشخص بعبارات مثل: "لقد غمرني عقابي – إنه شعور أسوأ من الموت أن أتجول دون بيت أو مجتمع"، أو "كنت خائفًا من أن أموت بسبب عقابي، لكن الرب وعد بحمايتي"، أو "أنا مندهش أن الرب سيحميني حتى بعد ما فعلته". اسأل الشخص الذي يؤدي دور الرب: "بماذا تفكر أو تشعر؟" قد يجيب الشخص بعبارات مثل: "أريد أن أكون رحيمًا مع قايين مع أنه قد فعل هذا الشيء الرهيب"، أو "أريد أن أتأكد من أن أحدًا لن يقتل قايين".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4 : 1 - 16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عَرِفَ</w:t>
      </w:r>
      <w:r>
        <w:rPr>
          <w:rtl/>
          <w:cs/>
          <w:lang w:val="ar_AE" w:bidi="ar_AE"/>
        </w:rPr>
        <w:t xml:space="preserve"> آدم زوجته حواء. أن تَعرِف شخص ما يعني أن تمارس العلاقة الجنسية معه. وهذه الكلمة التي تشير إلى العلاقات الجنسية في الكتاب المُقدَّس تعني عادةً العلاقات الجنسية بين الرجل وزوجته، لأنها تتحدث عن معرفة شخص آخر بالكامل. وفي هذه الحالة، مارس آدم العلاقة الجنسية مع زوجته حواء، فحبلت بطفل، وأنجبت قايين. استخدموا عبارة تكون مناسبة هنا لاستخدامها في مجموعة تشمل الرجال والنساء على حد سواء.</w:t>
      </w:r>
    </w:p>
    <w:p>
      <w:pPr>
        <w:bidi/>
      </w:pPr>
      <w:r>
        <w:rPr>
          <w:rtl/>
          <w:cs/>
          <w:lang w:val="ar_AE" w:bidi="ar_AE"/>
        </w:rPr>
      </w:r>
      <w:r>
        <w:rPr>
          <w:rtl/>
          <w:cs/>
          <w:lang w:val="ar_AE" w:bidi="ar_AE"/>
        </w:rPr>
        <w:t xml:space="preserve">وقالت حواء: "بمساعدة </w:t>
      </w:r>
      <w:r>
        <w:rPr>
          <w:b/>
          <w:rtl/>
          <w:cs/>
          <w:lang w:val="ar_AE" w:bidi="ar_AE"/>
        </w:rPr>
        <w:t>الرب (يهوه)</w:t>
      </w:r>
      <w:r>
        <w:rPr>
          <w:rtl/>
          <w:cs/>
          <w:lang w:val="ar_AE" w:bidi="ar_AE"/>
        </w:rPr>
        <w:t xml:space="preserve">، اقتنيت ابنًا". يستخدم هذا المقطع اسم الله الشخصي، يهوه. انظروا الكلمة </w:t>
      </w:r>
      <w:r>
        <w:rPr>
          <w:rtl/>
          <w:cs/>
          <w:lang w:val="ar_AE" w:bidi="ar_AE"/>
        </w:rPr>
        <w:t>يهوه</w:t>
      </w:r>
      <w:r>
        <w:rPr>
          <w:rtl/>
          <w:cs/>
          <w:lang w:val="ar_AE" w:bidi="ar_AE"/>
        </w:rPr>
        <w:t xml:space="preserve"> في "قاموس الكلمات الرئيسية" واستخدموا الكلمة ذاتها التي استخدمتموها في المقاطع السابقة.</w:t>
      </w:r>
    </w:p>
    <w:p>
      <w:pPr>
        <w:bidi/>
      </w:pPr>
      <w:r>
        <w:rPr>
          <w:rtl/>
          <w:cs/>
          <w:lang w:val="ar_AE" w:bidi="ar_AE"/>
        </w:rPr>
      </w:r>
      <w:r>
        <w:rPr>
          <w:rtl/>
          <w:cs/>
          <w:lang w:val="ar_AE" w:bidi="ar_AE"/>
        </w:rPr>
        <w:t xml:space="preserve">وقد دعت حواء ابنها </w:t>
      </w:r>
      <w:r>
        <w:rPr>
          <w:b/>
          <w:rtl/>
          <w:cs/>
          <w:lang w:val="ar_AE" w:bidi="ar_AE"/>
        </w:rPr>
        <w:t>قايين</w:t>
      </w:r>
      <w:r>
        <w:rPr>
          <w:rtl/>
          <w:cs/>
          <w:lang w:val="ar_AE" w:bidi="ar_AE"/>
        </w:rPr>
        <w:t>. يبدو اسم قايين مثل الكلمة التي تعني "مِن" أو "اقتنى". ولاحقًا، أنجبت حواء أخًا لقايين وأسمته هابيل.</w:t>
      </w:r>
    </w:p>
    <w:p>
      <w:pPr>
        <w:bidi/>
      </w:pPr>
      <w:r>
        <w:rPr>
          <w:rtl/>
          <w:cs/>
          <w:lang w:val="ar_AE" w:bidi="ar_AE"/>
        </w:rPr>
      </w:r>
      <w:r>
        <w:rPr>
          <w:rtl/>
          <w:cs/>
          <w:lang w:val="ar_AE" w:bidi="ar_AE"/>
        </w:rPr>
        <w:t xml:space="preserve">وعندما كان </w:t>
      </w:r>
      <w:r>
        <w:rPr>
          <w:b/>
          <w:rtl/>
          <w:cs/>
          <w:lang w:val="ar_AE" w:bidi="ar_AE"/>
        </w:rPr>
        <w:t>وقت الحصاد</w:t>
      </w:r>
      <w:r>
        <w:rPr>
          <w:rtl/>
          <w:cs/>
          <w:lang w:val="ar_AE" w:bidi="ar_AE"/>
        </w:rPr>
        <w:t xml:space="preserve">، أحضر قايين </w:t>
      </w:r>
      <w:r>
        <w:rPr>
          <w:b/>
          <w:rtl/>
          <w:cs/>
          <w:lang w:val="ar_AE" w:bidi="ar_AE"/>
        </w:rPr>
        <w:t>تقدمة</w:t>
      </w:r>
      <w:r>
        <w:rPr>
          <w:rtl/>
          <w:cs/>
          <w:lang w:val="ar_AE" w:bidi="ar_AE"/>
        </w:rPr>
        <w:t xml:space="preserve"> للرب من </w:t>
      </w:r>
      <w:r>
        <w:rPr>
          <w:b/>
          <w:rtl/>
          <w:cs/>
          <w:lang w:val="ar_AE" w:bidi="ar_AE"/>
        </w:rPr>
        <w:t>محاصيله</w:t>
      </w:r>
      <w:r>
        <w:rPr>
          <w:rtl/>
          <w:cs/>
          <w:lang w:val="ar_AE" w:bidi="ar_AE"/>
        </w:rPr>
        <w:t xml:space="preserve">. تشير كلمة المحاصيل إلى النباتات التي يزرعها الناس ليأكلوا. ويشير وقت الحصاد إلى الوقت من السنة الذي يجمع فيه الناس هذه النباتات من حقولهم. والكلمة التي تُستخدم للإشارة إلى </w:t>
      </w:r>
      <w:r>
        <w:rPr>
          <w:b/>
          <w:rtl/>
          <w:cs/>
          <w:lang w:val="ar_AE" w:bidi="ar_AE"/>
        </w:rPr>
        <w:t>التقدمة</w:t>
      </w:r>
      <w:r>
        <w:rPr>
          <w:rtl/>
          <w:cs/>
          <w:lang w:val="ar_AE" w:bidi="ar_AE"/>
        </w:rPr>
        <w:t xml:space="preserve"> تعني عطية عادةً ما يُحضرها الناس إلى الرب ليكرموه أو ليقولوا له شكرًا. وهذا هو على الأرجح معنى التقدمة في هذه القصة.</w:t>
      </w:r>
    </w:p>
    <w:p>
      <w:pPr>
        <w:bidi/>
      </w:pPr>
      <w:r>
        <w:rPr>
          <w:rtl/>
          <w:cs/>
          <w:lang w:val="ar_AE" w:bidi="ar_AE"/>
        </w:rPr>
      </w:r>
      <w:r>
        <w:rPr>
          <w:rtl/>
          <w:cs/>
          <w:lang w:val="ar_AE" w:bidi="ar_AE"/>
        </w:rPr>
        <w:t xml:space="preserve">توقَّفوا هنا وناقشوا كمجموعة: انظروا تعبير </w:t>
      </w:r>
      <w:r>
        <w:rPr>
          <w:rtl/>
          <w:cs/>
          <w:lang w:val="ar_AE" w:bidi="ar_AE"/>
        </w:rPr>
        <w:t>تقدمة</w:t>
      </w:r>
      <w:r>
        <w:rPr>
          <w:rtl/>
          <w:cs/>
          <w:lang w:val="ar_AE" w:bidi="ar_AE"/>
        </w:rPr>
        <w:t xml:space="preserve"> في "قاموس الكلمات الرئيسية". ما الكلمات أو العبارات في لغتكم التي ستستخدمونها لترجمة فكرة التقدمة هذه؟ أوقفوا سماع التسجيل الصوتي هنا.</w:t>
      </w:r>
    </w:p>
    <w:p>
      <w:pPr>
        <w:bidi/>
      </w:pPr>
      <w:r>
        <w:rPr>
          <w:rtl/>
          <w:cs/>
          <w:lang w:val="ar_AE" w:bidi="ar_AE"/>
        </w:rPr>
      </w:r>
      <w:r>
        <w:rPr>
          <w:rtl/>
          <w:cs/>
          <w:lang w:val="ar_AE" w:bidi="ar_AE"/>
        </w:rPr>
        <w:t>وقد قَبِلَ الرب هابيل وقربانه، لكنه رفض قايين وقربانه. وهذا جعل قايين غاضبًا وحزينًا للغاية.</w:t>
      </w:r>
    </w:p>
    <w:p>
      <w:pPr>
        <w:bidi/>
      </w:pPr>
      <w:r>
        <w:rPr>
          <w:rtl/>
          <w:cs/>
          <w:lang w:val="ar_AE" w:bidi="ar_AE"/>
        </w:rPr>
      </w:r>
      <w:r>
        <w:rPr>
          <w:rtl/>
          <w:cs/>
          <w:lang w:val="ar_AE" w:bidi="ar_AE"/>
        </w:rPr>
        <w:t xml:space="preserve">فسأل الرب قايين: "لماذا أنت غاضب هكذا؟ ولماذا تبدو حزينًا لهذه الدرجة؟ سوف تُقبَل إذا فعلت ما هو صحيح، لكن إذا رفضت أن تفعل ما هو صحيح، فانتبه! فإن </w:t>
      </w:r>
      <w:r>
        <w:rPr>
          <w:b/>
          <w:rtl/>
          <w:cs/>
          <w:lang w:val="ar_AE" w:bidi="ar_AE"/>
        </w:rPr>
        <w:t>الخطية</w:t>
      </w:r>
      <w:r>
        <w:rPr>
          <w:rtl/>
          <w:cs/>
          <w:lang w:val="ar_AE" w:bidi="ar_AE"/>
        </w:rPr>
        <w:t xml:space="preserve"> رابضة عند الباب." هذه هي المرة الأولى التي تظهر فيها كلمة "خطية" في هذه المقاطع. وتشير كلمة الخطية إلى فعل عصيان ضد الرب. وعندما يخطئ الناس، فإنهم يكسرون علاقتهم مع الرب. تأكدوا أن الكلمة التي تستخدمونها هنا لا تُشير إلى أن أحدهم فشلَ في أداء إحدى الواجبات الدينية، مثل الصلاة الطقسية أو الالتزام بقواعد دينية محددة. ابحثوا عن كلمة </w:t>
      </w:r>
      <w:r>
        <w:rPr>
          <w:rtl/>
          <w:cs/>
          <w:lang w:val="ar_AE" w:bidi="ar_AE"/>
        </w:rPr>
        <w:t>خطية</w:t>
      </w:r>
      <w:r>
        <w:rPr>
          <w:rtl/>
          <w:cs/>
          <w:lang w:val="ar_AE" w:bidi="ar_AE"/>
        </w:rPr>
        <w:t xml:space="preserve"> في قاموس الكلمات الرئيسية. استخدموا الكلمة ذاتها للإشارة إلى الخطية في جميع المقاطع التالية.</w:t>
      </w:r>
    </w:p>
    <w:p>
      <w:pPr>
        <w:bidi/>
      </w:pPr>
      <w:r>
        <w:rPr>
          <w:rtl/>
          <w:cs/>
          <w:lang w:val="ar_AE" w:bidi="ar_AE"/>
        </w:rPr>
      </w:r>
      <w:r>
        <w:rPr>
          <w:rtl/>
          <w:cs/>
          <w:lang w:val="ar_AE" w:bidi="ar_AE"/>
        </w:rPr>
        <w:t>توقَّفوا هنا وناقشوا كمجموعة: ما الكلمات أو العبارات في لغتكم التي تستخدمونها لوصف الخطية؟ أوقفوا سماع التسجيل الصوتي هنا.</w:t>
      </w:r>
    </w:p>
    <w:p>
      <w:pPr>
        <w:bidi/>
      </w:pPr>
      <w:r>
        <w:rPr>
          <w:rtl/>
          <w:cs/>
          <w:lang w:val="ar_AE" w:bidi="ar_AE"/>
        </w:rPr>
      </w:r>
      <w:r>
        <w:rPr>
          <w:rtl/>
          <w:cs/>
          <w:lang w:val="ar_AE" w:bidi="ar_AE"/>
        </w:rPr>
        <w:t xml:space="preserve">وفي إحدى الأيام كان قايين وهابيل في </w:t>
      </w:r>
      <w:r>
        <w:rPr>
          <w:b/>
          <w:rtl/>
          <w:cs/>
          <w:lang w:val="ar_AE" w:bidi="ar_AE"/>
        </w:rPr>
        <w:t>حقل</w:t>
      </w:r>
      <w:r>
        <w:rPr>
          <w:rtl/>
          <w:cs/>
          <w:lang w:val="ar_AE" w:bidi="ar_AE"/>
        </w:rPr>
        <w:t>. هنا، تشير كلمة الحقل إلى مساحة مفتوحة واسعة. قد يكون هذا هو المكان الذي يزرع فيه الناس المحاصيل. ثم هاجم قايين هابيل وقتله.</w:t>
      </w:r>
    </w:p>
    <w:p>
      <w:pPr>
        <w:bidi/>
      </w:pPr>
      <w:r>
        <w:rPr>
          <w:rtl/>
          <w:cs/>
          <w:lang w:val="ar_AE" w:bidi="ar_AE"/>
        </w:rPr>
      </w:r>
      <w:r>
        <w:rPr>
          <w:rtl/>
          <w:cs/>
          <w:lang w:val="ar_AE" w:bidi="ar_AE"/>
        </w:rPr>
        <w:t>وفي وقت لاحق، سأل الرب قايين: "أين أخوك هابيل؟"</w:t>
      </w:r>
    </w:p>
    <w:p>
      <w:pPr>
        <w:bidi/>
      </w:pPr>
      <w:r>
        <w:rPr>
          <w:rtl/>
          <w:cs/>
          <w:lang w:val="ar_AE" w:bidi="ar_AE"/>
        </w:rPr>
      </w:r>
      <w:r>
        <w:rPr>
          <w:rtl/>
          <w:cs/>
          <w:lang w:val="ar_AE" w:bidi="ar_AE"/>
        </w:rPr>
        <w:t xml:space="preserve">أجاب قايين إنه لا يعرف. وسأل: "هل أنا </w:t>
      </w:r>
      <w:r>
        <w:rPr>
          <w:b/>
          <w:rtl/>
          <w:cs/>
          <w:lang w:val="ar_AE" w:bidi="ar_AE"/>
        </w:rPr>
        <w:t>حارس</w:t>
      </w:r>
      <w:r>
        <w:rPr>
          <w:rtl/>
          <w:cs/>
          <w:lang w:val="ar_AE" w:bidi="ar_AE"/>
        </w:rPr>
        <w:t xml:space="preserve"> لأخي؟" هنا، تشير كلمة "حارس" إلى شخص يحمي شخصًا آخرًا وهو مسؤول عنه.</w:t>
      </w:r>
    </w:p>
    <w:p>
      <w:pPr>
        <w:bidi/>
      </w:pPr>
      <w:r>
        <w:rPr>
          <w:rtl/>
          <w:cs/>
          <w:lang w:val="ar_AE" w:bidi="ar_AE"/>
        </w:rPr>
      </w:r>
      <w:r>
        <w:rPr>
          <w:rtl/>
          <w:cs/>
          <w:lang w:val="ar_AE" w:bidi="ar_AE"/>
        </w:rPr>
        <w:t xml:space="preserve">فقال الرب لقايين: "لماذا فعلت هذا الأمر الرهيب! عندما أرى دم أخيك على الأرض، يكون الأمر مثل سماع صوته يصرخ إليّ. والآن أنت </w:t>
      </w:r>
      <w:r>
        <w:rPr>
          <w:b/>
          <w:rtl/>
          <w:cs/>
          <w:lang w:val="ar_AE" w:bidi="ar_AE"/>
        </w:rPr>
        <w:t>ملعون</w:t>
      </w:r>
      <w:r>
        <w:rPr>
          <w:rtl/>
          <w:cs/>
          <w:lang w:val="ar_AE" w:bidi="ar_AE"/>
        </w:rPr>
        <w:t xml:space="preserve">." وكلمة ملعون تشير إلى العقاب أو الدينونة. وهذا يعني أن شيئًا غير سار سيحدث للشخص. على الرغم من أن العديد من اللغات لديها طريقة لإعلان لعنة على شخص ما أو شيء ما، احرصوا على أن الكلمة التي تختارونها لا تحتوي على أي دلالات سحرية. في الكتاب المُقدَّس، عندما يلعن الله شخصًا، فهذا يعني أنه غير راضٍ عنه. لذا فهو يعاقبهم عن طريق لعنهم. ابحثوا عن كلمة </w:t>
      </w:r>
      <w:r>
        <w:rPr>
          <w:rtl/>
          <w:cs/>
          <w:lang w:val="ar_AE" w:bidi="ar_AE"/>
        </w:rPr>
        <w:t>يلعن</w:t>
      </w:r>
      <w:r>
        <w:rPr>
          <w:rtl/>
          <w:cs/>
          <w:lang w:val="ar_AE" w:bidi="ar_AE"/>
        </w:rPr>
        <w:t xml:space="preserve"> في قاموس الكلمات الرئيسية واستخدموا هنا نفس الكلمة التي استخدمتوها في المقطع السابق.</w:t>
      </w:r>
    </w:p>
    <w:p>
      <w:pPr>
        <w:bidi/>
      </w:pPr>
      <w:r>
        <w:rPr>
          <w:rtl/>
          <w:cs/>
          <w:lang w:val="ar_AE" w:bidi="ar_AE"/>
        </w:rPr>
      </w:r>
      <w:r>
        <w:rPr>
          <w:rtl/>
          <w:cs/>
          <w:lang w:val="ar_AE" w:bidi="ar_AE"/>
        </w:rPr>
        <w:t xml:space="preserve">ووضع الرب </w:t>
      </w:r>
      <w:r>
        <w:rPr>
          <w:b/>
          <w:rtl/>
          <w:cs/>
          <w:lang w:val="ar_AE" w:bidi="ar_AE"/>
        </w:rPr>
        <w:t>علامة</w:t>
      </w:r>
      <w:r>
        <w:rPr>
          <w:rtl/>
          <w:cs/>
          <w:lang w:val="ar_AE" w:bidi="ar_AE"/>
        </w:rPr>
        <w:t xml:space="preserve"> على قايين ليُظهر للآخرين أن قايين ينتمي إليه، وأنه لا ينبغي لأحد أن يؤذيه أو يقتله. ونحن لا نعرف كيف كانت هذه العلامة. لكنها كانت علامة أو رمزًا يمكن للآخرين أن يروه.</w:t>
      </w:r>
    </w:p>
    <w:p>
      <w:pPr>
        <w:bidi/>
      </w:pPr>
      <w:r>
        <w:rPr>
          <w:rtl/>
          <w:cs/>
          <w:lang w:val="ar_AE" w:bidi="ar_AE"/>
        </w:rPr>
      </w:r>
      <w:r>
        <w:rPr>
          <w:rtl/>
          <w:cs/>
          <w:lang w:val="ar_AE" w:bidi="ar_AE"/>
        </w:rPr>
        <w:t>توقَّفوا هنا وناقشوا كمجموعة: كيف ستتحدثون عن هذه العلامة في ترجمتكم؟ أوقفوا سماع التسجيل الصوتي هنا.</w:t>
      </w:r>
    </w:p>
    <w:p>
      <w:pPr>
        <w:bidi/>
      </w:pPr>
      <w:r>
        <w:rPr>
          <w:rtl/>
          <w:cs/>
          <w:lang w:val="ar_AE" w:bidi="ar_AE"/>
        </w:rPr>
      </w:r>
      <w:r>
        <w:rPr>
          <w:rtl/>
          <w:cs/>
          <w:lang w:val="ar_AE" w:bidi="ar_AE"/>
        </w:rPr>
        <w:t>ثم عاش قايين في أرض نود، التي تعني "أرض التيهان"، أو "المكان الذي يتوه فيه الناس".</w:t>
      </w:r>
    </w:p>
    <w:p>
      <w:pPr>
        <w:bidi/>
      </w:pPr>
      <w:r>
        <w:rPr>
          <w:rtl/>
          <w:cs/>
          <w:lang w:val="ar_AE" w:bidi="ar_AE"/>
        </w:rPr>
      </w:r>
      <w:r>
        <w:rPr>
          <w:rtl/>
          <w:cs/>
          <w:lang w:val="ar_AE" w:bidi="ar_AE"/>
        </w:rPr>
        <w:t>توقَّفوا هنا وناقشوا كمجموعة: كيف ستترجمون "أرض نود"؟ أوقفوا سماع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4:17–26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4 : 17 - 26 واحفظوه في قلوبكم. استمعوا إلى نسخة صوتية من تكوين 4 : 17 - 26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4 : 17 - 26 من الترجمة الأكثر فهمًا لكم.</w:t>
      </w:r>
    </w:p>
    <w:p>
      <w:pPr>
        <w:bidi/>
      </w:pPr>
      <w:r>
        <w:rPr>
          <w:rtl/>
          <w:cs/>
          <w:lang w:val="ar_AE" w:bidi="ar_AE"/>
        </w:rPr>
      </w:r>
      <w:r>
        <w:rPr>
          <w:rtl/>
          <w:cs/>
          <w:lang w:val="ar_AE" w:bidi="ar_AE"/>
        </w:rPr>
        <w:t>هذا المقطع هو الثاني من مقطعين عن أبناء آدم وحواء. ويحدث هذا المقطع بعد أن قتل قايين أخاه هابيل. وهو يصف نسل قايين. كما يصف المرة الأولى التي حدثت فيها أشياء مختلفة كثيرة – فهو يصف المدينة الأولى، وأول الناس الذين عاشوا في الخيام ورعوا العديد من أنواع الحيوانات المختلفة، وأول الناس ضاربي العود والمزمار، وأول الناس الذين صنعوا المعادن لصنع الأدوات، وأول مرة ابتدأ الناس يدعون باسم الرب (يهوه).</w:t>
      </w:r>
    </w:p>
    <w:p>
      <w:pPr>
        <w:bidi/>
      </w:pPr>
      <w:r>
        <w:rPr>
          <w:rtl/>
          <w:cs/>
          <w:lang w:val="ar_AE" w:bidi="ar_AE"/>
        </w:rPr>
      </w:r>
      <w:r>
        <w:rPr>
          <w:rtl/>
          <w:cs/>
          <w:lang w:val="ar_AE" w:bidi="ar_AE"/>
        </w:rPr>
        <w:t>وقد عرف (عاشر) قاييين امرأته. وربما كانت زوجة قايين أخته. ويظن بعض الناس أن بشر آخرين كانوا موجودين أيضًا في الوقت نفسه الذي كان فيه آدم وحواء، وأنه من الممكن أن قايين كان قد حصل على زوجة من مكان آخر.</w:t>
      </w:r>
    </w:p>
    <w:p>
      <w:pPr>
        <w:bidi/>
      </w:pPr>
      <w:r>
        <w:rPr>
          <w:rtl/>
          <w:cs/>
          <w:lang w:val="ar_AE" w:bidi="ar_AE"/>
        </w:rPr>
      </w:r>
      <w:r>
        <w:rPr>
          <w:rtl/>
          <w:cs/>
          <w:lang w:val="ar_AE" w:bidi="ar_AE"/>
        </w:rPr>
        <w:t>وقد حبلت زوجة قايين وولدت حنوك. وقد أسس قايين مدينة، أو بدأ في بنائها. وفي تلك الأيام، كانت المدن على الأرجح مستوطنة من الناس محاطة بسور. وقد دعا قايين المدينة باسم ابنه حنوك. ولا أحد يعرف أين كانت مدينة حنوك.</w:t>
      </w:r>
    </w:p>
    <w:p>
      <w:pPr>
        <w:bidi/>
      </w:pPr>
      <w:r>
        <w:rPr>
          <w:rtl/>
          <w:cs/>
          <w:lang w:val="ar_AE" w:bidi="ar_AE"/>
        </w:rPr>
      </w:r>
      <w:r>
        <w:rPr>
          <w:rtl/>
          <w:cs/>
          <w:lang w:val="ar_AE" w:bidi="ar_AE"/>
        </w:rPr>
        <w:t>هنا، يصف المقطع نسل قايين. وكان لحنوك ابن اسمه عيراد. وقد صار عيراد أبًا أو جدًا لمحويائيل. وقد أصبح محويائيل أبًا أو جدًا لمتوشائيل. وقد صار متوشائيل أبًا أو جدًا للامك.</w:t>
      </w:r>
    </w:p>
    <w:p>
      <w:pPr>
        <w:bidi/>
      </w:pPr>
      <w:r>
        <w:rPr>
          <w:rtl/>
          <w:cs/>
          <w:lang w:val="ar_AE" w:bidi="ar_AE"/>
        </w:rPr>
      </w:r>
      <w:r>
        <w:rPr>
          <w:rtl/>
          <w:cs/>
          <w:lang w:val="ar_AE" w:bidi="ar_AE"/>
        </w:rPr>
        <w:t>والآن يخبرنا الكاتب المزيد عن لامك. وقد تزوج لامك من امرأتين اسمهما عادة وصلة. وهذه هي المرة الأولى في هذه المقاطع التي يتزوج فيها رجل امرأتين. وقد ولدت عادة يابال. وكان يابال إما أبًا لرعاة المواشي وساكني الخيام، أو كان أول شخص يفعل هذه الأمور. في المقطع السابق، رعى هابيل الخراف، لكن ربما كان يابال أول شخص يربى الكثير من الأنواع المختلفة من الماشية وكان يعيش في خيام. وربما كانت الماشية تشمل الماعز والخراف والأبقار. وهذه الخيام كانت مساكن مصنوعة من جلود الحيوانات مثبتة بأعمدة ومتصلة بالأرض بأوتاد. والخيام كانت سهلة الفك والنقل من مكان إلى آخر. وعلى الأرجح كان يابال ونسله يتحركون مع قطعانهم من المواشي بينما كانوا يرعون في الأرض للطعام، لذلك كانت الخيام سهلة الاستخدام بينما كانوا يتحركون.</w:t>
      </w:r>
    </w:p>
    <w:p>
      <w:pPr>
        <w:bidi/>
      </w:pPr>
      <w:r>
        <w:rPr>
          <w:rtl/>
          <w:cs/>
          <w:lang w:val="ar_AE" w:bidi="ar_AE"/>
        </w:rPr>
      </w:r>
      <w:r>
        <w:rPr>
          <w:rtl/>
          <w:cs/>
          <w:lang w:val="ar_AE" w:bidi="ar_AE"/>
        </w:rPr>
        <w:t>توقفوا هنا. انظروا معًا كمجموعة إلى صورة لما قد تبدو عليه الخيمة. أوقفوا سماع هذا التسجيل الصوتي هنا.</w:t>
      </w:r>
    </w:p>
    <w:p>
      <w:pPr>
        <w:bidi/>
      </w:pPr>
      <w:r>
        <w:rPr>
          <w:rtl/>
          <w:cs/>
          <w:lang w:val="ar_AE" w:bidi="ar_AE"/>
        </w:rPr>
      </w:r>
      <w:r>
        <w:rPr>
          <w:rtl/>
          <w:cs/>
          <w:lang w:val="ar_AE" w:bidi="ar_AE"/>
        </w:rPr>
        <w:t>اسم أخو يابال كان يوبال. وكان يوبال أبًا لكل ضارب بالعود والمزمار. وربما كان أول شخص يعزف على العود والمزمار، أو ربما هو من اخترع العود والمزمار. وقد كان العود عبارة عن آلة مصنوعة من الخشب والأوتار ويتم العزف عليها من خلال شد الأوتار. والمزمار هو أنبوب طويل مجوَّف يُلعب بنفخ الهواء من خلاله.</w:t>
      </w:r>
    </w:p>
    <w:p>
      <w:pPr>
        <w:bidi/>
      </w:pPr>
      <w:r>
        <w:rPr>
          <w:rtl/>
          <w:cs/>
          <w:lang w:val="ar_AE" w:bidi="ar_AE"/>
        </w:rPr>
      </w:r>
      <w:r>
        <w:rPr>
          <w:rtl/>
          <w:cs/>
          <w:lang w:val="ar_AE" w:bidi="ar_AE"/>
        </w:rPr>
        <w:t>توقفوا هنا. كمجموعة انظروا معًا إلى صور للعود والمزمار. ما الآلات المشابهة التي تعزفون عليها في ثقافتكم؟ ومتى تعزفون الموسيقى؟ أوقفوا سماع هذا التسجيل الصوتي هنا.</w:t>
      </w:r>
    </w:p>
    <w:p>
      <w:pPr>
        <w:bidi/>
      </w:pPr>
      <w:r>
        <w:rPr>
          <w:rtl/>
          <w:cs/>
          <w:lang w:val="ar_AE" w:bidi="ar_AE"/>
        </w:rPr>
      </w:r>
      <w:r>
        <w:rPr>
          <w:rtl/>
          <w:cs/>
          <w:lang w:val="ar_AE" w:bidi="ar_AE"/>
        </w:rPr>
        <w:t>وكان لزوجة لامك الأخرى، صلة، ابن اسمه توبال قايين. وكان توبال قايين خبيرًا في صنع الأدوات من النحاس والحديد. وعلى الأرجح كان قد صنع هذه الأدوات عن طريق طرق معدن النحاس والحديد.</w:t>
      </w:r>
    </w:p>
    <w:p>
      <w:pPr>
        <w:bidi/>
      </w:pPr>
      <w:r>
        <w:rPr>
          <w:rtl/>
          <w:cs/>
          <w:lang w:val="ar_AE" w:bidi="ar_AE"/>
        </w:rPr>
      </w:r>
      <w:r>
        <w:rPr>
          <w:rtl/>
          <w:cs/>
          <w:lang w:val="ar_AE" w:bidi="ar_AE"/>
        </w:rPr>
        <w:t>توقفوا هنا. كمجموعة انظروا معًا إلى صور للنحاس والحديد، ثم إلى الأدوات التي صنعها الناس من النحاس والحديد. أوقفوا سماع هذا التسجيل الصوتي هنا.</w:t>
      </w:r>
    </w:p>
    <w:p>
      <w:pPr>
        <w:bidi/>
      </w:pPr>
      <w:r>
        <w:rPr>
          <w:rtl/>
          <w:cs/>
          <w:lang w:val="ar_AE" w:bidi="ar_AE"/>
        </w:rPr>
      </w:r>
      <w:r>
        <w:rPr>
          <w:rtl/>
          <w:cs/>
          <w:lang w:val="ar_AE" w:bidi="ar_AE"/>
        </w:rPr>
        <w:t>وكان لصلة أيضًا ابنة اسمها نعمة. وعلى الأرجح كانت نعمة الابنة البكر لصلة.</w:t>
      </w:r>
    </w:p>
    <w:p>
      <w:pPr>
        <w:bidi/>
      </w:pPr>
      <w:r>
        <w:rPr>
          <w:rtl/>
          <w:cs/>
          <w:lang w:val="ar_AE" w:bidi="ar_AE"/>
        </w:rPr>
      </w:r>
      <w:r>
        <w:rPr>
          <w:rtl/>
          <w:cs/>
          <w:lang w:val="ar_AE" w:bidi="ar_AE"/>
        </w:rPr>
        <w:t>توقفوا هنا وناقشوا كمجموعة: تحدثوا عن الأزواج والزوجات وأولادهم. ما الكلمات التي تستخدمونها للإشارة إلى الأزواج والزوجات والإخوة والأخوات والأبناء والبنات؟ وما الكلمات التي تستخدمونها للإشارة إلى الأبناء والبنات سواء الأكبر سنًا أو الأصغر سنًا؟ أوقفوا سماع هذا التسجيل الصوتي هنا.</w:t>
      </w:r>
    </w:p>
    <w:p>
      <w:pPr>
        <w:bidi/>
      </w:pPr>
      <w:r>
        <w:rPr>
          <w:rtl/>
          <w:cs/>
          <w:lang w:val="ar_AE" w:bidi="ar_AE"/>
        </w:rPr>
      </w:r>
      <w:r>
        <w:rPr>
          <w:rtl/>
          <w:cs/>
          <w:lang w:val="ar_AE" w:bidi="ar_AE"/>
        </w:rPr>
        <w:t>وفي يوم من الأيام قال لامك لزوجتيه: "يا عادة وصلَّة، اسمعا لقولي". وكانت عبارة "اسمعا لقولي" عبارة شائعة تعني: "اسمعوا لي". هنا، يتباهى لامك بانتصاراته أو بمدى قوته كما يعتقد. ويفعل لامك ذلك عن طريق نظم أو غناء أغنية خاصة لهم عن قوته. وتابع لامك قائلًا: "لقد قتلت رجلًا لجرحي وقتلت فتى لشدخي". وإذا كان الذي يقتل قايين يُعَاقَب سبع أضعاف، فإن الذي يقتلني سيُعَاقَب 77 ضعفًا". ويتفاخر لامك بأن كل من قتل قايين سيُعَاقَب بشدة لكن كل من قتله سيُعَاقَب بشدة أكثر!</w:t>
      </w:r>
    </w:p>
    <w:p>
      <w:pPr>
        <w:bidi/>
      </w:pPr>
      <w:r>
        <w:rPr>
          <w:rtl/>
          <w:cs/>
          <w:lang w:val="ar_AE" w:bidi="ar_AE"/>
        </w:rPr>
      </w:r>
      <w:r>
        <w:rPr>
          <w:rtl/>
          <w:cs/>
          <w:lang w:val="ar_AE" w:bidi="ar_AE"/>
        </w:rPr>
        <w:t>والآن نسمع عن بقية عائلة آدم وحواء. وقد عرف (عاشر) آدم زوجته مرة أخرى، فولدت حواء ابنًا آخر. وعلى الأرجح حدث هذا قبل مولد لامك. وكانت حواء سعيدة جدًا ودعت ابنها شيث. وقالت: "لقد أعطاني الله ابنًا آخر ليحل محل هابيل، لأن قايين كان قد قتل هابيل".</w:t>
      </w:r>
    </w:p>
    <w:p>
      <w:pPr>
        <w:bidi/>
      </w:pPr>
      <w:r>
        <w:rPr>
          <w:rtl/>
          <w:cs/>
          <w:lang w:val="ar_AE" w:bidi="ar_AE"/>
        </w:rPr>
      </w:r>
      <w:r>
        <w:rPr>
          <w:rtl/>
          <w:cs/>
          <w:lang w:val="ar_AE" w:bidi="ar_AE"/>
        </w:rPr>
        <w:t>وعندما كبر شيث، كان له ابن اسمه أنوش. وبقية سفر التكوين يتحدث عن نسل شيث.</w:t>
      </w:r>
    </w:p>
    <w:p>
      <w:pPr>
        <w:bidi/>
      </w:pPr>
      <w:r>
        <w:rPr>
          <w:rtl/>
          <w:cs/>
          <w:lang w:val="ar_AE" w:bidi="ar_AE"/>
        </w:rPr>
      </w:r>
      <w:r>
        <w:rPr>
          <w:rtl/>
          <w:cs/>
          <w:lang w:val="ar_AE" w:bidi="ar_AE"/>
        </w:rPr>
        <w:t>وفي ذلك الوقت تقريبًا، بدأ بعض الناس يدعون باسم الرب (يهوه). وتعبير "يدعو باسم الرب" هو عبارة تعني السجود أو الصلاة له، والدعاء باسمه يهوه. ويجد بعض الناس هذا محيرًا لأنه في مقاطع لاحقة من الكتاب المُقدَّس يخبر الرب يهوه اسمه الشخصي، لرجل اسمه موسى. ربما كان الناس قد استخدموا اسم يهوه في وقت مبكر من التاريخ، لكن شعب الله بدأ حقًا في استخدام الاسم بشكل كامل ومستمر بعد أن ظهر الله لموسى وأخبره باسمه، يهوه.</w:t>
      </w:r>
    </w:p>
    <w:p>
      <w:pPr>
        <w:bidi/>
      </w:pPr>
      <w:r>
        <w:rPr>
          <w:rtl/>
          <w:cs/>
          <w:lang w:val="ar_AE" w:bidi="ar_AE"/>
        </w:rPr>
      </w:r>
      <w:r>
        <w:rPr>
          <w:rtl/>
          <w:cs/>
          <w:lang w:val="ar_AE" w:bidi="ar_AE"/>
        </w:rPr>
        <w:t>توقفوا هنا وناقشوا كفريق: ما العبارات التي لديكم في لغتكم تشير إلى العبادة؟ كيف تستخدمون اسم الله أو أسمائه في العبادة؟ لماذا من المهم استخدام اسم الله عندما تعبدون؟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4 : 17 - 26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يتم ذِكر نسل قايين.</w:t>
      </w:r>
    </w:p>
    <w:p>
      <w:pPr>
        <w:bidi/>
      </w:pPr>
      <w:r>
        <w:rPr>
          <w:rtl/>
          <w:cs/>
          <w:lang w:val="ar_AE" w:bidi="ar_AE"/>
        </w:rPr>
      </w:r>
      <w:r>
        <w:rPr>
          <w:b/>
          <w:rtl/>
          <w:cs/>
          <w:lang w:val="ar_AE" w:bidi="ar_AE"/>
        </w:rPr>
        <w:t>في المشهد الثاني:</w:t>
      </w:r>
      <w:r>
        <w:rPr>
          <w:rtl/>
          <w:cs/>
          <w:lang w:val="ar_AE" w:bidi="ar_AE"/>
        </w:rPr>
        <w:t xml:space="preserve"> يتم ذِكر عائلة لامك.</w:t>
      </w:r>
    </w:p>
    <w:p>
      <w:pPr>
        <w:bidi/>
      </w:pPr>
      <w:r>
        <w:rPr>
          <w:rtl/>
          <w:cs/>
          <w:lang w:val="ar_AE" w:bidi="ar_AE"/>
        </w:rPr>
      </w:r>
      <w:r>
        <w:rPr>
          <w:b/>
          <w:rtl/>
          <w:cs/>
          <w:lang w:val="ar_AE" w:bidi="ar_AE"/>
        </w:rPr>
        <w:t>في المشهد الثالث:</w:t>
      </w:r>
      <w:r>
        <w:rPr>
          <w:rtl/>
          <w:cs/>
          <w:lang w:val="ar_AE" w:bidi="ar_AE"/>
        </w:rPr>
        <w:t xml:space="preserve"> آدم وحواء ينجبان ابنًا آخرًا، يُدعى شيث. وشيث له ابن يُدعى أنوش.</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زوجة قايين</w:t>
      </w:r>
    </w:p>
    <w:p>
      <w:pPr>
        <w:pStyle w:val="ListBullet"/>
        <w:bidi/>
        <w:spacing w:line="240" w:lineRule="auto"/>
        <w:ind w:left="720"/>
      </w:pPr>
      <w:r>
        <w:rPr>
          <w:rtl/>
          <w:cs/>
          <w:lang w:val="ar_AE" w:bidi="ar_AE"/>
        </w:rPr>
      </w:r>
      <w:r>
        <w:rPr>
          <w:rtl/>
          <w:cs/>
          <w:lang w:val="ar_AE" w:bidi="ar_AE"/>
        </w:rPr>
        <w:t>حنوك ابن قايين</w:t>
      </w:r>
    </w:p>
    <w:p>
      <w:pPr>
        <w:pStyle w:val="ListBullet"/>
        <w:bidi/>
        <w:spacing w:line="240" w:lineRule="auto"/>
        <w:ind w:left="720"/>
      </w:pPr>
      <w:r>
        <w:rPr>
          <w:rtl/>
          <w:cs/>
          <w:lang w:val="ar_AE" w:bidi="ar_AE"/>
        </w:rPr>
      </w:r>
      <w:r>
        <w:rPr>
          <w:rtl/>
          <w:cs/>
          <w:lang w:val="ar_AE" w:bidi="ar_AE"/>
        </w:rPr>
        <w:t>نسل قايين: عيراد، ومحويائيل، ومتوشائيل، ولامك</w:t>
      </w:r>
    </w:p>
    <w:p>
      <w:pPr>
        <w:pStyle w:val="ListBullet"/>
        <w:bidi/>
        <w:spacing w:line="240" w:lineRule="auto"/>
        <w:ind w:left="720"/>
      </w:pPr>
      <w:r>
        <w:rPr>
          <w:rtl/>
          <w:cs/>
          <w:lang w:val="ar_AE" w:bidi="ar_AE"/>
        </w:rPr>
      </w:r>
      <w:r>
        <w:rPr>
          <w:rtl/>
          <w:cs/>
          <w:lang w:val="ar_AE" w:bidi="ar_AE"/>
        </w:rPr>
        <w:t>زوجتا لامك، وهما عادة وصلّة</w:t>
      </w:r>
    </w:p>
    <w:p>
      <w:pPr>
        <w:pStyle w:val="ListBullet"/>
        <w:bidi/>
        <w:spacing w:line="240" w:lineRule="auto"/>
        <w:ind w:left="720"/>
      </w:pPr>
      <w:r>
        <w:rPr>
          <w:rtl/>
          <w:cs/>
          <w:lang w:val="ar_AE" w:bidi="ar_AE"/>
        </w:rPr>
      </w:r>
      <w:r>
        <w:rPr>
          <w:rtl/>
          <w:cs/>
          <w:lang w:val="ar_AE" w:bidi="ar_AE"/>
        </w:rPr>
        <w:t>ابنا عادة، وهما يابال ويوبال</w:t>
      </w:r>
    </w:p>
    <w:p>
      <w:pPr>
        <w:pStyle w:val="ListBullet"/>
        <w:bidi/>
        <w:spacing w:line="240" w:lineRule="auto"/>
        <w:ind w:left="720"/>
      </w:pPr>
      <w:r>
        <w:rPr>
          <w:rtl/>
          <w:cs/>
          <w:lang w:val="ar_AE" w:bidi="ar_AE"/>
        </w:rPr>
      </w:r>
      <w:r>
        <w:rPr>
          <w:rtl/>
          <w:cs/>
          <w:lang w:val="ar_AE" w:bidi="ar_AE"/>
        </w:rPr>
        <w:t>وابن صلة توبال قايين وأخته نعمة</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pStyle w:val="ListBullet"/>
        <w:bidi/>
        <w:spacing w:line="240" w:lineRule="auto"/>
        <w:ind w:left="720"/>
      </w:pPr>
      <w:r>
        <w:rPr>
          <w:rtl/>
          <w:cs/>
          <w:lang w:val="ar_AE" w:bidi="ar_AE"/>
        </w:rPr>
      </w:r>
      <w:r>
        <w:rPr>
          <w:rtl/>
          <w:cs/>
          <w:lang w:val="ar_AE" w:bidi="ar_AE"/>
        </w:rPr>
        <w:t>شيث</w:t>
      </w:r>
    </w:p>
    <w:p>
      <w:pPr>
        <w:pStyle w:val="ListBullet"/>
        <w:bidi/>
        <w:spacing w:line="240" w:lineRule="auto"/>
        <w:ind w:left="720"/>
      </w:pPr>
      <w:r>
        <w:rPr>
          <w:rtl/>
          <w:cs/>
          <w:lang w:val="ar_AE" w:bidi="ar_AE"/>
        </w:rPr>
      </w:r>
      <w:r>
        <w:rPr>
          <w:rtl/>
          <w:cs/>
          <w:lang w:val="ar_AE" w:bidi="ar_AE"/>
        </w:rPr>
        <w:t>أنوش</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يذكر المشهد الأول نسل قايين. وهو يصف أبناء قايين ونسلهم.</w:t>
      </w:r>
    </w:p>
    <w:p>
      <w:pPr>
        <w:bidi/>
      </w:pPr>
      <w:r>
        <w:rPr>
          <w:rtl/>
          <w:cs/>
          <w:lang w:val="ar_AE" w:bidi="ar_AE"/>
        </w:rPr>
      </w:r>
      <w:r>
        <w:rPr>
          <w:rtl/>
          <w:cs/>
          <w:lang w:val="ar_AE" w:bidi="ar_AE"/>
        </w:rPr>
        <w:t>توقفوا هنا للمناقشة كمجموعة. اجعلوا بعض الناس في المجموعة يصفون سلاسل عائلتهم بالطريقة التي تصفون بها سلاسل العائلة في ثقافتكم. ما الكلمات أو العبارات أو الأساليب التي تستخدمونها عندما تصفون السلاسل العائلية ونسبها؟ أوقفوا سماع هذا التسجيل الصوتي هنا.</w:t>
      </w:r>
    </w:p>
    <w:p>
      <w:pPr>
        <w:bidi/>
      </w:pPr>
      <w:r>
        <w:rPr>
          <w:rtl/>
          <w:cs/>
          <w:lang w:val="ar_AE" w:bidi="ar_AE"/>
        </w:rPr>
      </w:r>
      <w:r>
        <w:rPr>
          <w:rtl/>
          <w:cs/>
          <w:lang w:val="ar_AE" w:bidi="ar_AE"/>
        </w:rPr>
        <w:t>المشهد الثاني يصف عائلة واحد من نسل قايين، وهو الذي كان يُدعى لامك. ثم تتوقف القصة عن ذِكر سلسلة العائلة لتمنحنا نشيدًا قد أخبره لامك على زوجتيه. وكلّ ما يقوله لامك هنا هو نشيد أو قصيدة. وكان الناس يستخدمون هذا النوع من الأناشيد أو القصائد ليتفاخروا بالأشياء التي فعلوها أو انتصاراتهم. ففي إحدى الأيام قال لامك لامرأتيه: "عدّة وصلَّة، استمعا إليّ. اسمعا قولي يا امرأتي لامك. لقد قتلت رجلًا لجرحي وقتلت فتى لشدخي". هنا، يكرر لامك كلامه ليؤكد ما يقوله. وعندما يتحدث لامك عن قتل رجل وفتى، فقد يكون يتحدث عن شيء قد حدث بالفعل، أو قد يصف ما سيحدث إذا هاجمه أحدهم أو أذاه. ويواصل لامك: "إن قتل أحدهم قايين لكان يعاقب سبع أضعاف. أما إن قتلني أحد، فإنه سيعاقب سبعة وسبعين ضعفًا أكثر من الذي قتل قايين!" هذا هو الجزء الأكثر أهمية في هذا النشيد.</w:t>
      </w:r>
    </w:p>
    <w:p>
      <w:pPr>
        <w:bidi/>
      </w:pPr>
      <w:r>
        <w:rPr>
          <w:rtl/>
          <w:cs/>
          <w:lang w:val="ar_AE" w:bidi="ar_AE"/>
        </w:rPr>
      </w:r>
      <w:r>
        <w:rPr>
          <w:rtl/>
          <w:cs/>
          <w:lang w:val="ar_AE" w:bidi="ar_AE"/>
        </w:rPr>
        <w:t>توقفوا هنا للمناقشة كمجموعة. كيف يتباهى الناس في ثقافتكم بانتصاراتهم؟ يمكنكم أن تغنوا بعض الأناشيد أو أن تقرؤوا بعض القصائد التي سيستخدمها الناس ليتفاخروا بها. ما الكلمات أو العبارات التي يستخدمها الناس؟ كيف تعرفون عندما يردد الناس أو ينشدون الجزء الأكثر أهمية من النشيد؟ أوقفوا سماع هذا التسجيل الصوتي هنا.</w:t>
      </w:r>
    </w:p>
    <w:p>
      <w:pPr>
        <w:bidi/>
      </w:pPr>
      <w:r>
        <w:rPr>
          <w:rtl/>
          <w:cs/>
          <w:lang w:val="ar_AE" w:bidi="ar_AE"/>
        </w:rPr>
      </w:r>
      <w:r>
        <w:rPr>
          <w:rtl/>
          <w:cs/>
          <w:lang w:val="ar_AE" w:bidi="ar_AE"/>
        </w:rPr>
        <w:t>المشهد الثالث يرجع إلى آدم وحواء. وهو يصف نسل آدم وحواء. ولأن المشهد الثالث ربما يحدث خلال الفترة التي عاش فيها قايين، وليس خلال الفترة التي عاش فيها لامك، فإن المشهد الثالث يصف الأشياء التي حدثت قبل المشهد الثاني. وتلد حواء شيثًا، وشيث له ابن اسمه أنوش. وفي وقت ما خلال الفترة التي كان فيها أنوش على قيد الحياة، بدأ الناس في عبادة الله باسم الله الشخصي يهوه.</w:t>
      </w:r>
    </w:p>
    <w:p>
      <w:pPr>
        <w:bidi/>
      </w:pPr>
      <w:r>
        <w:rPr>
          <w:rtl/>
          <w:cs/>
          <w:lang w:val="ar_AE" w:bidi="ar_AE"/>
        </w:rPr>
      </w:r>
      <w:r>
        <w:rPr>
          <w:rtl/>
          <w:cs/>
          <w:lang w:val="ar_AE" w:bidi="ar_AE"/>
        </w:rPr>
        <w:t>وهذا المقطع هو الجزء الثاني من قصة تبدأ في المقطع السابق. يبدأ المقطع السابق بآدم وحواء ولهما أبناء، وينتهي هذا المقطع بآدم وحواء ولهما أيضًا أبناء.</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4 : 17 - 26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زوجة قايين</w:t>
      </w:r>
    </w:p>
    <w:p>
      <w:pPr>
        <w:pStyle w:val="ListBullet"/>
        <w:bidi/>
        <w:spacing w:line="240" w:lineRule="auto"/>
        <w:ind w:left="720"/>
      </w:pPr>
      <w:r>
        <w:rPr>
          <w:rtl/>
          <w:cs/>
          <w:lang w:val="ar_AE" w:bidi="ar_AE"/>
        </w:rPr>
      </w:r>
      <w:r>
        <w:rPr>
          <w:rtl/>
          <w:cs/>
          <w:lang w:val="ar_AE" w:bidi="ar_AE"/>
        </w:rPr>
        <w:t>حنوك ابن قايين</w:t>
      </w:r>
    </w:p>
    <w:p>
      <w:pPr>
        <w:pStyle w:val="ListBullet"/>
        <w:bidi/>
        <w:spacing w:line="240" w:lineRule="auto"/>
        <w:ind w:left="720"/>
      </w:pPr>
      <w:r>
        <w:rPr>
          <w:rtl/>
          <w:cs/>
          <w:lang w:val="ar_AE" w:bidi="ar_AE"/>
        </w:rPr>
      </w:r>
      <w:r>
        <w:rPr>
          <w:rtl/>
          <w:cs/>
          <w:lang w:val="ar_AE" w:bidi="ar_AE"/>
        </w:rPr>
        <w:t>نسل قايين: عيراد، ومحويائيل، ومتوشائيل، ولامك</w:t>
      </w:r>
    </w:p>
    <w:p>
      <w:pPr>
        <w:pStyle w:val="ListBullet"/>
        <w:bidi/>
        <w:spacing w:line="240" w:lineRule="auto"/>
        <w:ind w:left="720"/>
      </w:pPr>
      <w:r>
        <w:rPr>
          <w:rtl/>
          <w:cs/>
          <w:lang w:val="ar_AE" w:bidi="ar_AE"/>
        </w:rPr>
      </w:r>
      <w:r>
        <w:rPr>
          <w:rtl/>
          <w:cs/>
          <w:lang w:val="ar_AE" w:bidi="ar_AE"/>
        </w:rPr>
        <w:t>زوجتا لامك، وهما عادة وصِلَّة</w:t>
      </w:r>
    </w:p>
    <w:p>
      <w:pPr>
        <w:pStyle w:val="ListBullet"/>
        <w:bidi/>
        <w:spacing w:line="240" w:lineRule="auto"/>
        <w:ind w:left="720"/>
      </w:pPr>
      <w:r>
        <w:rPr>
          <w:rtl/>
          <w:cs/>
          <w:lang w:val="ar_AE" w:bidi="ar_AE"/>
        </w:rPr>
      </w:r>
      <w:r>
        <w:rPr>
          <w:rtl/>
          <w:cs/>
          <w:lang w:val="ar_AE" w:bidi="ar_AE"/>
        </w:rPr>
        <w:t>ابنا عادة، وهما يابال ويوبال</w:t>
      </w:r>
    </w:p>
    <w:p>
      <w:pPr>
        <w:pStyle w:val="ListBullet"/>
        <w:bidi/>
        <w:spacing w:line="240" w:lineRule="auto"/>
        <w:ind w:left="720"/>
      </w:pPr>
      <w:r>
        <w:rPr>
          <w:rtl/>
          <w:cs/>
          <w:lang w:val="ar_AE" w:bidi="ar_AE"/>
        </w:rPr>
      </w:r>
      <w:r>
        <w:rPr>
          <w:rtl/>
          <w:cs/>
          <w:lang w:val="ar_AE" w:bidi="ar_AE"/>
        </w:rPr>
        <w:t>ابن صِلَّة توبال قايين وأخته نعمة</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pStyle w:val="ListBullet"/>
        <w:bidi/>
        <w:spacing w:line="240" w:lineRule="auto"/>
        <w:ind w:left="720"/>
      </w:pPr>
      <w:r>
        <w:rPr>
          <w:rtl/>
          <w:cs/>
          <w:lang w:val="ar_AE" w:bidi="ar_AE"/>
        </w:rPr>
      </w:r>
      <w:r>
        <w:rPr>
          <w:rtl/>
          <w:cs/>
          <w:lang w:val="ar_AE" w:bidi="ar_AE"/>
        </w:rPr>
        <w:t>شيث</w:t>
      </w:r>
    </w:p>
    <w:p>
      <w:pPr>
        <w:pStyle w:val="ListBullet"/>
        <w:bidi/>
        <w:spacing w:line="240" w:lineRule="auto"/>
        <w:ind w:left="720"/>
      </w:pPr>
      <w:r>
        <w:rPr>
          <w:rtl/>
          <w:cs/>
          <w:lang w:val="ar_AE" w:bidi="ar_AE"/>
        </w:rPr>
      </w:r>
      <w:r>
        <w:rPr>
          <w:rtl/>
          <w:cs/>
          <w:lang w:val="ar_AE" w:bidi="ar_AE"/>
        </w:rPr>
        <w:t>أنوش</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 لقايين نسل كثير. وفي إحدى الأيام قال واحد من نسل قايين، وهو لامك، لزوجتيه، إنه قد قتل مرة رجلًا هاجمه، وأن كل من يقتله سيُعَاقَب سبع وسبعين مرة بدلًا من سبع مرات مثل قايين.</w:t>
      </w:r>
    </w:p>
    <w:p>
      <w:pPr>
        <w:bidi/>
      </w:pPr>
      <w:r>
        <w:rPr>
          <w:rtl/>
          <w:cs/>
          <w:lang w:val="ar_AE" w:bidi="ar_AE"/>
        </w:rPr>
      </w:r>
      <w:r>
        <w:rPr>
          <w:rtl/>
          <w:cs/>
          <w:lang w:val="ar_AE" w:bidi="ar_AE"/>
        </w:rPr>
        <w:t>أوقِفوا التمثيل هنا. اسأل الشخص الذي يؤدي دور لامك: "بماذا تفكر أو تشعر؟" قد يجيب الشخص بعبارات مثل: "أنا أفتخر بمدى قوتي وكيف أن الناس لا يمكنهم أن يؤذوني"، أو "أريد من امرأتي أن يفكرا أنني قوي ولا يمكن أن يؤذني أحد"، أو "أريد أن أظهر أنني أقوى من جدي قايين"، أو "لن أتردد في قتل حتى طفل يؤذيني". واصلوا التمثيل.</w:t>
      </w:r>
    </w:p>
    <w:p>
      <w:pPr>
        <w:bidi/>
      </w:pPr>
      <w:r>
        <w:rPr>
          <w:rtl/>
          <w:cs/>
          <w:lang w:val="ar_AE" w:bidi="ar_AE"/>
        </w:rPr>
      </w:r>
      <w:r>
        <w:rPr>
          <w:rtl/>
          <w:cs/>
          <w:lang w:val="ar_AE" w:bidi="ar_AE"/>
        </w:rPr>
        <w:t>ابن آخر يُولد لآدم وحواء. وتسمي حواء الابن شيث، وتقول: "لقد أعطاني الله ابنًا آخر ليحل محل هابيل، الذي قتله قايين".</w:t>
      </w:r>
    </w:p>
    <w:p>
      <w:pPr>
        <w:bidi/>
      </w:pPr>
      <w:r>
        <w:rPr>
          <w:rtl/>
          <w:cs/>
          <w:lang w:val="ar_AE" w:bidi="ar_AE"/>
        </w:rPr>
      </w:r>
      <w:r>
        <w:rPr>
          <w:rtl/>
          <w:cs/>
          <w:lang w:val="ar_AE" w:bidi="ar_AE"/>
        </w:rPr>
        <w:t>انهوا التمثيل. اسأل الشخصية التي تؤدي دور حواء: "بماذا تفكرين أو تشعرين؟" قد تجيب الشخصية بعبارات مثل: "أنا حزينة لأن هابيل قد مات، لكنني سعيدة لأنني انجبت ابنًا من جديد"، أو "أنا أعرف ما حدث بين ابني الآخرين، وأنا سعيدة لأنني انجبت ابنًا آخرًا".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4 : 17 - 26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عرف</w:t>
      </w:r>
      <w:r>
        <w:rPr>
          <w:rtl/>
          <w:cs/>
          <w:lang w:val="ar_AE" w:bidi="ar_AE"/>
        </w:rPr>
        <w:t xml:space="preserve"> قايين زوجته (امرأته). استخدموا الكلمة أو العبارة ذاتها التي استخدمتوها في القصص السابقة للإشارة إلى العلاقات الجنسية بين الرجل وزوجته.</w:t>
      </w:r>
    </w:p>
    <w:p>
      <w:pPr>
        <w:bidi/>
      </w:pPr>
      <w:r>
        <w:rPr>
          <w:rtl/>
          <w:cs/>
          <w:lang w:val="ar_AE" w:bidi="ar_AE"/>
        </w:rPr>
      </w:r>
      <w:r>
        <w:rPr>
          <w:rtl/>
          <w:cs/>
          <w:lang w:val="ar_AE" w:bidi="ar_AE"/>
        </w:rPr>
        <w:t xml:space="preserve">وكان لابن قايين، الذي كان يُدعى حنوك، ابن اسمه عيراد. وقد صار عيراد أبًا أو جدًا </w:t>
      </w:r>
      <w:r>
        <w:rPr>
          <w:b/>
          <w:rtl/>
          <w:cs/>
          <w:lang w:val="ar_AE" w:bidi="ar_AE"/>
        </w:rPr>
        <w:t>لمحويائيل</w:t>
      </w:r>
      <w:r>
        <w:rPr>
          <w:rtl/>
          <w:cs/>
          <w:lang w:val="ar_AE" w:bidi="ar_AE"/>
        </w:rPr>
        <w:t>. اسم محويائيل قد يعني "الله جعلني حيًا". وأصبح محويائيل سلفًا ل</w:t>
      </w:r>
      <w:r>
        <w:rPr>
          <w:b/>
          <w:rtl/>
          <w:cs/>
          <w:lang w:val="ar_AE" w:bidi="ar_AE"/>
        </w:rPr>
        <w:t>مَتوشائيل</w:t>
      </w:r>
      <w:r>
        <w:rPr>
          <w:rtl/>
          <w:cs/>
          <w:lang w:val="ar_AE" w:bidi="ar_AE"/>
        </w:rPr>
        <w:t>. واسم متوشائيل يعني على الأرجح "رجل الله". وأصبح متوشائيل سلفًا للامك.</w:t>
      </w:r>
    </w:p>
    <w:p>
      <w:pPr>
        <w:bidi/>
      </w:pPr>
      <w:r>
        <w:rPr>
          <w:rtl/>
          <w:cs/>
          <w:lang w:val="ar_AE" w:bidi="ar_AE"/>
        </w:rPr>
      </w:r>
      <w:r>
        <w:rPr>
          <w:rtl/>
          <w:cs/>
          <w:lang w:val="ar_AE" w:bidi="ar_AE"/>
        </w:rPr>
        <w:t xml:space="preserve">ولامك الذي من نسل قايين، تزوج من امرأتين، عادة وصِلَّة. وكان لعادة ابن اسمه </w:t>
      </w:r>
      <w:r>
        <w:rPr>
          <w:b/>
          <w:rtl/>
          <w:cs/>
          <w:lang w:val="ar_AE" w:bidi="ar_AE"/>
        </w:rPr>
        <w:t>يابال</w:t>
      </w:r>
      <w:r>
        <w:rPr>
          <w:rtl/>
          <w:cs/>
          <w:lang w:val="ar_AE" w:bidi="ar_AE"/>
        </w:rPr>
        <w:t xml:space="preserve">. واسم يابال يعني على الأرجح: "الله يقود المسيرة (الموكب) – أي مجموعة من الناس الذين يسيرون معًا في احتفال". اسم أخو يابال كان </w:t>
      </w:r>
      <w:r>
        <w:rPr>
          <w:b/>
          <w:rtl/>
          <w:cs/>
          <w:lang w:val="ar_AE" w:bidi="ar_AE"/>
        </w:rPr>
        <w:t>يوبال</w:t>
      </w:r>
      <w:r>
        <w:rPr>
          <w:rtl/>
          <w:cs/>
          <w:lang w:val="ar_AE" w:bidi="ar_AE"/>
        </w:rPr>
        <w:t xml:space="preserve">. واسم يوبال يعني على الأرجح: "الله أحضر الموكب". وكان لصلة ابن اسمه </w:t>
      </w:r>
      <w:r>
        <w:rPr>
          <w:b/>
          <w:rtl/>
          <w:cs/>
          <w:lang w:val="ar_AE" w:bidi="ar_AE"/>
        </w:rPr>
        <w:t>توبال قايين</w:t>
      </w:r>
      <w:r>
        <w:rPr>
          <w:rtl/>
          <w:cs/>
          <w:lang w:val="ar_AE" w:bidi="ar_AE"/>
        </w:rPr>
        <w:t xml:space="preserve">. واسم توبال قايين يعني على الأرجح: "الموكب"، وهو مجموعة من الناس الذين يسيرون معًا في احتفال. وأسماء الإخوة الثلاثة، يابال، ويوبال، وتوبال، لها قافية. وهي مليئة بالإثارة، وقد تشير معًا إلى الأصوات التي تصدرها الآلات. </w:t>
      </w:r>
    </w:p>
    <w:p>
      <w:pPr>
        <w:bidi/>
      </w:pPr>
      <w:r>
        <w:rPr>
          <w:rtl/>
          <w:cs/>
          <w:lang w:val="ar_AE" w:bidi="ar_AE"/>
        </w:rPr>
      </w:r>
      <w:r>
        <w:rPr>
          <w:rtl/>
          <w:cs/>
          <w:lang w:val="ar_AE" w:bidi="ar_AE"/>
        </w:rPr>
        <w:t xml:space="preserve">وكان لصلة أيضًا ابنة اسمها </w:t>
      </w:r>
      <w:r>
        <w:rPr>
          <w:b/>
          <w:rtl/>
          <w:cs/>
          <w:lang w:val="ar_AE" w:bidi="ar_AE"/>
        </w:rPr>
        <w:t>نعمة</w:t>
      </w:r>
      <w:r>
        <w:rPr>
          <w:rtl/>
          <w:cs/>
          <w:lang w:val="ar_AE" w:bidi="ar_AE"/>
        </w:rPr>
        <w:t>. واسم نعمة يعني على الأرجح: "مُسرَّة وجميلة".</w:t>
      </w:r>
    </w:p>
    <w:p>
      <w:pPr>
        <w:bidi/>
      </w:pPr>
      <w:r>
        <w:rPr>
          <w:rtl/>
          <w:cs/>
          <w:lang w:val="ar_AE" w:bidi="ar_AE"/>
        </w:rPr>
      </w:r>
      <w:r>
        <w:rPr>
          <w:rtl/>
          <w:cs/>
          <w:lang w:val="ar_AE" w:bidi="ar_AE"/>
        </w:rPr>
        <w:t xml:space="preserve">وولدت حواء ابنًا آخر. وقد دعت هذا الابن </w:t>
      </w:r>
      <w:r>
        <w:rPr>
          <w:b/>
          <w:rtl/>
          <w:cs/>
          <w:lang w:val="ar_AE" w:bidi="ar_AE"/>
        </w:rPr>
        <w:t>شيثًا</w:t>
      </w:r>
      <w:r>
        <w:rPr>
          <w:rtl/>
          <w:cs/>
          <w:lang w:val="ar_AE" w:bidi="ar_AE"/>
        </w:rPr>
        <w:t>. واسم شيث قد يبدو مثل الكلمة "مُعطى، أو مُعيَّن لدور".</w:t>
      </w:r>
    </w:p>
    <w:p>
      <w:pPr>
        <w:bidi/>
      </w:pPr>
      <w:r>
        <w:rPr>
          <w:rtl/>
          <w:cs/>
          <w:lang w:val="ar_AE" w:bidi="ar_AE"/>
        </w:rPr>
      </w:r>
      <w:r>
        <w:rPr>
          <w:rtl/>
          <w:cs/>
          <w:lang w:val="ar_AE" w:bidi="ar_AE"/>
        </w:rPr>
        <w:t xml:space="preserve">وتقول حواء "لقد أعطاني </w:t>
      </w:r>
      <w:r>
        <w:rPr>
          <w:b/>
          <w:rtl/>
          <w:cs/>
          <w:lang w:val="ar_AE" w:bidi="ar_AE"/>
        </w:rPr>
        <w:t>الله</w:t>
      </w:r>
      <w:r>
        <w:rPr>
          <w:rtl/>
          <w:cs/>
          <w:lang w:val="ar_AE" w:bidi="ar_AE"/>
        </w:rPr>
        <w:t xml:space="preserve"> ابنًا آخر ليحل محل هابيل". والكلمة التي تشير إلى الله هنا هي المصطلح العام للإشارة إلى الله. استخدموا المصطلح العام نفسه الذي استخدمتوه في المقاطع السابقة للإشارة إلى الله، وتذكروا أن تعبير </w:t>
      </w:r>
      <w:r>
        <w:rPr>
          <w:rtl/>
          <w:cs/>
          <w:lang w:val="ar_AE" w:bidi="ar_AE"/>
        </w:rPr>
        <w:t>الله</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وشيث له ابن يُدعى </w:t>
      </w:r>
      <w:r>
        <w:rPr>
          <w:b/>
          <w:rtl/>
          <w:cs/>
          <w:lang w:val="ar_AE" w:bidi="ar_AE"/>
        </w:rPr>
        <w:t>أنوش</w:t>
      </w:r>
      <w:r>
        <w:rPr>
          <w:rtl/>
          <w:cs/>
          <w:lang w:val="ar_AE" w:bidi="ar_AE"/>
        </w:rPr>
        <w:t>. واسم أنوش يعني "إنسان، أو بشر".</w:t>
      </w:r>
    </w:p>
    <w:p>
      <w:pPr>
        <w:bidi/>
      </w:pPr>
      <w:r>
        <w:rPr>
          <w:rtl/>
          <w:cs/>
          <w:lang w:val="ar_AE" w:bidi="ar_AE"/>
        </w:rPr>
      </w:r>
      <w:r>
        <w:rPr>
          <w:rtl/>
          <w:cs/>
          <w:lang w:val="ar_AE" w:bidi="ar_AE"/>
        </w:rPr>
        <w:t xml:space="preserve">وفي هذا الوقت تقريبًا، ابتدأ الناس </w:t>
      </w:r>
      <w:r>
        <w:rPr>
          <w:b/>
          <w:rtl/>
          <w:cs/>
          <w:lang w:val="ar_AE" w:bidi="ar_AE"/>
        </w:rPr>
        <w:t>يعبدون</w:t>
      </w:r>
      <w:r>
        <w:rPr>
          <w:rtl/>
          <w:cs/>
          <w:lang w:val="ar_AE" w:bidi="ar_AE"/>
        </w:rPr>
        <w:t xml:space="preserve"> </w:t>
      </w:r>
      <w:r>
        <w:rPr>
          <w:b/>
          <w:rtl/>
          <w:cs/>
          <w:lang w:val="ar_AE" w:bidi="ar_AE"/>
        </w:rPr>
        <w:t>الرب يهوه</w:t>
      </w:r>
      <w:r>
        <w:rPr>
          <w:rtl/>
          <w:cs/>
          <w:lang w:val="ar_AE" w:bidi="ar_AE"/>
        </w:rPr>
        <w:t xml:space="preserve"> باسمه الشخصي، يهوه. والعبادة تعني إظهار الرهبة والإعجاب من الله. والثقافات واللغات المختلفة لديها كلمات مختلفة للإشارة إلى العبادة. فبعض الكلمات للعبادة تشير فقط إلى احتفالات أو طقوس معينة يجب على الناس أن يفعلوها. لكن في العديد من المقاطع التي تُستخدم فيها كلمة عبادة، فإنها تعني أكثر من مجرد أداء الطقوس. وهي تشمل المحبة والرهبة والإعجاب من الله. احرصوا على أن الكلمة أو مجموعة الكلمات التي تختارونها للإشارة إلى العبادة، تشمل هذه الفكرة. ابحثوا عن تعبير </w:t>
      </w:r>
      <w:r>
        <w:rPr>
          <w:rtl/>
          <w:cs/>
          <w:lang w:val="ar_AE" w:bidi="ar_AE"/>
        </w:rPr>
        <w:t>"العبادة"</w:t>
      </w:r>
      <w:r>
        <w:rPr>
          <w:rtl/>
          <w:cs/>
          <w:lang w:val="ar_AE" w:bidi="ar_AE"/>
        </w:rPr>
        <w:t xml:space="preserve"> في قاموس الكلمات الرئيسية لمزيد من المعلومات، واستخدموا الكلمة ذاتها للإشارة إلى العبادة في جميع المقاطع المتبقية.</w:t>
      </w:r>
    </w:p>
    <w:p>
      <w:pPr>
        <w:bidi/>
      </w:pPr>
      <w:r>
        <w:rPr>
          <w:rtl/>
          <w:cs/>
          <w:lang w:val="ar_AE" w:bidi="ar_AE"/>
        </w:rPr>
      </w:r>
      <w:r>
        <w:rPr>
          <w:rtl/>
          <w:cs/>
          <w:lang w:val="ar_AE" w:bidi="ar_AE"/>
        </w:rPr>
        <w:t>توقّفوا هنا وناقشوا كمجموعة كلمة عبادة. قوموا بوصف كيف تعبدون في ثقافتكم، ولاحظوا الكلمات أو العبارات التي تستخدمونها. كيف تعبدون في ثقافتكم؟ ما الكلمات أو العبارات التي تستخدمونها عندما تصفون العبادة؟ أوقفوا سماع التسجيل الصوتي هنا.</w:t>
      </w:r>
    </w:p>
    <w:p>
      <w:pPr>
        <w:bidi/>
      </w:pPr>
      <w:r>
        <w:rPr>
          <w:rtl/>
          <w:cs/>
          <w:lang w:val="ar_AE" w:bidi="ar_AE"/>
        </w:rPr>
      </w:r>
      <w:r>
        <w:rPr>
          <w:rtl/>
          <w:cs/>
          <w:lang w:val="ar_AE" w:bidi="ar_AE"/>
        </w:rPr>
        <w:t xml:space="preserve">استخدموا نفس كلمة الرب (يهوه) التي استخدمتوها في المقاطع السابقة، وتذكروا أن كلمة </w:t>
      </w:r>
      <w:r>
        <w:rPr>
          <w:rtl/>
          <w:cs/>
          <w:lang w:val="ar_AE" w:bidi="ar_AE"/>
        </w:rPr>
        <w:t>يهوه</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5:1–32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تكوين 5 : 1 - 32 واحفظوه في قلوبكم. </w:t>
      </w:r>
    </w:p>
    <w:p>
      <w:pPr>
        <w:bidi/>
      </w:pPr>
      <w:r>
        <w:rPr>
          <w:rtl/>
          <w:cs/>
          <w:lang w:val="ar_AE" w:bidi="ar_AE"/>
        </w:rPr>
      </w:r>
      <w:r>
        <w:rPr>
          <w:rtl/>
          <w:cs/>
          <w:lang w:val="ar_AE" w:bidi="ar_AE"/>
        </w:rPr>
        <w:t>استمعوا إلى نسخة صوتية من تكوين 5 : 1 - 32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5 : 1 - 32 من الترجمة الأكثر فهمًا لكم.</w:t>
      </w:r>
    </w:p>
    <w:p>
      <w:pPr>
        <w:bidi/>
      </w:pPr>
      <w:r>
        <w:rPr>
          <w:rtl/>
          <w:cs/>
          <w:lang w:val="ar_AE" w:bidi="ar_AE"/>
        </w:rPr>
      </w:r>
      <w:r>
        <w:rPr>
          <w:rtl/>
          <w:cs/>
          <w:lang w:val="ar_AE" w:bidi="ar_AE"/>
        </w:rPr>
        <w:t>المقطع السابق كان يوضِّح نسل آدم من ابنه قايين. ولكننا الآن نبدأ قسمًا جديدًا من سفر التكوين. وهذا الجزء يوضح لنا خطًا مهمًا جدًا من نسل البشر. وقبل ذلك مباشرة، نرى أن شيث، ابن آدم، يبدأ في استخدام اسم الله الشخصي يهوه ويتبعه. ونسل شيث هو النسل الذي اختاره الله ليُخلِّصه ولكي يصيروا شعبه. فالله يريد أن يرينا قصة شعبه. وهو يبدأ بإظهار نسل آدم عبر شيث إلى نوح. وهذه هي سلسلة النسب الأولى من بين أهم سلسلتين للنسب في سفر التكوين. وتُقول اللغة الأصلية: "هذا كتاب مواليد آدم". وهذه القائمة من نسل آدم تتبع خطًا واحدًا من النسل.</w:t>
      </w:r>
    </w:p>
    <w:p>
      <w:pPr>
        <w:bidi/>
      </w:pPr>
      <w:r>
        <w:rPr>
          <w:rtl/>
          <w:cs/>
          <w:lang w:val="ar_AE" w:bidi="ar_AE"/>
        </w:rPr>
      </w:r>
      <w:r>
        <w:rPr>
          <w:rtl/>
          <w:cs/>
          <w:lang w:val="ar_AE" w:bidi="ar_AE"/>
        </w:rPr>
        <w:t>توقّفوا هنا وناقشوا في فريق الترجمة: في ثقافتكم، كيف تبدأون قصة عن قائمة لأشخاص مهمين في تاريخكم؟ احكوا قصة تذكر سلسلة نسب مهمة لعائلة تشمل الأطفال والأحفاد. وانتبهوا إلى الطريقة التي تسردون بها هذه القصة. أوقفوا سماع التسجيل الصوتي هنا.</w:t>
      </w:r>
    </w:p>
    <w:p>
      <w:pPr>
        <w:bidi/>
      </w:pPr>
      <w:r>
        <w:rPr>
          <w:rtl/>
          <w:cs/>
          <w:lang w:val="ar_AE" w:bidi="ar_AE"/>
        </w:rPr>
      </w:r>
      <w:r>
        <w:rPr>
          <w:rtl/>
          <w:cs/>
          <w:lang w:val="ar_AE" w:bidi="ar_AE"/>
        </w:rPr>
        <w:t>يبدأ هذا المقطع بمراجعة لحقيقة أن الله خلق الإنسان على صورته. فالله يريد أن يُظهر أن تكاثر الناس هو نتيجة لبركته للبشر عندما خلقهم. وهو قد أمر الناس أن يُكثروا ويملأوا الأرض، وهذا النسل يظهر أن هذا قد حدث.</w:t>
      </w:r>
    </w:p>
    <w:p>
      <w:pPr>
        <w:bidi/>
      </w:pPr>
      <w:r>
        <w:rPr>
          <w:rtl/>
          <w:cs/>
          <w:lang w:val="ar_AE" w:bidi="ar_AE"/>
        </w:rPr>
      </w:r>
      <w:r>
        <w:rPr>
          <w:rtl/>
          <w:cs/>
          <w:lang w:val="ar_AE" w:bidi="ar_AE"/>
        </w:rPr>
        <w:t>والمعلومات المتعلقة بكل رجل في قائمة النسل من آدم إلى نوح هي نفسها. لكن قصة أخنوخ مختلفة قليلًا. فإن أخنوخ لم يمت لأنه "سار مع الله". فقد كانت لأخنوخ علاقة وثيقة بالله وقد تحدث معه وتبعه. والشخصان الوحيدان اللذان "سارا مع الله" بهذه الطريقة هما أخنوخ ونوح. وفي إحدى الأيام، اختفى أخنوخ لأن الله أخذه إلى حيث يكون الله.</w:t>
      </w:r>
    </w:p>
    <w:p>
      <w:pPr>
        <w:bidi/>
      </w:pPr>
      <w:r>
        <w:rPr>
          <w:rtl/>
          <w:cs/>
          <w:lang w:val="ar_AE" w:bidi="ar_AE"/>
        </w:rPr>
      </w:r>
      <w:r>
        <w:rPr>
          <w:rtl/>
          <w:cs/>
          <w:lang w:val="ar_AE" w:bidi="ar_AE"/>
        </w:rPr>
        <w:t>وقصة نوح أيضًا مختلفة قليلًا. فإن لامك أبوه أسماه نوحًا، وهي كلمة تعني "تعزية" أو "راحة". ويُقدِّم لامك تصريحًا عن ابنه نوح. وهو يقول إن نوح سيعزيهم عن الألم والمعاناة التي تسببها الأرض لهم لأن الله قد لعنها عندما أخطأ الرجل والمرأة الأولين. فإن نوح سيجلب الراحة من "عملنا الشاق" ومن "العمل الذي يجب أن نعمله بأيدينا". وهذه العبارات عن العمل تعني نفس الشيء: فهي تتكرر لأجل التأكيد.</w:t>
      </w:r>
    </w:p>
    <w:p>
      <w:pPr>
        <w:bidi/>
      </w:pPr>
      <w:r>
        <w:rPr>
          <w:rtl/>
          <w:cs/>
          <w:lang w:val="ar_AE" w:bidi="ar_AE"/>
        </w:rPr>
      </w:r>
      <w:r>
        <w:rPr>
          <w:rtl/>
          <w:cs/>
          <w:lang w:val="ar_AE" w:bidi="ar_AE"/>
        </w:rPr>
        <w:t>ثم تنتقل قائمة أفراد العائلة من نوح إلى أبنائه الثلاثة. ومن هؤلاء الأبناء الثلاثة ستنحدر الفروع الثلاثة الرئيسية لشعوب العالم.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5 : 1 - 32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يقدِّم الكاتب قائمة بنسل آدم ويُذكِّر جمهوره بأن الله خلق الناس على صورته.</w:t>
      </w:r>
    </w:p>
    <w:p>
      <w:pPr>
        <w:bidi/>
      </w:pPr>
      <w:r>
        <w:rPr>
          <w:rtl/>
          <w:cs/>
          <w:lang w:val="ar_AE" w:bidi="ar_AE"/>
        </w:rPr>
      </w:r>
      <w:r>
        <w:rPr>
          <w:b/>
          <w:rtl/>
          <w:cs/>
          <w:lang w:val="ar_AE" w:bidi="ar_AE"/>
        </w:rPr>
        <w:t>في المشهد الثاني</w:t>
      </w:r>
      <w:r>
        <w:rPr>
          <w:rtl/>
          <w:cs/>
          <w:lang w:val="ar_AE" w:bidi="ar_AE"/>
        </w:rPr>
        <w:t>، يسرد الكاتب الرجال التسعة التاليين في قائمة النسل، وأعمارهم.</w:t>
      </w:r>
    </w:p>
    <w:p>
      <w:pPr>
        <w:bidi/>
      </w:pPr>
      <w:r>
        <w:rPr>
          <w:rtl/>
          <w:cs/>
          <w:lang w:val="ar_AE" w:bidi="ar_AE"/>
        </w:rPr>
      </w:r>
      <w:r>
        <w:rPr>
          <w:b/>
          <w:rtl/>
          <w:cs/>
          <w:lang w:val="ar_AE" w:bidi="ar_AE"/>
        </w:rPr>
        <w:t>في المشهد الثالث</w:t>
      </w:r>
      <w:r>
        <w:rPr>
          <w:rtl/>
          <w:cs/>
          <w:lang w:val="ar_AE" w:bidi="ar_AE"/>
        </w:rPr>
        <w:t>، يروي الكاتب قصة ميلاد نوح، وكيف أعطاه لامك اسمه، وأسماء أبناء نوح الثلاثة.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شعب الأرض، وقد خُلِقوا على صورة الله</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شيث</w:t>
      </w:r>
    </w:p>
    <w:p>
      <w:pPr>
        <w:pStyle w:val="ListBullet"/>
        <w:bidi/>
        <w:spacing w:line="240" w:lineRule="auto"/>
        <w:ind w:left="720"/>
      </w:pPr>
      <w:r>
        <w:rPr>
          <w:rtl/>
          <w:cs/>
          <w:lang w:val="ar_AE" w:bidi="ar_AE"/>
        </w:rPr>
      </w:r>
      <w:r>
        <w:rPr>
          <w:rtl/>
          <w:cs/>
          <w:lang w:val="ar_AE" w:bidi="ar_AE"/>
        </w:rPr>
        <w:t>أنوش</w:t>
      </w:r>
    </w:p>
    <w:p>
      <w:pPr>
        <w:pStyle w:val="ListBullet"/>
        <w:bidi/>
        <w:spacing w:line="240" w:lineRule="auto"/>
        <w:ind w:left="720"/>
      </w:pPr>
      <w:r>
        <w:rPr>
          <w:rtl/>
          <w:cs/>
          <w:lang w:val="ar_AE" w:bidi="ar_AE"/>
        </w:rPr>
      </w:r>
      <w:r>
        <w:rPr>
          <w:rtl/>
          <w:cs/>
          <w:lang w:val="ar_AE" w:bidi="ar_AE"/>
        </w:rPr>
        <w:t>قينان</w:t>
      </w:r>
    </w:p>
    <w:p>
      <w:pPr>
        <w:pStyle w:val="ListBullet"/>
        <w:bidi/>
        <w:spacing w:line="240" w:lineRule="auto"/>
        <w:ind w:left="720"/>
      </w:pPr>
      <w:r>
        <w:rPr>
          <w:rtl/>
          <w:cs/>
          <w:lang w:val="ar_AE" w:bidi="ar_AE"/>
        </w:rPr>
      </w:r>
      <w:r>
        <w:rPr>
          <w:rtl/>
          <w:cs/>
          <w:lang w:val="ar_AE" w:bidi="ar_AE"/>
        </w:rPr>
        <w:t>مهللئيل</w:t>
      </w:r>
    </w:p>
    <w:p>
      <w:pPr>
        <w:pStyle w:val="ListBullet"/>
        <w:bidi/>
        <w:spacing w:line="240" w:lineRule="auto"/>
        <w:ind w:left="720"/>
      </w:pPr>
      <w:r>
        <w:rPr>
          <w:rtl/>
          <w:cs/>
          <w:lang w:val="ar_AE" w:bidi="ar_AE"/>
        </w:rPr>
      </w:r>
      <w:r>
        <w:rPr>
          <w:rtl/>
          <w:cs/>
          <w:lang w:val="ar_AE" w:bidi="ar_AE"/>
        </w:rPr>
        <w:t>يارد</w:t>
      </w:r>
    </w:p>
    <w:p>
      <w:pPr>
        <w:pStyle w:val="ListBullet"/>
        <w:bidi/>
        <w:spacing w:line="240" w:lineRule="auto"/>
        <w:ind w:left="720"/>
      </w:pPr>
      <w:r>
        <w:rPr>
          <w:rtl/>
          <w:cs/>
          <w:lang w:val="ar_AE" w:bidi="ar_AE"/>
        </w:rPr>
      </w:r>
      <w:r>
        <w:rPr>
          <w:rtl/>
          <w:cs/>
          <w:lang w:val="ar_AE" w:bidi="ar_AE"/>
        </w:rPr>
        <w:t>أخنوخ</w:t>
      </w:r>
    </w:p>
    <w:p>
      <w:pPr>
        <w:pStyle w:val="ListBullet"/>
        <w:bidi/>
        <w:spacing w:line="240" w:lineRule="auto"/>
        <w:ind w:left="720"/>
      </w:pPr>
      <w:r>
        <w:rPr>
          <w:rtl/>
          <w:cs/>
          <w:lang w:val="ar_AE" w:bidi="ar_AE"/>
        </w:rPr>
      </w:r>
      <w:r>
        <w:rPr>
          <w:rtl/>
          <w:cs/>
          <w:lang w:val="ar_AE" w:bidi="ar_AE"/>
        </w:rPr>
        <w:t>متوشالح</w:t>
      </w:r>
    </w:p>
    <w:p>
      <w:pPr>
        <w:pStyle w:val="ListBullet"/>
        <w:bidi/>
        <w:spacing w:line="240" w:lineRule="auto"/>
        <w:ind w:left="720"/>
      </w:pPr>
      <w:r>
        <w:rPr>
          <w:rtl/>
          <w:cs/>
          <w:lang w:val="ar_AE" w:bidi="ar_AE"/>
        </w:rPr>
      </w:r>
      <w:r>
        <w:rPr>
          <w:rtl/>
          <w:cs/>
          <w:lang w:val="ar_AE" w:bidi="ar_AE"/>
        </w:rPr>
        <w:t>لامك</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القصة بالقول إن هذا السجل مكتوب في كتاب – وهو ليس مجرد سجل شفوي لأسماء الناس. ثم تُقدِّم القصة أو تستعرض كيف خلق الله البشر، أو الناس. وهذه المقدمة تشبه جدًا الوصف لخلق الله للإنسان الموجود سابقًا في سفر التكوين. وهذه مُقدِّمة مهمة، لأن القائمة التالية تُظهر تسلسل مواليد الناس من آدم، الرجل الأول، إلى نوح، الرجل الذي تنحدر منه سكان العالم الحالي. يمكنكم إعادة ترتيب هذه الآيات عن طريق إعطاء مقدمة لخلق الناس ثم القول إن ما يلي هو سجل مكتوب لمواليد الناس من آدم.</w:t>
      </w:r>
    </w:p>
    <w:p>
      <w:pPr>
        <w:bidi/>
      </w:pPr>
      <w:r>
        <w:rPr>
          <w:rtl/>
          <w:cs/>
          <w:lang w:val="ar_AE" w:bidi="ar_AE"/>
        </w:rPr>
      </w:r>
      <w:r>
        <w:rPr>
          <w:rtl/>
          <w:cs/>
          <w:lang w:val="ar_AE" w:bidi="ar_AE"/>
        </w:rPr>
        <w:t>يتحدث كاتب سفر التكوين عن كل واحد من الأسماء العشرة الواردة في القائمة بالطريقة نفسها. أولًا، يقول الكاتب اسم الرجل وسنَّه عندما أنجب ابنه الأول. ثم يذكر عدد السنوات التي عاشها بعد ابنه الأول. ثم يقول إن للرجل أبناء وبنات آخرون. ثم يذكر إجمالي عدد سنوات حياته، ثم أنه مات. يتغيّر هذا التركيب عند أخنوخ، لأن أخنوخ لم يمت – بل أخذه الله إلى السماء. والاسم العاشر هو نوح، وأيضًا يتم إعطاء المزيد من المعلومات عن نوح. ومن المهم أن نتذكّر أن جميع أبناء نوح الثلاثة قد تم ذكر أسمائهم. ويشرح الكاتب أيضًا سبب تسمية لامك لنوح باسمه.</w:t>
      </w:r>
    </w:p>
    <w:p>
      <w:pPr>
        <w:bidi/>
      </w:pPr>
      <w:r>
        <w:rPr>
          <w:rtl/>
          <w:cs/>
          <w:lang w:val="ar_AE" w:bidi="ar_AE"/>
        </w:rPr>
      </w:r>
      <w:r>
        <w:rPr>
          <w:rtl/>
          <w:cs/>
          <w:lang w:val="ar_AE" w:bidi="ar_AE"/>
        </w:rPr>
        <w:t>توقَّفوا هنا وناقشوا كفريق الترجمة: كيف تُنشئون قوائم الأسماء مثل هذا؟ وكيف تتذكرون القائمة؟ ما المعلومات المهمة التي يجب تضمينها في هذه القائمة؟ اقضوا بعض الوقت في الحديث عن كيف ستتذكرون كل اسم في هذه القائمة. ربما يمكنكم جمع أحجار أو أوراق أو عصي لتمثيل كل شخص في قائمة الأسماء والتدرب على سرد الأسماء والمعلومات عن كل شخص. أوقِفوا الاستماع إلى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مرة أخرى.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5 : 1 - 32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شعب الأرض، وقد خلقوا على صورة الله</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شيث</w:t>
      </w:r>
    </w:p>
    <w:p>
      <w:pPr>
        <w:pStyle w:val="ListBullet"/>
        <w:bidi/>
        <w:spacing w:line="240" w:lineRule="auto"/>
        <w:ind w:left="720"/>
      </w:pPr>
      <w:r>
        <w:rPr>
          <w:rtl/>
          <w:cs/>
          <w:lang w:val="ar_AE" w:bidi="ar_AE"/>
        </w:rPr>
      </w:r>
      <w:r>
        <w:rPr>
          <w:rtl/>
          <w:cs/>
          <w:lang w:val="ar_AE" w:bidi="ar_AE"/>
        </w:rPr>
        <w:t>أنوش</w:t>
      </w:r>
    </w:p>
    <w:p>
      <w:pPr>
        <w:pStyle w:val="ListBullet"/>
        <w:bidi/>
        <w:spacing w:line="240" w:lineRule="auto"/>
        <w:ind w:left="720"/>
      </w:pPr>
      <w:r>
        <w:rPr>
          <w:rtl/>
          <w:cs/>
          <w:lang w:val="ar_AE" w:bidi="ar_AE"/>
        </w:rPr>
      </w:r>
      <w:r>
        <w:rPr>
          <w:rtl/>
          <w:cs/>
          <w:lang w:val="ar_AE" w:bidi="ar_AE"/>
        </w:rPr>
        <w:t>قينان</w:t>
      </w:r>
    </w:p>
    <w:p>
      <w:pPr>
        <w:pStyle w:val="ListBullet"/>
        <w:bidi/>
        <w:spacing w:line="240" w:lineRule="auto"/>
        <w:ind w:left="720"/>
      </w:pPr>
      <w:r>
        <w:rPr>
          <w:rtl/>
          <w:cs/>
          <w:lang w:val="ar_AE" w:bidi="ar_AE"/>
        </w:rPr>
      </w:r>
      <w:r>
        <w:rPr>
          <w:rtl/>
          <w:cs/>
          <w:lang w:val="ar_AE" w:bidi="ar_AE"/>
        </w:rPr>
        <w:t>مهللئيل</w:t>
      </w:r>
    </w:p>
    <w:p>
      <w:pPr>
        <w:pStyle w:val="ListBullet"/>
        <w:bidi/>
        <w:spacing w:line="240" w:lineRule="auto"/>
        <w:ind w:left="720"/>
      </w:pPr>
      <w:r>
        <w:rPr>
          <w:rtl/>
          <w:cs/>
          <w:lang w:val="ar_AE" w:bidi="ar_AE"/>
        </w:rPr>
      </w:r>
      <w:r>
        <w:rPr>
          <w:rtl/>
          <w:cs/>
          <w:lang w:val="ar_AE" w:bidi="ar_AE"/>
        </w:rPr>
        <w:t>يارد</w:t>
      </w:r>
    </w:p>
    <w:p>
      <w:pPr>
        <w:pStyle w:val="ListBullet"/>
        <w:bidi/>
        <w:spacing w:line="240" w:lineRule="auto"/>
        <w:ind w:left="720"/>
      </w:pPr>
      <w:r>
        <w:rPr>
          <w:rtl/>
          <w:cs/>
          <w:lang w:val="ar_AE" w:bidi="ar_AE"/>
        </w:rPr>
      </w:r>
      <w:r>
        <w:rPr>
          <w:rtl/>
          <w:cs/>
          <w:lang w:val="ar_AE" w:bidi="ar_AE"/>
        </w:rPr>
        <w:t>أخنوخ</w:t>
      </w:r>
    </w:p>
    <w:p>
      <w:pPr>
        <w:pStyle w:val="ListBullet"/>
        <w:bidi/>
        <w:spacing w:line="240" w:lineRule="auto"/>
        <w:ind w:left="720"/>
      </w:pPr>
      <w:r>
        <w:rPr>
          <w:rtl/>
          <w:cs/>
          <w:lang w:val="ar_AE" w:bidi="ar_AE"/>
        </w:rPr>
      </w:r>
      <w:r>
        <w:rPr>
          <w:rtl/>
          <w:cs/>
          <w:lang w:val="ar_AE" w:bidi="ar_AE"/>
        </w:rPr>
        <w:t>متوشالح</w:t>
      </w:r>
    </w:p>
    <w:p>
      <w:pPr>
        <w:pStyle w:val="ListBullet"/>
        <w:bidi/>
        <w:spacing w:line="240" w:lineRule="auto"/>
        <w:ind w:left="720"/>
      </w:pPr>
      <w:r>
        <w:rPr>
          <w:rtl/>
          <w:cs/>
          <w:lang w:val="ar_AE" w:bidi="ar_AE"/>
        </w:rPr>
      </w:r>
      <w:r>
        <w:rPr>
          <w:rtl/>
          <w:cs/>
          <w:lang w:val="ar_AE" w:bidi="ar_AE"/>
        </w:rPr>
        <w:t>لامك</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ويقول كاتب السفر: "هذا كتاب مواليد آدم. وقد خلق الله البشر على صورته. وهو قد خلق الرجال والنساء وباركهم. وقد دعاهم بشرًا (بنو آدم)".</w:t>
      </w:r>
    </w:p>
    <w:p>
      <w:pPr>
        <w:bidi/>
      </w:pPr>
      <w:r>
        <w:rPr>
          <w:rtl/>
          <w:cs/>
          <w:lang w:val="ar_AE" w:bidi="ar_AE"/>
        </w:rPr>
      </w:r>
      <w:r>
        <w:rPr>
          <w:rtl/>
          <w:cs/>
          <w:lang w:val="ar_AE" w:bidi="ar_AE"/>
        </w:rPr>
        <w:t>أوقفوا التمثيل. اسألوا الممثلين الذين يؤدون دور الرجال والنساء: "بماذا تشعرون أو فيمَ تفكرون؟" قد تسمعون عبارات مثل: "أنا سعيد لأنني مختلف عن الحيوانات"، أو "أنا ممتن لأنني مبارك". واصلوا التمثيل.</w:t>
      </w:r>
    </w:p>
    <w:p>
      <w:pPr>
        <w:bidi/>
      </w:pPr>
      <w:r>
        <w:rPr>
          <w:rtl/>
          <w:cs/>
          <w:lang w:val="ar_AE" w:bidi="ar_AE"/>
        </w:rPr>
      </w:r>
      <w:r>
        <w:rPr>
          <w:rtl/>
          <w:cs/>
          <w:lang w:val="ar_AE" w:bidi="ar_AE"/>
        </w:rPr>
        <w:t>عندما كان آدم ابن 130 سنة، أصبح أبًا لابن على شبهه كصورة آدم. وقد دعاه شيث. وبعد ولادة شيث، عاش آدم ثماني مئة سنة أخرى، وأنجب أبناء وبنات آخرون. وقد عاش آدم 930 سنة، ثم مات.</w:t>
      </w:r>
    </w:p>
    <w:p>
      <w:pPr>
        <w:bidi/>
      </w:pPr>
      <w:r>
        <w:rPr>
          <w:rtl/>
          <w:cs/>
          <w:lang w:val="ar_AE" w:bidi="ar_AE"/>
        </w:rPr>
      </w:r>
      <w:r>
        <w:rPr>
          <w:rtl/>
          <w:cs/>
          <w:lang w:val="ar_AE" w:bidi="ar_AE"/>
        </w:rPr>
        <w:t>أوقفوا التمثيل. اسألوا الممثل الذي يؤدي دور آدم: "بماذا تشعر أو تفكر؟" قد تسمعون عبارات مثل: "أنا ممتن لأنّ الله سمح لي بالعيش لفترة طويلة بعد أن أخطأت"، "أنا ممتن وفخور بجميع الأبناء الذين أنجبتهم!" واصلوا التمثيل.</w:t>
      </w:r>
    </w:p>
    <w:p>
      <w:pPr>
        <w:bidi/>
      </w:pPr>
      <w:r>
        <w:rPr>
          <w:rtl/>
          <w:cs/>
          <w:lang w:val="ar_AE" w:bidi="ar_AE"/>
        </w:rPr>
      </w:r>
      <w:r>
        <w:rPr>
          <w:rtl/>
          <w:cs/>
          <w:lang w:val="ar_AE" w:bidi="ar_AE"/>
        </w:rPr>
        <w:t>وحاولوا الآن أن تقولوا عن شيث نفس الشيء تمامًا الذي قولتموه عن آدم، لكن استبدلوا اسم شيث بآدم ثم اسم أنوش بشيث، وهكذا مع كل اسم. تأكدوا من أن تذكروا عدد سنوات كل رجل عندما ولد ابنه الأول، وعدد السنوات الأخرى التي عاشها والمدة بأكملها التي عاشها كل رجل. كرروا هذا مع شيث وأنوش وقينان ومهللئيل ويارد.</w:t>
      </w:r>
    </w:p>
    <w:p>
      <w:pPr>
        <w:bidi/>
      </w:pPr>
      <w:r>
        <w:rPr>
          <w:rtl/>
          <w:cs/>
          <w:lang w:val="ar_AE" w:bidi="ar_AE"/>
        </w:rPr>
      </w:r>
      <w:r>
        <w:rPr>
          <w:rtl/>
          <w:cs/>
          <w:lang w:val="ar_AE" w:bidi="ar_AE"/>
        </w:rPr>
        <w:t xml:space="preserve">وعندما كان أخنوخ ابن 65 سنة، ولد متوشالح. وبعد ولادة متوشالح، عاش أخنوخ في شركة وثيقة مع الله 300 سنة أخرى. وكان له أبناء وبنات آخرون. وقد عاش أخنوخ 365 سنة، وسار عن قرب مع الله. ثم اختفى في يوم من الأيام، لأن الله أخذه. فهو لم يمت. </w:t>
      </w:r>
    </w:p>
    <w:p>
      <w:pPr>
        <w:bidi/>
      </w:pPr>
      <w:r>
        <w:rPr>
          <w:rtl/>
          <w:cs/>
          <w:lang w:val="ar_AE" w:bidi="ar_AE"/>
        </w:rPr>
      </w:r>
      <w:r>
        <w:rPr>
          <w:rtl/>
          <w:cs/>
          <w:lang w:val="ar_AE" w:bidi="ar_AE"/>
        </w:rPr>
        <w:t>أوقفوا التمثيل. اسألوا الممثل الذي يؤدي دور أخنوخ: "بماذا تشعر أو تفكر؟" قد تسمعون عبارات مثل: "أنا أحب الله، وأنا سعيد لأنني أذهب وأكون معه"، أو "أنا مندهش لأنني لن أموت!" واصلوا التمثيل.</w:t>
      </w:r>
    </w:p>
    <w:p>
      <w:pPr>
        <w:bidi/>
      </w:pPr>
      <w:r>
        <w:rPr>
          <w:rtl/>
          <w:cs/>
          <w:lang w:val="ar_AE" w:bidi="ar_AE"/>
        </w:rPr>
      </w:r>
      <w:r>
        <w:rPr>
          <w:rtl/>
          <w:cs/>
          <w:lang w:val="ar_AE" w:bidi="ar_AE"/>
        </w:rPr>
        <w:t>وعندما كان متوشالح ابن 187 سنة، ولد لامك. وبعد مولد لامك، عاش متوشالح 782 سنة أخرى، وكان له أبناء وبنات آخرون. وقد عاش متوشالح 969 سنة ثم مات.</w:t>
      </w:r>
    </w:p>
    <w:p>
      <w:pPr>
        <w:bidi/>
      </w:pPr>
      <w:r>
        <w:rPr>
          <w:rtl/>
          <w:cs/>
          <w:lang w:val="ar_AE" w:bidi="ar_AE"/>
        </w:rPr>
      </w:r>
      <w:r>
        <w:rPr>
          <w:rtl/>
          <w:cs/>
          <w:lang w:val="ar_AE" w:bidi="ar_AE"/>
        </w:rPr>
        <w:t>ثم عندما كان لامك ابن 182 سنة، ولد ابنًا. وقد دعا لامك ابنه نوحًا لأنه قال: "إن نوح سيعزينا من عملنا وتعبنا المؤلم لزرع هذه الأرض التي لعنها الرب". وبعد مولد نوح، عاش لامك 595 سنة أخرى، وأنجب أبناء وبنات آخرون. وقد عاش لامك 777 سنة ثم مات.</w:t>
      </w:r>
    </w:p>
    <w:p>
      <w:pPr>
        <w:bidi/>
      </w:pPr>
      <w:r>
        <w:rPr>
          <w:rtl/>
          <w:cs/>
          <w:lang w:val="ar_AE" w:bidi="ar_AE"/>
        </w:rPr>
      </w:r>
      <w:r>
        <w:rPr>
          <w:rtl/>
          <w:cs/>
          <w:lang w:val="ar_AE" w:bidi="ar_AE"/>
        </w:rPr>
        <w:t>أوقفوا التمثيل. اسألوا الممثل الذي يؤدي دور لامك: "بماذا تشعر أو تفكر؟" قد تسمعون عبارات مثل: "أتمنى أن يساعدنا ابني نوح كي نحصل على العزاء والراحة"، "أستطيع أن أرى أن ابني نوح مميز". واصلوا التمثيل.</w:t>
      </w:r>
    </w:p>
    <w:p>
      <w:pPr>
        <w:bidi/>
      </w:pPr>
      <w:r>
        <w:rPr>
          <w:rtl/>
          <w:cs/>
          <w:lang w:val="ar_AE" w:bidi="ar_AE"/>
        </w:rPr>
      </w:r>
      <w:r>
        <w:rPr>
          <w:rtl/>
          <w:cs/>
          <w:lang w:val="ar_AE" w:bidi="ar_AE"/>
        </w:rPr>
        <w:t>وعندما كان نوح ابن 500 سنة، ولد سامًا وحام ويافث.</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5 : 1 - 32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هذا المقطع بتقديم حقيقة أن هذا كتاب </w:t>
      </w:r>
      <w:r>
        <w:rPr>
          <w:b/>
          <w:rtl/>
          <w:cs/>
          <w:lang w:val="ar_AE" w:bidi="ar_AE"/>
        </w:rPr>
        <w:t>مواليد</w:t>
      </w:r>
      <w:r>
        <w:rPr>
          <w:rtl/>
          <w:cs/>
          <w:lang w:val="ar_AE" w:bidi="ar_AE"/>
        </w:rPr>
        <w:t xml:space="preserve"> آدم أو نسله. وعادةً ما تُظهر كلمة مواليد (أجيال) في هذا السياق أن هذا مقطع جديد من سفر التكوين. وبعد قائمة النسل هذه، ستبدأ القصة الرئيسية التالية في سفر التكوين، أي قصة نوح.</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مواليد أو أجيال. انظروا كلمة </w:t>
      </w:r>
      <w:r>
        <w:rPr>
          <w:rtl/>
          <w:cs/>
          <w:lang w:val="ar_AE" w:bidi="ar_AE"/>
        </w:rPr>
        <w:t>مواليد</w:t>
      </w:r>
      <w:r>
        <w:rPr>
          <w:rtl/>
          <w:cs/>
          <w:lang w:val="ar_AE" w:bidi="ar_AE"/>
        </w:rPr>
        <w:t xml:space="preserve"> (أجيال) في قاموس الكلمات الرئيسية لمزيد من المعلومات. أوقفوا سماع التسجيل الصوتي هنا.</w:t>
      </w:r>
    </w:p>
    <w:p>
      <w:pPr>
        <w:bidi/>
      </w:pPr>
      <w:r>
        <w:rPr>
          <w:rtl/>
          <w:cs/>
          <w:lang w:val="ar_AE" w:bidi="ar_AE"/>
        </w:rPr>
      </w:r>
      <w:r>
        <w:rPr>
          <w:b/>
          <w:rtl/>
          <w:cs/>
          <w:lang w:val="ar_AE" w:bidi="ar_AE"/>
        </w:rPr>
        <w:t>آدم</w:t>
      </w:r>
      <w:r>
        <w:rPr>
          <w:rtl/>
          <w:cs/>
          <w:lang w:val="ar_AE" w:bidi="ar_AE"/>
        </w:rPr>
        <w:t xml:space="preserve"> هو الاسم الشخصي (اسم العلم) للرجل الأول الذي خلقه الله.</w:t>
      </w:r>
    </w:p>
    <w:p>
      <w:pPr>
        <w:bidi/>
      </w:pPr>
      <w:r>
        <w:rPr>
          <w:rtl/>
          <w:cs/>
          <w:lang w:val="ar_AE" w:bidi="ar_AE"/>
        </w:rPr>
      </w:r>
      <w:r>
        <w:rPr>
          <w:rtl/>
          <w:cs/>
          <w:lang w:val="ar_AE" w:bidi="ar_AE"/>
        </w:rPr>
        <w:t xml:space="preserve">لقد خلق الله الكائنات البشرية، أو </w:t>
      </w:r>
      <w:r>
        <w:rPr>
          <w:b/>
          <w:rtl/>
          <w:cs/>
          <w:lang w:val="ar_AE" w:bidi="ar_AE"/>
        </w:rPr>
        <w:t>الجنس البشري</w:t>
      </w:r>
      <w:r>
        <w:rPr>
          <w:rtl/>
          <w:cs/>
          <w:lang w:val="ar_AE" w:bidi="ar_AE"/>
        </w:rPr>
        <w:t>. وأسماهم كائنات بشرية أو الجنس البشري. والجنس البشري يشير إلى كل من الرجال والنساء – فهو يشير إلى الناس عمومًا.</w:t>
      </w:r>
    </w:p>
    <w:p>
      <w:pPr>
        <w:bidi/>
      </w:pPr>
      <w:r>
        <w:rPr>
          <w:rtl/>
          <w:cs/>
          <w:lang w:val="ar_AE" w:bidi="ar_AE"/>
        </w:rPr>
      </w:r>
      <w:r>
        <w:rPr>
          <w:rtl/>
          <w:cs/>
          <w:lang w:val="ar_AE" w:bidi="ar_AE"/>
        </w:rPr>
        <w:t xml:space="preserve">وقد خلق الله هؤلاء الناس </w:t>
      </w:r>
      <w:r>
        <w:rPr>
          <w:b/>
          <w:rtl/>
          <w:cs/>
          <w:lang w:val="ar_AE" w:bidi="ar_AE"/>
        </w:rPr>
        <w:t>على صورته</w:t>
      </w:r>
      <w:r>
        <w:rPr>
          <w:rtl/>
          <w:cs/>
          <w:lang w:val="ar_AE" w:bidi="ar_AE"/>
        </w:rPr>
        <w:t xml:space="preserve">. استخدموا هنا نفس العبارة التي استخدمتموها في المقاطع السابقة، وتذكروا أن تعبير </w:t>
      </w:r>
      <w:r>
        <w:rPr>
          <w:rtl/>
          <w:cs/>
          <w:lang w:val="ar_AE" w:bidi="ar_AE"/>
        </w:rPr>
        <w:t>صورة الله</w:t>
      </w:r>
      <w:r>
        <w:rPr>
          <w:rtl/>
          <w:cs/>
          <w:lang w:val="ar_AE" w:bidi="ar_AE"/>
        </w:rPr>
        <w:t xml:space="preserve"> موجود في قاموس الكلمات الرئيسية.</w:t>
      </w:r>
    </w:p>
    <w:p>
      <w:pPr>
        <w:bidi/>
      </w:pPr>
      <w:r>
        <w:rPr>
          <w:rtl/>
          <w:cs/>
          <w:lang w:val="ar_AE" w:bidi="ar_AE"/>
        </w:rPr>
      </w:r>
      <w:r>
        <w:rPr>
          <w:b/>
          <w:rtl/>
          <w:cs/>
          <w:lang w:val="ar_AE" w:bidi="ar_AE"/>
        </w:rPr>
        <w:t>وبارك</w:t>
      </w:r>
      <w:r>
        <w:rPr>
          <w:rtl/>
          <w:cs/>
          <w:lang w:val="ar_AE" w:bidi="ar_AE"/>
        </w:rPr>
        <w:t xml:space="preserve"> الله الناس الذين خلقهم. ترجموا مفهوم كلمة بارك بالطريقة ذاتها التي استخدمتموها سابقًا. وانظروا قاموس الكلمات الرئيسية للمزيد من المعلومات عن كلمة </w:t>
      </w:r>
      <w:r>
        <w:rPr>
          <w:rtl/>
          <w:cs/>
          <w:lang w:val="ar_AE" w:bidi="ar_AE"/>
        </w:rPr>
        <w:t>يبارك</w:t>
      </w:r>
      <w:r>
        <w:rPr>
          <w:rtl/>
          <w:cs/>
          <w:lang w:val="ar_AE" w:bidi="ar_AE"/>
        </w:rPr>
        <w:t>.</w:t>
      </w:r>
    </w:p>
    <w:p>
      <w:pPr>
        <w:bidi/>
      </w:pPr>
      <w:r>
        <w:rPr>
          <w:rtl/>
          <w:cs/>
          <w:lang w:val="ar_AE" w:bidi="ar_AE"/>
        </w:rPr>
      </w:r>
      <w:r>
        <w:rPr>
          <w:rtl/>
          <w:cs/>
          <w:lang w:val="ar_AE" w:bidi="ar_AE"/>
        </w:rPr>
        <w:t xml:space="preserve">وسار أخنوخ في </w:t>
      </w:r>
      <w:r>
        <w:rPr>
          <w:b/>
          <w:rtl/>
          <w:cs/>
          <w:lang w:val="ar_AE" w:bidi="ar_AE"/>
        </w:rPr>
        <w:t>شركة</w:t>
      </w:r>
      <w:r>
        <w:rPr>
          <w:rtl/>
          <w:cs/>
          <w:lang w:val="ar_AE" w:bidi="ar_AE"/>
        </w:rPr>
        <w:t xml:space="preserve"> وثيقة مع الله. وهذا يعني أن أخنوخ تكلَّم مع الله وأنه تبع وصاياه.</w:t>
      </w:r>
    </w:p>
    <w:p>
      <w:pPr>
        <w:bidi/>
      </w:pPr>
      <w:r>
        <w:rPr>
          <w:rtl/>
          <w:cs/>
          <w:lang w:val="ar_AE" w:bidi="ar_AE"/>
        </w:rPr>
      </w:r>
      <w:r>
        <w:rPr>
          <w:rtl/>
          <w:cs/>
          <w:lang w:val="ar_AE" w:bidi="ar_AE"/>
        </w:rPr>
        <w:t xml:space="preserve">الكلمة العامة التي تشير إلى </w:t>
      </w:r>
      <w:r>
        <w:rPr>
          <w:b/>
          <w:rtl/>
          <w:cs/>
          <w:lang w:val="ar_AE" w:bidi="ar_AE"/>
        </w:rPr>
        <w:t>الله</w:t>
      </w:r>
      <w:r>
        <w:rPr>
          <w:rtl/>
          <w:cs/>
          <w:lang w:val="ar_AE" w:bidi="ar_AE"/>
        </w:rPr>
        <w:t xml:space="preserve"> تُستخدم في جميع أنحاء هذا المقطع إلا عندما يتحدث لامك. بينما يستخدم لامك الاسم الشخصي لله، </w:t>
      </w:r>
      <w:r>
        <w:rPr>
          <w:b/>
          <w:rtl/>
          <w:cs/>
          <w:lang w:val="ar_AE" w:bidi="ar_AE"/>
        </w:rPr>
        <w:t>الرب</w:t>
      </w:r>
      <w:r>
        <w:rPr>
          <w:rtl/>
          <w:cs/>
          <w:lang w:val="ar_AE" w:bidi="ar_AE"/>
        </w:rPr>
        <w:t xml:space="preserve"> (يهوه)، عندما يقول إن نوح سيعطيهم تعزية عن عمل الأرض التي لعنها الرب. ترجموا كلمتي الله ويهوه بالطريقة ذاتها التي استخدمتموهما سابقًا. يمكنكم النظر إلى قاموس الكلمات الرئيسية لمزيد من المعلومات عن الكلمتين اللتين تشيران إلى </w:t>
      </w:r>
      <w:r>
        <w:rPr>
          <w:rtl/>
          <w:cs/>
          <w:lang w:val="ar_AE" w:bidi="ar_AE"/>
        </w:rPr>
        <w:t>الله</w:t>
      </w:r>
      <w:r>
        <w:rPr>
          <w:rtl/>
          <w:cs/>
          <w:lang w:val="ar_AE" w:bidi="ar_AE"/>
        </w:rPr>
        <w:t xml:space="preserve"> و</w:t>
      </w:r>
      <w:r>
        <w:rPr>
          <w:rtl/>
          <w:cs/>
          <w:lang w:val="ar_AE" w:bidi="ar_AE"/>
        </w:rPr>
        <w:t>يهوه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6 : 1 - 8 واحفظوه في قلوبكم. استمعوا إلى نسخة صوتية من تكوين 6 : 1 - 8 ثلاث مرات، في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تفهمونه؟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6 : 1 - 8 من الترجمة الأكثر فهمًا لكم.</w:t>
      </w:r>
    </w:p>
    <w:p>
      <w:pPr>
        <w:bidi/>
      </w:pPr>
      <w:r>
        <w:rPr>
          <w:rtl/>
          <w:cs/>
          <w:lang w:val="ar_AE" w:bidi="ar_AE"/>
        </w:rPr>
      </w:r>
      <w:r>
        <w:rPr>
          <w:rtl/>
          <w:cs/>
          <w:lang w:val="ar_AE" w:bidi="ar_AE"/>
        </w:rPr>
        <w:t>وهذا المقطع هو ختام القصة السردية لآدم ونسله قبل الطوفان. وتُظهر لنا هذه القصة أيضًا سبب اختيار الله أن يُهلك الأرض في المقطع التالي.</w:t>
      </w:r>
    </w:p>
    <w:p>
      <w:pPr>
        <w:bidi/>
      </w:pPr>
      <w:r>
        <w:rPr>
          <w:rtl/>
          <w:cs/>
          <w:lang w:val="ar_AE" w:bidi="ar_AE"/>
        </w:rPr>
      </w:r>
      <w:r>
        <w:rPr>
          <w:rtl/>
          <w:cs/>
          <w:lang w:val="ar_AE" w:bidi="ar_AE"/>
        </w:rPr>
        <w:t>نرى من قصص آدم ونسله أنهم حقًا أنجبوا العديد من الأبناء وقد ملأوا الأرض بالبشر. وتُركز هذه القصة على بنات الناس. وبنات الناس كُنّ جميلات للغاية، وهذا جعل أبناء الله يتخذون هؤلاء البنات زوجات لهم.</w:t>
      </w:r>
    </w:p>
    <w:p>
      <w:pPr>
        <w:bidi/>
      </w:pPr>
      <w:r>
        <w:rPr>
          <w:rtl/>
          <w:cs/>
          <w:lang w:val="ar_AE" w:bidi="ar_AE"/>
        </w:rPr>
      </w:r>
      <w:r>
        <w:rPr>
          <w:rtl/>
          <w:cs/>
          <w:lang w:val="ar_AE" w:bidi="ar_AE"/>
        </w:rPr>
        <w:t>مَن هم أبناء الله؟ علماء الكتاب المُقدَّس لا يعرفون ذلك. وهناك ثلاثة احتمالات. قد يكون أبناء الله ملائكة تزوجوا من نساء البشر. ومع ذلك، فإننا لا نرى الملائكة يتزوجون في أي مكان آخر في الكتاب المُقدَّس، لذلك فإن هذا ليس احتمالًا قويًا. قد يكون أبناء الله ملوكًا أو أمراء، لأن لقب "أبناء الله" قد استُخدم للإشارة إلى الملكية. وقد يكون أبناء الله من نسل شيث، الذي كان نسبه مُدرج قبل هذا مباشرة. وقد اتَّبع نسل شيث الله ولذلك يمكن أن يسمُّوا "أبناء الله". ونحن لسنا متأكدين من أي من هذه التفسيرات، لذلك من الأفضل أن تُبقي تعبير "أبناء الله" غامضًا كما هو.</w:t>
      </w:r>
    </w:p>
    <w:p>
      <w:pPr>
        <w:bidi/>
      </w:pPr>
      <w:r>
        <w:rPr>
          <w:rtl/>
          <w:cs/>
          <w:lang w:val="ar_AE" w:bidi="ar_AE"/>
        </w:rPr>
      </w:r>
      <w:r>
        <w:rPr>
          <w:rtl/>
          <w:cs/>
          <w:lang w:val="ar_AE" w:bidi="ar_AE"/>
        </w:rPr>
        <w:t>ونحن لا نعرف من هم أبناء الله، لكننا نعلم أن الزواج بينهم وبين نساء الأرض الجميلات لم يكن يُرضى الله. ونحن نعرف هذا لأن الله يقول: "لا يدين روحي أو يتفاعل مع البشر لفترة طويلة". نتذكّر أن الله كان قد نفخ في الناس نسمته، أو روحه عندما خلقهم. والآن يقول الله إنه لن يسمح للناس أن يظلوا أحياء، بنسمته فيهم، لفترة طويلة. فهو سيُقلل عدد أيامهم، أو سنوات حياتهم القصوى، إلى 120 سنة. وسيقلص الله عدد سنواتهم لأن الناس "فانون"، أو مجرد بشر وليسوا إلهيين. فهم ليسوا آلهة. ويقول الله إن الناس مجرد بشر – فهم ليسوا كاملين وهم يخطئون.</w:t>
      </w:r>
    </w:p>
    <w:p>
      <w:pPr>
        <w:bidi/>
      </w:pPr>
      <w:r>
        <w:rPr>
          <w:rtl/>
          <w:cs/>
          <w:lang w:val="ar_AE" w:bidi="ar_AE"/>
        </w:rPr>
      </w:r>
      <w:r>
        <w:rPr>
          <w:rtl/>
          <w:cs/>
          <w:lang w:val="ar_AE" w:bidi="ar_AE"/>
        </w:rPr>
        <w:t>والآن يصف المقطع الحياة خلال ذلك الوقت. والجبابرة (النيفيليم) هم مجموعة أخرى من الناس لا نعرف الكثير عنهم. اسم نِيفيليم يُوجد في أجزاء أخرى من الكتاب المُقدَّس ليشير إلى الرجال الأقوياء أو العمالقة. وربما هذا هو ما تعنيه كلمة نيفيليم هنا أيضًا. لذلك فإن لدينا الآن كل من النيفيليم وأبناء الله والنساء الجميلات على الأرض. ويقول البعض إن النيفيليم وأبناء الله هم نفس الشخص، لكنهم قد يكونوا مجموعتين مختلفتين من الناس. وعلى أي حال، فإن النيفيليم كانوا محاربين مشهورين وأقوياء.</w:t>
      </w:r>
    </w:p>
    <w:p>
      <w:pPr>
        <w:bidi/>
      </w:pPr>
      <w:r>
        <w:rPr>
          <w:rtl/>
          <w:cs/>
          <w:lang w:val="ar_AE" w:bidi="ar_AE"/>
        </w:rPr>
      </w:r>
      <w:r>
        <w:rPr>
          <w:rtl/>
          <w:cs/>
          <w:lang w:val="ar_AE" w:bidi="ar_AE"/>
        </w:rPr>
        <w:t>توقّفوا هنا وناقشوا كفريق الترجمة: احكوا قصصًا عن المحاربين المشهورين والأقوياء في ثقافتكم. هل يعتبر هؤلاء المحاربون من ذوي الأخلاق الجيدة أم لا؟ كيف تصفونهم؟ كيف يراه مَن حوله؟ أوقفوا سماع التسجيل الصوتي هنا.</w:t>
      </w:r>
    </w:p>
    <w:p>
      <w:pPr>
        <w:bidi/>
      </w:pPr>
      <w:r>
        <w:rPr>
          <w:rtl/>
          <w:cs/>
          <w:lang w:val="ar_AE" w:bidi="ar_AE"/>
        </w:rPr>
      </w:r>
      <w:r>
        <w:rPr>
          <w:rtl/>
          <w:cs/>
          <w:lang w:val="ar_AE" w:bidi="ar_AE"/>
        </w:rPr>
        <w:t>وبسبب شر الإنسان، قرر الله أن يمحو، أو "يُزيل" جميع المخلوقات الحية التي على الأرض وفي السماء. ويندم الله على أنه قد خلق البشر، وقلبه ممتلئ بالألم. فهو حزين ومتألم لأنه خلق البشر لأنه يرى أين قادتهم خطيتهم. لا يعتقد الله أنه ارتكب خطأ؛ بل هو حزين لأن البشر قد أخطأوا أو عصوا الله، وهذا العصيان قد تسبب لهم في معاناة شديدة.</w:t>
      </w:r>
    </w:p>
    <w:p>
      <w:pPr>
        <w:bidi/>
      </w:pPr>
      <w:r>
        <w:rPr>
          <w:rtl/>
          <w:cs/>
          <w:lang w:val="ar_AE" w:bidi="ar_AE"/>
        </w:rPr>
      </w:r>
      <w:r>
        <w:rPr>
          <w:rtl/>
          <w:cs/>
          <w:lang w:val="ar_AE" w:bidi="ar_AE"/>
        </w:rPr>
        <w:t>أما نوح فقد وجد نعمة أو إحسانًا لدى الله. وهذا يعني أن الله كان له نوع من العلاقة مع نوح، وكان نوح يحاول أن يتبع الله ويطيعه. وبسبب هذه العلاقة، يختار الله أن يُخلِّص نوح وعائلته. ولم ينل نوح هذه النعمة من الله بسبب أعماله الصالحة، بل إن الله اختار نوح بسبب نعمة الله ورحمته.</w:t>
      </w:r>
    </w:p>
    <w:p>
      <w:pPr>
        <w:bidi/>
      </w:pPr>
      <w:r>
        <w:rPr>
          <w:rtl/>
          <w:cs/>
          <w:lang w:val="ar_AE" w:bidi="ar_AE"/>
        </w:rPr>
      </w:r>
      <w:r>
        <w:rPr>
          <w:rtl/>
          <w:cs/>
          <w:lang w:val="ar_AE" w:bidi="ar_AE"/>
        </w:rPr>
        <w:t>توقّفوا هنا وناقشوا كفريق الترجمة: كيف تصفون العلاقات الجيدة بين الله والناس؟ عندما يُظهر الله أو شخص ما نعمته لشخص آخر، لماذا يفعلون ذلك؟ ما أنواع الأشياء التي يفعلونها كي يظهروا الإحسان؟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6 : 1 - 8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يتزوج أبناء الله من بنات الناس، وهذا لا يُرضِي الله. فيقلِّص الله عدد سنوات حياة البشر.</w:t>
      </w:r>
    </w:p>
    <w:p>
      <w:pPr>
        <w:bidi/>
      </w:pPr>
      <w:r>
        <w:rPr>
          <w:rtl/>
          <w:cs/>
          <w:lang w:val="ar_AE" w:bidi="ar_AE"/>
        </w:rPr>
      </w:r>
      <w:r>
        <w:rPr>
          <w:b/>
          <w:rtl/>
          <w:cs/>
          <w:lang w:val="ar_AE" w:bidi="ar_AE"/>
        </w:rPr>
        <w:t>في المشهد الثاني</w:t>
      </w:r>
      <w:r>
        <w:rPr>
          <w:rtl/>
          <w:cs/>
          <w:lang w:val="ar_AE" w:bidi="ar_AE"/>
        </w:rPr>
        <w:t>، يصف الكاتب حالة الأرض. وكان الجبابرة (النيفيليم) وأبناء الله وبنات الناس على الأرض.</w:t>
      </w:r>
    </w:p>
    <w:p>
      <w:pPr>
        <w:bidi/>
      </w:pPr>
      <w:r>
        <w:rPr>
          <w:rtl/>
          <w:cs/>
          <w:lang w:val="ar_AE" w:bidi="ar_AE"/>
        </w:rPr>
      </w:r>
      <w:r>
        <w:rPr>
          <w:b/>
          <w:rtl/>
          <w:cs/>
          <w:lang w:val="ar_AE" w:bidi="ar_AE"/>
        </w:rPr>
        <w:t>في المشهد الثالث</w:t>
      </w:r>
      <w:r>
        <w:rPr>
          <w:rtl/>
          <w:cs/>
          <w:lang w:val="ar_AE" w:bidi="ar_AE"/>
        </w:rPr>
        <w:t>، ندم الله على أنه خلق البشر. لكن نوح وجد نعمة لدى الله.</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أبناء الله</w:t>
      </w:r>
    </w:p>
    <w:p>
      <w:pPr>
        <w:pStyle w:val="ListBullet"/>
        <w:bidi/>
        <w:spacing w:line="240" w:lineRule="auto"/>
        <w:ind w:left="720"/>
      </w:pPr>
      <w:r>
        <w:rPr>
          <w:rtl/>
          <w:cs/>
          <w:lang w:val="ar_AE" w:bidi="ar_AE"/>
        </w:rPr>
      </w:r>
      <w:r>
        <w:rPr>
          <w:rtl/>
          <w:cs/>
          <w:lang w:val="ar_AE" w:bidi="ar_AE"/>
        </w:rPr>
        <w:t>بنات الناس الجميلات</w:t>
      </w:r>
    </w:p>
    <w:p>
      <w:pPr>
        <w:pStyle w:val="ListBullet"/>
        <w:bidi/>
        <w:spacing w:line="240" w:lineRule="auto"/>
        <w:ind w:left="720"/>
      </w:pPr>
      <w:r>
        <w:rPr>
          <w:rtl/>
          <w:cs/>
          <w:lang w:val="ar_AE" w:bidi="ar_AE"/>
        </w:rPr>
      </w:r>
      <w:r>
        <w:rPr>
          <w:rtl/>
          <w:cs/>
          <w:lang w:val="ar_AE" w:bidi="ar_AE"/>
        </w:rPr>
        <w:t>الجبابرة (النيفيليم)</w:t>
      </w:r>
    </w:p>
    <w:p>
      <w:pPr>
        <w:pStyle w:val="ListBullet"/>
        <w:bidi/>
        <w:spacing w:line="240" w:lineRule="auto"/>
        <w:ind w:left="720"/>
      </w:pPr>
      <w:r>
        <w:rPr>
          <w:rtl/>
          <w:cs/>
          <w:lang w:val="ar_AE" w:bidi="ar_AE"/>
        </w:rPr>
      </w:r>
      <w:r>
        <w:rPr>
          <w:rtl/>
          <w:cs/>
          <w:lang w:val="ar_AE" w:bidi="ar_AE"/>
        </w:rPr>
        <w:t xml:space="preserve">بنو أبناء الله وبنات الناس، الذين كانوا جبابرة وذوو اسم. </w:t>
      </w:r>
    </w:p>
    <w:p>
      <w:pPr>
        <w:pStyle w:val="ListBullet"/>
        <w:bidi/>
        <w:spacing w:line="240" w:lineRule="auto"/>
        <w:ind w:left="720"/>
      </w:pPr>
      <w:r>
        <w:rPr>
          <w:rtl/>
          <w:cs/>
          <w:lang w:val="ar_AE" w:bidi="ar_AE"/>
        </w:rPr>
      </w:r>
      <w:r>
        <w:rPr>
          <w:rtl/>
          <w:cs/>
          <w:lang w:val="ar_AE" w:bidi="ar_AE"/>
        </w:rPr>
        <w:t>نوح</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هذه القصة بوصف أن الناس كانوا يملأون "وجه الأرض"، أو أن الكثير من الناس كانوا يعيشون على الأرض. وولد الناس كل من البنات والبنين، لكن هذه القصة تركز على البنات اللاتي يتزوجن من أبناء الله. وهذا هو السبب في أنه يذكر هنا البنات فقط.</w:t>
      </w:r>
    </w:p>
    <w:p>
      <w:pPr>
        <w:bidi/>
      </w:pPr>
      <w:r>
        <w:rPr>
          <w:rtl/>
          <w:cs/>
          <w:lang w:val="ar_AE" w:bidi="ar_AE"/>
        </w:rPr>
      </w:r>
      <w:r>
        <w:rPr>
          <w:rtl/>
          <w:cs/>
          <w:lang w:val="ar_AE" w:bidi="ar_AE"/>
        </w:rPr>
        <w:t>وعلى الرغم من أننا لا نعرف من هم أبناء الله، إلا أنه من الواضح من المقطع أن الله لم يكن راضيًا بهذه الزيجات. وقد أخذ أبناء الله ببساطة من كل ما اختاروا كي يكنّ زوجات لهم، دون أن يتبعوا عادات الزواج العادية. فقال الله إن روحه، أو الحياة التي أعطاها للناس، لن يبقى مع الناس كما كان من قبل. وقال الله إن الناس مجرد "بشر"، أو فقط "كائنات إنسانية"، وليسوا كائنات إلهية. لذلك قلص الله عدد سنوات الحياة إلى 120.</w:t>
      </w:r>
    </w:p>
    <w:p>
      <w:pPr>
        <w:bidi/>
      </w:pPr>
      <w:r>
        <w:rPr>
          <w:rtl/>
          <w:cs/>
          <w:lang w:val="ar_AE" w:bidi="ar_AE"/>
        </w:rPr>
      </w:r>
      <w:r>
        <w:rPr>
          <w:rtl/>
          <w:cs/>
          <w:lang w:val="ar_AE" w:bidi="ar_AE"/>
        </w:rPr>
        <w:t>في المشهد الثاني، يصف الله الأشخاص الأحياء خلال هذه الفترة الزمنية. يبدأ هذا المقطع (في الإنجليزية) بعبارة "في تلك الأيام". وقد تُشير أو لا تُشر كلمتي الجبابرة (النيفيليم) وأبناء الله إلى نفس الأشخاص. على أي حال، كان كل من النيفيليم وأبناء الله جبابرة ومحاربون أقوياء لذلك الزمان.</w:t>
      </w:r>
    </w:p>
    <w:p>
      <w:pPr>
        <w:bidi/>
      </w:pPr>
      <w:r>
        <w:rPr>
          <w:rtl/>
          <w:cs/>
          <w:lang w:val="ar_AE" w:bidi="ar_AE"/>
        </w:rPr>
      </w:r>
      <w:r>
        <w:rPr>
          <w:rtl/>
          <w:cs/>
          <w:lang w:val="ar_AE" w:bidi="ar_AE"/>
        </w:rPr>
        <w:t>في المشهد الثالث، يرى الله شرّ، أو إثم الإنسان. وبعبارة أخرى، رأى الله أن الناس كانوا يفعلون أشياء سيئة ويتمردون عليه. بالإضافة إلى ذلك، رأى الله أنه حتى أفكارهم ونواياهم – أو تصورات قلوبهم – كانت شريرة. لذلك اتخذ الله قرارًا في ذلك الوقت. يمكنكم أن تقولوا أن "الله قرر" بدلًا من أن "الله قال إنه سيمحو كل الجنس البشري". ندم الله وتمنى أنه لم يخلق الناس أبدًا. كان الله حزينًا.</w:t>
      </w:r>
    </w:p>
    <w:p>
      <w:pPr>
        <w:bidi/>
      </w:pPr>
      <w:r>
        <w:rPr>
          <w:rtl/>
          <w:cs/>
          <w:lang w:val="ar_AE" w:bidi="ar_AE"/>
        </w:rPr>
      </w:r>
      <w:r>
        <w:rPr>
          <w:rtl/>
          <w:cs/>
          <w:lang w:val="ar_AE" w:bidi="ar_AE"/>
        </w:rPr>
        <w:t>توقّفوا هنا وناقشوا في فريق الترجمة: كيف تناقشون في لغتكم أن شخصًا ما يكون حزينًا؟ ما الكلمات أو العبارات التي تستخدمونها لوصف هذا الحزن؟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6 : 1 - 8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أبناء الله</w:t>
      </w:r>
    </w:p>
    <w:p>
      <w:pPr>
        <w:pStyle w:val="ListBullet"/>
        <w:bidi/>
        <w:spacing w:line="240" w:lineRule="auto"/>
        <w:ind w:left="720"/>
      </w:pPr>
      <w:r>
        <w:rPr>
          <w:rtl/>
          <w:cs/>
          <w:lang w:val="ar_AE" w:bidi="ar_AE"/>
        </w:rPr>
      </w:r>
      <w:r>
        <w:rPr>
          <w:rtl/>
          <w:cs/>
          <w:lang w:val="ar_AE" w:bidi="ar_AE"/>
        </w:rPr>
        <w:t>بنات الناس الجميلات</w:t>
      </w:r>
    </w:p>
    <w:p>
      <w:pPr>
        <w:pStyle w:val="ListBullet"/>
        <w:bidi/>
        <w:spacing w:line="240" w:lineRule="auto"/>
        <w:ind w:left="720"/>
      </w:pPr>
      <w:r>
        <w:rPr>
          <w:rtl/>
          <w:cs/>
          <w:lang w:val="ar_AE" w:bidi="ar_AE"/>
        </w:rPr>
      </w:r>
      <w:r>
        <w:rPr>
          <w:rtl/>
          <w:cs/>
          <w:lang w:val="ar_AE" w:bidi="ar_AE"/>
        </w:rPr>
        <w:t>الجبابرة (النيفيليم)</w:t>
      </w:r>
    </w:p>
    <w:p>
      <w:pPr>
        <w:pStyle w:val="ListBullet"/>
        <w:bidi/>
        <w:spacing w:line="240" w:lineRule="auto"/>
        <w:ind w:left="720"/>
      </w:pPr>
      <w:r>
        <w:rPr>
          <w:rtl/>
          <w:cs/>
          <w:lang w:val="ar_AE" w:bidi="ar_AE"/>
        </w:rPr>
      </w:r>
      <w:r>
        <w:rPr>
          <w:rtl/>
          <w:cs/>
          <w:lang w:val="ar_AE" w:bidi="ar_AE"/>
        </w:rPr>
        <w:t xml:space="preserve">بنو أبناء الله وبنات الناس، الذين كانوا جبابرة وذوو اسم. </w:t>
      </w:r>
    </w:p>
    <w:p>
      <w:pPr>
        <w:pStyle w:val="ListBullet"/>
        <w:bidi/>
        <w:spacing w:line="240" w:lineRule="auto"/>
        <w:ind w:left="720"/>
      </w:pPr>
      <w:r>
        <w:rPr>
          <w:rtl/>
          <w:cs/>
          <w:lang w:val="ar_AE" w:bidi="ar_AE"/>
        </w:rPr>
      </w:r>
      <w:r>
        <w:rPr>
          <w:rtl/>
          <w:cs/>
          <w:lang w:val="ar_AE" w:bidi="ar_AE"/>
        </w:rPr>
        <w:t>نوح</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تكاثر الناس على الأرض وولدوا بنات. وقد رأى أبناء الله أن بنات الناس كُنّ حسنات. فاتخذوا لأنفسهم نساء من كل ما اختاروا. ولم يكن الله سعيدًا. فقال: "لن يدين روحي معهم زمانًا طويلًا، لأنهم بشر يخطئون. وفي المستقبل، لن يعيش الناس أكثر من 120 سنة".</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"أنا حزين أن أرى الناس يعيشون بهذه الطريقة"، "كنت أتمنى أن أقضي المزيد من الوقت مع الناس، لكن لا ينبغي أن يعيش هؤلاء الناس في خطيتهم طويلًا". واصلوا التمثيل.</w:t>
      </w:r>
    </w:p>
    <w:p>
      <w:pPr>
        <w:bidi/>
      </w:pPr>
      <w:r>
        <w:rPr>
          <w:rtl/>
          <w:cs/>
          <w:lang w:val="ar_AE" w:bidi="ar_AE"/>
        </w:rPr>
      </w:r>
      <w:r>
        <w:rPr>
          <w:rtl/>
          <w:cs/>
          <w:lang w:val="ar_AE" w:bidi="ar_AE"/>
        </w:rPr>
        <w:t>في تلك الأيام، كان الجبابرة (النيفيليم) يعيشون على الأرض. وأصبح نسل أبناء الله وبنات الناس أبطالًا وجبابرة مشهورين على الأرض.</w:t>
      </w:r>
    </w:p>
    <w:p>
      <w:pPr>
        <w:bidi/>
      </w:pPr>
      <w:r>
        <w:rPr>
          <w:rtl/>
          <w:cs/>
          <w:lang w:val="ar_AE" w:bidi="ar_AE"/>
        </w:rPr>
      </w:r>
      <w:r>
        <w:rPr>
          <w:rtl/>
          <w:cs/>
          <w:lang w:val="ar_AE" w:bidi="ar_AE"/>
        </w:rPr>
        <w:t>أوقفوا التمثيل. اسألوا الممثلين الذين يؤدون دور الناس: "بماذا تشعرون أو فيمَ تفكرون؟" قد تسمعون عبارات مثل: "انظروا كم نحن أقوياء! نحن لسنا بحاجة إلى الله!" واصلوا التمثيل.</w:t>
      </w:r>
    </w:p>
    <w:p>
      <w:pPr>
        <w:bidi/>
      </w:pPr>
      <w:r>
        <w:rPr>
          <w:rtl/>
          <w:cs/>
          <w:lang w:val="ar_AE" w:bidi="ar_AE"/>
        </w:rPr>
      </w:r>
      <w:r>
        <w:rPr>
          <w:rtl/>
          <w:cs/>
          <w:lang w:val="ar_AE" w:bidi="ar_AE"/>
        </w:rPr>
        <w:t>لقد رأى الله كيف كان الناس أشرارًا. وقد رأى أن ما يفكرون فيه وكل ما ينونه كان دائمًا شريرًا. فتأسّف أنه صنعهم، وكان حزينًا للغاية. وقال الله: "سأمحو الإنسان الذي خلقته تمامًا. سوف أمحو كل شيء على قيد الحياة – الناس وجميع الحيوانات على الأرض، وجميع الطيور. أنا آسف أنني صنعتهم". لكن نوح وجد نعمة لدى الله.</w:t>
      </w:r>
    </w:p>
    <w:p>
      <w:pPr>
        <w:bidi/>
      </w:pPr>
      <w:r>
        <w:rPr>
          <w:rtl/>
          <w:cs/>
          <w:lang w:val="ar_AE" w:bidi="ar_AE"/>
        </w:rPr>
      </w:r>
      <w:r>
        <w:rPr>
          <w:rtl/>
          <w:cs/>
          <w:lang w:val="ar_AE" w:bidi="ar_AE"/>
        </w:rPr>
        <w:t>أوقفوا التمثيل. اسألوا الممثل الذي يؤدي دور الله: "بماذا تشعر أو تفكر؟" قد تسمعون عبارات مثل: "أنا مكسور القلب"، "أنا مُتَشجِّع جدًا أن هناك شخصًا واحدًا على الأقل يحبني".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6 : 1 - 8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وبينما كان الناس يَكثرون، تزوَّج </w:t>
      </w:r>
      <w:r>
        <w:rPr>
          <w:b/>
          <w:rtl/>
          <w:cs/>
          <w:lang w:val="ar_AE" w:bidi="ar_AE"/>
        </w:rPr>
        <w:t>أبناء الله</w:t>
      </w:r>
      <w:r>
        <w:rPr>
          <w:rtl/>
          <w:cs/>
          <w:lang w:val="ar_AE" w:bidi="ar_AE"/>
        </w:rPr>
        <w:t xml:space="preserve"> من بنات الناس الجميلات. ونحن لا نعرف إلى مَن يُشير تعبير "أبناء الله". ولا تشير كلمة "أبناء الله" إلى أبناء بيولوجيين حقيقيين لله الخالق. وهناك ثلاثة احتمالات. قد يكون أبناء الله ملائكة تزوجوا من نساء البشر. ومع ذلك، فإننا لا نرى الملائكة يتزوجون في أي مكان آخر في الكتاب المُقدَّس، لذلك فإن هذا ليس احتمالًا قويًا. وقد يكون أبناء الله ملوكًا أو أمراء، لأن لقب "أبناء الله" قد استُخدم للإشارة إلى الملكية. وقد يكون أبناء الله من نسل شيث، الذي كان نسبه مُدرج قبل هذا مباشرة. وقد اتَّبع نسل شيث الله ولذلك يمكن أن يسمُّوا "أبناء الله". لا شيء من هذه التفسيرات مُؤكد، لذلك من الأفضل إبقاء عبارة "أبناء الله" غامضة تمامًا كما هو الحال في النص.</w:t>
      </w:r>
    </w:p>
    <w:p>
      <w:pPr>
        <w:bidi/>
      </w:pPr>
      <w:r>
        <w:rPr>
          <w:rtl/>
          <w:cs/>
          <w:lang w:val="ar_AE" w:bidi="ar_AE"/>
        </w:rPr>
      </w:r>
      <w:r>
        <w:rPr>
          <w:rtl/>
          <w:cs/>
          <w:lang w:val="ar_AE" w:bidi="ar_AE"/>
        </w:rPr>
        <w:t xml:space="preserve">توقَّفوا هنا وناقشوا كفريق الترجمة: كيف ستتحدثون عن </w:t>
      </w:r>
      <w:r>
        <w:rPr>
          <w:b/>
          <w:rtl/>
          <w:cs/>
          <w:lang w:val="ar_AE" w:bidi="ar_AE"/>
        </w:rPr>
        <w:t>أبناء الله</w:t>
      </w:r>
      <w:r>
        <w:rPr>
          <w:rtl/>
          <w:cs/>
          <w:lang w:val="ar_AE" w:bidi="ar_AE"/>
        </w:rPr>
        <w:t xml:space="preserve"> في هذه القصة؟ أوقفوا سماع التسجيل الصوتي هنا.</w:t>
      </w:r>
    </w:p>
    <w:p>
      <w:pPr>
        <w:bidi/>
      </w:pPr>
      <w:r>
        <w:rPr>
          <w:rtl/>
          <w:cs/>
          <w:lang w:val="ar_AE" w:bidi="ar_AE"/>
        </w:rPr>
      </w:r>
      <w:r>
        <w:rPr>
          <w:rtl/>
          <w:cs/>
          <w:lang w:val="ar_AE" w:bidi="ar_AE"/>
        </w:rPr>
        <w:t xml:space="preserve">ولقد </w:t>
      </w:r>
      <w:r>
        <w:rPr>
          <w:b/>
          <w:rtl/>
          <w:cs/>
          <w:lang w:val="ar_AE" w:bidi="ar_AE"/>
        </w:rPr>
        <w:t>أتخذ</w:t>
      </w:r>
      <w:r>
        <w:rPr>
          <w:rtl/>
          <w:cs/>
          <w:lang w:val="ar_AE" w:bidi="ar_AE"/>
        </w:rPr>
        <w:t xml:space="preserve"> أبناء الله كل من أرادوا من النساء الجميلات زوجات لهم. ومن الواضح أن أبناء الله لم يتبعوا الممارسات المعتادة للزواج. فقد اتخذوا كل من أرادوا من النساء كزوجات لهم. </w:t>
      </w:r>
    </w:p>
    <w:p>
      <w:pPr>
        <w:bidi/>
      </w:pPr>
      <w:r>
        <w:rPr>
          <w:rtl/>
          <w:cs/>
          <w:lang w:val="ar_AE" w:bidi="ar_AE"/>
        </w:rPr>
      </w:r>
      <w:r>
        <w:rPr>
          <w:rtl/>
          <w:cs/>
          <w:lang w:val="ar_AE" w:bidi="ar_AE"/>
        </w:rPr>
        <w:t xml:space="preserve">ثم يقول </w:t>
      </w:r>
      <w:r>
        <w:rPr>
          <w:b/>
          <w:rtl/>
          <w:cs/>
          <w:lang w:val="ar_AE" w:bidi="ar_AE"/>
        </w:rPr>
        <w:t>يهوه</w:t>
      </w:r>
      <w:r>
        <w:rPr>
          <w:rtl/>
          <w:cs/>
          <w:lang w:val="ar_AE" w:bidi="ar_AE"/>
        </w:rPr>
        <w:t xml:space="preserve">، أو "الرب": "لا يدين روحي في الإنسان لوقت طويل هكذا." اسم الله خلال هذا المقطع هو يهوه. ترجموا كلمة يهوه بنفس الطريقة التي ترجمتموها بها في المقاطع السابقة. انظروا "قاموس الكلمات الرئيسية" للمزيد من المعلومات عن كلمة </w:t>
      </w:r>
      <w:r>
        <w:rPr>
          <w:rtl/>
          <w:cs/>
          <w:lang w:val="ar_AE" w:bidi="ar_AE"/>
        </w:rPr>
        <w:t>يهوه</w:t>
      </w:r>
      <w:r>
        <w:rPr>
          <w:rtl/>
          <w:cs/>
          <w:lang w:val="ar_AE" w:bidi="ar_AE"/>
        </w:rPr>
        <w:t>.</w:t>
      </w:r>
    </w:p>
    <w:p>
      <w:pPr>
        <w:bidi/>
      </w:pPr>
      <w:r>
        <w:rPr>
          <w:rtl/>
          <w:cs/>
          <w:lang w:val="ar_AE" w:bidi="ar_AE"/>
        </w:rPr>
      </w:r>
      <w:r>
        <w:rPr>
          <w:rtl/>
          <w:cs/>
          <w:lang w:val="ar_AE" w:bidi="ar_AE"/>
        </w:rPr>
        <w:t xml:space="preserve">وعندما يتحدث الله عن "روحي"، في هذا السياق ربما تشير كلمة </w:t>
      </w:r>
      <w:r>
        <w:rPr>
          <w:b/>
          <w:rtl/>
          <w:cs/>
          <w:lang w:val="ar_AE" w:bidi="ar_AE"/>
        </w:rPr>
        <w:t>روح</w:t>
      </w:r>
      <w:r>
        <w:rPr>
          <w:rtl/>
          <w:cs/>
          <w:lang w:val="ar_AE" w:bidi="ar_AE"/>
        </w:rPr>
        <w:t xml:space="preserve"> إلى الروح المعطِي للحياة الذي أعطاه الله لآدم عندما خلقه. ويمكنكم ترجمة هذا إلى "روحي الذي يُعطى الحياة للناس"، أو "قوتي المعطية للحياة". والروح مرتبط بالله نفسه بشدة، لدرجة أنه يمكنك أن تقول: "لن أدين أيضًا في الناس." ترجموا كلمة "روح" بالطريقة عينها كما فعلتم في المقاطع السابقة. ولمزيد من المعلومات عن روح الله، انظروا كلمة "</w:t>
      </w:r>
      <w:r>
        <w:rPr>
          <w:rtl/>
          <w:cs/>
          <w:lang w:val="ar_AE" w:bidi="ar_AE"/>
        </w:rPr>
        <w:t>الروح القدس</w:t>
      </w:r>
      <w:r>
        <w:rPr>
          <w:rtl/>
          <w:cs/>
          <w:lang w:val="ar_AE" w:bidi="ar_AE"/>
        </w:rPr>
        <w:t>" في قاموس الكلمات الرئيسية.</w:t>
      </w:r>
    </w:p>
    <w:p>
      <w:pPr>
        <w:bidi/>
      </w:pPr>
      <w:r>
        <w:rPr>
          <w:rtl/>
          <w:cs/>
          <w:lang w:val="ar_AE" w:bidi="ar_AE"/>
        </w:rPr>
      </w:r>
      <w:r>
        <w:rPr>
          <w:rtl/>
          <w:cs/>
          <w:lang w:val="ar_AE" w:bidi="ar_AE"/>
        </w:rPr>
        <w:t xml:space="preserve">ويقول الله إنه لن يتسامح مع البشر، أو يستمر في العيش معهم، لأنهم مجرد </w:t>
      </w:r>
      <w:r>
        <w:rPr>
          <w:b/>
          <w:rtl/>
          <w:cs/>
          <w:lang w:val="ar_AE" w:bidi="ar_AE"/>
        </w:rPr>
        <w:t>جسد (بشر) فاني</w:t>
      </w:r>
      <w:r>
        <w:rPr>
          <w:rtl/>
          <w:cs/>
          <w:lang w:val="ar_AE" w:bidi="ar_AE"/>
        </w:rPr>
        <w:t>. وتعبير "بشر فاني" يشير ببساطة إلى أن البشر ليسوا إلهيين، بل إنهم يموتون في النهاية ويعصون الله.</w:t>
      </w:r>
    </w:p>
    <w:p>
      <w:pPr>
        <w:bidi/>
      </w:pPr>
      <w:r>
        <w:rPr>
          <w:rtl/>
          <w:cs/>
          <w:lang w:val="ar_AE" w:bidi="ar_AE"/>
        </w:rPr>
      </w:r>
      <w:r>
        <w:rPr>
          <w:rtl/>
          <w:cs/>
          <w:lang w:val="ar_AE" w:bidi="ar_AE"/>
        </w:rPr>
        <w:t xml:space="preserve">وخلال ذلك الوقت، كان الجبابرة </w:t>
      </w:r>
      <w:r>
        <w:rPr>
          <w:b/>
          <w:rtl/>
          <w:cs/>
          <w:lang w:val="ar_AE" w:bidi="ar_AE"/>
        </w:rPr>
        <w:t>النيفيليم</w:t>
      </w:r>
      <w:r>
        <w:rPr>
          <w:rtl/>
          <w:cs/>
          <w:lang w:val="ar_AE" w:bidi="ar_AE"/>
        </w:rPr>
        <w:t xml:space="preserve"> يعيشون على الأرض. و"نيفيليم" هو اسم عام لمجموعة من الناس مذكورة في أماكن أخرى من الكتاب المُقدَّس أيضًا. ومع ذلك، فإن النيفيليم هنا كانوا يعيشون قبل الطوفان، وقد كانوا سيُقتَلون لاحقًا خلال الطوفان. وهذا يعني أن هذا المصطلح يجب أن يكون مصطلحًا عامًا للأشخاص الذين يُنظر إليهم على أنهم عمالقة أو محاربين أقوياء.</w:t>
      </w:r>
    </w:p>
    <w:p>
      <w:pPr>
        <w:bidi/>
      </w:pPr>
      <w:r>
        <w:rPr>
          <w:rtl/>
          <w:cs/>
          <w:lang w:val="ar_AE" w:bidi="ar_AE"/>
        </w:rPr>
      </w:r>
      <w:r>
        <w:rPr>
          <w:rtl/>
          <w:cs/>
          <w:lang w:val="ar_AE" w:bidi="ar_AE"/>
        </w:rPr>
        <w:t xml:space="preserve">ورأى الله أن كل ما يفكر فيه الناس أو يفعلونه هو شر، أو إثم. وتأسف لأنه كان قد خلقهم. وكان </w:t>
      </w:r>
      <w:r>
        <w:rPr>
          <w:b/>
          <w:rtl/>
          <w:cs/>
          <w:lang w:val="ar_AE" w:bidi="ar_AE"/>
        </w:rPr>
        <w:t>قلب الله مكسورًا</w:t>
      </w:r>
      <w:r>
        <w:rPr>
          <w:rtl/>
          <w:cs/>
          <w:lang w:val="ar_AE" w:bidi="ar_AE"/>
        </w:rPr>
        <w:t xml:space="preserve">، مما يعني أن الله كان حزينًا جدًا. وقال الله إنه سيمحو الجنس البشري </w:t>
      </w:r>
      <w:r>
        <w:rPr>
          <w:b/>
          <w:rtl/>
          <w:cs/>
          <w:lang w:val="ar_AE" w:bidi="ar_AE"/>
        </w:rPr>
        <w:t>من على وجه كل الأرض</w:t>
      </w:r>
      <w:r>
        <w:rPr>
          <w:rtl/>
          <w:cs/>
          <w:lang w:val="ar_AE" w:bidi="ar_AE"/>
        </w:rPr>
        <w:t>. وهذا يعني أن الله كان سيهلك كل الناس تمامًا. ويواصل الله القول إنه سيهلك تمامًا كل شيء حي على الأرض، أي الحيوانات الكبيرة والصغيرة، التي على اليابسة، وجميع الطيور.</w:t>
      </w:r>
    </w:p>
    <w:p>
      <w:pPr>
        <w:bidi/>
      </w:pPr>
      <w:r>
        <w:rPr>
          <w:rtl/>
          <w:cs/>
          <w:lang w:val="ar_AE" w:bidi="ar_AE"/>
        </w:rPr>
      </w:r>
      <w:r>
        <w:rPr>
          <w:rtl/>
          <w:cs/>
          <w:lang w:val="ar_AE" w:bidi="ar_AE"/>
        </w:rPr>
        <w:t xml:space="preserve">ومع ذلك، </w:t>
      </w:r>
      <w:r>
        <w:rPr>
          <w:b/>
          <w:rtl/>
          <w:cs/>
          <w:lang w:val="ar_AE" w:bidi="ar_AE"/>
        </w:rPr>
        <w:t>وجد نوح نعمة لدى الله</w:t>
      </w:r>
      <w:r>
        <w:rPr>
          <w:rtl/>
          <w:cs/>
          <w:lang w:val="ar_AE" w:bidi="ar_AE"/>
        </w:rPr>
        <w:t>. فقد أسرَّ نوح الله. ونحن نعلم من المقطع التالي أن نوح أطاع الله وكانت له علاقه جيدة مع الله.</w:t>
      </w:r>
    </w:p>
    <w:p>
      <w:pPr>
        <w:bidi/>
      </w:pPr>
      <w:r>
        <w:rPr>
          <w:rtl/>
          <w:cs/>
          <w:lang w:val="ar_AE" w:bidi="ar_AE"/>
        </w:rPr>
      </w:r>
      <w:r>
        <w:rPr>
          <w:rtl/>
          <w:cs/>
          <w:lang w:val="ar_AE" w:bidi="ar_AE"/>
        </w:rPr>
        <w:t>توقَّفوا وناقشوا في مجموعتكم اللغوية: كيف تتحدثون عندما يكون شخص ما سعيدًا بشخص آخر؟ وما أنواع الأشياء التي يفعلها الشخص إذا كان مسرورًا بشخص آخر؟ وكيف ستتحدثون عن أن نوح وجد نعمة لدى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6:9–22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6: 9–22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بعد قصة عصيان آدم وحواء لله وإجبارهما على مغادرة الجنة الخاصة التي أنشأها الله لهما، أنجبا أولادًا. وقد أنجب هؤلاء الأولاد أولادًا أيضًا. وبدأت الأرض تمتلئ بالبشر. وقد عصى هؤلاء البشر الله أيضًا. وقد كانوا فاسدين وعنفاء. وهذا يعني أنهم كانوا غير صادقين في طرقهم. وكلمة فاسد تعني أيضًا أن شيئًا ما قد انحرف أو تعفَّن. وكلمة عنيف تعني أنهم استخدموا القوة. وقد رأى الله فساد الناس وقرر أن يهلكهم. وقد حدث هذا كله قبل أن تبدأ قصة نوح.</w:t>
      </w:r>
    </w:p>
    <w:p>
      <w:pPr>
        <w:bidi/>
      </w:pPr>
      <w:r>
        <w:rPr>
          <w:rtl/>
          <w:cs/>
          <w:lang w:val="ar_AE" w:bidi="ar_AE"/>
        </w:rPr>
      </w:r>
      <w:r>
        <w:rPr>
          <w:rtl/>
          <w:cs/>
          <w:lang w:val="ar_AE" w:bidi="ar_AE"/>
        </w:rPr>
        <w:t>وقصة نوح هي قصة سردية عن كيف أهلك الله الناس والحيوانات التي كانت قد خُلقت لكنه أنقذ نوح وعائلته وبعض الحيوانات. ويروي كاتب سفر التكوين أجزاء من قصة نوح أكثر من مرة. وفي كل مرة يضيف الكاتب تفاصيل أكثر. وهذا يشبه الطريقة التي سرد بها الكاتب قصة الخليقة. وهذه هي قصة نوح الأولى.</w:t>
      </w:r>
    </w:p>
    <w:p>
      <w:pPr>
        <w:bidi/>
      </w:pPr>
      <w:r>
        <w:rPr>
          <w:rtl/>
          <w:cs/>
          <w:lang w:val="ar_AE" w:bidi="ar_AE"/>
        </w:rPr>
      </w:r>
      <w:r>
        <w:rPr>
          <w:rtl/>
          <w:cs/>
          <w:lang w:val="ar_AE" w:bidi="ar_AE"/>
        </w:rPr>
        <w:t>وتبدأ القصة بالقول إن هذه هي مواليد نوح. وقد استخدمت هذه العبارة عدة مرات في سفر التكوين. وقصة نوح هي المرة الثانية التي تُستخدم فيها هذه العبارة. وهي عادةً ما تبدأ قصة جديدة عن شخصية رئيسة. وفي هذه القصة، نعرف عن نوح.</w:t>
      </w:r>
    </w:p>
    <w:p>
      <w:pPr>
        <w:bidi/>
      </w:pPr>
      <w:r>
        <w:rPr>
          <w:rtl/>
          <w:cs/>
          <w:lang w:val="ar_AE" w:bidi="ar_AE"/>
        </w:rPr>
      </w:r>
      <w:r>
        <w:rPr>
          <w:rtl/>
          <w:cs/>
          <w:lang w:val="ar_AE" w:bidi="ar_AE"/>
        </w:rPr>
        <w:t>ونحن لا نعرف أين عاش نوح. وسنرى لاحقًا أن الفلك كان قد استقر على جانب جبل في دولة تركيا الحديثة. ويعتقد بعض الناس أن نوح عاش في المنطقة بين نهر دجلة ونهر الفرات.</w:t>
      </w:r>
    </w:p>
    <w:p>
      <w:pPr>
        <w:bidi/>
      </w:pPr>
      <w:r>
        <w:rPr>
          <w:rtl/>
          <w:cs/>
          <w:lang w:val="ar_AE" w:bidi="ar_AE"/>
        </w:rPr>
      </w:r>
      <w:r>
        <w:rPr>
          <w:rtl/>
          <w:cs/>
          <w:lang w:val="ar_AE" w:bidi="ar_AE"/>
        </w:rPr>
        <w:t>اعرضوا خريطة لهذه المنطقة تشمل منطقة تركيا حيث يقع جبل أراراط. وستتضمن الخريطة نهري دجلة والفرات.</w:t>
      </w:r>
    </w:p>
    <w:p>
      <w:pPr>
        <w:bidi/>
      </w:pPr>
      <w:r>
        <w:rPr>
          <w:rtl/>
          <w:cs/>
          <w:lang w:val="ar_AE" w:bidi="ar_AE"/>
        </w:rPr>
      </w:r>
      <w:r>
        <w:rPr>
          <w:rtl/>
          <w:cs/>
          <w:lang w:val="ar_AE" w:bidi="ar_AE"/>
        </w:rPr>
        <w:t>وكان نوح رجلًا صالحًا. وتقول القصة إنه كان بارًا وكاملًا (بلا لوم). وهذا يعني أن نوحًا كان على علاقة صحيحة بالله.</w:t>
      </w:r>
    </w:p>
    <w:p>
      <w:pPr>
        <w:bidi/>
      </w:pPr>
      <w:r>
        <w:rPr>
          <w:rtl/>
          <w:cs/>
          <w:lang w:val="ar_AE" w:bidi="ar_AE"/>
        </w:rPr>
      </w:r>
      <w:r>
        <w:rPr>
          <w:rtl/>
          <w:cs/>
          <w:lang w:val="ar_AE" w:bidi="ar_AE"/>
        </w:rPr>
        <w:t>صفوا علاقة تعتبرونها زمالة أو شرِكَة قريبة.</w:t>
      </w:r>
    </w:p>
    <w:p>
      <w:pPr>
        <w:bidi/>
      </w:pPr>
      <w:r>
        <w:rPr>
          <w:rtl/>
          <w:cs/>
          <w:lang w:val="ar_AE" w:bidi="ar_AE"/>
        </w:rPr>
      </w:r>
      <w:r>
        <w:rPr>
          <w:rtl/>
          <w:cs/>
          <w:lang w:val="ar_AE" w:bidi="ar_AE"/>
        </w:rPr>
        <w:t>وقد اتبع نوح طرق الله. لم يكن نوح كاملًا (بلا خطية). وقد عصى بالتأكيد الله عدة مرات. لكن الله رأى أن نوح كان رجلًا صالحًا. وكان نوح متزوجًا وكان له ثلاثة أبناء بالغين، هم سام وحام ويافث. وكان كل ابن منهم متزوجًا أيضًا.</w:t>
      </w:r>
    </w:p>
    <w:p>
      <w:pPr>
        <w:bidi/>
      </w:pPr>
      <w:r>
        <w:rPr>
          <w:rtl/>
          <w:cs/>
          <w:lang w:val="ar_AE" w:bidi="ar_AE"/>
        </w:rPr>
      </w:r>
      <w:r>
        <w:rPr>
          <w:rtl/>
          <w:cs/>
          <w:lang w:val="ar_AE" w:bidi="ar_AE"/>
        </w:rPr>
        <w:t>وفي مقطع سابق، كان نوح ابن 500 سنة. وكان ابن 600 سنة عندما بدأ المطر يسقط بعد أن دخل نوح الفلك. ونحن لا نعرف كم من الوقت استغرق نوح ليبنى الفلك. ولم يُذكر عمر نوح في هذه القصة، لكن عمره مذكور في قصص أخرى.</w:t>
      </w:r>
    </w:p>
    <w:p>
      <w:pPr>
        <w:bidi/>
      </w:pPr>
      <w:r>
        <w:rPr>
          <w:rtl/>
          <w:cs/>
          <w:lang w:val="ar_AE" w:bidi="ar_AE"/>
        </w:rPr>
      </w:r>
      <w:r>
        <w:rPr>
          <w:rtl/>
          <w:cs/>
          <w:lang w:val="ar_AE" w:bidi="ar_AE"/>
        </w:rPr>
        <w:t>لقد آتى الله إلى نوح وقال له: "لقد قرّرت أن أهلك جميع الكائنات الحية. فهم جميعًا عنفاء أو يفعلون أشياء عنيفة". ويستخدم الله كلمة فاسد التي تعني شيئًا سيئًا أو متعفِّنًا. ويمكن أن تعني أيضًا أن الشخص الفاسد هو شخص يفعل شيئًا سيئًا أو شريرًا.</w:t>
      </w:r>
    </w:p>
    <w:p>
      <w:pPr>
        <w:bidi/>
      </w:pPr>
      <w:r>
        <w:rPr>
          <w:rtl/>
          <w:cs/>
          <w:lang w:val="ar_AE" w:bidi="ar_AE"/>
        </w:rPr>
      </w:r>
      <w:r>
        <w:rPr>
          <w:rtl/>
          <w:cs/>
          <w:lang w:val="ar_AE" w:bidi="ar_AE"/>
        </w:rPr>
        <w:t>تخيّلوا ما الذي كان الآخرون يفعلونه. وما هي بعض الأشياء التي على الأرجح فعلوها التي جعلت الله غاضبًا منهم جدًا؟ وما الذي تعتقدون أن نوح كان يفعله والذي جعل الله يرى في نوح شخصًا بارًا وكاملًا؟ وكيف كان نوح مختلفًا عن بقية الناس؟</w:t>
      </w:r>
    </w:p>
    <w:p>
      <w:pPr>
        <w:bidi/>
      </w:pPr>
      <w:r>
        <w:rPr>
          <w:rtl/>
          <w:cs/>
          <w:lang w:val="ar_AE" w:bidi="ar_AE"/>
        </w:rPr>
      </w:r>
      <w:r>
        <w:rPr>
          <w:rtl/>
          <w:cs/>
          <w:lang w:val="ar_AE" w:bidi="ar_AE"/>
        </w:rPr>
        <w:t>ثم يخبر الله نوحًا أن يبني فلكًا. وهذا لم يكن مجرد قارب كان نوح قد رأه من قبل. كان الناس في ذلك الوقت يصنعون سفن صغيرة من الجلود يستخدمونها على طول حواف الأنهار.</w:t>
      </w:r>
    </w:p>
    <w:p>
      <w:pPr>
        <w:bidi/>
      </w:pPr>
      <w:r>
        <w:rPr>
          <w:rtl/>
          <w:cs/>
          <w:lang w:val="ar_AE" w:bidi="ar_AE"/>
        </w:rPr>
      </w:r>
      <w:r>
        <w:rPr>
          <w:rtl/>
          <w:cs/>
          <w:lang w:val="ar_AE" w:bidi="ar_AE"/>
        </w:rPr>
        <w:t>اعرضوا صورة لقارب صغير مصنوع من الجلود.</w:t>
      </w:r>
    </w:p>
    <w:p>
      <w:pPr>
        <w:bidi/>
      </w:pPr>
      <w:r>
        <w:rPr>
          <w:rtl/>
          <w:cs/>
          <w:lang w:val="ar_AE" w:bidi="ar_AE"/>
        </w:rPr>
      </w:r>
      <w:r>
        <w:rPr>
          <w:rtl/>
          <w:cs/>
          <w:lang w:val="ar_AE" w:bidi="ar_AE"/>
        </w:rPr>
        <w:t>ويخبر الله نوحًا عن نوع الخشب الذي يستخدمه لبناء الفلك. ونحن لا نعرف بالضبط ما هو هذا الخشب، لكننا نعرف أنه كان جيدًا لبناء السفن. وقد طلب الله من نوح أن يستخدم القار ليجعل الفلك مقاومًا للماء. والقار هو مادة لزجة سوداء يمكننا أن نحصل عليها من أشجار الصنوبر. ووضع هذه المادة على داخل الفلك وخارجه كان سيجعله مقاومًا للماء. ولن يتسرب الماء إلى داخل الفلك. ولم يطلب الله من نوح أن يضع دفة أو شراع على الفلك ليوجهه. وهذا الفلك لن يبدو مثل معظم السفن التي ربما رأيتموها.</w:t>
      </w:r>
    </w:p>
    <w:p>
      <w:pPr>
        <w:bidi/>
      </w:pPr>
      <w:r>
        <w:rPr>
          <w:rtl/>
          <w:cs/>
          <w:lang w:val="ar_AE" w:bidi="ar_AE"/>
        </w:rPr>
      </w:r>
      <w:r>
        <w:rPr>
          <w:rtl/>
          <w:cs/>
          <w:lang w:val="ar_AE" w:bidi="ar_AE"/>
        </w:rPr>
        <w:t>اعرضوا صورة للقار وهو يستخدم على السفينة أو على بعض الخشب.</w:t>
      </w:r>
    </w:p>
    <w:p>
      <w:pPr>
        <w:bidi/>
      </w:pPr>
      <w:r>
        <w:rPr>
          <w:rtl/>
          <w:cs/>
          <w:lang w:val="ar_AE" w:bidi="ar_AE"/>
        </w:rPr>
      </w:r>
      <w:r>
        <w:rPr>
          <w:rtl/>
          <w:cs/>
          <w:lang w:val="ar_AE" w:bidi="ar_AE"/>
        </w:rPr>
        <w:t>اعرضوا صورة لأشجار الصنوبر التي تنتج القار.</w:t>
      </w:r>
    </w:p>
    <w:p>
      <w:pPr>
        <w:bidi/>
      </w:pPr>
      <w:r>
        <w:rPr>
          <w:rtl/>
          <w:cs/>
          <w:lang w:val="ar_AE" w:bidi="ar_AE"/>
        </w:rPr>
      </w:r>
      <w:r>
        <w:rPr>
          <w:rtl/>
          <w:cs/>
          <w:lang w:val="ar_AE" w:bidi="ar_AE"/>
        </w:rPr>
        <w:t>وقد أخبر الله نوح كيف يبني الفلك. فطلب الله من نوح أن يجعل طول الفلك 150 مترًا، وعرضه 25 مترًا، وارتفاعه 15 مترًا. وقد طلب الله من نوح أن يصنع ثلاثة مستويات أو ثلاثة طوابق في الفلك. وطلب الله من نوح أن يصنع مساكن أو أعشاش للحيوانات التي ستكون في الفلك. وقد طلب الله من نوح أن يضع بابًا على جانب الفلك. وطلب الله أيضًا منه أن يترك مسافة 50 سنتيمترًا بين الجزء العلوي من الفلك والسقف. وهذه المسافة أو هذا الحيِّز كان يجب أن يستمر حول الفلك بأكمله.</w:t>
      </w:r>
    </w:p>
    <w:p>
      <w:pPr>
        <w:bidi/>
      </w:pPr>
      <w:r>
        <w:rPr>
          <w:rtl/>
          <w:cs/>
          <w:lang w:val="ar_AE" w:bidi="ar_AE"/>
        </w:rPr>
      </w:r>
      <w:r>
        <w:rPr>
          <w:rtl/>
          <w:cs/>
          <w:lang w:val="ar_AE" w:bidi="ar_AE"/>
        </w:rPr>
        <w:t>خذوا بعض قطع الورق أو قطع من الخشب أو العصي وحاولوا أن تصنعوا فلكًا باتِّبَاع التعليمات التي أعطيت لنوح تمامًا. وسيبدو شكله مثل صندوق. ضعوه في الماء لتروا إن كان سيطفو. احرصوا على أن يكون قاع الفلك مستويًا. لا تضعوا دفة أو شراعًا على الفلك. ويمكنكم أيضًا محاولة رسم صورة له باستخدام هذه التعليمات فقط.</w:t>
      </w:r>
    </w:p>
    <w:p>
      <w:pPr>
        <w:bidi/>
      </w:pPr>
      <w:r>
        <w:rPr>
          <w:rtl/>
          <w:cs/>
          <w:lang w:val="ar_AE" w:bidi="ar_AE"/>
        </w:rPr>
      </w:r>
      <w:r>
        <w:rPr>
          <w:rtl/>
          <w:cs/>
          <w:lang w:val="ar_AE" w:bidi="ar_AE"/>
        </w:rPr>
        <w:t>تحدَّثوا عما كان عليه الحال عندما حاول نوح أن يبني شيئًا لم يسبق له رؤيته من قبل، فقط مستخدمًا هذه التعليمات.</w:t>
      </w:r>
    </w:p>
    <w:p>
      <w:pPr>
        <w:bidi/>
      </w:pPr>
      <w:r>
        <w:rPr>
          <w:rtl/>
          <w:cs/>
          <w:lang w:val="ar_AE" w:bidi="ar_AE"/>
        </w:rPr>
      </w:r>
      <w:r>
        <w:rPr>
          <w:rtl/>
          <w:cs/>
          <w:lang w:val="ar_AE" w:bidi="ar_AE"/>
        </w:rPr>
        <w:t>اعرضوا صورة للفلك، بعد أن حاول الفريق أن يبني نموذجًا للفلك.</w:t>
      </w:r>
    </w:p>
    <w:p>
      <w:pPr>
        <w:bidi/>
      </w:pPr>
      <w:r>
        <w:rPr>
          <w:rtl/>
          <w:cs/>
          <w:lang w:val="ar_AE" w:bidi="ar_AE"/>
        </w:rPr>
      </w:r>
      <w:r>
        <w:rPr>
          <w:rtl/>
          <w:cs/>
          <w:lang w:val="ar_AE" w:bidi="ar_AE"/>
        </w:rPr>
        <w:t>اعرضوا صورة تمثل مقطعًا عرضيًا للفلك حتى يتمكنوا من رؤية كيفية صنع الجزء الداخلي. ناقشوا كيف تجعل ثقافتكم السفن مقاومة للماء حتى لا تتسرب المياه للداخل.</w:t>
      </w:r>
    </w:p>
    <w:p>
      <w:pPr>
        <w:bidi/>
      </w:pPr>
      <w:r>
        <w:rPr>
          <w:rtl/>
          <w:cs/>
          <w:lang w:val="ar_AE" w:bidi="ar_AE"/>
        </w:rPr>
      </w:r>
      <w:r>
        <w:rPr>
          <w:rtl/>
          <w:cs/>
          <w:lang w:val="ar_AE" w:bidi="ar_AE"/>
        </w:rPr>
        <w:t xml:space="preserve">كان الفلك سيبدو مثل صندوق طويل وضيق. والفلك الذي بُني بهذه الطريقة كان سيطفو. وكانت مساحته كبيرة بما يكفي لاستيعاب جميع الحيوانات والأشخاص الثمانية الذين كانوا على متن الفلك. ونحن لا نعرف ما إذا ساعد أي شخص نوحًا في بناء الفلك أم لا. </w:t>
      </w:r>
    </w:p>
    <w:p>
      <w:pPr>
        <w:bidi/>
      </w:pPr>
      <w:r>
        <w:rPr>
          <w:rtl/>
          <w:cs/>
          <w:lang w:val="ar_AE" w:bidi="ar_AE"/>
        </w:rPr>
      </w:r>
      <w:r>
        <w:rPr>
          <w:rtl/>
          <w:cs/>
          <w:lang w:val="ar_AE" w:bidi="ar_AE"/>
        </w:rPr>
        <w:t>اعرضوا صورة للمساكن التي كانت في الفلك التي طلب الله من نوح أن يبنيها. اعرضوا صورة لأعشاش مثل تلك الموجودة في حظيرة الدجاج.</w:t>
      </w:r>
    </w:p>
    <w:p>
      <w:pPr>
        <w:bidi/>
      </w:pPr>
      <w:r>
        <w:rPr>
          <w:rtl/>
          <w:cs/>
          <w:lang w:val="ar_AE" w:bidi="ar_AE"/>
        </w:rPr>
      </w:r>
      <w:r>
        <w:rPr>
          <w:rtl/>
          <w:cs/>
          <w:lang w:val="ar_AE" w:bidi="ar_AE"/>
        </w:rPr>
        <w:t>ثم قال الله لنوح مرة أخرى: "أنا سأهلك كل كائن حي يتنفَّس". وقال الله: "إني سأغطي الأرض بالماء حتى يموت كل شيء". وهذا هو الطوفان. وفي مرات عديدة كان فيضانًا يحدث بسرعة عندما تتدفق المياه إلى منطقة ما أو من خلالها. وغالبًا ما يحدث الفيضان بعد عاصفة ممطرة شديدة. ويسقط المطر بسرعة وبقوة كبيرة بحيث لا يكون لديه الوقت للتسرب أو الدخول إلى الأرض، فيتدفق على الأرض إلى المناطق المنخفضة. وتتحرك المياه بقوة لدرجة أنها تدمر أي شيء في طريقها.</w:t>
      </w:r>
    </w:p>
    <w:p>
      <w:pPr>
        <w:bidi/>
      </w:pPr>
      <w:r>
        <w:rPr>
          <w:rtl/>
          <w:cs/>
          <w:lang w:val="ar_AE" w:bidi="ar_AE"/>
        </w:rPr>
      </w:r>
      <w:r>
        <w:rPr>
          <w:rtl/>
          <w:cs/>
          <w:lang w:val="ar_AE" w:bidi="ar_AE"/>
        </w:rPr>
        <w:t>اعرضوا صورة لمنطقة غمرتها الفيضانات. وينبغي أن تُظهر الصورة المياه التي تغطي المنطقة وكذلك بعض الدمار الذي تسببه المياه.</w:t>
      </w:r>
    </w:p>
    <w:p>
      <w:pPr>
        <w:bidi/>
      </w:pPr>
      <w:r>
        <w:rPr>
          <w:rtl/>
          <w:cs/>
          <w:lang w:val="ar_AE" w:bidi="ar_AE"/>
        </w:rPr>
      </w:r>
      <w:r>
        <w:rPr>
          <w:rtl/>
          <w:cs/>
          <w:lang w:val="ar_AE" w:bidi="ar_AE"/>
        </w:rPr>
        <w:t>ناقشوا كفريق: ماذا تعرفون عن الفيضانات؟ وماذا اختبرتم أو ماذا أخبركم الآخرون عن الفيضانات؟</w:t>
      </w:r>
    </w:p>
    <w:p>
      <w:pPr>
        <w:bidi/>
      </w:pPr>
      <w:r>
        <w:rPr>
          <w:rtl/>
          <w:cs/>
          <w:lang w:val="ar_AE" w:bidi="ar_AE"/>
        </w:rPr>
      </w:r>
      <w:r>
        <w:rPr>
          <w:rtl/>
          <w:cs/>
          <w:lang w:val="ar_AE" w:bidi="ar_AE"/>
        </w:rPr>
        <w:t>بعد وصف الدمار الذي سيلحق بالأرض، يصنع الله مقابلة من خلال وعده لنوح. فقال الله لنوح: "لكنني سأُثبت عهدي معك". والعهد هو وعد أو اتفاق رسمي. وكان الله يُخبره أنه هو وعائلته سيكونان بأمان في الفلك. وهذا العهد كان وعدًا قد صنعه الله ويعتمد عليه. فإن الله لم يطلب أي شيء من نوح. وطلب الله أيضًا من نوح أن يأخذ زوجته وأبنائه الثلاثة ونسائهم ويدخل إلى الفلك. وهذا يجعلهم ثمانية أشخاص بالغين داخل الفلك. وقد طلب الله من نوح أن يضع زوجًا من كل نوع من الحيوانات والطيور والكائنات الزاحفة على الفلك – ذكرًا وأنثى لكل نوع منهم. وقد طلب الله أيضًا من نوح أن يتأكد من وجود ما يكفي من الطعام في الفلك لجميع تلك الحيوانات ولعائلة نوح.</w:t>
      </w:r>
    </w:p>
    <w:p>
      <w:pPr>
        <w:bidi/>
      </w:pPr>
      <w:r>
        <w:rPr>
          <w:rtl/>
          <w:cs/>
          <w:lang w:val="ar_AE" w:bidi="ar_AE"/>
        </w:rPr>
      </w:r>
      <w:r>
        <w:rPr>
          <w:rtl/>
          <w:cs/>
          <w:lang w:val="ar_AE" w:bidi="ar_AE"/>
        </w:rPr>
        <w:t>تحدَّثوا عن بعض أنواع الحيوانات التي كانت ستوجد في الفلك. تخيّلوا المشهد الذي كانت فيه الحيوانات آتية إلى الفلك كي تدخله. وما نوع الطعام الذي كنتم ستضعونه في الفلك؟ وكم من الطعام كنتم ستضعون هناك؟</w:t>
      </w:r>
    </w:p>
    <w:p>
      <w:pPr>
        <w:bidi/>
      </w:pPr>
      <w:r>
        <w:rPr>
          <w:rtl/>
          <w:cs/>
          <w:lang w:val="ar_AE" w:bidi="ar_AE"/>
        </w:rPr>
      </w:r>
      <w:r>
        <w:rPr>
          <w:rtl/>
          <w:cs/>
          <w:lang w:val="ar_AE" w:bidi="ar_AE"/>
        </w:rPr>
        <w:t>وقد فعل نوح كل شيء تمامًا كما أمره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هذا المشهد هو مقدمة لقصة نوح. ونحن نتعلم معلومات عن شخصية نوح وعائلته. لا أحد يتحدث في المشهد الأول.</w:t>
      </w:r>
    </w:p>
    <w:p>
      <w:pPr>
        <w:bidi/>
      </w:pPr>
      <w:r>
        <w:rPr>
          <w:rtl/>
          <w:cs/>
          <w:lang w:val="ar_AE" w:bidi="ar_AE"/>
        </w:rPr>
      </w:r>
      <w:r>
        <w:rPr>
          <w:b/>
          <w:rtl/>
          <w:cs/>
          <w:lang w:val="ar_AE" w:bidi="ar_AE"/>
        </w:rPr>
        <w:t>المشهد الثاني:</w:t>
      </w:r>
      <w:r>
        <w:rPr>
          <w:rtl/>
          <w:cs/>
          <w:lang w:val="ar_AE" w:bidi="ar_AE"/>
        </w:rPr>
        <w:t xml:space="preserve"> نتعلم عن شر الناس على الأرض. ويرى الله كل ما يحدث. ويتحدث الله في المشهد الثاني.</w:t>
      </w:r>
    </w:p>
    <w:p>
      <w:pPr>
        <w:bidi/>
      </w:pPr>
      <w:r>
        <w:rPr>
          <w:rtl/>
          <w:cs/>
          <w:lang w:val="ar_AE" w:bidi="ar_AE"/>
        </w:rPr>
      </w:r>
      <w:r>
        <w:rPr>
          <w:b/>
          <w:rtl/>
          <w:cs/>
          <w:lang w:val="ar_AE" w:bidi="ar_AE"/>
        </w:rPr>
        <w:t>في المشهد الثالث</w:t>
      </w:r>
      <w:r>
        <w:rPr>
          <w:rtl/>
          <w:cs/>
          <w:lang w:val="ar_AE" w:bidi="ar_AE"/>
        </w:rPr>
        <w:t>، يخبر الله نوح أن جميع الكائنات الحية ستهلك. ويطلب الله من نوح أن يبني سفينة كبيرة أو فُلكًا. ويُعطي الله تعليمات محددة عن حجم الفلك، ونوع الخشب الذي سيستخدمه لبناء الفلك، وعدد الطوابق في الفلك، وحتى أين يوضع الباب. ولا يتحدث نوح في هذا المشهد.</w:t>
      </w:r>
    </w:p>
    <w:p>
      <w:pPr>
        <w:bidi/>
      </w:pPr>
      <w:r>
        <w:rPr>
          <w:rtl/>
          <w:cs/>
          <w:lang w:val="ar_AE" w:bidi="ar_AE"/>
        </w:rPr>
      </w:r>
      <w:r>
        <w:rPr>
          <w:b/>
          <w:rtl/>
          <w:cs/>
          <w:lang w:val="ar_AE" w:bidi="ar_AE"/>
        </w:rPr>
        <w:t>المشهد الرابع:</w:t>
      </w:r>
      <w:r>
        <w:rPr>
          <w:rtl/>
          <w:cs/>
          <w:lang w:val="ar_AE" w:bidi="ar_AE"/>
        </w:rPr>
        <w:t xml:space="preserve"> يُذَكِّر الله نوح لماذا كان على نوح أن يبني الفلك. ويؤكد الله العهد الذي كان قد قطعه مع نوح. ويطلب الله من نوح أن يضع زوجًا من الحيوانات، ذكرًا وأنثى من كل نوع من الأنواع. ويخبر الله نوح أن الحيوانات ستأتي إليه. كما يخبر الله نوح أن يجمع طعامًا في الفلك للحيوانات ولعائلته. ولا يتكلم نوح في هذا المشهد.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w:t>
      </w:r>
    </w:p>
    <w:p>
      <w:pPr>
        <w:pStyle w:val="ListBullet"/>
        <w:bidi/>
        <w:spacing w:line="240" w:lineRule="auto"/>
        <w:ind w:left="720"/>
      </w:pPr>
      <w:r>
        <w:rPr>
          <w:rtl/>
          <w:cs/>
          <w:lang w:val="ar_AE" w:bidi="ar_AE"/>
        </w:rPr>
      </w:r>
      <w:r>
        <w:rPr>
          <w:rtl/>
          <w:cs/>
          <w:lang w:val="ar_AE" w:bidi="ar_AE"/>
        </w:rPr>
        <w:t>زوجة كل واحد من الأبناء</w:t>
      </w:r>
    </w:p>
    <w:p>
      <w:pPr>
        <w:pStyle w:val="ListBullet"/>
        <w:bidi/>
        <w:spacing w:line="240" w:lineRule="auto"/>
        <w:ind w:left="720"/>
      </w:pPr>
      <w:r>
        <w:rPr>
          <w:rtl/>
          <w:cs/>
          <w:lang w:val="ar_AE" w:bidi="ar_AE"/>
        </w:rPr>
      </w:r>
      <w:r>
        <w:rPr>
          <w:rtl/>
          <w:cs/>
          <w:lang w:val="ar_AE" w:bidi="ar_AE"/>
        </w:rPr>
        <w:t>الحيوانات</w:t>
      </w:r>
    </w:p>
    <w:p>
      <w:pPr>
        <w:pStyle w:val="ListBullet"/>
        <w:bidi/>
        <w:spacing w:line="240" w:lineRule="auto"/>
        <w:ind w:left="720"/>
      </w:pPr>
      <w:r>
        <w:rPr>
          <w:rtl/>
          <w:cs/>
          <w:lang w:val="ar_AE" w:bidi="ar_AE"/>
        </w:rPr>
      </w:r>
      <w:r>
        <w:rPr>
          <w:rtl/>
          <w:cs/>
          <w:lang w:val="ar_AE" w:bidi="ar_AE"/>
        </w:rPr>
        <w:t>أشخاص 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يتم تقديم نوح. ونوح كان رجلًا بارًا. وهو كان الشخص الوحيد الذي بلا لوم على الأرض في هذا الوقت. لم يكن نوح بلا خطية. وسار نوح في شركة وثيقة مع الله. كما يتم تقديم أبناء نوح الثلاثة في هذا المشهد. ونحن لا نعرف ما إذا كانوا قد ساعدوا نوح في بناء الفلك. كما لم تُذكر زوجة نوح وزوجات أبنائه بعد. ويرى الله كل الفساد الذي في الناس ويقرر أن يُهلكهم.</w:t>
      </w:r>
    </w:p>
    <w:p>
      <w:pPr>
        <w:bidi/>
      </w:pPr>
      <w:r>
        <w:rPr>
          <w:rtl/>
          <w:cs/>
          <w:lang w:val="ar_AE" w:bidi="ar_AE"/>
        </w:rPr>
      </w:r>
      <w:r>
        <w:rPr>
          <w:rtl/>
          <w:cs/>
          <w:lang w:val="ar_AE" w:bidi="ar_AE"/>
        </w:rPr>
        <w:t>وسار نوح في شركة وثيقة مع الله. وهذا يعني أنهم كانا يستطيعان أن يسيرا ويتحدثا معًا ويتمتعا بشركة بعضهم البعض.</w:t>
      </w:r>
    </w:p>
    <w:p>
      <w:pPr>
        <w:bidi/>
      </w:pPr>
      <w:r>
        <w:rPr>
          <w:rtl/>
          <w:cs/>
          <w:lang w:val="ar_AE" w:bidi="ar_AE"/>
        </w:rPr>
      </w:r>
      <w:r>
        <w:rPr>
          <w:rtl/>
          <w:cs/>
          <w:lang w:val="ar_AE" w:bidi="ar_AE"/>
        </w:rPr>
        <w:t>في المشهد الثاني، يرى الله الفساد والعنف على الأرض. ويكرر المقطع هذه العبارة مرتين.</w:t>
      </w:r>
    </w:p>
    <w:p>
      <w:pPr>
        <w:bidi/>
      </w:pPr>
      <w:r>
        <w:rPr>
          <w:rtl/>
          <w:cs/>
          <w:lang w:val="ar_AE" w:bidi="ar_AE"/>
        </w:rPr>
      </w:r>
      <w:r>
        <w:rPr>
          <w:rtl/>
          <w:cs/>
          <w:lang w:val="ar_AE" w:bidi="ar_AE"/>
        </w:rPr>
        <w:t>لماذا يكرر الله هذه الملاحظة مرتين؟ في لغتكم، كيف تؤكدون على أن شيئًا مهم حقًا؟</w:t>
      </w:r>
    </w:p>
    <w:p>
      <w:pPr>
        <w:bidi/>
      </w:pPr>
      <w:r>
        <w:rPr>
          <w:rtl/>
          <w:cs/>
          <w:lang w:val="ar_AE" w:bidi="ar_AE"/>
        </w:rPr>
      </w:r>
      <w:r>
        <w:rPr>
          <w:rtl/>
          <w:cs/>
          <w:lang w:val="ar_AE" w:bidi="ar_AE"/>
        </w:rPr>
        <w:t>في المشهد الثالث، يقول الله لنوح: "لقد قرّرت أن أهلك كل الكائنات الحية، لأنهم قد ملأوا الأرض بالعنف. ثم يخبر الله نوحًا أن يبني فلكًا. ويخبر الله نوح نوع الخشب الذي يستخدمه. ويخبره الله أن يجعل طول الفلك 150 مترًا، وعرضه 25 مترًا، وارتفاعه 15 مترًا، وأن يصنع ثلاثة طوابق في الفلك. ثم قال الله لنوح أن يجعل الفلك مقاومًا للماء بتغطيته بالقار من الداخل والخارج. ويطلب الله من نوح أن يجعل مساكن وأعشاش للحيوانات لتستخدمها. ويطلب الله من نوح أن يضع بابًا في إحدى الجوانب. ويطلب الله من نوح أن يترك مساحة 50 سنتيمترًا حول السطح بين جانبي الفلك والسقف.</w:t>
      </w:r>
    </w:p>
    <w:p>
      <w:pPr>
        <w:bidi/>
      </w:pPr>
      <w:r>
        <w:rPr>
          <w:rtl/>
          <w:cs/>
          <w:lang w:val="ar_AE" w:bidi="ar_AE"/>
        </w:rPr>
      </w:r>
      <w:r>
        <w:rPr>
          <w:rtl/>
          <w:cs/>
          <w:lang w:val="ar_AE" w:bidi="ar_AE"/>
        </w:rPr>
        <w:t>في المشهد الرابع، يواصل الله إعطاء تعليمات لنوح. ويخبر الله نوحًا أنه سيكون هناك طوفان سيهلك كل كائن حي على الأرض. ثم يخبر الله نوحًا أنه وعائلته سيكونون في أمان. وهذا تناقض مع ما سيحدث للجميع. ويطلب الله من نوح أن يضع زوجًا من الحيوانات، ذكرًا وأنثى من كل نوع من الأنواع في الفلك. ويقول الله لنوح أن الحيوانات ستأتي إليه. وهذا يعني أن نوح وأبنائه لم يكن عليهم أن يذهبوا ويبحثوا عن الحيوانات. ويطلب الله من نوح أن يجمع ما يكفي من الطعام في الفلك لجميع الحيوانات ولعائلته. ولم يخبر الله نوحًا كم من الوقت كان سيبقى في الفلك مع الحيوانات. وقد فعل نوح كل شيء تمامًا كما أمره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w:t>
      </w:r>
    </w:p>
    <w:p>
      <w:pPr>
        <w:pStyle w:val="ListBullet"/>
        <w:bidi/>
        <w:spacing w:line="240" w:lineRule="auto"/>
        <w:ind w:left="720"/>
      </w:pPr>
      <w:r>
        <w:rPr>
          <w:rtl/>
          <w:cs/>
          <w:lang w:val="ar_AE" w:bidi="ar_AE"/>
        </w:rPr>
      </w:r>
      <w:r>
        <w:rPr>
          <w:rtl/>
          <w:cs/>
          <w:lang w:val="ar_AE" w:bidi="ar_AE"/>
        </w:rPr>
        <w:t>زوجة كل واحد من الأبناء</w:t>
      </w:r>
    </w:p>
    <w:p>
      <w:pPr>
        <w:pStyle w:val="ListBullet"/>
        <w:bidi/>
        <w:spacing w:line="240" w:lineRule="auto"/>
        <w:ind w:left="720"/>
      </w:pPr>
      <w:r>
        <w:rPr>
          <w:rtl/>
          <w:cs/>
          <w:lang w:val="ar_AE" w:bidi="ar_AE"/>
        </w:rPr>
      </w:r>
      <w:r>
        <w:rPr>
          <w:rtl/>
          <w:cs/>
          <w:lang w:val="ar_AE" w:bidi="ar_AE"/>
        </w:rPr>
        <w:t>الحيوانات</w:t>
      </w:r>
    </w:p>
    <w:p>
      <w:pPr>
        <w:pStyle w:val="ListBullet"/>
        <w:bidi/>
        <w:spacing w:line="240" w:lineRule="auto"/>
        <w:ind w:left="720"/>
      </w:pPr>
      <w:r>
        <w:rPr>
          <w:rtl/>
          <w:cs/>
          <w:lang w:val="ar_AE" w:bidi="ar_AE"/>
        </w:rPr>
      </w:r>
      <w:r>
        <w:rPr>
          <w:rtl/>
          <w:cs/>
          <w:lang w:val="ar_AE" w:bidi="ar_AE"/>
        </w:rPr>
        <w:t>أشخاص 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بداية المشهد الأول، يتم تقديم نوح. وفي هذا المشهد، نعلم أن نوح كان رجلًا بارًا. وهو الإنسان الوحيد البار الذي كان يعيش على الأرض في هذا الوقت. وسار نوح في شركة وثيقة مع الله. وكان لنوح ثلاثة أبناء هم سام، وحام، ويافث.</w:t>
      </w:r>
    </w:p>
    <w:p>
      <w:pPr>
        <w:bidi/>
      </w:pPr>
      <w:r>
        <w:rPr>
          <w:rtl/>
          <w:cs/>
          <w:lang w:val="ar_AE" w:bidi="ar_AE"/>
        </w:rPr>
      </w:r>
      <w:r>
        <w:rPr>
          <w:rtl/>
          <w:cs/>
          <w:lang w:val="ar_AE" w:bidi="ar_AE"/>
        </w:rPr>
        <w:t>أوقفوا التمثيل: اطلبوا من الشخص الذي يؤدي دور نوح أن يصف علاقته بالله. قد تسمعون: "أنا أتحدث مع الله بانتظام، يمكنني أن أقول له أي شيء، وهذا شعور جيد أن أكون على اتصال وثيق مع الله". اسألوا الأبناء الثلاثة: "حدثونا عن أبيكم. أي نوع من الرجال هو؟" قد تسمعون: "إنه رجل صالح، وهو صادق، ويعاملنا جيدًا، والناس يحبونه، وهو يحاول أن يتبع طرق الله". واصلوا التمثيل.</w:t>
      </w:r>
    </w:p>
    <w:p>
      <w:pPr>
        <w:bidi/>
      </w:pPr>
      <w:r>
        <w:rPr>
          <w:rtl/>
          <w:cs/>
          <w:lang w:val="ar_AE" w:bidi="ar_AE"/>
        </w:rPr>
      </w:r>
      <w:r>
        <w:rPr>
          <w:rtl/>
          <w:cs/>
          <w:lang w:val="ar_AE" w:bidi="ar_AE"/>
        </w:rPr>
        <w:t xml:space="preserve">وكان نوح بلا لوم (بارًا). </w:t>
      </w:r>
    </w:p>
    <w:p>
      <w:pPr>
        <w:bidi/>
      </w:pPr>
      <w:r>
        <w:rPr>
          <w:rtl/>
          <w:cs/>
          <w:lang w:val="ar_AE" w:bidi="ar_AE"/>
        </w:rPr>
      </w:r>
      <w:r>
        <w:rPr>
          <w:rtl/>
          <w:cs/>
          <w:lang w:val="ar_AE" w:bidi="ar_AE"/>
        </w:rPr>
        <w:t>أوقفوا التمثيل: اسألوا نوح كيف يعيش حياة بلا لوم. قد تسمعون: "أنا أعبد الله"، أو "أنا أحاول أن أطيع ما يقوله الله"، أو "أنا أعامل الذين حولي باحترام وليس بعنف". واصلوا التمثيل.</w:t>
      </w:r>
    </w:p>
    <w:p>
      <w:pPr>
        <w:bidi/>
      </w:pPr>
      <w:r>
        <w:rPr>
          <w:rtl/>
          <w:cs/>
          <w:lang w:val="ar_AE" w:bidi="ar_AE"/>
        </w:rPr>
      </w:r>
      <w:r>
        <w:rPr>
          <w:rtl/>
          <w:cs/>
          <w:lang w:val="ar_AE" w:bidi="ar_AE"/>
        </w:rPr>
        <w:t>في المشهد الثاني، يرى الله أن العالم قد أصبح فاسدًا وممتلئًا بالعنف.</w:t>
      </w:r>
    </w:p>
    <w:p>
      <w:pPr>
        <w:bidi/>
      </w:pPr>
      <w:r>
        <w:rPr>
          <w:rtl/>
          <w:cs/>
          <w:lang w:val="ar_AE" w:bidi="ar_AE"/>
        </w:rPr>
      </w:r>
      <w:r>
        <w:rPr>
          <w:rtl/>
          <w:cs/>
          <w:lang w:val="ar_AE" w:bidi="ar_AE"/>
        </w:rPr>
        <w:t>أوقفوا التمثيل: اسألوا الله: "ماذا ترى بين الناس الذين على الأرض؟" قد تسمعون: "أرى فسادًا"، أو "أرى عنفًا بين الرجال وبعضهم وبين الرجال والنساء وبين النساء وبعضهن. والناس لا يسلكون في طرقي". واصلوا التمثيل.</w:t>
      </w:r>
    </w:p>
    <w:p>
      <w:pPr>
        <w:bidi/>
      </w:pPr>
      <w:r>
        <w:rPr>
          <w:rtl/>
          <w:cs/>
          <w:lang w:val="ar_AE" w:bidi="ar_AE"/>
        </w:rPr>
      </w:r>
      <w:r>
        <w:rPr>
          <w:rtl/>
          <w:cs/>
          <w:lang w:val="ar_AE" w:bidi="ar_AE"/>
        </w:rPr>
        <w:t>ثم في المشهد الثالث، يقول الله لنوح: "لقد قرّرت أن أهلك كل الكائنات الحية، لأنهم قد ملأوا الأرض بالعنف. وسأمحو الجميع مع كل ما على الأرض".</w:t>
      </w:r>
    </w:p>
    <w:p>
      <w:pPr>
        <w:bidi/>
      </w:pPr>
      <w:r>
        <w:rPr>
          <w:rtl/>
          <w:cs/>
          <w:lang w:val="ar_AE" w:bidi="ar_AE"/>
        </w:rPr>
      </w:r>
      <w:r>
        <w:rPr>
          <w:rtl/>
          <w:cs/>
          <w:lang w:val="ar_AE" w:bidi="ar_AE"/>
        </w:rPr>
        <w:t>أوقفوا التمثيل: اسألوا الله: "كيف تشعر بينما تتخذ هذا القرار؟" قد تسمعون: "أشعر بالحزن أو الأسف لأن الناس يتصرفون بهذه الطريقة. وأنا أندم لأنني خلقتهم". اسألوا نوح: "كيف تشعر عندما تسمع الله يتحدث بهذه الطريقة؟" قد تسمعون: "أشعر بالحزن أو الوحدة"، أو "أنا لا أفهم". واصلوا التمثيل.</w:t>
      </w:r>
    </w:p>
    <w:p>
      <w:pPr>
        <w:bidi/>
      </w:pPr>
      <w:r>
        <w:rPr>
          <w:rtl/>
          <w:cs/>
          <w:lang w:val="ar_AE" w:bidi="ar_AE"/>
        </w:rPr>
      </w:r>
      <w:r>
        <w:rPr>
          <w:rtl/>
          <w:cs/>
          <w:lang w:val="ar_AE" w:bidi="ar_AE"/>
        </w:rPr>
        <w:t>ويبنى نوح الفلك متبعًا التعليمات التي أعطاها الله له. ويبلغ طول السفينة 150 مترًا، وعرضها 25 مترًا، وارتفاعها 15 مترًا. ويجعل نوح الفلك مقاومًا للماء. كما يبني مساكنًا للحيوانات. ويضع نوح الباب على جانب الفلك.</w:t>
      </w:r>
    </w:p>
    <w:p>
      <w:pPr>
        <w:bidi/>
      </w:pPr>
      <w:r>
        <w:rPr>
          <w:rtl/>
          <w:cs/>
          <w:lang w:val="ar_AE" w:bidi="ar_AE"/>
        </w:rPr>
      </w:r>
      <w:r>
        <w:rPr>
          <w:rtl/>
          <w:cs/>
          <w:lang w:val="ar_AE" w:bidi="ar_AE"/>
        </w:rPr>
        <w:t>أوقفوا التمثيل: اسألوا نوح: "لماذا تبني هذا الفلك؟" على الأرجح ستسمعون: "لأن الله قال لي أن أبنيه". واصلوا التمثيل.</w:t>
      </w:r>
    </w:p>
    <w:p>
      <w:pPr>
        <w:bidi/>
      </w:pPr>
      <w:r>
        <w:rPr>
          <w:rtl/>
          <w:cs/>
          <w:lang w:val="ar_AE" w:bidi="ar_AE"/>
        </w:rPr>
      </w:r>
      <w:r>
        <w:rPr>
          <w:rtl/>
          <w:cs/>
          <w:lang w:val="ar_AE" w:bidi="ar_AE"/>
        </w:rPr>
        <w:t>في المشهد الرابع، يقول الله لنوح: "أنا على وشك أن أغطي الأرض بطوفان سيُهلك كل ما يتنفس (ما فيه نسمة حياة). وكل ما على الأرض سيموت".</w:t>
      </w:r>
    </w:p>
    <w:p>
      <w:pPr>
        <w:bidi/>
      </w:pPr>
      <w:r>
        <w:rPr>
          <w:rtl/>
          <w:cs/>
          <w:lang w:val="ar_AE" w:bidi="ar_AE"/>
        </w:rPr>
      </w:r>
      <w:r>
        <w:rPr>
          <w:rtl/>
          <w:cs/>
          <w:lang w:val="ar_AE" w:bidi="ar_AE"/>
        </w:rPr>
        <w:t>أوقفوا التمثيل واسألوا نوح: "إن الله يُخبرك أن طوفانًا قادم. كيف تشعر بشأن ذلك؟" قد تسمعون: "أنا لا أعرف ما هو الطوفان". أو: "سأدخل في الفلك حتى أكون في أمان". أو: "أنا خائف على أصدقائي وأقاربي". واصلوا التمثيل.</w:t>
      </w:r>
    </w:p>
    <w:p>
      <w:pPr>
        <w:bidi/>
      </w:pPr>
      <w:r>
        <w:rPr>
          <w:rtl/>
          <w:cs/>
          <w:lang w:val="ar_AE" w:bidi="ar_AE"/>
        </w:rPr>
      </w:r>
      <w:r>
        <w:rPr>
          <w:rtl/>
          <w:cs/>
          <w:lang w:val="ar_AE" w:bidi="ar_AE"/>
        </w:rPr>
        <w:t>ويقول الله لنوح: "سأقيم عهدي أو ميثاقي معك". ثم يقول الله لنوح أن يدخل الفلك ويأخذ زوجته وأبنائه الثلاثة وزوجة كل ابن منهم. وهذا يجعل الذين دخلوا الفلك ثمانية أشخاص.</w:t>
      </w:r>
    </w:p>
    <w:p>
      <w:pPr>
        <w:bidi/>
      </w:pPr>
      <w:r>
        <w:rPr>
          <w:rtl/>
          <w:cs/>
          <w:lang w:val="ar_AE" w:bidi="ar_AE"/>
        </w:rPr>
      </w:r>
      <w:r>
        <w:rPr>
          <w:rtl/>
          <w:cs/>
          <w:lang w:val="ar_AE" w:bidi="ar_AE"/>
        </w:rPr>
        <w:t>أوقفوا التمثيل: اسألوا زوجة نوح: "كيف تشعرين بشأن ترك أصدقائك وعائلتك؟" قد تسمعون: "أنا خائفة عليهم"، أو "لا أريدهم أن يموتوا". اسألوا الأبناء الثلاثة: "كيف تشعرون بشأن هذا الطوفان الذي سيأتي؟" قد تسمعون: "أنا لست خائفًا"، أو "أنا لا أفهم لماذا يحدث هذا"، أو "أنا قلق بشأن أصدقائي". اسألوا زوجات الأبناء: "كيف تشعرون بينما تدخلون الفلك؟" قد تسمعون: "أنا خائفة على عائلتي"، أو "أنا لا أفهم لماذا أفعل هذا"، أو "أتمنى أن يكون أبواي معنا". واصلوا التمثيل.</w:t>
      </w:r>
    </w:p>
    <w:p>
      <w:pPr>
        <w:bidi/>
      </w:pPr>
      <w:r>
        <w:rPr>
          <w:rtl/>
          <w:cs/>
          <w:lang w:val="ar_AE" w:bidi="ar_AE"/>
        </w:rPr>
      </w:r>
      <w:r>
        <w:rPr>
          <w:rtl/>
          <w:cs/>
          <w:lang w:val="ar_AE" w:bidi="ar_AE"/>
        </w:rPr>
        <w:t>ويطلب الله من نوح أن يحضر زوجًا من كل نوع من الحيوانات، ذكرًا وأنثى، وزوج من كل نوع من الطيور، ذكرًا وأنثى، إلى الفلك. ويخبر الله نوح أن الحيوانات ستأتي إليه. كما يخبر الله نوح أن يجمع ما يكفي من الطعام للحيوانات ولعائلته في الفلك.</w:t>
      </w:r>
    </w:p>
    <w:p>
      <w:pPr>
        <w:bidi/>
      </w:pPr>
      <w:r>
        <w:rPr>
          <w:rtl/>
          <w:cs/>
          <w:lang w:val="ar_AE" w:bidi="ar_AE"/>
        </w:rPr>
      </w:r>
      <w:r>
        <w:rPr>
          <w:rtl/>
          <w:cs/>
          <w:lang w:val="ar_AE" w:bidi="ar_AE"/>
        </w:rPr>
        <w:t>أوقفوا التمثيل واسألوا نوح: "كيف تعرف أن لديك ما يكفي من الطعام؟" قد تسمعون: "أرجو أن يكون لدي ما يكفي لأنني لا أعرف كم سيدوم هذا"، أو "أنا لا أعرف كم من الطعام يجب أن أضع في الفلك". واصلوا التمثيل.</w:t>
      </w:r>
    </w:p>
    <w:p>
      <w:pPr>
        <w:bidi/>
      </w:pPr>
      <w:r>
        <w:rPr>
          <w:rtl/>
          <w:cs/>
          <w:lang w:val="ar_AE" w:bidi="ar_AE"/>
        </w:rPr>
      </w:r>
      <w:r>
        <w:rPr>
          <w:rtl/>
          <w:cs/>
          <w:lang w:val="ar_AE" w:bidi="ar_AE"/>
        </w:rPr>
        <w:t>ويطيع نوح الله. ويفعل نوح كل شيء تمامًا كما يطلبه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هذه هي قصة نوح. ويستخدم النص كلمة أجيال أو </w:t>
      </w:r>
      <w:r>
        <w:rPr>
          <w:b/>
          <w:rtl/>
          <w:cs/>
          <w:lang w:val="ar_AE" w:bidi="ar_AE"/>
        </w:rPr>
        <w:t>مواليد</w:t>
      </w:r>
      <w:r>
        <w:rPr>
          <w:rtl/>
          <w:cs/>
          <w:lang w:val="ar_AE" w:bidi="ar_AE"/>
        </w:rPr>
        <w:t xml:space="preserve"> نوح. وفي هذا السياق، الكلمة تعني أن هذه هي قصة نوح أو هذه هي التفاصيل الخاصة بنوح. ويمكن أن تعني الكلمة أيضًا تاريخ نوح أو سجل أحداث حياة نوح. كلمة </w:t>
      </w:r>
      <w:r>
        <w:rPr>
          <w:b/>
          <w:rtl/>
          <w:cs/>
          <w:lang w:val="ar_AE" w:bidi="ar_AE"/>
        </w:rPr>
        <w:t>مواليد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وكان نوح رجلًا </w:t>
      </w:r>
      <w:r>
        <w:rPr>
          <w:b/>
          <w:rtl/>
          <w:cs/>
          <w:lang w:val="ar_AE" w:bidi="ar_AE"/>
        </w:rPr>
        <w:t>بارًا</w:t>
      </w:r>
      <w:r>
        <w:rPr>
          <w:rtl/>
          <w:cs/>
          <w:lang w:val="ar_AE" w:bidi="ar_AE"/>
        </w:rPr>
        <w:t xml:space="preserve">. أي أنه كان رجلًا </w:t>
      </w:r>
      <w:r>
        <w:rPr>
          <w:b/>
          <w:rtl/>
          <w:cs/>
          <w:lang w:val="ar_AE" w:bidi="ar_AE"/>
        </w:rPr>
        <w:t>بلا لوم (كاملًا)</w:t>
      </w:r>
      <w:r>
        <w:rPr>
          <w:rtl/>
          <w:cs/>
          <w:lang w:val="ar_AE" w:bidi="ar_AE"/>
        </w:rPr>
        <w:t xml:space="preserve">. وسار نوح في </w:t>
      </w:r>
      <w:r>
        <w:rPr>
          <w:b/>
          <w:rtl/>
          <w:cs/>
          <w:lang w:val="ar_AE" w:bidi="ar_AE"/>
        </w:rPr>
        <w:t>شركة</w:t>
      </w:r>
      <w:r>
        <w:rPr>
          <w:rtl/>
          <w:cs/>
          <w:lang w:val="ar_AE" w:bidi="ar_AE"/>
        </w:rPr>
        <w:t xml:space="preserve"> وثيقة مع الله. وكلمتي "بار" و"بلا لوم" تحملان الفكرة نفسها. وكلمة بار تعني أن نوح كان يعيش بحسب معيار أخلاقي. وكلمة بلا لوم أو كامل تعني أن نوح لم يكن به أي عيب. وهذا لا يعني أن نوح كان بلا خطية. ووحده الشخص البار والذي بلا لوم هو من يمكنه أن يسير في شركة مع الله. وكلمة الشركة تعني ضمنيًا علاقة جيدة. وهذه هي المرة الأولى التي تظهر فيها كلمة </w:t>
      </w:r>
      <w:r>
        <w:rPr>
          <w:b/>
          <w:rtl/>
          <w:cs/>
          <w:lang w:val="ar_AE" w:bidi="ar_AE"/>
        </w:rPr>
        <w:t>"بار"</w:t>
      </w:r>
      <w:r>
        <w:rPr>
          <w:rtl/>
          <w:cs/>
          <w:lang w:val="ar_AE" w:bidi="ar_AE"/>
        </w:rPr>
        <w:t xml:space="preserve"> في سفر التكوين. ويحتوي قاموس الكلمات الرئيسية على بعض الأنشطة المقترحة للمساعدة في تحديد أفضل طريقة لوصف أو قول كلمة برّ في لغتكم.</w:t>
      </w:r>
    </w:p>
    <w:p>
      <w:pPr>
        <w:bidi/>
      </w:pPr>
      <w:r>
        <w:rPr>
          <w:rtl/>
          <w:cs/>
          <w:lang w:val="ar_AE" w:bidi="ar_AE"/>
        </w:rPr>
      </w:r>
      <w:r>
        <w:rPr>
          <w:rtl/>
          <w:cs/>
          <w:lang w:val="ar_AE" w:bidi="ar_AE"/>
        </w:rPr>
        <w:t>إحدى الأنشطة التي قد تساعد هو استخدام وعاء طيني مكسور أو كوب مكسور. قوموا بكسرها واطلبوا من المجموعة أن تسترجعها. سيرون أنه بمجرد كسره، لا يمكن إعادته إلى حالته الأصلية أبدًا. ساعدوا المجموعة على فهم أن الله يستطيع أن يُعيد الشيء إلى شكله الأصلي المفيد. وهذا هو البِرّ. فالله يعيده إلى شكله الأصلي. قد تجد المجموعة أيضًا أن هناك تعبيرات أو صورًا لكلمات في اللغة قد تساعد. ويمكن أن تكون إحدى الأمثلة على ذلك أن تقولوا: أن الشخص يكون بارًا في نظر الله. وهنا طريقتان يمكنكما وصف نوح: إحدى الطرق لقول هذا هي أن نقول إن نوح كان رجلًا صالحًا أطاع الله. بينما طريقة أخرى هي أن نقول إن نوحًا كان الرجل الوحيد في ذلك الوقت الأمين والذي سار مع الله. وبعد أن تفعلون هذه الأنشطة المقترحة، قد تجدون طريقة أفضل لقول هذا في لغتكم.</w:t>
      </w:r>
    </w:p>
    <w:p>
      <w:pPr>
        <w:bidi/>
      </w:pPr>
      <w:r>
        <w:rPr>
          <w:rtl/>
          <w:cs/>
          <w:lang w:val="ar_AE" w:bidi="ar_AE"/>
        </w:rPr>
      </w:r>
      <w:r>
        <w:rPr>
          <w:rtl/>
          <w:cs/>
          <w:lang w:val="ar_AE" w:bidi="ar_AE"/>
        </w:rPr>
        <w:t>وكان لنوح ثلاثة أبناء هم سام وحام ويافث. ولا تخبرنا القصة أي شيء عن هؤلاء الأبناء. وستذكر أسمائهم عدة مرات أخرى في كلمة الله. وبينما تقولون هذه الأسماء في لغتكم، احرصوا على ألا يكون لها معنى معين في لغتكم.</w:t>
      </w:r>
    </w:p>
    <w:p>
      <w:pPr>
        <w:bidi/>
      </w:pPr>
      <w:r>
        <w:rPr>
          <w:rtl/>
          <w:cs/>
          <w:lang w:val="ar_AE" w:bidi="ar_AE"/>
        </w:rPr>
      </w:r>
      <w:r>
        <w:rPr>
          <w:rtl/>
          <w:cs/>
          <w:lang w:val="ar_AE" w:bidi="ar_AE"/>
        </w:rPr>
        <w:t xml:space="preserve">ورأى الله أن </w:t>
      </w:r>
      <w:r>
        <w:rPr>
          <w:b/>
          <w:rtl/>
          <w:cs/>
          <w:lang w:val="ar_AE" w:bidi="ar_AE"/>
        </w:rPr>
        <w:t>الأرض</w:t>
      </w:r>
      <w:r>
        <w:rPr>
          <w:rtl/>
          <w:cs/>
          <w:lang w:val="ar_AE" w:bidi="ar_AE"/>
        </w:rPr>
        <w:t xml:space="preserve"> قد صارت </w:t>
      </w:r>
      <w:r>
        <w:rPr>
          <w:b/>
          <w:rtl/>
          <w:cs/>
          <w:lang w:val="ar_AE" w:bidi="ar_AE"/>
        </w:rPr>
        <w:t>فاسدة</w:t>
      </w:r>
      <w:r>
        <w:rPr>
          <w:rtl/>
          <w:cs/>
          <w:lang w:val="ar_AE" w:bidi="ar_AE"/>
        </w:rPr>
        <w:t xml:space="preserve"> وممتلئة </w:t>
      </w:r>
      <w:r>
        <w:rPr>
          <w:b/>
          <w:rtl/>
          <w:cs/>
          <w:lang w:val="ar_AE" w:bidi="ar_AE"/>
        </w:rPr>
        <w:t>بالعنف</w:t>
      </w:r>
      <w:r>
        <w:rPr>
          <w:rtl/>
          <w:cs/>
          <w:lang w:val="ar_AE" w:bidi="ar_AE"/>
        </w:rPr>
        <w:t>. وكلمة الأرض تشير إلى كوكبنا. استخدموا الكلمة نفسها التي استخدمتموها في مقاطع سابقة للإشارة إلى الأرض. ويكرر الله هذه الملاحظة عن الأرض مرتين. وعندما نقول أن شخصًا ما قد فسد، فإننا عادة ما نقصد أن هذا الشخص يفعل أشياء سيئة أو أشياء شريرة للآخرين حتى يجعل وضعه أفضل. على سبيل المثال، قد يأخذ شخص فاسد قطعة من ممتلكات شخص آخر دون أن يدفع قيمة تلك الممتلكات. والعنف يعني أن هؤلاء الناس الفاسدين فعلوا أشياء باستخدام القوة التي أصابت أشخاصًا آخرين.</w:t>
      </w:r>
    </w:p>
    <w:p>
      <w:pPr>
        <w:bidi/>
      </w:pPr>
      <w:r>
        <w:rPr>
          <w:rtl/>
          <w:cs/>
          <w:lang w:val="ar_AE" w:bidi="ar_AE"/>
        </w:rPr>
      </w:r>
      <w:r>
        <w:rPr>
          <w:rtl/>
          <w:cs/>
          <w:lang w:val="ar_AE" w:bidi="ar_AE"/>
        </w:rPr>
        <w:t>ويخبر الله نوح أن جميع الكائنات الحية على الأرض ستهلك. ويقول الله: "</w:t>
      </w:r>
      <w:r>
        <w:rPr>
          <w:b/>
          <w:rtl/>
          <w:cs/>
          <w:lang w:val="ar_AE" w:bidi="ar_AE"/>
        </w:rPr>
        <w:t>سأمحو الجميع</w:t>
      </w:r>
      <w:r>
        <w:rPr>
          <w:rtl/>
          <w:cs/>
          <w:lang w:val="ar_AE" w:bidi="ar_AE"/>
        </w:rPr>
        <w:t>". ومحو شيء ما يعني مسحه أو إزالته بحيث يبدو وكأنه لم يكن موجودًا أبدًا من قبل. فكروا في الطريقة التي تمحون بها السبورة. أو قد ترسمون شيئًا على الأرض ثم تمحّونه حتى تكون الأرض مستوية مرة أخرى. وهذا هو المعنى عندما تمحون شيئًا ما.</w:t>
      </w:r>
    </w:p>
    <w:p>
      <w:pPr>
        <w:bidi/>
      </w:pPr>
      <w:r>
        <w:rPr>
          <w:rtl/>
          <w:cs/>
          <w:lang w:val="ar_AE" w:bidi="ar_AE"/>
        </w:rPr>
      </w:r>
      <w:r>
        <w:rPr>
          <w:rtl/>
          <w:cs/>
          <w:lang w:val="ar_AE" w:bidi="ar_AE"/>
        </w:rPr>
        <w:t xml:space="preserve">ثم يخبر الله نوحًا أن </w:t>
      </w:r>
      <w:r>
        <w:rPr>
          <w:b/>
          <w:rtl/>
          <w:cs/>
          <w:lang w:val="ar_AE" w:bidi="ar_AE"/>
        </w:rPr>
        <w:t>يبني</w:t>
      </w:r>
      <w:r>
        <w:rPr>
          <w:rtl/>
          <w:cs/>
          <w:lang w:val="ar_AE" w:bidi="ar_AE"/>
        </w:rPr>
        <w:t xml:space="preserve"> فلكًا. وكلمة "يبنى" هنا تعني أن يعمل أو يصنع. والكلمة المستخدمة لكلمة يبني، ستحتاج إلى العمل مع فكرة سفينة كبيرة جدًا. ويخبر الله نوحًا أن يستخدم نوعًا معينًا من الخشب. لكن الكلمة لهذا الخشب تُستخدم فقط في هذه القصة. لذلك لا أحد يعرف بالضبط نوع الخشب الذي استخدمه نوح. لكن الخشب كان نوعًا جيدًا من الخشب لبناء الفلك.</w:t>
      </w:r>
    </w:p>
    <w:p>
      <w:pPr>
        <w:bidi/>
      </w:pPr>
      <w:r>
        <w:rPr>
          <w:rtl/>
          <w:cs/>
          <w:lang w:val="ar_AE" w:bidi="ar_AE"/>
        </w:rPr>
      </w:r>
      <w:r>
        <w:rPr>
          <w:rtl/>
          <w:cs/>
          <w:lang w:val="ar_AE" w:bidi="ar_AE"/>
        </w:rPr>
        <w:t>ويخبر الله نوح أن يجعل الفُلك مقاومًا للماء عن طريق طلائه بمادة تشبه القار أو الحُمر أو الزفت. وهذه هي المادة نفسها التي نستخدمها في عمل الطرق. وهذه المادة تأتي من أشجار الصنوبر. وكان على نوح أن يطلي هذه المادة على داخل الفلك وخارجه ليمنع الماء من التسرب.</w:t>
      </w:r>
    </w:p>
    <w:p>
      <w:pPr>
        <w:bidi/>
      </w:pPr>
      <w:r>
        <w:rPr>
          <w:rtl/>
          <w:cs/>
          <w:lang w:val="ar_AE" w:bidi="ar_AE"/>
        </w:rPr>
      </w:r>
      <w:r>
        <w:rPr>
          <w:rtl/>
          <w:cs/>
          <w:lang w:val="ar_AE" w:bidi="ar_AE"/>
        </w:rPr>
        <w:t>اظهروا صورة لسفينة تمت معالجتها لتكون مقاومة للماء باستخدام القار المستخرج من أشجار الصنوبر.</w:t>
      </w:r>
    </w:p>
    <w:p>
      <w:pPr>
        <w:bidi/>
      </w:pPr>
      <w:r>
        <w:rPr>
          <w:rtl/>
          <w:cs/>
          <w:lang w:val="ar_AE" w:bidi="ar_AE"/>
        </w:rPr>
      </w:r>
      <w:r>
        <w:rPr>
          <w:rtl/>
          <w:cs/>
          <w:lang w:val="ar_AE" w:bidi="ar_AE"/>
        </w:rPr>
        <w:t xml:space="preserve">ثم يطلب الله من نوح أن يصنع مساكن </w:t>
      </w:r>
      <w:r>
        <w:rPr>
          <w:b/>
          <w:rtl/>
          <w:cs/>
          <w:lang w:val="ar_AE" w:bidi="ar_AE"/>
        </w:rPr>
        <w:t>وأقفاص</w:t>
      </w:r>
      <w:r>
        <w:rPr>
          <w:rtl/>
          <w:cs/>
          <w:lang w:val="ar_AE" w:bidi="ar_AE"/>
        </w:rPr>
        <w:t xml:space="preserve"> في جميع الأنحاء في داخل الفلك. وكلمة "أقفاص" يمكن أن تعني أيضًا أعشاش. وكان نوح سيحضر الحيوانات إلى الفلك. وبتقسيم المنطقة إلى مساكن أو أعشاش، فإن كل زوج من الحيوانات سيكون له مكان آمن ومريح. ولاحقًا في المقطع، يخبر الله نوح عدد الطوابق التي يجب أن يضعها في الفلك.</w:t>
      </w:r>
    </w:p>
    <w:p>
      <w:pPr>
        <w:bidi/>
      </w:pPr>
      <w:r>
        <w:rPr>
          <w:rtl/>
          <w:cs/>
          <w:lang w:val="ar_AE" w:bidi="ar_AE"/>
        </w:rPr>
      </w:r>
      <w:r>
        <w:rPr>
          <w:rtl/>
          <w:cs/>
          <w:lang w:val="ar_AE" w:bidi="ar_AE"/>
        </w:rPr>
        <w:t xml:space="preserve">كما أخبره الله بقياسات وأبعاد الفلك. وفي اللغة الأصلية، الكلمة </w:t>
      </w:r>
      <w:r>
        <w:rPr>
          <w:b/>
          <w:rtl/>
          <w:cs/>
          <w:lang w:val="ar_AE" w:bidi="ar_AE"/>
        </w:rPr>
        <w:t>"ذراع"</w:t>
      </w:r>
      <w:r>
        <w:rPr>
          <w:rtl/>
          <w:cs/>
          <w:lang w:val="ar_AE" w:bidi="ar_AE"/>
        </w:rPr>
        <w:t xml:space="preserve"> هي وحدة القياس المستخدمة. والذراع هو طول متوسط الذراع للذكر البالغ. وهذه طريقة شائعة لقياس الأشياء، وهي تُستخدم بشكل متكرر في الكتاب المُقدَّس. يمكننا تغيير كلمة ذراع إلى وحدة قياس نستخدمها عادة. بعض الناس يستخدمون المتر، وآخرون يستخدمون القدم، في حين يستخدم آخرون القامة، أو وحدة أخرى للقياس. والأرقام عادة ما تكون مُقرَّبة مما يعني أن القياسات ليست دقيقة تمامًا. وإذا استخدمتم الأمتار، فإن طول السفينة هو 150 مترًا، وعرضها 25 مترًا، وارتفاعها 15 مترًا. وهذا يصنع فلكًا كبيرًا حقًا كان سيطفو. ثم يطلب الله من نوح أن يترك قياس 1/2 متر، أو 50 سنتيمترًا، من مساحة مفتوحة حول الجزء العلوي من الفلك بين الجانب والسقف. وهذا هو طول ذراع واحد، أو طول متوسط الذراع تقريبًا. ثم يطلب الله من نوح أن يضع بابًا في جانب الفلك. وكلمة </w:t>
      </w:r>
      <w:r>
        <w:rPr>
          <w:b/>
          <w:rtl/>
          <w:cs/>
          <w:lang w:val="ar_AE" w:bidi="ar_AE"/>
        </w:rPr>
        <w:t>ذراع</w:t>
      </w:r>
      <w:r>
        <w:rPr>
          <w:rtl/>
          <w:cs/>
          <w:lang w:val="ar_AE" w:bidi="ar_AE"/>
        </w:rPr>
        <w:t xml:space="preserve"> (وحدة القياس) موجودة في قاموس الكلمات الرئيسية.</w:t>
      </w:r>
    </w:p>
    <w:p>
      <w:pPr>
        <w:bidi/>
      </w:pPr>
      <w:r>
        <w:rPr>
          <w:rtl/>
          <w:cs/>
          <w:lang w:val="ar_AE" w:bidi="ar_AE"/>
        </w:rPr>
      </w:r>
      <w:r>
        <w:rPr>
          <w:rtl/>
          <w:cs/>
          <w:lang w:val="ar_AE" w:bidi="ar_AE"/>
        </w:rPr>
        <w:t xml:space="preserve">ويكرر الله أن الأرض كانت ستهلك بالطوفان. ثم يقول الله: "سأُثبِّت </w:t>
      </w:r>
      <w:r>
        <w:rPr>
          <w:b/>
          <w:rtl/>
          <w:cs/>
          <w:lang w:val="ar_AE" w:bidi="ar_AE"/>
        </w:rPr>
        <w:t>عهدي</w:t>
      </w:r>
      <w:r>
        <w:rPr>
          <w:rtl/>
          <w:cs/>
          <w:lang w:val="ar_AE" w:bidi="ar_AE"/>
        </w:rPr>
        <w:t xml:space="preserve"> معك. والعهد هو اتفاق خاص وهو اتفاق رسمي بين شخصين أو مجموعات من الناس. وعادةً ما يقطع كل جانب وعدًا بالحفاظ على هذا العهد. انظروا قاموس الكلمات الرئيسية للحصول على مناقشة أكثر اكتمالًا لمعنى كلمة </w:t>
      </w:r>
      <w:r>
        <w:rPr>
          <w:b/>
          <w:rtl/>
          <w:cs/>
          <w:lang w:val="ar_AE" w:bidi="ar_AE"/>
        </w:rPr>
        <w:t>عهد</w:t>
      </w:r>
      <w:r>
        <w:rPr>
          <w:rtl/>
          <w:cs/>
          <w:lang w:val="ar_AE" w:bidi="ar_AE"/>
        </w:rPr>
        <w:t>.</w:t>
      </w:r>
    </w:p>
    <w:p>
      <w:pPr>
        <w:bidi/>
      </w:pPr>
      <w:r>
        <w:rPr>
          <w:rtl/>
          <w:cs/>
          <w:lang w:val="ar_AE" w:bidi="ar_AE"/>
        </w:rPr>
      </w:r>
      <w:r>
        <w:rPr>
          <w:rtl/>
          <w:cs/>
          <w:lang w:val="ar_AE" w:bidi="ar_AE"/>
        </w:rPr>
        <w:t>ثم يطلب الله من نوح وعائلته أن يدخلوا الفلك. وتأتي الحيوانات إلى الفلك لتدخل فيه. لم يكن على نوح أن يذهب ويجد الحيوانات. فقد جاؤوا إلى الفلك. ثم يطلب الله من نوح أن يضع طعامًا في الفلك للناس والحيوانات.</w:t>
      </w:r>
    </w:p>
    <w:p>
      <w:pPr>
        <w:bidi/>
      </w:pPr>
      <w:r>
        <w:rPr>
          <w:rtl/>
          <w:cs/>
          <w:lang w:val="ar_AE" w:bidi="ar_AE"/>
        </w:rPr>
      </w:r>
      <w:r>
        <w:rPr>
          <w:rtl/>
          <w:cs/>
          <w:lang w:val="ar_AE" w:bidi="ar_AE"/>
        </w:rPr>
        <w:t>وقد فعل نوح بالضبط كما أمره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7: 1–24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هذا المقطع هو قصة تسرد كيف يهلك الله الأرض بالطوفان. ونوح هو الشخصية الرئيسية في المقطع. ويخبر الله نوح بما يفعله ويكرر التعليمات التي أُعطيت في المقطع السابق. ويقدم الله بعض التفاصيل المختلفة في التعليمات الموجودة في هذا المقطع. ويطيع نوح تعليمات الله. وتكرر القصة ما يفعله نوح بينما يطيع الله. ثم هناك وصف للطوفان الذي دمر الأرض. قد تبدو القصة مربكة في بعض الأحيان. وتحكي القصة إن الأمطار تبدأ في النزول. ثم تتوقف القصة وتُعطينا معلومات إضافية عن دخول الناس إلى الفلك وتقول إن المطر بدأ يسقط. ثم تتوقف القصة وتُعطي معلومات إضافية، ويحدث هذا التكرار أربع مرات. ثم نحصل على وصفٍ للطوفان الفعلي. وفي ذلك الوصف، تكرر القصة أربع مرات أن كل شيء حي مات في الطوفان ماعدا الذين في الفلك.</w:t>
      </w:r>
    </w:p>
    <w:p>
      <w:pPr>
        <w:bidi/>
      </w:pPr>
      <w:r>
        <w:rPr>
          <w:rtl/>
          <w:cs/>
          <w:lang w:val="ar_AE" w:bidi="ar_AE"/>
        </w:rPr>
      </w:r>
      <w:r>
        <w:rPr>
          <w:rtl/>
          <w:cs/>
          <w:lang w:val="ar_AE" w:bidi="ar_AE"/>
        </w:rPr>
        <w:t>انتهى المقطع السابق بقوله إن نوح فعل تمامًا كل شيء كما أمره الله. وهذا يعني أن نوح كان قد بنى الفُلك وأعد كل شيء للحيوانات ولعائلته. ولم يكن أحد قد دخل الفلك بعد. يبدأ المقطع التالي بعبارة زمنية أو كلمة تشير إلى أنه بعد أن انتهى كل هذا العمل، أعطى الله نوح المزيد من التعليمات. وهنا نرى أن الله يعطي نوح تعليمات أكثر تحديدًا بشأن الحيوانات التي كانت ستذهب إلى الفلك.</w:t>
      </w:r>
    </w:p>
    <w:p>
      <w:pPr>
        <w:bidi/>
      </w:pPr>
      <w:r>
        <w:rPr>
          <w:rtl/>
          <w:cs/>
          <w:lang w:val="ar_AE" w:bidi="ar_AE"/>
        </w:rPr>
      </w:r>
      <w:r>
        <w:rPr>
          <w:rtl/>
          <w:cs/>
          <w:lang w:val="ar_AE" w:bidi="ar_AE"/>
        </w:rPr>
        <w:t>في قصة الخلق الثانية، كان لدينا اسمين لله مستخدمين في القصة. وفي تلك القصة، كان يُستخدمان معًا في صيغة الرب الإله. وفي هذه القصة لدينا نفس الاسمين لله – الرب (يهوه)، الاسم الشخصي لله، والكلمة التي تُشير إلى الله أو الإله. ويُستخدم كل اسم على حدة.</w:t>
      </w:r>
    </w:p>
    <w:p>
      <w:pPr>
        <w:bidi/>
      </w:pPr>
      <w:r>
        <w:rPr>
          <w:rtl/>
          <w:cs/>
          <w:lang w:val="ar_AE" w:bidi="ar_AE"/>
        </w:rPr>
      </w:r>
      <w:r>
        <w:rPr>
          <w:rtl/>
          <w:cs/>
          <w:lang w:val="ar_AE" w:bidi="ar_AE"/>
        </w:rPr>
        <w:t>قال الله إن نوح كان الرجل البار الوحيد، أو الرجل الوحيد الذي له علاقة صحيحة مع الله، في كل العالم. وهذا تكرار لوصف نوح باعتباره رجلًا بارًا في المقطع السابق.</w:t>
      </w:r>
    </w:p>
    <w:p>
      <w:pPr>
        <w:bidi/>
      </w:pPr>
      <w:r>
        <w:rPr>
          <w:rtl/>
          <w:cs/>
          <w:lang w:val="ar_AE" w:bidi="ar_AE"/>
        </w:rPr>
      </w:r>
      <w:r>
        <w:rPr>
          <w:rtl/>
          <w:cs/>
          <w:lang w:val="ar_AE" w:bidi="ar_AE"/>
        </w:rPr>
        <w:t>وفي مقدمة قصة نوح، كانت لدينا كلمة مواليد والتي تعني سرد حياة نوح أو قصة نوح. وفي هذا المقطع، نستخدم كلمة مواليد مرة أخرى. ولكلمة مواليد هنا معنى مختلف في هذا السياق. فهي تعني هنا الناس الذين يعيشون في نفس الوقت الذي يعيش فيه جيلكم، أو الذين يعيشون في نفس الوقت الذي تعيشون فيه. والكلمة لا تشير إلى آباء نوح بل إلى معاصريه.</w:t>
      </w:r>
    </w:p>
    <w:p>
      <w:pPr>
        <w:bidi/>
      </w:pPr>
      <w:r>
        <w:rPr>
          <w:rtl/>
          <w:cs/>
          <w:lang w:val="ar_AE" w:bidi="ar_AE"/>
        </w:rPr>
      </w:r>
      <w:r>
        <w:rPr>
          <w:rtl/>
          <w:cs/>
          <w:lang w:val="ar_AE" w:bidi="ar_AE"/>
        </w:rPr>
        <w:t>ويطلب الله من نوح أن يأخذ عائلته ويدخل الفلك. وهذه هي عائلة نوح المباشرة: نوح وزوجته وأبنائه الثلاثة، سام وحام ويافث، ونساءهم - ثمانية أشخاص. وفي بعض الأماكن، يمكن لكلمة عائلة أو بيت أن تعني مجموعة كبيرة من الناس أو حتى عشيرة. لكن في هذه القصة، تعني كلمة بيت فقط 8 أشخاص مذكورين.</w:t>
      </w:r>
    </w:p>
    <w:p>
      <w:pPr>
        <w:bidi/>
      </w:pPr>
      <w:r>
        <w:rPr>
          <w:rtl/>
          <w:cs/>
          <w:lang w:val="ar_AE" w:bidi="ar_AE"/>
        </w:rPr>
      </w:r>
      <w:r>
        <w:rPr>
          <w:rtl/>
          <w:cs/>
          <w:lang w:val="ar_AE" w:bidi="ar_AE"/>
        </w:rPr>
        <w:t>ناقشوا معنى كلمة "عائلة" في لغتكم وثقافتكم. ما الكلمات التي تستخدمونها لتقوموا بوصف الثمانية أشخاص في عائلة نوح المباشرة؟</w:t>
      </w:r>
    </w:p>
    <w:p>
      <w:pPr>
        <w:bidi/>
      </w:pPr>
      <w:r>
        <w:rPr>
          <w:rtl/>
          <w:cs/>
          <w:lang w:val="ar_AE" w:bidi="ar_AE"/>
        </w:rPr>
      </w:r>
      <w:r>
        <w:rPr>
          <w:rtl/>
          <w:cs/>
          <w:lang w:val="ar_AE" w:bidi="ar_AE"/>
        </w:rPr>
        <w:t>ويطلب الله من نوح أن يضع الحيوانات في الفلك. لكن هذه المرة يعطي الله نوح المزيد من التفاصيل عن الحيوانات والطيور. وكان على نوح أن يأخذ سبعة أزواج من كل نوع من الحيوانات الطاهرة وسبعة أزواج من كل نوع من الطيور الطاهرة. وهذا يعني أن نوح كان سيأخذ سبعة ذكور وسبع إناث من كل نوع من الحيوانات الطاهرة وكل نوع من الطيور. أما بالنسبة لجميع الحيوانات الأخرى، فيأخذ نوح زوجًا واحدًا أو ذكرًا وأنثى من كل نوع. تشير كلمة "الحيوانات الطاهرة" إلى الحيوانات التي وافق عليها الله للأكل، والذبيحة، أو لاستخدامها في عبادة الله.</w:t>
      </w:r>
    </w:p>
    <w:p>
      <w:pPr>
        <w:bidi/>
      </w:pPr>
      <w:r>
        <w:rPr>
          <w:rtl/>
          <w:cs/>
          <w:lang w:val="ar_AE" w:bidi="ar_AE"/>
        </w:rPr>
      </w:r>
      <w:r>
        <w:rPr>
          <w:rtl/>
          <w:cs/>
          <w:lang w:val="ar_AE" w:bidi="ar_AE"/>
        </w:rPr>
        <w:t>المناقشة: هل تحتوي ثقافتكم على مجموعات من الحيوانات مقبولة للأكل، ومجموعات أخرى لا ينبغي أن تؤكل؟ وهل تستخدم ثقافتكم الحيوانات في عبادة الله؟ كيف تعرفون إن كان حيوانًا ما مقبولًا للأكل أو للعبادة؟ وكيف تصفون تلك المقبولة للأكل؟</w:t>
      </w:r>
    </w:p>
    <w:p>
      <w:pPr>
        <w:bidi/>
      </w:pPr>
      <w:r>
        <w:rPr>
          <w:rtl/>
          <w:cs/>
          <w:lang w:val="ar_AE" w:bidi="ar_AE"/>
        </w:rPr>
      </w:r>
      <w:r>
        <w:rPr>
          <w:rtl/>
          <w:cs/>
          <w:lang w:val="ar_AE" w:bidi="ar_AE"/>
        </w:rPr>
        <w:t>ثم يخبر الله نوح أن المطر سيبدأ بعد سبعة أيام. وكان الله يخبر نوح ما هو مقدار الوقت الذي لديه بالضبط لينفذ كل ما أمر به الله. ومرة أخرى لدينا العبارة: "ففعل نوح حسب كل ما أمره به الله".</w:t>
      </w:r>
    </w:p>
    <w:p>
      <w:pPr>
        <w:bidi/>
      </w:pPr>
      <w:r>
        <w:rPr>
          <w:rtl/>
          <w:cs/>
          <w:lang w:val="ar_AE" w:bidi="ar_AE"/>
        </w:rPr>
      </w:r>
      <w:r>
        <w:rPr>
          <w:rtl/>
          <w:cs/>
          <w:lang w:val="ar_AE" w:bidi="ar_AE"/>
        </w:rPr>
        <w:t>ناقشوا فكرة أن تطيع أو الطاعة. وكيف تحددون أن شخصًا ما قد أطاع؟ ماذا يحدث للشخص الذي لا يطيع؟</w:t>
      </w:r>
    </w:p>
    <w:p>
      <w:pPr>
        <w:bidi/>
      </w:pPr>
      <w:r>
        <w:rPr>
          <w:rtl/>
          <w:cs/>
          <w:lang w:val="ar_AE" w:bidi="ar_AE"/>
        </w:rPr>
      </w:r>
      <w:r>
        <w:rPr>
          <w:rtl/>
          <w:cs/>
          <w:lang w:val="ar_AE" w:bidi="ar_AE"/>
        </w:rPr>
        <w:t>كان نوح ابن ست مئة سنة عندما دخل الفلك. ويخبرنا المقطع أن نوح فعل حسب كل ما أمره به الله. ويكرر المقطع ما قد فعله نوح. ثم بدأ المطر ينزل ويغطي الأرض. ثم يكرر الكاتب مرة أخرى أن نوح كان ابن 600 سنة. لكن هذه المرة يكون السن المعطى أكثر تحديدًا. يبدأ المطر في السنة 600، وفي الشهر الثاني، وفي اليوم السابع عشر من حياة نوح.</w:t>
      </w:r>
    </w:p>
    <w:p>
      <w:pPr>
        <w:bidi/>
      </w:pPr>
      <w:r>
        <w:rPr>
          <w:rtl/>
          <w:cs/>
          <w:lang w:val="ar_AE" w:bidi="ar_AE"/>
        </w:rPr>
      </w:r>
      <w:r>
        <w:rPr>
          <w:rtl/>
          <w:cs/>
          <w:lang w:val="ar_AE" w:bidi="ar_AE"/>
        </w:rPr>
        <w:t>ناقشوا: كيف يحسب شعبكم الأعمار؟</w:t>
      </w:r>
    </w:p>
    <w:p>
      <w:pPr>
        <w:bidi/>
      </w:pPr>
      <w:r>
        <w:rPr>
          <w:rtl/>
          <w:cs/>
          <w:lang w:val="ar_AE" w:bidi="ar_AE"/>
        </w:rPr>
      </w:r>
      <w:r>
        <w:rPr>
          <w:rtl/>
          <w:cs/>
          <w:lang w:val="ar_AE" w:bidi="ar_AE"/>
        </w:rPr>
        <w:t>يستخدم المقطع الشعر ليصف نوع المطر الذي يسقط. وتستخدم الترجمات المختلفة أشكالًا شعرية مختلفة لوصف المطر. يقول البعض إن طاقات السماء انفتحت وتدفق الماء. ويقول آخر إن المطر سقط في سيول عظيمة. ويقول آخر إن أبواب فيضانات السماء قد انفتحت. وكان المطر شديدًا وكثيرًا. وكان الماء أيضًا يصعد من الأرض. وهذا أيضًا تعبير شعري. تستخدم الترجمات المختلفة تعبيرات مثل انفجرت لأعلى أو اندفعت إلى الخارج.</w:t>
      </w:r>
    </w:p>
    <w:p>
      <w:pPr>
        <w:bidi/>
      </w:pPr>
      <w:r>
        <w:rPr>
          <w:rtl/>
          <w:cs/>
          <w:lang w:val="ar_AE" w:bidi="ar_AE"/>
        </w:rPr>
      </w:r>
      <w:r>
        <w:rPr>
          <w:rtl/>
          <w:cs/>
          <w:lang w:val="ar_AE" w:bidi="ar_AE"/>
        </w:rPr>
        <w:t>ناقشوا العواصف الممطرة التي مررتم بها. هل رأيتم الجو ممطرًا بشدة لدرجة أنكم لم تستطيعوا رؤية أي شيء أمامكم؟ كيف تصفون هذا المطر؟ ما هي بعض الكلمات التي لديكم عن المطر؟ هل يمكنكم استخدام الشعر أو أغنية لوصف المطر؟</w:t>
      </w:r>
    </w:p>
    <w:p>
      <w:pPr>
        <w:bidi/>
      </w:pPr>
      <w:r>
        <w:rPr>
          <w:rtl/>
          <w:cs/>
          <w:lang w:val="ar_AE" w:bidi="ar_AE"/>
        </w:rPr>
      </w:r>
      <w:r>
        <w:rPr>
          <w:rtl/>
          <w:cs/>
          <w:lang w:val="ar_AE" w:bidi="ar_AE"/>
        </w:rPr>
        <w:t>وبعد أن قال إن المطر بدأ يسقط لمدة أربعين يومًا وأربعين ليلة، يكرر الكاتب مرة أخرى من الذين كانوا في الفلك. نوح وزوجته وأبنائه الثلاثة، وسام وحام ويافث ونساءهم، بالإضافة إلى أزواج من الحيوانات والطيور. وفي هذه المرة، لا يذكر الكاتب السبعة أزواج من الحيوانات الطاهرة. وبعد أن كانوا جميعًا في الفلك، أغلق الله الباب.</w:t>
      </w:r>
    </w:p>
    <w:p>
      <w:pPr>
        <w:bidi/>
      </w:pPr>
      <w:r>
        <w:rPr>
          <w:rtl/>
          <w:cs/>
          <w:lang w:val="ar_AE" w:bidi="ar_AE"/>
        </w:rPr>
      </w:r>
      <w:r>
        <w:rPr>
          <w:rtl/>
          <w:cs/>
          <w:lang w:val="ar_AE" w:bidi="ar_AE"/>
        </w:rPr>
        <w:t>ناقشوا: لماذا تعتقدون أنه من المهم أن الله أغلق الباب؟</w:t>
      </w:r>
    </w:p>
    <w:p>
      <w:pPr>
        <w:bidi/>
      </w:pPr>
      <w:r>
        <w:rPr>
          <w:rtl/>
          <w:cs/>
          <w:lang w:val="ar_AE" w:bidi="ar_AE"/>
        </w:rPr>
      </w:r>
      <w:r>
        <w:rPr>
          <w:rtl/>
          <w:cs/>
          <w:lang w:val="ar_AE" w:bidi="ar_AE"/>
        </w:rPr>
        <w:t>ويصف الجزء الأخير من هذا المقطع الدمار الذي سببه ارتفاع الماء. ومع استمرار المطر، ارتفع الماء وطفا الفلك. وأولئك الذين في الفلك كانوا آمنين. وبنهاية الأربعين يومًا وأربعين ليلة من الأمطار، غطي الماء أعلى قمم الجبال بمقدار سبعة أمتار تقريبًا. ولا شيء يتنفس استطاع أن ينجو. فقد ماتت جميع الحيوانات الحية على الأرض – جميع الحيوانات، وجميع الطيور، وجميع الناس على الأرض. ويكرر الكاتب أربع مرات أن كل شيء وكل شخص قد مات.</w:t>
      </w:r>
    </w:p>
    <w:p>
      <w:pPr>
        <w:bidi/>
      </w:pPr>
      <w:r>
        <w:rPr>
          <w:rtl/>
          <w:cs/>
          <w:lang w:val="ar_AE" w:bidi="ar_AE"/>
        </w:rPr>
      </w:r>
      <w:r>
        <w:rPr>
          <w:rtl/>
          <w:cs/>
          <w:lang w:val="ar_AE" w:bidi="ar_AE"/>
        </w:rPr>
        <w:t>ناقشوا: كيف تُوضح لغتكم أن شيئًا ما يكون مهمًا؟</w:t>
      </w:r>
    </w:p>
    <w:p>
      <w:pPr>
        <w:bidi/>
      </w:pPr>
      <w:r>
        <w:rPr>
          <w:rtl/>
          <w:cs/>
          <w:lang w:val="ar_AE" w:bidi="ar_AE"/>
        </w:rPr>
      </w:r>
      <w:r>
        <w:rPr>
          <w:rtl/>
          <w:cs/>
          <w:lang w:val="ar_AE" w:bidi="ar_AE"/>
        </w:rPr>
        <w:t>ناقشوا: لماذا تعتقدون أن الله يذكر أن الماء ارتفع سبعة أمتار فوق أعلى جبل؟</w:t>
      </w:r>
    </w:p>
    <w:p>
      <w:pPr>
        <w:bidi/>
      </w:pPr>
      <w:r>
        <w:rPr>
          <w:rtl/>
          <w:cs/>
          <w:lang w:val="ar_AE" w:bidi="ar_AE"/>
        </w:rPr>
      </w:r>
      <w:r>
        <w:rPr>
          <w:rtl/>
          <w:cs/>
          <w:lang w:val="ar_AE" w:bidi="ar_AE"/>
        </w:rPr>
        <w:t>وكانت مياه الطوفان تغطي الأرض لمدة مئة وخمسين يومًا. وخلال هذا الوقت كان الفلك يطفو. الناس والحيوانات الوحيدة التي نجت، هي من كانت في الفلك.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لقد فعل نوح كل ما أمره الله أن يفعله. ويكرر الله التعليمات التي أعطاها لنوح ثم يضيف واحدًا أخر. فقد كان على نوح أن يضع سبعة أزواج من الحيوانات الطاهرة، أو الحيوانات التي تُستخدم للذبيحة، في الفلك، وسبعة أزواج من كل نوع من الطيور. كذلك كان على نوح أن يضع زوجًا من كل نوع من الأنواع الأخرى من الحيوانات في الفلك. ثم يقول الله لنوح إنه بعد سبعة أيام سيبدأ المطر، ويفعل نوح كل ما يطلب الله منه أن يفعله.</w:t>
      </w:r>
    </w:p>
    <w:p>
      <w:pPr>
        <w:bidi/>
      </w:pPr>
      <w:r>
        <w:rPr>
          <w:rtl/>
          <w:cs/>
          <w:lang w:val="ar_AE" w:bidi="ar_AE"/>
        </w:rPr>
      </w:r>
      <w:r>
        <w:rPr>
          <w:b/>
          <w:rtl/>
          <w:cs/>
          <w:lang w:val="ar_AE" w:bidi="ar_AE"/>
        </w:rPr>
        <w:t>المشهد الثاني:</w:t>
      </w:r>
      <w:r>
        <w:rPr>
          <w:rtl/>
          <w:cs/>
          <w:lang w:val="ar_AE" w:bidi="ar_AE"/>
        </w:rPr>
        <w:t xml:space="preserve"> يدخل نوح وعائلته، أي ما مجموعه ثمانية أشخاص، إلى الفلك. وكذلك تدخل جميع الحيوانات إلى الفلك. ويفعل نوح تمامًا كما أمره الله. </w:t>
      </w:r>
    </w:p>
    <w:p>
      <w:pPr>
        <w:bidi/>
      </w:pPr>
      <w:r>
        <w:rPr>
          <w:rtl/>
          <w:cs/>
          <w:lang w:val="ar_AE" w:bidi="ar_AE"/>
        </w:rPr>
      </w:r>
      <w:r>
        <w:rPr>
          <w:b/>
          <w:rtl/>
          <w:cs/>
          <w:lang w:val="ar_AE" w:bidi="ar_AE"/>
        </w:rPr>
        <w:t>المشهد الثالث:</w:t>
      </w:r>
      <w:r>
        <w:rPr>
          <w:rtl/>
          <w:cs/>
          <w:lang w:val="ar_AE" w:bidi="ar_AE"/>
        </w:rPr>
        <w:t xml:space="preserve"> يبدأ المطر بعد سبعة أيام، ويغطي الطوفان الأرض. كان عمر نوح 600 سنة وشهرين وسبعة عشر يومًا عندما بدأ المطر. ووَصْف المطر على أنه كان يسقط من أعلى ويصعد من الأرض، يأتي في صيغة شعرية.</w:t>
      </w:r>
    </w:p>
    <w:p>
      <w:pPr>
        <w:bidi/>
      </w:pPr>
      <w:r>
        <w:rPr>
          <w:rtl/>
          <w:cs/>
          <w:lang w:val="ar_AE" w:bidi="ar_AE"/>
        </w:rPr>
      </w:r>
      <w:r>
        <w:rPr>
          <w:b/>
          <w:rtl/>
          <w:cs/>
          <w:lang w:val="ar_AE" w:bidi="ar_AE"/>
        </w:rPr>
        <w:t>المشهد الرابع:</w:t>
      </w:r>
      <w:r>
        <w:rPr>
          <w:rtl/>
          <w:cs/>
          <w:lang w:val="ar_AE" w:bidi="ar_AE"/>
        </w:rPr>
        <w:t xml:space="preserve"> هذا المشهد هو تكرار لوصف ما فعله نوح. فيدخل نوح وعائلته، أي 8 أشخاص في المجموع، إلى الفلك. وتدخل الحيوانات جميعًا إلى الفلك. لكن هذا التكرار يذكر فقط أزواج الحيوانات. ولا يُذكر تمييز السبعة أزواج من الحيوانات الطاهرة. وبمجرد أن يكون الجميع في الفلك، يغلق الله الباب.</w:t>
      </w:r>
    </w:p>
    <w:p>
      <w:pPr>
        <w:bidi/>
      </w:pPr>
      <w:r>
        <w:rPr>
          <w:rtl/>
          <w:cs/>
          <w:lang w:val="ar_AE" w:bidi="ar_AE"/>
        </w:rPr>
      </w:r>
      <w:r>
        <w:rPr>
          <w:b/>
          <w:rtl/>
          <w:cs/>
          <w:lang w:val="ar_AE" w:bidi="ar_AE"/>
        </w:rPr>
        <w:t>المشهد الخامس:</w:t>
      </w:r>
      <w:r>
        <w:rPr>
          <w:rtl/>
          <w:cs/>
          <w:lang w:val="ar_AE" w:bidi="ar_AE"/>
        </w:rPr>
        <w:t xml:space="preserve"> هذا المشهد وصف للطوفان. ومع ارتفاع مستوى الماء، يبدأ الفلك يطفو على المياه. ويستمر المطر حتى تُغطي أعلى قمة جبل بحوالي سبعة أمتار من الماء. ويموت كل كائن حي على الأرض. والذين في الفلك كانوا في أمان. وقد غطَّت مياه الطوفان الأرض لمدة مئة وخمسين يومًا. </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 سام وحام ويافث</w:t>
      </w:r>
    </w:p>
    <w:p>
      <w:pPr>
        <w:pStyle w:val="ListBullet"/>
        <w:bidi/>
        <w:spacing w:line="240" w:lineRule="auto"/>
        <w:ind w:left="720"/>
      </w:pPr>
      <w:r>
        <w:rPr>
          <w:rtl/>
          <w:cs/>
          <w:lang w:val="ar_AE" w:bidi="ar_AE"/>
        </w:rPr>
      </w:r>
      <w:r>
        <w:rPr>
          <w:rtl/>
          <w:cs/>
          <w:lang w:val="ar_AE" w:bidi="ar_AE"/>
        </w:rPr>
        <w:t>زوجات الأبناء الثلاثة</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يبدأ هذا المقطع بعبارة زمنية تُظهر أن هذا قد حدث بعد المقطع السابق.</w:t>
      </w:r>
    </w:p>
    <w:p>
      <w:pPr>
        <w:bidi/>
      </w:pPr>
      <w:r>
        <w:rPr>
          <w:rtl/>
          <w:cs/>
          <w:lang w:val="ar_AE" w:bidi="ar_AE"/>
        </w:rPr>
      </w:r>
      <w:r>
        <w:rPr>
          <w:rtl/>
          <w:cs/>
          <w:lang w:val="ar_AE" w:bidi="ar_AE"/>
        </w:rPr>
        <w:t>ناقشوا: كيف تُشيرون إلى أن الوقت قد مر أو أن ما يحدث الآن يأتي بعد أن حدث هذا الشيء الآخر؟ حاولوا أن تحكوا قصة قصيرة عن الدراسة ثم دخول الامتحان أو شراء الطعام ثم طهي العشاء. لاحظوا كيف تربطون بين الحدثين.</w:t>
      </w:r>
    </w:p>
    <w:p>
      <w:pPr>
        <w:bidi/>
      </w:pPr>
      <w:r>
        <w:rPr>
          <w:rtl/>
          <w:cs/>
          <w:lang w:val="ar_AE" w:bidi="ar_AE"/>
        </w:rPr>
      </w:r>
      <w:r>
        <w:rPr>
          <w:rtl/>
          <w:cs/>
          <w:lang w:val="ar_AE" w:bidi="ar_AE"/>
        </w:rPr>
        <w:t>ويكرر المقطع معلومات في كل جزء. وتُكَرر التعليمات المتعلقة بالدخول إلى الفلك وبدء هطول المطر أربع مرات. وقد يبدو هذا مجرد تكرار، لكن من الضروري تضمين هذا التكرار. لكن يجب أن تكونوا واضحين أن هذه ليست تعليمات جديدة. وهذه ليست قصة جديدة أو طوفانًا آخرًا. فهذه تعليمات أو أوصاف مكررة لحدث واحد.</w:t>
      </w:r>
    </w:p>
    <w:p>
      <w:pPr>
        <w:bidi/>
      </w:pPr>
      <w:r>
        <w:rPr>
          <w:rtl/>
          <w:cs/>
          <w:lang w:val="ar_AE" w:bidi="ar_AE"/>
        </w:rPr>
      </w:r>
      <w:r>
        <w:rPr>
          <w:rtl/>
          <w:cs/>
          <w:lang w:val="ar_AE" w:bidi="ar_AE"/>
        </w:rPr>
        <w:t>في المشهد الأول، يأمر الله نوح أن يأخذ عائلته (أي 8 أشخاص في المجموع) إلى الفلك. كما يطلب الله من نوح أن يأخذ سبعة أزواج، ذكرًا وأنثى، من الحيوانات الطاهرة، أو الحيوانات التي تُستخدم للذبيحة. ثم يقول الله لنوح إن المطر سيبدأ بعد سبعة أيام، ويفعل نوح كل ما قاله الله له.</w:t>
      </w:r>
    </w:p>
    <w:p>
      <w:pPr>
        <w:bidi/>
      </w:pPr>
      <w:r>
        <w:rPr>
          <w:rtl/>
          <w:cs/>
          <w:lang w:val="ar_AE" w:bidi="ar_AE"/>
        </w:rPr>
      </w:r>
      <w:r>
        <w:rPr>
          <w:rtl/>
          <w:cs/>
          <w:lang w:val="ar_AE" w:bidi="ar_AE"/>
        </w:rPr>
        <w:t>اعرضوا صورة الفلك مرة أخرى. واعرضوا صورة لداخل الفلك تُظهر المساكن والأعشاش. اعرضوا صورة لبعض الحيوانات التي تُعتبر من الحيوانات الطاهرة.</w:t>
      </w:r>
    </w:p>
    <w:p>
      <w:pPr>
        <w:bidi/>
      </w:pPr>
      <w:r>
        <w:rPr>
          <w:rtl/>
          <w:cs/>
          <w:lang w:val="ar_AE" w:bidi="ar_AE"/>
        </w:rPr>
      </w:r>
      <w:r>
        <w:rPr>
          <w:rtl/>
          <w:cs/>
          <w:lang w:val="ar_AE" w:bidi="ar_AE"/>
        </w:rPr>
        <w:t>في المشهد الثاني، نعلم أن نوح كان ابن 600 سنة. ويدخل نوح، وزوجته، وأبناء نوح الثلاثة، سام وحام ويافث، ونساءهم، جميعًا إلى الفلك. ثم تأتي الحيوانات، أي الحيوانات الطاهرة، وكذلك تلك التي لا تُقدَّم للذبيحة، وتدخل إلى الفلك. وتأتي الطيور أيضًا إلى الفلك. ويتم كل شيء كما أمر الله.</w:t>
      </w:r>
    </w:p>
    <w:p>
      <w:pPr>
        <w:bidi/>
      </w:pPr>
      <w:r>
        <w:rPr>
          <w:rtl/>
          <w:cs/>
          <w:lang w:val="ar_AE" w:bidi="ar_AE"/>
        </w:rPr>
      </w:r>
      <w:r>
        <w:rPr>
          <w:rtl/>
          <w:cs/>
          <w:lang w:val="ar_AE" w:bidi="ar_AE"/>
        </w:rPr>
        <w:t>في المشهد الثالث، يبدأ المطر في النزول وتبدأ مياه الطوفان في تغطية الأرض. ثم يُذكر عمر نوح مرة أخرى. وكان عمره 600 سنة، وشهرين و17 يومًا. وتأتي هذه المرة الثانية لذِكر عمره في صيغة أكثر تحديدًا لقول عمره. فيمكنكم أن تقولوا إن عمر شخص ما أربع سنوات. أو يمكنكم أن تقولوا إن شخصًا ما يبلغ أربع سنوات ونصف. وكلا العبارتين سيكون صحيحًا. لكن المرة الثانية أكثر دقة. وَصْف المطر الذي كان يسقط من أعلى والمياه التي تصعد من الأرض يأتي في صيغة شعرية. وقد يكون هذا شعرًا أو أغنية. وكان المطر يسقط أربعين يومًا وأربعين ليلة.</w:t>
      </w:r>
    </w:p>
    <w:p>
      <w:pPr>
        <w:bidi/>
      </w:pPr>
      <w:r>
        <w:rPr>
          <w:rtl/>
          <w:cs/>
          <w:lang w:val="ar_AE" w:bidi="ar_AE"/>
        </w:rPr>
      </w:r>
      <w:r>
        <w:rPr>
          <w:rtl/>
          <w:cs/>
          <w:lang w:val="ar_AE" w:bidi="ar_AE"/>
        </w:rPr>
        <w:t>اعرضوا صورة لمطر غزير. واعرضوا صورة لمياه الطوفان وهي ترتفع. واعرضوا صورة للماء وهو ينبع من الأرض.</w:t>
      </w:r>
    </w:p>
    <w:p>
      <w:pPr>
        <w:bidi/>
      </w:pPr>
      <w:r>
        <w:rPr>
          <w:rtl/>
          <w:cs/>
          <w:lang w:val="ar_AE" w:bidi="ar_AE"/>
        </w:rPr>
      </w:r>
      <w:r>
        <w:rPr>
          <w:rtl/>
          <w:cs/>
          <w:lang w:val="ar_AE" w:bidi="ar_AE"/>
        </w:rPr>
        <w:t>في المشهد الرابع، هناك تكرار لكل ما فعله نوح. يدخل نوح وعائلته إلى الفلك. ثم تدخل أزواج من الحيوانات والطيور إلى الفلك. بينما لا يَذكُر هذا الجزء من المقطع الأزواج السبعة من الحيوانات الطاهرة. وعندما يكون الجميع في الفلك، يُغلق الله الباب.</w:t>
      </w:r>
    </w:p>
    <w:p>
      <w:pPr>
        <w:bidi/>
      </w:pPr>
      <w:r>
        <w:rPr>
          <w:rtl/>
          <w:cs/>
          <w:lang w:val="ar_AE" w:bidi="ar_AE"/>
        </w:rPr>
      </w:r>
      <w:r>
        <w:rPr>
          <w:rtl/>
          <w:cs/>
          <w:lang w:val="ar_AE" w:bidi="ar_AE"/>
        </w:rPr>
        <w:t>في المشهد الخامس، تُمطر مدة أربعين يومًا. وترتفع مياه الطوفان. ويبدأ الفلك يطفو. وبينما تغطي الماء الأرض وتواصل ارتفاعها، يموت كل كائن حي. ويرتفع الماء إلى حوالي سبعة أمتار فوق أعلى قمة جبل. وقد مات كل حيوان، وكل طير وكل إنسان كان يتنفس، في الطوفان. لاحظوا التكرار في هذا المشهد. فهو يذكر أربع مرات أن جميع الكائنات الحية قد ماتت. والناس والحيوانات الوحيدة التي قد نجت، هي التي كانت في الفلك. وتستمر مياه الطوفان مدة 150 يومًا.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 سام وحام ويافث</w:t>
      </w:r>
    </w:p>
    <w:p>
      <w:pPr>
        <w:pStyle w:val="ListBullet"/>
        <w:bidi/>
        <w:spacing w:line="240" w:lineRule="auto"/>
        <w:ind w:left="720"/>
      </w:pPr>
      <w:r>
        <w:rPr>
          <w:rtl/>
          <w:cs/>
          <w:lang w:val="ar_AE" w:bidi="ar_AE"/>
        </w:rPr>
      </w:r>
      <w:r>
        <w:rPr>
          <w:rtl/>
          <w:cs/>
          <w:lang w:val="ar_AE" w:bidi="ar_AE"/>
        </w:rPr>
        <w:t>زوجات الأبناء الثلاثة</w:t>
      </w:r>
    </w:p>
    <w:p>
      <w:pPr>
        <w:pStyle w:val="ListBullet"/>
        <w:bidi/>
        <w:spacing w:line="240" w:lineRule="auto"/>
        <w:ind w:left="720"/>
      </w:pPr>
      <w:r>
        <w:rPr>
          <w:rtl/>
          <w:cs/>
          <w:lang w:val="ar_AE" w:bidi="ar_AE"/>
        </w:rPr>
      </w:r>
      <w:r>
        <w:rPr>
          <w:rtl/>
          <w:cs/>
          <w:lang w:val="ar_AE" w:bidi="ar_AE"/>
        </w:rPr>
        <w:t>الحيوانات</w:t>
      </w:r>
    </w:p>
    <w:p>
      <w:pPr>
        <w:pStyle w:val="ListBullet"/>
        <w:bidi/>
        <w:spacing w:line="240" w:lineRule="auto"/>
        <w:ind w:left="720"/>
      </w:pPr>
      <w:r>
        <w:rPr>
          <w:rtl/>
          <w:cs/>
          <w:lang w:val="ar_AE" w:bidi="ar_AE"/>
        </w:rPr>
      </w:r>
      <w:r>
        <w:rPr>
          <w:rtl/>
          <w:cs/>
          <w:lang w:val="ar_AE" w:bidi="ar_AE"/>
        </w:rPr>
        <w:t>أشخاص 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الله هو الشخص الوحيد الذي يتكلم في هذا المقطع.</w:t>
      </w:r>
    </w:p>
    <w:p>
      <w:pPr>
        <w:bidi/>
      </w:pPr>
      <w:r>
        <w:rPr>
          <w:rtl/>
          <w:cs/>
          <w:lang w:val="ar_AE" w:bidi="ar_AE"/>
        </w:rPr>
      </w:r>
      <w:r>
        <w:rPr>
          <w:rtl/>
          <w:cs/>
          <w:lang w:val="ar_AE" w:bidi="ar_AE"/>
        </w:rPr>
        <w:t>في المشهد الأول، يتحدث الله إلى نوح. ويخبر الله نوح مرة أخرى أن الأرض ستهلك بالطوفان. يقول الله لنوح: "أنت الشخص البار الوحيد".</w:t>
      </w:r>
    </w:p>
    <w:p>
      <w:pPr>
        <w:bidi/>
      </w:pPr>
      <w:r>
        <w:rPr>
          <w:rtl/>
          <w:cs/>
          <w:lang w:val="ar_AE" w:bidi="ar_AE"/>
        </w:rPr>
      </w:r>
      <w:r>
        <w:rPr>
          <w:rtl/>
          <w:cs/>
          <w:lang w:val="ar_AE" w:bidi="ar_AE"/>
        </w:rPr>
        <w:t>أوقفوا التمثيل واسألوا نوح: "ما هو شعورك عندما يدعوك الله رجلًا صالحًا؟" قد تسمعون: "أحب الحديث مع الله"، أو "أحب علاقتي بالله"، أو "لست متيقِّنًا من أن ما أفعله مختلفًا جدًا عن الآخرين". واصلوا التمثيل.</w:t>
      </w:r>
    </w:p>
    <w:p>
      <w:pPr>
        <w:bidi/>
      </w:pPr>
      <w:r>
        <w:rPr>
          <w:rtl/>
          <w:cs/>
          <w:lang w:val="ar_AE" w:bidi="ar_AE"/>
        </w:rPr>
      </w:r>
      <w:r>
        <w:rPr>
          <w:rtl/>
          <w:cs/>
          <w:lang w:val="ar_AE" w:bidi="ar_AE"/>
        </w:rPr>
        <w:t>ويطلب الله من نوح أن يضع في الفلك سبعة أزواج من الحيوانات الطاهرة، أي التي تُعدّ مقبولة للذبيحة. ويضع نوح سبعة أزواج من كل نوع من الطيور في الفلك. ويقول الله إن هذا لضمان أن الحياة ستبقى بعد الطوفان.</w:t>
      </w:r>
    </w:p>
    <w:p>
      <w:pPr>
        <w:bidi/>
      </w:pPr>
      <w:r>
        <w:rPr>
          <w:rtl/>
          <w:cs/>
          <w:lang w:val="ar_AE" w:bidi="ar_AE"/>
        </w:rPr>
      </w:r>
      <w:r>
        <w:rPr>
          <w:rtl/>
          <w:cs/>
          <w:lang w:val="ar_AE" w:bidi="ar_AE"/>
        </w:rPr>
        <w:t>أوقفوا التمثيل واسألوا نوح: "أخبرنا عن الحيوانات الطاهرة". قد تسمعون: "هذه هي الحيوانات التي يقبلها الله ذبيحة عندما نعبد الله"، أو "لا أعرف بشأن هذا. هذه هي المرة الأولى التي أسمع فيها عن استخدام أنواع معينة من الحيوانات للذبيحة." واصلوا التمثيل.</w:t>
      </w:r>
    </w:p>
    <w:p>
      <w:pPr>
        <w:bidi/>
      </w:pPr>
      <w:r>
        <w:rPr>
          <w:rtl/>
          <w:cs/>
          <w:lang w:val="ar_AE" w:bidi="ar_AE"/>
        </w:rPr>
      </w:r>
      <w:r>
        <w:rPr>
          <w:rtl/>
          <w:cs/>
          <w:lang w:val="ar_AE" w:bidi="ar_AE"/>
        </w:rPr>
        <w:t>يخبر الله نوح مرة أخرى أنه سيمطر وأن المطر سيدوم أربعين يومًا وأربعين ليلة.</w:t>
      </w:r>
    </w:p>
    <w:p>
      <w:pPr>
        <w:bidi/>
      </w:pPr>
      <w:r>
        <w:rPr>
          <w:rtl/>
          <w:cs/>
          <w:lang w:val="ar_AE" w:bidi="ar_AE"/>
        </w:rPr>
      </w:r>
      <w:r>
        <w:rPr>
          <w:rtl/>
          <w:cs/>
          <w:lang w:val="ar_AE" w:bidi="ar_AE"/>
        </w:rPr>
        <w:t>في المشهد الثاني، يدخل نوح وعائلته إلى الفلك. ويأخذون جميع الحيوانات إلى الفلك. وبعد سبعة أيام، يبدأ المطر.</w:t>
      </w:r>
    </w:p>
    <w:p>
      <w:pPr>
        <w:bidi/>
      </w:pPr>
      <w:r>
        <w:rPr>
          <w:rtl/>
          <w:cs/>
          <w:lang w:val="ar_AE" w:bidi="ar_AE"/>
        </w:rPr>
      </w:r>
      <w:r>
        <w:rPr>
          <w:rtl/>
          <w:cs/>
          <w:lang w:val="ar_AE" w:bidi="ar_AE"/>
        </w:rPr>
        <w:t>في المشهد الثالث، يبدأ الله المطر، وهو ينزل في سيول عظيمة. والمياه أيضًا تنبع من الأرض.</w:t>
      </w:r>
    </w:p>
    <w:p>
      <w:pPr>
        <w:bidi/>
      </w:pPr>
      <w:r>
        <w:rPr>
          <w:rtl/>
          <w:cs/>
          <w:lang w:val="ar_AE" w:bidi="ar_AE"/>
        </w:rPr>
      </w:r>
      <w:r>
        <w:rPr>
          <w:rtl/>
          <w:cs/>
          <w:lang w:val="ar_AE" w:bidi="ar_AE"/>
        </w:rPr>
        <w:t>أوقفوا التمثيل واسألوا زوجة نوح وأبنائه: "هل رأيتم مطرًا مثل هذا من قبل؟ كيف تصفون أنتم هذا المطر؟ قد تسمعون: "لم أرَ مطرًا من قبل"، أو "إنها تمطر بشدة كبيرة، ولا أستطيع أن أرى شيئًا هناك"، أو "هذا المطر شديد حقًا". اسألوا الناس الذين ليسوا في الفلك: "ماذا تظنون عن هذا المطر؟" قد تسمعون: "لم أرَ مطرًا مثل هذا من قبل"، أو "هذا المطر سيلحق ضررًا خطيرًا بهذه المنطقة"، أو "أحتاج الآن إلى العثور على أرض أعلى. فإن المياه ترتفع"، أو "نوح وعائلته في أمان في ذلك الفلك. أتمنى لو أنني استمعت أكثر"، أو "هذا الماء يرتفع بسرعة كبيرة، أخشى أن نموت". واصلوا التمثيل.</w:t>
      </w:r>
    </w:p>
    <w:p>
      <w:pPr>
        <w:bidi/>
      </w:pPr>
      <w:r>
        <w:rPr>
          <w:rtl/>
          <w:cs/>
          <w:lang w:val="ar_AE" w:bidi="ar_AE"/>
        </w:rPr>
      </w:r>
      <w:r>
        <w:rPr>
          <w:rtl/>
          <w:cs/>
          <w:lang w:val="ar_AE" w:bidi="ar_AE"/>
        </w:rPr>
        <w:t>في المشهد الرابع، يبدو أن الأحداث تتصاعد وتبدأ من جديد. نسمع أن نوح وعائلته يذهبون إلى الفلك. وكذلك جميع الحيوانات تدخل إلى الفلك. وبمجرد أن يكون الجميع في الفلك، يُغلق الله الباب.</w:t>
      </w:r>
    </w:p>
    <w:p>
      <w:pPr>
        <w:bidi/>
      </w:pPr>
      <w:r>
        <w:rPr>
          <w:rtl/>
          <w:cs/>
          <w:lang w:val="ar_AE" w:bidi="ar_AE"/>
        </w:rPr>
      </w:r>
      <w:r>
        <w:rPr>
          <w:rtl/>
          <w:cs/>
          <w:lang w:val="ar_AE" w:bidi="ar_AE"/>
        </w:rPr>
        <w:t>أوقفوا التمثيل واسألوا زوجة نوح: "ماذا شعرت عندما سمعتِ الباب وهو يُغلق؟" قد تسمعون: "كنت خائفة". أو: "أتمنى أن يكون أبي وإخوتي وأخواتي معي في هذا الفلك". أو: "أشعر بالأمان الشديد هنا في الفلك. وأعتقد أننا سنكون في أمان". اسألوا زوجات الأبناء: "كيف شعرتن عندما سمعتن الباب وهو يُغلق؟" قد تسمعون: "أتمنى أن يكون أبي وإخوتي هنا معنا". أو: "لأن الباب مُغلق لا يمكننا أن نغادر، ولا أحد آخر يستطيع أن يدخل". أو: "أنا لا أفهم ما يحدث". اسألوا الآخرين من الناس: "كيف شعرتم عندما رأيتم باب الفلك وهو يُغلق؟" قد تسمعون: "لماذا هم في ذلك الفلك؟ لا تُوجد مياه هنا". أو: "أظنهم مجانين ليركبوا ذلك الفلك مع جميع تلك الحيوانات". أو: "أنا لا أفهم لماذا يبنوا هذا الفلك ويضعون جميع هذه الحيوانات داخله". واصلوا التمثيل.</w:t>
      </w:r>
    </w:p>
    <w:p>
      <w:pPr>
        <w:bidi/>
      </w:pPr>
      <w:r>
        <w:rPr>
          <w:rtl/>
          <w:cs/>
          <w:lang w:val="ar_AE" w:bidi="ar_AE"/>
        </w:rPr>
      </w:r>
      <w:r>
        <w:rPr>
          <w:rtl/>
          <w:cs/>
          <w:lang w:val="ar_AE" w:bidi="ar_AE"/>
        </w:rPr>
        <w:t xml:space="preserve">في المشهد الخامس، لدينا وصف للطوفان. وإذ ارتفعت المياه، بدأ الفلك يطفو. وغطَّت المياه أعلى قمة بمقدار سبعة أمتار. وكل كائن على الأرض يمكنه أن يتنفس قد مات. والذين نجوا فقط هم الذين كانوا في الفلك. والحيوانات والطيور الوحيدة التي نجت هي التي كانت في الفلك. وقد غطَّت مياه الطوفان الأرض لمدة مئة وخمسين يومًا. </w:t>
      </w:r>
    </w:p>
    <w:p>
      <w:pPr>
        <w:bidi/>
      </w:pPr>
      <w:r>
        <w:rPr>
          <w:rtl/>
          <w:cs/>
          <w:lang w:val="ar_AE" w:bidi="ar_AE"/>
        </w:rPr>
      </w:r>
      <w:r>
        <w:rPr>
          <w:rtl/>
          <w:cs/>
          <w:lang w:val="ar_AE" w:bidi="ar_AE"/>
        </w:rPr>
        <w:t>أوقفوا التمثيل واسألوا نوح وأبنائه: "كيف شعرتم عندما رأيتم المياه وهي تغطي أعلى قمة وأدركتم أنكم وحدكم من نجوتم؟" قد تسمعون: "أنا حزين على هؤلاء الناس"، "نحن فرحون لأننا أحياء"، "لماذا كان على جميع هؤلاء الناس أن يموتوا؟" اسألوا زوجة نوح وزوجات أبنائه: "كيف شعرتن عندما رأيتن مياه الطوفان تغطي أعلى قمة؟" قد تسمعون: "أنا حزينة للغاية. لقد مات أبي وإخوتي الآن." أو: "لقد خسرنا كل شيء إلا ما كان لنا في هذا الفلك". أو: "كنت أتمنى أن يكونوا معنا". أو: "أنا سعيدة أننا في أمان".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يستخدم هذا المقطع اسمين </w:t>
      </w:r>
      <w:r>
        <w:rPr>
          <w:b/>
          <w:rtl/>
          <w:cs/>
          <w:lang w:val="ar_AE" w:bidi="ar_AE"/>
        </w:rPr>
        <w:t>لله</w:t>
      </w:r>
      <w:r>
        <w:rPr>
          <w:rtl/>
          <w:cs/>
          <w:lang w:val="ar_AE" w:bidi="ar_AE"/>
        </w:rPr>
        <w:t xml:space="preserve">. كلمة </w:t>
      </w:r>
      <w:r>
        <w:rPr>
          <w:rtl/>
          <w:cs/>
          <w:lang w:val="ar_AE" w:bidi="ar_AE"/>
        </w:rPr>
        <w:t>الرب</w:t>
      </w:r>
      <w:r>
        <w:rPr>
          <w:rtl/>
          <w:cs/>
          <w:lang w:val="ar_AE" w:bidi="ar_AE"/>
        </w:rPr>
        <w:t xml:space="preserve"> هو ترجمة لاسم الله العبري </w:t>
      </w:r>
      <w:r>
        <w:rPr>
          <w:b/>
          <w:rtl/>
          <w:cs/>
          <w:lang w:val="ar_AE" w:bidi="ar_AE"/>
        </w:rPr>
        <w:t>يهوه</w:t>
      </w:r>
      <w:r>
        <w:rPr>
          <w:rtl/>
          <w:cs/>
          <w:lang w:val="ar_AE" w:bidi="ar_AE"/>
        </w:rPr>
        <w:t xml:space="preserve">. استخدموا الكلمة ذاتها التي استخدمتموها في قصة الخليقة للإشارة إلى </w:t>
      </w:r>
      <w:r>
        <w:rPr>
          <w:rtl/>
          <w:cs/>
          <w:lang w:val="ar_AE" w:bidi="ar_AE"/>
        </w:rPr>
        <w:t>يهوه</w:t>
      </w:r>
      <w:r>
        <w:rPr>
          <w:rtl/>
          <w:cs/>
          <w:lang w:val="ar_AE" w:bidi="ar_AE"/>
        </w:rPr>
        <w:t xml:space="preserve">. استخدموا الاسم نفسه الذي استخدمتموه </w:t>
      </w:r>
      <w:r>
        <w:rPr>
          <w:rtl/>
          <w:cs/>
          <w:lang w:val="ar_AE" w:bidi="ar_AE"/>
        </w:rPr>
        <w:t>لله</w:t>
      </w:r>
      <w:r>
        <w:rPr>
          <w:rtl/>
          <w:cs/>
          <w:lang w:val="ar_AE" w:bidi="ar_AE"/>
        </w:rPr>
        <w:t xml:space="preserve"> عندما قابلتم كلمة الله في هذه القصة، وإذا أردتم مراجعة اختياراتكم، فإن قاموس الكلمات الرئيسية يناقش هذه الأسماء.</w:t>
      </w:r>
    </w:p>
    <w:p>
      <w:pPr>
        <w:bidi/>
      </w:pPr>
      <w:r>
        <w:rPr>
          <w:rtl/>
          <w:cs/>
          <w:lang w:val="ar_AE" w:bidi="ar_AE"/>
        </w:rPr>
      </w:r>
      <w:r>
        <w:rPr>
          <w:rtl/>
          <w:cs/>
          <w:lang w:val="ar_AE" w:bidi="ar_AE"/>
        </w:rPr>
        <w:t xml:space="preserve">ثم طلب الله من نوح أن يأخذ عائلته إلى الفلك. تستخدم معظم الترجمات كلمة </w:t>
      </w:r>
      <w:r>
        <w:rPr>
          <w:b/>
          <w:rtl/>
          <w:cs/>
          <w:lang w:val="ar_AE" w:bidi="ar_AE"/>
        </w:rPr>
        <w:t>أهل بيته</w:t>
      </w:r>
      <w:r>
        <w:rPr>
          <w:rtl/>
          <w:cs/>
          <w:lang w:val="ar_AE" w:bidi="ar_AE"/>
        </w:rPr>
        <w:t xml:space="preserve">. وهذا يعني الناس الذين كانوا يعيشون في بيت نوح. في هذا المقطع، كان أفراد العائلة الذين دخلوا الفلك هم نوح، وزوجة نوح، وأبناء نوح الثلاثة، سام وحام ويافث، وزوجاتهم: ما مجموعه ثمانية أشخاص. وبدلًا من استخدام كلمة قد تسبب الارتباك، يمكنكم فقط أن تقولوا من الذي دخل مع نوح إلى الفلك. وإذا كنتم بحاجة إلى مزيد من المعلومات، فإن تعبير </w:t>
      </w:r>
      <w:r>
        <w:rPr>
          <w:rtl/>
          <w:cs/>
          <w:lang w:val="ar_AE" w:bidi="ar_AE"/>
        </w:rPr>
        <w:t>أهل البيت</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ثم قال الله لنوح إنه قد وجده رجلًا </w:t>
      </w:r>
      <w:r>
        <w:rPr>
          <w:b/>
          <w:rtl/>
          <w:cs/>
          <w:lang w:val="ar_AE" w:bidi="ar_AE"/>
        </w:rPr>
        <w:t>بارًا</w:t>
      </w:r>
      <w:r>
        <w:rPr>
          <w:rtl/>
          <w:cs/>
          <w:lang w:val="ar_AE" w:bidi="ar_AE"/>
        </w:rPr>
        <w:t xml:space="preserve"> أو أن له علاقة صحيحة مع الله. استخدموا المصطلح ذاته الذي استخدمتموه في المقاطع السابقة للإشارة إلى كلمة </w:t>
      </w:r>
      <w:r>
        <w:rPr>
          <w:rtl/>
          <w:cs/>
          <w:lang w:val="ar_AE" w:bidi="ar_AE"/>
        </w:rPr>
        <w:t>بار</w:t>
      </w:r>
      <w:r>
        <w:rPr>
          <w:rtl/>
          <w:cs/>
          <w:lang w:val="ar_AE" w:bidi="ar_AE"/>
        </w:rPr>
        <w:t xml:space="preserve">. ويعطي قاموس الكلمات الرئيسية تفسيرًا لهذه الكلمة، ويقول الله إن نوح هو البار الوحيد في هذا </w:t>
      </w:r>
      <w:r>
        <w:rPr>
          <w:b/>
          <w:rtl/>
          <w:cs/>
          <w:lang w:val="ar_AE" w:bidi="ar_AE"/>
        </w:rPr>
        <w:t>الجيل</w:t>
      </w:r>
      <w:r>
        <w:rPr>
          <w:rtl/>
          <w:cs/>
          <w:lang w:val="ar_AE" w:bidi="ar_AE"/>
        </w:rPr>
        <w:t xml:space="preserve">. وكلمة الجيل هنا تعني الذين عاشوا في الوقت نفسه الذي عاش فيه نوح. وكلمة </w:t>
      </w:r>
      <w:r>
        <w:rPr>
          <w:rtl/>
          <w:cs/>
          <w:lang w:val="ar_AE" w:bidi="ar_AE"/>
        </w:rPr>
        <w:t>أجيال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طلب الله من نوح أن يضع سبعة أزواج من الحيوانات </w:t>
      </w:r>
      <w:r>
        <w:rPr>
          <w:rtl/>
          <w:cs/>
          <w:lang w:val="ar_AE" w:bidi="ar_AE"/>
        </w:rPr>
        <w:t>الطاهرة</w:t>
      </w:r>
      <w:r>
        <w:rPr>
          <w:rtl/>
          <w:cs/>
          <w:lang w:val="ar_AE" w:bidi="ar_AE"/>
        </w:rPr>
        <w:t xml:space="preserve"> في الفلك. ويقول قاموس الكلمات الرئيسية أن كونها طاهرة يعني أن الحيوانات كانت مناسبة لخدمة الله أو للأكل. وبما أن الله لم يُعط بعد تعليمات عن الحيوانات الطاهرة والنجسة، فقد اختار بعض المترجمين تعريف هذه الحيوانات على أنها تلك الصالحة للذبيحة والأكل.</w:t>
      </w:r>
    </w:p>
    <w:p>
      <w:pPr>
        <w:bidi/>
      </w:pPr>
      <w:r>
        <w:rPr>
          <w:rtl/>
          <w:cs/>
          <w:lang w:val="ar_AE" w:bidi="ar_AE"/>
        </w:rPr>
      </w:r>
      <w:r>
        <w:rPr>
          <w:rtl/>
          <w:cs/>
          <w:lang w:val="ar_AE" w:bidi="ar_AE"/>
        </w:rPr>
        <w:t>ويقول الله إنه سيمحو كل حي من الأرض.</w:t>
      </w:r>
    </w:p>
    <w:p>
      <w:pPr>
        <w:bidi/>
      </w:pPr>
      <w:r>
        <w:rPr>
          <w:rtl/>
          <w:cs/>
          <w:lang w:val="ar_AE" w:bidi="ar_AE"/>
        </w:rPr>
      </w:r>
      <w:r>
        <w:rPr>
          <w:rtl/>
          <w:cs/>
          <w:lang w:val="ar_AE" w:bidi="ar_AE"/>
        </w:rPr>
        <w:t>توقَّفوا هنا وناقشوا كفريق الترجمة: هل لديكم طريقة خاصة للقول إن كل الحياة كانت ستُدمَّر؟</w:t>
      </w:r>
    </w:p>
    <w:p>
      <w:pPr>
        <w:bidi/>
      </w:pPr>
      <w:r>
        <w:rPr>
          <w:rtl/>
          <w:cs/>
          <w:lang w:val="ar_AE" w:bidi="ar_AE"/>
        </w:rPr>
      </w:r>
      <w:r>
        <w:rPr>
          <w:rtl/>
          <w:cs/>
          <w:lang w:val="ar_AE" w:bidi="ar_AE"/>
        </w:rPr>
        <w:t>القسم التالي يُكمِل قليلًا ويصف المطر. وهذا الجزء هو شعر أو تعبير شعري.</w:t>
      </w:r>
    </w:p>
    <w:p>
      <w:pPr>
        <w:bidi/>
      </w:pPr>
      <w:r>
        <w:rPr>
          <w:rtl/>
          <w:cs/>
          <w:lang w:val="ar_AE" w:bidi="ar_AE"/>
        </w:rPr>
      </w:r>
      <w:r>
        <w:rPr>
          <w:rtl/>
          <w:cs/>
          <w:lang w:val="ar_AE" w:bidi="ar_AE"/>
        </w:rPr>
        <w:t>توقَّفوا هنا وناقشوا هذا مع فريق الترجمة. ما هي بعض الطرق الشعرية في لغتكم التي تصفون بها المطر الذي يسقط والمياه التي تصعد من الأرض؟ وبعض التعبيرات التي استخدمت تشمل: انفتحت طاقات السماء؛ وهطلت سيول من المطر. وانفتحت بوابات الفيضان من السماء وانسكبت الأمطار. وكلمة "السماء" هنا تشير إلى السماء التي فوقنا. وتعبير الينابيع التي انفجرت من الأرض أو المياه التي انطلقت من الأرض، هما مثالان لكيفية وصف ما حدث للأرض. وسقط المطر بشدّة وسرعة لدرجة أن الناس على الأرجح لم يستطيعوا الرؤية من خلاله.</w:t>
      </w:r>
    </w:p>
    <w:p>
      <w:pPr>
        <w:bidi/>
      </w:pPr>
      <w:r>
        <w:rPr>
          <w:rtl/>
          <w:cs/>
          <w:lang w:val="ar_AE" w:bidi="ar_AE"/>
        </w:rPr>
      </w:r>
      <w:r>
        <w:rPr>
          <w:rtl/>
          <w:cs/>
          <w:lang w:val="ar_AE" w:bidi="ar_AE"/>
        </w:rPr>
        <w:t xml:space="preserve">ثم لدينا وصف للطوفان ووصف للدمار. ومع سقوط المطر وتعاظم المياه من الأرض، بدأ الفلك يطفو. وارتفعت المياه حتى تغطَّت أعلى قمة جبل بسبعة أمتار من الماء. تستخدم بعض الترجمات كلمة </w:t>
      </w:r>
      <w:r>
        <w:rPr>
          <w:b/>
          <w:rtl/>
          <w:cs/>
          <w:lang w:val="ar_AE" w:bidi="ar_AE"/>
        </w:rPr>
        <w:t>ذراع</w:t>
      </w:r>
      <w:r>
        <w:rPr>
          <w:rtl/>
          <w:cs/>
          <w:lang w:val="ar_AE" w:bidi="ar_AE"/>
        </w:rPr>
        <w:t xml:space="preserve"> (وحدة القياس) كقياس. وهذا كان القياس الشائع في ذلك الوقت. ويشرح قاموس الكلمات الرئيسية أن </w:t>
      </w:r>
      <w:r>
        <w:rPr>
          <w:rtl/>
          <w:cs/>
          <w:lang w:val="ar_AE" w:bidi="ar_AE"/>
        </w:rPr>
        <w:t>الذراع</w:t>
      </w:r>
      <w:r>
        <w:rPr>
          <w:rtl/>
          <w:cs/>
          <w:lang w:val="ar_AE" w:bidi="ar_AE"/>
        </w:rPr>
        <w:t xml:space="preserve"> الواحد هو متوسط طول ذراع الرجل، أي حوالي 50 سنتيمترًا. ويمكنكم تحويل هذا القياس إلى وحدة قياس معروفة لشعبكم. والبعض قد يستخدم القدم والياردة. وآخرون يستخدمون المتر. وقد تكون هناك وحدة أخرى للقياس تستخدمونها في منطقتكم.</w:t>
      </w:r>
    </w:p>
    <w:p>
      <w:pPr>
        <w:bidi/>
      </w:pPr>
      <w:r>
        <w:rPr>
          <w:rtl/>
          <w:cs/>
          <w:lang w:val="ar_AE" w:bidi="ar_AE"/>
        </w:rPr>
      </w:r>
      <w:r>
        <w:rPr>
          <w:rtl/>
          <w:cs/>
          <w:lang w:val="ar_AE" w:bidi="ar_AE"/>
        </w:rPr>
        <w:t>ثم تكرر القصة أربع مرات أن كل حيوان وكل شخص على الأرض قد مات. وأنه فقط أولئك الذين كانوا في الفلك، هم من نجوا. وبقيت مياه الطوفان لمدة 150 يومًا.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8: 1–19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هذا المقطع هو وصف سردي لكيفية انتهاء الطوفان الذي دمر الأرض. في المقطع السابق، تخبرنا القصة كيف دخل نوح وعائلته وجميع الحيوانات إلى الفلك. ثم نزل المطر، وغطت مياه الطوفان الأرض، ومات كل ما هو حي في الطوفان. لكن نوح وعائلته وجميع الحيوانات التي في الفلك لم يموتوا. وبعد أربعين يومًا وليلة، توقف المطر. وغطَّت المياه أعلى قمة بمقدار سبعة أمتار. وكانت مياه الطوفان تغطي الأرض مدة مئة وخمسين يومًا. </w:t>
      </w:r>
    </w:p>
    <w:p>
      <w:pPr>
        <w:bidi/>
      </w:pPr>
      <w:r>
        <w:rPr>
          <w:rtl/>
          <w:cs/>
          <w:lang w:val="ar_AE" w:bidi="ar_AE"/>
        </w:rPr>
      </w:r>
      <w:r>
        <w:rPr>
          <w:rtl/>
          <w:cs/>
          <w:lang w:val="ar_AE" w:bidi="ar_AE"/>
        </w:rPr>
        <w:t>لكن الله تذكَّر نوح. وكلمة تذَكَّر هذه لا تعني أن الله كان قد نسي نوح. وكلمة "تذكَّر" في هذا المقطع ليست المقابل لكلمة "نسي". بل إن كلمة "تذكَّر" في هذا السياق تعني أن الله كان يقصد أن يُظهر رحمة لنوح وعائلته. وفي هذه المرحلة من القصة، كان لنوح وعائلته والحيوانات فقط ما كان لديهم (من طعام) في الفلك من أجل البقاء. وإذا لم تنتهي مياه الطوفان، فقد يموتوا. ولأن الله يريد أن يظهر الرحمة لنوح، فقد أرسل الله ريحًا لتهب على الأرض. ونحن لا نعرف اليوم الدقيق الذي أرسل فيه الله الريح. تساعد الرياح على تبخر أو جفاف الماء. فعندما تعلّقون ثيابكم في يوم عاصف، تجف ثيابكم بسرعة أكبر.</w:t>
      </w:r>
    </w:p>
    <w:p>
      <w:pPr>
        <w:bidi/>
      </w:pPr>
      <w:r>
        <w:rPr>
          <w:rtl/>
          <w:cs/>
          <w:lang w:val="ar_AE" w:bidi="ar_AE"/>
        </w:rPr>
      </w:r>
      <w:r>
        <w:rPr>
          <w:rtl/>
          <w:cs/>
          <w:lang w:val="ar_AE" w:bidi="ar_AE"/>
        </w:rPr>
        <w:t>وتذكَّر الله أيضًا جميع الوحوش والماشية التي كانت مع نوح في الفلك. والوحوش هي حيوانات برية – حيوانات لا تُروَّض. الأسود والنمور والفهود هي حيوانات برية. وتشير كلمة الماشية إلى الحيوانات الأليفة أو الحيوانات التي نستخدمها في الزراعة. وهي تُعتبر أيضًا الحيوانات الطاهرة التي تُستخدم للذبيحة. وهم ليسوا من الحيوانات البرية. فالخراف والماعز والخيول والأبقار والدجاج هي أنواع من الحيوانات المنزلية المستأنسة.</w:t>
      </w:r>
    </w:p>
    <w:p>
      <w:pPr>
        <w:bidi/>
      </w:pPr>
      <w:r>
        <w:rPr>
          <w:rtl/>
          <w:cs/>
          <w:lang w:val="ar_AE" w:bidi="ar_AE"/>
        </w:rPr>
      </w:r>
      <w:r>
        <w:rPr>
          <w:rtl/>
          <w:cs/>
          <w:lang w:val="ar_AE" w:bidi="ar_AE"/>
        </w:rPr>
        <w:t>ناقشوا في مجموعتكم: ما هي الطريقة الشائعة للإشارة إلى هاتين الفئتين من الحيوانات في لغتكم؟</w:t>
      </w:r>
    </w:p>
    <w:p>
      <w:pPr>
        <w:bidi/>
      </w:pPr>
      <w:r>
        <w:rPr>
          <w:rtl/>
          <w:cs/>
          <w:lang w:val="ar_AE" w:bidi="ar_AE"/>
        </w:rPr>
      </w:r>
      <w:r>
        <w:rPr>
          <w:rtl/>
          <w:cs/>
          <w:lang w:val="ar_AE" w:bidi="ar_AE"/>
        </w:rPr>
        <w:t>في المقطع السابق، تُستخدم الأوصاف الشعرية لوصف المياه التي تصعد من الأرض والمياه الساقطة من السماء. وفي هذا المقطع، تتواصل التعبيرات الشعرية. ولأن المطر توقف كما توقَّف الماء الآتي من الأرض، فإن الماء الذي على الأرض كان يمكنه أن يتبخر بوتيرة أسرع. لقد فعل الله ثلاثة أشياء هنا ليوقف الطوفان.</w:t>
      </w:r>
    </w:p>
    <w:p>
      <w:pPr>
        <w:pStyle w:val="ListBullet"/>
        <w:bidi/>
        <w:spacing w:line="240" w:lineRule="auto"/>
        <w:ind w:left="720"/>
      </w:pPr>
      <w:r>
        <w:rPr>
          <w:rtl/>
          <w:cs/>
          <w:lang w:val="ar_AE" w:bidi="ar_AE"/>
        </w:rPr>
      </w:r>
      <w:r>
        <w:rPr>
          <w:rtl/>
          <w:cs/>
          <w:lang w:val="ar_AE" w:bidi="ar_AE"/>
        </w:rPr>
        <w:t>أرسل ريحًا لتساعد في تبخير الماء بعيدًا.</w:t>
      </w:r>
    </w:p>
    <w:p>
      <w:pPr>
        <w:pStyle w:val="ListBullet"/>
        <w:bidi/>
        <w:spacing w:line="240" w:lineRule="auto"/>
        <w:ind w:left="720"/>
      </w:pPr>
      <w:r>
        <w:rPr>
          <w:rtl/>
          <w:cs/>
          <w:lang w:val="ar_AE" w:bidi="ar_AE"/>
        </w:rPr>
      </w:r>
      <w:r>
        <w:rPr>
          <w:rtl/>
          <w:cs/>
          <w:lang w:val="ar_AE" w:bidi="ar_AE"/>
        </w:rPr>
        <w:t>وأوقف المياه من الخروج من الأرض أو من ينابيع الغمر.</w:t>
      </w:r>
    </w:p>
    <w:p>
      <w:pPr>
        <w:pStyle w:val="ListBullet"/>
        <w:bidi/>
        <w:spacing w:line="240" w:lineRule="auto"/>
        <w:ind w:left="720"/>
      </w:pPr>
      <w:r>
        <w:rPr>
          <w:rtl/>
          <w:cs/>
          <w:lang w:val="ar_AE" w:bidi="ar_AE"/>
        </w:rPr>
      </w:r>
      <w:r>
        <w:rPr>
          <w:rtl/>
          <w:cs/>
          <w:lang w:val="ar_AE" w:bidi="ar_AE"/>
        </w:rPr>
        <w:t>وأوقف سقوط المطر من السماء مثل الفيضان.</w:t>
      </w:r>
    </w:p>
    <w:p>
      <w:pPr>
        <w:bidi/>
      </w:pPr>
      <w:r>
        <w:rPr>
          <w:rtl/>
          <w:cs/>
          <w:lang w:val="ar_AE" w:bidi="ar_AE"/>
        </w:rPr>
      </w:r>
      <w:r>
        <w:rPr>
          <w:rtl/>
          <w:cs/>
          <w:lang w:val="ar_AE" w:bidi="ar_AE"/>
        </w:rPr>
        <w:t>وبمساعدة هذه الأفعال، استغرق الأمر 150 يومًا حتى تنحسر المياه وتجف الأرض. وهذه ليست 150 يومًا مضافة إلى 150 يومًا في المقطع السابق. فعندما يُقال إن الله ذكَر نوحًا، فإن هذا يعني أن الله بدأ بأعمال إبعاد المياه بعد أن انتهى أربعين يومًا وأربعين ليلة من المطر. وفي ذلك الوقت، كان كل شيء مغطَّى بسبعة أمتار من الماء. وبسبب أفعال الله، كان هذا يستغرق 150 يومًا حتى تنحسر المياه. ولم يأخذ الله كل المياه من الأرض. فإن الأنهار والبحيرات والمحيطات كانت لا تزل تحتفظ بمياهها. لكن المياه الأخرى تبخرت إلى السماء. وهذا يترك أرضًا جافة للأشجار والنباتات.</w:t>
      </w:r>
    </w:p>
    <w:p>
      <w:pPr>
        <w:bidi/>
      </w:pPr>
      <w:r>
        <w:rPr>
          <w:rtl/>
          <w:cs/>
          <w:lang w:val="ar_AE" w:bidi="ar_AE"/>
        </w:rPr>
      </w:r>
      <w:r>
        <w:rPr>
          <w:rtl/>
          <w:cs/>
          <w:lang w:val="ar_AE" w:bidi="ar_AE"/>
        </w:rPr>
        <w:t>ويخبرنا المقطع الوقت بطريقتين. فهو يقول إن الماء كان على الأرض 150 يومًا. وفي المقطع السابق، علمنا أن المطر بدأ في اليوم السابع عشر من الشهر الثاني. وفي هذا المقطع، جاء الفلك ليستقر على الأرض في اليوم السابع عشر من الشهر السابع – أي بعد خمسة أشهر. وقِسمة الـ 150 يومًا ب30 يومًا يُسفر أيضًا عن خمسة أشهر. فقد طفا نوح والذين معه في الفلك مدة خمسة أشهر. وتستخدم بعض الترجمات كلمة "خمسة أشهر"، في حين تحتفظ الترجمات الأخرى بالتحديد بتعيينها للشهر السابع واليوم السابع عشر.</w:t>
      </w:r>
    </w:p>
    <w:p>
      <w:pPr>
        <w:bidi/>
      </w:pPr>
      <w:r>
        <w:rPr>
          <w:rtl/>
          <w:cs/>
          <w:lang w:val="ar_AE" w:bidi="ar_AE"/>
        </w:rPr>
      </w:r>
      <w:r>
        <w:rPr>
          <w:rtl/>
          <w:cs/>
          <w:lang w:val="ar_AE" w:bidi="ar_AE"/>
        </w:rPr>
        <w:t>ناقشوا في مجموعتكم: كيف يحسب شعبكم الوقت ويسجلونه؟ وما هي الطريقة لقول طول الزمن أو المدة التي تكون أكثر منطقية لهم؟</w:t>
      </w:r>
    </w:p>
    <w:p>
      <w:pPr>
        <w:bidi/>
      </w:pPr>
      <w:r>
        <w:rPr>
          <w:rtl/>
          <w:cs/>
          <w:lang w:val="ar_AE" w:bidi="ar_AE"/>
        </w:rPr>
      </w:r>
      <w:r>
        <w:rPr>
          <w:rtl/>
          <w:cs/>
          <w:lang w:val="ar_AE" w:bidi="ar_AE"/>
        </w:rPr>
        <w:t>وقد استقر الفلك على جبال أراراط. وأراراط هو جبل يبلغ ارتفاعه 17000 قدمًا أو ما يقرب من 5200 مترًا. وهو يقع في تركيا. وهناك مجموعة من الجبال التي تمتد من تركيا إلى شمال إيران وتدعى جبال أراراط. ولا أحد يعرف بالضبط أين استقر الفلك.</w:t>
      </w:r>
    </w:p>
    <w:p>
      <w:pPr>
        <w:bidi/>
      </w:pPr>
      <w:r>
        <w:rPr>
          <w:rtl/>
          <w:cs/>
          <w:lang w:val="ar_AE" w:bidi="ar_AE"/>
        </w:rPr>
      </w:r>
      <w:r>
        <w:rPr>
          <w:rtl/>
          <w:cs/>
          <w:lang w:val="ar_AE" w:bidi="ar_AE"/>
        </w:rPr>
        <w:t>اعرضوا خريطة لمنطقة جبل أراراط التي تشمل سلسلة الجبال.</w:t>
      </w:r>
    </w:p>
    <w:p>
      <w:pPr>
        <w:bidi/>
      </w:pPr>
      <w:r>
        <w:rPr>
          <w:rtl/>
          <w:cs/>
          <w:lang w:val="ar_AE" w:bidi="ar_AE"/>
        </w:rPr>
      </w:r>
      <w:r>
        <w:rPr>
          <w:rtl/>
          <w:cs/>
          <w:lang w:val="ar_AE" w:bidi="ar_AE"/>
        </w:rPr>
        <w:t>اعرضوا صورة لسلسلة الجبال.</w:t>
      </w:r>
    </w:p>
    <w:p>
      <w:pPr>
        <w:bidi/>
      </w:pPr>
      <w:r>
        <w:rPr>
          <w:rtl/>
          <w:cs/>
          <w:lang w:val="ar_AE" w:bidi="ar_AE"/>
        </w:rPr>
      </w:r>
      <w:r>
        <w:rPr>
          <w:rtl/>
          <w:cs/>
          <w:lang w:val="ar_AE" w:bidi="ar_AE"/>
        </w:rPr>
        <w:t>يبدأ المقطع بالحديث عن مقدار الوقت الذي انتظر فيه نوح في الفلك. أولًا، بعد أن توقف الفلك على الأرض الجافة، انتظر نوح شهرين ونصف حتى يتمكن من رؤية قمم الجبال الأخرى. ثم انتظر نوح أربعين يومًا أخرى وفتح النافذة. وقد أطلق نوح غرابًا. وقد طار الغراب مترددًا. والغراب هو إحدى الطيور التي تُعتبر نجسة لأنه يأكل الحيوانات الميتة. وأطلق نوح أيضًا حمامة، لكن الحمامة عادت إلى الفلك.</w:t>
      </w:r>
    </w:p>
    <w:p>
      <w:pPr>
        <w:bidi/>
      </w:pPr>
      <w:r>
        <w:rPr>
          <w:rtl/>
          <w:cs/>
          <w:lang w:val="ar_AE" w:bidi="ar_AE"/>
        </w:rPr>
      </w:r>
      <w:r>
        <w:rPr>
          <w:rtl/>
          <w:cs/>
          <w:lang w:val="ar_AE" w:bidi="ar_AE"/>
        </w:rPr>
        <w:t>اعرضوا صورة لغراب. واعرضوا صورة لحمامة.</w:t>
      </w:r>
    </w:p>
    <w:p>
      <w:pPr>
        <w:bidi/>
      </w:pPr>
      <w:r>
        <w:rPr>
          <w:rtl/>
          <w:cs/>
          <w:lang w:val="ar_AE" w:bidi="ar_AE"/>
        </w:rPr>
      </w:r>
      <w:r>
        <w:rPr>
          <w:rtl/>
          <w:cs/>
          <w:lang w:val="ar_AE" w:bidi="ar_AE"/>
        </w:rPr>
        <w:t xml:space="preserve">تعود الحمامة إلى الفلك. فيعرف نوح أن الأرض لا تزل مغطَّاة بالمياه. وينتظر نوح سبعة أيام ويرسل الحمامة مرة أخرى. وهذه المرة تعود الحمامة بورقة زيتون في منقارها. فيفهم نوح من هذا أن مياه الطوفان كانت قد انتهت تقريبًا وأن بعض الأشجار بدأت تنمو مرة أخرى. وينتظر نوح سبعة أيام أخرى ويرسل حمامة مرة ثانية. وهذه المرة لا تعود الحمامة. </w:t>
      </w:r>
    </w:p>
    <w:p>
      <w:pPr>
        <w:bidi/>
      </w:pPr>
      <w:r>
        <w:rPr>
          <w:rtl/>
          <w:cs/>
          <w:lang w:val="ar_AE" w:bidi="ar_AE"/>
        </w:rPr>
      </w:r>
      <w:r>
        <w:rPr>
          <w:rtl/>
          <w:cs/>
          <w:lang w:val="ar_AE" w:bidi="ar_AE"/>
        </w:rPr>
        <w:t>اعرضوا صورة لشجرة الزيتون وأوراق الزيتون.</w:t>
      </w:r>
    </w:p>
    <w:p>
      <w:pPr>
        <w:bidi/>
      </w:pPr>
      <w:r>
        <w:rPr>
          <w:rtl/>
          <w:cs/>
          <w:lang w:val="ar_AE" w:bidi="ar_AE"/>
        </w:rPr>
      </w:r>
      <w:r>
        <w:rPr>
          <w:rtl/>
          <w:cs/>
          <w:lang w:val="ar_AE" w:bidi="ar_AE"/>
        </w:rPr>
        <w:t>وفي هذا التوقيت، أصبح نوح ابن 601 سنة. وكان نوح يعرف أن الأرض كانت جافة تقريبًا. لكن نوح ينتظر شهرين آخرين. فأصبحت الأرض جافة. ولم يخرج نوح من الفلك حتى يطلب الله منه أن يخرج. وقال الله لنوح: "اخرج من الفلك، فيخرج الجميع من الفلك". ويطلب الله من نوح أن يُطلق جميع الحيوانات والطيور حتى تتمكن من أن تتكاثر وتملأ الأرض. وكلمة "تتكاثر" تعني أن الحيوانات ستنجب أطفالًا ينجبون بدورهم أطفالًا أخرين. لذلك خرج نوح وزوجته وأبنائه ونساء أبنائه وجميع الحيوانات من الفلك.</w:t>
      </w:r>
    </w:p>
    <w:p>
      <w:pPr>
        <w:bidi/>
      </w:pPr>
      <w:r>
        <w:rPr>
          <w:rtl/>
          <w:cs/>
          <w:lang w:val="ar_AE" w:bidi="ar_AE"/>
        </w:rPr>
      </w:r>
      <w:r>
        <w:rPr>
          <w:rtl/>
          <w:cs/>
          <w:lang w:val="ar_AE" w:bidi="ar_AE"/>
        </w:rPr>
        <w:t>تناقشوا كفريق للترجمة: يذكر المقطع هذه الأرقام المحددة للأوقات التي انتظرها نوح، أو التي استمر فيها الطوفان. لماذا تعتقدون أن الله قد ذكر جميع هذه الأرقام في هذا المقطع؟</w:t>
      </w:r>
    </w:p>
    <w:p>
      <w:pPr>
        <w:bidi/>
      </w:pPr>
      <w:r>
        <w:rPr>
          <w:rtl/>
          <w:cs/>
          <w:lang w:val="ar_AE" w:bidi="ar_AE"/>
        </w:rPr>
      </w:r>
      <w:r>
        <w:rPr>
          <w:rtl/>
          <w:cs/>
          <w:lang w:val="ar_AE" w:bidi="ar_AE"/>
        </w:rPr>
        <w:t>ناقشوا في الفريق كيف كان شكل الحياة لنوح وعائلته خلال تلك السنة التي كانوا فيها في الفلك. تخيّلوا أنكم كنت في الفلك لأكثر من سنة. ما هو أول شيء ستفعلونه بعد أن تخرجوا من الفلك؟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في المشهد الأول، يتوقف المطر، لكن الأرض مغطاة بمياه الطوفان. وكان الفلك يسير على وجه المياه. ثم بدأت مياه الطوفان تتناقص تدريجيًا. وبعد 150 يومًا من ذلك، يصل الفلك إلى جبال أراراط.</w:t>
      </w:r>
    </w:p>
    <w:p>
      <w:pPr>
        <w:bidi/>
      </w:pPr>
      <w:r>
        <w:rPr>
          <w:rtl/>
          <w:cs/>
          <w:lang w:val="ar_AE" w:bidi="ar_AE"/>
        </w:rPr>
      </w:r>
      <w:r>
        <w:rPr>
          <w:b/>
          <w:rtl/>
          <w:cs/>
          <w:lang w:val="ar_AE" w:bidi="ar_AE"/>
        </w:rPr>
        <w:t>المشهد الثاني:</w:t>
      </w:r>
      <w:r>
        <w:rPr>
          <w:rtl/>
          <w:cs/>
          <w:lang w:val="ar_AE" w:bidi="ar_AE"/>
        </w:rPr>
        <w:t xml:space="preserve"> بعد أن استقر الفلك على جانب الجبل، ينتظر نوح أربعين يومًا. ثم يُرسل نوح طيورًا ليرى ما إذا كانت الأرض قد جفت أم لا. وعندما لم تعد الحمامة، ينتظر نوح شهرين آخريين. وصارت الأرض جافة. </w:t>
      </w:r>
    </w:p>
    <w:p>
      <w:pPr>
        <w:bidi/>
      </w:pPr>
      <w:r>
        <w:rPr>
          <w:rtl/>
          <w:cs/>
          <w:lang w:val="ar_AE" w:bidi="ar_AE"/>
        </w:rPr>
      </w:r>
      <w:r>
        <w:rPr>
          <w:b/>
          <w:rtl/>
          <w:cs/>
          <w:lang w:val="ar_AE" w:bidi="ar_AE"/>
        </w:rPr>
        <w:t>المشهد الثالث:</w:t>
      </w:r>
      <w:r>
        <w:rPr>
          <w:rtl/>
          <w:cs/>
          <w:lang w:val="ar_AE" w:bidi="ar_AE"/>
        </w:rPr>
        <w:t xml:space="preserve"> يخبر الله نوح أن يخرج من الفلك. يطيع نوح الله وتخرج كل عائلته وكذلك جميع الحيوانات من الفلك.</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 سام وحام ويافث</w:t>
      </w:r>
    </w:p>
    <w:p>
      <w:pPr>
        <w:pStyle w:val="ListBullet"/>
        <w:bidi/>
        <w:spacing w:line="240" w:lineRule="auto"/>
        <w:ind w:left="720"/>
      </w:pPr>
      <w:r>
        <w:rPr>
          <w:rtl/>
          <w:cs/>
          <w:lang w:val="ar_AE" w:bidi="ar_AE"/>
        </w:rPr>
      </w:r>
      <w:r>
        <w:rPr>
          <w:rtl/>
          <w:cs/>
          <w:lang w:val="ar_AE" w:bidi="ar_AE"/>
        </w:rPr>
        <w:t>زوجات الأبناء الثلاثة</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b/>
          <w:rtl/>
          <w:cs/>
          <w:lang w:val="ar_AE" w:bidi="ar_AE"/>
        </w:rPr>
        <w:t>المشهد الأول</w:t>
      </w:r>
      <w:r>
        <w:rPr>
          <w:rtl/>
          <w:cs/>
          <w:lang w:val="ar_AE" w:bidi="ar_AE"/>
        </w:rPr>
        <w:t>: مع أن العالم كان مغطَّى بالماء، إلا أن الله ذَكَر نوح.</w:t>
      </w:r>
    </w:p>
    <w:p>
      <w:pPr>
        <w:bidi/>
      </w:pPr>
      <w:r>
        <w:rPr>
          <w:rtl/>
          <w:cs/>
          <w:lang w:val="ar_AE" w:bidi="ar_AE"/>
        </w:rPr>
      </w:r>
      <w:r>
        <w:rPr>
          <w:rtl/>
          <w:cs/>
          <w:lang w:val="ar_AE" w:bidi="ar_AE"/>
        </w:rPr>
        <w:t>توقَّفوا هنا وناقشوا مع فريقكم: كيف سنُظهِر في لغتنا التباين بين الطوفان الذي يغطي الأرض وتذكُّر الله لنوح وللذين في الفلك؟</w:t>
      </w:r>
    </w:p>
    <w:p>
      <w:pPr>
        <w:bidi/>
      </w:pPr>
      <w:r>
        <w:rPr>
          <w:rtl/>
          <w:cs/>
          <w:lang w:val="ar_AE" w:bidi="ar_AE"/>
        </w:rPr>
      </w:r>
      <w:r>
        <w:rPr>
          <w:rtl/>
          <w:cs/>
          <w:lang w:val="ar_AE" w:bidi="ar_AE"/>
        </w:rPr>
        <w:t>كان نوح وعائلته والحيوانات في الفلك. وقد توقف المطر. وكانت المياه تُغطي أعلى قمة بمقدار سبعة أمتار. لقد مات كل كائن حي ما عدا الذين في الفلك. ويطفو الفلك. ثم بعد أن يتوقف المطر، يُرسل الله ريحًا لتهب على الأرض كي تجف المياه. أيضًا يُوقف الله الماء الذي كان ينبع من الأرض. كما أوقف الله المطر. وتبدأ المياه في الرجوع رجوعًا متواليًا. ويستغرق الأمر 150 يومًا أو 5 أشهر حتى تظهر الأرض. ويأتي الفلك ليستقر على جبل من جبال أراراط. ويستغرق الأمر 75 يومًا أخرى لتظهر القمم الأخرى في سلسلة الجبال.</w:t>
      </w:r>
    </w:p>
    <w:p>
      <w:pPr>
        <w:bidi/>
      </w:pPr>
      <w:r>
        <w:rPr>
          <w:rtl/>
          <w:cs/>
          <w:lang w:val="ar_AE" w:bidi="ar_AE"/>
        </w:rPr>
      </w:r>
      <w:r>
        <w:rPr>
          <w:b/>
          <w:rtl/>
          <w:cs/>
          <w:lang w:val="ar_AE" w:bidi="ar_AE"/>
        </w:rPr>
        <w:t>المشهد الثاني:</w:t>
      </w:r>
      <w:r>
        <w:rPr>
          <w:rtl/>
          <w:cs/>
          <w:lang w:val="ar_AE" w:bidi="ar_AE"/>
        </w:rPr>
        <w:t xml:space="preserve"> ينتظر نوح في الفلك أربعين يومًا أخرى بعد ظهور هذه القمم. ويفتح نوح نافذة (طاقة) كان قد صنعها في الفلك. ثم يُرسل نوح غرابًا وحمامة ليرى ما إذا كانت الأشياء تنمو مرة أخرى. ويطير الغراب فوق الأرض. لكن الحمامة تعود إلى الفلك. فإن الحمامة لم تستطع أن تجد مكانًا لتهبط فيه لأن الأرض كانت لا تزل مغطاة بالماء. ينتظر نوح سبعة أيام ويرسل حمامة مرة أخرى. وهذه المرة تعود الحمامة بورقة زيتون في منقارها. وبسبب ورقة الزيتون، يدرك نوح أن مياه الطوفان كادت أن تزول. وبعد سبعة أيام أخرى، يُرسل نوح حمامة إلى الخارج. وهذه المرة لا تعود الحمامة إلى الفلك.</w:t>
      </w:r>
    </w:p>
    <w:p>
      <w:pPr>
        <w:bidi/>
      </w:pPr>
      <w:r>
        <w:rPr>
          <w:rtl/>
          <w:cs/>
          <w:lang w:val="ar_AE" w:bidi="ar_AE"/>
        </w:rPr>
      </w:r>
      <w:r>
        <w:rPr>
          <w:b/>
          <w:rtl/>
          <w:cs/>
          <w:lang w:val="ar_AE" w:bidi="ar_AE"/>
        </w:rPr>
        <w:t>المشهد الثالث:</w:t>
      </w:r>
      <w:r>
        <w:rPr>
          <w:rtl/>
          <w:cs/>
          <w:lang w:val="ar_AE" w:bidi="ar_AE"/>
        </w:rPr>
        <w:t xml:space="preserve"> نوح الآن ابن 601 سنة. وكان نوح قادرًا على رؤية الأرض الجافة من نافذة الفلك. ولقد أمضى نوح وعائلته والحيوانات في الفلك مدة عشرة أشهر ونصف. وينتظر نوح شهرين آخرين. وأخيرًا أصبحت الأرض جافةً. تتضمن هذه الرواية عن نهاية الطوفان مجموعات عديدة من أرقام الأيام أو الأشهر التي قضاها نوح وعائلته في الفلك.</w:t>
      </w:r>
    </w:p>
    <w:p>
      <w:pPr>
        <w:bidi/>
      </w:pPr>
      <w:r>
        <w:rPr>
          <w:rtl/>
          <w:cs/>
          <w:lang w:val="ar_AE" w:bidi="ar_AE"/>
        </w:rPr>
      </w:r>
      <w:r>
        <w:rPr>
          <w:rtl/>
          <w:cs/>
          <w:lang w:val="ar_AE" w:bidi="ar_AE"/>
        </w:rPr>
        <w:t>أربعون يومًا من المطر</w:t>
      </w:r>
    </w:p>
    <w:p>
      <w:pPr>
        <w:pStyle w:val="ListBullet"/>
        <w:bidi/>
        <w:spacing w:line="240" w:lineRule="auto"/>
        <w:ind w:left="720"/>
      </w:pPr>
      <w:r>
        <w:rPr>
          <w:rtl/>
          <w:cs/>
          <w:lang w:val="ar_AE" w:bidi="ar_AE"/>
        </w:rPr>
      </w:r>
      <w:r>
        <w:rPr>
          <w:rtl/>
          <w:cs/>
          <w:lang w:val="ar_AE" w:bidi="ar_AE"/>
        </w:rPr>
        <w:t>150 يومًا أو 5 أشهر في الفلك الطافي، ثم يستقر الفلك على جانب جبل.</w:t>
      </w:r>
    </w:p>
    <w:p>
      <w:pPr>
        <w:pStyle w:val="ListBullet"/>
        <w:bidi/>
        <w:spacing w:line="240" w:lineRule="auto"/>
        <w:ind w:left="720"/>
      </w:pPr>
      <w:r>
        <w:rPr>
          <w:rtl/>
          <w:cs/>
          <w:lang w:val="ar_AE" w:bidi="ar_AE"/>
        </w:rPr>
      </w:r>
      <w:r>
        <w:rPr>
          <w:rtl/>
          <w:cs/>
          <w:lang w:val="ar_AE" w:bidi="ar_AE"/>
        </w:rPr>
        <w:t>75 يومًا أو شهرين ونصف بعد أن استقر الفلك، وكان نوح قادرًا على رؤية قمم أخرى.</w:t>
      </w:r>
    </w:p>
    <w:p>
      <w:pPr>
        <w:pStyle w:val="ListBullet"/>
        <w:bidi/>
        <w:spacing w:line="240" w:lineRule="auto"/>
        <w:ind w:left="720"/>
      </w:pPr>
      <w:r>
        <w:rPr>
          <w:rtl/>
          <w:cs/>
          <w:lang w:val="ar_AE" w:bidi="ar_AE"/>
        </w:rPr>
      </w:r>
      <w:r>
        <w:rPr>
          <w:rtl/>
          <w:cs/>
          <w:lang w:val="ar_AE" w:bidi="ar_AE"/>
        </w:rPr>
        <w:t xml:space="preserve">وبعد أربعين يومًا من رؤية هذه القُمم، استطاع نوح أن يرى الأرض. ثم يرسل نوح الغراب والحمامة إلى الخارج. وتعود الحمامة. </w:t>
      </w:r>
    </w:p>
    <w:p>
      <w:pPr>
        <w:pStyle w:val="ListBullet"/>
        <w:bidi/>
        <w:spacing w:line="240" w:lineRule="auto"/>
        <w:ind w:left="720"/>
      </w:pPr>
      <w:r>
        <w:rPr>
          <w:rtl/>
          <w:cs/>
          <w:lang w:val="ar_AE" w:bidi="ar_AE"/>
        </w:rPr>
      </w:r>
      <w:r>
        <w:rPr>
          <w:rtl/>
          <w:cs/>
          <w:lang w:val="ar_AE" w:bidi="ar_AE"/>
        </w:rPr>
        <w:t xml:space="preserve">وبعد سبعة أيام، يُرسل نوح الحمامة مرة أخرى فترجع إليه. </w:t>
      </w:r>
    </w:p>
    <w:p>
      <w:pPr>
        <w:pStyle w:val="ListBullet"/>
        <w:bidi/>
        <w:spacing w:line="240" w:lineRule="auto"/>
        <w:ind w:left="720"/>
      </w:pPr>
      <w:r>
        <w:rPr>
          <w:rtl/>
          <w:cs/>
          <w:lang w:val="ar_AE" w:bidi="ar_AE"/>
        </w:rPr>
      </w:r>
      <w:r>
        <w:rPr>
          <w:rtl/>
          <w:cs/>
          <w:lang w:val="ar_AE" w:bidi="ar_AE"/>
        </w:rPr>
        <w:t>ثم بعد سبعة أيام أخرى، أرسل نوح الحمامة مرة أخرى لكنها لم ترجع إليه.</w:t>
      </w:r>
    </w:p>
    <w:p>
      <w:pPr>
        <w:pStyle w:val="ListBullet"/>
        <w:bidi/>
        <w:spacing w:line="240" w:lineRule="auto"/>
        <w:ind w:left="720"/>
      </w:pPr>
      <w:r>
        <w:rPr>
          <w:rtl/>
          <w:cs/>
          <w:lang w:val="ar_AE" w:bidi="ar_AE"/>
        </w:rPr>
      </w:r>
      <w:r>
        <w:rPr>
          <w:rtl/>
          <w:cs/>
          <w:lang w:val="ar_AE" w:bidi="ar_AE"/>
        </w:rPr>
        <w:t>وينتظر نوح 60 يومًا أخرى أو شهرين. ثم يقول الله له أن يخرج من الفلك.</w:t>
      </w:r>
    </w:p>
    <w:p>
      <w:pPr>
        <w:bidi/>
      </w:pPr>
      <w:r>
        <w:rPr>
          <w:rtl/>
          <w:cs/>
          <w:lang w:val="ar_AE" w:bidi="ar_AE"/>
        </w:rPr>
      </w:r>
      <w:r>
        <w:rPr>
          <w:rtl/>
          <w:cs/>
          <w:lang w:val="ar_AE" w:bidi="ar_AE"/>
        </w:rPr>
        <w:t>مجموع كل الأيام 379 يومًا أو 12 شهرًا ونصف.</w:t>
      </w:r>
    </w:p>
    <w:p>
      <w:pPr>
        <w:bidi/>
      </w:pPr>
      <w:r>
        <w:rPr>
          <w:rtl/>
          <w:cs/>
          <w:lang w:val="ar_AE" w:bidi="ar_AE"/>
        </w:rPr>
      </w:r>
      <w:r>
        <w:rPr>
          <w:rtl/>
          <w:cs/>
          <w:lang w:val="ar_AE" w:bidi="ar_AE"/>
        </w:rPr>
        <w:t>ناقشوا في المجموعة: لماذا هذه الأرقام مهمة؟ وكيف تشير ثقافتكم إلى أن الوقت الذي يتم تقضيته في الانتظار لشيء ما يكون مهمًا؟ كيف يمكنكم ترجمة هذه الأرقام بطريقة لا تُربك أحد؟</w:t>
      </w:r>
    </w:p>
    <w:p>
      <w:pPr>
        <w:bidi/>
      </w:pPr>
      <w:r>
        <w:rPr>
          <w:rtl/>
          <w:cs/>
          <w:lang w:val="ar_AE" w:bidi="ar_AE"/>
        </w:rPr>
      </w:r>
      <w:r>
        <w:rPr>
          <w:rtl/>
          <w:cs/>
          <w:lang w:val="ar_AE" w:bidi="ar_AE"/>
        </w:rPr>
        <w:t>ومع ذِكْر كل رقم، يتم إخبارنا ما كان نوح يفعله في ذلك الوقت. وستحتاجون إلى كلمة تصف مرور الزمن أو كلمة تربط الأوقات. يستخدم النص كلمات مثل: بعد، ثم، لاحقًا، أخرى، إلخ.</w:t>
      </w:r>
    </w:p>
    <w:p>
      <w:pPr>
        <w:bidi/>
      </w:pPr>
      <w:r>
        <w:rPr>
          <w:rtl/>
          <w:cs/>
          <w:lang w:val="ar_AE" w:bidi="ar_AE"/>
        </w:rPr>
      </w:r>
      <w:r>
        <w:rPr>
          <w:rtl/>
          <w:cs/>
          <w:lang w:val="ar_AE" w:bidi="ar_AE"/>
        </w:rPr>
        <w:t>ناقشوا في المجموعة: ما هي كلمات ربط الزمن التي تستخدمونها في لغتكم؟ تدرّبوا على سرد حدثٍ قصير به اختلافات زمنية عديدة حتى تتمكنوا من تحديد الكلمات التي تستخدمونها. قد تتحدثون عن الاستعداد للذهاب في رحلة. لقد اشتريتم تذاكر سفركم، وانتظرتم أربعة أسابيع، ثم أخرجتم حقائب سفركم. وفي اليوم التالي، تبدأون في وضع الثياب فيها. وبعد 5 دقائق من ترتيب الحقائب، تتوقفون لتخرجوا بعض الثياب الأخرى. ثم بعد عشر دقائق، تجرون مكالمة هاتفية. إن رواية قصة في أوقات متتابعة مثل هذه يمكن أن تساعدكم في ربط الوقت بالطريقة التي تفعل بها لغتكم ذلك بشكل طبيعي.</w:t>
      </w:r>
    </w:p>
    <w:p>
      <w:pPr>
        <w:bidi/>
      </w:pPr>
      <w:r>
        <w:rPr>
          <w:rtl/>
          <w:cs/>
          <w:lang w:val="ar_AE" w:bidi="ar_AE"/>
        </w:rPr>
      </w:r>
      <w:r>
        <w:rPr>
          <w:rtl/>
          <w:cs/>
          <w:lang w:val="ar_AE" w:bidi="ar_AE"/>
        </w:rPr>
        <w:t>وبعد أن جفت الأرض، يتحدث الله إلى نوح. ويطلب الله من نوح أن يأخذ زوجته وأبنائه ونساءهم وأن يخرجوا جميعًا من الفلك. ويطلب الله من نوح أن يُطلق جميع الحيوانات، كل من الحيوانات البرية والحيوانات الأليفة. ويجب أن يتم إطلاق كل زوج من الحيوانات. ويقول الله إن هذه الحيوانات ستُثمر وتكثر. وهذا يعني أن كل زوج من الحيوانات يجب أن ينجب نسلًا. وسيكبر هؤلاء الصغار وينجبون نسلًا أيضًا. وهذا سيستمر حتى تمتلئ الأرض بالحيوانات. ويفعل نوح ما يقوله الله. ويغادر نوح وزوجته وأبنائه ونساءهم جميعًا من الفلك. وتغادر جميع الحيوانات الفلك. ويغادر كل زوج أو كل ذكر وأنثى من الحيوانات الفلك. وتخرج الطيور أيضًا من الفلك.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أبناء نوح الثلاثة: سام وحام ويافث</w:t>
      </w:r>
    </w:p>
    <w:p>
      <w:pPr>
        <w:pStyle w:val="ListBullet"/>
        <w:bidi/>
        <w:spacing w:line="240" w:lineRule="auto"/>
        <w:ind w:left="720"/>
      </w:pPr>
      <w:r>
        <w:rPr>
          <w:rtl/>
          <w:cs/>
          <w:lang w:val="ar_AE" w:bidi="ar_AE"/>
        </w:rPr>
      </w:r>
      <w:r>
        <w:rPr>
          <w:rtl/>
          <w:cs/>
          <w:lang w:val="ar_AE" w:bidi="ar_AE"/>
        </w:rPr>
        <w:t>زوجات الأبناء الثلاثة</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b/>
          <w:rtl/>
          <w:cs/>
          <w:lang w:val="ar_AE" w:bidi="ar_AE"/>
        </w:rPr>
        <w:t>المشهد الأول:</w:t>
      </w:r>
      <w:r>
        <w:rPr>
          <w:rtl/>
          <w:cs/>
          <w:lang w:val="ar_AE" w:bidi="ar_AE"/>
        </w:rPr>
        <w:t xml:space="preserve"> مع بدء أحداث هذه القصة، يحتاج الفريق أن يتذكّر أن الناس والحيوانات مكثوا في الفلك لمدة أربعين يومًا وأربعين ليلة كان ينهمر خلالها المطر الغزير. ويستطيعون أن ينظروا من الفلك ولا يروا شيئًا سوى الماء. وهم يعرفون أن كل كائن حي قد مات. وهم الوحيدون الذين لا يزالون أحياء.</w:t>
      </w:r>
    </w:p>
    <w:p>
      <w:pPr>
        <w:bidi/>
      </w:pPr>
      <w:r>
        <w:rPr>
          <w:rtl/>
          <w:cs/>
          <w:lang w:val="ar_AE" w:bidi="ar_AE"/>
        </w:rPr>
      </w:r>
      <w:r>
        <w:rPr>
          <w:rtl/>
          <w:cs/>
          <w:lang w:val="ar_AE" w:bidi="ar_AE"/>
        </w:rPr>
        <w:t>أوقفوا التمثيل: اسألوا كل شخص في الفلك كيف يشعر الآن. قد تسمعون: "أشعر بالامتنان لأنني ما زلت حيًا"، أو "أفتقد عائلتي وبيتي"، أو "لا أعرف ما سيحدث لنا"، أو "لقد سئمت من هذا الفلك بالفعل"، أو "أنا لا أعرف ما سيفعله الله بشأن هذا. أنا خائف من المستقبل". واصلوا التمثيل.</w:t>
      </w:r>
    </w:p>
    <w:p>
      <w:pPr>
        <w:bidi/>
      </w:pPr>
      <w:r>
        <w:rPr>
          <w:rtl/>
          <w:cs/>
          <w:lang w:val="ar_AE" w:bidi="ar_AE"/>
        </w:rPr>
      </w:r>
      <w:r>
        <w:rPr>
          <w:rtl/>
          <w:cs/>
          <w:lang w:val="ar_AE" w:bidi="ar_AE"/>
        </w:rPr>
        <w:t>وبعد أن يتوقف المطر، وفي مرحلة معينة، يرسل الله ريحًا للمساعدة في تجفيف الماء من الأرض، ويوقف الله المياه الصاعدة من الأرض. كما أوقف الله المطر. ويستغرق الأمر 150 يومًا أو 5 أشهر من الوقت الذي توقف فيه المطر، لينخفض الماء بما يكفي لظهور قمم الجبال. ويرسو الفلك على جانب جبل، ويستغرق الأمر 75 يومًا آخر لتظهر قمم الجبال الأخرى.</w:t>
      </w:r>
    </w:p>
    <w:p>
      <w:pPr>
        <w:bidi/>
      </w:pPr>
      <w:r>
        <w:rPr>
          <w:rtl/>
          <w:cs/>
          <w:lang w:val="ar_AE" w:bidi="ar_AE"/>
        </w:rPr>
      </w:r>
      <w:r>
        <w:rPr>
          <w:rtl/>
          <w:cs/>
          <w:lang w:val="ar_AE" w:bidi="ar_AE"/>
        </w:rPr>
        <w:t>أوقفوا التمثيل: اسألوا الناس كيف يشعرون الآن بعد أن توقف الفلك عن الطفو. قد تسمعون: "أنا سعيد أننا لم نعد نَطفو بعد الآن"، أو "لا أعرف أين نحن"، أو "لا يبدو أي شيء مألوفًا من النافذة"، أو "متى يمكننا أن نخرج من الفلك؟" أو: "لقد سئمت هذه الحيوانات"، أو "أفتقد عائلتي وأصدقائي"، أو "أريد أن أذهب إلى بيتي". لا يوجد شيء خارج الفلك"، أو "الماء قد دمر كل شيء. كيف سنعيش عندما نخرج من هذا الفلك؟" واصلوا التمثيل.</w:t>
      </w:r>
    </w:p>
    <w:p>
      <w:pPr>
        <w:bidi/>
      </w:pPr>
      <w:r>
        <w:rPr>
          <w:rtl/>
          <w:cs/>
          <w:lang w:val="ar_AE" w:bidi="ar_AE"/>
        </w:rPr>
      </w:r>
      <w:r>
        <w:rPr>
          <w:b/>
          <w:rtl/>
          <w:cs/>
          <w:lang w:val="ar_AE" w:bidi="ar_AE"/>
        </w:rPr>
        <w:t>المشهد الثاني:</w:t>
      </w:r>
      <w:r>
        <w:rPr>
          <w:rtl/>
          <w:cs/>
          <w:lang w:val="ar_AE" w:bidi="ar_AE"/>
        </w:rPr>
        <w:t xml:space="preserve"> ينتظر نوح أربعين يومًا أخرى بعد أن بدأت قمم الجبال الأخرى في الظهور. ثم يفتح نوح النافذة ويطلق غرابًا ليطير بحُريَّة. فيطير الغراب ذهابًا وإيابًا مترددًا لكنه لا يعود إلى الفلك. فيطلق نوح أيضًا حمامة كي تطير بحرية. لكن الحمامة تعود إلى الفلك. فيعرف نوح أن الأرض لا تزل مغطَّاة بالمياه.</w:t>
      </w:r>
    </w:p>
    <w:p>
      <w:pPr>
        <w:bidi/>
      </w:pPr>
      <w:r>
        <w:rPr>
          <w:rtl/>
          <w:cs/>
          <w:lang w:val="ar_AE" w:bidi="ar_AE"/>
        </w:rPr>
      </w:r>
      <w:r>
        <w:rPr>
          <w:rtl/>
          <w:cs/>
          <w:lang w:val="ar_AE" w:bidi="ar_AE"/>
        </w:rPr>
        <w:t>أوقفوا التمثيل: اسألوا نوح لماذا يرسل هذه الطيور خارجًا. قد تسمعون: "أريد أن أعرف ما إذا كان الماء قد جف. هل هناك أرض يابسة؟ لنرى ما إذا كان هناك طعام على الأرض". واصلوا التمثيل.</w:t>
      </w:r>
    </w:p>
    <w:p>
      <w:pPr>
        <w:bidi/>
      </w:pPr>
      <w:r>
        <w:rPr>
          <w:rtl/>
          <w:cs/>
          <w:lang w:val="ar_AE" w:bidi="ar_AE"/>
        </w:rPr>
      </w:r>
      <w:r>
        <w:rPr>
          <w:rtl/>
          <w:cs/>
          <w:lang w:val="ar_AE" w:bidi="ar_AE"/>
        </w:rPr>
        <w:t xml:space="preserve">ينتظر نوح سبعة أيام ويرسل حمامة مرة أخرى. وهذه المرة تعود بورقة زيتون في منقارها. ينتظر نوح سبعة أيام ويرسل حمامة مرة أخرى. وهذه المرة لا تعود الحمامة. </w:t>
      </w:r>
    </w:p>
    <w:p>
      <w:pPr>
        <w:bidi/>
      </w:pPr>
      <w:r>
        <w:rPr>
          <w:rtl/>
          <w:cs/>
          <w:lang w:val="ar_AE" w:bidi="ar_AE"/>
        </w:rPr>
      </w:r>
      <w:r>
        <w:rPr>
          <w:rtl/>
          <w:cs/>
          <w:lang w:val="ar_AE" w:bidi="ar_AE"/>
        </w:rPr>
        <w:t>أوقفوا التمثيل: اسألوا نوح لماذا يعتقد أن الحمامة لم ترجع. قد تسمعون: "أظن أن الحمامة وجدت مكانًا للحصول على الطعام. ولا بد أن هناك الآن عددًا من الأماكن التي بها أشجار ونباتات. ويبدو أن الله يجعل الأشياء تنمو مرة أخرى. وأنا أظن أننا نستطيع أن نخرج من الفلك قريبًا". واصلوا التمثيل.</w:t>
      </w:r>
    </w:p>
    <w:p>
      <w:pPr>
        <w:bidi/>
      </w:pPr>
      <w:r>
        <w:rPr>
          <w:rtl/>
          <w:cs/>
          <w:lang w:val="ar_AE" w:bidi="ar_AE"/>
        </w:rPr>
      </w:r>
      <w:r>
        <w:rPr>
          <w:rtl/>
          <w:cs/>
          <w:lang w:val="ar_AE" w:bidi="ar_AE"/>
        </w:rPr>
        <w:t xml:space="preserve">يواصل نوح الانتظار في الفلك. ويمر شهران آخران. ثم يطلب الله من نوح أن يخرج من الفلك. </w:t>
      </w:r>
    </w:p>
    <w:p>
      <w:pPr>
        <w:bidi/>
      </w:pPr>
      <w:r>
        <w:rPr>
          <w:rtl/>
          <w:cs/>
          <w:lang w:val="ar_AE" w:bidi="ar_AE"/>
        </w:rPr>
      </w:r>
      <w:r>
        <w:rPr>
          <w:rtl/>
          <w:cs/>
          <w:lang w:val="ar_AE" w:bidi="ar_AE"/>
        </w:rPr>
        <w:t>أوقفوا التمثيل: اسألوا نوح لماذا انتظر حتى الآن ليخرج من الفلك. قد تسمعون: "كنت أنتظر أن يخبرنا الله متى نغادر. لقد أخبرنا الله متى ندخل الفلك، وأغلق الله الباب. لذا ينبغي أن يخبرنا الله متى يكون من المناسب أن نخرج من الفلك". واصلوا التمثيل.</w:t>
      </w:r>
    </w:p>
    <w:p>
      <w:pPr>
        <w:bidi/>
      </w:pPr>
      <w:r>
        <w:rPr>
          <w:rtl/>
          <w:cs/>
          <w:lang w:val="ar_AE" w:bidi="ar_AE"/>
        </w:rPr>
      </w:r>
      <w:r>
        <w:rPr>
          <w:rtl/>
          <w:cs/>
          <w:lang w:val="ar_AE" w:bidi="ar_AE"/>
        </w:rPr>
        <w:t>لقد أخبر الله نوح وزوجته وأبنائه ونساء أبنائه أن يخرجوا من الفلك. لذلك خرجوا جميعًا من الفلك. كما أمر الله نوح أن يطلق جميع الحيوانات والطيور. وقال الله إن الحيوانات والطيور ينبغي أن تأتي بنسل حتى تكثر لتملأ الأرض. وقد أطاع نوح وعائلته الله. وقد خرجوا من الفلك. كما خرجت جميع الحيوانات من الفُلك. وأيضًا خرجت جميع الطيور من الفُلك. وقد خرجوا في أزواج أو ذكرًا وأنثى من كل نوع. وعندما خرجوا من الفلك، كان قد مر أكثر من عام منذ دخلوا الفلك. فقد أمضوا اثني عشر شهرًا ونصف في الفلك.</w:t>
      </w:r>
    </w:p>
    <w:p>
      <w:pPr>
        <w:bidi/>
      </w:pPr>
      <w:r>
        <w:rPr>
          <w:rtl/>
          <w:cs/>
          <w:lang w:val="ar_AE" w:bidi="ar_AE"/>
        </w:rPr>
      </w:r>
      <w:r>
        <w:rPr>
          <w:rtl/>
          <w:cs/>
          <w:lang w:val="ar_AE" w:bidi="ar_AE"/>
        </w:rPr>
        <w:t>أوقفوا التمثيل: اسألوا نوح وعائلته كيف يشعرون الآن. قد تسمعون: "أنا سعيد جدًا أن أضع قدمي على الأرض مرة أخرى. أين نحن؟ لا شيء يبدو مألوفًا لي. نشكر الله أننا في أمان الآن. أنا سعيد لأن الله اعتنى بنا. وأنا سعيد لأنني لست مضطرًا أن أكون مع الحيوانات مرة أخرى. إنه أمر غريب أن نكون نحن الناس الوحيدون هنا. أنا سعيد لأنني حي لكنني أفتقد عائلتي. هذا لا يبدو مثل موضعنا. وأنا لست متيقِّنًا كيف أعيش هنا". اسألوا الله كيف يشعر. قد تسمعون: "أنا سعيد لأن عائلة نوح ستعيد بدء العائلة البشرية على الأرض. وأتمنى أن تقوم هذه العائلة بعمل أفضل من الناس الذين كانوا قبلهم. وأرجو أن يتبعوني".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كلمة </w:t>
      </w:r>
      <w:r>
        <w:rPr>
          <w:b/>
          <w:rtl/>
          <w:cs/>
          <w:lang w:val="ar_AE" w:bidi="ar_AE"/>
        </w:rPr>
        <w:t>ذَكَر</w:t>
      </w:r>
      <w:r>
        <w:rPr>
          <w:rtl/>
          <w:cs/>
          <w:lang w:val="ar_AE" w:bidi="ar_AE"/>
        </w:rPr>
        <w:t xml:space="preserve"> في هذا السياق تعني أن الله كان يخطط كي يُظهِر رحمة لنوح. كما يمكنكم أن تقولوا إن الله فكَّر في نوح أو نظر في وضع نوح أو أن الله كان يوجه انتباهه إلى نوح وموقفه. وكلمة ذَكَرَ لا تعني أن الله كان قد نسي نوح والآن قد فكَّر في نوح مرة أخرى.</w:t>
      </w:r>
    </w:p>
    <w:p>
      <w:pPr>
        <w:bidi/>
      </w:pPr>
      <w:r>
        <w:rPr>
          <w:rtl/>
          <w:cs/>
          <w:lang w:val="ar_AE" w:bidi="ar_AE"/>
        </w:rPr>
      </w:r>
      <w:r>
        <w:rPr>
          <w:rtl/>
          <w:cs/>
          <w:lang w:val="ar_AE" w:bidi="ar_AE"/>
        </w:rPr>
        <w:t xml:space="preserve">ثم يفعل الله ثلاثة أشياء بخصوص الطوفان. يرسل الله ريحًا لتهب على الأرض. ويوقف الله المطر الذي ينزل من السماء ويمنع الماء من الصعود من الأرض (ينابيع الغمر). وهنا سيتم استخدام نفس الأوصاف الشعرية التي قد استخدمت في المقطع السابق لمصطلحي المطر والماء الصاعد من الأرض (ينابيع الغمر). وتستخدم بعض الترجمات كلمة سماوات في حين يستخدم البعض الآخر كلمة سماء. وهذا يشير إلى الماء الذي ينزل من فوق. استخدموا نفس الكلمة التي استخدمتموها في المقاطع الأخرى للإشارة إلى </w:t>
      </w:r>
      <w:r>
        <w:rPr>
          <w:b/>
          <w:rtl/>
          <w:cs/>
          <w:lang w:val="ar_AE" w:bidi="ar_AE"/>
        </w:rPr>
        <w:t>الأرض</w:t>
      </w:r>
      <w:r>
        <w:rPr>
          <w:rtl/>
          <w:cs/>
          <w:lang w:val="ar_AE" w:bidi="ar_AE"/>
        </w:rPr>
        <w:t>.</w:t>
      </w:r>
    </w:p>
    <w:p>
      <w:pPr>
        <w:bidi/>
      </w:pPr>
      <w:r>
        <w:rPr>
          <w:rtl/>
          <w:cs/>
          <w:lang w:val="ar_AE" w:bidi="ar_AE"/>
        </w:rPr>
      </w:r>
      <w:r>
        <w:rPr>
          <w:rtl/>
          <w:cs/>
          <w:lang w:val="ar_AE" w:bidi="ar_AE"/>
        </w:rPr>
        <w:t xml:space="preserve">ثم أرسل نوح نوعين مختلفين من الطيور. </w:t>
      </w:r>
      <w:r>
        <w:rPr>
          <w:b/>
          <w:rtl/>
          <w:cs/>
          <w:lang w:val="ar_AE" w:bidi="ar_AE"/>
        </w:rPr>
        <w:t>الغراب</w:t>
      </w:r>
      <w:r>
        <w:rPr>
          <w:rtl/>
          <w:cs/>
          <w:lang w:val="ar_AE" w:bidi="ar_AE"/>
        </w:rPr>
        <w:t xml:space="preserve"> وهو طائر يأكل الحيوانات الميتة الأخرى أو لحم حيوان ميت. وربما يكون الغراب قد تغذى وأقام على أي من الحيوانات الميتة الطافية. أما </w:t>
      </w:r>
      <w:r>
        <w:rPr>
          <w:b/>
          <w:rtl/>
          <w:cs/>
          <w:lang w:val="ar_AE" w:bidi="ar_AE"/>
        </w:rPr>
        <w:t>الحمامة</w:t>
      </w:r>
      <w:r>
        <w:rPr>
          <w:rtl/>
          <w:cs/>
          <w:lang w:val="ar_AE" w:bidi="ar_AE"/>
        </w:rPr>
        <w:t xml:space="preserve"> فتأكل البذور والأشياء الصغيرة التي تزحف على الأرض. ولم تستطع الحمامة أن تجد مكانًا للنزول أو طعامًا في المرة الأولى التي خرجت فيها. ثم عندما خرجت مرة أخرى، وجدت ورقة </w:t>
      </w:r>
      <w:r>
        <w:rPr>
          <w:b/>
          <w:rtl/>
          <w:cs/>
          <w:lang w:val="ar_AE" w:bidi="ar_AE"/>
        </w:rPr>
        <w:t>زيتون</w:t>
      </w:r>
      <w:r>
        <w:rPr>
          <w:rtl/>
          <w:cs/>
          <w:lang w:val="ar_AE" w:bidi="ar_AE"/>
        </w:rPr>
        <w:t xml:space="preserve"> خضراء طازجة. وتنمو شجرة الزيتون في جميع البلدان المحيطة بالبحر الأبيض المتوسط. إذا لم تكن هناك أشجار زيتون في ثقافتكم، فيمكنكم أن تقولوا إن الحمامة وجدت ورقة خضراء طازجة.</w:t>
      </w:r>
    </w:p>
    <w:p>
      <w:pPr>
        <w:bidi/>
      </w:pPr>
      <w:r>
        <w:rPr>
          <w:rtl/>
          <w:cs/>
          <w:lang w:val="ar_AE" w:bidi="ar_AE"/>
        </w:rPr>
      </w:r>
      <w:r>
        <w:rPr>
          <w:rtl/>
          <w:cs/>
          <w:lang w:val="ar_AE" w:bidi="ar_AE"/>
        </w:rPr>
        <w:t>اعرضوا صورة لحمامة، ولغراب، ولأوراق الزيتون.</w:t>
      </w:r>
    </w:p>
    <w:p>
      <w:pPr>
        <w:bidi/>
      </w:pPr>
      <w:r>
        <w:rPr>
          <w:rtl/>
          <w:cs/>
          <w:lang w:val="ar_AE" w:bidi="ar_AE"/>
        </w:rPr>
      </w:r>
      <w:r>
        <w:rPr>
          <w:rtl/>
          <w:cs/>
          <w:lang w:val="ar_AE" w:bidi="ar_AE"/>
        </w:rPr>
        <w:t>ثم خرجت عائلة نوح وجميع الحيوانات من الفُلك. وقد خرجت الحيوانات من الفُلك في أزواج. وهذا يعني أن الذكر والأنثى من كل نوع من الحيوانات قد خرجا معًا.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8:20–9:17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سفر التكوين 8 : 20 - 9 : 17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من الأشخاص الذين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وهذا المقطع هو قصة سردية لما حدث لنوح وعائلته بعد أن غادروا الفلك. كان الطوفان قد انتهى. ولقد كانوا في الفلك لمدة اثني عشر شهرًا ونصف. ثم أمرهم الله أن يخرجوا من الفلك وأن يُخرِجوا جميع الحيوانات منه. وقد أطاع نوح الله وخرج من الفلك.</w:t>
      </w:r>
    </w:p>
    <w:p>
      <w:pPr>
        <w:bidi/>
      </w:pPr>
      <w:r>
        <w:rPr>
          <w:rtl/>
          <w:cs/>
          <w:lang w:val="ar_AE" w:bidi="ar_AE"/>
        </w:rPr>
      </w:r>
      <w:r>
        <w:rPr>
          <w:rtl/>
          <w:cs/>
          <w:lang w:val="ar_AE" w:bidi="ar_AE"/>
        </w:rPr>
        <w:t>ثم بنى نوح مذبحًا وعبد الله. لقد خرج نوح من الفلك. ثم بنى مذبحًا لعبادة الله. وعمل العبادة هذا هو أول شيء فعله نوح عندما خرج من الفلك.</w:t>
      </w:r>
    </w:p>
    <w:p>
      <w:pPr>
        <w:bidi/>
      </w:pPr>
      <w:r>
        <w:rPr>
          <w:rtl/>
          <w:cs/>
          <w:lang w:val="ar_AE" w:bidi="ar_AE"/>
        </w:rPr>
      </w:r>
      <w:r>
        <w:rPr>
          <w:rtl/>
          <w:cs/>
          <w:lang w:val="ar_AE" w:bidi="ar_AE"/>
        </w:rPr>
        <w:t>وهذه هي المرة الأولى التي يُذكر فيها المذبح. والمذبح عادةً ما يُبنى من الحجارة وهو مكان لحرق الحيوانات التي تُقدَّم في الذبيحة. وقد يُذبح الحيوان أيضًا على المذبح، أو قد يُذبح في مكان آخر ثم يوضع على المذبح لحرقه. وقتل الحيوانات وحرقها كان الطريقة التي عبد بها الناس الله وأكرموه.</w:t>
      </w:r>
    </w:p>
    <w:p>
      <w:pPr>
        <w:bidi/>
      </w:pPr>
      <w:r>
        <w:rPr>
          <w:rtl/>
          <w:cs/>
          <w:lang w:val="ar_AE" w:bidi="ar_AE"/>
        </w:rPr>
      </w:r>
      <w:r>
        <w:rPr>
          <w:rtl/>
          <w:cs/>
          <w:lang w:val="ar_AE" w:bidi="ar_AE"/>
        </w:rPr>
        <w:t>اعرضوا صورة لمذبح عليه ذبيحة مُحرقة.</w:t>
      </w:r>
    </w:p>
    <w:p>
      <w:pPr>
        <w:bidi/>
      </w:pPr>
      <w:r>
        <w:rPr>
          <w:rtl/>
          <w:cs/>
          <w:lang w:val="ar_AE" w:bidi="ar_AE"/>
        </w:rPr>
      </w:r>
      <w:r>
        <w:rPr>
          <w:rtl/>
          <w:cs/>
          <w:lang w:val="ar_AE" w:bidi="ar_AE"/>
        </w:rPr>
        <w:t>ناقشوا كمجموعة: لماذا قدَّم نوح العبادة لله في هذه المرحلة؟ وكيف تقدم ثقافتكم العبادة لله؟ اخبروا عن وقت كان مجتمعكم يعبد فيه إلههم ويكرموه. ماذا فعلوا؟</w:t>
      </w:r>
    </w:p>
    <w:p>
      <w:pPr>
        <w:bidi/>
      </w:pPr>
      <w:r>
        <w:rPr>
          <w:rtl/>
          <w:cs/>
          <w:lang w:val="ar_AE" w:bidi="ar_AE"/>
        </w:rPr>
      </w:r>
      <w:r>
        <w:rPr>
          <w:rtl/>
          <w:cs/>
          <w:lang w:val="ar_AE" w:bidi="ar_AE"/>
        </w:rPr>
        <w:t>لقد قدم نوح ذبيحته كمحرقة. وهذا يعني أن الحيوان بأكمله كان يُحرق. ولم يحتفظ نوح وعائلته بأي جزء منه للأكل. وقد استخدم نوح بعض الحيوانات والطيور التي كانت تُعتبر طاهرة. وهذا يعني أنها كانت حيوانات صالحة للاستخدام كذبيحة أو للعبادة. والكلمة في صيغة الجمع، لذلك نعلم أنه استخدم عدة حيوانات لكننا لا نعرف عددها. وهذا يعني أن نوح قد قدَّم ذبيحة عظيمة لله. ولقد كانت رائحة حيوانات المحرقة رائحة سرور أو رائحة طيبة لله. وغالبًا ما يُسر الله عندما يتنسم رائحة ذبيحة المحرقة.</w:t>
      </w:r>
    </w:p>
    <w:p>
      <w:pPr>
        <w:bidi/>
      </w:pPr>
      <w:r>
        <w:rPr>
          <w:rtl/>
          <w:cs/>
          <w:lang w:val="ar_AE" w:bidi="ar_AE"/>
        </w:rPr>
      </w:r>
      <w:r>
        <w:rPr>
          <w:rtl/>
          <w:cs/>
          <w:lang w:val="ar_AE" w:bidi="ar_AE"/>
        </w:rPr>
        <w:t>وقد تم استخدام كل من الاسم العام لله باعتباره كائنًا إلهيًا واسم الله الشخصي الرب (يهوه) في هذا المقطع. ولم يُستخدم الاسمين معًا كما في قصة الخلق. ففي المرتين الأولتين التي ذُكر فيهما الله في هذا المقطع، يُدعى يهوه.</w:t>
      </w:r>
    </w:p>
    <w:p>
      <w:pPr>
        <w:bidi/>
      </w:pPr>
      <w:r>
        <w:rPr>
          <w:rtl/>
          <w:cs/>
          <w:lang w:val="ar_AE" w:bidi="ar_AE"/>
        </w:rPr>
      </w:r>
      <w:r>
        <w:rPr>
          <w:rtl/>
          <w:cs/>
          <w:lang w:val="ar_AE" w:bidi="ar_AE"/>
        </w:rPr>
        <w:t>ثم بعد أن تنسم الله رائحة الذبيحة، قال الله شيئًا لنفسه. وهذا يعني أن الله قد فكر في نفسه واتخذ قرارًا. ولم يكن الله يتحدث إلى آخرين في هذا الوقت. ولقد صنع الله وعدًا عندما تحدث إلى نفسه. وقال الله: "لن أعود ألعن الأرض أيضًا من أجل الإنسان". ويقول الله بتأكيد شديد أنه لن يعامل الأرض بقسوة أو يعاقبها كما فعل في الطوفان.</w:t>
      </w:r>
    </w:p>
    <w:p>
      <w:pPr>
        <w:bidi/>
      </w:pPr>
      <w:r>
        <w:rPr>
          <w:rtl/>
          <w:cs/>
          <w:lang w:val="ar_AE" w:bidi="ar_AE"/>
        </w:rPr>
      </w:r>
      <w:r>
        <w:rPr>
          <w:rtl/>
          <w:cs/>
          <w:lang w:val="ar_AE" w:bidi="ar_AE"/>
        </w:rPr>
        <w:t>ناقشوا كمجموعة: كيف يعاقب الناس في مجتمعكم شخصًا قد ارتكب خطأ أو يعاملونه بقسوة.</w:t>
      </w:r>
    </w:p>
    <w:p>
      <w:pPr>
        <w:bidi/>
      </w:pPr>
      <w:r>
        <w:rPr>
          <w:rtl/>
          <w:cs/>
          <w:lang w:val="ar_AE" w:bidi="ar_AE"/>
        </w:rPr>
      </w:r>
      <w:r>
        <w:rPr>
          <w:rtl/>
          <w:cs/>
          <w:lang w:val="ar_AE" w:bidi="ar_AE"/>
        </w:rPr>
        <w:t>وقد قال الله إن كل تصوُّر قلب الإنسان هو شرير منذ حداثته. وبعبارة أخرى، يفعل الناس أشياء ضد الله وضد ما هو مستقيم وصالح. لكن الله يُظهر رحمته للناس. ويعد الله أنه لن يُهلك كل الأشياء الحية مرة أخرى. ويقول إن إيقاع الحياة والطبيعة المعتادين سيستمر. ويستخدم الله الشِعر ليُظهر مدى جديته. ويتحدث عن إيقاع الطبيعة هذا في أزواج متقابلة – الزرع والحصاد، والبرد والحر، والصيف والشتاء، والنهار والليل. وفي كل هذا، كان الله يتحدث إلى نفسه.</w:t>
      </w:r>
    </w:p>
    <w:p>
      <w:pPr>
        <w:bidi/>
      </w:pPr>
      <w:r>
        <w:rPr>
          <w:rtl/>
          <w:cs/>
          <w:lang w:val="ar_AE" w:bidi="ar_AE"/>
        </w:rPr>
      </w:r>
      <w:r>
        <w:rPr>
          <w:rtl/>
          <w:cs/>
          <w:lang w:val="ar_AE" w:bidi="ar_AE"/>
        </w:rPr>
        <w:t>ناقشوا كمجموعة: كيف تتحدث ثقافتكم عن إيقاع الطبيعة الذي يستمر إلى الأبد؟ على سبيل المثال، إذا لم يكن لديكم مواسم حارة وباردة، فقد يكون لديكم موسم أمطار وموسم جفاف.</w:t>
      </w:r>
    </w:p>
    <w:p>
      <w:pPr>
        <w:bidi/>
      </w:pPr>
      <w:r>
        <w:rPr>
          <w:rtl/>
          <w:cs/>
          <w:lang w:val="ar_AE" w:bidi="ar_AE"/>
        </w:rPr>
      </w:r>
      <w:r>
        <w:rPr>
          <w:rtl/>
          <w:cs/>
          <w:lang w:val="ar_AE" w:bidi="ar_AE"/>
        </w:rPr>
        <w:t>ثم بارك الله نوح وأبنائه بأن وعدهم بأنه يفعل أشياء صالحة لهم. وقد طلب الله من نوح وأبنائه أن يكونوا مثمرين وأن يكثروا ليملأوا الأرض. وهذا تكرار للوصية التي أعطاها الله لآدم وحواء. كان ينبغي لنوح وأبنائه أن ينجبوا أبناء، وأن هؤلاء الأبناء يكون لهم أيضًا أبناء. وأنهم يجب أن يملأوا الأرض حتى يكون الناس في كل مكان.</w:t>
      </w:r>
    </w:p>
    <w:p>
      <w:pPr>
        <w:bidi/>
      </w:pPr>
      <w:r>
        <w:rPr>
          <w:rtl/>
          <w:cs/>
          <w:lang w:val="ar_AE" w:bidi="ar_AE"/>
        </w:rPr>
      </w:r>
      <w:r>
        <w:rPr>
          <w:rtl/>
          <w:cs/>
          <w:lang w:val="ar_AE" w:bidi="ar_AE"/>
        </w:rPr>
        <w:t>ناقشوا كمجموعة: لماذا تعتقدون أن الله قال لهم أن يملأوا الأرض؟</w:t>
      </w:r>
    </w:p>
    <w:p>
      <w:pPr>
        <w:bidi/>
      </w:pPr>
      <w:r>
        <w:rPr>
          <w:rtl/>
          <w:cs/>
          <w:lang w:val="ar_AE" w:bidi="ar_AE"/>
        </w:rPr>
      </w:r>
      <w:r>
        <w:rPr>
          <w:rtl/>
          <w:cs/>
          <w:lang w:val="ar_AE" w:bidi="ar_AE"/>
        </w:rPr>
        <w:t>ثم يخبر الله نوح وأبنائه أنهم سيتسلطون على السمك والحيوانات والطيور. ويقول الله إن هذه المخلوقات ستخاف نوح وأبنائه. وستخاف الحيوانات من أن يؤذيها الناس. ويخبر الله نوح وأبنائه أن هذه الحيوانات والطيور ستستخدم الآن كطعام تمامًا كما كانت الحبوب والخضروات طعامًا لهم. لكن الله يأمر نوح وأبنائه ألا يأكلوا أي لحم لا يزال فيه دم. وأن عليهم أن يُصفُّوا الدم من الحيوانات لأن الدم ضروري للحياة.</w:t>
      </w:r>
    </w:p>
    <w:p>
      <w:pPr>
        <w:bidi/>
      </w:pPr>
      <w:r>
        <w:rPr>
          <w:rtl/>
          <w:cs/>
          <w:lang w:val="ar_AE" w:bidi="ar_AE"/>
        </w:rPr>
      </w:r>
      <w:r>
        <w:rPr>
          <w:rtl/>
          <w:cs/>
          <w:lang w:val="ar_AE" w:bidi="ar_AE"/>
        </w:rPr>
        <w:t>ثم يذهب الله خطوة أبعد من ذلك بالتعليمات المتعلقة بالدم. فيقول الله إنه يطلب دم الشخص الذي قتل أخاه، وهو يقصد أي شخص آخر. وهذا يعني أنه إذا قتل إنسان شخصًا آخر، فإنه يجب أن يموت أيضًا. والحيوانات التي تقتل شخصًا يجب أن تموت أيضًا. ويُذكِّر الله نوح وعائلته باستخدام صيغة الشعر أنه لا ينبغي للناس أن يقتلوا بعضهم البعض، لأن الناس قد خُلِقوا على صورة الله، تمامًا كما قال في قصة الخلق. ثم يكرر الله الأمر بأن يثمروا ويكثروا ويملأوا الأرض بالبشر.</w:t>
      </w:r>
    </w:p>
    <w:p>
      <w:pPr>
        <w:bidi/>
      </w:pPr>
      <w:r>
        <w:rPr>
          <w:rtl/>
          <w:cs/>
          <w:lang w:val="ar_AE" w:bidi="ar_AE"/>
        </w:rPr>
      </w:r>
      <w:r>
        <w:rPr>
          <w:rtl/>
          <w:cs/>
          <w:lang w:val="ar_AE" w:bidi="ar_AE"/>
        </w:rPr>
        <w:t>ناقشوا كمجموعة: لماذا يستخدم الله الشعر ليشرح أننا مخلوقون على صورة الله؟ وكيف تستخدم ثقافتكم الشعر أو الأغاني لتأكيد شيء مهم؟</w:t>
      </w:r>
    </w:p>
    <w:p>
      <w:pPr>
        <w:bidi/>
      </w:pPr>
      <w:r>
        <w:rPr>
          <w:rtl/>
          <w:cs/>
          <w:lang w:val="ar_AE" w:bidi="ar_AE"/>
        </w:rPr>
      </w:r>
      <w:r>
        <w:rPr>
          <w:rtl/>
          <w:cs/>
          <w:lang w:val="ar_AE" w:bidi="ar_AE"/>
        </w:rPr>
        <w:t>ثم يؤكد الله العهد أو الميثاق المُقَدَّس الذي يقطعه مع نوح ونسله. بل إن هذا العهد ينطبق أيضًا على الحيوانات. ويقول الله: "لن أستخدم مياه الطوفان مرة أخرى لأُهلك الأرض". ثم يعد الله بعلامة للميثاق. وتُعدُّ العلامة إشارةً أو مؤشرًا على أنَّ شيئًا ما حقيقيٌ أو سيحدث، ويضع الله قوسه (قوس قزح) في السحاب. وقوس قزح هو علامة العهد الذي يقطعه الله. ويقول الله: "أنه عندما أرى قوس قزح في السحاب، أتذكّر هذا العهد". هذا لا يعني أن الله سينسي الميثاق الذي قطعه. لكن هذا يعني أن الله سيبقى أمينًا ويحفظ وعده. ثم يكرر الله أن العهد هو بين الله والناس، وكذلك بين الله والحيوانات. وهذا العهد أو الميثاق بألا يُهلك الأرض مرة أخرى بالطوفان هو أبدي أو دائم.</w:t>
      </w:r>
    </w:p>
    <w:p>
      <w:pPr>
        <w:bidi/>
      </w:pPr>
      <w:r>
        <w:rPr>
          <w:rtl/>
          <w:cs/>
          <w:lang w:val="ar_AE" w:bidi="ar_AE"/>
        </w:rPr>
      </w:r>
      <w:r>
        <w:rPr>
          <w:rtl/>
          <w:cs/>
          <w:lang w:val="ar_AE" w:bidi="ar_AE"/>
        </w:rPr>
        <w:t xml:space="preserve">اعرضوا صورة لقوس قزح. </w:t>
      </w:r>
    </w:p>
    <w:p>
      <w:pPr>
        <w:bidi/>
      </w:pPr>
      <w:r>
        <w:rPr>
          <w:rtl/>
          <w:cs/>
          <w:lang w:val="ar_AE" w:bidi="ar_AE"/>
        </w:rPr>
      </w:r>
      <w:r>
        <w:rPr>
          <w:rtl/>
          <w:cs/>
          <w:lang w:val="ar_AE" w:bidi="ar_AE"/>
        </w:rPr>
        <w:t>ناقشوا كمجموعة: بماذا يؤمن شعبكم أو بماذا يفكرون عندما يرون قوس قزح؟ ماذا عُلِّمتم وأنتم أطفال عن قوس قزح؟ لماذا تُعتبر رؤية قوس قزح بعد المطر أمرًا مهمًا للإيمان؟</w:t>
      </w:r>
    </w:p>
    <w:p>
      <w:pPr>
        <w:bidi/>
      </w:pPr>
      <w:r>
        <w:rPr>
          <w:rtl/>
          <w:cs/>
          <w:lang w:val="ar_AE" w:bidi="ar_AE"/>
        </w:rPr>
      </w:r>
      <w:r>
        <w:rPr>
          <w:rtl/>
          <w:cs/>
          <w:lang w:val="ar_AE" w:bidi="ar_AE"/>
        </w:rPr>
        <w:t>ويكرر الله أن قوس قزح هو علامة العهد. ويقول الله: "إني أثبت هذا العهد مع كل مخلوقات الأرض"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بمجرد أن يخرج نوح من الفلك يبنى مذبحًا ويذبح بعض الحيوانات كعمل لعبادة الله.</w:t>
      </w:r>
    </w:p>
    <w:p>
      <w:pPr>
        <w:bidi/>
      </w:pPr>
      <w:r>
        <w:rPr>
          <w:rtl/>
          <w:cs/>
          <w:lang w:val="ar_AE" w:bidi="ar_AE"/>
        </w:rPr>
      </w:r>
      <w:r>
        <w:rPr>
          <w:b/>
          <w:rtl/>
          <w:cs/>
          <w:lang w:val="ar_AE" w:bidi="ar_AE"/>
        </w:rPr>
        <w:t>المشهد الثاني:</w:t>
      </w:r>
      <w:r>
        <w:rPr>
          <w:rtl/>
          <w:cs/>
          <w:lang w:val="ar_AE" w:bidi="ar_AE"/>
        </w:rPr>
        <w:t xml:space="preserve"> يتنسَّم الله رائحة حيوانات المحرقة ويرضي. ويقرر الله أنه لن يُهلك الأرض بالطوفان مرة أخرى أبدًا.</w:t>
      </w:r>
    </w:p>
    <w:p>
      <w:pPr>
        <w:bidi/>
      </w:pPr>
      <w:r>
        <w:rPr>
          <w:rtl/>
          <w:cs/>
          <w:lang w:val="ar_AE" w:bidi="ar_AE"/>
        </w:rPr>
      </w:r>
      <w:r>
        <w:rPr>
          <w:b/>
          <w:rtl/>
          <w:cs/>
          <w:lang w:val="ar_AE" w:bidi="ar_AE"/>
        </w:rPr>
        <w:t>المشهد الثالث:</w:t>
      </w:r>
      <w:r>
        <w:rPr>
          <w:rtl/>
          <w:cs/>
          <w:lang w:val="ar_AE" w:bidi="ar_AE"/>
        </w:rPr>
        <w:t xml:space="preserve"> يبارك الله نوح وعائلته ويخبرهم أن يثمروا ويكثروا. كما يعطيهم الله أيضًا جميع الحيوانات والأسماك والطيور كطعام. ويحذرهم الله ألا يأكلوا اللحم مع دمه فيه وألا يقتلوا إنسانًا آخر. ويذكّرهم الله أنهم قد خُلِقوا على صورة الله. ويخبرهم الله مرة أخرى أن يثمروا ويكثروا.</w:t>
      </w:r>
    </w:p>
    <w:p>
      <w:pPr>
        <w:bidi/>
      </w:pPr>
      <w:r>
        <w:rPr>
          <w:rtl/>
          <w:cs/>
          <w:lang w:val="ar_AE" w:bidi="ar_AE"/>
        </w:rPr>
      </w:r>
      <w:r>
        <w:rPr>
          <w:b/>
          <w:rtl/>
          <w:cs/>
          <w:lang w:val="ar_AE" w:bidi="ar_AE"/>
        </w:rPr>
        <w:t>المشهد الرابع:</w:t>
      </w:r>
      <w:r>
        <w:rPr>
          <w:rtl/>
          <w:cs/>
          <w:lang w:val="ar_AE" w:bidi="ar_AE"/>
        </w:rPr>
        <w:t xml:space="preserve"> يكرر الله وعده بأنه لن يُهلك الأرض بالطوفان مرة أخرى أبدًا. ويعد الله أن يضع قوس القزح في السحاب كعلامة على هذا الميثاق. ويقول الله: "عندما أرى قوس القزح هذا، سأتذكر وعدي ألا أهلك الأرض بالطوفان".</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أبناء 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زوجات أبناء نوح</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 xml:space="preserve">في المشهد الأول، يبني نوح مذبحًا ويذبح بعض الحيوانات والطيور كمحرقة. وهذا هو أول شيء يفعله نوح عندما يخرج من الفلك. احرصوا على أن تربطوا هذا المشهد بخروج نوح من الفلك. </w:t>
      </w:r>
    </w:p>
    <w:p>
      <w:pPr>
        <w:bidi/>
      </w:pPr>
      <w:r>
        <w:rPr>
          <w:rtl/>
          <w:cs/>
          <w:lang w:val="ar_AE" w:bidi="ar_AE"/>
        </w:rPr>
      </w:r>
      <w:r>
        <w:rPr>
          <w:rtl/>
          <w:cs/>
          <w:lang w:val="ar_AE" w:bidi="ar_AE"/>
        </w:rPr>
        <w:t>ناقشوا كيف تشيرون في لغتكم إلى أن شيئًا ما يحدث هو الشيء التالي. لماذا من المهم الإشارة إلى أن عمل نوح في العبادة كان أول شيء فعله بعد خروجه من الفلك؟</w:t>
      </w:r>
    </w:p>
    <w:p>
      <w:pPr>
        <w:bidi/>
      </w:pPr>
      <w:r>
        <w:rPr>
          <w:rtl/>
          <w:cs/>
          <w:lang w:val="ar_AE" w:bidi="ar_AE"/>
        </w:rPr>
      </w:r>
      <w:r>
        <w:rPr>
          <w:rtl/>
          <w:cs/>
          <w:lang w:val="ar_AE" w:bidi="ar_AE"/>
        </w:rPr>
        <w:t>وقد استخدم نوح الحجارة التي كانت موجودة بالقرب من الفلك. والمذبح يستخدم كمكان لحرق الحيوانات والطيور. وكلمة الحيوانات تأتي بصيغة الجمع. ونحن لا نعرف ما عدد الحيوانات التي قام نوح بذبحها لكنه على الأرجح قد ذبح أكثر من حيوان واحد. وقد جاءت الحيوانات من الأزواج السبعة (الذكور والإناث) من الحيوانات الطاهرة أو الحيوانات التي أُعلِن أنها صالحة للاستخدام في عبادة الله. وهذه ستكون حيوانات مثل الخراف، والماعز، والثيران، أو طيور مثل الحمام. ولم تُذكر عائلة نوح في هذا المشهد. ربما كانوا قريبين وشاركوا في العبادة. هذه كانت ذبيحة محرقة وهي تعني أن الحيوان كله كان سيُحرق بحيث يتبقى الرماد فقط.</w:t>
      </w:r>
    </w:p>
    <w:p>
      <w:pPr>
        <w:bidi/>
      </w:pPr>
      <w:r>
        <w:rPr>
          <w:rtl/>
          <w:cs/>
          <w:lang w:val="ar_AE" w:bidi="ar_AE"/>
        </w:rPr>
      </w:r>
      <w:r>
        <w:rPr>
          <w:rtl/>
          <w:cs/>
          <w:lang w:val="ar_AE" w:bidi="ar_AE"/>
        </w:rPr>
        <w:t>اعرضوا صورة المذبح مع حيوان يُحرق عليه.</w:t>
      </w:r>
    </w:p>
    <w:p>
      <w:pPr>
        <w:bidi/>
      </w:pPr>
      <w:r>
        <w:rPr>
          <w:rtl/>
          <w:cs/>
          <w:lang w:val="ar_AE" w:bidi="ar_AE"/>
        </w:rPr>
      </w:r>
      <w:r>
        <w:rPr>
          <w:rtl/>
          <w:cs/>
          <w:lang w:val="ar_AE" w:bidi="ar_AE"/>
        </w:rPr>
        <w:t>في المشهد الثاني، يتحدث الله إلى نفسه أو يتحدث في قلبه. ويتنسَّم الله رائحة الذبائح المحرقة ويرضي. يبدأ الله في الحديث إلى نفسه ويقطع ميثاقًا. يقول الله إن الناس أشرار منذ حداثتهم. وبالرغم من هذا يقول الله: "لن أعود ألعن الأرض أيضًا بعد الآن". ويقول الله: "لن أهلك كل الأشياء الحية مرة أخرى". ويستخدم الله الشِعْر ليقول إن هذا الميثاق سيبقى ما دامت الأرض موجودة. والشِعْر هو على شكل أزواج متناقضة: زرع وحصاد، برد وحر، صيف وشتاء، نهار وليل.</w:t>
      </w:r>
    </w:p>
    <w:p>
      <w:pPr>
        <w:bidi/>
      </w:pPr>
      <w:r>
        <w:rPr>
          <w:rtl/>
          <w:cs/>
          <w:lang w:val="ar_AE" w:bidi="ar_AE"/>
        </w:rPr>
      </w:r>
      <w:r>
        <w:rPr>
          <w:rtl/>
          <w:cs/>
          <w:lang w:val="ar_AE" w:bidi="ar_AE"/>
        </w:rPr>
        <w:t>في المشهد الثالث، يأتي الله إلى نوح ويبدأ في الحديث مع نوح. ويبارك الله نوح وأبنائه ويخبرهم أن يكونوا مثمرين ويكثروا ويملأوا الأرض. وهذه هي الوصية ذاتها التي أعطاها الله لآدم وحواء في الجنة. ويخبر الله نوح وأبنائه أن لديهم الآن سلطان على جميع الحيوانات والسمك والطيور. ويقول الله أيضًا إن هذه المخلوقات ستخاف من نوح وأبنائه وستكون مرتعبة منهم. ويخبر الله نوح وأبنائه أنهم يستطيعون الآن أن يأكلوا أي من الحيوانات لكن يجب أن يصفوا الدم أولًا من اللحم. ويقول الله تحديدًا أنهم لا يأكلون أي شيء بينما الدم لا يزال فيه. ثم يخبرهم الله أنه أمر محرم أن يقتلوا إنسانًا آخرًا. ويقول الله إنه إذا قتل شخص شخصًا آخر، فإن الشخص الذي قتل شخصًا آخر يجب أن يموت أيضًا. وإذا قتل حيوان إنسانًا، فلابد أن يموت هذا الحيوان. ثم يُكرر الله الأمر أن يثمروا وأن يكثروا. ويُذكِّر الله عائلة نوح بأن الله قد خلقهم على صورة الله. ويستخدم الله الشِعْر ليُعبِّر عن هذا. وهذه هي نفس الكلمات التي استخدمها الله عند خلق آدم.</w:t>
      </w:r>
    </w:p>
    <w:p>
      <w:pPr>
        <w:bidi/>
      </w:pPr>
      <w:r>
        <w:rPr>
          <w:rtl/>
          <w:cs/>
          <w:lang w:val="ar_AE" w:bidi="ar_AE"/>
        </w:rPr>
      </w:r>
      <w:r>
        <w:rPr>
          <w:rtl/>
          <w:cs/>
          <w:lang w:val="ar_AE" w:bidi="ar_AE"/>
        </w:rPr>
        <w:t>في المشهد الرابع، يؤكد الله العهد أو الميثاق الرسمي الذي قطعه الله ألا يُهلك الأرض مرة أخرى بالطوفان. وكان الله يقطع هذا الميثاق ليس فقط مع نوح وأبنائه بل أيضًا مع جميع الحيوانات. ويشمل الله كل كائن حي على الأرض في هذا العهد. ويعد الله أن يضع قوس قزح في السحب كعلامة على هذا الميثاق. وعندما يرى الله قوس القزح هذا، فإنه سيتذكر العهد. ويخبرهم الله أن قوس قزح هو علامة هذا العهد وأن الله يؤكده مع جميع المخلوقات الحية على الأرض. ويكرر الله هذا الوعد ثلاث مرات.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أبناء نوح</w:t>
      </w:r>
    </w:p>
    <w:p>
      <w:pPr>
        <w:pStyle w:val="ListBullet"/>
        <w:bidi/>
        <w:spacing w:line="240" w:lineRule="auto"/>
        <w:ind w:left="720"/>
      </w:pPr>
      <w:r>
        <w:rPr>
          <w:rtl/>
          <w:cs/>
          <w:lang w:val="ar_AE" w:bidi="ar_AE"/>
        </w:rPr>
      </w:r>
      <w:r>
        <w:rPr>
          <w:rtl/>
          <w:cs/>
          <w:lang w:val="ar_AE" w:bidi="ar_AE"/>
        </w:rPr>
        <w:t>زوجة نوح</w:t>
      </w:r>
    </w:p>
    <w:p>
      <w:pPr>
        <w:pStyle w:val="ListBullet"/>
        <w:bidi/>
        <w:spacing w:line="240" w:lineRule="auto"/>
        <w:ind w:left="720"/>
      </w:pPr>
      <w:r>
        <w:rPr>
          <w:rtl/>
          <w:cs/>
          <w:lang w:val="ar_AE" w:bidi="ar_AE"/>
        </w:rPr>
      </w:r>
      <w:r>
        <w:rPr>
          <w:rtl/>
          <w:cs/>
          <w:lang w:val="ar_AE" w:bidi="ar_AE"/>
        </w:rPr>
        <w:t>زوجات أبناء نوح</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خرج نوح وعائلته من الفلك تمامًا كما أمر الله. وقد خرجت جميع الحيوانات من الفُلك. ثم يبني نوح مذبحًا ويعبد الله. ويأخذ نوح بعض الحيوانات والطيور الطاهرة أو الحيوانات والطيور المناسبة لاستخدامها كذبيحة لله ويقدمها كمحرقة. وهذا يعني أن الحيوان بأكمله كان سيُحرق بحيث يتبقى الرماد فقط. ولا يذكر المشهد عائلة نوح لكنهم في الأغلب موجودين.</w:t>
      </w:r>
    </w:p>
    <w:p>
      <w:pPr>
        <w:bidi/>
      </w:pPr>
      <w:r>
        <w:rPr>
          <w:rtl/>
          <w:cs/>
          <w:lang w:val="ar_AE" w:bidi="ar_AE"/>
        </w:rPr>
      </w:r>
      <w:r>
        <w:rPr>
          <w:rtl/>
          <w:cs/>
          <w:lang w:val="ar_AE" w:bidi="ar_AE"/>
        </w:rPr>
        <w:t>أوقفوا التمثيل واسألوا نوح: "لماذا تتوقف الآن لكي تعبد الله؟" قد تسمعون عبارات مثل: "أريد أن أعبد الله لأنه قد أحضرنا بأمان خلال هذا الطوفان". أو: "أنا ممتن لما فعله الله وأريد أن أشكره". أو: "هذه هي الطريقة التي أعبد بها الله وأريد أن أعبد بها الآن". أو "أريد أن أشكر الله على إنقاذي أنا وعائلتي". اسألوا أفراد العائلة الآخرين لماذا كانوا يشاركون. قد تسمعون: "الله قد أنقذنا. ويجب أن نعبده". أو: "أنا فقط أساعد أبي". واصلوا التمثيل.</w:t>
      </w:r>
    </w:p>
    <w:p>
      <w:pPr>
        <w:bidi/>
      </w:pPr>
      <w:r>
        <w:rPr>
          <w:rtl/>
          <w:cs/>
          <w:lang w:val="ar_AE" w:bidi="ar_AE"/>
        </w:rPr>
      </w:r>
      <w:r>
        <w:rPr>
          <w:rtl/>
          <w:cs/>
          <w:lang w:val="ar_AE" w:bidi="ar_AE"/>
        </w:rPr>
        <w:t>في المشهد الثاني، الله هو الشخصية الوحيدة. ويتنسَّم الله رائحة ذبائح المحرقة ويرضى. ثم يبدأ الله في الكلام لكنه يتحدث إلى نفسه. ويصنع الله ميثاقًا بأنه لن يعود يلعن الأرض ثانية بسبب الناس. ويقول الله إن تصور قلب الإنسان شرير منذ حداثته. وعلى الرغم من أن البشر هم مثل هذا، إلا أن الله يعد بأنه لن يهلك مرة أخرى جميع الأشياء الحية. ثم يستخدم الله شكلًا من الشعر ليؤكد هذا الوعد.</w:t>
      </w:r>
    </w:p>
    <w:p>
      <w:pPr>
        <w:bidi/>
      </w:pPr>
      <w:r>
        <w:rPr>
          <w:rtl/>
          <w:cs/>
          <w:lang w:val="ar_AE" w:bidi="ar_AE"/>
        </w:rPr>
      </w:r>
      <w:r>
        <w:rPr>
          <w:rtl/>
          <w:cs/>
          <w:lang w:val="ar_AE" w:bidi="ar_AE"/>
        </w:rPr>
        <w:t>أوقفوا التمثيل: اسألوا الله: "ماذا تشعر الآن؟" قد تسمعون عبارات مثل: "أنا مسرور بنوح وعائلته"، أو "أريد أن تكون لي علاقة بنسل نوح"، أو "لدي خطة أخرى للتعامل مع الشر في العالم"، واصلوا التمثيل.</w:t>
      </w:r>
    </w:p>
    <w:p>
      <w:pPr>
        <w:bidi/>
      </w:pPr>
      <w:r>
        <w:rPr>
          <w:rtl/>
          <w:cs/>
          <w:lang w:val="ar_AE" w:bidi="ar_AE"/>
        </w:rPr>
      </w:r>
      <w:r>
        <w:rPr>
          <w:rtl/>
          <w:cs/>
          <w:lang w:val="ar_AE" w:bidi="ar_AE"/>
        </w:rPr>
        <w:t>في المشهد الثالث، يتحدث الله إلى نوح وأبناء نوح. ويخبرهم الله أن يثمروا ويكثروا ويملأوا الأرض.</w:t>
      </w:r>
    </w:p>
    <w:p>
      <w:pPr>
        <w:bidi/>
      </w:pPr>
      <w:r>
        <w:rPr>
          <w:rtl/>
          <w:cs/>
          <w:lang w:val="ar_AE" w:bidi="ar_AE"/>
        </w:rPr>
      </w:r>
      <w:r>
        <w:rPr>
          <w:rtl/>
          <w:cs/>
          <w:lang w:val="ar_AE" w:bidi="ar_AE"/>
        </w:rPr>
        <w:t>أوقفوا التمثيل: اسألوا الأبناء الثلاثة: "ماذا تفهمون مما قاله الله للتو؟ ماذا ستفعلون؟" قد تسمعون عبارات مثل: "هذا يعني أننا سننجب العديد من الأبناء"، أو: "هذا يعني أننا بحاجة إلى العيش في مناطق منفصلة حتى نبدأ في ملء تلك الأماكن بالبشر". اسألوا نوح: "هل تعرف متى استخدم الله هذه الوصية ذاتها قبل الآن؟" قد تسمعون: "قال الله هذا لآدم وحواء"، أو "لم أكن أعرف أن الله قال هذا من قبل". واصلوا التمثيل.</w:t>
      </w:r>
    </w:p>
    <w:p>
      <w:pPr>
        <w:bidi/>
      </w:pPr>
      <w:r>
        <w:rPr>
          <w:rtl/>
          <w:cs/>
          <w:lang w:val="ar_AE" w:bidi="ar_AE"/>
        </w:rPr>
      </w:r>
      <w:r>
        <w:rPr>
          <w:rtl/>
          <w:cs/>
          <w:lang w:val="ar_AE" w:bidi="ar_AE"/>
        </w:rPr>
        <w:t>يخبر الله نوح وأبنائه أن جميع الأسماك والحيوانات والطيور أصبحت الآن تحت سلطانهم. وستتفاعل هذه المخلوقات بخوف ورعدة عندما ترى البشر. ويخبر الله نوح وأبنائه الثلاثة أن هذه الحيوانات والسمك والطيور ستكون طعامًا لهم تمامًا كما كانت الحبوب والخضروات طعامًا في الماضي. لكن الله يخبرهم أيضًا أن الدم يجب أن يُصفى من جميع اللحم قبل أن يُؤكل. ثم يُعطيهم الله تحذيرًا. ويقول الله إنه لا يجوز لأحد أن يقتل إنسانًا آخر. وإذا قتل شخص شخصًا آخر، فإن هذا الشخص يجب أن يموت أيضًا. ويقول الله إن هذا ينطبق على أي حيوان قد يقتل إنسانًا وكذلك على أي شخص قد يقتل شخصًا ما. ويذكّرهم الله بأن الناس قد خُلِقوا على صورة الله. ثم يكرر الله التعليمات بأن يثمروا وأن يكثروا.</w:t>
      </w:r>
    </w:p>
    <w:p>
      <w:pPr>
        <w:bidi/>
      </w:pPr>
      <w:r>
        <w:rPr>
          <w:rtl/>
          <w:cs/>
          <w:lang w:val="ar_AE" w:bidi="ar_AE"/>
        </w:rPr>
      </w:r>
      <w:r>
        <w:rPr>
          <w:rtl/>
          <w:cs/>
          <w:lang w:val="ar_AE" w:bidi="ar_AE"/>
        </w:rPr>
        <w:t>أوقفوا التمثيل: اسألوا نوح وأبنائه لماذا يجب أن يصفوا الدم من اللحم قبل أن يأكلوه. قد تسمعون عبارات مثل: "لا أعلم"، أو "الدم يحمل الحياة. ولا يمكننا أن نأكل ذلك". اسألوا نوح: "كيف تشعر بشأن كونك سيدًا على جميع الحيوانات؟" قد تسمعون عبارات مثل: "كان هذا أمرًا جيدًا من الله أن يعطينا هذه المسؤولية"، أو، "أنا آسف أنهم يخافون منا الآن. أنا لن أسيء معاملتهم"، أو "ستكون هذه مسؤولية كبيرة". اسألوا أبناء نوح عما يفكرون فيه بشأن العقاب على قتل شخص آخر. قد تسمعون عبارات مثل: "هذا يبدو عادلًا. ولا ينبغي أن نقتل أحدًا. والشخص الذي يقتل شخصًا آخر ينبغي أن يُعَاقَب". اسألوهم جميعًا: "ماذا تظنون في كونكم مخلوقين على صورة الله؟" قد تسمعون عبارات مثل: "لا أفهم ماذا يعني هذا"، أو "ينبغي أن الله قد أحبنا كثيرًا"، أو "هذا يعني أننا بحاجة إلى أن نتصرف كما يريدنا الله أن نتصرف". واصلوا التمثيل.</w:t>
      </w:r>
    </w:p>
    <w:p>
      <w:pPr>
        <w:bidi/>
      </w:pPr>
      <w:r>
        <w:rPr>
          <w:rtl/>
          <w:cs/>
          <w:lang w:val="ar_AE" w:bidi="ar_AE"/>
        </w:rPr>
      </w:r>
      <w:r>
        <w:rPr>
          <w:rtl/>
          <w:cs/>
          <w:lang w:val="ar_AE" w:bidi="ar_AE"/>
        </w:rPr>
        <w:t>في المشهد الرابع، لا يزال الله يتحدث مع نوح وأبنائه. ويؤكد الله الميثاق الذي قطعه لنفسه في وقت سابق. والآن يسمع نوح وأبنائه هذا الميثاق. وهو عهد أو وعد مقدس. ويقول الله إن هذا العهد هو مع جميع الناس وجميع الحيوانات والطيور التي كانت في الفلك. ويعد الله بأنه لن يُهلك الأرض مرة أخرى بالطوفان. ثم يعطيهم الله علامة على هذا العهد. ويضع الله قوسه (قوس قزح) في السحاب. ويخبرهم الله أنه عندما يرى القوس سيتذكّر عهده أو ميثاقه ألا يهلك الأرض بالطوفان. ويخبر الله نوح أن قوس قزح هذا هو علامة هذا العهد. ويكرر الله هذا ثلاث مرات.</w:t>
      </w:r>
    </w:p>
    <w:p>
      <w:pPr>
        <w:bidi/>
      </w:pPr>
      <w:r>
        <w:rPr>
          <w:rtl/>
          <w:cs/>
          <w:lang w:val="ar_AE" w:bidi="ar_AE"/>
        </w:rPr>
      </w:r>
      <w:r>
        <w:rPr>
          <w:rtl/>
          <w:cs/>
          <w:lang w:val="ar_AE" w:bidi="ar_AE"/>
        </w:rPr>
        <w:t>أوقفوا التمثيل: اسألوا نوح وأبنائه كيف يشعرون عندما يسمعون هذا الوعد. قد تسمع: "أنا سعيد للغاية. لقد كان هذا الطوفان شيئًا رهيبًا"، أو "يمكننا أن نثق في أن الله يحفظ وعده"، أو "أنا سعيد لأن الله أعطانا علامة حتى لا ننسى نحن أو الله هذا الوعد".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لقد بنى نوح </w:t>
      </w:r>
      <w:r>
        <w:rPr>
          <w:b/>
          <w:rtl/>
          <w:cs/>
          <w:lang w:val="ar_AE" w:bidi="ar_AE"/>
        </w:rPr>
        <w:t>مذبحًا</w:t>
      </w:r>
      <w:r>
        <w:rPr>
          <w:rtl/>
          <w:cs/>
          <w:lang w:val="ar_AE" w:bidi="ar_AE"/>
        </w:rPr>
        <w:t xml:space="preserve"> لله. تتم مناقشة مصطلح </w:t>
      </w:r>
      <w:r>
        <w:rPr>
          <w:b/>
          <w:rtl/>
          <w:cs/>
          <w:lang w:val="ar_AE" w:bidi="ar_AE"/>
        </w:rPr>
        <w:t>مذبح</w:t>
      </w:r>
      <w:r>
        <w:rPr>
          <w:rtl/>
          <w:cs/>
          <w:lang w:val="ar_AE" w:bidi="ar_AE"/>
        </w:rPr>
        <w:t xml:space="preserve"> في قاموس الكلمات الرئيسية. وكان الناس يبنونه عادة من الحجارة. وكان الناس يذبحون الحيوانات على المذبح ويحرقونها كذبيحة لله. وكانت هذه طريقة لعبادة الله. وهذه هي المرة الأولى التي يُستخدم فيها المذبح في الكتب المُقدَّسة. وقد أحرق نوح الحيوانات على المذبح ليُظهر الشكر والإكرام لله.</w:t>
      </w:r>
    </w:p>
    <w:p>
      <w:pPr>
        <w:bidi/>
      </w:pPr>
      <w:r>
        <w:rPr>
          <w:rtl/>
          <w:cs/>
          <w:lang w:val="ar_AE" w:bidi="ar_AE"/>
        </w:rPr>
      </w:r>
      <w:r>
        <w:rPr>
          <w:rtl/>
          <w:cs/>
          <w:lang w:val="ar_AE" w:bidi="ar_AE"/>
        </w:rPr>
        <w:t>اعرضوا صورة لمذبح مصنوع من الحجارة مع حيوان يُحرق فوقه. ناقشوا في المجموعة كيف ستصفون المذبح. يمكنكم أن تقولوا إنه كان مثل مائدة من الحجارة التي يمكن أن يُذبَح عليها حيوان ثم يُحرَق.</w:t>
      </w:r>
    </w:p>
    <w:p>
      <w:pPr>
        <w:bidi/>
      </w:pPr>
      <w:r>
        <w:rPr>
          <w:rtl/>
          <w:cs/>
          <w:lang w:val="ar_AE" w:bidi="ar_AE"/>
        </w:rPr>
      </w:r>
      <w:r>
        <w:rPr>
          <w:b/>
          <w:rtl/>
          <w:cs/>
          <w:lang w:val="ar_AE" w:bidi="ar_AE"/>
        </w:rPr>
        <w:t>يهوه</w:t>
      </w:r>
      <w:r>
        <w:rPr>
          <w:rtl/>
          <w:cs/>
          <w:lang w:val="ar_AE" w:bidi="ar_AE"/>
        </w:rPr>
        <w:t xml:space="preserve"> هو اسم الله الذي استخدم في أول مرتين ذُكِرَ فيهما الله في هذا المقطع. تتم مناقشة كلمة </w:t>
      </w:r>
      <w:r>
        <w:rPr>
          <w:b/>
          <w:rtl/>
          <w:cs/>
          <w:lang w:val="ar_AE" w:bidi="ar_AE"/>
        </w:rPr>
        <w:t>يهوه</w:t>
      </w:r>
      <w:r>
        <w:rPr>
          <w:rtl/>
          <w:cs/>
          <w:lang w:val="ar_AE" w:bidi="ar_AE"/>
        </w:rPr>
        <w:t xml:space="preserve"> في قاموس الكلمات الرئيسية. استخدموا نفس الكلمة التي استخدمتوها في المقاطع السابقة للإشارة إلى اسم الرب يهوه. وقد أخذ نوح بعض من الحيوانات والطيور </w:t>
      </w:r>
      <w:r>
        <w:rPr>
          <w:b/>
          <w:rtl/>
          <w:cs/>
          <w:lang w:val="ar_AE" w:bidi="ar_AE"/>
        </w:rPr>
        <w:t>الطاهرة</w:t>
      </w:r>
      <w:r>
        <w:rPr>
          <w:rtl/>
          <w:cs/>
          <w:lang w:val="ar_AE" w:bidi="ar_AE"/>
        </w:rPr>
        <w:t xml:space="preserve"> من بين الحيوانات التي كانت في الفلك وذبحها في عمل العبادة هذا. والحيوانات الطاهرة هي الحيوانات التي كانت تُعتبر لائقة للذبيحة وللأكل. يُرجى الاطِّلاع على قاموس الكلمات الرئيسية لمناقشة كلمة </w:t>
      </w:r>
      <w:r>
        <w:rPr>
          <w:b/>
          <w:rtl/>
          <w:cs/>
          <w:lang w:val="ar_AE" w:bidi="ar_AE"/>
        </w:rPr>
        <w:t>طاهر</w:t>
      </w:r>
      <w:r>
        <w:rPr>
          <w:rtl/>
          <w:cs/>
          <w:lang w:val="ar_AE" w:bidi="ar_AE"/>
        </w:rPr>
        <w:t xml:space="preserve">. وقد أمر الله نوح أن يأخذ سبعة أزواج من هذه الحيوانات، ذكر وأنثى في كل زوج، إلى الفلك. ونحن لا نعرف كم من هذه الحيوانات والطيور قد استخدمها نوح في الذبيحة لكن الرقم يأتي في صيغة الجمع. وقد قُدِمت هذه الحيوانات والطيور </w:t>
      </w:r>
      <w:r>
        <w:rPr>
          <w:b/>
          <w:rtl/>
          <w:cs/>
          <w:lang w:val="ar_AE" w:bidi="ar_AE"/>
        </w:rPr>
        <w:t>كمحرقة</w:t>
      </w:r>
      <w:r>
        <w:rPr>
          <w:rtl/>
          <w:cs/>
          <w:lang w:val="ar_AE" w:bidi="ar_AE"/>
        </w:rPr>
        <w:t xml:space="preserve">. وهذا يعني أن الحيوان بأكمله كان سيُحرق بحيث يتبقى منه الرماد فقط. ولم يحتفظ نوح وعائلته بأي جزء من الحيوان للأكل. وبسبب استخدام عدة حيوانات، فقد كانت هذه ذبيحة كبيرة. انظروا قاموس الكلمات الرئيسية لمناقشة كلمة </w:t>
      </w:r>
      <w:r>
        <w:rPr>
          <w:b/>
          <w:rtl/>
          <w:cs/>
          <w:lang w:val="ar_AE" w:bidi="ar_AE"/>
        </w:rPr>
        <w:t>تقدمة المحرقة</w:t>
      </w:r>
      <w:r>
        <w:rPr>
          <w:rtl/>
          <w:cs/>
          <w:lang w:val="ar_AE" w:bidi="ar_AE"/>
        </w:rPr>
        <w:t>.</w:t>
      </w:r>
    </w:p>
    <w:p>
      <w:pPr>
        <w:bidi/>
      </w:pPr>
      <w:r>
        <w:rPr>
          <w:rtl/>
          <w:cs/>
          <w:lang w:val="ar_AE" w:bidi="ar_AE"/>
        </w:rPr>
      </w:r>
      <w:r>
        <w:rPr>
          <w:rtl/>
          <w:cs/>
          <w:lang w:val="ar_AE" w:bidi="ar_AE"/>
        </w:rPr>
        <w:t>وبدأ الله يتحدث إلى نفسه. ولم يكن الله يتحدث إلى نوح أو إلى شخص آخر. وتقول بعض الترجمات إن الله كان يتحدث في قلبه. وقد ظن الناس أن القلب هو مركز الأفكار والإرادة.</w:t>
      </w:r>
    </w:p>
    <w:p>
      <w:pPr>
        <w:bidi/>
      </w:pPr>
      <w:r>
        <w:rPr>
          <w:rtl/>
          <w:cs/>
          <w:lang w:val="ar_AE" w:bidi="ar_AE"/>
        </w:rPr>
      </w:r>
      <w:r>
        <w:rPr>
          <w:rtl/>
          <w:cs/>
          <w:lang w:val="ar_AE" w:bidi="ar_AE"/>
        </w:rPr>
        <w:t>ناقشوا كمجموعة أفضل طريقة للقول إن الله كان يتحدث إلى نفسه.</w:t>
      </w:r>
    </w:p>
    <w:p>
      <w:pPr>
        <w:bidi/>
      </w:pPr>
      <w:r>
        <w:rPr>
          <w:rtl/>
          <w:cs/>
          <w:lang w:val="ar_AE" w:bidi="ar_AE"/>
        </w:rPr>
      </w:r>
      <w:r>
        <w:rPr>
          <w:rtl/>
          <w:cs/>
          <w:lang w:val="ar_AE" w:bidi="ar_AE"/>
        </w:rPr>
        <w:t xml:space="preserve">وبينما كان الله يتحدث، قال الله: "لن أعود </w:t>
      </w:r>
      <w:r>
        <w:rPr>
          <w:b/>
          <w:rtl/>
          <w:cs/>
          <w:lang w:val="ar_AE" w:bidi="ar_AE"/>
        </w:rPr>
        <w:t>ألعن</w:t>
      </w:r>
      <w:r>
        <w:rPr>
          <w:rtl/>
          <w:cs/>
          <w:lang w:val="ar_AE" w:bidi="ar_AE"/>
        </w:rPr>
        <w:t xml:space="preserve"> الأرض مرة أخرى أبدًا". يحتوي قاموس الكلمات الرئيسية على مناقشة لكلمة </w:t>
      </w:r>
      <w:r>
        <w:rPr>
          <w:b/>
          <w:rtl/>
          <w:cs/>
          <w:lang w:val="ar_AE" w:bidi="ar_AE"/>
        </w:rPr>
        <w:t>لعنة</w:t>
      </w:r>
      <w:r>
        <w:rPr>
          <w:rtl/>
          <w:cs/>
          <w:lang w:val="ar_AE" w:bidi="ar_AE"/>
        </w:rPr>
        <w:t xml:space="preserve">. وهو يعني نطق دينونة أو عقاب على شخص أو شيء ما. وقد استخدمتم هذه الكلمة في القصة التي عصى فيها آدم وحواء الله. وستستخدمون الكلمة ذاتها للإشارة إلى لعنة في هذا المقطع. ويقول الله إن كل ما يفعله الناس كان يميل نحو </w:t>
      </w:r>
      <w:r>
        <w:rPr>
          <w:b/>
          <w:rtl/>
          <w:cs/>
          <w:lang w:val="ar_AE" w:bidi="ar_AE"/>
        </w:rPr>
        <w:t>الشر</w:t>
      </w:r>
      <w:r>
        <w:rPr>
          <w:rtl/>
          <w:cs/>
          <w:lang w:val="ar_AE" w:bidi="ar_AE"/>
        </w:rPr>
        <w:t xml:space="preserve"> منذ حداثتهم. ستجدوا كلمة </w:t>
      </w:r>
      <w:r>
        <w:rPr>
          <w:b/>
          <w:rtl/>
          <w:cs/>
          <w:lang w:val="ar_AE" w:bidi="ar_AE"/>
        </w:rPr>
        <w:t>الشر</w:t>
      </w:r>
      <w:r>
        <w:rPr>
          <w:rtl/>
          <w:cs/>
          <w:lang w:val="ar_AE" w:bidi="ar_AE"/>
        </w:rPr>
        <w:t xml:space="preserve"> في قاموس الكلمات الرئيسية. وهذا يعني أن الناس كانوا يفعلون أشياء سيئة أو أشياء ضد الله. ويعد الله أنه ما دامت الأرض باقية، فإنه لن يُهلك مرة أخرى أبدًا جميع الأشياء الحية. ويستخدم الله الشعر ويصنع 4 عبارات متناقضة ليوضح المدة التي سيستغرقها هذا. ويقول الله إنه ما دامت الأرض باقية، سيكون هناك</w:t>
      </w:r>
    </w:p>
    <w:p>
      <w:pPr>
        <w:pStyle w:val="ListBullet"/>
        <w:bidi/>
        <w:spacing w:line="240" w:lineRule="auto"/>
        <w:ind w:left="720"/>
      </w:pPr>
      <w:r>
        <w:rPr>
          <w:rtl/>
          <w:cs/>
          <w:lang w:val="ar_AE" w:bidi="ar_AE"/>
        </w:rPr>
      </w:r>
      <w:r>
        <w:rPr>
          <w:rtl/>
          <w:cs/>
          <w:lang w:val="ar_AE" w:bidi="ar_AE"/>
        </w:rPr>
        <w:t>زرع وحصاد</w:t>
      </w:r>
    </w:p>
    <w:p>
      <w:pPr>
        <w:pStyle w:val="ListBullet"/>
        <w:bidi/>
        <w:spacing w:line="240" w:lineRule="auto"/>
        <w:ind w:left="720"/>
      </w:pPr>
      <w:r>
        <w:rPr>
          <w:rtl/>
          <w:cs/>
          <w:lang w:val="ar_AE" w:bidi="ar_AE"/>
        </w:rPr>
      </w:r>
      <w:r>
        <w:rPr>
          <w:rtl/>
          <w:cs/>
          <w:lang w:val="ar_AE" w:bidi="ar_AE"/>
        </w:rPr>
        <w:t>برد وحر</w:t>
      </w:r>
    </w:p>
    <w:p>
      <w:pPr>
        <w:pStyle w:val="ListBullet"/>
        <w:bidi/>
        <w:spacing w:line="240" w:lineRule="auto"/>
        <w:ind w:left="720"/>
      </w:pPr>
      <w:r>
        <w:rPr>
          <w:rtl/>
          <w:cs/>
          <w:lang w:val="ar_AE" w:bidi="ar_AE"/>
        </w:rPr>
      </w:r>
      <w:r>
        <w:rPr>
          <w:rtl/>
          <w:cs/>
          <w:lang w:val="ar_AE" w:bidi="ar_AE"/>
        </w:rPr>
        <w:t>صيف وشتاء</w:t>
      </w:r>
    </w:p>
    <w:p>
      <w:pPr>
        <w:pStyle w:val="ListBullet"/>
        <w:bidi/>
        <w:spacing w:line="240" w:lineRule="auto"/>
        <w:ind w:left="720"/>
      </w:pPr>
      <w:r>
        <w:rPr>
          <w:rtl/>
          <w:cs/>
          <w:lang w:val="ar_AE" w:bidi="ar_AE"/>
        </w:rPr>
      </w:r>
      <w:r>
        <w:rPr>
          <w:rtl/>
          <w:cs/>
          <w:lang w:val="ar_AE" w:bidi="ar_AE"/>
        </w:rPr>
        <w:t>نهار وليل</w:t>
      </w:r>
    </w:p>
    <w:p>
      <w:pPr>
        <w:bidi/>
      </w:pPr>
      <w:r>
        <w:rPr>
          <w:rtl/>
          <w:cs/>
          <w:lang w:val="ar_AE" w:bidi="ar_AE"/>
        </w:rPr>
      </w:r>
      <w:r>
        <w:rPr>
          <w:rtl/>
          <w:cs/>
          <w:lang w:val="ar_AE" w:bidi="ar_AE"/>
        </w:rPr>
        <w:t xml:space="preserve">وهناك أماكن ليس لها مواسم محددة من السنة أو حيث يبقى الطقس دافئًا أو ساخنًا طوال العام. وهناك أزواج أخرى من الكلمات قد تشير إلى الفكرة ذاتها وهي الحديث عن موسم الأمطار وموسم الجفاف أو الوقت الذي تسقط فيه الأوراق والوقت الذي تنمو فيه الأوراق. </w:t>
      </w:r>
    </w:p>
    <w:p>
      <w:pPr>
        <w:bidi/>
      </w:pPr>
      <w:r>
        <w:rPr>
          <w:rtl/>
          <w:cs/>
          <w:lang w:val="ar_AE" w:bidi="ar_AE"/>
        </w:rPr>
      </w:r>
      <w:r>
        <w:rPr>
          <w:rtl/>
          <w:cs/>
          <w:lang w:val="ar_AE" w:bidi="ar_AE"/>
        </w:rPr>
        <w:t>ناقشوا كمجموعة أفضل طريقة لقول هذه القائمة من 4 عبارات متناقضة حتى يفهم الناس أن الله يَعِد وعدًا أبديًا.</w:t>
      </w:r>
    </w:p>
    <w:p>
      <w:pPr>
        <w:bidi/>
      </w:pPr>
      <w:r>
        <w:rPr>
          <w:rtl/>
          <w:cs/>
          <w:lang w:val="ar_AE" w:bidi="ar_AE"/>
        </w:rPr>
      </w:r>
      <w:r>
        <w:rPr>
          <w:rtl/>
          <w:cs/>
          <w:lang w:val="ar_AE" w:bidi="ar_AE"/>
        </w:rPr>
        <w:t xml:space="preserve">وبعد أن كان الله قد تحدث إلى نفسه أو في قلبه، يتحدث إلى نوح وأبنائه. ويخبرهم الله أن </w:t>
      </w:r>
      <w:r>
        <w:rPr>
          <w:b/>
          <w:rtl/>
          <w:cs/>
          <w:lang w:val="ar_AE" w:bidi="ar_AE"/>
        </w:rPr>
        <w:t>يثمروا</w:t>
      </w:r>
      <w:r>
        <w:rPr>
          <w:rtl/>
          <w:cs/>
          <w:lang w:val="ar_AE" w:bidi="ar_AE"/>
        </w:rPr>
        <w:t xml:space="preserve"> </w:t>
      </w:r>
      <w:r>
        <w:rPr>
          <w:b/>
          <w:rtl/>
          <w:cs/>
          <w:lang w:val="ar_AE" w:bidi="ar_AE"/>
        </w:rPr>
        <w:t>ويكثروا</w:t>
      </w:r>
      <w:r>
        <w:rPr>
          <w:rtl/>
          <w:cs/>
          <w:lang w:val="ar_AE" w:bidi="ar_AE"/>
        </w:rPr>
        <w:t xml:space="preserve"> </w:t>
      </w:r>
      <w:r>
        <w:rPr>
          <w:b/>
          <w:rtl/>
          <w:cs/>
          <w:lang w:val="ar_AE" w:bidi="ar_AE"/>
        </w:rPr>
        <w:t>ويملأوا الأرض</w:t>
      </w:r>
      <w:r>
        <w:rPr>
          <w:rtl/>
          <w:cs/>
          <w:lang w:val="ar_AE" w:bidi="ar_AE"/>
        </w:rPr>
        <w:t>. وهذه هي الوصية ذاتها التي أعطاها الله لآدم وحواء في الجنة. أن يثمروا يعني أن ينجبوا الأبناء. وأن يكثروا يعني أن هؤلاء الأطفال سيكبرون وينجبون أطفال أيضًا. وأن يملؤوا الأرض يعني أنهم سينتشرون حتى يعيش الناس في كل جزء من الأرض.</w:t>
      </w:r>
    </w:p>
    <w:p>
      <w:pPr>
        <w:bidi/>
      </w:pPr>
      <w:r>
        <w:rPr>
          <w:rtl/>
          <w:cs/>
          <w:lang w:val="ar_AE" w:bidi="ar_AE"/>
        </w:rPr>
      </w:r>
      <w:r>
        <w:rPr>
          <w:rtl/>
          <w:cs/>
          <w:lang w:val="ar_AE" w:bidi="ar_AE"/>
        </w:rPr>
        <w:t xml:space="preserve">والآن يعطي الله نوح وعائلته الحيوانات والأسماك والطيور كي يأكلوا منها. كما يعطيهم الله وصية. ويقول الله إنه يجب على نوح وأبنائه أن يُصَفّوا </w:t>
      </w:r>
      <w:r>
        <w:rPr>
          <w:b/>
          <w:rtl/>
          <w:cs/>
          <w:lang w:val="ar_AE" w:bidi="ar_AE"/>
        </w:rPr>
        <w:t>دم الحياة</w:t>
      </w:r>
      <w:r>
        <w:rPr>
          <w:rtl/>
          <w:cs/>
          <w:lang w:val="ar_AE" w:bidi="ar_AE"/>
        </w:rPr>
        <w:t xml:space="preserve"> من اللحم قبل أن يأكلوه. وكان الناس يعتقدون أنه ما دام الدم في الحيوان، فإنه كان حيًا. وكانوا يعتقدون أن الدم يُعطي الحياة. والتأكد من أن الدم قد خرج وتصفَّى من اللحم هو التأكد من أن الحيوان قد مات حقًا.</w:t>
      </w:r>
    </w:p>
    <w:p>
      <w:pPr>
        <w:bidi/>
      </w:pPr>
      <w:r>
        <w:rPr>
          <w:rtl/>
          <w:cs/>
          <w:lang w:val="ar_AE" w:bidi="ar_AE"/>
        </w:rPr>
      </w:r>
      <w:r>
        <w:rPr>
          <w:rtl/>
          <w:cs/>
          <w:lang w:val="ar_AE" w:bidi="ar_AE"/>
        </w:rPr>
        <w:t xml:space="preserve">ثم يخبر الله نوح وأبنائه أن الحياة البشرية ثمينة. وأن كل من يقتل إنسانًا آخر يجب أن يُقتل أيضًا. ويقول الله: أنا أطلب دم كل شخص قتل آخر. وهذا يعني أن الشخص يجب أن يموت لأنه لا يستطيع أن يعيش بدون الدم. وتستخدم بعض الترجمات كلمة أخ. وهذا لا يعني فقط الأخ بالمعنى البيولوجي بل أي كائن بشري آخر. ويقول الله إنه إذا قتل حيوان بري إنسانًا، فلابد أن يموت الحيوان. ثم يشرح الله أن البشر قد خُلِقوا </w:t>
      </w:r>
      <w:r>
        <w:rPr>
          <w:b/>
          <w:rtl/>
          <w:cs/>
          <w:lang w:val="ar_AE" w:bidi="ar_AE"/>
        </w:rPr>
        <w:t>على صورة الله</w:t>
      </w:r>
      <w:r>
        <w:rPr>
          <w:rtl/>
          <w:cs/>
          <w:lang w:val="ar_AE" w:bidi="ar_AE"/>
        </w:rPr>
        <w:t>. وهذه نفس اللغة التي كانت تستخدم في قصة الخلق. استخدموا الكلمات ذاتها التي استخدمتوها في تلك القصة. ويخبرهم الله ثانية أن يثمروا ويكثروا ويملأوا الأرض.</w:t>
      </w:r>
    </w:p>
    <w:p>
      <w:pPr>
        <w:bidi/>
      </w:pPr>
      <w:r>
        <w:rPr>
          <w:rtl/>
          <w:cs/>
          <w:lang w:val="ar_AE" w:bidi="ar_AE"/>
        </w:rPr>
      </w:r>
      <w:r>
        <w:rPr>
          <w:rtl/>
          <w:cs/>
          <w:lang w:val="ar_AE" w:bidi="ar_AE"/>
        </w:rPr>
        <w:t>ثم يقول الله قصيدة ليقول: "أي شخص أو أي حيوان يقتل إنسانًا يجب أن يموت. لأن الله خلق الناس على صورته". أي أن الله يقول إن الناس مميزون. وهو يستخدم الشعر ليُظهر أن هذا أمر مهم.</w:t>
      </w:r>
    </w:p>
    <w:p>
      <w:pPr>
        <w:bidi/>
      </w:pPr>
      <w:r>
        <w:rPr>
          <w:rtl/>
          <w:cs/>
          <w:lang w:val="ar_AE" w:bidi="ar_AE"/>
        </w:rPr>
      </w:r>
      <w:r>
        <w:rPr>
          <w:rtl/>
          <w:cs/>
          <w:lang w:val="ar_AE" w:bidi="ar_AE"/>
        </w:rPr>
        <w:t>ناقشوا كمجموعة أفضل طريقة للتعبير عن هذا الشعر حتى يفهم شعبكم أن البشر مهمون.</w:t>
      </w:r>
    </w:p>
    <w:p>
      <w:pPr>
        <w:bidi/>
      </w:pPr>
      <w:r>
        <w:rPr>
          <w:rtl/>
          <w:cs/>
          <w:lang w:val="ar_AE" w:bidi="ar_AE"/>
        </w:rPr>
      </w:r>
      <w:r>
        <w:rPr>
          <w:rtl/>
          <w:cs/>
          <w:lang w:val="ar_AE" w:bidi="ar_AE"/>
        </w:rPr>
        <w:t xml:space="preserve">ثم يتحدث الله مرة أخرى إلى نوح وأبنائه. ويؤكد الله معهم </w:t>
      </w:r>
      <w:r>
        <w:rPr>
          <w:b/>
          <w:rtl/>
          <w:cs/>
          <w:lang w:val="ar_AE" w:bidi="ar_AE"/>
        </w:rPr>
        <w:t>العهد</w:t>
      </w:r>
      <w:r>
        <w:rPr>
          <w:rtl/>
          <w:cs/>
          <w:lang w:val="ar_AE" w:bidi="ar_AE"/>
        </w:rPr>
        <w:t xml:space="preserve"> الذي قطعه عندما كان الله يتحدث إلى نفسه. وكلمة </w:t>
      </w:r>
      <w:r>
        <w:rPr>
          <w:b/>
          <w:rtl/>
          <w:cs/>
          <w:lang w:val="ar_AE" w:bidi="ar_AE"/>
        </w:rPr>
        <w:t>عهد</w:t>
      </w:r>
      <w:r>
        <w:rPr>
          <w:rtl/>
          <w:cs/>
          <w:lang w:val="ar_AE" w:bidi="ar_AE"/>
        </w:rPr>
        <w:t xml:space="preserve"> مشروحة في قاموس الكلمات الرئيسية. وهو اتفاق دائم بين شخصين. وهنا يوجد العهد بين الله والبشر. ويُضمِّن الله الحيوانات والطيور – كل مخلوق حي – في العهد. ويعد الله أنه لن يكون هناك طوفان مرة أخرى يُهلك الأرض.</w:t>
      </w:r>
    </w:p>
    <w:p>
      <w:pPr>
        <w:bidi/>
      </w:pPr>
      <w:r>
        <w:rPr>
          <w:rtl/>
          <w:cs/>
          <w:lang w:val="ar_AE" w:bidi="ar_AE"/>
        </w:rPr>
      </w:r>
      <w:r>
        <w:rPr>
          <w:rtl/>
          <w:cs/>
          <w:lang w:val="ar_AE" w:bidi="ar_AE"/>
        </w:rPr>
        <w:t xml:space="preserve">ثم يقول الله إنه ستكون هناك </w:t>
      </w:r>
      <w:r>
        <w:rPr>
          <w:b/>
          <w:rtl/>
          <w:cs/>
          <w:lang w:val="ar_AE" w:bidi="ar_AE"/>
        </w:rPr>
        <w:t>علامة</w:t>
      </w:r>
      <w:r>
        <w:rPr>
          <w:rtl/>
          <w:cs/>
          <w:lang w:val="ar_AE" w:bidi="ar_AE"/>
        </w:rPr>
        <w:t xml:space="preserve"> لهذا العهد. تتم مناقشة مصطلح </w:t>
      </w:r>
      <w:r>
        <w:rPr>
          <w:b/>
          <w:rtl/>
          <w:cs/>
          <w:lang w:val="ar_AE" w:bidi="ar_AE"/>
        </w:rPr>
        <w:t>علامة</w:t>
      </w:r>
      <w:r>
        <w:rPr>
          <w:rtl/>
          <w:cs/>
          <w:lang w:val="ar_AE" w:bidi="ar_AE"/>
        </w:rPr>
        <w:t xml:space="preserve"> في قاموس الكلمات الرئيسية. والعلامة (الآية) هي إشارة إلى أن شيئًا يقوله أحدهم يكون حقيقيًا حقًا. وهنا يعد الله بوضع قوس قزح في السحاب. وقوس قزح هو علامة العهد.</w:t>
      </w:r>
    </w:p>
    <w:p>
      <w:pPr>
        <w:bidi/>
      </w:pPr>
      <w:r>
        <w:rPr>
          <w:rtl/>
          <w:cs/>
          <w:lang w:val="ar_AE" w:bidi="ar_AE"/>
        </w:rPr>
      </w:r>
      <w:r>
        <w:rPr>
          <w:rtl/>
          <w:cs/>
          <w:lang w:val="ar_AE" w:bidi="ar_AE"/>
        </w:rPr>
        <w:t xml:space="preserve">اعرضوا صورة لقوس قزح.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9:18–29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9: 18–29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في المقطع السابق، رأينا أن أول شيء فعله نوح هو أنه عبَد الله بتقديم ذبيحة. ثم قطع الله عهدًا أو اتفاقًا جديدًا مع نوح. ووعد الله بأن الأرض لن تُدمَّر مرة أخرى بالطوفان. وقوس قزح هو علامة هذا العهد.</w:t>
      </w:r>
    </w:p>
    <w:p>
      <w:pPr>
        <w:bidi/>
      </w:pPr>
      <w:r>
        <w:rPr>
          <w:rtl/>
          <w:cs/>
          <w:lang w:val="ar_AE" w:bidi="ar_AE"/>
        </w:rPr>
      </w:r>
      <w:r>
        <w:rPr>
          <w:rtl/>
          <w:cs/>
          <w:lang w:val="ar_AE" w:bidi="ar_AE"/>
        </w:rPr>
        <w:t>وهذا المقطع هو قصة سردية لما يحدث لنوح وعائلته بعد أن يغادروا الفلك. يزرع نوح المحاصيل، ويبدأ أبناؤه في إنجاب أطفال. عندما انتهي الطوفان، كان نوح وعائلته الناس الوحيدين على الأرض. وكان لنوح ثلاثة أبناء هم سام، وحام، ويافث. وكان كل ابن متزوجًا. وكل شخص حي هو من نسل واحد من هؤلاء الأبناء الثلاثة.</w:t>
      </w:r>
    </w:p>
    <w:p>
      <w:pPr>
        <w:bidi/>
      </w:pPr>
      <w:r>
        <w:rPr>
          <w:rtl/>
          <w:cs/>
          <w:lang w:val="ar_AE" w:bidi="ar_AE"/>
        </w:rPr>
      </w:r>
      <w:r>
        <w:rPr>
          <w:rtl/>
          <w:cs/>
          <w:lang w:val="ar_AE" w:bidi="ar_AE"/>
        </w:rPr>
        <w:t>وبعد أن عبد نوح الله، بدأ نوح يزرع الأرض. وقد غرس نوح كرمًا. ويعتقد بعض الناس أن نوح كان أول شخص غرس كرمًا. والكرم هو بستان به كروم العنب التي تنتج العنب الذي يمكن أكله أو ضغطه وعصره لصنع عصير للشرب. وإذا تُرك العصير كي يبقى لفترة حتى يتخمر، فإنه يصبح خمرًا، أو مشروبًا فيه كحول. ويستغرق الأمر وقتًا حتى تنمو كروم العنب وتنتج العنب. ويستغرق عصير العنب وقتًا ليختمر ويُنتج الخمر. لذلك فقد مر بعض الوقت منذ أن خرج نوح من الفلك.</w:t>
      </w:r>
    </w:p>
    <w:p>
      <w:pPr>
        <w:bidi/>
      </w:pPr>
      <w:r>
        <w:rPr>
          <w:rtl/>
          <w:cs/>
          <w:lang w:val="ar_AE" w:bidi="ar_AE"/>
        </w:rPr>
      </w:r>
      <w:r>
        <w:rPr>
          <w:rtl/>
          <w:cs/>
          <w:lang w:val="ar_AE" w:bidi="ar_AE"/>
        </w:rPr>
        <w:t>اعرضوا صورة لكرمة العنب.</w:t>
      </w:r>
    </w:p>
    <w:p>
      <w:pPr>
        <w:bidi/>
      </w:pPr>
      <w:r>
        <w:rPr>
          <w:rtl/>
          <w:cs/>
          <w:lang w:val="ar_AE" w:bidi="ar_AE"/>
        </w:rPr>
      </w:r>
      <w:r>
        <w:rPr>
          <w:rtl/>
          <w:cs/>
          <w:lang w:val="ar_AE" w:bidi="ar_AE"/>
        </w:rPr>
        <w:t>واعرضوا صورة عن قرب للعنب.</w:t>
      </w:r>
    </w:p>
    <w:p>
      <w:pPr>
        <w:bidi/>
      </w:pPr>
      <w:r>
        <w:rPr>
          <w:rtl/>
          <w:cs/>
          <w:lang w:val="ar_AE" w:bidi="ar_AE"/>
        </w:rPr>
      </w:r>
      <w:r>
        <w:rPr>
          <w:rtl/>
          <w:cs/>
          <w:lang w:val="ar_AE" w:bidi="ar_AE"/>
        </w:rPr>
        <w:t>اعرضوا صورة لعصير العنب أو الخمر.</w:t>
      </w:r>
    </w:p>
    <w:p>
      <w:pPr>
        <w:bidi/>
      </w:pPr>
      <w:r>
        <w:rPr>
          <w:rtl/>
          <w:cs/>
          <w:lang w:val="ar_AE" w:bidi="ar_AE"/>
        </w:rPr>
      </w:r>
      <w:r>
        <w:rPr>
          <w:rtl/>
          <w:cs/>
          <w:lang w:val="ar_AE" w:bidi="ar_AE"/>
        </w:rPr>
        <w:t>وقد شرب نوح بعضًا من الخمر الذي صنعه وأصبح سكرانًا. وأن تكون سكرانًا يعني أنه بعد أن تشرب ما يكفي من الكحول، لم تعد قادرًا على السيطرة على كل ما تفعله وتقوله. وفي هذه الحالة، خلع نوح ثيابه واضطجع دون أن يستره أي شيء، ونام في خيمته. وعلى الأرجح، كان نوح مستلقيًا على ظهره.</w:t>
      </w:r>
    </w:p>
    <w:p>
      <w:pPr>
        <w:bidi/>
      </w:pPr>
      <w:r>
        <w:rPr>
          <w:rtl/>
          <w:cs/>
          <w:lang w:val="ar_AE" w:bidi="ar_AE"/>
        </w:rPr>
      </w:r>
      <w:r>
        <w:rPr>
          <w:rtl/>
          <w:cs/>
          <w:lang w:val="ar_AE" w:bidi="ar_AE"/>
        </w:rPr>
        <w:t>اعرضوا صورة لخيمة مصنوعة من جلود الحيوانات أو القماش مثل تلك التي يستخدمها البدو.</w:t>
      </w:r>
    </w:p>
    <w:p>
      <w:pPr>
        <w:bidi/>
      </w:pPr>
      <w:r>
        <w:rPr>
          <w:rtl/>
          <w:cs/>
          <w:lang w:val="ar_AE" w:bidi="ar_AE"/>
        </w:rPr>
      </w:r>
      <w:r>
        <w:rPr>
          <w:rtl/>
          <w:cs/>
          <w:lang w:val="ar_AE" w:bidi="ar_AE"/>
        </w:rPr>
        <w:t>وحام هو الابن الأصغر لنوح. وحام هو أب لابن اسمه كنعان. دخل حام إلى الخيمة ورأى نوح مستلقيًا هناك بدون ما يستره، مع جسده وأعضاؤه التناسلية مكشوفة ليراها أي شخص. في العديد من الثقافات، أن تكون عريانًا أمام شخص ما يُعد أمرًا مخزيًا. ورأى حام هذا. ولم يستر حام أبيه، بل ذهب وأخبر إخوته بما رآه. وهكذا، كشف حام خزي نوح لأخويه. وسمع سام ويافث أن أبيهما كان عريانًا أو غير مغطّي. فأخذا رداء أو ثوبًا ووضعاه فوق كتفيهما. وهذا يعني أن كل واحد منهما كان يرفع جانبًا من الثوب. ثم رجعا بظهرهما إلى الخيمة وألقيا الرداء على أبيهما حتى يستراه. ولم يريا عُري أبيهما. فهما لم ينظرا أبدًا إلى أبيهما. بل كانا ينظران بعيدًا طوال الوقت. وكان نوح نائمًا بشدة من الخمر حتى إنه لم يستيقظ برغم كل هذه الحركة في خيمته.</w:t>
      </w:r>
    </w:p>
    <w:p>
      <w:pPr>
        <w:bidi/>
      </w:pPr>
      <w:r>
        <w:rPr>
          <w:rtl/>
          <w:cs/>
          <w:lang w:val="ar_AE" w:bidi="ar_AE"/>
        </w:rPr>
      </w:r>
      <w:r>
        <w:rPr>
          <w:rtl/>
          <w:cs/>
          <w:lang w:val="ar_AE" w:bidi="ar_AE"/>
        </w:rPr>
        <w:t>ناقشوا كمجموعة: كيف سيتعامل الأبناء في ثقافتك مع والدهم في مثل هذه الحالة؟</w:t>
      </w:r>
    </w:p>
    <w:p>
      <w:pPr>
        <w:bidi/>
      </w:pPr>
      <w:r>
        <w:rPr>
          <w:rtl/>
          <w:cs/>
          <w:lang w:val="ar_AE" w:bidi="ar_AE"/>
        </w:rPr>
      </w:r>
      <w:r>
        <w:rPr>
          <w:rtl/>
          <w:cs/>
          <w:lang w:val="ar_AE" w:bidi="ar_AE"/>
        </w:rPr>
        <w:t>وفي وقت لاحق، استيقظ نوح من النوم العميق الذي تسبَّب فيه الخمر. ولم يعد ثملًا أو بدون سيطرة على حواسه. وقد عَلِمَ نوح بما رآه ابنه حام وفعله. ثم لعن نوح كنعان ابن حام – أي أن نوح كان قد أعلن العقاب أو الدينونة على كنعان. واللعنة قد أُعلنت في صيغة شعرية.</w:t>
      </w:r>
    </w:p>
    <w:p>
      <w:pPr>
        <w:bidi/>
      </w:pPr>
      <w:r>
        <w:rPr>
          <w:rtl/>
          <w:cs/>
          <w:lang w:val="ar_AE" w:bidi="ar_AE"/>
        </w:rPr>
      </w:r>
      <w:r>
        <w:rPr>
          <w:rtl/>
          <w:cs/>
          <w:lang w:val="ar_AE" w:bidi="ar_AE"/>
        </w:rPr>
        <w:t>فيقول نوح إن كنعان سيكون عبدًا لأقاربه. لكن الطريقة التي قال بها نوح هذا تعني أن كنعان سيكون العبد الأدنى. وأنه حتى سيكون عبدًا للعبيد الآخرين. ولا يعرف أحد لماذا لم يعجب نوح بما فعله حام. ولا أحد يعرف بالتأكيد لماذا اختار نوح أن يلعن ابن حام، كنعان، بدلًا من أن يلعن حام نفسه.</w:t>
      </w:r>
    </w:p>
    <w:p>
      <w:pPr>
        <w:bidi/>
      </w:pPr>
      <w:r>
        <w:rPr>
          <w:rtl/>
          <w:cs/>
          <w:lang w:val="ar_AE" w:bidi="ar_AE"/>
        </w:rPr>
      </w:r>
      <w:r>
        <w:rPr>
          <w:rtl/>
          <w:cs/>
          <w:lang w:val="ar_AE" w:bidi="ar_AE"/>
        </w:rPr>
        <w:t>ناقشوا كمجموعة: كيف كان رد فعل الأب في ثقافتكم تجاه ابنه إذا تصرَّف كما فعل حام في هذه القصة؟</w:t>
      </w:r>
    </w:p>
    <w:p>
      <w:pPr>
        <w:bidi/>
      </w:pPr>
      <w:r>
        <w:rPr>
          <w:rtl/>
          <w:cs/>
          <w:lang w:val="ar_AE" w:bidi="ar_AE"/>
        </w:rPr>
      </w:r>
      <w:r>
        <w:rPr>
          <w:rtl/>
          <w:cs/>
          <w:lang w:val="ar_AE" w:bidi="ar_AE"/>
        </w:rPr>
        <w:t>ثم ينطق نوح ببركة على ابنيه الآخرين، سام ويافث. وكلمة "بركة" تعني أن نوحًا كان يطلب شيئًا جيدًا لكل واحد منهم. وهذه البركات قد أُعلنت في شكل شعري. وكانت البركات مختلفة. بالنسبة لسام، فقد كان نوح يقول: "مبارك الرب، الذي هو إله سام. احرصوا على استخدام الأسماء نفسها التي استخدمتموها في المقاطع الأخرى لكلمتي يهوه والله، ثم يطلب نوح من الله أن يوسِّع أرض يافث. وطلب نوح أن يشارك يافث سام في الخير والبركات. وأخيرًا، يطلب نوح أن يكون كنعان، ابن حام، عبدًا ليافث.</w:t>
      </w:r>
    </w:p>
    <w:p>
      <w:pPr>
        <w:bidi/>
      </w:pPr>
      <w:r>
        <w:rPr>
          <w:rtl/>
          <w:cs/>
          <w:lang w:val="ar_AE" w:bidi="ar_AE"/>
        </w:rPr>
      </w:r>
      <w:r>
        <w:rPr>
          <w:rtl/>
          <w:cs/>
          <w:lang w:val="ar_AE" w:bidi="ar_AE"/>
        </w:rPr>
        <w:t>ناقشوا كمجموعة: كيف تعبر لغتكم عن تصريحات مهمة مثل اللعنات أو البركة؟ هل تستخدمون الشعر أو الأغنية؟ وكيف يعرف الناس أن هذا الأمر مهم؟</w:t>
      </w:r>
    </w:p>
    <w:p>
      <w:pPr>
        <w:bidi/>
      </w:pPr>
      <w:r>
        <w:rPr>
          <w:rtl/>
          <w:cs/>
          <w:lang w:val="ar_AE" w:bidi="ar_AE"/>
        </w:rPr>
      </w:r>
      <w:r>
        <w:rPr>
          <w:rtl/>
          <w:cs/>
          <w:lang w:val="ar_AE" w:bidi="ar_AE"/>
        </w:rPr>
        <w:t>ويختتم المقطع بإخبارنا أن نوح عاش 350 سنة أخرى ومات في سن 950 سنة.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بعد تصريح تمهيدي عن نوح وأبنائه، يزرع نوح كرمة عنب، ويصنع الخمر، ويشرب الخمر ليسكر وينام مع جسده مُعرَّى. فيراه ابنه حام ويخبر الآخرين. ثم يُغطي سام ويافث أبيهما دون أن ينظرا إليه.</w:t>
      </w:r>
    </w:p>
    <w:p>
      <w:pPr>
        <w:bidi/>
      </w:pPr>
      <w:r>
        <w:rPr>
          <w:rtl/>
          <w:cs/>
          <w:lang w:val="ar_AE" w:bidi="ar_AE"/>
        </w:rPr>
      </w:r>
      <w:r>
        <w:rPr>
          <w:b/>
          <w:rtl/>
          <w:cs/>
          <w:lang w:val="ar_AE" w:bidi="ar_AE"/>
        </w:rPr>
        <w:t>المشهد الثاني:</w:t>
      </w:r>
      <w:r>
        <w:rPr>
          <w:rtl/>
          <w:cs/>
          <w:lang w:val="ar_AE" w:bidi="ar_AE"/>
        </w:rPr>
        <w:t xml:space="preserve"> يعلم نوح ما فعله حام، ويلعن كنعان ابن حام. بينما يُبارك نوح سام ويافث. وتنتهي القصة بتصريح عن عمر نوح عند موته.</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pStyle w:val="ListBullet"/>
        <w:bidi/>
        <w:spacing w:line="240" w:lineRule="auto"/>
        <w:ind w:left="720"/>
      </w:pPr>
      <w:r>
        <w:rPr>
          <w:rtl/>
          <w:cs/>
          <w:lang w:val="ar_AE" w:bidi="ar_AE"/>
        </w:rPr>
      </w:r>
      <w:r>
        <w:rPr>
          <w:rtl/>
          <w:cs/>
          <w:lang w:val="ar_AE" w:bidi="ar_AE"/>
        </w:rPr>
        <w:t>وقد ذُكِرَ كنعان باعتباره ابن حام.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أبناء نوح الثلاثة هم أسلاف جميع البشر. وقد ذُكر كنعان تحديدًا باعتباره ابن حام.</w:t>
      </w:r>
    </w:p>
    <w:p>
      <w:pPr>
        <w:bidi/>
      </w:pPr>
      <w:r>
        <w:rPr>
          <w:rtl/>
          <w:cs/>
          <w:lang w:val="ar_AE" w:bidi="ar_AE"/>
        </w:rPr>
      </w:r>
      <w:r>
        <w:rPr>
          <w:rtl/>
          <w:cs/>
          <w:lang w:val="ar_AE" w:bidi="ar_AE"/>
        </w:rPr>
        <w:t>ابتدأ نوح يزرع الأرض. وهذا يعني أنه كان عليه أن يستخدم المحراث أو الفأس ليعمل الأرض حتى يتمكن من زراعة شيء فيها. ونحن لا نعرف أين غرس نوح كروم العنب خاصته. لقد استقر الفلك في منطقة جبال أراراط في تركيا حاليًا. ونحن لا نعرف ما إذا كان نوح قد بقي في تلك المنطقة أو ذهب إلى مكان آخر. ويستغرق صنع الخمر وقتًا؛</w:t>
      </w:r>
    </w:p>
    <w:p>
      <w:pPr>
        <w:pStyle w:val="ListBullet"/>
        <w:bidi/>
        <w:spacing w:line="240" w:lineRule="auto"/>
        <w:ind w:left="720"/>
      </w:pPr>
      <w:r>
        <w:rPr>
          <w:rtl/>
          <w:cs/>
          <w:lang w:val="ar_AE" w:bidi="ar_AE"/>
        </w:rPr>
      </w:r>
      <w:r>
        <w:rPr>
          <w:rtl/>
          <w:cs/>
          <w:lang w:val="ar_AE" w:bidi="ar_AE"/>
        </w:rPr>
        <w:t>إذ تُزرع كروم العنب وهي نباتات صغيرة جدًا.</w:t>
      </w:r>
    </w:p>
    <w:p>
      <w:pPr>
        <w:pStyle w:val="ListBullet"/>
        <w:bidi/>
        <w:spacing w:line="240" w:lineRule="auto"/>
        <w:ind w:left="720"/>
      </w:pPr>
      <w:r>
        <w:rPr>
          <w:rtl/>
          <w:cs/>
          <w:lang w:val="ar_AE" w:bidi="ar_AE"/>
        </w:rPr>
      </w:r>
      <w:r>
        <w:rPr>
          <w:rtl/>
          <w:cs/>
          <w:lang w:val="ar_AE" w:bidi="ar_AE"/>
        </w:rPr>
        <w:t>ثم تنمو كروم العنب هذه لتصبح نباتات ناضجة تنتج العنب.</w:t>
      </w:r>
    </w:p>
    <w:p>
      <w:pPr>
        <w:pStyle w:val="ListBullet"/>
        <w:bidi/>
        <w:spacing w:line="240" w:lineRule="auto"/>
        <w:ind w:left="720"/>
      </w:pPr>
      <w:r>
        <w:rPr>
          <w:rtl/>
          <w:cs/>
          <w:lang w:val="ar_AE" w:bidi="ar_AE"/>
        </w:rPr>
      </w:r>
      <w:r>
        <w:rPr>
          <w:rtl/>
          <w:cs/>
          <w:lang w:val="ar_AE" w:bidi="ar_AE"/>
        </w:rPr>
        <w:t>وهذا يستغرق موسمًا حتى ينضج العنب ويكون جاهزًا للاستخدام.</w:t>
      </w:r>
    </w:p>
    <w:p>
      <w:pPr>
        <w:pStyle w:val="ListBullet"/>
        <w:bidi/>
        <w:spacing w:line="240" w:lineRule="auto"/>
        <w:ind w:left="720"/>
      </w:pPr>
      <w:r>
        <w:rPr>
          <w:rtl/>
          <w:cs/>
          <w:lang w:val="ar_AE" w:bidi="ar_AE"/>
        </w:rPr>
      </w:r>
      <w:r>
        <w:rPr>
          <w:rtl/>
          <w:cs/>
          <w:lang w:val="ar_AE" w:bidi="ar_AE"/>
        </w:rPr>
        <w:t>ويجب أن يتم حصد العنب وإما أكله أو أن يُصنع عصيرًا.</w:t>
      </w:r>
    </w:p>
    <w:p>
      <w:pPr>
        <w:pStyle w:val="ListBullet"/>
        <w:bidi/>
        <w:spacing w:line="240" w:lineRule="auto"/>
        <w:ind w:left="720"/>
      </w:pPr>
      <w:r>
        <w:rPr>
          <w:rtl/>
          <w:cs/>
          <w:lang w:val="ar_AE" w:bidi="ar_AE"/>
        </w:rPr>
      </w:r>
      <w:r>
        <w:rPr>
          <w:rtl/>
          <w:cs/>
          <w:lang w:val="ar_AE" w:bidi="ar_AE"/>
        </w:rPr>
        <w:t>ويتم عصر العنب ليخرج العصير من العنب.</w:t>
      </w:r>
    </w:p>
    <w:p>
      <w:pPr>
        <w:pStyle w:val="ListBullet"/>
        <w:bidi/>
        <w:spacing w:line="240" w:lineRule="auto"/>
        <w:ind w:left="720"/>
      </w:pPr>
      <w:r>
        <w:rPr>
          <w:rtl/>
          <w:cs/>
          <w:lang w:val="ar_AE" w:bidi="ar_AE"/>
        </w:rPr>
      </w:r>
      <w:r>
        <w:rPr>
          <w:rtl/>
          <w:cs/>
          <w:lang w:val="ar_AE" w:bidi="ar_AE"/>
        </w:rPr>
        <w:t>ثم يترك العصير في إناء مُغلق أو جرة لفترة من الوقت.</w:t>
      </w:r>
    </w:p>
    <w:p>
      <w:pPr>
        <w:pStyle w:val="ListBullet"/>
        <w:bidi/>
        <w:spacing w:line="240" w:lineRule="auto"/>
        <w:ind w:left="720"/>
      </w:pPr>
      <w:r>
        <w:rPr>
          <w:rtl/>
          <w:cs/>
          <w:lang w:val="ar_AE" w:bidi="ar_AE"/>
        </w:rPr>
      </w:r>
      <w:r>
        <w:rPr>
          <w:rtl/>
          <w:cs/>
          <w:lang w:val="ar_AE" w:bidi="ar_AE"/>
        </w:rPr>
        <w:t>فيتخمر العصير أو يُنتج الكحول.</w:t>
      </w:r>
    </w:p>
    <w:p>
      <w:pPr>
        <w:pStyle w:val="ListBullet"/>
        <w:bidi/>
        <w:spacing w:line="240" w:lineRule="auto"/>
        <w:ind w:left="720"/>
      </w:pPr>
      <w:r>
        <w:rPr>
          <w:rtl/>
          <w:cs/>
          <w:lang w:val="ar_AE" w:bidi="ar_AE"/>
        </w:rPr>
      </w:r>
      <w:r>
        <w:rPr>
          <w:rtl/>
          <w:cs/>
          <w:lang w:val="ar_AE" w:bidi="ar_AE"/>
        </w:rPr>
        <w:t>ويستغرق الأمر عدة أشهر حتى يصبح الخمر جاهزًا للشرب.</w:t>
      </w:r>
    </w:p>
    <w:p>
      <w:pPr>
        <w:bidi/>
      </w:pPr>
      <w:r>
        <w:rPr>
          <w:rtl/>
          <w:cs/>
          <w:lang w:val="ar_AE" w:bidi="ar_AE"/>
        </w:rPr>
      </w:r>
      <w:r>
        <w:rPr>
          <w:rtl/>
          <w:cs/>
          <w:lang w:val="ar_AE" w:bidi="ar_AE"/>
        </w:rPr>
        <w:t>توقَّفوا وناقشوا في لغتكم عملية صنع الخمر هذه. ولاحظوا قاموس الكلمات التي تستخدمونها لكل جزء من العملية. وفي العديد من اللغات، تكون الكلمات مرتبطة أو تأتي من جذر الكلمة نفسه.</w:t>
      </w:r>
    </w:p>
    <w:p>
      <w:pPr>
        <w:bidi/>
      </w:pPr>
      <w:r>
        <w:rPr>
          <w:rtl/>
          <w:cs/>
          <w:lang w:val="ar_AE" w:bidi="ar_AE"/>
        </w:rPr>
      </w:r>
      <w:r>
        <w:rPr>
          <w:rtl/>
          <w:cs/>
          <w:lang w:val="ar_AE" w:bidi="ar_AE"/>
        </w:rPr>
        <w:t>وبسبب هذه العملية، نعلم أن بعض الوقت قد مر منذ أن غادر نوح وعائلته الفلك.</w:t>
      </w:r>
    </w:p>
    <w:p>
      <w:pPr>
        <w:bidi/>
      </w:pPr>
      <w:r>
        <w:rPr>
          <w:rtl/>
          <w:cs/>
          <w:lang w:val="ar_AE" w:bidi="ar_AE"/>
        </w:rPr>
      </w:r>
      <w:r>
        <w:rPr>
          <w:rtl/>
          <w:cs/>
          <w:lang w:val="ar_AE" w:bidi="ar_AE"/>
        </w:rPr>
        <w:t xml:space="preserve">وقد شرب نوح الخمر وسكِر. أن تصبح سكرانًا يعني أنك لم تعد تسيطر على أفكارك وأفعالك. وخلع نوح ثيابه واستلق على ظهره في خيمته. فقد كان في حالة ثُبات من سُكره. وهذا يعني أنه كان نائمًا بشدة، وأنه لم يسمع أبنائه وهم يدخلون، ولم يشعر بالغطاء الذي تم وضعه عليه. </w:t>
      </w:r>
    </w:p>
    <w:p>
      <w:pPr>
        <w:bidi/>
      </w:pPr>
      <w:r>
        <w:rPr>
          <w:rtl/>
          <w:cs/>
          <w:lang w:val="ar_AE" w:bidi="ar_AE"/>
        </w:rPr>
      </w:r>
      <w:r>
        <w:rPr>
          <w:rtl/>
          <w:cs/>
          <w:lang w:val="ar_AE" w:bidi="ar_AE"/>
        </w:rPr>
        <w:t>ثم أخذ الأخوان، سام ويافث، رداء وقاموا بحمله بينهم ورجعوا إلى الخيمة. وربما كانت هذه قطعة كبيرة من القماش كان الناس يلفونها حول أنفسهم. ولم ينظر سام ويافث إلى نوح. وقد أبقيا أعينهما مُثبتة نحو خارج الخيمة. ثم رجعا إلى الخيمة وألقيا الرداء أو القماش على نوح. وقد تم تغطية خزي نوح الآن. ولم يستيقظ نوح عندما حدث هذا.</w:t>
      </w:r>
    </w:p>
    <w:p>
      <w:pPr>
        <w:bidi/>
      </w:pPr>
      <w:r>
        <w:rPr>
          <w:rtl/>
          <w:cs/>
          <w:lang w:val="ar_AE" w:bidi="ar_AE"/>
        </w:rPr>
      </w:r>
      <w:r>
        <w:rPr>
          <w:rtl/>
          <w:cs/>
          <w:lang w:val="ar_AE" w:bidi="ar_AE"/>
        </w:rPr>
        <w:t xml:space="preserve">وعندما استيقظ نوح، لا بد أن أحدهم أخبره بما فعله حام. فيُعلن نوح لعنة على ابن حام، الذي اسمه كنعان. وفي لعنة كنعان، قال نوح أنه سيكون أقل من كل العبيد. وسيكون كنعان عبدًا للعبيد الآخرين. </w:t>
      </w:r>
    </w:p>
    <w:p>
      <w:pPr>
        <w:bidi/>
      </w:pPr>
      <w:r>
        <w:rPr>
          <w:rtl/>
          <w:cs/>
          <w:lang w:val="ar_AE" w:bidi="ar_AE"/>
        </w:rPr>
      </w:r>
      <w:r>
        <w:rPr>
          <w:rtl/>
          <w:cs/>
          <w:lang w:val="ar_AE" w:bidi="ar_AE"/>
        </w:rPr>
        <w:t>ثم يسبح نوح إله سام ويبارك يافث. وهو يستخدم الشعر ليفعل ذلك. ويكرر نوح أن كنعان سيكون عبدًا لكل من سام ويافث.</w:t>
      </w:r>
    </w:p>
    <w:p>
      <w:pPr>
        <w:bidi/>
      </w:pPr>
      <w:r>
        <w:rPr>
          <w:rtl/>
          <w:cs/>
          <w:lang w:val="ar_AE" w:bidi="ar_AE"/>
        </w:rPr>
      </w:r>
      <w:r>
        <w:rPr>
          <w:rtl/>
          <w:cs/>
          <w:lang w:val="ar_AE" w:bidi="ar_AE"/>
        </w:rPr>
        <w:t>ويختتم المقطع بإخبارنا أن نوح عاش 350 سنة أخرى، وأنه عندما مات كان ابن 950 سنة.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pStyle w:val="ListBullet"/>
        <w:bidi/>
        <w:spacing w:line="240" w:lineRule="auto"/>
        <w:ind w:left="720"/>
      </w:pPr>
      <w:r>
        <w:rPr>
          <w:rtl/>
          <w:cs/>
          <w:lang w:val="ar_AE" w:bidi="ar_AE"/>
        </w:rPr>
      </w:r>
      <w:r>
        <w:rPr>
          <w:rtl/>
          <w:cs/>
          <w:lang w:val="ar_AE" w:bidi="ar_AE"/>
        </w:rPr>
        <w:t>وقد ذُكِرَ كنعان باعتباره ابن حام.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وستسمعون عبارات "أوقفوا التمثيل"، يليها بعض الأسئلة مع اقتراحات لما قد تسمعونه كإجابة. ثم سيُطلب منكم أن تواصلوا التمثيل من جديد.</w:t>
      </w:r>
    </w:p>
    <w:p>
      <w:pPr>
        <w:bidi/>
      </w:pPr>
      <w:r>
        <w:rPr>
          <w:rtl/>
          <w:cs/>
          <w:lang w:val="ar_AE" w:bidi="ar_AE"/>
        </w:rPr>
      </w:r>
      <w:r>
        <w:rPr>
          <w:rtl/>
          <w:cs/>
          <w:lang w:val="ar_AE" w:bidi="ar_AE"/>
        </w:rPr>
        <w:t>تبدأ القصة بتوضيح أن أبناء نوح الثلاثة هم أجداد جميع الناس.</w:t>
      </w:r>
    </w:p>
    <w:p>
      <w:pPr>
        <w:bidi/>
      </w:pPr>
      <w:r>
        <w:rPr>
          <w:rtl/>
          <w:cs/>
          <w:lang w:val="ar_AE" w:bidi="ar_AE"/>
        </w:rPr>
      </w:r>
      <w:r>
        <w:rPr>
          <w:rtl/>
          <w:cs/>
          <w:lang w:val="ar_AE" w:bidi="ar_AE"/>
        </w:rPr>
        <w:t>في المشهد الأول، تبدأ القصة عندما يصبح نوح مزارعًا. وكان على نوح أن يزرع الأرض حتى تنمو النباتات. وكان يستخدم المحراث أو الفأس لحفر الأرض. ولقد غرس نوح بستانًا من العنب. وهذا يُدعى كرم عنب. في البداية، كانت النباتات صغيرة. وكان نوح بحاجة إلى الاستمرار في العمل على الأرض، ونزع الأعشاب والتأكد من أن النباتات متوفر لها الماء. وبعد مرور بعض الوقت، تنمو النباتات بما يكفي لإنتاج العنب. ويمكن أن يتم حصد العنب وأكله، أو يمكن أن يُعصر ليخرج العصير منه. ويمكن أن يتم شُرب العصير فورًا، أو يمكن أن يترك العصير ليختمر ولينتج الكحول. وبمجرد أن ينتج العصير كحولًا، يصير خمرًا. وكانت الخمر تُترك لبعض الوقت كي تُعتَّق قبل أن يتم شربها.</w:t>
      </w:r>
    </w:p>
    <w:p>
      <w:pPr>
        <w:bidi/>
      </w:pPr>
      <w:r>
        <w:rPr>
          <w:rtl/>
          <w:cs/>
          <w:lang w:val="ar_AE" w:bidi="ar_AE"/>
        </w:rPr>
      </w:r>
      <w:r>
        <w:rPr>
          <w:rtl/>
          <w:cs/>
          <w:lang w:val="ar_AE" w:bidi="ar_AE"/>
        </w:rPr>
        <w:t>أوقفوا التمثيل واسألوا نوح: "لماذا تصنع خمرًا؟" قد تسمعون: "أحب طعم الخمر الجيد". أو: "الخمر طعمه لذيذ إذا شُرب مع الطعام". أو: "أنا لم أكن أدرك أن العصير سيختمر وسينتج الكحول". واصلوا التمثيل.</w:t>
      </w:r>
    </w:p>
    <w:p>
      <w:pPr>
        <w:bidi/>
      </w:pPr>
      <w:r>
        <w:rPr>
          <w:rtl/>
          <w:cs/>
          <w:lang w:val="ar_AE" w:bidi="ar_AE"/>
        </w:rPr>
      </w:r>
      <w:r>
        <w:rPr>
          <w:rtl/>
          <w:cs/>
          <w:lang w:val="ar_AE" w:bidi="ar_AE"/>
        </w:rPr>
        <w:t>وقد شرب نوح الخمر وسَكِر. وكان سكرانًا بما يكفي لدرجة أنه خلع ثيابه ونام في خيمته. وكان بلا ثياب أو عريانًا.</w:t>
      </w:r>
    </w:p>
    <w:p>
      <w:pPr>
        <w:bidi/>
      </w:pPr>
      <w:r>
        <w:rPr>
          <w:rtl/>
          <w:cs/>
          <w:lang w:val="ar_AE" w:bidi="ar_AE"/>
        </w:rPr>
      </w:r>
      <w:r>
        <w:rPr>
          <w:rtl/>
          <w:cs/>
          <w:lang w:val="ar_AE" w:bidi="ar_AE"/>
        </w:rPr>
        <w:t>أوقفوا التمثيل واسألوا نوح: "هل سكرت هكذا من قبل؟" قد تسمعون: "نعم، في كثير من الأحيان"، أو "أبدًا!" اسألوا كل واحد من الأبناء: "هل رأيتم أباكم من قبل وهو سكران؟" قد تسمعون: "أبدًا" أو "في كثير من الأحيان". اسألوا كل ابن منهم: "كيف تشعر عندما تنظر أبيك في هذه الحالة؟" قد تسمعون: "أنا محرج"، أو "أنا خجل منه"، أو "أنا قلق. فأنا لم أره مثل هكذا من قبل". واصلوا التمثيل.</w:t>
      </w:r>
    </w:p>
    <w:p>
      <w:pPr>
        <w:bidi/>
      </w:pPr>
      <w:r>
        <w:rPr>
          <w:rtl/>
          <w:cs/>
          <w:lang w:val="ar_AE" w:bidi="ar_AE"/>
        </w:rPr>
      </w:r>
      <w:r>
        <w:rPr>
          <w:rtl/>
          <w:cs/>
          <w:lang w:val="ar_AE" w:bidi="ar_AE"/>
        </w:rPr>
        <w:t>كان نوح في نوم عميق أو ثبات السُكر. وهو لم يسمع عندما دخل أي من أبنائه.</w:t>
      </w:r>
    </w:p>
    <w:p>
      <w:pPr>
        <w:bidi/>
      </w:pPr>
      <w:r>
        <w:rPr>
          <w:rtl/>
          <w:cs/>
          <w:lang w:val="ar_AE" w:bidi="ar_AE"/>
        </w:rPr>
      </w:r>
      <w:r>
        <w:rPr>
          <w:rtl/>
          <w:cs/>
          <w:lang w:val="ar_AE" w:bidi="ar_AE"/>
        </w:rPr>
        <w:t>دخل حام إلى الخيمة ورأى أباه مستلقيًا هناك نائمًا بلا ثياب. لقد رأى حام خزي نوح. ولم يقم بتغطية نوح. بل خرج حام من الخيمة، ووجد إخوته، وأخبرهم بما رآه.</w:t>
      </w:r>
    </w:p>
    <w:p>
      <w:pPr>
        <w:bidi/>
      </w:pPr>
      <w:r>
        <w:rPr>
          <w:rtl/>
          <w:cs/>
          <w:lang w:val="ar_AE" w:bidi="ar_AE"/>
        </w:rPr>
      </w:r>
      <w:r>
        <w:rPr>
          <w:rtl/>
          <w:cs/>
          <w:lang w:val="ar_AE" w:bidi="ar_AE"/>
        </w:rPr>
        <w:t>أوقفوا التمثيل واسألوا حام: "بماذا كنت تفكر عندما رأيت أبيك؟" قد تسمعون: "لقد كنت مصدومًا. فأنا لم أره بهذه الطريقة من قبل". أو "كنت أظن أن هذا مضحك. وأردت أن أشارك الفكاهة". اسألا سام ويافث: "بماذا فكرتما عندما سمعتما عن أبيكما؟" قد تسمعون: "لقد تفاجئت"، أو "شعرت بالخجل منه"، أو "هذا أبي، يجب أن أساعده". واصلوا التمثيل.</w:t>
      </w:r>
    </w:p>
    <w:p>
      <w:pPr>
        <w:bidi/>
      </w:pPr>
      <w:r>
        <w:rPr>
          <w:rtl/>
          <w:cs/>
          <w:lang w:val="ar_AE" w:bidi="ar_AE"/>
        </w:rPr>
      </w:r>
      <w:r>
        <w:rPr>
          <w:rtl/>
          <w:cs/>
          <w:lang w:val="ar_AE" w:bidi="ar_AE"/>
        </w:rPr>
        <w:t>يأخذ سام ويافث قطعة قماش أو ثوبًا، ويحملانه ويمشيان إلى الوراء إلى الخيمة. ويبقيان أعينهما مُثبتة نحو الخارج. وهما لا ينظران أبدًا إلى أبيهما. وعندما اقتربا بما يكفي، يلقيان الثوب حتى يغطي نوح. ويغادران الخيمة دون أن ينظرا نوح عريانًا أبدًا.</w:t>
      </w:r>
    </w:p>
    <w:p>
      <w:pPr>
        <w:bidi/>
      </w:pPr>
      <w:r>
        <w:rPr>
          <w:rtl/>
          <w:cs/>
          <w:lang w:val="ar_AE" w:bidi="ar_AE"/>
        </w:rPr>
      </w:r>
      <w:r>
        <w:rPr>
          <w:rtl/>
          <w:cs/>
          <w:lang w:val="ar_AE" w:bidi="ar_AE"/>
        </w:rPr>
        <w:t>أوقفوا التمثيل: اسألا سام ويافث لماذا لا ينظران أمامهما إلى أين يذهبان. قد تسمعون عبارات مثل: "أردت أن أظهر الاحترام لأبي"، أو "لم أرد أن أرى عُري أبي"، أو: "إنه لأمر مخزي أن أرى أبي هكذا. أردت أن أستره." واصلوا التمثيل.</w:t>
      </w:r>
    </w:p>
    <w:p>
      <w:pPr>
        <w:bidi/>
      </w:pPr>
      <w:r>
        <w:rPr>
          <w:rtl/>
          <w:cs/>
          <w:lang w:val="ar_AE" w:bidi="ar_AE"/>
        </w:rPr>
      </w:r>
      <w:r>
        <w:rPr>
          <w:rtl/>
          <w:cs/>
          <w:lang w:val="ar_AE" w:bidi="ar_AE"/>
        </w:rPr>
        <w:t>في المشهد الثاني، يستيقظ نوح ويدرك ما فعله حام. فيعلن نوح لعنة على كنعان ابن حام. ثم ينطق نوح ببركات على سام ويافث. اللعنة والبركات هي تعبيرات شعرية.</w:t>
      </w:r>
    </w:p>
    <w:p>
      <w:pPr>
        <w:bidi/>
      </w:pPr>
      <w:r>
        <w:rPr>
          <w:rtl/>
          <w:cs/>
          <w:lang w:val="ar_AE" w:bidi="ar_AE"/>
        </w:rPr>
      </w:r>
      <w:r>
        <w:rPr>
          <w:rtl/>
          <w:cs/>
          <w:lang w:val="ar_AE" w:bidi="ar_AE"/>
        </w:rPr>
        <w:t>واللعنة هي لكنعان الذي هو ابن حام. ويخبر نوح كنعان أنه سيكون عبدًا للعبيد الآخرين.</w:t>
      </w:r>
    </w:p>
    <w:p>
      <w:pPr>
        <w:bidi/>
      </w:pPr>
      <w:r>
        <w:rPr>
          <w:rtl/>
          <w:cs/>
          <w:lang w:val="ar_AE" w:bidi="ar_AE"/>
        </w:rPr>
      </w:r>
      <w:r>
        <w:rPr>
          <w:rtl/>
          <w:cs/>
          <w:lang w:val="ar_AE" w:bidi="ar_AE"/>
        </w:rPr>
        <w:t>أوقفوا التمثيل: واسألوا كنعان: "كيف تشعر بشأن تلقِّي لعنة من أجل شيء فعله أبوك؟" ربما تسمع إجابة تقول: "لا أفهم. لم أفعل هذا، بل فعله أبي". واصلوا التمثيل.</w:t>
      </w:r>
    </w:p>
    <w:p>
      <w:pPr>
        <w:bidi/>
      </w:pPr>
      <w:r>
        <w:rPr>
          <w:rtl/>
          <w:cs/>
          <w:lang w:val="ar_AE" w:bidi="ar_AE"/>
        </w:rPr>
      </w:r>
      <w:r>
        <w:rPr>
          <w:rtl/>
          <w:cs/>
          <w:lang w:val="ar_AE" w:bidi="ar_AE"/>
        </w:rPr>
        <w:t>ثم يبارك نوح سام عن طريق الطلب بشكل خاص أن يكون كنعان عبدًا له. ويبارك نوح يافث عن طريق الطلب أن أراضيه تكون متسعة. ثم يطلب أيضًا أن يكون كلًا من سام ويافث مباركين ومزدهرين. ويكرر نوح أن كنعان سيكون عبدًا لهما.</w:t>
      </w:r>
    </w:p>
    <w:p>
      <w:pPr>
        <w:bidi/>
      </w:pPr>
      <w:r>
        <w:rPr>
          <w:rtl/>
          <w:cs/>
          <w:lang w:val="ar_AE" w:bidi="ar_AE"/>
        </w:rPr>
      </w:r>
      <w:r>
        <w:rPr>
          <w:rtl/>
          <w:cs/>
          <w:lang w:val="ar_AE" w:bidi="ar_AE"/>
        </w:rPr>
        <w:t>أوقفوا التمثيل: اسألا سام ثم يافث: "ما شعوركما بشأن هذه البركة؟" قد تسمعون عبارات مثل: "أشعر بالامتنان لأن أبي يريدني أن أكون مباركًا"، أو "أنا لا أفهم حقًا لماذا لعن كنعان"، أو "كان حام مخطئًا فيما فعله، لذلك فإن هذه البركة واللعنة أمر جيد."</w:t>
      </w:r>
    </w:p>
    <w:p>
      <w:pPr>
        <w:bidi/>
      </w:pPr>
      <w:r>
        <w:rPr>
          <w:rtl/>
          <w:cs/>
          <w:lang w:val="ar_AE" w:bidi="ar_AE"/>
        </w:rPr>
      </w:r>
      <w:r>
        <w:rPr>
          <w:rtl/>
          <w:cs/>
          <w:lang w:val="ar_AE" w:bidi="ar_AE"/>
        </w:rPr>
        <w:t>وتختتم القصة بتصريح عن عمر نوح عندما مات.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أبناء نوح، سام وحام ويافث، كانوا </w:t>
      </w:r>
      <w:r>
        <w:rPr>
          <w:b/>
          <w:rtl/>
          <w:cs/>
          <w:lang w:val="ar_AE" w:bidi="ar_AE"/>
        </w:rPr>
        <w:t>أسلاف</w:t>
      </w:r>
      <w:r>
        <w:rPr>
          <w:rtl/>
          <w:cs/>
          <w:lang w:val="ar_AE" w:bidi="ar_AE"/>
        </w:rPr>
        <w:t xml:space="preserve"> جميع الناس على الأرض. وهناك طريقة أخرى لقول هذا وهي أن نقول إن جميع الناس على الأرض هم نسل نوح وأبنائه.</w:t>
      </w:r>
    </w:p>
    <w:p>
      <w:pPr>
        <w:bidi/>
      </w:pPr>
      <w:r>
        <w:rPr>
          <w:rtl/>
          <w:cs/>
          <w:lang w:val="ar_AE" w:bidi="ar_AE"/>
        </w:rPr>
      </w:r>
      <w:r>
        <w:rPr>
          <w:rtl/>
          <w:cs/>
          <w:lang w:val="ar_AE" w:bidi="ar_AE"/>
        </w:rPr>
        <w:t xml:space="preserve">بعد الطوفان، صار نوح فلاحًا. ويمكنكم أيضًا أن تقولوا إنه بدأ يزرع الأرض، أو أن نوح صار مزارعًا للأرض. وهذا يعني أن نوح كان قد عمل الأرض باستخدام المحراث أو الفأس حتى يتمكن من أن يزرع الأشياء التي ستنمو بعد ذلك. وقد غرس نوح </w:t>
      </w:r>
      <w:r>
        <w:rPr>
          <w:b/>
          <w:rtl/>
          <w:cs/>
          <w:lang w:val="ar_AE" w:bidi="ar_AE"/>
        </w:rPr>
        <w:t>كرمًا</w:t>
      </w:r>
      <w:r>
        <w:rPr>
          <w:rtl/>
          <w:cs/>
          <w:lang w:val="ar_AE" w:bidi="ar_AE"/>
        </w:rPr>
        <w:t>.</w:t>
      </w:r>
    </w:p>
    <w:p>
      <w:pPr>
        <w:bidi/>
      </w:pPr>
      <w:r>
        <w:rPr>
          <w:rtl/>
          <w:cs/>
          <w:lang w:val="ar_AE" w:bidi="ar_AE"/>
        </w:rPr>
      </w:r>
      <w:r>
        <w:rPr>
          <w:rtl/>
          <w:cs/>
          <w:lang w:val="ar_AE" w:bidi="ar_AE"/>
        </w:rPr>
        <w:t>اعرضوا صورة لكرمٍ.</w:t>
      </w:r>
    </w:p>
    <w:p>
      <w:pPr>
        <w:bidi/>
      </w:pPr>
      <w:r>
        <w:rPr>
          <w:rtl/>
          <w:cs/>
          <w:lang w:val="ar_AE" w:bidi="ar_AE"/>
        </w:rPr>
      </w:r>
      <w:r>
        <w:rPr>
          <w:rtl/>
          <w:cs/>
          <w:lang w:val="ar_AE" w:bidi="ar_AE"/>
        </w:rPr>
        <w:t xml:space="preserve">والكرم هو بستان به كروم العنب. وكرمة العنب تُنتِج عنبًا يُؤكَل كثمر أو يُعصر لصنع عصير يمكن أن تشربه. وإذا تُرك العصير لفترة من الوقت، فإنه يبدأ في التخمر أو إنتاج الكحول. وشرب عصير العنب المختمر، الذي يُدعى </w:t>
      </w:r>
      <w:r>
        <w:rPr>
          <w:b/>
          <w:rtl/>
          <w:cs/>
          <w:lang w:val="ar_AE" w:bidi="ar_AE"/>
        </w:rPr>
        <w:t>الخمر</w:t>
      </w:r>
      <w:r>
        <w:rPr>
          <w:rtl/>
          <w:cs/>
          <w:lang w:val="ar_AE" w:bidi="ar_AE"/>
        </w:rPr>
        <w:t>، يمكن أن يجعلك سكرانًا. وأن تكون سكرانًا يعني أن لديك كمية كبيرة من الكحول في جسمك لدرجة أنك لا تستطيع التفكير أو التصرف بشكل صحيح. أي أنك تفقد السيطرة على جسدك وعقلك. وعلى ما يبدو أن نوح شرب ما يكفي من الخمر حتى سقط في ثبات المخمور أو حالة من عدم التركيز. وتُصنع الخمر من عصير العنب. وهي لا تحتوي على الحنطة أو الحبوب الأخرى التي يمكن أن تختمر أيضًا وتصنع الكحول. تأكدوا من أن كلمة خمر لا تشمل الحنطة أو المواد المختمرة الأخرى.</w:t>
      </w:r>
    </w:p>
    <w:p>
      <w:pPr>
        <w:bidi/>
      </w:pPr>
      <w:r>
        <w:rPr>
          <w:rtl/>
          <w:cs/>
          <w:lang w:val="ar_AE" w:bidi="ar_AE"/>
        </w:rPr>
      </w:r>
      <w:r>
        <w:rPr>
          <w:rtl/>
          <w:cs/>
          <w:lang w:val="ar_AE" w:bidi="ar_AE"/>
        </w:rPr>
        <w:t>ولقد سكِر نوح لدرجة أنه خلع ثيابه واستلق غير مغطى. وكان عريانًا في خيمته. وعلى الأرجح كان مستلقيًا على ظهره حتى كُشفت أعضائه التناسلية. وكان هذا مُخزيًا. تستخدم العديد من الترجمات كلمة عورته أو شيء يخبرنا أن نوح قد تعرى لكن بطريقة مهذبة لقول ذلك.</w:t>
      </w:r>
    </w:p>
    <w:p>
      <w:pPr>
        <w:bidi/>
      </w:pPr>
      <w:r>
        <w:rPr>
          <w:rtl/>
          <w:cs/>
          <w:lang w:val="ar_AE" w:bidi="ar_AE"/>
        </w:rPr>
      </w:r>
      <w:r>
        <w:rPr>
          <w:rtl/>
          <w:cs/>
          <w:lang w:val="ar_AE" w:bidi="ar_AE"/>
        </w:rPr>
        <w:t xml:space="preserve">ثم يأخذ سام ويافث </w:t>
      </w:r>
      <w:r>
        <w:rPr>
          <w:b/>
          <w:rtl/>
          <w:cs/>
          <w:lang w:val="ar_AE" w:bidi="ar_AE"/>
        </w:rPr>
        <w:t>رداء</w:t>
      </w:r>
      <w:r>
        <w:rPr>
          <w:rtl/>
          <w:cs/>
          <w:lang w:val="ar_AE" w:bidi="ar_AE"/>
        </w:rPr>
        <w:t xml:space="preserve"> ويستخدماه لتغطية نوح. يمكن أن يكون الرداء عبارة عن ثوب أو قطعة كبيرة من القماش تُلبَس كثوب خارجي. ويمكن استخدام هذا كغطاء في الليل.</w:t>
      </w:r>
    </w:p>
    <w:p>
      <w:pPr>
        <w:bidi/>
      </w:pPr>
      <w:r>
        <w:rPr>
          <w:rtl/>
          <w:cs/>
          <w:lang w:val="ar_AE" w:bidi="ar_AE"/>
        </w:rPr>
      </w:r>
      <w:r>
        <w:rPr>
          <w:rtl/>
          <w:cs/>
          <w:lang w:val="ar_AE" w:bidi="ar_AE"/>
        </w:rPr>
        <w:t xml:space="preserve">يُذكر أبناء نوح دائمًا بأنهم سام وحام ويافث. وهذا يعني أن حام هو الابن الأوسط. ومع ذلك، في هذا المقطع، يقول على وجه التحديد إن حام هو الابن الأصغر. وتحتاج الترجمة إلى توضيح أن حام هو الابن الأصغر. عندما سمع نوح أن حام أخبر إخوته أنه كان عريانًا، لعن كنعان، ابن حام. يحتوي قاموس الكلمات الرئيسية على مناقشة لكلمة </w:t>
      </w:r>
      <w:r>
        <w:rPr>
          <w:b/>
          <w:rtl/>
          <w:cs/>
          <w:lang w:val="ar_AE" w:bidi="ar_AE"/>
        </w:rPr>
        <w:t>لعنة</w:t>
      </w:r>
      <w:r>
        <w:rPr>
          <w:rtl/>
          <w:cs/>
          <w:lang w:val="ar_AE" w:bidi="ar_AE"/>
        </w:rPr>
        <w:t>. وهذه هي المرة الأولى التي يلعن فيها إنسان شخصًا ما. وهنا يطلب نوح من الله أن يعاقب كنعان. ينبغي أن تستخدموا الكلمة نفسها التي استخدمتموها عندما لعن الله الأرض في قصة السقوط.</w:t>
      </w:r>
    </w:p>
    <w:p>
      <w:pPr>
        <w:bidi/>
      </w:pPr>
      <w:r>
        <w:rPr>
          <w:rtl/>
          <w:cs/>
          <w:lang w:val="ar_AE" w:bidi="ar_AE"/>
        </w:rPr>
      </w:r>
      <w:r>
        <w:rPr>
          <w:rtl/>
          <w:cs/>
          <w:lang w:val="ar_AE" w:bidi="ar_AE"/>
        </w:rPr>
        <w:t xml:space="preserve">في لعنة كنعان، يقول نوح إن كنعان سيكون عبد العبيد. وسيكون كنعان </w:t>
      </w:r>
      <w:r>
        <w:rPr>
          <w:b/>
          <w:rtl/>
          <w:cs/>
          <w:lang w:val="ar_AE" w:bidi="ar_AE"/>
        </w:rPr>
        <w:t>عبدًا</w:t>
      </w:r>
      <w:r>
        <w:rPr>
          <w:rtl/>
          <w:cs/>
          <w:lang w:val="ar_AE" w:bidi="ar_AE"/>
        </w:rPr>
        <w:t xml:space="preserve"> للعبيد الآخرين. أي أن كنعان سيكون عبدًا لأقاربه. يحتوي قاموس الكلمات الرئيسية على مناقشة لكلمة </w:t>
      </w:r>
      <w:r>
        <w:rPr>
          <w:b/>
          <w:rtl/>
          <w:cs/>
          <w:lang w:val="ar_AE" w:bidi="ar_AE"/>
        </w:rPr>
        <w:t>عبد</w:t>
      </w:r>
      <w:r>
        <w:rPr>
          <w:rtl/>
          <w:cs/>
          <w:lang w:val="ar_AE" w:bidi="ar_AE"/>
        </w:rPr>
        <w:t xml:space="preserve">. </w:t>
      </w:r>
    </w:p>
    <w:p>
      <w:pPr>
        <w:bidi/>
      </w:pPr>
      <w:r>
        <w:rPr>
          <w:rtl/>
          <w:cs/>
          <w:lang w:val="ar_AE" w:bidi="ar_AE"/>
        </w:rPr>
      </w:r>
      <w:r>
        <w:rPr>
          <w:rtl/>
          <w:cs/>
          <w:lang w:val="ar_AE" w:bidi="ar_AE"/>
        </w:rPr>
        <w:t xml:space="preserve">وبعد أن لعن كنعان، </w:t>
      </w:r>
      <w:r>
        <w:rPr>
          <w:b/>
          <w:rtl/>
          <w:cs/>
          <w:lang w:val="ar_AE" w:bidi="ar_AE"/>
        </w:rPr>
        <w:t>بارك</w:t>
      </w:r>
      <w:r>
        <w:rPr>
          <w:rtl/>
          <w:cs/>
          <w:lang w:val="ar_AE" w:bidi="ar_AE"/>
        </w:rPr>
        <w:t xml:space="preserve"> نوح سام ويافث. وستجدون كلمة </w:t>
      </w:r>
      <w:r>
        <w:rPr>
          <w:b/>
          <w:rtl/>
          <w:cs/>
          <w:lang w:val="ar_AE" w:bidi="ar_AE"/>
        </w:rPr>
        <w:t>يبارك</w:t>
      </w:r>
      <w:r>
        <w:rPr>
          <w:rtl/>
          <w:cs/>
          <w:lang w:val="ar_AE" w:bidi="ar_AE"/>
        </w:rPr>
        <w:t xml:space="preserve"> وقد نوقشت في قاموس الكلمات الرئيسية. استخدموا نفس الكلمة التي استخدمتموها لترجمة كلمة يبارك في قصة الخلق.</w:t>
      </w:r>
    </w:p>
    <w:p>
      <w:pPr>
        <w:bidi/>
      </w:pPr>
      <w:r>
        <w:rPr>
          <w:rtl/>
          <w:cs/>
          <w:lang w:val="ar_AE" w:bidi="ar_AE"/>
        </w:rPr>
      </w:r>
      <w:r>
        <w:rPr>
          <w:rtl/>
          <w:cs/>
          <w:lang w:val="ar_AE" w:bidi="ar_AE"/>
        </w:rPr>
        <w:t xml:space="preserve">في البركة، يستخدم نوح اسمين لله. تُشير كلمة </w:t>
      </w:r>
      <w:r>
        <w:rPr>
          <w:b/>
          <w:rtl/>
          <w:cs/>
          <w:lang w:val="ar_AE" w:bidi="ar_AE"/>
        </w:rPr>
        <w:t>الرب</w:t>
      </w:r>
      <w:r>
        <w:rPr>
          <w:rtl/>
          <w:cs/>
          <w:lang w:val="ar_AE" w:bidi="ar_AE"/>
        </w:rPr>
        <w:t xml:space="preserve"> إلى الاسم </w:t>
      </w:r>
      <w:r>
        <w:rPr>
          <w:b/>
          <w:rtl/>
          <w:cs/>
          <w:lang w:val="ar_AE" w:bidi="ar_AE"/>
        </w:rPr>
        <w:t>يهوه</w:t>
      </w:r>
      <w:r>
        <w:rPr>
          <w:rtl/>
          <w:cs/>
          <w:lang w:val="ar_AE" w:bidi="ar_AE"/>
        </w:rPr>
        <w:t>. استخدِموا الكلمة نفسها التي استخدمتموها في القصص السابقة للإشارة إلى الاسم يهوه. إذا كنتم بحاجة إلى مراجعة هذا الاسم، فإن قاموس الكلمات الرئيسية يحتوي على مناقشة لكلمة يهوه (</w:t>
      </w:r>
      <w:r>
        <w:rPr>
          <w:b/>
          <w:rtl/>
          <w:cs/>
          <w:lang w:val="ar_AE" w:bidi="ar_AE"/>
        </w:rPr>
        <w:t>الرب</w:t>
      </w:r>
      <w:r>
        <w:rPr>
          <w:rtl/>
          <w:cs/>
          <w:lang w:val="ar_AE" w:bidi="ar_AE"/>
        </w:rPr>
        <w:t xml:space="preserve">). </w:t>
      </w:r>
      <w:r>
        <w:rPr>
          <w:b/>
          <w:rtl/>
          <w:cs/>
          <w:lang w:val="ar_AE" w:bidi="ar_AE"/>
        </w:rPr>
        <w:t>الله</w:t>
      </w:r>
      <w:r>
        <w:rPr>
          <w:rtl/>
          <w:cs/>
          <w:lang w:val="ar_AE" w:bidi="ar_AE"/>
        </w:rPr>
        <w:t xml:space="preserve"> هو الاسم الآخر الذي يُستخدم في البركة. استخدموا نفس الكلمة التي استخدمتموها في القصص السابقة للإشارة إلى الله. </w:t>
      </w:r>
    </w:p>
    <w:p>
      <w:pPr>
        <w:bidi/>
      </w:pPr>
      <w:r>
        <w:rPr>
          <w:rtl/>
          <w:cs/>
          <w:lang w:val="ar_AE" w:bidi="ar_AE"/>
        </w:rPr>
      </w:r>
      <w:r>
        <w:rPr>
          <w:rtl/>
          <w:cs/>
          <w:lang w:val="ar_AE" w:bidi="ar_AE"/>
        </w:rPr>
        <w:t xml:space="preserve">يطلب نوح من الله أن </w:t>
      </w:r>
      <w:r>
        <w:rPr>
          <w:b/>
          <w:rtl/>
          <w:cs/>
          <w:lang w:val="ar_AE" w:bidi="ar_AE"/>
        </w:rPr>
        <w:t>يوسع أرض</w:t>
      </w:r>
      <w:r>
        <w:rPr>
          <w:rtl/>
          <w:cs/>
          <w:lang w:val="ar_AE" w:bidi="ar_AE"/>
        </w:rPr>
        <w:t xml:space="preserve"> يافث. وهذا يعني أن يجعل أرضه أكبر أو يُعطي مساحة أكبر لعائلته. ويطلب نوح من الله أن يعطي كلا من سام ويافث رخاءً وازدهارًا.</w:t>
      </w:r>
    </w:p>
    <w:p>
      <w:pPr>
        <w:bidi/>
      </w:pPr>
      <w:r>
        <w:rPr>
          <w:rtl/>
          <w:cs/>
          <w:lang w:val="ar_AE" w:bidi="ar_AE"/>
        </w:rPr>
      </w:r>
      <w:r>
        <w:rPr>
          <w:rtl/>
          <w:cs/>
          <w:lang w:val="ar_AE" w:bidi="ar_AE"/>
        </w:rPr>
        <w:t>وتنتهي القصة بإخبارنا أن نوح عاش 350 سنة أخرى بعد الطوفان. وقد عاش نوح ما مجموعه 950 سنة.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10:1–32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10: 1–32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هذا المقطع هو الجزء الأخير من قصة نوح. عندما انتهى الطوفان وخرجت عائلة نوح من الفلك، أنجب كل ابن أطفالًا. وهذا هو تحقيق للبركة التي أعطاها الله لنوح وأبنائه عندما قال لهم أن يكثروا ويملأوا الأرض. وبينما كان كل ابن بمثابة أب لأمم أو قبائل، فإنهم كانوا ينتقلون إلى أماكن مختلفة ويبدأون في تحقيق ما قال لهم الله أن يفعلوه – أي أن يملأوا الأرض. يُقدَّم هذا المقطع قائمة بأبناء سام وحام ويافث، ثم يُعطي أيضًا أسماء أبنائهم الذين بدأوا في إعمار الأرض بعد الطوفان. وأحيانًا يُشار إلى هذا باسم مواليد نوح وأبنائه، أو سلسلة نسل نوح وأبنائه. ولا يتم ذِكر أسماء الإناث. ويخبرنا المقطع أن كل واحد من نسل هؤلاء الأبناء أصبح أمة، وهو ما يعني مكان له حدود واضحة وحكومة محددة. وهذه قائمة بالأسماء مع وصف سردي لبعض من النسل.</w:t>
      </w:r>
    </w:p>
    <w:p>
      <w:pPr>
        <w:bidi/>
      </w:pPr>
      <w:r>
        <w:rPr>
          <w:rtl/>
          <w:cs/>
          <w:lang w:val="ar_AE" w:bidi="ar_AE"/>
        </w:rPr>
      </w:r>
      <w:r>
        <w:rPr>
          <w:rtl/>
          <w:cs/>
          <w:lang w:val="ar_AE" w:bidi="ar_AE"/>
        </w:rPr>
        <w:t>ناقشوا في المجموعة: كيف تتحدث ثقافتكم عن الأسلاف أو النسل؟ فكروا في عائلتكم أو القبيلة الخاصة بكم. كيف تصفون بداية أو نشأة قبيلتكم أو عائلتكم لشخص آخر؟</w:t>
      </w:r>
    </w:p>
    <w:p>
      <w:pPr>
        <w:bidi/>
      </w:pPr>
      <w:r>
        <w:rPr>
          <w:rtl/>
          <w:cs/>
          <w:lang w:val="ar_AE" w:bidi="ar_AE"/>
        </w:rPr>
      </w:r>
      <w:r>
        <w:rPr>
          <w:rtl/>
          <w:cs/>
          <w:lang w:val="ar_AE" w:bidi="ar_AE"/>
        </w:rPr>
        <w:t>أبناء نوح هم سام وحام ويافث. وهم دائمًا يُذكرون في هذا الترتيب. وقد أخبرنا المقطع السابق أن حام كان في الواقع الابن الأصغر. ولا يذكر هذا المقطع الأبناء حسب الترتيب المعتاد. وبعد الجملة التمهيدية التي تذكرهم بترتيبهم المعتاد، يبدأ المقطع بمواليد يافث وعائلته. ثم نسمع قائمة حام وعائلته. وأخيرًا، نسمع قائمة بعائلة سام، الأخ الأكبر.</w:t>
      </w:r>
    </w:p>
    <w:p>
      <w:pPr>
        <w:bidi/>
      </w:pPr>
      <w:r>
        <w:rPr>
          <w:rtl/>
          <w:cs/>
          <w:lang w:val="ar_AE" w:bidi="ar_AE"/>
        </w:rPr>
      </w:r>
      <w:r>
        <w:rPr>
          <w:rtl/>
          <w:cs/>
          <w:lang w:val="ar_AE" w:bidi="ar_AE"/>
        </w:rPr>
        <w:t>أولًا نسمع قائمة أبناء يافث، ثم نسل اثنين من الأبناء. وكل اسم هو في الواقع اسم أمة من الناس الذين نشأوا وعاشوا بالقرب من البحر. وعلى ما يبدو، فقد ذهب بعضهم إلى أراض أخرى. وبعض الأسماء مذكورة مرة أخرى في قصص لاحقة في الكتاب المُقَدَّس. وقد استقر العديد من هذه المجموعات في أراض حول الطرف الشرقي من البحر الأبيض المتوسط أو على الجُزر في الجزء الشرقي من البحر.</w:t>
      </w:r>
    </w:p>
    <w:p>
      <w:pPr>
        <w:bidi/>
      </w:pPr>
      <w:r>
        <w:rPr>
          <w:rtl/>
          <w:cs/>
          <w:lang w:val="ar_AE" w:bidi="ar_AE"/>
        </w:rPr>
      </w:r>
      <w:r>
        <w:rPr>
          <w:rtl/>
          <w:cs/>
          <w:lang w:val="ar_AE" w:bidi="ar_AE"/>
        </w:rPr>
        <w:t>اعرضوا خريطة للطرف الشرقي من البحر الأبيض المتوسط وآسيا الصغرى بما في ذلك الجزر.</w:t>
      </w:r>
    </w:p>
    <w:p>
      <w:pPr>
        <w:bidi/>
      </w:pPr>
      <w:r>
        <w:rPr>
          <w:rtl/>
          <w:cs/>
          <w:lang w:val="ar_AE" w:bidi="ar_AE"/>
        </w:rPr>
      </w:r>
      <w:r>
        <w:rPr>
          <w:rtl/>
          <w:cs/>
          <w:lang w:val="ar_AE" w:bidi="ar_AE"/>
        </w:rPr>
        <w:t>توقَّفوا هنا وناقشوا: كيف تصف ثقافتكم أصول قبيلتكم؟ كيف يشبه هذا المقطع أو يختلف عنه؟</w:t>
      </w:r>
    </w:p>
    <w:p>
      <w:pPr>
        <w:bidi/>
      </w:pPr>
      <w:r>
        <w:rPr>
          <w:rtl/>
          <w:cs/>
          <w:lang w:val="ar_AE" w:bidi="ar_AE"/>
        </w:rPr>
      </w:r>
      <w:r>
        <w:rPr>
          <w:rtl/>
          <w:cs/>
          <w:lang w:val="ar_AE" w:bidi="ar_AE"/>
        </w:rPr>
        <w:t>ثم تاليًا، نسمع عن نسل حام. ويُذكر حام دائمًا على أنه الابن الأوسط، لكننا عرفنا من المقطع السابق أن حام هو في الواقع الابن الأصغر. كان لحام أربعة أبناء، وكنعان، الذي لُعِن في المقطع السابق، هو أحد الأبناء المذكورين. ونسمع عن بعض الأحفاد لبعض أبناء حام. وأحيانًا نسمع تفاصيل أكثر عن مكان عيش هؤلاء النسل أو قصصًا عن أشخاص معينين. واحد من نسل كوش، هو نمرود. وكان نمرود جبار صيد، وقد بنى العديد من المدن الشهيرة وحكم الكثير من المناطق. وقد ذهب العديد من نسل كنعان للعيش في الشرق الأوسط حيث تقع إسرائيل اليوم. وسنرى العديد من هذه المجموعات البشرية أو القبائل في مقاطع لاحقة من الكتاب المُقَدَّس.</w:t>
      </w:r>
    </w:p>
    <w:p>
      <w:pPr>
        <w:bidi/>
      </w:pPr>
      <w:r>
        <w:rPr>
          <w:rtl/>
          <w:cs/>
          <w:lang w:val="ar_AE" w:bidi="ar_AE"/>
        </w:rPr>
      </w:r>
      <w:r>
        <w:rPr>
          <w:rtl/>
          <w:cs/>
          <w:lang w:val="ar_AE" w:bidi="ar_AE"/>
        </w:rPr>
        <w:t>اعرضوا خريطة للشرق الأوسط.</w:t>
      </w:r>
    </w:p>
    <w:p>
      <w:pPr>
        <w:bidi/>
      </w:pPr>
      <w:r>
        <w:rPr>
          <w:rtl/>
          <w:cs/>
          <w:lang w:val="ar_AE" w:bidi="ar_AE"/>
        </w:rPr>
      </w:r>
      <w:r>
        <w:rPr>
          <w:rtl/>
          <w:cs/>
          <w:lang w:val="ar_AE" w:bidi="ar_AE"/>
        </w:rPr>
        <w:t>توقَّفوا هنا وناقشوا: هل يوجد في ثقافتكم أبطال قدامى؟ كيف يُوصفون؟ كيف نعلم أن نمرود كان بطلًا عظيمًا بالنسبة للأشخاص الذين سجلوا هذه القصة؟</w:t>
      </w:r>
    </w:p>
    <w:p>
      <w:pPr>
        <w:bidi/>
      </w:pPr>
      <w:r>
        <w:rPr>
          <w:rtl/>
          <w:cs/>
          <w:lang w:val="ar_AE" w:bidi="ar_AE"/>
        </w:rPr>
      </w:r>
      <w:r>
        <w:rPr>
          <w:rtl/>
          <w:cs/>
          <w:lang w:val="ar_AE" w:bidi="ar_AE"/>
        </w:rPr>
        <w:t>ثم يظهر سام، وهو الابن البكر، أخيرًا في هذه القائمة. كان لسام خمسة أبناء، لكننا نسمع فقط عن نسل اثنين منهم. ويسلط المقطع الضوء على عابر بشكل خاص. وهو يبدأ بالقول إن سام هو سلف عابر. ثم يذكر الأجيال بين سام وعابر. ثم يذكر نسل عابر. وهذا يعني أن عابر هو نسل مهم لنوح وسام.</w:t>
      </w:r>
    </w:p>
    <w:p>
      <w:pPr>
        <w:bidi/>
      </w:pPr>
      <w:r>
        <w:rPr>
          <w:rtl/>
          <w:cs/>
          <w:lang w:val="ar_AE" w:bidi="ar_AE"/>
        </w:rPr>
      </w:r>
      <w:r>
        <w:rPr>
          <w:rtl/>
          <w:cs/>
          <w:lang w:val="ar_AE" w:bidi="ar_AE"/>
        </w:rPr>
        <w:t>اعرضوا خريطة للشرق الأوسط بما في ذلك إيران وتركيا.</w:t>
      </w:r>
    </w:p>
    <w:p>
      <w:pPr>
        <w:bidi/>
      </w:pPr>
      <w:r>
        <w:rPr>
          <w:rtl/>
          <w:cs/>
          <w:lang w:val="ar_AE" w:bidi="ar_AE"/>
        </w:rPr>
      </w:r>
      <w:r>
        <w:rPr>
          <w:rtl/>
          <w:cs/>
          <w:lang w:val="ar_AE" w:bidi="ar_AE"/>
        </w:rPr>
        <w:t>تتكرّر بعض الأسماء. على سبيل المثال، حويلة هو من نسل سام. وحام أيضًا كان له نسل اسمه حويلة. ولكن هذه أمم مختلفة من الناس الذين يعيشون في مناطق مختلفة.</w:t>
      </w:r>
    </w:p>
    <w:p>
      <w:pPr>
        <w:bidi/>
      </w:pPr>
      <w:r>
        <w:rPr>
          <w:rtl/>
          <w:cs/>
          <w:lang w:val="ar_AE" w:bidi="ar_AE"/>
        </w:rPr>
      </w:r>
      <w:r>
        <w:rPr>
          <w:rtl/>
          <w:cs/>
          <w:lang w:val="ar_AE" w:bidi="ar_AE"/>
        </w:rPr>
        <w:t>ويختتم المقطع بتصريح بأن جميع الناس كانوا من نسل نوح وأبنائه الثلاثة. وهذا حدث بعد الطوفان.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يتم ذِكر نسل يافث.</w:t>
      </w:r>
    </w:p>
    <w:p>
      <w:pPr>
        <w:bidi/>
      </w:pPr>
      <w:r>
        <w:rPr>
          <w:rtl/>
          <w:cs/>
          <w:lang w:val="ar_AE" w:bidi="ar_AE"/>
        </w:rPr>
      </w:r>
      <w:r>
        <w:rPr>
          <w:b/>
          <w:rtl/>
          <w:cs/>
          <w:lang w:val="ar_AE" w:bidi="ar_AE"/>
        </w:rPr>
        <w:t>المشهد الثاني:</w:t>
      </w:r>
      <w:r>
        <w:rPr>
          <w:rtl/>
          <w:cs/>
          <w:lang w:val="ar_AE" w:bidi="ar_AE"/>
        </w:rPr>
        <w:t xml:space="preserve"> يتم ذِكر نسل حام. ونسمع قصة نمرود، واحد من نسل حام،</w:t>
      </w:r>
    </w:p>
    <w:p>
      <w:pPr>
        <w:bidi/>
      </w:pPr>
      <w:r>
        <w:rPr>
          <w:rtl/>
          <w:cs/>
          <w:lang w:val="ar_AE" w:bidi="ar_AE"/>
        </w:rPr>
      </w:r>
      <w:r>
        <w:rPr>
          <w:b/>
          <w:rtl/>
          <w:cs/>
          <w:lang w:val="ar_AE" w:bidi="ar_AE"/>
        </w:rPr>
        <w:t>المشهد الثالث:</w:t>
      </w:r>
      <w:r>
        <w:rPr>
          <w:rtl/>
          <w:cs/>
          <w:lang w:val="ar_AE" w:bidi="ar_AE"/>
        </w:rPr>
        <w:t xml:space="preserve"> يتم ذِكر نسل سام.</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pStyle w:val="ListBullet"/>
        <w:bidi/>
        <w:spacing w:line="240" w:lineRule="auto"/>
        <w:ind w:left="720"/>
      </w:pPr>
      <w:r>
        <w:rPr>
          <w:rtl/>
          <w:cs/>
          <w:lang w:val="ar_AE" w:bidi="ar_AE"/>
        </w:rPr>
      </w:r>
      <w:r>
        <w:rPr>
          <w:rtl/>
          <w:cs/>
          <w:lang w:val="ar_AE" w:bidi="ar_AE"/>
        </w:rPr>
        <w:t>نسلهم بما في ذلك نمرود</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اجعلوا الخرائط المقدمة مع النص السابق متاحة. بينما يعمل الفريق خلال المقطع، اطلبوا منهم أن يُظهِروا الحركة من منطقة جبل أراراط إلى مختلف المناطق المحيطة بالبحر الأبيض المتوسط.</w:t>
      </w:r>
    </w:p>
    <w:p>
      <w:pPr>
        <w:bidi/>
      </w:pPr>
      <w:r>
        <w:rPr>
          <w:rtl/>
          <w:cs/>
          <w:lang w:val="ar_AE" w:bidi="ar_AE"/>
        </w:rPr>
      </w:r>
      <w:r>
        <w:rPr>
          <w:rtl/>
          <w:cs/>
          <w:lang w:val="ar_AE" w:bidi="ar_AE"/>
        </w:rPr>
        <w:t>يبدأ المقطع بمقدمة مختصرة تقول: هذه مواليد بني نوح وأبنائه الثلاثة.</w:t>
      </w:r>
    </w:p>
    <w:p>
      <w:pPr>
        <w:bidi/>
      </w:pPr>
      <w:r>
        <w:rPr>
          <w:rtl/>
          <w:cs/>
          <w:lang w:val="ar_AE" w:bidi="ar_AE"/>
        </w:rPr>
      </w:r>
      <w:r>
        <w:rPr>
          <w:rtl/>
          <w:cs/>
          <w:lang w:val="ar_AE" w:bidi="ar_AE"/>
        </w:rPr>
        <w:t>في المشهد الأول، يافث له سبعة أبناء. ولا يتم ذِكر أسماء البنات. وجومر هو الابن البكر ليافث. وجومر له ثلاثة أبناء. وياوان هو الابن الرابع ليافث. وياوان له أربعة أبناء. وهؤلاء الأبناء يعيشون بالقرب من البحر ويصبحون شعوبًا بحرية. وهذا يعني أنهم كانوا قادرين على السفر بالسفن من منطقة إلى أخرى. ولا يتم ذِكر النسل من الأبناء الآخرين.</w:t>
      </w:r>
    </w:p>
    <w:p>
      <w:pPr>
        <w:bidi/>
      </w:pPr>
      <w:r>
        <w:rPr>
          <w:rtl/>
          <w:cs/>
          <w:lang w:val="ar_AE" w:bidi="ar_AE"/>
        </w:rPr>
      </w:r>
      <w:r>
        <w:rPr>
          <w:rtl/>
          <w:cs/>
          <w:lang w:val="ar_AE" w:bidi="ar_AE"/>
        </w:rPr>
        <w:t>في المشهد الثاني، يتم ذِكر نسل حام. ويذكر المقطع عددًا أكبر من نسل حام مقارنة بالآخرين. وحام كان له أربعة أبناء. كوش الأكبر، يذهب إلى شرق أفريقيا أو المنطقة الواقعة بين إثيوبيا ومصر. كما يتم ذِكر أبناء كوش. وهذا يأخذ نسل حام إلى الجيل الثالث. وكان واحد من نسل كوش يُدعى نمرود. ونحن لا نعرف متى وُلد نمرود ولا من هو أبوه. وكان نمرود بطلًا لدى الشعب. وهو يُذكر بصفته أعظم صياد (جبار صيد) في العالم. وكان الناس يقارنون الآخرين بنمرود. وبنى نمرود عددًا من المدن العظيمة في مناطق بابل وأشور.</w:t>
      </w:r>
    </w:p>
    <w:p>
      <w:pPr>
        <w:bidi/>
      </w:pPr>
      <w:r>
        <w:rPr>
          <w:rtl/>
          <w:cs/>
          <w:lang w:val="ar_AE" w:bidi="ar_AE"/>
        </w:rPr>
      </w:r>
      <w:r>
        <w:rPr>
          <w:rtl/>
          <w:cs/>
          <w:lang w:val="ar_AE" w:bidi="ar_AE"/>
        </w:rPr>
        <w:t>توقَّفوا وناقشوا كفريق: عندما يكون لديكم جد مشهور في ثقافتكم، كيف تحكون قصته؟</w:t>
      </w:r>
    </w:p>
    <w:p>
      <w:pPr>
        <w:bidi/>
      </w:pPr>
      <w:r>
        <w:rPr>
          <w:rtl/>
          <w:cs/>
          <w:lang w:val="ar_AE" w:bidi="ar_AE"/>
        </w:rPr>
      </w:r>
      <w:r>
        <w:rPr>
          <w:rtl/>
          <w:cs/>
          <w:lang w:val="ar_AE" w:bidi="ar_AE"/>
        </w:rPr>
        <w:t>وأصبح مصرايم الابن الثاني لحام، جدًا للفلسطينيين، وهم شعب بحري كانوا يعيشون حول البحر الأبيض المتوسط. ومصرايم هي كلمة أخرى للإشارة إلى مصر.</w:t>
      </w:r>
    </w:p>
    <w:p>
      <w:pPr>
        <w:bidi/>
      </w:pPr>
      <w:r>
        <w:rPr>
          <w:rtl/>
          <w:cs/>
          <w:lang w:val="ar_AE" w:bidi="ar_AE"/>
        </w:rPr>
      </w:r>
      <w:r>
        <w:rPr>
          <w:rtl/>
          <w:cs/>
          <w:lang w:val="ar_AE" w:bidi="ar_AE"/>
        </w:rPr>
        <w:t>وكنعان، الذي لعنه نوح، هو الابن الأصغر أو الأخير المذكور لحام. وأبناء كنعان أصبحوا أسلاف العديد من المجموعات البشرية التي كانت تعيش على الجانب الشرقي من البحر الأبيض المتوسط. وقد أنشأ العديد منهم قبائل في الأرض التي أصبحت إسرائيل. ولم يتم ذِكر بنات حام. كما لا يتم ذِكر النسل من الأبناء الآخرين.</w:t>
      </w:r>
    </w:p>
    <w:p>
      <w:pPr>
        <w:bidi/>
      </w:pPr>
      <w:r>
        <w:rPr>
          <w:rtl/>
          <w:cs/>
          <w:lang w:val="ar_AE" w:bidi="ar_AE"/>
        </w:rPr>
      </w:r>
      <w:r>
        <w:rPr>
          <w:rtl/>
          <w:cs/>
          <w:lang w:val="ar_AE" w:bidi="ar_AE"/>
        </w:rPr>
        <w:t xml:space="preserve">في المشهد الثالث، يتم ذِكر أبناء سام. وكان سام الابن البكر لكنه كان آخر ابن مُدرج في هذا المقطع. وكان لسام خمسة أبناء. ويمتد المقطع حتى الجيل السادس من نسل سام. </w:t>
      </w:r>
    </w:p>
    <w:p>
      <w:pPr>
        <w:pStyle w:val="ListBullet"/>
        <w:bidi/>
        <w:spacing w:line="240" w:lineRule="auto"/>
        <w:ind w:left="720"/>
      </w:pPr>
      <w:r>
        <w:rPr>
          <w:rtl/>
          <w:cs/>
          <w:lang w:val="ar_AE" w:bidi="ar_AE"/>
        </w:rPr>
      </w:r>
      <w:r>
        <w:rPr>
          <w:rtl/>
          <w:cs/>
          <w:lang w:val="ar_AE" w:bidi="ar_AE"/>
        </w:rPr>
        <w:t>وسام هو أبو أرفكشاد.</w:t>
      </w:r>
    </w:p>
    <w:p>
      <w:pPr>
        <w:pStyle w:val="ListBullet"/>
        <w:bidi/>
        <w:spacing w:line="240" w:lineRule="auto"/>
        <w:ind w:left="720"/>
      </w:pPr>
      <w:r>
        <w:rPr>
          <w:rtl/>
          <w:cs/>
          <w:lang w:val="ar_AE" w:bidi="ar_AE"/>
        </w:rPr>
      </w:r>
      <w:r>
        <w:rPr>
          <w:rtl/>
          <w:cs/>
          <w:lang w:val="ar_AE" w:bidi="ar_AE"/>
        </w:rPr>
        <w:t>وأرفكشاد هو أبو شالح</w:t>
      </w:r>
    </w:p>
    <w:p>
      <w:pPr>
        <w:pStyle w:val="ListBullet"/>
        <w:bidi/>
        <w:spacing w:line="240" w:lineRule="auto"/>
        <w:ind w:left="720"/>
      </w:pPr>
      <w:r>
        <w:rPr>
          <w:rtl/>
          <w:cs/>
          <w:lang w:val="ar_AE" w:bidi="ar_AE"/>
        </w:rPr>
      </w:r>
      <w:r>
        <w:rPr>
          <w:rtl/>
          <w:cs/>
          <w:lang w:val="ar_AE" w:bidi="ar_AE"/>
        </w:rPr>
        <w:t>وشالح هو أبو عابر</w:t>
      </w:r>
    </w:p>
    <w:p>
      <w:pPr>
        <w:pStyle w:val="ListBullet"/>
        <w:bidi/>
        <w:spacing w:line="240" w:lineRule="auto"/>
        <w:ind w:left="720"/>
      </w:pPr>
      <w:r>
        <w:rPr>
          <w:rtl/>
          <w:cs/>
          <w:lang w:val="ar_AE" w:bidi="ar_AE"/>
        </w:rPr>
      </w:r>
      <w:r>
        <w:rPr>
          <w:rtl/>
          <w:cs/>
          <w:lang w:val="ar_AE" w:bidi="ar_AE"/>
        </w:rPr>
        <w:t>وعابر هو أبو فالج ويقطان.</w:t>
      </w:r>
    </w:p>
    <w:p>
      <w:pPr>
        <w:pStyle w:val="ListBullet"/>
        <w:bidi/>
        <w:spacing w:line="240" w:lineRule="auto"/>
        <w:ind w:left="720"/>
      </w:pPr>
      <w:r>
        <w:rPr>
          <w:rtl/>
          <w:cs/>
          <w:lang w:val="ar_AE" w:bidi="ar_AE"/>
        </w:rPr>
      </w:r>
      <w:r>
        <w:rPr>
          <w:rtl/>
          <w:cs/>
          <w:lang w:val="ar_AE" w:bidi="ar_AE"/>
        </w:rPr>
        <w:t>ويقطان كان جدًا لثلاثة عشرة قبيلة. ونحن لا نعرف إن كان هؤلاء أبناء أو أنهم كانوا من نسل يقطان.</w:t>
      </w:r>
    </w:p>
    <w:p>
      <w:pPr>
        <w:bidi/>
      </w:pPr>
      <w:r>
        <w:rPr>
          <w:rtl/>
          <w:cs/>
          <w:lang w:val="ar_AE" w:bidi="ar_AE"/>
        </w:rPr>
      </w:r>
      <w:r>
        <w:rPr>
          <w:rtl/>
          <w:cs/>
          <w:lang w:val="ar_AE" w:bidi="ar_AE"/>
        </w:rPr>
        <w:t>ناقشوا كفريق: لماذا تعتقدون أن سام قد ذُكر الأخير؟ ولماذا يعطينا المقطع العديد من نسل سام – إلى الجيل السادس؟ كيف تتحدث عائلتكم عن أجدادكم؟</w:t>
      </w:r>
    </w:p>
    <w:p>
      <w:pPr>
        <w:bidi/>
      </w:pPr>
      <w:r>
        <w:rPr>
          <w:rtl/>
          <w:cs/>
          <w:lang w:val="ar_AE" w:bidi="ar_AE"/>
        </w:rPr>
      </w:r>
      <w:r>
        <w:rPr>
          <w:rtl/>
          <w:cs/>
          <w:lang w:val="ar_AE" w:bidi="ar_AE"/>
        </w:rPr>
        <w:t>ولم يتم ذِكر بنات سام. كما لا يتم ذِكر النسل من الأبناء الآخرين.</w:t>
      </w:r>
    </w:p>
    <w:p>
      <w:pPr>
        <w:bidi/>
      </w:pPr>
      <w:r>
        <w:rPr>
          <w:rtl/>
          <w:cs/>
          <w:lang w:val="ar_AE" w:bidi="ar_AE"/>
        </w:rPr>
      </w:r>
      <w:r>
        <w:rPr>
          <w:rtl/>
          <w:cs/>
          <w:lang w:val="ar_AE" w:bidi="ar_AE"/>
        </w:rPr>
        <w:t>ويختتم المقطع بتكرار أن نوح وأبنائه الثلاثة كانوا أسلاف جميع الشعوب. وأن كل شخص حي هو من نسل واحد من هؤلاء الأبناء الثلاثة.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حام</w:t>
      </w:r>
    </w:p>
    <w:p>
      <w:pPr>
        <w:pStyle w:val="ListBullet"/>
        <w:bidi/>
        <w:spacing w:line="240" w:lineRule="auto"/>
        <w:ind w:left="720"/>
      </w:pPr>
      <w:r>
        <w:rPr>
          <w:rtl/>
          <w:cs/>
          <w:lang w:val="ar_AE" w:bidi="ar_AE"/>
        </w:rPr>
      </w:r>
      <w:r>
        <w:rPr>
          <w:rtl/>
          <w:cs/>
          <w:lang w:val="ar_AE" w:bidi="ar_AE"/>
        </w:rPr>
        <w:t>يافث</w:t>
      </w:r>
    </w:p>
    <w:p>
      <w:pPr>
        <w:pStyle w:val="ListBullet"/>
        <w:bidi/>
        <w:spacing w:line="240" w:lineRule="auto"/>
        <w:ind w:left="720"/>
      </w:pPr>
      <w:r>
        <w:rPr>
          <w:rtl/>
          <w:cs/>
          <w:lang w:val="ar_AE" w:bidi="ar_AE"/>
        </w:rPr>
      </w:r>
      <w:r>
        <w:rPr>
          <w:rtl/>
          <w:cs/>
          <w:lang w:val="ar_AE" w:bidi="ar_AE"/>
        </w:rPr>
        <w:t>نسل الأبناء الثلاثة. نمرود هو واحد من النسل.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تبدأ القصة بتصريح تمهيدي يُخبرنا أن نوح وأبنائه الثلاثة هم أسلاف جميع الناس الذين يعيشون على الأرض اليوم.</w:t>
      </w:r>
    </w:p>
    <w:p>
      <w:pPr>
        <w:bidi/>
      </w:pPr>
      <w:r>
        <w:rPr>
          <w:rtl/>
          <w:cs/>
          <w:lang w:val="ar_AE" w:bidi="ar_AE"/>
        </w:rPr>
      </w:r>
      <w:r>
        <w:rPr>
          <w:rtl/>
          <w:cs/>
          <w:lang w:val="ar_AE" w:bidi="ar_AE"/>
        </w:rPr>
        <w:t>يركز المشهد الأول على يافث. ويافث عادة ما يُذكر الأخير. لكنه الابن الوسط. وهنا يتم ذِكر أبناء يافث. وكان ليافث سبعة أبناء. ولا يتم ذِكر أسماء بناته. وكان واحدًا من أبناء يافث يُدعى جومر. وجومر له ثلاثة أبناء. والآخر يُدعى ياوان. وياوان له أربعة أبناء. وأبناء ياوان كانوا يعيشون بالقرب من البحر وأصبحوا شعوبًا بحرية. أي أنهم كانوا يبحرون من مكان إلى آخر حول البحر.</w:t>
      </w:r>
    </w:p>
    <w:p>
      <w:pPr>
        <w:bidi/>
      </w:pPr>
      <w:r>
        <w:rPr>
          <w:rtl/>
          <w:cs/>
          <w:lang w:val="ar_AE" w:bidi="ar_AE"/>
        </w:rPr>
      </w:r>
      <w:r>
        <w:rPr>
          <w:rtl/>
          <w:cs/>
          <w:lang w:val="ar_AE" w:bidi="ar_AE"/>
        </w:rPr>
        <w:t>أوقفوا التمثيل واسألوا يافث: "كيف تشعر بشأن نسلك الذي يخرج في السفن؟" قد تسمعون: "لا مشكلة، فقد عشت لمدة أكثر من عام في الفلك"، أو "هذا يزعجني، لكن يجب أن أثق بالله"، أو "لا أعرف لماذا يريد أي شخص أن يكون في سفينة." واصلوا التمثيل.</w:t>
      </w:r>
    </w:p>
    <w:p>
      <w:pPr>
        <w:bidi/>
      </w:pPr>
      <w:r>
        <w:rPr>
          <w:rtl/>
          <w:cs/>
          <w:lang w:val="ar_AE" w:bidi="ar_AE"/>
        </w:rPr>
      </w:r>
      <w:r>
        <w:rPr>
          <w:rtl/>
          <w:cs/>
          <w:lang w:val="ar_AE" w:bidi="ar_AE"/>
        </w:rPr>
        <w:t>يركز المشهد الثاني على حام. وحام هو الابن الأصغر. وحام كان له أربعة أبناء. ويذهب ابنه البكر، كوش، إلى شرق أفريقيا. وهو يعيش في المنطقة الواقعة بين إثيوبيا ومصر.</w:t>
      </w:r>
    </w:p>
    <w:p>
      <w:pPr>
        <w:bidi/>
      </w:pPr>
      <w:r>
        <w:rPr>
          <w:rtl/>
          <w:cs/>
          <w:lang w:val="ar_AE" w:bidi="ar_AE"/>
        </w:rPr>
      </w:r>
      <w:r>
        <w:rPr>
          <w:rtl/>
          <w:cs/>
          <w:lang w:val="ar_AE" w:bidi="ar_AE"/>
        </w:rPr>
        <w:t>أوقفوا التمثيل واسألوا كوش: "لماذا تبتعد هكذا كي تعيش؟" قد تسمعون: "أريد أن أصبح حرًا من الآخرين"، أو "أريد أن أرى كيف تبدو المناطق الأخرى"، أو "هذا يبدو وكأنه مغامرة بالنسبة لي". واصلوا التمثيل.</w:t>
      </w:r>
    </w:p>
    <w:p>
      <w:pPr>
        <w:bidi/>
      </w:pPr>
      <w:r>
        <w:rPr>
          <w:rtl/>
          <w:cs/>
          <w:lang w:val="ar_AE" w:bidi="ar_AE"/>
        </w:rPr>
      </w:r>
      <w:r>
        <w:rPr>
          <w:rtl/>
          <w:cs/>
          <w:lang w:val="ar_AE" w:bidi="ar_AE"/>
        </w:rPr>
        <w:t>وكان واحدًا من نسل كوش، يُدعى نمرود. وكان نمرود محاربًا عظيمًا وأصبح بطلًا أمام الناس. وكان الناس يقارنون الآخرين نسبة إلى نمرود. ويقولون: إنه مثل نمرود، أعظم صياد في العالم. وقد بنى نمرود العديد من المدن في منطقة العراق وإيران.</w:t>
      </w:r>
    </w:p>
    <w:p>
      <w:pPr>
        <w:bidi/>
      </w:pPr>
      <w:r>
        <w:rPr>
          <w:rtl/>
          <w:cs/>
          <w:lang w:val="ar_AE" w:bidi="ar_AE"/>
        </w:rPr>
      </w:r>
      <w:r>
        <w:rPr>
          <w:rtl/>
          <w:cs/>
          <w:lang w:val="ar_AE" w:bidi="ar_AE"/>
        </w:rPr>
        <w:t>أوقفوا التمثيل واسألوا حام: "كيف تشعر عندما يكون لديك نسل مثل نمرود؟" قد تسمعون: "هذا يجعلني أشعر بالفخر"، أو "أنا سعيد لأنه فعل ذلك بشكل جيد". واصلوا التمثيل.</w:t>
      </w:r>
    </w:p>
    <w:p>
      <w:pPr>
        <w:bidi/>
      </w:pPr>
      <w:r>
        <w:rPr>
          <w:rtl/>
          <w:cs/>
          <w:lang w:val="ar_AE" w:bidi="ar_AE"/>
        </w:rPr>
      </w:r>
      <w:r>
        <w:rPr>
          <w:rtl/>
          <w:cs/>
          <w:lang w:val="ar_AE" w:bidi="ar_AE"/>
        </w:rPr>
        <w:t>وكان الابن الثاني لكوش يُدعى مصرايم، وهو اسم آخر لمصر. وكان سلفًا للشعب المصري.</w:t>
      </w:r>
    </w:p>
    <w:p>
      <w:pPr>
        <w:bidi/>
      </w:pPr>
      <w:r>
        <w:rPr>
          <w:rtl/>
          <w:cs/>
          <w:lang w:val="ar_AE" w:bidi="ar_AE"/>
        </w:rPr>
      </w:r>
      <w:r>
        <w:rPr>
          <w:rtl/>
          <w:cs/>
          <w:lang w:val="ar_AE" w:bidi="ar_AE"/>
        </w:rPr>
        <w:t>وبعد سرد أسماء بعض النسل الآخرين، تذهب القصة إلى كنعان. يتم ذِكر كنعان على أنه الابن الأصغر لحام. ولقد لعن نوح كنعان بعد أن رأى حام عورة نوح في الخيمة.</w:t>
      </w:r>
    </w:p>
    <w:p>
      <w:pPr>
        <w:bidi/>
      </w:pPr>
      <w:r>
        <w:rPr>
          <w:rtl/>
          <w:cs/>
          <w:lang w:val="ar_AE" w:bidi="ar_AE"/>
        </w:rPr>
      </w:r>
      <w:r>
        <w:rPr>
          <w:rtl/>
          <w:cs/>
          <w:lang w:val="ar_AE" w:bidi="ar_AE"/>
        </w:rPr>
        <w:t>أوقفوا التمثيل: اسألوا كنعان: "كيف تشعر وأنت تعيش في ظل لعنة كهذه؟" قد تسمعون: "لا أفهم لماذا أنا ملعون بينما كان أبي هو الذي رأى نوح". أو: "أنا بخير. فالحياة جيدة"، أو "أنا أحاول أن أنسى ذلك وأربى عائلتي بأفضل ما أستطيع". واصلوا التمثيل.</w:t>
      </w:r>
    </w:p>
    <w:p>
      <w:pPr>
        <w:bidi/>
      </w:pPr>
      <w:r>
        <w:rPr>
          <w:rtl/>
          <w:cs/>
          <w:lang w:val="ar_AE" w:bidi="ar_AE"/>
        </w:rPr>
      </w:r>
      <w:r>
        <w:rPr>
          <w:rtl/>
          <w:cs/>
          <w:lang w:val="ar_AE" w:bidi="ar_AE"/>
        </w:rPr>
        <w:t>وكان كنعان لديه أكبر عدد من النسل مذكورين. وقد أنشأ العديد منهم قبائل أو عشائر في المنطقة التي أصبحت لاحقًا إسرائيل. وقد انتشروا ليغطوا المنطقة الواقعة بين نهر الأردن والبحر الأبيض المتوسط. وانتشروا من لبنان في الشمال إلى مصر في الجنوب.</w:t>
      </w:r>
    </w:p>
    <w:p>
      <w:pPr>
        <w:bidi/>
      </w:pPr>
      <w:r>
        <w:rPr>
          <w:rtl/>
          <w:cs/>
          <w:lang w:val="ar_AE" w:bidi="ar_AE"/>
        </w:rPr>
      </w:r>
      <w:r>
        <w:rPr>
          <w:rtl/>
          <w:cs/>
          <w:lang w:val="ar_AE" w:bidi="ar_AE"/>
        </w:rPr>
        <w:t>يتعامل المشهد الثالث مع نسل سام. وسام هو الابن البكر. وكان لسام خمسة أبناء. يأخذ المقطع أرفكشاد، الابن الثالث، ويسرد نسله على مدى عدة أجيال. ونعلم أنه في زمن واحد من نسله يُدعى فالج، كان الناس قد انقسموا إلى مجموعات لغوية مختلفة. ويذهب نسل سام إلى شبه الجزيرة العربية وإلى أجزاء من العراق ليعيشوا هناك.</w:t>
      </w:r>
    </w:p>
    <w:p>
      <w:pPr>
        <w:bidi/>
      </w:pPr>
      <w:r>
        <w:rPr>
          <w:rtl/>
          <w:cs/>
          <w:lang w:val="ar_AE" w:bidi="ar_AE"/>
        </w:rPr>
      </w:r>
      <w:r>
        <w:rPr>
          <w:rtl/>
          <w:cs/>
          <w:lang w:val="ar_AE" w:bidi="ar_AE"/>
        </w:rPr>
        <w:t>أوقفوا التمثيل واسألوا سام: "لماذا يتم ذِكرك في الأخير؟" قد تسمعون: "أخيرًا لكن ليس آخرًا!" أو "أنا في آخر مكان ليتذكر الناس نسلي أكثر"، أو "لا يهم أين نُوضع. فكلنا مُهمون". واصلوا التمثيل.</w:t>
      </w:r>
    </w:p>
    <w:p>
      <w:pPr>
        <w:bidi/>
      </w:pPr>
      <w:r>
        <w:rPr>
          <w:rtl/>
          <w:cs/>
          <w:lang w:val="ar_AE" w:bidi="ar_AE"/>
        </w:rPr>
      </w:r>
      <w:r>
        <w:rPr>
          <w:rtl/>
          <w:cs/>
          <w:lang w:val="ar_AE" w:bidi="ar_AE"/>
        </w:rPr>
        <w:t>وتختتم القصة بتكرار تصريح بأن جميع الناس كانوا من نسل نوح وأبنائه الثلاثة: سام وحام ويافث.</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تخبرنا الجملة الأولى في هذا المقطع أن هذه هي </w:t>
      </w:r>
      <w:r>
        <w:rPr>
          <w:b/>
          <w:rtl/>
          <w:cs/>
          <w:lang w:val="ar_AE" w:bidi="ar_AE"/>
        </w:rPr>
        <w:t>مواليد</w:t>
      </w:r>
      <w:r>
        <w:rPr>
          <w:rtl/>
          <w:cs/>
          <w:lang w:val="ar_AE" w:bidi="ar_AE"/>
        </w:rPr>
        <w:t xml:space="preserve"> نوح وأبنائه. وقد استخدمتم سابقًا هذه الكلمة "مواليد" أو "أجيال". وهنا يمكن أن تعني أن هذا سجل لنسل نوح وأبنائه، أو قصة نوح وأبنائه. وهي قائمة بنسل كل ابن من أبنائه. وأحيانًا نستخدم كلمة سلسلة النسب لوصف قائمة النسل. يحتوي قاموس الكلمات الرئيسية على مناقشة لكلمة </w:t>
      </w:r>
      <w:r>
        <w:rPr>
          <w:rtl/>
          <w:cs/>
          <w:lang w:val="ar_AE" w:bidi="ar_AE"/>
        </w:rPr>
        <w:t>مواليد</w:t>
      </w:r>
      <w:r>
        <w:rPr>
          <w:rtl/>
          <w:cs/>
          <w:lang w:val="ar_AE" w:bidi="ar_AE"/>
        </w:rPr>
        <w:t xml:space="preserve"> أو أجيال.</w:t>
      </w:r>
    </w:p>
    <w:p>
      <w:pPr>
        <w:bidi/>
      </w:pPr>
      <w:r>
        <w:rPr>
          <w:rtl/>
          <w:cs/>
          <w:lang w:val="ar_AE" w:bidi="ar_AE"/>
        </w:rPr>
      </w:r>
      <w:r>
        <w:rPr>
          <w:rtl/>
          <w:cs/>
          <w:lang w:val="ar_AE" w:bidi="ar_AE"/>
        </w:rPr>
        <w:t>لا يُدرج الأبناء بحسب ترتيب ميلادهم. وعادةً ما يُشار إلى أبناء نوح بسام وحام ويافث. وفي هذا المقطع، يُذكر نسل يافث أولًا. ويافث هو في الواقع الابن الأوسط لنوح. وعندما تقولون أسماء النسل، احرصوا على ألا يكون لهذه الأسماء معنى معين في لغتكم.</w:t>
      </w:r>
    </w:p>
    <w:p>
      <w:pPr>
        <w:bidi/>
      </w:pPr>
      <w:r>
        <w:rPr>
          <w:rtl/>
          <w:cs/>
          <w:lang w:val="ar_AE" w:bidi="ar_AE"/>
        </w:rPr>
      </w:r>
      <w:r>
        <w:rPr>
          <w:rtl/>
          <w:cs/>
          <w:lang w:val="ar_AE" w:bidi="ar_AE"/>
        </w:rPr>
        <w:t xml:space="preserve">وكان نسل ياوان يعيش بالقرب من الساحل أو البحر. إحدى الكلمات التي قد تُستخدم هي </w:t>
      </w:r>
      <w:r>
        <w:rPr>
          <w:b/>
          <w:rtl/>
          <w:cs/>
          <w:lang w:val="ar_AE" w:bidi="ar_AE"/>
        </w:rPr>
        <w:t>"حياة البحر"</w:t>
      </w:r>
      <w:r>
        <w:rPr>
          <w:rtl/>
          <w:cs/>
          <w:lang w:val="ar_AE" w:bidi="ar_AE"/>
        </w:rPr>
        <w:t xml:space="preserve">، أي أنهم ذهبوا إلى البحر في السفينة وسافروا في السفينة. كلمة أخرى هي "مِلاحي أو بحري"، وهي تعني أيضًا أنهم أبحروا أو استخدموا السفن. وهؤلاء هم الناس الذين استقروا على الساحل وعلى جزر البحر الأبيض المتوسط. وكل مجموعة بشرية كانت تُعرَّف بواسطة </w:t>
      </w:r>
      <w:r>
        <w:rPr>
          <w:b/>
          <w:rtl/>
          <w:cs/>
          <w:lang w:val="ar_AE" w:bidi="ar_AE"/>
        </w:rPr>
        <w:t>عائلاتها</w:t>
      </w:r>
      <w:r>
        <w:rPr>
          <w:rtl/>
          <w:cs/>
          <w:lang w:val="ar_AE" w:bidi="ar_AE"/>
        </w:rPr>
        <w:t xml:space="preserve">، أو </w:t>
      </w:r>
      <w:r>
        <w:rPr>
          <w:b/>
          <w:rtl/>
          <w:cs/>
          <w:lang w:val="ar_AE" w:bidi="ar_AE"/>
        </w:rPr>
        <w:t>عشائرها</w:t>
      </w:r>
      <w:r>
        <w:rPr>
          <w:rtl/>
          <w:cs/>
          <w:lang w:val="ar_AE" w:bidi="ar_AE"/>
        </w:rPr>
        <w:t xml:space="preserve">. وقد يعني هذا مجموعاتهم اللغوية أو مجموعاتهم الاجتماعية أو العائلية. ثم أصبحت مجموعات من العائلات أو العشائر </w:t>
      </w:r>
      <w:r>
        <w:rPr>
          <w:b/>
          <w:rtl/>
          <w:cs/>
          <w:lang w:val="ar_AE" w:bidi="ar_AE"/>
        </w:rPr>
        <w:t>أممًا</w:t>
      </w:r>
      <w:r>
        <w:rPr>
          <w:rtl/>
          <w:cs/>
          <w:lang w:val="ar_AE" w:bidi="ar_AE"/>
        </w:rPr>
        <w:t xml:space="preserve"> لها أراضيها وحكومات خاصة بها. وستجدون كلمة </w:t>
      </w:r>
      <w:r>
        <w:rPr>
          <w:rtl/>
          <w:cs/>
          <w:lang w:val="ar_AE" w:bidi="ar_AE"/>
        </w:rPr>
        <w:t>أُمَّة</w:t>
      </w:r>
      <w:r>
        <w:rPr>
          <w:rtl/>
          <w:cs/>
          <w:lang w:val="ar_AE" w:bidi="ar_AE"/>
        </w:rPr>
        <w:t xml:space="preserve"> وقد نوقشت في قاموس الكلمات الرئيسية.</w:t>
      </w:r>
    </w:p>
    <w:p>
      <w:pPr>
        <w:bidi/>
      </w:pPr>
      <w:r>
        <w:rPr>
          <w:rtl/>
          <w:cs/>
          <w:lang w:val="ar_AE" w:bidi="ar_AE"/>
        </w:rPr>
      </w:r>
      <w:r>
        <w:rPr>
          <w:rtl/>
          <w:cs/>
          <w:lang w:val="ar_AE" w:bidi="ar_AE"/>
        </w:rPr>
        <w:t>وحام عادةً ما يذكر في وسط الأبناء الثلاثة. لكننا علمنا في القصة السابقة أن حام كان في الواقع الابن الأصغر. ونسل حام كان قد استقر في مصر والعراق ولبنان وسوريا وإسرائيل. وستُذكر أسماء أنسالهم هذه مرارًا وتكرارًا. ويجب أن تُترجم بنفس الطريقة دائمًا. إذا كانت مقاطع أخرى قد ترجمت بالفعل، فتأكّدوا من أنكم تستخدمون الأسماء نفسها للمجموعات البشرية هذه.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11: 1–9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لقد أخبرت القصة السابقة عن كيف عاقب الله جميع البشر بسبب خطاياهم. لكن الله قد خلَّص نوح وبدأ جيلًا جديدًا من الجنس البشري من خلال عائلته. وقد أوصى الله نوح أن يكون مثمرًا ويُكثِر ويملأ كل الأرض. وبعد سنوات، ازداد عدد الناس مرة أخرى، وانتشر الناس في جميع أنحاء العالم. وتتحدث هذه القصة عن كيف قرر الناس أن يقيموا في مكان واحد. لكن الله كان سيشتت الناس حتى يعيشوا في أجزاء مختلفة من العالم.</w:t>
      </w:r>
    </w:p>
    <w:p>
      <w:pPr>
        <w:bidi/>
      </w:pPr>
      <w:r>
        <w:rPr>
          <w:rtl/>
          <w:cs/>
          <w:lang w:val="ar_AE" w:bidi="ar_AE"/>
        </w:rPr>
      </w:r>
      <w:r>
        <w:rPr>
          <w:rtl/>
          <w:cs/>
          <w:lang w:val="ar_AE" w:bidi="ar_AE"/>
        </w:rPr>
        <w:t>حتى ذلك الوقت، كان الناس يتحدثون بلغة واحدة. وكانوا أيضًا ينتقلون معًا من مكان إلى آخر. وبينما كانوا يرتحلون إلى الشرق، وجدوا سهل في الأرض التي تُدعى شنعار. والسهل هو مكان حيث تكون الأرض ذات تربة مستوية، وعادةً ما يكون بها عشب وبعض الأشجار.</w:t>
      </w:r>
    </w:p>
    <w:p>
      <w:pPr>
        <w:bidi/>
      </w:pPr>
      <w:r>
        <w:rPr>
          <w:rtl/>
          <w:cs/>
          <w:lang w:val="ar_AE" w:bidi="ar_AE"/>
        </w:rPr>
      </w:r>
      <w:r>
        <w:rPr>
          <w:rtl/>
          <w:cs/>
          <w:lang w:val="ar_AE" w:bidi="ar_AE"/>
        </w:rPr>
        <w:t>توقفوا واعرضوا صورة لسهول منطقة شنعار.</w:t>
      </w:r>
    </w:p>
    <w:p>
      <w:pPr>
        <w:bidi/>
      </w:pPr>
      <w:r>
        <w:rPr>
          <w:rtl/>
          <w:cs/>
          <w:lang w:val="ar_AE" w:bidi="ar_AE"/>
        </w:rPr>
      </w:r>
      <w:r>
        <w:rPr>
          <w:rtl/>
          <w:cs/>
          <w:lang w:val="ar_AE" w:bidi="ar_AE"/>
        </w:rPr>
        <w:t>وأرض شنعار هي منطقة أرض شاسعة حيث كانت توجد المدن القديمة مثل بابل، وأكاد، وإيريخ.</w:t>
      </w:r>
    </w:p>
    <w:p>
      <w:pPr>
        <w:bidi/>
      </w:pPr>
      <w:r>
        <w:rPr>
          <w:rtl/>
          <w:cs/>
          <w:lang w:val="ar_AE" w:bidi="ar_AE"/>
        </w:rPr>
      </w:r>
      <w:r>
        <w:rPr>
          <w:rtl/>
          <w:cs/>
          <w:lang w:val="ar_AE" w:bidi="ar_AE"/>
        </w:rPr>
        <w:t>توقفوا واعرضوا خريطة لمنطقة شنعار تُظهر بابل وأكاد وإيريخ.</w:t>
      </w:r>
    </w:p>
    <w:p>
      <w:pPr>
        <w:bidi/>
      </w:pPr>
      <w:r>
        <w:rPr>
          <w:rtl/>
          <w:cs/>
          <w:lang w:val="ar_AE" w:bidi="ar_AE"/>
        </w:rPr>
      </w:r>
      <w:r>
        <w:rPr>
          <w:rtl/>
          <w:cs/>
          <w:lang w:val="ar_AE" w:bidi="ar_AE"/>
        </w:rPr>
        <w:t>وفي شنعار، كان الناس يعيشون معًا.</w:t>
      </w:r>
    </w:p>
    <w:p>
      <w:pPr>
        <w:bidi/>
      </w:pPr>
      <w:r>
        <w:rPr>
          <w:rtl/>
          <w:cs/>
          <w:lang w:val="ar_AE" w:bidi="ar_AE"/>
        </w:rPr>
      </w:r>
      <w:r>
        <w:rPr>
          <w:rtl/>
          <w:cs/>
          <w:lang w:val="ar_AE" w:bidi="ar_AE"/>
        </w:rPr>
        <w:t>وبينما ابتدأوا في العيش هناك، قرروا أن يصنعوا الطوب. والطوب هو قطع مصنعة من الطين أو الطمي الذي كان قد تم تسخينه ليصير صلبًا. كما استخدموا القار أو الحُمَر، وهو مادة تُستخدم لجعل الطوب يلتصق معًا. وكان كلًا من الطوب والقار يُستخدمان لبناء الأسوار أو المباني. لكن الإسرائيليين استخدموا الحجارة والملاط في البناء.</w:t>
      </w:r>
    </w:p>
    <w:p>
      <w:pPr>
        <w:bidi/>
      </w:pPr>
      <w:r>
        <w:rPr>
          <w:rtl/>
          <w:cs/>
          <w:lang w:val="ar_AE" w:bidi="ar_AE"/>
        </w:rPr>
      </w:r>
      <w:r>
        <w:rPr>
          <w:rtl/>
          <w:cs/>
          <w:lang w:val="ar_AE" w:bidi="ar_AE"/>
        </w:rPr>
        <w:t>توقَّفوا واعرضوا صورة للطوب والقار. إذا لم تستخدموا الطوب والقار للبناء أو إذا لم يكن هناك طوب أو قار في ثقافتكم، توقفوا وفكروا في مواد البناء التي يمكن استخدامها بدلًا من الطوب والقار.</w:t>
      </w:r>
    </w:p>
    <w:p>
      <w:pPr>
        <w:bidi/>
      </w:pPr>
      <w:r>
        <w:rPr>
          <w:rtl/>
          <w:cs/>
          <w:lang w:val="ar_AE" w:bidi="ar_AE"/>
        </w:rPr>
      </w:r>
      <w:r>
        <w:rPr>
          <w:rtl/>
          <w:cs/>
          <w:lang w:val="ar_AE" w:bidi="ar_AE"/>
        </w:rPr>
        <w:t>ثم قرّر الناس أن يبنوا مدينة وبرجًا يصل إلى السماء. هنا، تعني عبارة "يصل إلى السماء" أنهم خططوا لبناء البرج ليكون عاليًا جدًا حتى يصل إلى السماء.</w:t>
      </w:r>
    </w:p>
    <w:p>
      <w:pPr>
        <w:bidi/>
      </w:pPr>
      <w:r>
        <w:rPr>
          <w:rtl/>
          <w:cs/>
          <w:lang w:val="ar_AE" w:bidi="ar_AE"/>
        </w:rPr>
      </w:r>
      <w:r>
        <w:rPr>
          <w:rtl/>
          <w:cs/>
          <w:lang w:val="ar_AE" w:bidi="ar_AE"/>
        </w:rPr>
        <w:t xml:space="preserve">توقفوا واعرضوا صورة للمدينة ولبرج بابل. </w:t>
      </w:r>
    </w:p>
    <w:p>
      <w:pPr>
        <w:bidi/>
      </w:pPr>
      <w:r>
        <w:rPr>
          <w:rtl/>
          <w:cs/>
          <w:lang w:val="ar_AE" w:bidi="ar_AE"/>
        </w:rPr>
      </w:r>
      <w:r>
        <w:rPr>
          <w:rtl/>
          <w:cs/>
          <w:lang w:val="ar_AE" w:bidi="ar_AE"/>
        </w:rPr>
        <w:t>وقد ظن الناس أنه من خلال بناء المدينة والبرج، يمكنهم أن يصنعوا اسمًا لأنفسهم. هنا، تعني عبارة "يصنعون لأنفسهم اسمًا"، أن الناس أرادوا أن يكونوا مشهورين ويظهروا أنهم أقوياء. وسيكون المدينة والبرج رمزين يشيران إلى أن الناس يمكنهم أن يفعلوا أشياء عظيمة.</w:t>
      </w:r>
    </w:p>
    <w:p>
      <w:pPr>
        <w:bidi/>
      </w:pPr>
      <w:r>
        <w:rPr>
          <w:rtl/>
          <w:cs/>
          <w:lang w:val="ar_AE" w:bidi="ar_AE"/>
        </w:rPr>
      </w:r>
      <w:r>
        <w:rPr>
          <w:rtl/>
          <w:cs/>
          <w:lang w:val="ar_AE" w:bidi="ar_AE"/>
        </w:rPr>
        <w:t>توقفوا وناقشوا الأسئلة التالية: ما هي بعض الأشياء أو الإنشاءات التي ترمز إلى العظمة في ثقافتكم؟ وعندما يريد شخص ما من الآخرين أن يكرموه، كيف يُعبَّر عن هذا عادةً في ثقافتكم؟ قد تساعدكم الإجابة على هذا السؤال على اتخاذ قرار بشأن كيفية ترجمة عبارة: "لنصنع لأنفسنا اسمًا".</w:t>
      </w:r>
    </w:p>
    <w:p>
      <w:pPr>
        <w:bidi/>
      </w:pPr>
      <w:r>
        <w:rPr>
          <w:rtl/>
          <w:cs/>
          <w:lang w:val="ar_AE" w:bidi="ar_AE"/>
        </w:rPr>
      </w:r>
      <w:r>
        <w:rPr>
          <w:rtl/>
          <w:cs/>
          <w:lang w:val="ar_AE" w:bidi="ar_AE"/>
        </w:rPr>
        <w:t>لقد أرادوا أن يكونوا أمة عظيمة. وقد أرادوا أن يكونوا معًا وأن يكونوا مقتدرين وأقوياء. لكن الله قال للناس منذ البدء أن يكثروا ويملأوا الأرض. لكنهم أرادوا أن يعصوا الله بالبقاء معًا في مكان واحد.</w:t>
      </w:r>
    </w:p>
    <w:p>
      <w:pPr>
        <w:bidi/>
      </w:pPr>
      <w:r>
        <w:rPr>
          <w:rtl/>
          <w:cs/>
          <w:lang w:val="ar_AE" w:bidi="ar_AE"/>
        </w:rPr>
      </w:r>
      <w:r>
        <w:rPr>
          <w:rtl/>
          <w:cs/>
          <w:lang w:val="ar_AE" w:bidi="ar_AE"/>
        </w:rPr>
        <w:t>لذلك نزل الله من السماء إلى الأرض حيث كان الناس يعيشون. والكلمة التي تُستخدم في هذه القصة للإشارة إلى الله هي يهوه، الاسم الشخصي لله. وقد رأى الله المدينة والبرج الذي كان بنو آدم يبنونه. هنا، تشير عبارة "بنو آدم" إلى نفس الناس الذين كانوا يبنون المدينة والبرج. وربما عاد الله إلى السماء بعد أن رأى ما كان الناس يبنونه. وفي السماء، ربما كان الله يفكر فيما سيفعله مع الناس. ثم باستخدام الخطاب المباشر، تحدث الله عن الإمكانات العديدة التي يمكن أن يحققها الناس لأنهم تحدثوا لغة واحدة. ويشير الخطاب المباشر إلى الخطاب الذي ينقل الكلمات الفعلية التي يقولها المتكلم. ثم قال الله: "هلم ننزل ونبلبل لسانهم. ثم لن يكونوا قادرين على فهم بعضهم البعض". هنا، يتحدث الله إما إلى نفسه، أو يتحدث إلى المجلس السماوي من الملائكة، أو الكائنات الروحية في السماء مع الله.</w:t>
      </w:r>
    </w:p>
    <w:p>
      <w:pPr>
        <w:bidi/>
      </w:pPr>
      <w:r>
        <w:rPr>
          <w:rtl/>
          <w:cs/>
          <w:lang w:val="ar_AE" w:bidi="ar_AE"/>
        </w:rPr>
      </w:r>
      <w:r>
        <w:rPr>
          <w:rtl/>
          <w:cs/>
          <w:lang w:val="ar_AE" w:bidi="ar_AE"/>
        </w:rPr>
        <w:t>ونتيجة لذلك، لم يعد الناس قادرون على أن يفهموا بعضهم البعض. ولهذا السبب لم يستطيعوا مواصلة بناء المدينة والبرج. ولذلك كفُّوا عن بناء المدينة والبرج. وبدلًا من أن يبقوا في مكان واحد، بدَّد الله الناس على وجه الأرض كلها. وهذا يعني ببساطة أن الله قد شتت الناس في جميع أنحاء العالم. وقد دُعي ذلك المكان بابل. وفي اللغة العبرية، كلمة بابل تعني الارتباك. واسم آخر لبابل هو بابليون.</w:t>
      </w:r>
    </w:p>
    <w:p>
      <w:pPr>
        <w:bidi/>
      </w:pPr>
      <w:r>
        <w:rPr>
          <w:rtl/>
          <w:cs/>
          <w:lang w:val="ar_AE" w:bidi="ar_AE"/>
        </w:rPr>
      </w:r>
      <w:r>
        <w:rPr>
          <w:rtl/>
          <w:cs/>
          <w:lang w:val="ar_AE" w:bidi="ar_AE"/>
        </w:rPr>
        <w:t>توقفوا واعرضوا مرة أخرى خريطة لمنطقة شنعار تُظهر بابل وأكاد وإيريخ.</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كان العالم كله يتحدث نفس الكلمات واللغة. وكان الناس يرتحلون شرقًا، ووجدوا سهلًا في أرض شنعار. وقد قرروا أن يستقروا هناك.</w:t>
      </w:r>
    </w:p>
    <w:p>
      <w:pPr>
        <w:bidi/>
      </w:pPr>
      <w:r>
        <w:rPr>
          <w:rtl/>
          <w:cs/>
          <w:lang w:val="ar_AE" w:bidi="ar_AE"/>
        </w:rPr>
      </w:r>
      <w:r>
        <w:rPr>
          <w:b/>
          <w:rtl/>
          <w:cs/>
          <w:lang w:val="ar_AE" w:bidi="ar_AE"/>
        </w:rPr>
        <w:t>المشهد الثاني:</w:t>
      </w:r>
      <w:r>
        <w:rPr>
          <w:rtl/>
          <w:cs/>
          <w:lang w:val="ar_AE" w:bidi="ar_AE"/>
        </w:rPr>
        <w:t xml:space="preserve"> عندما استقروا، قرروا أن يصنعوا الطوب بدلًا من الحجر. وكان لديهم الحُمَر بدلًا من الطين. ثم خططوا أن يصنعوا لأنفسهم اسمًا ببناء مدينة وبرجًا يصل إلى السماء. وكانوا يعتقدون أنه ببناء مدينة وبرجًا يصل إلى السماء، يمكنهم أن يعيشوا معًا ويتجنبوا العيش في أماكن أخرى.</w:t>
      </w:r>
    </w:p>
    <w:p>
      <w:pPr>
        <w:bidi/>
      </w:pPr>
      <w:r>
        <w:rPr>
          <w:rtl/>
          <w:cs/>
          <w:lang w:val="ar_AE" w:bidi="ar_AE"/>
        </w:rPr>
      </w:r>
      <w:r>
        <w:rPr>
          <w:b/>
          <w:rtl/>
          <w:cs/>
          <w:lang w:val="ar_AE" w:bidi="ar_AE"/>
        </w:rPr>
        <w:t>المشهد الثالث:</w:t>
      </w:r>
      <w:r>
        <w:rPr>
          <w:rtl/>
          <w:cs/>
          <w:lang w:val="ar_AE" w:bidi="ar_AE"/>
        </w:rPr>
        <w:t xml:space="preserve"> نزل الله من السماء لينظر ما كان الناس يبنونه. وقد رأى الله الإمكانات العظيمة التي لدى الناس لأنهم كانوا يتحدثون لغة واحدة. لذلك قرّر الله أن يُبلبل ألسنة الناس حتى يتكلموا بلغات مختلفة.</w:t>
      </w:r>
    </w:p>
    <w:p>
      <w:pPr>
        <w:bidi/>
      </w:pPr>
      <w:r>
        <w:rPr>
          <w:rtl/>
          <w:cs/>
          <w:lang w:val="ar_AE" w:bidi="ar_AE"/>
        </w:rPr>
      </w:r>
      <w:r>
        <w:rPr>
          <w:b/>
          <w:rtl/>
          <w:cs/>
          <w:lang w:val="ar_AE" w:bidi="ar_AE"/>
        </w:rPr>
        <w:t>المشهد الرابع:</w:t>
      </w:r>
      <w:r>
        <w:rPr>
          <w:rtl/>
          <w:cs/>
          <w:lang w:val="ar_AE" w:bidi="ar_AE"/>
        </w:rPr>
        <w:t xml:space="preserve"> بَلبَلَ الله ألسنة الناس. ونتيجة لذلك، لم يعد الناس قادرون على أن يفهموا بعضهم البعض. وتوقفوا عن بناء المدينة والبرج، وذهبوا للعيش في أماكن مختلفة. وبهذه الطريقة، بدد الله الناس في جميع أنحاء العالم. ودُعي هذا المكان بابل لأنه هناك بَلبَل الله ألسنة الناس.</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الناس/بنو آدم</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كان الناس يتحدثون نفس اللغة. ومن غير الواضح بالضبط أي لغة كان الناس يتحدثون بها. لكنهم كانوا قادرين على فهم بعضهم البعض. كما كان الناس ينتقلون أيضًا نحو الشرق. وكانوا يبحثون عن مكان يمكنهم العيش فيه. وعلى الأرجح كان الناس يسافرون سيرًا على الأقدام.</w:t>
      </w:r>
    </w:p>
    <w:p>
      <w:pPr>
        <w:bidi/>
      </w:pPr>
      <w:r>
        <w:rPr>
          <w:rtl/>
          <w:cs/>
          <w:lang w:val="ar_AE" w:bidi="ar_AE"/>
        </w:rPr>
      </w:r>
      <w:r>
        <w:rPr>
          <w:rtl/>
          <w:cs/>
          <w:lang w:val="ar_AE" w:bidi="ar_AE"/>
        </w:rPr>
        <w:t>وبينما كانوا يسافرون، وجدوا سهلًا في أرض شنعار. وقد رأوا أن السهل في أرض شنعار كان مكانًا جيدًا للسكن فيه. لذلك توقف الناس عن السفر وقرروا أن يقيموا خيامهم في ذلك المكان.</w:t>
      </w:r>
    </w:p>
    <w:p>
      <w:pPr>
        <w:bidi/>
      </w:pPr>
      <w:r>
        <w:rPr>
          <w:rtl/>
          <w:cs/>
          <w:lang w:val="ar_AE" w:bidi="ar_AE"/>
        </w:rPr>
      </w:r>
      <w:r>
        <w:rPr>
          <w:rtl/>
          <w:cs/>
          <w:lang w:val="ar_AE" w:bidi="ar_AE"/>
        </w:rPr>
        <w:t>توقفوا واعرضوا صورة لسهول منطقة شنعار.</w:t>
      </w:r>
    </w:p>
    <w:p>
      <w:pPr>
        <w:bidi/>
      </w:pPr>
      <w:r>
        <w:rPr>
          <w:rtl/>
          <w:cs/>
          <w:lang w:val="ar_AE" w:bidi="ar_AE"/>
        </w:rPr>
      </w:r>
      <w:r>
        <w:rPr>
          <w:rtl/>
          <w:cs/>
          <w:lang w:val="ar_AE" w:bidi="ar_AE"/>
        </w:rPr>
        <w:t>في المشهد الثاني، يتحدث الناس مع بعضهم البعض عن كيف يمكنهم أن يبدأوا في العيش هناك. ولقد قرر الناس أن يصنعوا الطوب. في هذه العملية، بحث الناس عن الطين أو الطمي، ووضعوه في قوالب على شكل مستطيل. وبعد أن يتشكَّل هكذا، كانوا يسخنونه على النار حتى يتصلب ويصير طوبًا. كما كان لديهم الحُمر ليجعلوا قوالب الطوب تلتصق معًا.</w:t>
      </w:r>
    </w:p>
    <w:p>
      <w:pPr>
        <w:bidi/>
      </w:pPr>
      <w:r>
        <w:rPr>
          <w:rtl/>
          <w:cs/>
          <w:lang w:val="ar_AE" w:bidi="ar_AE"/>
        </w:rPr>
      </w:r>
      <w:r>
        <w:rPr>
          <w:rtl/>
          <w:cs/>
          <w:lang w:val="ar_AE" w:bidi="ar_AE"/>
        </w:rPr>
        <w:t xml:space="preserve">توقَّفوا واعرضوا صورة للطوب والقار. إذا لم تكونوا تستخدمون الطوب والقار للبناء أو إذا لم يكن هناك طوب أو قار في ثقافتكم، استخدموا أو ارسموا أشياء في ثقافتكم تشبه بشكل تقريبي الطوب والقار. </w:t>
      </w:r>
    </w:p>
    <w:p>
      <w:pPr>
        <w:bidi/>
      </w:pPr>
      <w:r>
        <w:rPr>
          <w:rtl/>
          <w:cs/>
          <w:lang w:val="ar_AE" w:bidi="ar_AE"/>
        </w:rPr>
      </w:r>
      <w:r>
        <w:rPr>
          <w:rtl/>
          <w:cs/>
          <w:lang w:val="ar_AE" w:bidi="ar_AE"/>
        </w:rPr>
        <w:t xml:space="preserve">ثم قرّر الناس أن يبنوا مدينة وبرجًا يصل إلى السماء. </w:t>
      </w:r>
    </w:p>
    <w:p>
      <w:pPr>
        <w:bidi/>
      </w:pPr>
      <w:r>
        <w:rPr>
          <w:rtl/>
          <w:cs/>
          <w:lang w:val="ar_AE" w:bidi="ar_AE"/>
        </w:rPr>
      </w:r>
      <w:r>
        <w:rPr>
          <w:rtl/>
          <w:cs/>
          <w:lang w:val="ar_AE" w:bidi="ar_AE"/>
        </w:rPr>
        <w:t xml:space="preserve">توقفوا واعرضوا صورة للمدينة ولبرج بابل. </w:t>
      </w:r>
    </w:p>
    <w:p>
      <w:pPr>
        <w:bidi/>
      </w:pPr>
      <w:r>
        <w:rPr>
          <w:rtl/>
          <w:cs/>
          <w:lang w:val="ar_AE" w:bidi="ar_AE"/>
        </w:rPr>
      </w:r>
      <w:r>
        <w:rPr>
          <w:rtl/>
          <w:cs/>
          <w:lang w:val="ar_AE" w:bidi="ar_AE"/>
        </w:rPr>
        <w:t>في المشهد الثالث، نزل الله من السماء. وقد نزل ليرى ما كان الناس يبنونه. من المهم ملاحظة أن المدينة والبرج لم يكونا مكتملين بعد. ومع ذلك، ربما كان الله قد سار حول المدينة ورأى البرج بينما كان الناس يبنونه. وربما عاد الله إلى السماء بعد هذا. ثم يُعبِّر الله، من خلال حديث مباشر، عن أفكاره بشأن ما رآه. وهو يبدأ حديثه بكلمة "هوذا". في اللغة العبرية، تُستخدم هذه الكلمة لجذب انتباه المستمع حتى يستمع بعناية إلى ما كان سيُقال.</w:t>
      </w:r>
    </w:p>
    <w:p>
      <w:pPr>
        <w:bidi/>
      </w:pPr>
      <w:r>
        <w:rPr>
          <w:rtl/>
          <w:cs/>
          <w:lang w:val="ar_AE" w:bidi="ar_AE"/>
        </w:rPr>
      </w:r>
      <w:r>
        <w:rPr>
          <w:rtl/>
          <w:cs/>
          <w:lang w:val="ar_AE" w:bidi="ar_AE"/>
        </w:rPr>
        <w:t>توقّفوا هنا وتناقشوا كفريق للترجمة: في ثقافتكم، ما الكلمة أو الكلمات التي تستخدمونها لإعداد مستمعيكم لتصريح مهم للغاية؟</w:t>
      </w:r>
    </w:p>
    <w:p>
      <w:pPr>
        <w:bidi/>
      </w:pPr>
      <w:r>
        <w:rPr>
          <w:rtl/>
          <w:cs/>
          <w:lang w:val="ar_AE" w:bidi="ar_AE"/>
        </w:rPr>
      </w:r>
      <w:r>
        <w:rPr>
          <w:rtl/>
          <w:cs/>
          <w:lang w:val="ar_AE" w:bidi="ar_AE"/>
        </w:rPr>
        <w:t>ثم قال الله إن الناس سيظلون يعصونه لأنهم يتكلمون نفس اللغة. لذلك يقول الله: "لننزل ونبلبل ألسنتهم." هنا، يتحدث الله إما إلى نفسه، أو يتحدث إلى المجلس السماوي من الملائكة، أو الكائنات الروحية في السماء مع الله.</w:t>
      </w:r>
    </w:p>
    <w:p>
      <w:pPr>
        <w:bidi/>
      </w:pPr>
      <w:r>
        <w:rPr>
          <w:rtl/>
          <w:cs/>
          <w:lang w:val="ar_AE" w:bidi="ar_AE"/>
        </w:rPr>
      </w:r>
      <w:r>
        <w:rPr>
          <w:rtl/>
          <w:cs/>
          <w:lang w:val="ar_AE" w:bidi="ar_AE"/>
        </w:rPr>
        <w:t xml:space="preserve">في المشهد الرابع، يبلبل الله ألسنة الناس. وفجأة بدأ الناس لا يفهمون بعضهم البعض عندما يتكلمون. ولأن الناس لم يعودوا يستطيعون أن يفهموا بعضهم البعض، على الأرجح أصبحوا مُحْبَطين. وبسبب ذلك، تركوا بناء المدينة والبرج غير مكتملين. ثم غادروا المكان للعيش في أماكن أخرى. وبهذه الطريقة، بدد الله الناس في جميع أنحاء العالم. والمكان الذي بَلبَل فيه الله ألسنة الناس قد دُعي بابل. وفي اللغة العبرية، كلمة بابل تعني الارتباك. </w:t>
      </w:r>
    </w:p>
    <w:p>
      <w:pPr>
        <w:bidi/>
      </w:pPr>
      <w:r>
        <w:rPr>
          <w:rtl/>
          <w:cs/>
          <w:lang w:val="ar_AE" w:bidi="ar_AE"/>
        </w:rPr>
      </w:r>
      <w:r>
        <w:rPr>
          <w:rtl/>
          <w:cs/>
          <w:lang w:val="ar_AE" w:bidi="ar_AE"/>
        </w:rPr>
        <w:t>توقفوا واعرضوا مرة أخرى خريطة لمنطقة شنعار تُظهر بابل وأكاد وإيريخ.</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الناس/بنو الإنسان</w:t>
      </w:r>
    </w:p>
    <w:p>
      <w:pPr>
        <w:bidi/>
      </w:pPr>
      <w:r>
        <w:rPr>
          <w:rtl/>
          <w:cs/>
          <w:lang w:val="ar_AE" w:bidi="ar_AE"/>
        </w:rPr>
      </w:r>
      <w:r>
        <w:rPr>
          <w:rtl/>
          <w:cs/>
          <w:lang w:val="ar_AE" w:bidi="ar_AE"/>
        </w:rPr>
        <w:t>اطلُبوا من الفريق أن يُمثِّل القصة مرَّتَين. وينبغي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بالنسبة للمشهد الأول، اجعلوا الممثِّلين الذين يؤدون دور الناس يناقشون شيئًا باستخدام نفس اللغة. وتيقنوا من أنهم فيمَا هم يتحدثون، يسيرون أيضًا ويبحثون عن مكان يمكنهم العيش فيه. وعندما يرون سهل شنعار، اجعلوا الناس يقيمون مخيمهم هناك. وعندما يصل الناس إلى هناك، تأكّدوا من أنهم متحمسون لموطنهم الجديد.</w:t>
      </w:r>
    </w:p>
    <w:p>
      <w:pPr>
        <w:bidi/>
      </w:pPr>
      <w:r>
        <w:rPr>
          <w:rtl/>
          <w:cs/>
          <w:lang w:val="ar_AE" w:bidi="ar_AE"/>
        </w:rPr>
      </w:r>
      <w:r>
        <w:rPr>
          <w:rtl/>
          <w:cs/>
          <w:lang w:val="ar_AE" w:bidi="ar_AE"/>
        </w:rPr>
        <w:t>أوقفوا التمثيل: واسألوا الممثلين الذين يقومون بدور الناس: "ما شعوركم؟" قد تسمعون عبارات مثل: "نحن متحمسون لموطننا الجديد!" أو "أخيرًا، يمكننا أن نبدأ ببناء حياتنا!" واصلوا التمثيل.</w:t>
      </w:r>
    </w:p>
    <w:p>
      <w:pPr>
        <w:bidi/>
      </w:pPr>
      <w:r>
        <w:rPr>
          <w:rtl/>
          <w:cs/>
          <w:lang w:val="ar_AE" w:bidi="ar_AE"/>
        </w:rPr>
      </w:r>
      <w:r>
        <w:rPr>
          <w:rtl/>
          <w:cs/>
          <w:lang w:val="ar_AE" w:bidi="ar_AE"/>
        </w:rPr>
        <w:t>بالنسبة للمشهد الثاني، يتحدث الناس فيما بينهم عن صنع الطوب حتى يتمكنوا من بناء مدينة وبرج. اجعلوا شخصًا واحدًا من الفريق يقول: "لنصنع الطوب (اللبن) ونشويه شيًا ليكون صلبًا. ثم اطلبوا من الناس أن يبحثوا عن الطين أو الطمي ويصنعوا الطوب. ثم اجعلوا شخصًا آخر يقول: "هلم نَبْنَ لَأنفسنا مدينة عظيمة وبرجًا رأسه بالسماء. ثم اجعلوا شخصًا آخر يقول: "ونصنع لأنفسنا اسمًا ولا نتبدد في كل أنحاء العالم". احرصوا على أن تُظهروا أن الناس متحمسون لأفكارهم.</w:t>
      </w:r>
    </w:p>
    <w:p>
      <w:pPr>
        <w:bidi/>
      </w:pPr>
      <w:r>
        <w:rPr>
          <w:rtl/>
          <w:cs/>
          <w:lang w:val="ar_AE" w:bidi="ar_AE"/>
        </w:rPr>
      </w:r>
      <w:r>
        <w:rPr>
          <w:rtl/>
          <w:cs/>
          <w:lang w:val="ar_AE" w:bidi="ar_AE"/>
        </w:rPr>
        <w:t>أوقفوا التمثيل واسألوا الممثلين الذين يقومون بدور الناس: "ما شعوركم؟" قد تسمعون عبارات مثل: "أنا متحمس لهذه الخطة!" أو "بالتأكيد، المدينة والبرج سيجعلونا عظماء، وربما أعظم حتى من الله!" أو "أنا متيقِّن من أن الناس سيتذكروننا بسبب هذا الإنجاز العظيم". واصلوا التمثيل.</w:t>
      </w:r>
    </w:p>
    <w:p>
      <w:pPr>
        <w:bidi/>
      </w:pPr>
      <w:r>
        <w:rPr>
          <w:rtl/>
          <w:cs/>
          <w:lang w:val="ar_AE" w:bidi="ar_AE"/>
        </w:rPr>
      </w:r>
      <w:r>
        <w:rPr>
          <w:rtl/>
          <w:cs/>
          <w:lang w:val="ar_AE" w:bidi="ar_AE"/>
        </w:rPr>
        <w:t>بالنسبة للمشهد الثالث، اجعلوا الشخص الذي يؤدي دور الله ينزل من مكان مرتفع. وعندما ينزل الله إلى الأرض، ينظر حوله إلى المدينة والبرج. وبعد أن يرى ما كان الناس يبنونه، يعود الله إلى السماء. وفي السماء، قال الله إنه إذا نجح الناس، فسيفعلون ذلك مرة أخرى. اجعلوا الممثل الذي يؤدي دور الله يستخدم الكلام المباشر الذي قاله الله وهو يتحدث عن أفكاره نحو الناس.</w:t>
      </w:r>
    </w:p>
    <w:p>
      <w:pPr>
        <w:bidi/>
      </w:pPr>
      <w:r>
        <w:rPr>
          <w:rtl/>
          <w:cs/>
          <w:lang w:val="ar_AE" w:bidi="ar_AE"/>
        </w:rPr>
      </w:r>
      <w:r>
        <w:rPr>
          <w:rtl/>
          <w:cs/>
          <w:lang w:val="ar_AE" w:bidi="ar_AE"/>
        </w:rPr>
        <w:t xml:space="preserve">أوقفوا التمثيل واسألوا الممثل الذي يؤدي دور الله: "ما شعورك؟" قد تسمعون عبارات مثل: "أشعر بالإحباط لأن الناس عصوا وصيّتي"، أو "إن لم أُوقف هذا الآن، فسيستمر هؤلاء الناس في فعل أشياء مثل هذه في المستقبل". واصلوا التمثيل. ومن المهم أن نتذكّر أنه عندما قال الله: "هَلم </w:t>
      </w:r>
      <w:r>
        <w:rPr>
          <w:b/>
          <w:rtl/>
          <w:cs/>
          <w:lang w:val="ar_AE" w:bidi="ar_AE"/>
        </w:rPr>
        <w:t>نَنزلُ</w:t>
      </w:r>
      <w:r>
        <w:rPr>
          <w:rtl/>
          <w:cs/>
          <w:lang w:val="ar_AE" w:bidi="ar_AE"/>
        </w:rPr>
        <w:t>"، قد يكون الله يتحدث إلى نفسه. وفي هذه الحالة، يمكن للممثِّل الذي يؤدي دور الله أن يتحدث بأفكاره بصوت عالٍ. ومرة أخرى، احرصوا على استخدام كلمات الله المباشرة. وقد يكون الله أيضًا يتحدث إلى مجلسه السماوي من الملائكة، أو الكائنات الروحية الموجودة في السماء مع الله. قد يمثِّل الفريق هذا أيضًا. وفي هذه الحالة، يمكن للمجموعة أن تُظهر الله يتحدث إلى جمع يُمثِّل الملائكة والأرواح.</w:t>
      </w:r>
    </w:p>
    <w:p>
      <w:pPr>
        <w:bidi/>
      </w:pPr>
      <w:r>
        <w:rPr>
          <w:rtl/>
          <w:cs/>
          <w:lang w:val="ar_AE" w:bidi="ar_AE"/>
        </w:rPr>
      </w:r>
      <w:r>
        <w:rPr>
          <w:rtl/>
          <w:cs/>
          <w:lang w:val="ar_AE" w:bidi="ar_AE"/>
        </w:rPr>
        <w:t>بالنسبة للمشهد الرابع، ينزل الله مرة أخرى من السماء ويُربك (يبلبل ألسنة) الناس. ثم يصير الناس فجأة عاجزين عن فهم بعضهم البعض. احرصوا على إظهار إحباط الناس لأنهم لم يستطيعوا أن يفهموا بعضهم البعض. احرصوا أيضًا على أن تُظهروا كيف أنهم سيتركون بناء المدينة والبرج غير مكتملين بسبب إحباطهم. بينما يذهب الناس إلى أماكن مختلفة، اطلبوا من الله أن يفعل شيئًا يُظهر أنه هو الذي شتَّت الناس في جميع أنحاء العالم.</w:t>
      </w:r>
    </w:p>
    <w:p>
      <w:pPr>
        <w:bidi/>
      </w:pPr>
      <w:r>
        <w:rPr>
          <w:rtl/>
          <w:cs/>
          <w:lang w:val="ar_AE" w:bidi="ar_AE"/>
        </w:rPr>
      </w:r>
      <w:r>
        <w:rPr>
          <w:rtl/>
          <w:cs/>
          <w:lang w:val="ar_AE" w:bidi="ar_AE"/>
        </w:rPr>
        <w:t>أوقفوا التمثيل واسألوا الممثل الذي يؤدي دور الله: "ما شعورك؟" قد تسمعون عبارات مثل: "إن تشتتهم يتفق مع مقصدي الإلهي"، أو "تشتتهم يُتمِّم وصيّتي التي ينبغي أن تؤدي إلى بركتهم".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بعد سنوات عديدة من زمن نوح، ازداد عدد الناس وبدأوا يملأون الأرض. وفي هذا الوقت، كان الناس يتحدثون نفس اللغة واستخدموا نفس الكلمات. وكانوا يرتحلون شرقًا حتى رأوا سهلًا في الأرض التي تُدعى شنعار. وقد قرّر الناس أن يعيشوا في تلك الأرض.</w:t>
      </w:r>
    </w:p>
    <w:p>
      <w:pPr>
        <w:bidi/>
      </w:pPr>
      <w:r>
        <w:rPr>
          <w:rtl/>
          <w:cs/>
          <w:lang w:val="ar_AE" w:bidi="ar_AE"/>
        </w:rPr>
      </w:r>
      <w:r>
        <w:rPr>
          <w:rtl/>
          <w:cs/>
          <w:lang w:val="ar_AE" w:bidi="ar_AE"/>
        </w:rPr>
        <w:t xml:space="preserve">ثم قرر الناس أن يصنعوا </w:t>
      </w:r>
      <w:r>
        <w:rPr>
          <w:b/>
          <w:rtl/>
          <w:cs/>
          <w:lang w:val="ar_AE" w:bidi="ar_AE"/>
        </w:rPr>
        <w:t>الطوب</w:t>
      </w:r>
      <w:r>
        <w:rPr>
          <w:rtl/>
          <w:cs/>
          <w:lang w:val="ar_AE" w:bidi="ar_AE"/>
        </w:rPr>
        <w:t xml:space="preserve">. وباستخدام الطوب والحُمَر الذي يملكونه، قرروا أن يبنوا مدينة وبرجًا يصل إلى السماوات. يمكن أن تشير </w:t>
      </w:r>
      <w:r>
        <w:rPr>
          <w:b/>
          <w:rtl/>
          <w:cs/>
          <w:lang w:val="ar_AE" w:bidi="ar_AE"/>
        </w:rPr>
        <w:t>السموات</w:t>
      </w:r>
      <w:r>
        <w:rPr>
          <w:rtl/>
          <w:cs/>
          <w:lang w:val="ar_AE" w:bidi="ar_AE"/>
        </w:rPr>
        <w:t xml:space="preserve"> إلى السماء فوقنا، أو إلى المكان الذي يسكن فيه الله وملائكته، وذلك تبعًا للسياق. وفي هذه القصة، فإن كلمة السماوات تشير على الأرجح إلى السماء فوقنا، لأن أي بناء لا يمكن أن يصل إلى السماء حيث يسكن الله. لمزيد من المعلومات، يمكنكم أن تبحثوا عن كلمة </w:t>
      </w:r>
      <w:r>
        <w:rPr>
          <w:rtl/>
          <w:cs/>
          <w:lang w:val="ar_AE" w:bidi="ar_AE"/>
        </w:rPr>
        <w:t>السماء</w:t>
      </w:r>
      <w:r>
        <w:rPr>
          <w:rtl/>
          <w:cs/>
          <w:lang w:val="ar_AE" w:bidi="ar_AE"/>
        </w:rPr>
        <w:t xml:space="preserve"> في قاموس الكلمات الرئيسية. وقد قال الناس إنه ببناء المدينة والبرج، يمكنهم أن </w:t>
      </w:r>
      <w:r>
        <w:rPr>
          <w:b/>
          <w:rtl/>
          <w:cs/>
          <w:lang w:val="ar_AE" w:bidi="ar_AE"/>
        </w:rPr>
        <w:t>يصنعوا اسمًا لأنفسهم</w:t>
      </w:r>
      <w:r>
        <w:rPr>
          <w:rtl/>
          <w:cs/>
          <w:lang w:val="ar_AE" w:bidi="ar_AE"/>
        </w:rPr>
        <w:t>. أن "يصنع لنفسه اسمًا" هو تعبير يعني زيادة كرامة الشخص أو سمعته. في مواضع أخرى في الكتب المُقَدَّسة، فإن الله هو الذي يصنع اسمًا لشخصٍ ما أو لنفسه. فهو فعل مرتبط فقط بالله. وبصنع اسم لأنفسهم، كان الناس يعتقدون أنه يمكنهم أن يعصوا وصية الله وأن يقيموا في مكان واحد.</w:t>
      </w:r>
    </w:p>
    <w:p>
      <w:pPr>
        <w:bidi/>
      </w:pPr>
      <w:r>
        <w:rPr>
          <w:rtl/>
          <w:cs/>
          <w:lang w:val="ar_AE" w:bidi="ar_AE"/>
        </w:rPr>
      </w:r>
      <w:r>
        <w:rPr>
          <w:rtl/>
          <w:cs/>
          <w:lang w:val="ar_AE" w:bidi="ar_AE"/>
        </w:rPr>
        <w:t xml:space="preserve">وقد نزل </w:t>
      </w:r>
      <w:r>
        <w:rPr>
          <w:b/>
          <w:rtl/>
          <w:cs/>
          <w:lang w:val="ar_AE" w:bidi="ar_AE"/>
        </w:rPr>
        <w:t>الله</w:t>
      </w:r>
      <w:r>
        <w:rPr>
          <w:rtl/>
          <w:cs/>
          <w:lang w:val="ar_AE" w:bidi="ar_AE"/>
        </w:rPr>
        <w:t xml:space="preserve"> ليرى ما كان الناس يبنونه. والكلمة العبرية لله في هذا السياق تشير إلى الاسم الشخصي لله، </w:t>
      </w:r>
      <w:r>
        <w:rPr>
          <w:b/>
          <w:rtl/>
          <w:cs/>
          <w:lang w:val="ar_AE" w:bidi="ar_AE"/>
        </w:rPr>
        <w:t>يهوه</w:t>
      </w:r>
      <w:r>
        <w:rPr>
          <w:rtl/>
          <w:cs/>
          <w:lang w:val="ar_AE" w:bidi="ar_AE"/>
        </w:rPr>
        <w:t xml:space="preserve">. لمزيد من المعلومات عن كلمة </w:t>
      </w:r>
      <w:r>
        <w:rPr>
          <w:rtl/>
          <w:cs/>
          <w:lang w:val="ar_AE" w:bidi="ar_AE"/>
        </w:rPr>
        <w:t>يهوه</w:t>
      </w:r>
      <w:r>
        <w:rPr>
          <w:rtl/>
          <w:cs/>
          <w:lang w:val="ar_AE" w:bidi="ar_AE"/>
        </w:rPr>
        <w:t>، يمكنكم الرجوع إلى قاموس الكلمات الرئيسية. وبعد أن يرى ما كان الناس يبنونه، يعود الله إلى السماء. ثم يتحدث الله عما ينبغي أن يفعله مع الناس. وفي مقدمة كلامه، قال الله: "</w:t>
      </w:r>
      <w:r>
        <w:rPr>
          <w:b/>
          <w:rtl/>
          <w:cs/>
          <w:lang w:val="ar_AE" w:bidi="ar_AE"/>
        </w:rPr>
        <w:t>هوذا</w:t>
      </w:r>
      <w:r>
        <w:rPr>
          <w:rtl/>
          <w:cs/>
          <w:lang w:val="ar_AE" w:bidi="ar_AE"/>
        </w:rPr>
        <w:t>!" وكلمة "هوذا" هي تعبير يُقال عادةً قبل تصريح مهم للغاية. وتُترجم أيضًا إلى "انظر!" ولها تأثير في إبطاء تدفق الكلام لإعداد القارئ أو المستمع لبيان مهم.</w:t>
      </w:r>
    </w:p>
    <w:p>
      <w:pPr>
        <w:bidi/>
      </w:pPr>
      <w:r>
        <w:rPr>
          <w:rtl/>
          <w:cs/>
          <w:lang w:val="ar_AE" w:bidi="ar_AE"/>
        </w:rPr>
      </w:r>
      <w:r>
        <w:rPr>
          <w:rtl/>
          <w:cs/>
          <w:lang w:val="ar_AE" w:bidi="ar_AE"/>
        </w:rPr>
        <w:t>وقد قال الله إن الناس سيستمرون في عصيانه إذا لم يُوقف الناس الآن. لذلك قرر الله أن يبلبل ألسنة الناس. وفي حديثه عن خطته، قد يكون الله يتحدث إلى نفسه، أو إلى مجلسه السماوي من الملائكة، أو الكائنات الروحية الموجودة في السماء مع الله.</w:t>
      </w:r>
    </w:p>
    <w:p>
      <w:pPr>
        <w:bidi/>
      </w:pPr>
      <w:r>
        <w:rPr>
          <w:rtl/>
          <w:cs/>
          <w:lang w:val="ar_AE" w:bidi="ar_AE"/>
        </w:rPr>
      </w:r>
      <w:r>
        <w:rPr>
          <w:rtl/>
          <w:cs/>
          <w:lang w:val="ar_AE" w:bidi="ar_AE"/>
        </w:rPr>
        <w:t xml:space="preserve">وقد بلبل الله ألسنة (لغات) الناس. ونتيجة لذلك، لم يعد الناس قادرون على أن يفهموا بعضهم البعض. وبسبب ذلك، تركوا بناء المدينة والبرج غير مكتملين. كما تركوا المكان أيضًا وذهبوا للعيش في أماكن مختلفة. والمكان الذي بلبل فيه الله ألسنتهم دُعي </w:t>
      </w:r>
      <w:r>
        <w:rPr>
          <w:b/>
          <w:rtl/>
          <w:cs/>
          <w:lang w:val="ar_AE" w:bidi="ar_AE"/>
        </w:rPr>
        <w:t>بابل</w:t>
      </w:r>
      <w:r>
        <w:rPr>
          <w:rtl/>
          <w:cs/>
          <w:lang w:val="ar_AE" w:bidi="ar_AE"/>
        </w:rPr>
        <w:t xml:space="preserve">. وفي اللغة العبرية، كلمة بابل تعني الارتباك. وبهذه الطريقة بدَّد الله الناس على </w:t>
      </w:r>
      <w:r>
        <w:rPr>
          <w:b/>
          <w:rtl/>
          <w:cs/>
          <w:lang w:val="ar_AE" w:bidi="ar_AE"/>
        </w:rPr>
        <w:t>وجه الأرض كلها</w:t>
      </w:r>
      <w:r>
        <w:rPr>
          <w:rtl/>
          <w:cs/>
          <w:lang w:val="ar_AE" w:bidi="ar_AE"/>
        </w:rPr>
        <w:t>. وعبارة "وجه الأرض كلها" هي تعبير يعني "في جميع أنحاء العالم". في هذه القصة، فإن هذا يعني أن الله قد بدَّد الناس حتى يعيشون في أجزاء مختلفة من العالم.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11:10–26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11: 10–26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11 : 10 - 26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سلسلة المواليد أو تاريخ العائلة هذا هو عن نسل سام ابن نوح. وتذكّروا أنه بعد طوفان هائل، مات جميع الناس ما عدا نوح وعائلته. وبعد أن نجا نوح وعائلته، بدأ الله جيلًا جديدًا من الناس من خلال عائلة نوح. تحكي القصص السابقة كيف تكاثرت عائلة نوح مع مرور الوقت. وقد حاول الناس أن يقيموا في مكان واحد ويعصوا الله. لكن الله منع ذلك وشتَّت الناس. ونتيجة لذلك، عاش الناس في أجزاء مختلفة من العالم. ويواصل المقطع الحالي قصة نوح وعائلته. وهو يتحدث عن ابن نوح، سام، وعن نسل سام. وسام شخص مهمٌ لأن أبرام هو من نسل سام. ويصبح أبرام أبًا (سلفًا) مهمًا لمجموعة شعب الله الخاصة.</w:t>
      </w:r>
    </w:p>
    <w:p>
      <w:pPr>
        <w:bidi/>
      </w:pPr>
      <w:r>
        <w:rPr>
          <w:rtl/>
          <w:cs/>
          <w:lang w:val="ar_AE" w:bidi="ar_AE"/>
        </w:rPr>
      </w:r>
      <w:r>
        <w:rPr>
          <w:rtl/>
          <w:cs/>
          <w:lang w:val="ar_AE" w:bidi="ar_AE"/>
        </w:rPr>
        <w:t>تبدأ سلسلة النسب الحالية بمقدمة تقول: "هذه مواليد سام". وتُشير هذه المقدمة إلى بداية قسم جديد. وهي صيغة موجودة في عدة أماكن في سفر التكوين، وكذلك في العهد القديم. والكلمة العبرية لكلمة مواليد هي مصطلح يشير عادةً إلى قصة أو سجل عن نسل الشخص. وتقول العديد من الترجمات "مواليد" أو "سلاسل النسب" هنا. وهذا السجل يُظهر العائلة التي ينتمي إليها الشخص. وهذه المعلومات مهمة لأن وضع الشخص الاجتماعي وحقوقه والتزاماته كانت تعتمد على سلسلة النسب الخاصة به أو تاريخ عائلته.</w:t>
      </w:r>
    </w:p>
    <w:p>
      <w:pPr>
        <w:bidi/>
      </w:pPr>
      <w:r>
        <w:rPr>
          <w:rtl/>
          <w:cs/>
          <w:lang w:val="ar_AE" w:bidi="ar_AE"/>
        </w:rPr>
      </w:r>
      <w:r>
        <w:rPr>
          <w:rtl/>
          <w:cs/>
          <w:lang w:val="ar_AE" w:bidi="ar_AE"/>
        </w:rPr>
        <w:t>توقَّفوا هنا وناقشوا هذه الأسئلة كمجموعة: في ثقافتكم، ما مدى أهمية أن يعرف الشخص سلسة نسبه؟ وكيف تسجِّل ثقافتكم نسب الشخص أو كيف تتبعه؟ ما الكلمة أو الكلمات التي تستخدمونها للإشارة إلى هذا السجل؟ وكيف تُترجمون إلى لغتكم فكرة سلسلة النسب، التي هي تاريخ أسلاف عائلة أو أمة، أو شخص؟ أوقفوا سماع التسجيل الصوتي هنا.</w:t>
      </w:r>
    </w:p>
    <w:p>
      <w:pPr>
        <w:bidi/>
      </w:pPr>
      <w:r>
        <w:rPr>
          <w:rtl/>
          <w:cs/>
          <w:lang w:val="ar_AE" w:bidi="ar_AE"/>
        </w:rPr>
      </w:r>
      <w:r>
        <w:rPr>
          <w:rtl/>
          <w:cs/>
          <w:lang w:val="ar_AE" w:bidi="ar_AE"/>
        </w:rPr>
        <w:t>بعد بيان المقدمة، تبدأ قائمة نسل سام. عندما كان سام ابن مئة سنة، ولد سام أرفكشاد. تذكّروا أن نسل سام كان في قصة سابقة. وهناك أربعة اختلافات رئيسية بين سلسلة النسب السابقة والحالية. أولًا، سلسلة النسب السابقة كانت عن نوح أبو سام، وعن نسل نوح. بينما تتعلق سلسلة النسب الحالية بسام ونسل سام. ثانيًا، تَذكُر سلسلة النسب السابقة أسماء الآباء وجميع أبنائهم. بينما تذكر سلسلة النسب الحالية أسم الآباء وأبنائهم الأبكار فقط. ثالثًا، لا تُشر سلسلة النسب السابقة إلى أعمار الناس. في حين تذكر سلسلة النسب الحالية أعمار الناس. رابعًا، سلسلة النسب السابقة كانت تذكر فقط نسل سام حتى الجيل الرابع. بينما تذكر سلسلة النسب الحالية نسب سام إلى الجيل التاسع.</w:t>
      </w:r>
    </w:p>
    <w:p>
      <w:pPr>
        <w:bidi/>
      </w:pPr>
      <w:r>
        <w:rPr>
          <w:rtl/>
          <w:cs/>
          <w:lang w:val="ar_AE" w:bidi="ar_AE"/>
        </w:rPr>
      </w:r>
      <w:r>
        <w:rPr>
          <w:rtl/>
          <w:cs/>
          <w:lang w:val="ar_AE" w:bidi="ar_AE"/>
        </w:rPr>
        <w:t>كان ذلك بعد الطوفان بسنتين عندما ولد سام أرفكشاد. وهذا يعني أن سام بدأ عائلته فورًا بعد أن جف الطوفان. فبعد الطوفان، أمر الله نوح وعائلته أن ينجبوا أطفالًا ويملأوا الأرض. وقد بدأ سام في الحال في طاعة وصية الله. وهذه هي المرة الأخيرة التي يتحدث فيها راوي القصص عن الطوفان في هذا السفر.</w:t>
      </w:r>
    </w:p>
    <w:p>
      <w:pPr>
        <w:bidi/>
      </w:pPr>
      <w:r>
        <w:rPr>
          <w:rtl/>
          <w:cs/>
          <w:lang w:val="ar_AE" w:bidi="ar_AE"/>
        </w:rPr>
      </w:r>
      <w:r>
        <w:rPr>
          <w:rtl/>
          <w:cs/>
          <w:lang w:val="ar_AE" w:bidi="ar_AE"/>
        </w:rPr>
        <w:t>وإلى جانب أرفكشاد، كان لسام أبناء وبنات آخرون. وقد عاش سام 500 سنة أخرى ثم مات. قبل الطوفان، كان الناس يعيشون مئات السنين حتى قرر الله أن يُقصر عمر الناس بسبب خطاياهم. وقد عاش سام أطول من بقية الناس المذكورين في سلسلة النسب لسام. وتغطي سلسلة النسب هذه في العديد من النصوص الأصلية حوالي 300 سنة. وإذا كانت هذه التواريخ صحيحة، فهذا يعني أن سام كان حيًا عندما أصبح تارح أبًا لأبرام.</w:t>
      </w:r>
    </w:p>
    <w:p>
      <w:pPr>
        <w:bidi/>
      </w:pPr>
      <w:r>
        <w:rPr>
          <w:rtl/>
          <w:cs/>
          <w:lang w:val="ar_AE" w:bidi="ar_AE"/>
        </w:rPr>
      </w:r>
      <w:r>
        <w:rPr>
          <w:rtl/>
          <w:cs/>
          <w:lang w:val="ar_AE" w:bidi="ar_AE"/>
        </w:rPr>
        <w:t>توقَّفوا هنا وانظروا كمجموعة إلى شجرة نسب سام والتي تنتهي بتارح وأبنائه الثلاثة. أوقفوا سماع التسجيل الصوتي هنا.</w:t>
      </w:r>
    </w:p>
    <w:p>
      <w:pPr>
        <w:bidi/>
      </w:pPr>
      <w:r>
        <w:rPr>
          <w:rtl/>
          <w:cs/>
          <w:lang w:val="ar_AE" w:bidi="ar_AE"/>
        </w:rPr>
      </w:r>
      <w:r>
        <w:rPr>
          <w:rtl/>
          <w:cs/>
          <w:lang w:val="ar_AE" w:bidi="ar_AE"/>
        </w:rPr>
        <w:t>أبناء تارح الثلاثة موجودون في هذه القائمة: أبرام وناحور وهاران. وبهذا تنتهي سلسلة نسب سام.</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11 : 10 - 26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تسعة مشاهد.</w:t>
      </w:r>
    </w:p>
    <w:p>
      <w:pPr>
        <w:bidi/>
      </w:pPr>
      <w:r>
        <w:rPr>
          <w:rtl/>
          <w:cs/>
          <w:lang w:val="ar_AE" w:bidi="ar_AE"/>
        </w:rPr>
      </w:r>
      <w:r>
        <w:rPr>
          <w:b/>
          <w:rtl/>
          <w:cs/>
          <w:lang w:val="ar_AE" w:bidi="ar_AE"/>
        </w:rPr>
        <w:t>في المشهد الأول:</w:t>
      </w:r>
      <w:r>
        <w:rPr>
          <w:rtl/>
          <w:cs/>
          <w:lang w:val="ar_AE" w:bidi="ar_AE"/>
        </w:rPr>
        <w:t xml:space="preserve"> في عُمر 100 سنة، أصبح سام أبًا لأرفكشاد. وقد عاش سام 500 سنة أخرى، وكان له العديد من الأبناء والبنات، ثم مات سام.</w:t>
      </w:r>
    </w:p>
    <w:p>
      <w:pPr>
        <w:bidi/>
      </w:pPr>
      <w:r>
        <w:rPr>
          <w:rtl/>
          <w:cs/>
          <w:lang w:val="ar_AE" w:bidi="ar_AE"/>
        </w:rPr>
      </w:r>
      <w:r>
        <w:rPr>
          <w:b/>
          <w:rtl/>
          <w:cs/>
          <w:lang w:val="ar_AE" w:bidi="ar_AE"/>
        </w:rPr>
        <w:t>في المشهد الثاني:</w:t>
      </w:r>
      <w:r>
        <w:rPr>
          <w:rtl/>
          <w:cs/>
          <w:lang w:val="ar_AE" w:bidi="ar_AE"/>
        </w:rPr>
        <w:t xml:space="preserve"> في عُمر 35 سنة، أصبح أرفكشاد أبًا لشالح. وقد عاش أرفكشاد 403 سنة أخرى، وكان له العديد من الأبناء والبنات، ثم مات أرفكشاد.</w:t>
      </w:r>
    </w:p>
    <w:p>
      <w:pPr>
        <w:bidi/>
      </w:pPr>
      <w:r>
        <w:rPr>
          <w:rtl/>
          <w:cs/>
          <w:lang w:val="ar_AE" w:bidi="ar_AE"/>
        </w:rPr>
      </w:r>
      <w:r>
        <w:rPr>
          <w:b/>
          <w:rtl/>
          <w:cs/>
          <w:lang w:val="ar_AE" w:bidi="ar_AE"/>
        </w:rPr>
        <w:t>في المشهد الثالث:</w:t>
      </w:r>
      <w:r>
        <w:rPr>
          <w:rtl/>
          <w:cs/>
          <w:lang w:val="ar_AE" w:bidi="ar_AE"/>
        </w:rPr>
        <w:t xml:space="preserve"> في عُمر 30 سنة، أصبح شالح أبًا لعابر. وقد عاش سام 403 سنة أخرى، وكان له العديد من الأبناء والبنات، ثم مات شالح.</w:t>
      </w:r>
    </w:p>
    <w:p>
      <w:pPr>
        <w:bidi/>
      </w:pPr>
      <w:r>
        <w:rPr>
          <w:rtl/>
          <w:cs/>
          <w:lang w:val="ar_AE" w:bidi="ar_AE"/>
        </w:rPr>
      </w:r>
      <w:r>
        <w:rPr>
          <w:b/>
          <w:rtl/>
          <w:cs/>
          <w:lang w:val="ar_AE" w:bidi="ar_AE"/>
        </w:rPr>
        <w:t>في المشهد الرابع:</w:t>
      </w:r>
      <w:r>
        <w:rPr>
          <w:rtl/>
          <w:cs/>
          <w:lang w:val="ar_AE" w:bidi="ar_AE"/>
        </w:rPr>
        <w:t xml:space="preserve"> في عُمر 34 سنة، أصبح عابر أبًا لفالج. وقد عاش عابر 430 سنة أخرى، وكان له العديد من الأبناء والبنات، ثم مات عابر.</w:t>
      </w:r>
    </w:p>
    <w:p>
      <w:pPr>
        <w:bidi/>
      </w:pPr>
      <w:r>
        <w:rPr>
          <w:rtl/>
          <w:cs/>
          <w:lang w:val="ar_AE" w:bidi="ar_AE"/>
        </w:rPr>
      </w:r>
      <w:r>
        <w:rPr>
          <w:b/>
          <w:rtl/>
          <w:cs/>
          <w:lang w:val="ar_AE" w:bidi="ar_AE"/>
        </w:rPr>
        <w:t>في المشهد الثالث:</w:t>
      </w:r>
      <w:r>
        <w:rPr>
          <w:rtl/>
          <w:cs/>
          <w:lang w:val="ar_AE" w:bidi="ar_AE"/>
        </w:rPr>
        <w:t xml:space="preserve"> في عُمر 30 سنة، أصبح فالج أبًا لرعو. وقد عاش فالج 209 سنة أخرى، وكان له العديد من الأبناء والبنات، ثم مات فالج.</w:t>
      </w:r>
    </w:p>
    <w:p>
      <w:pPr>
        <w:bidi/>
      </w:pPr>
      <w:r>
        <w:rPr>
          <w:rtl/>
          <w:cs/>
          <w:lang w:val="ar_AE" w:bidi="ar_AE"/>
        </w:rPr>
      </w:r>
      <w:r>
        <w:rPr>
          <w:b/>
          <w:rtl/>
          <w:cs/>
          <w:lang w:val="ar_AE" w:bidi="ar_AE"/>
        </w:rPr>
        <w:t>في المشهد السادس:</w:t>
      </w:r>
      <w:r>
        <w:rPr>
          <w:rtl/>
          <w:cs/>
          <w:lang w:val="ar_AE" w:bidi="ar_AE"/>
        </w:rPr>
        <w:t xml:space="preserve"> في عُمر 32 سنة، أصبح رعو أبًا لسروج. وقد عاش رعو 207 سنة أخرى، وكان له العديد من الأبناء والبنات، ثم مات رعو.</w:t>
      </w:r>
    </w:p>
    <w:p>
      <w:pPr>
        <w:bidi/>
      </w:pPr>
      <w:r>
        <w:rPr>
          <w:rtl/>
          <w:cs/>
          <w:lang w:val="ar_AE" w:bidi="ar_AE"/>
        </w:rPr>
      </w:r>
      <w:r>
        <w:rPr>
          <w:b/>
          <w:rtl/>
          <w:cs/>
          <w:lang w:val="ar_AE" w:bidi="ar_AE"/>
        </w:rPr>
        <w:t>في المشهد السابع:</w:t>
      </w:r>
      <w:r>
        <w:rPr>
          <w:rtl/>
          <w:cs/>
          <w:lang w:val="ar_AE" w:bidi="ar_AE"/>
        </w:rPr>
        <w:t xml:space="preserve"> في عُمر 30 سنة، أصبح سروج أبًا لناحور. وقد عاش سروج 200 سنة أخرى، وكان له العديد من الأبناء والبنات، ثم مات سروج.</w:t>
      </w:r>
    </w:p>
    <w:p>
      <w:pPr>
        <w:bidi/>
      </w:pPr>
      <w:r>
        <w:rPr>
          <w:rtl/>
          <w:cs/>
          <w:lang w:val="ar_AE" w:bidi="ar_AE"/>
        </w:rPr>
      </w:r>
      <w:r>
        <w:rPr>
          <w:b/>
          <w:rtl/>
          <w:cs/>
          <w:lang w:val="ar_AE" w:bidi="ar_AE"/>
        </w:rPr>
        <w:t>في المشهد الثامن:</w:t>
      </w:r>
      <w:r>
        <w:rPr>
          <w:rtl/>
          <w:cs/>
          <w:lang w:val="ar_AE" w:bidi="ar_AE"/>
        </w:rPr>
        <w:t xml:space="preserve"> في عُمر 29 سنة، أصبح ناحور أبًا لتارح. وقد عاش ناحور 119 سنة أخرى، وكان له العديد من الأبناء والبنات، ثم مات ناحور.</w:t>
      </w:r>
    </w:p>
    <w:p>
      <w:pPr>
        <w:bidi/>
      </w:pPr>
      <w:r>
        <w:rPr>
          <w:rtl/>
          <w:cs/>
          <w:lang w:val="ar_AE" w:bidi="ar_AE"/>
        </w:rPr>
      </w:r>
      <w:r>
        <w:rPr>
          <w:b/>
          <w:rtl/>
          <w:cs/>
          <w:lang w:val="ar_AE" w:bidi="ar_AE"/>
        </w:rPr>
        <w:t>في المشهد التاسع:</w:t>
      </w:r>
      <w:r>
        <w:rPr>
          <w:rtl/>
          <w:cs/>
          <w:lang w:val="ar_AE" w:bidi="ar_AE"/>
        </w:rPr>
        <w:t xml:space="preserve"> في عُمر 70 سنة، أصبح تارح أبًا لأبرام وناحور وهاران.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أرفكشاد</w:t>
      </w:r>
    </w:p>
    <w:p>
      <w:pPr>
        <w:pStyle w:val="ListBullet"/>
        <w:bidi/>
        <w:spacing w:line="240" w:lineRule="auto"/>
        <w:ind w:left="720"/>
      </w:pPr>
      <w:r>
        <w:rPr>
          <w:rtl/>
          <w:cs/>
          <w:lang w:val="ar_AE" w:bidi="ar_AE"/>
        </w:rPr>
      </w:r>
      <w:r>
        <w:rPr>
          <w:rtl/>
          <w:cs/>
          <w:lang w:val="ar_AE" w:bidi="ar_AE"/>
        </w:rPr>
        <w:t>شالح</w:t>
      </w:r>
    </w:p>
    <w:p>
      <w:pPr>
        <w:pStyle w:val="ListBullet"/>
        <w:bidi/>
        <w:spacing w:line="240" w:lineRule="auto"/>
        <w:ind w:left="720"/>
      </w:pPr>
      <w:r>
        <w:rPr>
          <w:rtl/>
          <w:cs/>
          <w:lang w:val="ar_AE" w:bidi="ar_AE"/>
        </w:rPr>
      </w:r>
      <w:r>
        <w:rPr>
          <w:rtl/>
          <w:cs/>
          <w:lang w:val="ar_AE" w:bidi="ar_AE"/>
        </w:rPr>
        <w:t>عابر</w:t>
      </w:r>
    </w:p>
    <w:p>
      <w:pPr>
        <w:pStyle w:val="ListBullet"/>
        <w:bidi/>
        <w:spacing w:line="240" w:lineRule="auto"/>
        <w:ind w:left="720"/>
      </w:pPr>
      <w:r>
        <w:rPr>
          <w:rtl/>
          <w:cs/>
          <w:lang w:val="ar_AE" w:bidi="ar_AE"/>
        </w:rPr>
      </w:r>
      <w:r>
        <w:rPr>
          <w:rtl/>
          <w:cs/>
          <w:lang w:val="ar_AE" w:bidi="ar_AE"/>
        </w:rPr>
        <w:t>فالج</w:t>
      </w:r>
    </w:p>
    <w:p>
      <w:pPr>
        <w:pStyle w:val="ListBullet"/>
        <w:bidi/>
        <w:spacing w:line="240" w:lineRule="auto"/>
        <w:ind w:left="720"/>
      </w:pPr>
      <w:r>
        <w:rPr>
          <w:rtl/>
          <w:cs/>
          <w:lang w:val="ar_AE" w:bidi="ar_AE"/>
        </w:rPr>
      </w:r>
      <w:r>
        <w:rPr>
          <w:rtl/>
          <w:cs/>
          <w:lang w:val="ar_AE" w:bidi="ar_AE"/>
        </w:rPr>
        <w:t>رعو</w:t>
      </w:r>
    </w:p>
    <w:p>
      <w:pPr>
        <w:pStyle w:val="ListBullet"/>
        <w:bidi/>
        <w:spacing w:line="240" w:lineRule="auto"/>
        <w:ind w:left="720"/>
      </w:pPr>
      <w:r>
        <w:rPr>
          <w:rtl/>
          <w:cs/>
          <w:lang w:val="ar_AE" w:bidi="ar_AE"/>
        </w:rPr>
      </w:r>
      <w:r>
        <w:rPr>
          <w:rtl/>
          <w:cs/>
          <w:lang w:val="ar_AE" w:bidi="ar_AE"/>
        </w:rPr>
        <w:t>سروج</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تارح</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هاران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في عُمر 100 سنة، ينبغي أن يبدو سام مثل رجل عجوز. ومع ذلك، يُمسك سام شيئًا قد يُمثِّل أرفكشاد الرضيع. وقد عاش سام 500 سنة أخرى ثم مات. وقد دفنه أبناؤه وناحوا عليه.</w:t>
      </w:r>
    </w:p>
    <w:p>
      <w:pPr>
        <w:bidi/>
      </w:pPr>
      <w:r>
        <w:rPr>
          <w:rtl/>
          <w:cs/>
          <w:lang w:val="ar_AE" w:bidi="ar_AE"/>
        </w:rPr>
      </w:r>
      <w:r>
        <w:rPr>
          <w:rtl/>
          <w:cs/>
          <w:lang w:val="ar_AE" w:bidi="ar_AE"/>
        </w:rPr>
        <w:t>في المشهد الثاني: في عُمر 35 سنة، ينبغي أن يظهر أرفكشاد مثل رجل في منتصف العمر. يحمل أرفكشاد شيئًا قد يُمثِّل شالح الرضيع. وقد عاش أرفكشاد 403 سنة أخرى ثم مات. وقد دفنه أبناؤه وناحوا عليه.</w:t>
      </w:r>
    </w:p>
    <w:p>
      <w:pPr>
        <w:bidi/>
      </w:pPr>
      <w:r>
        <w:rPr>
          <w:rtl/>
          <w:cs/>
          <w:lang w:val="ar_AE" w:bidi="ar_AE"/>
        </w:rPr>
      </w:r>
      <w:r>
        <w:rPr>
          <w:rtl/>
          <w:cs/>
          <w:lang w:val="ar_AE" w:bidi="ar_AE"/>
        </w:rPr>
        <w:t>في المشهد الثالث: في عُمر 30 سنة، ينبغي أن يظهر شالح مثل رجل في منتصف العمر. يحمل شالح شيئًا قد يُمثِّل عابر الرضيع. وقد عاش شالح 403 سنة أخرى ثم مات. وقد دفنه أبناؤه وناحوا عليه.</w:t>
      </w:r>
    </w:p>
    <w:p>
      <w:pPr>
        <w:bidi/>
      </w:pPr>
      <w:r>
        <w:rPr>
          <w:rtl/>
          <w:cs/>
          <w:lang w:val="ar_AE" w:bidi="ar_AE"/>
        </w:rPr>
      </w:r>
      <w:r>
        <w:rPr>
          <w:rtl/>
          <w:cs/>
          <w:lang w:val="ar_AE" w:bidi="ar_AE"/>
        </w:rPr>
        <w:t>في المشهد الرابع: في عُمر 34 سنة، ينبغي أن يظهر عابر مثل رجل في منتصف العمر. وعابر كان يحمل شيئًا قد يُمثِّل فالج الرضيع. وقد عاش عابر 430 سنة أخرى ثم مات. وقد دفنه أبناؤه وناحوا عليه.</w:t>
      </w:r>
    </w:p>
    <w:p>
      <w:pPr>
        <w:bidi/>
      </w:pPr>
      <w:r>
        <w:rPr>
          <w:rtl/>
          <w:cs/>
          <w:lang w:val="ar_AE" w:bidi="ar_AE"/>
        </w:rPr>
      </w:r>
      <w:r>
        <w:rPr>
          <w:rtl/>
          <w:cs/>
          <w:lang w:val="ar_AE" w:bidi="ar_AE"/>
        </w:rPr>
        <w:t>في المشهد الخامس: في عُمر 30 سنة، ينبغي أن يظهر فالج مثل رجل في منتصف العمر. وفالج كان يحمل شيئًا قد يُمثِّل رعو الرضيع. وقد عاش فالج 209 سنة أخرى ثم مات. وقد دفنه أبناؤه وناحوا عليه.</w:t>
      </w:r>
    </w:p>
    <w:p>
      <w:pPr>
        <w:bidi/>
      </w:pPr>
      <w:r>
        <w:rPr>
          <w:rtl/>
          <w:cs/>
          <w:lang w:val="ar_AE" w:bidi="ar_AE"/>
        </w:rPr>
      </w:r>
      <w:r>
        <w:rPr>
          <w:rtl/>
          <w:cs/>
          <w:lang w:val="ar_AE" w:bidi="ar_AE"/>
        </w:rPr>
        <w:t>في المشهد السادس: في عُمر 32 سنة، ينبغي أن يظهر رعو مثل رجل في منتصف العمر. وفالج يحمل شيئًا قد يُمثِّل سروج الرضيع. وقد عاش رعو 207 سنة أخرى ثم مات. وقد دفنه أبناؤه وناحوا عليه.</w:t>
      </w:r>
    </w:p>
    <w:p>
      <w:pPr>
        <w:bidi/>
      </w:pPr>
      <w:r>
        <w:rPr>
          <w:rtl/>
          <w:cs/>
          <w:lang w:val="ar_AE" w:bidi="ar_AE"/>
        </w:rPr>
      </w:r>
      <w:r>
        <w:rPr>
          <w:rtl/>
          <w:cs/>
          <w:lang w:val="ar_AE" w:bidi="ar_AE"/>
        </w:rPr>
        <w:t>في المشهد السابع: في عُمر 30 سنة، ينبغي أن يظهر سروج مثل رجل في منتصف العمر. يحمل سروج شيئًا قد يُمثِّل ناحور الرضيع. وقد عاش سروج 200 سنة أخرى ثم مات. وقد دفنه أبناؤه وناحوا عليه.</w:t>
      </w:r>
    </w:p>
    <w:p>
      <w:pPr>
        <w:bidi/>
      </w:pPr>
      <w:r>
        <w:rPr>
          <w:rtl/>
          <w:cs/>
          <w:lang w:val="ar_AE" w:bidi="ar_AE"/>
        </w:rPr>
      </w:r>
      <w:r>
        <w:rPr>
          <w:rtl/>
          <w:cs/>
          <w:lang w:val="ar_AE" w:bidi="ar_AE"/>
        </w:rPr>
        <w:t>في المشهد الثامن: في عُمر 29 سنة، ينبغي أن يظهر ناحور مثل رجل في منتصف العمر. وناحور يحمل شيئًا قد يُمثِّل تارح الرضيع. وقد عاش ناحور 119 سنة أخرى ثم مات. وقد دفنه أبناؤه وناحوا عليه.</w:t>
      </w:r>
    </w:p>
    <w:p>
      <w:pPr>
        <w:bidi/>
      </w:pPr>
      <w:r>
        <w:rPr>
          <w:rtl/>
          <w:cs/>
          <w:lang w:val="ar_AE" w:bidi="ar_AE"/>
        </w:rPr>
      </w:r>
      <w:r>
        <w:rPr>
          <w:rtl/>
          <w:cs/>
          <w:lang w:val="ar_AE" w:bidi="ar_AE"/>
        </w:rPr>
        <w:t>في المشهد التاسع: في عُمر 70 سنة، ينبغي أن يظهر تارح مثل رجل عجوز. ويجب أن يكون تارح قريبًا من أبنائه أبرام وناحور وهاران.</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11 : 10 - 26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تسعة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سام</w:t>
      </w:r>
    </w:p>
    <w:p>
      <w:pPr>
        <w:pStyle w:val="ListBullet"/>
        <w:bidi/>
        <w:spacing w:line="240" w:lineRule="auto"/>
        <w:ind w:left="720"/>
      </w:pPr>
      <w:r>
        <w:rPr>
          <w:rtl/>
          <w:cs/>
          <w:lang w:val="ar_AE" w:bidi="ar_AE"/>
        </w:rPr>
      </w:r>
      <w:r>
        <w:rPr>
          <w:rtl/>
          <w:cs/>
          <w:lang w:val="ar_AE" w:bidi="ar_AE"/>
        </w:rPr>
        <w:t>أرفكشاد</w:t>
      </w:r>
    </w:p>
    <w:p>
      <w:pPr>
        <w:pStyle w:val="ListBullet"/>
        <w:bidi/>
        <w:spacing w:line="240" w:lineRule="auto"/>
        <w:ind w:left="720"/>
      </w:pPr>
      <w:r>
        <w:rPr>
          <w:rtl/>
          <w:cs/>
          <w:lang w:val="ar_AE" w:bidi="ar_AE"/>
        </w:rPr>
      </w:r>
      <w:r>
        <w:rPr>
          <w:rtl/>
          <w:cs/>
          <w:lang w:val="ar_AE" w:bidi="ar_AE"/>
        </w:rPr>
        <w:t>شالح</w:t>
      </w:r>
    </w:p>
    <w:p>
      <w:pPr>
        <w:pStyle w:val="ListBullet"/>
        <w:bidi/>
        <w:spacing w:line="240" w:lineRule="auto"/>
        <w:ind w:left="720"/>
      </w:pPr>
      <w:r>
        <w:rPr>
          <w:rtl/>
          <w:cs/>
          <w:lang w:val="ar_AE" w:bidi="ar_AE"/>
        </w:rPr>
      </w:r>
      <w:r>
        <w:rPr>
          <w:rtl/>
          <w:cs/>
          <w:lang w:val="ar_AE" w:bidi="ar_AE"/>
        </w:rPr>
        <w:t>عابر</w:t>
      </w:r>
    </w:p>
    <w:p>
      <w:pPr>
        <w:pStyle w:val="ListBullet"/>
        <w:bidi/>
        <w:spacing w:line="240" w:lineRule="auto"/>
        <w:ind w:left="720"/>
      </w:pPr>
      <w:r>
        <w:rPr>
          <w:rtl/>
          <w:cs/>
          <w:lang w:val="ar_AE" w:bidi="ar_AE"/>
        </w:rPr>
      </w:r>
      <w:r>
        <w:rPr>
          <w:rtl/>
          <w:cs/>
          <w:lang w:val="ar_AE" w:bidi="ar_AE"/>
        </w:rPr>
        <w:t>فالج</w:t>
      </w:r>
    </w:p>
    <w:p>
      <w:pPr>
        <w:pStyle w:val="ListBullet"/>
        <w:bidi/>
        <w:spacing w:line="240" w:lineRule="auto"/>
        <w:ind w:left="720"/>
      </w:pPr>
      <w:r>
        <w:rPr>
          <w:rtl/>
          <w:cs/>
          <w:lang w:val="ar_AE" w:bidi="ar_AE"/>
        </w:rPr>
      </w:r>
      <w:r>
        <w:rPr>
          <w:rtl/>
          <w:cs/>
          <w:lang w:val="ar_AE" w:bidi="ar_AE"/>
        </w:rPr>
        <w:t>رَعو</w:t>
      </w:r>
    </w:p>
    <w:p>
      <w:pPr>
        <w:pStyle w:val="ListBullet"/>
        <w:bidi/>
        <w:spacing w:line="240" w:lineRule="auto"/>
        <w:ind w:left="720"/>
      </w:pPr>
      <w:r>
        <w:rPr>
          <w:rtl/>
          <w:cs/>
          <w:lang w:val="ar_AE" w:bidi="ar_AE"/>
        </w:rPr>
      </w:r>
      <w:r>
        <w:rPr>
          <w:rtl/>
          <w:cs/>
          <w:lang w:val="ar_AE" w:bidi="ar_AE"/>
        </w:rPr>
        <w:t>سروج</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تارح</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هاران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يمكنكم تمثيل كل مشهد في جزأين. في الجزء الأول، سيُعلن الآب عمره، ويسبّح الله، ويسمّي ابنه البكر. وفي الجزء الثاني، سيُعلن أبناؤه وبناته عمر أبيهم عندما مات أبيهم. ثم سيدفن الأبناء والبنات أباهم، وينوحون عليه.</w:t>
      </w:r>
    </w:p>
    <w:p>
      <w:pPr>
        <w:bidi/>
      </w:pPr>
      <w:r>
        <w:rPr>
          <w:rtl/>
          <w:cs/>
          <w:lang w:val="ar_AE" w:bidi="ar_AE"/>
        </w:rPr>
      </w:r>
      <w:r>
        <w:rPr>
          <w:rtl/>
          <w:cs/>
          <w:lang w:val="ar_AE" w:bidi="ar_AE"/>
        </w:rPr>
        <w:t>وكمثال، للمشهد الأول، اجعلوا سام يمسك أرفكشاد الرضيع ويقول: "أنا عمري مئة سنة، وأسبِّح الله على هذا الطفل! وسيُدعى اسم هذا الطفل أرفكشاد".</w:t>
      </w:r>
    </w:p>
    <w:p>
      <w:pPr>
        <w:bidi/>
      </w:pPr>
      <w:r>
        <w:rPr>
          <w:rtl/>
          <w:cs/>
          <w:lang w:val="ar_AE" w:bidi="ar_AE"/>
        </w:rPr>
      </w:r>
      <w:r>
        <w:rPr>
          <w:rtl/>
          <w:cs/>
          <w:lang w:val="ar_AE" w:bidi="ar_AE"/>
        </w:rPr>
        <w:t>أوقفوا التمثيل. اسأل الشخص الذي يؤدي دور سام: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سعيد لأنه مع وجود هذا الطفل، بدأنا نطيع وصية الله بأن نُكثِر؛ أو </w:t>
      </w:r>
    </w:p>
    <w:p>
      <w:pPr>
        <w:pStyle w:val="ListBullet"/>
        <w:bidi/>
        <w:spacing w:line="240" w:lineRule="auto"/>
        <w:ind w:left="720"/>
      </w:pPr>
      <w:r>
        <w:rPr>
          <w:rtl/>
          <w:cs/>
          <w:lang w:val="ar_AE" w:bidi="ar_AE"/>
        </w:rPr>
      </w:r>
      <w:r>
        <w:rPr>
          <w:rtl/>
          <w:cs/>
          <w:lang w:val="ar_AE" w:bidi="ar_AE"/>
        </w:rPr>
        <w:t>بهذا الطفل، نبدأ جيلًا جديدًا من الجنس البشري.</w:t>
      </w:r>
    </w:p>
    <w:p>
      <w:pPr>
        <w:bidi/>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اجعلوا أبناء سام يقولون: "لقد مات أبونا سام بسلام في عمر 600 سنة". ثم أظهروا كيف قام أبناؤه بدفنه وناحوا عليه.</w:t>
      </w:r>
    </w:p>
    <w:p>
      <w:pPr>
        <w:bidi/>
      </w:pPr>
      <w:r>
        <w:rPr>
          <w:rtl/>
          <w:cs/>
          <w:lang w:val="ar_AE" w:bidi="ar_AE"/>
        </w:rPr>
      </w:r>
      <w:r>
        <w:rPr>
          <w:rtl/>
          <w:cs/>
          <w:lang w:val="ar_AE" w:bidi="ar_AE"/>
        </w:rPr>
        <w:t>كرروا نفس التسلسل المكوَّن من جزأين حتى المشهد الثامن عندما يُسمي ناحور تارح ثم يموت ناحور.</w:t>
      </w:r>
    </w:p>
    <w:p>
      <w:pPr>
        <w:bidi/>
      </w:pPr>
      <w:r>
        <w:rPr>
          <w:rtl/>
          <w:cs/>
          <w:lang w:val="ar_AE" w:bidi="ar_AE"/>
        </w:rPr>
      </w:r>
      <w:r>
        <w:rPr>
          <w:rtl/>
          <w:cs/>
          <w:lang w:val="ar_AE" w:bidi="ar_AE"/>
        </w:rPr>
        <w:t>في المشهد التاسع، اجعلوا تارح وأبنائه الثلاثة يفعلون نشاطًا معًا. قد يأكلون أو يصلّون معًا.</w:t>
      </w:r>
    </w:p>
    <w:p>
      <w:pPr>
        <w:bidi/>
      </w:pPr>
      <w:r>
        <w:rPr>
          <w:rtl/>
          <w:cs/>
          <w:lang w:val="ar_AE" w:bidi="ar_AE"/>
        </w:rPr>
      </w:r>
      <w:r>
        <w:rPr>
          <w:rtl/>
          <w:cs/>
          <w:lang w:val="ar_AE" w:bidi="ar_AE"/>
        </w:rPr>
        <w:t>أوقفوا التمثيل. اسأل الشخص الذي يؤدي دور تارح: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لقد باركني الله حقًا بهؤلاء الأبناء الثلاثة؛ أو</w:t>
      </w:r>
    </w:p>
    <w:p>
      <w:pPr>
        <w:pStyle w:val="ListBullet"/>
        <w:bidi/>
        <w:spacing w:line="240" w:lineRule="auto"/>
        <w:ind w:left="720"/>
      </w:pPr>
      <w:r>
        <w:rPr>
          <w:rtl/>
          <w:cs/>
          <w:lang w:val="ar_AE" w:bidi="ar_AE"/>
        </w:rPr>
      </w:r>
      <w:r>
        <w:rPr>
          <w:rtl/>
          <w:cs/>
          <w:lang w:val="ar_AE" w:bidi="ar_AE"/>
        </w:rPr>
        <w:t>أشعر أن الله لديه هدف عظيم لأبنائي.</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تحكي القصص السابقة عن كيف تكاثر الناس وتشتتوا ليعيشوا في أماكن مختلفة بعد الطوفان. ويُظهر المقطع الحالي سلسلة نسل سام الذي ينتهي في الجيل التاسع، بميلاد أبناء تارح: أبرام وناحور وهاران.</w:t>
      </w:r>
    </w:p>
    <w:p>
      <w:pPr>
        <w:bidi/>
      </w:pPr>
      <w:r>
        <w:rPr>
          <w:rtl/>
          <w:cs/>
          <w:lang w:val="ar_AE" w:bidi="ar_AE"/>
        </w:rPr>
      </w:r>
      <w:r>
        <w:rPr>
          <w:rtl/>
          <w:cs/>
          <w:lang w:val="ar_AE" w:bidi="ar_AE"/>
        </w:rPr>
        <w:t xml:space="preserve">تبدأ سلسلة النسب بمقدمة تقول: "هذه </w:t>
      </w:r>
      <w:r>
        <w:rPr>
          <w:b/>
          <w:rtl/>
          <w:cs/>
          <w:lang w:val="ar_AE" w:bidi="ar_AE"/>
        </w:rPr>
        <w:t>مواليد</w:t>
      </w:r>
      <w:r>
        <w:rPr>
          <w:rtl/>
          <w:cs/>
          <w:lang w:val="ar_AE" w:bidi="ar_AE"/>
        </w:rPr>
        <w:t xml:space="preserve"> سام". والكلمة العبرية لمواليد هي مصطلح يشير عادةً إلى قصة أو سجل عن نسل الشخص. كما تُترجم غالبًا إلى </w:t>
      </w:r>
      <w:r>
        <w:rPr>
          <w:b/>
          <w:rtl/>
          <w:cs/>
          <w:lang w:val="ar_AE" w:bidi="ar_AE"/>
        </w:rPr>
        <w:t>سلسلة النسب</w:t>
      </w:r>
      <w:r>
        <w:rPr>
          <w:rtl/>
          <w:cs/>
          <w:lang w:val="ar_AE" w:bidi="ar_AE"/>
        </w:rPr>
        <w:t>. وفي سفر التكوين، لهذه الكلمة وظيفتان رئيستان. أولًا، تعمل على الإشارة إلى قسم أو قصة جديدة؛ وقد استُخدمت ثلاث عشرة مرة في سفر التكوين. وثانيًا، تعمل على إظهار أي عائلة ينتمي إليها الشخص. وهذه المعلومات مهمة لأن وضع الشخص الاجتماعي وحقوقه والتزاماته تستند على نسبه. وفي السياق الحالي، تعمل سلسلة النسب هذه على تقديم أصول أجداد أبرام. وسيصبح أبرام الشخصية المهمة التالية.</w:t>
      </w:r>
    </w:p>
    <w:p>
      <w:pPr>
        <w:bidi/>
      </w:pPr>
      <w:r>
        <w:rPr>
          <w:rtl/>
          <w:cs/>
          <w:lang w:val="ar_AE" w:bidi="ar_AE"/>
        </w:rPr>
      </w:r>
      <w:r>
        <w:rPr>
          <w:rtl/>
          <w:cs/>
          <w:lang w:val="ar_AE" w:bidi="ar_AE"/>
        </w:rPr>
        <w:t xml:space="preserve">وبما أن هذه هي المرة السادسة التي تظهر فيها هذه الكلمة، فتأكدوا من استخدام نفس الكلمة لمواليد (أجيال) التي استخدمتموها في سلاسل الأنساب السابقة. يمكنكم الرجوع إلى قاموس الكلمات الرئيسية لمزيد من المعلومات عن </w:t>
      </w:r>
      <w:r>
        <w:rPr>
          <w:rtl/>
          <w:cs/>
          <w:lang w:val="ar_AE" w:bidi="ar_AE"/>
        </w:rPr>
        <w:t>الأجيال (مواليد)</w:t>
      </w:r>
      <w:r>
        <w:rPr>
          <w:rtl/>
          <w:cs/>
          <w:lang w:val="ar_AE" w:bidi="ar_AE"/>
        </w:rPr>
        <w:t xml:space="preserve"> أو </w:t>
      </w:r>
      <w:r>
        <w:rPr>
          <w:rtl/>
          <w:cs/>
          <w:lang w:val="ar_AE" w:bidi="ar_AE"/>
        </w:rPr>
        <w:t>سلاسل النسب</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11:27–32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11 : 27 - 32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هذه القصة عن عائلة تارح. تذكّروا أن القصة السابقة كانت عن نسل سام. والجيل الأخير المذكور في سلسلة النسب لسام هو تارح. والمقطع الحالي يُكمِل القصة مبتدئًا من تارح وعائلته. وهو يروي المزيد عن أبناء تارح والزوجات اللاتي تزوج بهن أبناؤه. كما يتحدث عن المكان الذي عاشوا فيه، وعند أي عمر مات تارح.</w:t>
      </w:r>
    </w:p>
    <w:p>
      <w:pPr>
        <w:bidi/>
      </w:pPr>
      <w:r>
        <w:rPr>
          <w:rtl/>
          <w:cs/>
          <w:lang w:val="ar_AE" w:bidi="ar_AE"/>
        </w:rPr>
      </w:r>
      <w:r>
        <w:rPr>
          <w:rtl/>
          <w:cs/>
          <w:lang w:val="ar_AE" w:bidi="ar_AE"/>
        </w:rPr>
        <w:t>تبدأ القصة بمقدمة: "الآن هذه هي مواليد (أجيال) تارح". وكلمة "الآن" تشير إلى قسم جديد، لكنها لا تعني قسمًا جديدًا تمامًا. وهذا لأن كلمة "الآن" في اللغة العبرية تشير إلى أن القصة الحالية لا تزل مرتبطة بالقصة السابقة. أيضًا، كما في القصة السابقة، تشير كلمة "مواليد" إلى نسل شخص. وهذا يعني أن هذه القصة هي أيضًا نوع من سلسلة النسب. وتتحدث سلسلة النسب هذه عن عائلة تارح، ونسله. ومن المهم أن نتذكر أنه في ذلك الوقت، كان نسب الشخص أمرًا مهمًا. فإن نسب الشخص يُحدد وضعه الاجتماعي، وحقوقه وواجباته.</w:t>
      </w:r>
    </w:p>
    <w:p>
      <w:pPr>
        <w:bidi/>
      </w:pPr>
      <w:r>
        <w:rPr>
          <w:rtl/>
          <w:cs/>
          <w:lang w:val="ar_AE" w:bidi="ar_AE"/>
        </w:rPr>
      </w:r>
      <w:r>
        <w:rPr>
          <w:rtl/>
          <w:cs/>
          <w:lang w:val="ar_AE" w:bidi="ar_AE"/>
        </w:rPr>
        <w:t>أبناء تارح هم أبرام وناحور وهاران. ومن بين أبنائه، هاران وحده كان له أبناء من صلبه. وأبنائه كانوا لوط، وملكة، ويسكة. لكن هاران مات قبل أبيه، تارح. وهو قد مات في أرض أور الكلدانيين حيث ولد. وتعبير الكلدانيون يشير إلى البابليين، لذلك فإن أور كانت اسمًا لمنطقة في بابل.</w:t>
      </w:r>
    </w:p>
    <w:p>
      <w:pPr>
        <w:bidi/>
      </w:pPr>
      <w:r>
        <w:rPr>
          <w:rtl/>
          <w:cs/>
          <w:lang w:val="ar_AE" w:bidi="ar_AE"/>
        </w:rPr>
      </w:r>
      <w:r>
        <w:rPr>
          <w:rtl/>
          <w:cs/>
          <w:lang w:val="ar_AE" w:bidi="ar_AE"/>
        </w:rPr>
        <w:t>توقفوا واعرضوا خريطة تُظهر مدينة أور داخل مقاطعة بابل.</w:t>
      </w:r>
    </w:p>
    <w:p>
      <w:pPr>
        <w:bidi/>
      </w:pPr>
      <w:r>
        <w:rPr>
          <w:rtl/>
          <w:cs/>
          <w:lang w:val="ar_AE" w:bidi="ar_AE"/>
        </w:rPr>
      </w:r>
      <w:r>
        <w:rPr>
          <w:rtl/>
          <w:cs/>
          <w:lang w:val="ar_AE" w:bidi="ar_AE"/>
        </w:rPr>
        <w:t>ومن المهم أن نتذكر أن بابل كانت المكان الذي خطط فيه الناس لبناء مدينة وبرج. وقد منع الله الناس من إتمام مشروع البناء هذا وشتتهم في جميع أنحاء العالم. وربما كان تارح وعائلته قد مكثوا في بابل بعد أن شتّت الله الناس. وقد يفسر هذا سبب القول إن أرض بابل، أو أرض أور الكلدانيين، هي الأرض التي ولد فيها هاران.</w:t>
      </w:r>
    </w:p>
    <w:p>
      <w:pPr>
        <w:bidi/>
      </w:pPr>
      <w:r>
        <w:rPr>
          <w:rtl/>
          <w:cs/>
          <w:lang w:val="ar_AE" w:bidi="ar_AE"/>
        </w:rPr>
      </w:r>
      <w:r>
        <w:rPr>
          <w:rtl/>
          <w:cs/>
          <w:lang w:val="ar_AE" w:bidi="ar_AE"/>
        </w:rPr>
        <w:t>ولم يُذكر اسم زوجة هاران، لكن زوجتي أبرام وناحور قد ذُكرتا. تزوج ناحور ملكة، إحدى بنات هاران. لذلك كان ناحور وملكة قريبين بالدم. وفي ثقافتهم، كان الزواج بين الأقارب المقربين شائعًا، وأحيانًا مرغوبًا. وقد كانت هذه إحدى الطرق التي تحافظ بها العائلات على علاقات قوية وتحافظ على نسبها. وفي هذه الأثناء، تزوج أبرام من ساراي. وتكشف قصة لاحقة أن ساراي كانت الأخت غير الشقيقة لأبرام. وهذا يعني أن أبرام وساراي كان لهما نفس الأب، تارح، لكن كانت لكل منهما أم مختلفة.</w:t>
      </w:r>
    </w:p>
    <w:p>
      <w:pPr>
        <w:bidi/>
      </w:pPr>
      <w:r>
        <w:rPr>
          <w:rtl/>
          <w:cs/>
          <w:lang w:val="ar_AE" w:bidi="ar_AE"/>
        </w:rPr>
      </w:r>
      <w:r>
        <w:rPr>
          <w:rtl/>
          <w:cs/>
          <w:lang w:val="ar_AE" w:bidi="ar_AE"/>
        </w:rPr>
        <w:t>توقفوا وناقشوا الأسئلة التالية:</w:t>
      </w:r>
    </w:p>
    <w:p>
      <w:pPr>
        <w:bidi/>
      </w:pPr>
      <w:r>
        <w:rPr>
          <w:rtl/>
          <w:cs/>
          <w:lang w:val="ar_AE" w:bidi="ar_AE"/>
        </w:rPr>
      </w:r>
      <w:r>
        <w:rPr>
          <w:rtl/>
          <w:cs/>
          <w:lang w:val="ar_AE" w:bidi="ar_AE"/>
        </w:rPr>
        <w:t>ولم يكن لأبرام وساراي أبناء لأن ساراي كانت عاقرًا. كلمة عاقر تشير إلى عدم قدرة المرأة على إنجاب طفل. وقد ذُكر هنا أن ساراي كانت عاقرًا لأن أبرام وساراي سيكونان الشخصين الرئيسيين في القصص التالية. وسيكون عقم ساراي معلومة هامة في هذه القصص التالية.</w:t>
      </w:r>
    </w:p>
    <w:p>
      <w:pPr>
        <w:bidi/>
      </w:pPr>
      <w:r>
        <w:rPr>
          <w:rtl/>
          <w:cs/>
          <w:lang w:val="ar_AE" w:bidi="ar_AE"/>
        </w:rPr>
      </w:r>
      <w:r>
        <w:rPr>
          <w:rtl/>
          <w:cs/>
          <w:lang w:val="ar_AE" w:bidi="ar_AE"/>
        </w:rPr>
        <w:t>ثم يترك تارح أرض أور الكلدانيين ليذهب إلى أرض كنعان. وكنعان هي الأرض التي سُميت باسم حفيد نوح، كنعان. وأخذ تارح معه أبرام وساراي، وكذلك حفيده لوط. وفي هذه المرحلة، ليس من الواضح ما الذي كان قد حدث لناحور وملكة، وابنة هاران الأخرى يسكة. لكن تارح، وأبرام، وساراي ولوط ذهبوا ليرحلوا إلى كنعان. ومع ذلك، وقبل أن يصلوا إلى كنعان، توقفوا في مكان يُدعى حاران.</w:t>
      </w:r>
    </w:p>
    <w:p>
      <w:pPr>
        <w:bidi/>
      </w:pPr>
      <w:r>
        <w:rPr>
          <w:rtl/>
          <w:cs/>
          <w:lang w:val="ar_AE" w:bidi="ar_AE"/>
        </w:rPr>
      </w:r>
      <w:r>
        <w:rPr>
          <w:rtl/>
          <w:cs/>
          <w:lang w:val="ar_AE" w:bidi="ar_AE"/>
        </w:rPr>
        <w:t>توقفوا واعرضوا خريطة تُظهر الطريق من أور إلى كنعان، مع حاران في الوسط.</w:t>
      </w:r>
    </w:p>
    <w:p>
      <w:pPr>
        <w:bidi/>
      </w:pPr>
      <w:r>
        <w:rPr>
          <w:rtl/>
          <w:cs/>
          <w:lang w:val="ar_AE" w:bidi="ar_AE"/>
        </w:rPr>
      </w:r>
      <w:r>
        <w:rPr>
          <w:rtl/>
          <w:cs/>
          <w:lang w:val="ar_AE" w:bidi="ar_AE"/>
        </w:rPr>
        <w:t>هذا المكان لا يرتبط بهاران، ابن تارح، لأن هذا المكان مكتوب بطريقة مختلفة في اللغة العبرية. وهنا في حاران سيعيش تارح، وأبرام، وساراي ولوط لبعض الوقت. وهو أيضًا المكان حيث سيموت تارح. وقد مات في عمر 205.</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هذه القصة بها خمسة مشاهد.</w:t>
      </w:r>
    </w:p>
    <w:p>
      <w:pPr>
        <w:bidi/>
      </w:pPr>
      <w:r>
        <w:rPr>
          <w:rtl/>
          <w:cs/>
          <w:lang w:val="ar_AE" w:bidi="ar_AE"/>
        </w:rPr>
      </w:r>
      <w:r>
        <w:rPr>
          <w:b/>
          <w:rtl/>
          <w:cs/>
          <w:lang w:val="ar_AE" w:bidi="ar_AE"/>
        </w:rPr>
        <w:t>المشهد الأول:</w:t>
      </w:r>
      <w:r>
        <w:rPr>
          <w:rtl/>
          <w:cs/>
          <w:lang w:val="ar_AE" w:bidi="ar_AE"/>
        </w:rPr>
        <w:t xml:space="preserve"> تارح وأبنائه الثلاثة معًا في أور الكلدانيين. وكان هاران مع أبنائه لوط، وملكة، ويسكة.</w:t>
      </w:r>
    </w:p>
    <w:p>
      <w:pPr>
        <w:bidi/>
      </w:pPr>
      <w:r>
        <w:rPr>
          <w:rtl/>
          <w:cs/>
          <w:lang w:val="ar_AE" w:bidi="ar_AE"/>
        </w:rPr>
      </w:r>
      <w:r>
        <w:rPr>
          <w:b/>
          <w:rtl/>
          <w:cs/>
          <w:lang w:val="ar_AE" w:bidi="ar_AE"/>
        </w:rPr>
        <w:t>المشهد الثاني:</w:t>
      </w:r>
      <w:r>
        <w:rPr>
          <w:rtl/>
          <w:cs/>
          <w:lang w:val="ar_AE" w:bidi="ar_AE"/>
        </w:rPr>
        <w:t xml:space="preserve"> مات هاران ودُفِنَ في أور الكلدانيين.</w:t>
      </w:r>
    </w:p>
    <w:p>
      <w:pPr>
        <w:bidi/>
      </w:pPr>
      <w:r>
        <w:rPr>
          <w:rtl/>
          <w:cs/>
          <w:lang w:val="ar_AE" w:bidi="ar_AE"/>
        </w:rPr>
      </w:r>
      <w:r>
        <w:rPr>
          <w:b/>
          <w:rtl/>
          <w:cs/>
          <w:lang w:val="ar_AE" w:bidi="ar_AE"/>
        </w:rPr>
        <w:t>المشهد الثالث:</w:t>
      </w:r>
      <w:r>
        <w:rPr>
          <w:rtl/>
          <w:cs/>
          <w:lang w:val="ar_AE" w:bidi="ar_AE"/>
        </w:rPr>
        <w:t xml:space="preserve"> تزوج ناحور من ملكة ابنة هاران. وتزوج أبرام من ساراي. ولم يكن لأبرام وساراي أبناء.</w:t>
      </w:r>
    </w:p>
    <w:p>
      <w:pPr>
        <w:bidi/>
      </w:pPr>
      <w:r>
        <w:rPr>
          <w:rtl/>
          <w:cs/>
          <w:lang w:val="ar_AE" w:bidi="ar_AE"/>
        </w:rPr>
      </w:r>
      <w:r>
        <w:rPr>
          <w:b/>
          <w:rtl/>
          <w:cs/>
          <w:lang w:val="ar_AE" w:bidi="ar_AE"/>
        </w:rPr>
        <w:t>المشهد الرابع:</w:t>
      </w:r>
      <w:r>
        <w:rPr>
          <w:rtl/>
          <w:cs/>
          <w:lang w:val="ar_AE" w:bidi="ar_AE"/>
        </w:rPr>
        <w:t xml:space="preserve"> يبدأ تارح ومعه أبرام وساراي ولوط رحلتهم من أور الكلدانيين إلى أرض كنعان. وبعد وصولهم إلى حاران، توقفوا عن الارتحال وأقاموا هناك.</w:t>
      </w:r>
    </w:p>
    <w:p>
      <w:pPr>
        <w:bidi/>
      </w:pPr>
      <w:r>
        <w:rPr>
          <w:rtl/>
          <w:cs/>
          <w:lang w:val="ar_AE" w:bidi="ar_AE"/>
        </w:rPr>
      </w:r>
      <w:r>
        <w:rPr>
          <w:b/>
          <w:rtl/>
          <w:cs/>
          <w:lang w:val="ar_AE" w:bidi="ar_AE"/>
        </w:rPr>
        <w:t>المشهد الخامس:</w:t>
      </w:r>
      <w:r>
        <w:rPr>
          <w:rtl/>
          <w:cs/>
          <w:lang w:val="ar_AE" w:bidi="ar_AE"/>
        </w:rPr>
        <w:t xml:space="preserve"> مات تارح في حاران عن عمر 205 سنة.</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تارح</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هاران</w:t>
      </w:r>
    </w:p>
    <w:p>
      <w:pPr>
        <w:pStyle w:val="ListBullet"/>
        <w:bidi/>
        <w:spacing w:line="240" w:lineRule="auto"/>
        <w:ind w:left="720"/>
      </w:pPr>
      <w:r>
        <w:rPr>
          <w:rtl/>
          <w:cs/>
          <w:lang w:val="ar_AE" w:bidi="ar_AE"/>
        </w:rPr>
      </w:r>
      <w:r>
        <w:rPr>
          <w:rtl/>
          <w:cs/>
          <w:lang w:val="ar_AE" w:bidi="ar_AE"/>
        </w:rPr>
        <w:t>مِلكة</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لوط</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لتصوير القصة والأحداث فيها. </w:t>
      </w:r>
    </w:p>
    <w:p>
      <w:pPr>
        <w:bidi/>
      </w:pPr>
      <w:r>
        <w:rPr>
          <w:rtl/>
          <w:cs/>
          <w:lang w:val="ar_AE" w:bidi="ar_AE"/>
        </w:rPr>
      </w:r>
      <w:r>
        <w:rPr>
          <w:rtl/>
          <w:cs/>
          <w:lang w:val="ar_AE" w:bidi="ar_AE"/>
        </w:rPr>
        <w:t>تذكّروا أن هذه القصة تأتي بعد "مواليد" أو "نسل سام". وتارح هو الجيل الأخير في سلسلة نسب سام. تبدأ هذه القصة بكلمة عبرية تشير إلى أن هذا قسم جديد، لكن هذا المقطع الجديد مرتبط بالقصة السابقة.</w:t>
      </w:r>
    </w:p>
    <w:p>
      <w:pPr>
        <w:bidi/>
      </w:pPr>
      <w:r>
        <w:rPr>
          <w:rtl/>
          <w:cs/>
          <w:lang w:val="ar_AE" w:bidi="ar_AE"/>
        </w:rPr>
      </w:r>
      <w:r>
        <w:rPr>
          <w:rtl/>
          <w:cs/>
          <w:lang w:val="ar_AE" w:bidi="ar_AE"/>
        </w:rPr>
        <w:t>في المشهد الأول، يظهر تارح وأبناؤه وكذلك أحفاده من هاران يعيشون معًا في أور الكلدانيين.</w:t>
      </w:r>
    </w:p>
    <w:p>
      <w:pPr>
        <w:bidi/>
      </w:pPr>
      <w:r>
        <w:rPr>
          <w:rtl/>
          <w:cs/>
          <w:lang w:val="ar_AE" w:bidi="ar_AE"/>
        </w:rPr>
      </w:r>
      <w:r>
        <w:rPr>
          <w:rtl/>
          <w:cs/>
          <w:lang w:val="ar_AE" w:bidi="ar_AE"/>
        </w:rPr>
        <w:t>توقفوا واعرضوا خريطة تُظهر مدينة أور داخل مقاطعة بابل.</w:t>
      </w:r>
    </w:p>
    <w:p>
      <w:pPr>
        <w:bidi/>
      </w:pPr>
      <w:r>
        <w:rPr>
          <w:rtl/>
          <w:cs/>
          <w:lang w:val="ar_AE" w:bidi="ar_AE"/>
        </w:rPr>
      </w:r>
      <w:r>
        <w:rPr>
          <w:rtl/>
          <w:cs/>
          <w:lang w:val="ar_AE" w:bidi="ar_AE"/>
        </w:rPr>
        <w:t>يمكنكم استخدام شيء ووضع أسماء الأماكن عليها للإشارة إلى المكان حيث يقيمون. وثمة اختيار آخر وهو كتابة اسم المكان على الأرض. ولا يزال هناك اختيار آخر وهو أن يقوم أحد الشخصيات بارتجال خطاب يذكر فيه أنهم موجودون في أور الكلدانيين.</w:t>
      </w:r>
    </w:p>
    <w:p>
      <w:pPr>
        <w:bidi/>
      </w:pPr>
      <w:r>
        <w:rPr>
          <w:rtl/>
          <w:cs/>
          <w:lang w:val="ar_AE" w:bidi="ar_AE"/>
        </w:rPr>
      </w:r>
      <w:r>
        <w:rPr>
          <w:rtl/>
          <w:cs/>
          <w:lang w:val="ar_AE" w:bidi="ar_AE"/>
        </w:rPr>
        <w:t xml:space="preserve">في المشهد الثاني، يمكن تصوير تارح وابناه أبرام وناحور، وكذلك أحفاده من هاران، وهم ينوحون على موت هاران. وقد تَذكُر إحدى الشخصيات أن هاران قد مات في أور الكلدانيين حيث وُلد. </w:t>
      </w:r>
    </w:p>
    <w:p>
      <w:pPr>
        <w:bidi/>
      </w:pPr>
      <w:r>
        <w:rPr>
          <w:rtl/>
          <w:cs/>
          <w:lang w:val="ar_AE" w:bidi="ar_AE"/>
        </w:rPr>
      </w:r>
      <w:r>
        <w:rPr>
          <w:rtl/>
          <w:cs/>
          <w:lang w:val="ar_AE" w:bidi="ar_AE"/>
        </w:rPr>
        <w:t>في المشهد الثالث، ينبغي تصوير ناحور وملكة، وكذلك أبرام وساراي، كأزواج وزوجات. ومن المهم أن توضحوا في هذا المشهد أن ساراي كانت عاقرًا.</w:t>
      </w:r>
    </w:p>
    <w:p>
      <w:pPr>
        <w:bidi/>
      </w:pPr>
      <w:r>
        <w:rPr>
          <w:rtl/>
          <w:cs/>
          <w:lang w:val="ar_AE" w:bidi="ar_AE"/>
        </w:rPr>
      </w:r>
      <w:r>
        <w:rPr>
          <w:rtl/>
          <w:cs/>
          <w:lang w:val="ar_AE" w:bidi="ar_AE"/>
        </w:rPr>
        <w:t>في المشهد الرابع، ينبغي أن يظهر تارح مع أبرام وساراي ولوط وهم يستعدون لرحلة طويلة. وقد يُصور تارح وهو يشرح للمجموعة المكان الذي يذهبون إليه.</w:t>
      </w:r>
    </w:p>
    <w:p>
      <w:pPr>
        <w:bidi/>
      </w:pPr>
      <w:r>
        <w:rPr>
          <w:rtl/>
          <w:cs/>
          <w:lang w:val="ar_AE" w:bidi="ar_AE"/>
        </w:rPr>
      </w:r>
      <w:r>
        <w:rPr>
          <w:rtl/>
          <w:cs/>
          <w:lang w:val="ar_AE" w:bidi="ar_AE"/>
        </w:rPr>
        <w:t>توقفوا واعرضوا خريطة تُظهر الطريق من أور إلى كنعان، مع حاران في مكان ما في الوسط.</w:t>
      </w:r>
    </w:p>
    <w:p>
      <w:pPr>
        <w:bidi/>
      </w:pPr>
      <w:r>
        <w:rPr>
          <w:rtl/>
          <w:cs/>
          <w:lang w:val="ar_AE" w:bidi="ar_AE"/>
        </w:rPr>
      </w:r>
      <w:r>
        <w:rPr>
          <w:rtl/>
          <w:cs/>
          <w:lang w:val="ar_AE" w:bidi="ar_AE"/>
        </w:rPr>
        <w:t>ثم قد يظهرون وهم يتوقفون في حاران. وقد يظهر تارح على أنه يُوجِّه المجموعة إلى أن يوقفوا الارتحال وأن يقيموا المخيم هناك.</w:t>
      </w:r>
    </w:p>
    <w:p>
      <w:pPr>
        <w:bidi/>
      </w:pPr>
      <w:r>
        <w:rPr>
          <w:rtl/>
          <w:cs/>
          <w:lang w:val="ar_AE" w:bidi="ar_AE"/>
        </w:rPr>
      </w:r>
      <w:r>
        <w:rPr>
          <w:rtl/>
          <w:cs/>
          <w:lang w:val="ar_AE" w:bidi="ar_AE"/>
        </w:rPr>
        <w:t>في المشهد الخامس، قد يظهر أبرام وساراي ولوط وهم ينوحون على موت تارح. وقد يرتجل أبرام خطابًا هنا يذكر فيه عُمر تارح.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تارح</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هاران</w:t>
      </w:r>
    </w:p>
    <w:p>
      <w:pPr>
        <w:pStyle w:val="ListBullet"/>
        <w:bidi/>
        <w:spacing w:line="240" w:lineRule="auto"/>
        <w:ind w:left="720"/>
      </w:pPr>
      <w:r>
        <w:rPr>
          <w:rtl/>
          <w:cs/>
          <w:lang w:val="ar_AE" w:bidi="ar_AE"/>
        </w:rPr>
      </w:r>
      <w:r>
        <w:rPr>
          <w:rtl/>
          <w:cs/>
          <w:lang w:val="ar_AE" w:bidi="ar_AE"/>
        </w:rPr>
        <w:t>مِلكة</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لوط</w:t>
      </w:r>
    </w:p>
    <w:p>
      <w:pPr>
        <w:bidi/>
      </w:pPr>
      <w:r>
        <w:rPr>
          <w:rtl/>
          <w:cs/>
          <w:lang w:val="ar_AE" w:bidi="ar_AE"/>
        </w:rPr>
      </w:r>
      <w:r>
        <w:rPr>
          <w:rtl/>
          <w:cs/>
          <w:lang w:val="ar_AE" w:bidi="ar_AE"/>
        </w:rPr>
        <w:t>اطلُبوا من الفريق أن يُمثِّل القصة مرَّتَين. وينبغي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ومن المهم أن تتذكروا أن المشاهد من الأول إلى الثالث تحدث في أور الكلدانيين. فميلاد أبناء هاران، وموت هاران والزواج بين ناحور وملكة، وكذلك أبرام وساراي، كلها كانت تحدث في أور الكلدانيين. لذلك، فعند تمثيل المشاهد من الأول إلى الثالث، احرصوا أن يكون واضحًا أن تلك المشاهد تحدث في أور الكلدانيين.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اجعلوا جميع الشخصيات تظهر في بيت واحد. وهم يعيشون في أور الكلدانيين. ويقومون بنشاط معًا، ربما تقاسم وجبة طعام، وهو نشاط شائع كانت العائلة كلها تقوم به معًا خلال ذلك الوقت.</w:t>
      </w:r>
    </w:p>
    <w:p>
      <w:pPr>
        <w:bidi/>
      </w:pPr>
      <w:r>
        <w:rPr>
          <w:rtl/>
          <w:cs/>
          <w:lang w:val="ar_AE" w:bidi="ar_AE"/>
        </w:rPr>
      </w:r>
      <w:r>
        <w:rPr>
          <w:rtl/>
          <w:cs/>
          <w:lang w:val="ar_AE" w:bidi="ar_AE"/>
        </w:rPr>
        <w:t>في المشهد الثاني، لتوضيح أن هاران قد مات، قد يستلقي هاران على الأرض، مع أبيه تارح وإخوته وأبنائه واقفين حوله ينوحون على موته.</w:t>
      </w:r>
    </w:p>
    <w:p>
      <w:pPr>
        <w:bidi/>
      </w:pPr>
      <w:r>
        <w:rPr>
          <w:rtl/>
          <w:cs/>
          <w:lang w:val="ar_AE" w:bidi="ar_AE"/>
        </w:rPr>
      </w:r>
      <w:r>
        <w:rPr>
          <w:rtl/>
          <w:cs/>
          <w:lang w:val="ar_AE" w:bidi="ar_AE"/>
        </w:rPr>
        <w:t>في المشهد الثالث، ينبغي أن يظهر ناحور وملكة كزوج وزوجة. وينبغي أن يظهر أبرام وساراي أيضًا كزوج وزوجة. ولإظهار أن أبرام وساراي لم يكن لهم أبناء، قد يكون ناحور وملكة محاطين بأطفالهما، بينما تراقب ساراي من بعيد.</w:t>
      </w:r>
    </w:p>
    <w:p>
      <w:pPr>
        <w:bidi/>
      </w:pPr>
      <w:r>
        <w:rPr>
          <w:rtl/>
          <w:cs/>
          <w:lang w:val="ar_AE" w:bidi="ar_AE"/>
        </w:rPr>
      </w:r>
      <w:r>
        <w:rPr>
          <w:rtl/>
          <w:cs/>
          <w:lang w:val="ar_AE" w:bidi="ar_AE"/>
        </w:rPr>
        <w:t>أوقفوا التمثيل واسألوا الممثلين الذين يؤدون دور أبرام وساراي: "ما شعوركم؟" قد تسمعون عبارات مثل: "نحن حزينان لأنه ليس لدينا أبناء من صلبنا،" أو "ربما لم يكن لدى الله خطة عظيمة من أجلنا." واصلوا التمثيل.</w:t>
      </w:r>
    </w:p>
    <w:p>
      <w:pPr>
        <w:bidi/>
      </w:pPr>
      <w:r>
        <w:rPr>
          <w:rtl/>
          <w:cs/>
          <w:lang w:val="ar_AE" w:bidi="ar_AE"/>
        </w:rPr>
      </w:r>
      <w:r>
        <w:rPr>
          <w:rtl/>
          <w:cs/>
          <w:lang w:val="ar_AE" w:bidi="ar_AE"/>
        </w:rPr>
        <w:t>المشهد الرابع ينبغي أن يُظِهر مكانين. الأول هو في أور الكلدانيين حيث كان تارح، وأبرام، وساراي ولوط يستعدون للإرتحال. ثم في طريقهم، يتوقفون في حاران ويقررون أن يمكثوا هناك.</w:t>
      </w:r>
    </w:p>
    <w:p>
      <w:pPr>
        <w:bidi/>
      </w:pPr>
      <w:r>
        <w:rPr>
          <w:rtl/>
          <w:cs/>
          <w:lang w:val="ar_AE" w:bidi="ar_AE"/>
        </w:rPr>
      </w:r>
      <w:r>
        <w:rPr>
          <w:rtl/>
          <w:cs/>
          <w:lang w:val="ar_AE" w:bidi="ar_AE"/>
        </w:rPr>
        <w:t>في المشهد الخامس، يموت تارح في سن الشيخوخة في حاران. وينوح أبرام وساراي ولوط على موت تارح.</w:t>
      </w:r>
    </w:p>
    <w:p>
      <w:pPr>
        <w:bidi/>
      </w:pPr>
      <w:r>
        <w:rPr>
          <w:rtl/>
          <w:cs/>
          <w:lang w:val="ar_AE" w:bidi="ar_AE"/>
        </w:rPr>
      </w:r>
      <w:r>
        <w:rPr>
          <w:rtl/>
          <w:cs/>
          <w:lang w:val="ar_AE" w:bidi="ar_AE"/>
        </w:rPr>
        <w:t>أوقفوا التمثيل واسألوا الممثلين الذين يؤدون دور أبرام وساراي: "ما شعوركم؟" قد تسمعون عبارات مثل: "نحن لا نعرف ماذا نفعل وأين نذهب الآن"، أو "أتساءل ماذا يريدنا الله أن نفعل".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هذه القصة عن عائلة تارح، وهي الجيل التاسع من نسل سام. وهي تتحدث عن كيف نمت عائلته عن طريق الزواج وإنجاب الأطفال. وتنتهي القصة بموت تارح بعد أن انتقل هو وابنه أبرام وزوجة أبرام، ساراي، وحفيده لوط من أور الكلدانيين إلى أرض </w:t>
      </w:r>
      <w:r>
        <w:rPr>
          <w:b/>
          <w:rtl/>
          <w:cs/>
          <w:lang w:val="ar_AE" w:bidi="ar_AE"/>
        </w:rPr>
        <w:t>كنعان</w:t>
      </w:r>
      <w:r>
        <w:rPr>
          <w:rtl/>
          <w:cs/>
          <w:lang w:val="ar_AE" w:bidi="ar_AE"/>
        </w:rPr>
        <w:t>. وكنعان هي الأرض التي سُميت باسم حفيد نوح، كنعان. وستكون هذه الأرض مهمة في القصص اللاحقة، لأن هذه هي الأرض التي وعد الله أن يُعطيها لنسل أبرام. وستُعتبر أرض الموعد حتى سفر التثنية، ثم بعد ذلك، سيدعو بنو إسرائيل هذه الأرض أرض وطنهم.</w:t>
      </w:r>
    </w:p>
    <w:p>
      <w:pPr>
        <w:bidi/>
      </w:pPr>
      <w:r>
        <w:rPr>
          <w:rtl/>
          <w:cs/>
          <w:lang w:val="ar_AE" w:bidi="ar_AE"/>
        </w:rPr>
      </w:r>
      <w:r>
        <w:rPr>
          <w:rtl/>
          <w:cs/>
          <w:lang w:val="ar_AE" w:bidi="ar_AE"/>
        </w:rPr>
        <w:t>اعرضوا مرة أخرى خريطة الطريق من أور إلى كنعان، مع حاران في الوسط.</w:t>
      </w:r>
    </w:p>
    <w:p>
      <w:pPr>
        <w:bidi/>
      </w:pPr>
      <w:r>
        <w:rPr>
          <w:rtl/>
          <w:cs/>
          <w:lang w:val="ar_AE" w:bidi="ar_AE"/>
        </w:rPr>
      </w:r>
      <w:r>
        <w:rPr>
          <w:rtl/>
          <w:cs/>
          <w:lang w:val="ar_AE" w:bidi="ar_AE"/>
        </w:rPr>
        <w:t xml:space="preserve">تبدأ القصة بمقدمة: "الآن هذه هي </w:t>
      </w:r>
      <w:r>
        <w:rPr>
          <w:b/>
          <w:rtl/>
          <w:cs/>
          <w:lang w:val="ar_AE" w:bidi="ar_AE"/>
        </w:rPr>
        <w:t>مواليد</w:t>
      </w:r>
      <w:r>
        <w:rPr>
          <w:rtl/>
          <w:cs/>
          <w:lang w:val="ar_AE" w:bidi="ar_AE"/>
        </w:rPr>
        <w:t xml:space="preserve"> (أجيال) تارح". وتشير الكلمة العبرية التي تترجم إلى "مواليد أو أجيال" إلى قصة أو سجل لنسل الشخص. وهي تُترجم أيضًا إلى سلسلة النسب أو تاريخ. وهي كلمة مهمة في سفر التكوين تظهر ثلاث عشرة مرة. ونسب الشخص كان يُعد أمرًا مهمًا لأنه هو أساس الوضع الاجتماعي للشخص، وحقوقه وواجباته. في القصة الحالية، تتحدث سلسلة النسب هذه عن عائلة تارح وكيف انتقلوا من أور الكلدانيين إلى أرض كنعان. وبما أن هذه هي المرة السابعة التي تظهر فيها هذه الكلمة، فتأكدوا من استخدام نفس الكلمة لمواليد (أجيال) التي استخدمتموها في سلاسل الأنساب السابقة. يمكنكم الرجوع إلى قاموس الكلمات الرئيسية لمزيد من المعلومات عن </w:t>
      </w:r>
      <w:r>
        <w:rPr>
          <w:rtl/>
          <w:cs/>
          <w:lang w:val="ar_AE" w:bidi="ar_AE"/>
        </w:rPr>
        <w:t>سلاسل النسب</w:t>
      </w:r>
      <w:r>
        <w:rPr>
          <w:rtl/>
          <w:cs/>
          <w:lang w:val="ar_AE" w:bidi="ar_AE"/>
        </w:rPr>
        <w:t xml:space="preserve"> أو </w:t>
      </w:r>
      <w:r>
        <w:rPr>
          <w:rtl/>
          <w:cs/>
          <w:lang w:val="ar_AE" w:bidi="ar_AE"/>
        </w:rPr>
        <w:t>الأجيال</w:t>
      </w:r>
      <w:r>
        <w:rPr>
          <w:rtl/>
          <w:cs/>
          <w:lang w:val="ar_AE" w:bidi="ar_AE"/>
        </w:rPr>
        <w:t xml:space="preserve"> (مواليد).</w:t>
      </w:r>
    </w:p>
    <w:p>
      <w:pPr>
        <w:bidi/>
      </w:pPr>
      <w:r>
        <w:rPr>
          <w:rtl/>
          <w:cs/>
          <w:lang w:val="ar_AE" w:bidi="ar_AE"/>
        </w:rPr>
      </w:r>
      <w:r>
        <w:rPr>
          <w:rtl/>
          <w:cs/>
          <w:lang w:val="ar_AE" w:bidi="ar_AE"/>
        </w:rPr>
        <w:t xml:space="preserve">وكان لتارح ثلاثة أبناء: أبرام وناحور وهاران. وكان لهارَان أبناء من صلبه. يتزوج ناحور ملكة ابنة هاران، ويتزوّج أبرام ساراي. لكن أبرام وساراي لم يكن لهما أبناء. وهذا لأن ساراي كانت </w:t>
      </w:r>
      <w:r>
        <w:rPr>
          <w:b/>
          <w:rtl/>
          <w:cs/>
          <w:lang w:val="ar_AE" w:bidi="ar_AE"/>
        </w:rPr>
        <w:t>عاقِرًا</w:t>
      </w:r>
      <w:r>
        <w:rPr>
          <w:rtl/>
          <w:cs/>
          <w:lang w:val="ar_AE" w:bidi="ar_AE"/>
        </w:rPr>
        <w:t>. وكلمة عاقر تشير إلى عدم قدرة المرأة على إنجاب طفل. ولأن الله أمر البشر أن يكثروا ويملأوا الأرض، فإن إنجاب الأطفال كان يُعد بركة عظيمة تُتمم مشيئة الله. ومن ناحية أخرى، فإن عدم القدرة على إنجاب طفل كان يُعتبر عارًا عظيمًا. وكان الناس يعتقدون أن النساء غير القادرات على إنجاب أطفال، ملعونات من الله. لذلك كان الناس غالبًا ما يعاملونهم بالسخرية والازدراء. لكن ذِكْر عُقْم ساراي هنا كان فقط لأن أبرام وساراي سيكونان الشخصيتين الرئيستين في القصص التالية. كما سيكون عُقْم ساراي معلومة هامة في هذه القصص التالية.</w:t>
      </w:r>
    </w:p>
    <w:p>
      <w:pPr>
        <w:bidi/>
      </w:pPr>
      <w:r>
        <w:rPr>
          <w:rtl/>
          <w:cs/>
          <w:lang w:val="ar_AE" w:bidi="ar_AE"/>
        </w:rPr>
      </w:r>
      <w:r>
        <w:rPr>
          <w:rtl/>
          <w:cs/>
          <w:lang w:val="ar_AE" w:bidi="ar_AE"/>
        </w:rPr>
        <w:t>وغادر تارح أور الكلدانيين ليسافر إلى أرض كنعان. وأخذ معه أبرام وساراي ولوط. لكن قبل أن يصلوا إلى كنعان، توقفوا في حاران وقرروا البقاء هناك. ومات تارح في حاران عن عمر 205 سنة.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12: 1–9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هذه القصة هي عن دعوة الله ووعده لأبرام، ورحلة أبرام من حاران إلى كنعان. وتبدأ القصة الحالية بكلمة "الآن" التي تُظهر أن هذه قصة جديدة. لكن الكلمة العبرية لكلمة "الآن" تشير إلى أن هذه القصة الجديدة لا تزل مرتبطة بالقصة السابقة. في القصة السابقة، أخذ تارح، أبو أبرام، أبرام وزوجته ساراي ولوط، ليسافروا من أور الكلدانيين إلى أرض كنعان. لكن قبل أن يصلوا إلى كنعان، توقفوا في حاران وعاشوا هناك. وقد ذكرت القصة السابقة أيضًا أن تارح مات في حاران، لكن فقط للإشارة إلى أنه لن يؤدي دورًا مهمًا بعد الآن في القصص التالية. ورغم أن تارح مات في النهاية، إلا أن القصة الحالية تبدأ مع أبرام الذي لا يزال يعيش مع أبيه في حاران. </w:t>
      </w:r>
    </w:p>
    <w:p>
      <w:pPr>
        <w:bidi/>
      </w:pPr>
      <w:r>
        <w:rPr>
          <w:rtl/>
          <w:cs/>
          <w:lang w:val="ar_AE" w:bidi="ar_AE"/>
        </w:rPr>
      </w:r>
      <w:r>
        <w:rPr>
          <w:rtl/>
          <w:cs/>
          <w:lang w:val="ar_AE" w:bidi="ar_AE"/>
        </w:rPr>
        <w:t>توقفوا واعرضوا صورة لأراضي حاران.</w:t>
      </w:r>
    </w:p>
    <w:p>
      <w:pPr>
        <w:bidi/>
      </w:pPr>
      <w:r>
        <w:rPr>
          <w:rtl/>
          <w:cs/>
          <w:lang w:val="ar_AE" w:bidi="ar_AE"/>
        </w:rPr>
      </w:r>
      <w:r>
        <w:rPr>
          <w:rtl/>
          <w:cs/>
          <w:lang w:val="ar_AE" w:bidi="ar_AE"/>
        </w:rPr>
        <w:t>في بداية القصة، يأمر الله أبرام بمغادرة بلده. وتشير كلمة بلد الشخص إلى الأرض التي وُلِدَ فيها، والأرض التي عاش فيها معظم حياته. وهذا هو أيضًا المكان الذي يعمل فيه الشخص ليعول عائلته. ويأمر الله أيضًا أبرام أن يترك أقاربه (عشيرته). في ذلك الوقت، كانت العائلات والأقارب يميلون إلى العيش بالقرب من بعضهم البعض. وهذه هي الطريقة التي كانوا يحمون بها بعضهم البعض ويحفظون نسل العائلة. ثم طلب الله أيضًا من أبرام أن يترك "بيت أبيه". وأهل البيت كان يتألف عادةً من أب وأم وأبنائهم وعبيدهم. وكان رئيس العائلة هو الذَكر الأكبر سنًا في العائلة. وحتى عندما يتزوجون، كان الأبناء، غالبًا ما يبقون مع أباءهم أو بالقرب منهم، لأن هذا هو ما يؤهلهم للميراث. وبمغادرته لبلده، فإن أبرام كان يتخلى عن سبل معيشته. وبتركه لأقاربه، أصبح من غير الممكن لأحد أن يحميه من أي خطر. وبمغادرته بيت أبيه، فإنه يترك أي حق في الميراث. بكلمات أخرى، يطلب الله من أبرام أن يترك وراءه كل مصدر لأمانه. وبدلًا من ذلك فإن الله يريده أن يثق به بينما يرشده إلى وعده.</w:t>
      </w:r>
    </w:p>
    <w:p>
      <w:pPr>
        <w:bidi/>
      </w:pPr>
      <w:r>
        <w:rPr>
          <w:rtl/>
          <w:cs/>
          <w:lang w:val="ar_AE" w:bidi="ar_AE"/>
        </w:rPr>
      </w:r>
      <w:r>
        <w:rPr>
          <w:rtl/>
          <w:cs/>
          <w:lang w:val="ar_AE" w:bidi="ar_AE"/>
        </w:rPr>
        <w:t>ثم باستخدام الخطاب المباشر، وعد الله أبرام بعدة أشياء. ويشير الخطاب المباشر إلى الخطاب الذي ينقل الكلمات الفعلية التي يقولها المتكلم. وفي هذه الحالة، يشير إلى كلمات الله الفعلية عن وعوده لأبرام. أولًا، وعد الله أنه سيجعل أبرام أمة عظيمة. وهذا يعني أن الله كان سيجعل أبرام ينجب العديد من النسل، ويمتلك أرضًا، ويصبح أمة مهمة وقوية. وثانيًا، سيبارك الله أبرام ونسله. وفكرة البركة مهمة في هذه الوعود. والبركة هي عندما يعطي الإنسان إحسانًا لشخص آخر. وفي هذه القصة، فإن هذا يعني أن الله سيحمي أبرام، ويعطيه النجاح، ويمنحه ثروة عظيمة. ثالثًا، سيجعل الله اسم أبرام عظيمًا. وهذا يعني أن الله سيعطي أبرام كرامة عظيمة حتى يعرف جميع الناس في العالم ثقته في الله. وفي المقابل، يتوقع الله من أبرام أن يصبح بركة للآخرين. رابعًا، سيحدد الله كيف سيعامل الأمم الأخرى بناءً على كيفية معاملتهم لأبرام. فإن الأشخاص الذين سيباركون أبرام، سيباركهم الله أيضًا. والذين سيؤذون أبرام، فإن الله سيلعنهم. هنا، فكرة لعنة الله تعني أن الله سيسبب أن تحدث كوارث لهذا الشخص. وأخيرًا، وعد الله أن جميع شعوب العالم ستتبارك من خلال أبرام. وسيتم الكشف لاحقًا أن هذه الوعود ليست فقط لأبرام، بل لنسله أيضًا.</w:t>
      </w:r>
    </w:p>
    <w:p>
      <w:pPr>
        <w:bidi/>
      </w:pPr>
      <w:r>
        <w:rPr>
          <w:rtl/>
          <w:cs/>
          <w:lang w:val="ar_AE" w:bidi="ar_AE"/>
        </w:rPr>
      </w:r>
      <w:r>
        <w:rPr>
          <w:rtl/>
          <w:cs/>
          <w:lang w:val="ar_AE" w:bidi="ar_AE"/>
        </w:rPr>
        <w:t>توقفوا وناقشوا الأسئلة التالية:</w:t>
      </w:r>
    </w:p>
    <w:p>
      <w:pPr>
        <w:bidi/>
      </w:pPr>
      <w:r>
        <w:rPr>
          <w:rtl/>
          <w:cs/>
          <w:lang w:val="ar_AE" w:bidi="ar_AE"/>
        </w:rPr>
      </w:r>
      <w:r>
        <w:rPr>
          <w:rtl/>
          <w:cs/>
          <w:lang w:val="ar_AE" w:bidi="ar_AE"/>
        </w:rPr>
        <w:t>وأطاع أبرام الله. وفي سن 75، غادر أبرام حاران مع زوجته ساراي وابن أخيه لوط، وجميع الناس والممتلكات التي كانوا يملكونها في حاران. وقد غادروا حاران ليذهبوا إلى أرض كنعان. وكنعان هي الأرض التي سُميت باسم حفيد نوح، كنعان. وقد تشمل الممتلكات التي أحضروها معهم ماشية مثل الخراف والأبقار. والناس الذين كانوا معهم وهذا لا يشير إلى أبنائهم، لأن ساراي كانت عاقرًا، مما يعني أنها لم تنجب أطفالًا. بل على الأرجح، يشير إلى العبيد. والعبد هو شخص كان يعيش في بيت سيده نفسه ليخدم احتياجات عائلة سيده. ومن غير الواضح كم كانت مدة الرحلة، لكنهم وصلوا إلى كنعان بعد بعض الوقت.</w:t>
      </w:r>
    </w:p>
    <w:p>
      <w:pPr>
        <w:bidi/>
      </w:pPr>
      <w:r>
        <w:rPr>
          <w:rtl/>
          <w:cs/>
          <w:lang w:val="ar_AE" w:bidi="ar_AE"/>
        </w:rPr>
      </w:r>
      <w:r>
        <w:rPr>
          <w:rtl/>
          <w:cs/>
          <w:lang w:val="ar_AE" w:bidi="ar_AE"/>
        </w:rPr>
        <w:t>وقد سافر أبرام عبر أرض كنعان. ووصل إلى موقع بلوطات ممرَا العظيمة في شكيم. وبلوطات ممرَا العظيمة كانت مكانًا معروفًا. فقد كان تحت هذه الشجرة أن الكهنة الكنعانيون عَلَّموا شعب كنعان عن عبادة آلهتهم. لذلك كانت مكانًا مُقَدَّسًا للكنعانيين. ووفقًا للقصة، فإن هذه البلوطة المُقَدَّسة كانت تقع في مدينة تُدعى شكيم. وفي ذلك الوقت، كان الكنعانيون يعيشون هناك.</w:t>
      </w:r>
    </w:p>
    <w:p>
      <w:pPr>
        <w:bidi/>
      </w:pPr>
      <w:r>
        <w:rPr>
          <w:rtl/>
          <w:cs/>
          <w:lang w:val="ar_AE" w:bidi="ar_AE"/>
        </w:rPr>
      </w:r>
      <w:r>
        <w:rPr>
          <w:rtl/>
          <w:cs/>
          <w:lang w:val="ar_AE" w:bidi="ar_AE"/>
        </w:rPr>
        <w:t>توقَّفوا واعرضوا صورة للبلوطة العظيمة في ممرَا. اعرضوا أيضًا صورة لمدينة شكيم.</w:t>
      </w:r>
    </w:p>
    <w:p>
      <w:pPr>
        <w:bidi/>
      </w:pPr>
      <w:r>
        <w:rPr>
          <w:rtl/>
          <w:cs/>
          <w:lang w:val="ar_AE" w:bidi="ar_AE"/>
        </w:rPr>
      </w:r>
      <w:r>
        <w:rPr>
          <w:rtl/>
          <w:cs/>
          <w:lang w:val="ar_AE" w:bidi="ar_AE"/>
        </w:rPr>
        <w:t>ثم ظهر الله لأبرام في ذلك المكان. ومن غير الواضح بأي شكل قد ظهر الله لأبرام، لكن ما هو مؤكد هو أن الله قد أعطى وعدًا آخرًا لأبرام. وقال الله إنه سيعطي "هذه الأرض" لنسل أبرام. وهنا، تشير كلمة "نسل" إلى نسل أبرام، و"هذه الأرض" تشير إلى أرض كنعان. وهذا يعني أن الله سيعطي أرض كنعان لنسل أبرام ليمتلكها ويعيش فيها. وبعد أن أخذ هذا الوعد، بنى أبرام مذبحًا لله. وكان المذبح مصنوعًا من الأحجار وكان يُستخدم للذبائح الطقسية.</w:t>
      </w:r>
    </w:p>
    <w:p>
      <w:pPr>
        <w:bidi/>
      </w:pPr>
      <w:r>
        <w:rPr>
          <w:rtl/>
          <w:cs/>
          <w:lang w:val="ar_AE" w:bidi="ar_AE"/>
        </w:rPr>
      </w:r>
      <w:r>
        <w:rPr>
          <w:rtl/>
          <w:cs/>
          <w:lang w:val="ar_AE" w:bidi="ar_AE"/>
        </w:rPr>
        <w:t>توقفوا واعرضوا صورة لمذبح مصنوع من كومة من الحجارة مع وجود شخص يُقَدِّم ذبيحة حيوانية عليه.</w:t>
      </w:r>
    </w:p>
    <w:p>
      <w:pPr>
        <w:bidi/>
      </w:pPr>
      <w:r>
        <w:rPr>
          <w:rtl/>
          <w:cs/>
          <w:lang w:val="ar_AE" w:bidi="ar_AE"/>
        </w:rPr>
      </w:r>
      <w:r>
        <w:rPr>
          <w:rtl/>
          <w:cs/>
          <w:lang w:val="ar_AE" w:bidi="ar_AE"/>
        </w:rPr>
        <w:t>وعلى الرغم من أنه لم يُذكَر ذلك، إلا أن أبرام ربما قدَّم ذبيحة لله كرد فعل لوعد الله. وبذلك، حدد أبرام شكيم على أنها أرض الله. ولهذا السبب في القصص اللاحقة، فإن شكيم ستكون مكانًا تحدث فيه أحداث مهمة في حياة نسل أبرام.</w:t>
      </w:r>
    </w:p>
    <w:p>
      <w:pPr>
        <w:bidi/>
      </w:pPr>
      <w:r>
        <w:rPr>
          <w:rtl/>
          <w:cs/>
          <w:lang w:val="ar_AE" w:bidi="ar_AE"/>
        </w:rPr>
      </w:r>
      <w:r>
        <w:rPr>
          <w:rtl/>
          <w:cs/>
          <w:lang w:val="ar_AE" w:bidi="ar_AE"/>
        </w:rPr>
        <w:t>ولم يبق أبرام في شكيم. لكنه تابع ترحاله ونصب خيمة في الجبل مع بيت إيل من الغرب وعاي من الشرق.</w:t>
      </w:r>
    </w:p>
    <w:p>
      <w:pPr>
        <w:bidi/>
      </w:pPr>
      <w:r>
        <w:rPr>
          <w:rtl/>
          <w:cs/>
          <w:lang w:val="ar_AE" w:bidi="ar_AE"/>
        </w:rPr>
      </w:r>
      <w:r>
        <w:rPr>
          <w:rtl/>
          <w:cs/>
          <w:lang w:val="ar_AE" w:bidi="ar_AE"/>
        </w:rPr>
        <w:t>توقفوا واعرضوا صورة للتلال وخريطة تُظهر موقعها بين بيت إيل وعاي.</w:t>
      </w:r>
    </w:p>
    <w:p>
      <w:pPr>
        <w:bidi/>
      </w:pPr>
      <w:r>
        <w:rPr>
          <w:rtl/>
          <w:cs/>
          <w:lang w:val="ar_AE" w:bidi="ar_AE"/>
        </w:rPr>
      </w:r>
      <w:r>
        <w:rPr>
          <w:rtl/>
          <w:cs/>
          <w:lang w:val="ar_AE" w:bidi="ar_AE"/>
        </w:rPr>
        <w:t>والخيمة كانت ملجأ مصنوعًا من القماش المنسوج أو جلد الحيوان ومدعومًا بأعمدة خشبية. لذلك كانت ملجأ مؤقتًا وقابلًا للنقل. وهذا يعني أن أبرام لم يبق هناك لفترة طويلة.</w:t>
      </w:r>
    </w:p>
    <w:p>
      <w:pPr>
        <w:bidi/>
      </w:pPr>
      <w:r>
        <w:rPr>
          <w:rtl/>
          <w:cs/>
          <w:lang w:val="ar_AE" w:bidi="ar_AE"/>
        </w:rPr>
      </w:r>
      <w:r>
        <w:rPr>
          <w:rtl/>
          <w:cs/>
          <w:lang w:val="ar_AE" w:bidi="ar_AE"/>
        </w:rPr>
        <w:t>توقَّفوا واعرضوا صورة لخيمة مع أناس ساكنين فيها.</w:t>
      </w:r>
    </w:p>
    <w:p>
      <w:pPr>
        <w:bidi/>
      </w:pPr>
      <w:r>
        <w:rPr>
          <w:rtl/>
          <w:cs/>
          <w:lang w:val="ar_AE" w:bidi="ar_AE"/>
        </w:rPr>
      </w:r>
      <w:r>
        <w:rPr>
          <w:rtl/>
          <w:cs/>
          <w:lang w:val="ar_AE" w:bidi="ar_AE"/>
        </w:rPr>
        <w:t xml:space="preserve">وفي تلك الأرض الجبلية، بنى أبرام مذبحًا مرة أخرى لله. وقد دعا أيضًا باسم الله. وهذا يعني أن أبرام كان يعبد الله في ذلك المكان. وتذكّروا أن اسم الله المستخدم في هذه القصة هو الرب يهوه، وهو الاسم الشخصي لله. </w:t>
      </w:r>
    </w:p>
    <w:p>
      <w:pPr>
        <w:bidi/>
      </w:pPr>
      <w:r>
        <w:rPr>
          <w:rtl/>
          <w:cs/>
          <w:lang w:val="ar_AE" w:bidi="ar_AE"/>
        </w:rPr>
      </w:r>
      <w:r>
        <w:rPr>
          <w:rtl/>
          <w:cs/>
          <w:lang w:val="ar_AE" w:bidi="ar_AE"/>
        </w:rPr>
        <w:t>ثم بعد بعض الوقت، واصل أبرام رحلته نحو النقب. والكلمة العبرية لبرية النقب تعني الأرض الجافة، التي تشير إلى المنطقة الصحراوية في الجزء الجنوبي من كنعان. وهذه المنطقة كانت جافة في الغالب لأنه لم يكن هناك الكثير من المطر في هذا الجزء من الأرض. وعلى هذا النحو كانت سُبل العيش مثل الزراعة وتربية الماشية مستحيلة تقريبًا.</w:t>
      </w:r>
    </w:p>
    <w:p>
      <w:pPr>
        <w:bidi/>
      </w:pPr>
      <w:r>
        <w:rPr>
          <w:rtl/>
          <w:cs/>
          <w:lang w:val="ar_AE" w:bidi="ar_AE"/>
        </w:rPr>
      </w:r>
      <w:r>
        <w:rPr>
          <w:rtl/>
          <w:cs/>
          <w:lang w:val="ar_AE" w:bidi="ar_AE"/>
        </w:rPr>
        <w:t>توقَّفوا واعرضوا صورة لبرية النقب.</w:t>
      </w:r>
    </w:p>
    <w:p>
      <w:pPr>
        <w:bidi/>
      </w:pPr>
      <w:r>
        <w:rPr>
          <w:rtl/>
          <w:cs/>
          <w:lang w:val="ar_AE" w:bidi="ar_AE"/>
        </w:rPr>
      </w:r>
      <w:r>
        <w:rPr>
          <w:rtl/>
          <w:cs/>
          <w:lang w:val="ar_AE" w:bidi="ar_AE"/>
        </w:rPr>
        <w:t>وقد كان اتجاه رحلة أبرام من الشمال إلى الجنوب، ويغطي ثلاثة أماكن: شكيم، الأرض الجبلية بين بيت إيل وعاي، والنقب. وبهذا، رأى أبرام الأرض التي قال الله إنه سيريها له.</w:t>
      </w:r>
    </w:p>
    <w:p>
      <w:pPr>
        <w:bidi/>
      </w:pPr>
      <w:r>
        <w:rPr>
          <w:rtl/>
          <w:cs/>
          <w:lang w:val="ar_AE" w:bidi="ar_AE"/>
        </w:rPr>
      </w:r>
      <w:r>
        <w:rPr>
          <w:rtl/>
          <w:cs/>
          <w:lang w:val="ar_AE" w:bidi="ar_AE"/>
        </w:rPr>
        <w:t>توقَّفوا واعرضوا الطريق الذي سلكه أبرام وساراي ولوط، بدءًا من حاران، ثم إلى شكيم، ثم إلى الموضع الجبلي بين بيت إيل وعاي، ثم إلى النقب.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يخبر الله أبرام أن يترك أرضه، وعائلته، وبيت أبيه. ثم باستخدام الكلام المباشر، أعطى الله لأبرام عدة وعود بالبركة.</w:t>
      </w:r>
    </w:p>
    <w:p>
      <w:pPr>
        <w:bidi/>
      </w:pPr>
      <w:r>
        <w:rPr>
          <w:rtl/>
          <w:cs/>
          <w:lang w:val="ar_AE" w:bidi="ar_AE"/>
        </w:rPr>
      </w:r>
      <w:r>
        <w:rPr>
          <w:b/>
          <w:rtl/>
          <w:cs/>
          <w:lang w:val="ar_AE" w:bidi="ar_AE"/>
        </w:rPr>
        <w:t>المشهد الثاني:</w:t>
      </w:r>
      <w:r>
        <w:rPr>
          <w:rtl/>
          <w:cs/>
          <w:lang w:val="ar_AE" w:bidi="ar_AE"/>
        </w:rPr>
        <w:t xml:space="preserve"> في سن الخامسة والسبعين، يغادر أبرام حاران مع زوجته ساراي وابن أخيه لوط. ثم يسافرون إلى كنعان ويأتون إلى هناك. وهم يسافرون مع كل ممتلكاتهم وكل ما لديهم.</w:t>
      </w:r>
    </w:p>
    <w:p>
      <w:pPr>
        <w:bidi/>
      </w:pPr>
      <w:r>
        <w:rPr>
          <w:rtl/>
          <w:cs/>
          <w:lang w:val="ar_AE" w:bidi="ar_AE"/>
        </w:rPr>
      </w:r>
      <w:r>
        <w:rPr>
          <w:b/>
          <w:rtl/>
          <w:cs/>
          <w:lang w:val="ar_AE" w:bidi="ar_AE"/>
        </w:rPr>
        <w:t>المشهد الثالث:</w:t>
      </w:r>
      <w:r>
        <w:rPr>
          <w:rtl/>
          <w:cs/>
          <w:lang w:val="ar_AE" w:bidi="ar_AE"/>
        </w:rPr>
        <w:t xml:space="preserve"> عندما وصلوا إلى كنعان، واصلوا السفر نحو الجنوب. ثم توقَّفوا عند مدينة تُدعى شكيم. ويظهر الله لأبرام ويقول إن الله سيعطي هذه الأرض لنسله. ويبنى أبرام مذبحًا لله.</w:t>
      </w:r>
    </w:p>
    <w:p>
      <w:pPr>
        <w:bidi/>
      </w:pPr>
      <w:r>
        <w:rPr>
          <w:rtl/>
          <w:cs/>
          <w:lang w:val="ar_AE" w:bidi="ar_AE"/>
        </w:rPr>
      </w:r>
      <w:r>
        <w:rPr>
          <w:b/>
          <w:rtl/>
          <w:cs/>
          <w:lang w:val="ar_AE" w:bidi="ar_AE"/>
        </w:rPr>
        <w:t>المشهد الرابع:</w:t>
      </w:r>
      <w:r>
        <w:rPr>
          <w:rtl/>
          <w:cs/>
          <w:lang w:val="ar_AE" w:bidi="ar_AE"/>
        </w:rPr>
        <w:t xml:space="preserve"> يواصل أبرام رحلته وينصب خيمته عند الجبل بين بيت إيل وعاي. وهناك بنى أبرام مذبحًا أيضًا، وعبد الله.</w:t>
      </w:r>
    </w:p>
    <w:p>
      <w:pPr>
        <w:bidi/>
      </w:pPr>
      <w:r>
        <w:rPr>
          <w:rtl/>
          <w:cs/>
          <w:lang w:val="ar_AE" w:bidi="ar_AE"/>
        </w:rPr>
      </w:r>
      <w:r>
        <w:rPr>
          <w:b/>
          <w:rtl/>
          <w:cs/>
          <w:lang w:val="ar_AE" w:bidi="ar_AE"/>
        </w:rPr>
        <w:t>المشهد الخامس:</w:t>
      </w:r>
      <w:r>
        <w:rPr>
          <w:rtl/>
          <w:cs/>
          <w:lang w:val="ar_AE" w:bidi="ar_AE"/>
        </w:rPr>
        <w:t xml:space="preserve"> يواصل أبرام رحلته نحو النقب.</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عبيد أبرام</w:t>
      </w:r>
    </w:p>
    <w:p>
      <w:pPr>
        <w:pStyle w:val="ListBullet"/>
        <w:bidi/>
        <w:spacing w:line="240" w:lineRule="auto"/>
        <w:ind w:left="720"/>
      </w:pPr>
      <w:r>
        <w:rPr>
          <w:rtl/>
          <w:cs/>
          <w:lang w:val="ar_AE" w:bidi="ar_AE"/>
        </w:rPr>
      </w:r>
      <w:r>
        <w:rPr>
          <w:rtl/>
          <w:cs/>
          <w:lang w:val="ar_AE" w:bidi="ar_AE"/>
        </w:rPr>
        <w:t>الكنعانيون</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من غير الواضح كيف تحدَّث الله إلى أبرام. كما أنه من غير الواضح أين كان أبرام وماذا كان يفعل في الوقت الذي تحدَّث فيه الله إليه. لكن الأمر الأكيد هو أن أبرام كان لا يزال في حاران مع أبيه تارح.</w:t>
      </w:r>
    </w:p>
    <w:p>
      <w:pPr>
        <w:bidi/>
      </w:pPr>
      <w:r>
        <w:rPr>
          <w:rtl/>
          <w:cs/>
          <w:lang w:val="ar_AE" w:bidi="ar_AE"/>
        </w:rPr>
      </w:r>
      <w:r>
        <w:rPr>
          <w:rtl/>
          <w:cs/>
          <w:lang w:val="ar_AE" w:bidi="ar_AE"/>
        </w:rPr>
        <w:t>توقَّفوا واعرضوا صورة لأراضي حاران.</w:t>
      </w:r>
    </w:p>
    <w:p>
      <w:pPr>
        <w:bidi/>
      </w:pPr>
      <w:r>
        <w:rPr>
          <w:rtl/>
          <w:cs/>
          <w:lang w:val="ar_AE" w:bidi="ar_AE"/>
        </w:rPr>
      </w:r>
      <w:r>
        <w:rPr>
          <w:rtl/>
          <w:cs/>
          <w:lang w:val="ar_AE" w:bidi="ar_AE"/>
        </w:rPr>
        <w:t>وعندما يتحدث الله إلى أبرام، قد يكون أبرام في خيمته، ويرى الله ويسمعه في رؤيا. وهذه ستكون ذات الطريقة أيضًا التي سيتحدث بها الله إلى أبرام في قصة لاحقة عندما يتحدث الله مرة أخرى عن وعده. وعندما يتحدث الله إلى أبرام، يقول إن أبرام يحتاج إلى أن يترك ثلاثة أماكن. وهذه الأماكن كانت مذكورة بدءًا من الأكبر إلى الأصغر. أولًا، يقول الله إن أبرام يحتاج إلى مغادرة بلده. وهذه هي الأرض الأكبر من بين الثلاثة. ثم يقول الله إن أبرام يحتاج إلى ترك أقاربه. وهذا يشير إلى منطقة الأرض التي كان يعيش فيها جميع الناس الذين لهم قرابة بعائلته. تذكّروا أن العائلات كانت تميل إلى العيش معًا خلال ذلك الوقت. وأخيرًا، يقول الله إن أبرام يحتاج إلى ترك بيت أبيه. وهذا يشير إلى جزء الأرض الذي كان يسكن فيه أباه وإخوته. وهذه هي الأرض الأصغر من بين الثلاثة.</w:t>
      </w:r>
    </w:p>
    <w:p>
      <w:pPr>
        <w:bidi/>
      </w:pPr>
      <w:r>
        <w:rPr>
          <w:rtl/>
          <w:cs/>
          <w:lang w:val="ar_AE" w:bidi="ar_AE"/>
        </w:rPr>
      </w:r>
      <w:r>
        <w:rPr>
          <w:rtl/>
          <w:cs/>
          <w:lang w:val="ar_AE" w:bidi="ar_AE"/>
        </w:rPr>
        <w:t>ودعوة الله لأبرام إلى الرحيل مرتبطة بوعد الله بالبركات. وتُظهر الكلمة العبرية التي تبدأ وعد الله أنه إذا أطاع أبرام الله، فستتحقق بركات الله التي قد وعد بها. فقد قال الله إنه سيجعل أبرام أمة عظيمة، وسيباركه. وقال الله أيضًا إنه سيجعل اسم أبرام عظيمًا، ثم سيكون أبرام بركة للآخرين. وقال الله أيضًا إن الله سيبارك الناس الذين يباركون أبرام، وسيلعن الله الناس الذين يؤذون أبرام. ثم سيبارك الله الأمم من خلال أبرام. وكل وعد مرتبط أيضًا بالكلمة العبرية نفسها. وهذا يعني أنه عندما قال الله هذه الوعود، فإنه قال ذلك في حديث واحد. قد يُصوَّر أبرام على أنه مندهش بينما يسمع وعود الله.</w:t>
      </w:r>
    </w:p>
    <w:p>
      <w:pPr>
        <w:bidi/>
      </w:pPr>
      <w:r>
        <w:rPr>
          <w:rtl/>
          <w:cs/>
          <w:lang w:val="ar_AE" w:bidi="ar_AE"/>
        </w:rPr>
      </w:r>
      <w:r>
        <w:rPr>
          <w:rtl/>
          <w:cs/>
          <w:lang w:val="ar_AE" w:bidi="ar_AE"/>
        </w:rPr>
        <w:t>المشاهد من الثاني إلى الخامس تُظهر أبرام وهو يسافر. ومن المهم أن تُظهروا أن ساراي ولوطًا كانا مع أبرام عندما يسافر، حتى وإن لم يُذكَرا. ومن المهم أيضًا أن تُظهروا أين كانا في كل مشهد.</w:t>
      </w:r>
    </w:p>
    <w:p>
      <w:pPr>
        <w:bidi/>
      </w:pPr>
      <w:r>
        <w:rPr>
          <w:rtl/>
          <w:cs/>
          <w:lang w:val="ar_AE" w:bidi="ar_AE"/>
        </w:rPr>
      </w:r>
      <w:r>
        <w:rPr>
          <w:rtl/>
          <w:cs/>
          <w:lang w:val="ar_AE" w:bidi="ar_AE"/>
        </w:rPr>
        <w:t>في المشهد الثاني، يبدو أبرام أكبر سنًا وهو في الخامسة والسبعين من العمر. ويسافر أبرام إلى كنعان ويصل إلى هناك مع ساراي ولوط. وهم يسافرون مع جميع ممتلكاتهم، على الأرجح مع الخراف والماشية، وكذلك العبيد.</w:t>
      </w:r>
    </w:p>
    <w:p>
      <w:pPr>
        <w:bidi/>
      </w:pPr>
      <w:r>
        <w:rPr>
          <w:rtl/>
          <w:cs/>
          <w:lang w:val="ar_AE" w:bidi="ar_AE"/>
        </w:rPr>
      </w:r>
      <w:r>
        <w:rPr>
          <w:rtl/>
          <w:cs/>
          <w:lang w:val="ar_AE" w:bidi="ar_AE"/>
        </w:rPr>
        <w:t>في المشهد الثالث، يواصل أبرام رحلته ويرى الكنعانيين في كل المكان. ثم يصل إلى بلوطة ممرَا العظيمة في شكيم.</w:t>
      </w:r>
    </w:p>
    <w:p>
      <w:pPr>
        <w:bidi/>
      </w:pPr>
      <w:r>
        <w:rPr>
          <w:rtl/>
          <w:cs/>
          <w:lang w:val="ar_AE" w:bidi="ar_AE"/>
        </w:rPr>
      </w:r>
      <w:r>
        <w:rPr>
          <w:rtl/>
          <w:cs/>
          <w:lang w:val="ar_AE" w:bidi="ar_AE"/>
        </w:rPr>
        <w:t>توقَّفوا واعرضوا صورة للبلوطة العظيمة في ممرَا.</w:t>
      </w:r>
    </w:p>
    <w:p>
      <w:pPr>
        <w:bidi/>
      </w:pPr>
      <w:r>
        <w:rPr>
          <w:rtl/>
          <w:cs/>
          <w:lang w:val="ar_AE" w:bidi="ar_AE"/>
        </w:rPr>
      </w:r>
      <w:r>
        <w:rPr>
          <w:rtl/>
          <w:cs/>
          <w:lang w:val="ar_AE" w:bidi="ar_AE"/>
        </w:rPr>
        <w:t>يظهر الله لأبرام ويعد أنه سيعطي أرض كنعان لنسل أبرام. هنا، ربما كان الله قد ظهر في هيئة رجل، وأدرك أبرام أنه الله. وبعد ذلك، يجمع أبرام حجارة ويبنى مذبحًا لله.</w:t>
      </w:r>
    </w:p>
    <w:p>
      <w:pPr>
        <w:bidi/>
      </w:pPr>
      <w:r>
        <w:rPr>
          <w:rtl/>
          <w:cs/>
          <w:lang w:val="ar_AE" w:bidi="ar_AE"/>
        </w:rPr>
      </w:r>
      <w:r>
        <w:rPr>
          <w:rtl/>
          <w:cs/>
          <w:lang w:val="ar_AE" w:bidi="ar_AE"/>
        </w:rPr>
        <w:t>توقفوا واعرضوا صورة لمذبح مصنوع من كومة من الحجارة مع وجود شخص يُقَدِّم ذبيحة حيوانية عليه.</w:t>
      </w:r>
    </w:p>
    <w:p>
      <w:pPr>
        <w:bidi/>
      </w:pPr>
      <w:r>
        <w:rPr>
          <w:rtl/>
          <w:cs/>
          <w:lang w:val="ar_AE" w:bidi="ar_AE"/>
        </w:rPr>
      </w:r>
      <w:r>
        <w:rPr>
          <w:rtl/>
          <w:cs/>
          <w:lang w:val="ar_AE" w:bidi="ar_AE"/>
        </w:rPr>
        <w:t>في المشهد الرابع، بعد مُضي بعض الوقت، يسافر أبرام مرة أخرى ويصل إلى مكان جبلي بين بيت إيل وعاي. ينبغي أن تقع بيت إيل على الجانب الغربي، وعاي إلى الشرق من حيث كان أبرام مخيِّمًا.</w:t>
      </w:r>
    </w:p>
    <w:p>
      <w:pPr>
        <w:bidi/>
      </w:pPr>
      <w:r>
        <w:rPr>
          <w:rtl/>
          <w:cs/>
          <w:lang w:val="ar_AE" w:bidi="ar_AE"/>
        </w:rPr>
      </w:r>
      <w:r>
        <w:rPr>
          <w:rtl/>
          <w:cs/>
          <w:lang w:val="ar_AE" w:bidi="ar_AE"/>
        </w:rPr>
        <w:t>توقفوا واعرضوا صورة للتلال وخريطة تُظهر موقعها بين بيت إيل وعاي. ومن المهم أن تُظهِروا أن المكان يحتوي على عدة تلال. وسينصب أبرام خيمته على إحدى التلال.</w:t>
      </w:r>
    </w:p>
    <w:p>
      <w:pPr>
        <w:bidi/>
      </w:pPr>
      <w:r>
        <w:rPr>
          <w:rtl/>
          <w:cs/>
          <w:lang w:val="ar_AE" w:bidi="ar_AE"/>
        </w:rPr>
      </w:r>
      <w:r>
        <w:rPr>
          <w:rtl/>
          <w:cs/>
          <w:lang w:val="ar_AE" w:bidi="ar_AE"/>
        </w:rPr>
        <w:t>توقَّفوا واعرضوا صورة لخيمة مع أناس موجودين فيها. كما سيجمع أبرام حجارة أيضًا ويبنى مذبحًا لله، ويعبد الله في ذلك المكان.</w:t>
      </w:r>
    </w:p>
    <w:p>
      <w:pPr>
        <w:bidi/>
      </w:pPr>
      <w:r>
        <w:rPr>
          <w:rtl/>
          <w:cs/>
          <w:lang w:val="ar_AE" w:bidi="ar_AE"/>
        </w:rPr>
      </w:r>
      <w:r>
        <w:rPr>
          <w:rtl/>
          <w:cs/>
          <w:lang w:val="ar_AE" w:bidi="ar_AE"/>
        </w:rPr>
        <w:t>في المشهد الخامس، بعد بعض الوقت، سيظهر أبرام وهو يسافر مرة أخرى إلى النقب. وينبغي أن يُنظر إلى النقب على أنها منطقة صحراوية.</w:t>
      </w:r>
    </w:p>
    <w:p>
      <w:pPr>
        <w:bidi/>
      </w:pPr>
      <w:r>
        <w:rPr>
          <w:rtl/>
          <w:cs/>
          <w:lang w:val="ar_AE" w:bidi="ar_AE"/>
        </w:rPr>
      </w:r>
      <w:r>
        <w:rPr>
          <w:rtl/>
          <w:cs/>
          <w:lang w:val="ar_AE" w:bidi="ar_AE"/>
        </w:rPr>
        <w:t>توقَّفوا واعرضوا صورة لبرية النقب.</w:t>
      </w:r>
    </w:p>
    <w:p>
      <w:pPr>
        <w:bidi/>
      </w:pPr>
      <w:r>
        <w:rPr>
          <w:rtl/>
          <w:cs/>
          <w:lang w:val="ar_AE" w:bidi="ar_AE"/>
        </w:rPr>
      </w:r>
      <w:r>
        <w:rPr>
          <w:rtl/>
          <w:cs/>
          <w:lang w:val="ar_AE" w:bidi="ar_AE"/>
        </w:rPr>
        <w:t>توقَّفوا واعرضوا الطريق الذي سلكه أبرام وساراي ولوط، بدءًا من حاران، ثم إلى شكيم، ثم في الموضع الجبلي بين بيت إيل وعاي، ثم إلى النقب.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عبيد أبرام</w:t>
      </w:r>
    </w:p>
    <w:p>
      <w:pPr>
        <w:pStyle w:val="ListBullet"/>
        <w:bidi/>
        <w:spacing w:line="240" w:lineRule="auto"/>
        <w:ind w:left="720"/>
      </w:pPr>
      <w:r>
        <w:rPr>
          <w:rtl/>
          <w:cs/>
          <w:lang w:val="ar_AE" w:bidi="ar_AE"/>
        </w:rPr>
      </w:r>
      <w:r>
        <w:rPr>
          <w:rtl/>
          <w:cs/>
          <w:lang w:val="ar_AE" w:bidi="ar_AE"/>
        </w:rPr>
        <w:t>الكنعانيون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من غير الواضح كم من الوقت مر قبل أن ينتقل المشهد إلى آخر. احرصوا على أن تُظهروا أن الحركة من مشهد إلى آخر لم تكن وقتية أو في الحال. لكن كان هناك مقدار غير محدد من الوقت قبل كل مشهد.</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قد يُصوّر أبرام وهو داخل خيمته. والشخص الذي يؤدي دور الله قد يدعو أبرام إلى الخارج ليعطيه تعليمات ووعودًا. وطلب الله من أبرام أن يترك بلده وأقاربه وبيت أبيه، ويذهب إلى مكان سيظهره الله له. ثم قال الله إنه سيجعل أبرام أمة عظيمة. كما وعد الله أيضًا أن يبارك أبرام ويجعل اسمه عظيمًا. ثم قال الله إنه سيبارك الذين يباركون أبرام، ويلعن من يؤذي أبرام. وأنه من خلال أبرام، سيبارك الله أمم العالم. احرصوا على استخدام الكلام المباشر لتمثيل الله وهو يعطي وعوده لأبرام.</w:t>
      </w:r>
    </w:p>
    <w:p>
      <w:pPr>
        <w:bidi/>
      </w:pPr>
      <w:r>
        <w:rPr>
          <w:rtl/>
          <w:cs/>
          <w:lang w:val="ar_AE" w:bidi="ar_AE"/>
        </w:rPr>
      </w:r>
      <w:r>
        <w:rPr>
          <w:rtl/>
          <w:cs/>
          <w:lang w:val="ar_AE" w:bidi="ar_AE"/>
        </w:rPr>
        <w:t>أوقفوا التمثيل: اسألوا الشخص الذي يؤدي دور الله: "ما هو شعورك؟" قد تسمعون عبارات مثل: "لدي غرض عظيم لأبرام وعائلته" أو "أنا سعيد بأبرام. فأنا سأباركه وأُحقق قصدي من خلاله ومن خلال عائلته". وفي الوقت نفسه، اسألوا الممثل الذي يؤدي دور أبرام: "ما هو شعورك؟" قد تسمعون عبارات مثل: "هذا ليس سهلًا لكنني أثق أن الله سيعتني بنا وسيحقق وعده" أو "لا بد أن لله غرضًا، لذلك سأطيعه". اسألوا المُمثِّلة التي تؤدي دور ساراي: "بماذا تشعرين؟" قد تسمعون عبارات مثل: "أنا لا أفهم تمامًا ما كان يفعله أبرام، لكنني سأتبع زوجي"، أو "أنا حزينة لأنني أترك عائلتي، لكن أبرام متحمس جدًا، لذلك لا بد أن هناك شيئًا رائعًا قادمًا من الله!" واصلوا التمثيل.</w:t>
      </w:r>
    </w:p>
    <w:p>
      <w:pPr>
        <w:bidi/>
      </w:pPr>
      <w:r>
        <w:rPr>
          <w:rtl/>
          <w:cs/>
          <w:lang w:val="ar_AE" w:bidi="ar_AE"/>
        </w:rPr>
      </w:r>
      <w:r>
        <w:rPr>
          <w:rtl/>
          <w:cs/>
          <w:lang w:val="ar_AE" w:bidi="ar_AE"/>
        </w:rPr>
        <w:t>المشاهد من الثاني إلى الخامس تُظهر أبرام وهو يسافر. ومن المهم أن تُظهروا أن ساراي ولوطًا كانا مع أبرام عندما يسافر، حتى وإن لم يُذكَرا. ومن المهم أيضًا أن تُظهر أين كانوا في كل مشهد.</w:t>
      </w:r>
    </w:p>
    <w:p>
      <w:pPr>
        <w:bidi/>
      </w:pPr>
      <w:r>
        <w:rPr>
          <w:rtl/>
          <w:cs/>
          <w:lang w:val="ar_AE" w:bidi="ar_AE"/>
        </w:rPr>
      </w:r>
      <w:r>
        <w:rPr>
          <w:rtl/>
          <w:cs/>
          <w:lang w:val="ar_AE" w:bidi="ar_AE"/>
        </w:rPr>
        <w:t>في المشهد الثاني، اجعل الممثلين الذين يؤدون أدوار أبرام وساراي ولوط يسافرون من مكان إلى آخر، ويمثلون الرحلة من حاران إلى كنعان. وينبغي أن يكون لديهم بعض الأشياء التي تشير إلى ممتلكاتهم، وبعض الأشخاص يجب أن يؤدوا دور عبيدهم. واحرصوا أن تُظهروا أنهم وصلوا إلى كنعان.</w:t>
      </w:r>
    </w:p>
    <w:p>
      <w:pPr>
        <w:bidi/>
      </w:pPr>
      <w:r>
        <w:rPr>
          <w:rtl/>
          <w:cs/>
          <w:lang w:val="ar_AE" w:bidi="ar_AE"/>
        </w:rPr>
      </w:r>
      <w:r>
        <w:rPr>
          <w:rtl/>
          <w:cs/>
          <w:lang w:val="ar_AE" w:bidi="ar_AE"/>
        </w:rPr>
        <w:t>في المشهد الثالث، ينبغي على أبرام ومجموعته أن يستمروا في السفر حتى يصلوا إلى بلوطة ممرا في شكيم. وقد يلعب بعض الناس دور الكنعانيين الذين يمرون بجانبهم وهم يسافرون، أو قد يقول أبرام شيئًا مثل: "لا بد أن هؤلاء كانوا الكنعانيين" بينما هم يسيرون. ثم سيصلون إلى شكيم. وسيظهر الله مرة أخرى ويعد بالأرض لنسل أبرام. ثم يجمع أبرام بعض الأحجار التي سيرتبها ليبنى مذبحًا.</w:t>
      </w:r>
    </w:p>
    <w:p>
      <w:pPr>
        <w:bidi/>
      </w:pPr>
      <w:r>
        <w:rPr>
          <w:rtl/>
          <w:cs/>
          <w:lang w:val="ar_AE" w:bidi="ar_AE"/>
        </w:rPr>
      </w:r>
      <w:r>
        <w:rPr>
          <w:rtl/>
          <w:cs/>
          <w:lang w:val="ar_AE" w:bidi="ar_AE"/>
        </w:rPr>
        <w:t>أوقفوا التمثيل: اسألوا الشخص الذي يؤدي دور أبرام: "ما هو شعورك؟" قد تسمعون عبارات مثل: "إذا وعد الله بهذه الأرض لنسلي، فهذا يعني أن الله سيعطينا ابننا حتى لو كانت زوجتي عاقرًا!" أو "أسبح الله على هذا الوعد الرائع!" واصلوا التمثيل.</w:t>
      </w:r>
    </w:p>
    <w:p>
      <w:pPr>
        <w:bidi/>
      </w:pPr>
      <w:r>
        <w:rPr>
          <w:rtl/>
          <w:cs/>
          <w:lang w:val="ar_AE" w:bidi="ar_AE"/>
        </w:rPr>
      </w:r>
      <w:r>
        <w:rPr>
          <w:rtl/>
          <w:cs/>
          <w:lang w:val="ar_AE" w:bidi="ar_AE"/>
        </w:rPr>
        <w:t>في المشهد الرابع، سيواصل أبرام ومجموعته سفره جنوبًا حتى يصلوا إلى منطقة جبلية بين بيت إيل وعاي. احرصوا على وضع بيت إيل إلى الغرب، وعاي إلى الشرق. وهناك ينصب أبرام خيمة ويبقى لفترة من الوقت. وهناك سيبنى أيضًا مذبحًا ويعبد الله.</w:t>
      </w:r>
    </w:p>
    <w:p>
      <w:pPr>
        <w:bidi/>
      </w:pPr>
      <w:r>
        <w:rPr>
          <w:rtl/>
          <w:cs/>
          <w:lang w:val="ar_AE" w:bidi="ar_AE"/>
        </w:rPr>
      </w:r>
      <w:r>
        <w:rPr>
          <w:rtl/>
          <w:cs/>
          <w:lang w:val="ar_AE" w:bidi="ar_AE"/>
        </w:rPr>
        <w:t>أوقفوا التمثيل: اسألوا الشخص الذي يؤدي دور أبرام: "ما هو شعورك؟" قد تسمعون عبارات مثل: "سأعبد الله من أجل وعده!" أو "إن الله حقًا يستحق عبادتنا!" واصلوا التمثيل.</w:t>
      </w:r>
    </w:p>
    <w:p>
      <w:pPr>
        <w:bidi/>
      </w:pPr>
      <w:r>
        <w:rPr>
          <w:rtl/>
          <w:cs/>
          <w:lang w:val="ar_AE" w:bidi="ar_AE"/>
        </w:rPr>
      </w:r>
      <w:r>
        <w:rPr>
          <w:rtl/>
          <w:cs/>
          <w:lang w:val="ar_AE" w:bidi="ar_AE"/>
        </w:rPr>
        <w:t>في المشهد الخامس، يسافر أبرام ومجموعته إلى النقب. احرصوا على أن تُظهروا النقب كمكان صحراوي. قد يقول أبرام ومجموعته شيئًا يصف الحر في المكان.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هذه القصة هي عن دعوة الله ووعده لأبرام، ورحلة أبرام من حاران إلى كنعان. في ذلك الوقت، كان أبرام لا يزال يعيش مع أبيه تارح في حاران. ويطيع أبرام الله ويترك حاران ليسافر إلى </w:t>
      </w:r>
      <w:r>
        <w:rPr>
          <w:b/>
          <w:rtl/>
          <w:cs/>
          <w:lang w:val="ar_AE" w:bidi="ar_AE"/>
        </w:rPr>
        <w:t>كنعان</w:t>
      </w:r>
      <w:r>
        <w:rPr>
          <w:rtl/>
          <w:cs/>
          <w:lang w:val="ar_AE" w:bidi="ar_AE"/>
        </w:rPr>
        <w:t xml:space="preserve">. وكنعان هي الأرض التي سُميت باسم حفيد نوح، كنعان. وهذه الأرض مهمة لأنها الأرض التي وعد الله أن يُعطيها لنسل أبرام. وستُعتبر أرض الموعد حتى سفر التثنية، ثم بعد ذلك، سيدعو بنو إسرائيل هذه الأرض أرض وطنهم. انظروا إلى قاموس الكلمات الرئيسية لمزيد من المعلومات عن </w:t>
      </w:r>
      <w:r>
        <w:rPr>
          <w:b/>
          <w:rtl/>
          <w:cs/>
          <w:lang w:val="ar_AE" w:bidi="ar_AE"/>
        </w:rPr>
        <w:t>كنعان</w:t>
      </w:r>
      <w:r>
        <w:rPr>
          <w:rtl/>
          <w:cs/>
          <w:lang w:val="ar_AE" w:bidi="ar_AE"/>
        </w:rPr>
        <w:t>.</w:t>
      </w:r>
    </w:p>
    <w:p>
      <w:pPr>
        <w:bidi/>
      </w:pPr>
      <w:r>
        <w:rPr>
          <w:rtl/>
          <w:cs/>
          <w:lang w:val="ar_AE" w:bidi="ar_AE"/>
        </w:rPr>
      </w:r>
      <w:r>
        <w:rPr>
          <w:rtl/>
          <w:cs/>
          <w:lang w:val="ar_AE" w:bidi="ar_AE"/>
        </w:rPr>
        <w:t xml:space="preserve">أولًا، يدعو الله أبرام ليغادر </w:t>
      </w:r>
      <w:r>
        <w:rPr>
          <w:b/>
          <w:rtl/>
          <w:cs/>
          <w:lang w:val="ar_AE" w:bidi="ar_AE"/>
        </w:rPr>
        <w:t>أمته</w:t>
      </w:r>
      <w:r>
        <w:rPr>
          <w:rtl/>
          <w:cs/>
          <w:lang w:val="ar_AE" w:bidi="ar_AE"/>
        </w:rPr>
        <w:t xml:space="preserve">. وتشير كلمة أمة إلى مكان أو إقليم تحكمه مجموعة من الناس. قد تراجعوا قاموس الكلمات الرئيسية للحصول على مزيد من المعلومات عن كلمة </w:t>
      </w:r>
      <w:r>
        <w:rPr>
          <w:b/>
          <w:rtl/>
          <w:cs/>
          <w:lang w:val="ar_AE" w:bidi="ar_AE"/>
        </w:rPr>
        <w:t>أمة</w:t>
      </w:r>
      <w:r>
        <w:rPr>
          <w:rtl/>
          <w:cs/>
          <w:lang w:val="ar_AE" w:bidi="ar_AE"/>
        </w:rPr>
        <w:t xml:space="preserve">. ثم قال الله إن أبرام يجب أن يترك أقاربه، وبيت أبيه. وبذلك، كان أبرام سيترك كل ما يضمن ويؤمِّن حياته. لكن الله وعد أنه </w:t>
      </w:r>
      <w:r>
        <w:rPr>
          <w:b/>
          <w:rtl/>
          <w:cs/>
          <w:lang w:val="ar_AE" w:bidi="ar_AE"/>
        </w:rPr>
        <w:t>سيبارك</w:t>
      </w:r>
      <w:r>
        <w:rPr>
          <w:rtl/>
          <w:cs/>
          <w:lang w:val="ar_AE" w:bidi="ar_AE"/>
        </w:rPr>
        <w:t xml:space="preserve"> أبرام. والبركة هي عندما يعطي الإنسان إحسانًا لشخص آخر. وفي الكتاب المُقدَّس، الله هو مصدر جميع البركات. وعندما يبارك الله شخصًا، فإن هذا يعني أنه راضٍ عن ذلك الشخص. ولذلك فهو يعد ويهب الأطفال والنجاح والحماية وحتى الثروة لذلك الشخص. وفي هذه القصة، يشمل وعد الله بالبركات إعطاء أبرام نسلًا كان سيصبح أمة عظيمة. وهو يشمل أيضًا منح أبرام كرامة عظيمة. والذين يباركون أبرام، فإن الله كان سيباركهم أيضًا. ونتيجة لذلك، سيصبح أبرام بركة للآخرين، وستتبارك جميع شعوب العالم من خلاله. وتشمل بركة الله أيضًا حماية أبرام حتى أن من يؤذون أبرام، فإن الله كان </w:t>
      </w:r>
      <w:r>
        <w:rPr>
          <w:b/>
          <w:rtl/>
          <w:cs/>
          <w:lang w:val="ar_AE" w:bidi="ar_AE"/>
        </w:rPr>
        <w:t>سيلعنهم</w:t>
      </w:r>
      <w:r>
        <w:rPr>
          <w:rtl/>
          <w:cs/>
          <w:lang w:val="ar_AE" w:bidi="ar_AE"/>
        </w:rPr>
        <w:t xml:space="preserve">. واللعنة هي عندما يريد شخص أن يَحدث شيء غير مرغوب لشخص آخر. وفي الكتاب المُقدَّس، عندما يلعن الله شخصًا، فهذا يعني أنه غير راضٍ عنه. لذا فهو يعاقبهم عن طريق لعنهم. وقد تشمل لعنة الله عدم القدرة على إنجاب أطفال، والمرض، والخسائر العسكرية، والأَسر. ولمزيد من المعلومات عن كلمتي </w:t>
      </w:r>
      <w:r>
        <w:rPr>
          <w:b/>
          <w:rtl/>
          <w:cs/>
          <w:lang w:val="ar_AE" w:bidi="ar_AE"/>
        </w:rPr>
        <w:t>يبارك</w:t>
      </w:r>
      <w:r>
        <w:rPr>
          <w:rtl/>
          <w:cs/>
          <w:lang w:val="ar_AE" w:bidi="ar_AE"/>
        </w:rPr>
        <w:t xml:space="preserve"> و</w:t>
      </w:r>
      <w:r>
        <w:rPr>
          <w:b/>
          <w:rtl/>
          <w:cs/>
          <w:lang w:val="ar_AE" w:bidi="ar_AE"/>
        </w:rPr>
        <w:t>يلعن</w:t>
      </w:r>
      <w:r>
        <w:rPr>
          <w:rtl/>
          <w:cs/>
          <w:lang w:val="ar_AE" w:bidi="ar_AE"/>
        </w:rPr>
        <w:t>، ارجعوا إلى قاموس الكلمات الرئيسية.</w:t>
      </w:r>
    </w:p>
    <w:p>
      <w:pPr>
        <w:bidi/>
      </w:pPr>
      <w:r>
        <w:rPr>
          <w:rtl/>
          <w:cs/>
          <w:lang w:val="ar_AE" w:bidi="ar_AE"/>
        </w:rPr>
      </w:r>
      <w:r>
        <w:rPr>
          <w:rtl/>
          <w:cs/>
          <w:lang w:val="ar_AE" w:bidi="ar_AE"/>
        </w:rPr>
        <w:t xml:space="preserve">وعندما وصلوا إلى كنعان، رأوا الكنعانيين الذين كانوا يعيشون في الأرض. وقد واصلوا السفر جنوبًا حتى وصلوا إلى </w:t>
      </w:r>
      <w:r>
        <w:rPr>
          <w:b/>
          <w:rtl/>
          <w:cs/>
          <w:lang w:val="ar_AE" w:bidi="ar_AE"/>
        </w:rPr>
        <w:t>بلوطات ممرَا العظيمة</w:t>
      </w:r>
      <w:r>
        <w:rPr>
          <w:rtl/>
          <w:cs/>
          <w:lang w:val="ar_AE" w:bidi="ar_AE"/>
        </w:rPr>
        <w:t>. وكانت بلوطات ممرَا العظيمة موقعًا معروفًا للتعليم والعبادة. وقد كانت المكان الذي علَّم فيه الكهنة الكنعانيون إخوتهم الكنعانيين عن عبادة آلهتهم. وقد عبدوا آلهتهم في ذلك المكان أيضًا. ولذلك كانت بلوطات ممرَا العظيمة مكانًا مقدسًا للكنعانيين. وفي هذا المكان كان الله سيظهر لأبرام مرة أخرى.</w:t>
      </w:r>
    </w:p>
    <w:p>
      <w:pPr>
        <w:bidi/>
      </w:pPr>
      <w:r>
        <w:rPr>
          <w:rtl/>
          <w:cs/>
          <w:lang w:val="ar_AE" w:bidi="ar_AE"/>
        </w:rPr>
      </w:r>
      <w:r>
        <w:rPr>
          <w:rtl/>
          <w:cs/>
          <w:lang w:val="ar_AE" w:bidi="ar_AE"/>
        </w:rPr>
        <w:t>توقَّفوا هنا واعرضوا مرة أخرى صورة لبلوطات ممرَا العظيمة.</w:t>
      </w:r>
    </w:p>
    <w:p>
      <w:pPr>
        <w:bidi/>
      </w:pPr>
      <w:r>
        <w:rPr>
          <w:rtl/>
          <w:cs/>
          <w:lang w:val="ar_AE" w:bidi="ar_AE"/>
        </w:rPr>
      </w:r>
      <w:r>
        <w:rPr>
          <w:rtl/>
          <w:cs/>
          <w:lang w:val="ar_AE" w:bidi="ar_AE"/>
        </w:rPr>
        <w:t xml:space="preserve">وعندما ظهر الله، وعد الله أن </w:t>
      </w:r>
      <w:r>
        <w:rPr>
          <w:b/>
          <w:rtl/>
          <w:cs/>
          <w:lang w:val="ar_AE" w:bidi="ar_AE"/>
        </w:rPr>
        <w:t>ذرية</w:t>
      </w:r>
      <w:r>
        <w:rPr>
          <w:rtl/>
          <w:cs/>
          <w:lang w:val="ar_AE" w:bidi="ar_AE"/>
        </w:rPr>
        <w:t xml:space="preserve"> أبرام كانت ستملك وستعيش في أرض كنعان. هنا، كلمة ذرية تعني النسل. ويبنى أبرام </w:t>
      </w:r>
      <w:r>
        <w:rPr>
          <w:b/>
          <w:rtl/>
          <w:cs/>
          <w:lang w:val="ar_AE" w:bidi="ar_AE"/>
        </w:rPr>
        <w:t>مذبحًا</w:t>
      </w:r>
      <w:r>
        <w:rPr>
          <w:rtl/>
          <w:cs/>
          <w:lang w:val="ar_AE" w:bidi="ar_AE"/>
        </w:rPr>
        <w:t xml:space="preserve"> لله في ذلك المكان. وكان المذبح يُصنع عادة من الأحجار التي كانت تُجمع، بحيث يمكن وضع شيء أو حيوان عليه. وكان يُستخدم للذبائح الطقسية. ولمزيد من المعلومات عن كلمة </w:t>
      </w:r>
      <w:r>
        <w:rPr>
          <w:b/>
          <w:rtl/>
          <w:cs/>
          <w:lang w:val="ar_AE" w:bidi="ar_AE"/>
        </w:rPr>
        <w:t>مذبح</w:t>
      </w:r>
      <w:r>
        <w:rPr>
          <w:rtl/>
          <w:cs/>
          <w:lang w:val="ar_AE" w:bidi="ar_AE"/>
        </w:rPr>
        <w:t>، انظروا إلى قاموس الكلمات الرئيسية.</w:t>
      </w:r>
    </w:p>
    <w:p>
      <w:pPr>
        <w:bidi/>
      </w:pPr>
      <w:r>
        <w:rPr>
          <w:rtl/>
          <w:cs/>
          <w:lang w:val="ar_AE" w:bidi="ar_AE"/>
        </w:rPr>
      </w:r>
      <w:r>
        <w:rPr>
          <w:rtl/>
          <w:cs/>
          <w:lang w:val="ar_AE" w:bidi="ar_AE"/>
        </w:rPr>
        <w:t>توقَّفوا هنا واعرضوا صورة المذبح مرة أخرى.</w:t>
      </w:r>
    </w:p>
    <w:p>
      <w:pPr>
        <w:bidi/>
      </w:pPr>
      <w:r>
        <w:rPr>
          <w:rtl/>
          <w:cs/>
          <w:lang w:val="ar_AE" w:bidi="ar_AE"/>
        </w:rPr>
      </w:r>
      <w:r>
        <w:rPr>
          <w:rtl/>
          <w:cs/>
          <w:lang w:val="ar_AE" w:bidi="ar_AE"/>
        </w:rPr>
        <w:t xml:space="preserve">وبعد بعض الوقت، واصل أبرام رحلته. ونصب </w:t>
      </w:r>
      <w:r>
        <w:rPr>
          <w:b/>
          <w:rtl/>
          <w:cs/>
          <w:lang w:val="ar_AE" w:bidi="ar_AE"/>
        </w:rPr>
        <w:t>خيمة</w:t>
      </w:r>
      <w:r>
        <w:rPr>
          <w:rtl/>
          <w:cs/>
          <w:lang w:val="ar_AE" w:bidi="ar_AE"/>
        </w:rPr>
        <w:t xml:space="preserve"> في الجبل بين بيت إيل التي كانت في الغرب وعاي التي كانت في الشرق. والخيمة كانت ملجأ أو مسكنًا مؤقتًا مصنوعًا من القماش المنسوج أو جلود الحيوان. وكان نصب الخيمة هو عندما يستخدم شخص أعمدة خشبية لدعم القماش حتى يثبت ممتدًا ويسمح لعدد قليل من الناس بالبقاء داخلها. وفي تلك الأرض الجبلية، بنى أبرام مذبحًا أيضًا </w:t>
      </w:r>
      <w:r>
        <w:rPr>
          <w:b/>
          <w:rtl/>
          <w:cs/>
          <w:lang w:val="ar_AE" w:bidi="ar_AE"/>
        </w:rPr>
        <w:t>ودعا باسم الله</w:t>
      </w:r>
      <w:r>
        <w:rPr>
          <w:rtl/>
          <w:cs/>
          <w:lang w:val="ar_AE" w:bidi="ar_AE"/>
        </w:rPr>
        <w:t xml:space="preserve">. وأن يدعو باسم الله هو طريقة أخرى لأن يقول أنه "يعبد". وهذا يعني أن أبرام كان يعبد الله في ذلك المكان. تذكّروا أن اسم الله المستخدم في هذه القصة هو الرب </w:t>
      </w:r>
      <w:r>
        <w:rPr>
          <w:b/>
          <w:rtl/>
          <w:cs/>
          <w:lang w:val="ar_AE" w:bidi="ar_AE"/>
        </w:rPr>
        <w:t>يهوه</w:t>
      </w:r>
      <w:r>
        <w:rPr>
          <w:rtl/>
          <w:cs/>
          <w:lang w:val="ar_AE" w:bidi="ar_AE"/>
        </w:rPr>
        <w:t xml:space="preserve">، وهو الاسم الشخصي لله. وعلى فريقكم أن يُترجِم هذا الاسم بالطريقة نفسها التي استخدمتموها في القصص الأخرى، وأن يتذكر أن كلمة </w:t>
      </w:r>
      <w:r>
        <w:rPr>
          <w:b/>
          <w:rtl/>
          <w:cs/>
          <w:lang w:val="ar_AE" w:bidi="ar_AE"/>
        </w:rPr>
        <w:t>يهوه</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12:10–20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12: 10–20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هذه القصة هي عن سَفر أبرام إلى مصر. كانت القصة السابقة تروي كيف دعا الله أبرام من حاران ليذهب إلى كنعان. ومع دعوة الله هذه، كان هناك وعده بأن يبارك أبرام ونسله. وقد أطاع أبرام الله وذهب إلى كنعان. وأخذ معه ساراي ولوط، وجميع ممتلكاتهم، وعبيدهم. وقد سافروا عبر الأرض إلى الجزء الجنوبي من كنعان، إلى المنطقة الصحراوية التي تُدعى النقب. وفي القصة الحالية، يسافر أبرام إلى مصر. وكان سبب ذلك المجاعة في أرض كنعان. ومع أنهم لم يُذكَروا، إلا أن أبرام كان يسافر مع عائلته التي تشمل ساراي ولوط، وعبيدهم، وجميع ممتلكاتهم.</w:t>
      </w:r>
    </w:p>
    <w:p>
      <w:pPr>
        <w:bidi/>
      </w:pPr>
      <w:r>
        <w:rPr>
          <w:rtl/>
          <w:cs/>
          <w:lang w:val="ar_AE" w:bidi="ar_AE"/>
        </w:rPr>
      </w:r>
      <w:r>
        <w:rPr>
          <w:rtl/>
          <w:cs/>
          <w:lang w:val="ar_AE" w:bidi="ar_AE"/>
        </w:rPr>
        <w:t xml:space="preserve">تبدأ القصة بعبارة "الآن" التي تُظهر أن هذه قصة جديدة. ثم يتبع ذلك معلومات مهمة من شأنها أن تحرك القصة. وتقول "وحدث جوع في الأرض". والمجاعة هي حالة لا يوجد فيها ما يكفي من الطعام للجميع لفترة طويلة. ونتيجة لذلك، يمرض الناس ويموتون بسبب الجوع. وتشير الأرض المذكورة هنا إلى أرض كنعان. ويقال إنه بسبب أن المجاعة كانت شديدة، ولم يكن هناك ما يؤكَل في كنعان، سافر أبرام إلى مصر ليعيش هناك لفترة من الوقت. ومصر هي دولة تقع جنوب كنعان. </w:t>
      </w:r>
    </w:p>
    <w:p>
      <w:pPr>
        <w:bidi/>
      </w:pPr>
      <w:r>
        <w:rPr>
          <w:rtl/>
          <w:cs/>
          <w:lang w:val="ar_AE" w:bidi="ar_AE"/>
        </w:rPr>
      </w:r>
      <w:r>
        <w:rPr>
          <w:rtl/>
          <w:cs/>
          <w:lang w:val="ar_AE" w:bidi="ar_AE"/>
        </w:rPr>
        <w:t>توقَّفوا واعرضوا الطريق من كنعان إلى مصر. وكان لمصر تربة خصبة بسبب نهرها. وكان النهر يوفر ما يكفي من المياه للتربة حتى صار من الممكن تنمية المحاصيل والزراعة ورعي الماشية.</w:t>
      </w:r>
    </w:p>
    <w:p>
      <w:pPr>
        <w:bidi/>
      </w:pPr>
      <w:r>
        <w:rPr>
          <w:rtl/>
          <w:cs/>
          <w:lang w:val="ar_AE" w:bidi="ar_AE"/>
        </w:rPr>
      </w:r>
      <w:r>
        <w:rPr>
          <w:rtl/>
          <w:cs/>
          <w:lang w:val="ar_AE" w:bidi="ar_AE"/>
        </w:rPr>
        <w:t>وقبل أن يصل أبرام وعائلته إلى مصر، تحدَّث أبرام إلى زوجته ساراي. ثم قال أبرام إنه يعرف أن ساراي كانت امرأة جميلة. ما يقصده أبرام هنا هو أنه يعرف أن المصريين سيجدون ساراي جذابة. وقال أبرام أيضًا إنه إذا عرف المصريون أن ساراي الجميلة كانت زوجته، فإنهم سيقتلونه، لكنهم سيتركون ساراي تعيش. ومن غير الواضح لماذا اعتقد أبرام أن هذا قد يحدث له. لكنه من الواضح أنه كان خائفًا حقًا على حياته. لذلك قال أبرام إن ساراي ينبغي أن تُخبر المصريين أنها فقط أخت أبرام. وسينكشف لاحقًا أن ساراي هي، في الحقيقة، الأخت الصغرى لأبرام، لأن ساراي كانت أصغر بعشر سنوات. وكان لهما أبٌ واحد، تارح، لكن من أمَّين مختلفتين. لكن هنا، يريد أبرام من المصريين أن يصدقوا أن ساراي لم تكن زوجته، وأن ساراي كانت أخته فقط. واعتقد أبرام أنه إذا عرف المصريون أنه شقيق ساراي، فإنهم سيرغبون في إسعاد ساراي. لذلك سيعامله المصريون بلطف ويسمحون له بأن يعيش في سلام.</w:t>
      </w:r>
    </w:p>
    <w:p>
      <w:pPr>
        <w:bidi/>
      </w:pPr>
      <w:r>
        <w:rPr>
          <w:rtl/>
          <w:cs/>
          <w:lang w:val="ar_AE" w:bidi="ar_AE"/>
        </w:rPr>
      </w:r>
      <w:r>
        <w:rPr>
          <w:rtl/>
          <w:cs/>
          <w:lang w:val="ar_AE" w:bidi="ar_AE"/>
        </w:rPr>
        <w:t>وبعد بعض الوقت، وصل أبرام وعائلته إلى مصر. وعندما جاء أبرام إلى مصر، رأى المصريون أن ساراي كانت امرأة جميلة للغاية. وتمامًا كما قال أبرام، فإن المصريين وجدوا ساراي جذابةً للغاية. وقد رأى رؤساء فرعون أيضًا ساراي. لم يكن فرعون اسمًا، بل لقبًا يشير إلى ملك مصر. وتشير الكلمة "رؤساء فرعون" أو "أمراء فرعون" إلى القادة الذين خدموا تحت فرعون. وقد مدح رؤساء فرعون ساراي لدى فرعون. وكلمة "مدح" هي كلمة مهمة في جميع أنحاء الكتاب المُقدَّس. وهي تعني تكريم شخص ما عن طريق التحدث عنه بشكل فيه تبجيل وإكرام. وفي هذه القصة، فإن هذا يعني أن رؤساء فرعون أخبروا فرعون عن جمال ساراي. لذلك أمر فرعون عبيده أن يحضروا ساراي إليه. وبيت فرعون هو المكان الذي يعيش فيه فرعون وعائلته.</w:t>
      </w:r>
    </w:p>
    <w:p>
      <w:pPr>
        <w:bidi/>
      </w:pPr>
      <w:r>
        <w:rPr>
          <w:rtl/>
          <w:cs/>
          <w:lang w:val="ar_AE" w:bidi="ar_AE"/>
        </w:rPr>
      </w:r>
      <w:r>
        <w:rPr>
          <w:rtl/>
          <w:cs/>
          <w:lang w:val="ar_AE" w:bidi="ar_AE"/>
        </w:rPr>
        <w:t>توقَّفوا واعرضوا صورة لقصر فرعون قديم.</w:t>
      </w:r>
    </w:p>
    <w:p>
      <w:pPr>
        <w:bidi/>
      </w:pPr>
      <w:r>
        <w:rPr>
          <w:rtl/>
          <w:cs/>
          <w:lang w:val="ar_AE" w:bidi="ar_AE"/>
        </w:rPr>
      </w:r>
      <w:r>
        <w:rPr>
          <w:rtl/>
          <w:cs/>
          <w:lang w:val="ar_AE" w:bidi="ar_AE"/>
        </w:rPr>
        <w:t>وهذا يعني أنه بعد سماع التقرير عن ساراي الجميلة، أراد فرعون أن يأخذ ساراي زوجة له. لذلك أحضر رؤساء فرعون ساراي إلى بيت فرعون، وتزوج فرعون من ساراي. وقد اعتقد أن أبرام هو أخو ساراي، لذلك تعامل فرعون مع أبرام بلطف، لكي يُسعد ساراي. ونتيجة لذلك، حصل أبرام على خراف وثيران وحمير وجمال وكذلك عبيد وإماء.</w:t>
      </w:r>
    </w:p>
    <w:p>
      <w:pPr>
        <w:bidi/>
      </w:pPr>
      <w:r>
        <w:rPr>
          <w:rtl/>
          <w:cs/>
          <w:lang w:val="ar_AE" w:bidi="ar_AE"/>
        </w:rPr>
      </w:r>
      <w:r>
        <w:rPr>
          <w:rtl/>
          <w:cs/>
          <w:lang w:val="ar_AE" w:bidi="ar_AE"/>
        </w:rPr>
        <w:t>توقَّفوا واعرضوا صورة لخروف وثور وحمير وجِمال. والعبد/الجارية هو شخص يعيش في بيت سيده نفسه ليخدم احتياجات عائلة سيده. العبد ذكر والجارية أنثى.</w:t>
      </w:r>
    </w:p>
    <w:p>
      <w:pPr>
        <w:bidi/>
      </w:pPr>
      <w:r>
        <w:rPr>
          <w:rtl/>
          <w:cs/>
          <w:lang w:val="ar_AE" w:bidi="ar_AE"/>
        </w:rPr>
      </w:r>
      <w:r>
        <w:rPr>
          <w:rtl/>
          <w:cs/>
          <w:lang w:val="ar_AE" w:bidi="ar_AE"/>
        </w:rPr>
        <w:t>لكن الله عاقب فرعون وأهل بيته بضربات بسبب ساراي زوجة أبرام. والضربة هي مصطلح عام يمكن أن يشير إما إلى مرض أو كارثة. وفي هذا المشهد، من غير الواضح ما الضربات التي أصابت فرعون وعائلته. لكن ما هو مؤكد هو أن الله عاقب فرعون لأنه أخذ زوجة أبرام. في هذه المرحلة، تذكّروا أنه في القصة السابقة، وعد الله بأنه سيعاقب بلعنة من يؤذي أبرام. وهنا، يلعن الله فرعون بالضربات ليعاقبه وأهل بيته بسبب أخذهم زوجة أبرام. كانت ساراي جزءًا من أسرة فرعون في هذه المرحلة، لكن القصة تشير إلى أن ساراي لم تكن من بين الذين تضرروا بالضربات. ومع أنه لم يُذكَر، إلا أن ساراي ربما كانت هي التي طلبت من فرعون أن يطلب من أبرام أن يشرح سبب حدوث هذه الضربات لهم. لذا دعا فرعون إبرام. فأمر فرعون رجاله أن يحضروا أبرام إليه. فجاء أبرام إلى فرعون. وربما طلب فرعون من أبرام أن يشرح هذه الضربات. وردًا على ذلك، ربما اعترف أبرام أخيرًا لفرعون أن ساراي كانت زوجته، وأن الله كان يعاقب فرعون وأهل بيته بسبب أخذه زوجته. ثم سأل فرعون أبرام: "ماذا فعلت بي؟ لماذا لم تخبرني أنها زوجتك؟ لماذا قلت: "هي أختي"، حتى أخذتها أنا لتكون زوجة لي؟" وهذه الأسئلة هي أسئلة بلاغية. والأسئلة البلاغية هي الأسئلة التي يتم طرحها لتوضيح نقطة ما وليس بغرض الحصول على إجابة. وقد استخدم فرعون هذه الأسئلة ليُظهر أنه منزعج لأن أبرام خدعه. وفي هذه الحالة، ما قصده فرعون هو أنه: "ما كان يجب أن تفعل هذا بي. وما كان ينبغي أن تخبرني أنها أختك. بل كان يجب أن تخبرني أنها زوجتك".</w:t>
      </w:r>
    </w:p>
    <w:p>
      <w:pPr>
        <w:bidi/>
      </w:pPr>
      <w:r>
        <w:rPr>
          <w:rtl/>
          <w:cs/>
          <w:lang w:val="ar_AE" w:bidi="ar_AE"/>
        </w:rPr>
      </w:r>
      <w:r>
        <w:rPr>
          <w:rtl/>
          <w:cs/>
          <w:lang w:val="ar_AE" w:bidi="ar_AE"/>
        </w:rPr>
        <w:t>توقفوا وناقشوا الأسئلة التالية:</w:t>
      </w:r>
    </w:p>
    <w:p>
      <w:pPr>
        <w:bidi/>
      </w:pPr>
      <w:r>
        <w:rPr>
          <w:rtl/>
          <w:cs/>
          <w:lang w:val="ar_AE" w:bidi="ar_AE"/>
        </w:rPr>
      </w:r>
      <w:r>
        <w:rPr>
          <w:rtl/>
          <w:cs/>
          <w:lang w:val="ar_AE" w:bidi="ar_AE"/>
        </w:rPr>
        <w:t>يختم فرعون حديثه بالقول: "والآن هذه امرأتك، فخذها واذهب". والطريقة التي أنهى بها فرعون حديثه تشير إلى أنه كان منزعجًا من خداع أبرام له. ولهذا السبب، أعاد فرعون ساراي إلى أبرام، مما يوحي بأن ساراي كانت على مقربة أيضًا، عندما كان فرعون يتحدث إلى أبرام. وبعد أن قال هذا، قرر فرعون أن على أبرام وعائلته أن يغادروا مصر. وأمر فرعون أيضًا رجاله أن يتأكدوا من مغادرة أبرام وعائلته من مصر.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تصوّر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يذهب أبرام من كنعان إلى مصر.</w:t>
      </w:r>
    </w:p>
    <w:p>
      <w:pPr>
        <w:bidi/>
      </w:pPr>
      <w:r>
        <w:rPr>
          <w:rtl/>
          <w:cs/>
          <w:lang w:val="ar_AE" w:bidi="ar_AE"/>
        </w:rPr>
      </w:r>
      <w:r>
        <w:rPr>
          <w:b/>
          <w:rtl/>
          <w:cs/>
          <w:lang w:val="ar_AE" w:bidi="ar_AE"/>
        </w:rPr>
        <w:t>المشهد الثاني:</w:t>
      </w:r>
      <w:r>
        <w:rPr>
          <w:rtl/>
          <w:cs/>
          <w:lang w:val="ar_AE" w:bidi="ar_AE"/>
        </w:rPr>
        <w:t xml:space="preserve"> عندما كان أبرام على وشك دخول مصر، تحدث إلى ساراي عن خداع المصريين بخصوص طبيعة علاقتهم الحقيقية. كان أبرام خائفًا أنه بسبب كوْن ساراي جميلة، قد يخطط المصريون لقتله إذا علم المصريون أن ساراي كانت زوجته. لذلك قال أبرام إن ساراي ينبغي أن تُخبر المصريين أنها فقط أخت أبرام. وقد قال أبرام هذا لكي لا يقتله المصريون ويتركوه يعيش بسلام في مصر.</w:t>
      </w:r>
    </w:p>
    <w:p>
      <w:pPr>
        <w:bidi/>
      </w:pPr>
      <w:r>
        <w:rPr>
          <w:rtl/>
          <w:cs/>
          <w:lang w:val="ar_AE" w:bidi="ar_AE"/>
        </w:rPr>
      </w:r>
      <w:r>
        <w:rPr>
          <w:b/>
          <w:rtl/>
          <w:cs/>
          <w:lang w:val="ar_AE" w:bidi="ar_AE"/>
        </w:rPr>
        <w:t>المشهد الثالث:</w:t>
      </w:r>
      <w:r>
        <w:rPr>
          <w:rtl/>
          <w:cs/>
          <w:lang w:val="ar_AE" w:bidi="ar_AE"/>
        </w:rPr>
        <w:t xml:space="preserve"> عندما دخل أبرام مصر، رأى المصريون أن ساراي كانت جميلة للغاية. وقد رأى رؤساء فرعون أيضًا جمال ساراي. فمدحوها لدى فرعون، وأحضروا ساراي إلى بيت فرعون لتكون زوجة لفرعون. لقد اعتقد فرعون أن ساراي هي أخت أبرام، فأعطى أبرام عطايا من المواشي والعبيد. </w:t>
      </w:r>
    </w:p>
    <w:p>
      <w:pPr>
        <w:bidi/>
      </w:pPr>
      <w:r>
        <w:rPr>
          <w:rtl/>
          <w:cs/>
          <w:lang w:val="ar_AE" w:bidi="ar_AE"/>
        </w:rPr>
      </w:r>
      <w:r>
        <w:rPr>
          <w:b/>
          <w:rtl/>
          <w:cs/>
          <w:lang w:val="ar_AE" w:bidi="ar_AE"/>
        </w:rPr>
        <w:t>المشهد الرابع:</w:t>
      </w:r>
      <w:r>
        <w:rPr>
          <w:rtl/>
          <w:cs/>
          <w:lang w:val="ar_AE" w:bidi="ar_AE"/>
        </w:rPr>
        <w:t xml:space="preserve"> يعاقب الله فرعون وأهل بيته بضرباتٍ عظيمة. وهذا لأن فرعون كان قد أخذ ساراي زوجة أبرام. وعندما أدرك فرعون هذا، أمر رجاله أن يحضروا أبرام إليه. وعندما أُحضر أبرام إلى فرعون، طرح عليه فرعون بعض الأسئلة البلاغية ليُعبِّر عن انزعاجه من خداع أبرام له. وقرر فرعون أن يُعيد ساراي إلى أبرام ويجعلهم يغادرون مصر.</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رؤساء فرعون</w:t>
      </w:r>
    </w:p>
    <w:p>
      <w:pPr>
        <w:pStyle w:val="ListBullet"/>
        <w:bidi/>
        <w:spacing w:line="240" w:lineRule="auto"/>
        <w:ind w:left="720"/>
      </w:pPr>
      <w:r>
        <w:rPr>
          <w:rtl/>
          <w:cs/>
          <w:lang w:val="ar_AE" w:bidi="ar_AE"/>
        </w:rPr>
      </w:r>
      <w:r>
        <w:rPr>
          <w:rtl/>
          <w:cs/>
          <w:lang w:val="ar_AE" w:bidi="ar_AE"/>
        </w:rPr>
        <w:t>رجال فرعون</w:t>
      </w:r>
    </w:p>
    <w:p>
      <w:pPr>
        <w:pStyle w:val="ListBullet"/>
        <w:bidi/>
        <w:spacing w:line="240" w:lineRule="auto"/>
        <w:ind w:left="720"/>
      </w:pPr>
      <w:r>
        <w:rPr>
          <w:rtl/>
          <w:cs/>
          <w:lang w:val="ar_AE" w:bidi="ar_AE"/>
        </w:rPr>
      </w:r>
      <w:r>
        <w:rPr>
          <w:rtl/>
          <w:cs/>
          <w:lang w:val="ar_AE" w:bidi="ar_AE"/>
        </w:rPr>
        <w:t>عبيد أبرام الجدد</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من المهم أن نتذكّر أنه برغم أنه لم يُذكَر هذا في القصة، إلا أن أبرام كان قد سافر إلى مصر مع عائلته. وكانت عائلته تضم ساراي ولوط، والعبيد الذين اشتراهم في حاران، وجميع ممتلكاته التي كانت على الأرجح تشمل المواشي مثل الخراف والأبقار والثيران. وكان أبرام وساراي شيخين. كان أبرام ابن 75 سنة عندما غادر حاران ليذهب إلى كنعان. وساراي، كما سيُعلن لاحقًا، هي أصغر بعشر سنوات من أبرام.</w:t>
      </w:r>
    </w:p>
    <w:p>
      <w:pPr>
        <w:bidi/>
      </w:pPr>
      <w:r>
        <w:rPr>
          <w:rtl/>
          <w:cs/>
          <w:lang w:val="ar_AE" w:bidi="ar_AE"/>
        </w:rPr>
      </w:r>
      <w:r>
        <w:rPr>
          <w:rtl/>
          <w:cs/>
          <w:lang w:val="ar_AE" w:bidi="ar_AE"/>
        </w:rPr>
        <w:t>في المشهد الأول، سيسافر أبرام وعائلته جنوبًا من كنعان إلى مصر.</w:t>
      </w:r>
    </w:p>
    <w:p>
      <w:pPr>
        <w:bidi/>
      </w:pPr>
      <w:r>
        <w:rPr>
          <w:rtl/>
          <w:cs/>
          <w:lang w:val="ar_AE" w:bidi="ar_AE"/>
        </w:rPr>
      </w:r>
      <w:r>
        <w:rPr>
          <w:rtl/>
          <w:cs/>
          <w:lang w:val="ar_AE" w:bidi="ar_AE"/>
        </w:rPr>
        <w:t>توقَّفوا واعرضوا خريطة الطريق من كنعان إلى مصر.</w:t>
      </w:r>
    </w:p>
    <w:p>
      <w:pPr>
        <w:bidi/>
      </w:pPr>
      <w:r>
        <w:rPr>
          <w:rtl/>
          <w:cs/>
          <w:lang w:val="ar_AE" w:bidi="ar_AE"/>
        </w:rPr>
      </w:r>
      <w:r>
        <w:rPr>
          <w:rtl/>
          <w:cs/>
          <w:lang w:val="ar_AE" w:bidi="ar_AE"/>
        </w:rPr>
        <w:t>في المشهد الثاني، بينما كان أبرام وعائلته على وشك دخول مصر، سيتحدث أبرام إلى ساراي. وفي اللغة العبرية، يبدأ حديث أبرام بتعبير يُستخدم عادةً لتقديم خطاب مهم. والغرض هو أن يلفت انتباه المستمِع حتى ينصت إليه بعناية.</w:t>
      </w:r>
    </w:p>
    <w:p>
      <w:pPr>
        <w:bidi/>
      </w:pPr>
      <w:r>
        <w:rPr>
          <w:rtl/>
          <w:cs/>
          <w:lang w:val="ar_AE" w:bidi="ar_AE"/>
        </w:rPr>
      </w:r>
      <w:r>
        <w:rPr>
          <w:rtl/>
          <w:cs/>
          <w:lang w:val="ar_AE" w:bidi="ar_AE"/>
        </w:rPr>
        <w:t>توقَّفوا وناقشوا هذا السؤال: كيف يبدأ شخص في ثقافتكم عادةً خطابه إذا كان يريد من الشخص الآخر أن يستمع إليه بعناية؟ قد يساعدك التفكير في هذا الأمر في اتخاذ قرار بشأن أفضل طريقة لترجمة هذه الكلمة العبرية.</w:t>
      </w:r>
    </w:p>
    <w:p>
      <w:pPr>
        <w:bidi/>
      </w:pPr>
      <w:r>
        <w:rPr>
          <w:rtl/>
          <w:cs/>
          <w:lang w:val="ar_AE" w:bidi="ar_AE"/>
        </w:rPr>
      </w:r>
      <w:r>
        <w:rPr>
          <w:rtl/>
          <w:cs/>
          <w:lang w:val="ar_AE" w:bidi="ar_AE"/>
        </w:rPr>
        <w:t>وبينما يتحدث أبرام عن جمال ساراي، قد يتم تصوير أبرام على أنه معجب بساراي.</w:t>
      </w:r>
    </w:p>
    <w:p>
      <w:pPr>
        <w:bidi/>
      </w:pPr>
      <w:r>
        <w:rPr>
          <w:rtl/>
          <w:cs/>
          <w:lang w:val="ar_AE" w:bidi="ar_AE"/>
        </w:rPr>
      </w:r>
      <w:r>
        <w:rPr>
          <w:rtl/>
          <w:cs/>
          <w:lang w:val="ar_AE" w:bidi="ar_AE"/>
        </w:rPr>
        <w:t>قد يكون من المفيد مناقشة كيف يُظهر الزوج إعجابًا بزوجته في ثقافتكم.</w:t>
      </w:r>
    </w:p>
    <w:p>
      <w:pPr>
        <w:bidi/>
      </w:pPr>
      <w:r>
        <w:rPr>
          <w:rtl/>
          <w:cs/>
          <w:lang w:val="ar_AE" w:bidi="ar_AE"/>
        </w:rPr>
      </w:r>
      <w:r>
        <w:rPr>
          <w:rtl/>
          <w:cs/>
          <w:lang w:val="ar_AE" w:bidi="ar_AE"/>
        </w:rPr>
        <w:t>ثم يتغير تعبير أبرام ونبرته عندما يعطي تعليمات لساراي حول خداع المصريين. فبسبب الخوف على حياته، طلب أبرام من ساراي أن تُخبر المصريين أنها فقط أخت أبرام، حتى لا يقتله المصريون ولكي يعاملوه جيدًا من أجلها. ستستمع ساراي بهدوء بينما يتحدث أبرام.</w:t>
      </w:r>
    </w:p>
    <w:p>
      <w:pPr>
        <w:bidi/>
      </w:pPr>
      <w:r>
        <w:rPr>
          <w:rtl/>
          <w:cs/>
          <w:lang w:val="ar_AE" w:bidi="ar_AE"/>
        </w:rPr>
      </w:r>
      <w:r>
        <w:rPr>
          <w:rtl/>
          <w:cs/>
          <w:lang w:val="ar_AE" w:bidi="ar_AE"/>
        </w:rPr>
        <w:t>في المشهد الثالث، يدخل أبرام وعائلته مصر. وبينما كانوا يسيرون في مصر، يتعجَّب المصريون من جمال ساراي. وسيرى رؤساء فرعون، الذين كانوا هناك أيضًا، جمال ساراي. ومن المهم أن نُظهِر أن كل من المصريين ورؤساء فرعون كان لديهم تعبيرات تُظهر أنهم معجبون بجمال ساراي. ثم يقوم رؤساء فرعون بإخبار فرعون عن جمال ساراي ووصولها إلى مصر. فيأمر فرعون رؤسائه أن يحضروا ساراي إلى بيته حتى يتخذ ساراي زوجة له.</w:t>
      </w:r>
    </w:p>
    <w:p>
      <w:pPr>
        <w:bidi/>
      </w:pPr>
      <w:r>
        <w:rPr>
          <w:rtl/>
          <w:cs/>
          <w:lang w:val="ar_AE" w:bidi="ar_AE"/>
        </w:rPr>
      </w:r>
      <w:r>
        <w:rPr>
          <w:rtl/>
          <w:cs/>
          <w:lang w:val="ar_AE" w:bidi="ar_AE"/>
        </w:rPr>
        <w:t>توقَّفوا واعرضوا صورة لقصر فرعون قديم.</w:t>
      </w:r>
    </w:p>
    <w:p>
      <w:pPr>
        <w:bidi/>
      </w:pPr>
      <w:r>
        <w:rPr>
          <w:rtl/>
          <w:cs/>
          <w:lang w:val="ar_AE" w:bidi="ar_AE"/>
        </w:rPr>
      </w:r>
      <w:r>
        <w:rPr>
          <w:rtl/>
          <w:cs/>
          <w:lang w:val="ar_AE" w:bidi="ar_AE"/>
        </w:rPr>
        <w:t>عند لقاء ساراي، ربما سألها فرعون ما هي قرابتها لأبرام. وربما أجابت ساراي فرعون بأنها فقط أخت أبرام. ولأن فرعون كان يعتقد أن ساراي لم تكن متزوجة، اتخذ ساراي زوجة له. ثم يُعطي فرعون مواشي وعبيد لأبرام كهدايا إكرامًا لزوجته الجديدة.</w:t>
      </w:r>
    </w:p>
    <w:p>
      <w:pPr>
        <w:bidi/>
      </w:pPr>
      <w:r>
        <w:rPr>
          <w:rtl/>
          <w:cs/>
          <w:lang w:val="ar_AE" w:bidi="ar_AE"/>
        </w:rPr>
      </w:r>
      <w:r>
        <w:rPr>
          <w:rtl/>
          <w:cs/>
          <w:lang w:val="ar_AE" w:bidi="ar_AE"/>
        </w:rPr>
        <w:t>توقَّفوا واعرضوا صورة لخروف وثور وحمير، وجِمال. إذا لم يكن لديكم بعض أو كل هذه الحيوانات في ثقافتكم، فقد يكون من المفيد مناقشة الحيوانات البديلة التي يمكن استخدامها لهذا المشهد.</w:t>
      </w:r>
    </w:p>
    <w:p>
      <w:pPr>
        <w:bidi/>
      </w:pPr>
      <w:r>
        <w:rPr>
          <w:rtl/>
          <w:cs/>
          <w:lang w:val="ar_AE" w:bidi="ar_AE"/>
        </w:rPr>
      </w:r>
      <w:r>
        <w:rPr>
          <w:rtl/>
          <w:cs/>
          <w:lang w:val="ar_AE" w:bidi="ar_AE"/>
        </w:rPr>
        <w:t>يبقى أبرام صامتًا طوال هذا المشهد.</w:t>
      </w:r>
    </w:p>
    <w:p>
      <w:pPr>
        <w:bidi/>
      </w:pPr>
      <w:r>
        <w:rPr>
          <w:rtl/>
          <w:cs/>
          <w:lang w:val="ar_AE" w:bidi="ar_AE"/>
        </w:rPr>
      </w:r>
      <w:r>
        <w:rPr>
          <w:rtl/>
          <w:cs/>
          <w:lang w:val="ar_AE" w:bidi="ar_AE"/>
        </w:rPr>
        <w:t>في المشهد الرابع، يضرب الله فرعون وأهل بيته بضربات عظيمة. لم يتحدث الله هنا، ولكن قد يُرى وهو يتكلم أو يقوم بحركة من شأنها أن تسبب مرض فرعون وأهل بيته فجأة. وعلى الرغم من أن ساراي كانت جزءًا من بيت فرعون في ذلك الوقت، إلا أن ساراي ربما لم تكن قد أصيبت بهذه الضربات. لذلك قد تُشاهد ساراي وهي تتحدث مع فرعون ليطلب من أبرام أن يشرح عقاب الله له. فأمر فرعون رجاله أن يحضروا أبرام إليه. وعندما يأتي أبرام، قد يُصور أبرام على أنه يشرح الحقيقة لفرعون. وعندما يدرك فرعون الحقيقة، يسأل فرعون أبرام أسئلة بلاغية أو أسئلة لا تنتظر إجابة. ومن المهم أن يظهر أن فرعون أصبح منزعجًا عندما تحدث إلى أبرام. ثم يقرر فرعون أن يُعيد ساراي إلى أبرام ويأمرهم أن يغادروا مصر. كما يأمر فرعون رجاله أن يتأكدوا من أن أبرام يغادر مصر على الفور مع عائلته وجميع ممتلكاته.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رؤساء فرعون</w:t>
      </w:r>
    </w:p>
    <w:p>
      <w:pPr>
        <w:pStyle w:val="ListBullet"/>
        <w:bidi/>
        <w:spacing w:line="240" w:lineRule="auto"/>
        <w:ind w:left="720"/>
      </w:pPr>
      <w:r>
        <w:rPr>
          <w:rtl/>
          <w:cs/>
          <w:lang w:val="ar_AE" w:bidi="ar_AE"/>
        </w:rPr>
      </w:r>
      <w:r>
        <w:rPr>
          <w:rtl/>
          <w:cs/>
          <w:lang w:val="ar_AE" w:bidi="ar_AE"/>
        </w:rPr>
        <w:t>رجال فرعون</w:t>
      </w:r>
    </w:p>
    <w:p>
      <w:pPr>
        <w:pStyle w:val="ListBullet"/>
        <w:bidi/>
        <w:spacing w:line="240" w:lineRule="auto"/>
        <w:ind w:left="720"/>
      </w:pPr>
      <w:r>
        <w:rPr>
          <w:rtl/>
          <w:cs/>
          <w:lang w:val="ar_AE" w:bidi="ar_AE"/>
        </w:rPr>
      </w:r>
      <w:r>
        <w:rPr>
          <w:rtl/>
          <w:cs/>
          <w:lang w:val="ar_AE" w:bidi="ar_AE"/>
        </w:rPr>
        <w:t>عبيد أبرام الجدد</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من المهم أن نتذكّر أنه على الرغم من أنه لم يُذكَر في القصة، إلا أن أبرام كان قد سافر إلى مصر مع عائلته. وكانت عائلته تضم ساراي ولوط، والعبيد الذين اشتراهم في حاران، وجميع ممتلكاته التي كانت على الأرجح تشمل المواشي مثل الخراف والأبقار والثيران. وكان أبرام وساراي شيخين.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اجعل الفريق يُظهر أن أبرام وعائلته يسافرون إلى مصر مع جميع ممتلكاتهم وعبيدهم. وبينما يسير أبرام وعائلته نحو مصر:</w:t>
      </w:r>
    </w:p>
    <w:p>
      <w:pPr>
        <w:bidi/>
      </w:pPr>
      <w:r>
        <w:rPr>
          <w:rtl/>
          <w:cs/>
          <w:lang w:val="ar_AE" w:bidi="ar_AE"/>
        </w:rPr>
      </w:r>
      <w:r>
        <w:rPr>
          <w:rtl/>
          <w:cs/>
          <w:lang w:val="ar_AE" w:bidi="ar_AE"/>
        </w:rPr>
        <w:t>أوقفوا التمثيل. اسألوا المُمثِّل الذي يؤدي دور أبرام: "كيف تشعر؟" قد تسمعون عبارات مثل: "أنا قلق على عائلتي لأننا لم نأكل بعد، وليس لدينا ما نأكله" أو "أرجو أن نجد ملجأ في مصر". واصلوا التمثيل.</w:t>
      </w:r>
    </w:p>
    <w:p>
      <w:pPr>
        <w:bidi/>
      </w:pPr>
      <w:r>
        <w:rPr>
          <w:rtl/>
          <w:cs/>
          <w:lang w:val="ar_AE" w:bidi="ar_AE"/>
        </w:rPr>
      </w:r>
      <w:r>
        <w:rPr>
          <w:rtl/>
          <w:cs/>
          <w:lang w:val="ar_AE" w:bidi="ar_AE"/>
        </w:rPr>
        <w:t>في المشهد الثاني، قبل أن يصلوا إلى مصر، سيتحدث أبرام إلى ساراي. احرصوا على استخدام حديث أبرام المباشر بينما كان يتحدث إلى ساراي. تذكّروا أيضًا تعبير أبرام المتغير بينما كان يتحدث عن جمال ساراي، وبينما كان يعطي تعليمات لساراي بسبب خوفه على حياته. ومع اقتراب أبرام وعائلته من مصر، تحدث أبرام إلى زوجته ساراي.</w:t>
      </w:r>
    </w:p>
    <w:p>
      <w:pPr>
        <w:bidi/>
      </w:pPr>
      <w:r>
        <w:rPr>
          <w:rtl/>
          <w:cs/>
          <w:lang w:val="ar_AE" w:bidi="ar_AE"/>
        </w:rPr>
      </w:r>
      <w:r>
        <w:rPr>
          <w:rtl/>
          <w:cs/>
          <w:lang w:val="ar_AE" w:bidi="ar_AE"/>
        </w:rPr>
        <w:t>أوقفوا التمثيل. اسألوا المُمثِّل الذي يؤدي دور أبرام: "كيف تشعر؟" قد تسمعون عبارات مثل: "أنا مبارك لأن لدي زوجة جميلة، لكنني قلق أيضًا لأن المصريين قد يقتلونني إذا اكتشفوا أن ساراي كانت زوجتي" أو "قد أكون في خطر عندما يراني المصريون وأنا أمشي مع زوجتي الجميلة". واصلوا التمثيل.</w:t>
      </w:r>
    </w:p>
    <w:p>
      <w:pPr>
        <w:bidi/>
      </w:pPr>
      <w:r>
        <w:rPr>
          <w:rtl/>
          <w:cs/>
          <w:lang w:val="ar_AE" w:bidi="ar_AE"/>
        </w:rPr>
      </w:r>
      <w:r>
        <w:rPr>
          <w:rtl/>
          <w:cs/>
          <w:lang w:val="ar_AE" w:bidi="ar_AE"/>
        </w:rPr>
        <w:t>في المشهد الثالث، يصل أبرام وعائلته إلى مصر. وبينما كانوا يسيرون في مصر، سيلاحظ المصريون ورؤساء فرعون جمال ساراي. وسيقول رؤساء فرعون له عن جمال ساراي، وسيأمرهم أن يحضروا ساراي إليه. وبينما كان رؤساء فرعون يحضرون ساراي إلى فرعون،</w:t>
      </w:r>
    </w:p>
    <w:p>
      <w:pPr>
        <w:bidi/>
      </w:pPr>
      <w:r>
        <w:rPr>
          <w:rtl/>
          <w:cs/>
          <w:lang w:val="ar_AE" w:bidi="ar_AE"/>
        </w:rPr>
      </w:r>
      <w:r>
        <w:rPr>
          <w:rtl/>
          <w:cs/>
          <w:lang w:val="ar_AE" w:bidi="ar_AE"/>
        </w:rPr>
        <w:t>أوقفوا التمثيل. اسألوا المُمثِّلة التي تؤدي دور ساراي: "كيف تشعرين؟" قد تسمعون عبارات مثل: "ينبغي أن أخبر فرعون أنني أخت أبرام. وإلا، فقد يقتله فرعون" أو "أنا قلقة على زوجي أبرام. يجب أن أطلب من فرعون أن يعامله بطيبة من أجلي". واصلوا التمثيل.</w:t>
      </w:r>
    </w:p>
    <w:p>
      <w:pPr>
        <w:bidi/>
      </w:pPr>
      <w:r>
        <w:rPr>
          <w:rtl/>
          <w:cs/>
          <w:lang w:val="ar_AE" w:bidi="ar_AE"/>
        </w:rPr>
      </w:r>
      <w:r>
        <w:rPr>
          <w:rtl/>
          <w:cs/>
          <w:lang w:val="ar_AE" w:bidi="ar_AE"/>
        </w:rPr>
        <w:t>ثم يتخذ فرعون ساراي زوجة له ويعطى عطايا لأبرام. إذا لم تكن الحيوانات المعطاة متاحة لتمثيل هذا المشهد، يمكنكم استخدام أي شيء قد يُمثِّل الحيوانات. وبينما يحدث هذا، سيصمت أبرام أيضًا.</w:t>
      </w:r>
    </w:p>
    <w:p>
      <w:pPr>
        <w:bidi/>
      </w:pPr>
      <w:r>
        <w:rPr>
          <w:rtl/>
          <w:cs/>
          <w:lang w:val="ar_AE" w:bidi="ar_AE"/>
        </w:rPr>
      </w:r>
      <w:r>
        <w:rPr>
          <w:rtl/>
          <w:cs/>
          <w:lang w:val="ar_AE" w:bidi="ar_AE"/>
        </w:rPr>
        <w:t>في المشهد الرابع، سيضرب الله فرعون وأهل بيته بأوبئة عظيمة، باستثناء ساراي. وتخبر ساراي فرعون أن يطلب من أبرام أن يشرح ضربات الله هذه. ثم يأمر فرعون رجاله أن يحضروا أبرام. وعندما يصل أبرام، سيطلب منه فرعون أن يشرح قضاء الله، وعندها سيخبر أبرام فرعون بالحقيقة أن ساراي كانت زوجته.</w:t>
      </w:r>
    </w:p>
    <w:p>
      <w:pPr>
        <w:bidi/>
      </w:pPr>
      <w:r>
        <w:rPr>
          <w:rtl/>
          <w:cs/>
          <w:lang w:val="ar_AE" w:bidi="ar_AE"/>
        </w:rPr>
      </w:r>
      <w:r>
        <w:rPr>
          <w:rtl/>
          <w:cs/>
          <w:lang w:val="ar_AE" w:bidi="ar_AE"/>
        </w:rPr>
        <w:t>أوقفوا التمثيل. اسألوا المُمثِّل الذي يؤدي دور فرعون: "كيف تشعر؟" قد تسمعون عبارات مثل: "أنا منزعج لأن أبرام خدعني بعد أن عاملته بلطف" أو "إله أبرام قد عاقبني لأنني أخذت زوجة أبرام. يجب أن أعيد ساراي إليه وأطلب منهم أن يذهبوا." واصلوا التمثيل.</w:t>
      </w:r>
    </w:p>
    <w:p>
      <w:pPr>
        <w:bidi/>
      </w:pPr>
      <w:r>
        <w:rPr>
          <w:rtl/>
          <w:cs/>
          <w:lang w:val="ar_AE" w:bidi="ar_AE"/>
        </w:rPr>
      </w:r>
      <w:r>
        <w:rPr>
          <w:rtl/>
          <w:cs/>
          <w:lang w:val="ar_AE" w:bidi="ar_AE"/>
        </w:rPr>
        <w:t>وفي هذه اللحظة، سيطرح فرعون أسئلة بلاغية على أبرام. احرصوا على أن تستخدموا أسئلة فرعون البلاغية ووصاياه عند التحدث مع أبرام. واحرصوا أيضًا على أن تُظهروا أن فرعون منزعج لأن أبرام خدعه. ثم سيعيد ساراي ويأمرهم أن يغادروا مصر. كما سيأمر فرعون رجاله أن يتأكدوا من أن عائلة أبرام تغادر مصر على الفور.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هذه القصة هي عن رحلة أبرام من كنعان إلى مصر وحياتهم في مصر. تبدأ القصة بمعلومات مفادها أن </w:t>
      </w:r>
      <w:r>
        <w:rPr>
          <w:b/>
          <w:rtl/>
          <w:cs/>
          <w:lang w:val="ar_AE" w:bidi="ar_AE"/>
        </w:rPr>
        <w:t>مجاعة</w:t>
      </w:r>
      <w:r>
        <w:rPr>
          <w:rtl/>
          <w:cs/>
          <w:lang w:val="ar_AE" w:bidi="ar_AE"/>
        </w:rPr>
        <w:t xml:space="preserve"> شديدة كانت في كنعان. وتحدث المجاعة عندما لا يكون هناك ما يكفي من الطعام للجميع لفترة طويلة. ونتيجة لذلك، يمرض الناس ويموتون بسبب الجوع. وبسبب هذه المجاعة الشديدة، قرر أبرام أن يُحضر عائلته إلى </w:t>
      </w:r>
      <w:r>
        <w:rPr>
          <w:b/>
          <w:rtl/>
          <w:cs/>
          <w:lang w:val="ar_AE" w:bidi="ar_AE"/>
        </w:rPr>
        <w:t>مصر</w:t>
      </w:r>
      <w:r>
        <w:rPr>
          <w:rtl/>
          <w:cs/>
          <w:lang w:val="ar_AE" w:bidi="ar_AE"/>
        </w:rPr>
        <w:t>. ومصر هي دولة تقع جنوب كنعان. وطوال سفر التكوين، ستكون مصر مكان لجوء للشخصيات الرئيسية كلما كانوا في خطر. لكن بعد سفر التكوين، سيكون لمصر وضع مختلف، لأن هذا هو المكان الذي سيصير فيه نسل أبرام عبيدًا. وستصبح رمزًا للأَسر والعبودية. لكن في هذه القصة، كانت مصر مكانًا للجوء. وقد اعتقد أبرام أنهم قد يجدون طعامًا في مصر بسبب أرضها الخصبة. ولهذا قرر الذهاب إلى مصر.</w:t>
      </w:r>
    </w:p>
    <w:p>
      <w:pPr>
        <w:bidi/>
      </w:pPr>
      <w:r>
        <w:rPr>
          <w:rtl/>
          <w:cs/>
          <w:lang w:val="ar_AE" w:bidi="ar_AE"/>
        </w:rPr>
      </w:r>
      <w:r>
        <w:rPr>
          <w:rtl/>
          <w:cs/>
          <w:lang w:val="ar_AE" w:bidi="ar_AE"/>
        </w:rPr>
        <w:t xml:space="preserve">وبينما كانوا يقتربون من مصر، تحدث أبرام إلى زوجته ساراي. وقال أبرام إن ساراي كانت امرأة </w:t>
      </w:r>
      <w:r>
        <w:rPr>
          <w:b/>
          <w:rtl/>
          <w:cs/>
          <w:lang w:val="ar_AE" w:bidi="ar_AE"/>
        </w:rPr>
        <w:t>جميلة</w:t>
      </w:r>
      <w:r>
        <w:rPr>
          <w:rtl/>
          <w:cs/>
          <w:lang w:val="ar_AE" w:bidi="ar_AE"/>
        </w:rPr>
        <w:t>. وكلمة "جميل" تعني أن الشخص يتمتع بمظهر جذاب. وقد تُستخدم أيضًا لوصف شخص له شخصية جيدة. وخوفًا على حياته، فقد حذر أبرام من أن المصريين قد يقتلوه ويأخذوا ساراي إذا علموا أن ساراي كانت زوجته. لذلك طلب أبرام من ساراي أن تخدع المصريين وأن تقول إنها فقط أخت أبرام. وبهذه الطريقة، كان أبرام يتوقع أن يعامله المصريون بطريقة حسنة ويسمحوا له بأن يعيش بسلام في مصر.</w:t>
      </w:r>
    </w:p>
    <w:p>
      <w:pPr>
        <w:bidi/>
      </w:pPr>
      <w:r>
        <w:rPr>
          <w:rtl/>
          <w:cs/>
          <w:lang w:val="ar_AE" w:bidi="ar_AE"/>
        </w:rPr>
      </w:r>
      <w:r>
        <w:rPr>
          <w:rtl/>
          <w:cs/>
          <w:lang w:val="ar_AE" w:bidi="ar_AE"/>
        </w:rPr>
        <w:t xml:space="preserve">وعندما وصلوا إلى مصر، رأى المصريون ورؤساء </w:t>
      </w:r>
      <w:r>
        <w:rPr>
          <w:b/>
          <w:rtl/>
          <w:cs/>
          <w:lang w:val="ar_AE" w:bidi="ar_AE"/>
        </w:rPr>
        <w:t>فرعون</w:t>
      </w:r>
      <w:r>
        <w:rPr>
          <w:rtl/>
          <w:cs/>
          <w:lang w:val="ar_AE" w:bidi="ar_AE"/>
        </w:rPr>
        <w:t xml:space="preserve"> أن ساراي كانت جميلة للغاية. وتشير كلمة فرعون إلى ملك مصر، في حين يشير مسؤولو فرعون إلى القادة الذين كانوا يخدمون تحته. قد ترجعوا إلى قاموس الكلمات الرئيسية لمزيد من المعلومات عن كلمة </w:t>
      </w:r>
      <w:r>
        <w:rPr>
          <w:rtl/>
          <w:cs/>
          <w:lang w:val="ar_AE" w:bidi="ar_AE"/>
        </w:rPr>
        <w:t>فرعون</w:t>
      </w:r>
      <w:r>
        <w:rPr>
          <w:rtl/>
          <w:cs/>
          <w:lang w:val="ar_AE" w:bidi="ar_AE"/>
        </w:rPr>
        <w:t xml:space="preserve">. فمدح </w:t>
      </w:r>
      <w:r>
        <w:rPr>
          <w:b/>
          <w:rtl/>
          <w:cs/>
          <w:lang w:val="ar_AE" w:bidi="ar_AE"/>
        </w:rPr>
        <w:t>رؤساء فرعون</w:t>
      </w:r>
      <w:r>
        <w:rPr>
          <w:rtl/>
          <w:cs/>
          <w:lang w:val="ar_AE" w:bidi="ar_AE"/>
        </w:rPr>
        <w:t xml:space="preserve"> ساراي لدى فرعون وأحضروها إلى فرعون. والمدح هو عمل تكريم لشخص ما عن طريق التحدث عنه جيدًا أو تعظيمه. وقد يتم ذلك باستخدام الكلمات فقط، أو قد يكون مصحوبًا بالأغاني أو الأفعال. وفي الكتاب المُقدَّس، الله هو مَنْ يتلقى ويستحق أعلى درجات الثناء. وأخذ فرعون ساراي زوجة له. ولأنّ فرعون كان يعتقد أن ساراي هي أخت أبرام، فقد أعطى فرعون ماشية وعبيدًا لأبرام كعطايا. </w:t>
      </w:r>
    </w:p>
    <w:p>
      <w:pPr>
        <w:bidi/>
      </w:pPr>
      <w:r>
        <w:rPr>
          <w:rtl/>
          <w:cs/>
          <w:lang w:val="ar_AE" w:bidi="ar_AE"/>
        </w:rPr>
      </w:r>
      <w:r>
        <w:rPr>
          <w:rtl/>
          <w:cs/>
          <w:lang w:val="ar_AE" w:bidi="ar_AE"/>
        </w:rPr>
        <w:t xml:space="preserve">لكن الله كان سيعاقب فرعون وأهل بيته </w:t>
      </w:r>
      <w:r>
        <w:rPr>
          <w:b/>
          <w:rtl/>
          <w:cs/>
          <w:lang w:val="ar_AE" w:bidi="ar_AE"/>
        </w:rPr>
        <w:t>بضربات</w:t>
      </w:r>
      <w:r>
        <w:rPr>
          <w:rtl/>
          <w:cs/>
          <w:lang w:val="ar_AE" w:bidi="ar_AE"/>
        </w:rPr>
        <w:t xml:space="preserve"> بسبب أخذهم زوجة أبرام. ويمكن أن تشير الضربة إلى أي مرض أو كارثة. وفي الكتاب المُقدَّس، غالبًا ما يكون هذا نتيجة لدينونة الله أو عقابه. وعندما تشير الكلمة إلى نوع من المرض، تكون عادةً معدية، وغالبًا ما تؤدي إلى الموت. أما في هذه القصة، فلم تُذكر الضربة المحددة التي سببها الله. لكن ما هو مؤكِّد أن فرعون وعائلته تألموا بسبب هذه الضربة. ثم دعا فرعون إبرام. وبعد أن أدرك لماذا قد عاقبهم الله، سأل فرعون أبرام أسئلة بلاغية ليُظهر أنه منزعج لأن أبرام خدعه. وبعد ذلك، يقرر فرعون أن يُعيد ساراي إليه وأن يطلب من أبرام وعائلته أن يغادروا مصر.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13: 1–18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القصص السابقة كانت عن وعد الله بالبركة لأبرام ولنسله. وقد وعد الله أيضًا أنهم سيملكون أرض كنعان. لكن بسبب المجاعة في كنعان، عاش أبرام وعائلته في مصر لفترة من الوقت. وبعد بعض الوقت، عادوا إلى كنعان. وقد عاد أبرام وهو أكثر ثراءً من قبل.</w:t>
      </w:r>
    </w:p>
    <w:p>
      <w:pPr>
        <w:bidi/>
      </w:pPr>
      <w:r>
        <w:rPr>
          <w:rtl/>
          <w:cs/>
          <w:lang w:val="ar_AE" w:bidi="ar_AE"/>
        </w:rPr>
      </w:r>
      <w:r>
        <w:rPr>
          <w:rtl/>
          <w:cs/>
          <w:lang w:val="ar_AE" w:bidi="ar_AE"/>
        </w:rPr>
        <w:t>والقصة الحالية هي استمرار للقصة السابقة. وبعد أن غادر أبرام وعائلته مصر، عادوا إلى برية النقب في أرض كنعان.</w:t>
      </w:r>
    </w:p>
    <w:p>
      <w:pPr>
        <w:bidi/>
      </w:pPr>
      <w:r>
        <w:rPr>
          <w:rtl/>
          <w:cs/>
          <w:lang w:val="ar_AE" w:bidi="ar_AE"/>
        </w:rPr>
      </w:r>
      <w:r>
        <w:rPr>
          <w:rtl/>
          <w:cs/>
          <w:lang w:val="ar_AE" w:bidi="ar_AE"/>
        </w:rPr>
        <w:t>توقَّفوا واعرضوا صورة لبرية النقب.</w:t>
      </w:r>
    </w:p>
    <w:p>
      <w:pPr>
        <w:bidi/>
      </w:pPr>
      <w:r>
        <w:rPr>
          <w:rtl/>
          <w:cs/>
          <w:lang w:val="ar_AE" w:bidi="ar_AE"/>
        </w:rPr>
      </w:r>
      <w:r>
        <w:rPr>
          <w:rtl/>
          <w:cs/>
          <w:lang w:val="ar_AE" w:bidi="ar_AE"/>
        </w:rPr>
        <w:t>وقد وصفت رحلتهم بأنها كانت "صعودًا" لأن النقب، وهي الأرض الجافة والحارة في جنوب كنعان، كانت أرضًا جبلية مرتفعة. وعندما عاد أبرام، كان غنيًا جدًا بالماشية والفضة والذهب.</w:t>
      </w:r>
    </w:p>
    <w:p>
      <w:pPr>
        <w:bidi/>
      </w:pPr>
      <w:r>
        <w:rPr>
          <w:rtl/>
          <w:cs/>
          <w:lang w:val="ar_AE" w:bidi="ar_AE"/>
        </w:rPr>
      </w:r>
      <w:r>
        <w:rPr>
          <w:rtl/>
          <w:cs/>
          <w:lang w:val="ar_AE" w:bidi="ar_AE"/>
        </w:rPr>
        <w:t>ومن النقب، ذهب أبرام من "مكان إلى مكان حتى جاء إلى بيت إيل". وهذا يعني أن أبرام توقف وخيَّم في مكان واحد، ثم انتقل إلى مكان آخر بعد بعض الوقت. وكانت وجهته الأخيرة المنطقة الجبلية بين بيت إيل وعاي.</w:t>
      </w:r>
    </w:p>
    <w:p>
      <w:pPr>
        <w:bidi/>
      </w:pPr>
      <w:r>
        <w:rPr>
          <w:rtl/>
          <w:cs/>
          <w:lang w:val="ar_AE" w:bidi="ar_AE"/>
        </w:rPr>
      </w:r>
      <w:r>
        <w:rPr>
          <w:rtl/>
          <w:cs/>
          <w:lang w:val="ar_AE" w:bidi="ar_AE"/>
        </w:rPr>
        <w:t>توقفوا واعرضوا صورة للمنطقة الجبلية وخريطة تُظهر موقعها بين بيت إيل وعاي.</w:t>
      </w:r>
    </w:p>
    <w:p>
      <w:pPr>
        <w:bidi/>
      </w:pPr>
      <w:r>
        <w:rPr>
          <w:rtl/>
          <w:cs/>
          <w:lang w:val="ar_AE" w:bidi="ar_AE"/>
        </w:rPr>
      </w:r>
      <w:r>
        <w:rPr>
          <w:rtl/>
          <w:cs/>
          <w:lang w:val="ar_AE" w:bidi="ar_AE"/>
        </w:rPr>
        <w:t>تذكّروا أن أبرام كان قد خيَّم هناك وبنى مذبحًا هناك من قبل.</w:t>
      </w:r>
    </w:p>
    <w:p>
      <w:pPr>
        <w:bidi/>
      </w:pPr>
      <w:r>
        <w:rPr>
          <w:rtl/>
          <w:cs/>
          <w:lang w:val="ar_AE" w:bidi="ar_AE"/>
        </w:rPr>
      </w:r>
      <w:r>
        <w:rPr>
          <w:rtl/>
          <w:cs/>
          <w:lang w:val="ar_AE" w:bidi="ar_AE"/>
        </w:rPr>
        <w:t>توقفوا واعرضوا صورة لمذبح مصنوع من كومة من الحجارة مع وجود شخص يُقَدِّم ذبيحة حيوانية عليه.</w:t>
      </w:r>
    </w:p>
    <w:p>
      <w:pPr>
        <w:bidi/>
      </w:pPr>
      <w:r>
        <w:rPr>
          <w:rtl/>
          <w:cs/>
          <w:lang w:val="ar_AE" w:bidi="ar_AE"/>
        </w:rPr>
      </w:r>
      <w:r>
        <w:rPr>
          <w:rtl/>
          <w:cs/>
          <w:lang w:val="ar_AE" w:bidi="ar_AE"/>
        </w:rPr>
        <w:t xml:space="preserve">وقد عبد أبرام الله في ذلك المكان. وتذكّروا أن اسم الله المستخدم في هذه القصة هو الرب يهوه، وهو الاسم الشخصي لله. </w:t>
      </w:r>
    </w:p>
    <w:p>
      <w:pPr>
        <w:bidi/>
      </w:pPr>
      <w:r>
        <w:rPr>
          <w:rtl/>
          <w:cs/>
          <w:lang w:val="ar_AE" w:bidi="ar_AE"/>
        </w:rPr>
      </w:r>
      <w:r>
        <w:rPr>
          <w:rtl/>
          <w:cs/>
          <w:lang w:val="ar_AE" w:bidi="ar_AE"/>
        </w:rPr>
        <w:t>وطوال رحلة أبرام، كان ابن أخيه لوط معه. وكان لوط يمتلك أيضًا قطعانًا من الأبقار والأغنام والماعز، وكذلك خيامه الخاصة. والخيام المذكورة هنا لا تشر فقط إلى المظال المؤقتة التي عاش فيها الناس. ففي هذا السياق، تشير كلمة "الخيام" إلى الناس الذين كانوا يسافرون مع لوط. وهذا يشمل زوجته وعبيده. وكان لأبرام ولوط الكثير من الماشية. وكان الكنعانيون والفرزيون يعيشون أيضًا في تلك المنطقة وكان لديهم ماشية خاصة بهم. وكان هناك الكثير من الماشية لدرجة أن الأرض لم تكن قادرة على إطعامهم جميعًا بما يكفي من الغذاء. وبسبب هذا، بدأ رعاة أبرام ولوط، أو الأشخاص الذين يعتنون بالماشية، في الجدال (الخصام).</w:t>
      </w:r>
    </w:p>
    <w:p>
      <w:pPr>
        <w:bidi/>
      </w:pPr>
      <w:r>
        <w:rPr>
          <w:rtl/>
          <w:cs/>
          <w:lang w:val="ar_AE" w:bidi="ar_AE"/>
        </w:rPr>
      </w:r>
      <w:r>
        <w:rPr>
          <w:rtl/>
          <w:cs/>
          <w:lang w:val="ar_AE" w:bidi="ar_AE"/>
        </w:rPr>
        <w:t>فتَحدَّث أبرام إلى لوط وأخبره أنه لا ينبغي أن تكون هناك مخاصمة بينهما وبين رعاة ماشيتهم. وهذا لأنهما كانا أخوين أو قريبين. تذكّروا أن لوط كان ابن هاران أخي أبرام. ثم يسأل أبرام لوطًا: "أليست كل الأرض أمامك؟" وهو لا يسأل سؤالًا حقًا. بل يريد أن يقول للوط: "هوذا الأرض كلها أمامك!" ويطلب أبرام من لوط أن يختار أين يذهب حتى يتمكَّنا من العيش بعيدًا عن بعضهما البعض، ولكي تتناول ماشيتهما ما يكفي من الطعام. فإذا اختار لوط أن يذهب يسارًا سيذهب أبرام إلى اليمين. وإذا اختار لوط أن يذهب إلى اليمين، فإن أبرام سيذهب إلى اليسار.</w:t>
      </w:r>
    </w:p>
    <w:p>
      <w:pPr>
        <w:bidi/>
      </w:pPr>
      <w:r>
        <w:rPr>
          <w:rtl/>
          <w:cs/>
          <w:lang w:val="ar_AE" w:bidi="ar_AE"/>
        </w:rPr>
      </w:r>
      <w:r>
        <w:rPr>
          <w:rtl/>
          <w:cs/>
          <w:lang w:val="ar_AE" w:bidi="ar_AE"/>
        </w:rPr>
        <w:t>توقَّفوا هنا وناقشوا كفريق: كيف تحلُّون هذه الأنواع من الصراعات في ثقافتكم؟</w:t>
      </w:r>
    </w:p>
    <w:p>
      <w:pPr>
        <w:bidi/>
      </w:pPr>
      <w:r>
        <w:rPr>
          <w:rtl/>
          <w:cs/>
          <w:lang w:val="ar_AE" w:bidi="ar_AE"/>
        </w:rPr>
      </w:r>
      <w:r>
        <w:rPr>
          <w:rtl/>
          <w:cs/>
          <w:lang w:val="ar_AE" w:bidi="ar_AE"/>
        </w:rPr>
        <w:t>لذلك رفع لوط عينيه، أو نظر حوله، ورأى وادي نهر الأردن بأكمله في اتجاه صوغر. وهذا يعني أنهما، أبرام ولوط، كانا واقفين على أرض عالية حيث كانا يستطيعان أن يبصرا وادي الأردن كله. ووادي الأردن هذا هو المكان الذي يجري فيه نهر الأردن. وبسبب هذا النهر، أدرك لوط أن هناك كمية كبيرة من الماء في ذلك المكان. وكان هذا مثل جنة الله، التي تشير إلى جنة عدن التي غرسها الله عندما خلق الإنسان. وكان لتلك الجنة نهرها الخاص بها، وهي المكان الذي وضع فيه الله الرجل والمرأة بعد أن خلقهما. كما كان وادي الأردن أيضًا مثل مصر. وكان لمصر أيضًا نهرها الخاص بها، نهر النيل، الذي جعله أرضًا خصبة. وهذا هو السبب في أنه عندما حدثت مجاعة في كنعان، ذهب أبرام وعائلته إلى مصر. وكان الوادي أيضًا في اتجاه صوغر. وكانت صوغر مدينة في المنطقة الجنوبية من البحر الميت، حيث كان نهر الأردن يصل. وكانت قريبة من مدينتي سدوم وعمورة. وفي قصة لاحقة، سيدمّر الله هاتين المدينتين بسبب الخطايا العظيمة للأشخاص الذين يعيشون فيهما.</w:t>
      </w:r>
    </w:p>
    <w:p>
      <w:pPr>
        <w:bidi/>
      </w:pPr>
      <w:r>
        <w:rPr>
          <w:rtl/>
          <w:cs/>
          <w:lang w:val="ar_AE" w:bidi="ar_AE"/>
        </w:rPr>
      </w:r>
      <w:r>
        <w:rPr>
          <w:rtl/>
          <w:cs/>
          <w:lang w:val="ar_AE" w:bidi="ar_AE"/>
        </w:rPr>
        <w:t xml:space="preserve">توقفوا واعرضوا خريطة وادي (دائرة) الأردن، التي تشمل البحر الميت وسدوم وعمورة وصوغر. </w:t>
      </w:r>
    </w:p>
    <w:p>
      <w:pPr>
        <w:bidi/>
      </w:pPr>
      <w:r>
        <w:rPr>
          <w:rtl/>
          <w:cs/>
          <w:lang w:val="ar_AE" w:bidi="ar_AE"/>
        </w:rPr>
      </w:r>
      <w:r>
        <w:rPr>
          <w:rtl/>
          <w:cs/>
          <w:lang w:val="ar_AE" w:bidi="ar_AE"/>
        </w:rPr>
        <w:t>لذلك قرر لوط أين سيعيش. فسافر إلى الشرق ونقل خيامه بالقرب من مدينة سدوم. والخيمة كانت ملجأ مصنوعًا من القماش المنسوج أو جلد الحيوان ومدعومًا بأعمدة خشبية. وهي كانت ملجأ مؤقتًا وقابلًا للنقل.</w:t>
      </w:r>
    </w:p>
    <w:p>
      <w:pPr>
        <w:bidi/>
      </w:pPr>
      <w:r>
        <w:rPr>
          <w:rtl/>
          <w:cs/>
          <w:lang w:val="ar_AE" w:bidi="ar_AE"/>
        </w:rPr>
      </w:r>
      <w:r>
        <w:rPr>
          <w:rtl/>
          <w:cs/>
          <w:lang w:val="ar_AE" w:bidi="ar_AE"/>
        </w:rPr>
        <w:t xml:space="preserve">توقَّفوا واعرضوا صورة لخيمة مع أناس موجودين فيها. </w:t>
      </w:r>
    </w:p>
    <w:p>
      <w:pPr>
        <w:bidi/>
      </w:pPr>
      <w:r>
        <w:rPr>
          <w:rtl/>
          <w:cs/>
          <w:lang w:val="ar_AE" w:bidi="ar_AE"/>
        </w:rPr>
      </w:r>
      <w:r>
        <w:rPr>
          <w:rtl/>
          <w:cs/>
          <w:lang w:val="ar_AE" w:bidi="ar_AE"/>
        </w:rPr>
        <w:t>وفي غضون ذلك، قرر أبرام البقاء في كنعان. لذلك انفصل أبرام ولوط عن بعضهما البعض.</w:t>
      </w:r>
    </w:p>
    <w:p>
      <w:pPr>
        <w:bidi/>
      </w:pPr>
      <w:r>
        <w:rPr>
          <w:rtl/>
          <w:cs/>
          <w:lang w:val="ar_AE" w:bidi="ar_AE"/>
        </w:rPr>
      </w:r>
      <w:r>
        <w:rPr>
          <w:rtl/>
          <w:cs/>
          <w:lang w:val="ar_AE" w:bidi="ar_AE"/>
        </w:rPr>
        <w:t>لكن الرجال، أو الناس الذين عاشوا في سدوم، لم يتبعوا الله. ومن غير الواضح كيف كان الناس في سدوم "أشرارًا" و"خطاة جدًا" لدى الله. لكن ما هو واضح هو أن هذا قد ذُكر ليُظهِر أن لوطًا قد اختار أن يعيش بالقرب من مكان كان الله سيهلكه لاحقًا بسبب خطاياه. وهذه ستكون معلومة مهمة للقصص اللاحقة. وفي غضون ذلك، اختار أبرام البقاء في الأرض التي وعد بها الله.</w:t>
      </w:r>
    </w:p>
    <w:p>
      <w:pPr>
        <w:bidi/>
      </w:pPr>
      <w:r>
        <w:rPr>
          <w:rtl/>
          <w:cs/>
          <w:lang w:val="ar_AE" w:bidi="ar_AE"/>
        </w:rPr>
      </w:r>
      <w:r>
        <w:rPr>
          <w:rtl/>
          <w:cs/>
          <w:lang w:val="ar_AE" w:bidi="ar_AE"/>
        </w:rPr>
        <w:t>وبعد أن انفصل لوط عن أبرام، طلب الله من أبرام أن ينظر إلى الشمال والجنوب والشرق والغرب. وهذا يعني أن أبرام كان واقفًا على أرض عالية تسمح له برؤية الأرض الشاسعة من حوله. وقال الله أن كل الأرض التي يراها أبرام، كان سيعطيها لأبرام ولنسله إلى الأبد. هنا، تشير كلمة "نسل" إلى نسل أبرام، وكلمة "إلى الأبد" تعني أن أبرام ونسله سيملكون الأرض لفترة طويلة جدًا. وقال الله أيضًا إنه سيجعل نسل أبرام "مثل تراب الأرض، حتى إذا كان أحد يمكنه أن يعد تراب الأرض، فنسلك أيضًا يُعَد". وهذا يعني أن الله سيجعل نسل أبرام كثيرًا بحيث لا يمكن إحصاؤهم.</w:t>
      </w:r>
    </w:p>
    <w:p>
      <w:pPr>
        <w:bidi/>
      </w:pPr>
      <w:r>
        <w:rPr>
          <w:rtl/>
          <w:cs/>
          <w:lang w:val="ar_AE" w:bidi="ar_AE"/>
        </w:rPr>
      </w:r>
      <w:r>
        <w:rPr>
          <w:rtl/>
          <w:cs/>
          <w:lang w:val="ar_AE" w:bidi="ar_AE"/>
        </w:rPr>
        <w:t>وبقول هذا لأبرام، فإن الله كان يؤكد وعده السابق له. لكن ما هو مهم هنا، هو أن الله قد قدَّم المزيد من التفاصيل عن الوعد الذي أعطاه لأبرام من قبل. ففي المرة الأولى، يشير وعد الله فقط إلى "هذه الأرض". أما هنا، فقد قال الله إن الأرض الموعودة ستشمل جميع الأرض التي يراها أبرام. وفي الحالة الأولى أيضًا، وعد الله بالأرض لنسل أبرام. وهنا، قال الله إنه لن يعطي الأرض لنسل أبرام فقط بل لأبرام نفسه أيضًا. وأخيرًا، قال الله هنا شيئًا لم يذكره من قبل. ففي هذا الوعد، قال الله إن أبرام ونسله سيملكون الأرض "إلى الأبد".</w:t>
      </w:r>
    </w:p>
    <w:p>
      <w:pPr>
        <w:bidi/>
      </w:pPr>
      <w:r>
        <w:rPr>
          <w:rtl/>
          <w:cs/>
          <w:lang w:val="ar_AE" w:bidi="ar_AE"/>
        </w:rPr>
      </w:r>
      <w:r>
        <w:rPr>
          <w:rtl/>
          <w:cs/>
          <w:lang w:val="ar_AE" w:bidi="ar_AE"/>
        </w:rPr>
        <w:t>ثم قال الله لأبرام: "قم وامش في طول الأرض وعرضها، لأني سأعطيها لك". والكلمة العبرية لكلمة "قم" لا تشر إلى أن أبرام كان جالسًا أو مستلقيًا. بل هي كلمة تُستخدم عادةً للإشارة إلى أمر مهم وعاجل. وهي تعني أن هذا الشخص يجب أن يستمع بعناية ويطيع الأمر على الفور. وكانت تعليمات الله بأن "يسير في طول الأرض وعرضها" ممارسة شائعة في زمن أبرام. فإن المشي حول كامل مساحة الأرض كان يرمز إلى أن شخصًا ما يمتلك هذه الأرض الآن.</w:t>
      </w:r>
    </w:p>
    <w:p>
      <w:pPr>
        <w:bidi/>
      </w:pPr>
      <w:r>
        <w:rPr>
          <w:rtl/>
          <w:cs/>
          <w:lang w:val="ar_AE" w:bidi="ar_AE"/>
        </w:rPr>
      </w:r>
      <w:r>
        <w:rPr>
          <w:rtl/>
          <w:cs/>
          <w:lang w:val="ar_AE" w:bidi="ar_AE"/>
        </w:rPr>
        <w:t>توقَّفوا وناقشوا السؤال التالي: ما هي الممارسة الشائعة في ثقافتكم التي تُظهر أن شخصًا ما يمتلك الآن الأرض؟</w:t>
      </w:r>
    </w:p>
    <w:p>
      <w:pPr>
        <w:bidi/>
      </w:pPr>
      <w:r>
        <w:rPr>
          <w:rtl/>
          <w:cs/>
          <w:lang w:val="ar_AE" w:bidi="ar_AE"/>
        </w:rPr>
      </w:r>
      <w:r>
        <w:rPr>
          <w:rtl/>
          <w:cs/>
          <w:lang w:val="ar_AE" w:bidi="ar_AE"/>
        </w:rPr>
        <w:t>لذلك فإن أبرام "نقل خيمته" وسكن عند "الأشجار العظيمة" أو "البلوطات" في ممرَا التي كانت في حبرون. وستقدِّم قصة لاحقة شخصية رجل يُدعى ممرَا. ومن المحتمل أن هذا المكان سُمي باسمه. وستكشف قصة لاحقة أن ممرَا صار اسمًا آخر لموضع حبرون.</w:t>
      </w:r>
    </w:p>
    <w:p>
      <w:pPr>
        <w:bidi/>
      </w:pPr>
      <w:r>
        <w:rPr>
          <w:rtl/>
          <w:cs/>
          <w:lang w:val="ar_AE" w:bidi="ar_AE"/>
        </w:rPr>
      </w:r>
      <w:r>
        <w:rPr>
          <w:rtl/>
          <w:cs/>
          <w:lang w:val="ar_AE" w:bidi="ar_AE"/>
        </w:rPr>
        <w:t xml:space="preserve">توقَّفوا واعرضوا صورة لبلوطات ممرَا. وأظهروا أيضًا مكان موضع حبرون على الخريطة. </w:t>
      </w:r>
    </w:p>
    <w:p>
      <w:pPr>
        <w:bidi/>
      </w:pPr>
      <w:r>
        <w:rPr>
          <w:rtl/>
          <w:cs/>
          <w:lang w:val="ar_AE" w:bidi="ar_AE"/>
        </w:rPr>
      </w:r>
      <w:r>
        <w:rPr>
          <w:rtl/>
          <w:cs/>
          <w:lang w:val="ar_AE" w:bidi="ar_AE"/>
        </w:rPr>
        <w:t xml:space="preserve">وهناك بنى أبرام مذبحًا لله. وهذا يعني أن أبرام كان يعبد الله في ذلك المكان.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سبعة مشاهد.</w:t>
      </w:r>
    </w:p>
    <w:p>
      <w:pPr>
        <w:bidi/>
      </w:pPr>
      <w:r>
        <w:rPr>
          <w:rtl/>
          <w:cs/>
          <w:lang w:val="ar_AE" w:bidi="ar_AE"/>
        </w:rPr>
      </w:r>
      <w:r>
        <w:rPr>
          <w:b/>
          <w:rtl/>
          <w:cs/>
          <w:lang w:val="ar_AE" w:bidi="ar_AE"/>
        </w:rPr>
        <w:t>المشهد الأول:</w:t>
      </w:r>
      <w:r>
        <w:rPr>
          <w:rtl/>
          <w:cs/>
          <w:lang w:val="ar_AE" w:bidi="ar_AE"/>
        </w:rPr>
        <w:t xml:space="preserve"> ذهب أبرام من مصر إلى برية النقب. وقد سافر مع زوجته، وابن أخيه لوط، وزوجة لوط، وخدمهم، والحيوانات (مواشيهم). وقد خرج أبرام من مصر غنيًا بالماشية والفضة والذهب.</w:t>
      </w:r>
    </w:p>
    <w:p>
      <w:pPr>
        <w:bidi/>
      </w:pPr>
      <w:r>
        <w:rPr>
          <w:rtl/>
          <w:cs/>
          <w:lang w:val="ar_AE" w:bidi="ar_AE"/>
        </w:rPr>
      </w:r>
      <w:r>
        <w:rPr>
          <w:b/>
          <w:rtl/>
          <w:cs/>
          <w:lang w:val="ar_AE" w:bidi="ar_AE"/>
        </w:rPr>
        <w:t>المشهد الثاني:</w:t>
      </w:r>
      <w:r>
        <w:rPr>
          <w:rtl/>
          <w:cs/>
          <w:lang w:val="ar_AE" w:bidi="ar_AE"/>
        </w:rPr>
        <w:t xml:space="preserve"> عندما وصل أبرام وأهل بيته إلى النقب، واصلوا السفر من مكان إلى آخر. وقد جاؤوا أخيرًا إلى بيت إيل وعاشوا في التلال بين بيت إيل وعاي. وهناك دعا أبرام باسم الله عند مكان المذبح الذي بناه هناك سابقًا.</w:t>
      </w:r>
    </w:p>
    <w:p>
      <w:pPr>
        <w:bidi/>
      </w:pPr>
      <w:r>
        <w:rPr>
          <w:rtl/>
          <w:cs/>
          <w:lang w:val="ar_AE" w:bidi="ar_AE"/>
        </w:rPr>
      </w:r>
      <w:r>
        <w:rPr>
          <w:b/>
          <w:rtl/>
          <w:cs/>
          <w:lang w:val="ar_AE" w:bidi="ar_AE"/>
        </w:rPr>
        <w:t>المشهد الثالث:</w:t>
      </w:r>
      <w:r>
        <w:rPr>
          <w:rtl/>
          <w:cs/>
          <w:lang w:val="ar_AE" w:bidi="ar_AE"/>
        </w:rPr>
        <w:t xml:space="preserve"> كان لدى لوط ماشية وقطعان وخدم خاص به. ولأن أبرام ولوط، عاشا معًا في الأرض نفسها، لم تكن مواشيهما تحصل على ما يكفي من الطعام. ونتيجة لذلك، حدثت مخاصمة بين رعاة مواشي أبرام ورعاة مواشي لوط. بالإضافة إلى ذلك، كان الكنعانيون والفرزيون ساكنين معهم في الأرض في ذلك الوقت.</w:t>
      </w:r>
    </w:p>
    <w:p>
      <w:pPr>
        <w:bidi/>
      </w:pPr>
      <w:r>
        <w:rPr>
          <w:rtl/>
          <w:cs/>
          <w:lang w:val="ar_AE" w:bidi="ar_AE"/>
        </w:rPr>
      </w:r>
      <w:r>
        <w:rPr>
          <w:b/>
          <w:rtl/>
          <w:cs/>
          <w:lang w:val="ar_AE" w:bidi="ar_AE"/>
        </w:rPr>
        <w:t>المشهد الرابع:</w:t>
      </w:r>
      <w:r>
        <w:rPr>
          <w:rtl/>
          <w:cs/>
          <w:lang w:val="ar_AE" w:bidi="ar_AE"/>
        </w:rPr>
        <w:t xml:space="preserve"> يتحدث أبرام مع لوط. قال أبرام إنه لا ينبغي أن تكون مخاصمة بينهما ولا بين رعاة مواشيهم. ولتجنب الصراع بينهما، يطلب أبرام من لوط أن ينظر حوله ويختار المكان الذي يريد أن يسكنه. وقد نظر لوط حوله، ورأى وادي (دائرة) الأردن كله أرض خصبة وسقيَّة بالماء. فاختار لوط كل دائرة (وادي) الأردن.</w:t>
      </w:r>
    </w:p>
    <w:p>
      <w:pPr>
        <w:bidi/>
      </w:pPr>
      <w:r>
        <w:rPr>
          <w:rtl/>
          <w:cs/>
          <w:lang w:val="ar_AE" w:bidi="ar_AE"/>
        </w:rPr>
      </w:r>
      <w:r>
        <w:rPr>
          <w:b/>
          <w:rtl/>
          <w:cs/>
          <w:lang w:val="ar_AE" w:bidi="ar_AE"/>
        </w:rPr>
        <w:t>المشهد الخامس:</w:t>
      </w:r>
      <w:r>
        <w:rPr>
          <w:rtl/>
          <w:cs/>
          <w:lang w:val="ar_AE" w:bidi="ar_AE"/>
        </w:rPr>
        <w:t xml:space="preserve"> ينفصل أبرام ولوط عن بعضهما. وقد أقام أبرام في كنعان، في حين ارتحل لوط إلى الشرق مع عائلته وخدمه وماشيته. وقد عاش في المدن بالقرب من سدوم. وكان الناس الذين يعيشون في سدوم أشرار وكانوا يخطئون ضد الله.</w:t>
      </w:r>
    </w:p>
    <w:p>
      <w:pPr>
        <w:bidi/>
      </w:pPr>
      <w:r>
        <w:rPr>
          <w:rtl/>
          <w:cs/>
          <w:lang w:val="ar_AE" w:bidi="ar_AE"/>
        </w:rPr>
      </w:r>
      <w:r>
        <w:rPr>
          <w:b/>
          <w:rtl/>
          <w:cs/>
          <w:lang w:val="ar_AE" w:bidi="ar_AE"/>
        </w:rPr>
        <w:t>المشهد السادس:</w:t>
      </w:r>
      <w:r>
        <w:rPr>
          <w:rtl/>
          <w:cs/>
          <w:lang w:val="ar_AE" w:bidi="ar_AE"/>
        </w:rPr>
        <w:t xml:space="preserve"> يتحدث الله مع أبرام ويطلب منه أن ينظر حوله من حيث كان واقفًا. وقد وعد الله أن يعطي جميع الأرض التي كان أبرام يراها له ولكل نسله إلى الأبد. وقد وعد الله أيضًا أن يجعل نسل أبرام كتراب الأرض. ثم طلب الله من أبرام أن يسير في كل الأرض لأن الله كان سيعطيها له.</w:t>
      </w:r>
    </w:p>
    <w:p>
      <w:pPr>
        <w:bidi/>
      </w:pPr>
      <w:r>
        <w:rPr>
          <w:rtl/>
          <w:cs/>
          <w:lang w:val="ar_AE" w:bidi="ar_AE"/>
        </w:rPr>
      </w:r>
      <w:r>
        <w:rPr>
          <w:b/>
          <w:rtl/>
          <w:cs/>
          <w:lang w:val="ar_AE" w:bidi="ar_AE"/>
        </w:rPr>
        <w:t>المشهد السابع:</w:t>
      </w:r>
      <w:r>
        <w:rPr>
          <w:rtl/>
          <w:cs/>
          <w:lang w:val="ar_AE" w:bidi="ar_AE"/>
        </w:rPr>
        <w:t xml:space="preserve"> نقل أبرام خيمته وذهب ليعيش بالقرب من بلوطات ممرَا الكبيرة في حبرون. وهناك بنى أبرام مذبحًا لله.</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خدم أبرام (رعاة مواشي أبرام)</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خدم لوط (رعاة مواشي لوط)</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الفرزيون</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يسافر أبرام وعائلته من مصر إلى برية النقب.</w:t>
      </w:r>
    </w:p>
    <w:p>
      <w:pPr>
        <w:bidi/>
      </w:pPr>
      <w:r>
        <w:rPr>
          <w:rtl/>
          <w:cs/>
          <w:lang w:val="ar_AE" w:bidi="ar_AE"/>
        </w:rPr>
      </w:r>
      <w:r>
        <w:rPr>
          <w:rtl/>
          <w:cs/>
          <w:lang w:val="ar_AE" w:bidi="ar_AE"/>
        </w:rPr>
        <w:t>توقَّفوا واعرضوا صورة لبرية النقب.</w:t>
      </w:r>
    </w:p>
    <w:p>
      <w:pPr>
        <w:bidi/>
      </w:pPr>
      <w:r>
        <w:rPr>
          <w:rtl/>
          <w:cs/>
          <w:lang w:val="ar_AE" w:bidi="ar_AE"/>
        </w:rPr>
      </w:r>
      <w:r>
        <w:rPr>
          <w:rtl/>
          <w:cs/>
          <w:lang w:val="ar_AE" w:bidi="ar_AE"/>
        </w:rPr>
        <w:t>وهو يسافر مع زوجته وخدمه، ولوط، وامرأة لوط، وخدم لوط وكل ممتلكاتهم. وعلى الأرجح كانوا يسافرون عن طريق المشي. وإذا لم تكن هناك قطعان من الأغنام ومن الماشية متاحة لهذا المشهد، يمكنكم استخدام أي شيء قد يُمثِّل الحيوانات. احرصوا أيضًا على أن تُظهروا ممتلكات أبرام من الفضة والذهب. وإذا لم تكن هذه متوفرة لهذا المشهد، يمكنكم استخدام أي شيء قد يُمثّل الفضة والذهب. وتنتقل الرحلة من السهل إلى أرض مرتفعة.</w:t>
      </w:r>
    </w:p>
    <w:p>
      <w:pPr>
        <w:bidi/>
      </w:pPr>
      <w:r>
        <w:rPr>
          <w:rtl/>
          <w:cs/>
          <w:lang w:val="ar_AE" w:bidi="ar_AE"/>
        </w:rPr>
      </w:r>
      <w:r>
        <w:rPr>
          <w:rtl/>
          <w:cs/>
          <w:lang w:val="ar_AE" w:bidi="ar_AE"/>
        </w:rPr>
        <w:t>في المشهد الثاني، يخيّم أبرام ومن معه من مكان إلى آخر حتى يصل إلى التلال بين بيت إيل وعاي.</w:t>
      </w:r>
    </w:p>
    <w:p>
      <w:pPr>
        <w:bidi/>
      </w:pPr>
      <w:r>
        <w:rPr>
          <w:rtl/>
          <w:cs/>
          <w:lang w:val="ar_AE" w:bidi="ar_AE"/>
        </w:rPr>
      </w:r>
      <w:r>
        <w:rPr>
          <w:rtl/>
          <w:cs/>
          <w:lang w:val="ar_AE" w:bidi="ar_AE"/>
        </w:rPr>
        <w:t>توقفوا واعرضوا صورة للتلال وخريطة تُظهر موقعها بين بيت إيل وعاي.</w:t>
      </w:r>
    </w:p>
    <w:p>
      <w:pPr>
        <w:bidi/>
      </w:pPr>
      <w:r>
        <w:rPr>
          <w:rtl/>
          <w:cs/>
          <w:lang w:val="ar_AE" w:bidi="ar_AE"/>
        </w:rPr>
      </w:r>
      <w:r>
        <w:rPr>
          <w:rtl/>
          <w:cs/>
          <w:lang w:val="ar_AE" w:bidi="ar_AE"/>
        </w:rPr>
        <w:t>وليس من الواضح كم من الوقت مكثوا من مكان إلى آخر. وعلى الأرجح، فإن حركتهم من مكان إلى آخر لم تكن سريعة. وينتهي المشهد عندما يدعو أبرام باسم الرب عند مكان المذبح الذي كان قد بناه سابقًا.</w:t>
      </w:r>
    </w:p>
    <w:p>
      <w:pPr>
        <w:bidi/>
      </w:pPr>
      <w:r>
        <w:rPr>
          <w:rtl/>
          <w:cs/>
          <w:lang w:val="ar_AE" w:bidi="ar_AE"/>
        </w:rPr>
      </w:r>
      <w:r>
        <w:rPr>
          <w:rtl/>
          <w:cs/>
          <w:lang w:val="ar_AE" w:bidi="ar_AE"/>
        </w:rPr>
        <w:t>توقفوا واعرضوا صورة لمذبح مصنوع من كومة من الحجارة مع وجود شخص يُقدم ذبيحة حيوانية عليه.</w:t>
      </w:r>
    </w:p>
    <w:p>
      <w:pPr>
        <w:bidi/>
      </w:pPr>
      <w:r>
        <w:rPr>
          <w:rtl/>
          <w:cs/>
          <w:lang w:val="ar_AE" w:bidi="ar_AE"/>
        </w:rPr>
      </w:r>
      <w:r>
        <w:rPr>
          <w:rtl/>
          <w:cs/>
          <w:lang w:val="ar_AE" w:bidi="ar_AE"/>
        </w:rPr>
        <w:t>في المشهد الثالث، سيكون هناك تغيير في التركيز. وقد أصبح المكان الآن مليئًا بالناس والحيوانات. وهناك رعاة مواشي أبرام ورعاة مواشي لوط. ثم هناك الكنعانيون والفرزيون. كما كانت جميع حيواناتهم هناك. ويتقاتل (يتخاصم) رعاة مواشي أبرام ورعاة مواشي لوط في مرحلة ما. لكن مخاصمتهم ستنتهي أخيرًا.</w:t>
      </w:r>
    </w:p>
    <w:p>
      <w:pPr>
        <w:bidi/>
      </w:pPr>
      <w:r>
        <w:rPr>
          <w:rtl/>
          <w:cs/>
          <w:lang w:val="ar_AE" w:bidi="ar_AE"/>
        </w:rPr>
      </w:r>
      <w:r>
        <w:rPr>
          <w:rtl/>
          <w:cs/>
          <w:lang w:val="ar_AE" w:bidi="ar_AE"/>
        </w:rPr>
        <w:t>ونتيجة للمشهد السابق، سيتحدث أبرام مع لوط مباشرة في المشهد الرابع. وكان كلاهما واقفًا على أرض مرتفعة بحيث يمكنهما أن يريا الأرض من حولهما. ثم ينظر لوط حول الأرض. ويرى كل دائرة الأردن ويتحمس ليذهب إلى هناك.</w:t>
      </w:r>
    </w:p>
    <w:p>
      <w:pPr>
        <w:bidi/>
      </w:pPr>
      <w:r>
        <w:rPr>
          <w:rtl/>
          <w:cs/>
          <w:lang w:val="ar_AE" w:bidi="ar_AE"/>
        </w:rPr>
      </w:r>
      <w:r>
        <w:rPr>
          <w:rtl/>
          <w:cs/>
          <w:lang w:val="ar_AE" w:bidi="ar_AE"/>
        </w:rPr>
        <w:t>في المشهد الخامس، يودع لوط أبرام. ثم يرتحل إلى الشرق، مع زوجته وخدمه وحيواناته. ثم سيقيم خيامه في المدن بالقرب من سدوم.</w:t>
      </w:r>
    </w:p>
    <w:p>
      <w:pPr>
        <w:bidi/>
      </w:pPr>
      <w:r>
        <w:rPr>
          <w:rtl/>
          <w:cs/>
          <w:lang w:val="ar_AE" w:bidi="ar_AE"/>
        </w:rPr>
      </w:r>
      <w:r>
        <w:rPr>
          <w:rtl/>
          <w:cs/>
          <w:lang w:val="ar_AE" w:bidi="ar_AE"/>
        </w:rPr>
        <w:t>توقفوا واعرضوا خريطة وادي (دائرة) الأردن، التي تشمل البحر الميت وسدوم وعمورة وصوغر. وقد يمكنكم أيضًا أن تُظهروا صورة لخيمة.</w:t>
      </w:r>
    </w:p>
    <w:p>
      <w:pPr>
        <w:bidi/>
      </w:pPr>
      <w:r>
        <w:rPr>
          <w:rtl/>
          <w:cs/>
          <w:lang w:val="ar_AE" w:bidi="ar_AE"/>
        </w:rPr>
      </w:r>
      <w:r>
        <w:rPr>
          <w:rtl/>
          <w:cs/>
          <w:lang w:val="ar_AE" w:bidi="ar_AE"/>
        </w:rPr>
        <w:t>وينتهي المشهد مع إقامة أبرام خيامه في مكان ما في كنعان.</w:t>
      </w:r>
    </w:p>
    <w:p>
      <w:pPr>
        <w:bidi/>
      </w:pPr>
      <w:r>
        <w:rPr>
          <w:rtl/>
          <w:cs/>
          <w:lang w:val="ar_AE" w:bidi="ar_AE"/>
        </w:rPr>
      </w:r>
      <w:r>
        <w:rPr>
          <w:rtl/>
          <w:cs/>
          <w:lang w:val="ar_AE" w:bidi="ar_AE"/>
        </w:rPr>
        <w:t>في المشهد السادس، يقف أبرام على أرض عالية. ويتحدث الله مع أبرام مباشرة ويطلب منه أن ينظر حوله في جميع الاتجاهات. بينما كان أبرام ينظر حوله، يعد الله أنه سيعطي كل ما يراه أبرام له ولنسله. بالإضافة إلى ذلك، قال الله إن نسل أبرام سيكون كثيرًا مثل تراب الأرض. يمكنكم أيضًا أن تحاولوا الذهاب إلى الخارج حيث يوجد رمل. ثم يمكنكم أن تحاولوا عد الرمل. وسيأمر الله أيضًا أبرام أن يسير في كل الأرض لأن الله سيعطيها له ولنسله. وينتهي المشهد بأبرام وهو يسير عبر الأرض كما أمره الله. وفي الواقع، الأرض كبيرة للغاية. وربما استغرق أبرام أيامًا ليُكمل هذه المسيرة. ولغرض تجسيد هذا المشهد، يمكنكم ببساطة أن تمشوا حول منطقة صغيرة وتظهروا الحدود التي قد تُمثِّل أرض كنعان الشاسعة.</w:t>
      </w:r>
    </w:p>
    <w:p>
      <w:pPr>
        <w:bidi/>
      </w:pPr>
      <w:r>
        <w:rPr>
          <w:rtl/>
          <w:cs/>
          <w:lang w:val="ar_AE" w:bidi="ar_AE"/>
        </w:rPr>
      </w:r>
      <w:r>
        <w:rPr>
          <w:rtl/>
          <w:cs/>
          <w:lang w:val="ar_AE" w:bidi="ar_AE"/>
        </w:rPr>
        <w:t>في المشهد السابع، سينقل أبرام جميع أهل بيته بالقرب من بلوطات ممرا الكبيرة في حبرون.</w:t>
      </w:r>
    </w:p>
    <w:p>
      <w:pPr>
        <w:bidi/>
      </w:pPr>
      <w:r>
        <w:rPr>
          <w:rtl/>
          <w:cs/>
          <w:lang w:val="ar_AE" w:bidi="ar_AE"/>
        </w:rPr>
      </w:r>
      <w:r>
        <w:rPr>
          <w:rtl/>
          <w:cs/>
          <w:lang w:val="ar_AE" w:bidi="ar_AE"/>
        </w:rPr>
        <w:t>توقَّفوا واعرضوا صورة لبلوطات ممرا. وأظهروا أيضًا مكان موقع حبرون على الخريطة. وهناك سيقيم أبرام خيامه ويبنى مذبحًا لله. ومن الممكن أن يكون أبرام أيضًا قد عبد الله (نادى باسم الرب) في ذلك المكان.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خدم أبرام (رعاة مواشي أبرام)</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خدم لوط (رعاة مواشي لوط)</w:t>
      </w:r>
    </w:p>
    <w:p>
      <w:pPr>
        <w:pStyle w:val="ListBullet"/>
        <w:bidi/>
        <w:spacing w:line="240" w:lineRule="auto"/>
        <w:ind w:left="720"/>
      </w:pPr>
      <w:r>
        <w:rPr>
          <w:rtl/>
          <w:cs/>
          <w:lang w:val="ar_AE" w:bidi="ar_AE"/>
        </w:rPr>
      </w:r>
      <w:r>
        <w:rPr>
          <w:rtl/>
          <w:cs/>
          <w:lang w:val="ar_AE" w:bidi="ar_AE"/>
        </w:rPr>
        <w:t>الكنعانيون</w:t>
      </w:r>
    </w:p>
    <w:p>
      <w:pPr>
        <w:pStyle w:val="ListBullet"/>
        <w:bidi/>
        <w:spacing w:line="240" w:lineRule="auto"/>
        <w:ind w:left="720"/>
      </w:pPr>
      <w:r>
        <w:rPr>
          <w:rtl/>
          <w:cs/>
          <w:lang w:val="ar_AE" w:bidi="ar_AE"/>
        </w:rPr>
      </w:r>
      <w:r>
        <w:rPr>
          <w:rtl/>
          <w:cs/>
          <w:lang w:val="ar_AE" w:bidi="ar_AE"/>
        </w:rPr>
        <w:t>الفرزيون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كان أبرام وأهل بيته يرتحلون. وأهل بيته كانوا يشملون زوجته وخدمه، ولوط، وزوجة لوط، وجميع عبيدهم. وكان لدى أبرام الكثير من الفضة والذهب.</w:t>
      </w:r>
    </w:p>
    <w:p>
      <w:pPr>
        <w:bidi/>
      </w:pPr>
      <w:r>
        <w:rPr>
          <w:rtl/>
          <w:cs/>
          <w:lang w:val="ar_AE" w:bidi="ar_AE"/>
        </w:rPr>
      </w:r>
      <w:r>
        <w:rPr>
          <w:rtl/>
          <w:cs/>
          <w:lang w:val="ar_AE" w:bidi="ar_AE"/>
        </w:rPr>
        <w:t>أوقفوا التمثيل: اسألوا الشخص الذي يؤدي دور أبرام: "ما هو شعورك؟" قد تسمعون عبارات مثل: "أنا سعيد لأننا خرجنا من مصر بسلام" أو "أشكر الله لأنه باركني بكثير من المواشي والفضة والذهب". واصلوا التمثيل.</w:t>
      </w:r>
    </w:p>
    <w:p>
      <w:pPr>
        <w:bidi/>
      </w:pPr>
      <w:r>
        <w:rPr>
          <w:rtl/>
          <w:cs/>
          <w:lang w:val="ar_AE" w:bidi="ar_AE"/>
        </w:rPr>
      </w:r>
      <w:r>
        <w:rPr>
          <w:rtl/>
          <w:cs/>
          <w:lang w:val="ar_AE" w:bidi="ar_AE"/>
        </w:rPr>
        <w:t>في المشهد الثاني، يصل أبرام وأهل بيته إلى النقب. وهناك سينصبون خيمتهم. وبعد بعض الوقت، سينتقلون إلى مكان آخر، ثم لاحقًا إلى مكان آخر. احرصوا على أن تُظهروا أن الحركة من مشهد إلى آخر لم تكن وقتية أو في الحال. وينتهي المشهد عندما ينصبوا خيامهم في الجبل بين بيت إيل وعاي. وينبغي أنهم كانوا على دراية بالمكان، لأنهم قد خيموا هناك من قبل. وسيعبد أبرام الله عند المذبح الذي كان قد بناه هناك من قبل.</w:t>
      </w:r>
    </w:p>
    <w:p>
      <w:pPr>
        <w:bidi/>
      </w:pPr>
      <w:r>
        <w:rPr>
          <w:rtl/>
          <w:cs/>
          <w:lang w:val="ar_AE" w:bidi="ar_AE"/>
        </w:rPr>
      </w:r>
      <w:r>
        <w:rPr>
          <w:rtl/>
          <w:cs/>
          <w:lang w:val="ar_AE" w:bidi="ar_AE"/>
        </w:rPr>
        <w:t>أوقفوا التمثيل: اسألوا الشخص الذي يؤدي دور أبرام: "ما هو شعورك؟" قد تسمعون عبارات مثل: "أنا أعبد الله لأننا نجونا من المجاعة هنا، والتهديد في مصر" أو "أريد أن أعبد الله لأنه قد حفظنا في طريق عودتنا." واصلوا التمثيل.</w:t>
      </w:r>
    </w:p>
    <w:p>
      <w:pPr>
        <w:bidi/>
      </w:pPr>
      <w:r>
        <w:rPr>
          <w:rtl/>
          <w:cs/>
          <w:lang w:val="ar_AE" w:bidi="ar_AE"/>
        </w:rPr>
      </w:r>
      <w:r>
        <w:rPr>
          <w:rtl/>
          <w:cs/>
          <w:lang w:val="ar_AE" w:bidi="ar_AE"/>
        </w:rPr>
        <w:t>في المشهد الثالث، يتخاصم رعاة أبرام ولوط، على المكان الذي كانوا سيرعون فيه قطعانهم كي تأكل. وكان بعض الكنعانيين والفرزيين هناك أيضًا مع ماشيتهم.</w:t>
      </w:r>
    </w:p>
    <w:p>
      <w:pPr>
        <w:bidi/>
      </w:pPr>
      <w:r>
        <w:rPr>
          <w:rtl/>
          <w:cs/>
          <w:lang w:val="ar_AE" w:bidi="ar_AE"/>
        </w:rPr>
      </w:r>
      <w:r>
        <w:rPr>
          <w:rtl/>
          <w:cs/>
          <w:lang w:val="ar_AE" w:bidi="ar_AE"/>
        </w:rPr>
        <w:t>أوقفوا التمثيل: اسألوا الشخص الذي يؤدي دور رعاة قطعان أبرام: "ما هو شعوركم؟" قد تسمعون عبارات مثل: "لا يوجد طعام يكفي لكل مواشينا هنا". وقد تسألون رعاة قطعان لوط أيضًا: "بماذا تشعرون؟" قد تسمعون عبارات مثل: "ما لم يختر سيدينا أن يعيشا بعيدًا عن بعضهم البعض، فلن تنجو الحيوانات، خاصة مع الكنعانيين والفرزيين ومواشيهم التي ترعى هنا أيضًا". واصلوا التمثيل.</w:t>
      </w:r>
    </w:p>
    <w:p>
      <w:pPr>
        <w:bidi/>
      </w:pPr>
      <w:r>
        <w:rPr>
          <w:rtl/>
          <w:cs/>
          <w:lang w:val="ar_AE" w:bidi="ar_AE"/>
        </w:rPr>
      </w:r>
      <w:r>
        <w:rPr>
          <w:rtl/>
          <w:cs/>
          <w:lang w:val="ar_AE" w:bidi="ar_AE"/>
        </w:rPr>
        <w:t>في المشهد الرابع، يتحدث أبرام مع لوط مباشرة. وكلاهما يقفان على أرض عالية. وينظر لوط وادي الأردن. ويتحمس عندما يرى أن الوادي أرض خصبة بها الكثير من الماء.</w:t>
      </w:r>
    </w:p>
    <w:p>
      <w:pPr>
        <w:bidi/>
      </w:pPr>
      <w:r>
        <w:rPr>
          <w:rtl/>
          <w:cs/>
          <w:lang w:val="ar_AE" w:bidi="ar_AE"/>
        </w:rPr>
      </w:r>
      <w:r>
        <w:rPr>
          <w:rtl/>
          <w:cs/>
          <w:lang w:val="ar_AE" w:bidi="ar_AE"/>
        </w:rPr>
        <w:t>أوقفوا التمثيل: اسألوا الشخص الذي يؤدي دور لوط: "ما هو شعورك؟" قد تسمعون عبارات مثل: "وادي الأردن بأكمله يشبه جنة الله أو مثل مصر لأن له نهر خاص به، نهر الأردن!" أو "لقد سمعت أن الناس الذين يعيشون في سدوم أشرار وخطاة جدًا لدى الرب. وآمل أن نكون في أمان". واصلوا التمثيل.</w:t>
      </w:r>
    </w:p>
    <w:p>
      <w:pPr>
        <w:bidi/>
      </w:pPr>
      <w:r>
        <w:rPr>
          <w:rtl/>
          <w:cs/>
          <w:lang w:val="ar_AE" w:bidi="ar_AE"/>
        </w:rPr>
      </w:r>
      <w:r>
        <w:rPr>
          <w:rtl/>
          <w:cs/>
          <w:lang w:val="ar_AE" w:bidi="ar_AE"/>
        </w:rPr>
        <w:t>في المشهد الخامس، ينفصل أبرام ولوط عن بعضهما البعض. وقد أقام أبرام في كنعان. لكن لوط ارتحل إلى الشرق، مع أهل بيته الذين يشملون زوجته وماشيته وعبيده. وينصب خيمته بالقرب من سدوم.</w:t>
      </w:r>
    </w:p>
    <w:p>
      <w:pPr>
        <w:bidi/>
      </w:pPr>
      <w:r>
        <w:rPr>
          <w:rtl/>
          <w:cs/>
          <w:lang w:val="ar_AE" w:bidi="ar_AE"/>
        </w:rPr>
      </w:r>
      <w:r>
        <w:rPr>
          <w:rtl/>
          <w:cs/>
          <w:lang w:val="ar_AE" w:bidi="ar_AE"/>
        </w:rPr>
        <w:t>في المشهد السادس، يقف أبرام على أرض عالية. ويتحدث الله مع أبرام مباشرة. ويطلب الله من أبرام أن ينظر حوله من حيث كان واقف. وينظر أبرام نحو الشمال والجنوب والشرق والغرب. ثم قال الله إن كل ما يراه أبرام، فإن الله سيعطيه له. ويطلب الله أيضًا من أبرام أن يسير عبر الأرض لأنه سيعطيها له. ويمشي أبرام عبر الأرض.</w:t>
      </w:r>
    </w:p>
    <w:p>
      <w:pPr>
        <w:bidi/>
      </w:pPr>
      <w:r>
        <w:rPr>
          <w:rtl/>
          <w:cs/>
          <w:lang w:val="ar_AE" w:bidi="ar_AE"/>
        </w:rPr>
      </w:r>
      <w:r>
        <w:rPr>
          <w:rtl/>
          <w:cs/>
          <w:lang w:val="ar_AE" w:bidi="ar_AE"/>
        </w:rPr>
        <w:t>أوقفوا التمثيل واسألوا الممثل الذي يؤدي دور أبرام: "ما شعورك؟" قد تسمعون عبارات مثل: "أنا متحمس لأن الله سيعطيني هذه الأرض العظيمة!" أو "أنا متحمس لأن الله سيُعطيني نسلًا!" واصلوا التمثيل.</w:t>
      </w:r>
    </w:p>
    <w:p>
      <w:pPr>
        <w:bidi/>
      </w:pPr>
      <w:r>
        <w:rPr>
          <w:rtl/>
          <w:cs/>
          <w:lang w:val="ar_AE" w:bidi="ar_AE"/>
        </w:rPr>
      </w:r>
      <w:r>
        <w:rPr>
          <w:rtl/>
          <w:cs/>
          <w:lang w:val="ar_AE" w:bidi="ar_AE"/>
        </w:rPr>
        <w:t>في المشهد السابع، سيقيم أبرام خيامه بالقرب من بلوطات ممرَا الكبيرة في حبرون. ومن المهم أن نتذكّر أن زوجة أبرام، ساراي، وخدمهم وحيواناتهم كانوا معه. وقد بنى أيضًا أبرام مذبحًا لله. وربما كان أبرام يعبد الله عند ذلك المذبح.</w:t>
      </w:r>
    </w:p>
    <w:p>
      <w:pPr>
        <w:bidi/>
      </w:pPr>
      <w:r>
        <w:rPr>
          <w:rtl/>
          <w:cs/>
          <w:lang w:val="ar_AE" w:bidi="ar_AE"/>
        </w:rPr>
      </w:r>
      <w:r>
        <w:rPr>
          <w:rtl/>
          <w:cs/>
          <w:lang w:val="ar_AE" w:bidi="ar_AE"/>
        </w:rPr>
        <w:t>أوقفوا التمثيل واسألوا الممثل الذي يؤدي دور أبرام: "ما شعورك؟" قد تسمعون عبارات مثل: "سأعبد الله من أجل وعده لي ولنسلي" أو "الله سيتمم وعده لي، لذلك سأعبده".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عندما وصل أبرام وأهل بيته إلى برية النقب، استمروا في السفر من مكان إلى آخر حتى وصلوا إلى بيت إيل. وقام أبرام بإستخدام المذبح الذي كان قد بناه من قبل و</w:t>
      </w:r>
      <w:r>
        <w:rPr>
          <w:b/>
          <w:rtl/>
          <w:cs/>
          <w:lang w:val="ar_AE" w:bidi="ar_AE"/>
        </w:rPr>
        <w:t>دعا باسم الله</w:t>
      </w:r>
      <w:r>
        <w:rPr>
          <w:rtl/>
          <w:cs/>
          <w:lang w:val="ar_AE" w:bidi="ar_AE"/>
        </w:rPr>
        <w:t xml:space="preserve">. وأن يدعو باسم الله هو طريقة أخرى لأن يقول أنه "يعبد". وهذا يعني أن أبرام كان يعبد الله في ذلك المكان. وتذكّروا أن اسم الله المستخدم في هذه القصة هو الرب </w:t>
      </w:r>
      <w:r>
        <w:rPr>
          <w:b/>
          <w:rtl/>
          <w:cs/>
          <w:lang w:val="ar_AE" w:bidi="ar_AE"/>
        </w:rPr>
        <w:t>يهوه</w:t>
      </w:r>
      <w:r>
        <w:rPr>
          <w:rtl/>
          <w:cs/>
          <w:lang w:val="ar_AE" w:bidi="ar_AE"/>
        </w:rPr>
        <w:t xml:space="preserve">، وهو الاسم الشخصي لله. وعلى فريقكم أن يُترجِم هذا الاسم بالطريقة نفسها التي استخدمتموها في القصص الأخرى، وأن يتذكروا أن كلمة </w:t>
      </w:r>
      <w:r>
        <w:rPr>
          <w:rtl/>
          <w:cs/>
          <w:lang w:val="ar_AE" w:bidi="ar_AE"/>
        </w:rPr>
        <w:t>يهوه</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وكانت لأبرام ولوط مواشي كثيرة، وقد تخاصم </w:t>
      </w:r>
      <w:r>
        <w:rPr>
          <w:b/>
          <w:rtl/>
          <w:cs/>
          <w:lang w:val="ar_AE" w:bidi="ar_AE"/>
        </w:rPr>
        <w:t>رعاتهما</w:t>
      </w:r>
      <w:r>
        <w:rPr>
          <w:rtl/>
          <w:cs/>
          <w:lang w:val="ar_AE" w:bidi="ar_AE"/>
        </w:rPr>
        <w:t xml:space="preserve"> من أجل مكان لرعي حيواناتهما. والراعي هو شخص يعتني بالماشية مثل الخراف والبقر والماعز. وتتضمن واجباته إطعام الحيوانات والتأكد من سلامتها. وفي هذه القصة، تشير كلمة الرعاة إلى عبيد أبرام ولوط الذين كانوا أيضًا رعاة للماشية. وكان الكنعانيون والفرزيون يعيشون هناك أيضًا في ذلك الوقت. وقد كان لهم أيضًا حيوانات ليطعموها.</w:t>
      </w:r>
    </w:p>
    <w:p>
      <w:pPr>
        <w:bidi/>
      </w:pPr>
      <w:r>
        <w:rPr>
          <w:rtl/>
          <w:cs/>
          <w:lang w:val="ar_AE" w:bidi="ar_AE"/>
        </w:rPr>
      </w:r>
      <w:r>
        <w:rPr>
          <w:rtl/>
          <w:cs/>
          <w:lang w:val="ar_AE" w:bidi="ar_AE"/>
        </w:rPr>
        <w:t xml:space="preserve">وأخبر أبرام لوط أنه لا ينبغي لهما أن يتخاصما لأنهما </w:t>
      </w:r>
      <w:r>
        <w:rPr>
          <w:b/>
          <w:rtl/>
          <w:cs/>
          <w:lang w:val="ar_AE" w:bidi="ar_AE"/>
        </w:rPr>
        <w:t>أخوان</w:t>
      </w:r>
      <w:r>
        <w:rPr>
          <w:rtl/>
          <w:cs/>
          <w:lang w:val="ar_AE" w:bidi="ar_AE"/>
        </w:rPr>
        <w:t>. وفي اللغة العبرية، كلمة قريب هي نفس الكلمة التي تشير إلى الأخ. لذا يمكن أيضًا أن تُترجَم إلى قريبين. لكن لوط لم يكن أخو أبرام. كان لوط ابن أخي أبرام، لأن لوط كان ابن هاران أخي أبرام. وفي هذا السياق، لا تعني الكلمة "أخًا" بل قريبًا.</w:t>
      </w:r>
    </w:p>
    <w:p>
      <w:pPr>
        <w:bidi/>
      </w:pPr>
      <w:r>
        <w:rPr>
          <w:rtl/>
          <w:cs/>
          <w:lang w:val="ar_AE" w:bidi="ar_AE"/>
        </w:rPr>
      </w:r>
      <w:r>
        <w:rPr>
          <w:rtl/>
          <w:cs/>
          <w:lang w:val="ar_AE" w:bidi="ar_AE"/>
        </w:rPr>
        <w:t xml:space="preserve">ثم طلب أبرام من لوط أن يختار المكان الذي يريد أن يعيش فيه. فرفع لوط عينيه ونظر حوله ورأى وادي الأردن كله، أرض خصبة بها كمية كبيرة من المياه. ووادي الأردن هذا هو وادي في اتجاه صوغر، وهي مدينة أخرى بالقرب من مدينتي سدوم وعمورة. وله نهر خاص به يُدعى نهر الأردن. لذلك اختار لوط وادي الأردن كله لأنه كان </w:t>
      </w:r>
      <w:r>
        <w:rPr>
          <w:b/>
          <w:rtl/>
          <w:cs/>
          <w:lang w:val="ar_AE" w:bidi="ar_AE"/>
        </w:rPr>
        <w:t>كجنة الله</w:t>
      </w:r>
      <w:r>
        <w:rPr>
          <w:rtl/>
          <w:cs/>
          <w:lang w:val="ar_AE" w:bidi="ar_AE"/>
        </w:rPr>
        <w:t xml:space="preserve"> و</w:t>
      </w:r>
      <w:r>
        <w:rPr>
          <w:b/>
          <w:rtl/>
          <w:cs/>
          <w:lang w:val="ar_AE" w:bidi="ar_AE"/>
        </w:rPr>
        <w:t>كمصر</w:t>
      </w:r>
      <w:r>
        <w:rPr>
          <w:rtl/>
          <w:cs/>
          <w:lang w:val="ar_AE" w:bidi="ar_AE"/>
        </w:rPr>
        <w:t>. وتشير كلمة "جنة الله" إلى جنة عدن التي خلقها الله عندما خلق الرجل والمرأة. وكان للجنة النهر الخاص بها وهو الذي يتدفق خلالها. ومصر دولة تقع جنوب كنعان. وكان لها نهر خاص بها يُدعى نهر النيل.</w:t>
      </w:r>
    </w:p>
    <w:p>
      <w:pPr>
        <w:bidi/>
      </w:pPr>
      <w:r>
        <w:rPr>
          <w:rtl/>
          <w:cs/>
          <w:lang w:val="ar_AE" w:bidi="ar_AE"/>
        </w:rPr>
      </w:r>
      <w:r>
        <w:rPr>
          <w:rtl/>
          <w:cs/>
          <w:lang w:val="ar_AE" w:bidi="ar_AE"/>
        </w:rPr>
        <w:t>وذهب أبرام ولوط، كل واحد في طريقه المنفصلة. وقد أقام أبرام في كنعان. بينما ارتحل لوط إلى الشرق مع عائلته وخدمه وحيواناته. و</w:t>
      </w:r>
      <w:r>
        <w:rPr>
          <w:b/>
          <w:rtl/>
          <w:cs/>
          <w:lang w:val="ar_AE" w:bidi="ar_AE"/>
        </w:rPr>
        <w:t>نصب خيمته</w:t>
      </w:r>
      <w:r>
        <w:rPr>
          <w:rtl/>
          <w:cs/>
          <w:lang w:val="ar_AE" w:bidi="ar_AE"/>
        </w:rPr>
        <w:t xml:space="preserve"> في المدن بالقرب من </w:t>
      </w:r>
      <w:r>
        <w:rPr>
          <w:b/>
          <w:rtl/>
          <w:cs/>
          <w:lang w:val="ar_AE" w:bidi="ar_AE"/>
        </w:rPr>
        <w:t>سدوم</w:t>
      </w:r>
      <w:r>
        <w:rPr>
          <w:rtl/>
          <w:cs/>
          <w:lang w:val="ar_AE" w:bidi="ar_AE"/>
        </w:rPr>
        <w:t xml:space="preserve">. </w:t>
      </w:r>
      <w:r>
        <w:rPr>
          <w:b/>
          <w:rtl/>
          <w:cs/>
          <w:lang w:val="ar_AE" w:bidi="ar_AE"/>
        </w:rPr>
        <w:t>والخيمة</w:t>
      </w:r>
      <w:r>
        <w:rPr>
          <w:rtl/>
          <w:cs/>
          <w:lang w:val="ar_AE" w:bidi="ar_AE"/>
        </w:rPr>
        <w:t xml:space="preserve"> كانت ملجأ أو مسكن مؤقت مصنوع من القماش المنسوج أو جلود الحيوان. وكان نصب الخيمة هو عندما يستخدم شخص أعمدة خشبية لدعم القماش حتى يثبت ممتدًا ويسمح لعدد قليل من الناس بالبقاء داخلها. احرصوا على ترجمة الكلمة التي تشير إلى "خيمة" بنفس الطريقة التي ترجمتم بها هذه الكلمة من قبل. وسدوم هي مدينة تقع بالقرب من البحر الميت. وكان رجال سدوم أشرارًا و</w:t>
      </w:r>
      <w:r>
        <w:rPr>
          <w:b/>
          <w:rtl/>
          <w:cs/>
          <w:lang w:val="ar_AE" w:bidi="ar_AE"/>
        </w:rPr>
        <w:t>خطاة</w:t>
      </w:r>
      <w:r>
        <w:rPr>
          <w:rtl/>
          <w:cs/>
          <w:lang w:val="ar_AE" w:bidi="ar_AE"/>
        </w:rPr>
        <w:t xml:space="preserve"> جدًا. وعلى فريقكم أن يُترجِم كلمة </w:t>
      </w:r>
      <w:r>
        <w:rPr>
          <w:b/>
          <w:rtl/>
          <w:cs/>
          <w:lang w:val="ar_AE" w:bidi="ar_AE"/>
        </w:rPr>
        <w:t>خطية</w:t>
      </w:r>
      <w:r>
        <w:rPr>
          <w:rtl/>
          <w:cs/>
          <w:lang w:val="ar_AE" w:bidi="ar_AE"/>
        </w:rPr>
        <w:t xml:space="preserve"> بالطريقة نفسها التي استخدمتموها في القصص الأخرى، وأن يتذكروا أن كلمة </w:t>
      </w:r>
      <w:r>
        <w:rPr>
          <w:rtl/>
          <w:cs/>
          <w:lang w:val="ar_AE" w:bidi="ar_AE"/>
        </w:rPr>
        <w:t>خطية</w:t>
      </w:r>
      <w:r>
        <w:rPr>
          <w:rtl/>
          <w:cs/>
          <w:lang w:val="ar_AE" w:bidi="ar_AE"/>
        </w:rPr>
        <w:t xml:space="preserve"> موجودة في قاموس الكلمات الرئيسية. وفي قصة لاحقة، سيدمّر الله هاتين المدينتين بسبب الخطايا العظيمة للأشخاص الذين يعيشون فيهما.</w:t>
      </w:r>
    </w:p>
    <w:p>
      <w:pPr>
        <w:bidi/>
      </w:pPr>
      <w:r>
        <w:rPr>
          <w:rtl/>
          <w:cs/>
          <w:lang w:val="ar_AE" w:bidi="ar_AE"/>
        </w:rPr>
      </w:r>
      <w:r>
        <w:rPr>
          <w:rtl/>
          <w:cs/>
          <w:lang w:val="ar_AE" w:bidi="ar_AE"/>
        </w:rPr>
        <w:t>وبعد أن انفصل أبرام ولوط، تحدث الله إلى أبرام وأمره قائلًا "أرفع عينيك". هنا، كان الله يطلب من أبرام أن ينظر حوله في جميع الاتجاهات من حيث كان واقفًا. وكلّ ما يراه أبرام، كان الله سيعطيه لأبرام و</w:t>
      </w:r>
      <w:r>
        <w:rPr>
          <w:b/>
          <w:rtl/>
          <w:cs/>
          <w:lang w:val="ar_AE" w:bidi="ar_AE"/>
        </w:rPr>
        <w:t>نسله</w:t>
      </w:r>
      <w:r>
        <w:rPr>
          <w:rtl/>
          <w:cs/>
          <w:lang w:val="ar_AE" w:bidi="ar_AE"/>
        </w:rPr>
        <w:t xml:space="preserve">. وكلمة نسل تعني حرفيًا البذار. وهي كلمة تُستخدم للإشارة إلى النسل. احرصوا على ترجمة الكلمة التي تشير إلى "النسل" بنفس الطريقة التي ترجمتم بها هذه الكلمة من قبل. </w:t>
      </w:r>
    </w:p>
    <w:p>
      <w:pPr>
        <w:bidi/>
      </w:pPr>
      <w:r>
        <w:rPr>
          <w:rtl/>
          <w:cs/>
          <w:lang w:val="ar_AE" w:bidi="ar_AE"/>
        </w:rPr>
      </w:r>
      <w:r>
        <w:rPr>
          <w:rtl/>
          <w:cs/>
          <w:lang w:val="ar_AE" w:bidi="ar_AE"/>
        </w:rPr>
        <w:t xml:space="preserve">ثم ذهب أبرام إلى حبرون ونصب خيمته بالقرب من بلوطات </w:t>
      </w:r>
      <w:r>
        <w:rPr>
          <w:b/>
          <w:rtl/>
          <w:cs/>
          <w:lang w:val="ar_AE" w:bidi="ar_AE"/>
        </w:rPr>
        <w:t>ممرا</w:t>
      </w:r>
      <w:r>
        <w:rPr>
          <w:rtl/>
          <w:cs/>
          <w:lang w:val="ar_AE" w:bidi="ar_AE"/>
        </w:rPr>
        <w:t xml:space="preserve">. وممرا كان اسمًا آخر لمدينة حبرون. وكان أبرام مع زوجته وخدمه وحيواناته. وهناك بنى أبرام </w:t>
      </w:r>
      <w:r>
        <w:rPr>
          <w:b/>
          <w:rtl/>
          <w:cs/>
          <w:lang w:val="ar_AE" w:bidi="ar_AE"/>
        </w:rPr>
        <w:t>مذبحًا</w:t>
      </w:r>
      <w:r>
        <w:rPr>
          <w:rtl/>
          <w:cs/>
          <w:lang w:val="ar_AE" w:bidi="ar_AE"/>
        </w:rPr>
        <w:t xml:space="preserve"> لله. تذكروا أن تترجموا كلمة المذبح بالطريقة نفسها التي ترجمتم بها هذه الكلمة في القصص السابقة. وكلمة </w:t>
      </w:r>
      <w:r>
        <w:rPr>
          <w:rtl/>
          <w:cs/>
          <w:lang w:val="ar_AE" w:bidi="ar_AE"/>
        </w:rPr>
        <w:t>مذبح</w:t>
      </w:r>
      <w:r>
        <w:rPr>
          <w:rtl/>
          <w:cs/>
          <w:lang w:val="ar_AE" w:bidi="ar_AE"/>
        </w:rPr>
        <w:t xml:space="preserve"> موجودة أيضًا في قاموس الكلمات الرئيسية. وربما كان أبرام يعبد الله في ذلك المكان.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14 : 1 - 16 واحفظوه في قلوبكم. استمعوا إلى نسخة صوتية من تكوين 14 : 1 - 16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14 : 1 - 16 من الترجمة الأكثر فهمًا لكم.</w:t>
      </w:r>
    </w:p>
    <w:p>
      <w:pPr>
        <w:bidi/>
      </w:pPr>
      <w:r>
        <w:rPr>
          <w:rtl/>
          <w:cs/>
          <w:lang w:val="ar_AE" w:bidi="ar_AE"/>
        </w:rPr>
      </w:r>
      <w:r>
        <w:rPr>
          <w:rtl/>
          <w:cs/>
          <w:lang w:val="ar_AE" w:bidi="ar_AE"/>
        </w:rPr>
        <w:t>تحدث هذه القصة بعد أن انفصل أبرام عن لوط، ابن أخيه. في القصة السابقة، كان لوط قد قرر أن يعيش في مدينة سدوم، وقرر أبرام أن يعيش عند بلوطات ممرَا. وكان أبرام يعيش عند مجموعة من الأشجار التي تخص ممرَا، وهي المكان الذي قال الله له أن يعيش فيه. لكن في هذه القصة، يدخل أبرام إلى صراع قريب بسبب لوط.</w:t>
      </w:r>
    </w:p>
    <w:p>
      <w:pPr>
        <w:bidi/>
      </w:pPr>
      <w:r>
        <w:rPr>
          <w:rtl/>
          <w:cs/>
          <w:lang w:val="ar_AE" w:bidi="ar_AE"/>
        </w:rPr>
      </w:r>
      <w:r>
        <w:rPr>
          <w:rtl/>
          <w:cs/>
          <w:lang w:val="ar_AE" w:bidi="ar_AE"/>
        </w:rPr>
        <w:t>هذه القصة والقصة التالية هما جزأن من قصة طويلة، وتعطي هذه القصة خلفية للجزء الأكثر أهمية في هذه القصة الذي يحدث في المقطع التالي، أو الجزء التالي من هذه القصة.</w:t>
      </w:r>
    </w:p>
    <w:p>
      <w:pPr>
        <w:bidi/>
      </w:pPr>
      <w:r>
        <w:rPr>
          <w:rtl/>
          <w:cs/>
          <w:lang w:val="ar_AE" w:bidi="ar_AE"/>
        </w:rPr>
      </w:r>
      <w:r>
        <w:rPr>
          <w:rtl/>
          <w:cs/>
          <w:lang w:val="ar_AE" w:bidi="ar_AE"/>
        </w:rPr>
        <w:t>وهذه القصة مختلفة عن جميع قصص أبرام الأخرى، لأنها القصة الوحيدة عن أبرام وهو يحارب. وهذه القصة تُظهر أن أبرام كان قائدًا صالحًا. وهي أيضًا واحدة من القصص القليلة عن أبرام التي لا يتحدث الله فيها.</w:t>
      </w:r>
    </w:p>
    <w:p>
      <w:pPr>
        <w:bidi/>
      </w:pPr>
      <w:r>
        <w:rPr>
          <w:rtl/>
          <w:cs/>
          <w:lang w:val="ar_AE" w:bidi="ar_AE"/>
        </w:rPr>
      </w:r>
      <w:r>
        <w:rPr>
          <w:rtl/>
          <w:cs/>
          <w:lang w:val="ar_AE" w:bidi="ar_AE"/>
        </w:rPr>
        <w:t>كان كدرلعومر ملك عيلام، وأمرافل ملك شنعار التي تُدعى أيضًا بابل، وأريوك ملك ألاسار، وتدعال ملك جوييم، ملوكًا منتصرين. وكان هؤلاء الملوك المنتصرون من نفس المنطقة في الشمال التي كان أبرام يعيش فيها، وهي منطقة تُدعى بلاد بین النهرين. وهؤلاء الملوك كانوا يحكمون على مناطق واسعة، وكان الملك كدرلعومر قائدهم.</w:t>
      </w:r>
    </w:p>
    <w:p>
      <w:pPr>
        <w:bidi/>
      </w:pPr>
      <w:r>
        <w:rPr>
          <w:rtl/>
          <w:cs/>
          <w:lang w:val="ar_AE" w:bidi="ar_AE"/>
        </w:rPr>
      </w:r>
      <w:r>
        <w:rPr>
          <w:rtl/>
          <w:cs/>
          <w:lang w:val="ar_AE" w:bidi="ar_AE"/>
        </w:rPr>
        <w:t>توقَّفوا هنا وانظروا كمجموعة إلى خريطة للمناطق التي كان هؤلاء الملوك قد سيطروا عليها. أوقفوا سماع التسجيل الصوتي هنا.</w:t>
      </w:r>
    </w:p>
    <w:p>
      <w:pPr>
        <w:bidi/>
      </w:pPr>
      <w:r>
        <w:rPr>
          <w:rtl/>
          <w:cs/>
          <w:lang w:val="ar_AE" w:bidi="ar_AE"/>
        </w:rPr>
      </w:r>
      <w:r>
        <w:rPr>
          <w:rtl/>
          <w:cs/>
          <w:lang w:val="ar_AE" w:bidi="ar_AE"/>
        </w:rPr>
        <w:t>وبارع ملك سدوم، وبرشاع ملك عمورة، وشنآب ملك أدمة، وشمئيبر ملك صبوييم، وملك بالع، قاموا بعصيان وتمردوا. كان الملوك المتمردون يسيطرون على مدن ومناطق أصغر إلى الجنوب من الملوك المنتصرين. وقد حكم كدرلعومر ملك عيلام على هؤلاء الملوك المتمردين لمدة اثنتي عشرة سنة. وخلال تلك السنوات، على الأرجح كان الملوك المتمردون يدفعون الجزية للملك كدرلعومر، وهي مدفوعات منتظمة يقدمها ملك مدينة ما إلى ملك آخر كان يسود على تلك المدينة. ثم عصى هؤلاء الملوك المتمردون في السنة الثالثة عشرة. وربما كانوا جزءًا من تمرد أوسع ضد سيطرة بلاد بین النهرين على منطقتهم.</w:t>
      </w:r>
    </w:p>
    <w:p>
      <w:pPr>
        <w:bidi/>
      </w:pPr>
      <w:r>
        <w:rPr>
          <w:rtl/>
          <w:cs/>
          <w:lang w:val="ar_AE" w:bidi="ar_AE"/>
        </w:rPr>
      </w:r>
      <w:r>
        <w:rPr>
          <w:rtl/>
          <w:cs/>
          <w:lang w:val="ar_AE" w:bidi="ar_AE"/>
        </w:rPr>
        <w:t>توقَّفوا هنا وانظروا كمجموعة إلى خريطة للمدن التي كان ملوك الجنوب يحكمون عليها. أوقفوا سماع التسجيل الصوتي هنا.</w:t>
      </w:r>
    </w:p>
    <w:p>
      <w:pPr>
        <w:bidi/>
      </w:pPr>
      <w:r>
        <w:rPr>
          <w:rtl/>
          <w:cs/>
          <w:lang w:val="ar_AE" w:bidi="ar_AE"/>
        </w:rPr>
      </w:r>
      <w:r>
        <w:rPr>
          <w:rtl/>
          <w:cs/>
          <w:lang w:val="ar_AE" w:bidi="ar_AE"/>
        </w:rPr>
        <w:t>وفي السنة الرابعة عشرة، بدأ الملوك المنتصرون من الشمال يهزمون ملوك آخرين في الجنوب. وقد هزم الملوك المنتصرون الرفائيين في عشتاروث قرنايم، والزوزيين في هام، والإيميين في شوى قريتايم، والحوريين في جبل سعير، حتى بطمة فاران عند حافة البرية. ثم رجع الملوك المنتصرون وذهبوا إلى عين مشفاط، وضربوا كل بلاد العمالقة وكذلك الأموريين الذين كانوا يعيشون في حصون تامار.</w:t>
      </w:r>
    </w:p>
    <w:p>
      <w:pPr>
        <w:bidi/>
      </w:pPr>
      <w:r>
        <w:rPr>
          <w:rtl/>
          <w:cs/>
          <w:lang w:val="ar_AE" w:bidi="ar_AE"/>
        </w:rPr>
      </w:r>
      <w:r>
        <w:rPr>
          <w:rtl/>
          <w:cs/>
          <w:lang w:val="ar_AE" w:bidi="ar_AE"/>
        </w:rPr>
        <w:t>توقَّفوا هنا وانظروا كمجموعة إلى خريطة لجميع المدن والمناطق التي ضربها الملوك المنتصرون. أوقفوا سماع التسجيل الصوتي هنا.</w:t>
      </w:r>
    </w:p>
    <w:p>
      <w:pPr>
        <w:bidi/>
      </w:pPr>
      <w:r>
        <w:rPr>
          <w:rtl/>
          <w:cs/>
          <w:lang w:val="ar_AE" w:bidi="ar_AE"/>
        </w:rPr>
      </w:r>
      <w:r>
        <w:rPr>
          <w:rtl/>
          <w:cs/>
          <w:lang w:val="ar_AE" w:bidi="ar_AE"/>
        </w:rPr>
        <w:t>وقد أعد الملوك المتمردون للقتال في عمق (وادي) السدِّيم. وهنا، تكرر القصة أسماء جميع الملوك المنتصرين، وتذكر أن الأربعة ملوك، الذين كانوا ملوكًا منتصرين، قاتلوا ضد الخمسة ملوك، الذين كانوا ملوكًا متمردين.</w:t>
      </w:r>
    </w:p>
    <w:p>
      <w:pPr>
        <w:bidi/>
      </w:pPr>
      <w:r>
        <w:rPr>
          <w:rtl/>
          <w:cs/>
          <w:lang w:val="ar_AE" w:bidi="ar_AE"/>
        </w:rPr>
      </w:r>
      <w:r>
        <w:rPr>
          <w:rtl/>
          <w:cs/>
          <w:lang w:val="ar_AE" w:bidi="ar_AE"/>
        </w:rPr>
        <w:t>وقد تمت تسمية وادي السدِّيم لاحقًا إلى وادي البحر الميت أو وادي بحر الملح. وربما كان وادي السدّيم واديًا صار لاحقًا جزءًا من البحيرة المجاورة.</w:t>
      </w:r>
    </w:p>
    <w:p>
      <w:pPr>
        <w:bidi/>
      </w:pPr>
      <w:r>
        <w:rPr>
          <w:rtl/>
          <w:cs/>
          <w:lang w:val="ar_AE" w:bidi="ar_AE"/>
        </w:rPr>
      </w:r>
      <w:r>
        <w:rPr>
          <w:rtl/>
          <w:cs/>
          <w:lang w:val="ar_AE" w:bidi="ar_AE"/>
        </w:rPr>
        <w:t>والوادي كان ممتلئًا بآبار الحُمر (القار). والحُمر أو القار، هو مادة لزجة يستخدمها البناؤون لكي يمسكوا الطوب معًا في المباني أو الأسوار. وعندما هرب ملوك سدوم وعمورة بعد أن هزمهم ملوك الشمال المنتصرون، سقط بعض رجالهم في آبار الحُمر هذه. وربما مات الرجال عندما سقطوا في هذه الآبار، أو ربما اختبأوا فيها عن قصد.</w:t>
      </w:r>
    </w:p>
    <w:p>
      <w:pPr>
        <w:bidi/>
      </w:pPr>
      <w:r>
        <w:rPr>
          <w:rtl/>
          <w:cs/>
          <w:lang w:val="ar_AE" w:bidi="ar_AE"/>
        </w:rPr>
      </w:r>
      <w:r>
        <w:rPr>
          <w:rtl/>
          <w:cs/>
          <w:lang w:val="ar_AE" w:bidi="ar_AE"/>
        </w:rPr>
        <w:t>توقَّفوا هنا وانظروا معًا إلى صورة للقار ولآبار القار. إذا لم يكن في لغتكم كلمة تعبِّر عن "القار"، ناقشوا طرقًا أخرى لوصف هذه الآبار التي سقط فيها الرجال. أوقفوا سماع التسجيل الصوتي هنا.</w:t>
      </w:r>
    </w:p>
    <w:p>
      <w:pPr>
        <w:bidi/>
      </w:pPr>
      <w:r>
        <w:rPr>
          <w:rtl/>
          <w:cs/>
          <w:lang w:val="ar_AE" w:bidi="ar_AE"/>
        </w:rPr>
      </w:r>
      <w:r>
        <w:rPr>
          <w:rtl/>
          <w:cs/>
          <w:lang w:val="ar_AE" w:bidi="ar_AE"/>
        </w:rPr>
        <w:t>ثم هرب رجل من القتال. وربما كان الرجل الذي هرب واحدًا من رجال لوط، أو ربما كان جنديًا يقاتل لأجل إحدى الملوك المتمردين.</w:t>
      </w:r>
    </w:p>
    <w:p>
      <w:pPr>
        <w:bidi/>
      </w:pPr>
      <w:r>
        <w:rPr>
          <w:rtl/>
          <w:cs/>
          <w:lang w:val="ar_AE" w:bidi="ar_AE"/>
        </w:rPr>
      </w:r>
      <w:r>
        <w:rPr>
          <w:rtl/>
          <w:cs/>
          <w:lang w:val="ar_AE" w:bidi="ar_AE"/>
        </w:rPr>
        <w:t>وقد أخبر الرجل أبرام العبراني بما حدث. وقد أخبر أبرام أن لوط قد أُسر من مدينة سدوم، حيث كان لوط يعيش. وهذه هي المرة الأولى التي تُستخدم فيها كلمة "عبراني" في الكتاب المُقدَّس. وهي هنا، على الأرجح، كانت تُستخدم لوصف الشعب الذين ينتمي إليه أبرام ولكي يظهر أنه مختلف عن الشعوب الذين كان يعيش بينهم.</w:t>
      </w:r>
    </w:p>
    <w:p>
      <w:pPr>
        <w:bidi/>
      </w:pPr>
      <w:r>
        <w:rPr>
          <w:rtl/>
          <w:cs/>
          <w:lang w:val="ar_AE" w:bidi="ar_AE"/>
        </w:rPr>
      </w:r>
      <w:r>
        <w:rPr>
          <w:rtl/>
          <w:cs/>
          <w:lang w:val="ar_AE" w:bidi="ar_AE"/>
        </w:rPr>
        <w:t>وكان أبرام ساكنًا عند البلوطات الكبيرة التي تخص ممرَا الأموري. وقد كان ممرَا وأصحابه، أشكول وعانر، حلفاء أبرام. وعلى الأرجح، فقد انضم ممرَا وأصحابه إلى أبرام ليهزموا الملوك المنتصرين، لأنهم كانوا سيحصلون على مكافآت على عملهم في القصة التالية.</w:t>
      </w:r>
    </w:p>
    <w:p>
      <w:pPr>
        <w:bidi/>
      </w:pPr>
      <w:r>
        <w:rPr>
          <w:rtl/>
          <w:cs/>
          <w:lang w:val="ar_AE" w:bidi="ar_AE"/>
        </w:rPr>
      </w:r>
      <w:r>
        <w:rPr>
          <w:rtl/>
          <w:cs/>
          <w:lang w:val="ar_AE" w:bidi="ar_AE"/>
        </w:rPr>
        <w:t>توقَّفوا هنا وانظروا كمجموعة إلى المكان الذي كان يعيش فيه أبرام على خريطة. أوقفوا سماع التسجيل الصوتي هنا.</w:t>
      </w:r>
    </w:p>
    <w:p>
      <w:pPr>
        <w:bidi/>
      </w:pPr>
      <w:r>
        <w:rPr>
          <w:rtl/>
          <w:cs/>
          <w:lang w:val="ar_AE" w:bidi="ar_AE"/>
        </w:rPr>
      </w:r>
      <w:r>
        <w:rPr>
          <w:rtl/>
          <w:cs/>
          <w:lang w:val="ar_AE" w:bidi="ar_AE"/>
        </w:rPr>
        <w:t>ثم جمع أبرام 318 رجلًا مُتمرِّنًا من أهل بيته. وهؤلاء الرجال كانوا من العبيد أو الخدم المدربين على القتال. وقد تبعوا الملوك المنتصرين شمالًا إلى دان. وقد قسَّم أبرام رجاله وهزم الملوك المنتصرين في دان، ثم لاحقهم شمالًا أكثر إلى حوبة. ثم عاد أبرام ومعه لوط، وممتلكاته وكل ما أخذه الملوك المنتصرون، وجميع النساء والأسرى الآخرون الذين أخذهم الملوك المنتصرون عندما غزوا سدوم وعمورة.</w:t>
      </w:r>
    </w:p>
    <w:p>
      <w:pPr>
        <w:bidi/>
      </w:pPr>
      <w:r>
        <w:rPr>
          <w:rtl/>
          <w:cs/>
          <w:lang w:val="ar_AE" w:bidi="ar_AE"/>
        </w:rPr>
      </w:r>
      <w:r>
        <w:rPr>
          <w:rtl/>
          <w:cs/>
          <w:lang w:val="ar_AE" w:bidi="ar_AE"/>
        </w:rPr>
        <w:t>توقفوا هنا للمناقشة كمجموعة. احكوا قصة عن معركة أو حرب كبيرة خاضها شعبكم. مَن قاتل ضد من؟ وما أنواع الأشياء التي حدثت خلال القتال؟ ما أنواع الناس الذين عملوا معًا في أثناء الحرب؟</w:t>
      </w:r>
    </w:p>
    <w:p>
      <w:pPr>
        <w:bidi/>
      </w:pPr>
      <w:r>
        <w:rPr>
          <w:rtl/>
          <w:cs/>
          <w:lang w:val="ar_AE" w:bidi="ar_AE"/>
        </w:rPr>
      </w:r>
      <w:r>
        <w:rPr>
          <w:rtl/>
          <w:cs/>
          <w:lang w:val="ar_AE" w:bidi="ar_AE"/>
        </w:rPr>
        <w:t>توقَّفوا هنا وتتبعوا رحلة أبرام ورجاله إلى دان، ثم إلى حوبة، ثم عودتهم على الخريطة.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14 : 1 - 16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كما قد تتذكرون، كان أبرام يعيش في الأصل في منطقة تُدعى بلاد ما بین النهرين قبل أن يطلب منه الله أن يتحرك. وفي وقتٍ ما، بينما كان أبرام يستقر من جديد، تحالفت مجموعة من أربعة ملوك في بلاد بین النهرين وغزوا مدن قريبة. والملك الأكثر أهمية هو كدرلعومر، ملك عيلام. والملوك الآخرون كانوا تدعال ملك جوييم، وأمرافل ملك شنعار (أو بابل)، وأريوك ملك ألاسار. هؤلاء الملوك الغزاة غزوا مدنًا قريبة حتى من أبرام، مثل سدوم وعمورة. وقد حكم الملوك المنتصرون اثنتي عشرة سنة، لكن في السنة التالية تمرد الملوك الخمسة الذين إلى الجنوب من الملوك المنتصرون. وقد اجتمع هؤلاء الملوك المتمردون في عمق (وادي) السدِّيم (الذي سُمي لاحقًا وادي البحر الميت). والملوك الخمسة المتمردون هم: بَارع ملك سدوم، وبرشاع ملك عمورة، وشنآب ملك أدمة، وشمئيبر ملك صبوييم، وملك بالع (أو صوغر).</w:t>
      </w:r>
    </w:p>
    <w:p>
      <w:pPr>
        <w:bidi/>
      </w:pPr>
      <w:r>
        <w:rPr>
          <w:rtl/>
          <w:cs/>
          <w:lang w:val="ar_AE" w:bidi="ar_AE"/>
        </w:rPr>
      </w:r>
      <w:r>
        <w:rPr>
          <w:b/>
          <w:rtl/>
          <w:cs/>
          <w:lang w:val="ar_AE" w:bidi="ar_AE"/>
        </w:rPr>
        <w:t>في المشهد الثاني:</w:t>
      </w:r>
      <w:r>
        <w:rPr>
          <w:rtl/>
          <w:cs/>
          <w:lang w:val="ar_AE" w:bidi="ar_AE"/>
        </w:rPr>
        <w:t xml:space="preserve"> السنة التي تمرد فيها الملوك المتمردون، هزم الملك كدرلعومر وحلفاؤه مع باقي الملوك المنتصرون، الرفائيين في عشتاروث قرنايم، والزوزيين في هام، والإيميين في شوى قريتايم، والحوريين في جبل سعير، حتى بطمة فاران التي كانت بالقرب من البرية.</w:t>
      </w:r>
    </w:p>
    <w:p>
      <w:pPr>
        <w:bidi/>
      </w:pPr>
      <w:r>
        <w:rPr>
          <w:rtl/>
          <w:cs/>
          <w:lang w:val="ar_AE" w:bidi="ar_AE"/>
        </w:rPr>
      </w:r>
      <w:r>
        <w:rPr>
          <w:rtl/>
          <w:cs/>
          <w:lang w:val="ar_AE" w:bidi="ar_AE"/>
        </w:rPr>
        <w:t>ثم رجع الملوك المنتصرون وغزوا أرض العماليق والأموريين الذين يعيشون في حصون تامار.</w:t>
      </w:r>
    </w:p>
    <w:p>
      <w:pPr>
        <w:bidi/>
      </w:pPr>
      <w:r>
        <w:rPr>
          <w:rtl/>
          <w:cs/>
          <w:lang w:val="ar_AE" w:bidi="ar_AE"/>
        </w:rPr>
      </w:r>
      <w:r>
        <w:rPr>
          <w:b/>
          <w:rtl/>
          <w:cs/>
          <w:lang w:val="ar_AE" w:bidi="ar_AE"/>
        </w:rPr>
        <w:t>في المشهد الثالث:</w:t>
      </w:r>
      <w:r>
        <w:rPr>
          <w:rtl/>
          <w:cs/>
          <w:lang w:val="ar_AE" w:bidi="ar_AE"/>
        </w:rPr>
        <w:t xml:space="preserve"> ثم يستعد الملوك المتمردون، ملوك سدوم وعمورة وأدمة وصبوييم وبالع (أو صوغر) للقتال في وادي السدِّيم. ولقد كانوا أربعة ملوك منتصرين ضد خمسة ملوك متمردين. وكان وادي السديم ممتلئًا من آبار الحُمر (القار)، لذلك عندما هرب ملوك سدوم وعمورة المتمردون، سقط البعض في آبار القار هذه. وقد هربت البقية إلى التلال (الجبل).</w:t>
      </w:r>
    </w:p>
    <w:p>
      <w:pPr>
        <w:bidi/>
      </w:pPr>
      <w:r>
        <w:rPr>
          <w:rtl/>
          <w:cs/>
          <w:lang w:val="ar_AE" w:bidi="ar_AE"/>
        </w:rPr>
      </w:r>
      <w:r>
        <w:rPr>
          <w:rtl/>
          <w:cs/>
          <w:lang w:val="ar_AE" w:bidi="ar_AE"/>
        </w:rPr>
        <w:t>ثم نهب الملوك الأربعة المنتصرون سدوم وعمورة. وقد أخذوا جميع الممتلكات والطعام من المدن. كما أخذوا لوط، ابن أخي أبرام الذي كان يعيش في سدوم. وقد أخذوا لوط وجميع ممتلكاته.</w:t>
      </w:r>
    </w:p>
    <w:p>
      <w:pPr>
        <w:bidi/>
      </w:pPr>
      <w:r>
        <w:rPr>
          <w:rtl/>
          <w:cs/>
          <w:lang w:val="ar_AE" w:bidi="ar_AE"/>
        </w:rPr>
      </w:r>
      <w:r>
        <w:rPr>
          <w:b/>
          <w:rtl/>
          <w:cs/>
          <w:lang w:val="ar_AE" w:bidi="ar_AE"/>
        </w:rPr>
        <w:t>في المشهد الرابع:</w:t>
      </w:r>
      <w:r>
        <w:rPr>
          <w:rtl/>
          <w:cs/>
          <w:lang w:val="ar_AE" w:bidi="ar_AE"/>
        </w:rPr>
        <w:t xml:space="preserve"> هرب أحد رجال لوط من القتال. وقد أخبر الرجل أبرام العبراني بما حدث. وكان أبرام ساكنًا عند بلوطات ممرَا الأموري. وكان ممرا وأصحابه أشكول وعانر حلفاء أبرام.</w:t>
      </w:r>
    </w:p>
    <w:p>
      <w:pPr>
        <w:bidi/>
      </w:pPr>
      <w:r>
        <w:rPr>
          <w:rtl/>
          <w:cs/>
          <w:lang w:val="ar_AE" w:bidi="ar_AE"/>
        </w:rPr>
      </w:r>
      <w:r>
        <w:rPr>
          <w:rtl/>
          <w:cs/>
          <w:lang w:val="ar_AE" w:bidi="ar_AE"/>
        </w:rPr>
        <w:t>وعندما سمع أبرام أن قريبه لوط قد أُسِرَ، جمع 318 من غلمانه المتمرنين، ولدان بيته، وتبع الملوك المنتصرين إلى الشمال إلى دان. وقد قسَّم أبرام رجاله خلال الليل، وهزم الملوك المنتصرين، وطاردهم شمالًا حتى حوبة (التي تقع شمال دمشق). ثم عاد أبرام ومعه جميع الممتلكات التي أخذها الملوك المنتصرون، بما في ذلك لوط وجميع ممتلكاته وكذلك النساء والأسرى الآخرين.</w:t>
      </w:r>
    </w:p>
    <w:p>
      <w:pPr>
        <w:bidi/>
      </w:pPr>
      <w:r>
        <w:rPr>
          <w:rtl/>
          <w:cs/>
          <w:lang w:val="ar_AE" w:bidi="ar_AE"/>
        </w:rPr>
      </w:r>
      <w:r>
        <w:rPr>
          <w:rtl/>
          <w:cs/>
          <w:lang w:val="ar_AE" w:bidi="ar_AE"/>
        </w:rPr>
        <w:t xml:space="preserve">الشخصيات الواردة في هذا المقطع تشمل: </w:t>
      </w:r>
    </w:p>
    <w:p>
      <w:pPr>
        <w:bidi/>
      </w:pPr>
      <w:r>
        <w:rPr>
          <w:rtl/>
          <w:cs/>
          <w:lang w:val="ar_AE" w:bidi="ar_AE"/>
        </w:rPr>
      </w:r>
      <w:r>
        <w:rPr>
          <w:rtl/>
          <w:cs/>
          <w:lang w:val="ar_AE" w:bidi="ar_AE"/>
        </w:rPr>
        <w:t>الملوك الأربعة المنتصرين:</w:t>
      </w:r>
    </w:p>
    <w:p>
      <w:pPr>
        <w:pStyle w:val="ListBullet"/>
        <w:bidi/>
        <w:spacing w:line="240" w:lineRule="auto"/>
        <w:ind w:left="720"/>
      </w:pPr>
      <w:r>
        <w:rPr>
          <w:rtl/>
          <w:cs/>
          <w:lang w:val="ar_AE" w:bidi="ar_AE"/>
        </w:rPr>
      </w:r>
      <w:r>
        <w:rPr>
          <w:rtl/>
          <w:cs/>
          <w:lang w:val="ar_AE" w:bidi="ar_AE"/>
        </w:rPr>
        <w:t>أمرافل ملك شنعار (أو بابل)</w:t>
      </w:r>
    </w:p>
    <w:p>
      <w:pPr>
        <w:pStyle w:val="ListBullet"/>
        <w:bidi/>
        <w:spacing w:line="240" w:lineRule="auto"/>
        <w:ind w:left="720"/>
      </w:pPr>
      <w:r>
        <w:rPr>
          <w:rtl/>
          <w:cs/>
          <w:lang w:val="ar_AE" w:bidi="ar_AE"/>
        </w:rPr>
      </w:r>
      <w:r>
        <w:rPr>
          <w:rtl/>
          <w:cs/>
          <w:lang w:val="ar_AE" w:bidi="ar_AE"/>
        </w:rPr>
        <w:t>أريوك ملك ألَّاسار</w:t>
      </w:r>
    </w:p>
    <w:p>
      <w:pPr>
        <w:pStyle w:val="ListBullet"/>
        <w:bidi/>
        <w:spacing w:line="240" w:lineRule="auto"/>
        <w:ind w:left="720"/>
      </w:pPr>
      <w:r>
        <w:rPr>
          <w:rtl/>
          <w:cs/>
          <w:lang w:val="ar_AE" w:bidi="ar_AE"/>
        </w:rPr>
      </w:r>
      <w:r>
        <w:rPr>
          <w:rtl/>
          <w:cs/>
          <w:lang w:val="ar_AE" w:bidi="ar_AE"/>
        </w:rPr>
        <w:t>كدرلعومر ملك عيلام</w:t>
      </w:r>
    </w:p>
    <w:p>
      <w:pPr>
        <w:pStyle w:val="ListBullet"/>
        <w:bidi/>
        <w:spacing w:line="240" w:lineRule="auto"/>
        <w:ind w:left="720"/>
      </w:pPr>
      <w:r>
        <w:rPr>
          <w:rtl/>
          <w:cs/>
          <w:lang w:val="ar_AE" w:bidi="ar_AE"/>
        </w:rPr>
      </w:r>
      <w:r>
        <w:rPr>
          <w:rtl/>
          <w:cs/>
          <w:lang w:val="ar_AE" w:bidi="ar_AE"/>
        </w:rPr>
        <w:t>تدعال ملك جوييم</w:t>
      </w:r>
    </w:p>
    <w:p>
      <w:pPr>
        <w:bidi/>
      </w:pPr>
      <w:r>
        <w:rPr>
          <w:rtl/>
          <w:cs/>
          <w:lang w:val="ar_AE" w:bidi="ar_AE"/>
        </w:rPr>
      </w:r>
      <w:r>
        <w:rPr>
          <w:rtl/>
          <w:cs/>
          <w:lang w:val="ar_AE" w:bidi="ar_AE"/>
        </w:rPr>
        <w:t>الملوك الخمسة المتمردون:</w:t>
      </w:r>
    </w:p>
    <w:p>
      <w:pPr>
        <w:pStyle w:val="ListBullet"/>
        <w:bidi/>
        <w:spacing w:line="240" w:lineRule="auto"/>
        <w:ind w:left="720"/>
      </w:pPr>
      <w:r>
        <w:rPr>
          <w:rtl/>
          <w:cs/>
          <w:lang w:val="ar_AE" w:bidi="ar_AE"/>
        </w:rPr>
      </w:r>
      <w:r>
        <w:rPr>
          <w:rtl/>
          <w:cs/>
          <w:lang w:val="ar_AE" w:bidi="ar_AE"/>
        </w:rPr>
        <w:t>بارع ملك سدوم</w:t>
      </w:r>
    </w:p>
    <w:p>
      <w:pPr>
        <w:pStyle w:val="ListBullet"/>
        <w:bidi/>
        <w:spacing w:line="240" w:lineRule="auto"/>
        <w:ind w:left="720"/>
      </w:pPr>
      <w:r>
        <w:rPr>
          <w:rtl/>
          <w:cs/>
          <w:lang w:val="ar_AE" w:bidi="ar_AE"/>
        </w:rPr>
      </w:r>
      <w:r>
        <w:rPr>
          <w:rtl/>
          <w:cs/>
          <w:lang w:val="ar_AE" w:bidi="ar_AE"/>
        </w:rPr>
        <w:t>بِرشاع ملك عمورة</w:t>
      </w:r>
    </w:p>
    <w:p>
      <w:pPr>
        <w:pStyle w:val="ListBullet"/>
        <w:bidi/>
        <w:spacing w:line="240" w:lineRule="auto"/>
        <w:ind w:left="720"/>
      </w:pPr>
      <w:r>
        <w:rPr>
          <w:rtl/>
          <w:cs/>
          <w:lang w:val="ar_AE" w:bidi="ar_AE"/>
        </w:rPr>
      </w:r>
      <w:r>
        <w:rPr>
          <w:rtl/>
          <w:cs/>
          <w:lang w:val="ar_AE" w:bidi="ar_AE"/>
        </w:rPr>
        <w:t>شنآب ملك أدمة</w:t>
      </w:r>
    </w:p>
    <w:p>
      <w:pPr>
        <w:pStyle w:val="ListBullet"/>
        <w:bidi/>
        <w:spacing w:line="240" w:lineRule="auto"/>
        <w:ind w:left="720"/>
      </w:pPr>
      <w:r>
        <w:rPr>
          <w:rtl/>
          <w:cs/>
          <w:lang w:val="ar_AE" w:bidi="ar_AE"/>
        </w:rPr>
      </w:r>
      <w:r>
        <w:rPr>
          <w:rtl/>
          <w:cs/>
          <w:lang w:val="ar_AE" w:bidi="ar_AE"/>
        </w:rPr>
        <w:t>شمئيبر ملك صبوييم</w:t>
      </w:r>
    </w:p>
    <w:p>
      <w:pPr>
        <w:pStyle w:val="ListBullet"/>
        <w:bidi/>
        <w:spacing w:line="240" w:lineRule="auto"/>
        <w:ind w:left="720"/>
      </w:pPr>
      <w:r>
        <w:rPr>
          <w:rtl/>
          <w:cs/>
          <w:lang w:val="ar_AE" w:bidi="ar_AE"/>
        </w:rPr>
      </w:r>
      <w:r>
        <w:rPr>
          <w:rtl/>
          <w:cs/>
          <w:lang w:val="ar_AE" w:bidi="ar_AE"/>
        </w:rPr>
        <w:t>ملك بالع (التي هي صوغر)</w:t>
      </w:r>
    </w:p>
    <w:p>
      <w:pPr>
        <w:bidi/>
      </w:pPr>
      <w:r>
        <w:rPr>
          <w:rtl/>
          <w:cs/>
          <w:lang w:val="ar_AE" w:bidi="ar_AE"/>
        </w:rPr>
      </w:r>
      <w:r>
        <w:rPr>
          <w:rtl/>
          <w:cs/>
          <w:lang w:val="ar_AE" w:bidi="ar_AE"/>
        </w:rPr>
        <w:t>تتضمن هذه القصة شخصيات أخرى:</w:t>
      </w:r>
    </w:p>
    <w:p>
      <w:pPr>
        <w:pStyle w:val="ListBullet"/>
        <w:bidi/>
        <w:spacing w:line="240" w:lineRule="auto"/>
        <w:ind w:left="720"/>
      </w:pPr>
      <w:r>
        <w:rPr>
          <w:rtl/>
          <w:cs/>
          <w:lang w:val="ar_AE" w:bidi="ar_AE"/>
        </w:rPr>
      </w:r>
      <w:r>
        <w:rPr>
          <w:rtl/>
          <w:cs/>
          <w:lang w:val="ar_AE" w:bidi="ar_AE"/>
        </w:rPr>
        <w:t>لوط، ابن أخي أبرام</w:t>
      </w:r>
    </w:p>
    <w:p>
      <w:pPr>
        <w:pStyle w:val="ListBullet"/>
        <w:bidi/>
        <w:spacing w:line="240" w:lineRule="auto"/>
        <w:ind w:left="720"/>
      </w:pPr>
      <w:r>
        <w:rPr>
          <w:rtl/>
          <w:cs/>
          <w:lang w:val="ar_AE" w:bidi="ar_AE"/>
        </w:rPr>
      </w:r>
      <w:r>
        <w:rPr>
          <w:rtl/>
          <w:cs/>
          <w:lang w:val="ar_AE" w:bidi="ar_AE"/>
        </w:rPr>
        <w:t>رجل هرب من المعركة</w:t>
      </w:r>
    </w:p>
    <w:p>
      <w:pPr>
        <w:pStyle w:val="ListBullet"/>
        <w:bidi/>
        <w:spacing w:line="240" w:lineRule="auto"/>
        <w:ind w:left="720"/>
      </w:pPr>
      <w:r>
        <w:rPr>
          <w:rtl/>
          <w:cs/>
          <w:lang w:val="ar_AE" w:bidi="ar_AE"/>
        </w:rPr>
      </w:r>
      <w:r>
        <w:rPr>
          <w:rtl/>
          <w:cs/>
          <w:lang w:val="ar_AE" w:bidi="ar_AE"/>
        </w:rPr>
        <w:t>أبرام العبراني</w:t>
      </w:r>
    </w:p>
    <w:p>
      <w:pPr>
        <w:pStyle w:val="ListBullet"/>
        <w:bidi/>
        <w:spacing w:line="240" w:lineRule="auto"/>
        <w:ind w:left="720"/>
      </w:pPr>
      <w:r>
        <w:rPr>
          <w:rtl/>
          <w:cs/>
          <w:lang w:val="ar_AE" w:bidi="ar_AE"/>
        </w:rPr>
      </w:r>
      <w:r>
        <w:rPr>
          <w:rtl/>
          <w:cs/>
          <w:lang w:val="ar_AE" w:bidi="ar_AE"/>
        </w:rPr>
        <w:t>318 رجلًا مُتمرِّنًا من أهل بيت أبرام.</w:t>
      </w:r>
    </w:p>
    <w:p>
      <w:pPr>
        <w:pStyle w:val="ListBullet"/>
        <w:bidi/>
        <w:spacing w:line="240" w:lineRule="auto"/>
        <w:ind w:left="720"/>
      </w:pPr>
      <w:r>
        <w:rPr>
          <w:rtl/>
          <w:cs/>
          <w:lang w:val="ar_AE" w:bidi="ar_AE"/>
        </w:rPr>
      </w:r>
      <w:r>
        <w:rPr>
          <w:rtl/>
          <w:cs/>
          <w:lang w:val="ar_AE" w:bidi="ar_AE"/>
        </w:rPr>
        <w:t>ممرَا الأموري، حليف أبرام</w:t>
      </w:r>
    </w:p>
    <w:p>
      <w:pPr>
        <w:pStyle w:val="ListBullet"/>
        <w:bidi/>
        <w:spacing w:line="240" w:lineRule="auto"/>
        <w:ind w:left="720"/>
      </w:pPr>
      <w:r>
        <w:rPr>
          <w:rtl/>
          <w:cs/>
          <w:lang w:val="ar_AE" w:bidi="ar_AE"/>
        </w:rPr>
      </w:r>
      <w:r>
        <w:rPr>
          <w:rtl/>
          <w:cs/>
          <w:lang w:val="ar_AE" w:bidi="ar_AE"/>
        </w:rPr>
        <w:t>أقارب (أصحاب) ممرَا أشكول وعانر، وهم أيضًا حلفاء أبرام</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هذه القصة في نفس الوقت الذي تبدأ فيه القصة السابقة. ففي نهاية القصة السابقة، ينتقل أبرام ليعيش عند مجموعة أشجار البلوط التي تخص ممرَا. وحوالي ذلك الوقت، عندما بدأت هذه القصة، اندلعت الحرب في المنطقة.</w:t>
      </w:r>
    </w:p>
    <w:p>
      <w:pPr>
        <w:bidi/>
      </w:pPr>
      <w:r>
        <w:rPr>
          <w:rtl/>
          <w:cs/>
          <w:lang w:val="ar_AE" w:bidi="ar_AE"/>
        </w:rPr>
      </w:r>
      <w:r>
        <w:rPr>
          <w:rtl/>
          <w:cs/>
          <w:lang w:val="ar_AE" w:bidi="ar_AE"/>
        </w:rPr>
        <w:t>والحرب اندلعت بين أربعة ملوك منتصرين وخمسة ملوك متمردين. وهنا، تخبرنا القصة عن تاريخ هذه الحرب. وكان كدرلعومر ملك عيلام ملكًا قويًا يحكم على العديد من المدن وملوكها، بما في ذلك الخمسة الملوك المتمردين في الجنوب، وذلك بالقرب من المكان الذي كان يسكن فيه أبرام، وبارع ملك سدوم، وبرشاع ملك عمورة، وشنآب ملك أدمة، وشمئيبر ملك صبوييم، وملك بالع (أو صوغر). وحلفاء الملك كدرلعومر ملك عيلام في الشمال، الملوك المنتصرون، هم الملك أمرافل شنعار وأريوك ملك ألاسار، وتدعال ملك جوييم.</w:t>
      </w:r>
    </w:p>
    <w:p>
      <w:pPr>
        <w:bidi/>
      </w:pPr>
      <w:r>
        <w:rPr>
          <w:rtl/>
          <w:cs/>
          <w:lang w:val="ar_AE" w:bidi="ar_AE"/>
        </w:rPr>
      </w:r>
      <w:r>
        <w:rPr>
          <w:rtl/>
          <w:cs/>
          <w:lang w:val="ar_AE" w:bidi="ar_AE"/>
        </w:rPr>
        <w:t>توقّفوا هنا وانظروا كمجموعة إلى خريطة للمنطقة. حددوا منطقة أو مدينة كل ملك على الخريطة. توقَّفوا هنا عن سماع التسجيل الصوتي.</w:t>
      </w:r>
    </w:p>
    <w:p>
      <w:pPr>
        <w:bidi/>
      </w:pPr>
      <w:r>
        <w:rPr>
          <w:rtl/>
          <w:cs/>
          <w:lang w:val="ar_AE" w:bidi="ar_AE"/>
        </w:rPr>
      </w:r>
      <w:r>
        <w:rPr>
          <w:rtl/>
          <w:cs/>
          <w:lang w:val="ar_AE" w:bidi="ar_AE"/>
        </w:rPr>
        <w:t>لا تذكر القصة أسماء الملوك بترتيب خاص، لكن الملك كدرلعومر كان الملك الأكثر أهمية من بين حلفائه.</w:t>
      </w:r>
    </w:p>
    <w:p>
      <w:pPr>
        <w:bidi/>
      </w:pPr>
      <w:r>
        <w:rPr>
          <w:rtl/>
          <w:cs/>
          <w:lang w:val="ar_AE" w:bidi="ar_AE"/>
        </w:rPr>
      </w:r>
      <w:r>
        <w:rPr>
          <w:rtl/>
          <w:cs/>
          <w:lang w:val="ar_AE" w:bidi="ar_AE"/>
        </w:rPr>
        <w:t>توقفوا هنا وناقشوا هذا السؤال وكمجموعة: كيف تُظهِرون من يكون أكثر أهمية في قائمة أسماء في ثقافتكم؟ توقَّفوا هنا عن سماع التسجيل الصوتي.</w:t>
      </w:r>
    </w:p>
    <w:p>
      <w:pPr>
        <w:bidi/>
      </w:pPr>
      <w:r>
        <w:rPr>
          <w:rtl/>
          <w:cs/>
          <w:lang w:val="ar_AE" w:bidi="ar_AE"/>
        </w:rPr>
      </w:r>
      <w:r>
        <w:rPr>
          <w:rtl/>
          <w:cs/>
          <w:lang w:val="ar_AE" w:bidi="ar_AE"/>
        </w:rPr>
        <w:t>وقد حكم الملك كدرلعومر على الملوك المتمردين لمدة اثنتي عشرة سنة، وفي السنة التي تلت ذلك، أي في السنة الثالثة عشرة، تمردوا واندلعت الحرب.</w:t>
      </w:r>
    </w:p>
    <w:p>
      <w:pPr>
        <w:bidi/>
      </w:pPr>
      <w:r>
        <w:rPr>
          <w:rtl/>
          <w:cs/>
          <w:lang w:val="ar_AE" w:bidi="ar_AE"/>
        </w:rPr>
      </w:r>
      <w:r>
        <w:rPr>
          <w:rtl/>
          <w:cs/>
          <w:lang w:val="ar_AE" w:bidi="ar_AE"/>
        </w:rPr>
        <w:t>يحدث المشهد الثاني في السنة التي تلت تمرد الملوك المتمردين، أي في السنة الرابعة عشرة. وهذه هي السنة التي انتقل فيها أبرام على الأرجح ليعيش عند البلوطات التي تخص ممرَا. وقد هزم الملك كدرلعومر وحلفاؤه، الملوك المنتصرون، الرفائيين في عشتاروث قرنايم، والزوزيين في هام، والإيميين في شوى قريتايم، والحوريين في جبل سعير، حتى بطمة فاران عند حافة البرية.</w:t>
      </w:r>
    </w:p>
    <w:p>
      <w:pPr>
        <w:bidi/>
      </w:pPr>
      <w:r>
        <w:rPr>
          <w:rtl/>
          <w:cs/>
          <w:lang w:val="ar_AE" w:bidi="ar_AE"/>
        </w:rPr>
      </w:r>
      <w:r>
        <w:rPr>
          <w:rtl/>
          <w:cs/>
          <w:lang w:val="ar_AE" w:bidi="ar_AE"/>
        </w:rPr>
        <w:t>ثم رجع الملوك المنتصرون وذهبوا إلى عين مشفاط، وضربوا كل بلاد العمالقة وكذلك الأموريين الذين كانوا يعيشون في حصون تامار. ثم جاؤوا إلى عمق (وادي) السدِّيم.</w:t>
      </w:r>
    </w:p>
    <w:p>
      <w:pPr>
        <w:bidi/>
      </w:pPr>
      <w:r>
        <w:rPr>
          <w:rtl/>
          <w:cs/>
          <w:lang w:val="ar_AE" w:bidi="ar_AE"/>
        </w:rPr>
      </w:r>
      <w:r>
        <w:rPr>
          <w:rtl/>
          <w:cs/>
          <w:lang w:val="ar_AE" w:bidi="ar_AE"/>
        </w:rPr>
        <w:t>توقّفوا هنا وانظروا كمجموعة إلى خريطة للمنطقة. تتبعوا مسار الملك كدرلعومر وحلفاءه خلال غزوهم أجزاء من هذه المنطقة. توقَّفوا هنا عن سماع التسجيل الصوتي.</w:t>
      </w:r>
    </w:p>
    <w:p>
      <w:pPr>
        <w:bidi/>
      </w:pPr>
      <w:r>
        <w:rPr>
          <w:rtl/>
          <w:cs/>
          <w:lang w:val="ar_AE" w:bidi="ar_AE"/>
        </w:rPr>
      </w:r>
      <w:r>
        <w:rPr>
          <w:rtl/>
          <w:cs/>
          <w:lang w:val="ar_AE" w:bidi="ar_AE"/>
        </w:rPr>
        <w:t>في المشهد الثالث، يستعد الملوك المتمردون في سدوم وعمورة وأدمة وصبوييم وبالع للقتال في وادي السدِّيم.</w:t>
      </w:r>
    </w:p>
    <w:p>
      <w:pPr>
        <w:bidi/>
      </w:pPr>
      <w:r>
        <w:rPr>
          <w:rtl/>
          <w:cs/>
          <w:lang w:val="ar_AE" w:bidi="ar_AE"/>
        </w:rPr>
      </w:r>
      <w:r>
        <w:rPr>
          <w:rtl/>
          <w:cs/>
          <w:lang w:val="ar_AE" w:bidi="ar_AE"/>
        </w:rPr>
        <w:t>توقّفوا هنا وانظروا كمجموعة إلى خريطة للمنطقة. حددوا وادي السدّيم على الخريطة. توقَّفوا هنا عن سماع التسجيل الصوتي.</w:t>
      </w:r>
    </w:p>
    <w:p>
      <w:pPr>
        <w:bidi/>
      </w:pPr>
      <w:r>
        <w:rPr>
          <w:rtl/>
          <w:cs/>
          <w:lang w:val="ar_AE" w:bidi="ar_AE"/>
        </w:rPr>
      </w:r>
      <w:r>
        <w:rPr>
          <w:rtl/>
          <w:cs/>
          <w:lang w:val="ar_AE" w:bidi="ar_AE"/>
        </w:rPr>
        <w:t>وتكرر القصة نفسها لتُعلِمنا أنها على وشك أن تصف معركة كبيرة.</w:t>
      </w:r>
    </w:p>
    <w:p>
      <w:pPr>
        <w:bidi/>
      </w:pPr>
      <w:r>
        <w:rPr>
          <w:rtl/>
          <w:cs/>
          <w:lang w:val="ar_AE" w:bidi="ar_AE"/>
        </w:rPr>
      </w:r>
      <w:r>
        <w:rPr>
          <w:rtl/>
          <w:cs/>
          <w:lang w:val="ar_AE" w:bidi="ar_AE"/>
        </w:rPr>
        <w:t>توقفوا هنا وناقشوا هذا السؤال كمجموعة: كيف تصف لغتكم وثقافتكم المعارك الرئيسية في القصص؟ توقَّفوا هنا عن سماع التسجيل الصوتي.</w:t>
      </w:r>
    </w:p>
    <w:p>
      <w:pPr>
        <w:bidi/>
      </w:pPr>
      <w:r>
        <w:rPr>
          <w:rtl/>
          <w:cs/>
          <w:lang w:val="ar_AE" w:bidi="ar_AE"/>
        </w:rPr>
      </w:r>
      <w:r>
        <w:rPr>
          <w:rtl/>
          <w:cs/>
          <w:lang w:val="ar_AE" w:bidi="ar_AE"/>
        </w:rPr>
        <w:t xml:space="preserve">قدموا تصورًا للمعركة. وكان وادي السديم مليئًا بآبار الحُمر. وبينما الملوك المتمردين كانوا يهربون، سقط بعضهم في آبار الحُمر بينما هرب الباقون إلى الجبل. </w:t>
      </w:r>
    </w:p>
    <w:p>
      <w:pPr>
        <w:bidi/>
      </w:pPr>
      <w:r>
        <w:rPr>
          <w:rtl/>
          <w:cs/>
          <w:lang w:val="ar_AE" w:bidi="ar_AE"/>
        </w:rPr>
      </w:r>
      <w:r>
        <w:rPr>
          <w:rtl/>
          <w:cs/>
          <w:lang w:val="ar_AE" w:bidi="ar_AE"/>
        </w:rPr>
        <w:t>توقّفوا هنا وانظروا كمجموعة إلى صور توضح ما قد تبدو عليه آبار الحُمر. حددوا مدينتي سدوم وعمورة على خريطة. توقَّفوا هنا عن سماع التسجيل الصوتي.</w:t>
      </w:r>
    </w:p>
    <w:p>
      <w:pPr>
        <w:bidi/>
      </w:pPr>
      <w:r>
        <w:rPr>
          <w:rtl/>
          <w:cs/>
          <w:lang w:val="ar_AE" w:bidi="ar_AE"/>
        </w:rPr>
      </w:r>
      <w:r>
        <w:rPr>
          <w:rtl/>
          <w:cs/>
          <w:lang w:val="ar_AE" w:bidi="ar_AE"/>
        </w:rPr>
        <w:t>وقد نهب الملوك المنتصرون سدوم وعمورة. وقد أخذوا الممتلكات والطعام. وقد أسروا أيضًا لوط، ابن أخي أبرام الذي كان يعيش في سدوم، وأخذوا معهم لوط وجميع ممتلكاته.</w:t>
      </w:r>
    </w:p>
    <w:p>
      <w:pPr>
        <w:bidi/>
      </w:pPr>
      <w:r>
        <w:rPr>
          <w:rtl/>
          <w:cs/>
          <w:lang w:val="ar_AE" w:bidi="ar_AE"/>
        </w:rPr>
      </w:r>
      <w:r>
        <w:rPr>
          <w:rtl/>
          <w:cs/>
          <w:lang w:val="ar_AE" w:bidi="ar_AE"/>
        </w:rPr>
        <w:t xml:space="preserve">في المشهد الرابع، هرب أحد رجال لوط وأخبر أبرام العبراني بما حدث. وكان أبرام ساكنًا بالقرب من بلوطات ممرَا. وممرَا وأصحابه، أشكول وعانر، كانوا حلفاء أبرام. </w:t>
      </w:r>
    </w:p>
    <w:p>
      <w:pPr>
        <w:bidi/>
      </w:pPr>
      <w:r>
        <w:rPr>
          <w:rtl/>
          <w:cs/>
          <w:lang w:val="ar_AE" w:bidi="ar_AE"/>
        </w:rPr>
      </w:r>
      <w:r>
        <w:rPr>
          <w:rtl/>
          <w:cs/>
          <w:lang w:val="ar_AE" w:bidi="ar_AE"/>
        </w:rPr>
        <w:t>توقَّفوا هنا وانظروا كمجموعة إلى المكان الذي كان يعيش فيه أبرام وممرا وأشكول وعانر على خريطة. توقَّفوا هنا عن سماع التسجيل الصوتي.</w:t>
      </w:r>
    </w:p>
    <w:p>
      <w:pPr>
        <w:bidi/>
      </w:pPr>
      <w:r>
        <w:rPr>
          <w:rtl/>
          <w:cs/>
          <w:lang w:val="ar_AE" w:bidi="ar_AE"/>
        </w:rPr>
      </w:r>
      <w:r>
        <w:rPr>
          <w:rtl/>
          <w:cs/>
          <w:lang w:val="ar_AE" w:bidi="ar_AE"/>
        </w:rPr>
        <w:t>وجمع أبرام 318 من غلمانه المتمرنين، ولدان بيته، وتبع الملوك المنتصرين إلى دان في الشمال. وقد قسَّم رجاله وهاجموا في الليل وهزم الملوك المنتصرين. وقد تبعوا الملوك المنتصرين حتى حوبة، التي تقع شمال دمشق. ثم عاد أبرام ومعه لوط، وممتلكاته وكل ما أخذه الملوك المنتصرون، وجميع الأسرى والنساء.</w:t>
      </w:r>
    </w:p>
    <w:p>
      <w:pPr>
        <w:bidi/>
      </w:pPr>
      <w:r>
        <w:rPr>
          <w:rtl/>
          <w:cs/>
          <w:lang w:val="ar_AE" w:bidi="ar_AE"/>
        </w:rPr>
      </w:r>
      <w:r>
        <w:rPr>
          <w:rtl/>
          <w:cs/>
          <w:lang w:val="ar_AE" w:bidi="ar_AE"/>
        </w:rPr>
        <w:t>توقَّفوا هنا وتتبعوا رحلة أبرام شمالًا إلى دان، ثم إلى حوبة، ثم عودتهم كمجموعة.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14 : 1 - 16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 xml:space="preserve">الشخصيات الواردة في هذا المقطع تشمل: </w:t>
      </w:r>
    </w:p>
    <w:p>
      <w:pPr>
        <w:bidi/>
      </w:pPr>
      <w:r>
        <w:rPr>
          <w:rtl/>
          <w:cs/>
          <w:lang w:val="ar_AE" w:bidi="ar_AE"/>
        </w:rPr>
      </w:r>
      <w:r>
        <w:rPr>
          <w:rtl/>
          <w:cs/>
          <w:lang w:val="ar_AE" w:bidi="ar_AE"/>
        </w:rPr>
        <w:t>الملوك الأربعة المنتصرين:</w:t>
      </w:r>
    </w:p>
    <w:p>
      <w:pPr>
        <w:pStyle w:val="ListBullet"/>
        <w:bidi/>
        <w:spacing w:line="240" w:lineRule="auto"/>
        <w:ind w:left="720"/>
      </w:pPr>
      <w:r>
        <w:rPr>
          <w:rtl/>
          <w:cs/>
          <w:lang w:val="ar_AE" w:bidi="ar_AE"/>
        </w:rPr>
      </w:r>
      <w:r>
        <w:rPr>
          <w:rtl/>
          <w:cs/>
          <w:lang w:val="ar_AE" w:bidi="ar_AE"/>
        </w:rPr>
        <w:t>أمرافل ملك شنعار (أو بابل)</w:t>
      </w:r>
    </w:p>
    <w:p>
      <w:pPr>
        <w:pStyle w:val="ListBullet"/>
        <w:bidi/>
        <w:spacing w:line="240" w:lineRule="auto"/>
        <w:ind w:left="720"/>
      </w:pPr>
      <w:r>
        <w:rPr>
          <w:rtl/>
          <w:cs/>
          <w:lang w:val="ar_AE" w:bidi="ar_AE"/>
        </w:rPr>
      </w:r>
      <w:r>
        <w:rPr>
          <w:rtl/>
          <w:cs/>
          <w:lang w:val="ar_AE" w:bidi="ar_AE"/>
        </w:rPr>
        <w:t>أريوك ملك ألَّاسار</w:t>
      </w:r>
    </w:p>
    <w:p>
      <w:pPr>
        <w:pStyle w:val="ListBullet"/>
        <w:bidi/>
        <w:spacing w:line="240" w:lineRule="auto"/>
        <w:ind w:left="720"/>
      </w:pPr>
      <w:r>
        <w:rPr>
          <w:rtl/>
          <w:cs/>
          <w:lang w:val="ar_AE" w:bidi="ar_AE"/>
        </w:rPr>
      </w:r>
      <w:r>
        <w:rPr>
          <w:rtl/>
          <w:cs/>
          <w:lang w:val="ar_AE" w:bidi="ar_AE"/>
        </w:rPr>
        <w:t>كدرلعومر ملك عيلام</w:t>
      </w:r>
    </w:p>
    <w:p>
      <w:pPr>
        <w:pStyle w:val="ListBullet"/>
        <w:bidi/>
        <w:spacing w:line="240" w:lineRule="auto"/>
        <w:ind w:left="720"/>
      </w:pPr>
      <w:r>
        <w:rPr>
          <w:rtl/>
          <w:cs/>
          <w:lang w:val="ar_AE" w:bidi="ar_AE"/>
        </w:rPr>
      </w:r>
      <w:r>
        <w:rPr>
          <w:rtl/>
          <w:cs/>
          <w:lang w:val="ar_AE" w:bidi="ar_AE"/>
        </w:rPr>
        <w:t>تدعال ملك جوييم</w:t>
      </w:r>
    </w:p>
    <w:p>
      <w:pPr>
        <w:bidi/>
      </w:pPr>
      <w:r>
        <w:rPr>
          <w:rtl/>
          <w:cs/>
          <w:lang w:val="ar_AE" w:bidi="ar_AE"/>
        </w:rPr>
      </w:r>
      <w:r>
        <w:rPr>
          <w:rtl/>
          <w:cs/>
          <w:lang w:val="ar_AE" w:bidi="ar_AE"/>
        </w:rPr>
        <w:t>الملوك الخمسة المتمردون:</w:t>
      </w:r>
    </w:p>
    <w:p>
      <w:pPr>
        <w:pStyle w:val="ListBullet"/>
        <w:bidi/>
        <w:spacing w:line="240" w:lineRule="auto"/>
        <w:ind w:left="720"/>
      </w:pPr>
      <w:r>
        <w:rPr>
          <w:rtl/>
          <w:cs/>
          <w:lang w:val="ar_AE" w:bidi="ar_AE"/>
        </w:rPr>
      </w:r>
      <w:r>
        <w:rPr>
          <w:rtl/>
          <w:cs/>
          <w:lang w:val="ar_AE" w:bidi="ar_AE"/>
        </w:rPr>
        <w:t>بارع ملك سدوم</w:t>
      </w:r>
    </w:p>
    <w:p>
      <w:pPr>
        <w:pStyle w:val="ListBullet"/>
        <w:bidi/>
        <w:spacing w:line="240" w:lineRule="auto"/>
        <w:ind w:left="720"/>
      </w:pPr>
      <w:r>
        <w:rPr>
          <w:rtl/>
          <w:cs/>
          <w:lang w:val="ar_AE" w:bidi="ar_AE"/>
        </w:rPr>
      </w:r>
      <w:r>
        <w:rPr>
          <w:rtl/>
          <w:cs/>
          <w:lang w:val="ar_AE" w:bidi="ar_AE"/>
        </w:rPr>
        <w:t>بِرشاع ملك عمورة</w:t>
      </w:r>
    </w:p>
    <w:p>
      <w:pPr>
        <w:pStyle w:val="ListBullet"/>
        <w:bidi/>
        <w:spacing w:line="240" w:lineRule="auto"/>
        <w:ind w:left="720"/>
      </w:pPr>
      <w:r>
        <w:rPr>
          <w:rtl/>
          <w:cs/>
          <w:lang w:val="ar_AE" w:bidi="ar_AE"/>
        </w:rPr>
      </w:r>
      <w:r>
        <w:rPr>
          <w:rtl/>
          <w:cs/>
          <w:lang w:val="ar_AE" w:bidi="ar_AE"/>
        </w:rPr>
        <w:t>شنآب ملك أدمة</w:t>
      </w:r>
    </w:p>
    <w:p>
      <w:pPr>
        <w:pStyle w:val="ListBullet"/>
        <w:bidi/>
        <w:spacing w:line="240" w:lineRule="auto"/>
        <w:ind w:left="720"/>
      </w:pPr>
      <w:r>
        <w:rPr>
          <w:rtl/>
          <w:cs/>
          <w:lang w:val="ar_AE" w:bidi="ar_AE"/>
        </w:rPr>
      </w:r>
      <w:r>
        <w:rPr>
          <w:rtl/>
          <w:cs/>
          <w:lang w:val="ar_AE" w:bidi="ar_AE"/>
        </w:rPr>
        <w:t>شمئيبر ملك صبوييم</w:t>
      </w:r>
    </w:p>
    <w:p>
      <w:pPr>
        <w:pStyle w:val="ListBullet"/>
        <w:bidi/>
        <w:spacing w:line="240" w:lineRule="auto"/>
        <w:ind w:left="720"/>
      </w:pPr>
      <w:r>
        <w:rPr>
          <w:rtl/>
          <w:cs/>
          <w:lang w:val="ar_AE" w:bidi="ar_AE"/>
        </w:rPr>
      </w:r>
      <w:r>
        <w:rPr>
          <w:rtl/>
          <w:cs/>
          <w:lang w:val="ar_AE" w:bidi="ar_AE"/>
        </w:rPr>
        <w:t>ملك بالع (التي هي صوغر)</w:t>
      </w:r>
    </w:p>
    <w:p>
      <w:pPr>
        <w:bidi/>
      </w:pPr>
      <w:r>
        <w:rPr>
          <w:rtl/>
          <w:cs/>
          <w:lang w:val="ar_AE" w:bidi="ar_AE"/>
        </w:rPr>
      </w:r>
      <w:r>
        <w:rPr>
          <w:rtl/>
          <w:cs/>
          <w:lang w:val="ar_AE" w:bidi="ar_AE"/>
        </w:rPr>
        <w:t>تتضمن هذه القصة شخصيات أخرى:</w:t>
      </w:r>
    </w:p>
    <w:p>
      <w:pPr>
        <w:pStyle w:val="ListBullet"/>
        <w:bidi/>
        <w:spacing w:line="240" w:lineRule="auto"/>
        <w:ind w:left="720"/>
      </w:pPr>
      <w:r>
        <w:rPr>
          <w:rtl/>
          <w:cs/>
          <w:lang w:val="ar_AE" w:bidi="ar_AE"/>
        </w:rPr>
      </w:r>
      <w:r>
        <w:rPr>
          <w:rtl/>
          <w:cs/>
          <w:lang w:val="ar_AE" w:bidi="ar_AE"/>
        </w:rPr>
        <w:t>لوط، ابن أخي أبرام</w:t>
      </w:r>
    </w:p>
    <w:p>
      <w:pPr>
        <w:pStyle w:val="ListBullet"/>
        <w:bidi/>
        <w:spacing w:line="240" w:lineRule="auto"/>
        <w:ind w:left="720"/>
      </w:pPr>
      <w:r>
        <w:rPr>
          <w:rtl/>
          <w:cs/>
          <w:lang w:val="ar_AE" w:bidi="ar_AE"/>
        </w:rPr>
      </w:r>
      <w:r>
        <w:rPr>
          <w:rtl/>
          <w:cs/>
          <w:lang w:val="ar_AE" w:bidi="ar_AE"/>
        </w:rPr>
        <w:t>رجل هرب من المعركة</w:t>
      </w:r>
    </w:p>
    <w:p>
      <w:pPr>
        <w:pStyle w:val="ListBullet"/>
        <w:bidi/>
        <w:spacing w:line="240" w:lineRule="auto"/>
        <w:ind w:left="720"/>
      </w:pPr>
      <w:r>
        <w:rPr>
          <w:rtl/>
          <w:cs/>
          <w:lang w:val="ar_AE" w:bidi="ar_AE"/>
        </w:rPr>
      </w:r>
      <w:r>
        <w:rPr>
          <w:rtl/>
          <w:cs/>
          <w:lang w:val="ar_AE" w:bidi="ar_AE"/>
        </w:rPr>
        <w:t>أبرام العبراني</w:t>
      </w:r>
    </w:p>
    <w:p>
      <w:pPr>
        <w:pStyle w:val="ListBullet"/>
        <w:bidi/>
        <w:spacing w:line="240" w:lineRule="auto"/>
        <w:ind w:left="720"/>
      </w:pPr>
      <w:r>
        <w:rPr>
          <w:rtl/>
          <w:cs/>
          <w:lang w:val="ar_AE" w:bidi="ar_AE"/>
        </w:rPr>
      </w:r>
      <w:r>
        <w:rPr>
          <w:rtl/>
          <w:cs/>
          <w:lang w:val="ar_AE" w:bidi="ar_AE"/>
        </w:rPr>
        <w:t>318 رجلًا مُتمرِّنًا من أهل بيت أبرام</w:t>
      </w:r>
    </w:p>
    <w:p>
      <w:pPr>
        <w:pStyle w:val="ListBullet"/>
        <w:bidi/>
        <w:spacing w:line="240" w:lineRule="auto"/>
        <w:ind w:left="720"/>
      </w:pPr>
      <w:r>
        <w:rPr>
          <w:rtl/>
          <w:cs/>
          <w:lang w:val="ar_AE" w:bidi="ar_AE"/>
        </w:rPr>
      </w:r>
      <w:r>
        <w:rPr>
          <w:rtl/>
          <w:cs/>
          <w:lang w:val="ar_AE" w:bidi="ar_AE"/>
        </w:rPr>
        <w:t>ممرَا الأموري، حليف أبرام</w:t>
      </w:r>
    </w:p>
    <w:p>
      <w:pPr>
        <w:pStyle w:val="ListBullet"/>
        <w:bidi/>
        <w:spacing w:line="240" w:lineRule="auto"/>
        <w:ind w:left="720"/>
      </w:pPr>
      <w:r>
        <w:rPr>
          <w:rtl/>
          <w:cs/>
          <w:lang w:val="ar_AE" w:bidi="ar_AE"/>
        </w:rPr>
      </w:r>
      <w:r>
        <w:rPr>
          <w:rtl/>
          <w:cs/>
          <w:lang w:val="ar_AE" w:bidi="ar_AE"/>
        </w:rPr>
        <w:t>أقارب (أصحاب) ممرا أشكول وعانر، وهم أيضًا حلفاء أبرام</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 كدرلعومر ملك عيلام يحكم خمسة ملوك متمردين، بارع ملك سدوم وبرشاع ملك عمورة، وشنآب ملك أدمه، وشمئيبر ملك صبوييم، وملك بالع (أو صوغر) لمدة اثنتي عشرة سنة. ثم تمرد الملوك الخمسة في السنة الثالثة عشرة.</w:t>
      </w:r>
    </w:p>
    <w:p>
      <w:pPr>
        <w:bidi/>
      </w:pPr>
      <w:r>
        <w:rPr>
          <w:rtl/>
          <w:cs/>
          <w:lang w:val="ar_AE" w:bidi="ar_AE"/>
        </w:rPr>
      </w:r>
      <w:r>
        <w:rPr>
          <w:rtl/>
          <w:cs/>
          <w:lang w:val="ar_AE" w:bidi="ar_AE"/>
        </w:rPr>
        <w:t>وفي السنة الرابعة عشرة، قام الملك كدرلعومر وحلفاؤه، أمرافل ملك شنعار (أو بابل)، وأريوك، ملك ألَّاسار، وتدعال ملك جوييم، بهزيمة الرفائيين في عَشتاروث قرنايم، والزوزيين في هام، والإيميين في شوى قريتايم، والحوريين في جبل سعير حتى إلى بطمة فاران عند حافة البرية.</w:t>
      </w:r>
    </w:p>
    <w:p>
      <w:pPr>
        <w:bidi/>
      </w:pPr>
      <w:r>
        <w:rPr>
          <w:rtl/>
          <w:cs/>
          <w:lang w:val="ar_AE" w:bidi="ar_AE"/>
        </w:rPr>
      </w:r>
      <w:r>
        <w:rPr>
          <w:rtl/>
          <w:cs/>
          <w:lang w:val="ar_AE" w:bidi="ar_AE"/>
        </w:rPr>
        <w:t>ثم رجع الملوك المنتصرون وذهبوا إلى عين مشفاط، (التي تُدعى لاحقًا قادش) وضربوا كل بلاد العمالقة والأموريين الذين كانوا يعيشون في حصون تامار.</w:t>
      </w:r>
    </w:p>
    <w:p>
      <w:pPr>
        <w:bidi/>
      </w:pPr>
      <w:r>
        <w:rPr>
          <w:rtl/>
          <w:cs/>
          <w:lang w:val="ar_AE" w:bidi="ar_AE"/>
        </w:rPr>
      </w:r>
      <w:r>
        <w:rPr>
          <w:rtl/>
          <w:cs/>
          <w:lang w:val="ar_AE" w:bidi="ar_AE"/>
        </w:rPr>
        <w:t>وقد أعد الملوك المتمردون للمعركة في وادي (عمق) السدِّيم. وعمق السدِّيم كان فيه آبار حُمر كثيرة. وبينما هرب ملكا سدوم وعمورة المتمردان، سقط بعض الرجال في آبار الحُمر. وقد هربت البقية إلى التلال (الجبل).</w:t>
      </w:r>
    </w:p>
    <w:p>
      <w:pPr>
        <w:bidi/>
      </w:pPr>
      <w:r>
        <w:rPr>
          <w:rtl/>
          <w:cs/>
          <w:lang w:val="ar_AE" w:bidi="ar_AE"/>
        </w:rPr>
      </w:r>
      <w:r>
        <w:rPr>
          <w:rtl/>
          <w:cs/>
          <w:lang w:val="ar_AE" w:bidi="ar_AE"/>
        </w:rPr>
        <w:t>أوقفوا التمثيل: اسألوا الشخص الذي يؤدي دور الملوك المتمردين: "بماذا تشعر أو تفكر؟" قد يجيب الشخص بعبارات مثل: "نحن نشعر بالإهانة بسبب هزيمتنا"، "لقد هُزمنا بشدة" أو "لقد خسرنا كل شيء". واصلوا التمثيل.</w:t>
      </w:r>
    </w:p>
    <w:p>
      <w:pPr>
        <w:bidi/>
      </w:pPr>
      <w:r>
        <w:rPr>
          <w:rtl/>
          <w:cs/>
          <w:lang w:val="ar_AE" w:bidi="ar_AE"/>
        </w:rPr>
      </w:r>
      <w:r>
        <w:rPr>
          <w:rtl/>
          <w:cs/>
          <w:lang w:val="ar_AE" w:bidi="ar_AE"/>
        </w:rPr>
        <w:t>وقد نهب الملوك المنتصرون مدينتي سدوم وعمورة وأخذوا جميع الممتلكات والطعام من المدن. كما أسروا لوط، ابن أخي أبرام، وأخذوه معهم وكل ما كان له.</w:t>
      </w:r>
    </w:p>
    <w:p>
      <w:pPr>
        <w:bidi/>
      </w:pPr>
      <w:r>
        <w:rPr>
          <w:rtl/>
          <w:cs/>
          <w:lang w:val="ar_AE" w:bidi="ar_AE"/>
        </w:rPr>
      </w:r>
      <w:r>
        <w:rPr>
          <w:rtl/>
          <w:cs/>
          <w:lang w:val="ar_AE" w:bidi="ar_AE"/>
        </w:rPr>
        <w:t>وقد هرب أحد رجال لوط وأخبر أبرام العبراني بما حدث. وكان أبرام ساكنًا عند بلوطات ممرا الأموري. وكان ممرا وأصحابه أشكول وعانر حلفاء أبرام.</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"أنا غاضب لأن الملوك قد أسروا لوط"، أو "أشعر أن الملوك المنتصرين هم أعدائي لأنهم أسروا أقاربي". واصلوا التمثيل.</w:t>
      </w:r>
    </w:p>
    <w:p>
      <w:pPr>
        <w:bidi/>
      </w:pPr>
      <w:r>
        <w:rPr>
          <w:rtl/>
          <w:cs/>
          <w:lang w:val="ar_AE" w:bidi="ar_AE"/>
        </w:rPr>
      </w:r>
      <w:r>
        <w:rPr>
          <w:rtl/>
          <w:cs/>
          <w:lang w:val="ar_AE" w:bidi="ar_AE"/>
        </w:rPr>
        <w:t>يجمع أبرام 318 رجلًا مُتمرِّنًا من أهل بيته. وقد تبع الملوك إلى دان. وقد قسَّم رجاله وهاجموا في الليل، ثم تبع الجيوش الهاربة إلى حوبة، شمال دمشق.</w:t>
      </w:r>
    </w:p>
    <w:p>
      <w:pPr>
        <w:bidi/>
      </w:pPr>
      <w:r>
        <w:rPr>
          <w:rtl/>
          <w:cs/>
          <w:lang w:val="ar_AE" w:bidi="ar_AE"/>
        </w:rPr>
      </w:r>
      <w:r>
        <w:rPr>
          <w:rtl/>
          <w:cs/>
          <w:lang w:val="ar_AE" w:bidi="ar_AE"/>
        </w:rPr>
        <w:t>أوقفوا التمثيل. اسألوا الأشخاص الذين يجسِّدون الملوك المنتصرين: "بماذا تشعرون أو تفكّرون؟" قد يجيب الشخص بعبارات مثل: "نحن مندهشون لأن هذا الرجل كان قادرًا على هزيمتنا بالرغم من أن العديد من الملوك الآخرون لم يستطعيوا ذلك"، أو "نحن نشعر بالإهانة بسبب هزيمتنا". واصلوا التمثيل.</w:t>
      </w:r>
    </w:p>
    <w:p>
      <w:pPr>
        <w:bidi/>
      </w:pPr>
      <w:r>
        <w:rPr>
          <w:rtl/>
          <w:cs/>
          <w:lang w:val="ar_AE" w:bidi="ar_AE"/>
        </w:rPr>
      </w:r>
      <w:r>
        <w:rPr>
          <w:rtl/>
          <w:cs/>
          <w:lang w:val="ar_AE" w:bidi="ar_AE"/>
        </w:rPr>
        <w:t>وقد عاد أبرام ومعه لوط، وممتلكاته وكل ما أخذه الملوك المنتصرون، وجميع النساء والأسرى الآخرين.</w:t>
      </w:r>
    </w:p>
    <w:p>
      <w:pPr>
        <w:bidi/>
      </w:pPr>
      <w:r>
        <w:rPr>
          <w:rtl/>
          <w:cs/>
          <w:lang w:val="ar_AE" w:bidi="ar_AE"/>
        </w:rPr>
      </w:r>
      <w:r>
        <w:rPr>
          <w:rtl/>
          <w:cs/>
          <w:lang w:val="ar_AE" w:bidi="ar_AE"/>
        </w:rPr>
        <w:t>انهوا التمثيل. اسألوا الممثل الذي يؤدي دور أبرام: "بماذا تشعر أو تفكر؟" قد يجيب الشخص بعبارات مثل: "أنا مندهشٌ من انتصارنا"، "أنا سعيد لأنني نجوت من المعركة"، "أشعر أن الله قد حفظني أنا وأقاربي"، أو "أشعر أن الله يحفظ وعده السابق أن يلعن الذين يلعونني".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14 : 1 - 16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عندما كان أمرافل </w:t>
      </w:r>
      <w:r>
        <w:rPr>
          <w:b/>
          <w:rtl/>
          <w:cs/>
          <w:lang w:val="ar_AE" w:bidi="ar_AE"/>
        </w:rPr>
        <w:t>ملكًا</w:t>
      </w:r>
      <w:r>
        <w:rPr>
          <w:rtl/>
          <w:cs/>
          <w:lang w:val="ar_AE" w:bidi="ar_AE"/>
        </w:rPr>
        <w:t xml:space="preserve"> على شنعار، أو بابل، وكان أريوك ملكًا على ألاسار، وكدرلعومر كان ملكًا على عيلام، وتدعال كان ملكًا على جوييم، فإن هؤلاء الملوك المنتصرين الأربعة حاربوا خمسة ملوك متمردين، بارع ملك سدوم، وبرشاع ملك عمورة، وشناب ملك أدمه، وشمئيبر من صبوييم، وملك بالع التي هي صوغر. والملك هو شخص يحكم مدينة أو إقليم. والملك يحكم عادةً مدى الحياة وينقل سلطته إلى واحد من أبنائه.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مَلِك</w:t>
      </w:r>
      <w:r>
        <w:rPr>
          <w:rtl/>
          <w:cs/>
          <w:lang w:val="ar_AE" w:bidi="ar_AE"/>
        </w:rPr>
        <w:t xml:space="preserve">. ابحثوا في قاموس الكلمات الرئيسية عن كلمة </w:t>
      </w:r>
      <w:r>
        <w:rPr>
          <w:b/>
          <w:rtl/>
          <w:cs/>
          <w:lang w:val="ar_AE" w:bidi="ar_AE"/>
        </w:rPr>
        <w:t>ملك</w:t>
      </w:r>
      <w:r>
        <w:rPr>
          <w:rtl/>
          <w:cs/>
          <w:lang w:val="ar_AE" w:bidi="ar_AE"/>
        </w:rPr>
        <w:t xml:space="preserve"> للمزيد من المعلومات. أوقفوا سماع التسجيل الصوتي هنا.</w:t>
      </w:r>
    </w:p>
    <w:p>
      <w:pPr>
        <w:bidi/>
      </w:pPr>
      <w:r>
        <w:rPr>
          <w:rtl/>
          <w:cs/>
          <w:lang w:val="ar_AE" w:bidi="ar_AE"/>
        </w:rPr>
      </w:r>
      <w:r>
        <w:rPr>
          <w:rtl/>
          <w:cs/>
          <w:lang w:val="ar_AE" w:bidi="ar_AE"/>
        </w:rPr>
        <w:t xml:space="preserve">وكلمة </w:t>
      </w:r>
      <w:r>
        <w:rPr>
          <w:b/>
          <w:rtl/>
          <w:cs/>
          <w:lang w:val="ar_AE" w:bidi="ar_AE"/>
        </w:rPr>
        <w:t>جوييم</w:t>
      </w:r>
      <w:r>
        <w:rPr>
          <w:rtl/>
          <w:cs/>
          <w:lang w:val="ar_AE" w:bidi="ar_AE"/>
        </w:rPr>
        <w:t xml:space="preserve"> تعني "الأمم"، لذلك ربما كان "ملك جوييم" لقبًا شرفيًا يعني ملك الأمم. كلمة </w:t>
      </w:r>
      <w:r>
        <w:rPr>
          <w:b/>
          <w:rtl/>
          <w:cs/>
          <w:lang w:val="ar_AE" w:bidi="ar_AE"/>
        </w:rPr>
        <w:t>بارع</w:t>
      </w:r>
      <w:r>
        <w:rPr>
          <w:rtl/>
          <w:cs/>
          <w:lang w:val="ar_AE" w:bidi="ar_AE"/>
        </w:rPr>
        <w:t xml:space="preserve"> تعني "يكون شريرًا" أو "مع الشر". وربما كانت كلمة </w:t>
      </w:r>
      <w:r>
        <w:rPr>
          <w:b/>
          <w:rtl/>
          <w:cs/>
          <w:lang w:val="ar_AE" w:bidi="ar_AE"/>
        </w:rPr>
        <w:t>بِرشاع</w:t>
      </w:r>
      <w:r>
        <w:rPr>
          <w:rtl/>
          <w:cs/>
          <w:lang w:val="ar_AE" w:bidi="ar_AE"/>
        </w:rPr>
        <w:t xml:space="preserve"> تعني "مع الشر". وعلى الأرجح، معنى هذه الأسماء يُظهر لنا أن هؤلاء الملوك كانوا أشرار.</w:t>
      </w:r>
    </w:p>
    <w:p>
      <w:pPr>
        <w:bidi/>
      </w:pPr>
      <w:r>
        <w:rPr>
          <w:rtl/>
          <w:cs/>
          <w:lang w:val="ar_AE" w:bidi="ar_AE"/>
        </w:rPr>
      </w:r>
      <w:r>
        <w:rPr>
          <w:rtl/>
          <w:cs/>
          <w:lang w:val="ar_AE" w:bidi="ar_AE"/>
        </w:rPr>
        <w:t>توقّفوا هنا وناقشوا كمجموعة: عندما تحكون قصة، كيف تجعلون الجمهور يعرف أن الشخصيات كانت شريرة؟ أوقفوا سماع التسجيل الصوتي هنا.</w:t>
      </w:r>
    </w:p>
    <w:p>
      <w:pPr>
        <w:bidi/>
      </w:pPr>
      <w:r>
        <w:rPr>
          <w:rtl/>
          <w:cs/>
          <w:lang w:val="ar_AE" w:bidi="ar_AE"/>
        </w:rPr>
      </w:r>
      <w:r>
        <w:rPr>
          <w:rtl/>
          <w:cs/>
          <w:lang w:val="ar_AE" w:bidi="ar_AE"/>
        </w:rPr>
        <w:t>وقد حكم كدرلعومر ملك عيلام المجموعة الثانية من الملوك لمدة 12 سنة. وفي السنة التالية، تمردوا. وفي السنة التي تلت ذلك، هزم الملك كدرلعومر وحلفاؤه الرفائيين في عشتاروث قرنايم، والزوزيين في هام، والإيميين في شوى قريتايم، والحوريين في جبل سعير، حتى بطمة فاران عند حافة البرية. ثم رجع الملوك المنتصرون وذهبوا إلى عين مشفاط، وضربوا كل بلاد العمالقة وكذلك الأموريين الذين كانوا يعيشون في حصون تامار.</w:t>
      </w:r>
    </w:p>
    <w:p>
      <w:pPr>
        <w:bidi/>
      </w:pPr>
      <w:r>
        <w:rPr>
          <w:rtl/>
          <w:cs/>
          <w:lang w:val="ar_AE" w:bidi="ar_AE"/>
        </w:rPr>
      </w:r>
      <w:r>
        <w:rPr>
          <w:rtl/>
          <w:cs/>
          <w:lang w:val="ar_AE" w:bidi="ar_AE"/>
        </w:rPr>
        <w:t>وقد أعد الملوك المتمردون للمعركة في وادي (عُمْقِ) السِّدِّيمِ، الذي عُرف لاحقًا باسم وادي البحر الميت أو وادي بحر الملح. وهم حاربوا الملوك المنتصرين – كدرلعومر ملك عيلام، وتدعال ملك جوييم، وأمرافل ملك شنعار، وأريوك ملك ألاسار – أربعة ملوك ضد خمسة.</w:t>
      </w:r>
    </w:p>
    <w:p>
      <w:pPr>
        <w:bidi/>
      </w:pPr>
      <w:r>
        <w:rPr>
          <w:rtl/>
          <w:cs/>
          <w:lang w:val="ar_AE" w:bidi="ar_AE"/>
        </w:rPr>
      </w:r>
      <w:r>
        <w:rPr>
          <w:rtl/>
          <w:cs/>
          <w:lang w:val="ar_AE" w:bidi="ar_AE"/>
        </w:rPr>
        <w:t xml:space="preserve">وكان الوادي مليئًا بآبار </w:t>
      </w:r>
      <w:r>
        <w:rPr>
          <w:b/>
          <w:rtl/>
          <w:cs/>
          <w:lang w:val="ar_AE" w:bidi="ar_AE"/>
        </w:rPr>
        <w:t>الحُمر</w:t>
      </w:r>
      <w:r>
        <w:rPr>
          <w:rtl/>
          <w:cs/>
          <w:lang w:val="ar_AE" w:bidi="ar_AE"/>
        </w:rPr>
        <w:t xml:space="preserve"> أو </w:t>
      </w:r>
      <w:r>
        <w:rPr>
          <w:b/>
          <w:rtl/>
          <w:cs/>
          <w:lang w:val="ar_AE" w:bidi="ar_AE"/>
        </w:rPr>
        <w:t>القار</w:t>
      </w:r>
      <w:r>
        <w:rPr>
          <w:rtl/>
          <w:cs/>
          <w:lang w:val="ar_AE" w:bidi="ar_AE"/>
        </w:rPr>
        <w:t>. والحُمر كان مادة لزجة تُستخدم لبناء الأسوار أو المباني. استخدم نفس الكلمة التي استخدمتها في المقاطع السابقة للإشارة إلى القار أو الحُمر. وعندما هُزم ملوك سدوم وعمورة وهربوا، سقط بعض الرجال في آبار القار هذه. وقد هربت البقية إلى التلال (الجبل).</w:t>
      </w:r>
    </w:p>
    <w:p>
      <w:pPr>
        <w:bidi/>
      </w:pPr>
      <w:r>
        <w:rPr>
          <w:rtl/>
          <w:cs/>
          <w:lang w:val="ar_AE" w:bidi="ar_AE"/>
        </w:rPr>
      </w:r>
      <w:r>
        <w:rPr>
          <w:rtl/>
          <w:cs/>
          <w:lang w:val="ar_AE" w:bidi="ar_AE"/>
        </w:rPr>
        <w:t>وقد نهب الملوك المنتصرون مدينتي سدوم وعمورة. وقد أخذوا الممتلكات وجميع أطعمتهم من المدن. كما أخذوا لوط، ابن أخي أبرام الذي كان يعيش في سدوم. وقد أخذوا معهم جميع ممتلكات لوط.</w:t>
      </w:r>
    </w:p>
    <w:p>
      <w:pPr>
        <w:bidi/>
      </w:pPr>
      <w:r>
        <w:rPr>
          <w:rtl/>
          <w:cs/>
          <w:lang w:val="ar_AE" w:bidi="ar_AE"/>
        </w:rPr>
      </w:r>
      <w:r>
        <w:rPr>
          <w:rtl/>
          <w:cs/>
          <w:lang w:val="ar_AE" w:bidi="ar_AE"/>
        </w:rPr>
        <w:t xml:space="preserve">وقد هرب رجل وأخبر أبرام </w:t>
      </w:r>
      <w:r>
        <w:rPr>
          <w:b/>
          <w:rtl/>
          <w:cs/>
          <w:lang w:val="ar_AE" w:bidi="ar_AE"/>
        </w:rPr>
        <w:t>العبراني</w:t>
      </w:r>
      <w:r>
        <w:rPr>
          <w:rtl/>
          <w:cs/>
          <w:lang w:val="ar_AE" w:bidi="ar_AE"/>
        </w:rPr>
        <w:t xml:space="preserve"> بما حدث. وهذه هي المرة الأولى التي تُستخدم فيها كلمة عبراني في هذه القصص. وهنا، كان على الأرجح يُستخدم لوصف أصل أبرام العِرقي ولنتأكد من أننا نعرف أنه مختلف عن الجماعات العرقية المحيطة. احرصوا على استخدام الكلمة ذاتها للإشارة إلى عبراني هنا كما ستستخدمونها لاحقًا، وتذكروا أن كلمة </w:t>
      </w:r>
      <w:r>
        <w:rPr>
          <w:b/>
          <w:rtl/>
          <w:cs/>
          <w:lang w:val="ar_AE" w:bidi="ar_AE"/>
        </w:rPr>
        <w:t>عبراني</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وكان أبرام ساكنًا بالقرب من </w:t>
      </w:r>
      <w:r>
        <w:rPr>
          <w:b/>
          <w:rtl/>
          <w:cs/>
          <w:lang w:val="ar_AE" w:bidi="ar_AE"/>
        </w:rPr>
        <w:t>بلوطات</w:t>
      </w:r>
      <w:r>
        <w:rPr>
          <w:rtl/>
          <w:cs/>
          <w:lang w:val="ar_AE" w:bidi="ar_AE"/>
        </w:rPr>
        <w:t xml:space="preserve"> ممرا. والبلوط هو نوع من الأشجار الكبيرة.</w:t>
      </w:r>
    </w:p>
    <w:p>
      <w:pPr>
        <w:bidi/>
      </w:pPr>
      <w:r>
        <w:rPr>
          <w:rtl/>
          <w:cs/>
          <w:lang w:val="ar_AE" w:bidi="ar_AE"/>
        </w:rPr>
      </w:r>
      <w:r>
        <w:rPr>
          <w:rtl/>
          <w:cs/>
          <w:lang w:val="ar_AE" w:bidi="ar_AE"/>
        </w:rPr>
        <w:t>توقّفوا هنا واعرضوا للفريق صورة لشجرة بلوط. إذا لم يكن لديكم كلمة في لغتكم، قد ترغبون في ترجمة هذه إلى الشجرة "العظيمة" أو "الكبيرة". أوقفوا سماع التسجيل الصوتي هنا.</w:t>
      </w:r>
    </w:p>
    <w:p>
      <w:pPr>
        <w:bidi/>
      </w:pPr>
      <w:r>
        <w:rPr>
          <w:rtl/>
          <w:cs/>
          <w:lang w:val="ar_AE" w:bidi="ar_AE"/>
        </w:rPr>
      </w:r>
      <w:r>
        <w:rPr>
          <w:rtl/>
          <w:cs/>
          <w:lang w:val="ar_AE" w:bidi="ar_AE"/>
        </w:rPr>
        <w:t xml:space="preserve">وكان ممرا وأصحابه، أشكول وعانر، </w:t>
      </w:r>
      <w:r>
        <w:rPr>
          <w:b/>
          <w:rtl/>
          <w:cs/>
          <w:lang w:val="ar_AE" w:bidi="ar_AE"/>
        </w:rPr>
        <w:t>حلفاء</w:t>
      </w:r>
      <w:r>
        <w:rPr>
          <w:rtl/>
          <w:cs/>
          <w:lang w:val="ar_AE" w:bidi="ar_AE"/>
        </w:rPr>
        <w:t xml:space="preserve"> أبرام. وتشير كلمة الحلفاء إلى الناس الذين وعدوا أن يساعدوا بعضهم البعض في قتال أعدائهم.</w:t>
      </w:r>
    </w:p>
    <w:p>
      <w:pPr>
        <w:bidi/>
      </w:pPr>
      <w:r>
        <w:rPr>
          <w:rtl/>
          <w:cs/>
          <w:lang w:val="ar_AE" w:bidi="ar_AE"/>
        </w:rPr>
      </w:r>
      <w:r>
        <w:rPr>
          <w:rtl/>
          <w:cs/>
          <w:lang w:val="ar_AE" w:bidi="ar_AE"/>
        </w:rPr>
        <w:t xml:space="preserve">وجمع أبرام 318 من غلمانه </w:t>
      </w:r>
      <w:r>
        <w:rPr>
          <w:b/>
          <w:rtl/>
          <w:cs/>
          <w:lang w:val="ar_AE" w:bidi="ar_AE"/>
        </w:rPr>
        <w:t>المتمرنين</w:t>
      </w:r>
      <w:r>
        <w:rPr>
          <w:rtl/>
          <w:cs/>
          <w:lang w:val="ar_AE" w:bidi="ar_AE"/>
        </w:rPr>
        <w:t xml:space="preserve">، ولدان </w:t>
      </w:r>
      <w:r>
        <w:rPr>
          <w:b/>
          <w:rtl/>
          <w:cs/>
          <w:lang w:val="ar_AE" w:bidi="ar_AE"/>
        </w:rPr>
        <w:t>بيته</w:t>
      </w:r>
      <w:r>
        <w:rPr>
          <w:rtl/>
          <w:cs/>
          <w:lang w:val="ar_AE" w:bidi="ar_AE"/>
        </w:rPr>
        <w:t xml:space="preserve">، وتبع الملوك المنتصرين إلى دان. والكلمة المُستخدمة للإشارة إلى الغلمان المتمرنين هنا تشير إلى الرجال الذين كانوا على الأرجح عبيدًا موثوقين، والذين تلقوا تدريبًا عسكريًا. وكلمة بيت تشير إلى جميع الناس الذين كانوا يعيشون في محلة (خيام) أبرام. وهي لا تشير فقط إلى بيت أبرام. </w:t>
      </w:r>
      <w:r>
        <w:rPr>
          <w:b/>
          <w:rtl/>
          <w:cs/>
          <w:lang w:val="ar_AE" w:bidi="ar_AE"/>
        </w:rPr>
        <w:t>أهل بيت</w:t>
      </w:r>
      <w:r>
        <w:rPr>
          <w:rtl/>
          <w:cs/>
          <w:lang w:val="ar_AE" w:bidi="ar_AE"/>
        </w:rPr>
        <w:t xml:space="preserve"> مصطلح مذكور في قاموس الكلمات الرئيسية. </w:t>
      </w:r>
    </w:p>
    <w:p>
      <w:pPr>
        <w:bidi/>
      </w:pPr>
      <w:r>
        <w:rPr>
          <w:rtl/>
          <w:cs/>
          <w:lang w:val="ar_AE" w:bidi="ar_AE"/>
        </w:rPr>
      </w:r>
      <w:r>
        <w:rPr>
          <w:rtl/>
          <w:cs/>
          <w:lang w:val="ar_AE" w:bidi="ar_AE"/>
        </w:rPr>
        <w:t>وقد قسَّم أبرام رجاله إلى مجموعات وهاجمهم ليلًا. وبينما كان الملوك يهربون، تبعهم إلى حوبة، شمال دمشق. وقد عاد أبرام ومعه لوط، وممتلكاته وكل ما أخذه الملوك، مع الأسرى والنساء الآخرين.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14:17–24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14: 17–24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14 : 17 - 24 من الترجمة الأكثر فهمًا لكم.</w:t>
      </w:r>
    </w:p>
    <w:p>
      <w:pPr>
        <w:bidi/>
      </w:pPr>
      <w:r>
        <w:rPr>
          <w:rtl/>
          <w:cs/>
          <w:lang w:val="ar_AE" w:bidi="ar_AE"/>
        </w:rPr>
      </w:r>
      <w:r>
        <w:rPr>
          <w:rtl/>
          <w:cs/>
          <w:lang w:val="ar_AE" w:bidi="ar_AE"/>
        </w:rPr>
        <w:t>تحدث هذه القصة مباشرة بعد أن أنقذ أبرام لوط من الملوك المنتصرين في القصة السابقة. في هذه القصة، يقابل أبرام ملكين مختلفين ويُجرى معهما تفاعلين مختلفين.</w:t>
      </w:r>
    </w:p>
    <w:p>
      <w:pPr>
        <w:bidi/>
      </w:pPr>
      <w:r>
        <w:rPr>
          <w:rtl/>
          <w:cs/>
          <w:lang w:val="ar_AE" w:bidi="ar_AE"/>
        </w:rPr>
      </w:r>
      <w:r>
        <w:rPr>
          <w:rtl/>
          <w:cs/>
          <w:lang w:val="ar_AE" w:bidi="ar_AE"/>
        </w:rPr>
        <w:t>لقد هزم أبرام الملوك المنتصرين. وقد أحضر جميع الأسرى والممتلكات التي أخذها الملوك المنتصرون من سدوم وعمورة. وعندما تبدأ هذه القصة، كان أبرام إما عاد بالفعل إلى المكان الذي كان يقيم فيه، أو كان لا يزال في طريق عودته إلى المكان الذي كان يقيم فيه.</w:t>
      </w:r>
    </w:p>
    <w:p>
      <w:pPr>
        <w:bidi/>
      </w:pPr>
      <w:r>
        <w:rPr>
          <w:rtl/>
          <w:cs/>
          <w:lang w:val="ar_AE" w:bidi="ar_AE"/>
        </w:rPr>
      </w:r>
      <w:r>
        <w:rPr>
          <w:rtl/>
          <w:cs/>
          <w:lang w:val="ar_AE" w:bidi="ar_AE"/>
        </w:rPr>
        <w:t>التقى أبرام وملك سدوم في وادي شوي الذي سُمي لاحقًا وادي الملك. وعلى الأرجح، فإن ملك سدوم قد سافر شمالًا من سدوم ليقابل أبرام.</w:t>
      </w:r>
    </w:p>
    <w:p>
      <w:pPr>
        <w:bidi/>
      </w:pPr>
      <w:r>
        <w:rPr>
          <w:rtl/>
          <w:cs/>
          <w:lang w:val="ar_AE" w:bidi="ar_AE"/>
        </w:rPr>
      </w:r>
      <w:r>
        <w:rPr>
          <w:rtl/>
          <w:cs/>
          <w:lang w:val="ar_AE" w:bidi="ar_AE"/>
        </w:rPr>
        <w:t>توقَّفوا هنا وانظروا معًا كمجموعة إلى خريطة لوادي شوي. وتتبَّعوا رحلة ملك سدوم إلى الوادي. أوقفوا سماع التسجيل الصوتي هنا.</w:t>
      </w:r>
    </w:p>
    <w:p>
      <w:pPr>
        <w:bidi/>
      </w:pPr>
      <w:r>
        <w:rPr>
          <w:rtl/>
          <w:cs/>
          <w:lang w:val="ar_AE" w:bidi="ar_AE"/>
        </w:rPr>
      </w:r>
      <w:r>
        <w:rPr>
          <w:rtl/>
          <w:cs/>
          <w:lang w:val="ar_AE" w:bidi="ar_AE"/>
        </w:rPr>
        <w:t>وكان وادي شوي يقع بالقرب من مدينة شاليم. وقد قابل ملكي صادق، ملك شاليم، أبرام وملك سدوم في الوادي. وكان الاسم شاليم على الأرجح اسمًا قديمًا لمدينة أورشليم، التي ستصبح لاحقًا العاصمة الدينية للشعب اليهودي، الذي كان من نسل أبرام.</w:t>
      </w:r>
    </w:p>
    <w:p>
      <w:pPr>
        <w:bidi/>
      </w:pPr>
      <w:r>
        <w:rPr>
          <w:rtl/>
          <w:cs/>
          <w:lang w:val="ar_AE" w:bidi="ar_AE"/>
        </w:rPr>
      </w:r>
      <w:r>
        <w:rPr>
          <w:rtl/>
          <w:cs/>
          <w:lang w:val="ar_AE" w:bidi="ar_AE"/>
        </w:rPr>
        <w:t>توقَّفوا هنا وانظروا معًا كمجموعة إلى مدينة شاليم على الخريطة. أوقفوا سماع التسجيل الصوتي هنا.</w:t>
      </w:r>
    </w:p>
    <w:p>
      <w:pPr>
        <w:bidi/>
      </w:pPr>
      <w:r>
        <w:rPr>
          <w:rtl/>
          <w:cs/>
          <w:lang w:val="ar_AE" w:bidi="ar_AE"/>
        </w:rPr>
      </w:r>
      <w:r>
        <w:rPr>
          <w:rtl/>
          <w:cs/>
          <w:lang w:val="ar_AE" w:bidi="ar_AE"/>
        </w:rPr>
        <w:t>وكان ملكي صادق كاهنًا. وهذه هي المرة الأولى التي يُذكر فيها كاهن في هذه القصص. وكان الكهنة يربطون الناس بالله ويقودون الناس إلى عبادة الله.</w:t>
      </w:r>
    </w:p>
    <w:p>
      <w:pPr>
        <w:bidi/>
      </w:pPr>
      <w:r>
        <w:rPr>
          <w:rtl/>
          <w:cs/>
          <w:lang w:val="ar_AE" w:bidi="ar_AE"/>
        </w:rPr>
      </w:r>
      <w:r>
        <w:rPr>
          <w:rtl/>
          <w:cs/>
          <w:lang w:val="ar_AE" w:bidi="ar_AE"/>
        </w:rPr>
        <w:t>وقد أحضر ملكي صادق خبزًا وخمرًا إلى أبرام. والكلمة التي تستخدمها القصة لترجمة كلمة "خبز" تشير إلى الطعام عمومًا. وعلى الأرجح فقد أحضر ملكي صادق ما يكفي من الطعام والخمر لجميع جنود أبرام. وربما كان قد استخدم الطعام والخمر ليتناول العشاء مع أبرام احتفالًا بانتصار أبرام.</w:t>
      </w:r>
    </w:p>
    <w:p>
      <w:pPr>
        <w:bidi/>
      </w:pPr>
      <w:r>
        <w:rPr>
          <w:rtl/>
          <w:cs/>
          <w:lang w:val="ar_AE" w:bidi="ar_AE"/>
        </w:rPr>
      </w:r>
      <w:r>
        <w:rPr>
          <w:rtl/>
          <w:cs/>
          <w:lang w:val="ar_AE" w:bidi="ar_AE"/>
        </w:rPr>
        <w:t>ثم بارك ملكي صادق أبرام. وهذه هي البركة الوحيدة التي منحها كاهن في القصص الواردة في سفر التكوين. وقد استخدم ملكي صادق قصيدة قصيرة ليمنح بركته لأبرام.</w:t>
      </w:r>
    </w:p>
    <w:p>
      <w:pPr>
        <w:bidi/>
      </w:pPr>
      <w:r>
        <w:rPr>
          <w:rtl/>
          <w:cs/>
          <w:lang w:val="ar_AE" w:bidi="ar_AE"/>
        </w:rPr>
      </w:r>
      <w:r>
        <w:rPr>
          <w:rtl/>
          <w:cs/>
          <w:lang w:val="ar_AE" w:bidi="ar_AE"/>
        </w:rPr>
        <w:t>فقال ملكي صادق: "مبارك أبرام من الله العلي، مالك السماوات والأرض." وربما كان ملكي صادق قد استخدم تعبير "الله العليّ" للإشارة إلى إله محلِي، أو ربما كان قد استخدم تعبير "الله العليّ" للإشارة إلى إله أبرام. لاحقًا في القصة، استخدم أبرام اسم الله العلي أيضًا عندما تحدث عن إلهه.</w:t>
      </w:r>
    </w:p>
    <w:p>
      <w:pPr>
        <w:bidi/>
      </w:pPr>
      <w:r>
        <w:rPr>
          <w:rtl/>
          <w:cs/>
          <w:lang w:val="ar_AE" w:bidi="ar_AE"/>
        </w:rPr>
      </w:r>
      <w:r>
        <w:rPr>
          <w:rtl/>
          <w:cs/>
          <w:lang w:val="ar_AE" w:bidi="ar_AE"/>
        </w:rPr>
        <w:t>وقد وصف ملكي صادق الله العلي، بأنه "مالك (خالق) السماوات والأرض". "السماوات والأرض" هي عبارة تعني "كل ما في الكون – كل شيء في كل مكان". ويجادل بعض الناس بأن ملكي صادق قال "مالك السماوات والأرض"، وليس "خالق السماوات والأرض". ومع ذلك، فمن المحتمل أنه قال "خالق".</w:t>
      </w:r>
    </w:p>
    <w:p>
      <w:pPr>
        <w:bidi/>
      </w:pPr>
      <w:r>
        <w:rPr>
          <w:rtl/>
          <w:cs/>
          <w:lang w:val="ar_AE" w:bidi="ar_AE"/>
        </w:rPr>
      </w:r>
      <w:r>
        <w:rPr>
          <w:rtl/>
          <w:cs/>
          <w:lang w:val="ar_AE" w:bidi="ar_AE"/>
        </w:rPr>
        <w:t>وتابع ملكي صادق قائلًا: "مبارك الله العلي الذي أسلم أعدائك في يدك". وهنا، استخدم ملكي صادق كلمة "مبارك" بطريقة مختلفة. فقد مدح الله عن طريق إقراره بالأمور الصالحة التي فعلها الله لأبرام. وتحدَّث ملكي صادق عن الله الذي يُخلِّص، أو يُسلِّم أعداء أبرام إليه ليهزمهم.</w:t>
      </w:r>
    </w:p>
    <w:p>
      <w:pPr>
        <w:bidi/>
      </w:pPr>
      <w:r>
        <w:rPr>
          <w:rtl/>
          <w:cs/>
          <w:lang w:val="ar_AE" w:bidi="ar_AE"/>
        </w:rPr>
      </w:r>
      <w:r>
        <w:rPr>
          <w:rtl/>
          <w:cs/>
          <w:lang w:val="ar_AE" w:bidi="ar_AE"/>
        </w:rPr>
        <w:t>توقّفوا هنا وناقشوا هذا السؤال كمجموعة: كيف يُعلِن الناس البركات في ثقافتكم؟ وكيف يعطي الناس بركات رسمية في ثقافتكم؟ أوقفوا سماع التسجيل الصوتي هنا.</w:t>
      </w:r>
    </w:p>
    <w:p>
      <w:pPr>
        <w:bidi/>
      </w:pPr>
      <w:r>
        <w:rPr>
          <w:rtl/>
          <w:cs/>
          <w:lang w:val="ar_AE" w:bidi="ar_AE"/>
        </w:rPr>
      </w:r>
      <w:r>
        <w:rPr>
          <w:rtl/>
          <w:cs/>
          <w:lang w:val="ar_AE" w:bidi="ar_AE"/>
        </w:rPr>
        <w:t>بعد بركة ملكي صادق، أعطى أبرام ملكي صادق عُشر جميع الممتلكات التي أنقذها وأحضرها من الملوك المنتصرين. وهذه لم تكن ضريبة، بل على الأرجح جزءًا من توزيع الممتلكات التي أنقذها أبرام من الملوك المنتصرين.</w:t>
      </w:r>
    </w:p>
    <w:p>
      <w:pPr>
        <w:bidi/>
      </w:pPr>
      <w:r>
        <w:rPr>
          <w:rtl/>
          <w:cs/>
          <w:lang w:val="ar_AE" w:bidi="ar_AE"/>
        </w:rPr>
      </w:r>
      <w:r>
        <w:rPr>
          <w:rtl/>
          <w:cs/>
          <w:lang w:val="ar_AE" w:bidi="ar_AE"/>
        </w:rPr>
        <w:t>توقّفوا هنا وناقشوا هذا السؤال كمجموعة: ماذا يفعل الناس في ثقافتكم ليشكروا الله ويكرموه؟ هل يعطون أشياءً للكهنة؟ إذا كان الأمر كذلك، فلماذا يعطون الأشياء؟ ولماذا تعتقدون أن أبرام أعطى عُشرًا لملكي صادق؟ أوقفوا سماع التسجيل الصوتي هنا.</w:t>
      </w:r>
    </w:p>
    <w:p>
      <w:pPr>
        <w:bidi/>
      </w:pPr>
      <w:r>
        <w:rPr>
          <w:rtl/>
          <w:cs/>
          <w:lang w:val="ar_AE" w:bidi="ar_AE"/>
        </w:rPr>
      </w:r>
      <w:r>
        <w:rPr>
          <w:rtl/>
          <w:cs/>
          <w:lang w:val="ar_AE" w:bidi="ar_AE"/>
        </w:rPr>
        <w:t>ثم تكلَّم ملك سدوم. وقال لأبرام: "أعطني الناس الذين أنقذتهم من الملوك المنتصرين، وخذ كل الممتلكات لنفسك". وهنا، لا يطلب ملك سدوم أكثر من نصيبه العادل، ولم يعرض على أبرام أكثر من نصيبه العادل.</w:t>
      </w:r>
    </w:p>
    <w:p>
      <w:pPr>
        <w:bidi/>
      </w:pPr>
      <w:r>
        <w:rPr>
          <w:rtl/>
          <w:cs/>
          <w:lang w:val="ar_AE" w:bidi="ar_AE"/>
        </w:rPr>
      </w:r>
      <w:r>
        <w:rPr>
          <w:rtl/>
          <w:cs/>
          <w:lang w:val="ar_AE" w:bidi="ar_AE"/>
        </w:rPr>
        <w:t>لكن أبرام رفض بشدة ما قاله ملك سدوم. وأجاب أبرام قائلًا: "كلا، أرفع يدي وأقسم للرب يهوه، الله العلي، خالق السماوات والأرض، أنني بالتأكيد لن آخذنَّ منك لا خيطًا ولا شِراك نعل، فلا تكون قادرًا على قول إنك جعلتني غنيًا". هنا، استخدم أبرام نفس الاسم الذي كان قد استخدمه ملكي صادق للإشارة لله، "الله العلي"، وكذلك اسم الله الذي كان أبرام يستخدمه عادة، وهو اسم الله الشخصي.</w:t>
      </w:r>
    </w:p>
    <w:p>
      <w:pPr>
        <w:bidi/>
      </w:pPr>
      <w:r>
        <w:rPr>
          <w:rtl/>
          <w:cs/>
          <w:lang w:val="ar_AE" w:bidi="ar_AE"/>
        </w:rPr>
      </w:r>
      <w:r>
        <w:rPr>
          <w:rtl/>
          <w:cs/>
          <w:lang w:val="ar_AE" w:bidi="ar_AE"/>
        </w:rPr>
        <w:t>وعندما قال أبرام إنه رفع يده وأقسم، فإن هذا يعني أنه قام بإشارة ليُظهر علنًا أنه كان يقطع وعدًا رسميًا.</w:t>
      </w:r>
    </w:p>
    <w:p>
      <w:pPr>
        <w:bidi/>
      </w:pPr>
      <w:r>
        <w:rPr>
          <w:rtl/>
          <w:cs/>
          <w:lang w:val="ar_AE" w:bidi="ar_AE"/>
        </w:rPr>
      </w:r>
      <w:r>
        <w:rPr>
          <w:rtl/>
          <w:cs/>
          <w:lang w:val="ar_AE" w:bidi="ar_AE"/>
        </w:rPr>
        <w:t>توقفوا هنا وناقشوا في المجموعة ما إذا كان لديكم إيماءات جسدية أو تعبيرات مماثلة في لُغتكم. أوقفوا سماع التسجيل الصوتي هنا.</w:t>
      </w:r>
    </w:p>
    <w:p>
      <w:pPr>
        <w:bidi/>
      </w:pPr>
      <w:r>
        <w:rPr>
          <w:rtl/>
          <w:cs/>
          <w:lang w:val="ar_AE" w:bidi="ar_AE"/>
        </w:rPr>
      </w:r>
      <w:r>
        <w:rPr>
          <w:rtl/>
          <w:cs/>
          <w:lang w:val="ar_AE" w:bidi="ar_AE"/>
        </w:rPr>
        <w:t>وعندما قال أبرام إنه لن يقبل أن يأخذ "لا خيطًا ولا شراك نعل"، فهو قد استخدم عبارة تعني أنه لن يقبل أي شيء على الإطلاق من ملك سدوم، حتى لو كان له قيمة قليلة مثل خيط أو شراك نعل.</w:t>
      </w:r>
    </w:p>
    <w:p>
      <w:pPr>
        <w:bidi/>
      </w:pPr>
      <w:r>
        <w:rPr>
          <w:rtl/>
          <w:cs/>
          <w:lang w:val="ar_AE" w:bidi="ar_AE"/>
        </w:rPr>
      </w:r>
      <w:r>
        <w:rPr>
          <w:rtl/>
          <w:cs/>
          <w:lang w:val="ar_AE" w:bidi="ar_AE"/>
        </w:rPr>
        <w:t>توقّفوا هنا وانظروا معًا كمجموعة إلى صورة نعل. ناقشوا كمجموعة ما إذا كان لديكم أي تعبيرات مشابهة في لُغتكم. أوقفوا سماع التسجيل الصوتي هنا.</w:t>
      </w:r>
    </w:p>
    <w:p>
      <w:pPr>
        <w:bidi/>
      </w:pPr>
      <w:r>
        <w:rPr>
          <w:rtl/>
          <w:cs/>
          <w:lang w:val="ar_AE" w:bidi="ar_AE"/>
        </w:rPr>
      </w:r>
      <w:r>
        <w:rPr>
          <w:rtl/>
          <w:cs/>
          <w:lang w:val="ar_AE" w:bidi="ar_AE"/>
        </w:rPr>
        <w:t>وتابع أبرام قائلًا: "سأقبل فقط الطعام الذي أكله رجالي بالفعل من الممتلكات التي أنقذناها. لكن ليأخذ حلفائي – عانر وأشكول وممرا – نصيبهم من الممتلكات".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14 : 17 - 24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المشهد الأول:</w:t>
      </w:r>
      <w:r>
        <w:rPr>
          <w:rtl/>
          <w:cs/>
          <w:lang w:val="ar_AE" w:bidi="ar_AE"/>
        </w:rPr>
        <w:t xml:space="preserve"> بعد أن عاد أبرام من هزيمة الملوك المنتصرين، قابله ملك سدوم في وادي شوي، الذي سُمي لاحقًا بوادي الملك.</w:t>
      </w:r>
    </w:p>
    <w:p>
      <w:pPr>
        <w:bidi/>
      </w:pPr>
      <w:r>
        <w:rPr>
          <w:rtl/>
          <w:cs/>
          <w:lang w:val="ar_AE" w:bidi="ar_AE"/>
        </w:rPr>
      </w:r>
      <w:r>
        <w:rPr>
          <w:b/>
          <w:rtl/>
          <w:cs/>
          <w:lang w:val="ar_AE" w:bidi="ar_AE"/>
        </w:rPr>
        <w:t>المشهد الثاني:</w:t>
      </w:r>
      <w:r>
        <w:rPr>
          <w:rtl/>
          <w:cs/>
          <w:lang w:val="ar_AE" w:bidi="ar_AE"/>
        </w:rPr>
        <w:t xml:space="preserve"> ثم جاء الملك ملكي صادق وأحضر خبزًا وخمرًا. وكان ملكي صادق ملك شاليم وكان كاهنًا يخدم الله العلي. وبارك ملكي صادق أبرام. وقال ملكي صادق: "مبارك أبرام من الله العلي، مالك السماوات والأرض. ومبارك الله العلي الذي أسلم أعدائك في يدك." </w:t>
      </w:r>
    </w:p>
    <w:p>
      <w:pPr>
        <w:bidi/>
      </w:pPr>
      <w:r>
        <w:rPr>
          <w:rtl/>
          <w:cs/>
          <w:lang w:val="ar_AE" w:bidi="ar_AE"/>
        </w:rPr>
      </w:r>
      <w:r>
        <w:rPr>
          <w:rtl/>
          <w:cs/>
          <w:lang w:val="ar_AE" w:bidi="ar_AE"/>
        </w:rPr>
        <w:t>وقد أعطى أبرام الملك ملكي صادق عُشر جميع الممتلكات التي أنقذها أبرام.</w:t>
      </w:r>
    </w:p>
    <w:p>
      <w:pPr>
        <w:bidi/>
      </w:pPr>
      <w:r>
        <w:rPr>
          <w:rtl/>
          <w:cs/>
          <w:lang w:val="ar_AE" w:bidi="ar_AE"/>
        </w:rPr>
      </w:r>
      <w:r>
        <w:rPr>
          <w:b/>
          <w:rtl/>
          <w:cs/>
          <w:lang w:val="ar_AE" w:bidi="ar_AE"/>
        </w:rPr>
        <w:t>المشهد الثالث:</w:t>
      </w:r>
      <w:r>
        <w:rPr>
          <w:rtl/>
          <w:cs/>
          <w:lang w:val="ar_AE" w:bidi="ar_AE"/>
        </w:rPr>
        <w:t xml:space="preserve"> ثم قال ملك سدوم لأبرام: "أعطني جميع الأسرى الذين أنقذتهم واحتفظ بكل الممتلكات لنفسك".</w:t>
      </w:r>
    </w:p>
    <w:p>
      <w:pPr>
        <w:bidi/>
      </w:pPr>
      <w:r>
        <w:rPr>
          <w:rtl/>
          <w:cs/>
          <w:lang w:val="ar_AE" w:bidi="ar_AE"/>
        </w:rPr>
      </w:r>
      <w:r>
        <w:rPr>
          <w:rtl/>
          <w:cs/>
          <w:lang w:val="ar_AE" w:bidi="ar_AE"/>
        </w:rPr>
        <w:t>لكن أبرام أجابه قائلًا: "كلا! أنا أقسم (أرفع يدي) بيهوه، الله العلي، أني لن أقبل منك حتي خيطًا أو شراك نعل. حينئذ لن تكون قادرًا على القول إنك جعلتني غنيًا. لكنني سأقبل الطعام الذي أكله غلماني بالفعل من الممتلكات، وأطلب أن تعطي حلفائي عانر وأشكول وممرا، حصة عادلة من الممتلكات".</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الملك ملكي صادق ملك شاليم</w:t>
      </w:r>
    </w:p>
    <w:p>
      <w:pPr>
        <w:pStyle w:val="ListBullet"/>
        <w:bidi/>
        <w:spacing w:line="240" w:lineRule="auto"/>
        <w:ind w:left="720"/>
      </w:pPr>
      <w:r>
        <w:rPr>
          <w:rtl/>
          <w:cs/>
          <w:lang w:val="ar_AE" w:bidi="ar_AE"/>
        </w:rPr>
      </w:r>
      <w:r>
        <w:rPr>
          <w:rtl/>
          <w:cs/>
          <w:lang w:val="ar_AE" w:bidi="ar_AE"/>
        </w:rPr>
        <w:t>ملك سدوم</w:t>
      </w:r>
    </w:p>
    <w:p>
      <w:pPr>
        <w:pStyle w:val="ListBullet"/>
        <w:bidi/>
        <w:spacing w:line="240" w:lineRule="auto"/>
        <w:ind w:left="720"/>
      </w:pPr>
      <w:r>
        <w:rPr>
          <w:rtl/>
          <w:cs/>
          <w:lang w:val="ar_AE" w:bidi="ar_AE"/>
        </w:rPr>
      </w:r>
      <w:r>
        <w:rPr>
          <w:rtl/>
          <w:cs/>
          <w:lang w:val="ar_AE" w:bidi="ar_AE"/>
        </w:rPr>
        <w:t>غلمان أبرام</w:t>
      </w:r>
    </w:p>
    <w:p>
      <w:pPr>
        <w:pStyle w:val="ListBullet"/>
        <w:bidi/>
        <w:spacing w:line="240" w:lineRule="auto"/>
        <w:ind w:left="720"/>
      </w:pPr>
      <w:r>
        <w:rPr>
          <w:rtl/>
          <w:cs/>
          <w:lang w:val="ar_AE" w:bidi="ar_AE"/>
        </w:rPr>
      </w:r>
      <w:r>
        <w:rPr>
          <w:rtl/>
          <w:cs/>
          <w:lang w:val="ar_AE" w:bidi="ar_AE"/>
        </w:rPr>
        <w:t>الأسرى الذين أنقذهم أبرام</w:t>
      </w:r>
    </w:p>
    <w:p>
      <w:pPr>
        <w:pStyle w:val="ListBullet"/>
        <w:bidi/>
        <w:spacing w:line="240" w:lineRule="auto"/>
        <w:ind w:left="720"/>
      </w:pPr>
      <w:r>
        <w:rPr>
          <w:rtl/>
          <w:cs/>
          <w:lang w:val="ar_AE" w:bidi="ar_AE"/>
        </w:rPr>
      </w:r>
      <w:r>
        <w:rPr>
          <w:rtl/>
          <w:cs/>
          <w:lang w:val="ar_AE" w:bidi="ar_AE"/>
        </w:rPr>
        <w:t>حلفاء أبرام: عانر وأشكول وممرا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يعود أبرام بعد هزيمة الملوك المنتصرين من القصة الأخيرة. ثم يلتقي ملك سدوم بأبرام في وادي شوي، الذي سُمي لاحقًا وادي الملك.</w:t>
      </w:r>
    </w:p>
    <w:p>
      <w:pPr>
        <w:bidi/>
      </w:pPr>
      <w:r>
        <w:rPr>
          <w:rtl/>
          <w:cs/>
          <w:lang w:val="ar_AE" w:bidi="ar_AE"/>
        </w:rPr>
      </w:r>
      <w:r>
        <w:rPr>
          <w:rtl/>
          <w:cs/>
          <w:lang w:val="ar_AE" w:bidi="ar_AE"/>
        </w:rPr>
        <w:t>توقَّفوا هنا وانظروا معًا كمجموعة إلى صورة أو خريطة لوادي شوي. أوقفوا سماع التسجيل الصوتي هنا.</w:t>
      </w:r>
    </w:p>
    <w:p>
      <w:pPr>
        <w:bidi/>
      </w:pPr>
      <w:r>
        <w:rPr>
          <w:rtl/>
          <w:cs/>
          <w:lang w:val="ar_AE" w:bidi="ar_AE"/>
        </w:rPr>
      </w:r>
      <w:r>
        <w:rPr>
          <w:rtl/>
          <w:cs/>
          <w:lang w:val="ar_AE" w:bidi="ar_AE"/>
        </w:rPr>
        <w:t xml:space="preserve">في المشهد الثاني، يأتي ملكي صادق، ملك مدينة شاليم وكاهن الله العلي، ليقابل أبرام. وهو يحضر خبزًا وخمرًا. </w:t>
      </w:r>
    </w:p>
    <w:p>
      <w:pPr>
        <w:bidi/>
      </w:pPr>
      <w:r>
        <w:rPr>
          <w:rtl/>
          <w:cs/>
          <w:lang w:val="ar_AE" w:bidi="ar_AE"/>
        </w:rPr>
      </w:r>
      <w:r>
        <w:rPr>
          <w:rtl/>
          <w:cs/>
          <w:lang w:val="ar_AE" w:bidi="ar_AE"/>
        </w:rPr>
        <w:t>توقّفوا هنا وانظروا معًا كمجموعة إلى مدينة شاليم على خريطة. أوقفوا سماع التسجيل الصوتي هنا.</w:t>
      </w:r>
    </w:p>
    <w:p>
      <w:pPr>
        <w:bidi/>
      </w:pPr>
      <w:r>
        <w:rPr>
          <w:rtl/>
          <w:cs/>
          <w:lang w:val="ar_AE" w:bidi="ar_AE"/>
        </w:rPr>
      </w:r>
      <w:r>
        <w:rPr>
          <w:rtl/>
          <w:cs/>
          <w:lang w:val="ar_AE" w:bidi="ar_AE"/>
        </w:rPr>
        <w:t>ويبارك ملكي صادق أبرام قائلًا: "مبارك أبرام من الله العلي، مالك السماوات والأرض. وليسبح الناس الله ويقولون إنه عظيم لأنه قد ساعدك على هزيمة أعدائك".</w:t>
      </w:r>
    </w:p>
    <w:p>
      <w:pPr>
        <w:bidi/>
      </w:pPr>
      <w:r>
        <w:rPr>
          <w:rtl/>
          <w:cs/>
          <w:lang w:val="ar_AE" w:bidi="ar_AE"/>
        </w:rPr>
      </w:r>
      <w:r>
        <w:rPr>
          <w:rtl/>
          <w:cs/>
          <w:lang w:val="ar_AE" w:bidi="ar_AE"/>
        </w:rPr>
        <w:t>ويعطى أبرام ملكي صادق عُشر جميع الممتلكات التي أنقذها أبرام وأعادها.</w:t>
      </w:r>
    </w:p>
    <w:p>
      <w:pPr>
        <w:bidi/>
      </w:pPr>
      <w:r>
        <w:rPr>
          <w:rtl/>
          <w:cs/>
          <w:lang w:val="ar_AE" w:bidi="ar_AE"/>
        </w:rPr>
      </w:r>
      <w:r>
        <w:rPr>
          <w:rtl/>
          <w:cs/>
          <w:lang w:val="ar_AE" w:bidi="ar_AE"/>
        </w:rPr>
        <w:t>قد ترغبون في تصوير هذا باستخدام عشرة أشياء أو عناصر لتمثيل جميع الممتلكات التي أحضرها أبرام. قوموا بتصوير أبرام وهو يعطي إحدى هذه الأشياء لملكي صادق. أوقفوا سماع التسجيل الصوتي هنا.</w:t>
      </w:r>
    </w:p>
    <w:p>
      <w:pPr>
        <w:bidi/>
      </w:pPr>
      <w:r>
        <w:rPr>
          <w:rtl/>
          <w:cs/>
          <w:lang w:val="ar_AE" w:bidi="ar_AE"/>
        </w:rPr>
      </w:r>
      <w:r>
        <w:rPr>
          <w:rtl/>
          <w:cs/>
          <w:lang w:val="ar_AE" w:bidi="ar_AE"/>
        </w:rPr>
        <w:t>في المشهد الثالث، قوموا بتصوير الحوار بين أبرام وملك سدوم. يقول ملك سدوم لأبرام: "اترك الناس من مدينتي يعودون إليّ، لكن يمكنك أن تحتفظ لنفسك بالممتلكات التي أحضرتها".</w:t>
      </w:r>
    </w:p>
    <w:p>
      <w:pPr>
        <w:bidi/>
      </w:pPr>
      <w:r>
        <w:rPr>
          <w:rtl/>
          <w:cs/>
          <w:lang w:val="ar_AE" w:bidi="ar_AE"/>
        </w:rPr>
      </w:r>
      <w:r>
        <w:rPr>
          <w:rtl/>
          <w:cs/>
          <w:lang w:val="ar_AE" w:bidi="ar_AE"/>
        </w:rPr>
        <w:t>لكن أبرام يجيب قائلًا: "أقسم أنني لن آخذ منك حتى خيطًا ولا شراك نعل، لأنك قد تقول حينئذ: 'لقد جعلت أبرام غنيًا'. لكنني سأقبل فقط الطعام الذي أكله غلماني بالفعل من الممتلكات التي أحضرناها، وأطلب أن تعطي حلفائي ممرا وأشكول وعانر نصيب عادل من الممتلكات".</w:t>
      </w:r>
    </w:p>
    <w:p>
      <w:pPr>
        <w:bidi/>
      </w:pPr>
      <w:r>
        <w:rPr>
          <w:rtl/>
          <w:cs/>
          <w:lang w:val="ar_AE" w:bidi="ar_AE"/>
        </w:rPr>
      </w:r>
      <w:r>
        <w:rPr>
          <w:rtl/>
          <w:cs/>
          <w:lang w:val="ar_AE" w:bidi="ar_AE"/>
        </w:rPr>
        <w:t>توقَّفوا هنا وانظروا معًا كمجموعة إلى صورة لشراك النعل الذي يشير إليه أبرام هنا.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14 : 17 - 24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الملك ملكي صادق ملك شاليم</w:t>
      </w:r>
    </w:p>
    <w:p>
      <w:pPr>
        <w:pStyle w:val="ListBullet"/>
        <w:bidi/>
        <w:spacing w:line="240" w:lineRule="auto"/>
        <w:ind w:left="720"/>
      </w:pPr>
      <w:r>
        <w:rPr>
          <w:rtl/>
          <w:cs/>
          <w:lang w:val="ar_AE" w:bidi="ar_AE"/>
        </w:rPr>
      </w:r>
      <w:r>
        <w:rPr>
          <w:rtl/>
          <w:cs/>
          <w:lang w:val="ar_AE" w:bidi="ar_AE"/>
        </w:rPr>
        <w:t>ملك سدوم</w:t>
      </w:r>
    </w:p>
    <w:p>
      <w:pPr>
        <w:pStyle w:val="ListBullet"/>
        <w:bidi/>
        <w:spacing w:line="240" w:lineRule="auto"/>
        <w:ind w:left="720"/>
      </w:pPr>
      <w:r>
        <w:rPr>
          <w:rtl/>
          <w:cs/>
          <w:lang w:val="ar_AE" w:bidi="ar_AE"/>
        </w:rPr>
      </w:r>
      <w:r>
        <w:rPr>
          <w:rtl/>
          <w:cs/>
          <w:lang w:val="ar_AE" w:bidi="ar_AE"/>
        </w:rPr>
        <w:t>غلمان أبرام</w:t>
      </w:r>
    </w:p>
    <w:p>
      <w:pPr>
        <w:pStyle w:val="ListBullet"/>
        <w:bidi/>
        <w:spacing w:line="240" w:lineRule="auto"/>
        <w:ind w:left="720"/>
      </w:pPr>
      <w:r>
        <w:rPr>
          <w:rtl/>
          <w:cs/>
          <w:lang w:val="ar_AE" w:bidi="ar_AE"/>
        </w:rPr>
      </w:r>
      <w:r>
        <w:rPr>
          <w:rtl/>
          <w:cs/>
          <w:lang w:val="ar_AE" w:bidi="ar_AE"/>
        </w:rPr>
        <w:t>الأسرى الذين أنقذهم أبرام</w:t>
      </w:r>
    </w:p>
    <w:p>
      <w:pPr>
        <w:pStyle w:val="ListBullet"/>
        <w:bidi/>
        <w:spacing w:line="240" w:lineRule="auto"/>
        <w:ind w:left="720"/>
      </w:pPr>
      <w:r>
        <w:rPr>
          <w:rtl/>
          <w:cs/>
          <w:lang w:val="ar_AE" w:bidi="ar_AE"/>
        </w:rPr>
      </w:r>
      <w:r>
        <w:rPr>
          <w:rtl/>
          <w:cs/>
          <w:lang w:val="ar_AE" w:bidi="ar_AE"/>
        </w:rPr>
        <w:t>حلفاء أبرام: عانر وأشكول وممرا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يرجع أبرام بعد هزيمة الملوك المنتصرين. ثم يلتقي ملك سدوم به في وادي شوي، الذي سُمي لاحقًا وادي الملك.</w:t>
      </w:r>
    </w:p>
    <w:p>
      <w:pPr>
        <w:bidi/>
      </w:pPr>
      <w:r>
        <w:rPr>
          <w:rtl/>
          <w:cs/>
          <w:lang w:val="ar_AE" w:bidi="ar_AE"/>
        </w:rPr>
      </w:r>
      <w:r>
        <w:rPr>
          <w:rtl/>
          <w:cs/>
          <w:lang w:val="ar_AE" w:bidi="ar_AE"/>
        </w:rPr>
        <w:t>أوقفوا التمثيل واسألوا الممثل الذي يؤدي دور ملك سدوم: "بماذا تشعر أو تفكر؟" قد تسمعون عبارات مثل: "أنا متحمس جدًا لأن أبرام هزم الملوك المنتصرين حتى أني سافرت هنا لأقابله"، أو "أنا أشعر بالإهانة لأن أبرام هزم أعدائي بينما لم أستطع أنا ذلك". واصلوا التمثيل.</w:t>
      </w:r>
    </w:p>
    <w:p>
      <w:pPr>
        <w:bidi/>
      </w:pPr>
      <w:r>
        <w:rPr>
          <w:rtl/>
          <w:cs/>
          <w:lang w:val="ar_AE" w:bidi="ar_AE"/>
        </w:rPr>
      </w:r>
      <w:r>
        <w:rPr>
          <w:rtl/>
          <w:cs/>
          <w:lang w:val="ar_AE" w:bidi="ar_AE"/>
        </w:rPr>
        <w:t>ثم يأتي ملك شاليم وهو كاهن الله العلي، ملكي صادق، إلى الوادي. وهو يحضر خبزًا وخمرًا. ويبارك أبرام قائلًا: "مبارك أبرام من الله العلي، مالك السماوات والأرض. ومبارك الله العلي الذي أسلم أعدائك ليدك".</w:t>
      </w:r>
    </w:p>
    <w:p>
      <w:pPr>
        <w:bidi/>
      </w:pPr>
      <w:r>
        <w:rPr>
          <w:rtl/>
          <w:cs/>
          <w:lang w:val="ar_AE" w:bidi="ar_AE"/>
        </w:rPr>
      </w:r>
      <w:r>
        <w:rPr>
          <w:rtl/>
          <w:cs/>
          <w:lang w:val="ar_AE" w:bidi="ar_AE"/>
        </w:rPr>
        <w:t>أوقفوا التمثيل واسألوا الممثل الذي يؤدي دور ملكي صادق: "بماذا تشعر أو تفكر؟" قد تسمعون عبارات مثل: "أنا أعلم أنه ينبغي أن أبارك أبرام"، أو "أنا أعلم أن الله مع أبرام"، أو "أنا ممتن أن الرب استخدم أبرام لهزيمة الملوك المنتصرين". واصلوا التمثيل.</w:t>
      </w:r>
    </w:p>
    <w:p>
      <w:pPr>
        <w:bidi/>
      </w:pPr>
      <w:r>
        <w:rPr>
          <w:rtl/>
          <w:cs/>
          <w:lang w:val="ar_AE" w:bidi="ar_AE"/>
        </w:rPr>
      </w:r>
      <w:r>
        <w:rPr>
          <w:rtl/>
          <w:cs/>
          <w:lang w:val="ar_AE" w:bidi="ar_AE"/>
        </w:rPr>
        <w:t>ويعطي أبرام الملك ملكي صادق عُشرًا من كل الممتلكات التي أحضرها.</w:t>
      </w:r>
    </w:p>
    <w:p>
      <w:pPr>
        <w:bidi/>
      </w:pPr>
      <w:r>
        <w:rPr>
          <w:rtl/>
          <w:cs/>
          <w:lang w:val="ar_AE" w:bidi="ar_AE"/>
        </w:rPr>
      </w:r>
      <w:r>
        <w:rPr>
          <w:rtl/>
          <w:cs/>
          <w:lang w:val="ar_AE" w:bidi="ar_AE"/>
        </w:rPr>
        <w:t>أوقفوا التمثيل واسألوا الممثل الذي يؤدي دور أبرام: "بماذا تشعر أو تفكر؟" قد تسمعون عبارات مثل: "أنا ممتن لملكي صادق الذي باركني"، أو "أريد أن أظهر الاحترام لملكي صادق". واصلوا التمثيل.</w:t>
      </w:r>
    </w:p>
    <w:p>
      <w:pPr>
        <w:bidi/>
      </w:pPr>
      <w:r>
        <w:rPr>
          <w:rtl/>
          <w:cs/>
          <w:lang w:val="ar_AE" w:bidi="ar_AE"/>
        </w:rPr>
      </w:r>
      <w:r>
        <w:rPr>
          <w:rtl/>
          <w:cs/>
          <w:lang w:val="ar_AE" w:bidi="ar_AE"/>
        </w:rPr>
        <w:t>يقول ملك سدوم لأبرام: "أعطني الأسرى الذين أستعدتهم وخذ كل الممتلكات لنفسك".</w:t>
      </w:r>
    </w:p>
    <w:p>
      <w:pPr>
        <w:bidi/>
      </w:pPr>
      <w:r>
        <w:rPr>
          <w:rtl/>
          <w:cs/>
          <w:lang w:val="ar_AE" w:bidi="ar_AE"/>
        </w:rPr>
      </w:r>
      <w:r>
        <w:rPr>
          <w:rtl/>
          <w:cs/>
          <w:lang w:val="ar_AE" w:bidi="ar_AE"/>
        </w:rPr>
        <w:t>أوقفوا التمثيل: اسألوا المُمثِّل الذي يؤدي دور ملك سدوم: "بماذا تشعر؟" قد تسمعون عبارات مثل: "أريد مكافأة أبرام على هزيمته أعدائي" أو "أريد تقسيم الممتلكات التي أنقذها أبرام بشكل عادل". واصلوا التمثيل.</w:t>
      </w:r>
    </w:p>
    <w:p>
      <w:pPr>
        <w:bidi/>
      </w:pPr>
      <w:r>
        <w:rPr>
          <w:rtl/>
          <w:cs/>
          <w:lang w:val="ar_AE" w:bidi="ar_AE"/>
        </w:rPr>
      </w:r>
      <w:r>
        <w:rPr>
          <w:rtl/>
          <w:cs/>
          <w:lang w:val="ar_AE" w:bidi="ar_AE"/>
        </w:rPr>
        <w:t>لكن أبرام يجيبه: "كلا، أقسم أنني لن آخذ منك لا خيطًا ولا شراك نعل حتى لا تقول: إنك جعلتني غنيًا. سأقبل فقط الطعام الذي أكله غلماني وأطلب أن تعطي حلفائي ممرا وعانر وأشكول نصيب عادل من الممتلكات".</w:t>
      </w:r>
    </w:p>
    <w:p>
      <w:pPr>
        <w:bidi/>
      </w:pPr>
      <w:r>
        <w:rPr>
          <w:rtl/>
          <w:cs/>
          <w:lang w:val="ar_AE" w:bidi="ar_AE"/>
        </w:rPr>
      </w:r>
      <w:r>
        <w:rPr>
          <w:rtl/>
          <w:cs/>
          <w:lang w:val="ar_AE" w:bidi="ar_AE"/>
        </w:rPr>
        <w:t>انهوا التمثيل. اسألوا الممثل الذي يؤدي دور أبرام: "بماذا تشعر أو تفكر؟" قد تسمعون عبارات مثل: "أنا واثق من أن الله سيباركني، ولست بحاجة إلى شيء من ملك سدوم"، "لا أريد أي شيء لنفسي، لكنني أريد أن أتأكد من أنني أعتني برجالي وحلفائي"، أو "لا أريد أن أكون مديونًا للملك".</w:t>
      </w:r>
    </w:p>
    <w:p>
      <w:pPr>
        <w:bidi/>
      </w:pPr>
      <w:r>
        <w:rPr>
          <w:rtl/>
          <w:cs/>
          <w:lang w:val="ar_AE" w:bidi="ar_AE"/>
        </w:rPr>
      </w:r>
      <w:r>
        <w:rPr>
          <w:rtl/>
          <w:cs/>
          <w:lang w:val="ar_AE" w:bidi="ar_AE"/>
        </w:rPr>
        <w:t>اسألوا الممثل الذي يؤدي دور ملك سدوم: "بماذا تشعر أو تفكر؟" قد تسمعون عبارات مثل: "أنا مندهش من أن أبرام لم يأخذ المزيد لنفسه".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بعد أن رجع أبرام من هزيمة </w:t>
      </w:r>
      <w:r>
        <w:rPr>
          <w:b/>
          <w:rtl/>
          <w:cs/>
          <w:lang w:val="ar_AE" w:bidi="ar_AE"/>
        </w:rPr>
        <w:t>الملوك</w:t>
      </w:r>
      <w:r>
        <w:rPr>
          <w:rtl/>
          <w:cs/>
          <w:lang w:val="ar_AE" w:bidi="ar_AE"/>
        </w:rPr>
        <w:t xml:space="preserve"> المنتصرين، التقى ملك سدوم بأبرام في وادي شوي، الذي سُمي لاحقًا وادي المَلِك. والملك هو شخص يحكم مدينة أو إقليم. والملك يحكم عادةً مدى الحياة وينقل سلطته إلى واحد من أبنائه. استخدموا الكلمة ذاتها التي استخدمتموها في القصة السابقة للإشارة إلى الملك.</w:t>
      </w:r>
    </w:p>
    <w:p>
      <w:pPr>
        <w:bidi/>
      </w:pPr>
      <w:r>
        <w:rPr>
          <w:rtl/>
          <w:cs/>
          <w:lang w:val="ar_AE" w:bidi="ar_AE"/>
        </w:rPr>
      </w:r>
      <w:r>
        <w:rPr>
          <w:rtl/>
          <w:cs/>
          <w:lang w:val="ar_AE" w:bidi="ar_AE"/>
        </w:rPr>
        <w:t xml:space="preserve">ثم جاء </w:t>
      </w:r>
      <w:r>
        <w:rPr>
          <w:b/>
          <w:rtl/>
          <w:cs/>
          <w:lang w:val="ar_AE" w:bidi="ar_AE"/>
        </w:rPr>
        <w:t>ملكي صادق</w:t>
      </w:r>
      <w:r>
        <w:rPr>
          <w:rtl/>
          <w:cs/>
          <w:lang w:val="ar_AE" w:bidi="ar_AE"/>
        </w:rPr>
        <w:t xml:space="preserve">، </w:t>
      </w:r>
      <w:r>
        <w:rPr>
          <w:b/>
          <w:rtl/>
          <w:cs/>
          <w:lang w:val="ar_AE" w:bidi="ar_AE"/>
        </w:rPr>
        <w:t>ملك شاليم</w:t>
      </w:r>
      <w:r>
        <w:rPr>
          <w:rtl/>
          <w:cs/>
          <w:lang w:val="ar_AE" w:bidi="ar_AE"/>
        </w:rPr>
        <w:t>. و</w:t>
      </w:r>
      <w:r>
        <w:rPr>
          <w:b/>
          <w:rtl/>
          <w:cs/>
          <w:lang w:val="ar_AE" w:bidi="ar_AE"/>
        </w:rPr>
        <w:t>شاليم</w:t>
      </w:r>
      <w:r>
        <w:rPr>
          <w:rtl/>
          <w:cs/>
          <w:lang w:val="ar_AE" w:bidi="ar_AE"/>
        </w:rPr>
        <w:t xml:space="preserve"> تعني "السلام". وستصبح شاليم لاحقًا مدينة أورشليم، والتي كانت العاصمة الدينية لنسل أبرام.</w:t>
      </w:r>
    </w:p>
    <w:p>
      <w:pPr>
        <w:bidi/>
      </w:pPr>
      <w:r>
        <w:rPr>
          <w:rtl/>
          <w:cs/>
          <w:lang w:val="ar_AE" w:bidi="ar_AE"/>
        </w:rPr>
      </w:r>
      <w:r>
        <w:rPr>
          <w:rtl/>
          <w:cs/>
          <w:lang w:val="ar_AE" w:bidi="ar_AE"/>
        </w:rPr>
        <w:t xml:space="preserve">وقد أحضر الملك ملكي صادق </w:t>
      </w:r>
      <w:r>
        <w:rPr>
          <w:b/>
          <w:rtl/>
          <w:cs/>
          <w:lang w:val="ar_AE" w:bidi="ar_AE"/>
        </w:rPr>
        <w:t>خبزًا</w:t>
      </w:r>
      <w:r>
        <w:rPr>
          <w:rtl/>
          <w:cs/>
          <w:lang w:val="ar_AE" w:bidi="ar_AE"/>
        </w:rPr>
        <w:t xml:space="preserve"> </w:t>
      </w:r>
      <w:r>
        <w:rPr>
          <w:b/>
          <w:rtl/>
          <w:cs/>
          <w:lang w:val="ar_AE" w:bidi="ar_AE"/>
        </w:rPr>
        <w:t>وخمرًا</w:t>
      </w:r>
      <w:r>
        <w:rPr>
          <w:rtl/>
          <w:cs/>
          <w:lang w:val="ar_AE" w:bidi="ar_AE"/>
        </w:rPr>
        <w:t xml:space="preserve"> إلى أبرام. هنا، تشير كلمة خبز إلى الطعام بشكل عام. وتشير كلمة الخمر إلى عصير العنب المختمر.</w:t>
      </w:r>
    </w:p>
    <w:p>
      <w:pPr>
        <w:bidi/>
      </w:pPr>
      <w:r>
        <w:rPr>
          <w:rtl/>
          <w:cs/>
          <w:lang w:val="ar_AE" w:bidi="ar_AE"/>
        </w:rPr>
      </w:r>
      <w:r>
        <w:rPr>
          <w:rtl/>
          <w:cs/>
          <w:lang w:val="ar_AE" w:bidi="ar_AE"/>
        </w:rPr>
        <w:t xml:space="preserve">وملكي صادق هذا كان </w:t>
      </w:r>
      <w:r>
        <w:rPr>
          <w:b/>
          <w:rtl/>
          <w:cs/>
          <w:lang w:val="ar_AE" w:bidi="ar_AE"/>
        </w:rPr>
        <w:t>كاهنًا</w:t>
      </w:r>
      <w:r>
        <w:rPr>
          <w:rtl/>
          <w:cs/>
          <w:lang w:val="ar_AE" w:bidi="ar_AE"/>
        </w:rPr>
        <w:t xml:space="preserve"> </w:t>
      </w:r>
      <w:r>
        <w:rPr>
          <w:b/>
          <w:rtl/>
          <w:cs/>
          <w:lang w:val="ar_AE" w:bidi="ar_AE"/>
        </w:rPr>
        <w:t>لله العلي</w:t>
      </w:r>
      <w:r>
        <w:rPr>
          <w:rtl/>
          <w:cs/>
          <w:lang w:val="ar_AE" w:bidi="ar_AE"/>
        </w:rPr>
        <w:t>. وهذه هي المرة الأولى التي تُستخدم فيها كلمة كاهن في هذه القصص. والكهنة كانوا يَصِلون الناس بالله عن طريق تقديم الذبائح لله من أجل الناس، وتعليم الناس عن الله، والعناية بالأماكن المكرسة لإلههم. ولاحقًا، كان الكهنة اليهود ممثلين عن الله لشعبه وممثلين عن شعبه أمام الله.</w:t>
      </w:r>
    </w:p>
    <w:p>
      <w:pPr>
        <w:bidi/>
      </w:pPr>
      <w:r>
        <w:rPr>
          <w:rtl/>
          <w:cs/>
          <w:lang w:val="ar_AE" w:bidi="ar_AE"/>
        </w:rPr>
      </w:r>
      <w:r>
        <w:rPr>
          <w:rtl/>
          <w:cs/>
          <w:lang w:val="ar_AE" w:bidi="ar_AE"/>
        </w:rPr>
        <w:t xml:space="preserve">توقفوا هنا وناقشوا كلمة كاهن مع فريقكم. هل لديكم كهنة في ديانتكم؟ قد ترغبون في تجنب استخدام مصطلحات تشير إلى الكهنة والتي قد تعني شيئًا مختلفًا عما يفعله الكهنة اليهود. كفريق، ناقشوا أية كلمة أو عبارة وصفية ستكون أفضل كي تشير إلى الكهنة. ابحثوا عن كلمة </w:t>
      </w:r>
      <w:r>
        <w:rPr>
          <w:rtl/>
          <w:cs/>
          <w:lang w:val="ar_AE" w:bidi="ar_AE"/>
        </w:rPr>
        <w:t>كاهن</w:t>
      </w:r>
      <w:r>
        <w:rPr>
          <w:rtl/>
          <w:cs/>
          <w:lang w:val="ar_AE" w:bidi="ar_AE"/>
        </w:rPr>
        <w:t xml:space="preserve"> في القاموس واستخدموا الكلمة ذاتها في القصص التالية.</w:t>
      </w:r>
    </w:p>
    <w:p>
      <w:pPr>
        <w:bidi/>
      </w:pPr>
      <w:r>
        <w:rPr>
          <w:rtl/>
          <w:cs/>
          <w:lang w:val="ar_AE" w:bidi="ar_AE"/>
        </w:rPr>
      </w:r>
      <w:r>
        <w:rPr>
          <w:rtl/>
          <w:cs/>
          <w:lang w:val="ar_AE" w:bidi="ar_AE"/>
        </w:rPr>
        <w:t>وتقول القصة إن ملكي صادق كان كاهنًا لله العلي (</w:t>
      </w:r>
      <w:r>
        <w:rPr>
          <w:b/>
          <w:rtl/>
          <w:cs/>
          <w:lang w:val="ar_AE" w:bidi="ar_AE"/>
        </w:rPr>
        <w:t>إيل عليون</w:t>
      </w:r>
      <w:r>
        <w:rPr>
          <w:rtl/>
          <w:cs/>
          <w:lang w:val="ar_AE" w:bidi="ar_AE"/>
        </w:rPr>
        <w:t>). وتعبير إيل عليون يعني "الله الذي هو فوق الجميع" أو "الله العلي".</w:t>
      </w:r>
    </w:p>
    <w:p>
      <w:pPr>
        <w:bidi/>
      </w:pPr>
      <w:r>
        <w:rPr>
          <w:rtl/>
          <w:cs/>
          <w:lang w:val="ar_AE" w:bidi="ar_AE"/>
        </w:rPr>
      </w:r>
      <w:r>
        <w:rPr>
          <w:rtl/>
          <w:cs/>
          <w:lang w:val="ar_AE" w:bidi="ar_AE"/>
        </w:rPr>
        <w:t>و</w:t>
      </w:r>
      <w:r>
        <w:rPr>
          <w:b/>
          <w:rtl/>
          <w:cs/>
          <w:lang w:val="ar_AE" w:bidi="ar_AE"/>
        </w:rPr>
        <w:t>بارك</w:t>
      </w:r>
      <w:r>
        <w:rPr>
          <w:rtl/>
          <w:cs/>
          <w:lang w:val="ar_AE" w:bidi="ar_AE"/>
        </w:rPr>
        <w:t xml:space="preserve"> ملكي صادق أبرام. وكلمة "بارك" تعني عندما يساعد الله أو يُحسِن أو يمنح خيرًا لشخصٍ أو شيءٍ ما. يرجى عدم استخدام مصلحات ترتبط بالحَظ أو ألعاب الصُدفة. وعندما يبارك الناس شيئًا، فإن هذا يعني عادةً أنهم يشكرون من أجله ويكرسونه لشيء خاص. ابحثوا عن كلمة </w:t>
      </w:r>
      <w:r>
        <w:rPr>
          <w:rtl/>
          <w:cs/>
          <w:lang w:val="ar_AE" w:bidi="ar_AE"/>
        </w:rPr>
        <w:t>"يبارك"</w:t>
      </w:r>
      <w:r>
        <w:rPr>
          <w:rtl/>
          <w:cs/>
          <w:lang w:val="ar_AE" w:bidi="ar_AE"/>
        </w:rPr>
        <w:t xml:space="preserve"> في قاموس الكلمات، واستخدموا الكلمة ذاتها التي استخدمتموها في القصص السابقة للإشارة إلى الفعل يبارك.</w:t>
      </w:r>
    </w:p>
    <w:p>
      <w:pPr>
        <w:bidi/>
      </w:pPr>
      <w:r>
        <w:rPr>
          <w:rtl/>
          <w:cs/>
          <w:lang w:val="ar_AE" w:bidi="ar_AE"/>
        </w:rPr>
      </w:r>
      <w:r>
        <w:rPr>
          <w:rtl/>
          <w:cs/>
          <w:lang w:val="ar_AE" w:bidi="ar_AE"/>
        </w:rPr>
        <w:t xml:space="preserve">وقال ملكي صادق: "مبارك أبرام من الله العلي، مالك السماوات والأرض. ومبارك الله العلي الذي أسلم أعدائك في يدك." والمرة الثانية التي يستخدم فيها ملكي صادق كلمة </w:t>
      </w:r>
      <w:r>
        <w:rPr>
          <w:b/>
          <w:rtl/>
          <w:cs/>
          <w:lang w:val="ar_AE" w:bidi="ar_AE"/>
        </w:rPr>
        <w:t>مبارك</w:t>
      </w:r>
      <w:r>
        <w:rPr>
          <w:rtl/>
          <w:cs/>
          <w:lang w:val="ar_AE" w:bidi="ar_AE"/>
        </w:rPr>
        <w:t xml:space="preserve"> هنا، تشير إلى تسبيح الله. وقد اعترف ملكي صادق ببركات الله هنا. قد ترغبون في استخدام كلمة مختلفة للإشارة إلى "مبارك" هنا، أو استخدام كلمة مُسبَّح.</w:t>
      </w:r>
    </w:p>
    <w:p>
      <w:pPr>
        <w:bidi/>
      </w:pPr>
      <w:r>
        <w:rPr>
          <w:rtl/>
          <w:cs/>
          <w:lang w:val="ar_AE" w:bidi="ar_AE"/>
        </w:rPr>
      </w:r>
      <w:r>
        <w:rPr>
          <w:rtl/>
          <w:cs/>
          <w:lang w:val="ar_AE" w:bidi="ar_AE"/>
        </w:rPr>
        <w:t>ثم أعطى أبرام ملكي صادق عُشر كل الممتلكات التي كان قد أحضرها.</w:t>
      </w:r>
    </w:p>
    <w:p>
      <w:pPr>
        <w:bidi/>
      </w:pPr>
      <w:r>
        <w:rPr>
          <w:rtl/>
          <w:cs/>
          <w:lang w:val="ar_AE" w:bidi="ar_AE"/>
        </w:rPr>
      </w:r>
      <w:r>
        <w:rPr>
          <w:rtl/>
          <w:cs/>
          <w:lang w:val="ar_AE" w:bidi="ar_AE"/>
        </w:rPr>
        <w:t>وعندما فعل أبرام هذا، قال ملك سدوم لأبرام: "دع الناس من مدينتي يعودون إليّ، لكن يمكنك أن تحتفظ بالممتلكات التي أحضرتها لنفسك".</w:t>
      </w:r>
    </w:p>
    <w:p>
      <w:pPr>
        <w:bidi/>
      </w:pPr>
      <w:r>
        <w:rPr>
          <w:rtl/>
          <w:cs/>
          <w:lang w:val="ar_AE" w:bidi="ar_AE"/>
        </w:rPr>
      </w:r>
      <w:r>
        <w:rPr>
          <w:rtl/>
          <w:cs/>
          <w:lang w:val="ar_AE" w:bidi="ar_AE"/>
        </w:rPr>
        <w:t xml:space="preserve">لكن أبرام أجابه قائلًا: "كلا! رفعت يدي (حالفًا) إلى </w:t>
      </w:r>
      <w:r>
        <w:rPr>
          <w:b/>
          <w:rtl/>
          <w:cs/>
          <w:lang w:val="ar_AE" w:bidi="ar_AE"/>
        </w:rPr>
        <w:t>الله</w:t>
      </w:r>
      <w:r>
        <w:rPr>
          <w:rtl/>
          <w:cs/>
          <w:lang w:val="ar_AE" w:bidi="ar_AE"/>
        </w:rPr>
        <w:t xml:space="preserve">، الله العلي، أنني لا آخذن لا خيطًا ولا شراك نعل مما يخصك". هنا، يستخدم أبرام اسم </w:t>
      </w:r>
      <w:r>
        <w:rPr>
          <w:b/>
          <w:rtl/>
          <w:cs/>
          <w:lang w:val="ar_AE" w:bidi="ar_AE"/>
        </w:rPr>
        <w:t>الرب (يهوه)</w:t>
      </w:r>
      <w:r>
        <w:rPr>
          <w:rtl/>
          <w:cs/>
          <w:lang w:val="ar_AE" w:bidi="ar_AE"/>
        </w:rPr>
        <w:t xml:space="preserve">، وهو اسم الله الشخصي، للإشارة إلى الله. ابحثوا عن كلمة </w:t>
      </w:r>
      <w:r>
        <w:rPr>
          <w:rtl/>
          <w:cs/>
          <w:lang w:val="ar_AE" w:bidi="ar_AE"/>
        </w:rPr>
        <w:t>الرب (يهوه)</w:t>
      </w:r>
      <w:r>
        <w:rPr>
          <w:rtl/>
          <w:cs/>
          <w:lang w:val="ar_AE" w:bidi="ar_AE"/>
        </w:rPr>
        <w:t xml:space="preserve"> في قاموس الكلمات، واستخدموا الاسم نفسه الذي استخدمتموه في القصص السابقة للإشارة إلى يهوه.</w:t>
      </w:r>
    </w:p>
    <w:p>
      <w:pPr>
        <w:bidi/>
      </w:pPr>
      <w:r>
        <w:rPr>
          <w:rtl/>
          <w:cs/>
          <w:lang w:val="ar_AE" w:bidi="ar_AE"/>
        </w:rPr>
      </w:r>
      <w:r>
        <w:rPr>
          <w:rtl/>
          <w:cs/>
          <w:lang w:val="ar_AE" w:bidi="ar_AE"/>
        </w:rPr>
        <w:t>ثم استخدم أبرام اسم إيل عليون، الله العلي، وهو نفس الاسم الذي كان قد استخدمه ملكي صادق للتو كي يشير إلى الله. استخدموا الكلمة ذاتها التي استخدمتموها سابقًا في القصة.</w:t>
      </w:r>
    </w:p>
    <w:p>
      <w:pPr>
        <w:bidi/>
      </w:pPr>
      <w:r>
        <w:rPr>
          <w:rtl/>
          <w:cs/>
          <w:lang w:val="ar_AE" w:bidi="ar_AE"/>
        </w:rPr>
      </w:r>
      <w:r>
        <w:rPr>
          <w:rtl/>
          <w:cs/>
          <w:lang w:val="ar_AE" w:bidi="ar_AE"/>
        </w:rPr>
        <w:t>ثم يُكمل أبرام قائلًا: "لا أريدك أن تقول: 'لقد جعلت أبرام غنيًا.' سأقبل الطعام الذي أكله غلماني بالفعل، وأطلب أن تعطي نصيب عادل من الممتلكات للرجال الذين ذهبوا معي وعانر وأشكول وممرا".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15: 1–21 واحفظوه في قلوبكم. استمعوا إلى نسخة صوتية من تكوين 15: 1–21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15: 1–21 من التَّرْجَمَة الأكثر فهمًا لكم.</w:t>
      </w:r>
    </w:p>
    <w:p>
      <w:pPr>
        <w:bidi/>
      </w:pPr>
      <w:r>
        <w:rPr>
          <w:rtl/>
          <w:cs/>
          <w:lang w:val="ar_AE" w:bidi="ar_AE"/>
        </w:rPr>
      </w:r>
      <w:r>
        <w:rPr>
          <w:rtl/>
          <w:cs/>
          <w:lang w:val="ar_AE" w:bidi="ar_AE"/>
        </w:rPr>
        <w:t xml:space="preserve">تدور أحداث هذه القصة بعد أن هزم أبرام الملوك المنتصرين، والتقى بملك سدوم وملكي صادق الملِك، وتستخدم الاسم الشخصي لله، يهوه، في معظم القصة. في هذه القصة، يعِدْ يهوه أبرام بوعدَين. يعد يهوه بأن أبرام سيكون له نسل كثير، وأنَّ هذا النسل سيمتلك أرضًا له، وبهذا يُعمِّق يهوه علاقته بأبرام إذ يقطع عهدًا، أي وعدًا قويًا معه. هذه الوعود وهذا العهد مهم لكل من أبرام ونسله الآتي، أي شعب اليهود. </w:t>
      </w:r>
    </w:p>
    <w:p>
      <w:pPr>
        <w:bidi/>
      </w:pPr>
      <w:r>
        <w:rPr>
          <w:rtl/>
          <w:cs/>
          <w:lang w:val="ar_AE" w:bidi="ar_AE"/>
        </w:rPr>
      </w:r>
      <w:r>
        <w:rPr>
          <w:rtl/>
          <w:cs/>
          <w:lang w:val="ar_AE" w:bidi="ar_AE"/>
        </w:rPr>
        <w:t>بدأت هذه القصة بعد أن التقى أبرام بملك سدوم والملِك ملكي صادق. تحدَّث يهوه إلى أبرام في رؤيا، والرؤى هي خبرات فائقة للطبيعة يتحدث يهوه بواسطتها إلى البشر، وغالبًا ما يرى الأنبياء رؤى. بالرغْم من أن هذه القصة لا تذكر أن أبرام كان نائمًا خلال هذه الرؤيا، فإنها على الأرجح حدثت في أثناء الليل.</w:t>
      </w:r>
    </w:p>
    <w:p>
      <w:pPr>
        <w:bidi/>
      </w:pPr>
      <w:r>
        <w:rPr>
          <w:rtl/>
          <w:cs/>
          <w:lang w:val="ar_AE" w:bidi="ar_AE"/>
        </w:rPr>
      </w:r>
      <w:r>
        <w:rPr>
          <w:rtl/>
          <w:cs/>
          <w:lang w:val="ar_AE" w:bidi="ar_AE"/>
        </w:rPr>
        <w:t>بدأ يهوه حديثه قائلًا: "لاَ تَخَفْ! أَنَا تُرْسٌ لَكَ. أَجْرُكَ كَثِيرٌ جِدًا". هنا، يقول يهوه لأبرام أنه سيحميه.</w:t>
      </w:r>
    </w:p>
    <w:p>
      <w:pPr>
        <w:bidi/>
      </w:pPr>
      <w:r>
        <w:rPr>
          <w:rtl/>
          <w:cs/>
          <w:lang w:val="ar_AE" w:bidi="ar_AE"/>
        </w:rPr>
      </w:r>
      <w:r>
        <w:rPr>
          <w:rtl/>
          <w:cs/>
          <w:lang w:val="ar_AE" w:bidi="ar_AE"/>
        </w:rPr>
        <w:t>توقَّفوا هنا وانظروا معًا في مجموعة، صورة تُرس. اشرحوا أن التُرس كان يُستخدم لحماية شخص من الأسلحة في أثناء المعركة. أوقفوا سماع التسجيل الصوتي هنا.</w:t>
      </w:r>
    </w:p>
    <w:p>
      <w:pPr>
        <w:bidi/>
      </w:pPr>
      <w:r>
        <w:rPr>
          <w:rtl/>
          <w:cs/>
          <w:lang w:val="ar_AE" w:bidi="ar_AE"/>
        </w:rPr>
      </w:r>
      <w:r>
        <w:rPr>
          <w:rtl/>
          <w:cs/>
          <w:lang w:val="ar_AE" w:bidi="ar_AE"/>
        </w:rPr>
        <w:t>من الممكن أن يهوه ربما قال بدلًا من ذلك: "لا تخف يا أبرام! أنا مُحسن إليك أو معين لك – سأساعدك – وستكون مكافأتك عظيمة".</w:t>
      </w:r>
    </w:p>
    <w:p>
      <w:pPr>
        <w:bidi/>
      </w:pPr>
      <w:r>
        <w:rPr>
          <w:rtl/>
          <w:cs/>
          <w:lang w:val="ar_AE" w:bidi="ar_AE"/>
        </w:rPr>
      </w:r>
      <w:r>
        <w:rPr>
          <w:rtl/>
          <w:cs/>
          <w:lang w:val="ar_AE" w:bidi="ar_AE"/>
        </w:rPr>
        <w:t>وهذه هي المرة الأولى التي يتحدث فيها يهوه مع أبرام في حِوار. قبل ذلك، كان يهوه يتكلَّم وأبرام يستمع فقط، لكن هنا، أجاب أبرام قائلًا: "أَيُّهَا السَّيِّدُ الرَّبُّ، مَاذَا تُعْطِينِي وَأَنَا مَاضٍ عَقِيمًا، وَمَالِكُ بَيْتِي هُوَ أَلِيعَازَرُ الدِّمَشْقِيُّ؟" في زمن أبرام، كان الأزواج الذين ليس لهم أولاد يتبنُّون أحيانًا ابنًا، الذي كان أحيانًا عبدًا ليخدمهم ويرث ثروتهم عند موتهم. من الممكن أن يكون أبرام مُشيرًا إلى هذه الممارسة عند ذكره ألعازر. هنا، لم يسلك أبرام بعدم احترام لله عند حديثه معه.</w:t>
      </w:r>
    </w:p>
    <w:p>
      <w:pPr>
        <w:bidi/>
      </w:pPr>
      <w:r>
        <w:rPr>
          <w:rtl/>
          <w:cs/>
          <w:lang w:val="ar_AE" w:bidi="ar_AE"/>
        </w:rPr>
      </w:r>
      <w:r>
        <w:rPr>
          <w:rtl/>
          <w:cs/>
          <w:lang w:val="ar_AE" w:bidi="ar_AE"/>
        </w:rPr>
        <w:t>تابع أبرام قائلًا: "إِنَّكَ لَمْ تُعْطِنِي نَسْلًا، وَهُوَذَا ابْنُ بَيْتِي وَارِثٌ لِي". يُعيد أبرام قوله هنا للتأكيد.</w:t>
      </w:r>
    </w:p>
    <w:p>
      <w:pPr>
        <w:bidi/>
      </w:pPr>
      <w:r>
        <w:rPr>
          <w:rtl/>
          <w:cs/>
          <w:lang w:val="ar_AE" w:bidi="ar_AE"/>
        </w:rPr>
      </w:r>
      <w:r>
        <w:rPr>
          <w:rtl/>
          <w:cs/>
          <w:lang w:val="ar_AE" w:bidi="ar_AE"/>
        </w:rPr>
        <w:t>فَإِذَا كَلاَمُ يهوه إِلى أبرام. "فَإِذَا كَلاَمُ الرَّبِّ إِلَيْهِ" عبارة استُخدمَتْ لاحقًا من قِبل نسل أبرام، الكُتَّاب اليهود، للإشارة إلى أن يهوه قد خصَّص شخصًا ليكون نبيًا له. ثمة عبارة مشابهة استُخدمت هنا عندما تحدَّث يهوه إلى أبرام.</w:t>
      </w:r>
    </w:p>
    <w:p>
      <w:pPr>
        <w:bidi/>
      </w:pPr>
      <w:r>
        <w:rPr>
          <w:rtl/>
          <w:cs/>
          <w:lang w:val="ar_AE" w:bidi="ar_AE"/>
        </w:rPr>
      </w:r>
      <w:r>
        <w:rPr>
          <w:rtl/>
          <w:cs/>
          <w:lang w:val="ar_AE" w:bidi="ar_AE"/>
        </w:rPr>
        <w:t>يجيب يهوه: "لاَ يَرِثُكَ هذَا. بَلِ الَّذِي يَخْرُجُ مِنْ أَحْشَائِكَ هُوَ يَرِثُكَ". هنا، يستخدم الله عبارة "مِنْ أَحْشَائِكَ" ليوضح أنه يشير إلى وارث سيأتي من جسد أبرام ولن يكون ابنًا مُتبنَّى.</w:t>
      </w:r>
    </w:p>
    <w:p>
      <w:pPr>
        <w:bidi/>
      </w:pPr>
      <w:r>
        <w:rPr>
          <w:rtl/>
          <w:cs/>
          <w:lang w:val="ar_AE" w:bidi="ar_AE"/>
        </w:rPr>
      </w:r>
      <w:r>
        <w:rPr>
          <w:rtl/>
          <w:cs/>
          <w:lang w:val="ar_AE" w:bidi="ar_AE"/>
        </w:rPr>
        <w:t>توقفوا هنا وناقشوا هذا السؤال في مجموعة: ماذا تظنون في وعد الله هذا أنَّ أبرام سيكون له ابن؟ في ثقافتكم، مَن أو ما المسؤول عمَّا إذا كان الناس يستطيعون إنجاب طفل أم لا؟ أوقفوا سماع التسجيل الصوتي هنا.</w:t>
      </w:r>
    </w:p>
    <w:p>
      <w:pPr>
        <w:bidi/>
      </w:pPr>
      <w:r>
        <w:rPr>
          <w:rtl/>
          <w:cs/>
          <w:lang w:val="ar_AE" w:bidi="ar_AE"/>
        </w:rPr>
      </w:r>
      <w:r>
        <w:rPr>
          <w:rtl/>
          <w:cs/>
          <w:lang w:val="ar_AE" w:bidi="ar_AE"/>
        </w:rPr>
        <w:t>ثم أخذ يهوه أبرام خارجًا. قال يهوه: "انْظُرْ إِلَى السَّمَاءِ وَعُدَّ النُّجُومَ إِنِ اسْتَطَعْتَ أَنْ تَعُدَّهَا. هكَذَا يَكُونُ نَسْلُكَ".</w:t>
      </w:r>
    </w:p>
    <w:p>
      <w:pPr>
        <w:bidi/>
      </w:pPr>
      <w:r>
        <w:rPr>
          <w:rtl/>
          <w:cs/>
          <w:lang w:val="ar_AE" w:bidi="ar_AE"/>
        </w:rPr>
      </w:r>
      <w:r>
        <w:rPr>
          <w:rtl/>
          <w:cs/>
          <w:lang w:val="ar_AE" w:bidi="ar_AE"/>
        </w:rPr>
        <w:t>توقفوا هنا. إذا كان بإمكانكم، اذهبوا في مجموعة إلى الخارج في أثناء الليل وانظروا إلى النجوم. حاولوا أن تحصوا جميع النجوم في السماء. هل هذا ممكن؟ كيف تشعرون في أثناء محاولتكم عدّ النجوم؟ وماذا يخبركم هذا عن وعد الله لأبرام؟ أوقفوا سماع التسجيل الصوتي هنا.</w:t>
      </w:r>
    </w:p>
    <w:p>
      <w:pPr>
        <w:bidi/>
      </w:pPr>
      <w:r>
        <w:rPr>
          <w:rtl/>
          <w:cs/>
          <w:lang w:val="ar_AE" w:bidi="ar_AE"/>
        </w:rPr>
      </w:r>
      <w:r>
        <w:rPr>
          <w:rtl/>
          <w:cs/>
          <w:lang w:val="ar_AE" w:bidi="ar_AE"/>
        </w:rPr>
        <w:t>وثق أبرام بوعد يهوه له، فحسب يهوه ذلك لأبرام بِرًا. ترتكز فكرة العهد القديم عن البِرّ على العَلاقة بين يهوه والناس، أو بين الناس وبعضهم بعضًا. يُشير البِر إلى القداسة، أو الموقف السليم، أو عدم وجود ذنب. هنا، يرى يهوه أبرام بارًا بسبب العَلاقة الجيدة حقًا بين يهوه وأبرام.</w:t>
      </w:r>
    </w:p>
    <w:p>
      <w:pPr>
        <w:bidi/>
      </w:pPr>
      <w:r>
        <w:rPr>
          <w:rtl/>
          <w:cs/>
          <w:lang w:val="ar_AE" w:bidi="ar_AE"/>
        </w:rPr>
      </w:r>
      <w:r>
        <w:rPr>
          <w:rtl/>
          <w:cs/>
          <w:lang w:val="ar_AE" w:bidi="ar_AE"/>
        </w:rPr>
        <w:t>توقّفوا هنا وناقشوا كمجموعة. صفوا شخصًا تعتقدون أن له عَلاقة جيدة بالله – أشخاص ليسوا مذنبين ويعيشون بطريقة مقدسة أو صالحة. ماذا يفعلون؟ كيف يعاملهم الناس؟ ما الكلمات التي تستخدمون لوصف هؤلاء الناس؟ أوقفوا سماع التسجيل الصوتي هنا.</w:t>
      </w:r>
    </w:p>
    <w:p>
      <w:pPr>
        <w:bidi/>
      </w:pPr>
      <w:r>
        <w:rPr>
          <w:rtl/>
          <w:cs/>
          <w:lang w:val="ar_AE" w:bidi="ar_AE"/>
        </w:rPr>
      </w:r>
      <w:r>
        <w:rPr>
          <w:rtl/>
          <w:cs/>
          <w:lang w:val="ar_AE" w:bidi="ar_AE"/>
        </w:rPr>
        <w:t>يبدأ الوعد التالي الذي يبرمه يهوه مع أبرام بكلمة تُظهر بداية مشهد مختلف، وعلى الأرجح حدث الوعد التالي في يوم مختلف. قال يهوه: "أَنَا الرَّبُّ الَّذِي أَخْرَجَكَ مِنْ أُورِ الْكَلْدَانِيِّينَ لِيُعْطِيَكَ هذِهِ الأَرْضَ لِتَرِثَهَا". هنا، يشير يهوه إلى البلد – أور – وشعب – الكلدانيين – الذين جاء منهم أبرام في الأصل. يُذكّر يهوه أبرام بعمله الذي عمله معه فعلًا.</w:t>
      </w:r>
    </w:p>
    <w:p>
      <w:pPr>
        <w:bidi/>
      </w:pPr>
      <w:r>
        <w:rPr>
          <w:rtl/>
          <w:cs/>
          <w:lang w:val="ar_AE" w:bidi="ar_AE"/>
        </w:rPr>
      </w:r>
      <w:r>
        <w:rPr>
          <w:rtl/>
          <w:cs/>
          <w:lang w:val="ar_AE" w:bidi="ar_AE"/>
        </w:rPr>
        <w:t>أجاب أبرام قائلًا: "بِمَاذَا أَعْلَمُ أَنِّي أَرِثُهَا؟"</w:t>
      </w:r>
    </w:p>
    <w:p>
      <w:pPr>
        <w:bidi/>
      </w:pPr>
      <w:r>
        <w:rPr>
          <w:rtl/>
          <w:cs/>
          <w:lang w:val="ar_AE" w:bidi="ar_AE"/>
        </w:rPr>
      </w:r>
      <w:r>
        <w:rPr>
          <w:rtl/>
          <w:cs/>
          <w:lang w:val="ar_AE" w:bidi="ar_AE"/>
        </w:rPr>
        <w:t>قال الرب: "خُذْ لِي عِجْلَةً ثُلاَثِيَّةً، وَعَنْزَةً ثُلاَثِيَّةً، وَكَبْشًا ثُلاَثِيًا، وَيَمَامَةً وَحَمَامَةً".</w:t>
      </w:r>
    </w:p>
    <w:p>
      <w:pPr>
        <w:bidi/>
      </w:pPr>
      <w:r>
        <w:rPr>
          <w:rtl/>
          <w:cs/>
          <w:lang w:val="ar_AE" w:bidi="ar_AE"/>
        </w:rPr>
      </w:r>
      <w:r>
        <w:rPr>
          <w:rtl/>
          <w:cs/>
          <w:lang w:val="ar_AE" w:bidi="ar_AE"/>
        </w:rPr>
        <w:t>توقفوا هنا وانظروا في مجموعة إلى صوَر لبقرة عمرها ثلاث سنوات (وهي أنثى البقر الصغيرة)، وماعز أنثى عمرها ثلاث سنوات، وكبشٍ عمره ثلاث سنوات (وهو خروف ذكر) انظروا أيضًا في مجموعة إلى صوَر اليمام والحمام الصغير (وهما نوعان من الطيور). ما الكلمات أو العبارات التي لديكم لوصف هذه الحيوانات في لُغتكم؟ أوقفوا سماع التسجيل الصوتي هنا.</w:t>
      </w:r>
    </w:p>
    <w:p>
      <w:pPr>
        <w:bidi/>
      </w:pPr>
      <w:r>
        <w:rPr>
          <w:rtl/>
          <w:cs/>
          <w:lang w:val="ar_AE" w:bidi="ar_AE"/>
        </w:rPr>
      </w:r>
      <w:r>
        <w:rPr>
          <w:rtl/>
          <w:cs/>
          <w:lang w:val="ar_AE" w:bidi="ar_AE"/>
        </w:rPr>
        <w:t xml:space="preserve">قتَل أبرام الحيوانات، ثم قطع العِجْلة والمعزة والكبش، الجميع من المنتصف، ماعدَا الطيور لم يقطعها من المنتصف. ثم رتَّب أجزاء الحيوانات والطيور في صفَّيْن يواجه أحدهما الآخر. على الأرجح كان هذا نوع من الطقوس يستخدمها الناس في الثقافات المحيطة بأبرام ليعقدوا عهودًا مع بعضهم بعضًا. العهد هو اتفاق يُعقد بين شخصَين أو مجموعتَين، يرسي السلام أو الصداقة، ويوافق كلا الشخصَين على أن يكون أمينًا لهذا الاتفاق وأن يظلا في عَلاقة جيدة ببعضهما بعضًا. يقسِم كلا الطرفين أن يكون أمينًا للعهد في احتفال أو بذبيحة طقسية. تُعد العهود اتفاقًا أعمق من العقود القانونية لأن العهود تتطلب الولاء والمحبة المُضحية من الطرفَين. </w:t>
      </w:r>
    </w:p>
    <w:p>
      <w:pPr>
        <w:bidi/>
      </w:pPr>
      <w:r>
        <w:rPr>
          <w:rtl/>
          <w:cs/>
          <w:lang w:val="ar_AE" w:bidi="ar_AE"/>
        </w:rPr>
      </w:r>
      <w:r>
        <w:rPr>
          <w:rtl/>
          <w:cs/>
          <w:lang w:val="ar_AE" w:bidi="ar_AE"/>
        </w:rPr>
        <w:t>كانت الجوارح كلما أتت لأكل الحيوانات الميتة، يزجرها أبرام بعيدًا.</w:t>
      </w:r>
    </w:p>
    <w:p>
      <w:pPr>
        <w:bidi/>
      </w:pPr>
      <w:r>
        <w:rPr>
          <w:rtl/>
          <w:cs/>
          <w:lang w:val="ar_AE" w:bidi="ar_AE"/>
        </w:rPr>
      </w:r>
      <w:r>
        <w:rPr>
          <w:rtl/>
          <w:cs/>
          <w:lang w:val="ar_AE" w:bidi="ar_AE"/>
        </w:rPr>
        <w:t>توقفوا هنا وانظروا في مجموعة صوَر الطيور الجارحة. ماذا تظنون في طلب الله هذا من أبرام أن يقطع هذه الحيوانات ويصطفها في صفَّين؟ أوقفوا سماع التسجيل الصوتي هنا.</w:t>
      </w:r>
    </w:p>
    <w:p>
      <w:pPr>
        <w:bidi/>
      </w:pPr>
      <w:r>
        <w:rPr>
          <w:rtl/>
          <w:cs/>
          <w:lang w:val="ar_AE" w:bidi="ar_AE"/>
        </w:rPr>
      </w:r>
      <w:r>
        <w:rPr>
          <w:rtl/>
          <w:cs/>
          <w:lang w:val="ar_AE" w:bidi="ar_AE"/>
        </w:rPr>
        <w:t>لما صارت الشمس إلى المغيب، أوقع يهوه سباتًا على أبرام، وقد شعر أبرام بالرعب وانتابه خوفًا غريبًا غامرًا، وهذه هي المرة الوحيدة في القصص عن أبرام التي يخاف فيها عندما يتحدث مع يهوه.</w:t>
      </w:r>
    </w:p>
    <w:p>
      <w:pPr>
        <w:bidi/>
      </w:pPr>
      <w:r>
        <w:rPr>
          <w:rtl/>
          <w:cs/>
          <w:lang w:val="ar_AE" w:bidi="ar_AE"/>
        </w:rPr>
      </w:r>
      <w:r>
        <w:rPr>
          <w:rtl/>
          <w:cs/>
          <w:lang w:val="ar_AE" w:bidi="ar_AE"/>
        </w:rPr>
        <w:t>توقفوا هنا. كمجموعة، احكوا قصصًا عن أوقات كان الناس أثناءها خائفين للغاية. انتبهوا إلى الكلمات والعبارات التي يستخدمها الناس لوصف خوفهم. أوقفوا سماع التسجيل الصوتي هنا.</w:t>
      </w:r>
    </w:p>
    <w:p>
      <w:pPr>
        <w:bidi/>
      </w:pPr>
      <w:r>
        <w:rPr>
          <w:rtl/>
          <w:cs/>
          <w:lang w:val="ar_AE" w:bidi="ar_AE"/>
        </w:rPr>
      </w:r>
      <w:r>
        <w:rPr>
          <w:rtl/>
          <w:cs/>
          <w:lang w:val="ar_AE" w:bidi="ar_AE"/>
        </w:rPr>
        <w:t>قال يهوه: "اعْلَمْ يَقِينًا أَنَّ نَسْلَكَ سَيَكُونُ غَرِيبًا فِي أَرْضٍ لَيْسَتْ لَهُمْ. وَيُسْتَعْبَدُونَ لَهُمْ. فَيُذِلُّونَهُمْ أَرْبَعَ مِئَةِ سَنَةٍ. ثُمَّ الأُمَّةُ الَّتِي يُسْتَعْبَدُونَ لَهَا أَنَا أَدِينُهَا، وَبَعْدَ ذلِكَ يَخْرُجُونَ بِأَمْلاَكٍ جَزِيلَةٍ".</w:t>
      </w:r>
    </w:p>
    <w:p>
      <w:pPr>
        <w:bidi/>
      </w:pPr>
      <w:r>
        <w:rPr>
          <w:rtl/>
          <w:cs/>
          <w:lang w:val="ar_AE" w:bidi="ar_AE"/>
        </w:rPr>
      </w:r>
      <w:r>
        <w:rPr>
          <w:rtl/>
          <w:cs/>
          <w:lang w:val="ar_AE" w:bidi="ar_AE"/>
        </w:rPr>
        <w:t>توقفوا هنا وناقشوا في مجموعة: ما رأيكم في إخبار الله أبرام بأمور ستحدث بعد 400 عام؟ أوقفوا سماع التسجيل الصوتي هنا.</w:t>
      </w:r>
    </w:p>
    <w:p>
      <w:pPr>
        <w:bidi/>
      </w:pPr>
      <w:r>
        <w:rPr>
          <w:rtl/>
          <w:cs/>
          <w:lang w:val="ar_AE" w:bidi="ar_AE"/>
        </w:rPr>
      </w:r>
      <w:r>
        <w:rPr>
          <w:rtl/>
          <w:cs/>
          <w:lang w:val="ar_AE" w:bidi="ar_AE"/>
        </w:rPr>
        <w:t>تابع يهوه قائلًا: "وَأَمَّا أَنْتَ فَتَمْضِي إِلَى آبَائِكَ بِسَلاَمٍ وَتُدْفَنُ بِشَيْبَةٍ صَالِحَةٍ". كانت عبارة "تَمْضِي إِلَى آبَائِكَ" تعني "تموت". وعبارة "تُدْفَنُ بِشَيْبَةٍ صَالِحَةٍ" تعني أن أبرام سيموت بعد أن يعيش مدة طويلة.</w:t>
      </w:r>
    </w:p>
    <w:p>
      <w:pPr>
        <w:bidi/>
      </w:pPr>
      <w:r>
        <w:rPr>
          <w:rtl/>
          <w:cs/>
          <w:lang w:val="ar_AE" w:bidi="ar_AE"/>
        </w:rPr>
      </w:r>
      <w:r>
        <w:rPr>
          <w:rtl/>
          <w:cs/>
          <w:lang w:val="ar_AE" w:bidi="ar_AE"/>
        </w:rPr>
        <w:t>توقفوا هنا وناقشوا في مجموعة: ما العبارات المشابهة التي لديكم في لُغتكم؟ في ثقافتكم، كيف تتحدثون عن الأمور التي ستحدث لحَفَدة حَفَدتكم؟ أوقفوا سماع التسجيل الصوتي هنا.</w:t>
      </w:r>
    </w:p>
    <w:p>
      <w:pPr>
        <w:bidi/>
      </w:pPr>
      <w:r>
        <w:rPr>
          <w:rtl/>
          <w:cs/>
          <w:lang w:val="ar_AE" w:bidi="ar_AE"/>
        </w:rPr>
      </w:r>
      <w:r>
        <w:rPr>
          <w:rtl/>
          <w:cs/>
          <w:lang w:val="ar_AE" w:bidi="ar_AE"/>
        </w:rPr>
        <w:t>أخيرًا، قال يهوه: "فِي الْجِيلِ الرَّابعِ يَرْجِعُونَ إِلَى ههُنَا. أَنَّ ذَنْبَ الأَمُورِيِّينَ لَيْسَ إِلَى الآنَ كَامِلًا". هنا، عندما قال يهوه: "أَنَّ ذَنْبَ الأَمُورِيِّينَ لَيْسَ إِلَى الآنَ كَامِلًا"، فهو يقصد أن الأموريين لم يرتكبوا بعد ما يكفي من الخطايا حتى يعاقبهم الرب. عندما يشير يهوه إلى الأموريين هنا، فمن المحتمل أنه يشير إلى جميع الناس الذين يعيشون في الأرض التي سيعطيها لنسل أبرام، وليس مجموعة واحدة من الناس فقط. تشير عبارة "الْجِيلِ الرَّابعِ" على الأرجح إلى أربعمائة عام تقريبًا.</w:t>
      </w:r>
    </w:p>
    <w:p>
      <w:pPr>
        <w:bidi/>
      </w:pPr>
      <w:r>
        <w:rPr>
          <w:rtl/>
          <w:cs/>
          <w:lang w:val="ar_AE" w:bidi="ar_AE"/>
        </w:rPr>
      </w:r>
      <w:r>
        <w:rPr>
          <w:rtl/>
          <w:cs/>
          <w:lang w:val="ar_AE" w:bidi="ar_AE"/>
        </w:rPr>
        <w:t>توقفوا هنا وناقشوا في مجموعة: ماذا تظنون في خُطَّة الله للأشخاص الذين يعيشون الآن في الأرض؟ أوقفوا سماع التسجيل الصوتي هنا.</w:t>
      </w:r>
    </w:p>
    <w:p>
      <w:pPr>
        <w:bidi/>
      </w:pPr>
      <w:r>
        <w:rPr>
          <w:rtl/>
          <w:cs/>
          <w:lang w:val="ar_AE" w:bidi="ar_AE"/>
        </w:rPr>
      </w:r>
      <w:r>
        <w:rPr>
          <w:rtl/>
          <w:cs/>
          <w:lang w:val="ar_AE" w:bidi="ar_AE"/>
        </w:rPr>
        <w:t>بعد غروب الشمس وكان ظلام، رأى أبرام تَنُّورُ دُخَانٍ وَمِصْبَاحُ نَارٍ يَجُوزُ بَيْنَ قِطَعِ الحيوانات الميتة. وغالبًا ما كانت النار رمزًا لحضور يهوه. يُظهر هذا أنَّ يهوه ذاته كان يسير بين أنصاف الحيوانات. في هذه القصة، يهوه هو الوحيد الذي سار وَسْط أنصاف الحيوانات. وكانت أواني النار هي أواني صغيرة من الفَخَّار، بها فحم ساخن داخلها. كانت تُستخدم لخَبز الخُبز. وكانت المشاعل اليدوية عِصِيًا مشتعلة تُستخدم للإضاءة.</w:t>
      </w:r>
    </w:p>
    <w:p>
      <w:pPr>
        <w:bidi/>
      </w:pPr>
      <w:r>
        <w:rPr>
          <w:rtl/>
          <w:cs/>
          <w:lang w:val="ar_AE" w:bidi="ar_AE"/>
        </w:rPr>
      </w:r>
      <w:r>
        <w:rPr>
          <w:rtl/>
          <w:cs/>
          <w:lang w:val="ar_AE" w:bidi="ar_AE"/>
        </w:rPr>
        <w:t>في مجموعة، توقَّفوا هنا واطَّلعوا على صورة مشعَل يدوي وإناء لإشعال النار. أوقفوا سماع التسجيل الصوتي هنا.</w:t>
      </w:r>
    </w:p>
    <w:p>
      <w:pPr>
        <w:bidi/>
      </w:pPr>
      <w:r>
        <w:rPr>
          <w:rtl/>
          <w:cs/>
          <w:lang w:val="ar_AE" w:bidi="ar_AE"/>
        </w:rPr>
      </w:r>
      <w:r>
        <w:rPr>
          <w:rtl/>
          <w:cs/>
          <w:lang w:val="ar_AE" w:bidi="ar_AE"/>
        </w:rPr>
        <w:t>في هذا النوع من العهد، كان الناس يسيرون عبر أنصاف الحيوانات المذبوحة ليُظهروا أنهم إذا خرقوا عهودهم يصيرون مثل تلك الحيوانات. عادة، كانت كلا المجموعتَين اللتَين تقطعان عهدًا تسيران بين الحيوانات. هنا، حضور يهوه وحده، في شكل تَنُّورُ دُخَانٍ وَمِصْبَاحُ نَارٍ يَجُوزُ بَيْنَ صفَّي تِلْكَ الْقِطَعِ. يُظهر هذا أنَّ ذلك العهد من نوع خاص. يتحمَّل يهوه المسؤولية الكاملة لحفظ العهد.</w:t>
      </w:r>
    </w:p>
    <w:p>
      <w:pPr>
        <w:bidi/>
      </w:pPr>
      <w:r>
        <w:rPr>
          <w:rtl/>
          <w:cs/>
          <w:lang w:val="ar_AE" w:bidi="ar_AE"/>
        </w:rPr>
      </w:r>
      <w:r>
        <w:rPr>
          <w:rtl/>
          <w:cs/>
          <w:lang w:val="ar_AE" w:bidi="ar_AE"/>
        </w:rPr>
        <w:t>توقّفوا هنا وناقشوا هذه الطقوس في مجموعة. كيف تُظهرون أنكم أنشأتم عهدًا أو عقدًا في ثقافتكم؟ ما أنواع الطقوس التي تفعلون لتُظهروا أنكم أبرمتم عهدًا؟ أوقفوا سماع التسجيل الصوتي هنا.</w:t>
      </w:r>
    </w:p>
    <w:p>
      <w:pPr>
        <w:bidi/>
      </w:pPr>
      <w:r>
        <w:rPr>
          <w:rtl/>
          <w:cs/>
          <w:lang w:val="ar_AE" w:bidi="ar_AE"/>
        </w:rPr>
      </w:r>
      <w:r>
        <w:rPr>
          <w:rtl/>
          <w:cs/>
          <w:lang w:val="ar_AE" w:bidi="ar_AE"/>
        </w:rPr>
        <w:t>قطع يهوه عهدًا مع أبرام في ذلك اليوم قائلًا: "لِنَسْلِكَ أُعْطِي هذِهِ الأَرْضَ، مِنْ نَهْرِ مِصْرَ إِلَى النَّهْرِ الْكَبِيرِ، نَهْرِ الْفُرَاتِ. أعطيهم الأرض التي يعيش فيها الْقِينِيِّونَ وَالْقَنِزِّيِّونَ وَالْقَدْمُونِيِّونَ وَالْحِثِّيِّونَ وَالْفَرِزِّيِّونَ وَالرَّفَائِيِّونَ وَالأَمُورِيِّونَ وَالْكَنْعَانِيِّونَ وَالْجِرْجَاشِيِّونَ وَالْيَبُوسِيِّونَ".</w:t>
      </w:r>
    </w:p>
    <w:p>
      <w:pPr>
        <w:bidi/>
      </w:pPr>
      <w:r>
        <w:rPr>
          <w:rtl/>
          <w:cs/>
          <w:lang w:val="ar_AE" w:bidi="ar_AE"/>
        </w:rPr>
      </w:r>
      <w:r>
        <w:rPr>
          <w:rtl/>
          <w:cs/>
          <w:lang w:val="ar_AE" w:bidi="ar_AE"/>
        </w:rPr>
        <w:t>توقفوا هنا وانظروا في مجموعة إلى خريطة المناطق التي ربما كانت المجموعات العرقية هذه تعيش فيها.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15: 1–21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بتخيُّل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يتحدَّث يهوه لأبرام ويُخبره بأنه سيكافئه ويحميه. يسأل أبرام يهوه عن بركاته الحسنة لأن أبرام ليس له أولاد وسيكون عبده وريثًا له، ويجيب يهوه أنَّ أبرام سيكون له أولاد من أحشائه.</w:t>
      </w:r>
    </w:p>
    <w:p>
      <w:pPr>
        <w:bidi/>
      </w:pPr>
      <w:r>
        <w:rPr>
          <w:rtl/>
          <w:cs/>
          <w:lang w:val="ar_AE" w:bidi="ar_AE"/>
        </w:rPr>
      </w:r>
      <w:r>
        <w:rPr>
          <w:b/>
          <w:rtl/>
          <w:cs/>
          <w:lang w:val="ar_AE" w:bidi="ar_AE"/>
        </w:rPr>
        <w:t>في المشهد الثاني:</w:t>
      </w:r>
      <w:r>
        <w:rPr>
          <w:rtl/>
          <w:cs/>
          <w:lang w:val="ar_AE" w:bidi="ar_AE"/>
        </w:rPr>
        <w:t xml:space="preserve"> يأخذ يهوه أبرام خارجًا ويخبره أن ينظر إلى السماء. يخبره يهوه بأنه سيكون له نسل كالنجوم في السماء. يؤمن أبرام بيهوه.</w:t>
      </w:r>
    </w:p>
    <w:p>
      <w:pPr>
        <w:bidi/>
      </w:pPr>
      <w:r>
        <w:rPr>
          <w:rtl/>
          <w:cs/>
          <w:lang w:val="ar_AE" w:bidi="ar_AE"/>
        </w:rPr>
      </w:r>
      <w:r>
        <w:rPr>
          <w:b/>
          <w:rtl/>
          <w:cs/>
          <w:lang w:val="ar_AE" w:bidi="ar_AE"/>
        </w:rPr>
        <w:t>في المشهد الثالث:</w:t>
      </w:r>
      <w:r>
        <w:rPr>
          <w:rtl/>
          <w:cs/>
          <w:lang w:val="ar_AE" w:bidi="ar_AE"/>
        </w:rPr>
        <w:t xml:space="preserve"> في اليوم التالي، يعد يهوه بأن يعطي أبرام أرضًا. يسأل أبرام: كيف يعلم بالتأكيد أنَّ يهوه سيعطيه أرضًا؟ يخبر يهوه أبرام أن يُحضر حيوانات معينة. يحضر أبرام الحيوانات إلى يهوه الرب ويقطعها نصفَين.</w:t>
      </w:r>
    </w:p>
    <w:p>
      <w:pPr>
        <w:bidi/>
      </w:pPr>
      <w:r>
        <w:rPr>
          <w:rtl/>
          <w:cs/>
          <w:lang w:val="ar_AE" w:bidi="ar_AE"/>
        </w:rPr>
      </w:r>
      <w:r>
        <w:rPr>
          <w:b/>
          <w:rtl/>
          <w:cs/>
          <w:lang w:val="ar_AE" w:bidi="ar_AE"/>
        </w:rPr>
        <w:t>في المشهد الرابع:</w:t>
      </w:r>
      <w:r>
        <w:rPr>
          <w:rtl/>
          <w:cs/>
          <w:lang w:val="ar_AE" w:bidi="ar_AE"/>
        </w:rPr>
        <w:t xml:space="preserve"> عندما تصير الشمس إلى المغيب، يقع على أبرام سُبات، ثم يُخبر يهوه أبرام عن نسله.</w:t>
      </w:r>
    </w:p>
    <w:p>
      <w:pPr>
        <w:bidi/>
      </w:pPr>
      <w:r>
        <w:rPr>
          <w:rtl/>
          <w:cs/>
          <w:lang w:val="ar_AE" w:bidi="ar_AE"/>
        </w:rPr>
      </w:r>
      <w:r>
        <w:rPr>
          <w:b/>
          <w:rtl/>
          <w:cs/>
          <w:lang w:val="ar_AE" w:bidi="ar_AE"/>
        </w:rPr>
        <w:t>في المشهد الخامس:</w:t>
      </w:r>
      <w:r>
        <w:rPr>
          <w:rtl/>
          <w:cs/>
          <w:lang w:val="ar_AE" w:bidi="ar_AE"/>
        </w:rPr>
        <w:t xml:space="preserve"> يُبرم يهوه عهدًا مع أبرام. بعد غروب الشمس وحلول الظلام، يجوز تنُّور دُخَان ومصباح نار بين صفَّي قِطع الحيوانات. يقول يهوه: "لِنَسْلِكَ أُعْطِي هذِهِ الأَرْضَ، مِنْ نَهْرِ مِصْرَ إِلَى النَّهْرِ الْكَبِيرِ، نَهْرِ الْفُرَاتِ. أعطيهم الأرض التي يعيش فيها الْقِينِيونَ وَالْقَنِزِّيونَ وَالْقَدْمُونِيونَ وَالْحِثِّيونَ وَالْفَرِزِّيونَ وَالرَّفَائِيونَ وَالأَمُورِيونَ وَالْكَنْعَانِيونَ وَالْجِرْجَاشِيونَ وَالْيَبُوسِيونَ".</w:t>
      </w:r>
    </w:p>
    <w:p>
      <w:pPr>
        <w:bidi/>
      </w:pPr>
      <w:r>
        <w:rPr>
          <w:rtl/>
          <w:cs/>
          <w:lang w:val="ar_AE" w:bidi="ar_AE"/>
        </w:rPr>
      </w:r>
      <w:r>
        <w:rPr>
          <w:rtl/>
          <w:cs/>
          <w:lang w:val="ar_AE" w:bidi="ar_AE"/>
        </w:rPr>
        <w:t>وتتضمن هذه القصة الشخصيات التالية:</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أليعازر الدمشقي (المذكور)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صوِّروا الحِوار بين يهوه وأبرام. على الأرجح تبدأ هذه القصة في الليل، وأغلب الظن كان أبرام في خيمة.</w:t>
      </w:r>
    </w:p>
    <w:p>
      <w:pPr>
        <w:bidi/>
      </w:pPr>
      <w:r>
        <w:rPr>
          <w:rtl/>
          <w:cs/>
          <w:lang w:val="ar_AE" w:bidi="ar_AE"/>
        </w:rPr>
      </w:r>
      <w:r>
        <w:rPr>
          <w:rtl/>
          <w:cs/>
          <w:lang w:val="ar_AE" w:bidi="ar_AE"/>
        </w:rPr>
        <w:t>توقّفوا هنا وانظروا معًا في مجموعة صورة خيمة. أوقفوا سماع التسجيل الصوتي هنا.</w:t>
      </w:r>
    </w:p>
    <w:p>
      <w:pPr>
        <w:bidi/>
      </w:pPr>
      <w:r>
        <w:rPr>
          <w:rtl/>
          <w:cs/>
          <w:lang w:val="ar_AE" w:bidi="ar_AE"/>
        </w:rPr>
      </w:r>
      <w:r>
        <w:rPr>
          <w:rtl/>
          <w:cs/>
          <w:lang w:val="ar_AE" w:bidi="ar_AE"/>
        </w:rPr>
        <w:t>يقول يهوه لأبرام: "لاَ تَخَفْ. أَنَا تُرْسٌ لَكَ. أَجْرُكَ كَثِيرٌ جِدًا".</w:t>
      </w:r>
    </w:p>
    <w:p>
      <w:pPr>
        <w:bidi/>
      </w:pPr>
      <w:r>
        <w:rPr>
          <w:rtl/>
          <w:cs/>
          <w:lang w:val="ar_AE" w:bidi="ar_AE"/>
        </w:rPr>
      </w:r>
      <w:r>
        <w:rPr>
          <w:rtl/>
          <w:cs/>
          <w:lang w:val="ar_AE" w:bidi="ar_AE"/>
        </w:rPr>
        <w:t>توقَّفوا هنا وانظروا معًا في مجموعة، صورة تُرس. ناقشوا هذا السؤال في المجموعة: ما أنواع رموز الحماية التي لديكم، كما كان التُرس رمزًا لحماية أبرام؟ أوقفوا سماع التسجيل الصوتي هنا.</w:t>
      </w:r>
    </w:p>
    <w:p>
      <w:pPr>
        <w:bidi/>
      </w:pPr>
      <w:r>
        <w:rPr>
          <w:rtl/>
          <w:cs/>
          <w:lang w:val="ar_AE" w:bidi="ar_AE"/>
        </w:rPr>
      </w:r>
      <w:r>
        <w:rPr>
          <w:rtl/>
          <w:cs/>
          <w:lang w:val="ar_AE" w:bidi="ar_AE"/>
        </w:rPr>
        <w:t>في المشهد الثاني، احرصوا على تصوير موقع المشهد وحركته. يُخرج يهوه أبرام خارجًا. يحلُّ الليل. يقول يهوه لأبرام: "انْظُرْ إِلَى السَّمَاءِ، هل تستطيع أنْ تعُد النجوم؟" ولم يكن يهوه منتظرًا إجابة عن هذا السؤال. كان يُظهر لأبرام النسل الكثير الذي سيكون له.</w:t>
      </w:r>
    </w:p>
    <w:p>
      <w:pPr>
        <w:bidi/>
      </w:pPr>
      <w:r>
        <w:rPr>
          <w:rtl/>
          <w:cs/>
          <w:lang w:val="ar_AE" w:bidi="ar_AE"/>
        </w:rPr>
      </w:r>
      <w:r>
        <w:rPr>
          <w:rtl/>
          <w:cs/>
          <w:lang w:val="ar_AE" w:bidi="ar_AE"/>
        </w:rPr>
        <w:t>يستمر يهوه في الحديث إلى أبرام. يقول: "هكَذَا يَكُونُ نَسْلُكَ كنجوم السماء". يؤمن أبرام بيهوه، وعليه يحسب يهوه أبرام بارًا. من المهم تذكُّر أن يهوه يقول إن أبرام في عَلاقة جيدة به لأن أبرام يؤمن بالله.</w:t>
      </w:r>
    </w:p>
    <w:p>
      <w:pPr>
        <w:bidi/>
      </w:pPr>
      <w:r>
        <w:rPr>
          <w:rtl/>
          <w:cs/>
          <w:lang w:val="ar_AE" w:bidi="ar_AE"/>
        </w:rPr>
      </w:r>
      <w:r>
        <w:rPr>
          <w:rtl/>
          <w:cs/>
          <w:lang w:val="ar_AE" w:bidi="ar_AE"/>
        </w:rPr>
        <w:t>في المشهد الثالث، صوِّروا الحِوار بين يهوه وأبرام. يبدأ هذا المشهد بكلمة تُستخدم لبدء مشهد جديد، لذلك على الأرجح أنه يحدث في يوم مختلف عن المشاهد السابقة. لا نعرف أي ساعة من اليوم يحدث هذا. يقول يهوه لأبرام: "أَنَا الرَّبُّ الَّذِي أَخْرَجَكَ مِنْ أُورِ الْكَلْدَانِيِّينَ لِيُعْطِيَكَ هذِهِ الأَرْضَ لِتَرِثَهَا".</w:t>
      </w:r>
    </w:p>
    <w:p>
      <w:pPr>
        <w:bidi/>
      </w:pPr>
      <w:r>
        <w:rPr>
          <w:rtl/>
          <w:cs/>
          <w:lang w:val="ar_AE" w:bidi="ar_AE"/>
        </w:rPr>
      </w:r>
      <w:r>
        <w:rPr>
          <w:rtl/>
          <w:cs/>
          <w:lang w:val="ar_AE" w:bidi="ar_AE"/>
        </w:rPr>
        <w:t>توقفوا هنا وانظروا في المجموعة مكان أور وأرض الكلدانيين على خريطة. أوقفوا سماع التسجيل الصوتي هنا.</w:t>
      </w:r>
    </w:p>
    <w:p>
      <w:pPr>
        <w:bidi/>
      </w:pPr>
      <w:r>
        <w:rPr>
          <w:rtl/>
          <w:cs/>
          <w:lang w:val="ar_AE" w:bidi="ar_AE"/>
        </w:rPr>
      </w:r>
      <w:r>
        <w:rPr>
          <w:rtl/>
          <w:cs/>
          <w:lang w:val="ar_AE" w:bidi="ar_AE"/>
        </w:rPr>
        <w:t>يطلب أبرام من يهوه أن يعطيه علامة، أو دليلًا على أنه سيعطي أبرام ونسله هذه الأرض.</w:t>
      </w:r>
    </w:p>
    <w:p>
      <w:pPr>
        <w:bidi/>
      </w:pPr>
      <w:r>
        <w:rPr>
          <w:rtl/>
          <w:cs/>
          <w:lang w:val="ar_AE" w:bidi="ar_AE"/>
        </w:rPr>
      </w:r>
      <w:r>
        <w:rPr>
          <w:rtl/>
          <w:cs/>
          <w:lang w:val="ar_AE" w:bidi="ar_AE"/>
        </w:rPr>
        <w:t xml:space="preserve">يُخبر يهوه أبرام قائلًا: "احضر لي عِجلة وماعز وكبشًا عمره ثلاث سنوات، مع يمامة وحمامة". </w:t>
      </w:r>
    </w:p>
    <w:p>
      <w:pPr>
        <w:bidi/>
      </w:pPr>
      <w:r>
        <w:rPr>
          <w:rtl/>
          <w:cs/>
          <w:lang w:val="ar_AE" w:bidi="ar_AE"/>
        </w:rPr>
      </w:r>
      <w:r>
        <w:rPr>
          <w:rtl/>
          <w:cs/>
          <w:lang w:val="ar_AE" w:bidi="ar_AE"/>
        </w:rPr>
        <w:t>توقفوا هنا وانظروا مع المجموعة صوَرًا لبقرة وأنثى ماعز وكبش ويمامة وحمامة. أوقفوا سماع التسجيل الصوتي هنا.</w:t>
      </w:r>
    </w:p>
    <w:p>
      <w:pPr>
        <w:bidi/>
      </w:pPr>
      <w:r>
        <w:rPr>
          <w:rtl/>
          <w:cs/>
          <w:lang w:val="ar_AE" w:bidi="ar_AE"/>
        </w:rPr>
      </w:r>
      <w:r>
        <w:rPr>
          <w:rtl/>
          <w:cs/>
          <w:lang w:val="ar_AE" w:bidi="ar_AE"/>
        </w:rPr>
        <w:t>احرصوا على تصوير ما يفعله أبرام بالحيوانات. يقتل أبرام الحيوانات، ويقطع البقرة والماعز والكبش إلى نصفَين من الخلف إلى الأمام، لكنه لا يقطع اليمامة والحمامة. يرتِّب أبرام أنصاف الحيوانات في صفَّين، يواجه أحدهما الآخر، فتتكوَّن بِركة من الدماء في وَسْط الحيوانات. يمنع أبرام الطيور الجارحة من أكل الحيوانات.</w:t>
      </w:r>
    </w:p>
    <w:p>
      <w:pPr>
        <w:bidi/>
      </w:pPr>
      <w:r>
        <w:rPr>
          <w:rtl/>
          <w:cs/>
          <w:lang w:val="ar_AE" w:bidi="ar_AE"/>
        </w:rPr>
      </w:r>
      <w:r>
        <w:rPr>
          <w:rtl/>
          <w:cs/>
          <w:lang w:val="ar_AE" w:bidi="ar_AE"/>
        </w:rPr>
        <w:t>يحدث المشهد الرابع في أثناء غروب الشمس. يسقط أبرام في نوم عميق، ثم يتحدث يهوه إليه. احرصوا على تصوير ما يقوله يهوه. يقول يهوه: "اعْلَمْ يَقِينًا أَنَّ نَسْلَكَ سَيَكُونُ غَرِيبًا فِي أَرْضٍ لَيْسَتْ لَهُمْ، وَيُسْتَعْبَدُونَ لَهُمْ. فَيُذِلُّونَهُمْ أَرْبَعَ مِئَةِ سَنَةٍ، ثُمَّ الأُمَّةُ الَّتِي يُسْتَعْبَدُونَ لَهَا أَنَا أَدِينُهَا".</w:t>
      </w:r>
    </w:p>
    <w:p>
      <w:pPr>
        <w:bidi/>
      </w:pPr>
      <w:r>
        <w:rPr>
          <w:rtl/>
          <w:cs/>
          <w:lang w:val="ar_AE" w:bidi="ar_AE"/>
        </w:rPr>
      </w:r>
      <w:r>
        <w:rPr>
          <w:rtl/>
          <w:cs/>
          <w:lang w:val="ar_AE" w:bidi="ar_AE"/>
        </w:rPr>
        <w:t>ثم يتحدث يهوه عن أبرام. قد ترغبون في إعادة ترتيب ما يقوله يهوه للتوضيح. يقول يهوه: "أَمَّا أَنْتَ فَتَمْضِي إِلَى آبَائِكَ بِسَلاَمٍ وَتُدْفَنُ بِشَيْبَةٍ صَالِحَةٍ".</w:t>
      </w:r>
    </w:p>
    <w:p>
      <w:pPr>
        <w:bidi/>
      </w:pPr>
      <w:r>
        <w:rPr>
          <w:rtl/>
          <w:cs/>
          <w:lang w:val="ar_AE" w:bidi="ar_AE"/>
        </w:rPr>
      </w:r>
      <w:r>
        <w:rPr>
          <w:rtl/>
          <w:cs/>
          <w:lang w:val="ar_AE" w:bidi="ar_AE"/>
        </w:rPr>
        <w:t>ثم يخبر يهوه أبرام أنه لأن خطية الذين يعيشون الآن على الأرض لم تكتمل، فإن نسل أبرام سيعود إلى الأرض بعد أربعة أجيال.</w:t>
      </w:r>
    </w:p>
    <w:p>
      <w:pPr>
        <w:bidi/>
      </w:pPr>
      <w:r>
        <w:rPr>
          <w:rtl/>
          <w:cs/>
          <w:lang w:val="ar_AE" w:bidi="ar_AE"/>
        </w:rPr>
      </w:r>
      <w:r>
        <w:rPr>
          <w:rtl/>
          <w:cs/>
          <w:lang w:val="ar_AE" w:bidi="ar_AE"/>
        </w:rPr>
        <w:t>يحدث المشهد الخامس بعد غروب الشمس، وتأتي الظلمة العميقة، ويمتلئ أبرام بالرعب. ثم يظهر دُخَّان كالمنبعث من وعاء المحرقات، كما يظهر مصباح نار بين صفَّي الحيوانات.</w:t>
      </w:r>
    </w:p>
    <w:p>
      <w:pPr>
        <w:bidi/>
      </w:pPr>
      <w:r>
        <w:rPr>
          <w:rtl/>
          <w:cs/>
          <w:lang w:val="ar_AE" w:bidi="ar_AE"/>
        </w:rPr>
      </w:r>
      <w:r>
        <w:rPr>
          <w:rtl/>
          <w:cs/>
          <w:lang w:val="ar_AE" w:bidi="ar_AE"/>
        </w:rPr>
        <w:t>توقَّفوا هنا وفي المجموعة، انظروا إلى صورة موقد يدوي ومصباح نار. أوقفوا سماع التسجيل الصوتي هنا.</w:t>
      </w:r>
    </w:p>
    <w:p>
      <w:pPr>
        <w:bidi/>
      </w:pPr>
      <w:r>
        <w:rPr>
          <w:rtl/>
          <w:cs/>
          <w:lang w:val="ar_AE" w:bidi="ar_AE"/>
        </w:rPr>
      </w:r>
      <w:r>
        <w:rPr>
          <w:rtl/>
          <w:cs/>
          <w:lang w:val="ar_AE" w:bidi="ar_AE"/>
        </w:rPr>
        <w:t>يقطع يهوه عهدًا مع أبرام. يقول يهوه: "لِنَسْلِكَ أُعْطِي هذِهِ الأَرْضَ. مِنْ نَهْرِ مِصْرَ إِلَى النَّهْرِ الْكَبِيرِ، نَهْرِ الْفُرَاتِ. أعطيهم الأرض التي يعيش فيها الْقِينِيونَ وَالْقَنِزِّيونَ وَالْقَدْمُونِيونَ وَالْحِثِّيونَ وَالْفَرِزِّيونَ وَالرَّفَائِيونَ وَالأَمُورِيونَ وَالْكَنْعَانِيونَ وَالْجِرْجَاشِيونَ وَالْيَبُوسِيونَ".</w:t>
      </w:r>
    </w:p>
    <w:p>
      <w:pPr>
        <w:bidi/>
      </w:pPr>
      <w:r>
        <w:rPr>
          <w:rtl/>
          <w:cs/>
          <w:lang w:val="ar_AE" w:bidi="ar_AE"/>
        </w:rPr>
      </w:r>
      <w:r>
        <w:rPr>
          <w:rtl/>
          <w:cs/>
          <w:lang w:val="ar_AE" w:bidi="ar_AE"/>
        </w:rPr>
        <w:t>توقفوا هنا وانظروا مع المجموعة إلى خريطة للأرض الواقعة بين النهر في مصر ونهر الفرات العظيم. اعرضوا للفريق على الخريطة أين كانت أرض الْقِينِيِّينَ وَالْقَنِزِّيِّينَ وَالْقَدْمُونِيِّينَ، وَالْحِثِّيِّينَ وَالْفَرِزِّيِّينَ وَالرَّفَائِيِّينَ، وَالأَمُورِيِّينَ وَالْكَنْعَانِيِّينَ وَالْجِرْجَاشِيِّينَ وَالْيَبُوسِيِّينَ. أوقفوا سماع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15: 1–21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ألعازر الدمشقي (مذكور هنا)</w:t>
      </w:r>
    </w:p>
    <w:p>
      <w:pPr>
        <w:bidi/>
      </w:pPr>
      <w:r>
        <w:rPr>
          <w:rtl/>
          <w:cs/>
          <w:lang w:val="ar_AE" w:bidi="ar_AE"/>
        </w:rPr>
      </w:r>
      <w:r>
        <w:rPr>
          <w:rtl/>
          <w:cs/>
          <w:lang w:val="ar_AE" w:bidi="ar_AE"/>
        </w:rPr>
        <w:t>كمجموعة، عليكم تمثيل المقطع مرتَين، وذلك بلُغتكم الأم.</w:t>
      </w:r>
    </w:p>
    <w:p>
      <w:pPr>
        <w:bidi/>
      </w:pPr>
      <w:r>
        <w:rPr>
          <w:rtl/>
          <w:cs/>
          <w:lang w:val="ar_AE" w:bidi="ar_AE"/>
        </w:rPr>
      </w:r>
      <w:r>
        <w:rPr>
          <w:rtl/>
          <w:cs/>
          <w:lang w:val="ar_AE" w:bidi="ar_AE"/>
        </w:rPr>
        <w:t>أولًا، قوموا بتمثيل القصة دون توقف. انتبهوا جيدًا إلى الحِوار، والحبكة، وسير الأحداث، والتسلسل الزمني للقصة. تيقنوا من عدم إهمال تمثيل الأجزاء الصعبة أو المهمة من القصة. 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يتحدث يهوه إلى أبرام. فيقول: لاَ تَخَفْ يَا أَبْرَامُ. أَنَا تُرْسٌ لَك، وسأكافئك".</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 "في القصة السابقة، لم يمتلك أبرام أيًا من الممتلكات التي عرضها عليه ملِك سدوم. أنا سعيد بأبرام وأريده أن يُبقي على ولائه لي". واصلوا التمثيل.</w:t>
      </w:r>
    </w:p>
    <w:p>
      <w:pPr>
        <w:bidi/>
      </w:pPr>
      <w:r>
        <w:rPr>
          <w:rtl/>
          <w:cs/>
          <w:lang w:val="ar_AE" w:bidi="ar_AE"/>
        </w:rPr>
      </w:r>
      <w:r>
        <w:rPr>
          <w:rtl/>
          <w:cs/>
          <w:lang w:val="ar_AE" w:bidi="ar_AE"/>
        </w:rPr>
        <w:t>يجيب أبرام: "أَيُّهَا السَّيِّدُ الرَّبُّ، مَاذَا تُعْطِينِي وَأَنَا مَاضٍ عَقِيمًا؟ وَمَالِكُ بَيْتِي عبدي أَلِيعَازَرُ الدِّمَشْقِيُّ سيكون وريثي".</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"أنا مستاء للغاية فليس لي أبناء يرثون ثروتي"، "أنا محبط"، أو "لا أفهم ماذا ستكون بركات الله الصالحة لي إذا لم يكن لدي أبناء لأوَرِّثها لهم؟" واصلوا التمثيل.</w:t>
      </w:r>
    </w:p>
    <w:p>
      <w:pPr>
        <w:bidi/>
      </w:pPr>
      <w:r>
        <w:rPr>
          <w:rtl/>
          <w:cs/>
          <w:lang w:val="ar_AE" w:bidi="ar_AE"/>
        </w:rPr>
      </w:r>
      <w:r>
        <w:rPr>
          <w:rtl/>
          <w:cs/>
          <w:lang w:val="ar_AE" w:bidi="ar_AE"/>
        </w:rPr>
        <w:t xml:space="preserve">يجيب يهوه: "لاَ يَرِثُكَ هذَا، بَلِ الَّذِي يَخْرُجُ مِنْ أَحْشَائِكَ هُوَ يَرِثُكَ". </w:t>
      </w:r>
    </w:p>
    <w:p>
      <w:pPr>
        <w:bidi/>
      </w:pPr>
      <w:r>
        <w:rPr>
          <w:rtl/>
          <w:cs/>
          <w:lang w:val="ar_AE" w:bidi="ar_AE"/>
        </w:rPr>
      </w:r>
      <w:r>
        <w:rPr>
          <w:rtl/>
          <w:cs/>
          <w:lang w:val="ar_AE" w:bidi="ar_AE"/>
        </w:rPr>
        <w:t>ثم يُخرج يهوه أبرام خارجًا. يقول: "انْظُرْ إِلَى النجوم في السَّمَاءِ. هل اسْتَطَعْتَ أَنْ تَعُدَّهَا؟ هكَذَا يَكُونُ نَسْلُكَ".</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"أنا متيقِّن مما يقوله يهوه"، أو "لا أستطيع عد النجوم، لذلك أنا مُتعجِّب لأن نسلي سيكون بهذه الكثرة". واصلوا التمثيل.</w:t>
      </w:r>
    </w:p>
    <w:p>
      <w:pPr>
        <w:bidi/>
      </w:pPr>
      <w:r>
        <w:rPr>
          <w:rtl/>
          <w:cs/>
          <w:lang w:val="ar_AE" w:bidi="ar_AE"/>
        </w:rPr>
      </w:r>
      <w:r>
        <w:rPr>
          <w:rtl/>
          <w:cs/>
          <w:lang w:val="ar_AE" w:bidi="ar_AE"/>
        </w:rPr>
        <w:t>وثِقَ أبرام بوعد يهوه. سُرّ يهوه ورأى في استجابة أبرام المؤمنة دليلًا على الولاء الأصيل.</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"لا أعرف كيف سأنجب طفلًا، لكنني أثق أن الله سيفعل ما يقول"، أو "لدي ثقة كاملة أن الله سيُتمِّم قوله". اسأل الشخص الذي يؤدي دور يهوه: "بماذا تشعر؟" قد يجيب الشخص بعبارات مثل: "لأن أبرام يؤمن بي، فأنا أرى في ذلك عَلاقة جيدة بيننا"، أو "بكل ترحاب، أحسب أبرام بارًا". واصلوا التمثيل.</w:t>
      </w:r>
    </w:p>
    <w:p>
      <w:pPr>
        <w:bidi/>
      </w:pPr>
      <w:r>
        <w:rPr>
          <w:rtl/>
          <w:cs/>
          <w:lang w:val="ar_AE" w:bidi="ar_AE"/>
        </w:rPr>
      </w:r>
      <w:r>
        <w:rPr>
          <w:rtl/>
          <w:cs/>
          <w:lang w:val="ar_AE" w:bidi="ar_AE"/>
        </w:rPr>
        <w:t>يقول يهوه لأبرام: "أَنَا الرَّبُّ الَّذِي أَخْرَجَكَ مِنْ أُورِ الْكَلْدَانِيِّينَ لِيُعْطِيَكَ هذِهِ الأَرْضَ لِتَرِثَهَا".</w:t>
      </w:r>
    </w:p>
    <w:p>
      <w:pPr>
        <w:bidi/>
      </w:pPr>
      <w:r>
        <w:rPr>
          <w:rtl/>
          <w:cs/>
          <w:lang w:val="ar_AE" w:bidi="ar_AE"/>
        </w:rPr>
      </w:r>
      <w:r>
        <w:rPr>
          <w:rtl/>
          <w:cs/>
          <w:lang w:val="ar_AE" w:bidi="ar_AE"/>
        </w:rPr>
        <w:t xml:space="preserve">يقول أبرام: "بِمَاذَا أَعْلَمُ أَنِّي أَرِثُهَا؟" </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"مُتشكِّك"، أو "أعلم أن هذا وعدًا قويًا من الله، لكن من الشائع في ثقافتي أن أطلب آية"، أو "أؤمن بالله، لكنني أريد دليلًا". واصلوا التمثيل.</w:t>
      </w:r>
    </w:p>
    <w:p>
      <w:pPr>
        <w:bidi/>
      </w:pPr>
      <w:r>
        <w:rPr>
          <w:rtl/>
          <w:cs/>
          <w:lang w:val="ar_AE" w:bidi="ar_AE"/>
        </w:rPr>
      </w:r>
      <w:r>
        <w:rPr>
          <w:rtl/>
          <w:cs/>
          <w:lang w:val="ar_AE" w:bidi="ar_AE"/>
        </w:rPr>
        <w:t>يجيب يهوه: "خُذْ لِي عِجْلَةً، وَعَنْزَةً، وَكَبْشًا. ويجب أنْ يكون عُمر كل منها ثلاث سنوات. احضر أيضًا يَمَامَةً وَحَمَامَةً".</w:t>
      </w:r>
    </w:p>
    <w:p>
      <w:pPr>
        <w:bidi/>
      </w:pPr>
      <w:r>
        <w:rPr>
          <w:rtl/>
          <w:cs/>
          <w:lang w:val="ar_AE" w:bidi="ar_AE"/>
        </w:rPr>
      </w:r>
      <w:r>
        <w:rPr>
          <w:rtl/>
          <w:cs/>
          <w:lang w:val="ar_AE" w:bidi="ar_AE"/>
        </w:rPr>
        <w:t>يأخذ أبرام عِجلة وأنثى ماعز وكبشًا ويمامة وحمامة. ثم يقطع العِجلة وأنثى الماعز والكبش إلى نصفَين، ويضع كل نصف في صف مواجه للصف الآخر. ماعدَا الطيور لا يقطعها من المنتصف. تأتي الطيور الجارحة لتأكل الحيوانات، لكن أبرام يطردها بعيدًا.</w:t>
      </w:r>
    </w:p>
    <w:p>
      <w:pPr>
        <w:bidi/>
      </w:pPr>
      <w:r>
        <w:rPr>
          <w:rtl/>
          <w:cs/>
          <w:lang w:val="ar_AE" w:bidi="ar_AE"/>
        </w:rPr>
      </w:r>
      <w:r>
        <w:rPr>
          <w:rtl/>
          <w:cs/>
          <w:lang w:val="ar_AE" w:bidi="ar_AE"/>
        </w:rPr>
        <w:t>مع غروب الشمس، يسقط أبرام في سبات عميق. وتغلبه ظلمة عميقة ورعب.</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"أنا مرتعب"، "أعلم أن الله قادم، ولا أعرف ما سيحدث"، أو "أعلم أنني أعددت كل شيء لمراسم طقسية، لكنني لا أعرف ما سيحدث بعد ذلك". واصلوا التمثيل.</w:t>
      </w:r>
    </w:p>
    <w:p>
      <w:pPr>
        <w:bidi/>
      </w:pPr>
      <w:r>
        <w:rPr>
          <w:rtl/>
          <w:cs/>
          <w:lang w:val="ar_AE" w:bidi="ar_AE"/>
        </w:rPr>
      </w:r>
      <w:r>
        <w:rPr>
          <w:rtl/>
          <w:cs/>
          <w:lang w:val="ar_AE" w:bidi="ar_AE"/>
        </w:rPr>
        <w:t>يتحدث يهوه إلى أبرام ويقول: "سيعيش نسلك غريبًا في أرض ليست لهم أربعمائة سنة، وسيكونون عبيدًا ويُساء معاملتهم، لكنني سأعاقب البلد الذي يستعبدهم، فيتركوه بثروة عظيمة. لكنك، ستموت في سلام وتدفن في شيخوخة صالحة. وسيرجع نسلك إلى هنا بعد أربعة أجيال، لأن خطية الذين يسكنون هنا لم تصل إلى اكتمالها".</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"سعيد لأنني أسمع كيف سأموت في سلام في شيخوخة"، "مُتعجِّب لسماعي عن نسلي"، أو "أتذكّر أنني أيضًا غريب في أرض لا أمتلكها، لذلك أتطلع إلى الوقت الذي سيمتلك فيه نسلي هذه الأرض بيتًا لهم". واصلوا التمثيل.</w:t>
      </w:r>
    </w:p>
    <w:p>
      <w:pPr>
        <w:bidi/>
      </w:pPr>
      <w:r>
        <w:rPr>
          <w:rtl/>
          <w:cs/>
          <w:lang w:val="ar_AE" w:bidi="ar_AE"/>
        </w:rPr>
      </w:r>
      <w:r>
        <w:rPr>
          <w:rtl/>
          <w:cs/>
          <w:lang w:val="ar_AE" w:bidi="ar_AE"/>
        </w:rPr>
        <w:t>تغرب الشمس ويحل الظلام. ويجوز دُّخان موقد ومصباح نارٍ بين قطع الحيوانات. في ذلك اليوم يقطع يهوه عهدًا مع أبرام. يقول: "لِنَسْلِكَ أُعْطِي هذِهِ الأَرْضَ، مِنْ نَهْرِ مِصْرَ إِلَى النَّهْرِ الْكَبِيرِ، نَهْرِ الْفُرَاتِ. أعطيهم الأرض التي يعيش فيها الْقِينِيونَ وَالْقَنِزِّيونَ وَالْقَدْمُونِيونَ وَالْحِثِّيونَ وَالْفَرِزِّيونَ وَالرَّفَائِيونَ وَالأَمُورِيونَ وَالْكَنْعَانِيونَ وَالْجِرْجَاشِيونَ وَالْيَبُوسِيونَ".</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 "أريد أن يفهم أبرام أنني بكل تأكيد سأحفظ وعودي له"، أو "قطعت وعدًا رسميًا أنوي الاحتفاظ 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15: 1–21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بعد هذه الأمور، جاء الله إلى أبرام في </w:t>
      </w:r>
      <w:r>
        <w:rPr>
          <w:b/>
          <w:rtl/>
          <w:cs/>
          <w:lang w:val="ar_AE" w:bidi="ar_AE"/>
        </w:rPr>
        <w:t>رؤيا</w:t>
      </w:r>
      <w:r>
        <w:rPr>
          <w:rtl/>
          <w:cs/>
          <w:lang w:val="ar_AE" w:bidi="ar_AE"/>
        </w:rPr>
        <w:t>. تشير الرؤى إلى اختبارات فائقة للطبيعة، فهي تشير إلى الوقت الذي يعطي الله فيه للشخص إعلانًا إلهيًا عندما يكون مستيقظًا، أما عن الأحلام فهي ما يريه الله للناس عندما يكونوا نائمين. إذا كانت لُغتكم قاصرة على كلمة واحدة للتعبير عن لفظَي الرؤيا والحلم، فقد ترغب في تحديد ما إذا كان الشخص مستيقظًا أو نائمًا عندما تلقَّى الرسالة من الله.</w:t>
      </w:r>
    </w:p>
    <w:p>
      <w:pPr>
        <w:bidi/>
      </w:pPr>
      <w:r>
        <w:rPr>
          <w:rtl/>
          <w:cs/>
          <w:lang w:val="ar_AE" w:bidi="ar_AE"/>
        </w:rPr>
      </w:r>
      <w:r>
        <w:rPr>
          <w:rtl/>
          <w:cs/>
          <w:lang w:val="ar_AE" w:bidi="ar_AE"/>
        </w:rPr>
        <w:t xml:space="preserve">توقفوا هنا وناقشوا معًا في المجموعة كلمة "رؤيا". كفريق، ناقشوا أية كلمة أو عبارة وصفية ستكون الأفضل في التعبير عن "رؤيا". ابحثوا عن الكلمة </w:t>
      </w:r>
      <w:r>
        <w:rPr>
          <w:b/>
          <w:rtl/>
          <w:cs/>
          <w:lang w:val="ar_AE" w:bidi="ar_AE"/>
        </w:rPr>
        <w:t>رؤيا</w:t>
      </w:r>
      <w:r>
        <w:rPr>
          <w:rtl/>
          <w:cs/>
          <w:lang w:val="ar_AE" w:bidi="ar_AE"/>
        </w:rPr>
        <w:t xml:space="preserve"> في "قاموس الكلمات الرئيسية" واستخدموا الكلمة ذاتها في القصص التالية. أوقفوا سماع التسجيل الصوتي هنا.</w:t>
      </w:r>
    </w:p>
    <w:p>
      <w:pPr>
        <w:bidi/>
      </w:pPr>
      <w:r>
        <w:rPr>
          <w:rtl/>
          <w:cs/>
          <w:lang w:val="ar_AE" w:bidi="ar_AE"/>
        </w:rPr>
      </w:r>
      <w:r>
        <w:rPr>
          <w:rtl/>
          <w:cs/>
          <w:lang w:val="ar_AE" w:bidi="ar_AE"/>
        </w:rPr>
        <w:t>قال الله: "لاَ تَخَفْ. أَنَا تُرْسٌ لَكَ. أَجْرُكَ كَثِيرٌ جِدًا".</w:t>
      </w:r>
    </w:p>
    <w:p>
      <w:pPr>
        <w:bidi/>
      </w:pPr>
      <w:r>
        <w:rPr>
          <w:rtl/>
          <w:cs/>
          <w:lang w:val="ar_AE" w:bidi="ar_AE"/>
        </w:rPr>
      </w:r>
      <w:r>
        <w:rPr>
          <w:rtl/>
          <w:cs/>
          <w:lang w:val="ar_AE" w:bidi="ar_AE"/>
        </w:rPr>
        <w:t xml:space="preserve">أجاب أبرام قائلًا: "أَيُّهَا السَّيِّدُ الرَّبُّ، مَاذَا تُعْطِينِي وَأَنَا مَاضٍ عَقِيمًا؟" هنا، يستخدم أبرام اسمًا لله وهو </w:t>
      </w:r>
      <w:r>
        <w:rPr>
          <w:b/>
          <w:rtl/>
          <w:cs/>
          <w:lang w:val="ar_AE" w:bidi="ar_AE"/>
        </w:rPr>
        <w:t>أدوناي،</w:t>
      </w:r>
      <w:r>
        <w:rPr>
          <w:rtl/>
          <w:cs/>
          <w:lang w:val="ar_AE" w:bidi="ar_AE"/>
        </w:rPr>
        <w:t xml:space="preserve"> الذي يعني "سيدي". يستخدم أيضًا الاسم الشخصي لله: </w:t>
      </w:r>
      <w:r>
        <w:rPr>
          <w:b/>
          <w:rtl/>
          <w:cs/>
          <w:lang w:val="ar_AE" w:bidi="ar_AE"/>
        </w:rPr>
        <w:t>يهوه</w:t>
      </w:r>
      <w:r>
        <w:rPr>
          <w:rtl/>
          <w:cs/>
          <w:lang w:val="ar_AE" w:bidi="ar_AE"/>
        </w:rPr>
        <w:t xml:space="preserve">. هذا المزيج من أسماء الله نادر في سفر التكوين، لكنه شائع الاستخدام لاحقًا من قِبَل أنبياء نسل أبرام. ابحثوا عن الكلمة </w:t>
      </w:r>
      <w:r>
        <w:rPr>
          <w:b/>
          <w:rtl/>
          <w:cs/>
          <w:lang w:val="ar_AE" w:bidi="ar_AE"/>
        </w:rPr>
        <w:t>يهوه</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تابع أبرام قائلًا: "إِنَّكَ لَمْ تُعْطِنِي نَسْلًا، وَهُوَذَا ابْنُ بَيْتِي </w:t>
      </w:r>
      <w:r>
        <w:rPr>
          <w:b/>
          <w:rtl/>
          <w:cs/>
          <w:lang w:val="ar_AE" w:bidi="ar_AE"/>
        </w:rPr>
        <w:t>وَارِثٌ</w:t>
      </w:r>
      <w:r>
        <w:rPr>
          <w:rtl/>
          <w:cs/>
          <w:lang w:val="ar_AE" w:bidi="ar_AE"/>
        </w:rPr>
        <w:t xml:space="preserve"> لي". الوارث هو مَن يرِث الممتلكات أو الثروة بعد موت شخص.</w:t>
      </w:r>
    </w:p>
    <w:p>
      <w:pPr>
        <w:bidi/>
      </w:pPr>
      <w:r>
        <w:rPr>
          <w:rtl/>
          <w:cs/>
          <w:lang w:val="ar_AE" w:bidi="ar_AE"/>
        </w:rPr>
      </w:r>
      <w:r>
        <w:rPr>
          <w:rtl/>
          <w:cs/>
          <w:lang w:val="ar_AE" w:bidi="ar_AE"/>
        </w:rPr>
        <w:t>أجاب الله: "لاَ يَرِثُكَ هذَا. بَلِ الَّذِي يَخْرُجُ مِنْ أَحْشَائِكَ هُوَ يَرِثُكَ".</w:t>
      </w:r>
    </w:p>
    <w:p>
      <w:pPr>
        <w:bidi/>
      </w:pPr>
      <w:r>
        <w:rPr>
          <w:rtl/>
          <w:cs/>
          <w:lang w:val="ar_AE" w:bidi="ar_AE"/>
        </w:rPr>
      </w:r>
      <w:r>
        <w:rPr>
          <w:rtl/>
          <w:cs/>
          <w:lang w:val="ar_AE" w:bidi="ar_AE"/>
        </w:rPr>
        <w:t xml:space="preserve">ثم أخذ الله أبرام خارجًا. قال الله: "انْظُرْ إِلَى النجوم في السَّمَاءِ. هل اسْتَطَعْتَ أَنْ تَعُدَّهَا؟ هكذا يكون </w:t>
      </w:r>
      <w:r>
        <w:rPr>
          <w:b/>
          <w:rtl/>
          <w:cs/>
          <w:lang w:val="ar_AE" w:bidi="ar_AE"/>
        </w:rPr>
        <w:t>نسلك</w:t>
      </w:r>
      <w:r>
        <w:rPr>
          <w:rtl/>
          <w:cs/>
          <w:lang w:val="ar_AE" w:bidi="ar_AE"/>
        </w:rPr>
        <w:t xml:space="preserve"> مثل هذه النجوم". تُشير "نسلك" إلى أبناء أبرام وحفدَته، وكل الذين سيأتون من أبرام ويُعدُّونه سَلَفًا. ولاحقًا سيُعرَف نسل أبرام باسم الشعب اليهودي.</w:t>
      </w:r>
    </w:p>
    <w:p>
      <w:pPr>
        <w:bidi/>
      </w:pPr>
      <w:r>
        <w:rPr>
          <w:rtl/>
          <w:cs/>
          <w:lang w:val="ar_AE" w:bidi="ar_AE"/>
        </w:rPr>
      </w:r>
      <w:r>
        <w:rPr>
          <w:rtl/>
          <w:cs/>
          <w:lang w:val="ar_AE" w:bidi="ar_AE"/>
        </w:rPr>
        <w:t>ف</w:t>
      </w:r>
      <w:r>
        <w:rPr>
          <w:b/>
          <w:rtl/>
          <w:cs/>
          <w:lang w:val="ar_AE" w:bidi="ar_AE"/>
        </w:rPr>
        <w:t>آمن</w:t>
      </w:r>
      <w:r>
        <w:rPr>
          <w:rtl/>
          <w:cs/>
          <w:lang w:val="ar_AE" w:bidi="ar_AE"/>
        </w:rPr>
        <w:t xml:space="preserve"> أبرام بالله. هنا، الكلمة "يؤمن" تعني أن أبرام وثق بالله وتيقَّن من أن الله سيُتمِّم وعده. وهذه هي المرة الأولى التي تُستخدم فيها الكلمة "آمن" في هذه القصص.</w:t>
      </w:r>
    </w:p>
    <w:p>
      <w:pPr>
        <w:bidi/>
      </w:pPr>
      <w:r>
        <w:rPr>
          <w:rtl/>
          <w:cs/>
          <w:lang w:val="ar_AE" w:bidi="ar_AE"/>
        </w:rPr>
      </w:r>
      <w:r>
        <w:rPr>
          <w:rtl/>
          <w:cs/>
          <w:lang w:val="ar_AE" w:bidi="ar_AE"/>
        </w:rPr>
        <w:t xml:space="preserve">توقّفوا هنا وناقشوا معًا في المجموعة الكلمة "يؤمن". ما الكلمة أو العبارة الوصفية الأفضل لترجمة تعبير الإيمان؟ ابحثوا عن </w:t>
      </w:r>
      <w:r>
        <w:rPr>
          <w:b/>
          <w:rtl/>
          <w:cs/>
          <w:lang w:val="ar_AE" w:bidi="ar_AE"/>
        </w:rPr>
        <w:t>يؤمن</w:t>
      </w:r>
      <w:r>
        <w:rPr>
          <w:rtl/>
          <w:cs/>
          <w:lang w:val="ar_AE" w:bidi="ar_AE"/>
        </w:rPr>
        <w:t xml:space="preserve"> في "قاموس الكلمات الرئيسية"، واستخدموا الكلمة ذاتها في القصص التالية. أوقفوا سماع التسجيل الصوتي هنا.</w:t>
      </w:r>
    </w:p>
    <w:p>
      <w:pPr>
        <w:bidi/>
      </w:pPr>
      <w:r>
        <w:rPr>
          <w:rtl/>
          <w:cs/>
          <w:lang w:val="ar_AE" w:bidi="ar_AE"/>
        </w:rPr>
      </w:r>
      <w:r>
        <w:rPr>
          <w:rtl/>
          <w:cs/>
          <w:lang w:val="ar_AE" w:bidi="ar_AE"/>
        </w:rPr>
        <w:t xml:space="preserve">وعليه حسب الله أبرام </w:t>
      </w:r>
      <w:r>
        <w:rPr>
          <w:b/>
          <w:rtl/>
          <w:cs/>
          <w:lang w:val="ar_AE" w:bidi="ar_AE"/>
        </w:rPr>
        <w:t>بارًا</w:t>
      </w:r>
      <w:r>
        <w:rPr>
          <w:rtl/>
          <w:cs/>
          <w:lang w:val="ar_AE" w:bidi="ar_AE"/>
        </w:rPr>
        <w:t>.</w:t>
      </w:r>
    </w:p>
    <w:p>
      <w:pPr>
        <w:bidi/>
      </w:pPr>
      <w:r>
        <w:rPr>
          <w:rtl/>
          <w:cs/>
          <w:lang w:val="ar_AE" w:bidi="ar_AE"/>
        </w:rPr>
      </w:r>
      <w:r>
        <w:rPr>
          <w:rtl/>
          <w:cs/>
          <w:lang w:val="ar_AE" w:bidi="ar_AE"/>
        </w:rPr>
        <w:t xml:space="preserve">ترتكز فكرة العهد القديم عن البرّ على العَلاقة بين الله والناس، أو بين الناس وبعضهم بعضًا. يُشير البرّ إلى القداسة، أو الموقف السليم، أو انعدام ذَنْب. ابحثوا عن المُصطَلح في "قاموس الكلمات الرئيسية" واستخدموا الكلمة ذاتها للتعبير عن </w:t>
      </w:r>
      <w:r>
        <w:rPr>
          <w:b/>
          <w:rtl/>
          <w:cs/>
          <w:lang w:val="ar_AE" w:bidi="ar_AE"/>
        </w:rPr>
        <w:t>البرّ</w:t>
      </w:r>
      <w:r>
        <w:rPr>
          <w:rtl/>
          <w:cs/>
          <w:lang w:val="ar_AE" w:bidi="ar_AE"/>
        </w:rPr>
        <w:t xml:space="preserve"> في جميع القصص التالية. ينبغي أن تصف مفاهيم البرّ بالطريقة ذاتها في جميع ترجمتك. على سبيل المثال، يمكنك وصف البرّ بأنه عَلاقة صحيحة بالله. يمكنك أيضًا وصفه في المصطلحات القانونية بـ: غير مذنب/بريء. طُرُق أخرى يمكن بها وصف هذه المفاهيم هي:</w:t>
      </w:r>
    </w:p>
    <w:p>
      <w:pPr>
        <w:pStyle w:val="ListBullet"/>
        <w:bidi/>
        <w:spacing w:line="240" w:lineRule="auto"/>
        <w:ind w:left="720"/>
      </w:pPr>
      <w:r>
        <w:rPr>
          <w:rtl/>
          <w:cs/>
          <w:lang w:val="ar_AE" w:bidi="ar_AE"/>
        </w:rPr>
      </w:r>
      <w:r>
        <w:rPr>
          <w:rtl/>
          <w:cs/>
          <w:lang w:val="ar_AE" w:bidi="ar_AE"/>
        </w:rPr>
        <w:t>أن يكون الشخص بارًا في نظر الله؛</w:t>
      </w:r>
    </w:p>
    <w:p>
      <w:pPr>
        <w:pStyle w:val="ListBullet"/>
        <w:bidi/>
        <w:spacing w:line="240" w:lineRule="auto"/>
        <w:ind w:left="720"/>
      </w:pPr>
      <w:r>
        <w:rPr>
          <w:rtl/>
          <w:cs/>
          <w:lang w:val="ar_AE" w:bidi="ar_AE"/>
        </w:rPr>
      </w:r>
      <w:r>
        <w:rPr>
          <w:rtl/>
          <w:cs/>
          <w:lang w:val="ar_AE" w:bidi="ar_AE"/>
        </w:rPr>
        <w:t>أن يفي الشخص بالتزاماته من نحو الله؛</w:t>
      </w:r>
    </w:p>
    <w:p>
      <w:pPr>
        <w:pStyle w:val="ListBullet"/>
        <w:bidi/>
        <w:spacing w:line="240" w:lineRule="auto"/>
        <w:ind w:left="720"/>
      </w:pPr>
      <w:r>
        <w:rPr>
          <w:rtl/>
          <w:cs/>
          <w:lang w:val="ar_AE" w:bidi="ar_AE"/>
        </w:rPr>
      </w:r>
      <w:r>
        <w:rPr>
          <w:rtl/>
          <w:cs/>
          <w:lang w:val="ar_AE" w:bidi="ar_AE"/>
        </w:rPr>
        <w:t>وأن يكون الشخص مقبولًا لدى الله.</w:t>
      </w:r>
    </w:p>
    <w:p>
      <w:pPr>
        <w:bidi/>
      </w:pPr>
      <w:r>
        <w:rPr>
          <w:rtl/>
          <w:cs/>
          <w:lang w:val="ar_AE" w:bidi="ar_AE"/>
        </w:rPr>
      </w:r>
      <w:r>
        <w:rPr>
          <w:rtl/>
          <w:cs/>
          <w:lang w:val="ar_AE" w:bidi="ar_AE"/>
        </w:rPr>
        <w:t>تذكّر أنه في الكتاب المُقَدَّس، لا يمكن للناس أبدًا أن يصبحوا أبرارًا من تلقاء أنفسهم، أو بعمَل ما يكفي من الصلاح من وجهة نظرهم. لا ينبغي أن يستند تعبير أو مُصطلح "البر" إلى عمَل الأعمال الصالحة.</w:t>
      </w:r>
    </w:p>
    <w:p>
      <w:pPr>
        <w:bidi/>
      </w:pPr>
      <w:r>
        <w:rPr>
          <w:rtl/>
          <w:cs/>
          <w:lang w:val="ar_AE" w:bidi="ar_AE"/>
        </w:rPr>
      </w:r>
      <w:r>
        <w:rPr>
          <w:rtl/>
          <w:cs/>
          <w:lang w:val="ar_AE" w:bidi="ar_AE"/>
        </w:rPr>
        <w:t xml:space="preserve">نظرًا لأن هذا مصطلح مُفتاحي مُهم، اقضوا بعض الوقت في مناقشته. ربما تجدوا تشبيهًا مناسبًا آخر في ثقافتكم. على سبيل المثال، يمكنكم استخدام تشبيه لشيء انكسر وبذلك هو غير قابل للاستخدام. بمجرد أن يَنكسر الشيء، لا توجد طريقة لإصلاحه حتى يتم استعادته بالكامل إلى حالته الصالحة للاستخدام. ربما يكون هذا وعاءً فُخَّاريًا، يقطينة، قَوس وسهم، أو شيئًا من هذا القبيل، وربما يكون سهمًا منحنيًا، الذي لم يعد بإمكانه إصابة الهدف. </w:t>
      </w:r>
    </w:p>
    <w:p>
      <w:pPr>
        <w:bidi/>
      </w:pPr>
      <w:r>
        <w:rPr>
          <w:rtl/>
          <w:cs/>
          <w:lang w:val="ar_AE" w:bidi="ar_AE"/>
        </w:rPr>
      </w:r>
      <w:r>
        <w:rPr>
          <w:rtl/>
          <w:cs/>
          <w:lang w:val="ar_AE" w:bidi="ar_AE"/>
        </w:rPr>
        <w:t xml:space="preserve">فالبرّ هو مفهوم أن الله يسترد تلك الأشياء التي لا يستطيع الناس استردادها. لا يقوم اللهُ فقط بإصلاح القطعة، بل يجعلها مفيدة من جديد لإتمام الغرض منها، كما لو أنها لم تَنكسر أبدًا. </w:t>
      </w:r>
    </w:p>
    <w:p>
      <w:pPr>
        <w:bidi/>
      </w:pPr>
      <w:r>
        <w:rPr>
          <w:rtl/>
          <w:cs/>
          <w:lang w:val="ar_AE" w:bidi="ar_AE"/>
        </w:rPr>
      </w:r>
      <w:r>
        <w:rPr>
          <w:rtl/>
          <w:cs/>
          <w:lang w:val="ar_AE" w:bidi="ar_AE"/>
        </w:rPr>
        <w:t xml:space="preserve">توقّفوا هنا واعملوا النشاط التالي: اطلبوا من المجموعة أن "تُمثِّل" لكم البرّ في أزواج دون استخدام أي كلمات. ويمكن للمجموعة مناقشة ما يرونه وتحديد ما إذا كانت الأفعال تُظهر المفهوم بدقة. إذا كان الأمر كذلك، يمكنك استخدام تلك الأفعال لمساعدتك في العثور على طريقة مناسبة لوصف "البرّ". ابحثوا عن الكلمة </w:t>
      </w:r>
      <w:r>
        <w:rPr>
          <w:b/>
          <w:rtl/>
          <w:cs/>
          <w:lang w:val="ar_AE" w:bidi="ar_AE"/>
        </w:rPr>
        <w:t>البرّ</w:t>
      </w:r>
      <w:r>
        <w:rPr>
          <w:rtl/>
          <w:cs/>
          <w:lang w:val="ar_AE" w:bidi="ar_AE"/>
        </w:rPr>
        <w:t xml:space="preserve"> في "قاموس الكلمات الرئيسية".</w:t>
      </w:r>
    </w:p>
    <w:p>
      <w:pPr>
        <w:bidi/>
      </w:pPr>
      <w:r>
        <w:rPr>
          <w:rtl/>
          <w:cs/>
          <w:lang w:val="ar_AE" w:bidi="ar_AE"/>
        </w:rPr>
      </w:r>
      <w:r>
        <w:rPr>
          <w:rtl/>
          <w:cs/>
          <w:lang w:val="ar_AE" w:bidi="ar_AE"/>
        </w:rPr>
        <w:t>سأل أبرام قائلًا: "بِمَاذَا أَعْلَمُ أَنِّي أَرِثُهَا؟"</w:t>
      </w:r>
    </w:p>
    <w:p>
      <w:pPr>
        <w:bidi/>
      </w:pPr>
      <w:r>
        <w:rPr>
          <w:rtl/>
          <w:cs/>
          <w:lang w:val="ar_AE" w:bidi="ar_AE"/>
        </w:rPr>
      </w:r>
      <w:r>
        <w:rPr>
          <w:rtl/>
          <w:cs/>
          <w:lang w:val="ar_AE" w:bidi="ar_AE"/>
        </w:rPr>
        <w:t xml:space="preserve">فَقَالَ الله لأبرام: "خُذْ لِي </w:t>
      </w:r>
      <w:r>
        <w:rPr>
          <w:b/>
          <w:rtl/>
          <w:cs/>
          <w:lang w:val="ar_AE" w:bidi="ar_AE"/>
        </w:rPr>
        <w:t>عِجلة</w:t>
      </w:r>
      <w:r>
        <w:rPr>
          <w:rtl/>
          <w:cs/>
          <w:lang w:val="ar_AE" w:bidi="ar_AE"/>
        </w:rPr>
        <w:t xml:space="preserve"> ثلاثية، وعَنْزَةً ثُلاَثِيَّةً و</w:t>
      </w:r>
      <w:r>
        <w:rPr>
          <w:b/>
          <w:rtl/>
          <w:cs/>
          <w:lang w:val="ar_AE" w:bidi="ar_AE"/>
        </w:rPr>
        <w:t>كبشًا</w:t>
      </w:r>
      <w:r>
        <w:rPr>
          <w:rtl/>
          <w:cs/>
          <w:lang w:val="ar_AE" w:bidi="ar_AE"/>
        </w:rPr>
        <w:t xml:space="preserve"> ثلاثيًا. وَ</w:t>
      </w:r>
      <w:r>
        <w:rPr>
          <w:b/>
          <w:rtl/>
          <w:cs/>
          <w:lang w:val="ar_AE" w:bidi="ar_AE"/>
        </w:rPr>
        <w:t>يَمَامَةً</w:t>
      </w:r>
      <w:r>
        <w:rPr>
          <w:rtl/>
          <w:cs/>
          <w:lang w:val="ar_AE" w:bidi="ar_AE"/>
        </w:rPr>
        <w:t xml:space="preserve"> و</w:t>
      </w:r>
      <w:r>
        <w:rPr>
          <w:b/>
          <w:rtl/>
          <w:cs/>
          <w:lang w:val="ar_AE" w:bidi="ar_AE"/>
        </w:rPr>
        <w:t>حمامة</w:t>
      </w:r>
      <w:r>
        <w:rPr>
          <w:rtl/>
          <w:cs/>
          <w:lang w:val="ar_AE" w:bidi="ar_AE"/>
        </w:rPr>
        <w:t>". العِجلة هي أنثى البقر الصغيرة التي لم تَلد. الكبش هو خروف ذَكَر يمكن أن يُنجب أولادًا. اليمامة والحمامة نوعان من الطيور.</w:t>
      </w:r>
    </w:p>
    <w:p>
      <w:pPr>
        <w:bidi/>
      </w:pPr>
      <w:r>
        <w:rPr>
          <w:rtl/>
          <w:cs/>
          <w:lang w:val="ar_AE" w:bidi="ar_AE"/>
        </w:rPr>
      </w:r>
      <w:r>
        <w:rPr>
          <w:rtl/>
          <w:cs/>
          <w:lang w:val="ar_AE" w:bidi="ar_AE"/>
        </w:rPr>
        <w:t>توقفوا هنا وانظروا معًا في المجموعة صُوَرًا للعِجلة وأنثى الماعز والكبش واليمامة والحمامة.</w:t>
      </w:r>
    </w:p>
    <w:p>
      <w:pPr>
        <w:bidi/>
      </w:pPr>
      <w:r>
        <w:rPr>
          <w:rtl/>
          <w:cs/>
          <w:lang w:val="ar_AE" w:bidi="ar_AE"/>
        </w:rPr>
      </w:r>
      <w:r>
        <w:rPr>
          <w:rtl/>
          <w:cs/>
          <w:lang w:val="ar_AE" w:bidi="ar_AE"/>
        </w:rPr>
        <w:t>توقّفوا وناقشوا في المجموعة: هل لديكم كلمات محددة في لُغتكم للإشارة إلى هذه الحيوانات؟ أوقفوا سماع التسجيل الصوتي هنا.</w:t>
      </w:r>
    </w:p>
    <w:p>
      <w:pPr>
        <w:bidi/>
      </w:pPr>
      <w:r>
        <w:rPr>
          <w:rtl/>
          <w:cs/>
          <w:lang w:val="ar_AE" w:bidi="ar_AE"/>
        </w:rPr>
      </w:r>
      <w:r>
        <w:rPr>
          <w:rtl/>
          <w:cs/>
          <w:lang w:val="ar_AE" w:bidi="ar_AE"/>
        </w:rPr>
        <w:t xml:space="preserve">يُحضر أبرام الحيوانات إلى الله. يقطع أبرام العِجلة والماعز والكبش إلى نصفَيْن. لا يقطع اليمامة والحمامة إلى نصفَين. يرتِّب أبرام أنصاف الحيوانات في صفَّين، يواجه أحدهما الآخر. </w:t>
      </w:r>
      <w:r>
        <w:rPr>
          <w:b/>
          <w:rtl/>
          <w:cs/>
          <w:lang w:val="ar_AE" w:bidi="ar_AE"/>
        </w:rPr>
        <w:t>الطيور الجارحة</w:t>
      </w:r>
      <w:r>
        <w:rPr>
          <w:rtl/>
          <w:cs/>
          <w:lang w:val="ar_AE" w:bidi="ar_AE"/>
        </w:rPr>
        <w:t xml:space="preserve"> جاءت لتأكل الحيوانات الميتة، لكن أبرام زجرها بعيدًا. تشير الطيور الجارحة إلى الطيور التي تأكل الحيوانات الميتة.</w:t>
      </w:r>
    </w:p>
    <w:p>
      <w:pPr>
        <w:bidi/>
      </w:pPr>
      <w:r>
        <w:rPr>
          <w:rtl/>
          <w:cs/>
          <w:lang w:val="ar_AE" w:bidi="ar_AE"/>
        </w:rPr>
      </w:r>
      <w:r>
        <w:rPr>
          <w:rtl/>
          <w:cs/>
          <w:lang w:val="ar_AE" w:bidi="ar_AE"/>
        </w:rPr>
        <w:t>توقّفوا هنا واعرضوا للمجموعة صُوَر الطيور الجارحة. ناقشوا في المجموعة: هل لديكم كلمات في لُغتكم للإشارة إلى طيور مُشابهة؟ أوقفوا سماع التسجيل الصوتي هنا.</w:t>
      </w:r>
    </w:p>
    <w:p>
      <w:pPr>
        <w:bidi/>
      </w:pPr>
      <w:r>
        <w:rPr>
          <w:rtl/>
          <w:cs/>
          <w:lang w:val="ar_AE" w:bidi="ar_AE"/>
        </w:rPr>
      </w:r>
      <w:r>
        <w:rPr>
          <w:rtl/>
          <w:cs/>
          <w:lang w:val="ar_AE" w:bidi="ar_AE"/>
        </w:rPr>
        <w:t xml:space="preserve">لَمَّا صَارَتِ الشَّمْسُ إِلَى الْمَغِيبِ، وَقَعَ عَلَى أَبْرَامَ </w:t>
      </w:r>
      <w:r>
        <w:rPr>
          <w:b/>
          <w:rtl/>
          <w:cs/>
          <w:lang w:val="ar_AE" w:bidi="ar_AE"/>
        </w:rPr>
        <w:t>سُبات عميق</w:t>
      </w:r>
      <w:r>
        <w:rPr>
          <w:rtl/>
          <w:cs/>
          <w:lang w:val="ar_AE" w:bidi="ar_AE"/>
        </w:rPr>
        <w:t>. هنا، يُشير تعبير سُبات عميق إلى شيء مثل الغيبوبة.</w:t>
      </w:r>
    </w:p>
    <w:p>
      <w:pPr>
        <w:bidi/>
      </w:pPr>
      <w:r>
        <w:rPr>
          <w:rtl/>
          <w:cs/>
          <w:lang w:val="ar_AE" w:bidi="ar_AE"/>
        </w:rPr>
      </w:r>
      <w:r>
        <w:rPr>
          <w:rtl/>
          <w:cs/>
          <w:lang w:val="ar_AE" w:bidi="ar_AE"/>
        </w:rPr>
        <w:t xml:space="preserve">حلَّت ظُلمة كثيفة وخوف على أبرام. قال الله لأبرام: اعْلَمْ يَقِينًا أَنَّ نَسْلَكَ سَيَكُونُ غَرِيبًا فِي أَرْضٍ لَيْسَتْ لَهُمْ، وَيُسْتَعْبَدُونَ لَهُمْ. فَيُذِلُّونَهُمْ أَرْبَعَ مِئَةِ سَنَةٍ. ثُمَّ الأُمَّةُ الَّتِي يُسْتَعْبَدُونَ لَهَا أَنَا أَدِينُهَا، وَبَعْدَ ذلِكَ يَخْرُجُونَ بِأَمْلاَكٍ جَزِيلَةٍ. وَأَمَّا أَنْتَ فَتَمْضِي إِلَى آبَائِكَ </w:t>
      </w:r>
      <w:r>
        <w:rPr>
          <w:b/>
          <w:rtl/>
          <w:cs/>
          <w:lang w:val="ar_AE" w:bidi="ar_AE"/>
        </w:rPr>
        <w:t>بِسَلام</w:t>
      </w:r>
      <w:r>
        <w:rPr>
          <w:rtl/>
          <w:cs/>
          <w:lang w:val="ar_AE" w:bidi="ar_AE"/>
        </w:rPr>
        <w:t>، وَتُدْفَنُ بِشَيْبَةٍ صَالِحَةٍ". هذه هي المرة الأولى التي تُستخدم فيها الكلمة "شالوم" التي تعني "السلام"، في هذه القصص. تعني الكلمة التي تُشير إلى السلام، كلًا من غياب الصراع وملء أو اكتمال الحياة.</w:t>
      </w:r>
    </w:p>
    <w:p>
      <w:pPr>
        <w:bidi/>
      </w:pPr>
      <w:r>
        <w:rPr>
          <w:rtl/>
          <w:cs/>
          <w:lang w:val="ar_AE" w:bidi="ar_AE"/>
        </w:rPr>
      </w:r>
      <w:r>
        <w:rPr>
          <w:rtl/>
          <w:cs/>
          <w:lang w:val="ar_AE" w:bidi="ar_AE"/>
        </w:rPr>
        <w:t xml:space="preserve">توقَّفوا هنا وانظروا مُصطَلح </w:t>
      </w:r>
      <w:r>
        <w:rPr>
          <w:b/>
          <w:rtl/>
          <w:cs/>
          <w:lang w:val="ar_AE" w:bidi="ar_AE"/>
        </w:rPr>
        <w:t>السلام</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 xml:space="preserve">قال الله: "وفي </w:t>
      </w:r>
      <w:r>
        <w:rPr>
          <w:b/>
          <w:rtl/>
          <w:cs/>
          <w:lang w:val="ar_AE" w:bidi="ar_AE"/>
        </w:rPr>
        <w:t>الجيل</w:t>
      </w:r>
      <w:r>
        <w:rPr>
          <w:rtl/>
          <w:cs/>
          <w:lang w:val="ar_AE" w:bidi="ar_AE"/>
        </w:rPr>
        <w:t xml:space="preserve"> الرَّابعِ يَرْجِعُونَ إِلَى ههُنَا، لأنَّ </w:t>
      </w:r>
      <w:r>
        <w:rPr>
          <w:b/>
          <w:rtl/>
          <w:cs/>
          <w:lang w:val="ar_AE" w:bidi="ar_AE"/>
        </w:rPr>
        <w:t>ذَنب</w:t>
      </w:r>
      <w:r>
        <w:rPr>
          <w:rtl/>
          <w:cs/>
          <w:lang w:val="ar_AE" w:bidi="ar_AE"/>
        </w:rPr>
        <w:t xml:space="preserve"> الأَمُورِيِّينَ لَيْسَ إِلَى الآنَ كَامِلًا". لا تشير الكلمة "جيل" إلى عدد معين من السنوات بل إلى عُمر طويل. هنا، ربما تُشير "الجيل الرابع" إلى حِقْبَة زمنية تبلغ حوالي أربعمائة عام.</w:t>
      </w:r>
    </w:p>
    <w:p>
      <w:pPr>
        <w:bidi/>
      </w:pPr>
      <w:r>
        <w:rPr>
          <w:rtl/>
          <w:cs/>
          <w:lang w:val="ar_AE" w:bidi="ar_AE"/>
        </w:rPr>
      </w:r>
      <w:r>
        <w:rPr>
          <w:rtl/>
          <w:cs/>
          <w:lang w:val="ar_AE" w:bidi="ar_AE"/>
        </w:rPr>
        <w:t xml:space="preserve">تُعرف الخطية (الذَنْب) بأنه فِعْل يتمثل في مخالفة أوامر الله. تأكدوا أن الكلمة التي تستخدمونها هنا لا تُشير إلى أن أحدهم فشلَ في أداء إحدى الواجبات الدينية، مثل الصلاة الطقسية أو الالتزام بقواعد دينية محددة. هنا، الكلمة "ذنْب" عامة لا تشير إلى ذَنْب مُعيَّن. انظروا الكلمة </w:t>
      </w:r>
      <w:r>
        <w:rPr>
          <w:b/>
          <w:rtl/>
          <w:cs/>
          <w:lang w:val="ar_AE" w:bidi="ar_AE"/>
        </w:rPr>
        <w:t>ذَنْب</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ثُمَّ غَابَتِ الشَّمْسُ فَصَارَتِ الْعَتَمَةُ، وَإِذَا </w:t>
      </w:r>
      <w:r>
        <w:rPr>
          <w:b/>
          <w:rtl/>
          <w:cs/>
          <w:lang w:val="ar_AE" w:bidi="ar_AE"/>
        </w:rPr>
        <w:t>تَنُّورُ دُخَانٍ</w:t>
      </w:r>
      <w:r>
        <w:rPr>
          <w:rtl/>
          <w:cs/>
          <w:lang w:val="ar_AE" w:bidi="ar_AE"/>
        </w:rPr>
        <w:t xml:space="preserve"> ومِصْبَاح </w:t>
      </w:r>
      <w:r>
        <w:rPr>
          <w:b/>
          <w:rtl/>
          <w:cs/>
          <w:lang w:val="ar_AE" w:bidi="ar_AE"/>
        </w:rPr>
        <w:t>نَارٍ</w:t>
      </w:r>
      <w:r>
        <w:rPr>
          <w:rtl/>
          <w:cs/>
          <w:lang w:val="ar_AE" w:bidi="ar_AE"/>
        </w:rPr>
        <w:t xml:space="preserve"> يَجُوزُ بَيْنَ تِلْكَ الْقِطَعِ. كان التنُّور وعاءً فُخَّاريًا صغيرًا به فحم ساخن يُستخدم لخَبْز الخُبز، وكانت المشاعل اليدوية عِصِيًا مشتعلة تُستخدم للإضاءة.</w:t>
      </w:r>
    </w:p>
    <w:p>
      <w:pPr>
        <w:bidi/>
      </w:pPr>
      <w:r>
        <w:rPr>
          <w:rtl/>
          <w:cs/>
          <w:lang w:val="ar_AE" w:bidi="ar_AE"/>
        </w:rPr>
      </w:r>
      <w:r>
        <w:rPr>
          <w:rtl/>
          <w:cs/>
          <w:lang w:val="ar_AE" w:bidi="ar_AE"/>
        </w:rPr>
        <w:t>توقفوا هنا وناقشوا في المجموعة ما إذا كان لديكم أجسام مشابهة في لُغتكم. أوقفوا سماع التسجيل الصوتي هنا.</w:t>
      </w:r>
    </w:p>
    <w:p>
      <w:pPr>
        <w:bidi/>
      </w:pPr>
      <w:r>
        <w:rPr>
          <w:rtl/>
          <w:cs/>
          <w:lang w:val="ar_AE" w:bidi="ar_AE"/>
        </w:rPr>
      </w:r>
      <w:r>
        <w:rPr>
          <w:rtl/>
          <w:cs/>
          <w:lang w:val="ar_AE" w:bidi="ar_AE"/>
        </w:rPr>
        <w:t xml:space="preserve">فِي ذلِكَ الْيَوْمِ قَطَعَ الله </w:t>
      </w:r>
      <w:r>
        <w:rPr>
          <w:b/>
          <w:rtl/>
          <w:cs/>
          <w:lang w:val="ar_AE" w:bidi="ar_AE"/>
        </w:rPr>
        <w:t>ميثاقًا (عهدًا)</w:t>
      </w:r>
      <w:r>
        <w:rPr>
          <w:rtl/>
          <w:cs/>
          <w:lang w:val="ar_AE" w:bidi="ar_AE"/>
        </w:rPr>
        <w:t xml:space="preserve"> مع أبرام. العهد هو اتفاق يُعقد بين شخصَين أو مجموعتَين، يرسي السلام أو الصداقة، ويوافق كلا الشخصَين على أن يكون أمينًا لهذا الاتفاق وأن يظلا في عَلاقة جيدة ببعضهما بعضًا. يُقسِم كلا الطرفَين على أن يكون أمينًا للعهد في احتفال أو بذبيحة طقسية. </w:t>
      </w:r>
    </w:p>
    <w:p>
      <w:pPr>
        <w:bidi/>
      </w:pPr>
      <w:r>
        <w:rPr>
          <w:rtl/>
          <w:cs/>
          <w:lang w:val="ar_AE" w:bidi="ar_AE"/>
        </w:rPr>
      </w:r>
      <w:r>
        <w:rPr>
          <w:rtl/>
          <w:cs/>
          <w:lang w:val="ar_AE" w:bidi="ar_AE"/>
        </w:rPr>
        <w:t>تُعد العهود اتفاقًا أعمق من العقود القانونية لأن العهود تتطلب الولاء والمحبة المُضحية من الطرفَين. ربما هذا هو السبب في أن العهود غالبًا ما تستخدم مصطلحات قَرابة الرحِم مثل "الأب" و"الابن". تنطوي أنواع معينة من العهود على تناول وجبة عائلية معًا لختْم الوعود التي عُقدتْ بين الناس. في الشرق الأدنى القديم، كان شعب إسرائيل اليهودي وحده هو الذي دخل في عهد مع الله. ويقطع الله عهدًا مع شعبه ليعدهم بالمحبة والأمانة من جانبه وبذلك يُظهرون هُم أيضًا المحبة والأمانة من نحو الله. أظهرت عهود الله مع شعبه أنهم مختلفون عن الآخرين بسبب علاقتهم بالله.</w:t>
      </w:r>
    </w:p>
    <w:p>
      <w:pPr>
        <w:bidi/>
      </w:pPr>
      <w:r>
        <w:rPr>
          <w:rtl/>
          <w:cs/>
          <w:lang w:val="ar_AE" w:bidi="ar_AE"/>
        </w:rPr>
      </w:r>
      <w:r>
        <w:rPr>
          <w:rtl/>
          <w:cs/>
          <w:lang w:val="ar_AE" w:bidi="ar_AE"/>
        </w:rPr>
        <w:t xml:space="preserve">قفوا هنا وانظروا الكلمة </w:t>
      </w:r>
      <w:r>
        <w:rPr>
          <w:b/>
          <w:rtl/>
          <w:cs/>
          <w:lang w:val="ar_AE" w:bidi="ar_AE"/>
        </w:rPr>
        <w:t>عهد</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16: 1–16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تكوين 16: 1–16 في أكثر الترجمات المفهومة لكم.</w:t>
      </w:r>
    </w:p>
    <w:p>
      <w:pPr>
        <w:bidi/>
      </w:pPr>
      <w:r>
        <w:rPr>
          <w:rtl/>
          <w:cs/>
          <w:lang w:val="ar_AE" w:bidi="ar_AE"/>
        </w:rPr>
      </w:r>
      <w:r>
        <w:rPr>
          <w:rtl/>
          <w:cs/>
          <w:lang w:val="ar_AE" w:bidi="ar_AE"/>
        </w:rPr>
        <w:t>تحدث هذه القصة بعد أن قطع الله عهده مع أبرام، وتصف هذه القصة ميلاد ابن أبرام الأكبر، إسماعيل، عندما حاولت ساراي إنجاب أبناء عن طريق جاريتها هاجر.</w:t>
      </w:r>
    </w:p>
    <w:p>
      <w:pPr>
        <w:bidi/>
      </w:pPr>
      <w:r>
        <w:rPr>
          <w:rtl/>
          <w:cs/>
          <w:lang w:val="ar_AE" w:bidi="ar_AE"/>
        </w:rPr>
      </w:r>
      <w:r>
        <w:rPr>
          <w:rtl/>
          <w:cs/>
          <w:lang w:val="ar_AE" w:bidi="ar_AE"/>
        </w:rPr>
        <w:t>وما حدَث أنَّ ساراي، زوجة أبرام، لم تُنجب أطفالًا لأبرام. في ثقافة ساراي، على الأرجح، كان يُعدُّ خِزيًا ألا تُنجب زوجةً أبناء.</w:t>
      </w:r>
    </w:p>
    <w:p>
      <w:pPr>
        <w:bidi/>
      </w:pPr>
      <w:r>
        <w:rPr>
          <w:rtl/>
          <w:cs/>
          <w:lang w:val="ar_AE" w:bidi="ar_AE"/>
        </w:rPr>
      </w:r>
      <w:r>
        <w:rPr>
          <w:rtl/>
          <w:cs/>
          <w:lang w:val="ar_AE" w:bidi="ar_AE"/>
        </w:rPr>
        <w:t>توقفوا هنا وناقشوا في المجموعة: ماذا تعتقد ثقافتكم عن النساء اللاتي لا يُنجبنَ أطفالًا؟ أوقفوا سماع التسجيل الصوتي هنا.</w:t>
      </w:r>
    </w:p>
    <w:p>
      <w:pPr>
        <w:bidi/>
      </w:pPr>
      <w:r>
        <w:rPr>
          <w:rtl/>
          <w:cs/>
          <w:lang w:val="ar_AE" w:bidi="ar_AE"/>
        </w:rPr>
      </w:r>
      <w:r>
        <w:rPr>
          <w:rtl/>
          <w:cs/>
          <w:lang w:val="ar_AE" w:bidi="ar_AE"/>
        </w:rPr>
        <w:t>لكن كان لساراي جارية مصرية تُدعى هاجر، وكانت ملكًا لساراي. ربما كانت هاجر جزءًا من مَهْر زواج ساراي، أو ربما كانت قد أُعطيَت لساراي في مصر. كانت هاجر عَبدة شخصية لساراي.</w:t>
      </w:r>
    </w:p>
    <w:p>
      <w:pPr>
        <w:bidi/>
      </w:pPr>
      <w:r>
        <w:rPr>
          <w:rtl/>
          <w:cs/>
          <w:lang w:val="ar_AE" w:bidi="ar_AE"/>
        </w:rPr>
      </w:r>
      <w:r>
        <w:rPr>
          <w:rtl/>
          <w:cs/>
          <w:lang w:val="ar_AE" w:bidi="ar_AE"/>
        </w:rPr>
        <w:t>تقول ساراي لأبرام: "هُوَذَا الرَّبُّ قَدْ أَمْسَكَنِي عَنِ الْوِلاَدَةِ. ادْخُلْ عَلَى جَارِيَتِي، لَعَلِّي أُرْزَقُ مِنْهَا بَنِينَ". "ادْخُلْ عَلَى جَارِيَتِي" عبارة تعني ممارسة الجنس معها. في ثقافة ساراي، كانت عادةٌ شائعة أن تعطي زوجة بلا أولاد زوجها لعبدتها بحيث تكون زوجة ثانية لتنجب الأولى أبناء من تلك العَبدة. وأيُّ أبناء تلدهم العَبدة يُعدُّون أبناء الزوجة الأولى (الحُرَّة). أي ابن تلده العبدة سيرث كل شيء بعد موت الزوج، لكن إذا كان للزوجة الأولى ابن بعد ذلك في وقت ما، فإن ابن الزوجة الأولى سيصبح الابن الوارِث.</w:t>
      </w:r>
    </w:p>
    <w:p>
      <w:pPr>
        <w:bidi/>
      </w:pPr>
      <w:r>
        <w:rPr>
          <w:rtl/>
          <w:cs/>
          <w:lang w:val="ar_AE" w:bidi="ar_AE"/>
        </w:rPr>
      </w:r>
      <w:r>
        <w:rPr>
          <w:rtl/>
          <w:cs/>
          <w:lang w:val="ar_AE" w:bidi="ar_AE"/>
        </w:rPr>
        <w:t>توقفوا هنا وناقشوا في المجموعة: ماذا تعتقد ثقافتكم عن إنجاب طفل من عبدة زوجتكم؟ وكيف يشعر الله بشأن هذا في اعتقادكم؟ أوقفوا سماع التسجيل الصوتي هنا.</w:t>
      </w:r>
    </w:p>
    <w:p>
      <w:pPr>
        <w:bidi/>
      </w:pPr>
      <w:r>
        <w:rPr>
          <w:rtl/>
          <w:cs/>
          <w:lang w:val="ar_AE" w:bidi="ar_AE"/>
        </w:rPr>
      </w:r>
      <w:r>
        <w:rPr>
          <w:rtl/>
          <w:cs/>
          <w:lang w:val="ar_AE" w:bidi="ar_AE"/>
        </w:rPr>
        <w:t>يوافِق أبرام على ما تقوله ساراي. فبعد أن عاشوا في أرض كنعان مدة عشر سنوات، تأخذ ساراي جاريتها المصرية، هاجر وتعطِها لأبرام زوجة ثانية. اللغة المُستخدمة هنا هي إلى حدٍّ بعيد اللغة ذاتها المُستخدمة في تكوين 3، عندما أخذت حواء الثمرة التي أوصى الله ألا تأكلها وأعطت زوجها آدم.</w:t>
      </w:r>
    </w:p>
    <w:p>
      <w:pPr>
        <w:bidi/>
      </w:pPr>
      <w:r>
        <w:rPr>
          <w:rtl/>
          <w:cs/>
          <w:lang w:val="ar_AE" w:bidi="ar_AE"/>
        </w:rPr>
      </w:r>
      <w:r>
        <w:rPr>
          <w:rtl/>
          <w:cs/>
          <w:lang w:val="ar_AE" w:bidi="ar_AE"/>
        </w:rPr>
        <w:t>قد ترغبون في استخدام الكلمات والعبارات ذاتها هنا كما فعلتم في القصة السابقة.</w:t>
      </w:r>
    </w:p>
    <w:p>
      <w:pPr>
        <w:bidi/>
      </w:pPr>
      <w:r>
        <w:rPr>
          <w:rtl/>
          <w:cs/>
          <w:lang w:val="ar_AE" w:bidi="ar_AE"/>
        </w:rPr>
      </w:r>
      <w:r>
        <w:rPr>
          <w:rtl/>
          <w:cs/>
          <w:lang w:val="ar_AE" w:bidi="ar_AE"/>
        </w:rPr>
        <w:t>مع أنَّ هذه القصة تستخدم الكلمة ذاتها للإشارة إلى "زوجة" لكل من ساراي وهاجر، إلا أن هاجر كانت لا تزال في عداد العبيد ولم يكن لها الحقوق الكاملة للزوجة.</w:t>
      </w:r>
    </w:p>
    <w:p>
      <w:pPr>
        <w:bidi/>
      </w:pPr>
      <w:r>
        <w:rPr>
          <w:rtl/>
          <w:cs/>
          <w:lang w:val="ar_AE" w:bidi="ar_AE"/>
        </w:rPr>
      </w:r>
      <w:r>
        <w:rPr>
          <w:rtl/>
          <w:cs/>
          <w:lang w:val="ar_AE" w:bidi="ar_AE"/>
        </w:rPr>
        <w:t>توقّفوا هنا وناقشوا في مجموعة: هل لديكم أي كلمات أو عبارات في لُغتكم للإشارة إلى زوجة ثانية لا تتمتع بالحقوق الكاملة للزوجة؟ أوقفوا سماع التسجيل الصوتي هنا.</w:t>
      </w:r>
    </w:p>
    <w:p>
      <w:pPr>
        <w:bidi/>
      </w:pPr>
      <w:r>
        <w:rPr>
          <w:rtl/>
          <w:cs/>
          <w:lang w:val="ar_AE" w:bidi="ar_AE"/>
        </w:rPr>
      </w:r>
      <w:r>
        <w:rPr>
          <w:rtl/>
          <w:cs/>
          <w:lang w:val="ar_AE" w:bidi="ar_AE"/>
        </w:rPr>
        <w:t>يدخل أبرام على هاجر، فتحبل. هنا، "دخل على" عبارة أخرى تعني أن تُقيم علاقة جنسية مع شخص ما.</w:t>
      </w:r>
    </w:p>
    <w:p>
      <w:pPr>
        <w:bidi/>
      </w:pPr>
      <w:r>
        <w:rPr>
          <w:rtl/>
          <w:cs/>
          <w:lang w:val="ar_AE" w:bidi="ar_AE"/>
        </w:rPr>
      </w:r>
      <w:r>
        <w:rPr>
          <w:rtl/>
          <w:cs/>
          <w:lang w:val="ar_AE" w:bidi="ar_AE"/>
        </w:rPr>
        <w:t>عندما تدرك هاجر أنها حُبلى، تصير ساراي مُحتقرة في عينيها. هذا يعني أن هاجر بدأت تُعامل ساراي دون احترام لها - بدأت تزدري بها، وتضاءلتْ ساراي في عينيها. ووفقًا للتقاليد في ذلك الوقت، إذا تصرّفت عبدة، كانت الزوجة الثانية للرجل، كما لو كانت متساوية مع الزوجة الأولى، فإن الزوجة الأولى لها الحق في معاملة الزوجة الثانية كعبدة.</w:t>
      </w:r>
    </w:p>
    <w:p>
      <w:pPr>
        <w:bidi/>
      </w:pPr>
      <w:r>
        <w:rPr>
          <w:rtl/>
          <w:cs/>
          <w:lang w:val="ar_AE" w:bidi="ar_AE"/>
        </w:rPr>
      </w:r>
      <w:r>
        <w:rPr>
          <w:rtl/>
          <w:cs/>
          <w:lang w:val="ar_AE" w:bidi="ar_AE"/>
        </w:rPr>
        <w:t>ثم تقول ساراي لأبرام: "ظُلْمِي عَلَيْكَ! أَنَا دَفَعْتُ جَارِيَتِي إِلَى حِضْنِكَ، فَلَمَّا رَأَتْ أَنَّهَا حَبِلَتْ صَغُرْتُ فِي عَيْنَيْهَا". تُشير عبارة "إِلَى حِضْنِكَ" إلى أن ساراي أعطت هاجر لأبرام زوجة. ويشير هذا القول إلى أنَّ ساراي أعطت هاجر لأبرام حتى تُصبح هاجر حُبلى.</w:t>
      </w:r>
    </w:p>
    <w:p>
      <w:pPr>
        <w:bidi/>
      </w:pPr>
      <w:r>
        <w:rPr>
          <w:rtl/>
          <w:cs/>
          <w:lang w:val="ar_AE" w:bidi="ar_AE"/>
        </w:rPr>
      </w:r>
      <w:r>
        <w:rPr>
          <w:rtl/>
          <w:cs/>
          <w:lang w:val="ar_AE" w:bidi="ar_AE"/>
        </w:rPr>
        <w:t>تنهي ساراي كلامها قائلة: "يَقْضِي الرَّبُّ بَيْنِي وَبَيْنَكَ!" "يَقْضِي الرَّبُّ بَيْنِي وَبَيْنَكَ!" كانت عبارة يستخدمها الناس عادةً ليسألوا الله عمَّن كان على حق في المُحاجاة.</w:t>
      </w:r>
    </w:p>
    <w:p>
      <w:pPr>
        <w:bidi/>
      </w:pPr>
      <w:r>
        <w:rPr>
          <w:rtl/>
          <w:cs/>
          <w:lang w:val="ar_AE" w:bidi="ar_AE"/>
        </w:rPr>
      </w:r>
      <w:r>
        <w:rPr>
          <w:rtl/>
          <w:cs/>
          <w:lang w:val="ar_AE" w:bidi="ar_AE"/>
        </w:rPr>
        <w:t>يجيب أبرام قائلًا: "هُوَذَا جَارِيَتُكِ فِي يَدِكِ. افْعَلِي بِهَا مَا يَحْسُنُ فِي عَيْنَيْكِ". "في يديك" تعني "في سلطانك"، وهي عبارة تشير إلى أن ساراي لا يزال لديها سلطان على هاجر.</w:t>
      </w:r>
    </w:p>
    <w:p>
      <w:pPr>
        <w:bidi/>
      </w:pPr>
      <w:r>
        <w:rPr>
          <w:rtl/>
          <w:cs/>
          <w:lang w:val="ar_AE" w:bidi="ar_AE"/>
        </w:rPr>
      </w:r>
      <w:r>
        <w:rPr>
          <w:rtl/>
          <w:cs/>
          <w:lang w:val="ar_AE" w:bidi="ar_AE"/>
        </w:rPr>
        <w:t>ثم تسيء ساراي إلى هاجر، فتهرب هاجر.</w:t>
      </w:r>
    </w:p>
    <w:p>
      <w:pPr>
        <w:bidi/>
      </w:pPr>
      <w:r>
        <w:rPr>
          <w:rtl/>
          <w:cs/>
          <w:lang w:val="ar_AE" w:bidi="ar_AE"/>
        </w:rPr>
      </w:r>
      <w:r>
        <w:rPr>
          <w:rtl/>
          <w:cs/>
          <w:lang w:val="ar_AE" w:bidi="ar_AE"/>
        </w:rPr>
        <w:t>توقفوا هنا وناقشوا في مجموعة: ماذا تعتقدون في تصرُّف ساراي هذا؟ ماذا تظنون في سلوك ساراي؟ أوقفوا سماع التسجيل الصوتي هنا.</w:t>
      </w:r>
    </w:p>
    <w:p>
      <w:pPr>
        <w:bidi/>
      </w:pPr>
      <w:r>
        <w:rPr>
          <w:rtl/>
          <w:cs/>
          <w:lang w:val="ar_AE" w:bidi="ar_AE"/>
        </w:rPr>
      </w:r>
      <w:r>
        <w:rPr>
          <w:rtl/>
          <w:cs/>
          <w:lang w:val="ar_AE" w:bidi="ar_AE"/>
        </w:rPr>
        <w:t>يجد ملاك الله هاجر في البريّة، بجانب يَنبوع ماء بجوار الطريق إلى شور. هذه هي المرة الأولى التي تظهر فيها الكلمة "ملاك" في هذه القصص. والملائكة كائنات روحية فائقة للطبيعة وهي رُسُل من الله. مع ذلك، في هذه القصة، تجتمع الكلمة "ملاك" مع الكلمة "يهوه"، وهو اسم الله الشخصي. وعلى الأرجح تشير عبارة "ملاك الله" إلى حضور الله الذي يظهر في شكل رجُل.</w:t>
      </w:r>
    </w:p>
    <w:p>
      <w:pPr>
        <w:bidi/>
      </w:pPr>
      <w:r>
        <w:rPr>
          <w:rtl/>
          <w:cs/>
          <w:lang w:val="ar_AE" w:bidi="ar_AE"/>
        </w:rPr>
      </w:r>
      <w:r>
        <w:rPr>
          <w:rtl/>
          <w:cs/>
          <w:lang w:val="ar_AE" w:bidi="ar_AE"/>
        </w:rPr>
        <w:t>يقول ملاك الله: "يَا هَاجَرُ جَارِيَةَ سَارَايَ، مِنْ أَيْنَ أَتَيْتِ؟ وَإِلَى أَيْنَ تَذْهَبِينَ؟"</w:t>
      </w:r>
    </w:p>
    <w:p>
      <w:pPr>
        <w:bidi/>
      </w:pPr>
      <w:r>
        <w:rPr>
          <w:rtl/>
          <w:cs/>
          <w:lang w:val="ar_AE" w:bidi="ar_AE"/>
        </w:rPr>
      </w:r>
      <w:r>
        <w:rPr>
          <w:rtl/>
          <w:cs/>
          <w:lang w:val="ar_AE" w:bidi="ar_AE"/>
        </w:rPr>
        <w:t>تُجيب هاجر قائلة: "أَنَا هَارِبَةٌ مِنْ وَجْهِ مَوْلاَتِي سَارَايَ".</w:t>
      </w:r>
    </w:p>
    <w:p>
      <w:pPr>
        <w:bidi/>
      </w:pPr>
      <w:r>
        <w:rPr>
          <w:rtl/>
          <w:cs/>
          <w:lang w:val="ar_AE" w:bidi="ar_AE"/>
        </w:rPr>
      </w:r>
      <w:r>
        <w:rPr>
          <w:rtl/>
          <w:cs/>
          <w:lang w:val="ar_AE" w:bidi="ar_AE"/>
        </w:rPr>
        <w:t>ثم يأمر ملاك الله هاجر قائلًا: "ارْجِعِي إِلَى مَوْلاَتِكِ وَاخْضَعِي تَحْتَ يَدَيْهَا". تعني العبارة "اخْضَعِي تَحْتَ يَدَيْهَا" أن تكون عبدة ساراي وتقبل كافة ما تفعله ساراي.</w:t>
      </w:r>
    </w:p>
    <w:p>
      <w:pPr>
        <w:bidi/>
      </w:pPr>
      <w:r>
        <w:rPr>
          <w:rtl/>
          <w:cs/>
          <w:lang w:val="ar_AE" w:bidi="ar_AE"/>
        </w:rPr>
      </w:r>
      <w:r>
        <w:rPr>
          <w:rtl/>
          <w:cs/>
          <w:lang w:val="ar_AE" w:bidi="ar_AE"/>
        </w:rPr>
        <w:t>يقول الملاك أيضًا لهاجَر: "تَكْثِيرًا أُكَثِّرُ نَسْلَكِ فَلاَ يُعَدُّ مِنَ الْكَثْرَةِ". وهذا هو الوعد ذاته الذي قطعه الله مع أبرام. هنا، يحفظ الله وعده لأبرام، مع أن هاجر لم تكن زوجته الأولى. هاجر هي المرأة الوحيدة في سفر التكوين التي يعدها الله بنَسْل.</w:t>
      </w:r>
    </w:p>
    <w:p>
      <w:pPr>
        <w:bidi/>
      </w:pPr>
      <w:r>
        <w:rPr>
          <w:rtl/>
          <w:cs/>
          <w:lang w:val="ar_AE" w:bidi="ar_AE"/>
        </w:rPr>
      </w:r>
      <w:r>
        <w:rPr>
          <w:rtl/>
          <w:cs/>
          <w:lang w:val="ar_AE" w:bidi="ar_AE"/>
        </w:rPr>
        <w:t>يقول ملاك الله: "هَا أَنْتِ حُبْلَى، فَتَلِدِينَ ابْنًا. وَتَدْعِينَ اسْمَهُ إِسْمَاعِيلَ، لأَنَّ الرَّبَّ قَدْ سَمِعَ لِمَذَلَّتِكِ. وَإِنَّهُ يَكُونُ إِنْسَانًا وَحْشِيًا". تعيش الحمير الوحشية في البراري. على النقيض من الحمير التي يستخدمها الناس، غالبًا ما كانت هذه الحمير منطلقة حرَّة، غير مُروَّضة، وعنيدة.</w:t>
      </w:r>
    </w:p>
    <w:p>
      <w:pPr>
        <w:bidi/>
      </w:pPr>
      <w:r>
        <w:rPr>
          <w:rtl/>
          <w:cs/>
          <w:lang w:val="ar_AE" w:bidi="ar_AE"/>
        </w:rPr>
      </w:r>
      <w:r>
        <w:rPr>
          <w:rtl/>
          <w:cs/>
          <w:lang w:val="ar_AE" w:bidi="ar_AE"/>
        </w:rPr>
        <w:t>انظروا في المجموعة صورة حمار بري. ناقشوا في المجموعة: ما رأيكم في التصريح أن إسماعيل سيكون مثل حمار بري؟ وماذا تظنون عن الله وهو يتنبأ بشخصية ما؟ أوقفوا سماع التسجيل الصوتي هنا.</w:t>
      </w:r>
    </w:p>
    <w:p>
      <w:pPr>
        <w:bidi/>
      </w:pPr>
      <w:r>
        <w:rPr>
          <w:rtl/>
          <w:cs/>
          <w:lang w:val="ar_AE" w:bidi="ar_AE"/>
        </w:rPr>
      </w:r>
      <w:r>
        <w:rPr>
          <w:rtl/>
          <w:cs/>
          <w:lang w:val="ar_AE" w:bidi="ar_AE"/>
        </w:rPr>
        <w:t>يتابع الملاك: "يَدُهُ عَلَى كُلِّ وَاحِدٍ، وَيَدُ كُلِّ وَاحِدٍ عَلَيْهِ. وَأَمَامَ جَمِيعِ إِخْوَتِهِ يَسْكُنُ". كان تعبير "يَدُ كُلِّ وَاحِدٍ عَلَيْهِ" يعني أنه سيحارب ويكون في عداء مع الآخرين.</w:t>
      </w:r>
    </w:p>
    <w:p>
      <w:pPr>
        <w:bidi/>
      </w:pPr>
      <w:r>
        <w:rPr>
          <w:rtl/>
          <w:cs/>
          <w:lang w:val="ar_AE" w:bidi="ar_AE"/>
        </w:rPr>
      </w:r>
      <w:r>
        <w:rPr>
          <w:rtl/>
          <w:cs/>
          <w:lang w:val="ar_AE" w:bidi="ar_AE"/>
        </w:rPr>
        <w:t>تعطي هاجر الله، الذي تحدث معها، اسم إِيلُ رُئِي، الذي يعني "الله الذي يراني". هاجر هي الشخص الوحيد في العهد القديم الذي يعطي الله اسمًا.</w:t>
      </w:r>
    </w:p>
    <w:p>
      <w:pPr>
        <w:bidi/>
      </w:pPr>
      <w:r>
        <w:rPr>
          <w:rtl/>
          <w:cs/>
          <w:lang w:val="ar_AE" w:bidi="ar_AE"/>
        </w:rPr>
      </w:r>
      <w:r>
        <w:rPr>
          <w:rtl/>
          <w:cs/>
          <w:lang w:val="ar_AE" w:bidi="ar_AE"/>
        </w:rPr>
        <w:t xml:space="preserve">تفكر هاجر قائلة: "أَههُنَا أَيْضًا رَأَيْتُ بَعْدَ رُؤْيَةٍ؟" يصعب فهْم الكلمات الأصلية التي استُخدمت هنا في القصة. ربما كانوا يقولون: "هل رأيت حقًا (الله) مَن يراني؟" أو "الآن رأيت الذي يراني!" أو "هل رأيتُ الله حقًا وعشت؟" </w:t>
      </w:r>
    </w:p>
    <w:p>
      <w:pPr>
        <w:bidi/>
      </w:pPr>
      <w:r>
        <w:rPr>
          <w:rtl/>
          <w:cs/>
          <w:lang w:val="ar_AE" w:bidi="ar_AE"/>
        </w:rPr>
      </w:r>
      <w:r>
        <w:rPr>
          <w:rtl/>
          <w:cs/>
          <w:lang w:val="ar_AE" w:bidi="ar_AE"/>
        </w:rPr>
        <w:t>لهذا السبب، فإنَّ الينبوع الذي كان بالقرب من هاجر دُعي "بِئْرَ لَحَيْ رُئِي"، وهو ما يعني "بئر الله الحي الذي يُبصر". كانت البئر بَيْنَ قَادِشَ وَبَارَدَ.</w:t>
      </w:r>
    </w:p>
    <w:p>
      <w:pPr>
        <w:bidi/>
      </w:pPr>
      <w:r>
        <w:rPr>
          <w:rtl/>
          <w:cs/>
          <w:lang w:val="ar_AE" w:bidi="ar_AE"/>
        </w:rPr>
      </w:r>
      <w:r>
        <w:rPr>
          <w:rtl/>
          <w:cs/>
          <w:lang w:val="ar_AE" w:bidi="ar_AE"/>
        </w:rPr>
        <w:t>توقفوا هنا، وانظروا في مجموعة، أين مكان البئر، وقَادِشَ وَبَارَدَ من المحتمل أنْ يكون على الخريطة. أوقفوا سماع التسجيل الصوتي هنا.</w:t>
      </w:r>
    </w:p>
    <w:p>
      <w:pPr>
        <w:bidi/>
      </w:pPr>
      <w:r>
        <w:rPr>
          <w:rtl/>
          <w:cs/>
          <w:lang w:val="ar_AE" w:bidi="ar_AE"/>
        </w:rPr>
      </w:r>
      <w:r>
        <w:rPr>
          <w:rtl/>
          <w:cs/>
          <w:lang w:val="ar_AE" w:bidi="ar_AE"/>
        </w:rPr>
        <w:t>تلد هاجر ابنًا لأبرام، ويطلق أبرام على الابن الذي ولدته هاجر: "إسماعيل". إن تسمية أبرام لإسماعيل، تُظهر أنه كان يُعد ابنًا كاملًا لأبرام. تُظهر أيضًا أن أبرام استمع وأحترم ما أخبرت به هاجر بشأن ما حدَث عندما هربت. أطاع أبرام الله بإعطاء ابن هاجر اسم "إسماعيل". كان أبرام في السادسة والثمانين عندما ولدت هاجر إسماعيل 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تكوين 16: 1–16 في أكثر الترجمات المفهومة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المشهد الأول:</w:t>
      </w:r>
      <w:r>
        <w:rPr>
          <w:rtl/>
          <w:cs/>
          <w:lang w:val="ar_AE" w:bidi="ar_AE"/>
        </w:rPr>
        <w:t xml:space="preserve"> لم تُنجب ساراي امرأة أبرام أبناءً له. لكن كان لها جارية مصرية تُدعى هاجر. لذلك أعطت ساراي عبدتها هاجر لأبرام لكي يكون لساراي أبناء عن طريقها. لكن بدأت هاجر في إساءة معاملة ساراي. فأساءتْ ساراي معاملة هاجر فتهرب.</w:t>
      </w:r>
    </w:p>
    <w:p>
      <w:pPr>
        <w:bidi/>
      </w:pPr>
      <w:r>
        <w:rPr>
          <w:rtl/>
          <w:cs/>
          <w:lang w:val="ar_AE" w:bidi="ar_AE"/>
        </w:rPr>
      </w:r>
      <w:r>
        <w:rPr>
          <w:b/>
          <w:rtl/>
          <w:cs/>
          <w:lang w:val="ar_AE" w:bidi="ar_AE"/>
        </w:rPr>
        <w:t>المشهد الثاني:</w:t>
      </w:r>
      <w:r>
        <w:rPr>
          <w:rtl/>
          <w:cs/>
          <w:lang w:val="ar_AE" w:bidi="ar_AE"/>
        </w:rPr>
        <w:t xml:space="preserve"> يأتي ملاك يهوه إلى هاجر بالقرب من يَنبوع ماء في البرية، على الطريق المؤدي إلى شور. يسمع يهوه آلام هاجر ويعدها بابن سيكون مثل حمار بري.</w:t>
      </w:r>
    </w:p>
    <w:p>
      <w:pPr>
        <w:bidi/>
      </w:pPr>
      <w:r>
        <w:rPr>
          <w:rtl/>
          <w:cs/>
          <w:lang w:val="ar_AE" w:bidi="ar_AE"/>
        </w:rPr>
      </w:r>
      <w:r>
        <w:rPr>
          <w:b/>
          <w:rtl/>
          <w:cs/>
          <w:lang w:val="ar_AE" w:bidi="ar_AE"/>
        </w:rPr>
        <w:t>المشهد الثالث:</w:t>
      </w:r>
      <w:r>
        <w:rPr>
          <w:rtl/>
          <w:cs/>
          <w:lang w:val="ar_AE" w:bidi="ar_AE"/>
        </w:rPr>
        <w:t xml:space="preserve"> لذلك أعطت هاجر يهوه اسمًا: "الله الذي يراني"، لأنها فكرت في نفسها: "هل رأيت حقًا الذي يراني؟" لهذا السبب كانت البئر التي جلستْ بجوارها تُدعى لاحقًا بئر "لَحَيْ رُئِي"، أي "بئر الحي الذي يراني".</w:t>
      </w:r>
    </w:p>
    <w:p>
      <w:pPr>
        <w:bidi/>
      </w:pPr>
      <w:r>
        <w:rPr>
          <w:rtl/>
          <w:cs/>
          <w:lang w:val="ar_AE" w:bidi="ar_AE"/>
        </w:rPr>
      </w:r>
      <w:r>
        <w:rPr>
          <w:b/>
          <w:rtl/>
          <w:cs/>
          <w:lang w:val="ar_AE" w:bidi="ar_AE"/>
        </w:rPr>
        <w:t>المشهد الرابع:</w:t>
      </w:r>
      <w:r>
        <w:rPr>
          <w:rtl/>
          <w:cs/>
          <w:lang w:val="ar_AE" w:bidi="ar_AE"/>
        </w:rPr>
        <w:t xml:space="preserve"> ولدتْ هاجر ابنًا لأبرام، وسمَّاه أبرام "إسماعيل". كان أبرام 86 عامًا عندما ولد إسماعيل.</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هاجَر</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 xml:space="preserve">إسماعيل (المذكور) </w:t>
      </w:r>
    </w:p>
    <w:p>
      <w:pPr>
        <w:bidi/>
      </w:pPr>
      <w:r>
        <w:rPr>
          <w:rtl/>
          <w:cs/>
          <w:lang w:val="ar_AE" w:bidi="ar_AE"/>
        </w:rPr>
      </w:r>
      <w:r>
        <w:rPr>
          <w:rtl/>
          <w:cs/>
          <w:lang w:val="ar_AE" w:bidi="ar_AE"/>
        </w:rPr>
        <w:t>كمجموعة، انتبهوا إلى هذه الأجزاء من تكوين المقطع</w:t>
      </w:r>
    </w:p>
    <w:p>
      <w:pPr>
        <w:bidi/>
      </w:pPr>
      <w:r>
        <w:rPr>
          <w:rtl/>
          <w:cs/>
          <w:lang w:val="ar_AE" w:bidi="ar_AE"/>
        </w:rPr>
      </w:r>
      <w:r>
        <w:rPr>
          <w:rtl/>
          <w:cs/>
          <w:lang w:val="ar_AE" w:bidi="ar_AE"/>
        </w:rPr>
        <w:t>تخيّلوا كيف يُنشئ المشهد الأول القصة. قد ترغبون في إعادة ترتيب المشهد الأول. بعد حوالي عشر سنوات من صُنع الله عهده مع أبرام، تتحدث ساراي بصراحة مع أبرام في يوم ما. تقول ساراي لأبرام: "اسمع". كانت هذه الكلمة تعني أن ما كانت ساراي على وشك ذكره مهمًا.</w:t>
      </w:r>
    </w:p>
    <w:p>
      <w:pPr>
        <w:bidi/>
      </w:pPr>
      <w:r>
        <w:rPr>
          <w:rtl/>
          <w:cs/>
          <w:lang w:val="ar_AE" w:bidi="ar_AE"/>
        </w:rPr>
      </w:r>
      <w:r>
        <w:rPr>
          <w:rtl/>
          <w:cs/>
          <w:lang w:val="ar_AE" w:bidi="ar_AE"/>
        </w:rPr>
        <w:t>ناقشوا في مجموعة: في ثقافتكم، كيف تُعلِمون شخصًا أن ما ستقولون مهم جدًا بالنسبة لكم، وترغبون في أنْ ينتبه؟ أوقفوا سماع التسجيل الصوتي هنا.</w:t>
      </w:r>
    </w:p>
    <w:p>
      <w:pPr>
        <w:bidi/>
      </w:pPr>
      <w:r>
        <w:rPr>
          <w:rtl/>
          <w:cs/>
          <w:lang w:val="ar_AE" w:bidi="ar_AE"/>
        </w:rPr>
      </w:r>
      <w:r>
        <w:rPr>
          <w:rtl/>
          <w:cs/>
          <w:lang w:val="ar_AE" w:bidi="ar_AE"/>
        </w:rPr>
        <w:t>وتقول: "لا أعرف ما الوعود التي تعتقد أن الله قدمها لك، لكنه منعني من إنجاب الأولاد! ادخل على جاريتي هاجر، لَعَلِّي أُرْزَقُ مِنْهَا بَنِينَ". ويوافق أبرام على خطة ساراي.</w:t>
      </w:r>
    </w:p>
    <w:p>
      <w:pPr>
        <w:bidi/>
      </w:pPr>
      <w:r>
        <w:rPr>
          <w:rtl/>
          <w:cs/>
          <w:lang w:val="ar_AE" w:bidi="ar_AE"/>
        </w:rPr>
      </w:r>
      <w:r>
        <w:rPr>
          <w:rtl/>
          <w:cs/>
          <w:lang w:val="ar_AE" w:bidi="ar_AE"/>
        </w:rPr>
        <w:t>في المشهد الثاني، صوِّروا التفاعل بين الشخصيات الثلاث المختلفة: ساراي، وأبرام، وهاجر. تُعطي ساراي أبرام جاريتها هاجر زوجة أخرى، فيدخل أبرام على هاجر، وتحبل. وعندما تُدرك هاجر أنها حُبلى، تنظر إلى ساراي باحتقار، أو كراهيَة. وتقول ساراي لأبرام: "ظُلْمِي عَلَيْكَ! أعلم أنني أعطيتُ هاجر لكَ، لكن ليحكُم يهوه مَن على حق، أنت أم أنا!"</w:t>
      </w:r>
    </w:p>
    <w:p>
      <w:pPr>
        <w:bidi/>
      </w:pPr>
      <w:r>
        <w:rPr>
          <w:rtl/>
          <w:cs/>
          <w:lang w:val="ar_AE" w:bidi="ar_AE"/>
        </w:rPr>
      </w:r>
      <w:r>
        <w:rPr>
          <w:rtl/>
          <w:cs/>
          <w:lang w:val="ar_AE" w:bidi="ar_AE"/>
        </w:rPr>
        <w:t>يجيب أبرام: "هُوَذَا جَارِيَتُكِ فِي يَدِكِ. افْعَلِي بِهَا مَا يَحْسُنُ فِي عَيْنَيْكِ".</w:t>
      </w:r>
    </w:p>
    <w:p>
      <w:pPr>
        <w:bidi/>
      </w:pPr>
      <w:r>
        <w:rPr>
          <w:rtl/>
          <w:cs/>
          <w:lang w:val="ar_AE" w:bidi="ar_AE"/>
        </w:rPr>
      </w:r>
      <w:r>
        <w:rPr>
          <w:rtl/>
          <w:cs/>
          <w:lang w:val="ar_AE" w:bidi="ar_AE"/>
        </w:rPr>
        <w:t>تعامِل ساراي هاجر بقسوة، فتهرب هاجر بعيدًا.</w:t>
      </w:r>
    </w:p>
    <w:p>
      <w:pPr>
        <w:bidi/>
      </w:pPr>
      <w:r>
        <w:rPr>
          <w:rtl/>
          <w:cs/>
          <w:lang w:val="ar_AE" w:bidi="ar_AE"/>
        </w:rPr>
      </w:r>
      <w:r>
        <w:rPr>
          <w:rtl/>
          <w:cs/>
          <w:lang w:val="ar_AE" w:bidi="ar_AE"/>
        </w:rPr>
        <w:t>يحدث المشهد الثالث في البرية، على الطريق إلى شُور، بجانب عين ماء. ينابيع الماء هي مصادر المياه العذبة فوق سطح الأرض. ربما كان ينبوع الماء هذا بالقرب من مصر.</w:t>
      </w:r>
    </w:p>
    <w:p>
      <w:pPr>
        <w:bidi/>
      </w:pPr>
      <w:r>
        <w:rPr>
          <w:rtl/>
          <w:cs/>
          <w:lang w:val="ar_AE" w:bidi="ar_AE"/>
        </w:rPr>
      </w:r>
      <w:r>
        <w:rPr>
          <w:rtl/>
          <w:cs/>
          <w:lang w:val="ar_AE" w:bidi="ar_AE"/>
        </w:rPr>
        <w:t>توقفوا هنا وانظروا في المجموعة أين كان الطريق إلى شور وينابيع الماء على الخريطة. أوقفوا سماع التسجيل الصوتي هنا.</w:t>
      </w:r>
    </w:p>
    <w:p>
      <w:pPr>
        <w:bidi/>
      </w:pPr>
      <w:r>
        <w:rPr>
          <w:rtl/>
          <w:cs/>
          <w:lang w:val="ar_AE" w:bidi="ar_AE"/>
        </w:rPr>
      </w:r>
      <w:r>
        <w:rPr>
          <w:rtl/>
          <w:cs/>
          <w:lang w:val="ar_AE" w:bidi="ar_AE"/>
        </w:rPr>
        <w:t>يجد ملاك الله هاجر ويقول لها: "يَا هَاجَرُ جَارِيَةَ سَارَايَ، مِنْ أَيْنَ أَتَيْتِ؟ وَإِلَى أَيْنَ تَذْهَبِينَ؟"</w:t>
      </w:r>
    </w:p>
    <w:p>
      <w:pPr>
        <w:bidi/>
      </w:pPr>
      <w:r>
        <w:rPr>
          <w:rtl/>
          <w:cs/>
          <w:lang w:val="ar_AE" w:bidi="ar_AE"/>
        </w:rPr>
      </w:r>
      <w:r>
        <w:rPr>
          <w:rtl/>
          <w:cs/>
          <w:lang w:val="ar_AE" w:bidi="ar_AE"/>
        </w:rPr>
        <w:t>تُجيب هاجر قائلة: "أنا هاربة من ساراي سيدتي".</w:t>
      </w:r>
    </w:p>
    <w:p>
      <w:pPr>
        <w:bidi/>
      </w:pPr>
      <w:r>
        <w:rPr>
          <w:rtl/>
          <w:cs/>
          <w:lang w:val="ar_AE" w:bidi="ar_AE"/>
        </w:rPr>
      </w:r>
      <w:r>
        <w:rPr>
          <w:rtl/>
          <w:cs/>
          <w:lang w:val="ar_AE" w:bidi="ar_AE"/>
        </w:rPr>
        <w:t>بينما يتحدث ملاك الله مع هاجر، تكرر القصة ثلاث مرات عبارة "ملاك الله قال". يُظهر هذا أن ملاك الله يقول ثلاثة أشياء مختلفة لهاجَر. يخبر ملاك الله أولًا هاجر أن تعود إلى ساراي، ثم يعد الملاك هاجر بنَسْل كثير، وأخيرًا يُخبر ملاك الله هاجر ماذا سيؤول إليه حال ابنها.</w:t>
      </w:r>
    </w:p>
    <w:p>
      <w:pPr>
        <w:bidi/>
      </w:pPr>
      <w:r>
        <w:rPr>
          <w:rtl/>
          <w:cs/>
          <w:lang w:val="ar_AE" w:bidi="ar_AE"/>
        </w:rPr>
      </w:r>
      <w:r>
        <w:rPr>
          <w:rtl/>
          <w:cs/>
          <w:lang w:val="ar_AE" w:bidi="ar_AE"/>
        </w:rPr>
        <w:t>يقول الملاك: "ارْجِعِي إِلَى مَوْلاَتِكِ وَاخْضَعِي تَحْتَ يَدَيْهَا".</w:t>
      </w:r>
    </w:p>
    <w:p>
      <w:pPr>
        <w:bidi/>
      </w:pPr>
      <w:r>
        <w:rPr>
          <w:rtl/>
          <w:cs/>
          <w:lang w:val="ar_AE" w:bidi="ar_AE"/>
        </w:rPr>
      </w:r>
      <w:r>
        <w:rPr>
          <w:rtl/>
          <w:cs/>
          <w:lang w:val="ar_AE" w:bidi="ar_AE"/>
        </w:rPr>
        <w:t>يقول أيضًا: "تَكْثِيرًا أُكَثِّرُ نَسْلَكِ فَلاَ يُعَدُّ مِنَ الْكَثْرَةِ".</w:t>
      </w:r>
    </w:p>
    <w:p>
      <w:pPr>
        <w:bidi/>
      </w:pPr>
      <w:r>
        <w:rPr>
          <w:rtl/>
          <w:cs/>
          <w:lang w:val="ar_AE" w:bidi="ar_AE"/>
        </w:rPr>
      </w:r>
      <w:r>
        <w:rPr>
          <w:rtl/>
          <w:cs/>
          <w:lang w:val="ar_AE" w:bidi="ar_AE"/>
        </w:rPr>
        <w:t>يقول الملاك: "هَا أَنْتِ حُبْلَى، فَتَلِدِينَ ابْنًا. وَتَدْعِينَ اسْمَهُ إِسْمَاعِيلَ، لأَنَّ الرَّبَّ قَدْ سَمِعَ لِمَذَلَّتِكِ. وَإِنَّهُ يَكُونُ إِنْسَانًا وَحْشِيًا. يَدُهُ عَلَى كُلِّ وَاحِدٍ، وَيَدُ كُلِّ وَاحِدٍ عَلَيْهِ، وَأَمَامَ جَمِيعِ إِخْوَتِهِ يَسْكُنُ". إنَّ العبارة الأخيرة التي يقولها ملاك الله هي بيت من شِعر.</w:t>
      </w:r>
    </w:p>
    <w:p>
      <w:pPr>
        <w:bidi/>
      </w:pPr>
      <w:r>
        <w:rPr>
          <w:rtl/>
          <w:cs/>
          <w:lang w:val="ar_AE" w:bidi="ar_AE"/>
        </w:rPr>
      </w:r>
      <w:r>
        <w:rPr>
          <w:rtl/>
          <w:cs/>
          <w:lang w:val="ar_AE" w:bidi="ar_AE"/>
        </w:rPr>
        <w:t>توقَّفوا هنا وانظروا معًا وأنتم في مجموعة، صورة حمار وحشي. ناقشوا في المجموعة: ما أنواع الأنماط الشعرية التي لدى مجتمعكم؟ كيف تُظهِرون ما يقوله الملاك في شكل شعري؟ أوقفوا سماع التسجيل الصوتي هنا.</w:t>
      </w:r>
    </w:p>
    <w:p>
      <w:pPr>
        <w:bidi/>
      </w:pPr>
      <w:r>
        <w:rPr>
          <w:rtl/>
          <w:cs/>
          <w:lang w:val="ar_AE" w:bidi="ar_AE"/>
        </w:rPr>
      </w:r>
      <w:r>
        <w:rPr>
          <w:rtl/>
          <w:cs/>
          <w:lang w:val="ar_AE" w:bidi="ar_AE"/>
        </w:rPr>
        <w:t>صوّروا رد فعل هاجر في المشهد الرابع. تُعطي هاجر الله اسمًا: "الله الذي يراني"، لأنها تقول في نفسها: "لقد رأيت الله الذي يراني!" لهذا السبب، سُمِّي النبع لاحقًا بِئْرَ لَحَيْ رُئِي الذي يعني: "بئر الله الحي الذي يرى". وهو بين قَادِشَ وَبَارَدَ.</w:t>
      </w:r>
    </w:p>
    <w:p>
      <w:pPr>
        <w:bidi/>
      </w:pPr>
      <w:r>
        <w:rPr>
          <w:rtl/>
          <w:cs/>
          <w:lang w:val="ar_AE" w:bidi="ar_AE"/>
        </w:rPr>
      </w:r>
      <w:r>
        <w:rPr>
          <w:rtl/>
          <w:cs/>
          <w:lang w:val="ar_AE" w:bidi="ar_AE"/>
        </w:rPr>
        <w:t>اعرضوا للفريق المكان المُحتمَل لهذا النبع على الخريطة.</w:t>
      </w:r>
    </w:p>
    <w:p>
      <w:pPr>
        <w:bidi/>
      </w:pPr>
      <w:r>
        <w:rPr>
          <w:rtl/>
          <w:cs/>
          <w:lang w:val="ar_AE" w:bidi="ar_AE"/>
        </w:rPr>
      </w:r>
      <w:r>
        <w:rPr>
          <w:rtl/>
          <w:cs/>
          <w:lang w:val="ar_AE" w:bidi="ar_AE"/>
        </w:rPr>
        <w:t>صوِّروا الخاتمة في المشهد الخامس. تعود هاجر وتُنجب ابنًا لأبرام. ويدعو أبرام الابن إسماعيل. كان عُمر أبرام 86 عامًا عندما أنجب إسماعيل.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تكوين 16: 1–16 في أكثر الترجمات المفهومة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ساراي</w:t>
      </w:r>
    </w:p>
    <w:p>
      <w:pPr>
        <w:pStyle w:val="ListBullet"/>
        <w:bidi/>
        <w:spacing w:line="240" w:lineRule="auto"/>
        <w:ind w:left="720"/>
      </w:pPr>
      <w:r>
        <w:rPr>
          <w:rtl/>
          <w:cs/>
          <w:lang w:val="ar_AE" w:bidi="ar_AE"/>
        </w:rPr>
      </w:r>
      <w:r>
        <w:rPr>
          <w:rtl/>
          <w:cs/>
          <w:lang w:val="ar_AE" w:bidi="ar_AE"/>
        </w:rPr>
        <w:t>أبرام</w:t>
      </w:r>
    </w:p>
    <w:p>
      <w:pPr>
        <w:pStyle w:val="ListBullet"/>
        <w:bidi/>
        <w:spacing w:line="240" w:lineRule="auto"/>
        <w:ind w:left="720"/>
      </w:pPr>
      <w:r>
        <w:rPr>
          <w:rtl/>
          <w:cs/>
          <w:lang w:val="ar_AE" w:bidi="ar_AE"/>
        </w:rPr>
      </w:r>
      <w:r>
        <w:rPr>
          <w:rtl/>
          <w:cs/>
          <w:lang w:val="ar_AE" w:bidi="ar_AE"/>
        </w:rPr>
        <w:t>هاجَر</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 xml:space="preserve">إسماعيل (المذكور) </w:t>
      </w:r>
    </w:p>
    <w:p>
      <w:pPr>
        <w:bidi/>
      </w:pPr>
      <w:r>
        <w:rPr>
          <w:rtl/>
          <w:cs/>
          <w:lang w:val="ar_AE" w:bidi="ar_AE"/>
        </w:rPr>
      </w:r>
      <w:r>
        <w:rPr>
          <w:rtl/>
          <w:cs/>
          <w:lang w:val="ar_AE" w:bidi="ar_AE"/>
        </w:rPr>
        <w:t>كمجموعة، عليكم تمثيل المقطع مرتَيْن، ينبغي تمثيل المقطع في لُغتكم الأصلية.</w:t>
      </w:r>
    </w:p>
    <w:p>
      <w:pPr>
        <w:bidi/>
      </w:pPr>
      <w:r>
        <w:rPr>
          <w:rtl/>
          <w:cs/>
          <w:lang w:val="ar_AE" w:bidi="ar_AE"/>
        </w:rPr>
      </w:r>
      <w:r>
        <w:rPr>
          <w:rtl/>
          <w:cs/>
          <w:lang w:val="ar_AE" w:bidi="ar_AE"/>
        </w:rPr>
        <w:t>أولًا، قوموا بتمثيل القصة دون توقف. انتبهوا جيدًا إلى الحِوار، والحبكة، وسير الأحداث، والتسلسل الزمني للقصة. وتأكدوا من عدم إهمال تمثيل الأجزاء الصعبة أو المهمة من القصة. 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لم تُنجب ساراي، زوجة أبرام، أبناءً له. لكن كان لها جارية (عَبدة) مصرية تُدعى هاجر. تقول ساراي لأبرام: "هُوَذَا الرَّبُّ قَدْ أَمْسَكَنِي عَنِ الْوِلاَدَةِ. ادْخُلْ عَلَى جَارِيَتِي، لَعَلِّي أُرْزَقُ مِنْهَا بَنِينَ".</w:t>
      </w:r>
    </w:p>
    <w:p>
      <w:pPr>
        <w:bidi/>
      </w:pPr>
      <w:r>
        <w:rPr>
          <w:rtl/>
          <w:cs/>
          <w:lang w:val="ar_AE" w:bidi="ar_AE"/>
        </w:rPr>
      </w:r>
      <w:r>
        <w:rPr>
          <w:rtl/>
          <w:cs/>
          <w:lang w:val="ar_AE" w:bidi="ar_AE"/>
        </w:rPr>
        <w:t>أوقفوا التمثيل واسألوا الممثل الذي يؤدي دور ساراي: "بماذا تشعر أو تفكر؟" قد تسمعون عبارات مثل: "أشعر بالخِزي لأنني لم أنجب أبناء"، أو "أشعر أنه ليس لدي خِيار آخر سوى أن أعطي عبدتي لأبرام"، أو "ربما قصَد الله أن يحدث هذا عندما قال إنه سيعطي أبرام نسلًا كثيرًا"، أو "أشعر باليأس". واصلوا التمثيل.</w:t>
      </w:r>
    </w:p>
    <w:p>
      <w:pPr>
        <w:bidi/>
      </w:pPr>
      <w:r>
        <w:rPr>
          <w:rtl/>
          <w:cs/>
          <w:lang w:val="ar_AE" w:bidi="ar_AE"/>
        </w:rPr>
      </w:r>
      <w:r>
        <w:rPr>
          <w:rtl/>
          <w:cs/>
          <w:lang w:val="ar_AE" w:bidi="ar_AE"/>
        </w:rPr>
        <w:t>يوافق أبرام على خطة ساراي. تُعطي ساراي جاريتها المصرية، هاجر، لأبرام زوجةً أخرى. دخل أبرام على هاجر وحبلَتْ. لكن عندما رأت هاجر أنها حُبلى، بدأت تحتقر ساراي.</w:t>
      </w:r>
    </w:p>
    <w:p>
      <w:pPr>
        <w:bidi/>
      </w:pPr>
      <w:r>
        <w:rPr>
          <w:rtl/>
          <w:cs/>
          <w:lang w:val="ar_AE" w:bidi="ar_AE"/>
        </w:rPr>
      </w:r>
      <w:r>
        <w:rPr>
          <w:rtl/>
          <w:cs/>
          <w:lang w:val="ar_AE" w:bidi="ar_AE"/>
        </w:rPr>
        <w:t>أوقفوا التمثيل واسألوا الممثل الذي يؤدي دور ساراي: "بماذا تشعر أو تفكر؟" قد تسمعون عبارات مثل: "غاضبة من الطريقة التي تعاملني بها هاجر"، أو "أشعر بالإهانة من طريقة معاملة هاجر لي". اسألوا الممثلة التي تؤدي دور هاجر: "بماذا تشعرين أو تفكرين؟" قد تسمعون عبارات مثل: "فخورة كوني حُبلى"، أو "تبدو ساراي أقل أهمية لي الآن لأنها ليست حُبلى مثلي"، أو "غاضبة من ساراي". واصلوا التمثيل.</w:t>
      </w:r>
    </w:p>
    <w:p>
      <w:pPr>
        <w:bidi/>
      </w:pPr>
      <w:r>
        <w:rPr>
          <w:rtl/>
          <w:cs/>
          <w:lang w:val="ar_AE" w:bidi="ar_AE"/>
        </w:rPr>
      </w:r>
      <w:r>
        <w:rPr>
          <w:rtl/>
          <w:cs/>
          <w:lang w:val="ar_AE" w:bidi="ar_AE"/>
        </w:rPr>
        <w:t>تقول ساراي لأبرام: "ظُلْمِي عَلَيْكَ! أَنَا دَفَعْتُ جَارِيَتِي إِلَى حِضْنِكَ، فَلَمَّا رَأَتْ أَنَّهَا حَبِلَتْ صَغُرْتُ فِي عَيْنَيْهَا! يَقْضِي الرَّبُّ بَيْنِي وَبَيْنَكَ!"</w:t>
      </w:r>
    </w:p>
    <w:p>
      <w:pPr>
        <w:bidi/>
      </w:pPr>
      <w:r>
        <w:rPr>
          <w:rtl/>
          <w:cs/>
          <w:lang w:val="ar_AE" w:bidi="ar_AE"/>
        </w:rPr>
      </w:r>
      <w:r>
        <w:rPr>
          <w:rtl/>
          <w:cs/>
          <w:lang w:val="ar_AE" w:bidi="ar_AE"/>
        </w:rPr>
        <w:t>أجاب أبرام قائلًا: "هُوَذَا جَارِيَتُكِ فِي يَدِكِ. افْعَلِي بِهَا مَا يَحْسُنُ فِي عَيْنَيْكِ".</w:t>
      </w:r>
    </w:p>
    <w:p>
      <w:pPr>
        <w:bidi/>
      </w:pPr>
      <w:r>
        <w:rPr>
          <w:rtl/>
          <w:cs/>
          <w:lang w:val="ar_AE" w:bidi="ar_AE"/>
        </w:rPr>
      </w:r>
      <w:r>
        <w:rPr>
          <w:rtl/>
          <w:cs/>
          <w:lang w:val="ar_AE" w:bidi="ar_AE"/>
        </w:rPr>
        <w:t>أوقفوا التمثيل: اسألوا الممثلة التي تؤدي دور ساراي: "بماذا تشعرين أو تفكرين؟" قد تسمعون عبارات مثل: "غاضبة لأن أبرام رئيس البيت، لم يحل هذا النزاع"، أو "أشعر بالتهديد من هاجر"، أو "لا أزال سيدة هاجر مع أنها حُبلى، لذلك أنا غاضبة لأنها تحتقرني". اسألوا الممثل الذي يؤدي دور أبرام: "بماذا تشعر أو تفكر؟" قد تسمعون عبارات مثل: "كل ما أريده أن يعُم الهدوء في بيتي"، أو "لا أريد تحمُّل مسؤولية هذا الأمر". واصلوا التمثيل.</w:t>
      </w:r>
    </w:p>
    <w:p>
      <w:pPr>
        <w:bidi/>
      </w:pPr>
      <w:r>
        <w:rPr>
          <w:rtl/>
          <w:cs/>
          <w:lang w:val="ar_AE" w:bidi="ar_AE"/>
        </w:rPr>
      </w:r>
      <w:r>
        <w:rPr>
          <w:rtl/>
          <w:cs/>
          <w:lang w:val="ar_AE" w:bidi="ar_AE"/>
        </w:rPr>
        <w:t>تبدأ ساراي في معاملة هاجر بقسوة، فتهرب هاجر.</w:t>
      </w:r>
    </w:p>
    <w:p>
      <w:pPr>
        <w:bidi/>
      </w:pPr>
      <w:r>
        <w:rPr>
          <w:rtl/>
          <w:cs/>
          <w:lang w:val="ar_AE" w:bidi="ar_AE"/>
        </w:rPr>
      </w:r>
      <w:r>
        <w:rPr>
          <w:rtl/>
          <w:cs/>
          <w:lang w:val="ar_AE" w:bidi="ar_AE"/>
        </w:rPr>
        <w:t>يأتي ملاك الله إلى هاجر عند يَنبوع ماء. يقول ملاك الله: "يَا هَاجَرُ جَارِيَةَ سَارَايَ، مِنْ أَيْنَ أَتَيْتِ؟ وَإِلَى أَيْنَ تَذْهَبِينَ؟"</w:t>
      </w:r>
    </w:p>
    <w:p>
      <w:pPr>
        <w:bidi/>
      </w:pPr>
      <w:r>
        <w:rPr>
          <w:rtl/>
          <w:cs/>
          <w:lang w:val="ar_AE" w:bidi="ar_AE"/>
        </w:rPr>
      </w:r>
      <w:r>
        <w:rPr>
          <w:rtl/>
          <w:cs/>
          <w:lang w:val="ar_AE" w:bidi="ar_AE"/>
        </w:rPr>
        <w:t>أوقفوا التمثيل واسألوا الممثل الذي يؤدي دور ملاك الله: "بماذا تشعر أو تفكر؟" قد تسمعون عبارات مثل: "أنا على وشك إخبار هاجر بشيء مهم"، أو "سعيتُ إلى هاجر لسبب". واصلوا التمثيل.</w:t>
      </w:r>
    </w:p>
    <w:p>
      <w:pPr>
        <w:bidi/>
      </w:pPr>
      <w:r>
        <w:rPr>
          <w:rtl/>
          <w:cs/>
          <w:lang w:val="ar_AE" w:bidi="ar_AE"/>
        </w:rPr>
      </w:r>
      <w:r>
        <w:rPr>
          <w:rtl/>
          <w:cs/>
          <w:lang w:val="ar_AE" w:bidi="ar_AE"/>
        </w:rPr>
        <w:t>تُجيب هاجر قائلة: "أنا هاربة من ساراي سيدتي".</w:t>
      </w:r>
    </w:p>
    <w:p>
      <w:pPr>
        <w:bidi/>
      </w:pPr>
      <w:r>
        <w:rPr>
          <w:rtl/>
          <w:cs/>
          <w:lang w:val="ar_AE" w:bidi="ar_AE"/>
        </w:rPr>
      </w:r>
      <w:r>
        <w:rPr>
          <w:rtl/>
          <w:cs/>
          <w:lang w:val="ar_AE" w:bidi="ar_AE"/>
        </w:rPr>
        <w:t>يقول الملاك: "ارْجِعِي إِلَى مَوْلاَتِكِ وَاخْضَعِي تَحْتَ يَدَيْهَا".</w:t>
      </w:r>
    </w:p>
    <w:p>
      <w:pPr>
        <w:bidi/>
      </w:pPr>
      <w:r>
        <w:rPr>
          <w:rtl/>
          <w:cs/>
          <w:lang w:val="ar_AE" w:bidi="ar_AE"/>
        </w:rPr>
      </w:r>
      <w:r>
        <w:rPr>
          <w:rtl/>
          <w:cs/>
          <w:lang w:val="ar_AE" w:bidi="ar_AE"/>
        </w:rPr>
        <w:t>أوقفوا التمثيل واسألوا الممثلة التي تؤدي دور هاجر: "بماذا تشعرين أو تفكرين؟" قد تسمعون عبارات مثل: "خائفة مما سيحدث إذا عدتُ إلى ساراي"، أو "مُتعجبة لأن ملاك الله يعرف اسمي ويعلم مَن أكون". واصلوا التمثيل.</w:t>
      </w:r>
    </w:p>
    <w:p>
      <w:pPr>
        <w:bidi/>
      </w:pPr>
      <w:r>
        <w:rPr>
          <w:rtl/>
          <w:cs/>
          <w:lang w:val="ar_AE" w:bidi="ar_AE"/>
        </w:rPr>
      </w:r>
      <w:r>
        <w:rPr>
          <w:rtl/>
          <w:cs/>
          <w:lang w:val="ar_AE" w:bidi="ar_AE"/>
        </w:rPr>
        <w:t>ثم قال الملاك: "تَكْثِيرًا أُكَثِّرُ نَسْلَكِ فَلاَ يُعَدُّ مِنَ الْكَثْرَةِ".</w:t>
      </w:r>
    </w:p>
    <w:p>
      <w:pPr>
        <w:bidi/>
      </w:pPr>
      <w:r>
        <w:rPr>
          <w:rtl/>
          <w:cs/>
          <w:lang w:val="ar_AE" w:bidi="ar_AE"/>
        </w:rPr>
      </w:r>
      <w:r>
        <w:rPr>
          <w:rtl/>
          <w:cs/>
          <w:lang w:val="ar_AE" w:bidi="ar_AE"/>
        </w:rPr>
        <w:t>وأخيرًا قال الملاك: "هَا أَنْتِ حُبْلَى، فَتَلِدِينَ ابْنًا. وَتَدْعِينَ اسْمَهُ إِسْمَاعِيلَ، لأَنَّ الرَّبَّ قَدْ سَمِعَ لِمَذَلَّتِكِ. وَإِنَّهُ يَكُونُ إِنْسَانًا وَحْشِيًا، يَدُهُ عَلَى كُلِّ وَاحِدٍ، وَيَدُ كُلِّ وَاحِدٍ عَلَيْهِ. وَأَمَامَ جَمِيعِ إِخْوَتِهِ يَسْكُنُ".</w:t>
      </w:r>
    </w:p>
    <w:p>
      <w:pPr>
        <w:bidi/>
      </w:pPr>
      <w:r>
        <w:rPr>
          <w:rtl/>
          <w:cs/>
          <w:lang w:val="ar_AE" w:bidi="ar_AE"/>
        </w:rPr>
      </w:r>
      <w:r>
        <w:rPr>
          <w:rtl/>
          <w:cs/>
          <w:lang w:val="ar_AE" w:bidi="ar_AE"/>
        </w:rPr>
        <w:t>دعت هاجر الله "إِيلُ رُئِي" الذي يعني "الله الذي يراني". تقول هاجر في نفسها: "لقد رأيت الله الذي يراني".</w:t>
      </w:r>
    </w:p>
    <w:p>
      <w:pPr>
        <w:bidi/>
      </w:pPr>
      <w:r>
        <w:rPr>
          <w:rtl/>
          <w:cs/>
          <w:lang w:val="ar_AE" w:bidi="ar_AE"/>
        </w:rPr>
      </w:r>
      <w:r>
        <w:rPr>
          <w:rtl/>
          <w:cs/>
          <w:lang w:val="ar_AE" w:bidi="ar_AE"/>
        </w:rPr>
        <w:t xml:space="preserve">أوقفوا التمثيل. اسألوا الممثلة التي تؤدي دور هاجر: "بماذا تشعرين أو تفكرين؟" قد تسمعون عبارات مثل: "لا أصدق أنني حية بعد أن رأيت الله"، أو "قلبي ينسحق داخلي لأن الله تكلَّم معي"، أو "أتعجَّب لأن الله لاحظني".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الاسم الشخصي </w:t>
      </w:r>
      <w:r>
        <w:rPr>
          <w:b/>
          <w:rtl/>
          <w:cs/>
          <w:lang w:val="ar_AE" w:bidi="ar_AE"/>
        </w:rPr>
        <w:t>يهوه</w:t>
      </w:r>
      <w:r>
        <w:rPr>
          <w:rtl/>
          <w:cs/>
          <w:lang w:val="ar_AE" w:bidi="ar_AE"/>
        </w:rPr>
        <w:t xml:space="preserve">، في معظم هذا المقطع. استخدموا الاسم ذاته لـ يهوه كما في المقاطع السابقة، وانظروا في "قاموس الكلمات الرئيسية" لمعلومات أكثر عن </w:t>
      </w:r>
      <w:r>
        <w:rPr>
          <w:rtl/>
          <w:cs/>
          <w:lang w:val="ar_AE" w:bidi="ar_AE"/>
        </w:rPr>
        <w:t>يهوه</w:t>
      </w:r>
      <w:r>
        <w:rPr>
          <w:rtl/>
          <w:cs/>
          <w:lang w:val="ar_AE" w:bidi="ar_AE"/>
        </w:rPr>
        <w:t>.</w:t>
      </w:r>
    </w:p>
    <w:p>
      <w:pPr>
        <w:bidi/>
      </w:pPr>
      <w:r>
        <w:rPr>
          <w:rtl/>
          <w:cs/>
          <w:lang w:val="ar_AE" w:bidi="ar_AE"/>
        </w:rPr>
      </w:r>
      <w:r>
        <w:rPr>
          <w:rtl/>
          <w:cs/>
          <w:lang w:val="ar_AE" w:bidi="ar_AE"/>
        </w:rPr>
        <w:t xml:space="preserve">لم تُنجب ساراي، زوجة أبرام، أبناءً له. لكن كان لها </w:t>
      </w:r>
      <w:r>
        <w:rPr>
          <w:b/>
          <w:rtl/>
          <w:cs/>
          <w:lang w:val="ar_AE" w:bidi="ar_AE"/>
        </w:rPr>
        <w:t>جارية (عَبدة)</w:t>
      </w:r>
      <w:r>
        <w:rPr>
          <w:rtl/>
          <w:cs/>
          <w:lang w:val="ar_AE" w:bidi="ar_AE"/>
        </w:rPr>
        <w:t xml:space="preserve"> مصرية تُدعى هاجر. العبد شخص مملوك لشخص آخر. والكلمة المستعملة هنا للتعبير عن عبد تشير إلى خادم شخصي لشخصٍ ما. انظروا الكلمة </w:t>
      </w:r>
      <w:r>
        <w:rPr>
          <w:rtl/>
          <w:cs/>
          <w:lang w:val="ar_AE" w:bidi="ar_AE"/>
        </w:rPr>
        <w:t>عَبد</w:t>
      </w:r>
      <w:r>
        <w:rPr>
          <w:rtl/>
          <w:cs/>
          <w:lang w:val="ar_AE" w:bidi="ar_AE"/>
        </w:rPr>
        <w:t xml:space="preserve"> في "قاموس الكلمات الرئيسية" واستخدموا الكلمة ذاتها هنا كما في القصص السابقة.</w:t>
      </w:r>
    </w:p>
    <w:p>
      <w:pPr>
        <w:bidi/>
      </w:pPr>
      <w:r>
        <w:rPr>
          <w:rtl/>
          <w:cs/>
          <w:lang w:val="ar_AE" w:bidi="ar_AE"/>
        </w:rPr>
      </w:r>
      <w:r>
        <w:rPr>
          <w:rtl/>
          <w:cs/>
          <w:lang w:val="ar_AE" w:bidi="ar_AE"/>
        </w:rPr>
        <w:t xml:space="preserve">عندما ترى هاجر أنها حُبلى، تحتقر سيدتها وتزدري بها. وهكذا، تقول ساراي لأبرام: "ظُلْمِي عَلَيْكَ! أَنَا دَفَعْتُ جَارِيَتِي </w:t>
      </w:r>
      <w:r>
        <w:rPr>
          <w:b/>
          <w:rtl/>
          <w:cs/>
          <w:lang w:val="ar_AE" w:bidi="ar_AE"/>
        </w:rPr>
        <w:t>إِلَى حِضْنِكَ</w:t>
      </w:r>
      <w:r>
        <w:rPr>
          <w:rtl/>
          <w:cs/>
          <w:lang w:val="ar_AE" w:bidi="ar_AE"/>
        </w:rPr>
        <w:t xml:space="preserve">". يشير التعبير الذي تستخدمه ساراي هنا </w:t>
      </w:r>
      <w:r>
        <w:rPr>
          <w:b/>
          <w:rtl/>
          <w:cs/>
          <w:lang w:val="ar_AE" w:bidi="ar_AE"/>
        </w:rPr>
        <w:t>إِلَى حِضْنِكَ</w:t>
      </w:r>
      <w:r>
        <w:rPr>
          <w:rtl/>
          <w:cs/>
          <w:lang w:val="ar_AE" w:bidi="ar_AE"/>
        </w:rPr>
        <w:t>، إلى حقيقة أنَّ ساراي أعطت هاجر لأبرام لغرض خاص وهو أنْ يجعلها حُبلَى.</w:t>
      </w:r>
    </w:p>
    <w:p>
      <w:pPr>
        <w:bidi/>
      </w:pPr>
      <w:r>
        <w:rPr>
          <w:rtl/>
          <w:cs/>
          <w:lang w:val="ar_AE" w:bidi="ar_AE"/>
        </w:rPr>
      </w:r>
      <w:r>
        <w:rPr>
          <w:rtl/>
          <w:cs/>
          <w:lang w:val="ar_AE" w:bidi="ar_AE"/>
        </w:rPr>
        <w:t xml:space="preserve">عندما تبدأ ساراي في إساءة معاملة هاجر، تهرب هاجر. يأتي </w:t>
      </w:r>
      <w:r>
        <w:rPr>
          <w:b/>
          <w:rtl/>
          <w:cs/>
          <w:lang w:val="ar_AE" w:bidi="ar_AE"/>
        </w:rPr>
        <w:t>ملاك يهوه</w:t>
      </w:r>
      <w:r>
        <w:rPr>
          <w:rtl/>
          <w:cs/>
          <w:lang w:val="ar_AE" w:bidi="ar_AE"/>
        </w:rPr>
        <w:t xml:space="preserve"> إلى هاجر بجانب عين ماء في البرية، على الطريق إلى شور. الملاك كائن روحي خارق للطبيعة، مُرسَل من عند الله. يظهر الملائكة للبشر في صورة بشرية، وغالبًا يأتون برسالة محددة أو لإنجاز مهمة معينة. مع ذلك، يظهر هنا معنى مختلف لتعبير ملاك يهوه. تقترن الكلمة ملاك باسم الله الشخصي يهوه. على الأرجح يشير تعبير ملاك الرب، أو ملاك يهوه، إلى حضور الله الذي يظهر في صورة بشرية. ربما كان يُشير إلى ملاك يُمثِّل الله.</w:t>
      </w:r>
    </w:p>
    <w:p>
      <w:pPr>
        <w:bidi/>
      </w:pPr>
      <w:r>
        <w:rPr>
          <w:rtl/>
          <w:cs/>
          <w:lang w:val="ar_AE" w:bidi="ar_AE"/>
        </w:rPr>
      </w:r>
      <w:r>
        <w:rPr>
          <w:rtl/>
          <w:cs/>
          <w:lang w:val="ar_AE" w:bidi="ar_AE"/>
        </w:rPr>
        <w:t xml:space="preserve">توقَّفوا هنا وانظروا تعبير </w:t>
      </w:r>
      <w:r>
        <w:rPr>
          <w:rtl/>
          <w:cs/>
          <w:lang w:val="ar_AE" w:bidi="ar_AE"/>
        </w:rPr>
        <w:t>ملاك الرب</w:t>
      </w:r>
      <w:r>
        <w:rPr>
          <w:rtl/>
          <w:cs/>
          <w:lang w:val="ar_AE" w:bidi="ar_AE"/>
        </w:rPr>
        <w:t xml:space="preserve"> أو ملاك يهوه في "قاموس الكلمات الرئيسية" واستخدموا الكلمة أو التعبير ذاته للإشارة إلى ملاك يهوه في جميع قصصكم التالية. أوقفوا سماع التسجيل الصوتي هنا.</w:t>
      </w:r>
    </w:p>
    <w:p>
      <w:pPr>
        <w:bidi/>
      </w:pPr>
      <w:r>
        <w:rPr>
          <w:rtl/>
          <w:cs/>
          <w:lang w:val="ar_AE" w:bidi="ar_AE"/>
        </w:rPr>
      </w:r>
      <w:r>
        <w:rPr>
          <w:rtl/>
          <w:cs/>
          <w:lang w:val="ar_AE" w:bidi="ar_AE"/>
        </w:rPr>
        <w:t xml:space="preserve">ثم يقول الملاك: "تَكْثِيرًا أُكَثِّرُ </w:t>
      </w:r>
      <w:r>
        <w:rPr>
          <w:b/>
          <w:rtl/>
          <w:cs/>
          <w:lang w:val="ar_AE" w:bidi="ar_AE"/>
        </w:rPr>
        <w:t>نَسلَكِ</w:t>
      </w:r>
      <w:r>
        <w:rPr>
          <w:rtl/>
          <w:cs/>
          <w:lang w:val="ar_AE" w:bidi="ar_AE"/>
        </w:rPr>
        <w:t xml:space="preserve"> فَلاَ يُعَدُّ مِنَ الْكَثْرَةِ". تُشير "نَسلَكِ" إلى أبناء هاجر وحفدَتهم، وكل الذين سيأتون من هاجر ويُعدُّونها جَدَّتهم. </w:t>
      </w:r>
    </w:p>
    <w:p>
      <w:pPr>
        <w:bidi/>
      </w:pPr>
      <w:r>
        <w:rPr>
          <w:rtl/>
          <w:cs/>
          <w:lang w:val="ar_AE" w:bidi="ar_AE"/>
        </w:rPr>
      </w:r>
      <w:r>
        <w:rPr>
          <w:rtl/>
          <w:cs/>
          <w:lang w:val="ar_AE" w:bidi="ar_AE"/>
        </w:rPr>
        <w:t xml:space="preserve">ثم تُعطي هاجر الله اسمًا </w:t>
      </w:r>
      <w:r>
        <w:rPr>
          <w:b/>
          <w:rtl/>
          <w:cs/>
          <w:lang w:val="ar_AE" w:bidi="ar_AE"/>
        </w:rPr>
        <w:t>إِيلُ رُئِي</w:t>
      </w:r>
      <w:r>
        <w:rPr>
          <w:rtl/>
          <w:cs/>
          <w:lang w:val="ar_AE" w:bidi="ar_AE"/>
        </w:rPr>
        <w:t>. وتعبير "إِيلُ رُئِي" يعني "الله يرى" أو "الله الذي يراني".</w:t>
      </w:r>
    </w:p>
    <w:p>
      <w:pPr>
        <w:bidi/>
      </w:pPr>
      <w:r>
        <w:rPr>
          <w:rtl/>
          <w:cs/>
          <w:lang w:val="ar_AE" w:bidi="ar_AE"/>
        </w:rPr>
      </w:r>
      <w:r>
        <w:rPr>
          <w:rtl/>
          <w:cs/>
          <w:lang w:val="ar_AE" w:bidi="ar_AE"/>
        </w:rPr>
        <w:t xml:space="preserve">توقفوا هنا وناقشوا في الفريق: كيف ستقولون أسماء الله، مثل هذا؟ ابحثوا عن هذه الكلمات </w:t>
      </w:r>
      <w:r>
        <w:rPr>
          <w:rtl/>
          <w:cs/>
          <w:lang w:val="ar_AE" w:bidi="ar_AE"/>
        </w:rPr>
        <w:t>إِيلُ رُئِي</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تقول هاجر: "لقد رأيت الله الذي يراني". ولهذا السبب سُميت البئر التي كانت هاجر بالقرب منها، بئر "لَحَيْ رُئِي". و تعبير بئر "لَحَيْ رُئِي" تعني "بئر الله الحي الذي يراني". ويمكن أنْ يوجد مكانه لاحقًا بَيْنَ قَادِشَ وَبَارَدَ.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17:1–27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17: 1–27 واحفظوه في قلوبكم. استمعوا إلى نسخة صوتية من تكوين 17: 1–27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17: 1–27 من التَّرْجَمَة الأكثر فهمًا لكم.</w:t>
      </w:r>
    </w:p>
    <w:p>
      <w:pPr>
        <w:bidi/>
      </w:pPr>
      <w:r>
        <w:rPr>
          <w:rtl/>
          <w:cs/>
          <w:lang w:val="ar_AE" w:bidi="ar_AE"/>
        </w:rPr>
      </w:r>
      <w:r>
        <w:rPr>
          <w:rtl/>
          <w:cs/>
          <w:lang w:val="ar_AE" w:bidi="ar_AE"/>
        </w:rPr>
        <w:t>تصف هذه القصة عهد الله مع أبرام، وتُضيف تفاصيل إلى العهد الذي قطعه الله مع أبرام في القصص السابقة. هنا، يصف الله الجزء الذي يخصه، والجزء الذي يخص أبرام، ثم جزء ساراي في العهد. يعطي الله أبرام وساراي أسمَين جديدَين، ويخبر أبرام بما يفعله علامة على العهد الذي يقيمه بينهما.</w:t>
      </w:r>
    </w:p>
    <w:p>
      <w:pPr>
        <w:bidi/>
      </w:pPr>
      <w:r>
        <w:rPr>
          <w:rtl/>
          <w:cs/>
          <w:lang w:val="ar_AE" w:bidi="ar_AE"/>
        </w:rPr>
      </w:r>
      <w:r>
        <w:rPr>
          <w:rtl/>
          <w:cs/>
          <w:lang w:val="ar_AE" w:bidi="ar_AE"/>
        </w:rPr>
        <w:t>يظهر يهوه لأبرام بعد ثلاث عشرة سنة من مولد إسماعيل كما علِمنا من المقطع السابق، ويكون أبرام وقتها 99 سنة. يقول الله: "أَنَا إيل شدَّاي، اللهُ الْقَدِيرُ. سِرْ أَمَامِي وَكُنْ كَامِلًا". تعني عبارة "سِرْ أَمَامِي" أن تعيش نمط حياة معين، وتكون مُكرسًا لشخص ما، وكان الناس يستخدمون هذه العبارة عادةً ليصفوا العبيد المخلصين لملوكهم. أراد الله أن يكون إبراهيم أمينًا له.</w:t>
      </w:r>
    </w:p>
    <w:p>
      <w:pPr>
        <w:bidi/>
      </w:pPr>
      <w:r>
        <w:rPr>
          <w:rtl/>
          <w:cs/>
          <w:lang w:val="ar_AE" w:bidi="ar_AE"/>
        </w:rPr>
      </w:r>
      <w:r>
        <w:rPr>
          <w:rtl/>
          <w:cs/>
          <w:lang w:val="ar_AE" w:bidi="ar_AE"/>
        </w:rPr>
        <w:t>توقفوا هنا وناقشوا هذه العبارة في المجموعة. احكوا قصة عن شخص تعرفون كان عَبدًا مخلصًا لسيده أو صاحب عمله، أو لملكه. كيف تصفون الخدمة المخلصة لملِك أو سيد؟ أوقفوا سماع التسجيل الصوتي هنا.</w:t>
      </w:r>
    </w:p>
    <w:p>
      <w:pPr>
        <w:bidi/>
      </w:pPr>
      <w:r>
        <w:rPr>
          <w:rtl/>
          <w:cs/>
          <w:lang w:val="ar_AE" w:bidi="ar_AE"/>
        </w:rPr>
      </w:r>
      <w:r>
        <w:rPr>
          <w:rtl/>
          <w:cs/>
          <w:lang w:val="ar_AE" w:bidi="ar_AE"/>
        </w:rPr>
        <w:t xml:space="preserve">يتابع الله: "فَأَجْعَلَ عَهْدِي بَيْنِي وَبَيْنَكَ، وَأُكَثِّرَكَ كَثِيرًا جِدًا". هنا، يؤكّد الله العهد الذي قطعه مع أبرام في القصص السابقة. العهد هو اتفاق يُعقد بين شخصَين أو مجموعتَين، يرسي السلام أو الصداقة، ويوافق كلا الشخصَين على أن يكون أمينًا لهذا الاتفاق وأن يظلا في عَلاقة جيدة ببعضهما بعضًا. يقسِم كلا الطرفين أن يكون أمينًا للعهد في احتفال أو بذبيحة طقسية. تُعد العهود اتفاقًا أعمق من العقود القانونية لأن العهود تتطلب الولاء والمحبة المُضحية من الطرفَين. </w:t>
      </w:r>
    </w:p>
    <w:p>
      <w:pPr>
        <w:bidi/>
      </w:pPr>
      <w:r>
        <w:rPr>
          <w:rtl/>
          <w:cs/>
          <w:lang w:val="ar_AE" w:bidi="ar_AE"/>
        </w:rPr>
      </w:r>
      <w:r>
        <w:rPr>
          <w:rtl/>
          <w:cs/>
          <w:lang w:val="ar_AE" w:bidi="ar_AE"/>
        </w:rPr>
        <w:t>توقّفوا هنا وناقشوا في المجموعة: لماذا تعتقدون أن الله يتحدث عن العهد مرة أخرى؟ أوقفوا سماع التسجيل الصوتي هنا.</w:t>
      </w:r>
    </w:p>
    <w:p>
      <w:pPr>
        <w:bidi/>
      </w:pPr>
      <w:r>
        <w:rPr>
          <w:rtl/>
          <w:cs/>
          <w:lang w:val="ar_AE" w:bidi="ar_AE"/>
        </w:rPr>
      </w:r>
      <w:r>
        <w:rPr>
          <w:rtl/>
          <w:cs/>
          <w:lang w:val="ar_AE" w:bidi="ar_AE"/>
        </w:rPr>
        <w:t>يسقط أبرام على وجهه. غالبًا ما كان الناس يتصرفون بهذه الطريقة عندما يظهر لهم الله، وكانت هذه الحركة تُظهر الاحترام والخضوع لله.</w:t>
      </w:r>
    </w:p>
    <w:p>
      <w:pPr>
        <w:bidi/>
      </w:pPr>
      <w:r>
        <w:rPr>
          <w:rtl/>
          <w:cs/>
          <w:lang w:val="ar_AE" w:bidi="ar_AE"/>
        </w:rPr>
      </w:r>
      <w:r>
        <w:rPr>
          <w:rtl/>
          <w:cs/>
          <w:lang w:val="ar_AE" w:bidi="ar_AE"/>
        </w:rPr>
        <w:t>توقفوا هنا وناقشوا في المجموعة: كيف تُظهِرون الاحترام في ثقافتكم؟ هل لديكم أي حركات تُظهر الاحترام؟ في ثقافتكم، ماذا يعني أن يسقط شخص ما على وجهه أمام آخر؟ أوقفوا سماع التسجيل الصوتي هنا.</w:t>
      </w:r>
    </w:p>
    <w:p>
      <w:pPr>
        <w:bidi/>
      </w:pPr>
      <w:r>
        <w:rPr>
          <w:rtl/>
          <w:cs/>
          <w:lang w:val="ar_AE" w:bidi="ar_AE"/>
        </w:rPr>
      </w:r>
      <w:r>
        <w:rPr>
          <w:rtl/>
          <w:cs/>
          <w:lang w:val="ar_AE" w:bidi="ar_AE"/>
        </w:rPr>
        <w:t>يقول الله لأبرام: "أَمَّا أَنَا فَهُوَذَا عَهْدِي مَعَكَ، وَتَكُونُ أَبًا لِجُمْهُورٍ مِنَ الأُمَمِ! فَلاَ يُدْعَى اسْمُكَ بَعْدُ أَبْرَامَ بَلْ يَكُونُ اسْمُكَ إِبْرَاهِيمَ، لأَنِّي أَجْعَلُكَ أَبًا لِجُمْهُورٍ مِنَ الأُمَمِ." في ثقافة أبرام، كان تغيير اسم شخص يُظهر أن ثمة تغيير مهم قد حدث في حياته. كان اسم "أبرام" يعني على الأرجح "الأبُ مُعظَّم" أو "الأبُ المُعظَّم". وربما كان اسم إبراهيم يعني "أبُ كثيرين".</w:t>
      </w:r>
    </w:p>
    <w:p>
      <w:pPr>
        <w:bidi/>
      </w:pPr>
      <w:r>
        <w:rPr>
          <w:rtl/>
          <w:cs/>
          <w:lang w:val="ar_AE" w:bidi="ar_AE"/>
        </w:rPr>
      </w:r>
      <w:r>
        <w:rPr>
          <w:rtl/>
          <w:cs/>
          <w:lang w:val="ar_AE" w:bidi="ar_AE"/>
        </w:rPr>
        <w:t>يتابع الله قائلًا: "أُثْمِرُكَ كَثِيرًا جِدًّا، وَأَجْعَلُكَ أُمَمًا، وَمُلُوكٌ مِنْكَ يَخْرُجُونَ". "مُثمرًا" تعني أن الشخص سيكون له أبناء كثيرين ونسلًا كثيرًا.</w:t>
      </w:r>
    </w:p>
    <w:p>
      <w:pPr>
        <w:bidi/>
      </w:pPr>
      <w:r>
        <w:rPr>
          <w:rtl/>
          <w:cs/>
          <w:lang w:val="ar_AE" w:bidi="ar_AE"/>
        </w:rPr>
      </w:r>
      <w:r>
        <w:rPr>
          <w:rtl/>
          <w:cs/>
          <w:lang w:val="ar_AE" w:bidi="ar_AE"/>
        </w:rPr>
        <w:t>ويتابع الله: "وَأُقِيمُ عَهْدِي بَيْنِي وَبَيْنَكَ، وَبَيْنَ نَسْلِكَ مِنْ بَعْدِكَ فِي أَجْيَالِهِمْ. عَهْدًا أَبَدِيًا. لأَكُونَ إِلهًا لَكَ وَلِنَسْلِكَ مِنْ بَعْدِكَ. وَأُعْطِي لَكَ وَلِنَسْلِكَ مِنْ بَعْدِكَ أَرْضَ غُرْبَتِكَ، كُلَّ أَرْضِ كَنْعَانَ. مُلْكًا أَبَدِيًا. وَأَكُونُ إِلهَهُمْ".</w:t>
      </w:r>
    </w:p>
    <w:p>
      <w:pPr>
        <w:bidi/>
      </w:pPr>
      <w:r>
        <w:rPr>
          <w:rtl/>
          <w:cs/>
          <w:lang w:val="ar_AE" w:bidi="ar_AE"/>
        </w:rPr>
      </w:r>
      <w:r>
        <w:rPr>
          <w:rtl/>
          <w:cs/>
          <w:lang w:val="ar_AE" w:bidi="ar_AE"/>
        </w:rPr>
        <w:t>توقَّفوا هنا وانظروا في المجموعة صورة لمنطقة كنعان. أوقفوا سماع التسجيل الصوتي هنا.</w:t>
      </w:r>
    </w:p>
    <w:p>
      <w:pPr>
        <w:bidi/>
      </w:pPr>
      <w:r>
        <w:rPr>
          <w:rtl/>
          <w:cs/>
          <w:lang w:val="ar_AE" w:bidi="ar_AE"/>
        </w:rPr>
      </w:r>
      <w:r>
        <w:rPr>
          <w:rtl/>
          <w:cs/>
          <w:lang w:val="ar_AE" w:bidi="ar_AE"/>
        </w:rPr>
        <w:t>ثم يقول الله لإبراهيم: "وَأَمَّا أَنْتَ فَتَحْفَظُ عَهْدِي، أَنْتَ وَنَسْلُكَ مِنْ بَعْدِكَ فِي أَجْيَالِهِمْ. هذَا هُوَ عَهْدِي الَّذِي تَحْفَظُونَهُ بَيْنِي وَبَيْنَكُمْ، وَبَيْنَ نَسْلِكَ مِنْ بَعْدِكَ: يُخْتَنُ مِنْكُمْ كُلُّ ذَكَرٍ". وتعني الكلمة "ختان" قطْع الجلد الرخي من نهاية قضيب الرجُل. وكان العديد من الذين يعيشون حول إبراهيم يمارسون الختان، مع أن أجداد إبراهيم لم يمارسونه على الأرجح. في الثقافات المحيطة بإبراهيم، كان الختان أحيانًا جزءًا من طقوس يمارسها الرجال قبل أن يتزوجوا أو الأجانب لدخول عائلة. مع ذلك، فوسْط نسل إبراهيم، صار الختان علامة مهمة في العهد بين الله وشعبه.</w:t>
      </w:r>
    </w:p>
    <w:p>
      <w:pPr>
        <w:bidi/>
      </w:pPr>
      <w:r>
        <w:rPr>
          <w:rtl/>
          <w:cs/>
          <w:lang w:val="ar_AE" w:bidi="ar_AE"/>
        </w:rPr>
      </w:r>
      <w:r>
        <w:rPr>
          <w:rtl/>
          <w:cs/>
          <w:lang w:val="ar_AE" w:bidi="ar_AE"/>
        </w:rPr>
        <w:t>توقفوا هنا وناقشوا في المجموعة: كيف تُمارسون الختان في ثقافتكم؟ وإن كنتم تفعلون، فهل للختان أي معنى خاص؟ أوقفوا سماع التسجيل الصوتي هنا.</w:t>
      </w:r>
    </w:p>
    <w:p>
      <w:pPr>
        <w:bidi/>
      </w:pPr>
      <w:r>
        <w:rPr>
          <w:rtl/>
          <w:cs/>
          <w:lang w:val="ar_AE" w:bidi="ar_AE"/>
        </w:rPr>
      </w:r>
      <w:r>
        <w:rPr>
          <w:rtl/>
          <w:cs/>
          <w:lang w:val="ar_AE" w:bidi="ar_AE"/>
        </w:rPr>
        <w:t>ثم يواصل الله الحديث عن أهمية الختان. يقول الله: "فَتُخْتَنُونَ فِي لَحْمِ غُرْلَتِكُمْ، فَيَكُونُ عَلاَمَةَ عَهْدٍ بَيْنِي وَبَيْنَكُمْ. يُخْتَنُ مِنْكُمْ كُلُّ ذَكَرٍ فِي أَجْيَالِكُمْ: وَلِيدُ الْبَيْتِ، وَالْمُبْتَاعُ بِفِضَّةٍ". تشير عبارة "وَلِيدُ الْبَيْتِ" على الأرجح إلى العبيد والخَدَم المولودين لأشخاص خدموا إبراهيم وعائلته فعليًا.</w:t>
      </w:r>
    </w:p>
    <w:p>
      <w:pPr>
        <w:bidi/>
      </w:pPr>
      <w:r>
        <w:rPr>
          <w:rtl/>
          <w:cs/>
          <w:lang w:val="ar_AE" w:bidi="ar_AE"/>
        </w:rPr>
      </w:r>
      <w:r>
        <w:rPr>
          <w:rtl/>
          <w:cs/>
          <w:lang w:val="ar_AE" w:bidi="ar_AE"/>
        </w:rPr>
        <w:t>يتابع الله: "فَتُخْتَنُونَ فِي لَحْمِ غُرْلَتِكُمْ، فَيَكُونُ عَلاَمَةَ عَهْدٍ بَيْنِي وَبَيْنَكُمْ". هنا، تُظهر هذه العلامة على أجسادهم أنهم آمنوا بالله، وأنهم يريدون طاعته، وأنهم جميعًا جزء من المجموعة العِرقية ذاتها.</w:t>
      </w:r>
    </w:p>
    <w:p>
      <w:pPr>
        <w:bidi/>
      </w:pPr>
      <w:r>
        <w:rPr>
          <w:rtl/>
          <w:cs/>
          <w:lang w:val="ar_AE" w:bidi="ar_AE"/>
        </w:rPr>
      </w:r>
      <w:r>
        <w:rPr>
          <w:rtl/>
          <w:cs/>
          <w:lang w:val="ar_AE" w:bidi="ar_AE"/>
        </w:rPr>
        <w:t>توقَّفوا هنا وناقشوا في المجموعة: في ثقافتكم، ما الطرُق التي لديكم لتمييز شخص ما لإظهار أنه في عَلاقة خاصة بالله أو بأشخاص آخرين؟ أوقفوا سماع التسجيل الصوتي هنا.</w:t>
      </w:r>
    </w:p>
    <w:p>
      <w:pPr>
        <w:bidi/>
      </w:pPr>
      <w:r>
        <w:rPr>
          <w:rtl/>
          <w:cs/>
          <w:lang w:val="ar_AE" w:bidi="ar_AE"/>
        </w:rPr>
      </w:r>
      <w:r>
        <w:rPr>
          <w:rtl/>
          <w:cs/>
          <w:lang w:val="ar_AE" w:bidi="ar_AE"/>
        </w:rPr>
        <w:t xml:space="preserve">يتابع الله: "وَأَمَّا الذَّكَرُ الأَغْلَفُ الَّذِي لاَ يُخْتَنُ فِي لَحْمِ غُرْلَتِهِ فَتُقْطَعُ تِلْكَ النَّفْسُ مِنْ شَعْبِهَا إِنَّهُ قَدْ نَكَثَ عَهْدِي". إن عبارة "تُقْطَعُ تِلْكَ النَّفْسُ مِنْ شَعْبِهَا" تعني أن كل مَن لا يُختتن يُستبعَد من عائلته ومجتمعه. أما عن عبارة "نَكَثَ عَهْدِي" فهي تعني عدم إتمام شروط العهد الذي أعطاه الله – أي عدم الاختتان. </w:t>
      </w:r>
    </w:p>
    <w:p>
      <w:pPr>
        <w:bidi/>
      </w:pPr>
      <w:r>
        <w:rPr>
          <w:rtl/>
          <w:cs/>
          <w:lang w:val="ar_AE" w:bidi="ar_AE"/>
        </w:rPr>
      </w:r>
      <w:r>
        <w:rPr>
          <w:rtl/>
          <w:cs/>
          <w:lang w:val="ar_AE" w:bidi="ar_AE"/>
        </w:rPr>
        <w:t>توقفوا هنا وناقشوا في المجموعة: كيف تُبرمون العهود في ثقافتكم؟ ما نوع اللغة التي تستخدمونها؟ وما الطقوس التي لديكم، التي تُظهر إتمام صُنع العهد؟ أوقفوا سماع التسجيل الصوتي هنا.</w:t>
      </w:r>
    </w:p>
    <w:p>
      <w:pPr>
        <w:bidi/>
      </w:pPr>
      <w:r>
        <w:rPr>
          <w:rtl/>
          <w:cs/>
          <w:lang w:val="ar_AE" w:bidi="ar_AE"/>
        </w:rPr>
      </w:r>
      <w:r>
        <w:rPr>
          <w:rtl/>
          <w:cs/>
          <w:lang w:val="ar_AE" w:bidi="ar_AE"/>
        </w:rPr>
        <w:t>يقول الله لإبراهيم أيضًا: "سَارَايُ امْرَأَتُكَ لاَ تَدْعُو اسْمَهَا سَارَايَ، بَلِ اسْمُهَا سَارَةُ. وَأُبَارِكُهَا وَأُعْطِيكَ أَيْضًا مِنْهَا ابْنًا. أُبَارِكُهَا فَتَكُونُ أُمَمًا. وَمُلُوكُ شُعُوبٍ مِنْهَا يَكُونُونَ". كان اسم "سارة" طريقة أخرى لقول اسم "ساراي"، وكان الكنعانيون الذين يسكنون حول سارة وإبراهيم يستخدمون اسم "سارة" بدلًا من "ساراي". كلا الاسمين يعنيان "أميرة أو المَلَكية".</w:t>
      </w:r>
    </w:p>
    <w:p>
      <w:pPr>
        <w:bidi/>
      </w:pPr>
      <w:r>
        <w:rPr>
          <w:rtl/>
          <w:cs/>
          <w:lang w:val="ar_AE" w:bidi="ar_AE"/>
        </w:rPr>
      </w:r>
      <w:r>
        <w:rPr>
          <w:rtl/>
          <w:cs/>
          <w:lang w:val="ar_AE" w:bidi="ar_AE"/>
        </w:rPr>
        <w:t>يسقط إبراهيم على وجهه. يضحك ويقول في نفسه: هَلْ يُولَدُ لابْنِ مِئَةِ سَنَةٍ؟ وَهَلْ تَلِدُ سَارَةُ وَهِيَ بِنْتُ تِسْعِينَ سَنَةً؟ يطرح إبراهيم هذه الأسئلة على نفسه لكنه لا يتوقع إجابة. يتعجَّب!</w:t>
      </w:r>
    </w:p>
    <w:p>
      <w:pPr>
        <w:bidi/>
      </w:pPr>
      <w:r>
        <w:rPr>
          <w:rtl/>
          <w:cs/>
          <w:lang w:val="ar_AE" w:bidi="ar_AE"/>
        </w:rPr>
      </w:r>
      <w:r>
        <w:rPr>
          <w:rtl/>
          <w:cs/>
          <w:lang w:val="ar_AE" w:bidi="ar_AE"/>
        </w:rPr>
        <w:t>توقفوا هنا وناقشوا معًا في المجموعة: لماذا يطرح إبراهيم هذه الأسئلة؟ كيف سيكون رد فعل الناس في مجتمعكم إذا أخبرهم أحدهم أنهم سيُنجبون أطفالًا في سِن المئة؟ أوقفوا سماع التسجيل الصوتي هنا.</w:t>
      </w:r>
    </w:p>
    <w:p>
      <w:pPr>
        <w:bidi/>
      </w:pPr>
      <w:r>
        <w:rPr>
          <w:rtl/>
          <w:cs/>
          <w:lang w:val="ar_AE" w:bidi="ar_AE"/>
        </w:rPr>
      </w:r>
      <w:r>
        <w:rPr>
          <w:rtl/>
          <w:cs/>
          <w:lang w:val="ar_AE" w:bidi="ar_AE"/>
        </w:rPr>
        <w:t>يقول إبراهيم لله: "لَيْتَ إِسْمَاعِيلَ يَعِيشُ أَمَامَكَ!" هنا، يطلب إبراهيم من الله أن يختار إسماعيل وارثًا للبركة الخاصة التي وعد بها الله. لا يؤمن إبراهيم بأنه سيُنجب وارثًا آخر، فيقترح على الله وسيلة الحصول على وارث آخر. وتعني عبارة "يَعِيشُ أَمَامَكَ!" أن: "يقبل بركتك وإحسانك الخاصَيْن".</w:t>
      </w:r>
    </w:p>
    <w:p>
      <w:pPr>
        <w:bidi/>
      </w:pPr>
      <w:r>
        <w:rPr>
          <w:rtl/>
          <w:cs/>
          <w:lang w:val="ar_AE" w:bidi="ar_AE"/>
        </w:rPr>
      </w:r>
      <w:r>
        <w:rPr>
          <w:rtl/>
          <w:cs/>
          <w:lang w:val="ar_AE" w:bidi="ar_AE"/>
        </w:rPr>
        <w:t>ثم يقول الله: "بَلْ سَارَةُ امْرَأَتُكَ تَلِدُ لَكَ ابْنًا وَتَدْعُو اسْمَهُ إِسْحَاقَ. وَأُقِيمُ عَهْدِي مَعَهُ عَهْدًا أَبَدِيًا لِنَسْلِهِ مِنْ بَعْدِهِ. يعني اسم "إسحاق": "يضحك".</w:t>
      </w:r>
    </w:p>
    <w:p>
      <w:pPr>
        <w:bidi/>
      </w:pPr>
      <w:r>
        <w:rPr>
          <w:rtl/>
          <w:cs/>
          <w:lang w:val="ar_AE" w:bidi="ar_AE"/>
        </w:rPr>
      </w:r>
      <w:r>
        <w:rPr>
          <w:rtl/>
          <w:cs/>
          <w:lang w:val="ar_AE" w:bidi="ar_AE"/>
        </w:rPr>
        <w:t>يتابع الله: "وَأَمَّا إِسْمَاعِيلُ فَقَدْ سَمِعْتُ لَكَ فِيهِ. هَا أَنَا أُبَارِكُهُ وَأُثْمِرُهُ، وَأُكَثِّرُهُ كَثِيرًا جِدًا. اِثْنَيْ عَشَرَ رَئِيسًا يَلِدُ، وَأَجْعَلُهُ أُمَّةً كَبِيرَةً. وَلكِنْ عَهْدِي أُقِيمُهُ مَعَ إِسْحَاقَ الَّذِي تَلِدُهُ لَكَ سَارَةُ فِي هذَا الْوَقْتِ فِي السَّنَةِ الآتِيَةِ". يبارك الله إسماعيل، مع أنه لن يكون جزءًا من العهد الذي يُمرِّره الله لإسحاق ابن سارة. عندما ينتهي الله من الكلام، يترك إبراهيم.</w:t>
      </w:r>
    </w:p>
    <w:p>
      <w:pPr>
        <w:bidi/>
      </w:pPr>
      <w:r>
        <w:rPr>
          <w:rtl/>
          <w:cs/>
          <w:lang w:val="ar_AE" w:bidi="ar_AE"/>
        </w:rPr>
      </w:r>
      <w:r>
        <w:rPr>
          <w:rtl/>
          <w:cs/>
          <w:lang w:val="ar_AE" w:bidi="ar_AE"/>
        </w:rPr>
        <w:t>في ذلك اليوم ذاته، يأخذ إبراهيم ابنه إسماعيل وكل مولود في بيته أو اشتُري بماله، وكل رجُل في بيت إبراهيم، ويختنهم كما أمره الله. كان إبراهيم 99 سنة عندما اختُتن. وكان إسماعيل ابن إبراهيم في الثالثة عشرة من العمر. اختُتن إبراهيم وابنه إسماعيل. في ذلك اليوم، وكل الرجال في بيت إبراهيم، بما في ذلك الذين وُلدوا في بيته والذين أُشتروا بمال من غريب، ختنوا مع إبراهيم. وهنا تُكرِّر القصة التعليمات التي أعطاها الله لإبراهيم، لتوضِّح أن إبراهيم فعل جميع ما أوصاه به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17: 1–27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بتصوير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بعد سنوات كثيرة، يظهر يهوه لأبرام مرة أخرى. يقول الله: "أَنَا إيل شدَّاي، اللهُ الْقَدِيرُ. سِرْ أَمَامِي وَكُنْ كَامِلًا. فَأَجْعَلَ عَهْدِي بَيْنِي وَبَيْنَكَ، وَأُكَثِّرَكَ كَثِيرًا جِدًا".</w:t>
      </w:r>
    </w:p>
    <w:p>
      <w:pPr>
        <w:bidi/>
      </w:pPr>
      <w:r>
        <w:rPr>
          <w:rtl/>
          <w:cs/>
          <w:lang w:val="ar_AE" w:bidi="ar_AE"/>
        </w:rPr>
      </w:r>
      <w:r>
        <w:rPr>
          <w:b/>
          <w:rtl/>
          <w:cs/>
          <w:lang w:val="ar_AE" w:bidi="ar_AE"/>
        </w:rPr>
        <w:t>في المشهد الثاني:</w:t>
      </w:r>
      <w:r>
        <w:rPr>
          <w:rtl/>
          <w:cs/>
          <w:lang w:val="ar_AE" w:bidi="ar_AE"/>
        </w:rPr>
        <w:t xml:space="preserve"> يسقط أبرام بوجهه على الأرض. يصف الله الجزء الخاص به في عهده مع أبرام، ويخبر الله أبرام أنه سيعطيه نسلًا كثيرًا، وأنه سيكون دائمًا إله نسل أبرام. بعد ذلك، يُغيِّر الله اسم أبرام إلى إبراهيم.</w:t>
      </w:r>
    </w:p>
    <w:p>
      <w:pPr>
        <w:bidi/>
      </w:pPr>
      <w:r>
        <w:rPr>
          <w:rtl/>
          <w:cs/>
          <w:lang w:val="ar_AE" w:bidi="ar_AE"/>
        </w:rPr>
      </w:r>
      <w:r>
        <w:rPr>
          <w:b/>
          <w:rtl/>
          <w:cs/>
          <w:lang w:val="ar_AE" w:bidi="ar_AE"/>
        </w:rPr>
        <w:t>في المشهد الثالث:</w:t>
      </w:r>
      <w:r>
        <w:rPr>
          <w:rtl/>
          <w:cs/>
          <w:lang w:val="ar_AE" w:bidi="ar_AE"/>
        </w:rPr>
        <w:t xml:space="preserve"> يصف الله الجزء الخاص بإبراهيم في عهده مع الله. يوصي الله إبراهيم بأن يختن جميع الذكور في بيته علامة على العهد.</w:t>
      </w:r>
    </w:p>
    <w:p>
      <w:pPr>
        <w:bidi/>
      </w:pPr>
      <w:r>
        <w:rPr>
          <w:rtl/>
          <w:cs/>
          <w:lang w:val="ar_AE" w:bidi="ar_AE"/>
        </w:rPr>
      </w:r>
      <w:r>
        <w:rPr>
          <w:b/>
          <w:rtl/>
          <w:cs/>
          <w:lang w:val="ar_AE" w:bidi="ar_AE"/>
        </w:rPr>
        <w:t>في المشهد الرابع:</w:t>
      </w:r>
      <w:r>
        <w:rPr>
          <w:rtl/>
          <w:cs/>
          <w:lang w:val="ar_AE" w:bidi="ar_AE"/>
        </w:rPr>
        <w:t xml:space="preserve"> يخبر الله إبراهيم أن ساراي سيكون لها ابن. يغيّر الله اسم ساراي إلى سارة. يسقط أبرام بوجهه على الأرض ويضحك في نفسه، لأنه يتساءل كيف يمكن أن ينجب هو وسارة طفلًا في هذا العُمر المتقدم؟ يسأل إبراهيم الله إن كان بإمكان إسماعيل العيش ببركات الله المُميَّزة. فيجيب الله أنه سيكون لسارة ابن، وعليهم تسميته "إسحاق". ويكون على إسحاق أن يعيش في ظِل العهد. ثم يترك الله إبراهيم.</w:t>
      </w:r>
    </w:p>
    <w:p>
      <w:pPr>
        <w:bidi/>
      </w:pPr>
      <w:r>
        <w:rPr>
          <w:rtl/>
          <w:cs/>
          <w:lang w:val="ar_AE" w:bidi="ar_AE"/>
        </w:rPr>
      </w:r>
      <w:r>
        <w:rPr>
          <w:b/>
          <w:rtl/>
          <w:cs/>
          <w:lang w:val="ar_AE" w:bidi="ar_AE"/>
        </w:rPr>
        <w:t>في المشهد الخامس:</w:t>
      </w:r>
      <w:r>
        <w:rPr>
          <w:rtl/>
          <w:cs/>
          <w:lang w:val="ar_AE" w:bidi="ar_AE"/>
        </w:rPr>
        <w:t xml:space="preserve"> في ذلك اليوم، يأخذ إبراهيم ابنه إسماعيل وكل رجل في بيته، سواء المولودين في بيته، أو الذين اشتراهم بفضة، ويختنهم.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 الذي سُمي إبراهيم</w:t>
      </w:r>
    </w:p>
    <w:p>
      <w:pPr>
        <w:pStyle w:val="ListBullet"/>
        <w:bidi/>
        <w:spacing w:line="240" w:lineRule="auto"/>
        <w:ind w:left="720"/>
      </w:pPr>
      <w:r>
        <w:rPr>
          <w:rtl/>
          <w:cs/>
          <w:lang w:val="ar_AE" w:bidi="ar_AE"/>
        </w:rPr>
      </w:r>
      <w:r>
        <w:rPr>
          <w:rtl/>
          <w:cs/>
          <w:lang w:val="ar_AE" w:bidi="ar_AE"/>
        </w:rPr>
        <w:t>ساراي التي سُميَّت "سارة" مذكورة</w:t>
      </w:r>
    </w:p>
    <w:p>
      <w:pPr>
        <w:pStyle w:val="ListBullet"/>
        <w:bidi/>
        <w:spacing w:line="240" w:lineRule="auto"/>
        <w:ind w:left="720"/>
      </w:pPr>
      <w:r>
        <w:rPr>
          <w:rtl/>
          <w:cs/>
          <w:lang w:val="ar_AE" w:bidi="ar_AE"/>
        </w:rPr>
      </w:r>
      <w:r>
        <w:rPr>
          <w:rtl/>
          <w:cs/>
          <w:lang w:val="ar_AE" w:bidi="ar_AE"/>
        </w:rPr>
        <w:t>يُذكر إسحاق</w:t>
      </w:r>
    </w:p>
    <w:p>
      <w:pPr>
        <w:pStyle w:val="ListBullet"/>
        <w:bidi/>
        <w:spacing w:line="240" w:lineRule="auto"/>
        <w:ind w:left="720"/>
      </w:pPr>
      <w:r>
        <w:rPr>
          <w:rtl/>
          <w:cs/>
          <w:lang w:val="ar_AE" w:bidi="ar_AE"/>
        </w:rPr>
      </w:r>
      <w:r>
        <w:rPr>
          <w:rtl/>
          <w:cs/>
          <w:lang w:val="ar_AE" w:bidi="ar_AE"/>
        </w:rPr>
        <w:t>يُذكر إسماعيل</w:t>
      </w:r>
    </w:p>
    <w:p>
      <w:pPr>
        <w:pStyle w:val="ListBullet"/>
        <w:bidi/>
        <w:spacing w:line="240" w:lineRule="auto"/>
        <w:ind w:left="720"/>
      </w:pPr>
      <w:r>
        <w:rPr>
          <w:rtl/>
          <w:cs/>
          <w:lang w:val="ar_AE" w:bidi="ar_AE"/>
        </w:rPr>
      </w:r>
      <w:r>
        <w:rPr>
          <w:rtl/>
          <w:cs/>
          <w:lang w:val="ar_AE" w:bidi="ar_AE"/>
        </w:rPr>
        <w:t>ويذكر كل مولود في بيت إبراهيم أو اشتُري من أجنبي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يُنشيء المشهد الأول القصة. عندما يكون أبرام ابن 99 سنة، يظهر له يهوه. وهذه هي المرة الوحيدة في هذا المقطع التي يُستخدم فيها اسم الله الشخصي يهوه. قد ترغبون في إعادة ترتيب ما يقوله الله هنا. يقول الله: "أَنَا إيل شدَّاي، اللهُ الْقَدِيرُ. وأُثبت عهدي بيننا، وأعطيك نسلًا كثيرًا إنْ خدمتني بأمانة وعِشت حياة بلا لَوم.</w:t>
      </w:r>
    </w:p>
    <w:p>
      <w:pPr>
        <w:bidi/>
      </w:pPr>
      <w:r>
        <w:rPr>
          <w:rtl/>
          <w:cs/>
          <w:lang w:val="ar_AE" w:bidi="ar_AE"/>
        </w:rPr>
      </w:r>
      <w:r>
        <w:rPr>
          <w:rtl/>
          <w:cs/>
          <w:lang w:val="ar_AE" w:bidi="ar_AE"/>
        </w:rPr>
        <w:t>في المشاهد الثاني والثالث والرابع، يصف الله الجزء الخاص به من العهد، والجزء الخاص بأبرام، والخاص بساراي. في هذه المشاهد، يُكرر الله كلامه أو يقول أشياء متشابهة بطرق مختلفة. وهذا يُؤكد أنَّ ما يقوله مُهم. ولأن هذا العهد يحتوي على متطلبات مهمة، فإن هذا التكرار يؤكد أيضًا على أن ما يقوله الله واضح لأبرام.</w:t>
      </w:r>
    </w:p>
    <w:p>
      <w:pPr>
        <w:bidi/>
      </w:pPr>
      <w:r>
        <w:rPr>
          <w:rtl/>
          <w:cs/>
          <w:lang w:val="ar_AE" w:bidi="ar_AE"/>
        </w:rPr>
      </w:r>
      <w:r>
        <w:rPr>
          <w:rtl/>
          <w:cs/>
          <w:lang w:val="ar_AE" w:bidi="ar_AE"/>
        </w:rPr>
        <w:t>في المشهد الثاني، يسقط أبرام بوجهه على الأرض. احرصوا على تصوير ما يقوله الله لأبرام. يبدأ الله في الكلام باستخدام كلمة تعني أن ما سيقوله بعد ذلك مُهم. يقول الله: "اسمع". ثم يُغيّر الله اسم أبرام إلى إبراهيم، الذي يعني "أبو أمم كثيرة". يستمر الله في حديثه قائلًا إنه سيُعطي إبراهيم نسلًا كثيرًا. وسيصبح هذا النسل أممًا كثيرة، أو مجموعات من الناس. وسيكون لهذه المجموعات ملوك يحكمونهم. يقول الله إن العهد سيدوم إلى الأبد. كما يقول: "وَأُقِيمُ عَهْدِي بَيْنِي وَبَيْنَكَ، عَهْدًا أَبَدِيًا، لأَكُونَ إِلهًا لَكَ وَلِنَسْلِكَ مِنْ بَعْدِكَ. وَأُعْطِي لَكَ وَلِنَسْلِكَ مِنْ بَعْدِكَ أَرْضَ غُرْبَتِكَ، كُلَّ أَرْضِ كَنْعَانَ مُلْكًا أَبَدِيًا. وَأَكُونُ إِلهَهُمْ".</w:t>
      </w:r>
    </w:p>
    <w:p>
      <w:pPr>
        <w:bidi/>
      </w:pPr>
      <w:r>
        <w:rPr>
          <w:rtl/>
          <w:cs/>
          <w:lang w:val="ar_AE" w:bidi="ar_AE"/>
        </w:rPr>
      </w:r>
      <w:r>
        <w:rPr>
          <w:rtl/>
          <w:cs/>
          <w:lang w:val="ar_AE" w:bidi="ar_AE"/>
        </w:rPr>
        <w:t>توقَّفوا هنا وانظروا في المجموعة صورة لمنطقة كنعان. أوقفوا سماع التسجيل الصوتي هنا.</w:t>
      </w:r>
    </w:p>
    <w:p>
      <w:pPr>
        <w:bidi/>
      </w:pPr>
      <w:r>
        <w:rPr>
          <w:rtl/>
          <w:cs/>
          <w:lang w:val="ar_AE" w:bidi="ar_AE"/>
        </w:rPr>
      </w:r>
      <w:r>
        <w:rPr>
          <w:rtl/>
          <w:cs/>
          <w:lang w:val="ar_AE" w:bidi="ar_AE"/>
        </w:rPr>
        <w:t>في المشهد الثالث، صوِّروا ما يواصل الله قوله لإبراهيم. يخبر الله إبراهيم الآن بما يجب أن يفعله ليُظهر رغبته في أن يكون جزءًا من العهد. يقول الله إن كل رجل يجب أن يُختن. يعطيهم الله قواعد: "عَهْدِي الَّذِي تَحْفَظُونَهُ بَيْنِي وَبَيْنَكُمْ، وَبَيْنَ نَسْلِكَ مِنْ بَعْدِكَ: يُخْتَنُ مِنْكُمْ كُلُّ ذَكَرٍ، اِبْنَ ثَمَانِيَةِ أَيَّامٍ يُخْتَنُ مِنْكُمْ كُلُّ ذَكَرٍ فِي أَجْيَالِكُمْ: وَلِيدُ الْبَيْتِ، وَالْمُبْتَاعُ بِفِضَّةٍ مِنْ كُلِّ ابْنِ غَرِيبٍ لَيْسَ مِنْ نَسْلِكَ. يجب أن يُختَن الجميع. فَيَكُونُ عَهْدِي فِي لَحْمِكُمْ عَهْدًا أَبَدِيًا". يُكرر الله كلامه. ثم يقول الله ماذا سيحدث إن لم يتبع شعبه هذه الشرائع: "وَأَمَّا الذَّكَرُ الأَغْلَفُ الَّذِي لاَ يُخْتَنُ فِي لَحْمِ غُرْلَتِهِ فَتُقْطَعُ تِلْكَ النَّفْسُ مِنْ شَعْبِهَا. فَتُقْطَعُ تِلْكَ النَّفْسُ مِنْ شَعْبِهَا. إِنَّهُ قَدْ نَكَثَ عَهْدِي".</w:t>
      </w:r>
    </w:p>
    <w:p>
      <w:pPr>
        <w:bidi/>
      </w:pPr>
      <w:r>
        <w:rPr>
          <w:rtl/>
          <w:cs/>
          <w:lang w:val="ar_AE" w:bidi="ar_AE"/>
        </w:rPr>
      </w:r>
      <w:r>
        <w:rPr>
          <w:rtl/>
          <w:cs/>
          <w:lang w:val="ar_AE" w:bidi="ar_AE"/>
        </w:rPr>
        <w:t>في المشهد الرابع، صوِّروا المحادثة بين الله وإبراهيم. يقول الله لإبراهيم: "سَارَايُ امْرَأَتُكَ لاَ تَدْعُو اسْمَهَا سَارَايَ، بَلِ اسْمُهَا سَارَةُ. وَأُبَارِكُهَا وَأُعْطِيكَ أَيْضًا مِنْهَا ابْنًا. أُبَارِكُهَا فَتَكُونُ أُمَمًا، وَمُلُوكُ شُعُوبٍ مِنْهَا يَكُونُونَ".</w:t>
      </w:r>
    </w:p>
    <w:p>
      <w:pPr>
        <w:bidi/>
      </w:pPr>
      <w:r>
        <w:rPr>
          <w:rtl/>
          <w:cs/>
          <w:lang w:val="ar_AE" w:bidi="ar_AE"/>
        </w:rPr>
      </w:r>
      <w:r>
        <w:rPr>
          <w:rtl/>
          <w:cs/>
          <w:lang w:val="ar_AE" w:bidi="ar_AE"/>
        </w:rPr>
        <w:t>يسقط إبراهيم على وجهه، لكنه يضحك في نفسه في عدم تصديق. يفكر في نفسه: "هل يُولَد لشخص عمره مئة عام، ابن؟ وَهَلْ تَلِدُ سَارَةُ وَهِيَ بِنْتُ تِسْعِينَ سَنَةً؟ يطرح إبراهيم هذه الأسئلة على نفسه لكنه لا يتوقع إجابة. يفترض أنه من المستحيل له ولسارة أن ينجبا طفلًا في سنهم المتقدِّم هذا.</w:t>
      </w:r>
    </w:p>
    <w:p>
      <w:pPr>
        <w:bidi/>
      </w:pPr>
      <w:r>
        <w:rPr>
          <w:rtl/>
          <w:cs/>
          <w:lang w:val="ar_AE" w:bidi="ar_AE"/>
        </w:rPr>
      </w:r>
      <w:r>
        <w:rPr>
          <w:rtl/>
          <w:cs/>
          <w:lang w:val="ar_AE" w:bidi="ar_AE"/>
        </w:rPr>
        <w:t>فيسأل إبراهيم الله: "لَيْتَ إِسْمَاعِيلَ يَعِيشُ أَمَامَكَ!"</w:t>
      </w:r>
    </w:p>
    <w:p>
      <w:pPr>
        <w:bidi/>
      </w:pPr>
      <w:r>
        <w:rPr>
          <w:rtl/>
          <w:cs/>
          <w:lang w:val="ar_AE" w:bidi="ar_AE"/>
        </w:rPr>
      </w:r>
      <w:r>
        <w:rPr>
          <w:rtl/>
          <w:cs/>
          <w:lang w:val="ar_AE" w:bidi="ar_AE"/>
        </w:rPr>
        <w:t>لكن الله يجيب قائلًا: "بَلْ سَارَةُ امْرَأَتُكَ تَلِدُ لَكَ ابْنًا. وتدعوه إسحاق. وَأُقِيمُ عَهْدِي مَعَهُ عَهْدًا أَبَدِيًا لِنَسْلِهِ مِنْ بَعْدِهِ". يبارِك الله إسماعيل أيضًا، لكنه يوضح أنَّ إسماعيل ليس جزءًا من هذا العهد الخاص. ومع أنه ليس جزءًا من العهد، سيبارك الله إسماعيل بنسْل كثير، وباثني عشر رئيسًا في عائلته، وسيجعله أمة عظيمة.</w:t>
      </w:r>
    </w:p>
    <w:p>
      <w:pPr>
        <w:bidi/>
      </w:pPr>
      <w:r>
        <w:rPr>
          <w:rtl/>
          <w:cs/>
          <w:lang w:val="ar_AE" w:bidi="ar_AE"/>
        </w:rPr>
      </w:r>
      <w:r>
        <w:rPr>
          <w:rtl/>
          <w:cs/>
          <w:lang w:val="ar_AE" w:bidi="ar_AE"/>
        </w:rPr>
        <w:t>في المشهد الخامس، صوِّروا ما يفعله إبراهيم في اليوم ذاته الذي يتحدَّث فيه الله معه. يكرر المشهد الخامس أيضًا المعلومات ذاتها بطُرق مختلفة ليؤكد ما يحدث. يأخذ إبراهيم ابنه إسماعيل، وكل رجُل في بيته، سواء المولودين في بيت إبراهيم أم اشتُروا من أجنبي، ويختنهم، كما قال الله له. كان إبراهيم يبلغ من العمر 99 سنة عندما اختُتن، وكان إسماعيل في الثالثة عشرة من عمره. اختُتن كل من إبراهيم وإسماعيل في ذلك اليوم مع جميع الذكور الآخرين في البيت، كل المولودين في البيت والذين اشتُروا عبيدًا، كما قال الله لهم. من المثير للاهتمام أن نلاحظ أن إسماعيل اختُتن مع أن العهد لن ينتقل عبره. يُختَن الجميع مع إبراهيم لأنهم جزء من بيت إبراهيم.</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17: 1–27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أبرام، الذي سُمي إبراهيم.</w:t>
      </w:r>
    </w:p>
    <w:p>
      <w:pPr>
        <w:pStyle w:val="ListBullet"/>
        <w:bidi/>
        <w:spacing w:line="240" w:lineRule="auto"/>
        <w:ind w:left="720"/>
      </w:pPr>
      <w:r>
        <w:rPr>
          <w:rtl/>
          <w:cs/>
          <w:lang w:val="ar_AE" w:bidi="ar_AE"/>
        </w:rPr>
      </w:r>
      <w:r>
        <w:rPr>
          <w:rtl/>
          <w:cs/>
          <w:lang w:val="ar_AE" w:bidi="ar_AE"/>
        </w:rPr>
        <w:t>ساراي التي سُميَّت "سارة" مذكورة.</w:t>
      </w:r>
    </w:p>
    <w:p>
      <w:pPr>
        <w:pStyle w:val="ListBullet"/>
        <w:bidi/>
        <w:spacing w:line="240" w:lineRule="auto"/>
        <w:ind w:left="720"/>
      </w:pPr>
      <w:r>
        <w:rPr>
          <w:rtl/>
          <w:cs/>
          <w:lang w:val="ar_AE" w:bidi="ar_AE"/>
        </w:rPr>
      </w:r>
      <w:r>
        <w:rPr>
          <w:rtl/>
          <w:cs/>
          <w:lang w:val="ar_AE" w:bidi="ar_AE"/>
        </w:rPr>
        <w:t>إسحاق مذكور</w:t>
      </w:r>
    </w:p>
    <w:p>
      <w:pPr>
        <w:pStyle w:val="ListBullet"/>
        <w:bidi/>
        <w:spacing w:line="240" w:lineRule="auto"/>
        <w:ind w:left="720"/>
      </w:pPr>
      <w:r>
        <w:rPr>
          <w:rtl/>
          <w:cs/>
          <w:lang w:val="ar_AE" w:bidi="ar_AE"/>
        </w:rPr>
      </w:r>
      <w:r>
        <w:rPr>
          <w:rtl/>
          <w:cs/>
          <w:lang w:val="ar_AE" w:bidi="ar_AE"/>
        </w:rPr>
        <w:t>إسماعيل مذكور</w:t>
      </w:r>
    </w:p>
    <w:p>
      <w:pPr>
        <w:pStyle w:val="ListBullet"/>
        <w:bidi/>
        <w:spacing w:line="240" w:lineRule="auto"/>
        <w:ind w:left="720"/>
      </w:pPr>
      <w:r>
        <w:rPr>
          <w:rtl/>
          <w:cs/>
          <w:lang w:val="ar_AE" w:bidi="ar_AE"/>
        </w:rPr>
      </w:r>
      <w:r>
        <w:rPr>
          <w:rtl/>
          <w:cs/>
          <w:lang w:val="ar_AE" w:bidi="ar_AE"/>
        </w:rPr>
        <w:t>ومذكور كل مولود في أسرة إبراهيم أو اشتُري من أجنبي</w:t>
      </w:r>
    </w:p>
    <w:p>
      <w:pPr>
        <w:bidi/>
      </w:pPr>
      <w:r>
        <w:rPr>
          <w:rtl/>
          <w:cs/>
          <w:lang w:val="ar_AE" w:bidi="ar_AE"/>
        </w:rPr>
      </w:r>
      <w:r>
        <w:rPr>
          <w:rtl/>
          <w:cs/>
          <w:lang w:val="ar_AE" w:bidi="ar_AE"/>
        </w:rPr>
        <w:t>كمجموعة، عليكم مثِّلوا المقطع مرتَين، ويكون التمثيل بلُغتكم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وتأكدوا من عدم إهمال تمثيل الأجزاء الصعبة أو المهمة من القصة. 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يكون أبرام ابن 99 سنة، يظهر له يهوه. يقول الله: "أَنَا إيل شدَّاي، اللهُ الْقَدِيرُ. سِرْ أَمَامِي وَكُنْ كَامِلًا، فَأَجْعَلَ عَهْدِي بَيْنِي وَبَيْنَكَ، وَأُكَثِّرَكَ كَثِيرًا جِدًا".</w:t>
      </w:r>
    </w:p>
    <w:p>
      <w:pPr>
        <w:bidi/>
      </w:pPr>
      <w:r>
        <w:rPr>
          <w:rtl/>
          <w:cs/>
          <w:lang w:val="ar_AE" w:bidi="ar_AE"/>
        </w:rPr>
      </w:r>
      <w:r>
        <w:rPr>
          <w:rtl/>
          <w:cs/>
          <w:lang w:val="ar_AE" w:bidi="ar_AE"/>
        </w:rPr>
        <w:t>يسقط أبرام بوجهه على الأرض.</w:t>
      </w:r>
    </w:p>
    <w:p>
      <w:pPr>
        <w:bidi/>
      </w:pPr>
      <w:r>
        <w:rPr>
          <w:rtl/>
          <w:cs/>
          <w:lang w:val="ar_AE" w:bidi="ar_AE"/>
        </w:rPr>
      </w:r>
      <w:r>
        <w:rPr>
          <w:rtl/>
          <w:cs/>
          <w:lang w:val="ar_AE" w:bidi="ar_AE"/>
        </w:rPr>
        <w:t>أوقفوا التمثيل. اسألوا الممثل الذي يؤدي دور أبرام: "بماذا تشعر أو تفكر؟" قد يجيب الشخص بعبارات مثل: "أريد أن أُظهر الاحترام لله"، أو "أعلم أن شيئًا مهمًا سيأتي"، أو "أشعر بانسحاق قلبي لأن الله ظهر لي ويصنع معي وعدًا مرة أخرى". واصلوا التمثيل.</w:t>
      </w:r>
    </w:p>
    <w:p>
      <w:pPr>
        <w:bidi/>
      </w:pPr>
      <w:r>
        <w:rPr>
          <w:rtl/>
          <w:cs/>
          <w:lang w:val="ar_AE" w:bidi="ar_AE"/>
        </w:rPr>
      </w:r>
      <w:r>
        <w:rPr>
          <w:rtl/>
          <w:cs/>
          <w:lang w:val="ar_AE" w:bidi="ar_AE"/>
        </w:rPr>
        <w:t>يقول الله لأبرام: "أَمَّا أَنَا فَهُوَذَا عَهْدِي مَعَكَ. وَتَكُونُ أَبًا لِجُمْهُورٍ مِنَ الأُمَمِ، فَلاَ يُدْعَى اسْمُكَ بَعْدُ أَبْرَامَ، بَلْ يَكُونُ اسْمُكَ إِبْرَاهِيمَ، لأَنِّي أَجْعَلُكَ أَبًا لِجُمْهُورٍ مِنَ الأُمَمِ. وَأُثْمِرُكَ كَثِيرًا جِدًا، وَأَجْعَلُكَ أُمَمًا، وَمُلُوكٌ مِنْكَ يَخْرُجُونَ. وَأُقِيمُ عَهْدِي بَيْنِي وَبَيْنَكَ، وَبَيْنَ نَسْلِكَ مِنْ بَعْدِكَ فِي أَجْيَالِهِمْ، عَهْدًا أَبَدِيًا. لأَكُونَ إِلهًا لَكَ وَلِنَسْلِكَ مِنْ بَعْدِكَ. وَأُعْطِي لَكَ وَلِنَسْلِكَ مِنْ بَعْدِكَ أَرْضَ غُرْبَتِكَ، كُلَّ أَرْضِ كَنْعَانَ مُلْكًا أَبَدِيًا. وَأَكُونُ إِلهَهُمْ".</w:t>
      </w:r>
    </w:p>
    <w:p>
      <w:pPr>
        <w:bidi/>
      </w:pPr>
      <w:r>
        <w:rPr>
          <w:rtl/>
          <w:cs/>
          <w:lang w:val="ar_AE" w:bidi="ar_AE"/>
        </w:rPr>
      </w:r>
      <w:r>
        <w:rPr>
          <w:rtl/>
          <w:cs/>
          <w:lang w:val="ar_AE" w:bidi="ar_AE"/>
        </w:rPr>
        <w:t>أوقفوا التمثيل. اسألوا الشخص الذي يؤدي دور الله: "بماذا تشعر أو تفكر؟" قد يجيب الشخص بعبارات مثل: "أُخطِّط أن أبارك إبراهيم بركة عظيمة"، أو "أعلم أنه ليس لإبراهيم بيت دائم الآن، وأريد أن أعده أنه سيكون له ولنسله بيت على هذه الأرض"، أو "هذا العهد فكرتي، وأخطط أن أحفظ وعودي لإبراهيم"، أو "أريدُ أن أعِد إبراهيم أنني سأكون إلهًا له إلى الأبد"، أو "أعلم أن هذا العهد جاد، وسيدوم إلى الأبد". واصلوا التمثيل.</w:t>
      </w:r>
    </w:p>
    <w:p>
      <w:pPr>
        <w:bidi/>
      </w:pPr>
      <w:r>
        <w:rPr>
          <w:rtl/>
          <w:cs/>
          <w:lang w:val="ar_AE" w:bidi="ar_AE"/>
        </w:rPr>
      </w:r>
      <w:r>
        <w:rPr>
          <w:rtl/>
          <w:cs/>
          <w:lang w:val="ar_AE" w:bidi="ar_AE"/>
        </w:rPr>
        <w:t>ثم يقول الله لإبراهيم: "وَأَمَّا أَنْتَ فَتَحْفَظُ عَهْدِي، أَنْتَ وَنَسْلُكَ مِنْ بَعْدِكَ فِي أَجْيَالِهِمْ. هذَا هُوَ عَهْدِي الَّذِي تَحْفَظُونَهُ بَيْنِي وَبَيْنَكُمْ، وَبَيْنَ نَسْلِكَ مِنْ بَعْدِكَ: يُخْتَنُ مِنْكُمْ كُلُّ ذَكَرٍ، فَتُخْتَنُونَ فِي لَحْمِ غُرْلَتِكُمْ، فَيَكُونُ عَلاَمَةَ عَهْدٍ بَيْنِي وَبَيْنَكُمْ. اِبْنَ ثَمَانِيَةِ أَيَّامٍ يُخْتَنُ مِنْكُمْ كُلُّ ذَكَرٍ فِي أَجْيَالِكُمْ: وَلِيدُ الْبَيْتِ، وَالْمُبْتَاعُ بِفِضَّةٍ مِنْ كُلِّ ابْنِ غَرِيبٍ لَيْسَ مِنْ نَسْلِكَ. يُخْتَنُ خِتَانًا وَلِيدُ بَيْتِكَ وَالْمُبْتَاعُ بِفِضَّتِكَ، فَيَكُونُ عَهْدِي فِي لَحْمِكُمْ عَهْدًا أَبَدِيًا. وَأَمَّا الذَّكَرُ الأَغْلَفُ الَّذِي لاَ يُخْتَنُ فِي لَحْمِ غُرْلَتِهِ فَتُقْطَعُ تِلْكَ النَّفْسُ مِنْ شَعْبِهَا. إِنَّهُ قَدْ نَكَثَ عَهْدِي".</w:t>
      </w:r>
    </w:p>
    <w:p>
      <w:pPr>
        <w:bidi/>
      </w:pPr>
      <w:r>
        <w:rPr>
          <w:rtl/>
          <w:cs/>
          <w:lang w:val="ar_AE" w:bidi="ar_AE"/>
        </w:rPr>
      </w:r>
      <w:r>
        <w:rPr>
          <w:rtl/>
          <w:cs/>
          <w:lang w:val="ar_AE" w:bidi="ar_AE"/>
        </w:rPr>
        <w:t>أوقفوا التمثيل. اسألوا الممثل الذي يؤدي دور إبراهيم: "بماذا تشعر أو تفكر؟" قد يجيب الشخص بعبارات مثل: سمعت عن هذه الطقوس وأفهم أنها ستكون علامة عهد الله معي"، أو "أفهم أن هذه الطقوس ستكون علامة لي، ولنسلي أن لدينا عهدًا مع الله"، أو "أشعر بانسحاق قلبي من جدية هذا العهد". واصلوا التمثيل.</w:t>
      </w:r>
    </w:p>
    <w:p>
      <w:pPr>
        <w:bidi/>
      </w:pPr>
      <w:r>
        <w:rPr>
          <w:rtl/>
          <w:cs/>
          <w:lang w:val="ar_AE" w:bidi="ar_AE"/>
        </w:rPr>
      </w:r>
      <w:r>
        <w:rPr>
          <w:rtl/>
          <w:cs/>
          <w:lang w:val="ar_AE" w:bidi="ar_AE"/>
        </w:rPr>
        <w:t>يقول الله أيضًا لإبراهيم: "سَارَايُ امْرَأَتُكَ لاَ تَدْعُو اسْمَهَا سَارَايَ، بَلِ اسْمُهَا سَارَةُ. وَأُبَارِكُهَا وَأُعْطِيكَ أَيْضًا مِنْهَا ابْنًا. أُبَارِكُهَا فَتَكُونُ أُمَمًا. وَمُلُوكُ شُعُوبٍ مِنْهَا يَكُونُونَ".</w:t>
      </w:r>
    </w:p>
    <w:p>
      <w:pPr>
        <w:bidi/>
      </w:pPr>
      <w:r>
        <w:rPr>
          <w:rtl/>
          <w:cs/>
          <w:lang w:val="ar_AE" w:bidi="ar_AE"/>
        </w:rPr>
      </w:r>
      <w:r>
        <w:rPr>
          <w:rtl/>
          <w:cs/>
          <w:lang w:val="ar_AE" w:bidi="ar_AE"/>
        </w:rPr>
        <w:t>يسقط أبرام بوجهه على الأرض. يضحك ويقول في قلبه: "هَلْ يُولَدُ لابْنِ مِئَةِ سَنَةٍ؟ وَهَلْ تَلِدُ سَارَةُ وَهِيَ بِنْتُ تِسْعِينَ سَنَةً؟ ويقول إبراهيم لله: "لَيْتَ إِسْمَاعِيلَ يَعِيشُ أَمَامَكَ!"</w:t>
      </w:r>
    </w:p>
    <w:p>
      <w:pPr>
        <w:bidi/>
      </w:pPr>
      <w:r>
        <w:rPr>
          <w:rtl/>
          <w:cs/>
          <w:lang w:val="ar_AE" w:bidi="ar_AE"/>
        </w:rPr>
      </w:r>
      <w:r>
        <w:rPr>
          <w:rtl/>
          <w:cs/>
          <w:lang w:val="ar_AE" w:bidi="ar_AE"/>
        </w:rPr>
        <w:t>أوقفوا التمثيل. اسألوا الممثل الذي يؤدي دور إبراهيم: "بماذا تشعر أو تفكر؟" قد يجيب الشخص بعبارات مثل: "أضحك في عدم إيمان، لأنه يبدو من المستبعد أن يولد ابن لأبوَيْن مُتقدمي الأيام جدًا"، أو "أريد أن أطلب أن ينال إسماعيل البركات التي يمنحها الله لي"، أو "ربما يقصد الله أن إسماعيل سيستقبل هذه الوعود". واصلوا التمثيل.</w:t>
      </w:r>
    </w:p>
    <w:p>
      <w:pPr>
        <w:bidi/>
      </w:pPr>
      <w:r>
        <w:rPr>
          <w:rtl/>
          <w:cs/>
          <w:lang w:val="ar_AE" w:bidi="ar_AE"/>
        </w:rPr>
      </w:r>
      <w:r>
        <w:rPr>
          <w:rtl/>
          <w:cs/>
          <w:lang w:val="ar_AE" w:bidi="ar_AE"/>
        </w:rPr>
        <w:t>لكن الله يجيب قائلًا: "بَلْ سَارَةُ امْرَأَتُكَ تَلِدُ لَكَ ابْنًا. وَتَدْعُو اسْمَهُ إِسْحَاقَ. وَأُقِيمُ عَهْدِي مَعَهُ عَهْدًا أَبَدِيًا لِنَسْلِهِ مِنْ بَعْدِهِ. وَأَمَّا إِسْمَاعِيلُ فَقَدْ سَمِعْتُ لَكَ فِيهِ. هَا أَنَا أُبَارِكُهُ وَأُثْمِرُهُ وَأُكَثِّرُهُ كَثِيرًا جِدًّا. اِثْنَيْ عَشَرَ رَئِيسًا يَلِدُ، وَأَجْعَلُهُ أُمَّةً كَبِيرَةً. وَلكِنْ عَهْدِي أُقِيمُهُ مَعَ إِسْحَاقَ الَّذِي تَلِدُهُ لَكَ سَارَةُ فِي هذَا الْوَقْتِ فِي السَّنَةِ الآتِيَةِ". عندما ينتهي الله من الكلام، يترك إبراهيم.</w:t>
      </w:r>
    </w:p>
    <w:p>
      <w:pPr>
        <w:bidi/>
      </w:pPr>
      <w:r>
        <w:rPr>
          <w:rtl/>
          <w:cs/>
          <w:lang w:val="ar_AE" w:bidi="ar_AE"/>
        </w:rPr>
      </w:r>
      <w:r>
        <w:rPr>
          <w:rtl/>
          <w:cs/>
          <w:lang w:val="ar_AE" w:bidi="ar_AE"/>
        </w:rPr>
        <w:t>أوقفوا التمثيل. اسألوا الشخص الذي يؤدي دور الله: "بماذا تشعر أو تفكر؟" قد تسمعون عبارات مثل: "أريد التأكُّد من أنَّ إبراهيم يفهم عهدِي"، أو "أعلم أن إبراهيم ضحك، لكنني سأتمم ما وعدتُ به"، أو "خطّتي أن أعطي إبراهيم وسارة ابنًا بالرغْم من شيخوختهما". اسألوا الممثل الذي يؤدي دور إبراهيم: "بماذا تشعر أو تفكر؟" قد تسمعون عبارات مثل: "سعيد لأن إسماعيل أيضًا وجد نعمة لدى الله"، أو "سعيد لأن سارة سيكون لها ابن!" واصلوا التمثيل.</w:t>
      </w:r>
    </w:p>
    <w:p>
      <w:pPr>
        <w:bidi/>
      </w:pPr>
      <w:r>
        <w:rPr>
          <w:rtl/>
          <w:cs/>
          <w:lang w:val="ar_AE" w:bidi="ar_AE"/>
        </w:rPr>
      </w:r>
      <w:r>
        <w:rPr>
          <w:rtl/>
          <w:cs/>
          <w:lang w:val="ar_AE" w:bidi="ar_AE"/>
        </w:rPr>
        <w:t>في ذلك اليوم عينه، يأخذ إبراهيم ابنه إسماعيل وكل الرجال الذين كانوا يعيشون في بيته، كل مولود في بيته والذين اشتُروا من أجنبي، ويختنهم جميعًا. خُتِنَ إبراهيم عندما كان عُمره 99 سنة. ختُن إسماعيل عندما كان عمره 13 سنة. وخُتن الجميع مع إبراهيم.</w:t>
      </w:r>
    </w:p>
    <w:p>
      <w:pPr>
        <w:bidi/>
      </w:pPr>
      <w:r>
        <w:rPr>
          <w:rtl/>
          <w:cs/>
          <w:lang w:val="ar_AE" w:bidi="ar_AE"/>
        </w:rPr>
      </w:r>
      <w:r>
        <w:rPr>
          <w:rtl/>
          <w:cs/>
          <w:lang w:val="ar_AE" w:bidi="ar_AE"/>
        </w:rPr>
        <w:t>انهوا التمثيل. اسألوا الممثل الذي يؤدي دور إبراهيم: "بماذا تشعر أو تفكر؟" قد يجيب الشخص بعبارات مثل: "أؤمن أن الله سيفعل ما قال"، أو "لدى كل أهل بيتي علامة دائمة لعهد الله معي في جسدي"، أو "أتطلع إلى إتمام الجزء الخاص بي في العهد" أو "أريد إتمام ما قاله الله لي في أقرب وقت ممكن".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17: 1–27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عندما يكون أبرام ابن 99 سنة، </w:t>
      </w:r>
      <w:r>
        <w:rPr>
          <w:b/>
          <w:rtl/>
          <w:cs/>
          <w:lang w:val="ar_AE" w:bidi="ar_AE"/>
        </w:rPr>
        <w:t>يظهَر</w:t>
      </w:r>
      <w:r>
        <w:rPr>
          <w:rtl/>
          <w:cs/>
          <w:lang w:val="ar_AE" w:bidi="ar_AE"/>
        </w:rPr>
        <w:t xml:space="preserve"> له يهوه ثانيةً. يظهر تعني أن الله أظهر وأعلن ذاته لأبرام. تستخدم القصة الكلمة ذاتها هنا، التي استُخدمت عندما ظهر الله لأبرام في قصة سابقة وطلب منه أن يترك عائلته وبيته.</w:t>
      </w:r>
    </w:p>
    <w:p>
      <w:pPr>
        <w:bidi/>
      </w:pPr>
      <w:r>
        <w:rPr>
          <w:rtl/>
          <w:cs/>
          <w:lang w:val="ar_AE" w:bidi="ar_AE"/>
        </w:rPr>
      </w:r>
      <w:r>
        <w:rPr>
          <w:rtl/>
          <w:cs/>
          <w:lang w:val="ar_AE" w:bidi="ar_AE"/>
        </w:rPr>
        <w:t xml:space="preserve">يقول </w:t>
      </w:r>
      <w:r>
        <w:rPr>
          <w:b/>
          <w:rtl/>
          <w:cs/>
          <w:lang w:val="ar_AE" w:bidi="ar_AE"/>
        </w:rPr>
        <w:t>يهوه</w:t>
      </w:r>
      <w:r>
        <w:rPr>
          <w:rtl/>
          <w:cs/>
          <w:lang w:val="ar_AE" w:bidi="ar_AE"/>
        </w:rPr>
        <w:t xml:space="preserve">: "أنا </w:t>
      </w:r>
      <w:r>
        <w:rPr>
          <w:b/>
          <w:rtl/>
          <w:cs/>
          <w:lang w:val="ar_AE" w:bidi="ar_AE"/>
        </w:rPr>
        <w:t>إيل شدّاي (الله القدير)</w:t>
      </w:r>
      <w:r>
        <w:rPr>
          <w:rtl/>
          <w:cs/>
          <w:lang w:val="ar_AE" w:bidi="ar_AE"/>
        </w:rPr>
        <w:t xml:space="preserve">". نسمع اسمَين لله هنا. الاسم الأول الذي نسمعه لله هو يهوه. يهوه هو الاسم الشخصي لله، ويُستخدم فقط هنا في هذه القصة. انظروا الكلمة </w:t>
      </w:r>
      <w:r>
        <w:rPr>
          <w:rtl/>
          <w:cs/>
          <w:lang w:val="ar_AE" w:bidi="ar_AE"/>
        </w:rPr>
        <w:t>يهوه</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الاسم الثاني الذي نسمعه لله هو إيل شدّاي. إيل شدّاي اسم لله يعني على الأرجح "الله القدير"، وهذه هي المرة الأولى التي يُستخدم فيها اسم الله هذا في العهد القديم.</w:t>
      </w:r>
    </w:p>
    <w:p>
      <w:pPr>
        <w:bidi/>
      </w:pPr>
      <w:r>
        <w:rPr>
          <w:rtl/>
          <w:cs/>
          <w:lang w:val="ar_AE" w:bidi="ar_AE"/>
        </w:rPr>
      </w:r>
      <w:r>
        <w:rPr>
          <w:rtl/>
          <w:cs/>
          <w:lang w:val="ar_AE" w:bidi="ar_AE"/>
        </w:rPr>
        <w:t xml:space="preserve">توقّفوا هنا وناقشوا العبارة التي تستخدمون لاسم الله إيل شدّاي. انظروا الاسم </w:t>
      </w:r>
      <w:r>
        <w:rPr>
          <w:rtl/>
          <w:cs/>
          <w:lang w:val="ar_AE" w:bidi="ar_AE"/>
        </w:rPr>
        <w:t>إيل شدّاي</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 xml:space="preserve">يُشير تعبير </w:t>
      </w:r>
      <w:r>
        <w:rPr>
          <w:b/>
          <w:rtl/>
          <w:cs/>
          <w:lang w:val="ar_AE" w:bidi="ar_AE"/>
        </w:rPr>
        <w:t>كاملًا</w:t>
      </w:r>
      <w:r>
        <w:rPr>
          <w:rtl/>
          <w:cs/>
          <w:lang w:val="ar_AE" w:bidi="ar_AE"/>
        </w:rPr>
        <w:t xml:space="preserve"> إلى شيء كامل وتام وبلا عيوب.</w:t>
      </w:r>
    </w:p>
    <w:p>
      <w:pPr>
        <w:bidi/>
      </w:pPr>
      <w:r>
        <w:rPr>
          <w:rtl/>
          <w:cs/>
          <w:lang w:val="ar_AE" w:bidi="ar_AE"/>
        </w:rPr>
      </w:r>
      <w:r>
        <w:rPr>
          <w:rtl/>
          <w:cs/>
          <w:lang w:val="ar_AE" w:bidi="ar_AE"/>
        </w:rPr>
        <w:t>توقَّفوا هنا وناقِشوا معًا الكلمة التي تستخدمون للإشارة إلى "كاملًا". احرصوا على استخدام الكلمة ذاتها التي استخدمتوها في المقاطع السابقة.</w:t>
      </w:r>
    </w:p>
    <w:p>
      <w:pPr>
        <w:bidi/>
      </w:pPr>
      <w:r>
        <w:rPr>
          <w:rtl/>
          <w:cs/>
          <w:lang w:val="ar_AE" w:bidi="ar_AE"/>
        </w:rPr>
      </w:r>
      <w:r>
        <w:rPr>
          <w:rtl/>
          <w:cs/>
          <w:lang w:val="ar_AE" w:bidi="ar_AE"/>
        </w:rPr>
        <w:t xml:space="preserve">يتابع </w:t>
      </w:r>
      <w:r>
        <w:rPr>
          <w:b/>
          <w:rtl/>
          <w:cs/>
          <w:lang w:val="ar_AE" w:bidi="ar_AE"/>
        </w:rPr>
        <w:t>الله</w:t>
      </w:r>
      <w:r>
        <w:rPr>
          <w:rtl/>
          <w:cs/>
          <w:lang w:val="ar_AE" w:bidi="ar_AE"/>
        </w:rPr>
        <w:t xml:space="preserve"> الحديث. هنا، تستخدم القصة </w:t>
      </w:r>
      <w:r>
        <w:rPr>
          <w:b/>
          <w:rtl/>
          <w:cs/>
          <w:lang w:val="ar_AE" w:bidi="ar_AE"/>
        </w:rPr>
        <w:t>إلوهيم</w:t>
      </w:r>
      <w:r>
        <w:rPr>
          <w:rtl/>
          <w:cs/>
          <w:lang w:val="ar_AE" w:bidi="ar_AE"/>
        </w:rPr>
        <w:t xml:space="preserve"> للإشارة إلى الله، وهي كلمة شائعة كانت تُستخدم للإشارة إلى الله في العهد القديم. انظروا الكلمة </w:t>
      </w:r>
      <w:r>
        <w:rPr>
          <w:rtl/>
          <w:cs/>
          <w:lang w:val="ar_AE" w:bidi="ar_AE"/>
        </w:rPr>
        <w:t>إلوهيم</w:t>
      </w:r>
      <w:r>
        <w:rPr>
          <w:rtl/>
          <w:cs/>
          <w:lang w:val="ar_AE" w:bidi="ar_AE"/>
        </w:rPr>
        <w:t xml:space="preserve"> أو </w:t>
      </w:r>
      <w:r>
        <w:rPr>
          <w:rtl/>
          <w:cs/>
          <w:lang w:val="ar_AE" w:bidi="ar_AE"/>
        </w:rPr>
        <w:t>الله</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يقول الله: "أجعل </w:t>
      </w:r>
      <w:r>
        <w:rPr>
          <w:b/>
          <w:rtl/>
          <w:cs/>
          <w:lang w:val="ar_AE" w:bidi="ar_AE"/>
        </w:rPr>
        <w:t>عهدي</w:t>
      </w:r>
      <w:r>
        <w:rPr>
          <w:rtl/>
          <w:cs/>
          <w:lang w:val="ar_AE" w:bidi="ar_AE"/>
        </w:rPr>
        <w:t xml:space="preserve"> بيني وبينك و</w:t>
      </w:r>
      <w:r>
        <w:rPr>
          <w:b/>
          <w:rtl/>
          <w:cs/>
          <w:lang w:val="ar_AE" w:bidi="ar_AE"/>
        </w:rPr>
        <w:t>أكثرك</w:t>
      </w:r>
      <w:r>
        <w:rPr>
          <w:rtl/>
          <w:cs/>
          <w:lang w:val="ar_AE" w:bidi="ar_AE"/>
        </w:rPr>
        <w:t xml:space="preserve"> كثيرًا جدًا". العهد هو اتفاق يُعقد بين شخصَين أو مجموعتَين، يرسي السلام أو الصداقة، ويوافق كلا الشخصَين على أن يكون أمينًا لهذا الاتفاق وأن يظلا في عَلاقة جيدة ببعضهما بعضًا. يقسِم كلا الطرفين أن يكون أمينًا للعهد في احتفال أو بذبيحة طقسية. تُعد العهود اتفاقًا أعمق من العقود القانونية لأن العهود تتطلب الولاء والمحبة المُضحية من الطرفَين. ربما هذا هو السبب في أن العهود غالبًا ما تستخدم مُصطلحات قَرابة الرحِم مثل "الأب" و"الابن". كان هذا العهد أيضًا وعدًا جليلًا. انظروا الكلمة </w:t>
      </w:r>
      <w:r>
        <w:rPr>
          <w:rtl/>
          <w:cs/>
          <w:lang w:val="ar_AE" w:bidi="ar_AE"/>
        </w:rPr>
        <w:t>عهد</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b/>
          <w:rtl/>
          <w:cs/>
          <w:lang w:val="ar_AE" w:bidi="ar_AE"/>
        </w:rPr>
        <w:t>نسلك</w:t>
      </w:r>
      <w:r>
        <w:rPr>
          <w:rtl/>
          <w:cs/>
          <w:lang w:val="ar_AE" w:bidi="ar_AE"/>
        </w:rPr>
        <w:t xml:space="preserve"> تعبير يشير إلى أبناء أبرام وأبنائهم وما إلى ذلك. تُشير إلى كل شخص في المستقبل يعد أبرام جَّدهُ.</w:t>
      </w:r>
    </w:p>
    <w:p>
      <w:pPr>
        <w:bidi/>
      </w:pPr>
      <w:r>
        <w:rPr>
          <w:rtl/>
          <w:cs/>
          <w:lang w:val="ar_AE" w:bidi="ar_AE"/>
        </w:rPr>
      </w:r>
      <w:r>
        <w:rPr>
          <w:rtl/>
          <w:cs/>
          <w:lang w:val="ar_AE" w:bidi="ar_AE"/>
        </w:rPr>
        <w:t xml:space="preserve">يسقط أبرام بوجهه على الأرض. يقول الله: "أَمَّا أَنَا فَهُوَذَا عَهْدِي مَعَكَ، وَتَكُونُ أَبًا لِجُمْهُورٍ مِنَ الأُمَمِ، فَلاَ يُدْعَى اسْمُكَ بَعْدُ </w:t>
      </w:r>
      <w:r>
        <w:rPr>
          <w:b/>
          <w:rtl/>
          <w:cs/>
          <w:lang w:val="ar_AE" w:bidi="ar_AE"/>
        </w:rPr>
        <w:t>أبرام</w:t>
      </w:r>
      <w:r>
        <w:rPr>
          <w:rtl/>
          <w:cs/>
          <w:lang w:val="ar_AE" w:bidi="ar_AE"/>
        </w:rPr>
        <w:t xml:space="preserve">. بَلْ يَكُونُ اسْمُكَ </w:t>
      </w:r>
      <w:r>
        <w:rPr>
          <w:b/>
          <w:rtl/>
          <w:cs/>
          <w:lang w:val="ar_AE" w:bidi="ar_AE"/>
        </w:rPr>
        <w:t>إبراهيم</w:t>
      </w:r>
      <w:r>
        <w:rPr>
          <w:rtl/>
          <w:cs/>
          <w:lang w:val="ar_AE" w:bidi="ar_AE"/>
        </w:rPr>
        <w:t>". كان معنى أبرام على الأرجح يعني "الأبُ له مكانة عالية" أو "الأبُ في مكانة عالية". أما إبراهيم فكانت تعني "أبُ كثيرين".</w:t>
      </w:r>
    </w:p>
    <w:p>
      <w:pPr>
        <w:bidi/>
      </w:pPr>
      <w:r>
        <w:rPr>
          <w:rtl/>
          <w:cs/>
          <w:lang w:val="ar_AE" w:bidi="ar_AE"/>
        </w:rPr>
      </w:r>
      <w:r>
        <w:rPr>
          <w:rtl/>
          <w:cs/>
          <w:lang w:val="ar_AE" w:bidi="ar_AE"/>
        </w:rPr>
        <w:t>يستمر الله قائلًا: "</w:t>
      </w:r>
      <w:r>
        <w:rPr>
          <w:b/>
          <w:rtl/>
          <w:cs/>
          <w:lang w:val="ar_AE" w:bidi="ar_AE"/>
        </w:rPr>
        <w:t>أثمرك</w:t>
      </w:r>
      <w:r>
        <w:rPr>
          <w:rtl/>
          <w:cs/>
          <w:lang w:val="ar_AE" w:bidi="ar_AE"/>
        </w:rPr>
        <w:t xml:space="preserve"> كَثِيرًا جِدًا". كلمة "مُثمرًا" تعني أن إبراهيم سيكون له نسل كثير.</w:t>
      </w:r>
    </w:p>
    <w:p>
      <w:pPr>
        <w:bidi/>
      </w:pPr>
      <w:r>
        <w:rPr>
          <w:rtl/>
          <w:cs/>
          <w:lang w:val="ar_AE" w:bidi="ar_AE"/>
        </w:rPr>
      </w:r>
      <w:r>
        <w:rPr>
          <w:rtl/>
          <w:cs/>
          <w:lang w:val="ar_AE" w:bidi="ar_AE"/>
        </w:rPr>
        <w:t xml:space="preserve">يتابع الله قائلًا: "وَأَجْعَلُكَ </w:t>
      </w:r>
      <w:r>
        <w:rPr>
          <w:b/>
          <w:rtl/>
          <w:cs/>
          <w:lang w:val="ar_AE" w:bidi="ar_AE"/>
        </w:rPr>
        <w:t>أُممًا</w:t>
      </w:r>
      <w:r>
        <w:rPr>
          <w:rtl/>
          <w:cs/>
          <w:lang w:val="ar_AE" w:bidi="ar_AE"/>
        </w:rPr>
        <w:t xml:space="preserve"> و</w:t>
      </w:r>
      <w:r>
        <w:rPr>
          <w:b/>
          <w:rtl/>
          <w:cs/>
          <w:lang w:val="ar_AE" w:bidi="ar_AE"/>
        </w:rPr>
        <w:t>ملوكٌ</w:t>
      </w:r>
      <w:r>
        <w:rPr>
          <w:rtl/>
          <w:cs/>
          <w:lang w:val="ar_AE" w:bidi="ar_AE"/>
        </w:rPr>
        <w:t xml:space="preserve"> مِنْكَ يَخْرُجُونَ". هنا، تشير الكلمة "أُممًا" إلى مجموعات عِدَّة من الذين يعيشون معًا ولهم اللغة والحُكم ذاته. وهي تعني مجموعات عِرقية مختلفة بدلًا من بِلدان مختلفة. انظروا التعبير </w:t>
      </w:r>
      <w:r>
        <w:rPr>
          <w:rtl/>
          <w:cs/>
          <w:lang w:val="ar_AE" w:bidi="ar_AE"/>
        </w:rPr>
        <w:t>أُمَّة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b/>
          <w:rtl/>
          <w:cs/>
          <w:lang w:val="ar_AE" w:bidi="ar_AE"/>
        </w:rPr>
        <w:t>الملِك</w:t>
      </w:r>
      <w:r>
        <w:rPr>
          <w:rtl/>
          <w:cs/>
          <w:lang w:val="ar_AE" w:bidi="ar_AE"/>
        </w:rPr>
        <w:t xml:space="preserve"> شخص يحكم مدينة أو إقليم. والملك يحكم عادةً مدى الحياة وينقل سلطته إلى واحد من أبنائه. انظروا الكلمة </w:t>
      </w:r>
      <w:r>
        <w:rPr>
          <w:rtl/>
          <w:cs/>
          <w:lang w:val="ar_AE" w:bidi="ar_AE"/>
        </w:rPr>
        <w:t>مَلِك</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"وَأُقِيمُ عَهْدِي بَيْنِي وَبَيْنَكَ، وَبَيْنَ نَسْلِكَ مِنْ بَعْدِكَ فِي </w:t>
      </w:r>
      <w:r>
        <w:rPr>
          <w:b/>
          <w:rtl/>
          <w:cs/>
          <w:lang w:val="ar_AE" w:bidi="ar_AE"/>
        </w:rPr>
        <w:t>أجيالهم</w:t>
      </w:r>
      <w:r>
        <w:rPr>
          <w:rtl/>
          <w:cs/>
          <w:lang w:val="ar_AE" w:bidi="ar_AE"/>
        </w:rPr>
        <w:t xml:space="preserve">". تشير الكلمة "جيل" إلى متوسط عُمر الشخص، الذي كان يُنظر إليه غالبًا على أنه من 70 إلى 100 سنة. تُترجم الكلمة "الأجيال" أحيانًا إلى "مواليد" أو "سلسلة النسب". هنا، يشير الله إلى جميع الذُريَّة التي ستأتي بعد إبراهيم. انظروا الكلمة </w:t>
      </w:r>
      <w:r>
        <w:rPr>
          <w:rtl/>
          <w:cs/>
          <w:lang w:val="ar_AE" w:bidi="ar_AE"/>
        </w:rPr>
        <w:t>الأجيال</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يستمر الله في وصف العهد بينه ونسل إبراهيم. يقول الله: "</w:t>
      </w:r>
      <w:r>
        <w:rPr>
          <w:b/>
          <w:rtl/>
          <w:cs/>
          <w:lang w:val="ar_AE" w:bidi="ar_AE"/>
        </w:rPr>
        <w:t>يُختَن</w:t>
      </w:r>
      <w:r>
        <w:rPr>
          <w:rtl/>
          <w:cs/>
          <w:lang w:val="ar_AE" w:bidi="ar_AE"/>
        </w:rPr>
        <w:t xml:space="preserve"> مِنْكُمْ كُلُّ ذَكَرٍ". هذه هي المرة الأولى التي تُستخدم فيها الكلمة يُختَن في هذه القصص. تُشير الكلمة "يُختَن" إلى قطع الجلد الرخي من نهاية قضيب الصبي، وكان العديد من الذين يعيشون حول إبراهيم يمارسون الختان، غالبًا بصفته جزءًا من طقوس ما قبل الزواج. بين الشعب اليهودي، الذين كانوا من نسل إبراهيم، كان الختان علامة جسدية ودائمة مهمة على </w:t>
      </w:r>
      <w:r>
        <w:rPr>
          <w:b/>
          <w:rtl/>
          <w:cs/>
          <w:lang w:val="ar_AE" w:bidi="ar_AE"/>
        </w:rPr>
        <w:t>العهد</w:t>
      </w:r>
      <w:r>
        <w:rPr>
          <w:rtl/>
          <w:cs/>
          <w:lang w:val="ar_AE" w:bidi="ar_AE"/>
        </w:rPr>
        <w:t xml:space="preserve"> بين الله وشعبه. فالختان كان علامة على أن الصبي كان فردًا من شعب الله المختار إسرائيل، وأن عهد الله يمتد إليه.</w:t>
      </w:r>
    </w:p>
    <w:p>
      <w:pPr>
        <w:bidi/>
      </w:pPr>
      <w:r>
        <w:rPr>
          <w:rtl/>
          <w:cs/>
          <w:lang w:val="ar_AE" w:bidi="ar_AE"/>
        </w:rPr>
      </w:r>
      <w:r>
        <w:rPr>
          <w:rtl/>
          <w:cs/>
          <w:lang w:val="ar_AE" w:bidi="ar_AE"/>
        </w:rPr>
        <w:t xml:space="preserve">انظروا مُصطلح </w:t>
      </w:r>
      <w:r>
        <w:rPr>
          <w:rtl/>
          <w:cs/>
          <w:lang w:val="ar_AE" w:bidi="ar_AE"/>
        </w:rPr>
        <w:t>الختان</w:t>
      </w:r>
      <w:r>
        <w:rPr>
          <w:rtl/>
          <w:cs/>
          <w:lang w:val="ar_AE" w:bidi="ar_AE"/>
        </w:rPr>
        <w:t xml:space="preserve"> في قاموس الكلمات واستخدموا الكلمة ذاتها في كل القصص التالية.</w:t>
      </w:r>
    </w:p>
    <w:p>
      <w:pPr>
        <w:bidi/>
      </w:pPr>
      <w:r>
        <w:rPr>
          <w:rtl/>
          <w:cs/>
          <w:lang w:val="ar_AE" w:bidi="ar_AE"/>
        </w:rPr>
      </w:r>
      <w:r>
        <w:rPr>
          <w:rtl/>
          <w:cs/>
          <w:lang w:val="ar_AE" w:bidi="ar_AE"/>
        </w:rPr>
        <w:t>توقفوا هنا وناقشوا في المجموعة أي الكلمات تستخدمون لترجمة الكلمة "ختان"؟ أوقفوا سماع التسجيل الصوتي هنا.</w:t>
      </w:r>
    </w:p>
    <w:p>
      <w:pPr>
        <w:bidi/>
      </w:pPr>
      <w:r>
        <w:rPr>
          <w:rtl/>
          <w:cs/>
          <w:lang w:val="ar_AE" w:bidi="ar_AE"/>
        </w:rPr>
      </w:r>
      <w:r>
        <w:rPr>
          <w:rtl/>
          <w:cs/>
          <w:lang w:val="ar_AE" w:bidi="ar_AE"/>
        </w:rPr>
        <w:t xml:space="preserve">يتابع الله قائلًا: "فَتُخْتَنُونَ فِي لَحْمِ غُرْلَتِكُمْ، فَيَكُونُ </w:t>
      </w:r>
      <w:r>
        <w:rPr>
          <w:b/>
          <w:rtl/>
          <w:cs/>
          <w:lang w:val="ar_AE" w:bidi="ar_AE"/>
        </w:rPr>
        <w:t>علامة</w:t>
      </w:r>
      <w:r>
        <w:rPr>
          <w:rtl/>
          <w:cs/>
          <w:lang w:val="ar_AE" w:bidi="ar_AE"/>
        </w:rPr>
        <w:t xml:space="preserve"> عَهْدٍ بَيْنِي وَبَيْنَكُمْ". تُعدّ العلامة إشارةً أو مؤشرًا على أن شيئًا ما حقيقيًا سيحدث. هنا، تشير العلامة إلى شيء للتذكير يمكن أنْ تراه. تُظهر هذه العلامة أن إبراهيم ونسله كان لهم عَلاقة بالله وأنهم وثقوا به. وكانت هذه علامة دائمة على أنَّ شخصًا ما ينتمي لمَن كان لله عَلاقة بهم.</w:t>
      </w:r>
    </w:p>
    <w:p>
      <w:pPr>
        <w:bidi/>
      </w:pPr>
      <w:r>
        <w:rPr>
          <w:rtl/>
          <w:cs/>
          <w:lang w:val="ar_AE" w:bidi="ar_AE"/>
        </w:rPr>
      </w:r>
      <w:r>
        <w:rPr>
          <w:rtl/>
          <w:cs/>
          <w:lang w:val="ar_AE" w:bidi="ar_AE"/>
        </w:rPr>
        <w:t xml:space="preserve">انظروا الكلمة </w:t>
      </w:r>
      <w:r>
        <w:rPr>
          <w:rtl/>
          <w:cs/>
          <w:lang w:val="ar_AE" w:bidi="ar_AE"/>
        </w:rPr>
        <w:t>علامة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يتابع الله قائلًا: "اِبْنَ ثَمَانِيَةِ أَيَّامٍ يُخْتَنُ مِنْكُمْ كُلُّ ذَكَرٍ فِي أَجْيَالِكُمْ. وَلِيدُ </w:t>
      </w:r>
      <w:r>
        <w:rPr>
          <w:b/>
          <w:rtl/>
          <w:cs/>
          <w:lang w:val="ar_AE" w:bidi="ar_AE"/>
        </w:rPr>
        <w:t>الْبَيْتِ</w:t>
      </w:r>
      <w:r>
        <w:rPr>
          <w:rtl/>
          <w:cs/>
          <w:lang w:val="ar_AE" w:bidi="ar_AE"/>
        </w:rPr>
        <w:t xml:space="preserve">". يشير تعبير "البيت" إلى كل شخص يعيش في أسرة إبراهيم، بما في ذلك الخَدَم والعبيد وأفراد العائلة الآخرين. انظروا تعبير </w:t>
      </w:r>
      <w:r>
        <w:rPr>
          <w:rtl/>
          <w:cs/>
          <w:lang w:val="ar_AE" w:bidi="ar_AE"/>
        </w:rPr>
        <w:t>الأسرة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قال الله أيضًا لإبراهيم: "</w:t>
      </w:r>
      <w:r>
        <w:rPr>
          <w:b/>
          <w:rtl/>
          <w:cs/>
          <w:lang w:val="ar_AE" w:bidi="ar_AE"/>
        </w:rPr>
        <w:t>ساراي</w:t>
      </w:r>
      <w:r>
        <w:rPr>
          <w:rtl/>
          <w:cs/>
          <w:lang w:val="ar_AE" w:bidi="ar_AE"/>
        </w:rPr>
        <w:t xml:space="preserve"> امْرَأَتُكَ لاَ تَدْعُو اسْمَهَا سَارَاي. بَلِ اسْمُهَا </w:t>
      </w:r>
      <w:r>
        <w:rPr>
          <w:b/>
          <w:rtl/>
          <w:cs/>
          <w:lang w:val="ar_AE" w:bidi="ar_AE"/>
        </w:rPr>
        <w:t>سَارَةُ</w:t>
      </w:r>
      <w:r>
        <w:rPr>
          <w:rtl/>
          <w:cs/>
          <w:lang w:val="ar_AE" w:bidi="ar_AE"/>
        </w:rPr>
        <w:t>". على الأرجح تعني كل من ساراي وسارة "أميرة أو مَلَكية".</w:t>
      </w:r>
    </w:p>
    <w:p>
      <w:pPr>
        <w:bidi/>
      </w:pPr>
      <w:r>
        <w:rPr>
          <w:rtl/>
          <w:cs/>
          <w:lang w:val="ar_AE" w:bidi="ar_AE"/>
        </w:rPr>
      </w:r>
      <w:r>
        <w:rPr>
          <w:rtl/>
          <w:cs/>
          <w:lang w:val="ar_AE" w:bidi="ar_AE"/>
        </w:rPr>
        <w:t xml:space="preserve">يتابع الله قائلًا: </w:t>
      </w:r>
      <w:r>
        <w:rPr>
          <w:b/>
          <w:rtl/>
          <w:cs/>
          <w:lang w:val="ar_AE" w:bidi="ar_AE"/>
        </w:rPr>
        <w:t>"وَأُبَارِكُهَا</w:t>
      </w:r>
      <w:r>
        <w:rPr>
          <w:rtl/>
          <w:cs/>
          <w:lang w:val="ar_AE" w:bidi="ar_AE"/>
        </w:rPr>
        <w:t xml:space="preserve"> وَأُعْطِيكَ أَيْضًا مِنْهَا ابْنًا. أُبَارِكُهَا فَتَكُونُ أُمَمًا". تعني الكلمة "بارك" أن الله يُساعد أو يُحسن إلى أو يُفضِّل شخصًا أو شيئًا ما. يرجى عدم استخدام مصلحات غير إيمانية مثل الحَظ أو لُعبة الحَظ. عندما يبارك الناس شيئًا، فإن هذا يعني عادةً تخصيصه لشيء مُحدد. تُشير الكلمة أمم هنا إلى مجموعات من الناس. انظروا الكلمة </w:t>
      </w:r>
      <w:r>
        <w:rPr>
          <w:rtl/>
          <w:cs/>
          <w:lang w:val="ar_AE" w:bidi="ar_AE"/>
        </w:rPr>
        <w:t>أبارك</w:t>
      </w:r>
      <w:r>
        <w:rPr>
          <w:rtl/>
          <w:cs/>
          <w:lang w:val="ar_AE" w:bidi="ar_AE"/>
        </w:rPr>
        <w:t xml:space="preserve"> و</w:t>
      </w:r>
      <w:r>
        <w:rPr>
          <w:rtl/>
          <w:cs/>
          <w:lang w:val="ar_AE" w:bidi="ar_AE"/>
        </w:rPr>
        <w:t>أمة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يتابع الله قائلًا: "</w:t>
      </w:r>
      <w:r>
        <w:rPr>
          <w:b/>
          <w:rtl/>
          <w:cs/>
          <w:lang w:val="ar_AE" w:bidi="ar_AE"/>
        </w:rPr>
        <w:t>مُلُوك</w:t>
      </w:r>
      <w:r>
        <w:rPr>
          <w:rtl/>
          <w:cs/>
          <w:lang w:val="ar_AE" w:bidi="ar_AE"/>
        </w:rPr>
        <w:t xml:space="preserve"> شُعُوبٍ مِنْهَا يَكُونُونَ". هنا، تشير الكلمة "الأمم" إلى منطقة جغرافية ولا تشير بالضرورة إلى مجموعة عِرقية معينة.</w:t>
      </w:r>
    </w:p>
    <w:p>
      <w:pPr>
        <w:bidi/>
      </w:pPr>
      <w:r>
        <w:rPr>
          <w:rtl/>
          <w:cs/>
          <w:lang w:val="ar_AE" w:bidi="ar_AE"/>
        </w:rPr>
      </w:r>
      <w:r>
        <w:rPr>
          <w:rtl/>
          <w:cs/>
          <w:lang w:val="ar_AE" w:bidi="ar_AE"/>
        </w:rPr>
        <w:t>ثم يقول الله: "امْرَأَتُكَ تَلِدُ لَكَ ابْنًا وَتَدْعُو اسْمَهُ</w:t>
      </w:r>
      <w:r>
        <w:rPr>
          <w:b/>
          <w:rtl/>
          <w:cs/>
          <w:lang w:val="ar_AE" w:bidi="ar_AE"/>
        </w:rPr>
        <w:t>إسحاق</w:t>
      </w:r>
      <w:r>
        <w:rPr>
          <w:rtl/>
          <w:cs/>
          <w:lang w:val="ar_AE" w:bidi="ar_AE"/>
        </w:rPr>
        <w:t>". "إسحاق" تعني "يضحك".</w:t>
      </w:r>
    </w:p>
    <w:p>
      <w:pPr>
        <w:bidi/>
      </w:pPr>
      <w:r>
        <w:rPr>
          <w:rtl/>
          <w:cs/>
          <w:lang w:val="ar_AE" w:bidi="ar_AE"/>
        </w:rPr>
      </w:r>
      <w:r>
        <w:rPr>
          <w:rtl/>
          <w:cs/>
          <w:lang w:val="ar_AE" w:bidi="ar_AE"/>
        </w:rPr>
        <w:t xml:space="preserve">يقول الله إنَّ إسماعيل سيكون أبًا لاثني عشر </w:t>
      </w:r>
      <w:r>
        <w:rPr>
          <w:b/>
          <w:rtl/>
          <w:cs/>
          <w:lang w:val="ar_AE" w:bidi="ar_AE"/>
        </w:rPr>
        <w:t>رَئِيسًا</w:t>
      </w:r>
      <w:r>
        <w:rPr>
          <w:rtl/>
          <w:cs/>
          <w:lang w:val="ar_AE" w:bidi="ar_AE"/>
        </w:rPr>
        <w:t>. تُشير الكلمة "رئيس" إلى رئيس سبط، لكن الرئيس يختلف عن الملِك. في كثير من الأحيان، كان العديد من الرؤساء يخدمون الملِك ذاته.</w:t>
      </w:r>
    </w:p>
    <w:p>
      <w:pPr>
        <w:bidi/>
      </w:pPr>
      <w:r>
        <w:rPr>
          <w:rtl/>
          <w:cs/>
          <w:lang w:val="ar_AE" w:bidi="ar_AE"/>
        </w:rPr>
      </w:r>
      <w:r>
        <w:rPr>
          <w:rtl/>
          <w:cs/>
          <w:lang w:val="ar_AE" w:bidi="ar_AE"/>
        </w:rPr>
        <w:t>يتابع الله قائلًا: "أَجْعَلُهُ أُمَّةً كَبِيرَةً، (أو مجموعة من الناس). وَلكِنْ عَهْدِي أُقِيمُهُ مَعَ إِسْحَاقَ الَّذِي تَلِدُهُ لَكَ سَارَةُ فِي هذَا الْوَقْتِ فِي السَّنَةِ الآتِيَةِ". وعندما ينتهى من الكلام مع إبراهيم، يترك الله إبراهيم. ويفعل إبراهيم ما يأمر الله به.</w:t>
      </w:r>
    </w:p>
    <w:p>
      <w:pPr>
        <w:bidi/>
      </w:pPr>
      <w:r>
        <w:rPr>
          <w:rtl/>
          <w:cs/>
          <w:lang w:val="ar_AE" w:bidi="ar_AE"/>
        </w:rPr>
      </w:r>
      <w:r>
        <w:rPr>
          <w:rtl/>
          <w:cs/>
          <w:lang w:val="ar_AE" w:bidi="ar_AE"/>
        </w:rPr>
        <w:t>خُتِنَ كل ذكَر في أسرة إبراهيم. يشمل هذا جميع أفراد عائلة إبراهيم الذكور والعبيد. كان بعض عبيده مولودين لأبوَين كانا عبدَين لإبراهيم ولذلك كانوا أيضًا عبيدًا لإبراهيم. كما كان إبراهيم يشترى عبيدًا من الأجانب ليضيفه إلى أعضاء أهل بيته.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18: 1–15 واحفظوه في قلوبكم. استمعوا إلى النص ثلاث مرات (من ثلاث ترجمات مختلفة، إن أمكن). ثم ناقشوا في الفريق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18: 1–15 من التَّرْجَمَة الأكثر فهمًا لكم.</w:t>
      </w:r>
    </w:p>
    <w:p>
      <w:pPr>
        <w:bidi/>
      </w:pPr>
      <w:r>
        <w:rPr>
          <w:rtl/>
          <w:cs/>
          <w:lang w:val="ar_AE" w:bidi="ar_AE"/>
        </w:rPr>
      </w:r>
      <w:r>
        <w:rPr>
          <w:rtl/>
          <w:cs/>
          <w:lang w:val="ar_AE" w:bidi="ar_AE"/>
        </w:rPr>
        <w:t>تحدُث هذه القصة بعد أن يؤكد يهوه عهده مع إبراهيم ويصفه. وهذه هي الأولى في سلسلة من أربع قصص عن إبراهيم ولوط. في هذه القصة، يرحب إبراهيم بثلاثة زوار في طريقهم إلى سَدوم، حيث يعيش لوط. ويتصرَّف إبراهيم تصرُّف مضيف صالِح. يكون يهوه أحد الزوار، فيخبر إبراهيم وسارة أنه سيعود في السنة التالية ليرزقهما ابنًا.</w:t>
      </w:r>
    </w:p>
    <w:p>
      <w:pPr>
        <w:bidi/>
      </w:pPr>
      <w:r>
        <w:rPr>
          <w:rtl/>
          <w:cs/>
          <w:lang w:val="ar_AE" w:bidi="ar_AE"/>
        </w:rPr>
      </w:r>
      <w:r>
        <w:rPr>
          <w:rtl/>
          <w:cs/>
          <w:lang w:val="ar_AE" w:bidi="ar_AE"/>
        </w:rPr>
        <w:t>يظهر يهوه لإبراهيم بالقرب من الأشجار العظيمة التي في منطقة ممرَا. كان إبراهيم وجميع أعضاء أسرته يعيشون في خيام بالقرب من الأشجار العظيمة في ممرَا.</w:t>
      </w:r>
    </w:p>
    <w:p>
      <w:pPr>
        <w:bidi/>
      </w:pPr>
      <w:r>
        <w:rPr>
          <w:rtl/>
          <w:cs/>
          <w:lang w:val="ar_AE" w:bidi="ar_AE"/>
        </w:rPr>
      </w:r>
      <w:r>
        <w:rPr>
          <w:rtl/>
          <w:cs/>
          <w:lang w:val="ar_AE" w:bidi="ar_AE"/>
        </w:rPr>
        <w:t>توقّفوا هنا وانظروا في المجموعة "ممرَا" على خريطة.</w:t>
      </w:r>
    </w:p>
    <w:p>
      <w:pPr>
        <w:bidi/>
      </w:pPr>
      <w:r>
        <w:rPr>
          <w:rtl/>
          <w:cs/>
          <w:lang w:val="ar_AE" w:bidi="ar_AE"/>
        </w:rPr>
      </w:r>
      <w:r>
        <w:rPr>
          <w:rtl/>
          <w:cs/>
          <w:lang w:val="ar_AE" w:bidi="ar_AE"/>
        </w:rPr>
        <w:t>توقّفوا هنا وانظروا في المجموعة إلى صورة لما قد تبدو عليه خيام إبراهيم. أوقفوا سماع التسجيل الصوتي هنا.</w:t>
      </w:r>
    </w:p>
    <w:p>
      <w:pPr>
        <w:bidi/>
      </w:pPr>
      <w:r>
        <w:rPr>
          <w:rtl/>
          <w:cs/>
          <w:lang w:val="ar_AE" w:bidi="ar_AE"/>
        </w:rPr>
      </w:r>
      <w:r>
        <w:rPr>
          <w:rtl/>
          <w:cs/>
          <w:lang w:val="ar_AE" w:bidi="ar_AE"/>
        </w:rPr>
        <w:t>في إحدى الأيام كان إبراهيم جالسًا عند باب خيمته في أكثر الأوقات حرارة من اليوم. كان هذا على الأرجح وقت ما بعد الظهيرة مباشرةً، ومن المحتمل أن إبراهيم كان يستريح تحت الأشجار خارج خيمته.</w:t>
      </w:r>
    </w:p>
    <w:p>
      <w:pPr>
        <w:bidi/>
      </w:pPr>
      <w:r>
        <w:rPr>
          <w:rtl/>
          <w:cs/>
          <w:lang w:val="ar_AE" w:bidi="ar_AE"/>
        </w:rPr>
      </w:r>
      <w:r>
        <w:rPr>
          <w:rtl/>
          <w:cs/>
          <w:lang w:val="ar_AE" w:bidi="ar_AE"/>
        </w:rPr>
        <w:t>يرفع إبراهيم نظره وفجأة يلاحظ ثلاثة رجال واقفين بالقرب منه. لا تعطينا القصة أوصافًا للرجال الثلاثة، لكن قُرب نهاية القصة نعلم أن يهوه يتحدث إلى إبراهيم. كان الرجال الثلاثة على الأرجح يهوه واثنَين من رُسله، لكن بعض الناس يقولون إن الرجال الثلاثة كانوا رسُل يهوه. يتحدث إبراهيم أحيانًا إلى الرجال الثلاثة جميعًا، وأحيانًا يتحدث فقط إلى قائد الرجال.</w:t>
      </w:r>
    </w:p>
    <w:p>
      <w:pPr>
        <w:bidi/>
      </w:pPr>
      <w:r>
        <w:rPr>
          <w:rtl/>
          <w:cs/>
          <w:lang w:val="ar_AE" w:bidi="ar_AE"/>
        </w:rPr>
      </w:r>
      <w:r>
        <w:rPr>
          <w:rtl/>
          <w:cs/>
          <w:lang w:val="ar_AE" w:bidi="ar_AE"/>
        </w:rPr>
        <w:t xml:space="preserve">يركض إبراهيم ليقابلهم. يرحّب بهم بسجوده إلى الأرض. في ثقافة إبراهيم، كان الانحناء إلى الأرض علامة على الاحترام والترحيب. يقول إبراهيم: "يَا سَيِّدُ، إِنْ كُنْتُ قَدْ وَجَدْتُ نِعْمَةً فِي عَيْنَيْكَ فَلاَ تَتَجَاوَزْ عَبْدَكَ". "إِنْ كُنْتُ قَدْ وَجَدْتُ نِعْمَةً فِي عَيْنَيْكَ" و"لاَ تَتَجَاوَزْ عَبْدَكَ" عبارتان مهذبتان للغاية. أظهر إبراهيم الاحترام لهؤلاء الرجال الثلاثة وتحدَّث إليهم كما لو أنهم رجال مُهمُّون، مع أنه لم يكن يعرفهم. </w:t>
      </w:r>
    </w:p>
    <w:p>
      <w:pPr>
        <w:bidi/>
      </w:pPr>
      <w:r>
        <w:rPr>
          <w:rtl/>
          <w:cs/>
          <w:lang w:val="ar_AE" w:bidi="ar_AE"/>
        </w:rPr>
      </w:r>
      <w:r>
        <w:rPr>
          <w:rtl/>
          <w:cs/>
          <w:lang w:val="ar_AE" w:bidi="ar_AE"/>
        </w:rPr>
        <w:t>توقّفوا هنا وناقشوا في مجموعة: كيف تحيّون الزوار عندما يدخلون بيتكم؟ كيف تُظهِرون الاحترام للزوار؟ ما العبارات أو التحية أو الإيماءات التي تستخدمون عندما ترحبون باحترام بأشخاص مهمين في بيتكم؟ أوقفوا سماع التسجيل الصوتي هنا.</w:t>
      </w:r>
    </w:p>
    <w:p>
      <w:pPr>
        <w:bidi/>
      </w:pPr>
      <w:r>
        <w:rPr>
          <w:rtl/>
          <w:cs/>
          <w:lang w:val="ar_AE" w:bidi="ar_AE"/>
        </w:rPr>
      </w:r>
      <w:r>
        <w:rPr>
          <w:rtl/>
          <w:cs/>
          <w:lang w:val="ar_AE" w:bidi="ar_AE"/>
        </w:rPr>
        <w:t>يتابع إبراهيم قائلًا: "لِيُؤْخَذْ قَلِيلُ مَاءٍ وَاغْسِلُوا أَرْجُلَكُمْ وَاتَّكِئُوا تَحْتَ الشَّجَرَةِ". في ثقافة إبراهيم، كان الناس يغسلون أرجلهم قبل دخول بيت أحدهم. على الأرجح كان الزوار يرتدون الصنادل، وغالبًا ما كان الطريق الذي يسافرون عليه حارًا وغبارًا. "قَلِيلُ مَاءٍ" عبارة متواضعة يستخدمها إبراهيم ليخبر زواره بأدب أن إحضار بعض الماء. لن يسبب له أي مشكلة.</w:t>
      </w:r>
    </w:p>
    <w:p>
      <w:pPr>
        <w:bidi/>
      </w:pPr>
      <w:r>
        <w:rPr>
          <w:rtl/>
          <w:cs/>
          <w:lang w:val="ar_AE" w:bidi="ar_AE"/>
        </w:rPr>
      </w:r>
      <w:r>
        <w:rPr>
          <w:rtl/>
          <w:cs/>
          <w:lang w:val="ar_AE" w:bidi="ar_AE"/>
        </w:rPr>
        <w:t>يواصل إبراهيم: "فَآخُذَ كِسْرَةَ خُبْزٍ، فَتُسْنِدُونَ قُلُوبَكُمْ ثُمَّ تَجْتَازُونَ، لأَنَّكُمْ قَدْ مَرَرْتُمْ عَلَى عَبْدِكُمْ". "كِسْرَةَ خُبْزٍ" عبارة مهذبة أخرى يستخدمها إبراهيم ليخبر زواره بأن إطعامهم لن يُسبب أية مشكلة. على الأرجح كان الجميع يعرفون أن إبراهيم سيجلب الكثير من الطعام لزواره.</w:t>
      </w:r>
    </w:p>
    <w:p>
      <w:pPr>
        <w:bidi/>
      </w:pPr>
      <w:r>
        <w:rPr>
          <w:rtl/>
          <w:cs/>
          <w:lang w:val="ar_AE" w:bidi="ar_AE"/>
        </w:rPr>
      </w:r>
      <w:r>
        <w:rPr>
          <w:rtl/>
          <w:cs/>
          <w:lang w:val="ar_AE" w:bidi="ar_AE"/>
        </w:rPr>
        <w:t>هنا، يتصرَّف إبراهيم بأخلاق المضيف الصالح. في ثقافة إبراهيم، كان من المُهم جدًا بصفتك مضيفًا صالحًا أن تُظهر الاحترام للغرباء. كان المضيفون مسؤولين عن العناية بضيوفهم والحفاظ على سلامتهم. يتصرَّف إبراهيم مثل المضيف الصالح بتحية الرجال باحترام، ودعوتهم إلى الراحة، مُقدِّمًا لهم الماء لغسل أرجلهم، ثم يُقدم لهم الطعام.</w:t>
      </w:r>
    </w:p>
    <w:p>
      <w:pPr>
        <w:bidi/>
      </w:pPr>
      <w:r>
        <w:rPr>
          <w:rtl/>
          <w:cs/>
          <w:lang w:val="ar_AE" w:bidi="ar_AE"/>
        </w:rPr>
      </w:r>
      <w:r>
        <w:rPr>
          <w:rtl/>
          <w:cs/>
          <w:lang w:val="ar_AE" w:bidi="ar_AE"/>
        </w:rPr>
        <w:t>توقفوا هنا وناقشوا في المجموعة: كيف تُظهِرون الضيافة في ثقافتكم؟ كيف تعاملون الضيوف؟ أوقفوا سماع التسجيل الصوتي هنا.</w:t>
      </w:r>
    </w:p>
    <w:p>
      <w:pPr>
        <w:bidi/>
      </w:pPr>
      <w:r>
        <w:rPr>
          <w:rtl/>
          <w:cs/>
          <w:lang w:val="ar_AE" w:bidi="ar_AE"/>
        </w:rPr>
      </w:r>
      <w:r>
        <w:rPr>
          <w:rtl/>
          <w:cs/>
          <w:lang w:val="ar_AE" w:bidi="ar_AE"/>
        </w:rPr>
        <w:t>يوافق الرجال الثلاثة قائلين: "هكَذَا تَفْعَلُ، كَمَا تَكَلَّمْتَ".</w:t>
      </w:r>
    </w:p>
    <w:p>
      <w:pPr>
        <w:bidi/>
      </w:pPr>
      <w:r>
        <w:rPr>
          <w:rtl/>
          <w:cs/>
          <w:lang w:val="ar_AE" w:bidi="ar_AE"/>
        </w:rPr>
      </w:r>
      <w:r>
        <w:rPr>
          <w:rtl/>
          <w:cs/>
          <w:lang w:val="ar_AE" w:bidi="ar_AE"/>
        </w:rPr>
        <w:t>يسرع إبراهيم إلى الخيمة إلى سارة. يقول: "أَسْرِعِي بِثَلاَثِ كَيْلاَتٍ دَقِيقًا سَمِيذًا. اعْجِنِي وَاصْنَعِي خُبْزَ مَلَّةٍ". تشير الكلمة "كَيلات" إلى ثلاث كميات كبيرة من الدقيق. ربما كانت إحدى مقاييس الدقيق هذه توازي 8 لترات أو 8 كيلوغرام أو غالونَين من الدقيق. وهذا يصنع كَمَيَّة كبيرة جدًا من الخُبز. لصنع الخُبز، كان الناس يخلطون الدقيق والماء بأيديهم حتى يُخبز العجين. يحركون العجين، بمعنى دفْع وسحْب العجين للتأكد من أن الدقيق والماء يُخلطان معًا جيدًا. ثم يُخبز العجين على الحجارة الساخنة ليصنعوا أرغفة خُبز مستديرة مُسطَّحة. كان هذا نوعًا خاصًا من الخُبز يمكن خَبزه سريعًا للزوار.</w:t>
      </w:r>
    </w:p>
    <w:p>
      <w:pPr>
        <w:bidi/>
      </w:pPr>
      <w:r>
        <w:rPr>
          <w:rtl/>
          <w:cs/>
          <w:lang w:val="ar_AE" w:bidi="ar_AE"/>
        </w:rPr>
      </w:r>
      <w:r>
        <w:rPr>
          <w:rtl/>
          <w:cs/>
          <w:lang w:val="ar_AE" w:bidi="ar_AE"/>
        </w:rPr>
        <w:t>توقَّفوا هنا وانظروا في المجموعة معًا إلى صورة للخُبز. أوقفوا سماع التسجيل الصوتي هنا.</w:t>
      </w:r>
    </w:p>
    <w:p>
      <w:pPr>
        <w:bidi/>
      </w:pPr>
      <w:r>
        <w:rPr>
          <w:rtl/>
          <w:cs/>
          <w:lang w:val="ar_AE" w:bidi="ar_AE"/>
        </w:rPr>
      </w:r>
      <w:r>
        <w:rPr>
          <w:rtl/>
          <w:cs/>
          <w:lang w:val="ar_AE" w:bidi="ar_AE"/>
        </w:rPr>
        <w:t>ثم يركض إبراهيم إلى قطيعه من الأبقار ويختار عِجلًا، أي بقرة صغيرة، تبدو طرية اللحم أو سمينة وجيدة للأكل. يعطيه عبدًا من العبيد، الذي يسرع ليُعده للأكل.</w:t>
      </w:r>
    </w:p>
    <w:p>
      <w:pPr>
        <w:bidi/>
      </w:pPr>
      <w:r>
        <w:rPr>
          <w:rtl/>
          <w:cs/>
          <w:lang w:val="ar_AE" w:bidi="ar_AE"/>
        </w:rPr>
      </w:r>
      <w:r>
        <w:rPr>
          <w:rtl/>
          <w:cs/>
          <w:lang w:val="ar_AE" w:bidi="ar_AE"/>
        </w:rPr>
        <w:t>يُحضر إبراهيم الزبادي والحليب والعجل المطبوخ للرجال الثلاثة ويقدِّم الطعام للزوار الثلاثة. كان العجل يمتاز بأن لحمه جيّدًا وكان حيوانًا قيِّمًا. كان الزبادي والحليب يُعدَّان طعامًا جيدًا ومُميزًا. تُشير الكلمة "الزبادي" إلى الحليب الذي أصبح سميكًا وحامضًا. كان الحليب الذي قدَّمه إبراهيم على الأرجح من البقر.</w:t>
      </w:r>
    </w:p>
    <w:p>
      <w:pPr>
        <w:bidi/>
      </w:pPr>
      <w:r>
        <w:rPr>
          <w:rtl/>
          <w:cs/>
          <w:lang w:val="ar_AE" w:bidi="ar_AE"/>
        </w:rPr>
      </w:r>
      <w:r>
        <w:rPr>
          <w:rtl/>
          <w:cs/>
          <w:lang w:val="ar_AE" w:bidi="ar_AE"/>
        </w:rPr>
        <w:t>توقّفوا هنا وانظروا إلى صورة لبقرة أو عجل رضيع، والزبادي والحليب. ناقشوا في المجموعة: ما نوع الطعام الخاص الذي تُعدُّونه للزوار؟ أوقفوا سماع التسجيل الصوتي هنا.</w:t>
      </w:r>
    </w:p>
    <w:p>
      <w:pPr>
        <w:bidi/>
      </w:pPr>
      <w:r>
        <w:rPr>
          <w:rtl/>
          <w:cs/>
          <w:lang w:val="ar_AE" w:bidi="ar_AE"/>
        </w:rPr>
      </w:r>
      <w:r>
        <w:rPr>
          <w:rtl/>
          <w:cs/>
          <w:lang w:val="ar_AE" w:bidi="ar_AE"/>
        </w:rPr>
        <w:t>حين كان الرجال يأكلون، وقف إبراهيم بالقرب منهم تحت ظل الأشجار ليتحقق من أن ضيوفه يحصلون على كافة ما يحتاجون إليه. كانت عادة معروفة للمضيفين أن يفعلوا هذا. يسأل الرجال إبراهيم: "أَيْنَ سَارَةُ امْرَأَتُكَ؟"</w:t>
      </w:r>
    </w:p>
    <w:p>
      <w:pPr>
        <w:bidi/>
      </w:pPr>
      <w:r>
        <w:rPr>
          <w:rtl/>
          <w:cs/>
          <w:lang w:val="ar_AE" w:bidi="ar_AE"/>
        </w:rPr>
      </w:r>
      <w:r>
        <w:rPr>
          <w:rtl/>
          <w:cs/>
          <w:lang w:val="ar_AE" w:bidi="ar_AE"/>
        </w:rPr>
        <w:t>فيجيب إبراهيم: "هَا هِيَ فِي الْخَيْمَةِ".</w:t>
      </w:r>
    </w:p>
    <w:p>
      <w:pPr>
        <w:bidi/>
      </w:pPr>
      <w:r>
        <w:rPr>
          <w:rtl/>
          <w:cs/>
          <w:lang w:val="ar_AE" w:bidi="ar_AE"/>
        </w:rPr>
      </w:r>
      <w:r>
        <w:rPr>
          <w:rtl/>
          <w:cs/>
          <w:lang w:val="ar_AE" w:bidi="ar_AE"/>
        </w:rPr>
        <w:t>يقول أحد الرجال، الذي هو يهوه: "إِنِّي أَرْجعُ إِلَيْكَ نَحْوَ زَمَانِ الْحَيَاةِ وَيَكُونُ لِسَارَةَ امْرَأَتِكَ ابْنٌ".</w:t>
      </w:r>
    </w:p>
    <w:p>
      <w:pPr>
        <w:bidi/>
      </w:pPr>
      <w:r>
        <w:rPr>
          <w:rtl/>
          <w:cs/>
          <w:lang w:val="ar_AE" w:bidi="ar_AE"/>
        </w:rPr>
      </w:r>
      <w:r>
        <w:rPr>
          <w:rtl/>
          <w:cs/>
          <w:lang w:val="ar_AE" w:bidi="ar_AE"/>
        </w:rPr>
        <w:t>وَكَانَتْ سَارَةُ سَامِعَةً فِي بَابِ الْخَيْمَةِ. كان إبراهيم وسارة مُتقدمَين في الأيام للغاية، وَقَدِ انْقَطَعَ أَنْ يَكُونَ لِسَارَةَ عَادَةٌ كَالنِّسَاءِ، بمعنى أنها تجاوزت الوقت الذي يمكن فيه للمرأة أن تُنجب الأبناء.</w:t>
      </w:r>
    </w:p>
    <w:p>
      <w:pPr>
        <w:bidi/>
      </w:pPr>
      <w:r>
        <w:rPr>
          <w:rtl/>
          <w:cs/>
          <w:lang w:val="ar_AE" w:bidi="ar_AE"/>
        </w:rPr>
      </w:r>
      <w:r>
        <w:rPr>
          <w:rtl/>
          <w:cs/>
          <w:lang w:val="ar_AE" w:bidi="ar_AE"/>
        </w:rPr>
        <w:t>فتضحك سارة في باطنها قائلة: "أَبَعْدَ فَنَائِي يَكُونُ لِي تَنَعُّمٌ، وَسَيِّدِي قَدْ شَاخَ؟" هنا، تستخدم سارة كلمة مهذبة للإشارة إلى إبراهيم.</w:t>
      </w:r>
    </w:p>
    <w:p>
      <w:pPr>
        <w:bidi/>
      </w:pPr>
      <w:r>
        <w:rPr>
          <w:rtl/>
          <w:cs/>
          <w:lang w:val="ar_AE" w:bidi="ar_AE"/>
        </w:rPr>
      </w:r>
      <w:r>
        <w:rPr>
          <w:rtl/>
          <w:cs/>
          <w:lang w:val="ar_AE" w:bidi="ar_AE"/>
        </w:rPr>
        <w:t>ثم يقول الرجل الذي هو يهوه لإبراهيم: "لِمَاذَا ضَحِكَتْ سَارَةُ؟" كان الرب يهوه يعرف أن سارة ضحكت، مع أنَّ الرجلَين أغلب الظَن لم يستطيعا سماعها تضحك.</w:t>
      </w:r>
    </w:p>
    <w:p>
      <w:pPr>
        <w:bidi/>
      </w:pPr>
      <w:r>
        <w:rPr>
          <w:rtl/>
          <w:cs/>
          <w:lang w:val="ar_AE" w:bidi="ar_AE"/>
        </w:rPr>
      </w:r>
      <w:r>
        <w:rPr>
          <w:rtl/>
          <w:cs/>
          <w:lang w:val="ar_AE" w:bidi="ar_AE"/>
        </w:rPr>
        <w:t xml:space="preserve">قال الرجل الذي هو يهوه: "لِمَاذَا قالت سَارَةُ: ’أَفَبِالْحَقِيقَةِ أَلِدُ وَأَنَا قَدْ شِخْتُ؟‘ هَلْ يَسْتَحِيلُ عَلَى الرَّبِّ شَيْءٌ؟ فِي الْمِيعَادِ أَرْجعُ إِلَيْكَ نَحْوَ زَمَانِ الْحَيَاةِ وَيَكُونُ لِسَارَةَ ابْنٌ". </w:t>
      </w:r>
    </w:p>
    <w:p>
      <w:pPr>
        <w:bidi/>
      </w:pPr>
      <w:r>
        <w:rPr>
          <w:rtl/>
          <w:cs/>
          <w:lang w:val="ar_AE" w:bidi="ar_AE"/>
        </w:rPr>
      </w:r>
      <w:r>
        <w:rPr>
          <w:rtl/>
          <w:cs/>
          <w:lang w:val="ar_AE" w:bidi="ar_AE"/>
        </w:rPr>
        <w:t>تخاف سارة، فتكذب وتقول: "لَمْ أَضْحَكْ".</w:t>
      </w:r>
    </w:p>
    <w:p>
      <w:pPr>
        <w:bidi/>
      </w:pPr>
      <w:r>
        <w:rPr>
          <w:rtl/>
          <w:cs/>
          <w:lang w:val="ar_AE" w:bidi="ar_AE"/>
        </w:rPr>
      </w:r>
      <w:r>
        <w:rPr>
          <w:rtl/>
          <w:cs/>
          <w:lang w:val="ar_AE" w:bidi="ar_AE"/>
        </w:rPr>
        <w:t>لكن يهوه يجيب قائلًا: "لاَ! بَلْ ضَحِكْتِ".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18: 1–15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المشهد الأول:</w:t>
      </w:r>
      <w:r>
        <w:rPr>
          <w:rtl/>
          <w:cs/>
          <w:lang w:val="ar_AE" w:bidi="ar_AE"/>
        </w:rPr>
        <w:t xml:space="preserve"> يظهر يهوه لإبراهيم عند الأشجار العظيمة التي في منطقة ممرَا. يرى إبراهيم ثلاثة رجال عند خيمته، فيُحييهم باحترام ويدعوهم إلى أنْ يستريحوا عنده ويأكلوا. يوافق الرجال.</w:t>
      </w:r>
    </w:p>
    <w:p>
      <w:pPr>
        <w:bidi/>
      </w:pPr>
      <w:r>
        <w:rPr>
          <w:rtl/>
          <w:cs/>
          <w:lang w:val="ar_AE" w:bidi="ar_AE"/>
        </w:rPr>
      </w:r>
      <w:r>
        <w:rPr>
          <w:b/>
          <w:rtl/>
          <w:cs/>
          <w:lang w:val="ar_AE" w:bidi="ar_AE"/>
        </w:rPr>
        <w:t>المشهد الثاني:</w:t>
      </w:r>
      <w:r>
        <w:rPr>
          <w:rtl/>
          <w:cs/>
          <w:lang w:val="ar_AE" w:bidi="ar_AE"/>
        </w:rPr>
        <w:t xml:space="preserve"> يذهب إبراهيم مُسرعًا إلى داخل الخيمة إلى سارة ويقول: "اسرعي! بِثَلاَثِ كَيْلاَتٍ دَقِيقًا سَمِيذًا. اعْجِنِي وَاصْنَعِي خُبْزَ مَلَّةٍ"، ثم يركض إلى قطيعه من الأبقار ويختار عِجلًا صغير السِن وطيِّب المظهر ويعطي عبده، الذي يذبح ويطهو العِجل سريعًا. عندما يكون الطعام جاهزًا، يأخذ إبراهيم بعض الزبادي والحليب واللحم، ويقدِّم للرجال. في أثناء تناولهم الطعام، ينتظرهم إبراهيم في ظل الأشجار.</w:t>
      </w:r>
    </w:p>
    <w:p>
      <w:pPr>
        <w:bidi/>
      </w:pPr>
      <w:r>
        <w:rPr>
          <w:rtl/>
          <w:cs/>
          <w:lang w:val="ar_AE" w:bidi="ar_AE"/>
        </w:rPr>
      </w:r>
      <w:r>
        <w:rPr>
          <w:b/>
          <w:rtl/>
          <w:cs/>
          <w:lang w:val="ar_AE" w:bidi="ar_AE"/>
        </w:rPr>
        <w:t>المشهد الثالث:</w:t>
      </w:r>
      <w:r>
        <w:rPr>
          <w:rtl/>
          <w:cs/>
          <w:lang w:val="ar_AE" w:bidi="ar_AE"/>
        </w:rPr>
        <w:t xml:space="preserve"> يسأل الرجال: "أَيْنَ سَارَةُ امْرَأَتُكَ؟"</w:t>
      </w:r>
    </w:p>
    <w:p>
      <w:pPr>
        <w:bidi/>
      </w:pPr>
      <w:r>
        <w:rPr>
          <w:rtl/>
          <w:cs/>
          <w:lang w:val="ar_AE" w:bidi="ar_AE"/>
        </w:rPr>
      </w:r>
      <w:r>
        <w:rPr>
          <w:rtl/>
          <w:cs/>
          <w:lang w:val="ar_AE" w:bidi="ar_AE"/>
        </w:rPr>
        <w:t>يجيب إبراهيم قائلًا: "هَا هِيَ فِي الْخَيْمَةِ".</w:t>
      </w:r>
    </w:p>
    <w:p>
      <w:pPr>
        <w:bidi/>
      </w:pPr>
      <w:r>
        <w:rPr>
          <w:rtl/>
          <w:cs/>
          <w:lang w:val="ar_AE" w:bidi="ar_AE"/>
        </w:rPr>
      </w:r>
      <w:r>
        <w:rPr>
          <w:rtl/>
          <w:cs/>
          <w:lang w:val="ar_AE" w:bidi="ar_AE"/>
        </w:rPr>
        <w:t>يقول واحد من الرجال: إِنِّي أَرْجعُ إِلَيْكَ نَحْوَ زَمَانِ الْحَيَاةِ وَيَكُونُ لِسَارَةَ امْرَأَتِكَ ابْنٌ!"</w:t>
      </w:r>
    </w:p>
    <w:p>
      <w:pPr>
        <w:bidi/>
      </w:pPr>
      <w:r>
        <w:rPr>
          <w:rtl/>
          <w:cs/>
          <w:lang w:val="ar_AE" w:bidi="ar_AE"/>
        </w:rPr>
      </w:r>
      <w:r>
        <w:rPr>
          <w:rtl/>
          <w:cs/>
          <w:lang w:val="ar_AE" w:bidi="ar_AE"/>
        </w:rPr>
        <w:t>تستمع سارة إليهم من داخل الخيمة. كان كل من سارة وإبراهيم متقدمَيْن في الأيام جدًا، وقد تجاوزت سارة الوقت الذي يمكن فيه أن تُنجب أبناء. تضحك في باطنها قائلة: أَبَعْدَ فَنَائِي يَكُونُ لِي تَنَعُّمٌ، وَسَيِّدِي قَدْ شَاخَ؟</w:t>
      </w:r>
    </w:p>
    <w:p>
      <w:pPr>
        <w:bidi/>
      </w:pPr>
      <w:r>
        <w:rPr>
          <w:rtl/>
          <w:cs/>
          <w:lang w:val="ar_AE" w:bidi="ar_AE"/>
        </w:rPr>
      </w:r>
      <w:r>
        <w:rPr>
          <w:rtl/>
          <w:cs/>
          <w:lang w:val="ar_AE" w:bidi="ar_AE"/>
        </w:rPr>
        <w:t xml:space="preserve">ثم يقول يهوه لإبراهيم: "لِمَاذَا ضَحِكَتْ سَارَةُ؟ قَائِلَةً: ’أَفَبِالْحَقِيقَةِ أَلِدُ وَأَنَا قَدْ شِخْتُ‘؟ هَلْ يَسْتَحِيلُ عَلَى الرَّبِّ شَيْءٌ؟ فِي الْمِيعَادِ أَرْجعُ إِلَيْكَ نَحْوَ زَمَانِ الْحَيَاةِ وَيَكُونُ لِسَارَةَ ابْنٌ". </w:t>
      </w:r>
    </w:p>
    <w:p>
      <w:pPr>
        <w:bidi/>
      </w:pPr>
      <w:r>
        <w:rPr>
          <w:rtl/>
          <w:cs/>
          <w:lang w:val="ar_AE" w:bidi="ar_AE"/>
        </w:rPr>
      </w:r>
      <w:r>
        <w:rPr>
          <w:rtl/>
          <w:cs/>
          <w:lang w:val="ar_AE" w:bidi="ar_AE"/>
        </w:rPr>
        <w:t>تخاف سارة، فتقول: "لَمْ أَضْحَكْ".</w:t>
      </w:r>
    </w:p>
    <w:p>
      <w:pPr>
        <w:bidi/>
      </w:pPr>
      <w:r>
        <w:rPr>
          <w:rtl/>
          <w:cs/>
          <w:lang w:val="ar_AE" w:bidi="ar_AE"/>
        </w:rPr>
      </w:r>
      <w:r>
        <w:rPr>
          <w:rtl/>
          <w:cs/>
          <w:lang w:val="ar_AE" w:bidi="ar_AE"/>
        </w:rPr>
        <w:t>لكن يقول يهوه: "لاَ! بَلْ ضَحِكْتِ".</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والزوار الثلاثة، وأحدهم هو 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صوِّروا المكان والحركة في المشهد الأول. في إحدى الأيام، يجلس إبراهيم عند مدخل خيمته بالقرب من أشجار ممرَا عندما يظهر له الله. على الأرجح يكون الطقس حارًا، لذا يستريح إبراهيم.</w:t>
      </w:r>
    </w:p>
    <w:p>
      <w:pPr>
        <w:bidi/>
      </w:pPr>
      <w:r>
        <w:rPr>
          <w:rtl/>
          <w:cs/>
          <w:lang w:val="ar_AE" w:bidi="ar_AE"/>
        </w:rPr>
      </w:r>
      <w:r>
        <w:rPr>
          <w:rtl/>
          <w:cs/>
          <w:lang w:val="ar_AE" w:bidi="ar_AE"/>
        </w:rPr>
        <w:t>توقّفوا هنا وانظروا في المجموعة صورة لما قد تبدو عليه خيمة إبراهيم، وانظروا أيضًا إلى صورة لما قد يبدو عليه مدخل خيمة إبراهيم. انظروا إلى ممرَا على خريطة، وكذلك صورةً لمظهر الأشجار العظيمة في ممرَا. أوقفوا سماع التسجيل الصوتي هنا.</w:t>
      </w:r>
    </w:p>
    <w:p>
      <w:pPr>
        <w:bidi/>
      </w:pPr>
      <w:r>
        <w:rPr>
          <w:rtl/>
          <w:cs/>
          <w:lang w:val="ar_AE" w:bidi="ar_AE"/>
        </w:rPr>
      </w:r>
      <w:r>
        <w:rPr>
          <w:rtl/>
          <w:cs/>
          <w:lang w:val="ar_AE" w:bidi="ar_AE"/>
        </w:rPr>
        <w:t>تخبرنا القصة أن يهوه ظهر لإبراهيم في بداية القصة، لكن على الأرجح لا يعرف إبراهيم أن الله ظهر له حتى المشهد الثالث، عندما يتحدث يهوه إلى إبراهيم وسارة.</w:t>
      </w:r>
    </w:p>
    <w:p>
      <w:pPr>
        <w:bidi/>
      </w:pPr>
      <w:r>
        <w:rPr>
          <w:rtl/>
          <w:cs/>
          <w:lang w:val="ar_AE" w:bidi="ar_AE"/>
        </w:rPr>
      </w:r>
      <w:r>
        <w:rPr>
          <w:rtl/>
          <w:cs/>
          <w:lang w:val="ar_AE" w:bidi="ar_AE"/>
        </w:rPr>
        <w:t>يرفع إبراهيم نظره وفجأة يلاحظ ثلاثة رجال واقفين بالقرب منه. عندما يرى الرجال، يركض إبراهيم سريعًا ليقابلهم. يُرحِّب بهم بسجوده إلى الأرض. يقول إبراهيم لأحد الرجال، على الأرجح الذي يظنه القائد: "يَا سَيِّدُ، إِنْ كُنْتُ قَدْ وَجَدْتُ نِعْمَةً فِي عَيْنَيْكَ فَلاَ تَتَجَاوَزْ عَبْدَكَ". ثم يقول للرجال الثلاثة جميعًا: "ارجوا أن تستريحوا تحت ظل هذه الشجرة وسأطلب من شخص ما أن يحضر لكم قليلًا من الماء لتغسلوا أرجلكم. وبما أنكم أكرمتموني، بهذه الزيارة، فدعوني أحضر أيضًا قليلًا من الخُبز كي تتقوَّوا قبل أن تمضوا في رحلتكم".</w:t>
      </w:r>
    </w:p>
    <w:p>
      <w:pPr>
        <w:bidi/>
      </w:pPr>
      <w:r>
        <w:rPr>
          <w:rtl/>
          <w:cs/>
          <w:lang w:val="ar_AE" w:bidi="ar_AE"/>
        </w:rPr>
      </w:r>
      <w:r>
        <w:rPr>
          <w:rtl/>
          <w:cs/>
          <w:lang w:val="ar_AE" w:bidi="ar_AE"/>
        </w:rPr>
        <w:t>يجيب الرجال: "شكرًا. هكَذَا تَفْعَلُ كَمَا تَكَلَّمْتَ".</w:t>
      </w:r>
    </w:p>
    <w:p>
      <w:pPr>
        <w:bidi/>
      </w:pPr>
      <w:r>
        <w:rPr>
          <w:rtl/>
          <w:cs/>
          <w:lang w:val="ar_AE" w:bidi="ar_AE"/>
        </w:rPr>
      </w:r>
      <w:r>
        <w:rPr>
          <w:rtl/>
          <w:cs/>
          <w:lang w:val="ar_AE" w:bidi="ar_AE"/>
        </w:rPr>
        <w:t>صوِّروا تحرُّك إبراهيم إلى المشهد الثاني. يُهروِل إبراهيم إلى داخل الخيمة إلى سارة ويقول: "اسرعي! خُذي ثَلاَثَة مكاييل من أفضل دقيق لديكِ واخبزي خُبزًا".</w:t>
      </w:r>
    </w:p>
    <w:p>
      <w:pPr>
        <w:bidi/>
      </w:pPr>
      <w:r>
        <w:rPr>
          <w:rtl/>
          <w:cs/>
          <w:lang w:val="ar_AE" w:bidi="ar_AE"/>
        </w:rPr>
      </w:r>
      <w:r>
        <w:rPr>
          <w:rtl/>
          <w:cs/>
          <w:lang w:val="ar_AE" w:bidi="ar_AE"/>
        </w:rPr>
        <w:t>ثم يركض إبراهيم إلى قطيعه من الأبقار ويختار بقرة صغيرة، تبدو رقيقة وجيدة اللحم، ويعطي عبدًا له البقرة فيُعدَّها بسرعة. وبمجرد أن تُطهى البقرة الصغيرة، يُقدِّم إبراهيم لحم البقرة لزواره مع الزبادي والحليب. ثم يقف إبراهيم قريبًا ليخدم الرجال إذا احتاجوا أي شيء.</w:t>
      </w:r>
    </w:p>
    <w:p>
      <w:pPr>
        <w:bidi/>
      </w:pPr>
      <w:r>
        <w:rPr>
          <w:rtl/>
          <w:cs/>
          <w:lang w:val="ar_AE" w:bidi="ar_AE"/>
        </w:rPr>
      </w:r>
      <w:r>
        <w:rPr>
          <w:rtl/>
          <w:cs/>
          <w:lang w:val="ar_AE" w:bidi="ar_AE"/>
        </w:rPr>
        <w:t>توقفوا هنا. اعرضوا للفريق صورة لبقرة صغيرة، والزبادي والحليب.</w:t>
      </w:r>
    </w:p>
    <w:p>
      <w:pPr>
        <w:bidi/>
      </w:pPr>
      <w:r>
        <w:rPr>
          <w:rtl/>
          <w:cs/>
          <w:lang w:val="ar_AE" w:bidi="ar_AE"/>
        </w:rPr>
      </w:r>
      <w:r>
        <w:rPr>
          <w:rtl/>
          <w:cs/>
          <w:lang w:val="ar_AE" w:bidi="ar_AE"/>
        </w:rPr>
        <w:t>صوّروا المحادثة في المشهد الثالث. انتبهوا إلى موضع الشخصيات وسير الحديث. في هذا المشهد، على الأرجح، لم ينتهي الرجال الثلاثة بعد من تناول الطعام في ظل الأشجار. يقف إبراهيم قريبًا لعلَّهم يحتاجون شيئًا. تقف سارة داخل الخيمة، خلف مدخلها، بحيث يمكنها سماع حديثهم، لكن على الأرجح لا يمكن للرجال رؤيتها. من المهم تذكُّر أنه في تلك الثقافة، لم يكُن من المناسب، على الأرجح، أن تأكل النساء مع الرجال. لهذا السبب، تبقى سارة في الخيمة.</w:t>
      </w:r>
    </w:p>
    <w:p>
      <w:pPr>
        <w:bidi/>
      </w:pPr>
      <w:r>
        <w:rPr>
          <w:rtl/>
          <w:cs/>
          <w:lang w:val="ar_AE" w:bidi="ar_AE"/>
        </w:rPr>
      </w:r>
      <w:r>
        <w:rPr>
          <w:rtl/>
          <w:cs/>
          <w:lang w:val="ar_AE" w:bidi="ar_AE"/>
        </w:rPr>
        <w:t>توقّفوا هنا وناقشوا في المجموعة: إذا كانت هذه ثقافتكم، ماذا كانت النساء تفعلْنَ خلال وجبة الطعام مع الضيوف؟ أين ستكون النساء؟ كيف تختلف هذه القصة عن ثقافتكم؟ أوقفوا سماع التسجيل الصوتي هنا.</w:t>
      </w:r>
    </w:p>
    <w:p>
      <w:pPr>
        <w:bidi/>
      </w:pPr>
      <w:r>
        <w:rPr>
          <w:rtl/>
          <w:cs/>
          <w:lang w:val="ar_AE" w:bidi="ar_AE"/>
        </w:rPr>
      </w:r>
      <w:r>
        <w:rPr>
          <w:rtl/>
          <w:cs/>
          <w:lang w:val="ar_AE" w:bidi="ar_AE"/>
        </w:rPr>
        <w:t>انتبهوا إلى كيف تُميِّز القصة الزوار الثلاثة خلال حديثهم مع إبراهيم. أولًا، تقول القصة إن الرجال الثلاثة يتحدثون، ثم تقول إن واحدًا من الرجال يتحدث، وأخيرًا تكشف أن واحدًا من الرجال هو يهوه ويهوه يتكلم.</w:t>
      </w:r>
    </w:p>
    <w:p>
      <w:pPr>
        <w:bidi/>
      </w:pPr>
      <w:r>
        <w:rPr>
          <w:rtl/>
          <w:cs/>
          <w:lang w:val="ar_AE" w:bidi="ar_AE"/>
        </w:rPr>
      </w:r>
      <w:r>
        <w:rPr>
          <w:rtl/>
          <w:cs/>
          <w:lang w:val="ar_AE" w:bidi="ar_AE"/>
        </w:rPr>
        <w:t>يسأل الرجال الثلاثة إبراهيم: "أَيْنَ سَارَةُ امْرَأَتُكَ؟"</w:t>
      </w:r>
    </w:p>
    <w:p>
      <w:pPr>
        <w:bidi/>
      </w:pPr>
      <w:r>
        <w:rPr>
          <w:rtl/>
          <w:cs/>
          <w:lang w:val="ar_AE" w:bidi="ar_AE"/>
        </w:rPr>
      </w:r>
      <w:r>
        <w:rPr>
          <w:rtl/>
          <w:cs/>
          <w:lang w:val="ar_AE" w:bidi="ar_AE"/>
        </w:rPr>
        <w:t>فيجيب إبراهيم: "هَا هِيَ فِي الْخَيْمَةِ".</w:t>
      </w:r>
    </w:p>
    <w:p>
      <w:pPr>
        <w:bidi/>
      </w:pPr>
      <w:r>
        <w:rPr>
          <w:rtl/>
          <w:cs/>
          <w:lang w:val="ar_AE" w:bidi="ar_AE"/>
        </w:rPr>
      </w:r>
      <w:r>
        <w:rPr>
          <w:rtl/>
          <w:cs/>
          <w:lang w:val="ar_AE" w:bidi="ar_AE"/>
        </w:rPr>
        <w:t>يتحدث واحد من الرجال. يبدأ بكلمة تعني أنه على وشك قول أمرٍ عجيب ومُهم. ويقول الرجل: "إِنِّي أَرْجعُ إِلَيْكَ نَحْوَ زَمَانِ الْحَيَاةِ وَيَكُونُ لِسَارَةَ امْرَأَتِكَ ابْنٌ!"</w:t>
      </w:r>
    </w:p>
    <w:p>
      <w:pPr>
        <w:bidi/>
      </w:pPr>
      <w:r>
        <w:rPr>
          <w:rtl/>
          <w:cs/>
          <w:lang w:val="ar_AE" w:bidi="ar_AE"/>
        </w:rPr>
      </w:r>
      <w:r>
        <w:rPr>
          <w:rtl/>
          <w:cs/>
          <w:lang w:val="ar_AE" w:bidi="ar_AE"/>
        </w:rPr>
        <w:t>أما سارة فتستمع إلى هذه المحادثة كُلِّها خلف مدخل الخيمة، ولأنها تجاوزت السن الذي يمكن للنساء أن يُنجبنَ فيه أطفالًا، تبدأ في الضحك مُتفكِّرةً في قلبها: "أنا مُسنَّة ومُنهكة، فكيف يمكنني أن أختبر فرَح إنجاب أطفال، خاصة وأنَّ زوجي مُسنٌ أيضًا؟" لا تنتظر سارة إجابة على هذا السؤال. تفترض أن الإجابة على هذا السؤال هي أنها لا تستطيع إنجاب أطفال،</w:t>
      </w:r>
    </w:p>
    <w:p>
      <w:pPr>
        <w:bidi/>
      </w:pPr>
      <w:r>
        <w:rPr>
          <w:rtl/>
          <w:cs/>
          <w:lang w:val="ar_AE" w:bidi="ar_AE"/>
        </w:rPr>
      </w:r>
      <w:r>
        <w:rPr>
          <w:rtl/>
          <w:cs/>
          <w:lang w:val="ar_AE" w:bidi="ar_AE"/>
        </w:rPr>
        <w:t>وها القصة تُعرِّف الآن بالرجُل الذي يتحدث بصفته يهوه. ثم يقول يهوه لإبراهيم: "لِمَاذَا ضَحِكَتْ سَارَةُ؟ ولماذا تقول: ’أَفَبِالْحَقِيقَةِ أَلِدُ وَأَنَا قَدْ شِخْتُ‘؟ هَلْ يَسْتَحِيلُ عَلَى الرَّبِّ شَيْءٌ؟" تُظهر الطريقة التي يسأل بها يهوه هذه الأسئلة أنه لا ينتظر إجابة من إبراهيم. فهو يقول إنه ما مِن أمرٍ يستحيل على يهوه.</w:t>
      </w:r>
    </w:p>
    <w:p>
      <w:pPr>
        <w:bidi/>
      </w:pPr>
      <w:r>
        <w:rPr>
          <w:rtl/>
          <w:cs/>
          <w:lang w:val="ar_AE" w:bidi="ar_AE"/>
        </w:rPr>
      </w:r>
      <w:r>
        <w:rPr>
          <w:rtl/>
          <w:cs/>
          <w:lang w:val="ar_AE" w:bidi="ar_AE"/>
        </w:rPr>
        <w:t>يُتابع يهوه قائلًا: "فِي الْمِيعَادِ أَرْجعُ إِلَيْكَ نَحْوَ زَمَانِ الْحَيَاةِ وَيَكُونُ لِسَارَةَ ابْنٌ". هنا، يكرر يهوه كلامه للتأكيد.</w:t>
      </w:r>
    </w:p>
    <w:p>
      <w:pPr>
        <w:bidi/>
      </w:pPr>
      <w:r>
        <w:rPr>
          <w:rtl/>
          <w:cs/>
          <w:lang w:val="ar_AE" w:bidi="ar_AE"/>
        </w:rPr>
      </w:r>
      <w:r>
        <w:rPr>
          <w:rtl/>
          <w:cs/>
          <w:lang w:val="ar_AE" w:bidi="ar_AE"/>
        </w:rPr>
        <w:t>توقّفوا هنا وناقشوا كمجموعة. تكرر القصص عن إبراهيم المعلومات كثيرًا. في كثير من الأحيان، يقول يهوه الشيء ذاته عدة مرات، لكن بطرق مختلفة. في قصصكم، كيف تُظهرون التأكيد أو تُساعدون الناس على تذكُّر المعلومات؟ هل تكرِّرون المعلومات؟ أوقفوا سماع التسجيل الصوتي هنا.</w:t>
      </w:r>
    </w:p>
    <w:p>
      <w:pPr>
        <w:bidi/>
      </w:pPr>
      <w:r>
        <w:rPr>
          <w:rtl/>
          <w:cs/>
          <w:lang w:val="ar_AE" w:bidi="ar_AE"/>
        </w:rPr>
      </w:r>
      <w:r>
        <w:rPr>
          <w:rtl/>
          <w:cs/>
          <w:lang w:val="ar_AE" w:bidi="ar_AE"/>
        </w:rPr>
        <w:t>تخاف سارة جدًا حتى أنها تُنكر ذلك وتقول: "لَمْ أَضْحَكْ".</w:t>
      </w:r>
    </w:p>
    <w:p>
      <w:pPr>
        <w:bidi/>
      </w:pPr>
      <w:r>
        <w:rPr>
          <w:rtl/>
          <w:cs/>
          <w:lang w:val="ar_AE" w:bidi="ar_AE"/>
        </w:rPr>
      </w:r>
      <w:r>
        <w:rPr>
          <w:rtl/>
          <w:cs/>
          <w:lang w:val="ar_AE" w:bidi="ar_AE"/>
        </w:rPr>
        <w:t>لكن يهوه يُجيب: "هذا ليس صحيحًا. لقد ضحكتي". هنا، يناقض يهوه ما قالته سارة ويخبرها بأنه ليس صحيحًا. ينبغي أن تستخدموا أية عبارات أو كلمات تستخدمون في لُغتكم عندما يتناقض كلام أحدكم مع كلام شخص آخر.</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18: 1–15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وثلاثة زوار، وأحدهم هو الله</w:t>
      </w:r>
    </w:p>
    <w:p>
      <w:pPr>
        <w:bidi/>
      </w:pPr>
      <w:r>
        <w:rPr>
          <w:rtl/>
          <w:cs/>
          <w:lang w:val="ar_AE" w:bidi="ar_AE"/>
        </w:rPr>
      </w:r>
      <w:r>
        <w:rPr>
          <w:rtl/>
          <w:cs/>
          <w:lang w:val="ar_AE" w:bidi="ar_AE"/>
        </w:rPr>
        <w:t>كمجموعة، عليكم تمثيل المقطع مرتَين، وذلك بلُغتكم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يؤدّي دور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 إبراهيم يعيش عند أشجار ممرَا. في إحدى الأيام، حين يكون جالسًا عند مدخل إحدى خيامه، يرفع إبراهيم نظره وفجأة يرى ثلاثة رجال يظهرون أمامه. يركض إليهم ويقول للقائد: "يَا سَيِّدُ، إِنْ كُنْتُ قَدْ وَجَدْتُ نِعْمَةً فِي عَيْنَيْكَ فَلاَ تَتَجَاوَزْ عَبْدَكَ. استريحوا في ظل هذه الشجرة، وسأحضر ماء لغسل أقدامكم. ولأنكم تكرموني، أنا عبدكم، بزيارة، فامنحوا فُرصة أعدُّ بعض الطعام لكي تتقوَّوا قبل أن تستمروا في رحلتكم".</w:t>
      </w:r>
    </w:p>
    <w:p>
      <w:pPr>
        <w:bidi/>
      </w:pPr>
      <w:r>
        <w:rPr>
          <w:rtl/>
          <w:cs/>
          <w:lang w:val="ar_AE" w:bidi="ar_AE"/>
        </w:rPr>
      </w:r>
      <w:r>
        <w:rPr>
          <w:rtl/>
          <w:cs/>
          <w:lang w:val="ar_AE" w:bidi="ar_AE"/>
        </w:rPr>
        <w:t>أوقفوا التمثيل: اسألوا الممثل الذي يؤدي دور إبراهيم: "بماذا تشعر أو تُفكِّر؟" قد تسمعون عبارات مثل: "أريد أن أصبح مضيفًا جيدًا"، أو "مُتعجِّب لرؤية هؤلاء الرجال الثلاثة"، أو "أشعر بأنني ملزم بتحية هؤلاء الرجال جيدًا". واصلوا التمثيل.</w:t>
      </w:r>
    </w:p>
    <w:p>
      <w:pPr>
        <w:bidi/>
      </w:pPr>
      <w:r>
        <w:rPr>
          <w:rtl/>
          <w:cs/>
          <w:lang w:val="ar_AE" w:bidi="ar_AE"/>
        </w:rPr>
      </w:r>
      <w:r>
        <w:rPr>
          <w:rtl/>
          <w:cs/>
          <w:lang w:val="ar_AE" w:bidi="ar_AE"/>
        </w:rPr>
        <w:t>يقول الرجال: "حَسَنًا، هكَذَا تَفْعَلُ كَمَا تَكَلَّمْتَ".</w:t>
      </w:r>
    </w:p>
    <w:p>
      <w:pPr>
        <w:bidi/>
      </w:pPr>
      <w:r>
        <w:rPr>
          <w:rtl/>
          <w:cs/>
          <w:lang w:val="ar_AE" w:bidi="ar_AE"/>
        </w:rPr>
      </w:r>
      <w:r>
        <w:rPr>
          <w:rtl/>
          <w:cs/>
          <w:lang w:val="ar_AE" w:bidi="ar_AE"/>
        </w:rPr>
        <w:t>يسرع إبراهيم إلى سارة حيث كانت داخل الخيمة، ويقول: "اسرعي! خُذي ثَلاَثِ كَيْلاَتٍ دَقِيقًا سَمِيذًا. اعْجِنِي وَاصْنَعِي خُبْزَ مَلَّةٍ". ثم يركض إبراهيم إلى قطيعه من الأبقار ويختار عجلًا يكون لحمه طرِيًا وجيدًا للأكل. يُعطي عبدًا العجل ليطبُخ. ثم يُقدِّم الزبادي والحليب والعِجْل المطبوخ للرجال الثلاثة. بينما يأكلون، يخدمهم إبراهيم منتظرًا تحت ظل الأشجار.</w:t>
      </w:r>
    </w:p>
    <w:p>
      <w:pPr>
        <w:bidi/>
      </w:pPr>
      <w:r>
        <w:rPr>
          <w:rtl/>
          <w:cs/>
          <w:lang w:val="ar_AE" w:bidi="ar_AE"/>
        </w:rPr>
      </w:r>
      <w:r>
        <w:rPr>
          <w:rtl/>
          <w:cs/>
          <w:lang w:val="ar_AE" w:bidi="ar_AE"/>
        </w:rPr>
        <w:t>أوقفوا التمثيل: اسألوا الممثل الذي يؤدي دور إبراهيم: "بماذا تشعر أو تُفكِّر؟" قد تسمعون عبارات مثل: "أهرع لأصبح مضيفًا جيدًا"، أو "أعد طعامًا أكثر مما يمكن تناوله للتأكد من حُسن استضافة زواري" أو "أريد أن أكون كريمًا مع ضيوفي". اسألوا الممثلة التي تؤدي دور سارة: "بماذا تشعرين أو تفكرين؟" قد تسمعون عبارات مثل: "أريد أن أعرف مَن هؤلاء الرجال وماذا يحدث، لذلك أستمع إلى حديثهم"، أو "ينتابني الفضول". واصلوا التمثيل.</w:t>
      </w:r>
    </w:p>
    <w:p>
      <w:pPr>
        <w:bidi/>
      </w:pPr>
      <w:r>
        <w:rPr>
          <w:rtl/>
          <w:cs/>
          <w:lang w:val="ar_AE" w:bidi="ar_AE"/>
        </w:rPr>
      </w:r>
      <w:r>
        <w:rPr>
          <w:rtl/>
          <w:cs/>
          <w:lang w:val="ar_AE" w:bidi="ar_AE"/>
        </w:rPr>
        <w:t>يسأل الرجال الثلاثة إبراهيم: "أَيْنَ سَارَةُ امْرَأَتُكَ؟"</w:t>
      </w:r>
    </w:p>
    <w:p>
      <w:pPr>
        <w:bidi/>
      </w:pPr>
      <w:r>
        <w:rPr>
          <w:rtl/>
          <w:cs/>
          <w:lang w:val="ar_AE" w:bidi="ar_AE"/>
        </w:rPr>
      </w:r>
      <w:r>
        <w:rPr>
          <w:rtl/>
          <w:cs/>
          <w:lang w:val="ar_AE" w:bidi="ar_AE"/>
        </w:rPr>
        <w:t>يجيب إبراهيم قائلًا: "هَا هِيَ فِي الْخَيْمَةِ".</w:t>
      </w:r>
    </w:p>
    <w:p>
      <w:pPr>
        <w:bidi/>
      </w:pPr>
      <w:r>
        <w:rPr>
          <w:rtl/>
          <w:cs/>
          <w:lang w:val="ar_AE" w:bidi="ar_AE"/>
        </w:rPr>
      </w:r>
      <w:r>
        <w:rPr>
          <w:rtl/>
          <w:cs/>
          <w:lang w:val="ar_AE" w:bidi="ar_AE"/>
        </w:rPr>
        <w:t>ويقول واحد من الرجال: "إِنِّي أَرْجعُ إِلَيْكَ نَحْوَ زَمَانِ الْحَيَاةِ وَيَكُونُ لِسَارَةَ امْرَأَتِكَ ابْنٌ".</w:t>
      </w:r>
    </w:p>
    <w:p>
      <w:pPr>
        <w:bidi/>
      </w:pPr>
      <w:r>
        <w:rPr>
          <w:rtl/>
          <w:cs/>
          <w:lang w:val="ar_AE" w:bidi="ar_AE"/>
        </w:rPr>
      </w:r>
      <w:r>
        <w:rPr>
          <w:rtl/>
          <w:cs/>
          <w:lang w:val="ar_AE" w:bidi="ar_AE"/>
        </w:rPr>
        <w:t>كانت سارة تسمع من داخل الخيمة. كان كل من سارة وإبراهيم متقدمَين في العُمر جدًا، ولم يعد بإمكان سارة إنجاب أبناء، لذلك ضحكت سارة وقالت في نفسها: "أَبَعْدَ فَنَائِي يَكُونُ لِي تَنَعُّمٌ، وَسَيِّدِي قَدْ شَاخَ؟"</w:t>
      </w:r>
    </w:p>
    <w:p>
      <w:pPr>
        <w:bidi/>
      </w:pPr>
      <w:r>
        <w:rPr>
          <w:rtl/>
          <w:cs/>
          <w:lang w:val="ar_AE" w:bidi="ar_AE"/>
        </w:rPr>
      </w:r>
      <w:r>
        <w:rPr>
          <w:rtl/>
          <w:cs/>
          <w:lang w:val="ar_AE" w:bidi="ar_AE"/>
        </w:rPr>
        <w:t>أوقفوا التمثيل واسألوا الممثلة التي تؤدي دور سارة: "بماذا تشعرين أو تفكرين؟" قد تسمعون عبارات مثل: "أضحك في عدم تصديق، لأنني لا أستطيع تخيُّل إنجاب طفل في شيخوختي" أو "يبدو هذا مستحيلًا" أو "أنا عجوز مُنهكة، وأعلم أن جسدي لا يمكنه إنجاب أبناء الآن، لذلك لا أؤمن أن الله سيرزقني أبناء". واصلوا التمثيل.</w:t>
      </w:r>
    </w:p>
    <w:p>
      <w:pPr>
        <w:bidi/>
      </w:pPr>
      <w:r>
        <w:rPr>
          <w:rtl/>
          <w:cs/>
          <w:lang w:val="ar_AE" w:bidi="ar_AE"/>
        </w:rPr>
      </w:r>
      <w:r>
        <w:rPr>
          <w:rtl/>
          <w:cs/>
          <w:lang w:val="ar_AE" w:bidi="ar_AE"/>
        </w:rPr>
        <w:t xml:space="preserve">ثم يقول يهوه لإبراهيم: "لِمَاذَا ضَحِكَتْ سَارَةُ؟ ولماذا تقول: ’أَفَبِالْحَقِيقَةِ أَلِدُ وَأَنَا قَدْ شِخْتُ‘؟ هَلْ يَسْتَحِيلُ عَلَى الرَّبِّ شَيْءٌ؟ فِي الْمِيعَادِ أَرْجعُ إِلَيْكَ نَحْوَ زَمَانِ الْحَيَاةِ وَيَكُونُ لِسَارَةَ ابْنٌ". </w:t>
      </w:r>
    </w:p>
    <w:p>
      <w:pPr>
        <w:bidi/>
      </w:pPr>
      <w:r>
        <w:rPr>
          <w:rtl/>
          <w:cs/>
          <w:lang w:val="ar_AE" w:bidi="ar_AE"/>
        </w:rPr>
      </w:r>
      <w:r>
        <w:rPr>
          <w:rtl/>
          <w:cs/>
          <w:lang w:val="ar_AE" w:bidi="ar_AE"/>
        </w:rPr>
        <w:t>أوقفوا التمثيل: اسألوا الممثل الذي يؤدي دور يهوه، وهو واحد من الرجال الثلاثة: "بماذا تشعر أو تفكر؟" قد تسمعون عبارات مثل: "أشعر بالإهانة لأن سارة لا تصدقني"، أو "أشعر بالانزعاج لأن سارة تعتقد أنه سيكون من الصعب جدًا عليَّ أن أعطيها القدرة على الإنجاب". واصلوا التمثيل.</w:t>
      </w:r>
    </w:p>
    <w:p>
      <w:pPr>
        <w:bidi/>
      </w:pPr>
      <w:r>
        <w:rPr>
          <w:rtl/>
          <w:cs/>
          <w:lang w:val="ar_AE" w:bidi="ar_AE"/>
        </w:rPr>
      </w:r>
      <w:r>
        <w:rPr>
          <w:rtl/>
          <w:cs/>
          <w:lang w:val="ar_AE" w:bidi="ar_AE"/>
        </w:rPr>
        <w:t>تخاف سارة، فتقول: "لَمْ أَضْحَكْ"،</w:t>
      </w:r>
    </w:p>
    <w:p>
      <w:pPr>
        <w:bidi/>
      </w:pPr>
      <w:r>
        <w:rPr>
          <w:rtl/>
          <w:cs/>
          <w:lang w:val="ar_AE" w:bidi="ar_AE"/>
        </w:rPr>
      </w:r>
      <w:r>
        <w:rPr>
          <w:rtl/>
          <w:cs/>
          <w:lang w:val="ar_AE" w:bidi="ar_AE"/>
        </w:rPr>
        <w:t>لكن يجيب يهوه: "لاَ! بَلْ ضَحِكْتِ".</w:t>
      </w:r>
    </w:p>
    <w:p>
      <w:pPr>
        <w:bidi/>
      </w:pPr>
      <w:r>
        <w:rPr>
          <w:rtl/>
          <w:cs/>
          <w:lang w:val="ar_AE" w:bidi="ar_AE"/>
        </w:rPr>
      </w:r>
      <w:r>
        <w:rPr>
          <w:rtl/>
          <w:cs/>
          <w:lang w:val="ar_AE" w:bidi="ar_AE"/>
        </w:rPr>
        <w:t>أوقفوا التمثيل. اسألوا الممثلة التي تؤدي دور سارة: "بماذا تشعرين أو تفكرين؟" قد تسمعون عبارات مثل: "أدركتُ للتو أنني أتحدث إلى الله، وأنا خائفة"، أو "خائفة لأنني لم أدرك أن الله يمكن أن يسمعني". اسألوا الممثل الذي يؤدي دور يهوه: "بماذا تشعر أو تفكر؟" قد تسمعون عبارات مثل: "أريد أن تعرف سارة أنني أستطيع سماعها"، أو "أريد أن تعرف سارة أنني عالِم بأنها ضحكت".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يظهر </w:t>
      </w:r>
      <w:r>
        <w:rPr>
          <w:b/>
          <w:rtl/>
          <w:cs/>
          <w:lang w:val="ar_AE" w:bidi="ar_AE"/>
        </w:rPr>
        <w:t>يهوه</w:t>
      </w:r>
      <w:r>
        <w:rPr>
          <w:rtl/>
          <w:cs/>
          <w:lang w:val="ar_AE" w:bidi="ar_AE"/>
        </w:rPr>
        <w:t xml:space="preserve">، الله، لإبراهيم حين يكون عند الأشجار العظيمة التي في منطقة ممرَا. تستخدم هذه القصة اسم الله الشخصي، يهوه. انظروا تعبير </w:t>
      </w:r>
      <w:r>
        <w:rPr>
          <w:rtl/>
          <w:cs/>
          <w:lang w:val="ar_AE" w:bidi="ar_AE"/>
        </w:rPr>
        <w:t>يهوه</w:t>
      </w:r>
      <w:r>
        <w:rPr>
          <w:rtl/>
          <w:cs/>
          <w:lang w:val="ar_AE" w:bidi="ar_AE"/>
        </w:rPr>
        <w:t xml:space="preserve"> في "قاموس الكلمات الرئيسية" واستخدموا الكلمة ذاتها التي استخدمتم للتعبير عن يهوه في القصص السابقة. </w:t>
      </w:r>
    </w:p>
    <w:p>
      <w:pPr>
        <w:bidi/>
      </w:pPr>
      <w:r>
        <w:rPr>
          <w:rtl/>
          <w:cs/>
          <w:lang w:val="ar_AE" w:bidi="ar_AE"/>
        </w:rPr>
      </w:r>
      <w:r>
        <w:rPr>
          <w:rtl/>
          <w:cs/>
          <w:lang w:val="ar_AE" w:bidi="ar_AE"/>
        </w:rPr>
        <w:t>في إحدى الأيام، يكون إبراهيم جالسًا خارج مدخل خيمته، عندما يرفع نظره وفجأة يرى ثلاثة رجال واقفين بالقرب منه. يركض إبراهيم ليقابلهم. يسقط بوجهه إلى الأرض ويقول: "</w:t>
      </w:r>
      <w:r>
        <w:rPr>
          <w:b/>
          <w:rtl/>
          <w:cs/>
          <w:lang w:val="ar_AE" w:bidi="ar_AE"/>
        </w:rPr>
        <w:t>يا سيد</w:t>
      </w:r>
      <w:r>
        <w:rPr>
          <w:rtl/>
          <w:cs/>
          <w:lang w:val="ar_AE" w:bidi="ar_AE"/>
        </w:rPr>
        <w:t>". تُشير الكلمة التي يستخدمها إبراهيم هنا أحيانًا إلى يهوه، لكن يمكن أن تكون أيضًا مُصطلحًا يُظهر الاحترام للبشر. هنا، على الأرجح، لم يكن إبراهيم على دراية بأنه يتحدث إلى يهوه ويقصد أن يقول "سيّد".</w:t>
      </w:r>
    </w:p>
    <w:p>
      <w:pPr>
        <w:bidi/>
      </w:pPr>
      <w:r>
        <w:rPr>
          <w:rtl/>
          <w:cs/>
          <w:lang w:val="ar_AE" w:bidi="ar_AE"/>
        </w:rPr>
      </w:r>
      <w:r>
        <w:rPr>
          <w:rtl/>
          <w:cs/>
          <w:lang w:val="ar_AE" w:bidi="ar_AE"/>
        </w:rPr>
        <w:t>يدعو إبراهيم الرجال إلى أن يستريحوا ويأكلوا معه. يوافق الرجال.</w:t>
      </w:r>
    </w:p>
    <w:p>
      <w:pPr>
        <w:bidi/>
      </w:pPr>
      <w:r>
        <w:rPr>
          <w:rtl/>
          <w:cs/>
          <w:lang w:val="ar_AE" w:bidi="ar_AE"/>
        </w:rPr>
      </w:r>
      <w:r>
        <w:rPr>
          <w:rtl/>
          <w:cs/>
          <w:lang w:val="ar_AE" w:bidi="ar_AE"/>
        </w:rPr>
        <w:t xml:space="preserve">ثم يسرع إبراهيم إلى داخل الخيمة ويقول: "اسرعي! خُذي ثلاث </w:t>
      </w:r>
      <w:r>
        <w:rPr>
          <w:b/>
          <w:rtl/>
          <w:cs/>
          <w:lang w:val="ar_AE" w:bidi="ar_AE"/>
        </w:rPr>
        <w:t>كَيْلاَتٍ</w:t>
      </w:r>
      <w:r>
        <w:rPr>
          <w:rtl/>
          <w:cs/>
          <w:lang w:val="ar_AE" w:bidi="ar_AE"/>
        </w:rPr>
        <w:t xml:space="preserve"> من أفضل دقيق لديك و</w:t>
      </w:r>
      <w:r>
        <w:rPr>
          <w:b/>
          <w:rtl/>
          <w:cs/>
          <w:lang w:val="ar_AE" w:bidi="ar_AE"/>
        </w:rPr>
        <w:t>اعجنيها</w:t>
      </w:r>
      <w:r>
        <w:rPr>
          <w:rtl/>
          <w:cs/>
          <w:lang w:val="ar_AE" w:bidi="ar_AE"/>
        </w:rPr>
        <w:t xml:space="preserve"> واصنعي منها خُبزًا". تُشير الكلمة "كَيلات" إلى كميَّات كبيرة من الدقيق. ربما كانت 8 لترات تقريبًا، أو 8 كيلوغرام أو 2 غالون. أنْ "تعجن" الدقيق يعني أن تدفع وتسحب خليطًا من الدقيق والماء حتى يصبح الدقيق عقيقًا يمكن تشكيله إلى خبز.</w:t>
      </w:r>
    </w:p>
    <w:p>
      <w:pPr>
        <w:bidi/>
      </w:pPr>
      <w:r>
        <w:rPr>
          <w:rtl/>
          <w:cs/>
          <w:lang w:val="ar_AE" w:bidi="ar_AE"/>
        </w:rPr>
      </w:r>
      <w:r>
        <w:rPr>
          <w:rtl/>
          <w:cs/>
          <w:lang w:val="ar_AE" w:bidi="ar_AE"/>
        </w:rPr>
        <w:t xml:space="preserve">ثم يركض إبراهيم إلى قطيعه من البقر ويختار </w:t>
      </w:r>
      <w:r>
        <w:rPr>
          <w:b/>
          <w:rtl/>
          <w:cs/>
          <w:lang w:val="ar_AE" w:bidi="ar_AE"/>
        </w:rPr>
        <w:t>عجلًا</w:t>
      </w:r>
      <w:r>
        <w:rPr>
          <w:rtl/>
          <w:cs/>
          <w:lang w:val="ar_AE" w:bidi="ar_AE"/>
        </w:rPr>
        <w:t xml:space="preserve"> طري اللحم وجيدًا ويعطيه واحدًا من العبيد ليعده سريعًا، والعِجْل بقرة صغيرة.</w:t>
      </w:r>
    </w:p>
    <w:p>
      <w:pPr>
        <w:bidi/>
      </w:pPr>
      <w:r>
        <w:rPr>
          <w:rtl/>
          <w:cs/>
          <w:lang w:val="ar_AE" w:bidi="ar_AE"/>
        </w:rPr>
      </w:r>
      <w:r>
        <w:rPr>
          <w:rtl/>
          <w:cs/>
          <w:lang w:val="ar_AE" w:bidi="ar_AE"/>
        </w:rPr>
        <w:t>عندما يصير الطعام جاهزًا، يُقدِّم إبراهيم اللحم المشوي و</w:t>
      </w:r>
      <w:r>
        <w:rPr>
          <w:b/>
          <w:rtl/>
          <w:cs/>
          <w:lang w:val="ar_AE" w:bidi="ar_AE"/>
        </w:rPr>
        <w:t>الزُبْدَ</w:t>
      </w:r>
      <w:r>
        <w:rPr>
          <w:rtl/>
          <w:cs/>
          <w:lang w:val="ar_AE" w:bidi="ar_AE"/>
        </w:rPr>
        <w:t xml:space="preserve"> والحليب. تُشير الكلمة "زُبد" إلى الحليب الذي أصبح سميكًا وحامضًا. </w:t>
      </w:r>
    </w:p>
    <w:p>
      <w:pPr>
        <w:bidi/>
      </w:pPr>
      <w:r>
        <w:rPr>
          <w:rtl/>
          <w:cs/>
          <w:lang w:val="ar_AE" w:bidi="ar_AE"/>
        </w:rPr>
      </w:r>
      <w:r>
        <w:rPr>
          <w:rtl/>
          <w:cs/>
          <w:lang w:val="ar_AE" w:bidi="ar_AE"/>
        </w:rPr>
        <w:t>في أثناء تناولهم الطعام، ينتظرهم إبراهيم في ظل الأشجار، مستعدًا لخدمتهم.</w:t>
      </w:r>
    </w:p>
    <w:p>
      <w:pPr>
        <w:bidi/>
      </w:pPr>
      <w:r>
        <w:rPr>
          <w:rtl/>
          <w:cs/>
          <w:lang w:val="ar_AE" w:bidi="ar_AE"/>
        </w:rPr>
      </w:r>
      <w:r>
        <w:rPr>
          <w:rtl/>
          <w:cs/>
          <w:lang w:val="ar_AE" w:bidi="ar_AE"/>
        </w:rPr>
        <w:t>حين كان الزوار يتحدثون مع إبراهيم، يقول واحد منهم أن سارة سيكون لها ابن في العام التالي. سارة، التي تنصت من داخل الخيمة، تضحك في صمت في باطنها وتقول: "أَبَعْدَ فَنَائِي يَكُونُ لِي تَنَعُّمٌ، و</w:t>
      </w:r>
      <w:r>
        <w:rPr>
          <w:b/>
          <w:rtl/>
          <w:cs/>
          <w:lang w:val="ar_AE" w:bidi="ar_AE"/>
        </w:rPr>
        <w:t>سيدي</w:t>
      </w:r>
      <w:r>
        <w:rPr>
          <w:rtl/>
          <w:cs/>
          <w:lang w:val="ar_AE" w:bidi="ar_AE"/>
        </w:rPr>
        <w:t>، مُتقدِّم جدًا في الأيام؟" في القصة، تستخدم سارة صيغة احترام للكلمة "زوج"، للإشارة إلى إبراهيم.</w:t>
      </w:r>
    </w:p>
    <w:p>
      <w:pPr>
        <w:bidi/>
      </w:pPr>
      <w:r>
        <w:rPr>
          <w:rtl/>
          <w:cs/>
          <w:lang w:val="ar_AE" w:bidi="ar_AE"/>
        </w:rPr>
      </w:r>
      <w:r>
        <w:rPr>
          <w:rtl/>
          <w:cs/>
          <w:lang w:val="ar_AE" w:bidi="ar_AE"/>
        </w:rPr>
        <w:t>ثم يسأل يهوه إبراهيم عن سبب ضحك سارة. تخاف سارة، لذلك تقول إنها لم تضحك. لكن يجيب يهوه: "لاَ! بَلْ ضَحِكْتِ".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18:16–33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18: 16–33 واحفظوه في قلوبكم. استمعوا إلى نسخة صوتية من تكوين 18: 16–33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18: 16–33 من التَّرْجَمَة الأكثر فهمًا لكم.</w:t>
      </w:r>
    </w:p>
    <w:p>
      <w:pPr>
        <w:bidi/>
      </w:pPr>
      <w:r>
        <w:rPr>
          <w:rtl/>
          <w:cs/>
          <w:lang w:val="ar_AE" w:bidi="ar_AE"/>
        </w:rPr>
      </w:r>
      <w:r>
        <w:rPr>
          <w:rtl/>
          <w:cs/>
          <w:lang w:val="ar_AE" w:bidi="ar_AE"/>
        </w:rPr>
        <w:t>تحدُث هذه القصة بعد القصة السابقة قاصدًا. هذه الثانية في سلسلة من أربع قصص عن إبراهيم ولوط. مع أنَّ لوطًا لا يظهر في هذا المقطع، إلا أن الرجال كانوا في طريقهم إلى سدوم، المدينة التي يعيش فيها لوط. نجد أنَّ معظم هذه القصة محادثة بين الله وإبراهيم. في هذه القصة، يطلب إبراهيم من الله ألا يهلك الأبرياء والمذنبين معًا. يريد إبراهيم أن يعرف ما إذا كان يستطيع أن يثق بالله أنه سيكون قاضيًا صالحًا وعادلًا.</w:t>
      </w:r>
    </w:p>
    <w:p>
      <w:pPr>
        <w:bidi/>
      </w:pPr>
      <w:r>
        <w:rPr>
          <w:rtl/>
          <w:cs/>
          <w:lang w:val="ar_AE" w:bidi="ar_AE"/>
        </w:rPr>
      </w:r>
      <w:r>
        <w:rPr>
          <w:rtl/>
          <w:cs/>
          <w:lang w:val="ar_AE" w:bidi="ar_AE"/>
        </w:rPr>
        <w:t xml:space="preserve">يقوم الرجال الثلاثة الذين زاروا إبراهيم ليغادروا، بعد تناولهم الطعام مع إبراهيم قاصدًا. يسير إبراهيم مع الرجال. كان من الشائع في ثقافة إبراهيم أن يسيروا مع الضيوف مدّة من الوقت عندما يغادرون ليظهروا الاحترام والتقدير لزيارتهم. </w:t>
      </w:r>
    </w:p>
    <w:p>
      <w:pPr>
        <w:bidi/>
      </w:pPr>
      <w:r>
        <w:rPr>
          <w:rtl/>
          <w:cs/>
          <w:lang w:val="ar_AE" w:bidi="ar_AE"/>
        </w:rPr>
      </w:r>
      <w:r>
        <w:rPr>
          <w:rtl/>
          <w:cs/>
          <w:lang w:val="ar_AE" w:bidi="ar_AE"/>
        </w:rPr>
        <w:t>توقَّفوا هنا وناقشوا في الفريق: كيف تقولون وداعًا للضيوف المُكرمين في ثقافتكم؟ أوقفوا سماع التسجيل الصوتي هنا.</w:t>
      </w:r>
    </w:p>
    <w:p>
      <w:pPr>
        <w:bidi/>
      </w:pPr>
      <w:r>
        <w:rPr>
          <w:rtl/>
          <w:cs/>
          <w:lang w:val="ar_AE" w:bidi="ar_AE"/>
        </w:rPr>
      </w:r>
      <w:r>
        <w:rPr>
          <w:rtl/>
          <w:cs/>
          <w:lang w:val="ar_AE" w:bidi="ar_AE"/>
        </w:rPr>
        <w:t>نظروا إلى أسفل نحو مدينة سدوم. عندما نظروا إلى أسفل نحو سدوم، كان هؤلاء الرجال، على الأرجح، واقفين على مكان عالٍ أو على جرْف في التلال خارج منطقة أشجار ممرَا، حيث كان يعيش إبراهيم.</w:t>
      </w:r>
    </w:p>
    <w:p>
      <w:pPr>
        <w:bidi/>
      </w:pPr>
      <w:r>
        <w:rPr>
          <w:rtl/>
          <w:cs/>
          <w:lang w:val="ar_AE" w:bidi="ar_AE"/>
        </w:rPr>
      </w:r>
      <w:r>
        <w:rPr>
          <w:rtl/>
          <w:cs/>
          <w:lang w:val="ar_AE" w:bidi="ar_AE"/>
        </w:rPr>
        <w:t>توقَّفوا هنا وانظروا إلى خريطة للأشجار العظيمة في ممرَا. انظروا إلى خريطة لمدينتي سدوم وعمورة. أوقفوا سماع التسجيل الصوتي هنا.</w:t>
      </w:r>
    </w:p>
    <w:p>
      <w:pPr>
        <w:bidi/>
      </w:pPr>
      <w:r>
        <w:rPr>
          <w:rtl/>
          <w:cs/>
          <w:lang w:val="ar_AE" w:bidi="ar_AE"/>
        </w:rPr>
      </w:r>
      <w:r>
        <w:rPr>
          <w:rtl/>
          <w:cs/>
          <w:lang w:val="ar_AE" w:bidi="ar_AE"/>
        </w:rPr>
        <w:t>ثم يفكر واحد من الرجال، وهو يهوه، في نفسه: "هَلْ أُخْفِي عَنْ إِبْرَاهِيمَ مَا أَنَا فَاعِلُهُ، وَإِبْرَاهِيمُ يَكُونُ أُمَّةً كَبِيرَةً وَقَوِيَّةً، وَيَتَبَارَكُ بِهِ جَمِيعُ أُمَمِ الأَرْضِ؟ لأَنِّي عَرَفْتُهُ لِكَيْ يُوصِيَ بَنِيهِ وَبَيْتَهُ مِنْ بَعْدِهِ أَنْ يَحْفَظُوا طَرِيقَ الرَّبِّ، لِيَعْمَلُوا بِرًّا وَعَدْلًا". تُشير العبارة "يَحْفَظُوا طَرِيقَ الرَّبِّ"، أن يُطيعوا الله ويعيشوا كما يريد". وطريقة السير في طريق يهوه هي عمَل البِر والعدل، أو أنْ تكون لكَ عَلاقة جيدة بيهوه تجعلك تفعل ما هو صالح وعادل.</w:t>
      </w:r>
    </w:p>
    <w:p>
      <w:pPr>
        <w:bidi/>
      </w:pPr>
      <w:r>
        <w:rPr>
          <w:rtl/>
          <w:cs/>
          <w:lang w:val="ar_AE" w:bidi="ar_AE"/>
        </w:rPr>
      </w:r>
      <w:r>
        <w:rPr>
          <w:rtl/>
          <w:cs/>
          <w:lang w:val="ar_AE" w:bidi="ar_AE"/>
        </w:rPr>
        <w:t>يواصل يهوه التفكير في باطنه قائلًا: "لِكَيْ يَأْتِيَ الرَّبُّ لإِبْرَاهِيمَ بِمَا تَكَلَّمَ بِهِ". هنا، يفكر يهوه في باطنه إما بصوت مسموع أو في صمت. يريد يهوه أن يكشف عن أمور لإبراهيم بشأن كيفية تصرفه في العالَم لأن نسل إبراهيم سيصبح أمة مُهمة.</w:t>
      </w:r>
    </w:p>
    <w:p>
      <w:pPr>
        <w:bidi/>
      </w:pPr>
      <w:r>
        <w:rPr>
          <w:rtl/>
          <w:cs/>
          <w:lang w:val="ar_AE" w:bidi="ar_AE"/>
        </w:rPr>
      </w:r>
      <w:r>
        <w:rPr>
          <w:rtl/>
          <w:cs/>
          <w:lang w:val="ar_AE" w:bidi="ar_AE"/>
        </w:rPr>
        <w:t>ثم يقول يهوه لإبراهيم: "إِنَّ صُرَاخَ سَدُومَ وَعَمُورَةَ قَدْ كَثُرَ، وَخَطِيَّتُهُمْ قَدْ عَظُمَتْ جِدًا. أَنْزِلُ وَأَرَى هَلْ فَعَلُوا بِالتَّمَامِ حَسَبَ صُرَاخِهَا الآتِي إِلَيَّ، وَإِلاَّ فَأَعْلَمُ". هنا، يمكن أن تشير عبارة "الصُراخ العظيم" إما إلى صرخة يُصدرها أحدهم لأنهم مُضطهدون بمُعاملة قاسية أو إلى أُناسٍ يصرخون إلى يهوه ليُعاقب الخُطاة.</w:t>
      </w:r>
    </w:p>
    <w:p>
      <w:pPr>
        <w:bidi/>
      </w:pPr>
      <w:r>
        <w:rPr>
          <w:rtl/>
          <w:cs/>
          <w:lang w:val="ar_AE" w:bidi="ar_AE"/>
        </w:rPr>
      </w:r>
      <w:r>
        <w:rPr>
          <w:rtl/>
          <w:cs/>
          <w:lang w:val="ar_AE" w:bidi="ar_AE"/>
        </w:rPr>
        <w:t>ثم يغادر الرجُلان الآخران ويذهبا نحو سدوم، لكن يبقى إبراهيم واقفًا مع يهوه. هنا، يستخدم المقطع عبارة "وَأَمَّا إِبْرَاهِيمُ فَكَانَ لَمْ يَزَلْ قَائِمًا أَمَامَ الرَّبِّ"، وهذا يشير أحيانًا إلى عندما يقف الأنبياء، رسُل يهوه، أمامه ويطلبون منه شيئًا نيابة عن الآخرين. يقف إبراهيم أمام يهوه ليشفع لشخص آخر.</w:t>
      </w:r>
    </w:p>
    <w:p>
      <w:pPr>
        <w:bidi/>
      </w:pPr>
      <w:r>
        <w:rPr>
          <w:rtl/>
          <w:cs/>
          <w:lang w:val="ar_AE" w:bidi="ar_AE"/>
        </w:rPr>
      </w:r>
      <w:r>
        <w:rPr>
          <w:rtl/>
          <w:cs/>
          <w:lang w:val="ar_AE" w:bidi="ar_AE"/>
        </w:rPr>
        <w:t>يتقدَّم إبراهيم نحو يهوه. يقول: "أَفَتُهْلِكُ الْبَارَّ مَعَ الأَثِيمِ؟" هنا، على الأرجح، كان إبراهيم يقصد "صالح" أو "بريء" عندما تحدَّث عن البار. الكلمة "أثيم" تقابل "البِار". وهي تشير إلى شخص ليس في عَلاقة صحيحة بيهوه ويعصاه باستمرار. هنا، يقصد إبراهيم على الأرجح، "شرير" أو "مذنب".</w:t>
      </w:r>
    </w:p>
    <w:p>
      <w:pPr>
        <w:bidi/>
      </w:pPr>
      <w:r>
        <w:rPr>
          <w:rtl/>
          <w:cs/>
          <w:lang w:val="ar_AE" w:bidi="ar_AE"/>
        </w:rPr>
      </w:r>
      <w:r>
        <w:rPr>
          <w:rtl/>
          <w:cs/>
          <w:lang w:val="ar_AE" w:bidi="ar_AE"/>
        </w:rPr>
        <w:t>ثم يسأل إبراهيم يهوه إذا كان سيدمِّر المدينة لو كان بها خمسون بارًا. يقول إبراهيم: "حَاشَا لَكَ أَنْ تَفْعَلَ مِثْلَ هذَا الأَمْرِ، أَنْ تُمِيتَ الْبَارَّ مَعَ الأَثِيمِ، فَيَكُونُ الْبَارُّ كَالأَثِيمِ". عندما يقول إبراهيم: "حَاشَا لَكَ أَنْ تَفْعَلَ مِثْلَ هذَا الأَمْرِ"، يرفض إبراهيم بشدة فكرة أنَّ يقتل يهوه الأبرار.</w:t>
      </w:r>
    </w:p>
    <w:p>
      <w:pPr>
        <w:bidi/>
      </w:pPr>
      <w:r>
        <w:rPr>
          <w:rtl/>
          <w:cs/>
          <w:lang w:val="ar_AE" w:bidi="ar_AE"/>
        </w:rPr>
      </w:r>
      <w:r>
        <w:rPr>
          <w:rtl/>
          <w:cs/>
          <w:lang w:val="ar_AE" w:bidi="ar_AE"/>
        </w:rPr>
        <w:t>ثم يواصل إبراهيم قائلًا: "حَاشَا لَكَ! أَدَيَّانُ كُلِّ الأَرْضِ لاَ يَصْنَعُ عَدْلًا؟" يهوه هو "دَيَّانُ كُلِّ الأَرْضِ" - له القدرة على أن يقرر مَن الفاعِل الصواب أو الخطأ، وما العقاب أو المكافأة التي يستحقها كل شخص.</w:t>
      </w:r>
    </w:p>
    <w:p>
      <w:pPr>
        <w:bidi/>
      </w:pPr>
      <w:r>
        <w:rPr>
          <w:rtl/>
          <w:cs/>
          <w:lang w:val="ar_AE" w:bidi="ar_AE"/>
        </w:rPr>
      </w:r>
      <w:r>
        <w:rPr>
          <w:rtl/>
          <w:cs/>
          <w:lang w:val="ar_AE" w:bidi="ar_AE"/>
        </w:rPr>
        <w:t>فيجيب يهوه: "إِنْ وَجَدْتُ فِي سَدُومَ خَمْسِينَ بَارًا فِي الْمَدِينَةِ، فَإِنِّي أَصْفَحُ عَنِ الْمَكَانِ كُلِّهِ مِنْ أَجْلِهِمْ".</w:t>
      </w:r>
    </w:p>
    <w:p>
      <w:pPr>
        <w:bidi/>
      </w:pPr>
      <w:r>
        <w:rPr>
          <w:rtl/>
          <w:cs/>
          <w:lang w:val="ar_AE" w:bidi="ar_AE"/>
        </w:rPr>
      </w:r>
      <w:r>
        <w:rPr>
          <w:rtl/>
          <w:cs/>
          <w:lang w:val="ar_AE" w:bidi="ar_AE"/>
        </w:rPr>
        <w:t>ثم يسأل إبراهيم: "إِنِّي قَدْ شَرَعْتُ أُكَلِّمُ الْمَوْلَى وَأَنَا تُرَابٌ وَرَمَادٌ. رُبَّمَا نَقَصَ الْخَمْسُونَ بَارًا خَمْسَةً. أَتُهْلِكُ كُلَّ الْمَدِينَةِ بِالْخَمْسَةِ؟" هنا، يستخدم إبراهيم صيغة مهذبة للخطاب ليُقدِّم هذا الطلب. يتحدث إبراهيم إلى يهوه بالطريقة التي يتحدث بها إلى الملوك أو عُلية القوم، ويستخدم إبراهيم لقَب "رب"، أو "سيد"، للإشارة إلى يهوه. هنا، وطوال بقية حديثه مع يهوه، يستخدم إبراهيم لُغة مهذبة ومحترمة للغاية.</w:t>
      </w:r>
    </w:p>
    <w:p>
      <w:pPr>
        <w:bidi/>
      </w:pPr>
      <w:r>
        <w:rPr>
          <w:rtl/>
          <w:cs/>
          <w:lang w:val="ar_AE" w:bidi="ar_AE"/>
        </w:rPr>
      </w:r>
      <w:r>
        <w:rPr>
          <w:rtl/>
          <w:cs/>
          <w:lang w:val="ar_AE" w:bidi="ar_AE"/>
        </w:rPr>
        <w:t>توقَّفوا هنا وناقشوا في المجموعة: كيف تتحدثون باحترام إلى الذين لديهم سُلطان؟ كيف تُقدِّمون طِلبات مُهذَبة ومُحترمة في لُغتكم؟ أوقفوا سماع التسجيل الصوتي هنا.</w:t>
      </w:r>
    </w:p>
    <w:p>
      <w:pPr>
        <w:bidi/>
      </w:pPr>
      <w:r>
        <w:rPr>
          <w:rtl/>
          <w:cs/>
          <w:lang w:val="ar_AE" w:bidi="ar_AE"/>
        </w:rPr>
      </w:r>
      <w:r>
        <w:rPr>
          <w:rtl/>
          <w:cs/>
          <w:lang w:val="ar_AE" w:bidi="ar_AE"/>
        </w:rPr>
        <w:t>يدعو إبراهيم نفسه " تُرَابٌ وَرَمَادٌ". يعترف إبراهيم بأنه مُجرَّد بشَر. فليس هو بأهمية يهوه.</w:t>
      </w:r>
    </w:p>
    <w:p>
      <w:pPr>
        <w:bidi/>
      </w:pPr>
      <w:r>
        <w:rPr>
          <w:rtl/>
          <w:cs/>
          <w:lang w:val="ar_AE" w:bidi="ar_AE"/>
        </w:rPr>
      </w:r>
      <w:r>
        <w:rPr>
          <w:rtl/>
          <w:cs/>
          <w:lang w:val="ar_AE" w:bidi="ar_AE"/>
        </w:rPr>
        <w:t>توقَّفوا هنا وناقشوا في المجموعة: ما العبارات المشابهة لـ "تُرَابٌ وَرَمَادٌ" التي لديكم في لُغتكم لإظهار تواضع مثل هذا؟ أوقفوا سماع التسجيل الصوتي هنا.</w:t>
      </w:r>
    </w:p>
    <w:p>
      <w:pPr>
        <w:bidi/>
      </w:pPr>
      <w:r>
        <w:rPr>
          <w:rtl/>
          <w:cs/>
          <w:lang w:val="ar_AE" w:bidi="ar_AE"/>
        </w:rPr>
      </w:r>
      <w:r>
        <w:rPr>
          <w:rtl/>
          <w:cs/>
          <w:lang w:val="ar_AE" w:bidi="ar_AE"/>
        </w:rPr>
        <w:t>ثم يسأل إبراهيم يهوه ثلاث مرات إذا كان سيدمِّر المدينة لو وجدَ فيها عددًا معينًا من الأبرار. في كل مرة، يُقلِّل إبراهيم عدد الأشخاص الذين يسأل عنهم. وفي كل مرة، يقول يهوه إنه لن يهلك المدينة إذا وجَدَ هذا العدد. في النهاية، يقول يهوه إنه لن يهلك المدينة إذا وجد فيها عشرة أبرار. ولا يشرح المقطع لماذا يتوقف إبراهيم عندما وصل إلى العدد عشرة.</w:t>
      </w:r>
    </w:p>
    <w:p>
      <w:pPr>
        <w:bidi/>
      </w:pPr>
      <w:r>
        <w:rPr>
          <w:rtl/>
          <w:cs/>
          <w:lang w:val="ar_AE" w:bidi="ar_AE"/>
        </w:rPr>
      </w:r>
      <w:r>
        <w:rPr>
          <w:rtl/>
          <w:cs/>
          <w:lang w:val="ar_AE" w:bidi="ar_AE"/>
        </w:rPr>
        <w:t>هنا، يُظهر يهوه لإبراهيم أنه يهتم بقليل من الأبرار أكثر من اهتمامه بالعديد من الأشرار.</w:t>
      </w:r>
    </w:p>
    <w:p>
      <w:pPr>
        <w:bidi/>
      </w:pPr>
      <w:r>
        <w:rPr>
          <w:rtl/>
          <w:cs/>
          <w:lang w:val="ar_AE" w:bidi="ar_AE"/>
        </w:rPr>
      </w:r>
      <w:r>
        <w:rPr>
          <w:rtl/>
          <w:cs/>
          <w:lang w:val="ar_AE" w:bidi="ar_AE"/>
        </w:rPr>
        <w:t>في هذه القصة، يخبر يهوه إبراهيم مرة أخرى أنه سيُبارك نسله وأن جميع الأمم ستتبارك عن طريق نسله. ثم في هذه القصة، يصبح إبراهيم بركة أيضًا لأمم أخرى طالبًا من يهوه ألا يهلكهم.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18: 16–33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يقوم الرجال بعد تناول وجبتهم ويتَّجهوا نحو سدوم، ويسير إبراهيم معهم ليرسلهم في طريقهم. يتساءل الله في نفسه إذا كان ينبغي أن يُخبر إبراهيم بما هو على وشك أن يعمل بعد ذلك.</w:t>
      </w:r>
    </w:p>
    <w:p>
      <w:pPr>
        <w:bidi/>
      </w:pPr>
      <w:r>
        <w:rPr>
          <w:rtl/>
          <w:cs/>
          <w:lang w:val="ar_AE" w:bidi="ar_AE"/>
        </w:rPr>
      </w:r>
      <w:r>
        <w:rPr>
          <w:b/>
          <w:rtl/>
          <w:cs/>
          <w:lang w:val="ar_AE" w:bidi="ar_AE"/>
        </w:rPr>
        <w:t>في المشهد الثاني:</w:t>
      </w:r>
      <w:r>
        <w:rPr>
          <w:rtl/>
          <w:cs/>
          <w:lang w:val="ar_AE" w:bidi="ar_AE"/>
        </w:rPr>
        <w:t xml:space="preserve"> يغادر الرجلان الآخران ويتَّجهان نحو سدوم، لكن الله يبقى مع إبراهيم.</w:t>
      </w:r>
    </w:p>
    <w:p>
      <w:pPr>
        <w:bidi/>
      </w:pPr>
      <w:r>
        <w:rPr>
          <w:rtl/>
          <w:cs/>
          <w:lang w:val="ar_AE" w:bidi="ar_AE"/>
        </w:rPr>
      </w:r>
      <w:r>
        <w:rPr>
          <w:rtl/>
          <w:cs/>
          <w:lang w:val="ar_AE" w:bidi="ar_AE"/>
        </w:rPr>
        <w:t>يتقدَّم إبراهيم نحو يهوه. يسأل إبراهيم يهوه إن كان سيُهلك حقًا الأبرار مع الأشرار. يسأل إبراهيم عما إذا كان يهوه سيدمّر سدوم في حالة وجود 50 شخصًا بارًا فيها، أو 45 بارًا، أو 40 بارًا، أو 30 بارًا، أو 20 بارًا، أو 10 أبرار. يجيب يهوه في كل مرة أنه لن يهلك المدينة.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الزائران الآخران</w:t>
      </w:r>
    </w:p>
    <w:p>
      <w:pPr>
        <w:pStyle w:val="ListBullet"/>
        <w:bidi/>
        <w:spacing w:line="240" w:lineRule="auto"/>
        <w:ind w:left="720"/>
      </w:pPr>
      <w:r>
        <w:rPr>
          <w:rtl/>
          <w:cs/>
          <w:lang w:val="ar_AE" w:bidi="ar_AE"/>
        </w:rPr>
      </w:r>
      <w:r>
        <w:rPr>
          <w:rtl/>
          <w:cs/>
          <w:lang w:val="ar_AE" w:bidi="ar_AE"/>
        </w:rPr>
        <w:t>الناس الذين يصرخون في المدينة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قد ترغبون في تغيير ترتيب الأحداث في بداية المشهد الأول. بعد تناولهم وجبتهم مع إبراهيم عند شجر ممرَا، يقوم الرجال الثلاثة ويغادرون. يسير إبراهيم معهم ليودِّعهم، وعند نقطة عالية في التلال، يقف الجميع وينظرون إلى الوادي نحو مدينة سدوم.</w:t>
      </w:r>
    </w:p>
    <w:p>
      <w:pPr>
        <w:bidi/>
      </w:pPr>
      <w:r>
        <w:rPr>
          <w:rtl/>
          <w:cs/>
          <w:lang w:val="ar_AE" w:bidi="ar_AE"/>
        </w:rPr>
      </w:r>
      <w:r>
        <w:rPr>
          <w:rtl/>
          <w:cs/>
          <w:lang w:val="ar_AE" w:bidi="ar_AE"/>
        </w:rPr>
        <w:t>توقّفوا هنا وعلى خريطة، أظهروا للفريق الأشجار العظيمة في ممرَا، ومدينة سدوم، والمكان الذي توقّف فيه إبراهيم والرجال، على الأرجح، لينظروا إلى سدوم. أوقفوا سماع التسجيل الصوتي هنا.</w:t>
      </w:r>
    </w:p>
    <w:p>
      <w:pPr>
        <w:bidi/>
      </w:pPr>
      <w:r>
        <w:rPr>
          <w:rtl/>
          <w:cs/>
          <w:lang w:val="ar_AE" w:bidi="ar_AE"/>
        </w:rPr>
      </w:r>
      <w:r>
        <w:rPr>
          <w:rtl/>
          <w:cs/>
          <w:lang w:val="ar_AE" w:bidi="ar_AE"/>
        </w:rPr>
        <w:t>ثم يسأل يهوه في نفسه: "هَلْ أُخْفِي عَنْ إِبْرَاهِيمَ مَا أَنَا فَاعِلُهُ؟" هذا سؤال لا ينتظر يهوه إجابة عليه. يتحدث يهوه في نفسه هنا، ولا نعرف إذا كان يهوه يتكلم بصوت مسموع أو يفكر فقط في هذا.</w:t>
      </w:r>
    </w:p>
    <w:p>
      <w:pPr>
        <w:bidi/>
      </w:pPr>
      <w:r>
        <w:rPr>
          <w:rtl/>
          <w:cs/>
          <w:lang w:val="ar_AE" w:bidi="ar_AE"/>
        </w:rPr>
      </w:r>
      <w:r>
        <w:rPr>
          <w:rtl/>
          <w:cs/>
          <w:lang w:val="ar_AE" w:bidi="ar_AE"/>
        </w:rPr>
        <w:t>يواصل يهوه قائلاً: "وَإِبْرَاهِيمُ يَكُونُ أُمَّةً كَبِيرَةً وَقَوِيَّةً، وَيَتَبَارَكُ بِهِ جَمِيعُ أُمَمِ الأَرْضِ". تُظهر الطريقة التي يقول بها يهوه هذه الجملة أن ما يقوله سيحدث بالتأكيد، ولأن إبراهيم سيصبح سَلفًا مُهمًا لأمة عظيمة، يريد يهوه أن يكشف خططه له.</w:t>
      </w:r>
    </w:p>
    <w:p>
      <w:pPr>
        <w:bidi/>
      </w:pPr>
      <w:r>
        <w:rPr>
          <w:rtl/>
          <w:cs/>
          <w:lang w:val="ar_AE" w:bidi="ar_AE"/>
        </w:rPr>
      </w:r>
      <w:r>
        <w:rPr>
          <w:rtl/>
          <w:cs/>
          <w:lang w:val="ar_AE" w:bidi="ar_AE"/>
        </w:rPr>
        <w:t>يواصل يهوه توضيح السبب في أن إبراهيم سيكون أبًا لأمة عظيمة. لقد اختار يهوه إبراهيم لهذا الدور المهم، فبصفته سَلَفًا لأمة عظيمة، سيُعلّم يهوه أبناء إبراهيم وعائلاتهم كيف يعيشون بالطريقة التي يريدها يهوه.</w:t>
      </w:r>
    </w:p>
    <w:p>
      <w:pPr>
        <w:bidi/>
      </w:pPr>
      <w:r>
        <w:rPr>
          <w:rtl/>
          <w:cs/>
          <w:lang w:val="ar_AE" w:bidi="ar_AE"/>
        </w:rPr>
      </w:r>
      <w:r>
        <w:rPr>
          <w:rtl/>
          <w:cs/>
          <w:lang w:val="ar_AE" w:bidi="ar_AE"/>
        </w:rPr>
        <w:t>يتحدث يهوه الآن قاصدًا إلى إبراهيم. يقول يهوه: "إِنَّ صُرَاخَ سَدُومَ وَعَمُورَةَ قَدْ كَثُرَ، وَخَطِيَّتُهُمْ قَدْ عَظُمَتْ جِدًا. أَنْزِلُ وَأَرَى هَلْ فَعَلُوا بِالتَّمَامِ حَسَبَ صُرَاخِهَا الآتِي إِلَيَّ، وَإِلاَّ فَأَعْلَمُ".</w:t>
      </w:r>
    </w:p>
    <w:p>
      <w:pPr>
        <w:bidi/>
      </w:pPr>
      <w:r>
        <w:rPr>
          <w:rtl/>
          <w:cs/>
          <w:lang w:val="ar_AE" w:bidi="ar_AE"/>
        </w:rPr>
      </w:r>
      <w:r>
        <w:rPr>
          <w:rtl/>
          <w:cs/>
          <w:lang w:val="ar_AE" w:bidi="ar_AE"/>
        </w:rPr>
        <w:t>توقفوا هنا. كمجموعة، انظروا إلى مدينتَي سدوم وعمورة على خريطة. أوقفوا سماع التسجيل الصوتي هنا.</w:t>
      </w:r>
    </w:p>
    <w:p>
      <w:pPr>
        <w:bidi/>
      </w:pPr>
      <w:r>
        <w:rPr>
          <w:rtl/>
          <w:cs/>
          <w:lang w:val="ar_AE" w:bidi="ar_AE"/>
        </w:rPr>
      </w:r>
      <w:r>
        <w:rPr>
          <w:rtl/>
          <w:cs/>
          <w:lang w:val="ar_AE" w:bidi="ar_AE"/>
        </w:rPr>
        <w:t>يغادر الرجلان الآخران ويبدآ في السفر نحو سدوم. لكن يبقى إبراهيم واقفًا أمام الله، فهو يريد أن يطلب من يهوه أن يرحم مَن هو بار في سدوم.</w:t>
      </w:r>
    </w:p>
    <w:p>
      <w:pPr>
        <w:bidi/>
      </w:pPr>
      <w:r>
        <w:rPr>
          <w:rtl/>
          <w:cs/>
          <w:lang w:val="ar_AE" w:bidi="ar_AE"/>
        </w:rPr>
      </w:r>
      <w:r>
        <w:rPr>
          <w:rtl/>
          <w:cs/>
          <w:lang w:val="ar_AE" w:bidi="ar_AE"/>
        </w:rPr>
        <w:t>صوّروا المحادثة في المشهد الثاني. يقترب إبراهيم من يهوه، ثم يقول: "أَفَتُهْلِكُ الْبَارَّ مَعَ الأَثِيمِ؟" تشير الكلمات التي يستخدمها المقطع لتعبيرَي "البار" و "الأثيم" إلى الناس. يسأل إبراهيم إذا كان يهوه سيُهلك حقًا الأبرياء مع المُذنبين. لا ينتظر إبراهيم إجابة على هذا السؤال، بل يحاول أن يقول إنه سيكون من الخطأ أن يُهلك الله الأبرياء والمذنبين معًا.</w:t>
      </w:r>
    </w:p>
    <w:p>
      <w:pPr>
        <w:bidi/>
      </w:pPr>
      <w:r>
        <w:rPr>
          <w:rtl/>
          <w:cs/>
          <w:lang w:val="ar_AE" w:bidi="ar_AE"/>
        </w:rPr>
      </w:r>
      <w:r>
        <w:rPr>
          <w:rtl/>
          <w:cs/>
          <w:lang w:val="ar_AE" w:bidi="ar_AE"/>
        </w:rPr>
        <w:t>يتابع إبراهيم قائلًا: "ماذا لو كان في المدينة 50 بارًا؟" هنا، وطوال بقية أسئلته، يتخيّل إبراهيم موقفًا قد يكون موجودًا أو لا. قد يكون أو لا يكون هناك أبرياء في المدينة.</w:t>
      </w:r>
    </w:p>
    <w:p>
      <w:pPr>
        <w:bidi/>
      </w:pPr>
      <w:r>
        <w:rPr>
          <w:rtl/>
          <w:cs/>
          <w:lang w:val="ar_AE" w:bidi="ar_AE"/>
        </w:rPr>
      </w:r>
      <w:r>
        <w:rPr>
          <w:rtl/>
          <w:cs/>
          <w:lang w:val="ar_AE" w:bidi="ar_AE"/>
        </w:rPr>
        <w:t>يتابع إبراهيم قائلًا: "أَفَتُهْلِكُ الْمَكَانَ وَلاَ تَصْفَحُ عَنْهُ مِنْ أَجْلِ الْخَمْسِينَ بَارًا الَّذِينَ فِيهِ؟ حَاشَا لَكَ أَنْ تَفْعَلَ مِثْلَ هذَا الأَمْرِ، أَنْ تُمِيتَ الْبَارَّ مَعَ الأَثِيمِ، فَيَكُونُ الْبَارُّ كَالأَثِيمِ. حَاشَا لَكَ! أَدَيَّانُ كُلِّ الأَرْضِ لاَ يَصْنَعُ عَدْلًا؟" هنا، يُكرر إبراهيم كلامه ليؤكد حُجته. يُخبر إبراهيم يهوه بما يعرفه عنه، مَن يكون وكيف يتصرف. يحاول إبراهيم إقناع يهوه بألا يُدمِّر الأبرياء والمذنبين بقوله إن هذا ليس شيئًا يمكن أنْ يفعله يهوه.</w:t>
      </w:r>
    </w:p>
    <w:p>
      <w:pPr>
        <w:bidi/>
      </w:pPr>
      <w:r>
        <w:rPr>
          <w:rtl/>
          <w:cs/>
          <w:lang w:val="ar_AE" w:bidi="ar_AE"/>
        </w:rPr>
      </w:r>
      <w:r>
        <w:rPr>
          <w:rtl/>
          <w:cs/>
          <w:lang w:val="ar_AE" w:bidi="ar_AE"/>
        </w:rPr>
        <w:t>توقّفوا هنا وناقشوا في المجموعة: احكوا عن وقت حاولتم فيه إقناع شخص ما بأنكم تعرفون أنه لن يرتكب أبدًا شيئًا خطأ. كيف قُلتم هذا؟ ما الكلمات أو العبارات التي تستخدمون لتُظهِروا أنكم لا تصدقون أن شخصًا ما سيفعل شيئًا خطأ؟ أوقفوا سماع التسجيل الصوتي هنا.</w:t>
      </w:r>
    </w:p>
    <w:p>
      <w:pPr>
        <w:bidi/>
      </w:pPr>
      <w:r>
        <w:rPr>
          <w:rtl/>
          <w:cs/>
          <w:lang w:val="ar_AE" w:bidi="ar_AE"/>
        </w:rPr>
      </w:r>
      <w:r>
        <w:rPr>
          <w:rtl/>
          <w:cs/>
          <w:lang w:val="ar_AE" w:bidi="ar_AE"/>
        </w:rPr>
        <w:t>ويقول يهوه: "إِنْ وَجَدْتُ فِي سَدُومَ خَمْسِينَ بَارًا فِي الْمَدِينَةِ، فَإِنِّي أَصْفَحُ عَنِ الْمَكَانِ كُلِّهِ مِنْ أَجْلِهِمْ".</w:t>
      </w:r>
    </w:p>
    <w:p>
      <w:pPr>
        <w:bidi/>
      </w:pPr>
      <w:r>
        <w:rPr>
          <w:rtl/>
          <w:cs/>
          <w:lang w:val="ar_AE" w:bidi="ar_AE"/>
        </w:rPr>
      </w:r>
      <w:r>
        <w:rPr>
          <w:rtl/>
          <w:cs/>
          <w:lang w:val="ar_AE" w:bidi="ar_AE"/>
        </w:rPr>
        <w:t>يتكلم إبراهيم مرة أخرى ويقول: "إِنِّي قَدْ شَرَعْتُ أُكَلِّمُ الْمَوْلَى وَأَنَا تُرَابٌ وَرَمَادٌ. رُبَّمَا نَقَصَ الْخَمْسُونَ بَارًا خَمْسَةً. أَتُهْلِكُ كُلَّ الْمَدِينَةِ بِالْخَمْسَةِ؟" هنا، يتكلم إبراهيم بتواضع واحترام. يقول إبراهيم إنه يعرف أن يهوه أعظم منه كثيرًا.</w:t>
      </w:r>
    </w:p>
    <w:p>
      <w:pPr>
        <w:bidi/>
      </w:pPr>
      <w:r>
        <w:rPr>
          <w:rtl/>
          <w:cs/>
          <w:lang w:val="ar_AE" w:bidi="ar_AE"/>
        </w:rPr>
      </w:r>
      <w:r>
        <w:rPr>
          <w:rtl/>
          <w:cs/>
          <w:lang w:val="ar_AE" w:bidi="ar_AE"/>
        </w:rPr>
        <w:t>في القسم التالي من القصة، يتحدث إبراهيم مع يهوه. يسأل إبراهيم "الرب"، أو "السيد"، إذا كان سيدمّر المدينة لو وجد فيها أبرياء. في كل مرة يسأل فيها إبراهيم يهوه، يُخفض العدد الذي يسأل من أجله. في المرتَين الأولَين، يُقلِّل إبراهيم العدد بخمسة أشخاص. في المرَّات الثلاث الأخيرة، يُقلل إبراهيم العدد بعشرة أشخاص. في كل مرة، يُجيب يهوه أنه لن يُدمّر المدينة إذا وُجد ذلك العدد من الأبرياء فيها.</w:t>
      </w:r>
    </w:p>
    <w:p>
      <w:pPr>
        <w:bidi/>
      </w:pPr>
      <w:r>
        <w:rPr>
          <w:rtl/>
          <w:cs/>
          <w:lang w:val="ar_AE" w:bidi="ar_AE"/>
        </w:rPr>
      </w:r>
      <w:r>
        <w:rPr>
          <w:rtl/>
          <w:cs/>
          <w:lang w:val="ar_AE" w:bidi="ar_AE"/>
        </w:rPr>
        <w:t>وأخيرًا، يقول إبراهيم: "لاَ يَسْخَطِ الْمَوْلَى فَأَتَكَلَّمَ هذِهِ الْمَرَّةَ فَقَطْ. عَسَی أَنْ يُوجَدَ هُنَاكَ عَشَرَةٌ؟" هذا هو الجزء الأكثر أهمية في هذا المقطع، وهذا هو أقل عدد من الناس يسأل عنه إبراهيم.</w:t>
      </w:r>
    </w:p>
    <w:p>
      <w:pPr>
        <w:bidi/>
      </w:pPr>
      <w:r>
        <w:rPr>
          <w:rtl/>
          <w:cs/>
          <w:lang w:val="ar_AE" w:bidi="ar_AE"/>
        </w:rPr>
      </w:r>
      <w:r>
        <w:rPr>
          <w:rtl/>
          <w:cs/>
          <w:lang w:val="ar_AE" w:bidi="ar_AE"/>
        </w:rPr>
        <w:t>توقفوا هنا. ناقشوا في المجموعة: احكوا قصة من ثقافتكم فيها الكثير من المواقف. عندما تصلون إلى الجزء الأكثر أهمية في القصة، انتبهوا إلى الطريقة التي تروون بها ذلك الجزء من القصة. ما العبارات التي تستخدمون؟ كيف تكون نبرة صوتكم؟ كيف تُظهرون أنه الجزء الأكثر أهمية في القصة؟ أوقفوا سماع التسجيل الصوتي هنا.</w:t>
      </w:r>
    </w:p>
    <w:p>
      <w:pPr>
        <w:bidi/>
      </w:pPr>
      <w:r>
        <w:rPr>
          <w:rtl/>
          <w:cs/>
          <w:lang w:val="ar_AE" w:bidi="ar_AE"/>
        </w:rPr>
      </w:r>
      <w:r>
        <w:rPr>
          <w:rtl/>
          <w:cs/>
          <w:lang w:val="ar_AE" w:bidi="ar_AE"/>
        </w:rPr>
        <w:t>يُجيب يهوه: "لاَ أُهْلِكُ مِنْ أَجْلِ الْعَشَرَةِ".</w:t>
      </w:r>
    </w:p>
    <w:p>
      <w:pPr>
        <w:bidi/>
      </w:pPr>
      <w:r>
        <w:rPr>
          <w:rtl/>
          <w:cs/>
          <w:lang w:val="ar_AE" w:bidi="ar_AE"/>
        </w:rPr>
      </w:r>
      <w:r>
        <w:rPr>
          <w:rtl/>
          <w:cs/>
          <w:lang w:val="ar_AE" w:bidi="ar_AE"/>
        </w:rPr>
        <w:t>صوِّروا نهاية القصة. عندما ينتهي يهوه من الحديث مع إبراهيم، يواصل طريقه. يعود إبراهيم إلى بيته وإلى خيمته.</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18: 16–33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الزائران الآخران</w:t>
      </w:r>
    </w:p>
    <w:p>
      <w:pPr>
        <w:pStyle w:val="ListBullet"/>
        <w:bidi/>
        <w:spacing w:line="240" w:lineRule="auto"/>
        <w:ind w:left="720"/>
      </w:pPr>
      <w:r>
        <w:rPr>
          <w:rtl/>
          <w:cs/>
          <w:lang w:val="ar_AE" w:bidi="ar_AE"/>
        </w:rPr>
      </w:r>
      <w:r>
        <w:rPr>
          <w:rtl/>
          <w:cs/>
          <w:lang w:val="ar_AE" w:bidi="ar_AE"/>
        </w:rPr>
        <w:t>الناس الذين يصرخون في المدينة</w:t>
      </w:r>
    </w:p>
    <w:p>
      <w:pPr>
        <w:bidi/>
      </w:pPr>
      <w:r>
        <w:rPr>
          <w:rtl/>
          <w:cs/>
          <w:lang w:val="ar_AE" w:bidi="ar_AE"/>
        </w:rPr>
      </w:r>
      <w:r>
        <w:rPr>
          <w:rtl/>
          <w:cs/>
          <w:lang w:val="ar_AE" w:bidi="ar_AE"/>
        </w:rPr>
        <w:t>كمجموعة، عليكم تمثيل المقطع مرتَين، ينبغي أن تُمثلوا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مواقف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ينتهى الرجال الثلاثة من تناول الطعام مع إبراهيم ويبدؤوا السفر نحو سدوم. يسير إبراهيم معهم ليودِّعهم. يقول يهوه في نفسه: "هَلْ أُخْفِي عَنْ إِبْرَاهِيمَ مَا أَنَا فَاعِلُهُ، وَإِبْرَاهِيمُ يَكُونُ أُمَّةً كَبِيرَةً وَقَوِيَّةً، وَيَتَبَارَكُ بِهِ جَمِيعُ أُمَمِ الأَرْضِ؟ لأَنِّي عَرَفْتُهُ لِكَيْ يُوصِيَ بَنِيهِ وَبَيْتَهُ مِنْ بَعْدِهِ أَنْ يَحْفَظُوا طَرِيقَ الرَّبِّ، لِيَعْمَلُوا بِرًّا وَعَدْلًا، لِكَيْ يَأْتِيَ الرَّبُّ لإِبْرَاهِيمَ بِمَا تَكَلَّمَ بِهِ".</w:t>
      </w:r>
    </w:p>
    <w:p>
      <w:pPr>
        <w:bidi/>
      </w:pPr>
      <w:r>
        <w:rPr>
          <w:rtl/>
          <w:cs/>
          <w:lang w:val="ar_AE" w:bidi="ar_AE"/>
        </w:rPr>
      </w:r>
      <w:r>
        <w:rPr>
          <w:rtl/>
          <w:cs/>
          <w:lang w:val="ar_AE" w:bidi="ar_AE"/>
        </w:rPr>
        <w:t>لذلك يقول يهوه لإبراهيم: "إِنَّ صُرَاخَ سَدُومَ وَعَمُورَةَ قَدْ كَثُرَ، وَخَطِيَّتُهُمْ قَدْ عَظُمَتْ جِدًا. أَنْزِلُ وَأَرَى هَلْ فَعَلُوا بِالتَّمَامِ حَسَبَ صُرَاخِهَا الآتِي إِلَيَّ، وَإِلاَّ فَأَعْلَمُ". ثم يستدير الرجلان الآخران ويستمران في السفر نحو سدوم، لكن يهوه يبقى مع إبراهيم.</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 "أريد أن أخبر إبراهيم بما أنا على وشك فعله"، أو "اخترتُ إبراهيم ليكون في عَلاقة معي، لذلك أنا مُنفتح وصادق بشأن ما أفعله"، أو "أريد أن أعرف ما إذا كان يمكنني الوثوق في إبراهيم بشأن خططي"، أو "أدعو إبراهيم ليُجري حِوارًا معي". واصلوا التمثيل.</w:t>
      </w:r>
    </w:p>
    <w:p>
      <w:pPr>
        <w:bidi/>
      </w:pPr>
      <w:r>
        <w:rPr>
          <w:rtl/>
          <w:cs/>
          <w:lang w:val="ar_AE" w:bidi="ar_AE"/>
        </w:rPr>
      </w:r>
      <w:r>
        <w:rPr>
          <w:rtl/>
          <w:cs/>
          <w:lang w:val="ar_AE" w:bidi="ar_AE"/>
        </w:rPr>
        <w:t>يتقدَّم إبراهيم ليتحدَّث إلى يهوه. يقول: "أَفَتُهْلِكُ الْبَارَّ مَعَ الأَثِيمِ؟ عَسَى أَنْ يَكُونَ خَمْسُونَ بَارًا فِي الْمَدِينَةِ. أَفَتُهْلِكُ الْمَكَانَ وَلاَ تَصْفَحُ عَنْهُ مِنْ أَجْلِ الْخَمْسِينَ بَارًا الَّذِينَ فِيهِ؟ حَاشَا لَكَ أَنْ تَفْعَلَ مِثْلَ هذَا الأَمْرِ، أَنْ تُمِيتَ الْبَارَّ مَعَ الأَثِيمِ. فَيَكُونُ الْبَارُّ كَالأَثِيمِ. حَاشَا لَكَ! أَدَيَّانُ كُلِّ الأَرْضِ لاَ يَصْنَعُ عَدْلًا؟"</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"أقترب من الله بتواضع"، أو "خائف أن يُهلِك الله البار مع الأثيم، الأمر الذي لا يفعله الديَّان العادل"، أو "أعرف الله، لذلك أريد التوسُّل أن يرحم أهل سدوم وعمورة"، أو "أخشى أن يهلك ابن أخي لوط الذي يعيش في سدوم"، أو "أريد أن أعرف أنني أستطيع الوثوق في قضاء الله". واصلوا التمثيل.</w:t>
      </w:r>
    </w:p>
    <w:p>
      <w:pPr>
        <w:bidi/>
      </w:pPr>
      <w:r>
        <w:rPr>
          <w:rtl/>
          <w:cs/>
          <w:lang w:val="ar_AE" w:bidi="ar_AE"/>
        </w:rPr>
      </w:r>
      <w:r>
        <w:rPr>
          <w:rtl/>
          <w:cs/>
          <w:lang w:val="ar_AE" w:bidi="ar_AE"/>
        </w:rPr>
        <w:t>يجيب يهوه: "إِنْ وَجَدْتُ فِي سَدُومَ خَمْسِينَ بَارًا فِي الْمَدِينَةِ، فَإِنِّي أَصْفَحُ عَنِ الْمَكَانِ كُلِّهِ مِنْ أَجْلِهِمْ".</w:t>
      </w:r>
    </w:p>
    <w:p>
      <w:pPr>
        <w:bidi/>
      </w:pPr>
      <w:r>
        <w:rPr>
          <w:rtl/>
          <w:cs/>
          <w:lang w:val="ar_AE" w:bidi="ar_AE"/>
        </w:rPr>
      </w:r>
      <w:r>
        <w:rPr>
          <w:rtl/>
          <w:cs/>
          <w:lang w:val="ar_AE" w:bidi="ar_AE"/>
        </w:rPr>
        <w:t>ثم يقول إبراهيم: "إِنِّي قَدْ شَرَعْتُ أُكَلِّمُ الْمَوْلَى وَأَنَا تُرَابٌ وَرَمَادٌ. رُبَّمَا نَقَصَ الْخَمْسُونَ بَارًا خَمْسَةً. أَتُهْلِكُ كُلَّ الْمَدِينَةِ بِالْخَمْسَةِ؟"</w:t>
      </w:r>
    </w:p>
    <w:p>
      <w:pPr>
        <w:bidi/>
      </w:pPr>
      <w:r>
        <w:rPr>
          <w:rtl/>
          <w:cs/>
          <w:lang w:val="ar_AE" w:bidi="ar_AE"/>
        </w:rPr>
      </w:r>
      <w:r>
        <w:rPr>
          <w:rtl/>
          <w:cs/>
          <w:lang w:val="ar_AE" w:bidi="ar_AE"/>
        </w:rPr>
        <w:t>يجيب يهوه: "لاَ أُهْلِكُ إِنْ وَجَدْتُ هُنَاكَ خَمْسَةً وَأَرْبَعِينَ".</w:t>
      </w:r>
    </w:p>
    <w:p>
      <w:pPr>
        <w:bidi/>
      </w:pPr>
      <w:r>
        <w:rPr>
          <w:rtl/>
          <w:cs/>
          <w:lang w:val="ar_AE" w:bidi="ar_AE"/>
        </w:rPr>
      </w:r>
      <w:r>
        <w:rPr>
          <w:rtl/>
          <w:cs/>
          <w:lang w:val="ar_AE" w:bidi="ar_AE"/>
        </w:rPr>
        <w:t>يقول إبراهيم: "عَسَى أَنْ يُوجَدَ هُنَاكَ أَرْبَعُونَ".</w:t>
      </w:r>
    </w:p>
    <w:p>
      <w:pPr>
        <w:bidi/>
      </w:pPr>
      <w:r>
        <w:rPr>
          <w:rtl/>
          <w:cs/>
          <w:lang w:val="ar_AE" w:bidi="ar_AE"/>
        </w:rPr>
      </w:r>
      <w:r>
        <w:rPr>
          <w:rtl/>
          <w:cs/>
          <w:lang w:val="ar_AE" w:bidi="ar_AE"/>
        </w:rPr>
        <w:t>يجيب يهوه: "لاَ أَفْعَلُ مِنْ أَجْلِ الأَرْبَعِينَ".</w:t>
      </w:r>
    </w:p>
    <w:p>
      <w:pPr>
        <w:bidi/>
      </w:pPr>
      <w:r>
        <w:rPr>
          <w:rtl/>
          <w:cs/>
          <w:lang w:val="ar_AE" w:bidi="ar_AE"/>
        </w:rPr>
      </w:r>
      <w:r>
        <w:rPr>
          <w:rtl/>
          <w:cs/>
          <w:lang w:val="ar_AE" w:bidi="ar_AE"/>
        </w:rPr>
        <w:t>يتضرع إبراهيم قائلًا: "لاَ يَسْخَطِ الْمَوْلَى فَأَتَكَلَّمَ. عَسَی أَنْ يُوجَدَ هُنَاكَ ثَلاَثُونَ".</w:t>
      </w:r>
    </w:p>
    <w:p>
      <w:pPr>
        <w:bidi/>
      </w:pPr>
      <w:r>
        <w:rPr>
          <w:rtl/>
          <w:cs/>
          <w:lang w:val="ar_AE" w:bidi="ar_AE"/>
        </w:rPr>
      </w:r>
      <w:r>
        <w:rPr>
          <w:rtl/>
          <w:cs/>
          <w:lang w:val="ar_AE" w:bidi="ar_AE"/>
        </w:rPr>
        <w:t>يجيب يهوه: "لاَ أَفْعَلُ إِنْ وَجَدْتُ هُنَاكَ ثَلاَثِينَ".</w:t>
      </w:r>
    </w:p>
    <w:p>
      <w:pPr>
        <w:bidi/>
      </w:pPr>
      <w:r>
        <w:rPr>
          <w:rtl/>
          <w:cs/>
          <w:lang w:val="ar_AE" w:bidi="ar_AE"/>
        </w:rPr>
      </w:r>
      <w:r>
        <w:rPr>
          <w:rtl/>
          <w:cs/>
          <w:lang w:val="ar_AE" w:bidi="ar_AE"/>
        </w:rPr>
        <w:t>يقول إبراهيم: "إِنِّي قَدْ شَرَعْتُ أُكَلِّمُ الْمَوْلَى. عَسَی أَنْ يُوجَدَ هُنَاكَ عِشْرُونَ".</w:t>
      </w:r>
    </w:p>
    <w:p>
      <w:pPr>
        <w:bidi/>
      </w:pPr>
      <w:r>
        <w:rPr>
          <w:rtl/>
          <w:cs/>
          <w:lang w:val="ar_AE" w:bidi="ar_AE"/>
        </w:rPr>
      </w:r>
      <w:r>
        <w:rPr>
          <w:rtl/>
          <w:cs/>
          <w:lang w:val="ar_AE" w:bidi="ar_AE"/>
        </w:rPr>
        <w:t>يجيب يهوه: "لاَ أُهْلِكُ مِنْ أَجْلِ الْعِشْرِينَ".</w:t>
      </w:r>
    </w:p>
    <w:p>
      <w:pPr>
        <w:bidi/>
      </w:pPr>
      <w:r>
        <w:rPr>
          <w:rtl/>
          <w:cs/>
          <w:lang w:val="ar_AE" w:bidi="ar_AE"/>
        </w:rPr>
      </w:r>
      <w:r>
        <w:rPr>
          <w:rtl/>
          <w:cs/>
          <w:lang w:val="ar_AE" w:bidi="ar_AE"/>
        </w:rPr>
        <w:t>وأخيرًا، يقول إبراهيم: "لاَ يَسْخَطِ الْمَوْلَى فَأَتَكَلَّمَ هذِهِ الْمَرَّةَ فَقَطْ. عَسَی أَنْ يُوجَدَ هُنَاكَ عَشَرَةٌ".</w:t>
      </w:r>
    </w:p>
    <w:p>
      <w:pPr>
        <w:bidi/>
      </w:pPr>
      <w:r>
        <w:rPr>
          <w:rtl/>
          <w:cs/>
          <w:lang w:val="ar_AE" w:bidi="ar_AE"/>
        </w:rPr>
      </w:r>
      <w:r>
        <w:rPr>
          <w:rtl/>
          <w:cs/>
          <w:lang w:val="ar_AE" w:bidi="ar_AE"/>
        </w:rPr>
        <w:t>يجيب يهوه: "لاَ أُهْلِكُ مِنْ أَجْلِ الْعَشَرَةِ".</w:t>
      </w:r>
    </w:p>
    <w:p>
      <w:pPr>
        <w:bidi/>
      </w:pPr>
      <w:r>
        <w:rPr>
          <w:rtl/>
          <w:cs/>
          <w:lang w:val="ar_AE" w:bidi="ar_AE"/>
        </w:rPr>
      </w:r>
      <w:r>
        <w:rPr>
          <w:rtl/>
          <w:cs/>
          <w:lang w:val="ar_AE" w:bidi="ar_AE"/>
        </w:rPr>
        <w:t>انهوا التمثيل. اسألوا الشخص الذي يؤدي دور يهوه: "بماذا تشعر أو تفكر؟" قد يجيب الشخص بعبارات مثل: "أريد أن يتكلم إبراهيم معي"، أو "لن أهلك البار مع الأثيم". اسألوا الشخص الذي يؤدي دور إبراهيم: "بماذا تشعر أو تفكر؟" قد يجيب الشخص بعبارات مثل: "أشعر بالارتياح أن الله لم يغضب من طلباتي"، أو "أشعر بالارتياح أن الله لن يُهلِك البار والأثيم معًا"، أو "أرجو أن يوجد في سدوم ما يكفي من الأبرار حتى لا يُدمِّر الله المدينة"، أو "أتعجَّب أنَّ الله يسمح لي بالحديث عن خطته".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18: 16–33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ينهض الرجال من تناول الطعام وينظرون نحو سدوم، وخلال مغادرتهم، يذهب إبراهيم معهم ليرسلهم في طريقهم.</w:t>
      </w:r>
    </w:p>
    <w:p>
      <w:pPr>
        <w:bidi/>
      </w:pPr>
      <w:r>
        <w:rPr>
          <w:rtl/>
          <w:cs/>
          <w:lang w:val="ar_AE" w:bidi="ar_AE"/>
        </w:rPr>
      </w:r>
      <w:r>
        <w:rPr>
          <w:rtl/>
          <w:cs/>
          <w:lang w:val="ar_AE" w:bidi="ar_AE"/>
        </w:rPr>
        <w:t xml:space="preserve">تكلَّم </w:t>
      </w:r>
      <w:r>
        <w:rPr>
          <w:b/>
          <w:rtl/>
          <w:cs/>
          <w:lang w:val="ar_AE" w:bidi="ar_AE"/>
        </w:rPr>
        <w:t>الله</w:t>
      </w:r>
      <w:r>
        <w:rPr>
          <w:rtl/>
          <w:cs/>
          <w:lang w:val="ar_AE" w:bidi="ar_AE"/>
        </w:rPr>
        <w:t xml:space="preserve">. هنا، تستخدم القصة اسم الله الشخصي، </w:t>
      </w:r>
      <w:r>
        <w:rPr>
          <w:b/>
          <w:rtl/>
          <w:cs/>
          <w:lang w:val="ar_AE" w:bidi="ar_AE"/>
        </w:rPr>
        <w:t>يهوه</w:t>
      </w:r>
      <w:r>
        <w:rPr>
          <w:rtl/>
          <w:cs/>
          <w:lang w:val="ar_AE" w:bidi="ar_AE"/>
        </w:rPr>
        <w:t xml:space="preserve">. لكن، عندما يتحدَّث إبراهيم مع الله، يستخدم اللقَب </w:t>
      </w:r>
      <w:r>
        <w:rPr>
          <w:b/>
          <w:rtl/>
          <w:cs/>
          <w:lang w:val="ar_AE" w:bidi="ar_AE"/>
        </w:rPr>
        <w:t>أدوناي</w:t>
      </w:r>
      <w:r>
        <w:rPr>
          <w:rtl/>
          <w:cs/>
          <w:lang w:val="ar_AE" w:bidi="ar_AE"/>
        </w:rPr>
        <w:t>، وهو اسم آخر لله. أدوناي لقَب يعني الرب، أو السيد، أو سيدي. مع ذلك، كان إبراهيم يعرف في هذا الوقت، على أغلب الظن، أنه يتحدَّث إلى الله.</w:t>
      </w:r>
    </w:p>
    <w:p>
      <w:pPr>
        <w:bidi/>
      </w:pPr>
      <w:r>
        <w:rPr>
          <w:rtl/>
          <w:cs/>
          <w:lang w:val="ar_AE" w:bidi="ar_AE"/>
        </w:rPr>
      </w:r>
      <w:r>
        <w:rPr>
          <w:rtl/>
          <w:cs/>
          <w:lang w:val="ar_AE" w:bidi="ar_AE"/>
        </w:rPr>
        <w:t xml:space="preserve">انظروا </w:t>
      </w:r>
      <w:r>
        <w:rPr>
          <w:rtl/>
          <w:cs/>
          <w:lang w:val="ar_AE" w:bidi="ar_AE"/>
        </w:rPr>
        <w:t>يهوه</w:t>
      </w:r>
      <w:r>
        <w:rPr>
          <w:rtl/>
          <w:cs/>
          <w:lang w:val="ar_AE" w:bidi="ar_AE"/>
        </w:rPr>
        <w:t xml:space="preserve"> و </w:t>
      </w:r>
      <w:r>
        <w:rPr>
          <w:rtl/>
          <w:cs/>
          <w:lang w:val="ar_AE" w:bidi="ar_AE"/>
        </w:rPr>
        <w:t>أدوناي</w:t>
      </w:r>
      <w:r>
        <w:rPr>
          <w:rtl/>
          <w:cs/>
          <w:lang w:val="ar_AE" w:bidi="ar_AE"/>
        </w:rPr>
        <w:t xml:space="preserve">، أو </w:t>
      </w:r>
      <w:r>
        <w:rPr>
          <w:rtl/>
          <w:cs/>
          <w:lang w:val="ar_AE" w:bidi="ar_AE"/>
        </w:rPr>
        <w:t>رب</w:t>
      </w:r>
      <w:r>
        <w:rPr>
          <w:rtl/>
          <w:cs/>
          <w:lang w:val="ar_AE" w:bidi="ar_AE"/>
        </w:rPr>
        <w:t>، في "قاموس الكلمات الرئيسية" وترجموا الكلمات بالطريقة ذاتها التي ترجمتم إليها في القصص السابقة. أوقفوا سماع التسجيل الصوتي هنا.</w:t>
      </w:r>
    </w:p>
    <w:p>
      <w:pPr>
        <w:bidi/>
      </w:pPr>
      <w:r>
        <w:rPr>
          <w:rtl/>
          <w:cs/>
          <w:lang w:val="ar_AE" w:bidi="ar_AE"/>
        </w:rPr>
      </w:r>
      <w:r>
        <w:rPr>
          <w:rtl/>
          <w:cs/>
          <w:lang w:val="ar_AE" w:bidi="ar_AE"/>
        </w:rPr>
        <w:t xml:space="preserve">سأل يهوه قائلًا: هَلْ أُخْفِي عَنْ إِبْرَاهِيمَ مَا أَنَا فَاعِلُهُ؟ وَإِبْرَاهِيمُ يَكُونُ </w:t>
      </w:r>
      <w:r>
        <w:rPr>
          <w:b/>
          <w:rtl/>
          <w:cs/>
          <w:lang w:val="ar_AE" w:bidi="ar_AE"/>
        </w:rPr>
        <w:t>أمة</w:t>
      </w:r>
      <w:r>
        <w:rPr>
          <w:rtl/>
          <w:cs/>
          <w:lang w:val="ar_AE" w:bidi="ar_AE"/>
        </w:rPr>
        <w:t>، كَبِيرَةً وَقَوِيَّةً، و</w:t>
      </w:r>
      <w:r>
        <w:rPr>
          <w:b/>
          <w:rtl/>
          <w:cs/>
          <w:lang w:val="ar_AE" w:bidi="ar_AE"/>
        </w:rPr>
        <w:t>يتبارك</w:t>
      </w:r>
      <w:r>
        <w:rPr>
          <w:rtl/>
          <w:cs/>
          <w:lang w:val="ar_AE" w:bidi="ar_AE"/>
        </w:rPr>
        <w:t xml:space="preserve"> بِهِ جَمِيعُ أُمَمِ الأَرْضِ". أمة هنا تعني مجموعة من الناس الذين لهم أرض وحكومة مُحددة. وكلمة "يتبارك" تعني عندما يساعد الله أو يُحسِن أو يُفضِّل شخصًا أو شيئًا ما. انظروا تعبير </w:t>
      </w:r>
      <w:r>
        <w:rPr>
          <w:rtl/>
          <w:cs/>
          <w:lang w:val="ar_AE" w:bidi="ar_AE"/>
        </w:rPr>
        <w:t>أمة</w:t>
      </w:r>
      <w:r>
        <w:rPr>
          <w:rtl/>
          <w:cs/>
          <w:lang w:val="ar_AE" w:bidi="ar_AE"/>
        </w:rPr>
        <w:t xml:space="preserve"> و </w:t>
      </w:r>
      <w:r>
        <w:rPr>
          <w:rtl/>
          <w:cs/>
          <w:lang w:val="ar_AE" w:bidi="ar_AE"/>
        </w:rPr>
        <w:t>يتبارك</w:t>
      </w:r>
      <w:r>
        <w:rPr>
          <w:rtl/>
          <w:cs/>
          <w:lang w:val="ar_AE" w:bidi="ar_AE"/>
        </w:rPr>
        <w:t xml:space="preserve"> في "قاموس الكلمات الرئيسية" واستخدموا الكلمات ذاتها التي استخدمتم في المقاطع السابقة.</w:t>
      </w:r>
    </w:p>
    <w:p>
      <w:pPr>
        <w:bidi/>
      </w:pPr>
      <w:r>
        <w:rPr>
          <w:rtl/>
          <w:cs/>
          <w:lang w:val="ar_AE" w:bidi="ar_AE"/>
        </w:rPr>
      </w:r>
      <w:r>
        <w:rPr>
          <w:rtl/>
          <w:cs/>
          <w:lang w:val="ar_AE" w:bidi="ar_AE"/>
        </w:rPr>
        <w:t xml:space="preserve">يتابع يهوه قائلًا: "لأَنِّي عَرَفْتُهُ لِكَيْ يُوصِيَ بَنِيهِ وَبَيْتَهُ مِنْ بَعْدِهِ أَنْ يَحْفَظُوا طَرِيقَ الرَّبِّ، لِيَعْمَلُوا </w:t>
      </w:r>
      <w:r>
        <w:rPr>
          <w:b/>
          <w:rtl/>
          <w:cs/>
          <w:lang w:val="ar_AE" w:bidi="ar_AE"/>
        </w:rPr>
        <w:t>بِرًا</w:t>
      </w:r>
      <w:r>
        <w:rPr>
          <w:rtl/>
          <w:cs/>
          <w:lang w:val="ar_AE" w:bidi="ar_AE"/>
        </w:rPr>
        <w:t xml:space="preserve"> و</w:t>
      </w:r>
      <w:r>
        <w:rPr>
          <w:b/>
          <w:rtl/>
          <w:cs/>
          <w:lang w:val="ar_AE" w:bidi="ar_AE"/>
        </w:rPr>
        <w:t>عَدْلًا</w:t>
      </w:r>
      <w:r>
        <w:rPr>
          <w:rtl/>
          <w:cs/>
          <w:lang w:val="ar_AE" w:bidi="ar_AE"/>
        </w:rPr>
        <w:t>. لِكَيْ يَأْتِيَ الرَّبُّ لإِبْرَاهِيمَ بِمَا تَكَلَّمَ بِهِ". ترتكز فكرة العهد القديم عن البرّ على العَلاقة بين الله والناس، أو بين الناس وبعضهم بعضًا. يُشير البِر إلى القداسة والموقف السليم أو البراءة. ينبغي أن تصف مفاهيم البرّ بالطريقة ذاتها في جميع ترجمتك. على سبيل المثال، يمكنك وصف البِر بأنه "علاقة صحيحة بالله." يمكنكم أيضًا وصفه في المصطلحات القانونية، مثل "غير مذنب/بريئًا". إن الطرق الأخرى لوصف هذه المفاهيم هي:</w:t>
      </w:r>
    </w:p>
    <w:p>
      <w:pPr>
        <w:pStyle w:val="ListBullet"/>
        <w:bidi/>
        <w:spacing w:line="240" w:lineRule="auto"/>
        <w:ind w:left="720"/>
      </w:pPr>
      <w:r>
        <w:rPr>
          <w:rtl/>
          <w:cs/>
          <w:lang w:val="ar_AE" w:bidi="ar_AE"/>
        </w:rPr>
      </w:r>
      <w:r>
        <w:rPr>
          <w:rtl/>
          <w:cs/>
          <w:lang w:val="ar_AE" w:bidi="ar_AE"/>
        </w:rPr>
        <w:t>أن يكون الشخص بارًا في نظر الله</w:t>
      </w:r>
    </w:p>
    <w:p>
      <w:pPr>
        <w:pStyle w:val="ListBullet"/>
        <w:bidi/>
        <w:spacing w:line="240" w:lineRule="auto"/>
        <w:ind w:left="720"/>
      </w:pPr>
      <w:r>
        <w:rPr>
          <w:rtl/>
          <w:cs/>
          <w:lang w:val="ar_AE" w:bidi="ar_AE"/>
        </w:rPr>
      </w:r>
      <w:r>
        <w:rPr>
          <w:rtl/>
          <w:cs/>
          <w:lang w:val="ar_AE" w:bidi="ar_AE"/>
        </w:rPr>
        <w:t>أن يكون للشخص موقف سليم أمام الله</w:t>
      </w:r>
    </w:p>
    <w:p>
      <w:pPr>
        <w:pStyle w:val="ListBullet"/>
        <w:bidi/>
        <w:spacing w:line="240" w:lineRule="auto"/>
        <w:ind w:left="720"/>
      </w:pPr>
      <w:r>
        <w:rPr>
          <w:rtl/>
          <w:cs/>
          <w:lang w:val="ar_AE" w:bidi="ar_AE"/>
        </w:rPr>
      </w:r>
      <w:r>
        <w:rPr>
          <w:rtl/>
          <w:cs/>
          <w:lang w:val="ar_AE" w:bidi="ar_AE"/>
        </w:rPr>
        <w:t>أن يكون الشخص مقبولًا لدى الله</w:t>
      </w:r>
    </w:p>
    <w:p>
      <w:pPr>
        <w:bidi/>
      </w:pPr>
      <w:r>
        <w:rPr>
          <w:rtl/>
          <w:cs/>
          <w:lang w:val="ar_AE" w:bidi="ar_AE"/>
        </w:rPr>
      </w:r>
      <w:r>
        <w:rPr>
          <w:rtl/>
          <w:cs/>
          <w:lang w:val="ar_AE" w:bidi="ar_AE"/>
        </w:rPr>
        <w:t>قد يكون لدى مُستمعيكم أيضًا أوجه تعبير تصف مفهوم البِر، مثل "امتلاك قلب مستقيم، والسلوك باستقامة، السلوك بلا لوم أو ببراءة، السير في طريق الله"، أو أشياء من هذا القبيل. خذوا هذه الأمور بعين الاعتبار وأنتم تختارون الكلمات المناسبة لقصتكم. وتذكّروا أنه في الكتاب المُقَدَّس لا يمكن للناس أبدًا أن يصبحوا أبرارًا بالاتكال على أنفسهم، أو بفِعل ما يكفي من أمور جيدة من وجهة نظرهم. لا ينبغي أن يستند تعبير أو مُصطلح "البر" إلى الأعمال الصالحة.</w:t>
      </w:r>
    </w:p>
    <w:p>
      <w:pPr>
        <w:bidi/>
      </w:pPr>
      <w:r>
        <w:rPr>
          <w:rtl/>
          <w:cs/>
          <w:lang w:val="ar_AE" w:bidi="ar_AE"/>
        </w:rPr>
      </w:r>
      <w:r>
        <w:rPr>
          <w:rtl/>
          <w:cs/>
          <w:lang w:val="ar_AE" w:bidi="ar_AE"/>
        </w:rPr>
        <w:t>توقّفوا هنا وناقشوا الكلمة في لُغتكم التي ستستخدمون للإشارة إلى البرّ.</w:t>
      </w:r>
    </w:p>
    <w:p>
      <w:pPr>
        <w:bidi/>
      </w:pPr>
      <w:r>
        <w:rPr>
          <w:rtl/>
          <w:cs/>
          <w:lang w:val="ar_AE" w:bidi="ar_AE"/>
        </w:rPr>
      </w:r>
      <w:r>
        <w:rPr>
          <w:rtl/>
          <w:cs/>
          <w:lang w:val="ar_AE" w:bidi="ar_AE"/>
        </w:rPr>
        <w:t xml:space="preserve">انظروا لقَب </w:t>
      </w:r>
      <w:r>
        <w:rPr>
          <w:rtl/>
          <w:cs/>
          <w:lang w:val="ar_AE" w:bidi="ar_AE"/>
        </w:rPr>
        <w:t>البرّ</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يُشير تعبير </w:t>
      </w:r>
      <w:r>
        <w:rPr>
          <w:b/>
          <w:rtl/>
          <w:cs/>
          <w:lang w:val="ar_AE" w:bidi="ar_AE"/>
        </w:rPr>
        <w:t>العدل</w:t>
      </w:r>
      <w:r>
        <w:rPr>
          <w:rtl/>
          <w:cs/>
          <w:lang w:val="ar_AE" w:bidi="ar_AE"/>
        </w:rPr>
        <w:t xml:space="preserve"> إلى اتِّخاذ قرارات قانونية عادلة وصالحة عمومًا.</w:t>
      </w:r>
    </w:p>
    <w:p>
      <w:pPr>
        <w:bidi/>
      </w:pPr>
      <w:r>
        <w:rPr>
          <w:rtl/>
          <w:cs/>
          <w:lang w:val="ar_AE" w:bidi="ar_AE"/>
        </w:rPr>
      </w:r>
      <w:r>
        <w:rPr>
          <w:rtl/>
          <w:cs/>
          <w:lang w:val="ar_AE" w:bidi="ar_AE"/>
        </w:rPr>
        <w:t>وقال الرب: "إِنَّ صُرَاخَ سَدُومَ وَعَمُورَةَ قَدْ كَثُرَ، و</w:t>
      </w:r>
      <w:r>
        <w:rPr>
          <w:b/>
          <w:rtl/>
          <w:cs/>
          <w:lang w:val="ar_AE" w:bidi="ar_AE"/>
        </w:rPr>
        <w:t>خطيتهم</w:t>
      </w:r>
      <w:r>
        <w:rPr>
          <w:rtl/>
          <w:cs/>
          <w:lang w:val="ar_AE" w:bidi="ar_AE"/>
        </w:rPr>
        <w:t xml:space="preserve"> قد عظُمتْ جدًا". تُعرف الخطية بأنها فعل يتمثل في مخالفة أوامر الله. تأكدوا أن الكلمة التي تستخدمونها هنا لا تُشير إلى أن أحدهم فشلَ في أداء إحدى الواجبات الدينية، مثل الصلاة الطقسية أو الالتزام بقواعد دينية محددة. انظروا تعبير </w:t>
      </w:r>
      <w:r>
        <w:rPr>
          <w:rtl/>
          <w:cs/>
          <w:lang w:val="ar_AE" w:bidi="ar_AE"/>
        </w:rPr>
        <w:t>خطية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أَنْزِلُ وَأَرَى هَلْ فَعَلُوا </w:t>
      </w:r>
      <w:r>
        <w:rPr>
          <w:b/>
          <w:rtl/>
          <w:cs/>
          <w:lang w:val="ar_AE" w:bidi="ar_AE"/>
        </w:rPr>
        <w:t>الشر</w:t>
      </w:r>
      <w:r>
        <w:rPr>
          <w:rtl/>
          <w:cs/>
          <w:lang w:val="ar_AE" w:bidi="ar_AE"/>
        </w:rPr>
        <w:t xml:space="preserve"> بِالتَّمَامِ حَسَبَ صُرَاخِهَا الآتِي إِلَيَّ. وَإِلاَّ فَأَعْلَمُ". تُشير الكلمة "خطية (إثم)" إلى شيء شرير أو خاطئ جدًا، وهي تُقابل الكلمة "بار". تُشير كلتا الكلمتَين إلى أنواع الناس في هذا المقطع. استخدموا الكلمتَين ذاتهما لتعبيرَي "بار" و "أثيم" خلال هذه القصة. مُصطلح </w:t>
      </w:r>
      <w:r>
        <w:rPr>
          <w:rtl/>
          <w:cs/>
          <w:lang w:val="ar_AE" w:bidi="ar_AE"/>
        </w:rPr>
        <w:t>الشرَ</w:t>
      </w:r>
      <w:r>
        <w:rPr>
          <w:rtl/>
          <w:cs/>
          <w:lang w:val="ar_AE" w:bidi="ar_AE"/>
        </w:rPr>
        <w:t xml:space="preserve"> مذكور في "قاموس الكلمات الرئيسية".</w:t>
      </w:r>
    </w:p>
    <w:p>
      <w:pPr>
        <w:bidi/>
      </w:pPr>
      <w:r>
        <w:rPr>
          <w:rtl/>
          <w:cs/>
          <w:lang w:val="ar_AE" w:bidi="ar_AE"/>
        </w:rPr>
      </w:r>
      <w:r>
        <w:rPr>
          <w:rtl/>
          <w:cs/>
          <w:lang w:val="ar_AE" w:bidi="ar_AE"/>
        </w:rPr>
        <w:t>يتابع إبراهيم: "</w:t>
      </w:r>
      <w:r>
        <w:rPr>
          <w:b/>
          <w:rtl/>
          <w:cs/>
          <w:lang w:val="ar_AE" w:bidi="ar_AE"/>
        </w:rPr>
        <w:t>أديَّان</w:t>
      </w:r>
      <w:r>
        <w:rPr>
          <w:rtl/>
          <w:cs/>
          <w:lang w:val="ar_AE" w:bidi="ar_AE"/>
        </w:rPr>
        <w:t xml:space="preserve"> كُلِّ الأَرْضِ لاَ يَصْنَعُ عَدْلًا؟" يقرر الديَّان مَن هو البار ومَن المُذنب وما العقاب الذي يستحقه المُذنب.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19:1–29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19: 1–29 واحفظوه في قلوبكم. استمعوا إلى نسخة صوتية من تكوين 19: 1–29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19: 1–29 من التَّرْجَمَة الأكثر فهمًا لكم.</w:t>
      </w:r>
    </w:p>
    <w:p>
      <w:pPr>
        <w:bidi/>
      </w:pPr>
      <w:r>
        <w:rPr>
          <w:rtl/>
          <w:cs/>
          <w:lang w:val="ar_AE" w:bidi="ar_AE"/>
        </w:rPr>
      </w:r>
      <w:r>
        <w:rPr>
          <w:rtl/>
          <w:cs/>
          <w:lang w:val="ar_AE" w:bidi="ar_AE"/>
        </w:rPr>
        <w:t>هذه الثالثة في سلسلة من أربع قصص عن إبراهيم ولوط. في القصص السابقة، يزور ثلاثة رجال إبراهيم ويأكلون معه. ثم يتحدث واحد من الرجال، الذي كان يهوه، أو الله مع إبراهيم عن خطته لإهلاك سدوم وعمورة. في أثناء حديث يهوه مع إبراهيم، يستمر الرجلان الآخران في المسير نحو سدوم. تصف هذه القصة ما حدث عندما وصل هذان الرجلان إلى سدوم. لقد دمَّر يهوه سدوم وعمورة، لكنه أنقذ لوط وعائلته من أجل إبراهيم.</w:t>
      </w:r>
    </w:p>
    <w:p>
      <w:pPr>
        <w:bidi/>
      </w:pPr>
      <w:r>
        <w:rPr>
          <w:rtl/>
          <w:cs/>
          <w:lang w:val="ar_AE" w:bidi="ar_AE"/>
        </w:rPr>
      </w:r>
      <w:r>
        <w:rPr>
          <w:rtl/>
          <w:cs/>
          <w:lang w:val="ar_AE" w:bidi="ar_AE"/>
        </w:rPr>
        <w:t>يصل الرجلان إلى سدوم في المساء. على الأرجح يصلان إلى سدوم مساء اليوم ذاته الذي تناولا فيه الطعام مع إبراهيم. تدعو هذه القصة الرجُلَين إما "رجُلَين" أو "ملاكَين". الملاك كائن روحي خارق للطبيعة، مُرسَل من عند الله، وغالبًا ما تظهر الملائكة للبشر في شكل بشري. غالبًا ما يأتون برسالة مُحددة أو لإتمام مُهمة مُحددة.</w:t>
      </w:r>
    </w:p>
    <w:p>
      <w:pPr>
        <w:bidi/>
      </w:pPr>
      <w:r>
        <w:rPr>
          <w:rtl/>
          <w:cs/>
          <w:lang w:val="ar_AE" w:bidi="ar_AE"/>
        </w:rPr>
      </w:r>
      <w:r>
        <w:rPr>
          <w:rtl/>
          <w:cs/>
          <w:lang w:val="ar_AE" w:bidi="ar_AE"/>
        </w:rPr>
        <w:t>توقَّفوا هنا وناقشوا في مجموعة: كيف تصفون الكائنات الروحية الشبيهة بتلك في ثقافتكم؟ فإذا كان هذا النوع من الكائنات الروحية موجودًا في ثقافتكم، فماذا تفعلون؟ أوقفوا سماع التسجيل الصوتي هنا.</w:t>
      </w:r>
    </w:p>
    <w:p>
      <w:pPr>
        <w:bidi/>
      </w:pPr>
      <w:r>
        <w:rPr>
          <w:rtl/>
          <w:cs/>
          <w:lang w:val="ar_AE" w:bidi="ar_AE"/>
        </w:rPr>
      </w:r>
      <w:r>
        <w:rPr>
          <w:rtl/>
          <w:cs/>
          <w:lang w:val="ar_AE" w:bidi="ar_AE"/>
        </w:rPr>
        <w:t>كان لوط جالسًا عند مدخل مدينة سدوم. على الأرجح كان يحيط بسدوم جدار لحمايتها، لذلك كان مدخل سدوم، على أغلب الظن، بوابة في الجدار. في تلك الثقافة، استخدم الناس المنطقة المحيطة بباب المدينة مكانًا للاجتماع. كان قادة المجتمع يجتمعون عند أبواب المدينة ليناقشوا أمورًا مُهمة ويُنجزوا الأعمال ويُقرُّوا العدالة. مع أنّ لوطًا كان غريبًا، فإنه كان رجلًا مُهمًا في المدينة. كان لوط قائد المجتمع الوحيد الذي حيَّا الرجُلين.</w:t>
      </w:r>
    </w:p>
    <w:p>
      <w:pPr>
        <w:bidi/>
      </w:pPr>
      <w:r>
        <w:rPr>
          <w:rtl/>
          <w:cs/>
          <w:lang w:val="ar_AE" w:bidi="ar_AE"/>
        </w:rPr>
      </w:r>
      <w:r>
        <w:rPr>
          <w:rtl/>
          <w:cs/>
          <w:lang w:val="ar_AE" w:bidi="ar_AE"/>
        </w:rPr>
        <w:t xml:space="preserve">توقفوا هنا. انظروا معًا في المجموعة إلى صورة بوابة مدينة. </w:t>
      </w:r>
    </w:p>
    <w:p>
      <w:pPr>
        <w:bidi/>
      </w:pPr>
      <w:r>
        <w:rPr>
          <w:rtl/>
          <w:cs/>
          <w:lang w:val="ar_AE" w:bidi="ar_AE"/>
        </w:rPr>
      </w:r>
      <w:r>
        <w:rPr>
          <w:rtl/>
          <w:cs/>
          <w:lang w:val="ar_AE" w:bidi="ar_AE"/>
        </w:rPr>
        <w:t>توقَّفوا هنا وناقشوا في مجموعة: بماذا تدْعون أماكن اللقاء كهذه في ثقافتكم؟ صِفوا أماكن اللقاء هذه. أوقفوا سماع التسجيل الصوتي هنا.</w:t>
      </w:r>
    </w:p>
    <w:p>
      <w:pPr>
        <w:bidi/>
      </w:pPr>
      <w:r>
        <w:rPr>
          <w:rtl/>
          <w:cs/>
          <w:lang w:val="ar_AE" w:bidi="ar_AE"/>
        </w:rPr>
      </w:r>
      <w:r>
        <w:rPr>
          <w:rtl/>
          <w:cs/>
          <w:lang w:val="ar_AE" w:bidi="ar_AE"/>
        </w:rPr>
        <w:t>عندما يرى لوط الملاكَيْن، يقف للقائهما. يُرحّب لوط بالملاكَين ويسجد بوجهه نحو الأرض. كان هذا الانحناء تحية تُظهر الاحترام الشديد. في العادة، كان الزوار يُظهِرون هذا النوع من الاحترام لمضيفهم. كان لوط يُظهر احترامًا أكثر من المعتاد، لأنه كان المُضيف وهذان كانا ضيفَين.</w:t>
      </w:r>
    </w:p>
    <w:p>
      <w:pPr>
        <w:bidi/>
      </w:pPr>
      <w:r>
        <w:rPr>
          <w:rtl/>
          <w:cs/>
          <w:lang w:val="ar_AE" w:bidi="ar_AE"/>
        </w:rPr>
      </w:r>
      <w:r>
        <w:rPr>
          <w:rtl/>
          <w:cs/>
          <w:lang w:val="ar_AE" w:bidi="ar_AE"/>
        </w:rPr>
        <w:t>توقفوا هنا وناقشوا في المجموعة: ما الإشارات التي تُظهِر الاحترام في ثقافتكم؟ أوقفوا سماع التسجيل الصوتي هنا.</w:t>
      </w:r>
    </w:p>
    <w:p>
      <w:pPr>
        <w:bidi/>
      </w:pPr>
      <w:r>
        <w:rPr>
          <w:rtl/>
          <w:cs/>
          <w:lang w:val="ar_AE" w:bidi="ar_AE"/>
        </w:rPr>
      </w:r>
      <w:r>
        <w:rPr>
          <w:rtl/>
          <w:cs/>
          <w:lang w:val="ar_AE" w:bidi="ar_AE"/>
        </w:rPr>
        <w:t>يقول لوط: "يَا سَيِّدَيَّ، مِيلاَ إِلَى بَيْتِ عَبْدِكُمَا". هنا، يتحدث لوط بأدب واحترام شديدَين بقوله: "يا سيديَّ"، أو "سيدي"، ويدعو نفسه عبد الملاكَين. على الأرجح، لم يدرك لوط في هذه المرحلة أن الرجُلَين كانا ملاكَين.</w:t>
      </w:r>
    </w:p>
    <w:p>
      <w:pPr>
        <w:bidi/>
      </w:pPr>
      <w:r>
        <w:rPr>
          <w:rtl/>
          <w:cs/>
          <w:lang w:val="ar_AE" w:bidi="ar_AE"/>
        </w:rPr>
      </w:r>
      <w:r>
        <w:rPr>
          <w:rtl/>
          <w:cs/>
          <w:lang w:val="ar_AE" w:bidi="ar_AE"/>
        </w:rPr>
        <w:t>يتابع لوط قائلًا: "بِيتَا وَاغْسِلاَ أَرْجُلَكُمَا. ثُمَّ تُبَكِّرَانِ وَتَذْهَبَانِ فِي طَرِيقِكُمَا". في ثقافة لوط، كان من الأدب أن يُقدَّم ماءً للضيف ليغسل قدمَيه به. على الأرجح، كان الملاكان يرتديان الصنادل ويسافران على طريق تُرابي.</w:t>
      </w:r>
    </w:p>
    <w:p>
      <w:pPr>
        <w:bidi/>
      </w:pPr>
      <w:r>
        <w:rPr>
          <w:rtl/>
          <w:cs/>
          <w:lang w:val="ar_AE" w:bidi="ar_AE"/>
        </w:rPr>
      </w:r>
      <w:r>
        <w:rPr>
          <w:rtl/>
          <w:cs/>
          <w:lang w:val="ar_AE" w:bidi="ar_AE"/>
        </w:rPr>
        <w:t>يجيب الملاكَان: "لاَ، بَلْ فِي السَّاحَةِ نَبِيتُ". في تلك الثقافة، كان من الأدب أن ترفض دعوة في المرة الأولى يدعوك فيها أحدهم إلى بيته. تُشير ساحة المدينة التي يقول الملاكان أنهما سيقضيان الليلة فيها، إلى مساحة واسعة مفتوحة ربما استُخدمت للمقابلات عند باب المدينة حيث كان لوط جالسًا.</w:t>
      </w:r>
    </w:p>
    <w:p>
      <w:pPr>
        <w:bidi/>
      </w:pPr>
      <w:r>
        <w:rPr>
          <w:rtl/>
          <w:cs/>
          <w:lang w:val="ar_AE" w:bidi="ar_AE"/>
        </w:rPr>
      </w:r>
      <w:r>
        <w:rPr>
          <w:rtl/>
          <w:cs/>
          <w:lang w:val="ar_AE" w:bidi="ar_AE"/>
        </w:rPr>
        <w:t>لكن يُصر لوط على ذلك بشدة، حتى إن الملاكَين يذهبان معه إلى بيته. يُعد لوط وجبة طعام لهما، وعلى الأرجح، أمر لوط العبيد أن يعدّوا الطعام. كانت الوجبة تتضمن خبزًا يُصنع دون خميرة. والخُبز الذي يُصنع دون خميرة هو، على الأرجح، خبز مستقيم يمكن صنعه بسرعة للضيوف الذين يأتون على غير توقُّع، وهذا الخبز يختلف عن الخبز الذي صنعت سارة لهؤلاء الضيوف عندما كانوا في بيتها. هذا الخُبز مستوي وصلب ومقرمش. هنا، عامَل لوط الملاكَين معاملة ضيفَين مُكرَّمَين.</w:t>
      </w:r>
    </w:p>
    <w:p>
      <w:pPr>
        <w:bidi/>
      </w:pPr>
      <w:r>
        <w:rPr>
          <w:rtl/>
          <w:cs/>
          <w:lang w:val="ar_AE" w:bidi="ar_AE"/>
        </w:rPr>
      </w:r>
      <w:r>
        <w:rPr>
          <w:rtl/>
          <w:cs/>
          <w:lang w:val="ar_AE" w:bidi="ar_AE"/>
        </w:rPr>
        <w:t>توقّفوا هنا واعرضوا صورة الخبز المستوي الصَلْب، الذي صنع لوط لضيفَيه. ناقشوا في المجموعة: كيف تكرمون الضيوف في ثقافتكم؟ أوقفوا سماع التسجيل الصوتي هنا.</w:t>
      </w:r>
    </w:p>
    <w:p>
      <w:pPr>
        <w:bidi/>
      </w:pPr>
      <w:r>
        <w:rPr>
          <w:rtl/>
          <w:cs/>
          <w:lang w:val="ar_AE" w:bidi="ar_AE"/>
        </w:rPr>
      </w:r>
      <w:r>
        <w:rPr>
          <w:rtl/>
          <w:cs/>
          <w:lang w:val="ar_AE" w:bidi="ar_AE"/>
        </w:rPr>
        <w:t>قبل أن يخلد لوط والملاكان إلى النوم ليلًا، يأتي جميع رجال سدوم، من الشبان إلى الشيوخ، من جميع أنحاء المدينة ويُحيطون ببَيت لوط. ينادي الجمع لوط، قائلين: "أَيْنَ الرَّجُلاَنِ اللَّذَانِ دَخَلاَ إِلَيْكَ اللَّيْلَةَ؟ أَخْرِجْهُمَا إِلَيْنَا لِنَعْرِفَهُمَا". إن عبارة "لنعرفهما" تعني "لنمارس عَلاقات جنسية معهما".</w:t>
      </w:r>
    </w:p>
    <w:p>
      <w:pPr>
        <w:bidi/>
      </w:pPr>
      <w:r>
        <w:rPr>
          <w:rtl/>
          <w:cs/>
          <w:lang w:val="ar_AE" w:bidi="ar_AE"/>
        </w:rPr>
      </w:r>
      <w:r>
        <w:rPr>
          <w:rtl/>
          <w:cs/>
          <w:lang w:val="ar_AE" w:bidi="ar_AE"/>
        </w:rPr>
        <w:t>توقّفوا هنا وناقشوا في مجموعة: كيف تتحدثون عن الناس عندما يمارسون الجنس مع بعضهم بعضًا؟ ما العبارات التي تستخدمون عندما تتحدثون عن العلاقات الجنسية في مجموعة كبيرة مع الرجال والنساء على حد سواء؟ أوقفوا سماع التسجيل الصوتي هنا.</w:t>
      </w:r>
    </w:p>
    <w:p>
      <w:pPr>
        <w:bidi/>
      </w:pPr>
      <w:r>
        <w:rPr>
          <w:rtl/>
          <w:cs/>
          <w:lang w:val="ar_AE" w:bidi="ar_AE"/>
        </w:rPr>
      </w:r>
      <w:r>
        <w:rPr>
          <w:rtl/>
          <w:cs/>
          <w:lang w:val="ar_AE" w:bidi="ar_AE"/>
        </w:rPr>
        <w:t>يخرج لوط ليتحدث مع رجال سدوم، ويُغلق باب بيته وراءه. يقول لوط: "لاَ تَفْعَلُوا شَرًّا يَا إِخْوَتِي. هُوَذَا لِي ابْنَتَانِ لَمْ تَعْرِفَا رَجُلًا". هذا يعني أنَّ بنتَيه لم تمارسا الجنس مع رجُل.</w:t>
      </w:r>
    </w:p>
    <w:p>
      <w:pPr>
        <w:bidi/>
      </w:pPr>
      <w:r>
        <w:rPr>
          <w:rtl/>
          <w:cs/>
          <w:lang w:val="ar_AE" w:bidi="ar_AE"/>
        </w:rPr>
      </w:r>
      <w:r>
        <w:rPr>
          <w:rtl/>
          <w:cs/>
          <w:lang w:val="ar_AE" w:bidi="ar_AE"/>
        </w:rPr>
        <w:t>يتابع لوط قائلًا: "أُخْرِجُهُمَا إِلَيْكُمْ فَافْعَلُوا بِهِمَا كَمَا يَحْسُنُ فِي عُيُونِكُمْ. وَأَمَّا هذَانِ الرَّجُلاَنِ فَلاَ تَفْعَلُوا بِهِمَا شَيْئًا، لأَنَّهُمَا قَدْ دَخَلاَ تَحْتَ ظِلِّ سَقْفِي". تعني عبارة "تَحْتَ ظِلِّ سَقْفِي" أن هذَين الرجُلَين كانا تحت حماية لوط. في ثقافة لوط، كان المضيف مسؤولًا عن الحفاظ على سلامة ضيوفه.</w:t>
      </w:r>
    </w:p>
    <w:p>
      <w:pPr>
        <w:bidi/>
      </w:pPr>
      <w:r>
        <w:rPr>
          <w:rtl/>
          <w:cs/>
          <w:lang w:val="ar_AE" w:bidi="ar_AE"/>
        </w:rPr>
      </w:r>
      <w:r>
        <w:rPr>
          <w:rtl/>
          <w:cs/>
          <w:lang w:val="ar_AE" w:bidi="ar_AE"/>
        </w:rPr>
        <w:t>لكن رجال سدوم يصرخون قائلين: "ابْعُدْ إِلَى هُنَاكَ. جَاءَ هذَا الإِنْسَانُ لِيَتَغَرَّبَ، وَهُوَ يَحْكُمُ حُكْمًا. الآنَ نَفْعَلُ بِكَ شَرًا أَكْثَرَ مِنْهُمَا". ثم دفعوا لوطًا بقوة واتجهوا نحوه ليكسروا بابه.</w:t>
      </w:r>
    </w:p>
    <w:p>
      <w:pPr>
        <w:bidi/>
      </w:pPr>
      <w:r>
        <w:rPr>
          <w:rtl/>
          <w:cs/>
          <w:lang w:val="ar_AE" w:bidi="ar_AE"/>
        </w:rPr>
      </w:r>
      <w:r>
        <w:rPr>
          <w:rtl/>
          <w:cs/>
          <w:lang w:val="ar_AE" w:bidi="ar_AE"/>
        </w:rPr>
        <w:t>لكن الملاكَين اللذان كانا مع لوط، يمدَّا أَيْدِيَهُمَا وَيُدْخلاَ لُوطًا إِلَيْهِمَا إِلَى الْبَيْتِ وَيُغْلقَا الْبَابَ، ثم يضربا فجأة جميع رجال سدوم الذين عند الباب بالعمَى، أي الشبان والشيوخ، حتى أنَ الرجال يستنفذوا كل طاقتهم في البحث عن الباب دون جدوى. ربما ضرب الملاكان الرجال بالعمى عن طريق وميض ساطع من الضوء، أو ربما جعلوا الرجال مُرتبكين لدرجة أنهم لم يستطيعوا العثور على باب بيت لوط.</w:t>
      </w:r>
    </w:p>
    <w:p>
      <w:pPr>
        <w:bidi/>
      </w:pPr>
      <w:r>
        <w:rPr>
          <w:rtl/>
          <w:cs/>
          <w:lang w:val="ar_AE" w:bidi="ar_AE"/>
        </w:rPr>
      </w:r>
      <w:r>
        <w:rPr>
          <w:rtl/>
          <w:cs/>
          <w:lang w:val="ar_AE" w:bidi="ar_AE"/>
        </w:rPr>
        <w:t>ثم يحذِّر الملاكان لوط. يأمرا لوطًا أن يجمع جميع أفراد عائلته وأسرته ويخرجهم خارج المدينة. يقولون: "لأَنَّنَا مُهْلِكَانِ هذَا الْمَكَانَ، إِذْ قَدْ عَظُمَ صُرَاخُهُمْ أَمَامَ الرَّبِّ، فَأَرْسَلَنَا الرَّبُّ لِنُهْلِكَهُ". كان "الصراخ" على المدينة هو الصوت الذي كان يُصدره شخص ما إذا كان مُضطهدًا أو في ضيق أو حُزن شديد.</w:t>
      </w:r>
    </w:p>
    <w:p>
      <w:pPr>
        <w:bidi/>
      </w:pPr>
      <w:r>
        <w:rPr>
          <w:rtl/>
          <w:cs/>
          <w:lang w:val="ar_AE" w:bidi="ar_AE"/>
        </w:rPr>
      </w:r>
      <w:r>
        <w:rPr>
          <w:rtl/>
          <w:cs/>
          <w:lang w:val="ar_AE" w:bidi="ar_AE"/>
        </w:rPr>
        <w:t>لذلك يهرع لوط ليُخبر أصهاره الذين كانوا سيتزوَّجوا من بناته قائلًا: قُومُوا! اخْرُجُوا مِنْ هذَا الْمَكَانِ! لأَنَّ الرَّبَّ مُهْلِكٌ الْمَدِينَةَ". لكن الشبان ظنوا أن لوطًا كان يمزح، وأنه يخدعهم.</w:t>
      </w:r>
    </w:p>
    <w:p>
      <w:pPr>
        <w:bidi/>
      </w:pPr>
      <w:r>
        <w:rPr>
          <w:rtl/>
          <w:cs/>
          <w:lang w:val="ar_AE" w:bidi="ar_AE"/>
        </w:rPr>
      </w:r>
      <w:r>
        <w:rPr>
          <w:rtl/>
          <w:cs/>
          <w:lang w:val="ar_AE" w:bidi="ar_AE"/>
        </w:rPr>
        <w:t>قبل أن تبدأ الشمس في الشروق، قال الملاكان للوط: "قُمْ! خُذِ امْرَأَتَكَ وَابْنَتَيْكَ الْمَوْجُودَتَيْنِ لِئَلاَّ تَهْلِكَ بِإِثْمِ الْمَدِينَةِ". لكن يتردَّد لوط. لذلك، يُمسك الملاكان بيدَي لوط ويدَي زوجته وابنتيه. يقود الملاكان الجميع بأمان إلى خارج المدينة، لأن الله رحِم لوط.</w:t>
      </w:r>
    </w:p>
    <w:p>
      <w:pPr>
        <w:bidi/>
      </w:pPr>
      <w:r>
        <w:rPr>
          <w:rtl/>
          <w:cs/>
          <w:lang w:val="ar_AE" w:bidi="ar_AE"/>
        </w:rPr>
      </w:r>
      <w:r>
        <w:rPr>
          <w:rtl/>
          <w:cs/>
          <w:lang w:val="ar_AE" w:bidi="ar_AE"/>
        </w:rPr>
        <w:t>عندما يخرجانهم الملاكان من المدينة، يقول واحد منهما: "اهْرُبْ لِحَيَاتِكَ! لاَ تَنْظُرْ إِلَى وَرَائِكَ، وَلاَ تَقِفْ فِي كُلِّ الدَّائِرَةِ. اهْرُبْ إِلَى الْجَبَلِ لِئَلاَّ تَهْلِكَ".</w:t>
      </w:r>
    </w:p>
    <w:p>
      <w:pPr>
        <w:bidi/>
      </w:pPr>
      <w:r>
        <w:rPr>
          <w:rtl/>
          <w:cs/>
          <w:lang w:val="ar_AE" w:bidi="ar_AE"/>
        </w:rPr>
      </w:r>
      <w:r>
        <w:rPr>
          <w:rtl/>
          <w:cs/>
          <w:lang w:val="ar_AE" w:bidi="ar_AE"/>
        </w:rPr>
        <w:t>توقّفوا هنا، وكمجموعة، انظروا على الخريطة إلى سدوم والتلال التي أمر الملاك لوط أن يهرب إليها. أوقفوا سماع التسجيل الصوتي هنا.</w:t>
      </w:r>
    </w:p>
    <w:p>
      <w:pPr>
        <w:bidi/>
      </w:pPr>
      <w:r>
        <w:rPr>
          <w:rtl/>
          <w:cs/>
          <w:lang w:val="ar_AE" w:bidi="ar_AE"/>
        </w:rPr>
      </w:r>
      <w:r>
        <w:rPr>
          <w:rtl/>
          <w:cs/>
          <w:lang w:val="ar_AE" w:bidi="ar_AE"/>
        </w:rPr>
        <w:t>يسأل لوط إذا كان بإمكان الملاكَين إرساله إلى قرية صغيرة قريبة. يقول واحد من الملائكة: "إِنِّي قَدْ رَفَعْتُ وَجْهَكَ فِي هذَا الأَمْرِ أَيْضًا. أَنْ لاَ أَقْلِبَ الْمَدِينَةَ الَّتِي تَكَلَّمْتَ عَنْهَا. أَسْرِعِ! اهْرُبْ إِلَى هُنَاكَ لأَنِّي لاَ أَسْتَطِيعُ أَنْ أَفْعَلَ شَيْئًا حَتَّى تَجِيءَ إِلَى هُنَاكَ". لهذا السبب عُرفت القرية لاحقًا باسم صوغر، أي "المكان الصغير".</w:t>
      </w:r>
    </w:p>
    <w:p>
      <w:pPr>
        <w:bidi/>
      </w:pPr>
      <w:r>
        <w:rPr>
          <w:rtl/>
          <w:cs/>
          <w:lang w:val="ar_AE" w:bidi="ar_AE"/>
        </w:rPr>
      </w:r>
      <w:r>
        <w:rPr>
          <w:rtl/>
          <w:cs/>
          <w:lang w:val="ar_AE" w:bidi="ar_AE"/>
        </w:rPr>
        <w:t>توقّفوا هنا وانظروا في المجموعة إلى صوغر على الخريطة. أوقفوا سماع التسجيل الصوتي هنا.</w:t>
      </w:r>
    </w:p>
    <w:p>
      <w:pPr>
        <w:bidi/>
      </w:pPr>
      <w:r>
        <w:rPr>
          <w:rtl/>
          <w:cs/>
          <w:lang w:val="ar_AE" w:bidi="ar_AE"/>
        </w:rPr>
      </w:r>
      <w:r>
        <w:rPr>
          <w:rtl/>
          <w:cs/>
          <w:lang w:val="ar_AE" w:bidi="ar_AE"/>
        </w:rPr>
        <w:t>يصل لوط إلى قرية صوغر عند شروق الشمس على الأرض. ثم يُمطر يهوه كِبْرِيتًا وَنَارًا مِنَ السَّمَاءِ عَلَى سَدُومَ وَعَمُورَةَ والكبريت حجر أصفر له رائحة نفَّاذة، يحترق بسهولة ويشعل نارًا يصعب إطفاؤها. يجعل يهوه الكبريت المتلاطم والنار يسقطان من السماء.</w:t>
      </w:r>
    </w:p>
    <w:p>
      <w:pPr>
        <w:bidi/>
      </w:pPr>
      <w:r>
        <w:rPr>
          <w:rtl/>
          <w:cs/>
          <w:lang w:val="ar_AE" w:bidi="ar_AE"/>
        </w:rPr>
      </w:r>
      <w:r>
        <w:rPr>
          <w:rtl/>
          <w:cs/>
          <w:lang w:val="ar_AE" w:bidi="ar_AE"/>
        </w:rPr>
        <w:t>توقفوا هنا. انظروا في المجموعة إلى صورة للكبريت. أوقفوا سماع التسجيل الصوتي هنا.</w:t>
      </w:r>
    </w:p>
    <w:p>
      <w:pPr>
        <w:bidi/>
      </w:pPr>
      <w:r>
        <w:rPr>
          <w:rtl/>
          <w:cs/>
          <w:lang w:val="ar_AE" w:bidi="ar_AE"/>
        </w:rPr>
      </w:r>
      <w:r>
        <w:rPr>
          <w:rtl/>
          <w:cs/>
          <w:lang w:val="ar_AE" w:bidi="ar_AE"/>
        </w:rPr>
        <w:t>يُدمر يهوه سدوم وعمورة تمامًا، مع المدن والقرى الأخرى في الوادي ذاته. أهلكَ الله جميع الناس الذين كانوا يعيشون في المدن والقرى وكل نبات كان ينمو في الوادي.</w:t>
      </w:r>
    </w:p>
    <w:p>
      <w:pPr>
        <w:bidi/>
      </w:pPr>
      <w:r>
        <w:rPr>
          <w:rtl/>
          <w:cs/>
          <w:lang w:val="ar_AE" w:bidi="ar_AE"/>
        </w:rPr>
      </w:r>
      <w:r>
        <w:rPr>
          <w:rtl/>
          <w:cs/>
          <w:lang w:val="ar_AE" w:bidi="ar_AE"/>
        </w:rPr>
        <w:t>توقّفوا هنا وفي المجموعة، انظروا إلى سدوم وعمورة ومنطقة الوادي على الخريطة. أوقفوا سماع التسجيل الصوتي هنا.</w:t>
      </w:r>
    </w:p>
    <w:p>
      <w:pPr>
        <w:bidi/>
      </w:pPr>
      <w:r>
        <w:rPr>
          <w:rtl/>
          <w:cs/>
          <w:lang w:val="ar_AE" w:bidi="ar_AE"/>
        </w:rPr>
      </w:r>
      <w:r>
        <w:rPr>
          <w:rtl/>
          <w:cs/>
          <w:lang w:val="ar_AE" w:bidi="ar_AE"/>
        </w:rPr>
        <w:t>لكن زوجة لوط تنظر إلى الوراء، إلى سدوم، في أثناء هروب لوط وعائلته. تتحوَّل إلى عمود من الملح.</w:t>
      </w:r>
    </w:p>
    <w:p>
      <w:pPr>
        <w:bidi/>
      </w:pPr>
      <w:r>
        <w:rPr>
          <w:rtl/>
          <w:cs/>
          <w:lang w:val="ar_AE" w:bidi="ar_AE"/>
        </w:rPr>
      </w:r>
      <w:r>
        <w:rPr>
          <w:rtl/>
          <w:cs/>
          <w:lang w:val="ar_AE" w:bidi="ar_AE"/>
        </w:rPr>
        <w:t>ينهض إبراهيم باكرًا في ذلك الصباح ويسرع إلى المكان الذي كان يقف فيه ويتحدث مع يهوه.</w:t>
      </w:r>
    </w:p>
    <w:p>
      <w:pPr>
        <w:bidi/>
      </w:pPr>
      <w:r>
        <w:rPr>
          <w:rtl/>
          <w:cs/>
          <w:lang w:val="ar_AE" w:bidi="ar_AE"/>
        </w:rPr>
      </w:r>
      <w:r>
        <w:rPr>
          <w:rtl/>
          <w:cs/>
          <w:lang w:val="ar_AE" w:bidi="ar_AE"/>
        </w:rPr>
        <w:t>توقّفوا هنا وانظروا في المجموعة إلى الخريطة، إلى المكان في التلال الذي أسرع إبراهيم إليه. أوقفوا سماع التسجيل الصوتي هنا.</w:t>
      </w:r>
    </w:p>
    <w:p>
      <w:pPr>
        <w:bidi/>
      </w:pPr>
      <w:r>
        <w:rPr>
          <w:rtl/>
          <w:cs/>
          <w:lang w:val="ar_AE" w:bidi="ar_AE"/>
        </w:rPr>
      </w:r>
      <w:r>
        <w:rPr>
          <w:rtl/>
          <w:cs/>
          <w:lang w:val="ar_AE" w:bidi="ar_AE"/>
        </w:rPr>
        <w:t>يتطَّلع إبراهيم عبر الوادي نحو سدوم وعمورة، ويراقب أعمدة الدُّخَان تتصاعد من المدن مثل دُخَان الأتون. هنا، تشير الكلمة "الأتون" إلى الأفران التي كانت تُستخدم لصنع الفُخار. كانت هذه الأفران تُنشئ نارًا ضخمة مع الكثير من الدُّخَان.</w:t>
      </w:r>
    </w:p>
    <w:p>
      <w:pPr>
        <w:bidi/>
      </w:pPr>
      <w:r>
        <w:rPr>
          <w:rtl/>
          <w:cs/>
          <w:lang w:val="ar_AE" w:bidi="ar_AE"/>
        </w:rPr>
      </w:r>
      <w:r>
        <w:rPr>
          <w:rtl/>
          <w:cs/>
          <w:lang w:val="ar_AE" w:bidi="ar_AE"/>
        </w:rPr>
        <w:t>توقفوا هنا. انظروا معًا في المجموعة إلى صورة لما قد يبدو عليه الأتون. أوقفوا سماع التسجيل الصوتي هنا.</w:t>
      </w:r>
    </w:p>
    <w:p>
      <w:pPr>
        <w:bidi/>
      </w:pPr>
      <w:r>
        <w:rPr>
          <w:rtl/>
          <w:cs/>
          <w:lang w:val="ar_AE" w:bidi="ar_AE"/>
        </w:rPr>
      </w:r>
      <w:r>
        <w:rPr>
          <w:rtl/>
          <w:cs/>
          <w:lang w:val="ar_AE" w:bidi="ar_AE"/>
        </w:rPr>
        <w:t>عندما يُدمِّر يهوه سدوم وعمورة، يتذكَّر ما طلبه إبراهيم ويحفظ لوطًا آمنًا. يُخرج الله لوطًا من الكوارث التي حَلَّت على المكان الذي سكن فيه لوط.</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19: 1–29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في ذلك المساء، يصل الملاكان إلى سدوم. يُرحّب بهما لوط ويُحضرهما إلى بيته.</w:t>
      </w:r>
    </w:p>
    <w:p>
      <w:pPr>
        <w:bidi/>
      </w:pPr>
      <w:r>
        <w:rPr>
          <w:rtl/>
          <w:cs/>
          <w:lang w:val="ar_AE" w:bidi="ar_AE"/>
        </w:rPr>
      </w:r>
      <w:r>
        <w:rPr>
          <w:b/>
          <w:rtl/>
          <w:cs/>
          <w:lang w:val="ar_AE" w:bidi="ar_AE"/>
        </w:rPr>
        <w:t>في المشهد الثاني:</w:t>
      </w:r>
      <w:r>
        <w:rPr>
          <w:rtl/>
          <w:cs/>
          <w:lang w:val="ar_AE" w:bidi="ar_AE"/>
        </w:rPr>
        <w:t xml:space="preserve"> لكن قبل أنْ يذهبا للنوم ليلًا، يأتي جميع رجال سدوم، الشبان والكبار على حد سواء، من جميع أنحاء المدينة ويُحيطون بالبيت. ثم يُطالبون بأن يُخرج لهم لوط الملاكَين، لكن يرفض لوط. يُنقذ الملاكان لوط من أهل المدينة.</w:t>
      </w:r>
    </w:p>
    <w:p>
      <w:pPr>
        <w:bidi/>
      </w:pPr>
      <w:r>
        <w:rPr>
          <w:rtl/>
          <w:cs/>
          <w:lang w:val="ar_AE" w:bidi="ar_AE"/>
        </w:rPr>
      </w:r>
      <w:r>
        <w:rPr>
          <w:b/>
          <w:rtl/>
          <w:cs/>
          <w:lang w:val="ar_AE" w:bidi="ar_AE"/>
        </w:rPr>
        <w:t>في المشهد الثالث:</w:t>
      </w:r>
      <w:r>
        <w:rPr>
          <w:rtl/>
          <w:cs/>
          <w:lang w:val="ar_AE" w:bidi="ar_AE"/>
        </w:rPr>
        <w:t xml:space="preserve"> يُخبر الملاكان لوط بأنْ يجمع عائلته ويترك سدوم، لأنهما سيُدمرانها. يحاول لوط إقناع أصهاره المستقبليين بأن يأتوا معهم، لكنهم يرفضون.</w:t>
      </w:r>
    </w:p>
    <w:p>
      <w:pPr>
        <w:bidi/>
      </w:pPr>
      <w:r>
        <w:rPr>
          <w:rtl/>
          <w:cs/>
          <w:lang w:val="ar_AE" w:bidi="ar_AE"/>
        </w:rPr>
      </w:r>
      <w:r>
        <w:rPr>
          <w:b/>
          <w:rtl/>
          <w:cs/>
          <w:lang w:val="ar_AE" w:bidi="ar_AE"/>
        </w:rPr>
        <w:t>في المشهد الرابع:</w:t>
      </w:r>
      <w:r>
        <w:rPr>
          <w:rtl/>
          <w:cs/>
          <w:lang w:val="ar_AE" w:bidi="ar_AE"/>
        </w:rPr>
        <w:t xml:space="preserve"> عند بزوغ الشمس في الصباح، يتردَّد لوط في ترك المدينة، لذلك يُمسك الملاكان بيدي لوط وزوجته وبنتَيه ويقود الجميع إلى خارج المدينة. ثم يطلبان من لوط الهروب إلى الجبال، لكن يسأل لوط إذا كانا يستطيعان إرسال عائلته إلى قرية صغيرة قريبة، فيوافق الملاكان.</w:t>
      </w:r>
    </w:p>
    <w:p>
      <w:pPr>
        <w:bidi/>
      </w:pPr>
      <w:r>
        <w:rPr>
          <w:rtl/>
          <w:cs/>
          <w:lang w:val="ar_AE" w:bidi="ar_AE"/>
        </w:rPr>
      </w:r>
      <w:r>
        <w:rPr>
          <w:b/>
          <w:rtl/>
          <w:cs/>
          <w:lang w:val="ar_AE" w:bidi="ar_AE"/>
        </w:rPr>
        <w:t>في المشهد الخامس:</w:t>
      </w:r>
      <w:r>
        <w:rPr>
          <w:rtl/>
          <w:cs/>
          <w:lang w:val="ar_AE" w:bidi="ar_AE"/>
        </w:rPr>
        <w:t xml:space="preserve"> يصل لوط إلى القرية عند شروق الشمس حيث تكون السماء مضيئة. ثم يُمطر يهوه نارًا من السماء على سدوم وعمورة. يهلكهم بالتمام، مع المدن والقرى الأخرى في الوادي، ماحيًا جميع الناس والنباتات. لكن زوجة لوط تنظر إلى الوراء وهي تتبعه، فتتحوَّل إلى عمود أو تمثال من الملح.</w:t>
      </w:r>
    </w:p>
    <w:p>
      <w:pPr>
        <w:bidi/>
      </w:pPr>
      <w:r>
        <w:rPr>
          <w:rtl/>
          <w:cs/>
          <w:lang w:val="ar_AE" w:bidi="ar_AE"/>
        </w:rPr>
      </w:r>
      <w:r>
        <w:rPr>
          <w:b/>
          <w:rtl/>
          <w:cs/>
          <w:lang w:val="ar_AE" w:bidi="ar_AE"/>
        </w:rPr>
        <w:t>في المشهد السادس:</w:t>
      </w:r>
      <w:r>
        <w:rPr>
          <w:rtl/>
          <w:cs/>
          <w:lang w:val="ar_AE" w:bidi="ar_AE"/>
        </w:rPr>
        <w:t xml:space="preserve"> ينهض إبراهيم باكرًا في الصباح ويسرع إلى المكان الذي كان يقف فيه مع يهوه. يتطَّلع إبراهيم عبر الوادي نحو سدوم وعمورة، ويراقب أعمدة الدُّخَان تتصاعد من المدن مثل دُخَان الأتون. لكن يهوه استمع إلى طلبة إبراهيم وأبقى لوط آمنًا. يُأخذ يهوه لوطًا بعيدًا عن الكوارث التي دمَّرت المدن في الوادي.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الملاكان</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شُبّان وشيوخ في مدينة سدوم</w:t>
      </w:r>
    </w:p>
    <w:p>
      <w:pPr>
        <w:pStyle w:val="ListBullet"/>
        <w:bidi/>
        <w:spacing w:line="240" w:lineRule="auto"/>
        <w:ind w:left="720"/>
      </w:pPr>
      <w:r>
        <w:rPr>
          <w:rtl/>
          <w:cs/>
          <w:lang w:val="ar_AE" w:bidi="ar_AE"/>
        </w:rPr>
      </w:r>
      <w:r>
        <w:rPr>
          <w:rtl/>
          <w:cs/>
          <w:lang w:val="ar_AE" w:bidi="ar_AE"/>
        </w:rPr>
        <w:t>ابنتا لوط</w:t>
      </w:r>
    </w:p>
    <w:p>
      <w:pPr>
        <w:pStyle w:val="ListBullet"/>
        <w:bidi/>
        <w:spacing w:line="240" w:lineRule="auto"/>
        <w:ind w:left="720"/>
      </w:pPr>
      <w:r>
        <w:rPr>
          <w:rtl/>
          <w:cs/>
          <w:lang w:val="ar_AE" w:bidi="ar_AE"/>
        </w:rPr>
      </w:r>
      <w:r>
        <w:rPr>
          <w:rtl/>
          <w:cs/>
          <w:lang w:val="ar_AE" w:bidi="ar_AE"/>
        </w:rPr>
        <w:t xml:space="preserve">أصهار لوط </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انتبهوا إلى الخط الزمني في هذه القصة. يدخل الملاكان المدينة مساء اليوم ذاته الذي تناولا فيه الطعام مع إبراهيم. في ذلك المساء، يتناول الملاكان وجبة العشاء مع لوط. يحيط رجال سدوم ببيت لوط في وقت لاحق من تلك الليلة ذاتها. يحث الملاكان لوط على الرحيل قبل أن تبدأ الشمس في الشروق صباح اليوم التالي. يدخل لوط وابنتَيه صُوغَرَ مع شروق الشمس، ويدمِّر الله سدوم وعمورة. في هذه الأثناء، وفي ذلك الصباح، يُسرع إبراهيم لينظر نحو سدوم وعمورة ويرى دُخَّانًا.</w:t>
      </w:r>
    </w:p>
    <w:p>
      <w:pPr>
        <w:bidi/>
      </w:pPr>
      <w:r>
        <w:rPr>
          <w:rtl/>
          <w:cs/>
          <w:lang w:val="ar_AE" w:bidi="ar_AE"/>
        </w:rPr>
      </w:r>
      <w:r>
        <w:rPr>
          <w:rtl/>
          <w:cs/>
          <w:lang w:val="ar_AE" w:bidi="ar_AE"/>
        </w:rPr>
        <w:t>صوّروا الحدَث في المشهد الأول. يصل الملاكان إلى سدوم في المساء. يجلس لوط عند باب المدينة. عندما يراهما لوط، ينهض لمقابلتهما. لا ينهض أحد آخر لمقابلتهما. ينحني لوط بوجهه نحو الأرض ويقول: "يَا سَيِّدَيَّ، مِيلاَ إِلَى بَيْتِ عَبْدِكُمَا وَبِيتَا وَاغْسِلاَ أَرْجُلَكُمَا، ثُمَّ تُبَكِّرَانِ وَتَذْهَبَانِ فِي طَرِيقِكُمَا". هنا، يظهر لوط مؤدبًا ومِضيافًا للغاية.</w:t>
      </w:r>
    </w:p>
    <w:p>
      <w:pPr>
        <w:bidi/>
      </w:pPr>
      <w:r>
        <w:rPr>
          <w:rtl/>
          <w:cs/>
          <w:lang w:val="ar_AE" w:bidi="ar_AE"/>
        </w:rPr>
      </w:r>
      <w:r>
        <w:rPr>
          <w:rtl/>
          <w:cs/>
          <w:lang w:val="ar_AE" w:bidi="ar_AE"/>
        </w:rPr>
        <w:t>يجيب الملاكان: "لاَ، بَلْ فِي السَّاحَةِ نَبِيتُ". لكن يُصر لوط بقوة حتى أنهما يذهبان معه إلى بيته. يُعد لوط وجبة لهما، أو يأمر العبيد أن يعدّوا لهما وجبة تتضمن خبزًا يُصنع دون خميرة، ويأكلون معًا.</w:t>
      </w:r>
    </w:p>
    <w:p>
      <w:pPr>
        <w:bidi/>
      </w:pPr>
      <w:r>
        <w:rPr>
          <w:rtl/>
          <w:cs/>
          <w:lang w:val="ar_AE" w:bidi="ar_AE"/>
        </w:rPr>
      </w:r>
      <w:r>
        <w:rPr>
          <w:rtl/>
          <w:cs/>
          <w:lang w:val="ar_AE" w:bidi="ar_AE"/>
        </w:rPr>
        <w:t>صوّروا المحادثة بين لوط ورجال سدوم في المشهد الثاني. قبل أن يخلد الملاكان إلى النوم وكذلك لوط، يحيط جميع رجال سدوم، الشباب والشيوخ على حد سواء، ببيت لوط. عندما تذكر القصة تعبير "من الحدَث إلى الشيخ"، فهي تؤكد كيف كان عدد الرجال كبيرًا الذين أتوا من جميع أنحاء سدوم إلى بيت لوط.</w:t>
      </w:r>
    </w:p>
    <w:p>
      <w:pPr>
        <w:bidi/>
      </w:pPr>
      <w:r>
        <w:rPr>
          <w:rtl/>
          <w:cs/>
          <w:lang w:val="ar_AE" w:bidi="ar_AE"/>
        </w:rPr>
      </w:r>
      <w:r>
        <w:rPr>
          <w:rtl/>
          <w:cs/>
          <w:lang w:val="ar_AE" w:bidi="ar_AE"/>
        </w:rPr>
        <w:t>يصرخ الرجال إلى لوط: أَيْنَ الرَّجُلاَنِ اللَّذَانِ دَخَلاَ إِلَيْكَ اللَّيْلَةَ؟ أَخْرِجْهُمَا إِلَيْنَا لِنَعْرِفَهُمَا".</w:t>
      </w:r>
    </w:p>
    <w:p>
      <w:pPr>
        <w:bidi/>
      </w:pPr>
      <w:r>
        <w:rPr>
          <w:rtl/>
          <w:cs/>
          <w:lang w:val="ar_AE" w:bidi="ar_AE"/>
        </w:rPr>
      </w:r>
      <w:r>
        <w:rPr>
          <w:rtl/>
          <w:cs/>
          <w:lang w:val="ar_AE" w:bidi="ar_AE"/>
        </w:rPr>
        <w:t>يخرج لوط إلى خارج ليتحدث مع الرجال، ويغلق الباب وراءه، يقول: "لاَ تَفْعَلُوا شَرًّا يَا إِخْوَتِي". يخاطب لوط الرجال بصفتهم أصدقاء، راجيًا تهدئتهم. ثم يواصل لوط حديثه قائلًا: "هُوَذَا لِي ابْنَتَانِ لَمْ تَعْرِفَا رَجُلًا. أُخْرِجُهُمَا إِلَيْكُمْ فَافْعَلُوا بِهِمَا كَمَا يَحْسُنُ فِي عُيُونِكُمْ. وَأَمَّا هذَانِ الرَّجُلاَنِ فَلاَ تَفْعَلُوا بِهِمَا شَيْئًا، لأَنَّهُمَا قَدْ دَخَلاَ تَحْتَ ظِلِّ سَقْفِي".</w:t>
      </w:r>
    </w:p>
    <w:p>
      <w:pPr>
        <w:bidi/>
      </w:pPr>
      <w:r>
        <w:rPr>
          <w:rtl/>
          <w:cs/>
          <w:lang w:val="ar_AE" w:bidi="ar_AE"/>
        </w:rPr>
      </w:r>
      <w:r>
        <w:rPr>
          <w:rtl/>
          <w:cs/>
          <w:lang w:val="ar_AE" w:bidi="ar_AE"/>
        </w:rPr>
        <w:t>قد ترغبون في توضيح الشخص الذي يتحدث إليه الرجال إذ كانوا يصرخون على لوط. يصرخ الرجال على لوط: "ابْعُدْ إِلَى هُنَاكَ". ثم يقول الرجال لبعضهم بعضًا: "جَاءَ هذَا الإِنْسَانُ لِيَتَغَرَّبَ، وَهُوَ يَحْكُمُ حُكْمًا". ثم يصرخ الرجال على لوط مرة أخرى: "الآنَ نَفْعَلُ بِكَ شَرًّا أَكْثَرَ مِنْهُمَا". ثم يهجم الرجال على لوط ليكسروا باب بيته.</w:t>
      </w:r>
    </w:p>
    <w:p>
      <w:pPr>
        <w:bidi/>
      </w:pPr>
      <w:r>
        <w:rPr>
          <w:rtl/>
          <w:cs/>
          <w:lang w:val="ar_AE" w:bidi="ar_AE"/>
        </w:rPr>
      </w:r>
      <w:r>
        <w:rPr>
          <w:rtl/>
          <w:cs/>
          <w:lang w:val="ar_AE" w:bidi="ar_AE"/>
        </w:rPr>
        <w:t>لكن يفتح الملاكان الباب، ويسحبا لوطًا إلى الداخل ويغلقا الباب وراءهما. ثم يضربا رجال سدوم بالعمَى فلا يستطيع الرجال أن يجدوا الباب. يُنهَك الرجال محاولين العثور على الباب دون جدوى فيستسلموا.</w:t>
      </w:r>
    </w:p>
    <w:p>
      <w:pPr>
        <w:bidi/>
      </w:pPr>
      <w:r>
        <w:rPr>
          <w:rtl/>
          <w:cs/>
          <w:lang w:val="ar_AE" w:bidi="ar_AE"/>
        </w:rPr>
      </w:r>
      <w:r>
        <w:rPr>
          <w:rtl/>
          <w:cs/>
          <w:lang w:val="ar_AE" w:bidi="ar_AE"/>
        </w:rPr>
        <w:t>صوّروا الحركة في المشهد الثالث. حين كان رجال سدوم يبحثون عن باب بيت لوط، يقول الملاكان له: "عَظُمَ صُرَاخ أهل سدوم أَمَامَ الرَّبِّ (يهوه)، فَأَرْسَلَنَا الرَّبُّ لِنُهْلِكَ المدينة. خُذ عائلتك وارحَل. خُذ كل قريب لك في المدينة، وكذلك أصهارك الذين ستتزوَّج بهم بناتك".</w:t>
      </w:r>
    </w:p>
    <w:p>
      <w:pPr>
        <w:bidi/>
      </w:pPr>
      <w:r>
        <w:rPr>
          <w:rtl/>
          <w:cs/>
          <w:lang w:val="ar_AE" w:bidi="ar_AE"/>
        </w:rPr>
      </w:r>
      <w:r>
        <w:rPr>
          <w:rtl/>
          <w:cs/>
          <w:lang w:val="ar_AE" w:bidi="ar_AE"/>
        </w:rPr>
        <w:t>لذلك يهرع لوط إلى أصهاره الآخذين بناته، ويقول: "قُومُوا اخْرُجُوا مِنْ هذَا الْمَكَانِ، لأَنَّ الرَّبَّ مُهْلِكٌ الْمَدِينَةَ". لكن يظن الشُبَّان أنه يمزح.</w:t>
      </w:r>
    </w:p>
    <w:p>
      <w:pPr>
        <w:bidi/>
      </w:pPr>
      <w:r>
        <w:rPr>
          <w:rtl/>
          <w:cs/>
          <w:lang w:val="ar_AE" w:bidi="ar_AE"/>
        </w:rPr>
      </w:r>
      <w:r>
        <w:rPr>
          <w:rtl/>
          <w:cs/>
          <w:lang w:val="ar_AE" w:bidi="ar_AE"/>
        </w:rPr>
        <w:t>صوّروا الحركة في المشهد الرابع. قبل أن تبدأ الشمس في الشروق، يحث الملاكان لوط على الإسراع بالهروب. ثم يقولان: "قُمْ خُذِ امْرَأَتَكَ وَابْنَتَيْكَ الْمَوْجُودَتَيْنِ، لِئَلاّ تَهْلِكَ بِإِثْمِ الْمَدِينَةِ". يتردَّد لوط مع ذلك، فيُمسك الملاكان بيده ويدي زوجته وابنتيه ويخرجانهم بأمان خارج المدينة. ثم يأمر واحد من الملاكَين: "اهْرُبْ لِحَيَاتِكَ. لاَ تَنْظُرْ إِلَى وَرَائِكَ، وَلاَ تَقِفْ فِي كُلِّ الدَّائِرَةِ. اهْرُبْ إِلَى الْجَبَلِ لِئَلاَّ تَهْلِكَ".</w:t>
      </w:r>
    </w:p>
    <w:p>
      <w:pPr>
        <w:bidi/>
      </w:pPr>
      <w:r>
        <w:rPr>
          <w:rtl/>
          <w:cs/>
          <w:lang w:val="ar_AE" w:bidi="ar_AE"/>
        </w:rPr>
      </w:r>
      <w:r>
        <w:rPr>
          <w:rtl/>
          <w:cs/>
          <w:lang w:val="ar_AE" w:bidi="ar_AE"/>
        </w:rPr>
        <w:t>لكن يجيب لوط: "لا، يا سيِّدُ، هُوَذَا عَبْدُكَ قَدْ وَجَدَ نِعْمَةً فِي عَيْنَيْكَ، وَعَظَّمْتَ لُطْفَكَ الَّذِي صَنَعْتَ إِلَيَّ بِاسْتِبْقَاءِ نَفْسِي، وَأَنَا لاَ أَقْدِرُ أَنْ أَهْرُبَ إِلَى الْجَبَلِ، لَعَلَّ الشَّرَّ يُدْرِكُنِي فَأَمُوتَ. هُوَذَا الْمَدِينَةُ هذِهِ قَرِيبَةٌ لِلْهَرَبِ إِلَيْهَا وَهِيَ صَغِيرَةٌ. أَهْرُبُ إِلَى هُنَاكَ. أَلَيْسَتْ هِيَ صَغِيرَةً؟ فَتَحْيَا نَفْسِي". يحاول لوط التفاوض مع الملاكَيْن حتى لا يضطر إلى الهروب مسافة بعيدة جدًا. لا نعرف لماذا لا يريد لوط الهروب بعيدًا إلى الجبال.</w:t>
      </w:r>
    </w:p>
    <w:p>
      <w:pPr>
        <w:bidi/>
      </w:pPr>
      <w:r>
        <w:rPr>
          <w:rtl/>
          <w:cs/>
          <w:lang w:val="ar_AE" w:bidi="ar_AE"/>
        </w:rPr>
      </w:r>
      <w:r>
        <w:rPr>
          <w:rtl/>
          <w:cs/>
          <w:lang w:val="ar_AE" w:bidi="ar_AE"/>
        </w:rPr>
        <w:t>توقفوا هنا. انظروا في المجموعة إلى سدوم وعمورة وصوغر، والتلال الذي طلب الملاك من لوط أن يهرب إليها، ومنطقة الوادي على خريطة. أوقفوا سماع التسجيل الصوتي هنا.</w:t>
      </w:r>
    </w:p>
    <w:p>
      <w:pPr>
        <w:bidi/>
      </w:pPr>
      <w:r>
        <w:rPr>
          <w:rtl/>
          <w:cs/>
          <w:lang w:val="ar_AE" w:bidi="ar_AE"/>
        </w:rPr>
      </w:r>
      <w:r>
        <w:rPr>
          <w:rtl/>
          <w:cs/>
          <w:lang w:val="ar_AE" w:bidi="ar_AE"/>
        </w:rPr>
        <w:t>يقول الملاك: "إِنِّي قَدْ رَفَعْتُ وَجْهَكَ فِي هذَا الأَمْرِ أَيْضًا. أَنْ لاَ أَقْلِبَ الْمَدِينَةَ الَّتِي تَكَلَّمْتَ عَنْهَا. أَسْرِعِ اهْرُبْ إِلَى هُنَاكَ لأَنِّي لاَ أَسْتَطِيعُ أَنْ أَفْعَلَ شَيْئًا حَتَّى تَجِيءَ إِلَى هُنَاكَ". لهذا السبب سُميت القرية الصغيرة لاحقًا صوغَر، ومعنى الاسم: "المكان الصغير".</w:t>
      </w:r>
    </w:p>
    <w:p>
      <w:pPr>
        <w:bidi/>
      </w:pPr>
      <w:r>
        <w:rPr>
          <w:rtl/>
          <w:cs/>
          <w:lang w:val="ar_AE" w:bidi="ar_AE"/>
        </w:rPr>
      </w:r>
      <w:r>
        <w:rPr>
          <w:rtl/>
          <w:cs/>
          <w:lang w:val="ar_AE" w:bidi="ar_AE"/>
        </w:rPr>
        <w:t>توقفوا هنا. ناقشوا في المجموعة: كيف تُعطون اسمًا للمدُن في ثقافتكم؟ أوقفوا سماع التسجيل الصوتي هنا.</w:t>
      </w:r>
    </w:p>
    <w:p>
      <w:pPr>
        <w:bidi/>
      </w:pPr>
      <w:r>
        <w:rPr>
          <w:rtl/>
          <w:cs/>
          <w:lang w:val="ar_AE" w:bidi="ar_AE"/>
        </w:rPr>
      </w:r>
      <w:r>
        <w:rPr>
          <w:rtl/>
          <w:cs/>
          <w:lang w:val="ar_AE" w:bidi="ar_AE"/>
        </w:rPr>
        <w:t>المشهد الخامس هو ذروة القصة، أو الجزء الأكثر أهمية منها. قد ترغبون في تغيير ترتيب المعلومات في هذا المشهد حتى يصبح أكثر وضوحًا. في أثناء هروبهم، تتطلَّع زوجة لوط إلى سدوم، فتُصبح عمود ملح. هذا يعني على الأرجح أنها تتحول إلى تشكيل من نصْب صخري مصنوع من الملح، ربما مثل تمثال شخص مصنوع من الملح. يصل لوط إلى قرية صوغر مع شروق الشمس. ثم يجعل الله الكبريت والنار يتساقطان على سدوم وعمورة مثل المطر، فتهلك كلاهما بالتمام وكذلك المدن والقرى الأخرى في الوادي، ويموت جميع الناس والنباتات.</w:t>
      </w:r>
    </w:p>
    <w:p>
      <w:pPr>
        <w:bidi/>
      </w:pPr>
      <w:r>
        <w:rPr>
          <w:rtl/>
          <w:cs/>
          <w:lang w:val="ar_AE" w:bidi="ar_AE"/>
        </w:rPr>
      </w:r>
      <w:r>
        <w:rPr>
          <w:rtl/>
          <w:cs/>
          <w:lang w:val="ar_AE" w:bidi="ar_AE"/>
        </w:rPr>
        <w:t>في المشهد السادس، تعود القصة إلى إبراهيم، الذي لا يزال ساكنًا عند أشجار ممرَا. باكرًا، في ذلك الصباح، يقوم إبراهيم ويُسرع إلى الجبال التي كان يتحدث عندها مع الله بشأن سدوم. ينظر إبراهيم إلى أسفل نحو سدوم وعمورة ويرى أعمدة دُخَّان تتصاعد. يقارن الكاتب أعمدة الدُّخَان بتلك الصاعدة من الأتون.</w:t>
      </w:r>
    </w:p>
    <w:p>
      <w:pPr>
        <w:bidi/>
      </w:pPr>
      <w:r>
        <w:rPr>
          <w:rtl/>
          <w:cs/>
          <w:lang w:val="ar_AE" w:bidi="ar_AE"/>
        </w:rPr>
      </w:r>
      <w:r>
        <w:rPr>
          <w:rtl/>
          <w:cs/>
          <w:lang w:val="ar_AE" w:bidi="ar_AE"/>
        </w:rPr>
        <w:t>لكن الله يستمع إلى كلمات إبراهيم ويُبقي لوطًا آمنًا.</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19: 1–29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ملاكان</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شُبّان وشيوخ في مدينة سدوم</w:t>
      </w:r>
    </w:p>
    <w:p>
      <w:pPr>
        <w:pStyle w:val="ListBullet"/>
        <w:bidi/>
        <w:spacing w:line="240" w:lineRule="auto"/>
        <w:ind w:left="720"/>
      </w:pPr>
      <w:r>
        <w:rPr>
          <w:rtl/>
          <w:cs/>
          <w:lang w:val="ar_AE" w:bidi="ar_AE"/>
        </w:rPr>
      </w:r>
      <w:r>
        <w:rPr>
          <w:rtl/>
          <w:cs/>
          <w:lang w:val="ar_AE" w:bidi="ar_AE"/>
        </w:rPr>
        <w:t>ابنتا لوط</w:t>
      </w:r>
    </w:p>
    <w:p>
      <w:pPr>
        <w:pStyle w:val="ListBullet"/>
        <w:bidi/>
        <w:spacing w:line="240" w:lineRule="auto"/>
        <w:ind w:left="720"/>
      </w:pPr>
      <w:r>
        <w:rPr>
          <w:rtl/>
          <w:cs/>
          <w:lang w:val="ar_AE" w:bidi="ar_AE"/>
        </w:rPr>
      </w:r>
      <w:r>
        <w:rPr>
          <w:rtl/>
          <w:cs/>
          <w:lang w:val="ar_AE" w:bidi="ar_AE"/>
        </w:rPr>
        <w:t xml:space="preserve">أصهار لوط </w:t>
      </w:r>
    </w:p>
    <w:p>
      <w:pPr>
        <w:pStyle w:val="ListBullet"/>
        <w:bidi/>
        <w:spacing w:line="240" w:lineRule="auto"/>
        <w:ind w:left="720"/>
      </w:pPr>
      <w:r>
        <w:rPr>
          <w:rtl/>
          <w:cs/>
          <w:lang w:val="ar_AE" w:bidi="ar_AE"/>
        </w:rPr>
      </w:r>
      <w:r>
        <w:rPr>
          <w:rtl/>
          <w:cs/>
          <w:lang w:val="ar_AE" w:bidi="ar_AE"/>
        </w:rPr>
        <w:t>امرأة لوط</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ينبغي أن تُمثلوا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مواقف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ذلك المساء، يصل الملاكان إلى مدخل مدينة سدوم. يجلس لوط عند مدخل المدينة، وعندما يرى الرجُلان يقوم ليُرحّب بهما. يسجد إلى الأسفل ويقول: "يَا سَيِّدَيَّ، مِيلاَ إِلَى بَيْتِ عَبْدِكُمَا. وَبِيتَا وَاغْسِلاَ أَرْجُلَكُمَا، ثُمَّ تُبَكِّرَانِ وَتَذْهَبَانِ فِي طَرِيقِكُمَا".</w:t>
      </w:r>
    </w:p>
    <w:p>
      <w:pPr>
        <w:bidi/>
      </w:pPr>
      <w:r>
        <w:rPr>
          <w:rtl/>
          <w:cs/>
          <w:lang w:val="ar_AE" w:bidi="ar_AE"/>
        </w:rPr>
      </w:r>
      <w:r>
        <w:rPr>
          <w:rtl/>
          <w:cs/>
          <w:lang w:val="ar_AE" w:bidi="ar_AE"/>
        </w:rPr>
        <w:t>يجيب الملاكَان: "لا، بل نقضي الليل في ساحة المدينة، أو في المساحة المفتوحة في المدينة".</w:t>
      </w:r>
    </w:p>
    <w:p>
      <w:pPr>
        <w:bidi/>
      </w:pPr>
      <w:r>
        <w:rPr>
          <w:rtl/>
          <w:cs/>
          <w:lang w:val="ar_AE" w:bidi="ar_AE"/>
        </w:rPr>
      </w:r>
      <w:r>
        <w:rPr>
          <w:rtl/>
          <w:cs/>
          <w:lang w:val="ar_AE" w:bidi="ar_AE"/>
        </w:rPr>
        <w:t>لكن يُصر لوط على أن يمكثا معه، فيوافقا أخيرًا.</w:t>
      </w:r>
    </w:p>
    <w:p>
      <w:pPr>
        <w:bidi/>
      </w:pPr>
      <w:r>
        <w:rPr>
          <w:rtl/>
          <w:cs/>
          <w:lang w:val="ar_AE" w:bidi="ar_AE"/>
        </w:rPr>
      </w:r>
      <w:r>
        <w:rPr>
          <w:rtl/>
          <w:cs/>
          <w:lang w:val="ar_AE" w:bidi="ar_AE"/>
        </w:rPr>
        <w:t>أوقفوا التمثيل. اسألوا الشخص الذي يؤدي دور لوط: "بماذا تشعر أو تفكر؟" قد يجيب الشخص بعبارات مثل: "قلِق لأن هذَين الرجُلَين لن يكونا آمنَين إذا قضيا الليل في ساحة المدينة"، أو "لا أُقر بأنَّ هذَين الرجُلَين ملاكان، لكني مصمم على أن أكون مضيفًا جيدًا وأدرك أنهما رجُلان مُهمَّان". واصلوا التمثيل.</w:t>
      </w:r>
    </w:p>
    <w:p>
      <w:pPr>
        <w:bidi/>
      </w:pPr>
      <w:r>
        <w:rPr>
          <w:rtl/>
          <w:cs/>
          <w:lang w:val="ar_AE" w:bidi="ar_AE"/>
        </w:rPr>
      </w:r>
      <w:r>
        <w:rPr>
          <w:rtl/>
          <w:cs/>
          <w:lang w:val="ar_AE" w:bidi="ar_AE"/>
        </w:rPr>
        <w:t>يُطعم لوط الملاكَين وليمة تشمل خُبزًا يُصنع دون خميرة. لكن قبل أن يخلدا إلى النوم، يحيط جميع رجال سدوم، بما في ذلك الشيوخ والشباب، ببيت لوط. ينادون لوط قائلين: "أَيْنَ الرَّجُلاَنِ اللَّذَانِ دَخَلاَ إِلَيْكَ اللَّيْلَةَ؟ أَخْرِجْهُمَا إِلَيْنَا لِنَعْرِفَهُمَا". يخرج لوط من بيته ليتحدث إلى الجمع ويغلق الباب وراءه. يقول لوط: "لاَ تَفْعَلُوا شَرًّا يَا إِخْوَتِي. هُوَذَا لِي ابْنَتَانِ لَمْ تَعْرِفَا رَجُلًا. أُخْرِجُهُمَا إِلَيْكُمْ فَافْعَلُوا بِهِمَا كَمَا يَحْسُنُ فِي عُيُونِكُمْ. وَأَمَّا هذَانِ الرَّجُلاَنِ فَلاَ تَفْعَلُوا بِهِمَا شَيْئًا، لأَنَّهُمَا قَدْ دَخَلاَ تَحْتَ ظِلِّ سَقْفِي".</w:t>
      </w:r>
    </w:p>
    <w:p>
      <w:pPr>
        <w:bidi/>
      </w:pPr>
      <w:r>
        <w:rPr>
          <w:rtl/>
          <w:cs/>
          <w:lang w:val="ar_AE" w:bidi="ar_AE"/>
        </w:rPr>
      </w:r>
      <w:r>
        <w:rPr>
          <w:rtl/>
          <w:cs/>
          <w:lang w:val="ar_AE" w:bidi="ar_AE"/>
        </w:rPr>
        <w:t>أوقفوا التمثيل. اسأل الشخص الذي يؤدي دور لوط: "بماذا تفكر أو تشعر؟" قد يجيب الشخص بعبارات مثل: "في حاجة ماسة إلى حماية ضيوفي"، أو "سأفعل أي شيء لحماية ضيوفي، لأني أعرف أنهما على قدر كبير من الأهمية، حتى لو كان هذا يعني ارتكاب فِعل سيء والتضحية ببنتَي". واصلوا التمثيل.</w:t>
      </w:r>
    </w:p>
    <w:p>
      <w:pPr>
        <w:bidi/>
      </w:pPr>
      <w:r>
        <w:rPr>
          <w:rtl/>
          <w:cs/>
          <w:lang w:val="ar_AE" w:bidi="ar_AE"/>
        </w:rPr>
      </w:r>
      <w:r>
        <w:rPr>
          <w:rtl/>
          <w:cs/>
          <w:lang w:val="ar_AE" w:bidi="ar_AE"/>
        </w:rPr>
        <w:t>لكن يصرخ الرجال إلى لوط: "ابْعُدْ إِلَى هُنَاكَ. جَاءَ هذَا الإِنْسَانُ لِيَتَغَرَّبَ، وَهُوَ يَحْكُمُ حُكْمًا. الآنَ نَفْعَلُ بِكَ شَرًا أَكْثَرَ مِنْهُمَا". ثم بدآ في دفْع لوط والتحرُّك نحو باب بيته لكسره.</w:t>
      </w:r>
    </w:p>
    <w:p>
      <w:pPr>
        <w:bidi/>
      </w:pPr>
      <w:r>
        <w:rPr>
          <w:rtl/>
          <w:cs/>
          <w:lang w:val="ar_AE" w:bidi="ar_AE"/>
        </w:rPr>
      </w:r>
      <w:r>
        <w:rPr>
          <w:rtl/>
          <w:cs/>
          <w:lang w:val="ar_AE" w:bidi="ar_AE"/>
        </w:rPr>
        <w:t>أوقفوا التمثيل. اسألوا مَن يمثلون دور الرجال: "بماذا تشعرون أو بماذا تفكرون؟" قد يجيب الرجال بعبارات مثل: "نشعر بغضب وإهانة شديدَين لأن لوط لا يعطينا ما نريد"، أو "مستعدون أن نؤذي لوط وضيوفه". اسألوا الشخص الذي يؤدي دور لوط: "بماذا تشعر أو تفكر؟" قد يجيب الشخص بعبارات مثل: "خائف جدًا مما قد يفعله هؤلاء الرجال بي، وبضيوفي"، أو "خائف جدًا مما قد يفعله هؤلاء الرجال – لهذا السبب قدَّمت لهم بنْتيّ"، أو "أرغب بشدة في حماية ضيوفي لأنهم دخلوا بيتي". واصلوا التمثيل.</w:t>
      </w:r>
    </w:p>
    <w:p>
      <w:pPr>
        <w:bidi/>
      </w:pPr>
      <w:r>
        <w:rPr>
          <w:rtl/>
          <w:cs/>
          <w:lang w:val="ar_AE" w:bidi="ar_AE"/>
        </w:rPr>
      </w:r>
      <w:r>
        <w:rPr>
          <w:rtl/>
          <w:cs/>
          <w:lang w:val="ar_AE" w:bidi="ar_AE"/>
        </w:rPr>
        <w:t>يفتح الملاكان الباب، ويسحبا لوط إلى الداخل ويغلقا الباب. يضرب الملاكان رجال سدوم بالعمَى حتى لا يجدون الباب، فيُنهكون من البحث عنه. ثم يسأل الملاكان لوط: "مَنْ لَكَ أَيْضًا ههُنَا؟ أَصْهَارَكَ وَبَنِيكَ وَبَنَاتِكَ وَكُلَّ مَنْ لَكَ فِي الْمَدِينَةِ، أَخْرِجْ مِنَ الْمَكَانِ، إِذْ قَدْ عَظُمَ صُرَاخ الناس أَمَامَ الرَّبِّ، فَأَرْسَلَنَا الرَّبُّ لِنُهْلِك هذا المكان".</w:t>
      </w:r>
    </w:p>
    <w:p>
      <w:pPr>
        <w:bidi/>
      </w:pPr>
      <w:r>
        <w:rPr>
          <w:rtl/>
          <w:cs/>
          <w:lang w:val="ar_AE" w:bidi="ar_AE"/>
        </w:rPr>
      </w:r>
      <w:r>
        <w:rPr>
          <w:rtl/>
          <w:cs/>
          <w:lang w:val="ar_AE" w:bidi="ar_AE"/>
        </w:rPr>
        <w:t>وعليه، يذهب لوط إلى أصهاره الآخذين بناته ويقول: "قُومُوا اخْرُجُوا مِنْ هذَا الْمَكَانِ، لأَنَّ الرَّبَّ مُهْلِكٌ الْمَدِينَةَ". لكن يظن الشُبَّان أنه يمزح.</w:t>
      </w:r>
    </w:p>
    <w:p>
      <w:pPr>
        <w:bidi/>
      </w:pPr>
      <w:r>
        <w:rPr>
          <w:rtl/>
          <w:cs/>
          <w:lang w:val="ar_AE" w:bidi="ar_AE"/>
        </w:rPr>
      </w:r>
      <w:r>
        <w:rPr>
          <w:rtl/>
          <w:cs/>
          <w:lang w:val="ar_AE" w:bidi="ar_AE"/>
        </w:rPr>
        <w:t>قبل شروق الشمس قاصدًا، يحث الملاكان لوط على الهروب. يقولان: "قُمْ! خُذِ امْرَأَتَكَ وَابْنَتَيْكَ الْمَوْجُودَتَيْنِ لِئَلاَّ تَهْلِكَ بِإِثْمِ الْمَدِينَةِ". يتردد لوط. يُمسك الملاكان بأيدي لوط وزوجته وابنتَيهما ويقودانهم بأمان إلى خارج المدينة. ثم يقول واحد من الملائكة: "اهْرُبْ لِحَيَاتِكَ. لاَ تَنْظُرْ إِلَى وَرَائِكَ، وَلاَ تَقِفْ فِي كُلِّ الدَّائِرَةِ. اهْرُبْ إِلَى الْجَبَلِ لِئَلاَّ تَهْلِكَ".</w:t>
      </w:r>
    </w:p>
    <w:p>
      <w:pPr>
        <w:bidi/>
      </w:pPr>
      <w:r>
        <w:rPr>
          <w:rtl/>
          <w:cs/>
          <w:lang w:val="ar_AE" w:bidi="ar_AE"/>
        </w:rPr>
      </w:r>
      <w:r>
        <w:rPr>
          <w:rtl/>
          <w:cs/>
          <w:lang w:val="ar_AE" w:bidi="ar_AE"/>
        </w:rPr>
        <w:t>لكن يقول لوط: "لاَ يَا سَيِّدُ! هُوَذَا عَبْدُكَ قَدْ وَجَدَ نِعْمَةً فِي عَيْنَيْكَ، وَعَظَّمْتَ لُطْفَكَ الَّذِي صَنَعْتَ إِلَيَّ بِاسْتِبْقَاءِ نَفْسِي، وَأَنَا لاَ أَقْدِرُ أَنْ أَهْرُبَ إِلَى الْجَبَلِ لَعَلَّ الشَّرَّ يُدْرِكُنِي فَأَمُوتَ. هُوَذَا الْمَدِينَةُ هذِهِ قَرِيبَةٌ لِلْهَرَبِ إِلَيْهَا وَهِيَ صَغِيرَةٌ. أَهْرُبُ إِلَى هُنَاكَ. أَلَيْسَتْ هِيَ صَغِيرَةً؟ فَتَحْيَا نَفْسِي".</w:t>
      </w:r>
    </w:p>
    <w:p>
      <w:pPr>
        <w:bidi/>
      </w:pPr>
      <w:r>
        <w:rPr>
          <w:rtl/>
          <w:cs/>
          <w:lang w:val="ar_AE" w:bidi="ar_AE"/>
        </w:rPr>
      </w:r>
      <w:r>
        <w:rPr>
          <w:rtl/>
          <w:cs/>
          <w:lang w:val="ar_AE" w:bidi="ar_AE"/>
        </w:rPr>
        <w:t>أوقفوا التمثيل. اسألوا الشخص الذي يؤدي دور لوط: "بماذا تشعر أو تفكر؟" قد يجيب الشخص بعبارات مثل: "لا أريد أن أترك بيتي"، أو "أنا مُرهق"، أو "لستُ مُتيقنًا ما إذا كان ينبغي أن أتبع هذَين الرجلَين – لا يبدو أن أحدًا آخر يعتقد أن المدينة على وشك أن تُدمّر"، أو "لا أريد ترك كل شيء ورائي في المدينة"، أو "لا أظنّ أنني سأصل إلى التلال في الوقت المناسب". واصلوا التمثيل.</w:t>
      </w:r>
    </w:p>
    <w:p>
      <w:pPr>
        <w:bidi/>
      </w:pPr>
      <w:r>
        <w:rPr>
          <w:rtl/>
          <w:cs/>
          <w:lang w:val="ar_AE" w:bidi="ar_AE"/>
        </w:rPr>
      </w:r>
      <w:r>
        <w:rPr>
          <w:rtl/>
          <w:cs/>
          <w:lang w:val="ar_AE" w:bidi="ar_AE"/>
        </w:rPr>
        <w:t>يقول الملاك: "إِنِّي قَدْ رَفَعْتُ وَجْهَكَ فِي هذَا الأَمْرِ أَيْضًا. أَنْ لاَ أَقْلِبَ الْمَدِينَةَ الَّتِي تَكَلَّمْتَ عَنْهَا. لكن أَسْرِعِ! لاَ أَسْتَطِيعُ أَنْ أَفْعَلَ شَيْئًا حَتَّى تَجِيءَ إِلَى هُنَاكَ". لهذا السبب سُميت القرية الصغيرة لاحقًا صوغَر، ومعنى الاسم: "المكان الصغير".</w:t>
      </w:r>
    </w:p>
    <w:p>
      <w:pPr>
        <w:bidi/>
      </w:pPr>
      <w:r>
        <w:rPr>
          <w:rtl/>
          <w:cs/>
          <w:lang w:val="ar_AE" w:bidi="ar_AE"/>
        </w:rPr>
      </w:r>
      <w:r>
        <w:rPr>
          <w:rtl/>
          <w:cs/>
          <w:lang w:val="ar_AE" w:bidi="ar_AE"/>
        </w:rPr>
        <w:t>يصل لوط إلى صوغَر تمامًا مع بَدْء شروق الشمس. لكن زوجة لوط تنظر إلى الوراء في أثناء هروبهم، وتُصير عمودًا أو تمثالًا من الملح.</w:t>
      </w:r>
    </w:p>
    <w:p>
      <w:pPr>
        <w:bidi/>
      </w:pPr>
      <w:r>
        <w:rPr>
          <w:rtl/>
          <w:cs/>
          <w:lang w:val="ar_AE" w:bidi="ar_AE"/>
        </w:rPr>
      </w:r>
      <w:r>
        <w:rPr>
          <w:rtl/>
          <w:cs/>
          <w:lang w:val="ar_AE" w:bidi="ar_AE"/>
        </w:rPr>
        <w:t>أوقفوا التمثيل. اسأل الشخص الذي يؤدي دور زوجة لوط: "بماذا تشعرين أو تفكرين؟" قد يجيب الشخص بعبارات مثل: "لم أرغب في ترك كل شيء وراءي"، أو "أردت العودة إلى بيتي". واصلوا التمثيل.</w:t>
      </w:r>
    </w:p>
    <w:p>
      <w:pPr>
        <w:bidi/>
      </w:pPr>
      <w:r>
        <w:rPr>
          <w:rtl/>
          <w:cs/>
          <w:lang w:val="ar_AE" w:bidi="ar_AE"/>
        </w:rPr>
      </w:r>
      <w:r>
        <w:rPr>
          <w:rtl/>
          <w:cs/>
          <w:lang w:val="ar_AE" w:bidi="ar_AE"/>
        </w:rPr>
        <w:t>ثم يجعل الله نارا وكبريتًا يسقطا على سدوم وعمورة مثل المطر. ويُهلك تلك المدن تمامًا وكذلك جميع المدن الأخرى في الوادي، ويقتل جميع الناس والنباتات.</w:t>
      </w:r>
    </w:p>
    <w:p>
      <w:pPr>
        <w:bidi/>
      </w:pPr>
      <w:r>
        <w:rPr>
          <w:rtl/>
          <w:cs/>
          <w:lang w:val="ar_AE" w:bidi="ar_AE"/>
        </w:rPr>
      </w:r>
      <w:r>
        <w:rPr>
          <w:rtl/>
          <w:cs/>
          <w:lang w:val="ar_AE" w:bidi="ar_AE"/>
        </w:rPr>
        <w:t>في الصباح الباكر من ذلك اليوم، يقوم إبراهيم ويُسرع إلى مكان عالٍ على الجبل. ينظر إلى سدوم وعمورة ويرى أعمدة دُخَّان تصعد من المدينتَين مثل دُخَان الأتون.</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"أخشى أن يكون ابن أخي لوط وعائلته قد هلكا"، أو "حزين جدًا لرؤية سدوم وعمورة مُدمّرة"، أو "أتذكر حديثي مع الله. أدرك أنه بالتأكيد لم يكن هناك عشرة أبرار في سدوم". واصلوا التمثيل.</w:t>
      </w:r>
    </w:p>
    <w:p>
      <w:pPr>
        <w:bidi/>
      </w:pPr>
      <w:r>
        <w:rPr>
          <w:rtl/>
          <w:cs/>
          <w:lang w:val="ar_AE" w:bidi="ar_AE"/>
        </w:rPr>
      </w:r>
      <w:r>
        <w:rPr>
          <w:rtl/>
          <w:cs/>
          <w:lang w:val="ar_AE" w:bidi="ar_AE"/>
        </w:rPr>
        <w:t>لكن الله يستمع إلى طلب إبراهيم ويُبقي لوط آمنًا، ويأخذه بعيدًا عن الكوارث التي اجتاحت المدن في الوادي.</w:t>
      </w:r>
    </w:p>
    <w:p>
      <w:pPr>
        <w:bidi/>
      </w:pPr>
      <w:r>
        <w:rPr>
          <w:rtl/>
          <w:cs/>
          <w:lang w:val="ar_AE" w:bidi="ar_AE"/>
        </w:rPr>
      </w:r>
      <w:r>
        <w:rPr>
          <w:rtl/>
          <w:cs/>
          <w:lang w:val="ar_AE" w:bidi="ar_AE"/>
        </w:rPr>
        <w:t>انهوا التمثيل. اسألوا الشخص الذي يؤدي دور الله: "بماذا تشعر أو تفكر؟" قد يجيب الشخص بعبارات مثل: "جعلتُ إنقاذ لوط أمرًا حتميًا بسبب علاقتي بإبراهيم"، أو "حزين أني اضطررتُ أنْ أهلك سدوم وعمورة".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19: 1–29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تستخدم معظم هذه القصة الاسم الشخصي لله: </w:t>
      </w:r>
      <w:r>
        <w:rPr>
          <w:b/>
          <w:rtl/>
          <w:cs/>
          <w:lang w:val="ar_AE" w:bidi="ar_AE"/>
        </w:rPr>
        <w:t>يهوه</w:t>
      </w:r>
      <w:r>
        <w:rPr>
          <w:rtl/>
          <w:cs/>
          <w:lang w:val="ar_AE" w:bidi="ar_AE"/>
        </w:rPr>
        <w:t xml:space="preserve">. استخدموا الكلمة ذاتها لمُصطلح يهوه التي استخدمتم في قصص سابقة وانظروا "قاموس الكلمات الرئيسية" لمعلومات أكثر عن </w:t>
      </w:r>
      <w:r>
        <w:rPr>
          <w:rtl/>
          <w:cs/>
          <w:lang w:val="ar_AE" w:bidi="ar_AE"/>
        </w:rPr>
        <w:t>يهوه</w:t>
      </w:r>
      <w:r>
        <w:rPr>
          <w:rtl/>
          <w:cs/>
          <w:lang w:val="ar_AE" w:bidi="ar_AE"/>
        </w:rPr>
        <w:t>.</w:t>
      </w:r>
    </w:p>
    <w:p>
      <w:pPr>
        <w:bidi/>
      </w:pPr>
      <w:r>
        <w:rPr>
          <w:rtl/>
          <w:cs/>
          <w:lang w:val="ar_AE" w:bidi="ar_AE"/>
        </w:rPr>
      </w:r>
      <w:r>
        <w:rPr>
          <w:rtl/>
          <w:cs/>
          <w:lang w:val="ar_AE" w:bidi="ar_AE"/>
        </w:rPr>
        <w:t xml:space="preserve">يصل </w:t>
      </w:r>
      <w:r>
        <w:rPr>
          <w:b/>
          <w:rtl/>
          <w:cs/>
          <w:lang w:val="ar_AE" w:bidi="ar_AE"/>
        </w:rPr>
        <w:t>الملاكان</w:t>
      </w:r>
      <w:r>
        <w:rPr>
          <w:rtl/>
          <w:cs/>
          <w:lang w:val="ar_AE" w:bidi="ar_AE"/>
        </w:rPr>
        <w:t xml:space="preserve"> إلى مدخل سدوم. الملاك كائن روحي خارق للطبيعة، مُرسَل من عند الله. يظهر الملائكة للبشر في صورة بشرية، وغالبًا ما يأتون برسالة محددة أو لإنجاز مهمة معينة. تقول بعض الترجمات "رجُلان" أو "رسولان" بدلًا من "ملاكان" في هذه القصة، مع أنَّ الكلمة "ملاكان" تُستخدم لوصف هذَين الرجُلَين في اللغة الأصلية. إنْ استخدمتم تعبير ملاكان، انظروا </w:t>
      </w:r>
      <w:r>
        <w:rPr>
          <w:rtl/>
          <w:cs/>
          <w:lang w:val="ar_AE" w:bidi="ar_AE"/>
        </w:rPr>
        <w:t>ملاك</w:t>
      </w:r>
      <w:r>
        <w:rPr>
          <w:rtl/>
          <w:cs/>
          <w:lang w:val="ar_AE" w:bidi="ar_AE"/>
        </w:rPr>
        <w:t xml:space="preserve"> في "قاموس الكلمات الرئيسية" وترجما الكلمة هنا بالطريقة ذاتها التي ترجمتم بها في القصص السابقة.</w:t>
      </w:r>
    </w:p>
    <w:p>
      <w:pPr>
        <w:bidi/>
      </w:pPr>
      <w:r>
        <w:rPr>
          <w:rtl/>
          <w:cs/>
          <w:lang w:val="ar_AE" w:bidi="ar_AE"/>
        </w:rPr>
      </w:r>
      <w:r>
        <w:rPr>
          <w:rtl/>
          <w:cs/>
          <w:lang w:val="ar_AE" w:bidi="ar_AE"/>
        </w:rPr>
        <w:t>كان لوط جالسًا عند مدخل المدينة. عندما يرى الملاكَين، يقف ويرحّب بهما. يسجد لوط بوجهه إلى الأرض ويقول: "</w:t>
      </w:r>
      <w:r>
        <w:rPr>
          <w:b/>
          <w:rtl/>
          <w:cs/>
          <w:lang w:val="ar_AE" w:bidi="ar_AE"/>
        </w:rPr>
        <w:t>يَا سَيِّدَيَّ</w:t>
      </w:r>
      <w:r>
        <w:rPr>
          <w:rtl/>
          <w:cs/>
          <w:lang w:val="ar_AE" w:bidi="ar_AE"/>
        </w:rPr>
        <w:t xml:space="preserve">، مِيلاَ إِلَى بَيْتِ عَبْدِكُمَا. وَبِيتَا وَاغْسِلاَ أَرْجُلَكُمَا، ثُمَّ تُبَكِّرَانِ وَتَذْهَبَانِ فِي طَرِيقِكُمَا". هنا، </w:t>
      </w:r>
      <w:r>
        <w:rPr>
          <w:b/>
          <w:rtl/>
          <w:cs/>
          <w:lang w:val="ar_AE" w:bidi="ar_AE"/>
        </w:rPr>
        <w:t>سَيِّدَيَّ</w:t>
      </w:r>
      <w:r>
        <w:rPr>
          <w:rtl/>
          <w:cs/>
          <w:lang w:val="ar_AE" w:bidi="ar_AE"/>
        </w:rPr>
        <w:t xml:space="preserve"> أو </w:t>
      </w:r>
      <w:r>
        <w:rPr>
          <w:b/>
          <w:rtl/>
          <w:cs/>
          <w:lang w:val="ar_AE" w:bidi="ar_AE"/>
        </w:rPr>
        <w:t>يا سيديَّ</w:t>
      </w:r>
      <w:r>
        <w:rPr>
          <w:rtl/>
          <w:cs/>
          <w:lang w:val="ar_AE" w:bidi="ar_AE"/>
        </w:rPr>
        <w:t xml:space="preserve"> كانت طريقة مهذبة لمخاطبة شخص ذي مكانة اجتماعية عالية. انظروا الكلمة </w:t>
      </w:r>
      <w:r>
        <w:rPr>
          <w:rtl/>
          <w:cs/>
          <w:lang w:val="ar_AE" w:bidi="ar_AE"/>
        </w:rPr>
        <w:t>رب (سيد)</w:t>
      </w:r>
      <w:r>
        <w:rPr>
          <w:rtl/>
          <w:cs/>
          <w:lang w:val="ar_AE" w:bidi="ar_AE"/>
        </w:rPr>
        <w:t xml:space="preserve"> في "قاموس الكلمات الرئيسية" لمزيد من المعلومات، وترجموا هذه الكلمة بالطريقة ذاتها التي استخدمتم في القصص السابقة.</w:t>
      </w:r>
    </w:p>
    <w:p>
      <w:pPr>
        <w:bidi/>
      </w:pPr>
      <w:r>
        <w:rPr>
          <w:rtl/>
          <w:cs/>
          <w:lang w:val="ar_AE" w:bidi="ar_AE"/>
        </w:rPr>
      </w:r>
      <w:r>
        <w:rPr>
          <w:rtl/>
          <w:cs/>
          <w:lang w:val="ar_AE" w:bidi="ar_AE"/>
        </w:rPr>
        <w:t xml:space="preserve">يخبر الملاكان لوط قائلَين: "عَظُمَ </w:t>
      </w:r>
      <w:r>
        <w:rPr>
          <w:b/>
          <w:rtl/>
          <w:cs/>
          <w:lang w:val="ar_AE" w:bidi="ar_AE"/>
        </w:rPr>
        <w:t>الصراخ</w:t>
      </w:r>
      <w:r>
        <w:rPr>
          <w:rtl/>
          <w:cs/>
          <w:lang w:val="ar_AE" w:bidi="ar_AE"/>
        </w:rPr>
        <w:t xml:space="preserve"> على المكان، صُرَاخُهُمْ أَمَامَ الرَّبِّ، فَأَرْسَلَنَا الرَّبُّ لِنُهْلِكَهُ". الكلمة "صراخ" هنا هي الكلمة ذاتها التي استخدمت في القصة السابقة، فهي تشير إلى صرخة شخص ما عندما يُضطهد.</w:t>
      </w:r>
    </w:p>
    <w:p>
      <w:pPr>
        <w:bidi/>
      </w:pPr>
      <w:r>
        <w:rPr>
          <w:rtl/>
          <w:cs/>
          <w:lang w:val="ar_AE" w:bidi="ar_AE"/>
        </w:rPr>
      </w:r>
      <w:r>
        <w:rPr>
          <w:rtl/>
          <w:cs/>
          <w:lang w:val="ar_AE" w:bidi="ar_AE"/>
        </w:rPr>
        <w:t>لذلك يهرع لوط إلى الخارج ليُخبر أصهاره قائلًا: "قُومُوا اخْرُجُوا مِنْ هذَا الْمَكَانِ. لأَنَّ الرَّبَّ (يهوه) مُهْلِكٌ الْمَدِينَةَ". لكن ظنَّ الشبان أنه يمزح.</w:t>
      </w:r>
    </w:p>
    <w:p>
      <w:pPr>
        <w:bidi/>
      </w:pPr>
      <w:r>
        <w:rPr>
          <w:rtl/>
          <w:cs/>
          <w:lang w:val="ar_AE" w:bidi="ar_AE"/>
        </w:rPr>
      </w:r>
      <w:r>
        <w:rPr>
          <w:rtl/>
          <w:cs/>
          <w:lang w:val="ar_AE" w:bidi="ar_AE"/>
        </w:rPr>
        <w:t>توقّفوا هنا وناقشوا في الفريق: ما الكلمة التي تستخدمون للإشارة إلى الشبان الذين يَعدُون بأن يتزوجوا من بناتكم؟ توقَّفوا هنا عن سماع التسجيل الصوتي.</w:t>
      </w:r>
    </w:p>
    <w:p>
      <w:pPr>
        <w:bidi/>
      </w:pPr>
      <w:r>
        <w:rPr>
          <w:rtl/>
          <w:cs/>
          <w:lang w:val="ar_AE" w:bidi="ar_AE"/>
        </w:rPr>
      </w:r>
      <w:r>
        <w:rPr>
          <w:rtl/>
          <w:cs/>
          <w:lang w:val="ar_AE" w:bidi="ar_AE"/>
        </w:rPr>
        <w:t xml:space="preserve">يحث الملاكان لوط على الهروب سريعًا، وعندما توانى لوط، أَمْسَكَ الرَّجُلاَنِ بِيَدِهِ وَبِيَدِ امْرَأَتِهِ وَبِيَدِ ابْنَتَيْهِ، وَأَخْرَجَاهُ وَوَضَعَاهُ خَارِجَ الْمَدِينَةِ لأن الله كان </w:t>
      </w:r>
      <w:r>
        <w:rPr>
          <w:b/>
          <w:rtl/>
          <w:cs/>
          <w:lang w:val="ar_AE" w:bidi="ar_AE"/>
        </w:rPr>
        <w:t>شفوقًا</w:t>
      </w:r>
      <w:r>
        <w:rPr>
          <w:rtl/>
          <w:cs/>
          <w:lang w:val="ar_AE" w:bidi="ar_AE"/>
        </w:rPr>
        <w:t xml:space="preserve"> عليه. عندما يُظهر شخص ما رحمة، فإن هذا يعني أنه مهتم برعاية الآخرين. انظروا الكلمة </w:t>
      </w:r>
      <w:r>
        <w:rPr>
          <w:rtl/>
          <w:cs/>
          <w:lang w:val="ar_AE" w:bidi="ar_AE"/>
        </w:rPr>
        <w:t>رحمة</w:t>
      </w:r>
      <w:r>
        <w:rPr>
          <w:rtl/>
          <w:cs/>
          <w:lang w:val="ar_AE" w:bidi="ar_AE"/>
        </w:rPr>
        <w:t xml:space="preserve"> في "قاموس الكلمات الرئيسية" وترجموا الكلمة بالطريقة ذاتها كما فعلتم في المقاطع السابقة.</w:t>
      </w:r>
    </w:p>
    <w:p>
      <w:pPr>
        <w:bidi/>
      </w:pPr>
      <w:r>
        <w:rPr>
          <w:rtl/>
          <w:cs/>
          <w:lang w:val="ar_AE" w:bidi="ar_AE"/>
        </w:rPr>
      </w:r>
      <w:r>
        <w:rPr>
          <w:rtl/>
          <w:cs/>
          <w:lang w:val="ar_AE" w:bidi="ar_AE"/>
        </w:rPr>
        <w:t xml:space="preserve">فعندما دمَّر </w:t>
      </w:r>
      <w:r>
        <w:rPr>
          <w:b/>
          <w:rtl/>
          <w:cs/>
          <w:lang w:val="ar_AE" w:bidi="ar_AE"/>
        </w:rPr>
        <w:t>الله</w:t>
      </w:r>
      <w:r>
        <w:rPr>
          <w:rtl/>
          <w:cs/>
          <w:lang w:val="ar_AE" w:bidi="ar_AE"/>
        </w:rPr>
        <w:t xml:space="preserve"> المدن في الوادي، تذكَّر إبراهيم وأنقذ لوط من المدن التي كان على وشك أن يُدمّرها. في نهاية القصة ذاتها، تستخدم القصة الاسم </w:t>
      </w:r>
      <w:r>
        <w:rPr>
          <w:b/>
          <w:rtl/>
          <w:cs/>
          <w:lang w:val="ar_AE" w:bidi="ar_AE"/>
        </w:rPr>
        <w:t>إلوهيم</w:t>
      </w:r>
      <w:r>
        <w:rPr>
          <w:rtl/>
          <w:cs/>
          <w:lang w:val="ar_AE" w:bidi="ar_AE"/>
        </w:rPr>
        <w:t xml:space="preserve"> للإشارة إلى الله، الذي كان اسمًا شائعًا للإشارة إلى إلهٍ. تستخدم بقية القصة الاسم الشخصي لله: </w:t>
      </w:r>
      <w:r>
        <w:rPr>
          <w:b/>
          <w:rtl/>
          <w:cs/>
          <w:lang w:val="ar_AE" w:bidi="ar_AE"/>
        </w:rPr>
        <w:t>يهوه</w:t>
      </w:r>
      <w:r>
        <w:rPr>
          <w:rtl/>
          <w:cs/>
          <w:lang w:val="ar_AE" w:bidi="ar_AE"/>
        </w:rPr>
        <w:t xml:space="preserve">. انظروا الكلمة </w:t>
      </w:r>
      <w:r>
        <w:rPr>
          <w:rtl/>
          <w:cs/>
          <w:lang w:val="ar_AE" w:bidi="ar_AE"/>
        </w:rPr>
        <w:t>يهوه</w:t>
      </w:r>
      <w:r>
        <w:rPr>
          <w:rtl/>
          <w:cs/>
          <w:lang w:val="ar_AE" w:bidi="ar_AE"/>
        </w:rPr>
        <w:t xml:space="preserve"> و </w:t>
      </w:r>
      <w:r>
        <w:rPr>
          <w:rtl/>
          <w:cs/>
          <w:lang w:val="ar_AE" w:bidi="ar_AE"/>
        </w:rPr>
        <w:t>إلوهيم</w:t>
      </w:r>
      <w:r>
        <w:rPr>
          <w:rtl/>
          <w:cs/>
          <w:lang w:val="ar_AE" w:bidi="ar_AE"/>
        </w:rPr>
        <w:t xml:space="preserve">، أو </w:t>
      </w:r>
      <w:r>
        <w:rPr>
          <w:rtl/>
          <w:cs/>
          <w:lang w:val="ar_AE" w:bidi="ar_AE"/>
        </w:rPr>
        <w:t>الله</w:t>
      </w:r>
      <w:r>
        <w:rPr>
          <w:rtl/>
          <w:cs/>
          <w:lang w:val="ar_AE" w:bidi="ar_AE"/>
        </w:rPr>
        <w:t>، في "قاموس الكلمات الرئيسية" واستخدموا الكلمة ذاتها التي استخدمتم في القصص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19:30–38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19: 30–38 واحفظوه في قلوبكم. استمعوا إلى نسخة صوتية من تكوين 19: 30–38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تكوين 19: 30–38 في أكثر الترجمات المفهومة لكم.</w:t>
      </w:r>
    </w:p>
    <w:p>
      <w:pPr>
        <w:bidi/>
      </w:pPr>
      <w:r>
        <w:rPr>
          <w:rtl/>
          <w:cs/>
          <w:lang w:val="ar_AE" w:bidi="ar_AE"/>
        </w:rPr>
      </w:r>
      <w:r>
        <w:rPr>
          <w:rtl/>
          <w:cs/>
          <w:lang w:val="ar_AE" w:bidi="ar_AE"/>
        </w:rPr>
        <w:t>هذه الرابعة في سلسلة من أربع قصص عن إبراهيم ولوط. تصف هذه القصة ما حدث للوط وبنتَيه بعد أن دمَّر الله سدوم وعمورة.</w:t>
      </w:r>
    </w:p>
    <w:p>
      <w:pPr>
        <w:bidi/>
      </w:pPr>
      <w:r>
        <w:rPr>
          <w:rtl/>
          <w:cs/>
          <w:lang w:val="ar_AE" w:bidi="ar_AE"/>
        </w:rPr>
      </w:r>
      <w:r>
        <w:rPr>
          <w:rtl/>
          <w:cs/>
          <w:lang w:val="ar_AE" w:bidi="ar_AE"/>
        </w:rPr>
        <w:t>في وقت لاحق، بعد أن دمَّر الله سدوم وعمورة، يغادر لوط وابنتاه صوغَر ويسكنان في الجبل لأنه كان خائفًا من البقاء في صوغر. ربما كان لوط خائفًا لأنه اعتقد أن الله سيدمِّر صوغر كما دمَّر سدوم وعمورة. وربما ذهب ليسكن في الجبال لأن الملاكَين طلبا منه في البداية أنْ يذهب إلى الجبال. يعيش لوط في كهف مع بنتَيه، وهذا يختلف تمامًا عن العيش في قرية مع أشخاص آخرين.</w:t>
      </w:r>
    </w:p>
    <w:p>
      <w:pPr>
        <w:bidi/>
      </w:pPr>
      <w:r>
        <w:rPr>
          <w:rtl/>
          <w:cs/>
          <w:lang w:val="ar_AE" w:bidi="ar_AE"/>
        </w:rPr>
      </w:r>
      <w:r>
        <w:rPr>
          <w:rtl/>
          <w:cs/>
          <w:lang w:val="ar_AE" w:bidi="ar_AE"/>
        </w:rPr>
        <w:t>توقفوا هنا. كمجموعة، انظروا على خريطة إلى صوغر والتلال حيث كان لوط وبنتاه يعيشون. انظروا في المجموعة إلى صورة لما قد تبدو عليه الكهوف في تلك المنطقة. أوقفوا سماع التسجيل الصوتي هنا.</w:t>
      </w:r>
    </w:p>
    <w:p>
      <w:pPr>
        <w:bidi/>
      </w:pPr>
      <w:r>
        <w:rPr>
          <w:rtl/>
          <w:cs/>
          <w:lang w:val="ar_AE" w:bidi="ar_AE"/>
        </w:rPr>
      </w:r>
      <w:r>
        <w:rPr>
          <w:rtl/>
          <w:cs/>
          <w:lang w:val="ar_AE" w:bidi="ar_AE"/>
        </w:rPr>
        <w:t>ذات يوم، تقول الابنة الكبرى، التي كانت البكر للابنة الصغيرة: "أَبُونَا قَدْ شَاخَ، وَلَيْسَ فِي الأَرْضِ رَجُلٌ لِيَدْخُلَ عَلَيْنَا كَعَادَةِ كُلِّ الأَرْضِ". على الأرجح، كانت عبارة "في الأرض" تُشير إلى "في المنطقة". كانت البنتان قد عاشتا في صوغر قبل هذه الأحداث قاصدًا، وكانتا ستعرفان إن وُجدَ رجالًا آخرين. يعني التعبير "يدخل علينا" أي تنام مع رجل لإنجاب الأبناء.</w:t>
      </w:r>
    </w:p>
    <w:p>
      <w:pPr>
        <w:bidi/>
      </w:pPr>
      <w:r>
        <w:rPr>
          <w:rtl/>
          <w:cs/>
          <w:lang w:val="ar_AE" w:bidi="ar_AE"/>
        </w:rPr>
      </w:r>
      <w:r>
        <w:rPr>
          <w:rtl/>
          <w:cs/>
          <w:lang w:val="ar_AE" w:bidi="ar_AE"/>
        </w:rPr>
        <w:t>تقترح الابنة البكر أن تجعلا أبيهما تحت تأثير الخمر أي سكرانًا في تلك الليلة، ثم يمكن لكل منهما أن "تنام معه"، أو تمارس الجنس معه من أجل إنجاب أطفال. على الأرجح، كان من المهم للبنتَين أن تنجبا أطفالًا حتى تتمكن عائلتهما من الاستمرار.</w:t>
      </w:r>
    </w:p>
    <w:p>
      <w:pPr>
        <w:bidi/>
      </w:pPr>
      <w:r>
        <w:rPr>
          <w:rtl/>
          <w:cs/>
          <w:lang w:val="ar_AE" w:bidi="ar_AE"/>
        </w:rPr>
      </w:r>
      <w:r>
        <w:rPr>
          <w:rtl/>
          <w:cs/>
          <w:lang w:val="ar_AE" w:bidi="ar_AE"/>
        </w:rPr>
        <w:t>توقفوا هنا. ناقشوا في مجموعة: كيف تتحدثون بلياقة في لُغتكم عن ممارسة الجنس مع شخص ما؟ أوقفوا سماع التسجيل الصوتي هنا.</w:t>
      </w:r>
    </w:p>
    <w:p>
      <w:pPr>
        <w:bidi/>
      </w:pPr>
      <w:r>
        <w:rPr>
          <w:rtl/>
          <w:cs/>
          <w:lang w:val="ar_AE" w:bidi="ar_AE"/>
        </w:rPr>
      </w:r>
      <w:r>
        <w:rPr>
          <w:rtl/>
          <w:cs/>
          <w:lang w:val="ar_AE" w:bidi="ar_AE"/>
        </w:rPr>
        <w:t>في تلك الليلة، سقتا أبيهما الخمر، وذهبت الابنة البكر ونامت مع أبيها. لم يكن لوط يعرف متى نامت معه أو متى قامت.</w:t>
      </w:r>
    </w:p>
    <w:p>
      <w:pPr>
        <w:bidi/>
      </w:pPr>
      <w:r>
        <w:rPr>
          <w:rtl/>
          <w:cs/>
          <w:lang w:val="ar_AE" w:bidi="ar_AE"/>
        </w:rPr>
      </w:r>
      <w:r>
        <w:rPr>
          <w:rtl/>
          <w:cs/>
          <w:lang w:val="ar_AE" w:bidi="ar_AE"/>
        </w:rPr>
        <w:t>في الليلة التالية، قالت الابنة البكر للابنة الصغيرة: "إِنِّي قَدِ اضْطَجَعْتُ الْبَارِحَةَ مَعَ أَبِي. نَسْقِيهِ خَمْرًا اللَّيْلَةَ أَيْضًا فَادْخُلِي اضْطَجِعِي مَعَهُ، فَنُحْيِيَ مِنْ أَبِينَا نَسْلًا". في تلك الليلة، سقتا أبيهما الخمر، وذهبت الابنة الصغرى ونامت مع أبيها. ومرة أخرى، لم يعرف متى نامت معه أو متى قامت.</w:t>
      </w:r>
    </w:p>
    <w:p>
      <w:pPr>
        <w:bidi/>
      </w:pPr>
      <w:r>
        <w:rPr>
          <w:rtl/>
          <w:cs/>
          <w:lang w:val="ar_AE" w:bidi="ar_AE"/>
        </w:rPr>
      </w:r>
      <w:r>
        <w:rPr>
          <w:rtl/>
          <w:cs/>
          <w:lang w:val="ar_AE" w:bidi="ar_AE"/>
        </w:rPr>
        <w:t>توقفوا هنا. ناقشوا في مجموعة: ما مدى أهمية مواصلة سلالة العائلة في ثقافتكم؟ وماذا يحدث إذا لم ينجب الشخص أطفالًا؟ كيف يعامله الناس؟ وكيف يشعر الناس عندما لا ينجبون أطفالًا؟ أوقفوا سماع التسجيل الصوتي هنا.</w:t>
      </w:r>
    </w:p>
    <w:p>
      <w:pPr>
        <w:bidi/>
      </w:pPr>
      <w:r>
        <w:rPr>
          <w:rtl/>
          <w:cs/>
          <w:lang w:val="ar_AE" w:bidi="ar_AE"/>
        </w:rPr>
      </w:r>
      <w:r>
        <w:rPr>
          <w:rtl/>
          <w:cs/>
          <w:lang w:val="ar_AE" w:bidi="ar_AE"/>
        </w:rPr>
        <w:t>نتيجة لذلك، حبلَت ابنتا لوط كلتاهما من أبيهما. انجبت الابنة البكر ابنًا وسمته موآب. على الأرجح، يعني موآب "من أبي"، أو "ابن أبي". صار موآب أبًا أو سَلَفًا لمجموعة الناس أو الأمة التي تُدعى موآب.</w:t>
      </w:r>
    </w:p>
    <w:p>
      <w:pPr>
        <w:bidi/>
      </w:pPr>
      <w:r>
        <w:rPr>
          <w:rtl/>
          <w:cs/>
          <w:lang w:val="ar_AE" w:bidi="ar_AE"/>
        </w:rPr>
      </w:r>
      <w:r>
        <w:rPr>
          <w:rtl/>
          <w:cs/>
          <w:lang w:val="ar_AE" w:bidi="ar_AE"/>
        </w:rPr>
        <w:t>كما أنجبت الابنة الصغرى ابنًا أيضًا، وسمتَه "بن عمِّي". بن عمي تعني على الأرجح: "ابن قريبي". أصبح بن عمّي أبًا أو سَلَفًا لمجموعة الناس أو الأمة التي تُدعى عمُّون. ستصبح هذه الأمم المختلفة جيرانًا لحفَدَة إبراهيم.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تكوين 19: 30–38 في أكثر الترجمات المفهومة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بعد هروب لوط وابنتَيه من سدوم، يغادرون صوغر ليعيشوا في الجبال لأن لوط كان خائفًا من البقاء في صوغر. يذهب لوط وابنتاه إلى مغارة للعيش فيها.</w:t>
      </w:r>
    </w:p>
    <w:p>
      <w:pPr>
        <w:bidi/>
      </w:pPr>
      <w:r>
        <w:rPr>
          <w:rtl/>
          <w:cs/>
          <w:lang w:val="ar_AE" w:bidi="ar_AE"/>
        </w:rPr>
      </w:r>
      <w:r>
        <w:rPr>
          <w:b/>
          <w:rtl/>
          <w:cs/>
          <w:lang w:val="ar_AE" w:bidi="ar_AE"/>
        </w:rPr>
        <w:t>في المشهد الثاني:</w:t>
      </w:r>
      <w:r>
        <w:rPr>
          <w:rtl/>
          <w:cs/>
          <w:lang w:val="ar_AE" w:bidi="ar_AE"/>
        </w:rPr>
        <w:t xml:space="preserve"> ذات يوم، تقرر ابنتا لوط أن تواصلا نسل عائلتيهما عن طريق لوط.</w:t>
      </w:r>
    </w:p>
    <w:p>
      <w:pPr>
        <w:bidi/>
      </w:pPr>
      <w:r>
        <w:rPr>
          <w:rtl/>
          <w:cs/>
          <w:lang w:val="ar_AE" w:bidi="ar_AE"/>
        </w:rPr>
      </w:r>
      <w:r>
        <w:rPr>
          <w:rtl/>
          <w:cs/>
          <w:lang w:val="ar_AE" w:bidi="ar_AE"/>
        </w:rPr>
        <w:t>في تلك الليلة، تُسكرا لوط بالخمر. تذهب الابنة البكر وتنام مع أبيها.</w:t>
      </w:r>
    </w:p>
    <w:p>
      <w:pPr>
        <w:bidi/>
      </w:pPr>
      <w:r>
        <w:rPr>
          <w:rtl/>
          <w:cs/>
          <w:lang w:val="ar_AE" w:bidi="ar_AE"/>
        </w:rPr>
      </w:r>
      <w:r>
        <w:rPr>
          <w:b/>
          <w:rtl/>
          <w:cs/>
          <w:lang w:val="ar_AE" w:bidi="ar_AE"/>
        </w:rPr>
        <w:t>في المشهد الثالث:</w:t>
      </w:r>
      <w:r>
        <w:rPr>
          <w:rtl/>
          <w:cs/>
          <w:lang w:val="ar_AE" w:bidi="ar_AE"/>
        </w:rPr>
        <w:t xml:space="preserve"> في اليوم التالي تُسكِرا لوط مرة أخرى، وفي تلك الليلة تذهب الابنة الصغرى وتنام مع أبيها، تمامًا كما فعلت أختها الكبرى في الليلة السابقة.</w:t>
      </w:r>
    </w:p>
    <w:p>
      <w:pPr>
        <w:bidi/>
      </w:pPr>
      <w:r>
        <w:rPr>
          <w:rtl/>
          <w:cs/>
          <w:lang w:val="ar_AE" w:bidi="ar_AE"/>
        </w:rPr>
      </w:r>
      <w:r>
        <w:rPr>
          <w:b/>
          <w:rtl/>
          <w:cs/>
          <w:lang w:val="ar_AE" w:bidi="ar_AE"/>
        </w:rPr>
        <w:t>في المشهد الرابع:</w:t>
      </w:r>
      <w:r>
        <w:rPr>
          <w:rtl/>
          <w:cs/>
          <w:lang w:val="ar_AE" w:bidi="ar_AE"/>
        </w:rPr>
        <w:t xml:space="preserve"> هكذا، تحبل ابنتا لوط من أبيهما. تُنجب الابنة البكر ابنًا وتسميه موآب، وكان موآب سَلَف الناس الذين يُدعون الموآبيين. كما تنجب الابنة الصغرى ابنًا أيضًا، وتسميه "بن عمِّي". وبِن عمي هو سلَف الذين يُسمّون العمونيين.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ابنة لوط البكر</w:t>
      </w:r>
    </w:p>
    <w:p>
      <w:pPr>
        <w:pStyle w:val="ListBullet"/>
        <w:bidi/>
        <w:spacing w:line="240" w:lineRule="auto"/>
        <w:ind w:left="720"/>
      </w:pPr>
      <w:r>
        <w:rPr>
          <w:rtl/>
          <w:cs/>
          <w:lang w:val="ar_AE" w:bidi="ar_AE"/>
        </w:rPr>
      </w:r>
      <w:r>
        <w:rPr>
          <w:rtl/>
          <w:cs/>
          <w:lang w:val="ar_AE" w:bidi="ar_AE"/>
        </w:rPr>
        <w:t>ابنة لوط الصغرى</w:t>
      </w:r>
    </w:p>
    <w:p>
      <w:pPr>
        <w:pStyle w:val="ListBullet"/>
        <w:bidi/>
        <w:spacing w:line="240" w:lineRule="auto"/>
        <w:ind w:left="720"/>
      </w:pPr>
      <w:r>
        <w:rPr>
          <w:rtl/>
          <w:cs/>
          <w:lang w:val="ar_AE" w:bidi="ar_AE"/>
        </w:rPr>
      </w:r>
      <w:r>
        <w:rPr>
          <w:rtl/>
          <w:cs/>
          <w:lang w:val="ar_AE" w:bidi="ar_AE"/>
        </w:rPr>
        <w:t>موآب</w:t>
      </w:r>
    </w:p>
    <w:p>
      <w:pPr>
        <w:pStyle w:val="ListBullet"/>
        <w:bidi/>
        <w:spacing w:line="240" w:lineRule="auto"/>
        <w:ind w:left="720"/>
      </w:pPr>
      <w:r>
        <w:rPr>
          <w:rtl/>
          <w:cs/>
          <w:lang w:val="ar_AE" w:bidi="ar_AE"/>
        </w:rPr>
      </w:r>
      <w:r>
        <w:rPr>
          <w:rtl/>
          <w:cs/>
          <w:lang w:val="ar_AE" w:bidi="ar_AE"/>
        </w:rPr>
        <w:t>بن عَمي</w:t>
      </w:r>
    </w:p>
    <w:p>
      <w:pPr>
        <w:pStyle w:val="ListBullet"/>
        <w:bidi/>
        <w:spacing w:line="240" w:lineRule="auto"/>
        <w:ind w:left="720"/>
      </w:pPr>
      <w:r>
        <w:rPr>
          <w:rtl/>
          <w:cs/>
          <w:lang w:val="ar_AE" w:bidi="ar_AE"/>
        </w:rPr>
      </w:r>
      <w:r>
        <w:rPr>
          <w:rtl/>
          <w:cs/>
          <w:lang w:val="ar_AE" w:bidi="ar_AE"/>
        </w:rPr>
        <w:t>ونسْل موآب وبِن عمي</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صوّروا الحركة في المشهد الأول. يُفتتَح المقطع بكلمة تُظهر أن قصة جديدة تبدأ فيه. يغادر لوط وابنتَاه صوغر ويذهبون للعيش في الجبال لأنه يخاف من البقاء في صوغر، ثم يعيشون في مغارة. تُظهر الكلمة التي يستخدمها المقطع للتعبير عن "سكَن" هنا أنهم عاشوا في المغارة مُدّة طويلة. </w:t>
      </w:r>
    </w:p>
    <w:p>
      <w:pPr>
        <w:bidi/>
      </w:pPr>
      <w:r>
        <w:rPr>
          <w:rtl/>
          <w:cs/>
          <w:lang w:val="ar_AE" w:bidi="ar_AE"/>
        </w:rPr>
      </w:r>
      <w:r>
        <w:rPr>
          <w:rtl/>
          <w:cs/>
          <w:lang w:val="ar_AE" w:bidi="ar_AE"/>
        </w:rPr>
        <w:t>توقفوا هنا. كمجموعة، انظروا على خريطة إلى صوغر والتلال المجاورة. أوقفوا سماع التسجيل الصوتي هنا.</w:t>
      </w:r>
    </w:p>
    <w:p>
      <w:pPr>
        <w:bidi/>
      </w:pPr>
      <w:r>
        <w:rPr>
          <w:rtl/>
          <w:cs/>
          <w:lang w:val="ar_AE" w:bidi="ar_AE"/>
        </w:rPr>
      </w:r>
      <w:r>
        <w:rPr>
          <w:rtl/>
          <w:cs/>
          <w:lang w:val="ar_AE" w:bidi="ar_AE"/>
        </w:rPr>
        <w:t>في المشهد الثاني، صوّروا تدفُّق الحِوار وحركة التمثيل بين الابنة الكبرى والصُغرى. ذات يوم، تتحدث الابنة البكر إلى الابنة الصُغرى. هنا، يُظهر حرف العطف الواو أنَّ فعلًا جديدًا على وشك البدء في القصة.</w:t>
      </w:r>
    </w:p>
    <w:p>
      <w:pPr>
        <w:bidi/>
      </w:pPr>
      <w:r>
        <w:rPr>
          <w:rtl/>
          <w:cs/>
          <w:lang w:val="ar_AE" w:bidi="ar_AE"/>
        </w:rPr>
      </w:r>
      <w:r>
        <w:rPr>
          <w:rtl/>
          <w:cs/>
          <w:lang w:val="ar_AE" w:bidi="ar_AE"/>
        </w:rPr>
        <w:t>توقفوا هنا. ناقشوا في المجموعة: كيف تُظهرون أن فعلًا جديدًا على وشك البَدْء عند سرد القصص في ثقافتكم؟ حاولوا أن تُخبِروا بعضكم بعضًا قصة من ثقافتكم بها الكثير من الأفعال. انتبهوا إلى الكلمات التي تستخدمون في أثناء تقديمكم أفعالًا جديدة في القصة. أوقفوا سماع التسجيل الصوتي هنا.</w:t>
      </w:r>
    </w:p>
    <w:p>
      <w:pPr>
        <w:bidi/>
      </w:pPr>
      <w:r>
        <w:rPr>
          <w:rtl/>
          <w:cs/>
          <w:lang w:val="ar_AE" w:bidi="ar_AE"/>
        </w:rPr>
      </w:r>
      <w:r>
        <w:rPr>
          <w:rtl/>
          <w:cs/>
          <w:lang w:val="ar_AE" w:bidi="ar_AE"/>
        </w:rPr>
        <w:t>تقول الابنة البكر للابنة الصُغرى: "أَبُونَا قَدْ شَاخَ، وَلَيْسَ فِي الأَرْضِ رَجُلٌ لِيَدْخُلَ عَلَيْنَا كَعَادَةِ كُلِّ الأَرْضِ. هَلُمَّ نَسْقِي أَبَانَا خَمْرًا وَنَضْطَجعُ مَعَهُ، فَنُحْيِي مِنْ أَبِينَا نَسْلًا".</w:t>
      </w:r>
    </w:p>
    <w:p>
      <w:pPr>
        <w:bidi/>
      </w:pPr>
      <w:r>
        <w:rPr>
          <w:rtl/>
          <w:cs/>
          <w:lang w:val="ar_AE" w:bidi="ar_AE"/>
        </w:rPr>
      </w:r>
      <w:r>
        <w:rPr>
          <w:rtl/>
          <w:cs/>
          <w:lang w:val="ar_AE" w:bidi="ar_AE"/>
        </w:rPr>
        <w:t>لذلك في تلك الليلة، تُسكرا لوطًا من الخمر، وتذهب الابنة البكر وتنام مع لوط، ولا يلاحظ لوط متى تستلقي معه ومتى تقوم. بوصفها أنَّ لوط لم يلاحظ عندما استلقت وعندما قامت، تُؤكد القصة أن لوط لم يكن يعرف ما تفعله ابنته.</w:t>
      </w:r>
    </w:p>
    <w:p>
      <w:pPr>
        <w:bidi/>
      </w:pPr>
      <w:r>
        <w:rPr>
          <w:rtl/>
          <w:cs/>
          <w:lang w:val="ar_AE" w:bidi="ar_AE"/>
        </w:rPr>
      </w:r>
      <w:r>
        <w:rPr>
          <w:rtl/>
          <w:cs/>
          <w:lang w:val="ar_AE" w:bidi="ar_AE"/>
        </w:rPr>
        <w:t>يحدث المشهد الثالث في اليوم التالي. تقول الابنة البكر للابنة الصُغرى: "إِنِّي قَدِ اضْطَجَعْتُ الْبَارِحَةَ مَعَ أَبِي. نَسْقِيهِ خَمْرًا اللَّيْلَةَ أَيْضًا فَادْخُلِي اضْطَجِعِي مَعَهُ، فَنُحْيِيَ مِنْ أَبِينَا نَسْلًا". في هذا المقطع، ثمة الكثير من التكرار حين تتحدث الابنتان مع بعضهما بعضًا وتفعلان الشيء ذاته مع أبيهما.</w:t>
      </w:r>
    </w:p>
    <w:p>
      <w:pPr>
        <w:bidi/>
      </w:pPr>
      <w:r>
        <w:rPr>
          <w:rtl/>
          <w:cs/>
          <w:lang w:val="ar_AE" w:bidi="ar_AE"/>
        </w:rPr>
      </w:r>
      <w:r>
        <w:rPr>
          <w:rtl/>
          <w:cs/>
          <w:lang w:val="ar_AE" w:bidi="ar_AE"/>
        </w:rPr>
        <w:t>وهكذا في تلك الليلة، يسكر لوط من الخمر مرة أخرى، وتدخل الابنة الصغرى وتنام معه. كما حدَث من قبل، لا يلاحظ لوط متى تستلقي أو عندما تقوم.</w:t>
      </w:r>
    </w:p>
    <w:p>
      <w:pPr>
        <w:bidi/>
      </w:pPr>
      <w:r>
        <w:rPr>
          <w:rtl/>
          <w:cs/>
          <w:lang w:val="ar_AE" w:bidi="ar_AE"/>
        </w:rPr>
      </w:r>
      <w:r>
        <w:rPr>
          <w:rtl/>
          <w:cs/>
          <w:lang w:val="ar_AE" w:bidi="ar_AE"/>
        </w:rPr>
        <w:t>صوّروا المشهد الرابع. نتيجة لذلك، تحبل البنتان من أبيهما. عندما تلد الابنة البكر ابنها، تسميه موآب، أي "من عند أبي"، ويصبح موآب سَلَف شعب موآب اليوم.</w:t>
      </w:r>
    </w:p>
    <w:p>
      <w:pPr>
        <w:bidi/>
      </w:pPr>
      <w:r>
        <w:rPr>
          <w:rtl/>
          <w:cs/>
          <w:lang w:val="ar_AE" w:bidi="ar_AE"/>
        </w:rPr>
      </w:r>
      <w:r>
        <w:rPr>
          <w:rtl/>
          <w:cs/>
          <w:lang w:val="ar_AE" w:bidi="ar_AE"/>
        </w:rPr>
        <w:t>وعندما تلد الابنة الصغرى ابنًا، تُسمِّيه بن عمّي، أي "ابن قريبي". يقول المقطع إن "بِن عمي" يصبح سلَف شعب بني عمون "إِلَى الْيَوْمِ". يُشير تعبير "إِلَى الْيَوْمِ" إلى الوقت الذي كُتب فيه المقطع.</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تكوين 19: 30–38 في أكثر الترجمات المفهومة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لوط</w:t>
      </w:r>
    </w:p>
    <w:p>
      <w:pPr>
        <w:pStyle w:val="ListBullet"/>
        <w:bidi/>
        <w:spacing w:line="240" w:lineRule="auto"/>
        <w:ind w:left="720"/>
      </w:pPr>
      <w:r>
        <w:rPr>
          <w:rtl/>
          <w:cs/>
          <w:lang w:val="ar_AE" w:bidi="ar_AE"/>
        </w:rPr>
      </w:r>
      <w:r>
        <w:rPr>
          <w:rtl/>
          <w:cs/>
          <w:lang w:val="ar_AE" w:bidi="ar_AE"/>
        </w:rPr>
        <w:t>ابنة لوط البكر</w:t>
      </w:r>
    </w:p>
    <w:p>
      <w:pPr>
        <w:pStyle w:val="ListBullet"/>
        <w:bidi/>
        <w:spacing w:line="240" w:lineRule="auto"/>
        <w:ind w:left="720"/>
      </w:pPr>
      <w:r>
        <w:rPr>
          <w:rtl/>
          <w:cs/>
          <w:lang w:val="ar_AE" w:bidi="ar_AE"/>
        </w:rPr>
      </w:r>
      <w:r>
        <w:rPr>
          <w:rtl/>
          <w:cs/>
          <w:lang w:val="ar_AE" w:bidi="ar_AE"/>
        </w:rPr>
        <w:t>ابنة لوط الصغرى</w:t>
      </w:r>
    </w:p>
    <w:p>
      <w:pPr>
        <w:pStyle w:val="ListBullet"/>
        <w:bidi/>
        <w:spacing w:line="240" w:lineRule="auto"/>
        <w:ind w:left="720"/>
      </w:pPr>
      <w:r>
        <w:rPr>
          <w:rtl/>
          <w:cs/>
          <w:lang w:val="ar_AE" w:bidi="ar_AE"/>
        </w:rPr>
      </w:r>
      <w:r>
        <w:rPr>
          <w:rtl/>
          <w:cs/>
          <w:lang w:val="ar_AE" w:bidi="ar_AE"/>
        </w:rPr>
        <w:t>موآب</w:t>
      </w:r>
    </w:p>
    <w:p>
      <w:pPr>
        <w:pStyle w:val="ListBullet"/>
        <w:bidi/>
        <w:spacing w:line="240" w:lineRule="auto"/>
        <w:ind w:left="720"/>
      </w:pPr>
      <w:r>
        <w:rPr>
          <w:rtl/>
          <w:cs/>
          <w:lang w:val="ar_AE" w:bidi="ar_AE"/>
        </w:rPr>
      </w:r>
      <w:r>
        <w:rPr>
          <w:rtl/>
          <w:cs/>
          <w:lang w:val="ar_AE" w:bidi="ar_AE"/>
        </w:rPr>
        <w:t>بن عَمي</w:t>
      </w:r>
    </w:p>
    <w:p>
      <w:pPr>
        <w:pStyle w:val="ListBullet"/>
        <w:bidi/>
        <w:spacing w:line="240" w:lineRule="auto"/>
        <w:ind w:left="720"/>
      </w:pPr>
      <w:r>
        <w:rPr>
          <w:rtl/>
          <w:cs/>
          <w:lang w:val="ar_AE" w:bidi="ar_AE"/>
        </w:rPr>
      </w:r>
      <w:r>
        <w:rPr>
          <w:rtl/>
          <w:cs/>
          <w:lang w:val="ar_AE" w:bidi="ar_AE"/>
        </w:rPr>
        <w:t>ونسْل موآب وبِن عمي</w:t>
      </w:r>
    </w:p>
    <w:p>
      <w:pPr>
        <w:bidi/>
      </w:pPr>
      <w:r>
        <w:rPr>
          <w:rtl/>
          <w:cs/>
          <w:lang w:val="ar_AE" w:bidi="ar_AE"/>
        </w:rPr>
      </w:r>
      <w:r>
        <w:rPr>
          <w:rtl/>
          <w:cs/>
          <w:lang w:val="ar_AE" w:bidi="ar_AE"/>
        </w:rPr>
        <w:t>كمجموعة، عليكم تمثيل المقطع مرتَين، ينبغي أن تُمثلوا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يغادر لوط وابنتَاه صوغر ليعيشوا في مغارة في الجبال لأنه كان خائفًا من البقاء في صوغر.</w:t>
      </w:r>
    </w:p>
    <w:p>
      <w:pPr>
        <w:bidi/>
      </w:pPr>
      <w:r>
        <w:rPr>
          <w:rtl/>
          <w:cs/>
          <w:lang w:val="ar_AE" w:bidi="ar_AE"/>
        </w:rPr>
      </w:r>
      <w:r>
        <w:rPr>
          <w:rtl/>
          <w:cs/>
          <w:lang w:val="ar_AE" w:bidi="ar_AE"/>
        </w:rPr>
        <w:t>أوقفوا التمثيل. اسألوا الشخص الذي يؤدي دور لوط: "بماذا تشعر أو تفكر؟" قد يجيب الشخص بعبارات مثل: "خائف ألا أكون في أمان في صوغر"، أو "أفتقد حياتي القديمة"، أو "أخشى من الناس في صوغر وما قد يفعلونه بي أو من شعورهم تجاهي". اسألوا مَن يمثلون دور بِنتَي لوط: "بماذا تشعران أو بماذا تفكران؟" قد تُجيبان بعبارات مثل: "نشعر بوحدة شديدة"، أو "نفتقد أمنا ومَن كُنَّا سنتزوَّج بهما، هذان اللذان قُتلا في سدوم"، أو "نفتقد حياتنا القديمة"، أو "غاضبتان لأن أبينا جعلنا نعيش في الجبال بعيدًا عن الجميع". واصلوا التمثيل.</w:t>
      </w:r>
    </w:p>
    <w:p>
      <w:pPr>
        <w:bidi/>
      </w:pPr>
      <w:r>
        <w:rPr>
          <w:rtl/>
          <w:cs/>
          <w:lang w:val="ar_AE" w:bidi="ar_AE"/>
        </w:rPr>
      </w:r>
      <w:r>
        <w:rPr>
          <w:rtl/>
          <w:cs/>
          <w:lang w:val="ar_AE" w:bidi="ar_AE"/>
        </w:rPr>
        <w:t>ذات يوم، تقول ابنة لوط البِكر لابنته الصغري: أَبُونَا قَدْ شَاخَ، وَلَيْسَ فِي الأَرْضِ رَجُلٌ لِيَدْخُلَ عَلَيْنَا كَعَادَةِ كُلِّ الأَرْضِ. هَلُمَّ نَسْقِي أَبَانَا خَمْرًا وَنَضْطَجعُ مَعَهُ، فَنُحْيِي مِنْ أَبِينَا نَسْلًا".</w:t>
      </w:r>
    </w:p>
    <w:p>
      <w:pPr>
        <w:bidi/>
      </w:pPr>
      <w:r>
        <w:rPr>
          <w:rtl/>
          <w:cs/>
          <w:lang w:val="ar_AE" w:bidi="ar_AE"/>
        </w:rPr>
      </w:r>
      <w:r>
        <w:rPr>
          <w:rtl/>
          <w:cs/>
          <w:lang w:val="ar_AE" w:bidi="ar_AE"/>
        </w:rPr>
        <w:t>أوقفوا التمثيل. اسألوا مَن تؤدي دور الابنة البِكر: "بماذا تشعرين أو تفكرين؟" قد تجيب بعبارات مثل: "في أمَّس الحاجة للتيقُّن من استمرار عائلتنا وحصولنا على نسْل"، أو "خسرتُ كل شيء، وأريد أطفالا"، أو "أشعر بالإحباط لأنه ما مِن أحد في المنطقة سيعرفنا حتى نتمكن من إنجاب أطفال"، أو "أخشى أنه إن لم نضطجع مع لوط الآن، سيتقدم عمره لدرجة عدم إمكانه الإنجاب وسنفقد فرصتنا الوحيدة لإنجاب أطفال". واصلوا التمثيل.</w:t>
      </w:r>
    </w:p>
    <w:p>
      <w:pPr>
        <w:bidi/>
      </w:pPr>
      <w:r>
        <w:rPr>
          <w:rtl/>
          <w:cs/>
          <w:lang w:val="ar_AE" w:bidi="ar_AE"/>
        </w:rPr>
      </w:r>
      <w:r>
        <w:rPr>
          <w:rtl/>
          <w:cs/>
          <w:lang w:val="ar_AE" w:bidi="ar_AE"/>
        </w:rPr>
        <w:t>في تلك الليلة تسقي البنتان لُوطَ خَمرًا، وتذهب الابنة البكر وتضطجع مع لوط. لم يكن لوط يعرف متى اضطجعت معه أو متى قامت.</w:t>
      </w:r>
    </w:p>
    <w:p>
      <w:pPr>
        <w:bidi/>
      </w:pPr>
      <w:r>
        <w:rPr>
          <w:rtl/>
          <w:cs/>
          <w:lang w:val="ar_AE" w:bidi="ar_AE"/>
        </w:rPr>
      </w:r>
      <w:r>
        <w:rPr>
          <w:rtl/>
          <w:cs/>
          <w:lang w:val="ar_AE" w:bidi="ar_AE"/>
        </w:rPr>
        <w:t>في الليلة التالية، قالت الابنة البكر للابنة الصغيرة: "إِنِّي قَدِ اضْطَجَعْتُ الْبَارِحَةَ مَعَ أَبِي. نَسْقِيهِ خَمْرًا اللَّيْلَةَ أَيْضًا، فَادْخُلِي اضْطَجِعِي مَعَهُ، فَنُحْيِيَ مِنْ أَبِينَا نَسْلًا". هكذا تسقيان لوط خمرًا في تلك الليلة أيضًا، ثم تذهب الابنة الصغرى وتضطجع مع لوط، ولا يعرف متى تضطجع ومتى تقوم.</w:t>
      </w:r>
    </w:p>
    <w:p>
      <w:pPr>
        <w:bidi/>
      </w:pPr>
      <w:r>
        <w:rPr>
          <w:rtl/>
          <w:cs/>
          <w:lang w:val="ar_AE" w:bidi="ar_AE"/>
        </w:rPr>
      </w:r>
      <w:r>
        <w:rPr>
          <w:rtl/>
          <w:cs/>
          <w:lang w:val="ar_AE" w:bidi="ar_AE"/>
        </w:rPr>
        <w:t>أوقفوا التمثيل. اسألوا مَن تؤدي دور الابنة الصُغرى: "بماذا تشعرين أو تفكرين؟" قد تجيب بعبارات مثل: "أفعل ما طلبته مني أختي"، أو "لدي أنا أيضًا رغبة شديدة أن أُرزق بعائلة وأن يكون لي نسل". واصلوا التمثيل.</w:t>
      </w:r>
    </w:p>
    <w:p>
      <w:pPr>
        <w:bidi/>
      </w:pPr>
      <w:r>
        <w:rPr>
          <w:rtl/>
          <w:cs/>
          <w:lang w:val="ar_AE" w:bidi="ar_AE"/>
        </w:rPr>
      </w:r>
      <w:r>
        <w:rPr>
          <w:rtl/>
          <w:cs/>
          <w:lang w:val="ar_AE" w:bidi="ar_AE"/>
        </w:rPr>
        <w:t xml:space="preserve">تُنجب بنتا لوط أبناء، ويصبح لهؤلاء الأبناء الكثير من الحَفَدة الذين يعيشون في الجبال. انهوا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تكوين 19: 30–38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يذهب لوط وابنتَاه للعيش في الجبال لأنه كان خائفًا من البقاء في صوغر. يعيشون في </w:t>
      </w:r>
      <w:r>
        <w:rPr>
          <w:b/>
          <w:rtl/>
          <w:cs/>
          <w:lang w:val="ar_AE" w:bidi="ar_AE"/>
        </w:rPr>
        <w:t>مغارة</w:t>
      </w:r>
      <w:r>
        <w:rPr>
          <w:rtl/>
          <w:cs/>
          <w:lang w:val="ar_AE" w:bidi="ar_AE"/>
        </w:rPr>
        <w:t>. والمغارة مكان أجوف في تل مصنوع من الحجارة وغالبًا ما يوجد في التلال، ولا يصنعه الناس.</w:t>
      </w:r>
    </w:p>
    <w:p>
      <w:pPr>
        <w:bidi/>
      </w:pPr>
      <w:r>
        <w:rPr>
          <w:rtl/>
          <w:cs/>
          <w:lang w:val="ar_AE" w:bidi="ar_AE"/>
        </w:rPr>
      </w:r>
      <w:r>
        <w:rPr>
          <w:rtl/>
          <w:cs/>
          <w:lang w:val="ar_AE" w:bidi="ar_AE"/>
        </w:rPr>
        <w:t xml:space="preserve">ذات يوم، تقول الابنة البكر للابنة الصغرى: "أَبُونَا قَدْ شَاخَ، وَلَيْسَ فِي الأَرْضِ رَجُلٌ لِيَدْخُلَ عَلَيْنَا كَعَادَةِ كُلِّ الأَرْضِ. هَلُمَّ نَسْقِي أَبَانَا </w:t>
      </w:r>
      <w:r>
        <w:rPr>
          <w:b/>
          <w:rtl/>
          <w:cs/>
          <w:lang w:val="ar_AE" w:bidi="ar_AE"/>
        </w:rPr>
        <w:t>خَمْرًا</w:t>
      </w:r>
      <w:r>
        <w:rPr>
          <w:rtl/>
          <w:cs/>
          <w:lang w:val="ar_AE" w:bidi="ar_AE"/>
        </w:rPr>
        <w:t xml:space="preserve">، وَنَضْطَجعُ مَعَهُ، فَنُحْيِي مِنْ أَبِينَا نَسْلًا". والخمر مشروب كحولي يُصنع من ثمر العنب. وبذلك يمكن لكل منهما أن "تضطجعا معه"، أو تمارسا الجنس معه من أجل إنجاب أطفال. </w:t>
      </w:r>
    </w:p>
    <w:p>
      <w:pPr>
        <w:bidi/>
      </w:pPr>
      <w:r>
        <w:rPr>
          <w:rtl/>
          <w:cs/>
          <w:lang w:val="ar_AE" w:bidi="ar_AE"/>
        </w:rPr>
      </w:r>
      <w:r>
        <w:rPr>
          <w:rtl/>
          <w:cs/>
          <w:lang w:val="ar_AE" w:bidi="ar_AE"/>
        </w:rPr>
        <w:t>توقَّفوا هنا وناقشوا في المجموعة: كيف ستتحدثون عن ممارسة الجنس مع شخص ما بطريقة مناسبة؟ توقَّفوا هنا عن سماع التسجيل الصوتي.</w:t>
      </w:r>
    </w:p>
    <w:p>
      <w:pPr>
        <w:bidi/>
      </w:pPr>
      <w:r>
        <w:rPr>
          <w:rtl/>
          <w:cs/>
          <w:lang w:val="ar_AE" w:bidi="ar_AE"/>
        </w:rPr>
      </w:r>
      <w:r>
        <w:rPr>
          <w:rtl/>
          <w:cs/>
          <w:lang w:val="ar_AE" w:bidi="ar_AE"/>
        </w:rPr>
        <w:t xml:space="preserve">تحبل البنتان من أبيهما. تنجب الابنة البكر ابنًا وتُسمِّيه </w:t>
      </w:r>
      <w:r>
        <w:rPr>
          <w:b/>
          <w:rtl/>
          <w:cs/>
          <w:lang w:val="ar_AE" w:bidi="ar_AE"/>
        </w:rPr>
        <w:t>موآب</w:t>
      </w:r>
      <w:r>
        <w:rPr>
          <w:rtl/>
          <w:cs/>
          <w:lang w:val="ar_AE" w:bidi="ar_AE"/>
        </w:rPr>
        <w:t>. وموآب يعني "من أبي" أو "ابن أبي". يصير سلَف شعب الموآبيين.</w:t>
      </w:r>
    </w:p>
    <w:p>
      <w:pPr>
        <w:bidi/>
      </w:pPr>
      <w:r>
        <w:rPr>
          <w:rtl/>
          <w:cs/>
          <w:lang w:val="ar_AE" w:bidi="ar_AE"/>
        </w:rPr>
      </w:r>
      <w:r>
        <w:rPr>
          <w:rtl/>
          <w:cs/>
          <w:lang w:val="ar_AE" w:bidi="ar_AE"/>
        </w:rPr>
        <w:t xml:space="preserve">وتُنجب الابنة الصُغرى ابنًا وتُسمِّيه </w:t>
      </w:r>
      <w:r>
        <w:rPr>
          <w:b/>
          <w:rtl/>
          <w:cs/>
          <w:lang w:val="ar_AE" w:bidi="ar_AE"/>
        </w:rPr>
        <w:t>بِن عمِّي</w:t>
      </w:r>
      <w:r>
        <w:rPr>
          <w:rtl/>
          <w:cs/>
          <w:lang w:val="ar_AE" w:bidi="ar_AE"/>
        </w:rPr>
        <w:t>. والكلمة بِن عمّي تعني "ابن قريبي". يصبح سلَف الشعب العمّوني.</w:t>
      </w:r>
    </w:p>
    <w:p>
      <w:pPr>
        <w:bidi/>
      </w:pPr>
      <w:r>
        <w:rPr>
          <w:rtl/>
          <w:cs/>
          <w:lang w:val="ar_AE" w:bidi="ar_AE"/>
        </w:rPr>
      </w:r>
      <w:r>
        <w:rPr>
          <w:rtl/>
          <w:cs/>
          <w:lang w:val="ar_AE" w:bidi="ar_AE"/>
        </w:rPr>
        <w:t>ويقول المقطع إن الأبناء يصبحون أسلاف شعب الموآبيين وبني عمّون "إلى اليوم". يُشير تعبير "إِلَى الْيَوْمِ" إلى الوقت الذي كُتب فيه المقطع. وهذا يعني أنه عندما كُتبت هذه القصة، كان الموآبيون وبنو عمّون لا يزالون ساكنين في الأرض.</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20: 1–18 واحفظوه في قلوبكم. استمعوا إلى نسخة صوتية من تكوين 20: 1–18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تكوين 20: 1–18 في أكثر الترجمات المفهومة لكم.</w:t>
      </w:r>
    </w:p>
    <w:p>
      <w:pPr>
        <w:bidi/>
      </w:pPr>
      <w:r>
        <w:rPr>
          <w:rtl/>
          <w:cs/>
          <w:lang w:val="ar_AE" w:bidi="ar_AE"/>
        </w:rPr>
      </w:r>
      <w:r>
        <w:rPr>
          <w:rtl/>
          <w:cs/>
          <w:lang w:val="ar_AE" w:bidi="ar_AE"/>
        </w:rPr>
        <w:t>يحتوي هذا المقطع على محاور مشابهة للمقاطع السابقة عن لوط. في هذه المقاطع، يستخدم الرجال النساء لحماية أنفسهم. في المقاطع السابقة، قدَّم لوط بنتَيه لرجال سدوم، وفي هذا المقطع يكذب إبراهيم من جهة سارة ليحمي نفسه، وفي كلَا المقطعَين أيضًا، يحمي الله الأبرياء. في المقاطع السابقة، يحمي الله لوط وعائلته عندما يدمِّر سدوم، وفي هذا المقطع يحمي الله الملك أبيمالك.</w:t>
      </w:r>
    </w:p>
    <w:p>
      <w:pPr>
        <w:bidi/>
      </w:pPr>
      <w:r>
        <w:rPr>
          <w:rtl/>
          <w:cs/>
          <w:lang w:val="ar_AE" w:bidi="ar_AE"/>
        </w:rPr>
      </w:r>
      <w:r>
        <w:rPr>
          <w:rtl/>
          <w:cs/>
          <w:lang w:val="ar_AE" w:bidi="ar_AE"/>
        </w:rPr>
        <w:t>في هذا المقطع، تُستخدم الكلمة العامة للإشارة إلى الله حتى نهاية المقطع. يغادر إبراهيم ويسافر نحو منطقة صحراء النقب ويعيش بين قادِش وشُور بعض الوقت. على الأرجح كان إبراهيم قد غادر المكان الذي كان يسكن فيه عند ممرَا. يأتي ليعيش مؤقتًا في جَرار.</w:t>
      </w:r>
    </w:p>
    <w:p>
      <w:pPr>
        <w:bidi/>
      </w:pPr>
      <w:r>
        <w:rPr>
          <w:rtl/>
          <w:cs/>
          <w:lang w:val="ar_AE" w:bidi="ar_AE"/>
        </w:rPr>
      </w:r>
      <w:r>
        <w:rPr>
          <w:rtl/>
          <w:cs/>
          <w:lang w:val="ar_AE" w:bidi="ar_AE"/>
        </w:rPr>
        <w:t>توقفوا هنا. انظروا في المجموعة على خريطة إلى صحراء النقب، وقادِش، وشُور، وجَرار. أوقفوا سماع التسجيل الصوتي هنا.</w:t>
      </w:r>
    </w:p>
    <w:p>
      <w:pPr>
        <w:bidi/>
      </w:pPr>
      <w:r>
        <w:rPr>
          <w:rtl/>
          <w:cs/>
          <w:lang w:val="ar_AE" w:bidi="ar_AE"/>
        </w:rPr>
      </w:r>
      <w:r>
        <w:rPr>
          <w:rtl/>
          <w:cs/>
          <w:lang w:val="ar_AE" w:bidi="ar_AE"/>
        </w:rPr>
        <w:t>حين كان يعيش في جرار، قدَّم إبراهيم زوجته سارة للناس قائلًا: "هذه أختي". فأرسل أبيمَالِك ملك جَرار لطلب سارة. على الأرجح، أراد أبيمالك أن تصبح سارة إحدى زوجاته. في تلك الثقافة، كان وجود العديد من الزوجات والأطفال علامة على الثروة والقوة.</w:t>
      </w:r>
    </w:p>
    <w:p>
      <w:pPr>
        <w:bidi/>
      </w:pPr>
      <w:r>
        <w:rPr>
          <w:rtl/>
          <w:cs/>
          <w:lang w:val="ar_AE" w:bidi="ar_AE"/>
        </w:rPr>
      </w:r>
      <w:r>
        <w:rPr>
          <w:rtl/>
          <w:cs/>
          <w:lang w:val="ar_AE" w:bidi="ar_AE"/>
        </w:rPr>
        <w:t>لكن ذات ليلة، يظهر الله لأبيمَالِك في حلم، ويقول الله: "هَا أَنْتَ مَيِّتٌ مِنْ أَجْلِ الْمَرْأَةِ الَّتِي أَخَذْتَهَا". في تلك الثقافة، كان الناس على الأرجح يعتقدون أن أي شخص يأخذ زوجة شخص آخر، يجب أن يُعاقب بالموت.</w:t>
      </w:r>
    </w:p>
    <w:p>
      <w:pPr>
        <w:bidi/>
      </w:pPr>
      <w:r>
        <w:rPr>
          <w:rtl/>
          <w:cs/>
          <w:lang w:val="ar_AE" w:bidi="ar_AE"/>
        </w:rPr>
      </w:r>
      <w:r>
        <w:rPr>
          <w:rtl/>
          <w:cs/>
          <w:lang w:val="ar_AE" w:bidi="ar_AE"/>
        </w:rPr>
        <w:t>لكن أبيمَالِك لم يكن قد اقترب من سارة بعد. وهذا يعني أن أبيمالك لم يكن قد أقام عَلاقة جنسية مع سارة.</w:t>
      </w:r>
    </w:p>
    <w:p>
      <w:pPr>
        <w:bidi/>
      </w:pPr>
      <w:r>
        <w:rPr>
          <w:rtl/>
          <w:cs/>
          <w:lang w:val="ar_AE" w:bidi="ar_AE"/>
        </w:rPr>
      </w:r>
      <w:r>
        <w:rPr>
          <w:rtl/>
          <w:cs/>
          <w:lang w:val="ar_AE" w:bidi="ar_AE"/>
        </w:rPr>
        <w:t>لذلك يقول أبيمَالِك: "يَا سَيِّدُ، أَأُمَّةً بَارَّةً تَقْتُلُ؟ أَلَمْ يَقُلْ هُوَ لِي: إِنَّهَا أُخْتِي، وَهِيَ أَيْضًا نَفْسُهَا قَالَتْ: هُوَ أَخِي؟ بِسَلاَمَةِ قَلْبِي وَنَقَاوَةِ يَدَيَّ فَعَلْتُ هذَا". يستخدم أبيمَالِك الكلمة "سيِّد" أو "سيِّدي" للإشارة إلى الله بطريقة محترمة. وعبارة "بِسَلاَمَةِ قَلْبِي" تعني أن يكون له ضمير صالح ويتصرف بدوافع صالحة. وتعني عبارة "نَقَاوَةِ يَدَيَّ" أن أبيمَالِك تصرَّف دون أن يرتكب أي خطأ.</w:t>
      </w:r>
    </w:p>
    <w:p>
      <w:pPr>
        <w:bidi/>
      </w:pPr>
      <w:r>
        <w:rPr>
          <w:rtl/>
          <w:cs/>
          <w:lang w:val="ar_AE" w:bidi="ar_AE"/>
        </w:rPr>
      </w:r>
      <w:r>
        <w:rPr>
          <w:rtl/>
          <w:cs/>
          <w:lang w:val="ar_AE" w:bidi="ar_AE"/>
        </w:rPr>
        <w:t>توقَّفوا هنا وناقشوا هذا السؤال في المجموعة: تحدّثوا عن وقت حاول فيه أحدهم أن يشرح صدق دوافعه، حتى عندما حدث أمر سيء في النهاية. ما أنواع الكلمات التي تستخدمون لوصف وجود ضمير صالح أو دوافع صالحة؟ أوقفوا سماع التسجيل الصوتي هنا.</w:t>
      </w:r>
    </w:p>
    <w:p>
      <w:pPr>
        <w:bidi/>
      </w:pPr>
      <w:r>
        <w:rPr>
          <w:rtl/>
          <w:cs/>
          <w:lang w:val="ar_AE" w:bidi="ar_AE"/>
        </w:rPr>
      </w:r>
      <w:r>
        <w:rPr>
          <w:rtl/>
          <w:cs/>
          <w:lang w:val="ar_AE" w:bidi="ar_AE"/>
        </w:rPr>
        <w:t>لكن الله كان حقًا يعلم أن أبيمَالِك بريء. في الواقع، منع الله ذاته أبيمَالِك من فِعل شيء خاطئ أو شَر بمنع أبيمَالِك من أن يمس سارة أو يمارس الجنس معها. لذلك يجيب الله في الحلم: "أَنَا أَيْضًا عَلِمْتُ أَنَّكَ بِسَلاَمَةِ قَلْبِكَ فَعَلْتَ هذَا. وَأَنَا أَيْضًا أَمْسَكْتُكَ عَنْ أَنْ تُخْطِئَ إِلَيَّ، لِذلِكَ لَمْ أَدَعْكَ تَمَسُّهَا". وعبارة "أَنْ تُخْطِئَ إِلَيَّ" تعني أنْ تخطئ إلى الله بفعل شيء خطأ أو شرير. يشير التعبير "تَمَسُّهَا" إلى ممارسة الجنس مع سارة.</w:t>
      </w:r>
    </w:p>
    <w:p>
      <w:pPr>
        <w:bidi/>
      </w:pPr>
      <w:r>
        <w:rPr>
          <w:rtl/>
          <w:cs/>
          <w:lang w:val="ar_AE" w:bidi="ar_AE"/>
        </w:rPr>
      </w:r>
      <w:r>
        <w:rPr>
          <w:rtl/>
          <w:cs/>
          <w:lang w:val="ar_AE" w:bidi="ar_AE"/>
        </w:rPr>
        <w:t>يواصل الله قائلًا: "فَالآنَ رُدَّ امْرَأَةَ الرَّجُلِ، فَإِنَّهُ نَبِيٌّ". هذه هي المرة الأولى التي تُستخدم فيها الكلمة "نبي" في هذه القصص. كان الأنبياء رُسل الله، ويخبرون الناس بما يقوله الله. لكن هنا، يستخدم الله الكلمة نبي للإشارة إلى عَلاقة إبراهيم الوثيقة بالله. يخبر الله أبيمَالِك أن يسأل إبراهيم ليتكلّم مع الله نيابة عنه.</w:t>
      </w:r>
    </w:p>
    <w:p>
      <w:pPr>
        <w:bidi/>
      </w:pPr>
      <w:r>
        <w:rPr>
          <w:rtl/>
          <w:cs/>
          <w:lang w:val="ar_AE" w:bidi="ar_AE"/>
        </w:rPr>
      </w:r>
      <w:r>
        <w:rPr>
          <w:rtl/>
          <w:cs/>
          <w:lang w:val="ar_AE" w:bidi="ar_AE"/>
        </w:rPr>
        <w:t>توقَّفوا هنا وناقشوا هذا السؤال في المجموعة: بماذا تدعون الأنبياء في ثقافتكم، وماذا يفعلون؟ أوقفوا سماع التسجيل الصوتي هنا.</w:t>
      </w:r>
    </w:p>
    <w:p>
      <w:pPr>
        <w:bidi/>
      </w:pPr>
      <w:r>
        <w:rPr>
          <w:rtl/>
          <w:cs/>
          <w:lang w:val="ar_AE" w:bidi="ar_AE"/>
        </w:rPr>
      </w:r>
      <w:r>
        <w:rPr>
          <w:rtl/>
          <w:cs/>
          <w:lang w:val="ar_AE" w:bidi="ar_AE"/>
        </w:rPr>
        <w:t>يواصل الله قوله: "فَيُصَلِّيَ لأَجْلِكَ فَتَحْيَا. وَإِنْ كُنْتَ لَسْتَ تَرُدُّهَا، فَاعْلَمْ أَنَّكَ مَوْتًا تَمُوتُ، أَنْتَ وَكُلُّ مَنْ لَكَ".</w:t>
      </w:r>
    </w:p>
    <w:p>
      <w:pPr>
        <w:bidi/>
      </w:pPr>
      <w:r>
        <w:rPr>
          <w:rtl/>
          <w:cs/>
          <w:lang w:val="ar_AE" w:bidi="ar_AE"/>
        </w:rPr>
      </w:r>
      <w:r>
        <w:rPr>
          <w:rtl/>
          <w:cs/>
          <w:lang w:val="ar_AE" w:bidi="ar_AE"/>
        </w:rPr>
        <w:t>وهكذا في صباح اليوم التالي، يجمع أبيمَالِك جميع رؤسائه ويخبرهم بما حدث، فيرتعبوا.</w:t>
      </w:r>
    </w:p>
    <w:p>
      <w:pPr>
        <w:bidi/>
      </w:pPr>
      <w:r>
        <w:rPr>
          <w:rtl/>
          <w:cs/>
          <w:lang w:val="ar_AE" w:bidi="ar_AE"/>
        </w:rPr>
      </w:r>
      <w:r>
        <w:rPr>
          <w:rtl/>
          <w:cs/>
          <w:lang w:val="ar_AE" w:bidi="ar_AE"/>
        </w:rPr>
        <w:t>ثم يستدعي أبيمَالِك إبراهيم. يسأل إبراهيم: "مَاذَا فَعَلْتَ بِنَا؟ وَبِمَاذَا أَخْطَأْتُ إِلَيْكَ حَتَّى جَلَبْتَ عَلَيَّ وَعَلَى مَمْلَكَتِي خَطِيَّةً عَظِيمَةً؟ أَعْمَالًا لاَ تُعْمَلُ عَمِلْتَ بِي. مَاذَا رَأَيْتَ حَتَّى عَمِلْتَ هذَا الشَّيْءَ؟"</w:t>
      </w:r>
    </w:p>
    <w:p>
      <w:pPr>
        <w:bidi/>
      </w:pPr>
      <w:r>
        <w:rPr>
          <w:rtl/>
          <w:cs/>
          <w:lang w:val="ar_AE" w:bidi="ar_AE"/>
        </w:rPr>
      </w:r>
      <w:r>
        <w:rPr>
          <w:rtl/>
          <w:cs/>
          <w:lang w:val="ar_AE" w:bidi="ar_AE"/>
        </w:rPr>
        <w:t>يشرح إبراهيم لماذا أخبر أبيمَالِك أن سارة أخته. إذ قد أدرك أنه ما مِن أحد في جَرار يخاف الله. أن "تخاف الله" يعني احترام الله وتكريمه. كان إبراهيم خائفًا من أن يأخذوا سارة بالقوة ويقتلوه ليأخذوها، كما كانت سارة حقًا الأخت غير الشقيقة لإبراهيم. لهما الأبُ ذاته لكن ليس من الأم ذاتها.</w:t>
      </w:r>
    </w:p>
    <w:p>
      <w:pPr>
        <w:bidi/>
      </w:pPr>
      <w:r>
        <w:rPr>
          <w:rtl/>
          <w:cs/>
          <w:lang w:val="ar_AE" w:bidi="ar_AE"/>
        </w:rPr>
      </w:r>
      <w:r>
        <w:rPr>
          <w:rtl/>
          <w:cs/>
          <w:lang w:val="ar_AE" w:bidi="ar_AE"/>
        </w:rPr>
        <w:t>لقد طلب الله من إبراهيم سابقًا أن ينتقل من منطقة أبيه ويرتحل من مكان إلى آخر، وبسبب ذلك، يطلب إبراهيم من سارة أن تُخبر الجميع في الأماكن الجديدة أنها أخته حتى تكون حياة إبراهيم آمنة في كل مكان جديد.</w:t>
      </w:r>
    </w:p>
    <w:p>
      <w:pPr>
        <w:bidi/>
      </w:pPr>
      <w:r>
        <w:rPr>
          <w:rtl/>
          <w:cs/>
          <w:lang w:val="ar_AE" w:bidi="ar_AE"/>
        </w:rPr>
      </w:r>
      <w:r>
        <w:rPr>
          <w:rtl/>
          <w:cs/>
          <w:lang w:val="ar_AE" w:bidi="ar_AE"/>
        </w:rPr>
        <w:t>ثم يأخذ أبيمَالِك بعض الخراف والأبقار والعبيد من الرجال والنساء المملوكين له ويعطي إبراهيم. كانت هذه قيّمة للغاية وعلامة على الثروة العظيمة. هنا، ربما كان أبيمَالِك يتبع العُرف المحلي بما يجب أن يفعله إذا أخذ زوجة شخص آخر دون عِلم.</w:t>
      </w:r>
    </w:p>
    <w:p>
      <w:pPr>
        <w:bidi/>
      </w:pPr>
      <w:r>
        <w:rPr>
          <w:rtl/>
          <w:cs/>
          <w:lang w:val="ar_AE" w:bidi="ar_AE"/>
        </w:rPr>
      </w:r>
      <w:r>
        <w:rPr>
          <w:rtl/>
          <w:cs/>
          <w:lang w:val="ar_AE" w:bidi="ar_AE"/>
        </w:rPr>
        <w:t>يُعيد أبيمَالِك أيضًا سارة إلى إبراهيم. ثم يقول أبيمَالِك لإبراهيم: "هُوَذَا أَرْضِي قُدَّامَكَ. اسْكُنْ فِي مَا حَسُنَ فِي عَيْنَيْكَ".</w:t>
      </w:r>
    </w:p>
    <w:p>
      <w:pPr>
        <w:bidi/>
      </w:pPr>
      <w:r>
        <w:rPr>
          <w:rtl/>
          <w:cs/>
          <w:lang w:val="ar_AE" w:bidi="ar_AE"/>
        </w:rPr>
      </w:r>
      <w:r>
        <w:rPr>
          <w:rtl/>
          <w:cs/>
          <w:lang w:val="ar_AE" w:bidi="ar_AE"/>
        </w:rPr>
        <w:t>ثم يقول أبيمَالِك لسارَة: "إِنِّي قَدْ أَعْطَيْتُ أَخَاكِ أَلْفًا مِنَ الْفِضَّةِ. هَا هُوَ لَكِ غِطَاءُ عَيْنٍ مِنْ جِهَةِ كُلِّ مَا عِنْدَكِ وَعِنْدَ كُلِّ وَاحِدٍ، فَأُنْصِفْتِ". يعني التعبير "هَا هُوَ لَكِ غِطَاءُ عَيْنٍ مِنْ جِهَةِ كُلِّ مَا عِنْدَكِ" أن أبيمَالِك أراد أن يُعطِي إبراهيم هديّة تُظهر أنه لم يمارس أي عَلاقة جنسية مع سارة. أو ربما كان هذا الثمن من أبيمَالِك لإبراهيم مقابل أخذه سارة من إبراهيم.</w:t>
      </w:r>
    </w:p>
    <w:p>
      <w:pPr>
        <w:bidi/>
      </w:pPr>
      <w:r>
        <w:rPr>
          <w:rtl/>
          <w:cs/>
          <w:lang w:val="ar_AE" w:bidi="ar_AE"/>
        </w:rPr>
      </w:r>
      <w:r>
        <w:rPr>
          <w:rtl/>
          <w:cs/>
          <w:lang w:val="ar_AE" w:bidi="ar_AE"/>
        </w:rPr>
        <w:t>توقَّفوا هنا وناقشوا هذا السؤال في فريق: ماذا يحدث في ثقافتكم عندما يأخذ رجل زوجة رجل آخر؟ أوقفوا سماع التسجيل الصوتي هنا.</w:t>
      </w:r>
    </w:p>
    <w:p>
      <w:pPr>
        <w:bidi/>
      </w:pPr>
      <w:r>
        <w:rPr>
          <w:rtl/>
          <w:cs/>
          <w:lang w:val="ar_AE" w:bidi="ar_AE"/>
        </w:rPr>
      </w:r>
      <w:r>
        <w:rPr>
          <w:rtl/>
          <w:cs/>
          <w:lang w:val="ar_AE" w:bidi="ar_AE"/>
        </w:rPr>
        <w:t>كان يهوه قد منعَ زوجة أبيمَالِك وعبيده من إنجاب أطفال بسبب سارة زوجة إبراهيم. فصلّى إبراهيم إلى الله، وشفى الله أبيمَالِك وزوجته وجميع العبيد الإناث حتى يتمكنَّ من إنجاب أطفال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تكوين 20: 1–18 في أكثر الترجمات المفهومة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لاحقًا، ينتقل إبراهيم نحو الجَنُوب. حين كان مُتغرّبًا في جَرار يقدَّم إبراهيم سارة بصفتها أخته، فيُرسل الملك أبيمَالِك إلى سارة ويحضرها إلى مسكنه.</w:t>
      </w:r>
    </w:p>
    <w:p>
      <w:pPr>
        <w:bidi/>
      </w:pPr>
      <w:r>
        <w:rPr>
          <w:rtl/>
          <w:cs/>
          <w:lang w:val="ar_AE" w:bidi="ar_AE"/>
        </w:rPr>
      </w:r>
      <w:r>
        <w:rPr>
          <w:b/>
          <w:rtl/>
          <w:cs/>
          <w:lang w:val="ar_AE" w:bidi="ar_AE"/>
        </w:rPr>
        <w:t>في المشهد الثاني:</w:t>
      </w:r>
      <w:r>
        <w:rPr>
          <w:rtl/>
          <w:cs/>
          <w:lang w:val="ar_AE" w:bidi="ar_AE"/>
        </w:rPr>
        <w:t xml:space="preserve"> يظهر الله لأبيمَالِك في الحلم ويخبره أن سارة متزوجة فعلًا. يقول أبيمَالِك إنه بريء، فيخبر الله أبيمَالِك أن يُرجع سارة إلى إبراهيم.</w:t>
      </w:r>
    </w:p>
    <w:p>
      <w:pPr>
        <w:bidi/>
      </w:pPr>
      <w:r>
        <w:rPr>
          <w:rtl/>
          <w:cs/>
          <w:lang w:val="ar_AE" w:bidi="ar_AE"/>
        </w:rPr>
      </w:r>
      <w:r>
        <w:rPr>
          <w:b/>
          <w:rtl/>
          <w:cs/>
          <w:lang w:val="ar_AE" w:bidi="ar_AE"/>
        </w:rPr>
        <w:t>في المشهد الثالث:</w:t>
      </w:r>
      <w:r>
        <w:rPr>
          <w:rtl/>
          <w:cs/>
          <w:lang w:val="ar_AE" w:bidi="ar_AE"/>
        </w:rPr>
        <w:t xml:space="preserve"> في صباح اليوم التالي، يدعو أبيمَالِك إبراهيم ويتحدث معه. يكون أبيمَالِك غاضبًا لأن إبراهيم كذب عليه. يشرح إبراهيم لماذا أخبر أبيمَالِك أن سارة أخته. </w:t>
      </w:r>
    </w:p>
    <w:p>
      <w:pPr>
        <w:bidi/>
      </w:pPr>
      <w:r>
        <w:rPr>
          <w:rtl/>
          <w:cs/>
          <w:lang w:val="ar_AE" w:bidi="ar_AE"/>
        </w:rPr>
      </w:r>
      <w:r>
        <w:rPr>
          <w:b/>
          <w:rtl/>
          <w:cs/>
          <w:lang w:val="ar_AE" w:bidi="ar_AE"/>
        </w:rPr>
        <w:t>في المشهد الرابع:</w:t>
      </w:r>
      <w:r>
        <w:rPr>
          <w:rtl/>
          <w:cs/>
          <w:lang w:val="ar_AE" w:bidi="ar_AE"/>
        </w:rPr>
        <w:t xml:space="preserve"> يأخذ أبيمَالِك بعض الخراف والأبقار والعبيد من الرجال والنساء الذين يمتلكهم ويُقدِّمهم لإبراهيم. يُعيد أبيمَالِك أيضًا سارة إلى إبراهيم.</w:t>
      </w:r>
    </w:p>
    <w:p>
      <w:pPr>
        <w:bidi/>
      </w:pPr>
      <w:r>
        <w:rPr>
          <w:rtl/>
          <w:cs/>
          <w:lang w:val="ar_AE" w:bidi="ar_AE"/>
        </w:rPr>
      </w:r>
      <w:r>
        <w:rPr>
          <w:b/>
          <w:rtl/>
          <w:cs/>
          <w:lang w:val="ar_AE" w:bidi="ar_AE"/>
        </w:rPr>
        <w:t>في المشهد الخامس:</w:t>
      </w:r>
      <w:r>
        <w:rPr>
          <w:rtl/>
          <w:cs/>
          <w:lang w:val="ar_AE" w:bidi="ar_AE"/>
        </w:rPr>
        <w:t xml:space="preserve"> بسبب ما حدث لسارة، يُسبِّب الله للملك أبيمَالِك وأهل بيته عدم القدرة على الإنجاب. لكن يصلّي إبراهيم إلى الله، فيشفي الله أبيمَالِك وأُسرته.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 xml:space="preserve">أبيمَالِك الملك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مسؤولو أبيمَالِك</w:t>
      </w:r>
    </w:p>
    <w:p>
      <w:pPr>
        <w:pStyle w:val="ListBullet"/>
        <w:bidi/>
        <w:spacing w:line="240" w:lineRule="auto"/>
        <w:ind w:left="720"/>
      </w:pPr>
      <w:r>
        <w:rPr>
          <w:rtl/>
          <w:cs/>
          <w:lang w:val="ar_AE" w:bidi="ar_AE"/>
        </w:rPr>
      </w:r>
      <w:r>
        <w:rPr>
          <w:rtl/>
          <w:cs/>
          <w:lang w:val="ar_AE" w:bidi="ar_AE"/>
        </w:rPr>
        <w:t xml:space="preserve">وأهل بيت أبيمَالِك، بما في ذلك زوجته وإماءه. </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صوّروا الحركة في المشهد الأول. يسافر إبراهيم نحو النقب، ويعيش بين قَادش وشُور. ثم يمكث في جَرار بعض الوقت. كان لإبراهيم أسرة كبيرة وقطعان كبيرة من الحيوانات. تعيش أسرة إبراهيم في خيام.</w:t>
      </w:r>
    </w:p>
    <w:p>
      <w:pPr>
        <w:bidi/>
      </w:pPr>
      <w:r>
        <w:rPr>
          <w:rtl/>
          <w:cs/>
          <w:lang w:val="ar_AE" w:bidi="ar_AE"/>
        </w:rPr>
      </w:r>
      <w:r>
        <w:rPr>
          <w:rtl/>
          <w:cs/>
          <w:lang w:val="ar_AE" w:bidi="ar_AE"/>
        </w:rPr>
        <w:t>توقفوا هنا. انظروا في المجموعة إلى النقْب وقادِش وشُور وجَرار. أوقفوا سماع التسجيل الصوتي هنا.</w:t>
      </w:r>
    </w:p>
    <w:p>
      <w:pPr>
        <w:bidi/>
      </w:pPr>
      <w:r>
        <w:rPr>
          <w:rtl/>
          <w:cs/>
          <w:lang w:val="ar_AE" w:bidi="ar_AE"/>
        </w:rPr>
      </w:r>
      <w:r>
        <w:rPr>
          <w:rtl/>
          <w:cs/>
          <w:lang w:val="ar_AE" w:bidi="ar_AE"/>
        </w:rPr>
        <w:t>حين كان يعيش في جرار، يخبر إبراهيم الناس أن زوجته سارة هي أخته. فيُرسل أبيمَالِك ملك جَرار إلى سارة ويحضروها إلى قصره، لكنه لا يمارس الجنس معها. نعلم لاحقًا في القصة أن إبراهيم يشرح أن لديه سببَين ليقول إن سارة أخته. يخاف من أن يقتله الناس، ومنهم الملك أبيمَالِك، ليأخذ سارة زوجة، أيضًا تُعد سارة في الحقيقة الأخت غير الشقيقة لإبراهيم. لإبراهيم وسارة أبٌ واحد.</w:t>
      </w:r>
    </w:p>
    <w:p>
      <w:pPr>
        <w:bidi/>
      </w:pPr>
      <w:r>
        <w:rPr>
          <w:rtl/>
          <w:cs/>
          <w:lang w:val="ar_AE" w:bidi="ar_AE"/>
        </w:rPr>
      </w:r>
      <w:r>
        <w:rPr>
          <w:rtl/>
          <w:cs/>
          <w:lang w:val="ar_AE" w:bidi="ar_AE"/>
        </w:rPr>
        <w:t>في المشهد الثاني، صوّروا المحادثة بين الملك أبيمَالِك والله. تحدث هذه المحادثة في حلم. في تلك الليلة يأتي الله إلى أبيمَالِك وهو نائم في الحلم ويقول له: "هَا أَنْتَ مَيِّتٌ مِنْ أَجْلِ الْمَرْأَةِ الَّتِي أَخَذْتَهَا، فَإِنَّهَا مُتَزَوِّجَةٌ بِبَعْل".</w:t>
      </w:r>
    </w:p>
    <w:p>
      <w:pPr>
        <w:bidi/>
      </w:pPr>
      <w:r>
        <w:rPr>
          <w:rtl/>
          <w:cs/>
          <w:lang w:val="ar_AE" w:bidi="ar_AE"/>
        </w:rPr>
      </w:r>
      <w:r>
        <w:rPr>
          <w:rtl/>
          <w:cs/>
          <w:lang w:val="ar_AE" w:bidi="ar_AE"/>
        </w:rPr>
        <w:t>لكن أبيمَالِك لم يكن قد اضطجع مع سارة بعد، لذلك يقول: "يَا سَيِّدُ، أَأُمَّةً بَارَّةً تَقْتُلُ؟ أَلَمْ يَقُلْ هُوَ لِي: إِنَّهَا أُخْتِي، وَهِيَ أَيْضًا نَفْسُهَا قَالَتْ: هُوَ أَخِي؟" هنا، يسأل أبيمَالِك سؤالًا لا ينتظر إجابة، ويطرح هذه الأسئلة ليؤكد ما قاله إبراهيم وسارة. ويقول أبيمَالِك: "أرجوك لا تهلكني، أنا بريء! أخبرني إبراهيم أن سارة أخته، كما أنَّ سارة وافقت على ذلك!" يُظهر أبيمَالِك الصدمة والدهشة لأنه لم يكن يعرف أن سارة كانت زوجة إبراهيم.</w:t>
      </w:r>
    </w:p>
    <w:p>
      <w:pPr>
        <w:bidi/>
      </w:pPr>
      <w:r>
        <w:rPr>
          <w:rtl/>
          <w:cs/>
          <w:lang w:val="ar_AE" w:bidi="ar_AE"/>
        </w:rPr>
      </w:r>
      <w:r>
        <w:rPr>
          <w:rtl/>
          <w:cs/>
          <w:lang w:val="ar_AE" w:bidi="ar_AE"/>
        </w:rPr>
        <w:t>يُواصل أبيمَالِك قائلًا: "بِسَلاَمَةِ قَلْبِي وَنَقَاوَةِ يَدَيَّ فَعَلْتُ هذَا".</w:t>
      </w:r>
    </w:p>
    <w:p>
      <w:pPr>
        <w:bidi/>
      </w:pPr>
      <w:r>
        <w:rPr>
          <w:rtl/>
          <w:cs/>
          <w:lang w:val="ar_AE" w:bidi="ar_AE"/>
        </w:rPr>
      </w:r>
      <w:r>
        <w:rPr>
          <w:rtl/>
          <w:cs/>
          <w:lang w:val="ar_AE" w:bidi="ar_AE"/>
        </w:rPr>
        <w:t>لكن الله مع ذلك يجيب في الحلم: "أَنَا أَيْضًا عَلِمْتُ أَنَّكَ بِسَلاَمَةِ قَلْبِكَ فَعَلْتَ هذَا. وَأَنَا أَيْضًا أَمْسَكْتُكَ عَنْ أَنْ تُخْطِئَ إِلَيَّ، لِذلِكَ لَمْ أَدَعْكَ تَمَسُّهَا. فَالآنَ رُدَّ امْرَأَةَ الرَّجُلِ، فَإِنَّهُ نَبِيٌّ، فَيُصَلِّيَ لأَجْلِكَ فَتَحْيَا. وَإِنْ كُنْتَ لَسْتَ تَرُدُّهَا، فَاعْلَمْ أَنَّكَ مَوْتًا تَمُوتُ، أَنْتَ وَكُلُّ مَنْ لَكَ".</w:t>
      </w:r>
    </w:p>
    <w:p>
      <w:pPr>
        <w:bidi/>
      </w:pPr>
      <w:r>
        <w:rPr>
          <w:rtl/>
          <w:cs/>
          <w:lang w:val="ar_AE" w:bidi="ar_AE"/>
        </w:rPr>
      </w:r>
      <w:r>
        <w:rPr>
          <w:rtl/>
          <w:cs/>
          <w:lang w:val="ar_AE" w:bidi="ar_AE"/>
        </w:rPr>
        <w:t>يحدث المشهد الثالث في صباح اليوم التالي. يُبكِّر أبيمَالِك في الصباح ويدعو جميع مسؤوليه معًا، وعندما يخبرهم بما حدث، يخاف مسؤوليه. ثم يُرسل أبيمَالِك إلى إبراهيم. ربما كان المسؤولون قد مكثوا في أثناء حديث أبيمَالِك مع إبراهيم. يُتناقض اعتذار أبيمَالِك العَلَني ومناقشته مع أسرار إبراهيم. صوّروا المحادثة بين أبيمالك وإبراهيم. يسأل أبيمالك إبراهيم: "مَاذَا فَعَلْتَ بِنَا؟ وَبِمَاذَا أَخْطَأْتُ إِلَيْكَ حَتَّى جَلَبْتَ عَلَيَّ وَعَلَى مَمْلَكَتِي خَطِيَّةً عَظِيمَةً؟ أَعْمَالًا لاَ تُعْمَلُ عَمِلْتَ بِي". يسأل أبيمالك هذه الأسئلة دون أن ينتظر إجابة. ثم يطرح أبيمَالِك سؤالًا لإبراهيم يريد إجابة له: "لماذا فعلت ذلك؟"</w:t>
      </w:r>
    </w:p>
    <w:p>
      <w:pPr>
        <w:bidi/>
      </w:pPr>
      <w:r>
        <w:rPr>
          <w:rtl/>
          <w:cs/>
          <w:lang w:val="ar_AE" w:bidi="ar_AE"/>
        </w:rPr>
      </w:r>
      <w:r>
        <w:rPr>
          <w:rtl/>
          <w:cs/>
          <w:lang w:val="ar_AE" w:bidi="ar_AE"/>
        </w:rPr>
        <w:t>يجيب إبراهيم: "إِنِّي قُلْتُ: ’لَيْسَ فِي هذَا الْمَوْضِعِ خَوْفُ اللهِ الْبَتَّةَ، فَيَقْتُلُونَنِي لأَجْلِ امْرَأَتِي‘، وَبِالْحَقِيقَةِ أَيْضًا هِيَ أُخْتِي ابْنَةُ أَبِي، غَيْرَ أَنَّهَا لَيْسَتِ ابْنَةَ أُمِّي، فَصَارَتْ لِي زَوْجَةً. وَحَدَثَ لَمَّا أَتَاهَنِي اللهُ مِنْ بَيْتِ أَبِي أَنِّي قُلْتُ لَهَا: ’هذَا مَعْرُوفُكِ الَّذِي تَصْنَعِينَ إِلَيَّ: فِي كُلِّ مَكَانٍ نَأْتِي إِلَيْهِ قُولِي عَنِّي: هُوَ أَخِي‘".</w:t>
      </w:r>
    </w:p>
    <w:p>
      <w:pPr>
        <w:bidi/>
      </w:pPr>
      <w:r>
        <w:rPr>
          <w:rtl/>
          <w:cs/>
          <w:lang w:val="ar_AE" w:bidi="ar_AE"/>
        </w:rPr>
      </w:r>
      <w:r>
        <w:rPr>
          <w:rtl/>
          <w:cs/>
          <w:lang w:val="ar_AE" w:bidi="ar_AE"/>
        </w:rPr>
        <w:t>في المشهد الرابع، صوّروا رد فعل أبيمالك. يُعطي أبيمَالِك إبراهيم خرافًا وأبقارًا وعبيدًا من الرجال والنساء.</w:t>
      </w:r>
    </w:p>
    <w:p>
      <w:pPr>
        <w:bidi/>
      </w:pPr>
      <w:r>
        <w:rPr>
          <w:rtl/>
          <w:cs/>
          <w:lang w:val="ar_AE" w:bidi="ar_AE"/>
        </w:rPr>
      </w:r>
      <w:r>
        <w:rPr>
          <w:rtl/>
          <w:cs/>
          <w:lang w:val="ar_AE" w:bidi="ar_AE"/>
        </w:rPr>
        <w:t>اعرضوا للفريق صورة للخراف والأبقار. أوقفوا سماع التسجيل الصوتي هنا.</w:t>
      </w:r>
    </w:p>
    <w:p>
      <w:pPr>
        <w:bidi/>
      </w:pPr>
      <w:r>
        <w:rPr>
          <w:rtl/>
          <w:cs/>
          <w:lang w:val="ar_AE" w:bidi="ar_AE"/>
        </w:rPr>
      </w:r>
      <w:r>
        <w:rPr>
          <w:rtl/>
          <w:cs/>
          <w:lang w:val="ar_AE" w:bidi="ar_AE"/>
        </w:rPr>
        <w:t>ثم يقول أبيمَالِك لإبراهيم: "هُوَذَا أَرْضِي قُدَّامَكَ. اسْكُنْ فِي مَا حَسُنَ فِي عَيْنَيْكَ".</w:t>
      </w:r>
    </w:p>
    <w:p>
      <w:pPr>
        <w:bidi/>
      </w:pPr>
      <w:r>
        <w:rPr>
          <w:rtl/>
          <w:cs/>
          <w:lang w:val="ar_AE" w:bidi="ar_AE"/>
        </w:rPr>
      </w:r>
      <w:r>
        <w:rPr>
          <w:rtl/>
          <w:cs/>
          <w:lang w:val="ar_AE" w:bidi="ar_AE"/>
        </w:rPr>
        <w:t>ثم يقول أبيمَالِك لسارَة: "إِنِّي قَدْ أَعْطَيْتُ أَخَاكِ أَلْفًا مِنَ الْفِضَّةِ. هَا هُوَ لَكِ غِطَاءُ عَيْنٍ مِنْ جِهَةِ كُلِّ مَا عِنْدَكِ وَعِنْدَ كُلِّ وَاحِدٍ، فَأُنْصِفْتِ". هنا، يبدأ أبيمالك بكلمة "إني"، التي تؤكد أنه على وشك أن يقول شيئًا مهمًا.</w:t>
      </w:r>
    </w:p>
    <w:p>
      <w:pPr>
        <w:bidi/>
      </w:pPr>
      <w:r>
        <w:rPr>
          <w:rtl/>
          <w:cs/>
          <w:lang w:val="ar_AE" w:bidi="ar_AE"/>
        </w:rPr>
      </w:r>
      <w:r>
        <w:rPr>
          <w:rtl/>
          <w:cs/>
          <w:lang w:val="ar_AE" w:bidi="ar_AE"/>
        </w:rPr>
        <w:t>قد ترغبون في إعادة ترتيب المشهد الخامس لجعله أكثر وضوحًا. بسبب ما حدث لسارة، زوجة إبراهيم، يجعل يهوه من المستحيل لأي امرأة في أسرة أبيمالك أن تُنجب أطفالًا. يصلّي إبراهيم من أجل أبيمالك، فيشفي الله أبيمالك، وزوجته وإماءهُ فيتمكنَّ من إنجاب الأطفال.</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تكوين 20: 1–18 في أكثر الترجمات المفهومة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الملك أبيمَالِك</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مسؤولو أبيمَالِك</w:t>
      </w:r>
    </w:p>
    <w:p>
      <w:pPr>
        <w:pStyle w:val="ListBullet"/>
        <w:bidi/>
        <w:spacing w:line="240" w:lineRule="auto"/>
        <w:ind w:left="720"/>
      </w:pPr>
      <w:r>
        <w:rPr>
          <w:rtl/>
          <w:cs/>
          <w:lang w:val="ar_AE" w:bidi="ar_AE"/>
        </w:rPr>
      </w:r>
      <w:r>
        <w:rPr>
          <w:rtl/>
          <w:cs/>
          <w:lang w:val="ar_AE" w:bidi="ar_AE"/>
        </w:rPr>
        <w:t>وأهلُ بيتِ أبيمالك، ومنهم الزوجةُ والإماء</w:t>
      </w:r>
    </w:p>
    <w:p>
      <w:pPr>
        <w:bidi/>
      </w:pPr>
      <w:r>
        <w:rPr>
          <w:rtl/>
          <w:cs/>
          <w:lang w:val="ar_AE" w:bidi="ar_AE"/>
        </w:rPr>
      </w:r>
      <w:r>
        <w:rPr>
          <w:rtl/>
          <w:cs/>
          <w:lang w:val="ar_AE" w:bidi="ar_AE"/>
        </w:rPr>
        <w:t>كمجموعة، عليكم تمثيل المقطع مرتَين، وينبغي تمثيل المقطع في لُغتكم الأصلية.</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وقت لاحق، ينتقل إبراهيم من المكان الذي يسكن فيه. يتحرك نحو منطقة النَقْب ويعيش بين قادش وشور. لفترةٍ ما يعيش في جَرار. في أثناء العيش هناك، يخبر الناس أن زوجته سارة هي أخته، فيُرسِل أبيمالك ملِك جَرار من أجل سارة ويأخذها.</w:t>
      </w:r>
    </w:p>
    <w:p>
      <w:pPr>
        <w:bidi/>
      </w:pPr>
      <w:r>
        <w:rPr>
          <w:rtl/>
          <w:cs/>
          <w:lang w:val="ar_AE" w:bidi="ar_AE"/>
        </w:rPr>
      </w:r>
      <w:r>
        <w:rPr>
          <w:rtl/>
          <w:cs/>
          <w:lang w:val="ar_AE" w:bidi="ar_AE"/>
        </w:rPr>
        <w:t>لكن الله يأتي إلى أبيمَالِك في حلم في إحدى الليالي. يقول الله: "هَا أَنْتَ مَيِّتٌ مِنْ أَجْلِ الْمَرْأَةِ الَّتِي أَخَذْتَهَا، فَإِنَّهَا مُتَزَوِّجَةٌ بِبَعْل".</w:t>
      </w:r>
    </w:p>
    <w:p>
      <w:pPr>
        <w:bidi/>
      </w:pPr>
      <w:r>
        <w:rPr>
          <w:rtl/>
          <w:cs/>
          <w:lang w:val="ar_AE" w:bidi="ar_AE"/>
        </w:rPr>
      </w:r>
      <w:r>
        <w:rPr>
          <w:rtl/>
          <w:cs/>
          <w:lang w:val="ar_AE" w:bidi="ar_AE"/>
        </w:rPr>
        <w:t>وأنَّ أبيمالك لم يكُن قد عرَفَ سارة، فيُجيب قائلًا: "يَا سَيِّدُ، أَأُمَّةً بَارَّةً تَقْتُلُ؟ أَلَمْ يَقُلْ هُوَ لِي: إِنَّهَا أُخْتِي، وَهِيَ أَيْضًا نَفْسُهَا قَالَتْ: هُوَ أَخِي؟ بِسَلاَمَةِ قَلْبِي وَنَقَاوَةِ يَدَيَّ فَعَلْتُ هذَا".</w:t>
      </w:r>
    </w:p>
    <w:p>
      <w:pPr>
        <w:bidi/>
      </w:pPr>
      <w:r>
        <w:rPr>
          <w:rtl/>
          <w:cs/>
          <w:lang w:val="ar_AE" w:bidi="ar_AE"/>
        </w:rPr>
      </w:r>
      <w:r>
        <w:rPr>
          <w:rtl/>
          <w:cs/>
          <w:lang w:val="ar_AE" w:bidi="ar_AE"/>
        </w:rPr>
        <w:t>أوقفوا التمثيل. اسألوا الشخص الذي يؤدي دور أبيمالِك: "بماذا تشعر أو تفكر؟" قد يجيب الشخص بعبارات مثل: "خائف ومصدوم!" أو "أتوسل بالله ألا يقتلني أنا وشعبي لأنني أخذت امرأة متزوجة عن طريق الخطأ". واصلوا التمثيل.</w:t>
      </w:r>
    </w:p>
    <w:p>
      <w:pPr>
        <w:bidi/>
      </w:pPr>
      <w:r>
        <w:rPr>
          <w:rtl/>
          <w:cs/>
          <w:lang w:val="ar_AE" w:bidi="ar_AE"/>
        </w:rPr>
      </w:r>
      <w:r>
        <w:rPr>
          <w:rtl/>
          <w:cs/>
          <w:lang w:val="ar_AE" w:bidi="ar_AE"/>
        </w:rPr>
        <w:t>ثم يقول الله لأبيمَالِك في الحلم: "أَنَا أَيْضًا عَلِمْتُ أَنَّكَ بِسَلاَمَةِ قَلْبِكَ فَعَلْتَ هذَا. وَأَنَا أَيْضًا أَمْسَكْتُكَ عَنْ أَنْ تُخْطِئَ إِلَيَّ، لِذلِكَ لَمْ أَدَعْكَ تَمَسُّهَا. فَالآنَ رُدَّ امْرَأَةَ الرَّجُلِ، فَإِنَّهُ نَبِيٌّ، فَيُصَلِّيَ لأَجْلِكَ فَتَحْيَا. وَإِنْ كُنْتَ لَسْتَ تَرُدُّهَا، فَاعْلَمْ أَنَّكَ مَوْتًا تَمُوتُ، أَنْتَ وَكُلُّ مَنْ لَكَ".</w:t>
      </w:r>
    </w:p>
    <w:p>
      <w:pPr>
        <w:bidi/>
      </w:pPr>
      <w:r>
        <w:rPr>
          <w:rtl/>
          <w:cs/>
          <w:lang w:val="ar_AE" w:bidi="ar_AE"/>
        </w:rPr>
      </w:r>
      <w:r>
        <w:rPr>
          <w:rtl/>
          <w:cs/>
          <w:lang w:val="ar_AE" w:bidi="ar_AE"/>
        </w:rPr>
        <w:t>أوقفوا التمثيل. اسألوا الشخص الذي يؤدي دور الله: "بماذا تشعر أو تفكر؟" قد يجيب الشخص بعبارات مثل: "أريد أن أعطي أبيمالِك فرصة ليفعل الصلاح"، أو "أريد تحذير أبيمالك من ألا يضطجع مع سارة بل يعيدها إلى إبراهيم". واصلوا التمثيل.</w:t>
      </w:r>
    </w:p>
    <w:p>
      <w:pPr>
        <w:bidi/>
      </w:pPr>
      <w:r>
        <w:rPr>
          <w:rtl/>
          <w:cs/>
          <w:lang w:val="ar_AE" w:bidi="ar_AE"/>
        </w:rPr>
      </w:r>
      <w:r>
        <w:rPr>
          <w:rtl/>
          <w:cs/>
          <w:lang w:val="ar_AE" w:bidi="ar_AE"/>
        </w:rPr>
        <w:t>ينهض أبيمالك في صباح اليوم التالي ويدعو جميع مسؤوليه. عندما يخبرهم بما حدث، يخافون جدًا. ثم يستدعي أبيمَالِك إبراهيم، ويقول له: "مَاذَا فَعَلْتَ بِنَا؟ وَبِمَاذَا أَخْطَأْتُ إِلَيْكَ حَتَّى جَلَبْتَ عَلَيَّ وَعَلَى مَمْلَكَتِي خَطِيَّةً عَظِيمَةً؟ أَعْمَالًا لاَ تُعْمَلُ عَمِلْتَ بِي. مَاذَا رَأَيْتَ حَتَّى عَمِلْتَ هذَا الشَّيْءَ؟"</w:t>
      </w:r>
    </w:p>
    <w:p>
      <w:pPr>
        <w:bidi/>
      </w:pPr>
      <w:r>
        <w:rPr>
          <w:rtl/>
          <w:cs/>
          <w:lang w:val="ar_AE" w:bidi="ar_AE"/>
        </w:rPr>
      </w:r>
      <w:r>
        <w:rPr>
          <w:rtl/>
          <w:cs/>
          <w:lang w:val="ar_AE" w:bidi="ar_AE"/>
        </w:rPr>
        <w:t>أوقفوا التمثيل. اسألوا الشخص الذي يؤدي دور أبيمالِك: "بماذا تشعر أو تفكر؟" قد يجيب الشخص بعبارات مثل: "خائف"، أو "غاضب جدًا لأن إبراهيم جعلني في مواجهة مع هذا الموقف"، أو "لا أريد أن أفعل أي أمر سرًا، وأريد التأكُّد من إيجاد حلٍّ لهذه المشكلة علَنًا". واصلوا التمثيل.</w:t>
      </w:r>
    </w:p>
    <w:p>
      <w:pPr>
        <w:bidi/>
      </w:pPr>
      <w:r>
        <w:rPr>
          <w:rtl/>
          <w:cs/>
          <w:lang w:val="ar_AE" w:bidi="ar_AE"/>
        </w:rPr>
      </w:r>
      <w:r>
        <w:rPr>
          <w:rtl/>
          <w:cs/>
          <w:lang w:val="ar_AE" w:bidi="ar_AE"/>
        </w:rPr>
        <w:t>يجيب إبراهيم: "إِنِّي قُلْتُ: لَيْسَ فِي هذَا الْمَوْضِعِ خَوْفُ اللهِ الْبَتَّةَ، فَيَقْتُلُونَنِي لأَجْلِ امْرَأَتِي. وَبِالْحَقِيقَةِ أَيْضًا هِيَ أُخْتِي، ابْنَةُ أَبِي، غَيْرَ أَنَّهَا لَيْسَتِ ابْنَةَ أُمِّي، فَصَارَتْ لِي زَوْجَةً. عندما أوصاني الله أن أترك بيت أبي وأرتحل من مكان إلى آخر، طلبتُ من سارة أن تُظهر ولاءها لي بإخبار الناس أنني أخوها".</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"أحاول تقديم الأعذار"، أو "أحاول شرح ما حدث"، أو "أخاف مما سيفعله أبيمالك بعد ذلك". واصلوا التمثيل.</w:t>
      </w:r>
    </w:p>
    <w:p>
      <w:pPr>
        <w:bidi/>
      </w:pPr>
      <w:r>
        <w:rPr>
          <w:rtl/>
          <w:cs/>
          <w:lang w:val="ar_AE" w:bidi="ar_AE"/>
        </w:rPr>
      </w:r>
      <w:r>
        <w:rPr>
          <w:rtl/>
          <w:cs/>
          <w:lang w:val="ar_AE" w:bidi="ar_AE"/>
        </w:rPr>
        <w:t>ثم يعطي أبيمَالِك إبراهيم بعض الخراف والماعز والأبقار والعبيد الذكور والإناث. يُعيد أبيمَالِك أيضًا سارة إلى إبراهيم. وَقَالَ أَبِيمَالِكُ: "هُوَذَا أَرْضِي قُدَّامَكَ. اسْكُنْ فِي مَا حَسُنَ فِي عَيْنَيْكَ". ويقول أبيمالك لسارة: "إِنِّي قَدْ أَعْطَيْتُ أَخَاكِ أَلْفًا مِنَ الْفِضَّةِ. هَا هُوَ لَكِ غِطَاءُ عَيْنٍ مِنْ جِهَةِ كُلِّ مَا عِنْدَكِ وَعِنْدَ كُلِّ وَاحِدٍ، فَأُنْصِفْتِ".</w:t>
      </w:r>
    </w:p>
    <w:p>
      <w:pPr>
        <w:bidi/>
      </w:pPr>
      <w:r>
        <w:rPr>
          <w:rtl/>
          <w:cs/>
          <w:lang w:val="ar_AE" w:bidi="ar_AE"/>
        </w:rPr>
      </w:r>
      <w:r>
        <w:rPr>
          <w:rtl/>
          <w:cs/>
          <w:lang w:val="ar_AE" w:bidi="ar_AE"/>
        </w:rPr>
        <w:t>انهوا التمثيل. اسألوا الشخص الذي يؤدي دور أبيمالِك: "بماذا تشعر أو تفكر؟" قد يجيب الشخص بعبارات مثل: "أريد التأكُّد من عدم شعور سارة بالإحراج أو الخزي"، أو "هذا ما ينبغي فعله لأعوَِّض عن أخذ سارة، وهي امرأة متزوجة".</w:t>
      </w:r>
    </w:p>
    <w:p>
      <w:pPr>
        <w:bidi/>
      </w:pPr>
      <w:r>
        <w:rPr>
          <w:rtl/>
          <w:cs/>
          <w:lang w:val="ar_AE" w:bidi="ar_AE"/>
        </w:rPr>
      </w:r>
      <w:r>
        <w:rPr>
          <w:rtl/>
          <w:cs/>
          <w:lang w:val="ar_AE" w:bidi="ar_AE"/>
        </w:rPr>
        <w:t>كان يهوه قد منعَ جميع النساء في أسرة أبيمَالِك من إنجاب أطفال بسبب سارة زوجة إبراهيم. فصلّى إبراهيم إلى الله، وشفى الله أبيمَالِك وزوجته وإماءهُ حتى يأخذوا من جديد قُدرة على الإنجاب.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تكوين 20: 1–18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 تُستخدم الكلمة العامة </w:t>
      </w:r>
      <w:r>
        <w:rPr>
          <w:b/>
          <w:rtl/>
          <w:cs/>
          <w:lang w:val="ar_AE" w:bidi="ar_AE"/>
        </w:rPr>
        <w:t>الله</w:t>
      </w:r>
      <w:r>
        <w:rPr>
          <w:rtl/>
          <w:cs/>
          <w:lang w:val="ar_AE" w:bidi="ar_AE"/>
        </w:rPr>
        <w:t xml:space="preserve">، </w:t>
      </w:r>
      <w:r>
        <w:rPr>
          <w:b/>
          <w:rtl/>
          <w:cs/>
          <w:lang w:val="ar_AE" w:bidi="ar_AE"/>
        </w:rPr>
        <w:t>إلوهيم</w:t>
      </w:r>
      <w:r>
        <w:rPr>
          <w:rtl/>
          <w:cs/>
          <w:lang w:val="ar_AE" w:bidi="ar_AE"/>
        </w:rPr>
        <w:t xml:space="preserve">، طوال هذا المقطع حتى النهاية. استخدموا الكلمة ذاتها التي استخدمتم في القصص السابقة للإشارة إلى الله، وتذكّروا أنَّ </w:t>
      </w:r>
      <w:r>
        <w:rPr>
          <w:rtl/>
          <w:cs/>
          <w:lang w:val="ar_AE" w:bidi="ar_AE"/>
        </w:rPr>
        <w:t>الله</w:t>
      </w:r>
      <w:r>
        <w:rPr>
          <w:rtl/>
          <w:cs/>
          <w:lang w:val="ar_AE" w:bidi="ar_AE"/>
        </w:rPr>
        <w:t xml:space="preserve"> لقَب مذكور في "قاموس الكلمات الرئيسية".</w:t>
      </w:r>
    </w:p>
    <w:p>
      <w:pPr>
        <w:bidi/>
      </w:pPr>
      <w:r>
        <w:rPr>
          <w:rtl/>
          <w:cs/>
          <w:lang w:val="ar_AE" w:bidi="ar_AE"/>
        </w:rPr>
      </w:r>
      <w:r>
        <w:rPr>
          <w:rtl/>
          <w:cs/>
          <w:lang w:val="ar_AE" w:bidi="ar_AE"/>
        </w:rPr>
        <w:t xml:space="preserve">في وقت لاحق، ينتقل إبراهيم جنوبًا نحو النقْب. لقد عاش بعض الوقت بين شور وقادش، ثم عاش في جَرار لبعض الوقت. حين كان يعيش هناك، قدَّم إبراهيم زوجته سارة، للناس بإخبارهم أنها أخته. فأرسَل </w:t>
      </w:r>
      <w:r>
        <w:rPr>
          <w:b/>
          <w:rtl/>
          <w:cs/>
          <w:lang w:val="ar_AE" w:bidi="ar_AE"/>
        </w:rPr>
        <w:t>الملِك</w:t>
      </w:r>
      <w:r>
        <w:rPr>
          <w:rtl/>
          <w:cs/>
          <w:lang w:val="ar_AE" w:bidi="ar_AE"/>
        </w:rPr>
        <w:t xml:space="preserve"> أبيمالك إلى سارة وأخذها. الملِك شخص يحكم مدينة أو إقليم. استخدموا الكلمة ذاتها التي استخدمتم في المقاطع السابقة للإشارة إلى الملك. </w:t>
      </w:r>
      <w:r>
        <w:rPr>
          <w:rtl/>
          <w:cs/>
          <w:lang w:val="ar_AE" w:bidi="ar_AE"/>
        </w:rPr>
        <w:t>الملِك</w:t>
      </w:r>
      <w:r>
        <w:rPr>
          <w:rtl/>
          <w:cs/>
          <w:lang w:val="ar_AE" w:bidi="ar_AE"/>
        </w:rPr>
        <w:t xml:space="preserve"> مُصطلح في "قاموس الكلمات الرئيسية". </w:t>
      </w:r>
    </w:p>
    <w:p>
      <w:pPr>
        <w:bidi/>
      </w:pPr>
      <w:r>
        <w:rPr>
          <w:rtl/>
          <w:cs/>
          <w:lang w:val="ar_AE" w:bidi="ar_AE"/>
        </w:rPr>
      </w:r>
      <w:r>
        <w:rPr>
          <w:rtl/>
          <w:cs/>
          <w:lang w:val="ar_AE" w:bidi="ar_AE"/>
        </w:rPr>
        <w:t xml:space="preserve">ذات ليلة، جاء الله لأبيمالك في </w:t>
      </w:r>
      <w:r>
        <w:rPr>
          <w:b/>
          <w:rtl/>
          <w:cs/>
          <w:lang w:val="ar_AE" w:bidi="ar_AE"/>
        </w:rPr>
        <w:t>حُلم</w:t>
      </w:r>
      <w:r>
        <w:rPr>
          <w:rtl/>
          <w:cs/>
          <w:lang w:val="ar_AE" w:bidi="ar_AE"/>
        </w:rPr>
        <w:t xml:space="preserve">. وقال الله: "هَا أَنْتَ مَيِّتٌ مِنْ أَجْلِ الْمَرْأَةِ الَّتِي أَخَذْتَهَا، فَإِنَّهَا مُتَزَوِّجَةٌ بِبَعْل". وعادةً ما يحدث الحلم عندما يكون الشخص نائمًا. لمعلومات أكثر عن الحلم، انظروا الكلمة </w:t>
      </w:r>
      <w:r>
        <w:rPr>
          <w:rtl/>
          <w:cs/>
          <w:lang w:val="ar_AE" w:bidi="ar_AE"/>
        </w:rPr>
        <w:t>حلم</w:t>
      </w:r>
      <w:r>
        <w:rPr>
          <w:rtl/>
          <w:cs/>
          <w:lang w:val="ar_AE" w:bidi="ar_AE"/>
        </w:rPr>
        <w:t xml:space="preserve"> في "قاموس الكلمات الرئيسية".</w:t>
      </w:r>
    </w:p>
    <w:p>
      <w:pPr>
        <w:bidi/>
      </w:pPr>
      <w:r>
        <w:rPr>
          <w:rtl/>
          <w:cs/>
          <w:lang w:val="ar_AE" w:bidi="ar_AE"/>
        </w:rPr>
      </w:r>
      <w:r>
        <w:rPr>
          <w:rtl/>
          <w:cs/>
          <w:lang w:val="ar_AE" w:bidi="ar_AE"/>
        </w:rPr>
        <w:t>لم يضطجع أبيمالك مع سارة، لذلك أجاب: "</w:t>
      </w:r>
      <w:r>
        <w:rPr>
          <w:b/>
          <w:rtl/>
          <w:cs/>
          <w:lang w:val="ar_AE" w:bidi="ar_AE"/>
        </w:rPr>
        <w:t>يَا سَيِّدُ</w:t>
      </w:r>
      <w:r>
        <w:rPr>
          <w:rtl/>
          <w:cs/>
          <w:lang w:val="ar_AE" w:bidi="ar_AE"/>
        </w:rPr>
        <w:t xml:space="preserve">، </w:t>
      </w:r>
      <w:r>
        <w:rPr>
          <w:b/>
          <w:rtl/>
          <w:cs/>
          <w:lang w:val="ar_AE" w:bidi="ar_AE"/>
        </w:rPr>
        <w:t>ربي</w:t>
      </w:r>
      <w:r>
        <w:rPr>
          <w:rtl/>
          <w:cs/>
          <w:lang w:val="ar_AE" w:bidi="ar_AE"/>
        </w:rPr>
        <w:t xml:space="preserve">، أو </w:t>
      </w:r>
      <w:r>
        <w:rPr>
          <w:b/>
          <w:rtl/>
          <w:cs/>
          <w:lang w:val="ar_AE" w:bidi="ar_AE"/>
        </w:rPr>
        <w:t>سيدي</w:t>
      </w:r>
      <w:r>
        <w:rPr>
          <w:rtl/>
          <w:cs/>
          <w:lang w:val="ar_AE" w:bidi="ar_AE"/>
        </w:rPr>
        <w:t xml:space="preserve">، </w:t>
      </w:r>
      <w:r>
        <w:rPr>
          <w:b/>
          <w:rtl/>
          <w:cs/>
          <w:lang w:val="ar_AE" w:bidi="ar_AE"/>
        </w:rPr>
        <w:t>أَأُمَّةً</w:t>
      </w:r>
      <w:r>
        <w:rPr>
          <w:rtl/>
          <w:cs/>
          <w:lang w:val="ar_AE" w:bidi="ar_AE"/>
        </w:rPr>
        <w:t xml:space="preserve"> بَارَّةً تَقْتُلُ؟" هنا، يستخدم أبيمالك الكلمة أدوناي للإشارة إلى الله. أدوناي مصطلح توقير يعني السيّد، أو ربي، أو سيدي. انظروا الكلمة </w:t>
      </w:r>
      <w:r>
        <w:rPr>
          <w:rtl/>
          <w:cs/>
          <w:lang w:val="ar_AE" w:bidi="ar_AE"/>
        </w:rPr>
        <w:t>أدوناي</w:t>
      </w:r>
      <w:r>
        <w:rPr>
          <w:rtl/>
          <w:cs/>
          <w:lang w:val="ar_AE" w:bidi="ar_AE"/>
        </w:rPr>
        <w:t xml:space="preserve"> أو </w:t>
      </w:r>
      <w:r>
        <w:rPr>
          <w:rtl/>
          <w:cs/>
          <w:lang w:val="ar_AE" w:bidi="ar_AE"/>
        </w:rPr>
        <w:t>رب</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تُشير كلمة </w:t>
      </w:r>
      <w:r>
        <w:rPr>
          <w:b/>
          <w:rtl/>
          <w:cs/>
          <w:lang w:val="ar_AE" w:bidi="ar_AE"/>
        </w:rPr>
        <w:t>أمة</w:t>
      </w:r>
      <w:r>
        <w:rPr>
          <w:rtl/>
          <w:cs/>
          <w:lang w:val="ar_AE" w:bidi="ar_AE"/>
        </w:rPr>
        <w:t xml:space="preserve"> إلى مجموعة من الناس الذين لهم أرض وحكومة مُحددة. لمعلومات أكثر عن مُصطلَح الأمة، انظروا </w:t>
      </w:r>
      <w:r>
        <w:rPr>
          <w:rtl/>
          <w:cs/>
          <w:lang w:val="ar_AE" w:bidi="ar_AE"/>
        </w:rPr>
        <w:t>أمة</w:t>
      </w:r>
      <w:r>
        <w:rPr>
          <w:rtl/>
          <w:cs/>
          <w:lang w:val="ar_AE" w:bidi="ar_AE"/>
        </w:rPr>
        <w:t xml:space="preserve"> في "قاموس الكلمات الرئيسية".</w:t>
      </w:r>
    </w:p>
    <w:p>
      <w:pPr>
        <w:bidi/>
      </w:pPr>
      <w:r>
        <w:rPr>
          <w:rtl/>
          <w:cs/>
          <w:lang w:val="ar_AE" w:bidi="ar_AE"/>
        </w:rPr>
      </w:r>
      <w:r>
        <w:rPr>
          <w:rtl/>
          <w:cs/>
          <w:lang w:val="ar_AE" w:bidi="ar_AE"/>
        </w:rPr>
        <w:t xml:space="preserve">أجاب الله قائلًا: "أَنَا أَيْضًا عَلِمْتُ أَنَّكَ بِسَلاَمَةِ قَلْبِكَ فَعَلْتَ هذَا، وَأَنَا أَيْضًا أَمْسَكْتُكَ عَنْ أَنْ </w:t>
      </w:r>
      <w:r>
        <w:rPr>
          <w:b/>
          <w:rtl/>
          <w:cs/>
          <w:lang w:val="ar_AE" w:bidi="ar_AE"/>
        </w:rPr>
        <w:t>تُخْطِئَ</w:t>
      </w:r>
      <w:r>
        <w:rPr>
          <w:rtl/>
          <w:cs/>
          <w:lang w:val="ar_AE" w:bidi="ar_AE"/>
        </w:rPr>
        <w:t xml:space="preserve"> إِلَيَّ، لِذلِكَ لَمْ أَدَعْكَ تَمَسُّهَا". تُعرف الخطية بأنها فعل يتمثل في مخالفة أوامر الله. انظروا الكلمة </w:t>
      </w:r>
      <w:r>
        <w:rPr>
          <w:rtl/>
          <w:cs/>
          <w:lang w:val="ar_AE" w:bidi="ar_AE"/>
        </w:rPr>
        <w:t>خطية</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يواصل الله قائلًا: "فَالآنَ رُدَّ امْرَأَةَ الرَّجُلِ، فَإِنَّهُ </w:t>
      </w:r>
      <w:r>
        <w:rPr>
          <w:b/>
          <w:rtl/>
          <w:cs/>
          <w:lang w:val="ar_AE" w:bidi="ar_AE"/>
        </w:rPr>
        <w:t>نَبِيٌّ</w:t>
      </w:r>
      <w:r>
        <w:rPr>
          <w:rtl/>
          <w:cs/>
          <w:lang w:val="ar_AE" w:bidi="ar_AE"/>
        </w:rPr>
        <w:t>". كلمة "نبيّ" تشير إلى الشخص الذي يتلقى دعوة ورسالة من الله، ويحمل هذه الرسالة إلى الناس، وهو يدرك أن مهمته الأهم هي توصيل كلمة الله أو رسالته إلى البشر. هنا، تشير الكلمة نبي إلى شخص له عَلاقة وثيقة بالله ويتحدث معه.</w:t>
      </w:r>
    </w:p>
    <w:p>
      <w:pPr>
        <w:bidi/>
      </w:pPr>
      <w:r>
        <w:rPr>
          <w:rtl/>
          <w:cs/>
          <w:lang w:val="ar_AE" w:bidi="ar_AE"/>
        </w:rPr>
      </w:r>
      <w:r>
        <w:rPr>
          <w:rtl/>
          <w:cs/>
          <w:lang w:val="ar_AE" w:bidi="ar_AE"/>
        </w:rPr>
        <w:t xml:space="preserve">توقفوا هنا وناقشوا في المجموعة: ما الكلمة التي تستخدمون للإشارة إلى النبي؟ لمزيد من المعلومات عن الكلمة نبي، انظروا </w:t>
      </w:r>
      <w:r>
        <w:rPr>
          <w:rtl/>
          <w:cs/>
          <w:lang w:val="ar_AE" w:bidi="ar_AE"/>
        </w:rPr>
        <w:t>نبي</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يواصل الله قوله: "</w:t>
      </w:r>
      <w:r>
        <w:rPr>
          <w:b/>
          <w:rtl/>
          <w:cs/>
          <w:lang w:val="ar_AE" w:bidi="ar_AE"/>
        </w:rPr>
        <w:t>فَيُصَلِّيَ</w:t>
      </w:r>
      <w:r>
        <w:rPr>
          <w:rtl/>
          <w:cs/>
          <w:lang w:val="ar_AE" w:bidi="ar_AE"/>
        </w:rPr>
        <w:t xml:space="preserve"> لأَجْلِكَ فَتَحْيَا. وَإِنْ كُنْتَ لَسْتَ تَرُدُّهَا، فَاعْلَمْ أَنَّكَ مَوْتًا تَمُوتُ، أَنْتَ وَكُلُّ مَنْ لَكَ". هنا، تعني الكلمة "صلاة" أن تطلب من الله على وجه السرعة من أجل شخص آخر. لمزيد من المعلومات عن الكلمة "يُصلِّي"، انظروا </w:t>
      </w:r>
      <w:r>
        <w:rPr>
          <w:rtl/>
          <w:cs/>
          <w:lang w:val="ar_AE" w:bidi="ar_AE"/>
        </w:rPr>
        <w:t>يُصلِّي</w:t>
      </w:r>
      <w:r>
        <w:rPr>
          <w:rtl/>
          <w:cs/>
          <w:lang w:val="ar_AE" w:bidi="ar_AE"/>
        </w:rPr>
        <w:t xml:space="preserve"> في "قاموس الكلمات الرئيسية".</w:t>
      </w:r>
    </w:p>
    <w:p>
      <w:pPr>
        <w:bidi/>
      </w:pPr>
      <w:r>
        <w:rPr>
          <w:rtl/>
          <w:cs/>
          <w:lang w:val="ar_AE" w:bidi="ar_AE"/>
        </w:rPr>
      </w:r>
      <w:r>
        <w:rPr>
          <w:rtl/>
          <w:cs/>
          <w:lang w:val="ar_AE" w:bidi="ar_AE"/>
        </w:rPr>
        <w:t xml:space="preserve">شرح إبراهيم كذبَهُ. فَقَالَ إِبْرَاهِيمُ: "لَيْسَ فِي هذَا الْمَوْضِعِ </w:t>
      </w:r>
      <w:r>
        <w:rPr>
          <w:b/>
          <w:rtl/>
          <w:cs/>
          <w:lang w:val="ar_AE" w:bidi="ar_AE"/>
        </w:rPr>
        <w:t>خَوْفُ اللهِ</w:t>
      </w:r>
      <w:r>
        <w:rPr>
          <w:rtl/>
          <w:cs/>
          <w:lang w:val="ar_AE" w:bidi="ar_AE"/>
        </w:rPr>
        <w:t xml:space="preserve"> الْبَتَّةَ، فَيَقْتُلُونَنِي لأَجْلِ امْرَأَتِي". تعني مخافة الله شعور الإنسان بالتبجيل والإكرام والاحترام العميق لله. يُظهِر هذا إما خوفًا مقدّسًا أو خوفًا سلبيًا من العقاب. ويمكن أن يُعبَّر عن الخوف بأنه طاعة إيجابية ناتجة عن تبجيل الله، أو سلبية ناتجة عن تهديد العقاب من الله. ومخافة الله جزء مهم من الإيمان بالله.</w:t>
      </w:r>
    </w:p>
    <w:p>
      <w:pPr>
        <w:bidi/>
      </w:pPr>
      <w:r>
        <w:rPr>
          <w:rtl/>
          <w:cs/>
          <w:lang w:val="ar_AE" w:bidi="ar_AE"/>
        </w:rPr>
      </w:r>
      <w:r>
        <w:rPr>
          <w:rtl/>
          <w:cs/>
          <w:lang w:val="ar_AE" w:bidi="ar_AE"/>
        </w:rPr>
        <w:t xml:space="preserve">توقّفوا هنا وناقشوا كمجموعة. كيف ستتحدثون عن "مخافة الله"؟ للمزيد من المعلومات عن تعبير "مخافة الله"، انظروا </w:t>
      </w:r>
      <w:r>
        <w:rPr>
          <w:rtl/>
          <w:cs/>
          <w:lang w:val="ar_AE" w:bidi="ar_AE"/>
        </w:rPr>
        <w:t>مخافة الله</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 xml:space="preserve">تابع إبراهيم قائلًا: "وَبِالْحَقِيقَةِ أَيْضًا هِيَ أُخْتِي. ابْنَةُ أَبِي، غَيْرَ أَنَّهَا لَيْسَتِ ابْنَةَ أُمِّي، فَصَارَتْ لِي زَوْجَةً، وَحَدَثَ لَمَّا أَتَاهَنِي اللهُ مِنْ </w:t>
      </w:r>
      <w:r>
        <w:rPr>
          <w:b/>
          <w:rtl/>
          <w:cs/>
          <w:lang w:val="ar_AE" w:bidi="ar_AE"/>
        </w:rPr>
        <w:t>بَيْتِ (أسرة)</w:t>
      </w:r>
      <w:r>
        <w:rPr>
          <w:rtl/>
          <w:cs/>
          <w:lang w:val="ar_AE" w:bidi="ar_AE"/>
        </w:rPr>
        <w:t xml:space="preserve"> أَبِي، أَنِّي قُلْتُ لَهَا: ’هذَا </w:t>
      </w:r>
      <w:r>
        <w:rPr>
          <w:b/>
          <w:rtl/>
          <w:cs/>
          <w:lang w:val="ar_AE" w:bidi="ar_AE"/>
        </w:rPr>
        <w:t>مَعْرُوفُكِ</w:t>
      </w:r>
      <w:r>
        <w:rPr>
          <w:rtl/>
          <w:cs/>
          <w:lang w:val="ar_AE" w:bidi="ar_AE"/>
        </w:rPr>
        <w:t xml:space="preserve"> الَّذِي تَصْنَعِينَ إِلَيَّ: فِي كُلِّ مَكَانٍ نَأْتِي إِلَيْهِ قُولِي عَنِّي: هُوَ أَخِي‘". تشير الكلمة "بيت (أسرة)" إلى جميع الناس الذين يعيشون مع والِد إبراهيم، بما في ذلك أفراد العائلة والخَدَم والعبيد. لمزيد من المعلومات عن أسرة (بيت) ابحثوا عن الكلمة </w:t>
      </w:r>
      <w:r>
        <w:rPr>
          <w:rtl/>
          <w:cs/>
          <w:lang w:val="ar_AE" w:bidi="ar_AE"/>
        </w:rPr>
        <w:t>أسرة (بيت)</w:t>
      </w:r>
      <w:r>
        <w:rPr>
          <w:rtl/>
          <w:cs/>
          <w:lang w:val="ar_AE" w:bidi="ar_AE"/>
        </w:rPr>
        <w:t>، في "قاموس الكلمات الرئيسية" وترجموا الكلمة كما فعلتم في المقاطع السابقة. هنا، تعني "محبة" الولاء أو اللُطف.</w:t>
      </w:r>
    </w:p>
    <w:p>
      <w:pPr>
        <w:bidi/>
      </w:pPr>
      <w:r>
        <w:rPr>
          <w:rtl/>
          <w:cs/>
          <w:lang w:val="ar_AE" w:bidi="ar_AE"/>
        </w:rPr>
      </w:r>
      <w:r>
        <w:rPr>
          <w:rtl/>
          <w:cs/>
          <w:lang w:val="ar_AE" w:bidi="ar_AE"/>
        </w:rPr>
        <w:t xml:space="preserve">أعطى أبيمَالِك إبراهيم العديد من العطايا. يُعطي أبيمالك إبراهيم </w:t>
      </w:r>
      <w:r>
        <w:rPr>
          <w:b/>
          <w:rtl/>
          <w:cs/>
          <w:lang w:val="ar_AE" w:bidi="ar_AE"/>
        </w:rPr>
        <w:t>خِراف</w:t>
      </w:r>
      <w:r>
        <w:rPr>
          <w:rtl/>
          <w:cs/>
          <w:lang w:val="ar_AE" w:bidi="ar_AE"/>
        </w:rPr>
        <w:t>، وهذا يشمل كل من الخراف والماعز.</w:t>
      </w:r>
    </w:p>
    <w:p>
      <w:pPr>
        <w:bidi/>
      </w:pPr>
      <w:r>
        <w:rPr>
          <w:rtl/>
          <w:cs/>
          <w:lang w:val="ar_AE" w:bidi="ar_AE"/>
        </w:rPr>
      </w:r>
      <w:r>
        <w:rPr>
          <w:rtl/>
          <w:cs/>
          <w:lang w:val="ar_AE" w:bidi="ar_AE"/>
        </w:rPr>
        <w:t>فصلّى إبراهيم إلى الله، و</w:t>
      </w:r>
      <w:r>
        <w:rPr>
          <w:b/>
          <w:rtl/>
          <w:cs/>
          <w:lang w:val="ar_AE" w:bidi="ar_AE"/>
        </w:rPr>
        <w:t>شفَى</w:t>
      </w:r>
      <w:r>
        <w:rPr>
          <w:rtl/>
          <w:cs/>
          <w:lang w:val="ar_AE" w:bidi="ar_AE"/>
        </w:rPr>
        <w:t xml:space="preserve"> الله أبيمَالِك وزوجته وإماءهُ كي يأخذوا من جديد قُدرة على الإنجاب. هنا، "يشفي" تعني أن يُعيد شخصًا أو شيئًا ما إلى صحته.</w:t>
      </w:r>
    </w:p>
    <w:p>
      <w:pPr>
        <w:bidi/>
      </w:pPr>
      <w:r>
        <w:rPr>
          <w:rtl/>
          <w:cs/>
          <w:lang w:val="ar_AE" w:bidi="ar_AE"/>
        </w:rPr>
      </w:r>
      <w:r>
        <w:rPr>
          <w:rtl/>
          <w:cs/>
          <w:lang w:val="ar_AE" w:bidi="ar_AE"/>
        </w:rPr>
        <w:t xml:space="preserve">كان </w:t>
      </w:r>
      <w:r>
        <w:rPr>
          <w:b/>
          <w:rtl/>
          <w:cs/>
          <w:lang w:val="ar_AE" w:bidi="ar_AE"/>
        </w:rPr>
        <w:t>الله</w:t>
      </w:r>
      <w:r>
        <w:rPr>
          <w:rtl/>
          <w:cs/>
          <w:lang w:val="ar_AE" w:bidi="ar_AE"/>
        </w:rPr>
        <w:t xml:space="preserve"> قد منعهم من إنجاب الأطفال بسبب ما حدث مع سارة زوجة إبراهيم. يستخدم هذا الجزء الأخير من القصة الاسم الشخصي </w:t>
      </w:r>
      <w:r>
        <w:rPr>
          <w:b/>
          <w:rtl/>
          <w:cs/>
          <w:lang w:val="ar_AE" w:bidi="ar_AE"/>
        </w:rPr>
        <w:t>يهوه</w:t>
      </w:r>
      <w:r>
        <w:rPr>
          <w:rtl/>
          <w:cs/>
          <w:lang w:val="ar_AE" w:bidi="ar_AE"/>
        </w:rPr>
        <w:t xml:space="preserve"> للإشارة إلى الله. للمزيد من المعلومات عن الكلمة "يهوه"، انظروا </w:t>
      </w:r>
      <w:r>
        <w:rPr>
          <w:rtl/>
          <w:cs/>
          <w:lang w:val="ar_AE" w:bidi="ar_AE"/>
        </w:rPr>
        <w:t>يهوه</w:t>
      </w:r>
      <w:r>
        <w:rPr>
          <w:rtl/>
          <w:cs/>
          <w:lang w:val="ar_AE" w:bidi="ar_AE"/>
        </w:rPr>
        <w:t xml:space="preserve"> في "قاموس الكلمات الرئيسية". استخدموا الكلمة ذاتها التي استخدمتم في المقاطع السابقة للإشارة إلى يهوه.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21: 1–21 واحفظوه في قلوبكم. استمعوا إلى نسخة صوتية من تكوين 21: 1–21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21: 1–21 من التَّرْجَمَة الأكثر فهمًا لكم.</w:t>
      </w:r>
    </w:p>
    <w:p>
      <w:pPr>
        <w:bidi/>
      </w:pPr>
      <w:r>
        <w:rPr>
          <w:rtl/>
          <w:cs/>
          <w:lang w:val="ar_AE" w:bidi="ar_AE"/>
        </w:rPr>
      </w:r>
      <w:r>
        <w:rPr>
          <w:rtl/>
          <w:cs/>
          <w:lang w:val="ar_AE" w:bidi="ar_AE"/>
        </w:rPr>
        <w:t>في هذه القصة، يحفظ الله الوعد الذي قطعه لسارة وإبراهيم ويبارك سارة بأن يرزقها ابنًا. تصف هذه القصة أيضًا ما حدث لابن إبراهيم البكر، إسماعيل، ولهاجر، الجارية التي ولدت إسماعيل. تستخدم هذه القصة الكلمة العامة للإشارة إلى الله، إلا لبداية القصة عندما زار يهوه سارة وأتمَّ وعدهُ.</w:t>
      </w:r>
    </w:p>
    <w:p>
      <w:pPr>
        <w:bidi/>
      </w:pPr>
      <w:r>
        <w:rPr>
          <w:rtl/>
          <w:cs/>
          <w:lang w:val="ar_AE" w:bidi="ar_AE"/>
        </w:rPr>
      </w:r>
      <w:r>
        <w:rPr>
          <w:rtl/>
          <w:cs/>
          <w:lang w:val="ar_AE" w:bidi="ar_AE"/>
        </w:rPr>
        <w:t>وقد زار يهوه سارة كما قال إنه سيفعل. عندما يزور الله أحدًا، فإن هذا يعني عادةً أن شيئًا خاصًا على وشك الحدوث. وعندما يزور الله النساء العواقر، فإن هذا يعني عادةً أن الله سيرزقهنَّ طفلًا. هنا، يعني هذا أن الله بارك سارة بالطفل الذي وعدها به،</w:t>
      </w:r>
    </w:p>
    <w:p>
      <w:pPr>
        <w:bidi/>
      </w:pPr>
      <w:r>
        <w:rPr>
          <w:rtl/>
          <w:cs/>
          <w:lang w:val="ar_AE" w:bidi="ar_AE"/>
        </w:rPr>
      </w:r>
      <w:r>
        <w:rPr>
          <w:rtl/>
          <w:cs/>
          <w:lang w:val="ar_AE" w:bidi="ar_AE"/>
        </w:rPr>
        <w:t>وقد فعل يهوه لسارة ما وعده. حبلَت، وولدت ابنًا لإبراهيم في شيخوخته. ولدت سارة في التوقيت الذي قاله الله بالتمام، عندما زار الزوار الثلاثة إبراهيم وسارة وقالوا إنها ستنجب طفلًا، وقد أعطى إبراهيم اسمًا للابن الذي ولدته سارة فسمَّاه إسحاق.</w:t>
      </w:r>
    </w:p>
    <w:p>
      <w:pPr>
        <w:bidi/>
      </w:pPr>
      <w:r>
        <w:rPr>
          <w:rtl/>
          <w:cs/>
          <w:lang w:val="ar_AE" w:bidi="ar_AE"/>
        </w:rPr>
      </w:r>
      <w:r>
        <w:rPr>
          <w:rtl/>
          <w:cs/>
          <w:lang w:val="ar_AE" w:bidi="ar_AE"/>
        </w:rPr>
        <w:t>ختنَ إبراهيم إسحاق عندما كان ابن ثمانية أيام، تمامًا كما أمره الله. تذكَّروا أنَّ الختان عادة يهودية لقطع الجلد المُترهل من نهاية قضيب الصبي. أتمَّ هذا جزءًا من العهد الذي قطعه الله مع إبراهيم. كان إبراهيم ابن مئة سنة عندما ولد إسحاق،</w:t>
      </w:r>
    </w:p>
    <w:p>
      <w:pPr>
        <w:bidi/>
      </w:pPr>
      <w:r>
        <w:rPr>
          <w:rtl/>
          <w:cs/>
          <w:lang w:val="ar_AE" w:bidi="ar_AE"/>
        </w:rPr>
      </w:r>
      <w:r>
        <w:rPr>
          <w:rtl/>
          <w:cs/>
          <w:lang w:val="ar_AE" w:bidi="ar_AE"/>
        </w:rPr>
        <w:t>وقالت سارة: "قَدْ صَنَعَ إِلَيَّ اللهُ ضِحْكًا، كُلُّ مَنْ يَسْمَعُ يَضْحَكُ لِي". تشير كلمة الضحك إلى المقطع السابق، عندما أخبر الله سارة أنه سيُعطيها طفلًا. عندما سمعت سارة الله، ضحكت في عدم إيمان، لذلك طلب الله من إبراهيم أن يسمِّي الطفل إسحاق. لكن الآن تضحك سارة بفرح.</w:t>
      </w:r>
    </w:p>
    <w:p>
      <w:pPr>
        <w:bidi/>
      </w:pPr>
      <w:r>
        <w:rPr>
          <w:rtl/>
          <w:cs/>
          <w:lang w:val="ar_AE" w:bidi="ar_AE"/>
        </w:rPr>
      </w:r>
      <w:r>
        <w:rPr>
          <w:rtl/>
          <w:cs/>
          <w:lang w:val="ar_AE" w:bidi="ar_AE"/>
        </w:rPr>
        <w:t>تواصل سارة: "مَنْ قَالَ لإِبْرَاهِيمَ: سَارَةُ تُرْضِعُ بَنِينَ؟ حَتَّى وَلَدْتُ ابْنًا فِي شَيْخُوخَتِهِ!" ستُرضّع سارة طفلًا، أو تُطعم إسحاق حليبها. يعني هذا أن سارة هي التي تلد الطفل.</w:t>
      </w:r>
    </w:p>
    <w:p>
      <w:pPr>
        <w:bidi/>
      </w:pPr>
      <w:r>
        <w:rPr>
          <w:rtl/>
          <w:cs/>
          <w:lang w:val="ar_AE" w:bidi="ar_AE"/>
        </w:rPr>
      </w:r>
      <w:r>
        <w:rPr>
          <w:rtl/>
          <w:cs/>
          <w:lang w:val="ar_AE" w:bidi="ar_AE"/>
        </w:rPr>
        <w:t>بعد مدَّة من الزمان، لم تعد سارة تُطعم إسحاق بحليبها، وهذا يعني أن إسحاق كان ابن ثلاث سنوات تقريبًا. في ذلك اليوم، أعدّ إبراهيم وليمة عظيمة. في ثقافة إبراهيم، كان الناس يقيمون أعيادًا ليحتفلوا في كل مرحلة من مراحل الحياة. هنا، يُقيم إبراهيم وليمة عظيمة للاحتفال بفطام إسحاق.</w:t>
      </w:r>
    </w:p>
    <w:p>
      <w:pPr>
        <w:bidi/>
      </w:pPr>
      <w:r>
        <w:rPr>
          <w:rtl/>
          <w:cs/>
          <w:lang w:val="ar_AE" w:bidi="ar_AE"/>
        </w:rPr>
      </w:r>
      <w:r>
        <w:rPr>
          <w:rtl/>
          <w:cs/>
          <w:lang w:val="ar_AE" w:bidi="ar_AE"/>
        </w:rPr>
        <w:t>توقَّفوا هنا وناقشوا هذا السؤال في المجموعة: ما أنواع الاحتفالات التي تقومون بها في ثقافتكم لإعلان ختام كل مرحلة من مراحل الحياة؟ أوقفوا سماع التسجيل الصوتي هنا.</w:t>
      </w:r>
    </w:p>
    <w:p>
      <w:pPr>
        <w:bidi/>
      </w:pPr>
      <w:r>
        <w:rPr>
          <w:rtl/>
          <w:cs/>
          <w:lang w:val="ar_AE" w:bidi="ar_AE"/>
        </w:rPr>
      </w:r>
      <w:r>
        <w:rPr>
          <w:rtl/>
          <w:cs/>
          <w:lang w:val="ar_AE" w:bidi="ar_AE"/>
        </w:rPr>
        <w:t>لكن رأت سارة إسماعيل، ابن جارية سارة المصرية، هاجر، وهو يسخر من إسحاق. في مقطع سابق، أعطت سارة هاجر لإبراهيم زوجة ثانية، وكان إسماعيل ابن إبراهيم، لذلك، التفتت سارة إلى إبراهيم وطلبت: اطْرُدْ هذِهِ الْجَارِيَةَ وَابْنَهَا، لأَنَّ ابْنَ هذِهِ الْجَارِيَةِ لاَ يَرِثُ مَعَ ابْنِي إِسْحَاقَ". مع أن هاجر كان لها ابن من إبراهيم، كانت لا تزال جارية ولم يكن لها حقوق زوجة كاملة، وكان هذا يعني أن إسماعيل، ابن هاجر، لم يكن له مكانة مرموقة مثل إسحاق، ابن سارة. في تلك الثقافة، ولأن إبراهيم قبِل إسماعيل ابنه، كان بإمكان إسماعيل أن يرث جزءًا من كافة ما يملكه إبراهيم بعد موته. هنا، تطلب سارة من إبراهيم أن يُرسل إسماعيل وهاجر بعيدًا حتى لا يرث إسماعيل شيئًا من إبراهيم.</w:t>
      </w:r>
    </w:p>
    <w:p>
      <w:pPr>
        <w:bidi/>
      </w:pPr>
      <w:r>
        <w:rPr>
          <w:rtl/>
          <w:cs/>
          <w:lang w:val="ar_AE" w:bidi="ar_AE"/>
        </w:rPr>
      </w:r>
      <w:r>
        <w:rPr>
          <w:rtl/>
          <w:cs/>
          <w:lang w:val="ar_AE" w:bidi="ar_AE"/>
        </w:rPr>
        <w:t>توقَّفوا هنا وناقشوا في المجموعة: في ثقافتكم، مَن يرث ممتلكات شخص ما عند موته؟ أي الأطفال يرثون أكثر من الآخرين؟ أوقفوا سماع التسجيل الصوتي هنا.</w:t>
      </w:r>
    </w:p>
    <w:p>
      <w:pPr>
        <w:bidi/>
      </w:pPr>
      <w:r>
        <w:rPr>
          <w:rtl/>
          <w:cs/>
          <w:lang w:val="ar_AE" w:bidi="ar_AE"/>
        </w:rPr>
      </w:r>
      <w:r>
        <w:rPr>
          <w:rtl/>
          <w:cs/>
          <w:lang w:val="ar_AE" w:bidi="ar_AE"/>
        </w:rPr>
        <w:t>يستاء إبراهيم كثيرًا من طلَب سارة، لأن إسماعيل كان ابنه أيضًا. لكن الله قال لإبراهيم: "لاَ يَقْبُحُ فِي عَيْنَيْكَ مِنْ أَجْلِ الْغُلاَمِ وَمِنْ أَجْلِ جَارِيَتِكَ، فِي كُلِّ مَا تَقُولُ لَكَ سَارَةُ اسْمَعْ لِقَوْلِهَا، لأَنَّهُ بِإِسْحَاقَ يُدْعَى لَكَ نَسْلٌ. وَابْنُ الْجَارِيَةِ أَيْضًا، سَأَجْعَلُهُ أُمَّةً لأَنَّهُ نَسْلُكَ".</w:t>
      </w:r>
    </w:p>
    <w:p>
      <w:pPr>
        <w:bidi/>
      </w:pPr>
      <w:r>
        <w:rPr>
          <w:rtl/>
          <w:cs/>
          <w:lang w:val="ar_AE" w:bidi="ar_AE"/>
        </w:rPr>
      </w:r>
      <w:r>
        <w:rPr>
          <w:rtl/>
          <w:cs/>
          <w:lang w:val="ar_AE" w:bidi="ar_AE"/>
        </w:rPr>
        <w:t>ففي صباح اليوم التالي، ينهض إبراهيم ويُعد طعامًا وقِربة ماء. ثم يضع الطعام وقربة الماء على كتفَي هاجر، ويعطيها ابنها إسماعيل، ويصرفها. كانت قِربة الماء على الأرجح وعاء مصنوعًا من الجلد الجاف، يُستخدم لحمل الماء.</w:t>
      </w:r>
    </w:p>
    <w:p>
      <w:pPr>
        <w:bidi/>
      </w:pPr>
      <w:r>
        <w:rPr>
          <w:rtl/>
          <w:cs/>
          <w:lang w:val="ar_AE" w:bidi="ar_AE"/>
        </w:rPr>
      </w:r>
      <w:r>
        <w:rPr>
          <w:rtl/>
          <w:cs/>
          <w:lang w:val="ar_AE" w:bidi="ar_AE"/>
        </w:rPr>
        <w:t>توقَّفوا هنا وانظروا إلى صورة لمنظر قِربة الماء. أوقفوا سماع التسجيل الصوتي هنا.</w:t>
      </w:r>
    </w:p>
    <w:p>
      <w:pPr>
        <w:bidi/>
      </w:pPr>
      <w:r>
        <w:rPr>
          <w:rtl/>
          <w:cs/>
          <w:lang w:val="ar_AE" w:bidi="ar_AE"/>
        </w:rPr>
      </w:r>
      <w:r>
        <w:rPr>
          <w:rtl/>
          <w:cs/>
          <w:lang w:val="ar_AE" w:bidi="ar_AE"/>
        </w:rPr>
        <w:t>تغادر هاجر وتهيم حول منطقة بريّة بئر سبع. لم تكن تعرف إلى أين تذهب وسافرت بلا وِجهة.</w:t>
      </w:r>
    </w:p>
    <w:p>
      <w:pPr>
        <w:bidi/>
      </w:pPr>
      <w:r>
        <w:rPr>
          <w:rtl/>
          <w:cs/>
          <w:lang w:val="ar_AE" w:bidi="ar_AE"/>
        </w:rPr>
      </w:r>
      <w:r>
        <w:rPr>
          <w:rtl/>
          <w:cs/>
          <w:lang w:val="ar_AE" w:bidi="ar_AE"/>
        </w:rPr>
        <w:t>توقفوا هنا. انظروا معًا إلى خريطة لمنطقة بئر سبع التي، على الأرجح، تاهت هاجر فيها. أوقفوا سماع التسجيل الصوتي هنا.</w:t>
      </w:r>
    </w:p>
    <w:p>
      <w:pPr>
        <w:bidi/>
      </w:pPr>
      <w:r>
        <w:rPr>
          <w:rtl/>
          <w:cs/>
          <w:lang w:val="ar_AE" w:bidi="ar_AE"/>
        </w:rPr>
      </w:r>
      <w:r>
        <w:rPr>
          <w:rtl/>
          <w:cs/>
          <w:lang w:val="ar_AE" w:bidi="ar_AE"/>
        </w:rPr>
        <w:t>عندما يفرغ كل الماء، تترك هاجر إسماعيل تحت شجيرة وتجلس بعيدًا مسافة رمية قوْس. تعني عبارة "نَحْوَ رَمْيَةِ قَوْسٍ" أن هاجر جلستْ على بُعد 100 ياردة أو 90 مترًا.</w:t>
      </w:r>
    </w:p>
    <w:p>
      <w:pPr>
        <w:bidi/>
      </w:pPr>
      <w:r>
        <w:rPr>
          <w:rtl/>
          <w:cs/>
          <w:lang w:val="ar_AE" w:bidi="ar_AE"/>
        </w:rPr>
      </w:r>
      <w:r>
        <w:rPr>
          <w:rtl/>
          <w:cs/>
          <w:lang w:val="ar_AE" w:bidi="ar_AE"/>
        </w:rPr>
        <w:t>توقَّفوا هنا وناقشوا في المجموعة: أخبرونا عن وقت اضطررتم فيه إلى وصف بُعد شيء عن شيء آخر. ما أنواع الكلمات والعبارات التي استخدمتم؟ أوقفوا سماع التسجيل الصوتي هنا.</w:t>
      </w:r>
    </w:p>
    <w:p>
      <w:pPr>
        <w:bidi/>
      </w:pPr>
      <w:r>
        <w:rPr>
          <w:rtl/>
          <w:cs/>
          <w:lang w:val="ar_AE" w:bidi="ar_AE"/>
        </w:rPr>
      </w:r>
      <w:r>
        <w:rPr>
          <w:rtl/>
          <w:cs/>
          <w:lang w:val="ar_AE" w:bidi="ar_AE"/>
        </w:rPr>
        <w:t>توقفوا هنا. انظروا معًا في المجموعة إلى صورة قوس وسهْم. أوقفوا سماع التسجيل الصوتي هنا.</w:t>
      </w:r>
    </w:p>
    <w:p>
      <w:pPr>
        <w:bidi/>
      </w:pPr>
      <w:r>
        <w:rPr>
          <w:rtl/>
          <w:cs/>
          <w:lang w:val="ar_AE" w:bidi="ar_AE"/>
        </w:rPr>
      </w:r>
      <w:r>
        <w:rPr>
          <w:rtl/>
          <w:cs/>
          <w:lang w:val="ar_AE" w:bidi="ar_AE"/>
        </w:rPr>
        <w:t>تقول هاجر في نفسها: "لاَ أَنْظُرُ مَوْتَ الْوَلَدِ". بينما تجلس هناك، تبدأ في البكاء.</w:t>
      </w:r>
    </w:p>
    <w:p>
      <w:pPr>
        <w:bidi/>
      </w:pPr>
      <w:r>
        <w:rPr>
          <w:rtl/>
          <w:cs/>
          <w:lang w:val="ar_AE" w:bidi="ar_AE"/>
        </w:rPr>
      </w:r>
      <w:r>
        <w:rPr>
          <w:rtl/>
          <w:cs/>
          <w:lang w:val="ar_AE" w:bidi="ar_AE"/>
        </w:rPr>
        <w:t>يسمع الله صراخ إسماعيل. يدعو ملاك الله هاجر. غالبًا ما يشير "ملاك الله" إلى الله ذاته يتحدث في شكل رجُل. هنا، "ملاك الله" عبارة تعني أن الله ذاته يتحدث إلى هاجر. لكن الله يتكلم من السماء، أي حيث يسكن الله وملائكته.</w:t>
      </w:r>
    </w:p>
    <w:p>
      <w:pPr>
        <w:bidi/>
      </w:pPr>
      <w:r>
        <w:rPr>
          <w:rtl/>
          <w:cs/>
          <w:lang w:val="ar_AE" w:bidi="ar_AE"/>
        </w:rPr>
      </w:r>
      <w:r>
        <w:rPr>
          <w:rtl/>
          <w:cs/>
          <w:lang w:val="ar_AE" w:bidi="ar_AE"/>
        </w:rPr>
        <w:t>يقول الله: "مَا لَكِ يَا هَاجَرُ؟ لا تخافي، أنا، الله، لأَنَّ اللهَ قَدْ سَمِعَ لِصَوْتِ الْغُلاَمِ حَيْثُ هُوَ. قَوْمَوا قُومِي احْمِلِي الْغُلاَمَ وَشُدِّي يَدَكِ بِهِ، لأَنِّي سَأَجْعَلُهُ أُمَّةً عَظِيمَةً".</w:t>
      </w:r>
    </w:p>
    <w:p>
      <w:pPr>
        <w:bidi/>
      </w:pPr>
      <w:r>
        <w:rPr>
          <w:rtl/>
          <w:cs/>
          <w:lang w:val="ar_AE" w:bidi="ar_AE"/>
        </w:rPr>
      </w:r>
      <w:r>
        <w:rPr>
          <w:rtl/>
          <w:cs/>
          <w:lang w:val="ar_AE" w:bidi="ar_AE"/>
        </w:rPr>
        <w:t>ثم يفتح الله عيني هاجر. بكلمات أخرى، يجعل الله هاجر تلاحظ شيئًا لم تلاحظه من قبل. ترى هاجر بئرًا ممتلئة بالماء بالقُرب منها، لذلك تملأ قربتها بالماء وتعطي إسماعيل ماءً كانت البئر على الأرجح حُفرة عميقة في الأرض. كان الناس ينزلون الأواني في آبار ليجمعوا منها الماء.</w:t>
      </w:r>
    </w:p>
    <w:p>
      <w:pPr>
        <w:bidi/>
      </w:pPr>
      <w:r>
        <w:rPr>
          <w:rtl/>
          <w:cs/>
          <w:lang w:val="ar_AE" w:bidi="ar_AE"/>
        </w:rPr>
      </w:r>
      <w:r>
        <w:rPr>
          <w:rtl/>
          <w:cs/>
          <w:lang w:val="ar_AE" w:bidi="ar_AE"/>
        </w:rPr>
        <w:t>توقفوا هنا. انظروا معًا في المجموعة صورة بئر. أوقفوا سماع التسجيل الصوتي هنا.</w:t>
      </w:r>
    </w:p>
    <w:p>
      <w:pPr>
        <w:bidi/>
      </w:pPr>
      <w:r>
        <w:rPr>
          <w:rtl/>
          <w:cs/>
          <w:lang w:val="ar_AE" w:bidi="ar_AE"/>
        </w:rPr>
      </w:r>
      <w:r>
        <w:rPr>
          <w:rtl/>
          <w:cs/>
          <w:lang w:val="ar_AE" w:bidi="ar_AE"/>
        </w:rPr>
        <w:t>حين كان إسماعيل يكبر في البرية، كان الله معه، وهذا يعني أن الله ساعد إسماعيل، وحماه، وباركه. أصبح إسماعيل رَامِيَ قَوْسٍ ماهرًا. كان الرُماة يستخدمون الأقواس والسهام للصيد أو القتال بها.</w:t>
      </w:r>
    </w:p>
    <w:p>
      <w:pPr>
        <w:bidi/>
      </w:pPr>
      <w:r>
        <w:rPr>
          <w:rtl/>
          <w:cs/>
          <w:lang w:val="ar_AE" w:bidi="ar_AE"/>
        </w:rPr>
      </w:r>
      <w:r>
        <w:rPr>
          <w:rtl/>
          <w:cs/>
          <w:lang w:val="ar_AE" w:bidi="ar_AE"/>
        </w:rPr>
        <w:t>عاش إسماعيل في برية فاران، وقد أخذت أمه زوجة له من أرض مصر. في ثقافة هاجر، يرتب الأبوان زواج ابنهما.</w:t>
      </w:r>
    </w:p>
    <w:p>
      <w:pPr>
        <w:bidi/>
      </w:pPr>
      <w:r>
        <w:rPr>
          <w:rtl/>
          <w:cs/>
          <w:lang w:val="ar_AE" w:bidi="ar_AE"/>
        </w:rPr>
      </w:r>
      <w:r>
        <w:rPr>
          <w:rtl/>
          <w:cs/>
          <w:lang w:val="ar_AE" w:bidi="ar_AE"/>
        </w:rPr>
        <w:t>توقفوا هنا. انظروا معًا في المجموعة إلى خريطة فيها موقع فاران ومصر.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21: 1–21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يبارك الرب سارة، كما وعد. تحبل سارة وتُنجب ابنًا لإبراهيم في شيخوخته اسمه إسحاق. تقول سارة إن الله قد جلب لها ضحكًا، وسيضحك الجميع معها من الفرح.</w:t>
      </w:r>
    </w:p>
    <w:p>
      <w:pPr>
        <w:bidi/>
      </w:pPr>
      <w:r>
        <w:rPr>
          <w:rtl/>
          <w:cs/>
          <w:lang w:val="ar_AE" w:bidi="ar_AE"/>
        </w:rPr>
      </w:r>
      <w:r>
        <w:rPr>
          <w:b/>
          <w:rtl/>
          <w:cs/>
          <w:lang w:val="ar_AE" w:bidi="ar_AE"/>
        </w:rPr>
        <w:t>في المشهد الثاني:</w:t>
      </w:r>
      <w:r>
        <w:rPr>
          <w:rtl/>
          <w:cs/>
          <w:lang w:val="ar_AE" w:bidi="ar_AE"/>
        </w:rPr>
        <w:t xml:space="preserve"> عندما كبر إسحاق وأصبح مفطومًا عن لبن أمه، قادرًا على تناول الطعام، أعدَّ إبراهيم وليمة كبيرة للاحتفال بذلك، لكن ترى سارة إسماعيل، الابن الذي ولدته الجارية هاجر لإبراهيم، يسخر من إسحاق. تطلب سارة من إبراهيم أن يتخلص من إسماعيل.</w:t>
      </w:r>
    </w:p>
    <w:p>
      <w:pPr>
        <w:bidi/>
      </w:pPr>
      <w:r>
        <w:rPr>
          <w:rtl/>
          <w:cs/>
          <w:lang w:val="ar_AE" w:bidi="ar_AE"/>
        </w:rPr>
      </w:r>
      <w:r>
        <w:rPr>
          <w:rtl/>
          <w:cs/>
          <w:lang w:val="ar_AE" w:bidi="ar_AE"/>
        </w:rPr>
        <w:t>انزعج إبراهيم للغاية لأن إسماعيل ابنه، فلذة كبده. لكن الله يُخبر إبراهيم ألا يغضب، وأن يفعل ما قالته سارة، لأن إسحاق سينال بركة الله الخاصة.</w:t>
      </w:r>
    </w:p>
    <w:p>
      <w:pPr>
        <w:bidi/>
      </w:pPr>
      <w:r>
        <w:rPr>
          <w:rtl/>
          <w:cs/>
          <w:lang w:val="ar_AE" w:bidi="ar_AE"/>
        </w:rPr>
      </w:r>
      <w:r>
        <w:rPr>
          <w:b/>
          <w:rtl/>
          <w:cs/>
          <w:lang w:val="ar_AE" w:bidi="ar_AE"/>
        </w:rPr>
        <w:t>في المشهد الثالث:</w:t>
      </w:r>
      <w:r>
        <w:rPr>
          <w:rtl/>
          <w:cs/>
          <w:lang w:val="ar_AE" w:bidi="ar_AE"/>
        </w:rPr>
        <w:t xml:space="preserve"> ينهض إبراهيم في صباح اليوم التالي، ويُعطي هاجر بعض الطعام، ووعاءً مملوءًا بالماء، ويصرفها.</w:t>
      </w:r>
    </w:p>
    <w:p>
      <w:pPr>
        <w:bidi/>
      </w:pPr>
      <w:r>
        <w:rPr>
          <w:rtl/>
          <w:cs/>
          <w:lang w:val="ar_AE" w:bidi="ar_AE"/>
        </w:rPr>
      </w:r>
      <w:r>
        <w:rPr>
          <w:rtl/>
          <w:cs/>
          <w:lang w:val="ar_AE" w:bidi="ar_AE"/>
        </w:rPr>
        <w:t>تغادر هاجر وتهيم بلا هدف حول صحراء بئر سبع، وعندما يفرغ وعاء مائها، تضع إسماعيل تحت شُجيرة وتجلس بعيدًا عنه، وتقول في نفسها: "لاَ أَنْظُرُ مَوْتَ الْوَلَدِ". بينما تجلس هاجر هناك، تبدأ في البكاء.</w:t>
      </w:r>
    </w:p>
    <w:p>
      <w:pPr>
        <w:bidi/>
      </w:pPr>
      <w:r>
        <w:rPr>
          <w:rtl/>
          <w:cs/>
          <w:lang w:val="ar_AE" w:bidi="ar_AE"/>
        </w:rPr>
      </w:r>
      <w:r>
        <w:rPr>
          <w:b/>
          <w:rtl/>
          <w:cs/>
          <w:lang w:val="ar_AE" w:bidi="ar_AE"/>
        </w:rPr>
        <w:t>في المشهد الرابع:</w:t>
      </w:r>
      <w:r>
        <w:rPr>
          <w:rtl/>
          <w:cs/>
          <w:lang w:val="ar_AE" w:bidi="ar_AE"/>
        </w:rPr>
        <w:t xml:space="preserve"> في وقت لاحق، يسمع الله إسماعيل يبكي. ينادي ملاك الله هاجر من السماء ويقول: "مَا لَكِ يَا هَاجَرُ؟ لاَ تَخَافِي، لأَنَّ اللهَ قَدْ سَمِعَ لِصَوْتِ الْغُلاَمِ حَيْثُ هُوَ. قُومِي احْمِلِي الْغُلاَمَ وَشُدِّي يَدَكِ بِهِ، لأَنِّي سَأَجْعَلُهُ أُمَّةً عَظِيمَةً". ثم يُظهر الله لهاجر بئر ماء. تذهب هاجر إلى البئر، وتملأ قِربتها سريعًا بالماء، وتعطي إسماعيل ليشرب.</w:t>
      </w:r>
    </w:p>
    <w:p>
      <w:pPr>
        <w:bidi/>
      </w:pPr>
      <w:r>
        <w:rPr>
          <w:rtl/>
          <w:cs/>
          <w:lang w:val="ar_AE" w:bidi="ar_AE"/>
        </w:rPr>
      </w:r>
      <w:r>
        <w:rPr>
          <w:b/>
          <w:rtl/>
          <w:cs/>
          <w:lang w:val="ar_AE" w:bidi="ar_AE"/>
        </w:rPr>
        <w:t>في المشهد الخامس:</w:t>
      </w:r>
      <w:r>
        <w:rPr>
          <w:rtl/>
          <w:cs/>
          <w:lang w:val="ar_AE" w:bidi="ar_AE"/>
        </w:rPr>
        <w:t xml:space="preserve"> يكبر الغلام في البرية لأن الله يكون معه ويعينه. يصبح إسماعيل رامي قوس ماهرًا ويسكن في برية فاران. تأخذ له هاجر زوجة من بلدها مصر.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الله، أو ملاك الله الذي يتحدث من السماء</w:t>
      </w:r>
    </w:p>
    <w:p>
      <w:pPr>
        <w:pStyle w:val="ListBullet"/>
        <w:bidi/>
        <w:spacing w:line="240" w:lineRule="auto"/>
        <w:ind w:left="720"/>
      </w:pPr>
      <w:r>
        <w:rPr>
          <w:rtl/>
          <w:cs/>
          <w:lang w:val="ar_AE" w:bidi="ar_AE"/>
        </w:rPr>
      </w:r>
      <w:r>
        <w:rPr>
          <w:rtl/>
          <w:cs/>
          <w:lang w:val="ar_AE" w:bidi="ar_AE"/>
        </w:rPr>
        <w:t>هاجَر</w:t>
      </w:r>
    </w:p>
    <w:p>
      <w:pPr>
        <w:pStyle w:val="ListBullet"/>
        <w:bidi/>
        <w:spacing w:line="240" w:lineRule="auto"/>
        <w:ind w:left="720"/>
      </w:pPr>
      <w:r>
        <w:rPr>
          <w:rtl/>
          <w:cs/>
          <w:lang w:val="ar_AE" w:bidi="ar_AE"/>
        </w:rPr>
      </w:r>
      <w:r>
        <w:rPr>
          <w:rtl/>
          <w:cs/>
          <w:lang w:val="ar_AE" w:bidi="ar_AE"/>
        </w:rPr>
        <w:t>وإسماعيل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قد يرغب الفريق في ترتيب المعلومات في المشهد الأول. أولًا، يعد الله بأنَّ سارة ستُنجب ابنًا في وقت معين. يزور الله سارة ويُتمِّم وعده لها، وعندما يكون إبراهيم ابن مئة سنة، في الوقت الذي قال فيه الله إن هذا سيحدث، تحبل سارة وتلد ابنًا لإبراهيم.</w:t>
      </w:r>
    </w:p>
    <w:p>
      <w:pPr>
        <w:bidi/>
      </w:pPr>
      <w:r>
        <w:rPr>
          <w:rtl/>
          <w:cs/>
          <w:lang w:val="ar_AE" w:bidi="ar_AE"/>
        </w:rPr>
      </w:r>
      <w:r>
        <w:rPr>
          <w:rtl/>
          <w:cs/>
          <w:lang w:val="ar_AE" w:bidi="ar_AE"/>
        </w:rPr>
        <w:t>هنا، يتكرر المقطع بذكر الشيء ذاته بعدة طُرُق مختلفة. يريد الكاتب أن يؤكد أن الله قد فعل ما وعد به. يتكرر المقطع ذاته بقوله: فَعَلَ الرَّبُّ لِسَارَةَ كَمَا تَكَلَّمَ. عندما يبلغ إبراهيم مئة سنة، يزور الله سارة كما قال، ويتمِّم بالضبط ما وعد به. تحبل سارة في الوقت الذي قال الله إنها ستحبل فيه، وتلد ابنًا لإبراهيم في شيخوخته.</w:t>
      </w:r>
    </w:p>
    <w:p>
      <w:pPr>
        <w:bidi/>
      </w:pPr>
      <w:r>
        <w:rPr>
          <w:rtl/>
          <w:cs/>
          <w:lang w:val="ar_AE" w:bidi="ar_AE"/>
        </w:rPr>
      </w:r>
      <w:r>
        <w:rPr>
          <w:rtl/>
          <w:cs/>
          <w:lang w:val="ar_AE" w:bidi="ar_AE"/>
        </w:rPr>
        <w:t>يدعو إبراهيم الطفل إسحاق. يتكرر الكلام مرة أخرى في المقطع ليُؤكد أن سارة ولدت إسحاق. يقول المقطع: "دَعَا إِبْرَاهِيمُ اسْمَ ابْنِهِ الْمَوْلُودِ لَهُ، الَّذِي وَلَدَتْهُ لَهُ سَارَةُ إِسْحَاقَ".</w:t>
      </w:r>
    </w:p>
    <w:p>
      <w:pPr>
        <w:bidi/>
      </w:pPr>
      <w:r>
        <w:rPr>
          <w:rtl/>
          <w:cs/>
          <w:lang w:val="ar_AE" w:bidi="ar_AE"/>
        </w:rPr>
      </w:r>
      <w:r>
        <w:rPr>
          <w:rtl/>
          <w:cs/>
          <w:lang w:val="ar_AE" w:bidi="ar_AE"/>
        </w:rPr>
        <w:t>توقَّفوا هنا وناقشوا هذا السؤال في المجموعة: كيف تُظهرون التأكيد عندما تروون القصص في لُغتكم؟ كيف تُظهرون أهمية معلومات معينة؟ كيف تقولون المعلومات بطريقة تجعل الناس يتذكُّرون تلك المعلومات؟ احكوا تاريخًا مهمًا من ثقافتكم وانتبهوا إلى كيفية التأكيد على معلومات معينة حتى يتذكَّرها الناس. أوقفوا سماع التسجيل الصوتي هنا.</w:t>
      </w:r>
    </w:p>
    <w:p>
      <w:pPr>
        <w:bidi/>
      </w:pPr>
      <w:r>
        <w:rPr>
          <w:rtl/>
          <w:cs/>
          <w:lang w:val="ar_AE" w:bidi="ar_AE"/>
        </w:rPr>
      </w:r>
      <w:r>
        <w:rPr>
          <w:rtl/>
          <w:cs/>
          <w:lang w:val="ar_AE" w:bidi="ar_AE"/>
        </w:rPr>
        <w:t>يختن إبراهيم إسحاق عندما يبلغ من العمر ثمانية أيام، تمامًا كما أمر الله إبراهيم.</w:t>
      </w:r>
    </w:p>
    <w:p>
      <w:pPr>
        <w:bidi/>
      </w:pPr>
      <w:r>
        <w:rPr>
          <w:rtl/>
          <w:cs/>
          <w:lang w:val="ar_AE" w:bidi="ar_AE"/>
        </w:rPr>
      </w:r>
      <w:r>
        <w:rPr>
          <w:rtl/>
          <w:cs/>
          <w:lang w:val="ar_AE" w:bidi="ar_AE"/>
        </w:rPr>
        <w:t>تقول سارة: "قَدْ صَنَعَ إِلَيَّ اللهُ ضِحْكًا. كُلُّ مَنْ يَسْمَعُ يَضْحَكُ لِي". هنا، تتحدَّث سارة بأسلوب شِعري لتُظهر أنها تُسبح وتشكر الله. كان الشِعر طريقة خاصة في الكلام يُقدِّر الناس جمالها. أرادت سارة أن تُظهر أن ولادة إسحاق كانت جميلة ومُهمة.</w:t>
      </w:r>
    </w:p>
    <w:p>
      <w:pPr>
        <w:bidi/>
      </w:pPr>
      <w:r>
        <w:rPr>
          <w:rtl/>
          <w:cs/>
          <w:lang w:val="ar_AE" w:bidi="ar_AE"/>
        </w:rPr>
      </w:r>
      <w:r>
        <w:rPr>
          <w:rtl/>
          <w:cs/>
          <w:lang w:val="ar_AE" w:bidi="ar_AE"/>
        </w:rPr>
        <w:t>ثم تضيف سارة: "مَنْ قَالَ لإِبْرَاهِيمَ: سَارَةُ تُرْضِعُ بَنِينَ؟ هذا سؤال لا تنتظر سارة إجابة عليه. تقول سارة إنه أمر عجيب أنها ولدت ابنًا. تنهي سارة حديثها بالإجابة عن سؤالها: "حَتَّى وَلَدْتُ ابْنًا فِي شَيْخُوخَتِهِ!"</w:t>
      </w:r>
    </w:p>
    <w:p>
      <w:pPr>
        <w:bidi/>
      </w:pPr>
      <w:r>
        <w:rPr>
          <w:rtl/>
          <w:cs/>
          <w:lang w:val="ar_AE" w:bidi="ar_AE"/>
        </w:rPr>
      </w:r>
      <w:r>
        <w:rPr>
          <w:rtl/>
          <w:cs/>
          <w:lang w:val="ar_AE" w:bidi="ar_AE"/>
        </w:rPr>
        <w:t>يحدث المشهد الثاني بعد ذلك بسنوات، وعلى الأرجح، حدث بعد ثلاث سنوات تقريبًا. كبر إسحاق حتى أصبح قادرًا على تناول الطعام. في ذلك اليوم، يحتفل إبراهيم بوليمة كبيرة. لكن تلاحظ سارة أن إسماعيل يسخر من ابنها إسحاق. كان إسماعيل ابن إبراهيم وهاجر، الجارية المصرية التي كانت لسارة،</w:t>
      </w:r>
    </w:p>
    <w:p>
      <w:pPr>
        <w:bidi/>
      </w:pPr>
      <w:r>
        <w:rPr>
          <w:rtl/>
          <w:cs/>
          <w:lang w:val="ar_AE" w:bidi="ar_AE"/>
        </w:rPr>
      </w:r>
      <w:r>
        <w:rPr>
          <w:rtl/>
          <w:cs/>
          <w:lang w:val="ar_AE" w:bidi="ar_AE"/>
        </w:rPr>
        <w:t>لذلك تلتفت سارة إلى إبراهيم وتقول: "اطْرُدْ هذِهِ الْجَارِيَةَ وَابْنَهَا، لأَنَّ ابْنَ هذِهِ الْجَارِيَةِ، لاَ يَرِثُ مَعَ ابْنِي إِسْحَاقَ".</w:t>
      </w:r>
    </w:p>
    <w:p>
      <w:pPr>
        <w:bidi/>
      </w:pPr>
      <w:r>
        <w:rPr>
          <w:rtl/>
          <w:cs/>
          <w:lang w:val="ar_AE" w:bidi="ar_AE"/>
        </w:rPr>
      </w:r>
      <w:r>
        <w:rPr>
          <w:rtl/>
          <w:cs/>
          <w:lang w:val="ar_AE" w:bidi="ar_AE"/>
        </w:rPr>
        <w:t>يُسبب طلب سارة لإبراهيم مشاعر سيئة للغاية، لأن كلامها يعني طرْد ابنه فلذة كبده. لكن يقول الله لإبراهيم: "لاَ يَقْبُحُ فِي عَيْنَيْكَ مِنْ أَجْلِ الْغُلاَمِ وَمِنْ أَجْلِ جَارِيَتِكَ، فِي كُلِّ مَا تَقُولُ لَكَ سَارَةُ اسْمَعْ لِقَوْلِهَا. لأَنَّهُ بِإِسْحَاقَ يُدْعَى لَكَ نَسْلٌ. وَابْنُ الْجَارِيَةِ أَيْضًا سَأَجْعَلُهُ أُمَّةً لأَنَّهُ نَسْلُكَ".</w:t>
      </w:r>
    </w:p>
    <w:p>
      <w:pPr>
        <w:bidi/>
      </w:pPr>
      <w:r>
        <w:rPr>
          <w:rtl/>
          <w:cs/>
          <w:lang w:val="ar_AE" w:bidi="ar_AE"/>
        </w:rPr>
      </w:r>
      <w:r>
        <w:rPr>
          <w:rtl/>
          <w:cs/>
          <w:lang w:val="ar_AE" w:bidi="ar_AE"/>
        </w:rPr>
        <w:t>صوّروا الحدَث في المشهد الثالث. ينهض إبراهيم في صباح اليوم التالي، ويُعد الطعام ووعاء ماء.</w:t>
      </w:r>
    </w:p>
    <w:p>
      <w:pPr>
        <w:bidi/>
      </w:pPr>
      <w:r>
        <w:rPr>
          <w:rtl/>
          <w:cs/>
          <w:lang w:val="ar_AE" w:bidi="ar_AE"/>
        </w:rPr>
      </w:r>
      <w:r>
        <w:rPr>
          <w:rtl/>
          <w:cs/>
          <w:lang w:val="ar_AE" w:bidi="ar_AE"/>
        </w:rPr>
        <w:t>يضع إبراهيم الطعام والماء على كتفَي هاجر ويُعطيها إسماعيل، ثم يصرفها. تهيم هاجر على وجه الصحراء شاردة بالقرب من بئر سبع.</w:t>
      </w:r>
    </w:p>
    <w:p>
      <w:pPr>
        <w:bidi/>
      </w:pPr>
      <w:r>
        <w:rPr>
          <w:rtl/>
          <w:cs/>
          <w:lang w:val="ar_AE" w:bidi="ar_AE"/>
        </w:rPr>
      </w:r>
      <w:r>
        <w:rPr>
          <w:rtl/>
          <w:cs/>
          <w:lang w:val="ar_AE" w:bidi="ar_AE"/>
        </w:rPr>
        <w:t>توقفوا هنا. انظروا معًا كمجموعة، إلى بئر سبع على الخريطة. أوقفوا سماع التسجيل الصوتي هنا.</w:t>
      </w:r>
    </w:p>
    <w:p>
      <w:pPr>
        <w:bidi/>
      </w:pPr>
      <w:r>
        <w:rPr>
          <w:rtl/>
          <w:cs/>
          <w:lang w:val="ar_AE" w:bidi="ar_AE"/>
        </w:rPr>
      </w:r>
      <w:r>
        <w:rPr>
          <w:rtl/>
          <w:cs/>
          <w:lang w:val="ar_AE" w:bidi="ar_AE"/>
        </w:rPr>
        <w:t>بعد ذلك بوقت قصير، عندما ينفذ الماء، تضع هاجر ابنها تحت شجيرة وتجلس بعيدًا عنه مسافة قصيرة. تفكر: "لاَ أَنْظُرُ مَوْتَ الْوَلَدِ"، ثم تبدأ في البكاء.</w:t>
      </w:r>
    </w:p>
    <w:p>
      <w:pPr>
        <w:bidi/>
      </w:pPr>
      <w:r>
        <w:rPr>
          <w:rtl/>
          <w:cs/>
          <w:lang w:val="ar_AE" w:bidi="ar_AE"/>
        </w:rPr>
      </w:r>
      <w:r>
        <w:rPr>
          <w:rtl/>
          <w:cs/>
          <w:lang w:val="ar_AE" w:bidi="ar_AE"/>
        </w:rPr>
        <w:t>صوِّروا المحادثة بين الله وهاجر في المشهد. يسمع الله بكاء إسماعيل، فينادي ملاك الله هاجر من السماء ويقول: "مَا لَكِ يَا هَاجَرُ؟" أغلب الظن لم يكن الملاك يتوقع إجابة عن هذا السؤال.</w:t>
      </w:r>
    </w:p>
    <w:p>
      <w:pPr>
        <w:bidi/>
      </w:pPr>
      <w:r>
        <w:rPr>
          <w:rtl/>
          <w:cs/>
          <w:lang w:val="ar_AE" w:bidi="ar_AE"/>
        </w:rPr>
      </w:r>
      <w:r>
        <w:rPr>
          <w:rtl/>
          <w:cs/>
          <w:lang w:val="ar_AE" w:bidi="ar_AE"/>
        </w:rPr>
        <w:t>يواصل الملاك، أو الله قوله: "لاَ تَخَافِي، لأَنَّ اللهَ قَدْ سَمِعَ لِصَوْتِ الْغُلاَمِ حَيْثُ هُوَ. قُومِي احْمِلِي الْغُلاَمَ وَشُدِّي يَدَكِ بِهِ، لأَنِّي سَأَجْعَلُهُ أُمَّةً عَظِيمَةً".</w:t>
      </w:r>
    </w:p>
    <w:p>
      <w:pPr>
        <w:bidi/>
      </w:pPr>
      <w:r>
        <w:rPr>
          <w:rtl/>
          <w:cs/>
          <w:lang w:val="ar_AE" w:bidi="ar_AE"/>
        </w:rPr>
      </w:r>
      <w:r>
        <w:rPr>
          <w:rtl/>
          <w:cs/>
          <w:lang w:val="ar_AE" w:bidi="ar_AE"/>
        </w:rPr>
        <w:t>تستخدم القصة لُغة خاصة لتقول إن الله أظهر لهاجر مكان بئر ماء بالقرب منهما. تقول القصة: "فَتَحَ اللهُ عَيْنَيْهَا". تذهب هاجر إلى البئر وتملأ قِربتها بالماء، وتعطي الصبي ماءً ليشرب. كانت البئر على الأرجح حُفرة عميقة في الأرض. كان الناس ينزلون الأواني في آبار ليجمعوا منها الماء.</w:t>
      </w:r>
    </w:p>
    <w:p>
      <w:pPr>
        <w:bidi/>
      </w:pPr>
      <w:r>
        <w:rPr>
          <w:rtl/>
          <w:cs/>
          <w:lang w:val="ar_AE" w:bidi="ar_AE"/>
        </w:rPr>
      </w:r>
      <w:r>
        <w:rPr>
          <w:rtl/>
          <w:cs/>
          <w:lang w:val="ar_AE" w:bidi="ar_AE"/>
        </w:rPr>
        <w:t>صوِّروا المشهد الخامس. مع مرور الوقت، يكبر إسماعيل، ويحميه الله. يصبح إسماعيل رام قوسٍ ماهرًا ويعيش في برية تُدعى فاران. كان الرُماة يستخدمون الأقواس والسهام للصيد أو القتال باستخدامها.</w:t>
      </w:r>
    </w:p>
    <w:p>
      <w:pPr>
        <w:bidi/>
      </w:pPr>
      <w:r>
        <w:rPr>
          <w:rtl/>
          <w:cs/>
          <w:lang w:val="ar_AE" w:bidi="ar_AE"/>
        </w:rPr>
      </w:r>
      <w:r>
        <w:rPr>
          <w:rtl/>
          <w:cs/>
          <w:lang w:val="ar_AE" w:bidi="ar_AE"/>
        </w:rPr>
        <w:t>حين كان يسكن في فاران، اختارت هاجر زوجة لإسماعيل من مصر.</w:t>
      </w:r>
    </w:p>
    <w:p>
      <w:pPr>
        <w:bidi/>
      </w:pPr>
      <w:r>
        <w:rPr>
          <w:rtl/>
          <w:cs/>
          <w:lang w:val="ar_AE" w:bidi="ar_AE"/>
        </w:rPr>
      </w:r>
      <w:r>
        <w:rPr>
          <w:rtl/>
          <w:cs/>
          <w:lang w:val="ar_AE" w:bidi="ar_AE"/>
        </w:rPr>
        <w:t>توقفوا هنا. انظروا معًا في المجموعة إلى خريطة فيها موقع فاران ومصر.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21: 1–21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الله، وملاك الله</w:t>
      </w:r>
    </w:p>
    <w:p>
      <w:pPr>
        <w:pStyle w:val="ListBullet"/>
        <w:bidi/>
        <w:spacing w:line="240" w:lineRule="auto"/>
        <w:ind w:left="720"/>
      </w:pPr>
      <w:r>
        <w:rPr>
          <w:rtl/>
          <w:cs/>
          <w:lang w:val="ar_AE" w:bidi="ar_AE"/>
        </w:rPr>
      </w:r>
      <w:r>
        <w:rPr>
          <w:rtl/>
          <w:cs/>
          <w:lang w:val="ar_AE" w:bidi="ar_AE"/>
        </w:rPr>
        <w:t>هاجَر</w:t>
      </w:r>
    </w:p>
    <w:p>
      <w:pPr>
        <w:pStyle w:val="ListBullet"/>
        <w:bidi/>
        <w:spacing w:line="240" w:lineRule="auto"/>
        <w:ind w:left="720"/>
      </w:pPr>
      <w:r>
        <w:rPr>
          <w:rtl/>
          <w:cs/>
          <w:lang w:val="ar_AE" w:bidi="ar_AE"/>
        </w:rPr>
      </w:r>
      <w:r>
        <w:rPr>
          <w:rtl/>
          <w:cs/>
          <w:lang w:val="ar_AE" w:bidi="ar_AE"/>
        </w:rPr>
        <w:t>وإسماعيل</w:t>
      </w:r>
    </w:p>
    <w:p>
      <w:pPr>
        <w:bidi/>
      </w:pPr>
      <w:r>
        <w:rPr>
          <w:rtl/>
          <w:cs/>
          <w:lang w:val="ar_AE" w:bidi="ar_AE"/>
        </w:rPr>
      </w:r>
      <w:r>
        <w:rPr>
          <w:rtl/>
          <w:cs/>
          <w:lang w:val="ar_AE" w:bidi="ar_AE"/>
        </w:rPr>
        <w:t>كمجموعة، عليكم تمثيل المقطع مرتَين، وذلك في لُغتكم الأصلية.</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عندما يكون إبراهيم ابن مئة سنة، يُتمِّم الرب وعده لسارة. تحبل سارة وتلد ابنًا لإبراهيم تمامًا كما وعد الله. يدعو إبراهيم الطفل إسحاق، وعندما يصبح إسحاق ابن ثمانية أيام، يختنه إبراهيم كما أمره الله.</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"سعيد للغاية لأنه أصبح لي ابن أخيرًا بعد طول انتظار"، أو "مُتعجِّب لأن لي ابن في شيخوختي"، أو "أريد التأكد من أنني أحفظ الجزء الخاص بي في عهدي مع الله بختان ابني، خاصة وأن الله حفظ وعده وأعطاني ابنًا من سارة". واصلوا التمثيل.</w:t>
      </w:r>
    </w:p>
    <w:p>
      <w:pPr>
        <w:bidi/>
      </w:pPr>
      <w:r>
        <w:rPr>
          <w:rtl/>
          <w:cs/>
          <w:lang w:val="ar_AE" w:bidi="ar_AE"/>
        </w:rPr>
      </w:r>
      <w:r>
        <w:rPr>
          <w:rtl/>
          <w:cs/>
          <w:lang w:val="ar_AE" w:bidi="ar_AE"/>
        </w:rPr>
        <w:t>تقول سارة: "قَدْ صَنَعَ إِلَيَّ اللهُ ضِحْكًا. كُلُّ مَنْ يَسْمَعُ يَضْحَكُ لِي. مَنْ قَالَ لإِبْرَاهِيمَ: سَارَةُ تُرْضِعُ بَنِينَ؟ حَتَّى وَلَدْتُ ابْنًا فِي شَيْخُوخَتِهِ!"</w:t>
      </w:r>
    </w:p>
    <w:p>
      <w:pPr>
        <w:bidi/>
      </w:pPr>
      <w:r>
        <w:rPr>
          <w:rtl/>
          <w:cs/>
          <w:lang w:val="ar_AE" w:bidi="ar_AE"/>
        </w:rPr>
      </w:r>
      <w:r>
        <w:rPr>
          <w:rtl/>
          <w:cs/>
          <w:lang w:val="ar_AE" w:bidi="ar_AE"/>
        </w:rPr>
        <w:t>أوقفوا التمثيل. اسألوا الشخصية التي تؤدي دور سارة: "بماذا تشعرين أو تفكرين؟" قد يجيب الشخص بعبارات مثل: "أضحك بابتهاج لأن الله قد أتمَّ وعده"، أو "أشارك الجميع في فرحي بإنجاب طفل". واصلوا التمثيل.</w:t>
      </w:r>
    </w:p>
    <w:p>
      <w:pPr>
        <w:bidi/>
      </w:pPr>
      <w:r>
        <w:rPr>
          <w:rtl/>
          <w:cs/>
          <w:lang w:val="ar_AE" w:bidi="ar_AE"/>
        </w:rPr>
      </w:r>
      <w:r>
        <w:rPr>
          <w:rtl/>
          <w:cs/>
          <w:lang w:val="ar_AE" w:bidi="ar_AE"/>
        </w:rPr>
        <w:t>في وقت لاحق، عندما يُصبح إسحاق قادرًا على تناول الطعام، يُقيم إبراهيم وليمة كبيرة للاحتفال بفطامه. لكن سارة ترى إسماعيل، الابن الذي ولدته جاريتها المصرية لإبراهيم، وهو يسخر من إسحاق، لذلك تلتفت سارة إلى إبراهيم وتقول: "اطْرُدْ هذِهِ الْجَارِيَةَ وَابْنَهَا، لأَنَّ ابْنَ هذِهِ الْجَارِيَةِ لاَ يَرِثُ مَعَ ابْنِي إِسْحَاقَ".</w:t>
      </w:r>
    </w:p>
    <w:p>
      <w:pPr>
        <w:bidi/>
      </w:pPr>
      <w:r>
        <w:rPr>
          <w:rtl/>
          <w:cs/>
          <w:lang w:val="ar_AE" w:bidi="ar_AE"/>
        </w:rPr>
      </w:r>
      <w:r>
        <w:rPr>
          <w:rtl/>
          <w:cs/>
          <w:lang w:val="ar_AE" w:bidi="ar_AE"/>
        </w:rPr>
        <w:t>أوقفوا التمثيل. اسألوا الشخصية التي تؤدي دور سارة: "بماذا تشعرين أو تفكرين؟" قد تجيب الشخصية بعبارات مثل: "أشعر بالغيرة من هاجر وإسماعيل"، أو "أشعر بالتهديد من هاجر وإسماعيل"، أو "مصممة على أن يأخذ ابني ممتلكات إبراهيم بعد موته". واصلوا التمثيل.</w:t>
      </w:r>
    </w:p>
    <w:p>
      <w:pPr>
        <w:bidi/>
      </w:pPr>
      <w:r>
        <w:rPr>
          <w:rtl/>
          <w:cs/>
          <w:lang w:val="ar_AE" w:bidi="ar_AE"/>
        </w:rPr>
      </w:r>
      <w:r>
        <w:rPr>
          <w:rtl/>
          <w:cs/>
          <w:lang w:val="ar_AE" w:bidi="ar_AE"/>
        </w:rPr>
        <w:t>يستاء إبراهيم من ذلك كثيرًا، لأن إسماعيل ابنه أيضًا. لكن الله يقول لإبراهيم: "لاَ يَقْبُحُ فِي عَيْنَيْكَ مِنْ أَجْلِ الْغُلاَمِ وَمِنْ أَجْلِ جَارِيَتِكَ. فِي كُلِّ مَا تَقُولُ لَكَ سَارَةُ اسْمَعْ لِقَوْلِهَا، لأَنَّهُ بِإِسْحَاقَ يُدْعَى لَكَ نَسْلٌ. وَابْنُ الْجَارِيَةِ أَيْضًا سَأَجْعَلُهُ أُمَّةً لأَنَّهُ نَسْلُكَ".</w:t>
      </w:r>
    </w:p>
    <w:p>
      <w:pPr>
        <w:bidi/>
      </w:pPr>
      <w:r>
        <w:rPr>
          <w:rtl/>
          <w:cs/>
          <w:lang w:val="ar_AE" w:bidi="ar_AE"/>
        </w:rPr>
      </w:r>
      <w:r>
        <w:rPr>
          <w:rtl/>
          <w:cs/>
          <w:lang w:val="ar_AE" w:bidi="ar_AE"/>
        </w:rPr>
        <w:t>ثم يستيقظ إبراهيم مبكرًا في صباح اليوم التالي، ويُعد الطعام وقربة ماء لهاجر، ويضعهما على كتفَيْها، ثم يعطيها إسماعيل، ويصرفها.</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"منزعج للغاية بشأن طردي هاجر وإسماعيل، لأنني على الأرجح لن أرى إسماعيل مرة أخرى"، أو "أخشى أن يكون إسماعيل في خطر"، أو "لا أريد أن أرسل ابني بعيدًا"، أو "ها أنا أعطي هاجر ابني لتعتني به". واصلوا التمثيل.</w:t>
      </w:r>
    </w:p>
    <w:p>
      <w:pPr>
        <w:bidi/>
      </w:pPr>
      <w:r>
        <w:rPr>
          <w:rtl/>
          <w:cs/>
          <w:lang w:val="ar_AE" w:bidi="ar_AE"/>
        </w:rPr>
      </w:r>
      <w:r>
        <w:rPr>
          <w:rtl/>
          <w:cs/>
          <w:lang w:val="ar_AE" w:bidi="ar_AE"/>
        </w:rPr>
        <w:t>تهيم هاجر في البريّة. عندما يفرغ الماء، تضع إسماعيل في ظل شجيرة وتجلس من بعيد، لأنها تقول في نفسها: "لاَ أَنْظُرُ مَوْتَ الْوَلَدِ". تبدأ هاجر في البكاء.</w:t>
      </w:r>
    </w:p>
    <w:p>
      <w:pPr>
        <w:bidi/>
      </w:pPr>
      <w:r>
        <w:rPr>
          <w:rtl/>
          <w:cs/>
          <w:lang w:val="ar_AE" w:bidi="ar_AE"/>
        </w:rPr>
      </w:r>
      <w:r>
        <w:rPr>
          <w:rtl/>
          <w:cs/>
          <w:lang w:val="ar_AE" w:bidi="ar_AE"/>
        </w:rPr>
        <w:t>أوقفوا التمثيل. اسألوا الشخصية التي تؤدي دور هاجر: "بماذا تشعرين أو تفكرين؟" قد يجيب الشخص بعبارات مثل: "أشعر بالحزن الشديد"، أو "لا أستطيع رؤية ابني يموت، فإن هذا يؤلمني بشدة". واصلوا التمثيل.</w:t>
      </w:r>
    </w:p>
    <w:p>
      <w:pPr>
        <w:bidi/>
      </w:pPr>
      <w:r>
        <w:rPr>
          <w:rtl/>
          <w:cs/>
          <w:lang w:val="ar_AE" w:bidi="ar_AE"/>
        </w:rPr>
      </w:r>
      <w:r>
        <w:rPr>
          <w:rtl/>
          <w:cs/>
          <w:lang w:val="ar_AE" w:bidi="ar_AE"/>
        </w:rPr>
        <w:t>يسمع الله صراخ الغلام. ينادي ملاك الله هاجر من السماء: "مَا لَكِ يَا هَاجَرُ؟ لاَ تَخَافِي، لأَنَّ اللهَ قَدْ سَمِعَ لِصَوْتِ الْغُلاَمِ حَيْثُ هُوَ. قُومِي احْمِلِي الْغُلاَمَ وَشُدِّي يَدَكِ بِهِ، لأَنِّي سَأَجْعَلُهُ أُمَّةً عَظِيمَةً". ثم يساعد الله هاجر لتلاحظ بئر ماء قريبة. تذهب هاجر وتملأ قربتها بالماء وتعطي الغلام ليشرب.</w:t>
      </w:r>
    </w:p>
    <w:p>
      <w:pPr>
        <w:bidi/>
      </w:pPr>
      <w:r>
        <w:rPr>
          <w:rtl/>
          <w:cs/>
          <w:lang w:val="ar_AE" w:bidi="ar_AE"/>
        </w:rPr>
      </w:r>
      <w:r>
        <w:rPr>
          <w:rtl/>
          <w:cs/>
          <w:lang w:val="ar_AE" w:bidi="ar_AE"/>
        </w:rPr>
        <w:t xml:space="preserve">اسألوا الشخصية التي تؤدي دور هاجر: "بماذا تشعرين أو تفكرين؟" قد يجيب الشخص بعبارات مثل: "ممتنة لأن الله سمع ابني وحفظ حياته" أو "مُتعجَّبة أنَّ الله سمع صوتي مرة أخرى، كما فعلَ في المرة السابقة التي هِمتُ فيها في البرية"، أو "لا أخشى أن يموت ابني بعد الآن". انهوا التمثيل. </w:t>
      </w:r>
    </w:p>
    <w:p>
      <w:pPr>
        <w:bidi/>
      </w:pPr>
      <w:r>
        <w:rPr>
          <w:rtl/>
          <w:cs/>
          <w:lang w:val="ar_AE" w:bidi="ar_AE"/>
        </w:rPr>
      </w:r>
      <w:r>
        <w:rPr>
          <w:rtl/>
          <w:cs/>
          <w:lang w:val="ar_AE" w:bidi="ar_AE"/>
        </w:rPr>
        <w:t>كان الله مع إسماعيل، فكبر إسماعيل وأصبح رامي قوْسٍ. كما وجدتْ هاجر زوجةً لإسماعيل من مصر.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21: 1–21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زار </w:t>
      </w:r>
      <w:r>
        <w:rPr>
          <w:b/>
          <w:rtl/>
          <w:cs/>
          <w:lang w:val="ar_AE" w:bidi="ar_AE"/>
        </w:rPr>
        <w:t>يهوه</w:t>
      </w:r>
      <w:r>
        <w:rPr>
          <w:rtl/>
          <w:cs/>
          <w:lang w:val="ar_AE" w:bidi="ar_AE"/>
        </w:rPr>
        <w:t xml:space="preserve"> سارة كما قال، وأتمَّ يهوه بالضبط ما وعد به سارة. هنا، تستخدم القصة يهوه، الاسم الشخصي لله، وهذه هي المرة الوحيدة في هذه القصة، التي يُستخدم فيها هذا الاسم للإشارة إلى الله. تستخدم الإشارات الأخرى إلى الله، المُصطلح العام المُشير له. انظروا </w:t>
      </w:r>
      <w:r>
        <w:rPr>
          <w:rtl/>
          <w:cs/>
          <w:lang w:val="ar_AE" w:bidi="ar_AE"/>
        </w:rPr>
        <w:t>يهوه</w:t>
      </w:r>
      <w:r>
        <w:rPr>
          <w:rtl/>
          <w:cs/>
          <w:lang w:val="ar_AE" w:bidi="ar_AE"/>
        </w:rPr>
        <w:t xml:space="preserve"> و </w:t>
      </w:r>
      <w:r>
        <w:rPr>
          <w:rtl/>
          <w:cs/>
          <w:lang w:val="ar_AE" w:bidi="ar_AE"/>
        </w:rPr>
        <w:t>الله</w:t>
      </w:r>
      <w:r>
        <w:rPr>
          <w:rtl/>
          <w:cs/>
          <w:lang w:val="ar_AE" w:bidi="ar_AE"/>
        </w:rPr>
        <w:t xml:space="preserve"> في "قاموس الكلمات الرئيسية" للمزيد من المعلومات. استخدموا الكلمات ذاتها للقَب يهوه والله كما فعلتم في المقاطع السابقة.</w:t>
      </w:r>
    </w:p>
    <w:p>
      <w:pPr>
        <w:bidi/>
      </w:pPr>
      <w:r>
        <w:rPr>
          <w:rtl/>
          <w:cs/>
          <w:lang w:val="ar_AE" w:bidi="ar_AE"/>
        </w:rPr>
      </w:r>
      <w:r>
        <w:rPr>
          <w:rtl/>
          <w:cs/>
          <w:lang w:val="ar_AE" w:bidi="ar_AE"/>
        </w:rPr>
        <w:t xml:space="preserve">تحبل سارة وتلد ابنًا لإبراهيم في شيخوخته، وتلد في الموعد ذاته الذي قال الله إنها ستنجب فيه. يدعو إبراهيم الطفل </w:t>
      </w:r>
      <w:r>
        <w:rPr>
          <w:b/>
          <w:rtl/>
          <w:cs/>
          <w:lang w:val="ar_AE" w:bidi="ar_AE"/>
        </w:rPr>
        <w:t>إسحاق</w:t>
      </w:r>
      <w:r>
        <w:rPr>
          <w:rtl/>
          <w:cs/>
          <w:lang w:val="ar_AE" w:bidi="ar_AE"/>
        </w:rPr>
        <w:t>. "إسحاق" اسم يعني "يضحك".</w:t>
      </w:r>
    </w:p>
    <w:p>
      <w:pPr>
        <w:bidi/>
      </w:pPr>
      <w:r>
        <w:rPr>
          <w:rtl/>
          <w:cs/>
          <w:lang w:val="ar_AE" w:bidi="ar_AE"/>
        </w:rPr>
      </w:r>
      <w:r>
        <w:rPr>
          <w:rtl/>
          <w:cs/>
          <w:lang w:val="ar_AE" w:bidi="ar_AE"/>
        </w:rPr>
        <w:t xml:space="preserve">كما أوصاه الله، </w:t>
      </w:r>
      <w:r>
        <w:rPr>
          <w:b/>
          <w:rtl/>
          <w:cs/>
          <w:lang w:val="ar_AE" w:bidi="ar_AE"/>
        </w:rPr>
        <w:t>ختَنَ</w:t>
      </w:r>
      <w:r>
        <w:rPr>
          <w:rtl/>
          <w:cs/>
          <w:lang w:val="ar_AE" w:bidi="ar_AE"/>
        </w:rPr>
        <w:t xml:space="preserve"> إبراهيم إسحاق عندما كان ابن ثمانية أيام. استخدموا الكلمة ذاتها التي استخدمتم للتعبير عن الختان في مقاطع سابقة، وتذكَّروا أنَّ </w:t>
      </w:r>
      <w:r>
        <w:rPr>
          <w:rtl/>
          <w:cs/>
          <w:lang w:val="ar_AE" w:bidi="ar_AE"/>
        </w:rPr>
        <w:t>ختان</w:t>
      </w:r>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كبِر إسحاق. عند </w:t>
      </w:r>
      <w:r>
        <w:rPr>
          <w:b/>
          <w:rtl/>
          <w:cs/>
          <w:lang w:val="ar_AE" w:bidi="ar_AE"/>
        </w:rPr>
        <w:t>فطامه</w:t>
      </w:r>
      <w:r>
        <w:rPr>
          <w:rtl/>
          <w:cs/>
          <w:lang w:val="ar_AE" w:bidi="ar_AE"/>
        </w:rPr>
        <w:t>، أقام إبراهيم وليمة عظيمة للاحتفال به. وتعني الكلمة "فطام" أن اسحاق لم يعد يشرب لبن سارة أمه، وبدأ في تناول الطعام الصُّلْب.</w:t>
      </w:r>
    </w:p>
    <w:p>
      <w:pPr>
        <w:bidi/>
      </w:pPr>
      <w:r>
        <w:rPr>
          <w:rtl/>
          <w:cs/>
          <w:lang w:val="ar_AE" w:bidi="ar_AE"/>
        </w:rPr>
      </w:r>
      <w:r>
        <w:rPr>
          <w:rtl/>
          <w:cs/>
          <w:lang w:val="ar_AE" w:bidi="ar_AE"/>
        </w:rPr>
        <w:t xml:space="preserve">لكن سارة رأت إسماعيل، ابن هاجر، وهو يسخر من إسحاق. فَقَالَتْ سارة لإِبْرَاهِيمَ: "اطْرُدْ هذِهِ الْجَارِيَةَ وَابْنَهَا، لأَنَّ ابْنَ هذِهِ الْجَارِيَةِ لاَ </w:t>
      </w:r>
      <w:r>
        <w:rPr>
          <w:b/>
          <w:rtl/>
          <w:cs/>
          <w:lang w:val="ar_AE" w:bidi="ar_AE"/>
        </w:rPr>
        <w:t>يَرِثُ</w:t>
      </w:r>
      <w:r>
        <w:rPr>
          <w:rtl/>
          <w:cs/>
          <w:lang w:val="ar_AE" w:bidi="ar_AE"/>
        </w:rPr>
        <w:t xml:space="preserve"> مَعَ ابْنِي إِسْحَاقَ". كان الوارث طفلًا نال </w:t>
      </w:r>
      <w:r>
        <w:rPr>
          <w:b/>
          <w:rtl/>
          <w:cs/>
          <w:lang w:val="ar_AE" w:bidi="ar_AE"/>
        </w:rPr>
        <w:t>إرثًا</w:t>
      </w:r>
      <w:r>
        <w:rPr>
          <w:rtl/>
          <w:cs/>
          <w:lang w:val="ar_AE" w:bidi="ar_AE"/>
        </w:rPr>
        <w:t xml:space="preserve">، أي جزءًا من ممتلكات أبيه، بعد وفاته. </w:t>
      </w:r>
    </w:p>
    <w:p>
      <w:pPr>
        <w:bidi/>
      </w:pPr>
      <w:r>
        <w:rPr>
          <w:rtl/>
          <w:cs/>
          <w:lang w:val="ar_AE" w:bidi="ar_AE"/>
        </w:rPr>
      </w:r>
      <w:r>
        <w:rPr>
          <w:rtl/>
          <w:cs/>
          <w:lang w:val="ar_AE" w:bidi="ar_AE"/>
        </w:rPr>
        <w:t xml:space="preserve">وهذا أزعج إبراهيم لأن إسماعيل كان ابنه. لكن الله قال لإبراهيم: "لاَ يَقْبُحُ فِي عَيْنَيْكَ مِنْ أَجْلِ الْغُلاَمِ وَمِنْ أَجْلِ جَارِيَتِكَ. فِي كُلِّ مَا تَقُولُ لَكَ سَارَةُ اسْمَعْ لِقَوْلِهَا، لأَنَّهُ بِإِسْحَاقَ يُدْعَى لَكَ </w:t>
      </w:r>
      <w:r>
        <w:rPr>
          <w:b/>
          <w:rtl/>
          <w:cs/>
          <w:lang w:val="ar_AE" w:bidi="ar_AE"/>
        </w:rPr>
        <w:t>نسْل</w:t>
      </w:r>
      <w:r>
        <w:rPr>
          <w:rtl/>
          <w:cs/>
          <w:lang w:val="ar_AE" w:bidi="ar_AE"/>
        </w:rPr>
        <w:t>". تشير الكلمة "نسل" إلى أبناء إسحاق، وأبنائهم، وكل مَن يكون إسحاق سَلَفًا لهم.</w:t>
      </w:r>
    </w:p>
    <w:p>
      <w:pPr>
        <w:bidi/>
      </w:pPr>
      <w:r>
        <w:rPr>
          <w:rtl/>
          <w:cs/>
          <w:lang w:val="ar_AE" w:bidi="ar_AE"/>
        </w:rPr>
      </w:r>
      <w:r>
        <w:rPr>
          <w:rtl/>
          <w:cs/>
          <w:lang w:val="ar_AE" w:bidi="ar_AE"/>
        </w:rPr>
        <w:t xml:space="preserve">يتابع الله: "وَابْنُ الْجَارِيَةِ أَيْضًا سَأَجْعَلُهُ </w:t>
      </w:r>
      <w:r>
        <w:rPr>
          <w:b/>
          <w:rtl/>
          <w:cs/>
          <w:lang w:val="ar_AE" w:bidi="ar_AE"/>
        </w:rPr>
        <w:t>أُمَةً</w:t>
      </w:r>
      <w:r>
        <w:rPr>
          <w:rtl/>
          <w:cs/>
          <w:lang w:val="ar_AE" w:bidi="ar_AE"/>
        </w:rPr>
        <w:t xml:space="preserve"> لأَنَّهُ نَسْلُكَ". تشير الكلمة "أمة" إلى مجموعة من الناس لهم اللغة والحُكم ذاته. لمزيدٍ من المعلومات، ابحث في "قاموس الكلمات الرئيسية" عن الكلمة </w:t>
      </w:r>
      <w:r>
        <w:rPr>
          <w:rtl/>
          <w:cs/>
          <w:lang w:val="ar_AE" w:bidi="ar_AE"/>
        </w:rPr>
        <w:t>أُمّة</w:t>
      </w:r>
      <w:r>
        <w:rPr>
          <w:rtl/>
          <w:cs/>
          <w:lang w:val="ar_AE" w:bidi="ar_AE"/>
        </w:rPr>
        <w:t>. استخدموا الكلمة ذاتها التي استخدمتم لكلمة "أُمّة" في المقاطع السابقة.</w:t>
      </w:r>
    </w:p>
    <w:p>
      <w:pPr>
        <w:bidi/>
      </w:pPr>
      <w:r>
        <w:rPr>
          <w:rtl/>
          <w:cs/>
          <w:lang w:val="ar_AE" w:bidi="ar_AE"/>
        </w:rPr>
      </w:r>
      <w:r>
        <w:rPr>
          <w:rtl/>
          <w:cs/>
          <w:lang w:val="ar_AE" w:bidi="ar_AE"/>
        </w:rPr>
        <w:t>ثم يستيقظ إبراهيم مبكرًا في صباح اليوم التالي، ويُعدّ طعامًا وماءًا، ويعطي هاجر ويصرفها. تهيم هاجر في البريّة، وعندما يفرغ وعاء مائها، تضع ابنها تحت شُجيرة وتبكي.</w:t>
      </w:r>
    </w:p>
    <w:p>
      <w:pPr>
        <w:bidi/>
      </w:pPr>
      <w:r>
        <w:rPr>
          <w:rtl/>
          <w:cs/>
          <w:lang w:val="ar_AE" w:bidi="ar_AE"/>
        </w:rPr>
      </w:r>
      <w:r>
        <w:rPr>
          <w:rtl/>
          <w:cs/>
          <w:lang w:val="ar_AE" w:bidi="ar_AE"/>
        </w:rPr>
        <w:t xml:space="preserve">يسمع الله صوت الغلام، ويدعو </w:t>
      </w:r>
      <w:r>
        <w:rPr>
          <w:b/>
          <w:rtl/>
          <w:cs/>
          <w:lang w:val="ar_AE" w:bidi="ar_AE"/>
        </w:rPr>
        <w:t>ملاك الله</w:t>
      </w:r>
      <w:r>
        <w:rPr>
          <w:rtl/>
          <w:cs/>
          <w:lang w:val="ar_AE" w:bidi="ar_AE"/>
        </w:rPr>
        <w:t xml:space="preserve"> هاجر من </w:t>
      </w:r>
      <w:r>
        <w:rPr>
          <w:b/>
          <w:rtl/>
          <w:cs/>
          <w:lang w:val="ar_AE" w:bidi="ar_AE"/>
        </w:rPr>
        <w:t>السماء</w:t>
      </w:r>
      <w:r>
        <w:rPr>
          <w:rtl/>
          <w:cs/>
          <w:lang w:val="ar_AE" w:bidi="ar_AE"/>
        </w:rPr>
        <w:t xml:space="preserve">. في أماكن أخرى، يُدعى هذا الملاك ملاك يهوه، أي ملاك الرب، وهو يشير إلى الشيء ذاته. غالبًا ما يشير تعبير </w:t>
      </w:r>
      <w:r>
        <w:rPr>
          <w:b/>
          <w:rtl/>
          <w:cs/>
          <w:lang w:val="ar_AE" w:bidi="ar_AE"/>
        </w:rPr>
        <w:t>ملاك الله</w:t>
      </w:r>
      <w:r>
        <w:rPr>
          <w:rtl/>
          <w:cs/>
          <w:lang w:val="ar_AE" w:bidi="ar_AE"/>
        </w:rPr>
        <w:t xml:space="preserve"> أو </w:t>
      </w:r>
      <w:r>
        <w:rPr>
          <w:b/>
          <w:rtl/>
          <w:cs/>
          <w:lang w:val="ar_AE" w:bidi="ar_AE"/>
        </w:rPr>
        <w:t>ملاك يهوه</w:t>
      </w:r>
      <w:r>
        <w:rPr>
          <w:rtl/>
          <w:cs/>
          <w:lang w:val="ar_AE" w:bidi="ar_AE"/>
        </w:rPr>
        <w:t xml:space="preserve"> إلى أن الله يظهر لشخص ما في شكل بشري. يُشير هنا، على الأرجح، إلى الله ذاته يتحدَّث إلى هاجر. السماء هي المكان الذي يسكن فيه الله وملائكته. انظروا </w:t>
      </w:r>
      <w:r>
        <w:rPr>
          <w:rtl/>
          <w:cs/>
          <w:lang w:val="ar_AE" w:bidi="ar_AE"/>
        </w:rPr>
        <w:t>السماء</w:t>
      </w:r>
      <w:r>
        <w:rPr>
          <w:rtl/>
          <w:cs/>
          <w:lang w:val="ar_AE" w:bidi="ar_AE"/>
        </w:rPr>
        <w:t xml:space="preserve"> و </w:t>
      </w:r>
      <w:r>
        <w:rPr>
          <w:rtl/>
          <w:cs/>
          <w:lang w:val="ar_AE" w:bidi="ar_AE"/>
        </w:rPr>
        <w:t>ملاك الرب</w:t>
      </w:r>
      <w:r>
        <w:rPr>
          <w:rtl/>
          <w:cs/>
          <w:lang w:val="ar_AE" w:bidi="ar_AE"/>
        </w:rPr>
        <w:t xml:space="preserve"> أو </w:t>
      </w:r>
      <w:r>
        <w:rPr>
          <w:rtl/>
          <w:cs/>
          <w:lang w:val="ar_AE" w:bidi="ar_AE"/>
        </w:rPr>
        <w:t>ملاك يهوه</w:t>
      </w:r>
      <w:r>
        <w:rPr>
          <w:rtl/>
          <w:cs/>
          <w:lang w:val="ar_AE" w:bidi="ar_AE"/>
        </w:rPr>
        <w:t xml:space="preserve"> في "قاموس الكلمات الرئيسية". استخدموا الكلمات ذاتها التي استخدمتم في المقاطع السابقة للإشارة إلى السماء وملاك يهوه. ربما تختارون استبدال اسم </w:t>
      </w:r>
      <w:r>
        <w:rPr>
          <w:b/>
          <w:rtl/>
          <w:cs/>
          <w:lang w:val="ar_AE" w:bidi="ar_AE"/>
        </w:rPr>
        <w:t>يهوه</w:t>
      </w:r>
      <w:r>
        <w:rPr>
          <w:rtl/>
          <w:cs/>
          <w:lang w:val="ar_AE" w:bidi="ar_AE"/>
        </w:rPr>
        <w:t xml:space="preserve"> للكلمة العامة التي تشير إلى </w:t>
      </w:r>
      <w:r>
        <w:rPr>
          <w:b/>
          <w:rtl/>
          <w:cs/>
          <w:lang w:val="ar_AE" w:bidi="ar_AE"/>
        </w:rPr>
        <w:t>الله</w:t>
      </w:r>
      <w:r>
        <w:rPr>
          <w:rtl/>
          <w:cs/>
          <w:lang w:val="ar_AE" w:bidi="ar_AE"/>
        </w:rPr>
        <w:t xml:space="preserve"> في هذا المقطع.</w:t>
      </w:r>
    </w:p>
    <w:p>
      <w:pPr>
        <w:bidi/>
      </w:pPr>
      <w:r>
        <w:rPr>
          <w:rtl/>
          <w:cs/>
          <w:lang w:val="ar_AE" w:bidi="ar_AE"/>
        </w:rPr>
      </w:r>
      <w:r>
        <w:rPr>
          <w:rtl/>
          <w:cs/>
          <w:lang w:val="ar_AE" w:bidi="ar_AE"/>
        </w:rPr>
        <w:t xml:space="preserve">تملأ هاجر جرَّة مائها بالماء وتعطي الغلام ليشرب، ويحمي الله إسماعيل في أثناء نموه. عاش إسماعيل في البرية وأصبح </w:t>
      </w:r>
      <w:r>
        <w:rPr>
          <w:b/>
          <w:rtl/>
          <w:cs/>
          <w:lang w:val="ar_AE" w:bidi="ar_AE"/>
        </w:rPr>
        <w:t>رامي قوس</w:t>
      </w:r>
      <w:r>
        <w:rPr>
          <w:rtl/>
          <w:cs/>
          <w:lang w:val="ar_AE" w:bidi="ar_AE"/>
        </w:rPr>
        <w:t xml:space="preserve"> ماهرًا. تشير الكلمة "رامي قوس" إلى شخص يستطيع أن يطلق قوسًا وسهمًا للصيد أو القتال.</w:t>
      </w:r>
    </w:p>
    <w:p>
      <w:pPr>
        <w:bidi/>
      </w:pPr>
      <w:r>
        <w:rPr>
          <w:rtl/>
          <w:cs/>
          <w:lang w:val="ar_AE" w:bidi="ar_AE"/>
        </w:rPr>
      </w:r>
      <w:r>
        <w:rPr>
          <w:rtl/>
          <w:cs/>
          <w:lang w:val="ar_AE" w:bidi="ar_AE"/>
        </w:rPr>
        <w:t>عاش إسماعيل في برية فاران، واختارت هاجر زوجة له من مصر.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21:22–34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21: 22–34 واحفظوه في قلوبكم. استمعوا إلى نسخة صوتية من تكوين 21: 22–34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التكوين 21: 22–34 من التَّرْجَمَة الأكثر فهمًا لكم.</w:t>
      </w:r>
    </w:p>
    <w:p>
      <w:pPr>
        <w:bidi/>
      </w:pPr>
      <w:r>
        <w:rPr>
          <w:rtl/>
          <w:cs/>
          <w:lang w:val="ar_AE" w:bidi="ar_AE"/>
        </w:rPr>
      </w:r>
      <w:r>
        <w:rPr>
          <w:rtl/>
          <w:cs/>
          <w:lang w:val="ar_AE" w:bidi="ar_AE"/>
        </w:rPr>
        <w:t>في هذه القصة، عقد إبراهيم معاهدة سلام مع أبيمالك، ملِك جَرار، في المنطقة التي كان إبراهيم يسكن فيها. في قصة سابقة، كذب إبراهيم على أبيمَالِك قائلًا إن سارة هي أخته، وليس زوجته. فقد كان أبيمالك قد أخذ سارة، فظهر الله لأبيمالك، وأمسكه هو ومَن في بيته عن إنجاب الأطفال حتى صلّى إبراهيم من أجله. في هذه القصة، يعقد أبيمَالِك معاهدة سلام مع إبراهيم، ويعيش إبراهيم في سلام في أرض أبيمَالِك. وهذه هي واحدة من الطُرق التي بدأ الله بها في حفظ وعده بإعطاء إبراهيم الأرض.</w:t>
      </w:r>
    </w:p>
    <w:p>
      <w:pPr>
        <w:bidi/>
      </w:pPr>
      <w:r>
        <w:rPr>
          <w:rtl/>
          <w:cs/>
          <w:lang w:val="ar_AE" w:bidi="ar_AE"/>
        </w:rPr>
      </w:r>
      <w:r>
        <w:rPr>
          <w:rtl/>
          <w:cs/>
          <w:lang w:val="ar_AE" w:bidi="ar_AE"/>
        </w:rPr>
        <w:t>ذات يوم، جاء ملِك جَرار، أبيمالك وقائد جيشه فيكول لزيارة إبراهيم. ربما سافر فيكُول مع أبيمالك ليكون حارسًا له، أو ربما كان شاهدًا رسميًا على العهد الذي أُقيم بين إبراهيم وأبيمالك.</w:t>
      </w:r>
    </w:p>
    <w:p>
      <w:pPr>
        <w:bidi/>
      </w:pPr>
      <w:r>
        <w:rPr>
          <w:rtl/>
          <w:cs/>
          <w:lang w:val="ar_AE" w:bidi="ar_AE"/>
        </w:rPr>
      </w:r>
      <w:r>
        <w:rPr>
          <w:rtl/>
          <w:cs/>
          <w:lang w:val="ar_AE" w:bidi="ar_AE"/>
        </w:rPr>
        <w:t>قال أبيمالك لإبراهيم: "اللهُ مَعَكَ فِي كُلِّ مَا أَنْتَ صَانِعٌ". تشير عبارة "الله معك" إلى أن الله كان يساعد إبراهيم ويحميه ويباركه.</w:t>
      </w:r>
    </w:p>
    <w:p>
      <w:pPr>
        <w:bidi/>
      </w:pPr>
      <w:r>
        <w:rPr>
          <w:rtl/>
          <w:cs/>
          <w:lang w:val="ar_AE" w:bidi="ar_AE"/>
        </w:rPr>
      </w:r>
      <w:r>
        <w:rPr>
          <w:rtl/>
          <w:cs/>
          <w:lang w:val="ar_AE" w:bidi="ar_AE"/>
        </w:rPr>
        <w:t>توقّفوا هنا وناقشوا هذا السؤال في المجموعة: كيف تصفون البركات في ثقافتكم؟ في ثقافتكم، ماذا يعتقد الناس أن يحدث لشخص ما عندما يباركه الله أو يكون معه؟ أوقفوا سماع التسجيل الصوتي هنا.</w:t>
      </w:r>
    </w:p>
    <w:p>
      <w:pPr>
        <w:bidi/>
      </w:pPr>
      <w:r>
        <w:rPr>
          <w:rtl/>
          <w:cs/>
          <w:lang w:val="ar_AE" w:bidi="ar_AE"/>
        </w:rPr>
      </w:r>
      <w:r>
        <w:rPr>
          <w:rtl/>
          <w:cs/>
          <w:lang w:val="ar_AE" w:bidi="ar_AE"/>
        </w:rPr>
        <w:t>تابع أبيمالك قائلًا: "فَالآنَ احْلِفْ لِي بِاللهِ ههُنَا أَنَّكَ لاَ تَغْدُرُ بِي وَلاَ بِنَسْلِي وَذُرِّيَّتِي". تعني عبارة "احلف لي بالله ههنا" أن أبيمَالِك أراد أن يقدم إبراهيم وعدًا في حضور الله، وإذا لم يحفظ إبراهيم الجزء الخاص به في الوعد، سيعاقبه الله.</w:t>
      </w:r>
    </w:p>
    <w:p>
      <w:pPr>
        <w:bidi/>
      </w:pPr>
      <w:r>
        <w:rPr>
          <w:rtl/>
          <w:cs/>
          <w:lang w:val="ar_AE" w:bidi="ar_AE"/>
        </w:rPr>
      </w:r>
      <w:r>
        <w:rPr>
          <w:rtl/>
          <w:cs/>
          <w:lang w:val="ar_AE" w:bidi="ar_AE"/>
        </w:rPr>
        <w:t>يختم أبيمالك قائلًا: "كَالْمَعْرُوفِ الَّذِي صَنَعْتُ إِلَيْكَ تَصْنَعُ إِلَيَّ وَإِلَى الأَرْضِ الَّتِي تَغَرَّبْتَ فِيهَا". يبدو أن أبيمالك كان يملك قوة أكثر من إبراهيم، لأن أبيمالك كان ملكًا، لكن ما قاله أبيمَالِك يُظهر أنه يرى في إبراهيم قوة لأن الله معه.</w:t>
      </w:r>
    </w:p>
    <w:p>
      <w:pPr>
        <w:bidi/>
      </w:pPr>
      <w:r>
        <w:rPr>
          <w:rtl/>
          <w:cs/>
          <w:lang w:val="ar_AE" w:bidi="ar_AE"/>
        </w:rPr>
      </w:r>
      <w:r>
        <w:rPr>
          <w:rtl/>
          <w:cs/>
          <w:lang w:val="ar_AE" w:bidi="ar_AE"/>
        </w:rPr>
        <w:t>يجيب إبراهيم قائلًا: "أَنَا أَحْلِفُ". كانت الأقسام وعودًا مُهمة بين الناس. كان الناس مُضطرِّين إلى حفظ الأقسام التي أقسموا بها.</w:t>
      </w:r>
    </w:p>
    <w:p>
      <w:pPr>
        <w:bidi/>
      </w:pPr>
      <w:r>
        <w:rPr>
          <w:rtl/>
          <w:cs/>
          <w:lang w:val="ar_AE" w:bidi="ar_AE"/>
        </w:rPr>
      </w:r>
      <w:r>
        <w:rPr>
          <w:rtl/>
          <w:cs/>
          <w:lang w:val="ar_AE" w:bidi="ar_AE"/>
        </w:rPr>
        <w:t xml:space="preserve">ثم يشكو إبراهيم إلى أبيمالك بشأن بئر ماء كان عبيد أبيمالك قد أخذوا بالقوة من عبيد إبراهيم. كان عبيد أبيمالك قد أخذوا البئر في وقت سابق. يجيب أبيمالك قائلًا: "لَمْ أَعْلَمْ مَنْ فَعَلَ هذَا الأَمْرَ. أَنْتَ لَمْ تُخْبِرْنِي، وَلاَ أَنَا سَمِعْتُ سِوَى الْيَوْمِ". </w:t>
      </w:r>
    </w:p>
    <w:p>
      <w:pPr>
        <w:bidi/>
      </w:pPr>
      <w:r>
        <w:rPr>
          <w:rtl/>
          <w:cs/>
          <w:lang w:val="ar_AE" w:bidi="ar_AE"/>
        </w:rPr>
      </w:r>
      <w:r>
        <w:rPr>
          <w:rtl/>
          <w:cs/>
          <w:lang w:val="ar_AE" w:bidi="ar_AE"/>
        </w:rPr>
        <w:t>ثم أعطى إبراهيم أبيمَالِك بعض الخراف والبقر، وأبرما عهدًا معًا. على الأرجح، كانت عطايا إبراهيم لأبيمالك، أي الخراف والأبقار، تُظهر أنهما كانا قد قطعا عهدًا معًا. كانت هذه هدية صداقة بين إبراهيم وأبيمالك. والعهد هو اتفاق يُعقد بين شخصَين أو مجموعتَين، يرسي السلام أو الصداقة، ويوافق كلا الشخصَين على أن يكون أمينًا لهذا الاتفاق وأن يظلا في عَلاقة جيدة ببعضهما بعضًا. تُعد العهود اتفاقًا أعمق من العقود القانونية لأن العهود تتطلب الولاء من الطرفَين. يُظهر هذا العهد اتفاق صداقة بين أبيمالك وإبراهيم.</w:t>
      </w:r>
    </w:p>
    <w:p>
      <w:pPr>
        <w:bidi/>
      </w:pPr>
      <w:r>
        <w:rPr>
          <w:rtl/>
          <w:cs/>
          <w:lang w:val="ar_AE" w:bidi="ar_AE"/>
        </w:rPr>
      </w:r>
      <w:r>
        <w:rPr>
          <w:rtl/>
          <w:cs/>
          <w:lang w:val="ar_AE" w:bidi="ar_AE"/>
        </w:rPr>
        <w:t>توقَّفوا هنا وناقشوا هذا السؤال في المجموعة: كيف ومتى كان الناس في ثقافتكم يصنعون اتِّفاقات مشابهة؟ احكوا قصة عن وقت قطع فيه أحدهم عهدًا أو اتفاقًا مثل ذلك الذي قطعه إبراهيم وأبيمالك. أوقفوا سماع التسجيل الصوتي هنا.</w:t>
      </w:r>
    </w:p>
    <w:p>
      <w:pPr>
        <w:bidi/>
      </w:pPr>
      <w:r>
        <w:rPr>
          <w:rtl/>
          <w:cs/>
          <w:lang w:val="ar_AE" w:bidi="ar_AE"/>
        </w:rPr>
      </w:r>
      <w:r>
        <w:rPr>
          <w:rtl/>
          <w:cs/>
          <w:lang w:val="ar_AE" w:bidi="ar_AE"/>
        </w:rPr>
        <w:t>لكن إبراهيم أخذ سبع نِعاج أخرى أيضًا، وهي خراف صغيرة، ووضعها جانبًا. يسأل أبيمالك قائلًا: "مَا هِيَ هذِهِ السَّبْعُ النِّعَاجِ الَّتِي أَقَمْتَهَا وَحْدَهَا؟"</w:t>
      </w:r>
    </w:p>
    <w:p>
      <w:pPr>
        <w:bidi/>
      </w:pPr>
      <w:r>
        <w:rPr>
          <w:rtl/>
          <w:cs/>
          <w:lang w:val="ar_AE" w:bidi="ar_AE"/>
        </w:rPr>
      </w:r>
      <w:r>
        <w:rPr>
          <w:rtl/>
          <w:cs/>
          <w:lang w:val="ar_AE" w:bidi="ar_AE"/>
        </w:rPr>
        <w:t>أجاب إبراهيم قائلًا: "إِنَّكَ سَبْعَ نِعَاجٍ تَأْخُذُ مِنْ يَدِي، لِكَيْ تَكُونَ لِي شَهَادَةً بِأَنِّي حَفَرْتُ هذِهِ الْبِئْرَ". وبقبول النِعاج، أظهر أبيمالك للجميع من حولهم أنه موافق على أن يمتلك إبراهيم البئر.</w:t>
      </w:r>
    </w:p>
    <w:p>
      <w:pPr>
        <w:bidi/>
      </w:pPr>
      <w:r>
        <w:rPr>
          <w:rtl/>
          <w:cs/>
          <w:lang w:val="ar_AE" w:bidi="ar_AE"/>
        </w:rPr>
      </w:r>
      <w:r>
        <w:rPr>
          <w:rtl/>
          <w:cs/>
          <w:lang w:val="ar_AE" w:bidi="ar_AE"/>
        </w:rPr>
        <w:t>ثم دعا إبراهيم المنطقة "بئر القَسَم"، أي "بئر سبع". قد يشير هذا إلى القَسَم الذي أقسما به هناك، أو قد يشير إلى النعاج السبع التي قدَّمها إبراهيم عطيةً. و"القَسَم" يُضاف إلى الوعد حتى يعرف الناس أنه يجب عليهم الحفاظ على اتفاقهم وأنه لا يمكن تغييره. فمَن يُلقي القسَم كان يطلب أن يُعاقِب الله مَن لا يوفي بوعده.</w:t>
      </w:r>
    </w:p>
    <w:p>
      <w:pPr>
        <w:bidi/>
      </w:pPr>
      <w:r>
        <w:rPr>
          <w:rtl/>
          <w:cs/>
          <w:lang w:val="ar_AE" w:bidi="ar_AE"/>
        </w:rPr>
      </w:r>
      <w:r>
        <w:rPr>
          <w:rtl/>
          <w:cs/>
          <w:lang w:val="ar_AE" w:bidi="ar_AE"/>
        </w:rPr>
        <w:t>توقفوا هنا. انظروا معًا إلى المنطقة التي يمكن أن تكون فيها بئر سبع والبئر على خريطة. أوقفوا سماع التسجيل الصوتي هنا.</w:t>
      </w:r>
    </w:p>
    <w:p>
      <w:pPr>
        <w:bidi/>
      </w:pPr>
      <w:r>
        <w:rPr>
          <w:rtl/>
          <w:cs/>
          <w:lang w:val="ar_AE" w:bidi="ar_AE"/>
        </w:rPr>
      </w:r>
      <w:r>
        <w:rPr>
          <w:rtl/>
          <w:cs/>
          <w:lang w:val="ar_AE" w:bidi="ar_AE"/>
        </w:rPr>
        <w:t>بعد أن قطعا العهد، رجع أبيمالك وفيكول إلى بيتهما، أي أرض الشعب الفلسطيني. أما إبراهيم، فقد غرس شجرة أثلٍ في بئر سبع، وسجد ليهوه هناك، يهوه الإله الأبدي (السرمدي) الذي يحيا إلى الأبد. على الأرجح، كان إبراهيم قد غرس الشجرة لتُذكّره كيف باركه الله، وليُظهر أنه قدَّم العبادة لله هناك. لم يعبد إبراهيم الشجرة.</w:t>
      </w:r>
    </w:p>
    <w:p>
      <w:pPr>
        <w:bidi/>
      </w:pPr>
      <w:r>
        <w:rPr>
          <w:rtl/>
          <w:cs/>
          <w:lang w:val="ar_AE" w:bidi="ar_AE"/>
        </w:rPr>
      </w:r>
      <w:r>
        <w:rPr>
          <w:rtl/>
          <w:cs/>
          <w:lang w:val="ar_AE" w:bidi="ar_AE"/>
        </w:rPr>
        <w:t>توقَّفوا هنا: انظروا معًا إلى صورة لشجرة أثل. أوقفوا سماع التسجيل الصوتي هنا.</w:t>
      </w:r>
    </w:p>
    <w:p>
      <w:pPr>
        <w:bidi/>
      </w:pPr>
      <w:r>
        <w:rPr>
          <w:rtl/>
          <w:cs/>
          <w:lang w:val="ar_AE" w:bidi="ar_AE"/>
        </w:rPr>
      </w:r>
      <w:r>
        <w:rPr>
          <w:rtl/>
          <w:cs/>
          <w:lang w:val="ar_AE" w:bidi="ar_AE"/>
        </w:rPr>
        <w:t>توقَّفوا هنا وناقشوا هذا السؤال في المجموعة: ما السلوكيات التي تفعلون أنتم أو الناس في مجتمعكم عندما تريدون تذكير ذواتكم ببركات الله لكم؟ أوقفوا سماع التسجيل الصوتي هنا.</w:t>
      </w:r>
    </w:p>
    <w:p>
      <w:pPr>
        <w:bidi/>
      </w:pPr>
      <w:r>
        <w:rPr>
          <w:rtl/>
          <w:cs/>
          <w:lang w:val="ar_AE" w:bidi="ar_AE"/>
        </w:rPr>
      </w:r>
      <w:r>
        <w:rPr>
          <w:rtl/>
          <w:cs/>
          <w:lang w:val="ar_AE" w:bidi="ar_AE"/>
        </w:rPr>
        <w:t>عاش إبراهيم غريبًا في أرض الفلسطينيين وقتًا طويلًا، وهذه هي المرة الأولى التي تشير فيها هذه المقاطع إلى الأرض التي عاش فيها إبراهيم في مقاطعة الفلسطينيين.</w:t>
      </w:r>
    </w:p>
    <w:p>
      <w:pPr>
        <w:bidi/>
      </w:pPr>
      <w:r>
        <w:rPr>
          <w:rtl/>
          <w:cs/>
          <w:lang w:val="ar_AE" w:bidi="ar_AE"/>
        </w:rPr>
      </w:r>
      <w:r>
        <w:rPr>
          <w:rtl/>
          <w:cs/>
          <w:lang w:val="ar_AE" w:bidi="ar_AE"/>
        </w:rPr>
        <w:t>توقفوا هنا. انظروا معًا إلى المنطقة التي عاش فيها شعب فلسطين على الخريطة، بما في ذلك بئر سبع.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التكوين 21: 22–34 من التَّرْجَمَة الأكثر فهمًا لكم.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يحدث في ذلك الزمان أن يزور إبراهيم أبيمالك وقائد جيشه فيكول. يقول أبيمالك: "اللهُ مَعَكَ فِي كُلِّ مَا أَنْتَ صَانِعٌ، فَالآنَ احْلِفْ لِي بِاللهِ ههُنَا أَنَّكَ لاَ تَغْدُرُ بِي وَلاَ بِنَسْلِي وَذُرِّيَّتِي، كَالْمَعْرُوفِ الَّذِي صَنَعْتُ إِلَيْكَ تَصْنَعُ إِلَيَّ وَإِلَى الأَرْضِ الَّتِي تَغَرَّبْتَ فِيهَا".</w:t>
      </w:r>
    </w:p>
    <w:p>
      <w:pPr>
        <w:bidi/>
      </w:pPr>
      <w:r>
        <w:rPr>
          <w:rtl/>
          <w:cs/>
          <w:lang w:val="ar_AE" w:bidi="ar_AE"/>
        </w:rPr>
      </w:r>
      <w:r>
        <w:rPr>
          <w:rtl/>
          <w:cs/>
          <w:lang w:val="ar_AE" w:bidi="ar_AE"/>
        </w:rPr>
        <w:t>يجيب إبراهيم: "أَنَا أَحْلِفُ".</w:t>
      </w:r>
    </w:p>
    <w:p>
      <w:pPr>
        <w:bidi/>
      </w:pPr>
      <w:r>
        <w:rPr>
          <w:rtl/>
          <w:cs/>
          <w:lang w:val="ar_AE" w:bidi="ar_AE"/>
        </w:rPr>
      </w:r>
      <w:r>
        <w:rPr>
          <w:b/>
          <w:rtl/>
          <w:cs/>
          <w:lang w:val="ar_AE" w:bidi="ar_AE"/>
        </w:rPr>
        <w:t>في المشهد الثاني:</w:t>
      </w:r>
      <w:r>
        <w:rPr>
          <w:rtl/>
          <w:cs/>
          <w:lang w:val="ar_AE" w:bidi="ar_AE"/>
        </w:rPr>
        <w:t xml:space="preserve"> يشكو إبراهيم إلى أبيمالك بشأن بئر ماء كان عبيد أبيمالك قد أخذوا بالقوة من عبيد إبراهيم.</w:t>
      </w:r>
    </w:p>
    <w:p>
      <w:pPr>
        <w:bidi/>
      </w:pPr>
      <w:r>
        <w:rPr>
          <w:rtl/>
          <w:cs/>
          <w:lang w:val="ar_AE" w:bidi="ar_AE"/>
        </w:rPr>
      </w:r>
      <w:r>
        <w:rPr>
          <w:rtl/>
          <w:cs/>
          <w:lang w:val="ar_AE" w:bidi="ar_AE"/>
        </w:rPr>
        <w:t>يقول أبيمالك: "لَمْ أَعْلَمْ مَنْ فَعَلَ هذَا الأَمْرَ. أَنْتَ لَمْ تُخْبِرْنِي، وَلاَ أَنَا سَمِعْتُ سِوَى الْيَوْمِ".</w:t>
      </w:r>
    </w:p>
    <w:p>
      <w:pPr>
        <w:bidi/>
      </w:pPr>
      <w:r>
        <w:rPr>
          <w:rtl/>
          <w:cs/>
          <w:lang w:val="ar_AE" w:bidi="ar_AE"/>
        </w:rPr>
      </w:r>
      <w:r>
        <w:rPr>
          <w:b/>
          <w:rtl/>
          <w:cs/>
          <w:lang w:val="ar_AE" w:bidi="ar_AE"/>
        </w:rPr>
        <w:t>في المشهد الثالث:</w:t>
      </w:r>
      <w:r>
        <w:rPr>
          <w:rtl/>
          <w:cs/>
          <w:lang w:val="ar_AE" w:bidi="ar_AE"/>
        </w:rPr>
        <w:t xml:space="preserve"> يعطي إبراهيم أبيمَالِك بعض الخراف والبقر، ويقطعا عهدًا. لكن يأخذ إبراهيم سبع نِعاج صغيرة، ويضعها جانبًا. ثم يسأل أبيمالك قائلًا: "مَا هِيَ هذِهِ السَّبْعُ النِّعَاجِ الَّتِي أَقَمْتَهَا وَحْدَهَا؟"</w:t>
      </w:r>
    </w:p>
    <w:p>
      <w:pPr>
        <w:bidi/>
      </w:pPr>
      <w:r>
        <w:rPr>
          <w:rtl/>
          <w:cs/>
          <w:lang w:val="ar_AE" w:bidi="ar_AE"/>
        </w:rPr>
      </w:r>
      <w:r>
        <w:rPr>
          <w:rtl/>
          <w:cs/>
          <w:lang w:val="ar_AE" w:bidi="ar_AE"/>
        </w:rPr>
        <w:t>يجيب إبراهيم قائلًا: "إِنَّكَ سَبْعَ نِعَاجٍ تَأْخُذُ مِنْ يَدِي، لِكَيْ تَكُونَ لِي شَهَادَةً بِأَنِّي حَفَرْتُ هذِهِ الْبِئْرَ". ثم يدعو إبراهيم المكان بئر سبع، لأنهما حلفا قَسَمًا هناك.</w:t>
      </w:r>
    </w:p>
    <w:p>
      <w:pPr>
        <w:bidi/>
      </w:pPr>
      <w:r>
        <w:rPr>
          <w:rtl/>
          <w:cs/>
          <w:lang w:val="ar_AE" w:bidi="ar_AE"/>
        </w:rPr>
      </w:r>
      <w:r>
        <w:rPr>
          <w:b/>
          <w:rtl/>
          <w:cs/>
          <w:lang w:val="ar_AE" w:bidi="ar_AE"/>
        </w:rPr>
        <w:t>في المشهد الرابع:</w:t>
      </w:r>
      <w:r>
        <w:rPr>
          <w:rtl/>
          <w:cs/>
          <w:lang w:val="ar_AE" w:bidi="ar_AE"/>
        </w:rPr>
        <w:t xml:space="preserve"> بعد أن يقطعا العهد في بئر سبع، يغادر أبيمالك مع فيكول قائد جيشه، ويرجعا إلى الأرض حيث يعيش الشعب الفلسطيني.</w:t>
      </w:r>
    </w:p>
    <w:p>
      <w:pPr>
        <w:bidi/>
      </w:pPr>
      <w:r>
        <w:rPr>
          <w:rtl/>
          <w:cs/>
          <w:lang w:val="ar_AE" w:bidi="ar_AE"/>
        </w:rPr>
      </w:r>
      <w:r>
        <w:rPr>
          <w:rtl/>
          <w:cs/>
          <w:lang w:val="ar_AE" w:bidi="ar_AE"/>
        </w:rPr>
        <w:t xml:space="preserve">ثم يغرس إبراهيم شجرة أثلٍ في بئر سبع، ويعبد يهوه، الإله الأبدي السرمدي هناك. ثم يعيش إبراهيم غريبًا في أرض الشعب الفلسطيني مُدَّة طويلة.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فيكول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صوّروا الحركة والمحادثة في المشهد الأول. يبدأ المشهد الأول بعبارة تعني "في ذلك الوقت تقريبًا" أو "بعد ذلك بقليل". حدثت هذه القصة بعد أن صرَف إبراهيم هاجر وإسماعيل بوقت قصير. يزور إبراهيم أبيمالك وقائد جيش رجاله المُحاربين، واسمه فيكول. </w:t>
      </w:r>
    </w:p>
    <w:p>
      <w:pPr>
        <w:bidi/>
      </w:pPr>
      <w:r>
        <w:rPr>
          <w:rtl/>
          <w:cs/>
          <w:lang w:val="ar_AE" w:bidi="ar_AE"/>
        </w:rPr>
      </w:r>
      <w:r>
        <w:rPr>
          <w:rtl/>
          <w:cs/>
          <w:lang w:val="ar_AE" w:bidi="ar_AE"/>
        </w:rPr>
        <w:t>يقول أبيمالك لإبراهيم: "لاحظتُ أن الله مَعَكَ فِي كُلِّ مَا أَنْتَ صَانِعٌ، لذلك، أريدك أنْ تحلف لي في محضر الله أنك لن تكسر عهدك معي أو مع أبنائي، أو مع أي شخص من نسلي أبدًا. لقد كنتُ كريمًا معك، فكُن كذلك معي ومع شعب هذه الأرض التي تعيش فيها الآن مُتغرِّبًا". هنا، يستخدم أبيمَالِك لُغة تُظهر أنه يطلب من إبراهيم شيئًا بلُطف.</w:t>
      </w:r>
    </w:p>
    <w:p>
      <w:pPr>
        <w:bidi/>
      </w:pPr>
      <w:r>
        <w:rPr>
          <w:rtl/>
          <w:cs/>
          <w:lang w:val="ar_AE" w:bidi="ar_AE"/>
        </w:rPr>
      </w:r>
      <w:r>
        <w:rPr>
          <w:rtl/>
          <w:cs/>
          <w:lang w:val="ar_AE" w:bidi="ar_AE"/>
        </w:rPr>
        <w:t>يجيب إبراهيم قائلًا: "أعِدُك بهذا".</w:t>
      </w:r>
    </w:p>
    <w:p>
      <w:pPr>
        <w:bidi/>
      </w:pPr>
      <w:r>
        <w:rPr>
          <w:rtl/>
          <w:cs/>
          <w:lang w:val="ar_AE" w:bidi="ar_AE"/>
        </w:rPr>
      </w:r>
      <w:r>
        <w:rPr>
          <w:rtl/>
          <w:cs/>
          <w:lang w:val="ar_AE" w:bidi="ar_AE"/>
        </w:rPr>
        <w:t>في المشهد الثاني، قد ترغبون في تغيير ترتيب الأفعال في هذا المشهد إلى الترتيب الذي حدث به. قبل زيارة أبيمالك، أخذ عبيده بعنف من عبيد إبراهيم واحدة من آبار الماء التي يملكها. وبعد أن يُبرم إبراهيم الوعد مع أبيمالك، يشكو له أمر بئر الماء،</w:t>
      </w:r>
    </w:p>
    <w:p>
      <w:pPr>
        <w:bidi/>
      </w:pPr>
      <w:r>
        <w:rPr>
          <w:rtl/>
          <w:cs/>
          <w:lang w:val="ar_AE" w:bidi="ar_AE"/>
        </w:rPr>
      </w:r>
      <w:r>
        <w:rPr>
          <w:rtl/>
          <w:cs/>
          <w:lang w:val="ar_AE" w:bidi="ar_AE"/>
        </w:rPr>
        <w:t>لكن يجيب أبيمالك قائلًا: "لَمْ أَعْلَمْ مَنْ فَعَلَ هذَا الأَمْرَ. أَنْتَ لَمْ تُخْبِرْنِي، وَلاَ أَنَا سَمِعْتُ سِوَى الْيَوْمِ".</w:t>
      </w:r>
    </w:p>
    <w:p>
      <w:pPr>
        <w:bidi/>
      </w:pPr>
      <w:r>
        <w:rPr>
          <w:rtl/>
          <w:cs/>
          <w:lang w:val="ar_AE" w:bidi="ar_AE"/>
        </w:rPr>
      </w:r>
      <w:r>
        <w:rPr>
          <w:rtl/>
          <w:cs/>
          <w:lang w:val="ar_AE" w:bidi="ar_AE"/>
        </w:rPr>
        <w:t>صوّروا الحدَث في المشهد الثالث. يعطي إبراهيم أبيمَالِك بعض الخراف والبقر، ويقطع الرجُلان عهدًا، لكن يأخذ إبراهيم سبع نِعاج صغيرة، ويضعها جانبًا.</w:t>
      </w:r>
    </w:p>
    <w:p>
      <w:pPr>
        <w:bidi/>
      </w:pPr>
      <w:r>
        <w:rPr>
          <w:rtl/>
          <w:cs/>
          <w:lang w:val="ar_AE" w:bidi="ar_AE"/>
        </w:rPr>
      </w:r>
      <w:r>
        <w:rPr>
          <w:rtl/>
          <w:cs/>
          <w:lang w:val="ar_AE" w:bidi="ar_AE"/>
        </w:rPr>
        <w:t>توقفوا هنا. انظروا معًا في المجموعة صُوَرًا للخراف والأبقار والنِعاج الصغيرة. أوقفوا سماع التسجيل الصوتي هنا.</w:t>
      </w:r>
    </w:p>
    <w:p>
      <w:pPr>
        <w:bidi/>
      </w:pPr>
      <w:r>
        <w:rPr>
          <w:rtl/>
          <w:cs/>
          <w:lang w:val="ar_AE" w:bidi="ar_AE"/>
        </w:rPr>
      </w:r>
      <w:r>
        <w:rPr>
          <w:rtl/>
          <w:cs/>
          <w:lang w:val="ar_AE" w:bidi="ar_AE"/>
        </w:rPr>
        <w:t>يسأل أبيمالك قائلًا: "مَا هِيَ هذِهِ السَّبْعُ النِّعَاجِ الَّتِي أَقَمْتَهَا وَحْدَهَا؟"</w:t>
      </w:r>
    </w:p>
    <w:p>
      <w:pPr>
        <w:bidi/>
      </w:pPr>
      <w:r>
        <w:rPr>
          <w:rtl/>
          <w:cs/>
          <w:lang w:val="ar_AE" w:bidi="ar_AE"/>
        </w:rPr>
      </w:r>
      <w:r>
        <w:rPr>
          <w:rtl/>
          <w:cs/>
          <w:lang w:val="ar_AE" w:bidi="ar_AE"/>
        </w:rPr>
        <w:t>يجيب إبراهيم قائلًا: "إِنَّكَ سَبْعَ نِعَاجٍ تَأْخُذُ مِنْ يَدِي، لِكَيْ تَكُونَ لِي شَهَادَةً بِأَنِّي حَفَرْتُ هذِهِ الْبِئْرَ". يوافق أبيمالك ويقبل الحِملان.</w:t>
      </w:r>
    </w:p>
    <w:p>
      <w:pPr>
        <w:bidi/>
      </w:pPr>
      <w:r>
        <w:rPr>
          <w:rtl/>
          <w:cs/>
          <w:lang w:val="ar_AE" w:bidi="ar_AE"/>
        </w:rPr>
      </w:r>
      <w:r>
        <w:rPr>
          <w:rtl/>
          <w:cs/>
          <w:lang w:val="ar_AE" w:bidi="ar_AE"/>
        </w:rPr>
        <w:t>صوّروا الحدَث في المشهد الرابع. يعود أبيمالك وفيكول إلى المكان الذي يعيش فيه الشعب الذي يُدعى الفلسطينيين.</w:t>
      </w:r>
    </w:p>
    <w:p>
      <w:pPr>
        <w:bidi/>
      </w:pPr>
      <w:r>
        <w:rPr>
          <w:rtl/>
          <w:cs/>
          <w:lang w:val="ar_AE" w:bidi="ar_AE"/>
        </w:rPr>
      </w:r>
      <w:r>
        <w:rPr>
          <w:rtl/>
          <w:cs/>
          <w:lang w:val="ar_AE" w:bidi="ar_AE"/>
        </w:rPr>
        <w:t>يدعو إبراهيم المنطقة "بئر سبع"، والاسم يعني "بئر القَسَم"، لأن إبراهيم وأبيمالك أقسَما قسَمًا هناك.</w:t>
      </w:r>
    </w:p>
    <w:p>
      <w:pPr>
        <w:bidi/>
      </w:pPr>
      <w:r>
        <w:rPr>
          <w:rtl/>
          <w:cs/>
          <w:lang w:val="ar_AE" w:bidi="ar_AE"/>
        </w:rPr>
      </w:r>
      <w:r>
        <w:rPr>
          <w:rtl/>
          <w:cs/>
          <w:lang w:val="ar_AE" w:bidi="ar_AE"/>
        </w:rPr>
        <w:t>توقفوا هنا. انظروا معًا في المجموعة على الخريطة، المكان الذي يمكن أن تقع فيه منطقة بئر سبع أوقفوا سماع التسجيل الصوتي هنا.</w:t>
      </w:r>
    </w:p>
    <w:p>
      <w:pPr>
        <w:bidi/>
      </w:pPr>
      <w:r>
        <w:rPr>
          <w:rtl/>
          <w:cs/>
          <w:lang w:val="ar_AE" w:bidi="ar_AE"/>
        </w:rPr>
      </w:r>
      <w:r>
        <w:rPr>
          <w:rtl/>
          <w:cs/>
          <w:lang w:val="ar_AE" w:bidi="ar_AE"/>
        </w:rPr>
        <w:t>ثم يغرس إبراهيم شجرة أثل ويدعو باسم يهوه، الإله الحي إلى الأبد. يستخدم هذا المقطع لُغة خاصة للتحدُّث عن إبراهيم وعبادته لله. إذا دعا أحدهم باسم آخر، فإنهم يعتقدون أن هذا الشخص الآخر يتمتع بالقوة والسُلطان.</w:t>
      </w:r>
    </w:p>
    <w:p>
      <w:pPr>
        <w:bidi/>
      </w:pPr>
      <w:r>
        <w:rPr>
          <w:rtl/>
          <w:cs/>
          <w:lang w:val="ar_AE" w:bidi="ar_AE"/>
        </w:rPr>
      </w:r>
      <w:r>
        <w:rPr>
          <w:rtl/>
          <w:cs/>
          <w:lang w:val="ar_AE" w:bidi="ar_AE"/>
        </w:rPr>
        <w:t>توقفوا هنا. انظروا معًا في المجموعة إلى صورة لشجرة أثل. أوقفوا سماع التسجيل الصوتي هنا.</w:t>
      </w:r>
    </w:p>
    <w:p>
      <w:pPr>
        <w:bidi/>
      </w:pPr>
      <w:r>
        <w:rPr>
          <w:rtl/>
          <w:cs/>
          <w:lang w:val="ar_AE" w:bidi="ar_AE"/>
        </w:rPr>
      </w:r>
      <w:r>
        <w:rPr>
          <w:rtl/>
          <w:cs/>
          <w:lang w:val="ar_AE" w:bidi="ar_AE"/>
        </w:rPr>
        <w:t>ويعيش إبراهيم غريبًا في منطقة الشعب الذي يُدعى الفلسطينيين سنوات عدّة أخرى.</w:t>
      </w:r>
    </w:p>
    <w:p>
      <w:pPr>
        <w:bidi/>
      </w:pPr>
      <w:r>
        <w:rPr>
          <w:rtl/>
          <w:cs/>
          <w:lang w:val="ar_AE" w:bidi="ar_AE"/>
        </w:rPr>
      </w:r>
      <w:r>
        <w:rPr>
          <w:rtl/>
          <w:cs/>
          <w:lang w:val="ar_AE" w:bidi="ar_AE"/>
        </w:rPr>
        <w:t>توقفوا هنا. انظروا معًا في المجموعة إلى الخريطة، المنطقة التي يعيش فيها الشعب الذي يُدعى الفلسطينيين، وهذه تشمل بئر سبع.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التكوين 21: 22–34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فيكول</w:t>
      </w:r>
    </w:p>
    <w:p>
      <w:pPr>
        <w:bidi/>
      </w:pPr>
      <w:r>
        <w:rPr>
          <w:rtl/>
          <w:cs/>
          <w:lang w:val="ar_AE" w:bidi="ar_AE"/>
        </w:rPr>
      </w:r>
      <w:r>
        <w:rPr>
          <w:rtl/>
          <w:cs/>
          <w:lang w:val="ar_AE" w:bidi="ar_AE"/>
        </w:rPr>
        <w:t>كمجموعة، عليكم تمثيل المقطع مرتَين، 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ذات يوم، يزور أبيمالك إبراهيم مع فيكول قائد جيشه. يقول أبيمالك لإبراهيم: "اللهُ مَعَكَ فِي كُلِّ مَا أَنْتَ صَانِعٌ، فَالآنَ احْلِفْ لِي بِاللهِ ههُنَا أَنَّكَ لاَ تَغْدُرُ بِي وَلاَ بِنَسْلِي وَذُرِّيَّتِي. كَالْمَعْرُوفِ الَّذِي صَنَعْتُ إِلَيْكَ تَصْنَعُ إِلَيَّ وَإِلَى الأَرْضِ الَّتِي تَغَرَّبْتَ فِيهَا".</w:t>
      </w:r>
    </w:p>
    <w:p>
      <w:pPr>
        <w:bidi/>
      </w:pPr>
      <w:r>
        <w:rPr>
          <w:rtl/>
          <w:cs/>
          <w:lang w:val="ar_AE" w:bidi="ar_AE"/>
        </w:rPr>
      </w:r>
      <w:r>
        <w:rPr>
          <w:rtl/>
          <w:cs/>
          <w:lang w:val="ar_AE" w:bidi="ar_AE"/>
        </w:rPr>
        <w:t>أوقفوا التمثيل. اسألوا الشخص الذي يؤدي دور أبيمالِك: "بماذا تشعر أو تفكر؟" قد يجيب الشخص بعبارات مثل: "أريد التأكُّد من أن إبراهيم لا يكذب عليّ مرة أخرى، كما فعَل عندما قال إن سارة أخته"، أو "أرى بوضوح أن الله مع إبراهيم، لذلك أريد التأكُّد من أنَّ إبراهيم سيبقى حليفًا لي"، أو "كنت مخلصًا لإبراهيم، لذلك أظن أنه على إبراهيم أن يعِد بأن يكون مخلصًا لي". واصلوا التمثيل.</w:t>
      </w:r>
    </w:p>
    <w:p>
      <w:pPr>
        <w:bidi/>
      </w:pPr>
      <w:r>
        <w:rPr>
          <w:rtl/>
          <w:cs/>
          <w:lang w:val="ar_AE" w:bidi="ar_AE"/>
        </w:rPr>
      </w:r>
      <w:r>
        <w:rPr>
          <w:rtl/>
          <w:cs/>
          <w:lang w:val="ar_AE" w:bidi="ar_AE"/>
        </w:rPr>
        <w:t>يجيب إبراهيم قائلًا: "نعم، أحلِف". ثم يشكو إبراهيم إلى أبيمالك بشأن بئر كان عبيد أبيمالك قد أخذوا بالقوة من عبيد إبراهيم.</w:t>
      </w:r>
    </w:p>
    <w:p>
      <w:pPr>
        <w:bidi/>
      </w:pPr>
      <w:r>
        <w:rPr>
          <w:rtl/>
          <w:cs/>
          <w:lang w:val="ar_AE" w:bidi="ar_AE"/>
        </w:rPr>
      </w:r>
      <w:r>
        <w:rPr>
          <w:rtl/>
          <w:cs/>
          <w:lang w:val="ar_AE" w:bidi="ar_AE"/>
        </w:rPr>
        <w:t>يقول أبيمالك: "لَمْ أَعْلَمْ مَنْ فَعَلَ هذَا الأَمْرَ. أَنْتَ لَمْ تُخْبِرْنِي، وَلاَ أَنَا سَمِعْتُ سِوَى الْيَوْمِ".</w:t>
      </w:r>
    </w:p>
    <w:p>
      <w:pPr>
        <w:bidi/>
      </w:pPr>
      <w:r>
        <w:rPr>
          <w:rtl/>
          <w:cs/>
          <w:lang w:val="ar_AE" w:bidi="ar_AE"/>
        </w:rPr>
      </w:r>
      <w:r>
        <w:rPr>
          <w:rtl/>
          <w:cs/>
          <w:lang w:val="ar_AE" w:bidi="ar_AE"/>
        </w:rPr>
        <w:t>ثم يُعطي إبراهيم أبيمَالِك بعضًا من الخراف والبقر، ويقطعان عهدًا. يضع إبراهيم سبع نِعاج جانبًا، فيسأل أبيمالك لماذا وضع إبراهيم النعاج السبع جانبًا. يجيب إبراهيم قائلًا: "إِنَّكَ سَبْعَ نِعَاجٍ تَأْخُذُ مِنْ يَدِي، لِكَيْ تَكُونَ لِي شَهَادَةً بِأَنِّي حَفَرْتُ هذِهِ الْبِئْرَ".</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"أريد التأكُّد من انعدام سوء الفهم بيننا"، أو "أريد أن أقيم هذا العهد بيننا"، أو "أريد أن أظهر أنني مُخلص لهذا العهد بواسطة العطايا التي أقدّمها". واصلوا التمثيل.</w:t>
      </w:r>
    </w:p>
    <w:p>
      <w:pPr>
        <w:bidi/>
      </w:pPr>
      <w:r>
        <w:rPr>
          <w:rtl/>
          <w:cs/>
          <w:lang w:val="ar_AE" w:bidi="ar_AE"/>
        </w:rPr>
      </w:r>
      <w:r>
        <w:rPr>
          <w:rtl/>
          <w:cs/>
          <w:lang w:val="ar_AE" w:bidi="ar_AE"/>
        </w:rPr>
        <w:t>ثم يدعو إبراهيم المكان "بئر سبع"، الذي يعني "بئر القَسَم".</w:t>
      </w:r>
    </w:p>
    <w:p>
      <w:pPr>
        <w:bidi/>
      </w:pPr>
      <w:r>
        <w:rPr>
          <w:rtl/>
          <w:cs/>
          <w:lang w:val="ar_AE" w:bidi="ar_AE"/>
        </w:rPr>
      </w:r>
      <w:r>
        <w:rPr>
          <w:rtl/>
          <w:cs/>
          <w:lang w:val="ar_AE" w:bidi="ar_AE"/>
        </w:rPr>
        <w:t>بعد أن يقطعا عهدهما في بئر سبع، يغادر أبيمالك مع فيكول ويرجعا إلى مسكنهما. ثم يزرع إبراهيم شجرة في بئر سبع، ويعبد يهوه الإله الأبدي.</w:t>
      </w:r>
    </w:p>
    <w:p>
      <w:pPr>
        <w:bidi/>
      </w:pPr>
      <w:r>
        <w:rPr>
          <w:rtl/>
          <w:cs/>
          <w:lang w:val="ar_AE" w:bidi="ar_AE"/>
        </w:rPr>
      </w:r>
      <w:r>
        <w:rPr>
          <w:rtl/>
          <w:cs/>
          <w:lang w:val="ar_AE" w:bidi="ar_AE"/>
        </w:rPr>
        <w:t xml:space="preserve">انهوا التمثيل. اسألوا الشخص الذي يؤدي دور إبراهيم: "بماذا تشعر أو تفكر؟" قد يجيب الشخص بعبارات مثل: "مُمتن لأن الله أعطاني مكانًا لأعيش في سلام مع مَن حولي".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التكوين 21: 22–34 من التَّرْجَمَة الأكثر فهمًا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وَحَدَثَ فِي ذلِكَ الزَّمَانِ أَنَّ أَبِيمَالِكَ وَفِيكُولَ قائد </w:t>
      </w:r>
      <w:r>
        <w:rPr>
          <w:b/>
          <w:rtl/>
          <w:cs/>
          <w:lang w:val="ar_AE" w:bidi="ar_AE"/>
        </w:rPr>
        <w:t>جيشه</w:t>
      </w:r>
      <w:r>
        <w:rPr>
          <w:rtl/>
          <w:cs/>
          <w:lang w:val="ar_AE" w:bidi="ar_AE"/>
        </w:rPr>
        <w:t xml:space="preserve"> زارا إبراهيم. وكلمة "جيش" تشير إلى مجموعة من الرجال الذين قاتلوا من أجل أبيمالك.</w:t>
      </w:r>
    </w:p>
    <w:p>
      <w:pPr>
        <w:bidi/>
      </w:pPr>
      <w:r>
        <w:rPr>
          <w:rtl/>
          <w:cs/>
          <w:lang w:val="ar_AE" w:bidi="ar_AE"/>
        </w:rPr>
      </w:r>
      <w:r>
        <w:rPr>
          <w:rtl/>
          <w:cs/>
          <w:lang w:val="ar_AE" w:bidi="ar_AE"/>
        </w:rPr>
        <w:t>يقول أبيمالك لإبراهيم: "</w:t>
      </w:r>
      <w:r>
        <w:rPr>
          <w:b/>
          <w:rtl/>
          <w:cs/>
          <w:lang w:val="ar_AE" w:bidi="ar_AE"/>
        </w:rPr>
        <w:t>اللهُ</w:t>
      </w:r>
      <w:r>
        <w:rPr>
          <w:rtl/>
          <w:cs/>
          <w:lang w:val="ar_AE" w:bidi="ar_AE"/>
        </w:rPr>
        <w:t xml:space="preserve"> مَعَكَ فِي كُلِّ مَا أَنْتَ صَانِعٌ". يستخدم أبيمالك هنا الاسم </w:t>
      </w:r>
      <w:r>
        <w:rPr>
          <w:b/>
          <w:rtl/>
          <w:cs/>
          <w:lang w:val="ar_AE" w:bidi="ar_AE"/>
        </w:rPr>
        <w:t>إلوهيم</w:t>
      </w:r>
      <w:r>
        <w:rPr>
          <w:rtl/>
          <w:cs/>
          <w:lang w:val="ar_AE" w:bidi="ar_AE"/>
        </w:rPr>
        <w:t xml:space="preserve"> للإشارة إلى الله، وهذا هو الاسم العام لله. انظروا الاسم </w:t>
      </w:r>
      <w:r>
        <w:rPr>
          <w:rtl/>
          <w:cs/>
          <w:lang w:val="ar_AE" w:bidi="ar_AE"/>
        </w:rPr>
        <w:t>إلوهيم</w:t>
      </w:r>
      <w:r>
        <w:rPr>
          <w:rtl/>
          <w:cs/>
          <w:lang w:val="ar_AE" w:bidi="ar_AE"/>
        </w:rPr>
        <w:t xml:space="preserve"> أو </w:t>
      </w:r>
      <w:r>
        <w:rPr>
          <w:rtl/>
          <w:cs/>
          <w:lang w:val="ar_AE" w:bidi="ar_AE"/>
        </w:rPr>
        <w:t>الله</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تابع أبيمالك قائلًا: "احْلِفْ لِي بِاللهِ ههُنَا أَنَّكَ لاَ </w:t>
      </w:r>
      <w:r>
        <w:rPr>
          <w:b/>
          <w:rtl/>
          <w:cs/>
          <w:lang w:val="ar_AE" w:bidi="ar_AE"/>
        </w:rPr>
        <w:t>تغدر</w:t>
      </w:r>
      <w:r>
        <w:rPr>
          <w:rtl/>
          <w:cs/>
          <w:lang w:val="ar_AE" w:bidi="ar_AE"/>
        </w:rPr>
        <w:t xml:space="preserve"> بِي وَلاَ بِذُرِّيَّتِي و</w:t>
      </w:r>
      <w:r>
        <w:rPr>
          <w:b/>
          <w:rtl/>
          <w:cs/>
          <w:lang w:val="ar_AE" w:bidi="ar_AE"/>
        </w:rPr>
        <w:t>نسلي</w:t>
      </w:r>
      <w:r>
        <w:rPr>
          <w:rtl/>
          <w:cs/>
          <w:lang w:val="ar_AE" w:bidi="ar_AE"/>
        </w:rPr>
        <w:t>". الكلمة "يخدع" التي يستخدمها أبيمالك هنا تشير إلى شخص يكذب أو يكسر عهدًا مع شخص آخر. وتشير الكلمة "نسل" إلى جميع أبناء أبيمالك وأبنائهم وكل شخص يكون أبيمالك سَلَفًا لهم.</w:t>
      </w:r>
    </w:p>
    <w:p>
      <w:pPr>
        <w:bidi/>
      </w:pPr>
      <w:r>
        <w:rPr>
          <w:rtl/>
          <w:cs/>
          <w:lang w:val="ar_AE" w:bidi="ar_AE"/>
        </w:rPr>
      </w:r>
      <w:r>
        <w:rPr>
          <w:rtl/>
          <w:cs/>
          <w:lang w:val="ar_AE" w:bidi="ar_AE"/>
        </w:rPr>
        <w:t>يتابع أليمالك قائلًا: "</w:t>
      </w:r>
      <w:r>
        <w:rPr>
          <w:b/>
          <w:rtl/>
          <w:cs/>
          <w:lang w:val="ar_AE" w:bidi="ar_AE"/>
        </w:rPr>
        <w:t>كالمَعرُوف</w:t>
      </w:r>
      <w:r>
        <w:rPr>
          <w:rtl/>
          <w:cs/>
          <w:lang w:val="ar_AE" w:bidi="ar_AE"/>
        </w:rPr>
        <w:t xml:space="preserve"> الَّذِي صَنَعْتُ إِلَيْكَ تَصْنَعُ إِلَيَّ وَإِلَى الأَرْضِ الَّتِي تَغَرَّبْتَ فِيهَا". هنا، العبارة "معروف صنعتُ" يمكن أن تعني "الولاء"، "اللُطف" أو "الأمانة".</w:t>
      </w:r>
    </w:p>
    <w:p>
      <w:pPr>
        <w:bidi/>
      </w:pPr>
      <w:r>
        <w:rPr>
          <w:rtl/>
          <w:cs/>
          <w:lang w:val="ar_AE" w:bidi="ar_AE"/>
        </w:rPr>
      </w:r>
      <w:r>
        <w:rPr>
          <w:rtl/>
          <w:cs/>
          <w:lang w:val="ar_AE" w:bidi="ar_AE"/>
        </w:rPr>
        <w:t>يجيب إبراهيم قائلًا: "نعم، أعدك بأن أفعل ذلك!" ثم يشكو إبراهيم إلى أبيمالك بشأن بئر ماء كان عبيد أبيمالك قد أخذوا بالقوة من عبيد إبراهيم.</w:t>
      </w:r>
    </w:p>
    <w:p>
      <w:pPr>
        <w:bidi/>
      </w:pPr>
      <w:r>
        <w:rPr>
          <w:rtl/>
          <w:cs/>
          <w:lang w:val="ar_AE" w:bidi="ar_AE"/>
        </w:rPr>
      </w:r>
      <w:r>
        <w:rPr>
          <w:rtl/>
          <w:cs/>
          <w:lang w:val="ar_AE" w:bidi="ar_AE"/>
        </w:rPr>
        <w:t xml:space="preserve">أعطى إبراهيم غنمًا وبقرًا لأبيمالك، وأبرما </w:t>
      </w:r>
      <w:r>
        <w:rPr>
          <w:b/>
          <w:rtl/>
          <w:cs/>
          <w:lang w:val="ar_AE" w:bidi="ar_AE"/>
        </w:rPr>
        <w:t>عهدًا</w:t>
      </w:r>
      <w:r>
        <w:rPr>
          <w:rtl/>
          <w:cs/>
          <w:lang w:val="ar_AE" w:bidi="ar_AE"/>
        </w:rPr>
        <w:t xml:space="preserve">. والعهد هو اتفاق يُعقد بين شخصَين أو مجموعتَين، يرسي السلام أو الصداقة، ويوافق كلا الشخصَين على أن يكون أمينًا لهذا الاتفاق وأن يظلا في عَلاقة جيدة بعضهما ببعض. تُعد العهود اتفاقًا أعمق من العقود القانونية لأن العهود تتطلب الولاء من الطرفَين. وهذا العهد (الميثاق) هو معاهدة سلام بين إبراهيم وأبيمالك. انظروا مُصطلح </w:t>
      </w:r>
      <w:r>
        <w:rPr>
          <w:rtl/>
          <w:cs/>
          <w:lang w:val="ar_AE" w:bidi="ar_AE"/>
        </w:rPr>
        <w:t>عهد (ميثاق)</w:t>
      </w:r>
      <w:r>
        <w:rPr>
          <w:rtl/>
          <w:cs/>
          <w:lang w:val="ar_AE" w:bidi="ar_AE"/>
        </w:rPr>
        <w:t xml:space="preserve"> في "قاموس الكلمات الرئيسية" واستخدموا الكلمة ذاتها التي استخدمتم في القصص السابقة.</w:t>
      </w:r>
    </w:p>
    <w:p>
      <w:pPr>
        <w:bidi/>
      </w:pPr>
      <w:r>
        <w:rPr>
          <w:rtl/>
          <w:cs/>
          <w:lang w:val="ar_AE" w:bidi="ar_AE"/>
        </w:rPr>
      </w:r>
      <w:r>
        <w:rPr>
          <w:rtl/>
          <w:cs/>
          <w:lang w:val="ar_AE" w:bidi="ar_AE"/>
        </w:rPr>
        <w:t xml:space="preserve">ثم دعا إبراهيم المكان </w:t>
      </w:r>
      <w:r>
        <w:rPr>
          <w:b/>
          <w:rtl/>
          <w:cs/>
          <w:lang w:val="ar_AE" w:bidi="ar_AE"/>
        </w:rPr>
        <w:t>بئر سَبْع</w:t>
      </w:r>
      <w:r>
        <w:rPr>
          <w:rtl/>
          <w:cs/>
          <w:lang w:val="ar_AE" w:bidi="ar_AE"/>
        </w:rPr>
        <w:t xml:space="preserve">. يعني الاسم "بئر سبْع": "بئر </w:t>
      </w:r>
      <w:r>
        <w:rPr>
          <w:b/>
          <w:rtl/>
          <w:cs/>
          <w:lang w:val="ar_AE" w:bidi="ar_AE"/>
        </w:rPr>
        <w:t>القَسَم</w:t>
      </w:r>
      <w:r>
        <w:rPr>
          <w:rtl/>
          <w:cs/>
          <w:lang w:val="ar_AE" w:bidi="ar_AE"/>
        </w:rPr>
        <w:t xml:space="preserve">" أو "بئر السبعة". والقَسَم يُضاف إلى الوعد حتى يعرف الناس أنه يجب عليهم الحفاظ على اتفاقهم وأنه لا يمكن تغييره. فالشخص الذي يحلف القسَم يطلب من الله أن يعاقِب مَن لا يوفي بوعده. استخدموا الكلمة ذاتها التي استخدمتم للإشارة إلى القَسَم في المقاطع السابقة، وتذكروا أن الكلمة </w:t>
      </w:r>
      <w:r>
        <w:rPr>
          <w:rtl/>
          <w:cs/>
          <w:lang w:val="ar_AE" w:bidi="ar_AE"/>
        </w:rPr>
        <w:t>قَسَم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ودعا إبراهيم هناك باسم </w:t>
      </w:r>
      <w:r>
        <w:rPr>
          <w:b/>
          <w:rtl/>
          <w:cs/>
          <w:lang w:val="ar_AE" w:bidi="ar_AE"/>
        </w:rPr>
        <w:t>يهوه</w:t>
      </w:r>
      <w:r>
        <w:rPr>
          <w:rtl/>
          <w:cs/>
          <w:lang w:val="ar_AE" w:bidi="ar_AE"/>
        </w:rPr>
        <w:t xml:space="preserve">، </w:t>
      </w:r>
      <w:r>
        <w:rPr>
          <w:b/>
          <w:rtl/>
          <w:cs/>
          <w:lang w:val="ar_AE" w:bidi="ar_AE"/>
        </w:rPr>
        <w:t>الإله السرمدي</w:t>
      </w:r>
      <w:r>
        <w:rPr>
          <w:rtl/>
          <w:cs/>
          <w:lang w:val="ar_AE" w:bidi="ar_AE"/>
        </w:rPr>
        <w:t xml:space="preserve">. الكلمة التي تشير إلى الله هنا هي الاسم الشخصي لله، يهوه. والله الأبدي (السرمدي) هو اسمٌ لله يعني أن الله موجود منذ الأزل وإلى الأبد. انظروا الاسم </w:t>
      </w:r>
      <w:r>
        <w:rPr>
          <w:rtl/>
          <w:cs/>
          <w:lang w:val="ar_AE" w:bidi="ar_AE"/>
        </w:rPr>
        <w:t>يهوه</w:t>
      </w:r>
      <w:r>
        <w:rPr>
          <w:rtl/>
          <w:cs/>
          <w:lang w:val="ar_AE" w:bidi="ar_AE"/>
        </w:rPr>
        <w:t xml:space="preserve"> في "قاموس الكلمات الرئيسية" واستخدموا الكلمة ذاتها هنا التي استخدمتم في القصص السابقة. يمكن أن تقولوا أنَّ إبراهيم دعا باسم يهوه، لكن إنْ قلتم </w:t>
      </w:r>
      <w:r>
        <w:rPr>
          <w:b/>
          <w:rtl/>
          <w:cs/>
          <w:lang w:val="ar_AE" w:bidi="ar_AE"/>
        </w:rPr>
        <w:t>عبَد</w:t>
      </w:r>
      <w:r>
        <w:rPr>
          <w:rtl/>
          <w:cs/>
          <w:lang w:val="ar_AE" w:bidi="ar_AE"/>
        </w:rPr>
        <w:t xml:space="preserve"> إبراهيم يهوه بدلًا من ذلك، فتحققوا من استخدام الكلمة ذاتها للعبادة التي استخدمتم في المقاطع السابقة، وانظروا "قاموس الكلمات الرئيسية" لمعلومات أكثر عن </w:t>
      </w:r>
      <w:r>
        <w:rPr>
          <w:rtl/>
          <w:cs/>
          <w:lang w:val="ar_AE" w:bidi="ar_AE"/>
        </w:rPr>
        <w:t>العبادة</w:t>
      </w:r>
      <w:r>
        <w:rPr>
          <w:rtl/>
          <w:cs/>
          <w:lang w:val="ar_AE" w:bidi="ar_AE"/>
        </w:rPr>
        <w:t>.</w:t>
      </w:r>
    </w:p>
    <w:p>
      <w:pPr>
        <w:bidi/>
      </w:pPr>
      <w:r>
        <w:rPr>
          <w:rtl/>
          <w:cs/>
          <w:lang w:val="ar_AE" w:bidi="ar_AE"/>
        </w:rPr>
      </w:r>
      <w:r>
        <w:rPr>
          <w:rtl/>
          <w:cs/>
          <w:lang w:val="ar_AE" w:bidi="ar_AE"/>
        </w:rPr>
        <w:t>ثم عاش إبراهيم غريبًا في تلك الأرض مدة طويلة.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المرحلة، استمعوا إلى تكوين ٢٢: ١–١٩ واحفظوه في قلوبكم. استمعوا إلى نسخة صوتية من تكوين ٢٢: ١–١٩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تكوين ٢٢: ١–١٩ في أكثر الترجمات المفهومة لكم.</w:t>
      </w:r>
    </w:p>
    <w:p>
      <w:pPr>
        <w:bidi/>
      </w:pPr>
      <w:r>
        <w:rPr>
          <w:rtl/>
          <w:cs/>
          <w:lang w:val="ar_AE" w:bidi="ar_AE"/>
        </w:rPr>
      </w:r>
      <w:r>
        <w:rPr>
          <w:rtl/>
          <w:cs/>
          <w:lang w:val="ar_AE" w:bidi="ar_AE"/>
        </w:rPr>
        <w:t>هذه القصة هي أهم قصة عن حياة إبراهيم. في هذه القصة، امتحنَ اللهُ إبراهيمَ بأنه طلبَ منه أن يُقدِّم إسحاق ذبيحة، ابن إبراهيم الوحيد. أظهرَ إبراهيم مدى ثقته بالله ووعود الله بأنه كان مستعدًا أن يَذبح إسحاق. وَعَدَ اللهُ مرة أخرى أن يُبارِك إبراهيمَ وأن يُبارِك جميعَ البشرية من خلال نسل إبراهيم.</w:t>
      </w:r>
    </w:p>
    <w:p>
      <w:pPr>
        <w:bidi/>
      </w:pPr>
      <w:r>
        <w:rPr>
          <w:rtl/>
          <w:cs/>
          <w:lang w:val="ar_AE" w:bidi="ar_AE"/>
        </w:rPr>
      </w:r>
      <w:r>
        <w:rPr>
          <w:rtl/>
          <w:cs/>
          <w:lang w:val="ar_AE" w:bidi="ar_AE"/>
        </w:rPr>
        <w:t>بعد القصة السابقة ببعض الوقت، امتحنَ اللهُ إبراهيمَ. أن يَمتحنِ اللهُ إبراهيم يعني أن الله صنعَ أمرًا ليرى ما إذا كان إبراهيم يثق بالله أم لا.</w:t>
      </w:r>
    </w:p>
    <w:p>
      <w:pPr>
        <w:bidi/>
      </w:pPr>
      <w:r>
        <w:rPr>
          <w:rtl/>
          <w:cs/>
          <w:lang w:val="ar_AE" w:bidi="ar_AE"/>
        </w:rPr>
      </w:r>
      <w:r>
        <w:rPr>
          <w:rtl/>
          <w:cs/>
          <w:lang w:val="ar_AE" w:bidi="ar_AE"/>
        </w:rPr>
        <w:t>قال الله لإبراهيم: "إبراهيم! إبراهيم</w:t>
      </w:r>
    </w:p>
    <w:p>
      <w:pPr>
        <w:bidi/>
      </w:pPr>
      <w:r>
        <w:rPr>
          <w:rtl/>
          <w:cs/>
          <w:lang w:val="ar_AE" w:bidi="ar_AE"/>
        </w:rPr>
      </w:r>
      <w:r>
        <w:rPr>
          <w:rtl/>
          <w:cs/>
          <w:lang w:val="ar_AE" w:bidi="ar_AE"/>
        </w:rPr>
        <w:t>فقال إبراهيم: "هأنذا."</w:t>
      </w:r>
    </w:p>
    <w:p>
      <w:pPr>
        <w:bidi/>
      </w:pPr>
      <w:r>
        <w:rPr>
          <w:rtl/>
          <w:cs/>
          <w:lang w:val="ar_AE" w:bidi="ar_AE"/>
        </w:rPr>
      </w:r>
      <w:r>
        <w:rPr>
          <w:rtl/>
          <w:cs/>
          <w:lang w:val="ar_AE" w:bidi="ar_AE"/>
        </w:rPr>
        <w:t>فقال الله: "خُذْ ابنك وحيدك، الذي تُحبِّهُ، إسحاق، واذهبوا إلى أرض المُريا." نَعلم من المقاطع السابقة أن إبراهيم كان عنده ابن آخر، هو اسماعيل. في هذه القصة، يَنظر الله إلى إسحاق، على أنه الابن الوحيد لإبراهيم، لأنه الابن الوحيد الذي سيَشترك في العهد الذي قطعه اللهُ مع إبراهيم. كان إبراهيم يُحب إسحاق كثيرًا مثلما يُحب الأبُ ابنه. عندما يُحب الناس فردًا من العائلة بهذه الطريقة، يُظهرون لهم لُطفًا ومودة. على الأرجح كان من الصعب على إبراهيم أن يُطيع هذا الأمر من الله لأنه كان يُحب ابنه كثيرًا.</w:t>
      </w:r>
    </w:p>
    <w:p>
      <w:pPr>
        <w:bidi/>
      </w:pPr>
      <w:r>
        <w:rPr>
          <w:rtl/>
          <w:cs/>
          <w:lang w:val="ar_AE" w:bidi="ar_AE"/>
        </w:rPr>
      </w:r>
      <w:r>
        <w:rPr>
          <w:rtl/>
          <w:cs/>
          <w:lang w:val="ar_AE" w:bidi="ar_AE"/>
        </w:rPr>
        <w:t>توقفوا هنا. انظروا معًا كمجموعة إلى صورة المكان المُحتمَل لمنطقة المُريا على الخريطة. أوقفوا هذا التسجيل الصوتي هنا.</w:t>
      </w:r>
    </w:p>
    <w:p>
      <w:pPr>
        <w:bidi/>
      </w:pPr>
      <w:r>
        <w:rPr>
          <w:rtl/>
          <w:cs/>
          <w:lang w:val="ar_AE" w:bidi="ar_AE"/>
        </w:rPr>
      </w:r>
      <w:r>
        <w:rPr>
          <w:rtl/>
          <w:cs/>
          <w:lang w:val="ar_AE" w:bidi="ar_AE"/>
        </w:rPr>
        <w:t>أكملَ اللهُ قائلًا: "أَصعِدْ ابنك هناك محرقة على أحد الجبال التي أُريكَ." في ذلك الزمن، كان الناس كثيرًا ما يُقدِّمون لله ذبائح حيوانية. كانت الذبيحة شيئًا يُقدَّم إلى الله بِغرض الشكر أو طلب الغفران. كان المُتعبِّد يَقتل الحيوانات ويَحرقها باعتبارها هديةً لله لإظهار أنه مُكرَّس بالكامل لله. عندما كان أحدهم يُقدِّم مُحرقةً كان يَذبح الحيوان ويَحرقه بالكامل ذبيحةً لله. في بعض الثقافات المحيطة بإبراهيم، كان بعض الناس يعبدون آلهتهم عن طريق تقديم أطفالهم ذبيحةً لآلهتهم. طلبَ اللهُ من إبراهيم فقط أن يَذبح إسحاق باعتبار ذلك امتحانًا - لم يأمر اللهُ الناسَ أن يُقدموا أشخاصًا ذبيحةً له.</w:t>
      </w:r>
    </w:p>
    <w:p>
      <w:pPr>
        <w:bidi/>
      </w:pPr>
      <w:r>
        <w:rPr>
          <w:rtl/>
          <w:cs/>
          <w:lang w:val="ar_AE" w:bidi="ar_AE"/>
        </w:rPr>
      </w:r>
      <w:r>
        <w:rPr>
          <w:rtl/>
          <w:cs/>
          <w:lang w:val="ar_AE" w:bidi="ar_AE"/>
        </w:rPr>
        <w:t>توقفوا هنا وناقشوا هذا السؤال كمجموعة: كيف يَتعبَّد الناس في ثقافتكم؟ كيف تُقدِّمون عطايا لله؟ ما الذي تُقدِّمونه لله؟ أوقفوا هذا التسجيل الصوتي هنا.</w:t>
      </w:r>
    </w:p>
    <w:p>
      <w:pPr>
        <w:bidi/>
      </w:pPr>
      <w:r>
        <w:rPr>
          <w:rtl/>
          <w:cs/>
          <w:lang w:val="ar_AE" w:bidi="ar_AE"/>
        </w:rPr>
      </w:r>
      <w:r>
        <w:rPr>
          <w:rtl/>
          <w:cs/>
          <w:lang w:val="ar_AE" w:bidi="ar_AE"/>
        </w:rPr>
        <w:t>ثم قام إبراهيم في الصباح الباكر وحمَّل أمتعته على حماره.</w:t>
      </w:r>
    </w:p>
    <w:p>
      <w:pPr>
        <w:bidi/>
      </w:pPr>
      <w:r>
        <w:rPr>
          <w:rtl/>
          <w:cs/>
          <w:lang w:val="ar_AE" w:bidi="ar_AE"/>
        </w:rPr>
      </w:r>
      <w:r>
        <w:rPr>
          <w:rtl/>
          <w:cs/>
          <w:lang w:val="ar_AE" w:bidi="ar_AE"/>
        </w:rPr>
        <w:t>توقفوا هنا. انظروا معًا كمجموعة إلى صورة حمار. أوقفوا هذا التسجيل الصوتي هنا.</w:t>
      </w:r>
    </w:p>
    <w:p>
      <w:pPr>
        <w:bidi/>
      </w:pPr>
      <w:r>
        <w:rPr>
          <w:rtl/>
          <w:cs/>
          <w:lang w:val="ar_AE" w:bidi="ar_AE"/>
        </w:rPr>
      </w:r>
      <w:r>
        <w:rPr>
          <w:rtl/>
          <w:cs/>
          <w:lang w:val="ar_AE" w:bidi="ar_AE"/>
        </w:rPr>
        <w:t>أخذَ إبراهيمُ إسحاق واثنين من عبيده معه. قطَّع إبراهيمُ الحطبَ للمحرقة وبدأ في السفر إلى المكان الذي أمره اللهُ أن يذهب إليه.</w:t>
      </w:r>
    </w:p>
    <w:p>
      <w:pPr>
        <w:bidi/>
      </w:pPr>
      <w:r>
        <w:rPr>
          <w:rtl/>
          <w:cs/>
          <w:lang w:val="ar_AE" w:bidi="ar_AE"/>
        </w:rPr>
      </w:r>
      <w:r>
        <w:rPr>
          <w:rtl/>
          <w:cs/>
          <w:lang w:val="ar_AE" w:bidi="ar_AE"/>
        </w:rPr>
        <w:t>في اليوم الثالث، رأى إبراهيم المكان من بعيد. ثم قال إبراهيم لخادميه: "اجلسا هنا مع الحمار. سنَذهب أنا والغلام إلى مكانٍ أبعد قليلًا. سنذهب إلى هناك للعبادة، ثم نَرجع إليكما." ربما كان إبراهيم يكذب هنا على خادميه ليُخفي عنهما ما كان على وشك الحدوث، أو ربما كان واثقًا من أن الله سيوفِّر ذبيحة أخرى غير إسحاق.</w:t>
      </w:r>
    </w:p>
    <w:p>
      <w:pPr>
        <w:bidi/>
      </w:pPr>
      <w:r>
        <w:rPr>
          <w:rtl/>
          <w:cs/>
          <w:lang w:val="ar_AE" w:bidi="ar_AE"/>
        </w:rPr>
      </w:r>
      <w:r>
        <w:rPr>
          <w:rtl/>
          <w:cs/>
          <w:lang w:val="ar_AE" w:bidi="ar_AE"/>
        </w:rPr>
        <w:t>أخذَ إبراهيمُ حطبَ المحرقة ووضعه على كتف إسحاق ليحمله. حَمَلَ إبراهيمُ النارَ والسكين اللازميْن لتقديم الذبيحة. على الأرجح، حَمَلَ إبراهيمُ وعاءً من الفحم المُشتعل من نيران مُخيَمهم ليصنع نارًا جديدة للذبيحة، أو حمل أشياء يُصنع نارٌ بها.</w:t>
      </w:r>
    </w:p>
    <w:p>
      <w:pPr>
        <w:bidi/>
      </w:pPr>
      <w:r>
        <w:rPr>
          <w:rtl/>
          <w:cs/>
          <w:lang w:val="ar_AE" w:bidi="ar_AE"/>
        </w:rPr>
      </w:r>
      <w:r>
        <w:rPr>
          <w:rtl/>
          <w:cs/>
          <w:lang w:val="ar_AE" w:bidi="ar_AE"/>
        </w:rPr>
        <w:t>توقفوا هنا. انظروا كمجموعة إلى صورة لوعاء يُحمَل فيه الفحم المُشتعل. انظروا إلى صورة لنوع السكين الذي ربما استخدمه إبراهيم. أوقفوا هذا التسجيل الصوتي هنا.</w:t>
      </w:r>
    </w:p>
    <w:p>
      <w:pPr>
        <w:bidi/>
      </w:pPr>
      <w:r>
        <w:rPr>
          <w:rtl/>
          <w:cs/>
          <w:lang w:val="ar_AE" w:bidi="ar_AE"/>
        </w:rPr>
      </w:r>
      <w:r>
        <w:rPr>
          <w:rtl/>
          <w:cs/>
          <w:lang w:val="ar_AE" w:bidi="ar_AE"/>
        </w:rPr>
        <w:t>ذهب إبراهيمُ وإسحاق معًا. قال إسحاق لإبراهيم: "يا أبي!"</w:t>
      </w:r>
    </w:p>
    <w:p>
      <w:pPr>
        <w:bidi/>
      </w:pPr>
      <w:r>
        <w:rPr>
          <w:rtl/>
          <w:cs/>
          <w:lang w:val="ar_AE" w:bidi="ar_AE"/>
        </w:rPr>
      </w:r>
      <w:r>
        <w:rPr>
          <w:rtl/>
          <w:cs/>
          <w:lang w:val="ar_AE" w:bidi="ar_AE"/>
        </w:rPr>
        <w:t>أجاب إبراهيم: "هأنذا يا ابني."</w:t>
      </w:r>
    </w:p>
    <w:p>
      <w:pPr>
        <w:bidi/>
      </w:pPr>
      <w:r>
        <w:rPr>
          <w:rtl/>
          <w:cs/>
          <w:lang w:val="ar_AE" w:bidi="ar_AE"/>
        </w:rPr>
      </w:r>
      <w:r>
        <w:rPr>
          <w:rtl/>
          <w:cs/>
          <w:lang w:val="ar_AE" w:bidi="ar_AE"/>
        </w:rPr>
        <w:t>قال إسحاق: "هوذا النارُ والحطبُ، ولكن أين الخروف للمُحرقة؟" كانت الخراف الصغيرة تُستخدم عادةً لتقديم الذبائح.</w:t>
      </w:r>
    </w:p>
    <w:p>
      <w:pPr>
        <w:bidi/>
      </w:pPr>
      <w:r>
        <w:rPr>
          <w:rtl/>
          <w:cs/>
          <w:lang w:val="ar_AE" w:bidi="ar_AE"/>
        </w:rPr>
      </w:r>
      <w:r>
        <w:rPr>
          <w:rtl/>
          <w:cs/>
          <w:lang w:val="ar_AE" w:bidi="ar_AE"/>
        </w:rPr>
        <w:t>توقفوا هنا. انظروا معًا كمجموعة إلى صورة خروف صغير. أوقفوا هذا التسجيل الصوتي هنا.</w:t>
      </w:r>
    </w:p>
    <w:p>
      <w:pPr>
        <w:bidi/>
      </w:pPr>
      <w:r>
        <w:rPr>
          <w:rtl/>
          <w:cs/>
          <w:lang w:val="ar_AE" w:bidi="ar_AE"/>
        </w:rPr>
      </w:r>
      <w:r>
        <w:rPr>
          <w:rtl/>
          <w:cs/>
          <w:lang w:val="ar_AE" w:bidi="ar_AE"/>
        </w:rPr>
        <w:t>أجاب إبراهيم: "الله يرى له الخروف للمحرقة يا ابني."</w:t>
      </w:r>
    </w:p>
    <w:p>
      <w:pPr>
        <w:bidi/>
      </w:pPr>
      <w:r>
        <w:rPr>
          <w:rtl/>
          <w:cs/>
          <w:lang w:val="ar_AE" w:bidi="ar_AE"/>
        </w:rPr>
      </w:r>
      <w:r>
        <w:rPr>
          <w:rtl/>
          <w:cs/>
          <w:lang w:val="ar_AE" w:bidi="ar_AE"/>
        </w:rPr>
        <w:t>فذهبا معًا.</w:t>
      </w:r>
    </w:p>
    <w:p>
      <w:pPr>
        <w:bidi/>
      </w:pPr>
      <w:r>
        <w:rPr>
          <w:rtl/>
          <w:cs/>
          <w:lang w:val="ar_AE" w:bidi="ar_AE"/>
        </w:rPr>
      </w:r>
      <w:r>
        <w:rPr>
          <w:rtl/>
          <w:cs/>
          <w:lang w:val="ar_AE" w:bidi="ar_AE"/>
        </w:rPr>
        <w:t>عندما أتيا إلى المكان الذي أمرَ اللهُ إبراهيم أن يذهب إليه، بنى إبراهيم مذبحًا. المذبح هو المكان الذي تُذبح فيه الحيوانات وتُحرق قربانًا لله. غالبًا ما كان الناس يبنون المذابح من الحجارة على شكل مائدة أو منصة صغيرة.</w:t>
      </w:r>
    </w:p>
    <w:p>
      <w:pPr>
        <w:bidi/>
      </w:pPr>
      <w:r>
        <w:rPr>
          <w:rtl/>
          <w:cs/>
          <w:lang w:val="ar_AE" w:bidi="ar_AE"/>
        </w:rPr>
      </w:r>
      <w:r>
        <w:rPr>
          <w:rtl/>
          <w:cs/>
          <w:lang w:val="ar_AE" w:bidi="ar_AE"/>
        </w:rPr>
        <w:t>توقفوا هنا. انظروا معًا كمجموعة إلى صورة مذبحٍ. أوقفوا هذا التسجيل الصوتي هنا.</w:t>
      </w:r>
    </w:p>
    <w:p>
      <w:pPr>
        <w:bidi/>
      </w:pPr>
      <w:r>
        <w:rPr>
          <w:rtl/>
          <w:cs/>
          <w:lang w:val="ar_AE" w:bidi="ar_AE"/>
        </w:rPr>
      </w:r>
      <w:r>
        <w:rPr>
          <w:rtl/>
          <w:cs/>
          <w:lang w:val="ar_AE" w:bidi="ar_AE"/>
        </w:rPr>
        <w:t>وضع إبراهيم الحطب فوق المذبح. ربطَ ابنَه إسحاق ووضعَه على المذبح، فوق الحطب. ثم مَد إبراهيم يدَه. إن عبارة "مَد يدَه" تُشدد على أفعال إبراهيم وتُظهر أن ما سيحدث بعد ذلك مهم. أخذ إبراهيم سكينه ليقتل إسحاقَ. لكن ملاك يهوه نادى إبراهيمَ من السماء. غالبًا ما يشير ملاك يهوه إلى أن الله ظهر لشخص ما في شكل بشري. يُشير هنا، على الأرجح، إلى الله نفسه الذي كان يتحدث إلى إبراهيم.</w:t>
      </w:r>
    </w:p>
    <w:p>
      <w:pPr>
        <w:bidi/>
      </w:pPr>
      <w:r>
        <w:rPr>
          <w:rtl/>
          <w:cs/>
          <w:lang w:val="ar_AE" w:bidi="ar_AE"/>
        </w:rPr>
      </w:r>
      <w:r>
        <w:rPr>
          <w:rtl/>
          <w:cs/>
          <w:lang w:val="ar_AE" w:bidi="ar_AE"/>
        </w:rPr>
        <w:t>قال ملاك يهوه: "إبراهيم، إبراهيم!"</w:t>
      </w:r>
    </w:p>
    <w:p>
      <w:pPr>
        <w:bidi/>
      </w:pPr>
      <w:r>
        <w:rPr>
          <w:rtl/>
          <w:cs/>
          <w:lang w:val="ar_AE" w:bidi="ar_AE"/>
        </w:rPr>
      </w:r>
      <w:r>
        <w:rPr>
          <w:rtl/>
          <w:cs/>
          <w:lang w:val="ar_AE" w:bidi="ar_AE"/>
        </w:rPr>
        <w:t>أجاب إبراهيم: "هأنذا."</w:t>
      </w:r>
    </w:p>
    <w:p>
      <w:pPr>
        <w:bidi/>
      </w:pPr>
      <w:r>
        <w:rPr>
          <w:rtl/>
          <w:cs/>
          <w:lang w:val="ar_AE" w:bidi="ar_AE"/>
        </w:rPr>
      </w:r>
      <w:r>
        <w:rPr>
          <w:rtl/>
          <w:cs/>
          <w:lang w:val="ar_AE" w:bidi="ar_AE"/>
        </w:rPr>
        <w:t>قال الله: "لا تَمد يدَك إلى الغلام ولا تفعل به شيئًا. الآن علمتُ أنك خائف الله." إن مخافة الله تعني تقديم التوقير، والإكرام، والاحترام لله. تُظهر إما التوقير أو الخوف من العقاب. تُشير هنا على الأرجح إلى أن إبراهيم أظهر أنه سيُطيع اللهَ لأنه يَحترم اللهَ كثيرًا. هذا هو ما يجعل إيمان إبراهيم بالله قويًا للغاية.</w:t>
      </w:r>
    </w:p>
    <w:p>
      <w:pPr>
        <w:bidi/>
      </w:pPr>
      <w:r>
        <w:rPr>
          <w:rtl/>
          <w:cs/>
          <w:lang w:val="ar_AE" w:bidi="ar_AE"/>
        </w:rPr>
      </w:r>
      <w:r>
        <w:rPr>
          <w:rtl/>
          <w:cs/>
          <w:lang w:val="ar_AE" w:bidi="ar_AE"/>
        </w:rPr>
        <w:t>أكملَ اللهُ قائلًا: لقد رأيتُ أنك لم تُمسك ابنَك وحيدك عني."</w:t>
      </w:r>
    </w:p>
    <w:p>
      <w:pPr>
        <w:bidi/>
      </w:pPr>
      <w:r>
        <w:rPr>
          <w:rtl/>
          <w:cs/>
          <w:lang w:val="ar_AE" w:bidi="ar_AE"/>
        </w:rPr>
      </w:r>
      <w:r>
        <w:rPr>
          <w:rtl/>
          <w:cs/>
          <w:lang w:val="ar_AE" w:bidi="ar_AE"/>
        </w:rPr>
        <w:t>رفعَ إبراهيم عينيه، وكان وراءه كبشٌ أو خروفٌ مُمسَكًا في الأشجار بقرنيه.</w:t>
      </w:r>
    </w:p>
    <w:p>
      <w:pPr>
        <w:bidi/>
      </w:pPr>
      <w:r>
        <w:rPr>
          <w:rtl/>
          <w:cs/>
          <w:lang w:val="ar_AE" w:bidi="ar_AE"/>
        </w:rPr>
      </w:r>
      <w:r>
        <w:rPr>
          <w:rtl/>
          <w:cs/>
          <w:lang w:val="ar_AE" w:bidi="ar_AE"/>
        </w:rPr>
        <w:t>توقفوا هنا. انظروا معًا كمجموعة إلى صورة كبش. أوقفوا هذا التسجيل الصوتي هنا.</w:t>
      </w:r>
    </w:p>
    <w:p>
      <w:pPr>
        <w:bidi/>
      </w:pPr>
      <w:r>
        <w:rPr>
          <w:rtl/>
          <w:cs/>
          <w:lang w:val="ar_AE" w:bidi="ar_AE"/>
        </w:rPr>
      </w:r>
      <w:r>
        <w:rPr>
          <w:rtl/>
          <w:cs/>
          <w:lang w:val="ar_AE" w:bidi="ar_AE"/>
        </w:rPr>
        <w:t>أخذَ إبراهيمُ الكبشَ وقدمه ذبيحةً بدلًا من ابنه. أطلقَ إبراهيم على ذلك المكان اسم "يهوه يرأه" أو "يهوه يرى."</w:t>
      </w:r>
    </w:p>
    <w:p>
      <w:pPr>
        <w:bidi/>
      </w:pPr>
      <w:r>
        <w:rPr>
          <w:rtl/>
          <w:cs/>
          <w:lang w:val="ar_AE" w:bidi="ar_AE"/>
        </w:rPr>
      </w:r>
      <w:r>
        <w:rPr>
          <w:rtl/>
          <w:cs/>
          <w:lang w:val="ar_AE" w:bidi="ar_AE"/>
        </w:rPr>
        <w:t>لهذا السبب قيل لاحقًا مثلُ: "على جبل يهوه سيُدبَّر." قد تعني هذه العبارة أيضًا: "على جبل يهوه سيُرى،" لكن هذا المعنى أقل ترجيحًا. الأمثال هي عبارات قصيرة تُستخدم لإعطاء النصيحة للناس في ثقافات معينة. يعطي كاتبُ سفر التكوين تفسيرًا لِقول الناس هذا المثل.</w:t>
      </w:r>
    </w:p>
    <w:p>
      <w:pPr>
        <w:bidi/>
      </w:pPr>
      <w:r>
        <w:rPr>
          <w:rtl/>
          <w:cs/>
          <w:lang w:val="ar_AE" w:bidi="ar_AE"/>
        </w:rPr>
      </w:r>
      <w:r>
        <w:rPr>
          <w:rtl/>
          <w:cs/>
          <w:lang w:val="ar_AE" w:bidi="ar_AE"/>
        </w:rPr>
        <w:t>نادى ملاكُ يهوه إبراهيمَ مرةً ثانيةً من السماء. قال ملاكُ يهوه: "هكذا يقول الله: لأنك أطعتني ولم تُمسِك ابنك وحيدك، أقسمتُ باسمي أني سأباركك بالتأكيد." هذه هي المرة الوحيدة في سفر التكوين التي يُقدِّم فيها اللهُ وعدًا من خلال أنه يَقسم باسمه. يُظهر هذا أهميةَ ما قاله الله هنا.</w:t>
      </w:r>
    </w:p>
    <w:p>
      <w:pPr>
        <w:bidi/>
      </w:pPr>
      <w:r>
        <w:rPr>
          <w:rtl/>
          <w:cs/>
          <w:lang w:val="ar_AE" w:bidi="ar_AE"/>
        </w:rPr>
      </w:r>
      <w:r>
        <w:rPr>
          <w:rtl/>
          <w:cs/>
          <w:lang w:val="ar_AE" w:bidi="ar_AE"/>
        </w:rPr>
        <w:t>أكملَ اللهُ قائلًا: "سوف أكثِّر نسلك تكثيرًا، مثلما لا تستطيع أن تعد نجوم السماء أو الرمل الذي على شاطئ البحر." إن شاطئ البحر هو منطقة رملية كبيرة بجوار البحر، الذي هو مسطح كبير من الماء.</w:t>
      </w:r>
    </w:p>
    <w:p>
      <w:pPr>
        <w:bidi/>
      </w:pPr>
      <w:r>
        <w:rPr>
          <w:rtl/>
          <w:cs/>
          <w:lang w:val="ar_AE" w:bidi="ar_AE"/>
        </w:rPr>
      </w:r>
      <w:r>
        <w:rPr>
          <w:rtl/>
          <w:cs/>
          <w:lang w:val="ar_AE" w:bidi="ar_AE"/>
        </w:rPr>
        <w:t>توقفوا هنا. انظروا معًا كمجموعة إلى صورة للرمل الذي على شاطئ البحر. أوقفوا هذا التسجيل الصوتي هنا.</w:t>
      </w:r>
    </w:p>
    <w:p>
      <w:pPr>
        <w:bidi/>
      </w:pPr>
      <w:r>
        <w:rPr>
          <w:rtl/>
          <w:cs/>
          <w:lang w:val="ar_AE" w:bidi="ar_AE"/>
        </w:rPr>
      </w:r>
      <w:r>
        <w:rPr>
          <w:rtl/>
          <w:cs/>
          <w:lang w:val="ar_AE" w:bidi="ar_AE"/>
        </w:rPr>
        <w:t>أكملَ اللهُ قائلًا: "سوف يَغلب نسلُك مُدن أعدائه. ولأنك أطعتني، فمن خلال نسلك، سوف أبارك، أو أُحسِن إلى، جميع الأمم، وجميع مجموعات الناس."</w:t>
      </w:r>
    </w:p>
    <w:p>
      <w:pPr>
        <w:bidi/>
      </w:pPr>
      <w:r>
        <w:rPr>
          <w:rtl/>
          <w:cs/>
          <w:lang w:val="ar_AE" w:bidi="ar_AE"/>
        </w:rPr>
      </w:r>
      <w:r>
        <w:rPr>
          <w:rtl/>
          <w:cs/>
          <w:lang w:val="ar_AE" w:bidi="ar_AE"/>
        </w:rPr>
        <w:t>ثم رجع إبراهيم وإسحاق إلى خادمي إبراهيم، وسافروا إلى بئر سبع، حيث ظل إبراهيم يعيش هناك.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تكوين ٢٢: ١–١٩ في أكثر الترجمات المفهومة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بعد بعض الوقت، أراد الله أن يَمتحن إبراهيمَ ليرى ما إذا كان سيُطيع اللهَ أم لا. فطلبَ اللهُ من إبراهيم أن يُقدِّم ابنَه، إسحاق، ذبيحةً على أحد الجبال.</w:t>
      </w:r>
    </w:p>
    <w:p>
      <w:pPr>
        <w:bidi/>
      </w:pPr>
      <w:r>
        <w:rPr>
          <w:rtl/>
          <w:cs/>
          <w:lang w:val="ar_AE" w:bidi="ar_AE"/>
        </w:rPr>
      </w:r>
      <w:r>
        <w:rPr>
          <w:b/>
          <w:rtl/>
          <w:cs/>
          <w:lang w:val="ar_AE" w:bidi="ar_AE"/>
        </w:rPr>
        <w:t>في المشهد الثاني:</w:t>
      </w:r>
      <w:r>
        <w:rPr>
          <w:rtl/>
          <w:cs/>
          <w:lang w:val="ar_AE" w:bidi="ar_AE"/>
        </w:rPr>
        <w:t xml:space="preserve"> في صباح اليوم التالي، قام إبراهيم في وقت مبكر من الصباح التالي ووضعَ أمتعته على حماره. وأخذ معه اثنين من خُدامه وابنه إسحاق. بعد أن كانوا قد سافروا ثلاثة أيام تقريبًا، رأى إبراهيم المكانَ الذي أمره اللهُ أن يذهب إليه. أمرَ إبراهيمُ خادميه أن ينتظراهما، وواصل هو وإسحاق السفر.</w:t>
      </w:r>
    </w:p>
    <w:p>
      <w:pPr>
        <w:bidi/>
      </w:pPr>
      <w:r>
        <w:rPr>
          <w:rtl/>
          <w:cs/>
          <w:lang w:val="ar_AE" w:bidi="ar_AE"/>
        </w:rPr>
      </w:r>
      <w:r>
        <w:rPr>
          <w:b/>
          <w:rtl/>
          <w:cs/>
          <w:lang w:val="ar_AE" w:bidi="ar_AE"/>
        </w:rPr>
        <w:t>في المشهد الثالث:</w:t>
      </w:r>
      <w:r>
        <w:rPr>
          <w:rtl/>
          <w:cs/>
          <w:lang w:val="ar_AE" w:bidi="ar_AE"/>
        </w:rPr>
        <w:t xml:space="preserve"> بينما كانا يسيران معًا، سأل إسحاق إبراهيمَ لماذا لم يُحضرا خروفًا للذبيحة. قال إبراهيم لإسحاق إن الله سيُوفِّر الخروفَ.</w:t>
      </w:r>
    </w:p>
    <w:p>
      <w:pPr>
        <w:bidi/>
      </w:pPr>
      <w:r>
        <w:rPr>
          <w:rtl/>
          <w:cs/>
          <w:lang w:val="ar_AE" w:bidi="ar_AE"/>
        </w:rPr>
      </w:r>
      <w:r>
        <w:rPr>
          <w:b/>
          <w:rtl/>
          <w:cs/>
          <w:lang w:val="ar_AE" w:bidi="ar_AE"/>
        </w:rPr>
        <w:t>في المشهد الرابع:</w:t>
      </w:r>
      <w:r>
        <w:rPr>
          <w:rtl/>
          <w:cs/>
          <w:lang w:val="ar_AE" w:bidi="ar_AE"/>
        </w:rPr>
        <w:t xml:space="preserve"> عندما أتيا إلى المكان الذي أمرَ اللهُ إبراهيم أن يذهب إليه، بنى إبراهيم مذبحًا ووضع فوقه الحطب لأجل النار. ثم وضع إسحاقَ فوق الحطب. ثم رفع إبراهيم السكين ليقتل ابنَه. فجأةً، تحدث ملاك يهوه، الذي في السماء، بصوت عالٍ وقال لإبراهيم ألا يَقتل إسحاق.</w:t>
      </w:r>
    </w:p>
    <w:p>
      <w:pPr>
        <w:bidi/>
      </w:pPr>
      <w:r>
        <w:rPr>
          <w:rtl/>
          <w:cs/>
          <w:lang w:val="ar_AE" w:bidi="ar_AE"/>
        </w:rPr>
      </w:r>
      <w:r>
        <w:rPr>
          <w:rtl/>
          <w:cs/>
          <w:lang w:val="ar_AE" w:bidi="ar_AE"/>
        </w:rPr>
        <w:t>ثم نظر إبراهيم خلفه ورأى كبشًا مُمسكًا في الأشجار من قرنيه. قدَّم إبراهيم الكبشَ ذبيحةً بدلًا من إسحاق.</w:t>
      </w:r>
    </w:p>
    <w:p>
      <w:pPr>
        <w:bidi/>
      </w:pPr>
      <w:r>
        <w:rPr>
          <w:rtl/>
          <w:cs/>
          <w:lang w:val="ar_AE" w:bidi="ar_AE"/>
        </w:rPr>
      </w:r>
      <w:r>
        <w:rPr>
          <w:b/>
          <w:rtl/>
          <w:cs/>
          <w:lang w:val="ar_AE" w:bidi="ar_AE"/>
        </w:rPr>
        <w:t>في المشهد الخامس:</w:t>
      </w:r>
      <w:r>
        <w:rPr>
          <w:rtl/>
          <w:cs/>
          <w:lang w:val="ar_AE" w:bidi="ar_AE"/>
        </w:rPr>
        <w:t xml:space="preserve"> نادى ملاكُ يهوه من السماء للمرة الثانية ووعد بأن يُبارِك إبراهيمَ.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الله، وملاك الرب</w:t>
      </w:r>
    </w:p>
    <w:p>
      <w:pPr>
        <w:pStyle w:val="ListBullet"/>
        <w:bidi/>
        <w:spacing w:line="240" w:lineRule="auto"/>
        <w:ind w:left="720"/>
      </w:pPr>
      <w:r>
        <w:rPr>
          <w:rtl/>
          <w:cs/>
          <w:lang w:val="ar_AE" w:bidi="ar_AE"/>
        </w:rPr>
      </w:r>
      <w:r>
        <w:rPr>
          <w:rtl/>
          <w:cs/>
          <w:lang w:val="ar_AE" w:bidi="ar_AE"/>
        </w:rPr>
        <w:t>واثنين من خُدام إبراهيم</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تبدأ القصة بعبارة تُظهر أن حدثًا جديدًا كان على وشك الحدوث. تصوَّروا المحادثة بين الله وإبراهيم. في هذه المحادثة، ينادي الله على إبراهيم فيجيب إبراهيم. يُظهر هذا أن شيئًا مهمًا كان على وشك الحدوث.</w:t>
      </w:r>
    </w:p>
    <w:p>
      <w:pPr>
        <w:bidi/>
      </w:pPr>
      <w:r>
        <w:rPr>
          <w:rtl/>
          <w:cs/>
          <w:lang w:val="ar_AE" w:bidi="ar_AE"/>
        </w:rPr>
      </w:r>
      <w:r>
        <w:rPr>
          <w:rtl/>
          <w:cs/>
          <w:lang w:val="ar_AE" w:bidi="ar_AE"/>
        </w:rPr>
        <w:t>كان الله سيَمتحن إبراهيم. قال لإبراهيم: "يا إبراهيم! "يا إبراهيم!" نادى على إبراهيم ليُظهر مدى ضرورة أن يستمع إبراهيم إليه.</w:t>
      </w:r>
    </w:p>
    <w:p>
      <w:pPr>
        <w:bidi/>
      </w:pPr>
      <w:r>
        <w:rPr>
          <w:rtl/>
          <w:cs/>
          <w:lang w:val="ar_AE" w:bidi="ar_AE"/>
        </w:rPr>
      </w:r>
      <w:r>
        <w:rPr>
          <w:rtl/>
          <w:cs/>
          <w:lang w:val="ar_AE" w:bidi="ar_AE"/>
        </w:rPr>
        <w:t>أجاب إبراهيم: "هأنذا." قد تكون هذه الإجابة طريقة إبراهيم ليقول إنه ينتظر ومستعد أن يَسمع المزيد من الله.</w:t>
      </w:r>
    </w:p>
    <w:p>
      <w:pPr>
        <w:bidi/>
      </w:pPr>
      <w:r>
        <w:rPr>
          <w:rtl/>
          <w:cs/>
          <w:lang w:val="ar_AE" w:bidi="ar_AE"/>
        </w:rPr>
      </w:r>
      <w:r>
        <w:rPr>
          <w:rtl/>
          <w:cs/>
          <w:lang w:val="ar_AE" w:bidi="ar_AE"/>
        </w:rPr>
        <w:t>قال الله: "خُذْ ابنك وحيدك، الذي تُحبِّه، واذهب إلى أرض المُريا." وَصف اللهُ إسحاقَ بعبارة "ابنك، وحيدك، الذي تحبه،" ليؤكد على أن الله يتحدث عن إسحاق، وأن إسحاقَ هو ابن إبراهيم الوحيد الذي سيحصل من الله على وعود العهد.</w:t>
      </w:r>
    </w:p>
    <w:p>
      <w:pPr>
        <w:bidi/>
      </w:pPr>
      <w:r>
        <w:rPr>
          <w:rtl/>
          <w:cs/>
          <w:lang w:val="ar_AE" w:bidi="ar_AE"/>
        </w:rPr>
      </w:r>
      <w:r>
        <w:rPr>
          <w:rtl/>
          <w:cs/>
          <w:lang w:val="ar_AE" w:bidi="ar_AE"/>
        </w:rPr>
        <w:t>توقفوا هنا. انظروا معًا كمجموعة إلى منطقة المُريا على الخريطة. أوقفوا سماع التسجيل الصوتي هنا.</w:t>
      </w:r>
    </w:p>
    <w:p>
      <w:pPr>
        <w:bidi/>
      </w:pPr>
      <w:r>
        <w:rPr>
          <w:rtl/>
          <w:cs/>
          <w:lang w:val="ar_AE" w:bidi="ar_AE"/>
        </w:rPr>
      </w:r>
      <w:r>
        <w:rPr>
          <w:rtl/>
          <w:cs/>
          <w:lang w:val="ar_AE" w:bidi="ar_AE"/>
        </w:rPr>
        <w:t>أكملَ اللهُ قائلًا: "أصعِد إسحاقَ محرقةً على أحد الجبال الذي أقول لك عنه."</w:t>
      </w:r>
    </w:p>
    <w:p>
      <w:pPr>
        <w:bidi/>
      </w:pPr>
      <w:r>
        <w:rPr>
          <w:rtl/>
          <w:cs/>
          <w:lang w:val="ar_AE" w:bidi="ar_AE"/>
        </w:rPr>
      </w:r>
      <w:r>
        <w:rPr>
          <w:rtl/>
          <w:cs/>
          <w:lang w:val="ar_AE" w:bidi="ar_AE"/>
        </w:rPr>
        <w:t>في المشهد الثاني، قد ترغبون في إعادة ترتيب الأحداث لإظهار الترتيب الذي حدثت به فعلًا. استيقظ إبراهيم، وقطَّع بعض الحطب ليستخدمه في تقديم الذبيحة، وحمَّل الحطب على حماره. ربما كان إبراهيم قد قطع الخشب أولًا. ربما كان قد قطع الحطب ليُخفي السببَ الحقيقي للرحلة عن إسحاق وخادميه، أو ربما كان قد قضى الوقت في تقطيع الحطب لأنه كان مترددًا في أن يقوم بالرحلة. ثم جمع إبراهيمُ اثنين من خُدامه وابنه إسحاق، وبدأوا في السفر إلى المكان الذي أمرَ اللهُ إبراهيم أن يذهب إليه.</w:t>
      </w:r>
    </w:p>
    <w:p>
      <w:pPr>
        <w:bidi/>
      </w:pPr>
      <w:r>
        <w:rPr>
          <w:rtl/>
          <w:cs/>
          <w:lang w:val="ar_AE" w:bidi="ar_AE"/>
        </w:rPr>
      </w:r>
      <w:r>
        <w:rPr>
          <w:rtl/>
          <w:cs/>
          <w:lang w:val="ar_AE" w:bidi="ar_AE"/>
        </w:rPr>
        <w:t>سافروا لمدة ثلاثة أيام. عندما رأى إبراهيم المكان الذي أخبره اللهُ عنه من بعيد، قال إبراهيم للخادمين اللذين كانا يسافران معه: "اجلسا أنتما هنا مع الحمار. سأذهب إلى هناك مع إسحاق ونَعبد، ثم نعود إليكما." أخذَ إبراهيمُ حطبَ المحرقة ووضعه على كتف إسحاق ليحمله. حملَ إسحاق الحطبَ، وحملَ إبراهيم الفحمَ للنار والسكينَ لذبح الذبيحة.</w:t>
      </w:r>
    </w:p>
    <w:p>
      <w:pPr>
        <w:bidi/>
      </w:pPr>
      <w:r>
        <w:rPr>
          <w:rtl/>
          <w:cs/>
          <w:lang w:val="ar_AE" w:bidi="ar_AE"/>
        </w:rPr>
      </w:r>
      <w:r>
        <w:rPr>
          <w:rtl/>
          <w:cs/>
          <w:lang w:val="ar_AE" w:bidi="ar_AE"/>
        </w:rPr>
        <w:t>حدثَ المشهد الثالث بينما كان إبراهيم وإسحاق يسيران معًا. في هذا المشهد والمشهد التالي، يَخلق النَصُ تشويقًا من خلال إطالة الأحداث وإضافة الكثير من الحوار. هذا يُساعد على إظهار الجزء الأكثر أهمية في القصة. تصوَّروا محادثتهما. سأل إسحاق قائلًا: "يا أبي؟" استخدم إسحاق هنا لغة احترام عندما تحدَّث إلى إبراهيم.</w:t>
      </w:r>
    </w:p>
    <w:p>
      <w:pPr>
        <w:bidi/>
      </w:pPr>
      <w:r>
        <w:rPr>
          <w:rtl/>
          <w:cs/>
          <w:lang w:val="ar_AE" w:bidi="ar_AE"/>
        </w:rPr>
      </w:r>
      <w:r>
        <w:rPr>
          <w:rtl/>
          <w:cs/>
          <w:lang w:val="ar_AE" w:bidi="ar_AE"/>
        </w:rPr>
        <w:t>أجاب إبراهيم: "هأنذا يا ابني."</w:t>
      </w:r>
    </w:p>
    <w:p>
      <w:pPr>
        <w:bidi/>
      </w:pPr>
      <w:r>
        <w:rPr>
          <w:rtl/>
          <w:cs/>
          <w:lang w:val="ar_AE" w:bidi="ar_AE"/>
        </w:rPr>
      </w:r>
      <w:r>
        <w:rPr>
          <w:rtl/>
          <w:cs/>
          <w:lang w:val="ar_AE" w:bidi="ar_AE"/>
        </w:rPr>
        <w:t>قال إسحاق: "هوذا النارُ والحطبُ، لكن أين الخروف للمُحرقة؟"</w:t>
      </w:r>
    </w:p>
    <w:p>
      <w:pPr>
        <w:bidi/>
      </w:pPr>
      <w:r>
        <w:rPr>
          <w:rtl/>
          <w:cs/>
          <w:lang w:val="ar_AE" w:bidi="ar_AE"/>
        </w:rPr>
      </w:r>
      <w:r>
        <w:rPr>
          <w:rtl/>
          <w:cs/>
          <w:lang w:val="ar_AE" w:bidi="ar_AE"/>
        </w:rPr>
        <w:t>أجاب إبراهيم: "الله يرى له الخروف للمحرقة یا ابني." وواصلا السير معًا.</w:t>
      </w:r>
    </w:p>
    <w:p>
      <w:pPr>
        <w:bidi/>
      </w:pPr>
      <w:r>
        <w:rPr>
          <w:rtl/>
          <w:cs/>
          <w:lang w:val="ar_AE" w:bidi="ar_AE"/>
        </w:rPr>
      </w:r>
      <w:r>
        <w:rPr>
          <w:rtl/>
          <w:cs/>
          <w:lang w:val="ar_AE" w:bidi="ar_AE"/>
        </w:rPr>
        <w:t>حدث المشهد الرابع عندما أتى إبراهيم وإسحاق إلى المكان الذي أخبر اللهُ إبراهيم عنه. بنى إبراهيم مذبحًا هناك، ورتب الحطب على المذبح، وربط إسحاق، ووضعه فوق الحطب. ثم مَد إبراهيم يده على السكين ليَقتل إسحاقَ. لكن ملاك يهوه نادى إبراهيمَ من السماء. نادى الملاك وقال" "إبراهيم، إبراهيم!" نادى الملاك باسم إبراهيم مرتين ليُظهر مدى ضرورة حديث ملاك يهوه مع إبراهيم.</w:t>
      </w:r>
    </w:p>
    <w:p>
      <w:pPr>
        <w:bidi/>
      </w:pPr>
      <w:r>
        <w:rPr>
          <w:rtl/>
          <w:cs/>
          <w:lang w:val="ar_AE" w:bidi="ar_AE"/>
        </w:rPr>
      </w:r>
      <w:r>
        <w:rPr>
          <w:rtl/>
          <w:cs/>
          <w:lang w:val="ar_AE" w:bidi="ar_AE"/>
        </w:rPr>
        <w:t xml:space="preserve">قال ملاك يهوه: "لا تقتل إسحاق ولا تفعل به شيئًا! الآن علمتُ أنك خائف يهوه، لأنك لم تُمسك ابنَك وحيدك عني." رفعَ إبراهيم عينيه وفجأة رأى كبشًا مُمسَكًا بقرنيه وسط الأشجار وراءه. </w:t>
      </w:r>
    </w:p>
    <w:p>
      <w:pPr>
        <w:bidi/>
      </w:pPr>
      <w:r>
        <w:rPr>
          <w:rtl/>
          <w:cs/>
          <w:lang w:val="ar_AE" w:bidi="ar_AE"/>
        </w:rPr>
      </w:r>
      <w:r>
        <w:rPr>
          <w:rtl/>
          <w:cs/>
          <w:lang w:val="ar_AE" w:bidi="ar_AE"/>
        </w:rPr>
        <w:t>ذهب إبراهيم إلى الكبش، وأخذه وقتله، وقدَّمه محرقةً بدلًا من ابنه. وأطلقَ إبراهيم على ذلك المكان اسم "يهوه يرأه." يقول أحد الأمثال: "على جبل يهوه سيُدبَّر،" أو "على جبل يهوه سيُوفِّر يهوه ما نحتاجه."</w:t>
      </w:r>
    </w:p>
    <w:p>
      <w:pPr>
        <w:bidi/>
      </w:pPr>
      <w:r>
        <w:rPr>
          <w:rtl/>
          <w:cs/>
          <w:lang w:val="ar_AE" w:bidi="ar_AE"/>
        </w:rPr>
      </w:r>
      <w:r>
        <w:rPr>
          <w:rtl/>
          <w:cs/>
          <w:lang w:val="ar_AE" w:bidi="ar_AE"/>
        </w:rPr>
        <w:t>توقّفوا هنا وناقشوا هذا السؤال كمجموعة: الأمثال هي أقوال قصيرة تُعلِّم شيئًا أو تُعطى نوعًا من الحكمة. اعطوا أمثلةً بخصوص الأمثال المفضلة لديكم. من أين أتت؟ كيف بدأتْ؟ ما نوع اللغة التي تستخدمونها في الأمثال؟ كيف يعرف الناس عندما تستخدمون مثلًا؟ توقَّفوا هنا عن سماع التسجيل الصوتي.</w:t>
      </w:r>
    </w:p>
    <w:p>
      <w:pPr>
        <w:bidi/>
      </w:pPr>
      <w:r>
        <w:rPr>
          <w:rtl/>
          <w:cs/>
          <w:lang w:val="ar_AE" w:bidi="ar_AE"/>
        </w:rPr>
      </w:r>
      <w:r>
        <w:rPr>
          <w:rtl/>
          <w:cs/>
          <w:lang w:val="ar_AE" w:bidi="ar_AE"/>
        </w:rPr>
        <w:t>المشهد الخامس هو ذروة هذه القصة وجميع القصص عن إبراهيم. نادى ملاكُ يهوه على إبراهيمَ مرةً ثانيةً. قال له: "هكذا يقول يهوه. بذاتي أقسمتُ." قال الله هنا" "هكذا يقول يهوه" و"أقسمتُ بذاتي" ليُشدِّد على أهمية ما كان على وشك أن يقوله.</w:t>
      </w:r>
    </w:p>
    <w:p>
      <w:pPr>
        <w:bidi/>
      </w:pPr>
      <w:r>
        <w:rPr>
          <w:rtl/>
          <w:cs/>
          <w:lang w:val="ar_AE" w:bidi="ar_AE"/>
        </w:rPr>
      </w:r>
      <w:r>
        <w:rPr>
          <w:rtl/>
          <w:cs/>
          <w:lang w:val="ar_AE" w:bidi="ar_AE"/>
        </w:rPr>
        <w:t>توقفوا هنا وناقشوا هذا السؤال كمجموعة: كيف تُظهرون أن شيئًا ما هو أهم جزء في القصة عندما تحكون القصص في ثقافتكم؟ أوقفوا سماع التسجيل الصوتي هنا.</w:t>
      </w:r>
    </w:p>
    <w:p>
      <w:pPr>
        <w:bidi/>
      </w:pPr>
      <w:r>
        <w:rPr>
          <w:rtl/>
          <w:cs/>
          <w:lang w:val="ar_AE" w:bidi="ar_AE"/>
        </w:rPr>
      </w:r>
      <w:r>
        <w:rPr>
          <w:rtl/>
          <w:cs/>
          <w:lang w:val="ar_AE" w:bidi="ar_AE"/>
        </w:rPr>
        <w:t>أكملَ ملاك يهوه قائلًا: "سأباركك بالتأكيد، وسيكون نسلك كثيرًا كعدد نجوم السماء والرمل الذي على شاطئ البحر."</w:t>
      </w:r>
    </w:p>
    <w:p>
      <w:pPr>
        <w:bidi/>
      </w:pPr>
      <w:r>
        <w:rPr>
          <w:rtl/>
          <w:cs/>
          <w:lang w:val="ar_AE" w:bidi="ar_AE"/>
        </w:rPr>
      </w:r>
      <w:r>
        <w:rPr>
          <w:rtl/>
          <w:cs/>
          <w:lang w:val="ar_AE" w:bidi="ar_AE"/>
        </w:rPr>
        <w:t>أكملَ يهوهُ قائلًا: "سوف يَغلب نسلُك مُدن أعدائه. سوف أبارك جميع الناس على الأرض من خلال نسلك، لأنك أطعتني."</w:t>
      </w:r>
    </w:p>
    <w:p>
      <w:pPr>
        <w:bidi/>
      </w:pPr>
      <w:r>
        <w:rPr>
          <w:rtl/>
          <w:cs/>
          <w:lang w:val="ar_AE" w:bidi="ar_AE"/>
        </w:rPr>
      </w:r>
      <w:r>
        <w:rPr>
          <w:rtl/>
          <w:cs/>
          <w:lang w:val="ar_AE" w:bidi="ar_AE"/>
        </w:rPr>
        <w:t>ثم رجع إبراهيم وإسحاق إلى الخادمين وسافروا إلى بئر سبع، حيث كان إبراهيم يعيش هناك.</w:t>
      </w:r>
    </w:p>
    <w:p>
      <w:pPr>
        <w:bidi/>
      </w:pPr>
      <w:r>
        <w:rPr>
          <w:rtl/>
          <w:cs/>
          <w:lang w:val="ar_AE" w:bidi="ar_AE"/>
        </w:rPr>
      </w:r>
      <w:r>
        <w:rPr>
          <w:rtl/>
          <w:cs/>
          <w:lang w:val="ar_AE" w:bidi="ar_AE"/>
        </w:rPr>
        <w:t>توقفوا هنا. انظروا معًا كمجموعة، إلى بئر سبع على الخريطة.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تكوين ٢٢: ١–١٩ في أكثر الترجمات المفهومة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الله، وملاك يهوه</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وخادمان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يَمتحنُ اللهُ إيمانَ إبراهيم. يُنادي الله: "يا إبراهيم! يا إبراهيم!"</w:t>
      </w:r>
    </w:p>
    <w:p>
      <w:pPr>
        <w:bidi/>
      </w:pPr>
      <w:r>
        <w:rPr>
          <w:rtl/>
          <w:cs/>
          <w:lang w:val="ar_AE" w:bidi="ar_AE"/>
        </w:rPr>
      </w:r>
      <w:r>
        <w:rPr>
          <w:rtl/>
          <w:cs/>
          <w:lang w:val="ar_AE" w:bidi="ar_AE"/>
        </w:rPr>
        <w:t>ويُجيب إبراهيم: "هأنذا!"</w:t>
      </w:r>
    </w:p>
    <w:p>
      <w:pPr>
        <w:bidi/>
      </w:pPr>
      <w:r>
        <w:rPr>
          <w:rtl/>
          <w:cs/>
          <w:lang w:val="ar_AE" w:bidi="ar_AE"/>
        </w:rPr>
      </w:r>
      <w:r>
        <w:rPr>
          <w:rtl/>
          <w:cs/>
          <w:lang w:val="ar_AE" w:bidi="ar_AE"/>
        </w:rPr>
        <w:t>ثم يقول الله: "خُذْ ابنك وحيدك، إسحاق، الذي تُحبِّهُ، واذهب إلى المنطقة التي تُدعى المُريا. اقتل إسحاق وقدِّمْه محرقةً على الجبل الذي أريك هناك."</w:t>
      </w:r>
    </w:p>
    <w:p>
      <w:pPr>
        <w:bidi/>
      </w:pPr>
      <w:r>
        <w:rPr>
          <w:rtl/>
          <w:cs/>
          <w:lang w:val="ar_AE" w:bidi="ar_AE"/>
        </w:rPr>
      </w:r>
      <w:r>
        <w:rPr>
          <w:rtl/>
          <w:cs/>
          <w:lang w:val="ar_AE" w:bidi="ar_AE"/>
        </w:rPr>
        <w:t>أوقفوا التمثيل. اسألوا الشخص الذي يؤدي دور الله: "بماذا تشعر أو تفكر؟" قد يجيب الشخص بعبارات مثل: "أريد أن أعرف ما إذا كان إبراهيم يثق بي أم لا،" أو "أعلم مدى صعوبة أن يثق بي عندما أطلب هذا الأمر،" أو "أنا أختبر إبراهيم لأرى إذا كان لديه إيمان حقًا بي." واصلوا التمثيل.</w:t>
      </w:r>
    </w:p>
    <w:p>
      <w:pPr>
        <w:bidi/>
      </w:pPr>
      <w:r>
        <w:rPr>
          <w:rtl/>
          <w:cs/>
          <w:lang w:val="ar_AE" w:bidi="ar_AE"/>
        </w:rPr>
      </w:r>
      <w:r>
        <w:rPr>
          <w:rtl/>
          <w:cs/>
          <w:lang w:val="ar_AE" w:bidi="ar_AE"/>
        </w:rPr>
        <w:t>في صباح اليوم التالي، يستيقظ إبراهيم مبكرًا. ويقطع الحطبَ للمحرقة ويحمل الأمتعة على الحمار. يبدأ إبراهيم واثنان من خُدامه وابنه إسحاق في السفر إلى الجبل الذي أمر اللهُ إبراهيم أن يذهب إليه. بعد ثلاثة أيام من السفر، يرى إبراهيم الجبل. ويقول للخادمين: "ابقيا هنا مع الحمار. سنَذهب أنا وإسحاق إلى مكانٍ أبعد قليلًا. سوف نسجد هناك ثم سنعود."</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"أنا حزين جدًا، لأنني أريد أن أطيع الله، لكنني أحب ابني إسحاق كثيرًا،" أو "لا أفهم كيف سيعطيني اللهُ نسلًا كثيرًا إذا كان الابن الذي أعطاني إياه سيموت،" أو "لقد فقدتُ إسماعيل، والآن أنا على وشك أن أخسر إسحاق أيضًا،" أو "أنا متردد في أن أفعل هذا." واصلوا التمثيل.</w:t>
      </w:r>
    </w:p>
    <w:p>
      <w:pPr>
        <w:bidi/>
      </w:pPr>
      <w:r>
        <w:rPr>
          <w:rtl/>
          <w:cs/>
          <w:lang w:val="ar_AE" w:bidi="ar_AE"/>
        </w:rPr>
      </w:r>
      <w:r>
        <w:rPr>
          <w:rtl/>
          <w:cs/>
          <w:lang w:val="ar_AE" w:bidi="ar_AE"/>
        </w:rPr>
        <w:t>يضع إبراهيمُ حطبَ المحرقة على كتف إسحاق ليَحمله. ويَحمل إبراهيمُ الفحم للنار والسكين. بينما يسيران معًا، يقول إسحاق: "يا أبي؟"</w:t>
      </w:r>
    </w:p>
    <w:p>
      <w:pPr>
        <w:bidi/>
      </w:pPr>
      <w:r>
        <w:rPr>
          <w:rtl/>
          <w:cs/>
          <w:lang w:val="ar_AE" w:bidi="ar_AE"/>
        </w:rPr>
      </w:r>
      <w:r>
        <w:rPr>
          <w:rtl/>
          <w:cs/>
          <w:lang w:val="ar_AE" w:bidi="ar_AE"/>
        </w:rPr>
        <w:t>يُجيب إبراهيم: "نعم يا ابني؟"</w:t>
      </w:r>
    </w:p>
    <w:p>
      <w:pPr>
        <w:bidi/>
      </w:pPr>
      <w:r>
        <w:rPr>
          <w:rtl/>
          <w:cs/>
          <w:lang w:val="ar_AE" w:bidi="ar_AE"/>
        </w:rPr>
      </w:r>
      <w:r>
        <w:rPr>
          <w:rtl/>
          <w:cs/>
          <w:lang w:val="ar_AE" w:bidi="ar_AE"/>
        </w:rPr>
        <w:t>يسأل إسحاق: "لدينا نارٌ وحطب، لكن أين الخروف للمُحرقة؟"</w:t>
      </w:r>
    </w:p>
    <w:p>
      <w:pPr>
        <w:bidi/>
      </w:pPr>
      <w:r>
        <w:rPr>
          <w:rtl/>
          <w:cs/>
          <w:lang w:val="ar_AE" w:bidi="ar_AE"/>
        </w:rPr>
      </w:r>
      <w:r>
        <w:rPr>
          <w:rtl/>
          <w:cs/>
          <w:lang w:val="ar_AE" w:bidi="ar_AE"/>
        </w:rPr>
        <w:t>فيجيب إبراهيم: "الله سيُوفِّر الخروفَ للمحرقة." ويُكمِلا السير.</w:t>
      </w:r>
    </w:p>
    <w:p>
      <w:pPr>
        <w:bidi/>
      </w:pPr>
      <w:r>
        <w:rPr>
          <w:rtl/>
          <w:cs/>
          <w:lang w:val="ar_AE" w:bidi="ar_AE"/>
        </w:rPr>
      </w:r>
      <w:r>
        <w:rPr>
          <w:rtl/>
          <w:cs/>
          <w:lang w:val="ar_AE" w:bidi="ar_AE"/>
        </w:rPr>
        <w:t>أوقفوا التمثيل. اسألوا الشخص الذي يؤدي دور إسحاق: "بماذا تشعر أو تفكر؟" قد يجيب الشخص بعبارات مثل: "أنا مرتبك،" أو "أنا أعرف ما الذي ينطوي عليه تقديمُ الذبيحة، ولا أرى أن لدينا كل شيء هنا،" أو "أنا لا أعرف ما الذي يجري، لكنني أثق بأبي." واصلوا التمثيل.</w:t>
      </w:r>
    </w:p>
    <w:p>
      <w:pPr>
        <w:bidi/>
      </w:pPr>
      <w:r>
        <w:rPr>
          <w:rtl/>
          <w:cs/>
          <w:lang w:val="ar_AE" w:bidi="ar_AE"/>
        </w:rPr>
      </w:r>
      <w:r>
        <w:rPr>
          <w:rtl/>
          <w:cs/>
          <w:lang w:val="ar_AE" w:bidi="ar_AE"/>
        </w:rPr>
        <w:t>عندما يَصِلوا إلى المكان الذي أمرَ اللهُ إبراهيم أن يذهب إليه، يبني إبراهيمُ مذبحًا ويضع الحطب على المذبح. ثم يربط إسحاقَ ويضعه فوق الحطب. يحمل إبراهيم السكين ليذبح إسحاق، وفجأة يُناديه ملاك يهوه من السماء ويقول: "إبراهيم! يا إبراهيم!"</w:t>
      </w:r>
    </w:p>
    <w:p>
      <w:pPr>
        <w:bidi/>
      </w:pPr>
      <w:r>
        <w:rPr>
          <w:rtl/>
          <w:cs/>
          <w:lang w:val="ar_AE" w:bidi="ar_AE"/>
        </w:rPr>
      </w:r>
      <w:r>
        <w:rPr>
          <w:rtl/>
          <w:cs/>
          <w:lang w:val="ar_AE" w:bidi="ar_AE"/>
        </w:rPr>
        <w:t>ويُجيب إبراهيم: "هأنذا!"</w:t>
      </w:r>
    </w:p>
    <w:p>
      <w:pPr>
        <w:bidi/>
      </w:pPr>
      <w:r>
        <w:rPr>
          <w:rtl/>
          <w:cs/>
          <w:lang w:val="ar_AE" w:bidi="ar_AE"/>
        </w:rPr>
      </w:r>
      <w:r>
        <w:rPr>
          <w:rtl/>
          <w:cs/>
          <w:lang w:val="ar_AE" w:bidi="ar_AE"/>
        </w:rPr>
        <w:t xml:space="preserve">يقول الملاك: "لا تقتل الغلام! لا تَفعل به شيئًا! والآن علمتُ أنك حقًا تهابني أنا، يهوه، لأنك لم ترفض أن تُقدِّم ابنك وحيدك ذبيحةً لي." </w:t>
      </w:r>
    </w:p>
    <w:p>
      <w:pPr>
        <w:bidi/>
      </w:pPr>
      <w:r>
        <w:rPr>
          <w:rtl/>
          <w:cs/>
          <w:lang w:val="ar_AE" w:bidi="ar_AE"/>
        </w:rPr>
      </w:r>
      <w:r>
        <w:rPr>
          <w:rtl/>
          <w:cs/>
          <w:lang w:val="ar_AE" w:bidi="ar_AE"/>
        </w:rPr>
        <w:t>ثم يرفع إبراهيم عينيه ويرى كبشًا مُمسَكًا بقرنيه في الأشجار القريبة. لذلك يأخذ إبراهيم الكبشَ ويقدِّمه ذبيحةً بدلًا من إسحاق. يُسمي إبراهيمُ المكان باسم "يهوه يُدبِّر،" وحتى هذا اليوم يقول الناس: "على جبل يهوه سيُدبَّر."</w:t>
      </w:r>
    </w:p>
    <w:p>
      <w:pPr>
        <w:bidi/>
      </w:pPr>
      <w:r>
        <w:rPr>
          <w:rtl/>
          <w:cs/>
          <w:lang w:val="ar_AE" w:bidi="ar_AE"/>
        </w:rPr>
      </w:r>
      <w:r>
        <w:rPr>
          <w:rtl/>
          <w:cs/>
          <w:lang w:val="ar_AE" w:bidi="ar_AE"/>
        </w:rPr>
        <w:t>أوقفوا التمثيل. اسألوا الشخص الذي يؤدي دور إبراهيم: "بماذا تشعر أو تفكر؟" قد يجيب الشخص بعبارات مثل: "أنا مرتاح جدًا،" أو "أنا سعيد جدًا أنني لم أضطر لِقتل ابني،" أو "كنت أعرف أن يمكنني أن أثق بالله." اسألوا الممثل الذي يؤدي دور إسحاق: "بماذا تشعر أو تفكر؟" قد تسمعون عبارات مثل: "كنت مستعدًا أن أدع أبي يقتلني،" أو "أنا سعيد جدًا لأنني ما زلت حيًا،" أو "أنا سعيد جدًا لأن الله انقذني من الموت" أو "قلبي يدق بسرعة وأريد أن أبكي." واصلوا التمثيل.</w:t>
      </w:r>
    </w:p>
    <w:p>
      <w:pPr>
        <w:bidi/>
      </w:pPr>
      <w:r>
        <w:rPr>
          <w:rtl/>
          <w:cs/>
          <w:lang w:val="ar_AE" w:bidi="ar_AE"/>
        </w:rPr>
      </w:r>
      <w:r>
        <w:rPr>
          <w:rtl/>
          <w:cs/>
          <w:lang w:val="ar_AE" w:bidi="ar_AE"/>
        </w:rPr>
        <w:t>ثم ينادي ملاك يهوه من السماء مرة أخرى ويقول: "هكذا يقول يهوه. لأنك أطعتني ولم ترفض أن تُقدِّم ابنك الوحيد ذبيحةً، أقسمتُ بذاتي أني سأعطيك نسلًا كثيرًا. سوف أجعلُ نسلك كثيرًا لدرجة لا تستطيع أن تعدهم، مثل نجوم السماء أو الرمال التي على شاطئ البحر. ولأنك أطعتني، من خلال نسلك سيَتبَارَك جميع أمم الأرض."</w:t>
      </w:r>
    </w:p>
    <w:p>
      <w:pPr>
        <w:bidi/>
      </w:pPr>
      <w:r>
        <w:rPr>
          <w:rtl/>
          <w:cs/>
          <w:lang w:val="ar_AE" w:bidi="ar_AE"/>
        </w:rPr>
      </w:r>
      <w:r>
        <w:rPr>
          <w:rtl/>
          <w:cs/>
          <w:lang w:val="ar_AE" w:bidi="ar_AE"/>
        </w:rPr>
        <w:t>انهوا التمثيل. اسألوا الشخص الذي يؤدي دور الله: "بماذا تشعر أو تفكر؟" قد يجيب الشخص بعبارات مثل: "كنت أعلم أن إبراهيم سيثق بي،" أو "أنا سعيد أن أرى أن إبراهيم سيفعل كل ما أطلبه حتى لو كان ذلك أن يقتل ابنَه،" أو "أنا لم أكن سأسمح أبدًا لإبراهيم أن يقتل ابنَه،" أو "أنا الآن سأعد أن يتبارك جميع أمم الأرض بسبب ثقة إبراهيم 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تكوين ٢٢: ١–١٩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حدثَ بعد وقتٍ أن </w:t>
      </w:r>
      <w:r>
        <w:rPr>
          <w:b/>
          <w:rtl/>
          <w:cs/>
          <w:lang w:val="ar_AE" w:bidi="ar_AE"/>
        </w:rPr>
        <w:t>الله</w:t>
      </w:r>
      <w:r>
        <w:rPr>
          <w:rtl/>
          <w:cs/>
          <w:lang w:val="ar_AE" w:bidi="ar_AE"/>
        </w:rPr>
        <w:t xml:space="preserve"> </w:t>
      </w:r>
      <w:r>
        <w:rPr>
          <w:b/>
          <w:rtl/>
          <w:cs/>
          <w:lang w:val="ar_AE" w:bidi="ar_AE"/>
        </w:rPr>
        <w:t>امتحنَ</w:t>
      </w:r>
      <w:r>
        <w:rPr>
          <w:rtl/>
          <w:cs/>
          <w:lang w:val="ar_AE" w:bidi="ar_AE"/>
        </w:rPr>
        <w:t xml:space="preserve"> إبراهيم. إن كلمة "يَمتحن" تعني أن الله فعل شيئًا ليرى ما إذا كان لدى إبراهيم إيمان ويَثق به. لا تعني أن الله توقع أن يفشل إبراهيمُ. تستخدم القصة هنا اسم الله العام للإشارة إليه. استخدموا الكلمة نفسها التي استخدمتموها في المقاطع السابقة لاسم الله.</w:t>
      </w:r>
    </w:p>
    <w:p>
      <w:pPr>
        <w:bidi/>
      </w:pPr>
      <w:r>
        <w:rPr>
          <w:rtl/>
          <w:cs/>
          <w:lang w:val="ar_AE" w:bidi="ar_AE"/>
        </w:rPr>
      </w:r>
      <w:r>
        <w:rPr>
          <w:rtl/>
          <w:cs/>
          <w:lang w:val="ar_AE" w:bidi="ar_AE"/>
        </w:rPr>
        <w:t>نادى اللهُ إبراهيم: "يا إبراهيم!"</w:t>
      </w:r>
    </w:p>
    <w:p>
      <w:pPr>
        <w:bidi/>
      </w:pPr>
      <w:r>
        <w:rPr>
          <w:rtl/>
          <w:cs/>
          <w:lang w:val="ar_AE" w:bidi="ar_AE"/>
        </w:rPr>
      </w:r>
      <w:r>
        <w:rPr>
          <w:rtl/>
          <w:cs/>
          <w:lang w:val="ar_AE" w:bidi="ar_AE"/>
        </w:rPr>
        <w:t>أجاب إبراهيم قائلًا: "هأنذا!"</w:t>
      </w:r>
    </w:p>
    <w:p>
      <w:pPr>
        <w:bidi/>
      </w:pPr>
      <w:r>
        <w:rPr>
          <w:rtl/>
          <w:cs/>
          <w:lang w:val="ar_AE" w:bidi="ar_AE"/>
        </w:rPr>
      </w:r>
      <w:r>
        <w:rPr>
          <w:rtl/>
          <w:cs/>
          <w:lang w:val="ar_AE" w:bidi="ar_AE"/>
        </w:rPr>
        <w:t xml:space="preserve">قال الله: "خُذْ ابنك وحيدك، إسحاق، الذي تُحبِّهُ، واذهب إلى أرض المُريا، وقدِّم إسحاق </w:t>
      </w:r>
      <w:r>
        <w:rPr>
          <w:b/>
          <w:rtl/>
          <w:cs/>
          <w:lang w:val="ar_AE" w:bidi="ar_AE"/>
        </w:rPr>
        <w:t>محرقةً</w:t>
      </w:r>
      <w:r>
        <w:rPr>
          <w:rtl/>
          <w:cs/>
          <w:lang w:val="ar_AE" w:bidi="ar_AE"/>
        </w:rPr>
        <w:t xml:space="preserve"> على الجبل الذي أقول لك. كانت الذبيحة شيئًا يُقدَّم إلى الله بغرض الشكر أو طلب الغفران. كانت هذه ذبيحة محرقة، واشتملتْ على ذبح أحد الحيوانات وحَرقه. كان تقديم الذبائح الحيوانية شائعًا في العهد القديم، كان المُتعبِّد يقتل حيوانًا ويحرقه كهدية لله ليُظهر أنه مُكرَّس بالكامل لله. ابحثوا عن كلمة </w:t>
      </w:r>
      <w:r>
        <w:rPr>
          <w:rtl/>
          <w:cs/>
          <w:lang w:val="ar_AE" w:bidi="ar_AE"/>
        </w:rPr>
        <w:t>محرقة</w:t>
      </w:r>
      <w:r>
        <w:rPr>
          <w:rtl/>
          <w:cs/>
          <w:lang w:val="ar_AE" w:bidi="ar_AE"/>
        </w:rPr>
        <w:t xml:space="preserve"> في قاموس الكلمات الرئيسية واستخدموا هنا نفس الكلمة التي استخدمتموها في القصص السابقة.</w:t>
      </w:r>
    </w:p>
    <w:p>
      <w:pPr>
        <w:bidi/>
      </w:pPr>
      <w:r>
        <w:rPr>
          <w:rtl/>
          <w:cs/>
          <w:lang w:val="ar_AE" w:bidi="ar_AE"/>
        </w:rPr>
      </w:r>
      <w:r>
        <w:rPr>
          <w:rtl/>
          <w:cs/>
          <w:lang w:val="ar_AE" w:bidi="ar_AE"/>
        </w:rPr>
        <w:t xml:space="preserve">كان إبراهيم </w:t>
      </w:r>
      <w:r>
        <w:rPr>
          <w:b/>
          <w:rtl/>
          <w:cs/>
          <w:lang w:val="ar_AE" w:bidi="ar_AE"/>
        </w:rPr>
        <w:t>يُحب</w:t>
      </w:r>
      <w:r>
        <w:rPr>
          <w:rtl/>
          <w:cs/>
          <w:lang w:val="ar_AE" w:bidi="ar_AE"/>
        </w:rPr>
        <w:t xml:space="preserve"> ابنه إسحاق مثلما يحب الأبُ الصالح ابنه. استخدموا كلمة للحُب تُظهر العاطفة والحنان اللذيْن يشعر بهما الأب تجاه ابنه.</w:t>
      </w:r>
    </w:p>
    <w:p>
      <w:pPr>
        <w:bidi/>
      </w:pPr>
      <w:r>
        <w:rPr>
          <w:rtl/>
          <w:cs/>
          <w:lang w:val="ar_AE" w:bidi="ar_AE"/>
        </w:rPr>
      </w:r>
      <w:r>
        <w:rPr>
          <w:rtl/>
          <w:cs/>
          <w:lang w:val="ar_AE" w:bidi="ar_AE"/>
        </w:rPr>
        <w:t xml:space="preserve">بدأوا في السفر إلى المكان الذي أخبر اللهُ إبراهيم عنه. بعد ثلاثة أيام، رفعَ إبراهيمُ نظره ورأى الجبل الذي أمره الله أن يذهب إليه. ثم قال إبراهيم لخادميه: "اجلسا هنا مع الحمار. سنذهب، أنا وإسحاق إلى هناك </w:t>
      </w:r>
      <w:r>
        <w:rPr>
          <w:b/>
          <w:rtl/>
          <w:cs/>
          <w:lang w:val="ar_AE" w:bidi="ar_AE"/>
        </w:rPr>
        <w:t>وسنَعبد</w:t>
      </w:r>
      <w:r>
        <w:rPr>
          <w:rtl/>
          <w:cs/>
          <w:lang w:val="ar_AE" w:bidi="ar_AE"/>
        </w:rPr>
        <w:t xml:space="preserve">، ثم نعود إليكما." والعبادة تعني إظهار الرهبة والإعجاب تجاه الله. تستخدم الثقافات واللغات المختلفة كلمات مختلفة للإشارة إلى العبادة، يُشير بعضها فقط إلى طقوس أو شعائر معينة يجب على الشخص أن يقوم بها. في العديد من القصص التي تُستخدم فيها كلمة عبادة، فإنها تعني أكثر من مجرد أداء الطقوس، إذ تشمل القلب المُمتلئ بالمحبة والرهبة والاندهاش تجاه الله. احرصوا على أن الكلمة أو مجموعة الكلمات التي تختارونها للإشارة إلى العبادة، تشمل هذه الفكرة. ابحثوا عن كلمة </w:t>
      </w:r>
      <w:r>
        <w:rPr>
          <w:rtl/>
          <w:cs/>
          <w:lang w:val="ar_AE" w:bidi="ar_AE"/>
        </w:rPr>
        <w:t>عبادة</w:t>
      </w:r>
      <w:r>
        <w:rPr>
          <w:rtl/>
          <w:cs/>
          <w:lang w:val="ar_AE" w:bidi="ar_AE"/>
        </w:rPr>
        <w:t xml:space="preserve"> في قاموس الكلمات الرئيسية واستخدموا الكلمة ذاتها التي استخدمتوها في القصص السابقة.</w:t>
      </w:r>
    </w:p>
    <w:p>
      <w:pPr>
        <w:bidi/>
      </w:pPr>
      <w:r>
        <w:rPr>
          <w:rtl/>
          <w:cs/>
          <w:lang w:val="ar_AE" w:bidi="ar_AE"/>
        </w:rPr>
      </w:r>
      <w:r>
        <w:rPr>
          <w:rtl/>
          <w:cs/>
          <w:lang w:val="ar_AE" w:bidi="ar_AE"/>
        </w:rPr>
        <w:t xml:space="preserve">عندما وصلوا إلى المكان الذي أخبر اللهُ إبراهيم عنه، بنى إبراهيم </w:t>
      </w:r>
      <w:r>
        <w:rPr>
          <w:b/>
          <w:rtl/>
          <w:cs/>
          <w:lang w:val="ar_AE" w:bidi="ar_AE"/>
        </w:rPr>
        <w:t>مذبحًا</w:t>
      </w:r>
      <w:r>
        <w:rPr>
          <w:rtl/>
          <w:cs/>
          <w:lang w:val="ar_AE" w:bidi="ar_AE"/>
        </w:rPr>
        <w:t xml:space="preserve">. تشير كلمة "مذبح" هنا إلى مكان يَذبح الناسُ فيه الحيوانات ويحرقونها كتقدمة لله. كثيرًا ما كان الناس يبنون مذابح من الحجارة ويشكلونها على هيئة مائدة أو منصة صغيرة. ابحثوا عن كلمة </w:t>
      </w:r>
      <w:r>
        <w:rPr>
          <w:rtl/>
          <w:cs/>
          <w:lang w:val="ar_AE" w:bidi="ar_AE"/>
        </w:rPr>
        <w:t>مذبح</w:t>
      </w:r>
      <w:r>
        <w:rPr>
          <w:rtl/>
          <w:cs/>
          <w:lang w:val="ar_AE" w:bidi="ar_AE"/>
        </w:rPr>
        <w:t xml:space="preserve"> في قاموس الكلمات الرئيسية واستخدموا نفس الكلمة هنا التي استخدمتموها في القصص السابقة.</w:t>
      </w:r>
    </w:p>
    <w:p>
      <w:pPr>
        <w:bidi/>
      </w:pPr>
      <w:r>
        <w:rPr>
          <w:rtl/>
          <w:cs/>
          <w:lang w:val="ar_AE" w:bidi="ar_AE"/>
        </w:rPr>
      </w:r>
      <w:r>
        <w:rPr>
          <w:rtl/>
          <w:cs/>
          <w:lang w:val="ar_AE" w:bidi="ar_AE"/>
        </w:rPr>
        <w:t xml:space="preserve">رتَّبَ إبراهيم الحطب على المذبح، وربط إسحاق، ووضعه على المذبح فوق الحطب. ثم أخذ إبراهيمُ السكين ليقتل ابنه. لكن </w:t>
      </w:r>
      <w:r>
        <w:rPr>
          <w:b/>
          <w:rtl/>
          <w:cs/>
          <w:lang w:val="ar_AE" w:bidi="ar_AE"/>
        </w:rPr>
        <w:t>ملاك يهوه</w:t>
      </w:r>
      <w:r>
        <w:rPr>
          <w:rtl/>
          <w:cs/>
          <w:lang w:val="ar_AE" w:bidi="ar_AE"/>
        </w:rPr>
        <w:t xml:space="preserve"> نادى إبراهيمَ من </w:t>
      </w:r>
      <w:r>
        <w:rPr>
          <w:b/>
          <w:rtl/>
          <w:cs/>
          <w:lang w:val="ar_AE" w:bidi="ar_AE"/>
        </w:rPr>
        <w:t>السماء</w:t>
      </w:r>
      <w:r>
        <w:rPr>
          <w:rtl/>
          <w:cs/>
          <w:lang w:val="ar_AE" w:bidi="ar_AE"/>
        </w:rPr>
        <w:t xml:space="preserve">. تُشير السماء هنا إلى المكان الذي يسكن فيه الله. استخدموا نفس الكلمة التي استخدمتوها في الفقرات السابقة للإشارة إلى السماء، وتذكروا أن كلمة </w:t>
      </w:r>
      <w:r>
        <w:rPr>
          <w:rtl/>
          <w:cs/>
          <w:lang w:val="ar_AE" w:bidi="ar_AE"/>
        </w:rPr>
        <w:t>السماء</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على الأرجح يشير تعبير </w:t>
      </w:r>
      <w:r>
        <w:rPr>
          <w:b/>
          <w:rtl/>
          <w:cs/>
          <w:lang w:val="ar_AE" w:bidi="ar_AE"/>
        </w:rPr>
        <w:t>ملاك الرب</w:t>
      </w:r>
      <w:r>
        <w:rPr>
          <w:rtl/>
          <w:cs/>
          <w:lang w:val="ar_AE" w:bidi="ar_AE"/>
        </w:rPr>
        <w:t xml:space="preserve">، أو </w:t>
      </w:r>
      <w:r>
        <w:rPr>
          <w:b/>
          <w:rtl/>
          <w:cs/>
          <w:lang w:val="ar_AE" w:bidi="ar_AE"/>
        </w:rPr>
        <w:t>ملاك يهوه</w:t>
      </w:r>
      <w:r>
        <w:rPr>
          <w:rtl/>
          <w:cs/>
          <w:lang w:val="ar_AE" w:bidi="ar_AE"/>
        </w:rPr>
        <w:t xml:space="preserve">، إلى حضور الله الذي يظهر في صورة بشرية. ربما كان يُشير اللقبُ إلى ملاكٍ يُمثِّل الله. ابحثوا عن تعبير </w:t>
      </w:r>
      <w:r>
        <w:rPr>
          <w:rtl/>
          <w:cs/>
          <w:lang w:val="ar_AE" w:bidi="ar_AE"/>
        </w:rPr>
        <w:t>ملاك الرب</w:t>
      </w:r>
      <w:r>
        <w:rPr>
          <w:rtl/>
          <w:cs/>
          <w:lang w:val="ar_AE" w:bidi="ar_AE"/>
        </w:rPr>
        <w:t xml:space="preserve"> أو </w:t>
      </w:r>
      <w:r>
        <w:rPr>
          <w:rtl/>
          <w:cs/>
          <w:lang w:val="ar_AE" w:bidi="ar_AE"/>
        </w:rPr>
        <w:t>ملاك يهوه</w:t>
      </w:r>
      <w:r>
        <w:rPr>
          <w:rtl/>
          <w:cs/>
          <w:lang w:val="ar_AE" w:bidi="ar_AE"/>
        </w:rPr>
        <w:t xml:space="preserve"> في قاموس الكلمات الرئيسية واستخدموا نفس اللقب أو التعبير الذي استخدمتموه في القصص السابقة للإشارة إلى ملاك يهوه.</w:t>
      </w:r>
    </w:p>
    <w:p>
      <w:pPr>
        <w:bidi/>
      </w:pPr>
      <w:r>
        <w:rPr>
          <w:rtl/>
          <w:cs/>
          <w:lang w:val="ar_AE" w:bidi="ar_AE"/>
        </w:rPr>
      </w:r>
      <w:r>
        <w:rPr>
          <w:rtl/>
          <w:cs/>
          <w:lang w:val="ar_AE" w:bidi="ar_AE"/>
        </w:rPr>
        <w:t xml:space="preserve">قال ملاك يهوه: "إبراهيم، إبراهيم!" وأجاب إبراهيم: "هأنذا." قال الملاك: "لا تقتل الصبي، ولا تفعل به شيئًا، لأني الآن علمت أنك </w:t>
      </w:r>
      <w:r>
        <w:rPr>
          <w:b/>
          <w:rtl/>
          <w:cs/>
          <w:lang w:val="ar_AE" w:bidi="ar_AE"/>
        </w:rPr>
        <w:t>خائف الله</w:t>
      </w:r>
      <w:r>
        <w:rPr>
          <w:rtl/>
          <w:cs/>
          <w:lang w:val="ar_AE" w:bidi="ar_AE"/>
        </w:rPr>
        <w:t>." هذه هي المرة الأولى التي تُستخدم فيها هذه عبارة "خائف الله" في العهد القديم. إن مخافة الله تعني شعور الإنسان بالوقار والتبجيل والاحترام العميق لله. تُشير كلمة "خائف" هنا إلى الطاعة الإيجابية التي تَنتُج عن توقير الإنسان لله. إن مخافة الله جزء أساسي من الإيمان بالله.</w:t>
      </w:r>
    </w:p>
    <w:p>
      <w:pPr>
        <w:bidi/>
      </w:pPr>
      <w:r>
        <w:rPr>
          <w:rtl/>
          <w:cs/>
          <w:lang w:val="ar_AE" w:bidi="ar_AE"/>
        </w:rPr>
      </w:r>
      <w:r>
        <w:rPr>
          <w:rtl/>
          <w:cs/>
          <w:lang w:val="ar_AE" w:bidi="ar_AE"/>
        </w:rPr>
        <w:t xml:space="preserve">توقفوا هنا وابحثوا عن تعبير </w:t>
      </w:r>
      <w:r>
        <w:rPr>
          <w:rtl/>
          <w:cs/>
          <w:lang w:val="ar_AE" w:bidi="ar_AE"/>
        </w:rPr>
        <w:t>مخافة الله</w:t>
      </w:r>
      <w:r>
        <w:rPr>
          <w:rtl/>
          <w:cs/>
          <w:lang w:val="ar_AE" w:bidi="ar_AE"/>
        </w:rPr>
        <w:t xml:space="preserve"> في قاموس الكلمات الرئيسية. استخدموا نفس تعبير مخافة الله في القصص القادمة. أوقفوا سماع التسجيل الصوتي هنا.</w:t>
      </w:r>
    </w:p>
    <w:p>
      <w:pPr>
        <w:bidi/>
      </w:pPr>
      <w:r>
        <w:rPr>
          <w:rtl/>
          <w:cs/>
          <w:lang w:val="ar_AE" w:bidi="ar_AE"/>
        </w:rPr>
      </w:r>
      <w:r>
        <w:rPr>
          <w:rtl/>
          <w:cs/>
          <w:lang w:val="ar_AE" w:bidi="ar_AE"/>
        </w:rPr>
        <w:t xml:space="preserve">وأخذ إبراهيمُ </w:t>
      </w:r>
      <w:r>
        <w:rPr>
          <w:b/>
          <w:rtl/>
          <w:cs/>
          <w:lang w:val="ar_AE" w:bidi="ar_AE"/>
        </w:rPr>
        <w:t>الكبشَ</w:t>
      </w:r>
      <w:r>
        <w:rPr>
          <w:rtl/>
          <w:cs/>
          <w:lang w:val="ar_AE" w:bidi="ar_AE"/>
        </w:rPr>
        <w:t xml:space="preserve">، وذبحه، وقدَّمه ذبيحةً لله بدلًا من ابنه. ودعا إبراهيم ذلك المكان </w:t>
      </w:r>
      <w:r>
        <w:rPr>
          <w:b/>
          <w:rtl/>
          <w:cs/>
          <w:lang w:val="ar_AE" w:bidi="ar_AE"/>
        </w:rPr>
        <w:t>يهوه يِرْأه</w:t>
      </w:r>
      <w:r>
        <w:rPr>
          <w:rtl/>
          <w:cs/>
          <w:lang w:val="ar_AE" w:bidi="ar_AE"/>
        </w:rPr>
        <w:t>. إن تعبير يهوه يِرْأه يعني "الله سيُوفِّر" أو "الله سيَرى." لاحقًا، استخدم الناس هذا الاسم في مثل يقول: "على جبل الله سيُدبَّر."</w:t>
      </w:r>
    </w:p>
    <w:p>
      <w:pPr>
        <w:bidi/>
      </w:pPr>
      <w:r>
        <w:rPr>
          <w:rtl/>
          <w:cs/>
          <w:lang w:val="ar_AE" w:bidi="ar_AE"/>
        </w:rPr>
      </w:r>
      <w:r>
        <w:rPr>
          <w:rtl/>
          <w:cs/>
          <w:lang w:val="ar_AE" w:bidi="ar_AE"/>
        </w:rPr>
        <w:t xml:space="preserve">أخبر ملاكُ يهوه إبراهيم أنه </w:t>
      </w:r>
      <w:r>
        <w:rPr>
          <w:b/>
          <w:rtl/>
          <w:cs/>
          <w:lang w:val="ar_AE" w:bidi="ar_AE"/>
        </w:rPr>
        <w:t>سيُباركه</w:t>
      </w:r>
      <w:r>
        <w:rPr>
          <w:rtl/>
          <w:cs/>
          <w:lang w:val="ar_AE" w:bidi="ar_AE"/>
        </w:rPr>
        <w:t xml:space="preserve"> لأنه كان مستعدًا أن يُقدِّم إسحاق ذبيحةً. تُشير كلمة "يُبارِك" إلى مساعدة، أو إحسان، أو إنعام الله تجاه شخصٍ أو شيءٍ ما. ابحثوا عن كلمة </w:t>
      </w:r>
      <w:r>
        <w:rPr>
          <w:rtl/>
          <w:cs/>
          <w:lang w:val="ar_AE" w:bidi="ar_AE"/>
        </w:rPr>
        <w:t>يُبارِك</w:t>
      </w:r>
      <w:r>
        <w:rPr>
          <w:rtl/>
          <w:cs/>
          <w:lang w:val="ar_AE" w:bidi="ar_AE"/>
        </w:rPr>
        <w:t xml:space="preserve"> في قاموس الكلمات الرئيسية واستخدموا هنا نفس الكلمة التي استخدمتوها في القصص السابقة.</w:t>
      </w:r>
    </w:p>
    <w:p>
      <w:pPr>
        <w:bidi/>
      </w:pPr>
      <w:r>
        <w:rPr>
          <w:rtl/>
          <w:cs/>
          <w:lang w:val="ar_AE" w:bidi="ar_AE"/>
        </w:rPr>
      </w:r>
      <w:r>
        <w:rPr>
          <w:rtl/>
          <w:cs/>
          <w:lang w:val="ar_AE" w:bidi="ar_AE"/>
        </w:rPr>
        <w:t xml:space="preserve">أكملَ ملاك يهوه قائلًا: "سوف أعطيك </w:t>
      </w:r>
      <w:r>
        <w:rPr>
          <w:b/>
          <w:rtl/>
          <w:cs/>
          <w:lang w:val="ar_AE" w:bidi="ar_AE"/>
        </w:rPr>
        <w:t>نسلًا</w:t>
      </w:r>
      <w:r>
        <w:rPr>
          <w:rtl/>
          <w:cs/>
          <w:lang w:val="ar_AE" w:bidi="ar_AE"/>
        </w:rPr>
        <w:t xml:space="preserve"> كثيرًا مثل نجوم السماء والرمل الذي على شاطئ البحر." تُشير كلمة نسل إلى جميع أبناء إبراهيم، وأبنائهم، وأي شخص يَعتبر إبراهيمَ سَلفًا له.</w:t>
      </w:r>
    </w:p>
    <w:p>
      <w:pPr>
        <w:bidi/>
      </w:pPr>
      <w:r>
        <w:rPr>
          <w:rtl/>
          <w:cs/>
          <w:lang w:val="ar_AE" w:bidi="ar_AE"/>
        </w:rPr>
      </w:r>
      <w:r>
        <w:rPr>
          <w:rtl/>
          <w:cs/>
          <w:lang w:val="ar_AE" w:bidi="ar_AE"/>
        </w:rPr>
        <w:t xml:space="preserve">أكمل ملاكُ يهوه قائلًا: "سيتغلَّب نسلك على أعدائه. ومن خلال نسلك يَتبارك جميع </w:t>
      </w:r>
      <w:r>
        <w:rPr>
          <w:b/>
          <w:rtl/>
          <w:cs/>
          <w:lang w:val="ar_AE" w:bidi="ar_AE"/>
        </w:rPr>
        <w:t>أمم</w:t>
      </w:r>
      <w:r>
        <w:rPr>
          <w:rtl/>
          <w:cs/>
          <w:lang w:val="ar_AE" w:bidi="ar_AE"/>
        </w:rPr>
        <w:t xml:space="preserve"> </w:t>
      </w:r>
      <w:r>
        <w:rPr>
          <w:b/>
          <w:rtl/>
          <w:cs/>
          <w:lang w:val="ar_AE" w:bidi="ar_AE"/>
        </w:rPr>
        <w:t>الأرض</w:t>
      </w:r>
      <w:r>
        <w:rPr>
          <w:rtl/>
          <w:cs/>
          <w:lang w:val="ar_AE" w:bidi="ar_AE"/>
        </w:rPr>
        <w:t xml:space="preserve">، لأنك أطعتني. تُشير كلمة </w:t>
      </w:r>
      <w:r>
        <w:rPr>
          <w:b/>
          <w:rtl/>
          <w:cs/>
          <w:lang w:val="ar_AE" w:bidi="ar_AE"/>
        </w:rPr>
        <w:t>أمة</w:t>
      </w:r>
      <w:r>
        <w:rPr>
          <w:rtl/>
          <w:cs/>
          <w:lang w:val="ar_AE" w:bidi="ar_AE"/>
        </w:rPr>
        <w:t xml:space="preserve"> إلى مجموعة من الناس الذين لهم أرض وحكومة مُحددة. تُشير كلمة </w:t>
      </w:r>
      <w:r>
        <w:rPr>
          <w:b/>
          <w:rtl/>
          <w:cs/>
          <w:lang w:val="ar_AE" w:bidi="ar_AE"/>
        </w:rPr>
        <w:t>الأرض</w:t>
      </w:r>
      <w:r>
        <w:rPr>
          <w:rtl/>
          <w:cs/>
          <w:lang w:val="ar_AE" w:bidi="ar_AE"/>
        </w:rPr>
        <w:t xml:space="preserve"> إلى جميع الأمم في العالم. استخدموا نفس الكلمة التي استخدمتوها في الفقرات السابقة للإشارة إلى "</w:t>
      </w:r>
      <w:r>
        <w:rPr>
          <w:rtl/>
          <w:cs/>
          <w:lang w:val="ar_AE" w:bidi="ar_AE"/>
        </w:rPr>
        <w:t>الأمم</w:t>
      </w:r>
      <w:r>
        <w:rPr>
          <w:rtl/>
          <w:cs/>
          <w:lang w:val="ar_AE" w:bidi="ar_AE"/>
        </w:rPr>
        <w:t>،" وتذكروا أن تعبير الأمم يوجد في قاموس الكلمات الرئيسية.</w:t>
      </w:r>
    </w:p>
    <w:p>
      <w:pPr>
        <w:bidi/>
      </w:pPr>
      <w:r>
        <w:rPr>
          <w:rtl/>
          <w:cs/>
          <w:lang w:val="ar_AE" w:bidi="ar_AE"/>
        </w:rPr>
      </w:r>
      <w:r>
        <w:rPr>
          <w:rtl/>
          <w:cs/>
          <w:lang w:val="ar_AE" w:bidi="ar_AE"/>
        </w:rPr>
        <w:t>ثم عاد إبراهيم إلى خادميه، وذهبوا إلى بئر سبع معًا، واستمر إبراهيم في العيش في بئر سبع.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22:20–24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تكوين ٢٢: ٢٠–٢٤ واحفظوه في قلوبكم. استمعوا إلى نسخة صوتية من تكوين ٢٢: ٢٠–٢٤ ثلاث مرات، في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تكوين ٢٢: ٢٠–٢٤ في أكثر الترجمات المفهومة لكم.</w:t>
      </w:r>
    </w:p>
    <w:p>
      <w:pPr>
        <w:bidi/>
      </w:pPr>
      <w:r>
        <w:rPr>
          <w:rtl/>
          <w:cs/>
          <w:lang w:val="ar_AE" w:bidi="ar_AE"/>
        </w:rPr>
      </w:r>
      <w:r>
        <w:rPr>
          <w:rtl/>
          <w:cs/>
          <w:lang w:val="ar_AE" w:bidi="ar_AE"/>
        </w:rPr>
        <w:t>هذه هي سلسلة، أو قائمة، نسب نسل أخي إبراهيم. يُقدِّم هذا المقطع أيضًا أشخاصًا سيظهرون في القصص اللاحقة عندما يُرسل إبراهيمُ شخصًا إلى عائلته ليَجد زوجةً لابنه.</w:t>
      </w:r>
    </w:p>
    <w:p>
      <w:pPr>
        <w:bidi/>
      </w:pPr>
      <w:r>
        <w:rPr>
          <w:rtl/>
          <w:cs/>
          <w:lang w:val="ar_AE" w:bidi="ar_AE"/>
        </w:rPr>
      </w:r>
      <w:r>
        <w:rPr>
          <w:rtl/>
          <w:cs/>
          <w:lang w:val="ar_AE" w:bidi="ar_AE"/>
        </w:rPr>
        <w:t>بعد مرور بعض الوقت، أخبر أحدهم إبراهيمَ أن مِلْكة، زوجة ناحور، ولدتْ أبناءً. على الأرجح، كان ناحور وعائلته لا يزالون يعيشون بعيدًا في حاران. تذكَّروا أن حاران هي المكان الذي كان يسكن إبراهيم فيه عندما ترك بيتَ أبيه قبل سنوات عديدة واتبعَ اللهَ إلى الأرض التي وعد بها اللهُ. كان هذا خبرًا سارًا لإبراهيم أن يسمع أن أخاه كان له العديد من الأبناء.</w:t>
      </w:r>
    </w:p>
    <w:p>
      <w:pPr>
        <w:bidi/>
      </w:pPr>
      <w:r>
        <w:rPr>
          <w:rtl/>
          <w:cs/>
          <w:lang w:val="ar_AE" w:bidi="ar_AE"/>
        </w:rPr>
      </w:r>
      <w:r>
        <w:rPr>
          <w:rtl/>
          <w:cs/>
          <w:lang w:val="ar_AE" w:bidi="ar_AE"/>
        </w:rPr>
        <w:t>توقفوا وناقشوا هذا السؤال كمجموعة: كيف تُبلِّغون الناسَ أخبارًا جاءت من بعيد في ثقافتكم؟ أوقفوا سماع التسجيل الصوتي هنا.</w:t>
      </w:r>
    </w:p>
    <w:p>
      <w:pPr>
        <w:bidi/>
      </w:pPr>
      <w:r>
        <w:rPr>
          <w:rtl/>
          <w:cs/>
          <w:lang w:val="ar_AE" w:bidi="ar_AE"/>
        </w:rPr>
      </w:r>
      <w:r>
        <w:rPr>
          <w:rtl/>
          <w:cs/>
          <w:lang w:val="ar_AE" w:bidi="ar_AE"/>
        </w:rPr>
        <w:t>كان الابن البكر لناحور يُدعى عوصًا. وسُمي الابن الذي بعده باسم بوز، ويليه قموئيل، الذي كان أبا أرامَ. على الأرجح، يُشير أرام إلى مجموعة من الناس، وقموئيل كان سَلَفَهم.</w:t>
      </w:r>
    </w:p>
    <w:p>
      <w:pPr>
        <w:bidi/>
      </w:pPr>
      <w:r>
        <w:rPr>
          <w:rtl/>
          <w:cs/>
          <w:lang w:val="ar_AE" w:bidi="ar_AE"/>
        </w:rPr>
      </w:r>
      <w:r>
        <w:rPr>
          <w:rtl/>
          <w:cs/>
          <w:lang w:val="ar_AE" w:bidi="ar_AE"/>
        </w:rPr>
        <w:t>كانت أسماء بقية الأبناء هي كاسد، وحَزو، وفِلداش، وبَتوئيل. كان بَتوئيل أبَا رفقة. بكلمات أخرى، كانت رفقة ابنَة بَتوئيل. مع أن المقطع لا يُخبرنا هذا بعد، إلا أننا نَعلم أن رفقة تزوجت لاحقًا من إسحاق ابن إبراهيم. كان هؤلاء هم الأبناء الثمانية لناحور، أخي إبراهيم.</w:t>
      </w:r>
    </w:p>
    <w:p>
      <w:pPr>
        <w:bidi/>
      </w:pPr>
      <w:r>
        <w:rPr>
          <w:rtl/>
          <w:cs/>
          <w:lang w:val="ar_AE" w:bidi="ar_AE"/>
        </w:rPr>
      </w:r>
      <w:r>
        <w:rPr>
          <w:rtl/>
          <w:cs/>
          <w:lang w:val="ar_AE" w:bidi="ar_AE"/>
        </w:rPr>
        <w:t>ولدتْ سُريةُ ناحور، التي اسمها رَؤومة، أبناءً أيضًا. تُشير كلمة "سُرية" إلى زوجة ثانية والتي لم يكن لها جميع الحقوق نفسها التي كانت للزوجة الأولى. كانت السراري تَقعن أحيانًا في الأسر في الحرب أو تُشتَرَين بصفتهن عبدات.</w:t>
      </w:r>
    </w:p>
    <w:p>
      <w:pPr>
        <w:bidi/>
      </w:pPr>
      <w:r>
        <w:rPr>
          <w:rtl/>
          <w:cs/>
          <w:lang w:val="ar_AE" w:bidi="ar_AE"/>
        </w:rPr>
      </w:r>
      <w:r>
        <w:rPr>
          <w:rtl/>
          <w:cs/>
          <w:lang w:val="ar_AE" w:bidi="ar_AE"/>
        </w:rPr>
        <w:t>كان أبناء رَؤومة اسمهم طابَح، وجاحَم، وتاحَش، ومعكة.</w:t>
      </w:r>
    </w:p>
    <w:p>
      <w:pPr>
        <w:bidi/>
      </w:pPr>
      <w:r>
        <w:rPr>
          <w:rtl/>
          <w:cs/>
          <w:lang w:val="ar_AE" w:bidi="ar_AE"/>
        </w:rPr>
      </w:r>
      <w:r>
        <w:rPr>
          <w:rtl/>
          <w:cs/>
          <w:lang w:val="ar_AE" w:bidi="ar_AE"/>
        </w:rPr>
        <w:t>توقفوا هنا وناقشوا هذا السؤال كمجموعة: كيف تَصفون سلاسل النسب في لغتكم وثقافتكم؟ اطلبوا من شخصٍ في المجموعة أن يَصف سلسلة نسب عائلته. انتبهوا إلى الكلمات واللغة التي سيستخدمها.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تكوين ٢٢: ٢٠–٢٤ في أكثر الترجمات المفهومة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في هذا المشهد: بعد مرور بعض الوقت، أخبر أحدهم إبراهيمَ أن زوجة ناحور، مِلْكة، ولدت ثمانية أبناء. يُقدِّم هذا المقطع أسماءَ هؤلاء الأبناء.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مِلْكة</w:t>
      </w:r>
    </w:p>
    <w:p>
      <w:pPr>
        <w:pStyle w:val="ListBullet"/>
        <w:bidi/>
        <w:spacing w:line="240" w:lineRule="auto"/>
        <w:ind w:left="720"/>
      </w:pPr>
      <w:r>
        <w:rPr>
          <w:rtl/>
          <w:cs/>
          <w:lang w:val="ar_AE" w:bidi="ar_AE"/>
        </w:rPr>
      </w:r>
      <w:r>
        <w:rPr>
          <w:rtl/>
          <w:cs/>
          <w:lang w:val="ar_AE" w:bidi="ar_AE"/>
        </w:rPr>
        <w:t>أبناء مِلْكة الثمانية: عوص، وبوز، وقموئيل، وكاسَد، وحَزو، وفِلداش، ويِدلاف، وبَتوئيل</w:t>
      </w:r>
    </w:p>
    <w:p>
      <w:pPr>
        <w:pStyle w:val="ListBullet"/>
        <w:bidi/>
        <w:spacing w:line="240" w:lineRule="auto"/>
        <w:ind w:left="720"/>
      </w:pPr>
      <w:r>
        <w:rPr>
          <w:rtl/>
          <w:cs/>
          <w:lang w:val="ar_AE" w:bidi="ar_AE"/>
        </w:rPr>
      </w:r>
      <w:r>
        <w:rPr>
          <w:rtl/>
          <w:cs/>
          <w:lang w:val="ar_AE" w:bidi="ar_AE"/>
        </w:rPr>
        <w:t>أرام ابن قموئيل</w:t>
      </w:r>
    </w:p>
    <w:p>
      <w:pPr>
        <w:pStyle w:val="ListBullet"/>
        <w:bidi/>
        <w:spacing w:line="240" w:lineRule="auto"/>
        <w:ind w:left="720"/>
      </w:pPr>
      <w:r>
        <w:rPr>
          <w:rtl/>
          <w:cs/>
          <w:lang w:val="ar_AE" w:bidi="ar_AE"/>
        </w:rPr>
      </w:r>
      <w:r>
        <w:rPr>
          <w:rtl/>
          <w:cs/>
          <w:lang w:val="ar_AE" w:bidi="ar_AE"/>
        </w:rPr>
        <w:t>رفقة ابنة بَتوئيل</w:t>
      </w:r>
    </w:p>
    <w:p>
      <w:pPr>
        <w:pStyle w:val="ListBullet"/>
        <w:bidi/>
        <w:spacing w:line="240" w:lineRule="auto"/>
        <w:ind w:left="720"/>
      </w:pPr>
      <w:r>
        <w:rPr>
          <w:rtl/>
          <w:cs/>
          <w:lang w:val="ar_AE" w:bidi="ar_AE"/>
        </w:rPr>
      </w:r>
      <w:r>
        <w:rPr>
          <w:rtl/>
          <w:cs/>
          <w:lang w:val="ar_AE" w:bidi="ar_AE"/>
        </w:rPr>
        <w:t>رَؤومة</w:t>
      </w:r>
    </w:p>
    <w:p>
      <w:pPr>
        <w:pStyle w:val="ListBullet"/>
        <w:bidi/>
        <w:spacing w:line="240" w:lineRule="auto"/>
        <w:ind w:left="720"/>
      </w:pPr>
      <w:r>
        <w:rPr>
          <w:rtl/>
          <w:cs/>
          <w:lang w:val="ar_AE" w:bidi="ar_AE"/>
        </w:rPr>
      </w:r>
      <w:r>
        <w:rPr>
          <w:rtl/>
          <w:cs/>
          <w:lang w:val="ar_AE" w:bidi="ar_AE"/>
        </w:rPr>
        <w:t>وأبناء رَؤومة الأربعة: طابَح، وجاحَم، وتاحَش، ومَعكة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هذا المشهد بعبارة "وحدث بعد هذه الأمور،" والتي تعني أن هذا حدثَ بعد وقتٍ ما من ذهاب إبراهيم إلى المُريا ليُقدِّم إسحاق ذبيحةً. لا نَعلم كم مَرَّ من الوقت، لكن شخصًا ما يأتي ليُخبر إبراهيم عن أبناء أخي إبراهيم، ناحور.</w:t>
      </w:r>
    </w:p>
    <w:p>
      <w:pPr>
        <w:bidi/>
      </w:pPr>
      <w:r>
        <w:rPr>
          <w:rtl/>
          <w:cs/>
          <w:lang w:val="ar_AE" w:bidi="ar_AE"/>
        </w:rPr>
      </w:r>
      <w:r>
        <w:rPr>
          <w:rtl/>
          <w:cs/>
          <w:lang w:val="ar_AE" w:bidi="ar_AE"/>
        </w:rPr>
        <w:t>توقفوا هنا. انظروا كمجموعة إلى حاران على خريطةٍ، حيث كان ناحور وعائلته على الأرجح يعيشون. أوقفوا سماع التسجيل الصوتي هنا.</w:t>
      </w:r>
    </w:p>
    <w:p>
      <w:pPr>
        <w:bidi/>
      </w:pPr>
      <w:r>
        <w:rPr>
          <w:rtl/>
          <w:cs/>
          <w:lang w:val="ar_AE" w:bidi="ar_AE"/>
        </w:rPr>
      </w:r>
      <w:r>
        <w:rPr>
          <w:rtl/>
          <w:cs/>
          <w:lang w:val="ar_AE" w:bidi="ar_AE"/>
        </w:rPr>
        <w:t>لقد ولدتْ مِلْكة، زوجة ناحور، ثمانية أبناء. قد ترغبون في إعادة ترتيب المعلومات عن أبناء مِلْكة من أجل الوضوح. كان الابن الأول يُدعى عوصًا. كان الابن الثاني يُدعى بوزًا. كان اسم أخيه قموئيل. ثم كان هناك كاسد، وحَزو، وفِلداش، ويِدلاف، وبَتوئيل. لاحقًا، صار لقموئيل ابنٌ اسمه أرام. ولاحقًا، صار لبَتؤيل ابنة اسمها رفقة.</w:t>
      </w:r>
    </w:p>
    <w:p>
      <w:pPr>
        <w:bidi/>
      </w:pPr>
      <w:r>
        <w:rPr>
          <w:rtl/>
          <w:cs/>
          <w:lang w:val="ar_AE" w:bidi="ar_AE"/>
        </w:rPr>
      </w:r>
      <w:r>
        <w:rPr>
          <w:rtl/>
          <w:cs/>
          <w:lang w:val="ar_AE" w:bidi="ar_AE"/>
        </w:rPr>
        <w:t>كذلك، ولدتْ زوجةُ ناحور الثانية، أو سُريته، التي اسمها رَؤومة، طابَحَ، وجاحَم، وتاحَش، ومَعكة.</w:t>
      </w:r>
    </w:p>
    <w:p>
      <w:pPr>
        <w:bidi/>
      </w:pPr>
      <w:r>
        <w:rPr>
          <w:rtl/>
          <w:cs/>
          <w:lang w:val="ar_AE" w:bidi="ar_AE"/>
        </w:rPr>
      </w:r>
      <w:r>
        <w:rPr>
          <w:rtl/>
          <w:cs/>
          <w:lang w:val="ar_AE" w:bidi="ar_AE"/>
        </w:rPr>
        <w:t>توقفوا هنا. ابحثوا كمجموعة عن طريقة لتتذكَّروا الأسماء التي في سلسلة النسب هذه. قد تَختلقون أغنيةً أو قافيةً لتتذكَّروا الأسماء.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تكوين ٢٢: ٢٠–٢٤ في أكثر الترجمات المفهومة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ناحور</w:t>
      </w:r>
    </w:p>
    <w:p>
      <w:pPr>
        <w:pStyle w:val="ListBullet"/>
        <w:bidi/>
        <w:spacing w:line="240" w:lineRule="auto"/>
        <w:ind w:left="720"/>
      </w:pPr>
      <w:r>
        <w:rPr>
          <w:rtl/>
          <w:cs/>
          <w:lang w:val="ar_AE" w:bidi="ar_AE"/>
        </w:rPr>
      </w:r>
      <w:r>
        <w:rPr>
          <w:rtl/>
          <w:cs/>
          <w:lang w:val="ar_AE" w:bidi="ar_AE"/>
        </w:rPr>
        <w:t>مِلْكة</w:t>
      </w:r>
    </w:p>
    <w:p>
      <w:pPr>
        <w:pStyle w:val="ListBullet"/>
        <w:bidi/>
        <w:spacing w:line="240" w:lineRule="auto"/>
        <w:ind w:left="720"/>
      </w:pPr>
      <w:r>
        <w:rPr>
          <w:rtl/>
          <w:cs/>
          <w:lang w:val="ar_AE" w:bidi="ar_AE"/>
        </w:rPr>
      </w:r>
      <w:r>
        <w:rPr>
          <w:rtl/>
          <w:cs/>
          <w:lang w:val="ar_AE" w:bidi="ar_AE"/>
        </w:rPr>
        <w:t>أبناء مِلْكة الثمانية: عوص، وبوز، وقموئيل، وكاسَد، وحَزو، وفِلداش، ويِدلاف، وبَتوئيل</w:t>
      </w:r>
    </w:p>
    <w:p>
      <w:pPr>
        <w:pStyle w:val="ListBullet"/>
        <w:bidi/>
        <w:spacing w:line="240" w:lineRule="auto"/>
        <w:ind w:left="720"/>
      </w:pPr>
      <w:r>
        <w:rPr>
          <w:rtl/>
          <w:cs/>
          <w:lang w:val="ar_AE" w:bidi="ar_AE"/>
        </w:rPr>
      </w:r>
      <w:r>
        <w:rPr>
          <w:rtl/>
          <w:cs/>
          <w:lang w:val="ar_AE" w:bidi="ar_AE"/>
        </w:rPr>
        <w:t>أرام ابن قموئيل</w:t>
      </w:r>
    </w:p>
    <w:p>
      <w:pPr>
        <w:pStyle w:val="ListBullet"/>
        <w:bidi/>
        <w:spacing w:line="240" w:lineRule="auto"/>
        <w:ind w:left="720"/>
      </w:pPr>
      <w:r>
        <w:rPr>
          <w:rtl/>
          <w:cs/>
          <w:lang w:val="ar_AE" w:bidi="ar_AE"/>
        </w:rPr>
      </w:r>
      <w:r>
        <w:rPr>
          <w:rtl/>
          <w:cs/>
          <w:lang w:val="ar_AE" w:bidi="ar_AE"/>
        </w:rPr>
        <w:t>رفقة ابنة بَتوئيل</w:t>
      </w:r>
    </w:p>
    <w:p>
      <w:pPr>
        <w:pStyle w:val="ListBullet"/>
        <w:bidi/>
        <w:spacing w:line="240" w:lineRule="auto"/>
        <w:ind w:left="720"/>
      </w:pPr>
      <w:r>
        <w:rPr>
          <w:rtl/>
          <w:cs/>
          <w:lang w:val="ar_AE" w:bidi="ar_AE"/>
        </w:rPr>
      </w:r>
      <w:r>
        <w:rPr>
          <w:rtl/>
          <w:cs/>
          <w:lang w:val="ar_AE" w:bidi="ar_AE"/>
        </w:rPr>
        <w:t>رَؤومة</w:t>
      </w:r>
    </w:p>
    <w:p>
      <w:pPr>
        <w:pStyle w:val="ListBullet"/>
        <w:bidi/>
        <w:spacing w:line="240" w:lineRule="auto"/>
        <w:ind w:left="720"/>
      </w:pPr>
      <w:r>
        <w:rPr>
          <w:rtl/>
          <w:cs/>
          <w:lang w:val="ar_AE" w:bidi="ar_AE"/>
        </w:rPr>
      </w:r>
      <w:r>
        <w:rPr>
          <w:rtl/>
          <w:cs/>
          <w:lang w:val="ar_AE" w:bidi="ar_AE"/>
        </w:rPr>
        <w:t>وأبناء رَؤومة الأربعة: طابَح، وجاحَم، وتاحَش، ومَعكة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بعد مرور بعض الوقت، أخبر أحدهم إبراهيمَ أن مِلْكة، زوجة ناحور، كانت أيضًا أمًا لثمانية أبناء. كانت أسماء أبنائها هي عوص، وبوز، وقموئيل، وكاسَد، وحزو، وفِلداش، ويِدلاف، وبَتوئيل. كان قموئيل أبا أرام، وبتوئيل كان أبَا رفقة. لقد ولدتْ رَؤومَة، سُرية ناحور، أيضًا أبناءً، وأسمائهم هي، طابَح، وجاحَم، وتاحَش، ومَعكة.</w:t>
      </w:r>
    </w:p>
    <w:p>
      <w:pPr>
        <w:bidi/>
      </w:pPr>
      <w:r>
        <w:rPr>
          <w:rtl/>
          <w:cs/>
          <w:lang w:val="ar_AE" w:bidi="ar_AE"/>
        </w:rPr>
      </w:r>
      <w:r>
        <w:rPr>
          <w:rtl/>
          <w:cs/>
          <w:lang w:val="ar_AE" w:bidi="ar_AE"/>
        </w:rPr>
        <w:t>انهوا التمثيل. اسألوا الشخص الذي يؤدي دور إبراهيم: "بماذا تشعر أو تفكر؟" قد يجيب الشخص بعبارات مثل: "أنا سعيد لسماع أن أخي قد أُعطي أيضًا أبناءً ونسلًا،" أو "أنا سعيد لسماع أن الله بارك ناحور بالأولاد،" أو "أنا متحمس لسماع أخبارًا عن عائلتي، التي لم أسمع عنها منذ زمن بعيد."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تكوين ٢٢: ٢٠–٢٤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بعد مرور بعض الوقت، قال شخصٌ ما لإبراهيم: "هوذا، مِلْكة، زوجة ناحور أخيك، قد ولدتْ هي أيضًا بنين. يُدعى الابن البكر عوصًا. كان اسم الابن التالي بوزًا، ثم قموئيل، الذي كان أبَا أرام، وكاسَد، وحَزو، وفِلداش، ويِدلاف، وبَتوئيل."</w:t>
      </w:r>
    </w:p>
    <w:p>
      <w:pPr>
        <w:bidi/>
      </w:pPr>
      <w:r>
        <w:rPr>
          <w:rtl/>
          <w:cs/>
          <w:lang w:val="ar_AE" w:bidi="ar_AE"/>
        </w:rPr>
      </w:r>
      <w:r>
        <w:rPr>
          <w:rtl/>
          <w:cs/>
          <w:lang w:val="ar_AE" w:bidi="ar_AE"/>
        </w:rPr>
        <w:t>كان بَتوئيل أبَا رفقة. ولدتْ مِلْكة هؤلاء الأبناء الثمانية لناحور، أخي إبراهيم.</w:t>
      </w:r>
    </w:p>
    <w:p>
      <w:pPr>
        <w:bidi/>
      </w:pPr>
      <w:r>
        <w:rPr>
          <w:rtl/>
          <w:cs/>
          <w:lang w:val="ar_AE" w:bidi="ar_AE"/>
        </w:rPr>
      </w:r>
      <w:r>
        <w:rPr>
          <w:rtl/>
          <w:cs/>
          <w:lang w:val="ar_AE" w:bidi="ar_AE"/>
        </w:rPr>
        <w:t xml:space="preserve">ولدتْ </w:t>
      </w:r>
      <w:r>
        <w:rPr>
          <w:b/>
          <w:rtl/>
          <w:cs/>
          <w:lang w:val="ar_AE" w:bidi="ar_AE"/>
        </w:rPr>
        <w:t>سُريةُ</w:t>
      </w:r>
      <w:r>
        <w:rPr>
          <w:rtl/>
          <w:cs/>
          <w:lang w:val="ar_AE" w:bidi="ar_AE"/>
        </w:rPr>
        <w:t xml:space="preserve"> ناحور، التي اسمها رَؤومة. أبناءً أيضًا. تُشير كلمة "سُرية" إلى زوجة ثانية والتي لم يكن لها جميع الحقوق نفسها التي كانت للزوجة الأولى. كانت السراري تَقعن أحيانًا في الأَسر في الحروب أو تُشتَرَين بصفتهن عبدات.</w:t>
      </w:r>
    </w:p>
    <w:p>
      <w:pPr>
        <w:bidi/>
      </w:pPr>
      <w:r>
        <w:rPr>
          <w:rtl/>
          <w:cs/>
          <w:lang w:val="ar_AE" w:bidi="ar_AE"/>
        </w:rPr>
      </w:r>
      <w:r>
        <w:rPr>
          <w:rtl/>
          <w:cs/>
          <w:lang w:val="ar_AE" w:bidi="ar_AE"/>
        </w:rPr>
        <w:t>كان أبناء رَؤومة اسمهم طابَح، وجاحَم، وتاحَش، ومعكة.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٢٣: ١–٢٠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هو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المقاطع السابقة، عاد إبراهيم وإسحاق من مكان تقديم المحرقة إلى مَسكنهما في بئر سبع. كان إبراهيم قد تَلقى أخبارًا عن عائلة أخيه. وقعتْ أحداث هذه القصة التاريخية بعد سنوات من ذلك الأمر، وانتقل إبراهيم إلى مدينة حبرون. هذه القصة هي واحدة من القصص الأخيرة في حياة إبراهيم.</w:t>
      </w:r>
    </w:p>
    <w:p>
      <w:pPr>
        <w:bidi/>
      </w:pPr>
      <w:r>
        <w:rPr>
          <w:rtl/>
          <w:cs/>
          <w:lang w:val="ar_AE" w:bidi="ar_AE"/>
        </w:rPr>
      </w:r>
      <w:r>
        <w:rPr>
          <w:rtl/>
          <w:cs/>
          <w:lang w:val="ar_AE" w:bidi="ar_AE"/>
        </w:rPr>
        <w:t>تَشتمل مقدمة وخاتمة تكوين ٢٣ على موت ودفن سارة. تَحكي القصةُ أيضًا عن كيف اشترى إبراهيم قطعة أرض من أجل مدافن العائلة. اشترى الأرض قانونيًا أمام القادة المحليين. كانت المنطقة تُدعى حبرون. كانت بالقرب من المكان الذي أخبر فيه اللهُ إبراهيم أن زوجته، سارة، وهي ٨٩ سنة، ستَلد ابنًا لهما. لم يرجع إبراهيم إلى موطن أبيه ليدفن زوجته. بل اشترى قطعة أرض لمدافن العائلة في الأرض التي وعده بها اللهُ. دُفِن الآباء، إبراهيم، وإسحاق، ورفقة، ويعقوب، وليئة هناك أيضًا. تُعد هذه الأرض مهمة في تاريخ نسل إبراهيم. مع أن الله وعد بالأرض لإبراهيم، إلا أن إبراهيم اشترى الأرض قانونيًا من خلال الموارد المالية التي منحها اللهُ له.</w:t>
      </w:r>
    </w:p>
    <w:p>
      <w:pPr>
        <w:bidi/>
      </w:pPr>
      <w:r>
        <w:rPr>
          <w:rtl/>
          <w:cs/>
          <w:lang w:val="ar_AE" w:bidi="ar_AE"/>
        </w:rPr>
      </w:r>
      <w:r>
        <w:rPr>
          <w:rtl/>
          <w:cs/>
          <w:lang w:val="ar_AE" w:bidi="ar_AE"/>
        </w:rPr>
        <w:t>انظروا خريطة تُظهر مدى قرب حبرون من أورشليم.</w:t>
      </w:r>
    </w:p>
    <w:p>
      <w:pPr>
        <w:bidi/>
      </w:pPr>
      <w:r>
        <w:rPr>
          <w:rtl/>
          <w:cs/>
          <w:lang w:val="ar_AE" w:bidi="ar_AE"/>
        </w:rPr>
      </w:r>
      <w:r>
        <w:rPr>
          <w:rtl/>
          <w:cs/>
          <w:lang w:val="ar_AE" w:bidi="ar_AE"/>
        </w:rPr>
        <w:t>انظروا خريطة تتضمن رحلة إبراهيم من أور الكلدانيين عبر حاران إلى حبرون.</w:t>
      </w:r>
    </w:p>
    <w:p>
      <w:pPr>
        <w:bidi/>
      </w:pPr>
      <w:r>
        <w:rPr>
          <w:rtl/>
          <w:cs/>
          <w:lang w:val="ar_AE" w:bidi="ar_AE"/>
        </w:rPr>
      </w:r>
      <w:r>
        <w:rPr>
          <w:rtl/>
          <w:cs/>
          <w:lang w:val="ar_AE" w:bidi="ar_AE"/>
        </w:rPr>
        <w:t>ناح إبراهيم على موت زوجته سارة.</w:t>
      </w:r>
    </w:p>
    <w:p>
      <w:pPr>
        <w:bidi/>
      </w:pPr>
      <w:r>
        <w:rPr>
          <w:rtl/>
          <w:cs/>
          <w:lang w:val="ar_AE" w:bidi="ar_AE"/>
        </w:rPr>
      </w:r>
      <w:r>
        <w:rPr>
          <w:rtl/>
          <w:cs/>
          <w:lang w:val="ar_AE" w:bidi="ar_AE"/>
        </w:rPr>
        <w:t>اقضوا بعض الوقت في مناقشة السؤال التالي: كيف يُعبِّر الناس في ثقافتكم عن نوحهم عند وفاة أحد الأقارب المحبوبين؟</w:t>
      </w:r>
    </w:p>
    <w:p>
      <w:pPr>
        <w:bidi/>
      </w:pPr>
      <w:r>
        <w:rPr>
          <w:rtl/>
          <w:cs/>
          <w:lang w:val="ar_AE" w:bidi="ar_AE"/>
        </w:rPr>
      </w:r>
      <w:r>
        <w:rPr>
          <w:rtl/>
          <w:cs/>
          <w:lang w:val="ar_AE" w:bidi="ar_AE"/>
        </w:rPr>
        <w:t>كان إبراهيم قد عاش في أرض كنعان ٦٢ عامًا عندما ماتت سارة. لم يكن إبراهيم مواطنًا كنعانيًا بل غريبًا، أي أجنبيًا يعيش على الأرض لكنه لم يكن يملُكها. في زمن إبراهيم، كان شعب يُدعى الحثِّيين يسكن في هذه المنطقة التي تُدعى كنعان. كان الحثِّيون يَدعون إبراهيم أميرًا كلقب احترام. كان إبراهيم يحترم عادات مُلاك الأراضي المحليين واستخدمَ أسلوبًا مهذبًا ليطلب منهم أن يشتري أرضًا. لم يكن إبراهيم يريد أن يقترض قبرًا، بل أراد أن يَمتلك القبر. وقفَ إبراهيم حتى ينحني أمام الحثِّيين ليبدأ المفاوضات الرسمية من أجل أرض المقبرة. كان الرجال يجلسون في وضعية جلوس عادية في تلك الثقافة للقيام بالاتفاقات المالية.</w:t>
      </w:r>
    </w:p>
    <w:p>
      <w:pPr>
        <w:bidi/>
      </w:pPr>
      <w:r>
        <w:rPr>
          <w:rtl/>
          <w:cs/>
          <w:lang w:val="ar_AE" w:bidi="ar_AE"/>
        </w:rPr>
      </w:r>
      <w:r>
        <w:rPr>
          <w:rtl/>
          <w:cs/>
          <w:lang w:val="ar_AE" w:bidi="ar_AE"/>
        </w:rPr>
        <w:t>اقضوا بعض الوقت في مناقشة السؤال التالي: كيف يشترى الناس ويبيعون الأرض في ثقافتكم؟ كيف يشترى الأجانب ويبيعون الأرض في ثقافتكم؟ اخبروا بعضكم عن وقتٍ اشترى فيه أحدهم أرضًا أو باعها لشخص آخر.</w:t>
      </w:r>
    </w:p>
    <w:p>
      <w:pPr>
        <w:bidi/>
      </w:pPr>
      <w:r>
        <w:rPr>
          <w:rtl/>
          <w:cs/>
          <w:lang w:val="ar_AE" w:bidi="ar_AE"/>
        </w:rPr>
      </w:r>
      <w:r>
        <w:rPr>
          <w:rtl/>
          <w:cs/>
          <w:lang w:val="ar_AE" w:bidi="ar_AE"/>
        </w:rPr>
        <w:t>كانت ممارسة الدفن هي استخدام صخرة كبيرة محفورة أو مقبرة كهفية، وليست الدفن في حفرة في الأرض. كانت العائلة تضع جسد الميت على رف صخري حيث يتحلل. بعد مرور بعض الوقت، تَجْمع العائلةُ العظام وتضعها في وعاء من الحجارة لإفساح المجال لجسد الميت القادم في العائلة. اشترى إبراهيم الأرض من أجل ضمان الملكية الدائمة للأرض. لو كانت الأرض ممنوحة، لكان هناك تهديد من أن الأجيال القادمة قد تُطالب باسترداد الأرض.</w:t>
      </w:r>
    </w:p>
    <w:p>
      <w:pPr>
        <w:bidi/>
      </w:pPr>
      <w:r>
        <w:rPr>
          <w:rtl/>
          <w:cs/>
          <w:lang w:val="ar_AE" w:bidi="ar_AE"/>
        </w:rPr>
      </w:r>
      <w:r>
        <w:rPr>
          <w:rtl/>
          <w:cs/>
          <w:lang w:val="ar_AE" w:bidi="ar_AE"/>
        </w:rPr>
        <w:t>توقَّفوا واعرضوا صورة مقبرة كهفية.</w:t>
      </w:r>
    </w:p>
    <w:p>
      <w:pPr>
        <w:bidi/>
      </w:pPr>
      <w:r>
        <w:rPr>
          <w:rtl/>
          <w:cs/>
          <w:lang w:val="ar_AE" w:bidi="ar_AE"/>
        </w:rPr>
      </w:r>
      <w:r>
        <w:rPr>
          <w:rtl/>
          <w:cs/>
          <w:lang w:val="ar_AE" w:bidi="ar_AE"/>
        </w:rPr>
        <w:t>انحنى إبراهيم وتواضَع أمام شيوخ ورجال المجتمع عند باب المدينة. كان سور يُحيط بالمدينة للحماية وكان لها بوابات دخول وخروج. كانت البوابات المغلقة تحمي المدينة في الليل أو في أثناء الهجمات. كانت تتم الأعمال القانونية، وتَبادُل المحادثات، والسِلع، والأخبار عند باب المدينة.</w:t>
      </w:r>
    </w:p>
    <w:p>
      <w:pPr>
        <w:bidi/>
      </w:pPr>
      <w:r>
        <w:rPr>
          <w:rtl/>
          <w:cs/>
          <w:lang w:val="ar_AE" w:bidi="ar_AE"/>
        </w:rPr>
      </w:r>
      <w:r>
        <w:rPr>
          <w:rtl/>
          <w:cs/>
          <w:lang w:val="ar_AE" w:bidi="ar_AE"/>
        </w:rPr>
        <w:t xml:space="preserve">تفاوَض إبراهيمُ على موقع القبر الذي كان يريده. تحدث عفرون، مالكُ المقبرة، عن عمدٍ. كان يُخاطب إبراهيم بأسلوب مُهذب مستخدمًا كلمة "سيدي." استخدم عفرون عبارة شائعة قائلًا" "إن الأرض لا تستحق سوى ٤٠٠ قطعة فضة فقط، لكن ما هذه بين الأصدقاء؟" لا تزال هذه العبارة تُعتبر ممارَسة تفاوض اليوم في تلك المنطقة من العالم. يبدو كما لو أن عفرون كان يُحاول التقليل من قيمة الأرض بقول أنها ٤٠٠ قطعة أو شاقل من الفضة </w:t>
      </w:r>
      <w:r>
        <w:rPr>
          <w:b/>
          <w:rtl/>
          <w:cs/>
          <w:lang w:val="ar_AE" w:bidi="ar_AE"/>
        </w:rPr>
        <w:t>فقط</w:t>
      </w:r>
      <w:r>
        <w:rPr>
          <w:rtl/>
          <w:cs/>
          <w:lang w:val="ar_AE" w:bidi="ar_AE"/>
        </w:rPr>
        <w:t>." وهو مبلغ كبير مقارنةً بحقيقة أن متوسط الأجر في السنة كان ١٠ شواقل. لا يَذكر الكتاب المُقدَّس بالتفصيل مبلغَ وقيمةَ الأرض بالضبط عند ذِكر ثمن الشراء. لا ينبغي أن تذكروا ما إذا كان هذا الثمن صغيرًا أم كبيرًا. كان إبراهيم راضيًا ودَفع علنًا للمالك الثمن كاملًا دون تفاوض.</w:t>
      </w:r>
    </w:p>
    <w:p>
      <w:pPr>
        <w:bidi/>
      </w:pPr>
      <w:r>
        <w:rPr>
          <w:rtl/>
          <w:cs/>
          <w:lang w:val="ar_AE" w:bidi="ar_AE"/>
        </w:rPr>
      </w:r>
      <w:r>
        <w:rPr>
          <w:rtl/>
          <w:cs/>
          <w:lang w:val="ar_AE" w:bidi="ar_AE"/>
        </w:rPr>
        <w:t>ناقشوا: هل هناك وقت لا يتفاوض فيه الناس على صفقات الأراضي ويدفعون الثمن المطلوب بالكامل؟</w:t>
      </w:r>
    </w:p>
    <w:p>
      <w:pPr>
        <w:bidi/>
      </w:pPr>
      <w:r>
        <w:rPr>
          <w:rtl/>
          <w:cs/>
          <w:lang w:val="ar_AE" w:bidi="ar_AE"/>
        </w:rPr>
      </w:r>
      <w:r>
        <w:rPr>
          <w:rtl/>
          <w:cs/>
          <w:lang w:val="ar_AE" w:bidi="ar_AE"/>
        </w:rPr>
        <w:t>إن التفاوض العلني ودفع ثمن الأرض بالكامل أمام الشيوخ والمجتمع أظهرَ شراءً رسميًا للأرض لغرض الدفن. كذلك أظهرَ أن إبراهيم كان يَثق بأن الله سيَفي بوعده العهدي أن الأرض ستكون ميراثًا لنسل إبراهيم في المستقبل.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ستساعدون المجموعة أيضًا على تحديد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ماتت سارة وهي في عمر ١٢٧ سنة في حبرون. ناح إبراهيم على موتها. يُشكِّل موت سارة ودفنها سياق تكوين ٢٣، وكذلك المقدمة والخاتمة التي تحيط بمفاوضات إبراهيم مع شيوخ الحثيِّين لشراء قطعة أرضٍ لِمقبرة.</w:t>
      </w:r>
    </w:p>
    <w:p>
      <w:pPr>
        <w:bidi/>
      </w:pPr>
      <w:r>
        <w:rPr>
          <w:rtl/>
          <w:cs/>
          <w:lang w:val="ar_AE" w:bidi="ar_AE"/>
        </w:rPr>
      </w:r>
      <w:r>
        <w:rPr>
          <w:b/>
          <w:rtl/>
          <w:cs/>
          <w:lang w:val="ar_AE" w:bidi="ar_AE"/>
        </w:rPr>
        <w:t>المشهد الثاني:</w:t>
      </w:r>
      <w:r>
        <w:rPr>
          <w:rtl/>
          <w:cs/>
          <w:lang w:val="ar_AE" w:bidi="ar_AE"/>
        </w:rPr>
        <w:t xml:space="preserve"> يترك إبراهيم جسدها ليطلب شراءَ قطعة أرض مقبرة عائلية من سكان الأرض، الحثيين، عند باب المدينة.</w:t>
      </w:r>
    </w:p>
    <w:p>
      <w:pPr>
        <w:bidi/>
      </w:pPr>
      <w:r>
        <w:rPr>
          <w:rtl/>
          <w:cs/>
          <w:lang w:val="ar_AE" w:bidi="ar_AE"/>
        </w:rPr>
      </w:r>
      <w:r>
        <w:rPr>
          <w:b/>
          <w:rtl/>
          <w:cs/>
          <w:lang w:val="ar_AE" w:bidi="ar_AE"/>
        </w:rPr>
        <w:t>المشهد الثالث:</w:t>
      </w:r>
      <w:r>
        <w:rPr>
          <w:rtl/>
          <w:cs/>
          <w:lang w:val="ar_AE" w:bidi="ar_AE"/>
        </w:rPr>
        <w:t xml:space="preserve"> يطلب إبراهيم مغارة عفرون، ويوافق عفرون. يوافق إبراهيم على الثمن الذي يقترحه عفرون دون تفاوض.</w:t>
      </w:r>
    </w:p>
    <w:p>
      <w:pPr>
        <w:bidi/>
      </w:pPr>
      <w:r>
        <w:rPr>
          <w:rtl/>
          <w:cs/>
          <w:lang w:val="ar_AE" w:bidi="ar_AE"/>
        </w:rPr>
      </w:r>
      <w:r>
        <w:rPr>
          <w:b/>
          <w:rtl/>
          <w:cs/>
          <w:lang w:val="ar_AE" w:bidi="ar_AE"/>
        </w:rPr>
        <w:t>المشهد الرابع:</w:t>
      </w:r>
      <w:r>
        <w:rPr>
          <w:rtl/>
          <w:cs/>
          <w:lang w:val="ar_AE" w:bidi="ar_AE"/>
        </w:rPr>
        <w:t xml:space="preserve"> يُخرج إبراهيم النقود، الشواقل، ويعدها أمام الجميع عند باب المدينة. يشتري إبراهيم قطعة الأرض قانونيًا.</w:t>
      </w:r>
    </w:p>
    <w:p>
      <w:pPr>
        <w:bidi/>
      </w:pPr>
      <w:r>
        <w:rPr>
          <w:rtl/>
          <w:cs/>
          <w:lang w:val="ar_AE" w:bidi="ar_AE"/>
        </w:rPr>
      </w:r>
      <w:r>
        <w:rPr>
          <w:b/>
          <w:rtl/>
          <w:cs/>
          <w:lang w:val="ar_AE" w:bidi="ar_AE"/>
        </w:rPr>
        <w:t>المشهد الخامس:</w:t>
      </w:r>
      <w:r>
        <w:rPr>
          <w:rtl/>
          <w:cs/>
          <w:lang w:val="ar_AE" w:bidi="ar_AE"/>
        </w:rPr>
        <w:t xml:space="preserve"> يُلخص المشهدُ الأخير الصفقةَ. يَشمل السمات الجغرافية التي دَفنَ فيها إبراهيمُ سارة.</w:t>
      </w:r>
    </w:p>
    <w:p>
      <w:pPr>
        <w:bidi/>
      </w:pPr>
      <w:r>
        <w:rPr>
          <w:rtl/>
          <w:cs/>
          <w:lang w:val="ar_AE" w:bidi="ar_AE"/>
        </w:rPr>
      </w:r>
      <w:r>
        <w:rPr>
          <w:rtl/>
          <w:cs/>
          <w:lang w:val="ar_AE" w:bidi="ar_AE"/>
        </w:rPr>
        <w:t>وتتضمن هذه القصةُ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الحثِّيين</w:t>
      </w:r>
    </w:p>
    <w:p>
      <w:pPr>
        <w:pStyle w:val="ListBullet"/>
        <w:bidi/>
        <w:spacing w:line="240" w:lineRule="auto"/>
        <w:ind w:left="720"/>
      </w:pPr>
      <w:r>
        <w:rPr>
          <w:rtl/>
          <w:cs/>
          <w:lang w:val="ar_AE" w:bidi="ar_AE"/>
        </w:rPr>
      </w:r>
      <w:r>
        <w:rPr>
          <w:rtl/>
          <w:cs/>
          <w:lang w:val="ar_AE" w:bidi="ar_AE"/>
        </w:rPr>
        <w:t>عفرون الحِثِّي</w:t>
      </w:r>
    </w:p>
    <w:p>
      <w:pPr>
        <w:pStyle w:val="ListBullet"/>
        <w:bidi/>
        <w:spacing w:line="240" w:lineRule="auto"/>
        <w:ind w:left="720"/>
      </w:pPr>
      <w:r>
        <w:rPr>
          <w:rtl/>
          <w:cs/>
          <w:lang w:val="ar_AE" w:bidi="ar_AE"/>
        </w:rPr>
      </w:r>
      <w:r>
        <w:rPr>
          <w:rtl/>
          <w:cs/>
          <w:lang w:val="ar_AE" w:bidi="ar_AE"/>
        </w:rPr>
        <w:t>حبرون</w:t>
      </w:r>
    </w:p>
    <w:p>
      <w:pPr>
        <w:pStyle w:val="ListBullet"/>
        <w:bidi/>
        <w:spacing w:line="240" w:lineRule="auto"/>
        <w:ind w:left="720"/>
      </w:pPr>
      <w:r>
        <w:rPr>
          <w:rtl/>
          <w:cs/>
          <w:lang w:val="ar_AE" w:bidi="ar_AE"/>
        </w:rPr>
      </w:r>
      <w:r>
        <w:rPr>
          <w:rtl/>
          <w:cs/>
          <w:lang w:val="ar_AE" w:bidi="ar_AE"/>
        </w:rPr>
        <w:t>الراوي</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راجعوا تفاصيل القصة حسب الترتيب الزمني وتحدثوا عن الأشياء التي سيكون من المهم وصفها أو تمثيلها في كل مشهد من أجل أن يُفهم تمامًا ما يحدث في القصة.</w:t>
      </w:r>
    </w:p>
    <w:p>
      <w:pPr>
        <w:bidi/>
      </w:pPr>
      <w:r>
        <w:rPr>
          <w:rtl/>
          <w:cs/>
          <w:lang w:val="ar_AE" w:bidi="ar_AE"/>
        </w:rPr>
      </w:r>
      <w:r>
        <w:rPr>
          <w:rtl/>
          <w:cs/>
          <w:lang w:val="ar_AE" w:bidi="ar_AE"/>
        </w:rPr>
        <w:t>يُذكر موت سارة ودفنها في مقدمة وخاتمة تكوين ٢٣. تُحيط هذه المعلومات بمفاوضات إبراهيم مع شيوخ الحثِّيين لشراء قطعة مدافن لعائلته.</w:t>
      </w:r>
    </w:p>
    <w:p>
      <w:pPr>
        <w:bidi/>
      </w:pPr>
      <w:r>
        <w:rPr>
          <w:rtl/>
          <w:cs/>
          <w:lang w:val="ar_AE" w:bidi="ar_AE"/>
        </w:rPr>
      </w:r>
      <w:r>
        <w:rPr>
          <w:rtl/>
          <w:cs/>
          <w:lang w:val="ar_AE" w:bidi="ar_AE"/>
        </w:rPr>
        <w:t>ماتت زوجة إبراهيم، سارة، في المنطقة التي تُسمى الآن حبرون في أرض كنعان. هذه هي الأرض التي وعد اللهُ إبراهيم بأن نسله سيمتلكها. ستَلعب مدينة حبرون دائمًا دورًا مهمًا في حياة الآباء وتاريخ شعب إسرائيل. ناح إبراهيم وبكى على زوجته سارة.</w:t>
      </w:r>
    </w:p>
    <w:p>
      <w:pPr>
        <w:bidi/>
      </w:pPr>
      <w:r>
        <w:rPr>
          <w:rtl/>
          <w:cs/>
          <w:lang w:val="ar_AE" w:bidi="ar_AE"/>
        </w:rPr>
      </w:r>
      <w:r>
        <w:rPr>
          <w:rtl/>
          <w:cs/>
          <w:lang w:val="ar_AE" w:bidi="ar_AE"/>
        </w:rPr>
        <w:t>تصرَّف إبراهيمُ بشكلٍ مناسب أمام شيوخ المجتمع ليشترى قطعة المدافن. يُحدد إبراهيم وضعه القانوني بصفته غريبًا، أو نزيلًا، وهي مصطلحات تُستخدم للإشارة إلى الغريب الذي لا يمتلك أرضًا. كان إبراهيم يُرحِّب بشيوخ الحثِّيين وكذلك رجال المجتمع الآخرين الموجودين عند باب المدينة. إن باب المدينة هو المكان الذي تُجرى فيه المعاملات الرسمية بين الشيوخ والرجال المهمين في المجتمع. كان إبراهيم، وعائلته، وعبيده، يعيشون في المنطقة لسنوات لكنهم لم يمتلكوا أي أرضٍ.</w:t>
      </w:r>
    </w:p>
    <w:p>
      <w:pPr>
        <w:bidi/>
      </w:pPr>
      <w:r>
        <w:rPr>
          <w:rtl/>
          <w:cs/>
          <w:lang w:val="ar_AE" w:bidi="ar_AE"/>
        </w:rPr>
      </w:r>
      <w:r>
        <w:rPr>
          <w:rtl/>
          <w:cs/>
          <w:lang w:val="ar_AE" w:bidi="ar_AE"/>
        </w:rPr>
        <w:t>تتكرر عبارة "ادفِن ميتك" عدة مرات في النَص لأنها موضوع مهم في هذه القصة.</w:t>
      </w:r>
    </w:p>
    <w:p>
      <w:pPr>
        <w:bidi/>
      </w:pPr>
      <w:r>
        <w:rPr>
          <w:rtl/>
          <w:cs/>
          <w:lang w:val="ar_AE" w:bidi="ar_AE"/>
        </w:rPr>
      </w:r>
      <w:r>
        <w:rPr>
          <w:rtl/>
          <w:cs/>
          <w:lang w:val="ar_AE" w:bidi="ar_AE"/>
        </w:rPr>
        <w:t>من المهم أن نرى أن إبراهيم كان يعيش بطريقة مُكرَّمة بين الحثِّيين. "أنت رئيسٌ من الله بيننا. اختر أفضل قبورنا وادفنها هناك. لن يرفض أحد هنا أن يُقدِّم قبره ليساعدك." وقفَ إبراهيم ليَسأل بشكلٍ مناسب عن طريق الإنحناء وقال: "بما أنكم راغبون في مساعدتي، فاطلبوا من عفرون بن صوحر أن يبيع لي مغارته التي في المكفيلة، التي في طرف حقله. سوف أدفع الثمن كاملًا في حضور الشهود، لكي تكون لي مقبرة دائمة لعائلتي." كان عفرون حاضرًا وسمع طلب إبراهيم. طلب إبراهيم من جماعة الشيوخ بطريقة جعلتهم يتصرفون باعتبارهم وسطاء بينه وبين عفرون. في النص، كان لإبراهيم ثلاث مناقشات منفصلة خلال صفقة الأرض. هذه طريقة عبرانية لسرد القصص.</w:t>
      </w:r>
    </w:p>
    <w:p>
      <w:pPr>
        <w:bidi/>
      </w:pPr>
      <w:r>
        <w:rPr>
          <w:rtl/>
          <w:cs/>
          <w:lang w:val="ar_AE" w:bidi="ar_AE"/>
        </w:rPr>
      </w:r>
      <w:r>
        <w:rPr>
          <w:rtl/>
          <w:cs/>
          <w:lang w:val="ar_AE" w:bidi="ar_AE"/>
        </w:rPr>
        <w:t>كان عفرون جالسًا هناك بين الشيوخ عند باب المدينة. أجاب عفرون إبراهيمَ علنًا وقال: "من فضلك اسمعني، سوف أُعطيك الحقلَ والمغارة. أمام عيون شعبي، أعطيك إياها يا إبراهيم. اذهب وادفن ميتك."</w:t>
      </w:r>
    </w:p>
    <w:p>
      <w:pPr>
        <w:bidi/>
      </w:pPr>
      <w:r>
        <w:rPr>
          <w:rtl/>
          <w:cs/>
          <w:lang w:val="ar_AE" w:bidi="ar_AE"/>
        </w:rPr>
      </w:r>
      <w:r>
        <w:rPr>
          <w:rtl/>
          <w:cs/>
          <w:lang w:val="ar_AE" w:bidi="ar_AE"/>
        </w:rPr>
        <w:t>انحنى إبراهيم مرة أخرى أمام الحثِّيين وقال: "لا، بل ليتك تسمعني، سوف أشتريها منك. دعني أدفع الثمن كاملًا حتى أستطيع أن أدفن ميتي هناك." أجاب عفرون إبراهيمَ وقال: "يا سيدي، من فضلك اسمعني، إن قيمة الأرض هي ٤٠٠ قطعة من الفضة فقط، لكن ما هذه بيننا؟ ادفن زوجتك هناك." هذا السؤال هو سؤال بلاغي. لا يتوقع ردًا شفويًا. وافق إبراهيم على الثمن الذي حدده عفرون وعدَّ ٤٠٠ قطعة من الفضة ليَدفعها له أمام الحثِّيين وفقًا لمعيار السوق المحلي في ذلك الوقت.</w:t>
      </w:r>
    </w:p>
    <w:p>
      <w:pPr>
        <w:bidi/>
      </w:pPr>
      <w:r>
        <w:rPr>
          <w:rtl/>
          <w:cs/>
          <w:lang w:val="ar_AE" w:bidi="ar_AE"/>
        </w:rPr>
      </w:r>
      <w:r>
        <w:rPr>
          <w:rtl/>
          <w:cs/>
          <w:lang w:val="ar_AE" w:bidi="ar_AE"/>
        </w:rPr>
        <w:t>اشترى إبراهيم قطعة الأرض التي يمتلكها عفرون في المكفيلة بالقرب من ممرا، التي تُدعى الآن حبرون. كان هذا يشمل الحقل، والمغارة التي فيه، وجميع الأشجار المحيطة. نَقلَ مالك الأرض حيازة الأرض لإبراهيم باعتبارها ملكية دائمة له في حضور شيوخ الحثِّيين عند باب المدينة. دفن إبراهيمُ زوجته سارة في المغارة هناك. انتقلت ملكية الحقل والمغارة من الحثِّيين إلى إبراهيم لتُستخدَم المغارة كمقبرة دائمة. صار إبراهيم الآن يمتلك رسميًا أرضًا في كنعان.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سارة</w:t>
      </w:r>
    </w:p>
    <w:p>
      <w:pPr>
        <w:pStyle w:val="ListBullet"/>
        <w:bidi/>
        <w:spacing w:line="240" w:lineRule="auto"/>
        <w:ind w:left="720"/>
      </w:pPr>
      <w:r>
        <w:rPr>
          <w:rtl/>
          <w:cs/>
          <w:lang w:val="ar_AE" w:bidi="ar_AE"/>
        </w:rPr>
      </w:r>
      <w:r>
        <w:rPr>
          <w:rtl/>
          <w:cs/>
          <w:lang w:val="ar_AE" w:bidi="ar_AE"/>
        </w:rPr>
        <w:t>الحثِّيين</w:t>
      </w:r>
    </w:p>
    <w:p>
      <w:pPr>
        <w:pStyle w:val="ListBullet"/>
        <w:bidi/>
        <w:spacing w:line="240" w:lineRule="auto"/>
        <w:ind w:left="720"/>
      </w:pPr>
      <w:r>
        <w:rPr>
          <w:rtl/>
          <w:cs/>
          <w:lang w:val="ar_AE" w:bidi="ar_AE"/>
        </w:rPr>
      </w:r>
      <w:r>
        <w:rPr>
          <w:rtl/>
          <w:cs/>
          <w:lang w:val="ar_AE" w:bidi="ar_AE"/>
        </w:rPr>
        <w:t>عفرون الحِثِّي</w:t>
      </w:r>
    </w:p>
    <w:p>
      <w:pPr>
        <w:pStyle w:val="ListBullet"/>
        <w:bidi/>
        <w:spacing w:line="240" w:lineRule="auto"/>
        <w:ind w:left="720"/>
      </w:pPr>
      <w:r>
        <w:rPr>
          <w:rtl/>
          <w:cs/>
          <w:lang w:val="ar_AE" w:bidi="ar_AE"/>
        </w:rPr>
      </w:r>
      <w:r>
        <w:rPr>
          <w:rtl/>
          <w:cs/>
          <w:lang w:val="ar_AE" w:bidi="ar_AE"/>
        </w:rPr>
        <w:t>الراوي</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وتأكدوا من عدم إهمال تمثيل الأجزاء الصعبة أو المهمة من المقطع. وساعدوا بعضكم البعض على تذكر كل جزء من القصة. توقّفوا مؤقتًا هنا عن سماع التسجيل الصوتي، ومثّلوا المقطع مرة ثانية. </w:t>
      </w:r>
    </w:p>
    <w:p>
      <w:pPr>
        <w:bidi/>
      </w:pPr>
      <w:r>
        <w:rPr>
          <w:rtl/>
          <w:cs/>
          <w:lang w:val="ar_AE" w:bidi="ar_AE"/>
        </w:rPr>
      </w:r>
      <w:r>
        <w:rPr>
          <w:rtl/>
          <w:cs/>
          <w:lang w:val="ar_AE" w:bidi="ar_AE"/>
        </w:rPr>
        <w:t>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وعلى من يقوم بتمثيل الشخصية أن يجيب بما كان سيشعر به أو يفكّر فيه لو كان هو تلك الشخصية. ثم واصلوا التمثيل. توقّفوا مؤقتًا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عاشت سارة، زوجة إبراهيم، حتى بلغت مئة وسبعًا وعشرين سنة. وماتت سارة في المكان الذي يُدعى اليوم حبرون، في أرض كنعان. وهناك ناح إبراهيم على سارة وبكى عليها.</w:t>
      </w:r>
    </w:p>
    <w:p>
      <w:pPr>
        <w:bidi/>
      </w:pPr>
      <w:r>
        <w:rPr>
          <w:rtl/>
          <w:cs/>
          <w:lang w:val="ar_AE" w:bidi="ar_AE"/>
        </w:rPr>
      </w:r>
      <w:r>
        <w:rPr>
          <w:rtl/>
          <w:cs/>
          <w:lang w:val="ar_AE" w:bidi="ar_AE"/>
        </w:rPr>
        <w:t>توقَّفوا عن التمثيل.</w:t>
      </w:r>
    </w:p>
    <w:p>
      <w:pPr>
        <w:bidi/>
      </w:pPr>
      <w:r>
        <w:rPr>
          <w:rtl/>
          <w:cs/>
          <w:lang w:val="ar_AE" w:bidi="ar_AE"/>
        </w:rPr>
      </w:r>
      <w:r>
        <w:rPr>
          <w:rtl/>
          <w:cs/>
          <w:lang w:val="ar_AE" w:bidi="ar_AE"/>
        </w:rPr>
        <w:t xml:space="preserve">اسألوا إبراهيم: كيف تشعر؟ قد تسمعون أقوالًا مثل: </w:t>
      </w:r>
    </w:p>
    <w:p>
      <w:pPr>
        <w:pStyle w:val="ListBullet"/>
        <w:bidi/>
        <w:spacing w:line="240" w:lineRule="auto"/>
        <w:ind w:left="720"/>
      </w:pPr>
      <w:r>
        <w:rPr>
          <w:rtl/>
          <w:cs/>
          <w:lang w:val="ar_AE" w:bidi="ar_AE"/>
        </w:rPr>
      </w:r>
      <w:r>
        <w:rPr>
          <w:rtl/>
          <w:cs/>
          <w:lang w:val="ar_AE" w:bidi="ar_AE"/>
        </w:rPr>
        <w:t>"أنا منزعج وحزين ومفجوع، فقد ماتت زوجتي."</w:t>
      </w:r>
    </w:p>
    <w:p>
      <w:pPr>
        <w:pStyle w:val="ListBullet"/>
        <w:bidi/>
        <w:spacing w:line="240" w:lineRule="auto"/>
        <w:ind w:left="720"/>
      </w:pPr>
      <w:r>
        <w:rPr>
          <w:rtl/>
          <w:cs/>
          <w:lang w:val="ar_AE" w:bidi="ar_AE"/>
        </w:rPr>
      </w:r>
      <w:r>
        <w:rPr>
          <w:rtl/>
          <w:cs/>
          <w:lang w:val="ar_AE" w:bidi="ar_AE"/>
        </w:rPr>
        <w:t>"أشعر بالمسؤولية. يجب أن أقرر أين أدفنها، وأين سيكون مدفن عائلتنا."</w:t>
      </w:r>
    </w:p>
    <w:p>
      <w:pPr>
        <w:pStyle w:val="ListBullet"/>
        <w:bidi/>
        <w:spacing w:line="240" w:lineRule="auto"/>
        <w:ind w:left="720"/>
      </w:pPr>
      <w:r>
        <w:rPr>
          <w:rtl/>
          <w:cs/>
          <w:lang w:val="ar_AE" w:bidi="ar_AE"/>
        </w:rPr>
      </w:r>
      <w:r>
        <w:rPr>
          <w:rtl/>
          <w:cs/>
          <w:lang w:val="ar_AE" w:bidi="ar_AE"/>
        </w:rPr>
        <w:t xml:space="preserve">"أشعر بالعزم. أثق بأن الله سيعطي هذه الأرض لنسلي."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يترك إبراهيم جثمان سارة ليذهب ويتحدث إلى شيوخ الحثيين الجالسين عند باب مدينتهم. ويقول إبراهيم: "أنا غريب ونزيل في أرضكم. أعطوني مُلكًا لأجعله مكانًا أدفن فيه زوجتي.</w:t>
      </w:r>
    </w:p>
    <w:p>
      <w:pPr>
        <w:bidi/>
      </w:pPr>
      <w:r>
        <w:rPr>
          <w:rtl/>
          <w:cs/>
          <w:lang w:val="ar_AE" w:bidi="ar_AE"/>
        </w:rPr>
      </w:r>
      <w:r>
        <w:rPr>
          <w:rtl/>
          <w:cs/>
          <w:lang w:val="ar_AE" w:bidi="ar_AE"/>
        </w:rPr>
        <w:t>توقَّفوا عن التمثيل.</w:t>
      </w:r>
    </w:p>
    <w:p>
      <w:pPr>
        <w:bidi/>
      </w:pPr>
      <w:r>
        <w:rPr>
          <w:rtl/>
          <w:cs/>
          <w:lang w:val="ar_AE" w:bidi="ar_AE"/>
        </w:rPr>
      </w:r>
      <w:r>
        <w:rPr>
          <w:rtl/>
          <w:cs/>
          <w:lang w:val="ar_AE" w:bidi="ar_AE"/>
        </w:rPr>
        <w:t xml:space="preserve">اسألوا إبراهيم: كيف تشعر؟ قد تسمعون أقوالًا مثل: </w:t>
      </w:r>
    </w:p>
    <w:p>
      <w:pPr>
        <w:pStyle w:val="ListBullet"/>
        <w:bidi/>
        <w:spacing w:line="240" w:lineRule="auto"/>
        <w:ind w:left="720"/>
      </w:pPr>
      <w:r>
        <w:rPr>
          <w:rtl/>
          <w:cs/>
          <w:lang w:val="ar_AE" w:bidi="ar_AE"/>
        </w:rPr>
      </w:r>
      <w:r>
        <w:rPr>
          <w:rtl/>
          <w:cs/>
          <w:lang w:val="ar_AE" w:bidi="ar_AE"/>
        </w:rPr>
        <w:t>"أشعر بالضعف. قد يستغلني هؤلاء الرجال.</w:t>
      </w:r>
    </w:p>
    <w:p>
      <w:pPr>
        <w:pStyle w:val="ListBullet"/>
        <w:bidi/>
        <w:spacing w:line="240" w:lineRule="auto"/>
        <w:ind w:left="720"/>
      </w:pPr>
      <w:r>
        <w:rPr>
          <w:rtl/>
          <w:cs/>
          <w:lang w:val="ar_AE" w:bidi="ar_AE"/>
        </w:rPr>
      </w:r>
      <w:r>
        <w:rPr>
          <w:rtl/>
          <w:cs/>
          <w:lang w:val="ar_AE" w:bidi="ar_AE"/>
        </w:rPr>
        <w:t>"حزين وقَلِق."</w:t>
      </w:r>
    </w:p>
    <w:p>
      <w:pPr>
        <w:pStyle w:val="ListBullet"/>
        <w:bidi/>
        <w:spacing w:line="240" w:lineRule="auto"/>
        <w:ind w:left="720"/>
      </w:pPr>
      <w:r>
        <w:rPr>
          <w:rtl/>
          <w:cs/>
          <w:lang w:val="ar_AE" w:bidi="ar_AE"/>
        </w:rPr>
      </w:r>
      <w:r>
        <w:rPr>
          <w:rtl/>
          <w:cs/>
          <w:lang w:val="ar_AE" w:bidi="ar_AE"/>
        </w:rPr>
        <w:t>"أشعر بالاتضاع، فليس لي أرض أملكها."</w:t>
      </w:r>
    </w:p>
    <w:p>
      <w:pPr>
        <w:bidi/>
      </w:pPr>
      <w:r>
        <w:rPr>
          <w:rtl/>
          <w:cs/>
          <w:lang w:val="ar_AE" w:bidi="ar_AE"/>
        </w:rPr>
      </w:r>
      <w:r>
        <w:rPr>
          <w:rtl/>
          <w:cs/>
          <w:lang w:val="ar_AE" w:bidi="ar_AE"/>
        </w:rPr>
        <w:t xml:space="preserve">اسألوا الحثيين: كيف تشعرون؟ قد تسمعون أقوالًا مثل: </w:t>
      </w:r>
    </w:p>
    <w:p>
      <w:pPr>
        <w:pStyle w:val="ListBullet"/>
        <w:bidi/>
        <w:spacing w:line="240" w:lineRule="auto"/>
        <w:ind w:left="720"/>
      </w:pPr>
      <w:r>
        <w:rPr>
          <w:rtl/>
          <w:cs/>
          <w:lang w:val="ar_AE" w:bidi="ar_AE"/>
        </w:rPr>
      </w:r>
      <w:r>
        <w:rPr>
          <w:rtl/>
          <w:cs/>
          <w:lang w:val="ar_AE" w:bidi="ar_AE"/>
        </w:rPr>
        <w:t>"نتعاطف مع موقف إبراهيم."</w:t>
      </w:r>
    </w:p>
    <w:p>
      <w:pPr>
        <w:pStyle w:val="ListBullet"/>
        <w:bidi/>
        <w:spacing w:line="240" w:lineRule="auto"/>
        <w:ind w:left="720"/>
      </w:pPr>
      <w:r>
        <w:rPr>
          <w:rtl/>
          <w:cs/>
          <w:lang w:val="ar_AE" w:bidi="ar_AE"/>
        </w:rPr>
      </w:r>
      <w:r>
        <w:rPr>
          <w:rtl/>
          <w:cs/>
          <w:lang w:val="ar_AE" w:bidi="ar_AE"/>
        </w:rPr>
        <w:t>"نحن متحمسون لأن نكسب مالًا إضافيًا من هذا الغريب."</w:t>
      </w:r>
    </w:p>
    <w:p>
      <w:pPr>
        <w:pStyle w:val="ListBullet"/>
        <w:bidi/>
        <w:spacing w:line="240" w:lineRule="auto"/>
        <w:ind w:left="720"/>
      </w:pPr>
      <w:r>
        <w:rPr>
          <w:rtl/>
          <w:cs/>
          <w:lang w:val="ar_AE" w:bidi="ar_AE"/>
        </w:rPr>
      </w:r>
      <w:r>
        <w:rPr>
          <w:rtl/>
          <w:cs/>
          <w:lang w:val="ar_AE" w:bidi="ar_AE"/>
        </w:rPr>
        <w:t>"نشعر بالفضول. "وبالارتباك. لماذا لا يرجع ببساطة إلى موطنه؟"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فيرد الحثيون على إبراهيم قائلين: "إنك أمير مُكرَّمٌ بيننا. اختر أفضل قبورنا وادفنها هناك. لن يرفض أحد هنا أن يُقدِّم قبره ليساعدك." ثم يقوم إبراهيم، ويسجد احترامًا لكي يقدّم طلبه بطريقة لائقة، ويقول: "بما أنكم راغبون في مساعدتي، فاطلبوا من عفرون بن صوحر أن يبيع لي مغارته التي في المكفيلة، التي في طرف حقله. سوف أدفع الثمن كاملًا في حضور الشهود، لكي تكون لي مقبرة دائمة لعائلتي."</w:t>
      </w:r>
    </w:p>
    <w:p>
      <w:pPr>
        <w:bidi/>
      </w:pPr>
      <w:r>
        <w:rPr>
          <w:rtl/>
          <w:cs/>
          <w:lang w:val="ar_AE" w:bidi="ar_AE"/>
        </w:rPr>
      </w:r>
      <w:r>
        <w:rPr>
          <w:rtl/>
          <w:cs/>
          <w:lang w:val="ar_AE" w:bidi="ar_AE"/>
        </w:rPr>
        <w:t>توقَّفوا عن التمثيل.</w:t>
      </w:r>
    </w:p>
    <w:p>
      <w:pPr>
        <w:bidi/>
      </w:pPr>
      <w:r>
        <w:rPr>
          <w:rtl/>
          <w:cs/>
          <w:lang w:val="ar_AE" w:bidi="ar_AE"/>
        </w:rPr>
      </w:r>
      <w:r>
        <w:rPr>
          <w:rtl/>
          <w:cs/>
          <w:lang w:val="ar_AE" w:bidi="ar_AE"/>
        </w:rPr>
        <w:t xml:space="preserve">اسألوا إبراهيم: كيف تشعر الآن؟ قد تسمعون أقوالًا مثل: </w:t>
      </w:r>
    </w:p>
    <w:p>
      <w:pPr>
        <w:pStyle w:val="ListBullet"/>
        <w:bidi/>
        <w:spacing w:line="240" w:lineRule="auto"/>
        <w:ind w:left="720"/>
      </w:pPr>
      <w:r>
        <w:rPr>
          <w:rtl/>
          <w:cs/>
          <w:lang w:val="ar_AE" w:bidi="ar_AE"/>
        </w:rPr>
      </w:r>
      <w:r>
        <w:rPr>
          <w:rtl/>
          <w:cs/>
          <w:lang w:val="ar_AE" w:bidi="ar_AE"/>
        </w:rPr>
        <w:t>"ما زلت حزينًا. فأنا أشتري المكان الذي سندفن فيه أول ميت من عائلتنا، سارة، وسيكون أيضًا مدفنًا لبقية عائلتنا."</w:t>
      </w:r>
    </w:p>
    <w:p>
      <w:pPr>
        <w:pStyle w:val="ListBullet"/>
        <w:bidi/>
        <w:spacing w:line="240" w:lineRule="auto"/>
        <w:ind w:left="720"/>
      </w:pPr>
      <w:r>
        <w:rPr>
          <w:rtl/>
          <w:cs/>
          <w:lang w:val="ar_AE" w:bidi="ar_AE"/>
        </w:rPr>
      </w:r>
      <w:r>
        <w:rPr>
          <w:rtl/>
          <w:cs/>
          <w:lang w:val="ar_AE" w:bidi="ar_AE"/>
        </w:rPr>
        <w:t>"أنا قلق. كيف ستسير هذه المفاوضات؟"</w:t>
      </w:r>
    </w:p>
    <w:p>
      <w:pPr>
        <w:pStyle w:val="ListBullet"/>
        <w:bidi/>
        <w:spacing w:line="240" w:lineRule="auto"/>
        <w:ind w:left="720"/>
      </w:pPr>
      <w:r>
        <w:rPr>
          <w:rtl/>
          <w:cs/>
          <w:lang w:val="ar_AE" w:bidi="ar_AE"/>
        </w:rPr>
      </w:r>
      <w:r>
        <w:rPr>
          <w:rtl/>
          <w:cs/>
          <w:lang w:val="ar_AE" w:bidi="ar_AE"/>
        </w:rPr>
        <w:t xml:space="preserve">أشعر بأن مكانتي متواضعة. أشعر بضغط من الحثيين. أنا لا أمتلك أرضًا لذلك يجب أن أتفاوض بِحرصٍ في هذه الصفقة." أو "أشعر أني عاقد العزم. </w:t>
      </w:r>
    </w:p>
    <w:p>
      <w:pPr>
        <w:bidi/>
      </w:pPr>
      <w:r>
        <w:rPr>
          <w:rtl/>
          <w:cs/>
          <w:lang w:val="ar_AE" w:bidi="ar_AE"/>
        </w:rPr>
      </w:r>
      <w:r>
        <w:rPr>
          <w:rtl/>
          <w:cs/>
          <w:lang w:val="ar_AE" w:bidi="ar_AE"/>
        </w:rPr>
        <w:t xml:space="preserve">"أشعر بالعزم. وهذه هي الأرض التي وعد اللهُ بها. وهو سيُدبِّر."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يكون عفرون حاضرًا، جالسًا مع الشيوخ عند باب المدينة. فيرد عفرون على إبراهيم علنًا قائلًا: "من فضلك اسمعني. سأعطيك الحقل والمغارة." أمام عيون شعبي، أعطيك إياها يا إبراهيم. اذهب وادفن ميتك." انحنى إبراهيم مرة أخرى أمام الحثِّيين وقال: "لا، بل ليتك تسمعني، سوف أشتريها منك. دعني أدفع الثمن كاملًا حتى أستطيع أن أدفن ميتي هناك." أجاب عفرون إبراهيمَ وقال: "يا سيدي، من فضلك اسمعني، إن قيمة الأرض هي ٤٠٠ قطعة من الفضة فقط، لكن ما هذه بيننا؟ ادفن زوجتك هناك." </w:t>
      </w:r>
    </w:p>
    <w:p>
      <w:pPr>
        <w:bidi/>
      </w:pPr>
      <w:r>
        <w:rPr>
          <w:rtl/>
          <w:cs/>
          <w:lang w:val="ar_AE" w:bidi="ar_AE"/>
        </w:rPr>
      </w:r>
      <w:r>
        <w:rPr>
          <w:rtl/>
          <w:cs/>
          <w:lang w:val="ar_AE" w:bidi="ar_AE"/>
        </w:rPr>
        <w:t>في المشهد الرابع، يوافق إبراهيم على الثمن الذي طلبه عفرون، ويزن له أربعمئة شاقل من الفضة ثمنًا للأرض أمام الحثيين.</w:t>
      </w:r>
    </w:p>
    <w:p>
      <w:pPr>
        <w:bidi/>
      </w:pPr>
      <w:r>
        <w:rPr>
          <w:rtl/>
          <w:cs/>
          <w:lang w:val="ar_AE" w:bidi="ar_AE"/>
        </w:rPr>
      </w:r>
      <w:r>
        <w:rPr>
          <w:rtl/>
          <w:cs/>
          <w:lang w:val="ar_AE" w:bidi="ar_AE"/>
        </w:rPr>
        <w:t>توقَّفوا عن التمثيل.</w:t>
      </w:r>
    </w:p>
    <w:p>
      <w:pPr>
        <w:bidi/>
      </w:pPr>
      <w:r>
        <w:rPr>
          <w:rtl/>
          <w:cs/>
          <w:lang w:val="ar_AE" w:bidi="ar_AE"/>
        </w:rPr>
      </w:r>
      <w:r>
        <w:rPr>
          <w:rtl/>
          <w:cs/>
          <w:lang w:val="ar_AE" w:bidi="ar_AE"/>
        </w:rPr>
        <w:t xml:space="preserve">اسألوا إبراهيم: كيف تشعر؟ قد تسمعون أقوالًا مثل: </w:t>
      </w:r>
    </w:p>
    <w:p>
      <w:pPr>
        <w:pStyle w:val="ListBullet"/>
        <w:bidi/>
        <w:spacing w:line="240" w:lineRule="auto"/>
        <w:ind w:left="720"/>
      </w:pPr>
      <w:r>
        <w:rPr>
          <w:rtl/>
          <w:cs/>
          <w:lang w:val="ar_AE" w:bidi="ar_AE"/>
        </w:rPr>
      </w:r>
      <w:r>
        <w:rPr>
          <w:rtl/>
          <w:cs/>
          <w:lang w:val="ar_AE" w:bidi="ar_AE"/>
        </w:rPr>
        <w:t>"أشعر بالارتياح والفرح."</w:t>
      </w:r>
    </w:p>
    <w:p>
      <w:pPr>
        <w:pStyle w:val="ListBullet"/>
        <w:bidi/>
        <w:spacing w:line="240" w:lineRule="auto"/>
        <w:ind w:left="720"/>
      </w:pPr>
      <w:r>
        <w:rPr>
          <w:rtl/>
          <w:cs/>
          <w:lang w:val="ar_AE" w:bidi="ar_AE"/>
        </w:rPr>
      </w:r>
      <w:r>
        <w:rPr>
          <w:rtl/>
          <w:cs/>
          <w:lang w:val="ar_AE" w:bidi="ar_AE"/>
        </w:rPr>
        <w:t>"أنا حزين. هذا هو مدفن عائلتنا. وسوف تدفنني عائلتي هنا يومًا ما."</w:t>
      </w:r>
    </w:p>
    <w:p>
      <w:pPr>
        <w:pStyle w:val="ListBullet"/>
        <w:bidi/>
        <w:spacing w:line="240" w:lineRule="auto"/>
        <w:ind w:left="720"/>
      </w:pPr>
      <w:r>
        <w:rPr>
          <w:rtl/>
          <w:cs/>
          <w:lang w:val="ar_AE" w:bidi="ar_AE"/>
        </w:rPr>
      </w:r>
      <w:r>
        <w:rPr>
          <w:rtl/>
          <w:cs/>
          <w:lang w:val="ar_AE" w:bidi="ar_AE"/>
        </w:rPr>
        <w:t>"أنا مُمتن، "لقد دبّر يهوه الأمر."</w:t>
      </w:r>
    </w:p>
    <w:p>
      <w:pPr>
        <w:bidi/>
      </w:pPr>
      <w:r>
        <w:rPr>
          <w:rtl/>
          <w:cs/>
          <w:lang w:val="ar_AE" w:bidi="ar_AE"/>
        </w:rPr>
      </w:r>
      <w:r>
        <w:rPr>
          <w:rtl/>
          <w:cs/>
          <w:lang w:val="ar_AE" w:bidi="ar_AE"/>
        </w:rPr>
        <w:t>اسألوا عفرون: كيف تشعر؟ قد تسمعون إجابات مثل:</w:t>
      </w:r>
    </w:p>
    <w:p>
      <w:pPr>
        <w:pStyle w:val="ListBullet"/>
        <w:bidi/>
        <w:spacing w:line="240" w:lineRule="auto"/>
        <w:ind w:left="720"/>
      </w:pPr>
      <w:r>
        <w:rPr>
          <w:rtl/>
          <w:cs/>
          <w:lang w:val="ar_AE" w:bidi="ar_AE"/>
        </w:rPr>
      </w:r>
      <w:r>
        <w:rPr>
          <w:rtl/>
          <w:cs/>
          <w:lang w:val="ar_AE" w:bidi="ar_AE"/>
        </w:rPr>
        <w:t>"أنا سعيدةَ! لم أتوقع أن يدفع إبراهيم الثمن كاملًا!"</w:t>
      </w:r>
    </w:p>
    <w:p>
      <w:pPr>
        <w:pStyle w:val="ListBullet"/>
        <w:bidi/>
        <w:spacing w:line="240" w:lineRule="auto"/>
        <w:ind w:left="720"/>
      </w:pPr>
      <w:r>
        <w:rPr>
          <w:rtl/>
          <w:cs/>
          <w:lang w:val="ar_AE" w:bidi="ar_AE"/>
        </w:rPr>
      </w:r>
      <w:r>
        <w:rPr>
          <w:rtl/>
          <w:cs/>
          <w:lang w:val="ar_AE" w:bidi="ar_AE"/>
        </w:rPr>
        <w:t>"أشعر بالندم. هل كان من الصواب أن آخذ من إبراهيم كل هذا المبلغ؟"</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يشتري إبراهيم قطعة الأرض التي كانت ملكًا لعفرون في المكفيلة، بالقرب من ممرا، التي تُدعى اليوم حبرون. كان هذا يشمل الحقل، والمغارة التي فيه، وجميع الأشجار المحيطة. وينقل عفرون ملكية الأرض إلى إبراهيم لتصبح مُلكًا دائمًا له، وذلك أمام شيوخ الحثيين عند باب المدينة. دفن إبراهيمُ زوجته سارة في المغارة هناك. وبذلك نقل الحثيون ملكية الحقل والمغارة من الحثيين إلى إبراهيم لكي يستخدمهما مكانًا دائمًا للدفن.</w:t>
      </w:r>
    </w:p>
    <w:p>
      <w:pPr>
        <w:bidi/>
      </w:pPr>
      <w:r>
        <w:rPr>
          <w:rtl/>
          <w:cs/>
          <w:lang w:val="ar_AE" w:bidi="ar_AE"/>
        </w:rPr>
      </w:r>
      <w:r>
        <w:rPr>
          <w:rtl/>
          <w:cs/>
          <w:lang w:val="ar_AE" w:bidi="ar_AE"/>
        </w:rPr>
        <w:t>توقَّفوا عن التمثيل.</w:t>
      </w:r>
    </w:p>
    <w:p>
      <w:pPr>
        <w:bidi/>
      </w:pPr>
      <w:r>
        <w:rPr>
          <w:rtl/>
          <w:cs/>
          <w:lang w:val="ar_AE" w:bidi="ar_AE"/>
        </w:rPr>
      </w:r>
      <w:r>
        <w:rPr>
          <w:rtl/>
          <w:cs/>
          <w:lang w:val="ar_AE" w:bidi="ar_AE"/>
        </w:rPr>
        <w:t xml:space="preserve">اسألوا إبراهيم: كيف تشعر الآن؟ قد تسمعون أقوالًا مثل: </w:t>
      </w:r>
    </w:p>
    <w:p>
      <w:pPr>
        <w:pStyle w:val="ListBullet"/>
        <w:bidi/>
        <w:spacing w:line="240" w:lineRule="auto"/>
        <w:ind w:left="720"/>
      </w:pPr>
      <w:r>
        <w:rPr>
          <w:rtl/>
          <w:cs/>
          <w:lang w:val="ar_AE" w:bidi="ar_AE"/>
        </w:rPr>
      </w:r>
      <w:r>
        <w:rPr>
          <w:rtl/>
          <w:cs/>
          <w:lang w:val="ar_AE" w:bidi="ar_AE"/>
        </w:rPr>
        <w:t>"أشعر بالارتياح وفرح. لقد أكرمت زوجتي."</w:t>
      </w:r>
    </w:p>
    <w:p>
      <w:pPr>
        <w:pStyle w:val="ListBullet"/>
        <w:bidi/>
        <w:spacing w:line="240" w:lineRule="auto"/>
        <w:ind w:left="720"/>
      </w:pPr>
      <w:r>
        <w:rPr>
          <w:rtl/>
          <w:cs/>
          <w:lang w:val="ar_AE" w:bidi="ar_AE"/>
        </w:rPr>
      </w:r>
      <w:r>
        <w:rPr>
          <w:rtl/>
          <w:cs/>
          <w:lang w:val="ar_AE" w:bidi="ar_AE"/>
        </w:rPr>
        <w:t>"أنا سعيد لأنني أملك الآن أرضًا في كنعان."</w:t>
      </w:r>
    </w:p>
    <w:p>
      <w:pPr>
        <w:pStyle w:val="ListBullet"/>
        <w:bidi/>
        <w:spacing w:line="240" w:lineRule="auto"/>
        <w:ind w:left="720"/>
      </w:pPr>
      <w:r>
        <w:rPr>
          <w:rtl/>
          <w:cs/>
          <w:lang w:val="ar_AE" w:bidi="ar_AE"/>
        </w:rPr>
      </w:r>
      <w:r>
        <w:rPr>
          <w:rtl/>
          <w:cs/>
          <w:lang w:val="ar_AE" w:bidi="ar_AE"/>
        </w:rPr>
        <w:t>"لكنني ما زلت حزينًا، فقد ماتت زوجتي."</w:t>
      </w:r>
    </w:p>
    <w:p>
      <w:pPr>
        <w:bidi/>
      </w:pPr>
      <w:r>
        <w:rPr>
          <w:rtl/>
          <w:cs/>
          <w:lang w:val="ar_AE" w:bidi="ar_AE"/>
        </w:rPr>
      </w:r>
      <w:r>
        <w:rPr>
          <w:rtl/>
          <w:cs/>
          <w:lang w:val="ar_AE" w:bidi="ar_AE"/>
        </w:rPr>
        <w:t>اسألوا الحثيين: كيف تشعرون؟ قد تسمعون إجابات مثل:</w:t>
      </w:r>
    </w:p>
    <w:p>
      <w:pPr>
        <w:pStyle w:val="ListBullet"/>
        <w:bidi/>
        <w:spacing w:line="240" w:lineRule="auto"/>
        <w:ind w:left="720"/>
      </w:pPr>
      <w:r>
        <w:rPr>
          <w:rtl/>
          <w:cs/>
          <w:lang w:val="ar_AE" w:bidi="ar_AE"/>
        </w:rPr>
      </w:r>
      <w:r>
        <w:rPr>
          <w:rtl/>
          <w:cs/>
          <w:lang w:val="ar_AE" w:bidi="ar_AE"/>
        </w:rPr>
        <w:t>نحن سعداء لأننا كسبنا مالًا من هذا الغريب الثري.</w:t>
      </w:r>
    </w:p>
    <w:p>
      <w:pPr>
        <w:pStyle w:val="ListBullet"/>
        <w:bidi/>
        <w:spacing w:line="240" w:lineRule="auto"/>
        <w:ind w:left="720"/>
      </w:pPr>
      <w:r>
        <w:rPr>
          <w:rtl/>
          <w:cs/>
          <w:lang w:val="ar_AE" w:bidi="ar_AE"/>
        </w:rPr>
      </w:r>
      <w:r>
        <w:rPr>
          <w:rtl/>
          <w:cs/>
          <w:lang w:val="ar_AE" w:bidi="ar_AE"/>
        </w:rPr>
        <w:t>لست متأكدًا من أنني مرتاح لامتلاك إبراهيم مكانًا دائمًا بيننا، لكن لم يعد بوسعنا أن نفعل شيئًا حيال ذلك. لقد فعل كل شيء قانونيًا أمام الشهود."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عاشت سارة زوجة إبراهيم حتى بلغتْ مئة وسبعًا وعشرين سنة. ماتت في قرية أربع، وهي المنطقة التي تُدعى الآن </w:t>
      </w:r>
      <w:r>
        <w:rPr>
          <w:b/>
          <w:rtl/>
          <w:cs/>
          <w:lang w:val="ar_AE" w:bidi="ar_AE"/>
        </w:rPr>
        <w:t>حبرون</w:t>
      </w:r>
      <w:r>
        <w:rPr>
          <w:rtl/>
          <w:cs/>
          <w:lang w:val="ar_AE" w:bidi="ar_AE"/>
        </w:rPr>
        <w:t xml:space="preserve">. انظروا كلمة </w:t>
      </w:r>
      <w:r>
        <w:rPr>
          <w:b/>
          <w:rtl/>
          <w:cs/>
          <w:lang w:val="ar_AE" w:bidi="ar_AE"/>
        </w:rPr>
        <w:t>حبرون</w:t>
      </w:r>
      <w:r>
        <w:rPr>
          <w:rtl/>
          <w:cs/>
          <w:lang w:val="ar_AE" w:bidi="ar_AE"/>
        </w:rPr>
        <w:t xml:space="preserve"> في قاموس الكلمات الرئيسية. </w:t>
      </w:r>
      <w:r>
        <w:rPr>
          <w:b/>
          <w:rtl/>
          <w:cs/>
          <w:lang w:val="ar_AE" w:bidi="ar_AE"/>
        </w:rPr>
        <w:t>ناح</w:t>
      </w:r>
      <w:r>
        <w:rPr>
          <w:rtl/>
          <w:cs/>
          <w:lang w:val="ar_AE" w:bidi="ar_AE"/>
        </w:rPr>
        <w:t xml:space="preserve"> إبراهيم هناك و</w:t>
      </w:r>
      <w:r>
        <w:rPr>
          <w:b/>
          <w:rtl/>
          <w:cs/>
          <w:lang w:val="ar_AE" w:bidi="ar_AE"/>
        </w:rPr>
        <w:t>بكى</w:t>
      </w:r>
      <w:r>
        <w:rPr>
          <w:rtl/>
          <w:cs/>
          <w:lang w:val="ar_AE" w:bidi="ar_AE"/>
        </w:rPr>
        <w:t xml:space="preserve"> على سارة. إن النواح هو تعبيرٌ عن الحزن عند فقدان شخص محبوب. يمكن أن يُعبَّر عن الحداد والبكاء بصوت عالٍ. إن البكاء هو شكل حاد من نزول الدموع من العين. بكى إبراهيم على فقدان زوجته سارة. كان إبراهيم بجوار جسد سارة.</w:t>
      </w:r>
    </w:p>
    <w:p>
      <w:pPr>
        <w:bidi/>
      </w:pPr>
      <w:r>
        <w:rPr>
          <w:rtl/>
          <w:cs/>
          <w:lang w:val="ar_AE" w:bidi="ar_AE"/>
        </w:rPr>
      </w:r>
      <w:r>
        <w:rPr>
          <w:rtl/>
          <w:cs/>
          <w:lang w:val="ar_AE" w:bidi="ar_AE"/>
        </w:rPr>
        <w:t xml:space="preserve">تَرك إبراهيمُ جسد سارة ليتحدث إلى شيوخ </w:t>
      </w:r>
      <w:r>
        <w:rPr>
          <w:b/>
          <w:rtl/>
          <w:cs/>
          <w:lang w:val="ar_AE" w:bidi="ar_AE"/>
        </w:rPr>
        <w:t>الحثِّيين</w:t>
      </w:r>
      <w:r>
        <w:rPr>
          <w:rtl/>
          <w:cs/>
          <w:lang w:val="ar_AE" w:bidi="ar_AE"/>
        </w:rPr>
        <w:t xml:space="preserve"> الجالسين عند </w:t>
      </w:r>
      <w:r>
        <w:rPr>
          <w:b/>
          <w:rtl/>
          <w:cs/>
          <w:lang w:val="ar_AE" w:bidi="ar_AE"/>
        </w:rPr>
        <w:t>باب مدينتهم</w:t>
      </w:r>
      <w:r>
        <w:rPr>
          <w:rtl/>
          <w:cs/>
          <w:lang w:val="ar_AE" w:bidi="ar_AE"/>
        </w:rPr>
        <w:t xml:space="preserve">. كان الحثِّيون يعيشون في كنعان قبل إبراهيم. كان باب المدينة هو المكان الذي يجلس فيه الشيوخ أو قادة المجتمع للقيام بأعمال تجارية، وتبادل الأخبار، وكذلك شراء وبيع مواد السوق. قال إبراهيم للشيوخ: "أنا </w:t>
      </w:r>
      <w:r>
        <w:rPr>
          <w:b/>
          <w:rtl/>
          <w:cs/>
          <w:lang w:val="ar_AE" w:bidi="ar_AE"/>
        </w:rPr>
        <w:t>غريب، ونزيل</w:t>
      </w:r>
      <w:r>
        <w:rPr>
          <w:rtl/>
          <w:cs/>
          <w:lang w:val="ar_AE" w:bidi="ar_AE"/>
        </w:rPr>
        <w:t xml:space="preserve"> في أرضكم." إن كلمة </w:t>
      </w:r>
      <w:r>
        <w:rPr>
          <w:b/>
          <w:rtl/>
          <w:cs/>
          <w:lang w:val="ar_AE" w:bidi="ar_AE"/>
        </w:rPr>
        <w:t>نزيل</w:t>
      </w:r>
      <w:r>
        <w:rPr>
          <w:rtl/>
          <w:cs/>
          <w:lang w:val="ar_AE" w:bidi="ar_AE"/>
        </w:rPr>
        <w:t xml:space="preserve"> تُترجم أيضًا إلى "أجنبي،" وهو شخص يقيم مؤقتًا في بلد مختلف عن محل ميلاده. يمكن العثور على كلمة </w:t>
      </w:r>
      <w:r>
        <w:rPr>
          <w:b/>
          <w:rtl/>
          <w:cs/>
          <w:lang w:val="ar_AE" w:bidi="ar_AE"/>
        </w:rPr>
        <w:t>نزيل</w:t>
      </w:r>
      <w:r>
        <w:rPr>
          <w:rtl/>
          <w:cs/>
          <w:lang w:val="ar_AE" w:bidi="ar_AE"/>
        </w:rPr>
        <w:t xml:space="preserve"> أو </w:t>
      </w:r>
      <w:r>
        <w:rPr>
          <w:b/>
          <w:rtl/>
          <w:cs/>
          <w:lang w:val="ar_AE" w:bidi="ar_AE"/>
        </w:rPr>
        <w:t>غريب</w:t>
      </w:r>
      <w:r>
        <w:rPr>
          <w:rtl/>
          <w:cs/>
          <w:lang w:val="ar_AE" w:bidi="ar_AE"/>
        </w:rPr>
        <w:t xml:space="preserve"> في قاموس الكلمات الرئيسية.</w:t>
      </w:r>
    </w:p>
    <w:p>
      <w:pPr>
        <w:bidi/>
      </w:pPr>
      <w:r>
        <w:rPr>
          <w:rtl/>
          <w:cs/>
          <w:lang w:val="ar_AE" w:bidi="ar_AE"/>
        </w:rPr>
      </w:r>
      <w:r>
        <w:rPr>
          <w:rtl/>
          <w:cs/>
          <w:lang w:val="ar_AE" w:bidi="ar_AE"/>
        </w:rPr>
        <w:t xml:space="preserve">ثم طلب إبراهيم قائلًا: "بيعوا لي أرضًا لتكون </w:t>
      </w:r>
      <w:r>
        <w:rPr>
          <w:b/>
          <w:rtl/>
          <w:cs/>
          <w:lang w:val="ar_AE" w:bidi="ar_AE"/>
        </w:rPr>
        <w:t>مقبرة</w:t>
      </w:r>
      <w:r>
        <w:rPr>
          <w:rtl/>
          <w:cs/>
          <w:lang w:val="ar_AE" w:bidi="ar_AE"/>
        </w:rPr>
        <w:t xml:space="preserve"> لزوجتي." إن مكان الدفن الذي كان يريده إبراهيم عبارة عن مغارة أو صخرة محفورة ليُوضع فيها جسد الميت. كان حجرٌ كبير يُدحرَج أمام المدخل ليمنع دخول اللصوص أو الحيوانات البرية. لم يكن قبرًا محفورًا في الأرض. كان الجسد يُوضع في صخرة محفورة أو حفرة كهفية. بعد أن يتحلل الجسد، كانت العائلة تجمع العظام وتخزنها في وعاء أصغر مصنوع من الحجارة. يمكن العثور على مصطلح </w:t>
      </w:r>
      <w:r>
        <w:rPr>
          <w:b/>
          <w:rtl/>
          <w:cs/>
          <w:lang w:val="ar_AE" w:bidi="ar_AE"/>
        </w:rPr>
        <w:t>قبر</w:t>
      </w:r>
      <w:r>
        <w:rPr>
          <w:rtl/>
          <w:cs/>
          <w:lang w:val="ar_AE" w:bidi="ar_AE"/>
        </w:rPr>
        <w:t xml:space="preserve"> في قاموس الكلمات الرئيسية.</w:t>
      </w:r>
    </w:p>
    <w:p>
      <w:pPr>
        <w:bidi/>
      </w:pPr>
      <w:r>
        <w:rPr>
          <w:rtl/>
          <w:cs/>
          <w:lang w:val="ar_AE" w:bidi="ar_AE"/>
        </w:rPr>
      </w:r>
      <w:r>
        <w:rPr>
          <w:rtl/>
          <w:cs/>
          <w:lang w:val="ar_AE" w:bidi="ar_AE"/>
        </w:rPr>
        <w:t xml:space="preserve">أجاب الحثِّيون إبراهيم قائلين: "إنك </w:t>
      </w:r>
      <w:r>
        <w:rPr>
          <w:b/>
          <w:rtl/>
          <w:cs/>
          <w:lang w:val="ar_AE" w:bidi="ar_AE"/>
        </w:rPr>
        <w:t>رئيس من الله ومُكرَّمٌ</w:t>
      </w:r>
      <w:r>
        <w:rPr>
          <w:rtl/>
          <w:cs/>
          <w:lang w:val="ar_AE" w:bidi="ar_AE"/>
        </w:rPr>
        <w:t xml:space="preserve"> بيننا." أدرك الحثِّيون أن إبراهيم لم يكن نزيلًا عاديًا، بل كان شخصًا مباركًا من الله. "اختر أفضل قبورنا وادفنها هناك. لن يرفض أحد هنا أن يُقدِّم قبره ليساعدك." </w:t>
      </w:r>
      <w:r>
        <w:rPr>
          <w:b/>
          <w:rtl/>
          <w:cs/>
          <w:lang w:val="ar_AE" w:bidi="ar_AE"/>
        </w:rPr>
        <w:t>قام إبراهيم</w:t>
      </w:r>
      <w:r>
        <w:rPr>
          <w:rtl/>
          <w:cs/>
          <w:lang w:val="ar_AE" w:bidi="ar_AE"/>
        </w:rPr>
        <w:t xml:space="preserve">. كانت المعاملات التجارية تتم عند باب المدينة في وضعية جلوس. وقفَ إبراهيم ليَنحني ويُقدِّم طلبًا رسميًا، ليَطلب بشكلٍ مناسب عن طريق الإنحناء، وقال: "بما أنكم راغبون في مساعدتي، فاطلبوا من </w:t>
      </w:r>
      <w:r>
        <w:rPr>
          <w:b/>
          <w:rtl/>
          <w:cs/>
          <w:lang w:val="ar_AE" w:bidi="ar_AE"/>
        </w:rPr>
        <w:t>عفرون</w:t>
      </w:r>
      <w:r>
        <w:rPr>
          <w:rtl/>
          <w:cs/>
          <w:lang w:val="ar_AE" w:bidi="ar_AE"/>
        </w:rPr>
        <w:t xml:space="preserve"> بن صوحر أن يَسمح لي أن </w:t>
      </w:r>
      <w:r>
        <w:rPr>
          <w:b/>
          <w:rtl/>
          <w:cs/>
          <w:lang w:val="ar_AE" w:bidi="ar_AE"/>
        </w:rPr>
        <w:t>أشتري</w:t>
      </w:r>
      <w:r>
        <w:rPr>
          <w:rtl/>
          <w:cs/>
          <w:lang w:val="ar_AE" w:bidi="ar_AE"/>
        </w:rPr>
        <w:t xml:space="preserve"> مغارته التي في المكفيلة، التي في طرف حقله. قد تستخدم بعض الترجمات كلمة "يُعطيني" بدلًا من "يبيع لي،" وهي تعني "يُعطيني ثمنًا،" أو "يبيع."</w:t>
      </w:r>
    </w:p>
    <w:p>
      <w:pPr>
        <w:bidi/>
      </w:pPr>
      <w:r>
        <w:rPr>
          <w:rtl/>
          <w:cs/>
          <w:lang w:val="ar_AE" w:bidi="ar_AE"/>
        </w:rPr>
      </w:r>
      <w:r>
        <w:rPr>
          <w:rtl/>
          <w:cs/>
          <w:lang w:val="ar_AE" w:bidi="ar_AE"/>
        </w:rPr>
        <w:t>أعطى عفرون إبراهيمَ ملكيةَ الأرض. وعرض إبراهيمُ أن يَدفع الثمن كاملًا.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٢٤: ١–١٤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ماتت سارة، زوجة إبراهيم. لم يأخذ إبراهيمُ جسدَ سارة إلى وطنهم ليدفنها هناك. اشترى إبراهيم أرضًا هناك في كنعان ليدفن جسدها في مقبرة. إن تكوين ٢٤ هو قصة تاريخية. تبدأ القصة بإبراهيم، لكنها تنتهي بإسحاق بصفته الشخصية الرئيسية.</w:t>
      </w:r>
    </w:p>
    <w:p>
      <w:pPr>
        <w:bidi/>
      </w:pPr>
      <w:r>
        <w:rPr>
          <w:rtl/>
          <w:cs/>
          <w:lang w:val="ar_AE" w:bidi="ar_AE"/>
        </w:rPr>
      </w:r>
      <w:r>
        <w:rPr>
          <w:rtl/>
          <w:cs/>
          <w:lang w:val="ar_AE" w:bidi="ar_AE"/>
        </w:rPr>
        <w:t xml:space="preserve">كان إبراهيم رجلًا مسنًا جدًا. كان الرب قد </w:t>
      </w:r>
      <w:r>
        <w:rPr>
          <w:b/>
          <w:rtl/>
          <w:cs/>
          <w:lang w:val="ar_AE" w:bidi="ar_AE"/>
        </w:rPr>
        <w:t>بارَك</w:t>
      </w:r>
      <w:r>
        <w:rPr>
          <w:rtl/>
          <w:cs/>
          <w:lang w:val="ar_AE" w:bidi="ar_AE"/>
        </w:rPr>
        <w:t xml:space="preserve"> إبراهيم في كل شيء. البركة هي موضوع مهم في هذا الأصحاح. أن يُبارِك يعني "أن يُساعِد، أن يُحسِن، أن يُنعِم." في حالة إبراهيم، البركة تعني الصحة الجسدية والازدهار المالي.</w:t>
      </w:r>
    </w:p>
    <w:p>
      <w:pPr>
        <w:bidi/>
      </w:pPr>
      <w:r>
        <w:rPr>
          <w:rtl/>
          <w:cs/>
          <w:lang w:val="ar_AE" w:bidi="ar_AE"/>
        </w:rPr>
      </w:r>
      <w:r>
        <w:rPr>
          <w:rtl/>
          <w:cs/>
          <w:lang w:val="ar_AE" w:bidi="ar_AE"/>
        </w:rPr>
        <w:t>اقضوا بعض الوقت في مناقشة السؤال التالي: بارك الله إبراهيم. ما هي البركة في ثقافتكم؟ كيف تختلف بركة الله عن البركة التقليدية أو الدنيوية؟</w:t>
      </w:r>
    </w:p>
    <w:p>
      <w:pPr>
        <w:bidi/>
      </w:pPr>
      <w:r>
        <w:rPr>
          <w:rtl/>
          <w:cs/>
          <w:lang w:val="ar_AE" w:bidi="ar_AE"/>
        </w:rPr>
      </w:r>
      <w:r>
        <w:rPr>
          <w:rtl/>
          <w:cs/>
          <w:lang w:val="ar_AE" w:bidi="ar_AE"/>
        </w:rPr>
        <w:t>قرَّر إبراهيم أن وقت زواج إسحاق قد حان. لم تكن النساء المحليات اللاتي تعيشن في كنعان مناسبات لأن يتزوج إسحاق منهن. كان السكان المحليون يعبدون الأصنام. أراد إبراهيم أن يعبد نسله اللهَ وحده.</w:t>
      </w:r>
    </w:p>
    <w:p>
      <w:pPr>
        <w:bidi/>
      </w:pPr>
      <w:r>
        <w:rPr>
          <w:rtl/>
          <w:cs/>
          <w:lang w:val="ar_AE" w:bidi="ar_AE"/>
        </w:rPr>
      </w:r>
      <w:r>
        <w:rPr>
          <w:rtl/>
          <w:cs/>
          <w:lang w:val="ar_AE" w:bidi="ar_AE"/>
        </w:rPr>
        <w:t>طلبَ إبراهيم من رئيس الخدم في بيته، الخادم الأكبر، وأكثر الموثوق بهم، أن يعود إلى موطن إبراهيم ليبحث عن زوجة لإسحاق بين أقارب إبراهيم. يقول بعض المُفسرين إن العبد هو أليعازر الذي ذُكر سابقًا في سفر التكوين. سأل أبرام اللهَ ما فائدة المكافأة عندما لم يكن له ورثة؟ كان خادمه أليعازر سيكون وارثه. لا يذكر الكتاب المُقدس أن أليعازر هو نفسه الخادم الذي في هذه القصة. طلب إبراهيم من الخادم أن يَقسم بالله بصفته شاهدًا. دعا إبراهيم الله بلقب إله السماء والأرض. ينبغي أن يكون واضحًا في أي ترجمة أنها لن تقود القارئ أو المستمع إلى الاعتقاد بأن إبراهيم كان يتحدث عن إلهيْن مختلفيْن. كان هذا القسم إشارة رسمية رمزية. طلب إبراهيم من خادمه أن يضع يده تحت فخذ إبراهيم. كانت هذه طريقة مهذبة، ومجازية، تشير إلى أعضاء إبراهيم التناسلية. كانت هذه اللفتة تُشير إلى الأجيال المقبلة من عائلة إبراهيم. وضع هذا القَسمُ عبئًا على الخادم. إذا لم يلتزم الخادم بالقَسم، فإن الله سيعاقب الخادمَ. كان الخادم قلقًا من أن المرأة قد ترفض المجيء معه. إذا لم تكن المرأة التي سيَجدها الخادمُ راغبةً في المجيء معه، فإنه سيتحرَّر من القَسم. حتى أن الخادم سألَ إذا كان بإمكان إسحاق أن يذهب معه. رفضَ إبراهيم السماح لإسحاق بالذهاب. أصر إبراهيم على أن، "الرب الإله، يهوه، إله السماء وَعَدَ بهذه الأرض لنسل إبراهيم." لا يزال إبراهيم يتحدث عن الإله الواحد والوحيد. وَعَدَ إبراهيمُ الخادمَ أن الله سيرسل ملاكه أمامه ليجد المرأة المناسبة. إن ملاك الله هو إعلان أو إظهار لله، لكنه ليس الله نفسه. إن الله قدوسًا للغاية لدرجة أنه لم يكن باستطاعة أحد أن يرى اللهَ نفسه ويعيش. لن يكون الخادم قادرًا على رؤية الله ويعيش.</w:t>
      </w:r>
    </w:p>
    <w:p>
      <w:pPr>
        <w:bidi/>
      </w:pPr>
      <w:r>
        <w:rPr>
          <w:rtl/>
          <w:cs/>
          <w:lang w:val="ar_AE" w:bidi="ar_AE"/>
        </w:rPr>
      </w:r>
      <w:r>
        <w:rPr>
          <w:rtl/>
          <w:cs/>
          <w:lang w:val="ar_AE" w:bidi="ar_AE"/>
        </w:rPr>
        <w:t>بعد أن أقسم الخادم، حمَّل عشرة جِمال. الجَمل هو حيوان كبير جدًا وقيم ويمكنه حمل أوزان كبيرة لمسافات طويلة. لا يحتاج إلى الكثير من الماء خلال الرحلة. كانت الجِمال والهدايا جزءًا من ثمن العروس من أجل ترتيب الزواج مع عائلة العروس. لم يكن الخادم يشتري المرأة مثل الجواري. لكي يُرتَب الزواج، يجب أن تُقدِّم عائلة العريس ثمنًا للعروس، بينما تُقدِّم عائلة العروس المَهر.</w:t>
      </w:r>
    </w:p>
    <w:p>
      <w:pPr>
        <w:bidi/>
      </w:pPr>
      <w:r>
        <w:rPr>
          <w:rtl/>
          <w:cs/>
          <w:lang w:val="ar_AE" w:bidi="ar_AE"/>
        </w:rPr>
      </w:r>
      <w:r>
        <w:rPr>
          <w:rtl/>
          <w:cs/>
          <w:lang w:val="ar_AE" w:bidi="ar_AE"/>
        </w:rPr>
        <w:t>توقفوا وناقشوا: اعرضوا صورة للجَمل. اعرضوا صورة لقافلة الجِمال. كيف يُرتب الناس في ثقافتكم زيجاتهم؟ هل يتضمن ذلك ثمنًا للعروس، وإذا كان الأمر كذلك، كيف يتم ترتيبه؟</w:t>
      </w:r>
    </w:p>
    <w:p>
      <w:pPr>
        <w:bidi/>
      </w:pPr>
      <w:r>
        <w:rPr>
          <w:rtl/>
          <w:cs/>
          <w:lang w:val="ar_AE" w:bidi="ar_AE"/>
        </w:rPr>
      </w:r>
      <w:r>
        <w:rPr>
          <w:rtl/>
          <w:cs/>
          <w:lang w:val="ar_AE" w:bidi="ar_AE"/>
        </w:rPr>
        <w:t>كانت الرحلة ستستغرق شهرًا على الأقل لِقَطع مسافة ٨٠٠ كيلومترًا إلى موطن إبراهيم. وصلَ الخادم خارج المدينة التي كان يعيش فيها ناحور، أخو إبراهيم. كانت المدينة على الأرجح هي حاران، والتي تقع شمال العراق اليوم. كانت هذه المنطقة معروفة ببلاد ما بين النهرين. توقف الخادم عند مصدر المياه، وأناخ الجِمال لترتاح وتُعطى مياهًا. كان مصدر المياه هو نبع وبئر. عندما يكون الماء وفيرًا وقريبًا من السطح، كان يُعتبر نبعًا. في الأشهر الأكثر جفافًا، كان الماء يُسْحَب إلى السطح من أعماق البئر. كان مصدر المياه هذا خارج المدينة حتى تتمكن قطعان الماشية من الوصول إليه بسهولة. دارت الأحداث التالية في المساء. كذلك كان هذا هو الوقت الذي تَخرج فيه الشابات من المدينة ليُحضرن الماء. إن الماء شيء نادر ومهم في الشرق الأوسط الجاف. كان من الطبيعي أن تكون البئر مكانًا للقاء المسافرين والسكان المحليين.</w:t>
      </w:r>
    </w:p>
    <w:p>
      <w:pPr>
        <w:bidi/>
      </w:pPr>
      <w:r>
        <w:rPr>
          <w:rtl/>
          <w:cs/>
          <w:lang w:val="ar_AE" w:bidi="ar_AE"/>
        </w:rPr>
      </w:r>
      <w:r>
        <w:rPr>
          <w:rtl/>
          <w:cs/>
          <w:lang w:val="ar_AE" w:bidi="ar_AE"/>
        </w:rPr>
        <w:t>توقفوا وناقشوا: هل يُقسم الناس في ثقافتكم قَسمًا رسميًا؟ ما الذي يتعلَّق به هذا القَسم؟ اذكروا تلك العادات. من يشترك فيها؟ كيف يصير الشخص بريئًا من القَسم؟ ما هي الطريقة المهذبة للإشارة إلى أعضاء الرجل التناسلية في ثقافتكم والتي يمكن قراءتها في الكنيسة أو أن يسمعها الرجال والنساء؟ هل الآبار أماكن معتادة للقاء الناس في ثقافتكم؟ هل سيكون من الغريب أن يجتمع الناس عند مكان كهذا؟ ما هي مصادر المياه المهمة في منطقتكم؟</w:t>
      </w:r>
    </w:p>
    <w:p>
      <w:pPr>
        <w:bidi/>
      </w:pPr>
      <w:r>
        <w:rPr>
          <w:rtl/>
          <w:cs/>
          <w:lang w:val="ar_AE" w:bidi="ar_AE"/>
        </w:rPr>
      </w:r>
      <w:r>
        <w:rPr>
          <w:rtl/>
          <w:cs/>
          <w:lang w:val="ar_AE" w:bidi="ar_AE"/>
        </w:rPr>
        <w:t>انظروا خريطة تشمل حاران وكذلك نهري دجلة والفرات. هذه هي المنطقة المعروفة بشمال العراق اليوم.</w:t>
      </w:r>
    </w:p>
    <w:p>
      <w:pPr>
        <w:bidi/>
      </w:pPr>
      <w:r>
        <w:rPr>
          <w:rtl/>
          <w:cs/>
          <w:lang w:val="ar_AE" w:bidi="ar_AE"/>
        </w:rPr>
      </w:r>
      <w:r>
        <w:rPr>
          <w:rtl/>
          <w:cs/>
          <w:lang w:val="ar_AE" w:bidi="ar_AE"/>
        </w:rPr>
        <w:t>صَلَّى الخادم إلى الرب الإله، يهوه، إله سيده، لينجح في العثور على العروس المستقبلية في ذلك اليوم نفسه. صَلَّى الخادم صلاةً شخصية وغير رسمية إلى الله. طلبَ الخادم من يهوه أن يُظهِر لُطفًا. تشير كلمة "لُطف" هنا إلى الأمانة والمحبة اللتين توجدان في العلاقة العهدية بين الله وإبراهيم. طلبَ الخادم من الله أن يُعطيه علامتين محددتين ليَعرف زوجة إسحاق المستقبلية. على الفتاة أن تحترم عادة الضيافة وأن تُقدِّم المياه للغريب. ثم عليها أن تذهب خطوة أبعد وأن تتطوع لإعطاء الماء للجِمال العشرة أيضًا. وصلَ الخادم في وقت متأخر من عصر اليوم. كان هذا هو الوقت الذي تذهب فيه الشابات إلى البئر. في تلك الثقافة، كانت الشابات غير المتزوجات مسؤولات عن استقاء الماء لبيتهن ولقطيع الماشية الخاص بعائلتهن. كانت الشابات تحملن جرارًا، وهي أوعية تشبه الإبريق مصنوعة من الفخار، لتخزين الماء. لم تكن تَسع أكثر من أحد عشر لترًا من الماء.</w:t>
      </w:r>
    </w:p>
    <w:p>
      <w:pPr>
        <w:bidi/>
      </w:pPr>
      <w:r>
        <w:rPr>
          <w:rtl/>
          <w:cs/>
          <w:lang w:val="ar_AE" w:bidi="ar_AE"/>
        </w:rPr>
      </w:r>
      <w:r>
        <w:rPr>
          <w:rtl/>
          <w:cs/>
          <w:lang w:val="ar_AE" w:bidi="ar_AE"/>
        </w:rPr>
        <w:t>توقفوا وناقشوا كيف تبدو الصلاة القلبية في ثقافتكم.</w:t>
      </w:r>
    </w:p>
    <w:p>
      <w:pPr>
        <w:bidi/>
      </w:pPr>
      <w:r>
        <w:rPr>
          <w:rtl/>
          <w:cs/>
          <w:lang w:val="ar_AE" w:bidi="ar_AE"/>
        </w:rPr>
      </w:r>
      <w:r>
        <w:rPr>
          <w:rtl/>
          <w:cs/>
          <w:lang w:val="ar_AE" w:bidi="ar_AE"/>
        </w:rPr>
        <w:t>كان الخادم مصحوبًا بخُدام آخرين. يُذكَر هذا لاحقًا في القصة. لو سافر بمفرده لكان من الصعب للغاية أن يهتم بالجِمال العشرة. كان سيصبح هدفًا سهلًا لللصوص.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إبراهيم رجلٌ مسن جدًا. قرَّر أن وقت زواج ابنه إسحاق قد حان. لم تكن النساء الكنعانيات الوثنيات مُناسبات. طلبَ إبراهيم من خادمه، أكثر الموثوق بهم، أن يعود إلى موطن إبراهيم ليجد زوجة لإسحاق. طلب إبراهيم من الخادم أن يُقسم قَسمًا مقدسًا بصفة الله شاهدًا. وافق الخادم على القَسم وأقسم.</w:t>
      </w:r>
    </w:p>
    <w:p>
      <w:pPr>
        <w:bidi/>
      </w:pPr>
      <w:r>
        <w:rPr>
          <w:rtl/>
          <w:cs/>
          <w:lang w:val="ar_AE" w:bidi="ar_AE"/>
        </w:rPr>
      </w:r>
      <w:r>
        <w:rPr>
          <w:b/>
          <w:rtl/>
          <w:cs/>
          <w:lang w:val="ar_AE" w:bidi="ar_AE"/>
        </w:rPr>
        <w:t>المشهد الثاني:</w:t>
      </w:r>
      <w:r>
        <w:rPr>
          <w:rtl/>
          <w:cs/>
          <w:lang w:val="ar_AE" w:bidi="ar_AE"/>
        </w:rPr>
        <w:t xml:space="preserve"> يستعد الخادم للرحلة. نيابة عن إبراهيم، جهَّز الخادم عشرة جِمال محمَّلة كلها بالهدايا لعائلة العروس المستقبلية. سافر الخادم أكثر من شهر ولمسافة ٨٠٠ كيلومترًا ليصل إلى موطن إبراهيم.</w:t>
      </w:r>
    </w:p>
    <w:p>
      <w:pPr>
        <w:bidi/>
      </w:pPr>
      <w:r>
        <w:rPr>
          <w:rtl/>
          <w:cs/>
          <w:lang w:val="ar_AE" w:bidi="ar_AE"/>
        </w:rPr>
      </w:r>
      <w:r>
        <w:rPr>
          <w:b/>
          <w:rtl/>
          <w:cs/>
          <w:lang w:val="ar_AE" w:bidi="ar_AE"/>
        </w:rPr>
        <w:t>المشهد الثالث:</w:t>
      </w:r>
      <w:r>
        <w:rPr>
          <w:rtl/>
          <w:cs/>
          <w:lang w:val="ar_AE" w:bidi="ar_AE"/>
        </w:rPr>
        <w:t xml:space="preserve"> وصلَ الخادم خارج المدينة حيث كان يعيش ناحور، أخو إبراهيم. توقف الخادم عند البئر المُشترَكة ليستريح وليَسقي الجِمال. عند البئر، صَلَّى الخادم لأجل علامتين محددتين من الله ليعلم مَن هي المرأة التي اختارها الله لإسحاق.</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إسحاق</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راجعوا تفاصيل القصة حسب الترتيب الزمني وتحدثوا عن الأشياء التي سيكون من المهم وصفها أو تمثيلها في كل مشهد من أجل أن يُفهم تمامًا ما يحدث في القصة.</w:t>
      </w:r>
    </w:p>
    <w:p>
      <w:pPr>
        <w:bidi/>
      </w:pPr>
      <w:r>
        <w:rPr>
          <w:rtl/>
          <w:cs/>
          <w:lang w:val="ar_AE" w:bidi="ar_AE"/>
        </w:rPr>
      </w:r>
      <w:r>
        <w:rPr>
          <w:rtl/>
          <w:cs/>
          <w:lang w:val="ar_AE" w:bidi="ar_AE"/>
        </w:rPr>
        <w:t>من المهم أن تتذكَّروا أن هذه القصة تبدأ عندما صار إبراهيم رجلًا مسنًا جدًا. لقد باركه اللهُ في كل شيء. قد يكون المشهد أكثر وضوحًا إذا شاركتم بعض تفاصيل الخلفيات الأساسية في البداية والتي تظهر لاحقًا في القصة. إن إبراهيم مصمم على أن يبقى نسله في أرض كنعان التي وَعد اللهُ إبراهيم بها. قرَّر إبراهيم أن وقت زواج ابنه إسحاق قد حان. كانت النساء المحليات وثنيات تَعبدنَ الأصنام، ولم تَكن مناسبات لإسحاق. تحدَّث إبراهيم مع أكثر خدامه الموثوقين بشأن الذهاب إلى موطن إبراهيم ليَبحث عن زوجة مناسبة لإسحاق. من المهم أن نتذكَّر أن الكتاب المقدس لا يَذكر اسم هذا الخادم.</w:t>
      </w:r>
    </w:p>
    <w:p>
      <w:pPr>
        <w:bidi/>
      </w:pPr>
      <w:r>
        <w:rPr>
          <w:rtl/>
          <w:cs/>
          <w:lang w:val="ar_AE" w:bidi="ar_AE"/>
        </w:rPr>
      </w:r>
      <w:r>
        <w:rPr>
          <w:rtl/>
          <w:cs/>
          <w:lang w:val="ar_AE" w:bidi="ar_AE"/>
        </w:rPr>
        <w:t>كان هذا الطلب من الخادم طلبًا رسميًا لدرجة أن إبراهيم جعله يقسم قَسمًا أمام الله على أن يُحضر امرأة من موطنه. كان طقس القَسم يتضمَّن أن يضع الخادم يده على أعضاء إبراهيم التناسلية. كانت هذه اللفتة تُشير إلى نسل إبراهيم المستقبلي. مثل النص الكتابي، على الفريق أن يختار مصطلحًا مهذبًا أو طريقة غير مباشرة لقول منطقة الأعضاء التناسلية لإبراهيم للإشارة إلى أداء القَسم. إذا لم يلتزم الخادم بالقَسم، فإن الله سيعاقبه. إذا لم تكن المرأة التي سيَجدها الخادمُ راغبةً في المجيء معه، فإنه سيتحرَّر من القَسم. حتى أن الخادم سألَ إذا كان بإمكان إسحاق أن يذهب معه. رفضَ إبراهيم السماح لإسحاق بالذهاب. قال إبراهيم: "إن الرب الإله أخرجني من تلك الأرض وأحضرني إلى هذه الأرض وأقسم أنه سيعطي هذه الأرض لنسلي. سيذهب ملاك الرب أمامك وستجد زوجةً لابني هناك." أراد إبراهيم أن يبقى إسحاق في الأرض التي وَعد اللهُ بها.</w:t>
      </w:r>
    </w:p>
    <w:p>
      <w:pPr>
        <w:bidi/>
      </w:pPr>
      <w:r>
        <w:rPr>
          <w:rtl/>
          <w:cs/>
          <w:lang w:val="ar_AE" w:bidi="ar_AE"/>
        </w:rPr>
      </w:r>
      <w:r>
        <w:rPr>
          <w:rtl/>
          <w:cs/>
          <w:lang w:val="ar_AE" w:bidi="ar_AE"/>
        </w:rPr>
        <w:t>من المهم أن نتذكَّر أن الخادم أعد الجِمال والهدايا الأخرى التي تُشكل ثمنَ العروس. كانت رحلة طويلة إلى موطن إبراهيم وكانت تتطلب التجهيزات.</w:t>
      </w:r>
    </w:p>
    <w:p>
      <w:pPr>
        <w:bidi/>
      </w:pPr>
      <w:r>
        <w:rPr>
          <w:rtl/>
          <w:cs/>
          <w:lang w:val="ar_AE" w:bidi="ar_AE"/>
        </w:rPr>
      </w:r>
      <w:r>
        <w:rPr>
          <w:rtl/>
          <w:cs/>
          <w:lang w:val="ar_AE" w:bidi="ar_AE"/>
        </w:rPr>
        <w:t>سافر الخادم وسائقو الجِمال والقافلة إلى المدينة التي كان يعيش فيها ناحور، أخو إبراهيم. وصلَ خارج المدينة مباشرة، وتوقف عند مصدر المياه خارج المدينة. أناخ الجِمال لترتاح بجانب مصدر المياه. بدأ الخادم يُصلي أن يختار اللهُ زوجةَ إسحاق في ذلك اليوم. من المهم أن الخادم لم يَختر المرأة. صلَّى الخادم أن يُظهر اللهُ له المرأة التي اختارها الله لإسحاق. طلبَ الخادمُ علامتين. كانت الأولى هي أن الفتاة، العذراء، ستَعرض على الخادم أن يشرب مثلما هي العادة بين شعبهم. كان الخادم سيَطلب الماءَ. وستجيب قائلة: "نعم، اشرب،" وستَعرض أن تسقي الجِمالَ أيضًا. من المهم أن نتذكَّر أن هذا هو محتوى صلاة الخادم إلى الله. كانت استجابة هذه الصلاة المحددة ستَعكس محبةَ الله الأمينة نحو إبراهيم.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الخادم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لقد بارك اللهُ إبراهيم في كل شيء، وصار إبراهيم الآن رجلًا مسنًا جدًا. قرَّر إبراهيم أن وقت زواج إسحاق قد حان. تحدَّث إبراهيم مع أكثر خدامه الموثوقين في بيته. شرح إبراهيم الموقف للخادم. قال إبراهيم لخادمه، "أريدك أن تُقسم قَسمًا أنك ستجد زوجة لإسحاق بين أقاربي في موطني. اصنعْ القَسم المُقدَّس أمام الله بأن تضع يدك تحت فخذي. لا تَختر زوجة من بين هؤلاء الوثنيين عابدي الأصنام."</w:t>
      </w:r>
    </w:p>
    <w:p>
      <w:pPr>
        <w:bidi/>
      </w:pPr>
      <w:r>
        <w:rPr>
          <w:rtl/>
          <w:cs/>
          <w:lang w:val="ar_AE" w:bidi="ar_AE"/>
        </w:rPr>
      </w:r>
      <w:r>
        <w:rPr>
          <w:rtl/>
          <w:cs/>
          <w:lang w:val="ar_AE" w:bidi="ar_AE"/>
        </w:rPr>
        <w:t>أوقفوا التمثيل: "كيف تشعر يا إبراهيم؟" قد تسمعون عبارات مثل: "أنا سعيد لأن الله قد باركني في كل شيء!" أو "أنا ممتن لأن لديَّ ابني إسحاق الذي وعدني به اللهُ." أو "أنا أفكِّر في أمرٍ ما. يحتاج إسحاق إلى زوجة." أو "أنا قلِقٌ، وأرجو أن خادمي الموثوق به سيُنفذ هذا الطلبَ بشكل صحيح." أو "أنا في سلام. سيَفي اللهُ بوعده لي ولنسلي." "ما شعورك أبها الخادم؟" قد تسمعون عبارات مثل: "أنا سعيد، فأجل، لقد حان وقت أن يتزوج إسحاق ويُنشئ أُسرة." أو "أنا متوتر، يالها من مسؤولية كبيرة." أو "ساعدني يا رب، وقُدني إلى الفتاة المناسبة." أو "أشعر بشعور غريب. لقد طلب مني سيدي أن ألمسه بتلك الطريقة!" واصلوا التمثيل.</w:t>
      </w:r>
    </w:p>
    <w:p>
      <w:pPr>
        <w:bidi/>
      </w:pPr>
      <w:r>
        <w:rPr>
          <w:rtl/>
          <w:cs/>
          <w:lang w:val="ar_AE" w:bidi="ar_AE"/>
        </w:rPr>
      </w:r>
      <w:r>
        <w:rPr>
          <w:rtl/>
          <w:cs/>
          <w:lang w:val="ar_AE" w:bidi="ar_AE"/>
        </w:rPr>
        <w:t>قال الخادم لإبراهيم: "ماذا لو لم تَرغب المرأة في أن تأتي معي؟ هل أخُذ إسحاق إلى هناك؟" أجاب إبراهيم قائلًا: "كلا، لا تأخذ ابني إلى موطني. لقد تحدَّث الله والسماء إليَّ وقال إنه وَعد بهذه الأرض لنسلي. سيُرسِل ملاكه أمامك وسيُساعدك في العثور على المرأة المناسبة. إذا كانت المرأة غير راغبة في العودة معك، فإنك ستتحرَّر من القَسم. لا تأخذ ابني إلى هناك." ثم أخذ الخادمُ الجِمال والهدايا الأخرى التي كان ستُستخدم ثمنًا للعروس.</w:t>
      </w:r>
    </w:p>
    <w:p>
      <w:pPr>
        <w:bidi/>
      </w:pPr>
      <w:r>
        <w:rPr>
          <w:rtl/>
          <w:cs/>
          <w:lang w:val="ar_AE" w:bidi="ar_AE"/>
        </w:rPr>
      </w:r>
      <w:r>
        <w:rPr>
          <w:rtl/>
          <w:cs/>
          <w:lang w:val="ar_AE" w:bidi="ar_AE"/>
        </w:rPr>
        <w:t>أوقفوا التمثيل: "كيف تشعر يا إبراهيم؟" قد تسمعون عبارات مثل: "أنا سعيد لأن خادمي سأل هذا السؤال. إنه يعرف الآن ما الذي أتوقعه." أو "أشعر بالامتنان لأن لدي خادم جدير بالثقة." "أنا ممتن، أنني أستطيع أن أُقدِّم مثل هذا الثمن العظيم لزوجة إسحاق المستقبلية." أو "أنا في سلام. سيَفي اللهُ بوعده لي ولنسلي." "كيف تشعر أيها الخادم؟" قد تسمعون عبارات مثل: "أنا متوتر، هذه مهمة جليلة. ساعدني يا رب!" أو "نعم، أنا سعيد لأجل فرصة أن أخدم سيدي إبراهيم بهذه الطريقة." أو "أشعر بالثقة. إن ملاك الله سيذهب أمامي. ليس لدي ما أقلق بشأنه." واصلوا التمثيل.</w:t>
      </w:r>
    </w:p>
    <w:p>
      <w:pPr>
        <w:bidi/>
      </w:pPr>
      <w:r>
        <w:rPr>
          <w:rtl/>
          <w:cs/>
          <w:lang w:val="ar_AE" w:bidi="ar_AE"/>
        </w:rPr>
      </w:r>
      <w:r>
        <w:rPr>
          <w:rtl/>
          <w:cs/>
          <w:lang w:val="ar_AE" w:bidi="ar_AE"/>
        </w:rPr>
        <w:t>قَطعَ الخادم الرحلة الطويلة. وصلَ خارج المدينة التي كان يعيش فيها ناحور أخو إبراهيم. أوقف جِماله عند البئر لتستريح وتشرب الماء.</w:t>
      </w:r>
    </w:p>
    <w:p>
      <w:pPr>
        <w:bidi/>
      </w:pPr>
      <w:r>
        <w:rPr>
          <w:rtl/>
          <w:cs/>
          <w:lang w:val="ar_AE" w:bidi="ar_AE"/>
        </w:rPr>
      </w:r>
      <w:r>
        <w:rPr>
          <w:rtl/>
          <w:cs/>
          <w:lang w:val="ar_AE" w:bidi="ar_AE"/>
        </w:rPr>
        <w:t>هنا، صلَّى الخادم إلى الله وطلب منه أمرين معيَّنيْن. طلبَ الخادم من الله أولًا قائلًا: "يا الله، ليت المرأة التي اخترتها لإسحاق تُقدِّم لي الماء. وتُقدِّم بعدها أن تُعطي الماء لجِمالي العشرة. إذا حدث هذا، فسأعرف أنك ما زلت تُظهر محبتك لإبراهيم."</w:t>
      </w:r>
    </w:p>
    <w:p>
      <w:pPr>
        <w:bidi/>
      </w:pPr>
      <w:r>
        <w:rPr>
          <w:rtl/>
          <w:cs/>
          <w:lang w:val="ar_AE" w:bidi="ar_AE"/>
        </w:rPr>
      </w:r>
      <w:r>
        <w:rPr>
          <w:rtl/>
          <w:cs/>
          <w:lang w:val="ar_AE" w:bidi="ar_AE"/>
        </w:rPr>
        <w:t>أوقفوا التمثيل: "كيف تشعر أيها الخادم؟" قد تسمع عبارات مثل: "أنا مُتعَب. لقد كانت هذه رحلة طويلة وصعبة وأنا راكبٌ على الجَمل." أو "أنا سعيد، من الجيد أن أكون هنا لأرى ما سيفعله الله." أو "أنا متوتر، يالها من مسؤولية كبيرة."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إبراهيم مسنًا جدًا. </w:t>
      </w:r>
      <w:r>
        <w:rPr>
          <w:b/>
          <w:rtl/>
          <w:cs/>
          <w:lang w:val="ar_AE" w:bidi="ar_AE"/>
        </w:rPr>
        <w:t>لقد بارك اللهُ إبراهيم في كل شيء</w:t>
      </w:r>
      <w:r>
        <w:rPr>
          <w:rtl/>
          <w:cs/>
          <w:lang w:val="ar_AE" w:bidi="ar_AE"/>
        </w:rPr>
        <w:t xml:space="preserve">. توجد كلمة </w:t>
      </w:r>
      <w:r>
        <w:rPr>
          <w:b/>
          <w:rtl/>
          <w:cs/>
          <w:lang w:val="ar_AE" w:bidi="ar_AE"/>
        </w:rPr>
        <w:t>يُبارِك</w:t>
      </w:r>
      <w:r>
        <w:rPr>
          <w:rtl/>
          <w:cs/>
          <w:lang w:val="ar_AE" w:bidi="ar_AE"/>
        </w:rPr>
        <w:t xml:space="preserve"> في قاموس الكلمات الرئيسية. طلبَ إبراهيم من </w:t>
      </w:r>
      <w:r>
        <w:rPr>
          <w:b/>
          <w:rtl/>
          <w:cs/>
          <w:lang w:val="ar_AE" w:bidi="ar_AE"/>
        </w:rPr>
        <w:t>أكثر خدامه الموثوق بهم</w:t>
      </w:r>
      <w:r>
        <w:rPr>
          <w:rtl/>
          <w:cs/>
          <w:lang w:val="ar_AE" w:bidi="ar_AE"/>
        </w:rPr>
        <w:t xml:space="preserve"> أن يذهب إلى موطن إبراهيم ليجد زوجة لابنه إسحاق. لم يُذكَر اسم الخادم. كان يجب علي الخادم أن يُرتب زواجًا لإسحاق من امرأة من عائلة إبراهيم. طلبَ إبراهيم من الخادم أن يَقْسم </w:t>
      </w:r>
      <w:r>
        <w:rPr>
          <w:b/>
          <w:rtl/>
          <w:cs/>
          <w:lang w:val="ar_AE" w:bidi="ar_AE"/>
        </w:rPr>
        <w:t>قَسمًا رسميًا أمام الله</w:t>
      </w:r>
      <w:r>
        <w:rPr>
          <w:rtl/>
          <w:cs/>
          <w:lang w:val="ar_AE" w:bidi="ar_AE"/>
        </w:rPr>
        <w:t xml:space="preserve"> بأن يَضع يده تحت فخذ إبراهيم. إن هذه اللفتة الرمزية، بِلَمس أعضاء إبراهيم التناسلية، كانت عادة قديمة تعني أن إبراهيم يَعهد بمستقبل نسله إلى الخادم المهم. إذا لم يلتزم الخادم بالقَسم، فإن الله سيعاقب الخادمَ.</w:t>
      </w:r>
    </w:p>
    <w:p>
      <w:pPr>
        <w:bidi/>
      </w:pPr>
      <w:r>
        <w:rPr>
          <w:rtl/>
          <w:cs/>
          <w:lang w:val="ar_AE" w:bidi="ar_AE"/>
        </w:rPr>
      </w:r>
      <w:r>
        <w:rPr>
          <w:rtl/>
          <w:cs/>
          <w:lang w:val="ar_AE" w:bidi="ar_AE"/>
        </w:rPr>
        <w:t xml:space="preserve">قال الخادم لإبراهيم: "ماذا لو لم تَرغب المرأة في أن تأتي معي؟ هل أخُذ إسحاق إلى هناك؟" أجاب إبراهيم قائلًا: "كلا، لا تأخذ ابني إلى موطني. لقد تحدَّث إله السماء إليَّ وقال إنه وَعد بهذه الأرض لنسلي. سيُرسِل </w:t>
      </w:r>
      <w:r>
        <w:rPr>
          <w:b/>
          <w:rtl/>
          <w:cs/>
          <w:lang w:val="ar_AE" w:bidi="ar_AE"/>
        </w:rPr>
        <w:t>ملاك الرب</w:t>
      </w:r>
      <w:r>
        <w:rPr>
          <w:rtl/>
          <w:cs/>
          <w:lang w:val="ar_AE" w:bidi="ar_AE"/>
        </w:rPr>
        <w:t xml:space="preserve"> أمامك وسيُساعدك في العثور على المرأة المناسبة." يرجى الرجوع إلى قاموس الكلمات الرئيسية. إن هذا الاستخدام لكلمة ملاك لا يُشير إلى ملاك مُرسَل يَخدم اللهَ. إنه ظهور لله. إنه ليس الله آتيًا بشخصه، لأن لا أحد يستطيع أن يرى الله ويعيش. إذا كانت المرأة غير راغبة في العودة معك، فإنك ستتحرَّر من القَسم. لا تأخذ ابني إلى هناك." ثم أَقسم الخادم.</w:t>
      </w:r>
    </w:p>
    <w:p>
      <w:pPr>
        <w:bidi/>
      </w:pPr>
      <w:r>
        <w:rPr>
          <w:rtl/>
          <w:cs/>
          <w:lang w:val="ar_AE" w:bidi="ar_AE"/>
        </w:rPr>
      </w:r>
      <w:r>
        <w:rPr>
          <w:rtl/>
          <w:cs/>
          <w:lang w:val="ar_AE" w:bidi="ar_AE"/>
        </w:rPr>
        <w:t xml:space="preserve">أخذ الخادم عشرةً من </w:t>
      </w:r>
      <w:r>
        <w:rPr>
          <w:b/>
          <w:rtl/>
          <w:cs/>
          <w:lang w:val="ar_AE" w:bidi="ar_AE"/>
        </w:rPr>
        <w:t>جِمال</w:t>
      </w:r>
      <w:r>
        <w:rPr>
          <w:rtl/>
          <w:cs/>
          <w:lang w:val="ar_AE" w:bidi="ar_AE"/>
        </w:rPr>
        <w:t xml:space="preserve"> إبراهيم وحمَّلها </w:t>
      </w:r>
      <w:r>
        <w:rPr>
          <w:b/>
          <w:rtl/>
          <w:cs/>
          <w:lang w:val="ar_AE" w:bidi="ar_AE"/>
        </w:rPr>
        <w:t>بالهدايا الرائعة</w:t>
      </w:r>
      <w:r>
        <w:rPr>
          <w:rtl/>
          <w:cs/>
          <w:lang w:val="ar_AE" w:bidi="ar_AE"/>
        </w:rPr>
        <w:t>. أعطاه إبراهيمُ الإذن بهذا. الجَمال هي حيوانات كبيرة تحمل أوزانًا وقيمتها غالية. مع الهدايا، سيتم تقديمها إلى عائلة الفتاة ثمنًا للعروس. لم تكن هذه العادة بمثابة شراء امرأةٍ. إنها ليست جارية. إنها هدية احترامٍ للعائلة لإظهار قدرة الزوج على توفير احتياجات الزوجة في المستقبل. سافر الخادم إلى أرام النهريْن، وهي المدينة التي كان يعيش فيها ناحور أخو إبراهيم. كان هذا في منطقة حاران في بلاد ما بين النهرين. واليوم هي في شمال العراق.</w:t>
      </w:r>
    </w:p>
    <w:p>
      <w:pPr>
        <w:bidi/>
      </w:pPr>
      <w:r>
        <w:rPr>
          <w:rtl/>
          <w:cs/>
          <w:lang w:val="ar_AE" w:bidi="ar_AE"/>
        </w:rPr>
      </w:r>
      <w:r>
        <w:rPr>
          <w:rtl/>
          <w:cs/>
          <w:lang w:val="ar_AE" w:bidi="ar_AE"/>
        </w:rPr>
        <w:t xml:space="preserve">خارج هذه المدينة مباشرة، توقف الخادم عند </w:t>
      </w:r>
      <w:r>
        <w:rPr>
          <w:b/>
          <w:rtl/>
          <w:cs/>
          <w:lang w:val="ar_AE" w:bidi="ar_AE"/>
        </w:rPr>
        <w:t>بئر مشترَكة</w:t>
      </w:r>
      <w:r>
        <w:rPr>
          <w:rtl/>
          <w:cs/>
          <w:lang w:val="ar_AE" w:bidi="ar_AE"/>
        </w:rPr>
        <w:t xml:space="preserve"> وأناخ الجِمال. كان هذا هو وقت المساء وفيه كانت تأتي فتيات المدينة لاستقاء الماء. لقد جعل الخادمُ الجِمال تستريح عند مصدر المياه. كانت هذه أرض جافة، وقاحلة، وذات مصادر مائية محدودة. كان مصدر المياه هو نبع تَصل فيه المياه إلى السطح، لكنه كان بئرًا أيضًا عندما يَجف النبع.</w:t>
      </w:r>
    </w:p>
    <w:p>
      <w:pPr>
        <w:bidi/>
      </w:pPr>
      <w:r>
        <w:rPr>
          <w:rtl/>
          <w:cs/>
          <w:lang w:val="ar_AE" w:bidi="ar_AE"/>
        </w:rPr>
      </w:r>
      <w:r>
        <w:rPr>
          <w:rtl/>
          <w:cs/>
          <w:lang w:val="ar_AE" w:bidi="ar_AE"/>
        </w:rPr>
        <w:t xml:space="preserve">ثم </w:t>
      </w:r>
      <w:r>
        <w:rPr>
          <w:b/>
          <w:rtl/>
          <w:cs/>
          <w:lang w:val="ar_AE" w:bidi="ar_AE"/>
        </w:rPr>
        <w:t>صلَّى</w:t>
      </w:r>
      <w:r>
        <w:rPr>
          <w:rtl/>
          <w:cs/>
          <w:lang w:val="ar_AE" w:bidi="ar_AE"/>
        </w:rPr>
        <w:t xml:space="preserve"> الخادم. يمكن العثور على كلمة </w:t>
      </w:r>
      <w:r>
        <w:rPr>
          <w:b/>
          <w:rtl/>
          <w:cs/>
          <w:lang w:val="ar_AE" w:bidi="ar_AE"/>
        </w:rPr>
        <w:t>صلَّى</w:t>
      </w:r>
      <w:r>
        <w:rPr>
          <w:rtl/>
          <w:cs/>
          <w:lang w:val="ar_AE" w:bidi="ar_AE"/>
        </w:rPr>
        <w:t xml:space="preserve"> في قاموس الكلمات الرئيسية. "أيها </w:t>
      </w:r>
      <w:r>
        <w:rPr>
          <w:b/>
          <w:rtl/>
          <w:cs/>
          <w:lang w:val="ar_AE" w:bidi="ar_AE"/>
        </w:rPr>
        <w:t>الرب الإله، يهوه،</w:t>
      </w:r>
      <w:r>
        <w:rPr>
          <w:rtl/>
          <w:cs/>
          <w:lang w:val="ar_AE" w:bidi="ar_AE"/>
        </w:rPr>
        <w:t xml:space="preserve"> إله سيدي إبراهيم، امنِحني النجاح اليوم واِظهِر محبتك </w:t>
      </w:r>
      <w:r>
        <w:rPr>
          <w:b/>
          <w:rtl/>
          <w:cs/>
          <w:lang w:val="ar_AE" w:bidi="ar_AE"/>
        </w:rPr>
        <w:t>الأمينة الصادقة</w:t>
      </w:r>
      <w:r>
        <w:rPr>
          <w:rtl/>
          <w:cs/>
          <w:lang w:val="ar_AE" w:bidi="ar_AE"/>
        </w:rPr>
        <w:t xml:space="preserve"> لإبراهيم. يوجد اسم </w:t>
      </w:r>
      <w:r>
        <w:rPr>
          <w:b/>
          <w:rtl/>
          <w:cs/>
          <w:lang w:val="ar_AE" w:bidi="ar_AE"/>
        </w:rPr>
        <w:t>يهوه</w:t>
      </w:r>
      <w:r>
        <w:rPr>
          <w:rtl/>
          <w:cs/>
          <w:lang w:val="ar_AE" w:bidi="ar_AE"/>
        </w:rPr>
        <w:t xml:space="preserve"> في قاموس الكلمات الرئيسية. تُشير هذه المحبة إلى العلاقة العهدية بين الله وإبراهيم - لن تنكسر أبدًا هذه العلاقة. "ها أنا واقف عند مصدر المياه هذا حيث ستأتي الفتيات لتَستقي الماء." كانت الفتيات تأتي إلى البئر في الصباح والمساء لتستقي الماء للبيت ولقطيع الماشية. "فليكن أن الفتاة التي أقول لها أميلي جَرَّتك، فتقول، «اشرب وأنا أسقي جِمالك أيضًا.» لتكن هذه هي المرأة التي اخترتَها لإسحاق ليتزوجها. بهذا سأعلم أن هذه هي التي اخترتها، وأنك ستُظهر </w:t>
      </w:r>
      <w:r>
        <w:rPr>
          <w:b/>
          <w:rtl/>
          <w:cs/>
          <w:lang w:val="ar_AE" w:bidi="ar_AE"/>
        </w:rPr>
        <w:t>محبتك الأمينة</w:t>
      </w:r>
      <w:r>
        <w:rPr>
          <w:rtl/>
          <w:cs/>
          <w:lang w:val="ar_AE" w:bidi="ar_AE"/>
        </w:rPr>
        <w:t xml:space="preserve"> لإبراهيم."</w:t>
      </w:r>
    </w:p>
    <w:p>
      <w:pPr>
        <w:bidi/>
      </w:pPr>
      <w:r>
        <w:rPr>
          <w:rtl/>
          <w:cs/>
          <w:lang w:val="ar_AE" w:bidi="ar_AE"/>
        </w:rPr>
      </w:r>
      <w:r>
        <w:rPr>
          <w:rtl/>
          <w:cs/>
          <w:lang w:val="ar_AE" w:bidi="ar_AE"/>
        </w:rPr>
        <w:t>كان الخادم مصحوبًا بخُدام آخرين. يُذكَر هذا لاحقًا في القصة. لو سافر بمفرده لكان من الصعب للغاية أن يهتم بالجِمال العشرة. كان سيصبح هدفًا سهلًا لللصوص.</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24:15–28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هذا القسم هو نفسه في كل مرة، مع تغيير النص فقط. سيتعامل فريق الترجمة مع كل مقطع بطريقة تعبُّدية.</w:t>
      </w:r>
    </w:p>
    <w:p>
      <w:pPr>
        <w:bidi/>
      </w:pPr>
      <w:r>
        <w:rPr>
          <w:rtl/>
          <w:cs/>
          <w:lang w:val="ar_AE" w:bidi="ar_AE"/>
        </w:rPr>
      </w:r>
      <w:r>
        <w:rPr>
          <w:rtl/>
          <w:cs/>
          <w:lang w:val="ar_AE" w:bidi="ar_AE"/>
        </w:rPr>
        <w:t>إذا كان لديكم ترجمة واحدة فقط، استمعوا إليها ثلاث مرات. إذا كانت لديكم أكثر من ثلاث ترجمات، فاختاروا ثلاثة منها للاستماع إلى إحداها كل مرة.</w:t>
      </w:r>
    </w:p>
    <w:p>
      <w:pPr>
        <w:bidi/>
      </w:pPr>
      <w:r>
        <w:rPr>
          <w:rtl/>
          <w:cs/>
          <w:lang w:val="ar_AE" w:bidi="ar_AE"/>
        </w:rPr>
      </w:r>
      <w:r>
        <w:rPr>
          <w:rtl/>
          <w:cs/>
          <w:lang w:val="ar_AE" w:bidi="ar_AE"/>
        </w:rPr>
        <w:t>طرق الاختيار:</w:t>
      </w:r>
    </w:p>
    <w:p>
      <w:pPr>
        <w:pStyle w:val="ListBullet"/>
        <w:bidi/>
        <w:spacing w:line="240" w:lineRule="auto"/>
        <w:ind w:left="720"/>
      </w:pPr>
      <w:r>
        <w:rPr>
          <w:rtl/>
          <w:cs/>
          <w:lang w:val="ar_AE" w:bidi="ar_AE"/>
        </w:rPr>
      </w:r>
      <w:r>
        <w:rPr>
          <w:rtl/>
          <w:cs/>
          <w:lang w:val="ar_AE" w:bidi="ar_AE"/>
        </w:rPr>
        <w:t>الترجمة الأكثر استخدامًا</w:t>
      </w:r>
    </w:p>
    <w:p>
      <w:pPr>
        <w:pStyle w:val="ListBullet"/>
        <w:bidi/>
        <w:spacing w:line="240" w:lineRule="auto"/>
        <w:ind w:left="720"/>
      </w:pPr>
      <w:r>
        <w:rPr>
          <w:rtl/>
          <w:cs/>
          <w:lang w:val="ar_AE" w:bidi="ar_AE"/>
        </w:rPr>
      </w:r>
      <w:r>
        <w:rPr>
          <w:rtl/>
          <w:cs/>
          <w:lang w:val="ar_AE" w:bidi="ar_AE"/>
        </w:rPr>
        <w:t>أكثر الترجمات المفهومة (اللغة الأبسط)</w:t>
      </w:r>
    </w:p>
    <w:p>
      <w:pPr>
        <w:bidi/>
      </w:pPr>
      <w:r>
        <w:rPr>
          <w:rtl/>
          <w:cs/>
          <w:lang w:val="ar_AE" w:bidi="ar_AE"/>
        </w:rPr>
      </w:r>
      <w:r>
        <w:rPr>
          <w:rtl/>
          <w:cs/>
          <w:lang w:val="ar_AE" w:bidi="ar_AE"/>
        </w:rPr>
        <w:t>يُقصد من هذا أن يكون وقتًا للاكتشاف والسماح لروح الله أن يُعلِّمكم من الكُتب المُقدَّسة.</w:t>
      </w:r>
    </w:p>
    <w:p>
      <w:pPr>
        <w:bidi/>
      </w:pPr>
      <w:r>
        <w:rPr>
          <w:rtl/>
          <w:cs/>
          <w:lang w:val="ar_AE" w:bidi="ar_AE"/>
        </w:rPr>
      </w:r>
      <w:r>
        <w:rPr>
          <w:rtl/>
          <w:cs/>
          <w:lang w:val="ar_AE" w:bidi="ar_AE"/>
        </w:rPr>
        <w:t>قد تجدون أنكم بحاجة إلى إعادة صياغة هذه الأسئلة استنادًا إلى ثقافتكم.</w:t>
      </w:r>
    </w:p>
    <w:p>
      <w:pPr>
        <w:bidi/>
      </w:pPr>
      <w:r>
        <w:rPr>
          <w:rtl/>
          <w:cs/>
          <w:lang w:val="ar_AE" w:bidi="ar_AE"/>
        </w:rPr>
      </w:r>
      <w:r>
        <w:rPr>
          <w:rtl/>
          <w:cs/>
          <w:lang w:val="ar_AE" w:bidi="ar_AE"/>
        </w:rPr>
        <w:t>إذا كانت إجابة أحدهم غير واضحة أو تعتقدون أنها لا توجد في القصة، بدلًا من تصحيحهم، اسألوهم أين يجدون هذا في القصة.</w:t>
      </w:r>
    </w:p>
    <w:p>
      <w:pPr>
        <w:bidi/>
      </w:pPr>
      <w:r>
        <w:rPr>
          <w:rtl/>
          <w:cs/>
          <w:lang w:val="ar_AE" w:bidi="ar_AE"/>
        </w:rPr>
      </w:r>
      <w:r>
        <w:rPr>
          <w:rtl/>
          <w:cs/>
          <w:lang w:val="ar_AE" w:bidi="ar_AE"/>
        </w:rPr>
        <w:t>استمعوا إلى تكوين ٢٤: ١٥–٢٨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النص مرة واحدة في أكثر الترجمات المفهومة لكم. </w:t>
      </w:r>
    </w:p>
    <w:p>
      <w:pPr>
        <w:bidi/>
      </w:pPr>
      <w:r>
        <w:rPr>
          <w:rtl/>
          <w:cs/>
          <w:lang w:val="ar_AE" w:bidi="ar_AE"/>
        </w:rPr>
      </w:r>
      <w:r>
        <w:rPr>
          <w:rtl/>
          <w:cs/>
          <w:lang w:val="ar_AE" w:bidi="ar_AE"/>
        </w:rPr>
        <w:t>في المقطع السابق، طلبَ إبراهيم من أكثر خدامه الموثوق بهم أن يجد زوجةً لابنه إسحاق. وصلَ الخادم، والجِمال المحمَّلة بالهدايا، والخدام الآخرون إلى البئر خارج المدينة حيث كان يعيش أقارب إبراهيم. يُذكَر الخدام الآخرون الذين ساعدوا الخادم الأساسي لاحقًا في القصة. صلَّى الخادم إلى يهوه، إله سيده إبراهيم، أن تُقدِّم المرأة التي اختارها اللهُ ماءً للخادم، ثم تَعرض أن تسقي الجِمال التي أحضرها معه. تبدأ هذه الآيات وتنتهي بالصلاة. صلَّى الخادم إلى الله في نوعٍ من المحادثة الشخصية. كان هذا مختلفًا عن الصلوات الطقسية للديانات الأخرى في جميع أنحاء الشرق الأوسط.</w:t>
      </w:r>
    </w:p>
    <w:p>
      <w:pPr>
        <w:bidi/>
      </w:pPr>
      <w:r>
        <w:rPr>
          <w:rtl/>
          <w:cs/>
          <w:lang w:val="ar_AE" w:bidi="ar_AE"/>
        </w:rPr>
      </w:r>
      <w:r>
        <w:rPr>
          <w:rtl/>
          <w:cs/>
          <w:lang w:val="ar_AE" w:bidi="ar_AE"/>
        </w:rPr>
        <w:t>فجأةً، وقبل أن ينتهي الخادم من الصلاة، جاءت رفقة إلى البئر خارج المدينة. تستخدم القصةُ الآن كلمة العين لوصف البئر. كانت العين مكانًا يمكن الوصول إلى الماء فيه. لم يكن هذا يتطلب سحب الماء من قاع البئر بواسطة الحبال. يتم اعتراض أحداث القصة لتقديم رفقة ولإعطاء تاريخ عائلتها. في هذه القصة التاريخية، يَعرف القارئ أن رفقة هي من عائلة إبراهيم قبل أن يَعرف الخادم ذلك. كانت رفقة تَحمل جرة ماء فخارية، أو إبريقًا، على كتفها. كان هذا الإناء يُستخدم لسحب وحمل الماء إلى الحيوانات. يُقدِّم راوي القصة تفاصيل بخصوص ما هو مهمٌ بالنسبة لعروسٍ مستقبلية. كانت رفقة جميلة، وهي كبيرة بما يكفي لتتزوج وتُنجب أطفالًا. كانت لا تزال عذراء. لم تمارس الجنس مع أي رجل.</w:t>
      </w:r>
    </w:p>
    <w:p>
      <w:pPr>
        <w:bidi/>
      </w:pPr>
      <w:r>
        <w:rPr>
          <w:rtl/>
          <w:cs/>
          <w:lang w:val="ar_AE" w:bidi="ar_AE"/>
        </w:rPr>
      </w:r>
      <w:r>
        <w:rPr>
          <w:rtl/>
          <w:cs/>
          <w:lang w:val="ar_AE" w:bidi="ar_AE"/>
        </w:rPr>
        <w:t>توقفوا وناقشوا: ما هي السمات المهم تواجدها في عروس مُقبلة على الزواج في ثقافتكم؟ كيف يتم ترتيب الزواج؟ كيف تسحبون وتحملون الماء من بئرٍ أو نبعٍ؟ من الذي يذهب ليستقي الماء؟</w:t>
      </w:r>
    </w:p>
    <w:p>
      <w:pPr>
        <w:bidi/>
      </w:pPr>
      <w:r>
        <w:rPr>
          <w:rtl/>
          <w:cs/>
          <w:lang w:val="ar_AE" w:bidi="ar_AE"/>
        </w:rPr>
      </w:r>
      <w:r>
        <w:rPr>
          <w:b/>
          <w:rtl/>
          <w:cs/>
          <w:lang w:val="ar_AE" w:bidi="ar_AE"/>
        </w:rPr>
        <w:t>ركضَ</w:t>
      </w:r>
      <w:r>
        <w:rPr>
          <w:rtl/>
          <w:cs/>
          <w:lang w:val="ar_AE" w:bidi="ar_AE"/>
        </w:rPr>
        <w:t xml:space="preserve"> خادم إبراهيم إليها. هذه القصة مليئة بالأفعال والصور. قبل أن ينتهي الخادم من الصلاة، استجاب اللهُ صلاته. </w:t>
      </w:r>
      <w:r>
        <w:rPr>
          <w:b/>
          <w:rtl/>
          <w:cs/>
          <w:lang w:val="ar_AE" w:bidi="ar_AE"/>
        </w:rPr>
        <w:t>ركض</w:t>
      </w:r>
      <w:r>
        <w:rPr>
          <w:rtl/>
          <w:cs/>
          <w:lang w:val="ar_AE" w:bidi="ar_AE"/>
        </w:rPr>
        <w:t xml:space="preserve"> الخادم ليطلب الماء. تحركت رفقة </w:t>
      </w:r>
      <w:r>
        <w:rPr>
          <w:b/>
          <w:rtl/>
          <w:cs/>
          <w:lang w:val="ar_AE" w:bidi="ar_AE"/>
        </w:rPr>
        <w:t>بسرعة</w:t>
      </w:r>
      <w:r>
        <w:rPr>
          <w:rtl/>
          <w:cs/>
          <w:lang w:val="ar_AE" w:bidi="ar_AE"/>
        </w:rPr>
        <w:t xml:space="preserve"> لتسقي الجِمال و</w:t>
      </w:r>
      <w:r>
        <w:rPr>
          <w:b/>
          <w:rtl/>
          <w:cs/>
          <w:lang w:val="ar_AE" w:bidi="ar_AE"/>
        </w:rPr>
        <w:t>ركضتْ</w:t>
      </w:r>
      <w:r>
        <w:rPr>
          <w:rtl/>
          <w:cs/>
          <w:lang w:val="ar_AE" w:bidi="ar_AE"/>
        </w:rPr>
        <w:t xml:space="preserve"> لتُخبر عائلتها. طلبَ الخادم "القليل" من الماء. في ثقافتهم، كان يُعتبر من المهذب أن يُطلَب "القليل" من شيء ما. لم يكن هذا يعني أن الخادم لم يكن عطشانًا. كان الخادم مهذبًا. تجاوبتْ رفقة تمامًا مثلما صلَّى الخادم. قالت: "يا سيدي،" وهي صيغة احترام مثل استخدام "يا حضرة" عند مخاطبة شخص متقدم في العمر، أي الخادم هنا. أعطته ماءً ليَشرب. قالت رفقة: "أنا سأستقي ماءً لجِمالك أيضًا حتى تَنتهي من الشرب." أجابت رفقة تمامًا مثلما صلَّى الخادم. نزلتْ إلى عين الماء وبدأت تملأ وعاء الماء أو الحوض الصغير. إن الحوض هو وعاء ضيق طويل، مثل صندوق حجري. يُستخدم في احتواء الماء أو الطعام للماشية. إذا لم تشرب الجمال لبضعة أيام، فإن ما يكفيها سيكون الكثير من الماء لكل جَمل. يمكن أن يحتاج كل جمل حوالي ٩٥ لترًا! كان استيعاب جرة رفقة على الأكثر ١١ لترًا فقط. كان هذا العمل مجهودًا إضافيًا هائلًا. الماء سائل ثقيل!</w:t>
      </w:r>
    </w:p>
    <w:p>
      <w:pPr>
        <w:bidi/>
      </w:pPr>
      <w:r>
        <w:rPr>
          <w:rtl/>
          <w:cs/>
          <w:lang w:val="ar_AE" w:bidi="ar_AE"/>
        </w:rPr>
      </w:r>
      <w:r>
        <w:rPr>
          <w:rtl/>
          <w:cs/>
          <w:lang w:val="ar_AE" w:bidi="ar_AE"/>
        </w:rPr>
        <w:t>توقفوا وناقشوا: هل أظهرت رفقةُ الصفات الجيدة لإحدى الشابات؟ كيف فعلت ذلك؟</w:t>
      </w:r>
    </w:p>
    <w:p>
      <w:pPr>
        <w:bidi/>
      </w:pPr>
      <w:r>
        <w:rPr>
          <w:rtl/>
          <w:cs/>
          <w:lang w:val="ar_AE" w:bidi="ar_AE"/>
        </w:rPr>
      </w:r>
      <w:r>
        <w:rPr>
          <w:rtl/>
          <w:cs/>
          <w:lang w:val="ar_AE" w:bidi="ar_AE"/>
        </w:rPr>
        <w:t>بينما كانت رفقة تبذل مجهودًا في تقديم الماء لجميع الجِمال، كان الخادم يراقبها. كان يدرس هذه الشابة ليُحدد ما إذا كانت هذه هي المرأة التي اختارها اللهُ لإسحاق. لم يكن الخادم يراقبها بدافع جنسي مع أنها كانت جميلة ومهذبة.</w:t>
      </w:r>
    </w:p>
    <w:p>
      <w:pPr>
        <w:bidi/>
      </w:pPr>
      <w:r>
        <w:rPr>
          <w:rtl/>
          <w:cs/>
          <w:lang w:val="ar_AE" w:bidi="ar_AE"/>
        </w:rPr>
      </w:r>
      <w:r>
        <w:rPr>
          <w:rtl/>
          <w:cs/>
          <w:lang w:val="ar_AE" w:bidi="ar_AE"/>
        </w:rPr>
        <w:t>عندما انتهت الجِمال من الشرب، أعطى خادم إبراهيم رفقة خُزامة ذهبية وسوارين كبيرين من الذهب على يديها. في ثقافتهم، كان الناس يستخدمون "الشاقل" مقياسًا للذهب. كان وزن الخُزامة حوالي ٦ غرام من الذهب. كانت الأساور لمعصمها أو زراعيها. كان كل سوار يَزن حوالي ١٢٠ غرامًا. كانت هذه الهدايا ثمينة. كانت هذه من المجوهرات الشائعة لدى النساء اللاتي تَعشن في الشرق الأوسط. كانت خُزامة الأنف علامةً على الجمال والثروة. كان أنف المرأة سمةً من السمات الجسدية التي تُقدَّر في سياق الأناقة أو الرُقي.</w:t>
      </w:r>
    </w:p>
    <w:p>
      <w:pPr>
        <w:bidi/>
      </w:pPr>
      <w:r>
        <w:rPr>
          <w:rtl/>
          <w:cs/>
          <w:lang w:val="ar_AE" w:bidi="ar_AE"/>
        </w:rPr>
      </w:r>
      <w:r>
        <w:rPr>
          <w:rtl/>
          <w:cs/>
          <w:lang w:val="ar_AE" w:bidi="ar_AE"/>
        </w:rPr>
        <w:t>ثم سأل خادمُ إبراهيم السؤال المهم: "من فضلِك أخبريني، بنت مَن أنتِ؟ هل لدى أبيك مساحة لنبيت هذه الليلة؟" في تلك الثقافة، كانت هذه هي الطريقة المهذبة لطرح هذه الأسئلة. كان بتوئيل ابن أخي إبراهيم. هذا يعني أن إسحاق كان ابن عم رفقة. لم يكن هذا يُعتبر سِفاحًا في تلك الثقافة. كان الله سيُعطى بني إسرائيل لاحقًا قوانين صارمة بخصوص زنا المحارم في سفر اللاويين.</w:t>
      </w:r>
    </w:p>
    <w:p>
      <w:pPr>
        <w:bidi/>
      </w:pPr>
      <w:r>
        <w:rPr>
          <w:rtl/>
          <w:cs/>
          <w:lang w:val="ar_AE" w:bidi="ar_AE"/>
        </w:rPr>
      </w:r>
      <w:r>
        <w:rPr>
          <w:rtl/>
          <w:cs/>
          <w:lang w:val="ar_AE" w:bidi="ar_AE"/>
        </w:rPr>
        <w:t>توقفوا وناقشوا: هل يُعتبر الزواج من أولاد العم سِفاحًا في ثقافتكم؟ هل سيكون هذا الأمر من التفاصيل المزعجة في ثقافتكم مع أن هذا حدث منذ آلاف السنين؟</w:t>
      </w:r>
    </w:p>
    <w:p>
      <w:pPr>
        <w:bidi/>
      </w:pPr>
      <w:r>
        <w:rPr>
          <w:rtl/>
          <w:cs/>
          <w:lang w:val="ar_AE" w:bidi="ar_AE"/>
        </w:rPr>
      </w:r>
      <w:r>
        <w:rPr>
          <w:rtl/>
          <w:cs/>
          <w:lang w:val="ar_AE" w:bidi="ar_AE"/>
        </w:rPr>
        <w:t>أجابت رفقة قائلةً: "عندنا تِبن وعلف للجِمال وكذلك مكانًا للضيوف." سيُقدِّم لابان، أخو رفقة، لاحقًا دعوةً للخادم والقافلة ليَبيتوا في منزلهم. ثم انحنى خادم إبراهيم، وسجد للرب. إنَّ خرَّ وسجد فِعلان يُستخدمان كثيرًا معًا. خرَّ تعني أن ينحني الشخص ووجهه نحو الأرض وذراعاه ممدوتان. في هذا السياق، يمكن أيضًا أن تعني كلمة سجد أن يَنحني الشخض ووجهه يَلمس الأرض. كان هذا فِعلٌ يُعبر عن التواضع الصادق والعميق لتقديم الشكر لله. "أن يُبارك" يعني أن يَمدح. "مبارك الرب، يهوه، إله سيدي إبراهيم. لقد أظهر يهوه محبَّة ثابتة وأمانة نحو سيدي." إنه تعبير يعني أنه، "عامَلَ سيدي بإخلاص حقيقي." هذي هي نوع المحبة العهدية التي أظهرها الرب لإبراهيم. استجاب يهوه صلاةَ الخادم بشكل كامل. ركضتْ رفقة إلى البيت لتخبر عائلتها بما حدث.</w:t>
      </w:r>
    </w:p>
    <w:p>
      <w:pPr>
        <w:bidi/>
      </w:pPr>
      <w:r>
        <w:rPr>
          <w:rtl/>
          <w:cs/>
          <w:lang w:val="ar_AE" w:bidi="ar_AE"/>
        </w:rPr>
      </w:r>
      <w:r>
        <w:rPr>
          <w:rtl/>
          <w:cs/>
          <w:lang w:val="ar_AE" w:bidi="ar_AE"/>
        </w:rPr>
        <w:t>توقفوا وناقشوا: كيف يُظهِر شخص في ثقافتكم عبادةً متواضعة لله؟ تحدَّثوا عن وقتٍ في حياتكم قدَّمتم فيه عبادةً متواضعة 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كان الخادم والجِمال يستريحون بجانب النبع/البئر خارج حاران. صلَّى الخادم أن يُوجهه الله إلى زوجة إسحاق. اقتربت رفقة من مكانه حاملةً جرَّتها بينما كان ينتهي من الصلاة.</w:t>
      </w:r>
    </w:p>
    <w:p>
      <w:pPr>
        <w:bidi/>
      </w:pPr>
      <w:r>
        <w:rPr>
          <w:rtl/>
          <w:cs/>
          <w:lang w:val="ar_AE" w:bidi="ar_AE"/>
        </w:rPr>
      </w:r>
      <w:r>
        <w:rPr>
          <w:b/>
          <w:rtl/>
          <w:cs/>
          <w:lang w:val="ar_AE" w:bidi="ar_AE"/>
        </w:rPr>
        <w:t>المشهد الثاني:</w:t>
      </w:r>
      <w:r>
        <w:rPr>
          <w:rtl/>
          <w:cs/>
          <w:lang w:val="ar_AE" w:bidi="ar_AE"/>
        </w:rPr>
        <w:t xml:space="preserve"> تذهب رفقة وتستقي الماء. طلبَ الخادم القليلَ من الماء من جرَّتها. تُعطيه رفقة ماءً. تَعرض عليه أن تُقدِّم الماء لجميع جِماله أيضًا.</w:t>
      </w:r>
    </w:p>
    <w:p>
      <w:pPr>
        <w:bidi/>
      </w:pPr>
      <w:r>
        <w:rPr>
          <w:rtl/>
          <w:cs/>
          <w:lang w:val="ar_AE" w:bidi="ar_AE"/>
        </w:rPr>
      </w:r>
      <w:r>
        <w:rPr>
          <w:b/>
          <w:rtl/>
          <w:cs/>
          <w:lang w:val="ar_AE" w:bidi="ar_AE"/>
        </w:rPr>
        <w:t>المشهد الثالث:</w:t>
      </w:r>
      <w:r>
        <w:rPr>
          <w:rtl/>
          <w:cs/>
          <w:lang w:val="ar_AE" w:bidi="ar_AE"/>
        </w:rPr>
        <w:t xml:space="preserve"> عندما تنتهي من سقي الجِمال، يكافئها الخادم بالمجوهرات الجميلة. سأل الخادم عن والديها وإذا كان لدى أبيها مساحة تبيت مجموعته فيها. أخبرته رفقة باسم أبيها وجدها. يتوقف الخادم ويسبح اللهَ لأنه استجاب صلاته. أوضحت رفقة أن لديهم مساحة وطعام للحيوانات.</w:t>
      </w:r>
    </w:p>
    <w:p>
      <w:pPr>
        <w:bidi/>
      </w:pPr>
      <w:r>
        <w:rPr>
          <w:rtl/>
          <w:cs/>
          <w:lang w:val="ar_AE" w:bidi="ar_AE"/>
        </w:rPr>
      </w:r>
      <w:r>
        <w:rPr>
          <w:b/>
          <w:rtl/>
          <w:cs/>
          <w:lang w:val="ar_AE" w:bidi="ar_AE"/>
        </w:rPr>
        <w:t>المشهد الرابع:</w:t>
      </w:r>
      <w:r>
        <w:rPr>
          <w:rtl/>
          <w:cs/>
          <w:lang w:val="ar_AE" w:bidi="ar_AE"/>
        </w:rPr>
        <w:t xml:space="preserve"> ركضتْ رفقة إلى البيت لتخبر عائلتها بكل ما حدث.</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خادم إبراهيم</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رجال الخادم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راجعوا تفاصيل القصة حسب الترتيب الزمني وتحدثوا عن الأشياء التي سيكون من المهم وصفها أو تمثيلها في كل مشهد من أجل أن يُفهم تمامًا ما يحدث في القصة.</w:t>
      </w:r>
    </w:p>
    <w:p>
      <w:pPr>
        <w:bidi/>
      </w:pPr>
      <w:r>
        <w:rPr>
          <w:rtl/>
          <w:cs/>
          <w:lang w:val="ar_AE" w:bidi="ar_AE"/>
        </w:rPr>
      </w:r>
      <w:r>
        <w:rPr>
          <w:rtl/>
          <w:cs/>
          <w:lang w:val="ar_AE" w:bidi="ar_AE"/>
        </w:rPr>
        <w:t>أرسل إبراهيمُ أكثر خدامه الموثوق يهم إلى موطن إبراهيم ليجد زوجة لإسحاق. تذكَّروا أن الكتاب المُقدَّس لا يَذكر اسم الخادم. أقسم الخادم حتى قَسمًا رسميًا. كان خُدام آخرون يُصاحبونه ليساعدوه في الاهتمام بالجِمال والهدايا. وصلَ الخادم إلى خارج المدينة، واستراح هو والجِمال العشرة عند البئر. دارت الأحداث التالية في المساء. كان هذا هو الوقت الذي تأتي فيه الشابات من القرية ليَحصُلن على الماء. بدأ الخادم في الصلاة إلى الله. طلبَ من الله أن يُريه المرأة التي اختارها الله لإسحاق. طلب من الله أن تُقدِّم المرأة له ماءً وتَعرض أن تسقي جميع الجِمال أيضًا.</w:t>
      </w:r>
    </w:p>
    <w:p>
      <w:pPr>
        <w:bidi/>
      </w:pPr>
      <w:r>
        <w:rPr>
          <w:rtl/>
          <w:cs/>
          <w:lang w:val="ar_AE" w:bidi="ar_AE"/>
        </w:rPr>
      </w:r>
      <w:r>
        <w:rPr>
          <w:rtl/>
          <w:cs/>
          <w:lang w:val="ar_AE" w:bidi="ar_AE"/>
        </w:rPr>
        <w:t>قبل أن يُنهي صلاته، جاءت شابة جميلة إلى البئر تحمل جرَّتها على كتفها. كانت الشابة هي رفقة. نزلتْ إلى العين وملأتْ بعض الماء. طلبَ الخادم منها القليلَ من الماء؛ كان مهذبًا. قالت: "اشرب يا سيدي. أنا سأسقي جِمالك أيضًا." قامت رفقة بذلك وبدأت تسقي الجِمال العشرة. تذكَّروا أن هذا كان عملًا شاقًا، وأبعد من اللُطف الثقافي. ينبغي على مَن تؤدي دور رفقة أن تتصرف وكأنها تعمل بشكلٍ جاد، وتذهب أكثر من مرة إلى العين لتأتي بالماء للجِمال العِطاش.</w:t>
      </w:r>
    </w:p>
    <w:p>
      <w:pPr>
        <w:bidi/>
      </w:pPr>
      <w:r>
        <w:rPr>
          <w:rtl/>
          <w:cs/>
          <w:lang w:val="ar_AE" w:bidi="ar_AE"/>
        </w:rPr>
      </w:r>
      <w:r>
        <w:rPr>
          <w:rtl/>
          <w:cs/>
          <w:lang w:val="ar_AE" w:bidi="ar_AE"/>
        </w:rPr>
        <w:t>بينما كانت رفقة تُعطي الجِمال ماءً، كان الخادم يراقبها ويتساءل، "هل هذه هي التي اختارها الله؟" عندما انتهت من سقي الجِمال، أعطاها الخادم خُزامة ذهبية وسوارين من الذهب. تذكَّروا أن هذه الهدايا كانت ثمينة للغاية. لا شك أن رفقة تفاجأت بِفرحٍ بهذه الهدايا الجميلة. ثم سأل الخادم: "بنت مَن أنتِ؟ هل في بيت أبيك مكان لنا لنبيت هذه الليلة؟"</w:t>
      </w:r>
    </w:p>
    <w:p>
      <w:pPr>
        <w:bidi/>
      </w:pPr>
      <w:r>
        <w:rPr>
          <w:rtl/>
          <w:cs/>
          <w:lang w:val="ar_AE" w:bidi="ar_AE"/>
        </w:rPr>
      </w:r>
      <w:r>
        <w:rPr>
          <w:rtl/>
          <w:cs/>
          <w:lang w:val="ar_AE" w:bidi="ar_AE"/>
        </w:rPr>
        <w:t>أجابت رفقة قائلة: "أبي هو بتوئيل، ابن ناحور ومِلكة. أجل، عندنا تِبن وعلف لجِمالك، ومساحة كبيرة للضيوف." عندما سمعَ الخادم هذه الأسماء، أي أسماء عائلة سيده إبراهيم، انحنى في الصلاة وسجد لله! تذكَّروا أن الخادم كان في وضعية متواضعة، راكعًا ويداه مرفوعتان إلى السماء. صلَّى الخادم قائلًا: "أيها الرب الإله، يهوه، إله سيدي إبراهيم. لقد أظهر الرب محبَّة ثابتة لسيدي إبراهيم. لقد هديتني مباشرة إلى أقارب سيدي!"</w:t>
      </w:r>
    </w:p>
    <w:p>
      <w:pPr>
        <w:bidi/>
      </w:pPr>
      <w:r>
        <w:rPr>
          <w:rtl/>
          <w:cs/>
          <w:lang w:val="ar_AE" w:bidi="ar_AE"/>
        </w:rPr>
      </w:r>
      <w:r>
        <w:rPr>
          <w:rtl/>
          <w:cs/>
          <w:lang w:val="ar_AE" w:bidi="ar_AE"/>
        </w:rPr>
        <w:t>ركضتْ رفقة إلى البيت لتخبر عائلتها بكل ما حدث. تذكَّروا أن رفقة أسرعتْ لتُظهِر مجوهراتها الجديدة لعائلتها ولتُخبرهم عن الزائرين.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خادم إبراهيم</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الخُدام الآخرين</w:t>
      </w:r>
    </w:p>
    <w:p>
      <w:pPr>
        <w:pStyle w:val="ListBullet"/>
        <w:bidi/>
        <w:spacing w:line="240" w:lineRule="auto"/>
        <w:ind w:left="720"/>
      </w:pPr>
      <w:r>
        <w:rPr>
          <w:rtl/>
          <w:cs/>
          <w:lang w:val="ar_AE" w:bidi="ar_AE"/>
        </w:rPr>
      </w:r>
      <w:r>
        <w:rPr>
          <w:rtl/>
          <w:cs/>
          <w:lang w:val="ar_AE" w:bidi="ar_AE"/>
        </w:rPr>
        <w:t>الجِمال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أرسل إبراهيمُ أكثر خدامه الموثوق يهم إلى موطن إبراهيم ليجد زوجة لإسحاق. أقسم الخادم حتى قَسمًا رسميًا. كان يُصاحبه خُدام آخرون ليُساعدوه على الاهتمام بالجِمال والهدايا للمرأة وعائلتها. عندما وصلَ الخادم إلى خارج المدينة، أناخ الجِمال لترتاح بجانب النبع والبئر. اطلبوا من المشاركين أن يتصرفوا مثل الجِمال؛ يجب أن ينحنوا على رُكبهم. دارت الأحداث التالية في المساء. كان هذا هو الوقت الذي تأتي فيه الشابات من القرية لتَحصُلن على الماء. بدأ الخادم في الصلاة إلى الله. طلبَ من الله أن يُريه المرأة التي اختارها الله لإسحاق. طلب من الله أن تُقدِّم المرأةُ له ماءً وتَعرض أن تسقي جميع الجِمال أيضًا.</w:t>
      </w:r>
    </w:p>
    <w:p>
      <w:pPr>
        <w:bidi/>
      </w:pPr>
      <w:r>
        <w:rPr>
          <w:rtl/>
          <w:cs/>
          <w:lang w:val="ar_AE" w:bidi="ar_AE"/>
        </w:rPr>
      </w:r>
      <w:r>
        <w:rPr>
          <w:rtl/>
          <w:cs/>
          <w:lang w:val="ar_AE" w:bidi="ar_AE"/>
        </w:rPr>
        <w:t>أوقفوا التمثيل: "كيف تشعر أيها الخادم؟" قد تسمعون عبارات مثل: "أنا مُتعَب. كانت هذه رحلة طويلة"، و"أنا قلق، هل سيُريني الله هذه المرأةَ حقًا من أجل إسحاق؟" و"أشعر بالثقة. أعلم أن إله سيدي إبراهيم سيُريني هذه المرأة،" و"أنا أفكِّر في الأمر. يحتاج إسحاق إلى زوجة صالحة، لكن هذا كثيرٌ من الجِمال العِطاش." "كيف تشعرون أيها الخُدام الآخرون؟" "نحن متعبون، كانت هذه رحلة طويلة"، و"نشعر بالسعادة. أنا سعيد أننا لم نُسرق وأن إله إبراهيم يحمينا،" و"نشعر بالقلق. كم سيستغرق العثورُ على زوجةٍ لإسحاق؟" واصلوا التمثيل.</w:t>
      </w:r>
    </w:p>
    <w:p>
      <w:pPr>
        <w:bidi/>
      </w:pPr>
      <w:r>
        <w:rPr>
          <w:rtl/>
          <w:cs/>
          <w:lang w:val="ar_AE" w:bidi="ar_AE"/>
        </w:rPr>
      </w:r>
      <w:r>
        <w:rPr>
          <w:rtl/>
          <w:cs/>
          <w:lang w:val="ar_AE" w:bidi="ar_AE"/>
        </w:rPr>
        <w:t>قبل أن ينتهي الخادم من صلاته، جاءت شابة جميلة إلى البئر تحمل جرَّتها على كتفها. كانت الشابة هي رفقة. نزلتْ إلى العين وملأتْ بعض الماء. ركضَ الخادم إليها وطلب منها بطريقة مهذبة القليلَ من الماء. قالت: "اشرب يا سيدي. أنا سأسقي جِمالك أيضًا." قامت رفقة بذلك وبدأت تسقي الجِمال العشرة.</w:t>
      </w:r>
    </w:p>
    <w:p>
      <w:pPr>
        <w:bidi/>
      </w:pPr>
      <w:r>
        <w:rPr>
          <w:rtl/>
          <w:cs/>
          <w:lang w:val="ar_AE" w:bidi="ar_AE"/>
        </w:rPr>
      </w:r>
      <w:r>
        <w:rPr>
          <w:rtl/>
          <w:cs/>
          <w:lang w:val="ar_AE" w:bidi="ar_AE"/>
        </w:rPr>
        <w:t>أوقفوا التمثيل: "كيف تشعر أيها الخادم؟" قد تسمعون عبارات مثل: "لدي فضول، انظروا إلى هذه الفتاة الجميلة. هل هي الفتاة المُختارة؟" و"أنا سعيد. هل استجاب الله لهذه الصلاة بالفعل؟" و"أشعر بالثقة، لكنني أعلم أنه يجب أن أكون صبورًا. سيُريني إله سيدي إبراهيم المرأة التي اختارها لإسحاق." "كيف تشعرين يا رفقة؟" "لا بأس. هذا وقت الحصول على الماء لعائلتي وللماشية،" و"أشعر بالفضول، يوجد غرباء معهم الكثير من الجِمال عند البئر. من أين أتوا؟ إلى أين هم ذاهبون؟" "كيف تشعرون أيها الخُدام الآخرون؟" "نشعر بالفضول. إن الخادم المسؤول يُصلِّي كثيرًا،" و"ونشعر بالسعادة. توجد امرأة جميلة آتية،" و"نحن سعداء أن هذه الفتاة تُعطي الجِمال الماءَ ونحن لسنا مضطرين إلى القيام بذلك." واصلوا التمثيل.</w:t>
      </w:r>
    </w:p>
    <w:p>
      <w:pPr>
        <w:bidi/>
      </w:pPr>
      <w:r>
        <w:rPr>
          <w:rtl/>
          <w:cs/>
          <w:lang w:val="ar_AE" w:bidi="ar_AE"/>
        </w:rPr>
      </w:r>
      <w:r>
        <w:rPr>
          <w:rtl/>
          <w:cs/>
          <w:lang w:val="ar_AE" w:bidi="ar_AE"/>
        </w:rPr>
        <w:t>بينما كانت رفقة تُعطي الجِمال ماءً، كان الخادم يراقبها ويتساءل، "هل هذه هي التي اختارها الله؟" عندما انتهت من سقي الجِمال، أعطاها الخادم خُزامة ذهبية وسوارين من الذهب لمعصميها أو ذراعيها. تذكَّروا أن هذه الهدايا كانت ثمينة للغاية. ثم سأل الخادم: "بنت مَن أنتِ؟ هل في بيت أبيك مكان لنا لنبيت هذه الليلة؟"</w:t>
      </w:r>
    </w:p>
    <w:p>
      <w:pPr>
        <w:bidi/>
      </w:pPr>
      <w:r>
        <w:rPr>
          <w:rtl/>
          <w:cs/>
          <w:lang w:val="ar_AE" w:bidi="ar_AE"/>
        </w:rPr>
      </w:r>
      <w:r>
        <w:rPr>
          <w:rtl/>
          <w:cs/>
          <w:lang w:val="ar_AE" w:bidi="ar_AE"/>
        </w:rPr>
        <w:t>أوقفوا التمثيل. "كيف تشعر أيها الخادم؟" قد تسمعون عبارات مثل: "سعيد. أحسنتِ يا ابنتي لأنك قُمتي بهذا العمل الشاق ولكونك مُهذبة،" و"أنا أفكر في الأمر. هل استجاب الله لهذه الصلاة بالفعل؟" و"يُسعدني أن أعطي هذه الشابة هذه الهدايا الجميلة، الخزامة والأساور،" و"أشعر بالأمل. مَن هو أبوها؟" "كيف تشعرين يا رفقة؟" "يا للعجب! يا لها من هدايا جميلة مقابل تقديم الماء لهذه الجِمال!" و "أشعر بالفضول، ما معنى هذه الهدايا الجميلة حقًا؟" "أشعر بالحِرص. ينبغي أن أكون حريصةً مع هؤلاء الرجال." "كيف تشعرون أيها الخُدام الآخرون؟" "نحن سعداء أن هذه الفتاة تُعطي الجِمال الماءَ، ونحن لسنا مضطرين إلى القيام بذلك." واصلوا التمثيل.</w:t>
      </w:r>
    </w:p>
    <w:p>
      <w:pPr>
        <w:bidi/>
      </w:pPr>
      <w:r>
        <w:rPr>
          <w:rtl/>
          <w:cs/>
          <w:lang w:val="ar_AE" w:bidi="ar_AE"/>
        </w:rPr>
      </w:r>
      <w:r>
        <w:rPr>
          <w:rtl/>
          <w:cs/>
          <w:lang w:val="ar_AE" w:bidi="ar_AE"/>
        </w:rPr>
        <w:t>أجابت رفقة قائلة: "أبي هو بتوئيل، ابن ناحور ومِلكة. أجل، عندنا تِبن وعلف لجِمالك، ومساحة كبيرة للضيوف." عندما سمعَ الخادم هذه الأسماء، أي أسماء عائلة سيده إبراهيم، انحنى في الصلاة وسجد لله! صلَّى الخادم قائلًا: "أيها الرب الإله، إله سيدي إبراهيم. لقد أظهر الرب محبَّةً ثابتة لسيدي إبراهيم. لقد هديتني مباشرةً إلى أقارب سيدي!" ركضتْ رفقة إلى البيت لتخبر عائلتها بكل ما حدث.</w:t>
      </w:r>
    </w:p>
    <w:p>
      <w:pPr>
        <w:bidi/>
      </w:pPr>
      <w:r>
        <w:rPr>
          <w:rtl/>
          <w:cs/>
          <w:lang w:val="ar_AE" w:bidi="ar_AE"/>
        </w:rPr>
      </w:r>
      <w:r>
        <w:rPr>
          <w:rtl/>
          <w:cs/>
          <w:lang w:val="ar_AE" w:bidi="ar_AE"/>
        </w:rPr>
        <w:t>أوقفوا التمثيل. "كيف تشعر أيها الخادم؟" قد تسمعون عبارات مثل: "أنا سعيد. مجدًا لله، لقد قادني إلى عائلة إبراهيم،" و"أنا أفكر بالأمر. لقد استجاب يهوه طلبتي تمامًا." و"أفكر في أمرٍ آخر. يجب أن أستعد الآن للمناقشات مع أبيها وعائلتها." "كيف تشعرين يا رفقة؟" "أنا سعيدةَ! لا يسعني الانتظار حتى أُري هذه الهدايا لأمي وعائلتي." و"أشعر بالحماس. يجب أن أذهب سريعًا لأخبر عائلتي أن تُعد المكان للضيوف." و"أشعر بالفضول. هل سبَّحَ هذا الرجل اللهَ؟ ما الذي يحدث؟" "كيف تشعرون أيها الخادم الآخرون؟" "نحن سعداء، فإن هذه الفتاة هي من عائلة سيدنا إبراهيم."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أعيدوا سرد أجزاء القصة مع </w:t>
      </w:r>
      <w:r>
        <w:rPr>
          <w:b/>
          <w:rtl/>
          <w:cs/>
          <w:lang w:val="ar_AE" w:bidi="ar_AE"/>
        </w:rPr>
        <w:t>المفاهيم الرئيسية</w:t>
      </w:r>
      <w:r>
        <w:rPr>
          <w:rtl/>
          <w:cs/>
          <w:lang w:val="ar_AE" w:bidi="ar_AE"/>
        </w:rPr>
        <w:t xml:space="preserve"> الموجودة بخطٍ عريض. اشرحوا كل مفهوم رئيسي في سياقه.</w:t>
      </w:r>
    </w:p>
    <w:p>
      <w:pPr>
        <w:bidi/>
      </w:pPr>
      <w:r>
        <w:rPr>
          <w:rtl/>
          <w:cs/>
          <w:lang w:val="ar_AE" w:bidi="ar_AE"/>
        </w:rPr>
      </w:r>
      <w:r>
        <w:rPr>
          <w:rtl/>
          <w:cs/>
          <w:lang w:val="ar_AE" w:bidi="ar_AE"/>
        </w:rPr>
        <w:t>طلبَ إبراهيم من أكثر خدامه الموثوق بهم أن يجد زوجةً لابنه إسحاق. طلبَ من الخادم أن يذهب إلى موطن إبراهيم ويبحث عن فتاة من عائلة إبراهيم. لم يَسمح إبراهيم لإسحاق بالذهاب في هذه الرحلة. لم يكن إبراهيم يريد أن يتزوج إسحاق من النساء الوثنيات في كنعان حيث كان يعيش هو وإسحاق. كان إبراهيم يؤمن بالله بخصوص أن نسل إبراهيم سيَحصُل على الأرض التي وَعد اللهُ بها.</w:t>
      </w:r>
    </w:p>
    <w:p>
      <w:pPr>
        <w:bidi/>
      </w:pPr>
      <w:r>
        <w:rPr>
          <w:rtl/>
          <w:cs/>
          <w:lang w:val="ar_AE" w:bidi="ar_AE"/>
        </w:rPr>
      </w:r>
      <w:r>
        <w:rPr>
          <w:rtl/>
          <w:cs/>
          <w:lang w:val="ar_AE" w:bidi="ar_AE"/>
        </w:rPr>
        <w:t xml:space="preserve">غادر الخادمُ إبراهيم ووصل عند البئر التي خارج المدينة حيث كان يعيش أقارب إبراهيم. </w:t>
      </w:r>
      <w:r>
        <w:rPr>
          <w:b/>
          <w:rtl/>
          <w:cs/>
          <w:lang w:val="ar_AE" w:bidi="ar_AE"/>
        </w:rPr>
        <w:t>صلَّى</w:t>
      </w:r>
      <w:r>
        <w:rPr>
          <w:rtl/>
          <w:cs/>
          <w:lang w:val="ar_AE" w:bidi="ar_AE"/>
        </w:rPr>
        <w:t xml:space="preserve"> الخادم إلى </w:t>
      </w:r>
      <w:r>
        <w:rPr>
          <w:b/>
          <w:rtl/>
          <w:cs/>
          <w:lang w:val="ar_AE" w:bidi="ar_AE"/>
        </w:rPr>
        <w:t>الرب الإله، يهوه</w:t>
      </w:r>
      <w:r>
        <w:rPr>
          <w:rtl/>
          <w:cs/>
          <w:lang w:val="ar_AE" w:bidi="ar_AE"/>
        </w:rPr>
        <w:t xml:space="preserve">، طالبًا أن تُقدِّم المرأة التي اختارها اللهُ الماءَ للخادم، ثم تَعرض أن تسقي الجِمال التي أحضرها معه. يمكن العثور على كلمة </w:t>
      </w:r>
      <w:r>
        <w:rPr>
          <w:b/>
          <w:rtl/>
          <w:cs/>
          <w:lang w:val="ar_AE" w:bidi="ar_AE"/>
        </w:rPr>
        <w:t>صلَّى</w:t>
      </w:r>
      <w:r>
        <w:rPr>
          <w:rtl/>
          <w:cs/>
          <w:lang w:val="ar_AE" w:bidi="ar_AE"/>
        </w:rPr>
        <w:t xml:space="preserve"> وصلاة في قاموس الكلمات الرئيسية، ويمكن العثور على اسم </w:t>
      </w:r>
      <w:r>
        <w:rPr>
          <w:b/>
          <w:rtl/>
          <w:cs/>
          <w:lang w:val="ar_AE" w:bidi="ar_AE"/>
        </w:rPr>
        <w:t>الرب الإله يهوه</w:t>
      </w:r>
      <w:r>
        <w:rPr>
          <w:rtl/>
          <w:cs/>
          <w:lang w:val="ar_AE" w:bidi="ar_AE"/>
        </w:rPr>
        <w:t xml:space="preserve"> في قاموس الكلمات الرئيسية.</w:t>
      </w:r>
    </w:p>
    <w:p>
      <w:pPr>
        <w:bidi/>
      </w:pPr>
      <w:r>
        <w:rPr>
          <w:rtl/>
          <w:cs/>
          <w:lang w:val="ar_AE" w:bidi="ar_AE"/>
        </w:rPr>
      </w:r>
      <w:r>
        <w:rPr>
          <w:rtl/>
          <w:cs/>
          <w:lang w:val="ar_AE" w:bidi="ar_AE"/>
        </w:rPr>
        <w:t xml:space="preserve">قبل أن ينتهي الخادم من الصلاة، رأى </w:t>
      </w:r>
      <w:r>
        <w:rPr>
          <w:b/>
          <w:rtl/>
          <w:cs/>
          <w:lang w:val="ar_AE" w:bidi="ar_AE"/>
        </w:rPr>
        <w:t>رفقة</w:t>
      </w:r>
      <w:r>
        <w:rPr>
          <w:rtl/>
          <w:cs/>
          <w:lang w:val="ar_AE" w:bidi="ar_AE"/>
        </w:rPr>
        <w:t xml:space="preserve"> آتية إلى البئر ومعها جرة –إناءً مصنوعًا من الطين لِحمْل الماء– لتَحمل الماء على كتفها للماشية وتعود إلى المدينة. كانت رفقة هي ابنة بتوئيل، ابن مِلكة وحاران، أخي إبراهيم. كانت رفقة هي حفيدة حاران ومِلكة. كانت رفقة جميلة. كانت كبيرة بما يكفي لتتزوج وتُنجب أطفالًا، لكنها لا تزال عذراء. لم تمارس الجنس مع أي رجل. . نزلت إلى العين ثم صعدت بالماء. كانت العين قريبة ووفَّرتْ مياهًا يمكن الوصول إليها دون الحاجة إلى سحب الماء من أعماق البئر.</w:t>
      </w:r>
    </w:p>
    <w:p>
      <w:pPr>
        <w:bidi/>
      </w:pPr>
      <w:r>
        <w:rPr>
          <w:rtl/>
          <w:cs/>
          <w:lang w:val="ar_AE" w:bidi="ar_AE"/>
        </w:rPr>
      </w:r>
      <w:r>
        <w:rPr>
          <w:rtl/>
          <w:cs/>
          <w:lang w:val="ar_AE" w:bidi="ar_AE"/>
        </w:rPr>
        <w:t xml:space="preserve">عندما عادت، ركضَ خادم إبراهيم إليها وطلب منها </w:t>
      </w:r>
      <w:r>
        <w:rPr>
          <w:b/>
          <w:rtl/>
          <w:cs/>
          <w:lang w:val="ar_AE" w:bidi="ar_AE"/>
        </w:rPr>
        <w:t>قليلًا</w:t>
      </w:r>
      <w:r>
        <w:rPr>
          <w:rtl/>
          <w:cs/>
          <w:lang w:val="ar_AE" w:bidi="ar_AE"/>
        </w:rPr>
        <w:t xml:space="preserve"> من الماء ليَشرب. قالت: "اشرب يا سيدي." كلمة </w:t>
      </w:r>
      <w:r>
        <w:rPr>
          <w:b/>
          <w:rtl/>
          <w:cs/>
          <w:lang w:val="ar_AE" w:bidi="ar_AE"/>
        </w:rPr>
        <w:t>سيِّد</w:t>
      </w:r>
      <w:r>
        <w:rPr>
          <w:rtl/>
          <w:cs/>
          <w:lang w:val="ar_AE" w:bidi="ar_AE"/>
        </w:rPr>
        <w:t xml:space="preserve"> موجودة في قاموس الكلمات الرئيسية. أنزلتْ الجرة وأعطته ليَشرب. قالت رفقة: "أنا سأستقي ماءً لجِمالك أيضًا حتى تَنتهي الجِمال من الشرب." أفرغتْ جرَّتها في حوض الماشية. إن الحوض هو وعاء ضيق طويل، مثل صندوق حجري. يُستخدم في احتواء الماء أو الطعام للحيوانات. كان تقديم الماء لهذا العدد من الجِمال مجهودًا إضافيًا كبيرًا.</w:t>
      </w:r>
    </w:p>
    <w:p>
      <w:pPr>
        <w:bidi/>
      </w:pPr>
      <w:r>
        <w:rPr>
          <w:rtl/>
          <w:cs/>
          <w:lang w:val="ar_AE" w:bidi="ar_AE"/>
        </w:rPr>
      </w:r>
      <w:r>
        <w:rPr>
          <w:rtl/>
          <w:cs/>
          <w:lang w:val="ar_AE" w:bidi="ar_AE"/>
        </w:rPr>
        <w:t xml:space="preserve">بينما كانت رفقة تبذل مجهودًا في تقديم الماء لجميع الجِمال، كان الخادم يراقبها. كان يدرس هذه الشابة ليُحدد ما إذا كانت هذه هي المرأة التي اختارها اللهُ لإسحاق. لم يكن ينظر إليها بطريقة شهوانية. عندما انتهت الجِمال من الشرب، أعطى الخادم رفقة خُزامة من الذهب وزنها نِصف </w:t>
      </w:r>
      <w:r>
        <w:rPr>
          <w:b/>
          <w:rtl/>
          <w:cs/>
          <w:lang w:val="ar_AE" w:bidi="ar_AE"/>
        </w:rPr>
        <w:t>شاقل</w:t>
      </w:r>
      <w:r>
        <w:rPr>
          <w:rtl/>
          <w:cs/>
          <w:lang w:val="ar_AE" w:bidi="ar_AE"/>
        </w:rPr>
        <w:t>، أو ٦ غرامات، وسوارين كبيرين من الذهب لِمِعصمها، تَزِن كل منها عشرة شواقل، أي ١٢٠ غرامًا. كانت هذه الهدايا ثمينة.</w:t>
      </w:r>
    </w:p>
    <w:p>
      <w:pPr>
        <w:bidi/>
      </w:pPr>
      <w:r>
        <w:rPr>
          <w:rtl/>
          <w:cs/>
          <w:lang w:val="ar_AE" w:bidi="ar_AE"/>
        </w:rPr>
      </w:r>
      <w:r>
        <w:rPr>
          <w:rtl/>
          <w:cs/>
          <w:lang w:val="ar_AE" w:bidi="ar_AE"/>
        </w:rPr>
        <w:t xml:space="preserve">ثم سأل خادمُ إبراهيم قائلًا: "أرجوك أخبريني، </w:t>
      </w:r>
      <w:r>
        <w:rPr>
          <w:b/>
          <w:rtl/>
          <w:cs/>
          <w:lang w:val="ar_AE" w:bidi="ar_AE"/>
        </w:rPr>
        <w:t>بنت</w:t>
      </w:r>
      <w:r>
        <w:rPr>
          <w:rtl/>
          <w:cs/>
          <w:lang w:val="ar_AE" w:bidi="ar_AE"/>
        </w:rPr>
        <w:t xml:space="preserve"> مَن أنتِ؟ هل لدى أبيك مساحة لنبيت هذه الليلة؟" أجابت رفقة قائلة: "أنا ابنة بتوئيل، ابن مِلكة وناحور." كان ناحور هو أخو إبراهيم. كان بتوئيل ابن أخي إبراهيم.</w:t>
      </w:r>
    </w:p>
    <w:p>
      <w:pPr>
        <w:bidi/>
      </w:pPr>
      <w:r>
        <w:rPr>
          <w:rtl/>
          <w:cs/>
          <w:lang w:val="ar_AE" w:bidi="ar_AE"/>
        </w:rPr>
      </w:r>
      <w:r>
        <w:rPr>
          <w:rtl/>
          <w:cs/>
          <w:lang w:val="ar_AE" w:bidi="ar_AE"/>
        </w:rPr>
        <w:t xml:space="preserve">قالت رفقة: "عندنا تِبن وعلف كثير للجِمال، وكذلك مساحة للضيوف ليبيتوا." ثم </w:t>
      </w:r>
      <w:r>
        <w:rPr>
          <w:b/>
          <w:rtl/>
          <w:cs/>
          <w:lang w:val="ar_AE" w:bidi="ar_AE"/>
        </w:rPr>
        <w:t>انحنى</w:t>
      </w:r>
      <w:r>
        <w:rPr>
          <w:rtl/>
          <w:cs/>
          <w:lang w:val="ar_AE" w:bidi="ar_AE"/>
        </w:rPr>
        <w:t xml:space="preserve"> الخادم و</w:t>
      </w:r>
      <w:r>
        <w:rPr>
          <w:b/>
          <w:rtl/>
          <w:cs/>
          <w:lang w:val="ar_AE" w:bidi="ar_AE"/>
        </w:rPr>
        <w:t>سجد للرب</w:t>
      </w:r>
      <w:r>
        <w:rPr>
          <w:rtl/>
          <w:cs/>
          <w:lang w:val="ar_AE" w:bidi="ar_AE"/>
        </w:rPr>
        <w:t xml:space="preserve">. أظهرَ </w:t>
      </w:r>
      <w:r>
        <w:rPr>
          <w:b/>
          <w:rtl/>
          <w:cs/>
          <w:lang w:val="ar_AE" w:bidi="ar_AE"/>
        </w:rPr>
        <w:t>الانحناءُ</w:t>
      </w:r>
      <w:r>
        <w:rPr>
          <w:rtl/>
          <w:cs/>
          <w:lang w:val="ar_AE" w:bidi="ar_AE"/>
        </w:rPr>
        <w:t xml:space="preserve"> تواضعًا. يمكن العثور على مصطلح </w:t>
      </w:r>
      <w:r>
        <w:rPr>
          <w:b/>
          <w:rtl/>
          <w:cs/>
          <w:lang w:val="ar_AE" w:bidi="ar_AE"/>
        </w:rPr>
        <w:t>العبادة</w:t>
      </w:r>
      <w:r>
        <w:rPr>
          <w:rtl/>
          <w:cs/>
          <w:lang w:val="ar_AE" w:bidi="ar_AE"/>
        </w:rPr>
        <w:t>، في قاموس الكلمات الرئيسية. "مبارك الرب الإله يهوه." يوجد اسم الرب الإله، يهوه في قاموس الكلمات الرئيسية. "إله سيدي إبراهيم، يهوه، أظهرَ محبَّةً ثابتة وأمانة نحو سيدي. لقد هداني مباشرةً إلى أقارب سيدي." استجاب اللهُ صلاةَ الخادم بشكل كامل. ركضتْ رفقة إلى البيت لتخبر عائلتها بما حدث.</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24:29–49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٢٤: ٢٩–٤٩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أرسلَ إبراهيم أكثر خدامه الموثوق بهم، إلى موطن إبراهيم ليجد زوجة لإسحاق بين أقاربه. عند وصوله إلى البئر التي بخارج المدينة، صلَّى الخادم إلى الله طالبًا أن يُوجهه إلى الفتاة التي اختارها اللهُ لإسحاق. جاءت رفقة، ابنة أخي إبراهيم، إلى البئر وقدَّمتْ الماء للخادم وعرضتْ أن تُعطي الماء لجِماله. كان هذا استجابة مباشرة لصلاة الخادم. تستمر أحداث القصة التاريخية. يُكرِّر هذا المقطع الكثير من تفاصيل تكوين ٢٤: ١–٢٨. هذا يُثير الاهتمام ويبني الدراما. ركضت رفقة إلى بيتها لتخبر أمها وعائلتها عن خادم إبراهيم.</w:t>
      </w:r>
    </w:p>
    <w:p>
      <w:pPr>
        <w:bidi/>
      </w:pPr>
      <w:r>
        <w:rPr>
          <w:rtl/>
          <w:cs/>
          <w:lang w:val="ar_AE" w:bidi="ar_AE"/>
        </w:rPr>
      </w:r>
      <w:r>
        <w:rPr>
          <w:rtl/>
          <w:cs/>
          <w:lang w:val="ar_AE" w:bidi="ar_AE"/>
        </w:rPr>
        <w:t xml:space="preserve">تبدأ آية ٢٩ بكلمة انتقالية بمعني "والآن،" للإشارة إلى أن تغييرًا مهمًا يحدث. يُقدَّم أخو رفقة، لابان. استخدموا طريقة طبيعية لتقديم شخصية جديدة. مثل رفقة، </w:t>
      </w:r>
      <w:r>
        <w:rPr>
          <w:b/>
          <w:rtl/>
          <w:cs/>
          <w:lang w:val="ar_AE" w:bidi="ar_AE"/>
        </w:rPr>
        <w:t>ركض</w:t>
      </w:r>
      <w:r>
        <w:rPr>
          <w:rtl/>
          <w:cs/>
          <w:lang w:val="ar_AE" w:bidi="ar_AE"/>
        </w:rPr>
        <w:t xml:space="preserve"> لابان لمقابلة الخادم. قد يكون من الأوضح أن يُقدَّم النص عن طريق إعادة ترتيب الأحداث مثلما وقعتْ. يَظهر هنا طمع لابان، وكذلك سيَظهر في المستقبل مع يعقوب. على الأرجح، لم تكن العائلة قد سمعت أخبارًا كثيرة عن إبراهيم منذ أن غادر حاران. رأى لابان الهدايا الثمينة التي مع رفقة –الخُزامة والأساور الذهبية– وركض للقاء الرجل. يُذكر لابان، أخو رفقة، بأنه الذي يستضيف الخادم وليس بتوئيل، والد رفقة. قدَّم لابان الدعوة إلى الخادم ليأتي ويبيت في منزلهم. يُذكر بتوئيل لاحقًا في القصة خلال مناقشات الزواج. ربما كان بتوئيل مسنًا أو لم يكن قادرًا جسديًا على استقبال هؤلاء الضيوف، وسلَّم المسؤوليات اليومية إلى لابان.</w:t>
      </w:r>
    </w:p>
    <w:p>
      <w:pPr>
        <w:bidi/>
      </w:pPr>
      <w:r>
        <w:rPr>
          <w:rtl/>
          <w:cs/>
          <w:lang w:val="ar_AE" w:bidi="ar_AE"/>
        </w:rPr>
      </w:r>
      <w:r>
        <w:rPr>
          <w:rtl/>
          <w:cs/>
          <w:lang w:val="ar_AE" w:bidi="ar_AE"/>
        </w:rPr>
        <w:t>دعى لابان الخادمَ ليأتي إلى بيتهم. إن تحية "يا مُبارك الرب" كانت طريقةً لتحية زائرٍ غني. كان لابان مُحددًا في استخدامه اسم "يهوه،" وهو الاسم العهدي الشخصي لله، بدلًا من استخدام الاسم العام، "إلوهيم." كان يُنظر إلى الغِنى على أنه علامة على مُبارَكة الله للشخص. "لماذا تقف خارجًا؟" هذا سؤال لا ينتظر إجابة. إذا كان السؤال غير طبيعي في لُغتكم، يمكن إعادة صياغته ليُصبح تصريحًا.</w:t>
      </w:r>
    </w:p>
    <w:p>
      <w:pPr>
        <w:bidi/>
      </w:pPr>
      <w:r>
        <w:rPr>
          <w:rtl/>
          <w:cs/>
          <w:lang w:val="ar_AE" w:bidi="ar_AE"/>
        </w:rPr>
      </w:r>
      <w:r>
        <w:rPr>
          <w:rtl/>
          <w:cs/>
          <w:lang w:val="ar_AE" w:bidi="ar_AE"/>
        </w:rPr>
        <w:t>دعى لابان الخادم من الخارج إلى دخول بيتهم. جهَّزَ لابان مكانًا للخادم وللجِمال. على الأرجح، قام خُدام لابان بالتحضيرات من أجل الضيوف والجِمال. جاء الخادم إلى منطقة البيت واهتم بالاحتياجات الأساسية للجِمال أولًا. قدَّم لها الطعام والماء وفَرش لها القش في منطقة خارجية للماشية. كذلك أعطى لابان الخادمَ والرجال الذين معه "ماءً لِغسل أقدامهم." كان من عادات الضيافة أن يُقدَّم الماء لغسل أوساخ أقدامهم من سَفرهم عبر الطُرق الجافة، والترابية وهم يرتدون الصنادل فقط.</w:t>
      </w:r>
    </w:p>
    <w:p>
      <w:pPr>
        <w:bidi/>
      </w:pPr>
      <w:r>
        <w:rPr>
          <w:rtl/>
          <w:cs/>
          <w:lang w:val="ar_AE" w:bidi="ar_AE"/>
        </w:rPr>
      </w:r>
      <w:r>
        <w:rPr>
          <w:rtl/>
          <w:cs/>
          <w:lang w:val="ar_AE" w:bidi="ar_AE"/>
        </w:rPr>
        <w:t>اقضوا بعض الوقت في مناقشة الأسئلة التالية:</w:t>
      </w:r>
    </w:p>
    <w:p>
      <w:pPr>
        <w:bidi/>
      </w:pPr>
      <w:r>
        <w:rPr>
          <w:rtl/>
          <w:cs/>
          <w:lang w:val="ar_AE" w:bidi="ar_AE"/>
        </w:rPr>
      </w:r>
      <w:r>
        <w:rPr>
          <w:rtl/>
          <w:cs/>
          <w:lang w:val="ar_AE" w:bidi="ar_AE"/>
        </w:rPr>
        <w:t>كان الطعام يُقدَّم لجميع الرجال. قال الخادم إنه لن يأكل حتى يناقشوا الأمر الذي أتى به إلى هنا. وافق لابان على ذلك.</w:t>
      </w:r>
    </w:p>
    <w:p>
      <w:pPr>
        <w:bidi/>
      </w:pPr>
      <w:r>
        <w:rPr>
          <w:rtl/>
          <w:cs/>
          <w:lang w:val="ar_AE" w:bidi="ar_AE"/>
        </w:rPr>
      </w:r>
      <w:r>
        <w:rPr>
          <w:rtl/>
          <w:cs/>
          <w:lang w:val="ar_AE" w:bidi="ar_AE"/>
        </w:rPr>
        <w:t>شرحَ الخادم كيف أرشده الرب إلى رفقة. بدأت اتفاقات الزواج. شرحَ الخادم كيف بارك اللهُ إبراهيمَ في كل شيء. شرحَ الخادم كيف بارك اللهُ إبراهيم ماديًا. كان إبراهيم قد أصبح رجلًا عظيمًا أو غنيًا. إن كلمة "غنم" تشمل الماعز والخراف؛ تُشير كلمة "بقرًا" إلى الماشية. شملتْ البركة أيضًا الجِمالَ، والحمير، والعبيد والإماء. كذلك بارك اللهُ إبراهيم بابنٍ من زوجته سارة المتقدمة في العمر.</w:t>
      </w:r>
    </w:p>
    <w:p>
      <w:pPr>
        <w:bidi/>
      </w:pPr>
      <w:r>
        <w:rPr>
          <w:rtl/>
          <w:cs/>
          <w:lang w:val="ar_AE" w:bidi="ar_AE"/>
        </w:rPr>
      </w:r>
      <w:r>
        <w:rPr>
          <w:rtl/>
          <w:cs/>
          <w:lang w:val="ar_AE" w:bidi="ar_AE"/>
        </w:rPr>
        <w:t>توقفوا وناقشوا أفضل طريقة لِسرد هذه البركات في ثقافتكم. هل يجب أن يتغيَّر الترتيب؟</w:t>
      </w:r>
    </w:p>
    <w:p>
      <w:pPr>
        <w:bidi/>
      </w:pPr>
      <w:r>
        <w:rPr>
          <w:rtl/>
          <w:cs/>
          <w:lang w:val="ar_AE" w:bidi="ar_AE"/>
        </w:rPr>
      </w:r>
      <w:r>
        <w:rPr>
          <w:rtl/>
          <w:cs/>
          <w:lang w:val="ar_AE" w:bidi="ar_AE"/>
        </w:rPr>
        <w:t>اعرضوا صورًا للحيوانات: الخروف، والماعز، والحمار، والجَمل.</w:t>
      </w:r>
    </w:p>
    <w:p>
      <w:pPr>
        <w:bidi/>
      </w:pPr>
      <w:r>
        <w:rPr>
          <w:rtl/>
          <w:cs/>
          <w:lang w:val="ar_AE" w:bidi="ar_AE"/>
        </w:rPr>
      </w:r>
      <w:r>
        <w:rPr>
          <w:rtl/>
          <w:cs/>
          <w:lang w:val="ar_AE" w:bidi="ar_AE"/>
        </w:rPr>
        <w:t>ثم أخبر الخادمُ لابان قصة رحلته لإيجاد زوجة لإسحاق. إن الكلمات مشابهة جدًا للمحادثة الأولى بين الخادم ورفقة. يوجد فرق ملحوظ وهو: "الرب الذي سِرتُ أمامه." في وقت سابق، عندما ظهر الرب لإبراهيم، قال له: "سِر أمامي وكن كاملًا." إن عبارة "سِر أمامي" تعني "عِش في اتفاق مع مشيئتي،" أو "افعل مثلما أطلبُ منك،" أو "أطعني." مرة أخرى، يُعد "مَلاكه" مَلاكَ الله مثلما ذُكر سابقًا في القصة. إنه ليس مَلاكًا خادمًا.</w:t>
      </w:r>
    </w:p>
    <w:p>
      <w:pPr>
        <w:bidi/>
      </w:pPr>
      <w:r>
        <w:rPr>
          <w:rtl/>
          <w:cs/>
          <w:lang w:val="ar_AE" w:bidi="ar_AE"/>
        </w:rPr>
      </w:r>
      <w:r>
        <w:rPr>
          <w:rtl/>
          <w:cs/>
          <w:lang w:val="ar_AE" w:bidi="ar_AE"/>
        </w:rPr>
        <w:t>بدأ الخادم يُخبر لابان عما حدث في ذلك اليوم عند البئر. إن صياغة الأحداث مشابهة جدًا لِسردها سابقًا. استخدموا الكلمات ذاتها التي استخدمتوها في ترجمة تلك الآيات مثل العين والجرَّة. تُخبرنا عبارة "الكلام في قلبي" أن الخادم صلَّى إلى الله بصمتٍ عند البئر.</w:t>
      </w:r>
    </w:p>
    <w:p>
      <w:pPr>
        <w:bidi/>
      </w:pPr>
      <w:r>
        <w:rPr>
          <w:rtl/>
          <w:cs/>
          <w:lang w:val="ar_AE" w:bidi="ar_AE"/>
        </w:rPr>
      </w:r>
      <w:r>
        <w:rPr>
          <w:rtl/>
          <w:cs/>
          <w:lang w:val="ar_AE" w:bidi="ar_AE"/>
        </w:rPr>
        <w:t>بينما كان الخادم يسرد القصة على لابان، لم يَذكر أن رفقة دعته "سيدي" أو عن سؤاله وجود مكان عندهم ليَبيت الليلة.</w:t>
      </w:r>
    </w:p>
    <w:p>
      <w:pPr>
        <w:bidi/>
      </w:pPr>
      <w:r>
        <w:rPr>
          <w:rtl/>
          <w:cs/>
          <w:lang w:val="ar_AE" w:bidi="ar_AE"/>
        </w:rPr>
      </w:r>
      <w:r>
        <w:rPr>
          <w:rtl/>
          <w:cs/>
          <w:lang w:val="ar_AE" w:bidi="ar_AE"/>
        </w:rPr>
        <w:t>استخدم الخادم كلمةً انتقالية، "الآن،" للإشارة إلى طلبه الرسمي من لابان وبتوئيل بخصوص زواج إسحاق ورفقة. يُذكَر بتوئيل لاحقًا بأنه حاضرٌ في القصة. كانت العادة المناسبة هي أن يُسأل شيوخ العائلة أولًا قبل السؤال عن رأي الفتاة. طلبَ الخادم من الرجال نفسَ المحبة الثابتة واللطف الأمين اللذين أظهرهما له الرب. اختتم الخادم طلبَ الزواج بتعبير عبري: "لأنصرف يمينًا أو شِمالًا." هذا يعني أن يُعطى الخادم إجابةً حتى يعرف ماذا ينبغي فِعله بعد ذلك.</w:t>
      </w:r>
    </w:p>
    <w:p>
      <w:pPr>
        <w:bidi/>
      </w:pPr>
      <w:r>
        <w:rPr>
          <w:rtl/>
          <w:cs/>
          <w:lang w:val="ar_AE" w:bidi="ar_AE"/>
        </w:rPr>
      </w:r>
      <w:r>
        <w:rPr>
          <w:rtl/>
          <w:cs/>
          <w:lang w:val="ar_AE" w:bidi="ar_AE"/>
        </w:rPr>
        <w:t>توقفوا وناقشوا: كيف يتم ترتيب الزواج في ثقافتكم؟ هل تُسأل المرأة؟ هل يُدير الأقارب الذكور أو الإناث الاتفاقات؟ كيف يتم اتخاذ القرار النهائي؟ هل يوجد في لغتكم أي تعبيرات مثيرة للاهتمام ترتبط بأعراف الزواج؟</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عادت رفقة إلى القرية وأظهرت لعائلتها وأخوها لابان المجوهرات وأخبرتهم عن الرجل الذي قابلته عند البئر.</w:t>
      </w:r>
    </w:p>
    <w:p>
      <w:pPr>
        <w:bidi/>
      </w:pPr>
      <w:r>
        <w:rPr>
          <w:rtl/>
          <w:cs/>
          <w:lang w:val="ar_AE" w:bidi="ar_AE"/>
        </w:rPr>
      </w:r>
      <w:r>
        <w:rPr>
          <w:b/>
          <w:rtl/>
          <w:cs/>
          <w:lang w:val="ar_AE" w:bidi="ar_AE"/>
        </w:rPr>
        <w:t>المشهد الثاني:</w:t>
      </w:r>
      <w:r>
        <w:rPr>
          <w:rtl/>
          <w:cs/>
          <w:lang w:val="ar_AE" w:bidi="ar_AE"/>
        </w:rPr>
        <w:t xml:space="preserve"> ركضَ لابان إلى البئر ليرحب بالغريب ودعاه وقافلته، بما في ذلك الجِمال وسائقيها، إلى بيتهم.</w:t>
      </w:r>
    </w:p>
    <w:p>
      <w:pPr>
        <w:bidi/>
      </w:pPr>
      <w:r>
        <w:rPr>
          <w:rtl/>
          <w:cs/>
          <w:lang w:val="ar_AE" w:bidi="ar_AE"/>
        </w:rPr>
      </w:r>
      <w:r>
        <w:rPr>
          <w:b/>
          <w:rtl/>
          <w:cs/>
          <w:lang w:val="ar_AE" w:bidi="ar_AE"/>
        </w:rPr>
        <w:t>المشهد الثالث:</w:t>
      </w:r>
      <w:r>
        <w:rPr>
          <w:rtl/>
          <w:cs/>
          <w:lang w:val="ar_AE" w:bidi="ar_AE"/>
        </w:rPr>
        <w:t xml:space="preserve"> قام الخادم وسائقو الجِمال بتجهيز الجِمال للمبيت بالطعام والقش المفروش لها.</w:t>
      </w:r>
    </w:p>
    <w:p>
      <w:pPr>
        <w:bidi/>
      </w:pPr>
      <w:r>
        <w:rPr>
          <w:rtl/>
          <w:cs/>
          <w:lang w:val="ar_AE" w:bidi="ar_AE"/>
        </w:rPr>
      </w:r>
      <w:r>
        <w:rPr>
          <w:b/>
          <w:rtl/>
          <w:cs/>
          <w:lang w:val="ar_AE" w:bidi="ar_AE"/>
        </w:rPr>
        <w:t>المشهد الرابع:</w:t>
      </w:r>
      <w:r>
        <w:rPr>
          <w:rtl/>
          <w:cs/>
          <w:lang w:val="ar_AE" w:bidi="ar_AE"/>
        </w:rPr>
        <w:t xml:space="preserve"> يروي الخادم أمام لابان وبتوئيل سلسلة الأحداث التي قادته إلى بيتهم. سأل الخادم عن قرار لابان وبتوئيل بشأن زواج إسحاق ورفقة.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بتوئيل</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سائقي الجِمال/الخُدام الآخرين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أرسلَ إبراهيمُ أكثر خدامه الموثوق بهم إلى موطن إبراهيم ليجد زوجةً لابنه إسحاق. وصلَ الخادم خارج المدينة عند البئر الموجودة في المكان. تَقابَل هناك مع رفقة، ابنة أخي إبراهيم، والتي من المُحتمل أن تصير عروسًا لإسحاق. بعد أن أعطتْ الخادم وجِماله ماءً، كافأها الخادم بِخُزامة ذهبية وسوارين من الذهب.</w:t>
      </w:r>
    </w:p>
    <w:p>
      <w:pPr>
        <w:bidi/>
      </w:pPr>
      <w:r>
        <w:rPr>
          <w:rtl/>
          <w:cs/>
          <w:lang w:val="ar_AE" w:bidi="ar_AE"/>
        </w:rPr>
      </w:r>
      <w:r>
        <w:rPr>
          <w:rtl/>
          <w:cs/>
          <w:lang w:val="ar_AE" w:bidi="ar_AE"/>
        </w:rPr>
        <w:t>ركضتْ رفقة إلى البيت لتخبر عائلتها بكل ما حدث. سمعتْ عائلةُ رفقة وأخوها، لابان، قصتها. تذكَّروا أن لابان هو في مركز هذه القصة وفي القصص المستقبلية ويبدو أن دافعه هو المال. عندما رأى لابان الهدايا، ركضَ على الفور إلى البئر ليدعو الخادم إلى بيتهم ليبيت عندهم. رأى لابان الرجلَ وقال: "تعال وامكُث معنا، يا مُبارَك الرب! لماذا تقف خارج المدينة، بينما لدي مكانًا جاهزًا لك، وللجِمال؟"</w:t>
      </w:r>
    </w:p>
    <w:p>
      <w:pPr>
        <w:bidi/>
      </w:pPr>
      <w:r>
        <w:rPr>
          <w:rtl/>
          <w:cs/>
          <w:lang w:val="ar_AE" w:bidi="ar_AE"/>
        </w:rPr>
      </w:r>
      <w:r>
        <w:rPr>
          <w:rtl/>
          <w:cs/>
          <w:lang w:val="ar_AE" w:bidi="ar_AE"/>
        </w:rPr>
        <w:t>فذهبَ الرجل إلى البيت مع لابان وقدَّمَ الطعامَ والمَبيت للجِمال وسائقيها. كذلك قدَّمَ ماءً لسائقي الجِمال الذين جاؤوا مع الخادم ليغسلوا أقدامهم. ثم وُضِعَ الطعام. تذكَّروا أنه من المُعتاد أن يقوم المُضيف الجيد بكل هذه الأمور في تلك الثقافة. لكن الخادم قال: "لا أريد أن آكل حتى أخبركم لماذا جئتُ." أجاب لابان: "أَخبرنا." تذكَّروا أن لابان كان يَقصد أن يتكلَّم الخادمُ إليه وإلى بتوئيل، والد رفقة.</w:t>
      </w:r>
    </w:p>
    <w:p>
      <w:pPr>
        <w:bidi/>
      </w:pPr>
      <w:r>
        <w:rPr>
          <w:rtl/>
          <w:cs/>
          <w:lang w:val="ar_AE" w:bidi="ar_AE"/>
        </w:rPr>
      </w:r>
      <w:r>
        <w:rPr>
          <w:rtl/>
          <w:cs/>
          <w:lang w:val="ar_AE" w:bidi="ar_AE"/>
        </w:rPr>
        <w:t>شرحَ الخادم قائلًا: "لقد بارك الربُ سيدي إبراهيم جدًا. لقد صار رجلًا غنيًا. لقد أعطاه الربُ قطعان من الغنم والماعز، وقطعان من الماشية، والكثير من الفضة والذهب، والحمير، والعبيد والإماء." تذكَّروا أن تُفكِّروا بِحرص في أفضل طريقة لترتيب هذه القائمة من الممتلكات لثقافتكم.</w:t>
      </w:r>
    </w:p>
    <w:p>
      <w:pPr>
        <w:bidi/>
      </w:pPr>
      <w:r>
        <w:rPr>
          <w:rtl/>
          <w:cs/>
          <w:lang w:val="ar_AE" w:bidi="ar_AE"/>
        </w:rPr>
      </w:r>
      <w:r>
        <w:rPr>
          <w:rtl/>
          <w:cs/>
          <w:lang w:val="ar_AE" w:bidi="ar_AE"/>
        </w:rPr>
        <w:t>ثم يروي الخادم محادثته مع إبراهيم أمام العائلة. شرحَ الخادمُ شروط القَسم وكيف يمكن أن يتحرر منه. "قال سيدي: «إن الرب الذي عشتُ في مَحضره، سيُرسل ملاكه معك ويُنجح مهمتك.»" تذكَّروا أن هذا ليس ملاكًا خادمًا، بل ظهورًا أو إعلانًا لله نفسه. "نعم، يجب أن تجد زوجة لابني من شعبي، أي من عائلة أبي."</w:t>
      </w:r>
    </w:p>
    <w:p>
      <w:pPr>
        <w:bidi/>
      </w:pPr>
      <w:r>
        <w:rPr>
          <w:rtl/>
          <w:cs/>
          <w:lang w:val="ar_AE" w:bidi="ar_AE"/>
        </w:rPr>
      </w:r>
      <w:r>
        <w:rPr>
          <w:rtl/>
          <w:cs/>
          <w:lang w:val="ar_AE" w:bidi="ar_AE"/>
        </w:rPr>
        <w:t>تذكَّروا أن ذلك الحوار حدثَ في الماضي في بيت إبراهيم. تتحوَّل المحادثة الآن إلى أحداث ذلك اليوم. تذكَّروا أن الخادم يُكرر تقريبًا كل كلمة في المقاطع السابقة.</w:t>
      </w:r>
    </w:p>
    <w:p>
      <w:pPr>
        <w:bidi/>
      </w:pPr>
      <w:r>
        <w:rPr>
          <w:rtl/>
          <w:cs/>
          <w:lang w:val="ar_AE" w:bidi="ar_AE"/>
        </w:rPr>
      </w:r>
      <w:r>
        <w:rPr>
          <w:rtl/>
          <w:cs/>
          <w:lang w:val="ar_AE" w:bidi="ar_AE"/>
        </w:rPr>
        <w:t>تذكَّروا أن القصة تتغيّر قليلًا هنا في أن الخادم "يضع" المجوهرات في يَدي رفقة، ولا يذكر أنه سأل عن مكانٍ ليبيت فيه تلك الليلة. "فوضعتُ الخزامة في أنفها والسوارين علي يديها، وخررتُ وسجدتُ للرب. لقد باركتُ الرب، إله سيدي إبراهيم، لأنه قادني مباشرة إلى ابنة أخي سيدي لتكون زوجةً لابنه."</w:t>
      </w:r>
    </w:p>
    <w:p>
      <w:pPr>
        <w:bidi/>
      </w:pPr>
      <w:r>
        <w:rPr>
          <w:rtl/>
          <w:cs/>
          <w:lang w:val="ar_AE" w:bidi="ar_AE"/>
        </w:rPr>
      </w:r>
      <w:r>
        <w:rPr>
          <w:rtl/>
          <w:cs/>
          <w:lang w:val="ar_AE" w:bidi="ar_AE"/>
        </w:rPr>
        <w:t>وقال إلى لابان وبتوئيل: "أرجوكم أخبروني هل ستُظهرون محبةً مُخلِصة وأمانة لسيدي أم لا؟ أرجوكم أخبروني نعم أم لا، لأعرف ماذا سأفعل بعد ذلك."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بتوئيل</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سائقي الجِمال/الخُدام الآخرين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أرسلَ إبراهيمُ أكثر خدامه الموثوق بهم إلى موطن إبراهيم ليجد زوجةً لابنه إسحاق. وصلَ الخادم خارج المدينة عند البئر الموجودة في المكان. تَقابَل هناك مع رفقة، ابنة أخي إبراهيم، والتي من المُحتمل أن تصير عروسًا لإسحاق. بعد أن أعطتْ الخادم وجِماله ماءً، كافأها الخادم بِخُزامة ذهبية وسوارين من الذهب.</w:t>
      </w:r>
    </w:p>
    <w:p>
      <w:pPr>
        <w:bidi/>
      </w:pPr>
      <w:r>
        <w:rPr>
          <w:rtl/>
          <w:cs/>
          <w:lang w:val="ar_AE" w:bidi="ar_AE"/>
        </w:rPr>
      </w:r>
      <w:r>
        <w:rPr>
          <w:rtl/>
          <w:cs/>
          <w:lang w:val="ar_AE" w:bidi="ar_AE"/>
        </w:rPr>
        <w:t>ركضتْ رفقة إلى البيت لتخبر عائلتها بكل ما حدث. سمعتْ عائلةُ رفقة وأخوها، لابان، قصتها. عندما رأى لابان الهدايا، ركضَ على الفور إلى البئر ليدعو الخادم إلى بيتهم ليبيت عندهم. رأى لابان الرجلَ وقال: "تعال وامكُث معنا، يا مُبارَك الرب! لماذا تقف خارج المدينة، بينما يوجد عندي مكانٌ جاهز لك وللجِمال؟"</w:t>
      </w:r>
    </w:p>
    <w:p>
      <w:pPr>
        <w:bidi/>
      </w:pPr>
      <w:r>
        <w:rPr>
          <w:rtl/>
          <w:cs/>
          <w:lang w:val="ar_AE" w:bidi="ar_AE"/>
        </w:rPr>
      </w:r>
      <w:r>
        <w:rPr>
          <w:rtl/>
          <w:cs/>
          <w:lang w:val="ar_AE" w:bidi="ar_AE"/>
        </w:rPr>
        <w:t>أوقفوا التمثيل. اسألوا المُمثِّلة التي تؤدي دور رفقة: "كيف تشعرين؟" قد تسمعون عبارات مثل: "أنا متحمسة! يا لها من مجوهرات جميلة!" و"أنا أشعر بالفضول، لماذا كان هذا الرجل كريمًا جدًا؟" و"أنا في عجلة من أمري لأُري أمي وأخبر العائلة عن الزائر من بيت إبراهيم." اسألوا المُمثِّل الذي يؤدي دور لابان: "كيف تشعر؟" قد تسمعون عبارات مثل: "أنا مندهش! من أين حصلت رفقة على تلك المجوهرات الذهبية؟" و"أنا سعيد! هذا الرجل غنيٌ ويُوزِّع هدايا غالية،" و"أنا متوتر. سأكون مسؤولًا عن تجهيز كل شيء بدلًا من أبي. أتمنى أن أقوم بِدَوري جيدًا." واصلوا التمثيل.</w:t>
      </w:r>
    </w:p>
    <w:p>
      <w:pPr>
        <w:bidi/>
      </w:pPr>
      <w:r>
        <w:rPr>
          <w:rtl/>
          <w:cs/>
          <w:lang w:val="ar_AE" w:bidi="ar_AE"/>
        </w:rPr>
      </w:r>
      <w:r>
        <w:rPr>
          <w:rtl/>
          <w:cs/>
          <w:lang w:val="ar_AE" w:bidi="ar_AE"/>
        </w:rPr>
        <w:t>فذهب الرجل إلى البيت مع لابان، وأنزلَ لابان حمولة الجِمال، وفرشَ لهم القش وأعطاهم الطعام. كذلك قدَّمَ ماءً لسائقي الجِمال الذين جاؤوا مع الخادم ليغسلوا أقدامهم. ثم وُضِعَ الطعام. لكن الخادم قال: "لا أريد أن آكل حتى أخبركم لماذا جئتُ." أجاب لابان: "أَخبرنا."</w:t>
      </w:r>
    </w:p>
    <w:p>
      <w:pPr>
        <w:bidi/>
      </w:pPr>
      <w:r>
        <w:rPr>
          <w:rtl/>
          <w:cs/>
          <w:lang w:val="ar_AE" w:bidi="ar_AE"/>
        </w:rPr>
      </w:r>
      <w:r>
        <w:rPr>
          <w:rtl/>
          <w:cs/>
          <w:lang w:val="ar_AE" w:bidi="ar_AE"/>
        </w:rPr>
        <w:t>أوقفوا التمثيل: اسألوا المُمثِّل الذي يؤدي دور الخادم: "كيف تشعر؟" قد تسمعون عبارات مثل: "أنا سعيد. لقد أتى أخو رفقة ليُرحب بي ويدعوني إلى بيتهم،" و"أشعر بالامتنان، لقد استجاب الله لصلاتي على الفور." اسألوا المُمثِّل الذي يؤدي دور لابان: "كيف تشعر؟" "أنا متعب، فإن الاستضافة عملٌ شاق!" و"أنا سعيد، وأتطلع إلى المناقشة." واصلوا التمثيل.</w:t>
      </w:r>
    </w:p>
    <w:p>
      <w:pPr>
        <w:bidi/>
      </w:pPr>
      <w:r>
        <w:rPr>
          <w:rtl/>
          <w:cs/>
          <w:lang w:val="ar_AE" w:bidi="ar_AE"/>
        </w:rPr>
      </w:r>
      <w:r>
        <w:rPr>
          <w:rtl/>
          <w:cs/>
          <w:lang w:val="ar_AE" w:bidi="ar_AE"/>
        </w:rPr>
        <w:t>شرحَ الخادم قائلًا: "لقد بارك الربُ سيدي إبراهيم جدًا. لقد صار رجلًا غنيًا. لقد أعطاه الربُ قطعان من الغنم والماعز، وقطعان من الماشية، والكثير من الفضة والذهب، والحمير، والعبيد والإماء." كانت سارة، زوجة سيدي إبراهيم، قد شاخت جدًا عندما ولدتْ، إسحاق، ابنَ سيدي، ولقد أعطاه سيدي كلَ ما يملكه. جعلني سيدي أقسم قَسمًا له. قال لي: "لا تسمح لابني أن يتزوج من إحدى هؤلاء النساء الكنعانيات المحليات. اذهبْ إلى بيت أبي، إلى أقاربي وابحث هناك عن زوجة لابني." لكنني قلتُ لسيدي: "ماذا لو لم أستطع أن أجد شابةً ترغب في الرجوع معي؟" قال سيدي: "إن الرب الذي عشتُ في مَحضره، سيُرسل ملاكه معك ويُنجح مهمتك." نعم، يجب أن تجد زوجة لابني من شعبي، أي من عائلة أبي. حينها تكون أوفيتَ بالقَسم الذي أقسمتَه. لكن إذا ذهبت إلى أقاربي ورفضوا أن يَدَعوا الفتاة تذهب معك، تكون حُرًا من القَسم الذي أقسمتَه لي."</w:t>
      </w:r>
    </w:p>
    <w:p>
      <w:pPr>
        <w:bidi/>
      </w:pPr>
      <w:r>
        <w:rPr>
          <w:rtl/>
          <w:cs/>
          <w:lang w:val="ar_AE" w:bidi="ar_AE"/>
        </w:rPr>
      </w:r>
      <w:r>
        <w:rPr>
          <w:rtl/>
          <w:cs/>
          <w:lang w:val="ar_AE" w:bidi="ar_AE"/>
        </w:rPr>
        <w:t>أوقفوا التمثيل. اسألوا المُمثِّل الذي يؤدي دور الخادم: "كيف تشعر؟" قد تسمعون عبارات مثل: "أنا أفكر بالأمر. يجب أن أشرح بشكل شامل الأمرَ الذي أحضرني إلى هنا،" و"أنا متحمس. انظروا كيف بارك اللهُ سيدي." اسألوا المُمثِّل الذي يؤدي دور لابان: "كيف تشعر؟" "أنا متحمس. إن عمي إبراهيم غنيٌ!" و"أشعر بمشاعر مختلطة، أنا سعيد من أجل رفقة، لكنني سأفتقد أختي. ستذهب بعيدًا جدًا." اسألوا المُمثِّلة التي تؤدي دور رفقة: "كيف تشعرين؟" "أشعر بالفضول. لماذا أتى هذا الغريب هنا اليوم؟" و"أنا سعيدة. أنا مسرورة حقًا لأنني عاملت هذا الرجل باحترام عندما أعطيته ماءً له ولِجماله." و"أشعر بالرضى. لكنني لم أفهم لماذا لم يأتِ العريس الشاب بنفسه." واصلوا التمثيل.</w:t>
      </w:r>
    </w:p>
    <w:p>
      <w:pPr>
        <w:bidi/>
      </w:pPr>
      <w:r>
        <w:rPr>
          <w:rtl/>
          <w:cs/>
          <w:lang w:val="ar_AE" w:bidi="ar_AE"/>
        </w:rPr>
      </w:r>
      <w:r>
        <w:rPr>
          <w:rtl/>
          <w:cs/>
          <w:lang w:val="ar_AE" w:bidi="ar_AE"/>
        </w:rPr>
        <w:t>جئتُ اليوم إلى العين خارج المدينة مباشرة، بدأت أصلي: "يا رب، إله سيدي إبراهيم، أرجوك اجعل رحلتي ناجحة. وأنا واقف بجانب هذه العين، سأنتظر أن تخرج امرأة شابة لتَستقي الماء، وسأقول: "أرجوك أعطيني ماءً من جرتك لأشرب." اجعلْها تقول لي: "اشرب هذا الماء وسأستقي لجِمالك." إذا قالت هذا، فسأعلم أن الرب اختارها لابن سيدي."</w:t>
      </w:r>
    </w:p>
    <w:p>
      <w:pPr>
        <w:bidi/>
      </w:pPr>
      <w:r>
        <w:rPr>
          <w:rtl/>
          <w:cs/>
          <w:lang w:val="ar_AE" w:bidi="ar_AE"/>
        </w:rPr>
      </w:r>
      <w:r>
        <w:rPr>
          <w:rtl/>
          <w:cs/>
          <w:lang w:val="ar_AE" w:bidi="ar_AE"/>
        </w:rPr>
        <w:t>أوقفوا التمثيل. اسألوا المُمثِّل الذي يؤدي دور الخادم: "كيف تشعر؟" قد تسمعون عبارات مثل: "أشعر بالحَذر. يجب أن أشرح بدقة أحداث اليوم،" و"أنا سعيد. لقد رتب الربُ كل هذا." اسألوا المُمثِّل الذي يؤدي دور لابان: "كيف تشعر؟" "أثار هذا اهتمامي. أريد أن أسمع من هذا الرجل ماذا حدث،" و"أشعر بالحَذر. على كم من المال سنحصل في هذه الصفقة؟ إنها جميلة وتعمل بجد." اسألوا المُمثِّلة التي تؤدي دور رفقة: "كيف تشعرين؟" "أشعر بالخجل. إن هذه المناقشة كلها عني أنا،" و"أنا سعيدة لكن حزينة. أعلم أنني يجب أن أتزوج أحدهم، لذلك من الجيد أن يكون غنيًا، لكن يُحزنني أن أترك عائلتي وأعيش بعيدًا جدًا." واصلوا التمثيل.</w:t>
      </w:r>
    </w:p>
    <w:p>
      <w:pPr>
        <w:bidi/>
      </w:pPr>
      <w:r>
        <w:rPr>
          <w:rtl/>
          <w:cs/>
          <w:lang w:val="ar_AE" w:bidi="ar_AE"/>
        </w:rPr>
      </w:r>
      <w:r>
        <w:rPr>
          <w:rtl/>
          <w:cs/>
          <w:lang w:val="ar_AE" w:bidi="ar_AE"/>
        </w:rPr>
        <w:t>قبل أن أنهي صلاتي الصامتة، خرجتْ رفقة من المدينة وجرَّتها علي كتفها. نزلتْ إلى العين وملأتْ بعض الماء. قلتُ لها: "أرجوك اعطيني شرابًا." أسرعتْ وأنزلت جرَّتها من على كتفها وقالت: "اشربْ هذا. سأحضر أيضًا ماءً لجِمالك." فشربتُ، ثم أعطتْ ماءً لجِمالي أيضًا. عندما سألتها: "بنت مَن أنتِ؟" أجابت: "أبي هو بتوئيل، ابن مِلكة وناحور." فوضعتُ الخزامة في أنفها والسوارين علي يديها، وخررتُ وسجدتُ للرب. لقد باركتُ الرب، إله سيدي إبراهيم، لأنه قادني مباشرة إلى ابنة أخي سيدي لتكون زوجةً لابنه.</w:t>
      </w:r>
    </w:p>
    <w:p>
      <w:pPr>
        <w:bidi/>
      </w:pPr>
      <w:r>
        <w:rPr>
          <w:rtl/>
          <w:cs/>
          <w:lang w:val="ar_AE" w:bidi="ar_AE"/>
        </w:rPr>
      </w:r>
      <w:r>
        <w:rPr>
          <w:rtl/>
          <w:cs/>
          <w:lang w:val="ar_AE" w:bidi="ar_AE"/>
        </w:rPr>
        <w:t>أوقفوا التمثيل. اسألوا المُمثِّل الذي يؤدي دور الخادم: "كيف تشعر؟" قد تسمعون عبارات مثل: "أنا ممتن. يبدو أن الرب قادني إلى هذه الفتاة مثلما طلبتُ منه." و"أنا قلِق. هل هي متاحة للزواج؟ هل ستتعاون هذه العائلة؟" اسألوا المُمثِّل الذي يؤدي دور لابان: "كيف تشعر؟" "أنا سعيد. لقد أحسنتْ أختي عندما عاملتْ هذا الرجل باحترام." و"أثار هذا اهتمامي. أرسل عمي إبراهيمُ الأخبار أخيرًا." اسألوا المُمثِّلة التي تؤدي دور رفقة: "كيف تشعرين؟" "أشعر بالإحراج. إن هذه المناقشة كلها عني أنا!" "إن ظهور هذا الزائر مثيرٌ للاهتمام جدًا." و"أنا سعيدة. أنا مسرورة حقًا لأنني عاملت هذا الرجل باحترام عندما أعطيته ماءً له ولِجماله." واصلوا التمثيل.</w:t>
      </w:r>
    </w:p>
    <w:p>
      <w:pPr>
        <w:bidi/>
      </w:pPr>
      <w:r>
        <w:rPr>
          <w:rtl/>
          <w:cs/>
          <w:lang w:val="ar_AE" w:bidi="ar_AE"/>
        </w:rPr>
      </w:r>
      <w:r>
        <w:rPr>
          <w:rtl/>
          <w:cs/>
          <w:lang w:val="ar_AE" w:bidi="ar_AE"/>
        </w:rPr>
        <w:t>وقال إلى لابان وبتوئيل: "أرجوكم أخبروني هل ستفظهرون محبةً مُخلِصة وأمانة لسيدي أم لا؟ أرجوكم أخبروني نعم أم لا، لأعرف ماذا سأفعل بعد ذلك."</w:t>
      </w:r>
    </w:p>
    <w:p>
      <w:pPr>
        <w:bidi/>
      </w:pPr>
      <w:r>
        <w:rPr>
          <w:rtl/>
          <w:cs/>
          <w:lang w:val="ar_AE" w:bidi="ar_AE"/>
        </w:rPr>
      </w:r>
      <w:r>
        <w:rPr>
          <w:rtl/>
          <w:cs/>
          <w:lang w:val="ar_AE" w:bidi="ar_AE"/>
        </w:rPr>
        <w:t>اسألوا المُمثِّل الذي يؤدي دور الخادم: "كيف تشعر؟" قد تسمعون عبارات مثل: "أنا قلِق. لقد قدمتُ القصة بأكملها. ماذا سيكون جوابهم؟" و"أشعر بالثقة. لماذا يجب على أي شخص أن يرفض هذا العرض الذي قاده اللهُ وبَركتُه؟" اسألوا المُمثِّل الذي يؤدي دور لابان: "كيف تشعر؟" "أشعر بِثقل الموضوع. هذا قرار كبير." و"أنا سعيد أن أبي هنا أيضًا ليساعد في هذا القرار." "أشعر بالطمع. على كم سأحصل من المال؟" اسألوا المُمثِّلة التي تؤدي دور رفقة: "كيف تشعرين؟" "أنا مُتوترة. ماذا سيقول أبي وأخي؟ هذا هو مستقبلي الذي يناقشونه." و"أنا متحمسة، سأتزوج رجلًا غنيًا!" اسألوا المُمثِّل الذي يؤدي دور بتوئيل: "كيف تشعر؟" قد تسمعون عبارات مثل: "أنا حزين. كنت أعلم أن هذا اليوم سيأتي لابنتي الصغيرة،" و"أنا سعيد، هذا عرض سخي من عائلة أخي إبراهيم،" و"أنا مندهش. غادر أبرام منذ سنوات. والآن هو غنيٌ، وعنده ابن من زوجته ساراي." "أنا مُنبهر. إن أبرام مصمِّمٌ على أن يتبع الله ويبقى في الأرض التي وعد بها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تَقابَل الخادم عند البئر مع رفقة، ابنة أخي إبراهيم، والتي من المُحتمل أن تصير عروسًا لإسحاق. أعطته هو وجِماله ماءً للشُرب. أعطاها الخادم خُزامة ذهبية وسوارين من الذهب. يوجد الكثير من التكرار في هذا المقطع من تكوين ٢٤: ١–٢٨. هذا الأمر يبني الدراما في القصة.</w:t>
      </w:r>
    </w:p>
    <w:p>
      <w:pPr>
        <w:bidi/>
      </w:pPr>
      <w:r>
        <w:rPr>
          <w:rtl/>
          <w:cs/>
          <w:lang w:val="ar_AE" w:bidi="ar_AE"/>
        </w:rPr>
      </w:r>
      <w:r>
        <w:rPr>
          <w:rtl/>
          <w:cs/>
          <w:lang w:val="ar_AE" w:bidi="ar_AE"/>
        </w:rPr>
        <w:t xml:space="preserve">كان لرِفقة أخٌ اسمه لابان. سمعَ لابان قصتها. عندما رأى لابان الهدايا، ركضَ على الفور إلى البئر ليدعو الخادم إلى بيتهم ليبيت عندهم. يبدو أن لابان تولى المسؤولية اليومية مكان أبيه، بتوئيل. رأى لابان الرجلَ وقال: "تعال وامكُث معنا، </w:t>
      </w:r>
      <w:r>
        <w:rPr>
          <w:b/>
          <w:rtl/>
          <w:cs/>
          <w:lang w:val="ar_AE" w:bidi="ar_AE"/>
        </w:rPr>
        <w:t>يا مُبارَك الرب</w:t>
      </w:r>
      <w:r>
        <w:rPr>
          <w:rtl/>
          <w:cs/>
          <w:lang w:val="ar_AE" w:bidi="ar_AE"/>
        </w:rPr>
        <w:t xml:space="preserve">!" يُعتقد أن هذه كانت طريقة لتحية زائرٍ غني. أن يُبارِك يعني "أن يُساعِد، أن يُحسِن، أن يُنعِم." توجد أيضًا إشارة إلى الازدهار العام و/أو الرخاء المادي. توجد كلمة </w:t>
      </w:r>
      <w:r>
        <w:rPr>
          <w:b/>
          <w:rtl/>
          <w:cs/>
          <w:lang w:val="ar_AE" w:bidi="ar_AE"/>
        </w:rPr>
        <w:t>يُبارِك</w:t>
      </w:r>
      <w:r>
        <w:rPr>
          <w:rtl/>
          <w:cs/>
          <w:lang w:val="ar_AE" w:bidi="ar_AE"/>
        </w:rPr>
        <w:t xml:space="preserve"> في قاموس الكلمات الرئيسية. ترجموا كلمة يُبارِك بنفس الطريقة التي استخدمتوها بها من قبل.</w:t>
      </w:r>
    </w:p>
    <w:p>
      <w:pPr>
        <w:bidi/>
      </w:pPr>
      <w:r>
        <w:rPr>
          <w:rtl/>
          <w:cs/>
          <w:lang w:val="ar_AE" w:bidi="ar_AE"/>
        </w:rPr>
      </w:r>
      <w:r>
        <w:rPr>
          <w:rtl/>
          <w:cs/>
          <w:lang w:val="ar_AE" w:bidi="ar_AE"/>
        </w:rPr>
        <w:t xml:space="preserve">إن الاسم الذي يُستخدم لله في هذا المقطع هو </w:t>
      </w:r>
      <w:r>
        <w:rPr>
          <w:b/>
          <w:rtl/>
          <w:cs/>
          <w:lang w:val="ar_AE" w:bidi="ar_AE"/>
        </w:rPr>
        <w:t>يهوه</w:t>
      </w:r>
      <w:r>
        <w:rPr>
          <w:rtl/>
          <w:cs/>
          <w:lang w:val="ar_AE" w:bidi="ar_AE"/>
        </w:rPr>
        <w:t xml:space="preserve">. توجد كلمة </w:t>
      </w:r>
      <w:r>
        <w:rPr>
          <w:b/>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ذهب الزوار إلى بيت لابان للمبيت.</w:t>
      </w:r>
    </w:p>
    <w:p>
      <w:pPr>
        <w:bidi/>
      </w:pPr>
      <w:r>
        <w:rPr>
          <w:rtl/>
          <w:cs/>
          <w:lang w:val="ar_AE" w:bidi="ar_AE"/>
        </w:rPr>
      </w:r>
      <w:r>
        <w:rPr>
          <w:rtl/>
          <w:cs/>
          <w:lang w:val="ar_AE" w:bidi="ar_AE"/>
        </w:rPr>
        <w:t xml:space="preserve">شرحَ الخادمُ أن </w:t>
      </w:r>
      <w:r>
        <w:rPr>
          <w:b/>
          <w:rtl/>
          <w:cs/>
          <w:lang w:val="ar_AE" w:bidi="ar_AE"/>
        </w:rPr>
        <w:t>الرب</w:t>
      </w:r>
      <w:r>
        <w:rPr>
          <w:rtl/>
          <w:cs/>
          <w:lang w:val="ar_AE" w:bidi="ar_AE"/>
        </w:rPr>
        <w:t xml:space="preserve"> يهوه، وهو الاسم العَلَم لإله إسرائيل، قد بارك سيدي إبراهيم جدًا. لقد صار رجلًا غنيًا.</w:t>
      </w:r>
    </w:p>
    <w:p>
      <w:pPr>
        <w:bidi/>
      </w:pPr>
      <w:r>
        <w:rPr>
          <w:rtl/>
          <w:cs/>
          <w:lang w:val="ar_AE" w:bidi="ar_AE"/>
        </w:rPr>
      </w:r>
      <w:r>
        <w:rPr>
          <w:rtl/>
          <w:cs/>
          <w:lang w:val="ar_AE" w:bidi="ar_AE"/>
        </w:rPr>
        <w:t xml:space="preserve">جعلني سيدي أقسم </w:t>
      </w:r>
      <w:r>
        <w:rPr>
          <w:b/>
          <w:rtl/>
          <w:cs/>
          <w:lang w:val="ar_AE" w:bidi="ar_AE"/>
        </w:rPr>
        <w:t>قَسمًا</w:t>
      </w:r>
      <w:r>
        <w:rPr>
          <w:rtl/>
          <w:cs/>
          <w:lang w:val="ar_AE" w:bidi="ar_AE"/>
        </w:rPr>
        <w:t xml:space="preserve"> له. يُضاف القَسمُ إلى الوعد حتى يعرف الناس أنه يجب عليهم الحفاظ على اتفاقهم وأنه لا يمكن تغييره. من يقسم القَسم كان يقول ليُعاقب اللهُ مَن لا يوفون بوعدهم. توجد كلمة </w:t>
      </w:r>
      <w:r>
        <w:rPr>
          <w:b/>
          <w:rtl/>
          <w:cs/>
          <w:lang w:val="ar_AE" w:bidi="ar_AE"/>
        </w:rPr>
        <w:t>قَسم</w:t>
      </w:r>
      <w:r>
        <w:rPr>
          <w:rtl/>
          <w:cs/>
          <w:lang w:val="ar_AE" w:bidi="ar_AE"/>
        </w:rPr>
        <w:t xml:space="preserve"> في قاموس الكلمات الرئيسية.</w:t>
      </w:r>
    </w:p>
    <w:p>
      <w:pPr>
        <w:bidi/>
      </w:pPr>
      <w:r>
        <w:rPr>
          <w:rtl/>
          <w:cs/>
          <w:lang w:val="ar_AE" w:bidi="ar_AE"/>
        </w:rPr>
      </w:r>
      <w:r>
        <w:rPr>
          <w:rtl/>
          <w:cs/>
          <w:lang w:val="ar_AE" w:bidi="ar_AE"/>
        </w:rPr>
        <w:t xml:space="preserve">يُكرر الخادم الكثير من الحوار الذي دار سابقًا في هذا الأصحاح. يُؤكد هذا على أهمية ذلك الحوار. قال لي: "لا تسمح لابني أن يتزوج من إحدى هؤلاء النساء الكنعانيات المحليات. أخذ إبراهيم وعدَ الله على محمل الجد وهو الوعد بأن نسله سيمتلك يومًا ما الأرضَ التي وعد بها اللهُ. اذهبْ إلى بيت أبي، إلى أقاربي وابحث هناك عن زوجة لابني." لكنني قلتُ لسيدي: "ماذا لو لم أستطع أن أجد شابةً ترغب في الرجوع معي؟" قال سيدي: "إن الرب الذي عشتُ في مَحضره، سيُرسل </w:t>
      </w:r>
      <w:r>
        <w:rPr>
          <w:b/>
          <w:rtl/>
          <w:cs/>
          <w:lang w:val="ar_AE" w:bidi="ar_AE"/>
        </w:rPr>
        <w:t>ملاكه</w:t>
      </w:r>
      <w:r>
        <w:rPr>
          <w:rtl/>
          <w:cs/>
          <w:lang w:val="ar_AE" w:bidi="ar_AE"/>
        </w:rPr>
        <w:t xml:space="preserve"> معك ويُنجح مهمتك. نعم، يجب أن تجد زوجة لابني من شعبي، أي من عائلة أبي." هذا يعني عائلة إبراهيم الأوسع أو عشيرته. ترجموا كلمة ملاك بنفس الطريقة التي ترجمتوها بها من قبل. توجد كلمة </w:t>
      </w:r>
      <w:r>
        <w:rPr>
          <w:b/>
          <w:rtl/>
          <w:cs/>
          <w:lang w:val="ar_AE" w:bidi="ar_AE"/>
        </w:rPr>
        <w:t>مَلاك</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24:50–61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٢٤: ٥٠–٦١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قدَّمَ خادمُ إبراهيم إلى لابان وبتوئيل سردًا كاملًا للأحداث التي جعلتْه يأتي إلى بيتهم. قاد الربُ، يهوه، الخادمَ إلى مقابلة رفقة، والتي من المُحتمل أن تصير زوجة لإسحاق، ابن إبراهيم.</w:t>
      </w:r>
    </w:p>
    <w:p>
      <w:pPr>
        <w:bidi/>
      </w:pPr>
      <w:r>
        <w:rPr>
          <w:rtl/>
          <w:cs/>
          <w:lang w:val="ar_AE" w:bidi="ar_AE"/>
        </w:rPr>
      </w:r>
      <w:r>
        <w:rPr>
          <w:rtl/>
          <w:cs/>
          <w:lang w:val="ar_AE" w:bidi="ar_AE"/>
        </w:rPr>
        <w:t>لعب لابان بصفته الأخ الأكبر دورًا مهمًا في ترتيب زواج رفقة. لم يكن من غير المعتاد في تلك الثقافة أن يقود الأخُ الأكبر المناقشات بدلًا من الأب. كان على الشيوخ أن يقرروا أولًا ما إذا كان سيُسمح للشابة بقبول عرض الزواج. اتفق الرجلان على أن الرب هو مَن رتبَ لهذا الزواج، لذلك لم يريدا أن يتجادلا أو يتكلما عنه بطريقة جيدة أو سيئة. إن عبارة "خُذِها واذهب،" لا تعني أن بإمكانهم الذهاب بها فورًا بها، بل أن الرجال يعطون إذنهم لرِفقة بأن تتزوج إسحاق.</w:t>
      </w:r>
    </w:p>
    <w:p>
      <w:pPr>
        <w:bidi/>
      </w:pPr>
      <w:r>
        <w:rPr>
          <w:rtl/>
          <w:cs/>
          <w:lang w:val="ar_AE" w:bidi="ar_AE"/>
        </w:rPr>
      </w:r>
      <w:r>
        <w:rPr>
          <w:rtl/>
          <w:cs/>
          <w:lang w:val="ar_AE" w:bidi="ar_AE"/>
        </w:rPr>
        <w:t>لم يشكر الخادمُ الرجال، بل أحنى رأسه وسجد ليَحمد ويشكر الربَ. هذا يشبه ما فعله سابقًا في القصة. تنتقل القصة إلى سلسلة جديدة من الأحداث مع حروف جر انتقالية مثل الواو والفاء. أخرج الخادم الهدايا. أعطى الخادم المزيد من الهدايا إلى رفقة. في ثقافتهم، يجب على عائلة الرجل أن تُقدِّم ثمنًا للعروس. وتُقدِّم عائلةُ العروس المهرَ. لم تكن هذه الهدايا تتألف من المجوهرات فحسب، بل كانت أيضًا أشياء أخرى مفيدة لبيتها ومصنوعة من الذهب والفضة. كانت الهدايا التي أعطاها إلى لابان وأمهما "ثمينة" وتُظهر أن إبراهيم سيعتني جيدًا برفقة.</w:t>
      </w:r>
    </w:p>
    <w:p>
      <w:pPr>
        <w:bidi/>
      </w:pPr>
      <w:r>
        <w:rPr>
          <w:rtl/>
          <w:cs/>
          <w:lang w:val="ar_AE" w:bidi="ar_AE"/>
        </w:rPr>
      </w:r>
      <w:r>
        <w:rPr>
          <w:rtl/>
          <w:cs/>
          <w:lang w:val="ar_AE" w:bidi="ar_AE"/>
        </w:rPr>
        <w:t>توقفوا وناقشوا: من الذي يرتب الزواج في ثقافتكم؟ هل هناك ثمن للعروس في ثقافتكم؟ ما هي الأمور التي تُعد عائلة المرأة مسؤولة عن توفيرها؟ ما هي الأمور التي تُعد عائلة الرجل مسؤولة عنها؟ كيف يتم تحديد هذه الأمور؟ هل تتبادل العائلتان الهدايا؟ ما نوع الهدايا التي تُعطى للعروس والعريس من قِبَل عائلتيهما؟</w:t>
      </w:r>
    </w:p>
    <w:p>
      <w:pPr>
        <w:bidi/>
      </w:pPr>
      <w:r>
        <w:rPr>
          <w:rtl/>
          <w:cs/>
          <w:lang w:val="ar_AE" w:bidi="ar_AE"/>
        </w:rPr>
      </w:r>
      <w:r>
        <w:rPr>
          <w:rtl/>
          <w:cs/>
          <w:lang w:val="ar_AE" w:bidi="ar_AE"/>
        </w:rPr>
        <w:t xml:space="preserve">تنتقل القصة مرة أخرى بكلمة "ثم." لم يأكل الخادم وسائقو الجِمال الوجبة التي قدَّمها لهم مضيفوهم، إلا بعد المناقشات وتقديم الهدايا. في صباح اليوم التالي، طلبَ الخادم الإذن بأن يعود إلى إبراهيم وإسحاق ومعه رفقة. مع أنه كان من غير المعتاد أن يسأل الرجال عن رأى الفتاة، إلا أن رجال عائلتها سألوها إذا كانت مستعدة للذهاب </w:t>
      </w:r>
      <w:r>
        <w:rPr>
          <w:b/>
          <w:rtl/>
          <w:cs/>
          <w:lang w:val="ar_AE" w:bidi="ar_AE"/>
        </w:rPr>
        <w:t>فورًا</w:t>
      </w:r>
      <w:r>
        <w:rPr>
          <w:rtl/>
          <w:cs/>
          <w:lang w:val="ar_AE" w:bidi="ar_AE"/>
        </w:rPr>
        <w:t>. سألها الرجال إذا كانت مستعدة للذهاب، وأرسلوا معها مُرضعتها وخادماتها ليساعدوا في حماية وسلامة رفقة. كانت الأيام العشر الإضافية تُستخدم للتأكد من القيام بالترتيبات المناسبة، وأنها سيكون من الأمان أن تذهب. سأل الرجالُ رفقة لأن الأمر كان يتضمَّن المخاطرة من جانبها.</w:t>
      </w:r>
    </w:p>
    <w:p>
      <w:pPr>
        <w:bidi/>
      </w:pPr>
      <w:r>
        <w:rPr>
          <w:rtl/>
          <w:cs/>
          <w:lang w:val="ar_AE" w:bidi="ar_AE"/>
        </w:rPr>
      </w:r>
      <w:r>
        <w:rPr>
          <w:rtl/>
          <w:cs/>
          <w:lang w:val="ar_AE" w:bidi="ar_AE"/>
        </w:rPr>
        <w:t>ذهبتْ مع رفقة مُرضعتها منذ الطفولة. في هذا السياق، تُشير المُرضعة إلى الخادمة التي ساعدت في تربيتها منذ طفولتها. في قصة مستقبلية، سيُذكر أن اسم المُرضعة هو دبورة. عملتْ المُرضعة، دِبورة، بصفتها خادمة شخصية. كانت خادمة مُخلِصة، وكانت آخر صلة بعائلة رفقة. كذلك ذهبتْ مع رفقة خادمات أخريات إلى حياتها الجديدة وبيتها المذكورين لاحقًا في القصة.</w:t>
      </w:r>
    </w:p>
    <w:p>
      <w:pPr>
        <w:bidi/>
      </w:pPr>
      <w:r>
        <w:rPr>
          <w:rtl/>
          <w:cs/>
          <w:lang w:val="ar_AE" w:bidi="ar_AE"/>
        </w:rPr>
      </w:r>
      <w:r>
        <w:rPr>
          <w:rtl/>
          <w:cs/>
          <w:lang w:val="ar_AE" w:bidi="ar_AE"/>
        </w:rPr>
        <w:t>أرسلت العائلةُ رفقة ومُرضعتها مع الخادم إلى إسحاق وإبراهيم. قبل أن تغادر، نطقتْ عائلة رفقة ببركات رسمية وشعرية بخصوصها. عندما يبارك فردٌ من العائلة فردًا آخر، كان يُعتقد أن للبركة قوة عظيمة. كانوا يعتقدون أن الرب استمع واستجاب بركتهم. إن كلمة بركة هنا ليست البركة المادية والمالية. إن البركة الأولى هي أن تكون قادرة على ولادة العديد من الأطفال الذين بدورهم سينجبون أطفالًا حتى يكون هناك "عددٌ كبيرٌ" من النسل. في لغتهم، كان في كلمات البركة سجعٌ وكانت شِعرية. هذه تُشبه البركة التي أعطاها الله لآدم وحواء في الجنة بأن يكون لهما نسلٌ كثير.</w:t>
      </w:r>
    </w:p>
    <w:p>
      <w:pPr>
        <w:bidi/>
      </w:pPr>
      <w:r>
        <w:rPr>
          <w:rtl/>
          <w:cs/>
          <w:lang w:val="ar_AE" w:bidi="ar_AE"/>
        </w:rPr>
      </w:r>
      <w:r>
        <w:rPr>
          <w:rtl/>
          <w:cs/>
          <w:lang w:val="ar_AE" w:bidi="ar_AE"/>
        </w:rPr>
        <w:t>كانت البركة اللفظية الثانية التي نطقتْ بها عائلة رفقة هي أن "يَرث نسلك البوابة." هذا يعني أن الأجيال المقبلة ستغزو مدن أعدائها. كانت هذه بركة أن يكون لهم القوة والنصر على أعدائهم.</w:t>
      </w:r>
    </w:p>
    <w:p>
      <w:pPr>
        <w:bidi/>
      </w:pPr>
      <w:r>
        <w:rPr>
          <w:rtl/>
          <w:cs/>
          <w:lang w:val="ar_AE" w:bidi="ar_AE"/>
        </w:rPr>
      </w:r>
      <w:r>
        <w:rPr>
          <w:rtl/>
          <w:cs/>
          <w:lang w:val="ar_AE" w:bidi="ar_AE"/>
        </w:rPr>
        <w:t>ناقشوا: هل تُعطي ثقافتكم بركات لفظية؟ متى تُقال هذه البركات اللفظية؟ هل بعض البركات أكثر أهمية من غيرها؟ لماذا؟ ما هي بعض الأمثلة على البركات اللفظية؟ ما هي البركات اللفظية المهمة في ثقافتكم؟ ما الأمور التي تحدث في طقس مغادرة المرأة من بيت أبيها لتذهب إلى بيت زوجها؟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يروي خادم إبراهيم أمام أخي رفقة ووالدها كيف قابلها. كان هذا اللقاء استجابةً لصلاة الخادم. يرى الأخُ والأب أن هذه المقابلة كانت من الرب. لا يعترضون على عرض الزواج.</w:t>
      </w:r>
    </w:p>
    <w:p>
      <w:pPr>
        <w:bidi/>
      </w:pPr>
      <w:r>
        <w:rPr>
          <w:rtl/>
          <w:cs/>
          <w:lang w:val="ar_AE" w:bidi="ar_AE"/>
        </w:rPr>
      </w:r>
      <w:r>
        <w:rPr>
          <w:b/>
          <w:rtl/>
          <w:cs/>
          <w:lang w:val="ar_AE" w:bidi="ar_AE"/>
        </w:rPr>
        <w:t>المشهد الثاني:</w:t>
      </w:r>
      <w:r>
        <w:rPr>
          <w:rtl/>
          <w:cs/>
          <w:lang w:val="ar_AE" w:bidi="ar_AE"/>
        </w:rPr>
        <w:t xml:space="preserve"> يُخرج الخادمُ الهدايا للعروس وللعائلة. يأكل الخادم وسائقو الجِمال الطعامَ الذي تُقدِّمه العائلة.</w:t>
      </w:r>
    </w:p>
    <w:p>
      <w:pPr>
        <w:bidi/>
      </w:pPr>
      <w:r>
        <w:rPr>
          <w:rtl/>
          <w:cs/>
          <w:lang w:val="ar_AE" w:bidi="ar_AE"/>
        </w:rPr>
      </w:r>
      <w:r>
        <w:rPr>
          <w:b/>
          <w:rtl/>
          <w:cs/>
          <w:lang w:val="ar_AE" w:bidi="ar_AE"/>
        </w:rPr>
        <w:t>المشهد الثالث:</w:t>
      </w:r>
      <w:r>
        <w:rPr>
          <w:rtl/>
          <w:cs/>
          <w:lang w:val="ar_AE" w:bidi="ar_AE"/>
        </w:rPr>
        <w:t xml:space="preserve"> في صباح اليوم التالي، طلبَ الخادم الإذن بأن يعود إلى إسحاق ومعه رفقة. يُنادي لابان على رفقة لكي يسألها. سألوا رفقة عن رأيها، ووافقتْ على الذهاب فورًا.</w:t>
      </w:r>
    </w:p>
    <w:p>
      <w:pPr>
        <w:bidi/>
      </w:pPr>
      <w:r>
        <w:rPr>
          <w:rtl/>
          <w:cs/>
          <w:lang w:val="ar_AE" w:bidi="ar_AE"/>
        </w:rPr>
      </w:r>
      <w:r>
        <w:rPr>
          <w:b/>
          <w:rtl/>
          <w:cs/>
          <w:lang w:val="ar_AE" w:bidi="ar_AE"/>
        </w:rPr>
        <w:t>المشهد الرابع:</w:t>
      </w:r>
      <w:r>
        <w:rPr>
          <w:rtl/>
          <w:cs/>
          <w:lang w:val="ar_AE" w:bidi="ar_AE"/>
        </w:rPr>
        <w:t xml:space="preserve"> يغادر الخادم والقافلة مع رفقة مصحوبة بخادماتها وتُباركها عائلتها.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بتوئيل</w:t>
      </w:r>
    </w:p>
    <w:p>
      <w:pPr>
        <w:pStyle w:val="ListBullet"/>
        <w:bidi/>
        <w:spacing w:line="240" w:lineRule="auto"/>
        <w:ind w:left="720"/>
      </w:pPr>
      <w:r>
        <w:rPr>
          <w:rtl/>
          <w:cs/>
          <w:lang w:val="ar_AE" w:bidi="ar_AE"/>
        </w:rPr>
      </w:r>
      <w:r>
        <w:rPr>
          <w:rtl/>
          <w:cs/>
          <w:lang w:val="ar_AE" w:bidi="ar_AE"/>
        </w:rPr>
        <w:t>أم رفقة</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سائقي الجِمال</w:t>
      </w:r>
    </w:p>
    <w:p>
      <w:pPr>
        <w:pStyle w:val="ListBullet"/>
        <w:bidi/>
        <w:spacing w:line="240" w:lineRule="auto"/>
        <w:ind w:left="720"/>
      </w:pPr>
      <w:r>
        <w:rPr>
          <w:rtl/>
          <w:cs/>
          <w:lang w:val="ar_AE" w:bidi="ar_AE"/>
        </w:rPr>
      </w:r>
      <w:r>
        <w:rPr>
          <w:rtl/>
          <w:cs/>
          <w:lang w:val="ar_AE" w:bidi="ar_AE"/>
        </w:rPr>
        <w:t>مُرضعة رفقة</w:t>
      </w:r>
    </w:p>
    <w:p>
      <w:pPr>
        <w:pStyle w:val="ListBullet"/>
        <w:bidi/>
        <w:spacing w:line="240" w:lineRule="auto"/>
        <w:ind w:left="720"/>
      </w:pPr>
      <w:r>
        <w:rPr>
          <w:rtl/>
          <w:cs/>
          <w:lang w:val="ar_AE" w:bidi="ar_AE"/>
        </w:rPr>
      </w:r>
      <w:r>
        <w:rPr>
          <w:rtl/>
          <w:cs/>
          <w:lang w:val="ar_AE" w:bidi="ar_AE"/>
        </w:rPr>
        <w:t>خادمات رفقة</w:t>
      </w:r>
    </w:p>
    <w:p>
      <w:pPr>
        <w:pStyle w:val="ListBullet"/>
        <w:bidi/>
        <w:spacing w:line="240" w:lineRule="auto"/>
        <w:ind w:left="720"/>
      </w:pPr>
      <w:r>
        <w:rPr>
          <w:rtl/>
          <w:cs/>
          <w:lang w:val="ar_AE" w:bidi="ar_AE"/>
        </w:rPr>
      </w:r>
      <w:r>
        <w:rPr>
          <w:rtl/>
          <w:cs/>
          <w:lang w:val="ar_AE" w:bidi="ar_AE"/>
        </w:rPr>
        <w:t>أهل البيت</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أخبر خادمُ إبراهيم لابان وبتوئيل القصة بأكملها عن كيف وجد رفقة. قالَ لابان وبتوئيل: "من الواضح أن الرب أحضرك إلى هنا، لذلك لا يمكننا أن نقول شيئًا. ها هي رفقة قُدامك." تذكَّروا أن هذه محادثة مهذبة وجميلة. تم تقديم الطعام للرجال الزائرين. إن عبارة "رفقة قُدامك" تُظهر أن رفقة كانت موجودة في المحادثة بين الرجال. قالوا له: "خُذها واذهب. أجل، لتكن زوجةً لابن سيدك، مثلما رتبَ الربُ." عندما سمع الخادمُ جوابهم، انحنى إلى الأرض وسجد للرب. تذكَّروا أن الخادم يجب أن يكون على ساجدًا علي ركبتيه في وضعية متواضعة من أجل عبادة الله.</w:t>
      </w:r>
    </w:p>
    <w:p>
      <w:pPr>
        <w:bidi/>
      </w:pPr>
      <w:r>
        <w:rPr>
          <w:rtl/>
          <w:cs/>
          <w:lang w:val="ar_AE" w:bidi="ar_AE"/>
        </w:rPr>
      </w:r>
      <w:r>
        <w:rPr>
          <w:rtl/>
          <w:cs/>
          <w:lang w:val="ar_AE" w:bidi="ar_AE"/>
        </w:rPr>
        <w:t>أخرج الخادم مجوهرات فضية وذهبية وثيابًا وقدمها إلى رفقة. تذكَّروا أن تستخدموا أشياءً موجودة في المكان (لا حاجة لشراء أي شيء) لتمثيل الهدايا. يجب أن يُقدِّم الخادمُ هذه الأشياء إلى رفقة، ولابان، والأم. كذلك أعطى أخاها وأمها هدايا غالية.</w:t>
      </w:r>
    </w:p>
    <w:p>
      <w:pPr>
        <w:bidi/>
      </w:pPr>
      <w:r>
        <w:rPr>
          <w:rtl/>
          <w:cs/>
          <w:lang w:val="ar_AE" w:bidi="ar_AE"/>
        </w:rPr>
      </w:r>
      <w:r>
        <w:rPr>
          <w:rtl/>
          <w:cs/>
          <w:lang w:val="ar_AE" w:bidi="ar_AE"/>
        </w:rPr>
        <w:t>ثم أكلوا وجبتهم، وبات الخادم والرجال تلك الليلة هناك. تذكَّروا، أن هؤلاء الرجال كانوا بلا شك متعبين وجائعين لوجبة منزلية.</w:t>
      </w:r>
    </w:p>
    <w:p>
      <w:pPr>
        <w:bidi/>
      </w:pPr>
      <w:r>
        <w:rPr>
          <w:rtl/>
          <w:cs/>
          <w:lang w:val="ar_AE" w:bidi="ar_AE"/>
        </w:rPr>
      </w:r>
      <w:r>
        <w:rPr>
          <w:rtl/>
          <w:cs/>
          <w:lang w:val="ar_AE" w:bidi="ar_AE"/>
        </w:rPr>
        <w:t>مُبكرًا في صباح اليوم التالي، قال الخادم: "دعوني أذهب الآن إلى سيدي ومعي رفقة." قالَ لابان والأم: "نريد أن تبقى رفقة معنا عشرة أيام على الأقل. ثم يمكنها أن تذهب." قال الخادم: "لا تُؤخروني. لقد أنجح الربُ مهمتي؛ اصرفوني الآن حتى أرجع إلى سيدي." تذكَّروا أن هذه محادثة ودية وكانت على الأرجح بخصوص سلامة رفقة. على الأرجح، لن تراها عائلتها مرة أخرى. قالَ لابان وأمها: "سننادي رفقة ونسألها عن رأيها." تذكَّروا أن رفقة لم تكن حاضرة في هذا الجزء من المحادثة. وافقت رفقة على أن تذهب مع الخادم.</w:t>
      </w:r>
    </w:p>
    <w:p>
      <w:pPr>
        <w:bidi/>
      </w:pPr>
      <w:r>
        <w:rPr>
          <w:rtl/>
          <w:cs/>
          <w:lang w:val="ar_AE" w:bidi="ar_AE"/>
        </w:rPr>
      </w:r>
      <w:r>
        <w:rPr>
          <w:rtl/>
          <w:cs/>
          <w:lang w:val="ar_AE" w:bidi="ar_AE"/>
        </w:rPr>
        <w:t>ودَّعتْ العائلةُ رفقة وأرسلتها مع خادم إبراهيم ورجاله. تذكَّروا أن هناك العديد من المشاعر المختلطة – مثل السعادة وحتى بعض الحزن في وداع رفقة والخادمات. ذهبت مع رفقة المرأةُ التي كانت مرضعتها في طفولتها. تذكَّروا أن المرضعة كانت حينها سيدة كبيرة في السن. أعطت العائلةُ رفقة بركتها الخاصة وهي تُغادر: تذكَّروا أن هذا لم يكن أمرًا عاديًا. كان يُعتقد أن هذه البركات من العائلة سيَستجيبها الله. "أنت أُختنا، كوني أمًا لنسلٍ عدده ملايين! ليكن نسلك قويًا ويغزو مدن أعدائه."</w:t>
      </w:r>
    </w:p>
    <w:p>
      <w:pPr>
        <w:bidi/>
      </w:pPr>
      <w:r>
        <w:rPr>
          <w:rtl/>
          <w:cs/>
          <w:lang w:val="ar_AE" w:bidi="ar_AE"/>
        </w:rPr>
      </w:r>
      <w:r>
        <w:rPr>
          <w:rtl/>
          <w:cs/>
          <w:lang w:val="ar_AE" w:bidi="ar_AE"/>
        </w:rPr>
        <w:t>ثم ركبتْ رفقة وخادماتها على الجِمال وساروا مع الخادم. نطقت العائلة بالبركات لرفقة بأن تُنجب أبناءً كثيرين، وأن يكون هؤلاء الأولاد أقوياء ويهزمون الأعداء المستقبليين. ركبتْ رفقة وخادماتها على جِمالهن. ينبغي أن تُلوِّح العائلة وداعًا للمجموعة المُغادرة كلها. أخذ خادمُ إبراهيم رفقة وخادماتها ورحلَ. ينبغي أن تُلوِّح رفقة والخادمات وداعًا لعائلة رفقة، أو أن تَقمن بأي شيء وداعي مناسب في ثقافتكم.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بتوئيل</w:t>
      </w:r>
    </w:p>
    <w:p>
      <w:pPr>
        <w:pStyle w:val="ListBullet"/>
        <w:bidi/>
        <w:spacing w:line="240" w:lineRule="auto"/>
        <w:ind w:left="720"/>
      </w:pPr>
      <w:r>
        <w:rPr>
          <w:rtl/>
          <w:cs/>
          <w:lang w:val="ar_AE" w:bidi="ar_AE"/>
        </w:rPr>
      </w:r>
      <w:r>
        <w:rPr>
          <w:rtl/>
          <w:cs/>
          <w:lang w:val="ar_AE" w:bidi="ar_AE"/>
        </w:rPr>
        <w:t>أم رفقة</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سائقي الجِمال</w:t>
      </w:r>
    </w:p>
    <w:p>
      <w:pPr>
        <w:pStyle w:val="ListBullet"/>
        <w:bidi/>
        <w:spacing w:line="240" w:lineRule="auto"/>
        <w:ind w:left="720"/>
      </w:pPr>
      <w:r>
        <w:rPr>
          <w:rtl/>
          <w:cs/>
          <w:lang w:val="ar_AE" w:bidi="ar_AE"/>
        </w:rPr>
      </w:r>
      <w:r>
        <w:rPr>
          <w:rtl/>
          <w:cs/>
          <w:lang w:val="ar_AE" w:bidi="ar_AE"/>
        </w:rPr>
        <w:t>مُرضعة رفقة</w:t>
      </w:r>
    </w:p>
    <w:p>
      <w:pPr>
        <w:pStyle w:val="ListBullet"/>
        <w:bidi/>
        <w:spacing w:line="240" w:lineRule="auto"/>
        <w:ind w:left="720"/>
      </w:pPr>
      <w:r>
        <w:rPr>
          <w:rtl/>
          <w:cs/>
          <w:lang w:val="ar_AE" w:bidi="ar_AE"/>
        </w:rPr>
      </w:r>
      <w:r>
        <w:rPr>
          <w:rtl/>
          <w:cs/>
          <w:lang w:val="ar_AE" w:bidi="ar_AE"/>
        </w:rPr>
        <w:t>خادمات رفقة</w:t>
      </w:r>
    </w:p>
    <w:p>
      <w:pPr>
        <w:pStyle w:val="ListBullet"/>
        <w:bidi/>
        <w:spacing w:line="240" w:lineRule="auto"/>
        <w:ind w:left="720"/>
      </w:pPr>
      <w:r>
        <w:rPr>
          <w:rtl/>
          <w:cs/>
          <w:lang w:val="ar_AE" w:bidi="ar_AE"/>
        </w:rPr>
      </w:r>
      <w:r>
        <w:rPr>
          <w:rtl/>
          <w:cs/>
          <w:lang w:val="ar_AE" w:bidi="ar_AE"/>
        </w:rPr>
        <w:t>أهل البيت</w:t>
      </w:r>
    </w:p>
    <w:p>
      <w:pPr>
        <w:pStyle w:val="ListBullet"/>
        <w:bidi/>
        <w:spacing w:line="240" w:lineRule="auto"/>
        <w:ind w:left="720"/>
      </w:pPr>
      <w:r>
        <w:rPr>
          <w:rtl/>
          <w:cs/>
          <w:lang w:val="ar_AE" w:bidi="ar_AE"/>
        </w:rPr>
      </w:r>
      <w:r>
        <w:rPr>
          <w:rtl/>
          <w:cs/>
          <w:lang w:val="ar_AE" w:bidi="ar_AE"/>
        </w:rPr>
        <w:t>الجِمال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أخبرَ خادمُ إبراهيم لابان وبتوئيل القصة بأكملها عن كيف وجد رفقة. قالوا: "من الواضح أن الرب أحضرك إلى هنا، لذلك لا يمكننا أن نقول شيئًا. ها هي رفقة قُدامك." قالوا له: "خُذها واذهب. أجل، لتكن زوجةً لابن سيدك، مثلما رتبَ الربُ." عندما سمع الخادمُ جوابهم، انحنى إلى الأرض وسجد للرب.</w:t>
      </w:r>
    </w:p>
    <w:p>
      <w:pPr>
        <w:bidi/>
      </w:pPr>
      <w:r>
        <w:rPr>
          <w:rtl/>
          <w:cs/>
          <w:lang w:val="ar_AE" w:bidi="ar_AE"/>
        </w:rPr>
      </w:r>
      <w:r>
        <w:rPr>
          <w:rtl/>
          <w:cs/>
          <w:lang w:val="ar_AE" w:bidi="ar_AE"/>
        </w:rPr>
        <w:t>أوقفوا التمثيل: اسألوا المُمثِّل الذي يؤدي دور الخادم: "كيف تشعر؟" قد تسمعون عبارات مثل: "هذا رائع! إنها استجابة مذهلة لصلاتي!" و"أشعر بالتواضع، إن الله صالح." اسألوا المُمثِّل الذي يؤدي دور لابان: "كيف تشعر؟" قد تسمعون عبارات مثل: "أنا مندهش. لقد رتب الله كل هذا." و"أشعر بالسعادة، أنا مسرور لأن أختي وجدتْ زوجًا مناسبًا." واصلوا التمثيل.</w:t>
      </w:r>
    </w:p>
    <w:p>
      <w:pPr>
        <w:bidi/>
      </w:pPr>
      <w:r>
        <w:rPr>
          <w:rtl/>
          <w:cs/>
          <w:lang w:val="ar_AE" w:bidi="ar_AE"/>
        </w:rPr>
      </w:r>
      <w:r>
        <w:rPr>
          <w:rtl/>
          <w:cs/>
          <w:lang w:val="ar_AE" w:bidi="ar_AE"/>
        </w:rPr>
        <w:t>في المشهد الثاني، أخرج الخادم مجوهرات فضية وذهبية وثيابًا وقدَّمها إلى رفقة. تذكَّروا أن تستخدموا أشياءً موجودة في المكان (لا حاجة لشراء أي شيء) لتمثيل الهدايا. ينبغي أن يُقدِّم الخادمُ هذه الأشياء إلى رفقة، ولابان، والأم. كذلك أعطى أخاها وأمها هدايا غالية. ثم أكلوا وجبتهم، وبات الخادم والرجال تلك الليلة هناك.</w:t>
      </w:r>
    </w:p>
    <w:p>
      <w:pPr>
        <w:bidi/>
      </w:pPr>
      <w:r>
        <w:rPr>
          <w:rtl/>
          <w:cs/>
          <w:lang w:val="ar_AE" w:bidi="ar_AE"/>
        </w:rPr>
      </w:r>
      <w:r>
        <w:rPr>
          <w:rtl/>
          <w:cs/>
          <w:lang w:val="ar_AE" w:bidi="ar_AE"/>
        </w:rPr>
        <w:t>أوقفوا التمثيل: اسألوا المُمثِّل الذي يؤدي دور الخادم: "كيف تشعر؟" قد تسمعون عبارات مثل: "أشعر بالسعادة! أنا مسرور جدًا بما حدث اليوم. أنا مُتحمس. سيكون إسحاق سعيدًا جدًا مع رفقة الجميلة. إنها استجابة مذهلة لصلاتي!" اسألوا المُمثِّلة التي تؤدي دور رفقة: "كيف تشعرين؟" قد تسمعون عبارات مثل: "أنا متحمسة! يا للعجب. إنني سأتزوج!" و"هل سيكون زوجًا لطيفًا؟" و"أشعر بالحزن. إنني سأترك عائلتي الآن. من المحتمل أني لن أراهم مرة أخرى." واصلوا التمثيل.</w:t>
      </w:r>
    </w:p>
    <w:p>
      <w:pPr>
        <w:bidi/>
      </w:pPr>
      <w:r>
        <w:rPr>
          <w:rtl/>
          <w:cs/>
          <w:lang w:val="ar_AE" w:bidi="ar_AE"/>
        </w:rPr>
      </w:r>
      <w:r>
        <w:rPr>
          <w:rtl/>
          <w:cs/>
          <w:lang w:val="ar_AE" w:bidi="ar_AE"/>
        </w:rPr>
        <w:t>في المشهد الثالث، طلبَ الخادم أن يعود إلى سيده. طلبَ لابان والأم أن تبقى رفقة عشرة أيام أخرى. ثم يمكنها أن تذهب. قال الخادم: "لا تُؤخروني." قالَ لابان وأمها: "سنُنادي رفقة ونسألها عن رأيها." تذكَّروا أن رفقة لم تكن حاضرة في هذه المحادثة في صباح اليوم التالي. ينبغي أن تدخل المُمثلة التي تؤدي رفقة إلى المكان. سألوها: "هل أنت مستعدة أن تذهبي مع هذا الرجل؟" قالت رفقة: "نعم، سأذهب."</w:t>
      </w:r>
    </w:p>
    <w:p>
      <w:pPr>
        <w:bidi/>
      </w:pPr>
      <w:r>
        <w:rPr>
          <w:rtl/>
          <w:cs/>
          <w:lang w:val="ar_AE" w:bidi="ar_AE"/>
        </w:rPr>
      </w:r>
      <w:r>
        <w:rPr>
          <w:rtl/>
          <w:cs/>
          <w:lang w:val="ar_AE" w:bidi="ar_AE"/>
        </w:rPr>
        <w:t>أوقفوا التمثيل واسألوا الممثل الذي يؤدي دور لابان: "كيف تشعر؟" قد تسمعون عبارات مثل: "أنا قلِق. كان هذا سريعًا جدًا. أتمنى ألا نكون قد تعجلنا في هذا." و"أنا سعيد. سيكون لأختي زوجًا صالحًا." اسألوا المُمثِّل الذي يؤدي دور بتوئيل: "كيف تشعر؟" قد تسمعون عبارات مثل: "أنا حزين. إن ابنتي الصغيرة راحلة. هل سأراها مرة أخرى؟" و"أنا سعيد. وجدتْ ابنتي زوجًا مناسبًا في ابن إبراهيم. إنهم عائلتنا. سيُبقيها في أمان." واصلوا التمثيل.</w:t>
      </w:r>
    </w:p>
    <w:p>
      <w:pPr>
        <w:bidi/>
      </w:pPr>
      <w:r>
        <w:rPr>
          <w:rtl/>
          <w:cs/>
          <w:lang w:val="ar_AE" w:bidi="ar_AE"/>
        </w:rPr>
      </w:r>
      <w:r>
        <w:rPr>
          <w:rtl/>
          <w:cs/>
          <w:lang w:val="ar_AE" w:bidi="ar_AE"/>
        </w:rPr>
        <w:t>في المشهد الرابع، ودَّعتْ العائلةُ رفقة وأرسلتها مع خادم إبراهيم ورجاله. ذهبت مع رفقة المرأةُ التي كانت مرضعتها في طفولتها. أعطتْ العائلةُ بركتها الخاصة لرفقة بينما كانت تُغادر: "أنت أُختنا، كوني أمًا لنسلٍ عدده ملايين! ليكن نسلك قويًا ويغزو مدن أعدائه." ثم ركبتْ رفقة وخادماتها على الجِمال وساروا مع الخادم.</w:t>
      </w:r>
    </w:p>
    <w:p>
      <w:pPr>
        <w:bidi/>
      </w:pPr>
      <w:r>
        <w:rPr>
          <w:rtl/>
          <w:cs/>
          <w:lang w:val="ar_AE" w:bidi="ar_AE"/>
        </w:rPr>
      </w:r>
      <w:r>
        <w:rPr>
          <w:rtl/>
          <w:cs/>
          <w:lang w:val="ar_AE" w:bidi="ar_AE"/>
        </w:rPr>
        <w:t>أوقفوا التمثيل: اسألوا المُمثلة التي تؤدي دور رفقة: "كيف تشعرين؟" قد تسمعون عبارات مثل: "أنا مُمتنة. أنا سعيدة لأن مرضعتي وخادماتي آتيات معي أيضًا. هذا سيجعل حياتي الجديدة أسهل." و"أشعر بالحزن. سأفتقد أمي وعائلتي،" و"أشعر بالسعادة. لقد كنت أحلم بهذا اليوم طوال حياتي."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أخبر خادمُ إبراهيم لابان وبتوئيل القصة بأكملها عن كيف وجد رفقة. قالوا: "من الواضح أن </w:t>
      </w:r>
      <w:r>
        <w:rPr>
          <w:b/>
          <w:rtl/>
          <w:cs/>
          <w:lang w:val="ar_AE" w:bidi="ar_AE"/>
        </w:rPr>
        <w:t>الرب</w:t>
      </w:r>
      <w:r>
        <w:rPr>
          <w:rtl/>
          <w:cs/>
          <w:lang w:val="ar_AE" w:bidi="ar_AE"/>
        </w:rPr>
        <w:t xml:space="preserve"> أحضرك إلى هنا، لذلك لا يمكننا أن نقول شيئًا." أدركَ الجميعُ أن الرب الإله هو الذي رتب تلك المُقابلة وخضعوا لإرادته. إن الاسم الذي يُستخدم للإشارة إلى </w:t>
      </w:r>
      <w:r>
        <w:rPr>
          <w:b/>
          <w:rtl/>
          <w:cs/>
          <w:lang w:val="ar_AE" w:bidi="ar_AE"/>
        </w:rPr>
        <w:t>الله</w:t>
      </w:r>
      <w:r>
        <w:rPr>
          <w:rtl/>
          <w:cs/>
          <w:lang w:val="ar_AE" w:bidi="ar_AE"/>
        </w:rPr>
        <w:t xml:space="preserve"> في هذا المقطع هو </w:t>
      </w:r>
      <w:r>
        <w:rPr>
          <w:b/>
          <w:rtl/>
          <w:cs/>
          <w:lang w:val="ar_AE" w:bidi="ar_AE"/>
        </w:rPr>
        <w:t>يهوه</w:t>
      </w:r>
      <w:r>
        <w:rPr>
          <w:rtl/>
          <w:cs/>
          <w:lang w:val="ar_AE" w:bidi="ar_AE"/>
        </w:rPr>
        <w:t xml:space="preserve">. ترجموا كلمة يهوه بالطريقة نفسها التي ترجمتوها بها في المقاطع السابقة. يوجد اسم </w:t>
      </w:r>
      <w:r>
        <w:rPr>
          <w:rtl/>
          <w:cs/>
          <w:lang w:val="ar_AE" w:bidi="ar_AE"/>
        </w:rPr>
        <w:t>يهوه</w:t>
      </w:r>
      <w:r>
        <w:rPr>
          <w:rtl/>
          <w:cs/>
          <w:lang w:val="ar_AE" w:bidi="ar_AE"/>
        </w:rPr>
        <w:t xml:space="preserve"> في قاموس الكلمات الرئيسية. قالوا له: "خُذها واذهب. أجل، لتكن زوجةً لابن سيدك، مثلما رتبَ الربُ." عندما سمع الخادمُ جوابهم، انحنى إلى الأرض و</w:t>
      </w:r>
      <w:r>
        <w:rPr>
          <w:b/>
          <w:rtl/>
          <w:cs/>
          <w:lang w:val="ar_AE" w:bidi="ar_AE"/>
        </w:rPr>
        <w:t>سجد</w:t>
      </w:r>
      <w:r>
        <w:rPr>
          <w:rtl/>
          <w:cs/>
          <w:lang w:val="ar_AE" w:bidi="ar_AE"/>
        </w:rPr>
        <w:t xml:space="preserve"> للرب. يمكن العثور على مصطلح </w:t>
      </w:r>
      <w:r>
        <w:rPr>
          <w:rtl/>
          <w:cs/>
          <w:lang w:val="ar_AE" w:bidi="ar_AE"/>
        </w:rPr>
        <w:t>العبادة</w:t>
      </w:r>
      <w:r>
        <w:rPr>
          <w:rtl/>
          <w:cs/>
          <w:lang w:val="ar_AE" w:bidi="ar_AE"/>
        </w:rPr>
        <w:t xml:space="preserve"> في قاموس الكلمات الرئيسية. لم يشكر الخادمُ الرجال، بل توقف وشكر اللهَ على الفور. كان في وضعية بسيطة ومتواضعة.</w:t>
      </w:r>
    </w:p>
    <w:p>
      <w:pPr>
        <w:bidi/>
      </w:pPr>
      <w:r>
        <w:rPr>
          <w:rtl/>
          <w:cs/>
          <w:lang w:val="ar_AE" w:bidi="ar_AE"/>
        </w:rPr>
      </w:r>
      <w:r>
        <w:rPr>
          <w:rtl/>
          <w:cs/>
          <w:lang w:val="ar_AE" w:bidi="ar_AE"/>
        </w:rPr>
        <w:t xml:space="preserve">أخرجَ الخادمُ </w:t>
      </w:r>
      <w:r>
        <w:rPr>
          <w:b/>
          <w:rtl/>
          <w:cs/>
          <w:lang w:val="ar_AE" w:bidi="ar_AE"/>
        </w:rPr>
        <w:t>هدايا</w:t>
      </w:r>
      <w:r>
        <w:rPr>
          <w:rtl/>
          <w:cs/>
          <w:lang w:val="ar_AE" w:bidi="ar_AE"/>
        </w:rPr>
        <w:t xml:space="preserve"> لا تتمثَّل فقط في الملابس والمجوهرات، بل أيضًا في أشياء أخرى مفيدة لبيت رفقة ومصنوعة من الذهب والفضة. كذلك أعطى أخاها وأمها هدايا غالية. كان هذا جزءًا من عقد الزواج في عائلتهم. لم يشترِ الخادمُ رفقة. لم تكن جارية.</w:t>
      </w:r>
    </w:p>
    <w:p>
      <w:pPr>
        <w:bidi/>
      </w:pPr>
      <w:r>
        <w:rPr>
          <w:rtl/>
          <w:cs/>
          <w:lang w:val="ar_AE" w:bidi="ar_AE"/>
        </w:rPr>
      </w:r>
      <w:r>
        <w:rPr>
          <w:rtl/>
          <w:cs/>
          <w:lang w:val="ar_AE" w:bidi="ar_AE"/>
        </w:rPr>
        <w:t>مبكرًا في صباح اليوم التالي، طلبَ الخادم الإذن بالمغادرة فورًا لأن "الرب أنجحَ مهمتي." مع أن العائلة كانت تريد المزيد من الوقت، إلا أنها نادت على رفقة وسألتها: "هل أنت مستعدة للذهاب مع هذا الرجل؟" قالت رفقة: "نعم، سأذهب."</w:t>
      </w:r>
    </w:p>
    <w:p>
      <w:pPr>
        <w:bidi/>
      </w:pPr>
      <w:r>
        <w:rPr>
          <w:rtl/>
          <w:cs/>
          <w:lang w:val="ar_AE" w:bidi="ar_AE"/>
        </w:rPr>
      </w:r>
      <w:r>
        <w:rPr>
          <w:rtl/>
          <w:cs/>
          <w:lang w:val="ar_AE" w:bidi="ar_AE"/>
        </w:rPr>
        <w:t xml:space="preserve">ودَّعتْ العائلة رفقة. أعطتها العائلةُ هذه </w:t>
      </w:r>
      <w:r>
        <w:rPr>
          <w:b/>
          <w:rtl/>
          <w:cs/>
          <w:lang w:val="ar_AE" w:bidi="ar_AE"/>
        </w:rPr>
        <w:t>البركة</w:t>
      </w:r>
      <w:r>
        <w:rPr>
          <w:rtl/>
          <w:cs/>
          <w:lang w:val="ar_AE" w:bidi="ar_AE"/>
        </w:rPr>
        <w:t xml:space="preserve"> أثناء رحيلها. كانت هذه البركة تتعلَّق بالكثير من الأطفال الأقوياء الذين سيهزمون أعداءهم. توجد كلمة </w:t>
      </w:r>
      <w:r>
        <w:rPr>
          <w:rtl/>
          <w:cs/>
          <w:lang w:val="ar_AE" w:bidi="ar_AE"/>
        </w:rPr>
        <w:t>بركة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24:62–67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٢٤: ٦٢–٦٧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رحلَ خادم إبراهيم، ورفقة وخادماتها عن بيت رفقة وسافروا لمقابلة إسحاق لتُصبح رفقة زوجته.</w:t>
      </w:r>
    </w:p>
    <w:p>
      <w:pPr>
        <w:bidi/>
      </w:pPr>
      <w:r>
        <w:rPr>
          <w:rtl/>
          <w:cs/>
          <w:lang w:val="ar_AE" w:bidi="ar_AE"/>
        </w:rPr>
      </w:r>
      <w:r>
        <w:rPr>
          <w:rtl/>
          <w:cs/>
          <w:lang w:val="ar_AE" w:bidi="ar_AE"/>
        </w:rPr>
        <w:t>لقد سافروا راكبين الجِمال إلى بيت إسحاق في صحراء النقب. إن النقب هي المنطقة الصحراوية الجنوبية في أرض كنعان. لا يسقط هناك سوى القليل من المطر ولا توجد مصادر مائية كثيرة. في الموسم غير الجاف، ترعي الحيوانات هناك. يبدو أن إسحاق أو إسحاق وإبراهيم انتقلا جنوبًا من حبرون حيث كان إبراهيم كان يستقر في الأصل. كان إسحاق راجعًا من بئر لحي رُئي. إن معنى الاسم هو "بئر الحي الذي يراني." إنه المكان الذي قابلت فيه هاجر مَلاكَ الرب قبل ولادة إسحاق بسنوات.</w:t>
      </w:r>
    </w:p>
    <w:p>
      <w:pPr>
        <w:bidi/>
      </w:pPr>
      <w:r>
        <w:rPr>
          <w:rtl/>
          <w:cs/>
          <w:lang w:val="ar_AE" w:bidi="ar_AE"/>
        </w:rPr>
      </w:r>
      <w:r>
        <w:rPr>
          <w:rtl/>
          <w:cs/>
          <w:lang w:val="ar_AE" w:bidi="ar_AE"/>
        </w:rPr>
        <w:t>انظروا الخريطة التي تُظهر حبرون وجنوب كنعان، وصحراء النقب، وبئر لحي رُئي.</w:t>
      </w:r>
    </w:p>
    <w:p>
      <w:pPr>
        <w:bidi/>
      </w:pPr>
      <w:r>
        <w:rPr>
          <w:rtl/>
          <w:cs/>
          <w:lang w:val="ar_AE" w:bidi="ar_AE"/>
        </w:rPr>
      </w:r>
      <w:r>
        <w:rPr>
          <w:rtl/>
          <w:cs/>
          <w:lang w:val="ar_AE" w:bidi="ar_AE"/>
        </w:rPr>
        <w:t>في إحدى الأمسيات، كان إسحاق يتمشَّى في الحقول غير المزروعة لكي يُفكر. نظرَ إسحاق ورأى الجِمال آتية نحوه. في الوقت نفسه، نظرتْ رفقة ورأت إسحاق. نزلتْ رفقة بسرعة عن جَملها. لم تنتظر أن يَركع الجَمل لكي تنزل عن ظهره.</w:t>
      </w:r>
    </w:p>
    <w:p>
      <w:pPr>
        <w:bidi/>
      </w:pPr>
      <w:r>
        <w:rPr>
          <w:rtl/>
          <w:cs/>
          <w:lang w:val="ar_AE" w:bidi="ar_AE"/>
        </w:rPr>
      </w:r>
      <w:r>
        <w:rPr>
          <w:rtl/>
          <w:cs/>
          <w:lang w:val="ar_AE" w:bidi="ar_AE"/>
        </w:rPr>
        <w:t>أشار الخادم إلى إسحاق بكلمة سيدي. لا يذكر النص ما إذا كان إبراهيم قد مات لكن القصة تُحوِّل التركيز إلى إسحاق الآن. فأسرعت رفقة وارتدتْ بُرقعًا. إن البُرقع هو قطعة قماش تُلَف حول الرأس، والكتفين، وأحيانًا الوجه. كان من المعتاد في تلك الثقافة أن تَضع العروس بُرقعًا على وجهها في حفل الزواج. ارتدتْ رفقة بُرقعًا لإظهار الاحترام لزوجها المستقبلي ولإظهار الاحتشام.</w:t>
      </w:r>
    </w:p>
    <w:p>
      <w:pPr>
        <w:bidi/>
      </w:pPr>
      <w:r>
        <w:rPr>
          <w:rtl/>
          <w:cs/>
          <w:lang w:val="ar_AE" w:bidi="ar_AE"/>
        </w:rPr>
      </w:r>
      <w:r>
        <w:rPr>
          <w:rtl/>
          <w:cs/>
          <w:lang w:val="ar_AE" w:bidi="ar_AE"/>
        </w:rPr>
        <w:t>توقفوا وناقشوا: ما هي قطع الملابس الخاصة التي يرتديها العروس والعريس خلال احتفال الزفاف في ثقافتكم؟ هل هناك أي قطع خاصة من الملابس تُظهِر الاحترام؟</w:t>
      </w:r>
    </w:p>
    <w:p>
      <w:pPr>
        <w:bidi/>
      </w:pPr>
      <w:r>
        <w:rPr>
          <w:rtl/>
          <w:cs/>
          <w:lang w:val="ar_AE" w:bidi="ar_AE"/>
        </w:rPr>
      </w:r>
      <w:r>
        <w:rPr>
          <w:rtl/>
          <w:cs/>
          <w:lang w:val="ar_AE" w:bidi="ar_AE"/>
        </w:rPr>
        <w:t>لا يَذكر الكاتب بعض تفاصيل القصة. أوقفَ الخادمُ، ورفقة، والقافلة مسيرتهم، وتقابَل الخادم مع إسحاق. شرحَ الخادم لإسحاق كلَّ ما حدث في رحلة العثور عن رفقة.</w:t>
      </w:r>
    </w:p>
    <w:p>
      <w:pPr>
        <w:bidi/>
      </w:pPr>
      <w:r>
        <w:rPr>
          <w:rtl/>
          <w:cs/>
          <w:lang w:val="ar_AE" w:bidi="ar_AE"/>
        </w:rPr>
      </w:r>
      <w:r>
        <w:rPr>
          <w:rtl/>
          <w:cs/>
          <w:lang w:val="ar_AE" w:bidi="ar_AE"/>
        </w:rPr>
        <w:t>لا يُوصف حفلُ الزواج في النص. إن الكلمات المستخدمة في النص هي لفتة رمزية لِما حدثَ. أحضر إسحاقُ رفقة إلى خيمة أمه سارة. في ثقافتهم، كانت هذه اللفتة الرمزية تعني أن رفقة ستكون الآن سيدة العائلة الأولى. صارت رفقة زوجته؛ أصبحا متزوجين الآن.</w:t>
      </w:r>
    </w:p>
    <w:p>
      <w:pPr>
        <w:bidi/>
      </w:pPr>
      <w:r>
        <w:rPr>
          <w:rtl/>
          <w:cs/>
          <w:lang w:val="ar_AE" w:bidi="ar_AE"/>
        </w:rPr>
      </w:r>
      <w:r>
        <w:rPr>
          <w:rtl/>
          <w:cs/>
          <w:lang w:val="ar_AE" w:bidi="ar_AE"/>
        </w:rPr>
        <w:t>توقفوا وناقشوا: ما هي اللَفتات الرمزية التي تحدث عندما يتزوج الناس في ثقافتكم؟ صِفوا مراسم الزواج في ثقافتكم. هل مكانة السيدة الأولى أو الرجل الأول أمرٌ مهم في ثقافتكم؟</w:t>
      </w:r>
    </w:p>
    <w:p>
      <w:pPr>
        <w:bidi/>
      </w:pPr>
      <w:r>
        <w:rPr>
          <w:rtl/>
          <w:cs/>
          <w:lang w:val="ar_AE" w:bidi="ar_AE"/>
        </w:rPr>
      </w:r>
      <w:r>
        <w:rPr>
          <w:rtl/>
          <w:cs/>
          <w:lang w:val="ar_AE" w:bidi="ar_AE"/>
        </w:rPr>
        <w:t>يقول النص إن إسحاق أحبَّ رفقة. إن هذا ليس حُبًّا بمعنى جنسي بل شعورًا صادقًا تجاه رفقة. ماتت سارة قبل ثلاث سنوات من زواجهما. كانت رفقةُ تعزيةً خاصةً لإسحاق في حُزنه على موت أمه سارة.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يعيش إسحاقُ الآن في جنوب كنعان. يرى قافلة الجِمال تقترب في الوقت نفسه الذي تراه رفقة.</w:t>
      </w:r>
    </w:p>
    <w:p>
      <w:pPr>
        <w:bidi/>
      </w:pPr>
      <w:r>
        <w:rPr>
          <w:rtl/>
          <w:cs/>
          <w:lang w:val="ar_AE" w:bidi="ar_AE"/>
        </w:rPr>
      </w:r>
      <w:r>
        <w:rPr>
          <w:b/>
          <w:rtl/>
          <w:cs/>
          <w:lang w:val="ar_AE" w:bidi="ar_AE"/>
        </w:rPr>
        <w:t>المشهد الثاني:</w:t>
      </w:r>
      <w:r>
        <w:rPr>
          <w:rtl/>
          <w:cs/>
          <w:lang w:val="ar_AE" w:bidi="ar_AE"/>
        </w:rPr>
        <w:t xml:space="preserve"> يُخبر الخادمَ إسحاق بقصة كيف وجد رفقةَ. يتزوَّج إسحاق من رفقة.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الجِمال</w:t>
      </w:r>
    </w:p>
    <w:p>
      <w:pPr>
        <w:pStyle w:val="ListBullet"/>
        <w:bidi/>
        <w:spacing w:line="240" w:lineRule="auto"/>
        <w:ind w:left="720"/>
      </w:pPr>
      <w:r>
        <w:rPr>
          <w:rtl/>
          <w:cs/>
          <w:lang w:val="ar_AE" w:bidi="ar_AE"/>
        </w:rPr>
      </w:r>
      <w:r>
        <w:rPr>
          <w:rtl/>
          <w:cs/>
          <w:lang w:val="ar_AE" w:bidi="ar_AE"/>
        </w:rPr>
        <w:t>بقية الناس الذين رافقوا الخادم ورفقة.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تُركِّز القصة على إسحاق. كان قد انتقل إلى جنوب كنعان. كان يتمشَّى بين الحقول ويُفكِّر. من مسافة بعيدة، رأى قافلة الجِمال آتية نحوه. في الوقت نفسه، رأت رفقةُ إسحاق وسرعان ما نزلت عن الجَمل الذي كانت تركبه. سألتْ رفقة مَن هذا، فقال الخادمُ إنه سيده إسحاق. فغطتْ رفقة وجهها ببُرقعها. إن حرف الفاء في كلمة "فأخذتْ" يُخبرنا لماذَا وضعتْ رفقة بُرقعًا على وجهها. جهَّزتْ نفسها لمقابلة العريس ولِحَفل الزواج.</w:t>
      </w:r>
    </w:p>
    <w:p>
      <w:pPr>
        <w:bidi/>
      </w:pPr>
      <w:r>
        <w:rPr>
          <w:rtl/>
          <w:cs/>
          <w:lang w:val="ar_AE" w:bidi="ar_AE"/>
        </w:rPr>
      </w:r>
      <w:r>
        <w:rPr>
          <w:rtl/>
          <w:cs/>
          <w:lang w:val="ar_AE" w:bidi="ar_AE"/>
        </w:rPr>
        <w:t>يبدأ المشهد الثاني بكلمة "ثم" ويقدِّم المشهد التالي. شرحَ الخادم لإسحاق كلَّ ما حدث خلال رحلة البحث عن رفقة. أحضرَ إسحاق رفقة إلى خيمة أمه سارة. تزوَّج إسحاق من رفقة. أحبَّ إسحاق رفقة، وكانت تعزيةً له في حُزنه بعد موت أمه.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الخادم</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الجِمال</w:t>
      </w:r>
    </w:p>
    <w:p>
      <w:pPr>
        <w:pStyle w:val="ListBullet"/>
        <w:bidi/>
        <w:spacing w:line="240" w:lineRule="auto"/>
        <w:ind w:left="720"/>
      </w:pPr>
      <w:r>
        <w:rPr>
          <w:rtl/>
          <w:cs/>
          <w:lang w:val="ar_AE" w:bidi="ar_AE"/>
        </w:rPr>
      </w:r>
      <w:r>
        <w:rPr>
          <w:rtl/>
          <w:cs/>
          <w:lang w:val="ar_AE" w:bidi="ar_AE"/>
        </w:rPr>
        <w:t>بقية الناس الذين رافقوا الخادم ورفقة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كان إسحاقُ يعيش في جنوب كنعان في صحراء النقب. في إحدى الأيام، بينما كان إسحاق يمشي ويُفكِّر، رأى الجِمال آتية من بعيد. في الوقت نفسه رأت رفقة إسحاق وهو يسير في الحقل. نزلتْ فورًا عن جَملها وسألتْ مَن هو. أكَّدَ الخادم أن هذا هو إسحاق.</w:t>
      </w:r>
    </w:p>
    <w:p>
      <w:pPr>
        <w:bidi/>
      </w:pPr>
      <w:r>
        <w:rPr>
          <w:rtl/>
          <w:cs/>
          <w:lang w:val="ar_AE" w:bidi="ar_AE"/>
        </w:rPr>
      </w:r>
      <w:r>
        <w:rPr>
          <w:rtl/>
          <w:cs/>
          <w:lang w:val="ar_AE" w:bidi="ar_AE"/>
        </w:rPr>
        <w:t>أوقفوا التمثيل: اسألوا الممثل الذي يؤدي دور إسحاق: "كيف تشعر؟" قد تسمعون عبارات مثل: "أنا أشعر بالفضول، من هؤلاء؟" أو، "أنا متحمس، هل هذا هو خادم أبي راجعًا ومعه عروستي؟" أو: "أنا حزين. إنني أفتقد أمي، ما زلتُ حزينًا بعد موتها." اسألوا المُمثِّلة التي تؤدي دور رفقة: "كيف تشعرين؟" قد تسمعون عبارات مثل: "أنا سعيدة. لقد وصلنا أخيرًا!" أو "أنا مُتوترة. أتمنى أن يُحبني." واصلوا التمثيل.</w:t>
      </w:r>
    </w:p>
    <w:p>
      <w:pPr>
        <w:bidi/>
      </w:pPr>
      <w:r>
        <w:rPr>
          <w:rtl/>
          <w:cs/>
          <w:lang w:val="ar_AE" w:bidi="ar_AE"/>
        </w:rPr>
      </w:r>
      <w:r>
        <w:rPr>
          <w:rtl/>
          <w:cs/>
          <w:lang w:val="ar_AE" w:bidi="ar_AE"/>
        </w:rPr>
        <w:t>في المشهد الثاني، شرحَ الخادم كل ما حدث منذ أن غادر بيت إبراهيم حتى الآن. صار إسحاق ورفقة متزوجين رسميًا. أخذَ إسحاقُ رفقة إلى خيمة أمه القديمة. أصبحت رفقة الآن سيدة العائلة الأولى. أحبَّ إسحاق رفقة، وعزَّته في وقت حُزنه بعد موت أمه.</w:t>
      </w:r>
    </w:p>
    <w:p>
      <w:pPr>
        <w:bidi/>
      </w:pPr>
      <w:r>
        <w:rPr>
          <w:rtl/>
          <w:cs/>
          <w:lang w:val="ar_AE" w:bidi="ar_AE"/>
        </w:rPr>
      </w:r>
      <w:r>
        <w:rPr>
          <w:rtl/>
          <w:cs/>
          <w:lang w:val="ar_AE" w:bidi="ar_AE"/>
        </w:rPr>
        <w:t>أوقفوا التمثيل: اسألوا الممثل الذي يؤدي دور إسحاق: "كيف تشعر؟" قد تسمعون عبارات مثل: "أشعر بالرضا. صار لدي الآن زوجة جميلة. إنها تجعلني سعيدًا." اسألوا المُمثِّلة التي تؤدي دور رفقة: "كيف تشعرين؟" قد تسمعون عبارات مثل: "أشعر بالرضا. صار لدي زوج صالح أعطاني خيمة أمه المُهمة. إنه يعاملني بشكل خاص بالفعل."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المشهد الأول، انتقل إسحاقُ إلى الجزء الجنوبي من كنعان بالقرب من مصدرٍ للماء. قبل ولادة إسحاق، كان مصدر المياه هذا هو المكان الذي قابلت فيه هاجر مَلاكَ الرب. إن اسم البئر في لغتهم، </w:t>
      </w:r>
      <w:r>
        <w:rPr>
          <w:b/>
          <w:rtl/>
          <w:cs/>
          <w:lang w:val="ar_AE" w:bidi="ar_AE"/>
        </w:rPr>
        <w:t>بئر لَحي رُئي</w:t>
      </w:r>
      <w:r>
        <w:rPr>
          <w:rtl/>
          <w:cs/>
          <w:lang w:val="ar_AE" w:bidi="ar_AE"/>
        </w:rPr>
        <w:t xml:space="preserve">، يعني بئر </w:t>
      </w:r>
      <w:r>
        <w:rPr>
          <w:b/>
          <w:rtl/>
          <w:cs/>
          <w:lang w:val="ar_AE" w:bidi="ar_AE"/>
        </w:rPr>
        <w:t>الإله الذي يراني</w:t>
      </w:r>
      <w:r>
        <w:rPr>
          <w:rtl/>
          <w:cs/>
          <w:lang w:val="ar_AE" w:bidi="ar_AE"/>
        </w:rPr>
        <w:t xml:space="preserve">. كان إسحاق يتمشَّى في </w:t>
      </w:r>
      <w:r>
        <w:rPr>
          <w:b/>
          <w:rtl/>
          <w:cs/>
          <w:lang w:val="ar_AE" w:bidi="ar_AE"/>
        </w:rPr>
        <w:t>المنطقة الريفية</w:t>
      </w:r>
      <w:r>
        <w:rPr>
          <w:rtl/>
          <w:cs/>
          <w:lang w:val="ar_AE" w:bidi="ar_AE"/>
        </w:rPr>
        <w:t xml:space="preserve">، في الحقول غير المزروعة. كان إسحاق </w:t>
      </w:r>
      <w:r>
        <w:rPr>
          <w:b/>
          <w:rtl/>
          <w:cs/>
          <w:lang w:val="ar_AE" w:bidi="ar_AE"/>
        </w:rPr>
        <w:t>يتأمّل</w:t>
      </w:r>
      <w:r>
        <w:rPr>
          <w:rtl/>
          <w:cs/>
          <w:lang w:val="ar_AE" w:bidi="ar_AE"/>
        </w:rPr>
        <w:t xml:space="preserve"> أو </w:t>
      </w:r>
      <w:r>
        <w:rPr>
          <w:b/>
          <w:rtl/>
          <w:cs/>
          <w:lang w:val="ar_AE" w:bidi="ar_AE"/>
        </w:rPr>
        <w:t>يُفكر</w:t>
      </w:r>
      <w:r>
        <w:rPr>
          <w:rtl/>
          <w:cs/>
          <w:lang w:val="ar_AE" w:bidi="ar_AE"/>
        </w:rPr>
        <w:t xml:space="preserve">. رأى إسحاق ورفقة بعضهما البعض في الوقت نفسه. في هذا المقطع، يستخدم الخادمُ كلمة </w:t>
      </w:r>
      <w:r>
        <w:rPr>
          <w:b/>
          <w:rtl/>
          <w:cs/>
          <w:lang w:val="ar_AE" w:bidi="ar_AE"/>
        </w:rPr>
        <w:t>سيد</w:t>
      </w:r>
      <w:r>
        <w:rPr>
          <w:rtl/>
          <w:cs/>
          <w:lang w:val="ar_AE" w:bidi="ar_AE"/>
        </w:rPr>
        <w:t xml:space="preserve">، للإشارة إلى إسحاق. إن هذه الصيغة للسيد هي لقب إحترام لشخصٍ يتمتع بمنصب رفيع أو مكانة عالية. إنه لقب أقل من كلمة "رب." توجد كلمة </w:t>
      </w:r>
      <w:r>
        <w:rPr>
          <w:rtl/>
          <w:cs/>
          <w:lang w:val="ar_AE" w:bidi="ar_AE"/>
        </w:rPr>
        <w:t>سيد</w:t>
      </w:r>
      <w:r>
        <w:rPr>
          <w:rtl/>
          <w:cs/>
          <w:lang w:val="ar_AE" w:bidi="ar_AE"/>
        </w:rPr>
        <w:t xml:space="preserve"> في قاموس الكلمات الرئيسية. تجاوبتْ رفقة بِوَضع </w:t>
      </w:r>
      <w:r>
        <w:rPr>
          <w:b/>
          <w:rtl/>
          <w:cs/>
          <w:lang w:val="ar_AE" w:bidi="ar_AE"/>
        </w:rPr>
        <w:t>بُرقع على وجهها</w:t>
      </w:r>
      <w:r>
        <w:rPr>
          <w:rtl/>
          <w:cs/>
          <w:lang w:val="ar_AE" w:bidi="ar_AE"/>
        </w:rPr>
        <w:t xml:space="preserve"> للتحضير للزواج.</w:t>
      </w:r>
    </w:p>
    <w:p>
      <w:pPr>
        <w:bidi/>
      </w:pPr>
      <w:r>
        <w:rPr>
          <w:rtl/>
          <w:cs/>
          <w:lang w:val="ar_AE" w:bidi="ar_AE"/>
        </w:rPr>
      </w:r>
      <w:r>
        <w:rPr>
          <w:rtl/>
          <w:cs/>
          <w:lang w:val="ar_AE" w:bidi="ar_AE"/>
        </w:rPr>
        <w:t xml:space="preserve">في المشهد الثاني، </w:t>
      </w:r>
      <w:r>
        <w:rPr>
          <w:b/>
          <w:rtl/>
          <w:cs/>
          <w:lang w:val="ar_AE" w:bidi="ar_AE"/>
        </w:rPr>
        <w:t>أخبر</w:t>
      </w:r>
      <w:r>
        <w:rPr>
          <w:rtl/>
          <w:cs/>
          <w:lang w:val="ar_AE" w:bidi="ar_AE"/>
        </w:rPr>
        <w:t xml:space="preserve"> الخادمُ إسحاق بكل ما حدث خلال رحلته. يمكن العثور على كلمة </w:t>
      </w:r>
      <w:r>
        <w:rPr>
          <w:rtl/>
          <w:cs/>
          <w:lang w:val="ar_AE" w:bidi="ar_AE"/>
        </w:rPr>
        <w:t>خادم</w:t>
      </w:r>
      <w:r>
        <w:rPr>
          <w:rtl/>
          <w:cs/>
          <w:lang w:val="ar_AE" w:bidi="ar_AE"/>
        </w:rPr>
        <w:t xml:space="preserve"> في قاموس الكلمات الرئيسية. لا يَذكر النصُ حفلَ الزواج. بدلًا من ذلك، يَذكر أن إسحاق أخذَ رفقة إلى خيمة أمه سارة وأنها أصبحت سيدة العائلة الأولى. صارت رفقة </w:t>
      </w:r>
      <w:r>
        <w:rPr>
          <w:b/>
          <w:rtl/>
          <w:cs/>
          <w:lang w:val="ar_AE" w:bidi="ar_AE"/>
        </w:rPr>
        <w:t>زوجةَ</w:t>
      </w:r>
      <w:r>
        <w:rPr>
          <w:rtl/>
          <w:cs/>
          <w:lang w:val="ar_AE" w:bidi="ar_AE"/>
        </w:rPr>
        <w:t xml:space="preserve"> إسحاق. </w:t>
      </w:r>
      <w:r>
        <w:rPr>
          <w:b/>
          <w:rtl/>
          <w:cs/>
          <w:lang w:val="ar_AE" w:bidi="ar_AE"/>
        </w:rPr>
        <w:t>أحبَّ</w:t>
      </w:r>
      <w:r>
        <w:rPr>
          <w:rtl/>
          <w:cs/>
          <w:lang w:val="ar_AE" w:bidi="ar_AE"/>
        </w:rPr>
        <w:t xml:space="preserve"> إسحاق رفقة بمعنى الصداقة، لا بالمعنى الجنسي فقط. كانت تعزيةً 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٢٥: ١–١١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كانت القصة السابقة عن خادم إبراهيم الذي ذهب ليجد زوجة لابن إبراهيم، إسحاق. مثلما طلبَ إبراهيم، وجد خادمه امرأةً من أقارب إبراهيم. كانت هذه المرأة هي رفقة. أحضر الخادمُ رفقة إلى البيت معه، وتزوج إسحاق من رفقة.</w:t>
      </w:r>
    </w:p>
    <w:p>
      <w:pPr>
        <w:bidi/>
      </w:pPr>
      <w:r>
        <w:rPr>
          <w:rtl/>
          <w:cs/>
          <w:lang w:val="ar_AE" w:bidi="ar_AE"/>
        </w:rPr>
      </w:r>
      <w:r>
        <w:rPr>
          <w:rtl/>
          <w:cs/>
          <w:lang w:val="ar_AE" w:bidi="ar_AE"/>
        </w:rPr>
        <w:t>تعود القصة الحالية إلى حياة إبراهيم، لكنها تَختم قصته وقصة إسماعيل. يبدأ هذا القسم في تحويل التركيز إلى إسحاق ونسله. كانت سارة، زوجة إبراهيم الأولى، قد ماتت. في هذه القصة، يتزوج إبراهيم من امرأة أخرى اسمها قطورة. دُعيت زوجة، لكن لاحقًا سيُشار إليها على أنها سَرية. إن السَرية هي زوجة ذات مكانة أقل وحقوق أقل.</w:t>
      </w:r>
    </w:p>
    <w:p>
      <w:pPr>
        <w:bidi/>
      </w:pPr>
      <w:r>
        <w:rPr>
          <w:rtl/>
          <w:cs/>
          <w:lang w:val="ar_AE" w:bidi="ar_AE"/>
        </w:rPr>
      </w:r>
      <w:r>
        <w:rPr>
          <w:rtl/>
          <w:cs/>
          <w:lang w:val="ar_AE" w:bidi="ar_AE"/>
        </w:rPr>
        <w:t>توقفوا وناقشوا السؤال التالي: هل لدى الرجال أكثر من زوجة واحدة في ثقافتكم؟ كيف تصفون النساء اللاتي لديهن حقوق أقل من النساء الأخريات المتزوجات من الرجل نفسه؟</w:t>
      </w:r>
    </w:p>
    <w:p>
      <w:pPr>
        <w:bidi/>
      </w:pPr>
      <w:r>
        <w:rPr>
          <w:rtl/>
          <w:cs/>
          <w:lang w:val="ar_AE" w:bidi="ar_AE"/>
        </w:rPr>
      </w:r>
      <w:r>
        <w:rPr>
          <w:rtl/>
          <w:cs/>
          <w:lang w:val="ar_AE" w:bidi="ar_AE"/>
        </w:rPr>
        <w:t>لا يُعرف الكثير عن قطورة إلا أنها ولدتْ ستةَ أبناء لإبراهيم: زِمران، ويَقشان، ومَدان، ومِديان، ويِشباق، وشوحًا. هذا يعني أنه، بالإضافة إلى إسماعيل وإسحاق، كان لإبراهيم ستة أبناء آخرين. كان إجمالي عدد أبناء إبراهيم ثمانية. أنجبَ اثنان من الأبناء اللذين أنجبهم إبراهيم وقطورة أولادًا. كان لمِديان خمسة أبناء: عيفة، وعفر، وحنوك، وأبيداع، وألدعة. ستصبح عائلة مِديان شعبًا وسيُدعون المديانيين. سيصيرون شعبًا مهمًا في بعض القصص لاحقًا. كان لابن إبراهيم الآخر، يَقشان ابنان: شبا وددان. في إحدى القصص السابقة، ظهر أسماء شَبا ودَدان بالفعل. كان اثنان من أحفاد نوح يحملان نفس الأسماء. احرصوا على ترجمة هذه الأسماء بالطريقة نفسها التي ترجمتوها بها من قبل. كان لددان ابن يقشان ثلاثة أبناء، وصاروا شعوبًا لاحقًا. كانوا معروفين باسم أشوريم، ولطوشيم، ولأميم. قيل إن جميع هؤلاء الناس كانوا أبناء قطورة. لكن هذه القائمة تحتوي على أبناء قطورة وأحفادها والآحرين من نسلها. لذلك فإن كلمة "أبناء" هنا تعني أنهم كانوا من نسل إبراهيم وقطورة.</w:t>
      </w:r>
    </w:p>
    <w:p>
      <w:pPr>
        <w:bidi/>
      </w:pPr>
      <w:r>
        <w:rPr>
          <w:rtl/>
          <w:cs/>
          <w:lang w:val="ar_AE" w:bidi="ar_AE"/>
        </w:rPr>
      </w:r>
      <w:r>
        <w:rPr>
          <w:rtl/>
          <w:cs/>
          <w:lang w:val="ar_AE" w:bidi="ar_AE"/>
        </w:rPr>
        <w:t>ثم أعطى إبراهيم "لإسحاق كل ما كان له." أدركَ إبراهيم أنه سيموت قريبًا، فأعطى كل ما يملكه ميراثًا لإسحاق. هذا يعني أن إسحاق سيحصل على الأرض، والعبيد، والحيوانات، والأشياء الثمينة الأخرى بعد موت إبراهيم. في هذه الأثناء أعطى إبراهيم عطايا "لأبناء السراري." يشير هؤلاء إلى الأبناء الذين ولدوا من هاجر وقطورة. بينما كان لا يزال حيًا، أمرَ إبراهيم أبناءه الآخرين أن يعيشوا في مكان ما في الشرق، بعيدًا عن ابنه إسحاق. فعلَ إبراهيم هذا حتى لا يأخذ أبناؤه الآخرون ميراثَ إسحاق منه. كذلك لم يرغب إبراهيم في أن يهددوا مكانة إسحاق بصفته رئيسًا للعشيرة. من المهم أن نتذكَّر أنه عندما غادر أبناؤه الآخرون كان زوجاتهم وأبناؤهم معهم.</w:t>
      </w:r>
    </w:p>
    <w:p>
      <w:pPr>
        <w:bidi/>
      </w:pPr>
      <w:r>
        <w:rPr>
          <w:rtl/>
          <w:cs/>
          <w:lang w:val="ar_AE" w:bidi="ar_AE"/>
        </w:rPr>
      </w:r>
      <w:r>
        <w:rPr>
          <w:rtl/>
          <w:cs/>
          <w:lang w:val="ar_AE" w:bidi="ar_AE"/>
        </w:rPr>
        <w:t>توقفوا وناقشوا الأسئلة التالية:</w:t>
      </w:r>
    </w:p>
    <w:p>
      <w:pPr>
        <w:bidi/>
      </w:pPr>
      <w:r>
        <w:rPr>
          <w:rtl/>
          <w:cs/>
          <w:lang w:val="ar_AE" w:bidi="ar_AE"/>
        </w:rPr>
      </w:r>
      <w:r>
        <w:rPr>
          <w:rtl/>
          <w:cs/>
          <w:lang w:val="ar_AE" w:bidi="ar_AE"/>
        </w:rPr>
        <w:t>كل هذا يعني أن إبراهيم كان له زوجة واحدة، أي سارة. وكان ابنه ووريثه الشرعي هو إسحاق. كانت هاجر وقطورة سرييتين، أو زوجتين لهما مكانة أقل. إن أبناء إبراهيم من سراريه كانوا لا يزالون أبناء إبراهيم، لكن لديهم مكانة أقل بالمقارنة مع إسحاق، لأن أمهاتهم كانت سراري. ولأن لهم مكانة أقل، لا يمكنهم أن يرثوا ميراث أبيهم إبراهيم. كان إسحاق وحده هو الوريث الشرعي لميراث إبراهيم.</w:t>
      </w:r>
    </w:p>
    <w:p>
      <w:pPr>
        <w:bidi/>
      </w:pPr>
      <w:r>
        <w:rPr>
          <w:rtl/>
          <w:cs/>
          <w:lang w:val="ar_AE" w:bidi="ar_AE"/>
        </w:rPr>
      </w:r>
      <w:r>
        <w:rPr>
          <w:rtl/>
          <w:cs/>
          <w:lang w:val="ar_AE" w:bidi="ar_AE"/>
        </w:rPr>
        <w:t>يروي الجزء التالي من القصة موت إبراهيم. إن إبراهيم "أسلمَ روحه" و"مات بشيبة صالحة، وشيخًا شبعان أيامًا." هذا يعني أن إبراهيم مات في عُمر متقدم جدًا. مات في عمر ١٧٥ عامًا. كذلك مات راضيًا عن كيف عاش حياته متبعًا لله. إن إبراهيم "انضم إلى قومه،" أي أنه مات مثل أجداده. إن الأفكار المتكررة التي تصف موت إبراهيم تُظهر أن موته حدثٌ مهم.</w:t>
      </w:r>
    </w:p>
    <w:p>
      <w:pPr>
        <w:bidi/>
      </w:pPr>
      <w:r>
        <w:rPr>
          <w:rtl/>
          <w:cs/>
          <w:lang w:val="ar_AE" w:bidi="ar_AE"/>
        </w:rPr>
      </w:r>
      <w:r>
        <w:rPr>
          <w:rtl/>
          <w:cs/>
          <w:lang w:val="ar_AE" w:bidi="ar_AE"/>
        </w:rPr>
        <w:t>قام ابنا إبراهيم، إسحاق وإسماعيل بِدفنه "في مغارة المكفيلة." إن المغارة هي حفرة عادة ما تكون في جانب تلة، أو منحدر صخري، أو جبل. تقع هذه المغارة في حقل يُدعى المكفيلة. كان هذا الحقل يملكه عفرون ابن صوحر الحثي. إن الحِثيين هم شعبٌ من الناس الذين ينحدرون من رجل اسمه حث. في قصة سابقة، اشترى إبراهيم هذا الحقل من عفرون. كان هذا الحقل في شرق ممرا. كانت ممرا مكانًا قريبًا من حبرون. دُفن إبراهيم في المغارة نفسها التي دُفنت فيها زوجته سارة.</w:t>
      </w:r>
    </w:p>
    <w:p>
      <w:pPr>
        <w:bidi/>
      </w:pPr>
      <w:r>
        <w:rPr>
          <w:rtl/>
          <w:cs/>
          <w:lang w:val="ar_AE" w:bidi="ar_AE"/>
        </w:rPr>
      </w:r>
      <w:r>
        <w:rPr>
          <w:rtl/>
          <w:cs/>
          <w:lang w:val="ar_AE" w:bidi="ar_AE"/>
        </w:rPr>
        <w:t>بعد موت إبراهيم، بارك اللهُ ابنَ إبراهيم، إسحاق. إن بركة الله مهمة لأن فيها يعطي اللهُ نعمةً أو أشياء صالحة لشخصٍ ما. في هذه القصة، هذا يعني أن الله سيحمي إسحاق، ويعطيه النجاح، ويمنحه ثروة عظيمة. عاش إسحاق في بئر لَحَى رُئي. إن بئر لحي رُئي هي المكان الذي تحدث فيه الله إلى هاجر سَرية إبراهيم.</w:t>
      </w:r>
    </w:p>
    <w:p>
      <w:pPr>
        <w:bidi/>
      </w:pPr>
      <w:r>
        <w:rPr>
          <w:rtl/>
          <w:cs/>
          <w:lang w:val="ar_AE" w:bidi="ar_AE"/>
        </w:rPr>
      </w:r>
      <w:r>
        <w:rPr>
          <w:rtl/>
          <w:cs/>
          <w:lang w:val="ar_AE" w:bidi="ar_AE"/>
        </w:rPr>
        <w:t>توقفوا واعرضوا مكان بئر لحي رُئي على الخريطة. ينبغي أن تُظهروا أنها كانت تقع بين قادش وبارد.</w:t>
      </w:r>
    </w:p>
    <w:p>
      <w:pPr>
        <w:bidi/>
      </w:pPr>
      <w:r>
        <w:rPr>
          <w:rtl/>
          <w:cs/>
          <w:lang w:val="ar_AE" w:bidi="ar_AE"/>
        </w:rPr>
      </w:r>
      <w:r>
        <w:rPr>
          <w:rtl/>
          <w:cs/>
          <w:lang w:val="ar_AE" w:bidi="ar_AE"/>
        </w:rPr>
        <w:t>من المهم أن نتذكَّر أن رفقة زوجة إسحاق كانت معه عندما استقر في بئر لحي رُئي.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إبراهيم مع سَريته الجديدة قطورة. وهم مع أبنائهم الستة: زِمران، ويَقشان، ومِدان، ومِديان، ويشباق، وشوح. كذلك هم مع أبناء مِديان الخمسة: عيفة، وعفر، وحنوك، وأبيداع، وألدعة، وابنَي يقشان، شبا وددان. كذلك هم مع نسل ددان: أشوريم، ولطوشيم ولأميم.</w:t>
      </w:r>
    </w:p>
    <w:p>
      <w:pPr>
        <w:bidi/>
      </w:pPr>
      <w:r>
        <w:rPr>
          <w:rtl/>
          <w:cs/>
          <w:lang w:val="ar_AE" w:bidi="ar_AE"/>
        </w:rPr>
      </w:r>
      <w:r>
        <w:rPr>
          <w:b/>
          <w:rtl/>
          <w:cs/>
          <w:lang w:val="ar_AE" w:bidi="ar_AE"/>
        </w:rPr>
        <w:t>المشهد الثاني:</w:t>
      </w:r>
      <w:r>
        <w:rPr>
          <w:rtl/>
          <w:cs/>
          <w:lang w:val="ar_AE" w:bidi="ar_AE"/>
        </w:rPr>
        <w:t xml:space="preserve"> يعطي إبراهيمُ كل ما له ميراثًا لإسحاق. ثم يعطي إبراهيم الهدايا لأبنائه الآخرين، ويأمرهم أن يعيشوا في مكان ما في الشرق.</w:t>
      </w:r>
    </w:p>
    <w:p>
      <w:pPr>
        <w:bidi/>
      </w:pPr>
      <w:r>
        <w:rPr>
          <w:rtl/>
          <w:cs/>
          <w:lang w:val="ar_AE" w:bidi="ar_AE"/>
        </w:rPr>
      </w:r>
      <w:r>
        <w:rPr>
          <w:b/>
          <w:rtl/>
          <w:cs/>
          <w:lang w:val="ar_AE" w:bidi="ar_AE"/>
        </w:rPr>
        <w:t>المشهد الثالث:</w:t>
      </w:r>
      <w:r>
        <w:rPr>
          <w:rtl/>
          <w:cs/>
          <w:lang w:val="ar_AE" w:bidi="ar_AE"/>
        </w:rPr>
        <w:t xml:space="preserve"> يَدفن إسحاق وإسماعيل إبراهيمَ في مغارة المكفيلة حيث دُفنتْ سارة.</w:t>
      </w:r>
    </w:p>
    <w:p>
      <w:pPr>
        <w:bidi/>
      </w:pPr>
      <w:r>
        <w:rPr>
          <w:rtl/>
          <w:cs/>
          <w:lang w:val="ar_AE" w:bidi="ar_AE"/>
        </w:rPr>
      </w:r>
      <w:r>
        <w:rPr>
          <w:b/>
          <w:rtl/>
          <w:cs/>
          <w:lang w:val="ar_AE" w:bidi="ar_AE"/>
        </w:rPr>
        <w:t>المشهد الرابع:</w:t>
      </w:r>
      <w:r>
        <w:rPr>
          <w:rtl/>
          <w:cs/>
          <w:lang w:val="ar_AE" w:bidi="ar_AE"/>
        </w:rPr>
        <w:t xml:space="preserve"> يبارِك اللهُ إسحاق. سكنَ إسحاق في بئر لحي رُئي.</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قطورة</w:t>
      </w:r>
    </w:p>
    <w:p>
      <w:pPr>
        <w:pStyle w:val="ListBullet"/>
        <w:bidi/>
        <w:spacing w:line="240" w:lineRule="auto"/>
        <w:ind w:left="720"/>
      </w:pPr>
      <w:r>
        <w:rPr>
          <w:rtl/>
          <w:cs/>
          <w:lang w:val="ar_AE" w:bidi="ar_AE"/>
        </w:rPr>
      </w:r>
      <w:r>
        <w:rPr>
          <w:rtl/>
          <w:cs/>
          <w:lang w:val="ar_AE" w:bidi="ar_AE"/>
        </w:rPr>
        <w:t>زمران</w:t>
      </w:r>
    </w:p>
    <w:p>
      <w:pPr>
        <w:pStyle w:val="ListBullet"/>
        <w:bidi/>
        <w:spacing w:line="240" w:lineRule="auto"/>
        <w:ind w:left="720"/>
      </w:pPr>
      <w:r>
        <w:rPr>
          <w:rtl/>
          <w:cs/>
          <w:lang w:val="ar_AE" w:bidi="ar_AE"/>
        </w:rPr>
      </w:r>
      <w:r>
        <w:rPr>
          <w:rtl/>
          <w:cs/>
          <w:lang w:val="ar_AE" w:bidi="ar_AE"/>
        </w:rPr>
        <w:t>يقشان</w:t>
      </w:r>
    </w:p>
    <w:p>
      <w:pPr>
        <w:pStyle w:val="ListBullet"/>
        <w:bidi/>
        <w:spacing w:line="240" w:lineRule="auto"/>
        <w:ind w:left="720"/>
      </w:pPr>
      <w:r>
        <w:rPr>
          <w:rtl/>
          <w:cs/>
          <w:lang w:val="ar_AE" w:bidi="ar_AE"/>
        </w:rPr>
      </w:r>
      <w:r>
        <w:rPr>
          <w:rtl/>
          <w:cs/>
          <w:lang w:val="ar_AE" w:bidi="ar_AE"/>
        </w:rPr>
        <w:t>مدان</w:t>
      </w:r>
    </w:p>
    <w:p>
      <w:pPr>
        <w:pStyle w:val="ListBullet"/>
        <w:bidi/>
        <w:spacing w:line="240" w:lineRule="auto"/>
        <w:ind w:left="720"/>
      </w:pPr>
      <w:r>
        <w:rPr>
          <w:rtl/>
          <w:cs/>
          <w:lang w:val="ar_AE" w:bidi="ar_AE"/>
        </w:rPr>
      </w:r>
      <w:r>
        <w:rPr>
          <w:rtl/>
          <w:cs/>
          <w:lang w:val="ar_AE" w:bidi="ar_AE"/>
        </w:rPr>
        <w:t>مديان</w:t>
      </w:r>
    </w:p>
    <w:p>
      <w:pPr>
        <w:pStyle w:val="ListBullet"/>
        <w:bidi/>
        <w:spacing w:line="240" w:lineRule="auto"/>
        <w:ind w:left="720"/>
      </w:pPr>
      <w:r>
        <w:rPr>
          <w:rtl/>
          <w:cs/>
          <w:lang w:val="ar_AE" w:bidi="ar_AE"/>
        </w:rPr>
      </w:r>
      <w:r>
        <w:rPr>
          <w:rtl/>
          <w:cs/>
          <w:lang w:val="ar_AE" w:bidi="ar_AE"/>
        </w:rPr>
        <w:t>يشباق</w:t>
      </w:r>
    </w:p>
    <w:p>
      <w:pPr>
        <w:pStyle w:val="ListBullet"/>
        <w:bidi/>
        <w:spacing w:line="240" w:lineRule="auto"/>
        <w:ind w:left="720"/>
      </w:pPr>
      <w:r>
        <w:rPr>
          <w:rtl/>
          <w:cs/>
          <w:lang w:val="ar_AE" w:bidi="ar_AE"/>
        </w:rPr>
      </w:r>
      <w:r>
        <w:rPr>
          <w:rtl/>
          <w:cs/>
          <w:lang w:val="ar_AE" w:bidi="ar_AE"/>
        </w:rPr>
        <w:t>شوحًا</w:t>
      </w:r>
    </w:p>
    <w:p>
      <w:pPr>
        <w:pStyle w:val="ListBullet"/>
        <w:bidi/>
        <w:spacing w:line="240" w:lineRule="auto"/>
        <w:ind w:left="720"/>
      </w:pPr>
      <w:r>
        <w:rPr>
          <w:rtl/>
          <w:cs/>
          <w:lang w:val="ar_AE" w:bidi="ar_AE"/>
        </w:rPr>
      </w:r>
      <w:r>
        <w:rPr>
          <w:rtl/>
          <w:cs/>
          <w:lang w:val="ar_AE" w:bidi="ar_AE"/>
        </w:rPr>
        <w:t>عيفة</w:t>
      </w:r>
    </w:p>
    <w:p>
      <w:pPr>
        <w:pStyle w:val="ListBullet"/>
        <w:bidi/>
        <w:spacing w:line="240" w:lineRule="auto"/>
        <w:ind w:left="720"/>
      </w:pPr>
      <w:r>
        <w:rPr>
          <w:rtl/>
          <w:cs/>
          <w:lang w:val="ar_AE" w:bidi="ar_AE"/>
        </w:rPr>
      </w:r>
      <w:r>
        <w:rPr>
          <w:rtl/>
          <w:cs/>
          <w:lang w:val="ar_AE" w:bidi="ar_AE"/>
        </w:rPr>
        <w:t>عفر</w:t>
      </w:r>
    </w:p>
    <w:p>
      <w:pPr>
        <w:pStyle w:val="ListBullet"/>
        <w:bidi/>
        <w:spacing w:line="240" w:lineRule="auto"/>
        <w:ind w:left="720"/>
      </w:pPr>
      <w:r>
        <w:rPr>
          <w:rtl/>
          <w:cs/>
          <w:lang w:val="ar_AE" w:bidi="ar_AE"/>
        </w:rPr>
      </w:r>
      <w:r>
        <w:rPr>
          <w:rtl/>
          <w:cs/>
          <w:lang w:val="ar_AE" w:bidi="ar_AE"/>
        </w:rPr>
        <w:t>حنوك</w:t>
      </w:r>
    </w:p>
    <w:p>
      <w:pPr>
        <w:pStyle w:val="ListBullet"/>
        <w:bidi/>
        <w:spacing w:line="240" w:lineRule="auto"/>
        <w:ind w:left="720"/>
      </w:pPr>
      <w:r>
        <w:rPr>
          <w:rtl/>
          <w:cs/>
          <w:lang w:val="ar_AE" w:bidi="ar_AE"/>
        </w:rPr>
      </w:r>
      <w:r>
        <w:rPr>
          <w:rtl/>
          <w:cs/>
          <w:lang w:val="ar_AE" w:bidi="ar_AE"/>
        </w:rPr>
        <w:t>أبيدع</w:t>
      </w:r>
    </w:p>
    <w:p>
      <w:pPr>
        <w:pStyle w:val="ListBullet"/>
        <w:bidi/>
        <w:spacing w:line="240" w:lineRule="auto"/>
        <w:ind w:left="720"/>
      </w:pPr>
      <w:r>
        <w:rPr>
          <w:rtl/>
          <w:cs/>
          <w:lang w:val="ar_AE" w:bidi="ar_AE"/>
        </w:rPr>
      </w:r>
      <w:r>
        <w:rPr>
          <w:rtl/>
          <w:cs/>
          <w:lang w:val="ar_AE" w:bidi="ar_AE"/>
        </w:rPr>
        <w:t>ألدعة</w:t>
      </w:r>
    </w:p>
    <w:p>
      <w:pPr>
        <w:pStyle w:val="ListBullet"/>
        <w:bidi/>
        <w:spacing w:line="240" w:lineRule="auto"/>
        <w:ind w:left="720"/>
      </w:pPr>
      <w:r>
        <w:rPr>
          <w:rtl/>
          <w:cs/>
          <w:lang w:val="ar_AE" w:bidi="ar_AE"/>
        </w:rPr>
      </w:r>
      <w:r>
        <w:rPr>
          <w:rtl/>
          <w:cs/>
          <w:lang w:val="ar_AE" w:bidi="ar_AE"/>
        </w:rPr>
        <w:t>شبا</w:t>
      </w:r>
    </w:p>
    <w:p>
      <w:pPr>
        <w:pStyle w:val="ListBullet"/>
        <w:bidi/>
        <w:spacing w:line="240" w:lineRule="auto"/>
        <w:ind w:left="720"/>
      </w:pPr>
      <w:r>
        <w:rPr>
          <w:rtl/>
          <w:cs/>
          <w:lang w:val="ar_AE" w:bidi="ar_AE"/>
        </w:rPr>
      </w:r>
      <w:r>
        <w:rPr>
          <w:rtl/>
          <w:cs/>
          <w:lang w:val="ar_AE" w:bidi="ar_AE"/>
        </w:rPr>
        <w:t>ددان</w:t>
      </w:r>
    </w:p>
    <w:p>
      <w:pPr>
        <w:pStyle w:val="ListBullet"/>
        <w:bidi/>
        <w:spacing w:line="240" w:lineRule="auto"/>
        <w:ind w:left="720"/>
      </w:pPr>
      <w:r>
        <w:rPr>
          <w:rtl/>
          <w:cs/>
          <w:lang w:val="ar_AE" w:bidi="ar_AE"/>
        </w:rPr>
      </w:r>
      <w:r>
        <w:rPr>
          <w:rtl/>
          <w:cs/>
          <w:lang w:val="ar_AE" w:bidi="ar_AE"/>
        </w:rPr>
        <w:t>أشوريم</w:t>
      </w:r>
    </w:p>
    <w:p>
      <w:pPr>
        <w:pStyle w:val="ListBullet"/>
        <w:bidi/>
        <w:spacing w:line="240" w:lineRule="auto"/>
        <w:ind w:left="720"/>
      </w:pPr>
      <w:r>
        <w:rPr>
          <w:rtl/>
          <w:cs/>
          <w:lang w:val="ar_AE" w:bidi="ar_AE"/>
        </w:rPr>
      </w:r>
      <w:r>
        <w:rPr>
          <w:rtl/>
          <w:cs/>
          <w:lang w:val="ar_AE" w:bidi="ar_AE"/>
        </w:rPr>
        <w:t>لطوشيم</w:t>
      </w:r>
    </w:p>
    <w:p>
      <w:pPr>
        <w:pStyle w:val="ListBullet"/>
        <w:bidi/>
        <w:spacing w:line="240" w:lineRule="auto"/>
        <w:ind w:left="720"/>
      </w:pPr>
      <w:r>
        <w:rPr>
          <w:rtl/>
          <w:cs/>
          <w:lang w:val="ar_AE" w:bidi="ar_AE"/>
        </w:rPr>
      </w:r>
      <w:r>
        <w:rPr>
          <w:rtl/>
          <w:cs/>
          <w:lang w:val="ar_AE" w:bidi="ar_AE"/>
        </w:rPr>
        <w:t>لأميم</w:t>
      </w:r>
    </w:p>
    <w:p>
      <w:pPr>
        <w:pStyle w:val="ListBullet"/>
        <w:bidi/>
        <w:spacing w:line="240" w:lineRule="auto"/>
        <w:ind w:left="720"/>
      </w:pPr>
      <w:r>
        <w:rPr>
          <w:rtl/>
          <w:cs/>
          <w:lang w:val="ar_AE" w:bidi="ar_AE"/>
        </w:rPr>
      </w:r>
      <w:r>
        <w:rPr>
          <w:rtl/>
          <w:cs/>
          <w:lang w:val="ar_AE" w:bidi="ar_AE"/>
        </w:rPr>
        <w:t>إسماعيل</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توجد عائلة إبراهيم وقطورة في مشهد واحد. لأن هذا المشهد الفريد سيحتوي على العديد من الشخصيات، قد تجعلون كل شخصية يرتدي شيئًا يظهر اسم الشخصية التي تُمثلها. أو يمكنكم استخدام حجر أو صخرة تُمثل كل شخصية، وتُجمعوا الأحجار بحسب عائلتهم. سيساعدكم هذا على تذكُّر أسماء كل شخص في سلسلة النسب. ثم يمكن أن يشتركوا معًا في شيءٍ مثل الأكل. كان الأكل نشاطًا تفعله العائلة كلها معًا في زمن إبراهيم.</w:t>
      </w:r>
    </w:p>
    <w:p>
      <w:pPr>
        <w:bidi/>
      </w:pPr>
      <w:r>
        <w:rPr>
          <w:rtl/>
          <w:cs/>
          <w:lang w:val="ar_AE" w:bidi="ar_AE"/>
        </w:rPr>
      </w:r>
      <w:r>
        <w:rPr>
          <w:rtl/>
          <w:cs/>
          <w:lang w:val="ar_AE" w:bidi="ar_AE"/>
        </w:rPr>
        <w:t>في المشهد الثاني، يُظهر إبراهيمُ لإسحاق كل ما يملكه: الأرض، والحيوانات، والعبيد، والأشياء الأخرى الثمينة. يقول إبراهيم لإسحاق إن إسحاق هو وريثه الشرعي. لذلك، سيرث إسحاقُ كل ما يملكه بمجرد موت إبراهيم. بعد ذلك، سيعطي إبراهيم بعض الهدايا لأبنائه الآخرين. تشمل هذه الهدايا الفضة، والذهب، وبعض الحيوانات. إذا كانت هناك أشياء مثل الفضة، أو الذهب، أو الحيوانات غير متاحة لهذا المشهد، يمكنكم استخدام أي شيء قد يُمثلها. ثم سيُخبر إبراهيمُ أبناءه الآخرين أن يعيشوا في بلدٍ آخر في الشرق. ينتهي المشهد وأبناء إبراهيم الآخرون يُغادرون باتجاه الشرق. من المهم أن نتذكر أنه عندما غادر أبناء إبراهيم وقطورة، غادر معهم زوجاتهم وأبناؤهم.</w:t>
      </w:r>
    </w:p>
    <w:p>
      <w:pPr>
        <w:bidi/>
      </w:pPr>
      <w:r>
        <w:rPr>
          <w:rtl/>
          <w:cs/>
          <w:lang w:val="ar_AE" w:bidi="ar_AE"/>
        </w:rPr>
      </w:r>
      <w:r>
        <w:rPr>
          <w:rtl/>
          <w:cs/>
          <w:lang w:val="ar_AE" w:bidi="ar_AE"/>
        </w:rPr>
        <w:t>في المشهد الثالث، يعود إسحاق وإسماعيل معًا من الأماكن المختلفة التي عاشا فيها ليدفنا أباهما معًا. كانوا في حقل المكفيلة. تَذكَّروا أن إبراهيم كان في عمر ١٧٥ عامًا وراضيًا عن حياته. مات وانضم إلى قومه، أو ذهب ليكون مع جميع الذين ماتوا قبله. من المهم أن نتذكر أن إسحاق وإسماعيل دفنا إبراهيمَ في المغارة نفسها التي اشتراها إبراهيم ودفنَ زوجته سارة فيها.</w:t>
      </w:r>
    </w:p>
    <w:p>
      <w:pPr>
        <w:bidi/>
      </w:pPr>
      <w:r>
        <w:rPr>
          <w:rtl/>
          <w:cs/>
          <w:lang w:val="ar_AE" w:bidi="ar_AE"/>
        </w:rPr>
      </w:r>
      <w:r>
        <w:rPr>
          <w:rtl/>
          <w:cs/>
          <w:lang w:val="ar_AE" w:bidi="ar_AE"/>
        </w:rPr>
        <w:t>في المشهد الرابع، يبارِك اللهُ إسحاق، ويَعِد أن يحميه، وأن يعطيه ثروةً والكثير من الأبناء. ليس من الواضح كيف سيفعل اللهُ هذا، لكن يُمكن للممثل أن يُقدِّم الله وهو يُعلِن هذه البركات لإسحاق. ثم يُقيم إسحاقُ وزوجته، رفقة، خيمتَهما في بئر لحي 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قطورة</w:t>
      </w:r>
    </w:p>
    <w:p>
      <w:pPr>
        <w:pStyle w:val="ListBullet"/>
        <w:bidi/>
        <w:spacing w:line="240" w:lineRule="auto"/>
        <w:ind w:left="720"/>
      </w:pPr>
      <w:r>
        <w:rPr>
          <w:rtl/>
          <w:cs/>
          <w:lang w:val="ar_AE" w:bidi="ar_AE"/>
        </w:rPr>
      </w:r>
      <w:r>
        <w:rPr>
          <w:rtl/>
          <w:cs/>
          <w:lang w:val="ar_AE" w:bidi="ar_AE"/>
        </w:rPr>
        <w:t>زمران</w:t>
      </w:r>
    </w:p>
    <w:p>
      <w:pPr>
        <w:pStyle w:val="ListBullet"/>
        <w:bidi/>
        <w:spacing w:line="240" w:lineRule="auto"/>
        <w:ind w:left="720"/>
      </w:pPr>
      <w:r>
        <w:rPr>
          <w:rtl/>
          <w:cs/>
          <w:lang w:val="ar_AE" w:bidi="ar_AE"/>
        </w:rPr>
      </w:r>
      <w:r>
        <w:rPr>
          <w:rtl/>
          <w:cs/>
          <w:lang w:val="ar_AE" w:bidi="ar_AE"/>
        </w:rPr>
        <w:t>يقشان</w:t>
      </w:r>
    </w:p>
    <w:p>
      <w:pPr>
        <w:pStyle w:val="ListBullet"/>
        <w:bidi/>
        <w:spacing w:line="240" w:lineRule="auto"/>
        <w:ind w:left="720"/>
      </w:pPr>
      <w:r>
        <w:rPr>
          <w:rtl/>
          <w:cs/>
          <w:lang w:val="ar_AE" w:bidi="ar_AE"/>
        </w:rPr>
      </w:r>
      <w:r>
        <w:rPr>
          <w:rtl/>
          <w:cs/>
          <w:lang w:val="ar_AE" w:bidi="ar_AE"/>
        </w:rPr>
        <w:t>مدان</w:t>
      </w:r>
    </w:p>
    <w:p>
      <w:pPr>
        <w:pStyle w:val="ListBullet"/>
        <w:bidi/>
        <w:spacing w:line="240" w:lineRule="auto"/>
        <w:ind w:left="720"/>
      </w:pPr>
      <w:r>
        <w:rPr>
          <w:rtl/>
          <w:cs/>
          <w:lang w:val="ar_AE" w:bidi="ar_AE"/>
        </w:rPr>
      </w:r>
      <w:r>
        <w:rPr>
          <w:rtl/>
          <w:cs/>
          <w:lang w:val="ar_AE" w:bidi="ar_AE"/>
        </w:rPr>
        <w:t>مديان</w:t>
      </w:r>
    </w:p>
    <w:p>
      <w:pPr>
        <w:pStyle w:val="ListBullet"/>
        <w:bidi/>
        <w:spacing w:line="240" w:lineRule="auto"/>
        <w:ind w:left="720"/>
      </w:pPr>
      <w:r>
        <w:rPr>
          <w:rtl/>
          <w:cs/>
          <w:lang w:val="ar_AE" w:bidi="ar_AE"/>
        </w:rPr>
      </w:r>
      <w:r>
        <w:rPr>
          <w:rtl/>
          <w:cs/>
          <w:lang w:val="ar_AE" w:bidi="ar_AE"/>
        </w:rPr>
        <w:t>يشباق</w:t>
      </w:r>
    </w:p>
    <w:p>
      <w:pPr>
        <w:pStyle w:val="ListBullet"/>
        <w:bidi/>
        <w:spacing w:line="240" w:lineRule="auto"/>
        <w:ind w:left="720"/>
      </w:pPr>
      <w:r>
        <w:rPr>
          <w:rtl/>
          <w:cs/>
          <w:lang w:val="ar_AE" w:bidi="ar_AE"/>
        </w:rPr>
      </w:r>
      <w:r>
        <w:rPr>
          <w:rtl/>
          <w:cs/>
          <w:lang w:val="ar_AE" w:bidi="ar_AE"/>
        </w:rPr>
        <w:t>شوح</w:t>
      </w:r>
    </w:p>
    <w:p>
      <w:pPr>
        <w:pStyle w:val="ListBullet"/>
        <w:bidi/>
        <w:spacing w:line="240" w:lineRule="auto"/>
        <w:ind w:left="720"/>
      </w:pPr>
      <w:r>
        <w:rPr>
          <w:rtl/>
          <w:cs/>
          <w:lang w:val="ar_AE" w:bidi="ar_AE"/>
        </w:rPr>
      </w:r>
      <w:r>
        <w:rPr>
          <w:rtl/>
          <w:cs/>
          <w:lang w:val="ar_AE" w:bidi="ar_AE"/>
        </w:rPr>
        <w:t>عيفة</w:t>
      </w:r>
    </w:p>
    <w:p>
      <w:pPr>
        <w:pStyle w:val="ListBullet"/>
        <w:bidi/>
        <w:spacing w:line="240" w:lineRule="auto"/>
        <w:ind w:left="720"/>
      </w:pPr>
      <w:r>
        <w:rPr>
          <w:rtl/>
          <w:cs/>
          <w:lang w:val="ar_AE" w:bidi="ar_AE"/>
        </w:rPr>
      </w:r>
      <w:r>
        <w:rPr>
          <w:rtl/>
          <w:cs/>
          <w:lang w:val="ar_AE" w:bidi="ar_AE"/>
        </w:rPr>
        <w:t>عفر</w:t>
      </w:r>
    </w:p>
    <w:p>
      <w:pPr>
        <w:pStyle w:val="ListBullet"/>
        <w:bidi/>
        <w:spacing w:line="240" w:lineRule="auto"/>
        <w:ind w:left="720"/>
      </w:pPr>
      <w:r>
        <w:rPr>
          <w:rtl/>
          <w:cs/>
          <w:lang w:val="ar_AE" w:bidi="ar_AE"/>
        </w:rPr>
      </w:r>
      <w:r>
        <w:rPr>
          <w:rtl/>
          <w:cs/>
          <w:lang w:val="ar_AE" w:bidi="ar_AE"/>
        </w:rPr>
        <w:t>حنوك</w:t>
      </w:r>
    </w:p>
    <w:p>
      <w:pPr>
        <w:pStyle w:val="ListBullet"/>
        <w:bidi/>
        <w:spacing w:line="240" w:lineRule="auto"/>
        <w:ind w:left="720"/>
      </w:pPr>
      <w:r>
        <w:rPr>
          <w:rtl/>
          <w:cs/>
          <w:lang w:val="ar_AE" w:bidi="ar_AE"/>
        </w:rPr>
      </w:r>
      <w:r>
        <w:rPr>
          <w:rtl/>
          <w:cs/>
          <w:lang w:val="ar_AE" w:bidi="ar_AE"/>
        </w:rPr>
        <w:t>أبيدع</w:t>
      </w:r>
    </w:p>
    <w:p>
      <w:pPr>
        <w:pStyle w:val="ListBullet"/>
        <w:bidi/>
        <w:spacing w:line="240" w:lineRule="auto"/>
        <w:ind w:left="720"/>
      </w:pPr>
      <w:r>
        <w:rPr>
          <w:rtl/>
          <w:cs/>
          <w:lang w:val="ar_AE" w:bidi="ar_AE"/>
        </w:rPr>
      </w:r>
      <w:r>
        <w:rPr>
          <w:rtl/>
          <w:cs/>
          <w:lang w:val="ar_AE" w:bidi="ar_AE"/>
        </w:rPr>
        <w:t>ألدعة</w:t>
      </w:r>
    </w:p>
    <w:p>
      <w:pPr>
        <w:pStyle w:val="ListBullet"/>
        <w:bidi/>
        <w:spacing w:line="240" w:lineRule="auto"/>
        <w:ind w:left="720"/>
      </w:pPr>
      <w:r>
        <w:rPr>
          <w:rtl/>
          <w:cs/>
          <w:lang w:val="ar_AE" w:bidi="ar_AE"/>
        </w:rPr>
      </w:r>
      <w:r>
        <w:rPr>
          <w:rtl/>
          <w:cs/>
          <w:lang w:val="ar_AE" w:bidi="ar_AE"/>
        </w:rPr>
        <w:t>شبا</w:t>
      </w:r>
    </w:p>
    <w:p>
      <w:pPr>
        <w:pStyle w:val="ListBullet"/>
        <w:bidi/>
        <w:spacing w:line="240" w:lineRule="auto"/>
        <w:ind w:left="720"/>
      </w:pPr>
      <w:r>
        <w:rPr>
          <w:rtl/>
          <w:cs/>
          <w:lang w:val="ar_AE" w:bidi="ar_AE"/>
        </w:rPr>
      </w:r>
      <w:r>
        <w:rPr>
          <w:rtl/>
          <w:cs/>
          <w:lang w:val="ar_AE" w:bidi="ar_AE"/>
        </w:rPr>
        <w:t>ددان</w:t>
      </w:r>
    </w:p>
    <w:p>
      <w:pPr>
        <w:pStyle w:val="ListBullet"/>
        <w:bidi/>
        <w:spacing w:line="240" w:lineRule="auto"/>
        <w:ind w:left="720"/>
      </w:pPr>
      <w:r>
        <w:rPr>
          <w:rtl/>
          <w:cs/>
          <w:lang w:val="ar_AE" w:bidi="ar_AE"/>
        </w:rPr>
      </w:r>
      <w:r>
        <w:rPr>
          <w:rtl/>
          <w:cs/>
          <w:lang w:val="ar_AE" w:bidi="ar_AE"/>
        </w:rPr>
        <w:t>أشوريم</w:t>
      </w:r>
    </w:p>
    <w:p>
      <w:pPr>
        <w:pStyle w:val="ListBullet"/>
        <w:bidi/>
        <w:spacing w:line="240" w:lineRule="auto"/>
        <w:ind w:left="720"/>
      </w:pPr>
      <w:r>
        <w:rPr>
          <w:rtl/>
          <w:cs/>
          <w:lang w:val="ar_AE" w:bidi="ar_AE"/>
        </w:rPr>
      </w:r>
      <w:r>
        <w:rPr>
          <w:rtl/>
          <w:cs/>
          <w:lang w:val="ar_AE" w:bidi="ar_AE"/>
        </w:rPr>
        <w:t>لطوشيم</w:t>
      </w:r>
    </w:p>
    <w:p>
      <w:pPr>
        <w:pStyle w:val="ListBullet"/>
        <w:bidi/>
        <w:spacing w:line="240" w:lineRule="auto"/>
        <w:ind w:left="720"/>
      </w:pPr>
      <w:r>
        <w:rPr>
          <w:rtl/>
          <w:cs/>
          <w:lang w:val="ar_AE" w:bidi="ar_AE"/>
        </w:rPr>
      </w:r>
      <w:r>
        <w:rPr>
          <w:rtl/>
          <w:cs/>
          <w:lang w:val="ar_AE" w:bidi="ar_AE"/>
        </w:rPr>
        <w:t>لأميم</w:t>
      </w:r>
    </w:p>
    <w:p>
      <w:pPr>
        <w:pStyle w:val="ListBullet"/>
        <w:bidi/>
        <w:spacing w:line="240" w:lineRule="auto"/>
        <w:ind w:left="720"/>
      </w:pPr>
      <w:r>
        <w:rPr>
          <w:rtl/>
          <w:cs/>
          <w:lang w:val="ar_AE" w:bidi="ar_AE"/>
        </w:rPr>
      </w:r>
      <w:r>
        <w:rPr>
          <w:rtl/>
          <w:cs/>
          <w:lang w:val="ar_AE" w:bidi="ar_AE"/>
        </w:rPr>
        <w:t>إسماعيل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يتزوج إبراهيمُ قطورة. بعد مرور بعض الوقت، أنجبَ ستة أطفال. سيُنجب أبناؤهم أيضًا أبناءً حتى يَكثر نسلُ إبراهيم.</w:t>
      </w:r>
    </w:p>
    <w:p>
      <w:pPr>
        <w:bidi/>
      </w:pPr>
      <w:r>
        <w:rPr>
          <w:rtl/>
          <w:cs/>
          <w:lang w:val="ar_AE" w:bidi="ar_AE"/>
        </w:rPr>
      </w:r>
      <w:r>
        <w:rPr>
          <w:rtl/>
          <w:cs/>
          <w:lang w:val="ar_AE" w:bidi="ar_AE"/>
        </w:rPr>
        <w:t>أوقفوا التمثيل واسألوا الممثل الذي يؤدي دور إبراهيم: "ما شعورك؟" قد تسمعون إجابات مثل: "حمدًا لله، لأنه أعطاني المزيد من النسل،" أو "مع هذا النسل الجديد، لقد حقق الله وعده مرةً أخرى!" واصلوا التمثيل.</w:t>
      </w:r>
    </w:p>
    <w:p>
      <w:pPr>
        <w:bidi/>
      </w:pPr>
      <w:r>
        <w:rPr>
          <w:rtl/>
          <w:cs/>
          <w:lang w:val="ar_AE" w:bidi="ar_AE"/>
        </w:rPr>
      </w:r>
      <w:r>
        <w:rPr>
          <w:rtl/>
          <w:cs/>
          <w:lang w:val="ar_AE" w:bidi="ar_AE"/>
        </w:rPr>
        <w:t>في المشهد الثاني، يُظهر إبراهيمُ لإسحاق كل ما يملكه، ويخبره أنه سيرث كل شيء.</w:t>
      </w:r>
    </w:p>
    <w:p>
      <w:pPr>
        <w:bidi/>
      </w:pPr>
      <w:r>
        <w:rPr>
          <w:rtl/>
          <w:cs/>
          <w:lang w:val="ar_AE" w:bidi="ar_AE"/>
        </w:rPr>
      </w:r>
      <w:r>
        <w:rPr>
          <w:rtl/>
          <w:cs/>
          <w:lang w:val="ar_AE" w:bidi="ar_AE"/>
        </w:rPr>
        <w:t>أوقفوا التمثيل واسألوا الممثل الذي يؤدي دور إسحاق: "ما شعورك؟" قد تسمعون عبارات مثل: "لقد بارك اللهُ أبي حقًا كما وعد!" أو "مع هذه الممتلكات الكبيرة، أنا متأكد من أن عائلتنا ستكون بخير." واصلوا التمثيل.</w:t>
      </w:r>
    </w:p>
    <w:p>
      <w:pPr>
        <w:bidi/>
      </w:pPr>
      <w:r>
        <w:rPr>
          <w:rtl/>
          <w:cs/>
          <w:lang w:val="ar_AE" w:bidi="ar_AE"/>
        </w:rPr>
      </w:r>
      <w:r>
        <w:rPr>
          <w:rtl/>
          <w:cs/>
          <w:lang w:val="ar_AE" w:bidi="ar_AE"/>
        </w:rPr>
        <w:t>كذلك سيعطي إبراهيمُ الهدايا لأبنائه الآخرين. لكن بعد ذلك، سيُخبرهم إبراهيمُ أن يعيشوا في بلدٍ في الشرق. تذكَّروا أنه عندما غادر أبناؤه الآخرون، كان معهم زوجاتهم وأبناؤهم.</w:t>
      </w:r>
    </w:p>
    <w:p>
      <w:pPr>
        <w:bidi/>
      </w:pPr>
      <w:r>
        <w:rPr>
          <w:rtl/>
          <w:cs/>
          <w:lang w:val="ar_AE" w:bidi="ar_AE"/>
        </w:rPr>
      </w:r>
      <w:r>
        <w:rPr>
          <w:rtl/>
          <w:cs/>
          <w:lang w:val="ar_AE" w:bidi="ar_AE"/>
        </w:rPr>
        <w:t>في المشهد الثالث، يدفن إسحاق وإسماعيل إبراهيمَ. يضعون جسدَ إبراهيم في المغارة بجوار زوجته سارة.</w:t>
      </w:r>
    </w:p>
    <w:p>
      <w:pPr>
        <w:bidi/>
      </w:pPr>
      <w:r>
        <w:rPr>
          <w:rtl/>
          <w:cs/>
          <w:lang w:val="ar_AE" w:bidi="ar_AE"/>
        </w:rPr>
      </w:r>
      <w:r>
        <w:rPr>
          <w:rtl/>
          <w:cs/>
          <w:lang w:val="ar_AE" w:bidi="ar_AE"/>
        </w:rPr>
        <w:t>أوقفوا التمثيل واسألوا الممثل الذي يؤدي دور إسحاق: "ما شعورك؟" قد تسمعون إجابات مثل: "أنا حزين لأن أبي إبراهيم، قد مات،" أو "أريد أن أتبع أبي إبراهيم، الذي تبع اللهَ." واصلوا التمثيل.</w:t>
      </w:r>
    </w:p>
    <w:p>
      <w:pPr>
        <w:bidi/>
      </w:pPr>
      <w:r>
        <w:rPr>
          <w:rtl/>
          <w:cs/>
          <w:lang w:val="ar_AE" w:bidi="ar_AE"/>
        </w:rPr>
      </w:r>
      <w:r>
        <w:rPr>
          <w:rtl/>
          <w:cs/>
          <w:lang w:val="ar_AE" w:bidi="ar_AE"/>
        </w:rPr>
        <w:t>في المشهد الرابع، يُبارِك اللهُ إسحاق.</w:t>
      </w:r>
    </w:p>
    <w:p>
      <w:pPr>
        <w:bidi/>
      </w:pPr>
      <w:r>
        <w:rPr>
          <w:rtl/>
          <w:cs/>
          <w:lang w:val="ar_AE" w:bidi="ar_AE"/>
        </w:rPr>
      </w:r>
      <w:r>
        <w:rPr>
          <w:rtl/>
          <w:cs/>
          <w:lang w:val="ar_AE" w:bidi="ar_AE"/>
        </w:rPr>
        <w:t>أوقفوا التمثيل واسألوا الممثل الذي يؤدي دور إسحاق: "ما شعورك؟" قد تسمعون إجابات مثل: "أشكر اللهُ لأنه باركني، مثلما بارك اللهُ أبي إبراهيم." أو "إن بركةَ الله لعائلتي تعني أن الله يُحقِق وعدَه لأبي إبراهيم."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إن هذه القصة هي عن زوجة إبراهيم الجديدة ونسلها. كذلك تتعلَّق بموت إبراهيم، وكيف يبارِك اللهُ إسحاق بصفته وريثَ إبراهيم.</w:t>
      </w:r>
    </w:p>
    <w:p>
      <w:pPr>
        <w:bidi/>
      </w:pPr>
      <w:r>
        <w:rPr>
          <w:rtl/>
          <w:cs/>
          <w:lang w:val="ar_AE" w:bidi="ar_AE"/>
        </w:rPr>
      </w:r>
      <w:r>
        <w:rPr>
          <w:rtl/>
          <w:cs/>
          <w:lang w:val="ar_AE" w:bidi="ar_AE"/>
        </w:rPr>
        <w:t xml:space="preserve">بعد أن ماتت سارة، أخذ إبراهيم </w:t>
      </w:r>
      <w:r>
        <w:rPr>
          <w:b/>
          <w:rtl/>
          <w:cs/>
          <w:lang w:val="ar_AE" w:bidi="ar_AE"/>
        </w:rPr>
        <w:t>زوجةً</w:t>
      </w:r>
      <w:r>
        <w:rPr>
          <w:rtl/>
          <w:cs/>
          <w:lang w:val="ar_AE" w:bidi="ar_AE"/>
        </w:rPr>
        <w:t xml:space="preserve"> أخرى له. كان اسم المرأة قطورة. يمكن ترجمة الكلمة العبرية التي تعني "زوجة" إلى امرأة، أو زوجة، أو سَرية وفقًا للسياق. دُعيت قطورة زوجةً لإبراهيم، لكن لاحقًا سيُشار إليها على أنها سَرية. إن السَرية هي زوجة ذات مكانة أقل وحقوق أقل. لذلك في هذه القصة، يمكن ترجمتها إما إلى زوجة أو سَرية. أنجبتْ قطورة ستة أبناء. كان اثنان من الأبناء اللذين أنجبهم إبراهيم وقطورة أولادٌ. فكان لمديان خمسة أبناء. وكان لابن إبراهيم الآخر، يقشان، ابنان. كان لددان ابن يقشان ثلاثة أبناء، وصاروا شعوبًا لاحقًا. كانوا معروفين باسم أشوريم، ولطوشيم، ولأميم. قيل إن جميع هؤلاء الناس كانوا </w:t>
      </w:r>
      <w:r>
        <w:rPr>
          <w:b/>
          <w:rtl/>
          <w:cs/>
          <w:lang w:val="ar_AE" w:bidi="ar_AE"/>
        </w:rPr>
        <w:t>أبناء</w:t>
      </w:r>
      <w:r>
        <w:rPr>
          <w:rtl/>
          <w:cs/>
          <w:lang w:val="ar_AE" w:bidi="ar_AE"/>
        </w:rPr>
        <w:t xml:space="preserve"> قطورة. يمكن ترجمة كلمة "أولاد" هنا حرفيًا إلى أبناء. لكن هذه القائمة تحتوي على أبناء قطورة وأحفادها والآخرين من نسلها. هذا يعني أن كلمة أبناء هنا لا تشير فقط إلى أبناء إبراهيم وقطورة الستة. بل تشير إلى أبنائهم، وأحفادهم، وأحفاد الأحفاد. بكلمات أخرى، تُشير كلمة أبناء إلى نسل إبراهيم وقطورة.</w:t>
      </w:r>
    </w:p>
    <w:p>
      <w:pPr>
        <w:bidi/>
      </w:pPr>
      <w:r>
        <w:rPr>
          <w:rtl/>
          <w:cs/>
          <w:lang w:val="ar_AE" w:bidi="ar_AE"/>
        </w:rPr>
      </w:r>
      <w:r>
        <w:rPr>
          <w:rtl/>
          <w:cs/>
          <w:lang w:val="ar_AE" w:bidi="ar_AE"/>
        </w:rPr>
        <w:t>ثم أعطى إبراهيمُ كل ما يمتلكه ميراثًا لإسحاق. ثم أرسل إبراهيمُ أبناءه الآخرين وعائلاتهم بعيدًا.</w:t>
      </w:r>
    </w:p>
    <w:p>
      <w:pPr>
        <w:bidi/>
      </w:pPr>
      <w:r>
        <w:rPr>
          <w:rtl/>
          <w:cs/>
          <w:lang w:val="ar_AE" w:bidi="ar_AE"/>
        </w:rPr>
      </w:r>
      <w:r>
        <w:rPr>
          <w:rtl/>
          <w:cs/>
          <w:lang w:val="ar_AE" w:bidi="ar_AE"/>
        </w:rPr>
        <w:t>ثم مات إبراهيم. عاش إبراهيم أيامًا كثيرة إلى أن صار عمره ١٧٥ عامًا عندما مات. ثم دفن إسحاق وإسماعيل إبراهيمَ في مغارة اشتراها إبراهيم قبل سنوات ليدفن سارة فيها.</w:t>
      </w:r>
    </w:p>
    <w:p>
      <w:pPr>
        <w:bidi/>
      </w:pPr>
      <w:r>
        <w:rPr>
          <w:rtl/>
          <w:cs/>
          <w:lang w:val="ar_AE" w:bidi="ar_AE"/>
        </w:rPr>
      </w:r>
      <w:r>
        <w:rPr>
          <w:rtl/>
          <w:cs/>
          <w:lang w:val="ar_AE" w:bidi="ar_AE"/>
        </w:rPr>
        <w:t xml:space="preserve">بعد أن مات إبراهيم، بارك اللهُ </w:t>
      </w:r>
      <w:r>
        <w:rPr>
          <w:b/>
          <w:rtl/>
          <w:cs/>
          <w:lang w:val="ar_AE" w:bidi="ar_AE"/>
        </w:rPr>
        <w:t>إسحاق</w:t>
      </w:r>
      <w:r>
        <w:rPr>
          <w:rtl/>
          <w:cs/>
          <w:lang w:val="ar_AE" w:bidi="ar_AE"/>
        </w:rPr>
        <w:t xml:space="preserve">. والبركة هي عندما يعطي الإنسان إحسانًا لشخص آخر. وفي الكتاب المُقدَّس، الله هو مصدر جميع البركات. وعندما يبارك الله شخصًا، فإن هذا يعني أنه راضٍ عن ذلك الشخص. ولذلك فهو يعد ويهب الأطفال والنجاح والحماية وحتى الثروة لذلك الشخص. في هذه القصة، هذا يعني أن الله سيَحمي إسحاق، ويعطيه النجاح، ويمنحه ثروة عظيمة. للمزيد من المعلومات عن كلمة </w:t>
      </w:r>
      <w:r>
        <w:rPr>
          <w:rtl/>
          <w:cs/>
          <w:lang w:val="ar_AE" w:bidi="ar_AE"/>
        </w:rPr>
        <w:t>يُبارِك</w:t>
      </w:r>
      <w:r>
        <w:rPr>
          <w:rtl/>
          <w:cs/>
          <w:lang w:val="ar_AE" w:bidi="ar_AE"/>
        </w:rPr>
        <w:t xml:space="preserve"> يمكنكم الرجوع إلى قاموس الكلمات الرئيسية. عاش إسحاق في </w:t>
      </w:r>
      <w:r>
        <w:rPr>
          <w:b/>
          <w:rtl/>
          <w:cs/>
          <w:lang w:val="ar_AE" w:bidi="ar_AE"/>
        </w:rPr>
        <w:t>بئر لَحَى رُئي</w:t>
      </w:r>
      <w:r>
        <w:rPr>
          <w:rtl/>
          <w:cs/>
          <w:lang w:val="ar_AE" w:bidi="ar_AE"/>
        </w:rPr>
        <w:t>. إن بئر لحي رُئي هي المكان الذي تحدث فيه الله إلى هاجر سَرية إبراهيم.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25:12–18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٢٥: ١٢–١٨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تحكي القصة السابقة عن عائلة إبراهيم الجديدة. قبل أن يموت إبراهيم، أعطى كل ما يمتلكه ميراثًا لإسحاق. كذلك أعطى إبراهيم هدايا لأبنائه من السراري، أو زوجاته الأقل في المكانة، وأخبرهم أن يُغادروا إلى بلدٍ في الشرق. ثم مات إبراهيم. دفن إسحاق وإسماعيل إبراهيمَ في المغارة التي دفن فيها إبراهيمُ زوجته سارة. بعدما مات إبراهيم، بارك اللهُ إسحاق، وسكن إسحاق في بئر لحي رُئي.</w:t>
      </w:r>
    </w:p>
    <w:p>
      <w:pPr>
        <w:bidi/>
      </w:pPr>
      <w:r>
        <w:rPr>
          <w:rtl/>
          <w:cs/>
          <w:lang w:val="ar_AE" w:bidi="ar_AE"/>
        </w:rPr>
      </w:r>
      <w:r>
        <w:rPr>
          <w:rtl/>
          <w:cs/>
          <w:lang w:val="ar_AE" w:bidi="ar_AE"/>
        </w:rPr>
        <w:t xml:space="preserve">تبدأ القصة الحالية بمقدمة: "وهذه مواليد إسماعيل." إن الكلمة العبرية "مواليد" هي مصطلح يشير عادةً إلى قصةٍ أو سجلٍ عن نَسب الشخص. كذلك تُترجم كثيرًا إلى "كتاب ميلاد" أو "نَسب." يُظهر هذا السجلُ العائلةَ التي ينتمي إليها الشخص. إن هذه المعلومات مهمة لأن وضع الشخص الاجتماعي وحقوقه والتزاماته كانت تعتمد على كتاب ميلاده أو سلسلة النسب الخاصة به. كان إسماعيل ابنَ إبراهيم. كانت أم إسماعيل هي سَرية إبراهيم، هاجر. كانت هاجر امرأة مصرية وكانت جارية عند سارة زوجة إبراهيم. إن العبد أو الجارية هو شخص يعيش في بيت سيده ليَخدم احتياجات عائلة سيده. </w:t>
      </w:r>
    </w:p>
    <w:p>
      <w:pPr>
        <w:bidi/>
      </w:pPr>
      <w:r>
        <w:rPr>
          <w:rtl/>
          <w:cs/>
          <w:lang w:val="ar_AE" w:bidi="ar_AE"/>
        </w:rPr>
      </w:r>
      <w:r>
        <w:rPr>
          <w:rtl/>
          <w:cs/>
          <w:lang w:val="ar_AE" w:bidi="ar_AE"/>
        </w:rPr>
        <w:t>بعد المقدمة، تم ذكر أبناء إسماعيل بدءًا من الأكبر إلى الأصغر. كان ابن إسماعيل البكر والأكبر هو نبايوت. وكان من بعده قيدار، وأدبئيل، ومبسام، ومشماع، ودومة، ومسَّا، وحدار، وتيما، ويطور، ونافيش، وقِدمة. هذا يعني أن إسماعيل كان له اثنا عشر ابنًا. صار هؤلاء الأبناء الاثنا عشر أمراء أو حكام قبائلهم. إن القبيلة هي مجموعة صغيرة من الناس والتي عادة ما يكون لها جد مشترَك. لذلك، فإن أفراد القبيلة عادةً ما تجمعهم قرابة دَم. كان رئيس القبيلة يُدعى أميرًا أو حاكمًا. هذا يعني أن أبناء إسماعيل كان لهم نسلهم الخاص. بما أنهم حكام وأجداد مشترَكين لقبائلهم، فعلى الأرجح سُميت قبائلهم باسمهم أيضًا. بالإضافة إلى ذلك، أصبحت أسماءهم أسماء الأماكن التي استقرت فيها قبائلهم. لقد عاشوا في الخيام حتى يتمكنوا من الانتقال من مكان إلى آخر. كانت هذه الأماكن تُدعى "مخيمات." لكنهم كانوا يعيشون في أماكن معينة لفترات أطول. كانت هذه الأماكن تُدعى "قرى."</w:t>
      </w:r>
    </w:p>
    <w:p>
      <w:pPr>
        <w:bidi/>
      </w:pPr>
      <w:r>
        <w:rPr>
          <w:rtl/>
          <w:cs/>
          <w:lang w:val="ar_AE" w:bidi="ar_AE"/>
        </w:rPr>
      </w:r>
      <w:r>
        <w:rPr>
          <w:rtl/>
          <w:cs/>
          <w:lang w:val="ar_AE" w:bidi="ar_AE"/>
        </w:rPr>
        <w:t>توقفوا وناقشوا الأسئلة التالية:</w:t>
      </w:r>
    </w:p>
    <w:p>
      <w:pPr>
        <w:bidi/>
      </w:pPr>
      <w:r>
        <w:rPr>
          <w:rtl/>
          <w:cs/>
          <w:lang w:val="ar_AE" w:bidi="ar_AE"/>
        </w:rPr>
      </w:r>
      <w:r>
        <w:rPr>
          <w:rtl/>
          <w:cs/>
          <w:lang w:val="ar_AE" w:bidi="ar_AE"/>
        </w:rPr>
        <w:t>إن أبناء إسماعيل ونسله يُحققون وعد الله لهاجر، أم إسماعيل. تذكَّروا أن الله وعدَ هاجر أن إسماعيل سيكون أبًا لاثني عشر حاكمًا. كذلك وعدَ اللهُ أن يكون لإسماعيل نسلٌ كثير لدرجة أنه سيكون من المستحيل أن يتم عدَّهم. سيكون نسله أمة عظيمة.</w:t>
      </w:r>
    </w:p>
    <w:p>
      <w:pPr>
        <w:bidi/>
      </w:pPr>
      <w:r>
        <w:rPr>
          <w:rtl/>
          <w:cs/>
          <w:lang w:val="ar_AE" w:bidi="ar_AE"/>
        </w:rPr>
      </w:r>
      <w:r>
        <w:rPr>
          <w:rtl/>
          <w:cs/>
          <w:lang w:val="ar_AE" w:bidi="ar_AE"/>
        </w:rPr>
        <w:t xml:space="preserve">ثم أسلمَ إسماعيلُ "روحه ومات وانضم إلى قومه،" هذا يعني أن إسماعيل مات أيضًا مثل أجداد إسماعيل. مات في عمر ١٣٧ عامًا. </w:t>
      </w:r>
    </w:p>
    <w:p>
      <w:pPr>
        <w:bidi/>
      </w:pPr>
      <w:r>
        <w:rPr>
          <w:rtl/>
          <w:cs/>
          <w:lang w:val="ar_AE" w:bidi="ar_AE"/>
        </w:rPr>
      </w:r>
      <w:r>
        <w:rPr>
          <w:rtl/>
          <w:cs/>
          <w:lang w:val="ar_AE" w:bidi="ar_AE"/>
        </w:rPr>
        <w:t>سكنَ نسلُ إسماعيل من حويلة إلى شور. إن حويلة وشور مكانان مختلفان. إن عبارة "من حويلة إلى شور" تصف حجم الأرض التي كان يعيش عليها نسلُ إسماعيل. إن الموقع المُحدد لمنطقة حويلة غير مؤكد. لكن يقال إنها كانت بالقرب من المكان الذي كانت فيه جنة عدن. إن الموقع المُحدد لمنطقة شور غير مؤكد أيضًا. لكن يقال إنها تقع بين الجزء الجنوبي من كنعان والجزء الشمالي من مصر. لهذا السبب تُوصف كل المنطقة التي تَشمل الأرضَ من حويلة إلى شور بأنها أمام مصر. كذلك توجد باتجاه أشور. في ذلك الوقت، كانت أشور بلدًا صغيرًا في شمال بلاد ما بين النهرين.</w:t>
      </w:r>
    </w:p>
    <w:p>
      <w:pPr>
        <w:bidi/>
      </w:pPr>
      <w:r>
        <w:rPr>
          <w:rtl/>
          <w:cs/>
          <w:lang w:val="ar_AE" w:bidi="ar_AE"/>
        </w:rPr>
      </w:r>
      <w:r>
        <w:rPr>
          <w:rtl/>
          <w:cs/>
          <w:lang w:val="ar_AE" w:bidi="ar_AE"/>
        </w:rPr>
        <w:t>توقفوا واعرضوا على الخريطة أين تقع حويلة، وشور، ومصر، وأشور.</w:t>
      </w:r>
    </w:p>
    <w:p>
      <w:pPr>
        <w:bidi/>
      </w:pPr>
      <w:r>
        <w:rPr>
          <w:rtl/>
          <w:cs/>
          <w:lang w:val="ar_AE" w:bidi="ar_AE"/>
        </w:rPr>
      </w:r>
      <w:r>
        <w:rPr>
          <w:rtl/>
          <w:cs/>
          <w:lang w:val="ar_AE" w:bidi="ar_AE"/>
        </w:rPr>
        <w:t>كان نسل إسماعيل إذًا يعيش بعيدًا عن جميع أقاربه. إن النص العبري لهذا المقطع ليس واضحًا. يعتقد بعض الناس أنهم كانوا يعيشون بعيدًا عن أقاربهم، في حين يعتقد البعض أنهم كانوا معادين لأقاربهم. في هذه القصة، تُشير كلمة إخوته إلى نسل إبراهيم الآخرين.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يُقدِّم إسماعيل أبناءه الاثني عشر نبايوت، وقيدار، وأدبئيل، ومبسام، ومشماع، ودومة، ومسَّا، وحدار، وتيما، ويطور، ونافيش، وقِدمة.</w:t>
      </w:r>
    </w:p>
    <w:p>
      <w:pPr>
        <w:bidi/>
      </w:pPr>
      <w:r>
        <w:rPr>
          <w:rtl/>
          <w:cs/>
          <w:lang w:val="ar_AE" w:bidi="ar_AE"/>
        </w:rPr>
      </w:r>
      <w:r>
        <w:rPr>
          <w:b/>
          <w:rtl/>
          <w:cs/>
          <w:lang w:val="ar_AE" w:bidi="ar_AE"/>
        </w:rPr>
        <w:t>المشهد الثاني:</w:t>
      </w:r>
      <w:r>
        <w:rPr>
          <w:rtl/>
          <w:cs/>
          <w:lang w:val="ar_AE" w:bidi="ar_AE"/>
        </w:rPr>
        <w:t xml:space="preserve"> يموت إسماعيل ويُدفن في مكانٍ ما.</w:t>
      </w:r>
    </w:p>
    <w:p>
      <w:pPr>
        <w:bidi/>
      </w:pPr>
      <w:r>
        <w:rPr>
          <w:rtl/>
          <w:cs/>
          <w:lang w:val="ar_AE" w:bidi="ar_AE"/>
        </w:rPr>
      </w:r>
      <w:r>
        <w:rPr>
          <w:b/>
          <w:rtl/>
          <w:cs/>
          <w:lang w:val="ar_AE" w:bidi="ar_AE"/>
        </w:rPr>
        <w:t>المشهد الثالث:</w:t>
      </w:r>
      <w:r>
        <w:rPr>
          <w:rtl/>
          <w:cs/>
          <w:lang w:val="ar_AE" w:bidi="ar_AE"/>
        </w:rPr>
        <w:t xml:space="preserve"> يعيش نسل إسماعيل في الأرض من حويلة إلى شور، بعيدًا عن أقاربه.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إسماعيل</w:t>
      </w:r>
    </w:p>
    <w:p>
      <w:pPr>
        <w:pStyle w:val="ListBullet"/>
        <w:bidi/>
        <w:spacing w:line="240" w:lineRule="auto"/>
        <w:ind w:left="720"/>
      </w:pPr>
      <w:r>
        <w:rPr>
          <w:rtl/>
          <w:cs/>
          <w:lang w:val="ar_AE" w:bidi="ar_AE"/>
        </w:rPr>
      </w:r>
      <w:r>
        <w:rPr>
          <w:rtl/>
          <w:cs/>
          <w:lang w:val="ar_AE" w:bidi="ar_AE"/>
        </w:rPr>
        <w:t>نبايوت</w:t>
      </w:r>
    </w:p>
    <w:p>
      <w:pPr>
        <w:pStyle w:val="ListBullet"/>
        <w:bidi/>
        <w:spacing w:line="240" w:lineRule="auto"/>
        <w:ind w:left="720"/>
      </w:pPr>
      <w:r>
        <w:rPr>
          <w:rtl/>
          <w:cs/>
          <w:lang w:val="ar_AE" w:bidi="ar_AE"/>
        </w:rPr>
      </w:r>
      <w:r>
        <w:rPr>
          <w:rtl/>
          <w:cs/>
          <w:lang w:val="ar_AE" w:bidi="ar_AE"/>
        </w:rPr>
        <w:t>قيدار</w:t>
      </w:r>
    </w:p>
    <w:p>
      <w:pPr>
        <w:pStyle w:val="ListBullet"/>
        <w:bidi/>
        <w:spacing w:line="240" w:lineRule="auto"/>
        <w:ind w:left="720"/>
      </w:pPr>
      <w:r>
        <w:rPr>
          <w:rtl/>
          <w:cs/>
          <w:lang w:val="ar_AE" w:bidi="ar_AE"/>
        </w:rPr>
      </w:r>
      <w:r>
        <w:rPr>
          <w:rtl/>
          <w:cs/>
          <w:lang w:val="ar_AE" w:bidi="ar_AE"/>
        </w:rPr>
        <w:t>أدبئيل</w:t>
      </w:r>
    </w:p>
    <w:p>
      <w:pPr>
        <w:pStyle w:val="ListBullet"/>
        <w:bidi/>
        <w:spacing w:line="240" w:lineRule="auto"/>
        <w:ind w:left="720"/>
      </w:pPr>
      <w:r>
        <w:rPr>
          <w:rtl/>
          <w:cs/>
          <w:lang w:val="ar_AE" w:bidi="ar_AE"/>
        </w:rPr>
      </w:r>
      <w:r>
        <w:rPr>
          <w:rtl/>
          <w:cs/>
          <w:lang w:val="ar_AE" w:bidi="ar_AE"/>
        </w:rPr>
        <w:t>مبسام</w:t>
      </w:r>
    </w:p>
    <w:p>
      <w:pPr>
        <w:pStyle w:val="ListBullet"/>
        <w:bidi/>
        <w:spacing w:line="240" w:lineRule="auto"/>
        <w:ind w:left="720"/>
      </w:pPr>
      <w:r>
        <w:rPr>
          <w:rtl/>
          <w:cs/>
          <w:lang w:val="ar_AE" w:bidi="ar_AE"/>
        </w:rPr>
      </w:r>
      <w:r>
        <w:rPr>
          <w:rtl/>
          <w:cs/>
          <w:lang w:val="ar_AE" w:bidi="ar_AE"/>
        </w:rPr>
        <w:t>مشماع</w:t>
      </w:r>
    </w:p>
    <w:p>
      <w:pPr>
        <w:pStyle w:val="ListBullet"/>
        <w:bidi/>
        <w:spacing w:line="240" w:lineRule="auto"/>
        <w:ind w:left="720"/>
      </w:pPr>
      <w:r>
        <w:rPr>
          <w:rtl/>
          <w:cs/>
          <w:lang w:val="ar_AE" w:bidi="ar_AE"/>
        </w:rPr>
      </w:r>
      <w:r>
        <w:rPr>
          <w:rtl/>
          <w:cs/>
          <w:lang w:val="ar_AE" w:bidi="ar_AE"/>
        </w:rPr>
        <w:t>دومة</w:t>
      </w:r>
    </w:p>
    <w:p>
      <w:pPr>
        <w:pStyle w:val="ListBullet"/>
        <w:bidi/>
        <w:spacing w:line="240" w:lineRule="auto"/>
        <w:ind w:left="720"/>
      </w:pPr>
      <w:r>
        <w:rPr>
          <w:rtl/>
          <w:cs/>
          <w:lang w:val="ar_AE" w:bidi="ar_AE"/>
        </w:rPr>
      </w:r>
      <w:r>
        <w:rPr>
          <w:rtl/>
          <w:cs/>
          <w:lang w:val="ar_AE" w:bidi="ar_AE"/>
        </w:rPr>
        <w:t>مسَّا</w:t>
      </w:r>
    </w:p>
    <w:p>
      <w:pPr>
        <w:pStyle w:val="ListBullet"/>
        <w:bidi/>
        <w:spacing w:line="240" w:lineRule="auto"/>
        <w:ind w:left="720"/>
      </w:pPr>
      <w:r>
        <w:rPr>
          <w:rtl/>
          <w:cs/>
          <w:lang w:val="ar_AE" w:bidi="ar_AE"/>
        </w:rPr>
      </w:r>
      <w:r>
        <w:rPr>
          <w:rtl/>
          <w:cs/>
          <w:lang w:val="ar_AE" w:bidi="ar_AE"/>
        </w:rPr>
        <w:t>حدار</w:t>
      </w:r>
    </w:p>
    <w:p>
      <w:pPr>
        <w:pStyle w:val="ListBullet"/>
        <w:bidi/>
        <w:spacing w:line="240" w:lineRule="auto"/>
        <w:ind w:left="720"/>
      </w:pPr>
      <w:r>
        <w:rPr>
          <w:rtl/>
          <w:cs/>
          <w:lang w:val="ar_AE" w:bidi="ar_AE"/>
        </w:rPr>
      </w:r>
      <w:r>
        <w:rPr>
          <w:rtl/>
          <w:cs/>
          <w:lang w:val="ar_AE" w:bidi="ar_AE"/>
        </w:rPr>
        <w:t>تيما</w:t>
      </w:r>
    </w:p>
    <w:p>
      <w:pPr>
        <w:pStyle w:val="ListBullet"/>
        <w:bidi/>
        <w:spacing w:line="240" w:lineRule="auto"/>
        <w:ind w:left="720"/>
      </w:pPr>
      <w:r>
        <w:rPr>
          <w:rtl/>
          <w:cs/>
          <w:lang w:val="ar_AE" w:bidi="ar_AE"/>
        </w:rPr>
      </w:r>
      <w:r>
        <w:rPr>
          <w:rtl/>
          <w:cs/>
          <w:lang w:val="ar_AE" w:bidi="ar_AE"/>
        </w:rPr>
        <w:t>يطور</w:t>
      </w:r>
    </w:p>
    <w:p>
      <w:pPr>
        <w:pStyle w:val="ListBullet"/>
        <w:bidi/>
        <w:spacing w:line="240" w:lineRule="auto"/>
        <w:ind w:left="720"/>
      </w:pPr>
      <w:r>
        <w:rPr>
          <w:rtl/>
          <w:cs/>
          <w:lang w:val="ar_AE" w:bidi="ar_AE"/>
        </w:rPr>
      </w:r>
      <w:r>
        <w:rPr>
          <w:rtl/>
          <w:cs/>
          <w:lang w:val="ar_AE" w:bidi="ar_AE"/>
        </w:rPr>
        <w:t>نافيش</w:t>
      </w:r>
    </w:p>
    <w:p>
      <w:pPr>
        <w:pStyle w:val="ListBullet"/>
        <w:bidi/>
        <w:spacing w:line="240" w:lineRule="auto"/>
        <w:ind w:left="720"/>
      </w:pPr>
      <w:r>
        <w:rPr>
          <w:rtl/>
          <w:cs/>
          <w:lang w:val="ar_AE" w:bidi="ar_AE"/>
        </w:rPr>
      </w:r>
      <w:r>
        <w:rPr>
          <w:rtl/>
          <w:cs/>
          <w:lang w:val="ar_AE" w:bidi="ar_AE"/>
        </w:rPr>
        <w:t>قِدمة</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يُمكن أن يَظهر إسماعيل وهو يُقدِّم نفسه. هو ابن إبراهيم. أمه هي هاجر المصرية، جارية سارة زوجة إبراهيم. ثم يَذكر إسماعيل أبناءه من الأكبر إلى الأصغر.</w:t>
      </w:r>
    </w:p>
    <w:p>
      <w:pPr>
        <w:bidi/>
      </w:pPr>
      <w:r>
        <w:rPr>
          <w:rtl/>
          <w:cs/>
          <w:lang w:val="ar_AE" w:bidi="ar_AE"/>
        </w:rPr>
      </w:r>
      <w:r>
        <w:rPr>
          <w:rtl/>
          <w:cs/>
          <w:lang w:val="ar_AE" w:bidi="ar_AE"/>
        </w:rPr>
        <w:t>توقفوا وناقشوا السؤال التالي: كيف يَذكر الناسُ في ثقافتكم قائمةَ أفراد عائلتهم؟</w:t>
      </w:r>
    </w:p>
    <w:p>
      <w:pPr>
        <w:bidi/>
      </w:pPr>
      <w:r>
        <w:rPr>
          <w:rtl/>
          <w:cs/>
          <w:lang w:val="ar_AE" w:bidi="ar_AE"/>
        </w:rPr>
      </w:r>
      <w:r>
        <w:rPr>
          <w:rtl/>
          <w:cs/>
          <w:lang w:val="ar_AE" w:bidi="ar_AE"/>
        </w:rPr>
        <w:t>تذكَّروا أن أبناء إسماعيل سيصبحون حكام قبائلهم، وأن الأماكن التي يسكنون فيها ستُسمى أيضًا باسمهم.</w:t>
      </w:r>
    </w:p>
    <w:p>
      <w:pPr>
        <w:bidi/>
      </w:pPr>
      <w:r>
        <w:rPr>
          <w:rtl/>
          <w:cs/>
          <w:lang w:val="ar_AE" w:bidi="ar_AE"/>
        </w:rPr>
      </w:r>
      <w:r>
        <w:rPr>
          <w:rtl/>
          <w:cs/>
          <w:lang w:val="ar_AE" w:bidi="ar_AE"/>
        </w:rPr>
        <w:t>في المشهد الثاني، يموت إسماعيل عن عمر ١٣٧ عامًا. يقول هذا المقطع إنه "أسلمَ روحه وانضم إلى قومه."</w:t>
      </w:r>
    </w:p>
    <w:p>
      <w:pPr>
        <w:bidi/>
      </w:pPr>
      <w:r>
        <w:rPr>
          <w:rtl/>
          <w:cs/>
          <w:lang w:val="ar_AE" w:bidi="ar_AE"/>
        </w:rPr>
      </w:r>
      <w:r>
        <w:rPr>
          <w:rtl/>
          <w:cs/>
          <w:lang w:val="ar_AE" w:bidi="ar_AE"/>
        </w:rPr>
        <w:t>توقفوا وناقشوا هذا السؤال: كيف تتحدث ثقافتكم عن شخصٍ يموت في شيخوخته؟</w:t>
      </w:r>
    </w:p>
    <w:p>
      <w:pPr>
        <w:bidi/>
      </w:pPr>
      <w:r>
        <w:rPr>
          <w:rtl/>
          <w:cs/>
          <w:lang w:val="ar_AE" w:bidi="ar_AE"/>
        </w:rPr>
      </w:r>
      <w:r>
        <w:rPr>
          <w:rtl/>
          <w:cs/>
          <w:lang w:val="ar_AE" w:bidi="ar_AE"/>
        </w:rPr>
        <w:t>في المشهد الثالث، سيُقيم أبناؤه الاثنا عشر خيمتهم من حويلة إلى شور، بعيدًا عن أقاربهم.</w:t>
      </w:r>
    </w:p>
    <w:p>
      <w:pPr>
        <w:bidi/>
      </w:pPr>
      <w:r>
        <w:rPr>
          <w:rtl/>
          <w:cs/>
          <w:lang w:val="ar_AE" w:bidi="ar_AE"/>
        </w:rPr>
      </w:r>
      <w:r>
        <w:rPr>
          <w:rtl/>
          <w:cs/>
          <w:lang w:val="ar_AE" w:bidi="ar_AE"/>
        </w:rPr>
        <w:t>توقفوا واعرضوا على الخريطة أين تقع حويلة، وشور، ومصر، وأشور.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إسماعيل</w:t>
      </w:r>
    </w:p>
    <w:p>
      <w:pPr>
        <w:pStyle w:val="ListBullet"/>
        <w:bidi/>
        <w:spacing w:line="240" w:lineRule="auto"/>
        <w:ind w:left="720"/>
      </w:pPr>
      <w:r>
        <w:rPr>
          <w:rtl/>
          <w:cs/>
          <w:lang w:val="ar_AE" w:bidi="ar_AE"/>
        </w:rPr>
      </w:r>
      <w:r>
        <w:rPr>
          <w:rtl/>
          <w:cs/>
          <w:lang w:val="ar_AE" w:bidi="ar_AE"/>
        </w:rPr>
        <w:t>نبايوت</w:t>
      </w:r>
    </w:p>
    <w:p>
      <w:pPr>
        <w:pStyle w:val="ListBullet"/>
        <w:bidi/>
        <w:spacing w:line="240" w:lineRule="auto"/>
        <w:ind w:left="720"/>
      </w:pPr>
      <w:r>
        <w:rPr>
          <w:rtl/>
          <w:cs/>
          <w:lang w:val="ar_AE" w:bidi="ar_AE"/>
        </w:rPr>
      </w:r>
      <w:r>
        <w:rPr>
          <w:rtl/>
          <w:cs/>
          <w:lang w:val="ar_AE" w:bidi="ar_AE"/>
        </w:rPr>
        <w:t>قيدار</w:t>
      </w:r>
    </w:p>
    <w:p>
      <w:pPr>
        <w:pStyle w:val="ListBullet"/>
        <w:bidi/>
        <w:spacing w:line="240" w:lineRule="auto"/>
        <w:ind w:left="720"/>
      </w:pPr>
      <w:r>
        <w:rPr>
          <w:rtl/>
          <w:cs/>
          <w:lang w:val="ar_AE" w:bidi="ar_AE"/>
        </w:rPr>
      </w:r>
      <w:r>
        <w:rPr>
          <w:rtl/>
          <w:cs/>
          <w:lang w:val="ar_AE" w:bidi="ar_AE"/>
        </w:rPr>
        <w:t>أدبئيل</w:t>
      </w:r>
    </w:p>
    <w:p>
      <w:pPr>
        <w:pStyle w:val="ListBullet"/>
        <w:bidi/>
        <w:spacing w:line="240" w:lineRule="auto"/>
        <w:ind w:left="720"/>
      </w:pPr>
      <w:r>
        <w:rPr>
          <w:rtl/>
          <w:cs/>
          <w:lang w:val="ar_AE" w:bidi="ar_AE"/>
        </w:rPr>
      </w:r>
      <w:r>
        <w:rPr>
          <w:rtl/>
          <w:cs/>
          <w:lang w:val="ar_AE" w:bidi="ar_AE"/>
        </w:rPr>
        <w:t>مبسام</w:t>
      </w:r>
    </w:p>
    <w:p>
      <w:pPr>
        <w:pStyle w:val="ListBullet"/>
        <w:bidi/>
        <w:spacing w:line="240" w:lineRule="auto"/>
        <w:ind w:left="720"/>
      </w:pPr>
      <w:r>
        <w:rPr>
          <w:rtl/>
          <w:cs/>
          <w:lang w:val="ar_AE" w:bidi="ar_AE"/>
        </w:rPr>
      </w:r>
      <w:r>
        <w:rPr>
          <w:rtl/>
          <w:cs/>
          <w:lang w:val="ar_AE" w:bidi="ar_AE"/>
        </w:rPr>
        <w:t>مشماع</w:t>
      </w:r>
    </w:p>
    <w:p>
      <w:pPr>
        <w:pStyle w:val="ListBullet"/>
        <w:bidi/>
        <w:spacing w:line="240" w:lineRule="auto"/>
        <w:ind w:left="720"/>
      </w:pPr>
      <w:r>
        <w:rPr>
          <w:rtl/>
          <w:cs/>
          <w:lang w:val="ar_AE" w:bidi="ar_AE"/>
        </w:rPr>
      </w:r>
      <w:r>
        <w:rPr>
          <w:rtl/>
          <w:cs/>
          <w:lang w:val="ar_AE" w:bidi="ar_AE"/>
        </w:rPr>
        <w:t>دومة</w:t>
      </w:r>
    </w:p>
    <w:p>
      <w:pPr>
        <w:pStyle w:val="ListBullet"/>
        <w:bidi/>
        <w:spacing w:line="240" w:lineRule="auto"/>
        <w:ind w:left="720"/>
      </w:pPr>
      <w:r>
        <w:rPr>
          <w:rtl/>
          <w:cs/>
          <w:lang w:val="ar_AE" w:bidi="ar_AE"/>
        </w:rPr>
      </w:r>
      <w:r>
        <w:rPr>
          <w:rtl/>
          <w:cs/>
          <w:lang w:val="ar_AE" w:bidi="ar_AE"/>
        </w:rPr>
        <w:t>مسَّا</w:t>
      </w:r>
    </w:p>
    <w:p>
      <w:pPr>
        <w:pStyle w:val="ListBullet"/>
        <w:bidi/>
        <w:spacing w:line="240" w:lineRule="auto"/>
        <w:ind w:left="720"/>
      </w:pPr>
      <w:r>
        <w:rPr>
          <w:rtl/>
          <w:cs/>
          <w:lang w:val="ar_AE" w:bidi="ar_AE"/>
        </w:rPr>
      </w:r>
      <w:r>
        <w:rPr>
          <w:rtl/>
          <w:cs/>
          <w:lang w:val="ar_AE" w:bidi="ar_AE"/>
        </w:rPr>
        <w:t>حدار</w:t>
      </w:r>
    </w:p>
    <w:p>
      <w:pPr>
        <w:pStyle w:val="ListBullet"/>
        <w:bidi/>
        <w:spacing w:line="240" w:lineRule="auto"/>
        <w:ind w:left="720"/>
      </w:pPr>
      <w:r>
        <w:rPr>
          <w:rtl/>
          <w:cs/>
          <w:lang w:val="ar_AE" w:bidi="ar_AE"/>
        </w:rPr>
      </w:r>
      <w:r>
        <w:rPr>
          <w:rtl/>
          <w:cs/>
          <w:lang w:val="ar_AE" w:bidi="ar_AE"/>
        </w:rPr>
        <w:t>تيما</w:t>
      </w:r>
    </w:p>
    <w:p>
      <w:pPr>
        <w:pStyle w:val="ListBullet"/>
        <w:bidi/>
        <w:spacing w:line="240" w:lineRule="auto"/>
        <w:ind w:left="720"/>
      </w:pPr>
      <w:r>
        <w:rPr>
          <w:rtl/>
          <w:cs/>
          <w:lang w:val="ar_AE" w:bidi="ar_AE"/>
        </w:rPr>
      </w:r>
      <w:r>
        <w:rPr>
          <w:rtl/>
          <w:cs/>
          <w:lang w:val="ar_AE" w:bidi="ar_AE"/>
        </w:rPr>
        <w:t>يطور</w:t>
      </w:r>
    </w:p>
    <w:p>
      <w:pPr>
        <w:pStyle w:val="ListBullet"/>
        <w:bidi/>
        <w:spacing w:line="240" w:lineRule="auto"/>
        <w:ind w:left="720"/>
      </w:pPr>
      <w:r>
        <w:rPr>
          <w:rtl/>
          <w:cs/>
          <w:lang w:val="ar_AE" w:bidi="ar_AE"/>
        </w:rPr>
      </w:r>
      <w:r>
        <w:rPr>
          <w:rtl/>
          <w:cs/>
          <w:lang w:val="ar_AE" w:bidi="ar_AE"/>
        </w:rPr>
        <w:t>نافيش</w:t>
      </w:r>
    </w:p>
    <w:p>
      <w:pPr>
        <w:pStyle w:val="ListBullet"/>
        <w:bidi/>
        <w:spacing w:line="240" w:lineRule="auto"/>
        <w:ind w:left="720"/>
      </w:pPr>
      <w:r>
        <w:rPr>
          <w:rtl/>
          <w:cs/>
          <w:lang w:val="ar_AE" w:bidi="ar_AE"/>
        </w:rPr>
      </w:r>
      <w:r>
        <w:rPr>
          <w:rtl/>
          <w:cs/>
          <w:lang w:val="ar_AE" w:bidi="ar_AE"/>
        </w:rPr>
        <w:t>قِدمة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يُقدِّم إسماعيل نفسه بصفته ابنًا لإبراهيم. أمه هي هاجر المصرية، جارية سارة زوجة إبراهيم. ثم سيُقدِّم إسماعيل أبناءه من الأكبر إلى الأصغر، بدءًا من نبايوت إلى قِدمة. سيَذكر إسماعيل أيضًا أن أبناءه سيُصبحون حكام قبائلهم. ستُسمى الأماكن التي سيسكنون فيها على اسمهم.</w:t>
      </w:r>
    </w:p>
    <w:p>
      <w:pPr>
        <w:bidi/>
      </w:pPr>
      <w:r>
        <w:rPr>
          <w:rtl/>
          <w:cs/>
          <w:lang w:val="ar_AE" w:bidi="ar_AE"/>
        </w:rPr>
      </w:r>
      <w:r>
        <w:rPr>
          <w:rtl/>
          <w:cs/>
          <w:lang w:val="ar_AE" w:bidi="ar_AE"/>
        </w:rPr>
        <w:t>أوقفوا التمثيل: اسألوا الممثل الذي يؤدي دور إسماعيل: "ما شعورك؟" قد تسمعون عبارات مثل: "حمدًا لله، لأنه تمَّمَ وعده لأمي هاجر،" أو "يُظهر أبنائي ونسلي أن الله أمينٌ لوعده." واصلوا التمثيل.</w:t>
      </w:r>
    </w:p>
    <w:p>
      <w:pPr>
        <w:bidi/>
      </w:pPr>
      <w:r>
        <w:rPr>
          <w:rtl/>
          <w:cs/>
          <w:lang w:val="ar_AE" w:bidi="ar_AE"/>
        </w:rPr>
      </w:r>
      <w:r>
        <w:rPr>
          <w:rtl/>
          <w:cs/>
          <w:lang w:val="ar_AE" w:bidi="ar_AE"/>
        </w:rPr>
        <w:t>في المشهد الثاني، سيُدفن إسماعيل بواسطة أبنائه في مكانٍ ما.</w:t>
      </w:r>
    </w:p>
    <w:p>
      <w:pPr>
        <w:bidi/>
      </w:pPr>
      <w:r>
        <w:rPr>
          <w:rtl/>
          <w:cs/>
          <w:lang w:val="ar_AE" w:bidi="ar_AE"/>
        </w:rPr>
      </w:r>
      <w:r>
        <w:rPr>
          <w:rtl/>
          <w:cs/>
          <w:lang w:val="ar_AE" w:bidi="ar_AE"/>
        </w:rPr>
        <w:t>أوقفوا التمثيل: اسألوا المُمثِّلين الذين يؤدون دور أبناء إسماعيل: "ما شعوركم؟" قد تسمعون عبارات مثل: "سنفتقد أبينا إسماعيل،" أو "سنقود عائلاتنا وعشائرنا تمامًا مثل أبينا إسماعيل." واصلوا التمثيل.</w:t>
      </w:r>
    </w:p>
    <w:p>
      <w:pPr>
        <w:bidi/>
      </w:pPr>
      <w:r>
        <w:rPr>
          <w:rtl/>
          <w:cs/>
          <w:lang w:val="ar_AE" w:bidi="ar_AE"/>
        </w:rPr>
      </w:r>
      <w:r>
        <w:rPr>
          <w:rtl/>
          <w:cs/>
          <w:lang w:val="ar_AE" w:bidi="ar_AE"/>
        </w:rPr>
        <w:t>في المشهد الثالث، سيُقيم أبناءُ إسماعيل خيمتهم من حويلة إلى شور.</w:t>
      </w:r>
    </w:p>
    <w:p>
      <w:pPr>
        <w:bidi/>
      </w:pPr>
      <w:r>
        <w:rPr>
          <w:rtl/>
          <w:cs/>
          <w:lang w:val="ar_AE" w:bidi="ar_AE"/>
        </w:rPr>
      </w:r>
      <w:r>
        <w:rPr>
          <w:rtl/>
          <w:cs/>
          <w:lang w:val="ar_AE" w:bidi="ar_AE"/>
        </w:rPr>
        <w:t>أوقفوا التمثيل: اسألوا المُمثل الذي يؤدي نبايوت: "ما شعورك؟" قد تسمعون عبارات مثل: "ينبغي أن نسكن فقط في الأرض من حويلة إلى شور،" أو "يجب أن نعيش بعيدًا عن أقاربنا، خاصة بعيدًا عن إسحاق. هذا ما كان يريده جدنا إبراهيم."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هذه القصة هي عن سلسلة نسب إسماعيل. تبدأ القصة الحالية بمقدمة: "وهذه </w:t>
      </w:r>
      <w:r>
        <w:rPr>
          <w:b/>
          <w:rtl/>
          <w:cs/>
          <w:lang w:val="ar_AE" w:bidi="ar_AE"/>
        </w:rPr>
        <w:t>مواليد</w:t>
      </w:r>
      <w:r>
        <w:rPr>
          <w:rtl/>
          <w:cs/>
          <w:lang w:val="ar_AE" w:bidi="ar_AE"/>
        </w:rPr>
        <w:t xml:space="preserve"> إسماعيل." وتشير الكلمة العبرية التي تترجم إلى "مواليد" إلى قصة أو سجل نَسب الشخص. تُترجم أيضًا إلى كتاب ميلاد أو سلسلة النسب. كان نسب الشخص يُعد أمرًا مهمًا لأنه هو أساس وضعه الاجتماعي، وحقوقه، وواجباته. ترجموا هذه الكلمة بنفس الطريقة التي ترجمتوها بها سابقًا. يمكنكم الرجوع إلى قاموس الكلمات الرئيسية لمزيد من المعلومات عن </w:t>
      </w:r>
      <w:r>
        <w:rPr>
          <w:b/>
          <w:rtl/>
          <w:cs/>
          <w:lang w:val="ar_AE" w:bidi="ar_AE"/>
        </w:rPr>
        <w:t>المواليد</w:t>
      </w:r>
      <w:r>
        <w:rPr>
          <w:rtl/>
          <w:cs/>
          <w:lang w:val="ar_AE" w:bidi="ar_AE"/>
        </w:rPr>
        <w:t xml:space="preserve"> أو </w:t>
      </w:r>
      <w:r>
        <w:rPr>
          <w:b/>
          <w:rtl/>
          <w:cs/>
          <w:lang w:val="ar_AE" w:bidi="ar_AE"/>
        </w:rPr>
        <w:t>سلسلة النَسب</w:t>
      </w:r>
      <w:r>
        <w:rPr>
          <w:rtl/>
          <w:cs/>
          <w:lang w:val="ar_AE" w:bidi="ar_AE"/>
        </w:rPr>
        <w:t>.</w:t>
      </w:r>
    </w:p>
    <w:p>
      <w:pPr>
        <w:bidi/>
      </w:pPr>
      <w:r>
        <w:rPr>
          <w:rtl/>
          <w:cs/>
          <w:lang w:val="ar_AE" w:bidi="ar_AE"/>
        </w:rPr>
      </w:r>
      <w:r>
        <w:rPr>
          <w:rtl/>
          <w:cs/>
          <w:lang w:val="ar_AE" w:bidi="ar_AE"/>
        </w:rPr>
        <w:t xml:space="preserve">كان إسماعيل ابنَ إبراهيم. كانت أمه سَرية إبراهيم، هاجر المصرية. كانت هاجر جاريةً لسارة زوجة إبراهيم. إن العبد أو الجارية هو شخص يعيش في بيت سيده ليَخدم احتياجات عائلة سيده. يُمكن أن يكون </w:t>
      </w:r>
      <w:r>
        <w:rPr>
          <w:b/>
          <w:rtl/>
          <w:cs/>
          <w:lang w:val="ar_AE" w:bidi="ar_AE"/>
        </w:rPr>
        <w:t>الخَدَم</w:t>
      </w:r>
      <w:r>
        <w:rPr>
          <w:rtl/>
          <w:cs/>
          <w:lang w:val="ar_AE" w:bidi="ar_AE"/>
        </w:rPr>
        <w:t xml:space="preserve"> من الذكور أو الإناث. تذكَّروا أن تترجموا كلمة جارية بالطريقة التي ترجمتوها بها من قبل. يمكنكم أيضًا أن تبحثوا عن هذه الكلمة في قاموس الكلمات الرئيسية للمزيد من المعلومات.</w:t>
      </w:r>
    </w:p>
    <w:p>
      <w:pPr>
        <w:bidi/>
      </w:pPr>
      <w:r>
        <w:rPr>
          <w:rtl/>
          <w:cs/>
          <w:lang w:val="ar_AE" w:bidi="ar_AE"/>
        </w:rPr>
      </w:r>
      <w:r>
        <w:rPr>
          <w:rtl/>
          <w:cs/>
          <w:lang w:val="ar_AE" w:bidi="ar_AE"/>
        </w:rPr>
        <w:t xml:space="preserve">يُذكر أبناء إسماعيل بحسب </w:t>
      </w:r>
      <w:r>
        <w:rPr>
          <w:b/>
          <w:rtl/>
          <w:cs/>
          <w:lang w:val="ar_AE" w:bidi="ar_AE"/>
        </w:rPr>
        <w:t>ترتيب ولادتهم</w:t>
      </w:r>
      <w:r>
        <w:rPr>
          <w:rtl/>
          <w:cs/>
          <w:lang w:val="ar_AE" w:bidi="ar_AE"/>
        </w:rPr>
        <w:t xml:space="preserve">. إن عبارة "حسب مواليدهم" تعني من الأكبر إلى الأصغر. كان لإسماعيل اثنا عشر ابنًا. كان ابنه البكر هو نبايوت. كان ابنه الأصغر هو قِدمة. سيكون لأبناء إسماعيل نسلهم الخاص. نتيجة لذلك، سيكونون حُكامَ قبائلهم. ستُسمى قبائلهم على اسمهم. إن القبيلة هي مجموعة صغيرة من الناس والتي عادة ما يكون لها جد مشترَك. لذلك، فإن أفراد القبيلة عادةً ما تجمعهم قرابة دَم. كان رئيس القبيلة يُدعى </w:t>
      </w:r>
      <w:r>
        <w:rPr>
          <w:b/>
          <w:rtl/>
          <w:cs/>
          <w:lang w:val="ar_AE" w:bidi="ar_AE"/>
        </w:rPr>
        <w:t>أميرًا</w:t>
      </w:r>
      <w:r>
        <w:rPr>
          <w:rtl/>
          <w:cs/>
          <w:lang w:val="ar_AE" w:bidi="ar_AE"/>
        </w:rPr>
        <w:t xml:space="preserve"> أو </w:t>
      </w:r>
      <w:r>
        <w:rPr>
          <w:b/>
          <w:rtl/>
          <w:cs/>
          <w:lang w:val="ar_AE" w:bidi="ar_AE"/>
        </w:rPr>
        <w:t>حاكمًا</w:t>
      </w:r>
      <w:r>
        <w:rPr>
          <w:rtl/>
          <w:cs/>
          <w:lang w:val="ar_AE" w:bidi="ar_AE"/>
        </w:rPr>
        <w:t xml:space="preserve">. ستُسمى </w:t>
      </w:r>
      <w:r>
        <w:rPr>
          <w:b/>
          <w:rtl/>
          <w:cs/>
          <w:lang w:val="ar_AE" w:bidi="ar_AE"/>
        </w:rPr>
        <w:t>قراهم</w:t>
      </w:r>
      <w:r>
        <w:rPr>
          <w:rtl/>
          <w:cs/>
          <w:lang w:val="ar_AE" w:bidi="ar_AE"/>
        </w:rPr>
        <w:t xml:space="preserve"> </w:t>
      </w:r>
      <w:r>
        <w:rPr>
          <w:b/>
          <w:rtl/>
          <w:cs/>
          <w:lang w:val="ar_AE" w:bidi="ar_AE"/>
        </w:rPr>
        <w:t>ومخيماتهم</w:t>
      </w:r>
      <w:r>
        <w:rPr>
          <w:rtl/>
          <w:cs/>
          <w:lang w:val="ar_AE" w:bidi="ar_AE"/>
        </w:rPr>
        <w:t xml:space="preserve"> التي يسكنون فيها أيضًا على اسمهم. تشير القرى والمخيمات إلى الأماكن التي كانوا يعيشون فيها. عندما كان الناس يخيمون، كانوا يعيشون في الخيام لكي يتمكنوا من الانتقال من مكان إلى آخر. لذلك فإن المخيمات تعني مجموعات من الخيام. علي الجانب الآخر، تشير القرى إلى الأماكن التي بناها الناس عندما أرادوا أن يقيموا في مكان معين بشكل دائم.</w:t>
      </w:r>
    </w:p>
    <w:p>
      <w:pPr>
        <w:bidi/>
      </w:pPr>
      <w:r>
        <w:rPr>
          <w:rtl/>
          <w:cs/>
          <w:lang w:val="ar_AE" w:bidi="ar_AE"/>
        </w:rPr>
      </w:r>
      <w:r>
        <w:rPr>
          <w:rtl/>
          <w:cs/>
          <w:lang w:val="ar_AE" w:bidi="ar_AE"/>
        </w:rPr>
        <w:t xml:space="preserve">سيعيش أبناء إسماعيل في الأرض من </w:t>
      </w:r>
      <w:r>
        <w:rPr>
          <w:b/>
          <w:rtl/>
          <w:cs/>
          <w:lang w:val="ar_AE" w:bidi="ar_AE"/>
        </w:rPr>
        <w:t>حويلة</w:t>
      </w:r>
      <w:r>
        <w:rPr>
          <w:rtl/>
          <w:cs/>
          <w:lang w:val="ar_AE" w:bidi="ar_AE"/>
        </w:rPr>
        <w:t xml:space="preserve"> إلى </w:t>
      </w:r>
      <w:r>
        <w:rPr>
          <w:b/>
          <w:rtl/>
          <w:cs/>
          <w:lang w:val="ar_AE" w:bidi="ar_AE"/>
        </w:rPr>
        <w:t>شور</w:t>
      </w:r>
      <w:r>
        <w:rPr>
          <w:rtl/>
          <w:cs/>
          <w:lang w:val="ar_AE" w:bidi="ar_AE"/>
        </w:rPr>
        <w:t xml:space="preserve">. كانت هذه الأرض مقابل مصر وكانت في اتجاه أشور. إن الموقع المُحدد لمنطقة حويلة غير مؤكد. لكن يقال إنها بالقرب من المكان الذي كانت فيه جنة عدن. إن الموقع المُحدد لمنطقة شور غير مؤكد أيضًا. لكن يقال إنها تقع بين الجزء الجنوبي من كنعان والجزء الشمالي من مصر. إن </w:t>
      </w:r>
      <w:r>
        <w:rPr>
          <w:b/>
          <w:rtl/>
          <w:cs/>
          <w:lang w:val="ar_AE" w:bidi="ar_AE"/>
        </w:rPr>
        <w:t>مصر</w:t>
      </w:r>
      <w:r>
        <w:rPr>
          <w:rtl/>
          <w:cs/>
          <w:lang w:val="ar_AE" w:bidi="ar_AE"/>
        </w:rPr>
        <w:t xml:space="preserve"> دولة تقع جنوب كنعان. وطوال سفر التكوين، ستكون مصر مكانَ لجوءٍ للشخصيات الرئيسية كلما كانوا في خطر. في اللغة العبرية، تُشير كلمة أشور إلى شعب </w:t>
      </w:r>
      <w:r>
        <w:rPr>
          <w:b/>
          <w:rtl/>
          <w:cs/>
          <w:lang w:val="ar_AE" w:bidi="ar_AE"/>
        </w:rPr>
        <w:t>الأشوريين</w:t>
      </w:r>
      <w:r>
        <w:rPr>
          <w:rtl/>
          <w:cs/>
          <w:lang w:val="ar_AE" w:bidi="ar_AE"/>
        </w:rPr>
        <w:t>. يختلف الباحثون الذين يدرسون هذه القصة حول ما إذا كانت أشور هي مدينة ضمن المملكة الأشورية، أم أنها اسم عبري آخر لمدينة أشور. تُترجم معظم ترجمات الكتاب المقدَّس هذه الكلمة إلى أشور.</w:t>
      </w:r>
    </w:p>
    <w:p>
      <w:pPr>
        <w:bidi/>
      </w:pPr>
      <w:r>
        <w:rPr>
          <w:rtl/>
          <w:cs/>
          <w:lang w:val="ar_AE" w:bidi="ar_AE"/>
        </w:rPr>
      </w:r>
      <w:r>
        <w:rPr>
          <w:rtl/>
          <w:cs/>
          <w:lang w:val="ar_AE" w:bidi="ar_AE"/>
        </w:rPr>
        <w:t>توقفوا واعرضوا على الخريطة أين تقع حويلة، وشور، ومصر، وأشور.</w:t>
      </w:r>
    </w:p>
    <w:p>
      <w:pPr>
        <w:bidi/>
      </w:pPr>
      <w:r>
        <w:rPr>
          <w:rtl/>
          <w:cs/>
          <w:lang w:val="ar_AE" w:bidi="ar_AE"/>
        </w:rPr>
      </w:r>
      <w:r>
        <w:rPr>
          <w:rtl/>
          <w:cs/>
          <w:lang w:val="ar_AE" w:bidi="ar_AE"/>
        </w:rPr>
        <w:t>ثم "</w:t>
      </w:r>
      <w:r>
        <w:rPr>
          <w:b/>
          <w:rtl/>
          <w:cs/>
          <w:lang w:val="ar_AE" w:bidi="ar_AE"/>
        </w:rPr>
        <w:t>نزل</w:t>
      </w:r>
      <w:r>
        <w:rPr>
          <w:rtl/>
          <w:cs/>
          <w:lang w:val="ar_AE" w:bidi="ar_AE"/>
        </w:rPr>
        <w:t xml:space="preserve"> </w:t>
      </w:r>
      <w:r>
        <w:rPr>
          <w:b/>
          <w:rtl/>
          <w:cs/>
          <w:lang w:val="ar_AE" w:bidi="ar_AE"/>
        </w:rPr>
        <w:t>هو</w:t>
      </w:r>
      <w:r>
        <w:rPr>
          <w:rtl/>
          <w:cs/>
          <w:lang w:val="ar_AE" w:bidi="ar_AE"/>
        </w:rPr>
        <w:t xml:space="preserve"> أمام جميع </w:t>
      </w:r>
      <w:r>
        <w:rPr>
          <w:b/>
          <w:rtl/>
          <w:cs/>
          <w:lang w:val="ar_AE" w:bidi="ar_AE"/>
        </w:rPr>
        <w:t>إخوته</w:t>
      </w:r>
      <w:r>
        <w:rPr>
          <w:rtl/>
          <w:cs/>
          <w:lang w:val="ar_AE" w:bidi="ar_AE"/>
        </w:rPr>
        <w:t>." إن الضمير المستتر "هو" في بعض ترجمات الكتاب المُقدَّس يُشير على الأرجح إلى إسماعيل. كان إسماعيل قد مات بالفعل في هذا الوقت. إن كلمة "نزل" في اللغة العبرية تعني حرفيًا "أن يسقط." يَصعب فهم معنى هذه الكلمة في اللغة العبرية. نتيجة لذلك، يختلف الباحثون الذين يدرسون هذه القصة حول معناها. لكن معظم ترجمات الكتاب المُقدَّس ترى أن الكلمة تعني أن نسل إسماعيل كان يعيش بعيدًا عن أقاربه. إن كلمة قريب في اللغة العبرية هي نفسها كلمة أخ. لذلك يمكن أيضًا أن تُترجَم إلى أقارب. في هذه القصة، تُشير الكلمة إلى نسل إبراهيم الآخرين. قرر أبناء إسماعيل أن يعيشوا بعيدًا عن أقاربهم.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25:19–34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25: 19–34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كانت القصة السابقة هي عن سلالة نسب إسماعيل وعن موته. تُقدِّم القصة الحالية سلسلة نسب أخرى، لكن هذه المرة تتناول إسحاق وابنيه، عيسو ويعقوب. في هذه القصة، نبدأ في رؤية صراعهما ورغباتهما في أن يصبحا أهم شخص في حياة إسحاق.</w:t>
      </w:r>
    </w:p>
    <w:p>
      <w:pPr>
        <w:bidi/>
      </w:pPr>
      <w:r>
        <w:rPr>
          <w:rtl/>
          <w:cs/>
          <w:lang w:val="ar_AE" w:bidi="ar_AE"/>
        </w:rPr>
      </w:r>
      <w:r>
        <w:rPr>
          <w:rtl/>
          <w:cs/>
          <w:lang w:val="ar_AE" w:bidi="ar_AE"/>
        </w:rPr>
        <w:t>تبدأ القصة بمقدمة: "وهذه مواليد إسحاق بن إبراهيم." تُشير الكلمة العبرية "مواليد" عادةً إلى قصةٍ أو سجلٍ عن نسب الشخص. كذلك تترجم كثيرًا إلى "كتاب ميلاد."</w:t>
      </w:r>
    </w:p>
    <w:p>
      <w:pPr>
        <w:bidi/>
      </w:pPr>
      <w:r>
        <w:rPr>
          <w:rtl/>
          <w:cs/>
          <w:lang w:val="ar_AE" w:bidi="ar_AE"/>
        </w:rPr>
      </w:r>
      <w:r>
        <w:rPr>
          <w:rtl/>
          <w:cs/>
          <w:lang w:val="ar_AE" w:bidi="ar_AE"/>
        </w:rPr>
        <w:t>كان إبراهيم هو أبو إسحاق. تزوَّج إسحاق من رفقة. كان بتوئيل أبو رفقة يعيش في منطقة فدان أرام. كان أبوها وأخوها لابان من الشعب الأرامي. يُذكر لابان هنا لأنه سيؤدي دورًا مهمًا في القصص التالية.</w:t>
      </w:r>
    </w:p>
    <w:p>
      <w:pPr>
        <w:bidi/>
      </w:pPr>
      <w:r>
        <w:rPr>
          <w:rtl/>
          <w:cs/>
          <w:lang w:val="ar_AE" w:bidi="ar_AE"/>
        </w:rPr>
      </w:r>
      <w:r>
        <w:rPr>
          <w:rtl/>
          <w:cs/>
          <w:lang w:val="ar_AE" w:bidi="ar_AE"/>
        </w:rPr>
        <w:t>توقفوا واعرضوا مكانَ فدان أرام على الخريطة. ينبغي أن تُظهر الخريطةُ أيضًا الأماكن المحيطة مثل بلاد ما بين النهرين، وسوريا، وحاران، وكنعان.</w:t>
      </w:r>
    </w:p>
    <w:p>
      <w:pPr>
        <w:bidi/>
      </w:pPr>
      <w:r>
        <w:rPr>
          <w:rtl/>
          <w:cs/>
          <w:lang w:val="ar_AE" w:bidi="ar_AE"/>
        </w:rPr>
      </w:r>
      <w:r>
        <w:rPr>
          <w:rtl/>
          <w:cs/>
          <w:lang w:val="ar_AE" w:bidi="ar_AE"/>
        </w:rPr>
        <w:t>تحدَّث إسحاق إلى الله وطلب المساعدة لأجل رفقة لأنها لم تستطع أن تنجب أطفالًا – كانت عاقر. كان إسحاق يصلي إلى الله، لأن الناس في ذلك الوقت كانوا يعتقدون أنه عندما تكون المرأة عاقر، فإن هذا يعني أن الله لعنها. ليس من الواضح ما إذا كان الله هو السبب في أن رفقة لم تكن قادرة على الإنجاب. ومع ذلك، استجاب اللهُ ما طلبَه إسحاق. نتيجةً لذلك، حبلت رفقة.</w:t>
      </w:r>
    </w:p>
    <w:p>
      <w:pPr>
        <w:bidi/>
      </w:pPr>
      <w:r>
        <w:rPr>
          <w:rtl/>
          <w:cs/>
          <w:lang w:val="ar_AE" w:bidi="ar_AE"/>
        </w:rPr>
      </w:r>
      <w:r>
        <w:rPr>
          <w:rtl/>
          <w:cs/>
          <w:lang w:val="ar_AE" w:bidi="ar_AE"/>
        </w:rPr>
        <w:t>كان الطفلان يتصارعان داخل رفقة. هذا يعني أن الطفلان كانا يتشاجران في رحم أمهما. بسبب هذا، فكَّرتْ رفقة في نفسها قائلةً: "لماذا يحدث هذا لي؟" ربما كان سؤال رفقة بسبب الألم الشديد الذي تسبب فيه الطفلان المتصارعان. لذلك سألتْ اللهَ.</w:t>
      </w:r>
    </w:p>
    <w:p>
      <w:pPr>
        <w:bidi/>
      </w:pPr>
      <w:r>
        <w:rPr>
          <w:rtl/>
          <w:cs/>
          <w:lang w:val="ar_AE" w:bidi="ar_AE"/>
        </w:rPr>
      </w:r>
      <w:r>
        <w:rPr>
          <w:rtl/>
          <w:cs/>
          <w:lang w:val="ar_AE" w:bidi="ar_AE"/>
        </w:rPr>
        <w:t>قال اللهُ أمرين لرفقة. أولًا، قال الله: "في بطنك أُمتان، ومن أحشائك يفترق شعبان." ثم قال الله: "شعبٌ يقوى على شعب، وكبيرٌ يُستعبَد لصغير."</w:t>
      </w:r>
    </w:p>
    <w:p>
      <w:pPr>
        <w:bidi/>
      </w:pPr>
      <w:r>
        <w:rPr>
          <w:rtl/>
          <w:cs/>
          <w:lang w:val="ar_AE" w:bidi="ar_AE"/>
        </w:rPr>
      </w:r>
      <w:r>
        <w:rPr>
          <w:rtl/>
          <w:cs/>
          <w:lang w:val="ar_AE" w:bidi="ar_AE"/>
        </w:rPr>
        <w:t>كان الله يقول إنه يوجد ابنان في رحم رفقة. سيُنجب هذان الابنان الكثير من الأولاد الذين سيكوِّنون شعبين. سيتعارض الشعبان مع بعضهما البعض. في الواقع، سيكون نسل الأخ الأكبر أضعف من نسل الأخ الأصغر. سيكون نسل الأخ الأصغر أقوى، أي أنهم سيكونون أكثر عددًا وسيصبحون أكثر قوة. إن نسل الأكبر سيخدم نسل الأصغر. هذا الأمر يبدأ الصراع بين الشعوب والأنسال في القصص القادمة.</w:t>
      </w:r>
    </w:p>
    <w:p>
      <w:pPr>
        <w:bidi/>
      </w:pPr>
      <w:r>
        <w:rPr>
          <w:rtl/>
          <w:cs/>
          <w:lang w:val="ar_AE" w:bidi="ar_AE"/>
        </w:rPr>
      </w:r>
      <w:r>
        <w:rPr>
          <w:rtl/>
          <w:cs/>
          <w:lang w:val="ar_AE" w:bidi="ar_AE"/>
        </w:rPr>
        <w:t>عندما حان الوقت أخيرًا لتَلد رفقة ابنيها، ولدتْ فعلًا ابنيْن! كانا توأمين – طفلين مولودين في الوقت نفسه. إن الطفل الأول والأكبر الذي خرج من رحم رفقة وُصف بأنه "أحمر" وأن "كله كفروة شعر." إن عبارة "فروة شعر" تعني أن الطفل كان لديه شعر في جميع أنحاء جسده. يشير اللون الأحمر على الأرجح إلى لون الشعر الذي كان يغطي جسده. بسبب هذا، سمَّاه أبواه، إسحاق ورفقة، باسم عيسو.</w:t>
      </w:r>
    </w:p>
    <w:p>
      <w:pPr>
        <w:bidi/>
      </w:pPr>
      <w:r>
        <w:rPr>
          <w:rtl/>
          <w:cs/>
          <w:lang w:val="ar_AE" w:bidi="ar_AE"/>
        </w:rPr>
      </w:r>
      <w:r>
        <w:rPr>
          <w:rtl/>
          <w:cs/>
          <w:lang w:val="ar_AE" w:bidi="ar_AE"/>
        </w:rPr>
        <w:t>ثم وُلد الطفل الأصغر. خرج "ويده ممسكة بِكعب عيسو." يشير الكعب إلى الجزء السفلي من قدم الشخص. لذلك سمَّى إسحاق ورفقة الطفلَ الأصغر، يعقوب. إن اسم يعقوب باللغة العبرية يبدو مثل الكلمة العبرية التي تعني كعب. كان إسحاق ستين عامًا عندما ولدتْ رفقةُ عيسو ويعقوب.</w:t>
      </w:r>
    </w:p>
    <w:p>
      <w:pPr>
        <w:bidi/>
      </w:pPr>
      <w:r>
        <w:rPr>
          <w:rtl/>
          <w:cs/>
          <w:lang w:val="ar_AE" w:bidi="ar_AE"/>
        </w:rPr>
      </w:r>
      <w:r>
        <w:rPr>
          <w:rtl/>
          <w:cs/>
          <w:lang w:val="ar_AE" w:bidi="ar_AE"/>
        </w:rPr>
        <w:t>فكَبِر الغُلامان. أصبح عيسو ماهرًا في صيد الحيوانات لأجل الطعام. كان عيسو أيضًا "إنسان البرية." هذا يعني أنه كان يحب العيش في الحقول بالقرب من المكان الذي تعيش فيه الحيوانات حتى يتمكن من اصطيادها بسهولة. على الجانب الآخر، كان يعقوب يُفضل البقاء بالقرب من مَسكنه. كان إسحاق يحب عيسو لأنه أكل من صيد عيسو. في هذه القصة، تُشير كلمة أحب إلى أن إسحاق كان يُفضل عيسو، لذلك أعطى له اهتمامًا أكثر من يعقوب. تشير كلمة صيد إلى لحم الحيوانات البرية. كان إسحاق يحب عيسو لأن إسحاق كان يستمتع بأكل لحم الحيوانات البرية التي كان يصطادها عيسو. لا نعرف السبب، لكن رفقة كانت تحب يعقوب، لذلك أعطت له اهتمامًا أكثر من عيسو. إن محبة إسحاق لعيسو، ومحبة رفقة ليعقوب، ستكونان معلومات مهمة للقصص اللاحقة. لقد بدأنا نرى حتى الصراعات من أجل الصدارة داخل العائلة.</w:t>
      </w:r>
    </w:p>
    <w:p>
      <w:pPr>
        <w:bidi/>
      </w:pPr>
      <w:r>
        <w:rPr>
          <w:rtl/>
          <w:cs/>
          <w:lang w:val="ar_AE" w:bidi="ar_AE"/>
        </w:rPr>
      </w:r>
      <w:r>
        <w:rPr>
          <w:rtl/>
          <w:cs/>
          <w:lang w:val="ar_AE" w:bidi="ar_AE"/>
        </w:rPr>
        <w:t>في أحد الأيام، كان يعقوب يغلي طعامًا، ويدعى طبيخًا. بينما كان يعقوب يطبخ، عاد عيسو إلى البيت متعبًا وجائعًا من صيد الحيوانات في الحقل. طلبَ عيسو من يعقوب أن يأكل بعض الحساء الأحمر الذي كان يعقوب يطبخه. وصف عيسو الحساء بأن لونه أحمر ربما لأن المكونات الممزوجة فيه حولته إلى لون أحمر. لأن عيسو أراد أن يأكل الطبيخ الأحمر، وربما أيضًا لأن جسده كله كان مغطى بشعر أحمر، بدأ الناس يدعونه أدوم. في اللغة العبرية، تبدو كلمة أدوم مثل الكلمة العبرية التي تعني "أحمر." في القصص اللاحقة، سيُدعى نسل عيسو أدوميين.</w:t>
      </w:r>
    </w:p>
    <w:p>
      <w:pPr>
        <w:bidi/>
      </w:pPr>
      <w:r>
        <w:rPr>
          <w:rtl/>
          <w:cs/>
          <w:lang w:val="ar_AE" w:bidi="ar_AE"/>
        </w:rPr>
      </w:r>
      <w:r>
        <w:rPr>
          <w:rtl/>
          <w:cs/>
          <w:lang w:val="ar_AE" w:bidi="ar_AE"/>
        </w:rPr>
        <w:t>ردًا على طلب عيسو، قال يعقوب: "بِعني أولًا حق بكوريتك." إن البيع هنا يعني "أعطني شيئًا مقابل ما تريد." في هذه الحالة، كان يعقوب يطلب من عيسو حق بكوريته مقابل الحساء الأحمر الذي كان عيسو يطلبه. يُشير حق البكورية إلى حقوق عيسو بصفته الابن البكر. كان للابن البكر حقوق وامتيازات خاصة. غالبًا ما كان يرث كل ما سيتركه أبوه ميراثًا عندما يموت. ربما كان يعقوب يطلب حق بكورية عيسو حتى يكون هو الذي يحصل على الميراث من أبيه إسحاق بدلًا من أخيه.</w:t>
      </w:r>
    </w:p>
    <w:p>
      <w:pPr>
        <w:bidi/>
      </w:pPr>
      <w:r>
        <w:rPr>
          <w:rtl/>
          <w:cs/>
          <w:lang w:val="ar_AE" w:bidi="ar_AE"/>
        </w:rPr>
      </w:r>
      <w:r>
        <w:rPr>
          <w:rtl/>
          <w:cs/>
          <w:lang w:val="ar_AE" w:bidi="ar_AE"/>
        </w:rPr>
        <w:t>أكَّدَ رد عيسو على جوعه. فسأل عيسو سؤالًا قائلًا: "ما فائدة حق البكورية لي؟" لكنه لم ينتظر إجابة على هذا السؤال. كان عيسو يقول إن مكانه بصفته البكر ليس له معنى. لأنه إذا مات بسبب الجوع، فلن يحصل على ميراثه.</w:t>
      </w:r>
    </w:p>
    <w:p>
      <w:pPr>
        <w:bidi/>
      </w:pPr>
      <w:r>
        <w:rPr>
          <w:rtl/>
          <w:cs/>
          <w:lang w:val="ar_AE" w:bidi="ar_AE"/>
        </w:rPr>
      </w:r>
      <w:r>
        <w:rPr>
          <w:rtl/>
          <w:cs/>
          <w:lang w:val="ar_AE" w:bidi="ar_AE"/>
        </w:rPr>
        <w:t>طلب يعقوب من عيسو أن يَحلف أمام الله أنه سيعطي حق بكوريته ليعقوب.</w:t>
      </w:r>
    </w:p>
    <w:p>
      <w:pPr>
        <w:bidi/>
      </w:pPr>
      <w:r>
        <w:rPr>
          <w:rtl/>
          <w:cs/>
          <w:lang w:val="ar_AE" w:bidi="ar_AE"/>
        </w:rPr>
      </w:r>
      <w:r>
        <w:rPr>
          <w:rtl/>
          <w:cs/>
          <w:lang w:val="ar_AE" w:bidi="ar_AE"/>
        </w:rPr>
        <w:t>توقفوا وناقشوا السؤال التالي: في ثقافتكم، كيف يعطي الشخص وعدًا لشخص آخر؟</w:t>
      </w:r>
    </w:p>
    <w:p>
      <w:pPr>
        <w:bidi/>
      </w:pPr>
      <w:r>
        <w:rPr>
          <w:rtl/>
          <w:cs/>
          <w:lang w:val="ar_AE" w:bidi="ar_AE"/>
        </w:rPr>
      </w:r>
      <w:r>
        <w:rPr>
          <w:rtl/>
          <w:cs/>
          <w:lang w:val="ar_AE" w:bidi="ar_AE"/>
        </w:rPr>
        <w:t>فحلفَ عيسو ليعقوب. ثم أعطى يعقوبُ عيسو خبزًا وطبيخَ عدسٍ. يشير هذا الخبز إلى العجين المصنوع بدون خميرة. طبيخ العدس هو حساء من بقوليات مختلطة.</w:t>
      </w:r>
    </w:p>
    <w:p>
      <w:pPr>
        <w:bidi/>
      </w:pPr>
      <w:r>
        <w:rPr>
          <w:rtl/>
          <w:cs/>
          <w:lang w:val="ar_AE" w:bidi="ar_AE"/>
        </w:rPr>
      </w:r>
      <w:r>
        <w:rPr>
          <w:rtl/>
          <w:cs/>
          <w:lang w:val="ar_AE" w:bidi="ar_AE"/>
        </w:rPr>
        <w:t>توقفوا واعرضوا صورة لخبزٍ وعدس.</w:t>
      </w:r>
    </w:p>
    <w:p>
      <w:pPr>
        <w:bidi/>
      </w:pPr>
      <w:r>
        <w:rPr>
          <w:rtl/>
          <w:cs/>
          <w:lang w:val="ar_AE" w:bidi="ar_AE"/>
        </w:rPr>
      </w:r>
      <w:r>
        <w:rPr>
          <w:rtl/>
          <w:cs/>
          <w:lang w:val="ar_AE" w:bidi="ar_AE"/>
        </w:rPr>
        <w:t>أكلَ عيسو الخبز، وشرب حساء العدس، وذهب في طريقه. ليس من الواضح إلى أين ذهب عيسو، لكننا نعلم أنه كان يأكل بسرعة. تُظهر لنا هذه القصة أن عيسو احتقر حقَ بكوريته، أو لم يظن أنه شيءٌ قيَّم.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أيضًا على تعريف المشاهد ومواقع الأحداث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يٌقدِّم إسحاق سلسلةَ نسبه. يَذكر أباه، إبراهيم، وزوجته، رفقة. كذلك يَذكر بتوئيل، أبا رفقة، وأخاها، لابان.</w:t>
      </w:r>
    </w:p>
    <w:p>
      <w:pPr>
        <w:bidi/>
      </w:pPr>
      <w:r>
        <w:rPr>
          <w:rtl/>
          <w:cs/>
          <w:lang w:val="ar_AE" w:bidi="ar_AE"/>
        </w:rPr>
      </w:r>
      <w:r>
        <w:rPr>
          <w:b/>
          <w:rtl/>
          <w:cs/>
          <w:lang w:val="ar_AE" w:bidi="ar_AE"/>
        </w:rPr>
        <w:t>المشهد الثاني:</w:t>
      </w:r>
      <w:r>
        <w:rPr>
          <w:rtl/>
          <w:cs/>
          <w:lang w:val="ar_AE" w:bidi="ar_AE"/>
        </w:rPr>
        <w:t xml:space="preserve"> يُصلِّي إسحاق إلى الله لكي يساعد رفقة على الحمل لأنها كانت عاقر. يستجيب اللهُ طلبَ إسحاق. بعد بعض الوقت، تحبل رفقة.</w:t>
      </w:r>
    </w:p>
    <w:p>
      <w:pPr>
        <w:bidi/>
      </w:pPr>
      <w:r>
        <w:rPr>
          <w:rtl/>
          <w:cs/>
          <w:lang w:val="ar_AE" w:bidi="ar_AE"/>
        </w:rPr>
      </w:r>
      <w:r>
        <w:rPr>
          <w:b/>
          <w:rtl/>
          <w:cs/>
          <w:lang w:val="ar_AE" w:bidi="ar_AE"/>
        </w:rPr>
        <w:t>المشهد الثالث</w:t>
      </w:r>
      <w:r>
        <w:rPr>
          <w:rtl/>
          <w:cs/>
          <w:lang w:val="ar_AE" w:bidi="ar_AE"/>
        </w:rPr>
        <w:t>: تشعر رفقة بالأولاد الذين يتصارعون في رحمها. ثم تفكر في نفسها لماذا يتصارع الأولاد. تسأل رفقة اللهَ لماذا يحدث هذا. يُجيب اللهُ علي رفقة ويخبرها عن الطفلين اللذين في رحمها، وكذلك عن مصيرهما.</w:t>
      </w:r>
    </w:p>
    <w:p>
      <w:pPr>
        <w:bidi/>
      </w:pPr>
      <w:r>
        <w:rPr>
          <w:rtl/>
          <w:cs/>
          <w:lang w:val="ar_AE" w:bidi="ar_AE"/>
        </w:rPr>
      </w:r>
      <w:r>
        <w:rPr>
          <w:b/>
          <w:rtl/>
          <w:cs/>
          <w:lang w:val="ar_AE" w:bidi="ar_AE"/>
        </w:rPr>
        <w:t>المشهد الرابع:</w:t>
      </w:r>
      <w:r>
        <w:rPr>
          <w:rtl/>
          <w:cs/>
          <w:lang w:val="ar_AE" w:bidi="ar_AE"/>
        </w:rPr>
        <w:t xml:space="preserve"> يُولد يعقوب وعيسو. يُولد عيسو أولًا وجسده مغطى بشعر أحمر. يُولد يعقوب مباشرةً بعد خروج عيسو من رحم رفقة. يمسك يعقوب بكعب عيسو. يُسمي إسحاق ورفقة ابنيهما.</w:t>
      </w:r>
    </w:p>
    <w:p>
      <w:pPr>
        <w:bidi/>
      </w:pPr>
      <w:r>
        <w:rPr>
          <w:rtl/>
          <w:cs/>
          <w:lang w:val="ar_AE" w:bidi="ar_AE"/>
        </w:rPr>
      </w:r>
      <w:r>
        <w:rPr>
          <w:b/>
          <w:rtl/>
          <w:cs/>
          <w:lang w:val="ar_AE" w:bidi="ar_AE"/>
        </w:rPr>
        <w:t>المشهد الخامس:</w:t>
      </w:r>
      <w:r>
        <w:rPr>
          <w:rtl/>
          <w:cs/>
          <w:lang w:val="ar_AE" w:bidi="ar_AE"/>
        </w:rPr>
        <w:t xml:space="preserve"> يكبر يعقوب وعيسو. يوجد عيسو في الحقل يصطاد، بينما يعقوب في خيمتهم. سيُحضر عيسو إلى البيت صيدًا لأبيه إسحاق. سيستمتع إسحاق بالصيد الذي أحضره عيسو. رفقة موجودة مع يعقوب في خيمتهم.</w:t>
      </w:r>
    </w:p>
    <w:p>
      <w:pPr>
        <w:bidi/>
      </w:pPr>
      <w:r>
        <w:rPr>
          <w:rtl/>
          <w:cs/>
          <w:lang w:val="ar_AE" w:bidi="ar_AE"/>
        </w:rPr>
      </w:r>
      <w:r>
        <w:rPr>
          <w:b/>
          <w:rtl/>
          <w:cs/>
          <w:lang w:val="ar_AE" w:bidi="ar_AE"/>
        </w:rPr>
        <w:t>المشهد السادس:</w:t>
      </w:r>
      <w:r>
        <w:rPr>
          <w:rtl/>
          <w:cs/>
          <w:lang w:val="ar_AE" w:bidi="ar_AE"/>
        </w:rPr>
        <w:t xml:space="preserve"> يعقوب يطهي الطبيخ. يعود عيسو من الحقل متعبًا وجائعًا. يَطلب عيسو طبيخًا من يعقوب. لكن يعقوب يقول إن عيسو يجب أن يبيع حق بكوريته أولًا. يقول عيسو ليعقوب إنه جائع جدًا، وإن حق بكوريته بلا قيمة إذا كان سيموت على أي حال. يطلب يعقوب من عيسو أن يحلف أمام الله أنه يعطي حق بكوريته ليعقوب. يحلف عيسو أمام الله أن يعقوب سيأخذ الآن حق بكوريته. أعطى يعقوب بعدها خبزًا وحساء عدس لعيسو. يأكل عيسو، ويشرب، ويذهب فورًا. كذلك يحتقر عيسو حقَ بكوريته.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في المشهد الأول، يُقدِّم إسحاق نفسه على أنه ابن إبراهيم. ثم يذكر عمره، ثم يُقدِّم زوجته رفقة، وكذلك أباها وأخاها.</w:t>
      </w:r>
    </w:p>
    <w:p>
      <w:pPr>
        <w:bidi/>
      </w:pPr>
      <w:r>
        <w:rPr>
          <w:rtl/>
          <w:cs/>
          <w:lang w:val="ar_AE" w:bidi="ar_AE"/>
        </w:rPr>
      </w:r>
      <w:r>
        <w:rPr>
          <w:rtl/>
          <w:cs/>
          <w:lang w:val="ar_AE" w:bidi="ar_AE"/>
        </w:rPr>
        <w:t>توقفوا واعرضوا مكانَ فدان أرام على الخريطة. ينبغي أن تُظهر الخريطةُ أيضًا الأماكن المحيطة مثل بلاد ما بين النهرين، وسوريا، وحاران، وكنعان.</w:t>
      </w:r>
    </w:p>
    <w:p>
      <w:pPr>
        <w:bidi/>
      </w:pPr>
      <w:r>
        <w:rPr>
          <w:rtl/>
          <w:cs/>
          <w:lang w:val="ar_AE" w:bidi="ar_AE"/>
        </w:rPr>
      </w:r>
      <w:r>
        <w:rPr>
          <w:rtl/>
          <w:cs/>
          <w:lang w:val="ar_AE" w:bidi="ar_AE"/>
        </w:rPr>
        <w:t>في المشهد الثاني، يُصلِّي إسحاق إلى الله لأن رفقة كانت عاقر.</w:t>
      </w:r>
    </w:p>
    <w:p>
      <w:pPr>
        <w:bidi/>
      </w:pPr>
      <w:r>
        <w:rPr>
          <w:rtl/>
          <w:cs/>
          <w:lang w:val="ar_AE" w:bidi="ar_AE"/>
        </w:rPr>
      </w:r>
      <w:r>
        <w:rPr>
          <w:rtl/>
          <w:cs/>
          <w:lang w:val="ar_AE" w:bidi="ar_AE"/>
        </w:rPr>
        <w:t>توقفوا هنا وناقشوا مع فريقكم: كيف يُصلِّي الناس في ثقافتكم؟ إن الإجابة على هذا السؤال ستساعدكم على التفكير في كيفية تجسيد صلاة إسحاق.</w:t>
      </w:r>
    </w:p>
    <w:p>
      <w:pPr>
        <w:bidi/>
      </w:pPr>
      <w:r>
        <w:rPr>
          <w:rtl/>
          <w:cs/>
          <w:lang w:val="ar_AE" w:bidi="ar_AE"/>
        </w:rPr>
      </w:r>
      <w:r>
        <w:rPr>
          <w:rtl/>
          <w:cs/>
          <w:lang w:val="ar_AE" w:bidi="ar_AE"/>
        </w:rPr>
        <w:t>يَطلب إسحاق من الله أن يساعد رفقة على الحمل. يستجيب اللهُ طلبةَ إسحاق وتَحبل رفقة. ليس من الواضح كيف ساعد اللهُ رفقة. تذكَّروا أن بعض الوقت سيمر قبل أن تحبل رفقة. عندما تحبل رفقة، يشكر إسحاق اللهَ على أنه أعطى ما صلَّى إسحاق من أجله. ليس من الواضح أين حدث هذا المشهد.</w:t>
      </w:r>
    </w:p>
    <w:p>
      <w:pPr>
        <w:bidi/>
      </w:pPr>
      <w:r>
        <w:rPr>
          <w:rtl/>
          <w:cs/>
          <w:lang w:val="ar_AE" w:bidi="ar_AE"/>
        </w:rPr>
      </w:r>
      <w:r>
        <w:rPr>
          <w:rtl/>
          <w:cs/>
          <w:lang w:val="ar_AE" w:bidi="ar_AE"/>
        </w:rPr>
        <w:t>في المشهد الثالث، ربما تُظهِر رفقة بعض الألم والانزعاج لأنها تشعر أن الطفلين يتصارعان في رحمها. تقول رفقة: "لماذا يحدث هذا لي؟" ثم تسأل الله. ليس من الواضح كيف سألت رفقة الله.</w:t>
      </w:r>
    </w:p>
    <w:p>
      <w:pPr>
        <w:bidi/>
      </w:pPr>
      <w:r>
        <w:rPr>
          <w:rtl/>
          <w:cs/>
          <w:lang w:val="ar_AE" w:bidi="ar_AE"/>
        </w:rPr>
      </w:r>
      <w:r>
        <w:rPr>
          <w:rtl/>
          <w:cs/>
          <w:lang w:val="ar_AE" w:bidi="ar_AE"/>
        </w:rPr>
        <w:t>في المشهد الرابع، يحين الوقت لتلد رفقة. يقول النص: "إذا في بطنها توأمان." إن كلمة "إذا" هي تعبير يُقال قبل تصريح شديد الأهمية. في هذه الحالة، يُعد التصريح الهام هو أنه كان لدى رفقة توأمان في رحمها. تشير كلمة توأمين إلى طفلين مولودين في الوقت نفسه. يأخذ إسحاق الطفل عيسو الخارج من رحم رفقة. بمجرد أن يرى إسحاقُ عيسو، فإنه يصف عيسو بأنه مُغطى بشعر أحمر على جسده. ثم قبل أن يَحمل إسحاقُ عيسو خارجًا بنجاح من رفقة، يُمسِك الطفلُ يعقوب بكعب عيسو. لذلك، يأخذ إسحاقُ عيسو ثم يعقوب من رحم رفقة. أطلقَ إسحاق ورفقة على البكر اسم عيسو لأنه كان مغطى بشعر أحمر. أطلقَ إسحاق على الطفل الأصغر اسم يعقوب لأنه أمسكَ بكعب أخيه.</w:t>
      </w:r>
    </w:p>
    <w:p>
      <w:pPr>
        <w:bidi/>
      </w:pPr>
      <w:r>
        <w:rPr>
          <w:rtl/>
          <w:cs/>
          <w:lang w:val="ar_AE" w:bidi="ar_AE"/>
        </w:rPr>
      </w:r>
      <w:r>
        <w:rPr>
          <w:rtl/>
          <w:cs/>
          <w:lang w:val="ar_AE" w:bidi="ar_AE"/>
        </w:rPr>
        <w:t>في المشهد الخامس، يكبر عيسو ويعقوب ويصبحان شابيْن. ليس من الواضح كم كان عمر التوأمين في هذا الوقت. لكن في هذا المشهد، من المهم أن يَظهر كيف يختلف عيسو ويعقوب عن بعضهما البعض. إن عيسو في الحقل يصطاد حيوانًا لأنه كان "صيادًا ماهرًا، إنسان البرية." بينما يصطاد عيسو، يكون إسحاق داخل خيمتهم. في هذه الأثناء، يصف إسحاقُ يعقوب بأنه كان "راضيًا عن البقاء داخل الخيمة." ينتهي المشهد بأن عيسو يقدم الصيدَ الذي كان يصطاده، ويستمتع إسحاق بأكله. كان إسحاق يحب عيسو. في الوقت نفسه، كانت رفقة تحب يعقوب.</w:t>
      </w:r>
    </w:p>
    <w:p>
      <w:pPr>
        <w:bidi/>
      </w:pPr>
      <w:r>
        <w:rPr>
          <w:rtl/>
          <w:cs/>
          <w:lang w:val="ar_AE" w:bidi="ar_AE"/>
        </w:rPr>
      </w:r>
      <w:r>
        <w:rPr>
          <w:rtl/>
          <w:cs/>
          <w:lang w:val="ar_AE" w:bidi="ar_AE"/>
        </w:rPr>
        <w:t>توقفوا وناقشوا الأسئلة التالية: كيف يُظهر الآباء والأمهات محبتهم لأطفالهم في ثقافتكم؟ إن الإجابة على هذا السؤال ستساعدكم على تجسيد محبة إسحاق لعيسو ومحبة رفقة ليعقوب في هذا المشهد.</w:t>
      </w:r>
    </w:p>
    <w:p>
      <w:pPr>
        <w:bidi/>
      </w:pPr>
      <w:r>
        <w:rPr>
          <w:rtl/>
          <w:cs/>
          <w:lang w:val="ar_AE" w:bidi="ar_AE"/>
        </w:rPr>
      </w:r>
      <w:r>
        <w:rPr>
          <w:rtl/>
          <w:cs/>
          <w:lang w:val="ar_AE" w:bidi="ar_AE"/>
        </w:rPr>
        <w:t>في المشهد السادس، يطهي يعقوب الطبيخ الأحمر. ثم يعود عيسو إلى بيته من الحقل. يبدو متعبًا وجائعًا، فيطلب من يعقوب بعض الطبيخ الأحمر. إن عبارة "هذا الأحمر" في العبرية تعني حرفيًا "أحمر، أحمر." كرر عيسو الكلمةَ العبرية التي تشير إلى اللون الأحمر ليقول ليعقوب أنه يريد تناول الحساء فورًا. ويشرح أنه كان مُجهَدًا.</w:t>
      </w:r>
    </w:p>
    <w:p>
      <w:pPr>
        <w:bidi/>
      </w:pPr>
      <w:r>
        <w:rPr>
          <w:rtl/>
          <w:cs/>
          <w:lang w:val="ar_AE" w:bidi="ar_AE"/>
        </w:rPr>
      </w:r>
      <w:r>
        <w:rPr>
          <w:rtl/>
          <w:cs/>
          <w:lang w:val="ar_AE" w:bidi="ar_AE"/>
        </w:rPr>
        <w:t>توقفوا وناقشوا السؤال التالي: كيف يقول الشخص إنه جائع جدًا؟</w:t>
      </w:r>
    </w:p>
    <w:p>
      <w:pPr>
        <w:bidi/>
      </w:pPr>
      <w:r>
        <w:rPr>
          <w:rtl/>
          <w:cs/>
          <w:lang w:val="ar_AE" w:bidi="ar_AE"/>
        </w:rPr>
      </w:r>
      <w:r>
        <w:rPr>
          <w:rtl/>
          <w:cs/>
          <w:lang w:val="ar_AE" w:bidi="ar_AE"/>
        </w:rPr>
        <w:t>لأن عيسو أراد حقًا أن يأكل الطبيخ الأحمر، بدأ الناس يدعونه باسم أدوم. ثم يطلب يعقوب من عيسو أن يبيع حق بكوريته أولًا. كان رد عيسو على يعقوب يبدأ بكلمة "ها" التي تعني أنه أراد أن يستمع يعقوب بعناية إلى ما كان سيقوله. إن هذه الكلمة العبرية التي تعني "انظر" هي نفس الكلمة العبرية التي تعني "هوذا." قال عيسو: "ها أنا ماضٍ إلى الموت، ما فائدة حق البكورية لي؟" كان عيسو يقول هنا إن معالجة جوعه هي أكثر أهمية من حق البكورية. أصرَّ يعقوب على أن يبيع عيسو حقَ بكوريته أولًا. لذلك حلفَ عيسو أن يعطي حق بكوريته ليعقوب. ثم أعطى يعقوبُ لعيسو الطعام والشراب. ينتهي المشهد بأن يخرج عيسو من الخيمة ليذهب إلى مكانٍ ما بعد أن أكلَ الخبز وشربَ حساء العدس. بينما يُغادر عيسو يَحتقر حقَ بكوريته.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سيقدِّم إسحاق عائلته، بدءًا من أبيه إبراهيم، ثم رفقة زوجته. سيذكر إسحاق عمره عندما تزوج رفقة. كذلك سيُقدِّم أبا رفقة وأخاها اللذين هما أراميان.</w:t>
      </w:r>
    </w:p>
    <w:p>
      <w:pPr>
        <w:bidi/>
      </w:pPr>
      <w:r>
        <w:rPr>
          <w:rtl/>
          <w:cs/>
          <w:lang w:val="ar_AE" w:bidi="ar_AE"/>
        </w:rPr>
      </w:r>
      <w:r>
        <w:rPr>
          <w:rtl/>
          <w:cs/>
          <w:lang w:val="ar_AE" w:bidi="ar_AE"/>
        </w:rPr>
        <w:t>في المشهد الثاني، يصلِّي إسحاق إلى الله من أجل أن يساعد رفقة على الحمل لأنها عاقر.</w:t>
      </w:r>
    </w:p>
    <w:p>
      <w:pPr>
        <w:bidi/>
      </w:pPr>
      <w:r>
        <w:rPr>
          <w:rtl/>
          <w:cs/>
          <w:lang w:val="ar_AE" w:bidi="ar_AE"/>
        </w:rPr>
      </w:r>
      <w:r>
        <w:rPr>
          <w:rtl/>
          <w:cs/>
          <w:lang w:val="ar_AE" w:bidi="ar_AE"/>
        </w:rPr>
        <w:t>أوقفوا التمثيل واسألوا الممثل الذي يؤدي دور إسحاق: "ما شعورك؟" قد تسمعون عبارات مثل: "لقد وعد الله أبي إبراهيم أن عائلتنا سيكون فيها نسل كثير. بالتأكيد، سيساعدنا اللهُ على إنجاب الأطفال،" أو "لا أعرف لماذا رفقة عاقر، لكن الله سيساعدها بالتأكيد على الحمل." واصلوا التمثيل.</w:t>
      </w:r>
    </w:p>
    <w:p>
      <w:pPr>
        <w:bidi/>
      </w:pPr>
      <w:r>
        <w:rPr>
          <w:rtl/>
          <w:cs/>
          <w:lang w:val="ar_AE" w:bidi="ar_AE"/>
        </w:rPr>
      </w:r>
      <w:r>
        <w:rPr>
          <w:rtl/>
          <w:cs/>
          <w:lang w:val="ar_AE" w:bidi="ar_AE"/>
        </w:rPr>
        <w:t>يَستجيب اللهُ طلبةَ إسحاق وتَحبل رفقة. احرصوا على أن يظهر أن الله سيفعل شيئًا ما، ليُظهر أنه هو الذي ساعد رفقة على الحمل.</w:t>
      </w:r>
    </w:p>
    <w:p>
      <w:pPr>
        <w:bidi/>
      </w:pPr>
      <w:r>
        <w:rPr>
          <w:rtl/>
          <w:cs/>
          <w:lang w:val="ar_AE" w:bidi="ar_AE"/>
        </w:rPr>
      </w:r>
      <w:r>
        <w:rPr>
          <w:rtl/>
          <w:cs/>
          <w:lang w:val="ar_AE" w:bidi="ar_AE"/>
        </w:rPr>
        <w:t>في المشهد الثالث، تُظهر رفقة الألم والانزعاج لأن الطفلين يتصارعان في رحمها. بسبب آلامها، تقول: "لماذا يحدث هذا لي؟"</w:t>
      </w:r>
    </w:p>
    <w:p>
      <w:pPr>
        <w:bidi/>
      </w:pPr>
      <w:r>
        <w:rPr>
          <w:rtl/>
          <w:cs/>
          <w:lang w:val="ar_AE" w:bidi="ar_AE"/>
        </w:rPr>
      </w:r>
      <w:r>
        <w:rPr>
          <w:rtl/>
          <w:cs/>
          <w:lang w:val="ar_AE" w:bidi="ar_AE"/>
        </w:rPr>
        <w:t>أوقفوا التمثيل: اسألوا الممثلة التي تؤدي دور رفقة: "ما شعورك؟" قد تسمعون عبارات مثل: "إن حمل هذين الطفلين في رحمي أمرٌ صعب. والآن هما يتصارعان!" أو "إن الطفلين اللذين يتصارعان في رحمي يُسببان الألم الشديد لي! لماذا يحدث هذا؟" واصلوا التمثيل.</w:t>
      </w:r>
    </w:p>
    <w:p>
      <w:pPr>
        <w:bidi/>
      </w:pPr>
      <w:r>
        <w:rPr>
          <w:rtl/>
          <w:cs/>
          <w:lang w:val="ar_AE" w:bidi="ar_AE"/>
        </w:rPr>
      </w:r>
      <w:r>
        <w:rPr>
          <w:rtl/>
          <w:cs/>
          <w:lang w:val="ar_AE" w:bidi="ar_AE"/>
        </w:rPr>
        <w:t>تسأل رفقة اللهَ، ربما من خلال الصلاة. ثم سيجيب اللهُ على رفقة. احرصوا على تصوير الله وهو يتحدث مباشرة عندما يخبر رفقة عن مصير ابنيها.</w:t>
      </w:r>
    </w:p>
    <w:p>
      <w:pPr>
        <w:bidi/>
      </w:pPr>
      <w:r>
        <w:rPr>
          <w:rtl/>
          <w:cs/>
          <w:lang w:val="ar_AE" w:bidi="ar_AE"/>
        </w:rPr>
      </w:r>
      <w:r>
        <w:rPr>
          <w:rtl/>
          <w:cs/>
          <w:lang w:val="ar_AE" w:bidi="ar_AE"/>
        </w:rPr>
        <w:t>في المشهد الرابع، يُولَد عيسو ويعقوب. يخرج الطفل عيسو أولًا، ويصفه إسحاق بأنه مُغطى بشعر أحمر على جسده. بينما يخرج الطفل عيسو من رحم رفقة، يمسك يعقوب بكعب أخيه. بعد ولادة التوأمين، يُسمِّي إسحاق ورفقة ابنيهما. كان إسحاق ابن ستين عامًا عندما وُلد عيسو ويعقوب. احرصوا على أن تُظهروا أن إسحاق يبدو مسنًا في هذا المشهد.</w:t>
      </w:r>
    </w:p>
    <w:p>
      <w:pPr>
        <w:bidi/>
      </w:pPr>
      <w:r>
        <w:rPr>
          <w:rtl/>
          <w:cs/>
          <w:lang w:val="ar_AE" w:bidi="ar_AE"/>
        </w:rPr>
      </w:r>
      <w:r>
        <w:rPr>
          <w:rtl/>
          <w:cs/>
          <w:lang w:val="ar_AE" w:bidi="ar_AE"/>
        </w:rPr>
        <w:t>أوقفوا التمثيل واسألوا الممثل الذي يؤدي دور إسحاق: "ما شعورك؟" قد تسمعون عبارات مثل: "حمدًا لله، لأنه يحفظ وعده بأنه سيكون لدينا نسلٌ دائمًا في عائلتنا!" أو "أشكر اللهَ لأنه مع أنني مسن بالفعل، وكون رفقة عاقرًا، إلا أن اللهَ أعطانا أبناءً!" واصلوا التمثيل.</w:t>
      </w:r>
    </w:p>
    <w:p>
      <w:pPr>
        <w:bidi/>
      </w:pPr>
      <w:r>
        <w:rPr>
          <w:rtl/>
          <w:cs/>
          <w:lang w:val="ar_AE" w:bidi="ar_AE"/>
        </w:rPr>
      </w:r>
      <w:r>
        <w:rPr>
          <w:rtl/>
          <w:cs/>
          <w:lang w:val="ar_AE" w:bidi="ar_AE"/>
        </w:rPr>
        <w:t>في المشهد الخامس، يكبر عيسو ويعقوب من طفلين صغيرين إلى شابين بالغين. يُظهر هذا المشهد الفرق بين عيسو ويعقوب. كان عيسو يحب أن يكون في الحقل ليصطاد الحيوانات. يصبح عيسو صيادًا ماهرًا. في هذه الأثناء، يحب يعقوب البقاء داخل الخيمة.</w:t>
      </w:r>
    </w:p>
    <w:p>
      <w:pPr>
        <w:bidi/>
      </w:pPr>
      <w:r>
        <w:rPr>
          <w:rtl/>
          <w:cs/>
          <w:lang w:val="ar_AE" w:bidi="ar_AE"/>
        </w:rPr>
      </w:r>
      <w:r>
        <w:rPr>
          <w:rtl/>
          <w:cs/>
          <w:lang w:val="ar_AE" w:bidi="ar_AE"/>
        </w:rPr>
        <w:t>أوقفوا التمثيل واسألوا الممثل الذي يؤدي دور إسحاق: "ما شعورك؟" قد تسمعون عبارات مثل: "أحببتُ عيسو لأنه يصطاد الحيوانات ويعد الصيد لي لآكُله." يمكنكم أيضًا أن تسألوا الممثلة التي تؤدي دور رفقة: "ما شعورك؟" قد تسمعون عبارات مثل: "أحببتُ يعقوب لأنه هادئ ويفضل البقاء داخل خيمتنا." واصلوا التمثيل.</w:t>
      </w:r>
    </w:p>
    <w:p>
      <w:pPr>
        <w:bidi/>
      </w:pPr>
      <w:r>
        <w:rPr>
          <w:rtl/>
          <w:cs/>
          <w:lang w:val="ar_AE" w:bidi="ar_AE"/>
        </w:rPr>
      </w:r>
      <w:r>
        <w:rPr>
          <w:rtl/>
          <w:cs/>
          <w:lang w:val="ar_AE" w:bidi="ar_AE"/>
        </w:rPr>
        <w:t>في المشهد السادس، بينما يطهي يعقوب الطبيخ، يعود عيسو إلى بيته من الحقل. كان متعبًا وجائعًا. يطلب من يعقوب بعض الطبيخ الأحمر. بسبب هذا، سيدعوه الناس باسم أدوم. من هنا، يجري يعقوب وعيسو محادثةً بخصوص حق بكورية عيسو. احرصوا على تصوير عيسو ويعقوب وهما يقولان الحديث المباشر الذي استخدماه في هذا المشهد. بعدها طلب يعقوب من عيسو أن يبيع حق بكوريته.</w:t>
      </w:r>
    </w:p>
    <w:p>
      <w:pPr>
        <w:bidi/>
      </w:pPr>
      <w:r>
        <w:rPr>
          <w:rtl/>
          <w:cs/>
          <w:lang w:val="ar_AE" w:bidi="ar_AE"/>
        </w:rPr>
      </w:r>
      <w:r>
        <w:rPr>
          <w:rtl/>
          <w:cs/>
          <w:lang w:val="ar_AE" w:bidi="ar_AE"/>
        </w:rPr>
        <w:t>أوقفوا التمثيل واسألوا الممثل الذي يؤدي دور يعقوب: "ما شعورك؟" قد تسمعون عبارات مثل: "ليس من العدل أن يكون عيسو وريثًا لأبي فقط لأنه ولد أولًا،" أو "أريد حق بكورية عيسو حتى أرث كل ما يملكه أبي إسحاق."</w:t>
      </w:r>
    </w:p>
    <w:p>
      <w:pPr>
        <w:bidi/>
      </w:pPr>
      <w:r>
        <w:rPr>
          <w:rtl/>
          <w:cs/>
          <w:lang w:val="ar_AE" w:bidi="ar_AE"/>
        </w:rPr>
      </w:r>
      <w:r>
        <w:rPr>
          <w:rtl/>
          <w:cs/>
          <w:lang w:val="ar_AE" w:bidi="ar_AE"/>
        </w:rPr>
        <w:t>مثلما طلبَ يعقوب، باع عيسو حقَ بكوريته أو أعطاه ليعقوب ليأخذ بعض الطبيخ. أعطى يعقوبُ عيسو خبزًا وعدس ليأكل. أكلَ عيسو الخبز، وشرب الحساء وخرج على الفور.</w:t>
      </w:r>
    </w:p>
    <w:p>
      <w:pPr>
        <w:bidi/>
      </w:pPr>
      <w:r>
        <w:rPr>
          <w:rtl/>
          <w:cs/>
          <w:lang w:val="ar_AE" w:bidi="ar_AE"/>
        </w:rPr>
      </w:r>
      <w:r>
        <w:rPr>
          <w:rtl/>
          <w:cs/>
          <w:lang w:val="ar_AE" w:bidi="ar_AE"/>
        </w:rPr>
        <w:t>أوقفوا التمثيل واسألوا الممثل الذي يؤدي دور عيسو: "ما شعورك؟" قد تسمعون عبارات مثل: "لا أهتم بحق بكوريتي لأنه بلا قيمة إذا مُتُّ جوعًا على أي حال،" أو "يمكن ليعقوب أن يحصل على حق بكوريتي. ما يهم هو أنني لم أعد جائعًا."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هذه القصة هي عن </w:t>
      </w:r>
      <w:r>
        <w:rPr>
          <w:b/>
          <w:rtl/>
          <w:cs/>
          <w:lang w:val="ar_AE" w:bidi="ar_AE"/>
        </w:rPr>
        <w:t>مواليد</w:t>
      </w:r>
      <w:r>
        <w:rPr>
          <w:rtl/>
          <w:cs/>
          <w:lang w:val="ar_AE" w:bidi="ar_AE"/>
        </w:rPr>
        <w:t xml:space="preserve"> إسحاق. تحكي القصة عن ابني إسحاق، عيسو ويعقوب. تشير الكلمة العبرية مواليد عادةً إلى قصة أو سجل نَسب الشخص. كذلك تُترجم غالبًا إلى </w:t>
      </w:r>
      <w:r>
        <w:rPr>
          <w:b/>
          <w:rtl/>
          <w:cs/>
          <w:lang w:val="ar_AE" w:bidi="ar_AE"/>
        </w:rPr>
        <w:t>كتاب ميلاد</w:t>
      </w:r>
      <w:r>
        <w:rPr>
          <w:rtl/>
          <w:cs/>
          <w:lang w:val="ar_AE" w:bidi="ar_AE"/>
        </w:rPr>
        <w:t xml:space="preserve">. في سفر التكوين، توجد وظيفتان رئيستان لهذه الكلمة. أولًا، تُشير إلى بداية قسم جديد أو قصة جديدة. وثانيًا، تُشير إلى أي عائلة ينتمي إليها الشخص. تُعد هذه المعلومات مهمة لأنه يَعتمد وضعُ الشخص الاجتماعي، وحقوقه، والتزاماته، على نَسبه. احرصوا على استخدام نفس الكلمة التي استخدمتوها لترجمة كلمة مواليد في المقاطع السابقة. يمكنكم الرجوع إلى قاموس الكلمات الرئيسية لمزيد من المعلومات عن </w:t>
      </w:r>
      <w:r>
        <w:rPr>
          <w:rtl/>
          <w:cs/>
          <w:lang w:val="ar_AE" w:bidi="ar_AE"/>
        </w:rPr>
        <w:t>مواليد</w:t>
      </w:r>
      <w:r>
        <w:rPr>
          <w:rtl/>
          <w:cs/>
          <w:lang w:val="ar_AE" w:bidi="ar_AE"/>
        </w:rPr>
        <w:t xml:space="preserve"> أو </w:t>
      </w:r>
      <w:r>
        <w:rPr>
          <w:rtl/>
          <w:cs/>
          <w:lang w:val="ar_AE" w:bidi="ar_AE"/>
        </w:rPr>
        <w:t>سلاسل النَسب</w:t>
      </w:r>
      <w:r>
        <w:rPr>
          <w:rtl/>
          <w:cs/>
          <w:lang w:val="ar_AE" w:bidi="ar_AE"/>
        </w:rPr>
        <w:t>.</w:t>
      </w:r>
    </w:p>
    <w:p>
      <w:pPr>
        <w:bidi/>
      </w:pPr>
      <w:r>
        <w:rPr>
          <w:rtl/>
          <w:cs/>
          <w:lang w:val="ar_AE" w:bidi="ar_AE"/>
        </w:rPr>
      </w:r>
      <w:r>
        <w:rPr>
          <w:rtl/>
          <w:cs/>
          <w:lang w:val="ar_AE" w:bidi="ar_AE"/>
        </w:rPr>
        <w:t xml:space="preserve">لأن رفقة كانت عاقرًا، لم تستطع أن تحبل. أن تكون المرأة </w:t>
      </w:r>
      <w:r>
        <w:rPr>
          <w:b/>
          <w:rtl/>
          <w:cs/>
          <w:lang w:val="ar_AE" w:bidi="ar_AE"/>
        </w:rPr>
        <w:t>عاقرًا</w:t>
      </w:r>
      <w:r>
        <w:rPr>
          <w:rtl/>
          <w:cs/>
          <w:lang w:val="ar_AE" w:bidi="ar_AE"/>
        </w:rPr>
        <w:t xml:space="preserve"> يعني عدم قدرتها على الحمل. لأن الله أمر البشر أن يكثروا ويملؤوا الأرض، فإن إنجاب الأطفال كان يُعد بركةً عظيمة تُتمم مشيئةَ الله. ومن ناحية أخرى، فإن عدم القدرة على الإنجاب كان يُعتبر عارًا عظيمًا. كان الناس يعتقدون أن النساء غير القادرات على الإنجاب ملعونات من الله. لذلك كان الناس غالبًا ما يعاملونهم بالسخرية والازدراء. كان عُقم رفقة مشكلة خاصة لأن الله وعد إبراهيم بأن نسله سيكون كثيرًا. لأن إسحاق هو ابن إبراهيم، كان من المفترض أن ينجب إسحاق أطفالًا. لذلك </w:t>
      </w:r>
      <w:r>
        <w:rPr>
          <w:b/>
          <w:rtl/>
          <w:cs/>
          <w:lang w:val="ar_AE" w:bidi="ar_AE"/>
        </w:rPr>
        <w:t>صلَّى</w:t>
      </w:r>
      <w:r>
        <w:rPr>
          <w:rtl/>
          <w:cs/>
          <w:lang w:val="ar_AE" w:bidi="ar_AE"/>
        </w:rPr>
        <w:t xml:space="preserve"> إسحاق إلى الله ليساعد رفقة على الحمل. تشير الصلاة إلى فعل التواصل مع الله. احرصوا على ترجمة كلمة يُصلِّى بالطريقة نفسها التي ترجمتوها بها في القصص السابقة. يمكنكم الرجوع إلى قاموس الكلمات الرئيسية لمزيد من المعلومات عن </w:t>
      </w:r>
      <w:r>
        <w:rPr>
          <w:rtl/>
          <w:cs/>
          <w:lang w:val="ar_AE" w:bidi="ar_AE"/>
        </w:rPr>
        <w:t>الصلاة</w:t>
      </w:r>
      <w:r>
        <w:rPr>
          <w:rtl/>
          <w:cs/>
          <w:lang w:val="ar_AE" w:bidi="ar_AE"/>
        </w:rPr>
        <w:t xml:space="preserve">. استجاب اللهُ صلاة إسحاق، وأصبحتْ حبلى بعد بعض الوقت. تذكَّروا أن اسم الله المستخدم في هذه القصة هو </w:t>
      </w:r>
      <w:r>
        <w:rPr>
          <w:b/>
          <w:rtl/>
          <w:cs/>
          <w:lang w:val="ar_AE" w:bidi="ar_AE"/>
        </w:rPr>
        <w:t>الرب</w:t>
      </w:r>
      <w:r>
        <w:rPr>
          <w:rtl/>
          <w:cs/>
          <w:lang w:val="ar_AE" w:bidi="ar_AE"/>
        </w:rPr>
        <w:t xml:space="preserve">، وهو الاسم الشخصي لله. ينبغي على فريقكم أن يُترجِم هذا الاسم بالطريقة نفسها التي ترجمتوه بها في القصص الأخرى، وأن يتذكروا أن اسم </w:t>
      </w:r>
      <w:r>
        <w:rPr>
          <w:rtl/>
          <w:cs/>
          <w:lang w:val="ar_AE" w:bidi="ar_AE"/>
        </w:rPr>
        <w:t>الرب</w:t>
      </w:r>
      <w:r>
        <w:rPr>
          <w:rtl/>
          <w:cs/>
          <w:lang w:val="ar_AE" w:bidi="ar_AE"/>
        </w:rPr>
        <w:t xml:space="preserve"> موجودة في قاموس الكلمات الرئيسية.</w:t>
      </w:r>
    </w:p>
    <w:p>
      <w:pPr>
        <w:bidi/>
      </w:pPr>
      <w:r>
        <w:rPr>
          <w:rtl/>
          <w:cs/>
          <w:lang w:val="ar_AE" w:bidi="ar_AE"/>
        </w:rPr>
      </w:r>
      <w:r>
        <w:rPr>
          <w:rtl/>
          <w:cs/>
          <w:lang w:val="ar_AE" w:bidi="ar_AE"/>
        </w:rPr>
        <w:t>سألت رفقة اللهَ عن سبب صراع ومشاجرة الأطفال داخلها. إن الكلمة التي تترجمها العديد من الترجمات إلى أطفال تعني أبناء.</w:t>
      </w:r>
    </w:p>
    <w:p>
      <w:pPr>
        <w:bidi/>
      </w:pPr>
      <w:r>
        <w:rPr>
          <w:rtl/>
          <w:cs/>
          <w:lang w:val="ar_AE" w:bidi="ar_AE"/>
        </w:rPr>
      </w:r>
      <w:r>
        <w:rPr>
          <w:rtl/>
          <w:cs/>
          <w:lang w:val="ar_AE" w:bidi="ar_AE"/>
        </w:rPr>
        <w:t xml:space="preserve">قال الله لرفقة "في بطنك </w:t>
      </w:r>
      <w:r>
        <w:rPr>
          <w:b/>
          <w:rtl/>
          <w:cs/>
          <w:lang w:val="ar_AE" w:bidi="ar_AE"/>
        </w:rPr>
        <w:t>أمتان</w:t>
      </w:r>
      <w:r>
        <w:rPr>
          <w:rtl/>
          <w:cs/>
          <w:lang w:val="ar_AE" w:bidi="ar_AE"/>
        </w:rPr>
        <w:t xml:space="preserve">، ومن أحشائك يفترق شعبان." تشير كلمة أمة إلى مكان أو إقليم تحكمه مجموعة من الناس. احرصوا على استخدام نفس الكلمة التي استخدمتوها لترجمة كلمة أمة في المقاطع السابقة. يمكنكم الرجوع إلى قاموس الكلمات الرئيسية لمزيد من المعلومات عن كلمة </w:t>
      </w:r>
      <w:r>
        <w:rPr>
          <w:rtl/>
          <w:cs/>
          <w:lang w:val="ar_AE" w:bidi="ar_AE"/>
        </w:rPr>
        <w:t>أمة</w:t>
      </w:r>
      <w:r>
        <w:rPr>
          <w:rtl/>
          <w:cs/>
          <w:lang w:val="ar_AE" w:bidi="ar_AE"/>
        </w:rPr>
        <w:t xml:space="preserve">. إن الكلمة العبرية </w:t>
      </w:r>
      <w:r>
        <w:rPr>
          <w:b/>
          <w:rtl/>
          <w:cs/>
          <w:lang w:val="ar_AE" w:bidi="ar_AE"/>
        </w:rPr>
        <w:t>يفترقان</w:t>
      </w:r>
      <w:r>
        <w:rPr>
          <w:rtl/>
          <w:cs/>
          <w:lang w:val="ar_AE" w:bidi="ar_AE"/>
        </w:rPr>
        <w:t xml:space="preserve"> تعني ينفصلان. في هذه القصة، تدور الفكرة حول أن الطفلين ونسلهما سيعيشان بشكل منفصل لأنهم سيصيران أعداء. ثم قال الله أيضًا: "شعب </w:t>
      </w:r>
      <w:r>
        <w:rPr>
          <w:b/>
          <w:rtl/>
          <w:cs/>
          <w:lang w:val="ar_AE" w:bidi="ar_AE"/>
        </w:rPr>
        <w:t>يقوى</w:t>
      </w:r>
      <w:r>
        <w:rPr>
          <w:rtl/>
          <w:cs/>
          <w:lang w:val="ar_AE" w:bidi="ar_AE"/>
        </w:rPr>
        <w:t xml:space="preserve"> على شعب، وكبيرٌ </w:t>
      </w:r>
      <w:r>
        <w:rPr>
          <w:b/>
          <w:rtl/>
          <w:cs/>
          <w:lang w:val="ar_AE" w:bidi="ar_AE"/>
        </w:rPr>
        <w:t>يُستعبَد</w:t>
      </w:r>
      <w:r>
        <w:rPr>
          <w:rtl/>
          <w:cs/>
          <w:lang w:val="ar_AE" w:bidi="ar_AE"/>
        </w:rPr>
        <w:t xml:space="preserve"> لصغير." تشير كلمة يقوى إلى القوة من حيث الأعداد والقدرة العسكرية. هذا يعني أن نسل أحد الأطفال سيتغلب على نسل الطفل الآخر وسيهزمهم. تُشير كلمة يخدم إلى وظيفة العبد. إنها تشمل أنواعًا مختلفة من العمل. على سبيل المثال، قد يخدم العبيد الذكور رعاةً، ويعتنون بمواشي سيدهم. قد تخدم الجاريات، مثل هاجر، بصفتهن مساعدات للزوجة. في هذه القصة، يُشير ذلك إلى أن نسل الطفل الأكبر سيخدمون تحت حكم نسل الطفل الأصغر. احرصوا على استخدام نفس الكلمة التي استخدمتوها لترجمة كلمة يُستعبد في المقاطع السابقة.</w:t>
      </w:r>
    </w:p>
    <w:p>
      <w:pPr>
        <w:bidi/>
      </w:pPr>
      <w:r>
        <w:rPr>
          <w:rtl/>
          <w:cs/>
          <w:lang w:val="ar_AE" w:bidi="ar_AE"/>
        </w:rPr>
      </w:r>
      <w:r>
        <w:rPr>
          <w:rtl/>
          <w:cs/>
          <w:lang w:val="ar_AE" w:bidi="ar_AE"/>
        </w:rPr>
        <w:t xml:space="preserve">إن العبارة المهمة في هذا السياق هي أن الأبناء في رحم رفقة كانا </w:t>
      </w:r>
      <w:r>
        <w:rPr>
          <w:b/>
          <w:rtl/>
          <w:cs/>
          <w:lang w:val="ar_AE" w:bidi="ar_AE"/>
        </w:rPr>
        <w:t>توأمين</w:t>
      </w:r>
      <w:r>
        <w:rPr>
          <w:rtl/>
          <w:cs/>
          <w:lang w:val="ar_AE" w:bidi="ar_AE"/>
        </w:rPr>
        <w:t xml:space="preserve">. تشير كلمة توأمين إلى طفلين مولودين في الوقت نفسه. خرج البكر مُغطى </w:t>
      </w:r>
      <w:r>
        <w:rPr>
          <w:b/>
          <w:rtl/>
          <w:cs/>
          <w:lang w:val="ar_AE" w:bidi="ar_AE"/>
        </w:rPr>
        <w:t>بفروة شعرٍ</w:t>
      </w:r>
      <w:r>
        <w:rPr>
          <w:rtl/>
          <w:cs/>
          <w:lang w:val="ar_AE" w:bidi="ar_AE"/>
        </w:rPr>
        <w:t xml:space="preserve"> أحمر. إن عبارة فروة شعر تعني أن الشعر كان يغطي جسده كله. خرجَ الطفل الأصغر ممسكًا </w:t>
      </w:r>
      <w:r>
        <w:rPr>
          <w:b/>
          <w:rtl/>
          <w:cs/>
          <w:lang w:val="ar_AE" w:bidi="ar_AE"/>
        </w:rPr>
        <w:t>بكعب</w:t>
      </w:r>
      <w:r>
        <w:rPr>
          <w:rtl/>
          <w:cs/>
          <w:lang w:val="ar_AE" w:bidi="ar_AE"/>
        </w:rPr>
        <w:t xml:space="preserve"> أخيه. يشير الكعب إلى الجزء السفلي من قدم الشخص. أطلقَ إسحاق ورفقة على البكر اسم عيسو، وعلى والابن الأصغر اسم </w:t>
      </w:r>
      <w:r>
        <w:rPr>
          <w:b/>
          <w:rtl/>
          <w:cs/>
          <w:lang w:val="ar_AE" w:bidi="ar_AE"/>
        </w:rPr>
        <w:t>يعقوب</w:t>
      </w:r>
      <w:r>
        <w:rPr>
          <w:rtl/>
          <w:cs/>
          <w:lang w:val="ar_AE" w:bidi="ar_AE"/>
        </w:rPr>
        <w:t>. إن اسم يعقوب باللغة العبرية يبدو مثل الكلمة العبرية التي تعني كعب.</w:t>
      </w:r>
    </w:p>
    <w:p>
      <w:pPr>
        <w:bidi/>
      </w:pPr>
      <w:r>
        <w:rPr>
          <w:rtl/>
          <w:cs/>
          <w:lang w:val="ar_AE" w:bidi="ar_AE"/>
        </w:rPr>
      </w:r>
      <w:r>
        <w:rPr>
          <w:rtl/>
          <w:cs/>
          <w:lang w:val="ar_AE" w:bidi="ar_AE"/>
        </w:rPr>
        <w:t xml:space="preserve">كان عيسو صيادًا وإنسان </w:t>
      </w:r>
      <w:r>
        <w:rPr>
          <w:b/>
          <w:rtl/>
          <w:cs/>
          <w:lang w:val="ar_AE" w:bidi="ar_AE"/>
        </w:rPr>
        <w:t>البرية</w:t>
      </w:r>
      <w:r>
        <w:rPr>
          <w:rtl/>
          <w:cs/>
          <w:lang w:val="ar_AE" w:bidi="ar_AE"/>
        </w:rPr>
        <w:t xml:space="preserve">. إن عبارة "إنسان البرية" هنا تعني أن عيسو كان دائمًا في الحقل، يعيش مع الحيوانات البرية ليتمكن من اصطيادها للحصول على الطعام. كبر يعقوب أيضًا. لكنه كان يفضل البقاء داخل </w:t>
      </w:r>
      <w:r>
        <w:rPr>
          <w:b/>
          <w:rtl/>
          <w:cs/>
          <w:lang w:val="ar_AE" w:bidi="ar_AE"/>
        </w:rPr>
        <w:t>خيامهم</w:t>
      </w:r>
      <w:r>
        <w:rPr>
          <w:rtl/>
          <w:cs/>
          <w:lang w:val="ar_AE" w:bidi="ar_AE"/>
        </w:rPr>
        <w:t xml:space="preserve">. كانت الخيمة ملجأ أو مسكنًا مؤقتًا مصنوعًا من القماش المنسوج أو جلود الحيوان. احرصوا على استخدام نفس الكلمة التي استخدمتوها للإشارة إلى الخيمة في القصص السابقة. كان إسحاق </w:t>
      </w:r>
      <w:r>
        <w:rPr>
          <w:b/>
          <w:rtl/>
          <w:cs/>
          <w:lang w:val="ar_AE" w:bidi="ar_AE"/>
        </w:rPr>
        <w:t>يحب</w:t>
      </w:r>
      <w:r>
        <w:rPr>
          <w:rtl/>
          <w:cs/>
          <w:lang w:val="ar_AE" w:bidi="ar_AE"/>
        </w:rPr>
        <w:t xml:space="preserve"> عيسو لأنه كان يستمتع بأكل </w:t>
      </w:r>
      <w:r>
        <w:rPr>
          <w:b/>
          <w:rtl/>
          <w:cs/>
          <w:lang w:val="ar_AE" w:bidi="ar_AE"/>
        </w:rPr>
        <w:t>صيد</w:t>
      </w:r>
      <w:r>
        <w:rPr>
          <w:rtl/>
          <w:cs/>
          <w:lang w:val="ar_AE" w:bidi="ar_AE"/>
        </w:rPr>
        <w:t xml:space="preserve"> عيسو. تشير كلمة "صيد" عيسو إلى لحم الحيوان البري الذي ذبحه عيسو ثم طبخه. في الوقت نفسه، كانت رفقة تحب يعقوب. تشير كلمة محبة إلى الفعل الطوعي لإظهار الاحسان نحو أحدهم.</w:t>
      </w:r>
    </w:p>
    <w:p>
      <w:pPr>
        <w:bidi/>
      </w:pPr>
      <w:r>
        <w:rPr>
          <w:rtl/>
          <w:cs/>
          <w:lang w:val="ar_AE" w:bidi="ar_AE"/>
        </w:rPr>
      </w:r>
      <w:r>
        <w:rPr>
          <w:rtl/>
          <w:cs/>
          <w:lang w:val="ar_AE" w:bidi="ar_AE"/>
        </w:rPr>
        <w:t xml:space="preserve">في أحد الأيام، عندما كان يعقوب يطهي </w:t>
      </w:r>
      <w:r>
        <w:rPr>
          <w:b/>
          <w:rtl/>
          <w:cs/>
          <w:lang w:val="ar_AE" w:bidi="ar_AE"/>
        </w:rPr>
        <w:t>الطبيخ</w:t>
      </w:r>
      <w:r>
        <w:rPr>
          <w:rtl/>
          <w:cs/>
          <w:lang w:val="ar_AE" w:bidi="ar_AE"/>
        </w:rPr>
        <w:t xml:space="preserve">، رجع عيسو من الحقل. إن الطبيخ هو طعام يُطهى. في هذه القصة، كان يعقوب يطهي الطبيخ الأحمر مع العدس. لأن عيسو كان متعبًا وجائعًا عندما عاد إلى البيت، طلبَ من يعقوب بعض الطبيخ. لأن عيسو أراد أن يأكل الطبيخ الأحمر الذي كان يعقوب يطبخه، وربما بسبب الشعر الأحمر الذي غطي جسده، دعاه الناس أيضًا باسم </w:t>
      </w:r>
      <w:r>
        <w:rPr>
          <w:b/>
          <w:rtl/>
          <w:cs/>
          <w:lang w:val="ar_AE" w:bidi="ar_AE"/>
        </w:rPr>
        <w:t>أدوم</w:t>
      </w:r>
      <w:r>
        <w:rPr>
          <w:rtl/>
          <w:cs/>
          <w:lang w:val="ar_AE" w:bidi="ar_AE"/>
        </w:rPr>
        <w:t xml:space="preserve">. في اللغة العبرية، تبدو كلمة أدوم مثل الكلمة التي تعني اللون الأحمر. لكن يعقوب قال إن عيسو يجب أن </w:t>
      </w:r>
      <w:r>
        <w:rPr>
          <w:b/>
          <w:rtl/>
          <w:cs/>
          <w:lang w:val="ar_AE" w:bidi="ar_AE"/>
        </w:rPr>
        <w:t>يبيع</w:t>
      </w:r>
      <w:r>
        <w:rPr>
          <w:rtl/>
          <w:cs/>
          <w:lang w:val="ar_AE" w:bidi="ar_AE"/>
        </w:rPr>
        <w:t xml:space="preserve"> حق </w:t>
      </w:r>
      <w:r>
        <w:rPr>
          <w:b/>
          <w:rtl/>
          <w:cs/>
          <w:lang w:val="ar_AE" w:bidi="ar_AE"/>
        </w:rPr>
        <w:t>بكوريته</w:t>
      </w:r>
      <w:r>
        <w:rPr>
          <w:rtl/>
          <w:cs/>
          <w:lang w:val="ar_AE" w:bidi="ar_AE"/>
        </w:rPr>
        <w:t xml:space="preserve"> أولًا قبل أن يعطيه بعض الطبيخ. إن "البيع" هو فعل إعطاء شيءٍ قيِّم لأحدهم مقابل شيء آخر قيِّم، يُشير حق البكورية إلى حقوق عيسو بصفته الابن البكر. كان للابن البكر حقوق وامتيازات خاصة. غالبًا ما كان يرث كل ما سيتركه أبوه عندما يموت. طلبَ يعقوب من عيسو أن يَحلف، أو يعطي وعدًا أمام الله، بأن يعطيه حق بكوريته. من حق الله أن يعاقب الشخص إذا لم يلتزم الشخص بالوعد. كان الناس كثيرًا ما يؤدون مراسم لجعل الوعد مُلزِمًا، أو كانوا ببساطة يُصرحون بالوعد. لذلك حلفَ عيسو أن يعطي حق بكوريته ليعقوب. في هذه القصة، ليس من الواضح كيف حلف عيسو أمام الله. إن المؤكد هو أنه بالنسبة لعيسو ويعقوب كان القسم الذي أقسم به عيسو مُلزِمًا. </w:t>
      </w:r>
      <w:r>
        <w:rPr>
          <w:b/>
          <w:rtl/>
          <w:cs/>
          <w:lang w:val="ar_AE" w:bidi="ar_AE"/>
        </w:rPr>
        <w:t>فاحتقر</w:t>
      </w:r>
      <w:r>
        <w:rPr>
          <w:rtl/>
          <w:cs/>
          <w:lang w:val="ar_AE" w:bidi="ar_AE"/>
        </w:rPr>
        <w:t xml:space="preserve"> عيسو حق بكوريته. إن كلمة "احتقر" هنا تعني أن عيسو اعتبر حقَ بكوريته بلا قيمة.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26:1–33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٢٦: ١–٣٣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يستكمل هذا المقطعُ قصةَ إسحاق وعائلته. كان عُمر إسحاق ستين عامًا عندما وُلد ابناه التوأمان عيسو ويعقوب. لا يُذكرا في هذا المقطع. ولأنهما لا يُذكران، لا نعرف متى وقعت أحداث هذا المقطع. من الممكن أن هذا المقطع حدث في وقتٍ ما بعد زواج إسحاق ورفقة وقبل ولادة التوأمين. يُقاطع هذا المقطعُ قصة حياة يعقوب ويعطينا معلومات إضافية عن إسحاق.</w:t>
      </w:r>
    </w:p>
    <w:p>
      <w:pPr>
        <w:bidi/>
      </w:pPr>
      <w:r>
        <w:rPr>
          <w:rtl/>
          <w:cs/>
          <w:lang w:val="ar_AE" w:bidi="ar_AE"/>
        </w:rPr>
      </w:r>
      <w:r>
        <w:rPr>
          <w:rtl/>
          <w:cs/>
          <w:lang w:val="ar_AE" w:bidi="ar_AE"/>
        </w:rPr>
        <w:t>يُقدِّم المقطع ثلاثة أحداث مختلفة في حياة إسحاق توازي أحداثًا في حياة أبيه إبراهيم. وقعتْ الأحداث الثلاثة في حياة إبراهيم قبل ولادة إسحاق.</w:t>
      </w:r>
    </w:p>
    <w:p>
      <w:pPr>
        <w:bidi/>
      </w:pPr>
      <w:r>
        <w:rPr>
          <w:rtl/>
          <w:cs/>
          <w:lang w:val="ar_AE" w:bidi="ar_AE"/>
        </w:rPr>
      </w:r>
      <w:r>
        <w:rPr>
          <w:rtl/>
          <w:cs/>
          <w:lang w:val="ar_AE" w:bidi="ar_AE"/>
        </w:rPr>
        <w:t>إن أول حدث وقعَ هو مجاعة مثل المجاعة التي حدثت في زمن إبراهيم. ذهبَ إبراهيم إلى مصر في وقت المجاعة. المجاعة هي وقت لا يتوفر فيه طعام كافٍ للناس والحيوانات ليأكلوه. كانت هذه المجاعة شديدة. ذهبَ إبراهيم إلى مصر في وقت المجاعة، لكن إسحاق نقل عائلته إلى مدينة تدعى جرار في الجنوب، بالقرب من صحراء النقب. كانت قبيلة تدعى الفلسطينيين تعيش في هذه المنطقة. عاش إبراهيم أيضًا في هذه المدينة قبل ولادة إسحاق. في الوقت الذي ذهبَ فيه إبراهيم إلى هناك، كان اسم المَلك هو أبيمالك. مات ذلك المَلك. كان هناك مَلك آخر بنفس الاسم في الوقت الذي ذهبَ فيه إسحاق إلى جرار.</w:t>
      </w:r>
    </w:p>
    <w:p>
      <w:pPr>
        <w:bidi/>
      </w:pPr>
      <w:r>
        <w:rPr>
          <w:rtl/>
          <w:cs/>
          <w:lang w:val="ar_AE" w:bidi="ar_AE"/>
        </w:rPr>
      </w:r>
      <w:r>
        <w:rPr>
          <w:rtl/>
          <w:cs/>
          <w:lang w:val="ar_AE" w:bidi="ar_AE"/>
        </w:rPr>
        <w:t>اعرضوا خريطة تُظهر موقع المدن الفلسطينية، بما في ذلك جرار. يجب أن تشمل الخريطةُ جميع أرض الموعد حتى يُمكن تتبُّع رحلة إسحاق.</w:t>
      </w:r>
    </w:p>
    <w:p>
      <w:pPr>
        <w:bidi/>
      </w:pPr>
      <w:r>
        <w:rPr>
          <w:rtl/>
          <w:cs/>
          <w:lang w:val="ar_AE" w:bidi="ar_AE"/>
        </w:rPr>
      </w:r>
      <w:r>
        <w:rPr>
          <w:rtl/>
          <w:cs/>
          <w:lang w:val="ar_AE" w:bidi="ar_AE"/>
        </w:rPr>
        <w:t>تكلَّم الله إلى إسحاق. في هذا المقطع، اسم الله المستخدَم هو يهوه. ربما كان إسحاق في طريقه إلى مصر تمامًا مثلما فعلَ والده إبراهيم في وقت المجاعة. لكن الله أمرَ إسحاق ألا يذهب إلى مصر. أمرَ اللهُ إسحاق أن يبقى في جرار. أخبرَ اللهُ إسحاق تحديدًا أن يعيش غريبًا أو نزيلًا في أرض جرار. ويقول لإسحاق أن يبقى بعيدًا أو ألا ينضم إلى ثقافة سُكان المنطقة. ذكَّرَ اللهُ إسحاق بأن إبراهيم أطاع الله. أطاع إسحاقُ اللهَ وبقي في جرار.</w:t>
      </w:r>
    </w:p>
    <w:p>
      <w:pPr>
        <w:bidi/>
      </w:pPr>
      <w:r>
        <w:rPr>
          <w:rtl/>
          <w:cs/>
          <w:lang w:val="ar_AE" w:bidi="ar_AE"/>
        </w:rPr>
      </w:r>
      <w:r>
        <w:rPr>
          <w:rtl/>
          <w:cs/>
          <w:lang w:val="ar_AE" w:bidi="ar_AE"/>
        </w:rPr>
        <w:t>توقفوا وناقشوا كمجموعة: هل انتقلتم من قبلٍ إلى قريةٍ أو بلد آخر؟ كيف تمكنتم من العيش مع جيرانكم الجدد؟ لماذا تعتقدون أن الله أمرَ إسحاق أن يبقى منفصلًا عن جيرانه؟</w:t>
      </w:r>
    </w:p>
    <w:p>
      <w:pPr>
        <w:bidi/>
      </w:pPr>
      <w:r>
        <w:rPr>
          <w:rtl/>
          <w:cs/>
          <w:lang w:val="ar_AE" w:bidi="ar_AE"/>
        </w:rPr>
      </w:r>
      <w:r>
        <w:rPr>
          <w:rtl/>
          <w:cs/>
          <w:lang w:val="ar_AE" w:bidi="ar_AE"/>
        </w:rPr>
        <w:t>يُكرر الله أيضًا لإسحاق الوعدَ الذي أعطاه لإبراهيم. هذا يعني أن الله يؤكد مع إسحاق العهدَ الذي قطعه مع إبراهيم. أخبرَ اللهُ إسحاق بأنه يُجدد هذا الاتفاق لأن إبراهيم سمِعَ وأطاع كل ما قاله اللهُ. أراد الله أن يفهم إسحاقُ أن العهدَ هو لعائلة إسحاق أيضًا.</w:t>
      </w:r>
    </w:p>
    <w:p>
      <w:pPr>
        <w:bidi/>
      </w:pPr>
      <w:r>
        <w:rPr>
          <w:rtl/>
          <w:cs/>
          <w:lang w:val="ar_AE" w:bidi="ar_AE"/>
        </w:rPr>
      </w:r>
      <w:r>
        <w:rPr>
          <w:rtl/>
          <w:cs/>
          <w:lang w:val="ar_AE" w:bidi="ar_AE"/>
        </w:rPr>
        <w:t>ناقشوا كمجموعة: لماذا يكرر اللهُ مع إسحاق العهدَ الذي قطعه مع إبراهيم؟ ما الذي يفعله شعبكم في الاتفاقات المهمة بعد موت شخص ما؟</w:t>
      </w:r>
    </w:p>
    <w:p>
      <w:pPr>
        <w:bidi/>
      </w:pPr>
      <w:r>
        <w:rPr>
          <w:rtl/>
          <w:cs/>
          <w:lang w:val="ar_AE" w:bidi="ar_AE"/>
        </w:rPr>
      </w:r>
      <w:r>
        <w:rPr>
          <w:rtl/>
          <w:cs/>
          <w:lang w:val="ar_AE" w:bidi="ar_AE"/>
        </w:rPr>
        <w:t>عندما انتقلَ إسحاق إلى جرار، كان خائفًا من أن الرجال المحليين قد يقتلونه إذا علموا أن رفقة كانت زوجته. كانت رفقة جميلة، لذلك أخبر إسحاقُ الجميعَ أنها أخته. ستتذكرون أن إبراهيم فعل نفس الشيء مع سارة عندما ذهبوا إلى جرار. ثم في أحد الأيام، نظر المَلك خارج نافذته ورأى إسحاقَ يُلاعب رفقة. هذا يعني أن إسحاق كان يحتضن رفقة أو يُظهر مشاعره نحوها. لم يكن هذا فعلًا جنسيًا.</w:t>
      </w:r>
    </w:p>
    <w:p>
      <w:pPr>
        <w:bidi/>
      </w:pPr>
      <w:r>
        <w:rPr>
          <w:rtl/>
          <w:cs/>
          <w:lang w:val="ar_AE" w:bidi="ar_AE"/>
        </w:rPr>
      </w:r>
      <w:r>
        <w:rPr>
          <w:rtl/>
          <w:cs/>
          <w:lang w:val="ar_AE" w:bidi="ar_AE"/>
        </w:rPr>
        <w:t>توقفوا وناقشوا كفريق: كيف يشعر الناس في ثقافتكم إذا كذبَ رجلٌ زائر بخصوص زوجته مثلما فعلَ إسحاق؟ ما هي بعض الكلمات أو العبارات المهذبة التي ستستخدمونها لوصف ما كان يفعله إسحاق ورفقة؟</w:t>
      </w:r>
    </w:p>
    <w:p>
      <w:pPr>
        <w:bidi/>
      </w:pPr>
      <w:r>
        <w:rPr>
          <w:rtl/>
          <w:cs/>
          <w:lang w:val="ar_AE" w:bidi="ar_AE"/>
        </w:rPr>
      </w:r>
      <w:r>
        <w:rPr>
          <w:rtl/>
          <w:cs/>
          <w:lang w:val="ar_AE" w:bidi="ar_AE"/>
        </w:rPr>
        <w:t>أدركَ المَلك أن رفقة كانت زوجة إسحاق، وغضبَ من إسحاق. قال المَلك إن إسحاق خدعَ الشعبَ. بسبب هذا، كان هناك خطر من أن أحد الرجال المحليين قد يحاول الاضطجاع مع رفقة. كان هذا سيكون خطية خطيرة. لذلك أخبرَ المَلكُ جميعَ الشعب ألا يؤذي أحدٌ إسحاق أو رفقة.</w:t>
      </w:r>
    </w:p>
    <w:p>
      <w:pPr>
        <w:bidi/>
      </w:pPr>
      <w:r>
        <w:rPr>
          <w:rtl/>
          <w:cs/>
          <w:lang w:val="ar_AE" w:bidi="ar_AE"/>
        </w:rPr>
      </w:r>
      <w:r>
        <w:rPr>
          <w:rtl/>
          <w:cs/>
          <w:lang w:val="ar_AE" w:bidi="ar_AE"/>
        </w:rPr>
        <w:t>ينتقل المقطع إلى الحدث الثاني في حياة إسحاق. كان ذلك صراعًا بشأن حقوق المياه. دخلَ إبراهيم أيضًا في صراع مع الفلسطينيين في جرار بشأن حقوق المياه. في أثناء سَكنه في جرار، غرس إسحاق محصولًا وحصد حصادًا هائلًا من الحبوب. هذا يعني أن إسحاق بقي في جرار فترةً طويلة ليُجهز الأرضَ ويزرع البذور. باركَ اللهُ إسحاق. حصدَ إسحاق مئةَ ضعف مما زرعَ. أصبح أكثر ثراءً وله العديد من العبيد والمواشي. غار الفلسطينيون من إسحاق ومن ثروته.</w:t>
      </w:r>
    </w:p>
    <w:p>
      <w:pPr>
        <w:bidi/>
      </w:pPr>
      <w:r>
        <w:rPr>
          <w:rtl/>
          <w:cs/>
          <w:lang w:val="ar_AE" w:bidi="ar_AE"/>
        </w:rPr>
      </w:r>
      <w:r>
        <w:rPr>
          <w:rtl/>
          <w:cs/>
          <w:lang w:val="ar_AE" w:bidi="ar_AE"/>
        </w:rPr>
        <w:t>ناقشوا كمجموعة: كيف تحسبون الثروة في ثقافتكم؟ احكوا قصةً عن وقت أثَّرت فيه الغيرة من الثروة على العلاقات في مجتمعكم.</w:t>
      </w:r>
    </w:p>
    <w:p>
      <w:pPr>
        <w:bidi/>
      </w:pPr>
      <w:r>
        <w:rPr>
          <w:rtl/>
          <w:cs/>
          <w:lang w:val="ar_AE" w:bidi="ar_AE"/>
        </w:rPr>
      </w:r>
      <w:r>
        <w:rPr>
          <w:rtl/>
          <w:cs/>
          <w:lang w:val="ar_AE" w:bidi="ar_AE"/>
        </w:rPr>
        <w:t>قد ترغبون في القيام بهذا النشاط كمجموعة لتوضيح ما يبدو عليه مئة ضعف. اطلبوا من المجموعة أن تضع ملعقةً مملوءة بالحبوب في وعاء صغير. ثم باستخدام الملعقة نفسها، ضعوا ١٠٠ ملعقة حبوب في دلوٍ أو وعاء كبير. يمكنكم أيضًا استخدام التراب أو الأحجار أو حتى العصي لتقديم نفس الصورة التوضيحية.</w:t>
      </w:r>
    </w:p>
    <w:p>
      <w:pPr>
        <w:bidi/>
      </w:pPr>
      <w:r>
        <w:rPr>
          <w:rtl/>
          <w:cs/>
          <w:lang w:val="ar_AE" w:bidi="ar_AE"/>
        </w:rPr>
      </w:r>
      <w:r>
        <w:rPr>
          <w:rtl/>
          <w:cs/>
          <w:lang w:val="ar_AE" w:bidi="ar_AE"/>
        </w:rPr>
        <w:t>استخدمَ إسحاق الآبار كمصدر للماء للقطعان والماشية لأنه نادرًا ما كانت تُمطر في منطقة جرار. استخدمَ الفلسطينيون التراب ليملؤوا الآبار التي استخدمتها قطعان إسحاق، لكن إسحاق كان بحاجة إلى الماء ليعتني بعائلته، وعبيده، ومواشيه.</w:t>
      </w:r>
    </w:p>
    <w:p>
      <w:pPr>
        <w:bidi/>
      </w:pPr>
      <w:r>
        <w:rPr>
          <w:rtl/>
          <w:cs/>
          <w:lang w:val="ar_AE" w:bidi="ar_AE"/>
        </w:rPr>
      </w:r>
      <w:r>
        <w:rPr>
          <w:rtl/>
          <w:cs/>
          <w:lang w:val="ar_AE" w:bidi="ar_AE"/>
        </w:rPr>
        <w:t>اعرضوا صورةً لبئر محفورة – قد تكون هذه رسمًا يُظهر بئرًا من العصور القديمة.</w:t>
      </w:r>
    </w:p>
    <w:p>
      <w:pPr>
        <w:bidi/>
      </w:pPr>
      <w:r>
        <w:rPr>
          <w:rtl/>
          <w:cs/>
          <w:lang w:val="ar_AE" w:bidi="ar_AE"/>
        </w:rPr>
      </w:r>
      <w:r>
        <w:rPr>
          <w:rtl/>
          <w:cs/>
          <w:lang w:val="ar_AE" w:bidi="ar_AE"/>
        </w:rPr>
        <w:t>ناقشوا كمجموعة: ماذا سيفعل شعبكم إذا أخذ شخصٌ ما مصدر المياه أو أضرَّ بالآبار؟</w:t>
      </w:r>
    </w:p>
    <w:p>
      <w:pPr>
        <w:bidi/>
      </w:pPr>
      <w:r>
        <w:rPr>
          <w:rtl/>
          <w:cs/>
          <w:lang w:val="ar_AE" w:bidi="ar_AE"/>
        </w:rPr>
      </w:r>
      <w:r>
        <w:rPr>
          <w:rtl/>
          <w:cs/>
          <w:lang w:val="ar_AE" w:bidi="ar_AE"/>
        </w:rPr>
        <w:t>لاحظ المَلكُ الصراع الذي كان يزداد. أمرَ المَلكُ إسحاق أن يغادر جرار. حدث شيء مماثل مع إبراهيم. وافقَ إسحاق على الرحيل. انتقلَ إسحاق بعيدًا عن المدينة إلى وادي جرار. كانت هذه منطقة يتدفق فيها الماء في جدول مائي بعد المطر أو إذا نزلَ المطر في الصحراء. بعد المطر، يتخلل الماءُ التربةَ. من الأسهل أن تُحفر بئرٌ في منطقة مثل هذه. وجدَ إسحاق الآبار التي حفرها إبراهيم وأعاد نَبشها. استخدمَ إسحاقُ أيضًا نفس الأسماء التي أعطاها إبراهيم لتلك الآبار. حفرَ إسحاق آبارًا جديدة في وادي جرار وأعطى كل واحدة منها اسمًا. كان اسم إحدى الآبار عسق، والذي يعني "نزاع،" وسميتْ البئرُ الأخرى سِطنة، والذي يعني "خِصام." بعد أن حفر إسحاق الآبار، ادعى الفلسطينيون أن هذه الآبار تَخصهم. كانت البئر الأولى قيَّمة لأنه كان فيه نبعٌ. هذا يعني أن البئر ستستمر في التدفق بالماء.</w:t>
      </w:r>
    </w:p>
    <w:p>
      <w:pPr>
        <w:bidi/>
      </w:pPr>
      <w:r>
        <w:rPr>
          <w:rtl/>
          <w:cs/>
          <w:lang w:val="ar_AE" w:bidi="ar_AE"/>
        </w:rPr>
      </w:r>
      <w:r>
        <w:rPr>
          <w:rtl/>
          <w:cs/>
          <w:lang w:val="ar_AE" w:bidi="ar_AE"/>
        </w:rPr>
        <w:t>توقفوا وناقشوا كمجموعة: لماذا تعتقدون أن إسحاق سمَّى الآبار؟ كيف تُحددون مصادر المياه العامة؟</w:t>
      </w:r>
    </w:p>
    <w:p>
      <w:pPr>
        <w:bidi/>
      </w:pPr>
      <w:r>
        <w:rPr>
          <w:rtl/>
          <w:cs/>
          <w:lang w:val="ar_AE" w:bidi="ar_AE"/>
        </w:rPr>
      </w:r>
      <w:r>
        <w:rPr>
          <w:rtl/>
          <w:cs/>
          <w:lang w:val="ar_AE" w:bidi="ar_AE"/>
        </w:rPr>
        <w:t>عندما انتقلَ إسحاق إلى وادي جرار نصبَ خيامه هناك. لا نَعرف في ماذا سكنَ بينما كان في المدينة. كان قماش الخيام مصنوعًا عادةً من شعر الماعز أو شعر الحيوانات الأخرى. كان العيش في خيمة يجعل من السهل على إسحاق أن ينقل عائلته من مكان إلى آخر. انتقلَ إسحاق من مكان إلى آخر في وادي جرار. حفر أخيرًا بئرًا لم يتصارع عليها أحد أو يدعي ملكيتها.</w:t>
      </w:r>
    </w:p>
    <w:p>
      <w:pPr>
        <w:bidi/>
      </w:pPr>
      <w:r>
        <w:rPr>
          <w:rtl/>
          <w:cs/>
          <w:lang w:val="ar_AE" w:bidi="ar_AE"/>
        </w:rPr>
      </w:r>
      <w:r>
        <w:rPr>
          <w:rtl/>
          <w:cs/>
          <w:lang w:val="ar_AE" w:bidi="ar_AE"/>
        </w:rPr>
        <w:t>اعرضوا صورةً لخيمة.</w:t>
      </w:r>
    </w:p>
    <w:p>
      <w:pPr>
        <w:bidi/>
      </w:pPr>
      <w:r>
        <w:rPr>
          <w:rtl/>
          <w:cs/>
          <w:lang w:val="ar_AE" w:bidi="ar_AE"/>
        </w:rPr>
      </w:r>
      <w:r>
        <w:rPr>
          <w:rtl/>
          <w:cs/>
          <w:lang w:val="ar_AE" w:bidi="ar_AE"/>
        </w:rPr>
        <w:t>ناقشوا كمجموعة: لَم يقاتل إسحاقُ الفلسطينيين على الآبار. كيف يَحل الناس في منطقتكم مشاكل المياه؟</w:t>
      </w:r>
    </w:p>
    <w:p>
      <w:pPr>
        <w:bidi/>
      </w:pPr>
      <w:r>
        <w:rPr>
          <w:rtl/>
          <w:cs/>
          <w:lang w:val="ar_AE" w:bidi="ar_AE"/>
        </w:rPr>
      </w:r>
      <w:r>
        <w:rPr>
          <w:rtl/>
          <w:cs/>
          <w:lang w:val="ar_AE" w:bidi="ar_AE"/>
        </w:rPr>
        <w:t>سمَّى إسحاق تلك البئر رحوبوت والذي يعني مساحة مفتوحة. انتقلَ إسحاق في النهاية إلى مدينة بئر سبع، وهي مدينة في جنوب إسرائيل بالقرب من صحراء النقب. بئر سبع هي أيضًا مدينة عاش فيها إبراهيم. في الليلة التي وصلَ فيها إسحاق إلى هناك، تكلَّم الله معه. كرَّرَ اللهُ الوعود التي قطعها بالفعل لإبراهيم وإسحاق. هذا ليس وعدًا جديدًا. قال الله له: "أنا إله أبيك إبراهيم. لا تَخف." قال اللهُ إنه "هو الله" أو الإله الخالق الذي قطع عهدًا مع إبراهيم بأن يُبارِكه ويجعل نسله أمةً عظيمة. لا يستخدم اللهُ اسمه يهوه هنا. سمع إسحاق هذا الوعدَ مرةً أخرى وبنى مذبحًا لعبادة الله. أقام إسحاق في بئر سبع. حفر عبيده بئرًا أخرى.</w:t>
      </w:r>
    </w:p>
    <w:p>
      <w:pPr>
        <w:bidi/>
      </w:pPr>
      <w:r>
        <w:rPr>
          <w:rtl/>
          <w:cs/>
          <w:lang w:val="ar_AE" w:bidi="ar_AE"/>
        </w:rPr>
      </w:r>
      <w:r>
        <w:rPr>
          <w:rtl/>
          <w:cs/>
          <w:lang w:val="ar_AE" w:bidi="ar_AE"/>
        </w:rPr>
        <w:t>اعرضوا صورةً لمذبح.</w:t>
      </w:r>
    </w:p>
    <w:p>
      <w:pPr>
        <w:bidi/>
      </w:pPr>
      <w:r>
        <w:rPr>
          <w:rtl/>
          <w:cs/>
          <w:lang w:val="ar_AE" w:bidi="ar_AE"/>
        </w:rPr>
      </w:r>
      <w:r>
        <w:rPr>
          <w:rtl/>
          <w:cs/>
          <w:lang w:val="ar_AE" w:bidi="ar_AE"/>
        </w:rPr>
        <w:t>توقفوا وناقشوا كمجموعة: لماذا تعتقدون أن الله كررَّ الوعود عدة مرات؟ لماذا كان هذا التكرار مهمًا؟ قدَّم إسحاق عبادةً لله عن طريق تقديم حيوان مُحرقةً على المذبح تجاوبًا مع الوعد. كيف سيتجاوب شعبكم مع وعدٍ من الله؟</w:t>
      </w:r>
    </w:p>
    <w:p>
      <w:pPr>
        <w:bidi/>
      </w:pPr>
      <w:r>
        <w:rPr>
          <w:rtl/>
          <w:cs/>
          <w:lang w:val="ar_AE" w:bidi="ar_AE"/>
        </w:rPr>
      </w:r>
      <w:r>
        <w:rPr>
          <w:rtl/>
          <w:cs/>
          <w:lang w:val="ar_AE" w:bidi="ar_AE"/>
        </w:rPr>
        <w:t>بينما كان إسحاق في بئر سبع، وقعَ الحدث الثالث. جاءَ المَلك أبيمالك من جرار ليرى إسحاق. هذا يوازي أيضًا ما حدث مع إبراهيم. جاءَ المَلك أبيمالك الأول إلى بئر سبع ليعقد معاهدةً مع إبراهيم. في هذا المقطع، أحضر المَلكُ مستشاره وقائد جيشه معه. كان للمستشار وقائد الجيش نفس أسماء قائد الجيش والمستشار اللذين جاءا مع المَلك أبيمالك الأول. لكن هؤلاء ليسوا هم نفس الرجال. أرادَ المَلكُ أن يَصنع عهدًا أو معاهدةً مع إسحاق. لم يُقدِّم المَلك أبيمالك مَطالبه. لم يكن المَلكُ يرغب في وجود أزمات بين إسحاق والفلسطينيين. قال المَلك: "لقد رأينا أن الرب، أو يهوه، معك."</w:t>
      </w:r>
    </w:p>
    <w:p>
      <w:pPr>
        <w:bidi/>
      </w:pPr>
      <w:r>
        <w:rPr>
          <w:rtl/>
          <w:cs/>
          <w:lang w:val="ar_AE" w:bidi="ar_AE"/>
        </w:rPr>
      </w:r>
      <w:r>
        <w:rPr>
          <w:rtl/>
          <w:cs/>
          <w:lang w:val="ar_AE" w:bidi="ar_AE"/>
        </w:rPr>
        <w:t>توقفوا وناقشوا: في ثقافتكم، كيف يَعرف الناس أن الله مع أحدهم؟</w:t>
      </w:r>
    </w:p>
    <w:p>
      <w:pPr>
        <w:bidi/>
      </w:pPr>
      <w:r>
        <w:rPr>
          <w:rtl/>
          <w:cs/>
          <w:lang w:val="ar_AE" w:bidi="ar_AE"/>
        </w:rPr>
      </w:r>
      <w:r>
        <w:rPr>
          <w:rtl/>
          <w:cs/>
          <w:lang w:val="ar_AE" w:bidi="ar_AE"/>
        </w:rPr>
        <w:t>في البداية، ردَّ إسحاق في عدائية تجاه المَلك. ذكَّرَ المَلكُ إسحاق بِكَم عاملوه حسنًا عندما كان في جرار. بعد الاستماع إلى المَلك، وافقَ إسحاق على معاهدة سلام وأعدَّ وليمةً خاصة للاحتفال بالمعاهدة. ثم في اليوم التالي، قطعَ المَلكُ وإسحاق وعدًا رسميًا للحفاظ على المعاهدة أو العهد. كانت الوليمة والوعد الرسمي أحداثًا ثقافية تُظهر أن المعاهدةَ مُهمَّة ورسمية.</w:t>
      </w:r>
    </w:p>
    <w:p>
      <w:pPr>
        <w:bidi/>
      </w:pPr>
      <w:r>
        <w:rPr>
          <w:rtl/>
          <w:cs/>
          <w:lang w:val="ar_AE" w:bidi="ar_AE"/>
        </w:rPr>
      </w:r>
      <w:r>
        <w:rPr>
          <w:rtl/>
          <w:cs/>
          <w:lang w:val="ar_AE" w:bidi="ar_AE"/>
        </w:rPr>
        <w:t>توقفوا وناقشوا: ما الذي يفعله شعبكم ليجعلوا المعاهدة رسمية؟</w:t>
      </w:r>
    </w:p>
    <w:p>
      <w:pPr>
        <w:bidi/>
      </w:pPr>
      <w:r>
        <w:rPr>
          <w:rtl/>
          <w:cs/>
          <w:lang w:val="ar_AE" w:bidi="ar_AE"/>
        </w:rPr>
      </w:r>
      <w:r>
        <w:rPr>
          <w:rtl/>
          <w:cs/>
          <w:lang w:val="ar_AE" w:bidi="ar_AE"/>
        </w:rPr>
        <w:t>حفر عبيد إسحاق بئرًا جديدة في بئر سبع وكانوا متحمسين أنهم عثروا على الماء. أطلقَ إسحاق على البئر اسمع شِبعة والذي يعني "وعدًا رسميًا" بسبب المعاهدة التي قطعها مع المَلك أبيمالك مَلك جرار. قامت مدينة بئر سبع حول البئر. إن اسم بئر سبع يعني "بئر الوعد الرسمي."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في وقت المجاعة، ينتقل إسحاق إلى جرار. يُكرِّر اللهُ العهدَ الذي قطعه مع إبراهيم.</w:t>
      </w:r>
    </w:p>
    <w:p>
      <w:pPr>
        <w:bidi/>
      </w:pPr>
      <w:r>
        <w:rPr>
          <w:rtl/>
          <w:cs/>
          <w:lang w:val="ar_AE" w:bidi="ar_AE"/>
        </w:rPr>
      </w:r>
      <w:r>
        <w:rPr>
          <w:b/>
          <w:rtl/>
          <w:cs/>
          <w:lang w:val="ar_AE" w:bidi="ar_AE"/>
        </w:rPr>
        <w:t>المشهد الثاني:</w:t>
      </w:r>
      <w:r>
        <w:rPr>
          <w:rtl/>
          <w:cs/>
          <w:lang w:val="ar_AE" w:bidi="ar_AE"/>
        </w:rPr>
        <w:t xml:space="preserve"> لأن إسحاق كان خائفًا من الفلسطينيين، يقول إن رفقة هي أخته. يكتشف المَلكُ الكذبة.</w:t>
      </w:r>
    </w:p>
    <w:p>
      <w:pPr>
        <w:bidi/>
      </w:pPr>
      <w:r>
        <w:rPr>
          <w:rtl/>
          <w:cs/>
          <w:lang w:val="ar_AE" w:bidi="ar_AE"/>
        </w:rPr>
      </w:r>
      <w:r>
        <w:rPr>
          <w:b/>
          <w:rtl/>
          <w:cs/>
          <w:lang w:val="ar_AE" w:bidi="ar_AE"/>
        </w:rPr>
        <w:t>المشهد الثالث:</w:t>
      </w:r>
      <w:r>
        <w:rPr>
          <w:rtl/>
          <w:cs/>
          <w:lang w:val="ar_AE" w:bidi="ar_AE"/>
        </w:rPr>
        <w:t xml:space="preserve"> أصبح إسحاق غنيًا وقويًا لدرجة أن المَلك يَطلب منه أن يترك جرار.</w:t>
      </w:r>
    </w:p>
    <w:p>
      <w:pPr>
        <w:bidi/>
      </w:pPr>
      <w:r>
        <w:rPr>
          <w:rtl/>
          <w:cs/>
          <w:lang w:val="ar_AE" w:bidi="ar_AE"/>
        </w:rPr>
      </w:r>
      <w:r>
        <w:rPr>
          <w:b/>
          <w:rtl/>
          <w:cs/>
          <w:lang w:val="ar_AE" w:bidi="ar_AE"/>
        </w:rPr>
        <w:t>المشهد الرابع:</w:t>
      </w:r>
      <w:r>
        <w:rPr>
          <w:rtl/>
          <w:cs/>
          <w:lang w:val="ar_AE" w:bidi="ar_AE"/>
        </w:rPr>
        <w:t xml:space="preserve"> يوجد صراع بين عبيد إسحاق والفلسطينيين على الماء.</w:t>
      </w:r>
    </w:p>
    <w:p>
      <w:pPr>
        <w:bidi/>
      </w:pPr>
      <w:r>
        <w:rPr>
          <w:rtl/>
          <w:cs/>
          <w:lang w:val="ar_AE" w:bidi="ar_AE"/>
        </w:rPr>
      </w:r>
      <w:r>
        <w:rPr>
          <w:b/>
          <w:rtl/>
          <w:cs/>
          <w:lang w:val="ar_AE" w:bidi="ar_AE"/>
        </w:rPr>
        <w:t>المشهد الخامس:</w:t>
      </w:r>
      <w:r>
        <w:rPr>
          <w:rtl/>
          <w:cs/>
          <w:lang w:val="ar_AE" w:bidi="ar_AE"/>
        </w:rPr>
        <w:t xml:space="preserve"> ينتقل إسحاق إلى بئر سبع حيث يُكرِّر اللهُ مرة أخرى الوعود التي قطعها لإبراهيم.</w:t>
      </w:r>
    </w:p>
    <w:p>
      <w:pPr>
        <w:bidi/>
      </w:pPr>
      <w:r>
        <w:rPr>
          <w:rtl/>
          <w:cs/>
          <w:lang w:val="ar_AE" w:bidi="ar_AE"/>
        </w:rPr>
      </w:r>
      <w:r>
        <w:rPr>
          <w:b/>
          <w:rtl/>
          <w:cs/>
          <w:lang w:val="ar_AE" w:bidi="ar_AE"/>
        </w:rPr>
        <w:t>المشهد السادس:</w:t>
      </w:r>
      <w:r>
        <w:rPr>
          <w:rtl/>
          <w:cs/>
          <w:lang w:val="ar_AE" w:bidi="ar_AE"/>
        </w:rPr>
        <w:t xml:space="preserve"> يأتي ملك جرار إلى إسحاق ويطلب صُنع معاهدة. بعد مراسم المعاهد، يَحفر رجال إسحاق بئرًا جديدة في بئر سبع.</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المَلك أبيمالك</w:t>
      </w:r>
    </w:p>
    <w:p>
      <w:pPr>
        <w:pStyle w:val="ListBullet"/>
        <w:bidi/>
        <w:spacing w:line="240" w:lineRule="auto"/>
        <w:ind w:left="720"/>
      </w:pPr>
      <w:r>
        <w:rPr>
          <w:rtl/>
          <w:cs/>
          <w:lang w:val="ar_AE" w:bidi="ar_AE"/>
        </w:rPr>
      </w:r>
      <w:r>
        <w:rPr>
          <w:rtl/>
          <w:cs/>
          <w:lang w:val="ar_AE" w:bidi="ar_AE"/>
        </w:rPr>
        <w:t>عبيد إسحاق</w:t>
      </w:r>
    </w:p>
    <w:p>
      <w:pPr>
        <w:pStyle w:val="ListBullet"/>
        <w:bidi/>
        <w:spacing w:line="240" w:lineRule="auto"/>
        <w:ind w:left="720"/>
      </w:pPr>
      <w:r>
        <w:rPr>
          <w:rtl/>
          <w:cs/>
          <w:lang w:val="ar_AE" w:bidi="ar_AE"/>
        </w:rPr>
      </w:r>
      <w:r>
        <w:rPr>
          <w:rtl/>
          <w:cs/>
          <w:lang w:val="ar_AE" w:bidi="ar_AE"/>
        </w:rPr>
        <w:t>الفلسطينيين</w:t>
      </w:r>
    </w:p>
    <w:p>
      <w:pPr>
        <w:pStyle w:val="ListBullet"/>
        <w:bidi/>
        <w:spacing w:line="240" w:lineRule="auto"/>
        <w:ind w:left="720"/>
      </w:pPr>
      <w:r>
        <w:rPr>
          <w:rtl/>
          <w:cs/>
          <w:lang w:val="ar_AE" w:bidi="ar_AE"/>
        </w:rPr>
      </w:r>
      <w:r>
        <w:rPr>
          <w:rtl/>
          <w:cs/>
          <w:lang w:val="ar_AE" w:bidi="ar_AE"/>
        </w:rPr>
        <w:t>مستشار المَلك</w:t>
      </w:r>
    </w:p>
    <w:p>
      <w:pPr>
        <w:pStyle w:val="ListBullet"/>
        <w:bidi/>
        <w:spacing w:line="240" w:lineRule="auto"/>
        <w:ind w:left="720"/>
      </w:pPr>
      <w:r>
        <w:rPr>
          <w:rtl/>
          <w:cs/>
          <w:lang w:val="ar_AE" w:bidi="ar_AE"/>
        </w:rPr>
      </w:r>
      <w:r>
        <w:rPr>
          <w:rtl/>
          <w:cs/>
          <w:lang w:val="ar_AE" w:bidi="ar_AE"/>
        </w:rPr>
        <w:t>قائد جيش المَلك</w:t>
      </w:r>
    </w:p>
    <w:p>
      <w:pPr>
        <w:pStyle w:val="ListBullet"/>
        <w:bidi/>
        <w:spacing w:line="240" w:lineRule="auto"/>
        <w:ind w:left="720"/>
      </w:pPr>
      <w:r>
        <w:rPr>
          <w:rtl/>
          <w:cs/>
          <w:lang w:val="ar_AE" w:bidi="ar_AE"/>
        </w:rPr>
      </w:r>
      <w:r>
        <w:rPr>
          <w:rtl/>
          <w:cs/>
          <w:lang w:val="ar_AE" w:bidi="ar_AE"/>
        </w:rPr>
        <w:t>يُشار إلى إبراهيم عدة مرات</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تبدأ مجاعة شديدة في الأرض. ينتقل إسحاق إلى جرار وهي مدينة فلسطينية في المنطقة الجنوبية من البلاد. من المهم أن نتذكَّر أنه يبدو أن إسحاق كان في طريقه إلى مصر بالضبط مثلما ذهبَ والده إبراهيم إلى مصر في وقت المجاعة. لكن بينما هو في جرار، يظهر اللهُ لإسحاق ويخبره ألا يذهب إلى مصر. يأمُر اللهُ إسحاق أن يبقى في جرار لكن يعيش كغريب أو أجنبي أو نزيل بين الشعب. ثم يُكرِّر اللهُ الوعود نفسها التي قطعها لإبراهيم. يُخبر اللهُ إسحاق أن الوعود هي أيضًا لإسحاق لأن إبراهيم استمعَ إلى الله وأطاع كل ما قاله الله. بقي إسحاق في جرار.</w:t>
      </w:r>
    </w:p>
    <w:p>
      <w:pPr>
        <w:bidi/>
      </w:pPr>
      <w:r>
        <w:rPr>
          <w:rtl/>
          <w:cs/>
          <w:lang w:val="ar_AE" w:bidi="ar_AE"/>
        </w:rPr>
      </w:r>
      <w:r>
        <w:rPr>
          <w:rtl/>
          <w:cs/>
          <w:lang w:val="ar_AE" w:bidi="ar_AE"/>
        </w:rPr>
        <w:t>إن الوعد الذي يُعطيه اللهُ لإسحاق له عدة أجزاء.</w:t>
      </w:r>
    </w:p>
    <w:p>
      <w:pPr>
        <w:pStyle w:val="ListBullet"/>
        <w:bidi/>
        <w:spacing w:line="240" w:lineRule="auto"/>
        <w:ind w:left="720"/>
      </w:pPr>
      <w:r>
        <w:rPr>
          <w:rtl/>
          <w:cs/>
          <w:lang w:val="ar_AE" w:bidi="ar_AE"/>
        </w:rPr>
      </w:r>
      <w:r>
        <w:rPr>
          <w:rtl/>
          <w:cs/>
          <w:lang w:val="ar_AE" w:bidi="ar_AE"/>
        </w:rPr>
        <w:t>ينبغي أن يعيش إسحاق كغريب أو أجنبي في جرار.</w:t>
      </w:r>
    </w:p>
    <w:p>
      <w:pPr>
        <w:pStyle w:val="ListBullet"/>
        <w:bidi/>
        <w:spacing w:line="240" w:lineRule="auto"/>
        <w:ind w:left="720"/>
      </w:pPr>
      <w:r>
        <w:rPr>
          <w:rtl/>
          <w:cs/>
          <w:lang w:val="ar_AE" w:bidi="ar_AE"/>
        </w:rPr>
      </w:r>
      <w:r>
        <w:rPr>
          <w:rtl/>
          <w:cs/>
          <w:lang w:val="ar_AE" w:bidi="ar_AE"/>
        </w:rPr>
        <w:t>سأكون معك وأباركك.</w:t>
      </w:r>
    </w:p>
    <w:p>
      <w:pPr>
        <w:pStyle w:val="ListBullet"/>
        <w:bidi/>
        <w:spacing w:line="240" w:lineRule="auto"/>
        <w:ind w:left="720"/>
      </w:pPr>
      <w:r>
        <w:rPr>
          <w:rtl/>
          <w:cs/>
          <w:lang w:val="ar_AE" w:bidi="ar_AE"/>
        </w:rPr>
      </w:r>
      <w:r>
        <w:rPr>
          <w:rtl/>
          <w:cs/>
          <w:lang w:val="ar_AE" w:bidi="ar_AE"/>
        </w:rPr>
        <w:t>سأعطي كل هذه الأراضي لك ولنسلك تمامًا مثلما وعدتُ إبراهيم.</w:t>
      </w:r>
    </w:p>
    <w:p>
      <w:pPr>
        <w:pStyle w:val="ListBullet"/>
        <w:bidi/>
        <w:spacing w:line="240" w:lineRule="auto"/>
        <w:ind w:left="720"/>
      </w:pPr>
      <w:r>
        <w:rPr>
          <w:rtl/>
          <w:cs/>
          <w:lang w:val="ar_AE" w:bidi="ar_AE"/>
        </w:rPr>
      </w:r>
      <w:r>
        <w:rPr>
          <w:rtl/>
          <w:cs/>
          <w:lang w:val="ar_AE" w:bidi="ar_AE"/>
        </w:rPr>
        <w:t>سأجعل نسلك كثيرًا مثل النجوم وسأعطيهم هذه الأراضي.</w:t>
      </w:r>
    </w:p>
    <w:p>
      <w:pPr>
        <w:pStyle w:val="ListBullet"/>
        <w:bidi/>
        <w:spacing w:line="240" w:lineRule="auto"/>
        <w:ind w:left="720"/>
      </w:pPr>
      <w:r>
        <w:rPr>
          <w:rtl/>
          <w:cs/>
          <w:lang w:val="ar_AE" w:bidi="ar_AE"/>
        </w:rPr>
      </w:r>
      <w:r>
        <w:rPr>
          <w:rtl/>
          <w:cs/>
          <w:lang w:val="ar_AE" w:bidi="ar_AE"/>
        </w:rPr>
        <w:t>من خلال نسلك، ستتبارك جميع الأمم أو شعوب الأرض.</w:t>
      </w:r>
    </w:p>
    <w:p>
      <w:pPr>
        <w:pStyle w:val="ListBullet"/>
        <w:bidi/>
        <w:spacing w:line="240" w:lineRule="auto"/>
        <w:ind w:left="720"/>
      </w:pPr>
      <w:r>
        <w:rPr>
          <w:rtl/>
          <w:cs/>
          <w:lang w:val="ar_AE" w:bidi="ar_AE"/>
        </w:rPr>
      </w:r>
      <w:r>
        <w:rPr>
          <w:rtl/>
          <w:cs/>
          <w:lang w:val="ar_AE" w:bidi="ar_AE"/>
        </w:rPr>
        <w:t>سأفعل هذا لأن إبراهيم سمِعَ لي وأطاعني.</w:t>
      </w:r>
    </w:p>
    <w:p>
      <w:pPr>
        <w:bidi/>
      </w:pPr>
      <w:r>
        <w:rPr>
          <w:rtl/>
          <w:cs/>
          <w:lang w:val="ar_AE" w:bidi="ar_AE"/>
        </w:rPr>
      </w:r>
      <w:r>
        <w:rPr>
          <w:rtl/>
          <w:cs/>
          <w:lang w:val="ar_AE" w:bidi="ar_AE"/>
        </w:rPr>
        <w:t>في المشهد الثاني، يكذب إسحاق بشأن رفقة لأنه كان خائفًا من أن الرجال سيقتلونه لأن رفقة كانت جميلة جدًا. استمر هذا الخداع لبعض الوقت. ثم حدث أن المَلك أبيمالك نظرَ خارج النافذة ورأى إسحاق يُلاعب رفقة. كان المَلك غاضبًا من إسحاق. دعا المَلكُ إسحاق ليَحضر أمامه. من المهم أن نتذكَّر أن المَلك أبيمالك كان غاضبًا. سأل سؤالًا ليُظهر غضبه: "ما هذا الذي صنعتَ بنا؟" أراد أبيمالك ألا يضطجع شخصٌ من شعبه مع رفقة ويخطئ خطيةً عظيمة. ثم أصدر المَلك أبيمالك أمرًا ألا يؤذي أحدهم إسحاقَ أو رفقة.</w:t>
      </w:r>
    </w:p>
    <w:p>
      <w:pPr>
        <w:bidi/>
      </w:pPr>
      <w:r>
        <w:rPr>
          <w:rtl/>
          <w:cs/>
          <w:lang w:val="ar_AE" w:bidi="ar_AE"/>
        </w:rPr>
      </w:r>
      <w:r>
        <w:rPr>
          <w:rtl/>
          <w:cs/>
          <w:lang w:val="ar_AE" w:bidi="ar_AE"/>
        </w:rPr>
        <w:t>في المشهد الثالث، يزرع إسحاق المحاصيل بينما لا يزال في جرار. باركَ اللهُ إسحاق. ازدادت قطعان الغنم والماعز وقطعان الأبقار مرارًا وتكرارًا. غار الفلسطينيون وملؤوا الآبار بالتراب. تنمو الغيرة والمشاكل بين الفلسطينيين وإسحاق إلى أن يَطلب المَلك من إسحاق أن يَرحل.</w:t>
      </w:r>
    </w:p>
    <w:p>
      <w:pPr>
        <w:bidi/>
      </w:pPr>
      <w:r>
        <w:rPr>
          <w:rtl/>
          <w:cs/>
          <w:lang w:val="ar_AE" w:bidi="ar_AE"/>
        </w:rPr>
      </w:r>
      <w:r>
        <w:rPr>
          <w:rtl/>
          <w:cs/>
          <w:lang w:val="ar_AE" w:bidi="ar_AE"/>
        </w:rPr>
        <w:t>في المشهد الرابع، ينتقل إسحاق إلى وادٍ بالقرب من المدينة. أعاد إسحاق حفر بعض آبار أبيه إبراهيم. أطلقَ إسحاق على الآبار نفس الأسماء التي أطلقها إبراهيم عليها. حفرَ عبيد إسحاق بئرًا جديدة ووجدوا نبعًا مما يعني أن الماء سيتدفق باستمرار. ادعى الفلسطينيون أن هذه البئر تَخصهم. سمَّى إسحاق هذه البئر عِسق الذي يعني "نزاعًا." حفرَ عبيد إسحاق بئرًا أخرى وادعى الفلسطينيون مرة أخرى أنها تَخصهم. سمَّى إسحاق هذه البئر الثانية سِطنة والذي يعني "خِصامًا." انتقلَ إسحاق إلى مكانٍ آخر وحفر بئرًا مرة أخرى. في هذه المرة لم يكن هناك نزاع على البئر. سمَّاها إسحاق رحوبوت والذي يعني "مساحة مفتوحة."</w:t>
      </w:r>
    </w:p>
    <w:p>
      <w:pPr>
        <w:bidi/>
      </w:pPr>
      <w:r>
        <w:rPr>
          <w:rtl/>
          <w:cs/>
          <w:lang w:val="ar_AE" w:bidi="ar_AE"/>
        </w:rPr>
      </w:r>
      <w:r>
        <w:rPr>
          <w:rtl/>
          <w:cs/>
          <w:lang w:val="ar_AE" w:bidi="ar_AE"/>
        </w:rPr>
        <w:t>في المشهد الخامس، ينتقل إسحاق إلى بئر سبع. هذه مدينة في جنوب إسرائيل وتقع بالقرب من الصحراء. كان إبراهيم قد عاش في بئر سبع. ظهرَ اللهُ لإسحاق مرة أخرى في بئر سبع وكرَّرَ الوعود التي قطعها لإبراهيم. بعد سماع الوعود، بنى إسحاق مذبحًا وقدَّمَ عبادةً لله، على الأرجح عن طريق تقديم حيوانٍ محرقة على المذبح. أقام إسحاق في بئر سبع وحفر عبيده بئرًا أخرى.</w:t>
      </w:r>
    </w:p>
    <w:p>
      <w:pPr>
        <w:bidi/>
      </w:pPr>
      <w:r>
        <w:rPr>
          <w:rtl/>
          <w:cs/>
          <w:lang w:val="ar_AE" w:bidi="ar_AE"/>
        </w:rPr>
      </w:r>
      <w:r>
        <w:rPr>
          <w:rtl/>
          <w:cs/>
          <w:lang w:val="ar_AE" w:bidi="ar_AE"/>
        </w:rPr>
        <w:t>في المشهد السادس، يأتي المَلك أبيمالك إلى بئر سبع ليقابل إسحاق. يُحضر المَلكُ قائد جيشه ومستشاره معه. من المهم أن نتذكَّر أنهم يريدون أن يعقدوا معاهدة مع إسحاق لأنهم يدركون أنه أقوى منهم. في البداية يتفاعل إسحاق بعدائية. ثم يستمع إسحاق لهم ويوافق على المعاهدة. يُجهز إسحاق وليمةً للاحتفال بالمعاهدة. يَعد كلا الطرفين رسميًا بأن يلتزم بالمعاهدة. يغادر المَلك ومستشاريه ويتركون إسحاق في سلام. في اليوم نفسه، يَحفر عبيد إسحاق بئرًا جديدة ويسمَّيها إسحاق شِبعة والذي يعني "قَسمًا." هذه هي خلفية اسم بئر سبع والذي يعني بئر الوعد الرسمي.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المَلك أبيمالك</w:t>
      </w:r>
    </w:p>
    <w:p>
      <w:pPr>
        <w:pStyle w:val="ListBullet"/>
        <w:bidi/>
        <w:spacing w:line="240" w:lineRule="auto"/>
        <w:ind w:left="720"/>
      </w:pPr>
      <w:r>
        <w:rPr>
          <w:rtl/>
          <w:cs/>
          <w:lang w:val="ar_AE" w:bidi="ar_AE"/>
        </w:rPr>
      </w:r>
      <w:r>
        <w:rPr>
          <w:rtl/>
          <w:cs/>
          <w:lang w:val="ar_AE" w:bidi="ar_AE"/>
        </w:rPr>
        <w:t>عبيد إسحاق</w:t>
      </w:r>
    </w:p>
    <w:p>
      <w:pPr>
        <w:pStyle w:val="ListBullet"/>
        <w:bidi/>
        <w:spacing w:line="240" w:lineRule="auto"/>
        <w:ind w:left="720"/>
      </w:pPr>
      <w:r>
        <w:rPr>
          <w:rtl/>
          <w:cs/>
          <w:lang w:val="ar_AE" w:bidi="ar_AE"/>
        </w:rPr>
      </w:r>
      <w:r>
        <w:rPr>
          <w:rtl/>
          <w:cs/>
          <w:lang w:val="ar_AE" w:bidi="ar_AE"/>
        </w:rPr>
        <w:t>الفلسطينيين</w:t>
      </w:r>
    </w:p>
    <w:p>
      <w:pPr>
        <w:pStyle w:val="ListBullet"/>
        <w:bidi/>
        <w:spacing w:line="240" w:lineRule="auto"/>
        <w:ind w:left="720"/>
      </w:pPr>
      <w:r>
        <w:rPr>
          <w:rtl/>
          <w:cs/>
          <w:lang w:val="ar_AE" w:bidi="ar_AE"/>
        </w:rPr>
      </w:r>
      <w:r>
        <w:rPr>
          <w:rtl/>
          <w:cs/>
          <w:lang w:val="ar_AE" w:bidi="ar_AE"/>
        </w:rPr>
        <w:t>مستشار المَلك</w:t>
      </w:r>
    </w:p>
    <w:p>
      <w:pPr>
        <w:pStyle w:val="ListBullet"/>
        <w:bidi/>
        <w:spacing w:line="240" w:lineRule="auto"/>
        <w:ind w:left="720"/>
      </w:pPr>
      <w:r>
        <w:rPr>
          <w:rtl/>
          <w:cs/>
          <w:lang w:val="ar_AE" w:bidi="ar_AE"/>
        </w:rPr>
      </w:r>
      <w:r>
        <w:rPr>
          <w:rtl/>
          <w:cs/>
          <w:lang w:val="ar_AE" w:bidi="ar_AE"/>
        </w:rPr>
        <w:t>قائد جيش المَلك</w:t>
      </w:r>
    </w:p>
    <w:p>
      <w:pPr>
        <w:pStyle w:val="ListBullet"/>
        <w:bidi/>
        <w:spacing w:line="240" w:lineRule="auto"/>
        <w:ind w:left="720"/>
      </w:pPr>
      <w:r>
        <w:rPr>
          <w:rtl/>
          <w:cs/>
          <w:lang w:val="ar_AE" w:bidi="ar_AE"/>
        </w:rPr>
      </w:r>
      <w:r>
        <w:rPr>
          <w:rtl/>
          <w:cs/>
          <w:lang w:val="ar_AE" w:bidi="ar_AE"/>
        </w:rPr>
        <w:t>يُشار إلى إبراهيم عدة مرات</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وستسمعون عبارات "أوقفوا التمثيل"، يليها بعض الأسئلة مع اقتراحات لما قد تسمعونه كإجابة. ثم سيُطلب منكم أن تواصلوا التمثيل من جديد.</w:t>
      </w:r>
    </w:p>
    <w:p>
      <w:pPr>
        <w:bidi/>
      </w:pPr>
      <w:r>
        <w:rPr>
          <w:rtl/>
          <w:cs/>
          <w:lang w:val="ar_AE" w:bidi="ar_AE"/>
        </w:rPr>
      </w:r>
      <w:r>
        <w:rPr>
          <w:rtl/>
          <w:cs/>
          <w:lang w:val="ar_AE" w:bidi="ar_AE"/>
        </w:rPr>
        <w:t>في المشهد الأول، تحدث مجاعة شديدة. ينقل إسحاقُ عائلته إلى مدينة جرار. يظهر اللهُ لإسحاق ويأمر إسحاقَ أن يبقى في جرار غريبًا. ثم يُكرِّر اللهُ الوعود نفسها التي قطعها لإبراهيم.</w:t>
      </w:r>
    </w:p>
    <w:p>
      <w:pPr>
        <w:bidi/>
      </w:pPr>
      <w:r>
        <w:rPr>
          <w:rtl/>
          <w:cs/>
          <w:lang w:val="ar_AE" w:bidi="ar_AE"/>
        </w:rPr>
      </w:r>
      <w:r>
        <w:rPr>
          <w:rtl/>
          <w:cs/>
          <w:lang w:val="ar_AE" w:bidi="ar_AE"/>
        </w:rPr>
        <w:t>أوقفوا التمثيل: اسألوا الله: "لماذا تريد أن يعيش إسحاق غريبًا في جرار؟" قد تسمعون: "لا أريد أن يَتبنى إسحاق العادات المحلية ويبدأ في عبادة آلهتهم." اسألوا إسحاق: "ماذا يعني لك أن تعيش غريبًا؟" قد تسمعون: "هذا يعني أنني يجب أن أبقى منفصلًا عن الفلسطينيين." أو "هذا يعني أنني يجب ألا آكل طعامهم أو أن أعبد آلهتهم." اسألوا إسحاق: "ما شعورك عندما تسمع الله يُكرر الوعود نفسها التي قُطعت لأبيك إبراهيم؟" قد تسمعون إجابات مثل: "هذا يجعلني سعيدًا لأنني أعرف بالتأكيد أن هذه الوعود هي لي أيضًا." أو: "أشعر بالتواضع أن تكون لي علاقة بالله." أو: "أطاع أبي إبراهيم اللهَ. أتمنى أن أطيع الله أيضًا." واصلوا التمثيل.</w:t>
      </w:r>
    </w:p>
    <w:p>
      <w:pPr>
        <w:bidi/>
      </w:pPr>
      <w:r>
        <w:rPr>
          <w:rtl/>
          <w:cs/>
          <w:lang w:val="ar_AE" w:bidi="ar_AE"/>
        </w:rPr>
      </w:r>
      <w:r>
        <w:rPr>
          <w:rtl/>
          <w:cs/>
          <w:lang w:val="ar_AE" w:bidi="ar_AE"/>
        </w:rPr>
        <w:t>في المشهد الثاني، يخاف إسحاق من الرجال الفلسطينيين. يكذب إسحاق بشأن زوجته رفقة ويقول إنها أخته. يكتشف المَلكُ أن إسحاق ورفقة متزوجان. يَغضب المَلكُ حقًا من إسحاق.</w:t>
      </w:r>
    </w:p>
    <w:p>
      <w:pPr>
        <w:bidi/>
      </w:pPr>
      <w:r>
        <w:rPr>
          <w:rtl/>
          <w:cs/>
          <w:lang w:val="ar_AE" w:bidi="ar_AE"/>
        </w:rPr>
      </w:r>
      <w:r>
        <w:rPr>
          <w:rtl/>
          <w:cs/>
          <w:lang w:val="ar_AE" w:bidi="ar_AE"/>
        </w:rPr>
        <w:t>أوقفوا التمثيل: اسألوا إسحاق: "لماذا كذبتَ بشأن رفقة؟" قد تسمعون إجابات مثل: "كنت خائفًا من أن الرجال هنا سيقتلونني." أو "لم أثق في أن الله سيحميني." اسألوا رفقة: "ما شعورك عندما سمعتِ أن إسحاق كذب بشأن علاقتكما؟" قد تسمعون إجابات مثل: "كنت حزينة." أو "كنت قلقة عليه وعليَّ." أو "كنت خائفة من الرجال الفلسطينيين." اسألوا المَلك: "ما شعورك عندما أدركت أن إسحاق كذب بشأن رفقة؟" قد تسمعون إجابات مثل: "كنت غاضبًا حقًا منه. كان يمكن أن يتسبب ذلك في أن يرتكب أي شخص وسطنا خطيةً." أو "خابت آمالي به حقًا. كان يجب أن يثق أنني سأعتني به." واصلوا التمثيل.</w:t>
      </w:r>
    </w:p>
    <w:p>
      <w:pPr>
        <w:bidi/>
      </w:pPr>
      <w:r>
        <w:rPr>
          <w:rtl/>
          <w:cs/>
          <w:lang w:val="ar_AE" w:bidi="ar_AE"/>
        </w:rPr>
      </w:r>
      <w:r>
        <w:rPr>
          <w:rtl/>
          <w:cs/>
          <w:lang w:val="ar_AE" w:bidi="ar_AE"/>
        </w:rPr>
        <w:t>في المشهد الثالث، يصبح إسحاق رجلًا غنيًا جدًا بينما يعيش في جرار. يَغار الفلسطينيون من ثروته. يملؤون الآبار بالتراب. أخيرًا، يُطلب المَلكُ من إسحاق أن يغادر المدينة.</w:t>
      </w:r>
    </w:p>
    <w:p>
      <w:pPr>
        <w:bidi/>
      </w:pPr>
      <w:r>
        <w:rPr>
          <w:rtl/>
          <w:cs/>
          <w:lang w:val="ar_AE" w:bidi="ar_AE"/>
        </w:rPr>
      </w:r>
      <w:r>
        <w:rPr>
          <w:rtl/>
          <w:cs/>
          <w:lang w:val="ar_AE" w:bidi="ar_AE"/>
        </w:rPr>
        <w:t>أوقفوا التمثيل: اسألوا رجال الفلسطينيين: "لماذا ملأتم الآبار بالتراب؟" قد تسمعون إجابات مثل: "أردنا أن يترك إسحاق منطقتنا." أو "إنه يأخذ كل ثروتنا لنفسه." أو "إنه يصير غنيًا وقويًا جدًا بالنسبة لنا." اسألوا المَلك: "لماذا أخبرتَ إسحاق أن يغادر؟" قد تسمعون إجابات مثل: "لم أُرِد حدوث حربٍ بين عبيده وشعبي." اسألوا إسحاق: "ما شعورك عندما حدثت المشاكل؟" قد تسمعون إجابات مثل: "حاولتُ أن أعيش في سلام معهم. لا أفهم لماذا كانوا غاضبين جدًا مني." واصلوا التمثيل.</w:t>
      </w:r>
    </w:p>
    <w:p>
      <w:pPr>
        <w:bidi/>
      </w:pPr>
      <w:r>
        <w:rPr>
          <w:rtl/>
          <w:cs/>
          <w:lang w:val="ar_AE" w:bidi="ar_AE"/>
        </w:rPr>
      </w:r>
      <w:r>
        <w:rPr>
          <w:rtl/>
          <w:cs/>
          <w:lang w:val="ar_AE" w:bidi="ar_AE"/>
        </w:rPr>
        <w:t>في المشهد الرابع، يستمر الصراع. ينتقل إسحاق إلى وادٍ قريب ويحفر بعض الآبار. يدعي الفلسطينيون أن هذه الآبار هي مِلكية لهم. يواصل إسحاق الرحيل وأخيرًا يستطيع أن يحفر بئرًا لا يدعي الفلسطينيون ملكيتها.</w:t>
      </w:r>
    </w:p>
    <w:p>
      <w:pPr>
        <w:bidi/>
      </w:pPr>
      <w:r>
        <w:rPr>
          <w:rtl/>
          <w:cs/>
          <w:lang w:val="ar_AE" w:bidi="ar_AE"/>
        </w:rPr>
      </w:r>
      <w:r>
        <w:rPr>
          <w:rtl/>
          <w:cs/>
          <w:lang w:val="ar_AE" w:bidi="ar_AE"/>
        </w:rPr>
        <w:t>في المشهد الخامس، ينتقل إسحاق إلى بئر سبع. في الليلة نفسها التي يصل فيها إلى بئر سبع، يظهر له الله. يُعرِّف اللهُ نفسه بأنه إله إبراهيم. ثم يُكرِّر اللهُ الوعود التي قُطعت لإبراهيم. بعد سماع هذه الوعود، بنى إسحاق مذبحًا وقدَّم عبادةً لله.</w:t>
      </w:r>
    </w:p>
    <w:p>
      <w:pPr>
        <w:bidi/>
      </w:pPr>
      <w:r>
        <w:rPr>
          <w:rtl/>
          <w:cs/>
          <w:lang w:val="ar_AE" w:bidi="ar_AE"/>
        </w:rPr>
      </w:r>
      <w:r>
        <w:rPr>
          <w:rtl/>
          <w:cs/>
          <w:lang w:val="ar_AE" w:bidi="ar_AE"/>
        </w:rPr>
        <w:t>أوقفوا التمثيل: اسألوا إسحاق: "لقد كرَّرَ اللهُ هذه الوعود مرة أخرى. ما شعورك بشأن سماعهم الآن؟" قد تسمعون إجابات مثل: "أنا سعيد جدًا لأن الله يواصل وعوده من خلالي وعائلتي." أو "هذا يجعلني أشعر بالتواضع. لا أستحق كل هذا." اسألوا إسحاق: "لماذا بنيتَ مذبحًا ولماذا تعبد الله؟" قد تسمعون: "يجب أن أعبد الله. لقد قطعَ اللهُ لي وعدًا مذهلًا. إن تجاوبي الوحيد لا يمكن أن يكون سوى العبادة والشكر." واصلوا التمثيل.</w:t>
      </w:r>
    </w:p>
    <w:p>
      <w:pPr>
        <w:bidi/>
      </w:pPr>
      <w:r>
        <w:rPr>
          <w:rtl/>
          <w:cs/>
          <w:lang w:val="ar_AE" w:bidi="ar_AE"/>
        </w:rPr>
      </w:r>
      <w:r>
        <w:rPr>
          <w:rtl/>
          <w:cs/>
          <w:lang w:val="ar_AE" w:bidi="ar_AE"/>
        </w:rPr>
        <w:t>في المشهد السادس، يأتي المَلك أبيمالك مع اثنين من مستشاريه إلى بئر سبع ليصنعوا عهدًا أو معاهدة مع إسحاق. في البداية يكون إسحاق عدائيًا. لكن المَلك يشرح ما يريدون منه، ويوافق إسحاق على المعاهدة. يُجهز إسحاق وليمةً للاحتفال بالمعاهدة. ثم في اليوم التالي يقطعون وعودًا رسمية بالالتزام بالمعاهدة. يُغادر المَلك والمستشارون. يحفر إسحاق بئرًا أخرى ويبقى في بئر سبع.</w:t>
      </w:r>
    </w:p>
    <w:p>
      <w:pPr>
        <w:bidi/>
      </w:pPr>
      <w:r>
        <w:rPr>
          <w:rtl/>
          <w:cs/>
          <w:lang w:val="ar_AE" w:bidi="ar_AE"/>
        </w:rPr>
      </w:r>
      <w:r>
        <w:rPr>
          <w:rtl/>
          <w:cs/>
          <w:lang w:val="ar_AE" w:bidi="ar_AE"/>
        </w:rPr>
        <w:t>أوقفوا التمثيل: اسألوا المَلك: "لماذا من المهم أن تَعقد هذا الاتفاق مع إسحاق؟" قد تسمعون إجابات مثل: "إنه يزداد ثراءً وقوة كل يوم. أريد أن أتأكد من أنه لن يهاجمنا." أو "لقد رأيتُ كيف أن اللهَ معه. أحتاج أن أتأكد من أنه سيبقى مُسالمًا معنا." اسألوا إسحاق: "ما شعورك عندما قال المَلك إنه رأى أن الله معك؟" قد تسمعون إجابات مثل: "أنا سعيد لأن الآخرين يستطيعون أن يروا أن لدي علاقة خاصة بالله،" أو "يُشعرني هذا بالتواضع."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عندما حدثت </w:t>
      </w:r>
      <w:r>
        <w:rPr>
          <w:b/>
          <w:rtl/>
          <w:cs/>
          <w:lang w:val="ar_AE" w:bidi="ar_AE"/>
        </w:rPr>
        <w:t>مجاعة</w:t>
      </w:r>
      <w:r>
        <w:rPr>
          <w:rtl/>
          <w:cs/>
          <w:lang w:val="ar_AE" w:bidi="ar_AE"/>
        </w:rPr>
        <w:t xml:space="preserve"> شديدة في الأرض، نقلَ إسحاق عائلته إلى الجنوب. المجاعة هي وقت لا يوجد فيه طعام كافٍ للناس وللحيوانات. يمكن أن يكون سبب المجاعة طبيعيًا مثل عدم وجود ماء كاف أو الكثير من الماء. يمكن أن يكون السبب مِن صُنع الإنسان، مثل الحرب. لا نعرف سبب هذه المجاعة. لكن الأمر كان شديدًا لدرجة أن إسحاق نقل عائلته ومواشيه إلى مكان آخر.</w:t>
      </w:r>
    </w:p>
    <w:p>
      <w:pPr>
        <w:bidi/>
      </w:pPr>
      <w:r>
        <w:rPr>
          <w:rtl/>
          <w:cs/>
          <w:lang w:val="ar_AE" w:bidi="ar_AE"/>
        </w:rPr>
      </w:r>
      <w:r>
        <w:rPr>
          <w:rtl/>
          <w:cs/>
          <w:lang w:val="ar_AE" w:bidi="ar_AE"/>
        </w:rPr>
        <w:t xml:space="preserve">كانت مدينة جرار مدينة </w:t>
      </w:r>
      <w:r>
        <w:rPr>
          <w:b/>
          <w:rtl/>
          <w:cs/>
          <w:lang w:val="ar_AE" w:bidi="ar_AE"/>
        </w:rPr>
        <w:t>فلسطينية</w:t>
      </w:r>
      <w:r>
        <w:rPr>
          <w:rtl/>
          <w:cs/>
          <w:lang w:val="ar_AE" w:bidi="ar_AE"/>
        </w:rPr>
        <w:t>. كان الفلسطينيون شعبًا جاء من عبر البحر. استقَروا في المدن الساحلية في جنوب إسرائيل وأيضًا في بعض المدن الداخلية. في هذا الوقت، كانوا مسالمين مع إسحاق وعائلته. كان المَلك أبيمالك هو ملك جرار. مع أن هذا مَلك مختلف يُدعى أبيمالك، استخدِموا نفس الاسم. استخدموا الاسم نفسه الذي استخدمتوه للإشارة إلى أبيمالك الأول.</w:t>
      </w:r>
    </w:p>
    <w:p>
      <w:pPr>
        <w:bidi/>
      </w:pPr>
      <w:r>
        <w:rPr>
          <w:rtl/>
          <w:cs/>
          <w:lang w:val="ar_AE" w:bidi="ar_AE"/>
        </w:rPr>
      </w:r>
      <w:r>
        <w:rPr>
          <w:rtl/>
          <w:cs/>
          <w:lang w:val="ar_AE" w:bidi="ar_AE"/>
        </w:rPr>
        <w:t xml:space="preserve">ظهر اللهُ لإسحاق. إن اسم الله في هذا المقطع كله هو </w:t>
      </w:r>
      <w:r>
        <w:rPr>
          <w:b/>
          <w:rtl/>
          <w:cs/>
          <w:lang w:val="ar_AE" w:bidi="ar_AE"/>
        </w:rPr>
        <w:t>الرب</w:t>
      </w:r>
      <w:r>
        <w:rPr>
          <w:rtl/>
          <w:cs/>
          <w:lang w:val="ar_AE" w:bidi="ar_AE"/>
        </w:rPr>
        <w:t xml:space="preserve">، ما عدا مرة واحدة. استخدموا نفس الاسم الذي استخدمتوه في الفقرات السابقة للإشارة إلى الرب، وتذَّكروا أن اسم </w:t>
      </w:r>
      <w:r>
        <w:rPr>
          <w:rtl/>
          <w:cs/>
          <w:lang w:val="ar_AE" w:bidi="ar_AE"/>
        </w:rPr>
        <w:t>يهوه</w:t>
      </w:r>
      <w:r>
        <w:rPr>
          <w:rtl/>
          <w:cs/>
          <w:lang w:val="ar_AE" w:bidi="ar_AE"/>
        </w:rPr>
        <w:t xml:space="preserve"> موجود في قاموس الكلمات الرئيسية. يأمر اللهُ إسحاق أن يعيش </w:t>
      </w:r>
      <w:r>
        <w:rPr>
          <w:b/>
          <w:rtl/>
          <w:cs/>
          <w:lang w:val="ar_AE" w:bidi="ar_AE"/>
        </w:rPr>
        <w:t>غريبًا</w:t>
      </w:r>
      <w:r>
        <w:rPr>
          <w:rtl/>
          <w:cs/>
          <w:lang w:val="ar_AE" w:bidi="ar_AE"/>
        </w:rPr>
        <w:t xml:space="preserve"> في الأرض. إن الغريب هو شخص لا ينتمي إلى البلد – لا يتبع الثقافة بالكامل. كرَّر اللهُ </w:t>
      </w:r>
      <w:r>
        <w:rPr>
          <w:b/>
          <w:rtl/>
          <w:cs/>
          <w:lang w:val="ar_AE" w:bidi="ar_AE"/>
        </w:rPr>
        <w:t>العهدَ</w:t>
      </w:r>
      <w:r>
        <w:rPr>
          <w:rtl/>
          <w:cs/>
          <w:lang w:val="ar_AE" w:bidi="ar_AE"/>
        </w:rPr>
        <w:t xml:space="preserve"> الذي قطعه مع إبراهيم، والد إسحاق. تتم مناقشة مصطلح </w:t>
      </w:r>
      <w:r>
        <w:rPr>
          <w:rtl/>
          <w:cs/>
          <w:lang w:val="ar_AE" w:bidi="ar_AE"/>
        </w:rPr>
        <w:t>العهد</w:t>
      </w:r>
      <w:r>
        <w:rPr>
          <w:rtl/>
          <w:cs/>
          <w:lang w:val="ar_AE" w:bidi="ar_AE"/>
        </w:rPr>
        <w:t xml:space="preserve"> في قاموس الكلمات الرئيسية. استخدموا نفس الكلمة التي استخدمتوها مع إبراهيم للإشارة إلى العهد. وعدَ اللهُ بأن جميع الشعوب، أو </w:t>
      </w:r>
      <w:r>
        <w:rPr>
          <w:b/>
          <w:rtl/>
          <w:cs/>
          <w:lang w:val="ar_AE" w:bidi="ar_AE"/>
        </w:rPr>
        <w:t>الأمم</w:t>
      </w:r>
      <w:r>
        <w:rPr>
          <w:rtl/>
          <w:cs/>
          <w:lang w:val="ar_AE" w:bidi="ar_AE"/>
        </w:rPr>
        <w:t xml:space="preserve">، ستتبارك من خلال </w:t>
      </w:r>
      <w:r>
        <w:rPr>
          <w:b/>
          <w:rtl/>
          <w:cs/>
          <w:lang w:val="ar_AE" w:bidi="ar_AE"/>
        </w:rPr>
        <w:t>نسل</w:t>
      </w:r>
      <w:r>
        <w:rPr>
          <w:rtl/>
          <w:cs/>
          <w:lang w:val="ar_AE" w:bidi="ar_AE"/>
        </w:rPr>
        <w:t xml:space="preserve"> إسحاق. تُناقش كلمتي </w:t>
      </w:r>
      <w:r>
        <w:rPr>
          <w:rtl/>
          <w:cs/>
          <w:lang w:val="ar_AE" w:bidi="ar_AE"/>
        </w:rPr>
        <w:t>يبارِك</w:t>
      </w:r>
      <w:r>
        <w:rPr>
          <w:rtl/>
          <w:cs/>
          <w:lang w:val="ar_AE" w:bidi="ar_AE"/>
        </w:rPr>
        <w:t xml:space="preserve"> و</w:t>
      </w:r>
      <w:r>
        <w:rPr>
          <w:rtl/>
          <w:cs/>
          <w:lang w:val="ar_AE" w:bidi="ar_AE"/>
        </w:rPr>
        <w:t>الأمم</w:t>
      </w:r>
      <w:r>
        <w:rPr>
          <w:rtl/>
          <w:cs/>
          <w:lang w:val="ar_AE" w:bidi="ar_AE"/>
        </w:rPr>
        <w:t xml:space="preserve"> في قاموس الكلمات الرئيسية. استخدموا نفس الكلمات التي استخدمتوها في المقاطع السابقة للإشارة إلى كلمتي يبارِك وأمة.</w:t>
      </w:r>
    </w:p>
    <w:p>
      <w:pPr>
        <w:bidi/>
      </w:pPr>
      <w:r>
        <w:rPr>
          <w:rtl/>
          <w:cs/>
          <w:lang w:val="ar_AE" w:bidi="ar_AE"/>
        </w:rPr>
      </w:r>
      <w:r>
        <w:rPr>
          <w:rtl/>
          <w:cs/>
          <w:lang w:val="ar_AE" w:bidi="ar_AE"/>
        </w:rPr>
        <w:t>أخبر اللهُ إسحاق أنه سيباركه وأن جميع أمم الأرض ستتبارك لأن إبراهيم والده أطاع جميع متطلبات الله، وأوامره، وفرائضه، وإرشاداته. هذه الأنواع الأربعة للقواعد، عندما تُذكَر معًا، تعني أن إبراهيم أطاع الله تمامًا. تشير المتطلبات إلى كل ما طالب اللهُ أن يفعله. تشير الأوامر إلى تعاليم الله. تشير الفرائض إلى الأشياء التي تكلَّم بها اللهُ وأمرَ إبراهيمَ أن يفعلها. وتشير الشرائع إلى التعليم الفعلي والناموس اللذين أعطاهما الله للناس. قد تستخدمون طريقة أكثر نشاطًا لقول هذا. قد تقولون شيئًا مثل: "قال اللهُ إن إبراهيم فعلَ كل ما أمرتُه أن يفعله. اتَّبع تعليماتي، والكلمات التي قُلتُها، وما علَّمته إياه." هذه الأنواع الأربعة للقواعد متشابهة جدًا في المعنى. إذا لم يكن لديكم كلمات مختلفة لكل من هذه القواعد، يمكنكم أن تشرحوا فقط أن إبراهيم اتَّبع بالكامل كل ما أمره به اللهُ.</w:t>
      </w:r>
    </w:p>
    <w:p>
      <w:pPr>
        <w:bidi/>
      </w:pPr>
      <w:r>
        <w:rPr>
          <w:rtl/>
          <w:cs/>
          <w:lang w:val="ar_AE" w:bidi="ar_AE"/>
        </w:rPr>
      </w:r>
      <w:r>
        <w:rPr>
          <w:rtl/>
          <w:cs/>
          <w:lang w:val="ar_AE" w:bidi="ar_AE"/>
        </w:rPr>
        <w:t xml:space="preserve">عندما كان إسحاق في جرار، رأى المَلك في أحد الأيام إسحاقَ وهو </w:t>
      </w:r>
      <w:r>
        <w:rPr>
          <w:b/>
          <w:rtl/>
          <w:cs/>
          <w:lang w:val="ar_AE" w:bidi="ar_AE"/>
        </w:rPr>
        <w:t>يُلاعب</w:t>
      </w:r>
      <w:r>
        <w:rPr>
          <w:rtl/>
          <w:cs/>
          <w:lang w:val="ar_AE" w:bidi="ar_AE"/>
        </w:rPr>
        <w:t xml:space="preserve"> رفقة. كان هذا نوعًا من العناق الذي يحدث بين الأزواج. لم يكن هذا فعلًا جنسيًا. عندما رآهما المَلك معًا، أدرك أن إسحاق كذب عليه عندما قال إن رفقة كانت أخته. كان المَلك غاضبًا. قال المَلك إن هذه الكذبة كان يمكن أن تجعل أحدهم يرتكب </w:t>
      </w:r>
      <w:r>
        <w:rPr>
          <w:b/>
          <w:rtl/>
          <w:cs/>
          <w:lang w:val="ar_AE" w:bidi="ar_AE"/>
        </w:rPr>
        <w:t>خطية</w:t>
      </w:r>
      <w:r>
        <w:rPr>
          <w:rtl/>
          <w:cs/>
          <w:lang w:val="ar_AE" w:bidi="ar_AE"/>
        </w:rPr>
        <w:t xml:space="preserve"> عظيمة. يُناقَش مُصطلح </w:t>
      </w:r>
      <w:r>
        <w:rPr>
          <w:rtl/>
          <w:cs/>
          <w:lang w:val="ar_AE" w:bidi="ar_AE"/>
        </w:rPr>
        <w:t>خطية</w:t>
      </w:r>
      <w:r>
        <w:rPr>
          <w:rtl/>
          <w:cs/>
          <w:lang w:val="ar_AE" w:bidi="ar_AE"/>
        </w:rPr>
        <w:t xml:space="preserve"> في قاموس الكلمات الرئيسية. استخدموا نفس الكلمة التي استخدمتوها في المقاطع الأخرى للإشارة إلى الخطية.</w:t>
      </w:r>
    </w:p>
    <w:p>
      <w:pPr>
        <w:bidi/>
      </w:pPr>
      <w:r>
        <w:rPr>
          <w:rtl/>
          <w:cs/>
          <w:lang w:val="ar_AE" w:bidi="ar_AE"/>
        </w:rPr>
      </w:r>
      <w:r>
        <w:rPr>
          <w:rtl/>
          <w:cs/>
          <w:lang w:val="ar_AE" w:bidi="ar_AE"/>
        </w:rPr>
        <w:t xml:space="preserve">نقلَ إسحاق عائلته إلى وادي جرار بعد بعض النزاع حول الآبار. حفروا بئرًا واكتشفوا </w:t>
      </w:r>
      <w:r>
        <w:rPr>
          <w:b/>
          <w:rtl/>
          <w:cs/>
          <w:lang w:val="ar_AE" w:bidi="ar_AE"/>
        </w:rPr>
        <w:t>نبعًا متدفقًا</w:t>
      </w:r>
      <w:r>
        <w:rPr>
          <w:rtl/>
          <w:cs/>
          <w:lang w:val="ar_AE" w:bidi="ar_AE"/>
        </w:rPr>
        <w:t xml:space="preserve">. هذا النوع من الآبار يعني أن الماء سيتدفق في كل الوقت. لن تجف البئر خلال موسم الجفاف. هذا جعل البئر قيِّمة. ادعى الفلسطينيون أن البئر كانت مِلكيتهم. سمَّى إسحاق هذه البئر </w:t>
      </w:r>
      <w:r>
        <w:rPr>
          <w:b/>
          <w:rtl/>
          <w:cs/>
          <w:lang w:val="ar_AE" w:bidi="ar_AE"/>
        </w:rPr>
        <w:t>عِسق</w:t>
      </w:r>
      <w:r>
        <w:rPr>
          <w:rtl/>
          <w:cs/>
          <w:lang w:val="ar_AE" w:bidi="ar_AE"/>
        </w:rPr>
        <w:t xml:space="preserve"> الذي يعني "نزاعًا." تم التنازع حول البئر التالية أيضًا. سمَّى إسحاق هذه البئر الثانية </w:t>
      </w:r>
      <w:r>
        <w:rPr>
          <w:b/>
          <w:rtl/>
          <w:cs/>
          <w:lang w:val="ar_AE" w:bidi="ar_AE"/>
        </w:rPr>
        <w:t>سِطنة</w:t>
      </w:r>
      <w:r>
        <w:rPr>
          <w:rtl/>
          <w:cs/>
          <w:lang w:val="ar_AE" w:bidi="ar_AE"/>
        </w:rPr>
        <w:t xml:space="preserve"> والذي يعني "خِصامًا." استمر إسحاق في التنقل حتى حفر بئرًا لم يتنازع عليها أحد. سمَّاها إسحاق </w:t>
      </w:r>
      <w:r>
        <w:rPr>
          <w:b/>
          <w:rtl/>
          <w:cs/>
          <w:lang w:val="ar_AE" w:bidi="ar_AE"/>
        </w:rPr>
        <w:t>رحوبوت</w:t>
      </w:r>
      <w:r>
        <w:rPr>
          <w:rtl/>
          <w:cs/>
          <w:lang w:val="ar_AE" w:bidi="ar_AE"/>
        </w:rPr>
        <w:t xml:space="preserve"> والذي يعني "مساحة مفتوحة."</w:t>
      </w:r>
    </w:p>
    <w:p>
      <w:pPr>
        <w:bidi/>
      </w:pPr>
      <w:r>
        <w:rPr>
          <w:rtl/>
          <w:cs/>
          <w:lang w:val="ar_AE" w:bidi="ar_AE"/>
        </w:rPr>
      </w:r>
      <w:r>
        <w:rPr>
          <w:rtl/>
          <w:cs/>
          <w:lang w:val="ar_AE" w:bidi="ar_AE"/>
        </w:rPr>
        <w:t xml:space="preserve">ثم انتقلَ إسحاق إلى بئر سبع وكرَّرَ اللهُ الوعود لإسحاق. ثم بنى إسحاق </w:t>
      </w:r>
      <w:r>
        <w:rPr>
          <w:b/>
          <w:rtl/>
          <w:cs/>
          <w:lang w:val="ar_AE" w:bidi="ar_AE"/>
        </w:rPr>
        <w:t>مذبحًا</w:t>
      </w:r>
      <w:r>
        <w:rPr>
          <w:rtl/>
          <w:cs/>
          <w:lang w:val="ar_AE" w:bidi="ar_AE"/>
        </w:rPr>
        <w:t xml:space="preserve"> وقدَّم عبادةً لله. توجد كلمة </w:t>
      </w:r>
      <w:r>
        <w:rPr>
          <w:rtl/>
          <w:cs/>
          <w:lang w:val="ar_AE" w:bidi="ar_AE"/>
        </w:rPr>
        <w:t>مذبح</w:t>
      </w:r>
      <w:r>
        <w:rPr>
          <w:rtl/>
          <w:cs/>
          <w:lang w:val="ar_AE" w:bidi="ar_AE"/>
        </w:rPr>
        <w:t xml:space="preserve"> في قاموس الكلمات الرئيسية. استخدموا نفس الكلمة التي استخدمتوها من قبل للإشارة إلى المذبح.</w:t>
      </w:r>
    </w:p>
    <w:p>
      <w:pPr>
        <w:bidi/>
      </w:pPr>
      <w:r>
        <w:rPr>
          <w:rtl/>
          <w:cs/>
          <w:lang w:val="ar_AE" w:bidi="ar_AE"/>
        </w:rPr>
      </w:r>
      <w:r>
        <w:rPr>
          <w:rtl/>
          <w:cs/>
          <w:lang w:val="ar_AE" w:bidi="ar_AE"/>
        </w:rPr>
        <w:t xml:space="preserve">جاءَ المَلك أبيمالك مع اثنين من مستشاريه إلى بئر سبع ليَصنع </w:t>
      </w:r>
      <w:r>
        <w:rPr>
          <w:b/>
          <w:rtl/>
          <w:cs/>
          <w:lang w:val="ar_AE" w:bidi="ar_AE"/>
        </w:rPr>
        <w:t>عهدًا</w:t>
      </w:r>
      <w:r>
        <w:rPr>
          <w:rtl/>
          <w:cs/>
          <w:lang w:val="ar_AE" w:bidi="ar_AE"/>
        </w:rPr>
        <w:t xml:space="preserve"> أو معاهدة مع إسحاق. تُناقَش كلمةُ </w:t>
      </w:r>
      <w:r>
        <w:rPr>
          <w:rtl/>
          <w:cs/>
          <w:lang w:val="ar_AE" w:bidi="ar_AE"/>
        </w:rPr>
        <w:t>عهد</w:t>
      </w:r>
      <w:r>
        <w:rPr>
          <w:rtl/>
          <w:cs/>
          <w:lang w:val="ar_AE" w:bidi="ar_AE"/>
        </w:rPr>
        <w:t xml:space="preserve"> في قاموس الكلمات الرئيسية. هذا العهد هو بين شخصين. في وقت سابق من هذا المقطع، يُذكِّر اللهُ إسحاق بالعهد بين الله وإسحاق. تُستخدم الكلمة نفسها للإشارة إلى كلا النوعين من العهد. عندما يقطع شخصان عهدًا، يكون هناك عادةً نوع من الوليمة للاحتفال بالعهد. أعدَ إسحاق وليمةً للملك ومستشاريه. ثم في اليوم التالي، أقسموا </w:t>
      </w:r>
      <w:r>
        <w:rPr>
          <w:b/>
          <w:rtl/>
          <w:cs/>
          <w:lang w:val="ar_AE" w:bidi="ar_AE"/>
        </w:rPr>
        <w:t>قَسمًا</w:t>
      </w:r>
      <w:r>
        <w:rPr>
          <w:rtl/>
          <w:cs/>
          <w:lang w:val="ar_AE" w:bidi="ar_AE"/>
        </w:rPr>
        <w:t xml:space="preserve"> رسميًا، أو وعدًا رسميًا. يُناقَش تعبير </w:t>
      </w:r>
      <w:r>
        <w:rPr>
          <w:rtl/>
          <w:cs/>
          <w:lang w:val="ar_AE" w:bidi="ar_AE"/>
        </w:rPr>
        <w:t>قَسَم</w:t>
      </w:r>
      <w:r>
        <w:rPr>
          <w:rtl/>
          <w:cs/>
          <w:lang w:val="ar_AE" w:bidi="ar_AE"/>
        </w:rPr>
        <w:t xml:space="preserve"> في قاموس الكلمات الرئيسية. استخدموا نفس الكلمة التي استخدمتوها من قبل للإشارة إلى القَسم. بعد أن انتهى صُنع العهد، عاد المَلك ومستشاريه إلى جرار. كان هناك سلام بين إسحاق والفلسطينيين.</w:t>
      </w:r>
    </w:p>
    <w:p>
      <w:pPr>
        <w:bidi/>
      </w:pPr>
      <w:r>
        <w:rPr>
          <w:rtl/>
          <w:cs/>
          <w:lang w:val="ar_AE" w:bidi="ar_AE"/>
        </w:rPr>
      </w:r>
      <w:r>
        <w:rPr>
          <w:rtl/>
          <w:cs/>
          <w:lang w:val="ar_AE" w:bidi="ar_AE"/>
        </w:rPr>
        <w:t xml:space="preserve">حفرَ عبيد إسحاق بئرًا في بئر سبع. سمَّى إسحاق البئر </w:t>
      </w:r>
      <w:r>
        <w:rPr>
          <w:b/>
          <w:rtl/>
          <w:cs/>
          <w:lang w:val="ar_AE" w:bidi="ar_AE"/>
        </w:rPr>
        <w:t>شِبعة</w:t>
      </w:r>
      <w:r>
        <w:rPr>
          <w:rtl/>
          <w:cs/>
          <w:lang w:val="ar_AE" w:bidi="ar_AE"/>
        </w:rPr>
        <w:t>، والذي يعني "قَسمًا." لذلك عُرفت بئر سبع باسم بئر القَسم. إن كلمة "بير" العبرية تعني "بئرًا."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26:34–27:17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٢٦: ٣٤–٢٧: ١٧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قاطعت قصةُ إسحاق ورفقة قصةَ ابني إسحاق. نبدأ الآن قصة عائلة إسحاق مرة أخرى. تدور هذه القصة حول إسحاق، ورفقة، وابنيهما التوأمين، عيسو ويعقوب. كان إسحاق ستين عامًا عندما وُلد ابناه. يتزوج عيسو وهو في عُمر الأربعين. هذا يعني أن إسحاق كان أكثر من مئة عام مع بداية هذه القصة.</w:t>
      </w:r>
    </w:p>
    <w:p>
      <w:pPr>
        <w:bidi/>
      </w:pPr>
      <w:r>
        <w:rPr>
          <w:rtl/>
          <w:cs/>
          <w:lang w:val="ar_AE" w:bidi="ar_AE"/>
        </w:rPr>
      </w:r>
      <w:r>
        <w:rPr>
          <w:rtl/>
          <w:cs/>
          <w:lang w:val="ar_AE" w:bidi="ar_AE"/>
        </w:rPr>
        <w:t>عرِفنا سابقًا أن عيسو هو الأكبر بين التوأمين. بصفته الابن البكر، ينبغي أن يصير رأس العائلة عندما يموت إسحاق. بصفته الابن البكر، له حقوق ومسؤوليات، تُدعى حق البكورية. لكن عيسو باع بالفعل حقَ بكوريته هذا لأخيه يعقوب. لم يُقدِّر عيسو حق البكورية هذا.</w:t>
      </w:r>
    </w:p>
    <w:p>
      <w:pPr>
        <w:bidi/>
      </w:pPr>
      <w:r>
        <w:rPr>
          <w:rtl/>
          <w:cs/>
          <w:lang w:val="ar_AE" w:bidi="ar_AE"/>
        </w:rPr>
      </w:r>
      <w:r>
        <w:rPr>
          <w:rtl/>
          <w:cs/>
          <w:lang w:val="ar_AE" w:bidi="ar_AE"/>
        </w:rPr>
        <w:t>توقفوا وناقشوا: ما هي مسؤوليات الابن الأكبر في ثقافتكم؟ ما هي حقوق الابن الأكبر في ثقافتكم؟ َماذا يحدث عندما لا يَقبل الابنُ الأكبر مسؤولياته أو لا يُقدِّر حقوقه؟</w:t>
      </w:r>
    </w:p>
    <w:p>
      <w:pPr>
        <w:bidi/>
      </w:pPr>
      <w:r>
        <w:rPr>
          <w:rtl/>
          <w:cs/>
          <w:lang w:val="ar_AE" w:bidi="ar_AE"/>
        </w:rPr>
      </w:r>
      <w:r>
        <w:rPr>
          <w:rtl/>
          <w:cs/>
          <w:lang w:val="ar_AE" w:bidi="ar_AE"/>
        </w:rPr>
        <w:t>تزوج عيسو امرأتين أجنبيتين. كانتا هاتان المرأتان حِثيتيْن. كان الحِثيون من نسل كنعان، الذي كان ابن حام. كان نوح قد لعن كنعان ونسله. كان الحِثيون يعبدون الأصنام، في حين أن إسحاق وعائلته كانوا يعبدون الله. كان إبراهيم خائفًا جدًا من أن يتزوج إسحاق امرأةً أجنبية لدرجة أنه أرسل خادمه ليجد زوجة لإسحاق من بين أقاربهم. لم يكن إبراهيم سيرضى عن اختيارات عيسو الزوجية. على الأرجح تزوج عيسو هاتين المرأتين دون إذن والديه. وفقًا للثقافة، كان يجب أن يشترك والدا عيسو في اختيار زوجته. جلبتْ أفعال عيسو العارَ على العائلة. تقول أوصاف أخرى لهاتين الزيجتيْن أنهما سببتا الحزن لإسحاق ورفقة أو جعلت حياتهما مُرة.</w:t>
      </w:r>
    </w:p>
    <w:p>
      <w:pPr>
        <w:bidi/>
      </w:pPr>
      <w:r>
        <w:rPr>
          <w:rtl/>
          <w:cs/>
          <w:lang w:val="ar_AE" w:bidi="ar_AE"/>
        </w:rPr>
      </w:r>
      <w:r>
        <w:rPr>
          <w:rtl/>
          <w:cs/>
          <w:lang w:val="ar_AE" w:bidi="ar_AE"/>
        </w:rPr>
        <w:t>توقفوا وناقشوا: من الذي يرتب الزواج في ثقافتكم؟ ماذا يحدث إذا تزوج الابن من شخص يجلب الحزنَ لوالديه؟ كيف يمكن أن يتسبب زواج الابن في الحزن لوالديه في ثقافتكم؟</w:t>
      </w:r>
    </w:p>
    <w:p>
      <w:pPr>
        <w:bidi/>
      </w:pPr>
      <w:r>
        <w:rPr>
          <w:rtl/>
          <w:cs/>
          <w:lang w:val="ar_AE" w:bidi="ar_AE"/>
        </w:rPr>
      </w:r>
      <w:r>
        <w:rPr>
          <w:rtl/>
          <w:cs/>
          <w:lang w:val="ar_AE" w:bidi="ar_AE"/>
        </w:rPr>
        <w:t>هذه القصة هي المرة الثالثة التي يكون فيها صراع بين عيسو ويعقوب. كان الأول في الرحم – تصارعا ليُحدِّدا مَن سيُولد أولًا. كان الصراع الثاني يتعلَّق بحق البكورية للابن الأكبر – باع عيسو حقَ بكوريته ليعقوب. نرى الصراع الثالث بخصوص البركة التي أعطاها الآباء للابن الأكبر.</w:t>
      </w:r>
    </w:p>
    <w:p>
      <w:pPr>
        <w:bidi/>
      </w:pPr>
      <w:r>
        <w:rPr>
          <w:rtl/>
          <w:cs/>
          <w:lang w:val="ar_AE" w:bidi="ar_AE"/>
        </w:rPr>
      </w:r>
      <w:r>
        <w:rPr>
          <w:rtl/>
          <w:cs/>
          <w:lang w:val="ar_AE" w:bidi="ar_AE"/>
        </w:rPr>
        <w:t>كان إسحاق أكثر من مئة سنة على الأقل. لا نعرف لماذا أصبح إسحاق كفيفًا تقريبًا. هذا يعني أن إسحاق لم يستطع أن يرى جيدًا بما يكفي ليتعرف على وجه شخصٍ معروف له.</w:t>
      </w:r>
    </w:p>
    <w:p>
      <w:pPr>
        <w:bidi/>
      </w:pPr>
      <w:r>
        <w:rPr>
          <w:rtl/>
          <w:cs/>
          <w:lang w:val="ar_AE" w:bidi="ar_AE"/>
        </w:rPr>
      </w:r>
      <w:r>
        <w:rPr>
          <w:rtl/>
          <w:cs/>
          <w:lang w:val="ar_AE" w:bidi="ar_AE"/>
        </w:rPr>
        <w:t>كان إسحاق يعلم أنه يقترب من نهاية حياته. كان من المعتاد قُرب نهاية حياة الأب أنه يُبارِك ابنَه. كانت هذه البركة حدثًا هامًا. منحت بركات مثل هذه حقوقَ ملكية الأب وسُلطته للابن. كذلك منحتْ هذه البركة لابن إسحاق وعدًا من الله بأنه سيعطي له ولنسله هذه الأرضَ. بمجرد أن يعطي إسحاق هذه البركة، فإنها تُصبِح مُلزِمة، مما يعني أنه لا يمكن لأحد أن يغيِّرها.</w:t>
      </w:r>
    </w:p>
    <w:p>
      <w:pPr>
        <w:bidi/>
      </w:pPr>
      <w:r>
        <w:rPr>
          <w:rtl/>
          <w:cs/>
          <w:lang w:val="ar_AE" w:bidi="ar_AE"/>
        </w:rPr>
      </w:r>
      <w:r>
        <w:rPr>
          <w:rtl/>
          <w:cs/>
          <w:lang w:val="ar_AE" w:bidi="ar_AE"/>
        </w:rPr>
        <w:t>عندما علمنا أول مرة عن عيسو ويعقوب، اكتشفنا أن كل واحد من الأبوين له ابن مفضل. كان إسحاق يُفضِّل عيسو بينما كانت رفقة تُحب يعقوب. في هذا المقطع، نرى عواقب هذا التمييز في المعاملة. كان إسحاق يخطط أن يُبارِك الابن الأكبر أو الابن البكر. إن هذه البركة جزءٌ من حق البكورية، أو حقوق الابن الأكبر. لقد باع عيسو حق البكورية هذا ليعقوب. لا نَعرف ما إذا كان إسحاق يَعلم أن عيسو باع حق بكوريته. ساعدت رفقة على خداع إسحاق ليعطي بركة البكر ليعقوب.</w:t>
      </w:r>
    </w:p>
    <w:p>
      <w:pPr>
        <w:bidi/>
      </w:pPr>
      <w:r>
        <w:rPr>
          <w:rtl/>
          <w:cs/>
          <w:lang w:val="ar_AE" w:bidi="ar_AE"/>
        </w:rPr>
      </w:r>
      <w:r>
        <w:rPr>
          <w:rtl/>
          <w:cs/>
          <w:lang w:val="ar_AE" w:bidi="ar_AE"/>
        </w:rPr>
        <w:t>توقفوا وناقشوا كمجموعة: ما الذي يحدث للعائلة عندما يُفضل الوالدان أحد الأبناء؟ ناقشوا أيضًا: في ثقافتكم، هل يعطي الآباء حق البكورية للابن الأكبر؟</w:t>
      </w:r>
    </w:p>
    <w:p>
      <w:pPr>
        <w:bidi/>
      </w:pPr>
      <w:r>
        <w:rPr>
          <w:rtl/>
          <w:cs/>
          <w:lang w:val="ar_AE" w:bidi="ar_AE"/>
        </w:rPr>
      </w:r>
      <w:r>
        <w:rPr>
          <w:rtl/>
          <w:cs/>
          <w:lang w:val="ar_AE" w:bidi="ar_AE"/>
        </w:rPr>
        <w:t>طلبَ إسحاق من عيسو أن يذهب للصيد وأن يعد طبيخًا لذيذًا مع بعض الصيد الذي سيصطاده. أراد إسحاق أن يتناول وجبة خاصة أولًا ثم ينطق بالبركة للابن الأكبر بعد الوجبة. لم يكن تناول الطعام جزءًا أساسيًا من إعطاء البركة. لكن في تلك الثقافة، كان تناول الطعام معًا جزءًا هامًا في قضاء وقت سعيد معًا. أخدَ عيسو قوسَه وسِهامه وخرجَ ليصطاد.</w:t>
      </w:r>
    </w:p>
    <w:p>
      <w:pPr>
        <w:bidi/>
      </w:pPr>
      <w:r>
        <w:rPr>
          <w:rtl/>
          <w:cs/>
          <w:lang w:val="ar_AE" w:bidi="ar_AE"/>
        </w:rPr>
      </w:r>
      <w:r>
        <w:rPr>
          <w:rtl/>
          <w:cs/>
          <w:lang w:val="ar_AE" w:bidi="ar_AE"/>
        </w:rPr>
        <w:t>اعرضوا صورةً لقوس وجُعبة سِهام.</w:t>
      </w:r>
    </w:p>
    <w:p>
      <w:pPr>
        <w:bidi/>
      </w:pPr>
      <w:r>
        <w:rPr>
          <w:rtl/>
          <w:cs/>
          <w:lang w:val="ar_AE" w:bidi="ar_AE"/>
        </w:rPr>
      </w:r>
      <w:r>
        <w:rPr>
          <w:rtl/>
          <w:cs/>
          <w:lang w:val="ar_AE" w:bidi="ar_AE"/>
        </w:rPr>
        <w:t>سمعتْ رفقة ما قاله إسحاق لعيسو. قبل أن يولد التوأمان، كان اللهُ قد أخبر رفقة أن الابن الأكبر سيُستعبَد للابن الأصغر. بدأت رفقة تُخطط لضمان أن يحصل يعقوب على البركة. لا يوجد أي دليل على أن رفقة سألت الله ما الذي ينبغي عليها فِعله. أخبرتْ رفقة يعقوب بكل ما قاله إسحاق لعيسو. ثم طلبتْ رفقة من يعقوب أن يستمع إليها ويفعل ما تقوله. خططتْ أن تُعد وجبة من صغار الماعز وأن تجعل يعقوب يُقدِّمها لإسحاق ثم يحصل على البركة. كان يعقوب يَعلم أنه ليس مثل عيسو جسديًا. كان يعقوب يَعلم أن والده سيُدرك أنه ليس عيسو. تساءلَ يعقوب حول خطة رفقة. لكن كان لدى رفقة خطة للتعامل مع هذه المشكلة. ألبستْ رفقة يعقوب ثياب عيسو ووضعتْ شعر الماعز على ذراعيه وعنقه. ثم أعطت رفقة الطعام ليعقوب ليأخذه إلى أبيه، إسحاق.</w:t>
      </w:r>
    </w:p>
    <w:p>
      <w:pPr>
        <w:bidi/>
      </w:pPr>
      <w:r>
        <w:rPr>
          <w:rtl/>
          <w:cs/>
          <w:lang w:val="ar_AE" w:bidi="ar_AE"/>
        </w:rPr>
      </w:r>
      <w:r>
        <w:rPr>
          <w:rtl/>
          <w:cs/>
          <w:lang w:val="ar_AE" w:bidi="ar_AE"/>
        </w:rPr>
        <w:t>اعرضوا صورةً لخيمة. اعرضوا صورة جلد الماعز وعليه الشعر. اعرضوا صورة لصغار الماعز.</w:t>
      </w:r>
    </w:p>
    <w:p>
      <w:pPr>
        <w:bidi/>
      </w:pPr>
      <w:r>
        <w:rPr>
          <w:rtl/>
          <w:cs/>
          <w:lang w:val="ar_AE" w:bidi="ar_AE"/>
        </w:rPr>
      </w:r>
      <w:r>
        <w:rPr>
          <w:rtl/>
          <w:cs/>
          <w:lang w:val="ar_AE" w:bidi="ar_AE"/>
        </w:rPr>
        <w:t>ناقشوا كمجموعة: وافق يعقوب على أن يَفعل كل ما طلبته أمه. اشتركَ يعقوب في المؤامرة ليأخذ البركة. ماذا سيحدث لشخص في عائلتك إذا حاول أن يخدع أباه ليكتسب شيئًا؟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يتزوج عيسو نساء أجنبيات.</w:t>
      </w:r>
    </w:p>
    <w:p>
      <w:pPr>
        <w:bidi/>
      </w:pPr>
      <w:r>
        <w:rPr>
          <w:rtl/>
          <w:cs/>
          <w:lang w:val="ar_AE" w:bidi="ar_AE"/>
        </w:rPr>
      </w:r>
      <w:r>
        <w:rPr>
          <w:b/>
          <w:rtl/>
          <w:cs/>
          <w:lang w:val="ar_AE" w:bidi="ar_AE"/>
        </w:rPr>
        <w:t>المشهد الثاني:</w:t>
      </w:r>
      <w:r>
        <w:rPr>
          <w:rtl/>
          <w:cs/>
          <w:lang w:val="ar_AE" w:bidi="ar_AE"/>
        </w:rPr>
        <w:t xml:space="preserve"> يُخبر إسحاق عيسو أنه قد حان الوقت ليَحصل على بركة اسحق بصفته البكر.</w:t>
      </w:r>
    </w:p>
    <w:p>
      <w:pPr>
        <w:bidi/>
      </w:pPr>
      <w:r>
        <w:rPr>
          <w:rtl/>
          <w:cs/>
          <w:lang w:val="ar_AE" w:bidi="ar_AE"/>
        </w:rPr>
      </w:r>
      <w:r>
        <w:rPr>
          <w:b/>
          <w:rtl/>
          <w:cs/>
          <w:lang w:val="ar_AE" w:bidi="ar_AE"/>
        </w:rPr>
        <w:t>المشهد الثالث:</w:t>
      </w:r>
      <w:r>
        <w:rPr>
          <w:rtl/>
          <w:cs/>
          <w:lang w:val="ar_AE" w:bidi="ar_AE"/>
        </w:rPr>
        <w:t xml:space="preserve"> تُجهز رفقة طريقة ليعقوب ليَحصل على بركة البكر.</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يهوديت، زوجة عيسو</w:t>
      </w:r>
    </w:p>
    <w:p>
      <w:pPr>
        <w:pStyle w:val="ListBullet"/>
        <w:bidi/>
        <w:spacing w:line="240" w:lineRule="auto"/>
        <w:ind w:left="720"/>
      </w:pPr>
      <w:r>
        <w:rPr>
          <w:rtl/>
          <w:cs/>
          <w:lang w:val="ar_AE" w:bidi="ar_AE"/>
        </w:rPr>
      </w:r>
      <w:r>
        <w:rPr>
          <w:rtl/>
          <w:cs/>
          <w:lang w:val="ar_AE" w:bidi="ar_AE"/>
        </w:rPr>
        <w:t>بسمة، زوجة عيسو</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يقرر عيسو أن يأخذ زوجات، وكان أربعين سنة، وهو السن نفسه الذي تزوجَ فيه إسحاق من رفقة. يتزوج عيسو من يهوديت وبسمة. كانتا كلتاهما حِثيتيْن. جعلتا هاتان المرأتان حياةَ إسحاق ورفقة بائسة.</w:t>
      </w:r>
    </w:p>
    <w:p>
      <w:pPr>
        <w:bidi/>
      </w:pPr>
      <w:r>
        <w:rPr>
          <w:rtl/>
          <w:cs/>
          <w:lang w:val="ar_AE" w:bidi="ar_AE"/>
        </w:rPr>
      </w:r>
      <w:r>
        <w:rPr>
          <w:rtl/>
          <w:cs/>
          <w:lang w:val="ar_AE" w:bidi="ar_AE"/>
        </w:rPr>
        <w:t>في المشهد الثاني، إسحاق رجل مُسن وبدأ يفقد بصره. نَعلم أن إسحاق كان أكثر من ١٠٠ سنة لأنه كان في الستين عندما وُلد عيسو ويعقوب. بما أن عيسو كان أربعين عامًا عندما تزوج، إذًا إسحاق تجاوزَ المئة عام، لا نَعلَم عُمر إسحاق بالضبط. لا يعرف إسحاق متى سيموت لكنه يَعلم أنه أصبح مسنًا وكفيفًا إلى حدٍ بعيد. يدعو إسحاقُ عيسو ليأتي إليه. فيجيب عيسو قائلًا: "هأنذا." هذه طريقة طبيعية للرد على شخص قريب منك. يُخبر إسحاقُ عيسو أن يذهب ويحضر بعض الصيد ويعد وجبةً خاصة. هذه هي فعلًا الوجبة المفضلة لدى إسحاق. يقول إسحاق إنه بعد أن يتناول هذه الوجبة الخاصة، سيُعطي عيسو بركةَ الابن البكر. يَفعل عيسو مثلما يقول أبيه ويذهب ليصطاد.</w:t>
      </w:r>
    </w:p>
    <w:p>
      <w:pPr>
        <w:bidi/>
      </w:pPr>
      <w:r>
        <w:rPr>
          <w:rtl/>
          <w:cs/>
          <w:lang w:val="ar_AE" w:bidi="ar_AE"/>
        </w:rPr>
      </w:r>
      <w:r>
        <w:rPr>
          <w:rtl/>
          <w:cs/>
          <w:lang w:val="ar_AE" w:bidi="ar_AE"/>
        </w:rPr>
        <w:t>في المشهد الثالث، كانت رفقة تستمع إلى إسحاق وعيسو. توجد لدى رفقة خطة لتكون البركة ليعقوب. أولًا، تُكرِّر رفقة تعليمات إسحاق التي أعطاها لعيسو. كان يعقوب يعرف ماذا كان سيُجهِّز عيسو. تتألف خطة رفقة من عدة خطوات ويجب على يعقوب أن يفعلها كلها.</w:t>
      </w:r>
    </w:p>
    <w:p>
      <w:pPr>
        <w:pStyle w:val="ListBullet"/>
        <w:bidi/>
        <w:spacing w:line="240" w:lineRule="auto"/>
        <w:ind w:left="720"/>
      </w:pPr>
      <w:r>
        <w:rPr>
          <w:rtl/>
          <w:cs/>
          <w:lang w:val="ar_AE" w:bidi="ar_AE"/>
        </w:rPr>
      </w:r>
      <w:r>
        <w:rPr>
          <w:rtl/>
          <w:cs/>
          <w:lang w:val="ar_AE" w:bidi="ar_AE"/>
        </w:rPr>
        <w:t>عليه أن يُحضِر اثنين من صغار الماعز من القطيع.</w:t>
      </w:r>
    </w:p>
    <w:p>
      <w:pPr>
        <w:pStyle w:val="ListBullet"/>
        <w:bidi/>
        <w:spacing w:line="240" w:lineRule="auto"/>
        <w:ind w:left="720"/>
      </w:pPr>
      <w:r>
        <w:rPr>
          <w:rtl/>
          <w:cs/>
          <w:lang w:val="ar_AE" w:bidi="ar_AE"/>
        </w:rPr>
      </w:r>
      <w:r>
        <w:rPr>
          <w:rtl/>
          <w:cs/>
          <w:lang w:val="ar_AE" w:bidi="ar_AE"/>
        </w:rPr>
        <w:t>ستُجهِّز رفقة وجبةً خاصة يحبها إسحاق.</w:t>
      </w:r>
    </w:p>
    <w:p>
      <w:pPr>
        <w:pStyle w:val="ListBullet"/>
        <w:bidi/>
        <w:spacing w:line="240" w:lineRule="auto"/>
        <w:ind w:left="720"/>
      </w:pPr>
      <w:r>
        <w:rPr>
          <w:rtl/>
          <w:cs/>
          <w:lang w:val="ar_AE" w:bidi="ar_AE"/>
        </w:rPr>
      </w:r>
      <w:r>
        <w:rPr>
          <w:rtl/>
          <w:cs/>
          <w:lang w:val="ar_AE" w:bidi="ar_AE"/>
        </w:rPr>
        <w:t>على يعقوب أن يُحضِر الطعام إلى إسحاق ثم يحصل على البركة.</w:t>
      </w:r>
    </w:p>
    <w:p>
      <w:pPr>
        <w:bidi/>
      </w:pPr>
      <w:r>
        <w:rPr>
          <w:rtl/>
          <w:cs/>
          <w:lang w:val="ar_AE" w:bidi="ar_AE"/>
        </w:rPr>
      </w:r>
      <w:r>
        <w:rPr>
          <w:rtl/>
          <w:cs/>
          <w:lang w:val="ar_AE" w:bidi="ar_AE"/>
        </w:rPr>
        <w:t>توجد ضرورة ملحة في الطريقة التي تتحدث بها رفقة. تحتاج رفقة إلى إنجاز ذلك قبل عودة عيسو.</w:t>
      </w:r>
    </w:p>
    <w:p>
      <w:pPr>
        <w:bidi/>
      </w:pPr>
      <w:r>
        <w:rPr>
          <w:rtl/>
          <w:cs/>
          <w:lang w:val="ar_AE" w:bidi="ar_AE"/>
        </w:rPr>
      </w:r>
      <w:r>
        <w:rPr>
          <w:rtl/>
          <w:cs/>
          <w:lang w:val="ar_AE" w:bidi="ar_AE"/>
        </w:rPr>
        <w:t>يَعلم يعقوب أنه ليس مثل عيسو في المظهر الجسدي. يتساءل يعقوب بخصوص خطة رفقة. يخاف يعقوب من أن يُلعَن لكن رفقة تقول إن اللعنة ستأتي عليها هي.</w:t>
      </w:r>
    </w:p>
    <w:p>
      <w:pPr>
        <w:bidi/>
      </w:pPr>
      <w:r>
        <w:rPr>
          <w:rtl/>
          <w:cs/>
          <w:lang w:val="ar_AE" w:bidi="ar_AE"/>
        </w:rPr>
      </w:r>
      <w:r>
        <w:rPr>
          <w:rtl/>
          <w:cs/>
          <w:lang w:val="ar_AE" w:bidi="ar_AE"/>
        </w:rPr>
        <w:t>ثم واصلت رفقة تنفيذ خطتها.</w:t>
      </w:r>
    </w:p>
    <w:p>
      <w:pPr>
        <w:pStyle w:val="ListBullet"/>
        <w:bidi/>
        <w:spacing w:line="240" w:lineRule="auto"/>
        <w:ind w:left="720"/>
      </w:pPr>
      <w:r>
        <w:rPr>
          <w:rtl/>
          <w:cs/>
          <w:lang w:val="ar_AE" w:bidi="ar_AE"/>
        </w:rPr>
      </w:r>
      <w:r>
        <w:rPr>
          <w:rtl/>
          <w:cs/>
          <w:lang w:val="ar_AE" w:bidi="ar_AE"/>
        </w:rPr>
        <w:t>جهَّزتْ رفقة طعامًا لذيذًا بالضبط مثلما يُحبه إسحاق.</w:t>
      </w:r>
    </w:p>
    <w:p>
      <w:pPr>
        <w:pStyle w:val="ListBullet"/>
        <w:bidi/>
        <w:spacing w:line="240" w:lineRule="auto"/>
        <w:ind w:left="720"/>
      </w:pPr>
      <w:r>
        <w:rPr>
          <w:rtl/>
          <w:cs/>
          <w:lang w:val="ar_AE" w:bidi="ar_AE"/>
        </w:rPr>
      </w:r>
      <w:r>
        <w:rPr>
          <w:rtl/>
          <w:cs/>
          <w:lang w:val="ar_AE" w:bidi="ar_AE"/>
        </w:rPr>
        <w:t>أخذت رفقةُ ثياب عيسو المفضلة وألبستها يعقوب.</w:t>
      </w:r>
    </w:p>
    <w:p>
      <w:pPr>
        <w:pStyle w:val="ListBullet"/>
        <w:bidi/>
        <w:spacing w:line="240" w:lineRule="auto"/>
        <w:ind w:left="720"/>
      </w:pPr>
      <w:r>
        <w:rPr>
          <w:rtl/>
          <w:cs/>
          <w:lang w:val="ar_AE" w:bidi="ar_AE"/>
        </w:rPr>
      </w:r>
      <w:r>
        <w:rPr>
          <w:rtl/>
          <w:cs/>
          <w:lang w:val="ar_AE" w:bidi="ar_AE"/>
        </w:rPr>
        <w:t>استخدمتْ رفقة جلد الماعز لتغطية ذراعي يعقوب ويديه، ورقبته.</w:t>
      </w:r>
    </w:p>
    <w:p>
      <w:pPr>
        <w:pStyle w:val="ListBullet"/>
        <w:bidi/>
        <w:spacing w:line="240" w:lineRule="auto"/>
        <w:ind w:left="720"/>
      </w:pPr>
      <w:r>
        <w:rPr>
          <w:rtl/>
          <w:cs/>
          <w:lang w:val="ar_AE" w:bidi="ar_AE"/>
        </w:rPr>
      </w:r>
      <w:r>
        <w:rPr>
          <w:rtl/>
          <w:cs/>
          <w:lang w:val="ar_AE" w:bidi="ar_AE"/>
        </w:rPr>
        <w:t>ثم أعطت ليعقوب الطعام مع الخبز الطازج ليأخذه إلى إسحاق.</w:t>
      </w:r>
    </w:p>
    <w:p>
      <w:pPr>
        <w:bidi/>
      </w:pPr>
      <w:r>
        <w:rPr>
          <w:rtl/>
          <w:cs/>
          <w:lang w:val="ar_AE" w:bidi="ar_AE"/>
        </w:rPr>
      </w:r>
      <w:r>
        <w:rPr>
          <w:rtl/>
          <w:cs/>
          <w:lang w:val="ar_AE" w:bidi="ar_AE"/>
        </w:rPr>
        <w:t>ذهبَ يعقوب إلى إسحاق مرتديًا ثياب عيسو، ويداه وزراعاه مُغطاة بشعر الماعز حتى يكون مُشعرًا مثل عيسو، وحمل يعقوب وجبة إسحاق المفضلة ليأكلها.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يهوديت، زوجة عيسو</w:t>
      </w:r>
    </w:p>
    <w:p>
      <w:pPr>
        <w:pStyle w:val="ListBullet"/>
        <w:bidi/>
        <w:spacing w:line="240" w:lineRule="auto"/>
        <w:ind w:left="720"/>
      </w:pPr>
      <w:r>
        <w:rPr>
          <w:rtl/>
          <w:cs/>
          <w:lang w:val="ar_AE" w:bidi="ar_AE"/>
        </w:rPr>
      </w:r>
      <w:r>
        <w:rPr>
          <w:rtl/>
          <w:cs/>
          <w:lang w:val="ar_AE" w:bidi="ar_AE"/>
        </w:rPr>
        <w:t>بسمة، زوجة عيسو</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في المشهد الأول، لا يتحدث أحد. نَعرف أن عيسو بلغ أربعين عامًا وقد تزوج من زوجتين. إن هاتين المرأتين من الأجنبيات، أو نساء من قبيلة أخرى. كانتا حِثيتيْن من نسل كنعان الذي كان الابن الملعون لحام، ابن نوح. لقد جعلتا حياةَ إسحاق ورفقة بائسة.</w:t>
      </w:r>
    </w:p>
    <w:p>
      <w:pPr>
        <w:bidi/>
      </w:pPr>
      <w:r>
        <w:rPr>
          <w:rtl/>
          <w:cs/>
          <w:lang w:val="ar_AE" w:bidi="ar_AE"/>
        </w:rPr>
      </w:r>
      <w:r>
        <w:rPr>
          <w:rtl/>
          <w:cs/>
          <w:lang w:val="ar_AE" w:bidi="ar_AE"/>
        </w:rPr>
        <w:t>أوقفوا التمثيل: اسألوا عيسو: "لماذا تزوجتَ هذه النساء الأجنبيات؟" قد تسمعون إجابات مثل: "لأنني أردتُ ذلك،" أو "إنهن جميلات وأردت أن أتزوج،" أو "يمكنني الزواج من أي شخص أريده." اسألوا إسحاق ورفقة: "ما شعوركم بشأن هذا الزواج؟" قد تسمعون إجابات مثل: "أنا أكره هذا. لقد أحضرتا عبادة الأصنام إلى عائلتنا،" أو "إنهما تملكان عادات مختلفة ولا تحترمانني على الإطلاق،" أو "لقد تسببوا في العار لأن عيسو لم يحترم عاداتنا." واصلوا التمثيل.</w:t>
      </w:r>
    </w:p>
    <w:p>
      <w:pPr>
        <w:bidi/>
      </w:pPr>
      <w:r>
        <w:rPr>
          <w:rtl/>
          <w:cs/>
          <w:lang w:val="ar_AE" w:bidi="ar_AE"/>
        </w:rPr>
      </w:r>
      <w:r>
        <w:rPr>
          <w:rtl/>
          <w:cs/>
          <w:lang w:val="ar_AE" w:bidi="ar_AE"/>
        </w:rPr>
        <w:t>في المشهد الثاني، كان إسحاق أكثر من مئة سنة وأصبح كفيفًا تقريبًا. يُقرر إسحاق أن الوقت قد حان ليُعطي لعيسو بركته. يدعو إسحاق عيسو إليه. عندما يصل عيسو، يقول إسحاق: "يا ابني." يقول عيسو: "ها أنذا." ثم يقول إسحاق لعيسو: "اذهب واصطاد بعض الصيد البري و جهَّزْ لي وجبتي المفضلة وأحضرها لي هنا لآكُلها. ثم سأعطيك البركة التي تَخصك، أيها الابن البكر." لذلك يأخذ عيسو قوسه وسهامه، ويخرج إلى البرية ليصطاد حيوانًا بريًا.</w:t>
      </w:r>
    </w:p>
    <w:p>
      <w:pPr>
        <w:bidi/>
      </w:pPr>
      <w:r>
        <w:rPr>
          <w:rtl/>
          <w:cs/>
          <w:lang w:val="ar_AE" w:bidi="ar_AE"/>
        </w:rPr>
      </w:r>
      <w:r>
        <w:rPr>
          <w:rtl/>
          <w:cs/>
          <w:lang w:val="ar_AE" w:bidi="ar_AE"/>
        </w:rPr>
        <w:t>في المشهد الثالث، تسمع رفقةُ إسحاق يُخبر عيسو أن يُعد طعامًا ويَستعد لنوال بركة البكر. تذهب رفقة إلى يعقوب وتُكرر معظم ما سمعته. تَصيغ رفقة بعض الكلمات بشكل مختلف. تضيف رفقة عبارة أن إسحاق يريد أن يعطي البركة أمام الله. ثم تبدأ رفقة في إعطاء تعليماتها ليعقوب بشأن ما يجب عليه فِعله. تشرح رفقة أنه يجب على يعقوب أن يَذبح اثنين من الماعز. ستُجهِّزهم رفقة تمامًا مثلما يحب إسحاق. سيُقدِّم يعقوب الطعام لإسحاق ويحصل على البركة من إسحاق.</w:t>
      </w:r>
    </w:p>
    <w:p>
      <w:pPr>
        <w:bidi/>
      </w:pPr>
      <w:r>
        <w:rPr>
          <w:rtl/>
          <w:cs/>
          <w:lang w:val="ar_AE" w:bidi="ar_AE"/>
        </w:rPr>
      </w:r>
      <w:r>
        <w:rPr>
          <w:rtl/>
          <w:cs/>
          <w:lang w:val="ar_AE" w:bidi="ar_AE"/>
        </w:rPr>
        <w:t>أوقفوا التمثيل: اسألوا رفقة: "ما شعورك بشأن خداع إسحاق بهذه الطريقة؟" قد تسمعون إجابات مثل: "أعلم أن البركة تَخص يعقوب. أريد فقط أن أتأكد من حدوث ذلك،" أو "أنا لست راضية عن عيسو وكيف يعيش. أُفضِّل أن ينال يعقوب هذه البركة." اسألوا يعقوب: "ما شعورك بشأن خداع أبيك بهذه الطريقة؟" قد تسمعون إجابات مثل: "أنا خائف من أنه سيكتشف هذا الخداع وسيلعنني،" أو "أنا مستعد لفعل هذا لأن حق البكورية هو لي. لقد باع عيسو حقه لي،" أو "أنا لست خائفًا. تعرف أمي كيف تُدير هذا الأمر." واصلوا التمثيل.</w:t>
      </w:r>
    </w:p>
    <w:p>
      <w:pPr>
        <w:bidi/>
      </w:pPr>
      <w:r>
        <w:rPr>
          <w:rtl/>
          <w:cs/>
          <w:lang w:val="ar_AE" w:bidi="ar_AE"/>
        </w:rPr>
      </w:r>
      <w:r>
        <w:rPr>
          <w:rtl/>
          <w:cs/>
          <w:lang w:val="ar_AE" w:bidi="ar_AE"/>
        </w:rPr>
        <w:t>يرى يعقوب المشاكل الموجودة في هذه الخطة. كان عيسو مشعرًا. كان يعقوب أملس. عندما يُدرك إسحاقُ الخداع، سيَلعن يعقوبَ بدلًا من أن يباركه. تقول رفقة إن اللعنة ستأتي عليها بدلًا من يعقوب.</w:t>
      </w:r>
    </w:p>
    <w:p>
      <w:pPr>
        <w:bidi/>
      </w:pPr>
      <w:r>
        <w:rPr>
          <w:rtl/>
          <w:cs/>
          <w:lang w:val="ar_AE" w:bidi="ar_AE"/>
        </w:rPr>
      </w:r>
      <w:r>
        <w:rPr>
          <w:rtl/>
          <w:cs/>
          <w:lang w:val="ar_AE" w:bidi="ar_AE"/>
        </w:rPr>
        <w:t>أوقفوا التمثيل: اسألوا رفقة: "هل أنتِ خائفة من اللعنة؟" قد تسمعون إجابات مثل: "لا، لن يلعني إسحاق أبدًا." واصلوا التمثيل.</w:t>
      </w:r>
    </w:p>
    <w:p>
      <w:pPr>
        <w:bidi/>
      </w:pPr>
      <w:r>
        <w:rPr>
          <w:rtl/>
          <w:cs/>
          <w:lang w:val="ar_AE" w:bidi="ar_AE"/>
        </w:rPr>
      </w:r>
      <w:r>
        <w:rPr>
          <w:rtl/>
          <w:cs/>
          <w:lang w:val="ar_AE" w:bidi="ar_AE"/>
        </w:rPr>
        <w:t>تُعطي رفقةُ التعليمات ليعقوب مرةً أخرى. ينبغي على يعقوب أن يحضر اثنين من صغار الماعز ويَذبحهما. تُجهِّز رفقة الطعام. تأخذ رفقةُ ثيابَ عيسو المفضلة وتُلبسها يعقوب. تُغطي رفقة ذراعي يعقوب ويديه بجلد الماعز المشعر. كذلك تضع رفقة جلد الماعز المشعر حول رقبة يعقوب. ثم تُعطي رفقة ليعقوب الطعام المُجهَّز بما في ذلك بعض الخبز الطازج. ينبغي على يعقوب أن يأخذ هذا الطعام لأبيه.</w:t>
      </w:r>
    </w:p>
    <w:p>
      <w:pPr>
        <w:bidi/>
      </w:pPr>
      <w:r>
        <w:rPr>
          <w:rtl/>
          <w:cs/>
          <w:lang w:val="ar_AE" w:bidi="ar_AE"/>
        </w:rPr>
      </w:r>
      <w:r>
        <w:rPr>
          <w:rtl/>
          <w:cs/>
          <w:lang w:val="ar_AE" w:bidi="ar_AE"/>
        </w:rPr>
        <w:t>أوقفوا التمثيل واسألوا يعقوب: "ما شعورك الآن؟" قد تسمعون إجابات مثل: "أشعر بالخوف. أعلم أن أمي أخبرتني أن أفعل هذا، لكنني خائف من ألا ينجح،" أو "أنا بخير. لا توجد مشكلة. لقد فكَّرتْ أمي في كل شيء،" أو "يستحق عيسو هذا. لقد باع لي حق البكورية. عيسو يَعلم أن البركة تَخصني. رُغم ذلك، كان يحاول الحصول على البركة."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يتزوج عيسو من امرأتين </w:t>
      </w:r>
      <w:r>
        <w:rPr>
          <w:b/>
          <w:rtl/>
          <w:cs/>
          <w:lang w:val="ar_AE" w:bidi="ar_AE"/>
        </w:rPr>
        <w:t>حِثيتيْن</w:t>
      </w:r>
      <w:r>
        <w:rPr>
          <w:rtl/>
          <w:cs/>
          <w:lang w:val="ar_AE" w:bidi="ar_AE"/>
        </w:rPr>
        <w:t>. لقد استخدمتم اسم الحثيين من قبل. استخدموا نفس الكلمة عند ترجمة اسمهم.</w:t>
      </w:r>
    </w:p>
    <w:p>
      <w:pPr>
        <w:bidi/>
      </w:pPr>
      <w:r>
        <w:rPr>
          <w:rtl/>
          <w:cs/>
          <w:lang w:val="ar_AE" w:bidi="ar_AE"/>
        </w:rPr>
      </w:r>
      <w:r>
        <w:rPr>
          <w:rtl/>
          <w:cs/>
          <w:lang w:val="ar_AE" w:bidi="ar_AE"/>
        </w:rPr>
        <w:t xml:space="preserve">كان </w:t>
      </w:r>
      <w:r>
        <w:rPr>
          <w:b/>
          <w:rtl/>
          <w:cs/>
          <w:lang w:val="ar_AE" w:bidi="ar_AE"/>
        </w:rPr>
        <w:t>إسحاق</w:t>
      </w:r>
      <w:r>
        <w:rPr>
          <w:rtl/>
          <w:cs/>
          <w:lang w:val="ar_AE" w:bidi="ar_AE"/>
        </w:rPr>
        <w:t xml:space="preserve"> يفقد بصره. لم يكن كفيفًا تمامًا بعد، لكن نَظره ضَعُفَ لدرجة أنه لم يَعد يُميز الوجوه. يُظهر النص ضمنيًا أن فقدان البصر كان جزءًا طبيعيًا من الشيخوخة في ذلك الوقت.</w:t>
      </w:r>
    </w:p>
    <w:p>
      <w:pPr>
        <w:bidi/>
      </w:pPr>
      <w:r>
        <w:rPr>
          <w:rtl/>
          <w:cs/>
          <w:lang w:val="ar_AE" w:bidi="ar_AE"/>
        </w:rPr>
      </w:r>
      <w:r>
        <w:rPr>
          <w:rtl/>
          <w:cs/>
          <w:lang w:val="ar_AE" w:bidi="ar_AE"/>
        </w:rPr>
        <w:t xml:space="preserve">أخبرَ إسحاقُ عيسو أن يأخذ </w:t>
      </w:r>
      <w:r>
        <w:rPr>
          <w:b/>
          <w:rtl/>
          <w:cs/>
          <w:lang w:val="ar_AE" w:bidi="ar_AE"/>
        </w:rPr>
        <w:t>قوسَه</w:t>
      </w:r>
      <w:r>
        <w:rPr>
          <w:rtl/>
          <w:cs/>
          <w:lang w:val="ar_AE" w:bidi="ar_AE"/>
        </w:rPr>
        <w:t xml:space="preserve"> </w:t>
      </w:r>
      <w:r>
        <w:rPr>
          <w:b/>
          <w:rtl/>
          <w:cs/>
          <w:lang w:val="ar_AE" w:bidi="ar_AE"/>
        </w:rPr>
        <w:t>وجُعبة سهامه</w:t>
      </w:r>
      <w:r>
        <w:rPr>
          <w:rtl/>
          <w:cs/>
          <w:lang w:val="ar_AE" w:bidi="ar_AE"/>
        </w:rPr>
        <w:t xml:space="preserve"> ليصطاد الحيوانات البرية في مكان مفتوح أو غير مزروع. إن الجُعبة هي وعاء للسهام التي يأخذها الصياد معه. كان </w:t>
      </w:r>
      <w:r>
        <w:rPr>
          <w:b/>
          <w:rtl/>
          <w:cs/>
          <w:lang w:val="ar_AE" w:bidi="ar_AE"/>
        </w:rPr>
        <w:t>الصيد</w:t>
      </w:r>
      <w:r>
        <w:rPr>
          <w:rtl/>
          <w:cs/>
          <w:lang w:val="ar_AE" w:bidi="ar_AE"/>
        </w:rPr>
        <w:t xml:space="preserve"> عبارة عن حيوانات برية، لا حيوانات مُستأنَسة.</w:t>
      </w:r>
    </w:p>
    <w:p>
      <w:pPr>
        <w:bidi/>
      </w:pPr>
      <w:r>
        <w:rPr>
          <w:rtl/>
          <w:cs/>
          <w:lang w:val="ar_AE" w:bidi="ar_AE"/>
        </w:rPr>
      </w:r>
      <w:r>
        <w:rPr>
          <w:rtl/>
          <w:cs/>
          <w:lang w:val="ar_AE" w:bidi="ar_AE"/>
        </w:rPr>
        <w:t>اعرضوا صورةً للقوس وجُعبة السِهام.</w:t>
      </w:r>
    </w:p>
    <w:p>
      <w:pPr>
        <w:bidi/>
      </w:pPr>
      <w:r>
        <w:rPr>
          <w:rtl/>
          <w:cs/>
          <w:lang w:val="ar_AE" w:bidi="ar_AE"/>
        </w:rPr>
      </w:r>
      <w:r>
        <w:rPr>
          <w:rtl/>
          <w:cs/>
          <w:lang w:val="ar_AE" w:bidi="ar_AE"/>
        </w:rPr>
        <w:t xml:space="preserve">قال إسحاق لعيسو إنه يريد أن يعطيه </w:t>
      </w:r>
      <w:r>
        <w:rPr>
          <w:b/>
          <w:rtl/>
          <w:cs/>
          <w:lang w:val="ar_AE" w:bidi="ar_AE"/>
        </w:rPr>
        <w:t>البركة</w:t>
      </w:r>
      <w:r>
        <w:rPr>
          <w:rtl/>
          <w:cs/>
          <w:lang w:val="ar_AE" w:bidi="ar_AE"/>
        </w:rPr>
        <w:t xml:space="preserve"> التي من نصيب الابن البكر. كانت البركة مُلزِمة. لا يمكن لأحد آخر أن يحصل عليها ولا يمكن تغييرها أو سحبها. تمت مناقشة كلمة </w:t>
      </w:r>
      <w:r>
        <w:rPr>
          <w:b/>
          <w:rtl/>
          <w:cs/>
          <w:lang w:val="ar_AE" w:bidi="ar_AE"/>
        </w:rPr>
        <w:t>بركة</w:t>
      </w:r>
      <w:r>
        <w:rPr>
          <w:rtl/>
          <w:cs/>
          <w:lang w:val="ar_AE" w:bidi="ar_AE"/>
        </w:rPr>
        <w:t xml:space="preserve"> في قاموس الكلمات الرئيسية. استخدموا نفس الكلمة التي استخدمتوها من قبل للإشارة إلى البركة.</w:t>
      </w:r>
    </w:p>
    <w:p>
      <w:pPr>
        <w:bidi/>
      </w:pPr>
      <w:r>
        <w:rPr>
          <w:rtl/>
          <w:cs/>
          <w:lang w:val="ar_AE" w:bidi="ar_AE"/>
        </w:rPr>
      </w:r>
      <w:r>
        <w:rPr>
          <w:rtl/>
          <w:cs/>
          <w:lang w:val="ar_AE" w:bidi="ar_AE"/>
        </w:rPr>
        <w:t xml:space="preserve">سمعتْ رفقة وأخبرت يعقوب أن إسحاق يريد أن يبارك عيسو أمام </w:t>
      </w:r>
      <w:r>
        <w:rPr>
          <w:b/>
          <w:rtl/>
          <w:cs/>
          <w:lang w:val="ar_AE" w:bidi="ar_AE"/>
        </w:rPr>
        <w:t>الرب</w:t>
      </w:r>
      <w:r>
        <w:rPr>
          <w:rtl/>
          <w:cs/>
          <w:lang w:val="ar_AE" w:bidi="ar_AE"/>
        </w:rPr>
        <w:t>. استخدموا نفس الاسم الذي استخدمتوه في المقاطع الأخرى للإشارة إلى الرب. لا تقتبس رفقة بالضبط ما قاله إسحاق. طلبت رفقة من يعقوب أن يذهب ويأخذ اثنين من صغار الماعز الجيديْن أو الممتازين. ينبغي أن يكونا من أفضل الماعز. ينبغي ألا يكونا ضعيفين أو مريضين. سيكون مذاقهما لذيذًا عندما يُجهَّزان بالطريقة الصحيحة.</w:t>
      </w:r>
    </w:p>
    <w:p>
      <w:pPr>
        <w:bidi/>
      </w:pPr>
      <w:r>
        <w:rPr>
          <w:rtl/>
          <w:cs/>
          <w:lang w:val="ar_AE" w:bidi="ar_AE"/>
        </w:rPr>
      </w:r>
      <w:r>
        <w:rPr>
          <w:rtl/>
          <w:cs/>
          <w:lang w:val="ar_AE" w:bidi="ar_AE"/>
        </w:rPr>
        <w:t>كان يعقوب يخاف من أن إسحاق سيكتشف المؤامرة و</w:t>
      </w:r>
      <w:r>
        <w:rPr>
          <w:b/>
          <w:rtl/>
          <w:cs/>
          <w:lang w:val="ar_AE" w:bidi="ar_AE"/>
        </w:rPr>
        <w:t>يَلعنه</w:t>
      </w:r>
      <w:r>
        <w:rPr>
          <w:rtl/>
          <w:cs/>
          <w:lang w:val="ar_AE" w:bidi="ar_AE"/>
        </w:rPr>
        <w:t xml:space="preserve">. قالت رفقة ليعقوب إنه ليت لعنته تقع عليها. تمت مناقشة </w:t>
      </w:r>
      <w:r>
        <w:rPr>
          <w:b/>
          <w:rtl/>
          <w:cs/>
          <w:lang w:val="ar_AE" w:bidi="ar_AE"/>
        </w:rPr>
        <w:t>لعنة</w:t>
      </w:r>
      <w:r>
        <w:rPr>
          <w:rtl/>
          <w:cs/>
          <w:lang w:val="ar_AE" w:bidi="ar_AE"/>
        </w:rPr>
        <w:t xml:space="preserve"> في قاموس الكلمات الرئيسية. استخدموا نفس الكلمة التي استخدمتوها في القصص السابقة للإشارة إلى اللعنة.</w:t>
      </w:r>
    </w:p>
    <w:p>
      <w:pPr>
        <w:bidi/>
      </w:pPr>
      <w:r>
        <w:rPr>
          <w:rtl/>
          <w:cs/>
          <w:lang w:val="ar_AE" w:bidi="ar_AE"/>
        </w:rPr>
      </w:r>
      <w:r>
        <w:rPr>
          <w:rtl/>
          <w:cs/>
          <w:lang w:val="ar_AE" w:bidi="ar_AE"/>
        </w:rPr>
        <w:t>استخدمت رفقة جلد الماعز الذي طبخته، لتغطية ذراعي يعقوب ويديه ورقبته. تُرِك شعر الماعز على جلد الماعز.</w:t>
      </w:r>
    </w:p>
    <w:p>
      <w:pPr>
        <w:bidi/>
      </w:pPr>
      <w:r>
        <w:rPr>
          <w:rtl/>
          <w:cs/>
          <w:lang w:val="ar_AE" w:bidi="ar_AE"/>
        </w:rPr>
      </w:r>
      <w:r>
        <w:rPr>
          <w:rtl/>
          <w:cs/>
          <w:lang w:val="ar_AE" w:bidi="ar_AE"/>
        </w:rPr>
        <w:t>اعرضوا صورةً لجلد الماعز.</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27:18–29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٢٧: ١٨–٢٩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تُستكمل قصة سرقة يعقوب لِبركة عيسو. في المقطع السابق، طلب إسحاقُ من عيسو أن يُعد له طعامًا من الصيد البري. بعد تناول الطعام، سيعطي إسحاقُ لعيسو بركة الابن البكر. لكن رفقة سمعتْ هذه الخطة ثم خططتْ لأنْ ينال يعقوب البركة بدلًا من عيسو. قبل أن يولد التوأمين، قيل لرفقة أن الابن الأصغر سيسود على الابن الأكبر. كذلك قبل أن تحدث هذه القصة، باع عيسو حق بكوريته ليعقوب مقابل حساء عدس.</w:t>
      </w:r>
    </w:p>
    <w:p>
      <w:pPr>
        <w:bidi/>
      </w:pPr>
      <w:r>
        <w:rPr>
          <w:rtl/>
          <w:cs/>
          <w:lang w:val="ar_AE" w:bidi="ar_AE"/>
        </w:rPr>
      </w:r>
      <w:r>
        <w:rPr>
          <w:rtl/>
          <w:cs/>
          <w:lang w:val="ar_AE" w:bidi="ar_AE"/>
        </w:rPr>
        <w:t>توقّفوا وراجعوا: ما الذي فعله يعقوب حتى الآن ليُظهر أنه يتفق مع أمه ويريد أن يسرق البركة لنفسه؟</w:t>
      </w:r>
    </w:p>
    <w:p>
      <w:pPr>
        <w:bidi/>
      </w:pPr>
      <w:r>
        <w:rPr>
          <w:rtl/>
          <w:cs/>
          <w:lang w:val="ar_AE" w:bidi="ar_AE"/>
        </w:rPr>
      </w:r>
      <w:r>
        <w:rPr>
          <w:rtl/>
          <w:cs/>
          <w:lang w:val="ar_AE" w:bidi="ar_AE"/>
        </w:rPr>
        <w:t>لقد أعدَّتْ رفقةُ طعامًا تعتقد أنه سيجعل إسحاق يظن أن عيسو هو الذي أعدَّه. ألبستْ رفقة يعقوبَ ثيابَ عيسو. وضعتْ رفقة جلدَ الماعز المُغطى بالشعر على يدي يعقوب، وذراعيه، ورقبته. أرسلتْ رفقة يعقوب بالطعام إلى إسحاق. كان إسحاق تقريبًا أعمى. لا يستطيع إسحاق أن يرى جيدًا بما يكفي ليتعرف على وجه ابنه.</w:t>
      </w:r>
    </w:p>
    <w:p>
      <w:pPr>
        <w:bidi/>
      </w:pPr>
      <w:r>
        <w:rPr>
          <w:rtl/>
          <w:cs/>
          <w:lang w:val="ar_AE" w:bidi="ar_AE"/>
        </w:rPr>
      </w:r>
      <w:r>
        <w:rPr>
          <w:rtl/>
          <w:cs/>
          <w:lang w:val="ar_AE" w:bidi="ar_AE"/>
        </w:rPr>
        <w:t>كان يعقوب يرتدي ثياب عيسو وكان شعر الماعز على يديه، وذراعيه، ورقبته. ذهبَ ليُقدِّم الطعامَ لإسحاق. في البداية، يتشكَّك إسحاق في الأمر. يتحدث يعقوب، فيَسمع إسحاقُ صوته. يسأل إسحاق عن الشخص الذي في المكان. يسأل إسحق هذا السؤال لأنه ليس متأكدًا مَن هو الابن الموجود. يكذب يعقوب ويقول إنه عيسو.</w:t>
      </w:r>
    </w:p>
    <w:p>
      <w:pPr>
        <w:bidi/>
      </w:pPr>
      <w:r>
        <w:rPr>
          <w:rtl/>
          <w:cs/>
          <w:lang w:val="ar_AE" w:bidi="ar_AE"/>
        </w:rPr>
      </w:r>
      <w:r>
        <w:rPr>
          <w:rtl/>
          <w:cs/>
          <w:lang w:val="ar_AE" w:bidi="ar_AE"/>
        </w:rPr>
        <w:t>توقفوا وناقشوا: كيف يرى الناس الكذبَ في ثقافتكم؟ كيف سيَنظرون إلى أكاذيب يعقوب؟</w:t>
      </w:r>
    </w:p>
    <w:p>
      <w:pPr>
        <w:bidi/>
      </w:pPr>
      <w:r>
        <w:rPr>
          <w:rtl/>
          <w:cs/>
          <w:lang w:val="ar_AE" w:bidi="ar_AE"/>
        </w:rPr>
      </w:r>
      <w:r>
        <w:rPr>
          <w:rtl/>
          <w:cs/>
          <w:lang w:val="ar_AE" w:bidi="ar_AE"/>
        </w:rPr>
        <w:t>يُقدِّم يعقوب لإسحاق الطعامَ الذي أعددتْه رفقة. تفاجأ إسحاق لأن الطعام صار جاهزًا بهذه السرعة. من الطبيعي أن يستغرق الصيد وإعداد الطعام وقتًا أطول بكثير. تساءلَ إسحاق مرة أخرى. وكجزء من مؤامرته، يكذب يعقوب ويقول: "إن يهوه، إلهك، قد ساعدني."</w:t>
      </w:r>
    </w:p>
    <w:p>
      <w:pPr>
        <w:bidi/>
      </w:pPr>
      <w:r>
        <w:rPr>
          <w:rtl/>
          <w:cs/>
          <w:lang w:val="ar_AE" w:bidi="ar_AE"/>
        </w:rPr>
      </w:r>
      <w:r>
        <w:rPr>
          <w:rtl/>
          <w:cs/>
          <w:lang w:val="ar_AE" w:bidi="ar_AE"/>
        </w:rPr>
        <w:t>توقّفوا وناقشوا: لماذا يذكر يعقوبُ الله في هذه المرحلة؟ كان يعقوب يكذب على إسحاق بشأن كيفية إعداد الطبيخ بهذه السرعة.</w:t>
      </w:r>
    </w:p>
    <w:p>
      <w:pPr>
        <w:bidi/>
      </w:pPr>
      <w:r>
        <w:rPr>
          <w:rtl/>
          <w:cs/>
          <w:lang w:val="ar_AE" w:bidi="ar_AE"/>
        </w:rPr>
      </w:r>
      <w:r>
        <w:rPr>
          <w:rtl/>
          <w:cs/>
          <w:lang w:val="ar_AE" w:bidi="ar_AE"/>
        </w:rPr>
        <w:t>كان إسحاق لا يزال متشكِّكًا فطلبَ من يعقوب أن يقترب منه. لمسَ إسحاقُ يدي يعقوب المُشعرتيْن بسبب شعر الماعز. كان إسحاق متحيرًا. كان الصوت صوت يعقوب، لكن مَلمس يديه مثل يدي عيسو. سأل إسحاق مرةً أخرى عن هوية الشخص الموجود أمامه. كذبَ يعقوب مرةً أخرى وقال إنه عيسو. أكلَ إسحاق الطعام الذي قدَّمه له يعقوب. ثم طلبَ إسحاق من يعقوب أن يقترب منه وقَبَّله. إن التقبيل هو شكل معتاد للتحية بين الأقارب في تلك الثقافة. عندما انحنى يعقوب ليُقبِّل إسحاق، شمَّ إسحاقُ ثيابه. كانت رائحة ثيابه مثل رائحة عيسو. اقتنع إسحاق أخيرًا بأن هذا هو عيسو.</w:t>
      </w:r>
    </w:p>
    <w:p>
      <w:pPr>
        <w:bidi/>
      </w:pPr>
      <w:r>
        <w:rPr>
          <w:rtl/>
          <w:cs/>
          <w:lang w:val="ar_AE" w:bidi="ar_AE"/>
        </w:rPr>
      </w:r>
      <w:r>
        <w:rPr>
          <w:rtl/>
          <w:cs/>
          <w:lang w:val="ar_AE" w:bidi="ar_AE"/>
        </w:rPr>
        <w:t>توقَّفوا وراجعوا: انظروا إلى كل ما فعله يعقوب ورفقة ليَحصل يعقوب على البركة. لماذا فعلوا كل هذا؟ ناقشوا أهمية الحصول على بركة أبيكم في ثقافتكم؟ كيف تنظر ثقافتكم إلى دور الابن البكر؟ ماذا تفعل العائلة مع الابن الذي يخدع أبيه ليجعله يُباركه مثلما فعل يعقوب؟</w:t>
      </w:r>
    </w:p>
    <w:p>
      <w:pPr>
        <w:bidi/>
      </w:pPr>
      <w:r>
        <w:rPr>
          <w:rtl/>
          <w:cs/>
          <w:lang w:val="ar_AE" w:bidi="ar_AE"/>
        </w:rPr>
      </w:r>
      <w:r>
        <w:rPr>
          <w:rtl/>
          <w:cs/>
          <w:lang w:val="ar_AE" w:bidi="ar_AE"/>
        </w:rPr>
        <w:t>أعطى إسحاق ليعقوب البركةَ التي ينبغي أن يحصل عليها الابن البكر. كانت تلك البركة شاملة وكاملة. تبدو البَركة مثل الكلمات الشعرية وكلمات الصلاة. تشمل البركةُ مَن هو عيسو، وما الذي ينبغي أن يحصل عليه، وعلاقة عيسو بالآخرين. تغطي البركةُ ما يحتاجه عيسو من أجل البقاء والازدهار: الكثير من المياه، والحصاد الوفير، والسيادة على الآخرين، بما في ذلك العائلة. وأخيرًا، صلَّى إسحاق طالبًا أن يُبارَك كل مَن يبارِك عيسو، وأن يُلعَن كل مَن يلعن عيسو. كان إسحاق أبًا يبارِك ابنه البكر. لم يكن هذا هو الوعد العهدي الذي قطعه اللهُ. ظنَّ إسحاق أنه كان يبارِك عيسو، لكنه بدلًا من ذلك بارَك يعقوب.</w:t>
      </w:r>
    </w:p>
    <w:p>
      <w:pPr>
        <w:bidi/>
      </w:pPr>
      <w:r>
        <w:rPr>
          <w:rtl/>
          <w:cs/>
          <w:lang w:val="ar_AE" w:bidi="ar_AE"/>
        </w:rPr>
      </w:r>
      <w:r>
        <w:rPr>
          <w:rtl/>
          <w:cs/>
          <w:lang w:val="ar_AE" w:bidi="ar_AE"/>
        </w:rPr>
        <w:t>توقفوا وناقشوا: كيف تختلف هذه البركة عن الوعد العهدي؟</w:t>
      </w:r>
    </w:p>
    <w:p>
      <w:pPr>
        <w:bidi/>
      </w:pPr>
      <w:r>
        <w:rPr>
          <w:rtl/>
          <w:cs/>
          <w:lang w:val="ar_AE" w:bidi="ar_AE"/>
        </w:rPr>
      </w:r>
      <w:r>
        <w:rPr>
          <w:rtl/>
          <w:cs/>
          <w:lang w:val="ar_AE" w:bidi="ar_AE"/>
        </w:rPr>
        <w:t>وفقًا لتلك الثقافة، بمجرد أن ينطق إسحاق بهذه البركة، لا يستطيع أن يلغيها. لقد تم مَنحها. لا يستطيع إسحاق أن يَمنح نفس البركة لابنٍ آخر أو لأي شخص آخر. تُعتبر هذه البركة دائمة ولا يمكن تغييرها أو استعادتها.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يأخذ يعقوب الطعام الذي أعددته رفقة لإسحاق. يقول يعقوب لإسحاق إنه عيسو. بعد تناول الطعام، يبارِك إسحاق يعقوب معتقدًا أنه يبارِك عيسو.</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يُذكر اسم عيسو</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هذا مشهد واحد طويل. لم يكن عيسو حاضرًا في هذا الحدث. كان عيسو بعيدًا عن بيته يبحث عن حيوان بري ليَصطاده. توجد عَجلة في لقاء يعقوب مع إسحاق. كان يعقوب يعرف أن عيسو يمكن أن يعود في أي لحظة. يريد يعقوب أن يأخذ البركة قبل عودة عيسو.</w:t>
      </w:r>
    </w:p>
    <w:p>
      <w:pPr>
        <w:bidi/>
      </w:pPr>
      <w:r>
        <w:rPr>
          <w:rtl/>
          <w:cs/>
          <w:lang w:val="ar_AE" w:bidi="ar_AE"/>
        </w:rPr>
      </w:r>
      <w:r>
        <w:rPr>
          <w:rtl/>
          <w:cs/>
          <w:lang w:val="ar_AE" w:bidi="ar_AE"/>
        </w:rPr>
        <w:t>ارتدى يعقوب ثياب عيسو. كان يعقوب يرتدي جلد الماعز على يديه، وذراعيه، ورقبته، حتى إذا لمسه إسحاق، سيشعر بوجود شعر مثل عيسو. أعدَّتْ رفقة طعامًا باستخدام اثنين من صغار الماعز. لقد أعددته حتى يكون طعمه مثل الطبيخ الذي كان يصنعه عيسو عادة باستخدام ما يصطاده. فعلت رفقة ويعقوب كل ما في وسعهما لإقناع إسحاق، الذي لا يستطيع أن يرى جيدًا، بأن هذا هو عيسو الواقف أمامه.</w:t>
      </w:r>
    </w:p>
    <w:p>
      <w:pPr>
        <w:bidi/>
      </w:pPr>
      <w:r>
        <w:rPr>
          <w:rtl/>
          <w:cs/>
          <w:lang w:val="ar_AE" w:bidi="ar_AE"/>
        </w:rPr>
      </w:r>
      <w:r>
        <w:rPr>
          <w:rtl/>
          <w:cs/>
          <w:lang w:val="ar_AE" w:bidi="ar_AE"/>
        </w:rPr>
        <w:t>لم يستطع إسحاق أن يرى جيدًا بما يكفي ليتعرف على وجه يعقوب. يقول يعقوب: "يا أبي" باعتبارها تحية احترامٍ. يتحير إسحاق من الصوت. يقول إسحاق: "مَن أنت؟ عيسو أم يعقوب؟" يكذب يعقوب ويقول: "أنا عيسو. ها هو الطعام. اجلس وكُل منه لكي تُعطيني بركتك." لا يزال إسحاق متحيرًا. يسأل إسحاق: "كيف وجدتَ الصيد بهذه السرعة؟" يكذب يعقوب ويقول إن الله ساعده في العثور على الصيد البري بهذه السرعة. كذبَ يعقوب مرةً أخرى وقال إنه عيسو. لا يقتنع إسحاق حتى يَشم ثيابَ عيسو، والتي يرتديها يعقوب.</w:t>
      </w:r>
    </w:p>
    <w:p>
      <w:pPr>
        <w:bidi/>
      </w:pPr>
      <w:r>
        <w:rPr>
          <w:rtl/>
          <w:cs/>
          <w:lang w:val="ar_AE" w:bidi="ar_AE"/>
        </w:rPr>
      </w:r>
      <w:r>
        <w:rPr>
          <w:rtl/>
          <w:cs/>
          <w:lang w:val="ar_AE" w:bidi="ar_AE"/>
        </w:rPr>
        <w:t>يوجد شعور بالعجلة في المحادثة التي يخوضها يعقوب مع إسحاق. يعرف يعقوب أن عيسو كان خارجًا يبحث عن الصيد. لن يمر وقت طويل قبل أن يعود عيسو. يريد يعقوب أن يأخذ البركة قبل عودة عيسو. لا يقول يعقوب هذا، لكننا نرى العجلةَ في الطريقة التي يتحدث بها يعقوب مع إسحاق.</w:t>
      </w:r>
    </w:p>
    <w:p>
      <w:pPr>
        <w:bidi/>
      </w:pPr>
      <w:r>
        <w:rPr>
          <w:rtl/>
          <w:cs/>
          <w:lang w:val="ar_AE" w:bidi="ar_AE"/>
        </w:rPr>
      </w:r>
      <w:r>
        <w:rPr>
          <w:rtl/>
          <w:cs/>
          <w:lang w:val="ar_AE" w:bidi="ar_AE"/>
        </w:rPr>
        <w:t>توقفوا وناقشوا: أين ترون العجلةَ في ما يقوله ويفعله يعقوب بينما كان مع إسحاق؟</w:t>
      </w:r>
    </w:p>
    <w:p>
      <w:pPr>
        <w:bidi/>
      </w:pPr>
      <w:r>
        <w:rPr>
          <w:rtl/>
          <w:cs/>
          <w:lang w:val="ar_AE" w:bidi="ar_AE"/>
        </w:rPr>
      </w:r>
      <w:r>
        <w:rPr>
          <w:rtl/>
          <w:cs/>
          <w:lang w:val="ar_AE" w:bidi="ar_AE"/>
        </w:rPr>
        <w:t>بما أن إسحاق لا يستطيع أن يرى، يجب أن يعتمد على حواسه الأخرى ليحدد هوية الشخص الذي معه. طرح إسحاق الأسئلة، وفي كل مرة كان يعقوب يكذب في إجابته. استخدمَ إسحاق حاسة الشم واكتشفَ أن الثياب كانت لها رائحة مثل رائحة الحقل أو مثل الثياب التي يرتديها عيسو عادةً. استخدم إسحاق حاسة اللمس ولمسَ يدي يعقوب. كانت تلك الأيدي مشعرة مثل يدي عيسو. استخدم إسحاق حاسة التذوق وأكلَ الطعام اللذيذ الذي كان مذاقه مثل مذاق الصيد البري الذي كان يصنعه عيسو عادةً. لم يستطع إسحاق استخدام حاسة البصر. كانت حاسة السمع تُحيِّره لأنه سمعَ صوت يعقوب بينما كانت تُخبره حاسة التذوق والشم واللمس أن عيسو كان أمامه.</w:t>
      </w:r>
    </w:p>
    <w:p>
      <w:pPr>
        <w:bidi/>
      </w:pPr>
      <w:r>
        <w:rPr>
          <w:rtl/>
          <w:cs/>
          <w:lang w:val="ar_AE" w:bidi="ar_AE"/>
        </w:rPr>
      </w:r>
      <w:r>
        <w:rPr>
          <w:rtl/>
          <w:cs/>
          <w:lang w:val="ar_AE" w:bidi="ar_AE"/>
        </w:rPr>
        <w:t>في ظل تأكيد ثلاث حواسٍ أن هذا هو عيسو، قام إسحاق بمباركة ابنه معتقدًا أنه كان يبارِك عيسو.</w:t>
      </w:r>
    </w:p>
    <w:p>
      <w:pPr>
        <w:bidi/>
      </w:pPr>
      <w:r>
        <w:rPr>
          <w:rtl/>
          <w:cs/>
          <w:lang w:val="ar_AE" w:bidi="ar_AE"/>
        </w:rPr>
      </w:r>
      <w:r>
        <w:rPr>
          <w:rtl/>
          <w:cs/>
          <w:lang w:val="ar_AE" w:bidi="ar_AE"/>
        </w:rPr>
        <w:t>تتألف البركة من ثلاثة أجزاء.</w:t>
      </w:r>
    </w:p>
    <w:p>
      <w:pPr>
        <w:pStyle w:val="ListBullet"/>
        <w:bidi/>
        <w:spacing w:line="240" w:lineRule="auto"/>
        <w:ind w:left="720"/>
      </w:pPr>
      <w:r>
        <w:rPr>
          <w:rtl/>
          <w:cs/>
          <w:lang w:val="ar_AE" w:bidi="ar_AE"/>
        </w:rPr>
      </w:r>
      <w:r>
        <w:rPr>
          <w:rtl/>
          <w:cs/>
          <w:lang w:val="ar_AE" w:bidi="ar_AE"/>
        </w:rPr>
        <w:t>يَشم إسحاق رائحة ثياب عيسو ويتحدث عن هوية عيسو. يقول إسحاق: "إن رائحة ابني مثل رائحة حقل قد بارَكه يهوه."</w:t>
      </w:r>
    </w:p>
    <w:p>
      <w:pPr>
        <w:pStyle w:val="ListBullet"/>
        <w:bidi/>
        <w:spacing w:line="240" w:lineRule="auto"/>
        <w:ind w:left="720"/>
      </w:pPr>
      <w:r>
        <w:rPr>
          <w:rtl/>
          <w:cs/>
          <w:lang w:val="ar_AE" w:bidi="ar_AE"/>
        </w:rPr>
      </w:r>
      <w:r>
        <w:rPr>
          <w:rtl/>
          <w:cs/>
          <w:lang w:val="ar_AE" w:bidi="ar_AE"/>
        </w:rPr>
        <w:t>ثم يطلب إسحاقُ أشياءً من أجل عيسو. يطلب الكثير من الماء، أو أن يرسل اللهُ الندى على الأرض ليوفِّر الماء للنباتات. يطلب إسحاق من الله أن يعطي ابنه حصادًا وفيرًا من الحبوب والخمر.</w:t>
      </w:r>
    </w:p>
    <w:p>
      <w:pPr>
        <w:bidi/>
      </w:pPr>
      <w:r>
        <w:rPr>
          <w:rtl/>
          <w:cs/>
          <w:lang w:val="ar_AE" w:bidi="ar_AE"/>
        </w:rPr>
      </w:r>
      <w:r>
        <w:rPr>
          <w:rtl/>
          <w:cs/>
          <w:lang w:val="ar_AE" w:bidi="ar_AE"/>
        </w:rPr>
        <w:t>يطلب إسحاق من الله أن تَخدم الشعوبُ ابنه، وأن يكون ابنه سيدًا على إخوته.</w:t>
      </w:r>
    </w:p>
    <w:p>
      <w:pPr>
        <w:bidi/>
      </w:pPr>
      <w:r>
        <w:rPr>
          <w:rtl/>
          <w:cs/>
          <w:lang w:val="ar_AE" w:bidi="ar_AE"/>
        </w:rPr>
      </w:r>
      <w:r>
        <w:rPr>
          <w:rtl/>
          <w:cs/>
          <w:lang w:val="ar_AE" w:bidi="ar_AE"/>
        </w:rPr>
        <w:t>يطلب إسحاق من الله أن يَلعَن كل مَن يَلعَن ابنه. ثم يطلب من الله أن يُبارِك كل مَن يُبارِك ابنه.</w:t>
      </w:r>
    </w:p>
    <w:p>
      <w:pPr>
        <w:bidi/>
      </w:pPr>
      <w:r>
        <w:rPr>
          <w:rtl/>
          <w:cs/>
          <w:lang w:val="ar_AE" w:bidi="ar_AE"/>
        </w:rPr>
      </w:r>
      <w:r>
        <w:rPr>
          <w:rtl/>
          <w:cs/>
          <w:lang w:val="ar_AE" w:bidi="ar_AE"/>
        </w:rPr>
        <w:t>تُصاغ هذه البركة في شكل شعري.</w:t>
      </w:r>
    </w:p>
    <w:p>
      <w:pPr>
        <w:bidi/>
      </w:pPr>
      <w:r>
        <w:rPr>
          <w:rtl/>
          <w:cs/>
          <w:lang w:val="ar_AE" w:bidi="ar_AE"/>
        </w:rPr>
      </w:r>
      <w:r>
        <w:rPr>
          <w:rtl/>
          <w:cs/>
          <w:lang w:val="ar_AE" w:bidi="ar_AE"/>
        </w:rPr>
        <w:t>كانت البركة مُلزِمة. وبمجرد أن أعطاها إسحاق، لم يَستطع أن يستردها، ولم يَستطع أن يعطي نفسَ البركة لشخص آخر.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يُذكر اسم عيسو</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مع بدء القصة، يدخل يعقوب إلى خيمة إسحاق وهو يحمل الطبيخ الذي صنعتَه رفقة. كان يعقوب يرتدي ثياب عيسو وكان شعر الماعز على يديه، وذراعيه، ورقبته.</w:t>
      </w:r>
    </w:p>
    <w:p>
      <w:pPr>
        <w:bidi/>
      </w:pPr>
      <w:r>
        <w:rPr>
          <w:rtl/>
          <w:cs/>
          <w:lang w:val="ar_AE" w:bidi="ar_AE"/>
        </w:rPr>
      </w:r>
      <w:r>
        <w:rPr>
          <w:rtl/>
          <w:cs/>
          <w:lang w:val="ar_AE" w:bidi="ar_AE"/>
        </w:rPr>
        <w:t>أوقفوا التمثيل واسألوا يعقوب: "ما شعورك الآن؟" قد تسمعون إجابات مثل: "أنا حقًا متوتر. افترضوا أن أبي عرفَ مَن أنا،" أو "أخشى أن يعود عيسو قبل أن أحصل على البركة" أو "أخشى أن هذه الحيلة لن تخدع أبي." واصلوا التمثيل.</w:t>
      </w:r>
    </w:p>
    <w:p>
      <w:pPr>
        <w:bidi/>
      </w:pPr>
      <w:r>
        <w:rPr>
          <w:rtl/>
          <w:cs/>
          <w:lang w:val="ar_AE" w:bidi="ar_AE"/>
        </w:rPr>
      </w:r>
      <w:r>
        <w:rPr>
          <w:rtl/>
          <w:cs/>
          <w:lang w:val="ar_AE" w:bidi="ar_AE"/>
        </w:rPr>
        <w:t>عندما يتحدث يعقوب، يتحير إسحاق. لا يستطيع إسحاق أن يرى مَن هو الابن الذي أمامه. يسأل إسحاق مَن هو الموجود. يكذب يعقوب. يقول يعقوب إنه عيسو. يقول يعقوب إنه فعل كل ما طلبه إسحاق. يُشجِّع يعقوبُ إسحاق على تناول الطعام ثم أن يعطيه البركة.</w:t>
      </w:r>
    </w:p>
    <w:p>
      <w:pPr>
        <w:bidi/>
      </w:pPr>
      <w:r>
        <w:rPr>
          <w:rtl/>
          <w:cs/>
          <w:lang w:val="ar_AE" w:bidi="ar_AE"/>
        </w:rPr>
      </w:r>
      <w:r>
        <w:rPr>
          <w:rtl/>
          <w:cs/>
          <w:lang w:val="ar_AE" w:bidi="ar_AE"/>
        </w:rPr>
        <w:t>أوقفوا التمثيل: اسألوا يعقوب: "ما شعورك وأنت تكذب على أبيك؟" قد تسمعون إجابات مثل: "كان علي أن أكذب عليه لأحصل على البركة. لم يكن عيسو يستحق هذه البركة. إنها من حقي. إن الكذب مقبول إذا كان علي أن أفعل ذلك لأحصل على البركة." واصلوا التمثيل.</w:t>
      </w:r>
    </w:p>
    <w:p>
      <w:pPr>
        <w:bidi/>
      </w:pPr>
      <w:r>
        <w:rPr>
          <w:rtl/>
          <w:cs/>
          <w:lang w:val="ar_AE" w:bidi="ar_AE"/>
        </w:rPr>
      </w:r>
      <w:r>
        <w:rPr>
          <w:rtl/>
          <w:cs/>
          <w:lang w:val="ar_AE" w:bidi="ar_AE"/>
        </w:rPr>
        <w:t>لا يستطيع إسحاق أن يتأكَّد مِن هوية الابن الذي أمامه. يقول إسحاق: "مَن أنت؟ عيسو أم يعقوب؟" يُجيب يعقوب قائلًا: "أنا عيسو، ابنك البكر". ثم يسأل إسحاق: "كيف وجدتَ صيدك بهذه السرعة؟" يقول يعقوب: "لقد وضَعه الربُ إلهك في طريقي."</w:t>
      </w:r>
    </w:p>
    <w:p>
      <w:pPr>
        <w:bidi/>
      </w:pPr>
      <w:r>
        <w:rPr>
          <w:rtl/>
          <w:cs/>
          <w:lang w:val="ar_AE" w:bidi="ar_AE"/>
        </w:rPr>
      </w:r>
      <w:r>
        <w:rPr>
          <w:rtl/>
          <w:cs/>
          <w:lang w:val="ar_AE" w:bidi="ar_AE"/>
        </w:rPr>
        <w:t>أوقفوا التمثيل: اسألوا يعقوب: "لماذا أدخلتْ اسم الله في هذه المحادثة؟" قد تسمعون إجابات مثل: "أريد أن أوقف أبي عن الكلام وأجعله يأكل حتى يعطيني البركة" أو "أبي يعتقد أن الله يساعده بهذه الطريقة، لذلك كان يسهل قول هذا." اسألوا إسحاق: "ما شعورك عندما قال ابنك إن الله ساعده؟" قد تسمعون إجابات مثل: "هذا يبدو أمرًا معقولًا. إن الله يساعدني دائمًا. أنا سعيد أن ابني يدرك أن الله مستعد لمساعدته." واصلوا التمثيل.</w:t>
      </w:r>
    </w:p>
    <w:p>
      <w:pPr>
        <w:bidi/>
      </w:pPr>
      <w:r>
        <w:rPr>
          <w:rtl/>
          <w:cs/>
          <w:lang w:val="ar_AE" w:bidi="ar_AE"/>
        </w:rPr>
      </w:r>
      <w:r>
        <w:rPr>
          <w:rtl/>
          <w:cs/>
          <w:lang w:val="ar_AE" w:bidi="ar_AE"/>
        </w:rPr>
        <w:t>لا يزال إسحاق متحيرًا. لا يستطيع أن يرى. يسمع صوت يعقوب. يَلمس يدي يعقوب، وهما مشعرتين مثل يدي عيسو. يتساءل إسحاق مرة أخرى. "هل أنت هو ابني عيسو؟" يكذب يعقوب ويقول إنه عيسو.</w:t>
      </w:r>
    </w:p>
    <w:p>
      <w:pPr>
        <w:bidi/>
      </w:pPr>
      <w:r>
        <w:rPr>
          <w:rtl/>
          <w:cs/>
          <w:lang w:val="ar_AE" w:bidi="ar_AE"/>
        </w:rPr>
      </w:r>
      <w:r>
        <w:rPr>
          <w:rtl/>
          <w:cs/>
          <w:lang w:val="ar_AE" w:bidi="ar_AE"/>
        </w:rPr>
        <w:t>أوقفوا التمثيل: قولوا ليعقوب: "هذه هي الكذبة الثالثة التي أخبرتَ أبيك. ما شعورك في هذه اللحظة؟" قد تسمعون إجابات مثل: "أرى أن الكذب أمرًا مخزيًا لكن يجب أن أفعل هذا لأحصل على البركة التي ينبغي أن تكون لي،" أو "لا بأس أن أكذب من أجل أن أحصل على ما هو لي على أي حال. لقد باع لي عيسو حق بكوريته. هذا يعني أنني أنا مَن يَحصل على البركة." واصلوا التمثيل.</w:t>
      </w:r>
    </w:p>
    <w:p>
      <w:pPr>
        <w:bidi/>
      </w:pPr>
      <w:r>
        <w:rPr>
          <w:rtl/>
          <w:cs/>
          <w:lang w:val="ar_AE" w:bidi="ar_AE"/>
        </w:rPr>
      </w:r>
      <w:r>
        <w:rPr>
          <w:rtl/>
          <w:cs/>
          <w:lang w:val="ar_AE" w:bidi="ar_AE"/>
        </w:rPr>
        <w:t>يصير إسحاق مستعدًا لتناول الطعام. بعد تناول الطعام، يطلب إسحاق من يعقوب أن يقترب منه حتى يتمكن من تقبيل إسحاق. عندما ينحني يعقوب ليُقبِّل إسحاق، يَشم إسحاقُ ثيابه. كانت الثياب تَحمل رائحة عيسو. يقتنع إسحاق أخيرًا بأن هذا هو عيسو ويُعلِن البركة. قيلتْ هذه البركة بصياغة شعرية وتقريبًا على هيئة صلاةٍ تَطلُب من الله أن يعطي أشياء صالحة ليعقوب. يطلب إسحاق المطرَ الكثير، والحصاد الوفير، وأن تَخدم الشعوبُ يعقوب، وأن يسود يعقوب على العائلة. يُنهي إسحاق كلامه بأن يَلعن الذين يلعنون ابنه، وبأن يُبارِك الذين يبارِكون ابنه.</w:t>
      </w:r>
    </w:p>
    <w:p>
      <w:pPr>
        <w:bidi/>
      </w:pPr>
      <w:r>
        <w:rPr>
          <w:rtl/>
          <w:cs/>
          <w:lang w:val="ar_AE" w:bidi="ar_AE"/>
        </w:rPr>
      </w:r>
      <w:r>
        <w:rPr>
          <w:rtl/>
          <w:cs/>
          <w:lang w:val="ar_AE" w:bidi="ar_AE"/>
        </w:rPr>
        <w:t>أوقفوا التمثيل، واسألوا يعقوب: "ما شعورك عندما أعطاك إسحاق هذه البركة الصالحة؟" قد تسمعون إجابات مثل: "لدي شعور جيد. أخيرًا، حصلتُ على ما هو لي بالفعل" أو "أنا نادم على أنني اضطررتُ إلى خداع أبي، لكن كان علي أن أفعل ذلك لأحصل على هذه البركة."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يذهب يعقوب إلى إسحاق ليأخذ </w:t>
      </w:r>
      <w:r>
        <w:rPr>
          <w:b/>
          <w:rtl/>
          <w:cs/>
          <w:lang w:val="ar_AE" w:bidi="ar_AE"/>
        </w:rPr>
        <w:t>بركة</w:t>
      </w:r>
      <w:r>
        <w:rPr>
          <w:rtl/>
          <w:cs/>
          <w:lang w:val="ar_AE" w:bidi="ar_AE"/>
        </w:rPr>
        <w:t xml:space="preserve"> الابن </w:t>
      </w:r>
      <w:r>
        <w:rPr>
          <w:b/>
          <w:rtl/>
          <w:cs/>
          <w:lang w:val="ar_AE" w:bidi="ar_AE"/>
        </w:rPr>
        <w:t>البكر</w:t>
      </w:r>
      <w:r>
        <w:rPr>
          <w:rtl/>
          <w:cs/>
          <w:lang w:val="ar_AE" w:bidi="ar_AE"/>
        </w:rPr>
        <w:t xml:space="preserve">. تُناقش كلمة </w:t>
      </w:r>
      <w:r>
        <w:rPr>
          <w:b/>
          <w:rtl/>
          <w:cs/>
          <w:lang w:val="ar_AE" w:bidi="ar_AE"/>
        </w:rPr>
        <w:t>بركة</w:t>
      </w:r>
      <w:r>
        <w:rPr>
          <w:rtl/>
          <w:cs/>
          <w:lang w:val="ar_AE" w:bidi="ar_AE"/>
        </w:rPr>
        <w:t xml:space="preserve"> في قاموس الكلمات الرئيسية. استخدموا نفس الكلمة التي استخدمتوها في القصص السابقة للإشارة إلى البركة. كان للابن البكر حقوق ومسؤوليات لم تكن للأبناء الآخرين. في هذه الحالة، كان من المتوقع أن يتولى الابن البكر إدارة أمور العائلة ويحكمها عندما يموت إسحاق. يجب أن تَقبل العائلةُ كلها قيادةَ الابن البكر.</w:t>
      </w:r>
    </w:p>
    <w:p>
      <w:pPr>
        <w:bidi/>
      </w:pPr>
      <w:r>
        <w:rPr>
          <w:rtl/>
          <w:cs/>
          <w:lang w:val="ar_AE" w:bidi="ar_AE"/>
        </w:rPr>
      </w:r>
      <w:r>
        <w:rPr>
          <w:rtl/>
          <w:cs/>
          <w:lang w:val="ar_AE" w:bidi="ar_AE"/>
        </w:rPr>
        <w:t xml:space="preserve">كان يعقوب يحمل طبقًا يعتقد إسحاق أنه مصنوع من </w:t>
      </w:r>
      <w:r>
        <w:rPr>
          <w:b/>
          <w:rtl/>
          <w:cs/>
          <w:lang w:val="ar_AE" w:bidi="ar_AE"/>
        </w:rPr>
        <w:t>الصيد البري</w:t>
      </w:r>
      <w:r>
        <w:rPr>
          <w:rtl/>
          <w:cs/>
          <w:lang w:val="ar_AE" w:bidi="ar_AE"/>
        </w:rPr>
        <w:t>. كان الصيد البري عبارة عن أي حيوان أو طائر يعيش في البرية أو في مناطق غير مأهولة. هذه ليست حيوانات مُستأنَسة. في هذه الحالة، صنعتْ رفقة الطعام باستخدام اثنين من صغار الماعز، لكن مذاقه كان يشبه الطبيخ الذي كان عيسو يصنعه عادةً من الحيوانات البرية.</w:t>
      </w:r>
    </w:p>
    <w:p>
      <w:pPr>
        <w:bidi/>
      </w:pPr>
      <w:r>
        <w:rPr>
          <w:rtl/>
          <w:cs/>
          <w:lang w:val="ar_AE" w:bidi="ar_AE"/>
        </w:rPr>
      </w:r>
      <w:r>
        <w:rPr>
          <w:rtl/>
          <w:cs/>
          <w:lang w:val="ar_AE" w:bidi="ar_AE"/>
        </w:rPr>
        <w:t xml:space="preserve">سألَ إسحاق كيف استطاع عيسو أن يُعد الطعامَ بهذه السرعة. أجاب يعقوب قائلًا: "لقد وضَعه </w:t>
      </w:r>
      <w:r>
        <w:rPr>
          <w:b/>
          <w:rtl/>
          <w:cs/>
          <w:lang w:val="ar_AE" w:bidi="ar_AE"/>
        </w:rPr>
        <w:t>الربُ</w:t>
      </w:r>
      <w:r>
        <w:rPr>
          <w:rtl/>
          <w:cs/>
          <w:lang w:val="ar_AE" w:bidi="ar_AE"/>
        </w:rPr>
        <w:t xml:space="preserve"> </w:t>
      </w:r>
      <w:r>
        <w:rPr>
          <w:b/>
          <w:rtl/>
          <w:cs/>
          <w:lang w:val="ar_AE" w:bidi="ar_AE"/>
        </w:rPr>
        <w:t>إلهك</w:t>
      </w:r>
      <w:r>
        <w:rPr>
          <w:rtl/>
          <w:cs/>
          <w:lang w:val="ar_AE" w:bidi="ar_AE"/>
        </w:rPr>
        <w:t xml:space="preserve"> في طريقي." إن هذين الاسمين اللذين يُشيران إلى الله هما نفس الاسمين اللذين استخدمتوهما في المقاطع السابقة. يُشير اسم الرب إلى </w:t>
      </w:r>
      <w:r>
        <w:rPr>
          <w:b/>
          <w:rtl/>
          <w:cs/>
          <w:lang w:val="ar_AE" w:bidi="ar_AE"/>
        </w:rPr>
        <w:t>يهوه</w:t>
      </w:r>
      <w:r>
        <w:rPr>
          <w:rtl/>
          <w:cs/>
          <w:lang w:val="ar_AE" w:bidi="ar_AE"/>
        </w:rPr>
        <w:t xml:space="preserve">، واسم الله هو الاسم العام الذي كنتم تستخدمونه للإشارة إلى الله. يَظهر اسم </w:t>
      </w:r>
      <w:r>
        <w:rPr>
          <w:b/>
          <w:rtl/>
          <w:cs/>
          <w:lang w:val="ar_AE" w:bidi="ar_AE"/>
        </w:rPr>
        <w:t>يهوه</w:t>
      </w:r>
      <w:r>
        <w:rPr>
          <w:rtl/>
          <w:cs/>
          <w:lang w:val="ar_AE" w:bidi="ar_AE"/>
        </w:rPr>
        <w:t xml:space="preserve"> واسم </w:t>
      </w:r>
      <w:r>
        <w:rPr>
          <w:b/>
          <w:rtl/>
          <w:cs/>
          <w:lang w:val="ar_AE" w:bidi="ar_AE"/>
        </w:rPr>
        <w:t>الله</w:t>
      </w:r>
      <w:r>
        <w:rPr>
          <w:rtl/>
          <w:cs/>
          <w:lang w:val="ar_AE" w:bidi="ar_AE"/>
        </w:rPr>
        <w:t xml:space="preserve"> عدة مرات في هذا المقطع. استخدموا دائمًا نفس الأسماء التي استخدمتوها في المقاطع الأخرى.</w:t>
      </w:r>
    </w:p>
    <w:p>
      <w:pPr>
        <w:bidi/>
      </w:pPr>
      <w:r>
        <w:rPr>
          <w:rtl/>
          <w:cs/>
          <w:lang w:val="ar_AE" w:bidi="ar_AE"/>
        </w:rPr>
      </w:r>
      <w:r>
        <w:rPr>
          <w:rtl/>
          <w:cs/>
          <w:lang w:val="ar_AE" w:bidi="ar_AE"/>
        </w:rPr>
        <w:t xml:space="preserve">كذلك أحضر يعقوب </w:t>
      </w:r>
      <w:r>
        <w:rPr>
          <w:b/>
          <w:rtl/>
          <w:cs/>
          <w:lang w:val="ar_AE" w:bidi="ar_AE"/>
        </w:rPr>
        <w:t>الخمرَ</w:t>
      </w:r>
      <w:r>
        <w:rPr>
          <w:rtl/>
          <w:cs/>
          <w:lang w:val="ar_AE" w:bidi="ar_AE"/>
        </w:rPr>
        <w:t xml:space="preserve"> لإسحاق ليشربها مع الطعام. تُصنع الخمر من عصير العنب المختمر. استخدموا نفس الكلمة التي استخدمتوها في القصص السابقة للإشارة إلى الخمر.</w:t>
      </w:r>
    </w:p>
    <w:p>
      <w:pPr>
        <w:bidi/>
      </w:pPr>
      <w:r>
        <w:rPr>
          <w:rtl/>
          <w:cs/>
          <w:lang w:val="ar_AE" w:bidi="ar_AE"/>
        </w:rPr>
      </w:r>
      <w:r>
        <w:rPr>
          <w:rtl/>
          <w:cs/>
          <w:lang w:val="ar_AE" w:bidi="ar_AE"/>
        </w:rPr>
        <w:t xml:space="preserve">نَطقَ إسحاق بالبركة. كجزء من البركة، طلبَ إسحاق أن يكون هناك ندى من </w:t>
      </w:r>
      <w:r>
        <w:rPr>
          <w:b/>
          <w:rtl/>
          <w:cs/>
          <w:lang w:val="ar_AE" w:bidi="ar_AE"/>
        </w:rPr>
        <w:t>السماء</w:t>
      </w:r>
      <w:r>
        <w:rPr>
          <w:rtl/>
          <w:cs/>
          <w:lang w:val="ar_AE" w:bidi="ar_AE"/>
        </w:rPr>
        <w:t xml:space="preserve">. ستجدوا كلمة </w:t>
      </w:r>
      <w:r>
        <w:rPr>
          <w:b/>
          <w:rtl/>
          <w:cs/>
          <w:lang w:val="ar_AE" w:bidi="ar_AE"/>
        </w:rPr>
        <w:t>سماء</w:t>
      </w:r>
      <w:r>
        <w:rPr>
          <w:rtl/>
          <w:cs/>
          <w:lang w:val="ar_AE" w:bidi="ar_AE"/>
        </w:rPr>
        <w:t xml:space="preserve"> في قاموس الكلمات الرئيسية. ينبغي أن تستخدموا نفس الكلمة التي استخدمتوها من قبل للإشارة إلى السماء. إن الندى من السماء هو الماء الذي يرسله اللهُ إلى الأرض ليُنبتها كل ليلة.</w:t>
      </w:r>
    </w:p>
    <w:p>
      <w:pPr>
        <w:bidi/>
      </w:pPr>
      <w:r>
        <w:rPr>
          <w:rtl/>
          <w:cs/>
          <w:lang w:val="ar_AE" w:bidi="ar_AE"/>
        </w:rPr>
      </w:r>
      <w:r>
        <w:rPr>
          <w:rtl/>
          <w:cs/>
          <w:lang w:val="ar_AE" w:bidi="ar_AE"/>
        </w:rPr>
        <w:t xml:space="preserve">ثم أنهى إسحاق بركته لابنه بأنه لعنَ الذين </w:t>
      </w:r>
      <w:r>
        <w:rPr>
          <w:b/>
          <w:rtl/>
          <w:cs/>
          <w:lang w:val="ar_AE" w:bidi="ar_AE"/>
        </w:rPr>
        <w:t>يلعنون</w:t>
      </w:r>
      <w:r>
        <w:rPr>
          <w:rtl/>
          <w:cs/>
          <w:lang w:val="ar_AE" w:bidi="ar_AE"/>
        </w:rPr>
        <w:t xml:space="preserve"> ابنه، وبارَك الذين </w:t>
      </w:r>
      <w:r>
        <w:rPr>
          <w:b/>
          <w:rtl/>
          <w:cs/>
          <w:lang w:val="ar_AE" w:bidi="ar_AE"/>
        </w:rPr>
        <w:t>يبارِكون</w:t>
      </w:r>
      <w:r>
        <w:rPr>
          <w:rtl/>
          <w:cs/>
          <w:lang w:val="ar_AE" w:bidi="ar_AE"/>
        </w:rPr>
        <w:t xml:space="preserve"> ابنه. استخدموا نفس كلمة يَلعن التي استخدمتوها من قبل. استخدموا نفس كلمة يُبارِك التي استخدمتوها من قبل. إن كلمتي </w:t>
      </w:r>
      <w:r>
        <w:rPr>
          <w:b/>
          <w:rtl/>
          <w:cs/>
          <w:lang w:val="ar_AE" w:bidi="ar_AE"/>
        </w:rPr>
        <w:t>يَلعن</w:t>
      </w:r>
      <w:r>
        <w:rPr>
          <w:rtl/>
          <w:cs/>
          <w:lang w:val="ar_AE" w:bidi="ar_AE"/>
        </w:rPr>
        <w:t xml:space="preserve"> و</w:t>
      </w:r>
      <w:r>
        <w:rPr>
          <w:b/>
          <w:rtl/>
          <w:cs/>
          <w:lang w:val="ar_AE" w:bidi="ar_AE"/>
        </w:rPr>
        <w:t>يُبارِك</w:t>
      </w:r>
      <w:r>
        <w:rPr>
          <w:rtl/>
          <w:cs/>
          <w:lang w:val="ar_AE" w:bidi="ar_AE"/>
        </w:rPr>
        <w:t xml:space="preserve"> موجودتان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27:30–40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٢٧: ٣٠–٤٠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هذا المقطع هو الحدث التالي في قصة يعقوب وعيسو والبركة التي أعطاها إسحاق للابن البكر. في المقاطع السابقة، أخبر إسحاقُ عيسو أنه يريد أن يعطي البركة له. ثم عملتْ رفقة بسرعة وبشكل عاجل على إعداد وجبة وإعطائها ليعقوب ليأخذها إلى إسحاق. أرادت رفقة أن يحصل يعقوب على بركة الابن البكر. بينما كان يعقوب مع إسحاق، أظهر يعقوب تصرفًا بِعجلة في جعل إسحاق يأكل الطعام ويَنطق بالبركة. حتى مع هذه العجلة، بالكاد انتهى يعقوب من الحصول على البركة قبل عودة عيسو. تدور هذه القصة حول رد فعل عيسو بعدما فقدَ بركته.</w:t>
      </w:r>
    </w:p>
    <w:p>
      <w:pPr>
        <w:bidi/>
      </w:pPr>
      <w:r>
        <w:rPr>
          <w:rtl/>
          <w:cs/>
          <w:lang w:val="ar_AE" w:bidi="ar_AE"/>
        </w:rPr>
      </w:r>
      <w:r>
        <w:rPr>
          <w:rtl/>
          <w:cs/>
          <w:lang w:val="ar_AE" w:bidi="ar_AE"/>
        </w:rPr>
        <w:t>وصلَ عيسو إلى المخيم بمجرد أن غادر يعقوب من عند إسحاق. لم يكن عيسو يعرف ما فعلته رفقة ويعقوب بينما كان عيسو يصطاد. أعد عيسو مِن صيده البري وجبةً لذيذة وأخذها إلى أبيه إسحاق. عندما دخل عيسو إلى الخيمة وطلب من إسحاق أن يجلس ويأكل الطعام، دُهِشَ إسحاق. وسأل قائلًا حتى: "مَن أنت؟" أجاب عيسو: "أنا ابنك عيسو." عندما سمع إسحاق هذا، بدأ يرتجف بشدة. قد يكون رد فعل إسحاق بسبب الصدمة التي تلقاها للتو، أو حتى بسبب الخوف من الخبر الذي تلقاه للتو. بدأ إسحاق يدرك أنه خُدِع ليُعطي البركة ليعقوب. قال إسحاق لعيسو إنه كان قد أكلَ بالفعل وجبةً وبارَك الشخص الذي أحضرها إليه. قال إسحاق إن البركة يجب أن تبقى مثلما مُنحتْ. لم يكن بإمكان إسحاق أن يستردها.</w:t>
      </w:r>
    </w:p>
    <w:p>
      <w:pPr>
        <w:bidi/>
      </w:pPr>
      <w:r>
        <w:rPr>
          <w:rtl/>
          <w:cs/>
          <w:lang w:val="ar_AE" w:bidi="ar_AE"/>
        </w:rPr>
      </w:r>
      <w:r>
        <w:rPr>
          <w:rtl/>
          <w:cs/>
          <w:lang w:val="ar_AE" w:bidi="ar_AE"/>
        </w:rPr>
        <w:t>اعرضوا صورةً لمخيم به عدة خيام، ونيران إعداد الطعام، وبعض الحيوانات.</w:t>
      </w:r>
    </w:p>
    <w:p>
      <w:pPr>
        <w:bidi/>
      </w:pPr>
      <w:r>
        <w:rPr>
          <w:rtl/>
          <w:cs/>
          <w:lang w:val="ar_AE" w:bidi="ar_AE"/>
        </w:rPr>
      </w:r>
      <w:r>
        <w:rPr>
          <w:rtl/>
          <w:cs/>
          <w:lang w:val="ar_AE" w:bidi="ar_AE"/>
        </w:rPr>
        <w:t>عندما سَمِعَ عيسو هذه الأخبار صرخَ صرخةً عالية ومُرة. كان هذا تعبيرًا عن مشاعر قوية مثل الألم ويمكن أن تكون مثل النواح. كان عيسو غاضبًا ويشعر بالمرارة. ثم طلبَ عيسو من إسحاق بركةً له أيضًا. لكن إسحاق قال إنه على الرغم من أنه خُدِع ليُبارِك يعقوب، إلا أنه لا يستطيع أن يسترد البركة. صارت البركة من نصيب يعقوب.</w:t>
      </w:r>
    </w:p>
    <w:p>
      <w:pPr>
        <w:bidi/>
      </w:pPr>
      <w:r>
        <w:rPr>
          <w:rtl/>
          <w:cs/>
          <w:lang w:val="ar_AE" w:bidi="ar_AE"/>
        </w:rPr>
      </w:r>
      <w:r>
        <w:rPr>
          <w:rtl/>
          <w:cs/>
          <w:lang w:val="ar_AE" w:bidi="ar_AE"/>
        </w:rPr>
        <w:t>توقفوا وناقشوا: كيف يكون رد فعل الرجل البالغ على خيبة أمل كبيرة أو خسارة في ثقافتكم؟</w:t>
      </w:r>
    </w:p>
    <w:p>
      <w:pPr>
        <w:bidi/>
      </w:pPr>
      <w:r>
        <w:rPr>
          <w:rtl/>
          <w:cs/>
          <w:lang w:val="ar_AE" w:bidi="ar_AE"/>
        </w:rPr>
      </w:r>
      <w:r>
        <w:rPr>
          <w:rtl/>
          <w:cs/>
          <w:lang w:val="ar_AE" w:bidi="ar_AE"/>
        </w:rPr>
        <w:t>اشتكى عيسو من يعقوب. وسألَ عيسو سؤالًا بلاغيًا. "ألم يُدعى يعقوب بحقٍ؟" إنه تصريح في شكل سؤال. لا يتطلب هذا النوعُ من الأسئلة جوابًا. بدلًا من أن تسألوا، يمكنكم أن تقولوا: "إنه يُدعى يعقوب بحقٍ."</w:t>
      </w:r>
    </w:p>
    <w:p>
      <w:pPr>
        <w:bidi/>
      </w:pPr>
      <w:r>
        <w:rPr>
          <w:rtl/>
          <w:cs/>
          <w:lang w:val="ar_AE" w:bidi="ar_AE"/>
        </w:rPr>
      </w:r>
      <w:r>
        <w:rPr>
          <w:rtl/>
          <w:cs/>
          <w:lang w:val="ar_AE" w:bidi="ar_AE"/>
        </w:rPr>
        <w:t>توقفوا وناقشوا: كيف تعبر لغتكم عن أفكار مثل هذا السؤال؟ احكوا قصة قصيرة عن شخص يفعل شيئًا مُخادعًا. واجعلوا الناس في القصة يُشيرون إلى أنه غير صادق بسبب اسمه. كيف أمكنهم التعبير عن تلك الفكرة؟</w:t>
      </w:r>
    </w:p>
    <w:p>
      <w:pPr>
        <w:bidi/>
      </w:pPr>
      <w:r>
        <w:rPr>
          <w:rtl/>
          <w:cs/>
          <w:lang w:val="ar_AE" w:bidi="ar_AE"/>
        </w:rPr>
      </w:r>
      <w:r>
        <w:rPr>
          <w:rtl/>
          <w:cs/>
          <w:lang w:val="ar_AE" w:bidi="ar_AE"/>
        </w:rPr>
        <w:t>كان عيسو يتحدث عن معنى اسم يعقوب. عندما وُلد التوأمين، وُلد يعقوب وهو يمسك بكعب عيسو. وُلِد عيسو أولًا. إن اسم يعقوب يبدو مثل كلمتين مختلفتين في العبرية. إحداهما تعني "كعب القدم،" والكلمة الأخرى تعني "مُخادع." هناك تعبير في اللغة العبرية يعني "أن يُمسِك بالكعب،" وهذا تعبيرٌ يُستخدم لوصف شخص يَغش أو يَخدع أحدهم. يبدو هذا التعبير مشابهًا لاسم يعقوب إلى حد كبير.</w:t>
      </w:r>
    </w:p>
    <w:p>
      <w:pPr>
        <w:bidi/>
      </w:pPr>
      <w:r>
        <w:rPr>
          <w:rtl/>
          <w:cs/>
          <w:lang w:val="ar_AE" w:bidi="ar_AE"/>
        </w:rPr>
      </w:r>
      <w:r>
        <w:rPr>
          <w:rtl/>
          <w:cs/>
          <w:lang w:val="ar_AE" w:bidi="ar_AE"/>
        </w:rPr>
        <w:t>توقفوا وناقشوا: احكوا قصة قصيرة عن شخص قام بالخداع أو النصب. انتبهوا إلى الأسماء أو الكلمات التي تُستخدم لوصف الشخص الذي قام بالخداع. هل تبدو أي من هذه الكلمات مثل أسماء أشخاص في لغتكم؟</w:t>
      </w:r>
    </w:p>
    <w:p>
      <w:pPr>
        <w:bidi/>
      </w:pPr>
      <w:r>
        <w:rPr>
          <w:rtl/>
          <w:cs/>
          <w:lang w:val="ar_AE" w:bidi="ar_AE"/>
        </w:rPr>
      </w:r>
      <w:r>
        <w:rPr>
          <w:rtl/>
          <w:cs/>
          <w:lang w:val="ar_AE" w:bidi="ar_AE"/>
        </w:rPr>
        <w:t>أكملَ عيسو قائلًا إن يعقوب خدعَه ليَسرق حق بكوريته. في الحقيقة، باع عيسو حق بكوريته ليعقوب مقابل طبق عدس. قال عيسو إن يعقوب سرقَ حقَ بكوريته والآن سرقَ بركته. لا يبدو أن إسحاق كان يعرف أن عيسو باع حق بكوريته مقابل طبق من الطبيخ. ربما كانت هذه هي المرة الأولى التي يسمع فيها إسحاق عن هذا الحدث. توسَّل عيسو إلى إسحاق لكي يُبارِكه هو أيضًا.</w:t>
      </w:r>
    </w:p>
    <w:p>
      <w:pPr>
        <w:bidi/>
      </w:pPr>
      <w:r>
        <w:rPr>
          <w:rtl/>
          <w:cs/>
          <w:lang w:val="ar_AE" w:bidi="ar_AE"/>
        </w:rPr>
      </w:r>
      <w:r>
        <w:rPr>
          <w:rtl/>
          <w:cs/>
          <w:lang w:val="ar_AE" w:bidi="ar_AE"/>
        </w:rPr>
        <w:t>توقفوا وناقشوا: ما هي الطقوس المهمة التي تتعلَّق بانتقال السلطة من الأب إلى الابن؟</w:t>
      </w:r>
    </w:p>
    <w:p>
      <w:pPr>
        <w:bidi/>
      </w:pPr>
      <w:r>
        <w:rPr>
          <w:rtl/>
          <w:cs/>
          <w:lang w:val="ar_AE" w:bidi="ar_AE"/>
        </w:rPr>
      </w:r>
      <w:r>
        <w:rPr>
          <w:rtl/>
          <w:cs/>
          <w:lang w:val="ar_AE" w:bidi="ar_AE"/>
        </w:rPr>
        <w:t>قال إسحاق لعيسو إن يعقوب يمتلك البركة الآن. لقد قال إسحاق حتى في البركة إن جميع أقرباء عيسو سيصبحون الآن عبيدًا ليعقوب. كذلك أعطى إسحاق ليعقوب وفرةً في الحبوب والخمر. سيُصبح يعقوب غنيًا. سيُصبح يعقوب قويًا. لم يتبقى شيء ليُعطى لعيسو.</w:t>
      </w:r>
    </w:p>
    <w:p>
      <w:pPr>
        <w:bidi/>
      </w:pPr>
      <w:r>
        <w:rPr>
          <w:rtl/>
          <w:cs/>
          <w:lang w:val="ar_AE" w:bidi="ar_AE"/>
        </w:rPr>
      </w:r>
      <w:r>
        <w:rPr>
          <w:rtl/>
          <w:cs/>
          <w:lang w:val="ar_AE" w:bidi="ar_AE"/>
        </w:rPr>
        <w:t>توسَّل عيسو مرةً أخرى من أجل البركة. بدأ عيسو في النحيب أو البكاء. وأخيرًا، بارَك إسحاقُ عيسو. قيلت البركة في شكل شعري. تُقدِّم البركةُ لعيسو حياةً صعبة له ولنسله. لن يحصل عيسو على الندى من السماء، مما يعني أنه لن يحصل على مطر جيد، ولا على محاصيل وفيرة. هذا يعني أن عيسو لن يكون غنيًا. إن عيسو "سيعيش بالسيف،" أي سيكون مُحارِبًا. كذلك سيَخدم عيسو يعقوبَ. في النهاية، سيَتحرَّر عيسو "من النير الذي على رقبته." النِير هو طوقِ خشبي يُستخدم لربط ثورين معًا حتى يَسحبا محراث أو عربة معًا. كان إسحاق يستخدم هنا هذه الصورةَ كتعبير تصويري ليساعد عيسو على فهم أنه سيخدم يعقوبَ إلى أن يتمكن من التحرُّر.</w:t>
      </w:r>
    </w:p>
    <w:p>
      <w:pPr>
        <w:bidi/>
      </w:pPr>
      <w:r>
        <w:rPr>
          <w:rtl/>
          <w:cs/>
          <w:lang w:val="ar_AE" w:bidi="ar_AE"/>
        </w:rPr>
      </w:r>
      <w:r>
        <w:rPr>
          <w:rtl/>
          <w:cs/>
          <w:lang w:val="ar_AE" w:bidi="ar_AE"/>
        </w:rPr>
        <w:t>توقفوا وناقشوا كمجموعة: قارنوا بين البركتين. ما الذي سيحصل عليه يعقوب؟ ما الذي سيحصل عليه عيسو؟ في ثقافتكم، كيف سيكون رد فعل الابن البكر بعد تلقي هذه البركة؟</w:t>
      </w:r>
    </w:p>
    <w:p>
      <w:pPr>
        <w:bidi/>
      </w:pPr>
      <w:r>
        <w:rPr>
          <w:rtl/>
          <w:cs/>
          <w:lang w:val="ar_AE" w:bidi="ar_AE"/>
        </w:rPr>
      </w:r>
      <w:r>
        <w:rPr>
          <w:rtl/>
          <w:cs/>
          <w:lang w:val="ar_AE" w:bidi="ar_AE"/>
        </w:rPr>
        <w:t>اعرضوا صورةً لثورين تحت النير ويَسحبان محراثًا أو عربة.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يعود عيسو إلى الخيمة ويُجهِّز الطبيخ لأبيه.</w:t>
      </w:r>
    </w:p>
    <w:p>
      <w:pPr>
        <w:bidi/>
      </w:pPr>
      <w:r>
        <w:rPr>
          <w:rtl/>
          <w:cs/>
          <w:lang w:val="ar_AE" w:bidi="ar_AE"/>
        </w:rPr>
      </w:r>
      <w:r>
        <w:rPr>
          <w:b/>
          <w:rtl/>
          <w:cs/>
          <w:lang w:val="ar_AE" w:bidi="ar_AE"/>
        </w:rPr>
        <w:t>المشهد الثاني:</w:t>
      </w:r>
      <w:r>
        <w:rPr>
          <w:rtl/>
          <w:cs/>
          <w:lang w:val="ar_AE" w:bidi="ar_AE"/>
        </w:rPr>
        <w:t xml:space="preserve"> يأخذ عيسو الطعامَ إلى أبيه، ويكتشف كلاهما أن يعقوب خدع إسحاق وأخذ البركة. يصير عيسو غاضبًا. وأخيرًا، يجد إسحاق بركةً قصيرة لعيسو.</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أعطى إسحاق للتو يعقوب البركة، وانصرفَ يعقوب من أمام أبيه. يعود عيسو إلى المخيم بالضبط بينما يُنصرف يعقوب عن إسحاق. لا يتقابل الأخان. لكن الوقت بين مغادرة يعقوب وعودة عيسو قصير. كاد أن يتقابلا. احرصوا على أن تُظهروا عن طريق التمثيل كيف يخرج يعقوب من خيمة إسحاق، ويدخل عيسو بعدها بوقت قصير إلى المخيم دون أن يتقابلا. لم يكن عيسو يَعلم ما فعله يعقوب. ويجهَّز عيسو الصيدَ البرَّي ويصنَّع طبيخًا لذيذًا. يأخذ عيسو هذا الطبيخ إلى أبيه إسحاق.</w:t>
      </w:r>
    </w:p>
    <w:p>
      <w:pPr>
        <w:bidi/>
      </w:pPr>
      <w:r>
        <w:rPr>
          <w:rtl/>
          <w:cs/>
          <w:lang w:val="ar_AE" w:bidi="ar_AE"/>
        </w:rPr>
      </w:r>
      <w:r>
        <w:rPr>
          <w:rtl/>
          <w:cs/>
          <w:lang w:val="ar_AE" w:bidi="ar_AE"/>
        </w:rPr>
        <w:t>في المشهد الثاني، يدخل عيسو إلى الخيمة ومعه الطبيخ ويتحدث إلى إسحاق. ويقول عيسو: "اجلس يا أبي، وكل هذا الطبيخ." يتحدث عيسو بأدب إلى أبيه. يسمع إسحاق الصوت، ويقول: "مَن أنت؟" فيجيب عيسو قائلًا: "أنا ابنك البكر عيسو."</w:t>
      </w:r>
    </w:p>
    <w:p>
      <w:pPr>
        <w:bidi/>
      </w:pPr>
      <w:r>
        <w:rPr>
          <w:rtl/>
          <w:cs/>
          <w:lang w:val="ar_AE" w:bidi="ar_AE"/>
        </w:rPr>
      </w:r>
      <w:r>
        <w:rPr>
          <w:rtl/>
          <w:cs/>
          <w:lang w:val="ar_AE" w:bidi="ar_AE"/>
        </w:rPr>
        <w:t>عند سماع هذا، يبدأ إسحاق في الارتجاف بشدة. وهذا رد فعل شخص يسمع أخبارًا سيئة جدًا أو مفاجأة غير سارة. إن الخبر سيء لدرجة أن الشخص يمكن أن يشعر بالذعر أو الهلع عند سماع هذا الخبر. ويمكن أن يكون رد الفعل هذا نابعًا أيضًا من الغضب. يُدرك إسحاق أنه خُدِع ليُعطي بركة الابن البكر ليعقوب. ويقول إسحاق: "كان يعقوب هنا وقد أخذ بركتك."</w:t>
      </w:r>
    </w:p>
    <w:p>
      <w:pPr>
        <w:bidi/>
      </w:pPr>
      <w:r>
        <w:rPr>
          <w:rtl/>
          <w:cs/>
          <w:lang w:val="ar_AE" w:bidi="ar_AE"/>
        </w:rPr>
      </w:r>
      <w:r>
        <w:rPr>
          <w:rtl/>
          <w:cs/>
          <w:lang w:val="ar_AE" w:bidi="ar_AE"/>
        </w:rPr>
        <w:t>عندما يسمع عيسو هذه الأخبار يصرخ صرخةً عالية ومُرة. هذا صوت عالي. هذا ليس بُكاءً بالدموع. هذا تعبير عن الألم. يُمكن أيضًا أن يُقال إن عيسو أطلق نواحًا صاخبًا بسبب الألم.</w:t>
      </w:r>
    </w:p>
    <w:p>
      <w:pPr>
        <w:bidi/>
      </w:pPr>
      <w:r>
        <w:rPr>
          <w:rtl/>
          <w:cs/>
          <w:lang w:val="ar_AE" w:bidi="ar_AE"/>
        </w:rPr>
      </w:r>
      <w:r>
        <w:rPr>
          <w:rtl/>
          <w:cs/>
          <w:lang w:val="ar_AE" w:bidi="ar_AE"/>
        </w:rPr>
        <w:t>ثم يتهم عيسو يعقوبَ بالمزيد من الخداع. يقول عيسو إن يعقوب خدعه ليأخذ حق بكوريته. لكن هذا الكلام غير صحيح. في مقطع سابق، رأيتم أن عيسو باع حق بكوريته ليعقوب لأنه كان جائعًا وأراد أن يأكل بعض الطبيخ الذي صنعه يعقوب. من الصحيح أن يعقوب سرق البركة من عيسو. يستخدم عيسو اسمَ يعقوب الذي يبدو وكأنه كلمة تعني المخادع ليُوضِّح ما حدث. يقول عيسو حقًا إن يعقوب مُخادع بالضبط مثل اسمه لأنه أخذ شيئًا مني مرتين. إن اسم يعقوب لا يعني المخادع. إن اسمه يبدو مثل كلمة تعني مخادع.</w:t>
      </w:r>
    </w:p>
    <w:p>
      <w:pPr>
        <w:bidi/>
      </w:pPr>
      <w:r>
        <w:rPr>
          <w:rtl/>
          <w:cs/>
          <w:lang w:val="ar_AE" w:bidi="ar_AE"/>
        </w:rPr>
      </w:r>
      <w:r>
        <w:rPr>
          <w:rtl/>
          <w:cs/>
          <w:lang w:val="ar_AE" w:bidi="ar_AE"/>
        </w:rPr>
        <w:t>يتوسَّل عيسو من أجل البركة. وأخيرًا، ينهار عيسو ويبدأ في النحيب. إن النحيب هو البكاء بالدموع. ثم يعطي إسحاق بركةً لعيسو. إن هذه البركة التي يُعبَّر عنها بكلمات شعرية تقول إن عيسو سيكون محارِبًا. لن يكون عيسو غنيًا. سيَخدم عيسو يعقوبَ، لكنه سيتحرَّر في النهاية. يستخدم إسحاق صورة ثورٍ مربوطًا بنير ليُظهر كيف سيُربط عيسو بيعقوب إلى أن يتمكن عيسو من إزالة النير عن عنقه.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لا يتحدث أحد. لقد حصل يعقوب على بركة الابن البكر وينصرف عن إسحاق. بالكاد يخرج من خيمة إسحاق أظهروا من خلال التمثيل، أن الأخين كاد أن يتقابلا لكن ذلك لم يحدث. يأخذ عيسو الصيد البري الذي اصطاده. يُجهَّز عيسو من هذا الصيد طبيخًا لذيذًا ويأخذه إلى إسحاق.</w:t>
      </w:r>
    </w:p>
    <w:p>
      <w:pPr>
        <w:bidi/>
      </w:pPr>
      <w:r>
        <w:rPr>
          <w:rtl/>
          <w:cs/>
          <w:lang w:val="ar_AE" w:bidi="ar_AE"/>
        </w:rPr>
      </w:r>
      <w:r>
        <w:rPr>
          <w:rtl/>
          <w:cs/>
          <w:lang w:val="ar_AE" w:bidi="ar_AE"/>
        </w:rPr>
        <w:t>في المشهد الثاني، يصل عيسو إلى خيمة إسحاق. ويقول عيسو: "اجلس وكُلْ هذا الطبيخ لتعطيني بركتي." عندما يسمع إسحاق هذا الصوت، يسأل إسحاق: "مَن أنت؟" فيجيب عيسو: "أنا ابنك البكر عيسو." عندما يسمع إسحاق هذا الجواب، يدرك أنه قد خُدِع، ويبدأ يرتجف أو يرتعش بشدة. ثم يقول إسحاق لعيسو إن شخصًا آخر أحضرَ طبيخًا وأكل منه إسحاق، ثم أعطى ذلك الشخص بركةَ الابن البكر. لا يذكر إسحاق اسمَ يعقوب في حديثه. يقول إسحاق: "إن البركة يجب أن تبقى كما هي." هذا يعني أن إسحاق لا يستطيع أن يسترد البركة التي أعطاها.</w:t>
      </w:r>
    </w:p>
    <w:p>
      <w:pPr>
        <w:bidi/>
      </w:pPr>
      <w:r>
        <w:rPr>
          <w:rtl/>
          <w:cs/>
          <w:lang w:val="ar_AE" w:bidi="ar_AE"/>
        </w:rPr>
      </w:r>
      <w:r>
        <w:rPr>
          <w:rtl/>
          <w:cs/>
          <w:lang w:val="ar_AE" w:bidi="ar_AE"/>
        </w:rPr>
        <w:t>أوقفوا التمثيل واسألوا إسحاق: "لماذا ترتجف؟" قد تسمعون إجابات مثل: "أنا أعلم الآن أنني قد خُدعت،" أو "أنا غاضب حقًا بسبب ما فعله يعقوب،" أو "أنا لا أعرف ما الذي يمكنني فعله الآن. لقد أُعطيتْ البركة ولا يمكنني استعادتها." واصلوا التمثيل.</w:t>
      </w:r>
    </w:p>
    <w:p>
      <w:pPr>
        <w:bidi/>
      </w:pPr>
      <w:r>
        <w:rPr>
          <w:rtl/>
          <w:cs/>
          <w:lang w:val="ar_AE" w:bidi="ar_AE"/>
        </w:rPr>
      </w:r>
      <w:r>
        <w:rPr>
          <w:rtl/>
          <w:cs/>
          <w:lang w:val="ar_AE" w:bidi="ar_AE"/>
        </w:rPr>
        <w:t>عندما يسمع عيسو أن البركة قد مُنْحَت بالفعل، يُصدر صرخةً عالية ومُرة. يتوسَّل عيسو إلى إسحاق أن يعطيه بركةً أيضًا.</w:t>
      </w:r>
    </w:p>
    <w:p>
      <w:pPr>
        <w:bidi/>
      </w:pPr>
      <w:r>
        <w:rPr>
          <w:rtl/>
          <w:cs/>
          <w:lang w:val="ar_AE" w:bidi="ar_AE"/>
        </w:rPr>
      </w:r>
      <w:r>
        <w:rPr>
          <w:rtl/>
          <w:cs/>
          <w:lang w:val="ar_AE" w:bidi="ar_AE"/>
        </w:rPr>
        <w:t>أوقفوا التمثيل: اسألوا عيسو: "ما شعورك في هذه اللحظة؟" قد تسمعون إجابات مثل: "لا أصدق أنه لا توجد بركة لي،" أو "ما الذي فعلته لأستحق هذا؟" أو "أنا غاضب جدًا الآن، لا أستطيع التفكير،" أو "كيف تجرأ يعقوب على فعل هذا بي!" واصلوا التمثيل.</w:t>
      </w:r>
    </w:p>
    <w:p>
      <w:pPr>
        <w:bidi/>
      </w:pPr>
      <w:r>
        <w:rPr>
          <w:rtl/>
          <w:cs/>
          <w:lang w:val="ar_AE" w:bidi="ar_AE"/>
        </w:rPr>
      </w:r>
      <w:r>
        <w:rPr>
          <w:rtl/>
          <w:cs/>
          <w:lang w:val="ar_AE" w:bidi="ar_AE"/>
        </w:rPr>
        <w:t>يشرح إسحاق لعيسو أن يعقوب نال البركة. لقد خدع يعقوبُ إسحاق. لقد أخذَ يعقوبُ البركة التي كانت لعيسو.</w:t>
      </w:r>
    </w:p>
    <w:p>
      <w:pPr>
        <w:bidi/>
      </w:pPr>
      <w:r>
        <w:rPr>
          <w:rtl/>
          <w:cs/>
          <w:lang w:val="ar_AE" w:bidi="ar_AE"/>
        </w:rPr>
      </w:r>
      <w:r>
        <w:rPr>
          <w:rtl/>
          <w:cs/>
          <w:lang w:val="ar_AE" w:bidi="ar_AE"/>
        </w:rPr>
        <w:t>يبدأ عيسو في الشكوى من يعقوب. يتهم عيسو يعقوبَ بسرقة حقَ بكوريته. لكن هذا الكلام غير صحيح.</w:t>
      </w:r>
    </w:p>
    <w:p>
      <w:pPr>
        <w:bidi/>
      </w:pPr>
      <w:r>
        <w:rPr>
          <w:rtl/>
          <w:cs/>
          <w:lang w:val="ar_AE" w:bidi="ar_AE"/>
        </w:rPr>
      </w:r>
      <w:r>
        <w:rPr>
          <w:rtl/>
          <w:cs/>
          <w:lang w:val="ar_AE" w:bidi="ar_AE"/>
        </w:rPr>
        <w:t>أوقفوا التمثيل: اسألوا عيسو: "لماذا تتهم يعقوب كذبًا بسرقة حق بكوريتك؟" قد تسمعون إجابات مثل: "لقد خدعني. كان يَعلم أني جائع جدًا، وأني سأفعل أي شيء للحصول على الطعام. هذا ليس خطئي. لقد خدعني." واصلوا التمثيل.</w:t>
      </w:r>
    </w:p>
    <w:p>
      <w:pPr>
        <w:bidi/>
      </w:pPr>
      <w:r>
        <w:rPr>
          <w:rtl/>
          <w:cs/>
          <w:lang w:val="ar_AE" w:bidi="ar_AE"/>
        </w:rPr>
      </w:r>
      <w:r>
        <w:rPr>
          <w:rtl/>
          <w:cs/>
          <w:lang w:val="ar_AE" w:bidi="ar_AE"/>
        </w:rPr>
        <w:t>ثم يتهم عيسو يعقوبَ بسرقة بركته. يقول عيسو إن اسم يعقوب يعني "مُخادع" أو "شخص يغش." يُنهي عيسو كلامه بالتوسُّل إلى إسحاق مرةً أخرى من أجل البركة. ويقول: "أليس لديك بركة لي؟"</w:t>
      </w:r>
    </w:p>
    <w:p>
      <w:pPr>
        <w:bidi/>
      </w:pPr>
      <w:r>
        <w:rPr>
          <w:rtl/>
          <w:cs/>
          <w:lang w:val="ar_AE" w:bidi="ar_AE"/>
        </w:rPr>
      </w:r>
      <w:r>
        <w:rPr>
          <w:rtl/>
          <w:cs/>
          <w:lang w:val="ar_AE" w:bidi="ar_AE"/>
        </w:rPr>
        <w:t>أوقفوا التمثيل: اسألوا إسحاق: "ما شعورك عندما تسمع ابنك البكر يتسوَّل من أجل البركة؟" قد تسمعون إجابات مثل: "أشعر حقًا بالحزن لأنني لا أستطيع أن أعطيه البركة. يمكنني أن أعطيها مرة واحدة فقط. أنا غاضب لأن يعقوب خدعني بهذه الطريقة." واصلوا التمثيل.</w:t>
      </w:r>
    </w:p>
    <w:p>
      <w:pPr>
        <w:bidi/>
      </w:pPr>
      <w:r>
        <w:rPr>
          <w:rtl/>
          <w:cs/>
          <w:lang w:val="ar_AE" w:bidi="ar_AE"/>
        </w:rPr>
      </w:r>
      <w:r>
        <w:rPr>
          <w:rtl/>
          <w:cs/>
          <w:lang w:val="ar_AE" w:bidi="ar_AE"/>
        </w:rPr>
        <w:t>يُخبر إسحاقُ عيسو بمحتوى البركة التي أعطاها ليعقوبَ. سيُصبح يعقوب سيدًا على العائلة. سيُصبح يعقوب غنيًا. ثم يقول إسحاق: "لم يتبق لك شيئًا." يتوسَّل عيسو من أجل البركة. ويبدأ في النحيب.</w:t>
      </w:r>
    </w:p>
    <w:p>
      <w:pPr>
        <w:bidi/>
      </w:pPr>
      <w:r>
        <w:rPr>
          <w:rtl/>
          <w:cs/>
          <w:lang w:val="ar_AE" w:bidi="ar_AE"/>
        </w:rPr>
      </w:r>
      <w:r>
        <w:rPr>
          <w:rtl/>
          <w:cs/>
          <w:lang w:val="ar_AE" w:bidi="ar_AE"/>
        </w:rPr>
        <w:t>أوقفوا التمثيل واسألوا إسحاق: "ما شعورك الآن؟" قد تسمعون إجابات مثل: "أشعر بالحزن الشديد، لكن لا يوجد ما يمكنني فعله." اسألوا عيسو: "بماذا تشعر الآن؟" قد تسمعون إجابات مثل: "لا أصدق أنه لا توجد بركة لي. ظننتُ أن أبي يحبني." أو "أنا غاضب جدًا من يعقوب ومن كل هذه الفوضى، لا أستطيع حتى التفكير." واصلوا التمثيل.</w:t>
      </w:r>
    </w:p>
    <w:p>
      <w:pPr>
        <w:bidi/>
      </w:pPr>
      <w:r>
        <w:rPr>
          <w:rtl/>
          <w:cs/>
          <w:lang w:val="ar_AE" w:bidi="ar_AE"/>
        </w:rPr>
      </w:r>
      <w:r>
        <w:rPr>
          <w:rtl/>
          <w:cs/>
          <w:lang w:val="ar_AE" w:bidi="ar_AE"/>
        </w:rPr>
        <w:t>أخيرًا، يعطي إسحاق بركةً لعيسو. هذه البركة هي تقريبًا نقيضُ بركة البكر. يقول إسحاق لعيسو إنه سيعيش في منطقة فقيرة لا تتلقى الندى من السماء. سيعيش عيسو باستخدام السيف. سوف يَخدم عيسو يعقوبَ. عندما يقرر عيسو أن يتحرَّر، سيكسر النير الذي يربطه بأخيه.</w:t>
      </w:r>
    </w:p>
    <w:p>
      <w:pPr>
        <w:bidi/>
      </w:pPr>
      <w:r>
        <w:rPr>
          <w:rtl/>
          <w:cs/>
          <w:lang w:val="ar_AE" w:bidi="ar_AE"/>
        </w:rPr>
      </w:r>
      <w:r>
        <w:rPr>
          <w:rtl/>
          <w:cs/>
          <w:lang w:val="ar_AE" w:bidi="ar_AE"/>
        </w:rPr>
        <w:t>اعرضوا صورةَ النير.</w:t>
      </w:r>
    </w:p>
    <w:p>
      <w:pPr>
        <w:bidi/>
      </w:pPr>
      <w:r>
        <w:rPr>
          <w:rtl/>
          <w:cs/>
          <w:lang w:val="ar_AE" w:bidi="ar_AE"/>
        </w:rPr>
      </w:r>
      <w:r>
        <w:rPr>
          <w:rtl/>
          <w:cs/>
          <w:lang w:val="ar_AE" w:bidi="ar_AE"/>
        </w:rPr>
        <w:t>أوقفوا التمثيل: اسألوا إسحاق: "ما شعورك بشأن بركتك هذه لابنك البكر؟" قد تسمعون إجابات مثل: "أشعر حقًا بالأسف بشأنها. أتمنى أن أعطيه شيئًا جيدًا أيضًا،" أو "لا أفهم لماذا يحدث كل هذا بهذه الطريقة. إنه أمرٌ مزعج جدًا." اسألوا عيسو: "ما شعورك بشأن هذه البركة؟" قد تسمعون إجابات مثل: "لا أفهم لماذا لا يستطيع أبي أن يعطيني بركة صالحة. إنها بركة بشعة. هذا كله خطأ يعقوب. أنا أكره يعقوبَ."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انتهى إسحاق من </w:t>
      </w:r>
      <w:r>
        <w:rPr>
          <w:b/>
          <w:rtl/>
          <w:cs/>
          <w:lang w:val="ar_AE" w:bidi="ar_AE"/>
        </w:rPr>
        <w:t>مُبارَكة</w:t>
      </w:r>
      <w:r>
        <w:rPr>
          <w:rtl/>
          <w:cs/>
          <w:lang w:val="ar_AE" w:bidi="ar_AE"/>
        </w:rPr>
        <w:t xml:space="preserve"> يعقوب. تُناقش كلمة </w:t>
      </w:r>
      <w:r>
        <w:rPr>
          <w:b/>
          <w:rtl/>
          <w:cs/>
          <w:lang w:val="ar_AE" w:bidi="ar_AE"/>
        </w:rPr>
        <w:t>بركة</w:t>
      </w:r>
      <w:r>
        <w:rPr>
          <w:rtl/>
          <w:cs/>
          <w:lang w:val="ar_AE" w:bidi="ar_AE"/>
        </w:rPr>
        <w:t xml:space="preserve"> في قاموس الكلمات الرئيسية. استخدموا نفس الكلمة التي استخدمتوها من قبل للإشارة إلى البركة.</w:t>
      </w:r>
    </w:p>
    <w:p>
      <w:pPr>
        <w:bidi/>
      </w:pPr>
      <w:r>
        <w:rPr>
          <w:rtl/>
          <w:cs/>
          <w:lang w:val="ar_AE" w:bidi="ar_AE"/>
        </w:rPr>
      </w:r>
      <w:r>
        <w:rPr>
          <w:rtl/>
          <w:cs/>
          <w:lang w:val="ar_AE" w:bidi="ar_AE"/>
        </w:rPr>
        <w:t xml:space="preserve">عندما أدرك إسحاق أنه خُدِع، بدأ </w:t>
      </w:r>
      <w:r>
        <w:rPr>
          <w:b/>
          <w:rtl/>
          <w:cs/>
          <w:lang w:val="ar_AE" w:bidi="ar_AE"/>
        </w:rPr>
        <w:t>يرتجف</w:t>
      </w:r>
      <w:r>
        <w:rPr>
          <w:rtl/>
          <w:cs/>
          <w:lang w:val="ar_AE" w:bidi="ar_AE"/>
        </w:rPr>
        <w:t xml:space="preserve"> أو يرتعش بشدة. هذا تعبير عن الهلع أو الخوف مثلما في حالة سماع أخبارًا سيئة أو مفاجأة سيئة فعلًا. إن الارتجاف أو الارتعاش هي ردود فعل جسدية للشعور بالهلع أو الخوف.</w:t>
      </w:r>
    </w:p>
    <w:p>
      <w:pPr>
        <w:bidi/>
      </w:pPr>
      <w:r>
        <w:rPr>
          <w:rtl/>
          <w:cs/>
          <w:lang w:val="ar_AE" w:bidi="ar_AE"/>
        </w:rPr>
      </w:r>
      <w:r>
        <w:rPr>
          <w:rtl/>
          <w:cs/>
          <w:lang w:val="ar_AE" w:bidi="ar_AE"/>
        </w:rPr>
        <w:t xml:space="preserve">تجاوبَ عيسو مع </w:t>
      </w:r>
      <w:r>
        <w:rPr>
          <w:b/>
          <w:rtl/>
          <w:cs/>
          <w:lang w:val="ar_AE" w:bidi="ar_AE"/>
        </w:rPr>
        <w:t>الخبر بصرخة عالية ومُرة</w:t>
      </w:r>
      <w:r>
        <w:rPr>
          <w:rtl/>
          <w:cs/>
          <w:lang w:val="ar_AE" w:bidi="ar_AE"/>
        </w:rPr>
        <w:t>. قد يكون هذا مثل النواح. إنه تعبيرٌ من عيسو عن مشاعر ألم عميقة.</w:t>
      </w:r>
    </w:p>
    <w:p>
      <w:pPr>
        <w:bidi/>
      </w:pPr>
      <w:r>
        <w:rPr>
          <w:rtl/>
          <w:cs/>
          <w:lang w:val="ar_AE" w:bidi="ar_AE"/>
        </w:rPr>
      </w:r>
      <w:r>
        <w:rPr>
          <w:rtl/>
          <w:cs/>
          <w:lang w:val="ar_AE" w:bidi="ar_AE"/>
        </w:rPr>
        <w:t>تحدَّثَ عيسو عن اسم يعقوب. قال عيسو: "ألم يُدعى يعقوب بحقٍ؟ لأنه خدعني مرتين." يقول عيسو إن اسم يعقوب يعني مُخادع. لا يعني اسم يعقوب هذا. إن اسم يعقوب يبدو مثل الكلمة العبرية التي تعني مخادع. إن الطريقة التي تحدَّث بها عيسو عن هذا الأمر هي في شكل سؤال لا يتطلب إجابة. يمكن أيضًا التعبير عن هذا بتصريح مباشر. "ألم يُدعى يعقوب بحقٍ؟" أو "إنه يُدعى يعقوب بحقٍ."</w:t>
      </w:r>
    </w:p>
    <w:p>
      <w:pPr>
        <w:bidi/>
      </w:pPr>
      <w:r>
        <w:rPr>
          <w:rtl/>
          <w:cs/>
          <w:lang w:val="ar_AE" w:bidi="ar_AE"/>
        </w:rPr>
      </w:r>
      <w:r>
        <w:rPr>
          <w:rtl/>
          <w:cs/>
          <w:lang w:val="ar_AE" w:bidi="ar_AE"/>
        </w:rPr>
        <w:t xml:space="preserve">كان للابن البكر حقوق ومسؤوليات وامتيازات تُدعى </w:t>
      </w:r>
      <w:r>
        <w:rPr>
          <w:b/>
          <w:rtl/>
          <w:cs/>
          <w:lang w:val="ar_AE" w:bidi="ar_AE"/>
        </w:rPr>
        <w:t>حق البكورية</w:t>
      </w:r>
      <w:r>
        <w:rPr>
          <w:rtl/>
          <w:cs/>
          <w:lang w:val="ar_AE" w:bidi="ar_AE"/>
        </w:rPr>
        <w:t>. كانت البركة التي قدَّمها إسحاق هي بركة الابن البكر. أعطتْ هذه البركة للابن البكر أشياء لا يمكن أن تُعطى لأي شخص آخر.</w:t>
      </w:r>
    </w:p>
    <w:p>
      <w:pPr>
        <w:bidi/>
      </w:pPr>
      <w:r>
        <w:rPr>
          <w:rtl/>
          <w:cs/>
          <w:lang w:val="ar_AE" w:bidi="ar_AE"/>
        </w:rPr>
      </w:r>
      <w:r>
        <w:rPr>
          <w:rtl/>
          <w:cs/>
          <w:lang w:val="ar_AE" w:bidi="ar_AE"/>
        </w:rPr>
        <w:t>أعطى إسحاق بركةً لعيسو. كانت تلك البركة تقريبًا النقيض للبركة التي أُعطيتْ ليعقوب.</w:t>
      </w:r>
    </w:p>
    <w:p>
      <w:pPr>
        <w:bidi/>
      </w:pPr>
      <w:r>
        <w:rPr>
          <w:rtl/>
          <w:cs/>
          <w:lang w:val="ar_AE" w:bidi="ar_AE"/>
        </w:rPr>
      </w:r>
      <w:r>
        <w:rPr>
          <w:rtl/>
          <w:cs/>
          <w:lang w:val="ar_AE" w:bidi="ar_AE"/>
        </w:rPr>
        <w:t xml:space="preserve">إن عبارة "تعيش بدون خيرات الأرض" تعني أنك ستعيش في منطقة بها تربة فقيرة لن تنمو فيها المحاصيل الجيدة أو العشب للحيوانات. إن عبارة "بلا ندى السماء" تعني أنه لن يكون هناك الكثير من الماء. إن كلمة "السماء" هنا تعني سماء الطيور، و"الندى" هو الماء الذي يغطي الأرض كل ليلة. بالنسبة لعيسو، لن يغطي الندى أرضه في الليل. إن عيسو "سيعيش بالسيف،" أي سيكون عيسو مُحارِبًا. سيَخدم عيسو يعقوبَ حتى يقرر عيسو أن يكسر </w:t>
      </w:r>
      <w:r>
        <w:rPr>
          <w:b/>
          <w:rtl/>
          <w:cs/>
          <w:lang w:val="ar_AE" w:bidi="ar_AE"/>
        </w:rPr>
        <w:t>النير</w:t>
      </w:r>
      <w:r>
        <w:rPr>
          <w:rtl/>
          <w:cs/>
          <w:lang w:val="ar_AE" w:bidi="ar_AE"/>
        </w:rPr>
        <w:t xml:space="preserve"> عن رقبته. إن النِير هو طوق خشبي يربط ثورين معًا حتى يسيرا معًا أو يَسحبا محراث أو عربة معًا. انظروا قاموس الكلمات الرئيسية لقراءة مناقشة حول كلمة </w:t>
      </w:r>
      <w:r>
        <w:rPr>
          <w:b/>
          <w:rtl/>
          <w:cs/>
          <w:lang w:val="ar_AE" w:bidi="ar_AE"/>
        </w:rPr>
        <w:t>نير</w:t>
      </w:r>
      <w:r>
        <w:rPr>
          <w:rtl/>
          <w:cs/>
          <w:lang w:val="ar_AE" w:bidi="ar_AE"/>
        </w:rPr>
        <w:t>.</w:t>
      </w:r>
    </w:p>
    <w:p>
      <w:pPr>
        <w:bidi/>
      </w:pPr>
      <w:r>
        <w:rPr>
          <w:rtl/>
          <w:cs/>
          <w:lang w:val="ar_AE" w:bidi="ar_AE"/>
        </w:rPr>
      </w:r>
      <w:r>
        <w:rPr>
          <w:rtl/>
          <w:cs/>
          <w:lang w:val="ar_AE" w:bidi="ar_AE"/>
        </w:rPr>
        <w:t>اعرضوا صورةَ النير.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27:41–28:9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٢٧: ٤١–٢٨: ٩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ومفهومة لكم.</w:t>
      </w:r>
    </w:p>
    <w:p>
      <w:pPr>
        <w:bidi/>
      </w:pPr>
      <w:r>
        <w:rPr>
          <w:rtl/>
          <w:cs/>
          <w:lang w:val="ar_AE" w:bidi="ar_AE"/>
        </w:rPr>
      </w:r>
      <w:r>
        <w:rPr>
          <w:rtl/>
          <w:cs/>
          <w:lang w:val="ar_AE" w:bidi="ar_AE"/>
        </w:rPr>
        <w:t>يَستكمل هذا المقطعُ قصةَ سرقة يعقوب لبركة الابن البكر. يَذكر هذا المقطع ما يحدث بعد أن يدرك إسحاق وعيسو أنهما خُدِعا. إن قصة سرقة يعقوب لبركة عيسو بصفته الابن البكر لها عواقب. هذا المقطع هو وصف قصصي لما حدث بعد أن أعطى إسحاق لعيسو بركةً وعدتْ بالفقر، والحرب، وخدمة أخيه يعقوب.</w:t>
      </w:r>
    </w:p>
    <w:p>
      <w:pPr>
        <w:bidi/>
      </w:pPr>
      <w:r>
        <w:rPr>
          <w:rtl/>
          <w:cs/>
          <w:lang w:val="ar_AE" w:bidi="ar_AE"/>
        </w:rPr>
      </w:r>
      <w:r>
        <w:rPr>
          <w:rtl/>
          <w:cs/>
          <w:lang w:val="ar_AE" w:bidi="ar_AE"/>
        </w:rPr>
        <w:t>صار عيسو يَكره يعقوب منذ الوقت الذي سَرقَ فيه يعقوب البركة. خطَّطَ عيسو لكيفية قتل يعقوب، لكنه قرر أن ينتظر حتى موت إسحاق. ظنَ عيسو أن إسحاق سيموت قريبًا. يقول عيسو: "سأنتظر حتى انتهاء أيام مناحة أبي بعدما يموت." كان عيسو يقول هذه الأمور في نفسه. لم يكن يُخبر الآخرين بخِططه.</w:t>
      </w:r>
    </w:p>
    <w:p>
      <w:pPr>
        <w:bidi/>
      </w:pPr>
      <w:r>
        <w:rPr>
          <w:rtl/>
          <w:cs/>
          <w:lang w:val="ar_AE" w:bidi="ar_AE"/>
        </w:rPr>
      </w:r>
      <w:r>
        <w:rPr>
          <w:rtl/>
          <w:cs/>
          <w:lang w:val="ar_AE" w:bidi="ar_AE"/>
        </w:rPr>
        <w:t>توقفوا وناقشوا كمجموعة: كيف ومتى يسعى الناس للانتقام في ثقافتكم؟ احكوا قصةً عن شخص كان يخطط للانتقام، لكنه لم يتحدث عن ذلك مع الآخرين. كيف تَصفون ما يفكر هذا الشخص في فعله؟</w:t>
      </w:r>
    </w:p>
    <w:p>
      <w:pPr>
        <w:bidi/>
      </w:pPr>
      <w:r>
        <w:rPr>
          <w:rtl/>
          <w:cs/>
          <w:lang w:val="ar_AE" w:bidi="ar_AE"/>
        </w:rPr>
      </w:r>
      <w:r>
        <w:rPr>
          <w:rtl/>
          <w:cs/>
          <w:lang w:val="ar_AE" w:bidi="ar_AE"/>
        </w:rPr>
        <w:t xml:space="preserve">توقفوا وناقشوا كمجموعة: ما هي عادات الحداد في ثقافتكم؟ ماذا تفعلون عندما يموت الأبُ؟ </w:t>
      </w:r>
    </w:p>
    <w:p>
      <w:pPr>
        <w:bidi/>
      </w:pPr>
      <w:r>
        <w:rPr>
          <w:rtl/>
          <w:cs/>
          <w:lang w:val="ar_AE" w:bidi="ar_AE"/>
        </w:rPr>
      </w:r>
      <w:r>
        <w:rPr>
          <w:rtl/>
          <w:cs/>
          <w:lang w:val="ar_AE" w:bidi="ar_AE"/>
        </w:rPr>
        <w:t>بطريقة ما، سمعتْ رفقة عن خطة عيسو. لا نعرف كيف اكتشفتْ ذلك. أرسلتْ رفقة إلى يعقوب وأخبرتْه بأن عيسو كان يُخطط لقتله. طلبتْ رفقة من يعقوب أن يستعد ويهرب. إن الكلمات التي تستخدمها رفقة تجعل الأمر يبدو وكأن رفقة تريد أن يرحل يعقوب على الفور. لا يُغادر يعقوب على الفور.</w:t>
      </w:r>
    </w:p>
    <w:p>
      <w:pPr>
        <w:bidi/>
      </w:pPr>
      <w:r>
        <w:rPr>
          <w:rtl/>
          <w:cs/>
          <w:lang w:val="ar_AE" w:bidi="ar_AE"/>
        </w:rPr>
      </w:r>
      <w:r>
        <w:rPr>
          <w:rtl/>
          <w:cs/>
          <w:lang w:val="ar_AE" w:bidi="ar_AE"/>
        </w:rPr>
        <w:t>أرادت رفقة من يعقوب أن يذهب إلى أخيها. كان أخو رفقة يعيش في حاران. كانت حاران هي المدينة التي تقع في جنوب تركيا، حيث كان إبراهيم يعيش عندما طلب الله من إبراهيم أن يذهب إلى الأرض التي سيُريها له. هذه هي أيضًا المدينة التي عاشت فيها رفقة مع عائلتها قبل أن تتزوج من إسحاق. كان أخو رفقة لا يزال يعيش في هذه المدينة.</w:t>
      </w:r>
    </w:p>
    <w:p>
      <w:pPr>
        <w:bidi/>
      </w:pPr>
      <w:r>
        <w:rPr>
          <w:rtl/>
          <w:cs/>
          <w:lang w:val="ar_AE" w:bidi="ar_AE"/>
        </w:rPr>
      </w:r>
      <w:r>
        <w:rPr>
          <w:rtl/>
          <w:cs/>
          <w:lang w:val="ar_AE" w:bidi="ar_AE"/>
        </w:rPr>
        <w:t>اعرضوا خريطة تشمل كل إسرائيل حتى جنوب تركيا، حيث تقع حاران. ينبغي أن توضع علامة على حاران على الخريطة. استخدموا هذه الخريطة لمتابعة رحلة يعقوب.</w:t>
      </w:r>
    </w:p>
    <w:p>
      <w:pPr>
        <w:bidi/>
      </w:pPr>
      <w:r>
        <w:rPr>
          <w:rtl/>
          <w:cs/>
          <w:lang w:val="ar_AE" w:bidi="ar_AE"/>
        </w:rPr>
      </w:r>
      <w:r>
        <w:rPr>
          <w:rtl/>
          <w:cs/>
          <w:lang w:val="ar_AE" w:bidi="ar_AE"/>
        </w:rPr>
        <w:t>أخبرتْ رفقةُ يعقوب أن يبقى مع أخيها في حاران حتى يهدأ عيسو. قالت له: "لماذا يجب أن أخسر كليكما في يوم واحد؟" وهذا سؤال لا يتطلب إجابة. يمكن أن يُذكر بطريقة مختلفة مثل: "لا أريد أن أخسركما في يوم واحد."</w:t>
      </w:r>
    </w:p>
    <w:p>
      <w:pPr>
        <w:bidi/>
      </w:pPr>
      <w:r>
        <w:rPr>
          <w:rtl/>
          <w:cs/>
          <w:lang w:val="ar_AE" w:bidi="ar_AE"/>
        </w:rPr>
      </w:r>
      <w:r>
        <w:rPr>
          <w:rtl/>
          <w:cs/>
          <w:lang w:val="ar_AE" w:bidi="ar_AE"/>
        </w:rPr>
        <w:t>توقفوا وناقشوا: احكوا قصة قصيرة عن أم قَلِقة على أولادها. إنها خائفة من أن تخسرهم. كيف تتحدَّث عن خوفها وقلقها من أن أولادها سيموتون؟ هنا، تسأل رفقة سؤالًا. كيف تتحدث الأم في قصتكم عن خوفها؟</w:t>
      </w:r>
    </w:p>
    <w:p>
      <w:pPr>
        <w:bidi/>
      </w:pPr>
      <w:r>
        <w:rPr>
          <w:rtl/>
          <w:cs/>
          <w:lang w:val="ar_AE" w:bidi="ar_AE"/>
        </w:rPr>
      </w:r>
      <w:r>
        <w:rPr>
          <w:rtl/>
          <w:cs/>
          <w:lang w:val="ar_AE" w:bidi="ar_AE"/>
        </w:rPr>
        <w:t xml:space="preserve">احكوا قصة قصيرة عن ابن غاضب جدًا من أخيه. انتبهوا إلى الكلمات المستخدمة للتعبير عن الغضب وعندما يتوقف الشخص عن الغضب. هل يستخدمون أي صور لغوية مثل "يشتعل غضبًا" أو "هدِّئ من سخونة غضبك؟" </w:t>
      </w:r>
    </w:p>
    <w:p>
      <w:pPr>
        <w:bidi/>
      </w:pPr>
      <w:r>
        <w:rPr>
          <w:rtl/>
          <w:cs/>
          <w:lang w:val="ar_AE" w:bidi="ar_AE"/>
        </w:rPr>
      </w:r>
      <w:r>
        <w:rPr>
          <w:rtl/>
          <w:cs/>
          <w:lang w:val="ar_AE" w:bidi="ar_AE"/>
        </w:rPr>
        <w:t>إذا قتل عيسو يعقوبً، فإن رفقة ستخسر ابنيها. سيموت يعقوب. وسيقتل الناسُ عيسو لأنه قتل أخيه، وفقًا للشريعة التي أعطاها الله لنوح بعد الطوفان. كانت رفقة مستعدة أن تُرسل يعقوب، ابنها المفضل، بعيدًا من أجل إنقاذ حياة كلا ابنيها.</w:t>
      </w:r>
    </w:p>
    <w:p>
      <w:pPr>
        <w:bidi/>
      </w:pPr>
      <w:r>
        <w:rPr>
          <w:rtl/>
          <w:cs/>
          <w:lang w:val="ar_AE" w:bidi="ar_AE"/>
        </w:rPr>
      </w:r>
      <w:r>
        <w:rPr>
          <w:rtl/>
          <w:cs/>
          <w:lang w:val="ar_AE" w:bidi="ar_AE"/>
        </w:rPr>
        <w:t>ثم ذهبت رفقة إلى إسحاق. لم تذكر رفقة أن عيسو أراد أن يقتل يعقوب. بدلًا من ذلك، اشتكتْ رفقة من زوجات عيسو. تزوج عيسو من امرأتين حِثيتين. كانتا تُعتبران زوجات أجنبيات، مع أنهما عاشتا في نفس المنطقة. كان الحِثيون من نسل كنعان، الحفيد الذي لعنه نوحُ. كانت عاداتهم مختلفة عن عادات رفقة. لم تُحب رفقة وإسحاق زوجتي ابنهما. بالحديث عن زوجتي عيسو، أقنعتْ رفقةُ إسحاق بأنه يجب على يعقوب أن يذهب إلى أخي رفقة ليبحث عن زوجة صالحة حتى لا يتزوج من أجنبيات مثلما فعل عيسو.</w:t>
      </w:r>
    </w:p>
    <w:p>
      <w:pPr>
        <w:bidi/>
      </w:pPr>
      <w:r>
        <w:rPr>
          <w:rtl/>
          <w:cs/>
          <w:lang w:val="ar_AE" w:bidi="ar_AE"/>
        </w:rPr>
      </w:r>
      <w:r>
        <w:rPr>
          <w:rtl/>
          <w:cs/>
          <w:lang w:val="ar_AE" w:bidi="ar_AE"/>
        </w:rPr>
        <w:t>ناقشوا كمجموعة: صِفوا العلاقة المعتادة أو العادية بين الحماة وزوجة الابن في ثقافتكم. ماذا يحدث إذا كان هناك صراع بينهما؟</w:t>
      </w:r>
    </w:p>
    <w:p>
      <w:pPr>
        <w:bidi/>
      </w:pPr>
      <w:r>
        <w:rPr>
          <w:rtl/>
          <w:cs/>
          <w:lang w:val="ar_AE" w:bidi="ar_AE"/>
        </w:rPr>
      </w:r>
      <w:r>
        <w:rPr>
          <w:rtl/>
          <w:cs/>
          <w:lang w:val="ar_AE" w:bidi="ar_AE"/>
        </w:rPr>
        <w:t>اتفقَ إسحاق مع رأى رفقة في أن يعقوب ينبغي ألا يتزوج من امرأة أجنبية. كان بتوئيل، والد رفقة، لا يزال حيًا. طلبَ إسحاق من يعقوب أن يذهب إلى بيت جده بتوئيل. كان لابان، أخو رفقة، يعيش مع أبيه. طلبَ إسحاق من يعقوب أن يتزوج من إحدى بنات خاله لابان. كان لابان هو خال يعقوب، أو أخو أمه. وكانت ابنة لابان ابنة خال يعقوب. حاران هو اسم المدينة التي كانوا يعيشون فيها. إن فدان أرام هو اسم المنطقة المحيطة.</w:t>
      </w:r>
    </w:p>
    <w:p>
      <w:pPr>
        <w:bidi/>
      </w:pPr>
      <w:r>
        <w:rPr>
          <w:rtl/>
          <w:cs/>
          <w:lang w:val="ar_AE" w:bidi="ar_AE"/>
        </w:rPr>
      </w:r>
      <w:r>
        <w:rPr>
          <w:rtl/>
          <w:cs/>
          <w:lang w:val="ar_AE" w:bidi="ar_AE"/>
        </w:rPr>
        <w:t>اعرضوا الخريطة التي تُظهِر فدان أرام وحاران.</w:t>
      </w:r>
    </w:p>
    <w:p>
      <w:pPr>
        <w:bidi/>
      </w:pPr>
      <w:r>
        <w:rPr>
          <w:rtl/>
          <w:cs/>
          <w:lang w:val="ar_AE" w:bidi="ar_AE"/>
        </w:rPr>
      </w:r>
      <w:r>
        <w:rPr>
          <w:rtl/>
          <w:cs/>
          <w:lang w:val="ar_AE" w:bidi="ar_AE"/>
        </w:rPr>
        <w:t>مناقشة كفريق: اطلبوا من أحدهم أن يروي قصة عن عائلته، بما في ذلك أقاربه من جانب أمه، وأقاربه من جانب أبيه – أعمامه، وعماته، وأبناء عمومته، والأجداد. انتبهوا إلى الطريقة التي يُوصف بها كل قريب ومن يمكنهم الزواج منه في هذه العائلة.</w:t>
      </w:r>
    </w:p>
    <w:p>
      <w:pPr>
        <w:bidi/>
      </w:pPr>
      <w:r>
        <w:rPr>
          <w:rtl/>
          <w:cs/>
          <w:lang w:val="ar_AE" w:bidi="ar_AE"/>
        </w:rPr>
      </w:r>
      <w:r>
        <w:rPr>
          <w:rtl/>
          <w:cs/>
          <w:lang w:val="ar_AE" w:bidi="ar_AE"/>
        </w:rPr>
        <w:t>ثم أعطى إسحاقُ يعقوب بركةً أخرى. استخدمتْ هذه البركة العديد من البركات نفسها التي وعد بها اللهُ لإبراهيم. طلبَ إسحاق العديد من الأبناء من أجل يعقوب. طلبَ إسحاق أن يُشكل نسلُ يعقوب العديد من الشعوب المختلفة. طلبَ إسحاق من الله أن يعطي يعقوب نفس البركات التي أُعطيت لإبراهيم. وأخيرًا، طلب إسحاق أن يمتلك يعقوبُ الأرض التي وُعد بها لإبراهيم، وهي المكان الذي لا يزال إسحاق وعائلته يعيشون فيه كغرباء.</w:t>
      </w:r>
    </w:p>
    <w:p>
      <w:pPr>
        <w:bidi/>
      </w:pPr>
      <w:r>
        <w:rPr>
          <w:rtl/>
          <w:cs/>
          <w:lang w:val="ar_AE" w:bidi="ar_AE"/>
        </w:rPr>
      </w:r>
      <w:r>
        <w:rPr>
          <w:rtl/>
          <w:cs/>
          <w:lang w:val="ar_AE" w:bidi="ar_AE"/>
        </w:rPr>
        <w:t>توقفوا وناقشوا كمجموعة: ما الذي يحدث بين الأب والابن عندما يخرج الابن من البيت لفترة طويلة من الزمن؟ ما هي الأشياء التي سيقولها الأب لابنه قبل أن يغادر؟</w:t>
      </w:r>
    </w:p>
    <w:p>
      <w:pPr>
        <w:bidi/>
      </w:pPr>
      <w:r>
        <w:rPr>
          <w:rtl/>
          <w:cs/>
          <w:lang w:val="ar_AE" w:bidi="ar_AE"/>
        </w:rPr>
      </w:r>
      <w:r>
        <w:rPr>
          <w:rtl/>
          <w:cs/>
          <w:lang w:val="ar_AE" w:bidi="ar_AE"/>
        </w:rPr>
        <w:t>غادر يعقوب نحو فدان آرام بعد أن تلقى هذه البركة.</w:t>
      </w:r>
    </w:p>
    <w:p>
      <w:pPr>
        <w:bidi/>
      </w:pPr>
      <w:r>
        <w:rPr>
          <w:rtl/>
          <w:cs/>
          <w:lang w:val="ar_AE" w:bidi="ar_AE"/>
        </w:rPr>
      </w:r>
      <w:r>
        <w:rPr>
          <w:rtl/>
          <w:cs/>
          <w:lang w:val="ar_AE" w:bidi="ar_AE"/>
        </w:rPr>
        <w:t>عَلِمَ عيسو أن إسحاق قد أعطى يعقوب بركة أخرى، وأن إسحاق أرسلَ يعقوبَ إلى فدان أرام ليجد زوجة. عَلِمَ عيسو أن إسحاق قال ليعقوب: "لا تتزوج امرأة كنعانية." عَلِمَ عيسو أن يعقوب أطاع إسحاق وذهب إلى فدان أرام. أدرك عيسو أخيرًا أن إسحاق ورفقة لم يُحبَّا زوجتيه الكنعانيتين. فذهب عيسو إلى عائلة عمه إسماعيل واختار زوجةً. كان إسماعيل هو الابن الأكبر لإبراهيم، وكانت أمه هي جارية سارة، تزوج عيسو من ابنة عمه. صار لعيسو الآن ثلاث زوجات. لا يوجد أي دليل على أن عيسو سألَ إسحاق أو رفقة قبل أن يتزوج من ابنة عمه.</w:t>
      </w:r>
    </w:p>
    <w:p>
      <w:pPr>
        <w:bidi/>
      </w:pPr>
      <w:r>
        <w:rPr>
          <w:rtl/>
          <w:cs/>
          <w:lang w:val="ar_AE" w:bidi="ar_AE"/>
        </w:rPr>
      </w:r>
      <w:r>
        <w:rPr>
          <w:rtl/>
          <w:cs/>
          <w:lang w:val="ar_AE" w:bidi="ar_AE"/>
        </w:rPr>
        <w:t>اعرضوا رسمًا لشجرة عائلة إبراهيم. ابدأوا شجرة العائلة بتارح، والد إبراهيم. ستُظهر هذه الشجرة نسلَ تارح. يجب أن يكون الفريق قادرًا على رؤية علاقة إبراهيم وسارة، وعلاقة إسحاق ورفقة، وعلاقة عيسو وابنة إسماعيل، وعلاقة يعقوب وزوجاته. إذا لم يكن الرسم متاحًا، يمكنكم استخدام أشياء لتمثيل الناس أو اجعلوا أعضاء الفريق يقفون ليمثلوا كل واحد من أولئك الأشخاص. توقفوا وارسموا أو مثلوا شجرةَ عائلةٍ تُظهر جميع نسل تارح، والد إبراهيم، وصولًا إلى يعقوب وعيسو. استخدموا أشياء لتمثيل الناس، أو اجعلوا أعضاء الفريق يقفون مكانهم ليُمثِّلوهم. يمكنكم أن تروا بعد ذلك كيف كانت قرابة إبراهيم وسارة، وكيف كانت قرابة إسحاق ورفقة، وكيف ستكون قرابة يعقوب وزوجته، وعلاقة عيسو بابنة إسماعيل. استخدموا الألقاب المناسبة في لغتكم للإشارة إلى الجد، والعم، وابنة العم.</w:t>
      </w:r>
    </w:p>
    <w:p>
      <w:pPr>
        <w:bidi/>
      </w:pPr>
      <w:r>
        <w:rPr>
          <w:rtl/>
          <w:cs/>
          <w:lang w:val="ar_AE" w:bidi="ar_AE"/>
        </w:rPr>
      </w:r>
      <w:r>
        <w:rPr>
          <w:rtl/>
          <w:cs/>
          <w:lang w:val="ar_AE" w:bidi="ar_AE"/>
        </w:rPr>
        <w:t>ناقشوا كفريق: كيف تُعلمون أبناءكم عن القرابات العائلية؟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يُخطط عيسو لقتل يعقوب.</w:t>
      </w:r>
    </w:p>
    <w:p>
      <w:pPr>
        <w:bidi/>
      </w:pPr>
      <w:r>
        <w:rPr>
          <w:rtl/>
          <w:cs/>
          <w:lang w:val="ar_AE" w:bidi="ar_AE"/>
        </w:rPr>
      </w:r>
      <w:r>
        <w:rPr>
          <w:b/>
          <w:rtl/>
          <w:cs/>
          <w:lang w:val="ar_AE" w:bidi="ar_AE"/>
        </w:rPr>
        <w:t>المشهد الثاني:</w:t>
      </w:r>
      <w:r>
        <w:rPr>
          <w:rtl/>
          <w:cs/>
          <w:lang w:val="ar_AE" w:bidi="ar_AE"/>
        </w:rPr>
        <w:t xml:space="preserve"> تَسمع رفقة عن مؤامرة عيسو وتطلب من يعقوب أن يهرب إلى بيت أخيها.</w:t>
      </w:r>
    </w:p>
    <w:p>
      <w:pPr>
        <w:bidi/>
      </w:pPr>
      <w:r>
        <w:rPr>
          <w:rtl/>
          <w:cs/>
          <w:lang w:val="ar_AE" w:bidi="ar_AE"/>
        </w:rPr>
      </w:r>
      <w:r>
        <w:rPr>
          <w:b/>
          <w:rtl/>
          <w:cs/>
          <w:lang w:val="ar_AE" w:bidi="ar_AE"/>
        </w:rPr>
        <w:t>المشهد الثالث:</w:t>
      </w:r>
      <w:r>
        <w:rPr>
          <w:rtl/>
          <w:cs/>
          <w:lang w:val="ar_AE" w:bidi="ar_AE"/>
        </w:rPr>
        <w:t xml:space="preserve"> تتحدث رفقة إلى إسحاق عن إرسال يعقوب ليجد زوجة من عائلتها.</w:t>
      </w:r>
    </w:p>
    <w:p>
      <w:pPr>
        <w:bidi/>
      </w:pPr>
      <w:r>
        <w:rPr>
          <w:rtl/>
          <w:cs/>
          <w:lang w:val="ar_AE" w:bidi="ar_AE"/>
        </w:rPr>
      </w:r>
      <w:r>
        <w:rPr>
          <w:b/>
          <w:rtl/>
          <w:cs/>
          <w:lang w:val="ar_AE" w:bidi="ar_AE"/>
        </w:rPr>
        <w:t>المشهد الرابع:</w:t>
      </w:r>
      <w:r>
        <w:rPr>
          <w:rtl/>
          <w:cs/>
          <w:lang w:val="ar_AE" w:bidi="ar_AE"/>
        </w:rPr>
        <w:t xml:space="preserve"> يستدعي إسحاقُ يعقوب. يبارِك إسحاقُ يعقوبَ، ويرسله شمالًا إلى عائلة رفقة ليجد زوجة.</w:t>
      </w:r>
    </w:p>
    <w:p>
      <w:pPr>
        <w:bidi/>
      </w:pPr>
      <w:r>
        <w:rPr>
          <w:rtl/>
          <w:cs/>
          <w:lang w:val="ar_AE" w:bidi="ar_AE"/>
        </w:rPr>
      </w:r>
      <w:r>
        <w:rPr>
          <w:b/>
          <w:rtl/>
          <w:cs/>
          <w:lang w:val="ar_AE" w:bidi="ar_AE"/>
        </w:rPr>
        <w:t>المشهد الخامس:</w:t>
      </w:r>
      <w:r>
        <w:rPr>
          <w:rtl/>
          <w:cs/>
          <w:lang w:val="ar_AE" w:bidi="ar_AE"/>
        </w:rPr>
        <w:t xml:space="preserve"> يسمع عيسو أن إسحاق طلبَ من يعقوب أن يذهب إلى خاله ليجد زوجة. يُدرك عيسو أخيرًا أن والديه لا يحبَّان زوجتيه. يذهب عيسو إلى عمه إسماعيل ويأخذ إحدى بنات عمه زوجةً له.</w:t>
      </w:r>
    </w:p>
    <w:p>
      <w:pPr>
        <w:bidi/>
      </w:pPr>
      <w:r>
        <w:rPr>
          <w:rtl/>
          <w:cs/>
          <w:lang w:val="ar_AE" w:bidi="ar_AE"/>
        </w:rPr>
      </w:r>
      <w:r>
        <w:rPr>
          <w:rtl/>
          <w:cs/>
          <w:lang w:val="ar_AE" w:bidi="ar_AE"/>
        </w:rPr>
        <w:t>تتضمن القصةُ هذه الشخصيات:</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زوجات عيسو الحِثيات</w:t>
      </w:r>
    </w:p>
    <w:p>
      <w:pPr>
        <w:pStyle w:val="ListBullet"/>
        <w:bidi/>
        <w:spacing w:line="240" w:lineRule="auto"/>
        <w:ind w:left="720"/>
      </w:pPr>
      <w:r>
        <w:rPr>
          <w:rtl/>
          <w:cs/>
          <w:lang w:val="ar_AE" w:bidi="ar_AE"/>
        </w:rPr>
      </w:r>
      <w:r>
        <w:rPr>
          <w:rtl/>
          <w:cs/>
          <w:lang w:val="ar_AE" w:bidi="ar_AE"/>
        </w:rPr>
        <w:t>يُذكر بتوئيل، والد رفقة، ولابان، أخو رفقة.</w:t>
      </w:r>
    </w:p>
    <w:p>
      <w:pPr>
        <w:pStyle w:val="ListBullet"/>
        <w:bidi/>
        <w:spacing w:line="240" w:lineRule="auto"/>
        <w:ind w:left="720"/>
      </w:pPr>
      <w:r>
        <w:rPr>
          <w:rtl/>
          <w:cs/>
          <w:lang w:val="ar_AE" w:bidi="ar_AE"/>
        </w:rPr>
      </w:r>
      <w:r>
        <w:rPr>
          <w:rtl/>
          <w:cs/>
          <w:lang w:val="ar_AE" w:bidi="ar_AE"/>
        </w:rPr>
        <w:t>زوجة عيسو الجديدة، مَحْلة، ابنة إسماعيل.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قبل بِدء تمثيل القصة، احرصوا على أن يكون لديكم الترتيب الصحيح للأحداث.</w:t>
      </w:r>
    </w:p>
    <w:p>
      <w:pPr>
        <w:bidi/>
      </w:pPr>
      <w:r>
        <w:rPr>
          <w:rtl/>
          <w:cs/>
          <w:lang w:val="ar_AE" w:bidi="ar_AE"/>
        </w:rPr>
      </w:r>
      <w:r>
        <w:rPr>
          <w:rtl/>
          <w:cs/>
          <w:lang w:val="ar_AE" w:bidi="ar_AE"/>
        </w:rPr>
        <w:t>صار عيسو يكره يعقوب، ويخطط لقتله. تكتشف رفقة ما كان عيسو يخطط لفعله، وتطلب من يعقوب أن يقوم ويهرب فورًا إلى عائلة رفقة في حاران. لا يُغادر يعقوب على الفور. يبقى يعقوب بينما تذهب رفقة وتتحدث مع إسحاق. ثم يستدعي إسحاقُ يعقوب ويطلب منه أن يذهب إلى عائلة رفقة ويتزوج واحدة من بنات خاله. يُبارِك إسحاقُ يعقوب، ويُغادر يعقوب. يسمع عيسو أن يعقوب رحلَ. يُدرك عيسو أخيرًا أن رفقة وإسحاق لم يُحبَّا زوجتيه الحِثيتين. يذهب عيسو إلى عمه إسماعيل ويتزوج من إحدى بناته.</w:t>
      </w:r>
    </w:p>
    <w:p>
      <w:pPr>
        <w:bidi/>
      </w:pPr>
      <w:r>
        <w:rPr>
          <w:rtl/>
          <w:cs/>
          <w:lang w:val="ar_AE" w:bidi="ar_AE"/>
        </w:rPr>
      </w:r>
      <w:r>
        <w:rPr>
          <w:rtl/>
          <w:cs/>
          <w:lang w:val="ar_AE" w:bidi="ar_AE"/>
        </w:rPr>
        <w:t>في المشهد الأول، يكره عيسو يعقوبَ لأن يعقوب سرق بركة الابن البكر. يخطط عيسو لقتل يعقوب بعد أن يموت إسحاق وينتهي وقت الحداد. لم يخبر عيسو أحدًا بهذه الخطط. كان عيسو يفكر في فعل هذا أو يقوله لنفسه. لا يتحدث أحد بشيءٍ في هذا المشهد.</w:t>
      </w:r>
    </w:p>
    <w:p>
      <w:pPr>
        <w:bidi/>
      </w:pPr>
      <w:r>
        <w:rPr>
          <w:rtl/>
          <w:cs/>
          <w:lang w:val="ar_AE" w:bidi="ar_AE"/>
        </w:rPr>
      </w:r>
      <w:r>
        <w:rPr>
          <w:rtl/>
          <w:cs/>
          <w:lang w:val="ar_AE" w:bidi="ar_AE"/>
        </w:rPr>
        <w:t>في المشهد الثاني، تَسمع رفقة بطريقة ما عما يخطط عيسو لفعله. لا نعرف كيف علمت عن هذه المؤامرة. تستدعي رفقة يعقوب وتُخبره عن المؤامرة. تَطلب رفقة من يعقوب أن يستعد ويَهرب إلى مدينة حاران. كان لابان، أخو رفقة، يعيش في حاران. أرادت رفقة أن يبقى يعقوب عند لابان حتى يهدأ عيسو أو لا يكون غاضبًا لدرجة القتل. لم تكن رفقة تنوي أن يذهب يعقوب لفترة طويلة. تُخطط رفقة لإخبار يعقوب عندما يكون من الآمن أن يعود يعقوب. إن رفقة تُرسل يعقوب بعيدًا لتُنقِذ حياة كلٍ من ابنيها. إذا قتلَ عيسو يعقوب، فسيكون من اللازم أن يموت عيسو أيضًا.</w:t>
      </w:r>
    </w:p>
    <w:p>
      <w:pPr>
        <w:bidi/>
      </w:pPr>
      <w:r>
        <w:rPr>
          <w:rtl/>
          <w:cs/>
          <w:lang w:val="ar_AE" w:bidi="ar_AE"/>
        </w:rPr>
      </w:r>
      <w:r>
        <w:rPr>
          <w:rtl/>
          <w:cs/>
          <w:lang w:val="ar_AE" w:bidi="ar_AE"/>
        </w:rPr>
        <w:t>في المشهد الثالث، تذهب رفقة إلى إسحاق. لا تخبر رفقةُ إسحاق عن خطط عيسو لقتل يعقوب. بدلًا من ذلك، تشكو رفقة من زوجات عيسو. تقول رفقة: "أنا أفضل أن أموت على أن يتزوج يعقوب من واحدة منهم." تتحدث رفقة عن النساء المحليات أو الحِثيات. يبدو أن رفقة كانت تقنع إسحاق بأن يفعل شيئًا بشأن زواج يعقوب.</w:t>
      </w:r>
    </w:p>
    <w:p>
      <w:pPr>
        <w:bidi/>
      </w:pPr>
      <w:r>
        <w:rPr>
          <w:rtl/>
          <w:cs/>
          <w:lang w:val="ar_AE" w:bidi="ar_AE"/>
        </w:rPr>
      </w:r>
      <w:r>
        <w:rPr>
          <w:rtl/>
          <w:cs/>
          <w:lang w:val="ar_AE" w:bidi="ar_AE"/>
        </w:rPr>
        <w:t>في المشهد الرابع، يستدعي إسحاقُ يعقوب. عندما يأتى يعقوب إلى الخيمة، يُعطي إسحاقُ يعقوب بركةً أخرى. يَطلب إسحاق من يعقوب ألا يتزوج من امرأة كنعانية محلية. بدلًا من ذلك، يقول إسحاق ليعقوب أن يذهب إلى عائلة رفقة. كان بتوئيل، والد رفقة، لا يزال حيًا. ينبغي على يعقوب أن يعيش مع بتوئيل. لا يزال لابان، أخو رفقة، يعيش هناك ولديه بنات. يُريد إسحاق من يعقوب أن يتزوج من إحدى هذه البنات. ستكون هذه هي ابنة خاله – ابنة أخي أمه. كان بتوئيل هو جد يعقوب، ولابان هو خال يعقوب. بعد هذه التعليمات بشأن الزواج، يُبارِك إسحاقُ يعقوب مرةً أخرى. هذه المرة، تضمنتْ البركة الكثير من جوانب البركة التي أعطاها اللهُ لإبراهيم. ثم يُرسِل إسحاقُ يعقوبَ بعيدًا، ويُغادر يعقوب.</w:t>
      </w:r>
    </w:p>
    <w:p>
      <w:pPr>
        <w:bidi/>
      </w:pPr>
      <w:r>
        <w:rPr>
          <w:rtl/>
          <w:cs/>
          <w:lang w:val="ar_AE" w:bidi="ar_AE"/>
        </w:rPr>
      </w:r>
      <w:r>
        <w:rPr>
          <w:rtl/>
          <w:cs/>
          <w:lang w:val="ar_AE" w:bidi="ar_AE"/>
        </w:rPr>
        <w:t>راجعوا صورة شجرة العائلة. تحدثوا عن الأقارب واللقب المناسب لكل عمٍ وكل جد. ينبغي أن يساعدكم هذا على تحديد الألقاب المناسبة لبتوئيل، ولابان، وبنات لابان، وكذلك لإسماعيل وابنة إسماعيل.</w:t>
      </w:r>
    </w:p>
    <w:p>
      <w:pPr>
        <w:bidi/>
      </w:pPr>
      <w:r>
        <w:rPr>
          <w:rtl/>
          <w:cs/>
          <w:lang w:val="ar_AE" w:bidi="ar_AE"/>
        </w:rPr>
      </w:r>
      <w:r>
        <w:rPr>
          <w:rtl/>
          <w:cs/>
          <w:lang w:val="ar_AE" w:bidi="ar_AE"/>
        </w:rPr>
        <w:t>في المشهد الخامس، يَعلم عيسو أن إسحاق أرسلَ يعقوبَ ليجد زوجةً لدى عائلة رفقة. يَعلم عيسو أن إسحاق قد أعطى يعقوبَ بركةً أخرى. يَعلم أن إسحاق طلب من يعقوب أن لا يتزوج امرأةً كنعانية. كانت زوجات عيسو الحِثيات من الكنعانيين. يُدرك عيسو أخيرًا أن إسحاق ورفقة لم يكونا راضيين عن زوجتيه يذهب عيسو إلى عمه إسماعيل ويتزوج من إحدى بناته. إسماعيل هو الابن البكر لإبراهيم، وأم إسماعيل هي هاجر، جارية سارة، أم إسحاق. لم يُخبر عيسو إسحاقَ ورفقة أنه سيتزوج من ابنة عمه. صار لعيسو الآن ثلاث زوجات. كانت إثنتان منهن حِثيتين، والثالثة هي ابنة إسماعيل.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رفقة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زوجات عيسو الحِثيات</w:t>
      </w:r>
    </w:p>
    <w:p>
      <w:pPr>
        <w:pStyle w:val="ListBullet"/>
        <w:bidi/>
        <w:spacing w:line="240" w:lineRule="auto"/>
        <w:ind w:left="720"/>
      </w:pPr>
      <w:r>
        <w:rPr>
          <w:rtl/>
          <w:cs/>
          <w:lang w:val="ar_AE" w:bidi="ar_AE"/>
        </w:rPr>
      </w:r>
      <w:r>
        <w:rPr>
          <w:rtl/>
          <w:cs/>
          <w:lang w:val="ar_AE" w:bidi="ar_AE"/>
        </w:rPr>
        <w:t>يُذكر بتوئيل، والد رفقة، ولابان، أخو رفقة.</w:t>
      </w:r>
    </w:p>
    <w:p>
      <w:pPr>
        <w:pStyle w:val="ListBullet"/>
        <w:bidi/>
        <w:spacing w:line="240" w:lineRule="auto"/>
        <w:ind w:left="720"/>
      </w:pPr>
      <w:r>
        <w:rPr>
          <w:rtl/>
          <w:cs/>
          <w:lang w:val="ar_AE" w:bidi="ar_AE"/>
        </w:rPr>
      </w:r>
      <w:r>
        <w:rPr>
          <w:rtl/>
          <w:cs/>
          <w:lang w:val="ar_AE" w:bidi="ar_AE"/>
        </w:rPr>
        <w:t>زوجة عيسو الجديدة، مَحْلة، ابنة إسماعيل.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يكره عيسو يعقوبَ لأن يعقوب سرق بركة الابن البكر. يُخطَّط عيسو لقتل يعقوب. لكن عيسو يخطط للانتظار حتى يموت إسحاق وينتهي وقت الحداد.</w:t>
      </w:r>
    </w:p>
    <w:p>
      <w:pPr>
        <w:bidi/>
      </w:pPr>
      <w:r>
        <w:rPr>
          <w:rtl/>
          <w:cs/>
          <w:lang w:val="ar_AE" w:bidi="ar_AE"/>
        </w:rPr>
      </w:r>
      <w:r>
        <w:rPr>
          <w:rtl/>
          <w:cs/>
          <w:lang w:val="ar_AE" w:bidi="ar_AE"/>
        </w:rPr>
        <w:t>أوقفوا التمثيل: اسألوا عيسو: "لماذا تريد أن تَقتلَ يعقوب؟" قد تسمعون إجابات مثل: "لأنه غشاش. لقد سرق حق بكوريتي، والآن سرق بركتي. إنه لا يستحق أن يعيش." اسألوا عيسو: "كيف سيجعلك مَقتل يعقوب تشعر بالتحسن؟" قد تسمعون إجابات مثل: "لن أضطر إلى أن أراه كل يوم وأتذكر أنه يملك ما يَخصني. إذا مات، فسأستعيد حق بكوريتي وبركتي. سيَضطر الآخرون حينها أن يحترمونني." واصلوا التمثيل.</w:t>
      </w:r>
    </w:p>
    <w:p>
      <w:pPr>
        <w:bidi/>
      </w:pPr>
      <w:r>
        <w:rPr>
          <w:rtl/>
          <w:cs/>
          <w:lang w:val="ar_AE" w:bidi="ar_AE"/>
        </w:rPr>
      </w:r>
      <w:r>
        <w:rPr>
          <w:rtl/>
          <w:cs/>
          <w:lang w:val="ar_AE" w:bidi="ar_AE"/>
        </w:rPr>
        <w:t>في المشهد الثاني، تَسمع رفقة بطريقة ما عما يخطط عيسو لفعله. تذهب رفقة إلى يعقوب وتُخبره. تطلب رفقة من يعقوب أن يقوم ويرحل فورًا ويذهب إلى أخي رفقة في حاران. ينبغي أن يبقى يعقوب هناك إلى أن يكون عيسو غير راغب في قتله. ستُرسل رفقة إلى يعقوب عندما يكون من الآمن له أن يعود. تقول رفقة إن هذا من أجل إنقاذ حياة كلا ابنيها.</w:t>
      </w:r>
    </w:p>
    <w:p>
      <w:pPr>
        <w:bidi/>
      </w:pPr>
      <w:r>
        <w:rPr>
          <w:rtl/>
          <w:cs/>
          <w:lang w:val="ar_AE" w:bidi="ar_AE"/>
        </w:rPr>
      </w:r>
      <w:r>
        <w:rPr>
          <w:rtl/>
          <w:cs/>
          <w:lang w:val="ar_AE" w:bidi="ar_AE"/>
        </w:rPr>
        <w:t>أوقفوا التمثيل: اسألوا رفقة: "ما شعورك بشأن رحيل يعقوب بعيدًا؟" قد تسمعون إجابات مثل: "لا أريده أن يذهب بعيدًا هكذا لكن ذلك أفضل من خسارته. لا أريد أن يقتله ابني عيسو، فيصير من اللازم أن يموت عيسو أيضًا. هذا أفضل." اسألوا يعقوب: "ما شعورك الآن بعد أن حصلت على البركة، لكن عليك أن تترك عائلتك؟" قد تسمعون إجابات مثل: "من الأفضل أن أحصل على البركة. لم يكن عيسو يستحق البركة أو حق البكورية. ينبغي أن أحصل أنا على تلك الأشياء. إذا كان الرحيل هو ما يجب أن أفعله لكي أحصل على البركة، فسوف أرحل." واصلوا التمثيل.</w:t>
      </w:r>
    </w:p>
    <w:p>
      <w:pPr>
        <w:bidi/>
      </w:pPr>
      <w:r>
        <w:rPr>
          <w:rtl/>
          <w:cs/>
          <w:lang w:val="ar_AE" w:bidi="ar_AE"/>
        </w:rPr>
      </w:r>
      <w:r>
        <w:rPr>
          <w:rtl/>
          <w:cs/>
          <w:lang w:val="ar_AE" w:bidi="ar_AE"/>
        </w:rPr>
        <w:t>في المشهد الثالث، تذهب رفقة إلى إسحاق وتشكو من زوجات عيسو. تتحدث عن احتمالية أن يتزوج يعقوب من إحدى النساء الحثيات.</w:t>
      </w:r>
    </w:p>
    <w:p>
      <w:pPr>
        <w:bidi/>
      </w:pPr>
      <w:r>
        <w:rPr>
          <w:rtl/>
          <w:cs/>
          <w:lang w:val="ar_AE" w:bidi="ar_AE"/>
        </w:rPr>
      </w:r>
      <w:r>
        <w:rPr>
          <w:rtl/>
          <w:cs/>
          <w:lang w:val="ar_AE" w:bidi="ar_AE"/>
        </w:rPr>
        <w:t>أوقفوا التمثيل: اسألوا رفقة: "لماذا تتحدثين عن الزوجات الآن؟" قد تسمعون إجابات مثل: "هذه هي أفضل طريقة لإقناع إسحاق بأن يَصرف يعقوب بعيدًا. أريد أن يُرسل إسحاقُ يعقوب بعيدًا بدلًا من أن أجعل يعقوب يهرب." اسألوا إسحاق: "ما شعورك عندما ذكرتْ رفقة احتمالية أن يتزوج يعقوب من امرأة حِثية؟" قد تسمعون إجابات مثل: "شعرتُ بالخوف على ابني. لا أريده أن يتزوج من إحدى هؤلاء النساء الأجنبيات، ويُحضر عبادة الأصنام والطُرق الغريبة الأخرى إلى العائلة. أريد أن يقود يعقوب هذه العائلة مثلما كان سيُريد أبي إبراهيم." واصلوا التمثيل.</w:t>
      </w:r>
    </w:p>
    <w:p>
      <w:pPr>
        <w:bidi/>
      </w:pPr>
      <w:r>
        <w:rPr>
          <w:rtl/>
          <w:cs/>
          <w:lang w:val="ar_AE" w:bidi="ar_AE"/>
        </w:rPr>
      </w:r>
      <w:r>
        <w:rPr>
          <w:rtl/>
          <w:cs/>
          <w:lang w:val="ar_AE" w:bidi="ar_AE"/>
        </w:rPr>
        <w:t>في المشهد الرابع، يستدعي إسحاقُ يعقوب. عندما يصل يعقوب، يباركه إسحاق ثم يطلب من يعقوب ألا يتزوج امرأةً كنعانية. بدلًا من ذلك، ينبغي على يعقوب أن يذهب إلى حاران ليعيش مع بتوئيل، والد رفقة. كان لدى لابان، أخي رفقة، بعض البنات. ينبغي علي يعقوب أن يتزوج إحدى هذه البنات. ثم يُبارِك إسحاقُ يعقوب مرةً أخرى. هذه المرة، تحتوي البركة على العديد من الجوانب التي استخدمها الله عندما بارَك إبراهيمَ. بعد البركة، يَرحل يعقوب ليذهب إلى عائلة رفقة.</w:t>
      </w:r>
    </w:p>
    <w:p>
      <w:pPr>
        <w:bidi/>
      </w:pPr>
      <w:r>
        <w:rPr>
          <w:rtl/>
          <w:cs/>
          <w:lang w:val="ar_AE" w:bidi="ar_AE"/>
        </w:rPr>
      </w:r>
      <w:r>
        <w:rPr>
          <w:rtl/>
          <w:cs/>
          <w:lang w:val="ar_AE" w:bidi="ar_AE"/>
        </w:rPr>
        <w:t>أوقفوا التمثيل: اسألوا إسحاق: "ما شعورك عندما كنت تُبارِك يعقوب؟" قد تسمعون إجابات مثل: "لقد شعرت شعورًا جيدًا. كنت أعلم أنني أبارك يعقوب، وكنت أعلم أن يعقوب سيقود العائلة بعد أن رحيلي. أنا سعيد أنني تمكَّنت من أن أبارك يعقوب بهذه الطريقة." اسألوا يعقوب: "ما شعورك بخصوص حصولك على هذه البركة الموجَّهة إليك أنت يا يعقوب؟" قد تسمعون إجابات مثل: "لقد شعرت شعورًا جيدًا. أنا أعلم أن هذه البركة موجَّهة لي أنا. أعلم أن البركة التي تلقاها جدي إبراهيم، أخذها من الله. أنا سعيد جدًا لأن أبي نَطق بنفس البركة لي." واصلوا التمثيل.</w:t>
      </w:r>
    </w:p>
    <w:p>
      <w:pPr>
        <w:bidi/>
      </w:pPr>
      <w:r>
        <w:rPr>
          <w:rtl/>
          <w:cs/>
          <w:lang w:val="ar_AE" w:bidi="ar_AE"/>
        </w:rPr>
      </w:r>
      <w:r>
        <w:rPr>
          <w:rtl/>
          <w:cs/>
          <w:lang w:val="ar_AE" w:bidi="ar_AE"/>
        </w:rPr>
        <w:t>في المشهد الخامس، يَعلم عيسو أن إسحاق بارك يعقوبَ، وأرسله ليجد زوجة عند عائلة رفقة.</w:t>
      </w:r>
    </w:p>
    <w:p>
      <w:pPr>
        <w:bidi/>
      </w:pPr>
      <w:r>
        <w:rPr>
          <w:rtl/>
          <w:cs/>
          <w:lang w:val="ar_AE" w:bidi="ar_AE"/>
        </w:rPr>
      </w:r>
      <w:r>
        <w:rPr>
          <w:rtl/>
          <w:cs/>
          <w:lang w:val="ar_AE" w:bidi="ar_AE"/>
        </w:rPr>
        <w:t>أوقفوا التمثيل، اسألوا عيسو: "ما شعورك الآن؟" قد تسمعون إجابات مثل: "لا أزال غاضبًا جدًا! كيف يجرؤ يعقوب على أن يسرق مني بهذه الطريقة. والآن أخذَ بركةً أخرى، وتم إرساله ليجد زوجةً. لماذا يحبونه أكثر مني؟" واصلوا التمثيل.</w:t>
      </w:r>
    </w:p>
    <w:p>
      <w:pPr>
        <w:bidi/>
      </w:pPr>
      <w:r>
        <w:rPr>
          <w:rtl/>
          <w:cs/>
          <w:lang w:val="ar_AE" w:bidi="ar_AE"/>
        </w:rPr>
      </w:r>
      <w:r>
        <w:rPr>
          <w:rtl/>
          <w:cs/>
          <w:lang w:val="ar_AE" w:bidi="ar_AE"/>
        </w:rPr>
        <w:t>يُدرك عيسو أخيرًا أن رفقة وإسحاق لم يُحبَّا زوجتيه الحِثيتين. يذهب عيسو إلى إسماعيل، الابن الأكبر لإبراهيم، ويتزوج من إحدى بناته. لا يخبر عيسو رفقةَ وإسحاق أنه سيتزوج من إحدى بنات عمه.</w:t>
      </w:r>
    </w:p>
    <w:p>
      <w:pPr>
        <w:bidi/>
      </w:pPr>
      <w:r>
        <w:rPr>
          <w:rtl/>
          <w:cs/>
          <w:lang w:val="ar_AE" w:bidi="ar_AE"/>
        </w:rPr>
      </w:r>
      <w:r>
        <w:rPr>
          <w:rtl/>
          <w:cs/>
          <w:lang w:val="ar_AE" w:bidi="ar_AE"/>
        </w:rPr>
        <w:t>أوقفوا التمثيل: اسألوا عيسو: "لماذا تزوجتَ من إحدى بنات إسماعيل؟" قد تسمعون إجابات مثل: "والداي لا يحبان زوجاتي. أردت أن أُرضيهم عن طريق اختيار زوجة من أقاربنا. سيكونون سعداء لأن جدها هو إبراهيم." اسألوا رفقة: "ما شعورك بشأن زوجة ابنك الجديدة؟" قد تسمعون إجابات مثل: "أعلم أن عيسو كان يحاول أن يُرضينا. لماذا لم يسأل عن رأيي؟" أو "على الأقل، إنها تؤمن بالله. هذا شيء يجب أن نكون ممتنين لأجله."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عيسو يكره يعقوب لأن يعقوب سرق </w:t>
      </w:r>
      <w:r>
        <w:rPr>
          <w:b/>
          <w:rtl/>
          <w:cs/>
          <w:lang w:val="ar_AE" w:bidi="ar_AE"/>
        </w:rPr>
        <w:t>البركة</w:t>
      </w:r>
      <w:r>
        <w:rPr>
          <w:rtl/>
          <w:cs/>
          <w:lang w:val="ar_AE" w:bidi="ar_AE"/>
        </w:rPr>
        <w:t xml:space="preserve">. استخدموا الكلمة نفسها التي استخدمتوها في المقاطع الأخرى للإشارة إلى البركة. تُناقش كلمة </w:t>
      </w:r>
      <w:r>
        <w:rPr>
          <w:rtl/>
          <w:cs/>
          <w:lang w:val="ar_AE" w:bidi="ar_AE"/>
        </w:rPr>
        <w:t>بركة</w:t>
      </w:r>
      <w:r>
        <w:rPr>
          <w:rtl/>
          <w:cs/>
          <w:lang w:val="ar_AE" w:bidi="ar_AE"/>
        </w:rPr>
        <w:t xml:space="preserve"> في قاموس الكلمات الرئيسية. كان عيسو يخطط للانتظار حتى يموت إسحاق، ثم بعد وقت </w:t>
      </w:r>
      <w:r>
        <w:rPr>
          <w:b/>
          <w:rtl/>
          <w:cs/>
          <w:lang w:val="ar_AE" w:bidi="ar_AE"/>
        </w:rPr>
        <w:t>الحداد</w:t>
      </w:r>
      <w:r>
        <w:rPr>
          <w:rtl/>
          <w:cs/>
          <w:lang w:val="ar_AE" w:bidi="ar_AE"/>
        </w:rPr>
        <w:t xml:space="preserve"> سيَقتل يعقوبَ. يشير الحداد إلى وقت معين بعد موت أحدهم، وإلى الأنشطة التي يقوم بها عادةً الذين يحزنون على موت الشخص. توجد عادات معينة في الحداد، وفي العصور القديمة، كانت هذه العادات تشمل البكاء، وتمزيق الشخص لثيابه، وارتداء ملابس من أقمشة خاصة تُدعى المسوح. كان الحداد يستمر لفترة معينة، مثل سبعة أيام. كان عيسو يخطط للانتظار حتى ينتهي هذا الوقت قبل أن يقتل يعقوب.</w:t>
      </w:r>
    </w:p>
    <w:p>
      <w:pPr>
        <w:bidi/>
      </w:pPr>
      <w:r>
        <w:rPr>
          <w:rtl/>
          <w:cs/>
          <w:lang w:val="ar_AE" w:bidi="ar_AE"/>
        </w:rPr>
      </w:r>
      <w:r>
        <w:rPr>
          <w:rtl/>
          <w:cs/>
          <w:lang w:val="ar_AE" w:bidi="ar_AE"/>
        </w:rPr>
        <w:t>كان عيسو يُخطط لكل هذا في نفسه، أو في ذهنه، كان يفكر بشأنه. لم يكن يتحدث إلى الآخرين عن ذلك. لم يكن هذا شيئًا متهورًا أو يُفعل دون تفكير. كان عيسو يضع خطة لشيءٍ سيفعله في المستقبل.</w:t>
      </w:r>
    </w:p>
    <w:p>
      <w:pPr>
        <w:bidi/>
      </w:pPr>
      <w:r>
        <w:rPr>
          <w:rtl/>
          <w:cs/>
          <w:lang w:val="ar_AE" w:bidi="ar_AE"/>
        </w:rPr>
      </w:r>
      <w:r>
        <w:rPr>
          <w:rtl/>
          <w:cs/>
          <w:lang w:val="ar_AE" w:bidi="ar_AE"/>
        </w:rPr>
        <w:t xml:space="preserve">طلبت رفقة من يعقوب أن يبقى في حاران حتى </w:t>
      </w:r>
      <w:r>
        <w:rPr>
          <w:b/>
          <w:rtl/>
          <w:cs/>
          <w:lang w:val="ar_AE" w:bidi="ar_AE"/>
        </w:rPr>
        <w:t>يهدأ</w:t>
      </w:r>
      <w:r>
        <w:rPr>
          <w:rtl/>
          <w:cs/>
          <w:lang w:val="ar_AE" w:bidi="ar_AE"/>
        </w:rPr>
        <w:t xml:space="preserve"> عيسو. كان عيسو غاضبًا جدًا أو </w:t>
      </w:r>
      <w:r>
        <w:rPr>
          <w:b/>
          <w:rtl/>
          <w:cs/>
          <w:lang w:val="ar_AE" w:bidi="ar_AE"/>
        </w:rPr>
        <w:t>يشتعل غضبًا</w:t>
      </w:r>
      <w:r>
        <w:rPr>
          <w:rtl/>
          <w:cs/>
          <w:lang w:val="ar_AE" w:bidi="ar_AE"/>
        </w:rPr>
        <w:t>. إن كلمة "يَرتد غضبه" تعني عندما يتوقف عيسو عن الغضب. سيكون عيسو يُفكِّر بشكلٍ عقلاني. سيهدأ عيسو حينها. قد يكون عيسو لا يزال غاضبًا أو يكره يعقوب، لكنه لن يستمر في التخطيط للسعي للانتقام أو قتل يعقوب. في ذلك الوقت، سيكون من الآمن أن يعود يعقوب.</w:t>
      </w:r>
    </w:p>
    <w:p>
      <w:pPr>
        <w:bidi/>
      </w:pPr>
      <w:r>
        <w:rPr>
          <w:rtl/>
          <w:cs/>
          <w:lang w:val="ar_AE" w:bidi="ar_AE"/>
        </w:rPr>
      </w:r>
      <w:r>
        <w:rPr>
          <w:rtl/>
          <w:cs/>
          <w:lang w:val="ar_AE" w:bidi="ar_AE"/>
        </w:rPr>
        <w:t xml:space="preserve">كانت زوجات عيسو من النساء </w:t>
      </w:r>
      <w:r>
        <w:rPr>
          <w:b/>
          <w:rtl/>
          <w:cs/>
          <w:lang w:val="ar_AE" w:bidi="ar_AE"/>
        </w:rPr>
        <w:t>الحِثيات</w:t>
      </w:r>
      <w:r>
        <w:rPr>
          <w:rtl/>
          <w:cs/>
          <w:lang w:val="ar_AE" w:bidi="ar_AE"/>
        </w:rPr>
        <w:t xml:space="preserve">. كان الحِثيون جزءًا من </w:t>
      </w:r>
      <w:r>
        <w:rPr>
          <w:b/>
          <w:rtl/>
          <w:cs/>
          <w:lang w:val="ar_AE" w:bidi="ar_AE"/>
        </w:rPr>
        <w:t>الكنعانيين</w:t>
      </w:r>
      <w:r>
        <w:rPr>
          <w:rtl/>
          <w:cs/>
          <w:lang w:val="ar_AE" w:bidi="ar_AE"/>
        </w:rPr>
        <w:t xml:space="preserve">. استخدموا الكلمات نفسها التي استخدمتوها في المقاطع السابقة للإشارة إلى هذه الشعوب. </w:t>
      </w:r>
    </w:p>
    <w:p>
      <w:pPr>
        <w:bidi/>
      </w:pPr>
      <w:r>
        <w:rPr>
          <w:rtl/>
          <w:cs/>
          <w:lang w:val="ar_AE" w:bidi="ar_AE"/>
        </w:rPr>
      </w:r>
      <w:r>
        <w:rPr>
          <w:rtl/>
          <w:cs/>
          <w:lang w:val="ar_AE" w:bidi="ar_AE"/>
        </w:rPr>
        <w:t>ذهبَ يعقوب إلى جده وخاله. كان ينبغي على يعقوب أن يتزوج من ابنة خاله. تستخدم بعض اللغات كلمات محددة للإشارة إلى الأقارب من جانب عائلة الأم أو جانب عائلة الأب. استخدموا الألقاب المناسبة لهؤلاء الأقارب.</w:t>
      </w:r>
    </w:p>
    <w:p>
      <w:pPr>
        <w:bidi/>
      </w:pPr>
      <w:r>
        <w:rPr>
          <w:rtl/>
          <w:cs/>
          <w:lang w:val="ar_AE" w:bidi="ar_AE"/>
        </w:rPr>
      </w:r>
      <w:r>
        <w:rPr>
          <w:rtl/>
          <w:cs/>
          <w:lang w:val="ar_AE" w:bidi="ar_AE"/>
        </w:rPr>
        <w:t xml:space="preserve">راجعوا صورة شجرة العائلة. </w:t>
      </w:r>
    </w:p>
    <w:p>
      <w:pPr>
        <w:bidi/>
      </w:pPr>
      <w:r>
        <w:rPr>
          <w:rtl/>
          <w:cs/>
          <w:lang w:val="ar_AE" w:bidi="ar_AE"/>
        </w:rPr>
      </w:r>
      <w:r>
        <w:rPr>
          <w:rtl/>
          <w:cs/>
          <w:lang w:val="ar_AE" w:bidi="ar_AE"/>
        </w:rPr>
        <w:t>بارَك إسحاقُ يعقوب مستخدمًا بعض البركات نفسها التي تحدَّث بها الله عندما بارَك إبراهيمً. يقول إسحاق: "</w:t>
      </w:r>
      <w:r>
        <w:rPr>
          <w:b/>
          <w:rtl/>
          <w:cs/>
          <w:lang w:val="ar_AE" w:bidi="ar_AE"/>
        </w:rPr>
        <w:t>والله القدير</w:t>
      </w:r>
      <w:r>
        <w:rPr>
          <w:rtl/>
          <w:cs/>
          <w:lang w:val="ar_AE" w:bidi="ar_AE"/>
        </w:rPr>
        <w:t xml:space="preserve"> يباركك." إن اسم الله القدير هو أحد أسماء الله. إن التعبير العبري هو </w:t>
      </w:r>
      <w:r>
        <w:rPr>
          <w:b/>
          <w:rtl/>
          <w:cs/>
          <w:lang w:val="ar_AE" w:bidi="ar_AE"/>
        </w:rPr>
        <w:t>إيل شدَّاي</w:t>
      </w:r>
      <w:r>
        <w:rPr>
          <w:rtl/>
          <w:cs/>
          <w:lang w:val="ar_AE" w:bidi="ar_AE"/>
        </w:rPr>
        <w:t xml:space="preserve">. إن كلمة إيل تعني الله. ربما تعني كلمة شدَّاي كليَّ القدرة أو مَن هو أقوى من الجميع. بجمع كلتا الكلمتين معًا، سيكون لدينا لقب من ألقاب الله. إن إيل شدَّاي هو الاسم الذي استخدمه الله عندما تحدث إلى إبراهيم. قال الله: "أنا [إيل شدَّاي] الله القدير." استخدموا نفس الاسم هنا. إن إيل شدَّاي هو الاسم العبري. لا تحتاجون إلى استخدام الاسم العبري أيضًا. </w:t>
      </w:r>
    </w:p>
    <w:p>
      <w:pPr>
        <w:bidi/>
      </w:pPr>
      <w:r>
        <w:rPr>
          <w:rtl/>
          <w:cs/>
          <w:lang w:val="ar_AE" w:bidi="ar_AE"/>
        </w:rPr>
      </w:r>
      <w:r>
        <w:rPr>
          <w:rtl/>
          <w:cs/>
          <w:lang w:val="ar_AE" w:bidi="ar_AE"/>
        </w:rPr>
        <w:t xml:space="preserve">كان جزءًا من البركة هو الطلب من الله أن يكون ليعقوب العديد من الأولاد الذين سيَكثرون ويصيرون </w:t>
      </w:r>
      <w:r>
        <w:rPr>
          <w:b/>
          <w:rtl/>
          <w:cs/>
          <w:lang w:val="ar_AE" w:bidi="ar_AE"/>
        </w:rPr>
        <w:t>أممًا</w:t>
      </w:r>
      <w:r>
        <w:rPr>
          <w:rtl/>
          <w:cs/>
          <w:lang w:val="ar_AE" w:bidi="ar_AE"/>
        </w:rPr>
        <w:t xml:space="preserve"> أو </w:t>
      </w:r>
      <w:r>
        <w:rPr>
          <w:b/>
          <w:rtl/>
          <w:cs/>
          <w:lang w:val="ar_AE" w:bidi="ar_AE"/>
        </w:rPr>
        <w:t>شعوبًا</w:t>
      </w:r>
      <w:r>
        <w:rPr>
          <w:rtl/>
          <w:cs/>
          <w:lang w:val="ar_AE" w:bidi="ar_AE"/>
        </w:rPr>
        <w:t xml:space="preserve">. يوجد مُصطلح </w:t>
      </w:r>
      <w:r>
        <w:rPr>
          <w:rtl/>
          <w:cs/>
          <w:lang w:val="ar_AE" w:bidi="ar_AE"/>
        </w:rPr>
        <w:t>الأمم</w:t>
      </w:r>
      <w:r>
        <w:rPr>
          <w:rtl/>
          <w:cs/>
          <w:lang w:val="ar_AE" w:bidi="ar_AE"/>
        </w:rPr>
        <w:t xml:space="preserve"> في قاموس الكلمات الرئيسية. استخدموا الكلمات نفسها التي استخدمتوها في المقاطع السابقة. صلَّى إسحاق من أجل أن يمتلك يعقوب الأرض التي يعيش فيها إسحاق الآن </w:t>
      </w:r>
      <w:r>
        <w:rPr>
          <w:b/>
          <w:rtl/>
          <w:cs/>
          <w:lang w:val="ar_AE" w:bidi="ar_AE"/>
        </w:rPr>
        <w:t>غريبًا</w:t>
      </w:r>
      <w:r>
        <w:rPr>
          <w:rtl/>
          <w:cs/>
          <w:lang w:val="ar_AE" w:bidi="ar_AE"/>
        </w:rPr>
        <w:t xml:space="preserve">. في هذا الوقت، لم يكن إسحاق يمتلك الأرض. وُعِدَ إبراهيم بامتلاك هذه الأرض. كان إسحاق يصلي أنه يومًا ما ستمتلك العائلة هذه الأرض، ولن يكونوا غرباء فيها. </w:t>
      </w:r>
    </w:p>
    <w:p>
      <w:pPr>
        <w:bidi/>
      </w:pPr>
      <w:r>
        <w:rPr>
          <w:rtl/>
          <w:cs/>
          <w:lang w:val="ar_AE" w:bidi="ar_AE"/>
        </w:rPr>
      </w:r>
      <w:r>
        <w:rPr>
          <w:rtl/>
          <w:cs/>
          <w:lang w:val="ar_AE" w:bidi="ar_AE"/>
        </w:rPr>
        <w:t>بعد انصراف يعقوب، ذهبَ عيسو إلى عمه إسماعيل وتزوجَ ابنة عمه، ابنة إسماعيل. إسماعيل هو الأخ غير الشقيق لإسحاق. تستخدم بعض اللغات كلمات محددة للإشارة إلى الأقارب من عائلة الأب. استخدموا الألقاب المناسبة للتعبير عن القرابة.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28:10–22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٢٨: ١٠–٢٢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بعد أن بارك إسحاقُ يعقوب، طلبَ من يعقوب أن يذهب إلى حاران ويبقى مع خالِ يعقوب، لابان، أخي رفقة. إن رفقة وإسحاق هما أبناء عمومة وتزوجا. يُريد إسحاق من يعقوب أن يتزوج من إحدى بنات عمومته. كان إسحاق يعيش مع عائلته في بئر سبع التي تقع في جنوب إسرائيل. كانت المسافة حوالي ٥٥٠ ميلًا، أو ٨٨٥ كيلومترًا، بين بئر سبع وحاران. سيأخذ يعقوب على الأقل شهرًا ليقوم بتلك الرحلة. هذه هي قصة بدء يعقوب للرحلة.</w:t>
      </w:r>
    </w:p>
    <w:p>
      <w:pPr>
        <w:bidi/>
      </w:pPr>
      <w:r>
        <w:rPr>
          <w:rtl/>
          <w:cs/>
          <w:lang w:val="ar_AE" w:bidi="ar_AE"/>
        </w:rPr>
      </w:r>
      <w:r>
        <w:rPr>
          <w:rtl/>
          <w:cs/>
          <w:lang w:val="ar_AE" w:bidi="ar_AE"/>
        </w:rPr>
        <w:t>بعد أن طلبَ إسحاق من يعقوب أن يذهب إلى حاران، بدأ يعقوب رحلته. ليس لدينا تفاصيل عن كيف سافرَ يعقوب. بسبب المكان الذي قضى فيه يعقوب الليلة، يبدو أن يعقوب اختار طريقًا عبر الجبال، مُتجهًا شمالًا من بئر سبع نحو حاران.</w:t>
      </w:r>
    </w:p>
    <w:p>
      <w:pPr>
        <w:bidi/>
      </w:pPr>
      <w:r>
        <w:rPr>
          <w:rtl/>
          <w:cs/>
          <w:lang w:val="ar_AE" w:bidi="ar_AE"/>
        </w:rPr>
      </w:r>
      <w:r>
        <w:rPr>
          <w:rtl/>
          <w:cs/>
          <w:lang w:val="ar_AE" w:bidi="ar_AE"/>
        </w:rPr>
        <w:t>اعرضوا خريطة عليها علامات لإسرائيل وبئر سِبَع ووصولًا إلى حاران. يجب أن تحتوي الخريطة على موقع بيت إيل الواقعة شمال أورشليم.</w:t>
      </w:r>
    </w:p>
    <w:p>
      <w:pPr>
        <w:bidi/>
      </w:pPr>
      <w:r>
        <w:rPr>
          <w:rtl/>
          <w:cs/>
          <w:lang w:val="ar_AE" w:bidi="ar_AE"/>
        </w:rPr>
      </w:r>
      <w:r>
        <w:rPr>
          <w:rtl/>
          <w:cs/>
          <w:lang w:val="ar_AE" w:bidi="ar_AE"/>
        </w:rPr>
        <w:t>يقول المقطع إنه عند غروب الشمس، بات يعقوب الليلة هناك. كان المكان الذي توقَّف فيه يعقوب لليلة على بُعد حوالي ٦٠ ميلًا، أو ٩٦ كيلومترًا، من بئر سبع. هذه مسافة أكبر من أن تُقطع في يوم واحد. لذلك، هذا ليس هو اليوم الأول من الرحلة. عند غروب الشمس، يصير المكان مظلمًا بسرعة. يوجد وقت قصير للشفق في ذلك الجزء من العالَم. توقَّف يعقوب وبات هناك أو في المكان الذي كان سينام فيه قبل أن يحل الظلام. لا يوجد اسم للمكان الذي توقَّف فيه يعقوب ليبيت تلك الليلة. لكن تُذكر عبارة "ذلك المكان" عدة مرات. هذا يجعل المكان يبدو مهمًا حتى من دون اسم. بالنسبة ليعقوب، كان هذا مجرد مكان يتوقف ويبيت فيه بسبب حلول الظلام.</w:t>
      </w:r>
    </w:p>
    <w:p>
      <w:pPr>
        <w:bidi/>
      </w:pPr>
      <w:r>
        <w:rPr>
          <w:rtl/>
          <w:cs/>
          <w:lang w:val="ar_AE" w:bidi="ar_AE"/>
        </w:rPr>
      </w:r>
      <w:r>
        <w:rPr>
          <w:rtl/>
          <w:cs/>
          <w:lang w:val="ar_AE" w:bidi="ar_AE"/>
        </w:rPr>
        <w:t>توقفوا وناقشوا: صِفوا الطريقة التي تغرب بها الشمس ويحل الظلام في منطقتكم. كم من الوقت يبقى النور بعد غروب الشمس؟</w:t>
      </w:r>
    </w:p>
    <w:p>
      <w:pPr>
        <w:bidi/>
      </w:pPr>
      <w:r>
        <w:rPr>
          <w:rtl/>
          <w:cs/>
          <w:lang w:val="ar_AE" w:bidi="ar_AE"/>
        </w:rPr>
      </w:r>
      <w:r>
        <w:rPr>
          <w:rtl/>
          <w:cs/>
          <w:lang w:val="ar_AE" w:bidi="ar_AE"/>
        </w:rPr>
        <w:t>ناقشوا: صِفوا ما سيفعله شخص في منطقتكم ليَبيت في مخيم في الليل.</w:t>
      </w:r>
    </w:p>
    <w:p>
      <w:pPr>
        <w:bidi/>
      </w:pPr>
      <w:r>
        <w:rPr>
          <w:rtl/>
          <w:cs/>
          <w:lang w:val="ar_AE" w:bidi="ar_AE"/>
        </w:rPr>
      </w:r>
      <w:r>
        <w:rPr>
          <w:rtl/>
          <w:cs/>
          <w:lang w:val="ar_AE" w:bidi="ar_AE"/>
        </w:rPr>
        <w:t>عندما كان يعقوب يستعد للنوم، وجدَ حجرًا واستخدمه وسادةً. هذا يعني أن يعقوب استلقى ونام ورأسه على حجر أو وضعَ حجرًا تحت رأسه. بعد أن نام يعقوب، رأي حُلمًا. كان هذا حُلمًا لأن يعقوب كان نائمًا.</w:t>
      </w:r>
    </w:p>
    <w:p>
      <w:pPr>
        <w:bidi/>
      </w:pPr>
      <w:r>
        <w:rPr>
          <w:rtl/>
          <w:cs/>
          <w:lang w:val="ar_AE" w:bidi="ar_AE"/>
        </w:rPr>
      </w:r>
      <w:r>
        <w:rPr>
          <w:rtl/>
          <w:cs/>
          <w:lang w:val="ar_AE" w:bidi="ar_AE"/>
        </w:rPr>
        <w:t>توقفوا وناقشوا كفريق: يجب على كل شخص أن يتحدث عن حُلم رآه. استمعوا إلى الطريقة التي يتحدث بها الشخص عما رآه في الحلم. هل هناك طريقة مختلفة للحديث عن الأحلام الطبيعية والأحلام التي تسببها المخدرات أو الأرواح؟ لم يكن حُلم يعقوب ناتجًا عن المخدرات أو الأرواح.</w:t>
      </w:r>
    </w:p>
    <w:p>
      <w:pPr>
        <w:bidi/>
      </w:pPr>
      <w:r>
        <w:rPr>
          <w:rtl/>
          <w:cs/>
          <w:lang w:val="ar_AE" w:bidi="ar_AE"/>
        </w:rPr>
      </w:r>
      <w:r>
        <w:rPr>
          <w:rtl/>
          <w:cs/>
          <w:lang w:val="ar_AE" w:bidi="ar_AE"/>
        </w:rPr>
        <w:t>حَلُمَ يعقوب أنه رأى سُلمًا كبيرة منصوبة من السماء إلى الأرض. هذا يعني أن أحد طرفي السُلم كان على الأرض، والطرف الآخر وصل إلى المكان الذي يسكن فيه الله. كانت ملائكة الله تصعد وتنزل على السُلم. الملائكة هم أرواح صالحة تحمل رسائل من الله. رأى يعقوبُ اللهَ. لا نعرف ما إذا كان الله واقفًا بجانب يعقوب نفسه، أو إذا كان واقفًا عند أعلى السُلم.</w:t>
      </w:r>
    </w:p>
    <w:p>
      <w:pPr>
        <w:bidi/>
      </w:pPr>
      <w:r>
        <w:rPr>
          <w:rtl/>
          <w:cs/>
          <w:lang w:val="ar_AE" w:bidi="ar_AE"/>
        </w:rPr>
      </w:r>
      <w:r>
        <w:rPr>
          <w:rtl/>
          <w:cs/>
          <w:lang w:val="ar_AE" w:bidi="ar_AE"/>
        </w:rPr>
        <w:t>اعرضوا صورة لسُلم.</w:t>
      </w:r>
    </w:p>
    <w:p>
      <w:pPr>
        <w:bidi/>
      </w:pPr>
      <w:r>
        <w:rPr>
          <w:rtl/>
          <w:cs/>
          <w:lang w:val="ar_AE" w:bidi="ar_AE"/>
        </w:rPr>
      </w:r>
      <w:r>
        <w:rPr>
          <w:rtl/>
          <w:cs/>
          <w:lang w:val="ar_AE" w:bidi="ar_AE"/>
        </w:rPr>
        <w:t>تكلَّم الله إلى يعقوب. قال الله: "أنا الرب، إله إبراهيم وإلهُ إسحاق." كان الله يُقدِّم نفسه ليعقوب حتى يفهم يعقوب بالضبط من هو الله. كان يعقوب يعرف أن الله ظهر من قبل لإبراهيم وإسحاق. كرَّرَ اللهُ ليعقوب الوعودَ نفسها التي قطعها لإبراهيم وإسحاق. كان الله يعطي الأرضَ التي ينام عليها يعقوب ليعقوبَ ولِنسله. قال الله إن نسل يعقوب سيكون كثيرًا مثل تراب الأرض. قال الله ليعقوب: سينتشر نسلك في جميع الاتجاهات من هذا المكان. سيتبارك فيك وفي نسلك كل مَن على الأرض. ثم قال الله: "أنا سأكون معك، وسأحميك، وسأُرجِعك إلى هذه الأرض.</w:t>
      </w:r>
    </w:p>
    <w:p>
      <w:pPr>
        <w:bidi/>
      </w:pPr>
      <w:r>
        <w:rPr>
          <w:rtl/>
          <w:cs/>
          <w:lang w:val="ar_AE" w:bidi="ar_AE"/>
        </w:rPr>
      </w:r>
      <w:r>
        <w:rPr>
          <w:rtl/>
          <w:cs/>
          <w:lang w:val="ar_AE" w:bidi="ar_AE"/>
        </w:rPr>
        <w:t>توقفوا وناقشوا كمجموعة: ما شعوركم لو تلقيتم مثل هذا الوعد؟ لماذا تعتقدون أن الله عرَّف نفسه ليعقوب على أنه إله إبراهيم وإله إسحاق؟</w:t>
      </w:r>
    </w:p>
    <w:p>
      <w:pPr>
        <w:bidi/>
      </w:pPr>
      <w:r>
        <w:rPr>
          <w:rtl/>
          <w:cs/>
          <w:lang w:val="ar_AE" w:bidi="ar_AE"/>
        </w:rPr>
      </w:r>
      <w:r>
        <w:rPr>
          <w:rtl/>
          <w:cs/>
          <w:lang w:val="ar_AE" w:bidi="ar_AE"/>
        </w:rPr>
        <w:t>ناقشوا: تحدثوا عن عائلتكم الواسعة. استمعوا إلى كيف يصف كل شخص العدد الكبير من الأقارب أو العدد الكبير في العائلة أو القبيلة. قد يكون هذا هو الوصف الذي تستخدمونه للإشارة إلى العدد الكثير الذي يُشبه تُراب الأرض.</w:t>
      </w:r>
    </w:p>
    <w:p>
      <w:pPr>
        <w:bidi/>
      </w:pPr>
      <w:r>
        <w:rPr>
          <w:rtl/>
          <w:cs/>
          <w:lang w:val="ar_AE" w:bidi="ar_AE"/>
        </w:rPr>
      </w:r>
      <w:r>
        <w:rPr>
          <w:rtl/>
          <w:cs/>
          <w:lang w:val="ar_AE" w:bidi="ar_AE"/>
        </w:rPr>
        <w:t>استيقظ يعقوب من حُلمه. أدركَ يعقوب أن يهوه كان في المكان الذي كان يعقوب نائمًا فيه. لم يكن يعقوب يدرك قبل ذلك أن الله كان موجودًا هناك أيضًا. كان يعقوب خائفًا. هذه مخافة تُوقِّر الله. أدرك يعقوب أنه كان في محضر الله. ثم قال يعقوب إن هذا مكان رهيب." كان يعقوب يعني أن هذا المكان يستحق الاندهاش والتوقير. دعا يعقوب هذا المكان باسم بيت الله، وباب السماء. كان يعقوب يقول إن الله يعيش هنا، وهذا هو الطريق لدخول بيت الله. السماء هي المكان الذي يسكن فيه الله. كانت السُلم تُمثِّل الرابط بين الله والأرض. الملائكة هُم رسُل الله.</w:t>
      </w:r>
    </w:p>
    <w:p>
      <w:pPr>
        <w:bidi/>
      </w:pPr>
      <w:r>
        <w:rPr>
          <w:rtl/>
          <w:cs/>
          <w:lang w:val="ar_AE" w:bidi="ar_AE"/>
        </w:rPr>
      </w:r>
      <w:r>
        <w:rPr>
          <w:rtl/>
          <w:cs/>
          <w:lang w:val="ar_AE" w:bidi="ar_AE"/>
        </w:rPr>
        <w:t>في الصباح، أو عندما كان النور خفيفًا بما يكفي للرؤية، أخذ يعقوبُ الحجر الذي استخدمه كوسادة وأقامه على أحد طرفيه. أراد يعقوب أن يكون هذا الحجر عمودًا تذكاريًا. هذا يعني أنه عندما يرى يعقوب الحجرَ، سيتذكر ما حدث هناك. صبَّ يعقوب بعض زيت الزيتون على قمة الحجر لتكريس ذلك الحجر لله. كان يعقوب يُقدِّم بذلك عبادةً لله هناك.</w:t>
      </w:r>
    </w:p>
    <w:p>
      <w:pPr>
        <w:bidi/>
      </w:pPr>
      <w:r>
        <w:rPr>
          <w:rtl/>
          <w:cs/>
          <w:lang w:val="ar_AE" w:bidi="ar_AE"/>
        </w:rPr>
      </w:r>
      <w:r>
        <w:rPr>
          <w:rtl/>
          <w:cs/>
          <w:lang w:val="ar_AE" w:bidi="ar_AE"/>
        </w:rPr>
        <w:t>توقفوا وناقشوا كفريق: كيف تتذكرون المقابلات الهامة مع الله؟</w:t>
      </w:r>
    </w:p>
    <w:p>
      <w:pPr>
        <w:bidi/>
      </w:pPr>
      <w:r>
        <w:rPr>
          <w:rtl/>
          <w:cs/>
          <w:lang w:val="ar_AE" w:bidi="ar_AE"/>
        </w:rPr>
      </w:r>
      <w:r>
        <w:rPr>
          <w:rtl/>
          <w:cs/>
          <w:lang w:val="ar_AE" w:bidi="ar_AE"/>
        </w:rPr>
        <w:t>اعرضوا صورة لزيت الزيتون.</w:t>
      </w:r>
    </w:p>
    <w:p>
      <w:pPr>
        <w:bidi/>
      </w:pPr>
      <w:r>
        <w:rPr>
          <w:rtl/>
          <w:cs/>
          <w:lang w:val="ar_AE" w:bidi="ar_AE"/>
        </w:rPr>
      </w:r>
      <w:r>
        <w:rPr>
          <w:rtl/>
          <w:cs/>
          <w:lang w:val="ar_AE" w:bidi="ar_AE"/>
        </w:rPr>
        <w:t>أطلق يعقوب على المكان الذي رأى فيه حُلمه اسم "بيت إيل" والذي يعني "بيت الله." كانت هناك مدينة قريبة تُدعى لُوز. لكن بعد هذا الوقت، أصبحت المدينة معروفة باسم بيت إيل أيضًا.</w:t>
      </w:r>
    </w:p>
    <w:p>
      <w:pPr>
        <w:bidi/>
      </w:pPr>
      <w:r>
        <w:rPr>
          <w:rtl/>
          <w:cs/>
          <w:lang w:val="ar_AE" w:bidi="ar_AE"/>
        </w:rPr>
      </w:r>
      <w:r>
        <w:rPr>
          <w:rtl/>
          <w:cs/>
          <w:lang w:val="ar_AE" w:bidi="ar_AE"/>
        </w:rPr>
        <w:t>بعد تقديم العبادة لله بهذه الطريقة، نذرَ يعقوب نذرًا. إن النذر هو وعد رسمي يقطعه أحدهم لله، وعادةً ما يَطلب به شيئًا من الله. عبَّر يعقوب عن ثلاثة أشياء يريدها من الله:</w:t>
      </w:r>
    </w:p>
    <w:p>
      <w:pPr>
        <w:pStyle w:val="ListBullet"/>
        <w:bidi/>
        <w:spacing w:line="240" w:lineRule="auto"/>
        <w:ind w:left="720"/>
      </w:pPr>
      <w:r>
        <w:rPr>
          <w:rtl/>
          <w:cs/>
          <w:lang w:val="ar_AE" w:bidi="ar_AE"/>
        </w:rPr>
      </w:r>
      <w:r>
        <w:rPr>
          <w:rtl/>
          <w:cs/>
          <w:lang w:val="ar_AE" w:bidi="ar_AE"/>
        </w:rPr>
        <w:t>كُن معي واحفظني في هذا الطريق.</w:t>
      </w:r>
    </w:p>
    <w:p>
      <w:pPr>
        <w:pStyle w:val="ListBullet"/>
        <w:bidi/>
        <w:spacing w:line="240" w:lineRule="auto"/>
        <w:ind w:left="720"/>
      </w:pPr>
      <w:r>
        <w:rPr>
          <w:rtl/>
          <w:cs/>
          <w:lang w:val="ar_AE" w:bidi="ar_AE"/>
        </w:rPr>
      </w:r>
      <w:r>
        <w:rPr>
          <w:rtl/>
          <w:cs/>
          <w:lang w:val="ar_AE" w:bidi="ar_AE"/>
        </w:rPr>
        <w:t>أعطني الطعام والملابس.</w:t>
      </w:r>
    </w:p>
    <w:p>
      <w:pPr>
        <w:pStyle w:val="ListBullet"/>
        <w:bidi/>
        <w:spacing w:line="240" w:lineRule="auto"/>
        <w:ind w:left="720"/>
      </w:pPr>
      <w:r>
        <w:rPr>
          <w:rtl/>
          <w:cs/>
          <w:lang w:val="ar_AE" w:bidi="ar_AE"/>
        </w:rPr>
      </w:r>
      <w:r>
        <w:rPr>
          <w:rtl/>
          <w:cs/>
          <w:lang w:val="ar_AE" w:bidi="ar_AE"/>
        </w:rPr>
        <w:t>أرجعني بأمان إلى بيت أبي إسحاق.</w:t>
      </w:r>
    </w:p>
    <w:p>
      <w:pPr>
        <w:bidi/>
      </w:pPr>
      <w:r>
        <w:rPr>
          <w:rtl/>
          <w:cs/>
          <w:lang w:val="ar_AE" w:bidi="ar_AE"/>
        </w:rPr>
      </w:r>
      <w:r>
        <w:rPr>
          <w:rtl/>
          <w:cs/>
          <w:lang w:val="ar_AE" w:bidi="ar_AE"/>
        </w:rPr>
        <w:t>ثم وعد يعقوب بثلاثة أشياء:</w:t>
      </w:r>
    </w:p>
    <w:p>
      <w:pPr>
        <w:pStyle w:val="ListBullet"/>
        <w:bidi/>
        <w:spacing w:line="240" w:lineRule="auto"/>
        <w:ind w:left="720"/>
      </w:pPr>
      <w:r>
        <w:rPr>
          <w:rtl/>
          <w:cs/>
          <w:lang w:val="ar_AE" w:bidi="ar_AE"/>
        </w:rPr>
      </w:r>
      <w:r>
        <w:rPr>
          <w:rtl/>
          <w:cs/>
          <w:lang w:val="ar_AE" w:bidi="ar_AE"/>
        </w:rPr>
        <w:t>سيُصبح يهوه هو إلهي. كان يعقوب جادًا بشأن اتِّباع الله.</w:t>
      </w:r>
    </w:p>
    <w:p>
      <w:pPr>
        <w:pStyle w:val="ListBullet"/>
        <w:bidi/>
        <w:spacing w:line="240" w:lineRule="auto"/>
        <w:ind w:left="720"/>
      </w:pPr>
      <w:r>
        <w:rPr>
          <w:rtl/>
          <w:cs/>
          <w:lang w:val="ar_AE" w:bidi="ar_AE"/>
        </w:rPr>
      </w:r>
      <w:r>
        <w:rPr>
          <w:rtl/>
          <w:cs/>
          <w:lang w:val="ar_AE" w:bidi="ar_AE"/>
        </w:rPr>
        <w:t>سيُصبح هذا العمود التذكاري مكانًا لعبادة الله.</w:t>
      </w:r>
    </w:p>
    <w:p>
      <w:pPr>
        <w:pStyle w:val="ListBullet"/>
        <w:bidi/>
        <w:spacing w:line="240" w:lineRule="auto"/>
        <w:ind w:left="720"/>
      </w:pPr>
      <w:r>
        <w:rPr>
          <w:rtl/>
          <w:cs/>
          <w:lang w:val="ar_AE" w:bidi="ar_AE"/>
        </w:rPr>
      </w:r>
      <w:r>
        <w:rPr>
          <w:rtl/>
          <w:cs/>
          <w:lang w:val="ar_AE" w:bidi="ar_AE"/>
        </w:rPr>
        <w:t>سأُقدِّم لله واحدًا من كل عشرة حيوانات يمنحني إياها. هذا يُظهر أن يعقوب كان يعرف أن كل شيء يأتي من الله.</w:t>
      </w:r>
    </w:p>
    <w:p>
      <w:pPr>
        <w:bidi/>
      </w:pPr>
      <w:r>
        <w:rPr>
          <w:rtl/>
          <w:cs/>
          <w:lang w:val="ar_AE" w:bidi="ar_AE"/>
        </w:rPr>
      </w:r>
      <w:r>
        <w:rPr>
          <w:rtl/>
          <w:cs/>
          <w:lang w:val="ar_AE" w:bidi="ar_AE"/>
        </w:rPr>
        <w:t>ناقشوا كمجموعة: كيف يَنذر الناس النذور في ثقافتكم؟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يبدأ يعقوب رحلته إلى حاران. يتوقف يعقوب ويخيم عندما يحل الظلام.</w:t>
      </w:r>
    </w:p>
    <w:p>
      <w:pPr>
        <w:bidi/>
      </w:pPr>
      <w:r>
        <w:rPr>
          <w:rtl/>
          <w:cs/>
          <w:lang w:val="ar_AE" w:bidi="ar_AE"/>
        </w:rPr>
      </w:r>
      <w:r>
        <w:rPr>
          <w:b/>
          <w:rtl/>
          <w:cs/>
          <w:lang w:val="ar_AE" w:bidi="ar_AE"/>
        </w:rPr>
        <w:t>المشهد الثاني:</w:t>
      </w:r>
      <w:r>
        <w:rPr>
          <w:rtl/>
          <w:cs/>
          <w:lang w:val="ar_AE" w:bidi="ar_AE"/>
        </w:rPr>
        <w:t xml:space="preserve"> يرى يعقوب حُلمًا.</w:t>
      </w:r>
    </w:p>
    <w:p>
      <w:pPr>
        <w:bidi/>
      </w:pPr>
      <w:r>
        <w:rPr>
          <w:rtl/>
          <w:cs/>
          <w:lang w:val="ar_AE" w:bidi="ar_AE"/>
        </w:rPr>
      </w:r>
      <w:r>
        <w:rPr>
          <w:b/>
          <w:rtl/>
          <w:cs/>
          <w:lang w:val="ar_AE" w:bidi="ar_AE"/>
        </w:rPr>
        <w:t>المشهد الثالث:</w:t>
      </w:r>
      <w:r>
        <w:rPr>
          <w:rtl/>
          <w:cs/>
          <w:lang w:val="ar_AE" w:bidi="ar_AE"/>
        </w:rPr>
        <w:t xml:space="preserve"> يستيقظ يعقوب من حُلمه. يدرك يعقوب أن الله موجود في هذا المكان.</w:t>
      </w:r>
    </w:p>
    <w:p>
      <w:pPr>
        <w:bidi/>
      </w:pPr>
      <w:r>
        <w:rPr>
          <w:rtl/>
          <w:cs/>
          <w:lang w:val="ar_AE" w:bidi="ar_AE"/>
        </w:rPr>
      </w:r>
      <w:r>
        <w:rPr>
          <w:b/>
          <w:rtl/>
          <w:cs/>
          <w:lang w:val="ar_AE" w:bidi="ar_AE"/>
        </w:rPr>
        <w:t>المشهد الرابع:</w:t>
      </w:r>
      <w:r>
        <w:rPr>
          <w:rtl/>
          <w:cs/>
          <w:lang w:val="ar_AE" w:bidi="ar_AE"/>
        </w:rPr>
        <w:t xml:space="preserve"> في صباح اليوم التالي، يُكرَّس يعقوب حجرًا باعتباره نصبًا تذكاريًا. ويَنذر يعقوب نذرًا لله.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بعد أن طلب إسحاق من يعقوب أن يذهب إلى حاران، غادر يعقوب بئر سبع واتجه نحو حاران. عند غروب الشمس، بات يعقوب الليلة في ذلك المكان. هذه ليست الليلة الأولى أو أول غروب للشمس منذ أن غادر يعقوب البيت. كان يعقوب الآن على بُعد ٦٠ ميلًا، أو ٩٦ كيلومترًا، من بئر سبع. على الأرجح، أخذ يعقوب طريقًا يعبر فوق الجبال ليصل من بئر سبع إلى هذا المكان. كان يعقوب مسافرًا لأكثر من يوم واحد.</w:t>
      </w:r>
    </w:p>
    <w:p>
      <w:pPr>
        <w:bidi/>
      </w:pPr>
      <w:r>
        <w:rPr>
          <w:rtl/>
          <w:cs/>
          <w:lang w:val="ar_AE" w:bidi="ar_AE"/>
        </w:rPr>
      </w:r>
      <w:r>
        <w:rPr>
          <w:rtl/>
          <w:cs/>
          <w:lang w:val="ar_AE" w:bidi="ar_AE"/>
        </w:rPr>
        <w:t>اعرضوا الخريطة.</w:t>
      </w:r>
    </w:p>
    <w:p>
      <w:pPr>
        <w:bidi/>
      </w:pPr>
      <w:r>
        <w:rPr>
          <w:rtl/>
          <w:cs/>
          <w:lang w:val="ar_AE" w:bidi="ar_AE"/>
        </w:rPr>
      </w:r>
      <w:r>
        <w:rPr>
          <w:rtl/>
          <w:cs/>
          <w:lang w:val="ar_AE" w:bidi="ar_AE"/>
        </w:rPr>
        <w:t>توقَّف يعقوب عند مكان معين. لا يُذكَر اسم المكان في هذا الوقت، لكنه كان قريبًا من مدينة تُدعى لُوز. لم يكن يعقوب يعرف أي شيء مهم عن هذا المكان. لأن الشمس كانت تغرب، كان يعقوب بحاجة إلى أن يتوقف عن السفر ويُخيم هناك قبل أن يحل الظلام. يوجد وقت قصير للشفق في ذلك الجزء من العالَم. لم يكن يعقوب يستطيع أن يستمر في السفر بعد غروب الشمس.</w:t>
      </w:r>
    </w:p>
    <w:p>
      <w:pPr>
        <w:bidi/>
      </w:pPr>
      <w:r>
        <w:rPr>
          <w:rtl/>
          <w:cs/>
          <w:lang w:val="ar_AE" w:bidi="ar_AE"/>
        </w:rPr>
      </w:r>
      <w:r>
        <w:rPr>
          <w:rtl/>
          <w:cs/>
          <w:lang w:val="ar_AE" w:bidi="ar_AE"/>
        </w:rPr>
        <w:t>في المشهد الثاني، استلقى يعقوب ووضع رأسه على حجرٍ. استخدم يعقوب هذا الحجر وسادةً. بعد أن نام يعقوب، رأي حُلمًا. في حُلمه، رأى يعقوب سُلمًا كبيرة منصوبة من الأرض إلى السماء. رأى يعقوبُ الملائكة يصعدون وينزون على السُلم. رأى يعقوبُ اللهَ واقفًا عند قمة السُلم. لم يكن الله واقفًا على درجات السُلم. كان الله فوق أو بجانب السُلم. تكلَّم الله إلى يعقوب.</w:t>
      </w:r>
    </w:p>
    <w:p>
      <w:pPr>
        <w:bidi/>
      </w:pPr>
      <w:r>
        <w:rPr>
          <w:rtl/>
          <w:cs/>
          <w:lang w:val="ar_AE" w:bidi="ar_AE"/>
        </w:rPr>
      </w:r>
      <w:r>
        <w:rPr>
          <w:rtl/>
          <w:cs/>
          <w:lang w:val="ar_AE" w:bidi="ar_AE"/>
        </w:rPr>
        <w:t>اعرضوا صورةً لِسُلم.</w:t>
      </w:r>
    </w:p>
    <w:p>
      <w:pPr>
        <w:bidi/>
      </w:pPr>
      <w:r>
        <w:rPr>
          <w:rtl/>
          <w:cs/>
          <w:lang w:val="ar_AE" w:bidi="ar_AE"/>
        </w:rPr>
      </w:r>
      <w:r>
        <w:rPr>
          <w:rtl/>
          <w:cs/>
          <w:lang w:val="ar_AE" w:bidi="ar_AE"/>
        </w:rPr>
        <w:t>يقول الله ليعقوب: "أنا إله إبراهيم وإله إسحاق." ثم يُقدِّم اللهُ ليعقوب الوعودَ نفسها التي قطعها من قبل لإبراهيم وإسحاق. ويُضيف الله وعدًا ليعقوب. يقول الله: "ها أنا معك، وسأحميك حيثما تذهب. سأعيدك إلى هذه الأرض؛ لن أتركك حتى أعطيك كل ما وَعدتُك به."</w:t>
      </w:r>
    </w:p>
    <w:p>
      <w:pPr>
        <w:bidi/>
      </w:pPr>
      <w:r>
        <w:rPr>
          <w:rtl/>
          <w:cs/>
          <w:lang w:val="ar_AE" w:bidi="ar_AE"/>
        </w:rPr>
      </w:r>
      <w:r>
        <w:rPr>
          <w:rtl/>
          <w:cs/>
          <w:lang w:val="ar_AE" w:bidi="ar_AE"/>
        </w:rPr>
        <w:t>في المشهد الثالث، يستيقظ يعقوب ويُدرك أن الله كان في هذا المكان تحديدًا حيث كان يعقوب نائمًا. لم يكن يعقوب يعلم أن الله كان موجودًا هناك. إن الحلم هو ما جعل يعقوب يدرك أن الله كان في ذلك المكان. كان يعقوب خائفًا. هذا نوع معين من الخوف. كان يعقوب يشعر بالتوقير أو الرهبة أو الاحترام لله. دعا يعقوب هذا المكان "بيت الله،" وباب السماء.</w:t>
      </w:r>
    </w:p>
    <w:p>
      <w:pPr>
        <w:bidi/>
      </w:pPr>
      <w:r>
        <w:rPr>
          <w:rtl/>
          <w:cs/>
          <w:lang w:val="ar_AE" w:bidi="ar_AE"/>
        </w:rPr>
      </w:r>
      <w:r>
        <w:rPr>
          <w:rtl/>
          <w:cs/>
          <w:lang w:val="ar_AE" w:bidi="ar_AE"/>
        </w:rPr>
        <w:t>في المشهد الرابع الذي يحدث في صباح اليوم التالي، يستيقظ يعقوب مبكرًا أخذ يعقوبُ الحجر الذي كان مثل وسادة وأقامه على أحد طرفيه. هذا يُشير إلى أن هذا الحجر كان صخرةً طويلة. بإقامة الحجر على أحد طرفيه، كان يعقوب يُقيم عمودًا تذكاريًا. ثم يسكب يعقوبُ زيت الزيتون على الطرف العلوي للحجر. هذه هي طريقة لتكريس الحجر. ثم يُطلق يعقوب على المكان اسمًا. يدعوه يعقوب بيت إيل، أي "بيت الله."</w:t>
      </w:r>
    </w:p>
    <w:p>
      <w:pPr>
        <w:bidi/>
      </w:pPr>
      <w:r>
        <w:rPr>
          <w:rtl/>
          <w:cs/>
          <w:lang w:val="ar_AE" w:bidi="ar_AE"/>
        </w:rPr>
      </w:r>
      <w:r>
        <w:rPr>
          <w:rtl/>
          <w:cs/>
          <w:lang w:val="ar_AE" w:bidi="ar_AE"/>
        </w:rPr>
        <w:t>ثم يَنذر يعقوب نذرًا لله. هذا النذر هو وعدٌ رسمي. باعتبار ذلك جزءًا من النذر، يَطلب يعقوبُ من الله ثلاثة أشياء: الحماية في رحلته، والطعام والملابس، والعودة إلى بيته سالمًا. ثم يَعد يعقوب بأن يفعل ثلاثة أشياء: أن يَقبل الرب الإله إلهًا له، وأن يعبد الله في بيت إيل، وأن يعطي الله عشرة بالمئة من كل ما يُعطيه الله ليعقوب.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في المشهد الأول، لا يتحدث أحد. يَترك يعقوب بئر سبع وعائلته. يسافر يعقوب باتجاه حاران. كان يعقوب قد سافر حوالي ٦٠ ميلًا، أو ٩٦ كيلومترًا. عند غروب الشمس، يتوقف يعقوب ليبيت الليلة. يُجهِّز يعقوب مخيمه. يجد يعقوب حجرًا ليضع رأسه عليه. يستلقي يعقوب وينام.</w:t>
      </w:r>
    </w:p>
    <w:p>
      <w:pPr>
        <w:bidi/>
      </w:pPr>
      <w:r>
        <w:rPr>
          <w:rtl/>
          <w:cs/>
          <w:lang w:val="ar_AE" w:bidi="ar_AE"/>
        </w:rPr>
      </w:r>
      <w:r>
        <w:rPr>
          <w:rtl/>
          <w:cs/>
          <w:lang w:val="ar_AE" w:bidi="ar_AE"/>
        </w:rPr>
        <w:t>أوقفوا التمثيل واسألوا يعقوب: "ما شعورك الآن؟" قد تسمعون إجابات مثل: "أشعر بالوحدة. أفتقدُ عائلتي،" أو "أنا راضٍ جدًا. إن السماء في المساء جميلة،" أو "هذه مغامرة. لم آتِ هنا من قبل." واصلوا التمثيل.</w:t>
      </w:r>
    </w:p>
    <w:p>
      <w:pPr>
        <w:bidi/>
      </w:pPr>
      <w:r>
        <w:rPr>
          <w:rtl/>
          <w:cs/>
          <w:lang w:val="ar_AE" w:bidi="ar_AE"/>
        </w:rPr>
      </w:r>
      <w:r>
        <w:rPr>
          <w:rtl/>
          <w:cs/>
          <w:lang w:val="ar_AE" w:bidi="ar_AE"/>
        </w:rPr>
        <w:t>في المشهد الثاني، بينما كان نائمًا، يرى يعقوب حُلمًا. يرى يعقوب سُلمًا منصوبة من الأرض إلى السماء. يرى يعقوبُ الملائكة يصعدون وينزلون على السُلم. يرى يعقوبُ اللهَ عند قمة السُلم، يسمع يعقوبُ الله يقول: "أنا إله إبراهيم وإله إسحاق." يسمع يعقوبُ الله يُكرِّر الوعودَ نفسها التي قطعها لإبراهيم وإسحاق. يسمع يعقوبُ الله يقول: "سأكون معك، وسأحميك، وسأُرجعك إلى هذه الأرض. لن أتركك حتى أعطيك كل ما وَعدتُ به."</w:t>
      </w:r>
    </w:p>
    <w:p>
      <w:pPr>
        <w:bidi/>
      </w:pPr>
      <w:r>
        <w:rPr>
          <w:rtl/>
          <w:cs/>
          <w:lang w:val="ar_AE" w:bidi="ar_AE"/>
        </w:rPr>
      </w:r>
      <w:r>
        <w:rPr>
          <w:rtl/>
          <w:cs/>
          <w:lang w:val="ar_AE" w:bidi="ar_AE"/>
        </w:rPr>
        <w:t>أوقفوا التمثيل: اسألوا يعقوب: "ما شعورك عند لقاء الله في هذا المكان؟" قد تسمعون إجابات مثل: "أنا خائف. لم أقابل الله من قبل. إن الله رهيب،" أي أن الله يستحق التبجيل أو الاندهاش. اسألوا الله: "لماذا تتحدث إلى يعقوب هنا؟" قد تسمعون إجابات مثل: "أريد أن يعرف يعقوب مَن أنا قبل أن يذهب إلى حاران. أريد أن يعرف يعقوب أن ما وَعدتُ به لإبراهيم وإسحاق هو ليعقوب ونسله." واصلوا التمثيل.</w:t>
      </w:r>
    </w:p>
    <w:p>
      <w:pPr>
        <w:bidi/>
      </w:pPr>
      <w:r>
        <w:rPr>
          <w:rtl/>
          <w:cs/>
          <w:lang w:val="ar_AE" w:bidi="ar_AE"/>
        </w:rPr>
      </w:r>
      <w:r>
        <w:rPr>
          <w:rtl/>
          <w:cs/>
          <w:lang w:val="ar_AE" w:bidi="ar_AE"/>
        </w:rPr>
        <w:t>في المشهد الثالث، يستيقظ يعقوب. يقول يعقوب: "كان يهوه هنا ولم أكن أعرف ذلك." كان يعقوب خائفًا. يقول يعقوب إن هذا المكان هو "بيت الله" و"باب السماء" حيث يسكن الله.</w:t>
      </w:r>
    </w:p>
    <w:p>
      <w:pPr>
        <w:bidi/>
      </w:pPr>
      <w:r>
        <w:rPr>
          <w:rtl/>
          <w:cs/>
          <w:lang w:val="ar_AE" w:bidi="ar_AE"/>
        </w:rPr>
      </w:r>
      <w:r>
        <w:rPr>
          <w:rtl/>
          <w:cs/>
          <w:lang w:val="ar_AE" w:bidi="ar_AE"/>
        </w:rPr>
        <w:t>أوقفوا التمثيل، اسألوا يعقوب: "لماذا أنت خائف؟" قد تسمعون إجابات مثل: "لم أقابل الله من قبل. هذا أمر رهيب!" أو "يُشرِّفني أنَّ الله اختار أن يتحدث إليَّ ويقدِّم لي هذه الوعود،" أو "أشعر بالرهبة والاحترام نحو الله. لم أكن أعرف أنه يمكنني أن أختبر هذا الشعور." واصلوا التمثيل.</w:t>
      </w:r>
    </w:p>
    <w:p>
      <w:pPr>
        <w:bidi/>
      </w:pPr>
      <w:r>
        <w:rPr>
          <w:rtl/>
          <w:cs/>
          <w:lang w:val="ar_AE" w:bidi="ar_AE"/>
        </w:rPr>
      </w:r>
      <w:r>
        <w:rPr>
          <w:rtl/>
          <w:cs/>
          <w:lang w:val="ar_AE" w:bidi="ar_AE"/>
        </w:rPr>
        <w:t>في المشهد الرابع، يستيقظ يعقوب في الصباح الباكر. كان أول شيء فعله يعقوب هو أنه أخذَ الحجر الذي استخدمه وسادةً وأقامه على أحد طرفيه. كان على يعقوب أن يُثبِّت الحجر حتى يبقى قائمًا. ثم صبَّ يعقوب زيت الزيتون على قمة الحجر القائم. أراد يعقوب أن يكون هذا الحجر حجرًا تذكاريًا. وأطلق يعقوب على المكان اسم بيت إيل، أي "بيت الله."</w:t>
      </w:r>
    </w:p>
    <w:p>
      <w:pPr>
        <w:bidi/>
      </w:pPr>
      <w:r>
        <w:rPr>
          <w:rtl/>
          <w:cs/>
          <w:lang w:val="ar_AE" w:bidi="ar_AE"/>
        </w:rPr>
      </w:r>
      <w:r>
        <w:rPr>
          <w:rtl/>
          <w:cs/>
          <w:lang w:val="ar_AE" w:bidi="ar_AE"/>
        </w:rPr>
        <w:t>أوقفوا التمثيل واسألوا يعقوب: "ما شعورك الآن في هذا الصباح؟" قد تسمعون إجابات مثل: "لا أزال أشعر بالرهبة مما رأيته الليلة الماضية في حُلمي. لا أريد أن أنسى ما حدث هنا. لهذا السبب أقيم هذا الحجر حتى أتذكر ما حدث عندما أراه. أريد أن أتذكر كيف ظهرَ اللهُ لي وتحدَّث معي." واصلوا التمثيل.</w:t>
      </w:r>
    </w:p>
    <w:p>
      <w:pPr>
        <w:bidi/>
      </w:pPr>
      <w:r>
        <w:rPr>
          <w:rtl/>
          <w:cs/>
          <w:lang w:val="ar_AE" w:bidi="ar_AE"/>
        </w:rPr>
      </w:r>
      <w:r>
        <w:rPr>
          <w:rtl/>
          <w:cs/>
          <w:lang w:val="ar_AE" w:bidi="ar_AE"/>
        </w:rPr>
        <w:t>بعد تكريس الحجر، نذرَ يعقوب نذرًا لله. طلبَ يعقوب من الله ثلاثة أشياء: أن يكون مع يعقوب ويحميه، وأن يعطي يعقوب الطعام والملابس، وأن يعيد يعقوب سالمًا إلى بيت إسحاق. ثم وَعدَ يعقوبُ بثلاثة أشياء: أنَّ الله سيكون إلهَ يعقوب، وأنَّ يعقوب سيعبد اللهَ في بيت إيل، وأنَّ يعقوب سيعطي الله عشرة بالمئة من كل ما سيُعطيه اللهَ ليعقوب.</w:t>
      </w:r>
    </w:p>
    <w:p>
      <w:pPr>
        <w:bidi/>
      </w:pPr>
      <w:r>
        <w:rPr>
          <w:rtl/>
          <w:cs/>
          <w:lang w:val="ar_AE" w:bidi="ar_AE"/>
        </w:rPr>
      </w:r>
      <w:r>
        <w:rPr>
          <w:rtl/>
          <w:cs/>
          <w:lang w:val="ar_AE" w:bidi="ar_AE"/>
        </w:rPr>
        <w:t>أوقفوا التمثيل: اسألوا يعقوب: "لماذا صنعت هذا النذر؟" قد تسمعون إجابات مثل: "لقد باركني الله. أريد أن أتأكد من أنني أشكر الله وأعبده كما ينبغي علي. أريد أن أقدَّم لله لأن الله قد أعطاني الكثير."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بينما كان يعقوب يسافر، وصلَ إلى </w:t>
      </w:r>
      <w:r>
        <w:rPr>
          <w:b/>
          <w:rtl/>
          <w:cs/>
          <w:lang w:val="ar_AE" w:bidi="ar_AE"/>
        </w:rPr>
        <w:t>مكان معين</w:t>
      </w:r>
      <w:r>
        <w:rPr>
          <w:rtl/>
          <w:cs/>
          <w:lang w:val="ar_AE" w:bidi="ar_AE"/>
        </w:rPr>
        <w:t xml:space="preserve"> وبات الليلة هناك. لم يكن لهذا المكان المعين اسمًا، أو لم يكن يعقوب يعرف اسمه. لكن يُشار إلى هذا المكان بأداة التعريف مما يعني أنه مكانٌ هام. إن الإشارة إليه بعبارة "ذلك المكان" هي إحدى طرق الإشارة إلى أنه مكانٌ هام.</w:t>
      </w:r>
    </w:p>
    <w:p>
      <w:pPr>
        <w:bidi/>
      </w:pPr>
      <w:r>
        <w:rPr>
          <w:rtl/>
          <w:cs/>
          <w:lang w:val="ar_AE" w:bidi="ar_AE"/>
        </w:rPr>
      </w:r>
      <w:r>
        <w:rPr>
          <w:rtl/>
          <w:cs/>
          <w:lang w:val="ar_AE" w:bidi="ar_AE"/>
        </w:rPr>
        <w:t xml:space="preserve">بينما كان يعقوب نائمًا، رأي </w:t>
      </w:r>
      <w:r>
        <w:rPr>
          <w:b/>
          <w:rtl/>
          <w:cs/>
          <w:lang w:val="ar_AE" w:bidi="ar_AE"/>
        </w:rPr>
        <w:t>حُلمًا</w:t>
      </w:r>
      <w:r>
        <w:rPr>
          <w:rtl/>
          <w:cs/>
          <w:lang w:val="ar_AE" w:bidi="ar_AE"/>
        </w:rPr>
        <w:t xml:space="preserve">. تَحدُث الأحلامُ في أثناء النوم. تَحدُث الرؤى عندما يكون الشخص مستيقظًا. تُناقش كلمة </w:t>
      </w:r>
      <w:r>
        <w:rPr>
          <w:rtl/>
          <w:cs/>
          <w:lang w:val="ar_AE" w:bidi="ar_AE"/>
        </w:rPr>
        <w:t>أحلام</w:t>
      </w:r>
      <w:r>
        <w:rPr>
          <w:rtl/>
          <w:cs/>
          <w:lang w:val="ar_AE" w:bidi="ar_AE"/>
        </w:rPr>
        <w:t xml:space="preserve"> في قاموس الكلمات الرئيسية. كان هذا الحُلم حُلمًا طبيعيًا. لم يكن حُلم ناتجًا عن المخدرات أو الأرواح.</w:t>
      </w:r>
    </w:p>
    <w:p>
      <w:pPr>
        <w:bidi/>
      </w:pPr>
      <w:r>
        <w:rPr>
          <w:rtl/>
          <w:cs/>
          <w:lang w:val="ar_AE" w:bidi="ar_AE"/>
        </w:rPr>
      </w:r>
      <w:r>
        <w:rPr>
          <w:rtl/>
          <w:cs/>
          <w:lang w:val="ar_AE" w:bidi="ar_AE"/>
        </w:rPr>
        <w:t xml:space="preserve">رأى يعقوب </w:t>
      </w:r>
      <w:r>
        <w:rPr>
          <w:b/>
          <w:rtl/>
          <w:cs/>
          <w:lang w:val="ar_AE" w:bidi="ar_AE"/>
        </w:rPr>
        <w:t>سُلمًا</w:t>
      </w:r>
      <w:r>
        <w:rPr>
          <w:rtl/>
          <w:cs/>
          <w:lang w:val="ar_AE" w:bidi="ar_AE"/>
        </w:rPr>
        <w:t xml:space="preserve"> كبيرة. كانت السُلم عبارة عن مجموعة من الدرجات بين </w:t>
      </w:r>
      <w:r>
        <w:rPr>
          <w:b/>
          <w:rtl/>
          <w:cs/>
          <w:lang w:val="ar_AE" w:bidi="ar_AE"/>
        </w:rPr>
        <w:t>الأرض</w:t>
      </w:r>
      <w:r>
        <w:rPr>
          <w:rtl/>
          <w:cs/>
          <w:lang w:val="ar_AE" w:bidi="ar_AE"/>
        </w:rPr>
        <w:t xml:space="preserve"> و</w:t>
      </w:r>
      <w:r>
        <w:rPr>
          <w:b/>
          <w:rtl/>
          <w:cs/>
          <w:lang w:val="ar_AE" w:bidi="ar_AE"/>
        </w:rPr>
        <w:t>السماء</w:t>
      </w:r>
      <w:r>
        <w:rPr>
          <w:rtl/>
          <w:cs/>
          <w:lang w:val="ar_AE" w:bidi="ar_AE"/>
        </w:rPr>
        <w:t xml:space="preserve">. إن السماء هي المكان الذي يسكن الله فيه. استخدموا نفس الكلمات التي استخدمتوها من قبل للإشارة إلى الأرض والسماء. كانت السُلم عريضة بما يكفي لتتمكن </w:t>
      </w:r>
      <w:r>
        <w:rPr>
          <w:b/>
          <w:rtl/>
          <w:cs/>
          <w:lang w:val="ar_AE" w:bidi="ar_AE"/>
        </w:rPr>
        <w:t>الملائكة</w:t>
      </w:r>
      <w:r>
        <w:rPr>
          <w:rtl/>
          <w:cs/>
          <w:lang w:val="ar_AE" w:bidi="ar_AE"/>
        </w:rPr>
        <w:t xml:space="preserve"> من الصعود والنزول في نفس الوقت. الملائكة هم أرواح مُرسَلة مِن قِبل الله لتحمل رسائل من الله. تُناقش كلمة </w:t>
      </w:r>
      <w:r>
        <w:rPr>
          <w:rtl/>
          <w:cs/>
          <w:lang w:val="ar_AE" w:bidi="ar_AE"/>
        </w:rPr>
        <w:t>ملائكة</w:t>
      </w:r>
      <w:r>
        <w:rPr>
          <w:rtl/>
          <w:cs/>
          <w:lang w:val="ar_AE" w:bidi="ar_AE"/>
        </w:rPr>
        <w:t xml:space="preserve"> في قاموس الكلمات الرئيسية. استخدموا الكلمة نفسها التي استخدمتوها من قبل للإشارة إلى المَلاك.</w:t>
      </w:r>
    </w:p>
    <w:p>
      <w:pPr>
        <w:bidi/>
      </w:pPr>
      <w:r>
        <w:rPr>
          <w:rtl/>
          <w:cs/>
          <w:lang w:val="ar_AE" w:bidi="ar_AE"/>
        </w:rPr>
      </w:r>
      <w:r>
        <w:rPr>
          <w:rtl/>
          <w:cs/>
          <w:lang w:val="ar_AE" w:bidi="ar_AE"/>
        </w:rPr>
        <w:t xml:space="preserve">كان يهوه واقفًا عند قمة </w:t>
      </w:r>
      <w:r>
        <w:rPr>
          <w:b/>
          <w:rtl/>
          <w:cs/>
          <w:lang w:val="ar_AE" w:bidi="ar_AE"/>
        </w:rPr>
        <w:t>السُلم</w:t>
      </w:r>
      <w:r>
        <w:rPr>
          <w:rtl/>
          <w:cs/>
          <w:lang w:val="ar_AE" w:bidi="ar_AE"/>
        </w:rPr>
        <w:t>. يَستخدم هذا المقطع كلا الاسمين للإشارة إلى الله. استخدموا الكلمة نفسها التي استخدمتوها من قبل للإشارة إلى يهوه، والكلمة نفسها التي استخدمتوها من قبل للإشارة إلى الله. قال الله: "أنا إلهُ إبراهيمَ وإلهُ إسحاق." كرَّرَ اللهُ الوعودَ التي أُعطيتْ لإبراهيم وإسحاق وقال إنها وعود ليعقوب. كذلك وَعدَ الله أن يُعيد يعقوب إلى هذه الأرض. إن هذه الأرض هي الأرض التي وَعدَ الله بها لإبراهيم وإسحاق. قال الله إن يعقوب صار مالكًا للأرض.</w:t>
      </w:r>
    </w:p>
    <w:p>
      <w:pPr>
        <w:bidi/>
      </w:pPr>
      <w:r>
        <w:rPr>
          <w:rtl/>
          <w:cs/>
          <w:lang w:val="ar_AE" w:bidi="ar_AE"/>
        </w:rPr>
      </w:r>
      <w:r>
        <w:rPr>
          <w:rtl/>
          <w:cs/>
          <w:lang w:val="ar_AE" w:bidi="ar_AE"/>
        </w:rPr>
        <w:t xml:space="preserve">عندما استيقظ يعقوب من حُلمه صار </w:t>
      </w:r>
      <w:r>
        <w:rPr>
          <w:b/>
          <w:rtl/>
          <w:cs/>
          <w:lang w:val="ar_AE" w:bidi="ar_AE"/>
        </w:rPr>
        <w:t>خائفًا</w:t>
      </w:r>
      <w:r>
        <w:rPr>
          <w:rtl/>
          <w:cs/>
          <w:lang w:val="ar_AE" w:bidi="ar_AE"/>
        </w:rPr>
        <w:t xml:space="preserve">. تُشرح عبارة </w:t>
      </w:r>
      <w:r>
        <w:rPr>
          <w:rtl/>
          <w:cs/>
          <w:lang w:val="ar_AE" w:bidi="ar_AE"/>
        </w:rPr>
        <w:t>مخافة الله</w:t>
      </w:r>
      <w:r>
        <w:rPr>
          <w:rtl/>
          <w:cs/>
          <w:lang w:val="ar_AE" w:bidi="ar_AE"/>
        </w:rPr>
        <w:t xml:space="preserve"> في قاموس الكلمات الرئيسية. كان يعقوب يشعر بالتوقير والاحترام تجاه الله. قال يعقوب إن هذا المكان هو "بيت الله،" وهو "باب </w:t>
      </w:r>
      <w:r>
        <w:rPr>
          <w:b/>
          <w:rtl/>
          <w:cs/>
          <w:lang w:val="ar_AE" w:bidi="ar_AE"/>
        </w:rPr>
        <w:t>السماء</w:t>
      </w:r>
      <w:r>
        <w:rPr>
          <w:rtl/>
          <w:cs/>
          <w:lang w:val="ar_AE" w:bidi="ar_AE"/>
        </w:rPr>
        <w:t>." السماء هي المكان الذي يعيش فيه الله. إن عبارة "بيت الله تعني المكانَ الذي يسكن أو يعيش فيه الله. إنه ليس بيتًا ماديًا.</w:t>
      </w:r>
    </w:p>
    <w:p>
      <w:pPr>
        <w:bidi/>
      </w:pPr>
      <w:r>
        <w:rPr>
          <w:rtl/>
          <w:cs/>
          <w:lang w:val="ar_AE" w:bidi="ar_AE"/>
        </w:rPr>
      </w:r>
      <w:r>
        <w:rPr>
          <w:rtl/>
          <w:cs/>
          <w:lang w:val="ar_AE" w:bidi="ar_AE"/>
        </w:rPr>
        <w:t xml:space="preserve">في الصباح، أقام يعقوبُ الحجر الذي استخدمه وسادةً على أحد طرفيه. صبَّ يعقوبُ زيت الزيتون. كان هذا من أجل تكريس الحجر. كان ينبغي أن يكون الحجر عمودًا تذكاريًا، مما يعني أنه كان سيُذكِّر أي شخص يراه بأن شيئًا مميزًا حدث في هذا المكان. أطلق يعقوب على المكان اسم </w:t>
      </w:r>
      <w:r>
        <w:rPr>
          <w:b/>
          <w:rtl/>
          <w:cs/>
          <w:lang w:val="ar_AE" w:bidi="ar_AE"/>
        </w:rPr>
        <w:t>بيت إيل</w:t>
      </w:r>
      <w:r>
        <w:rPr>
          <w:rtl/>
          <w:cs/>
          <w:lang w:val="ar_AE" w:bidi="ar_AE"/>
        </w:rPr>
        <w:t>، أي "بيت الله." لم يُغيَّر يعقوب اسمَ مدينة لُوز. لقد غيَّر فقط اسم ذلك المكان. لكن لاحقًا، بدأ الناس يطلقون على مدينة لوز القريبة اسمَ بيت إيل أيضًا.</w:t>
      </w:r>
    </w:p>
    <w:p>
      <w:pPr>
        <w:bidi/>
      </w:pPr>
      <w:r>
        <w:rPr>
          <w:rtl/>
          <w:cs/>
          <w:lang w:val="ar_AE" w:bidi="ar_AE"/>
        </w:rPr>
      </w:r>
      <w:r>
        <w:rPr>
          <w:rtl/>
          <w:cs/>
          <w:lang w:val="ar_AE" w:bidi="ar_AE"/>
        </w:rPr>
        <w:t xml:space="preserve">نذرَ </w:t>
      </w:r>
      <w:r>
        <w:rPr>
          <w:b/>
          <w:rtl/>
          <w:cs/>
          <w:lang w:val="ar_AE" w:bidi="ar_AE"/>
        </w:rPr>
        <w:t>يعقوب</w:t>
      </w:r>
      <w:r>
        <w:rPr>
          <w:rtl/>
          <w:cs/>
          <w:lang w:val="ar_AE" w:bidi="ar_AE"/>
        </w:rPr>
        <w:t xml:space="preserve"> نَذرًا. يشير النَذر إلى وعدٍ رسمي بأن يُقدَّم الشخص لله خدمةً ما مقابل أن يُمنَح الشخص طلبات أو أمنيات معينة. يُناقِش قاموس الكلمات الرئيسية مصطلح </w:t>
      </w:r>
      <w:r>
        <w:rPr>
          <w:rtl/>
          <w:cs/>
          <w:lang w:val="ar_AE" w:bidi="ar_AE"/>
        </w:rPr>
        <w:t>نَذر</w:t>
      </w:r>
      <w:r>
        <w:rPr>
          <w:rtl/>
          <w:cs/>
          <w:lang w:val="ar_AE" w:bidi="ar_AE"/>
        </w:rPr>
        <w:t>.</w:t>
      </w:r>
    </w:p>
    <w:p>
      <w:pPr>
        <w:bidi/>
      </w:pPr>
      <w:r>
        <w:rPr>
          <w:rtl/>
          <w:cs/>
          <w:lang w:val="ar_AE" w:bidi="ar_AE"/>
        </w:rPr>
      </w:r>
      <w:r>
        <w:rPr>
          <w:rtl/>
          <w:cs/>
          <w:lang w:val="ar_AE" w:bidi="ar_AE"/>
        </w:rPr>
        <w:t xml:space="preserve">كجزء من النَذر، وَعدَ يعقوب أن يُقدِّم عُشر كل ما </w:t>
      </w:r>
      <w:r>
        <w:rPr>
          <w:b/>
          <w:rtl/>
          <w:cs/>
          <w:lang w:val="ar_AE" w:bidi="ar_AE"/>
        </w:rPr>
        <w:t>يملكه</w:t>
      </w:r>
      <w:r>
        <w:rPr>
          <w:rtl/>
          <w:cs/>
          <w:lang w:val="ar_AE" w:bidi="ar_AE"/>
        </w:rPr>
        <w:t>. العشر هو عشرة بالمئة. هذا يعني أن يعقوب وعدَ بأن يَرُد لله حيوانًا واحدًا من كل عشرة حيوانات يُعطيها اللهُ ليعقوب.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29: 1–14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واصل يعقوب رحلته إلى حاران. يبدأ المقطع بوصول يعقوب. كان يعقوب قد قضى في السَفَر شهرًا على الأقل، وربما أكثر. فالمسافة من بئر سبع (حيث كان إسحاق يعيش) إلى حاران، أكثر من 500 ميل أو 885 كيلومترًا. هذه القصة هي رواية سردية عن وصول يعقوب إلى حاران.</w:t>
      </w:r>
    </w:p>
    <w:p>
      <w:pPr>
        <w:bidi/>
      </w:pPr>
      <w:r>
        <w:rPr>
          <w:rtl/>
          <w:cs/>
          <w:lang w:val="ar_AE" w:bidi="ar_AE"/>
        </w:rPr>
      </w:r>
      <w:r>
        <w:rPr>
          <w:rtl/>
          <w:cs/>
          <w:lang w:val="ar_AE" w:bidi="ar_AE"/>
        </w:rPr>
        <w:t>يبدأ المقطع بكلمة زمنية تعني أنه بعد تكريس يعقوب للحجر في بيت إيل ونذره النذر، أسرع للذهاب في اتجاه حاران. لم يتأخر يعقوب على الطريق. وصل يعقوب إلى أرض بني المَشرِق. وهي أرض تقع شرق أو شمال شرق إسرائيل. من إسرائيل، هي في اتجاه شروق الشمس.</w:t>
      </w:r>
    </w:p>
    <w:p>
      <w:pPr>
        <w:bidi/>
      </w:pPr>
      <w:r>
        <w:rPr>
          <w:rtl/>
          <w:cs/>
          <w:lang w:val="ar_AE" w:bidi="ar_AE"/>
        </w:rPr>
      </w:r>
      <w:r>
        <w:rPr>
          <w:rtl/>
          <w:cs/>
          <w:lang w:val="ar_AE" w:bidi="ar_AE"/>
        </w:rPr>
        <w:t>عندما وصل يعقوب إلى حاران، لم يكن يعرف بالضبط أين هو. رأى يعقوب بئرًا وثلاثة قطعان غنم رابضة حولها. وكان الوقت مازال مبكرًا. وقد أُحِضَرت هذه الخراف مبكرًا لتُسقى. ويعني تعبير "سقي الخراف" أن يُجلَب الماء من مصدر مثل البئر ويتم وضعه في مكان يمكن فيه للخراف أن تشربه. فالخراف لا تستطيع الوصول إلى الماء ما لم يفعل أحدهم هذا من أجلها.</w:t>
      </w:r>
    </w:p>
    <w:p>
      <w:pPr>
        <w:bidi/>
      </w:pPr>
      <w:r>
        <w:rPr>
          <w:rtl/>
          <w:cs/>
          <w:lang w:val="ar_AE" w:bidi="ar_AE"/>
        </w:rPr>
      </w:r>
      <w:r>
        <w:rPr>
          <w:rtl/>
          <w:cs/>
          <w:lang w:val="ar_AE" w:bidi="ar_AE"/>
        </w:rPr>
        <w:t>توقفوا وناقشوا ما يلي: صِفوا عملية توفير الماء لقطيع من الخراف.</w:t>
      </w:r>
    </w:p>
    <w:p>
      <w:pPr>
        <w:bidi/>
      </w:pPr>
      <w:r>
        <w:rPr>
          <w:rtl/>
          <w:cs/>
          <w:lang w:val="ar_AE" w:bidi="ar_AE"/>
        </w:rPr>
      </w:r>
      <w:r>
        <w:rPr>
          <w:rtl/>
          <w:cs/>
          <w:lang w:val="ar_AE" w:bidi="ar_AE"/>
        </w:rPr>
        <w:t>كان لكل قطيع من الغنم راعيًا. وكان الراعي يُبقي قطيعه منفصلًا عن القطعان الأخرى.</w:t>
      </w:r>
    </w:p>
    <w:p>
      <w:pPr>
        <w:bidi/>
      </w:pPr>
      <w:r>
        <w:rPr>
          <w:rtl/>
          <w:cs/>
          <w:lang w:val="ar_AE" w:bidi="ar_AE"/>
        </w:rPr>
      </w:r>
      <w:r>
        <w:rPr>
          <w:rtl/>
          <w:cs/>
          <w:lang w:val="ar_AE" w:bidi="ar_AE"/>
        </w:rPr>
        <w:t>يقول المقطع إنه كان من المعتاد في هذا المكان أن يتم الانتظار حتى تجتمع جميع القطعان قبل سقي الحيوانات. وهذا يساعد على التأكد من أن كل قطيع يحصل على الماء وأن لا يأخذ أي راعي كمية من الماء أكثر من المسموح به. وكان الرعاة قد غطَّوا البئر بحجر كبير. كان هذا الحجر يمنع سقوط الأشياء في البئر. كما كان الحجر أيضًا كبيرًا وثقيلًا لدرجة أنه لم يكن باستطاعة أي راعٍ عادي تحريكه بمفرده. وكان الأمر يتطلب أن يقوم عدة رعاة بتحريك الحجر حتى يمكن سحب الماء من البئر. وبعد سقي جميع الحيوانات كان الرعاة يعيدون وضع الحجر فوق فتحة البئر.</w:t>
      </w:r>
    </w:p>
    <w:p>
      <w:pPr>
        <w:bidi/>
      </w:pPr>
      <w:r>
        <w:rPr>
          <w:rtl/>
          <w:cs/>
          <w:lang w:val="ar_AE" w:bidi="ar_AE"/>
        </w:rPr>
      </w:r>
      <w:r>
        <w:rPr>
          <w:rtl/>
          <w:cs/>
          <w:lang w:val="ar_AE" w:bidi="ar_AE"/>
        </w:rPr>
        <w:t>قوموا بعرض صورة لبئر مغطاة بحجر مسطَّح كبير. قوموا بعرض صورة لقطيع من الخراف مع راعي.</w:t>
      </w:r>
    </w:p>
    <w:p>
      <w:pPr>
        <w:bidi/>
      </w:pPr>
      <w:r>
        <w:rPr>
          <w:rtl/>
          <w:cs/>
          <w:lang w:val="ar_AE" w:bidi="ar_AE"/>
        </w:rPr>
      </w:r>
      <w:r>
        <w:rPr>
          <w:rtl/>
          <w:cs/>
          <w:lang w:val="ar_AE" w:bidi="ar_AE"/>
        </w:rPr>
        <w:t>اقترب يعقوب من الغنم والرعاة وقام بتحيَّتهم ودعاهم إخوة. لكنهم ليسوا إخوة يعقوب. كانت هذه تحيَّة لَبِقة وودودة لمخاطبة الغرباء.</w:t>
      </w:r>
    </w:p>
    <w:p>
      <w:pPr>
        <w:bidi/>
      </w:pPr>
      <w:r>
        <w:rPr>
          <w:rtl/>
          <w:cs/>
          <w:lang w:val="ar_AE" w:bidi="ar_AE"/>
        </w:rPr>
      </w:r>
      <w:r>
        <w:rPr>
          <w:rtl/>
          <w:cs/>
          <w:lang w:val="ar_AE" w:bidi="ar_AE"/>
        </w:rPr>
        <w:t>توقفوا وناقشوا ما يلي: اسردوا قصة عن رجل يذهب إلى مكان جديد لم يذهب إليه من قبل. ويرى هناك رجالًا لم يقابلهم من قبل. فكيف يمكنه تحيَّة هؤلاء الرجال بطريقة مهذَّبة؟</w:t>
      </w:r>
    </w:p>
    <w:p>
      <w:pPr>
        <w:bidi/>
      </w:pPr>
      <w:r>
        <w:rPr>
          <w:rtl/>
          <w:cs/>
          <w:lang w:val="ar_AE" w:bidi="ar_AE"/>
        </w:rPr>
      </w:r>
      <w:r>
        <w:rPr>
          <w:rtl/>
          <w:cs/>
          <w:lang w:val="ar_AE" w:bidi="ar_AE"/>
        </w:rPr>
        <w:t xml:space="preserve">يسأل يعقوب الرعاة من أين هم. فلم يكن يعقوب يعرف اسم هذه المنطقة. لم يكن يعقوب يعرف أين هو في هذه اللحظة من رحلته. فيُخبر الرعاة يعقوب أن هذه هي حاران. ثم يسأل يعقوب الرعاة إن كانوا يعرفون لابان ابن ناحور. تعني كلمة ابن في هذا السياق أنه من نسله. لابان هو حفيد ناحور. وناحور هو أخو إبراهيم. لابان هو أخو رفقة أم يعقوب. </w:t>
      </w:r>
    </w:p>
    <w:p>
      <w:pPr>
        <w:bidi/>
      </w:pPr>
      <w:r>
        <w:rPr>
          <w:rtl/>
          <w:cs/>
          <w:lang w:val="ar_AE" w:bidi="ar_AE"/>
        </w:rPr>
      </w:r>
      <w:r>
        <w:rPr>
          <w:rtl/>
          <w:cs/>
          <w:lang w:val="ar_AE" w:bidi="ar_AE"/>
        </w:rPr>
        <w:t>ثم يبدأ يعقوب في الحديث مع الرعاة عن وقت سقي الخراف. كان يعقوب يريد أن يعرف لماذا جمعوا الخراف في وقت مبكر من اليوم. تعبير "النهار بَعد طويل" هو تعبير مجازي يعني أن الوقت ما زال مبكرًا. فالشمس لن تغرب إلا بعد عدة ساعات. كان يعقوب يظن أنه لا يزال لديهم عدة ساعات يمكن للخراف أن ترعى أو تأكل فيها قبل أن تُحضَر إلى الماء لتُسقى قبل الليل. لكن الرعاة لم يجيبوا على سؤال يعقوب عن الوقت. بل يشرح الرعاة أنه يجب إحضار جميع القطعان إلى البئر قبل أن يتم تحريك الحجر وسقي الغنم.</w:t>
      </w:r>
    </w:p>
    <w:p>
      <w:pPr>
        <w:bidi/>
      </w:pPr>
      <w:r>
        <w:rPr>
          <w:rtl/>
          <w:cs/>
          <w:lang w:val="ar_AE" w:bidi="ar_AE"/>
        </w:rPr>
      </w:r>
      <w:r>
        <w:rPr>
          <w:rtl/>
          <w:cs/>
          <w:lang w:val="ar_AE" w:bidi="ar_AE"/>
        </w:rPr>
        <w:t>وبينما كان يعقوب يتحدث مع الرعاة، جاءت فتاة شابة مع قطيع من الخراف. هذه هي راحيل ابنة لابان. تعمل راحيل كراعية. عادة لم تكن الفتيات تعتني بالقطعان إلا إذا لم يكن للعائلة ابن. لكن لابان كان له أبناء. نحن لا نعرف لماذا كانت راحيل تقوم بهذا العمل. إن العمل كراعية كان يمكن أن يُعرِّض راحيل لخطر التعرض للهجوم لأنها بنت.</w:t>
      </w:r>
    </w:p>
    <w:p>
      <w:pPr>
        <w:bidi/>
      </w:pPr>
      <w:r>
        <w:rPr>
          <w:rtl/>
          <w:cs/>
          <w:lang w:val="ar_AE" w:bidi="ar_AE"/>
        </w:rPr>
      </w:r>
      <w:r>
        <w:rPr>
          <w:rtl/>
          <w:cs/>
          <w:lang w:val="ar_AE" w:bidi="ar_AE"/>
        </w:rPr>
        <w:t>توقفوا وناقشوا ما يلي: ما هو دور الفتيات في ثقافتكم؟ ما العمل الذي يمكن أن تُكلَّف به فتاة شابة غير متزوجة من أجل العائلة؟</w:t>
      </w:r>
    </w:p>
    <w:p>
      <w:pPr>
        <w:bidi/>
      </w:pPr>
      <w:r>
        <w:rPr>
          <w:rtl/>
          <w:cs/>
          <w:lang w:val="ar_AE" w:bidi="ar_AE"/>
        </w:rPr>
      </w:r>
      <w:r>
        <w:rPr>
          <w:rtl/>
          <w:cs/>
          <w:lang w:val="ar_AE" w:bidi="ar_AE"/>
        </w:rPr>
        <w:t>أدرك يعقوب أن راحيل هي ابنة خاله. فراحيل هي ابنة لابان. ولابان هو أخو رفقة. إذًا فراحيل هي ابنة خال يعقوب، أي قريبته من ناحية عائلة أمه. تقدَّم يعقوب إلى البئر ودحرج الحجر الذي كان يغطي أعلى البئر. وهذا يتطلب قوة كبيرة. وكان الطبيعي أن يقوم عدة رعاة بتحريك هذا الحجر. سقى يعقوب القطيع لراحيل. ثم قَبَّل يعقوب راحيل. تتمثل قبلة التحيَّة العادية في تقبيل الشخص على كلا الخدَّين. وبدأ يعقوب يبكي بفرح. هذه طريقة عادية للتعبير عن الفرح في ثقافة يعقوب.</w:t>
      </w:r>
    </w:p>
    <w:p>
      <w:pPr>
        <w:bidi/>
      </w:pPr>
      <w:r>
        <w:rPr>
          <w:rtl/>
          <w:cs/>
          <w:lang w:val="ar_AE" w:bidi="ar_AE"/>
        </w:rPr>
      </w:r>
      <w:r>
        <w:rPr>
          <w:rtl/>
          <w:cs/>
          <w:lang w:val="ar_AE" w:bidi="ar_AE"/>
        </w:rPr>
        <w:t>توقفوا وناقشوا ما يلي: ما هي الطريقة المعتادة لتحيَّة الزائر في ثقافتكم؟ اسردوا قصة زائر جاء إلى قريتكم. كيف يحيِّي الناس هذا الرجل؟ أي مشاعر يُظهِرها؟</w:t>
      </w:r>
    </w:p>
    <w:p>
      <w:pPr>
        <w:bidi/>
      </w:pPr>
      <w:r>
        <w:rPr>
          <w:rtl/>
          <w:cs/>
          <w:lang w:val="ar_AE" w:bidi="ar_AE"/>
        </w:rPr>
      </w:r>
      <w:r>
        <w:rPr>
          <w:rtl/>
          <w:cs/>
          <w:lang w:val="ar_AE" w:bidi="ar_AE"/>
        </w:rPr>
        <w:t>أخبر يعقوب راحيل أنه ابن رفقة عمتها. فتركت راحيل قطيع الخراف عند البئر وركضت لتخبر لابان أبيها أن يعقوب وصل.</w:t>
      </w:r>
    </w:p>
    <w:p>
      <w:pPr>
        <w:bidi/>
      </w:pPr>
      <w:r>
        <w:rPr>
          <w:rtl/>
          <w:cs/>
          <w:lang w:val="ar_AE" w:bidi="ar_AE"/>
        </w:rPr>
      </w:r>
      <w:r>
        <w:rPr>
          <w:rtl/>
          <w:cs/>
          <w:lang w:val="ar_AE" w:bidi="ar_AE"/>
        </w:rPr>
        <w:t>فقام لابان على الفور وركض للقاء يعقوب. قام لابان بتحيَّة يعقوب بقبلة على خدِّه وبعناق. ثم أخذ لابان يعقوب إلى بيته. فأخبر يعقوب لابان لماذا جاء إلى حاران. ثم قال لابان: "إنما أنت عظمي ولحمي." وهذا يعني أن لابان اقتنع أن يعقوب هو ابن أخته، أي ابن رفقة أخت لابان. فمكث يعقوب مع لابان شهرًا.</w:t>
      </w:r>
    </w:p>
    <w:p>
      <w:pPr>
        <w:bidi/>
      </w:pPr>
      <w:r>
        <w:rPr>
          <w:rtl/>
          <w:cs/>
          <w:lang w:val="ar_AE" w:bidi="ar_AE"/>
        </w:rPr>
      </w:r>
      <w:r>
        <w:rPr>
          <w:rtl/>
          <w:cs/>
          <w:lang w:val="ar_AE" w:bidi="ar_AE"/>
        </w:rPr>
        <w:t>توقفوا وناقشوا ما يلي كفريق: اسردوا قصة عن قريب مجهول جاء للزيارة. كيف يحيِّي الناس هذا الشخص؟ ماذا تفعل العائلة لتجعل هذا القريب يشعر بالترحيب؟ ما هي الكلمات التي تقولونها والتي تشير إلى أن هذا الشخص هو حقًا فردًا من العائلة؟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يواصل يعقوب رحلته إلى حاران.</w:t>
      </w:r>
    </w:p>
    <w:p>
      <w:pPr>
        <w:bidi/>
      </w:pPr>
      <w:r>
        <w:rPr>
          <w:rtl/>
          <w:cs/>
          <w:lang w:val="ar_AE" w:bidi="ar_AE"/>
        </w:rPr>
      </w:r>
      <w:r>
        <w:rPr>
          <w:b/>
          <w:rtl/>
          <w:cs/>
          <w:lang w:val="ar_AE" w:bidi="ar_AE"/>
        </w:rPr>
        <w:t>المشهد الثاني:</w:t>
      </w:r>
      <w:r>
        <w:rPr>
          <w:rtl/>
          <w:cs/>
          <w:lang w:val="ar_AE" w:bidi="ar_AE"/>
        </w:rPr>
        <w:t xml:space="preserve"> يرى يعقوب بئرًا حولها قطعان من الغنم. يحيِّي يعقوب الرعاة ويكتشف أن هذه هي حاران. كان الرعاة يعرفون لابان.</w:t>
      </w:r>
    </w:p>
    <w:p>
      <w:pPr>
        <w:bidi/>
      </w:pPr>
      <w:r>
        <w:rPr>
          <w:rtl/>
          <w:cs/>
          <w:lang w:val="ar_AE" w:bidi="ar_AE"/>
        </w:rPr>
      </w:r>
      <w:r>
        <w:rPr>
          <w:b/>
          <w:rtl/>
          <w:cs/>
          <w:lang w:val="ar_AE" w:bidi="ar_AE"/>
        </w:rPr>
        <w:t>المشهد الثالث:</w:t>
      </w:r>
      <w:r>
        <w:rPr>
          <w:rtl/>
          <w:cs/>
          <w:lang w:val="ar_AE" w:bidi="ar_AE"/>
        </w:rPr>
        <w:t xml:space="preserve"> تصل راحيل مع قطيع خراف. يخبرها يعقوب أنه ابن عمتها. تذهب راحيل إلى لابان.</w:t>
      </w:r>
    </w:p>
    <w:p>
      <w:pPr>
        <w:bidi/>
      </w:pPr>
      <w:r>
        <w:rPr>
          <w:rtl/>
          <w:cs/>
          <w:lang w:val="ar_AE" w:bidi="ar_AE"/>
        </w:rPr>
      </w:r>
      <w:r>
        <w:rPr>
          <w:b/>
          <w:rtl/>
          <w:cs/>
          <w:lang w:val="ar_AE" w:bidi="ar_AE"/>
        </w:rPr>
        <w:t>المشهد الرابع:</w:t>
      </w:r>
      <w:r>
        <w:rPr>
          <w:rtl/>
          <w:cs/>
          <w:lang w:val="ar_AE" w:bidi="ar_AE"/>
        </w:rPr>
        <w:t xml:space="preserve"> يخرج لابان ليرحب بيعقوب ويأخذه إلى بيته. يقيم يعقوب هناك.</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الرعاة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لابان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يحتوى هذا المقطع على عدد من التحيَّات بين يعقوب وبعض الغرباء. من المهم ملاحظة الاختلافات بين التحيَّات.</w:t>
      </w:r>
    </w:p>
    <w:p>
      <w:pPr>
        <w:pStyle w:val="ListBullet"/>
        <w:bidi/>
        <w:spacing w:line="240" w:lineRule="auto"/>
        <w:ind w:left="720"/>
      </w:pPr>
      <w:r>
        <w:rPr>
          <w:rtl/>
          <w:cs/>
          <w:lang w:val="ar_AE" w:bidi="ar_AE"/>
        </w:rPr>
      </w:r>
      <w:r>
        <w:rPr>
          <w:rtl/>
          <w:cs/>
          <w:lang w:val="ar_AE" w:bidi="ar_AE"/>
        </w:rPr>
        <w:t>يقابل يعقوب الرعاة الآخرين ويدعوهم إخوة.</w:t>
      </w:r>
    </w:p>
    <w:p>
      <w:pPr>
        <w:pStyle w:val="ListBullet"/>
        <w:bidi/>
        <w:spacing w:line="240" w:lineRule="auto"/>
        <w:ind w:left="720"/>
      </w:pPr>
      <w:r>
        <w:rPr>
          <w:rtl/>
          <w:cs/>
          <w:lang w:val="ar_AE" w:bidi="ar_AE"/>
        </w:rPr>
      </w:r>
      <w:r>
        <w:rPr>
          <w:rtl/>
          <w:cs/>
          <w:lang w:val="ar_AE" w:bidi="ar_AE"/>
        </w:rPr>
        <w:t xml:space="preserve">يلتقي يعقوب براحيل ابنة خاله ويقبِّلها على الخدَّين ويبكي بفرح. </w:t>
      </w:r>
    </w:p>
    <w:p>
      <w:pPr>
        <w:pStyle w:val="ListBullet"/>
        <w:bidi/>
        <w:spacing w:line="240" w:lineRule="auto"/>
        <w:ind w:left="720"/>
      </w:pPr>
      <w:r>
        <w:rPr>
          <w:rtl/>
          <w:cs/>
          <w:lang w:val="ar_AE" w:bidi="ar_AE"/>
        </w:rPr>
      </w:r>
      <w:r>
        <w:rPr>
          <w:rtl/>
          <w:cs/>
          <w:lang w:val="ar_AE" w:bidi="ar_AE"/>
        </w:rPr>
        <w:t>يلتقي يعقوب بلابان خاله. لابان يقبَّل يعقوب ويعانقه ويأخذه إلى بيته.</w:t>
      </w:r>
    </w:p>
    <w:p>
      <w:pPr>
        <w:bidi/>
      </w:pPr>
      <w:r>
        <w:rPr>
          <w:rtl/>
          <w:cs/>
          <w:lang w:val="ar_AE" w:bidi="ar_AE"/>
        </w:rPr>
      </w:r>
      <w:r>
        <w:rPr>
          <w:rtl/>
          <w:cs/>
          <w:lang w:val="ar_AE" w:bidi="ar_AE"/>
        </w:rPr>
        <w:t>توقفوا وناقشوا ما يلي كمجموعة: التحيَّات متشابهة لكنها مختلفة. كيف تعبِّر كل تحيِّة على علاقة ما؟ كيف تحيُّون كل واحد من هؤلاء الناس في ثقافتكم؟</w:t>
      </w:r>
    </w:p>
    <w:p>
      <w:pPr>
        <w:bidi/>
      </w:pPr>
      <w:r>
        <w:rPr>
          <w:rtl/>
          <w:cs/>
          <w:lang w:val="ar_AE" w:bidi="ar_AE"/>
        </w:rPr>
      </w:r>
      <w:r>
        <w:rPr>
          <w:rtl/>
          <w:cs/>
          <w:lang w:val="ar_AE" w:bidi="ar_AE"/>
        </w:rPr>
        <w:t>في المشهد الأول ينتهي يعقوب من نذره في بيت إيل ثم يسافر إلى حاران. استغرقت رحلته ما يقارب الشهر. يبدأ المقطع بكلمة زمنية تعني أن السفر هو الأمر التالي الذي فعله يعقوب بعد أن انتهى من نذره في بيت إيل.</w:t>
      </w:r>
    </w:p>
    <w:p>
      <w:pPr>
        <w:bidi/>
      </w:pPr>
      <w:r>
        <w:rPr>
          <w:rtl/>
          <w:cs/>
          <w:lang w:val="ar_AE" w:bidi="ar_AE"/>
        </w:rPr>
      </w:r>
      <w:r>
        <w:rPr>
          <w:rtl/>
          <w:cs/>
          <w:lang w:val="ar_AE" w:bidi="ar_AE"/>
        </w:rPr>
        <w:t>اعرضوا الخريطة واستعرضوا طريق يعقوب.</w:t>
      </w:r>
    </w:p>
    <w:p>
      <w:pPr>
        <w:bidi/>
      </w:pPr>
      <w:r>
        <w:rPr>
          <w:rtl/>
          <w:cs/>
          <w:lang w:val="ar_AE" w:bidi="ar_AE"/>
        </w:rPr>
      </w:r>
      <w:r>
        <w:rPr>
          <w:rtl/>
          <w:cs/>
          <w:lang w:val="ar_AE" w:bidi="ar_AE"/>
        </w:rPr>
        <w:t>توقفوا وناقشوا ما يلي: اسردوا قصة بها سلسلة من الأحداث. لاحظوا الكلمات التي تستخدمونها لسرد الحدث التالي.</w:t>
      </w:r>
    </w:p>
    <w:p>
      <w:pPr>
        <w:bidi/>
      </w:pPr>
      <w:r>
        <w:rPr>
          <w:rtl/>
          <w:cs/>
          <w:lang w:val="ar_AE" w:bidi="ar_AE"/>
        </w:rPr>
      </w:r>
      <w:r>
        <w:rPr>
          <w:rtl/>
          <w:cs/>
          <w:lang w:val="ar_AE" w:bidi="ar_AE"/>
        </w:rPr>
        <w:t>في المشهد الثاني يصل يعقوب إلى حاران. كان يعقوب قد قضى شهرًا تقريبًا في السَفَر. يرى يعقوب بئرًا عن بُعد. وفتحة البئر مغطاة بحجر كبير ثقيل. مع أن الشمس لا تزال تملأ السماء، إلا أن ثلاث قطعان من الغنم جاءت إلى البئر لتستقي. يحيِّي يعقوب الرعاة. يسأل يعقوب الرعاة من أين هم. يقول الرعاة أنهم من حاران. فيسألهم يعقوب إن كانوا يعرفون رجلًا يُدعى لابان. كان الرعاة يعرفون لابان. فسأل يعقوب عن حال لابان. بينما كان يعقوب يتحدث مع الرعاة، رأوا راحيل ابنة لابان، آتية نحو البئر مع قطيع من الغنم. ثم يسأل يعقوب لماذا يجعلون الخراف تنتظر الماء في وقت مبكر من اليوم. يعقوب هو أيضًا راعي. ويعرف أن العادة هي ترك الخراف ترعى طوال اليوم ثم سقيها في المساء مع اقتراب غروب الشمس.</w:t>
      </w:r>
    </w:p>
    <w:p>
      <w:pPr>
        <w:bidi/>
      </w:pPr>
      <w:r>
        <w:rPr>
          <w:rtl/>
          <w:cs/>
          <w:lang w:val="ar_AE" w:bidi="ar_AE"/>
        </w:rPr>
      </w:r>
      <w:r>
        <w:rPr>
          <w:rtl/>
          <w:cs/>
          <w:lang w:val="ar_AE" w:bidi="ar_AE"/>
        </w:rPr>
        <w:t>هذا المقطع هو عن سقي القطعان. سيفهم الجميع أنه يشمل كل هذه الأفعال:</w:t>
      </w:r>
    </w:p>
    <w:p>
      <w:pPr>
        <w:pStyle w:val="ListBullet"/>
        <w:bidi/>
        <w:spacing w:line="240" w:lineRule="auto"/>
        <w:ind w:left="720"/>
      </w:pPr>
      <w:r>
        <w:rPr>
          <w:rtl/>
          <w:cs/>
          <w:lang w:val="ar_AE" w:bidi="ar_AE"/>
        </w:rPr>
      </w:r>
      <w:r>
        <w:rPr>
          <w:rtl/>
          <w:cs/>
          <w:lang w:val="ar_AE" w:bidi="ar_AE"/>
        </w:rPr>
        <w:t>إحضار قطعان الغنم إلى البئر أو مصدر المياه.</w:t>
      </w:r>
    </w:p>
    <w:p>
      <w:pPr>
        <w:pStyle w:val="ListBullet"/>
        <w:bidi/>
        <w:spacing w:line="240" w:lineRule="auto"/>
        <w:ind w:left="720"/>
      </w:pPr>
      <w:r>
        <w:rPr>
          <w:rtl/>
          <w:cs/>
          <w:lang w:val="ar_AE" w:bidi="ar_AE"/>
        </w:rPr>
      </w:r>
      <w:r>
        <w:rPr>
          <w:rtl/>
          <w:cs/>
          <w:lang w:val="ar_AE" w:bidi="ar_AE"/>
        </w:rPr>
        <w:t>دحرجة الحجر من على فتحة البئر.</w:t>
      </w:r>
    </w:p>
    <w:p>
      <w:pPr>
        <w:pStyle w:val="ListBullet"/>
        <w:bidi/>
        <w:spacing w:line="240" w:lineRule="auto"/>
        <w:ind w:left="720"/>
      </w:pPr>
      <w:r>
        <w:rPr>
          <w:rtl/>
          <w:cs/>
          <w:lang w:val="ar_AE" w:bidi="ar_AE"/>
        </w:rPr>
      </w:r>
      <w:r>
        <w:rPr>
          <w:rtl/>
          <w:cs/>
          <w:lang w:val="ar_AE" w:bidi="ar_AE"/>
        </w:rPr>
        <w:t>سحب الماء من البئر.</w:t>
      </w:r>
    </w:p>
    <w:p>
      <w:pPr>
        <w:pStyle w:val="ListBullet"/>
        <w:bidi/>
        <w:spacing w:line="240" w:lineRule="auto"/>
        <w:ind w:left="720"/>
      </w:pPr>
      <w:r>
        <w:rPr>
          <w:rtl/>
          <w:cs/>
          <w:lang w:val="ar_AE" w:bidi="ar_AE"/>
        </w:rPr>
      </w:r>
      <w:r>
        <w:rPr>
          <w:rtl/>
          <w:cs/>
          <w:lang w:val="ar_AE" w:bidi="ar_AE"/>
        </w:rPr>
        <w:t>وضعه في وعاء تستطيع الخراف أن تشرب منه.</w:t>
      </w:r>
    </w:p>
    <w:p>
      <w:pPr>
        <w:pStyle w:val="ListBullet"/>
        <w:bidi/>
        <w:spacing w:line="240" w:lineRule="auto"/>
        <w:ind w:left="720"/>
      </w:pPr>
      <w:r>
        <w:rPr>
          <w:rtl/>
          <w:cs/>
          <w:lang w:val="ar_AE" w:bidi="ar_AE"/>
        </w:rPr>
      </w:r>
      <w:r>
        <w:rPr>
          <w:rtl/>
          <w:cs/>
          <w:lang w:val="ar_AE" w:bidi="ar_AE"/>
        </w:rPr>
        <w:t>السماح للخراف بأن تشرب الماء.</w:t>
      </w:r>
    </w:p>
    <w:p>
      <w:pPr>
        <w:pStyle w:val="ListBullet"/>
        <w:bidi/>
        <w:spacing w:line="240" w:lineRule="auto"/>
        <w:ind w:left="720"/>
      </w:pPr>
      <w:r>
        <w:rPr>
          <w:rtl/>
          <w:cs/>
          <w:lang w:val="ar_AE" w:bidi="ar_AE"/>
        </w:rPr>
      </w:r>
      <w:r>
        <w:rPr>
          <w:rtl/>
          <w:cs/>
          <w:lang w:val="ar_AE" w:bidi="ar_AE"/>
        </w:rPr>
        <w:t>استبدال الحجر الذي يغطي فم البئر.</w:t>
      </w:r>
    </w:p>
    <w:p>
      <w:pPr>
        <w:bidi/>
      </w:pPr>
      <w:r>
        <w:rPr>
          <w:rtl/>
          <w:cs/>
          <w:lang w:val="ar_AE" w:bidi="ar_AE"/>
        </w:rPr>
      </w:r>
      <w:r>
        <w:rPr>
          <w:rtl/>
          <w:cs/>
          <w:lang w:val="ar_AE" w:bidi="ar_AE"/>
        </w:rPr>
        <w:t>توقفوا وناقشوا ما يلي: ما هي الأفعال التي ستحتاجون إلى استخدامها حتى يفهم الناس كيف يتم سقي الغنم؟</w:t>
      </w:r>
    </w:p>
    <w:p>
      <w:pPr>
        <w:bidi/>
      </w:pPr>
      <w:r>
        <w:rPr>
          <w:rtl/>
          <w:cs/>
          <w:lang w:val="ar_AE" w:bidi="ar_AE"/>
        </w:rPr>
      </w:r>
      <w:r>
        <w:rPr>
          <w:rtl/>
          <w:cs/>
          <w:lang w:val="ar_AE" w:bidi="ar_AE"/>
        </w:rPr>
        <w:t>في المشهد الثالث تصل راحيل مع قطيع من الغنم. راحيل هي إحدى بنات لابان. هذا يعني أن راحيل هي ابنة خال يعقوب. ولأن راحيل هي ابنة خاله وأن القطيع ملك لأبيها لابان، يتوجَّه يعقوب إلى البئر ويزيل الحجر. إن إزالة الحجر بمفرده يتطلب قوة مذهلة. عادة ما يتعاون الرعاة معًا لتحريك الحجر. لكن يعقوب هنا يحركه بمفرده. إن العادة هي الانتظار حتى تكون جميع القطعان عند البئر ثم يتم سقي جميع القطعان في الوقت نفسه. لكن يعقوب لا يتَّبع المُعتاد. بل يسقي القطيع الخاص بلابان. ثم يحيِّي يعقوب راحيل بقبلة على الخد ويبكي بفرح. ويوضح يعقوب أنه ابن خال راحيل. فتترك راحيل الغنم عند البئر وتركض إلى البيت لتخبر والدها لابان أن يعقوب وصل. نحن لا نعرف المسافة بين البئر وبيت لابان.</w:t>
      </w:r>
    </w:p>
    <w:p>
      <w:pPr>
        <w:bidi/>
      </w:pPr>
      <w:r>
        <w:rPr>
          <w:rtl/>
          <w:cs/>
          <w:lang w:val="ar_AE" w:bidi="ar_AE"/>
        </w:rPr>
      </w:r>
      <w:r>
        <w:rPr>
          <w:rtl/>
          <w:cs/>
          <w:lang w:val="ar_AE" w:bidi="ar_AE"/>
        </w:rPr>
        <w:t>في المشهد الرابع يركض لابان إلى البئر ويحيِّي يعقوب بمعانقته وتقبيله على خدِّه. ثم يأخذ لابان يعقوب إلى بيته. ويشرح يعقوب للابان لماذا جاء إلى حاران. فيعلن لابان أن يعقوب هو بالحقيقة عضو في العائلة. ويمكث يعقوب مع لابان شهرًا.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رعاة الغنم</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لابان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 xml:space="preserve">في المشهد الأول يواصل يعقوب رحلته من بيت إيل إلى حاران. كان يعقوب قد قضى شهرًا تقريبًا في السَفَر. </w:t>
      </w:r>
    </w:p>
    <w:p>
      <w:pPr>
        <w:bidi/>
      </w:pPr>
      <w:r>
        <w:rPr>
          <w:rtl/>
          <w:cs/>
          <w:lang w:val="ar_AE" w:bidi="ar_AE"/>
        </w:rPr>
      </w:r>
      <w:r>
        <w:rPr>
          <w:rtl/>
          <w:cs/>
          <w:lang w:val="ar_AE" w:bidi="ar_AE"/>
        </w:rPr>
        <w:t>أوقفوا التمثيل واسألوا يعقوب: "كيف كانت هذه الرحلة؟" قد تسمعون: "كانت طويلة. أنا متعب جدًا ومستعد أن أكون في حاران،" أو "كانت مذهلة! لقد رأيتُ أمور رائعة في الطريق،" أو "كانت جيدة لكنني أفتقد والديَّ." واصلوا التمثيل.</w:t>
      </w:r>
    </w:p>
    <w:p>
      <w:pPr>
        <w:bidi/>
      </w:pPr>
      <w:r>
        <w:rPr>
          <w:rtl/>
          <w:cs/>
          <w:lang w:val="ar_AE" w:bidi="ar_AE"/>
        </w:rPr>
      </w:r>
      <w:r>
        <w:rPr>
          <w:rtl/>
          <w:cs/>
          <w:lang w:val="ar_AE" w:bidi="ar_AE"/>
        </w:rPr>
        <w:t>في المشهد الثاني يرى يعقوب بئرًا ويقترب منه. يوجد رعاة ومعهم ثلاث قطعان من الغنم بالقرب من البئر. كانت الشمس لا تزال في منتصف السماء لكنهم جاؤوا إلى البئر لسقي الغنم. يقترب يعقوب من الرعاة ويحيِّيهم بأسلوب مهذب. ويسأل يعقوب الرعاة من أين هم. فيجيبون أنهم من حاران. ويعلم يعقوب أنهم يعرفون لابان. ثم يرى الجميع فتاة شابة تقترب. فيقول الرعاة إن هذه الفتاة هي راحيل ابنة لابان. يسأل يعقوب الرعاة لماذا أتوا عند البئر في وقت مبكر من اليوم.</w:t>
      </w:r>
    </w:p>
    <w:p>
      <w:pPr>
        <w:bidi/>
      </w:pPr>
      <w:r>
        <w:rPr>
          <w:rtl/>
          <w:cs/>
          <w:lang w:val="ar_AE" w:bidi="ar_AE"/>
        </w:rPr>
      </w:r>
      <w:r>
        <w:rPr>
          <w:rtl/>
          <w:cs/>
          <w:lang w:val="ar_AE" w:bidi="ar_AE"/>
        </w:rPr>
        <w:t>أوقفوا التمثيل واسألوا يعقوب: "ما شعورك الآن؟" قد تسمعون: "أنا مرتاح وسعيد جدًا لأنني أخيرًا في حاران. أنا سعيد جدًا لأنني عرفت أن خالي لابان هنا وبحالة جيدة،" أو "أنا لا أفهم لماذا يسقون الغنم في وقت مبكر من اليوم لكنني سعيد لكوني هنا. أنا سعيد لأنني وجدت عائلة أمي." واصلوا التمثيل.</w:t>
      </w:r>
    </w:p>
    <w:p>
      <w:pPr>
        <w:bidi/>
      </w:pPr>
      <w:r>
        <w:rPr>
          <w:rtl/>
          <w:cs/>
          <w:lang w:val="ar_AE" w:bidi="ar_AE"/>
        </w:rPr>
      </w:r>
      <w:r>
        <w:rPr>
          <w:rtl/>
          <w:cs/>
          <w:lang w:val="ar_AE" w:bidi="ar_AE"/>
        </w:rPr>
        <w:t xml:space="preserve">في المشهد الثالث تصل راحيل إلى البئر مع قطيع من الغنم. يدحرج يعقوب الحجر من على فم البئر ويسقي قطيع راحيل. ثم يحيِّي يعقوب راحيل بقبلة على الخد. ويبدأ يعقوب في البكاء بفرح. عندما تعلم راحيل أن هذا الرجل هو يعقوب ابن عمتها، تركض إلى البيت لتخبر لابان. </w:t>
      </w:r>
    </w:p>
    <w:p>
      <w:pPr>
        <w:bidi/>
      </w:pPr>
      <w:r>
        <w:rPr>
          <w:rtl/>
          <w:cs/>
          <w:lang w:val="ar_AE" w:bidi="ar_AE"/>
        </w:rPr>
      </w:r>
      <w:r>
        <w:rPr>
          <w:rtl/>
          <w:cs/>
          <w:lang w:val="ar_AE" w:bidi="ar_AE"/>
        </w:rPr>
        <w:t>أوقفوا التمثيل واسألوا يعقوب: "لماذا تبكي؟" قد تسمعون: "أنا سعيد. فقد وجدت عائلة أمي. إن راحيل جميلة. ستكون راحيل زوجة رائعة لي." اسألوا راحيل: "ما شعورك الآن؟" قد تسمعون: "أنا سعيدة بلقاء ابن عمتي. وأتساءل لماذا جاء إلى حاران. إنه قوي حقًا. فقد دحرج هذا الحجر بنفسه." اسألوا لابان: "كيف شعرت عندما أخبرتك راحيل أن يعقوب قد وصل إلى حاران؟" قد تسمعون: "أنا سعيد لأن ابن أختي هنا. إنه ابن رفقة أختي. أنا سعيد بلقائه. وأرحب بزيارته لي." واصلوا التمثيل.</w:t>
      </w:r>
    </w:p>
    <w:p>
      <w:pPr>
        <w:bidi/>
      </w:pPr>
      <w:r>
        <w:rPr>
          <w:rtl/>
          <w:cs/>
          <w:lang w:val="ar_AE" w:bidi="ar_AE"/>
        </w:rPr>
      </w:r>
      <w:r>
        <w:rPr>
          <w:rtl/>
          <w:cs/>
          <w:lang w:val="ar_AE" w:bidi="ar_AE"/>
        </w:rPr>
        <w:t>في المشهد الرابع يركض لابان إلى البئر ويحيِّي يعقوب بقبلة على الخد وبعناق. ثم يحضر لابان يعقوب إلى بيته. فيخبر يعقوب لابان قصته. عندما ينتهي من رواية القصة يصيح لابان قائلًا: "إنما أنت عظمي ولحمي." هذا تعبير يعني "أنت حقًا ذو قرابة لي" أو "أنت حقًا ابن أختي."</w:t>
      </w:r>
    </w:p>
    <w:p>
      <w:pPr>
        <w:bidi/>
      </w:pPr>
      <w:r>
        <w:rPr>
          <w:rtl/>
          <w:cs/>
          <w:lang w:val="ar_AE" w:bidi="ar_AE"/>
        </w:rPr>
      </w:r>
      <w:r>
        <w:rPr>
          <w:rtl/>
          <w:cs/>
          <w:lang w:val="ar_AE" w:bidi="ar_AE"/>
        </w:rPr>
        <w:t>أوقفوا التمثيل واسألوا لابان: "لماذا أنت سعيد هكذا بحضور يعقوب عندك؟" قد تسمعون: "يعقوب هو ابن أختي. وأنا لم أرها منذ أن سافرت منذ أكثر من أربعين سنة. من الرائع أن يكون ابنها هنا ليخبرني عنها." اسألوا يعقوب: "كيف ترى ترحيب خالك لك؟" قد تسمعون: "هذا رائع. إنه يتصرف بلطف شديد معي. إنه يجعلني أشعر بالترحيب وبأنه يريدني حقًا أن أبقى هنا. أنا سعيد لأن بإمكاني أن أختار زوجة هنا."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ابدأ هذا المقطع بكلمة أو عبارة تشير إلى أن يعقوب واصل رحلته هذه التي هي الأمر الذي تلى نذره في بيت إيل.</w:t>
      </w:r>
    </w:p>
    <w:p>
      <w:pPr>
        <w:bidi/>
      </w:pPr>
      <w:r>
        <w:rPr>
          <w:rtl/>
          <w:cs/>
          <w:lang w:val="ar_AE" w:bidi="ar_AE"/>
        </w:rPr>
      </w:r>
      <w:r>
        <w:rPr>
          <w:rtl/>
          <w:cs/>
          <w:lang w:val="ar_AE" w:bidi="ar_AE"/>
        </w:rPr>
        <w:t xml:space="preserve">كان حجرًا </w:t>
      </w:r>
      <w:r>
        <w:rPr>
          <w:b/>
          <w:rtl/>
          <w:cs/>
          <w:lang w:val="ar_AE" w:bidi="ar_AE"/>
        </w:rPr>
        <w:t>ثقيلًا</w:t>
      </w:r>
      <w:r>
        <w:rPr>
          <w:rtl/>
          <w:cs/>
          <w:lang w:val="ar_AE" w:bidi="ar_AE"/>
        </w:rPr>
        <w:t xml:space="preserve"> يغطَّى </w:t>
      </w:r>
      <w:r>
        <w:rPr>
          <w:b/>
          <w:rtl/>
          <w:cs/>
          <w:lang w:val="ar_AE" w:bidi="ar_AE"/>
        </w:rPr>
        <w:t>فم</w:t>
      </w:r>
      <w:r>
        <w:rPr>
          <w:rtl/>
          <w:cs/>
          <w:lang w:val="ar_AE" w:bidi="ar_AE"/>
        </w:rPr>
        <w:t xml:space="preserve"> البئر. فم البئر هو فتحة أعلى البئر. والحجر هو حجر مسطَّح كبير يغطي فم البئر أو فتحته. كان هذا الحجر يخدم عدة أغراض. كان يحمي البئر والماء من الأشياء التي قد تسقط في البئر وتجعله متَّسخًا. كان يمنع الناس من السقوط بالخطأ في البئر. ولأن الحجر كان كبيرًا وثقيلًا، كان الأمر يتطلب عادة عدة رجال لتحريكه. لذلك كان جميع الرعاة يجتمعون مع قطعانهم قبل تحريكهم للحجر. كان هذا يضمن أن كل قطيع يحصل على الكمية المناسبة من الماء.</w:t>
      </w:r>
    </w:p>
    <w:p>
      <w:pPr>
        <w:bidi/>
      </w:pPr>
      <w:r>
        <w:rPr>
          <w:rtl/>
          <w:cs/>
          <w:lang w:val="ar_AE" w:bidi="ar_AE"/>
        </w:rPr>
      </w:r>
      <w:r>
        <w:rPr>
          <w:rtl/>
          <w:cs/>
          <w:lang w:val="ar_AE" w:bidi="ar_AE"/>
        </w:rPr>
        <w:t>اعرضوا صورة البئر.</w:t>
      </w:r>
    </w:p>
    <w:p>
      <w:pPr>
        <w:bidi/>
      </w:pPr>
      <w:r>
        <w:rPr>
          <w:rtl/>
          <w:cs/>
          <w:lang w:val="ar_AE" w:bidi="ar_AE"/>
        </w:rPr>
      </w:r>
      <w:r>
        <w:rPr>
          <w:rtl/>
          <w:cs/>
          <w:lang w:val="ar_AE" w:bidi="ar_AE"/>
        </w:rPr>
        <w:t xml:space="preserve">كانوا </w:t>
      </w:r>
      <w:r>
        <w:rPr>
          <w:b/>
          <w:rtl/>
          <w:cs/>
          <w:lang w:val="ar_AE" w:bidi="ar_AE"/>
        </w:rPr>
        <w:t>يسقون</w:t>
      </w:r>
      <w:r>
        <w:rPr>
          <w:rtl/>
          <w:cs/>
          <w:lang w:val="ar_AE" w:bidi="ar_AE"/>
        </w:rPr>
        <w:t xml:space="preserve"> القطعان. تشمل عبارة سقي القطعان عددًا من الأفعال. إذا لم يكن لديكم كلمة واحدة يفهمها الجميع فسيكون عليكم شرح هذه العملية.</w:t>
      </w:r>
    </w:p>
    <w:p>
      <w:pPr>
        <w:bidi/>
      </w:pPr>
      <w:r>
        <w:rPr>
          <w:rtl/>
          <w:cs/>
          <w:lang w:val="ar_AE" w:bidi="ar_AE"/>
        </w:rPr>
      </w:r>
      <w:r>
        <w:rPr>
          <w:rtl/>
          <w:cs/>
          <w:lang w:val="ar_AE" w:bidi="ar_AE"/>
        </w:rPr>
        <w:t xml:space="preserve">حيَّا يعقوب الرعاة بدعوتهم </w:t>
      </w:r>
      <w:r>
        <w:rPr>
          <w:b/>
          <w:rtl/>
          <w:cs/>
          <w:lang w:val="ar_AE" w:bidi="ar_AE"/>
        </w:rPr>
        <w:t>إخوة</w:t>
      </w:r>
      <w:r>
        <w:rPr>
          <w:rtl/>
          <w:cs/>
          <w:lang w:val="ar_AE" w:bidi="ar_AE"/>
        </w:rPr>
        <w:t>. كلمة إخوة هي شكل مهذب من التحيَّة. كان يمكن ليعقوب أن يدعوهم أصدقاء. فهؤلاء الرجال كانوا غرباء. استخدام هذه الكلمات هو من دواعي التهذيب مع الغرباء.</w:t>
      </w:r>
    </w:p>
    <w:p>
      <w:pPr>
        <w:bidi/>
      </w:pPr>
      <w:r>
        <w:rPr>
          <w:rtl/>
          <w:cs/>
          <w:lang w:val="ar_AE" w:bidi="ar_AE"/>
        </w:rPr>
      </w:r>
      <w:r>
        <w:rPr>
          <w:rtl/>
          <w:cs/>
          <w:lang w:val="ar_AE" w:bidi="ar_AE"/>
        </w:rPr>
        <w:t xml:space="preserve">لابان هو </w:t>
      </w:r>
      <w:r>
        <w:rPr>
          <w:b/>
          <w:rtl/>
          <w:cs/>
          <w:lang w:val="ar_AE" w:bidi="ar_AE"/>
        </w:rPr>
        <w:t>ابن</w:t>
      </w:r>
      <w:r>
        <w:rPr>
          <w:rtl/>
          <w:cs/>
          <w:lang w:val="ar_AE" w:bidi="ar_AE"/>
        </w:rPr>
        <w:t xml:space="preserve"> ناحور. كلمة ابن تعني هنا أنه من نسله. كان ناحور أخا إبراهيم. لابان هو حفيد ناحور. يمكنكم استخدام كلمة حفيد.</w:t>
      </w:r>
    </w:p>
    <w:p>
      <w:pPr>
        <w:bidi/>
      </w:pPr>
      <w:r>
        <w:rPr>
          <w:rtl/>
          <w:cs/>
          <w:lang w:val="ar_AE" w:bidi="ar_AE"/>
        </w:rPr>
      </w:r>
      <w:r>
        <w:rPr>
          <w:rtl/>
          <w:cs/>
          <w:lang w:val="ar_AE" w:bidi="ar_AE"/>
        </w:rPr>
        <w:t xml:space="preserve">هوذا </w:t>
      </w:r>
      <w:r>
        <w:rPr>
          <w:b/>
          <w:rtl/>
          <w:cs/>
          <w:lang w:val="ar_AE" w:bidi="ar_AE"/>
        </w:rPr>
        <w:t>النهار بعد طويل</w:t>
      </w:r>
      <w:r>
        <w:rPr>
          <w:rtl/>
          <w:cs/>
          <w:lang w:val="ar_AE" w:bidi="ar_AE"/>
        </w:rPr>
        <w:t>. هذا تعبير مجازي يعني أن الشمس لا تزال ساطعة. قد يكون هذا في وقتٍ ما بين الظهر وآخر الظهيرة. يتساءل يعقوب لماذا أحضر الرعاة الغنم لتستقي بينما لا يزال هناك الكثير من الوقت للرعي. من المعتاد أن يتم سقي الغنم مع اقتراب غروب الشمس، لكن في وجود ضوء كافٍ حتى يصل الجميع إلى البيت قبل حلول الظلام.</w:t>
      </w:r>
    </w:p>
    <w:p>
      <w:pPr>
        <w:bidi/>
      </w:pPr>
      <w:r>
        <w:rPr>
          <w:rtl/>
          <w:cs/>
          <w:lang w:val="ar_AE" w:bidi="ar_AE"/>
        </w:rPr>
      </w:r>
      <w:r>
        <w:rPr>
          <w:rtl/>
          <w:cs/>
          <w:lang w:val="ar_AE" w:bidi="ar_AE"/>
        </w:rPr>
        <w:t>راحيل هي ابنة خال يعقوب. راحيل هي ابنة لابان أخي رفقة. استخدموا كلمات القرابة المناسبة عند وصف راحيل. استخدموا كلمات القرابة المناسبة لوصف جميع العلاقات. على سبيل المثال: رفقة هي عمة راحيل بينما لابان هو خال يعقوب. ارجعوا إلى شجرة الأنساب المُستخدَمة في المقطع السابق حسب الضرورة لفهم العلاقات العائلية.</w:t>
      </w:r>
    </w:p>
    <w:p>
      <w:pPr>
        <w:bidi/>
      </w:pPr>
      <w:r>
        <w:rPr>
          <w:rtl/>
          <w:cs/>
          <w:lang w:val="ar_AE" w:bidi="ar_AE"/>
        </w:rPr>
      </w:r>
      <w:r>
        <w:rPr>
          <w:rtl/>
          <w:cs/>
          <w:lang w:val="ar_AE" w:bidi="ar_AE"/>
        </w:rPr>
        <w:t>حيَّا يعقوب راحيل بقبلة على الخد. هذه تحيَّة عادية بين الأقارب حتى الذين لا يعرفون بعضهم البعض.</w:t>
      </w:r>
    </w:p>
    <w:p>
      <w:pPr>
        <w:bidi/>
      </w:pPr>
      <w:r>
        <w:rPr>
          <w:rtl/>
          <w:cs/>
          <w:lang w:val="ar_AE" w:bidi="ar_AE"/>
        </w:rPr>
      </w:r>
      <w:r>
        <w:rPr>
          <w:rtl/>
          <w:cs/>
          <w:lang w:val="ar_AE" w:bidi="ar_AE"/>
        </w:rPr>
        <w:t>وبكى يعقوب. هذه دموع الفرح. كان من الطبيعي في ذلك الوقت أن يبكي الرجل أو يذرف دموع الفرح.</w:t>
      </w:r>
    </w:p>
    <w:p>
      <w:pPr>
        <w:bidi/>
      </w:pPr>
      <w:r>
        <w:rPr>
          <w:rtl/>
          <w:cs/>
          <w:lang w:val="ar_AE" w:bidi="ar_AE"/>
        </w:rPr>
      </w:r>
      <w:r>
        <w:rPr>
          <w:rtl/>
          <w:cs/>
          <w:lang w:val="ar_AE" w:bidi="ar_AE"/>
        </w:rPr>
        <w:t>ركض لابان للقاء يعقوب. احتضن لابان يعقوب أو عانقه. هذا يعني أن لابان وضع ذراعيه حول يعقوب. قبَّل لابان يعقوب على خدِّه. هذه تحيَّات عادية بين الأقارب حتى الذين لا يعرفون بعضهم البعض. تُظهر هذه الأفعال (ركض، عانق، قبَّل) لهفة لابان للترحيب بيعقوب كزائر.</w:t>
      </w:r>
    </w:p>
    <w:p>
      <w:pPr>
        <w:bidi/>
      </w:pPr>
      <w:r>
        <w:rPr>
          <w:rtl/>
          <w:cs/>
          <w:lang w:val="ar_AE" w:bidi="ar_AE"/>
        </w:rPr>
      </w:r>
      <w:r>
        <w:rPr>
          <w:rtl/>
          <w:cs/>
          <w:lang w:val="ar_AE" w:bidi="ar_AE"/>
        </w:rPr>
        <w:t xml:space="preserve">قال لابان ليعقوب: "إنما أنت </w:t>
      </w:r>
      <w:r>
        <w:rPr>
          <w:b/>
          <w:rtl/>
          <w:cs/>
          <w:lang w:val="ar_AE" w:bidi="ar_AE"/>
        </w:rPr>
        <w:t>عظمي ولحمي</w:t>
      </w:r>
      <w:r>
        <w:rPr>
          <w:rtl/>
          <w:cs/>
          <w:lang w:val="ar_AE" w:bidi="ar_AE"/>
        </w:rPr>
        <w:t>." هناك طريقة أخرى لقول هذا وهي: "أنت لحمي ودمي." هذه تعابير مجازية تعني نفس الشيء. يعني لابان أن يعقوب هو فرد من عائلته. فهما يتشاركان الدم نفسه. ولديهم نفس الأجداد. هكذا يقبل لابان يعقوب في عائلته.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29:15–30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29: 15–30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بعد أن وصل يعقوب إلى حاران ذهب ليعيش مع خاله لابان. لابان هو أخو رفقة أم يعقوب. يبقى يعقوب مع لابان حوالي شهر. ثم يطلب يعقوب أن يتزوج من راحيل. هذه رواية سردية عن يعقوب ومَن يتزوج وكيف تتم حفلات الزفاف.</w:t>
      </w:r>
    </w:p>
    <w:p>
      <w:pPr>
        <w:bidi/>
      </w:pPr>
      <w:r>
        <w:rPr>
          <w:rtl/>
          <w:cs/>
          <w:lang w:val="ar_AE" w:bidi="ar_AE"/>
        </w:rPr>
      </w:r>
      <w:r>
        <w:rPr>
          <w:rtl/>
          <w:cs/>
          <w:lang w:val="ar_AE" w:bidi="ar_AE"/>
        </w:rPr>
        <w:t>من الواضح أن يعقوب بدأ يعمل لدى لابان في وقتٍ ما بعد وصوله إلى حاران. لم يدفع لابان ليعقوب أي مال مقابل هذا العمل. نحن لا نعرف ما العمل الذي قد يكون يعقوب قد عمله للابان، خلال هذا الشهر. في نهاية الشهر، يقول لابان ليعقوب: "ألأنك أخي تخدمني مجانًا؟"</w:t>
      </w:r>
    </w:p>
    <w:p>
      <w:pPr>
        <w:bidi/>
      </w:pPr>
      <w:r>
        <w:rPr>
          <w:rtl/>
          <w:cs/>
          <w:lang w:val="ar_AE" w:bidi="ar_AE"/>
        </w:rPr>
      </w:r>
      <w:r>
        <w:rPr>
          <w:rtl/>
          <w:cs/>
          <w:lang w:val="ar_AE" w:bidi="ar_AE"/>
        </w:rPr>
        <w:t>توقفوا وناقشوا ما يلي: اسردوا قصة عن قريب يأتي من مكان بعيد ويقيم لفترة طويلة لدى أقاربه. ما هي الأمور المُتوقَّعة من هذا القريب؟ هل يجب أن يعمل؟ هل يجب أن يتقاضى أجرًا مقابل عمله؟ ما نوع الأمور التي يجب على القريب أن يفعلها أثناء إقامته مع العائلة؟</w:t>
      </w:r>
    </w:p>
    <w:p>
      <w:pPr>
        <w:bidi/>
      </w:pPr>
      <w:r>
        <w:rPr>
          <w:rtl/>
          <w:cs/>
          <w:lang w:val="ar_AE" w:bidi="ar_AE"/>
        </w:rPr>
      </w:r>
      <w:r>
        <w:rPr>
          <w:rtl/>
          <w:cs/>
          <w:lang w:val="ar_AE" w:bidi="ar_AE"/>
        </w:rPr>
        <w:t>يسأل لابان يعقوب عن الأجر أو الراتب الذي يريده. يقول لابان إنه ليس من الجيد أن يعمل يعقوب دون أجر. يجب أن يدفع لابان ليعقوب أجرًا مقابل العمل الذي يقوم به. يعطي لابان يعقوب الفرصة ليقول ما يريده كأجر.</w:t>
      </w:r>
    </w:p>
    <w:p>
      <w:pPr>
        <w:bidi/>
      </w:pPr>
      <w:r>
        <w:rPr>
          <w:rtl/>
          <w:cs/>
          <w:lang w:val="ar_AE" w:bidi="ar_AE"/>
        </w:rPr>
      </w:r>
      <w:r>
        <w:rPr>
          <w:rtl/>
          <w:cs/>
          <w:lang w:val="ar_AE" w:bidi="ar_AE"/>
        </w:rPr>
        <w:t>توقفوا وناقشوا ما يلي: ماذا كنتم لتطلبوا كأجر؟</w:t>
      </w:r>
    </w:p>
    <w:p>
      <w:pPr>
        <w:bidi/>
      </w:pPr>
      <w:r>
        <w:rPr>
          <w:rtl/>
          <w:cs/>
          <w:lang w:val="ar_AE" w:bidi="ar_AE"/>
        </w:rPr>
      </w:r>
      <w:r>
        <w:rPr>
          <w:rtl/>
          <w:cs/>
          <w:lang w:val="ar_AE" w:bidi="ar_AE"/>
        </w:rPr>
        <w:t>ثم يقدِّم لنا المقطع بنات لابان. ليئة هي الابنة الأكبر. يعطي المقطع فقط وصفًا لعينَي ليئة. كانت عينا ليئة ضعيفتَين أو غير مثيرة للاهتمام. أضفت عينا ليئة عليها تعبيرًا رتيبًا. يصف المقطع راحيل بأنها حسنة المنظر. كان لراحيل وجهًا جميلًا وهيئة جميلة. كان يعقوب يحب راحيل. قال يعقوب للابان: "أخدمك سبع سنين براحيل ابنتك الصغرى." وافق لابان على هذه الصفقة. بدأ يعقوب في العمل لدى لابان. ومرَّت السبع سنين بسرعة بالنسبة ليعقوب. كانت محبة يعقوب لراحيل قوية لدرجة أن السبع سنوات بدت وكأنها بضعة أيام.</w:t>
      </w:r>
    </w:p>
    <w:p>
      <w:pPr>
        <w:bidi/>
      </w:pPr>
      <w:r>
        <w:rPr>
          <w:rtl/>
          <w:cs/>
          <w:lang w:val="ar_AE" w:bidi="ar_AE"/>
        </w:rPr>
      </w:r>
      <w:r>
        <w:rPr>
          <w:rtl/>
          <w:cs/>
          <w:lang w:val="ar_AE" w:bidi="ar_AE"/>
        </w:rPr>
        <w:t>وافق يعقوب على العمل سبع سنوات حتى تصبح راحيل زوجته. إن مَهر العروس هو مبلغ من المال أو الممتلكات، مثل الحيوانات، يدفعه الزوج لعائلة العروس. تعتبر سبع سنوات مَهرًا أعلى من المعتاد. وفقًا لمتوسط المَهر المعتاد ولأجور الرعاة، كان على يعقوب أن يعمل ثلاث أو أربع سنوات من أجل راحيل. وافق يعقوب على العمل لفترة بكثير. في بعض الثقافات يدفع العريس مَهرًا مُتَفَق عليه لعائلة العروس. وفي بعض الثقافات تدفع عائلة العروس مَهرًا مُتَفَق عليه للعريس. وبعض الثقافات لا تفعل الأمرَين. يمكن أن يكون المَهر نقودًا أو حيوانات أو أراضي أو مزيجًا من هذه الأشياء.</w:t>
      </w:r>
    </w:p>
    <w:p>
      <w:pPr>
        <w:bidi/>
      </w:pPr>
      <w:r>
        <w:rPr>
          <w:rtl/>
          <w:cs/>
          <w:lang w:val="ar_AE" w:bidi="ar_AE"/>
        </w:rPr>
      </w:r>
      <w:r>
        <w:rPr>
          <w:rtl/>
          <w:cs/>
          <w:lang w:val="ar_AE" w:bidi="ar_AE"/>
        </w:rPr>
        <w:t>توقفوا وناقشوا ما يلي: اشرحوا عادات الزواج في ثقافتكم. مَن الأشخاص المسموح لك الزواج منهم؟ مَن الذي يختار الزوج للابنة؟ ما هو نوع المُباحثات اللازمة قبل أن يتمكن الزوجان من الزواج؟</w:t>
      </w:r>
    </w:p>
    <w:p>
      <w:pPr>
        <w:bidi/>
      </w:pPr>
      <w:r>
        <w:rPr>
          <w:rtl/>
          <w:cs/>
          <w:lang w:val="ar_AE" w:bidi="ar_AE"/>
        </w:rPr>
      </w:r>
      <w:r>
        <w:rPr>
          <w:rtl/>
          <w:cs/>
          <w:lang w:val="ar_AE" w:bidi="ar_AE"/>
        </w:rPr>
        <w:t xml:space="preserve">ناقشوا ما يلي: صِفوا امرأة جميلة. تحدثوا عن امرأة غير جميلة. كيف تصِفونها؟ </w:t>
      </w:r>
    </w:p>
    <w:p>
      <w:pPr>
        <w:bidi/>
      </w:pPr>
      <w:r>
        <w:rPr>
          <w:rtl/>
          <w:cs/>
          <w:lang w:val="ar_AE" w:bidi="ar_AE"/>
        </w:rPr>
      </w:r>
      <w:r>
        <w:rPr>
          <w:rtl/>
          <w:cs/>
          <w:lang w:val="ar_AE" w:bidi="ar_AE"/>
        </w:rPr>
        <w:t>في نهاية السبع سنوات يطلب يعقوب زوجته. يقول يعقوب للابان: "أعطني امرأتي." كان يعقوب وراحيل بالفعل متزوجَين قانونًا وفقًا للثقافة. منذ الوقت الذي وافق فيه لابان على زواجهما، أصبح يعقوب وراحيل متزوجين أو مرتبطين معًا كزوج وزوجة. إلا أن يعقوب لم يكن قد اضطجع مع راحيل بعد. يبدأ الزواج فعليًا في عقول معظم الناس عندما يضطجع الزوجان معًا. ثم يصبح يعقوب وراحيل قادرين على العيش معًا كزوج وزوجة. تقرر العائلة متى يمكن للزوجين أن يبدأوا في الاضطجاع معًا وعادة ما يحتفلون بهذه المناسبة بوليمة زفاف. حتى ذلك الوقت تبقى العروس عذراء وتعيش مع عائلتها.</w:t>
      </w:r>
    </w:p>
    <w:p>
      <w:pPr>
        <w:bidi/>
      </w:pPr>
      <w:r>
        <w:rPr>
          <w:rtl/>
          <w:cs/>
          <w:lang w:val="ar_AE" w:bidi="ar_AE"/>
        </w:rPr>
      </w:r>
      <w:r>
        <w:rPr>
          <w:rtl/>
          <w:cs/>
          <w:lang w:val="ar_AE" w:bidi="ar_AE"/>
        </w:rPr>
        <w:t>توقفوا وناقشوا ما يلي: صِفوا وقت الخطبة في ثقافتكم. ما الكلمات التي يستخدمها كل من الرجل والمرأة للإشارة إلى الطرف الآخر؟ في هذه القصة تكلم يعقوب عن راحيل على أنها زوجته مع أنهما لم يضطجعا معًا بعد. ما وجه التشابه أو الاختلاف بين ثقافتكم وثقافة يعقوب وراحيل؟</w:t>
      </w:r>
    </w:p>
    <w:p>
      <w:pPr>
        <w:bidi/>
      </w:pPr>
      <w:r>
        <w:rPr>
          <w:rtl/>
          <w:cs/>
          <w:lang w:val="ar_AE" w:bidi="ar_AE"/>
        </w:rPr>
      </w:r>
      <w:r>
        <w:rPr>
          <w:rtl/>
          <w:cs/>
          <w:lang w:val="ar_AE" w:bidi="ar_AE"/>
        </w:rPr>
        <w:t>يرتب لابان وليمة الزفاف. ودعا لابان كل سكان الجوار. أي كل مَن يسكن بالقرب من لابان. أعدَّ لابان وليمة زفاف. تحتوي الوليمة على نبيذ للشرب.</w:t>
      </w:r>
    </w:p>
    <w:p>
      <w:pPr>
        <w:bidi/>
      </w:pPr>
      <w:r>
        <w:rPr>
          <w:rtl/>
          <w:cs/>
          <w:lang w:val="ar_AE" w:bidi="ar_AE"/>
        </w:rPr>
      </w:r>
      <w:r>
        <w:rPr>
          <w:rtl/>
          <w:cs/>
          <w:lang w:val="ar_AE" w:bidi="ar_AE"/>
        </w:rPr>
        <w:t>توقفوا وناقشوا ما يلي: صِفوا حفل زفاف في ثقافتكم. ما الاختلاف بين قصة زفافكم وقصة هذا الزفاف؟ مَن الذي يعدُّ المأدبة؟ إلى أين تذهب العروس؟ ما هو دور والدَي العروس؟ ما هو دور والدَي العريس؟</w:t>
      </w:r>
    </w:p>
    <w:p>
      <w:pPr>
        <w:bidi/>
      </w:pPr>
      <w:r>
        <w:rPr>
          <w:rtl/>
          <w:cs/>
          <w:lang w:val="ar_AE" w:bidi="ar_AE"/>
        </w:rPr>
      </w:r>
      <w:r>
        <w:rPr>
          <w:rtl/>
          <w:cs/>
          <w:lang w:val="ar_AE" w:bidi="ar_AE"/>
        </w:rPr>
        <w:t>في يوم وليمة الزفاف عندما كان الظلام يَعُم، أحضر لابان ليئة إلى يعقوب في الخيمة التي كان يعقوب بها فاضطجع معها. عادة ما كانت العروس ترتدي برقعًا ثقيلًا أثناء وليمة الزفاف. لم يكن يعقوب قادرًا على رؤية وجه ليئة خلال وليمة الزفاف. كما أعطى لابان لليئة خادمة اسمها زِلفة كجارية. كان إعطاء جارية للابنة في وقت زواجها، ممارسة شائعة في ذلك الوقت. في الصباح استيقظ يعقوب واكتشف أن ليئة كانت نائمة بجانبه. غضب يعقوب جدًا. قال يعقوب للابان: "ما هذا الذي صنعت بي؟ أليس براحيل خدمت عندك؟ فلماذا خدعتني؟"</w:t>
      </w:r>
    </w:p>
    <w:p>
      <w:pPr>
        <w:bidi/>
      </w:pPr>
      <w:r>
        <w:rPr>
          <w:rtl/>
          <w:cs/>
          <w:lang w:val="ar_AE" w:bidi="ar_AE"/>
        </w:rPr>
      </w:r>
      <w:r>
        <w:rPr>
          <w:rtl/>
          <w:cs/>
          <w:lang w:val="ar_AE" w:bidi="ar_AE"/>
        </w:rPr>
        <w:t>توقفوا وناقشوا ما يلي: ما الذي يحدث في ثقافتكم إذا خدع أبو العروس العريس كما خدع لابان يعقوب؟</w:t>
      </w:r>
    </w:p>
    <w:p>
      <w:pPr>
        <w:bidi/>
      </w:pPr>
      <w:r>
        <w:rPr>
          <w:rtl/>
          <w:cs/>
          <w:lang w:val="ar_AE" w:bidi="ar_AE"/>
        </w:rPr>
      </w:r>
      <w:r>
        <w:rPr>
          <w:rtl/>
          <w:cs/>
          <w:lang w:val="ar_AE" w:bidi="ar_AE"/>
        </w:rPr>
        <w:t>ناقشوا ما يلي: كيف يمكن ليعقوب أن يضطجع مع المرأة الخطأ؟ كيف لم يدرك يعقوب أن العروس ليست راحيل؟</w:t>
      </w:r>
    </w:p>
    <w:p>
      <w:pPr>
        <w:bidi/>
      </w:pPr>
      <w:r>
        <w:rPr>
          <w:rtl/>
          <w:cs/>
          <w:lang w:val="ar_AE" w:bidi="ar_AE"/>
        </w:rPr>
      </w:r>
      <w:r>
        <w:rPr>
          <w:rtl/>
          <w:cs/>
          <w:lang w:val="ar_AE" w:bidi="ar_AE"/>
        </w:rPr>
        <w:t>أخبر لابان يعقوب أن العادة في تلك المنطقة هي أن تتزوج الابنة الأكبر أولًا. ليئة هي الابنة الأكبر. ويقدِّم لابان اقتراحًا. كان على يعقوب أن ينهي أسبوع الزفاف مع ليئة. ثم في نهاية الأيام السبعة سيسمح لابان ليعقوب أن يأخذ راحيل أيضًا كزوجة. لكن يجب على يعقوب أن يقبل العمل لسبع سنوات أخرى من أجل راحيل.</w:t>
      </w:r>
    </w:p>
    <w:p>
      <w:pPr>
        <w:bidi/>
      </w:pPr>
      <w:r>
        <w:rPr>
          <w:rtl/>
          <w:cs/>
          <w:lang w:val="ar_AE" w:bidi="ar_AE"/>
        </w:rPr>
      </w:r>
      <w:r>
        <w:rPr>
          <w:rtl/>
          <w:cs/>
          <w:lang w:val="ar_AE" w:bidi="ar_AE"/>
        </w:rPr>
        <w:t>توقفوا وناقشوا ما يلي: كان يعقوب يتفاوض من أجل زوجته المفضلة بينما كان منزعجًا وغاضبًا. كيف تؤثر مشاعرك على حكمتك بشأن اتخاذ القرارات المتعلقة بحياتك؟</w:t>
      </w:r>
    </w:p>
    <w:p>
      <w:pPr>
        <w:bidi/>
      </w:pPr>
      <w:r>
        <w:rPr>
          <w:rtl/>
          <w:cs/>
          <w:lang w:val="ar_AE" w:bidi="ar_AE"/>
        </w:rPr>
      </w:r>
      <w:r>
        <w:rPr>
          <w:rtl/>
          <w:cs/>
          <w:lang w:val="ar_AE" w:bidi="ar_AE"/>
        </w:rPr>
        <w:t>ناقشوا ما يلي: اشرحوا القواعد التي تحدد أي ابنة تتزوج أولًا في ثقافتكم. ماذا يحدث في العائلة إذا لم يتم اتباع هذه القواعد؟</w:t>
      </w:r>
    </w:p>
    <w:p>
      <w:pPr>
        <w:bidi/>
      </w:pPr>
      <w:r>
        <w:rPr>
          <w:rtl/>
          <w:cs/>
          <w:lang w:val="ar_AE" w:bidi="ar_AE"/>
        </w:rPr>
      </w:r>
      <w:r>
        <w:rPr>
          <w:rtl/>
          <w:cs/>
          <w:lang w:val="ar_AE" w:bidi="ar_AE"/>
        </w:rPr>
        <w:t>وافق يعقوب على العمل سبع سنوات أخرى. في نهاية أسبوع الزفاف مع ليئة، يتمم يعقوب زواجه من راحيل. هذا يعني أن يعقوب اتخذ راحيل كزوجة واضطجع معها. أعطى لابان لراحيل خادمة اسمها بِلهة لتكون جارية لها. كان يعقوب يحب راحيل أكثر من ليئة. بقي يعقوب سبع سنوات أخرى مع لابان وعمل لدى لابان كمَهر لراحيل زوجته.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يطلب يعقوب أن يتزوج من راحيل. يوافق يعقوب على العمل سبع سنوات عند لابان لكي يتزوج من راحيل.</w:t>
      </w:r>
    </w:p>
    <w:p>
      <w:pPr>
        <w:bidi/>
      </w:pPr>
      <w:r>
        <w:rPr>
          <w:rtl/>
          <w:cs/>
          <w:lang w:val="ar_AE" w:bidi="ar_AE"/>
        </w:rPr>
      </w:r>
      <w:r>
        <w:rPr>
          <w:b/>
          <w:rtl/>
          <w:cs/>
          <w:lang w:val="ar_AE" w:bidi="ar_AE"/>
        </w:rPr>
        <w:t>المشهد الثاني:</w:t>
      </w:r>
      <w:r>
        <w:rPr>
          <w:rtl/>
          <w:cs/>
          <w:lang w:val="ar_AE" w:bidi="ar_AE"/>
        </w:rPr>
        <w:t xml:space="preserve"> يخدع لابان يعقوب ويعطيه ليئة كعروس. يوافق يعقوب على العمل سبع سنوات أخرى من أجل الزواج من راحيل.</w:t>
      </w:r>
    </w:p>
    <w:p>
      <w:pPr>
        <w:bidi/>
      </w:pPr>
      <w:r>
        <w:rPr>
          <w:rtl/>
          <w:cs/>
          <w:lang w:val="ar_AE" w:bidi="ar_AE"/>
        </w:rPr>
      </w:r>
      <w:r>
        <w:rPr>
          <w:b/>
          <w:rtl/>
          <w:cs/>
          <w:lang w:val="ar_AE" w:bidi="ar_AE"/>
        </w:rPr>
        <w:t>المشهد الثالث:</w:t>
      </w:r>
      <w:r>
        <w:rPr>
          <w:rtl/>
          <w:cs/>
          <w:lang w:val="ar_AE" w:bidi="ar_AE"/>
        </w:rPr>
        <w:t xml:space="preserve"> بعد أسبوع من زواج يعقوب من ليئة، يتخذ يعقوب راحيل زوجة له أيضًا.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زِلفة جارية ليئة</w:t>
      </w:r>
    </w:p>
    <w:p>
      <w:pPr>
        <w:pStyle w:val="ListBullet"/>
        <w:bidi/>
        <w:spacing w:line="240" w:lineRule="auto"/>
        <w:ind w:left="720"/>
      </w:pPr>
      <w:r>
        <w:rPr>
          <w:rtl/>
          <w:cs/>
          <w:lang w:val="ar_AE" w:bidi="ar_AE"/>
        </w:rPr>
      </w:r>
      <w:r>
        <w:rPr>
          <w:rtl/>
          <w:cs/>
          <w:lang w:val="ar_AE" w:bidi="ar_AE"/>
        </w:rPr>
        <w:t>بِلهة جارية راحيل</w:t>
      </w:r>
    </w:p>
    <w:p>
      <w:pPr>
        <w:pStyle w:val="ListBullet"/>
        <w:bidi/>
        <w:spacing w:line="240" w:lineRule="auto"/>
        <w:ind w:left="720"/>
      </w:pPr>
      <w:r>
        <w:rPr>
          <w:rtl/>
          <w:cs/>
          <w:lang w:val="ar_AE" w:bidi="ar_AE"/>
        </w:rPr>
      </w:r>
      <w:r>
        <w:rPr>
          <w:rtl/>
          <w:cs/>
          <w:lang w:val="ar_AE" w:bidi="ar_AE"/>
        </w:rPr>
        <w:t>ضيوف حفل الزفاف</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يقيم يعقوب مع لابان في حاران شهرًا. يبدأ يعقوب في العمل لدى لابان خلال ذلك الشهر. يعرض لابان على يعقوب أن يدفع له أجرة مقابل عمله.</w:t>
      </w:r>
    </w:p>
    <w:p>
      <w:pPr>
        <w:bidi/>
      </w:pPr>
      <w:r>
        <w:rPr>
          <w:rtl/>
          <w:cs/>
          <w:lang w:val="ar_AE" w:bidi="ar_AE"/>
        </w:rPr>
      </w:r>
      <w:r>
        <w:rPr>
          <w:rtl/>
          <w:cs/>
          <w:lang w:val="ar_AE" w:bidi="ar_AE"/>
        </w:rPr>
        <w:t xml:space="preserve">ثم يقدِّم لنا المقطع بنات لابان. يستخدم المقطع كلمة </w:t>
      </w:r>
      <w:r>
        <w:rPr>
          <w:b/>
          <w:rtl/>
          <w:cs/>
          <w:lang w:val="ar_AE" w:bidi="ar_AE"/>
        </w:rPr>
        <w:t>ثم</w:t>
      </w:r>
      <w:r>
        <w:rPr>
          <w:rtl/>
          <w:cs/>
          <w:lang w:val="ar_AE" w:bidi="ar_AE"/>
        </w:rPr>
        <w:t xml:space="preserve"> كأول كلمة في هذه المقدمة. تُستخدَم كلمة </w:t>
      </w:r>
      <w:r>
        <w:rPr>
          <w:b/>
          <w:rtl/>
          <w:cs/>
          <w:lang w:val="ar_AE" w:bidi="ar_AE"/>
        </w:rPr>
        <w:t>ثم</w:t>
      </w:r>
      <w:r>
        <w:rPr>
          <w:rtl/>
          <w:cs/>
          <w:lang w:val="ar_AE" w:bidi="ar_AE"/>
        </w:rPr>
        <w:t xml:space="preserve"> عادة ككلمة زمنية تشير إلى الوقت. أما في هذا المقطع فيتم استخدام كلمة </w:t>
      </w:r>
      <w:r>
        <w:rPr>
          <w:b/>
          <w:rtl/>
          <w:cs/>
          <w:lang w:val="ar_AE" w:bidi="ar_AE"/>
        </w:rPr>
        <w:t>ثم</w:t>
      </w:r>
      <w:r>
        <w:rPr>
          <w:rtl/>
          <w:cs/>
          <w:lang w:val="ar_AE" w:bidi="ar_AE"/>
        </w:rPr>
        <w:t xml:space="preserve"> لتقديم تغييرًا في الموضوع.</w:t>
      </w:r>
    </w:p>
    <w:p>
      <w:pPr>
        <w:bidi/>
      </w:pPr>
      <w:r>
        <w:rPr>
          <w:rtl/>
          <w:cs/>
          <w:lang w:val="ar_AE" w:bidi="ar_AE"/>
        </w:rPr>
      </w:r>
      <w:r>
        <w:rPr>
          <w:rtl/>
          <w:cs/>
          <w:lang w:val="ar_AE" w:bidi="ar_AE"/>
        </w:rPr>
        <w:t>توقفوا وناقشوا ما يلي: اسردوا قصة قصيرة يتغيَّر فيها الموضوع أو تُقدِّم موضوعًا جديدًا يحدث في منتصفها. ما الكلمات التي تستخدمونها عند تقديم تغيير في الموضوع؟</w:t>
      </w:r>
    </w:p>
    <w:p>
      <w:pPr>
        <w:bidi/>
      </w:pPr>
      <w:r>
        <w:rPr>
          <w:rtl/>
          <w:cs/>
          <w:lang w:val="ar_AE" w:bidi="ar_AE"/>
        </w:rPr>
      </w:r>
      <w:r>
        <w:rPr>
          <w:rtl/>
          <w:cs/>
          <w:lang w:val="ar_AE" w:bidi="ar_AE"/>
        </w:rPr>
        <w:t>يمكن أن تأتي المعلومات عن بنات لابان قبل أن يسأل لابان يعقوب عن الأجر الذي يريده. فهذه المعلومة ضرورية لفهم سبب طلب يعقوب لدفع المَهر بهذه الطريقة.</w:t>
      </w:r>
    </w:p>
    <w:p>
      <w:pPr>
        <w:bidi/>
      </w:pPr>
      <w:r>
        <w:rPr>
          <w:rtl/>
          <w:cs/>
          <w:lang w:val="ar_AE" w:bidi="ar_AE"/>
        </w:rPr>
      </w:r>
      <w:r>
        <w:rPr>
          <w:rtl/>
          <w:cs/>
          <w:lang w:val="ar_AE" w:bidi="ar_AE"/>
        </w:rPr>
        <w:t>لدى لابان ابنتان. ليئة هي الابنة الأكبر. ليئة ليست جميلة. كانت عينا ليئة ضعيفتَين. راحيل هي الابنة الصغيرة. كان لراحيل وجه جميل وهيئة جميلة. يطلب يعقوب الزواج من راحيل. يعرض يعقوب على لابان العمل لديه سبع سنوات إذا سمح له بالزواج من راحيل. ويوافق لابان على هذا الاقتراح. يعمل يعقوب سبع سنوات. هذه المُدَّة هي مَهر مرتفع للعروس. عادة ما يعمل الراعي ثلاث أو أربع سنوات من أجل الحصول على زوجة. كان يعقوب يدفع أكثر من معظم الناس مقابل زوجته. ولأن يعقوب يحب راحيل يمر الوقت بسرعة.</w:t>
      </w:r>
    </w:p>
    <w:p>
      <w:pPr>
        <w:bidi/>
      </w:pPr>
      <w:r>
        <w:rPr>
          <w:rtl/>
          <w:cs/>
          <w:lang w:val="ar_AE" w:bidi="ar_AE"/>
        </w:rPr>
      </w:r>
      <w:r>
        <w:rPr>
          <w:rtl/>
          <w:cs/>
          <w:lang w:val="ar_AE" w:bidi="ar_AE"/>
        </w:rPr>
        <w:t>في المشهد الثاني يذهب يعقوب إلى لابان ويقول إن السبع سنوات قد انتهت. ويطلب يعقوب زوجته. يريد يعقوب أن يضطجع مع زوجته. لم يذكر يعقوب اسمها. مع أن يعقوب وراحيل كانا مرتبطان معًا قانونًا منذ أن وافق لابان على الزواج، إلا أن الزواج يبدأ عندما يضطجع الزوجان معًا. لابان يوافق ويعدّ وليمة زفاف. يدعو لابان جميع الذين يسكنون في الجوار لحضور حفل الزفاف.</w:t>
      </w:r>
    </w:p>
    <w:p>
      <w:pPr>
        <w:bidi/>
      </w:pPr>
      <w:r>
        <w:rPr>
          <w:rtl/>
          <w:cs/>
          <w:lang w:val="ar_AE" w:bidi="ar_AE"/>
        </w:rPr>
      </w:r>
      <w:r>
        <w:rPr>
          <w:rtl/>
          <w:cs/>
          <w:lang w:val="ar_AE" w:bidi="ar_AE"/>
        </w:rPr>
        <w:t>كانت وليمة الزفاف عظيمة. وتم تقديم الكثير من الطعام والنبيذ. واحتفل الناس لبضعة ساعات. عادة ما تستمر الاحتفالات طوال اليوم. وعادة ما كانت العروس ترتدي برقعًا ثقيلًا أثناء وليمة الزفاف. كان يعقوب غير قادر على رؤية وجه العروس. وبعد أن حل الظلام، عندما ذهب يعقوب إلى الخيمة لاستقبال عروسه، كان على الأرجح قد أكل وشرب كثيرًا جدًا. كان يعقوب يتوقع وصول راحيل.</w:t>
      </w:r>
    </w:p>
    <w:p>
      <w:pPr>
        <w:bidi/>
      </w:pPr>
      <w:r>
        <w:rPr>
          <w:rtl/>
          <w:cs/>
          <w:lang w:val="ar_AE" w:bidi="ar_AE"/>
        </w:rPr>
      </w:r>
      <w:r>
        <w:rPr>
          <w:rtl/>
          <w:cs/>
          <w:lang w:val="ar_AE" w:bidi="ar_AE"/>
        </w:rPr>
        <w:t>لم يأخذ لابان ليئة، الابنة الأكبر، إلى الخيمة لتضطجع مع يعقوب إلا بعد حلول الظلام. بدَّل لابان العروس دون أن يخبر يعقوب. كان يعقوب يظن أنه سيتزوج راحيل أو سيضطجع معها. لم يتم ذِكر ليئة قط كعروس ليعقوب. لم يدرك يعقوب أن العروس قد تغيَّرت. ويضطجع يعقوب مع ليئة. في الصباح، يستيقظ يعقوب ويكتشف أن لابان قد خدعه. لقد أعطى لابان ليعقوب ليئة كزوجة بدلًا من راحيل. فيذهب يعقوب إلى لابان ويطلب توضيحًا. ويسأله يعقوب: "ما هذا الذي صنعت بي؟" فيشرح له لابان أن العادة في حاران هي أن تتزوج الابنة الأكبر أولًا. في الواقع، يتسبب تخطي الابنة الأكبر في خزيها. يطلب لابان من يعقوب أن ينهي أسبوع الزفاف مع ليئة. وإذا قَبِل يعقوب أن يعمل سبع سنوات أخرى فسيعطيه لابان راحيل أيضًا كزوجة.</w:t>
      </w:r>
    </w:p>
    <w:p>
      <w:pPr>
        <w:bidi/>
      </w:pPr>
      <w:r>
        <w:rPr>
          <w:rtl/>
          <w:cs/>
          <w:lang w:val="ar_AE" w:bidi="ar_AE"/>
        </w:rPr>
      </w:r>
      <w:r>
        <w:rPr>
          <w:rtl/>
          <w:cs/>
          <w:lang w:val="ar_AE" w:bidi="ar_AE"/>
        </w:rPr>
        <w:t>في المشهد الرابع يوافق يعقوب على هذا الاقتراح. بعد قضاءه أسبوعًا مع ليئة، يتزوج يعقوب من راحيل. كان يعقوب يحب راحيل أكثر من ليئة. لا يذكر المقطع إعداد وليمة زفاف أخرى لراحيل.</w:t>
      </w:r>
    </w:p>
    <w:p>
      <w:pPr>
        <w:bidi/>
      </w:pPr>
      <w:r>
        <w:rPr>
          <w:rtl/>
          <w:cs/>
          <w:lang w:val="ar_AE" w:bidi="ar_AE"/>
        </w:rPr>
      </w:r>
      <w:r>
        <w:rPr>
          <w:rtl/>
          <w:cs/>
          <w:lang w:val="ar_AE" w:bidi="ar_AE"/>
        </w:rPr>
        <w:t>توقفوا وناقشوا ما يلي: عبارة أنه اضطجع مع زوجته هي طريقة مهذبة لقول أن يعقوب قام بعلاقة جنسية مع زوجته. تحدثوا عن الزواج في ثقافتكم. كيف تصِفون بأسلوب مهذب ما يحدث بين الزوج والزوجة عندما يذهبان إلى الفراش معًا؟</w:t>
      </w:r>
    </w:p>
    <w:p>
      <w:pPr>
        <w:bidi/>
      </w:pPr>
      <w:r>
        <w:rPr>
          <w:rtl/>
          <w:cs/>
          <w:lang w:val="ar_AE" w:bidi="ar_AE"/>
        </w:rPr>
      </w:r>
      <w:r>
        <w:rPr>
          <w:rtl/>
          <w:cs/>
          <w:lang w:val="ar_AE" w:bidi="ar_AE"/>
        </w:rPr>
        <w:t>أعطى لابان لكل ابنة جارية. اسم جارية ليئة هو زِلفة. واسم جارية راحيل بِلهة. إعطاء لابان جارية لكل ابنة هي طريقة لمساعدتهم على تأسيس بيتهم الخاص. كان من الطبيعي أن يعطي الأب لابنته جارية عندما تتزوج. إن ذِكر إعطاء جارية كهدية لكل ابنة هي وسيلة لإبطاء الأحداث وخلق تشويق في القصة.</w:t>
      </w:r>
    </w:p>
    <w:p>
      <w:pPr>
        <w:bidi/>
      </w:pPr>
      <w:r>
        <w:rPr>
          <w:rtl/>
          <w:cs/>
          <w:lang w:val="ar_AE" w:bidi="ar_AE"/>
        </w:rPr>
      </w:r>
      <w:r>
        <w:rPr>
          <w:rtl/>
          <w:cs/>
          <w:lang w:val="ar_AE" w:bidi="ar_AE"/>
        </w:rPr>
        <w:t>توقفوا وناقشوا ما يلي: لماذا ذُكِرَت أسماء جاريتَي الابنتين؟ لماذا اختار الكاتب أن يذكر كل جارية واسمها في هذا المقطع؟ في رأيكم ما الذي قد يحدث لاحقًا في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زِلفة جارية ليئة</w:t>
      </w:r>
    </w:p>
    <w:p>
      <w:pPr>
        <w:pStyle w:val="ListBullet"/>
        <w:bidi/>
        <w:spacing w:line="240" w:lineRule="auto"/>
        <w:ind w:left="720"/>
      </w:pPr>
      <w:r>
        <w:rPr>
          <w:rtl/>
          <w:cs/>
          <w:lang w:val="ar_AE" w:bidi="ar_AE"/>
        </w:rPr>
      </w:r>
      <w:r>
        <w:rPr>
          <w:rtl/>
          <w:cs/>
          <w:lang w:val="ar_AE" w:bidi="ar_AE"/>
        </w:rPr>
        <w:t>بِلهة جارية راحيل</w:t>
      </w:r>
    </w:p>
    <w:p>
      <w:pPr>
        <w:pStyle w:val="ListBullet"/>
        <w:bidi/>
        <w:spacing w:line="240" w:lineRule="auto"/>
        <w:ind w:left="720"/>
      </w:pPr>
      <w:r>
        <w:rPr>
          <w:rtl/>
          <w:cs/>
          <w:lang w:val="ar_AE" w:bidi="ar_AE"/>
        </w:rPr>
      </w:r>
      <w:r>
        <w:rPr>
          <w:rtl/>
          <w:cs/>
          <w:lang w:val="ar_AE" w:bidi="ar_AE"/>
        </w:rPr>
        <w:t>ضيوف حفل الزفاف</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في المشهد الأول يبقى يعقوب مع لابان حوالي شهر. يبدأ يعقوب في العمل لدى لابان. لابان لا يعطي يعقوب أجرًا مقابل هذا العمل. في نهاية الشهر يدعو لابان يعقوب ويقول له: يجب أن تأخذ أجرًا على عملك. "ألأنك أخي تخدمني مجانًا؟ أخبرني ما أجرتك."</w:t>
      </w:r>
    </w:p>
    <w:p>
      <w:pPr>
        <w:bidi/>
      </w:pPr>
      <w:r>
        <w:rPr>
          <w:rtl/>
          <w:cs/>
          <w:lang w:val="ar_AE" w:bidi="ar_AE"/>
        </w:rPr>
      </w:r>
      <w:r>
        <w:rPr>
          <w:rtl/>
          <w:cs/>
          <w:lang w:val="ar_AE" w:bidi="ar_AE"/>
        </w:rPr>
        <w:t>أوقفوا التمثيل واسألوا يعقوب: "ما شعورك عندما يعرض لابان عليك أجرًا مقابل عملك؟" قد تسمعون: "هذا لا يهم. لا أمانع في العمل مقابل طعامي ومكان لأقيم فيه." أو "أنا سعيد جدًا لأنه سألني. الآن يمكنني أن أطلب الزواج من راحيل." واصلوا التمثيل.</w:t>
      </w:r>
    </w:p>
    <w:p>
      <w:pPr>
        <w:bidi/>
      </w:pPr>
      <w:r>
        <w:rPr>
          <w:rtl/>
          <w:cs/>
          <w:lang w:val="ar_AE" w:bidi="ar_AE"/>
        </w:rPr>
      </w:r>
      <w:r>
        <w:rPr>
          <w:rtl/>
          <w:cs/>
          <w:lang w:val="ar_AE" w:bidi="ar_AE"/>
        </w:rPr>
        <w:t>لدى لابان ابنتان. ليئة هي الابنة الأكبر. ليست ليئة جميلة لكن الناس يلاحظون عينيها. راحيل هي الابنة الصغيرة. راحيل جميلة. يقول يعقوب للابان: "أريد أن أتزوج من راحيل." يعرض يعقوب على لابان أن يعمل لديه سبع سنوات ليتزوج من راحيل.</w:t>
      </w:r>
    </w:p>
    <w:p>
      <w:pPr>
        <w:bidi/>
      </w:pPr>
      <w:r>
        <w:rPr>
          <w:rtl/>
          <w:cs/>
          <w:lang w:val="ar_AE" w:bidi="ar_AE"/>
        </w:rPr>
      </w:r>
      <w:r>
        <w:rPr>
          <w:rtl/>
          <w:cs/>
          <w:lang w:val="ar_AE" w:bidi="ar_AE"/>
        </w:rPr>
        <w:t>أوقفوا التمثيل واسألوا ليئة: "ما شعورك عندما تسمعين أن راحيل ستتزوج قبلك؟" قد تسمعون: "أنا لست متفاجئة. فهي جميلة." أو "أتمنى أن يلاحظني يعقوب. أنا لست جميلة لكنني سأصبح زوجة جيدة." اسألوا راحيل: "ما شعورك بشأن الزواج من يعقوب؟" قد تسمعون: "أنا متحمسة جدًا. فيعقوب وسيم وقوي جدًا. هل رأيتم كيف حرَّك يعقوب الحجر عن البئر حتى تستقي خرافي؟ أنا سعيدة بالزواج من شخص مثل ابن عمتي يعقوب." واصلوا التمثيل.</w:t>
      </w:r>
    </w:p>
    <w:p>
      <w:pPr>
        <w:bidi/>
      </w:pPr>
      <w:r>
        <w:rPr>
          <w:rtl/>
          <w:cs/>
          <w:lang w:val="ar_AE" w:bidi="ar_AE"/>
        </w:rPr>
      </w:r>
      <w:r>
        <w:rPr>
          <w:rtl/>
          <w:cs/>
          <w:lang w:val="ar_AE" w:bidi="ar_AE"/>
        </w:rPr>
        <w:t>يوافق لابان على زواج راحيل من يعقوب. يقول لابان: "أن أعطيك إياها أحسن من أن أعطيها لرجلٍ آخر." فيعمل يعقوب سبع سنوات. بالنسبة ليعقوب يمر الوقت بسرعة. فمحبة يعقوب لراحيل قوية جدًا.</w:t>
      </w:r>
    </w:p>
    <w:p>
      <w:pPr>
        <w:bidi/>
      </w:pPr>
      <w:r>
        <w:rPr>
          <w:rtl/>
          <w:cs/>
          <w:lang w:val="ar_AE" w:bidi="ar_AE"/>
        </w:rPr>
      </w:r>
      <w:r>
        <w:rPr>
          <w:rtl/>
          <w:cs/>
          <w:lang w:val="ar_AE" w:bidi="ar_AE"/>
        </w:rPr>
        <w:t>أوقفوا التمثيل واسألوا يعقوب: "ماذا كان شعورك خلال هذه السنوات السبع؟" قد تسمعون: "لقد مرَّت السنوات سريعًا. راحيل جميلة جدًا لدرجة أن الزواج منها يستحق صرف كل هذا الوقت." أو "أنا لم أمانع على الإطلاق. إن راحيل تستحق كل هذا الجهد." واصلوا التمثيل.</w:t>
      </w:r>
    </w:p>
    <w:p>
      <w:pPr>
        <w:bidi/>
      </w:pPr>
      <w:r>
        <w:rPr>
          <w:rtl/>
          <w:cs/>
          <w:lang w:val="ar_AE" w:bidi="ar_AE"/>
        </w:rPr>
      </w:r>
      <w:r>
        <w:rPr>
          <w:rtl/>
          <w:cs/>
          <w:lang w:val="ar_AE" w:bidi="ar_AE"/>
        </w:rPr>
        <w:t>في المشهد الثاني يذهب يعقوب إلى لابان ويقول: "أعطني امرأتي." يقول يعقوب: "لقد أتممت الاتفاق." فيوافق لابان على الزواج. ويدعو لابان جميع الجيران أو كل مَن يسكن في تلك المنطقة. ويعدُّ لابان وليمة زفاف. تشتمل وليمة الزفاف على طعام جيد ونبيذ. وعندما يحل الظلام يأخذ لابان العروس إلى الخيمة ويعطيها ليعقوب. لكن ليئة، الأخت الأكبر، كانت هي العروس. ويعطى لابان ليئة هدية زواج: جارية اسمها زِلفة لتكون خادمة خاصة لها. لم يكن يعقوب يعلم أن لابان قد غيَّر العروس. كان يعقوب يظن أن العروس هي راحيل. ويضطجع يعقوب مع عروسه. وفي الصباح يرى يعقوب أن ليئة نائمة بجانبه. لقد اضطجع يعقوب مع ليئة.</w:t>
      </w:r>
    </w:p>
    <w:p>
      <w:pPr>
        <w:bidi/>
      </w:pPr>
      <w:r>
        <w:rPr>
          <w:rtl/>
          <w:cs/>
          <w:lang w:val="ar_AE" w:bidi="ar_AE"/>
        </w:rPr>
      </w:r>
      <w:r>
        <w:rPr>
          <w:rtl/>
          <w:cs/>
          <w:lang w:val="ar_AE" w:bidi="ar_AE"/>
        </w:rPr>
        <w:t>أوقفوا التمثيل واسألوا يعقوب: "ما شعورك الآن؟" قد تسمعون: "أنا غاضب جدًا ولا أستطيع التفكير بشكل صحيح! كيف يجرؤ لابان على أن يخدعني هكذا؟ لقد خدمت سبع سنوات لأجل راحيل. هذا خطأ." اسألوا ليئة: "ما شعورك الآن؟" قد تسمعون: "أشعر بأن هذا جيدٌ لي. لأن هذا حقي أن أتزوج أنا أولًا. والآن لدي زوج. لست أشعر بأي خزي." أو "أشعر بالأسف لأن يعقوب غاضب ومحبط لكن المُفترَض أن أتزوج أنا أولًا." اسألوا راحيل: "ما شعورك الآن؟" قد تسمعون: "أنا غاضبة جدًا من أبي وأختي. فأنا مَن كان يُفترَض أن أكون زوجة يعقوب. لقد عمل يعقوب من أجلي. إنه حقي أن أكون العروس. لماذا عاملني أبي بهذا الشكل؟" اسألوا لابان: "ما شعورك الآن؟" قد تسمعون: "أنا سعيد. لقد زَوَجت ابنتي الأولى وعلى الأرجح سيعمل يعقوب من أجل راحيل أيضًا. يعقوب غاضب لكنه يتجاوز الأمر. فليئة فتاة صالحة وستكون زوجة جيدة." واصلوا التمثيل.</w:t>
      </w:r>
    </w:p>
    <w:p>
      <w:pPr>
        <w:bidi/>
      </w:pPr>
      <w:r>
        <w:rPr>
          <w:rtl/>
          <w:cs/>
          <w:lang w:val="ar_AE" w:bidi="ar_AE"/>
        </w:rPr>
      </w:r>
      <w:r>
        <w:rPr>
          <w:rtl/>
          <w:cs/>
          <w:lang w:val="ar_AE" w:bidi="ar_AE"/>
        </w:rPr>
        <w:t>يذهب يعقوب إلى لابان ويطلب منه أن يشرح له لماذا خدعه بهذه الطريقة. فيوضِّح لابان أن العادة قد جرت على أن تتزوج الفتاة الأكبر أولًا. ويطلب لابان من يعقوب أن ينهي أسبوع الزفاف مع ليئة. ثم يَعِد لابان بأن يعطي راحيل ليعقوب كزوجةٍ أيضًا. لكن يجب على يعقوب أن يعمل سبع سنوات أخرى من أجل راحيل. فيوافق يعقوب على العمل سبع سنوات أخرى.</w:t>
      </w:r>
    </w:p>
    <w:p>
      <w:pPr>
        <w:bidi/>
      </w:pPr>
      <w:r>
        <w:rPr>
          <w:rtl/>
          <w:cs/>
          <w:lang w:val="ar_AE" w:bidi="ar_AE"/>
        </w:rPr>
      </w:r>
      <w:r>
        <w:rPr>
          <w:rtl/>
          <w:cs/>
          <w:lang w:val="ar_AE" w:bidi="ar_AE"/>
        </w:rPr>
        <w:t>في المشهد الثالث يأخذ يعقوب راحيل أيضًا كزوجة، بعد قضاءه أسبوع الزفاف مع ليئة. يعطي لابان راحيل هدية زواج: جارية اسمها بِلهة لتكون خادمة خاصة لها. يضطجع يعقوب مع راحيل. كان يعقوب يحب راحيل أكثر من ليئة.</w:t>
      </w:r>
    </w:p>
    <w:p>
      <w:pPr>
        <w:bidi/>
      </w:pPr>
      <w:r>
        <w:rPr>
          <w:rtl/>
          <w:cs/>
          <w:lang w:val="ar_AE" w:bidi="ar_AE"/>
        </w:rPr>
      </w:r>
      <w:r>
        <w:rPr>
          <w:rtl/>
          <w:cs/>
          <w:lang w:val="ar_AE" w:bidi="ar_AE"/>
        </w:rPr>
        <w:t>أوقفوا التمثيل واسألوا يعقوب: "ما شعورك الآن؟" قد تسمعون: "أنا ما زلت غاضب جدًا. فلا يحقُّ للابان أن يخدعني بهذه الطريقة. راحيل هي الزوجة التي كنت أريدها. سأعمل السبع سنوات من أجل راحيل. إن راحيل تستحق العمل الإضافي. راحيل جميلة." اسألوا ليئة: "ما شعورك الآن؟" قد تسمعون: "أنا سعيد. فلدي زوج. أنا الزوجة الأولى." اسألوا راحيل: "ما شعورك الآن؟" قد تسمعون: "أنا سعيدة لأنني متزوجة من يعقوب. لكن كان ينبغي أن أكون أنا الزوجة الأولى وليست ليئة. إن يعقوب يحبني."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بقي يعقوب مع لابان حوالي شهر. تختار بعض الترجمات وضع هذه المعلومة في بداية هذا المقطع. بينما تختار ترجمات أخرى أن تضعها في نهاية المقطع السابق. يمكنكم أن تختاروا أين تضعوا هذه المعلومة.</w:t>
      </w:r>
    </w:p>
    <w:p>
      <w:pPr>
        <w:bidi/>
      </w:pPr>
      <w:r>
        <w:rPr>
          <w:rtl/>
          <w:cs/>
          <w:lang w:val="ar_AE" w:bidi="ar_AE"/>
        </w:rPr>
      </w:r>
      <w:r>
        <w:rPr>
          <w:rtl/>
          <w:cs/>
          <w:lang w:val="ar_AE" w:bidi="ar_AE"/>
        </w:rPr>
        <w:t xml:space="preserve">يبدأ لابان في الحديث عن دفع أجرة ليعقوب مقابل العمل الذي كان يقوم به لأجله. يتحدث لابان عن </w:t>
      </w:r>
      <w:r>
        <w:rPr>
          <w:b/>
          <w:rtl/>
          <w:cs/>
          <w:lang w:val="ar_AE" w:bidi="ar_AE"/>
        </w:rPr>
        <w:t>راتب</w:t>
      </w:r>
      <w:r>
        <w:rPr>
          <w:rtl/>
          <w:cs/>
          <w:lang w:val="ar_AE" w:bidi="ar_AE"/>
        </w:rPr>
        <w:t xml:space="preserve"> أو </w:t>
      </w:r>
      <w:r>
        <w:rPr>
          <w:b/>
          <w:rtl/>
          <w:cs/>
          <w:lang w:val="ar_AE" w:bidi="ar_AE"/>
        </w:rPr>
        <w:t>أجرة</w:t>
      </w:r>
      <w:r>
        <w:rPr>
          <w:rtl/>
          <w:cs/>
          <w:lang w:val="ar_AE" w:bidi="ar_AE"/>
        </w:rPr>
        <w:t>. الأجر أو الراتب هو المال الذي يُعطى عندما يقوم شخص بالعمل لدى شخص آخر. يسأل لابان يعقوب سؤالًا. لكن هذا هو نوع الأسئلة التي لا تتطلب إجابة. فيمكن قول هذا الأمر بدون سؤال. "أنت قريبي. يجب أن تُعطى أجرًا مقابل عملك." أو يمكن قوله في صيغة سؤال لا يتطلب إجابة.</w:t>
      </w:r>
    </w:p>
    <w:p>
      <w:pPr>
        <w:bidi/>
      </w:pPr>
      <w:r>
        <w:rPr>
          <w:rtl/>
          <w:cs/>
          <w:lang w:val="ar_AE" w:bidi="ar_AE"/>
        </w:rPr>
      </w:r>
      <w:r>
        <w:rPr>
          <w:rtl/>
          <w:cs/>
          <w:lang w:val="ar_AE" w:bidi="ar_AE"/>
        </w:rPr>
        <w:t xml:space="preserve">يستخدم المقطع كلمة </w:t>
      </w:r>
      <w:r>
        <w:rPr>
          <w:b/>
          <w:rtl/>
          <w:cs/>
          <w:lang w:val="ar_AE" w:bidi="ar_AE"/>
        </w:rPr>
        <w:t>أخ</w:t>
      </w:r>
      <w:r>
        <w:rPr>
          <w:rtl/>
          <w:cs/>
          <w:lang w:val="ar_AE" w:bidi="ar_AE"/>
        </w:rPr>
        <w:t xml:space="preserve"> أو </w:t>
      </w:r>
      <w:r>
        <w:rPr>
          <w:b/>
          <w:rtl/>
          <w:cs/>
          <w:lang w:val="ar_AE" w:bidi="ar_AE"/>
        </w:rPr>
        <w:t>قريب</w:t>
      </w:r>
      <w:r>
        <w:rPr>
          <w:rtl/>
          <w:cs/>
          <w:lang w:val="ar_AE" w:bidi="ar_AE"/>
        </w:rPr>
        <w:t>. يعقوب هو ابن أخت لابان. الأخ أو القريب هو شخص له سلف مشترك معك. وبالتالي فأنتم تشاركون تاريخ العائلة. في هذه الحالة، لابان هو أخو أم يعقوب. إن جد يعقوب هو والد لابان. لابان هو خال يعقوب. إنهم أقرباء.</w:t>
      </w:r>
    </w:p>
    <w:p>
      <w:pPr>
        <w:bidi/>
      </w:pPr>
      <w:r>
        <w:rPr>
          <w:rtl/>
          <w:cs/>
          <w:lang w:val="ar_AE" w:bidi="ar_AE"/>
        </w:rPr>
      </w:r>
      <w:r>
        <w:rPr>
          <w:rtl/>
          <w:cs/>
          <w:lang w:val="ar_AE" w:bidi="ar_AE"/>
        </w:rPr>
        <w:t>ليئة هي الابنة الأكبر. الوصف الوحيد لليئة هو الذي يشير إلى عينيها. إن معنى الكلمة المُستخدَمة لوصف عينَي ليئة ليس واضحًا. يعتقد الكثيرون أن وصف ليئة يعني أنها ليست جميلة لكن لها عينَين لطيفتَين أو جميلتَين. بينما يعتقد البعض أن عينَي ليئة ضعيفتان أو مملتان أو تفتقر إلى البريق. أيًا كان المعنى، فالجميع يلاحظ عينَيها. يتحدث الناس عن عينَي ليئة بينما يتحدثون عن جمال راحيل. تُوصف راحيل بأنها جميلة الوجه والهيئة.</w:t>
      </w:r>
    </w:p>
    <w:p>
      <w:pPr>
        <w:bidi/>
      </w:pPr>
      <w:r>
        <w:rPr>
          <w:rtl/>
          <w:cs/>
          <w:lang w:val="ar_AE" w:bidi="ar_AE"/>
        </w:rPr>
      </w:r>
      <w:r>
        <w:rPr>
          <w:rtl/>
          <w:cs/>
          <w:lang w:val="ar_AE" w:bidi="ar_AE"/>
        </w:rPr>
        <w:t>أعدَّ لابان الوليمة ودعا الجيران. دعا لابان كل مَن يسكن بجواره أو قريبًا بما يكفي ليُدعى جارًا له.</w:t>
      </w:r>
    </w:p>
    <w:p>
      <w:pPr>
        <w:bidi/>
      </w:pPr>
      <w:r>
        <w:rPr>
          <w:rtl/>
          <w:cs/>
          <w:lang w:val="ar_AE" w:bidi="ar_AE"/>
        </w:rPr>
      </w:r>
      <w:r>
        <w:rPr>
          <w:rtl/>
          <w:cs/>
          <w:lang w:val="ar_AE" w:bidi="ar_AE"/>
        </w:rPr>
        <w:t xml:space="preserve">يقول لابان أن </w:t>
      </w:r>
      <w:r>
        <w:rPr>
          <w:b/>
          <w:rtl/>
          <w:cs/>
          <w:lang w:val="ar_AE" w:bidi="ar_AE"/>
        </w:rPr>
        <w:t>العادة</w:t>
      </w:r>
      <w:r>
        <w:rPr>
          <w:rtl/>
          <w:cs/>
          <w:lang w:val="ar_AE" w:bidi="ar_AE"/>
        </w:rPr>
        <w:t xml:space="preserve"> قد جرت على أن تتزوج الفتاة الأكبر أولًا. العادة تعني الممارسة المعتادة. أي أن هذا هو ما نفعله هنا دائمًا. وبسبب العادات لا يستطيع لابان أن يسمح للابنة الصغرى بالزواج أولًا. فهذا سيتسبب في خزي الابنة الكبرى.</w:t>
      </w:r>
    </w:p>
    <w:p>
      <w:pPr>
        <w:bidi/>
      </w:pPr>
      <w:r>
        <w:rPr>
          <w:rtl/>
          <w:cs/>
          <w:lang w:val="ar_AE" w:bidi="ar_AE"/>
        </w:rPr>
      </w:r>
      <w:r>
        <w:rPr>
          <w:rtl/>
          <w:cs/>
          <w:lang w:val="ar_AE" w:bidi="ar_AE"/>
        </w:rPr>
        <w:t xml:space="preserve">يطلب لابان من يعقوب أن ينهي </w:t>
      </w:r>
      <w:r>
        <w:rPr>
          <w:b/>
          <w:rtl/>
          <w:cs/>
          <w:lang w:val="ar_AE" w:bidi="ar_AE"/>
        </w:rPr>
        <w:t>أسبوع الزفاف</w:t>
      </w:r>
      <w:r>
        <w:rPr>
          <w:rtl/>
          <w:cs/>
          <w:lang w:val="ar_AE" w:bidi="ar_AE"/>
        </w:rPr>
        <w:t xml:space="preserve"> مع ليئة. أسبوع الزفاف هو مجموعة من الولائم والاحتفالات التي تستمر لمدة سبعة أيام. كانت العروس تستقبل الزوار خلال هذا الأسبوع. كما تقضي العروس والعريس وقتًا طويلًا معًا خلال ذلك الأسبوع. ولا يذهب العريس للقيام بعمله المعتاد.</w:t>
      </w:r>
    </w:p>
    <w:p>
      <w:pPr>
        <w:bidi/>
      </w:pPr>
      <w:r>
        <w:rPr>
          <w:rtl/>
          <w:cs/>
          <w:lang w:val="ar_AE" w:bidi="ar_AE"/>
        </w:rPr>
      </w:r>
      <w:r>
        <w:rPr>
          <w:rtl/>
          <w:cs/>
          <w:lang w:val="ar_AE" w:bidi="ar_AE"/>
        </w:rPr>
        <w:t>يقترح لابان أن يعمل يعقوب سبع سنوات أخرى من أجل راحيل. لكن لابان سيسمح ليعقوب ببدء الزواج من راحيل بعد أن ينتهي يعقوب من أسبوع الزفاف مع ليئة. يوافق يعقوب على هذا الترتيب. وبعد السبعة أيام يتزوج يعقوب راحيل أيضًا.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29:31–30:24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29: 31–30: 24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بعد أن خدع لابان يعقوب بتغيير العروس وإعطائه ليئة كزوجة، تزوج يعقوب من كل من ليئة وراحيل. ثم بدأ يعقوب السبع سنوات الثانية من العمل لدى لابان كمَهر زواجه من راحيل. هذه رواية سردية عن السنوات القليلة الأولى من الزيجتَين وولادة الأطفال.</w:t>
      </w:r>
    </w:p>
    <w:p>
      <w:pPr>
        <w:bidi/>
      </w:pPr>
      <w:r>
        <w:rPr>
          <w:rtl/>
          <w:cs/>
          <w:lang w:val="ar_AE" w:bidi="ar_AE"/>
        </w:rPr>
      </w:r>
      <w:r>
        <w:rPr>
          <w:rtl/>
          <w:cs/>
          <w:lang w:val="ar_AE" w:bidi="ar_AE"/>
        </w:rPr>
        <w:t>يرى يهوه ما كان يحدث مع عائلة يعقوب. يرى يهوه أن يعقوب لا يحب ليئة. فيتدخل يهوه ويسمح لليئة بإنجاب أطفال. يفتح يهوه رحم ليئة أي يسمح لها بإنجاب طفلٍ أي بالحَبَل. إن تعبير فتح الرحم حتى تتمكن المرأة من إنجاب طفلٍ هو تعبير مجازي. هذا يعني أن يهوه سمح لليئة بإنجاب طفلٍ لكنه لم يسمح لراحيل بأن يكون لها طفل. لم يفتح يهوه رحم راحيل. فكانت راحيل غير قادرة على إنجاب الأطفال. حبلت ليئة أي أصبحت حبلى وولدت ابنًا. دعت ليئة اسم هذا الابن رأوبين. قالت ليئة: "إن الرب قد نظر إلى مذلتي. إنه الآن يحبني رجلي." اسم رأوبين كان يشبه كلمة تعني "نظر إلى مذلتي."</w:t>
      </w:r>
    </w:p>
    <w:p>
      <w:pPr>
        <w:bidi/>
      </w:pPr>
      <w:r>
        <w:rPr>
          <w:rtl/>
          <w:cs/>
          <w:lang w:val="ar_AE" w:bidi="ar_AE"/>
        </w:rPr>
      </w:r>
      <w:r>
        <w:rPr>
          <w:rtl/>
          <w:cs/>
          <w:lang w:val="ar_AE" w:bidi="ar_AE"/>
        </w:rPr>
        <w:t>توقفوا وناقشوا ما يلي: يسرد كل عضو في الفريق قصة عن امرأة حبلت وولدت طفلًا. لاحظوا العبارات المهذبة التي تُستخدم لوصف ما يحدث.</w:t>
      </w:r>
    </w:p>
    <w:p>
      <w:pPr>
        <w:bidi/>
      </w:pPr>
      <w:r>
        <w:rPr>
          <w:rtl/>
          <w:cs/>
          <w:lang w:val="ar_AE" w:bidi="ar_AE"/>
        </w:rPr>
      </w:r>
      <w:r>
        <w:rPr>
          <w:rtl/>
          <w:cs/>
          <w:lang w:val="ar_AE" w:bidi="ar_AE"/>
        </w:rPr>
        <w:t>توقفوا وناقشوا ما يلي: صِفوا عملية تسمية الأطفال في ثقافتكم. كيف يتم تحديد الاسم؟ مَن الذي يقرر الاسم؟ متى يتم إعطاء الاسم؟ ما مدى أهمية معنى الاسم؟</w:t>
      </w:r>
    </w:p>
    <w:p>
      <w:pPr>
        <w:bidi/>
      </w:pPr>
      <w:r>
        <w:rPr>
          <w:rtl/>
          <w:cs/>
          <w:lang w:val="ar_AE" w:bidi="ar_AE"/>
        </w:rPr>
      </w:r>
      <w:r>
        <w:rPr>
          <w:rtl/>
          <w:cs/>
          <w:lang w:val="ar_AE" w:bidi="ar_AE"/>
        </w:rPr>
        <w:t>واصلت ليئة إنجاب الأطفال. كان اسم الابن الثاني هو شمعون وهو اسم يشبه كلمة تعني "الذي يسمع." ودُعي الابن الثالث لاوي وهو اسم يشبه كلمة تعني الشعور بالمَوَّدة. ودُعي الابن الرابع يهوذا وهو اسم يشبه كلمة تعني التسبيح. كان كل اسم يشبه كلمة لها معنى في اللغة التي تتحدث بها ليئة. بعد أن أنجبت ليئة أربعة أبناء، توقفت عن الإنجاب. عند تسمية ثلاثة من أبنائها، اعترفت ليئة بفضل الرب. قالت ليئة: "إن الرب قد نظر إلى مذلتي، إن الرب قد سمع أني مكروهة،" ومع الابن الرابع قالت ليئة: "هذه المرة أحمد الرب."</w:t>
      </w:r>
    </w:p>
    <w:p>
      <w:pPr>
        <w:bidi/>
      </w:pPr>
      <w:r>
        <w:rPr>
          <w:rtl/>
          <w:cs/>
          <w:lang w:val="ar_AE" w:bidi="ar_AE"/>
        </w:rPr>
      </w:r>
      <w:r>
        <w:rPr>
          <w:rtl/>
          <w:cs/>
          <w:lang w:val="ar_AE" w:bidi="ar_AE"/>
        </w:rPr>
        <w:t>خلال كل هذا الوقت لم يكن لراحيل طفلًا. فغارت راحيل من ليئة. وتوسلَّت إلى يعقوب أن يهبها طفلًا. فغضب يعقوب جدًا من راحيل. قال يعقوب: "ألعلي مكان الله الذي منع عنكِ ثمر البطن." كان لدى راحيل حلًا للمشكلة. طلبت راحيل من يعقوب أن يتزوج بِلهة جاريتها. هكذا يصبح أطفال بِلهة أبناء راحيل.</w:t>
      </w:r>
    </w:p>
    <w:p>
      <w:pPr>
        <w:bidi/>
      </w:pPr>
      <w:r>
        <w:rPr>
          <w:rtl/>
          <w:cs/>
          <w:lang w:val="ar_AE" w:bidi="ar_AE"/>
        </w:rPr>
      </w:r>
      <w:r>
        <w:rPr>
          <w:rtl/>
          <w:cs/>
          <w:lang w:val="ar_AE" w:bidi="ar_AE"/>
        </w:rPr>
        <w:t>كانت هذه ممارسة شائعة. كانت الزوجة تعطي جاريتها لزوجها حتى تنجب طفلًا من أجل الزوجة. وكانت الجارية تلد الطفل لكن كان الجميع يقول إن الزوجة العاقر هي الأم. وتدَّعي الزوجة أن الطفل لها. فعلت سارة هذا مع هاجر عندما لم تكن قادرة على إنجاب طفل.</w:t>
      </w:r>
    </w:p>
    <w:p>
      <w:pPr>
        <w:bidi/>
      </w:pPr>
      <w:r>
        <w:rPr>
          <w:rtl/>
          <w:cs/>
          <w:lang w:val="ar_AE" w:bidi="ar_AE"/>
        </w:rPr>
      </w:r>
      <w:r>
        <w:rPr>
          <w:rtl/>
          <w:cs/>
          <w:lang w:val="ar_AE" w:bidi="ar_AE"/>
        </w:rPr>
        <w:t>توقفوا وناقشوا ما يلي: ماذا يحدث في ثقافتكم عندما تكون هناك امرأة غير قادرة على الإنجاب؟ ما هي بعض الطرق التي يمكن بها للمرأة أن يكون لها طفل عندما تكون غير قادرة على حمل طفل؟</w:t>
      </w:r>
    </w:p>
    <w:p>
      <w:pPr>
        <w:bidi/>
      </w:pPr>
      <w:r>
        <w:rPr>
          <w:rtl/>
          <w:cs/>
          <w:lang w:val="ar_AE" w:bidi="ar_AE"/>
        </w:rPr>
      </w:r>
      <w:r>
        <w:rPr>
          <w:rtl/>
          <w:cs/>
          <w:lang w:val="ar_AE" w:bidi="ar_AE"/>
        </w:rPr>
        <w:t xml:space="preserve">أتت بِلهة بأبناء ودَعَت راحيل أسماء الأبناء. دُعي اسم الابن الأكبر دان وهو يشبه كلمة تعني المُبَرَر. </w:t>
      </w:r>
      <w:r>
        <w:rPr>
          <w:b/>
          <w:rtl/>
          <w:cs/>
          <w:lang w:val="ar_AE" w:bidi="ar_AE"/>
        </w:rPr>
        <w:t>يبرر</w:t>
      </w:r>
      <w:r>
        <w:rPr>
          <w:rtl/>
          <w:cs/>
          <w:lang w:val="ar_AE" w:bidi="ar_AE"/>
        </w:rPr>
        <w:t xml:space="preserve"> هي كلمة تعني أن الشخص قد تبرأ من النقد أو اللوم أو الذنب أو الاتهام. تقول راحيل إن الله قد بررها أو حاكمها فوجد أنها خالية من اللوم أو الذنب لعدم إنجابها لطفل خاص بها. ودَعَت راحيل ابن بِلهة الثاني نفتالي. اسم نفتالي يشبه كلمة تعني يصارع.</w:t>
      </w:r>
    </w:p>
    <w:p>
      <w:pPr>
        <w:bidi/>
      </w:pPr>
      <w:r>
        <w:rPr>
          <w:rtl/>
          <w:cs/>
          <w:lang w:val="ar_AE" w:bidi="ar_AE"/>
        </w:rPr>
      </w:r>
      <w:r>
        <w:rPr>
          <w:rtl/>
          <w:cs/>
          <w:lang w:val="ar_AE" w:bidi="ar_AE"/>
        </w:rPr>
        <w:t>أدركت ليئة أن راحيل أصبح لديها الآن أبناء من خلال بِلهة جاريتها في حين أنها هي لم تَعُد تنجب بعد. فتطلب ليئة من يعقوب أن يأخذ زِلفة جاريتها زوجة حتى ينجب منها أطفالًا. وأي أطفال يأتون من زِلفة سيكونون أبناء ليئة. أخذ يعقوب زِلفة زوجة وسرعان ما أنجبت له ابن. ودَعَت ليئة هذا الابن جاد وهو اسم يشبه كلمة تعني الحظ الجيد. ثم أنجبت زِلفة ابنًا آخر ودَعَت ليئة اسمه أشير وهو اسم يشبه كلمة تعني مكافأة.</w:t>
      </w:r>
    </w:p>
    <w:p>
      <w:pPr>
        <w:bidi/>
      </w:pPr>
      <w:r>
        <w:rPr>
          <w:rtl/>
          <w:cs/>
          <w:lang w:val="ar_AE" w:bidi="ar_AE"/>
        </w:rPr>
      </w:r>
      <w:r>
        <w:rPr>
          <w:rtl/>
          <w:cs/>
          <w:lang w:val="ar_AE" w:bidi="ar_AE"/>
        </w:rPr>
        <w:t>توقفوا وناقشوا ما يلي: لم يكن لبِلهة وزِلفة الخيار في أن تصبحا زوجتين ليعقوب. ولم يكن لهما الخيار بشأن إنجاب أبناء لراحيل وليئة. ماذا يحدث في ثقافتكم لسيدات مثل بِلهة وزِلفة؟</w:t>
      </w:r>
    </w:p>
    <w:p>
      <w:pPr>
        <w:bidi/>
      </w:pPr>
      <w:r>
        <w:rPr>
          <w:rtl/>
          <w:cs/>
          <w:lang w:val="ar_AE" w:bidi="ar_AE"/>
        </w:rPr>
      </w:r>
      <w:r>
        <w:rPr>
          <w:rtl/>
          <w:cs/>
          <w:lang w:val="ar_AE" w:bidi="ar_AE"/>
        </w:rPr>
        <w:t>ثم توقفت جميع النساء عن الإنجاب لفترة من الوقت. وفي أحد الأيام يجد رأوبين، ابن ليئة البكر، نباتًا في الحقل. اسم هذا النبات هو لفاح أو زهرة المحبة. كان الناس يستخدمون اللفاح أو زهور المحبة لزيادة الخصوبة أو القدرة على إنجاب الأطفال. اللفاح هو خضار جذري من عائلة البطاطس. كانت الثمرة عبارة عن توت أصفر صغير بحجم الطماطم الصغيرة تقريبًا وكان الناس يأكلونها. كان الناس يعتقدون أن تناول هذه الثمرة يؤدي إلى خصوبة النساء أي يجعلهن قادرات على الإنجاب. لا يوجد اللفاح عادة في منطقة حاران. جمع رأوبين هذا اللفاح وأخذه إلى ليئة. رأت راحيل رأوبين وطلبت من ليئة أن تعطيها بعضًا من اللفاح. فتخاصمت ليئة وراحيل ثم عرضت راحيل على ليئة أن تترك يعقوب يضطجع معها إذا أعطتها ليئة بعض اللفاح.</w:t>
      </w:r>
    </w:p>
    <w:p>
      <w:pPr>
        <w:bidi/>
      </w:pPr>
      <w:r>
        <w:rPr>
          <w:rtl/>
          <w:cs/>
          <w:lang w:val="ar_AE" w:bidi="ar_AE"/>
        </w:rPr>
      </w:r>
      <w:r>
        <w:rPr>
          <w:rtl/>
          <w:cs/>
          <w:lang w:val="ar_AE" w:bidi="ar_AE"/>
        </w:rPr>
        <w:t>توقفوا وناقشوا ما يلي: ماذا تفعل النساء في ثقافتكم عندما تكون لديهم صعوبة في الحمل أو إنجاب الأطفال؟ ما رأي الناس في هذه الممارسات؟</w:t>
      </w:r>
    </w:p>
    <w:p>
      <w:pPr>
        <w:bidi/>
      </w:pPr>
      <w:r>
        <w:rPr>
          <w:rtl/>
          <w:cs/>
          <w:lang w:val="ar_AE" w:bidi="ar_AE"/>
        </w:rPr>
      </w:r>
      <w:r>
        <w:rPr>
          <w:rtl/>
          <w:cs/>
          <w:lang w:val="ar_AE" w:bidi="ar_AE"/>
        </w:rPr>
        <w:t>اعرضوا صورة للفاح.</w:t>
      </w:r>
    </w:p>
    <w:p>
      <w:pPr>
        <w:bidi/>
      </w:pPr>
      <w:r>
        <w:rPr>
          <w:rtl/>
          <w:cs/>
          <w:lang w:val="ar_AE" w:bidi="ar_AE"/>
        </w:rPr>
      </w:r>
      <w:r>
        <w:rPr>
          <w:rtl/>
          <w:cs/>
          <w:lang w:val="ar_AE" w:bidi="ar_AE"/>
        </w:rPr>
        <w:t>في المساء التقت ليئة يعقوب عند عودته من الحقل. وقالت له إنه يجب أن يضطجع معها في تلك الليلة. قالت ليئة: "استأجرتك بلفاح ابني." فذهب يعقوب إلى خيمة ليئة واضطجع معها. وسمح الله لليئة أن تحبل أو أن تحمل طفلًا مرة أخرى. وأنجبت ليئة ابنًا خامسًا ودَعَته يساكر وهو اسم يشبه كلمة تعني مكافأة. ثم أنجبت ليئة ابنًا سادسًا. ودَعَت ليئة هذا الابن زبولون وهو اسم يشبه كلمة تعني كرامة. لاحقًا أصبح لليئة ابنة أيضًا. ودَعَت ليئة ابنتها دينة.</w:t>
      </w:r>
    </w:p>
    <w:p>
      <w:pPr>
        <w:bidi/>
      </w:pPr>
      <w:r>
        <w:rPr>
          <w:rtl/>
          <w:cs/>
          <w:lang w:val="ar_AE" w:bidi="ar_AE"/>
        </w:rPr>
      </w:r>
      <w:r>
        <w:rPr>
          <w:rtl/>
          <w:cs/>
          <w:lang w:val="ar_AE" w:bidi="ar_AE"/>
        </w:rPr>
        <w:t>وأخيرًا، بعد ولادة جميع هؤلاء الأطفال، تذكَّر الله راحيل. فتح الله رحم راحيل وحبلت راحيل وأنجبت ابنًا. ودَعَت راحيل ابنها يوسف. يوسف اسم يشبه كلمة تعني الله يعطي المزيد من الأبناء. كانت راحيل تطلب من الله أن يعطيها ابنًا آخر. كان يوسف الابن الحادي عشر ليعقوب. في نهاية هذا المقطع كان ليعقوب أحد عشر ابنًا وابنة واحدة.</w:t>
      </w:r>
    </w:p>
    <w:p>
      <w:pPr>
        <w:bidi/>
      </w:pPr>
      <w:r>
        <w:rPr>
          <w:rtl/>
          <w:cs/>
          <w:lang w:val="ar_AE" w:bidi="ar_AE"/>
        </w:rPr>
      </w:r>
      <w:r>
        <w:rPr>
          <w:rtl/>
          <w:cs/>
          <w:lang w:val="ar_AE" w:bidi="ar_AE"/>
        </w:rPr>
        <w:t>توقفوا وناقشوا ما يلي: اجعلوا أشخاص يمثلون ليئة وراحيل وزِلفة وبِلهة يقفون. مع مولد كل طفل دعوه ينضم إلى أمه. يجب أن تقف زِلفة بجانب ليئة. وأن تقف بِلهة بجانب راحيل. إذا لم يكن الفريق كبيرًا بما يكفي استخدموا الأحجار أو العصي أو الألعاب لتمثيل الأطفال.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يساعد يهوه ليئة فتنجب أربعة أبناء.</w:t>
      </w:r>
    </w:p>
    <w:p>
      <w:pPr>
        <w:bidi/>
      </w:pPr>
      <w:r>
        <w:rPr>
          <w:rtl/>
          <w:cs/>
          <w:lang w:val="ar_AE" w:bidi="ar_AE"/>
        </w:rPr>
      </w:r>
      <w:r>
        <w:rPr>
          <w:b/>
          <w:rtl/>
          <w:cs/>
          <w:lang w:val="ar_AE" w:bidi="ar_AE"/>
        </w:rPr>
        <w:t>المشهد الثاني:</w:t>
      </w:r>
      <w:r>
        <w:rPr>
          <w:rtl/>
          <w:cs/>
          <w:lang w:val="ar_AE" w:bidi="ar_AE"/>
        </w:rPr>
        <w:t xml:space="preserve"> ليس لراحيل أطفال. فتعطي راحيل جاريتها بِلهة ليعقوب كزوجة. تنجب بِلهة ابنان يصبحان أبناء راحيل.</w:t>
      </w:r>
    </w:p>
    <w:p>
      <w:pPr>
        <w:bidi/>
      </w:pPr>
      <w:r>
        <w:rPr>
          <w:rtl/>
          <w:cs/>
          <w:lang w:val="ar_AE" w:bidi="ar_AE"/>
        </w:rPr>
      </w:r>
      <w:r>
        <w:rPr>
          <w:b/>
          <w:rtl/>
          <w:cs/>
          <w:lang w:val="ar_AE" w:bidi="ar_AE"/>
        </w:rPr>
        <w:t>المشهد الثالث:</w:t>
      </w:r>
      <w:r>
        <w:rPr>
          <w:rtl/>
          <w:cs/>
          <w:lang w:val="ar_AE" w:bidi="ar_AE"/>
        </w:rPr>
        <w:t xml:space="preserve"> تتوقف ليئة عن إنجاب الأطفال. فتعطي ليئة جاريتها زِلفة ليعقوب كزوجة وتنجب زِلفة ابنان. ويصبح هؤلاء الأطفال أبناء ليئة.</w:t>
      </w:r>
    </w:p>
    <w:p>
      <w:pPr>
        <w:bidi/>
      </w:pPr>
      <w:r>
        <w:rPr>
          <w:rtl/>
          <w:cs/>
          <w:lang w:val="ar_AE" w:bidi="ar_AE"/>
        </w:rPr>
      </w:r>
      <w:r>
        <w:rPr>
          <w:rtl/>
          <w:cs/>
          <w:lang w:val="ar_AE" w:bidi="ar_AE"/>
        </w:rPr>
        <w:t xml:space="preserve">المشهد </w:t>
      </w:r>
      <w:r>
        <w:rPr>
          <w:b/>
          <w:rtl/>
          <w:cs/>
          <w:lang w:val="ar_AE" w:bidi="ar_AE"/>
        </w:rPr>
        <w:t>الرابع:</w:t>
      </w:r>
      <w:r>
        <w:rPr>
          <w:rtl/>
          <w:cs/>
          <w:lang w:val="ar_AE" w:bidi="ar_AE"/>
        </w:rPr>
        <w:t xml:space="preserve"> يجد رأوبين لفاحًا أي زهور الحب. تتشاجر ليئة وراحيل على يعقوب. توافق ليئة على إعطاء راحيل بعض اللفاح وتوافق راحيل على أن يضطجع يعقوب مع ليئة.</w:t>
      </w:r>
    </w:p>
    <w:p>
      <w:pPr>
        <w:bidi/>
      </w:pPr>
      <w:r>
        <w:rPr>
          <w:rtl/>
          <w:cs/>
          <w:lang w:val="ar_AE" w:bidi="ar_AE"/>
        </w:rPr>
      </w:r>
      <w:r>
        <w:rPr>
          <w:b/>
          <w:rtl/>
          <w:cs/>
          <w:lang w:val="ar_AE" w:bidi="ar_AE"/>
        </w:rPr>
        <w:t>المشهد الخامس:</w:t>
      </w:r>
      <w:r>
        <w:rPr>
          <w:rtl/>
          <w:cs/>
          <w:lang w:val="ar_AE" w:bidi="ar_AE"/>
        </w:rPr>
        <w:t xml:space="preserve"> تخبر ليئة يعقوب أنه يجب أن يضطجع معها. فتنجب ليئة ابنان آخران وابنة.</w:t>
      </w:r>
    </w:p>
    <w:p>
      <w:pPr>
        <w:bidi/>
      </w:pPr>
      <w:r>
        <w:rPr>
          <w:rtl/>
          <w:cs/>
          <w:lang w:val="ar_AE" w:bidi="ar_AE"/>
        </w:rPr>
      </w:r>
      <w:r>
        <w:rPr>
          <w:b/>
          <w:rtl/>
          <w:cs/>
          <w:lang w:val="ar_AE" w:bidi="ar_AE"/>
        </w:rPr>
        <w:t>المشهد السادس:</w:t>
      </w:r>
      <w:r>
        <w:rPr>
          <w:rtl/>
          <w:cs/>
          <w:lang w:val="ar_AE" w:bidi="ar_AE"/>
        </w:rPr>
        <w:t xml:space="preserve"> يذكر الله راحيل. وتنجب راحيل ابنًا.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يهوه/الرب</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رأوبين، ابن ليئة البكر</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 xml:space="preserve">يوسف </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تزوج يعقوب كل من ليئة وراحيل. وكان يعقوب يحب راحيل. يعقوب لا يحب ليئة. يرى يهوه أن يعقوب لا يحب ليئة. ويسمح يهوه لليئة أن تنجب طفلًا. تنجب ليئة ابنًا وتدعوه رأوبين. وسرعان ما تنجب ليئة ثلاثة أبناء آخرين. خلال هذا الوقت لا تنجب راحيل أطفالًا.</w:t>
      </w:r>
    </w:p>
    <w:p>
      <w:pPr>
        <w:bidi/>
      </w:pPr>
      <w:r>
        <w:rPr>
          <w:rtl/>
          <w:cs/>
          <w:lang w:val="ar_AE" w:bidi="ar_AE"/>
        </w:rPr>
      </w:r>
      <w:r>
        <w:rPr>
          <w:rtl/>
          <w:cs/>
          <w:lang w:val="ar_AE" w:bidi="ar_AE"/>
        </w:rPr>
        <w:t>في المشهد الثاني تغار راحيل من ليئة لأنها تنجب أطفالًا بينما لا تنجب راحيل الأطفال. تتوسل راحيل إلى يعقوب. تقول راحيل: "هَب لي بنين وإلا فأنا أموت." فيغضب يعقوب جدًا من راحيل. لأنه يعرف أنه لا يتحكم في إنجاب الأطفال-فالله هو الذي يتحكم في الوقت الذي تصبح فيه المرأة حامل. قال يعقوب: "ألعلِّي مكان الله". فتطلب راحيل من يعقوب أن يتخِّذ بِلهة جاريتها زوجة له. وأي أطفال تلِدهم بِلهة يكونون أبناء راحيل. فيوافق يعقوب. تلِد بِلهة ابنان. وتتخِّذهم راحيل أبناء لها. وتعطيهم أسماءً.</w:t>
      </w:r>
    </w:p>
    <w:p>
      <w:pPr>
        <w:bidi/>
      </w:pPr>
      <w:r>
        <w:rPr>
          <w:rtl/>
          <w:cs/>
          <w:lang w:val="ar_AE" w:bidi="ar_AE"/>
        </w:rPr>
      </w:r>
      <w:r>
        <w:rPr>
          <w:rtl/>
          <w:cs/>
          <w:lang w:val="ar_AE" w:bidi="ar_AE"/>
        </w:rPr>
        <w:t>في المشهد الثالث تدرك ليئة أنها لم تَعُد تنجب. وأن راحيل تأتي بأبناء من خلال بِلهة جاريتها. فتقرر ليئة أن تستخدم جاريتها زِلفة بنفس الطريقة. تطلب ليئة من يعقوب أن يتزوج زِلفة. تلِد زِلفة ابنان. وتعطيهم ليئة أسماءً. هؤلاء هم أبناء ليئة.</w:t>
      </w:r>
    </w:p>
    <w:p>
      <w:pPr>
        <w:bidi/>
      </w:pPr>
      <w:r>
        <w:rPr>
          <w:rtl/>
          <w:cs/>
          <w:lang w:val="ar_AE" w:bidi="ar_AE"/>
        </w:rPr>
      </w:r>
      <w:r>
        <w:rPr>
          <w:rtl/>
          <w:cs/>
          <w:lang w:val="ar_AE" w:bidi="ar_AE"/>
        </w:rPr>
        <w:t>في المشهد الرابع أصبح رأوبين ابن ليئة الأكبر في سِن يسمح له بالخروج إلى الحقول. فيجد رأوبين لفاحًا أي زهور الحب ويجمع بعضًا منها ليأخذها إلى ليئة. يحدث هذا خلال أيام حصاد القمح في آخر الربيع. ترى راحيل رأوبين ومعه اللفاح. فتطلب من ليئة بعضًا منه. وتتشاجر ليئة مع راحيل. ثم تعرض عليها راحيل أن تترك يعقوب يضطجع معها في مقابل أن تعطيها ليئة بعض من اللفاح. توافق ليئة.</w:t>
      </w:r>
    </w:p>
    <w:p>
      <w:pPr>
        <w:bidi/>
      </w:pPr>
      <w:r>
        <w:rPr>
          <w:rtl/>
          <w:cs/>
          <w:lang w:val="ar_AE" w:bidi="ar_AE"/>
        </w:rPr>
      </w:r>
      <w:r>
        <w:rPr>
          <w:rtl/>
          <w:cs/>
          <w:lang w:val="ar_AE" w:bidi="ar_AE"/>
        </w:rPr>
        <w:t>في المشهد الخامس عندما يعود يعقوب من الحقل تخبره ليئة أن عليه أن يضطجع معها في تلك الليلة. تقول ليئة: "قد استأجرتك بلفاح ابني." فتنجب ليئة ابنان آخران وابنة.</w:t>
      </w:r>
    </w:p>
    <w:p>
      <w:pPr>
        <w:bidi/>
      </w:pPr>
      <w:r>
        <w:rPr>
          <w:rtl/>
          <w:cs/>
          <w:lang w:val="ar_AE" w:bidi="ar_AE"/>
        </w:rPr>
      </w:r>
      <w:r>
        <w:rPr>
          <w:rtl/>
          <w:cs/>
          <w:lang w:val="ar_AE" w:bidi="ar_AE"/>
        </w:rPr>
        <w:t>في المشهد السادس يذكر الله راحيل. يسمح الله لراحيل أن تحبل. وتنجب راحيل ابنًا.</w:t>
      </w:r>
    </w:p>
    <w:p>
      <w:pPr>
        <w:bidi/>
      </w:pPr>
      <w:r>
        <w:rPr>
          <w:rtl/>
          <w:cs/>
          <w:lang w:val="ar_AE" w:bidi="ar_AE"/>
        </w:rPr>
      </w:r>
      <w:r>
        <w:rPr>
          <w:rtl/>
          <w:cs/>
          <w:lang w:val="ar_AE" w:bidi="ar_AE"/>
        </w:rPr>
        <w:t>من المهم معرفة ترتيب ولادة الأطفال.</w:t>
      </w:r>
    </w:p>
    <w:p>
      <w:pPr>
        <w:bidi/>
      </w:pPr>
      <w:r>
        <w:rPr>
          <w:rtl/>
          <w:cs/>
          <w:lang w:val="ar_AE" w:bidi="ar_AE"/>
        </w:rPr>
      </w:r>
      <w:r>
        <w:rPr>
          <w:rtl/>
          <w:cs/>
          <w:lang w:val="ar_AE" w:bidi="ar_AE"/>
        </w:rPr>
        <w:t>أولًا أنجبت ليئة رأوبين وشمعون ولاوي ويهوذا. ثم أنجبت بِلهة جارية راحيل دان ونفتالي. ثم أنجبت زِلفة جارية ليئة جاد وأشير. ثم أنجبت ليئة مرة أخرى يساكر وزبولون ودينة. وأخيرًا أنجبت راحيل يوسف.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يهوه/الرب</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رأوبين، ابن ليئة البكر</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 xml:space="preserve">يوسف </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واسألوا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 xml:space="preserve">في المشهد الأول يتزوج يعقوب كل من ليئة وراحيل. يرى يهوه أن يعقوب لا يحب ليئة. فيفتح يهوه رحم ليئة. وتنجب ليئة أربعة أبناء واحدًا تلو الآخر. تعطي ليئة لكل ابن اسم. يشبه كل اسم منهم كلمة في لغتهم تحمل معنى معين. اسم رأوبين يشبه كلمة تعني "الرب رأى مذلتي." شمعون يشبه كلمة تعني "الذي يسمع". اسم لاوي يشبه "الشعور بالحب تجاه شخص ما." يهوذا يشبه "تسبيح." بعد أن أنجبت ليئة أربعة أبناء، توقفت عن الإنجاب. </w:t>
      </w:r>
    </w:p>
    <w:p>
      <w:pPr>
        <w:bidi/>
      </w:pPr>
      <w:r>
        <w:rPr>
          <w:rtl/>
          <w:cs/>
          <w:lang w:val="ar_AE" w:bidi="ar_AE"/>
        </w:rPr>
      </w:r>
      <w:r>
        <w:rPr>
          <w:rtl/>
          <w:cs/>
          <w:lang w:val="ar_AE" w:bidi="ar_AE"/>
        </w:rPr>
        <w:t>أوقفوا التمثيل واسألوا يعقوب: "ما شعورك تجاه ليئة الآن بعد أن أنجبت لك أربعة أبناء؟" قد تسمعون: "لقد أحسنت صُنعًا. إنهم أولاد جيدون. أنا ممتن لكنني لا أحبها. أنا أحب راحيل". اسألوا ليئة: "ما شعورك الآن بعد أن أنجبتِ أربعة أبناء؟" قد تسمعون: "أحب أبنائي. أنا ممتنة لأن الله أعطاهم لي. أنا أعلم أن يعقوب لا يحبني لكنه يحب أبنائي." اسألوا راحيل: "ما شعورك الآن؟" قد تسمعون: "أنا غاضبة جدًا. لماذا تنجب ليئة وأنا لا؟ هذا ليس عدلًا. أريد أن أصبح أمًا!" واصلوا التمثيل.</w:t>
      </w:r>
    </w:p>
    <w:p>
      <w:pPr>
        <w:bidi/>
      </w:pPr>
      <w:r>
        <w:rPr>
          <w:rtl/>
          <w:cs/>
          <w:lang w:val="ar_AE" w:bidi="ar_AE"/>
        </w:rPr>
      </w:r>
      <w:r>
        <w:rPr>
          <w:rtl/>
          <w:cs/>
          <w:lang w:val="ar_AE" w:bidi="ar_AE"/>
        </w:rPr>
        <w:t>في المشهد الثاني لا تستطيع راحيل إنجاب الأطفال. فتغار راحيل من ليئة. تطلب راحيل من يعقوب أن يتخِّذ بِلهة جاريتها زوجة. وأي أطفال تلِدهم بِلهة يكونون أبناء راحيل. تلِد بِلهة ابنان. تعطي راحيل الأبناء أسماءً وتعتبرهم أبناءها.</w:t>
      </w:r>
    </w:p>
    <w:p>
      <w:pPr>
        <w:bidi/>
      </w:pPr>
      <w:r>
        <w:rPr>
          <w:rtl/>
          <w:cs/>
          <w:lang w:val="ar_AE" w:bidi="ar_AE"/>
        </w:rPr>
      </w:r>
      <w:r>
        <w:rPr>
          <w:rtl/>
          <w:cs/>
          <w:lang w:val="ar_AE" w:bidi="ar_AE"/>
        </w:rPr>
        <w:t>أوقفوا التمثيل واسألوا بِلهة: "ما شعورك بشأن زواجك من يعقوب وإنجابك أبناء لراحيل؟" قد تسمعون: "أنا أحب راحيل وسعيدة لأنني أفعل هذا لأجلها. والجميع يعرفون أنهم أبنائي." أو: "ليس لدي خيار." واصلوا التمثيل.</w:t>
      </w:r>
    </w:p>
    <w:p>
      <w:pPr>
        <w:bidi/>
      </w:pPr>
      <w:r>
        <w:rPr>
          <w:rtl/>
          <w:cs/>
          <w:lang w:val="ar_AE" w:bidi="ar_AE"/>
        </w:rPr>
      </w:r>
      <w:r>
        <w:rPr>
          <w:rtl/>
          <w:cs/>
          <w:lang w:val="ar_AE" w:bidi="ar_AE"/>
        </w:rPr>
        <w:t>في المشهد الثالث توقفت ليئة عن إنجاب الأطفال. فطلبت ليئة من يعقوب أن يتزوج زِلفة جاريتها. وقالت ليئة إن الأطفال سيكونون أبناءها. تلِد زِلفة ابنان. تعطي ليئة الأبناء وتعتبرهم أبناءها.</w:t>
      </w:r>
    </w:p>
    <w:p>
      <w:pPr>
        <w:bidi/>
      </w:pPr>
      <w:r>
        <w:rPr>
          <w:rtl/>
          <w:cs/>
          <w:lang w:val="ar_AE" w:bidi="ar_AE"/>
        </w:rPr>
      </w:r>
      <w:r>
        <w:rPr>
          <w:rtl/>
          <w:cs/>
          <w:lang w:val="ar_AE" w:bidi="ar_AE"/>
        </w:rPr>
        <w:t>أوقفوا التمثيل واسألوا زِلفة: "ما شعورك بشأن إنجاب أبناء لليئة؟" قد تسمعون: "أنا سعيدة لمساعدة ليئة. إنها سيدتي وهي لطيفة معي. أريدها أن تكون الأولى في أعيُن يعقوب." أو: "ليس لدي خيار." واصلوا التمثيل.</w:t>
      </w:r>
    </w:p>
    <w:p>
      <w:pPr>
        <w:bidi/>
      </w:pPr>
      <w:r>
        <w:rPr>
          <w:rtl/>
          <w:cs/>
          <w:lang w:val="ar_AE" w:bidi="ar_AE"/>
        </w:rPr>
      </w:r>
      <w:r>
        <w:rPr>
          <w:rtl/>
          <w:cs/>
          <w:lang w:val="ar_AE" w:bidi="ar_AE"/>
        </w:rPr>
        <w:t>في المشهد الرابع في وقت حصاد القمح، يجد رأوبين ابن ليئة البكر بعض اللفاح أو زهور الحب. فيجمع رأوبين هذا اللفاح ويأخذه إلى ليئة. تتوسل راحيل إلى ليئة: "أعطيني من لفاح ابنك." فتغضب ليئة. وتتهم راحيل بسرقة زوجها وبأنها الآن تريد أيضًا سرقة لفاح رأوبين. فتعرض راحيل أن تترك يعقوب يضطجع مع ليئة في تلك الليلة في مقابل أن تعطيها ليئة بعض اللفاح.</w:t>
      </w:r>
    </w:p>
    <w:p>
      <w:pPr>
        <w:bidi/>
      </w:pPr>
      <w:r>
        <w:rPr>
          <w:rtl/>
          <w:cs/>
          <w:lang w:val="ar_AE" w:bidi="ar_AE"/>
        </w:rPr>
      </w:r>
      <w:r>
        <w:rPr>
          <w:rtl/>
          <w:cs/>
          <w:lang w:val="ar_AE" w:bidi="ar_AE"/>
        </w:rPr>
        <w:t>أوقفوا التمثيل واسألوا راحيل: "لماذا تريدين هذا اللفاح؟" قد تسمعون: "أريد أن أنجب طفلًا. ربما يمنحني هذا اللفاح الخصوبة. يجب أن أحافظ على حب يعقوب لي." اسألوا ليئة: "لماذا غضبتِ هكذا من راحيل؟" قد تسمعون: "لأن لديها كل ما تحتاجه. هي متمتعة بحب يعقوب. ولديها ابنان من جاريتها. ولا تحتاج إلى لفاحي. واصلوا التمثيل.</w:t>
      </w:r>
    </w:p>
    <w:p>
      <w:pPr>
        <w:bidi/>
      </w:pPr>
      <w:r>
        <w:rPr>
          <w:rtl/>
          <w:cs/>
          <w:lang w:val="ar_AE" w:bidi="ar_AE"/>
        </w:rPr>
      </w:r>
      <w:r>
        <w:rPr>
          <w:rtl/>
          <w:cs/>
          <w:lang w:val="ar_AE" w:bidi="ar_AE"/>
        </w:rPr>
        <w:t>في المشهد الخامس عندما يعود يعقوب من الحقل، تلتقي به ليئة وتخبره أن عليه أن يضطجع معها في تلك الليلة. ويضطجع يعقوب مع ليئة. تنجب ليئة ابنان آخران وابنة.</w:t>
      </w:r>
    </w:p>
    <w:p>
      <w:pPr>
        <w:bidi/>
      </w:pPr>
      <w:r>
        <w:rPr>
          <w:rtl/>
          <w:cs/>
          <w:lang w:val="ar_AE" w:bidi="ar_AE"/>
        </w:rPr>
      </w:r>
      <w:r>
        <w:rPr>
          <w:rtl/>
          <w:cs/>
          <w:lang w:val="ar_AE" w:bidi="ar_AE"/>
        </w:rPr>
        <w:t>في المشهد السادس يتذكر الله راحيل وتحبل راحيل وتلد ابنًا. اسمه يوسف. يوسف هو الابن الحادي عشر ليعقوب. كانت راحيل تطلب من الله أن يعطيها ابنًا آخر.</w:t>
      </w:r>
    </w:p>
    <w:p>
      <w:pPr>
        <w:bidi/>
      </w:pPr>
      <w:r>
        <w:rPr>
          <w:rtl/>
          <w:cs/>
          <w:lang w:val="ar_AE" w:bidi="ar_AE"/>
        </w:rPr>
      </w:r>
      <w:r>
        <w:rPr>
          <w:rtl/>
          <w:cs/>
          <w:lang w:val="ar_AE" w:bidi="ar_AE"/>
        </w:rPr>
        <w:t>أوقفوا التمثيل واسألوا راحيل: "لماذا تطلبين من الله ابنًا آخر بعد ولادة هذا الابن مباشرة؟ ألا يكفيكِ ابن واحد؟" قد تسمعون: "يجب أن أنجب المزيد من الأبناء. فليئة لديها ستة أبناء وابنة بالإضافة إلى ابنَيها من زِلفة. وأنا لدي هذا الابن فقط وابنَّي بِلهة. يجب أن أنجب المزيد من الأبناء حتى يستمر يعقوب في حبه لي." اسألوا يعقوب: "ما شعورك الآن بعد أن أنجبت راحيل ابنًا؟" قد تسمعون: "أنا سعيد جدًا من أجلها. إنه ولد لطيف. وسيكون ابنًا صالحًا. لقد باركني الله بأحد عشر ابنًا. أتمنى أن تتوقف النساء عن الشجار الآن." اسألوا ليئة: "ما شعورك الآن بعد أن أنجبت راحيل ابنًا؟" قد تسمعون: "أنا سعيدة لأجلها. ربما لن تغار مني الآن بهذه الدرجة. لدي ستة أبناء وابنة بالإضافة إلى ابنيَّي من زِلفة. أنا لا أغار من راحيل. كان الرب صالحًا معي."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تصبح أسماء أبناء يعقوب هي أسماء أسباط إسرائيل الاثني عشر في المستقبل. وسيُشار إلى هذه الأسماء عبر بقية الكتاب المقدس. عندما تنطقون هذه الأسماء احرصوا على ألا يكون لها معنى معين في ثقافتكم. يجب أن تكون الأسماء سهلة النطق في لغتكم. كان لكل اسم من أسماء الأبناء معنى معين. يشبه كل اسم منهم كلمة في لغتهم تحمل معنى معين. </w:t>
      </w:r>
    </w:p>
    <w:p>
      <w:pPr>
        <w:bidi/>
      </w:pPr>
      <w:r>
        <w:rPr>
          <w:rtl/>
          <w:cs/>
          <w:lang w:val="ar_AE" w:bidi="ar_AE"/>
        </w:rPr>
      </w:r>
      <w:r>
        <w:rPr>
          <w:rtl/>
          <w:cs/>
          <w:lang w:val="ar_AE" w:bidi="ar_AE"/>
        </w:rPr>
        <w:t>في هذه القصة تعطي ليئة أسماءً لأبنائها وتعطي راحيل أسماءً لأبنائها. لا يبدو أن يعقوب كان له دورًا في تسمية الأطفال.</w:t>
      </w:r>
    </w:p>
    <w:p>
      <w:pPr>
        <w:bidi/>
      </w:pPr>
      <w:r>
        <w:rPr>
          <w:rtl/>
          <w:cs/>
          <w:lang w:val="ar_AE" w:bidi="ar_AE"/>
        </w:rPr>
      </w:r>
      <w:r>
        <w:rPr>
          <w:rtl/>
          <w:cs/>
          <w:lang w:val="ar_AE" w:bidi="ar_AE"/>
        </w:rPr>
        <w:t xml:space="preserve">تتحدث ليئة عن </w:t>
      </w:r>
      <w:r>
        <w:rPr>
          <w:b/>
          <w:rtl/>
          <w:cs/>
          <w:lang w:val="ar_AE" w:bidi="ar_AE"/>
        </w:rPr>
        <w:t>يهوه</w:t>
      </w:r>
      <w:r>
        <w:rPr>
          <w:rtl/>
          <w:cs/>
          <w:lang w:val="ar_AE" w:bidi="ar_AE"/>
        </w:rPr>
        <w:t xml:space="preserve">. لقد سمع يهوه صلاة ليئة. ورأى يهوه مذلة ليئة. استخدموا نفس الكلمة التي استخدمتموها في الترجمات السابقة للإشارة إلى يهوه. </w:t>
      </w:r>
      <w:r>
        <w:rPr>
          <w:b/>
          <w:rtl/>
          <w:cs/>
          <w:lang w:val="ar_AE" w:bidi="ar_AE"/>
        </w:rPr>
        <w:t>يهوه</w:t>
      </w:r>
      <w:r>
        <w:rPr>
          <w:rtl/>
          <w:cs/>
          <w:lang w:val="ar_AE" w:bidi="ar_AE"/>
        </w:rPr>
        <w:t>: كلمة بقاموس الكلمات الرئيسية.</w:t>
      </w:r>
    </w:p>
    <w:p>
      <w:pPr>
        <w:bidi/>
      </w:pPr>
      <w:r>
        <w:rPr>
          <w:rtl/>
          <w:cs/>
          <w:lang w:val="ar_AE" w:bidi="ar_AE"/>
        </w:rPr>
      </w:r>
      <w:r>
        <w:rPr>
          <w:rtl/>
          <w:cs/>
          <w:lang w:val="ar_AE" w:bidi="ar_AE"/>
        </w:rPr>
        <w:t xml:space="preserve">يتحدث هذا المقطع عن رحم </w:t>
      </w:r>
      <w:r>
        <w:rPr>
          <w:b/>
          <w:rtl/>
          <w:cs/>
          <w:lang w:val="ar_AE" w:bidi="ar_AE"/>
        </w:rPr>
        <w:t>المرأة</w:t>
      </w:r>
      <w:r>
        <w:rPr>
          <w:rtl/>
          <w:cs/>
          <w:lang w:val="ar_AE" w:bidi="ar_AE"/>
        </w:rPr>
        <w:t xml:space="preserve"> أي حملها </w:t>
      </w:r>
      <w:r>
        <w:rPr>
          <w:b/>
          <w:rtl/>
          <w:cs/>
          <w:lang w:val="ar_AE" w:bidi="ar_AE"/>
        </w:rPr>
        <w:t>بطفل</w:t>
      </w:r>
      <w:r>
        <w:rPr>
          <w:rtl/>
          <w:cs/>
          <w:lang w:val="ar_AE" w:bidi="ar_AE"/>
        </w:rPr>
        <w:t xml:space="preserve"> أو </w:t>
      </w:r>
      <w:r>
        <w:rPr>
          <w:b/>
          <w:rtl/>
          <w:cs/>
          <w:lang w:val="ar_AE" w:bidi="ar_AE"/>
        </w:rPr>
        <w:t>كونها</w:t>
      </w:r>
      <w:r>
        <w:rPr>
          <w:rtl/>
          <w:cs/>
          <w:lang w:val="ar_AE" w:bidi="ar_AE"/>
        </w:rPr>
        <w:t xml:space="preserve"> </w:t>
      </w:r>
      <w:r>
        <w:rPr>
          <w:b/>
          <w:rtl/>
          <w:cs/>
          <w:lang w:val="ar_AE" w:bidi="ar_AE"/>
        </w:rPr>
        <w:t>حامل</w:t>
      </w:r>
      <w:r>
        <w:rPr>
          <w:rtl/>
          <w:cs/>
          <w:lang w:val="ar_AE" w:bidi="ar_AE"/>
        </w:rPr>
        <w:t xml:space="preserve"> أو حَبَلها أو </w:t>
      </w:r>
      <w:r>
        <w:rPr>
          <w:b/>
          <w:rtl/>
          <w:cs/>
          <w:lang w:val="ar_AE" w:bidi="ar_AE"/>
        </w:rPr>
        <w:t>إنجابها</w:t>
      </w:r>
      <w:r>
        <w:rPr>
          <w:rtl/>
          <w:cs/>
          <w:lang w:val="ar_AE" w:bidi="ar_AE"/>
        </w:rPr>
        <w:t xml:space="preserve"> لطفل. إحدى الطرق التي يصف بها المقطع إنجاب طفل هي الإشارة إلى الطفل على أنه ثمر الرحم. الرحم هو العضو المخصص في جسد المرأة ليعيش فيه الطفل الذي لم يولد بعد. لقد سردتم قصصًا بالفعل عن نساء ينجبن أطفالًا. لوصف هذا الأمر، اختاروا كلمات مناسبة للاستخدام في وسط جمهور ومجموعات بها رجال ونساء.</w:t>
      </w:r>
    </w:p>
    <w:p>
      <w:pPr>
        <w:bidi/>
      </w:pPr>
      <w:r>
        <w:rPr>
          <w:rtl/>
          <w:cs/>
          <w:lang w:val="ar_AE" w:bidi="ar_AE"/>
        </w:rPr>
      </w:r>
      <w:r>
        <w:rPr>
          <w:rtl/>
          <w:cs/>
          <w:lang w:val="ar_AE" w:bidi="ar_AE"/>
        </w:rPr>
        <w:t xml:space="preserve">يسأل يعقوب: "ألعلي مكان </w:t>
      </w:r>
      <w:r>
        <w:rPr>
          <w:b/>
          <w:rtl/>
          <w:cs/>
          <w:lang w:val="ar_AE" w:bidi="ar_AE"/>
        </w:rPr>
        <w:t>الله</w:t>
      </w:r>
      <w:r>
        <w:rPr>
          <w:rtl/>
          <w:cs/>
          <w:lang w:val="ar_AE" w:bidi="ar_AE"/>
        </w:rPr>
        <w:t xml:space="preserve">." استخدموا نفس الكلمة التي استخدمتموها في المقاطع الأخرى للإشارة إلى الله. تُستخدم كلمة الله عدة مرات أخرى في المقطع. </w:t>
      </w:r>
      <w:r>
        <w:rPr>
          <w:b/>
          <w:rtl/>
          <w:cs/>
          <w:lang w:val="ar_AE" w:bidi="ar_AE"/>
        </w:rPr>
        <w:t>الله:</w:t>
      </w:r>
      <w:r>
        <w:rPr>
          <w:rtl/>
          <w:cs/>
          <w:lang w:val="ar_AE" w:bidi="ar_AE"/>
        </w:rPr>
        <w:t xml:space="preserve"> كلمة بقاموس الكلمات الرئيسية.</w:t>
      </w:r>
    </w:p>
    <w:p>
      <w:pPr>
        <w:bidi/>
      </w:pPr>
      <w:r>
        <w:rPr>
          <w:rtl/>
          <w:cs/>
          <w:lang w:val="ar_AE" w:bidi="ar_AE"/>
        </w:rPr>
      </w:r>
      <w:r>
        <w:rPr>
          <w:rtl/>
          <w:cs/>
          <w:lang w:val="ar_AE" w:bidi="ar_AE"/>
        </w:rPr>
        <w:t xml:space="preserve">يجد رأوبين بعض </w:t>
      </w:r>
      <w:r>
        <w:rPr>
          <w:b/>
          <w:rtl/>
          <w:cs/>
          <w:lang w:val="ar_AE" w:bidi="ar_AE"/>
        </w:rPr>
        <w:t>اللفاح</w:t>
      </w:r>
      <w:r>
        <w:rPr>
          <w:rtl/>
          <w:cs/>
          <w:lang w:val="ar_AE" w:bidi="ar_AE"/>
        </w:rPr>
        <w:t xml:space="preserve"> أثناء حصاد القمح. يُشار إلى اللفاح أحيانًا على أنه زهرة الحب. الثمرة عبارة عن توت أصفر بحجم الطماطم الصغيرة تقريبًا. كانت النساء اللاتي يرغبن في الإنجاب يأكلن من ثمر اللفاح. كانوا يعتقدون أن ثمرة اللفاح تزيد من الخصوبة لدى المرأة. وأحيانًا تُدعى الثمرة تفاحة الحب. يبدو أن راحيل كانت تعتقد أن اللفاح سيعطيها الإمكانية لإنجاب طفل. إلا أن المقطع واضح. لا علاقة أبدًا للفاح بإنجاب راحيل للطفل. فالله تذكَّر وضع راحيل واستجاب الله لصلواتها. لقد سمح الله لراحيل أن تحبل وتلد ابنًا. تعترف راحيل بهذا عندما تقول: "قد نزع الله عاري." وتطلب راحيل من يهوه أن يعطيها ابنًا آخر.</w:t>
      </w:r>
    </w:p>
    <w:p>
      <w:pPr>
        <w:bidi/>
      </w:pPr>
      <w:r>
        <w:rPr>
          <w:rtl/>
          <w:cs/>
          <w:lang w:val="ar_AE" w:bidi="ar_AE"/>
        </w:rPr>
      </w:r>
      <w:r>
        <w:rPr>
          <w:rtl/>
          <w:cs/>
          <w:lang w:val="ar_AE" w:bidi="ar_AE"/>
        </w:rPr>
        <w:t>اعرضوا صورة اللفاح مرة أخرى.</w:t>
      </w:r>
    </w:p>
    <w:p>
      <w:pPr>
        <w:bidi/>
      </w:pPr>
      <w:r>
        <w:rPr>
          <w:rtl/>
          <w:cs/>
          <w:lang w:val="ar_AE" w:bidi="ar_AE"/>
        </w:rPr>
      </w:r>
      <w:r>
        <w:rPr>
          <w:rtl/>
          <w:cs/>
          <w:lang w:val="ar_AE" w:bidi="ar_AE"/>
        </w:rPr>
        <w:t>تزوج يعقوب من بِلهة وأنجب منها ابنَين. أصبح هذان الابنان أبناء راحيل. تزوج يعقوب من زِلفة وأنجب منها ابنَين. أصبح هذان الابنان أبناء ليئة. كانت الجاريتان متزوجتين من يعقوب. كانت هاتان المرأتان زوجتين. كان ليعقوب أربع زوجات في المجموع: ليئة وراحيل وبِلهة وزِلفة.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30:25–43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30: 25–43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يواصل هذا المقطع قصة يعقوب وعائلته. كان يعقوب قد عمل لدى لابان والد راحيل لمدة أربع عشرة سنة. عمل يعقوب سبع سنوات ثم تزوج من ليئة وراحيل بنتا لابان. ولأن لابان خدع يعقوب وأعطاه ليئة زوجةً له أولًا، كان على يعقوب أن يعمل سبع سنوات ثانية ليدفع ثمن المَهر الإضافي لراحيل. يعقوب لديه الآن أربع زوجات - ليئة وراحيل وجاريتيهما زِلفة وبِلهة - وأحد عشر ابنًا وابنة واحدة. هذا سرد لما حدث بعد أن ولدت راحيل يوسف. يوسف هو الابن الحادي عشر ليعقوب. </w:t>
      </w:r>
    </w:p>
    <w:p>
      <w:pPr>
        <w:bidi/>
      </w:pPr>
      <w:r>
        <w:rPr>
          <w:rtl/>
          <w:cs/>
          <w:lang w:val="ar_AE" w:bidi="ar_AE"/>
        </w:rPr>
      </w:r>
      <w:r>
        <w:rPr>
          <w:rtl/>
          <w:cs/>
          <w:lang w:val="ar_AE" w:bidi="ar_AE"/>
        </w:rPr>
        <w:t>خلال هذه السنوات الأربع عشرة التي عمل فيها يعقوب لدى لابان، كان يعقوب يعتني بقطعان لابان. ويقرر يعقوب أن الوقت قد حان لمغادرة حاران والعودة إلى موطنه. فيذهب يعقوب إلى لابان ويطلب منه أن يعفيه من العمل لديه. فيعقوب يريد العودة إلى وطنه. هذا يعني أن يعقوب كان يريد العودة إلى بئر سبع والأرض المحيطة ببئر سبع. هذه هي الأرض التي أعطاها الله لابراهيم وإسحاق. كما أخبر الله يعقوب في بيت إيل أن هذه الأرض ستكون له. وفي بيت إيل قال الله ليعقوب: "أردك إلى هذه الأرض."</w:t>
      </w:r>
    </w:p>
    <w:p>
      <w:pPr>
        <w:bidi/>
      </w:pPr>
      <w:r>
        <w:rPr>
          <w:rtl/>
          <w:cs/>
          <w:lang w:val="ar_AE" w:bidi="ar_AE"/>
        </w:rPr>
      </w:r>
      <w:r>
        <w:rPr>
          <w:rtl/>
          <w:cs/>
          <w:lang w:val="ar_AE" w:bidi="ar_AE"/>
        </w:rPr>
        <w:t>توقفوا وناقشوا ما يلي: تحدثوا عن شخص كان بعيدًا عن عائلته لعدة سنوات. كيف يشعر هذا الشخص تجاه وطنه أي المكان الذي يعيش فيه أبواه وأفراد آخرين من عائلته؟</w:t>
      </w:r>
    </w:p>
    <w:p>
      <w:pPr>
        <w:bidi/>
      </w:pPr>
      <w:r>
        <w:rPr>
          <w:rtl/>
          <w:cs/>
          <w:lang w:val="ar_AE" w:bidi="ar_AE"/>
        </w:rPr>
      </w:r>
      <w:r>
        <w:rPr>
          <w:rtl/>
          <w:cs/>
          <w:lang w:val="ar_AE" w:bidi="ar_AE"/>
        </w:rPr>
        <w:t>يعترف لابان بأنه أصبح غنيًا بسبب عمل يعقوب. كان الناس يُعتبَرون أغنياءً عندما يكون لديهم قطعان كبيرة من الغنم والماعز. قبل أن يبدأ يعقوب في العمل لدى لابان، كان لابان يمتلك فقط قطعان قليلة من الغنم والماعز. عمل يعقوب في رعي القطعان فزادت ثروة لابان جدًا. وقد كشف يهوه للابان أن الثروة جاءت نتيجة عمل يعقوب. لا يذكر المقطع بوضوح كيف أظهر يهوه هذا الأمر للابان. يقول بعض المترجمين إن لابان اكتشف أن يعقوب جعله غنيًا من خلال العِرافة. يعلم الناس الحقائق عن طريق العِرافة عندما يقرأون علامات معينة في عناصر الحياة اليومية ليكتشفوا معناها. تقول ترجمات أخرى إن يهوه أعلن هذه الحقيقة للابان.</w:t>
      </w:r>
    </w:p>
    <w:p>
      <w:pPr>
        <w:bidi/>
      </w:pPr>
      <w:r>
        <w:rPr>
          <w:rtl/>
          <w:cs/>
          <w:lang w:val="ar_AE" w:bidi="ar_AE"/>
        </w:rPr>
      </w:r>
      <w:r>
        <w:rPr>
          <w:rtl/>
          <w:cs/>
          <w:lang w:val="ar_AE" w:bidi="ar_AE"/>
        </w:rPr>
        <w:t>كما يعلم يعقوب أيضًا أن يهوه بارك لابان وزاد ثروته من خلال عمله الجيد. لكن في هذه المرحلة، يريد يعقوب أن يسدد احتياجات عائلته هو.</w:t>
      </w:r>
    </w:p>
    <w:p>
      <w:pPr>
        <w:bidi/>
      </w:pPr>
      <w:r>
        <w:rPr>
          <w:rtl/>
          <w:cs/>
          <w:lang w:val="ar_AE" w:bidi="ar_AE"/>
        </w:rPr>
      </w:r>
      <w:r>
        <w:rPr>
          <w:rtl/>
          <w:cs/>
          <w:lang w:val="ar_AE" w:bidi="ar_AE"/>
        </w:rPr>
        <w:t>يتحدث لابان بأدب مع يعقوب. فيقول لابان: "ليتني أجد نعمة في عينيك" أي "إن كنت حقًا صديقًا لي". هذه ليست الطريقة المعتادة التي يتحدث بها لابان إلى يعقوب. كان لابان يملك الغنم والماعز. وبالحديث بهذه الطريقة، كان لابان يتملَّق يعقوب. كان على يعقوب أن يستخدم هذه الطريقة في الحديث لمخاطبة لابان. لقد خدع لابان يعقوب عندما أعطاه ليئة كعروس. وبحديثه بهذه الطريقة كان لابان يخدع يعقوب مرة أخرى.</w:t>
      </w:r>
    </w:p>
    <w:p>
      <w:pPr>
        <w:bidi/>
      </w:pPr>
      <w:r>
        <w:rPr>
          <w:rtl/>
          <w:cs/>
          <w:lang w:val="ar_AE" w:bidi="ar_AE"/>
        </w:rPr>
      </w:r>
      <w:r>
        <w:rPr>
          <w:rtl/>
          <w:cs/>
          <w:lang w:val="ar_AE" w:bidi="ar_AE"/>
        </w:rPr>
        <w:t>توقفوا وناقشوا ما يلي: اسردوا قصة عن شخص يحاول إقناع شخص آخر بفعل شيء ما. انتبهوا إلى الكلمات أو العبارات اللطيفة التي يستخدمها الشخص الأول.</w:t>
      </w:r>
    </w:p>
    <w:p>
      <w:pPr>
        <w:bidi/>
      </w:pPr>
      <w:r>
        <w:rPr>
          <w:rtl/>
          <w:cs/>
          <w:lang w:val="ar_AE" w:bidi="ar_AE"/>
        </w:rPr>
      </w:r>
      <w:r>
        <w:rPr>
          <w:rtl/>
          <w:cs/>
          <w:lang w:val="ar_AE" w:bidi="ar_AE"/>
        </w:rPr>
        <w:t>يعرض لابان على يعقوب أن يدفع له بعض المكافآت مقابل استمراره في العمل لديه. فيقترح يعقوب خطة مختلفة. يريد يعقوب قطعان من الغنم والماعز لعائلته. هذه الحيوانات كانت ستصبح ملك يعقوب وليس لابان. كانت معظم الغنم في ذلك الوقت بيضاء. وكانت معظم الماعز داكنة اللون. اقترح يعقوب أن يأخذ جميع الغنم والماعز التي لها أكثر من لون واحد وجميع الغنم داكنة اللون. كان هذا يعني حوالي عشرة حيوانات من كل مئة حيوان كان يملكه لابان. كانت جميع الحيوانات بقطيع لابان ذات لون عادي: الأبيض للغنم واللون الداكن للماعز. جميع حيوانات لابان كانت ذات لونًا موحَّدًا. كان هذا يسهِّل النظر إلى القطيع في أي وقت لمعرفة لمَن ينتمي الحيوان. كان بإمكان لابان أن ينظر إلى قطعان يعقوب ويرى ما إذا كان يسرق أي حيوانات. واقترح يعقوب فصل الحيوانات في ذلك اليوم ذاته وأخذ قطعانه. كما وعد يعقوب بالاستمرار في رعاية قطعان لابان أيضًا. ووافق لابان على الخطة. لكن في ذلك اليوم ذاته فصل لابان جميع الحيوانات متعددة الألوان والغنم الداكنة وأرسلها مع أبنائه إلى منطقة تبعُد مسيرة ثلاثة أيام عن المكان الذي كان يعمل فيه يعقوب. واحتفظ لابان فقط بالحيوانات الموحَّدة اللون ليعتني بها يعقوب.</w:t>
      </w:r>
    </w:p>
    <w:p>
      <w:pPr>
        <w:bidi/>
      </w:pPr>
      <w:r>
        <w:rPr>
          <w:rtl/>
          <w:cs/>
          <w:lang w:val="ar_AE" w:bidi="ar_AE"/>
        </w:rPr>
      </w:r>
      <w:r>
        <w:rPr>
          <w:rtl/>
          <w:cs/>
          <w:lang w:val="ar_AE" w:bidi="ar_AE"/>
        </w:rPr>
        <w:t>اعرضوا صورة لخراف بيضاء. اعرضوا صورة لخراف سوداء. اعرضوا صورة ماعز بلون واحد فقط. اعرضوا صورة ماعز متعدد الألوان. اعرضوا صورة لخراف متعددة الألوان.</w:t>
      </w:r>
    </w:p>
    <w:p>
      <w:pPr>
        <w:bidi/>
      </w:pPr>
      <w:r>
        <w:rPr>
          <w:rtl/>
          <w:cs/>
          <w:lang w:val="ar_AE" w:bidi="ar_AE"/>
        </w:rPr>
      </w:r>
      <w:r>
        <w:rPr>
          <w:rtl/>
          <w:cs/>
          <w:lang w:val="ar_AE" w:bidi="ar_AE"/>
        </w:rPr>
        <w:t>توقفوا وناقشوا ما يلي: اسردوا قصة شخص في ثقافتكم يمارس الخداع مثلما يفعل لابان.</w:t>
      </w:r>
    </w:p>
    <w:p>
      <w:pPr>
        <w:bidi/>
      </w:pPr>
      <w:r>
        <w:rPr>
          <w:rtl/>
          <w:cs/>
          <w:lang w:val="ar_AE" w:bidi="ar_AE"/>
        </w:rPr>
      </w:r>
      <w:r>
        <w:rPr>
          <w:rtl/>
          <w:cs/>
          <w:lang w:val="ar_AE" w:bidi="ar_AE"/>
        </w:rPr>
        <w:t>كان يعقوب يحرس قطعان لابان. كانت جميع الغنم بيضاء وجميع الماعز داكنة اللون. لقد عمل يعقوب كراعٍ طوال حياته. كان يعقوب يعلم متى تكون الغنم والماعز جاهزة للتزاوج. لم يكن يعقوب يعرف الأساس العلمي لتزاوج الحيوانات حتى تتحول الألوان الموحَّدة إلى ألوان متعددة. أخذ يعقوب أغصانًا من ثلاثة أنواع مختلفة من الأشجار وقشر لحاء الأغصان حتى تظهر شرائح بيضاء في داخلها. كانت هذه أشجار الحور واللوز والدلب. وهذه الأشجار الثلاث لها خشب أبيض تحت لحائها. ووضع يعقوب هذه الأغصان في أحواض السقي حيث يمكن للحيوانات أن تراها عندما تأتي لتشرب الماء عند البئر.</w:t>
      </w:r>
    </w:p>
    <w:p>
      <w:pPr>
        <w:bidi/>
      </w:pPr>
      <w:r>
        <w:rPr>
          <w:rtl/>
          <w:cs/>
          <w:lang w:val="ar_AE" w:bidi="ar_AE"/>
        </w:rPr>
      </w:r>
      <w:r>
        <w:rPr>
          <w:rtl/>
          <w:cs/>
          <w:lang w:val="ar_AE" w:bidi="ar_AE"/>
        </w:rPr>
        <w:t>اعرضوا صورة لفرع من كل من شجرة لوز وشجرة دلب وشجرة حور. يجب أن تحتوي هذه الأغصان على شرائح مُقشَّرة بحيث تكون بها خطوطًا بيضاء.</w:t>
      </w:r>
    </w:p>
    <w:p>
      <w:pPr>
        <w:bidi/>
      </w:pPr>
      <w:r>
        <w:rPr>
          <w:rtl/>
          <w:cs/>
          <w:lang w:val="ar_AE" w:bidi="ar_AE"/>
        </w:rPr>
      </w:r>
      <w:r>
        <w:rPr>
          <w:rtl/>
          <w:cs/>
          <w:lang w:val="ar_AE" w:bidi="ar_AE"/>
        </w:rPr>
        <w:t>توقفوا وناقشوا ما يلي: تحدثوا عن طريقة تهجين الرعاة أو المزارعون في منطقتكم لحيواناتهم. لاحظوا الكلمات التي تُستخدم للإشارة إلى الوقت الذي تكون فيه الأنثى في موسمها أو في الفترة التي تصبح فيها حاملًا عند التزاوج مع الذَكَر. كيف يتأكد المزارعون من أن الإناث تتزاوج مع الذَكَر المناسب؟</w:t>
      </w:r>
    </w:p>
    <w:p>
      <w:pPr>
        <w:bidi/>
      </w:pPr>
      <w:r>
        <w:rPr>
          <w:rtl/>
          <w:cs/>
          <w:lang w:val="ar_AE" w:bidi="ar_AE"/>
        </w:rPr>
      </w:r>
      <w:r>
        <w:rPr>
          <w:rtl/>
          <w:cs/>
          <w:lang w:val="ar_AE" w:bidi="ar_AE"/>
        </w:rPr>
        <w:t>في فترة خصوبة الأنثى تتزاوج الحيوانات في الوقت الذي تكون فيه عند البئر لتشرب. كان يعقوب يحرص على أن ترى الحيوانات أغصان الأشجار خلال وقت التزاوج. وكانت الإناث تلد حيوانات ذات بقع أو خطوط. وفي كل مرة كان يولد فيها حيوان مرقَّع أو مخطَّط كان يعقوب يفصله عن الحيوانات الموحَّدة اللون. وكان يحرص على أن تتزاوج الحيوانات المرقَّعة أو المخطَّطة مع الحيوانات ذات اللون الموحَّد لتُنتَج حيوانات مرقَّعة. كان يعقوب يحرص على أن تتزاوج الذكور الأقوياء مع الإناث القوية. خلال وقت التزاوج كان يعقوب يحرص على أن تكون أغصان الأشجار أمام الحيوانات القوية. لم يكن يعقوب يضع أغصان الأشجار أمام الحيوانات الضعيفة. وبهذه الطريقة كان يعقوب يزيد سريعًا من عدد الماعز القوية متعددة الألوان والغنم الداكنة اللون. وكان عدد قطعان يعقوب ينمو سريعًا. فأصبح يعقوب غنيًا جدًا بامتلاكه العديد من قطعان الغنم والماعز والجِمال والحمير. كما كان ليعقوب العديد من العبيد الذكور والإناث.</w:t>
      </w:r>
    </w:p>
    <w:p>
      <w:pPr>
        <w:bidi/>
      </w:pPr>
      <w:r>
        <w:rPr>
          <w:rtl/>
          <w:cs/>
          <w:lang w:val="ar_AE" w:bidi="ar_AE"/>
        </w:rPr>
      </w:r>
      <w:r>
        <w:rPr>
          <w:rtl/>
          <w:cs/>
          <w:lang w:val="ar_AE" w:bidi="ar_AE"/>
        </w:rPr>
        <w:t>توقفوا وناقشوا ما يلي: في رأيكم كيف كان شعور لابان وأبنائه عندما رأوا ثروة يعقوب تتزايد؟ ماذا يمكن أن يفعل الرجل في ثقافتكم إذا رأى زوج ابنته يصبح بهذا الثراء؟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يريد يعقوب أن يأخذ عائلته ويعود إلى وطنه، فيعرض عليه لابان أن يدفع له أجرًا مقابل أن يبقى ويواصل العمل مع القطعان، ثم يعقد يعقوب اتفاقًا مع لابان.</w:t>
      </w:r>
    </w:p>
    <w:p>
      <w:pPr>
        <w:bidi/>
      </w:pPr>
      <w:r>
        <w:rPr>
          <w:rtl/>
          <w:cs/>
          <w:lang w:val="ar_AE" w:bidi="ar_AE"/>
        </w:rPr>
      </w:r>
      <w:r>
        <w:rPr>
          <w:b/>
          <w:rtl/>
          <w:cs/>
          <w:lang w:val="ar_AE" w:bidi="ar_AE"/>
        </w:rPr>
        <w:t>في المشهد الثاني:</w:t>
      </w:r>
      <w:r>
        <w:rPr>
          <w:rtl/>
          <w:cs/>
          <w:lang w:val="ar_AE" w:bidi="ar_AE"/>
        </w:rPr>
        <w:t xml:space="preserve"> يأخذ لابان الحيوانات التي كان ينبغي أن تكون من نصيب يعقوب وينقلها إلى مكان آخر يبعد مسيرة ثلاثة أيام، ثم يرسل أبناءه إلى هناك ليرعوا تلك القطعان.</w:t>
      </w:r>
    </w:p>
    <w:p>
      <w:pPr>
        <w:bidi/>
      </w:pPr>
      <w:r>
        <w:rPr>
          <w:rtl/>
          <w:cs/>
          <w:lang w:val="ar_AE" w:bidi="ar_AE"/>
        </w:rPr>
      </w:r>
      <w:r>
        <w:rPr>
          <w:b/>
          <w:rtl/>
          <w:cs/>
          <w:lang w:val="ar_AE" w:bidi="ar_AE"/>
        </w:rPr>
        <w:t>في المشهد الثالث:</w:t>
      </w:r>
      <w:r>
        <w:rPr>
          <w:rtl/>
          <w:cs/>
          <w:lang w:val="ar_AE" w:bidi="ar_AE"/>
        </w:rPr>
        <w:t xml:space="preserve"> يعمل يعقوب مع القطعان ليحصل على الغنم والمعز متعددي الألوان، فتزداد ثروته بسرعة كبيرة.</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أبناء لابان</w:t>
      </w:r>
    </w:p>
    <w:p>
      <w:pPr>
        <w:pStyle w:val="ListBullet"/>
        <w:bidi/>
        <w:spacing w:line="240" w:lineRule="auto"/>
        <w:ind w:left="720"/>
      </w:pPr>
      <w:r>
        <w:rPr>
          <w:rtl/>
          <w:cs/>
          <w:lang w:val="ar_AE" w:bidi="ar_AE"/>
        </w:rPr>
      </w:r>
      <w:r>
        <w:rPr>
          <w:rtl/>
          <w:cs/>
          <w:lang w:val="ar_AE" w:bidi="ar_AE"/>
        </w:rPr>
        <w:t>يُذكَر اسم راحيل</w:t>
      </w:r>
    </w:p>
    <w:p>
      <w:pPr>
        <w:pStyle w:val="ListBullet"/>
        <w:bidi/>
        <w:spacing w:line="240" w:lineRule="auto"/>
        <w:ind w:left="720"/>
      </w:pPr>
      <w:r>
        <w:rPr>
          <w:rtl/>
          <w:cs/>
          <w:lang w:val="ar_AE" w:bidi="ar_AE"/>
        </w:rPr>
      </w:r>
      <w:r>
        <w:rPr>
          <w:rtl/>
          <w:cs/>
          <w:lang w:val="ar_AE" w:bidi="ar_AE"/>
        </w:rPr>
        <w:t>تُذكَر زوجات يعقوب وأولاده.</w:t>
      </w:r>
    </w:p>
    <w:p>
      <w:pPr>
        <w:pStyle w:val="ListBullet"/>
        <w:bidi/>
        <w:spacing w:line="240" w:lineRule="auto"/>
        <w:ind w:left="720"/>
      </w:pPr>
      <w:r>
        <w:rPr>
          <w:rtl/>
          <w:cs/>
          <w:lang w:val="ar_AE" w:bidi="ar_AE"/>
        </w:rPr>
      </w:r>
      <w:r>
        <w:rPr>
          <w:rtl/>
          <w:cs/>
          <w:lang w:val="ar_AE" w:bidi="ar_AE"/>
        </w:rPr>
        <w:t>يُذكَر العبيد والإماء</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بعد أن تلد راحيل ابنًا اسمه يوسف، يطلب يعقوب من لابان أن يطلقه ليأخذ عائلته ويعود إلى وطنه، ويقول يعقوب: "أعطِني نِسائي وأولادي الّذينَ خَدَمتُكَ بهِمْ فأذهَبَ". ثم يتحدث لابان عن مدى اجتهاد يعقوب في العمل، وكيف ساعده ذلك على أن يصير غنيًا، فيقول: "قد باركني الرب بسببك"، أو يقول: "قد تفاءَلتُ فبارَكَني الرَّبُّ بسَبَبِكَ". وبعد ذلك يعرض لابان على يعقوب أن يعطيه أجرًا، لكن يعقوب لا يريد أجرًا، كما أن لابان لا يجيب طلب يعقوب بأن يتركه ينصرف مع زوجاته وأولاده. ويبدو أن لابان يشعر بأن دفع أجر ليعقوب سيجعله يبقى عنده، لذلك يستخدم لغة مُجامِلة لا يستعملها عادة حموٌّ مع صهره، فيقول: "لَيتَني أجِدُ نِعمَةً في عَينَيكَ"، وهي طريقة غير مألوفة في الحديث بين الحموّ وصهره. يحاول لابان بهذا الأسلوب أن يتملَّق يعقوب. قد يكون لديكم تعبيرات لغوية توضح ذلك. ويقنعه بالبقاء في حاران، إذ إنه لا يريد أن يترك يعقوب المكان، وبكلامه هذا يُظهر المديح محاولًا استمالته ليستمر هناك.</w:t>
      </w:r>
    </w:p>
    <w:p>
      <w:pPr>
        <w:bidi/>
      </w:pPr>
      <w:r>
        <w:rPr>
          <w:rtl/>
          <w:cs/>
          <w:lang w:val="ar_AE" w:bidi="ar_AE"/>
        </w:rPr>
      </w:r>
      <w:r>
        <w:rPr>
          <w:rtl/>
          <w:cs/>
          <w:lang w:val="ar_AE" w:bidi="ar_AE"/>
        </w:rPr>
        <w:t>لكن يعقوب لا يقبل أجرًا أو راتبًا، بل يريد أن تكون له قطعانه الخاصة من الغنم والمعز، ويرغب في أن يبني ثروته أو يزيدها من خلال القطعان والمواشي. لذلك يقترح على لابان أن يعطيه كل الحيوانات التي لها أكثر من لون واحد أو التي ليست على اللون المعتاد. وبهذه الطريقة يستطيع لابان أن ينظر إلى القطعان بسهولة ويتأكد إن كان يعقوب قد أخذ حيوانًا لا يحق له أخذه، ثم يطلب يعقوب أن يتم فصل هذه الحيوانات في ذلك اليوم نفسه.</w:t>
      </w:r>
    </w:p>
    <w:p>
      <w:pPr>
        <w:bidi/>
      </w:pPr>
      <w:r>
        <w:rPr>
          <w:rtl/>
          <w:cs/>
          <w:lang w:val="ar_AE" w:bidi="ar_AE"/>
        </w:rPr>
      </w:r>
      <w:r>
        <w:rPr>
          <w:rtl/>
          <w:cs/>
          <w:lang w:val="ar_AE" w:bidi="ar_AE"/>
        </w:rPr>
        <w:t>في المشهد الثاني، يوافق لابان على أن يعطي يعقوب الحيوانات متعددة الألوان والغنم الداكن اللون، لكنه يذهب في الحال ويأخذ هذه الحيوانات من قطعانه ويرسلها مع أبنائه إلى مكان آخر يبعد مسيرة ثلاثة أيام، بينما يُبقي الغنم البيضاء والمعز ذات اللون الواحد في حاران، ثم يُعطي هذه القطعان ليعقوب ليرعاها. وبهذه الطريقة يخدع لابان يعقوب مرة أخرى، إذ يبدو أنه يظن أن يعقوب لن يستطيع أن يُكوِّن لنفسه قطعانًا من هذه الحيوانات ذات اللون الواحد.</w:t>
      </w:r>
    </w:p>
    <w:p>
      <w:pPr>
        <w:bidi/>
      </w:pPr>
      <w:r>
        <w:rPr>
          <w:rtl/>
          <w:cs/>
          <w:lang w:val="ar_AE" w:bidi="ar_AE"/>
        </w:rPr>
      </w:r>
      <w:r>
        <w:rPr>
          <w:rtl/>
          <w:cs/>
          <w:lang w:val="ar_AE" w:bidi="ar_AE"/>
        </w:rPr>
        <w:t>في المشهد الثالث، يبدأ يعقوب في رعاية قطعان لابان، بينما يكون أبناء لابان بعيدين مع القطعان الأخرى، فلا يرون ما يفعله يعقوب بالغنم والمعز في موسم التزاوج. يعرف يعقوب متى يكون موسم التزاوج لهذه الحيوانات، فيأخذ غصنًا من ثلاثة أنواع من الأشجار: "لُبنَى ولَوْزٍ ودُلبٍ"، ثم يقشِّر القشرة عن الغصن ليُظهر خطوطًا بيضاء عليه. وعندما تأتي الحيوانات لتشرب الماء عند الحوض، يضع يعقوب أحد هذه الأغصان في المِساقي حيث تشرب الحيوانات القوية وتتزاوج، فتلد الحيوانات التي تزاوجت أمام الأغصان صغارًا مخططة أو منقطة أو مرقطة، أي متعددة الألوان. ويفصل يعقوب الحيوانات متعددة الألوان عن الحيوانات ذات اللون الواحد، كما يجعل الحيوانات التي تتزاوج تواجه بعضًا من حيوانات لابان المخططة أو السوداء اللون. وبهذه الطريقة يُنمِّي يعقوب قطعانه من الغنم والمعز، بينما لا تزداد قطعان لابان عددًا. ويترك يعقوب الحيوانات الضعيفة تتزاوج من غير أن ترى أغصان الأشجار، فيُبقي الحيوانات الضعيفة للابان، أما الحيوانات القوية فتلد صغارًا مخططة أو منقطة أو مرقطة، فيضعها يعقوب في قطعانه هو. وهكذا يصير يعقوب غنيًا جدًا، ويكون له قطعان كثيرة من الغنم والمعز، كما يكون له حمير وجمال، ويصير لديه عدد كبير من العبيد والإماء الذين يعملون لديه.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أبناء لابان</w:t>
      </w:r>
    </w:p>
    <w:p>
      <w:pPr>
        <w:pStyle w:val="ListBullet"/>
        <w:bidi/>
        <w:spacing w:line="240" w:lineRule="auto"/>
        <w:ind w:left="720"/>
      </w:pPr>
      <w:r>
        <w:rPr>
          <w:rtl/>
          <w:cs/>
          <w:lang w:val="ar_AE" w:bidi="ar_AE"/>
        </w:rPr>
      </w:r>
      <w:r>
        <w:rPr>
          <w:rtl/>
          <w:cs/>
          <w:lang w:val="ar_AE" w:bidi="ar_AE"/>
        </w:rPr>
        <w:t>يُذكَر اسم راحيل.</w:t>
      </w:r>
    </w:p>
    <w:p>
      <w:pPr>
        <w:pStyle w:val="ListBullet"/>
        <w:bidi/>
        <w:spacing w:line="240" w:lineRule="auto"/>
        <w:ind w:left="720"/>
      </w:pPr>
      <w:r>
        <w:rPr>
          <w:rtl/>
          <w:cs/>
          <w:lang w:val="ar_AE" w:bidi="ar_AE"/>
        </w:rPr>
      </w:r>
      <w:r>
        <w:rPr>
          <w:rtl/>
          <w:cs/>
          <w:lang w:val="ar_AE" w:bidi="ar_AE"/>
        </w:rPr>
        <w:t>تُذكَر زوجات يعقوب وأولاده.</w:t>
      </w:r>
    </w:p>
    <w:p>
      <w:pPr>
        <w:pStyle w:val="ListBullet"/>
        <w:bidi/>
        <w:spacing w:line="240" w:lineRule="auto"/>
        <w:ind w:left="720"/>
      </w:pPr>
      <w:r>
        <w:rPr>
          <w:rtl/>
          <w:cs/>
          <w:lang w:val="ar_AE" w:bidi="ar_AE"/>
        </w:rPr>
      </w:r>
      <w:r>
        <w:rPr>
          <w:rtl/>
          <w:cs/>
          <w:lang w:val="ar_AE" w:bidi="ar_AE"/>
        </w:rPr>
        <w:t>يُذكَر العبيد والإماء.</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شعورك؟" قد تسمعون إجابات مختلفة، واصلوا التمثيل.</w:t>
      </w:r>
    </w:p>
    <w:p>
      <w:pPr>
        <w:bidi/>
      </w:pPr>
      <w:r>
        <w:rPr>
          <w:rtl/>
          <w:cs/>
          <w:lang w:val="ar_AE" w:bidi="ar_AE"/>
        </w:rPr>
      </w:r>
      <w:r>
        <w:rPr>
          <w:rtl/>
          <w:cs/>
          <w:lang w:val="ar_AE" w:bidi="ar_AE"/>
        </w:rPr>
        <w:t>في المشهد الأول، بعد أن تلد راحيل يوسف، يتقدَّم يعقوب إلى لابان ليطلب الحرية لزوجاته وأولاده، إذ يريد أن يعود إلى بئر سبع، ويُذكِّر لابان بمدى تعبه واجتهاده في العمل لديه.</w:t>
      </w:r>
    </w:p>
    <w:p>
      <w:pPr>
        <w:bidi/>
      </w:pPr>
      <w:r>
        <w:rPr>
          <w:rtl/>
          <w:cs/>
          <w:lang w:val="ar_AE" w:bidi="ar_AE"/>
        </w:rPr>
      </w:r>
      <w:r>
        <w:rPr>
          <w:rtl/>
          <w:cs/>
          <w:lang w:val="ar_AE" w:bidi="ar_AE"/>
        </w:rPr>
        <w:t>أوقفوا التمثيل، واسألوا لابان: "ما شعورك الآن؟ هل تريد أن يعود يعقوب إلى بئر سبع؟" قد تسمعون: "أريد أن يبقى يعقوب هنا ويعمل معي، لأن يعقوب جعلني غنيًا"، أو "لا أريد أن أرى بناتي وأحفادي يغادرون، فلن أراهم مرة أخرى". ثم اسألوا يعقوب: "لماذا تريد أن تعود إلى بئر سبع؟" قد تسمعون: "لقد ابتعدت أربع عشرة سنة، وهذا وقت كافٍ، وأحتاج أن أعود لأرى أبي وأمي، فهذا هو الأرض التي أعطاها الله لجدي وأبي، وهي تخصني، وأحتاج أن أكون مستقلًا عن لابان". واصلوا التمثيل.</w:t>
      </w:r>
    </w:p>
    <w:p>
      <w:pPr>
        <w:bidi/>
      </w:pPr>
      <w:r>
        <w:rPr>
          <w:rtl/>
          <w:cs/>
          <w:lang w:val="ar_AE" w:bidi="ar_AE"/>
        </w:rPr>
      </w:r>
      <w:r>
        <w:rPr>
          <w:rtl/>
          <w:cs/>
          <w:lang w:val="ar_AE" w:bidi="ar_AE"/>
        </w:rPr>
        <w:t>يوافق لابان على أن يعقوب قد عمل بجد، ثم يقول: "لَيتَني أجِدُ نِعمَةً في عَينَيكَ. قد تفاءَلتُ فبارَكَني الرَّبُّ بسَبَبِكَ". وبعد ذلك يعرض لابان على يعقوب أن يدفع له أجرًا أو راتبًا، ويقول: "عَيِّنْ لي أُجرَتَكَ فأُعطيَكَ"، لكن يعقوب لا يريد راتبًا، بل يريد أن يبني قطعانه الخاصة من الحيوانات ومع ذلك يعود لابان ويعرض عليه مرة أخرى أن يعطيه راتبًا.</w:t>
      </w:r>
    </w:p>
    <w:p>
      <w:pPr>
        <w:bidi/>
      </w:pPr>
      <w:r>
        <w:rPr>
          <w:rtl/>
          <w:cs/>
          <w:lang w:val="ar_AE" w:bidi="ar_AE"/>
        </w:rPr>
      </w:r>
      <w:r>
        <w:rPr>
          <w:rtl/>
          <w:cs/>
          <w:lang w:val="ar_AE" w:bidi="ar_AE"/>
        </w:rPr>
        <w:t>أوقفوا التمثيل، واسألوا لابان: "لماذا تريد أن تدفع ليعقوب راتبًا؟" قد تسمعون: "عن طريق الراتب أستطيع أن أُبقيه هنا، ولن يصير غنيًا إن تقاضى راتبًا". ثم اسألوا يعقوب: "لماذا لا تقبل راتبًا من لابان؟" قد تسمعون: "الطريق الوحيد للاستقلال وبناء الثروة هو أن أملك القطعان بنفسي، وأريد أن آخذ قطعاني معي إلى الوطن". واصلوا التمثيل.</w:t>
      </w:r>
    </w:p>
    <w:p>
      <w:pPr>
        <w:bidi/>
      </w:pPr>
      <w:r>
        <w:rPr>
          <w:rtl/>
          <w:cs/>
          <w:lang w:val="ar_AE" w:bidi="ar_AE"/>
        </w:rPr>
      </w:r>
      <w:r>
        <w:rPr>
          <w:rtl/>
          <w:cs/>
          <w:lang w:val="ar_AE" w:bidi="ar_AE"/>
        </w:rPr>
        <w:t>يضع يعقوب خطة، فيقترح على لابان أن يسمح له بأخذ كل الغنم السوداء أو الداكنة اللون، وكل المعز المرقطة ويُقدِّر أن يكون هذا نحو حيوان واحد من كل عشرة، أي إن يعقوب سيأخذ عشرة من كل مئة ليبدأ بها قطعانه الخاصة. ويقول يعقوب إنه حين تكون الغنم الداكنة والمعز المرقطة أو متعددة الألوان وحدها معه، يستطيع لابان في أي وقت أن يرى إن كان يعقوب قد أخذ حيوانًا يخص لابان، ثم يطلب يعقوب أن تُفصل القطعان في ذلك اليوم نفسه.</w:t>
      </w:r>
    </w:p>
    <w:p>
      <w:pPr>
        <w:bidi/>
      </w:pPr>
      <w:r>
        <w:rPr>
          <w:rtl/>
          <w:cs/>
          <w:lang w:val="ar_AE" w:bidi="ar_AE"/>
        </w:rPr>
      </w:r>
      <w:r>
        <w:rPr>
          <w:rtl/>
          <w:cs/>
          <w:lang w:val="ar_AE" w:bidi="ar_AE"/>
        </w:rPr>
        <w:t>أوقفوا التمثيل، واسألوا يعقوب: "لماذا تريد أن تفصل القطعان اليوم؟" قد تسمعون: "أحتاج أن أفعل هذا سريعًا، وإلا سيجد لابان طريقة ليخدعني". واصلوا التمثيل.</w:t>
      </w:r>
    </w:p>
    <w:p>
      <w:pPr>
        <w:bidi/>
      </w:pPr>
      <w:r>
        <w:rPr>
          <w:rtl/>
          <w:cs/>
          <w:lang w:val="ar_AE" w:bidi="ar_AE"/>
        </w:rPr>
      </w:r>
      <w:r>
        <w:rPr>
          <w:rtl/>
          <w:cs/>
          <w:lang w:val="ar_AE" w:bidi="ar_AE"/>
        </w:rPr>
        <w:t>في المشهد الثاني، يوافق لابان على اقتراح يعقوب، لكنه يذهب في الحال ويأخذ كل الغنم السوداء أو الداكنة اللون، وكل المعز المرقطة، ويفصلها عن بقية الحيوانات، ثم يرسل هذه الحيوانات فورًا بعيدًا، ويرسل ابني لابان ليعتنيا بهذه القطعان، فيذهبون مسيرة ثلاثة أيام بعيدًا عن حاران. وبعد ذلك يعطي لابان بقية القطعان ليعقوب ليرعاها، بينما يظل يعقوب يعمل عند لابان، من غير أن يكون له أي حيوان خاص به.</w:t>
      </w:r>
    </w:p>
    <w:p>
      <w:pPr>
        <w:bidi/>
      </w:pPr>
      <w:r>
        <w:rPr>
          <w:rtl/>
          <w:cs/>
          <w:lang w:val="ar_AE" w:bidi="ar_AE"/>
        </w:rPr>
      </w:r>
      <w:r>
        <w:rPr>
          <w:rtl/>
          <w:cs/>
          <w:lang w:val="ar_AE" w:bidi="ar_AE"/>
        </w:rPr>
        <w:t>أوقفوا التمثيل واسألوا الشخص الذي يؤدي دور يعقوب: "بما تشعر الآن؟" قد تسمعون: "أنا غاضب من لابان لأنه خدعني مرة أخرى"، أو "كنت أعلم أن لابان سيخدعني، لكن لدي خطة أتجاوز بها هذا"، أو "لهذا السبب أحتاج أن أرحل، فلا يمكنني أن أثق بلابان بعد الآن". ثم اسألوا الشخص الذي يؤدي دور لابان: "لماذا خدعت يعقوب؟" قد تسمعون: "لا أريد أن يترك يعقوب المكان، فعمله جعلني غنيًا أكثر مما أتخيل، وأريد أن يبقى يعقوب في حاران مع بناتي وأحفادي". واصلوا التمثيل.</w:t>
      </w:r>
    </w:p>
    <w:p>
      <w:pPr>
        <w:bidi/>
      </w:pPr>
      <w:r>
        <w:rPr>
          <w:rtl/>
          <w:cs/>
          <w:lang w:val="ar_AE" w:bidi="ar_AE"/>
        </w:rPr>
      </w:r>
      <w:r>
        <w:rPr>
          <w:rtl/>
          <w:cs/>
          <w:lang w:val="ar_AE" w:bidi="ar_AE"/>
        </w:rPr>
        <w:t>في المشهد الثالث، يأخذ يعقوب أغصانًا من ثلاثة أنواع من الأشجار، وهي "لُبنَى ولَوْزٍ ودُلبٍ"، ثم يقشِّر القشرة عن الأغصان لتظهر خطوط بيضاء عليها. ويعرف يعقوب متى يكون وقت تزاوج الحيوانات، فيضع هذه الأغصان في المِساقي أمام الحيوانات في موسم التزاوج، فتتزاوج الحيوانات وهي تنظر إلى هذه الأغصان، ثم تلد الإناث صغارًا مخططة أو منقطة أو مرقطة. ويفصل يعقوب هذه الحيوانات المخططة والمنقطة والمرقطة عن القطعان، فتصير هذه الحيوانات ملكًا له. كما يلاحظ يعقوب أي الحيوانات تكون قوية، فيضع الأغصان في المِساقي حين تتزاوج الحيوانات القوية، أمّا إذا كانت الحيوانات ضعيفة فلا يضع الأغصان أمامها. وبهذه الطريقة يُكوِّن يعقوب قطعانًا من الغنم والمعز القوية، وكلها متعددة الألوان، فيصير غنيًا جدًا، بينما لا تزداد ثروة لابان في هذا الوقت. ويكون ليعقوب قطعان كثيرة من الغنم والمعز، كما يكون له عدد كبير من العبيد والإماء، ويكون له أيضًا حمير وجمال كثيرة.</w:t>
      </w:r>
    </w:p>
    <w:p>
      <w:pPr>
        <w:bidi/>
      </w:pPr>
      <w:r>
        <w:rPr>
          <w:rtl/>
          <w:cs/>
          <w:lang w:val="ar_AE" w:bidi="ar_AE"/>
        </w:rPr>
      </w:r>
      <w:r>
        <w:rPr>
          <w:rtl/>
          <w:cs/>
          <w:lang w:val="ar_AE" w:bidi="ar_AE"/>
        </w:rPr>
        <w:t>أوقفوا التمثيل، واسألوا لابان: "ما شعورك تجاه يعقوب الآن؟" قد تسمعون: "لقد انتصر، ولا أعرف كيف فعل ذلك، لكنه صار يملك قطعانًا ضخمة وأصبح غنيًا جدًا، ولم يكن ينبغي أن أوافق على هذا الاتفاق، وأنا متأكد أنه سيغادر الآن". ثم اسألوا أبناء لابان: "ما شعوركم تجاه يعقوب الآن؟" قد تسمعون: "بطريقة ما خدعنا يعقوب، كيف صار يعقوب غنيًا إلى هذا الحد؟ لا بد أنه سرق من أبينا لابان، وينبغي أن نعاقبه".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عرف لابان </w:t>
      </w:r>
      <w:r>
        <w:rPr>
          <w:b/>
          <w:rtl/>
          <w:cs/>
          <w:lang w:val="ar_AE" w:bidi="ar_AE"/>
        </w:rPr>
        <w:t>بالعِرافة</w:t>
      </w:r>
      <w:r>
        <w:rPr>
          <w:rtl/>
          <w:cs/>
          <w:lang w:val="ar_AE" w:bidi="ar_AE"/>
        </w:rPr>
        <w:t xml:space="preserve"> أن </w:t>
      </w:r>
      <w:r>
        <w:rPr>
          <w:b/>
          <w:rtl/>
          <w:cs/>
          <w:lang w:val="ar_AE" w:bidi="ar_AE"/>
        </w:rPr>
        <w:t>يهوه</w:t>
      </w:r>
      <w:r>
        <w:rPr>
          <w:rtl/>
          <w:cs/>
          <w:lang w:val="ar_AE" w:bidi="ar_AE"/>
        </w:rPr>
        <w:t xml:space="preserve"> قد جعله غنيًا من خلال عمل يعقوب، ويعني هذا أن لابان قرأ العلامات، أو أن يهوه أعلن له هذه الحقيقة. يعلم الناس الحقائق عن طريق العِرافة عندما يقرأون علامات معينة في عناصر الحياة اليومية ليكتشفوا معناها. يُناقَش تعبير </w:t>
      </w:r>
      <w:r>
        <w:rPr>
          <w:rtl/>
          <w:cs/>
          <w:lang w:val="ar_AE" w:bidi="ar_AE"/>
        </w:rPr>
        <w:t>"فأل"</w:t>
      </w:r>
      <w:r>
        <w:rPr>
          <w:rtl/>
          <w:cs/>
          <w:lang w:val="ar_AE" w:bidi="ar_AE"/>
        </w:rPr>
        <w:t xml:space="preserve"> في قاموس الكلمات الرئيسية. وكلمة "تفاءَلت" لا تعني سِحرًا، أمّا "الرَّبّ" فهو الاسم المستخدم لله في هذا المقطع، لذا استخدموا المصطلح نفسه الذي استعملتموه في المقاطع الأخرى لكلمة "الرَّبّ". وكلمة </w:t>
      </w:r>
      <w:r>
        <w:rPr>
          <w:rtl/>
          <w:cs/>
          <w:lang w:val="ar_AE" w:bidi="ar_AE"/>
        </w:rPr>
        <w:t xml:space="preserve">"الرَّبّ" </w:t>
      </w:r>
      <w:r>
        <w:rPr>
          <w:rtl/>
          <w:cs/>
          <w:lang w:val="ar_AE" w:bidi="ar_AE"/>
        </w:rPr>
        <w:t>مذكورة في قاموس الكلمات الرئيسية.</w:t>
      </w:r>
    </w:p>
    <w:p>
      <w:pPr>
        <w:bidi/>
      </w:pPr>
      <w:r>
        <w:rPr>
          <w:rtl/>
          <w:cs/>
          <w:lang w:val="ar_AE" w:bidi="ar_AE"/>
        </w:rPr>
      </w:r>
      <w:r>
        <w:rPr>
          <w:rtl/>
          <w:cs/>
          <w:lang w:val="ar_AE" w:bidi="ar_AE"/>
        </w:rPr>
        <w:t xml:space="preserve">ويقول يعقوب إن "الرَّبّ" قد </w:t>
      </w:r>
      <w:r>
        <w:rPr>
          <w:b/>
          <w:rtl/>
          <w:cs/>
          <w:lang w:val="ar_AE" w:bidi="ar_AE"/>
        </w:rPr>
        <w:t>بارك</w:t>
      </w:r>
      <w:r>
        <w:rPr>
          <w:rtl/>
          <w:cs/>
          <w:lang w:val="ar_AE" w:bidi="ar_AE"/>
        </w:rPr>
        <w:t xml:space="preserve"> لابان من خلال كل عمل يعقوب، احرصوا على استخدام الكلمة نفسها التي استعملتموها سابقًا لكلمة "الرَّبّ". كلمة </w:t>
      </w:r>
      <w:r>
        <w:rPr>
          <w:rtl/>
          <w:cs/>
          <w:lang w:val="ar_AE" w:bidi="ar_AE"/>
        </w:rPr>
        <w:t>"الرَّبّ"</w:t>
      </w:r>
      <w:r>
        <w:rPr>
          <w:rtl/>
          <w:cs/>
          <w:lang w:val="ar_AE" w:bidi="ar_AE"/>
        </w:rPr>
        <w:t xml:space="preserve"> مذكورة في قاموس الكلمات الرئيسية، يُرجى الحفاظ على اتساق ترجمة مصطلح "بَارَك" ووحدته في كل المقاطع. وكلمة </w:t>
      </w:r>
      <w:r>
        <w:rPr>
          <w:rtl/>
          <w:cs/>
          <w:lang w:val="ar_AE" w:bidi="ar_AE"/>
        </w:rPr>
        <w:t>"بارك"</w:t>
      </w:r>
      <w:r>
        <w:rPr>
          <w:rtl/>
          <w:cs/>
          <w:lang w:val="ar_AE" w:bidi="ar_AE"/>
        </w:rPr>
        <w:t xml:space="preserve"> مذكورة أيضًا في قاموس الكلمات الرئيسية.</w:t>
      </w:r>
    </w:p>
    <w:p>
      <w:pPr>
        <w:bidi/>
      </w:pPr>
      <w:r>
        <w:rPr>
          <w:rtl/>
          <w:cs/>
          <w:lang w:val="ar_AE" w:bidi="ar_AE"/>
        </w:rPr>
      </w:r>
      <w:r>
        <w:rPr>
          <w:rtl/>
          <w:cs/>
          <w:lang w:val="ar_AE" w:bidi="ar_AE"/>
        </w:rPr>
        <w:t xml:space="preserve">ثم يعرض لابان أن يدفع ليعقوب أجرًا أو </w:t>
      </w:r>
      <w:r>
        <w:rPr>
          <w:b/>
          <w:rtl/>
          <w:cs/>
          <w:lang w:val="ar_AE" w:bidi="ar_AE"/>
        </w:rPr>
        <w:t>راتبًا</w:t>
      </w:r>
      <w:r>
        <w:rPr>
          <w:rtl/>
          <w:cs/>
          <w:lang w:val="ar_AE" w:bidi="ar_AE"/>
        </w:rPr>
        <w:t xml:space="preserve">، والأجر هو المال أو البضائع التي تُعطى لشخص مقابل الخدمة أو العمل الذي أدّاه، وقد يكون دفعة واحدة أو دفعات منتظمة. </w:t>
      </w:r>
    </w:p>
    <w:p>
      <w:pPr>
        <w:bidi/>
      </w:pPr>
      <w:r>
        <w:rPr>
          <w:rtl/>
          <w:cs/>
          <w:lang w:val="ar_AE" w:bidi="ar_AE"/>
        </w:rPr>
      </w:r>
      <w:r>
        <w:rPr>
          <w:rtl/>
          <w:cs/>
          <w:lang w:val="ar_AE" w:bidi="ar_AE"/>
        </w:rPr>
        <w:t>وفي زمن هذه القصة كانت الغنم عادةً بيضاء، وكانت المعز عادةً سوداء. وكانت الحيوانات في الغالب بلون واحد فقط، لذلك كان القطيع في العادة يضم حيوانًا واحدًا من كل عشرة يكون بلون مختلف أو متعدد الألوان. ويطلب يعقوب أن يكون له هذا الحيوان الواحد من كل عشرة، فيبقى تسعة من كل عشرة للابان، إذ إن الخروف الأسود يبرز بسهولة في قطيع من الخراف البيضاء. كما أن الماعز متعدد الألوان يبرز في قطيع من الماعز السوداء، وبهذا يجعل يعقوب من السهل معرفة إن كان أحد قد سرق حيوانًا.</w:t>
      </w:r>
    </w:p>
    <w:p>
      <w:pPr>
        <w:bidi/>
      </w:pPr>
      <w:r>
        <w:rPr>
          <w:rtl/>
          <w:cs/>
          <w:lang w:val="ar_AE" w:bidi="ar_AE"/>
        </w:rPr>
      </w:r>
      <w:r>
        <w:rPr>
          <w:rtl/>
          <w:cs/>
          <w:lang w:val="ar_AE" w:bidi="ar_AE"/>
        </w:rPr>
        <w:t>ويستخدم يعقوب ثلاثة أنواع مختلفة من الأشجار كجزء من خطته للحصول على حيوانات متعددة الألوان، وهي "لُبنَى ولَوْزٍ ودُلبٍ". وقد لا تكون هذه الأشجار موجودة في منطقتكم، لكن النقطة المهمّة هي أن الموضع الذي تُقشَّر فيه القشرة من الأغصان يظهر أبيض اللون. ويعتقد يعقوب أن عرض هذه الأغصان على الحيوانات أثناء تزاوجها يجعلها تُنجب صغارًا لها خطوط أو ألوان مختلفة على أجسادها. ويمكن تفسير هذا بأن نقول إن يعقوب استخدم "أغصانًا من ثلاثة أنواع من الأشجار ذات خشب أبيض"، إذ قشَّر القشرة لكي يظهر بعض الخشب الأبيض.</w:t>
      </w:r>
    </w:p>
    <w:p>
      <w:pPr>
        <w:bidi/>
      </w:pPr>
      <w:r>
        <w:rPr>
          <w:rtl/>
          <w:cs/>
          <w:lang w:val="ar_AE" w:bidi="ar_AE"/>
        </w:rPr>
      </w:r>
      <w:r>
        <w:rPr>
          <w:rtl/>
          <w:cs/>
          <w:lang w:val="ar_AE" w:bidi="ar_AE"/>
        </w:rPr>
        <w:t>وفي النهاية يصير يعقوب غنيًا جدًا، بينما لا تزداد ثروة لابان في هذا الوقت. وتخبرنا القصة كيف نمَّى يعقوب قطعان الغنم والمعز، كما يحصل أيضًا على جمال وحمير، ويقتني عددًا كبيرًا من العبيد والإماء.</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31: 1–21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يصف هذا المقطع ما يحدث بين يعقوب ولابان بعد أن يعمل يعقوب عند لابان لسنوات عديدة ويصير غنيًا. فقد عمل يعقوب أربع عشرة سنة ليدفع مهر راحيل وليئة، ثم واصل العمل ليكسب المال من أجل عائلته. وفي المقطع السابق عقد يعقوب اتفاقًا مع لابان يقضي بأن يأخذ يعقوب كل الغنم الداكنة اللون وكل الغنم والمعز متعددة الألوان أجرًا عن العمل الذي أدّاه، فتضاعفت الحيوانات متعددة الألوان حتى صار يعقوب غنيًا جدًا بكثرة قطعان الغنم والمعز المتنوعة الألوان.</w:t>
      </w:r>
    </w:p>
    <w:p>
      <w:pPr>
        <w:bidi/>
      </w:pPr>
      <w:r>
        <w:rPr>
          <w:rtl/>
          <w:cs/>
          <w:lang w:val="ar_AE" w:bidi="ar_AE"/>
        </w:rPr>
      </w:r>
      <w:r>
        <w:rPr>
          <w:rtl/>
          <w:cs/>
          <w:lang w:val="ar_AE" w:bidi="ar_AE"/>
        </w:rPr>
        <w:t>ولاحظ أبناء لابان مدى غنى يعقوب، فبدأوا يتذمَّرون منه، وقالوا إن يعقوب قد سرق القطعان من لابان. وعلِم يعقوب أن أبناء لابان كانوا يفكِّرون بهذه الطريقة، كما لاحظ أيضًا تغيُّر موقف لابان تجاهه.</w:t>
      </w:r>
    </w:p>
    <w:p>
      <w:pPr>
        <w:bidi/>
      </w:pPr>
      <w:r>
        <w:rPr>
          <w:rtl/>
          <w:cs/>
          <w:lang w:val="ar_AE" w:bidi="ar_AE"/>
        </w:rPr>
      </w:r>
      <w:r>
        <w:rPr>
          <w:rtl/>
          <w:cs/>
          <w:lang w:val="ar_AE" w:bidi="ar_AE"/>
        </w:rPr>
        <w:t>أوقفوا التمثيل وناقشوا: احكوا قصة رجل صار غنيًا بينما لم يصر الذين حوله كذلك، ثم اسألوا كيف شعر الناس المحيطين بهذا الرجل تجاهه؟ وما الأمور التي ربما قالوها عنه؟ وما الموقف الذي ربما اتخذوه تجاهه؟</w:t>
      </w:r>
    </w:p>
    <w:p>
      <w:pPr>
        <w:bidi/>
      </w:pPr>
      <w:r>
        <w:rPr>
          <w:rtl/>
          <w:cs/>
          <w:lang w:val="ar_AE" w:bidi="ar_AE"/>
        </w:rPr>
      </w:r>
      <w:r>
        <w:rPr>
          <w:rtl/>
          <w:cs/>
          <w:lang w:val="ar_AE" w:bidi="ar_AE"/>
        </w:rPr>
        <w:t>ثم قال يهوه ليعقوب: "ارجِعْ إلَى أرضِ آبائكَ وإلَى عَشيرَتِكَ، فأكونَ معكَ". فدعا يعقوب راحيل وليئة ليأتيا إلى الحقل بعيدًا عن الآخرين الذين ربما سمعوا الحديث، وشرح لهما كيف تغيَّر موقف لابان تجاهه، وذكَّرهما بمدى تعبه في العمل عند لابان. ووفقًا لشرح يعقوب، غيَّر لابان اتفاق الأجر عشر مرات، ففي مرة قال إن يعقوب سيأخذ الحيوانات المرقطة، ولكن عندما صار كل الصغار المولودين مرقطين قال إن يعقوب سيأخذ الحيوانات المخططة، ثم صار كل الصغار المولودين مخططين. وحاول لابان أن يخدع يعقوب مرات كثيرة، لكن الله في كل مرة حفظ ثروة يعقوب، ولم يسمح للابان أن يؤذيه بأي طريقة.</w:t>
      </w:r>
    </w:p>
    <w:p>
      <w:pPr>
        <w:bidi/>
      </w:pPr>
      <w:r>
        <w:rPr>
          <w:rtl/>
          <w:cs/>
          <w:lang w:val="ar_AE" w:bidi="ar_AE"/>
        </w:rPr>
      </w:r>
      <w:r>
        <w:rPr>
          <w:rtl/>
          <w:cs/>
          <w:lang w:val="ar_AE" w:bidi="ar_AE"/>
        </w:rPr>
        <w:t>وأخبر يعقوب راحيل وليئة عن حلم رآه، وكان قد رأى في هذا الحلم أن المعز التي تزاوجت مع إناثه كانت كلها مرقطة أو مخططة أو منقطة، وكان ملاك الله حاضرًا في الحلم وتكلم مع يعقوب. وشرح له الملاك أن الله هو الذي جعل الذكور المرقطة والمخططة تتزاوج مع إناث يعقوب، وذكَّره بأن الله رأى ما كان يفعله لابان. ثم قال له الله إنه الإله الذي ظهر له منذ سنوات في بيت إيل: "أنا إلهُ بَيتِ إيلَ حَيثُ مَسَحتَ عَمودًا، حَيثُ نَذَرتَ لي نَذرًا. الآنَ قُمِ اخرُجْ مِنْ هذِهِ الأرضِ وارجِعْ إلَى أرضِ ميلادِكَ".</w:t>
      </w:r>
    </w:p>
    <w:p>
      <w:pPr>
        <w:bidi/>
      </w:pPr>
      <w:r>
        <w:rPr>
          <w:rtl/>
          <w:cs/>
          <w:lang w:val="ar_AE" w:bidi="ar_AE"/>
        </w:rPr>
      </w:r>
      <w:r>
        <w:rPr>
          <w:rtl/>
          <w:cs/>
          <w:lang w:val="ar_AE" w:bidi="ar_AE"/>
        </w:rPr>
        <w:t>أوقفوا التمثيل وناقشوا: اطلبوا من أعضاء الفريق أن يتحدثوا عن أحلام رأوها، وما الكلمات التي استخدموها لوصف هذه الأحلام؟ وهل لاحظوا اختلافًا في الكلمات المستخدمة لوصف الأحلام التي تحمل تحذيرًا أو توجيهًا؟</w:t>
      </w:r>
    </w:p>
    <w:p>
      <w:pPr>
        <w:bidi/>
      </w:pPr>
      <w:r>
        <w:rPr>
          <w:rtl/>
          <w:cs/>
          <w:lang w:val="ar_AE" w:bidi="ar_AE"/>
        </w:rPr>
      </w:r>
      <w:r>
        <w:rPr>
          <w:rtl/>
          <w:cs/>
          <w:lang w:val="ar_AE" w:bidi="ar_AE"/>
        </w:rPr>
        <w:t>وفي هذا المقطع تكلَّم ملاك الله كما لو كان هو الله نفسه، لأن هذا الملاك كان ممثلًا لله ومرسَلًا منه ليتعامل مع الإنسان بوصفه المتحدث الرسمي باسم الله. وفي بعض الأحيان تكلَّم هذا الملاك بصيغة المتكلم كأن الله نفسه هو الذي يتكلم، ومع ذلك لم يكن الملاك هو الله، بل كان يمثِّل الله.</w:t>
      </w:r>
    </w:p>
    <w:p>
      <w:pPr>
        <w:bidi/>
      </w:pPr>
      <w:r>
        <w:rPr>
          <w:rtl/>
          <w:cs/>
          <w:lang w:val="ar_AE" w:bidi="ar_AE"/>
        </w:rPr>
      </w:r>
      <w:r>
        <w:rPr>
          <w:rtl/>
          <w:cs/>
          <w:lang w:val="ar_AE" w:bidi="ar_AE"/>
        </w:rPr>
        <w:t>ووافقت راحيل وليئة على الذهاب مع يعقوب إلى موطنه، وشرحتا أن لابان لم يكن سيمنحهما أي ميراث لهما أو لأولادهما، إذ كان الأب في العادة يضع جزءًا من المهر جانبًا ليكون ضمانًا لابنته إن مات زوجها أو طلَّقها، لكن لابان فيما يبدو لم يفعل هذا مع راحيل وليئة. ولو مات يعقوب لَمَا كان للمرأتين شيء. ولذلك قالتا إنهما كانتا تُعامَلان كغريبتين لا كبنتين للابان، وإن الثروة الوحيدة التي ستكون لهما هي الثروة التي كسبها يعقوب بعمله عند لابان، ولهذا كانتا مستعدتين أن تذهبا مع يعقوب.</w:t>
      </w:r>
    </w:p>
    <w:p>
      <w:pPr>
        <w:bidi/>
      </w:pPr>
      <w:r>
        <w:rPr>
          <w:rtl/>
          <w:cs/>
          <w:lang w:val="ar_AE" w:bidi="ar_AE"/>
        </w:rPr>
      </w:r>
      <w:r>
        <w:rPr>
          <w:rtl/>
          <w:cs/>
          <w:lang w:val="ar_AE" w:bidi="ar_AE"/>
        </w:rPr>
        <w:t>أوقفوا التمثيل وناقشوا: كيف يعيل الآباء بناتهم المتزوجات في ثقافتكم؟ وما العادة المتَّبعة بشأن المهر؟</w:t>
      </w:r>
    </w:p>
    <w:p>
      <w:pPr>
        <w:bidi/>
      </w:pPr>
      <w:r>
        <w:rPr>
          <w:rtl/>
          <w:cs/>
          <w:lang w:val="ar_AE" w:bidi="ar_AE"/>
        </w:rPr>
      </w:r>
      <w:r>
        <w:rPr>
          <w:rtl/>
          <w:cs/>
          <w:lang w:val="ar_AE" w:bidi="ar_AE"/>
        </w:rPr>
        <w:t>وبعد أن وافقت راحيل وليئة على الذهاب مع يعقوب، تصرَّف يعقوب بسرعة، لأن لابان كان بعيدًا في مكان آخر وقت جزّ الغنم، وهو حدث كان يتكرر كل سنة وكان مهمًا لسلامة القطيع. وكان الجزّ يتم عادة في الربيع قبل وقت ولادة الحملان، وإذا كانت القطعان كبيرة استمر الجزّ عدة أيام، وبعد انتهائه كان يقام عادة احتفال كبير لجميع العمّال. وكان يعقوب يعرف أن لابان سيكون بعيدًا عدة أيام، فاستغل هذا الوقت ليستعد ويغادر حاران.</w:t>
      </w:r>
    </w:p>
    <w:p>
      <w:pPr>
        <w:bidi/>
      </w:pPr>
      <w:r>
        <w:rPr>
          <w:rtl/>
          <w:cs/>
          <w:lang w:val="ar_AE" w:bidi="ar_AE"/>
        </w:rPr>
      </w:r>
      <w:r>
        <w:rPr>
          <w:rtl/>
          <w:cs/>
          <w:lang w:val="ar_AE" w:bidi="ar_AE"/>
        </w:rPr>
        <w:t>اعرضوا صورة لخروف كثيف الصوف قبل الجزّ، واعرضوا صورة لعملية الجزّ، ثم اعرضوا صورة لخروف بعد الجزّ.</w:t>
      </w:r>
    </w:p>
    <w:p>
      <w:pPr>
        <w:bidi/>
      </w:pPr>
      <w:r>
        <w:rPr>
          <w:rtl/>
          <w:cs/>
          <w:lang w:val="ar_AE" w:bidi="ar_AE"/>
        </w:rPr>
      </w:r>
      <w:r>
        <w:rPr>
          <w:rtl/>
          <w:cs/>
          <w:lang w:val="ar_AE" w:bidi="ar_AE"/>
        </w:rPr>
        <w:t>ووضع يعقوب راحيل وليئة وزلفة وبلهة وجميع الأولاد، أحد عشر ابنًا وبنتًا واحدة، على الجمال، وساق كل المواشي أمامه، أي أرسل القطعان أولًا، ثم جمع كل ما اقتناه وهو في فدان آرام، وفدان آرام اسم المنطقة المحيطة بحاران. وبعد أن أعدَّ كل هذه الأمور انطلق يعقوب نحو أرض كنعان، حيث كان أبوه إسحاق يقيم، وكانت بئر سبع في الجنوب من أرض كنعان. وقبل أن يرحل سرقت راحيل أصنام بيت أبيها وأخذتها معها، ولم يكن يعقوب يعلم أن راحيل أخذت أصنام البيت التي تخص لابان. وكانت هذه الأصنام مصنوعة بأيدي البشر، وربما كانت تمثِّل الأسلاف، وكانت صغيرة بما يكفي لتُخفى في وسادة سرج راحيل.</w:t>
      </w:r>
    </w:p>
    <w:p>
      <w:pPr>
        <w:bidi/>
      </w:pPr>
      <w:r>
        <w:rPr>
          <w:rtl/>
          <w:cs/>
          <w:lang w:val="ar_AE" w:bidi="ar_AE"/>
        </w:rPr>
      </w:r>
      <w:r>
        <w:rPr>
          <w:rtl/>
          <w:cs/>
          <w:lang w:val="ar_AE" w:bidi="ar_AE"/>
        </w:rPr>
        <w:t>اعرضوا صورة لبعض أصنام البيوت الصغيرة.</w:t>
      </w:r>
    </w:p>
    <w:p>
      <w:pPr>
        <w:bidi/>
      </w:pPr>
      <w:r>
        <w:rPr>
          <w:rtl/>
          <w:cs/>
          <w:lang w:val="ar_AE" w:bidi="ar_AE"/>
        </w:rPr>
      </w:r>
      <w:r>
        <w:rPr>
          <w:rtl/>
          <w:cs/>
          <w:lang w:val="ar_AE" w:bidi="ar_AE"/>
        </w:rPr>
        <w:t>وانطلق يعقوب سرًا، أي إنه خدع لابان، إذ لم يكن لابان يعلم أن يعقوب كان يغادر، ولم يخبره يعقوب أنه كان يأخذ عائلته وممتلكاته ويرجع إلى كنعان. وعبر يعقوب نهر الفرات وتوجَّه نحو جبل جلعاد.</w:t>
      </w:r>
    </w:p>
    <w:p>
      <w:pPr>
        <w:bidi/>
      </w:pPr>
      <w:r>
        <w:rPr>
          <w:rtl/>
          <w:cs/>
          <w:lang w:val="ar_AE" w:bidi="ar_AE"/>
        </w:rPr>
      </w:r>
      <w:r>
        <w:rPr>
          <w:rtl/>
          <w:cs/>
          <w:lang w:val="ar_AE" w:bidi="ar_AE"/>
        </w:rPr>
        <w:t>اعرضوا خريطة تشمل الطريق من حاران إلى بئر سبع.</w:t>
      </w:r>
    </w:p>
    <w:p>
      <w:pPr>
        <w:bidi/>
      </w:pPr>
      <w:r>
        <w:rPr>
          <w:rtl/>
          <w:cs/>
          <w:lang w:val="ar_AE" w:bidi="ar_AE"/>
        </w:rPr>
      </w:r>
      <w:r>
        <w:rPr>
          <w:rtl/>
          <w:cs/>
          <w:lang w:val="ar_AE" w:bidi="ar_AE"/>
        </w:rPr>
        <w:t>أوقفوا التمثيل وناقشوا معًا: ما ردُّ فعل الأب أو أفراد العائلة في ثقافتكم لو أن شخصًا غادر سرًا كما فعل يعقوب؟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يسمع يعقوب أن أبناء لابان يشتكون من ثروة يعقوب، كما يلاحظ أيضًا تغيُّر موقف لابان تجاهه.</w:t>
      </w:r>
    </w:p>
    <w:p>
      <w:pPr>
        <w:bidi/>
      </w:pPr>
      <w:r>
        <w:rPr>
          <w:rtl/>
          <w:cs/>
          <w:lang w:val="ar_AE" w:bidi="ar_AE"/>
        </w:rPr>
      </w:r>
      <w:r>
        <w:rPr>
          <w:b/>
          <w:rtl/>
          <w:cs/>
          <w:lang w:val="ar_AE" w:bidi="ar_AE"/>
        </w:rPr>
        <w:t>في المشهد الثاني:</w:t>
      </w:r>
      <w:r>
        <w:rPr>
          <w:rtl/>
          <w:cs/>
          <w:lang w:val="ar_AE" w:bidi="ar_AE"/>
        </w:rPr>
        <w:t xml:space="preserve"> يقول يهوه ليعقوب أن يرجع إلى أرض أبيه وجدّه.</w:t>
      </w:r>
    </w:p>
    <w:p>
      <w:pPr>
        <w:bidi/>
      </w:pPr>
      <w:r>
        <w:rPr>
          <w:rtl/>
          <w:cs/>
          <w:lang w:val="ar_AE" w:bidi="ar_AE"/>
        </w:rPr>
      </w:r>
      <w:r>
        <w:rPr>
          <w:b/>
          <w:rtl/>
          <w:cs/>
          <w:lang w:val="ar_AE" w:bidi="ar_AE"/>
        </w:rPr>
        <w:t>في المشهد الثالث:</w:t>
      </w:r>
      <w:r>
        <w:rPr>
          <w:rtl/>
          <w:cs/>
          <w:lang w:val="ar_AE" w:bidi="ar_AE"/>
        </w:rPr>
        <w:t xml:space="preserve"> يدعو يعقوب راحيل وليئة ليخرجا إلى الحقل، ويشرح لهما ما حدث مع لابان وأبنائه، ثم يصف لهما حلمًا قال له فيه الله أن يرجع إلى كنعان. وتوضح راحيل وليئة أن لابان لم يعاملهما كبنتين بل كغريبتين، ثم توافقان على الذهاب مع يعقوب إلى كنعان.</w:t>
      </w:r>
    </w:p>
    <w:p>
      <w:pPr>
        <w:bidi/>
      </w:pPr>
      <w:r>
        <w:rPr>
          <w:rtl/>
          <w:cs/>
          <w:lang w:val="ar_AE" w:bidi="ar_AE"/>
        </w:rPr>
      </w:r>
      <w:r>
        <w:rPr>
          <w:b/>
          <w:rtl/>
          <w:cs/>
          <w:lang w:val="ar_AE" w:bidi="ar_AE"/>
        </w:rPr>
        <w:t>في المشهد الرابع:</w:t>
      </w:r>
      <w:r>
        <w:rPr>
          <w:rtl/>
          <w:cs/>
          <w:lang w:val="ar_AE" w:bidi="ar_AE"/>
        </w:rPr>
        <w:t xml:space="preserve"> يُعِدّ يعقوب كل شيء وينطلق بينما يكون لابان بعيدًا وهو يجزّ الغنم، ولا يعلم لابان أن يعقوب قد غادر حاران.</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أبناء لابان</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يُذكَر أولاد 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يسمع يعقوب أن أبناء لابان يشتكون من ثروة يعقوب، ولا نعرف كيف وصلته هذه المعلومة، ويقول أبناء لابان إن يعقوب قد سرق من لابان، كما يلاحظ يعقوب أيضًا أن موقف لابان تجاهه قد تغيَّر.</w:t>
      </w:r>
    </w:p>
    <w:p>
      <w:pPr>
        <w:bidi/>
      </w:pPr>
      <w:r>
        <w:rPr>
          <w:rtl/>
          <w:cs/>
          <w:lang w:val="ar_AE" w:bidi="ar_AE"/>
        </w:rPr>
      </w:r>
      <w:r>
        <w:rPr>
          <w:rtl/>
          <w:cs/>
          <w:lang w:val="ar_AE" w:bidi="ar_AE"/>
        </w:rPr>
        <w:t>في المشهد الثاني، يقول يهوه ليعقوب أن يرجع إلى أرض أبيه وجدّه، ويقول له: "فأكونَ معكَ".</w:t>
      </w:r>
    </w:p>
    <w:p>
      <w:pPr>
        <w:bidi/>
      </w:pPr>
      <w:r>
        <w:rPr>
          <w:rtl/>
          <w:cs/>
          <w:lang w:val="ar_AE" w:bidi="ar_AE"/>
        </w:rPr>
      </w:r>
      <w:r>
        <w:rPr>
          <w:rtl/>
          <w:cs/>
          <w:lang w:val="ar_AE" w:bidi="ar_AE"/>
        </w:rPr>
        <w:t xml:space="preserve">في المشهد الثالث، يدعو يعقوب راحيل وليئة ليخرجا إلى الحقل حيث يرعى الغنم، لكي لا يسمع أحد حديثهما هناك، ثم يشرح لهما كيف بدأ موقف لابان يتغيَّر نحوه، ويبيِّن لهما كيف غيَّر لابان اتفاق الأجر مرات كثيرة، ويخبرهما كيف حماه الله من لابان. </w:t>
      </w:r>
    </w:p>
    <w:p>
      <w:pPr>
        <w:bidi/>
      </w:pPr>
      <w:r>
        <w:rPr>
          <w:rtl/>
          <w:cs/>
          <w:lang w:val="ar_AE" w:bidi="ar_AE"/>
        </w:rPr>
      </w:r>
      <w:r>
        <w:rPr>
          <w:rtl/>
          <w:cs/>
          <w:lang w:val="ar_AE" w:bidi="ar_AE"/>
        </w:rPr>
        <w:t xml:space="preserve">ويستخدم المقطع اسمي راحيل وليئة مرات عديدة، وعادةً يُذكَر الاسم الأكبر سنًا أولًا، لكن هنا تُذكَر راحيل في كل مرة قبل ليئة، مع أن راحيل هي الابنة الأصغر والثانية في الزواج، لأن يعقوب كان يحب راحيل. </w:t>
      </w:r>
    </w:p>
    <w:p>
      <w:pPr>
        <w:bidi/>
      </w:pPr>
      <w:r>
        <w:rPr>
          <w:rtl/>
          <w:cs/>
          <w:lang w:val="ar_AE" w:bidi="ar_AE"/>
        </w:rPr>
      </w:r>
      <w:r>
        <w:rPr>
          <w:rtl/>
          <w:cs/>
          <w:lang w:val="ar_AE" w:bidi="ar_AE"/>
        </w:rPr>
        <w:t>ثم يخبر يعقوب راحيل وليئة عن حلم رآه من قبل، وهو الآن يصف هذا الحلم لهما، إذ ظهر له في الحلم ملاك الله، وشرح كيف حمى الله يعقوب وجعل أعداد الحيوانات المرقطة والمخططة والمنقطة تزداد، ثم قال له ملاك الله: "أنا إلهُ بَيتِ إيلَ".</w:t>
      </w:r>
    </w:p>
    <w:p>
      <w:pPr>
        <w:bidi/>
      </w:pPr>
      <w:r>
        <w:rPr>
          <w:rtl/>
          <w:cs/>
          <w:lang w:val="ar_AE" w:bidi="ar_AE"/>
        </w:rPr>
      </w:r>
      <w:r>
        <w:rPr>
          <w:rtl/>
          <w:cs/>
          <w:lang w:val="ar_AE" w:bidi="ar_AE"/>
        </w:rPr>
        <w:t xml:space="preserve">أوقفوا التمثيل وناقشوا: راجعوا الحلم الذي رآه يعقوب في بيت إيل، </w:t>
      </w:r>
    </w:p>
    <w:p>
      <w:pPr>
        <w:bidi/>
      </w:pPr>
      <w:r>
        <w:rPr>
          <w:rtl/>
          <w:cs/>
          <w:lang w:val="ar_AE" w:bidi="ar_AE"/>
        </w:rPr>
      </w:r>
      <w:r>
        <w:rPr>
          <w:rtl/>
          <w:cs/>
          <w:lang w:val="ar_AE" w:bidi="ar_AE"/>
        </w:rPr>
        <w:t>إذ كان بيت إيل هو المكان الذي رأى فيه يعقوب السُّلَّم الممتد بين الأرض والسماء، وهناك دهن حجرًا وصنع نذرًا لله، ثم قال له ملاك الله أن يستعد ويغادر حاران ويرجع إلى كنعان.</w:t>
      </w:r>
    </w:p>
    <w:p>
      <w:pPr>
        <w:bidi/>
      </w:pPr>
      <w:r>
        <w:rPr>
          <w:rtl/>
          <w:cs/>
          <w:lang w:val="ar_AE" w:bidi="ar_AE"/>
        </w:rPr>
      </w:r>
      <w:r>
        <w:rPr>
          <w:rtl/>
          <w:cs/>
          <w:lang w:val="ar_AE" w:bidi="ar_AE"/>
        </w:rPr>
        <w:t>ثم تشرح راحيل وليئة ليعقوب كيف عاملهما لابان كغريبتين لا كبنتين، وكيف أن لابان أنفق المال الذي كسبه يعقوب له، مع أنه كان ينبغي أن يضع جزءًا من هذا المال جانبًا ليضمن رعاية راحيل وليئة إن مات يعقوب أو طلَّقهما، لكنه لم يفعل ذلك، ولذلك لن يكون لهما أي ميراث من لابان، ولهذا السبب تقرران أن تذهبا مع يعقوب.</w:t>
      </w:r>
    </w:p>
    <w:p>
      <w:pPr>
        <w:bidi/>
      </w:pPr>
      <w:r>
        <w:rPr>
          <w:rtl/>
          <w:cs/>
          <w:lang w:val="ar_AE" w:bidi="ar_AE"/>
        </w:rPr>
      </w:r>
      <w:r>
        <w:rPr>
          <w:rtl/>
          <w:cs/>
          <w:lang w:val="ar_AE" w:bidi="ar_AE"/>
        </w:rPr>
        <w:t>في المشهد الرابع، يُعِدّ يعقوب كل شيء بسرعة ويغادر حاران بينما يكون لابان بعيدًا وهو يجزّ الغنم، ويجري ترتيب الأحداث على النحو التالي:</w:t>
      </w:r>
    </w:p>
    <w:p>
      <w:pPr>
        <w:pStyle w:val="ListBullet"/>
        <w:bidi/>
        <w:spacing w:line="240" w:lineRule="auto"/>
        <w:ind w:left="720"/>
      </w:pPr>
      <w:r>
        <w:rPr>
          <w:rtl/>
          <w:cs/>
          <w:lang w:val="ar_AE" w:bidi="ar_AE"/>
        </w:rPr>
      </w:r>
      <w:r>
        <w:rPr>
          <w:rtl/>
          <w:cs/>
          <w:lang w:val="ar_AE" w:bidi="ar_AE"/>
        </w:rPr>
        <w:t>يكون لابان بعيدًا يجزّ الغنم.</w:t>
      </w:r>
    </w:p>
    <w:p>
      <w:pPr>
        <w:pStyle w:val="ListBullet"/>
        <w:bidi/>
        <w:spacing w:line="240" w:lineRule="auto"/>
        <w:ind w:left="720"/>
      </w:pPr>
      <w:r>
        <w:rPr>
          <w:rtl/>
          <w:cs/>
          <w:lang w:val="ar_AE" w:bidi="ar_AE"/>
        </w:rPr>
      </w:r>
      <w:r>
        <w:rPr>
          <w:rtl/>
          <w:cs/>
          <w:lang w:val="ar_AE" w:bidi="ar_AE"/>
        </w:rPr>
        <w:t>ويقرِّر يعقوب أن يترك حاران.</w:t>
      </w:r>
    </w:p>
    <w:p>
      <w:pPr>
        <w:pStyle w:val="ListBullet"/>
        <w:bidi/>
        <w:spacing w:line="240" w:lineRule="auto"/>
        <w:ind w:left="720"/>
      </w:pPr>
      <w:r>
        <w:rPr>
          <w:rtl/>
          <w:cs/>
          <w:lang w:val="ar_AE" w:bidi="ar_AE"/>
        </w:rPr>
      </w:r>
      <w:r>
        <w:rPr>
          <w:rtl/>
          <w:cs/>
          <w:lang w:val="ar_AE" w:bidi="ar_AE"/>
        </w:rPr>
        <w:t>ولا يُخبر يعقوب لابان أن يعقوب وعائلته يغادرون حاران.</w:t>
      </w:r>
    </w:p>
    <w:p>
      <w:pPr>
        <w:pStyle w:val="ListBullet"/>
        <w:bidi/>
        <w:spacing w:line="240" w:lineRule="auto"/>
        <w:ind w:left="720"/>
      </w:pPr>
      <w:r>
        <w:rPr>
          <w:rtl/>
          <w:cs/>
          <w:lang w:val="ar_AE" w:bidi="ar_AE"/>
        </w:rPr>
      </w:r>
      <w:r>
        <w:rPr>
          <w:rtl/>
          <w:cs/>
          <w:lang w:val="ar_AE" w:bidi="ar_AE"/>
        </w:rPr>
        <w:t>ويحزم يعقوب كل ما اقتناه في فدان آرام، وهي المنطقة المحيطة بحاران.</w:t>
      </w:r>
    </w:p>
    <w:p>
      <w:pPr>
        <w:pStyle w:val="ListBullet"/>
        <w:bidi/>
        <w:spacing w:line="240" w:lineRule="auto"/>
        <w:ind w:left="720"/>
      </w:pPr>
      <w:r>
        <w:rPr>
          <w:rtl/>
          <w:cs/>
          <w:lang w:val="ar_AE" w:bidi="ar_AE"/>
        </w:rPr>
      </w:r>
      <w:r>
        <w:rPr>
          <w:rtl/>
          <w:cs/>
          <w:lang w:val="ar_AE" w:bidi="ar_AE"/>
        </w:rPr>
        <w:t>وتسرق راحيل أصنام بيت لابان.</w:t>
      </w:r>
    </w:p>
    <w:p>
      <w:pPr>
        <w:pStyle w:val="ListBullet"/>
        <w:bidi/>
        <w:spacing w:line="240" w:lineRule="auto"/>
        <w:ind w:left="720"/>
      </w:pPr>
      <w:r>
        <w:rPr>
          <w:rtl/>
          <w:cs/>
          <w:lang w:val="ar_AE" w:bidi="ar_AE"/>
        </w:rPr>
      </w:r>
      <w:r>
        <w:rPr>
          <w:rtl/>
          <w:cs/>
          <w:lang w:val="ar_AE" w:bidi="ar_AE"/>
        </w:rPr>
        <w:t>ويرسل يعقوب القطعان والمواشي أمامه.</w:t>
      </w:r>
    </w:p>
    <w:p>
      <w:pPr>
        <w:pStyle w:val="ListBullet"/>
        <w:bidi/>
        <w:spacing w:line="240" w:lineRule="auto"/>
        <w:ind w:left="720"/>
      </w:pPr>
      <w:r>
        <w:rPr>
          <w:rtl/>
          <w:cs/>
          <w:lang w:val="ar_AE" w:bidi="ar_AE"/>
        </w:rPr>
      </w:r>
      <w:r>
        <w:rPr>
          <w:rtl/>
          <w:cs/>
          <w:lang w:val="ar_AE" w:bidi="ar_AE"/>
        </w:rPr>
        <w:t>ويضع يعقوب راحيل وليئة وزلفة وبلهة، ومعهم أحد عشر ابنًا وبنتًا واحدة، على الجمال.</w:t>
      </w:r>
    </w:p>
    <w:p>
      <w:pPr>
        <w:pStyle w:val="ListBullet"/>
        <w:bidi/>
        <w:spacing w:line="240" w:lineRule="auto"/>
        <w:ind w:left="720"/>
      </w:pPr>
      <w:r>
        <w:rPr>
          <w:rtl/>
          <w:cs/>
          <w:lang w:val="ar_AE" w:bidi="ar_AE"/>
        </w:rPr>
      </w:r>
      <w:r>
        <w:rPr>
          <w:rtl/>
          <w:cs/>
          <w:lang w:val="ar_AE" w:bidi="ar_AE"/>
        </w:rPr>
        <w:t>ثم ينطلق يعقوب مع عائلته من حاران متجهًا نحو كنعان.</w:t>
      </w:r>
    </w:p>
    <w:p>
      <w:pPr>
        <w:pStyle w:val="ListBullet"/>
        <w:bidi/>
        <w:spacing w:line="240" w:lineRule="auto"/>
        <w:ind w:left="720"/>
      </w:pPr>
      <w:r>
        <w:rPr>
          <w:rtl/>
          <w:cs/>
          <w:lang w:val="ar_AE" w:bidi="ar_AE"/>
        </w:rPr>
      </w:r>
      <w:r>
        <w:rPr>
          <w:rtl/>
          <w:cs/>
          <w:lang w:val="ar_AE" w:bidi="ar_AE"/>
        </w:rPr>
        <w:t>ثم يعبر يعقوب نهر الفرات ويتجه نحو جبل جلعاد.</w:t>
      </w:r>
    </w:p>
    <w:p>
      <w:pPr>
        <w:bidi/>
      </w:pPr>
      <w:r>
        <w:rPr>
          <w:rtl/>
          <w:cs/>
          <w:lang w:val="ar_AE" w:bidi="ar_AE"/>
        </w:rPr>
      </w:r>
      <w:r>
        <w:rPr>
          <w:rtl/>
          <w:cs/>
          <w:lang w:val="ar_AE" w:bidi="ar_AE"/>
        </w:rPr>
        <w:t>وبمغادرة حاران بهذه الطريقة، يخدع يعقوب لابان، إذ يأخذ كل ممتلكاته، وكل ما لديه، وينطلق، بينما لا يعلم لابان أن يعقوب قد أخذ عائلته وممتلكاته، بما في ذلك كل الحيوانات، وغادر حاران.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أبناء لابان</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يُذكَر أولاد 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يشكو أبناء لابان من يعقوب، ويقولون إن يعقوب صار غنيًّا لأنه سرق من لابان، ويؤكّدون أن سبب ثروته الوحيد هو أنه أخذ ما يخصّ أباهم. ويسمع يعقوب ما يقوله أبناء لابان، ثم يلاحظ أن موقف لابان تجاهه يتغيّر.</w:t>
      </w:r>
    </w:p>
    <w:p>
      <w:pPr>
        <w:bidi/>
      </w:pPr>
      <w:r>
        <w:rPr>
          <w:rtl/>
          <w:cs/>
          <w:lang w:val="ar_AE" w:bidi="ar_AE"/>
        </w:rPr>
      </w:r>
      <w:r>
        <w:rPr>
          <w:rtl/>
          <w:cs/>
          <w:lang w:val="ar_AE" w:bidi="ar_AE"/>
        </w:rPr>
        <w:t>أوقفوا التمثيل: اسألوا الأبناء: "لماذا تقولون إن يعقوب سرق من أبيكم؟" قد تسمعون: "لا يوجد سبب آخر يجعل يعقوب غنيًّا إلى هذا الحد. كل ما نملكه يخصّ أبانا، ويعقوب قد خدع أبانا." واسألوا يعقوب: "كيف تشعر عندما تسمع هذه الاتهامات؟" قد تسمعون: "أشعر بالحزن لأنهم يسيئون فهم ما حدث. فهم لا يعرفون كيف حاول لابان أن يخدعني. إنهم يحبّون أباهم، وهذا أمر جيد." واصلوا التمثيل.</w:t>
      </w:r>
    </w:p>
    <w:p>
      <w:pPr>
        <w:bidi/>
      </w:pPr>
      <w:r>
        <w:rPr>
          <w:rtl/>
          <w:cs/>
          <w:lang w:val="ar_AE" w:bidi="ar_AE"/>
        </w:rPr>
      </w:r>
      <w:r>
        <w:rPr>
          <w:rtl/>
          <w:cs/>
          <w:lang w:val="ar_AE" w:bidi="ar_AE"/>
        </w:rPr>
        <w:t xml:space="preserve">في المشهد الثاني، يقول يهوه ليعقوب أن يرجع إلى أرض أبيه وجدّه، </w:t>
      </w:r>
    </w:p>
    <w:p>
      <w:pPr>
        <w:bidi/>
      </w:pPr>
      <w:r>
        <w:rPr>
          <w:rtl/>
          <w:cs/>
          <w:lang w:val="ar_AE" w:bidi="ar_AE"/>
        </w:rPr>
      </w:r>
      <w:r>
        <w:rPr>
          <w:rtl/>
          <w:cs/>
          <w:lang w:val="ar_AE" w:bidi="ar_AE"/>
        </w:rPr>
        <w:t>أوقفوا التمثيل: واسألوا يعقوب: "كيف تشعر عندما تسمع الله يقول لك ارجع إلى بيتك؟" قد تسمعون: "أنا سعيد. أريد أن أذهب إلى بيتي. فقد غبت وقتًا طويلًا. وأريد أن أرى أبي من جديد، وأنا مسرور لأن الله لم ينسَ أنني هنا في حاران." واصلوا التمثيل.</w:t>
      </w:r>
    </w:p>
    <w:p>
      <w:pPr>
        <w:bidi/>
      </w:pPr>
      <w:r>
        <w:rPr>
          <w:rtl/>
          <w:cs/>
          <w:lang w:val="ar_AE" w:bidi="ar_AE"/>
        </w:rPr>
      </w:r>
      <w:r>
        <w:rPr>
          <w:rtl/>
          <w:cs/>
          <w:lang w:val="ar_AE" w:bidi="ar_AE"/>
        </w:rPr>
        <w:t>في المشهد الثالث، يدعو يعقوب راحيل وليئة ليخرجا إلى الحقل حيث يرعى الغنم، ويبدأ يشرح لهما كيف حاول لابان أن يخدعه بتغيير شروط أجره عشر مرّات، ثم يوضّح لهما كيف حماه الله، وكيف جعل الله الحيوانات تُنجب صغارًا تمامًا بحسب ما كان لابان يحدّده، فإذا قال لابان أن حيوانات يعقوب ستكون تلك المخططة، فإن القطيع أنجب صغارًا مخططة. والله هو الذي يجعل هذا يحدث.</w:t>
      </w:r>
    </w:p>
    <w:p>
      <w:pPr>
        <w:bidi/>
      </w:pPr>
      <w:r>
        <w:rPr>
          <w:rtl/>
          <w:cs/>
          <w:lang w:val="ar_AE" w:bidi="ar_AE"/>
        </w:rPr>
      </w:r>
      <w:r>
        <w:rPr>
          <w:rtl/>
          <w:cs/>
          <w:lang w:val="ar_AE" w:bidi="ar_AE"/>
        </w:rPr>
        <w:t>أوقفوا التمثيل: واسألوا يعقوب: "كيف تشعر وأنت تشرح لبنات لابان كيف حاول أبوهن أن يخدعك؟" قد تسمعون: "أشعر بالأسف لأنني مضطرّ أن أخبرهما، لكن مع تغيّر موقف لابان واتّهامات أبنائه لي، يجب أن يعرفا الحقيقة. من الصعب أن أقول لهما كيف تعامل أبوهما معي." اسألوا راحيل وليئة: "كيف تشعران وأنتما تسمعان ما يقوله يعقوب عن أبيكما وإخوتكما؟" قد تسمعون: "لسنا متفاجئتَين، فأبونا كان دائمًا هكذا، وقد خدعنا نحن أيضًا." واصلوا التمثيل.</w:t>
      </w:r>
    </w:p>
    <w:p>
      <w:pPr>
        <w:bidi/>
      </w:pPr>
      <w:r>
        <w:rPr>
          <w:rtl/>
          <w:cs/>
          <w:lang w:val="ar_AE" w:bidi="ar_AE"/>
        </w:rPr>
      </w:r>
      <w:r>
        <w:rPr>
          <w:rtl/>
          <w:cs/>
          <w:lang w:val="ar_AE" w:bidi="ar_AE"/>
        </w:rPr>
        <w:t>ثم يخبر يعقوب راحيل وليئة عن حلمٍ ظهر فيه ملاك الله وتكلّم معه، ويقول له إن الله هو الذي جعل الغنم والمعز تُنجب فقط المرقّطة والمخطّطة والمنقّطة، ويقول له: "أنا إلهُ بَيتِ إيلَ حَيثُ مَسَحتَ عَمودًا، حَيثُ نَذَرتَ لي نَذرًا. الآنَ قُمِ اخرُجْ مِنْ هذِهِ الأرضِ وارجِعْ إلَى أرضِ ميلادِكَ."</w:t>
      </w:r>
    </w:p>
    <w:p>
      <w:pPr>
        <w:bidi/>
      </w:pPr>
      <w:r>
        <w:rPr>
          <w:rtl/>
          <w:cs/>
          <w:lang w:val="ar_AE" w:bidi="ar_AE"/>
        </w:rPr>
      </w:r>
      <w:r>
        <w:rPr>
          <w:rtl/>
          <w:cs/>
          <w:lang w:val="ar_AE" w:bidi="ar_AE"/>
        </w:rPr>
        <w:t>أوقفوا التمثيل: واسألوا يعقوب: "كيف تشعر عندما أدركت أن ملاك الله هو الذي كان يكلّمك؟" قد تسمعون: "أنا سعيد جدًا. لقد ظننت أن الله قد نسيني هنا، وأنا الآن مسرور لأنني أعلم أن الله هو الذي أغناني، وأنا فرح لأن الله يريدني أن أرجع إلى البيت." واصلوا التمثيل.</w:t>
      </w:r>
    </w:p>
    <w:p>
      <w:pPr>
        <w:bidi/>
      </w:pPr>
      <w:r>
        <w:rPr>
          <w:rtl/>
          <w:cs/>
          <w:lang w:val="ar_AE" w:bidi="ar_AE"/>
        </w:rPr>
      </w:r>
      <w:r>
        <w:rPr>
          <w:rtl/>
          <w:cs/>
          <w:lang w:val="ar_AE" w:bidi="ar_AE"/>
        </w:rPr>
        <w:t>وبعد أن يشرح يعقوب هذه الأمور، تبدأ راحيل وليئة في الكلام، وتقولان له كيف أساء لابان معاملتهما أيضًا، إذ لم يضع جانبًا شيئًا من المهر ليعتني بهما، ولن يكون لهما نصيب في ميراثه، لأنه يعاملهما كأجنبيّتَين لا كبنتَين، ثم تقولان ليعقوب: "افعل ما قاله لك الله."</w:t>
      </w:r>
    </w:p>
    <w:p>
      <w:pPr>
        <w:bidi/>
      </w:pPr>
      <w:r>
        <w:rPr>
          <w:rtl/>
          <w:cs/>
          <w:lang w:val="ar_AE" w:bidi="ar_AE"/>
        </w:rPr>
      </w:r>
      <w:r>
        <w:rPr>
          <w:rtl/>
          <w:cs/>
          <w:lang w:val="ar_AE" w:bidi="ar_AE"/>
        </w:rPr>
        <w:t>وفي المشهد الرابع، يعرف يعقوب أن لابان بعيد وهو يجزّ الغنم، وسيستغرق ذلك أيّامًا، وأثناء غياب لابان يستعدّ يعقوب للرحيل، فيجمع كل ممتلكاته، وفي هذا الوقت تسرق راحيل أصنام بيت أبيها، ويرسل يعقوب القطعان أمامه، ثم يجهّز الجِمال ويُركب عليها راحيل وليئة وزلفة وبلهة، مع أحد عشر ابنًا وابنة واحدة. وبعد ذلك يخرج يعقوب من حاران دون أن يخبر لابان، ويعبر هو وأهل بيته نهر الفرات ويتوجّهون إلى جبل جلعاد.</w:t>
      </w:r>
    </w:p>
    <w:p>
      <w:pPr>
        <w:bidi/>
      </w:pPr>
      <w:r>
        <w:rPr>
          <w:rtl/>
          <w:cs/>
          <w:lang w:val="ar_AE" w:bidi="ar_AE"/>
        </w:rPr>
      </w:r>
      <w:r>
        <w:rPr>
          <w:rtl/>
          <w:cs/>
          <w:lang w:val="ar_AE" w:bidi="ar_AE"/>
        </w:rPr>
        <w:t>أوقفوا التمثيل: واسألوا يعقوب: "لماذا تخرج دون أن تخبر لابان؟" قد تسمعون: "أظنّ أن لابان سيحاول أن يمنعني من الذهاب، أو سيحاول أن يحتفظ ببعض حيواناتي، وربما يحتفظ ببعض أفراد أسرتي، لذلك يجب أن نهرب أثناء غيابه." اسألوا راحيل: "لماذا أخذتِ أصنام بيت أبيكِ؟" قد تسمعون: "أريد أن نكون آمنين ومحميّين. أعلم أن يعقوب يؤمن بالله، لكنني أحتاج أيضًا إلى أصنام العائلة معي. سيغضب يعقوب إن اكتشف ما فعلت."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يتحدّث هذا المقطع عن موسم تزاوج الغنم والمعز، استخدموا المصطلحات نفسها التي استخدمتموها في المقطع السابق لوصف هذه العملية. في هذا المقطع يُقِرّ يعقوب أن الله هو الذي جعل الغنم والمعز تُنجب صغارًا مخطّطة أو منقّطة أو مرقّطة.</w:t>
      </w:r>
    </w:p>
    <w:p>
      <w:pPr>
        <w:bidi/>
      </w:pPr>
      <w:r>
        <w:rPr>
          <w:rtl/>
          <w:cs/>
          <w:lang w:val="ar_AE" w:bidi="ar_AE"/>
        </w:rPr>
      </w:r>
      <w:r>
        <w:rPr>
          <w:rtl/>
          <w:cs/>
          <w:lang w:val="ar_AE" w:bidi="ar_AE"/>
        </w:rPr>
        <w:t>وتخبر راحيل وليئة يعقوب أن لابان يعاملهما كأجنبيّتَين لا كبنتَين، والمرأة الأجنبية لا يكون لها حقّ في الميراث. وكان ينبغي على الأب أن يضع جانبًا جزءًا من المال الذي دُفع كمهرٍ للعروس، ويحتفظ به لابنته لتنتفع به في المستقبل، لكنه لم يفعل ذلك، بل أنفق المال كلَّه.</w:t>
      </w:r>
    </w:p>
    <w:p>
      <w:pPr>
        <w:bidi/>
      </w:pPr>
      <w:r>
        <w:rPr>
          <w:rtl/>
          <w:cs/>
          <w:lang w:val="ar_AE" w:bidi="ar_AE"/>
        </w:rPr>
      </w:r>
      <w:r>
        <w:rPr>
          <w:rtl/>
          <w:cs/>
          <w:lang w:val="ar_AE" w:bidi="ar_AE"/>
        </w:rPr>
        <w:t xml:space="preserve">ثم ظهر ملاك الرب ليعقوب في </w:t>
      </w:r>
      <w:r>
        <w:rPr>
          <w:b/>
          <w:rtl/>
          <w:cs/>
          <w:lang w:val="ar_AE" w:bidi="ar_AE"/>
        </w:rPr>
        <w:t>حلم</w:t>
      </w:r>
      <w:r>
        <w:rPr>
          <w:rtl/>
          <w:cs/>
          <w:lang w:val="ar_AE" w:bidi="ar_AE"/>
        </w:rPr>
        <w:t xml:space="preserve">. وبما أن هذا كان حلمًا، كان يعقوب نائمًا حين حدث ذلك، استخدموا الكلمة نفسها التي استعملتموها سابقًا لترجمة كلمة "حلم". يَرِد تعبير </w:t>
      </w:r>
      <w:r>
        <w:rPr>
          <w:rtl/>
          <w:cs/>
          <w:lang w:val="ar_AE" w:bidi="ar_AE"/>
        </w:rPr>
        <w:t>"ملاك الرب"</w:t>
      </w:r>
      <w:r>
        <w:rPr>
          <w:rtl/>
          <w:cs/>
          <w:lang w:val="ar_AE" w:bidi="ar_AE"/>
        </w:rPr>
        <w:t xml:space="preserve"> في قاموس المصطلحات الرئيسية، وأحيانًا يُشار إلى هذا الملاك باسم "ملاك الله". هذا الملاك هو كائن سماوي أرسله الله ليتعامل مع البشر بوصفه وكيله الشخصي والمتحدث باسمه، وفي مواضع كثيرة يكاد ملاك الله يُعَدّ هو الله نفسه، إذ يتكلّم أحيانًا لا باسم الله فقط، بل بصفته الله، مستخدمًا صيغة المتكلم المفرد. وقد ظهر ملاك الله لإبراهيم عندما كان مستعدًا لتقديم إسحاق كذبيحة، استخدموا الكلمات نفسها التي استخدمتموها في ذلك المقطع.</w:t>
      </w:r>
    </w:p>
    <w:p>
      <w:pPr>
        <w:bidi/>
      </w:pPr>
      <w:r>
        <w:rPr>
          <w:rtl/>
          <w:cs/>
          <w:lang w:val="ar_AE" w:bidi="ar_AE"/>
        </w:rPr>
      </w:r>
      <w:r>
        <w:rPr>
          <w:rtl/>
          <w:cs/>
          <w:lang w:val="ar_AE" w:bidi="ar_AE"/>
        </w:rPr>
        <w:t>يذكّر ملاك الله يعقوب ببيت إيل، وبالحجر القائم الذي مسحه بالزيت، وبالنذر الذي نذره هناك، استخدموا الكلمات نفسها لوصف هذا الحدث كما فعلتم عند ترجمة ذلك المقطع سابقًا.</w:t>
      </w:r>
    </w:p>
    <w:p>
      <w:pPr>
        <w:bidi/>
      </w:pPr>
      <w:r>
        <w:rPr>
          <w:rtl/>
          <w:cs/>
          <w:lang w:val="ar_AE" w:bidi="ar_AE"/>
        </w:rPr>
      </w:r>
      <w:r>
        <w:rPr>
          <w:rtl/>
          <w:cs/>
          <w:lang w:val="ar_AE" w:bidi="ar_AE"/>
        </w:rPr>
        <w:t>يشير هذا المقطع إلى الله باسم "</w:t>
      </w:r>
      <w:r>
        <w:rPr>
          <w:b/>
          <w:rtl/>
          <w:cs/>
          <w:lang w:val="ar_AE" w:bidi="ar_AE"/>
        </w:rPr>
        <w:t>يهوه</w:t>
      </w:r>
      <w:r>
        <w:rPr>
          <w:rtl/>
          <w:cs/>
          <w:lang w:val="ar_AE" w:bidi="ar_AE"/>
        </w:rPr>
        <w:t xml:space="preserve">" وباسم </w:t>
      </w:r>
      <w:r>
        <w:rPr>
          <w:b/>
          <w:rtl/>
          <w:cs/>
          <w:lang w:val="ar_AE" w:bidi="ar_AE"/>
        </w:rPr>
        <w:t>"الله"</w:t>
      </w:r>
      <w:r>
        <w:rPr>
          <w:rtl/>
          <w:cs/>
          <w:lang w:val="ar_AE" w:bidi="ar_AE"/>
        </w:rPr>
        <w:t>، استخدموا الاسمين نفسيهما كما في المقاطع الأخرى.</w:t>
      </w:r>
    </w:p>
    <w:p>
      <w:pPr>
        <w:bidi/>
      </w:pPr>
      <w:r>
        <w:rPr>
          <w:rtl/>
          <w:cs/>
          <w:lang w:val="ar_AE" w:bidi="ar_AE"/>
        </w:rPr>
      </w:r>
      <w:r>
        <w:rPr>
          <w:rtl/>
          <w:cs/>
          <w:lang w:val="ar_AE" w:bidi="ar_AE"/>
        </w:rPr>
        <w:t xml:space="preserve">وتسرق راحيل </w:t>
      </w:r>
      <w:r>
        <w:rPr>
          <w:b/>
          <w:rtl/>
          <w:cs/>
          <w:lang w:val="ar_AE" w:bidi="ar_AE"/>
        </w:rPr>
        <w:t>أصنام</w:t>
      </w:r>
      <w:r>
        <w:rPr>
          <w:rtl/>
          <w:cs/>
          <w:lang w:val="ar_AE" w:bidi="ar_AE"/>
        </w:rPr>
        <w:t xml:space="preserve"> بيت أبيها، وتُناقَش كلمة </w:t>
      </w:r>
      <w:r>
        <w:rPr>
          <w:rtl/>
          <w:cs/>
          <w:lang w:val="ar_AE" w:bidi="ar_AE"/>
        </w:rPr>
        <w:t>"الأصنام"</w:t>
      </w:r>
      <w:r>
        <w:rPr>
          <w:rtl/>
          <w:cs/>
          <w:lang w:val="ar_AE" w:bidi="ar_AE"/>
        </w:rPr>
        <w:t xml:space="preserve"> في قاموس المصطلحات الرئيسية، فهي صور يصنعها البشر بأيديهم ثم يعبدونها كآلهة، وكانت آلهة البيت تماثيل صغيرة قد تشبه البشر وتمثّل الأجداد أحيانًا، وفي هذه القصة كانت صغيرة بما يكفي لتُخفى في الوسادة التي كانت راحيل تجلس عليها.</w:t>
      </w:r>
    </w:p>
    <w:p>
      <w:pPr>
        <w:bidi/>
      </w:pPr>
      <w:r>
        <w:rPr>
          <w:rtl/>
          <w:cs/>
          <w:lang w:val="ar_AE" w:bidi="ar_AE"/>
        </w:rPr>
      </w:r>
      <w:r>
        <w:rPr>
          <w:rtl/>
          <w:cs/>
          <w:lang w:val="ar_AE" w:bidi="ar_AE"/>
        </w:rPr>
        <w:t>يستخدم هذا المقطع عدّة أسماء للإشارة إلى المكان نفسه. أرض جدّك وأبيك، أرض مولدك، وأرض كنعان، وجميعها تشير إلى المكان ذاته، وهو الأرض التي وعد الله بها إبراهيم ثم إسحاق ثم يعقوب. وعندما رأى يعقوب حلم السُّلَّم في بيت إيل، أكّد الله له أن هذه الأرض ستكون ميراثه.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31:22–35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31: 22–35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يقدّم هذا المقطع سردًا تاريخيًا لرحلة يعقوب عائدًا إلى أرض كنعان وإلى أبيه إسحاق. في المقطع السابق، عَلِم يعقوب أن أبناء لابان كانوا يظنّون أن يعقوب يسرق من أبيهم لابان، كما لاحظ أن موقف لابان تجاهه قد تغيّر. لذلك قرّر يعقوب أن الوقت قد حان ليعود إلى بيته، وإلى جانب ذلك تكلّم الله مع يعقوب في حلم، وأمره أن يرجع إلى أبيه إسحاق. فحزم يعقوب كل ما يملك سرًّا، ورحل دون أن يُخبر لابان، وأخذ معه جميع مواشيه وكل ممتلكاته وكل أسرته، زوجاته وأولاده، وغادر حاران عائدًا إلى كنعان وإلى أبيه إسحاق.</w:t>
      </w:r>
    </w:p>
    <w:p>
      <w:pPr>
        <w:bidi/>
      </w:pPr>
      <w:r>
        <w:rPr>
          <w:rtl/>
          <w:cs/>
          <w:lang w:val="ar_AE" w:bidi="ar_AE"/>
        </w:rPr>
      </w:r>
      <w:r>
        <w:rPr>
          <w:rtl/>
          <w:cs/>
          <w:lang w:val="ar_AE" w:bidi="ar_AE"/>
        </w:rPr>
        <w:t>كان لابان بعيدًا عن البيت بعض المسافة يجزّ الغنم حين رحل يعقوب، وبعد ثلاثة أيام من مغادرة يعقوب أخبر أحدهم لابان بأن يعقوب قد رحل. كان يعقوب يسافر ومعه القطعان والقطعان الصغيرة، ومعه أيضًا زوجاته وأولاده، وما إن عَلِم لابان برحيله حتى جمع جماعة من أقاربه وانطلق في مطاردة حثيثة وراءه. والمطاردة الحثيثة تعني أن لابان وأقاربه كانوا يسيرون بأقصى سرعة يستطيعونها، ومع ذلك استغرقهم الأمر سبعة أيام حتى لحقوا بيعقوب. وهذا يعني أن يعقوب كان قد قطع المسافة في عشرة أيام، بينما قطعها لابان في سبعة أيام فقط، لأن لابان لم يكن معه قطعان ولا نساء ولا أولاد يبطئون سيره. وكان يعقوب قد وصل إلى جبال جلعاد، وهي أقصى الجزء الشمالي من جلعاد. ويقع هذا المكان على بُعد نحو ثلاثمئة وخمسين ميلًا، أي نحو خمسمئة وستين كيلومترًا، من حاران.</w:t>
      </w:r>
    </w:p>
    <w:p>
      <w:pPr>
        <w:bidi/>
      </w:pPr>
      <w:r>
        <w:rPr>
          <w:rtl/>
          <w:cs/>
          <w:lang w:val="ar_AE" w:bidi="ar_AE"/>
        </w:rPr>
      </w:r>
      <w:r>
        <w:rPr>
          <w:rtl/>
          <w:cs/>
          <w:lang w:val="ar_AE" w:bidi="ar_AE"/>
        </w:rPr>
        <w:t>اعرضوا خريطة لأرض كنعان من بئر سبع إلى حاران، وحدّدوا عليها موقع جبال جلعاد.</w:t>
      </w:r>
    </w:p>
    <w:p>
      <w:pPr>
        <w:bidi/>
      </w:pPr>
      <w:r>
        <w:rPr>
          <w:rtl/>
          <w:cs/>
          <w:lang w:val="ar_AE" w:bidi="ar_AE"/>
        </w:rPr>
      </w:r>
      <w:r>
        <w:rPr>
          <w:rtl/>
          <w:cs/>
          <w:lang w:val="ar_AE" w:bidi="ar_AE"/>
        </w:rPr>
        <w:t>توقّفوا وناقشوا: كان يعقوب يسافر نحو خمسين كيلومترًا في اليوم، ومع وجود الحيوانات والأطفال كان هذا معدّلًا سريعًا، فلماذا تظنّون أن يعقوب كان يسير بهذه السرعة؟</w:t>
      </w:r>
    </w:p>
    <w:p>
      <w:pPr>
        <w:bidi/>
      </w:pPr>
      <w:r>
        <w:rPr>
          <w:rtl/>
          <w:cs/>
          <w:lang w:val="ar_AE" w:bidi="ar_AE"/>
        </w:rPr>
      </w:r>
      <w:r>
        <w:rPr>
          <w:rtl/>
          <w:cs/>
          <w:lang w:val="ar_AE" w:bidi="ar_AE"/>
        </w:rPr>
        <w:t>قبل أن يصل لابان إلى يعقوب، رأى لابان حلمًا، حيث ظهر له فيه الله وقال له: "احتَرِزْ مِنْ أنْ تُكلِّمَ يعقوبَ بخَيرٍ أو شَرٍّ". وبما أن هذا كان حلمًا، فقد حدث ليلًا. ثم لحق لابان بيعقوب ونصب خيمته قرب خيمة يعقوب، وبعد ذلك ذهب إلى يعقوب وبدأ يهاجمه بالكلام، وكانت الكلمات المستخدمة تدلّ على أن لابان كان غاضبًا جدًا ويصرخ في وجه يعقوب. وكان لابان يكلّم يعقوب مستخدمًا سلسلة من الأسئلة التي لا تنتظر جوابًا، فهو لم يكن يطلب معلومات، بل كان يعبّر عن غضبه. واتّهم لابان يعقوب بأنه هرب سرًّا، وبأنه ساق راحيل وليئة كأنهما أسيرتا حرب، وبأنه رحل سرًا. وأكد ليعقوب أنه لو علم برحيله لأقام له وليمة وداع بها موسيقى ورقص.</w:t>
      </w:r>
    </w:p>
    <w:p>
      <w:pPr>
        <w:bidi/>
      </w:pPr>
      <w:r>
        <w:rPr>
          <w:rtl/>
          <w:cs/>
          <w:lang w:val="ar_AE" w:bidi="ar_AE"/>
        </w:rPr>
      </w:r>
      <w:r>
        <w:rPr>
          <w:rtl/>
          <w:cs/>
          <w:lang w:val="ar_AE" w:bidi="ar_AE"/>
        </w:rPr>
        <w:t>توقّفوا وناقشوا: احكوا قصة عن أبٍ يطارد أبناءه بعدما هربوا من البيت، كيف تكون ردود فعل الأب عندما يلحق بهم؟ وكيف يكلّم أبناءه؟ استمعوا جيدًا إلى الطريقة التي يعبّر بها الأب عن غضبه تجاه أولاده.</w:t>
      </w:r>
    </w:p>
    <w:p>
      <w:pPr>
        <w:bidi/>
      </w:pPr>
      <w:r>
        <w:rPr>
          <w:rtl/>
          <w:cs/>
          <w:lang w:val="ar_AE" w:bidi="ar_AE"/>
        </w:rPr>
      </w:r>
      <w:r>
        <w:rPr>
          <w:rtl/>
          <w:cs/>
          <w:lang w:val="ar_AE" w:bidi="ar_AE"/>
        </w:rPr>
        <w:t>وذكر لابان على وجه الخصوص آلتي الدفّ والعود، وهما من الآلات الموسيقية الشائعة، فالدفّ هو نوع من الطبول الصغيرة التي تُمسك باليد، أما العود فكانت له أوتار تُشدّ أو تُضرَب. وكانت هاتان الآلتان من الآلات المعتادة في ذلك الزمان وتُستخدمان في أجواء الاحتفالات.</w:t>
      </w:r>
    </w:p>
    <w:p>
      <w:pPr>
        <w:bidi/>
      </w:pPr>
      <w:r>
        <w:rPr>
          <w:rtl/>
          <w:cs/>
          <w:lang w:val="ar_AE" w:bidi="ar_AE"/>
        </w:rPr>
      </w:r>
      <w:r>
        <w:rPr>
          <w:rtl/>
          <w:cs/>
          <w:lang w:val="ar_AE" w:bidi="ar_AE"/>
        </w:rPr>
        <w:t>توقّفوا واعرضوا صورة لدفّ وعود، وانتبِهوا إلى أن الدفّ في ذلك الوقت كان طبلًا يدويًا صغيرًا لا يحتوي على الحلقات المعدنية الموجودة في دفوف اليوم.</w:t>
      </w:r>
    </w:p>
    <w:p>
      <w:pPr>
        <w:bidi/>
      </w:pPr>
      <w:r>
        <w:rPr>
          <w:rtl/>
          <w:cs/>
          <w:lang w:val="ar_AE" w:bidi="ar_AE"/>
        </w:rPr>
      </w:r>
      <w:r>
        <w:rPr>
          <w:rtl/>
          <w:cs/>
          <w:lang w:val="ar_AE" w:bidi="ar_AE"/>
        </w:rPr>
        <w:t>وقال لابان ليعقوب إنه كان يستطيع أن يهلكه، وقال هذا بأسلوب يعني: "أستطيع أن أفعل ذلك، لكنني لن أفعل". ثم أخبر لابان يعقوب بالحلم الذي ظهر له فيه الله وقال له: "احتَرِزْ مِنْ أنْ تُكلِّمَ يعقوبَ بخَيرٍ أو شَرٍّ". وقال لابان: "إلهُ أبيكُمْ كلَّمَنيَ"، وهذا يدلّ على أن لابان لم يكن يعرف الله ولا يعبده كما كان يفعل إسحاق ويعقوب. وقد يفسّر هذا الحلم لماذا لم يمدّ لابان يده بالشر على يعقوب، ثم قال إنه يفهم رغبة يعقوب في الرجوع إلى أبيه إسحاق، لكنّه بعد ذلك اتّهم يعقوب بسرقة آلهة بيته.</w:t>
      </w:r>
    </w:p>
    <w:p>
      <w:pPr>
        <w:bidi/>
      </w:pPr>
      <w:r>
        <w:rPr>
          <w:rtl/>
          <w:cs/>
          <w:lang w:val="ar_AE" w:bidi="ar_AE"/>
        </w:rPr>
      </w:r>
      <w:r>
        <w:rPr>
          <w:rtl/>
          <w:cs/>
          <w:lang w:val="ar_AE" w:bidi="ar_AE"/>
        </w:rPr>
        <w:t>اعرضوا صورة لبعض أصنام البيوت الصغيرة.</w:t>
      </w:r>
    </w:p>
    <w:p>
      <w:pPr>
        <w:bidi/>
      </w:pPr>
      <w:r>
        <w:rPr>
          <w:rtl/>
          <w:cs/>
          <w:lang w:val="ar_AE" w:bidi="ar_AE"/>
        </w:rPr>
      </w:r>
      <w:r>
        <w:rPr>
          <w:rtl/>
          <w:cs/>
          <w:lang w:val="ar_AE" w:bidi="ar_AE"/>
        </w:rPr>
        <w:t>فشرح يعقوب أنه كان خائفًا من أن يحتجز لابان راحيل وليئة عنده بالقوة، ثم قال: أنا لم أسرق شيئًا، فتّش عن الآلهة، "الّذي تجِدُ آلِهَتَكَ معهُ لا يَعيشُ. قُدّامَ إخوَتِنا انظُرْ ماذا مَعي وخُذهُ لنَفسِكَ". ولم يكن يعقوب يعلم أن راحيل هي التي سرقت آلهة بيت لابان، وأراد يعقوب أن يكون الأقارب شهودًا أثناء تفتيش المخيّم، ولذلك أشار إليهم قائلًا: "إخوَتِنا".</w:t>
      </w:r>
    </w:p>
    <w:p>
      <w:pPr>
        <w:bidi/>
      </w:pPr>
      <w:r>
        <w:rPr>
          <w:rtl/>
          <w:cs/>
          <w:lang w:val="ar_AE" w:bidi="ar_AE"/>
        </w:rPr>
      </w:r>
      <w:r>
        <w:rPr>
          <w:rtl/>
          <w:cs/>
          <w:lang w:val="ar_AE" w:bidi="ar_AE"/>
        </w:rPr>
        <w:t>ثم بدأ لابان يفتّش مخيّم يعقوب، ففتّش خيمة يعقوب، ثم خيام ليئة وزلفة وبلهة، وأخيرًا دخل خيمة راحيل. وكانت راحيل في خيمتها، وقد وضعت آلهة البيت في الوسادة التي كانت تستخدمها لسرج الجمل، وكانت جالسة فوقها.</w:t>
      </w:r>
    </w:p>
    <w:p>
      <w:pPr>
        <w:bidi/>
      </w:pPr>
      <w:r>
        <w:rPr>
          <w:rtl/>
          <w:cs/>
          <w:lang w:val="ar_AE" w:bidi="ar_AE"/>
        </w:rPr>
      </w:r>
      <w:r>
        <w:rPr>
          <w:rtl/>
          <w:cs/>
          <w:lang w:val="ar_AE" w:bidi="ar_AE"/>
        </w:rPr>
        <w:t>اعرضوا صورة لامرأة جالسة على جمل، وتأكّدوا من ظهور الوسادة في الصورة.</w:t>
      </w:r>
    </w:p>
    <w:p>
      <w:pPr>
        <w:bidi/>
      </w:pPr>
      <w:r>
        <w:rPr>
          <w:rtl/>
          <w:cs/>
          <w:lang w:val="ar_AE" w:bidi="ar_AE"/>
        </w:rPr>
      </w:r>
      <w:r>
        <w:rPr>
          <w:rtl/>
          <w:cs/>
          <w:lang w:val="ar_AE" w:bidi="ar_AE"/>
        </w:rPr>
        <w:t>واعرضوا صورة لمخيّم من الخيام.</w:t>
      </w:r>
    </w:p>
    <w:p>
      <w:pPr>
        <w:bidi/>
      </w:pPr>
      <w:r>
        <w:rPr>
          <w:rtl/>
          <w:cs/>
          <w:lang w:val="ar_AE" w:bidi="ar_AE"/>
        </w:rPr>
      </w:r>
      <w:r>
        <w:rPr>
          <w:rtl/>
          <w:cs/>
          <w:lang w:val="ar_AE" w:bidi="ar_AE"/>
        </w:rPr>
        <w:t xml:space="preserve">ولم تقم راحيل عندما دخل لابان إلى الخيمة، وكان من المعتاد أن تقف الابنة احترامًا لأبيها. لكن راحيل استخدمت صيغة احترام شديدة في مخاطبته، فقالت: "سيِّدي". وكلمة </w:t>
      </w:r>
      <w:r>
        <w:rPr>
          <w:b/>
          <w:rtl/>
          <w:cs/>
          <w:lang w:val="ar_AE" w:bidi="ar_AE"/>
        </w:rPr>
        <w:t>"سيّد"</w:t>
      </w:r>
      <w:r>
        <w:rPr>
          <w:rtl/>
          <w:cs/>
          <w:lang w:val="ar_AE" w:bidi="ar_AE"/>
        </w:rPr>
        <w:t xml:space="preserve"> هنا ليست هي كلمة </w:t>
      </w:r>
      <w:r>
        <w:rPr>
          <w:b/>
          <w:rtl/>
          <w:cs/>
          <w:lang w:val="ar_AE" w:bidi="ar_AE"/>
        </w:rPr>
        <w:t>"الرب"</w:t>
      </w:r>
      <w:r>
        <w:rPr>
          <w:rtl/>
          <w:cs/>
          <w:lang w:val="ar_AE" w:bidi="ar_AE"/>
        </w:rPr>
        <w:t xml:space="preserve"> التي تعني يهوه، بل هي تعبير احترام يُستخدم في مخاطبة الرجال الأكبر سنًّا. ثم قالت راحيل: "لا أستَطيعُ أنْ أقومَ أمامَكَ لأنَّ علَيَّ عادَةَ النِّساءِ". وفي العالم القديم كان دم الحيض يُعدّ أمرًا شديد النجاسة، وكان الناس يعتقدون أن الأرواح الشريرة أو الشياطين تسكن في دم الحيض. وبجلوس راحيل على آلهة البيت جعلتها نجسة. ولم يُجبرها لابان على القيام، ولم يفتّش الوسادة التي كانت راحيل جالسة عليها. بل واصل تفتيش الخيام والمخيّم، لكنه لم يجد آلهة بيته.</w:t>
      </w:r>
    </w:p>
    <w:p>
      <w:pPr>
        <w:bidi/>
      </w:pPr>
      <w:r>
        <w:rPr>
          <w:rtl/>
          <w:cs/>
          <w:lang w:val="ar_AE" w:bidi="ar_AE"/>
        </w:rPr>
      </w:r>
      <w:r>
        <w:rPr>
          <w:rtl/>
          <w:cs/>
          <w:lang w:val="ar_AE" w:bidi="ar_AE"/>
        </w:rPr>
        <w:t>توقّفوا وناقشوا: تحدّثوا عن المرأة في فترة عادتها الشهرية. ما الكلمات التي تستخدمونها لوصف هذا الأمر؟ وكيف يتحدّث الناس في ثقافتكم عن هذا الموضوع بأدب في المجموعات المختلطة؟ وكيف يمكن أن تخبروا جدّتكم أو جدّكم بما كان يحدث مع راحيل؟"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يعلم لابان أن يعقوب قد هرب وأخذ معه كل ممتلكاته وأسرته. فيجمع لابان أقاربه وينطلق وراء يعقوب. وفي الطريق، يرى لابان حلمًا يكلّمه فيه الله، ويأمره ألّا يؤذي يعقوب.</w:t>
      </w:r>
    </w:p>
    <w:p>
      <w:pPr>
        <w:bidi/>
      </w:pPr>
      <w:r>
        <w:rPr>
          <w:rtl/>
          <w:cs/>
          <w:lang w:val="ar_AE" w:bidi="ar_AE"/>
        </w:rPr>
      </w:r>
      <w:r>
        <w:rPr>
          <w:b/>
          <w:rtl/>
          <w:cs/>
          <w:lang w:val="ar_AE" w:bidi="ar_AE"/>
        </w:rPr>
        <w:t>في المشهد الثاني:</w:t>
      </w:r>
      <w:r>
        <w:rPr>
          <w:rtl/>
          <w:cs/>
          <w:lang w:val="ar_AE" w:bidi="ar_AE"/>
        </w:rPr>
        <w:t xml:space="preserve"> يلحق لابان بيعقوب. ويأتي لابان إلى يعقوب، ويغضب جدًا، ويوجّه إليه اتهامات كثيرة. ويتّهمه بسرقة آلهة البيت. ينكر يعقوب أنه سرق شيئًا، ويطلب من لابان أن يفتّش المخيّم عن أي شيء يخصّه.</w:t>
      </w:r>
    </w:p>
    <w:p>
      <w:pPr>
        <w:bidi/>
      </w:pPr>
      <w:r>
        <w:rPr>
          <w:rtl/>
          <w:cs/>
          <w:lang w:val="ar_AE" w:bidi="ar_AE"/>
        </w:rPr>
      </w:r>
      <w:r>
        <w:rPr>
          <w:b/>
          <w:rtl/>
          <w:cs/>
          <w:lang w:val="ar_AE" w:bidi="ar_AE"/>
        </w:rPr>
        <w:t>في المشهد الثالث:</w:t>
      </w:r>
      <w:r>
        <w:rPr>
          <w:rtl/>
          <w:cs/>
          <w:lang w:val="ar_AE" w:bidi="ar_AE"/>
        </w:rPr>
        <w:t xml:space="preserve"> يفتّش لابان الخيام ويصل إلى خيمة راحيل. وقد خبأت راحيل آلهة البيت في وسادة سرج جملها. ثم تجلس راحيل على الوسادة وتقول للابان إن وقتها الشهري قد أتى، ولذلك لا تستطيع أن تقف. ولا يجد لابان الآلهة.</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الرسول الذي أخبر لابان بهروب 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أقارب لابان</w:t>
      </w:r>
    </w:p>
    <w:p>
      <w:pPr>
        <w:pStyle w:val="ListBullet"/>
        <w:bidi/>
        <w:spacing w:line="240" w:lineRule="auto"/>
        <w:ind w:left="720"/>
      </w:pPr>
      <w:r>
        <w:rPr>
          <w:rtl/>
          <w:cs/>
          <w:lang w:val="ar_AE" w:bidi="ar_AE"/>
        </w:rPr>
      </w:r>
      <w:r>
        <w:rPr>
          <w:rtl/>
          <w:cs/>
          <w:lang w:val="ar_AE" w:bidi="ar_AE"/>
        </w:rPr>
        <w:t>ويُذكَر أولاد يعقوب وخدّامه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بعد ثلاثة أيام من مغادرة يعقوب حاران، يأتي شخص ويخبر لابان أن يعقوب قد رحل وأخذ معه كل أسرته وممتلكاته. وكان لابان في مكان بعيد عن حاران يعمل في جزّ الغنم، فيجمع فورًا جماعة من أقاربه وينطلق وراء يعقوب في مطاردة حثيثة، أي إنه يسافر بأقصى سرعة يستطيعها. قد قطع يعقوب وأسرته نحو خمسمئة وستين كيلومترًا، أي نحو ثلاثمئة وخمسين ميلًا، في عشرة أيام، وهو ما يساوي نحو خمسين كيلومترًا في اليوم، ومع وجود الحيوانات والأطفال يكون هذا سيرًا سريعًا جدًا. لكن لابان يسافر بوتيرة أسرع، إذ يلحق بيعقوب بعد سبعة أيام، فيكون معدّل سيره نحو ثمانين كيلومترًا في اليوم. وفي الليلة التي تسبق وصول لابان إلى يعقوب، يرى لابان حلمًا، ويظهر له الله في الحلم ويأمره ألّا يؤذي يعقوب.</w:t>
      </w:r>
    </w:p>
    <w:p>
      <w:pPr>
        <w:bidi/>
      </w:pPr>
      <w:r>
        <w:rPr>
          <w:rtl/>
          <w:cs/>
          <w:lang w:val="ar_AE" w:bidi="ar_AE"/>
        </w:rPr>
      </w:r>
      <w:r>
        <w:rPr>
          <w:rtl/>
          <w:cs/>
          <w:lang w:val="ar_AE" w:bidi="ar_AE"/>
        </w:rPr>
        <w:t>في المشهد الثاني، يذهب لابان إلى مخيّم يعقوب ويبدأ في مهاجمته لفظيًا. وتُظهِر الكلمات المستخدمة أن لابان يصرخ في وجه يعقوب. فيطرح لابان أسئلة لا تنتظر جوابًا، فهو يعبّر بهذه الطريقة عن غضبه وإحباطه. ويوجّه لابان عددًا من الاتهامات، ويكون بعض هذه الاتهامات غير صحيح. ويؤكّد لابان ليعقوب أنه لو كان قد أخبره برحيله، لأقام له وليمة احتفال مع الغناء والرقص. ثم يخبر لابان يعقوب بالحلم الذي رآه، حين قال له الله ألّا يؤذي يعقوب. ويقول له: "في قُدرَةِ يَدي أنْ أصنَعَ بكُمْ شَرًّا، ولكن إلهُ أبيكُمْ كلَّمَنيَ البارِحَةَ قائلًا: احتَرِزْ مِنْ أنْ تُكلِّمَ يعقوبَ بخَيرٍ أو شَرٍّ". وأخيرًا، ينتهي لابان من الصراخ ويقول إنه يفهم لماذا يريد يعقوب أن يرجع إلى أبيه إسحاق، ثم يسأل يعقوب لماذا سرق آلهة البيت.</w:t>
      </w:r>
    </w:p>
    <w:p>
      <w:pPr>
        <w:bidi/>
      </w:pPr>
      <w:r>
        <w:rPr>
          <w:rtl/>
          <w:cs/>
          <w:lang w:val="ar_AE" w:bidi="ar_AE"/>
        </w:rPr>
      </w:r>
      <w:r>
        <w:rPr>
          <w:rtl/>
          <w:cs/>
          <w:lang w:val="ar_AE" w:bidi="ar_AE"/>
        </w:rPr>
        <w:t>فيردّ يعقوب موضّحًا سبب رحيله سرًّا مع أسرته ومواشيه، فيقول إنه كان يخاف ألّا يسمح لابان للنساء بمغادرة حاران. وينكر يعقوب سرقة آلهة البيت، ويطلب من لابان أن يفتّش المخيّم وأن يحتفظ بكل ما يجده مما يخصّه. ويريد يعقوب من الأقارب أن يكونوا شهودًا على التفتيش، حتى يروا بأنفسهم إن كان لابان يجد شيئًا يعود له. ويشير يعقوب إلى هؤلاء الأقارب قائلًا: "إخوَتِنا"، أي إنهم أقارب ليعقوب أيضًا. ويقول يعقوب كذلك إن من سرق الآلهة ينبغي أن يُقتل. ولا يعلم يعقوب أن راحيل هي التي سرقت آلهة بيت لابان.</w:t>
      </w:r>
    </w:p>
    <w:p>
      <w:pPr>
        <w:bidi/>
      </w:pPr>
      <w:r>
        <w:rPr>
          <w:rtl/>
          <w:cs/>
          <w:lang w:val="ar_AE" w:bidi="ar_AE"/>
        </w:rPr>
      </w:r>
      <w:r>
        <w:rPr>
          <w:rtl/>
          <w:cs/>
          <w:lang w:val="ar_AE" w:bidi="ar_AE"/>
        </w:rPr>
        <w:t>في المشهد الثالث، يبدأ لابان بتفتيش الخيام. فيبدأ بخيمة يعقوب، ثم ينتقل إلى خيمة ليئة، ثم يفتّش خيام زلفة وبلهة، ولا يجد شيئًا في أيٍّ منها. ويفتّش لابان كل شيء بعناية في الخيام. وأخيرًا، يذهب إلى خيمة راحيل ليفتّشها. وتكون راحيل في الخيمة، وقد أخذت آلهة البيت ووضعتها في وسادة سرج جملها، وتكون جالسة على هذه الوسادة. فتكلّم راحيل لابان بأدب شديد قائلة: "يا سيّدي". ولا تقف راحيل عندما يدخل لابان إلى الخيمة، وتقول له: "لا أستَطيعُ أنْ أقومَ أمامَكَ لأنَّ علَيَّ عادَةَ النِّساءِ". فلا يُجبرها لابان على القيام ولا التحرّك، ولا يفتّش المكان الذي تجلس عليه راحيل، بل يفتّش كل ما عداه في الخيمة، فلا يجد شيئًا يعود له، ولا يجد آلهة البيت.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الرسول الذي أخبر لابان بهروب 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أقارب لابان</w:t>
      </w:r>
    </w:p>
    <w:p>
      <w:pPr>
        <w:pStyle w:val="ListBullet"/>
        <w:bidi/>
        <w:spacing w:line="240" w:lineRule="auto"/>
        <w:ind w:left="720"/>
      </w:pPr>
      <w:r>
        <w:rPr>
          <w:rtl/>
          <w:cs/>
          <w:lang w:val="ar_AE" w:bidi="ar_AE"/>
        </w:rPr>
      </w:r>
      <w:r>
        <w:rPr>
          <w:rtl/>
          <w:cs/>
          <w:lang w:val="ar_AE" w:bidi="ar_AE"/>
        </w:rPr>
        <w:t>ويُذكَر أولاد يعقوب وخدّامه.</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بعد ثلاثة أيام من مغادرة يعقوب حاران، يخبر أحدهم لابان بأن يعقوب يرحل آخذًا زوجاته وأولاده ومواشيه معه. فيجمع لابان بعض أقاربه وينطلقون وراء يعقوب. ويسافرون بسرعة محاولين اللحاق به. ويستغرق الأمر سبعة أيام حتى يدركوه. وفي الليلة التي تسبق وصول لابان إلى يعقوب، يرى لابان حلمًا، ويقول الله للابان في الحلم: "احتَرِزْ مِنْ أنْ تُكلِّمَ يعقوبَ بخَيرٍ أو شَرٍّ."</w:t>
      </w:r>
    </w:p>
    <w:p>
      <w:pPr>
        <w:bidi/>
      </w:pPr>
      <w:r>
        <w:rPr>
          <w:rtl/>
          <w:cs/>
          <w:lang w:val="ar_AE" w:bidi="ar_AE"/>
        </w:rPr>
      </w:r>
      <w:r>
        <w:rPr>
          <w:rtl/>
          <w:cs/>
          <w:lang w:val="ar_AE" w:bidi="ar_AE"/>
        </w:rPr>
        <w:t>أوقفوا التمثيل: واسألوا لابان: "لماذا تحاول أن تلحق بيعقوب؟" قد تسمعون: "كيف يجرؤ يعقوب أن يرحل سرًّا هكذا؟ لقد أخذ بناتي وأحفادي مني! ويجب أن يدفع يعقوب الثمن. إن تلك الحيوانات ملك لي. ويعقوب هو لص!" واصلوا التمثيل.</w:t>
      </w:r>
    </w:p>
    <w:p>
      <w:pPr>
        <w:bidi/>
      </w:pPr>
      <w:r>
        <w:rPr>
          <w:rtl/>
          <w:cs/>
          <w:lang w:val="ar_AE" w:bidi="ar_AE"/>
        </w:rPr>
      </w:r>
      <w:r>
        <w:rPr>
          <w:rtl/>
          <w:cs/>
          <w:lang w:val="ar_AE" w:bidi="ar_AE"/>
        </w:rPr>
        <w:t>في المشهد الثاني، يلحق لابان بيعقوب. وينصب لابان خيمته بالقرب من خيمة يعقوب. ثم يذهب لابان إلى يعقوب ويبدأ في طرح سلسلة من الأسئلة التي لا تنتظر إجابة. فيقول لابان: "ماذا فعَلتَ، وقَدْ خَدَعتَ قَلبي، وسُقتَ بَناتي كسَبايا السَّيفِ؟" ويؤكِّد لابان ليعقوب أنه كان سيقيم وليمة احتفال مع موسيقى ورقص قبل أن يغادر يعقوب حاران. ويخبر لابان يعقوب عن الحلم الذي يراه في الليلة السابقة. فيقول: "إلهُ أبيكُمْ كلَّمَنيَ البارِحَةَ قائلًا: احتَرِزْ مِنْ أنْ تُكلِّمَ يعقوبَ بخَيرٍ أو شَرٍّ." ويختم قائلًا: "والآنَ أنتَ ذَهَبتَ لأنَّكَ قد اشتَقتَ إلَى بَيتِ أبيكَ، ولكن لماذا سرَقتَ آلِهَتي؟"</w:t>
      </w:r>
    </w:p>
    <w:p>
      <w:pPr>
        <w:bidi/>
      </w:pPr>
      <w:r>
        <w:rPr>
          <w:rtl/>
          <w:cs/>
          <w:lang w:val="ar_AE" w:bidi="ar_AE"/>
        </w:rPr>
      </w:r>
      <w:r>
        <w:rPr>
          <w:rtl/>
          <w:cs/>
          <w:lang w:val="ar_AE" w:bidi="ar_AE"/>
        </w:rPr>
        <w:t>أوقفوا التمثيل: واسألوا يعقوب: "كيف تشعر وأنت تسمع لابان يتهمك هكذا؟" قد تسمعون: "إنه غاضب. سيهدأ غضبه قريبًا وسيكون كل شيء على ما يرام. إنه يقول إنه كان سيقيم لنا وليمة قبل الرحيل، لكنني لا أثق به. فهو دائمًا يحاول أن يخدعني ويغشّني." اسألوا راحيل وليئة: "كيف تشعران وأنتم تسمعان أباكما يتحدث إلى يعقوب هكذا؟" قد تسمعون: "أبونا غاضب، لكنه لا يعاملنا كأب كما ينبغي. فلا نصدّقه حين يقول إنه كان سيقيم لنا وليمة. فالوليمة تكلّف مالًا، بينما لا ينفق أبونا علينا." واصلوا التمثيل.</w:t>
      </w:r>
    </w:p>
    <w:p>
      <w:pPr>
        <w:bidi/>
      </w:pPr>
      <w:r>
        <w:rPr>
          <w:rtl/>
          <w:cs/>
          <w:lang w:val="ar_AE" w:bidi="ar_AE"/>
        </w:rPr>
      </w:r>
      <w:r>
        <w:rPr>
          <w:rtl/>
          <w:cs/>
          <w:lang w:val="ar_AE" w:bidi="ar_AE"/>
        </w:rPr>
        <w:t>ثم ينتظر يعقوب حتى ينتهي لابان من الكلام، ثم يشرح أنه يخاف أن يمنعه لابان من الرحيل براحيل وليئة، ويخشى أن يأخذهما بالقوة. ثم ينكر يعقوب أن يكون معه آلهة البيت. لكنه يُصرّ أن يفتش لابان المخيّم. ويريد أن يكون الأقارب شهودًا على أي شيء يُعثر عليه. ويُذكّر لابان بأن هؤلاء الأقارب هم أيضًا أقارب يعقوب. بل ويقول إن من يسرق الآلهة يجب أن يموت. بينما لا يعلم يعقوب أن راحيل هي التي سرقت الآلهة.</w:t>
      </w:r>
    </w:p>
    <w:p>
      <w:pPr>
        <w:bidi/>
      </w:pPr>
      <w:r>
        <w:rPr>
          <w:rtl/>
          <w:cs/>
          <w:lang w:val="ar_AE" w:bidi="ar_AE"/>
        </w:rPr>
      </w:r>
      <w:r>
        <w:rPr>
          <w:rtl/>
          <w:cs/>
          <w:lang w:val="ar_AE" w:bidi="ar_AE"/>
        </w:rPr>
        <w:t>أوقفوا التمثيل: واسألوا لابان: "كيف شعرت عندما سمعت يعقوب وهو يقول إنه كان يخاف أن تأخذ بناتك بالقوة؟" قد تسمعون: "لم أكن لأفعل شيئًا كهذا أبدًا. فيعقوب هو بمثابة ابن لي. وبناتي صرن ليعقوب الآن. فلا أستطيع أن آخذهن منه." اسألوا الأقارب: "كيف تشعرون وأنتم تشهدون على هذا الموقف؟" قد تسمعون: "لا أحب أن أكون جزءًا من هذا النزاع. أعتقد أن لابان يتصرّف بطريقة خاطئة. فليعقوب الحق أن يرجع إلى أبيه." واسألوا راحيل: "كيف تشعرين عندما تسمعين يعقوب يقول إن من سرق الآلهة يجب أن يموت؟" قد تسمعون: "أنا لست خائفة. فأبي لن يجدها. ولن يعرف أحد أنها في حوزتي." واصلوا التمثيل.</w:t>
      </w:r>
    </w:p>
    <w:p>
      <w:pPr>
        <w:bidi/>
      </w:pPr>
      <w:r>
        <w:rPr>
          <w:rtl/>
          <w:cs/>
          <w:lang w:val="ar_AE" w:bidi="ar_AE"/>
        </w:rPr>
      </w:r>
      <w:r>
        <w:rPr>
          <w:rtl/>
          <w:cs/>
          <w:lang w:val="ar_AE" w:bidi="ar_AE"/>
        </w:rPr>
        <w:t>في المشهد الثالث، يبدأ لابان في تفتيش المخيّم. فيبدأ بخيمة يعقوب، ثم يذهب إلى خيمة ليئة، وخيمة زِلفة، وخيمة بِلهة. فيُفتِّش كل شيء ولا يجد الآلهة. ثم يذهب إلى خيمة راحيل. وتكون راحيل جالسة في الخيمة على الوسادة الخاصة بسرج الجمل. ولا تقوم راحيل من مكانها. وتتحدّث بأدب إلى لابان وتقول: "لا أستَطيعُ أنْ أقومَ أمامَكَ لأنَّ علَيَّ عادَةَ النِّساءِ." ويفتّش لابان الخيمة، لكنه لا يلمس راحيل ولا الوسادة التي تجلس عليها. ولا يجد لابان الآلهة.</w:t>
      </w:r>
    </w:p>
    <w:p>
      <w:pPr>
        <w:bidi/>
      </w:pPr>
      <w:r>
        <w:rPr>
          <w:rtl/>
          <w:cs/>
          <w:lang w:val="ar_AE" w:bidi="ar_AE"/>
        </w:rPr>
      </w:r>
      <w:r>
        <w:rPr>
          <w:rtl/>
          <w:cs/>
          <w:lang w:val="ar_AE" w:bidi="ar_AE"/>
        </w:rPr>
        <w:t>أوقفوا التمثيل: واسألوا راحيل: "كيف شعرتِ عندما كذبتِ على أبيك؟" قد تسمعون: "اضطررتُ أن أكذب، ولا أمانع ما فعلت. فأحتاج هذه الآلهة معي. وأعرف أن يعقوب يعبد الله، لكنني أحتاج آلهة عائلتنا أيضًا." اسألوا لابان: "بعد أن فتّشتَ في كل مكان، كيف تشعر الآن تجاه يعقوب وآلهة البيت؟" قد تسمعون: "لا أفهم الأمر. لا بد أن تكون مخبأة في مكان ما. فأحدهم أخذها عندما غادر يعقوب حاران. ويعقوب قد خدعني." اسألوا يعقوب: "كيف تشعر الآن بعدما لم يجد لابان الآلهة؟" قد تسمعون: "بالطبع لم يجدها. فأنا أعبد الله. ولا أحتاج أصنامًا. إن هذه العائلة تعبد الله."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استغرق وصول خبر مغادرة يعقوب إلى لابان ثلاثة أيام. وقد أخبره أحدهم أن يعقوب قد رحل.</w:t>
      </w:r>
    </w:p>
    <w:p>
      <w:pPr>
        <w:bidi/>
      </w:pPr>
      <w:r>
        <w:rPr>
          <w:rtl/>
          <w:cs/>
          <w:lang w:val="ar_AE" w:bidi="ar_AE"/>
        </w:rPr>
      </w:r>
      <w:r>
        <w:rPr>
          <w:rtl/>
          <w:cs/>
          <w:lang w:val="ar_AE" w:bidi="ar_AE"/>
        </w:rPr>
        <w:t>فجمع لابان بعض أقاربه، وانطلقوا معًا وراء يعقوب. وتُشير الكلمات المستخدمة لوصف هذه الرحلة على أن لابان وأقاربه كانوا يسافرون بأقصى سرعة ممكنة. فكانوا يطاردون يعقوب محاولين اللحاق به.</w:t>
      </w:r>
    </w:p>
    <w:p>
      <w:pPr>
        <w:bidi/>
      </w:pPr>
      <w:r>
        <w:rPr>
          <w:rtl/>
          <w:cs/>
          <w:lang w:val="ar_AE" w:bidi="ar_AE"/>
        </w:rPr>
      </w:r>
      <w:r>
        <w:rPr>
          <w:rtl/>
          <w:cs/>
          <w:lang w:val="ar_AE" w:bidi="ar_AE"/>
        </w:rPr>
        <w:t xml:space="preserve">وقبل أن يدرك لابان يعقوب، رأى </w:t>
      </w:r>
      <w:r>
        <w:rPr>
          <w:b/>
          <w:rtl/>
          <w:cs/>
          <w:lang w:val="ar_AE" w:bidi="ar_AE"/>
        </w:rPr>
        <w:t>حلمًا</w:t>
      </w:r>
      <w:r>
        <w:rPr>
          <w:rtl/>
          <w:cs/>
          <w:lang w:val="ar_AE" w:bidi="ar_AE"/>
        </w:rPr>
        <w:t xml:space="preserve">. وحدث هذا في الليل. استخدموا الكلمة نفسها التي استخدمتموها في المقاطع السابقة للإشارة إلى الحلم. وظهر </w:t>
      </w:r>
      <w:r>
        <w:rPr>
          <w:b/>
          <w:rtl/>
          <w:cs/>
          <w:lang w:val="ar_AE" w:bidi="ar_AE"/>
        </w:rPr>
        <w:t>الله</w:t>
      </w:r>
      <w:r>
        <w:rPr>
          <w:rtl/>
          <w:cs/>
          <w:lang w:val="ar_AE" w:bidi="ar_AE"/>
        </w:rPr>
        <w:t xml:space="preserve"> للابان في الحلم. وعندما أخبر لابان يعقوب عن هذا الحلم، قال: " إلهُ أبيكُمْ كلَّمَنيَ." استخدِم الكلمة عينها لاسم "الله"، التي استخدمتها في مقاطع أخرى. وكان المقصود </w:t>
      </w:r>
      <w:r>
        <w:rPr>
          <w:b/>
          <w:rtl/>
          <w:cs/>
          <w:lang w:val="ar_AE" w:bidi="ar_AE"/>
        </w:rPr>
        <w:t>بالأب</w:t>
      </w:r>
      <w:r>
        <w:rPr>
          <w:rtl/>
          <w:cs/>
          <w:lang w:val="ar_AE" w:bidi="ar_AE"/>
        </w:rPr>
        <w:t xml:space="preserve"> في هذا الحلم هو والد يعقوب، إسحاق.</w:t>
      </w:r>
    </w:p>
    <w:p>
      <w:pPr>
        <w:bidi/>
      </w:pPr>
      <w:r>
        <w:rPr>
          <w:rtl/>
          <w:cs/>
          <w:lang w:val="ar_AE" w:bidi="ar_AE"/>
        </w:rPr>
      </w:r>
      <w:r>
        <w:rPr>
          <w:rtl/>
          <w:cs/>
          <w:lang w:val="ar_AE" w:bidi="ar_AE"/>
        </w:rPr>
        <w:t>وعندما التقى لابان بيعقوب، بدأ في طرح سلسلة من الأسئلة. فقال لابان: "الآنَ بغَباوَةٍ فعَلتَ!" وكان هذا نوعًا من العبارات الذي لا ينتظر إجابة. ثم طرح لابان سلسلة من هذا النوع من الأسئلة والعبارات. وهو لم يكن يطلب معلومات، ولم يتوقّع من يعقوب أن يردّ، بل كان يعبّر عن غضبه. وإن كانت لغتكم لا تستخدم الأسئلة بهذه الطريقة، يمكنكم أن تصوغوا كل سؤال في عبارة تقريرية مثل: "ما كان ينبغي لك أن تفعل هذا." وبهذه الطريقة في طرح الأسئلة، عبَّر لابان عن غضبه. وتوحي الكلمات المستخدمة بأن لابان كان يكاد يصرخ في وجه يعقوب. وخلال هذا الانفعال، وجَّه لابان اتهامات باطلة. فاتهم يعقوب بأمور لم يفعلها. ولم يردّ يعقوب على أيٍّ من هذه الاتهامات أو الأسئلة.</w:t>
      </w:r>
    </w:p>
    <w:p>
      <w:pPr>
        <w:bidi/>
      </w:pPr>
      <w:r>
        <w:rPr>
          <w:rtl/>
          <w:cs/>
          <w:lang w:val="ar_AE" w:bidi="ar_AE"/>
        </w:rPr>
      </w:r>
      <w:r>
        <w:rPr>
          <w:rtl/>
          <w:cs/>
          <w:lang w:val="ar_AE" w:bidi="ar_AE"/>
        </w:rPr>
        <w:t>وتحدّث لابان عن إقامة وليمة احتفالية مع موسيقى ورقص. وذكر آلتين موسيقيتين: الدُّفّ والعود. وكان الدفّ نوعًا من الطبول الصغيرة التي تُمسك باليد. أما العودِ فكان آلة صغيرة تُحمل باليد ولها أوتار تُنقَر. وإذا لم تكن هذه الآلات معروفة لديكم، يمكنكم أن تقولوا إن هناك آلات موسيقية تصاحب الغناء والرقص.</w:t>
      </w:r>
    </w:p>
    <w:p>
      <w:pPr>
        <w:bidi/>
      </w:pPr>
      <w:r>
        <w:rPr>
          <w:rtl/>
          <w:cs/>
          <w:lang w:val="ar_AE" w:bidi="ar_AE"/>
        </w:rPr>
      </w:r>
      <w:r>
        <w:rPr>
          <w:rtl/>
          <w:cs/>
          <w:lang w:val="ar_AE" w:bidi="ar_AE"/>
        </w:rPr>
        <w:t>اعرضوا مرةً أخرى صورة لدُّفّ ولعود.</w:t>
      </w:r>
    </w:p>
    <w:p>
      <w:pPr>
        <w:bidi/>
      </w:pPr>
      <w:r>
        <w:rPr>
          <w:rtl/>
          <w:cs/>
          <w:lang w:val="ar_AE" w:bidi="ar_AE"/>
        </w:rPr>
      </w:r>
      <w:r>
        <w:rPr>
          <w:rtl/>
          <w:cs/>
          <w:lang w:val="ar_AE" w:bidi="ar_AE"/>
        </w:rPr>
        <w:t xml:space="preserve">وعندما انتهى لابان من الكلام، لم يردّ يعقوب على الاتهامات. بل قدَّم تفسيرًا بسيطًا لسبب مغادرته حاران سرًّا. وأنكر امتلاكه </w:t>
      </w:r>
      <w:r>
        <w:rPr>
          <w:b/>
          <w:rtl/>
          <w:cs/>
          <w:lang w:val="ar_AE" w:bidi="ar_AE"/>
        </w:rPr>
        <w:t>لآلهة البيت</w:t>
      </w:r>
      <w:r>
        <w:rPr>
          <w:rtl/>
          <w:cs/>
          <w:lang w:val="ar_AE" w:bidi="ar_AE"/>
        </w:rPr>
        <w:t xml:space="preserve">. استخدموا نفس الكلمات التي استخدمتموها في المقطع السابق للتعبير عن آلهة البيت. وستجدون كلمة </w:t>
      </w:r>
      <w:r>
        <w:rPr>
          <w:b/>
          <w:rtl/>
          <w:cs/>
          <w:lang w:val="ar_AE" w:bidi="ar_AE"/>
        </w:rPr>
        <w:t>"الأصنام"</w:t>
      </w:r>
      <w:r>
        <w:rPr>
          <w:rtl/>
          <w:cs/>
          <w:lang w:val="ar_AE" w:bidi="ar_AE"/>
        </w:rPr>
        <w:t xml:space="preserve"> وقد نوقشت في قاموس الكلمات الرئيسية.</w:t>
      </w:r>
    </w:p>
    <w:p>
      <w:pPr>
        <w:bidi/>
      </w:pPr>
      <w:r>
        <w:rPr>
          <w:rtl/>
          <w:cs/>
          <w:lang w:val="ar_AE" w:bidi="ar_AE"/>
        </w:rPr>
      </w:r>
      <w:r>
        <w:rPr>
          <w:rtl/>
          <w:cs/>
          <w:lang w:val="ar_AE" w:bidi="ar_AE"/>
        </w:rPr>
        <w:t>وعندما ذهب لابان لتفتيش الخيام، أراد يعقوب أن يكون الأقارب شهودًا. وأشار إليهم قائلًا: "إخوَتِنا". فهؤلاء الأقارب كانوا أقارب يعقوب أيضًا.</w:t>
      </w:r>
    </w:p>
    <w:p>
      <w:pPr>
        <w:bidi/>
      </w:pPr>
      <w:r>
        <w:rPr>
          <w:rtl/>
          <w:cs/>
          <w:lang w:val="ar_AE" w:bidi="ar_AE"/>
        </w:rPr>
      </w:r>
      <w:r>
        <w:rPr>
          <w:rtl/>
          <w:cs/>
          <w:lang w:val="ar_AE" w:bidi="ar_AE"/>
        </w:rPr>
        <w:t xml:space="preserve">وكانت راحيل جالسة على وسادة في خيمتها. وعندما تكلّمت إلى لابان، قالت: "يا سيدي." وهنا استُخدمت كلمة </w:t>
      </w:r>
      <w:r>
        <w:rPr>
          <w:b/>
          <w:rtl/>
          <w:cs/>
          <w:lang w:val="ar_AE" w:bidi="ar_AE"/>
        </w:rPr>
        <w:t>السيد</w:t>
      </w:r>
      <w:r>
        <w:rPr>
          <w:rtl/>
          <w:cs/>
          <w:lang w:val="ar_AE" w:bidi="ar_AE"/>
        </w:rPr>
        <w:t xml:space="preserve"> كلقب احترام، كما تتحدّث الابنة إلى أبيها أو كما يُخاطَب الأكبر سنًا. ولم تكن هذه الكلمة تشير إلى يهوه.</w:t>
      </w:r>
    </w:p>
    <w:p>
      <w:pPr>
        <w:bidi/>
      </w:pPr>
      <w:r>
        <w:rPr>
          <w:rtl/>
          <w:cs/>
          <w:lang w:val="ar_AE" w:bidi="ar_AE"/>
        </w:rPr>
      </w:r>
      <w:r>
        <w:rPr>
          <w:rtl/>
          <w:cs/>
          <w:lang w:val="ar_AE" w:bidi="ar_AE"/>
        </w:rPr>
        <w:t>واعتذرت راحيل عن عدم قيامها، وقالت: "علَيَّ عادَةَ النِّساءِ". أي إنها كانت في وقت دورتها الشهرية. ولم يلمس لابان راحيل ولا الوسادة التي كانت تجلس عليها أثناء دورتها الشهرية، إذ كان الناس يعتقدون أن الشياطين تسكن في دم الحيض. استخدموا صيغة مهذّبة عند الحديث عن الدورة الشهرية للمرأة.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31:36–55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31: 36–55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يقدّم هذا المقطع وصفًا سرديًّا يواصل اللقاء بين يعقوب ولابان في منطقة جبال جلعاد بعد أن يلحق لابان بيعقوب. ويكون لابان غاضبًا جدًا من يعقوب، حتى إن لابان يبدو وكأنه يصرخ من شدّة الغضب عندما يلحق به. فيردّ يعقوب على لابان بغضب أيضًا. ثم يطرح يعقوب بعض الأسئلة التي لا تنتظر جوابًا. فيقول له: "ما خَطيَّتي حتَّى حَميتَ ورائي؟" وكان يمكن ليعقوب أيضًا أن يعبّر عن ذلك بصيغة تقريرية فيقول: "لم أفعل شيئًا يُغضِبك." وهذه الأسئلة هي طريقة يعقوب في التعبير عن غضبه.</w:t>
      </w:r>
    </w:p>
    <w:p>
      <w:pPr>
        <w:bidi/>
      </w:pPr>
      <w:r>
        <w:rPr>
          <w:rtl/>
          <w:cs/>
          <w:lang w:val="ar_AE" w:bidi="ar_AE"/>
        </w:rPr>
      </w:r>
      <w:r>
        <w:rPr>
          <w:rtl/>
          <w:cs/>
          <w:lang w:val="ar_AE" w:bidi="ar_AE"/>
        </w:rPr>
        <w:t>توقّفوا وناقشوا: احكوا قصة شجار بين رجلين. انتبهوا إلى الطريقة التي يتحدّث بها كل واحد منهما. كيف يعبّر كل رجل عن غضبه؟ وما الكلمات التي يستخدمها؟</w:t>
      </w:r>
    </w:p>
    <w:p>
      <w:pPr>
        <w:bidi/>
      </w:pPr>
      <w:r>
        <w:rPr>
          <w:rtl/>
          <w:cs/>
          <w:lang w:val="ar_AE" w:bidi="ar_AE"/>
        </w:rPr>
      </w:r>
      <w:r>
        <w:rPr>
          <w:rtl/>
          <w:cs/>
          <w:lang w:val="ar_AE" w:bidi="ar_AE"/>
        </w:rPr>
        <w:t>اعرضوا خريطة الرحلة بين حاران وبئر سبع. وذلك لتذكير الفريق بالمكان الذي يلتقي فيه يعقوب ولابان.</w:t>
      </w:r>
    </w:p>
    <w:p>
      <w:pPr>
        <w:bidi/>
      </w:pPr>
      <w:r>
        <w:rPr>
          <w:rtl/>
          <w:cs/>
          <w:lang w:val="ar_AE" w:bidi="ar_AE"/>
        </w:rPr>
      </w:r>
      <w:r>
        <w:rPr>
          <w:rtl/>
          <w:cs/>
          <w:lang w:val="ar_AE" w:bidi="ar_AE"/>
        </w:rPr>
        <w:t>ثم يذكّر يعقوب لابان بأنه يعمل لديه منذ عشرين سنة. فقد عمل يعقوب أربع عشرة سنة ليتزوّج راحيل وليئة، ثم عمل ستّ سنوات أخرى لينال أجره في صورة قطعان من الغنم والماعز. ويصف يعقوب عنايته بقطعان لابان. ويقول أنه لم "تُسقِطْ" أي نعجة أو عنزة. وتعني هذه الكلمة فقدان الأم لصغيرها قبل وقت ولادته. وتشير هذه الكلمة إلى إجهاض الحمل سواء لإنسان أو حيوان.</w:t>
      </w:r>
    </w:p>
    <w:p>
      <w:pPr>
        <w:bidi/>
      </w:pPr>
      <w:r>
        <w:rPr>
          <w:rtl/>
          <w:cs/>
          <w:lang w:val="ar_AE" w:bidi="ar_AE"/>
        </w:rPr>
      </w:r>
      <w:r>
        <w:rPr>
          <w:rtl/>
          <w:cs/>
          <w:lang w:val="ar_AE" w:bidi="ar_AE"/>
        </w:rPr>
        <w:t>توقّفوا وناقشوا: كيف تتحدّثون عن فقدان الأطفال الذين يولدون قبل وقتهم؟</w:t>
      </w:r>
    </w:p>
    <w:p>
      <w:pPr>
        <w:bidi/>
      </w:pPr>
      <w:r>
        <w:rPr>
          <w:rtl/>
          <w:cs/>
          <w:lang w:val="ar_AE" w:bidi="ar_AE"/>
        </w:rPr>
      </w:r>
      <w:r>
        <w:rPr>
          <w:rtl/>
          <w:cs/>
          <w:lang w:val="ar_AE" w:bidi="ar_AE"/>
        </w:rPr>
        <w:t>ثم يصف يعقوب ما فعله من أجل لابان، وهو العمل المعتاد للراعي في ذلك الزمان. فقد كان يُنتظر من الراعي أن يدفع من أجره إذا قتل حيوانٌ مفترس واحدةً من الخراف. وكان على الراعي أن يحمي القطعان من الحيوانات البرّية. وكان يُسمح لهم أن يأكلوا فقط من الحيوانات التي تموت طبيعيًا. ولكن لم يكن يُسمح لهم أن يذبحوا الخراف أو الماعز للطعام، وكان الراعي مسؤولًا عن أي خسائر في القطيع، حتى الحيوانات التي تُسرَق. ثم يخبر يعقوب لابان أنه يلتزم بهذه القواعد ولا يطلب من لابان أن يعوّضه عن الخسارة.</w:t>
      </w:r>
    </w:p>
    <w:p>
      <w:pPr>
        <w:bidi/>
      </w:pPr>
      <w:r>
        <w:rPr>
          <w:rtl/>
          <w:cs/>
          <w:lang w:val="ar_AE" w:bidi="ar_AE"/>
        </w:rPr>
      </w:r>
      <w:r>
        <w:rPr>
          <w:rtl/>
          <w:cs/>
          <w:lang w:val="ar_AE" w:bidi="ar_AE"/>
        </w:rPr>
        <w:t>ويواصل يعقوب الكلام، وتُظهر طريقته في الحديث أنه ما يزال غاضبًا جدًا. فقد عمل يعقوب في الحرّ نهارًا وفي البرد ليلًا. وفي المناطق الصحراوية تتغيّر درجة الحرارة كثيرًا بين النهار والليل. وفي معظم الأماكن يكون الجوّ أكثر حرارة نهارًا عندما تشرق الشمس، وأبرد ليلًا بعد زوال حرارتها.</w:t>
      </w:r>
    </w:p>
    <w:p>
      <w:pPr>
        <w:bidi/>
      </w:pPr>
      <w:r>
        <w:rPr>
          <w:rtl/>
          <w:cs/>
          <w:lang w:val="ar_AE" w:bidi="ar_AE"/>
        </w:rPr>
      </w:r>
      <w:r>
        <w:rPr>
          <w:rtl/>
          <w:cs/>
          <w:lang w:val="ar_AE" w:bidi="ar_AE"/>
        </w:rPr>
        <w:t>ويكرّر يعقوب أنه يعمل عند لابان منذ عشرين سنة. ويقول إن لابان قد غيّر الأجر، أي ما وافق على إعطاءه ليعقوب، عشر مرات مختلفة خلال هذه السنوات. ثم يقول إن الله هو الذي حفظه وحماه. ويذكر يعقوب الله ثلاث مرّات، وهو يقصد الإله نفسه. ثم يقول إن الله ظهر حتى للابان في الليلة السابقة لهذا اللقاء وحذّره ألا يؤذي يعقوب.</w:t>
      </w:r>
    </w:p>
    <w:p>
      <w:pPr>
        <w:bidi/>
      </w:pPr>
      <w:r>
        <w:rPr>
          <w:rtl/>
          <w:cs/>
          <w:lang w:val="ar_AE" w:bidi="ar_AE"/>
        </w:rPr>
      </w:r>
      <w:r>
        <w:rPr>
          <w:rtl/>
          <w:cs/>
          <w:lang w:val="ar_AE" w:bidi="ar_AE"/>
        </w:rPr>
        <w:t>ويبدأ لابان الكلام من جديد، لكن نبرة صوته تكون مختلفة. ويدّعي لابان أن كل ما يملكه يعقوب ما يزال ملكًا له. وهذا ادّعاء باطل. فقد كسب يعقوب القطعان بعمله وبالأجرة التي وافق لابان أن يدفعها له. ثم يسأل يعقوب مرةً أخرى سؤالًا استنكاريًا. ويبدو أن لابان يبحث هنا عن تسوية أو طريقة لإنهاء النزاع. ويقترح لابان عقد عهد. والعهد هو اتفاق يُعقد بين شخصَين أو مجموعتَين، يرسي السلام أو الصداقة، ويعد الطرفان أن يكونا أمناء للعهد وأن يحافظا على علاقة طيبة. ويقدّم الطرفان ذبيحة أو احتفالًا طقسيًا لإبرام الاتفاق.</w:t>
      </w:r>
    </w:p>
    <w:p>
      <w:pPr>
        <w:bidi/>
      </w:pPr>
      <w:r>
        <w:rPr>
          <w:rtl/>
          <w:cs/>
          <w:lang w:val="ar_AE" w:bidi="ar_AE"/>
        </w:rPr>
      </w:r>
      <w:r>
        <w:rPr>
          <w:rtl/>
          <w:cs/>
          <w:lang w:val="ar_AE" w:bidi="ar_AE"/>
        </w:rPr>
        <w:t>ويبدو أن يعقوب يوافق لابان، فيقيم حجرًا كنُصُب تذكاري. ويطلب يعقوب أيضًا من أقاربه أن يجمعوا حجارة ويضعوها في كومة. وهذان أمران مختلفان: عمود تذكاري وكومة حجارة. وبعد إقامة كومة الحجارة، يجلس يعقوب ولابان ليأكلا وليمة العهد. ويسمّي لابان الكومة "يَجَرْ سهدوثا" بلغته الآرامية. ويسمّيها يعقوب "جَلعيدَ" بالعبرية. وفي كلتا اللغتين يعني الاسم "رجمة الشهادة". ثم يعطون كومة الحجارة اسمًا آخر، هو "المِصفاةَ"، ويعني برج المراقبة. ويدعو لابان يهوه أن يراقب لابان ويعقوب معًا ليتأكّد أن كليهما يحفظ العهد حتى عندما يكون أحدهما بعيدًا عن نظر الآخر. ويخبر لابان يعقوب أيضًا أن الله سيرى إن أساء يعقوب معاملة زوجتيه بأي شكل. ويعلن لابان أن الله شاهد على العهد.</w:t>
      </w:r>
    </w:p>
    <w:p>
      <w:pPr>
        <w:bidi/>
      </w:pPr>
      <w:r>
        <w:rPr>
          <w:rtl/>
          <w:cs/>
          <w:lang w:val="ar_AE" w:bidi="ar_AE"/>
        </w:rPr>
      </w:r>
      <w:r>
        <w:rPr>
          <w:rtl/>
          <w:cs/>
          <w:lang w:val="ar_AE" w:bidi="ar_AE"/>
        </w:rPr>
        <w:t>ثم يعلن لابان أن كومة الحجارة هي خطّ الحدود بينه وبين يعقوب. ويقول لابان إنه هو الذي أقام العمود وكومة الحجارة. لكن الحقيقة أن يعقوب هو الذي فعل ذلك. ويقول لابان إنه لن يعبر خطّ الحدود ليؤذي يعقوب، ويقول إن يعقوب لن يعبر خطّ الحدود ليؤذي لابان. ويعلن لابان أن كومة الحجارة والعمود سيكونان شاهدين على العهود التي يعقدها لابان ويعقوب. ثم يتضرع لابان لله ليكون القاضي بينه وبين يعقوب. ويتضرع لإله جدّ يعقوب، أي إبراهيم، ولإله جدّ لابان، أي ناحور. كما يتضرع لإله أبي إبراهيم وناحور، أي تارح. ويريد لابان من الله أن يكون حكمًا بينهما. وناحور هو أخو إبراهيم. كان لابان يعبد أكثر من إله. وكان ينظر إلى إله إبراهيم وإله ناحور كإلهين مختلفين.</w:t>
      </w:r>
    </w:p>
    <w:p>
      <w:pPr>
        <w:bidi/>
      </w:pPr>
      <w:r>
        <w:rPr>
          <w:rtl/>
          <w:cs/>
          <w:lang w:val="ar_AE" w:bidi="ar_AE"/>
        </w:rPr>
      </w:r>
      <w:r>
        <w:rPr>
          <w:rtl/>
          <w:cs/>
          <w:lang w:val="ar_AE" w:bidi="ar_AE"/>
        </w:rPr>
        <w:t>توقّفوا وناقشوا: راجعوا شجرة العائلة التي تُظهر نسل تارح. ويمكنكم أن تفعلوا ذلك بأن يوضّح أعضاء الفريق النسل، أو باستخدام الحجارة أو العصي لتمثيل الأشخاص.</w:t>
      </w:r>
    </w:p>
    <w:p>
      <w:pPr>
        <w:bidi/>
      </w:pPr>
      <w:r>
        <w:rPr>
          <w:rtl/>
          <w:cs/>
          <w:lang w:val="ar_AE" w:bidi="ar_AE"/>
        </w:rPr>
      </w:r>
      <w:r>
        <w:rPr>
          <w:rtl/>
          <w:cs/>
          <w:lang w:val="ar_AE" w:bidi="ar_AE"/>
        </w:rPr>
        <w:t>وأقسم يعقوب أمام إله إسحاق العظيم أن يحترم الحدود. ويمكن قول ذلك أيضًا لأن يعقوب أقسم أمام إله إسحاق الذي يبعث الرهبة والخوف. والحلف يشبه الوعد أو النذر، لكنه أقوى. ولا يمكن تغيير الحَلَف. والذي يحلف يطلب من الله أن يعاقبه إن كسر حلفه. وحلف يعقوب اليمين أمام إله إسحاق فقط، ولم يذكر إله ناحور عندما حلف. وبعد أن يحلف اليمين، يقدّم يعقوب ذبيحة، ثم يدعو الجميع إلى وليمة العهد. وهذه هي المرّة الأولى التي تُستخدم فيها كلمة "ذبيحة" في سفر التكوين. وفي الذبيحة يُقتل الحيوان طقسيًا. والذبيحة تختلف عن المحرقة. فالمحرقة يُحرق فيها الحيوان كله، أما الذبيحة فيُحرق جزء منها ويُستخدم الباقي للطعام. ويقدّم يعقوب جزءًا من الحيوان الذي ذُبح كذبيحة ليكون طعام وليمة العهد. وبعد أن يأكلوا الوجبة، يمكثون على الجبل طوال الليل.</w:t>
      </w:r>
    </w:p>
    <w:p>
      <w:pPr>
        <w:bidi/>
      </w:pPr>
      <w:r>
        <w:rPr>
          <w:rtl/>
          <w:cs/>
          <w:lang w:val="ar_AE" w:bidi="ar_AE"/>
        </w:rPr>
      </w:r>
      <w:r>
        <w:rPr>
          <w:rtl/>
          <w:cs/>
          <w:lang w:val="ar_AE" w:bidi="ar_AE"/>
        </w:rPr>
        <w:t>وفي اليوم التالي، يقبّل لابان ابنتيه راحيل وليئة، وجميع أحفاده، ويباركهم، ثم يعود لابان إلى بيته.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يردّ يعقوب على اتّهامات لابان. ويكون يعقوب غاضبًا جدًا، ويعبّر عن غضبه وهو يجيب لابان.</w:t>
      </w:r>
    </w:p>
    <w:p>
      <w:pPr>
        <w:bidi/>
      </w:pPr>
      <w:r>
        <w:rPr>
          <w:rtl/>
          <w:cs/>
          <w:lang w:val="ar_AE" w:bidi="ar_AE"/>
        </w:rPr>
      </w:r>
      <w:r>
        <w:rPr>
          <w:b/>
          <w:rtl/>
          <w:cs/>
          <w:lang w:val="ar_AE" w:bidi="ar_AE"/>
        </w:rPr>
        <w:t>في المشهد الثاني:</w:t>
      </w:r>
      <w:r>
        <w:rPr>
          <w:rtl/>
          <w:cs/>
          <w:lang w:val="ar_AE" w:bidi="ar_AE"/>
        </w:rPr>
        <w:t xml:space="preserve"> يقترح لابان عقد عهد، فيوافق يعقوب. فيوافق يعقوب. فينصب يعقوب عمودًا وكومةً من الحجارة، ويتناول الجميع وجبة لتثبيت العهد. ويواصل لابان ويعقوب تبادل الوعود، ويحتفلان بوجبة ثانية.</w:t>
      </w:r>
    </w:p>
    <w:p>
      <w:pPr>
        <w:bidi/>
      </w:pPr>
      <w:r>
        <w:rPr>
          <w:rtl/>
          <w:cs/>
          <w:lang w:val="ar_AE" w:bidi="ar_AE"/>
        </w:rPr>
      </w:r>
      <w:r>
        <w:rPr>
          <w:b/>
          <w:rtl/>
          <w:cs/>
          <w:lang w:val="ar_AE" w:bidi="ar_AE"/>
        </w:rPr>
        <w:t>في المشهد الثالث:</w:t>
      </w:r>
      <w:r>
        <w:rPr>
          <w:rtl/>
          <w:cs/>
          <w:lang w:val="ar_AE" w:bidi="ar_AE"/>
        </w:rPr>
        <w:t xml:space="preserve"> يبارك لابان ابنتيه وأحفاده، ثم يعود إلى حاران.</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أقارب لابان ويعقوب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تُذكَر زوجات يعقوب وأولاده.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يستمرّ اللقاء بين لابان ويعقوب في منطقة جبال جلعاد. كان لابان قد وجّه اتّهاماته في المقطع السابق، والآن يردّ يعقوب على لابان. ويكون غاضبًا جدًا، وتُظهر الكلمات التي يستخدمها يعقوب أنه يصرخ في وجه لابان. ويطرح يعقوب سلسلةً من الأسئلة، لكنه لا ينتظر إجابة عليها. ويمكن صياغة هذه الأسئلة بصيغة تقريرية إن كان ذلك أنسب للغة. فعلى سبيل المثال، يقول يعقوب: "ما جُرمي؟ ما خَطيَّتي حتَّى حَميتَ ورائي؟" ويمكن تحويل السؤال إلى عبارة تقريرية مثل: "لم أفعل شيئًا يجعلُك تطاردني كمجرم." ثم يخبر يعقوب لابان أنه عمل لديه بأمانة لمدة عشرين سنة. ثم عمل يعقوب 14 عامًا للحصول على راحيل وليئة. وقام يعقوب بالعمل المعتاد للراعي في ذلك الزمان. وكان يعقوب يقوم بالعمل المعتاد للراعي في ذلك الزمان. وقد غيّر لابان اتّفاق الأجرة عشر مرّات، لكن الله كان مع يعقوب وحفظه فنجح يعقوب.</w:t>
      </w:r>
    </w:p>
    <w:p>
      <w:pPr>
        <w:bidi/>
      </w:pPr>
      <w:r>
        <w:rPr>
          <w:rtl/>
          <w:cs/>
          <w:lang w:val="ar_AE" w:bidi="ar_AE"/>
        </w:rPr>
      </w:r>
      <w:r>
        <w:rPr>
          <w:rtl/>
          <w:cs/>
          <w:lang w:val="ar_AE" w:bidi="ar_AE"/>
        </w:rPr>
        <w:t>في المشهد الثاني، يبدأ لابان بالكلام من جديد، ويعلن — زورًا — أن كل ما يملكه يعقوب يعود إليه. لكن يعقوب كان قد كسب كل ما لديه بالأجرة التي وافق لابان أن يدفعها. وبعد هذا الادّعاء الباطل، يبدو أن لابان يرغب في المصالحة. فيقترح عقد عهد بينه وبين يعقوب. فيوافق يعقوب. ويقيم يعقوب عمودًا حجريًا كنُصُب تذكاري، لكي يراه الناس ويعرفوا أن حدثًا مهمًا يقع في هذا المكان. كما يطلب من الأقارب أن يجلبوا حجارة ويبنون كومةً بجوار العمود. وللاحتفال بالعهد وتثبيته، يتناول لابان ويعقوب وجبةً خاصة. وبعد الأكل، يُسمّي كلٌّ منهما المكان باسم في لغته: فيسمّيه لابان بالآرامية، بينما يسمّيه يعقوب بالعبرية، وفي اللغتين يعني الاسم "رجمة الشهادة". ثم أضاف لابان أن كومة الحجارة تكون مِصْفاة، أي برج مراقبة، لتسهر على ألا ينقض لابان ولا يعقوب العهد. ويسأل لابان يهوه أن يراقبهما معًا، ليتأكد من أن كلاهما سيحفظ العهد. ويعلن أن الله سيكون شاهدًا على حفظهما للعهد.</w:t>
      </w:r>
    </w:p>
    <w:p>
      <w:pPr>
        <w:bidi/>
      </w:pPr>
      <w:r>
        <w:rPr>
          <w:rtl/>
          <w:cs/>
          <w:lang w:val="ar_AE" w:bidi="ar_AE"/>
        </w:rPr>
      </w:r>
      <w:r>
        <w:rPr>
          <w:rtl/>
          <w:cs/>
          <w:lang w:val="ar_AE" w:bidi="ar_AE"/>
        </w:rPr>
        <w:t>بعد ذلك يقترح لابان نوعًا آخر من العهد، أشبه بمعاهدة سلام. فيريد لابان أن تكون كومة الحجارة حدًّا فاصلًا بينه وبين يعقوب، وألا يعبر أيٌّ منهما هذا الحدّ ليؤذي الآخر. وهذا اتفاق للحفاظ على السلام بين الناس وهو أشبه بمعاهدة أكثر منه عهد. ويطلب لابان من الله أن يكون قاضيًا بينه وبين يعقوب. ويُظهر كلام لابان أنه يؤمن بعدّة آلهة، فيتحدّث عن إله إبراهيم وإله ناحور، مع أن إبراهيم وناحور أخوان، إلا أن لابان يظن أنهما يعبدان إلهين مختلفين. فإبراهيم هو جدّ يعقوب، وناحور هو جدّ لابان، ولابان هو خال يعقوب.</w:t>
      </w:r>
    </w:p>
    <w:p>
      <w:pPr>
        <w:bidi/>
      </w:pPr>
      <w:r>
        <w:rPr>
          <w:rtl/>
          <w:cs/>
          <w:lang w:val="ar_AE" w:bidi="ar_AE"/>
        </w:rPr>
      </w:r>
      <w:r>
        <w:rPr>
          <w:rtl/>
          <w:cs/>
          <w:lang w:val="ar_AE" w:bidi="ar_AE"/>
        </w:rPr>
        <w:t xml:space="preserve">فيحلف يعقوب يمينًا ليحترم هذا الحدّ أو الاتفاق. ويستخدم فقط اسم إله إسحاق المهيب عندما يحلف، وتُشير كلمة </w:t>
      </w:r>
      <w:r>
        <w:rPr>
          <w:b/>
          <w:rtl/>
          <w:cs/>
          <w:lang w:val="ar_AE" w:bidi="ar_AE"/>
        </w:rPr>
        <w:t>"هَيبَةِ"</w:t>
      </w:r>
      <w:r>
        <w:rPr>
          <w:rtl/>
          <w:cs/>
          <w:lang w:val="ar_AE" w:bidi="ar_AE"/>
        </w:rPr>
        <w:t xml:space="preserve"> هنا، إلى لقب لله. ويحلف يعقوب </w:t>
      </w:r>
      <w:r>
        <w:rPr>
          <w:b/>
          <w:rtl/>
          <w:cs/>
          <w:lang w:val="ar_AE" w:bidi="ar_AE"/>
        </w:rPr>
        <w:t>"بهَيبَةِ أبيهِ إسحاقَ"</w:t>
      </w:r>
      <w:r>
        <w:rPr>
          <w:rtl/>
          <w:cs/>
          <w:lang w:val="ar_AE" w:bidi="ar_AE"/>
        </w:rPr>
        <w:t xml:space="preserve"> وحده، أي باسم إله إسحاق، لأنه يعبد إلهًا واحدًا، لا آلهةً كثيرة.</w:t>
      </w:r>
    </w:p>
    <w:p>
      <w:pPr>
        <w:bidi/>
      </w:pPr>
      <w:r>
        <w:rPr>
          <w:rtl/>
          <w:cs/>
          <w:lang w:val="ar_AE" w:bidi="ar_AE"/>
        </w:rPr>
      </w:r>
      <w:r>
        <w:rPr>
          <w:rtl/>
          <w:cs/>
          <w:lang w:val="ar_AE" w:bidi="ar_AE"/>
        </w:rPr>
        <w:t>وبعد الانتهاء من هذه العهود، يقدم يعقوب ذبيحة. فيذبح حيوانًا بطريقة طقسية، ويقدّم جزءًا منه لله شكرًا على السلام الذي يتحقّق بينه وبين لابان. ثم يطبخ باقي الذبيحة ويقدّمها لجميع الأقارب المجتمعين. وتكون هذه وليمة عهد يحتفل بها الجميع، ويمكثون على الجبل طوال الليل.</w:t>
      </w:r>
    </w:p>
    <w:p>
      <w:pPr>
        <w:bidi/>
      </w:pPr>
      <w:r>
        <w:rPr>
          <w:rtl/>
          <w:cs/>
          <w:lang w:val="ar_AE" w:bidi="ar_AE"/>
        </w:rPr>
      </w:r>
      <w:r>
        <w:rPr>
          <w:rtl/>
          <w:cs/>
          <w:lang w:val="ar_AE" w:bidi="ar_AE"/>
        </w:rPr>
        <w:t>في المشهد الثالث، ينهض لابان باكرًا في الصباح التالي. ويتوجّه إلى ابنتيه راحيل وليئة ويقبّلهما، ويجمع جميع أحفاده ويقبّل كل واحد منهم، ثم ينصرف عائدًا إلى حاران.</w:t>
      </w:r>
    </w:p>
    <w:p>
      <w:pPr>
        <w:bidi/>
      </w:pPr>
      <w:r>
        <w:rPr>
          <w:rtl/>
          <w:cs/>
          <w:lang w:val="ar_AE" w:bidi="ar_AE"/>
        </w:rPr>
      </w:r>
      <w:r>
        <w:rPr>
          <w:rtl/>
          <w:cs/>
          <w:lang w:val="ar_AE" w:bidi="ar_AE"/>
        </w:rPr>
        <w:t>ولأن هذا المقطع يحتوي على وجبتَي عهد، فمن المهم الانتباه إلى تسلسل الأحداث.</w:t>
      </w:r>
    </w:p>
    <w:p>
      <w:pPr>
        <w:pStyle w:val="ListBullet"/>
        <w:bidi/>
        <w:spacing w:line="240" w:lineRule="auto"/>
        <w:ind w:left="720"/>
      </w:pPr>
      <w:r>
        <w:rPr>
          <w:rtl/>
          <w:cs/>
          <w:lang w:val="ar_AE" w:bidi="ar_AE"/>
        </w:rPr>
      </w:r>
      <w:r>
        <w:rPr>
          <w:rtl/>
          <w:cs/>
          <w:lang w:val="ar_AE" w:bidi="ar_AE"/>
        </w:rPr>
        <w:t>يُقيم يعقوب العمود التذكاري ويُنشئ كومة الحجارة.</w:t>
      </w:r>
    </w:p>
    <w:p>
      <w:pPr>
        <w:pStyle w:val="ListBullet"/>
        <w:bidi/>
        <w:spacing w:line="240" w:lineRule="auto"/>
        <w:ind w:left="720"/>
      </w:pPr>
      <w:r>
        <w:rPr>
          <w:rtl/>
          <w:cs/>
          <w:lang w:val="ar_AE" w:bidi="ar_AE"/>
        </w:rPr>
      </w:r>
      <w:r>
        <w:rPr>
          <w:rtl/>
          <w:cs/>
          <w:lang w:val="ar_AE" w:bidi="ar_AE"/>
        </w:rPr>
        <w:t>ويتناول يعقوب ولابان وجبة كجزء من العهد.</w:t>
      </w:r>
    </w:p>
    <w:p>
      <w:pPr>
        <w:pStyle w:val="ListBullet"/>
        <w:bidi/>
        <w:spacing w:line="240" w:lineRule="auto"/>
        <w:ind w:left="720"/>
      </w:pPr>
      <w:r>
        <w:rPr>
          <w:rtl/>
          <w:cs/>
          <w:lang w:val="ar_AE" w:bidi="ar_AE"/>
        </w:rPr>
      </w:r>
      <w:r>
        <w:rPr>
          <w:rtl/>
          <w:cs/>
          <w:lang w:val="ar_AE" w:bidi="ar_AE"/>
        </w:rPr>
        <w:t>ثم يقترح لابان عهدًا ثانيًا أو اتفاق سلام، وتصبح كومة الحجارة أيضًا حدًّا فاصلًا بين لابان ويعقوب. فيوافق يعقوب.</w:t>
      </w:r>
    </w:p>
    <w:p>
      <w:pPr>
        <w:pStyle w:val="ListBullet"/>
        <w:bidi/>
        <w:spacing w:line="240" w:lineRule="auto"/>
        <w:ind w:left="720"/>
      </w:pPr>
      <w:r>
        <w:rPr>
          <w:rtl/>
          <w:cs/>
          <w:lang w:val="ar_AE" w:bidi="ar_AE"/>
        </w:rPr>
      </w:r>
      <w:r>
        <w:rPr>
          <w:rtl/>
          <w:cs/>
          <w:lang w:val="ar_AE" w:bidi="ar_AE"/>
        </w:rPr>
        <w:t>ثم يحلف لابان قَسَمًا باسم إله إبراهيم وإله ناحور، ويحلف يعقوب قَسَمًا "بهَيبَةِ أبيهِ إسحاقَ".</w:t>
      </w:r>
    </w:p>
    <w:p>
      <w:pPr>
        <w:pStyle w:val="ListBullet"/>
        <w:bidi/>
        <w:spacing w:line="240" w:lineRule="auto"/>
        <w:ind w:left="720"/>
      </w:pPr>
      <w:r>
        <w:rPr>
          <w:rtl/>
          <w:cs/>
          <w:lang w:val="ar_AE" w:bidi="ar_AE"/>
        </w:rPr>
      </w:r>
      <w:r>
        <w:rPr>
          <w:rtl/>
          <w:cs/>
          <w:lang w:val="ar_AE" w:bidi="ar_AE"/>
        </w:rPr>
        <w:t>ويقدّم يعقوب ذبيحة شكر لله.</w:t>
      </w:r>
    </w:p>
    <w:p>
      <w:pPr>
        <w:pStyle w:val="ListBullet"/>
        <w:bidi/>
        <w:spacing w:line="240" w:lineRule="auto"/>
        <w:ind w:left="720"/>
      </w:pPr>
      <w:r>
        <w:rPr>
          <w:rtl/>
          <w:cs/>
          <w:lang w:val="ar_AE" w:bidi="ar_AE"/>
        </w:rPr>
      </w:r>
      <w:r>
        <w:rPr>
          <w:rtl/>
          <w:cs/>
          <w:lang w:val="ar_AE" w:bidi="ar_AE"/>
        </w:rPr>
        <w:t>ويتناولون وجبة ثانية ويشارك فيها جميع الأقارب.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لابان</w:t>
      </w:r>
    </w:p>
    <w:p>
      <w:pPr>
        <w:pStyle w:val="ListBullet"/>
        <w:bidi/>
        <w:spacing w:line="240" w:lineRule="auto"/>
        <w:ind w:left="720"/>
      </w:pPr>
      <w:r>
        <w:rPr>
          <w:rtl/>
          <w:cs/>
          <w:lang w:val="ar_AE" w:bidi="ar_AE"/>
        </w:rPr>
      </w:r>
      <w:r>
        <w:rPr>
          <w:rtl/>
          <w:cs/>
          <w:lang w:val="ar_AE" w:bidi="ar_AE"/>
        </w:rPr>
        <w:t>أقارب لابان ويعقوب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تُذكَر زوجات يعقوب وأولاده.</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يردّ يعقوب على اتّهامات لابان، فيظهر غضبه ويطالبه بأن يقدّم دليلًا على أيّ خطأ ارتكبه، ثم يَسرد كيف خدمه راعيًا لمدة عشرين سنة. ثم عمل يعقوب أربعة عشر عامًا للحصول على راحيل وليئة. وبعدها عمل ستّ سنوات أخرى ليكسب قطعان الغنم والماعز أجرًا مقابل تعبه. كما يوضّح أنّ لابان غيَّر شروط أجره عشر مرّات، لكنّه يؤكّد أنّ الله حماه من ظلم لابان.</w:t>
      </w:r>
    </w:p>
    <w:p>
      <w:pPr>
        <w:bidi/>
      </w:pPr>
      <w:r>
        <w:rPr>
          <w:rtl/>
          <w:cs/>
          <w:lang w:val="ar_AE" w:bidi="ar_AE"/>
        </w:rPr>
      </w:r>
      <w:r>
        <w:rPr>
          <w:rtl/>
          <w:cs/>
          <w:lang w:val="ar_AE" w:bidi="ar_AE"/>
        </w:rPr>
        <w:t>أوقفوا التمثيل واسألوا لابان: "كيف تشعر وأنت تستمع إلى يعقوب؟" فقد تسمعون مثلًا: "يعقوب مخطئ، لقد كنتُ عادلًا ودفعْتُ له ما يستحق"، أو "هذه الحيوانات والأولاد هم لي، ومهما قال يعقوب فلا حقّ له أن يأخذهم منّي". ثم اسألوا يعقوب: "كيف تشعر الآن بعدما قلتَ للابان كلّ ما فعلت؟" وقد تسمعون: "شعرتُ بالراحة عندما قلتُ له كلّ هذا وأخبرتُه كيف ظلمني"، أو "لا أحبّ أن أتحدّث مع خالي بهذه الطريقة، لكنّه لا يسمع لي"، أو "لقد حاول أن يخدعني، وكان عليه أن يعرف أنّني لن أسمح له بعد الآن". واصلوا التمثيل.</w:t>
      </w:r>
    </w:p>
    <w:p>
      <w:pPr>
        <w:bidi/>
      </w:pPr>
      <w:r>
        <w:rPr>
          <w:rtl/>
          <w:cs/>
          <w:lang w:val="ar_AE" w:bidi="ar_AE"/>
        </w:rPr>
      </w:r>
      <w:r>
        <w:rPr>
          <w:rtl/>
          <w:cs/>
          <w:lang w:val="ar_AE" w:bidi="ar_AE"/>
        </w:rPr>
        <w:t>في المشهد الثاني، يقدّم لابان ادّعاءً آخر غير صحيح بخصوص بناته وأحفاده، ثم يقترح إقامة عهد بينه وبين يعقوب، فيوافق يعقوب. ويقيم حجرًا تذكاريًا، وبعد ذلك يطلب من الأقارب أن يجمعوا حجارة ويكوِّمُوها كرجمة، ثم يجلس لابان ويعقوب معًا ليأكلا وجبة العهد.</w:t>
      </w:r>
    </w:p>
    <w:p>
      <w:pPr>
        <w:bidi/>
      </w:pPr>
      <w:r>
        <w:rPr>
          <w:rtl/>
          <w:cs/>
          <w:lang w:val="ar_AE" w:bidi="ar_AE"/>
        </w:rPr>
      </w:r>
      <w:r>
        <w:rPr>
          <w:rtl/>
          <w:cs/>
          <w:lang w:val="ar_AE" w:bidi="ar_AE"/>
        </w:rPr>
        <w:t>أوقفوا التمثيل واسألوا لابان: "لماذا ما زلتَ تدّعي أنّ جميع الحيوانات والأولاد يخصّونك؟" قد تسمعون: "إنهم فعلًا يخصّونني، ولا حقّ ليعقوب أن يأخذهم منّي، لكن ينبغي أن أعيش بسلام مع زوج بناتي ووالد أحفادي، ولذلك سأنسى هذا الأمر". ثم اسألوا يعقوب: "كيف تشعر وأنت تأكل وجبة العهد هذه مع لابان؟" قد تسمعون: "أريد السلام بيننا وأريد أن أعود إلى بيتي، أنا لا أثق بلابان، لكنّي سأُتمّ هذا الأمر معه وكأنّي أفعل، ولعلّنا بهذه الطريقة نمضي قُدمًا في سلام الآن، وأتمكّن من السير بأمان في الطريق". واصلوا التمثيل.</w:t>
      </w:r>
    </w:p>
    <w:p>
      <w:pPr>
        <w:bidi/>
      </w:pPr>
      <w:r>
        <w:rPr>
          <w:rtl/>
          <w:cs/>
          <w:lang w:val="ar_AE" w:bidi="ar_AE"/>
        </w:rPr>
      </w:r>
      <w:r>
        <w:rPr>
          <w:rtl/>
          <w:cs/>
          <w:lang w:val="ar_AE" w:bidi="ar_AE"/>
        </w:rPr>
        <w:t>وبعد أن انتهيا من وجبة العهد، أطلق لابان ويعقوب الاسم نفسه على رجمة الحجارة في الآرامية والعبرية، وهو اسم يعني "رجمة الشهادة". ثم طلب لابان من الرب أن يراقب هو ويعقوب حين يكونان بعيدَين أحدهما عن الآخر، ولذلك دُعيت هذه الرجمة أيضًا "مصفاة"، أي "برج المراقبة".</w:t>
      </w:r>
    </w:p>
    <w:p>
      <w:pPr>
        <w:bidi/>
      </w:pPr>
      <w:r>
        <w:rPr>
          <w:rtl/>
          <w:cs/>
          <w:lang w:val="ar_AE" w:bidi="ar_AE"/>
        </w:rPr>
      </w:r>
      <w:r>
        <w:rPr>
          <w:rtl/>
          <w:cs/>
          <w:lang w:val="ar_AE" w:bidi="ar_AE"/>
        </w:rPr>
        <w:t>أوقفوا التمثيل واسألوا يعقوب: "كيف تشعر تجاه فكرة برج المراقبة هذه؟" قد تسمعون: "أظنّها فكرة جيّدة، فأنا لا أثق بلابان، وطلبُنا من الله أن يراقبنا كلينا فكرة عظيمة، وأنا لن أسيء معاملة زوجاتي ولا أولادي، لذلك لا مشكلة عندي". واصلوا التمثيل.</w:t>
      </w:r>
    </w:p>
    <w:p>
      <w:pPr>
        <w:bidi/>
      </w:pPr>
      <w:r>
        <w:rPr>
          <w:rtl/>
          <w:cs/>
          <w:lang w:val="ar_AE" w:bidi="ar_AE"/>
        </w:rPr>
      </w:r>
      <w:r>
        <w:rPr>
          <w:rtl/>
          <w:cs/>
          <w:lang w:val="ar_AE" w:bidi="ar_AE"/>
        </w:rPr>
        <w:t xml:space="preserve">بعد ذلك يقدّم لابان اقتراحًا آخر، فيطلب من يعقوب أن يوافق على أن تكون رجمة الحجارة أيضًا حدًّا فاصِلًا بينهما، وألّا يتجاوز أيٌّ منهما هذا الحدّ إلى أرض الآخر ليؤذيه، فيوافق يعقوب. ويُسمّى هذا أيضًا عهدًا، لكنّه أقرب إلى معاهدة سلام. ثم يستدعي لابان إله إبراهيم وإله ناحور ليكونا شاهدَين بينه وبين يعقوب، بينما يحلف يعقوب باسم إله إسحاق فقط، مستخدمًا لقب </w:t>
      </w:r>
      <w:r>
        <w:rPr>
          <w:b/>
          <w:rtl/>
          <w:cs/>
          <w:lang w:val="ar_AE" w:bidi="ar_AE"/>
        </w:rPr>
        <w:t>"هَيبَةِ أبيهِ إسحاقَ</w:t>
      </w:r>
      <w:r>
        <w:rPr>
          <w:rtl/>
          <w:cs/>
          <w:lang w:val="ar_AE" w:bidi="ar_AE"/>
        </w:rPr>
        <w:t>" اسمًا لله. وبعد ذلك يقدّم يعقوب ذبيحة شكر لله، ويجلس الجميع ليأكلوا وليمة العهد.</w:t>
      </w:r>
    </w:p>
    <w:p>
      <w:pPr>
        <w:bidi/>
      </w:pPr>
      <w:r>
        <w:rPr>
          <w:rtl/>
          <w:cs/>
          <w:lang w:val="ar_AE" w:bidi="ar_AE"/>
        </w:rPr>
      </w:r>
      <w:r>
        <w:rPr>
          <w:rtl/>
          <w:cs/>
          <w:lang w:val="ar_AE" w:bidi="ar_AE"/>
        </w:rPr>
        <w:t>أوقفوا التمثيل واسألوا لابان: "كيف تشعر الآن بعد أن عقدتَ هذا الاتّفاق السلمي مع يعقوب؟" قد تسمعون: "أنا سعيد بهذا، كنتُ أودّ أن تكون بناتي وأحفادي معي، وأكره أن أفقد كلّ تلك الحيوانات، لكن على الأقلّ بهذه الطريقة أضمن أنّ يعقوب لن يأتي ليهاجمني أنا وأبنائي ويأخذ المزيد". ثم اسألوا يعقوب: "كيف تشعر الآن بعد أن عقدتَ هذا الاتّفاق السلمي مع لابان؟" قد تسمعون: "أنا مسرور، فالآن أستطيع أن أمضي قُدمًا في سلام، ولن يعود لابان يلاحقني ليأخذ قطعاني وأولادي منّي، وأنا أفضّل أن أعيش في سلام معه". واصلوا التمثيل.</w:t>
      </w:r>
    </w:p>
    <w:p>
      <w:pPr>
        <w:bidi/>
      </w:pPr>
      <w:r>
        <w:rPr>
          <w:rtl/>
          <w:cs/>
          <w:lang w:val="ar_AE" w:bidi="ar_AE"/>
        </w:rPr>
      </w:r>
      <w:r>
        <w:rPr>
          <w:rtl/>
          <w:cs/>
          <w:lang w:val="ar_AE" w:bidi="ar_AE"/>
        </w:rPr>
        <w:t>في المشهد الثالث، بعد أن انتهت وليمة العهد، وفي اليوم التالي، يقرّر لابان أن يعود إلى حاران، فيُقبّل بناته ويباركهنّ، ثم يُقبّل أحفاده ويباركهم، وبعد ذلك ينطلق إلى حاران.</w:t>
      </w:r>
    </w:p>
    <w:p>
      <w:pPr>
        <w:bidi/>
      </w:pPr>
      <w:r>
        <w:rPr>
          <w:rtl/>
          <w:cs/>
          <w:lang w:val="ar_AE" w:bidi="ar_AE"/>
        </w:rPr>
      </w:r>
      <w:r>
        <w:rPr>
          <w:rtl/>
          <w:cs/>
          <w:lang w:val="ar_AE" w:bidi="ar_AE"/>
        </w:rPr>
        <w:t>أوقفوا التمثيل واسألوا راحيل وليئة: "كيف تشعران الآن وأنتما ترَيان أباكما يغادر عائدًا إلى حاران؟" قد تسمعون: "هذا يُحزنني من جهة، لأنّي على الأرجح لن أراه مرّة أخرى، لكنّه لم يُحسن معاملتنا، ولم يُحبّنا كما ينبغي للأب أن يحبّ، وأنا سعيدة لأنّي ذاهبة مع يعقوب إلى حياة جديدة".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يوضّح هذا المقطع أنّ يعقوب كان غاضبًا، كما أنّ الكلمات المستخدمة توحي بأنّه كان يتحدّث بصوتٍ عالٍ. فيسأل يعقوب: "ما جُرمي؟ ما خَطيَّتي حتَّى حَميتَ ورائي؟" غير أنّ كلمة "الخطيّة" هنا لا تشير إلى عصيان الله، بل إنّ يعقوب يطلب من لابان أن يوضّح له بأيّ طريقة أساء إليه أو أخطأ في حقّه، وما الذي فعله ليظلمه أو يضرّه. ومع ذلك، فإنّ يعقوب لا ينتظر في الحقيقة جوابًا على هذه الأسئلة، بل يبدأ بعدها مباشرة في تعداد كلّ العمل الذي قام به لدى لابان على مدى عشرين سنة.</w:t>
      </w:r>
    </w:p>
    <w:p>
      <w:pPr>
        <w:bidi/>
      </w:pPr>
      <w:r>
        <w:rPr>
          <w:rtl/>
          <w:cs/>
          <w:lang w:val="ar_AE" w:bidi="ar_AE"/>
        </w:rPr>
      </w:r>
      <w:r>
        <w:rPr>
          <w:rtl/>
          <w:cs/>
          <w:lang w:val="ar_AE" w:bidi="ar_AE"/>
        </w:rPr>
        <w:t>توقّفوا وناقشوا: احكوا قصّة عن رجلين في شجار، حيث يتّهم الأوّل الثاني بأنّه ارتكب خطأً، ثم اسألوا: كيف يردّ الرجل الثاني؟</w:t>
      </w:r>
    </w:p>
    <w:p>
      <w:pPr>
        <w:bidi/>
      </w:pPr>
      <w:r>
        <w:rPr>
          <w:rtl/>
          <w:cs/>
          <w:lang w:val="ar_AE" w:bidi="ar_AE"/>
        </w:rPr>
      </w:r>
      <w:r>
        <w:rPr>
          <w:rtl/>
          <w:cs/>
          <w:lang w:val="ar_AE" w:bidi="ar_AE"/>
        </w:rPr>
        <w:t xml:space="preserve">ويتحدّث يعقوب أيضًا عن الأقارب الموجودين معهما، وهم الأقارب الذين جمعهم لابان وسافروا معه، ولأن لابان هو خال يعقوب. فإنّ هؤلاء هم أقارب يعقوب أيضًا. </w:t>
      </w:r>
    </w:p>
    <w:p>
      <w:pPr>
        <w:bidi/>
      </w:pPr>
      <w:r>
        <w:rPr>
          <w:rtl/>
          <w:cs/>
          <w:lang w:val="ar_AE" w:bidi="ar_AE"/>
        </w:rPr>
      </w:r>
      <w:r>
        <w:rPr>
          <w:rtl/>
          <w:cs/>
          <w:lang w:val="ar_AE" w:bidi="ar_AE"/>
        </w:rPr>
        <w:t xml:space="preserve">وكان لابان قد قال إنّ الحيوانات التي أخذها يعقوب تخصّه هو، غير أنّ يعقوب يردّ بأنّ هذه الحيوانات هي له، لأنّه عمل ستّ سنوات لأجلها، فهي أجره مقابل رعايته لجميع قطعان لابان. ثم يذكّر بأنّ لابان غيَّر الاتّفاق أو الأجر عشر مرّات، وقد رأينا في المقطع السابق أمثلة على ذلك. ويُشير يعقوب إلى الله ثلاث مرّات، فيخبر لابان كيف حماه الله وساعده، فيقول أوّلًا "إلهَ أبي"، أي إله إسحاق، ثم يقول "إلهَ إبراهيمَ"، وإبراهيم هو جدّ يعقوب، وبعد ذلك يستخدم لقب </w:t>
      </w:r>
      <w:r>
        <w:rPr>
          <w:b/>
          <w:rtl/>
          <w:cs/>
          <w:lang w:val="ar_AE" w:bidi="ar_AE"/>
        </w:rPr>
        <w:t>"هَيبَةَ إسحاقَ"</w:t>
      </w:r>
      <w:r>
        <w:rPr>
          <w:rtl/>
          <w:cs/>
          <w:lang w:val="ar_AE" w:bidi="ar_AE"/>
        </w:rPr>
        <w:t>. وهذا اللقب لله لا يظهر إلّا في هذا الموضع، ويعني أنّ إسحاق كان يشعر بمهابةٍ وخشية أمام الله. ومن خلال هذه الألقاب المختلفة، يشير يعقوب إلى إلهٍ واحد، فهو يعبد الإله نفسه الذي عبده إسحاق وإبراهيم.</w:t>
      </w:r>
    </w:p>
    <w:p>
      <w:pPr>
        <w:bidi/>
      </w:pPr>
      <w:r>
        <w:rPr>
          <w:rtl/>
          <w:cs/>
          <w:lang w:val="ar_AE" w:bidi="ar_AE"/>
        </w:rPr>
      </w:r>
      <w:r>
        <w:rPr>
          <w:rtl/>
          <w:cs/>
          <w:lang w:val="ar_AE" w:bidi="ar_AE"/>
        </w:rPr>
        <w:t xml:space="preserve">بعد ذلك يقترح لابان حلًّا للمشكلة، إذ يعرض أن يصنعا </w:t>
      </w:r>
      <w:r>
        <w:rPr>
          <w:b/>
          <w:rtl/>
          <w:cs/>
          <w:lang w:val="ar_AE" w:bidi="ar_AE"/>
        </w:rPr>
        <w:t>عهدًا</w:t>
      </w:r>
      <w:r>
        <w:rPr>
          <w:rtl/>
          <w:cs/>
          <w:lang w:val="ar_AE" w:bidi="ar_AE"/>
        </w:rPr>
        <w:t xml:space="preserve">. والعهد هو اتفاق يُعقد بين شخصَين أو مجموعتَين، يرسي السلام أو الصداقة، ويعد الطرفان أن يكونا أمناء للعهد وأن يحافظا على علاقة طيبة. كما يقدّم الطرفان ذبيحة أو احتفالًا طقسيًا لتثبيت هذا الاتّفاق. استخدموا الكلمة نفسها للعهد كما استخدمتموها في المقاطع السابقة، ومصطلح </w:t>
      </w:r>
      <w:r>
        <w:rPr>
          <w:rtl/>
          <w:cs/>
          <w:lang w:val="ar_AE" w:bidi="ar_AE"/>
        </w:rPr>
        <w:t>العهد</w:t>
      </w:r>
      <w:r>
        <w:rPr>
          <w:rtl/>
          <w:cs/>
          <w:lang w:val="ar_AE" w:bidi="ar_AE"/>
        </w:rPr>
        <w:t xml:space="preserve"> مذكور في قاموس الكلمات الرئيسية.</w:t>
      </w:r>
    </w:p>
    <w:p>
      <w:pPr>
        <w:bidi/>
      </w:pPr>
      <w:r>
        <w:rPr>
          <w:rtl/>
          <w:cs/>
          <w:lang w:val="ar_AE" w:bidi="ar_AE"/>
        </w:rPr>
      </w:r>
      <w:r>
        <w:rPr>
          <w:rtl/>
          <w:cs/>
          <w:lang w:val="ar_AE" w:bidi="ar_AE"/>
        </w:rPr>
        <w:t>ويوافق يعقوب على العهد، فيقيم حجرًا كعمودٍ تذكاري، ثم يطلب من أفراد العائلة أن يجمعوا حجارة ويصنعوا رجمة من الحجارة. وهذان أمران مختلفان، فالعمود والرجمة كائنان منفصلان لكنّهما متجاوران. وبعد ذلك يجلس لابان ويعقوب ليأكلا معًا وجبة العهد، إذ إنّ هذا الطقس المتمثّل في الأكل معًا يساعد على تثبيت العهد.</w:t>
      </w:r>
    </w:p>
    <w:p>
      <w:pPr>
        <w:bidi/>
      </w:pPr>
      <w:r>
        <w:rPr>
          <w:rtl/>
          <w:cs/>
          <w:lang w:val="ar_AE" w:bidi="ar_AE"/>
        </w:rPr>
      </w:r>
      <w:r>
        <w:rPr>
          <w:rtl/>
          <w:cs/>
          <w:lang w:val="ar_AE" w:bidi="ar_AE"/>
        </w:rPr>
        <w:t xml:space="preserve">ويُطلق لابان على رجمة الحجارة اسمًا بلغته الآرامية، كما يعطيها يعقوب اسمًا بالعبرية، ويحمل الاسمان المعنى نفسه وهو "رجمة الشهادة". ثم يقول لابان: "ليُراقِبِ الرَّبُّ بَيني وبَينَكَ </w:t>
      </w:r>
      <w:r>
        <w:rPr>
          <w:b/>
          <w:rtl/>
          <w:cs/>
          <w:lang w:val="ar_AE" w:bidi="ar_AE"/>
        </w:rPr>
        <w:t>حينَما</w:t>
      </w:r>
      <w:r>
        <w:rPr>
          <w:rtl/>
          <w:cs/>
          <w:lang w:val="ar_AE" w:bidi="ar_AE"/>
        </w:rPr>
        <w:t xml:space="preserve"> نَتَوارَى بَعضُنا عن بَعضٍ". وبسبب هذا القول، سمّيا الرجمة أو المكان الذي كانا فيه "مصفاة"، أي "برج المراقبة"، وهو بناء مرتفع يقف فيه شخص ليراقب ما إذا كان أيّ غريب أو عدوّ يقترب.</w:t>
      </w:r>
    </w:p>
    <w:p>
      <w:pPr>
        <w:bidi/>
      </w:pPr>
      <w:r>
        <w:rPr>
          <w:rtl/>
          <w:cs/>
          <w:lang w:val="ar_AE" w:bidi="ar_AE"/>
        </w:rPr>
      </w:r>
      <w:r>
        <w:rPr>
          <w:rtl/>
          <w:cs/>
          <w:lang w:val="ar_AE" w:bidi="ar_AE"/>
        </w:rPr>
        <w:t xml:space="preserve">ثم يدّعي لابان، على غير الحقيقة، أنّه هو الذي أقام العمود والرجمة، وبعد ذلك يقترح عهدًا آخر، وهذا العهد يشبه معاهدة بين شخصين لحفظ السلام. فيقترح لابان أن تُستخدم رجمة الحجارة كحدٍّ فاصِل، بحيث لا يعبر لا لابان ولا يعقوب هذا الحدّ لمهاجمة الآخر. ويوافق يعقوب </w:t>
      </w:r>
      <w:r>
        <w:rPr>
          <w:b/>
          <w:rtl/>
          <w:cs/>
          <w:lang w:val="ar_AE" w:bidi="ar_AE"/>
        </w:rPr>
        <w:t>ويَحلِف</w:t>
      </w:r>
      <w:r>
        <w:rPr>
          <w:rtl/>
          <w:cs/>
          <w:lang w:val="ar_AE" w:bidi="ar_AE"/>
        </w:rPr>
        <w:t xml:space="preserve"> أن يحترم هذا الاتّفاق، إذ إنّ الحلف أقوى من النذر أو الوعد، وبهذا يصبح الاتّفاق غير قابلٍ للنقض. استخدموا الكلمة نفسها للحلف كما استخدمتموها في المقاطع السابقة. ومصطلح </w:t>
      </w:r>
      <w:r>
        <w:rPr>
          <w:rtl/>
          <w:cs/>
          <w:lang w:val="ar_AE" w:bidi="ar_AE"/>
        </w:rPr>
        <w:t>"الحلف"</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ويدعو لابان </w:t>
      </w:r>
      <w:r>
        <w:rPr>
          <w:b/>
          <w:rtl/>
          <w:cs/>
          <w:lang w:val="ar_AE" w:bidi="ar_AE"/>
        </w:rPr>
        <w:t>إله</w:t>
      </w:r>
      <w:r>
        <w:rPr>
          <w:rtl/>
          <w:cs/>
          <w:lang w:val="ar_AE" w:bidi="ar_AE"/>
        </w:rPr>
        <w:t xml:space="preserve"> آبائه، إله إبراهيم وإله ناحور، ليكون قاضيًا بينه وبين يعقوب، غير أنّ لابان كان يعبد أكثر من إله، وباستخدامه هذه الأسماء بهذه الطريقة فإنّه يدعو إلهَين مختلفَين. أمّا يعقوب، فعندما يحلف، فلا يستخدم إلّا اسم إله إسحاق. فإله إسحاق هو نفسه إله إبراهيم، كما يستخدم لقب "</w:t>
      </w:r>
      <w:r>
        <w:rPr>
          <w:b/>
          <w:rtl/>
          <w:cs/>
          <w:lang w:val="ar_AE" w:bidi="ar_AE"/>
        </w:rPr>
        <w:t>هَيبَةَ إسحاقَ</w:t>
      </w:r>
      <w:r>
        <w:rPr>
          <w:rtl/>
          <w:cs/>
          <w:lang w:val="ar_AE" w:bidi="ar_AE"/>
        </w:rPr>
        <w:t>" أو "إله إسحاق المهيب"، وهو اسم لا نجده لله إلّا هنا، ويعبّر عن وقوف يعقوب بخشية واحترام أمام إله إسحاق. فلقد احترم يعقوب إله إسحاق.</w:t>
      </w:r>
    </w:p>
    <w:p>
      <w:pPr>
        <w:bidi/>
      </w:pPr>
      <w:r>
        <w:rPr>
          <w:rtl/>
          <w:cs/>
          <w:lang w:val="ar_AE" w:bidi="ar_AE"/>
        </w:rPr>
      </w:r>
      <w:r>
        <w:rPr>
          <w:rtl/>
          <w:cs/>
          <w:lang w:val="ar_AE" w:bidi="ar_AE"/>
        </w:rPr>
        <w:t xml:space="preserve">وبعد إتمام هذا العهد الثاني أو هذه المعاهدة مع لابان، يقدّم يعقوب </w:t>
      </w:r>
      <w:r>
        <w:rPr>
          <w:b/>
          <w:rtl/>
          <w:cs/>
          <w:lang w:val="ar_AE" w:bidi="ar_AE"/>
        </w:rPr>
        <w:t>ذبيحة</w:t>
      </w:r>
      <w:r>
        <w:rPr>
          <w:rtl/>
          <w:cs/>
          <w:lang w:val="ar_AE" w:bidi="ar_AE"/>
        </w:rPr>
        <w:t xml:space="preserve"> لله، وهي المرّة الأولى التي تُستخدَم فيها كلمة "ذبيحة". فالذبيحة هي شيء يُقدَّم لله شكرًا له أو طلبًا لمغفرة الخطايا، ستجدون مصطلح </w:t>
      </w:r>
      <w:r>
        <w:rPr>
          <w:rtl/>
          <w:cs/>
          <w:lang w:val="ar_AE" w:bidi="ar_AE"/>
        </w:rPr>
        <w:t>ذبيحة</w:t>
      </w:r>
      <w:r>
        <w:rPr>
          <w:rtl/>
          <w:cs/>
          <w:lang w:val="ar_AE" w:bidi="ar_AE"/>
        </w:rPr>
        <w:t xml:space="preserve"> ونقاشات حوله في قاموس الكلمات الرئيسية. ويقدّم يعقوب الذبيحة ليشكر الله، فيذبح حيوانًا بطريقة طقسية، ويحرِق جزء منه كتقدمة لله، أمّا بقيّة الحيوان فتُستَخدَم لوليمة العهد التي يأكل منها الجميع.</w:t>
      </w:r>
    </w:p>
    <w:p>
      <w:pPr>
        <w:bidi/>
      </w:pPr>
      <w:r>
        <w:rPr>
          <w:rtl/>
          <w:cs/>
          <w:lang w:val="ar_AE" w:bidi="ar_AE"/>
        </w:rPr>
      </w:r>
      <w:r>
        <w:rPr>
          <w:rtl/>
          <w:cs/>
          <w:lang w:val="ar_AE" w:bidi="ar_AE"/>
        </w:rPr>
        <w:t xml:space="preserve">وقبل أن يغادر لابان في الصباح، يقبَّل بناته وأحفاده ثم </w:t>
      </w:r>
      <w:r>
        <w:rPr>
          <w:b/>
          <w:rtl/>
          <w:cs/>
          <w:lang w:val="ar_AE" w:bidi="ar_AE"/>
        </w:rPr>
        <w:t>يباركهم.</w:t>
      </w:r>
      <w:r>
        <w:rPr>
          <w:rtl/>
          <w:cs/>
          <w:lang w:val="ar_AE" w:bidi="ar_AE"/>
        </w:rPr>
        <w:t xml:space="preserve"> تتم مناقشة مصطلح </w:t>
      </w:r>
      <w:r>
        <w:rPr>
          <w:rtl/>
          <w:cs/>
          <w:lang w:val="ar_AE" w:bidi="ar_AE"/>
        </w:rPr>
        <w:t>يبارك</w:t>
      </w:r>
      <w:r>
        <w:rPr>
          <w:rtl/>
          <w:cs/>
          <w:lang w:val="ar_AE" w:bidi="ar_AE"/>
        </w:rPr>
        <w:t xml:space="preserve"> في قاموس الكلمات الرئيسية. استخدِموا الكلمة ذاتها التي استخدمتم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31: 1–21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في المقطع السابق، وبعد أن أبرم لابان عهدَين مع يعقوب، عاد إلى حاران، أمّا الآن فقد بدأ يعقوب رحلته في بقيّة الطريق عائدًا إلى كنعان، أو إلى بئر سبع حيث كان يسكن إسحاق، وهذا المقطع يقدّم وصفًا سرديًا لتلك الرحلة.</w:t>
      </w:r>
    </w:p>
    <w:p>
      <w:pPr>
        <w:bidi/>
      </w:pPr>
      <w:r>
        <w:rPr>
          <w:rtl/>
          <w:cs/>
          <w:lang w:val="ar_AE" w:bidi="ar_AE"/>
        </w:rPr>
      </w:r>
      <w:r>
        <w:rPr>
          <w:rtl/>
          <w:cs/>
          <w:lang w:val="ar_AE" w:bidi="ar_AE"/>
        </w:rPr>
        <w:t>وبينما كان يعقوب يسير، لاقى ملائكة الله. ومع أنّ الملائكة غالبًا ما يعملون رسلًا من الله، فإنّ النص لا يشير هنا إلى أنّهم نقلوا إلى يعقوب أيّ رسالة. وتأتي كلمة "ملائكة" بصيغة الجمع، ما يدلّ على أنّ عددهم كان كافيًا ليشكّل ما يشبه معسكرًا عسكريًا، ولذلك أعلن يعقوب أنّ المكان الذي رأى فيه الملائكة هو محلّة الله، وسمّى الموضع "مَحَنايِمَ". وعندما خرج يعقوب من بئر سبع متوجّهًا إلى حاران، كان قد رأى ملائكة يصعدون وينزلون على سلّم، وها هو الآن، في عودته، يرى مرّةً أخرى ملائكة أرسلهم الله، وهكذا نجد الملائكة في بداية رحلة يعقوب وفي نهايتها.</w:t>
      </w:r>
    </w:p>
    <w:p>
      <w:pPr>
        <w:bidi/>
      </w:pPr>
      <w:r>
        <w:rPr>
          <w:rtl/>
          <w:cs/>
          <w:lang w:val="ar_AE" w:bidi="ar_AE"/>
        </w:rPr>
      </w:r>
      <w:r>
        <w:rPr>
          <w:rtl/>
          <w:cs/>
          <w:lang w:val="ar_AE" w:bidi="ar_AE"/>
        </w:rPr>
        <w:t>توقّفوا وناقشوا: احكوا قصصًا عن أشخاص أو جماعات مختلفة يسافرون ويقيمون مخيّمًا للمبيت، ثم اسألوا: ما الكلمة التي تُستَخدَم لمعنى "المخيّم" في كلّ واحدة من هذه القصص؟</w:t>
      </w:r>
    </w:p>
    <w:p>
      <w:pPr>
        <w:bidi/>
      </w:pPr>
      <w:r>
        <w:rPr>
          <w:rtl/>
          <w:cs/>
          <w:lang w:val="ar_AE" w:bidi="ar_AE"/>
        </w:rPr>
      </w:r>
      <w:r>
        <w:rPr>
          <w:rtl/>
          <w:cs/>
          <w:lang w:val="ar_AE" w:bidi="ar_AE"/>
        </w:rPr>
        <w:t xml:space="preserve">وقد مرّ عشرون عامًا منذ أن ترك يعقوب بيته وذهب إلى حاران هاربًا من أخيه التوأم عيسو، إذ كان عيسو قد باع بكوريّته ليعقوب مقابل طبق من العدس، ثم خدع يعقوب أباهما إسحاق وأخذ البركة التي كانت من حقّ عيسو البكر، فقد سرق يعقوب بركة عيسو. فاشتعل غضب عيسو وهدّد بقتل يعقوب. عندئذٍ طلبت رفقة، أمّهما، من يعقوب أن يذهب إلى لابان في حاران، وبعد غياب دام عشرين سنة، </w:t>
      </w:r>
    </w:p>
    <w:p>
      <w:pPr>
        <w:bidi/>
      </w:pPr>
      <w:r>
        <w:rPr>
          <w:rtl/>
          <w:cs/>
          <w:lang w:val="ar_AE" w:bidi="ar_AE"/>
        </w:rPr>
      </w:r>
      <w:r>
        <w:rPr>
          <w:rtl/>
          <w:cs/>
          <w:lang w:val="ar_AE" w:bidi="ar_AE"/>
        </w:rPr>
        <w:t>ها هو يعود الآن. غير أنّ يعقوب لا يعرف كيف يشعر عيسو نحوه بعد هذه المدّة الطويلة، وقد علم أنّ عيسو انتقل إلى منطقة سعير في أرض أدوم، وهي منطقة تبعد مسافةً ليست بالقليلة عن بئر سبع.</w:t>
      </w:r>
    </w:p>
    <w:p>
      <w:pPr>
        <w:bidi/>
      </w:pPr>
      <w:r>
        <w:rPr>
          <w:rtl/>
          <w:cs/>
          <w:lang w:val="ar_AE" w:bidi="ar_AE"/>
        </w:rPr>
      </w:r>
      <w:r>
        <w:rPr>
          <w:rtl/>
          <w:cs/>
          <w:lang w:val="ar_AE" w:bidi="ar_AE"/>
        </w:rPr>
        <w:t>توقّفوا واعرضوا خريطة لأرض إسرائيل تشمل أرض أدوم، مع وضع علامة على سعير وعلى الأماكن الأخرى التي مرّ بها يعقوب في رحلته.</w:t>
      </w:r>
    </w:p>
    <w:p>
      <w:pPr>
        <w:bidi/>
      </w:pPr>
      <w:r>
        <w:rPr>
          <w:rtl/>
          <w:cs/>
          <w:lang w:val="ar_AE" w:bidi="ar_AE"/>
        </w:rPr>
      </w:r>
      <w:r>
        <w:rPr>
          <w:rtl/>
          <w:cs/>
          <w:lang w:val="ar_AE" w:bidi="ar_AE"/>
        </w:rPr>
        <w:t>ولا نعلم سبب ابتعاد عيسو كلّ هذه المسافة عن إسحاق، لكنّنا نعرف أنّه تزوّج امرأتَين حثّيّتَين، وكان إسحاق ورفقة كلاهما غير راضيَين عن زوجات عيسو، وبعد مغادرة يعقوب بئر سبع، تزوّج عيسو ابنة إسماعيل، غير أنّ القصة لا تخبرنا بما كان رأي إسحاق ورفقة في هذه الزوجة.</w:t>
      </w:r>
    </w:p>
    <w:p>
      <w:pPr>
        <w:bidi/>
      </w:pPr>
      <w:r>
        <w:rPr>
          <w:rtl/>
          <w:cs/>
          <w:lang w:val="ar_AE" w:bidi="ar_AE"/>
        </w:rPr>
      </w:r>
      <w:r>
        <w:rPr>
          <w:rtl/>
          <w:cs/>
          <w:lang w:val="ar_AE" w:bidi="ar_AE"/>
        </w:rPr>
        <w:t>ثم أرسل يعقوب رُسُلًا إلى عيسو حاملين رسالة منه، وسمّى نفسه فيها "عبدًا" لعيسو، إذ إنّه باستخدامه كلمة "عبد" يحاول أن يُكرم عيسو ويُظهر له الاحترام. وأخبره بأنّه أقام عند لابان طوال هذه السنوات منذ مغادرته بئر سبع، وأنّه الآن يمتلك قطعانًا كثيرة وعبيدًا، معربًا عن أمله في أن يكون عيسو ودودًا نحوه. فذهب الرسل إلى عيسو ثم عادوا ليخبروا يعقوب أنّ عيسو قادم لملاقاته، وأنّه قد بدأ بالفعل السير نحوه ومعه جيش من أربعمئة رجل. وعندما سمع يعقوب هذا الخبر، ارتعب جدًّا، فقرّر أن يقسّم كلّ ما يملك إلى محلّتَين، حتى إذا هاجم عيسو إحداهما، أمكن للأخرى أن تنجو، وهكذا قد يخسر يعقوب نصف ممتلكاته، لكن ليس كلّها.</w:t>
      </w:r>
    </w:p>
    <w:p>
      <w:pPr>
        <w:bidi/>
      </w:pPr>
      <w:r>
        <w:rPr>
          <w:rtl/>
          <w:cs/>
          <w:lang w:val="ar_AE" w:bidi="ar_AE"/>
        </w:rPr>
      </w:r>
      <w:r>
        <w:rPr>
          <w:rtl/>
          <w:cs/>
          <w:lang w:val="ar_AE" w:bidi="ar_AE"/>
        </w:rPr>
        <w:t>توقّفوا وناقشوا: احكوا قصّة عن رجل خدع أحد أقاربه في أمرٍ مهم ثم غادر المكان، وها هو يعود بعد غياب طويل، فاسألوا: ماذا سيفعل هذا الرجل ليضمن استقبالًا حسنًا من عائلته؟ وكيف سيستقبل الشخص الذي تعرّض للخداع هذا العائد؟ وماذا سيكون شعور كلّ واحد منهما؟</w:t>
      </w:r>
    </w:p>
    <w:p>
      <w:pPr>
        <w:bidi/>
      </w:pPr>
      <w:r>
        <w:rPr>
          <w:rtl/>
          <w:cs/>
          <w:lang w:val="ar_AE" w:bidi="ar_AE"/>
        </w:rPr>
      </w:r>
      <w:r>
        <w:rPr>
          <w:rtl/>
          <w:cs/>
          <w:lang w:val="ar_AE" w:bidi="ar_AE"/>
        </w:rPr>
        <w:t>وبعد أن قسّم يعقوب كلّ ما يملك إلى المحلّتَين، بدأ يصلّي، فصلّى إلى إله إبراهيم وإله إسحاق، ودعا الله باسم "يهوه". وهذه الأسماء كلّها تشير إلى الإله نفسه. وذكّر يعقوب الله بأنّه هو الذي أمره أن يعود إلى بيته، ووعده أن يُحسن إليه، كما ذكّره بالبركات التي أنعم بها عليه، ومن بينها الوعد بأن يكون له نسل لا يُحصى، كالرمل الذي على شاطئ البحر. ثم طلب من الله أن يحميه من هجوم عيسو، وذكّره بالوعود التي قطعها له بشأن مستقبل نسله.</w:t>
      </w:r>
    </w:p>
    <w:p>
      <w:pPr>
        <w:bidi/>
      </w:pPr>
      <w:r>
        <w:rPr>
          <w:rtl/>
          <w:cs/>
          <w:lang w:val="ar_AE" w:bidi="ar_AE"/>
        </w:rPr>
      </w:r>
      <w:r>
        <w:rPr>
          <w:rtl/>
          <w:cs/>
          <w:lang w:val="ar_AE" w:bidi="ar_AE"/>
        </w:rPr>
        <w:t>توقّفوا وناقشوا: استمعوا إلى صلاة يعقوب مرّةً أخرى، ثم اسألوا: ماذا يمكن لشخص في قريتكم أن يقول في صلاته إذا كان خائفًا كما كان يعقوب خائفًا؟ وكيف ستختلف هذه الصلاة عن الصلاة التي صلّاها يعقوب؟</w:t>
      </w:r>
    </w:p>
    <w:p>
      <w:pPr>
        <w:bidi/>
      </w:pPr>
      <w:r>
        <w:rPr>
          <w:rtl/>
          <w:cs/>
          <w:lang w:val="ar_AE" w:bidi="ar_AE"/>
        </w:rPr>
      </w:r>
      <w:r>
        <w:rPr>
          <w:rtl/>
          <w:cs/>
          <w:lang w:val="ar_AE" w:bidi="ar_AE"/>
        </w:rPr>
        <w:t xml:space="preserve">وبقي يعقوب في مكانه تلك الليلة، وفي الصباح قرّر أن يرسل هدايا إلى عيسو، </w:t>
      </w:r>
    </w:p>
    <w:p>
      <w:pPr>
        <w:bidi/>
      </w:pPr>
      <w:r>
        <w:rPr>
          <w:rtl/>
          <w:cs/>
          <w:lang w:val="ar_AE" w:bidi="ar_AE"/>
        </w:rPr>
      </w:r>
      <w:r>
        <w:rPr>
          <w:rtl/>
          <w:cs/>
          <w:lang w:val="ar_AE" w:bidi="ar_AE"/>
        </w:rPr>
        <w:t>فاختار من الماعز والغنم والإبل والبقر والحمير، وجعل في كلّ مجموعة ذكورًا وإناثًا لتتكاثر الحيوانات، ثم قسّمها إلى قطعان، وعيَّن عبيدًا يرافقون كلّ قطيع. وأرسل القطعان تباعًا في اتجاه عيسو، وأمر العبيد أن يتركوا مسافةً بين كلّ قطيع وآخر.</w:t>
      </w:r>
    </w:p>
    <w:p>
      <w:pPr>
        <w:bidi/>
      </w:pPr>
      <w:r>
        <w:rPr>
          <w:rtl/>
          <w:cs/>
          <w:lang w:val="ar_AE" w:bidi="ar_AE"/>
        </w:rPr>
      </w:r>
      <w:r>
        <w:rPr>
          <w:rtl/>
          <w:cs/>
          <w:lang w:val="ar_AE" w:bidi="ar_AE"/>
        </w:rPr>
        <w:t>اعرضوا صورة لكلّ نوع من الحيوانات التي أرسلها يعقوب هدية، وبيّنوا الذكر والأنثى من: الغنم، والماعز، والإبل، والبقر، والثيران، والحمير.</w:t>
      </w:r>
    </w:p>
    <w:p>
      <w:pPr>
        <w:bidi/>
      </w:pPr>
      <w:r>
        <w:rPr>
          <w:rtl/>
          <w:cs/>
          <w:lang w:val="ar_AE" w:bidi="ar_AE"/>
        </w:rPr>
      </w:r>
      <w:r>
        <w:rPr>
          <w:rtl/>
          <w:cs/>
          <w:lang w:val="ar_AE" w:bidi="ar_AE"/>
        </w:rPr>
        <w:t>وأعطى يعقوب تعليمات لكلّ مجموعة من العبيد، فطلب منهم عندما يلتقون عيسو أن يقولوا إنّ هذه الحيوانات هي ليعقوب، وإنّه يرسلها هديةً إلى سيّده عيسو، وأن يعلنوا أنّ يعقوب هو عبد عيسو، إذ إنّه يحاول أن يُظهر أنّ مكانته أدنى من مكانة عيسو، وأنّه مُلزَم بطاعته، وبذلك يعبّر عن احترامه وتكريمه له. ومن خلال تقديم هذه الهدايا، يسعى يعقوب إلى تهدئة غضب عيسو وإزالة حدّته.</w:t>
      </w:r>
    </w:p>
    <w:p>
      <w:pPr>
        <w:bidi/>
      </w:pPr>
      <w:r>
        <w:rPr>
          <w:rtl/>
          <w:cs/>
          <w:lang w:val="ar_AE" w:bidi="ar_AE"/>
        </w:rPr>
      </w:r>
      <w:r>
        <w:rPr>
          <w:rtl/>
          <w:cs/>
          <w:lang w:val="ar_AE" w:bidi="ar_AE"/>
        </w:rPr>
        <w:t>توقّفوا وناقشوا: تحدّثوا عن شخص خدع غيره، ثم اسألوا: في ثقافتكم، ماذا يفعل هذا الشخص ليصنع سلامًا مع من خدعه؟ وما نوع الكلام الذي يقوله؟ وما الأفعال التي يقوم بها؟</w:t>
      </w:r>
    </w:p>
    <w:p>
      <w:pPr>
        <w:bidi/>
      </w:pPr>
      <w:r>
        <w:rPr>
          <w:rtl/>
          <w:cs/>
          <w:lang w:val="ar_AE" w:bidi="ar_AE"/>
        </w:rPr>
      </w:r>
      <w:r>
        <w:rPr>
          <w:rtl/>
          <w:cs/>
          <w:lang w:val="ar_AE" w:bidi="ar_AE"/>
        </w:rPr>
        <w:t>وكان على العبيد أن يخبروا عيسو أنّ الحيوانات هدية من يعقوب، وأنّ يعقوب نفسه قادم لملاقاته، وقد تلقّت كلّ مجموعة من العبيد التعليمات نفسها. وكان يعقوب يحاول بهذه الطريقة أن يُرضي عيسو ويُهدّئه حتى لا يهاجمه، راجيًا أن تجعل هذه الهدايا عيسو ودودًا نحوه. وبعد أن أرسل الهدايا، بقي يعقوب في المكان الذي كان قد نزل فيه تلك الليلة.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5 مشاهد.</w:t>
      </w:r>
    </w:p>
    <w:p>
      <w:pPr>
        <w:bidi/>
      </w:pPr>
      <w:r>
        <w:rPr>
          <w:rtl/>
          <w:cs/>
          <w:lang w:val="ar_AE" w:bidi="ar_AE"/>
        </w:rPr>
      </w:r>
      <w:r>
        <w:rPr>
          <w:b/>
          <w:rtl/>
          <w:cs/>
          <w:lang w:val="ar_AE" w:bidi="ar_AE"/>
        </w:rPr>
        <w:t>في المشهد الأول:</w:t>
      </w:r>
      <w:r>
        <w:rPr>
          <w:rtl/>
          <w:cs/>
          <w:lang w:val="ar_AE" w:bidi="ar_AE"/>
        </w:rPr>
        <w:t xml:space="preserve"> غادر لابان عائدًا إلى بيته، فجاءت ملائكة الله لزيارة يعقوب. ويواصل يعقوب سيره في طريقه نحو بئر سبع.</w:t>
      </w:r>
    </w:p>
    <w:p>
      <w:pPr>
        <w:bidi/>
      </w:pPr>
      <w:r>
        <w:rPr>
          <w:rtl/>
          <w:cs/>
          <w:lang w:val="ar_AE" w:bidi="ar_AE"/>
        </w:rPr>
      </w:r>
      <w:r>
        <w:rPr>
          <w:b/>
          <w:rtl/>
          <w:cs/>
          <w:lang w:val="ar_AE" w:bidi="ar_AE"/>
        </w:rPr>
        <w:t>في المشهد الثاني:</w:t>
      </w:r>
      <w:r>
        <w:rPr>
          <w:rtl/>
          <w:cs/>
          <w:lang w:val="ar_AE" w:bidi="ar_AE"/>
        </w:rPr>
        <w:t xml:space="preserve"> أرسل يعقوب رسلًا إلى عيسو ليُخبروه بأن يعقوب قادم.</w:t>
      </w:r>
    </w:p>
    <w:p>
      <w:pPr>
        <w:bidi/>
      </w:pPr>
      <w:r>
        <w:rPr>
          <w:rtl/>
          <w:cs/>
          <w:lang w:val="ar_AE" w:bidi="ar_AE"/>
        </w:rPr>
      </w:r>
      <w:r>
        <w:rPr>
          <w:b/>
          <w:rtl/>
          <w:cs/>
          <w:lang w:val="ar_AE" w:bidi="ar_AE"/>
        </w:rPr>
        <w:t>في المشهد الثالث:</w:t>
      </w:r>
      <w:r>
        <w:rPr>
          <w:rtl/>
          <w:cs/>
          <w:lang w:val="ar_AE" w:bidi="ar_AE"/>
        </w:rPr>
        <w:t xml:space="preserve"> عاد الرسل ليخبِروا يعقوب بأن عيسو يتبعه ومعه جيش من أربعمئة رجل. عندها يقسّم يعقوب محلته إلى محلّتَين.</w:t>
      </w:r>
    </w:p>
    <w:p>
      <w:pPr>
        <w:bidi/>
      </w:pPr>
      <w:r>
        <w:rPr>
          <w:rtl/>
          <w:cs/>
          <w:lang w:val="ar_AE" w:bidi="ar_AE"/>
        </w:rPr>
      </w:r>
      <w:r>
        <w:rPr>
          <w:b/>
          <w:rtl/>
          <w:cs/>
          <w:lang w:val="ar_AE" w:bidi="ar_AE"/>
        </w:rPr>
        <w:t>في المشهد الرابع:</w:t>
      </w:r>
      <w:r>
        <w:rPr>
          <w:rtl/>
          <w:cs/>
          <w:lang w:val="ar_AE" w:bidi="ar_AE"/>
        </w:rPr>
        <w:t xml:space="preserve"> يصلّى يعقوب.</w:t>
      </w:r>
    </w:p>
    <w:p>
      <w:pPr>
        <w:bidi/>
      </w:pPr>
      <w:r>
        <w:rPr>
          <w:rtl/>
          <w:cs/>
          <w:lang w:val="ar_AE" w:bidi="ar_AE"/>
        </w:rPr>
      </w:r>
      <w:r>
        <w:rPr>
          <w:b/>
          <w:rtl/>
          <w:cs/>
          <w:lang w:val="ar_AE" w:bidi="ar_AE"/>
        </w:rPr>
        <w:t>في المشهد الخامس:</w:t>
      </w:r>
      <w:r>
        <w:rPr>
          <w:rtl/>
          <w:cs/>
          <w:lang w:val="ar_AE" w:bidi="ar_AE"/>
        </w:rPr>
        <w:t xml:space="preserve"> يقرّر يعقوب إرسال هدايا إلى عيسو، ويرسلها مع تعليمات محدّدة للعبيد، على أمل أن تُزيل هذه الهدايا غضب عيسو.</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ملائكة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عبيد</w:t>
      </w:r>
    </w:p>
    <w:p>
      <w:pPr>
        <w:pStyle w:val="ListBullet"/>
        <w:bidi/>
        <w:spacing w:line="240" w:lineRule="auto"/>
        <w:ind w:left="720"/>
      </w:pPr>
      <w:r>
        <w:rPr>
          <w:rtl/>
          <w:cs/>
          <w:lang w:val="ar_AE" w:bidi="ar_AE"/>
        </w:rPr>
      </w:r>
      <w:r>
        <w:rPr>
          <w:rtl/>
          <w:cs/>
          <w:lang w:val="ar_AE" w:bidi="ar_AE"/>
        </w:rPr>
        <w:t>عيسو وجيشه المؤلَّف من أربعمئة رجل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بعد أن غادر لابان عائدًا إلى حاران، يبدأ يعقوب السير في طريقه نحو بئر سبع، فتأتي ملائكة الله لتلتقي به، فيُعلن يعقوب أنّ هذا المكان هو محلّة الله، ويُسمّي الموضع "مَحَنايِمَ".</w:t>
      </w:r>
    </w:p>
    <w:p>
      <w:pPr>
        <w:bidi/>
      </w:pPr>
      <w:r>
        <w:rPr>
          <w:rtl/>
          <w:cs/>
          <w:lang w:val="ar_AE" w:bidi="ar_AE"/>
        </w:rPr>
      </w:r>
      <w:r>
        <w:rPr>
          <w:rtl/>
          <w:cs/>
          <w:lang w:val="ar_AE" w:bidi="ar_AE"/>
        </w:rPr>
        <w:t>في المشهد الثاني، يتعلّم يعقوب أنّ عيسو يسكن في منطقة سعير التي تقع في أرض أدوم، وهي منطقة جبليّة تقع جنوب بئر سبع بمسافة بعيدة، فيقرّر أن يرسل رُسُلًا ليُخبروا عيسو بأنّه قادم. ويرسل مع الرسل تحيّة ودّية تُشعِر عيسو بأنّه يرغب في علاقة طيّبة معه، فيستخدم عبارات متواضعة مثل "عَبدُكَ يعقوبُ"، كما يخبره بما كان يفعله طوال عشرين سنة في حاران عند عمّهما لابان، راجيًا أن يكون عيسو ودودًا نحوه.</w:t>
      </w:r>
    </w:p>
    <w:p>
      <w:pPr>
        <w:bidi/>
      </w:pPr>
      <w:r>
        <w:rPr>
          <w:rtl/>
          <w:cs/>
          <w:lang w:val="ar_AE" w:bidi="ar_AE"/>
        </w:rPr>
      </w:r>
      <w:r>
        <w:rPr>
          <w:rtl/>
          <w:cs/>
          <w:lang w:val="ar_AE" w:bidi="ar_AE"/>
        </w:rPr>
        <w:t>في المشهد الثالث، يعود الرسل من عند عيسو، ليخبروا يعقوب أنّ عيسو قادم لملاقاته وقد بدأ بالفعل السير نحوه، ومعه جيش من أربعمئة رجل، فيرتعب يعقوب من هذا الخبر، ويقسّم كلّ ما يملك إلى محلّتَين، معتقدًا أنّه إن هاجم عيسو إحداهما أمكن للأخرى أن تنجو، فيحتفظ على الأقلّ بنصف ممتلكاته.</w:t>
      </w:r>
    </w:p>
    <w:p>
      <w:pPr>
        <w:bidi/>
      </w:pPr>
      <w:r>
        <w:rPr>
          <w:rtl/>
          <w:cs/>
          <w:lang w:val="ar_AE" w:bidi="ar_AE"/>
        </w:rPr>
      </w:r>
      <w:r>
        <w:rPr>
          <w:rtl/>
          <w:cs/>
          <w:lang w:val="ar_AE" w:bidi="ar_AE"/>
        </w:rPr>
        <w:t>في المشهد الرابع، يصلّي يعقوب، فيذكّر الله بأنّه هو الذي أمره أن يعود إلى بيته، ويذكّره أيضًا بوعده أن يُحسن إليه، ثم يسترجع البركات التي منحها الله له على الرغم من أنّه غير مستحقّ. ويطلب من الله أن يُنقذه من يد عيسو، ويذكّره مرّةً أخرى بالوعود التي قطعها له. وبعد ذلك يبقى يعقوب في المكان تلك الليلة كلّها.</w:t>
      </w:r>
    </w:p>
    <w:p>
      <w:pPr>
        <w:bidi/>
      </w:pPr>
      <w:r>
        <w:rPr>
          <w:rtl/>
          <w:cs/>
          <w:lang w:val="ar_AE" w:bidi="ar_AE"/>
        </w:rPr>
      </w:r>
      <w:r>
        <w:rPr>
          <w:rtl/>
          <w:cs/>
          <w:lang w:val="ar_AE" w:bidi="ar_AE"/>
        </w:rPr>
        <w:t>في المشهد الخامس، يختار يعقوب حيوانات ليُرسلها هدايا إلى عيسو، فيقسّمها إلى قطعان ويُعيِّن عبيدًا لكلّ قطيع، ويأمرهم أن يتركوا مسافةً بين كلّ قطيع وآخر. وعندما يلتقي العبيد بعيسو، عليهم أن يقولوا إنّ القطيع يخصّ يعقوب الذي يرسله هديةً إلى عيسو، وأن يعلنوا أنّ يعقوب هو عبد عيسو، وأنّ عيسو هو سيّد يعقوب. وبهذه اللغة يحاول يعقوب أن يُكرم عيسو ويُهدِّئ أيّ غضب ما زال في قلبه نحوه، راجيًا أن يكون عيسو ودودًا معه. وقد أرسل يعقوب القطعان أمامه، بينما بقي هو في المحلّة ليلةً أخرى.</w:t>
      </w:r>
    </w:p>
    <w:p>
      <w:pPr>
        <w:bidi/>
      </w:pPr>
      <w:r>
        <w:rPr>
          <w:rtl/>
          <w:cs/>
          <w:lang w:val="ar_AE" w:bidi="ar_AE"/>
        </w:rPr>
      </w:r>
      <w:r>
        <w:rPr>
          <w:rtl/>
          <w:cs/>
          <w:lang w:val="ar_AE" w:bidi="ar_AE"/>
        </w:rPr>
        <w:t>ولم يُرسل يعقوب العدد نفسه من كلّ نوع من الحيوانات، بل أرسل خمسة قطعان مختلفة:</w:t>
      </w:r>
    </w:p>
    <w:p>
      <w:pPr>
        <w:pStyle w:val="ListBullet"/>
        <w:bidi/>
        <w:spacing w:line="240" w:lineRule="auto"/>
        <w:ind w:left="720"/>
      </w:pPr>
      <w:r>
        <w:rPr>
          <w:rtl/>
          <w:cs/>
          <w:lang w:val="ar_AE" w:bidi="ar_AE"/>
        </w:rPr>
      </w:r>
      <w:r>
        <w:rPr>
          <w:rtl/>
          <w:cs/>
          <w:lang w:val="ar_AE" w:bidi="ar_AE"/>
        </w:rPr>
        <w:t>مِئَتَيْ عنزٍ وعِشرينَ تيسًا</w:t>
      </w:r>
    </w:p>
    <w:p>
      <w:pPr>
        <w:pStyle w:val="ListBullet"/>
        <w:bidi/>
        <w:spacing w:line="240" w:lineRule="auto"/>
        <w:ind w:left="720"/>
      </w:pPr>
      <w:r>
        <w:rPr>
          <w:rtl/>
          <w:cs/>
          <w:lang w:val="ar_AE" w:bidi="ar_AE"/>
        </w:rPr>
      </w:r>
      <w:r>
        <w:rPr>
          <w:rtl/>
          <w:cs/>
          <w:lang w:val="ar_AE" w:bidi="ar_AE"/>
        </w:rPr>
        <w:t>مِئَتَيْ نَعجَةٍ وعِشرينَ كبشًا</w:t>
      </w:r>
    </w:p>
    <w:p>
      <w:pPr>
        <w:pStyle w:val="ListBullet"/>
        <w:bidi/>
        <w:spacing w:line="240" w:lineRule="auto"/>
        <w:ind w:left="720"/>
      </w:pPr>
      <w:r>
        <w:rPr>
          <w:rtl/>
          <w:cs/>
          <w:lang w:val="ar_AE" w:bidi="ar_AE"/>
        </w:rPr>
      </w:r>
      <w:r>
        <w:rPr>
          <w:rtl/>
          <w:cs/>
          <w:lang w:val="ar_AE" w:bidi="ar_AE"/>
        </w:rPr>
        <w:t>ثَلاثينَ ناقَةً مُرضِعَةً وأولادَها</w:t>
      </w:r>
    </w:p>
    <w:p>
      <w:pPr>
        <w:pStyle w:val="ListBullet"/>
        <w:bidi/>
        <w:spacing w:line="240" w:lineRule="auto"/>
        <w:ind w:left="720"/>
      </w:pPr>
      <w:r>
        <w:rPr>
          <w:rtl/>
          <w:cs/>
          <w:lang w:val="ar_AE" w:bidi="ar_AE"/>
        </w:rPr>
      </w:r>
      <w:r>
        <w:rPr>
          <w:rtl/>
          <w:cs/>
          <w:lang w:val="ar_AE" w:bidi="ar_AE"/>
        </w:rPr>
        <w:t xml:space="preserve"> أربَعينَ بَقَرَةً وعَشرَةَ ثيرانٍ</w:t>
      </w:r>
    </w:p>
    <w:p>
      <w:pPr>
        <w:pStyle w:val="ListBullet"/>
        <w:bidi/>
        <w:spacing w:line="240" w:lineRule="auto"/>
        <w:ind w:left="720"/>
      </w:pPr>
      <w:r>
        <w:rPr>
          <w:rtl/>
          <w:cs/>
          <w:lang w:val="ar_AE" w:bidi="ar_AE"/>
        </w:rPr>
      </w:r>
      <w:r>
        <w:rPr>
          <w:rtl/>
          <w:cs/>
          <w:lang w:val="ar_AE" w:bidi="ar_AE"/>
        </w:rPr>
        <w:t>عِشرينَ أتانًا وعَشرَةَ حَميرٍ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5 مشاهد.</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ملائكة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عبيد</w:t>
      </w:r>
    </w:p>
    <w:p>
      <w:pPr>
        <w:pStyle w:val="ListBullet"/>
        <w:bidi/>
        <w:spacing w:line="240" w:lineRule="auto"/>
        <w:ind w:left="720"/>
      </w:pPr>
      <w:r>
        <w:rPr>
          <w:rtl/>
          <w:cs/>
          <w:lang w:val="ar_AE" w:bidi="ar_AE"/>
        </w:rPr>
      </w:r>
      <w:r>
        <w:rPr>
          <w:rtl/>
          <w:cs/>
          <w:lang w:val="ar_AE" w:bidi="ar_AE"/>
        </w:rPr>
        <w:t>عيسو وجيشه المؤلَّف من أربعمئة رجل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كان لابان قد غادر بالفعل عائدًا إلى حاران. ويبدأ يعقوب رحلته في طريقه إلى بئر سبع. فتأتي ملائكة الله لتلتقي به، وعندما يرى يعقوب الملائكة، يُعلِن أن هذا هو معسكر الله. ويُسمّي الموضع "مَحَنايِمَ".</w:t>
      </w:r>
    </w:p>
    <w:p>
      <w:pPr>
        <w:bidi/>
      </w:pPr>
      <w:r>
        <w:rPr>
          <w:rtl/>
          <w:cs/>
          <w:lang w:val="ar_AE" w:bidi="ar_AE"/>
        </w:rPr>
      </w:r>
      <w:r>
        <w:rPr>
          <w:rtl/>
          <w:cs/>
          <w:lang w:val="ar_AE" w:bidi="ar_AE"/>
        </w:rPr>
        <w:t>في المشهد الثاني، يرسل يعقوب رُسُلًا أمامه إلى عيسو، أخيه التوأم الأكبر. ويطلب يعقوب من الرسل أن يقولوا إن يعقوب قادم. ويستخدم يعقوب لغةً تُكرِم عيسو وتجعله يشعر بودّ تجاهه. كما يُخبِر يعقوبُ عيسوَ بما كان يفعله خلال العشرين سنة الماضية.</w:t>
      </w:r>
    </w:p>
    <w:p>
      <w:pPr>
        <w:bidi/>
      </w:pPr>
      <w:r>
        <w:rPr>
          <w:rtl/>
          <w:cs/>
          <w:lang w:val="ar_AE" w:bidi="ar_AE"/>
        </w:rPr>
      </w:r>
      <w:r>
        <w:rPr>
          <w:rtl/>
          <w:cs/>
          <w:lang w:val="ar_AE" w:bidi="ar_AE"/>
        </w:rPr>
        <w:t>أوقفوا التمثيل: واسألوا يعقوب: "كيف تشعر وأنت على وشك مقابلة عيسو مرةً أخرى؟" قد تسمعون: "أتطلّع لرؤية أخي بعد كل هذا الوقت الطويل". أو: "أنا خائف. فلا أعرف كيف يشعر عيسو الآن. لقد أراد أن يقتلني عندما غادرت البيت". واسألوا عيسو: "كيف شعرت عندما أخبرك الرسل أن يعقوب سيعود إلى البيت؟" قد تسمعون: "أنا سعيد أن أراه مرةً أخرى. لقد مرّ وقت طويل. لم أعد أكرهه، لكنني لا أعرف إن كان يمكننا أن نعيش بسلام معًا. لا أعرف إن كنت أستطيع أن أثق به". واصلوا التمثيل.</w:t>
      </w:r>
    </w:p>
    <w:p>
      <w:pPr>
        <w:bidi/>
      </w:pPr>
      <w:r>
        <w:rPr>
          <w:rtl/>
          <w:cs/>
          <w:lang w:val="ar_AE" w:bidi="ar_AE"/>
        </w:rPr>
      </w:r>
      <w:r>
        <w:rPr>
          <w:rtl/>
          <w:cs/>
          <w:lang w:val="ar_AE" w:bidi="ar_AE"/>
        </w:rPr>
        <w:t>في المشهد الثالث، يعود الرسل ويُخبِرون يعقوب أن عيسو قادم لملاقاته. ومعه جيش من أربعمئة رجل، وعندما يسمع يعقوب هذا الخبر، يرتعب. فيأخذ كل ما لديه ويقسّمه إلى محلّتَين. ويفكّر يعقوب أنه إذا هاجم عيسو إحداهما، فقد تنجو الأخرى ولا يخسر كل شيء.</w:t>
      </w:r>
    </w:p>
    <w:p>
      <w:pPr>
        <w:bidi/>
      </w:pPr>
      <w:r>
        <w:rPr>
          <w:rtl/>
          <w:cs/>
          <w:lang w:val="ar_AE" w:bidi="ar_AE"/>
        </w:rPr>
      </w:r>
      <w:r>
        <w:rPr>
          <w:rtl/>
          <w:cs/>
          <w:lang w:val="ar_AE" w:bidi="ar_AE"/>
        </w:rPr>
        <w:t>أوقفوا التمثيل، اسألوا يعقوب: "لماذا أنت خائف؟" قد تسمعون: "لقد أراد عيسو أن يقتلني منذ عشرين سنة. ربما لا يزال يريد قتلي. فلماذا يأتي عيسو بكل هذا الجيش؟" واصلوا التمثيل.</w:t>
      </w:r>
    </w:p>
    <w:p>
      <w:pPr>
        <w:bidi/>
      </w:pPr>
      <w:r>
        <w:rPr>
          <w:rtl/>
          <w:cs/>
          <w:lang w:val="ar_AE" w:bidi="ar_AE"/>
        </w:rPr>
      </w:r>
      <w:r>
        <w:rPr>
          <w:rtl/>
          <w:cs/>
          <w:lang w:val="ar_AE" w:bidi="ar_AE"/>
        </w:rPr>
        <w:t>في المشهد الرابع، يصلّي يعقوب، ويستخدم الاسمين معًا عندما يُخاطِب الله: الله ويهوه. ويقول يعقوب لله: "لقد أخبرتني أن أعود إلى بيتي. لقد وعدتَ أن تُحسِن إليّ". ويُذكِّر يعقوبُ اللهَ بعدم استحقاقه لكل البركات التي ينالها. وهو يُدرِك أن كل ما لديه الآن هو من الله. ثم يطلب يعقوب من الله: "نجِّني من يد أخي عيسو". ويُذكِّر يعقوبُ اللهَ بوعده أن يجعل نسله كثيرًا لا يُحصى. وبعد ذلك، يبقى يعقوب في مكانه تلك الليلة.</w:t>
      </w:r>
    </w:p>
    <w:p>
      <w:pPr>
        <w:bidi/>
      </w:pPr>
      <w:r>
        <w:rPr>
          <w:rtl/>
          <w:cs/>
          <w:lang w:val="ar_AE" w:bidi="ar_AE"/>
        </w:rPr>
      </w:r>
      <w:r>
        <w:rPr>
          <w:rtl/>
          <w:cs/>
          <w:lang w:val="ar_AE" w:bidi="ar_AE"/>
        </w:rPr>
        <w:t>أوقفوا التمثيل: واسألوا يعقوب: "كيف تشعر الآن بعد أن صلّيت؟" قد تسمعون: "أشعر بالسلام. فأنا أشعر أن الله يسمعني. وأشعر أن الله سيتولّى هذه المسألة. ولم أعد قلقًا". واصلوا التمثيل.</w:t>
      </w:r>
    </w:p>
    <w:p>
      <w:pPr>
        <w:bidi/>
      </w:pPr>
      <w:r>
        <w:rPr>
          <w:rtl/>
          <w:cs/>
          <w:lang w:val="ar_AE" w:bidi="ar_AE"/>
        </w:rPr>
      </w:r>
      <w:r>
        <w:rPr>
          <w:rtl/>
          <w:cs/>
          <w:lang w:val="ar_AE" w:bidi="ar_AE"/>
        </w:rPr>
        <w:t>في المشهد الخامس، يقرّر يعقوب أن يُرسِل بعض الهدايا إلى عيسو. فيأخذ من كل نوع من الحيوانات التي لديه، ويقسّمها إلى قطعان. ثم يختار بعض العبيد ليذهبوا مع القطعان. ويأمرهم أن يتركوا مسافةً بين كلّ قطيع وآخر. ويأمرهم أن يتقدّموه. وعندما تصل القطعان إلى عيسو، أن يقولوا له إن هذه الحيوانات هي هدية من عبدك يعقوب إلى سيّده عيسو. وباستخدام هذه اللغة، يحاول يعقوب تهدئة عيسو أو تهدئة الغضب الذي قد يكون لا يزال يساوره. كما يسعى يعقوب إلى تكريم عيسو. وقد حملت كل مجموعة من العبيد الرسالة نفسها التي يجب أن تُقدِّمها لعيسو. ويرسل يعقوب كل قطعان الهدايا أمامه، ويبقى هو في المحلّة ليلةً أخرى.</w:t>
      </w:r>
    </w:p>
    <w:p>
      <w:pPr>
        <w:bidi/>
      </w:pPr>
      <w:r>
        <w:rPr>
          <w:rtl/>
          <w:cs/>
          <w:lang w:val="ar_AE" w:bidi="ar_AE"/>
        </w:rPr>
      </w:r>
      <w:r>
        <w:rPr>
          <w:rtl/>
          <w:cs/>
          <w:lang w:val="ar_AE" w:bidi="ar_AE"/>
        </w:rPr>
        <w:t>أوقفوا التمثيل: اسألوا يعقوب: "كيف تشعر الآن بعد أن أرسلت هذه الهدايا أمامك؟" قد تسمعون: "أظن أن هذه فكرة جيدة. سيتجاوب عيسو مع هذا المدح، ومع استخدامي للكلمات المهذّبة ودعوتي له سيّدًا. أنا أفعل كل ما بوسعي لصنع السلام. والآن الأمر متروك لعيسو". اسألوا العبيد: "كيف تشعرون وأنتم تذهبون أمام القطعان بهذه الرسالة؟" قد تسمعون: "نحن خائفون، لكن علينا أن نطيع سيّدنا. إن مع عيسو جيش من أربعمئة رجل. وقد لا يقبل هذه الهدايا ولا رسائلنا".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تأتي </w:t>
      </w:r>
      <w:r>
        <w:rPr>
          <w:b/>
          <w:rtl/>
          <w:cs/>
          <w:lang w:val="ar_AE" w:bidi="ar_AE"/>
        </w:rPr>
        <w:t>ملائكةُ</w:t>
      </w:r>
      <w:r>
        <w:rPr>
          <w:rtl/>
          <w:cs/>
          <w:lang w:val="ar_AE" w:bidi="ar_AE"/>
        </w:rPr>
        <w:t xml:space="preserve"> الله لملاقاة يعقوب. وتأتي كلمة "ملائكة" بصيغة الجمع، وهم كائنات روحية فائقة الطبيعة يحملون عادةً رسائل من الله، لكنهم في هذا الموضع لا يقدّمون ليعقوب أي رسالة. استخدموا المصطلح نفسه لكلمة "ملائكة" الذي استخدمتموه سابقًا. تم مناقشة كلمة </w:t>
      </w:r>
      <w:r>
        <w:rPr>
          <w:b/>
          <w:rtl/>
          <w:cs/>
          <w:lang w:val="ar_AE" w:bidi="ar_AE"/>
        </w:rPr>
        <w:t>الملائكة</w:t>
      </w:r>
      <w:r>
        <w:rPr>
          <w:rtl/>
          <w:cs/>
          <w:lang w:val="ar_AE" w:bidi="ar_AE"/>
        </w:rPr>
        <w:t xml:space="preserve"> في قاموس الكلمات الرئيسية.</w:t>
      </w:r>
    </w:p>
    <w:p>
      <w:pPr>
        <w:bidi/>
      </w:pPr>
      <w:r>
        <w:rPr>
          <w:rtl/>
          <w:cs/>
          <w:lang w:val="ar_AE" w:bidi="ar_AE"/>
        </w:rPr>
      </w:r>
      <w:r>
        <w:rPr>
          <w:rtl/>
          <w:cs/>
          <w:lang w:val="ar_AE" w:bidi="ar_AE"/>
        </w:rPr>
        <w:t xml:space="preserve">ثم يقول يعقوب إن عدد الملائكة كافٍ ليكوّنوا </w:t>
      </w:r>
      <w:r>
        <w:rPr>
          <w:b/>
          <w:rtl/>
          <w:cs/>
          <w:lang w:val="ar_AE" w:bidi="ar_AE"/>
        </w:rPr>
        <w:t>جَيش</w:t>
      </w:r>
      <w:r>
        <w:rPr>
          <w:rtl/>
          <w:cs/>
          <w:lang w:val="ar_AE" w:bidi="ar_AE"/>
        </w:rPr>
        <w:t xml:space="preserve"> لله. وتُستَخدم كلمة "جَيش" هنا بمعناها العسكري، لأن يعقوب يرى هؤلاء الملائكة كجيشٍ لله. </w:t>
      </w:r>
    </w:p>
    <w:p>
      <w:pPr>
        <w:bidi/>
      </w:pPr>
      <w:r>
        <w:rPr>
          <w:rtl/>
          <w:cs/>
          <w:lang w:val="ar_AE" w:bidi="ar_AE"/>
        </w:rPr>
      </w:r>
      <w:r>
        <w:rPr>
          <w:rtl/>
          <w:cs/>
          <w:lang w:val="ar_AE" w:bidi="ar_AE"/>
        </w:rPr>
        <w:t>وفي المقابل، ينقسم بيت يعقوب إلى معسكرين كبيرين، لكنهما ليسا معسكرين عسكريين، بل مكانين يتوقف فيهما شخص أو جماعة من الناس لمدة محدودة، إذ كانت عائلة يعقوب تُقيم معسكرها كل ليلة أثناء السفر.</w:t>
      </w:r>
    </w:p>
    <w:p>
      <w:pPr>
        <w:bidi/>
      </w:pPr>
      <w:r>
        <w:rPr>
          <w:rtl/>
          <w:cs/>
          <w:lang w:val="ar_AE" w:bidi="ar_AE"/>
        </w:rPr>
      </w:r>
      <w:r>
        <w:rPr>
          <w:rtl/>
          <w:cs/>
          <w:lang w:val="ar_AE" w:bidi="ar_AE"/>
        </w:rPr>
        <w:t xml:space="preserve">ويعلم يعقوب أن عيسو يسكن في منطقة </w:t>
      </w:r>
      <w:r>
        <w:rPr>
          <w:b/>
          <w:rtl/>
          <w:cs/>
          <w:lang w:val="ar_AE" w:bidi="ar_AE"/>
        </w:rPr>
        <w:t>سعير</w:t>
      </w:r>
      <w:r>
        <w:rPr>
          <w:rtl/>
          <w:cs/>
          <w:lang w:val="ar_AE" w:bidi="ar_AE"/>
        </w:rPr>
        <w:t xml:space="preserve"> في أرض </w:t>
      </w:r>
      <w:r>
        <w:rPr>
          <w:b/>
          <w:rtl/>
          <w:cs/>
          <w:lang w:val="ar_AE" w:bidi="ar_AE"/>
        </w:rPr>
        <w:t>أدوم</w:t>
      </w:r>
      <w:r>
        <w:rPr>
          <w:rtl/>
          <w:cs/>
          <w:lang w:val="ar_AE" w:bidi="ar_AE"/>
        </w:rPr>
        <w:t xml:space="preserve">، وهذه الأسماء الجغرافية ستتكرر كثيرًا في الأسفار المقدسة، لذلك ارجعوا إلى الخريطة لمعرفة موقع هذه المنطقة، </w:t>
      </w:r>
    </w:p>
    <w:p>
      <w:pPr>
        <w:bidi/>
      </w:pPr>
      <w:r>
        <w:rPr>
          <w:rtl/>
          <w:cs/>
          <w:lang w:val="ar_AE" w:bidi="ar_AE"/>
        </w:rPr>
      </w:r>
      <w:r>
        <w:rPr>
          <w:rtl/>
          <w:cs/>
          <w:lang w:val="ar_AE" w:bidi="ar_AE"/>
        </w:rPr>
        <w:t>واعرضوا خريطة إسرائيل التي تظهر عليها أدوم وسعير.</w:t>
      </w:r>
    </w:p>
    <w:p>
      <w:pPr>
        <w:bidi/>
      </w:pPr>
      <w:r>
        <w:rPr>
          <w:rtl/>
          <w:cs/>
          <w:lang w:val="ar_AE" w:bidi="ar_AE"/>
        </w:rPr>
      </w:r>
      <w:r>
        <w:rPr>
          <w:rtl/>
          <w:cs/>
          <w:lang w:val="ar_AE" w:bidi="ar_AE"/>
        </w:rPr>
        <w:t xml:space="preserve">ثم يصلي يعقوب. وفي صلاته يستخدم يعقوب اسمي </w:t>
      </w:r>
      <w:r>
        <w:rPr>
          <w:b/>
          <w:rtl/>
          <w:cs/>
          <w:lang w:val="ar_AE" w:bidi="ar_AE"/>
        </w:rPr>
        <w:t>"الله"</w:t>
      </w:r>
      <w:r>
        <w:rPr>
          <w:rtl/>
          <w:cs/>
          <w:lang w:val="ar_AE" w:bidi="ar_AE"/>
        </w:rPr>
        <w:t xml:space="preserve"> و</w:t>
      </w:r>
      <w:r>
        <w:rPr>
          <w:b/>
          <w:rtl/>
          <w:cs/>
          <w:lang w:val="ar_AE" w:bidi="ar_AE"/>
        </w:rPr>
        <w:t>"يهوه"</w:t>
      </w:r>
      <w:r>
        <w:rPr>
          <w:rtl/>
          <w:cs/>
          <w:lang w:val="ar_AE" w:bidi="ar_AE"/>
        </w:rPr>
        <w:t xml:space="preserve"> وهو يخاطب الله، فاحرصوا على استخدام المصطلحين نفسيهما اللذين استخدمتموهما في المقاطع السابقة. تم مناقشة كلمتيّ </w:t>
      </w:r>
      <w:r>
        <w:rPr>
          <w:b/>
          <w:rtl/>
          <w:cs/>
          <w:lang w:val="ar_AE" w:bidi="ar_AE"/>
        </w:rPr>
        <w:t>يهوه</w:t>
      </w:r>
      <w:r>
        <w:rPr>
          <w:rtl/>
          <w:cs/>
          <w:lang w:val="ar_AE" w:bidi="ar_AE"/>
        </w:rPr>
        <w:t xml:space="preserve"> </w:t>
      </w:r>
      <w:r>
        <w:rPr>
          <w:b/>
          <w:rtl/>
          <w:cs/>
          <w:lang w:val="ar_AE" w:bidi="ar_AE"/>
        </w:rPr>
        <w:t>والله</w:t>
      </w:r>
      <w:r>
        <w:rPr>
          <w:rtl/>
          <w:cs/>
          <w:lang w:val="ar_AE" w:bidi="ar_AE"/>
        </w:rPr>
        <w:t xml:space="preserve"> في قاموس الكلمات الرئيسية. وفي الصلاة يقول يعقوب: "إلهَ أبي إبراهيمَ وإلهَ أبي إسحاقَ"، وتشير هذه الأسماء إلى الإله نفسه الذي يعبده يعقوب ويصلي له في هذه اللحظة.</w:t>
      </w:r>
    </w:p>
    <w:p>
      <w:pPr>
        <w:bidi/>
      </w:pPr>
      <w:r>
        <w:rPr>
          <w:rtl/>
          <w:cs/>
          <w:lang w:val="ar_AE" w:bidi="ar_AE"/>
        </w:rPr>
      </w:r>
      <w:r>
        <w:rPr>
          <w:rtl/>
          <w:cs/>
          <w:lang w:val="ar_AE" w:bidi="ar_AE"/>
        </w:rPr>
        <w:t xml:space="preserve">ويشير يعقوب إلى نفسه بوصفه </w:t>
      </w:r>
      <w:r>
        <w:rPr>
          <w:b/>
          <w:rtl/>
          <w:cs/>
          <w:lang w:val="ar_AE" w:bidi="ar_AE"/>
        </w:rPr>
        <w:t>عبدًا</w:t>
      </w:r>
      <w:r>
        <w:rPr>
          <w:rtl/>
          <w:cs/>
          <w:lang w:val="ar_AE" w:bidi="ar_AE"/>
        </w:rPr>
        <w:t xml:space="preserve"> لعيسو، كما يصف نفسه بأنه عبدٌ لله، وكان لديه أيضًا عدد من العبيد. ستجدون مصطلح </w:t>
      </w:r>
      <w:r>
        <w:rPr>
          <w:b/>
          <w:rtl/>
          <w:cs/>
          <w:lang w:val="ar_AE" w:bidi="ar_AE"/>
        </w:rPr>
        <w:t>عبد/خادم</w:t>
      </w:r>
      <w:r>
        <w:rPr>
          <w:rtl/>
          <w:cs/>
          <w:lang w:val="ar_AE" w:bidi="ar_AE"/>
        </w:rPr>
        <w:t xml:space="preserve"> بتعريفه في قاموس الكلمات الرئيسية. وفي كل حالة تعني أن الشخص يطيع سيده ويخدمه. لذلك استخدموا المصطلح نفسه لكلمة "عبد" الذي استُخدم من قبل.</w:t>
      </w:r>
    </w:p>
    <w:p>
      <w:pPr>
        <w:bidi/>
      </w:pPr>
      <w:r>
        <w:rPr>
          <w:rtl/>
          <w:cs/>
          <w:lang w:val="ar_AE" w:bidi="ar_AE"/>
        </w:rPr>
      </w:r>
      <w:r>
        <w:rPr>
          <w:rtl/>
          <w:cs/>
          <w:lang w:val="ar_AE" w:bidi="ar_AE"/>
        </w:rPr>
        <w:t xml:space="preserve">ومن خلال إرسال الهدايا إلى عيسو، يحاول يعقوب أن </w:t>
      </w:r>
      <w:r>
        <w:rPr>
          <w:b/>
          <w:rtl/>
          <w:cs/>
          <w:lang w:val="ar_AE" w:bidi="ar_AE"/>
        </w:rPr>
        <w:t>يستعطفه</w:t>
      </w:r>
      <w:r>
        <w:rPr>
          <w:rtl/>
          <w:cs/>
          <w:lang w:val="ar_AE" w:bidi="ar_AE"/>
        </w:rPr>
        <w:t>، وكلمة "يستعطف" تعني أن يهدّئ الشخص أو يرضيه بتقديم ما يحتاج إليه، إذ كان يعقوب يرجو، بإرسال هذه الهدايا، أن يزول غضب عيسو وأن يتمكّنا من الالتقاء في سلام.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32:22–32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32: 22–32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في المقطع السابق، علم يعقوب أن عيسو في طريقه لملاقاته، وأنه قادم بجيشٍ مكوَّن من أربعمئة رجل، لذلك أرسل يعقوب إلى عيسو هدايا من قطعان الحيوانات. ويقدِّم هذا المقطع وصفًا سرديًّا لما حدث بينما كان يعقوب يستعدّ للقاء عيسو عند وصوله. </w:t>
      </w:r>
    </w:p>
    <w:p>
      <w:pPr>
        <w:bidi/>
      </w:pPr>
      <w:r>
        <w:rPr>
          <w:rtl/>
          <w:cs/>
          <w:lang w:val="ar_AE" w:bidi="ar_AE"/>
        </w:rPr>
      </w:r>
      <w:r>
        <w:rPr>
          <w:rtl/>
          <w:cs/>
          <w:lang w:val="ar_AE" w:bidi="ar_AE"/>
        </w:rPr>
        <w:t>فقد أرسل يعقوب قطعان الحيوانات لتكون هدايا لعيسو، ثم قضى الليل في المخيَّم. وخلال الليل، نهض يعقوب وأخذ النساء الأربع: ليئة، وزلفة جارية ليئة، وراحيل، وبلهة جارية راحيل، وعبر بهنَّ مخاضة نهر يبوق. كما أخذ أبناءه الأحد عشر وعبر بهم النهر، فصاروا جميعًا على الجانب الجنوبي من النهر. ويقع نهر يبوق في أرض الأردن، وله مواضع تكون فيها المياه ضحلة، مما يجعل عبوره سهلًا، ويُسمَّى هذا الموضع "مخاضة". وكان يعقوب قد أقام مخيَّمه بجوار مخاضة في نهر يبوق. وبعد أن عبر بالنساء والأولاد إلى مخيَّم جديد على الضفة الأخرى من النهر، أرسل يعقوب أيضًا كل ما كان له، أي جميع ممتلكاته. وهكذا صار الجميع وكل شيء على الجانب الآخر من النهر، ولم يبقَ إلا يعقوب وحده. ولا يخبرنا النص لماذا عبر يعقوب بالجميع ليلًا، مع أن العبور في الليل يكون أكثر خطورة. وهناك تفسيران لمكان وجود يعقوب في تلك الليلة: يقول أحدهما إن يعقوب بقي في المخيَّم الأصلي على الجانب الشمالي من النهر، بينما يرى التفسير الآخر أن يعقوب كان على الجانب نفسه الذي توجد فيه عائلته، لكنه لم يكن في المخيَّم معهم.</w:t>
      </w:r>
    </w:p>
    <w:p>
      <w:pPr>
        <w:bidi/>
      </w:pPr>
      <w:r>
        <w:rPr>
          <w:rtl/>
          <w:cs/>
          <w:lang w:val="ar_AE" w:bidi="ar_AE"/>
        </w:rPr>
      </w:r>
      <w:r>
        <w:rPr>
          <w:rtl/>
          <w:cs/>
          <w:lang w:val="ar_AE" w:bidi="ar_AE"/>
        </w:rPr>
        <w:t>اعرضوا الخريطة التي تُظهِر رحلة يعقوب مع تحديد نهر يبوق عليها.</w:t>
      </w:r>
    </w:p>
    <w:p>
      <w:pPr>
        <w:bidi/>
      </w:pPr>
      <w:r>
        <w:rPr>
          <w:rtl/>
          <w:cs/>
          <w:lang w:val="ar_AE" w:bidi="ar_AE"/>
        </w:rPr>
      </w:r>
      <w:r>
        <w:rPr>
          <w:rtl/>
          <w:cs/>
          <w:lang w:val="ar_AE" w:bidi="ar_AE"/>
        </w:rPr>
        <w:t>اعرضوا صورة لأشخاصٍ يعبرون جزءًا ضحلًا من نهر.</w:t>
      </w:r>
    </w:p>
    <w:p>
      <w:pPr>
        <w:bidi/>
      </w:pPr>
      <w:r>
        <w:rPr>
          <w:rtl/>
          <w:cs/>
          <w:lang w:val="ar_AE" w:bidi="ar_AE"/>
        </w:rPr>
      </w:r>
      <w:r>
        <w:rPr>
          <w:rtl/>
          <w:cs/>
          <w:lang w:val="ar_AE" w:bidi="ar_AE"/>
        </w:rPr>
        <w:t>ناقشوا معًا: تخيَّلوا شخصًا يعود إلى بيته مثل يعقوب، الذي غادر بعد أن سرق بركة عيسو. ويخرج أفراد العائلة لاستقباله مع أسرته. كيف يمكن أن يكون شعور الشخص العائد إلى البيت؟ وما نوع التصرفات التي قد يقوم بها استعدادًا للقاء جماعة الاستقبال؟</w:t>
      </w:r>
    </w:p>
    <w:p>
      <w:pPr>
        <w:bidi/>
      </w:pPr>
      <w:r>
        <w:rPr>
          <w:rtl/>
          <w:cs/>
          <w:lang w:val="ar_AE" w:bidi="ar_AE"/>
        </w:rPr>
      </w:r>
      <w:r>
        <w:rPr>
          <w:rtl/>
          <w:cs/>
          <w:lang w:val="ar_AE" w:bidi="ar_AE"/>
        </w:rPr>
        <w:t>كان يعقوب وحده في المخيَّم، وكان الليل لا يزال قائمًا، فجاء رجل وبدأ يصارعه. والمصارعة هي صراع جسدي مباشر مع خصم، في محاولة لطرح الخصم أرضًا، من دون ضربٍ أو لكم. ولم يكن يعقوب يعرف هذا الرجل، كما أن الرجل لم يعرِّف نفسه ولم يتكلَّم مع يعقوب.</w:t>
      </w:r>
    </w:p>
    <w:p>
      <w:pPr>
        <w:bidi/>
      </w:pPr>
      <w:r>
        <w:rPr>
          <w:rtl/>
          <w:cs/>
          <w:lang w:val="ar_AE" w:bidi="ar_AE"/>
        </w:rPr>
      </w:r>
      <w:r>
        <w:rPr>
          <w:rtl/>
          <w:cs/>
          <w:lang w:val="ar_AE" w:bidi="ar_AE"/>
        </w:rPr>
        <w:t>اعرضوا مقطع فيديو قصيرًا لرجلين أو صبيَّين يتصارعان.</w:t>
      </w:r>
    </w:p>
    <w:p>
      <w:pPr>
        <w:bidi/>
      </w:pPr>
      <w:r>
        <w:rPr>
          <w:rtl/>
          <w:cs/>
          <w:lang w:val="ar_AE" w:bidi="ar_AE"/>
        </w:rPr>
      </w:r>
      <w:r>
        <w:rPr>
          <w:rtl/>
          <w:cs/>
          <w:lang w:val="ar_AE" w:bidi="ar_AE"/>
        </w:rPr>
        <w:t>توقَّفوا وناقشوا: صفوا ما يفعله الصبيَّان في الفيديو. ماذا تُسمُّون هذا النوع من النشاط في ثقافتكم؟</w:t>
      </w:r>
    </w:p>
    <w:p>
      <w:pPr>
        <w:bidi/>
      </w:pPr>
      <w:r>
        <w:rPr>
          <w:rtl/>
          <w:cs/>
          <w:lang w:val="ar_AE" w:bidi="ar_AE"/>
        </w:rPr>
      </w:r>
      <w:r>
        <w:rPr>
          <w:rtl/>
          <w:cs/>
          <w:lang w:val="ar_AE" w:bidi="ar_AE"/>
        </w:rPr>
        <w:t>وظلَّ يعقوب والرجل يتصارعان حتى انبلاج الفجر. والفجر هو الوقت الذي يبدأ فيه الضوء بالظهور في السماء، ويُسمَّى أيضًا "الشروق"، إذ لم تكن الشمس قد أشرقت بعد، ولكن مع بدء ظهور الضوء يستطيع الناس أن يروا الأشياء بوضوحٍ أكبر.</w:t>
      </w:r>
    </w:p>
    <w:p>
      <w:pPr>
        <w:bidi/>
      </w:pPr>
      <w:r>
        <w:rPr>
          <w:rtl/>
          <w:cs/>
          <w:lang w:val="ar_AE" w:bidi="ar_AE"/>
        </w:rPr>
      </w:r>
      <w:r>
        <w:rPr>
          <w:rtl/>
          <w:cs/>
          <w:lang w:val="ar_AE" w:bidi="ar_AE"/>
        </w:rPr>
        <w:t>وأدرك الرجل أنه لا يستطيع أن يطرح يعقوب أرضًا، ولم يقدر أن ينتصر في الصراع. وعند انبلاج الفجر، لمس الرجل حُقَّ فَخِذِ يعقوب وخلعه من مكانه، أي إنه خلع مفصل حُقِّ فَخِذِ يعقوب. وعندما يُخلَع هذا المفصل، لا يستطيع الإنسان أن يمشي بصورة طبيعية، ولذلك صار يعقوب يمشي وهو يعرج.</w:t>
      </w:r>
    </w:p>
    <w:p>
      <w:pPr>
        <w:bidi/>
      </w:pPr>
      <w:r>
        <w:rPr>
          <w:rtl/>
          <w:cs/>
          <w:lang w:val="ar_AE" w:bidi="ar_AE"/>
        </w:rPr>
      </w:r>
      <w:r>
        <w:rPr>
          <w:rtl/>
          <w:cs/>
          <w:lang w:val="ar_AE" w:bidi="ar_AE"/>
        </w:rPr>
        <w:t>عندما بدأ يعقوب والرجل المصارعة، لم يكن يعقوب يعلم مَن يكون هذا الرجل، لكنه أدرك في النهاية أن هذا الرجل شخصٌ مميَّز.</w:t>
      </w:r>
    </w:p>
    <w:p>
      <w:pPr>
        <w:bidi/>
      </w:pPr>
      <w:r>
        <w:rPr>
          <w:rtl/>
          <w:cs/>
          <w:lang w:val="ar_AE" w:bidi="ar_AE"/>
        </w:rPr>
      </w:r>
      <w:r>
        <w:rPr>
          <w:rtl/>
          <w:cs/>
          <w:lang w:val="ar_AE" w:bidi="ar_AE"/>
        </w:rPr>
        <w:t>بعد أن خلع الرجل حُقَّ يعقوب، تكلَّم للمرة الأولى، وقال: "أطلِقني، لأنَّهُ قد طَلَعَ الفَجرُ". وكان المعنى أن الوقت سيصير قريبًا مضيئًا بما يكفي لرؤية الناس بوضوح، ولذلك ينبغي ليعقوب أن يتوقَّف عن التمسك بالرجل وعن محاولة طرحه أرضًا. غير أن يعقوب رفض أن يتركه، وطالب الرجل أن يباركه قبل أن يُطلِق سراحه أو يكفَّ عن التمسك به.</w:t>
      </w:r>
    </w:p>
    <w:p>
      <w:pPr>
        <w:bidi/>
      </w:pPr>
      <w:r>
        <w:rPr>
          <w:rtl/>
          <w:cs/>
          <w:lang w:val="ar_AE" w:bidi="ar_AE"/>
        </w:rPr>
      </w:r>
      <w:r>
        <w:rPr>
          <w:rtl/>
          <w:cs/>
          <w:lang w:val="ar_AE" w:bidi="ar_AE"/>
        </w:rPr>
        <w:t>فسأله الرجل: "ما اسمُكَ؟". وكان الرجل يعلم اسم يعقوب بالفعل، لكن إجابة يعقوب كانت إعلانًا عن شخصيته، فقال: "يعقوبُ". واسم يعقوب يعني "المخادع" أو "الغشَّاش". فقال له الرجل إن اسمه لن يكون بعد الآن يعقوب، بل يُدعى من الآن فصاعدًا إسرائيل، وقال له: "لأنَّكَ جاهَدتَ مع اللهِ والنّاسِ وقَدَرتَ". وعندما كان الله يغيِّر اسم إنسان، كان ذلك يعني عادةً حدوث تغيير في شخصية هذا الإنسان. فلم يعد يعقوب هو المخادع، بل صار الشخص الذي جاهد مع الله ومع الناس ولم يستسلم. وفي مقاطع سابقة، غيَّر الله اسم أبرام إلى إبراهيم، واسم ساراي إلى سارة.</w:t>
      </w:r>
    </w:p>
    <w:p>
      <w:pPr>
        <w:bidi/>
      </w:pPr>
      <w:r>
        <w:rPr>
          <w:rtl/>
          <w:cs/>
          <w:lang w:val="ar_AE" w:bidi="ar_AE"/>
        </w:rPr>
      </w:r>
      <w:r>
        <w:rPr>
          <w:rtl/>
          <w:cs/>
          <w:lang w:val="ar_AE" w:bidi="ar_AE"/>
        </w:rPr>
        <w:t>توقَّفوا وناقشوا: متى ولماذا قد يغيِّر شخصٌ ما اسم إنسانٍ آخر في ثقافتكم؟</w:t>
      </w:r>
    </w:p>
    <w:p>
      <w:pPr>
        <w:bidi/>
      </w:pPr>
      <w:r>
        <w:rPr>
          <w:rtl/>
          <w:cs/>
          <w:lang w:val="ar_AE" w:bidi="ar_AE"/>
        </w:rPr>
      </w:r>
      <w:r>
        <w:rPr>
          <w:rtl/>
          <w:cs/>
          <w:lang w:val="ar_AE" w:bidi="ar_AE"/>
        </w:rPr>
        <w:t>ثم سأل يعقوب الرجل عن اسمه، فأجابه الرجل: "لماذا تسألُ عن اسمي؟". وكان سؤال يعقوب عن اسم الرجل يدل على أنه لم يكن بعدُ قد أدرك تمامًا مَن يكون هذا الرجل. ثم بارك الرجلُ يعقوبَ وانصرف. عندئذٍ أدرك يعقوب أنه كان مع الله، وأنه اختبر لقاءً مباشرًا مع الله.</w:t>
      </w:r>
    </w:p>
    <w:p>
      <w:pPr>
        <w:bidi/>
      </w:pPr>
      <w:r>
        <w:rPr>
          <w:rtl/>
          <w:cs/>
          <w:lang w:val="ar_AE" w:bidi="ar_AE"/>
        </w:rPr>
      </w:r>
      <w:r>
        <w:rPr>
          <w:rtl/>
          <w:cs/>
          <w:lang w:val="ar_AE" w:bidi="ar_AE"/>
        </w:rPr>
        <w:t xml:space="preserve">فسمَّى يعقوب المكان الذي حدث فيه هذا اللقاء فنيئيل، ومعنى فنيئيل هو </w:t>
      </w:r>
      <w:r>
        <w:rPr>
          <w:b/>
          <w:rtl/>
          <w:cs/>
          <w:lang w:val="ar_AE" w:bidi="ar_AE"/>
        </w:rPr>
        <w:t>"وجه الله"</w:t>
      </w:r>
      <w:r>
        <w:rPr>
          <w:rtl/>
          <w:cs/>
          <w:lang w:val="ar_AE" w:bidi="ar_AE"/>
        </w:rPr>
        <w:t>، وقال: "لأنّي نَظَرتُ اللهَ وجهًا لوَجهٍ، ونُجّيَتْ نَفسي". وعندما غادر يعقوب فنيئيل، كانت الشمس قد أشرقت، وكان يعقوب يعرج بسبب إصابة حُقّ فَخذه.</w:t>
      </w:r>
    </w:p>
    <w:p>
      <w:pPr>
        <w:bidi/>
      </w:pPr>
      <w:r>
        <w:rPr>
          <w:rtl/>
          <w:cs/>
          <w:lang w:val="ar_AE" w:bidi="ar_AE"/>
        </w:rPr>
      </w:r>
      <w:r>
        <w:rPr>
          <w:rtl/>
          <w:cs/>
          <w:lang w:val="ar_AE" w:bidi="ar_AE"/>
        </w:rPr>
        <w:t>توقَّفوا وناقشوا: عادةً ما تكون هذه الإصابة مؤلمة جدًا، ويكون المشي معها صعبًا. ومع ذلك، لا نرى يعقوب يشتكي من الألم، بل نراه يعرج في مشيته. كيف تتعامل ثقافتكم مع شخصٍ يعرج بعد إصابة في ساقه أو حُقّ فَخذه؟</w:t>
      </w:r>
    </w:p>
    <w:p>
      <w:pPr>
        <w:bidi/>
      </w:pPr>
      <w:r>
        <w:rPr>
          <w:rtl/>
          <w:cs/>
          <w:lang w:val="ar_AE" w:bidi="ar_AE"/>
        </w:rPr>
      </w:r>
      <w:r>
        <w:rPr>
          <w:rtl/>
          <w:cs/>
          <w:lang w:val="ar_AE" w:bidi="ar_AE"/>
        </w:rPr>
        <w:t>ثم يقطع الكاتب السرد ليقدِّم تفسيرًا يوضِّح كيف أثَّر هذا الحدث في الناس فيما بعد. فبسبب أن الله خلع حُقَّ يعقوب، لم يكن نسل يعقوب يأكل لحم الفخذ من أي حيوان. ويشير النص إلى نسل يعقوب باسم "بني إسرائيل" أو "الإسرائيليين"، لأن إسرائيل هو اسم يعقوب الجديد. وبدلًا من قول "نسل يعقوب"، صاروا يُدعَون "بني إسرائيل" أو "نسل إسرائيل"، ومنذ ذلك الحين في الأسفار المقدسة يُشار إليهم باسم نسل إسرائيل. كما أن اسم يعقوب الجديد، إسرائيل، هو نفسه اسم أرض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يُرسِل يعقوب عائلته وممتلكاته عبر نهر يبوق.</w:t>
      </w:r>
    </w:p>
    <w:p>
      <w:pPr>
        <w:bidi/>
      </w:pPr>
      <w:r>
        <w:rPr>
          <w:rtl/>
          <w:cs/>
          <w:lang w:val="ar_AE" w:bidi="ar_AE"/>
        </w:rPr>
      </w:r>
      <w:r>
        <w:rPr>
          <w:b/>
          <w:rtl/>
          <w:cs/>
          <w:lang w:val="ar_AE" w:bidi="ar_AE"/>
        </w:rPr>
        <w:t>في المشهد الثاني:</w:t>
      </w:r>
      <w:r>
        <w:rPr>
          <w:rtl/>
          <w:cs/>
          <w:lang w:val="ar_AE" w:bidi="ar_AE"/>
        </w:rPr>
        <w:t xml:space="preserve"> يُصارِع يعقوب رجلًا.</w:t>
      </w:r>
    </w:p>
    <w:p>
      <w:pPr>
        <w:bidi/>
      </w:pPr>
      <w:r>
        <w:rPr>
          <w:rtl/>
          <w:cs/>
          <w:lang w:val="ar_AE" w:bidi="ar_AE"/>
        </w:rPr>
      </w:r>
      <w:r>
        <w:rPr>
          <w:b/>
          <w:rtl/>
          <w:cs/>
          <w:lang w:val="ar_AE" w:bidi="ar_AE"/>
        </w:rPr>
        <w:t>في المشهد الثالث:</w:t>
      </w:r>
      <w:r>
        <w:rPr>
          <w:rtl/>
          <w:cs/>
          <w:lang w:val="ar_AE" w:bidi="ar_AE"/>
        </w:rPr>
        <w:t xml:space="preserve"> يُسمِّي يعقوب المكان فنيئيل.</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الإنسان</w:t>
      </w:r>
    </w:p>
    <w:p>
      <w:pPr>
        <w:pStyle w:val="ListBullet"/>
        <w:bidi/>
        <w:spacing w:line="240" w:lineRule="auto"/>
        <w:ind w:left="720"/>
      </w:pPr>
      <w:r>
        <w:rPr>
          <w:rtl/>
          <w:cs/>
          <w:lang w:val="ar_AE" w:bidi="ar_AE"/>
        </w:rPr>
      </w:r>
      <w:r>
        <w:rPr>
          <w:rtl/>
          <w:cs/>
          <w:lang w:val="ar_AE" w:bidi="ar_AE"/>
        </w:rPr>
        <w:t>كما يذكر النص زوجتَي يعقوب، وجاريتَيه، وأولاده، ويحدِّد على وجه الخصوص أحد عشر ابنًا. ولا تُذكَر الابنة بالاسم في هذه القصة، لكنها كانت حاضرة.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يكون الوقت ليلًا بعد أن أرسل يعقوب الهدايا إلى عيسو، فيذهب يعقوب وعائلته إلى النوم. ثم في وقتٍ ما أثناء الليل، ينهض يعقوب ويأخذ زوجتَيه، راحيل وليئة، وجاريتَيه، زلفة وبلهة، وجميع أولاده، وينقلهم عبر نهر يبوق من الجانب الشمالي إلى الجانب الجنوبي. وكان يعقوب قد أقام مخيَّمه بالقرب من مخاضة في النهر. وبعد أن نقل عائلته، أرسل أيضًا جميع ممتلكاته عبر مخاضة النهر. ولا نعرف أين قضى يعقوب بقية الليل، فالقصة غير واضحة في هذا الشأن. فقد يكون يعقوب بقي على الجانب الشمالي من النهر، أو ربما عبر إلى الجانب الجنوبي، لكنه ذهب إلى مكانٍ منفصل بعيدًا عن عائلته. وأيًّا كان الجانب الذي وُجد فيه يعقوب، فقد كان وحده خلال الليل.</w:t>
      </w:r>
    </w:p>
    <w:p>
      <w:pPr>
        <w:bidi/>
      </w:pPr>
      <w:r>
        <w:rPr>
          <w:rtl/>
          <w:cs/>
          <w:lang w:val="ar_AE" w:bidi="ar_AE"/>
        </w:rPr>
      </w:r>
      <w:r>
        <w:rPr>
          <w:rtl/>
          <w:cs/>
          <w:lang w:val="ar_AE" w:bidi="ar_AE"/>
        </w:rPr>
        <w:t>ولا يخبرنا النص لماذا اختار يعقوب عبور مخاضة النهر ليلًا، إذ إن العبور في الظلام يكون أكثر خطورة على الناس والحيوانات، لأنهم لا يرون الصخور في النهر ولا الحجارة في القاع، ويكون احتمال الانزلاق والسقوط أكبر أثناء العبور ليلًا. ومع ذلك، يبدو أن الجميع عبروا من دون إصابة.</w:t>
      </w:r>
    </w:p>
    <w:p>
      <w:pPr>
        <w:bidi/>
      </w:pPr>
      <w:r>
        <w:rPr>
          <w:rtl/>
          <w:cs/>
          <w:lang w:val="ar_AE" w:bidi="ar_AE"/>
        </w:rPr>
      </w:r>
      <w:r>
        <w:rPr>
          <w:rtl/>
          <w:cs/>
          <w:lang w:val="ar_AE" w:bidi="ar_AE"/>
        </w:rPr>
        <w:t>في المشهد الثاني، في بعض ترجمات الكتاب المقدس، من غير الواضح من قام بأي فعل. لكن ما حدث هو الآتي: جاء رجل وبدأ يُصارِع يعقوب. ولا يقدِّم المقطع وصفًا لهذا الرجل، بل يظهر فجأة ويبدأ المصارعة مع يعقوب. ولا يبدو أن يعقوب كان خائفًا من الرجل أو من مظهره، كما لا يسأل الرجلَ عن سبب رغبته في مصارعته. وخلال المصارعة، لا يتكلَّم يعقوب ولا الرجل.</w:t>
      </w:r>
    </w:p>
    <w:p>
      <w:pPr>
        <w:bidi/>
      </w:pPr>
      <w:r>
        <w:rPr>
          <w:rtl/>
          <w:cs/>
          <w:lang w:val="ar_AE" w:bidi="ar_AE"/>
        </w:rPr>
      </w:r>
      <w:r>
        <w:rPr>
          <w:rtl/>
          <w:cs/>
          <w:lang w:val="ar_AE" w:bidi="ar_AE"/>
        </w:rPr>
        <w:t>واستمرَّت المصارعة بقية الليل، وعندما بدأ الضوء يظهر، أدرك الرجل أنه لا يستطيع الفوز في المصارعة، فـ"ضَرَبَ حُقَّ فخذِهِ، فانخَلَعَ حُقُّ فخذِ يعقوبَ في مُصارَعَتِهِ معهُ" استخدموا كلمات قوية لوصف هذا الفعل: "انتزع حُقَّ يعقوب بعنف" أو "خلع حُقَّه من مكانه". وقال الرجل ليعقوب: "أطلِقني". وحتى بعد أن خُلع حُقُّه، لم يُطلِق يعقوب الرجل، بل طالب بالبركة قبل أن يتركه. وعندئذٍ قال الرجل ليعقوب: "ما اسمُكَ؟" وكان سؤال الرجل بهذه الطريقة يوضِّح أنه في مكانة أعلى من يعقوب. فأجابه يعقوب بأنه يُدعَى يعقوب. فقال له الرجل إن اسمه سيكون من الآن فصاعدًا إسرائيل، وقال له: "لأنَّكَ جاهَدتَ مع اللهِ والنّاسِ وقَدَرتَ". فقال يعقوب بأدب: "أخبِرني باسمِكَ"، لأنه أدرك أن الرجل ذو مكانة أعلى منه. لكن الرجل لم يخبره باسمه، بل بارك يعقوب.</w:t>
      </w:r>
    </w:p>
    <w:p>
      <w:pPr>
        <w:bidi/>
      </w:pPr>
      <w:r>
        <w:rPr>
          <w:rtl/>
          <w:cs/>
          <w:lang w:val="ar_AE" w:bidi="ar_AE"/>
        </w:rPr>
      </w:r>
      <w:r>
        <w:rPr>
          <w:rtl/>
          <w:cs/>
          <w:lang w:val="ar_AE" w:bidi="ar_AE"/>
        </w:rPr>
        <w:t>في المشهد الثالث، سمَّى يعقوب المكان فنيئيل، وقال: "لأنّي نَظَرتُ اللهَ وجهًا لوَجهٍ، ونُجّيَتْ نَفسي". وكان يعقوب يعرج بسبب إصابة حُقِّ فَخِذِهِ، وعندما بدأت الشمس تشرق، غادر فنيئيل واتجه نحو الجهة التي كان عيسو قادمًا منها.</w:t>
      </w:r>
    </w:p>
    <w:p>
      <w:pPr>
        <w:bidi/>
      </w:pPr>
      <w:r>
        <w:rPr>
          <w:rtl/>
          <w:cs/>
          <w:lang w:val="ar_AE" w:bidi="ar_AE"/>
        </w:rPr>
      </w:r>
      <w:r>
        <w:rPr>
          <w:rtl/>
          <w:cs/>
          <w:lang w:val="ar_AE" w:bidi="ar_AE"/>
        </w:rPr>
        <w:t>ويختتم المقطع بشرح سبب امتناع نسل يعقوب عن أكل لحم الفخذ من أي حيوان، إذ كان هذا الامتناع وسيلة لتذكُّر الحدث الذي صارع فيه يعقوب الرجل، فخلع الرجل حُقَّ يعقوب.</w:t>
      </w:r>
    </w:p>
    <w:p>
      <w:pPr>
        <w:bidi/>
      </w:pPr>
      <w:r>
        <w:rPr>
          <w:rtl/>
          <w:cs/>
          <w:lang w:val="ar_AE" w:bidi="ar_AE"/>
        </w:rPr>
      </w:r>
      <w:r>
        <w:rPr>
          <w:rtl/>
          <w:cs/>
          <w:lang w:val="ar_AE" w:bidi="ar_AE"/>
        </w:rPr>
        <w:t>توقَّفوا وناقشوا: احكوا قصة من الماضي تشرح أحد العادات التي تمارسونها اليوم. ولاحظوا كيف تُنهون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الإنسان</w:t>
      </w:r>
    </w:p>
    <w:p>
      <w:pPr>
        <w:pStyle w:val="ListBullet"/>
        <w:bidi/>
        <w:spacing w:line="240" w:lineRule="auto"/>
        <w:ind w:left="720"/>
      </w:pPr>
      <w:r>
        <w:rPr>
          <w:rtl/>
          <w:cs/>
          <w:lang w:val="ar_AE" w:bidi="ar_AE"/>
        </w:rPr>
      </w:r>
      <w:r>
        <w:rPr>
          <w:rtl/>
          <w:cs/>
          <w:lang w:val="ar_AE" w:bidi="ar_AE"/>
        </w:rPr>
        <w:t>كما يذكر النص زوجتَي يعقوب، وجاريتَيه، وأولاده،</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وبعد أن يذهب الجميع إلى النوم، ينهض يعقوب أثناء الليل وينقل زوجتَيه وأولاده عبر نهر يبوق، كما يُرسِل جميع ممتلكاته إلى الجهة الأخرى من النهر، ويبقى يعقوب وحده في مخيَّمه.</w:t>
      </w:r>
    </w:p>
    <w:p>
      <w:pPr>
        <w:bidi/>
      </w:pPr>
      <w:r>
        <w:rPr>
          <w:rtl/>
          <w:cs/>
          <w:lang w:val="ar_AE" w:bidi="ar_AE"/>
        </w:rPr>
      </w:r>
      <w:r>
        <w:rPr>
          <w:rtl/>
          <w:cs/>
          <w:lang w:val="ar_AE" w:bidi="ar_AE"/>
        </w:rPr>
        <w:t>أوقفوا التمثيل: اسألوا راحيل وليئة: "كيف تشعران حيال عبور النهر ليلًا، وبقاء يعقوب على الجهة الأخرى؟" قد تسمعون مثل هذه الإجابات: "لا أفهم لماذا كان علينا أن نفعل هذا ليلًا. لماذا أيقظنا الأولاد ونقلناهم أثناء الليل؟ لا أعرف لماذا يعقوب ليس معنا. هذا يجعلني غير مرتاحة وخائفة نوعًا ما مما سيحدث غدًا. هل سيهرب يعقوب من عيسو؟" واصلوا التمثيل.</w:t>
      </w:r>
    </w:p>
    <w:p>
      <w:pPr>
        <w:bidi/>
      </w:pPr>
      <w:r>
        <w:rPr>
          <w:rtl/>
          <w:cs/>
          <w:lang w:val="ar_AE" w:bidi="ar_AE"/>
        </w:rPr>
      </w:r>
      <w:r>
        <w:rPr>
          <w:rtl/>
          <w:cs/>
          <w:lang w:val="ar_AE" w:bidi="ar_AE"/>
        </w:rPr>
        <w:t>في المشهد الثاني، يأتي إنسان ويبدأ بمصارعة يعقوب.</w:t>
      </w:r>
    </w:p>
    <w:p>
      <w:pPr>
        <w:bidi/>
      </w:pPr>
      <w:r>
        <w:rPr>
          <w:rtl/>
          <w:cs/>
          <w:lang w:val="ar_AE" w:bidi="ar_AE"/>
        </w:rPr>
      </w:r>
      <w:r>
        <w:rPr>
          <w:rtl/>
          <w:cs/>
          <w:lang w:val="ar_AE" w:bidi="ar_AE"/>
        </w:rPr>
        <w:t>أوقفوا التمثيل: اسألوا يعقوب: "كيف تشعر تجاه هذا الإنسان؟ ومن يكون هذا الإنسان؟" قد تسمعون مثل هذه الإجابات: "لا أعرف مَن يكون هذا الإنسان. أنا لم أره من قبل قط. لكنه يريد أن يُصارِع، ولذا سأُصارِعه. فلن أسمح له أن يفوز بهذه المصارعة. وسأُظهِر له مدى قوتي". واصلوا التمثيل.</w:t>
      </w:r>
    </w:p>
    <w:p>
      <w:pPr>
        <w:bidi/>
      </w:pPr>
      <w:r>
        <w:rPr>
          <w:rtl/>
          <w:cs/>
          <w:lang w:val="ar_AE" w:bidi="ar_AE"/>
        </w:rPr>
      </w:r>
      <w:r>
        <w:rPr>
          <w:rtl/>
          <w:cs/>
          <w:lang w:val="ar_AE" w:bidi="ar_AE"/>
        </w:rPr>
        <w:t>ويستمر يعقوب والإنسان في المصارعة بقية الليل إلى أن يبدأ الفجر بالانبلاج. وعندما يرى الإنسان أنه لا يستطيع أن ينتصر، يضَرَبَ حُقَّ فخذِ يعقوب. ثم يقول الإنسان ليعقوب: "أطلِقني، لأنَّهُ قد طَلَعَ الفَجرُ". ومع أن حُقَّه قد خُلع، يرفض يعقوب أن يترك الإنسان إلى أن يُبارِكه.</w:t>
      </w:r>
    </w:p>
    <w:p>
      <w:pPr>
        <w:bidi/>
      </w:pPr>
      <w:r>
        <w:rPr>
          <w:rtl/>
          <w:cs/>
          <w:lang w:val="ar_AE" w:bidi="ar_AE"/>
        </w:rPr>
      </w:r>
      <w:r>
        <w:rPr>
          <w:rtl/>
          <w:cs/>
          <w:lang w:val="ar_AE" w:bidi="ar_AE"/>
        </w:rPr>
        <w:t>أوقفوا التمثيل: اسألوا يعقوب: "كيف تشعر حيال هذه المصارعة الآن؟" قد تسمعون مثل هذه الإجابات: "أنا جيِّد في المصارعة. انظروا، إنه لا يستطيع الفوز. لقد خلع حُقَّي، ومع ذلك لا يستطيع أن ينتصر. إن حُقِّي يؤلمني، لكنني أشعر بالرضا عمَّا أقدر أن أفعله هذه الليلة". اسألوا يعقوب: "ماذا تريد البركة؟" قد تسمعون مثل هذه الإجابات: "إن عيسو قادم بجيش. لذا، أحتاج إلى بركة تؤكِّد لي أن كل شيء سيكون بخير. فأنا لا أعرف كيف يشعر عيسو نحوي الآن. ولقد حاولت أن أُرسِل هدايا وأتكلَّم بطريقة مناسبة، لكنني لا أعرف هل لا يزال يحمل ضغينة ضدي أم لا. أحتاج إلى بركة إضافية لأتأكَّد أن الأمور ستكون على ما يرام". واصلوا التمثيل.</w:t>
      </w:r>
    </w:p>
    <w:p>
      <w:pPr>
        <w:bidi/>
      </w:pPr>
      <w:r>
        <w:rPr>
          <w:rtl/>
          <w:cs/>
          <w:lang w:val="ar_AE" w:bidi="ar_AE"/>
        </w:rPr>
      </w:r>
      <w:r>
        <w:rPr>
          <w:rtl/>
          <w:cs/>
          <w:lang w:val="ar_AE" w:bidi="ar_AE"/>
        </w:rPr>
        <w:t>ويطلب يعقوب البركة، لكن الإنسان يغيِّر اسم يعقوب إلى إسرائيل.</w:t>
      </w:r>
    </w:p>
    <w:p>
      <w:pPr>
        <w:bidi/>
      </w:pPr>
      <w:r>
        <w:rPr>
          <w:rtl/>
          <w:cs/>
          <w:lang w:val="ar_AE" w:bidi="ar_AE"/>
        </w:rPr>
      </w:r>
      <w:r>
        <w:rPr>
          <w:rtl/>
          <w:cs/>
          <w:lang w:val="ar_AE" w:bidi="ar_AE"/>
        </w:rPr>
        <w:t>أوقفوا التمثيل: اسألوا يعقوب: "كيف تشعر حيال تغيير الاسم هذا؟" قد تسمعون مثل هذه الإجابات: "هذا يعني أنني كنت مع الله هذه الليلة. لقد رأيتُ الله. لقد جاهدتُ مع الله، وما زلتُ حيًّا. هذا أمر مدهش! أشعر براحة كبيرة الآن. فلن يحدث شيء سيئ، لأن الله معي. لقد كان الله هنا وتكلَّم معي، وما زلتُ حيًّا". واصلوا التمثيل.</w:t>
      </w:r>
    </w:p>
    <w:p>
      <w:pPr>
        <w:bidi/>
      </w:pPr>
      <w:r>
        <w:rPr>
          <w:rtl/>
          <w:cs/>
          <w:lang w:val="ar_AE" w:bidi="ar_AE"/>
        </w:rPr>
      </w:r>
      <w:r>
        <w:rPr>
          <w:rtl/>
          <w:cs/>
          <w:lang w:val="ar_AE" w:bidi="ar_AE"/>
        </w:rPr>
        <w:t>ثم يسأل يعقوب الإنسان عن اسمه، لكن الإنسان لا يجيبه، بل يُبارِك يعقوب وينصرف.</w:t>
      </w:r>
    </w:p>
    <w:p>
      <w:pPr>
        <w:bidi/>
      </w:pPr>
      <w:r>
        <w:rPr>
          <w:rtl/>
          <w:cs/>
          <w:lang w:val="ar_AE" w:bidi="ar_AE"/>
        </w:rPr>
      </w:r>
      <w:r>
        <w:rPr>
          <w:rtl/>
          <w:cs/>
          <w:lang w:val="ar_AE" w:bidi="ar_AE"/>
        </w:rPr>
        <w:t xml:space="preserve">في المشهد الثالث، وبعد أن ينصرف الإنسان، يغيِّر يعقوب اسم المكان، ويُسمِّيه فنيئيل، لأن يعقوب رأى وجه الله وبقي حيًّا. وكلمة </w:t>
      </w:r>
      <w:r>
        <w:rPr>
          <w:b/>
          <w:rtl/>
          <w:cs/>
          <w:lang w:val="ar_AE" w:bidi="ar_AE"/>
        </w:rPr>
        <w:t>فنيئيل</w:t>
      </w:r>
      <w:r>
        <w:rPr>
          <w:rtl/>
          <w:cs/>
          <w:lang w:val="ar_AE" w:bidi="ar_AE"/>
        </w:rPr>
        <w:t xml:space="preserve"> تعني </w:t>
      </w:r>
      <w:r>
        <w:rPr>
          <w:b/>
          <w:rtl/>
          <w:cs/>
          <w:lang w:val="ar_AE" w:bidi="ar_AE"/>
        </w:rPr>
        <w:t>"وجه الله"</w:t>
      </w:r>
      <w:r>
        <w:rPr>
          <w:rtl/>
          <w:cs/>
          <w:lang w:val="ar_AE" w:bidi="ar_AE"/>
        </w:rPr>
        <w:t>. ومع طلوع الشمس، يغادر يعقوب ذلك المكان وهو يعرج.</w:t>
      </w:r>
    </w:p>
    <w:p>
      <w:pPr>
        <w:bidi/>
      </w:pPr>
      <w:r>
        <w:rPr>
          <w:rtl/>
          <w:cs/>
          <w:lang w:val="ar_AE" w:bidi="ar_AE"/>
        </w:rPr>
      </w:r>
      <w:r>
        <w:rPr>
          <w:rtl/>
          <w:cs/>
          <w:lang w:val="ar_AE" w:bidi="ar_AE"/>
        </w:rPr>
        <w:t>أوقفوا التمثيل: واسألوا يعقوب: "كيف تشعر هذا الصباح؟" قد تسمعون مثل هذه الإجابات: "لم أنم طوال الليل. لقد صارعْتُ ذلك الإنسان. إن ساقي تؤلمني. ولا أستطيع أن أمشي بصورة طبيعية، وأنا أعرج. لكنني كنت مع الله الليلة الماضية، وأنا مستعد جدًا لهذا اليوم. أعلم أن الله معي". اسألوا راحيل وليئة: "كيف تشعران عندما ترَيان يعقوب قادمًا؟" قد تسمعون مثل هذه الإجابات: "أنا مرتاحة جدًا لرؤية يعقوب. فلم أكن أعرف ما الذي كان يحدث الليلة الماضية. لماذا يعرج يعقوب؟ ماذا فعل يعقوب بنفسه؟ أتمنَّى أن يكون بخير. ماذا سيحدث إن هاجم عيسو ويعقوب مصاب؟ أشعر ببعض الخوف هذا الصباح". واصلوا التمثيل.</w:t>
      </w:r>
    </w:p>
    <w:p>
      <w:pPr>
        <w:bidi/>
      </w:pPr>
      <w:r>
        <w:rPr>
          <w:rtl/>
          <w:cs/>
          <w:lang w:val="ar_AE" w:bidi="ar_AE"/>
        </w:rPr>
      </w:r>
      <w:r>
        <w:rPr>
          <w:rtl/>
          <w:cs/>
          <w:lang w:val="ar_AE" w:bidi="ar_AE"/>
        </w:rPr>
        <w:t>ثم يشرح الكاتب أن نسل يعقوب، أي الشعب أو "بني إسرائيل"، يمتنعون عن أكل لحم الفخذ من أي حيوان، بسبب ما حدث في تلك الليلة التي صارع فيها يعقوب الإنسان، فخلع الإنسان حُقّ فَخْذِ يعقوب.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صارع </w:t>
      </w:r>
      <w:r>
        <w:rPr>
          <w:b/>
          <w:rtl/>
          <w:cs/>
          <w:lang w:val="ar_AE" w:bidi="ar_AE"/>
        </w:rPr>
        <w:t>يعقوب</w:t>
      </w:r>
      <w:r>
        <w:rPr>
          <w:rtl/>
          <w:cs/>
          <w:lang w:val="ar_AE" w:bidi="ar_AE"/>
        </w:rPr>
        <w:t xml:space="preserve"> رجلًا طوال الليل. والمصارعة هي صراع بين شخصين، يحاول فيه كل واحد أن يطرح الآخر أرضًا، من دون ضربٍ أو لكم. وإذا لم تكن المصارعة رياضة معروفة في الثقافة، فيمكن القول إن يعقوب "جاهد" مع رجل أثناء الليل. ويمكن أيضًا وصف المصارعة بالقول إن الرجلين كان كلٌّ منهما يحاول أن يُسقِط الآخر أرضًا، وهكذا استمر هذا الصراع طوال الليل.</w:t>
      </w:r>
    </w:p>
    <w:p>
      <w:pPr>
        <w:bidi/>
      </w:pPr>
      <w:r>
        <w:rPr>
          <w:rtl/>
          <w:cs/>
          <w:lang w:val="ar_AE" w:bidi="ar_AE"/>
        </w:rPr>
      </w:r>
      <w:r>
        <w:rPr>
          <w:rtl/>
          <w:cs/>
          <w:lang w:val="ar_AE" w:bidi="ar_AE"/>
        </w:rPr>
        <w:t>وخلع الرجل حُقّ فَخْذِ يعقوب، أي أن عظم الساق انفصل عن عظم الحُقّ، فلم يعد المفصل يعمل كما ينبغي". وبعد هذا الخلع، صار يعقوب يمشي وهو يعرج، والعرج يعني أن يعقوب لم يكن قادرًا على المشي بصورة طبيعية.</w:t>
      </w:r>
    </w:p>
    <w:p>
      <w:pPr>
        <w:bidi/>
      </w:pPr>
      <w:r>
        <w:rPr>
          <w:rtl/>
          <w:cs/>
          <w:lang w:val="ar_AE" w:bidi="ar_AE"/>
        </w:rPr>
      </w:r>
      <w:r>
        <w:rPr>
          <w:rtl/>
          <w:cs/>
          <w:lang w:val="ar_AE" w:bidi="ar_AE"/>
        </w:rPr>
        <w:t xml:space="preserve">ثم بارك الرجلُ </w:t>
      </w:r>
      <w:r>
        <w:rPr>
          <w:b/>
          <w:rtl/>
          <w:cs/>
          <w:lang w:val="ar_AE" w:bidi="ar_AE"/>
        </w:rPr>
        <w:t>يعقوب</w:t>
      </w:r>
      <w:r>
        <w:rPr>
          <w:rtl/>
          <w:cs/>
          <w:lang w:val="ar_AE" w:bidi="ar_AE"/>
        </w:rPr>
        <w:t xml:space="preserve">. استخدموا الكلمة ذاتها لتعبير بارك التي استخدمتم في المقاطع السابقة. وكلمة </w:t>
      </w:r>
      <w:r>
        <w:rPr>
          <w:rtl/>
          <w:cs/>
          <w:lang w:val="ar_AE" w:bidi="ar_AE"/>
        </w:rPr>
        <w:t>"بارك"</w:t>
      </w:r>
      <w:r>
        <w:rPr>
          <w:rtl/>
          <w:cs/>
          <w:lang w:val="ar_AE" w:bidi="ar_AE"/>
        </w:rPr>
        <w:t xml:space="preserve"> مذكورة أيضًا في قاموس الكلمات الرئيسية.</w:t>
      </w:r>
    </w:p>
    <w:p>
      <w:pPr>
        <w:bidi/>
      </w:pPr>
      <w:r>
        <w:rPr>
          <w:rtl/>
          <w:cs/>
          <w:lang w:val="ar_AE" w:bidi="ar_AE"/>
        </w:rPr>
      </w:r>
      <w:r>
        <w:rPr>
          <w:rtl/>
          <w:cs/>
          <w:lang w:val="ar_AE" w:bidi="ar_AE"/>
        </w:rPr>
        <w:t xml:space="preserve">وبعد ذلك تغيَّر اسم يعقوب إلى </w:t>
      </w:r>
      <w:r>
        <w:rPr>
          <w:b/>
          <w:rtl/>
          <w:cs/>
          <w:lang w:val="ar_AE" w:bidi="ar_AE"/>
        </w:rPr>
        <w:t>إسرائيل</w:t>
      </w:r>
      <w:r>
        <w:rPr>
          <w:rtl/>
          <w:cs/>
          <w:lang w:val="ar_AE" w:bidi="ar_AE"/>
        </w:rPr>
        <w:t xml:space="preserve">. ويمكن الرجوع إلى شرح اسم "إسرائيل" </w:t>
      </w:r>
      <w:r>
        <w:rPr>
          <w:rtl/>
          <w:cs/>
          <w:lang w:val="ar_AE" w:bidi="ar_AE"/>
        </w:rPr>
        <w:t>في قاموس الكلمات الرئيسية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33: 1–20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بعد أن صارع يعقوب الرجل طوال الليل، غادر فنيئيل، المكان الذي صارع فيه الرجل، والتحق بعائلته. وكانت الشمس توشك على الشروق، فرفع يعقوب عينيه ورأى عيسو قادمًا ومعه جيش مكوَّن من أربعمئة رجل. وكان عيسو أخا يعقوب التوأم، وهو الذي باع بكوريته ليعقوب، كما أن يعقوب كان قد سرق بركة عيسو بوصفه الابن البكر. وبسبب تهديد عيسو بقتل يعقوب، هرب يعقوب إلى حاران، ولم يلتقيا مدة ٢٠ سنة، وها هو عيسو الآن يقترب من يعقوب. ويقدِّم هذا المقطع سردًا قصصيًّا للقاء يعقوب بعيسو.</w:t>
      </w:r>
    </w:p>
    <w:p>
      <w:pPr>
        <w:bidi/>
      </w:pPr>
      <w:r>
        <w:rPr>
          <w:rtl/>
          <w:cs/>
          <w:lang w:val="ar_AE" w:bidi="ar_AE"/>
        </w:rPr>
      </w:r>
      <w:r>
        <w:rPr>
          <w:rtl/>
          <w:cs/>
          <w:lang w:val="ar_AE" w:bidi="ar_AE"/>
        </w:rPr>
        <w:t>رتَّب يعقوب زوجاته وأولاده قبل وصول عيسو، فوضع بلهة مع ابنيها، وزلفة مع ابنيها في المقدِّمة، ثم وضع ليئة مع أبنائها الستة وابنتها خلف بلهة وزلفة، وفي المؤخرة وضع راحيل مع ابنها. وقد رتَّب يعقوب عائلته بحسب أهميتهم لديه، فوضع راحيل وابنها في آخر الصف ليُقدَّما إلى عيسو في النهاية. ثم تقدَّم يعقوب بنفسه أمام زوجاته وأولاده، وهذه هي المرة الأولى التي نرى فيها يعقوب يتخذ موقع القيادة. وعندما اقترب يعقوب من عيسو، انحنى إلى الأرض سبع مرات ليُظهِر احترامه له، أي إنه وضع وجهه تمامًا إلى الأرض. وكان الانحناء سبع مرات إحدى الطرق لزيادة مقدار التكريم المُقدَّم للشخص المُقبِل عليه. فأسرع عيسو نحو يعقوب، واحتضنه وقبَّله، وبكى الاثنان معًا.</w:t>
      </w:r>
    </w:p>
    <w:p>
      <w:pPr>
        <w:bidi/>
      </w:pPr>
      <w:r>
        <w:rPr>
          <w:rtl/>
          <w:cs/>
          <w:lang w:val="ar_AE" w:bidi="ar_AE"/>
        </w:rPr>
      </w:r>
      <w:r>
        <w:rPr>
          <w:rtl/>
          <w:cs/>
          <w:lang w:val="ar_AE" w:bidi="ar_AE"/>
        </w:rPr>
        <w:t>توقَّفوا وناقشوا: احكوا قصة عن شخصٍ غاب مدة طويلة ثم عاد إلى بيته. كيف تستقبل العائلة هذا الشخص؟ وما هو سلوك الشخص العائد إلى البيت؟</w:t>
      </w:r>
    </w:p>
    <w:p>
      <w:pPr>
        <w:bidi/>
      </w:pPr>
      <w:r>
        <w:rPr>
          <w:rtl/>
          <w:cs/>
          <w:lang w:val="ar_AE" w:bidi="ar_AE"/>
        </w:rPr>
      </w:r>
      <w:r>
        <w:rPr>
          <w:rtl/>
          <w:cs/>
          <w:lang w:val="ar_AE" w:bidi="ar_AE"/>
        </w:rPr>
        <w:t>كان عيسو وجيشه المؤلَّف من ٤٠٠ رجل قادمين من سعير، بينما كان يعقوب قادمًا من حاران، والتقيا عند نهر يبوق.</w:t>
      </w:r>
    </w:p>
    <w:p>
      <w:pPr>
        <w:bidi/>
      </w:pPr>
      <w:r>
        <w:rPr>
          <w:rtl/>
          <w:cs/>
          <w:lang w:val="ar_AE" w:bidi="ar_AE"/>
        </w:rPr>
      </w:r>
      <w:r>
        <w:rPr>
          <w:rtl/>
          <w:cs/>
          <w:lang w:val="ar_AE" w:bidi="ar_AE"/>
        </w:rPr>
        <w:t>اعرضوا خريطة تُظهِر حاران، وسعير، ونهر يبوق، وبئر سبع.</w:t>
      </w:r>
    </w:p>
    <w:p>
      <w:pPr>
        <w:bidi/>
      </w:pPr>
      <w:r>
        <w:rPr>
          <w:rtl/>
          <w:cs/>
          <w:lang w:val="ar_AE" w:bidi="ar_AE"/>
        </w:rPr>
      </w:r>
      <w:r>
        <w:rPr>
          <w:rtl/>
          <w:cs/>
          <w:lang w:val="ar_AE" w:bidi="ar_AE"/>
        </w:rPr>
        <w:t>رفع عيسو عينيه ولاحظ النساء والأولاد خلف يعقوب، فسأل: "ما هؤُلاءِ مِنكَ؟" فعرَّف يعقوب عائلته قائلًا: "الأولادُ الّذينَ أنعَمَ اللهُ بهِمْ علَى عَبدِكَ". ثم تقدَّمت كل امرأة مع أولادها وانحنت لعيسو، فتقدَّمت زلفة وبلهة معًا، ثم ليئة، وأخيرًا راحيل.</w:t>
      </w:r>
    </w:p>
    <w:p>
      <w:pPr>
        <w:bidi/>
      </w:pPr>
      <w:r>
        <w:rPr>
          <w:rtl/>
          <w:cs/>
          <w:lang w:val="ar_AE" w:bidi="ar_AE"/>
        </w:rPr>
      </w:r>
      <w:r>
        <w:rPr>
          <w:rtl/>
          <w:cs/>
          <w:lang w:val="ar_AE" w:bidi="ar_AE"/>
        </w:rPr>
        <w:t>وسأل عيسو عن القطعان التي صادفها في الطريق، فشرح يعقوب أنها هدايا قدَّمها له، لأنه كان يبغي صداقة عيسو. وتكلَّم يعقوب مع عيسو بأسلوبٍ مليء بالتملُّق، فقال إن رؤية وجه عيسو تشبه رؤية وجه الله. ويمكن التعبير عن ذلك أيضًا بالقول: "لقاؤك يشبه لقاء الله" أو "رؤيتك كأنها رؤية الله". وفي البداية، فعل عيسو ما تقتضيه العادة الثقافية فرفض الهدايا، لكن يعقوب ألحَّ عليه، فقبل عيسو في النهاية هدايا القطعان التي أرسلها يعقوب.</w:t>
      </w:r>
    </w:p>
    <w:p>
      <w:pPr>
        <w:bidi/>
      </w:pPr>
      <w:r>
        <w:rPr>
          <w:rtl/>
          <w:cs/>
          <w:lang w:val="ar_AE" w:bidi="ar_AE"/>
        </w:rPr>
      </w:r>
      <w:r>
        <w:rPr>
          <w:rtl/>
          <w:cs/>
          <w:lang w:val="ar_AE" w:bidi="ar_AE"/>
        </w:rPr>
        <w:t>توقَّفوا وناقشوا: احكوا قصة عن رجلٍ أساء إلى رجلٍ آخر. وعندما يلتقيان، يستخدم الرجل الأول لغة مملوءة بالتملُّق، من دون أن يقول: "أنا آسف عمَّا فعلت". لكنه يستمر في قول أشياء مجاملة للغاية للرجل الثاني. لاحظوا اللغة المستخدمة، وكيف يتفاعل الرجل الثاني مع هذا النوع من الكلام؟ وتحدَّثوا عن سبب استخدام الرجل الأول لهذه العبارات المتملِّقة.</w:t>
      </w:r>
    </w:p>
    <w:p>
      <w:pPr>
        <w:bidi/>
      </w:pPr>
      <w:r>
        <w:rPr>
          <w:rtl/>
          <w:cs/>
          <w:lang w:val="ar_AE" w:bidi="ar_AE"/>
        </w:rPr>
      </w:r>
      <w:r>
        <w:rPr>
          <w:rtl/>
          <w:cs/>
          <w:lang w:val="ar_AE" w:bidi="ar_AE"/>
        </w:rPr>
        <w:t>ودعا عيسو يعقوب أن يذهب معه إلى سعير، وطلب منه أن يسافرا معًا في ذلك اليوم. فتكلَّم يعقوب مرة أخرى بأسلوبٍ متملِّق، وأثناء حديثهما كان عيسو يدعو يعقوب "أخي"، بينما كان يعقوب يصف نفسه بأنه عبد لعيسو، مستخدمًا عبارات مثل "عبدك" أو مناديًا عيسو بـ"سيِّدي" في كل مرة يتكلَّم فيها معه. وقال يعقوب إن الحيوانات والأولاد يحتاجون إلى السير ببطء، وأصرَّ على أن يعود عيسو إلى بيته، على أن يتبعه يعقوب على مهل، ووعده بأن يأتي إليه في سعير.</w:t>
      </w:r>
    </w:p>
    <w:p>
      <w:pPr>
        <w:bidi/>
      </w:pPr>
      <w:r>
        <w:rPr>
          <w:rtl/>
          <w:cs/>
          <w:lang w:val="ar_AE" w:bidi="ar_AE"/>
        </w:rPr>
      </w:r>
      <w:r>
        <w:rPr>
          <w:rtl/>
          <w:cs/>
          <w:lang w:val="ar_AE" w:bidi="ar_AE"/>
        </w:rPr>
        <w:t>وقَبِل عيسو أن يسير يعقوب ببطء، وعرض أن يترك بعض أفراد الجيش مع يعقوب للحماية وإرشاده إلى سعير. لكن يعقوب واصل كلامه المتملِّق مناديًا عيسو "سيِّدي"، وهي طريقة للتعبير عن الاحترام ومنح عيسو هذا التكريم. ثم رفض يعقوب عرض مرافقة الرجال له ولعائلته.</w:t>
      </w:r>
    </w:p>
    <w:p>
      <w:pPr>
        <w:bidi/>
      </w:pPr>
      <w:r>
        <w:rPr>
          <w:rtl/>
          <w:cs/>
          <w:lang w:val="ar_AE" w:bidi="ar_AE"/>
        </w:rPr>
      </w:r>
      <w:r>
        <w:rPr>
          <w:rtl/>
          <w:cs/>
          <w:lang w:val="ar_AE" w:bidi="ar_AE"/>
        </w:rPr>
        <w:t>فرجع عيسو في اليوم نفسه إلى سعير، وأخذ معه الجيش المكون من ٤٠٠ رجل. ولا يذكر المقطع أن يعقوب وعيسو تناولا طعامًا معًا.</w:t>
      </w:r>
    </w:p>
    <w:p>
      <w:pPr>
        <w:bidi/>
      </w:pPr>
      <w:r>
        <w:rPr>
          <w:rtl/>
          <w:cs/>
          <w:lang w:val="ar_AE" w:bidi="ar_AE"/>
        </w:rPr>
      </w:r>
      <w:r>
        <w:rPr>
          <w:rtl/>
          <w:cs/>
          <w:lang w:val="ar_AE" w:bidi="ar_AE"/>
        </w:rPr>
        <w:t>توقَّفوا وناقشوا: هل تظنون أن يعقوب كان يثق بعيسو؟ ما الذي في القصة يُظهِر عدم الثقة؟ وما الذي يُظهِر الثقة؟</w:t>
      </w:r>
    </w:p>
    <w:p>
      <w:pPr>
        <w:bidi/>
      </w:pPr>
      <w:r>
        <w:rPr>
          <w:rtl/>
          <w:cs/>
          <w:lang w:val="ar_AE" w:bidi="ar_AE"/>
        </w:rPr>
      </w:r>
      <w:r>
        <w:rPr>
          <w:rtl/>
          <w:cs/>
          <w:lang w:val="ar_AE" w:bidi="ar_AE"/>
        </w:rPr>
        <w:t>ولم يذهب يعقوب إلى سعير، بل توجَّه إلى مكان يُدعى سُكّوت، وهو يقع في وادي الأردن بالقرب من الموضع الذي يصب فيه نهر يبوق في نهر الأردن. ومعنى اسم سُكّوت هو "مِظال". وهناك بنى يعقوب بيتًا لنفسه وصنع مِظالًا للحيوانات، وأقام في ذلك المكان مدة من الزمن، ثم عبر نهر الأردن.</w:t>
      </w:r>
    </w:p>
    <w:p>
      <w:pPr>
        <w:bidi/>
      </w:pPr>
      <w:r>
        <w:rPr>
          <w:rtl/>
          <w:cs/>
          <w:lang w:val="ar_AE" w:bidi="ar_AE"/>
        </w:rPr>
      </w:r>
      <w:r>
        <w:rPr>
          <w:rtl/>
          <w:cs/>
          <w:lang w:val="ar_AE" w:bidi="ar_AE"/>
        </w:rPr>
        <w:t>اعرضوا الخريطة مع تحديد فنيئيل وسكوت.</w:t>
      </w:r>
    </w:p>
    <w:p>
      <w:pPr>
        <w:bidi/>
      </w:pPr>
      <w:r>
        <w:rPr>
          <w:rtl/>
          <w:cs/>
          <w:lang w:val="ar_AE" w:bidi="ar_AE"/>
        </w:rPr>
      </w:r>
      <w:r>
        <w:rPr>
          <w:rtl/>
          <w:cs/>
          <w:lang w:val="ar_AE" w:bidi="ar_AE"/>
        </w:rPr>
        <w:t>ثم وصل يعقوب إلى شكيم في أرض كنعان، وتقع شكيم في الجبال شمال أورشليم. وكانت شكيم أول موضع توقَّف فيه إبراهيم عند دخوله كنعان، وهناك تكلَّم الله مع إبراهيم وقال: "لِنَسْلِكَ أُعْطِي هذِهِ الأَرْضَ". فبنى إبراهيم هناك مذبحًا للرب وكرَّسه له. وأقام يعقوب مخيَّمه خارج مدينة شكيم، ثم اشترى قطعة أرض من عائلة رجلٍ اسمه حامور، والد رجلٍ يُدعى شكيم، ودفع مقابلها مائة قطعة من الفضة، ولا يُعرَف مقدار قيمة القطع الفضية على وجه الدقة.</w:t>
      </w:r>
    </w:p>
    <w:p>
      <w:pPr>
        <w:bidi/>
      </w:pPr>
      <w:r>
        <w:rPr>
          <w:rtl/>
          <w:cs/>
          <w:lang w:val="ar_AE" w:bidi="ar_AE"/>
        </w:rPr>
      </w:r>
      <w:r>
        <w:rPr>
          <w:rtl/>
          <w:cs/>
          <w:lang w:val="ar_AE" w:bidi="ar_AE"/>
        </w:rPr>
        <w:t>اعرضوا الخريطة مرةً أخرى، مع تحديد موقع شكيم، ولاحظوا أنها تقع مقابل سكوت وشمال بئر سبع.</w:t>
      </w:r>
    </w:p>
    <w:p>
      <w:pPr>
        <w:bidi/>
      </w:pPr>
      <w:r>
        <w:rPr>
          <w:rtl/>
          <w:cs/>
          <w:lang w:val="ar_AE" w:bidi="ar_AE"/>
        </w:rPr>
      </w:r>
      <w:r>
        <w:rPr>
          <w:rtl/>
          <w:cs/>
          <w:lang w:val="ar_AE" w:bidi="ar_AE"/>
        </w:rPr>
        <w:t xml:space="preserve">وبنى يعقوب مذبحًا على قطعة الأرض التي اشتراها، وسمَّاه </w:t>
      </w:r>
      <w:r>
        <w:rPr>
          <w:b/>
          <w:rtl/>
          <w:cs/>
          <w:lang w:val="ar_AE" w:bidi="ar_AE"/>
        </w:rPr>
        <w:t>"إيلَ إلهَ إسرائيلَ</w:t>
      </w:r>
      <w:r>
        <w:rPr>
          <w:rtl/>
          <w:cs/>
          <w:lang w:val="ar_AE" w:bidi="ar_AE"/>
        </w:rPr>
        <w:t>"، ومعناه "الله هو إله إسرائيل". وكان اسم يعقوب قد تغيَّر إلى إسرائيل عندما صارع الرجل طوال الليل في فنيئيل بجوار نهر يبوق.</w:t>
      </w:r>
    </w:p>
    <w:p>
      <w:pPr>
        <w:bidi/>
      </w:pPr>
      <w:r>
        <w:rPr>
          <w:rtl/>
          <w:cs/>
          <w:lang w:val="ar_AE" w:bidi="ar_AE"/>
        </w:rPr>
      </w:r>
      <w:r>
        <w:rPr>
          <w:rtl/>
          <w:cs/>
          <w:lang w:val="ar_AE" w:bidi="ar_AE"/>
        </w:rPr>
        <w:t>اعرضوا الخريطة مرةً أخرى مع تحديد فنيئيل، وكذلك شكيم حيث يقيم يعقوب الآن.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يلتقي يعقوب بعيسو. ويدعو عيسو يعقوب إلى الذهاب معه إلى سعير، فيعده يعقوب أن يأتي لاحقًا. ثم يقبل عيسو هدايا يعقوب، وينصرف.</w:t>
      </w:r>
    </w:p>
    <w:p>
      <w:pPr>
        <w:bidi/>
      </w:pPr>
      <w:r>
        <w:rPr>
          <w:rtl/>
          <w:cs/>
          <w:lang w:val="ar_AE" w:bidi="ar_AE"/>
        </w:rPr>
      </w:r>
      <w:r>
        <w:rPr>
          <w:b/>
          <w:rtl/>
          <w:cs/>
          <w:lang w:val="ar_AE" w:bidi="ar_AE"/>
        </w:rPr>
        <w:t>في المشهد الثاني:</w:t>
      </w:r>
      <w:r>
        <w:rPr>
          <w:rtl/>
          <w:cs/>
          <w:lang w:val="ar_AE" w:bidi="ar_AE"/>
        </w:rPr>
        <w:t xml:space="preserve"> يذهب يعقوب إلى سكوت، ويمكث هناك فترة من الزمن.</w:t>
      </w:r>
    </w:p>
    <w:p>
      <w:pPr>
        <w:bidi/>
      </w:pPr>
      <w:r>
        <w:rPr>
          <w:rtl/>
          <w:cs/>
          <w:lang w:val="ar_AE" w:bidi="ar_AE"/>
        </w:rPr>
      </w:r>
      <w:r>
        <w:rPr>
          <w:b/>
          <w:rtl/>
          <w:cs/>
          <w:lang w:val="ar_AE" w:bidi="ar_AE"/>
        </w:rPr>
        <w:t>في المشهد الثالث:</w:t>
      </w:r>
      <w:r>
        <w:rPr>
          <w:rtl/>
          <w:cs/>
          <w:lang w:val="ar_AE" w:bidi="ar_AE"/>
        </w:rPr>
        <w:t xml:space="preserve"> ينتقل يعقوب إلى شكيم، ويشتري قطعة أرض، ويبني مذبحًا.</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أبناء 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جيش عيسو المكوَّن من أربعمئة رجل</w:t>
      </w:r>
    </w:p>
    <w:p>
      <w:pPr>
        <w:pStyle w:val="ListBullet"/>
        <w:bidi/>
        <w:spacing w:line="240" w:lineRule="auto"/>
        <w:ind w:left="720"/>
      </w:pPr>
      <w:r>
        <w:rPr>
          <w:rtl/>
          <w:cs/>
          <w:lang w:val="ar_AE" w:bidi="ar_AE"/>
        </w:rPr>
      </w:r>
      <w:r>
        <w:rPr>
          <w:rtl/>
          <w:cs/>
          <w:lang w:val="ar_AE" w:bidi="ar_AE"/>
        </w:rPr>
        <w:t>عائلة حَمور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تنتهي ليلة المصارعة، ويكون يعقوب يعرج بسبب إصابة في حقِّه، وقد أشرقت الشمس. يرفع يعقوب عينيه، فيرى عيسو مقبلًا ومعه جيش مكوَّن من أربعمئة رجل. ويضع يعقوب الجاريَتَينِ، زِلفة وبِلهة، في المقدمة، ويكون مع كل واحدةٍ منهما ابناها. ثم يضع ليئة مع أبنائها الستة وابنتها، وأخيرًا، خلف الجميع، يضع راحيل مع ابنها. بعد ذلك، يتقدَّم يعقوب نحو عيسو، ويتوقَّف لينحني ووجهه إلى الأرض سبع مرات وهو يقترب منه. وبعد المرة السابعة التي انحنى فيها يعقوب ووجهه إلى الأرض، يركض عيسو للقائه، فيعانق يعقوب، أي يلقي ذراعيه حول عنق يعقوب، ويقبِّله، فيبدأ الرجلان معًا بالبكاء بدموع الفرح. لم يكن يعقوب وعيسو قد التقيا منذ عشرين سنة، إذ كان عيسو، حين غادر يعقوب إلى حاران، غاضبًا جدًا لدرجة أنه أراد قتل يعقوب.</w:t>
      </w:r>
    </w:p>
    <w:p>
      <w:pPr>
        <w:bidi/>
      </w:pPr>
      <w:r>
        <w:rPr>
          <w:rtl/>
          <w:cs/>
          <w:lang w:val="ar_AE" w:bidi="ar_AE"/>
        </w:rPr>
      </w:r>
      <w:r>
        <w:rPr>
          <w:rtl/>
          <w:cs/>
          <w:lang w:val="ar_AE" w:bidi="ar_AE"/>
        </w:rPr>
        <w:t>ويرى عيسو أولًا النساء والأطفال، فيسأل يعقوب من هؤلاء. فيشرح يعقوب أنهم زوجاته وأولاده. وتتقدَّم كل امرأة لتنحني أمام عيسو، فتسير زِلفة وبِلهة معًا، ومع كل واحدةٍ منهما ابناها، ثم تتقدَّم ليئة لتنحني، ومعها أبناؤها الستة وابنتها، وبعد ذلك تتقدَّم راحيل مع ابنها.</w:t>
      </w:r>
    </w:p>
    <w:p>
      <w:pPr>
        <w:bidi/>
      </w:pPr>
      <w:r>
        <w:rPr>
          <w:rtl/>
          <w:cs/>
          <w:lang w:val="ar_AE" w:bidi="ar_AE"/>
        </w:rPr>
      </w:r>
      <w:r>
        <w:rPr>
          <w:rtl/>
          <w:cs/>
          <w:lang w:val="ar_AE" w:bidi="ar_AE"/>
        </w:rPr>
        <w:t>يسأل عيسو بعد ذلك عن القطعان والمواشي التي رآها في الطريق، فيشرح له يعقوب أنها هدايا. يستخدم يعقوب لغة مليئة بالمجاملة أثناء حديثه مع عيسو، فيدعوه "يا سيدي" ويقول عبارات أخرى مليئة بالتملق مثل: "لأنّي رأيتُ وجهَكَ كما يُرَى وجهُ اللهِ". ويطلب يعقوب من عيسو أن يقبل الهدايا، فيرفض عيسو في البداية، لكن يعقوب يلحّ عليه، وفي النهاية يقبل عيسو الهدايا، إذ كان من المعتاد في تلك الثقافة أن يرفض الناس الهدايا في المرات الأولى التي تُقدَّم لهم.</w:t>
      </w:r>
    </w:p>
    <w:p>
      <w:pPr>
        <w:bidi/>
      </w:pPr>
      <w:r>
        <w:rPr>
          <w:rtl/>
          <w:cs/>
          <w:lang w:val="ar_AE" w:bidi="ar_AE"/>
        </w:rPr>
      </w:r>
      <w:r>
        <w:rPr>
          <w:rtl/>
          <w:cs/>
          <w:lang w:val="ar_AE" w:bidi="ar_AE"/>
        </w:rPr>
        <w:t xml:space="preserve">ثم يدعو عيسو يعقوب أن يذهب معه إلى سعير، فيقول يعقوب إنه سيأتي، لكنه يحتاج إلى السير ببطء أكثر من عيسو. ويشرح له أن الرحلة يجب أن تكون بطيئة بسبب الأطفال الصغار والحيوانات الصغيرة، فيقبل عيسو هذا التفسير. </w:t>
      </w:r>
    </w:p>
    <w:p>
      <w:pPr>
        <w:bidi/>
      </w:pPr>
      <w:r>
        <w:rPr>
          <w:rtl/>
          <w:cs/>
          <w:lang w:val="ar_AE" w:bidi="ar_AE"/>
        </w:rPr>
      </w:r>
      <w:r>
        <w:rPr>
          <w:rtl/>
          <w:cs/>
          <w:lang w:val="ar_AE" w:bidi="ar_AE"/>
        </w:rPr>
        <w:t>يعرض عيسو أن يترك بعض الرجال من الجيش لحماية يعقوب وليكونوا مرشدين له، لكن يعقوب يرفض مرة أخرى. وفي النهاية، يأخذ عيسو جيشه وينصرف عائدًا إلى سعير، إذ يغادر في اليوم نفسه الذي وصل فيه.</w:t>
      </w:r>
    </w:p>
    <w:p>
      <w:pPr>
        <w:bidi/>
      </w:pPr>
      <w:r>
        <w:rPr>
          <w:rtl/>
          <w:cs/>
          <w:lang w:val="ar_AE" w:bidi="ar_AE"/>
        </w:rPr>
      </w:r>
      <w:r>
        <w:rPr>
          <w:rtl/>
          <w:cs/>
          <w:lang w:val="ar_AE" w:bidi="ar_AE"/>
        </w:rPr>
        <w:t>في المشهد الثاني، يذهب عيسو إلى سعير، أمّا يعقوب فيتجه إلى سكوت، وهو اتجاه مختلف تمامًا. كان يعقوب قد وعد أن يتبع عيسو، لكنه ينعطف غربًا وينزل إلى وادي الأردن بالقرب من الموضع الذي يصب فيه نهر يبوق في نهر الأردن. ويبني يعقوب لنفسه بيتًا هناك، ويصنع مظالّ للحيوانات، ولهذا سُمِّي المكان سكوت، أي "مظالّ".</w:t>
      </w:r>
    </w:p>
    <w:p>
      <w:pPr>
        <w:bidi/>
      </w:pPr>
      <w:r>
        <w:rPr>
          <w:rtl/>
          <w:cs/>
          <w:lang w:val="ar_AE" w:bidi="ar_AE"/>
        </w:rPr>
      </w:r>
      <w:r>
        <w:rPr>
          <w:rtl/>
          <w:cs/>
          <w:lang w:val="ar_AE" w:bidi="ar_AE"/>
        </w:rPr>
        <w:t>اعرضوا الخريطة مع تحديد فنيئيل وسكوت.</w:t>
      </w:r>
    </w:p>
    <w:p>
      <w:pPr>
        <w:bidi/>
      </w:pPr>
      <w:r>
        <w:rPr>
          <w:rtl/>
          <w:cs/>
          <w:lang w:val="ar_AE" w:bidi="ar_AE"/>
        </w:rPr>
      </w:r>
      <w:r>
        <w:rPr>
          <w:rtl/>
          <w:cs/>
          <w:lang w:val="ar_AE" w:bidi="ar_AE"/>
        </w:rPr>
        <w:t>في المشهد الثالث، يغادر يعقوب سكوت، ويعبر نهر الأردن، ثم يسافر غربًا إلى الجبال حتى يصل إلى مكان يُدعى شكيم. وشكيم هو الموضع الذي توقَّف فيه إبراهيم لأول مرة في طريقه إلى كنعان، حيث بنى هناك مذبحًا وعبد الله. وعندما يصل يعقوب إلى شكيم، ينصب خيمته خارج المدينة، ثم يشتري قطعة أرض من رجل يُدعى حَمور، وهو والد رجل يُدعى شكيم، ويدفع مقابل هذه الأرض مائة قطعة من الفضة. بعد ذلك، يبني يعقوب مذبحًا ويدعوه "إيلَ إلهَ إسرائيلَ"، ويعني هذا الاسم "الله هو إله إسرائيل"، إذ إن الاسم الآخر ليعقوب هو إسرائيل.</w:t>
      </w:r>
    </w:p>
    <w:p>
      <w:pPr>
        <w:bidi/>
      </w:pPr>
      <w:r>
        <w:rPr>
          <w:rtl/>
          <w:cs/>
          <w:lang w:val="ar_AE" w:bidi="ar_AE"/>
        </w:rPr>
      </w:r>
      <w:r>
        <w:rPr>
          <w:rtl/>
          <w:cs/>
          <w:lang w:val="ar_AE" w:bidi="ar_AE"/>
        </w:rPr>
        <w:t>اعرضوا خريطة تُظهر رحلة يعقوب، وتشمل فنيئيل، وسكوت، وشكيم، على أن تُظهر هذه الخريطة المنطقة كلها من حاران إلى بئر سبع، مع إدراج سعير.</w:t>
      </w:r>
    </w:p>
    <w:p>
      <w:pPr>
        <w:bidi/>
      </w:pPr>
      <w:r>
        <w:rPr>
          <w:rtl/>
          <w:cs/>
          <w:lang w:val="ar_AE" w:bidi="ar_AE"/>
        </w:rPr>
      </w:r>
      <w:r>
        <w:rPr>
          <w:rtl/>
          <w:cs/>
          <w:lang w:val="ar_AE" w:bidi="ar_AE"/>
        </w:rPr>
        <w:t>اعرضوا صورة لمذبح.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زِلفة</w:t>
      </w:r>
    </w:p>
    <w:p>
      <w:pPr>
        <w:pStyle w:val="ListBullet"/>
        <w:bidi/>
        <w:spacing w:line="240" w:lineRule="auto"/>
        <w:ind w:left="720"/>
      </w:pPr>
      <w:r>
        <w:rPr>
          <w:rtl/>
          <w:cs/>
          <w:lang w:val="ar_AE" w:bidi="ar_AE"/>
        </w:rPr>
      </w:r>
      <w:r>
        <w:rPr>
          <w:rtl/>
          <w:cs/>
          <w:lang w:val="ar_AE" w:bidi="ar_AE"/>
        </w:rPr>
        <w:t>ليئة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أبناء يعقوب</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جيش عيسو المكوَّن من أربعمئة رجل</w:t>
      </w:r>
    </w:p>
    <w:p>
      <w:pPr>
        <w:pStyle w:val="ListBullet"/>
        <w:bidi/>
        <w:spacing w:line="240" w:lineRule="auto"/>
        <w:ind w:left="720"/>
      </w:pPr>
      <w:r>
        <w:rPr>
          <w:rtl/>
          <w:cs/>
          <w:lang w:val="ar_AE" w:bidi="ar_AE"/>
        </w:rPr>
      </w:r>
      <w:r>
        <w:rPr>
          <w:rtl/>
          <w:cs/>
          <w:lang w:val="ar_AE" w:bidi="ar_AE"/>
        </w:rPr>
        <w:t>عائلة حَمور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يرى يعقوب عيسو مقبلًا، فيرتِّب عائلته للقاء عيسو. تتقدَّم بِلهة وزِلفة في المقدمة مع أبنائهما، ثم تأتي ليئة مع أبنائها وابنتها، وبعد ذلك راحيل مع ابنها. ويمشي يعقوب وهو يعرج بعد ليلة المصارعة، ويتقدَّم للقاء عيسو منحنِيًا ليسجد ووجهه إلى الأرض سبع مرات.</w:t>
      </w:r>
    </w:p>
    <w:p>
      <w:pPr>
        <w:bidi/>
      </w:pPr>
      <w:r>
        <w:rPr>
          <w:rtl/>
          <w:cs/>
          <w:lang w:val="ar_AE" w:bidi="ar_AE"/>
        </w:rPr>
      </w:r>
      <w:r>
        <w:rPr>
          <w:rtl/>
          <w:cs/>
          <w:lang w:val="ar_AE" w:bidi="ar_AE"/>
        </w:rPr>
        <w:t>أوقفوا التمثيل واسألوا يعقوب: "لماذا تنحني لعيسو بهذه الطريقة؟" قد تسمعون: "إنه أخي الأكبر الذي لم أره منذ ٢٠ سنة، وأريد أن أُظهر له احترامي". أو "أحتاج أن أتملق أخي، فقد أراد أن يقتلني لأنني أخذت بركته، وأرجو أن ينسى هذا". أو "لا أعرف ما الذي يفكِّر فيه عيسو الآن، وأرجو ألا يتصرَّف بعنف تجاهي". واصلوا التمثيل.</w:t>
      </w:r>
    </w:p>
    <w:p>
      <w:pPr>
        <w:bidi/>
      </w:pPr>
      <w:r>
        <w:rPr>
          <w:rtl/>
          <w:cs/>
          <w:lang w:val="ar_AE" w:bidi="ar_AE"/>
        </w:rPr>
      </w:r>
      <w:r>
        <w:rPr>
          <w:rtl/>
          <w:cs/>
          <w:lang w:val="ar_AE" w:bidi="ar_AE"/>
        </w:rPr>
        <w:t>وبعد أن ينحني يعقوب سبع مرات، يركض عيسو إلى الأمام، ويلقي ذراعيه حول عنق يعقوب ويقبِّله، فيبدأ الاثنان بالبكاء.</w:t>
      </w:r>
    </w:p>
    <w:p>
      <w:pPr>
        <w:bidi/>
      </w:pPr>
      <w:r>
        <w:rPr>
          <w:rtl/>
          <w:cs/>
          <w:lang w:val="ar_AE" w:bidi="ar_AE"/>
        </w:rPr>
      </w:r>
      <w:r>
        <w:rPr>
          <w:rtl/>
          <w:cs/>
          <w:lang w:val="ar_AE" w:bidi="ar_AE"/>
        </w:rPr>
        <w:t>أوقفوا التمثيل واسألوا عيسو: "لماذا تبكي؟". قد تسمعون: "أنا فرِح لأنني أرى أخي مرة أخرى بعد ٢٠ سنة. لقد افترقنا ونحن غاضبان، لكنني الآن لست غاضبًا، فقد صرت بخير، ولديَّ ثروة كبيرة. لم يضرَّني يعقوب فعلًا عندما أخذ بركتي". واسألوا يعقوب: "لماذا تبكي؟" قد تسمعون: "أنا مرتاح جدًا لأن عيسو لا يهاجمني. لم أكن أعرف كيف سيستقبلني. أنا فرِح لأنني أرى أخي، وحتى مع اختلافنا، فقد اشتقت إليه". واصلوا التمثيل.</w:t>
      </w:r>
    </w:p>
    <w:p>
      <w:pPr>
        <w:bidi/>
      </w:pPr>
      <w:r>
        <w:rPr>
          <w:rtl/>
          <w:cs/>
          <w:lang w:val="ar_AE" w:bidi="ar_AE"/>
        </w:rPr>
      </w:r>
      <w:r>
        <w:rPr>
          <w:rtl/>
          <w:cs/>
          <w:lang w:val="ar_AE" w:bidi="ar_AE"/>
        </w:rPr>
        <w:t>ويلاحظ عيسو النساء والأطفال، فيسأل من يكونون. فيجيب يعقوب أنهم عائلته، ويجعل كل واحدٍ منهم يتقدَّم. فتتقدَّم بِلهة وزِلفة معًا مع أبنائهما وينحنيان، ثم تتقدَّم ليئة مع أولادها وتنحني، وبعد ذلك تتقدَّم راحيل مع ابنها وتنحني.</w:t>
      </w:r>
    </w:p>
    <w:p>
      <w:pPr>
        <w:bidi/>
      </w:pPr>
      <w:r>
        <w:rPr>
          <w:rtl/>
          <w:cs/>
          <w:lang w:val="ar_AE" w:bidi="ar_AE"/>
        </w:rPr>
      </w:r>
      <w:r>
        <w:rPr>
          <w:rtl/>
          <w:cs/>
          <w:lang w:val="ar_AE" w:bidi="ar_AE"/>
        </w:rPr>
        <w:t>أوقفوا التمثيل واسألوا كل امرأة: "ما الذي تشعرين به الآن؟" قد تسمعون: "كنت خائفة عندما رأيت الجيش، لكن عيسو يبدو رجلًا لطيفًا. من الجيد أن نلتقي بأحد من عائلة يعقوب. كان عيسو ودودًا معنا. أنا سعيدة لأن يعقوب، وهو يعرج، لم يكن يستطيع حمايتنا لو هاجمنا عيسو". واصلوا التمثيل.</w:t>
      </w:r>
    </w:p>
    <w:p>
      <w:pPr>
        <w:bidi/>
      </w:pPr>
      <w:r>
        <w:rPr>
          <w:rtl/>
          <w:cs/>
          <w:lang w:val="ar_AE" w:bidi="ar_AE"/>
        </w:rPr>
      </w:r>
      <w:r>
        <w:rPr>
          <w:rtl/>
          <w:cs/>
          <w:lang w:val="ar_AE" w:bidi="ar_AE"/>
        </w:rPr>
        <w:t>ثم يسأل عيسو عن القطعان والمواشي التي صادفها في الطريق، فيقول يعقوب إنها هدايا لعيسو. يستخدم يعقوب لغة مليئة بالمجاملة أثناء حديثه مع عيسو، فيستعمل كلمات مثل "يا سيدي" أو "عبدك"، ويقول إن رؤية وجه عيسو كأنها رؤية وجه الله. وفي النهاية يقبل عيسو الهدايا.</w:t>
      </w:r>
    </w:p>
    <w:p>
      <w:pPr>
        <w:bidi/>
      </w:pPr>
      <w:r>
        <w:rPr>
          <w:rtl/>
          <w:cs/>
          <w:lang w:val="ar_AE" w:bidi="ar_AE"/>
        </w:rPr>
      </w:r>
      <w:r>
        <w:rPr>
          <w:rtl/>
          <w:cs/>
          <w:lang w:val="ar_AE" w:bidi="ar_AE"/>
        </w:rPr>
        <w:t>أوقفوا التمثيل واسألوا يعقوب: "لماذا تتحدَّث إلى عيسو بهذه الطريقة؟" قد تسمعون: "أحتاج أن أتأكَّد أن أخي يراني خاضعًا له، وألا يغضب ويهاجمنا. أريده أن ينصرف من هنا بسلام". واسألوا عيسو: "ما الذي تشعر به تجاه يعقوب الآن؟" قد تسمعون: "هذه الفترة البعيدة كانت مفيدة ليعقوب. إنه يراني الآن كما ينبغي أن يراني. أنا الأكبر، ويجب أن أُحترم". واصلوا التمثيل.</w:t>
      </w:r>
    </w:p>
    <w:p>
      <w:pPr>
        <w:bidi/>
      </w:pPr>
      <w:r>
        <w:rPr>
          <w:rtl/>
          <w:cs/>
          <w:lang w:val="ar_AE" w:bidi="ar_AE"/>
        </w:rPr>
      </w:r>
      <w:r>
        <w:rPr>
          <w:rtl/>
          <w:cs/>
          <w:lang w:val="ar_AE" w:bidi="ar_AE"/>
        </w:rPr>
        <w:t>ثم يدعو عيسو يعقوب إلى أن يسافر معه إلى سعير، لكن يعقوب يرفض ويعده أن يأتي لاحقًا. ثم يغادر عيسو في اليوم نفسه عائدًا إلى سعير.</w:t>
      </w:r>
    </w:p>
    <w:p>
      <w:pPr>
        <w:bidi/>
      </w:pPr>
      <w:r>
        <w:rPr>
          <w:rtl/>
          <w:cs/>
          <w:lang w:val="ar_AE" w:bidi="ar_AE"/>
        </w:rPr>
      </w:r>
      <w:r>
        <w:rPr>
          <w:rtl/>
          <w:cs/>
          <w:lang w:val="ar_AE" w:bidi="ar_AE"/>
        </w:rPr>
        <w:t>أوقفوا التمثيل واسألوا يعقوب: "لماذا لم تذهب مع عيسو؟" قد تسمعون: "يبدو عيسو ودودًا، لكنني لا أثق به. عليَّ أن أحمي عائلتي، وهذا يعني أن أبتعد عنه". واسألوا عيسو: "كيف تشعر تجاه يعقوب الآن؟" قد تسمعون: "كنت أتمنى أن يأتي يعقوب معي، لكنني سأراه لاحقًا، وسيرى أنني قد نجحت". أو "لا أعرف لماذا لم يُعدّ لي وجبة". أو "من الأفضل أن أغادر الآن، لأننا إن بقينا قد نتشاجر مرة أخرى". واصلوا التمثيل.</w:t>
      </w:r>
    </w:p>
    <w:p>
      <w:pPr>
        <w:bidi/>
      </w:pPr>
      <w:r>
        <w:rPr>
          <w:rtl/>
          <w:cs/>
          <w:lang w:val="ar_AE" w:bidi="ar_AE"/>
        </w:rPr>
      </w:r>
      <w:r>
        <w:rPr>
          <w:rtl/>
          <w:cs/>
          <w:lang w:val="ar_AE" w:bidi="ar_AE"/>
        </w:rPr>
        <w:t>في المشهد الثاني، يذهب يعقوب إلى سكوت ويمكث هناك فترة من الزمن، ويبني لنفسه بيتًا، ويقيم مظالّ للحيوانات.</w:t>
      </w:r>
    </w:p>
    <w:p>
      <w:pPr>
        <w:bidi/>
      </w:pPr>
      <w:r>
        <w:rPr>
          <w:rtl/>
          <w:cs/>
          <w:lang w:val="ar_AE" w:bidi="ar_AE"/>
        </w:rPr>
      </w:r>
      <w:r>
        <w:rPr>
          <w:rtl/>
          <w:cs/>
          <w:lang w:val="ar_AE" w:bidi="ar_AE"/>
        </w:rPr>
        <w:t>في المشهد الثالث، يذهب يعقوب إلى شكيم، ويشتري قطعة أرض بمئة قطعة من الفضة من رجل يُدعى حَمور، وهو والد رجل يُدعى شكيم. ثم يبني يعقوب مذبحًا على أرضه، ويسمِّي هذا المذبح "إيلَ إلهَ إسرائيلَ"، أي الله، هو إله إسرائيل.</w:t>
      </w:r>
    </w:p>
    <w:p>
      <w:pPr>
        <w:bidi/>
      </w:pPr>
      <w:r>
        <w:rPr>
          <w:rtl/>
          <w:cs/>
          <w:lang w:val="ar_AE" w:bidi="ar_AE"/>
        </w:rPr>
      </w:r>
      <w:r>
        <w:rPr>
          <w:rtl/>
          <w:cs/>
          <w:lang w:val="ar_AE" w:bidi="ar_AE"/>
        </w:rPr>
        <w:t>أوقفوا التمثيل واسألوا يعقوب: "ما شعورك وأنت هنا، حيث توقَّف جدُّك إبراهيم في رحلته؟" قد تسمعون: "أريد أن أبقى هنا بعض الوقت. هذا يجعلني أشعر بالقرب من جدّي. فأنا أريد أن أعبد الله هنا. لقد أعطاني الله هذه الأرض، والآن صارت لي قطعة منها، فلا يستطيع أحد أن يطردني. إن الله حاضر هنا".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عندما يقترب يعقوب من عيسو، يتوقَّف وينحنى سبع مرات إلى الأرض. ويعني هذا أن يعقوب كان يتوقَّف، ثم يجثو على الأرض بكلتا ركبتيه، ويضع جبهته على الأرض، ولم يكن هذا مجرد انحناء بالرأس أو انثناء من الخصر. ويفعل يعقوب ذلك سبع مرات ليُعظِّم إلى أقصى حد مقدار الكرامة التي كان يقدِّمها لعيسو.</w:t>
      </w:r>
    </w:p>
    <w:p>
      <w:pPr>
        <w:bidi/>
      </w:pPr>
      <w:r>
        <w:rPr>
          <w:rtl/>
          <w:cs/>
          <w:lang w:val="ar_AE" w:bidi="ar_AE"/>
        </w:rPr>
      </w:r>
      <w:r>
        <w:rPr>
          <w:rtl/>
          <w:cs/>
          <w:lang w:val="ar_AE" w:bidi="ar_AE"/>
        </w:rPr>
        <w:t>اعرضوا صورة لرجلٍ ينحني ووجهه إلى الأرض.</w:t>
      </w:r>
    </w:p>
    <w:p>
      <w:pPr>
        <w:bidi/>
      </w:pPr>
      <w:r>
        <w:rPr>
          <w:rtl/>
          <w:cs/>
          <w:lang w:val="ar_AE" w:bidi="ar_AE"/>
        </w:rPr>
      </w:r>
      <w:r>
        <w:rPr>
          <w:rtl/>
          <w:cs/>
          <w:lang w:val="ar_AE" w:bidi="ar_AE"/>
        </w:rPr>
        <w:t>ثم يلقى عيسو ذراعيه حول عنق يعقوب ويحتضنه، ثم يقبَّل عيسو يعقوب على خدَّيه، فيبكى الرجلان معًا بفرح، وكان هذا الأسلوب في إظهار المشاعر بين رجلين مناسبًا في تلك الثقافة.</w:t>
      </w:r>
    </w:p>
    <w:p>
      <w:pPr>
        <w:bidi/>
      </w:pPr>
      <w:r>
        <w:rPr>
          <w:rtl/>
          <w:cs/>
          <w:lang w:val="ar_AE" w:bidi="ar_AE"/>
        </w:rPr>
      </w:r>
      <w:r>
        <w:rPr>
          <w:rtl/>
          <w:cs/>
          <w:lang w:val="ar_AE" w:bidi="ar_AE"/>
        </w:rPr>
        <w:t xml:space="preserve">يستخدم يعقوب لغة مليئة بالمجاملة أثناء حديثه مع عيسو، ففي كل مرة يتكلَّم فيها يعقوب مع عيسو، يبدأ بندائه بلقبٍ يدل على أن عيسو أسمى منه مكانة، مستخدمًا ألقابًا مثل "سيدي". ويطلب من عيسو أن يقبل هديته، أو </w:t>
      </w:r>
      <w:r>
        <w:rPr>
          <w:b/>
          <w:rtl/>
          <w:cs/>
          <w:lang w:val="ar_AE" w:bidi="ar_AE"/>
        </w:rPr>
        <w:t>بركته</w:t>
      </w:r>
      <w:r>
        <w:rPr>
          <w:rtl/>
          <w:cs/>
          <w:lang w:val="ar_AE" w:bidi="ar_AE"/>
        </w:rPr>
        <w:t>. تذكَّروا أن كلمة "</w:t>
      </w:r>
      <w:r>
        <w:rPr>
          <w:b/>
          <w:rtl/>
          <w:cs/>
          <w:lang w:val="ar_AE" w:bidi="ar_AE"/>
        </w:rPr>
        <w:t>بركة</w:t>
      </w:r>
      <w:r>
        <w:rPr>
          <w:rtl/>
          <w:cs/>
          <w:lang w:val="ar_AE" w:bidi="ar_AE"/>
        </w:rPr>
        <w:t>" مذكورة في قاموس الكلمات الرئيسية. وكانت هذه الألقاب تُستَخدم عادةً من العبد في حديثه مع سيِّده. ويشير يعقوب إلى ابتسامة عيسو الودودة، ويقول إن رؤيتها كأنها رؤية وجه الله. ومن خلال استخدام هذه العبارات، يحاول يعقوب أن يجعل عيسو يشعر بالارتياح تجاهه.</w:t>
      </w:r>
    </w:p>
    <w:p>
      <w:pPr>
        <w:bidi/>
      </w:pPr>
      <w:r>
        <w:rPr>
          <w:rtl/>
          <w:cs/>
          <w:lang w:val="ar_AE" w:bidi="ar_AE"/>
        </w:rPr>
      </w:r>
      <w:r>
        <w:rPr>
          <w:rtl/>
          <w:cs/>
          <w:lang w:val="ar_AE" w:bidi="ar_AE"/>
        </w:rPr>
        <w:t>ثم يغادر عيسو عائدًا إلى سعير في اليوم نفسه الذي وصل فيه، بينما يعده يعقوب أن يتبعه لاحقًا، إلا أن يعقوب لا يتبع عيسو فعلًا.</w:t>
      </w:r>
    </w:p>
    <w:p>
      <w:pPr>
        <w:bidi/>
      </w:pPr>
      <w:r>
        <w:rPr>
          <w:rtl/>
          <w:cs/>
          <w:lang w:val="ar_AE" w:bidi="ar_AE"/>
        </w:rPr>
      </w:r>
      <w:r>
        <w:rPr>
          <w:rtl/>
          <w:cs/>
          <w:lang w:val="ar_AE" w:bidi="ar_AE"/>
        </w:rPr>
        <w:t xml:space="preserve"> إذ ينعطف يعقوب غربًا ويذهب إلى موضع يقع على الجانب الشرقي من نهر الأردن، حيث يصب نهر يبوق في نهر الأردن. ويمكث يعقوب هناك فترة من الزمن، ويبني لنفسه بيتًا، ويقيم مظالّ للحيوانات. وكانت هذه المظالّ تُصنَع من أغصان أو عيدان أشجار منسوجة، وهي مظالّ مؤقتة لكنها توفِّر ظلًا من الشمس وحماية من المطر. وبسبب هذه المظالّ، سُمِّي المكان سكوت، أي "مظالّ" باللغة العبرية.</w:t>
      </w:r>
    </w:p>
    <w:p>
      <w:pPr>
        <w:bidi/>
      </w:pPr>
      <w:r>
        <w:rPr>
          <w:rtl/>
          <w:cs/>
          <w:lang w:val="ar_AE" w:bidi="ar_AE"/>
        </w:rPr>
      </w:r>
      <w:r>
        <w:rPr>
          <w:rtl/>
          <w:cs/>
          <w:lang w:val="ar_AE" w:bidi="ar_AE"/>
        </w:rPr>
        <w:t>اعرضوا خريطة تُحدِّد موقع سكوت.</w:t>
      </w:r>
    </w:p>
    <w:p>
      <w:pPr>
        <w:bidi/>
      </w:pPr>
      <w:r>
        <w:rPr>
          <w:rtl/>
          <w:cs/>
          <w:lang w:val="ar_AE" w:bidi="ar_AE"/>
        </w:rPr>
      </w:r>
      <w:r>
        <w:rPr>
          <w:rtl/>
          <w:cs/>
          <w:lang w:val="ar_AE" w:bidi="ar_AE"/>
        </w:rPr>
        <w:t xml:space="preserve">بعد ذلك، يقرِّر يعقوب عبور نهر الأردن والتوجُّه إلى الجبال، إلى موضع يُدعى شكيم. وهو المكان نفسه الذي توقَّف فيه إبراهيم في رحلته إلى كنعان. ويقيم يعقوب </w:t>
      </w:r>
      <w:r>
        <w:rPr>
          <w:b/>
          <w:rtl/>
          <w:cs/>
          <w:lang w:val="ar_AE" w:bidi="ar_AE"/>
        </w:rPr>
        <w:t>خَيمَتَه</w:t>
      </w:r>
      <w:r>
        <w:rPr>
          <w:rtl/>
          <w:cs/>
          <w:lang w:val="ar_AE" w:bidi="ar_AE"/>
        </w:rPr>
        <w:t xml:space="preserve"> خارج المدينة، استخدموا الكلمة نفسها لـ"خيمة" التي استُخدمت في القصص السابقة.</w:t>
      </w:r>
    </w:p>
    <w:p>
      <w:pPr>
        <w:bidi/>
      </w:pPr>
      <w:r>
        <w:rPr>
          <w:rtl/>
          <w:cs/>
          <w:lang w:val="ar_AE" w:bidi="ar_AE"/>
        </w:rPr>
      </w:r>
      <w:r>
        <w:rPr>
          <w:rtl/>
          <w:cs/>
          <w:lang w:val="ar_AE" w:bidi="ar_AE"/>
        </w:rPr>
        <w:t>واعرضوا خريطة تُحدِّد موقع شكيم.</w:t>
      </w:r>
    </w:p>
    <w:p>
      <w:pPr>
        <w:bidi/>
      </w:pPr>
      <w:r>
        <w:rPr>
          <w:rtl/>
          <w:cs/>
          <w:lang w:val="ar_AE" w:bidi="ar_AE"/>
        </w:rPr>
      </w:r>
      <w:r>
        <w:rPr>
          <w:rtl/>
          <w:cs/>
          <w:lang w:val="ar_AE" w:bidi="ar_AE"/>
        </w:rPr>
        <w:t xml:space="preserve">ثم يشتري يعقوب قطعة أرض بمئة قطعة من الفضة، ولا يعرف أحد القيمة الدقيقة لهذه القطع من الفضة. ويشتري يعقوب الأرض من رجل يُدعى حَمور، وهو والد رجل يُدعى شكيم. فالابن اسمه شكيم، والمدينة اسمها شكيم، وهي نفس الكلمة. </w:t>
      </w:r>
    </w:p>
    <w:p>
      <w:pPr>
        <w:bidi/>
      </w:pPr>
      <w:r>
        <w:rPr>
          <w:rtl/>
          <w:cs/>
          <w:lang w:val="ar_AE" w:bidi="ar_AE"/>
        </w:rPr>
      </w:r>
      <w:r>
        <w:rPr>
          <w:rtl/>
          <w:cs/>
          <w:lang w:val="ar_AE" w:bidi="ar_AE"/>
        </w:rPr>
        <w:t xml:space="preserve">ثم يبني يعقوب </w:t>
      </w:r>
      <w:r>
        <w:rPr>
          <w:b/>
          <w:rtl/>
          <w:cs/>
          <w:lang w:val="ar_AE" w:bidi="ar_AE"/>
        </w:rPr>
        <w:t>مذبحًا</w:t>
      </w:r>
      <w:r>
        <w:rPr>
          <w:rtl/>
          <w:cs/>
          <w:lang w:val="ar_AE" w:bidi="ar_AE"/>
        </w:rPr>
        <w:t>. والمذبح هو بنية أو منصَّة، تُبنى عادةً من الحجارة، حيث كان الحيوان يُذبَح طقسيًا ويُقدَّم لله ذبيحة. كلمة "</w:t>
      </w:r>
      <w:r>
        <w:rPr>
          <w:b/>
          <w:rtl/>
          <w:cs/>
          <w:lang w:val="ar_AE" w:bidi="ar_AE"/>
        </w:rPr>
        <w:t>مذبح</w:t>
      </w:r>
      <w:r>
        <w:rPr>
          <w:rtl/>
          <w:cs/>
          <w:lang w:val="ar_AE" w:bidi="ar_AE"/>
        </w:rPr>
        <w:t>" مذكورة في قاموس الكلمات الرئيسية، استخدموا الكلمة نفسها التي استُخدمت في المقاطع السابقة.</w:t>
      </w:r>
    </w:p>
    <w:p>
      <w:pPr>
        <w:bidi/>
      </w:pPr>
      <w:r>
        <w:rPr>
          <w:rtl/>
          <w:cs/>
          <w:lang w:val="ar_AE" w:bidi="ar_AE"/>
        </w:rPr>
      </w:r>
      <w:r>
        <w:rPr>
          <w:rtl/>
          <w:cs/>
          <w:lang w:val="ar_AE" w:bidi="ar_AE"/>
        </w:rPr>
        <w:t>اعرضوا صورة لمذبح.</w:t>
      </w:r>
    </w:p>
    <w:p>
      <w:pPr>
        <w:bidi/>
      </w:pPr>
      <w:r>
        <w:rPr>
          <w:rtl/>
          <w:cs/>
          <w:lang w:val="ar_AE" w:bidi="ar_AE"/>
        </w:rPr>
      </w:r>
      <w:r>
        <w:rPr>
          <w:rtl/>
          <w:cs/>
          <w:lang w:val="ar_AE" w:bidi="ar_AE"/>
        </w:rPr>
        <w:t xml:space="preserve">ويُطلِق يعقوب على المذبح اسم "إيلَ إلهَ إسرائيلَ"، ويعني هذا الاسم </w:t>
      </w:r>
      <w:r>
        <w:rPr>
          <w:b/>
          <w:rtl/>
          <w:cs/>
          <w:lang w:val="ar_AE" w:bidi="ar_AE"/>
        </w:rPr>
        <w:t>"الله</w:t>
      </w:r>
      <w:r>
        <w:rPr>
          <w:rtl/>
          <w:cs/>
          <w:lang w:val="ar_AE" w:bidi="ar_AE"/>
        </w:rPr>
        <w:t>، هو إله إسرائيل". كلمة "الله" هي الكلمة نفسها التي استُخدمت سابقًا، وكلمة "</w:t>
      </w:r>
      <w:r>
        <w:rPr>
          <w:b/>
          <w:rtl/>
          <w:cs/>
          <w:lang w:val="ar_AE" w:bidi="ar_AE"/>
        </w:rPr>
        <w:t>الله</w:t>
      </w:r>
      <w:r>
        <w:rPr>
          <w:rtl/>
          <w:cs/>
          <w:lang w:val="ar_AE" w:bidi="ar_AE"/>
        </w:rPr>
        <w:t xml:space="preserve">" مذكورة في قاموس الكلمات الرئيسية. أمّا </w:t>
      </w:r>
      <w:r>
        <w:rPr>
          <w:b/>
          <w:rtl/>
          <w:cs/>
          <w:lang w:val="ar_AE" w:bidi="ar_AE"/>
        </w:rPr>
        <w:t>"إسرائيل"</w:t>
      </w:r>
      <w:r>
        <w:rPr>
          <w:rtl/>
          <w:cs/>
          <w:lang w:val="ar_AE" w:bidi="ar_AE"/>
        </w:rPr>
        <w:t>، فهو اسم بلاد إسرائيل، وهو أيضًا الاسم الذي أُعطي ليعقوب عندما تغيَّر اسمه بعد أن صارَع طوال الليل. وهنا تشير كلمة "إسرائيل" إلى يعقوب نفسه، لا إلى بلاد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استمعوا إلى تكوين 34: 1–17 واحفظوه في قلوبكم. </w:t>
      </w:r>
    </w:p>
    <w:p>
      <w:pPr>
        <w:bidi/>
      </w:pPr>
      <w:r>
        <w:rPr>
          <w:rtl/>
          <w:cs/>
          <w:lang w:val="ar_AE" w:bidi="ar_AE"/>
        </w:rPr>
      </w:r>
      <w:r>
        <w:rPr>
          <w:rtl/>
          <w:cs/>
          <w:lang w:val="ar_AE" w:bidi="ar_AE"/>
        </w:rPr>
        <w:t>تحتوي هذه القصة المكوَّنة من جزئين على العديد من التفاصيل عن العنف الجنسي، والتي قد يكون من الصعب سماعها إذا كنت أنت أو شخص تعرفه قد اختبرتم عنفًا جنسيًا أو اغتصابًا.</w:t>
      </w:r>
    </w:p>
    <w:p>
      <w:pPr>
        <w:bidi/>
      </w:pPr>
      <w:r>
        <w:rPr>
          <w:rtl/>
          <w:cs/>
          <w:lang w:val="ar_AE" w:bidi="ar_AE"/>
        </w:rPr>
      </w:r>
      <w:r>
        <w:rPr>
          <w:rtl/>
          <w:cs/>
          <w:lang w:val="ar_AE" w:bidi="ar_AE"/>
        </w:rPr>
        <w:t xml:space="preserve">قبل أن تقوموا بأية مناقشات جماعية عن هذا المقطع، توقفوا وقرروا معًا كيف تُفضِّلون الحديث عنه. ما هي أفضل طريقة للتحدث عن هذه الأمور في ثقافتكم؟ هل من الجيد أن تنقسموا إلى مجموعات من الرجال وأخرى من النساء خلال هذه المناقشة؟ هل تريدون العمل بطريقة مختلفة عن تلك التي تتبعونها في المقاطع الأخرى؟ أوقفوا التسجيل الصوتي هنا. </w:t>
      </w:r>
    </w:p>
    <w:p>
      <w:pPr>
        <w:bidi/>
      </w:pPr>
      <w:r>
        <w:rPr>
          <w:rtl/>
          <w:cs/>
          <w:lang w:val="ar_AE" w:bidi="ar_AE"/>
        </w:rPr>
      </w:r>
      <w:r>
        <w:rPr>
          <w:rtl/>
          <w:cs/>
          <w:lang w:val="ar_AE" w:bidi="ar_AE"/>
        </w:rPr>
        <w:t>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 xml:space="preserve">ما الذي أعجبكم في هذه القصة؟ أوقفوا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أوقفوا التسجيل الصوتي هنا. </w:t>
      </w:r>
    </w:p>
    <w:p>
      <w:pPr>
        <w:pStyle w:val="ListBullet"/>
        <w:bidi/>
        <w:spacing w:line="240" w:lineRule="auto"/>
        <w:ind w:left="720"/>
      </w:pPr>
      <w:r>
        <w:rPr>
          <w:rtl/>
          <w:cs/>
          <w:lang w:val="ar_AE" w:bidi="ar_AE"/>
        </w:rPr>
      </w:r>
      <w:r>
        <w:rPr>
          <w:rtl/>
          <w:cs/>
          <w:lang w:val="ar_AE" w:bidi="ar_AE"/>
        </w:rPr>
        <w:t xml:space="preserve">ماذا تخبرنا هذه القصة عن الله؟ أوقفوا التسجيل الصوتي هنا. </w:t>
      </w:r>
    </w:p>
    <w:p>
      <w:pPr>
        <w:pStyle w:val="ListBullet"/>
        <w:bidi/>
        <w:spacing w:line="240" w:lineRule="auto"/>
        <w:ind w:left="720"/>
      </w:pPr>
      <w:r>
        <w:rPr>
          <w:rtl/>
          <w:cs/>
          <w:lang w:val="ar_AE" w:bidi="ar_AE"/>
        </w:rPr>
      </w:r>
      <w:r>
        <w:rPr>
          <w:rtl/>
          <w:cs/>
          <w:lang w:val="ar_AE" w:bidi="ar_AE"/>
        </w:rPr>
        <w:t xml:space="preserve">ماذا تخبرنا هذه القصة عن البشر؟ أوقفوا التسجيل الصوتي هنا. </w:t>
      </w:r>
    </w:p>
    <w:p>
      <w:pPr>
        <w:pStyle w:val="ListBullet"/>
        <w:bidi/>
        <w:spacing w:line="240" w:lineRule="auto"/>
        <w:ind w:left="720"/>
      </w:pPr>
      <w:r>
        <w:rPr>
          <w:rtl/>
          <w:cs/>
          <w:lang w:val="ar_AE" w:bidi="ar_AE"/>
        </w:rPr>
      </w:r>
      <w:r>
        <w:rPr>
          <w:rtl/>
          <w:cs/>
          <w:lang w:val="ar_AE" w:bidi="ar_AE"/>
        </w:rPr>
        <w:t xml:space="preserve">كيف تؤثر هذه القصة في حياتنا اليومية؟ أوقفوا التسجيل الصوتي هنا. </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p>
    <w:p>
      <w:pPr>
        <w:bidi/>
      </w:pPr>
      <w:r>
        <w:rPr>
          <w:rtl/>
          <w:cs/>
          <w:lang w:val="ar_AE" w:bidi="ar_AE"/>
        </w:rPr>
      </w:r>
      <w:r>
        <w:rPr>
          <w:rtl/>
          <w:cs/>
          <w:lang w:val="ar_AE" w:bidi="ar_AE"/>
        </w:rPr>
        <w:t>هذه هي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تهيئة المشهد</w:t>
      </w:r>
    </w:p>
    <w:p>
      <w:pPr>
        <w:bidi/>
      </w:pPr>
      <w:r>
        <w:rPr>
          <w:rtl/>
          <w:cs/>
          <w:lang w:val="ar_AE" w:bidi="ar_AE"/>
        </w:rPr>
      </w:r>
      <w:r>
        <w:rPr>
          <w:rtl/>
          <w:cs/>
          <w:lang w:val="ar_AE" w:bidi="ar_AE"/>
        </w:rPr>
        <w:t>تكوين ٣٤: ١–١٧</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تحتوي هذه القصة المكوَّنة من جزئين على العديد من التفاصيل عن العنف الجنسي، والتي قد يكون من الصعب سماعها إذا كنت أنت أو شخص تعرفه قد اختبرتم عنفًا جنسيًا أو اغتصابًا.</w:t>
      </w:r>
    </w:p>
    <w:p>
      <w:pPr>
        <w:bidi/>
      </w:pPr>
      <w:r>
        <w:rPr>
          <w:rtl/>
          <w:cs/>
          <w:lang w:val="ar_AE" w:bidi="ar_AE"/>
        </w:rPr>
      </w:r>
      <w:r>
        <w:rPr>
          <w:rtl/>
          <w:cs/>
          <w:lang w:val="ar_AE" w:bidi="ar_AE"/>
        </w:rPr>
        <w:t xml:space="preserve">قبل أن تقوموا بأية مناقشات جماعية عن هذا المقطع، توقفوا وقرروا معًا كيف تُفضِّلون الحديث عنه. ما هي أفضل طريقة للتحدث عن هذه الأمور في ثقافتكم؟ هل من الجيد أن تنقسموا إلى مجموعات من الرجال وأخرى من النساء خلال هذه المناقشة؟ هل تريدون العمل بطريقة مختلفة عن تلك التي تتبعونها في المقاطع الأخرى؟ توقَّفوا هنا عن سماع التسجيل الصوتي. </w:t>
      </w:r>
    </w:p>
    <w:p>
      <w:pPr>
        <w:bidi/>
      </w:pPr>
      <w:r>
        <w:rPr>
          <w:rtl/>
          <w:cs/>
          <w:lang w:val="ar_AE" w:bidi="ar_AE"/>
        </w:rPr>
      </w:r>
      <w:r>
        <w:rPr>
          <w:rtl/>
          <w:cs/>
          <w:lang w:val="ar_AE" w:bidi="ar_AE"/>
        </w:rPr>
        <w:t>هذا المقطع هو سرد قصصي لحدثٍ يتعلَّق بدينة، وهي ابنة يعقوب وليئة. كان يعقوب يعيش على قطعة الأرض القريبة من مدينة شكيم، وهي الأرض التي اشتراها من حَمورَ الحِوّيِّ. والحِوِّيُّون هم من نسل كنعان، ابن حام، ابن نوح. وقد لعن نوح كنعان، ثم تطوَّر نسل كنعان إلى جماعات كبيرة من الناس عاشوا في مناطق مختلفة من الأرض التي أعطاها الله لإبراهيم. وكان الحِوِّيُّون يسكنون الأرض المحيطة بمدينة شكيم. وقد مرَّ وقت كافٍ منذ افتراق يعقوب وعيسو، حتى صارت دينة في سنٍّ تسمح لها بالزواج، وصار أبناء يعقوب في سنٍّ تمكِّنهم من العمل في الحقول مع الحيوانات. وفي هذه القصة، يُستخدَم اسم شكيم للدلالة على شابٍّ هو ابن حَمور، كما يُستخدَم الاسم نفسه للدلالة على المدينة. اعرضوا الخريطة التي تُظهِر مدينة شكيم.</w:t>
      </w:r>
    </w:p>
    <w:p>
      <w:pPr>
        <w:bidi/>
      </w:pPr>
      <w:r>
        <w:rPr>
          <w:rtl/>
          <w:cs/>
          <w:lang w:val="ar_AE" w:bidi="ar_AE"/>
        </w:rPr>
      </w:r>
      <w:r>
        <w:rPr>
          <w:rtl/>
          <w:cs/>
          <w:lang w:val="ar_AE" w:bidi="ar_AE"/>
        </w:rPr>
        <w:t>وعلى غير المعتاد، إذ لا تُذكَر الأمهات عادةً عند ذكر نسب شخصٍ ما، نعرف في هذه القصة أن ليئة هي أم دينة. ويبدو أن دينة كانت تتمتَّع بحرية الخروج من بيتها وزيارة بيوت أخرى. فتذهب دينة لزيارة بعض الفتيات اللواتي يعشن في المنطقة. وكان شكيم، ابن حَمور الحِوِّي، شابًا مهمًّا في المدينة، ويُحترَم بوصفه قائدًا، ولذلك يُشار إليه بلقب "رَئيسِ الأرضِ"، رغم أن أباه حَمور لم يكن ملكًا، لكنه يبدو قائدًا في المدينة. ثم يرى شكيم دينة، فيمسك بها ويجبرها بعنف على أن تضطجع معه ضد إرادتها. ولم يكن شكيم قد تزوَّج دينة. ويُسمَّى هذا الفعل الجنسي العنيف "اغتصابًا". وبعد أن أجبر شكيم دينة على إقامة علاقة جنسية معه، وقع في حبِّها، وحاول أن يكلِّمها بكلمات لطيفة أو محبَّة لكي تقبل به زوجًا. وأراد شكيم أن يتزوَّج دينة، فقال لأبيه أن يأخذ له دينة زوجة.</w:t>
      </w:r>
    </w:p>
    <w:p>
      <w:pPr>
        <w:bidi/>
      </w:pPr>
      <w:r>
        <w:rPr>
          <w:rtl/>
          <w:cs/>
          <w:lang w:val="ar_AE" w:bidi="ar_AE"/>
        </w:rPr>
      </w:r>
      <w:r>
        <w:rPr>
          <w:rtl/>
          <w:cs/>
          <w:lang w:val="ar_AE" w:bidi="ar_AE"/>
        </w:rPr>
        <w:t xml:space="preserve">توقَّفوا وناقشوا: احكوا قصة شخصٍ في ثقافتكم تعرَّض للاغتصاب. ما الكلمات التي تستخدمونها لوصف ما حدث؟ وعندما تُروى هذه القصة في مجموعة مختلطة، هل تُستخدَم الكلمات نفسها؟ ماذا يفعل والد الفتاة؟ ماذا يفعل الإخوة؟ ماذا يحدث للرجل الذي ارتكب هذا الفعل؟ وماذا يحدث للفتاة؟ </w:t>
      </w:r>
    </w:p>
    <w:p>
      <w:pPr>
        <w:bidi/>
      </w:pPr>
      <w:r>
        <w:rPr>
          <w:rtl/>
          <w:cs/>
          <w:lang w:val="ar_AE" w:bidi="ar_AE"/>
        </w:rPr>
      </w:r>
      <w:r>
        <w:rPr>
          <w:rtl/>
          <w:cs/>
          <w:lang w:val="ar_AE" w:bidi="ar_AE"/>
        </w:rPr>
        <w:t>ثم يعلم يعقوب بما حدث لدينة، لكنه لا يتصرَّف حتى يعود أبناؤه من الحقول حيث كانوا يعملون مع الماشية أو القطعان. وحين يسمع أبناء يعقوب، إخوة دينة، بما حدث، يعودون إلى البيت بسرعة. ويُصدم أبناء يعقوب ويغضبون جدًا لأن شكيم انتهك أختهم دينة. ويستخدم النص كلمات قوية تعبِّر عن غضب الإخوة، لكنه لا يسجِّل أي ردِّ فعل ليعقوب.</w:t>
      </w:r>
    </w:p>
    <w:p>
      <w:pPr>
        <w:bidi/>
      </w:pPr>
      <w:r>
        <w:rPr>
          <w:rtl/>
          <w:cs/>
          <w:lang w:val="ar_AE" w:bidi="ar_AE"/>
        </w:rPr>
      </w:r>
      <w:r>
        <w:rPr>
          <w:rtl/>
          <w:cs/>
          <w:lang w:val="ar_AE" w:bidi="ar_AE"/>
        </w:rPr>
        <w:t>احكوا قصة شخصٍ تعرَّض للاغتصاب في ثقافتكم. ماذا يفعل رجال عائلة المرأة؟ وكيف يتصرَّفون؟ وما الكلمات التي تُستخدَم لوصف مشاعرهم؟</w:t>
      </w:r>
    </w:p>
    <w:p>
      <w:pPr>
        <w:bidi/>
      </w:pPr>
      <w:r>
        <w:rPr>
          <w:rtl/>
          <w:cs/>
          <w:lang w:val="ar_AE" w:bidi="ar_AE"/>
        </w:rPr>
      </w:r>
      <w:r>
        <w:rPr>
          <w:rtl/>
          <w:cs/>
          <w:lang w:val="ar_AE" w:bidi="ar_AE"/>
        </w:rPr>
        <w:t>يكرِّر النص عبارة أن شكيم "نَجَّسَ" دينة عدة مرات. وتعني كلمة "نَجَّسَ" جعل الشيء نجسًا وغير مقبول أمام الله. وبإجبار دينة على الاضطجاع معه، يكون شكيم قد دنَّس دينة أو جعلها نجسة.</w:t>
      </w:r>
    </w:p>
    <w:p>
      <w:pPr>
        <w:bidi/>
      </w:pPr>
      <w:r>
        <w:rPr>
          <w:rtl/>
          <w:cs/>
          <w:lang w:val="ar_AE" w:bidi="ar_AE"/>
        </w:rPr>
      </w:r>
      <w:r>
        <w:rPr>
          <w:rtl/>
          <w:cs/>
          <w:lang w:val="ar_AE" w:bidi="ar_AE"/>
        </w:rPr>
        <w:t>أولًا، يسمع يعقوب أن شكيم قد نَجَّسَ ابنته، فلا يفعل شيئًا.</w:t>
      </w:r>
    </w:p>
    <w:p>
      <w:pPr>
        <w:bidi/>
      </w:pPr>
      <w:r>
        <w:rPr>
          <w:rtl/>
          <w:cs/>
          <w:lang w:val="ar_AE" w:bidi="ar_AE"/>
        </w:rPr>
      </w:r>
      <w:r>
        <w:rPr>
          <w:rtl/>
          <w:cs/>
          <w:lang w:val="ar_AE" w:bidi="ar_AE"/>
        </w:rPr>
        <w:t>ثم يأتي حَمور، والد شكيم، ليتحدَّث مع يعقوب وأبنائه، ويحاول أن يعقد صفقة معهم. فيقترح أن يسمح يعقوب لشكيم بالزواج من دينة، ويقترح أيضًا أن يتزوَّج أبناء يعقوب من بنات حَمور، وأن يتزوَّج أبناء حَمور من بنات يعقوب. ويُسمَّى هذا "الزواج المختلط"، أي أن يتزوَّج أشخاص من ثقافة أو قبيلة معيَّنة بأشخاص من ثقافة أو قبيلة أخرى. وبهذه الطريقة، تُقبَل عائلة يعقوب في المنطقة، ويتاجرون معًا، ويزدهر الجميع. غير أن هذا الاقتراح كان ضد رغبات إبراهيم وإسحاق. فقد أرسل إبراهيم إلى حاران ليأتي بعروس لإسحاق، ليتجنَّب الزواج من الكنعانيين. كما أرسل إسحاق يعقوب إلى حاران ليجد زوجة بدلًا من الزواج من الكنعانيين. وكان إسحاق ورفقة يبغضان زوجات عيسو الحِثِّيَّات لأنهن كنَّ كنعانيات. لقد أراد إبراهيم وإسحاق أن يُبعِدا النساء الغريبات، مثل الكنعانيات، عن عائلتهما.</w:t>
      </w:r>
    </w:p>
    <w:p>
      <w:pPr>
        <w:bidi/>
      </w:pPr>
      <w:r>
        <w:rPr>
          <w:rtl/>
          <w:cs/>
          <w:lang w:val="ar_AE" w:bidi="ar_AE"/>
        </w:rPr>
      </w:r>
      <w:r>
        <w:rPr>
          <w:rtl/>
          <w:cs/>
          <w:lang w:val="ar_AE" w:bidi="ar_AE"/>
        </w:rPr>
        <w:t>ويتحدَّث شكيم أيضًا مع يعقوب وأبنائه، ويكون متعلِّقًا بدينة إلى درجة أنه يتوسَّل إلى الإخوة أن يوافقوا على الزواج. ويعرض شكيم أن يدفع أي مهر يطلبه يعقوب. والمهر هو المبلغ الذي يدفعه الرجل لعائلة الفتاة لكي يتزوَّجها. وكان يعقوب قد دفع مهرًا مقداره سبع سنوات من العمل مقابل ليئة، وسبع سنوات من العمل مقابل راحيل.</w:t>
      </w:r>
    </w:p>
    <w:p>
      <w:pPr>
        <w:bidi/>
      </w:pPr>
      <w:r>
        <w:rPr>
          <w:rtl/>
          <w:cs/>
          <w:lang w:val="ar_AE" w:bidi="ar_AE"/>
        </w:rPr>
      </w:r>
      <w:r>
        <w:rPr>
          <w:rtl/>
          <w:cs/>
          <w:lang w:val="ar_AE" w:bidi="ar_AE"/>
        </w:rPr>
        <w:t>ويردُّ أبناء يعقوب على شكيم وحَمور بردٍّ خادع، لأنهم كانوا غاضبين بسبب تدنيس شكيم لأختهم. ويشترط أبناء يعقوب أن يُختَن شكيم وجميع رجال مدينة شكيم. والختان هو قطع القلفة، أي الجلد الزائد عن طرف عضو الذَّكَر. ويُجرى هذا عادةً بعد ثمانية أيام من ولادة الصبي، لكنه يكون مؤلمًا جدًا لرجلٍ بالغ، ويجعله غير قادر على القتال لعدة أيام. وكانت كثير من الثقافات القديمة تمارس الختان استعدادًا للزواج. وكان رجال المدينة يعرفون أن الختان أمرٌ مألوف، فوافقوا على الطلب. لقد اختار الله الختان علامةً للعهد أو الوعد بينه وبين إبراهيم، إذ أمر الله إبراهيم أن يختن نفسه وجميع رجال بيته، وأن يكون كل نسل إبراهيم مختونًا. لكن في هذه القصة، لا يطالب أبناء يعقوب بالختان، بوصفه علامة للعهد. لأن رجال شكيم لا ينوون التخلِّي عن أصنامهم وعبادة الله. بل كان اقتراح أبناء يعقوب خادعًا، لأنهم خطَّطوا لأن يكون الرجال عاجزين عن القتال عدة أيام، ولم تكن لديهم أي نيَّة لتزويج بنات حَمور أو السماح لشكيم بالزواج من دينة.</w:t>
      </w:r>
    </w:p>
    <w:p>
      <w:pPr>
        <w:bidi/>
      </w:pPr>
      <w:r>
        <w:rPr>
          <w:rtl/>
          <w:cs/>
          <w:lang w:val="ar_AE" w:bidi="ar_AE"/>
        </w:rPr>
      </w:r>
      <w:r>
        <w:rPr>
          <w:rtl/>
          <w:cs/>
          <w:lang w:val="ar_AE" w:bidi="ar_AE"/>
        </w:rPr>
        <w:t>ثم يعد الإخوة بأن يتزوَّجوا من بعضهم البعض ويصيروا شعبًا واحدًا، ويعدون بأن يُسمَح لشكيم بالزواج من دينة، لكنهم يقدِّمون هذا الوعد فقط لإقناع شكيم وحَمور بأن يُقنعا جميع رجال المدينة بالموافقة على الختان، دون أي نيَّة للوفاء بهذا الوعد.</w:t>
      </w:r>
    </w:p>
    <w:p>
      <w:pPr>
        <w:bidi/>
      </w:pPr>
      <w:r>
        <w:rPr>
          <w:rtl/>
          <w:cs/>
          <w:lang w:val="ar_AE" w:bidi="ar_AE"/>
        </w:rPr>
      </w:r>
      <w:r>
        <w:rPr>
          <w:rtl/>
          <w:cs/>
          <w:lang w:val="ar_AE" w:bidi="ar_AE"/>
        </w:rPr>
        <w:t>توقَّفوا وناقشوا: كان الإخوة يتصرَّفون بخداع. متى يكون الخداع مقبولًا في ثقافتكم؟ احكوا قصصًا عن شخصٍ تصرَّف بخداع أو قطع وعودًا لم يكن ينوي الوفاء بها. وماذا حدث في تلك الحالة؟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يأخذ شكيم دينة بالقوة، ثم يرغب بعد ذلك في الزواج منها.</w:t>
      </w:r>
    </w:p>
    <w:p>
      <w:pPr>
        <w:bidi/>
      </w:pPr>
      <w:r>
        <w:rPr>
          <w:rtl/>
          <w:cs/>
          <w:lang w:val="ar_AE" w:bidi="ar_AE"/>
        </w:rPr>
      </w:r>
      <w:r>
        <w:rPr>
          <w:b/>
          <w:rtl/>
          <w:cs/>
          <w:lang w:val="ar_AE" w:bidi="ar_AE"/>
        </w:rPr>
        <w:t>في المشهد الثاني:</w:t>
      </w:r>
      <w:r>
        <w:rPr>
          <w:rtl/>
          <w:cs/>
          <w:lang w:val="ar_AE" w:bidi="ar_AE"/>
        </w:rPr>
        <w:t xml:space="preserve"> يعرف يعقوب وأبناؤه بما حدث لدينة.</w:t>
      </w:r>
    </w:p>
    <w:p>
      <w:pPr>
        <w:bidi/>
      </w:pPr>
      <w:r>
        <w:rPr>
          <w:rtl/>
          <w:cs/>
          <w:lang w:val="ar_AE" w:bidi="ar_AE"/>
        </w:rPr>
      </w:r>
      <w:r>
        <w:rPr>
          <w:b/>
          <w:rtl/>
          <w:cs/>
          <w:lang w:val="ar_AE" w:bidi="ar_AE"/>
        </w:rPr>
        <w:t>في المشهد الثالث:</w:t>
      </w:r>
      <w:r>
        <w:rPr>
          <w:rtl/>
          <w:cs/>
          <w:lang w:val="ar_AE" w:bidi="ar_AE"/>
        </w:rPr>
        <w:t xml:space="preserve"> يطلب حَمور من يعقوب أن يسمح لشكيم بالزواج من دينة، ثم يقترح زواجًا مختلطًا لجميع أبنائهم.</w:t>
      </w:r>
    </w:p>
    <w:p>
      <w:pPr>
        <w:bidi/>
      </w:pPr>
      <w:r>
        <w:rPr>
          <w:rtl/>
          <w:cs/>
          <w:lang w:val="ar_AE" w:bidi="ar_AE"/>
        </w:rPr>
      </w:r>
      <w:r>
        <w:rPr>
          <w:b/>
          <w:rtl/>
          <w:cs/>
          <w:lang w:val="ar_AE" w:bidi="ar_AE"/>
        </w:rPr>
        <w:t>في المشهد الرابع:</w:t>
      </w:r>
      <w:r>
        <w:rPr>
          <w:rtl/>
          <w:cs/>
          <w:lang w:val="ar_AE" w:bidi="ar_AE"/>
        </w:rPr>
        <w:t xml:space="preserve"> يتوسَّل شكيم لكي يتزوَّج دينة، فيردُّ الإخوة بخداع، ويخبرونه أن جميع الرجال يجب أن يُختَنوا.</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شكيم</w:t>
      </w:r>
    </w:p>
    <w:p>
      <w:pPr>
        <w:pStyle w:val="ListBullet"/>
        <w:bidi/>
        <w:spacing w:line="240" w:lineRule="auto"/>
        <w:ind w:left="720"/>
      </w:pPr>
      <w:r>
        <w:rPr>
          <w:rtl/>
          <w:cs/>
          <w:lang w:val="ar_AE" w:bidi="ar_AE"/>
        </w:rPr>
      </w:r>
      <w:r>
        <w:rPr>
          <w:rtl/>
          <w:cs/>
          <w:lang w:val="ar_AE" w:bidi="ar_AE"/>
        </w:rPr>
        <w:t>حَمور</w:t>
      </w:r>
    </w:p>
    <w:p>
      <w:pPr>
        <w:pStyle w:val="ListBullet"/>
        <w:bidi/>
        <w:spacing w:line="240" w:lineRule="auto"/>
        <w:ind w:left="720"/>
      </w:pPr>
      <w:r>
        <w:rPr>
          <w:rtl/>
          <w:cs/>
          <w:lang w:val="ar_AE" w:bidi="ar_AE"/>
        </w:rPr>
      </w:r>
      <w:r>
        <w:rPr>
          <w:rtl/>
          <w:cs/>
          <w:lang w:val="ar_AE" w:bidi="ar_AE"/>
        </w:rPr>
        <w:t>أبناء 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تذكَّروا أن هذه القصة عنيفة، وقد تكون صعبة على الأشخاص الذين اختبروا عنفًا جنسيًا أو اغتصابًا. وتذكَّروا أيضًا أن هذه القصة هي الأولى في قصة مكوَّنة من جزأين.</w:t>
      </w:r>
    </w:p>
    <w:p>
      <w:pPr>
        <w:bidi/>
      </w:pPr>
      <w:r>
        <w:rPr>
          <w:rtl/>
          <w:cs/>
          <w:lang w:val="ar_AE" w:bidi="ar_AE"/>
        </w:rPr>
      </w:r>
      <w:r>
        <w:rPr>
          <w:rtl/>
          <w:cs/>
          <w:lang w:val="ar_AE" w:bidi="ar_AE"/>
        </w:rPr>
        <w:t>تدور أحداث هذه القصة في مدينة شكيم. ويُعَدّ شكيم، ابن حَمور، أحد الشخصيات الرئيسية في القصة. ويحمل كلٌّ من اسم المدينة واسم الشاب الاسم نفسه. ويبدو أن معظم الترجمات تتجنَّب الالتباس بالإشارة إلى شكيم المدينة بلفظ "المدينة" دون ذكر الاسم.</w:t>
      </w:r>
    </w:p>
    <w:p>
      <w:pPr>
        <w:bidi/>
      </w:pPr>
      <w:r>
        <w:rPr>
          <w:rtl/>
          <w:cs/>
          <w:lang w:val="ar_AE" w:bidi="ar_AE"/>
        </w:rPr>
      </w:r>
      <w:r>
        <w:rPr>
          <w:rtl/>
          <w:cs/>
          <w:lang w:val="ar_AE" w:bidi="ar_AE"/>
        </w:rPr>
        <w:t>في المشهد الأول، تزور دينة بعض الفتيات الشابات في المنطقة. فيراها شكيم، فيهجم عليها ويضطجع معها قسرًا، أي يجبر دينة على إقامة علاقة جنسية معه. ويُسمَّى هذا الفعل "اغتصابًا". ونعرف لاحقًا أن شكيم يحتجز دينة في بيته، ولا يسمح لها بالعودة إلى عائلتها. ثم يقع شكيم في حبِّ دينة ويرغب في الزواج منها، ويحاول أن يكسب مودَّتها بالتحدُّث إليها بكلمات محبَّة.</w:t>
      </w:r>
    </w:p>
    <w:p>
      <w:pPr>
        <w:bidi/>
      </w:pPr>
      <w:r>
        <w:rPr>
          <w:rtl/>
          <w:cs/>
          <w:lang w:val="ar_AE" w:bidi="ar_AE"/>
        </w:rPr>
      </w:r>
      <w:r>
        <w:rPr>
          <w:rtl/>
          <w:cs/>
          <w:lang w:val="ar_AE" w:bidi="ar_AE"/>
        </w:rPr>
        <w:t>في المشهد الثاني، يعلم يعقوب أن دينة قد دُنِّسَت، لكنه لا يفعل شيئًا إلى أن يعود أبناؤه من الحقول. وفي الوقت نفسه، يأتي حَمور، والد شكيم، مع شكيم لزيارة يعقوب من أجل مناقشة ما حدث. وبينما كان حَمور يتحدَّث مع يعقوب، يسمع الإخوة بما جرى لدينة ويعودون إلى البيت. يحدث مجيء حَمور وعودة الإخوة في الوقت نفسه. ويغضب الإخوة بشدَّة. ويذكر السرد أن شكيم قد ارتكب أمرًا مشينًا ضد دينة، أي أمرًا لا ينبغي أن يُفعَل. ويُظهِر تكرار ذكر عار دينة وتدنيسها مدى الجديَّة التي نظرت بها عائلة يعقوب إلى اغتصاب دينة.</w:t>
      </w:r>
    </w:p>
    <w:p>
      <w:pPr>
        <w:bidi/>
      </w:pPr>
      <w:r>
        <w:rPr>
          <w:rtl/>
          <w:cs/>
          <w:lang w:val="ar_AE" w:bidi="ar_AE"/>
        </w:rPr>
      </w:r>
      <w:r>
        <w:rPr>
          <w:rtl/>
          <w:cs/>
          <w:lang w:val="ar_AE" w:bidi="ar_AE"/>
        </w:rPr>
        <w:t>في المشهد الثالث، يتحدَّث حَمور إلى يعقوب وأبنائه، ويخبرهم أن شكيم يحب دينة حقًا ويريد الزواج منها. ثم يقترح حَمور أن تتزاوج العائلتان زواجًا مختلطًا، لكي يتمكَّن يعقوب من البقاء في المنطقة. ويبدو من سياق القصة أن البنات لم يكنَّ ليحصلن على خيار فيمن يتزوَّجن، إذ كان الآباء يقدِّمونهنَّ عرائس لرجال من الجماعة الأخرى.</w:t>
      </w:r>
    </w:p>
    <w:p>
      <w:pPr>
        <w:bidi/>
      </w:pPr>
      <w:r>
        <w:rPr>
          <w:rtl/>
          <w:cs/>
          <w:lang w:val="ar_AE" w:bidi="ar_AE"/>
        </w:rPr>
      </w:r>
      <w:r>
        <w:rPr>
          <w:rtl/>
          <w:cs/>
          <w:lang w:val="ar_AE" w:bidi="ar_AE"/>
        </w:rPr>
        <w:t>في المشهد الرابع، يتحدَّث شكيم إلى يعقوب وأبنائه. كان شكيم قد جاء مع حَمور لزيارة يعقوب، لكنه لم يتكلَّم حتى هذه اللحظة. ويعرض شكيم أن يدفع أي ثمن يطلبونه لكي يتزوَّج دينة. وبسبب أن شكيم قد دنَّس دينة، يردُّ الإخوة بخداع، ويخبرونه أن شكيم وجميع رجال المدينة يجب أن يُختَنوا قبل أن يتم أي زواج. ولا يجعل هذا الختان شكيم والحِوِّيِّين جزءًا من وعد العهد الذي قطعه الله مع إبراهيم، لأنهم لم يقرِّروا عبادة الله وترك عبادة الأوثان. ويَعِد الإخوة بخداع أنه إذا اختتن جميع رجال المدينة، فسوف يوافق أبناء يعقوب على الزواج المختلط، ويُسمَح لشكيم بالزواج من دينة. ثم يقدِّمون الاحتمال المعاكس، وهو أنه إن لم يوافق الرجال على الختان، فسوف يأخذون دينة ويعودون بها.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القصة الواردة في هذا المقطع عنيفة جدًا، لذلك لن تقوم المجموعة بتمثيلها دراميًا في هذه الخطوة. بدلًا من ذلك، ستتذكّر المجموعة أحداث القصة، وتناقش ما قد تكون كل شخصية تشعر به.</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شكيم</w:t>
      </w:r>
    </w:p>
    <w:p>
      <w:pPr>
        <w:pStyle w:val="ListBullet"/>
        <w:bidi/>
        <w:spacing w:line="240" w:lineRule="auto"/>
        <w:ind w:left="720"/>
      </w:pPr>
      <w:r>
        <w:rPr>
          <w:rtl/>
          <w:cs/>
          <w:lang w:val="ar_AE" w:bidi="ar_AE"/>
        </w:rPr>
      </w:r>
      <w:r>
        <w:rPr>
          <w:rtl/>
          <w:cs/>
          <w:lang w:val="ar_AE" w:bidi="ar_AE"/>
        </w:rPr>
        <w:t>حَمور</w:t>
      </w:r>
    </w:p>
    <w:p>
      <w:pPr>
        <w:pStyle w:val="ListBullet"/>
        <w:bidi/>
        <w:spacing w:line="240" w:lineRule="auto"/>
        <w:ind w:left="720"/>
      </w:pPr>
      <w:r>
        <w:rPr>
          <w:rtl/>
          <w:cs/>
          <w:lang w:val="ar_AE" w:bidi="ar_AE"/>
        </w:rPr>
      </w:r>
      <w:r>
        <w:rPr>
          <w:rtl/>
          <w:cs/>
          <w:lang w:val="ar_AE" w:bidi="ar_AE"/>
        </w:rPr>
        <w:t>أبناء يعقوب</w:t>
      </w:r>
    </w:p>
    <w:p>
      <w:pPr>
        <w:bidi/>
      </w:pPr>
      <w:r>
        <w:rPr>
          <w:rtl/>
          <w:cs/>
          <w:lang w:val="ar_AE" w:bidi="ar_AE"/>
        </w:rPr>
      </w:r>
      <w:r>
        <w:rPr>
          <w:rtl/>
          <w:cs/>
          <w:lang w:val="ar_AE" w:bidi="ar_AE"/>
        </w:rPr>
        <w:t xml:space="preserve">في المشهد الأول، تذهب دينة، ابنة ليئة، لزيارة بعض الفتيات الصغيرات في المنطقة. فيرى شكيم، ابن حَمور، دينة، فيهاجمها ويغتصبها، ويُجبرها على أن تضاجعه. ثم يقع شكيم في حبِّ دينة ويرغب في الزواج منها، </w:t>
      </w:r>
      <w:r>
        <w:rPr>
          <w:b/>
          <w:rtl/>
          <w:cs/>
          <w:lang w:val="ar_AE" w:bidi="ar_AE"/>
        </w:rPr>
        <w:t>أوقفوا التمثيل</w:t>
      </w:r>
      <w:r>
        <w:rPr>
          <w:rtl/>
          <w:cs/>
          <w:lang w:val="ar_AE" w:bidi="ar_AE"/>
        </w:rPr>
        <w:t xml:space="preserve"> واسألوا شكيم: "هل تظن أنك تستطيع إقناع دينة بالزواج منك؟" قد تسمعون إجابة مثل: "بالطبع أستطيع. فأنا أمير في هذه المنطقة، وعائلتي قوية. إن أي امرأة ستسعد بأن تكون زوجتي". واسألوا دينة: "ما رأيك في شكيم؟" قد تسمعون إجابة مثل: لقد هاجمني واغتصبني. لقد نجّسني! لن أقبل أبدًا أن أكون زوجته". واصلوا التمثيل.</w:t>
      </w:r>
    </w:p>
    <w:p>
      <w:pPr>
        <w:bidi/>
      </w:pPr>
      <w:r>
        <w:rPr>
          <w:rtl/>
          <w:cs/>
          <w:lang w:val="ar_AE" w:bidi="ar_AE"/>
        </w:rPr>
      </w:r>
      <w:r>
        <w:rPr>
          <w:rtl/>
          <w:cs/>
          <w:lang w:val="ar_AE" w:bidi="ar_AE"/>
        </w:rPr>
        <w:t xml:space="preserve">في المشهد الثاني، يعلم يعقوب أن شكيم قد نجّس دينة، لكنه لا يفعل شيئًا. ثم يأتي حَمور ليتحدث مع يعقوب عن الأمر. ويسمع أبناء يعقوب بما حدث، فيرجعون من الحقول. ويصدمهم ما حدث، ويغضبون جدًا لأن أمرًا كهذا قد وقع. </w:t>
      </w:r>
      <w:r>
        <w:rPr>
          <w:b/>
          <w:rtl/>
          <w:cs/>
          <w:lang w:val="ar_AE" w:bidi="ar_AE"/>
        </w:rPr>
        <w:t>أوقفوا التمثيل</w:t>
      </w:r>
      <w:r>
        <w:rPr>
          <w:rtl/>
          <w:cs/>
          <w:lang w:val="ar_AE" w:bidi="ar_AE"/>
        </w:rPr>
        <w:t xml:space="preserve"> واسألوا يعقوب: "لماذا لا تفعل شيئًا من أجل ابنتك؟" قد تسمعون إجابة مثل: "يجب أن أنتظر حتى يأتي أبنائي. فأنا رجل واحد فقط. قد يقتلونني إن ذهبت لأطالب بابنتي أو حاولت أن أعاقب شكيم وحدي." ثم اسألوا حَمور: "لماذا تحاول مناقشة هذا الأمر مع يعقوب؟" قد تسمعون إجابات مثل: "ابني تصرّف بحماقة، لكنه يحب الفتاة حقًا. ونحن الآباء يجب أن نجد طريقة للحفاظ على السلام. أعلم أن ابني أخطأ، لكني لا أريد معاقبته أو أن يصيبه أي مكروه. ثم إن يعقوب غني جدًا، ولديه قطعان ومواشٍ كثيرة. سيكون من الجيد أن تبقى هذه الثروة هنا في المدينة. واصلوا التمثيل.</w:t>
      </w:r>
    </w:p>
    <w:p>
      <w:pPr>
        <w:bidi/>
      </w:pPr>
      <w:r>
        <w:rPr>
          <w:rtl/>
          <w:cs/>
          <w:lang w:val="ar_AE" w:bidi="ar_AE"/>
        </w:rPr>
      </w:r>
      <w:r>
        <w:rPr>
          <w:rtl/>
          <w:cs/>
          <w:lang w:val="ar_AE" w:bidi="ar_AE"/>
        </w:rPr>
        <w:t xml:space="preserve">في المشهد الثالث، يبدأ حَمور الحديث مع يعقوب وأبنائه. ويخبرهم أن شكيم يحب دينة بصدق. ثم يقترح أن يُعطي الآباء بناتهم للزواج من أبناء الطرف الآخر. ومن خلال المصاهرة، يسود السلام، ويبقى يعقوب في المنطقة. </w:t>
      </w:r>
      <w:r>
        <w:rPr>
          <w:b/>
          <w:rtl/>
          <w:cs/>
          <w:lang w:val="ar_AE" w:bidi="ar_AE"/>
        </w:rPr>
        <w:t>أوقفوا التمثيل</w:t>
      </w:r>
      <w:r>
        <w:rPr>
          <w:rtl/>
          <w:cs/>
          <w:lang w:val="ar_AE" w:bidi="ar_AE"/>
        </w:rPr>
        <w:t xml:space="preserve"> واسألوا يعقوب: "ما رأيك في هذا النوع من المصاهرة؟" قد تسمعون إجابة مثل: "أنا أرفض هذا. فلا يمكننا أن نزوّج بناتنا من هؤلاء الغرباء. إن جدي إبراهيم وأبي إسحاق لم يسمحا بمثل هذا. لست متأكدًا مما سنفعله، لكنني لن أسمح بحدوث هذه الزيجات." واصلوا التمثيل.</w:t>
      </w:r>
    </w:p>
    <w:p>
      <w:pPr>
        <w:bidi/>
      </w:pPr>
      <w:r>
        <w:rPr>
          <w:rtl/>
          <w:cs/>
          <w:lang w:val="ar_AE" w:bidi="ar_AE"/>
        </w:rPr>
      </w:r>
      <w:r>
        <w:rPr>
          <w:rtl/>
          <w:cs/>
          <w:lang w:val="ar_AE" w:bidi="ar_AE"/>
        </w:rPr>
        <w:t xml:space="preserve">في المشهد الرابع، يطلب شكيم من يعقوب وإخوته أن يسمحوا له بالزواج من دينة. ويَعِد بأن يدفع أي مهر يطلبونه. وبسبب أن شكيم قد نجّس دينة، يجيب الإخوة بخداع. ويشترطون أن يُختَن جميع الرجال البالغين في المدينة قبل أن يتم أي زواج. </w:t>
      </w:r>
      <w:r>
        <w:rPr>
          <w:b/>
          <w:rtl/>
          <w:cs/>
          <w:lang w:val="ar_AE" w:bidi="ar_AE"/>
        </w:rPr>
        <w:t>أوقفوا التمثيل:</w:t>
      </w:r>
      <w:r>
        <w:rPr>
          <w:rtl/>
          <w:cs/>
          <w:lang w:val="ar_AE" w:bidi="ar_AE"/>
        </w:rPr>
        <w:t xml:space="preserve"> اسألوا الذين يؤدون دور الإخوة: "لماذا تطلبون الختان؟ هل ستسمحون فعلًا لشكيم بالزواج من أختكم؟" قد تسمعون إجابة مثل: "لن نسمح أبدًا لشكيم أن يتزوج دينة. بل لدينا خطة. سننتقم عندما يكون جميع الرجال مختونين ومتألمين." اسألوا شكيم: "ما رأيك في اقتراح الختان هذا؟" قد تسمعون إجابة مثل: "إنه ثمن بسيط مقابل أن أتزوج دينة. كنت أظن أنهم سيطلبون مالًا كثيرًا أو ماشية. إن ما يطلبونه يُعتَبَر لا شيء سوى بضعة أيام من الألم."</w:t>
      </w:r>
    </w:p>
    <w:p>
      <w:pPr>
        <w:bidi/>
      </w:pPr>
      <w:r>
        <w:rPr>
          <w:rtl/>
          <w:cs/>
          <w:lang w:val="ar_AE" w:bidi="ar_AE"/>
        </w:rPr>
      </w:r>
      <w:r>
        <w:rPr>
          <w:rtl/>
          <w:cs/>
          <w:lang w:val="ar_AE" w:bidi="ar_AE"/>
        </w:rPr>
        <w:t>توقفوا هنا، وناقشوا كمجموعة كيف تجعلكم هذه القصة تشعرون وتفكرون. هل تحتاجون إلى بعض الوقت للتفكير، أو للحديث عن هذه القصة مع أحد في فريقكم أو مع شخص آخر؟ ما الذي يمكنكم فعله للاعتناء بأنفسكم وأنتم تتأملون في قصة مثل هذه؟</w:t>
      </w:r>
    </w:p>
    <w:p>
      <w:pPr>
        <w:bidi/>
      </w:pPr>
      <w:r>
        <w:rPr>
          <w:rtl/>
          <w:cs/>
          <w:lang w:val="ar_AE" w:bidi="ar_AE"/>
        </w:rPr>
      </w:r>
      <w:r>
        <w:rPr>
          <w:rtl/>
          <w:cs/>
          <w:lang w:val="ar_AE" w:bidi="ar_AE"/>
        </w:rPr>
        <w:t>هذا هو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كان يعقوب يقيم على قطعة أرض اشتراها خارج مدينة شكيم. واسم ابن حَمور الحِوّي هو شكيم، والاسم نفسه هو اسم المدينة. لذلك يجب تجنّب الخلط بين اسم المدينة واسم الرجل. في هذا المقطع، تشير معظم الترجمات إلى الرجل باسم شكيم، بينما تشير إلى المدينة ببساطة على أنها "الأرضِ" دون ذكر اسمها.</w:t>
      </w:r>
    </w:p>
    <w:p>
      <w:pPr>
        <w:bidi/>
      </w:pPr>
      <w:r>
        <w:rPr>
          <w:rtl/>
          <w:cs/>
          <w:lang w:val="ar_AE" w:bidi="ar_AE"/>
        </w:rPr>
      </w:r>
      <w:r>
        <w:rPr>
          <w:rtl/>
          <w:cs/>
          <w:lang w:val="ar_AE" w:bidi="ar_AE"/>
        </w:rPr>
        <w:t>انظروا إلى الخريطة التي تُظهر موقع شكيم.</w:t>
      </w:r>
    </w:p>
    <w:p>
      <w:pPr>
        <w:bidi/>
      </w:pPr>
      <w:r>
        <w:rPr>
          <w:rtl/>
          <w:cs/>
          <w:lang w:val="ar_AE" w:bidi="ar_AE"/>
        </w:rPr>
      </w:r>
      <w:r>
        <w:rPr>
          <w:rtl/>
          <w:cs/>
          <w:lang w:val="ar_AE" w:bidi="ar_AE"/>
        </w:rPr>
        <w:t xml:space="preserve">ويُوصَف شكيم بأنه </w:t>
      </w:r>
      <w:r>
        <w:rPr>
          <w:b/>
          <w:rtl/>
          <w:cs/>
          <w:lang w:val="ar_AE" w:bidi="ar_AE"/>
        </w:rPr>
        <w:t>رَئيسِ</w:t>
      </w:r>
      <w:r>
        <w:rPr>
          <w:rtl/>
          <w:cs/>
          <w:lang w:val="ar_AE" w:bidi="ar_AE"/>
        </w:rPr>
        <w:t xml:space="preserve"> بين الحِوّيين. والرَئيس هو رجل ذو مكانة وأهمية. وعادةً ما يكون الرَئيس ابنًا لملك. لكن حَمور، والد شكيم، لا يُدعَى ملكًا في النص. ويرى شكيم دينة، التي كانت تزور بعض النساء في المنطقة. </w:t>
      </w:r>
      <w:r>
        <w:rPr>
          <w:b/>
          <w:rtl/>
          <w:cs/>
          <w:lang w:val="ar_AE" w:bidi="ar_AE"/>
        </w:rPr>
        <w:t>فيغتصب</w:t>
      </w:r>
      <w:r>
        <w:rPr>
          <w:rtl/>
          <w:cs/>
          <w:lang w:val="ar_AE" w:bidi="ar_AE"/>
        </w:rPr>
        <w:t xml:space="preserve"> شكيم دينة. وكلمة "اغتصاب" هي كلمة عنيفة، وتعني أن رجلًا يأخذ امرأة ويضاجعها بالقوة أو ضد إرادتها. ابحثوا عن طريقة اجتماعيًا مقبولة لوصف ما حدث لدينة.</w:t>
      </w:r>
    </w:p>
    <w:p>
      <w:pPr>
        <w:bidi/>
      </w:pPr>
      <w:r>
        <w:rPr>
          <w:rtl/>
          <w:cs/>
          <w:lang w:val="ar_AE" w:bidi="ar_AE"/>
        </w:rPr>
      </w:r>
      <w:r>
        <w:rPr>
          <w:rtl/>
          <w:cs/>
          <w:lang w:val="ar_AE" w:bidi="ar_AE"/>
        </w:rPr>
        <w:t xml:space="preserve">وبسبب ما حدث، </w:t>
      </w:r>
      <w:r>
        <w:rPr>
          <w:b/>
          <w:rtl/>
          <w:cs/>
          <w:lang w:val="ar_AE" w:bidi="ar_AE"/>
        </w:rPr>
        <w:t>نُجِّست</w:t>
      </w:r>
      <w:r>
        <w:rPr>
          <w:rtl/>
          <w:cs/>
          <w:lang w:val="ar_AE" w:bidi="ar_AE"/>
        </w:rPr>
        <w:t xml:space="preserve"> دينة. والتنجيس يعني جعل الشيء نجسًا أو غير مقبول أمام الله. وأصبحت دينة تُعتَبر غير طاهرة طقسيًا، أو غير مقبولة اجتماعيًا. وهي الآن دنسة. ويمكن القول إن دينة قد أُهينت أو أُذِلَّت. وفوق ذلك، كانت دينة بالتأكيد تشعر بالعار. فأن تُؤخَذ امرأة بالقوة بهذه الطريقة، وأن يعلم الآخرون بما حدث، كان سيجعل دينة تعيش في شعور بالعار بقية حياتها.</w:t>
      </w:r>
    </w:p>
    <w:p>
      <w:pPr>
        <w:bidi/>
      </w:pPr>
      <w:r>
        <w:rPr>
          <w:rtl/>
          <w:cs/>
          <w:lang w:val="ar_AE" w:bidi="ar_AE"/>
        </w:rPr>
      </w:r>
      <w:r>
        <w:rPr>
          <w:rtl/>
          <w:cs/>
          <w:lang w:val="ar_AE" w:bidi="ar_AE"/>
        </w:rPr>
        <w:t>وعندما يسمع إخوة دينة بما حدث، يصُدَمون ويغضبون جدًا. وهذه كلمات قوية تشير إلى مشاعر شديدة للغاية. فلقد امتلأوا بالحزن، واشتعَلوا غضبًا. وهي صور بلاغية تصف غضبهم. لذلك تحتاجون إلى كلمات قوية لوصف مشاعرهم.</w:t>
      </w:r>
    </w:p>
    <w:p>
      <w:pPr>
        <w:bidi/>
      </w:pPr>
      <w:r>
        <w:rPr>
          <w:rtl/>
          <w:cs/>
          <w:lang w:val="ar_AE" w:bidi="ar_AE"/>
        </w:rPr>
      </w:r>
      <w:r>
        <w:rPr>
          <w:rtl/>
          <w:cs/>
          <w:lang w:val="ar_AE" w:bidi="ar_AE"/>
        </w:rPr>
        <w:t>توقّفوا وناقشوا ما يلي: تحدثوا عن موقف تعرّضت فيه امرأة لهجوم من شخص غريب. كيف يتصرف رجال عائلتها؟ أنصتوا إلى الكلمات المستخدمة. هل هي صور بلاغية؟ ما الأفعال أو الصور التي تُستخدم للتعبير عن مشاعر الغضب الشديدة؟</w:t>
      </w:r>
    </w:p>
    <w:p>
      <w:pPr>
        <w:bidi/>
      </w:pPr>
      <w:r>
        <w:rPr>
          <w:rtl/>
          <w:cs/>
          <w:lang w:val="ar_AE" w:bidi="ar_AE"/>
        </w:rPr>
      </w:r>
      <w:r>
        <w:rPr>
          <w:rtl/>
          <w:cs/>
          <w:lang w:val="ar_AE" w:bidi="ar_AE"/>
        </w:rPr>
        <w:t>اقترح حَمور المصاهرة بين العائلتين. أي أن تُعطى بنات كل طرف رجال الطرف الآخر زوجات. ولم يكن للبنات أي خيار في هذا الأمر. وبهذه الطريقة، تختلط العائلتان، وفي النهاية تذوب عائلة يعقوب داخل الثقافة الحِوّية.</w:t>
      </w:r>
    </w:p>
    <w:p>
      <w:pPr>
        <w:bidi/>
      </w:pPr>
      <w:r>
        <w:rPr>
          <w:rtl/>
          <w:cs/>
          <w:lang w:val="ar_AE" w:bidi="ar_AE"/>
        </w:rPr>
      </w:r>
      <w:r>
        <w:rPr>
          <w:rtl/>
          <w:cs/>
          <w:lang w:val="ar_AE" w:bidi="ar_AE"/>
        </w:rPr>
        <w:t xml:space="preserve">يتكلم الإخوة </w:t>
      </w:r>
      <w:r>
        <w:rPr>
          <w:b/>
          <w:rtl/>
          <w:cs/>
          <w:lang w:val="ar_AE" w:bidi="ar_AE"/>
        </w:rPr>
        <w:t>بخداع</w:t>
      </w:r>
      <w:r>
        <w:rPr>
          <w:rtl/>
          <w:cs/>
          <w:lang w:val="ar_AE" w:bidi="ar_AE"/>
        </w:rPr>
        <w:t xml:space="preserve"> مع شكيم عندما يطلبون أن يُختَن جميع الرجال. والخداع يعني أنهم يتكلمون بطريقة بينما يقصدون شيئًا آخر. ويبدو وكأنهم يُوحون لشكيم بأنه سيُسمَح له بالزواج من دينة، لكنهم في الحقيقة لا ينوون السماح له بالزواج منها. ولكي يُقنِع الإخوة شكيم وحَمور بالموافقة على الختان، يقولون إنهم سيتعرضون للعار أو الإهانة إن تزوجت دينة من رجل غير مختون. وأن دينة ستُهان، وكذلك كل عائلتها.</w:t>
      </w:r>
    </w:p>
    <w:p>
      <w:pPr>
        <w:bidi/>
      </w:pPr>
      <w:r>
        <w:rPr>
          <w:rtl/>
          <w:cs/>
          <w:lang w:val="ar_AE" w:bidi="ar_AE"/>
        </w:rPr>
      </w:r>
      <w:r>
        <w:rPr>
          <w:rtl/>
          <w:cs/>
          <w:lang w:val="ar_AE" w:bidi="ar_AE"/>
        </w:rPr>
        <w:t xml:space="preserve">كان يعقوب وأبناؤه قد </w:t>
      </w:r>
      <w:r>
        <w:rPr>
          <w:b/>
          <w:rtl/>
          <w:cs/>
          <w:lang w:val="ar_AE" w:bidi="ar_AE"/>
        </w:rPr>
        <w:t>خُتِنوا</w:t>
      </w:r>
      <w:r>
        <w:rPr>
          <w:rtl/>
          <w:cs/>
          <w:lang w:val="ar_AE" w:bidi="ar_AE"/>
        </w:rPr>
        <w:t xml:space="preserve"> وهم أطفال حديثو الولادة، وذلك بحسب التعليمات التي أعطاها الله لإبراهيم عندما قطع الله معه العهد. ستجدون كلمة "</w:t>
      </w:r>
      <w:r>
        <w:rPr>
          <w:b/>
          <w:rtl/>
          <w:cs/>
          <w:lang w:val="ar_AE" w:bidi="ar_AE"/>
        </w:rPr>
        <w:t>الختان</w:t>
      </w:r>
      <w:r>
        <w:rPr>
          <w:rtl/>
          <w:cs/>
          <w:lang w:val="ar_AE" w:bidi="ar_AE"/>
        </w:rPr>
        <w:t>" مذكورة في قاموس الكلمات الرئيسية. وهنا يطلب الإخوة أن يُختَن شكيم وجميع رجال المدينة.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34:18–31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استمعوا إلى تكوين 34: 18–31 واحفظوه في قلوبكم. </w:t>
      </w:r>
    </w:p>
    <w:p>
      <w:pPr>
        <w:bidi/>
      </w:pPr>
      <w:r>
        <w:rPr>
          <w:rtl/>
          <w:cs/>
          <w:lang w:val="ar_AE" w:bidi="ar_AE"/>
        </w:rPr>
      </w:r>
      <w:r>
        <w:rPr>
          <w:rtl/>
          <w:cs/>
          <w:lang w:val="ar_AE" w:bidi="ar_AE"/>
        </w:rPr>
        <w:t>يحتوي الجزء الثاني من القصة ذات الجزئين على تفاصيل عن العنف الجنسي، والتي قد يكون من الصعب سماعها إذا كنت أنت أو شخص تعرفه قد اختبرتم عنفًا جنسيًا أو اغتصابًا.</w:t>
      </w:r>
    </w:p>
    <w:p>
      <w:pPr>
        <w:bidi/>
      </w:pPr>
      <w:r>
        <w:rPr>
          <w:rtl/>
          <w:cs/>
          <w:lang w:val="ar_AE" w:bidi="ar_AE"/>
        </w:rPr>
      </w:r>
      <w:r>
        <w:rPr>
          <w:rtl/>
          <w:cs/>
          <w:lang w:val="ar_AE" w:bidi="ar_AE"/>
        </w:rPr>
        <w:t xml:space="preserve">قبل أن تقوموا بأية مناقشات جماعية عن هذا المقطع، توقفوا وقرروا معًا كيف تُفضِّلون الحديث عنه. ما هي أفضل طريقة للتحدث عن هذه الأمور في ثقافتكم؟ هل من الجيد أن تنقسموا إلى مجموعات من الرجال وأخرى من النساء خلال هذه المناقشة؟ هل تريدون العمل بطريقة مختلفة عن تلك التي تتبعونها في المقاطع الأخرى؟ أوقفوا التسجيل الصوتي هنا. </w:t>
      </w:r>
    </w:p>
    <w:p>
      <w:pPr>
        <w:bidi/>
      </w:pPr>
      <w:r>
        <w:rPr>
          <w:rtl/>
          <w:cs/>
          <w:lang w:val="ar_AE" w:bidi="ar_AE"/>
        </w:rPr>
      </w:r>
      <w:r>
        <w:rPr>
          <w:rtl/>
          <w:cs/>
          <w:lang w:val="ar_AE" w:bidi="ar_AE"/>
        </w:rPr>
        <w:t>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 xml:space="preserve">ما الذي أعجبكم في هذه القصة؟ أوقفوا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أوقفوا التسجيل الصوتي هنا. </w:t>
      </w:r>
    </w:p>
    <w:p>
      <w:pPr>
        <w:pStyle w:val="ListBullet"/>
        <w:bidi/>
        <w:spacing w:line="240" w:lineRule="auto"/>
        <w:ind w:left="720"/>
      </w:pPr>
      <w:r>
        <w:rPr>
          <w:rtl/>
          <w:cs/>
          <w:lang w:val="ar_AE" w:bidi="ar_AE"/>
        </w:rPr>
      </w:r>
      <w:r>
        <w:rPr>
          <w:rtl/>
          <w:cs/>
          <w:lang w:val="ar_AE" w:bidi="ar_AE"/>
        </w:rPr>
        <w:t xml:space="preserve">ماذا تخبرنا هذه القصة عن الله؟ أوقفوا التسجيل الصوتي هنا. </w:t>
      </w:r>
    </w:p>
    <w:p>
      <w:pPr>
        <w:pStyle w:val="ListBullet"/>
        <w:bidi/>
        <w:spacing w:line="240" w:lineRule="auto"/>
        <w:ind w:left="720"/>
      </w:pPr>
      <w:r>
        <w:rPr>
          <w:rtl/>
          <w:cs/>
          <w:lang w:val="ar_AE" w:bidi="ar_AE"/>
        </w:rPr>
      </w:r>
      <w:r>
        <w:rPr>
          <w:rtl/>
          <w:cs/>
          <w:lang w:val="ar_AE" w:bidi="ar_AE"/>
        </w:rPr>
        <w:t xml:space="preserve">ماذا تخبرنا هذه القصة عن البشر؟ أوقفوا التسجيل الصوتي هنا. </w:t>
      </w:r>
    </w:p>
    <w:p>
      <w:pPr>
        <w:pStyle w:val="ListBullet"/>
        <w:bidi/>
        <w:spacing w:line="240" w:lineRule="auto"/>
        <w:ind w:left="720"/>
      </w:pPr>
      <w:r>
        <w:rPr>
          <w:rtl/>
          <w:cs/>
          <w:lang w:val="ar_AE" w:bidi="ar_AE"/>
        </w:rPr>
      </w:r>
      <w:r>
        <w:rPr>
          <w:rtl/>
          <w:cs/>
          <w:lang w:val="ar_AE" w:bidi="ar_AE"/>
        </w:rPr>
        <w:t xml:space="preserve">كيف تؤثر هذه القصة في حياتنا اليومية؟ أوقفوا التسجيل الصوتي هنا. </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تذكَّروا أن هذا الجزء، وهو الجزء الثاني من قصة مكوَّنة من جزأين، يتضمَّن أيضًا تفاصيل عن العنف الجنسي، وقد يكون من الصعب سماعها إذا كنتم، أو كان أحد تعرفونه، قد اختبر عنفًا جنسيًا أو اغتصابًا.</w:t>
      </w:r>
    </w:p>
    <w:p>
      <w:pPr>
        <w:bidi/>
      </w:pPr>
      <w:r>
        <w:rPr>
          <w:rtl/>
          <w:cs/>
          <w:lang w:val="ar_AE" w:bidi="ar_AE"/>
        </w:rPr>
      </w:r>
      <w:r>
        <w:rPr>
          <w:rtl/>
          <w:cs/>
          <w:lang w:val="ar_AE" w:bidi="ar_AE"/>
        </w:rPr>
        <w:t>يُكمِل هذا المقطع السردَ القصصي لحدثٍ يتعلَّق بدينة، ابنة يعقوب وليئة. كان يعقوب يعيش على قطعة الأرض القريبة من مدينة شكيم، وهي الأرض التي اشتراها من حَمورَ الحِوّيِّ. وكان يعقوب وأبناؤه يقيمون جميعًا على هذه القطعة من الأرض التي اشتراها يعقوب. يتحدث هذا المقطع عن إخوة دينة. فبعض إخوتها هم أبناء أمها ليئة، بينما إخوة آخرون هم أبناء أمهات أخريات.</w:t>
      </w:r>
    </w:p>
    <w:p>
      <w:pPr>
        <w:bidi/>
      </w:pPr>
      <w:r>
        <w:rPr>
          <w:rtl/>
          <w:cs/>
          <w:lang w:val="ar_AE" w:bidi="ar_AE"/>
        </w:rPr>
      </w:r>
      <w:r>
        <w:rPr>
          <w:rtl/>
          <w:cs/>
          <w:lang w:val="ar_AE" w:bidi="ar_AE"/>
        </w:rPr>
        <w:t xml:space="preserve">أظهروا الخريطة التي تُبيِّن </w:t>
      </w:r>
      <w:r>
        <w:rPr>
          <w:b/>
          <w:rtl/>
          <w:cs/>
          <w:lang w:val="ar_AE" w:bidi="ar_AE"/>
        </w:rPr>
        <w:t>مدينة شكيم</w:t>
      </w:r>
      <w:r>
        <w:rPr>
          <w:rtl/>
          <w:cs/>
          <w:lang w:val="ar_AE" w:bidi="ar_AE"/>
        </w:rPr>
        <w:t>.</w:t>
      </w:r>
    </w:p>
    <w:p>
      <w:pPr>
        <w:bidi/>
      </w:pPr>
      <w:r>
        <w:rPr>
          <w:rtl/>
          <w:cs/>
          <w:lang w:val="ar_AE" w:bidi="ar_AE"/>
        </w:rPr>
      </w:r>
      <w:r>
        <w:rPr>
          <w:rtl/>
          <w:cs/>
          <w:lang w:val="ar_AE" w:bidi="ar_AE"/>
        </w:rPr>
        <w:t>توقفوا وناقشوا: أعيدوا سرد أحداث المقطع السابق.</w:t>
      </w:r>
    </w:p>
    <w:p>
      <w:pPr>
        <w:bidi/>
      </w:pPr>
      <w:r>
        <w:rPr>
          <w:rtl/>
          <w:cs/>
          <w:lang w:val="ar_AE" w:bidi="ar_AE"/>
        </w:rPr>
      </w:r>
      <w:r>
        <w:rPr>
          <w:rtl/>
          <w:cs/>
          <w:lang w:val="ar_AE" w:bidi="ar_AE"/>
        </w:rPr>
        <w:t>توقفوا وناقشوا: تحدثوا عن عائلة لها أب واحد وأمهات متعددات. ما الكلمات التي تستخدمونها لوصف الإخوة الذين من أم واحدة؟ وما الكلمات التي تستخدمونها لوصف الإخوة من أمهات أخريات؟</w:t>
      </w:r>
    </w:p>
    <w:p>
      <w:pPr>
        <w:bidi/>
      </w:pPr>
      <w:r>
        <w:rPr>
          <w:rtl/>
          <w:cs/>
          <w:lang w:val="ar_AE" w:bidi="ar_AE"/>
        </w:rPr>
      </w:r>
      <w:r>
        <w:rPr>
          <w:rtl/>
          <w:cs/>
          <w:lang w:val="ar_AE" w:bidi="ar_AE"/>
        </w:rPr>
        <w:t>في المقطع السابق، اغتصب شكيم دينة عندما خرجت لتزور بعض الفتيات في المنطقة. وكان أبناء يعقوب، إخوة دينة، غاضبين جدًا مما حدث. ثم قرر شكيم أنه أحب دينة، وأراد أن يتزوجها. واقترح حَمور، والد شكيم، المصاهرة بين عائلة يعقوب وسكان المدينة. وطالب الإخوة بأن يُختَن كل رجل في المدينة شرطًا للزواج من أي فرد من عائلة يعقوب. وكان الإخوة يتصرفون بخداع، إذ لم تكن لديهم أي نية للسماح لدينة بالزواج من شكيم.</w:t>
      </w:r>
    </w:p>
    <w:p>
      <w:pPr>
        <w:bidi/>
      </w:pPr>
      <w:r>
        <w:rPr>
          <w:rtl/>
          <w:cs/>
          <w:lang w:val="ar_AE" w:bidi="ar_AE"/>
        </w:rPr>
      </w:r>
      <w:r>
        <w:rPr>
          <w:rtl/>
          <w:cs/>
          <w:lang w:val="ar_AE" w:bidi="ar_AE"/>
        </w:rPr>
        <w:t>توقفوا وناقشوا: احكوا قصة عن امرأة تعرَّضت لهجوم واغتصاب. ماذا حدث للشخص الذي فعل ذلك؟ وكيف كانت استجابة عائلة المرأة؟</w:t>
      </w:r>
    </w:p>
    <w:p>
      <w:pPr>
        <w:bidi/>
      </w:pPr>
      <w:r>
        <w:rPr>
          <w:rtl/>
          <w:cs/>
          <w:lang w:val="ar_AE" w:bidi="ar_AE"/>
        </w:rPr>
      </w:r>
      <w:r>
        <w:rPr>
          <w:rtl/>
          <w:cs/>
          <w:lang w:val="ar_AE" w:bidi="ar_AE"/>
        </w:rPr>
        <w:t>كان شكيم مُصِرًّا بشدة على الزواج من دينة. فرجع إلى المدينة، وأقنع جميع الرجال بالموافقة على الختان. وتحدث شكيم إلى القادة عند باب المدينة. وباب المدينة هو المكان الذي كانت تُجرى فيه المعاملات التجارية، وكذلك تُناقَش فيه الأمور المهمة مع القادة. وكانت كثير من المدن القديمة محاطة بأسوار عالية للحماية وقت الهجوم، وكان في السور باب كبير يدخل الناس منه إلى المدينة. وداخل هذا الباب كان يوجد مكان مُظلَّل يجلس فيه قادة المدينة لمناقشة الأمور المهمة.</w:t>
      </w:r>
    </w:p>
    <w:p>
      <w:pPr>
        <w:bidi/>
      </w:pPr>
      <w:r>
        <w:rPr>
          <w:rtl/>
          <w:cs/>
          <w:lang w:val="ar_AE" w:bidi="ar_AE"/>
        </w:rPr>
      </w:r>
      <w:r>
        <w:rPr>
          <w:rtl/>
          <w:cs/>
          <w:lang w:val="ar_AE" w:bidi="ar_AE"/>
        </w:rPr>
        <w:t xml:space="preserve">أظهروا صورة </w:t>
      </w:r>
      <w:r>
        <w:rPr>
          <w:b/>
          <w:rtl/>
          <w:cs/>
          <w:lang w:val="ar_AE" w:bidi="ar_AE"/>
        </w:rPr>
        <w:t>لباب مدينة قديم</w:t>
      </w:r>
      <w:r>
        <w:rPr>
          <w:rtl/>
          <w:cs/>
          <w:lang w:val="ar_AE" w:bidi="ar_AE"/>
        </w:rPr>
        <w:t>.</w:t>
      </w:r>
    </w:p>
    <w:p>
      <w:pPr>
        <w:bidi/>
      </w:pPr>
      <w:r>
        <w:rPr>
          <w:rtl/>
          <w:cs/>
          <w:lang w:val="ar_AE" w:bidi="ar_AE"/>
        </w:rPr>
      </w:r>
      <w:r>
        <w:rPr>
          <w:rtl/>
          <w:cs/>
          <w:lang w:val="ar_AE" w:bidi="ar_AE"/>
        </w:rPr>
        <w:t>ثم أخبر شكيم رجال المدينة أن كل ما يملكه يعقوب سيصير لهم في النهاية من خلال المصاهرة مع عائلة يعقوب. ولم يذكر لهم أنه يريد الزواج من دينة، كما لم يخبرهم أن ختان جميع الرجال هو الثمن المطلوب لكي يتزوج هو من دينة. بل جعل الأمر يبدو وكأن الختان هو الثمن للمصاهرة مع عائلة يعقوب. وبهذه الطريقة كان شكيم أيضًا مخادعًا. ووافق جميع الرجال البالغين على اقتراح شكيم وخضعوا للختان، لأنهم كانوا يفكرون في المكاسب الاقتصادية.</w:t>
      </w:r>
    </w:p>
    <w:p>
      <w:pPr>
        <w:bidi/>
      </w:pPr>
      <w:r>
        <w:rPr>
          <w:rtl/>
          <w:cs/>
          <w:lang w:val="ar_AE" w:bidi="ar_AE"/>
        </w:rPr>
      </w:r>
      <w:r>
        <w:rPr>
          <w:rtl/>
          <w:cs/>
          <w:lang w:val="ar_AE" w:bidi="ar_AE"/>
        </w:rPr>
        <w:t>ويكون أشد الألم بعد نحو ثلاثة أيام من الختان، وفي ذلك الوقت لا يكون الرجال قادرين على القتال. وهنا هاجم اثنان من أبناء يعقوب، شمعون ولاوي، وقتلا كل رجل في المدينة. وكان هذان الاثنان هما الشقيقان لدينة، فهما أيضًا ابنا ليئة. وأخذا دينة من بيت شكيم، إذ كان شكيم قد احتجزها في بيته منذ وقت اغتصابها. ثم جاء باقي أبناء يعقوب وأخذوا جميع الغنم والبقر، واستولوا على كل ما وجدوه من غنائم. والغنيمة هي كل شيء ذي قيمة يأخذه الجنود بعد الانتصار في معركة. وهنا، بعدما انتصر الإخوة على المدينة، أخذوا معهم كل ما له قيمة. كما سبوا النساء والأطفال. كان حَمور وشكيم قد خططا للاستيلاء على ثروة يعقوب، لكن الآن صار يعقوب يمتلك ثروة المدينة كلها.</w:t>
      </w:r>
    </w:p>
    <w:p>
      <w:pPr>
        <w:bidi/>
      </w:pPr>
      <w:r>
        <w:rPr>
          <w:rtl/>
          <w:cs/>
          <w:lang w:val="ar_AE" w:bidi="ar_AE"/>
        </w:rPr>
      </w:r>
      <w:r>
        <w:rPr>
          <w:rtl/>
          <w:cs/>
          <w:lang w:val="ar_AE" w:bidi="ar_AE"/>
        </w:rPr>
        <w:t>وعندما علم يعقوب بما حدث، غضب من شمعون ولاوي. وقال يعقوب: "كدَّرتُماني بتكريهِكُما إيّايَ عِندَ سُكّانِ الأرضِ". وما قاله يعقوب هو تعبير مجازي يعني أن جميع الشعوب سيبغضون يعقوب وسيسعون إلى طرده من المنطقة. وكان يعقوب يخشى أن يسعى السكان المحيطون للانتقام وسحق عائلته أو قتلها. ويبدو أن يعقوب كان مهتمًا بسمعته بين الآخرين أكثر من اهتمامه بما حدث لابنته دينة.</w:t>
      </w:r>
    </w:p>
    <w:p>
      <w:pPr>
        <w:bidi/>
      </w:pPr>
      <w:r>
        <w:rPr>
          <w:rtl/>
          <w:cs/>
          <w:lang w:val="ar_AE" w:bidi="ar_AE"/>
        </w:rPr>
      </w:r>
      <w:r>
        <w:rPr>
          <w:rtl/>
          <w:cs/>
          <w:lang w:val="ar_AE" w:bidi="ar_AE"/>
        </w:rPr>
        <w:t xml:space="preserve">فأجاب شمعون ولاوي قائلين: "أنَظيرَ زانيَةٍ يَفعَلُ بأُختِنا؟" </w:t>
      </w:r>
    </w:p>
    <w:p>
      <w:pPr>
        <w:bidi/>
      </w:pPr>
      <w:r>
        <w:rPr>
          <w:rtl/>
          <w:cs/>
          <w:lang w:val="ar_AE" w:bidi="ar_AE"/>
        </w:rPr>
      </w:r>
      <w:r>
        <w:rPr>
          <w:rtl/>
          <w:cs/>
          <w:lang w:val="ar_AE" w:bidi="ar_AE"/>
        </w:rPr>
        <w:t>والزانية هي امرأة تقدم علاقات جنسية مقابل المال وغالبًا ما تكون لها سمعة سيئة. وهذا السؤال الأخير لا ينتظر إجابة، ويمكن صياغته بصيغة تقريرية مثل: "لم نكن لنسمح له أن يعامل أختنا كزانية". وقد قال شمعون ولاوي هذا الكلام ليعقوب بغضب، وتُظهر كلماتهم حدَّة الغضب لا الاحترام الذي يُفترَض أن يُظهِره الابن لأبيه.</w:t>
      </w:r>
    </w:p>
    <w:p>
      <w:pPr>
        <w:bidi/>
      </w:pPr>
      <w:r>
        <w:rPr>
          <w:rtl/>
          <w:cs/>
          <w:lang w:val="ar_AE" w:bidi="ar_AE"/>
        </w:rPr>
      </w:r>
      <w:r>
        <w:rPr>
          <w:rtl/>
          <w:cs/>
          <w:lang w:val="ar_AE" w:bidi="ar_AE"/>
        </w:rPr>
        <w:t>توقفوا وناقشوا: متى ولماذا يسعى الناس إلى الانتقام؟ وما أنواع الأفعال التي يقومون بها لتحقيق الانتقام؟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 xml:space="preserve">في </w:t>
      </w:r>
      <w:r>
        <w:rPr>
          <w:b/>
          <w:rtl/>
          <w:cs/>
          <w:lang w:val="ar_AE" w:bidi="ar_AE"/>
        </w:rPr>
        <w:t>المشهد الأول:</w:t>
      </w:r>
      <w:r>
        <w:rPr>
          <w:rtl/>
          <w:cs/>
          <w:lang w:val="ar_AE" w:bidi="ar_AE"/>
        </w:rPr>
        <w:t xml:space="preserve"> يطرح شكيم فكرة الختان والمصاهرة على قادة المدينة عند باب المدينة. ويتحدث شكيم فقط عن الفوائد الاقتصادية التي ستعود على رجال شكيم.</w:t>
      </w:r>
    </w:p>
    <w:p>
      <w:pPr>
        <w:bidi/>
      </w:pPr>
      <w:r>
        <w:rPr>
          <w:rtl/>
          <w:cs/>
          <w:lang w:val="ar_AE" w:bidi="ar_AE"/>
        </w:rPr>
      </w:r>
      <w:r>
        <w:rPr>
          <w:b/>
          <w:rtl/>
          <w:cs/>
          <w:lang w:val="ar_AE" w:bidi="ar_AE"/>
        </w:rPr>
        <w:t>في المشهد الثاني:</w:t>
      </w:r>
      <w:r>
        <w:rPr>
          <w:rtl/>
          <w:cs/>
          <w:lang w:val="ar_AE" w:bidi="ar_AE"/>
        </w:rPr>
        <w:t xml:space="preserve"> يخضع رجال شكيم للختان، وفي اليوم الثالث، حين يكون الألم في أشدِّه، يهاجم شمعون ولاوي ويقتلان جميع الرجال.</w:t>
      </w:r>
    </w:p>
    <w:p>
      <w:pPr>
        <w:bidi/>
      </w:pPr>
      <w:r>
        <w:rPr>
          <w:rtl/>
          <w:cs/>
          <w:lang w:val="ar_AE" w:bidi="ar_AE"/>
        </w:rPr>
      </w:r>
      <w:r>
        <w:rPr>
          <w:b/>
          <w:rtl/>
          <w:cs/>
          <w:lang w:val="ar_AE" w:bidi="ar_AE"/>
        </w:rPr>
        <w:t>في المشهد الثالث:</w:t>
      </w:r>
      <w:r>
        <w:rPr>
          <w:rtl/>
          <w:cs/>
          <w:lang w:val="ar_AE" w:bidi="ar_AE"/>
        </w:rPr>
        <w:t xml:space="preserve"> يصل باقي أبناء يعقوب، وينهبون المدينة، ويأخذون النساء والأطفال سبايا.</w:t>
      </w:r>
    </w:p>
    <w:p>
      <w:pPr>
        <w:bidi/>
      </w:pPr>
      <w:r>
        <w:rPr>
          <w:rtl/>
          <w:cs/>
          <w:lang w:val="ar_AE" w:bidi="ar_AE"/>
        </w:rPr>
      </w:r>
      <w:r>
        <w:rPr>
          <w:b/>
          <w:rtl/>
          <w:cs/>
          <w:lang w:val="ar_AE" w:bidi="ar_AE"/>
        </w:rPr>
        <w:t>في المشهد الرابع:</w:t>
      </w:r>
      <w:r>
        <w:rPr>
          <w:rtl/>
          <w:cs/>
          <w:lang w:val="ar_AE" w:bidi="ar_AE"/>
        </w:rPr>
        <w:t xml:space="preserve"> يواجه يعقوب شمعون ولاوي، ويخبرهما أنهما قد دمَّرا العائلة.</w:t>
      </w:r>
    </w:p>
    <w:p>
      <w:pPr>
        <w:bidi/>
      </w:pPr>
      <w:r>
        <w:rPr>
          <w:rtl/>
          <w:cs/>
          <w:lang w:val="ar_AE" w:bidi="ar_AE"/>
        </w:rPr>
      </w:r>
      <w:r>
        <w:rPr>
          <w:rtl/>
          <w:cs/>
          <w:lang w:val="ar_AE" w:bidi="ar_AE"/>
        </w:rPr>
        <w:t>تشمل الشخصيات في هذه القصة ما يلي: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شكيم</w:t>
      </w:r>
    </w:p>
    <w:p>
      <w:pPr>
        <w:pStyle w:val="ListBullet"/>
        <w:bidi/>
        <w:spacing w:line="240" w:lineRule="auto"/>
        <w:ind w:left="720"/>
      </w:pPr>
      <w:r>
        <w:rPr>
          <w:rtl/>
          <w:cs/>
          <w:lang w:val="ar_AE" w:bidi="ar_AE"/>
        </w:rPr>
      </w:r>
      <w:r>
        <w:rPr>
          <w:rtl/>
          <w:cs/>
          <w:lang w:val="ar_AE" w:bidi="ar_AE"/>
        </w:rPr>
        <w:t>حَمور</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بقية أبناء يعقوب</w:t>
      </w:r>
    </w:p>
    <w:p>
      <w:pPr>
        <w:pStyle w:val="ListBullet"/>
        <w:bidi/>
        <w:spacing w:line="240" w:lineRule="auto"/>
        <w:ind w:left="720"/>
      </w:pPr>
      <w:r>
        <w:rPr>
          <w:rtl/>
          <w:cs/>
          <w:lang w:val="ar_AE" w:bidi="ar_AE"/>
        </w:rPr>
      </w:r>
      <w:r>
        <w:rPr>
          <w:rtl/>
          <w:cs/>
          <w:lang w:val="ar_AE" w:bidi="ar_AE"/>
        </w:rPr>
        <w:t>رجال شكيم</w:t>
      </w:r>
    </w:p>
    <w:p>
      <w:pPr>
        <w:pStyle w:val="ListBullet"/>
        <w:bidi/>
        <w:spacing w:line="240" w:lineRule="auto"/>
        <w:ind w:left="720"/>
      </w:pPr>
      <w:r>
        <w:rPr>
          <w:rtl/>
          <w:cs/>
          <w:lang w:val="ar_AE" w:bidi="ar_AE"/>
        </w:rPr>
      </w:r>
      <w:r>
        <w:rPr>
          <w:rtl/>
          <w:cs/>
          <w:lang w:val="ar_AE" w:bidi="ar_AE"/>
        </w:rPr>
        <w:t>نساء وأطفال شكيم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تذكَّروا أن هذه القصة عنيفة، وقد تكون صعبة على الأشخاص الذين اختبروا عنفًا جنسيًا أو اغتصابًا. وتذكَّروا أيضًا أن هذه القصة هي القصة الثانية ضمن قصة مكوَّنة من جزأين.</w:t>
      </w:r>
    </w:p>
    <w:p>
      <w:pPr>
        <w:bidi/>
      </w:pPr>
      <w:r>
        <w:rPr>
          <w:rtl/>
          <w:cs/>
          <w:lang w:val="ar_AE" w:bidi="ar_AE"/>
        </w:rPr>
      </w:r>
      <w:r>
        <w:rPr>
          <w:rtl/>
          <w:cs/>
          <w:lang w:val="ar_AE" w:bidi="ar_AE"/>
        </w:rPr>
        <w:t>تدور أحداث هذه القصة في مدينة شكيم. ويُعَدّ شكيم، ابن حَمور، أحد الشخصيات الرئيسية في القصة. ويحمل كلٌّ من اسم المدينة واسم الشاب الاسم نفسه. ويبدو أن معظم الترجمات تتجنَّب الالتباس بالإشارة إلى شكيم المدينة بلفظ "الأرضِ" دون ذكر الاسم.</w:t>
      </w:r>
    </w:p>
    <w:p>
      <w:pPr>
        <w:bidi/>
      </w:pPr>
      <w:r>
        <w:rPr>
          <w:rtl/>
          <w:cs/>
          <w:lang w:val="ar_AE" w:bidi="ar_AE"/>
        </w:rPr>
      </w:r>
      <w:r>
        <w:rPr>
          <w:rtl/>
          <w:cs/>
          <w:lang w:val="ar_AE" w:bidi="ar_AE"/>
        </w:rPr>
        <w:t>في المقطع السابق، اغتصب شكيم دينة. ويستخدم النص تعبير أن شكيم "نَجَّس" دينة. وفي تلك الثقافة كان هذا أمرًا مُشينًا للغاية. وكان إخوة دينة غاضبين جدًا.</w:t>
      </w:r>
    </w:p>
    <w:p>
      <w:pPr>
        <w:bidi/>
      </w:pPr>
      <w:r>
        <w:rPr>
          <w:rtl/>
          <w:cs/>
          <w:lang w:val="ar_AE" w:bidi="ar_AE"/>
        </w:rPr>
      </w:r>
      <w:r>
        <w:rPr>
          <w:rtl/>
          <w:cs/>
          <w:lang w:val="ar_AE" w:bidi="ar_AE"/>
        </w:rPr>
        <w:t>أولًا، يسمع يعقوب أن شكيم قد نَجَّسَ ابنته، فلا يفعل شيئًا.</w:t>
      </w:r>
    </w:p>
    <w:p>
      <w:pPr>
        <w:bidi/>
      </w:pPr>
      <w:r>
        <w:rPr>
          <w:rtl/>
          <w:cs/>
          <w:lang w:val="ar_AE" w:bidi="ar_AE"/>
        </w:rPr>
      </w:r>
      <w:r>
        <w:rPr>
          <w:rtl/>
          <w:cs/>
          <w:lang w:val="ar_AE" w:bidi="ar_AE"/>
        </w:rPr>
        <w:t>ثم، لأن شكيم دنَّس أختهم دينة، يرد الإخوة بخداع.</w:t>
      </w:r>
    </w:p>
    <w:p>
      <w:pPr>
        <w:bidi/>
      </w:pPr>
      <w:r>
        <w:rPr>
          <w:rtl/>
          <w:cs/>
          <w:lang w:val="ar_AE" w:bidi="ar_AE"/>
        </w:rPr>
      </w:r>
      <w:r>
        <w:rPr>
          <w:rtl/>
          <w:cs/>
          <w:lang w:val="ar_AE" w:bidi="ar_AE"/>
        </w:rPr>
        <w:t>ثم، وبسبب تدنيس دينة، ينهَب الإخوة المدينة بعد قتل جميع الرجال.</w:t>
      </w:r>
    </w:p>
    <w:p>
      <w:pPr>
        <w:bidi/>
      </w:pPr>
      <w:r>
        <w:rPr>
          <w:rtl/>
          <w:cs/>
          <w:lang w:val="ar_AE" w:bidi="ar_AE"/>
        </w:rPr>
      </w:r>
      <w:r>
        <w:rPr>
          <w:rtl/>
          <w:cs/>
          <w:lang w:val="ar_AE" w:bidi="ar_AE"/>
        </w:rPr>
        <w:t>يُكمِل هذا المقطع قصة دينة. فقد جاء حَمور وشكيم للتحدث مع يعقوب وأبنائه. ويبدو أن الأبناء قد قبلوا فكرة الزواج بين المجموعتين. لكنهم اشترطوا أن يُختَن جميع الرجال قبل أن تتم أي زيجة.</w:t>
      </w:r>
    </w:p>
    <w:p>
      <w:pPr>
        <w:bidi/>
      </w:pPr>
      <w:r>
        <w:rPr>
          <w:rtl/>
          <w:cs/>
          <w:lang w:val="ar_AE" w:bidi="ar_AE"/>
        </w:rPr>
      </w:r>
      <w:r>
        <w:rPr>
          <w:rtl/>
          <w:cs/>
          <w:lang w:val="ar_AE" w:bidi="ar_AE"/>
        </w:rPr>
        <w:t>في المشهد الأول، يوافق شكيم وحَمور على اقتراح ختان جميع الرجال، ويذهبان إلى باب المدينة للقاء قادة المدينة. ويعرض شكيم وحَمور فكرة الختان والمصاهرة من منظور اقتصادي بحت. فإذا وافق الرجال على الختان، فسيحصلون في النهاية على ثروة يعقوب من خلال المصاهرة. وستندمج عائلة يعقوب في الثقافة المحلية. ولا يذكر شكيم أنه يريد الزواج من دينة.</w:t>
      </w:r>
    </w:p>
    <w:p>
      <w:pPr>
        <w:bidi/>
      </w:pPr>
      <w:r>
        <w:rPr>
          <w:rtl/>
          <w:cs/>
          <w:lang w:val="ar_AE" w:bidi="ar_AE"/>
        </w:rPr>
      </w:r>
      <w:r>
        <w:rPr>
          <w:rtl/>
          <w:cs/>
          <w:lang w:val="ar_AE" w:bidi="ar_AE"/>
        </w:rPr>
        <w:t>في المشهد الثاني، يوافق قادة المدينة على الاقتراح، ويُختَن كل ذكر في المدينة. ويكون اليوم الثالث بعد الختان هو اليوم الذي يكون فيه الألم في أشدِّه، وربما يصاحبه حُمّى. وفي ذلك اليوم، يهجم شمعون ولاوي، الشقيقان لدينة، مستخدمَين السيوف، ويقتلان جميع الرجال البالغين في المدينة. هذا مشهد عنيف، ولم يكن رجال المدينة قادرين على الدفاع عن أنفسهم. ويأخذ الشقيقان دينة، التي كانت محتجَزة في بيت شكيم، ويعودان بها إلى يعقوب.</w:t>
      </w:r>
    </w:p>
    <w:p>
      <w:pPr>
        <w:bidi/>
      </w:pPr>
      <w:r>
        <w:rPr>
          <w:rtl/>
          <w:cs/>
          <w:lang w:val="ar_AE" w:bidi="ar_AE"/>
        </w:rPr>
      </w:r>
      <w:r>
        <w:rPr>
          <w:rtl/>
          <w:cs/>
          <w:lang w:val="ar_AE" w:bidi="ar_AE"/>
        </w:rPr>
        <w:t>في المشهد الثالث، بعد أن يقتل شمعون ولاوي جميع الرجال، يصل باقي أبناء يعقوب إلى المدينة. ويرون أن جميع الرجال قد ماتوا، فينهبون المدينة، ويأخذون كل ما له قيمة، بما في ذلك جميع الحيوانات في الحقول، ثم يأخذون النساء والأطفال سبايا. وقد فعلوا ذلك لأن دينة كانت قد دُنِّست في هذه المدينة.</w:t>
      </w:r>
    </w:p>
    <w:p>
      <w:pPr>
        <w:bidi/>
      </w:pPr>
      <w:r>
        <w:rPr>
          <w:rtl/>
          <w:cs/>
          <w:lang w:val="ar_AE" w:bidi="ar_AE"/>
        </w:rPr>
      </w:r>
      <w:r>
        <w:rPr>
          <w:rtl/>
          <w:cs/>
          <w:lang w:val="ar_AE" w:bidi="ar_AE"/>
        </w:rPr>
        <w:t>في المشهد الرابع، يغضب يعقوب من شمعون ولاوي، ويقول لهما: "كدَّرتُماني!" ويقول إنهما جعلاه ذا رائحة كريهة أي ذا سُمعة سيئة بين الذين حوله. وهذه استعارة تعني أن المدن والشعوب المجاورة سيبغضون يعقوب. وكان يعقوب خائفًا من أن يسمع أعداؤهم بما حدث، فيهاجموه ويقتلوا الجميع. وكان خائفًا على عائلته كلها. أما شمعون ولاوي فقالا إنهما لن يسمحا بأن تُعامَل أختهما كزانية. وعندما تكلَّم شمعون ولاوي، أجابا يعقوب بطريقة غير لائقة.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دينة</w:t>
      </w:r>
    </w:p>
    <w:p>
      <w:pPr>
        <w:pStyle w:val="ListBullet"/>
        <w:bidi/>
        <w:spacing w:line="240" w:lineRule="auto"/>
        <w:ind w:left="720"/>
      </w:pPr>
      <w:r>
        <w:rPr>
          <w:rtl/>
          <w:cs/>
          <w:lang w:val="ar_AE" w:bidi="ar_AE"/>
        </w:rPr>
      </w:r>
      <w:r>
        <w:rPr>
          <w:rtl/>
          <w:cs/>
          <w:lang w:val="ar_AE" w:bidi="ar_AE"/>
        </w:rPr>
        <w:t>شكيم</w:t>
      </w:r>
    </w:p>
    <w:p>
      <w:pPr>
        <w:pStyle w:val="ListBullet"/>
        <w:bidi/>
        <w:spacing w:line="240" w:lineRule="auto"/>
        <w:ind w:left="720"/>
      </w:pPr>
      <w:r>
        <w:rPr>
          <w:rtl/>
          <w:cs/>
          <w:lang w:val="ar_AE" w:bidi="ar_AE"/>
        </w:rPr>
      </w:r>
      <w:r>
        <w:rPr>
          <w:rtl/>
          <w:cs/>
          <w:lang w:val="ar_AE" w:bidi="ar_AE"/>
        </w:rPr>
        <w:t>حَمور</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بقية أبناء يعقوب</w:t>
      </w:r>
    </w:p>
    <w:p>
      <w:pPr>
        <w:pStyle w:val="ListBullet"/>
        <w:bidi/>
        <w:spacing w:line="240" w:lineRule="auto"/>
        <w:ind w:left="720"/>
      </w:pPr>
      <w:r>
        <w:rPr>
          <w:rtl/>
          <w:cs/>
          <w:lang w:val="ar_AE" w:bidi="ar_AE"/>
        </w:rPr>
      </w:r>
      <w:r>
        <w:rPr>
          <w:rtl/>
          <w:cs/>
          <w:lang w:val="ar_AE" w:bidi="ar_AE"/>
        </w:rPr>
        <w:t>رجال شكيم</w:t>
      </w:r>
    </w:p>
    <w:p>
      <w:pPr>
        <w:pStyle w:val="ListBullet"/>
        <w:bidi/>
        <w:spacing w:line="240" w:lineRule="auto"/>
        <w:ind w:left="720"/>
      </w:pPr>
      <w:r>
        <w:rPr>
          <w:rtl/>
          <w:cs/>
          <w:lang w:val="ar_AE" w:bidi="ar_AE"/>
        </w:rPr>
      </w:r>
      <w:r>
        <w:rPr>
          <w:rtl/>
          <w:cs/>
          <w:lang w:val="ar_AE" w:bidi="ar_AE"/>
        </w:rPr>
        <w:t>نساء وأطفال شكيم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كاملة دون توقف.</w:t>
      </w:r>
    </w:p>
    <w:p>
      <w:pPr>
        <w:bidi/>
      </w:pPr>
      <w:r>
        <w:rPr>
          <w:rtl/>
          <w:cs/>
          <w:lang w:val="ar_AE" w:bidi="ar_AE"/>
        </w:rPr>
      </w:r>
      <w:r>
        <w:rPr>
          <w:rtl/>
          <w:cs/>
          <w:lang w:val="ar_AE" w:bidi="ar_AE"/>
        </w:rPr>
        <w:t>تذكَّروا أن هذه القصة تتضمن تفاصيل كثيرة عن العنف الجنسي، لذلك يرجى التحلّي بالحساسية عند اختيار أعضاء فريق الترجمة لتمثيل الأدوار المختلفة في هذه القصة. وإذا كنتم، أو كان أحدٌ ممن تعرفون، قد اختبر عنفًا جنسيًا أو اغتصابًا، فقد يكون من الأفضل أن تكتفوا بمشاهدة الفريق أثناء التمثيل بدلًا من المشاركة في أداء أحد الأدوار.</w:t>
      </w:r>
    </w:p>
    <w:p>
      <w:pPr>
        <w:bidi/>
      </w:pPr>
      <w:r>
        <w:rPr>
          <w:rtl/>
          <w:cs/>
          <w:lang w:val="ar_AE" w:bidi="ar_AE"/>
        </w:rPr>
      </w:r>
      <w:r>
        <w:rPr>
          <w:rtl/>
          <w:cs/>
          <w:lang w:val="ar_AE" w:bidi="ar_AE"/>
        </w:rPr>
        <w:t>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أحد الأدوار: "ما شعورك؟" قد تسمعون إجابات مختلفة.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قبل البدء في تمثيل أحداث هذا المقطع، راجِعوا باختصار ما حدث في المقطع السابق. فالمقطع السابق ينتهي باقتراح ختان كل رجل حتى تتم المصاهرة بين المجموعتين. ويبدأ هذا المقطع بموافقة شكيم وحَمور على فكرة الختان لكي تتم المصاهرة بين الجميع.</w:t>
      </w:r>
    </w:p>
    <w:p>
      <w:pPr>
        <w:bidi/>
      </w:pPr>
      <w:r>
        <w:rPr>
          <w:rtl/>
          <w:cs/>
          <w:lang w:val="ar_AE" w:bidi="ar_AE"/>
        </w:rPr>
      </w:r>
      <w:r>
        <w:rPr>
          <w:rtl/>
          <w:cs/>
          <w:lang w:val="ar_AE" w:bidi="ar_AE"/>
        </w:rPr>
        <w:t>في المشهد الأول، يذهب شكيم وحَمور إلى باب المدينة ويتحدثان مع قادة المدينة. ويعرضان فكرة المصاهرة من منظور اقتصادي بحت. ويعدان الرجال بأنهم سيتمكنون من الحصول على ثروة يعقوب من خلال هذه المصاهرة. ولا يخبران قادة المدينة أن شكيم يريد الزواج من 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شكيم: "لماذا لا تخبر الرجال أنك تريد الزواج من دينة، وأن الختان هو الثمن المطلوب؟" قد تسمعون: "لن يوافقوا إذا أخبرتهم بذلك. فلا بد أن أقنعهم أن هذا الأمر مفيد لاقتصادهم. ويجب أن أُقنعهم بأن هذه هي الطريقة للحصول على ثروة يعقوب ولكي نصبح أغنى."</w:t>
      </w:r>
    </w:p>
    <w:p>
      <w:pPr>
        <w:pStyle w:val="ListBullet"/>
        <w:bidi/>
        <w:spacing w:line="240" w:lineRule="auto"/>
        <w:ind w:left="720"/>
      </w:pPr>
      <w:r>
        <w:rPr>
          <w:rtl/>
          <w:cs/>
          <w:lang w:val="ar_AE" w:bidi="ar_AE"/>
        </w:rPr>
      </w:r>
      <w:r>
        <w:rPr>
          <w:rtl/>
          <w:cs/>
          <w:lang w:val="ar_AE" w:bidi="ar_AE"/>
        </w:rPr>
        <w:t>واسألوا حَمور: "لماذا تدعم ابنك بهذه الطريقة؟" قد تسمعون: "ابني لديه مشكلات ونقائص لكني أحبه. وهو يريد أن يتزوج دينة، وسأفعل كل ما أستطيع لكي يحصل على ما يريد. كما أريد أن أتجنب مزيدًا من المتاعب."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يوافق قادة المدينة على الاقتراح، ويُختَن كل رجل في المدينة. وينتظر شمعون ولاوي، وهما شقيقا دينة، حتى اليوم الثالث بعد الختان. وهذا هو الوقت الذي يكون فيه المختونون في أشد حالات الألم، وغير قادرين على الحركة أو القتال، وربما كانوا يعانون من حُمّى. فيذهب شمعون ولاوي بسيوفهما، ويهاجمان الرجال ويقتلان كل ذكر بالغ في المدينة. هذا مشهد عنيف، ثم يذهبان إلى بيت شكيم، ويأخذان دينة من البيت ويعيدانها إلى معسكرهما.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شمعون ولاوي: "كيف تشعران الآن بعد أن انتقمتما؟" قد تسمعون: "نشعر بالارتياح. لقد دنَّسوا أختنا. ورجال المدينة لم يفعلوا شيئًا ليوقفوا شكيم أو ليساعدوا دينة. وكانوا يريدون أن يأخذوا نساءنا لأنفسهم. لقد استحقوا الموت."</w:t>
      </w:r>
    </w:p>
    <w:p>
      <w:pPr>
        <w:pStyle w:val="ListBullet"/>
        <w:bidi/>
        <w:spacing w:line="240" w:lineRule="auto"/>
        <w:ind w:left="720"/>
      </w:pPr>
      <w:r>
        <w:rPr>
          <w:rtl/>
          <w:cs/>
          <w:lang w:val="ar_AE" w:bidi="ar_AE"/>
        </w:rPr>
      </w:r>
      <w:r>
        <w:rPr>
          <w:rtl/>
          <w:cs/>
          <w:lang w:val="ar_AE" w:bidi="ar_AE"/>
        </w:rPr>
        <w:t>واسألوا دينة: "كيف تشعرين الآن؟" قد تسمعون: "أنا سعيدة جدًا لأن إخوتي أنقذوني. لقد كنت خائفة أن أبقى هناك إلى الأبد. كنت أشعر بأنني نجسة. وسأحتاج إلى وقت طويل قبل أن أشعر أنني طبيعية مرة أخرى. ومن الجيد أن أعرف أن إخوتي يحبونني ويريدونني أن أعود إلى البيت."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الثالث، يذهب باقي أبناء يعقوب إلى المدينة. ويعلم الأبناء بما فعله شمعون ولاوي. ويكتشفون أن جميع رجال المدينة قد ماتوا. ثم يأخذ باقي الأبناء كل ما في المدينة. فيأخذون جميع الحيوانات، ويأخذون كل ما له قيمة من البيوت، ثم يأخذون النساء والأطفال سبايا.</w:t>
      </w:r>
    </w:p>
    <w:p>
      <w:pPr>
        <w:bidi/>
      </w:pPr>
      <w:r>
        <w:rPr>
          <w:rtl/>
          <w:cs/>
          <w:lang w:val="ar_AE" w:bidi="ar_AE"/>
        </w:rPr>
      </w:r>
      <w:r>
        <w:rPr>
          <w:rtl/>
          <w:cs/>
          <w:lang w:val="ar_AE" w:bidi="ar_AE"/>
        </w:rPr>
        <w:t xml:space="preserve">في المشهد الرابع، يقول يعقوب لشمعون ولاوي: "كدَّرتُماني بتكريهِكُما إيّايَ عِندَ سُكّانِ الأرضِ". وكان يعقوب خائفًا من أن يتحد الآخرون ويأتوا ليهاجموه هو وعائلته. وكان خائفًا أن تُباد العائلة كلها. أما الإخوة فأجابوا قائلين: "أنَظيرَ زانيَةٍ يَفعَلُ بأُختِنا؟"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الإخوة: "كيف تشعرون تجاه أبيكم الآن؟" قد تسمعون: "لا نفهم كيف يمكنه أن يكون هكذا. كان لا بد أن ننقذ أختنا وننتقم لها. ويبدو وكأنه لا يهتم بما حدث لها."</w:t>
      </w:r>
    </w:p>
    <w:p>
      <w:pPr>
        <w:pStyle w:val="ListBullet"/>
        <w:bidi/>
        <w:spacing w:line="240" w:lineRule="auto"/>
        <w:ind w:left="720"/>
      </w:pPr>
      <w:r>
        <w:rPr>
          <w:rtl/>
          <w:cs/>
          <w:lang w:val="ar_AE" w:bidi="ar_AE"/>
        </w:rPr>
      </w:r>
      <w:r>
        <w:rPr>
          <w:rtl/>
          <w:cs/>
          <w:lang w:val="ar_AE" w:bidi="ar_AE"/>
        </w:rPr>
        <w:t>واسألوا يعقوب: "كيف تشعر الآن؟" قد تسمعون: "أنا خائف جدًا على حياة كل عائلتي. أعرف أنهم أساءوا إلى دينة ودنَّسوها، لكن يجب أن أفكر في العائلة كلها."</w:t>
      </w:r>
    </w:p>
    <w:p>
      <w:pPr>
        <w:bidi/>
      </w:pPr>
      <w:r>
        <w:rPr>
          <w:rtl/>
          <w:cs/>
          <w:lang w:val="ar_AE" w:bidi="ar_AE"/>
        </w:rPr>
      </w:r>
      <w:r>
        <w:rPr>
          <w:rtl/>
          <w:cs/>
          <w:lang w:val="ar_AE" w:bidi="ar_AE"/>
        </w:rPr>
        <w:t>توقفوا هنا، وناقشوا كمجموعة كيف تجعلكم هذه القصة تشعرون وتفكرون. هل تحتاجون إلى بعض الوقت للتفكير، أو للحديث عن هذه القصة مع أحد في فريقكم أو مع شخص آخر؟ ما الذي يمكنكم فعله للاعتناء بأنفسكم وأنتم تتأملون في قصة مثل هذه؟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كان يعقوب يقيم على قطعة أرض اشتراها خارج مدينة شكيم. واسم ابن حَمور الحِوّي هو شكيم، والاسم نفسه هو اسم المدينة. في هذا المقطع، تُشير معظم الترجمات إلى المدينة التي تُسمَى شكيم دون ذكر الاسم صراحة فتقول: "الأرضِ"، ثم تشير إلى الرجل نفسه باسم شكيم. والحِوِّيُّون هم من نسل كنعان بن حام، وقد لعن نوح كنعانَ بنَ حام. والحِوِّيُّون هم إحدى القبائل المنحدرة من كنعان، وكانوا يعيشون في المنطقة المحيطة بمدينة شكيم. انظروا إلى الخريطة التي تُظهر موقع شكيم.</w:t>
      </w:r>
    </w:p>
    <w:p>
      <w:pPr>
        <w:bidi/>
      </w:pPr>
      <w:r>
        <w:rPr>
          <w:rtl/>
          <w:cs/>
          <w:lang w:val="ar_AE" w:bidi="ar_AE"/>
        </w:rPr>
      </w:r>
      <w:r>
        <w:rPr>
          <w:rtl/>
          <w:cs/>
          <w:lang w:val="ar_AE" w:bidi="ar_AE"/>
        </w:rPr>
        <w:t xml:space="preserve">وبسبب ما حدث </w:t>
      </w:r>
      <w:r>
        <w:rPr>
          <w:b/>
          <w:rtl/>
          <w:cs/>
          <w:lang w:val="ar_AE" w:bidi="ar_AE"/>
        </w:rPr>
        <w:t>نُجِّست</w:t>
      </w:r>
      <w:r>
        <w:rPr>
          <w:rtl/>
          <w:cs/>
          <w:lang w:val="ar_AE" w:bidi="ar_AE"/>
        </w:rPr>
        <w:t xml:space="preserve"> دينة. والتنجيس يعني جعل الشيء نجسًا أو غير مقبول أمام الله. وأصبحت دينة تُعتَبر غير طاهرة طقسيًا، أو غير مقبولة اجتماعيًا. وهي الآن دنسة. ويمكن القول إن دينة قد أُهينت أو أُذِلَّت. استخدموا التعبيرات نفسها التي استخدمتموها في المقطع السابق لوصف كيفية تدنيس دِينَة. </w:t>
      </w:r>
    </w:p>
    <w:p>
      <w:pPr>
        <w:bidi/>
      </w:pPr>
      <w:r>
        <w:rPr>
          <w:rtl/>
          <w:cs/>
          <w:lang w:val="ar_AE" w:bidi="ar_AE"/>
        </w:rPr>
      </w:r>
      <w:r>
        <w:rPr>
          <w:rtl/>
          <w:cs/>
          <w:lang w:val="ar_AE" w:bidi="ar_AE"/>
        </w:rPr>
        <w:t xml:space="preserve">يلتقى حَمور وشكيم برجال المدينة عند </w:t>
      </w:r>
      <w:r>
        <w:rPr>
          <w:b/>
          <w:rtl/>
          <w:cs/>
          <w:lang w:val="ar_AE" w:bidi="ar_AE"/>
        </w:rPr>
        <w:t>باب المدينة</w:t>
      </w:r>
      <w:r>
        <w:rPr>
          <w:rtl/>
          <w:cs/>
          <w:lang w:val="ar_AE" w:bidi="ar_AE"/>
        </w:rPr>
        <w:t xml:space="preserve">. وعبارة "أهلَ مَدينَتِهِما" هي أسلوب تعبيري يُقصد به جميع الرجال البالغين. وكان باب المدينة في العصور القديمة هو المكان الذي يجتمع فيه الرجال لمناقشة الأمور المهمة. </w:t>
      </w:r>
    </w:p>
    <w:p>
      <w:pPr>
        <w:bidi/>
      </w:pPr>
      <w:r>
        <w:rPr>
          <w:rtl/>
          <w:cs/>
          <w:lang w:val="ar_AE" w:bidi="ar_AE"/>
        </w:rPr>
      </w:r>
      <w:r>
        <w:rPr>
          <w:rtl/>
          <w:cs/>
          <w:lang w:val="ar_AE" w:bidi="ar_AE"/>
        </w:rPr>
        <w:t>انظروا إلى الصورة التي تُظهر باب المدينة.</w:t>
      </w:r>
    </w:p>
    <w:p>
      <w:pPr>
        <w:bidi/>
      </w:pPr>
      <w:r>
        <w:rPr>
          <w:rtl/>
          <w:cs/>
          <w:lang w:val="ar_AE" w:bidi="ar_AE"/>
        </w:rPr>
      </w:r>
      <w:r>
        <w:rPr>
          <w:rtl/>
          <w:cs/>
          <w:lang w:val="ar_AE" w:bidi="ar_AE"/>
        </w:rPr>
        <w:t xml:space="preserve">استخدموا المصطلحات نفسها </w:t>
      </w:r>
      <w:r>
        <w:rPr>
          <w:b/>
          <w:rtl/>
          <w:cs/>
          <w:lang w:val="ar_AE" w:bidi="ar_AE"/>
        </w:rPr>
        <w:t>للختان</w:t>
      </w:r>
      <w:r>
        <w:rPr>
          <w:rtl/>
          <w:cs/>
          <w:lang w:val="ar_AE" w:bidi="ar_AE"/>
        </w:rPr>
        <w:t xml:space="preserve"> التي استخدمتموها في المقطع السابق.</w:t>
      </w:r>
    </w:p>
    <w:p>
      <w:pPr>
        <w:bidi/>
      </w:pPr>
      <w:r>
        <w:rPr>
          <w:rtl/>
          <w:cs/>
          <w:lang w:val="ar_AE" w:bidi="ar_AE"/>
        </w:rPr>
      </w:r>
      <w:r>
        <w:rPr>
          <w:rtl/>
          <w:cs/>
          <w:lang w:val="ar_AE" w:bidi="ar_AE"/>
        </w:rPr>
        <w:t>كانت ليئة هي أمَّ دِينَة، وهي أيضًا أمُّ شمعون ولاوي. وكان شمعون ولاوي شقيقا دِينَة. كان لدِينَة ستة إخوة أشقاء، جميعهم أبناء ليئة، كما كان لها خمسة إخوة غير أشقاء، أي إخوة من أبٍ واحد وأمهات مختلفات.</w:t>
      </w:r>
    </w:p>
    <w:p>
      <w:pPr>
        <w:bidi/>
      </w:pPr>
      <w:r>
        <w:rPr>
          <w:rtl/>
          <w:cs/>
          <w:lang w:val="ar_AE" w:bidi="ar_AE"/>
        </w:rPr>
      </w:r>
      <w:r>
        <w:rPr>
          <w:rtl/>
          <w:cs/>
          <w:lang w:val="ar_AE" w:bidi="ar_AE"/>
        </w:rPr>
        <w:t xml:space="preserve">استخدم شمعون ولاوي </w:t>
      </w:r>
      <w:r>
        <w:rPr>
          <w:b/>
          <w:rtl/>
          <w:cs/>
          <w:lang w:val="ar_AE" w:bidi="ar_AE"/>
        </w:rPr>
        <w:t>السيوف.</w:t>
      </w:r>
      <w:r>
        <w:rPr>
          <w:rtl/>
          <w:cs/>
          <w:lang w:val="ar_AE" w:bidi="ar_AE"/>
        </w:rPr>
        <w:t xml:space="preserve"> وكان السيف مدبب الطرف، وعلى الأرجح ذا حدَّين، أي له نصلان حادان من الجانبين. وكان يُحمَل في غمد أو جراب يتدلّى من الخصر. </w:t>
      </w:r>
      <w:r>
        <w:rPr>
          <w:b/>
          <w:rtl/>
          <w:cs/>
          <w:lang w:val="ar_AE" w:bidi="ar_AE"/>
        </w:rPr>
        <w:t>ونهبَ</w:t>
      </w:r>
      <w:r>
        <w:rPr>
          <w:rtl/>
          <w:cs/>
          <w:lang w:val="ar_AE" w:bidi="ar_AE"/>
        </w:rPr>
        <w:t xml:space="preserve"> أبناء يعقوب المدينة، أي أخذوا كل ما له قيمة دون استثناء. ويمكن أيضًا استخدام كلمة </w:t>
      </w:r>
      <w:r>
        <w:rPr>
          <w:b/>
          <w:rtl/>
          <w:cs/>
          <w:lang w:val="ar_AE" w:bidi="ar_AE"/>
        </w:rPr>
        <w:t>"سلب"</w:t>
      </w:r>
      <w:r>
        <w:rPr>
          <w:rtl/>
          <w:cs/>
          <w:lang w:val="ar_AE" w:bidi="ar_AE"/>
        </w:rPr>
        <w:t>. ويعني السلب أخذ كل ما له قيمة، وغالبًا ما يُستخدم هذا المصطلح للإشارة إلى الاستيلاء على الممتلكات أثناء الحرب. وكلٌّ من النهب والسلب أفعال عنيفة.</w:t>
      </w:r>
    </w:p>
    <w:p>
      <w:pPr>
        <w:bidi/>
      </w:pPr>
      <w:r>
        <w:rPr>
          <w:rtl/>
          <w:cs/>
          <w:lang w:val="ar_AE" w:bidi="ar_AE"/>
        </w:rPr>
      </w:r>
      <w:r>
        <w:rPr>
          <w:rtl/>
          <w:cs/>
          <w:lang w:val="ar_AE" w:bidi="ar_AE"/>
        </w:rPr>
        <w:t xml:space="preserve">قال يعقوب إن شمعون ولاوي قد جعلاه </w:t>
      </w:r>
      <w:r>
        <w:rPr>
          <w:b/>
          <w:rtl/>
          <w:cs/>
          <w:lang w:val="ar_AE" w:bidi="ar_AE"/>
        </w:rPr>
        <w:t>كرائحة كريهة</w:t>
      </w:r>
      <w:r>
        <w:rPr>
          <w:rtl/>
          <w:cs/>
          <w:lang w:val="ar_AE" w:bidi="ar_AE"/>
        </w:rPr>
        <w:t xml:space="preserve"> بين سكان المنطقة. ويمكن أيضًا استخدام عبارة "</w:t>
      </w:r>
      <w:r>
        <w:rPr>
          <w:b/>
          <w:rtl/>
          <w:cs/>
          <w:lang w:val="ar_AE" w:bidi="ar_AE"/>
        </w:rPr>
        <w:t>رائحة سيئة</w:t>
      </w:r>
      <w:r>
        <w:rPr>
          <w:rtl/>
          <w:cs/>
          <w:lang w:val="ar_AE" w:bidi="ar_AE"/>
        </w:rPr>
        <w:t>". قال يعقوب لشمعون ولاوي: "كدَّرتُماني بتكريهِكُما إيّايَ عِندَ سُكّانِ الأرضِ". فالتعبيرات مثل الرائحة الكريهة، أو الرائحة المؤذية، كلها صور بلاغية. وكان يعقوب يقصد أنه صار الآن ذا سمعة سيئة بين الناس.</w:t>
      </w:r>
    </w:p>
    <w:p>
      <w:pPr>
        <w:bidi/>
      </w:pPr>
      <w:r>
        <w:rPr>
          <w:rtl/>
          <w:cs/>
          <w:lang w:val="ar_AE" w:bidi="ar_AE"/>
        </w:rPr>
      </w:r>
      <w:r>
        <w:rPr>
          <w:rtl/>
          <w:cs/>
          <w:lang w:val="ar_AE" w:bidi="ar_AE"/>
        </w:rPr>
        <w:t>توقّفوا وناقشوا: احكوا قصة قصيرة عن شخص يتصرّف بخداع تجاه الآخرين. كيف تصفون هذا الشخص في قصتكم؟ هل تستخدمون صورًا لفظية، أم تقولون صراحة إن له سمعة سيئة؟</w:t>
      </w:r>
    </w:p>
    <w:p>
      <w:pPr>
        <w:bidi/>
      </w:pPr>
      <w:r>
        <w:rPr>
          <w:rtl/>
          <w:cs/>
          <w:lang w:val="ar_AE" w:bidi="ar_AE"/>
        </w:rPr>
      </w:r>
      <w:r>
        <w:rPr>
          <w:rtl/>
          <w:cs/>
          <w:lang w:val="ar_AE" w:bidi="ar_AE"/>
        </w:rPr>
        <w:t xml:space="preserve">وردّ الإخوة على يعقوب بسؤال لا ينتظر إجابة، وهذا النوع من الأسئلة يمكن التعبير عنه أيضًا بصيغة خبرية إيجابية. فقد قالوا إن شكيم كان يعامل دِينَة </w:t>
      </w:r>
      <w:r>
        <w:rPr>
          <w:b/>
          <w:rtl/>
          <w:cs/>
          <w:lang w:val="ar_AE" w:bidi="ar_AE"/>
        </w:rPr>
        <w:t>كزانية</w:t>
      </w:r>
      <w:r>
        <w:rPr>
          <w:rtl/>
          <w:cs/>
          <w:lang w:val="ar_AE" w:bidi="ar_AE"/>
        </w:rPr>
        <w:t>. والزانية هي امرأة تتقاضى مالًا مقابل ممارسات جنسية، وغالبًا ما تكون لها سمعة سيئة في ثقافتها".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 استمعوا إلى نسخة صوتية من تكوين ٣٥: ١–١٥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بداية هذا المقطع، كان يعقوب وعائلته لا يزالون يعيشون في شكيم. وقد أصبح بيت يعقوب الآن أكبر بكثير، لأن جميع النساء والأطفال الذين أُسروا من المدينة كانوا يعيشون مع يعقوب. هذا السرد يُبيّن كيف نقل الله يعقوب من شكيم إلى بيت إيل، المكان الذي توقّف فيه يعقوب أثناء رحلته نحو حاران. فقبل سنوات كثيرة، ذهب يعقوب إلى حاران ليقيم عند خاله، أخي أمّه رفقة، وفي الطريق، توقف يعقوب في بيت إيل. بيت إيل هو المكان الذي رأى فيه يعقوب حلم السُّلَّم الذي يصل إلى السماء، وهناك أكد الله العهد الذي قطعه مع إبراهيم وإسحاق. وبيت إيل هو المكان الذي أخبر الله فيه يعقوب أن الأرض ستكون له ولنسله. لقد قال الله ليعقوب إن جميع أمم الأرض ستتبارك من خلال نسل يعقوب.</w:t>
      </w:r>
    </w:p>
    <w:p>
      <w:pPr>
        <w:bidi/>
      </w:pPr>
      <w:r>
        <w:rPr>
          <w:rtl/>
          <w:cs/>
          <w:lang w:val="ar_AE" w:bidi="ar_AE"/>
        </w:rPr>
      </w:r>
      <w:r>
        <w:rPr>
          <w:rtl/>
          <w:cs/>
          <w:lang w:val="ar_AE" w:bidi="ar_AE"/>
        </w:rPr>
        <w:t>والآن، يتحدث الله إلى يعقوب بأن يصعد إلى بيت إيل. بيت إيل تقع على بُعد حوالي 30 كيلومترًا، أو 20 ميلًا، جنوب شكيم، لكنها ترتفع بنحو 300 متر، أو 1000 قدم، عن مستوى شكيم. ويمكن أن تشير كلمة "اصعد" أيضًا إلى الذهاب إلى مكان مقدس أو مكان للعبادة حتى لو لم يكن هذا المكان على ارتفاع. الحج هو رحلة خاصة إلى مكان عبادة.</w:t>
      </w:r>
    </w:p>
    <w:p>
      <w:pPr>
        <w:bidi/>
      </w:pPr>
      <w:r>
        <w:rPr>
          <w:rtl/>
          <w:cs/>
          <w:lang w:val="ar_AE" w:bidi="ar_AE"/>
        </w:rPr>
      </w:r>
      <w:r>
        <w:rPr>
          <w:rtl/>
          <w:cs/>
          <w:lang w:val="ar_AE" w:bidi="ar_AE"/>
        </w:rPr>
        <w:t>اعرضوا الخريطة التي توضح مكان كل من شكيم وبيت إيل.</w:t>
      </w:r>
    </w:p>
    <w:p>
      <w:pPr>
        <w:bidi/>
      </w:pPr>
      <w:r>
        <w:rPr>
          <w:rtl/>
          <w:cs/>
          <w:lang w:val="ar_AE" w:bidi="ar_AE"/>
        </w:rPr>
      </w:r>
      <w:r>
        <w:rPr>
          <w:rtl/>
          <w:cs/>
          <w:lang w:val="ar_AE" w:bidi="ar_AE"/>
        </w:rPr>
        <w:t>يخبر الله يعقوب بأن ينتقل إلى بيت إيل ويقيم هناك. هذا يعني أن الله يريد ليعقوب أن يبقى في بيت إيل لفترة من الزمن. يطلب الله من يعقوب أن يبني مذبحًا لله في بيت إيل، ويخبره أن الله هو نفس الإله الذي ظهر له عندما توقف يعقوب في بيت إيل في الطريق إلى حاران.</w:t>
      </w:r>
    </w:p>
    <w:p>
      <w:pPr>
        <w:bidi/>
      </w:pPr>
      <w:r>
        <w:rPr>
          <w:rtl/>
          <w:cs/>
          <w:lang w:val="ar_AE" w:bidi="ar_AE"/>
        </w:rPr>
      </w:r>
      <w:r>
        <w:rPr>
          <w:rtl/>
          <w:cs/>
          <w:lang w:val="ar_AE" w:bidi="ar_AE"/>
        </w:rPr>
        <w:t>اعرضوا صورة مذبح.</w:t>
      </w:r>
    </w:p>
    <w:p>
      <w:pPr>
        <w:bidi/>
      </w:pPr>
      <w:r>
        <w:rPr>
          <w:rtl/>
          <w:cs/>
          <w:lang w:val="ar_AE" w:bidi="ar_AE"/>
        </w:rPr>
      </w:r>
      <w:r>
        <w:rPr>
          <w:rtl/>
          <w:cs/>
          <w:lang w:val="ar_AE" w:bidi="ar_AE"/>
        </w:rPr>
        <w:t>وقبل أن يغادر شكيم، طلب يعقوب من جميع أفراد بيته أن يتخلّصوا من جميع الأصنام الوثنية التي جاؤوا بها من أماكن أخرى. والمقصود بكلمة "بَيْتِهِ" هو أي شخص يعيش مع يعقوب، ويشمل العائلة والعبيد. لقد كان جميع نساء وابناء شكيم الذين يعبدون الأصنام، يعيشون الآن مع يعقوب كأسري. أخبرتنا المقاطع السابقة أن يعقوب غادر حاران ومعه العديد من العبيد، وأن حتى راحيل كانت قد أحضرت معها الأصنام العائلية. أحضر الجميع أصنامهم وأقراطهم إلى يعقوب، فدفنها تحت شجرة. ونحن لا نعرف بالضبط ما هو نوع هذه الشجرة. وتتحدث بعض الترجمات عن شجرة البلوط. نحن لا نعرف لماذا أخذ يعقوب أقراطهم. يعتقد بعضهم أن هذه الأقراط لم تكن حُليًّا، بل تمائم أو تعويذات سحرية.</w:t>
      </w:r>
    </w:p>
    <w:p>
      <w:pPr>
        <w:bidi/>
      </w:pPr>
      <w:r>
        <w:rPr>
          <w:rtl/>
          <w:cs/>
          <w:lang w:val="ar_AE" w:bidi="ar_AE"/>
        </w:rPr>
      </w:r>
      <w:r>
        <w:rPr>
          <w:rtl/>
          <w:cs/>
          <w:lang w:val="ar_AE" w:bidi="ar_AE"/>
        </w:rPr>
        <w:t>اعرضوا صورة لآلهة البيوت الصغيرة – أشياء صغيرة قد تُمثِّل الناس أو الأجداد.</w:t>
      </w:r>
    </w:p>
    <w:p>
      <w:pPr>
        <w:bidi/>
      </w:pPr>
      <w:r>
        <w:rPr>
          <w:rtl/>
          <w:cs/>
          <w:lang w:val="ar_AE" w:bidi="ar_AE"/>
        </w:rPr>
      </w:r>
      <w:r>
        <w:rPr>
          <w:rtl/>
          <w:cs/>
          <w:lang w:val="ar_AE" w:bidi="ar_AE"/>
        </w:rPr>
        <w:t>لقد طلب يعقوب من جميع الناس في البيت أن يطهّروا أنفسهم. وعادةً ما كان التطهير ينطوي على اغتسال شخص أو غسل ثيابه وتغييرها، للتخلّص من أي شيء نجس. وقد فعل بيت يعقوب هذا قبل أن يغادروا شكيم. وهذا يعني أنهم لم يصلوا إلى بيت إيل بثياب نظيفة، بل انطلقوا في الرحلة بعد أن اغتسلوا وارتدوا ثيابًا نظيفة قبل أن يبدأوا الطريق بالتطهُّر والتخلّص من الآلهة الغريبة. لقد كان الشعب يتهيّأ لعبادة الله، فهذه الأشياء الأخرى كانت ستعوق عبادتهم لله.</w:t>
      </w:r>
    </w:p>
    <w:p>
      <w:pPr>
        <w:bidi/>
      </w:pPr>
      <w:r>
        <w:rPr>
          <w:rtl/>
          <w:cs/>
          <w:lang w:val="ar_AE" w:bidi="ar_AE"/>
        </w:rPr>
      </w:r>
      <w:r>
        <w:rPr>
          <w:rtl/>
          <w:cs/>
          <w:lang w:val="ar_AE" w:bidi="ar_AE"/>
        </w:rPr>
        <w:t>توقّفوا وناقشوا: صفوا ما يفعله الناس في ثقافتكم للاستعداد للعبادة.</w:t>
      </w:r>
    </w:p>
    <w:p>
      <w:pPr>
        <w:bidi/>
      </w:pPr>
      <w:r>
        <w:rPr>
          <w:rtl/>
          <w:cs/>
          <w:lang w:val="ar_AE" w:bidi="ar_AE"/>
        </w:rPr>
      </w:r>
      <w:r>
        <w:rPr>
          <w:rtl/>
          <w:cs/>
          <w:lang w:val="ar_AE" w:bidi="ar_AE"/>
        </w:rPr>
        <w:t>وبينما كان يعقوب وأهل بيته، بما في ذلك جميع مواشيه، يسافرون إلى بيت إيل، كان خوف الله على الناس في المدن المحيطة. هذا تعبيرٌ تصويريٌّ يعني أن الله جعل الناس يشعرون بخوف شديد عندما اقترب يعقوب. لم يهاجم أحد يعقوب أو أي من ممتلكاته. وكان يعقوب قادرًا على الانتقال إلى بيت إيل في سلام. كان يعقوب خائفًا من أن يهاجمه أهل المنطقة هو وعائلته بعد أن قتل شمعون ولاوي جميع رجال شكيم. ويُظهر الله ليعقوب أنه سيحمي بيت يعقوب.</w:t>
      </w:r>
    </w:p>
    <w:p>
      <w:pPr>
        <w:bidi/>
      </w:pPr>
      <w:r>
        <w:rPr>
          <w:rtl/>
          <w:cs/>
          <w:lang w:val="ar_AE" w:bidi="ar_AE"/>
        </w:rPr>
      </w:r>
      <w:r>
        <w:rPr>
          <w:rtl/>
          <w:cs/>
          <w:lang w:val="ar_AE" w:bidi="ar_AE"/>
        </w:rPr>
        <w:t>وبالفعل، وصل يعقوب إلى لوز، وهو الاسم القديم لمدينة بيت إيل. وعندما وصل يعقوب إلى بيت إيل، بنى مذبحًا وسمَّاه إِيلَ بَيْتِ إِيلَ، أي إله بيت إيل. بيت إيل يعني بيت الله. لذلك، فإن الاسم الجديد يعني إله بيت الله. وتذكّر يعقوب أن الله قد ظهر له في هذا المكان عندما كان هاربًا من عيسو وذاهبًا إلى حاران.</w:t>
      </w:r>
    </w:p>
    <w:p>
      <w:pPr>
        <w:bidi/>
      </w:pPr>
      <w:r>
        <w:rPr>
          <w:rtl/>
          <w:cs/>
          <w:lang w:val="ar_AE" w:bidi="ar_AE"/>
        </w:rPr>
      </w:r>
      <w:r>
        <w:rPr>
          <w:rtl/>
          <w:cs/>
          <w:lang w:val="ar_AE" w:bidi="ar_AE"/>
        </w:rPr>
        <w:t>وبعد وقت قصير ماتت مـُرضعة رفقة، دبورة. عندما غادرت رفقة حاران لتتزوج إسحاق، أخذت معها مرضعتها، أي المرأة التي كانت تعتني بها كطفلة، ولم يُذكر اسمها في ذلك المقطع. أما في هذا المقطع، نعرف أن اسمها دبورة. ودُفنت دبورة تحت شجرة بلوط في الوادي بالقرب من بيت إيل. ودُعيت الشجرة أَلُّونَ بَاكُوتَ. لا يخبرنا المقطع أي شيء عن رفقة، أم يعقوب.</w:t>
      </w:r>
    </w:p>
    <w:p>
      <w:pPr>
        <w:bidi/>
      </w:pPr>
      <w:r>
        <w:rPr>
          <w:rtl/>
          <w:cs/>
          <w:lang w:val="ar_AE" w:bidi="ar_AE"/>
        </w:rPr>
      </w:r>
      <w:r>
        <w:rPr>
          <w:rtl/>
          <w:cs/>
          <w:lang w:val="ar_AE" w:bidi="ar_AE"/>
        </w:rPr>
        <w:t>يشير المقطع إلى فدان آرام، وهو اسم المنطقة المحيطة بحاران. وعندما يصل يعقوب إلى بيت إيل، وصل يعقوب من فدان آرام. لقد استغرقت هذه الرحلة، منذ أن غادر يعقوب فدّان أرام وعمّه لابان، سنواتٍ كثيرة، وأخيرًا، انتهت رحلة يعقوب الطويلة. ظهر الله ليعقوب مرة أخرى في بيت إيل، كلام الله هنا هو في صيغة شعرية، ويمكنكم أن تعبّروا عنه في صيغة شعر أو تحتفظوا به كسرد. لقد غيِّر الله اسم يعقوب. قال الله: "اسْمُكَ يَعْقُوبُ. لاَ يُدْعَى اسْمُكَ فِيمَا بَعْدُ يَعْقُوبَ، بَلْ يَكُونُ اسْمُكَ إِسْرَائِيلَ". وهذا هو نفس الاسم الذي كان قد أعطاه الرجلُ الذي صارع يعقوبَ في فنيئيل. وعندما يغيّر الله اسم شخص، فإن هذا يعني عادةً أن شيئًا مهمًا قد حدث. إن اسم يعقوب يعني المخادع، والله يقول إن يعقوب لم يعد مخادعـًا. إعطاء اسم جديد يعني أن هناك تغييرًا في شخصية الشخص أو مصيره. وسيكون إسرائيل أيضًا اسم الشعب والأمة الذين ينحدرون من يعقوب.</w:t>
      </w:r>
    </w:p>
    <w:p>
      <w:pPr>
        <w:bidi/>
      </w:pPr>
      <w:r>
        <w:rPr>
          <w:rtl/>
          <w:cs/>
          <w:lang w:val="ar_AE" w:bidi="ar_AE"/>
        </w:rPr>
      </w:r>
      <w:r>
        <w:rPr>
          <w:rtl/>
          <w:cs/>
          <w:lang w:val="ar_AE" w:bidi="ar_AE"/>
        </w:rPr>
        <w:t>اعرضوا خريطة رحلة يعقوب الطويلة، على مدى عدة سنوات، من فدان أرام إلى بيت إيل.</w:t>
      </w:r>
    </w:p>
    <w:p>
      <w:pPr>
        <w:bidi/>
      </w:pPr>
      <w:r>
        <w:rPr>
          <w:rtl/>
          <w:cs/>
          <w:lang w:val="ar_AE" w:bidi="ar_AE"/>
        </w:rPr>
      </w:r>
      <w:r>
        <w:rPr>
          <w:rtl/>
          <w:cs/>
          <w:lang w:val="ar_AE" w:bidi="ar_AE"/>
        </w:rPr>
        <w:t xml:space="preserve">ثم قال الله: "أَنَا اللهُ الْقَدِيرُ"، أي إيل شدّاي. وهذا اسم آخر لله. </w:t>
      </w:r>
      <w:r>
        <w:rPr>
          <w:b/>
          <w:rtl/>
          <w:cs/>
          <w:lang w:val="ar_AE" w:bidi="ar_AE"/>
        </w:rPr>
        <w:t xml:space="preserve"> إيل </w:t>
      </w:r>
      <w:r>
        <w:rPr>
          <w:rtl/>
          <w:cs/>
          <w:lang w:val="ar_AE" w:bidi="ar_AE"/>
        </w:rPr>
        <w:t xml:space="preserve"> هو اسم الله. وكلمة </w:t>
      </w:r>
      <w:r>
        <w:rPr>
          <w:b/>
          <w:rtl/>
          <w:cs/>
          <w:lang w:val="ar_AE" w:bidi="ar_AE"/>
        </w:rPr>
        <w:t>القدير</w:t>
      </w:r>
      <w:r>
        <w:rPr>
          <w:rtl/>
          <w:cs/>
          <w:lang w:val="ar_AE" w:bidi="ar_AE"/>
        </w:rPr>
        <w:t xml:space="preserve"> تعني من له كل القدرة. إنَّ جمع الكلمتين معًا يعطي المعنى "الله القدير". وقد استخدم الله هذا الاسم عندما أعطى وعدًا بالبركة لإبراهيم وإسحاق ويعقوب.</w:t>
      </w:r>
    </w:p>
    <w:p>
      <w:pPr>
        <w:bidi/>
      </w:pPr>
      <w:r>
        <w:rPr>
          <w:rtl/>
          <w:cs/>
          <w:lang w:val="ar_AE" w:bidi="ar_AE"/>
        </w:rPr>
      </w:r>
      <w:r>
        <w:rPr>
          <w:rtl/>
          <w:cs/>
          <w:lang w:val="ar_AE" w:bidi="ar_AE"/>
        </w:rPr>
        <w:t>قال الله ليعقوب أن يكون مثمرًا ويكثر. وهذا تعبير شعري استخدمه الله منذ أن تحدث مع آدم وحواء. وهذه العبارة هنا هي بركة وليست وصية. كان ليعقوب بالفعل العديد من الأبناء، وسيكون لأبناء يعقوب أبناء آخرين كثيرًا. ثم يواصل الله بركته ليعقوب، وفيُخبِر يعقوبَ أن نسلَه سيصير أمّة عظيمة، بل وسيخرج ملوك من نسله. وقد أخبر الله يعقوب أيضًا أن الأرض التي أعطاها لإبراهيم وإسحاق هي الآن له (أي ليعقوب)، ثم غادر الله ذلك المكان.</w:t>
      </w:r>
    </w:p>
    <w:p>
      <w:pPr>
        <w:bidi/>
      </w:pPr>
      <w:r>
        <w:rPr>
          <w:rtl/>
          <w:cs/>
          <w:lang w:val="ar_AE" w:bidi="ar_AE"/>
        </w:rPr>
      </w:r>
      <w:r>
        <w:rPr>
          <w:rtl/>
          <w:cs/>
          <w:lang w:val="ar_AE" w:bidi="ar_AE"/>
        </w:rPr>
        <w:t>نصب يعقوب عمودًا من الحجر ليصنع علامة في المكان الذي تحدث فيه الله معه. وقد كان يعقوب قد وضع عمودًا من حجر وسكب زيت الزيتون عليه، في المرة الأولى التي تحدث فيها الله إلى يعقوب قبل سنوات عديدة. وفي هذه المرة سكب يعقوب الخمر على العمود كتقدمة لله. ثم استخدم يعقوب زيت الزيتون ليمسح العمود بالزيت. كانت المسحة. أو سكب الزيت على العمود هو لإظهار أن شيئًا مقدّسًا أو مُخصّصـًا لله. وأطلق يعقوب اسم بيت إيل على هذا المكان، وهو ما يعني بيت الله. وقد استخدم يعقوب هذا الاسم لأن الله تكلَّم معه في هذا المكان.</w:t>
      </w:r>
    </w:p>
    <w:p>
      <w:pPr>
        <w:bidi/>
      </w:pPr>
      <w:r>
        <w:rPr>
          <w:rtl/>
          <w:cs/>
          <w:lang w:val="ar_AE" w:bidi="ar_AE"/>
        </w:rPr>
      </w:r>
      <w:r>
        <w:rPr>
          <w:rtl/>
          <w:cs/>
          <w:lang w:val="ar_AE" w:bidi="ar_AE"/>
        </w:rPr>
        <w:t>توقّفوا وناقشوا: كيف تتذكّر ثقافتكم مكانًا خاصًا؟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يخبر الله يعقوب أن يترك شكيم ويذهب إلى بيت إيل.</w:t>
      </w:r>
    </w:p>
    <w:p>
      <w:pPr>
        <w:bidi/>
      </w:pPr>
      <w:r>
        <w:rPr>
          <w:rtl/>
          <w:cs/>
          <w:lang w:val="ar_AE" w:bidi="ar_AE"/>
        </w:rPr>
      </w:r>
      <w:r>
        <w:rPr>
          <w:b/>
          <w:rtl/>
          <w:cs/>
          <w:lang w:val="ar_AE" w:bidi="ar_AE"/>
        </w:rPr>
        <w:t>المشهد الثاني:</w:t>
      </w:r>
      <w:r>
        <w:rPr>
          <w:rtl/>
          <w:cs/>
          <w:lang w:val="ar_AE" w:bidi="ar_AE"/>
        </w:rPr>
        <w:t xml:space="preserve"> يعقوب يخبر جميع الناس في بيته أن يطهّروا أنفسهم قبل أن يذهبوا إلى بيت إيل. يطلب يعقوب أيضًا أن يُسلموا جميع الآلهة والأقراط الغريبة.</w:t>
      </w:r>
    </w:p>
    <w:p>
      <w:pPr>
        <w:bidi/>
      </w:pPr>
      <w:r>
        <w:rPr>
          <w:rtl/>
          <w:cs/>
          <w:lang w:val="ar_AE" w:bidi="ar_AE"/>
        </w:rPr>
      </w:r>
      <w:r>
        <w:rPr>
          <w:b/>
          <w:rtl/>
          <w:cs/>
          <w:lang w:val="ar_AE" w:bidi="ar_AE"/>
        </w:rPr>
        <w:t>المشهد الثالث:</w:t>
      </w:r>
      <w:r>
        <w:rPr>
          <w:rtl/>
          <w:cs/>
          <w:lang w:val="ar_AE" w:bidi="ar_AE"/>
        </w:rPr>
        <w:t xml:space="preserve"> يصل يعقوب وعائلته إلى بيت إيل، ويبني يعقوب مذبحًا.</w:t>
      </w:r>
    </w:p>
    <w:p>
      <w:pPr>
        <w:bidi/>
      </w:pPr>
      <w:r>
        <w:rPr>
          <w:rtl/>
          <w:cs/>
          <w:lang w:val="ar_AE" w:bidi="ar_AE"/>
        </w:rPr>
      </w:r>
      <w:r>
        <w:rPr>
          <w:b/>
          <w:rtl/>
          <w:cs/>
          <w:lang w:val="ar_AE" w:bidi="ar_AE"/>
        </w:rPr>
        <w:t>المشهد الرابع:</w:t>
      </w:r>
      <w:r>
        <w:rPr>
          <w:rtl/>
          <w:cs/>
          <w:lang w:val="ar_AE" w:bidi="ar_AE"/>
        </w:rPr>
        <w:t xml:space="preserve"> تموت دبورة، مُرضعة رفقة.</w:t>
      </w:r>
    </w:p>
    <w:p>
      <w:pPr>
        <w:bidi/>
      </w:pPr>
      <w:r>
        <w:rPr>
          <w:rtl/>
          <w:cs/>
          <w:lang w:val="ar_AE" w:bidi="ar_AE"/>
        </w:rPr>
      </w:r>
      <w:r>
        <w:rPr>
          <w:b/>
          <w:rtl/>
          <w:cs/>
          <w:lang w:val="ar_AE" w:bidi="ar_AE"/>
        </w:rPr>
        <w:t>المشهد الخامس:</w:t>
      </w:r>
      <w:r>
        <w:rPr>
          <w:rtl/>
          <w:cs/>
          <w:lang w:val="ar_AE" w:bidi="ar_AE"/>
        </w:rPr>
        <w:t xml:space="preserve"> يظهر الله ليعقوب، ويباركه ويغيّر اسم يعقوب، ليكون اسم يعقوب الجديد هو إسرائيل.</w:t>
      </w:r>
    </w:p>
    <w:p>
      <w:pPr>
        <w:bidi/>
      </w:pPr>
      <w:r>
        <w:rPr>
          <w:rtl/>
          <w:cs/>
          <w:lang w:val="ar_AE" w:bidi="ar_AE"/>
        </w:rPr>
      </w:r>
      <w:r>
        <w:rPr>
          <w:b/>
          <w:rtl/>
          <w:cs/>
          <w:lang w:val="ar_AE" w:bidi="ar_AE"/>
        </w:rPr>
        <w:t xml:space="preserve"> المشهد السادس:</w:t>
      </w:r>
      <w:r>
        <w:rPr>
          <w:rtl/>
          <w:cs/>
          <w:lang w:val="ar_AE" w:bidi="ar_AE"/>
        </w:rPr>
        <w:t xml:space="preserve"> ينصب يعقوب عمودًا من الحجر ويمسحه.</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أهل بيت يعقوب</w:t>
      </w:r>
    </w:p>
    <w:p>
      <w:pPr>
        <w:pStyle w:val="ListBullet"/>
        <w:bidi/>
        <w:spacing w:line="240" w:lineRule="auto"/>
        <w:ind w:left="720"/>
      </w:pPr>
      <w:r>
        <w:rPr>
          <w:rtl/>
          <w:cs/>
          <w:lang w:val="ar_AE" w:bidi="ar_AE"/>
        </w:rPr>
      </w:r>
      <w:r>
        <w:rPr>
          <w:rtl/>
          <w:cs/>
          <w:lang w:val="ar_AE" w:bidi="ar_AE"/>
        </w:rPr>
        <w:t>الناس في المدن المجاورة</w:t>
      </w:r>
    </w:p>
    <w:p>
      <w:pPr>
        <w:pStyle w:val="ListBullet"/>
        <w:bidi/>
        <w:spacing w:line="240" w:lineRule="auto"/>
        <w:ind w:left="720"/>
      </w:pPr>
      <w:r>
        <w:rPr>
          <w:rtl/>
          <w:cs/>
          <w:lang w:val="ar_AE" w:bidi="ar_AE"/>
        </w:rPr>
      </w:r>
      <w:r>
        <w:rPr>
          <w:rtl/>
          <w:cs/>
          <w:lang w:val="ar_AE" w:bidi="ar_AE"/>
        </w:rPr>
        <w:t>دبورة، مُرضعة رفقة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كان يعقوب لا يزال يعيش في شكيم. يخبر الله يعقوب أن يترك مكانه ويذهب إلى بيت إيل ويقيم هناك. ويطلب الله من يعقوب أن يبني مذبحًا له هناك. وهذا المذبح هو لعبادة الله. يقدم الله نفسه ليعقوب إنه الله الذي ظهر له عندما هرب يعقوب من عيسو.</w:t>
      </w:r>
    </w:p>
    <w:p>
      <w:pPr>
        <w:bidi/>
      </w:pPr>
      <w:r>
        <w:rPr>
          <w:rtl/>
          <w:cs/>
          <w:lang w:val="ar_AE" w:bidi="ar_AE"/>
        </w:rPr>
      </w:r>
      <w:r>
        <w:rPr>
          <w:rtl/>
          <w:cs/>
          <w:lang w:val="ar_AE" w:bidi="ar_AE"/>
        </w:rPr>
        <w:t>في المشهد الثاني، يخبر يعقوب جميع أفراد بيته أن يستعدوا لهذا الانتقال إلى بيت إيل. وسيكون هذا مثل الحج أو رحلة خاصة إلى مكان مقدس. إن "بيته" كلمة تشمل أفراد عائلة يعقوب وعبيده وجميع النساء والأطفال الذين أُخذوا من شكيم. يوضح يعقوب أنهم ذاهبون إلى المكان الذي قابل فيه يعقوب الله قبل أن يذهب إلى حاران. كما يخبرهم أيضًا أن الله كان معه حيثما ذهب. كان على الناس أن يتخلصوا من جميع رموز العبادة الوثنية – الأصنام، والآلهة الغريبة، وأي شيء يبعدهم عن عبادة الله، ويطهرون أنفسهم، أي أن عليهم أن يغتسلوا. وكان هذا سيجعلهم طاهرين أو أنهم لم يمسّوا أي شيء غير مقدس، لأن الغسل يزيل كل الدنس. وكان عليهم أن يرتدوا ثيابًا نظيفة، قبل أن يغادروا شكيم، مما يعني أنهم لن يكونوا طاهرين جسديًا عندما يصلون إلى بيت إيل. إن ما كانوا يفعلونه هو الاغتسال أو التخلّص من أي شيء يبعدهم عن عبادة الله. وبفعلهم هذا الأمر قبل الرحيل، تصبح الرحلة التي طولها 30 كيلومترًا تشبه الحج أو رحلة إلى مكان مقدس. كان الناس قد أعطوا يعقوب أصنامهم وأقراطهم, ربما كانت هذه الأقراط تمائمَ خاصة أو أشياءَ تُستَخدَم في العبادة الوثنية. وقد دفن يعقوب هذه الأشياء تحت شجرة كبيرة. وبينما هم يبدؤون رحلتهم، كانت المدن المحيطة خائفة منهم، ولم تُقدِم على أيّ محاولة لمنع يعقوب من الرحيل مع أسرته الكبيرة وقطعانه الكثيرة.</w:t>
      </w:r>
    </w:p>
    <w:p>
      <w:pPr>
        <w:bidi/>
      </w:pPr>
      <w:r>
        <w:rPr>
          <w:rtl/>
          <w:cs/>
          <w:lang w:val="ar_AE" w:bidi="ar_AE"/>
        </w:rPr>
      </w:r>
      <w:r>
        <w:rPr>
          <w:rtl/>
          <w:cs/>
          <w:lang w:val="ar_AE" w:bidi="ar_AE"/>
        </w:rPr>
        <w:t>في المشهد الثالث، يصل يعقوب وأسرته إلى بيت إيل بعد عدة أيام من السفر. وقد بنى يعقوب مذبحًا هناك ليتذكَّر أن الله قد ظهر له عندما كان هاربًا من عيسو منذ زمن بعيد.</w:t>
      </w:r>
    </w:p>
    <w:p>
      <w:pPr>
        <w:bidi/>
      </w:pPr>
      <w:r>
        <w:rPr>
          <w:rtl/>
          <w:cs/>
          <w:lang w:val="ar_AE" w:bidi="ar_AE"/>
        </w:rPr>
      </w:r>
      <w:r>
        <w:rPr>
          <w:rtl/>
          <w:cs/>
          <w:lang w:val="ar_AE" w:bidi="ar_AE"/>
        </w:rPr>
        <w:t>المشهد الرابع يقدم معلومات إضافية. نحن لا نعرف متى حدث هذا، لكن الكاتب كان يظن أن هذه معلومات مهمة بالنسبة لنا أن نعرفها. في المشهد الرابع، تموت دبورة. دبورة هي المرأة التي كانت تعتني برفقة، أم يعقوب، عندما كانت طفلة. جاءت دبورة مع رِفقة عندما جاءت لتتزوج إسحاق، ودُفنت دبورة تحت شجرة كبيرة خارج بيت إيل.</w:t>
      </w:r>
    </w:p>
    <w:p>
      <w:pPr>
        <w:bidi/>
      </w:pPr>
      <w:r>
        <w:rPr>
          <w:rtl/>
          <w:cs/>
          <w:lang w:val="ar_AE" w:bidi="ar_AE"/>
        </w:rPr>
      </w:r>
      <w:r>
        <w:rPr>
          <w:rtl/>
          <w:cs/>
          <w:lang w:val="ar_AE" w:bidi="ar_AE"/>
        </w:rPr>
        <w:t>في المشهد الخامس، يخبرنا المقطع أن يعقوب عاد من فدان آرام. وفدان أرام هو اسم البلد المحيط بحاران، وهو المكان الذي ذهب فيه يعقوب وعاش فيه عشرين سنة مع خاله لابان. تزوج يعقوب نسائه هناك وانجب أبنائه هناك. لقد ظلّ يعقوب في رحلة عودته إلى وطنه لسنواتٍ عديدة. وعندما وصل إلى بيت إيل، عاد يعقوب إلى المكان الذي قابل فيه الله في بداية هذه الرحلة منذ أكثر من عشرين سنة. المقطع يقول إن رحلة يعقوب قد انتهت، وقد عاد يعقوب إلى وطنه. يظهر الله ليعقوب في بيت إيل، ويباركه. يتحدث الله في جمل قصيرة شعرية. يغيَّر الله اسم يعقوب إلى إسرائيل. يستخدم الله تعبير كان قد استخدمه الله مع آدم وحواء ومع نوح. ثم قال له: "أَثْمِرْ وَاكْثُرْ". وهذه صورة كلامية يخبر فيها الله يعقوب أن يكون له أبناءً كثيرين وبالفعل سيكون له أبناءً كثيرين . يبدو أن هذا القول كان يمثّل وصية، لكنه فعليًا يمثّل بركة. ويعدُ الله يعقوب بأن نسله سيصير أمّة عظيمة، وأن من بين نسله سيكون هناك ملوك، وسيخرج منه أممًا أخرى أيضًا. ويعدُ الله أن الأرض التي أعطاها لإبراهيم وإسحاق ستكون الآن ليعقوب ونسله. وبعد أن تحدث الله إلى يعقوب، صعد الله عن ذلك المكان. وهذا يعني أن الله قد ترك يعقوب، لكن المقطع لا يخبرنا كيف صعد الله أو غادر.</w:t>
      </w:r>
    </w:p>
    <w:p>
      <w:pPr>
        <w:bidi/>
      </w:pPr>
      <w:r>
        <w:rPr>
          <w:rtl/>
          <w:cs/>
          <w:lang w:val="ar_AE" w:bidi="ar_AE"/>
        </w:rPr>
      </w:r>
      <w:r>
        <w:rPr>
          <w:rtl/>
          <w:cs/>
          <w:lang w:val="ar_AE" w:bidi="ar_AE"/>
        </w:rPr>
        <w:t>في المشهد السادس، ينصب يعقوب عمودًا من الحجر ليميز هذا المكان. كان يعقوب يريد أن يتذكَّر بالتحديد المكان الذي تحدث فيه الله إليه. وسكب يعقوب الخمر على العمود كتقدمة لله. ثم سكب يعقوب الزيت على العمود كوسيلة ليمسح العمود أو ليفرزه جانبًا كشيء مقدس ومكرس لله. وأعطى يعقوب اسمًا لهذا المكان وهو بيت إيل. وهذه هي المرة الثانية التي يُسمِّي فيها يعقوب هذا المكان بيت إيل. وعبارة بيت إيل تعني بيت الله. ويكرر النص ثلاث مرات أن الله تحدث إلى يعقوب في بيت إيل. إن تكرار ما حدث هو طريقة لتأكيد أهمية هذا الحدث ليعقوب.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أهل بيت يعقوب</w:t>
      </w:r>
    </w:p>
    <w:p>
      <w:pPr>
        <w:pStyle w:val="ListBullet"/>
        <w:bidi/>
        <w:spacing w:line="240" w:lineRule="auto"/>
        <w:ind w:left="720"/>
      </w:pPr>
      <w:r>
        <w:rPr>
          <w:rtl/>
          <w:cs/>
          <w:lang w:val="ar_AE" w:bidi="ar_AE"/>
        </w:rPr>
      </w:r>
      <w:r>
        <w:rPr>
          <w:rtl/>
          <w:cs/>
          <w:lang w:val="ar_AE" w:bidi="ar_AE"/>
        </w:rPr>
        <w:t>الناس في المدن المجاورة</w:t>
      </w:r>
    </w:p>
    <w:p>
      <w:pPr>
        <w:pStyle w:val="ListBullet"/>
        <w:bidi/>
        <w:spacing w:line="240" w:lineRule="auto"/>
        <w:ind w:left="720"/>
      </w:pPr>
      <w:r>
        <w:rPr>
          <w:rtl/>
          <w:cs/>
          <w:lang w:val="ar_AE" w:bidi="ar_AE"/>
        </w:rPr>
      </w:r>
      <w:r>
        <w:rPr>
          <w:rtl/>
          <w:cs/>
          <w:lang w:val="ar_AE" w:bidi="ar_AE"/>
        </w:rPr>
        <w:t>دبورة، مُرضعة رفقة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أحد الأدوار: "ما هو شعورك؟" قد تسمعون إجابات مختلفة، واصلوا التمثيل.</w:t>
      </w:r>
    </w:p>
    <w:p>
      <w:pPr>
        <w:bidi/>
      </w:pPr>
      <w:r>
        <w:rPr>
          <w:rtl/>
          <w:cs/>
          <w:lang w:val="ar_AE" w:bidi="ar_AE"/>
        </w:rPr>
      </w:r>
      <w:r>
        <w:rPr>
          <w:rtl/>
          <w:cs/>
          <w:lang w:val="ar_AE" w:bidi="ar_AE"/>
        </w:rPr>
        <w:t>في المشهد الأول، يخبر الله يعقوب أن ينتقل إلى بيت إيل ويبنى مذبحًا للرب الذي ظهر إليه عندما هرب من وجه عيسو.</w:t>
      </w:r>
    </w:p>
    <w:p>
      <w:pPr>
        <w:bidi/>
      </w:pPr>
      <w:r>
        <w:rPr>
          <w:rtl/>
          <w:cs/>
          <w:lang w:val="ar_AE" w:bidi="ar_AE"/>
        </w:rPr>
      </w:r>
      <w:r>
        <w:rPr>
          <w:rtl/>
          <w:cs/>
          <w:lang w:val="ar_AE" w:bidi="ar_AE"/>
        </w:rPr>
        <w:t>أوقفوا التمثيل: اسألوا يعقوب: "ما شعورك بشأن العودة إلى بيت إيل؟" قد تسمعون: "أنا متحمس لأنني سأذهب إلى بيت إيل. أتذكَّر إني قابلت الله هناك منذ سنوات عديدة وأنا في طريقي إلى حاران. وسيكون من الجيد أن أعبد الله هناك مرة أخرى".</w:t>
      </w:r>
    </w:p>
    <w:p>
      <w:pPr>
        <w:bidi/>
      </w:pPr>
      <w:r>
        <w:rPr>
          <w:rtl/>
          <w:cs/>
          <w:lang w:val="ar_AE" w:bidi="ar_AE"/>
        </w:rPr>
      </w:r>
      <w:r>
        <w:rPr>
          <w:rtl/>
          <w:cs/>
          <w:lang w:val="ar_AE" w:bidi="ar_AE"/>
        </w:rPr>
        <w:t>في المشهد الثاني، يخبر يعقوب جميع أفراد بيته أن يستعدوا، مما يعني أن عليهم أن يتخلصوا من جميع الأصنام أو الآلهة الغريبة، ويطهرون أنفسهم بالاغتسال، وبارتداء ثيابًا نظيفة. يعقوب يخبر أهل بيته أنهم ذاهبون إلى بيت إيل ليبنى مذبحًا لله. ويقول إن الله هو الذي أجاب صلاته عندما كان يعقوب في ضيق. لقد كان الله مع يعقوب في كل مكان ذهب إليه.</w:t>
      </w:r>
    </w:p>
    <w:p>
      <w:pPr>
        <w:bidi/>
      </w:pPr>
      <w:r>
        <w:rPr>
          <w:rtl/>
          <w:cs/>
          <w:lang w:val="ar_AE" w:bidi="ar_AE"/>
        </w:rPr>
      </w:r>
      <w:r>
        <w:rPr>
          <w:rtl/>
          <w:cs/>
          <w:lang w:val="ar_AE" w:bidi="ar_AE"/>
        </w:rPr>
        <w:t>أوقفوا التمثيل: اسألوا الناس ما هو شعورهم بشأن التخلّص من أصنامهم. قد تسمعون: "لا أفهم لماذا لا أستطيع أن آخذ إلهي معي". أو، "إله يعقوب قوي. وأظن أنه ينبغي أن نعبد إله يعقوب". أو "أنا مرتعب. أنا احتفظ بآلهة بيتي معي دائمًا". واصلوا التمثيل.</w:t>
      </w:r>
    </w:p>
    <w:p>
      <w:pPr>
        <w:bidi/>
      </w:pPr>
      <w:r>
        <w:rPr>
          <w:rtl/>
          <w:cs/>
          <w:lang w:val="ar_AE" w:bidi="ar_AE"/>
        </w:rPr>
      </w:r>
      <w:r>
        <w:rPr>
          <w:rtl/>
          <w:cs/>
          <w:lang w:val="ar_AE" w:bidi="ar_AE"/>
        </w:rPr>
        <w:t>أعطى الناس ليعقوب جميع أصنامهم وأقراطهم، ودفنها كلها تحت شجرة. ثم غادروا جميعًا إلى بيت إيل. لقد جعل الله الناس في المدن المحيطة يهابون يعقوب، فلم يهاجم أحد يعقوب أو عائلته أثناء سفرهم إلى بيت إيل.</w:t>
      </w:r>
    </w:p>
    <w:p>
      <w:pPr>
        <w:bidi/>
      </w:pPr>
      <w:r>
        <w:rPr>
          <w:rtl/>
          <w:cs/>
          <w:lang w:val="ar_AE" w:bidi="ar_AE"/>
        </w:rPr>
      </w:r>
      <w:r>
        <w:rPr>
          <w:rtl/>
          <w:cs/>
          <w:lang w:val="ar_AE" w:bidi="ar_AE"/>
        </w:rPr>
        <w:t>في المشهد الثالث، يصل يعقوب وأسرته إلى لوز، المدينة المجاورة لبيت إيل. ويبني يعقوب مذبحًا ويسمَّى المكان إِيلَ بَيْتِ إِيلَ، أي الله، أي بيت الله. وهذا هو المكان الذي ظهر فيه الله ليعقوب بينما كان هاربًا من عيسو.</w:t>
      </w:r>
    </w:p>
    <w:p>
      <w:pPr>
        <w:bidi/>
      </w:pPr>
      <w:r>
        <w:rPr>
          <w:rtl/>
          <w:cs/>
          <w:lang w:val="ar_AE" w:bidi="ar_AE"/>
        </w:rPr>
      </w:r>
      <w:r>
        <w:rPr>
          <w:rtl/>
          <w:cs/>
          <w:lang w:val="ar_AE" w:bidi="ar_AE"/>
        </w:rPr>
        <w:t>أوقفوا التمثيل: اسألوا يعقوب: "ما هو شعورك الآن؟" قد تسمعون: "أنا متحمس لأنني جئت هنا ثانية. لقد تحدث الله إليّ هنا ووعدني بأمور كثيرة. ومن الجيد أن اتذكّر هذه الوعود". اسألوا أبناء يعقوب: "ما شعوركم بشأن وجودكم في هذا المكان؟" قد تسمعون: "أنا سعيد لأنني رأيت هذا المكان، فقد أخبرنا أبانا كيف ظهر الله له هنا". واصلوا التمثيل.</w:t>
      </w:r>
    </w:p>
    <w:p>
      <w:pPr>
        <w:bidi/>
      </w:pPr>
      <w:r>
        <w:rPr>
          <w:rtl/>
          <w:cs/>
          <w:lang w:val="ar_AE" w:bidi="ar_AE"/>
        </w:rPr>
      </w:r>
      <w:r>
        <w:rPr>
          <w:rtl/>
          <w:cs/>
          <w:lang w:val="ar_AE" w:bidi="ar_AE"/>
        </w:rPr>
        <w:t>المشهد الرابع، ماتت دبورة، مرضعة رفقة. وهي المرأة التي كانت تعتني بها. لقد سافرت دبورة مع رِفقة عندما جاءت لتتزوج إسحاق.</w:t>
      </w:r>
    </w:p>
    <w:p>
      <w:pPr>
        <w:bidi/>
      </w:pPr>
      <w:r>
        <w:rPr>
          <w:rtl/>
          <w:cs/>
          <w:lang w:val="ar_AE" w:bidi="ar_AE"/>
        </w:rPr>
      </w:r>
      <w:r>
        <w:rPr>
          <w:rtl/>
          <w:cs/>
          <w:lang w:val="ar_AE" w:bidi="ar_AE"/>
        </w:rPr>
        <w:t>أوقفوا التمثيل: اسألوا يعقوب: "ما شعورك بشأن موت دبورة؟" قد تسمعون: "أنا حزين. فقد كانت دبورة دائمًا مع أمي، لقد كانت تعتني بعيسو وبي جيدًا، وقد كانت محبوبة من كل العائلة. وسوف نفتقدها كثيرًا”. واصلوا التمثيل.</w:t>
      </w:r>
    </w:p>
    <w:p>
      <w:pPr>
        <w:bidi/>
      </w:pPr>
      <w:r>
        <w:rPr>
          <w:rtl/>
          <w:cs/>
          <w:lang w:val="ar_AE" w:bidi="ar_AE"/>
        </w:rPr>
      </w:r>
      <w:r>
        <w:rPr>
          <w:rtl/>
          <w:cs/>
          <w:lang w:val="ar_AE" w:bidi="ar_AE"/>
        </w:rPr>
        <w:t>في المشهد الخامس، يتحدث الله إلى يعقوب ويباركه. قال الله ليعقوب: "لاَ يُدْعَى اسْمُكَ فِيمَا بَعْدُ يَعْقُوبَ بَلْ يَكُونُ اسْمُكَ إِسْرَائِيلَ".</w:t>
      </w:r>
    </w:p>
    <w:p>
      <w:pPr>
        <w:bidi/>
      </w:pPr>
      <w:r>
        <w:rPr>
          <w:rtl/>
          <w:cs/>
          <w:lang w:val="ar_AE" w:bidi="ar_AE"/>
        </w:rPr>
      </w:r>
      <w:r>
        <w:rPr>
          <w:rtl/>
          <w:cs/>
          <w:lang w:val="ar_AE" w:bidi="ar_AE"/>
        </w:rPr>
        <w:t>أوقفوا التمثيل: اسألوا يعقوب: "ما هو شعورك وأنت تسمع الله وهو يخبرك أن اسمك الآن إسرائيل؟ وأنك لن تُدعى فيما بعد بالمخادع." قد تسمعون: "أشعر بالإكرام أن الله يتحدث إلي. أعلم أن الرجل الذي صارعت معه الليل كله في فنيئيل قال لي إن اسمي قد تغير إلى إسرائيل. لكن أن يقوله الله نفسه فهذا يجعله واقعًا. أنا سعيد أنني لن أُعرف فيما بعد بالمخادع. واصلوا التمثيل.</w:t>
      </w:r>
    </w:p>
    <w:p>
      <w:pPr>
        <w:bidi/>
      </w:pPr>
      <w:r>
        <w:rPr>
          <w:rtl/>
          <w:cs/>
          <w:lang w:val="ar_AE" w:bidi="ar_AE"/>
        </w:rPr>
      </w:r>
      <w:r>
        <w:rPr>
          <w:rtl/>
          <w:cs/>
          <w:lang w:val="ar_AE" w:bidi="ar_AE"/>
        </w:rPr>
        <w:t>قال الله: "أَنَا اللهُ الْقَدِيرُ". ثم قال الله ليعقوب أن يُنجب أبناءً يكون لهم بدورهم أبناء. قال الله: "أُمَّةٌ وَجَمَاعَةُ أُمَمٍ تَكُونُ مِنْكَ، وَمُلُوكٌ سَيَخْرُجُونَ مِنْ صُلْبِكَ. وَالأَرْضُ الَّتِي أَعْطَيْتُ إِبْرَاهِيمَ وَإِسْحَاقَ، لَكَ أُعْطِيهَا، وَلِنَسْلِكَ مِنْ بَعْدِكَ أُعْطِي الأَرْضَ". ثم غادر الله ذلك المكان.</w:t>
      </w:r>
    </w:p>
    <w:p>
      <w:pPr>
        <w:bidi/>
      </w:pPr>
      <w:r>
        <w:rPr>
          <w:rtl/>
          <w:cs/>
          <w:lang w:val="ar_AE" w:bidi="ar_AE"/>
        </w:rPr>
      </w:r>
      <w:r>
        <w:rPr>
          <w:rtl/>
          <w:cs/>
          <w:lang w:val="ar_AE" w:bidi="ar_AE"/>
        </w:rPr>
        <w:t>أوقفوا التمثيل: اسألوا يعقوب: "ما هو شعورك الآن؟" قد تسمعون: "الله إله مهوب! لقد أخبرني الله مرة أخرى بما سبق وقاله لي قبلًا، أن هذه الأرض هي لي ولنسلي. بالكاد استطيع أن استوعب كل هذا، إنني أشعر بالتواضع الشديد أمام كل ما يحدث. واصلوا التمثيل.</w:t>
      </w:r>
    </w:p>
    <w:p>
      <w:pPr>
        <w:bidi/>
      </w:pPr>
      <w:r>
        <w:rPr>
          <w:rtl/>
          <w:cs/>
          <w:lang w:val="ar_AE" w:bidi="ar_AE"/>
        </w:rPr>
      </w:r>
      <w:r>
        <w:rPr>
          <w:rtl/>
          <w:cs/>
          <w:lang w:val="ar_AE" w:bidi="ar_AE"/>
        </w:rPr>
        <w:t>في المشهد السادس، ينصب يعقوب عمودًا من الحجر كتذكار أو ليذكّره بما حدث هناك. وبعدها يسكب يعقوب الخمر على العمود كتقدمة لله، كما سكب زيت الزيتون على العمود ليمسحه. وهذا يعني أن يعقوب كان ينصب هذا العمود معلنًا أنه لله. وأطلق يعقوب اسم بيت إيل على هذا المكان مرة أخرى، وهو ما يعني بيت الله.</w:t>
      </w:r>
    </w:p>
    <w:p>
      <w:pPr>
        <w:bidi/>
      </w:pPr>
      <w:r>
        <w:rPr>
          <w:rtl/>
          <w:cs/>
          <w:lang w:val="ar_AE" w:bidi="ar_AE"/>
        </w:rPr>
      </w:r>
      <w:r>
        <w:rPr>
          <w:rtl/>
          <w:cs/>
          <w:lang w:val="ar_AE" w:bidi="ar_AE"/>
        </w:rPr>
        <w:t>أوقفوا التمثيل: اسألوا يعقوب: "لماذا نصبت عمودًا ومسحته؟" قد تسمعون عبارات مثل: "أريد أن أتذكّر ما قاله الله هنا. أريد أن يتذكّر أبنائي وأحفادي أن هذه الأرض هي لهم جميعًا، وأنهم سيكونون أمة عظيمة. أريدهم أن يتذكروا ما وعدهم به الله، هنا في هذا المكان".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لقد طلب الله من يعقوب أن يصعد إلى بيت إيل ويبنى </w:t>
      </w:r>
      <w:r>
        <w:rPr>
          <w:b/>
          <w:rtl/>
          <w:cs/>
          <w:lang w:val="ar_AE" w:bidi="ar_AE"/>
        </w:rPr>
        <w:t>مذبحًا</w:t>
      </w:r>
      <w:r>
        <w:rPr>
          <w:rtl/>
          <w:cs/>
          <w:lang w:val="ar_AE" w:bidi="ar_AE"/>
        </w:rPr>
        <w:t xml:space="preserve"> هناك. مصطلح </w:t>
      </w:r>
      <w:r>
        <w:rPr>
          <w:rtl/>
          <w:cs/>
          <w:lang w:val="ar_AE" w:bidi="ar_AE"/>
        </w:rPr>
        <w:t>مذبح</w:t>
      </w:r>
      <w:r>
        <w:rPr>
          <w:rtl/>
          <w:cs/>
          <w:lang w:val="ar_AE" w:bidi="ar_AE"/>
        </w:rPr>
        <w:t xml:space="preserve"> موجود في قاموس الكلمات الرئيسية. استخدموا الكلمة نفسها التي استخدمتموها في المقاطع السابقة لكلمة "بيت إيل"، استخدموا الكلمة نفسها التي استخدمتموها في المقاطع السابقة للإشارة إلى المذبح. إن مصطلح </w:t>
      </w:r>
      <w:r>
        <w:rPr>
          <w:b/>
          <w:rtl/>
          <w:cs/>
          <w:lang w:val="ar_AE" w:bidi="ar_AE"/>
        </w:rPr>
        <w:t>اصْعَدْ</w:t>
      </w:r>
      <w:r>
        <w:rPr>
          <w:rtl/>
          <w:cs/>
          <w:lang w:val="ar_AE" w:bidi="ar_AE"/>
        </w:rPr>
        <w:t xml:space="preserve"> في هذه الحالة يمكن أن يعني أن بيت إيل أعلى من شكيم. وقد يكون أيضًا تعبيرًا مستخدمًا عند الذهاب إلى مكان العبادة. كان الناس يقولون </w:t>
      </w:r>
      <w:r>
        <w:rPr>
          <w:b/>
          <w:rtl/>
          <w:cs/>
          <w:lang w:val="ar_AE" w:bidi="ar_AE"/>
        </w:rPr>
        <w:t>اصعد</w:t>
      </w:r>
      <w:r>
        <w:rPr>
          <w:rtl/>
          <w:cs/>
          <w:lang w:val="ar_AE" w:bidi="ar_AE"/>
        </w:rPr>
        <w:t xml:space="preserve"> إلى مكان حتى لو لم يكن المكان عالياً.</w:t>
      </w:r>
    </w:p>
    <w:p>
      <w:pPr>
        <w:bidi/>
      </w:pPr>
      <w:r>
        <w:rPr>
          <w:rtl/>
          <w:cs/>
          <w:lang w:val="ar_AE" w:bidi="ar_AE"/>
        </w:rPr>
      </w:r>
      <w:r>
        <w:rPr>
          <w:rtl/>
          <w:cs/>
          <w:lang w:val="ar_AE" w:bidi="ar_AE"/>
        </w:rPr>
        <w:t>توقَّفوا وناقشوا: تحدثوا عن الذهاب إلى مكان معين للعبادة أو للاحتفال. بأي كلمات تصفون عملية الذهاب؟</w:t>
      </w:r>
    </w:p>
    <w:p>
      <w:pPr>
        <w:bidi/>
      </w:pPr>
      <w:r>
        <w:rPr>
          <w:rtl/>
          <w:cs/>
          <w:lang w:val="ar_AE" w:bidi="ar_AE"/>
        </w:rPr>
      </w:r>
      <w:r>
        <w:rPr>
          <w:rtl/>
          <w:cs/>
          <w:lang w:val="ar_AE" w:bidi="ar_AE"/>
        </w:rPr>
        <w:t xml:space="preserve">أخبر يعقوب من جميع أفراد بيته أن يستعدوا. تُشير كلمة </w:t>
      </w:r>
      <w:r>
        <w:rPr>
          <w:b/>
          <w:rtl/>
          <w:cs/>
          <w:lang w:val="ar_AE" w:bidi="ar_AE"/>
        </w:rPr>
        <w:t>بَيْتِهِ وَكُلِّ مَنْ كَانَ مَعَهُ</w:t>
      </w:r>
      <w:r>
        <w:rPr>
          <w:rtl/>
          <w:cs/>
          <w:lang w:val="ar_AE" w:bidi="ar_AE"/>
        </w:rPr>
        <w:t xml:space="preserve"> إلى كل شخص يعيش مع يعقوب. وهذا يشمل نساء يعقوب وأبنائه. كما أنه يشمل عبيد يعقوب وجميع النساء والأطفال الذين أُخذوا أسرى من شكيم. يمكن مناقشة مصطلح </w:t>
      </w:r>
      <w:r>
        <w:rPr>
          <w:rtl/>
          <w:cs/>
          <w:lang w:val="ar_AE" w:bidi="ar_AE"/>
        </w:rPr>
        <w:t>بيته</w:t>
      </w:r>
      <w:r>
        <w:rPr>
          <w:rtl/>
          <w:cs/>
          <w:lang w:val="ar_AE" w:bidi="ar_AE"/>
        </w:rPr>
        <w:t xml:space="preserve"> الموجود في قاموس الكلمات الرئيسية.</w:t>
      </w:r>
    </w:p>
    <w:p>
      <w:pPr>
        <w:bidi/>
      </w:pPr>
      <w:r>
        <w:rPr>
          <w:rtl/>
          <w:cs/>
          <w:lang w:val="ar_AE" w:bidi="ar_AE"/>
        </w:rPr>
      </w:r>
      <w:r>
        <w:rPr>
          <w:rtl/>
          <w:cs/>
          <w:lang w:val="ar_AE" w:bidi="ar_AE"/>
        </w:rPr>
        <w:t xml:space="preserve">وقد طلب منهم أن يتخلّصوا من جميع أصنامهم </w:t>
      </w:r>
      <w:r>
        <w:rPr>
          <w:b/>
          <w:rtl/>
          <w:cs/>
          <w:lang w:val="ar_AE" w:bidi="ar_AE"/>
        </w:rPr>
        <w:t>الوثنية</w:t>
      </w:r>
      <w:r>
        <w:rPr>
          <w:rtl/>
          <w:cs/>
          <w:lang w:val="ar_AE" w:bidi="ar_AE"/>
        </w:rPr>
        <w:t xml:space="preserve"> ويطهروا أنفسهم ويلبسوا ثيابًا نظيفة. كانت الأصنام الوثنية هي أي شيء يصنعه الإنسان لكنه يستخدمه كشيء يعبده. وهذا يشمل آلهة العائلة التي أخذتها راحيل من لابان. مصطلح </w:t>
      </w:r>
      <w:r>
        <w:rPr>
          <w:rtl/>
          <w:cs/>
          <w:lang w:val="ar_AE" w:bidi="ar_AE"/>
        </w:rPr>
        <w:t>الآلِهَةَ الْغَرِيبَةَ</w:t>
      </w:r>
      <w:r>
        <w:rPr>
          <w:rtl/>
          <w:cs/>
          <w:lang w:val="ar_AE" w:bidi="ar_AE"/>
        </w:rPr>
        <w:t xml:space="preserve"> أي الأصنام موجود في قاموس الكلمات الرئيسية. أن </w:t>
      </w:r>
      <w:r>
        <w:rPr>
          <w:b/>
          <w:rtl/>
          <w:cs/>
          <w:lang w:val="ar_AE" w:bidi="ar_AE"/>
        </w:rPr>
        <w:t>يُطهَّروا</w:t>
      </w:r>
      <w:r>
        <w:rPr>
          <w:rtl/>
          <w:cs/>
          <w:lang w:val="ar_AE" w:bidi="ar_AE"/>
        </w:rPr>
        <w:t xml:space="preserve"> أنفسهم يعني أن يذهبوا للإغتسال أو الغسل الطقسي. وكان عليهم أن يرتدوا ثيابًا نظيفة للسبب نفسه –وهو أن يكونوا مستعدين طقسيًا لعبادة الله. تذكَروا أن كلمة </w:t>
      </w:r>
      <w:r>
        <w:rPr>
          <w:rtl/>
          <w:cs/>
          <w:lang w:val="ar_AE" w:bidi="ar_AE"/>
        </w:rPr>
        <w:t>تَطَهَّرُوا</w:t>
      </w:r>
      <w:r>
        <w:rPr>
          <w:rtl/>
          <w:cs/>
          <w:lang w:val="ar_AE" w:bidi="ar_AE"/>
        </w:rPr>
        <w:t xml:space="preserve"> موجودة في قاموس الكلمات الرئيسية. وبمثل هذا الاستعداد قبل الذهاب، تصبح الرحلة بأكملها حجًا أو جزءًا من خبرة العبادة.</w:t>
      </w:r>
    </w:p>
    <w:p>
      <w:pPr>
        <w:bidi/>
      </w:pPr>
      <w:r>
        <w:rPr>
          <w:rtl/>
          <w:cs/>
          <w:lang w:val="ar_AE" w:bidi="ar_AE"/>
        </w:rPr>
      </w:r>
      <w:r>
        <w:rPr>
          <w:rtl/>
          <w:cs/>
          <w:lang w:val="ar_AE" w:bidi="ar_AE"/>
        </w:rPr>
        <w:t>أعطى الناس أصنامهم وأقراطهم ليعقوب, وقد كانت الأقراط على الأرجح تعويذة أو أشياء تُستخدم في عبادة الأصنام أو للحماية من الشر. هذه الأمور أبعدتهم عن عبادة الله، فكان عليهم أن يتخلّصوا من كل شيء من هذا القبيل.</w:t>
      </w:r>
    </w:p>
    <w:p>
      <w:pPr>
        <w:bidi/>
      </w:pPr>
      <w:r>
        <w:rPr>
          <w:rtl/>
          <w:cs/>
          <w:lang w:val="ar_AE" w:bidi="ar_AE"/>
        </w:rPr>
      </w:r>
      <w:r>
        <w:rPr>
          <w:b/>
          <w:rtl/>
          <w:cs/>
          <w:lang w:val="ar_AE" w:bidi="ar_AE"/>
        </w:rPr>
        <w:t>بارك</w:t>
      </w:r>
      <w:r>
        <w:rPr>
          <w:rtl/>
          <w:cs/>
          <w:lang w:val="ar_AE" w:bidi="ar_AE"/>
        </w:rPr>
        <w:t xml:space="preserve"> الله يعقوب. استخدموا الكلمة نفسها التي استخدمتموها في المقاطع السابقة للإشارة إلى "البركة"، يمكن مناقشة كلمة </w:t>
      </w:r>
      <w:r>
        <w:rPr>
          <w:rtl/>
          <w:cs/>
          <w:lang w:val="ar_AE" w:bidi="ar_AE"/>
        </w:rPr>
        <w:t>بركة</w:t>
      </w:r>
      <w:r>
        <w:rPr>
          <w:rtl/>
          <w:cs/>
          <w:lang w:val="ar_AE" w:bidi="ar_AE"/>
        </w:rPr>
        <w:t xml:space="preserve"> الموجودة في قاموس الكلمات الرئيسية.</w:t>
      </w:r>
    </w:p>
    <w:p>
      <w:pPr>
        <w:bidi/>
      </w:pPr>
      <w:r>
        <w:rPr>
          <w:rtl/>
          <w:cs/>
          <w:lang w:val="ar_AE" w:bidi="ar_AE"/>
        </w:rPr>
      </w:r>
      <w:r>
        <w:rPr>
          <w:rtl/>
          <w:cs/>
          <w:lang w:val="ar_AE" w:bidi="ar_AE"/>
        </w:rPr>
        <w:t xml:space="preserve">قال الله: </w:t>
      </w:r>
      <w:r>
        <w:rPr>
          <w:b/>
          <w:rtl/>
          <w:cs/>
          <w:lang w:val="ar_AE" w:bidi="ar_AE"/>
        </w:rPr>
        <w:t>إيل شدَّاي</w:t>
      </w:r>
      <w:r>
        <w:rPr>
          <w:rtl/>
          <w:cs/>
          <w:lang w:val="ar_AE" w:bidi="ar_AE"/>
        </w:rPr>
        <w:t xml:space="preserve">. إيل شدّاي هو اسم آخر لله. وكلمة </w:t>
      </w:r>
      <w:r>
        <w:rPr>
          <w:b/>
          <w:rtl/>
          <w:cs/>
          <w:lang w:val="ar_AE" w:bidi="ar_AE"/>
        </w:rPr>
        <w:t>إِيل</w:t>
      </w:r>
      <w:r>
        <w:rPr>
          <w:rtl/>
          <w:cs/>
          <w:lang w:val="ar_AE" w:bidi="ar_AE"/>
        </w:rPr>
        <w:t xml:space="preserve"> تعني الله، وكلمة </w:t>
      </w:r>
      <w:r>
        <w:rPr>
          <w:b/>
          <w:rtl/>
          <w:cs/>
          <w:lang w:val="ar_AE" w:bidi="ar_AE"/>
        </w:rPr>
        <w:t>شداي</w:t>
      </w:r>
      <w:r>
        <w:rPr>
          <w:rtl/>
          <w:cs/>
          <w:lang w:val="ar_AE" w:bidi="ar_AE"/>
        </w:rPr>
        <w:t xml:space="preserve"> تعني القدير. وقد استخدم الله هذا الاسم في عدة مناسبات أخرى. تُجدون عبارة الله القدير </w:t>
      </w:r>
      <w:r>
        <w:rPr>
          <w:rtl/>
          <w:cs/>
          <w:lang w:val="ar_AE" w:bidi="ar_AE"/>
        </w:rPr>
        <w:t>إيل شدَّاي</w:t>
      </w:r>
      <w:r>
        <w:rPr>
          <w:rtl/>
          <w:cs/>
          <w:lang w:val="ar_AE" w:bidi="ar_AE"/>
        </w:rPr>
        <w:t xml:space="preserve"> في قاموس الكلمات الرئيسية.</w:t>
      </w:r>
    </w:p>
    <w:p>
      <w:pPr>
        <w:bidi/>
      </w:pPr>
      <w:r>
        <w:rPr>
          <w:rtl/>
          <w:cs/>
          <w:lang w:val="ar_AE" w:bidi="ar_AE"/>
        </w:rPr>
      </w:r>
      <w:r>
        <w:rPr>
          <w:rtl/>
          <w:cs/>
          <w:lang w:val="ar_AE" w:bidi="ar_AE"/>
        </w:rPr>
        <w:t xml:space="preserve">نصب يعقوب عمودًا من الحجر، وهذا عادة ما يكون عمودًا تذكارًا أو شيئًا يُذكِّر جميع الذين يرونه بأن شيئًا مهمًا حدث هناك. وسكب يعقوب الخمر على العمود. لقد كانت هذه الخمر تقدمة أو عطية لله. ثم </w:t>
      </w:r>
      <w:r>
        <w:rPr>
          <w:b/>
          <w:rtl/>
          <w:cs/>
          <w:lang w:val="ar_AE" w:bidi="ar_AE"/>
        </w:rPr>
        <w:t xml:space="preserve">مسح </w:t>
      </w:r>
      <w:r>
        <w:rPr>
          <w:rtl/>
          <w:cs/>
          <w:lang w:val="ar_AE" w:bidi="ar_AE"/>
        </w:rPr>
        <w:t xml:space="preserve">يعقوب العمود بزيت الزيتون، إذ صبّه عليه. تُجدون كلمة </w:t>
      </w:r>
      <w:r>
        <w:rPr>
          <w:rtl/>
          <w:cs/>
          <w:lang w:val="ar_AE" w:bidi="ar_AE"/>
        </w:rPr>
        <w:t>مسح</w:t>
      </w:r>
      <w:r>
        <w:rPr>
          <w:rtl/>
          <w:cs/>
          <w:lang w:val="ar_AE" w:bidi="ar_AE"/>
        </w:rPr>
        <w:t xml:space="preserve"> في قاموس الكلمات الرئيسية. أن يُمسح العمود بالزيت يعني أنه يفرزه جانبًا كمكان مقدس. وقد استخدم يعقوب كلاً من الخمر والزيت ليكرس الحجر، مما يجعل الحجر مفرزًا بشكل خاص لعبادة الله.</w:t>
      </w:r>
    </w:p>
    <w:p>
      <w:pPr>
        <w:bidi/>
      </w:pPr>
      <w:r>
        <w:rPr>
          <w:rtl/>
          <w:cs/>
          <w:lang w:val="ar_AE" w:bidi="ar_AE"/>
        </w:rPr>
      </w:r>
      <w:r>
        <w:rPr>
          <w:rtl/>
          <w:cs/>
          <w:lang w:val="ar_AE" w:bidi="ar_AE"/>
        </w:rPr>
        <w:t>وقد أعطى يعقوب المكان مرة أخرى ذات الاسم الذي استخدمه من قبل: بيت إيل أو بيت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35:16–20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35: 16 - 20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بعد أن قابل يعقوب الله في بيت إيل، غادر بيت إيل وتوجه جنوبًا نحو أَفْرَاتَةَ. وكانت هذه رحلة تبلغ حوالي 17 ميلًا أو 27 كيلومترًا. وهي منطقة جبلية. وكانت بيت إيل على قمة الجبل، وكانت أَفْرَاتَةَ على قمة الجبل. وأَفْرَاتَةَ هو الاسم القديم لبيت لحم. وبالتالي فإن الرحلة رغم عدم طولها إلا أنها ستكون صعبة خاصة على شخص صغير جدًا أو امرأة حامل. وهذا سرّ قصصي لهذه الرحلة.</w:t>
      </w:r>
    </w:p>
    <w:p>
      <w:pPr>
        <w:bidi/>
      </w:pPr>
      <w:r>
        <w:rPr>
          <w:rtl/>
          <w:cs/>
          <w:lang w:val="ar_AE" w:bidi="ar_AE"/>
        </w:rPr>
      </w:r>
      <w:r>
        <w:rPr>
          <w:rtl/>
          <w:cs/>
          <w:lang w:val="ar_AE" w:bidi="ar_AE"/>
        </w:rPr>
        <w:t>ونحن لا نعرف كم من الوقت مكث في بيت إيل. لكن عندما غادر يعقوب وعائلته بيت إيل، كانت راحيل زوجته حبلى وقد كان الوقت تقريبًا لكي تلد الطفل. وبينما كانوا يسافرون نحو أَفْرَاتَةَ التي تقع جنوب بيت إيل، بدأت راحيل في المخاض.</w:t>
      </w:r>
    </w:p>
    <w:p>
      <w:pPr>
        <w:bidi/>
      </w:pPr>
      <w:r>
        <w:rPr>
          <w:rtl/>
          <w:cs/>
          <w:lang w:val="ar_AE" w:bidi="ar_AE"/>
        </w:rPr>
      </w:r>
      <w:r>
        <w:rPr>
          <w:rtl/>
          <w:cs/>
          <w:lang w:val="ar_AE" w:bidi="ar_AE"/>
        </w:rPr>
        <w:t>اعرضوا خريطة توضح مكان بيت إيل وأَفْرَاتَةَ. وأَفْرَاتَةَ هو الاسم القديم لبيت لحم.</w:t>
      </w:r>
    </w:p>
    <w:p>
      <w:pPr>
        <w:bidi/>
      </w:pPr>
      <w:r>
        <w:rPr>
          <w:rtl/>
          <w:cs/>
          <w:lang w:val="ar_AE" w:bidi="ar_AE"/>
        </w:rPr>
      </w:r>
      <w:r>
        <w:rPr>
          <w:rtl/>
          <w:cs/>
          <w:lang w:val="ar_AE" w:bidi="ar_AE"/>
        </w:rPr>
        <w:t>توقَّفوا وناقشوا: احكوا قصصًا عن نساء يخضن الآم المخاض والولادة في ثقافتكم. لاحظوا الكلمات والعبارات التي تستخدمونها لوصف هذه العملية. من الذي يساعد الأم؟ ابحثوا عن المصطلحات التي تستخدمونها للتحدث عن هذا الموضوع مع أي شخص.</w:t>
      </w:r>
    </w:p>
    <w:p>
      <w:pPr>
        <w:bidi/>
      </w:pPr>
      <w:r>
        <w:rPr>
          <w:rtl/>
          <w:cs/>
          <w:lang w:val="ar_AE" w:bidi="ar_AE"/>
        </w:rPr>
      </w:r>
      <w:r>
        <w:rPr>
          <w:rtl/>
          <w:cs/>
          <w:lang w:val="ar_AE" w:bidi="ar_AE"/>
        </w:rPr>
        <w:t>ويقول المقطع إن راحيل تعسّرت في الولادة. وقد تتفاوت الأوصاف، فيقول البعض إن المخاض كان شديدًا، ويقول آخرون إن الألم كان شديدًا. ويقول آخرون إنها مرت بوقت صعب أو عصيب. بغض النظر عن ذلك، يبدو أن هذا المخاض كان صعبًا للغاية أو غير طبيعي. وكان لراحيل ابنًا، وقد أخبرتها القابلة أن لديها ابنًا. والقابلة هي الشخص الذي يساعد الأم التي في وقت الولادة لكي تلد. والقابلة تكون حاضرة مع الأم خلال عملية ولادة الطفل. لقد كانت الولادة صعبة للغاية لدرجة أن راحيل أوشكت على الموت بعد الولادة.</w:t>
      </w:r>
    </w:p>
    <w:p>
      <w:pPr>
        <w:bidi/>
      </w:pPr>
      <w:r>
        <w:rPr>
          <w:rtl/>
          <w:cs/>
          <w:lang w:val="ar_AE" w:bidi="ar_AE"/>
        </w:rPr>
      </w:r>
      <w:r>
        <w:rPr>
          <w:rtl/>
          <w:cs/>
          <w:lang w:val="ar_AE" w:bidi="ar_AE"/>
        </w:rPr>
        <w:t>توقَّفوا وناقشوا: تحدثوا عن شخص يموت. لاحظوا كيف تصفون ما يحدث للشخص.</w:t>
      </w:r>
    </w:p>
    <w:p>
      <w:pPr>
        <w:bidi/>
      </w:pPr>
      <w:r>
        <w:rPr>
          <w:rtl/>
          <w:cs/>
          <w:lang w:val="ar_AE" w:bidi="ar_AE"/>
        </w:rPr>
      </w:r>
      <w:r>
        <w:rPr>
          <w:rtl/>
          <w:cs/>
          <w:lang w:val="ar_AE" w:bidi="ar_AE"/>
        </w:rPr>
        <w:t>بعد أن ولد الطفل، كانت راحيل على وشك الموت. وتقول بعض الترجمات مصطلح خُرُوجِ نَفْسِهَا. ويقول آخرون إنّها كانت تلفِظ أنفاسها الأخيرة. ويقول آخرون إنها كانت تحتضر. وقد استخدمت راحيل أنفاسها الأخيرة لتسمي ابنها، وقد دعت ابنها بَنْ أُونِي الذي يعني ابن حزني. وبعد أن سمّت ابنها بهذا الاسم ماتت راحيل.</w:t>
      </w:r>
    </w:p>
    <w:p>
      <w:pPr>
        <w:bidi/>
      </w:pPr>
      <w:r>
        <w:rPr>
          <w:rtl/>
          <w:cs/>
          <w:lang w:val="ar_AE" w:bidi="ar_AE"/>
        </w:rPr>
      </w:r>
      <w:r>
        <w:rPr>
          <w:rtl/>
          <w:cs/>
          <w:lang w:val="ar_AE" w:bidi="ar_AE"/>
        </w:rPr>
        <w:t>توقَّفوا وناقشوا: تحدثوا عن امرأة تموت أثناء الولادة. ماذا يحدث للطفل؟ ومن الذي يعطى اسمًا للطفل؟</w:t>
      </w:r>
    </w:p>
    <w:p>
      <w:pPr>
        <w:bidi/>
      </w:pPr>
      <w:r>
        <w:rPr>
          <w:rtl/>
          <w:cs/>
          <w:lang w:val="ar_AE" w:bidi="ar_AE"/>
        </w:rPr>
      </w:r>
      <w:r>
        <w:rPr>
          <w:rtl/>
          <w:cs/>
          <w:lang w:val="ar_AE" w:bidi="ar_AE"/>
        </w:rPr>
        <w:t>وقد غيَّر يعقوب اسم الصبي إلى بنيامين الذي يعني ابن يدي اليميني. وفي هذه الثقافة القديمة، كانت اليد اليمنى تُمثِّل اليد الصالحة أو اليد المفضلة. وكانت اليد اليمنى أيضًا مكانًا للحماية. وبتسمية ابنه بنيامين، كان يعقوب يُظهر صورًا للمستقبل الجيد والخير والقوة. وهذا هو الابن الوحيد من الاثني عشر الذي سمّاه يعقوب، فقد أعطت الأمهات أسماء لجميع الأبناء الآخرين.</w:t>
      </w:r>
    </w:p>
    <w:p>
      <w:pPr>
        <w:bidi/>
      </w:pPr>
      <w:r>
        <w:rPr>
          <w:rtl/>
          <w:cs/>
          <w:lang w:val="ar_AE" w:bidi="ar_AE"/>
        </w:rPr>
      </w:r>
      <w:r>
        <w:rPr>
          <w:rtl/>
          <w:cs/>
          <w:lang w:val="ar_AE" w:bidi="ar_AE"/>
        </w:rPr>
        <w:t>ماتت راحيل قبل أن يصلوا إلى أفراتة، ودفنها يعقوب فِي طَرِيقِ أَفْرَاتَةَ، الَّتِي هِيَ بَيْتُ لَحْمٍ اليوم. وقد نصب يعقوب نصبًا حجريًا على القبر. والغرض من هذا النصب الحجري هو تذكُّر مكان قبر راحيل أو موضع دفنها. هذا ليس مكانًا للعبادة كما كان العمود الحجري الذي نصبه يعقوب في بيت إيل. وعبارة "هُوَ عَمُودُ قَبْرِ رَاحِيلَ إِلَى الْيَوْمِ". أن هذا النصب الحجري كان موجودًا ويمكن رؤيته عندما كان هذا المقطع يُكتب.</w:t>
      </w:r>
    </w:p>
    <w:p>
      <w:pPr>
        <w:bidi/>
      </w:pPr>
      <w:r>
        <w:rPr>
          <w:rtl/>
          <w:cs/>
          <w:lang w:val="ar_AE" w:bidi="ar_AE"/>
        </w:rPr>
      </w:r>
      <w:r>
        <w:rPr>
          <w:rtl/>
          <w:cs/>
          <w:lang w:val="ar_AE" w:bidi="ar_AE"/>
        </w:rPr>
        <w:t>اعرضوا صورة عمود حجري يُستخدم لتمييز مكان أو مَعلم مهم.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يعقوب يرحل هو وأسرته من بيت إيل إلى أفراته. راحيل تلد ابنًا وتموت.</w:t>
      </w:r>
    </w:p>
    <w:p>
      <w:pPr>
        <w:bidi/>
      </w:pPr>
      <w:r>
        <w:rPr>
          <w:rtl/>
          <w:cs/>
          <w:lang w:val="ar_AE" w:bidi="ar_AE"/>
        </w:rPr>
      </w:r>
      <w:r>
        <w:rPr>
          <w:b/>
          <w:rtl/>
          <w:cs/>
          <w:lang w:val="ar_AE" w:bidi="ar_AE"/>
        </w:rPr>
        <w:t>المشهد الثاني:</w:t>
      </w:r>
      <w:r>
        <w:rPr>
          <w:rtl/>
          <w:cs/>
          <w:lang w:val="ar_AE" w:bidi="ar_AE"/>
        </w:rPr>
        <w:t xml:space="preserve"> يعقوب يعطي اسمًا لابنه.</w:t>
      </w:r>
    </w:p>
    <w:p>
      <w:pPr>
        <w:bidi/>
      </w:pPr>
      <w:r>
        <w:rPr>
          <w:rtl/>
          <w:cs/>
          <w:lang w:val="ar_AE" w:bidi="ar_AE"/>
        </w:rPr>
      </w:r>
      <w:r>
        <w:rPr>
          <w:b/>
          <w:rtl/>
          <w:cs/>
          <w:lang w:val="ar_AE" w:bidi="ar_AE"/>
        </w:rPr>
        <w:t>المشهد الثالث:</w:t>
      </w:r>
      <w:r>
        <w:rPr>
          <w:rtl/>
          <w:cs/>
          <w:lang w:val="ar_AE" w:bidi="ar_AE"/>
        </w:rPr>
        <w:t xml:space="preserve"> يعقوب يدفن راحيل وينصب عمودًا من الحجر على القبر.</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القابلة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بنيامين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يغادر يعقوب وأسرته بيت إيل ويتجهون جنوبًا إلى أَفْرَاتَةَ. وأفراتة هي مدينة تقع أيضًا في الجبال. والاسم أَفْرَاتَةَ هو الاسم القديم لبيت لحم. المسافة بين بيت إيل وأفراتة حوالي 27 كيلومترًا.</w:t>
      </w:r>
    </w:p>
    <w:p>
      <w:pPr>
        <w:bidi/>
      </w:pPr>
      <w:r>
        <w:rPr>
          <w:rtl/>
          <w:cs/>
          <w:lang w:val="ar_AE" w:bidi="ar_AE"/>
        </w:rPr>
      </w:r>
      <w:r>
        <w:rPr>
          <w:rtl/>
          <w:cs/>
          <w:lang w:val="ar_AE" w:bidi="ar_AE"/>
        </w:rPr>
        <w:t>تدخل راحيل، زوجة يعقوب الأكثر حبًا لها، في مخاض الولادة خلال هذه الرحلة. وكان مخاضها عسيرًا بشكل غير معتاد. وأخيرًا، بعد مخاض متعسّر للغاية، تلد راحيل ابنًا. تحاول القابلة أن تشجع راحيل بإعلانها أنها قد ولدت ابنًا، لكن راحيل تموت. وفي أنفاسها الأخيرة، تسمي راحيل ابنها بَنْ أُونِي الذي يعني ابن حزني.</w:t>
      </w:r>
    </w:p>
    <w:p>
      <w:pPr>
        <w:bidi/>
      </w:pPr>
      <w:r>
        <w:rPr>
          <w:rtl/>
          <w:cs/>
          <w:lang w:val="ar_AE" w:bidi="ar_AE"/>
        </w:rPr>
      </w:r>
      <w:r>
        <w:rPr>
          <w:rtl/>
          <w:cs/>
          <w:lang w:val="ar_AE" w:bidi="ar_AE"/>
        </w:rPr>
        <w:t>توقَّفوا وناقشوا: تحدثوا عن الطريقة التي ستصفون بها عملية الولادة حتى يكون هذا المقطع مقبولًا في ثقافتكم. ابحثوا عن أفضل طريقة لوصف مخاض الولادة. ثم توصلوا لأفضل طريقة لقول أن راحيل سميت ابنها وقت موتها بالتمام.</w:t>
      </w:r>
    </w:p>
    <w:p>
      <w:pPr>
        <w:bidi/>
      </w:pPr>
      <w:r>
        <w:rPr>
          <w:rtl/>
          <w:cs/>
          <w:lang w:val="ar_AE" w:bidi="ar_AE"/>
        </w:rPr>
      </w:r>
      <w:r>
        <w:rPr>
          <w:rtl/>
          <w:cs/>
          <w:lang w:val="ar_AE" w:bidi="ar_AE"/>
        </w:rPr>
        <w:t>في المشهد الثاني، يغير يعقوب اسم الصبي، ويدعوه يعقوب بنيامين الذي يعني ابن يدي اليميني.</w:t>
      </w:r>
    </w:p>
    <w:p>
      <w:pPr>
        <w:bidi/>
      </w:pPr>
      <w:r>
        <w:rPr>
          <w:rtl/>
          <w:cs/>
          <w:lang w:val="ar_AE" w:bidi="ar_AE"/>
        </w:rPr>
      </w:r>
      <w:r>
        <w:rPr>
          <w:rtl/>
          <w:cs/>
          <w:lang w:val="ar_AE" w:bidi="ar_AE"/>
        </w:rPr>
        <w:t>في المشهد الثالث، يدفن يعقوب راحيل بالقرب من الطريق إلى أفراتة (التي تُدعى أيضًا بيت لحم). وهذا يعني أن كل هذه الأحداث حدثت بينما كانوا لا يزالون في الطريق، أي قبل وصولهم للمدينة. ينصب يعقوب عمودًا من الحجر ليضع علامة على قبر راحيل. لم يكن المقصود من هذا العمود أن يكون مكانًا للعبادة، بل كان عمودًا حجريًا يُميّز موقع قبر راحيل.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القابلة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بنيامين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 وأوقفوا التمثيل.</w:t>
      </w:r>
    </w:p>
    <w:p>
      <w:pPr>
        <w:bidi/>
      </w:pPr>
      <w:r>
        <w:rPr>
          <w:rtl/>
          <w:cs/>
          <w:lang w:val="ar_AE" w:bidi="ar_AE"/>
        </w:rPr>
      </w:r>
      <w:r>
        <w:rPr>
          <w:rtl/>
          <w:cs/>
          <w:lang w:val="ar_AE" w:bidi="ar_AE"/>
        </w:rPr>
        <w:t>في المشهد الأول، يرحل يعقوب وأسرته مسافرًا من بيت إيل إلى أفراتة. يمر هذا الطريق فوق الجبال، مما يجعله مشياً صعباً للصغار أو المسنين أو الحوامل. طول هذه الرحلة حوالي 27 كيلومترًا.</w:t>
      </w:r>
    </w:p>
    <w:p>
      <w:pPr>
        <w:bidi/>
      </w:pPr>
      <w:r>
        <w:rPr>
          <w:rtl/>
          <w:cs/>
          <w:lang w:val="ar_AE" w:bidi="ar_AE"/>
        </w:rPr>
      </w:r>
      <w:r>
        <w:rPr>
          <w:rtl/>
          <w:cs/>
          <w:lang w:val="ar_AE" w:bidi="ar_AE"/>
        </w:rPr>
        <w:t>وفي الطريق إلى افراتة، تمخض راحيل لتلد. تعسّرت الولادة للغاية – ويبدو أنها كانت صعبة بشكل غير معتاد. وتقول إحدى الترجمات إن الألم كان شديدًا. ويستخدم آخرون كلمات مثل ولادة صعبة أو متعسّرة أو شديدة. لقد كانت ولادة الطفل متعسّرة جدًا. وكان لراحيل ابنًا، وحاولت القابلة أن تشجع راحيل بإخبارها أن الطفل ولدًا.</w:t>
      </w:r>
    </w:p>
    <w:p>
      <w:pPr>
        <w:bidi/>
      </w:pPr>
      <w:r>
        <w:rPr>
          <w:rtl/>
          <w:cs/>
          <w:lang w:val="ar_AE" w:bidi="ar_AE"/>
        </w:rPr>
      </w:r>
      <w:r>
        <w:rPr>
          <w:rtl/>
          <w:cs/>
          <w:lang w:val="ar_AE" w:bidi="ar_AE"/>
        </w:rPr>
        <w:t>أوقفوا التمثيل: اسألوا يعقوب: "لماذا بدأتَ هذه الرحلة في الوقت المقارب لولادة راحيل لطفلها؟" قد تسمعون: "هذا أمر يخص النساء، ولا أعرف عنه شيئًا". أو، "لم أكن أعلم أن الوقت قريب لهذه الدرجة". أو "عادةً ما يلد النساء أطفالهن دون صعوبة، لم أكن أعلم أن هذا سيحدث". اسألوا راحيل: "بماذا تشعرين؟" قد تسمعون: "أنا متعبة جدًا. أنا سعيدة لأنني أستطعت أن أنجب ليعقوب ابنًا آخر، لكنني متعبة للغاية، كان هذا صعبًا حقًا". اسألوا القابلة: "بماذا تشعرين الآن؟" قد تسمعون: "أنا آسفة لراحيل، لقد كان هذا مخاضًا مجهدًا والولادة متعسّرة. وهي في خطر الآن". واصلوا التمثيل.</w:t>
      </w:r>
    </w:p>
    <w:p>
      <w:pPr>
        <w:bidi/>
      </w:pPr>
      <w:r>
        <w:rPr>
          <w:rtl/>
          <w:cs/>
          <w:lang w:val="ar_AE" w:bidi="ar_AE"/>
        </w:rPr>
      </w:r>
      <w:r>
        <w:rPr>
          <w:rtl/>
          <w:cs/>
          <w:lang w:val="ar_AE" w:bidi="ar_AE"/>
        </w:rPr>
        <w:t>وبعد الولادة، تموت راحيل، وهي تسمي ابنها بأنفاسها الأخيرة. تدعو راحيل ابنها بَنْ أُونِي الذي يعني ابن حزني. وبعد أن أعطت طفلها اسمًا، تموت راحيل.</w:t>
      </w:r>
    </w:p>
    <w:p>
      <w:pPr>
        <w:bidi/>
      </w:pPr>
      <w:r>
        <w:rPr>
          <w:rtl/>
          <w:cs/>
          <w:lang w:val="ar_AE" w:bidi="ar_AE"/>
        </w:rPr>
      </w:r>
      <w:r>
        <w:rPr>
          <w:rtl/>
          <w:cs/>
          <w:lang w:val="ar_AE" w:bidi="ar_AE"/>
        </w:rPr>
        <w:t>أوقفوا التمثيل: اسألوا يعقوب: "ما هو شعورك الآن؟" قد تسمعون: "أنا حزين للغاية. لقد أحببت راحيل كثيرًا. كنت أريد أن أتزوج راحيل من المرة الأولى التي رأيتها فيها. إنها غاية في الجمال. لا أصدق أنني فقدت راحيل". واصلوا التمثيل.</w:t>
      </w:r>
    </w:p>
    <w:p>
      <w:pPr>
        <w:bidi/>
      </w:pPr>
      <w:r>
        <w:rPr>
          <w:rtl/>
          <w:cs/>
          <w:lang w:val="ar_AE" w:bidi="ar_AE"/>
        </w:rPr>
      </w:r>
      <w:r>
        <w:rPr>
          <w:rtl/>
          <w:cs/>
          <w:lang w:val="ar_AE" w:bidi="ar_AE"/>
        </w:rPr>
        <w:t>في المشهد الثاني، يغير يعقوب اسم الطفل، فيدعوه بنيامين الذي يعني ابن يدي اليميني.</w:t>
      </w:r>
    </w:p>
    <w:p>
      <w:pPr>
        <w:bidi/>
      </w:pPr>
      <w:r>
        <w:rPr>
          <w:rtl/>
          <w:cs/>
          <w:lang w:val="ar_AE" w:bidi="ar_AE"/>
        </w:rPr>
      </w:r>
      <w:r>
        <w:rPr>
          <w:rtl/>
          <w:cs/>
          <w:lang w:val="ar_AE" w:bidi="ar_AE"/>
        </w:rPr>
        <w:t>أوقفوا التمثيل: اسألوا يعقوب: "لماذا غيّرت اسم الطفل؟" قد تسمعون: "إنه ابني الأصغر، وأريد أن يكون له اسمًا جيدًا. لقد أحببت راحيل لكنني لا أريد أن يكون اسم هذا الطفل اسمًا حزينًا". واصلوا التمثيل.</w:t>
      </w:r>
    </w:p>
    <w:p>
      <w:pPr>
        <w:bidi/>
      </w:pPr>
      <w:r>
        <w:rPr>
          <w:rtl/>
          <w:cs/>
          <w:lang w:val="ar_AE" w:bidi="ar_AE"/>
        </w:rPr>
      </w:r>
      <w:r>
        <w:rPr>
          <w:rtl/>
          <w:cs/>
          <w:lang w:val="ar_AE" w:bidi="ar_AE"/>
        </w:rPr>
        <w:t>في المشهد الثالث، يدفن يعقوب راحيل بالقرب من الطريق. وهذا هو الطريق بين بيت إيل وأفراتة أو بيت لحم. وبعد أن دفن يعقوب راحيل، نصب عمودًا حجريًا على القبر. وهذا العمود بقي فوق القبر كعلامة لأي شخص يمرّ ليعرّفه أن شخصًا ما مدفون هناك. عندما كتب الراوي هذه القصة، كان العمود لا يزال قائمًا.</w:t>
      </w:r>
    </w:p>
    <w:p>
      <w:pPr>
        <w:bidi/>
      </w:pPr>
      <w:r>
        <w:rPr>
          <w:rtl/>
          <w:cs/>
          <w:lang w:val="ar_AE" w:bidi="ar_AE"/>
        </w:rPr>
      </w:r>
      <w:r>
        <w:rPr>
          <w:rtl/>
          <w:cs/>
          <w:lang w:val="ar_AE" w:bidi="ar_AE"/>
        </w:rPr>
        <w:t>أوقفوا التمثيل: اسألوا يعقوب: "لماذا وضعت عمودًا من الحجر هناك؟ ما الهدف من وجوده؟" قد تسمعون: "أريد أن أتذكّر مكان قبرها. أريد أن يعرف أبناؤها أين دُفنت. لقد أحببت راحيل، لا أريد أن ينساها أي شخص. وهذا العمود الحجري هو علامة على مكان قبرها. سنتذكّرها، لكن هذا ليس مكانًا للعبادة".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b/>
          <w:rtl/>
          <w:cs/>
          <w:lang w:val="ar_AE" w:bidi="ar_AE"/>
        </w:rPr>
        <w:t>أَفْرَاتَةَ</w:t>
      </w:r>
      <w:r>
        <w:rPr>
          <w:rtl/>
          <w:cs/>
          <w:lang w:val="ar_AE" w:bidi="ar_AE"/>
        </w:rPr>
        <w:t xml:space="preserve"> هو الاسم القديم لـ </w:t>
      </w:r>
      <w:r>
        <w:rPr>
          <w:b/>
          <w:rtl/>
          <w:cs/>
          <w:lang w:val="ar_AE" w:bidi="ar_AE"/>
        </w:rPr>
        <w:t>بيت لحم</w:t>
      </w:r>
      <w:r>
        <w:rPr>
          <w:rtl/>
          <w:cs/>
          <w:lang w:val="ar_AE" w:bidi="ar_AE"/>
        </w:rPr>
        <w:t>. وسيُستَخدم اسم أفراتة في المستقبل كاسم للسبط الذي يعيش في بيت لحم.</w:t>
      </w:r>
    </w:p>
    <w:p>
      <w:pPr>
        <w:bidi/>
      </w:pPr>
      <w:r>
        <w:rPr>
          <w:rtl/>
          <w:cs/>
          <w:lang w:val="ar_AE" w:bidi="ar_AE"/>
        </w:rPr>
      </w:r>
      <w:r>
        <w:rPr>
          <w:rtl/>
          <w:cs/>
          <w:lang w:val="ar_AE" w:bidi="ar_AE"/>
        </w:rPr>
        <w:t xml:space="preserve">أثناء الرحلة، دخلت راحيل في </w:t>
      </w:r>
      <w:r>
        <w:rPr>
          <w:b/>
          <w:rtl/>
          <w:cs/>
          <w:lang w:val="ar_AE" w:bidi="ar_AE"/>
        </w:rPr>
        <w:t>الآم الولادة</w:t>
      </w:r>
      <w:r>
        <w:rPr>
          <w:rtl/>
          <w:cs/>
          <w:lang w:val="ar_AE" w:bidi="ar_AE"/>
        </w:rPr>
        <w:t xml:space="preserve"> وولدت طفلًا. وكلمة وَلَدَتْ هي الكلمة التي تُستخدم لوصف العمل الذي تفعله الأم لإخراج الطفل من جسدها. و</w:t>
      </w:r>
      <w:r>
        <w:rPr>
          <w:b/>
          <w:rtl/>
          <w:cs/>
          <w:lang w:val="ar_AE" w:bidi="ar_AE"/>
        </w:rPr>
        <w:t>القابلة</w:t>
      </w:r>
      <w:r>
        <w:rPr>
          <w:rtl/>
          <w:cs/>
          <w:lang w:val="ar_AE" w:bidi="ar_AE"/>
        </w:rPr>
        <w:t xml:space="preserve"> هي المرأة التي تدعم الأم وتساعدها خلال عملية الولادة. ربما لديكم تعابير تصويرية معتادة لوصف عملية المخاض والولادة، وكذلك دور القابلة.</w:t>
      </w:r>
    </w:p>
    <w:p>
      <w:pPr>
        <w:bidi/>
      </w:pPr>
      <w:r>
        <w:rPr>
          <w:rtl/>
          <w:cs/>
          <w:lang w:val="ar_AE" w:bidi="ar_AE"/>
        </w:rPr>
      </w:r>
      <w:r>
        <w:rPr>
          <w:rtl/>
          <w:cs/>
          <w:lang w:val="ar_AE" w:bidi="ar_AE"/>
        </w:rPr>
        <w:t>لقد كان عملها شاقًا، كما كانت ولادة الطفل صعبة. ونتيجة لذلك، تموت راحيل. هناك طرق مختلفة للتعبير عن لحظة الموت. وتقول إحدى الترجمات "عِنْدَ خُرُوجِ نَفْسِهَا"، وتقول ترجمات أخرى: "في أنفاسها الأخيرة" أو "بينما كانت تلتقط أنفاسها الأخيرة". وفي لحظة الموت، أطلقت راحيل اسم طفلها، وقد دعت اسم الطفل ابن أوني الذي يعني ابن حزني. وبعد موت راحيل، أعطى يعقوب الطفل اسمًا مختلفًا. لقد سمى يعقوب الطفل بنيامين الذي يعني ابن يدي اليميني.</w:t>
      </w:r>
    </w:p>
    <w:p>
      <w:pPr>
        <w:bidi/>
      </w:pPr>
      <w:r>
        <w:rPr>
          <w:rtl/>
          <w:cs/>
          <w:lang w:val="ar_AE" w:bidi="ar_AE"/>
        </w:rPr>
      </w:r>
      <w:r>
        <w:rPr>
          <w:rtl/>
          <w:cs/>
          <w:lang w:val="ar_AE" w:bidi="ar_AE"/>
        </w:rPr>
        <w:t>يدفن يعقوب راحيل بجانب الطريق قبل أن يصلوا إلى أفراتة، أو بيت لحم. كان من المعتاد في ذلك الوقت أن يُدفن الشخص الميت بعد موته مباشرة. نصب يعقوب عمودًا حجريًا على القبر كعلامة له. وهذا العمود الحجري سيكون مشابهًا للعمود الذي نصبه يعقوب في بيت إيل. والعمود في بيت إيل كان للعبادة، بينما هنا، يُنصَب العمود كعلامة على مكان قبر راحيل ليمكن العثور عليه في المستقبل. لم يكن هذا العمود للعبادة،</w:t>
      </w:r>
    </w:p>
    <w:p>
      <w:pPr>
        <w:bidi/>
      </w:pPr>
      <w:r>
        <w:rPr>
          <w:rtl/>
          <w:cs/>
          <w:lang w:val="ar_AE" w:bidi="ar_AE"/>
        </w:rPr>
      </w:r>
      <w:r>
        <w:rPr>
          <w:rtl/>
          <w:cs/>
          <w:lang w:val="ar_AE" w:bidi="ar_AE"/>
        </w:rPr>
        <w:t>هُوَ «عَمُودُ قَبْرِ رَاحِيلَ» إِلَى الْيَوْمِ‏، وهذا يعني أنه في الوقت الذي كتب فيه الراوي هذه القصة، كان يمكن رؤية العمود الحجري، لكن هذا لا يتحدث عن يومنا هذا.</w:t>
      </w:r>
    </w:p>
    <w:p>
      <w:pPr>
        <w:bidi/>
      </w:pPr>
      <w:r>
        <w:rPr>
          <w:rtl/>
          <w:cs/>
          <w:lang w:val="ar_AE" w:bidi="ar_AE"/>
        </w:rPr>
      </w:r>
      <w:r>
        <w:rPr>
          <w:rtl/>
          <w:cs/>
          <w:lang w:val="ar_AE" w:bidi="ar_AE"/>
        </w:rPr>
        <w:t>اعرضوا خريطة توضح مكان بيت إيل وأَفْرَاتَةَ. لتُوضح الخريطة أن هذه المنطقة جبلية. وأَفْرَاتَةَ هو الاسم القديم لبيت لحم.</w:t>
      </w:r>
    </w:p>
    <w:p>
      <w:pPr>
        <w:bidi/>
      </w:pPr>
      <w:r>
        <w:rPr>
          <w:rtl/>
          <w:cs/>
          <w:lang w:val="ar_AE" w:bidi="ar_AE"/>
        </w:rPr>
      </w:r>
      <w:r>
        <w:rPr>
          <w:rtl/>
          <w:cs/>
          <w:lang w:val="ar_AE" w:bidi="ar_AE"/>
        </w:rPr>
        <w:t>اعرضوا صورة عمود حجري يُستخدم لتمييز مكان أو مَعلم مهم.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35:21–29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تكوين ٣٥: ٢١–٢٩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بعد موت راحيل، واصل يعقوب الانتقال جنوبًا عبر الجبال، وهذا سرد قصصي لرجوع يعقوب.</w:t>
      </w:r>
    </w:p>
    <w:p>
      <w:pPr>
        <w:bidi/>
      </w:pPr>
      <w:r>
        <w:rPr>
          <w:rtl/>
          <w:cs/>
          <w:lang w:val="ar_AE" w:bidi="ar_AE"/>
        </w:rPr>
      </w:r>
      <w:r>
        <w:rPr>
          <w:rtl/>
          <w:cs/>
          <w:lang w:val="ar_AE" w:bidi="ar_AE"/>
        </w:rPr>
        <w:t>ها هو يعقوب الذي يُدعى إسرائيل يرتحل الآن. بعض الترجمات تستخدم اسم إسرائيل فقط، بينما يستخدم آخرون اسم يعقوب الذي يُدعى الآن إسرائيل. لقد غيّر الله اسم يعقوب إلى إسرائيل في مقطع سابق. يتنقل هذا المقطع ما بين الاسمين، إسرائيل ويعقوب، للتعبير عن اسم يعقوب.</w:t>
      </w:r>
    </w:p>
    <w:p>
      <w:pPr>
        <w:bidi/>
      </w:pPr>
      <w:r>
        <w:rPr>
          <w:rtl/>
          <w:cs/>
          <w:lang w:val="ar_AE" w:bidi="ar_AE"/>
        </w:rPr>
      </w:r>
      <w:r>
        <w:rPr>
          <w:rtl/>
          <w:cs/>
          <w:lang w:val="ar_AE" w:bidi="ar_AE"/>
        </w:rPr>
        <w:t>توقَّف إسرائيل لينَصَبَ خَيْمَتَه وَرَاءَ مَجْدَلَ عِدْرٍ. لا أحد يعرف الموقع الدقيق لهذا المكان،</w:t>
      </w:r>
    </w:p>
    <w:p>
      <w:pPr>
        <w:bidi/>
      </w:pPr>
      <w:r>
        <w:rPr>
          <w:rtl/>
          <w:cs/>
          <w:lang w:val="ar_AE" w:bidi="ar_AE"/>
        </w:rPr>
      </w:r>
      <w:r>
        <w:rPr>
          <w:rtl/>
          <w:cs/>
          <w:lang w:val="ar_AE" w:bidi="ar_AE"/>
        </w:rPr>
        <w:t>اعرضوا خريطة بها بيت لحم وحبرون.</w:t>
      </w:r>
    </w:p>
    <w:p>
      <w:pPr>
        <w:bidi/>
      </w:pPr>
      <w:r>
        <w:rPr>
          <w:rtl/>
          <w:cs/>
          <w:lang w:val="ar_AE" w:bidi="ar_AE"/>
        </w:rPr>
      </w:r>
      <w:r>
        <w:rPr>
          <w:rtl/>
          <w:cs/>
          <w:lang w:val="ar_AE" w:bidi="ar_AE"/>
        </w:rPr>
        <w:t>كلمة مَجْدَلَ عِدْرٍ تعني برج القطيع. وهذا سيكون برج مراقبة تم بناءه حتى يتمكن الراعي من الصعود لينظر الأرض من فوق فيتحقق من أنه لا يوجد شخص أو حيوان بري قادم ليؤذي قطيع الخراف.</w:t>
      </w:r>
    </w:p>
    <w:p>
      <w:pPr>
        <w:bidi/>
      </w:pPr>
      <w:r>
        <w:rPr>
          <w:rtl/>
          <w:cs/>
          <w:lang w:val="ar_AE" w:bidi="ar_AE"/>
        </w:rPr>
      </w:r>
      <w:r>
        <w:rPr>
          <w:rtl/>
          <w:cs/>
          <w:lang w:val="ar_AE" w:bidi="ar_AE"/>
        </w:rPr>
        <w:t>اعرضوا صورة لبرج المراقبة.</w:t>
      </w:r>
    </w:p>
    <w:p>
      <w:pPr>
        <w:bidi/>
      </w:pPr>
      <w:r>
        <w:rPr>
          <w:rtl/>
          <w:cs/>
          <w:lang w:val="ar_AE" w:bidi="ar_AE"/>
        </w:rPr>
      </w:r>
      <w:r>
        <w:rPr>
          <w:rtl/>
          <w:cs/>
          <w:lang w:val="ar_AE" w:bidi="ar_AE"/>
        </w:rPr>
        <w:t>وبقي إسرائيل وأسرته في تلك الخيام لبعض الوقت. بينما هم هناك، ذهب رأوبين، الابن الأكبر، إلى بلِهة خادمة راحيل واضطجع معها. بلهة هي أم لاثنين من إخوة رأوبين. كانت بلهة إحدى نساء يعقوب. لا يوجد ما يشير إلى أن هذا كان اغتصابًا أو فعلًا عنيفًا. في العديد من الثقافات عندما يذهب الابن الأكبر لينام مع زوجة أبيه، فبذلك يعلن الابن إعلانًا بأنه يريد أن يتولى قيادة العائلة من أبيه. سمع يعقوب عما فعله رأوبين. يعقوب لا يفعل شيئًا ضد رأوبين أو بلهة.</w:t>
      </w:r>
    </w:p>
    <w:p>
      <w:pPr>
        <w:bidi/>
      </w:pPr>
      <w:r>
        <w:rPr>
          <w:rtl/>
          <w:cs/>
          <w:lang w:val="ar_AE" w:bidi="ar_AE"/>
        </w:rPr>
      </w:r>
      <w:r>
        <w:rPr>
          <w:rtl/>
          <w:cs/>
          <w:lang w:val="ar_AE" w:bidi="ar_AE"/>
        </w:rPr>
        <w:t>توقَّفوا وناقشوا: تحدثوا عن موقف مشابه في ثقافتكم. لماذا يحاول الابن الأكبر أن يضطجع مع زوجة أخرى لأبيه؟ ماذا سيحدث لذلك الابن؟ كيف كان يشعر الآب بشأن ما فعله ابنه؟</w:t>
      </w:r>
    </w:p>
    <w:p>
      <w:pPr>
        <w:bidi/>
      </w:pPr>
      <w:r>
        <w:rPr>
          <w:rtl/>
          <w:cs/>
          <w:lang w:val="ar_AE" w:bidi="ar_AE"/>
        </w:rPr>
      </w:r>
      <w:r>
        <w:rPr>
          <w:rtl/>
          <w:cs/>
          <w:lang w:val="ar_AE" w:bidi="ar_AE"/>
        </w:rPr>
        <w:t>يذكر المقطع جميع أبناء يعقوب الاثني عشر مع أمهاتهم، ولا يذكر دينة التي كانت ابنة ليئة. ويقول المقطع إن جميع هؤلاء الأبناء كانوا مولودين ليعقوب في فدان آرام، وهي المنطقة المحيطة بحاران. ونحن نعلم، من المقطع السابق، أن بنيامين وُلد بالقرب من بيت لحم. ويشمل راوي القصة بنيامين في القائمة على أنه مولود في فدان آرام. يقدم راوي القصة قائمة بأسماء الأبناء وأمهاتهم، وهو لا يقدمها على أساس الترتيب الميلادي، بل بحسب أمهاتهم، بدءًا من ليئة، وهي الزوجة الأولى ليعقوب. اعرضوا خريطة توضح رحلة يعقوب مع الإشارة إلى فدان أرام.</w:t>
      </w:r>
    </w:p>
    <w:p>
      <w:pPr>
        <w:bidi/>
      </w:pPr>
      <w:r>
        <w:rPr>
          <w:rtl/>
          <w:cs/>
          <w:lang w:val="ar_AE" w:bidi="ar_AE"/>
        </w:rPr>
      </w:r>
      <w:r>
        <w:rPr>
          <w:rtl/>
          <w:cs/>
          <w:lang w:val="ar_AE" w:bidi="ar_AE"/>
        </w:rPr>
        <w:t>إن أبناء ليئة هم رأوبين، ابن يعقوب البكر، وشمعون ولاوي ويهوذا ويساكر وزبولون.</w:t>
      </w:r>
    </w:p>
    <w:p>
      <w:pPr>
        <w:bidi/>
      </w:pPr>
      <w:r>
        <w:rPr>
          <w:rtl/>
          <w:cs/>
          <w:lang w:val="ar_AE" w:bidi="ar_AE"/>
        </w:rPr>
      </w:r>
      <w:r>
        <w:rPr>
          <w:rtl/>
          <w:cs/>
          <w:lang w:val="ar_AE" w:bidi="ar_AE"/>
        </w:rPr>
        <w:t>وأبناء راحيل هم يوسف وبنيامين.</w:t>
      </w:r>
    </w:p>
    <w:p>
      <w:pPr>
        <w:bidi/>
      </w:pPr>
      <w:r>
        <w:rPr>
          <w:rtl/>
          <w:cs/>
          <w:lang w:val="ar_AE" w:bidi="ar_AE"/>
        </w:rPr>
      </w:r>
      <w:r>
        <w:rPr>
          <w:rtl/>
          <w:cs/>
          <w:lang w:val="ar_AE" w:bidi="ar_AE"/>
        </w:rPr>
        <w:t>ولدت بلهة، جارية راحيل، ابنان، وهما دان ونفتالي.</w:t>
      </w:r>
    </w:p>
    <w:p>
      <w:pPr>
        <w:bidi/>
      </w:pPr>
      <w:r>
        <w:rPr>
          <w:rtl/>
          <w:cs/>
          <w:lang w:val="ar_AE" w:bidi="ar_AE"/>
        </w:rPr>
      </w:r>
      <w:r>
        <w:rPr>
          <w:rtl/>
          <w:cs/>
          <w:lang w:val="ar_AE" w:bidi="ar_AE"/>
        </w:rPr>
        <w:t>وولدت زلفة، جارية ليئة ابنان، جاد وأشير.</w:t>
      </w:r>
    </w:p>
    <w:p>
      <w:pPr>
        <w:bidi/>
      </w:pPr>
      <w:r>
        <w:rPr>
          <w:rtl/>
          <w:cs/>
          <w:lang w:val="ar_AE" w:bidi="ar_AE"/>
        </w:rPr>
      </w:r>
      <w:r>
        <w:rPr>
          <w:rtl/>
          <w:cs/>
          <w:lang w:val="ar_AE" w:bidi="ar_AE"/>
        </w:rPr>
        <w:t>ينقل يعقوب أهل بيته نحو الجنوب أكثر ويأتي إلى حبرون. تقع حبرون على بُعد 24 كيلومترًا جنوب بيت لحم.</w:t>
      </w:r>
    </w:p>
    <w:p>
      <w:pPr>
        <w:bidi/>
      </w:pPr>
      <w:r>
        <w:rPr>
          <w:rtl/>
          <w:cs/>
          <w:lang w:val="ar_AE" w:bidi="ar_AE"/>
        </w:rPr>
      </w:r>
      <w:r>
        <w:rPr>
          <w:rtl/>
          <w:cs/>
          <w:lang w:val="ar_AE" w:bidi="ar_AE"/>
        </w:rPr>
        <w:t>اعرضوا خريطة بها بيت لحم وحبرون.</w:t>
      </w:r>
    </w:p>
    <w:p>
      <w:pPr>
        <w:bidi/>
      </w:pPr>
      <w:r>
        <w:rPr>
          <w:rtl/>
          <w:cs/>
          <w:lang w:val="ar_AE" w:bidi="ar_AE"/>
        </w:rPr>
      </w:r>
      <w:r>
        <w:rPr>
          <w:rtl/>
          <w:cs/>
          <w:lang w:val="ar_AE" w:bidi="ar_AE"/>
        </w:rPr>
        <w:t>عند نقطة ما، كان إسحاق قد انتقل من بئر سبع إلى حبرون، وهو أيضًا المكان الذي اشترى فيه إبراهيم حقلًا واستخدم مغارة هناك في الحقل لدفن سارة. لحبرون اسمين آخرين، فيمكن أن تُسمى ممرا أو قرية أربع. تشير جميع الأسماء الثلاثة إلى نفس المكان. لقد عاش كل من إبراهيم وإسحاق في حبرون كغرباء أو أجنبيين، مما يعني أنهم لم يصبحوا جزءًا من الثقافة المحلية. عندما وصل يعقوب إلى حبرون، رأى يعقوب أبيه إسحاق مرة أخرى، لقد عاد يعقوب إلى وطنه. لا تخبرنا القصة كم كان عمر إسحاق عندما رجع يعقوب إلى حبرون.</w:t>
      </w:r>
    </w:p>
    <w:p>
      <w:pPr>
        <w:bidi/>
      </w:pPr>
      <w:r>
        <w:rPr>
          <w:rtl/>
          <w:cs/>
          <w:lang w:val="ar_AE" w:bidi="ar_AE"/>
        </w:rPr>
      </w:r>
      <w:r>
        <w:rPr>
          <w:rtl/>
          <w:cs/>
          <w:lang w:val="ar_AE" w:bidi="ar_AE"/>
        </w:rPr>
        <w:t>فقد عاش إسحاق حتى أصبح ابن 180 سنة. كان إسحاق ابن مئة سنة عندما تزوج عيسو النساء الحثيات. وكان يعتقد إسحاق في ذلك الوقت أنه قد شاخ وقد يموت في أي وقت وذلك عندما بارك إسحاق يعقوب. لكن اسحقا عاش وقتًا أطول بكثير.</w:t>
      </w:r>
    </w:p>
    <w:p>
      <w:pPr>
        <w:bidi/>
      </w:pPr>
      <w:r>
        <w:rPr>
          <w:rtl/>
          <w:cs/>
          <w:lang w:val="ar_AE" w:bidi="ar_AE"/>
        </w:rPr>
      </w:r>
      <w:r>
        <w:rPr>
          <w:rtl/>
          <w:cs/>
          <w:lang w:val="ar_AE" w:bidi="ar_AE"/>
        </w:rPr>
        <w:t>ويستخدم المقطع صوراً كلامية شعرية لوصف موت إسحاق. تقول بعض الترجمات "أَسْلَمَ إِسْحَاقُ رُوحَهُ"، بيننما تقول ترجمات أخرى إن "إسحاق مات". تضع الترجمات الأخرى كلا العبارتين معًا وتقول "أَسْلَمَ إِسْحَاقُ رُوحَهُ وَمَاتَ، وَانْضَمَّ إِلَى قَوْمِهِ، كان إسحاق شَيْخًا وَشَبْعَانَ أَيَّامًا. هذه الصور الكلامية تعني أن إسحاق كان رجلًا متقدمًا في الأيام، وقد مات. استخدام الصور الكلامية يساعد المستمع على فهم أن إسحاق كان قد عاش حياة طويلة جدًا.</w:t>
      </w:r>
    </w:p>
    <w:p>
      <w:pPr>
        <w:bidi/>
      </w:pPr>
      <w:r>
        <w:rPr>
          <w:rtl/>
          <w:cs/>
          <w:lang w:val="ar_AE" w:bidi="ar_AE"/>
        </w:rPr>
      </w:r>
      <w:r>
        <w:rPr>
          <w:rtl/>
          <w:cs/>
          <w:lang w:val="ar_AE" w:bidi="ar_AE"/>
        </w:rPr>
        <w:t>توقَّفوا وناقشوا: احكوا قصة شخص كبير السن جدًا يموت. كيف تصفون حياته وموته؟ ما الكلمات أو العبارات التي تستخدمونها لوصف هذا؟</w:t>
      </w:r>
    </w:p>
    <w:p>
      <w:pPr>
        <w:bidi/>
      </w:pPr>
      <w:r>
        <w:rPr>
          <w:rtl/>
          <w:cs/>
          <w:lang w:val="ar_AE" w:bidi="ar_AE"/>
        </w:rPr>
      </w:r>
      <w:r>
        <w:rPr>
          <w:rtl/>
          <w:cs/>
          <w:lang w:val="ar_AE" w:bidi="ar_AE"/>
        </w:rPr>
        <w:t>عندما مات إسحاق، جاء عيسو ويعقوب، وكلاهما دفنا أبيهما. وهذا يشبه عندما مات إبراهيم وجاء اسحق واسماعيل معًا ليدفناه.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ينتقل يعقوب إلى مَجْدَل عِذر. يضطجع رأوبين مع بلهة</w:t>
      </w:r>
    </w:p>
    <w:p>
      <w:pPr>
        <w:bidi/>
      </w:pPr>
      <w:r>
        <w:rPr>
          <w:rtl/>
          <w:cs/>
          <w:lang w:val="ar_AE" w:bidi="ar_AE"/>
        </w:rPr>
      </w:r>
      <w:r>
        <w:rPr>
          <w:b/>
          <w:rtl/>
          <w:cs/>
          <w:lang w:val="ar_AE" w:bidi="ar_AE"/>
        </w:rPr>
        <w:t>المشهد الثاني:</w:t>
      </w:r>
      <w:r>
        <w:rPr>
          <w:rtl/>
          <w:cs/>
          <w:lang w:val="ar_AE" w:bidi="ar_AE"/>
        </w:rPr>
        <w:t xml:space="preserve"> تُدرَج نساء يعقوب باسماءهن، كل أم مع أبناءها.</w:t>
      </w:r>
    </w:p>
    <w:p>
      <w:pPr>
        <w:bidi/>
      </w:pPr>
      <w:r>
        <w:rPr>
          <w:rtl/>
          <w:cs/>
          <w:lang w:val="ar_AE" w:bidi="ar_AE"/>
        </w:rPr>
      </w:r>
      <w:r>
        <w:rPr>
          <w:b/>
          <w:rtl/>
          <w:cs/>
          <w:lang w:val="ar_AE" w:bidi="ar_AE"/>
        </w:rPr>
        <w:t>المشهد الثالث:</w:t>
      </w:r>
      <w:r>
        <w:rPr>
          <w:rtl/>
          <w:cs/>
          <w:lang w:val="ar_AE" w:bidi="ar_AE"/>
        </w:rPr>
        <w:t xml:space="preserve"> ينتقل يعقوب إلى حبرون ويقابل إسحاق مرة أخرى. يموت إسحاق في عمر 180 سنة، ويجتمعا يعقوب وعيسو معًا ليدفنا إسحاق.</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إسرائيل أو يعقوب</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ليئة وأبناؤها: رأوبين وشمعون ولاوي ويهوذا ويساكر وزبولون</w:t>
      </w:r>
    </w:p>
    <w:p>
      <w:pPr>
        <w:pStyle w:val="ListBullet"/>
        <w:bidi/>
        <w:spacing w:line="240" w:lineRule="auto"/>
        <w:ind w:left="720"/>
      </w:pPr>
      <w:r>
        <w:rPr>
          <w:rtl/>
          <w:cs/>
          <w:lang w:val="ar_AE" w:bidi="ar_AE"/>
        </w:rPr>
      </w:r>
      <w:r>
        <w:rPr>
          <w:rtl/>
          <w:cs/>
          <w:lang w:val="ar_AE" w:bidi="ar_AE"/>
        </w:rPr>
        <w:t>راحيل وأبناها: يوسف وبنيامين</w:t>
      </w:r>
    </w:p>
    <w:p>
      <w:pPr>
        <w:pStyle w:val="ListBullet"/>
        <w:bidi/>
        <w:spacing w:line="240" w:lineRule="auto"/>
        <w:ind w:left="720"/>
      </w:pPr>
      <w:r>
        <w:rPr>
          <w:rtl/>
          <w:cs/>
          <w:lang w:val="ar_AE" w:bidi="ar_AE"/>
        </w:rPr>
      </w:r>
      <w:r>
        <w:rPr>
          <w:rtl/>
          <w:cs/>
          <w:lang w:val="ar_AE" w:bidi="ar_AE"/>
        </w:rPr>
        <w:t>بلهة وأبناها: دان ونفتالي</w:t>
      </w:r>
    </w:p>
    <w:p>
      <w:pPr>
        <w:pStyle w:val="ListBullet"/>
        <w:bidi/>
        <w:spacing w:line="240" w:lineRule="auto"/>
        <w:ind w:left="720"/>
      </w:pPr>
      <w:r>
        <w:rPr>
          <w:rtl/>
          <w:cs/>
          <w:lang w:val="ar_AE" w:bidi="ar_AE"/>
        </w:rPr>
      </w:r>
      <w:r>
        <w:rPr>
          <w:rtl/>
          <w:cs/>
          <w:lang w:val="ar_AE" w:bidi="ar_AE"/>
        </w:rPr>
        <w:t>زلِفة وأبناها: جاد وآشير</w:t>
      </w:r>
    </w:p>
    <w:p>
      <w:pPr>
        <w:pStyle w:val="ListBullet"/>
        <w:bidi/>
        <w:spacing w:line="240" w:lineRule="auto"/>
        <w:ind w:left="720"/>
      </w:pPr>
      <w:r>
        <w:rPr>
          <w:rtl/>
          <w:cs/>
          <w:lang w:val="ar_AE" w:bidi="ar_AE"/>
        </w:rPr>
      </w:r>
      <w:r>
        <w:rPr>
          <w:rtl/>
          <w:cs/>
          <w:lang w:val="ar_AE" w:bidi="ar_AE"/>
        </w:rPr>
        <w:t>عيسو</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ينقل إسرائيل أهل بيته إلى الجنوب ويتوقف لينصب الخيام وراء مَجْدَل عِدْر مباشرة. وهذا يشير إلى الاتجاه الذي يسافرون إليه. غادر يعقوب أفراتة أو بيت لحم وتوجّه جنوبًا نحو حبرون مارًا بمَجْدَلَ عِدْرٍ، ثم بعد المرور بهذا البرج مباشرة، توقف يعقوب لينصب الخيام. عاش يعقوب في هذا المكان لبعض الوقت. كان البرج مَعلمًا معروفًا عندما مر يعقوب به. ونحن لا نعرف أين كان يقع هذا البرج.</w:t>
      </w:r>
    </w:p>
    <w:p>
      <w:pPr>
        <w:bidi/>
      </w:pPr>
      <w:r>
        <w:rPr>
          <w:rtl/>
          <w:cs/>
          <w:lang w:val="ar_AE" w:bidi="ar_AE"/>
        </w:rPr>
      </w:r>
      <w:r>
        <w:rPr>
          <w:rtl/>
          <w:cs/>
          <w:lang w:val="ar_AE" w:bidi="ar_AE"/>
        </w:rPr>
        <w:t>بينما كان يعقوب يعيش في المخيم بالقرب من مَجْدَل عِدْر، اضطجع رأوبين، وهو ابن يعقوب البكر، مع بلهة التي كانت جارية راحيل وزوجة يعقوب. كانت بلِهة أم لاثنين من أبناء يعقوب، وهذان الابنان هم إخوة أشقاء لرأوبين. الكلمات المستخدمة في هذا الموقف لا تشير إلى أي قوة أو عنف. علم يعقوب بما فعله رأوبين، لكن يعقوب لم يعاقب رأوبين أو بلهة.</w:t>
      </w:r>
    </w:p>
    <w:p>
      <w:pPr>
        <w:bidi/>
      </w:pPr>
      <w:r>
        <w:rPr>
          <w:rtl/>
          <w:cs/>
          <w:lang w:val="ar_AE" w:bidi="ar_AE"/>
        </w:rPr>
      </w:r>
      <w:r>
        <w:rPr>
          <w:rtl/>
          <w:cs/>
          <w:lang w:val="ar_AE" w:bidi="ar_AE"/>
        </w:rPr>
        <w:t>في المشهد الثاني، تُدرج نساء يعقوب وأبنائه الاثني عشر. في هذا المشهد، قد ترغبون في استخدام بعض الأشياء لتمثيل كل ابن حتى يمكنكم أن تروا أي ابن ينتمي إلى أي أم.</w:t>
      </w:r>
    </w:p>
    <w:p>
      <w:pPr>
        <w:bidi/>
      </w:pPr>
      <w:r>
        <w:rPr>
          <w:rtl/>
          <w:cs/>
          <w:lang w:val="ar_AE" w:bidi="ar_AE"/>
        </w:rPr>
      </w:r>
      <w:r>
        <w:rPr>
          <w:rtl/>
          <w:cs/>
          <w:lang w:val="ar_AE" w:bidi="ar_AE"/>
        </w:rPr>
        <w:t>أبناء ليئة كانوا رأوبين وشمعون ولاوي ويهوذا ويساكر وزبولون.</w:t>
      </w:r>
    </w:p>
    <w:p>
      <w:pPr>
        <w:bidi/>
      </w:pPr>
      <w:r>
        <w:rPr>
          <w:rtl/>
          <w:cs/>
          <w:lang w:val="ar_AE" w:bidi="ar_AE"/>
        </w:rPr>
      </w:r>
      <w:r>
        <w:rPr>
          <w:rtl/>
          <w:cs/>
          <w:lang w:val="ar_AE" w:bidi="ar_AE"/>
        </w:rPr>
        <w:t>وأبناء راحيل كانوا يوسف وبنيامين.</w:t>
      </w:r>
    </w:p>
    <w:p>
      <w:pPr>
        <w:bidi/>
      </w:pPr>
      <w:r>
        <w:rPr>
          <w:rtl/>
          <w:cs/>
          <w:lang w:val="ar_AE" w:bidi="ar_AE"/>
        </w:rPr>
      </w:r>
      <w:r>
        <w:rPr>
          <w:rtl/>
          <w:cs/>
          <w:lang w:val="ar_AE" w:bidi="ar_AE"/>
        </w:rPr>
        <w:t>ولدت بلهة، جارية راحيل، ابنان: دان ونفتالي.</w:t>
      </w:r>
    </w:p>
    <w:p>
      <w:pPr>
        <w:bidi/>
      </w:pPr>
      <w:r>
        <w:rPr>
          <w:rtl/>
          <w:cs/>
          <w:lang w:val="ar_AE" w:bidi="ar_AE"/>
        </w:rPr>
      </w:r>
      <w:r>
        <w:rPr>
          <w:rtl/>
          <w:cs/>
          <w:lang w:val="ar_AE" w:bidi="ar_AE"/>
        </w:rPr>
        <w:t>وولدت زلفة، جارية ليئة، ابنان: جاد وآشير.</w:t>
      </w:r>
    </w:p>
    <w:p>
      <w:pPr>
        <w:bidi/>
      </w:pPr>
      <w:r>
        <w:rPr>
          <w:rtl/>
          <w:cs/>
          <w:lang w:val="ar_AE" w:bidi="ar_AE"/>
        </w:rPr>
      </w:r>
      <w:r>
        <w:rPr>
          <w:rtl/>
          <w:cs/>
          <w:lang w:val="ar_AE" w:bidi="ar_AE"/>
        </w:rPr>
        <w:t>لا يُدرج الأبناء بحسب ترتيبهم الميلادي.</w:t>
      </w:r>
    </w:p>
    <w:p>
      <w:pPr>
        <w:bidi/>
      </w:pPr>
      <w:r>
        <w:rPr>
          <w:rtl/>
          <w:cs/>
          <w:lang w:val="ar_AE" w:bidi="ar_AE"/>
        </w:rPr>
      </w:r>
      <w:r>
        <w:rPr>
          <w:rtl/>
          <w:cs/>
          <w:lang w:val="ar_AE" w:bidi="ar_AE"/>
        </w:rPr>
        <w:t>في المشهد الثالث، ينقل يعقوب أهل بيته إلى حبرون. الأسماء الأخرى لحبرون هي مَمْرَا، وقِرْيَةِ أَرْبَعَ. عندما يصل يعقوب إلى حبرون، يلتقي يعقوب بإسحاق. والآن، لقد أصبح إسحاق عجوزًا للغاية. وفي سن 180 سنة، مات إسحاق.</w:t>
      </w:r>
    </w:p>
    <w:p>
      <w:pPr>
        <w:bidi/>
      </w:pPr>
      <w:r>
        <w:rPr>
          <w:rtl/>
          <w:cs/>
          <w:lang w:val="ar_AE" w:bidi="ar_AE"/>
        </w:rPr>
      </w:r>
      <w:r>
        <w:rPr>
          <w:rtl/>
          <w:cs/>
          <w:lang w:val="ar_AE" w:bidi="ar_AE"/>
        </w:rPr>
        <w:t>تدرَّب على استخدام التعابير التصويرية لوصف الآتي: «فَأَسْلَمَ إِسْحَاقُ رُوحَهُ». لقد مات إسحاق في شيخوخة صالحة، شيخًا، وشبعان أيام. انضم إسحاق بموته إلى أجداده. لقد انضم إسحاق إلى شعبه. كان إسحاق شيخًا حين مات، وكان شبعان أيام.</w:t>
      </w:r>
    </w:p>
    <w:p>
      <w:pPr>
        <w:bidi/>
      </w:pPr>
      <w:r>
        <w:rPr>
          <w:rtl/>
          <w:cs/>
          <w:lang w:val="ar_AE" w:bidi="ar_AE"/>
        </w:rPr>
      </w:r>
      <w:r>
        <w:rPr>
          <w:rtl/>
          <w:cs/>
          <w:lang w:val="ar_AE" w:bidi="ar_AE"/>
        </w:rPr>
        <w:t>احكوا قصة في ثقافتكم عن رجل شيخ قد مات.</w:t>
      </w:r>
    </w:p>
    <w:p>
      <w:pPr>
        <w:bidi/>
      </w:pPr>
      <w:r>
        <w:rPr>
          <w:rtl/>
          <w:cs/>
          <w:lang w:val="ar_AE" w:bidi="ar_AE"/>
        </w:rPr>
      </w:r>
      <w:r>
        <w:rPr>
          <w:rtl/>
          <w:cs/>
          <w:lang w:val="ar_AE" w:bidi="ar_AE"/>
        </w:rPr>
        <w:t>قرروا أي من الصور الكلامية هذه يمكنكم استخدامها في لغتكم لمساعدة الناس على فهم أن إسحاق مات.</w:t>
      </w:r>
    </w:p>
    <w:p>
      <w:pPr>
        <w:bidi/>
      </w:pPr>
      <w:r>
        <w:rPr>
          <w:rtl/>
          <w:cs/>
          <w:lang w:val="ar_AE" w:bidi="ar_AE"/>
        </w:rPr>
      </w:r>
      <w:r>
        <w:rPr>
          <w:rtl/>
          <w:cs/>
          <w:lang w:val="ar_AE" w:bidi="ar_AE"/>
        </w:rPr>
        <w:t>جاء عيسو إلى حبرون، ودفنا كلا من يعقوب وعيسو ابيهما اسحاق معًا.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إسرائيل أو يعقوب</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بلهة</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ليئة وأبناؤها: رأوبين وشمعون ولاوي ويهوذا ويساكر وزبولون</w:t>
      </w:r>
    </w:p>
    <w:p>
      <w:pPr>
        <w:pStyle w:val="ListBullet"/>
        <w:bidi/>
        <w:spacing w:line="240" w:lineRule="auto"/>
        <w:ind w:left="720"/>
      </w:pPr>
      <w:r>
        <w:rPr>
          <w:rtl/>
          <w:cs/>
          <w:lang w:val="ar_AE" w:bidi="ar_AE"/>
        </w:rPr>
      </w:r>
      <w:r>
        <w:rPr>
          <w:rtl/>
          <w:cs/>
          <w:lang w:val="ar_AE" w:bidi="ar_AE"/>
        </w:rPr>
        <w:t>راحيل وأبناها: يوسف وبنيامين</w:t>
      </w:r>
    </w:p>
    <w:p>
      <w:pPr>
        <w:pStyle w:val="ListBullet"/>
        <w:bidi/>
        <w:spacing w:line="240" w:lineRule="auto"/>
        <w:ind w:left="720"/>
      </w:pPr>
      <w:r>
        <w:rPr>
          <w:rtl/>
          <w:cs/>
          <w:lang w:val="ar_AE" w:bidi="ar_AE"/>
        </w:rPr>
      </w:r>
      <w:r>
        <w:rPr>
          <w:rtl/>
          <w:cs/>
          <w:lang w:val="ar_AE" w:bidi="ar_AE"/>
        </w:rPr>
        <w:t>بلهة وأبناها: دان ونفتالي</w:t>
      </w:r>
    </w:p>
    <w:p>
      <w:pPr>
        <w:pStyle w:val="ListBullet"/>
        <w:bidi/>
        <w:spacing w:line="240" w:lineRule="auto"/>
        <w:ind w:left="720"/>
      </w:pPr>
      <w:r>
        <w:rPr>
          <w:rtl/>
          <w:cs/>
          <w:lang w:val="ar_AE" w:bidi="ar_AE"/>
        </w:rPr>
      </w:r>
      <w:r>
        <w:rPr>
          <w:rtl/>
          <w:cs/>
          <w:lang w:val="ar_AE" w:bidi="ar_AE"/>
        </w:rPr>
        <w:t>زلِفة وأبناها: جاد وآشير</w:t>
      </w:r>
    </w:p>
    <w:p>
      <w:pPr>
        <w:pStyle w:val="ListBullet"/>
        <w:bidi/>
        <w:spacing w:line="240" w:lineRule="auto"/>
        <w:ind w:left="720"/>
      </w:pPr>
      <w:r>
        <w:rPr>
          <w:rtl/>
          <w:cs/>
          <w:lang w:val="ar_AE" w:bidi="ar_AE"/>
        </w:rPr>
      </w:r>
      <w:r>
        <w:rPr>
          <w:rtl/>
          <w:cs/>
          <w:lang w:val="ar_AE" w:bidi="ar_AE"/>
        </w:rPr>
        <w:t>عيسو</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وأوقفوا التمثيل.</w:t>
      </w:r>
    </w:p>
    <w:p>
      <w:pPr>
        <w:bidi/>
      </w:pPr>
      <w:r>
        <w:rPr>
          <w:rtl/>
          <w:cs/>
          <w:lang w:val="ar_AE" w:bidi="ar_AE"/>
        </w:rPr>
      </w:r>
      <w:r>
        <w:rPr>
          <w:rtl/>
          <w:cs/>
          <w:lang w:val="ar_AE" w:bidi="ar_AE"/>
        </w:rPr>
        <w:t>في المشهد الأول، ينقل إسرائيل عائلته جنوبًا ويتوقفون ليقيموا خيام وَرَاءَ مَجْدَلَ عِدْرٍ، ويمكثون في هذه الخيام لوقت. ثم يضطجع رأوبين، الذي هو ابن يعقوب البكر، مع بلِهة، إحدى النساء السُريات ليعقوب. ويعلم يعقوب عن هذا فيما بعد.</w:t>
      </w:r>
    </w:p>
    <w:p>
      <w:pPr>
        <w:bidi/>
      </w:pPr>
      <w:r>
        <w:rPr>
          <w:rtl/>
          <w:cs/>
          <w:lang w:val="ar_AE" w:bidi="ar_AE"/>
        </w:rPr>
      </w:r>
      <w:r>
        <w:rPr>
          <w:rtl/>
          <w:cs/>
          <w:lang w:val="ar_AE" w:bidi="ar_AE"/>
        </w:rPr>
        <w:t>أوقفوا التمثيل: اسألوا رأوبين "لماذا فعلت هذا الشيء؟" قد تسمعون: "لقد كان أبي يشيخ ولا يستطيع أن يدير العائلة. ولم يفعل شيئًا فيما يخص أمر دينة عندما اُغتصبت. ونحن بحاجة إلى قيادة شابة، وقد حان الوقت لي أن آخذ قيادة العائلة. ينبغي أن يعطيني أبي القيادة، وهذه هي طريقتي في تولي السلطة". اسألوا بلهة: "كيف تشعرين بشأن اضطجاعك مع رأوبين؟" قد تسمعون: "لا أظن أنه كان لدي خيار. أعلم أنه لم يكن ينبغي لي أن أفعل هذا لكن كيف يمكنني أن أرفض رأوبين، وهو ابن يعقوب البكر، وأنا مجرد سُرّية". اسألوا يعقوب: "ما هو شعورك الآن؟" قد تسمعون: "أنا غاضب ومحبط. لم يكن ينبغي لرأوبين أن يفعل هذا. أنا لا ألوم بلهة، لقد كان رأوبين مخطئًا. لكنني سأنتظر لاحقًا لأعاقب رأوبين. لا أريد أن أزعج العائلة بأكملها الآن". واصلوا التمثيل.</w:t>
      </w:r>
    </w:p>
    <w:p>
      <w:pPr>
        <w:bidi/>
      </w:pPr>
      <w:r>
        <w:rPr>
          <w:rtl/>
          <w:cs/>
          <w:lang w:val="ar_AE" w:bidi="ar_AE"/>
        </w:rPr>
      </w:r>
      <w:r>
        <w:rPr>
          <w:rtl/>
          <w:cs/>
          <w:lang w:val="ar_AE" w:bidi="ar_AE"/>
        </w:rPr>
        <w:t>في المشهد الثاني، يُدرج أبناء يعقوب الاثني عشر مع أمهاتهم، ولا تحافظ القائمة على الترتيب بحسب الميلاد.</w:t>
      </w:r>
    </w:p>
    <w:p>
      <w:pPr>
        <w:pStyle w:val="ListBullet"/>
        <w:bidi/>
        <w:spacing w:line="240" w:lineRule="auto"/>
        <w:ind w:left="720"/>
      </w:pPr>
      <w:r>
        <w:rPr>
          <w:rtl/>
          <w:cs/>
          <w:lang w:val="ar_AE" w:bidi="ar_AE"/>
        </w:rPr>
      </w:r>
      <w:r>
        <w:rPr>
          <w:rtl/>
          <w:cs/>
          <w:lang w:val="ar_AE" w:bidi="ar_AE"/>
        </w:rPr>
        <w:t>أبناء ليئة: رأوبين وشمعون ولاوي ويهوذا ويساكر وزبولون.</w:t>
      </w:r>
    </w:p>
    <w:p>
      <w:pPr>
        <w:pStyle w:val="ListBullet"/>
        <w:bidi/>
        <w:spacing w:line="240" w:lineRule="auto"/>
        <w:ind w:left="720"/>
      </w:pPr>
      <w:r>
        <w:rPr>
          <w:rtl/>
          <w:cs/>
          <w:lang w:val="ar_AE" w:bidi="ar_AE"/>
        </w:rPr>
      </w:r>
      <w:r>
        <w:rPr>
          <w:rtl/>
          <w:cs/>
          <w:lang w:val="ar_AE" w:bidi="ar_AE"/>
        </w:rPr>
        <w:t>وأبناء راحيل: يوسف وبنيامين</w:t>
      </w:r>
    </w:p>
    <w:p>
      <w:pPr>
        <w:pStyle w:val="ListBullet"/>
        <w:bidi/>
        <w:spacing w:line="240" w:lineRule="auto"/>
        <w:ind w:left="720"/>
      </w:pPr>
      <w:r>
        <w:rPr>
          <w:rtl/>
          <w:cs/>
          <w:lang w:val="ar_AE" w:bidi="ar_AE"/>
        </w:rPr>
      </w:r>
      <w:r>
        <w:rPr>
          <w:rtl/>
          <w:cs/>
          <w:lang w:val="ar_AE" w:bidi="ar_AE"/>
        </w:rPr>
        <w:t>وأبناء بلهة: دان ونفتالي</w:t>
      </w:r>
    </w:p>
    <w:p>
      <w:pPr>
        <w:pStyle w:val="ListBullet"/>
        <w:bidi/>
        <w:spacing w:line="240" w:lineRule="auto"/>
        <w:ind w:left="720"/>
      </w:pPr>
      <w:r>
        <w:rPr>
          <w:rtl/>
          <w:cs/>
          <w:lang w:val="ar_AE" w:bidi="ar_AE"/>
        </w:rPr>
      </w:r>
      <w:r>
        <w:rPr>
          <w:rtl/>
          <w:cs/>
          <w:lang w:val="ar_AE" w:bidi="ar_AE"/>
        </w:rPr>
        <w:t>وأبناء زلفة، جاد وآشير</w:t>
      </w:r>
    </w:p>
    <w:p>
      <w:pPr>
        <w:bidi/>
      </w:pPr>
      <w:r>
        <w:rPr>
          <w:rtl/>
          <w:cs/>
          <w:lang w:val="ar_AE" w:bidi="ar_AE"/>
        </w:rPr>
      </w:r>
      <w:r>
        <w:rPr>
          <w:rtl/>
          <w:cs/>
          <w:lang w:val="ar_AE" w:bidi="ar_AE"/>
        </w:rPr>
        <w:t>في المشهد الثالث، يصل يعقوب إلى حبرون، وقد انتقل إسحاق إلى حبرون، ثم يلتقيا كل من يعقوب وإسحاق معًا.</w:t>
      </w:r>
    </w:p>
    <w:p>
      <w:pPr>
        <w:bidi/>
      </w:pPr>
      <w:r>
        <w:rPr>
          <w:rtl/>
          <w:cs/>
          <w:lang w:val="ar_AE" w:bidi="ar_AE"/>
        </w:rPr>
      </w:r>
      <w:r>
        <w:rPr>
          <w:rtl/>
          <w:cs/>
          <w:lang w:val="ar_AE" w:bidi="ar_AE"/>
        </w:rPr>
        <w:t>ثم يلفظ إسحاق أنفاسه الأخيرة، بعد أن عاش أيامًا كثيرة جدًا، ويُضم ليكون مع أجداده. ومات إسحاق.</w:t>
      </w:r>
    </w:p>
    <w:p>
      <w:pPr>
        <w:bidi/>
      </w:pPr>
      <w:r>
        <w:rPr>
          <w:rtl/>
          <w:cs/>
          <w:lang w:val="ar_AE" w:bidi="ar_AE"/>
        </w:rPr>
      </w:r>
      <w:r>
        <w:rPr>
          <w:rtl/>
          <w:cs/>
          <w:lang w:val="ar_AE" w:bidi="ar_AE"/>
        </w:rPr>
        <w:t>ويأتي عيسو إلى حبرون، ويدفنا كلٍ من يعقوب عيسو أبيهما إسحاق.</w:t>
      </w:r>
    </w:p>
    <w:p>
      <w:pPr>
        <w:bidi/>
      </w:pPr>
      <w:r>
        <w:rPr>
          <w:rtl/>
          <w:cs/>
          <w:lang w:val="ar_AE" w:bidi="ar_AE"/>
        </w:rPr>
      </w:r>
      <w:r>
        <w:rPr>
          <w:rtl/>
          <w:cs/>
          <w:lang w:val="ar_AE" w:bidi="ar_AE"/>
        </w:rPr>
        <w:t>أوقفوا التمثيل: اسألوا يعقوب: "ما هو شعورك الآن؟" قد تسمعون: "أنا حزين. لقد فقدت العديد من السنوات مع أبي. لقد كان أبي رجلًا صالحًا، سأفتقده كثيرًا. أبي علّمني عن الله، وأنا سعيد للغاية. أتمنى لو قضيت وقت أكثر معه". اسألوا عيسو: "بماذا تشعر الآن؟" قد تسمعون: "أنا حزين. سأفتقد أبي. لقد عشت بعيدًا عنه لسنوات عديدة، لكنني كنت أعرف دائمًا أنه موجود. وها هو الآن قد مات، وهذا سيترك فراغًا عميقًا في قلبي. أنا سعيد لأن يعقوب وأنا تمكّنا من أن نكون معًا لدفنه، ويمكننا أن ننوح عليه معًا".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تُستخدم كلمتي </w:t>
      </w:r>
      <w:r>
        <w:rPr>
          <w:b/>
          <w:rtl/>
          <w:cs/>
          <w:lang w:val="ar_AE" w:bidi="ar_AE"/>
        </w:rPr>
        <w:t>إسرائيل</w:t>
      </w:r>
      <w:r>
        <w:rPr>
          <w:rtl/>
          <w:cs/>
          <w:lang w:val="ar_AE" w:bidi="ar_AE"/>
        </w:rPr>
        <w:t xml:space="preserve"> </w:t>
      </w:r>
      <w:r>
        <w:rPr>
          <w:b/>
          <w:rtl/>
          <w:cs/>
          <w:lang w:val="ar_AE" w:bidi="ar_AE"/>
        </w:rPr>
        <w:t xml:space="preserve">ويعقوب </w:t>
      </w:r>
      <w:r>
        <w:rPr>
          <w:rtl/>
          <w:cs/>
          <w:lang w:val="ar_AE" w:bidi="ar_AE"/>
        </w:rPr>
        <w:t>في هذا المقطع. تأكدوا من أن مستمعيكم يعرفون أن إسرائيل ويعقوب هما الشخص نفسه.</w:t>
      </w:r>
    </w:p>
    <w:p>
      <w:pPr>
        <w:bidi/>
      </w:pPr>
      <w:r>
        <w:rPr>
          <w:rtl/>
          <w:cs/>
          <w:lang w:val="ar_AE" w:bidi="ar_AE"/>
        </w:rPr>
      </w:r>
      <w:r>
        <w:rPr>
          <w:rtl/>
          <w:cs/>
          <w:lang w:val="ar_AE" w:bidi="ar_AE"/>
        </w:rPr>
        <w:t xml:space="preserve">وقد نصب يعقوب خيمته وراء </w:t>
      </w:r>
      <w:r>
        <w:rPr>
          <w:b/>
          <w:rtl/>
          <w:cs/>
          <w:lang w:val="ar_AE" w:bidi="ar_AE"/>
        </w:rPr>
        <w:t>مَجْدَل عِدْر</w:t>
      </w:r>
      <w:r>
        <w:rPr>
          <w:rtl/>
          <w:cs/>
          <w:lang w:val="ar_AE" w:bidi="ar_AE"/>
        </w:rPr>
        <w:t xml:space="preserve">. وهذا كان برج مراقبة. والاسم يعني </w:t>
      </w:r>
      <w:r>
        <w:rPr>
          <w:b/>
          <w:rtl/>
          <w:cs/>
          <w:lang w:val="ar_AE" w:bidi="ar_AE"/>
        </w:rPr>
        <w:t>برج مراقبة القطيع</w:t>
      </w:r>
      <w:r>
        <w:rPr>
          <w:rtl/>
          <w:cs/>
          <w:lang w:val="ar_AE" w:bidi="ar_AE"/>
        </w:rPr>
        <w:t xml:space="preserve"> تستخدم بعض الترجمات الاسم الكامل لمَجْدَلَ عِدْرٍ، بينما تسمّيه الترجمات الأخرى برج عِدْرٍ. يمكنكم أن تختاروا الطريقة التي تريدون ترجمة اسم هذا المكان بها.</w:t>
      </w:r>
    </w:p>
    <w:p>
      <w:pPr>
        <w:bidi/>
      </w:pPr>
      <w:r>
        <w:rPr>
          <w:rtl/>
          <w:cs/>
          <w:lang w:val="ar_AE" w:bidi="ar_AE"/>
        </w:rPr>
      </w:r>
      <w:r>
        <w:rPr>
          <w:rtl/>
          <w:cs/>
          <w:lang w:val="ar_AE" w:bidi="ar_AE"/>
        </w:rPr>
        <w:t xml:space="preserve">اضطجع رأوبين مع بلِهة التي كانت سُرّية </w:t>
      </w:r>
      <w:r>
        <w:rPr>
          <w:b/>
          <w:rtl/>
          <w:cs/>
          <w:lang w:val="ar_AE" w:bidi="ar_AE"/>
        </w:rPr>
        <w:t>يعقوب</w:t>
      </w:r>
      <w:r>
        <w:rPr>
          <w:rtl/>
          <w:cs/>
          <w:lang w:val="ar_AE" w:bidi="ar_AE"/>
        </w:rPr>
        <w:t>. والسُرّية هي الزوجة الثانوية. وكانت السُرّية متزوجة ولكنها لم تكن في نفس مكانة الزوجة. وقد كانت بلهة جارية راحيل، وقد أعطتها راحيل ليعقوب كزوجة، لكنها كانت سُرّية. قد تقول بعض الثقافات إن رأوبين نام مع بلهة، بينما يقول آخرون إن رأوبين قد اضطجع مع بلهة. لقد أقام رأوبين علاقات جنسية مع بلهة. اختاروا كلماتكم أو تعبيراتكم لهذا الفعل الجنسي حسبما يكون مناسبًا للجميع في ثقافتكم.</w:t>
      </w:r>
    </w:p>
    <w:p>
      <w:pPr>
        <w:bidi/>
      </w:pPr>
      <w:r>
        <w:rPr>
          <w:rtl/>
          <w:cs/>
          <w:lang w:val="ar_AE" w:bidi="ar_AE"/>
        </w:rPr>
      </w:r>
      <w:r>
        <w:rPr>
          <w:rtl/>
          <w:cs/>
          <w:lang w:val="ar_AE" w:bidi="ar_AE"/>
        </w:rPr>
        <w:t>كان إسحاق ابن 180 سنة عندما مات. ويستخدم المقطع صوراً كلامية شعرية لوصف موت إسحاق. ما الكلمات التي ستستخدمونها لوصف شخصٍ عاش حياة طويلة؟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٣٦: ١- ١٩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يخبرنا هذا المقطع عن مَوَالِيدُ عيسو. وكما في المقاطع السابقة، تشير كلمة مَوَالِيد إلى نسل عيسو. يأتي سرد نسل عيسو مباشرة بعد موت إسحاق. وكما ورد سرد نسل إسماعيل مباشرة بعد موت أبيه إبراهيم، يأتي هذا السرد لنسل عيسو مباشرة بعد موت أبيه إسحاق.</w:t>
      </w:r>
    </w:p>
    <w:p>
      <w:pPr>
        <w:bidi/>
      </w:pPr>
      <w:r>
        <w:rPr>
          <w:rtl/>
          <w:cs/>
          <w:lang w:val="ar_AE" w:bidi="ar_AE"/>
        </w:rPr>
      </w:r>
      <w:r>
        <w:rPr>
          <w:rtl/>
          <w:cs/>
          <w:lang w:val="ar_AE" w:bidi="ar_AE"/>
        </w:rPr>
        <w:t>حين كانت رفقة حاملاً بتوأمين، عيسو ويعقوب، أخبرها الله أن كلاً من الابنين سيصير أمّة. وقد انتقلت وعود الله التي كانت لإبراهيم إلى يعقوب ونسله. ومع ذلك، فإن الله أيضًا سيصنع من نسل عيسو أمّة عظيمة كما وعد رفقة، أمّ عيسو. تسجّل هذه الفقرة أسماء نسل عيسو الذين أصبحوا رؤساء عشائر.</w:t>
      </w:r>
    </w:p>
    <w:p>
      <w:pPr>
        <w:bidi/>
      </w:pPr>
      <w:r>
        <w:rPr>
          <w:rtl/>
          <w:cs/>
          <w:lang w:val="ar_AE" w:bidi="ar_AE"/>
        </w:rPr>
      </w:r>
      <w:r>
        <w:rPr>
          <w:rtl/>
          <w:cs/>
          <w:lang w:val="ar_AE" w:bidi="ar_AE"/>
        </w:rPr>
        <w:t>وقد أُطلق على عيسو اسمٌ آخر هو «أدوم». ومعنى «أدوم» هو «أحمر». وهناك سببان محتملان لإعطائه هذا الاسم: عند ولادته كان عيسو لونه أحمر للغاية. وأيضًا، باع عيسو بكوريته ليعقوب مقابل طبقٍ من الطبيخ الأحمر. كما أن «أدوم» هو أيضًا اسم لمنطقة تشتهر بالصخور الحمراء. وسيُعرف نسل عيسو باسم «الأدوميين».</w:t>
      </w:r>
    </w:p>
    <w:p>
      <w:pPr>
        <w:bidi/>
      </w:pPr>
      <w:r>
        <w:rPr>
          <w:rtl/>
          <w:cs/>
          <w:lang w:val="ar_AE" w:bidi="ar_AE"/>
        </w:rPr>
      </w:r>
      <w:r>
        <w:rPr>
          <w:rtl/>
          <w:cs/>
          <w:lang w:val="ar_AE" w:bidi="ar_AE"/>
        </w:rPr>
        <w:t>اعرضوا خريطة تُظهر الجزء الجنوبي من إسرائيل، بما في ذلك منطقة سيناء والأردن، مع تحديد مواقع أدوم وسعير والعمالقة وبئر سبع.</w:t>
      </w:r>
    </w:p>
    <w:p>
      <w:pPr>
        <w:bidi/>
      </w:pPr>
      <w:r>
        <w:rPr>
          <w:rtl/>
          <w:cs/>
          <w:lang w:val="ar_AE" w:bidi="ar_AE"/>
        </w:rPr>
      </w:r>
      <w:r>
        <w:rPr>
          <w:rtl/>
          <w:cs/>
          <w:lang w:val="ar_AE" w:bidi="ar_AE"/>
        </w:rPr>
        <w:t>تزوّج عيسو باثنتين من النساء الكنعانيات، وقد مقتت رفقة وإسحاق زوجتي عيسو وكرها الأمر. ثم تزوّج عيسو ابنة إسماعيل، الابن البكر لإبراهيم. وتأتي أسماء زوجات عيسو في هذا المقطع مختلفة عمّا ورد في المقطع السابق الذي ذُكِرن فيه، ولا نعرف سبب هذا الاختلاف. وبينما كان عيسو لا يزال يعيش في بئر سبع، بدأت زوجاته ينجبن الأولاد، وقد ذُكر أبناء كل زوجة على حدة. وُلد جميع الأبناء قبل أن ينقل عيسو أسرته من بئر سبع. وفي وقتٍ ما، أخذ عيسو زوجاته وأولاده وجميع مواشيه وقطعانه، وانتقل إلى سعير. ويذكر النص أن سبب انتقاله هو أن الأرض لم تعد تتسع لمواشيه ومواشي يعقوب معًا. وفي مقطع سابق، انتقل عيسو إلى سعير بينما كان يعقوب في حاران، لكننا لا نعرف بالتحديد متى حدث هذا الانتقال.</w:t>
      </w:r>
    </w:p>
    <w:p>
      <w:pPr>
        <w:bidi/>
      </w:pPr>
      <w:r>
        <w:rPr>
          <w:rtl/>
          <w:cs/>
          <w:lang w:val="ar_AE" w:bidi="ar_AE"/>
        </w:rPr>
      </w:r>
      <w:r>
        <w:rPr>
          <w:rtl/>
          <w:cs/>
          <w:lang w:val="ar_AE" w:bidi="ar_AE"/>
        </w:rPr>
        <w:t>هنا، يُشار إلى الخريطة. كان عيسو يعيش في بئر سبع مع إسحاق، ثم انتقل إلى سعير.</w:t>
      </w:r>
    </w:p>
    <w:p>
      <w:pPr>
        <w:bidi/>
      </w:pPr>
      <w:r>
        <w:rPr>
          <w:rtl/>
          <w:cs/>
          <w:lang w:val="ar_AE" w:bidi="ar_AE"/>
        </w:rPr>
      </w:r>
      <w:r>
        <w:rPr>
          <w:rtl/>
          <w:cs/>
          <w:lang w:val="ar_AE" w:bidi="ar_AE"/>
        </w:rPr>
        <w:t>ويعود النص لاستخدام العبارة: «وَهذِهِ مَوَالِيدُ عِيسُو». وتقول بعض الترجمات: «هؤلاء هم نسل عيسو»، بينما تقول ترجمة أخرى: «هذه ذرّية عيسو».</w:t>
      </w:r>
    </w:p>
    <w:p>
      <w:pPr>
        <w:bidi/>
      </w:pPr>
      <w:r>
        <w:rPr>
          <w:rtl/>
          <w:cs/>
          <w:lang w:val="ar_AE" w:bidi="ar_AE"/>
        </w:rPr>
      </w:r>
      <w:r>
        <w:rPr>
          <w:rtl/>
          <w:cs/>
          <w:lang w:val="ar_AE" w:bidi="ar_AE"/>
        </w:rPr>
        <w:t>توقّفوا وناقشوا: احكوا قصة عن أجدادكم أو أصول عائلتكم، ولاحِظوا الكلمات التي تستخدموها لوصف العلاقة بأوّل شخص تتذكّروه.</w:t>
      </w:r>
    </w:p>
    <w:p>
      <w:pPr>
        <w:bidi/>
      </w:pPr>
      <w:r>
        <w:rPr>
          <w:rtl/>
          <w:cs/>
          <w:lang w:val="ar_AE" w:bidi="ar_AE"/>
        </w:rPr>
      </w:r>
      <w:r>
        <w:rPr>
          <w:rtl/>
          <w:cs/>
          <w:lang w:val="ar_AE" w:bidi="ar_AE"/>
        </w:rPr>
        <w:t>وقد ذُكر أبناء كل زوجة على حدة. وأيضًا تُذكَر أسماء أحفاد زوجتين من زوجاته. ووفقًا للنص، صار كل ابن وكل حفيد رئيس عشيرة. والعشيرة هي تقسيم داخلي ضمن السبط. كانت العشيرة تضمّ عدّة عائلات يجمعها سلفٌ واحد. ويتبع أفراد العشيرة رئيسًا أو قائدًا واحدًا.</w:t>
      </w:r>
    </w:p>
    <w:p>
      <w:pPr>
        <w:bidi/>
      </w:pPr>
      <w:r>
        <w:rPr>
          <w:rtl/>
          <w:cs/>
          <w:lang w:val="ar_AE" w:bidi="ar_AE"/>
        </w:rPr>
      </w:r>
      <w:r>
        <w:rPr>
          <w:rtl/>
          <w:cs/>
          <w:lang w:val="ar_AE" w:bidi="ar_AE"/>
        </w:rPr>
        <w:t>توقّفوا وناقشوا: احكوا قصة عن أصولكم القبلية، ما مدى أهمية أسماء أجدادك في هذه القصة؟ كم جيلاً من أجدادك تستطيع أن تذكر؟ وما دور الأجداد في ثقافتكم اليوم؟</w:t>
      </w:r>
    </w:p>
    <w:p>
      <w:pPr>
        <w:bidi/>
      </w:pPr>
      <w:r>
        <w:rPr>
          <w:rtl/>
          <w:cs/>
          <w:lang w:val="ar_AE" w:bidi="ar_AE"/>
        </w:rPr>
      </w:r>
      <w:r>
        <w:rPr>
          <w:rtl/>
          <w:cs/>
          <w:lang w:val="ar_AE" w:bidi="ar_AE"/>
        </w:rPr>
        <w:t>كان لأليفاز، ابن عيسو، سُرِّيّة اسمها «تِمْناع». ومكانة السُّرِّيّة أدنى من الزوجة. وقد أنجبت تِمْناع ابنًا اسمه «عماليق». وأصبح نسل عماليق عشيرة كبيرة حاربت نسل يعقوب لأجيال كثيرة. وسيرِد اسم عماليق في مقاطع أخرى عديدة. اعرضوا الخريطة التي يُشار فيها إلى منطقة عماليق.</w:t>
      </w:r>
    </w:p>
    <w:p>
      <w:pPr>
        <w:bidi/>
      </w:pPr>
      <w:r>
        <w:rPr>
          <w:rtl/>
          <w:cs/>
          <w:lang w:val="ar_AE" w:bidi="ar_AE"/>
        </w:rPr>
      </w:r>
      <w:r>
        <w:rPr>
          <w:rtl/>
          <w:cs/>
          <w:lang w:val="ar_AE" w:bidi="ar_AE"/>
        </w:rPr>
        <w:t>كوّن جميع أبناء عيسو وأحفاده عشائر، لكنهم كانوا جزءًا من القبيلة نفسها. وعاشوا جميعًا في الأرض التي تُدعى «أدوم»، و"أدوم" هي المنطقة التي تقع شمال سعير مباشرة. وقد عُرفوا باسم «أدوميين». وعماليق هو الوحيد من نسل عيسو الذي ارتبط اسمه بإقليم محدّد يسمّى «عماليق». راجعوا الخريطة التي تم وضع علامات فيها على سعير وأدوم وعماليق.</w:t>
      </w:r>
    </w:p>
    <w:p>
      <w:pPr>
        <w:bidi/>
      </w:pPr>
      <w:r>
        <w:rPr>
          <w:rtl/>
          <w:cs/>
          <w:lang w:val="ar_AE" w:bidi="ar_AE"/>
        </w:rPr>
      </w:r>
      <w:r>
        <w:rPr>
          <w:rtl/>
          <w:cs/>
          <w:lang w:val="ar_AE" w:bidi="ar_AE"/>
        </w:rPr>
        <w:t>تذكر بعض الترجمات كل نسل بأنه أمير على قبيلته. ويمكن أن يكون الأمير هو قائد عشيرة. وتقول ترجمات أخرى: «هؤلاء هم أبناء عيسو»، مع أنهم ليسوا جميعًا أبناءه المباشرين، فبعضهم أحفاد. وهنا تأتي كلمة «ابن» بمعنى «نسل شخص ما».</w:t>
      </w:r>
    </w:p>
    <w:p>
      <w:pPr>
        <w:bidi/>
      </w:pPr>
      <w:r>
        <w:rPr>
          <w:rtl/>
          <w:cs/>
          <w:lang w:val="ar_AE" w:bidi="ar_AE"/>
        </w:rPr>
      </w:r>
      <w:r>
        <w:rPr>
          <w:rtl/>
          <w:cs/>
          <w:lang w:val="ar_AE" w:bidi="ar_AE"/>
        </w:rPr>
        <w:t>توقّفوا وناقشوا: احكوا قصة عائلتكم مرة أخرى، ابدأوا بالأسلاف الأقدم التي تتذكّروهم، وبينما أنتم تتنقّلون بين الأجيال، لاحِظوا الكلمات التي تستخدموها لوصف العلاقة بذلك السلف الأول.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يتزوج عيسو ثلاث نساء ويرزق بأبناء. ينتقل عيسو من بئر سبع إلى سعير.</w:t>
      </w:r>
    </w:p>
    <w:p>
      <w:pPr>
        <w:bidi/>
      </w:pPr>
      <w:r>
        <w:rPr>
          <w:rtl/>
          <w:cs/>
          <w:lang w:val="ar_AE" w:bidi="ar_AE"/>
        </w:rPr>
      </w:r>
      <w:r>
        <w:rPr>
          <w:b/>
          <w:rtl/>
          <w:cs/>
          <w:lang w:val="ar_AE" w:bidi="ar_AE"/>
        </w:rPr>
        <w:t>المشهد الثاني:</w:t>
      </w:r>
      <w:r>
        <w:rPr>
          <w:rtl/>
          <w:cs/>
          <w:lang w:val="ar_AE" w:bidi="ar_AE"/>
        </w:rPr>
        <w:t xml:space="preserve"> هذه قائمة بجميع زوجات عيسو وأبناء كل زوجة.</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 xml:space="preserve">عَدَا بِنْتَ إِيلُونَ الْحِثِّيِّ، </w:t>
      </w:r>
    </w:p>
    <w:p>
      <w:pPr>
        <w:pStyle w:val="ListBullet"/>
        <w:bidi/>
        <w:spacing w:line="240" w:lineRule="auto"/>
        <w:ind w:left="720"/>
      </w:pPr>
      <w:r>
        <w:rPr>
          <w:rtl/>
          <w:cs/>
          <w:lang w:val="ar_AE" w:bidi="ar_AE"/>
        </w:rPr>
      </w:r>
      <w:r>
        <w:rPr>
          <w:rtl/>
          <w:cs/>
          <w:lang w:val="ar_AE" w:bidi="ar_AE"/>
        </w:rPr>
        <w:t>وَأُهُولِيبَامَةَ بِنْتَ عَنَى بِنْتِ صِبْعُونَ الْحِوِّيِّ،</w:t>
      </w:r>
    </w:p>
    <w:p>
      <w:pPr>
        <w:pStyle w:val="ListBullet"/>
        <w:bidi/>
        <w:spacing w:line="240" w:lineRule="auto"/>
        <w:ind w:left="720"/>
      </w:pPr>
      <w:r>
        <w:rPr>
          <w:rtl/>
          <w:cs/>
          <w:lang w:val="ar_AE" w:bidi="ar_AE"/>
        </w:rPr>
      </w:r>
      <w:r>
        <w:rPr>
          <w:rtl/>
          <w:cs/>
          <w:lang w:val="ar_AE" w:bidi="ar_AE"/>
        </w:rPr>
        <w:t>وَبَسْمَةَ بِنْتَ إِسْمَاعِيلَ أُخْتَ نَبَايُوتَ.</w:t>
      </w:r>
    </w:p>
    <w:p>
      <w:pPr>
        <w:pStyle w:val="ListBullet"/>
        <w:bidi/>
        <w:spacing w:line="240" w:lineRule="auto"/>
        <w:ind w:left="720"/>
      </w:pPr>
      <w:r>
        <w:rPr>
          <w:rtl/>
          <w:cs/>
          <w:lang w:val="ar_AE" w:bidi="ar_AE"/>
        </w:rPr>
      </w:r>
      <w:r>
        <w:rPr>
          <w:rtl/>
          <w:cs/>
          <w:lang w:val="ar_AE" w:bidi="ar_AE"/>
        </w:rPr>
        <w:t xml:space="preserve">أَلِيفَازَ بن عَدَا </w:t>
      </w:r>
    </w:p>
    <w:p>
      <w:pPr>
        <w:pStyle w:val="ListBullet"/>
        <w:bidi/>
        <w:spacing w:line="240" w:lineRule="auto"/>
        <w:ind w:left="720"/>
      </w:pPr>
      <w:r>
        <w:rPr>
          <w:rtl/>
          <w:cs/>
          <w:lang w:val="ar_AE" w:bidi="ar_AE"/>
        </w:rPr>
      </w:r>
      <w:r>
        <w:rPr>
          <w:rtl/>
          <w:cs/>
          <w:lang w:val="ar_AE" w:bidi="ar_AE"/>
        </w:rPr>
        <w:t xml:space="preserve">رَعُوئِيلَ بن بَسْمَةُ </w:t>
      </w:r>
    </w:p>
    <w:p>
      <w:pPr>
        <w:pStyle w:val="ListBullet"/>
        <w:bidi/>
        <w:spacing w:line="240" w:lineRule="auto"/>
        <w:ind w:left="720"/>
      </w:pPr>
      <w:r>
        <w:rPr>
          <w:rtl/>
          <w:cs/>
          <w:lang w:val="ar_AE" w:bidi="ar_AE"/>
        </w:rPr>
      </w:r>
      <w:r>
        <w:rPr>
          <w:rtl/>
          <w:cs/>
          <w:lang w:val="ar_AE" w:bidi="ar_AE"/>
        </w:rPr>
        <w:t>ابناء أُهُولِيبَامَةُ هم يَعُوشَ وَيَعْلاَمَ وَقُورَحَ</w:t>
      </w:r>
    </w:p>
    <w:p>
      <w:pPr>
        <w:pStyle w:val="ListBullet"/>
        <w:bidi/>
        <w:spacing w:line="240" w:lineRule="auto"/>
        <w:ind w:left="720"/>
      </w:pPr>
      <w:r>
        <w:rPr>
          <w:rtl/>
          <w:cs/>
          <w:lang w:val="ar_AE" w:bidi="ar_AE"/>
        </w:rPr>
      </w:r>
      <w:r>
        <w:rPr>
          <w:rtl/>
          <w:cs/>
          <w:lang w:val="ar_AE" w:bidi="ar_AE"/>
        </w:rPr>
        <w:t>بَنُو أَلِيفَازَ: تَيْمَانَ وَأَوْمَارَ وَصَفْوًا وَجَعْثَامَ وَقَنَازَ. ويتخذ أليفاز سُرِّيّة اسمها تِمْنَاع، وينجب منها ابنًا اسمه عماليق.</w:t>
      </w:r>
    </w:p>
    <w:p>
      <w:pPr>
        <w:pStyle w:val="ListBullet"/>
        <w:bidi/>
        <w:spacing w:line="240" w:lineRule="auto"/>
        <w:ind w:left="720"/>
      </w:pPr>
      <w:r>
        <w:rPr>
          <w:rtl/>
          <w:cs/>
          <w:lang w:val="ar_AE" w:bidi="ar_AE"/>
        </w:rPr>
      </w:r>
      <w:r>
        <w:rPr>
          <w:rtl/>
          <w:cs/>
          <w:lang w:val="ar_AE" w:bidi="ar_AE"/>
        </w:rPr>
        <w:t xml:space="preserve"> بَنُو رَعُوئِيلَ هم نَحَثُ وَزَارَحُ وَشَمَّةُ وَمِزَّةُ،</w:t>
      </w:r>
    </w:p>
    <w:p>
      <w:pPr>
        <w:pStyle w:val="ListBullet"/>
        <w:bidi/>
        <w:spacing w:line="240" w:lineRule="auto"/>
        <w:ind w:left="720"/>
      </w:pPr>
      <w:r>
        <w:rPr>
          <w:rtl/>
          <w:cs/>
          <w:lang w:val="ar_AE" w:bidi="ar_AE"/>
        </w:rPr>
      </w:r>
      <w:r>
        <w:rPr>
          <w:rtl/>
          <w:cs/>
          <w:lang w:val="ar_AE" w:bidi="ar_AE"/>
        </w:rPr>
        <w:t>ولم يُذكر أحفاد أهوَلِيبامَة.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يتزوّج عيسو امرأتين كنعانيتين وينجب منهما أبناء. ثم يتزوّج بسمة، ابنة إسماعيل، الابن البكر لإبراهيم. وفي مقطع سابق نعلم أن عيسو تزوّج بسمة لأن إسحاق ورفقة كانا يكرهان زوجتيه الكنعانيتين. وبعد أن وُلد أبناء عيسو، نقل عيسو أسرته إلى سعير. وكان يعقوب حينها بعيدًا في حاران عندما انتقل عيسو بأسرته. ويذكر المقطع أن سبب الانتقال هو أنّ الأرض لم تكن تتّسع لمواشي عيسو ويعقوب معًا من قطعان وأغنام.</w:t>
      </w:r>
    </w:p>
    <w:p>
      <w:pPr>
        <w:bidi/>
      </w:pPr>
      <w:r>
        <w:rPr>
          <w:rtl/>
          <w:cs/>
          <w:lang w:val="ar_AE" w:bidi="ar_AE"/>
        </w:rPr>
      </w:r>
      <w:r>
        <w:rPr>
          <w:rtl/>
          <w:cs/>
          <w:lang w:val="ar_AE" w:bidi="ar_AE"/>
        </w:rPr>
        <w:t>في المشهد الثاني، تُذكَر كل زوجة مع أبنائها. وترِد أسماء أحفاد زوجتين من الزوجات. ولمعرفة هذه الأسماء وتمييزها، يمكن اللعب ببعض الألعاب أو استخدام أشخاص أو أشياء لتمثيل كل اسم.</w:t>
      </w:r>
    </w:p>
    <w:p>
      <w:pPr>
        <w:bidi/>
      </w:pPr>
      <w:r>
        <w:rPr>
          <w:rtl/>
          <w:cs/>
          <w:lang w:val="ar_AE" w:bidi="ar_AE"/>
        </w:rPr>
      </w:r>
      <w:r>
        <w:rPr>
          <w:rtl/>
          <w:cs/>
          <w:lang w:val="ar_AE" w:bidi="ar_AE"/>
        </w:rPr>
        <w:t>عَدَا بِنْتَ إِيلُونَ الْحِثِّيِّ، لها ابنٌ اسمه أليفاز. وبَنُو أَلِيفَازَ هم تَيْمَانَ وَأَوْمَارَ وَصَفْوًا وَجَعْثَامَ وَقَنَازَ. واتخذ أليفاز سرِّيّة وأنجب منها ابنًا اسمه عماليق.</w:t>
      </w:r>
    </w:p>
    <w:p>
      <w:pPr>
        <w:bidi/>
      </w:pPr>
      <w:r>
        <w:rPr>
          <w:rtl/>
          <w:cs/>
          <w:lang w:val="ar_AE" w:bidi="ar_AE"/>
        </w:rPr>
      </w:r>
      <w:r>
        <w:rPr>
          <w:rtl/>
          <w:cs/>
          <w:lang w:val="ar_AE" w:bidi="ar_AE"/>
        </w:rPr>
        <w:t>وَوَلَدَتْ أُهُولِيبَامَةُ بِنْتَ عَنَى بِنْتِ صِبْعُونَ الْحِوِّيِّ بنين اسماءهم يَعُوشَ وَيَعْلاَمَ وَقُورَحَ. لا يذكر المقطع أحفاد أهوَلِيبامَة.</w:t>
      </w:r>
    </w:p>
    <w:p>
      <w:pPr>
        <w:bidi/>
      </w:pPr>
      <w:r>
        <w:rPr>
          <w:rtl/>
          <w:cs/>
          <w:lang w:val="ar_AE" w:bidi="ar_AE"/>
        </w:rPr>
      </w:r>
      <w:r>
        <w:rPr>
          <w:rtl/>
          <w:cs/>
          <w:lang w:val="ar_AE" w:bidi="ar_AE"/>
        </w:rPr>
        <w:t>وَبَسْمَةَ بِنْتَ إِسْمَاعِيلَ أُخْتَ نَبَايُوتَ كان لها ابنًا اسمه رَعُوئيل. بَنُو رَعُوئِيلَ هم نَحَثُ وَزَارَحُ وَشَمَّةُ وَمِزَّةُ،</w:t>
      </w:r>
    </w:p>
    <w:p>
      <w:pPr>
        <w:bidi/>
      </w:pPr>
      <w:r>
        <w:rPr>
          <w:rtl/>
          <w:cs/>
          <w:lang w:val="ar_AE" w:bidi="ar_AE"/>
        </w:rPr>
      </w:r>
      <w:r>
        <w:rPr>
          <w:rtl/>
          <w:cs/>
          <w:lang w:val="ar_AE" w:bidi="ar_AE"/>
        </w:rPr>
        <w:t>ويتابع النص بسرد أسماء العشائر التي خرجت من كل واحد من هؤلاء الأبناء. في هذه المرحلة يُذكَر نسل آخر لأليفاز. إذ يُدرَج اسم قورح ضمن القائمة. وتشير قائمة العشائر إلى أن الرجال السبعة جميعهم من نسل عَدَا زوجة عيسو. لكن عماليق هو في الحقيقة من نسل السريّة.</w:t>
      </w:r>
    </w:p>
    <w:p>
      <w:pPr>
        <w:bidi/>
      </w:pPr>
      <w:r>
        <w:rPr>
          <w:rtl/>
          <w:cs/>
          <w:lang w:val="ar_AE" w:bidi="ar_AE"/>
        </w:rPr>
      </w:r>
      <w:r>
        <w:rPr>
          <w:rtl/>
          <w:cs/>
          <w:lang w:val="ar_AE" w:bidi="ar_AE"/>
        </w:rPr>
        <w:t>كما أن اسم «قورح» هو أيضًا أحد أبناء أهوليبامة، لكنه شخص آخر مختلف يحمل الاسم نفسه.</w:t>
      </w:r>
    </w:p>
    <w:p>
      <w:pPr>
        <w:bidi/>
      </w:pPr>
      <w:r>
        <w:rPr>
          <w:rtl/>
          <w:cs/>
          <w:lang w:val="ar_AE" w:bidi="ar_AE"/>
        </w:rPr>
      </w:r>
      <w:r>
        <w:rPr>
          <w:rtl/>
          <w:cs/>
          <w:lang w:val="ar_AE" w:bidi="ar_AE"/>
        </w:rPr>
        <w:t>توقّفوا وساعدوا المجموعة على معرفة أي أمّ أنجبت أيّ أبناء. اجعلوا شخصًا يقف ليمثّل كل زوجة، ثم عند ذكر اسم كل ابن يقف الشخص الذي يمثّله وينضمّ إلى أمّه. وإن لم يتوفر عدد كافٍ من الأشخاص، يمكن استخدام أشياء مثل ألعاب أو حجارة أو عيدان لتمثيل كل ابن. ويُخصَّص شخص لتمثيل «تِمْنَاعُ»، سرِّيّة أليفاز وأمّ عماليق. يتعلّم كل مشارك اسمه، ثم يُكرَّر النشاط حتى يتمكّن الجميع من الوقوف بالترتيب إلى جوار أمّهم الصحيحة.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 xml:space="preserve">عَدَا بِنْتَ إِيلُونَ الْحِثِّيِّ، </w:t>
      </w:r>
    </w:p>
    <w:p>
      <w:pPr>
        <w:pStyle w:val="ListBullet"/>
        <w:bidi/>
        <w:spacing w:line="240" w:lineRule="auto"/>
        <w:ind w:left="720"/>
      </w:pPr>
      <w:r>
        <w:rPr>
          <w:rtl/>
          <w:cs/>
          <w:lang w:val="ar_AE" w:bidi="ar_AE"/>
        </w:rPr>
      </w:r>
      <w:r>
        <w:rPr>
          <w:rtl/>
          <w:cs/>
          <w:lang w:val="ar_AE" w:bidi="ar_AE"/>
        </w:rPr>
        <w:t>وَأُهُولِيبَامَةَ بِنْتَ عَنَى بِنْتِ صِبْعُونَ الْحِوِّيِّ،</w:t>
      </w:r>
    </w:p>
    <w:p>
      <w:pPr>
        <w:pStyle w:val="ListBullet"/>
        <w:bidi/>
        <w:spacing w:line="240" w:lineRule="auto"/>
        <w:ind w:left="720"/>
      </w:pPr>
      <w:r>
        <w:rPr>
          <w:rtl/>
          <w:cs/>
          <w:lang w:val="ar_AE" w:bidi="ar_AE"/>
        </w:rPr>
      </w:r>
      <w:r>
        <w:rPr>
          <w:rtl/>
          <w:cs/>
          <w:lang w:val="ar_AE" w:bidi="ar_AE"/>
        </w:rPr>
        <w:t>وَبَسْمَةَ بِنْتَ إِسْمَاعِيلَ أُخْتَ نَبَايُوتَ.</w:t>
      </w:r>
    </w:p>
    <w:p>
      <w:pPr>
        <w:pStyle w:val="ListBullet"/>
        <w:bidi/>
        <w:spacing w:line="240" w:lineRule="auto"/>
        <w:ind w:left="720"/>
      </w:pPr>
      <w:r>
        <w:rPr>
          <w:rtl/>
          <w:cs/>
          <w:lang w:val="ar_AE" w:bidi="ar_AE"/>
        </w:rPr>
      </w:r>
      <w:r>
        <w:rPr>
          <w:rtl/>
          <w:cs/>
          <w:lang w:val="ar_AE" w:bidi="ar_AE"/>
        </w:rPr>
        <w:t xml:space="preserve">أَلِيفَازَ بن عَدَا </w:t>
      </w:r>
    </w:p>
    <w:p>
      <w:pPr>
        <w:pStyle w:val="ListBullet"/>
        <w:bidi/>
        <w:spacing w:line="240" w:lineRule="auto"/>
        <w:ind w:left="720"/>
      </w:pPr>
      <w:r>
        <w:rPr>
          <w:rtl/>
          <w:cs/>
          <w:lang w:val="ar_AE" w:bidi="ar_AE"/>
        </w:rPr>
      </w:r>
      <w:r>
        <w:rPr>
          <w:rtl/>
          <w:cs/>
          <w:lang w:val="ar_AE" w:bidi="ar_AE"/>
        </w:rPr>
        <w:t xml:space="preserve">رَعُوئِيلَ بن بَسْمَةُ </w:t>
      </w:r>
    </w:p>
    <w:p>
      <w:pPr>
        <w:pStyle w:val="ListBullet"/>
        <w:bidi/>
        <w:spacing w:line="240" w:lineRule="auto"/>
        <w:ind w:left="720"/>
      </w:pPr>
      <w:r>
        <w:rPr>
          <w:rtl/>
          <w:cs/>
          <w:lang w:val="ar_AE" w:bidi="ar_AE"/>
        </w:rPr>
      </w:r>
      <w:r>
        <w:rPr>
          <w:rtl/>
          <w:cs/>
          <w:lang w:val="ar_AE" w:bidi="ar_AE"/>
        </w:rPr>
        <w:t>ابناء أُهُولِيبَامَةُ هم يَعُوشَ وَيَعْلاَمَ وَقُورَحَ</w:t>
      </w:r>
    </w:p>
    <w:p>
      <w:pPr>
        <w:pStyle w:val="ListBullet"/>
        <w:bidi/>
        <w:spacing w:line="240" w:lineRule="auto"/>
        <w:ind w:left="720"/>
      </w:pPr>
      <w:r>
        <w:rPr>
          <w:rtl/>
          <w:cs/>
          <w:lang w:val="ar_AE" w:bidi="ar_AE"/>
        </w:rPr>
      </w:r>
      <w:r>
        <w:rPr>
          <w:rtl/>
          <w:cs/>
          <w:lang w:val="ar_AE" w:bidi="ar_AE"/>
        </w:rPr>
        <w:t>بَنُو أَلِيفَازَ: تَيْمَانَ وَأَوْمَارَ وَصَفْوًا وَجَعْثَامَ وَقَنَازَ. ويتخذ أليفاز سُرِّيّة اسمها تِمْنَاع، وينجب منها ابنًا اسمه عماليق.</w:t>
      </w:r>
    </w:p>
    <w:p>
      <w:pPr>
        <w:pStyle w:val="ListBullet"/>
        <w:bidi/>
        <w:spacing w:line="240" w:lineRule="auto"/>
        <w:ind w:left="720"/>
      </w:pPr>
      <w:r>
        <w:rPr>
          <w:rtl/>
          <w:cs/>
          <w:lang w:val="ar_AE" w:bidi="ar_AE"/>
        </w:rPr>
      </w:r>
      <w:r>
        <w:rPr>
          <w:rtl/>
          <w:cs/>
          <w:lang w:val="ar_AE" w:bidi="ar_AE"/>
        </w:rPr>
        <w:t xml:space="preserve"> بَنُو رَعُوئِيلَ هم نَحَثُ وَزَارَحُ وَشَمَّةُ وَمِزَّةُ</w:t>
      </w:r>
    </w:p>
    <w:p>
      <w:pPr>
        <w:pStyle w:val="ListBullet"/>
        <w:bidi/>
        <w:spacing w:line="240" w:lineRule="auto"/>
        <w:ind w:left="720"/>
      </w:pPr>
      <w:r>
        <w:rPr>
          <w:rtl/>
          <w:cs/>
          <w:lang w:val="ar_AE" w:bidi="ar_AE"/>
        </w:rPr>
      </w:r>
      <w:r>
        <w:rPr>
          <w:rtl/>
          <w:cs/>
          <w:lang w:val="ar_AE" w:bidi="ar_AE"/>
        </w:rPr>
        <w:t>ولم يُذكر أحفاد أهوَلِيبامَة.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يتزوّج عيسو امرأتين كنعانيتين وينجب منهما أبناء. ثم يتزوّج عيسو بَسْمَةَ بِنْتَ إِسْمَاعِيلَ أُخْتَ نَبَايُوتَ، وتنجب بسمة ابنًا.</w:t>
      </w:r>
    </w:p>
    <w:p>
      <w:pPr>
        <w:bidi/>
      </w:pPr>
      <w:r>
        <w:rPr>
          <w:rtl/>
          <w:cs/>
          <w:lang w:val="ar_AE" w:bidi="ar_AE"/>
        </w:rPr>
      </w:r>
      <w:r>
        <w:rPr>
          <w:rtl/>
          <w:cs/>
          <w:lang w:val="ar_AE" w:bidi="ar_AE"/>
        </w:rPr>
        <w:t>أوقفوا التمثيل واسألوا عيسو: "كيف تشعر تجاه أسرتك؟" قد تسمعون: "لديّ أبناء أصحاء، وأنا سعيد." أو "لا أعرف لماذا والداي غير راضِيَين عن أسرتي. زوجاتي نساء صالحات وأبنائي أصحاء." اسألوا عيسو: "لماذا تزوّجت بسمة؟" وقد يجيب: "والداي لا يحبان زوجتيّ الكنعانيتين. ظننت أنهما سيحبناها، فهي ابنة عمّي إسماعيل، لكنهما لا يحبانها هي أيضًا. لا أستطيع إرضاءهما." واصلوا التمثيل.</w:t>
      </w:r>
    </w:p>
    <w:p>
      <w:pPr>
        <w:bidi/>
      </w:pPr>
      <w:r>
        <w:rPr>
          <w:rtl/>
          <w:cs/>
          <w:lang w:val="ar_AE" w:bidi="ar_AE"/>
        </w:rPr>
      </w:r>
      <w:r>
        <w:rPr>
          <w:rtl/>
          <w:cs/>
          <w:lang w:val="ar_AE" w:bidi="ar_AE"/>
        </w:rPr>
        <w:t>يأخذ عيسو زوجاته الثلاث وأولاده وينتقل من بئر سبع إلى مكان يُدعى سعير. تقع سعير في منطقة جبلية، وتبعد عدة أيام سفر عن بئر سبع حيث يعيشا هناك إسحاق ورفقة.</w:t>
      </w:r>
    </w:p>
    <w:p>
      <w:pPr>
        <w:bidi/>
      </w:pPr>
      <w:r>
        <w:rPr>
          <w:rtl/>
          <w:cs/>
          <w:lang w:val="ar_AE" w:bidi="ar_AE"/>
        </w:rPr>
      </w:r>
      <w:r>
        <w:rPr>
          <w:rtl/>
          <w:cs/>
          <w:lang w:val="ar_AE" w:bidi="ar_AE"/>
        </w:rPr>
        <w:t>أوقفوا التمثيل واسألوا عيسو: "لماذا انتقلت إلى سعير؟" قد تسمعون: "أسرتي كبيرة جدًا، ولديّ قطعان كثيرة من الغنم والماعز، ولا يمكننا البقاء هنا في بئر سبع. ليس هناك ماء أو عشب يكفي أسرتي وأُسرة يعقوب. من الأفضل أن أرحل كي لا يحدث خلاف بيننا، لقد انفصل جِدّي إبراهيم عن ابن أخيه لوط بهذه الطريقة، لذا فأنا أعرف أن هذا أمر جيد لأفعله." واصلوا التمثيل.</w:t>
      </w:r>
    </w:p>
    <w:p>
      <w:pPr>
        <w:bidi/>
      </w:pPr>
      <w:r>
        <w:rPr>
          <w:rtl/>
          <w:cs/>
          <w:lang w:val="ar_AE" w:bidi="ar_AE"/>
        </w:rPr>
      </w:r>
      <w:r>
        <w:rPr>
          <w:rtl/>
          <w:cs/>
          <w:lang w:val="ar_AE" w:bidi="ar_AE"/>
        </w:rPr>
        <w:t>في المشهد الثاني، تُذكَر الزوجات وأبناؤهن. لهذا المشهد، استمرّوا في استخدام أشخاص أو أشياء لتمثيل كل ابن أو حفيد. وعند ذكر كل اسم، يقف الشخص أو الشيء المُمَثل له بجوار أمّه أو جدّته. كرّروا الأمر حتى تصبح العلاقات واضحة لدى الجميع.</w:t>
      </w:r>
    </w:p>
    <w:p>
      <w:pPr>
        <w:bidi/>
      </w:pPr>
      <w:r>
        <w:rPr>
          <w:rtl/>
          <w:cs/>
          <w:lang w:val="ar_AE" w:bidi="ar_AE"/>
        </w:rPr>
      </w:r>
      <w:r>
        <w:rPr>
          <w:rtl/>
          <w:cs/>
          <w:lang w:val="ar_AE" w:bidi="ar_AE"/>
        </w:rPr>
        <w:t>عَدَا لها ابن اسمه أليفاز. وبَنُو أَلِيفَازَ هم تَيْمَانَ وَأَوْمَارَ وَصَفْوًا وَجَعْثَامَ وَقَنَازَ. واتخذ أليفاز سرِّيّة اسمها تمناع وأنجب منها ابنًا اسمه عماليق.</w:t>
      </w:r>
    </w:p>
    <w:p>
      <w:pPr>
        <w:bidi/>
      </w:pPr>
      <w:r>
        <w:rPr>
          <w:rtl/>
          <w:cs/>
          <w:lang w:val="ar_AE" w:bidi="ar_AE"/>
        </w:rPr>
      </w:r>
      <w:r>
        <w:rPr>
          <w:rtl/>
          <w:cs/>
          <w:lang w:val="ar_AE" w:bidi="ar_AE"/>
        </w:rPr>
        <w:t>وأنجبت بسمة ابنًا اسمه رعوئيل. ولرعوئيل أبناء بأسماء نَحَثُ وَزَارَحُ وَشَمَّةُ وَمِزَّةُ.</w:t>
      </w:r>
    </w:p>
    <w:p>
      <w:pPr>
        <w:bidi/>
      </w:pPr>
      <w:r>
        <w:rPr>
          <w:rtl/>
          <w:cs/>
          <w:lang w:val="ar_AE" w:bidi="ar_AE"/>
        </w:rPr>
      </w:r>
      <w:r>
        <w:rPr>
          <w:rtl/>
          <w:cs/>
          <w:lang w:val="ar_AE" w:bidi="ar_AE"/>
        </w:rPr>
        <w:t>وقد أنجبت أهوليبامة يَعُوشَ وَيَعْلاَمَ وَقُورَحَ، إلا أنه لم يُذكر أحفاد أهوَلِيبامَة.</w:t>
      </w:r>
    </w:p>
    <w:p>
      <w:pPr>
        <w:bidi/>
      </w:pPr>
      <w:r>
        <w:rPr>
          <w:rtl/>
          <w:cs/>
          <w:lang w:val="ar_AE" w:bidi="ar_AE"/>
        </w:rPr>
      </w:r>
      <w:r>
        <w:rPr>
          <w:rtl/>
          <w:cs/>
          <w:lang w:val="ar_AE" w:bidi="ar_AE"/>
        </w:rPr>
        <w:t>ويُكمَل النص بذِكر العشائر التي خرجت من نسل عيسو.</w:t>
      </w:r>
    </w:p>
    <w:p>
      <w:pPr>
        <w:bidi/>
      </w:pPr>
      <w:r>
        <w:rPr>
          <w:rtl/>
          <w:cs/>
          <w:lang w:val="ar_AE" w:bidi="ar_AE"/>
        </w:rPr>
      </w:r>
      <w:r>
        <w:rPr>
          <w:rtl/>
          <w:cs/>
          <w:lang w:val="ar_AE" w:bidi="ar_AE"/>
        </w:rPr>
        <w:t>نسل عِيسُو مِن زوجته عَدَا هم أليفَاز، وكان بنوه هم تَيْمَانَ وَأَوْمَارَ وَصَفْوًا وَجَعْثَامَ وَقَنَازَ وعماليق. وفي هذه القائمة الثانية أُضيف اسم قورح، ولم تُذكَر أمّ عماليق.</w:t>
      </w:r>
    </w:p>
    <w:p>
      <w:pPr>
        <w:bidi/>
      </w:pPr>
      <w:r>
        <w:rPr>
          <w:rtl/>
          <w:cs/>
          <w:lang w:val="ar_AE" w:bidi="ar_AE"/>
        </w:rPr>
      </w:r>
      <w:r>
        <w:rPr>
          <w:rtl/>
          <w:cs/>
          <w:lang w:val="ar_AE" w:bidi="ar_AE"/>
        </w:rPr>
        <w:t>أوقفوا التمثيل واسألوا عماليق: "كيف تشعر بأن اسم أمكَ قد سقط من القائمة؟" قد تسمعون: "هذا لا يزعجني على الإطلاق. هؤلاء إخوتي. نحن جميعًا من نسل أبي. ينبغي أن أكون مساويًا لهم، وهذه القائمة تجعلني مساويًا لهم في نظر الجميع."</w:t>
      </w:r>
    </w:p>
    <w:p>
      <w:pPr>
        <w:bidi/>
      </w:pPr>
      <w:r>
        <w:rPr>
          <w:rtl/>
          <w:cs/>
          <w:lang w:val="ar_AE" w:bidi="ar_AE"/>
        </w:rPr>
      </w:r>
      <w:r>
        <w:rPr>
          <w:rtl/>
          <w:cs/>
          <w:lang w:val="ar_AE" w:bidi="ar_AE"/>
        </w:rPr>
        <w:t>أما نسل بسمة فهم نَحَثُ وَزَارَحُ وَشَمَّةُ وَمِزَّةُ،</w:t>
      </w:r>
    </w:p>
    <w:p>
      <w:pPr>
        <w:bidi/>
      </w:pPr>
      <w:r>
        <w:rPr>
          <w:rtl/>
          <w:cs/>
          <w:lang w:val="ar_AE" w:bidi="ar_AE"/>
        </w:rPr>
      </w:r>
      <w:r>
        <w:rPr>
          <w:rtl/>
          <w:cs/>
          <w:lang w:val="ar_AE" w:bidi="ar_AE"/>
        </w:rPr>
        <w:t>ونسـل أهوليبامة هم: يَعُوشَ وَيَعْلاَمَ وَقُورَحَ.</w:t>
      </w:r>
    </w:p>
    <w:p>
      <w:pPr>
        <w:bidi/>
      </w:pPr>
      <w:r>
        <w:rPr>
          <w:rtl/>
          <w:cs/>
          <w:lang w:val="ar_AE" w:bidi="ar_AE"/>
        </w:rPr>
      </w:r>
      <w:r>
        <w:rPr>
          <w:rtl/>
          <w:cs/>
          <w:lang w:val="ar_AE" w:bidi="ar_AE"/>
        </w:rPr>
        <w:t>وجميع هؤلاء تحوّلوا إلى عشائر حملت أسماء أسلافها وصارت تُعرَف بها.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استخدموا أسماء زوجات عيسو كما وردت في هذه القصة. عَدَا بِنْتَ إِيلُونَ الْحِثِّيِّ، وَأُهُولِيبَامَةَ بِنْتَ عَنَى بِنْتِ صِبْعُونَ الْحِوِّيِّ، وَبَسْمَةَ بِنْتَ إِسْمَاعِيلَ أُخْتَ نَبَايُوتَ. هذه الأسماء ليست مطابقة لما ورد في مقطعٍ سابق، لكن المفسّرين يعتقدون أنهن نفس النساء.</w:t>
      </w:r>
    </w:p>
    <w:p>
      <w:pPr>
        <w:bidi/>
      </w:pPr>
      <w:r>
        <w:rPr>
          <w:rtl/>
          <w:cs/>
          <w:lang w:val="ar_AE" w:bidi="ar_AE"/>
        </w:rPr>
      </w:r>
      <w:r>
        <w:rPr>
          <w:rtl/>
          <w:cs/>
          <w:lang w:val="ar_AE" w:bidi="ar_AE"/>
        </w:rPr>
        <w:t xml:space="preserve">يتحدث المقطع عن </w:t>
      </w:r>
      <w:r>
        <w:rPr>
          <w:b/>
          <w:rtl/>
          <w:cs/>
          <w:lang w:val="ar_AE" w:bidi="ar_AE"/>
        </w:rPr>
        <w:t>مواليد</w:t>
      </w:r>
      <w:r>
        <w:rPr>
          <w:rtl/>
          <w:cs/>
          <w:lang w:val="ar_AE" w:bidi="ar_AE"/>
        </w:rPr>
        <w:t xml:space="preserve"> عيسو أو نسل عيسو. وستجدون كلمة </w:t>
      </w:r>
      <w:r>
        <w:rPr>
          <w:rtl/>
          <w:cs/>
          <w:lang w:val="ar_AE" w:bidi="ar_AE"/>
        </w:rPr>
        <w:t>مواليد</w:t>
      </w:r>
      <w:r>
        <w:rPr>
          <w:rtl/>
          <w:cs/>
          <w:lang w:val="ar_AE" w:bidi="ar_AE"/>
        </w:rPr>
        <w:t xml:space="preserve"> في قاموس الكلمات الرئيسية. وهنا تدلّ الكلمة على نسل عيسو وذريته. استخدِموا الكلمة نفسها التي استخدمتموها في المقاطع السابقة.</w:t>
      </w:r>
    </w:p>
    <w:p>
      <w:pPr>
        <w:bidi/>
      </w:pPr>
      <w:r>
        <w:rPr>
          <w:rtl/>
          <w:cs/>
          <w:lang w:val="ar_AE" w:bidi="ar_AE"/>
        </w:rPr>
      </w:r>
      <w:r>
        <w:rPr>
          <w:rtl/>
          <w:cs/>
          <w:lang w:val="ar_AE" w:bidi="ar_AE"/>
        </w:rPr>
        <w:t>صار لعيسو الآن اسم ثانٍ. هذا الاسم لم يُعطَ له من قِبَل الله، بل يبدو أنه لقب أو اسم دارج أو ثانٍ. واسم «أدوم» يعني «أحمر». وتتميّز منطقة أدوم بوجود صخور حمراء كثيرة. وعندما وُلد عيسو، لاحظوا أن شكله مائل إلى الحمرة. كما أن عيسو باع بكوريته مقابل طبقٍ من الطبيخ الأحمر. وقد يكون إطلاق اسم «أدوم» أو «أحمر» على عيسو وسيلةً لتذكّر هذه الأحداث السابقة. ومع الوقت صار نسل عيسو يُعرَفون بالأدوميين.</w:t>
      </w:r>
    </w:p>
    <w:p>
      <w:pPr>
        <w:bidi/>
      </w:pPr>
      <w:r>
        <w:rPr>
          <w:rtl/>
          <w:cs/>
          <w:lang w:val="ar_AE" w:bidi="ar_AE"/>
        </w:rPr>
      </w:r>
      <w:r>
        <w:rPr>
          <w:rtl/>
          <w:cs/>
          <w:lang w:val="ar_AE" w:bidi="ar_AE"/>
        </w:rPr>
        <w:t xml:space="preserve">تُطلِق القائمة على كل ابن وحفيد من نسل عيسو لقب أمير </w:t>
      </w:r>
      <w:r>
        <w:rPr>
          <w:b/>
          <w:rtl/>
          <w:cs/>
          <w:lang w:val="ar_AE" w:bidi="ar_AE"/>
        </w:rPr>
        <w:t>عشيرة</w:t>
      </w:r>
      <w:r>
        <w:rPr>
          <w:rtl/>
          <w:cs/>
          <w:lang w:val="ar_AE" w:bidi="ar_AE"/>
        </w:rPr>
        <w:t xml:space="preserve">. وتستخدم بعض الترجمات عبارة </w:t>
      </w:r>
      <w:r>
        <w:rPr>
          <w:b/>
          <w:rtl/>
          <w:cs/>
          <w:lang w:val="ar_AE" w:bidi="ar_AE"/>
        </w:rPr>
        <w:t>أمير عشيرة</w:t>
      </w:r>
      <w:r>
        <w:rPr>
          <w:rtl/>
          <w:cs/>
          <w:lang w:val="ar_AE" w:bidi="ar_AE"/>
        </w:rPr>
        <w:t xml:space="preserve"> وهذا يعني أن لكل واحد منهم نسلًا كوّن عشيرة أو مجموعة عائلية تعود في أصلها إلى ذلك السلف المؤسس. وهذه العشائر كوّنت قبيلة اسمها «الأدوميون».</w:t>
      </w:r>
    </w:p>
    <w:p>
      <w:pPr>
        <w:bidi/>
      </w:pPr>
      <w:r>
        <w:rPr>
          <w:rtl/>
          <w:cs/>
          <w:lang w:val="ar_AE" w:bidi="ar_AE"/>
        </w:rPr>
      </w:r>
      <w:r>
        <w:rPr>
          <w:rtl/>
          <w:cs/>
          <w:lang w:val="ar_AE" w:bidi="ar_AE"/>
        </w:rPr>
        <w:t>ويَرِد اسم «قورح» ضمن نسل شخصين مختلفين، وهو ما يعني وجود رجلين يحملان الاسم نفسه، كلاهما من نسل عيسو.</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36:20–30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٣٦: ٢٠ - ٣٠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تعرّفنا إلى نسل عيسو. وتستمرّ القصة هنا بقائمة للأشخاص الذين كانوا يعيشون في سعير قبل أن ينقل عيسو عائلته إلى تلك المنطقة. وسعير هو الجزء الجبلي من أدوم.</w:t>
      </w:r>
    </w:p>
    <w:p>
      <w:pPr>
        <w:bidi/>
      </w:pPr>
      <w:r>
        <w:rPr>
          <w:rtl/>
          <w:cs/>
          <w:lang w:val="ar_AE" w:bidi="ar_AE"/>
        </w:rPr>
      </w:r>
      <w:r>
        <w:rPr>
          <w:rtl/>
          <w:cs/>
          <w:lang w:val="ar_AE" w:bidi="ar_AE"/>
        </w:rPr>
        <w:t>ارجعوا إلى الخريطة التي تُظهر أدوم وسعير واضحين.</w:t>
      </w:r>
    </w:p>
    <w:p>
      <w:pPr>
        <w:bidi/>
      </w:pPr>
      <w:r>
        <w:rPr>
          <w:rtl/>
          <w:cs/>
          <w:lang w:val="ar_AE" w:bidi="ar_AE"/>
        </w:rPr>
      </w:r>
      <w:r>
        <w:rPr>
          <w:rtl/>
          <w:cs/>
          <w:lang w:val="ar_AE" w:bidi="ar_AE"/>
        </w:rPr>
        <w:t>كان أوّل من سكن المنطقة رجلًا اسمه سعير، فأخذت المنطقة اسمه وصارت تُعرَف بـ«سعير». وكان سعير من قبيلة الحوريّين، وقد أنجب نسلًا منه تكوّنت عشائر. تستخدم معظم الترجمات كلمة "بنو". وتستخدم بعض الترجمات كلمة «أبناء»، لكنّها لا تعني أن كل شخص مذكور هو الابن المباشر لسعير، بل تعني أنه من نسل سعير. والعشيرة هي مجموعة من الناس لهم سلف مشترك. وتتشكّل القبيلة من عدّة عشائر، ثم تتشكّل الأمّة من عدّة قبائل.</w:t>
      </w:r>
    </w:p>
    <w:p>
      <w:pPr>
        <w:bidi/>
      </w:pPr>
      <w:r>
        <w:rPr>
          <w:rtl/>
          <w:cs/>
          <w:lang w:val="ar_AE" w:bidi="ar_AE"/>
        </w:rPr>
      </w:r>
      <w:r>
        <w:rPr>
          <w:rtl/>
          <w:cs/>
          <w:lang w:val="ar_AE" w:bidi="ar_AE"/>
        </w:rPr>
        <w:t>كان للُوطَانَ أخت تُدعى تِمْنَاع. يعتقد البعض أن هذه هي المرأة التي صارت سرّية أليفاز وأم عماليق. بينما يرى آخرون أنّها امرأة أخرى تحمل الاسم نفسه.</w:t>
      </w:r>
    </w:p>
    <w:p>
      <w:pPr>
        <w:bidi/>
      </w:pPr>
      <w:r>
        <w:rPr>
          <w:rtl/>
          <w:cs/>
          <w:lang w:val="ar_AE" w:bidi="ar_AE"/>
        </w:rPr>
      </w:r>
      <w:r>
        <w:rPr>
          <w:rtl/>
          <w:cs/>
          <w:lang w:val="ar_AE" w:bidi="ar_AE"/>
        </w:rPr>
        <w:t>تُظهِر القائمة الأولى من الأسماء كما لو أن هؤلاء إخوة، ويقول النص إنّ هؤُلاَءِ بَنُو سَعِيرَ، أي من نسله، لكننا لا نعرف إن كانوا إخوة فعليًا أو من نفس الجيل، فهم رؤساء عشائر، وقد يكونون من أجيال مختلفة.</w:t>
      </w:r>
    </w:p>
    <w:p>
      <w:pPr>
        <w:bidi/>
      </w:pPr>
      <w:r>
        <w:rPr>
          <w:rtl/>
          <w:cs/>
          <w:lang w:val="ar_AE" w:bidi="ar_AE"/>
        </w:rPr>
      </w:r>
      <w:r>
        <w:rPr>
          <w:rtl/>
          <w:cs/>
          <w:lang w:val="ar_AE" w:bidi="ar_AE"/>
        </w:rPr>
        <w:t>تتكرّر بعض الأسماء في قوائم الأنساب. على سبيل المثال، يوجد رجلان يحملان اسم عَنَى. يَرِد صِبْعُونَ وعَنَى كلاهما في القائمة الأولى لرؤساء العشائر من نسل سعير، لكننا لا نعرف العلاقة الدقيقة بينهما، سوى أنهم جميعًا من نسل سعير. كما أن لصِبْعُونَ ابنًا أو منحدرًا اسمه أيضًا عَنَى، وهذا هو الذي اكتشف الينابيع الحارّة في البرية، وهو أيضًا الأب أو السلف لأهوليبامة. ويرى بعض المترجمين أنّ الأهوليبامة هذه هي زوجة عيسو، بينما يعتقد آخرون أنها امرأة أخرى، ولا يمكن الجزم بذلك.</w:t>
      </w:r>
    </w:p>
    <w:p>
      <w:pPr>
        <w:bidi/>
      </w:pPr>
      <w:r>
        <w:rPr>
          <w:rtl/>
          <w:cs/>
          <w:lang w:val="ar_AE" w:bidi="ar_AE"/>
        </w:rPr>
      </w:r>
      <w:r>
        <w:rPr>
          <w:rtl/>
          <w:cs/>
          <w:lang w:val="ar_AE" w:bidi="ar_AE"/>
        </w:rPr>
        <w:t>توقّفوا وناقشوا: احكوا قصة عن أصول عائلتكم. لاحظوا متى تتكرر الأسماء. كيف تميّزون بين الأشخاص الذين يحملون الاسم نفسه؟ ما المعلومات الإضافية التي تضيفونها لتجنّب الالتباس بين الأشخاص الذين يحملون نفس الاسم؟</w:t>
      </w:r>
    </w:p>
    <w:p>
      <w:pPr>
        <w:bidi/>
      </w:pPr>
      <w:r>
        <w:rPr>
          <w:rtl/>
          <w:cs/>
          <w:lang w:val="ar_AE" w:bidi="ar_AE"/>
        </w:rPr>
      </w:r>
      <w:r>
        <w:rPr>
          <w:rtl/>
          <w:cs/>
          <w:lang w:val="ar_AE" w:bidi="ar_AE"/>
        </w:rPr>
        <w:t>ويظهر اسم دِيشُونَ مرتين أيضًا. فدِيشُونَ هو أحد نسل سعير المباشرين أو رؤساء العشائر، ودِيشُونَ أيضًا هو اسم أحد نسل عَنَى وأخ لأهوليبامة.</w:t>
      </w:r>
    </w:p>
    <w:p>
      <w:pPr>
        <w:bidi/>
      </w:pPr>
      <w:r>
        <w:rPr>
          <w:rtl/>
          <w:cs/>
          <w:lang w:val="ar_AE" w:bidi="ar_AE"/>
        </w:rPr>
      </w:r>
      <w:r>
        <w:rPr>
          <w:rtl/>
          <w:cs/>
          <w:lang w:val="ar_AE" w:bidi="ar_AE"/>
        </w:rPr>
        <w:t>عندما نقل عيسو عائلته إلى سعير، كانت هذه العشائر كلّها تعيش هناك. ومع مرور الوقت، استولى نسل عيسو على الأرض من نسل سعير أو قبيلة الحوريين. وصارت المنطقة جزءًا من أدوم، وصارت القبيلة التي تقطنها تُعرَف بالأدوميين نسبةً إلى عيسو.</w:t>
      </w:r>
    </w:p>
    <w:p>
      <w:pPr>
        <w:bidi/>
      </w:pPr>
      <w:r>
        <w:rPr>
          <w:rtl/>
          <w:cs/>
          <w:lang w:val="ar_AE" w:bidi="ar_AE"/>
        </w:rPr>
      </w:r>
      <w:r>
        <w:rPr>
          <w:rtl/>
          <w:cs/>
          <w:lang w:val="ar_AE" w:bidi="ar_AE"/>
        </w:rPr>
        <w:t>يبدأ هذا المقطع بقائمة رؤساء العشائر وينتهي بالقائمة نفسها. وتذكر القائمة الأولى أنهم كانوا يعيشون في أرض أدوم، بينما تقول القائمة الثانية في نهاية المقطع إنهم كانوا يعيشون في أرض سعير. وسعير هي جزء من أدوم.</w:t>
      </w:r>
    </w:p>
    <w:p>
      <w:pPr>
        <w:bidi/>
      </w:pPr>
      <w:r>
        <w:rPr>
          <w:rtl/>
          <w:cs/>
          <w:lang w:val="ar_AE" w:bidi="ar_AE"/>
        </w:rPr>
      </w:r>
      <w:r>
        <w:rPr>
          <w:rtl/>
          <w:cs/>
          <w:lang w:val="ar_AE" w:bidi="ar_AE"/>
        </w:rPr>
        <w:t>انظروا إلى الخريطة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هذا سِجِلّ العشائر ونسلهم الذين سكنوا في سعير.</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سعير، السلف الأول</w:t>
      </w:r>
    </w:p>
    <w:p>
      <w:pPr>
        <w:pStyle w:val="ListBullet"/>
        <w:bidi/>
        <w:spacing w:line="240" w:lineRule="auto"/>
        <w:ind w:left="720"/>
      </w:pPr>
      <w:r>
        <w:rPr>
          <w:rtl/>
          <w:cs/>
          <w:lang w:val="ar_AE" w:bidi="ar_AE"/>
        </w:rPr>
      </w:r>
      <w:r>
        <w:rPr>
          <w:rtl/>
          <w:cs/>
          <w:lang w:val="ar_AE" w:bidi="ar_AE"/>
        </w:rPr>
        <w:t>لوطان</w:t>
      </w:r>
    </w:p>
    <w:p>
      <w:pPr>
        <w:pStyle w:val="ListBullet"/>
        <w:bidi/>
        <w:spacing w:line="240" w:lineRule="auto"/>
        <w:ind w:left="720"/>
      </w:pPr>
      <w:r>
        <w:rPr>
          <w:rtl/>
          <w:cs/>
          <w:lang w:val="ar_AE" w:bidi="ar_AE"/>
        </w:rPr>
      </w:r>
      <w:r>
        <w:rPr>
          <w:rtl/>
          <w:cs/>
          <w:lang w:val="ar_AE" w:bidi="ar_AE"/>
        </w:rPr>
        <w:t>شوبال</w:t>
      </w:r>
    </w:p>
    <w:p>
      <w:pPr>
        <w:pStyle w:val="ListBullet"/>
        <w:bidi/>
        <w:spacing w:line="240" w:lineRule="auto"/>
        <w:ind w:left="720"/>
      </w:pPr>
      <w:r>
        <w:rPr>
          <w:rtl/>
          <w:cs/>
          <w:lang w:val="ar_AE" w:bidi="ar_AE"/>
        </w:rPr>
      </w:r>
      <w:r>
        <w:rPr>
          <w:rtl/>
          <w:cs/>
          <w:lang w:val="ar_AE" w:bidi="ar_AE"/>
        </w:rPr>
        <w:t xml:space="preserve">صِبْعُونَ </w:t>
      </w:r>
    </w:p>
    <w:p>
      <w:pPr>
        <w:pStyle w:val="ListBullet"/>
        <w:bidi/>
        <w:spacing w:line="240" w:lineRule="auto"/>
        <w:ind w:left="720"/>
      </w:pPr>
      <w:r>
        <w:rPr>
          <w:rtl/>
          <w:cs/>
          <w:lang w:val="ar_AE" w:bidi="ar_AE"/>
        </w:rPr>
      </w:r>
      <w:r>
        <w:rPr>
          <w:rtl/>
          <w:cs/>
          <w:lang w:val="ar_AE" w:bidi="ar_AE"/>
        </w:rPr>
        <w:t>عَنَى</w:t>
      </w:r>
    </w:p>
    <w:p>
      <w:pPr>
        <w:pStyle w:val="ListBullet"/>
        <w:bidi/>
        <w:spacing w:line="240" w:lineRule="auto"/>
        <w:ind w:left="720"/>
      </w:pPr>
      <w:r>
        <w:rPr>
          <w:rtl/>
          <w:cs/>
          <w:lang w:val="ar_AE" w:bidi="ar_AE"/>
        </w:rPr>
      </w:r>
      <w:r>
        <w:rPr>
          <w:rtl/>
          <w:cs/>
          <w:lang w:val="ar_AE" w:bidi="ar_AE"/>
        </w:rPr>
        <w:t xml:space="preserve">دِيشُونَ </w:t>
      </w:r>
    </w:p>
    <w:p>
      <w:pPr>
        <w:pStyle w:val="ListBullet"/>
        <w:bidi/>
        <w:spacing w:line="240" w:lineRule="auto"/>
        <w:ind w:left="720"/>
      </w:pPr>
      <w:r>
        <w:rPr>
          <w:rtl/>
          <w:cs/>
          <w:lang w:val="ar_AE" w:bidi="ar_AE"/>
        </w:rPr>
      </w:r>
      <w:r>
        <w:rPr>
          <w:rtl/>
          <w:cs/>
          <w:lang w:val="ar_AE" w:bidi="ar_AE"/>
        </w:rPr>
        <w:t xml:space="preserve">30 إِيصَرَ </w:t>
      </w:r>
    </w:p>
    <w:p>
      <w:pPr>
        <w:pStyle w:val="ListBullet"/>
        <w:bidi/>
        <w:spacing w:line="240" w:lineRule="auto"/>
        <w:ind w:left="720"/>
      </w:pPr>
      <w:r>
        <w:rPr>
          <w:rtl/>
          <w:cs/>
          <w:lang w:val="ar_AE" w:bidi="ar_AE"/>
        </w:rPr>
      </w:r>
      <w:r>
        <w:rPr>
          <w:rtl/>
          <w:cs/>
          <w:lang w:val="ar_AE" w:bidi="ar_AE"/>
        </w:rPr>
        <w:t>دِيشَانَ</w:t>
      </w:r>
    </w:p>
    <w:p>
      <w:pPr>
        <w:pStyle w:val="ListBullet"/>
        <w:bidi/>
        <w:spacing w:line="240" w:lineRule="auto"/>
        <w:ind w:left="720"/>
      </w:pPr>
      <w:r>
        <w:rPr>
          <w:rtl/>
          <w:cs/>
          <w:lang w:val="ar_AE" w:bidi="ar_AE"/>
        </w:rPr>
      </w:r>
      <w:r>
        <w:rPr>
          <w:rtl/>
          <w:cs/>
          <w:lang w:val="ar_AE" w:bidi="ar_AE"/>
        </w:rPr>
        <w:t>نسل وذرية كلِّ شخصٍ مذكور.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يتكوّن هذا المقطع من قائمة أسماء لأشخاص كوّنوا عشائر، وجميعهم من نسل سعير الحوري. يمكن تنفيذ لعبة باستخدام أشخاص أو أشياء لتمثيل كل اسم. عند ذكر اسم رئيس عشيرة، يقف الأشخاص الذين يمثّلون نسله بجوار سلفهم. يمكن تنفيذ ذلك على شكل شجرة: ضعوا سعير في الأسفل ليكون الجذر أو الجذع. الفروع الكبيرة هي الأشخاص السبعة المذكورون كرؤساء عشائر. الفروع الصغيرة أو الأوراق تمثّل نسل كل أمير عشيرة. بهذه الصورة المرئية يتضح كيف تتكوّن قبيلة كبيرة من شخص واحد. وإن استُخدِمت الحجارة، ستكون الحجارة الكبيرة هي سعير. والسبعة أحجار المتوسطة الموضوعة في صف واحد هم رؤساء العشائر، ولهم الأهمية نفسها، وكلهم مرتبطون مباشرة بسعير. ثم استخدم أحجار صغيرة متفرّعة من كل حجر متوسط لتمثّل نسل كل أمراء العشيرة اللذين جاءوا من سلفهم الأكبر. وبهذا يمكن للمجموعة أن ترى بوضوح أنّ الجميع ينحدرون من سعير باعتباره السلف المشترك.</w:t>
      </w:r>
    </w:p>
    <w:p>
      <w:pPr>
        <w:bidi/>
      </w:pPr>
      <w:r>
        <w:rPr>
          <w:rtl/>
          <w:cs/>
          <w:lang w:val="ar_AE" w:bidi="ar_AE"/>
        </w:rPr>
      </w:r>
      <w:r>
        <w:rPr>
          <w:rtl/>
          <w:cs/>
          <w:lang w:val="ar_AE" w:bidi="ar_AE"/>
        </w:rPr>
        <w:t>كرّروا النشاط مرارًا حتى تصبح العلاقات مفهومة.</w:t>
      </w:r>
    </w:p>
    <w:p>
      <w:pPr>
        <w:bidi/>
      </w:pPr>
      <w:r>
        <w:rPr>
          <w:rtl/>
          <w:cs/>
          <w:lang w:val="ar_AE" w:bidi="ar_AE"/>
        </w:rPr>
      </w:r>
      <w:r>
        <w:rPr>
          <w:rtl/>
          <w:cs/>
          <w:lang w:val="ar_AE" w:bidi="ar_AE"/>
        </w:rPr>
        <w:t>يُذكَر في النص امرأتان بشكل خاص: تِمناع، و يعتقد بعضهم أنها سرِّيّة أليفاز (ابن عيسو)، وأم عماليق. أهوليبامة، ويظنّ بعضهم أنها صارت إحدى زوجات عيسو. ولا نعرف إن كانت هاتان هما نفس المرأتين أم امرأتين مختلفتين تحملان الاسم نفسه.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سعير، السلف الأول</w:t>
      </w:r>
    </w:p>
    <w:p>
      <w:pPr>
        <w:pStyle w:val="ListBullet"/>
        <w:bidi/>
        <w:spacing w:line="240" w:lineRule="auto"/>
        <w:ind w:left="720"/>
      </w:pPr>
      <w:r>
        <w:rPr>
          <w:rtl/>
          <w:cs/>
          <w:lang w:val="ar_AE" w:bidi="ar_AE"/>
        </w:rPr>
      </w:r>
      <w:r>
        <w:rPr>
          <w:rtl/>
          <w:cs/>
          <w:lang w:val="ar_AE" w:bidi="ar_AE"/>
        </w:rPr>
        <w:t>لوطان</w:t>
      </w:r>
    </w:p>
    <w:p>
      <w:pPr>
        <w:pStyle w:val="ListBullet"/>
        <w:bidi/>
        <w:spacing w:line="240" w:lineRule="auto"/>
        <w:ind w:left="720"/>
      </w:pPr>
      <w:r>
        <w:rPr>
          <w:rtl/>
          <w:cs/>
          <w:lang w:val="ar_AE" w:bidi="ar_AE"/>
        </w:rPr>
      </w:r>
      <w:r>
        <w:rPr>
          <w:rtl/>
          <w:cs/>
          <w:lang w:val="ar_AE" w:bidi="ar_AE"/>
        </w:rPr>
        <w:t>شوبال</w:t>
      </w:r>
    </w:p>
    <w:p>
      <w:pPr>
        <w:pStyle w:val="ListBullet"/>
        <w:bidi/>
        <w:spacing w:line="240" w:lineRule="auto"/>
        <w:ind w:left="720"/>
      </w:pPr>
      <w:r>
        <w:rPr>
          <w:rtl/>
          <w:cs/>
          <w:lang w:val="ar_AE" w:bidi="ar_AE"/>
        </w:rPr>
      </w:r>
      <w:r>
        <w:rPr>
          <w:rtl/>
          <w:cs/>
          <w:lang w:val="ar_AE" w:bidi="ar_AE"/>
        </w:rPr>
        <w:t>صِبْعُون</w:t>
      </w:r>
    </w:p>
    <w:p>
      <w:pPr>
        <w:pStyle w:val="ListBullet"/>
        <w:bidi/>
        <w:spacing w:line="240" w:lineRule="auto"/>
        <w:ind w:left="720"/>
      </w:pPr>
      <w:r>
        <w:rPr>
          <w:rtl/>
          <w:cs/>
          <w:lang w:val="ar_AE" w:bidi="ar_AE"/>
        </w:rPr>
      </w:r>
      <w:r>
        <w:rPr>
          <w:rtl/>
          <w:cs/>
          <w:lang w:val="ar_AE" w:bidi="ar_AE"/>
        </w:rPr>
        <w:t>عَنَى</w:t>
      </w:r>
    </w:p>
    <w:p>
      <w:pPr>
        <w:pStyle w:val="ListBullet"/>
        <w:bidi/>
        <w:spacing w:line="240" w:lineRule="auto"/>
        <w:ind w:left="720"/>
      </w:pPr>
      <w:r>
        <w:rPr>
          <w:rtl/>
          <w:cs/>
          <w:lang w:val="ar_AE" w:bidi="ar_AE"/>
        </w:rPr>
      </w:r>
      <w:r>
        <w:rPr>
          <w:rtl/>
          <w:cs/>
          <w:lang w:val="ar_AE" w:bidi="ar_AE"/>
        </w:rPr>
        <w:t xml:space="preserve">دِيشُونَ </w:t>
      </w:r>
    </w:p>
    <w:p>
      <w:pPr>
        <w:pStyle w:val="ListBullet"/>
        <w:bidi/>
        <w:spacing w:line="240" w:lineRule="auto"/>
        <w:ind w:left="720"/>
      </w:pPr>
      <w:r>
        <w:rPr>
          <w:rtl/>
          <w:cs/>
          <w:lang w:val="ar_AE" w:bidi="ar_AE"/>
        </w:rPr>
      </w:r>
      <w:r>
        <w:rPr>
          <w:rtl/>
          <w:cs/>
          <w:lang w:val="ar_AE" w:bidi="ar_AE"/>
        </w:rPr>
        <w:t xml:space="preserve">30 إِيصَرَ </w:t>
      </w:r>
    </w:p>
    <w:p>
      <w:pPr>
        <w:pStyle w:val="ListBullet"/>
        <w:bidi/>
        <w:spacing w:line="240" w:lineRule="auto"/>
        <w:ind w:left="720"/>
      </w:pPr>
      <w:r>
        <w:rPr>
          <w:rtl/>
          <w:cs/>
          <w:lang w:val="ar_AE" w:bidi="ar_AE"/>
        </w:rPr>
      </w:r>
      <w:r>
        <w:rPr>
          <w:rtl/>
          <w:cs/>
          <w:lang w:val="ar_AE" w:bidi="ar_AE"/>
        </w:rPr>
        <w:t>دِيشَانَ</w:t>
      </w:r>
    </w:p>
    <w:p>
      <w:pPr>
        <w:pStyle w:val="ListBullet"/>
        <w:bidi/>
        <w:spacing w:line="240" w:lineRule="auto"/>
        <w:ind w:left="720"/>
      </w:pPr>
      <w:r>
        <w:rPr>
          <w:rtl/>
          <w:cs/>
          <w:lang w:val="ar_AE" w:bidi="ar_AE"/>
        </w:rPr>
      </w:r>
      <w:r>
        <w:rPr>
          <w:rtl/>
          <w:cs/>
          <w:lang w:val="ar_AE" w:bidi="ar_AE"/>
        </w:rPr>
        <w:t>نسل كل شخص مُدرج في القائمة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اسألوا الممثل الذي يؤدي الدور. "ما هو شعورك؟" قد تسمعون إجابات مختلفة، واصلوا التمثيل.</w:t>
      </w:r>
    </w:p>
    <w:p>
      <w:pPr>
        <w:bidi/>
      </w:pPr>
      <w:r>
        <w:rPr>
          <w:rtl/>
          <w:cs/>
          <w:lang w:val="ar_AE" w:bidi="ar_AE"/>
        </w:rPr>
      </w:r>
      <w:r>
        <w:rPr>
          <w:rtl/>
          <w:cs/>
          <w:lang w:val="ar_AE" w:bidi="ar_AE"/>
        </w:rPr>
        <w:t>في هذا المقطع نجد أن سعير الحوري لديه سبعة من نسله يصيرون أمراء عشائرهم.</w:t>
      </w:r>
    </w:p>
    <w:p>
      <w:pPr>
        <w:bidi/>
      </w:pPr>
      <w:r>
        <w:rPr>
          <w:rtl/>
          <w:cs/>
          <w:lang w:val="ar_AE" w:bidi="ar_AE"/>
        </w:rPr>
      </w:r>
      <w:r>
        <w:rPr>
          <w:rtl/>
          <w:cs/>
          <w:lang w:val="ar_AE" w:bidi="ar_AE"/>
        </w:rPr>
        <w:t>أوقفوا التمثيل واسألوا سعير: "ما هو شعورك عندما ترى هذا العدد الكبير من الرجال البالغين وقد أصبحوا رؤساء عشائر؟" قد تسمعون، "أنا فخور بهم. إنهم جميعًا رجال صالحون وقادة جيدون. ومن الجيّد أن أعرف أن عائلتي أصبحت قوية وكبيرة بهذا الشكل." واصلوا التمثيل.</w:t>
      </w:r>
    </w:p>
    <w:p>
      <w:pPr>
        <w:bidi/>
      </w:pPr>
      <w:r>
        <w:rPr>
          <w:rtl/>
          <w:cs/>
          <w:lang w:val="ar_AE" w:bidi="ar_AE"/>
        </w:rPr>
      </w:r>
      <w:r>
        <w:rPr>
          <w:rtl/>
          <w:cs/>
          <w:lang w:val="ar_AE" w:bidi="ar_AE"/>
        </w:rPr>
        <w:t>ومع ذِكر كلّ واحد من الأحفاد، يقف ذلك الشخص بجوار سلفه المباشر.</w:t>
      </w:r>
    </w:p>
    <w:p>
      <w:pPr>
        <w:bidi/>
      </w:pPr>
      <w:r>
        <w:rPr>
          <w:rtl/>
          <w:cs/>
          <w:lang w:val="ar_AE" w:bidi="ar_AE"/>
        </w:rPr>
      </w:r>
      <w:r>
        <w:rPr>
          <w:rtl/>
          <w:cs/>
          <w:lang w:val="ar_AE" w:bidi="ar_AE"/>
        </w:rPr>
        <w:t>أوقفوا التمثيل واسألوا بعضًا من الأحفاد: "بماذا تشعرون الآن بعد أن أصبحت هناك عشيرة تحمل اسمكم؟" قد تسمعون: "أنا فخور بعائلتي. لقد أحسن أبنائي، وها نحن نصبح أقوى وأغنى." واصلوا التمثيل. افترضوا أنّ تِمْناع وأهوليبامة هما نفس المرأتين اللتين تزوّجتا وداخلا عائلة عيسو. واسألوا تِمناع وأهوليبامة: "كيف تشعران الآن بعد أن تزوّجتما رجلًا غريبًا؟" وقد تسمعون: "زوجي رجل صالح، وهو يجلب الكثير من الخير لعائلتنا." أو: "زوجي يعبد إلهًا آخر، وأنا لا أرى الإله الذي يعبده. أحتاج أن أعرف أكثر عن ذلك الإله". أو "زوجي مبتعد عن عائلتي. يبدو أنه يريد أن يكون منفصلًا."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يبدأ المقطع بالقول إن هؤُلاَءِ </w:t>
      </w:r>
      <w:r>
        <w:rPr>
          <w:b/>
          <w:rtl/>
          <w:cs/>
          <w:lang w:val="ar_AE" w:bidi="ar_AE"/>
        </w:rPr>
        <w:t>بَنُو</w:t>
      </w:r>
      <w:r>
        <w:rPr>
          <w:rtl/>
          <w:cs/>
          <w:lang w:val="ar_AE" w:bidi="ar_AE"/>
        </w:rPr>
        <w:t xml:space="preserve"> سَعِيرَ الْحُورِيِّ. كلمة الْحُورِيِّ تشير إلى القبيلة التي كان ينتمي إليها سعير قبل أن يذهب ليسكن في سعير (المنطقة). وكلمة بَنُو قد تحمل معاني مختلفة بحسب السياق. هنا، كلمة بَنُو تعني «النسل» أو «أمير العشيرة» الذي يعود في أصله إلى سعير، ولا تعني الكلمة أن الرجال المذكورين جميعهم أبناء مباشرين لسعير وبالتالي إخوة. فقد يكونون أبناء عمومة أو أقارب من درجة أخرى. تستخدم معظم الترجمات كلمة "بنو". وبعض الترجمات تستخدم كلمة أمراء عشائر.</w:t>
      </w:r>
    </w:p>
    <w:p>
      <w:pPr>
        <w:bidi/>
      </w:pPr>
      <w:r>
        <w:rPr>
          <w:rtl/>
          <w:cs/>
          <w:lang w:val="ar_AE" w:bidi="ar_AE"/>
        </w:rPr>
      </w:r>
      <w:r>
        <w:rPr>
          <w:rtl/>
          <w:cs/>
          <w:lang w:val="ar_AE" w:bidi="ar_AE"/>
        </w:rPr>
        <w:t>سعير هو اسم أوّل رجل سكن تلك المنطقة. ثم صار اسم المنطقة على اسمه. وفيما بعد أصبحت سعير جزءًا من أدوم. أما عيسو فذهب ليسكن في أدوم. جميع الأشخاص المذكورين في هذا المقطع كانوا يعيشون في أدوم قبل أن يذهب عيسو ليسكن هناك.</w:t>
      </w:r>
    </w:p>
    <w:p>
      <w:pPr>
        <w:bidi/>
      </w:pPr>
      <w:r>
        <w:rPr>
          <w:rtl/>
          <w:cs/>
          <w:lang w:val="ar_AE" w:bidi="ar_AE"/>
        </w:rPr>
      </w:r>
      <w:r>
        <w:rPr>
          <w:rtl/>
          <w:cs/>
          <w:lang w:val="ar_AE" w:bidi="ar_AE"/>
        </w:rPr>
        <w:t>تتكرّر بعض الأسماء. لاحظ أن الكاتب يقدّم معلومات عن أحدهم ليميّزه عن الآخر حتى لا يُظَنّ أنهما الشخص نفسه.</w:t>
      </w:r>
    </w:p>
    <w:p>
      <w:pPr>
        <w:bidi/>
      </w:pPr>
      <w:r>
        <w:rPr>
          <w:rtl/>
          <w:cs/>
          <w:lang w:val="ar_AE" w:bidi="ar_AE"/>
        </w:rPr>
      </w:r>
      <w:r>
        <w:rPr>
          <w:rtl/>
          <w:cs/>
          <w:lang w:val="ar_AE" w:bidi="ar_AE"/>
        </w:rPr>
        <w:t xml:space="preserve">إن شخصًا يدعى عَنَى هو الذي اكتشف </w:t>
      </w:r>
      <w:r>
        <w:rPr>
          <w:b/>
          <w:rtl/>
          <w:cs/>
          <w:lang w:val="ar_AE" w:bidi="ar_AE"/>
        </w:rPr>
        <w:t>الْحَمَائِمَ</w:t>
      </w:r>
      <w:r>
        <w:rPr>
          <w:rtl/>
          <w:cs/>
          <w:lang w:val="ar_AE" w:bidi="ar_AE"/>
        </w:rPr>
        <w:t xml:space="preserve"> فِي الْبَرِّيَّةِ بينما كان يرعى حميره. تقول العديد من الترجمات ينابيع حارّة. وهذا يعني أنّ المياه الخارجة من الأرض تكون دافئة، لا باردة. بعض الترجمات تقول فقط ينابيع، بينما تستخدم ترجمة أخرى كلمة واحة. </w:t>
      </w:r>
      <w:r>
        <w:rPr>
          <w:b/>
          <w:rtl/>
          <w:cs/>
          <w:lang w:val="ar_AE" w:bidi="ar_AE"/>
        </w:rPr>
        <w:t>والواحة</w:t>
      </w:r>
      <w:r>
        <w:rPr>
          <w:rtl/>
          <w:cs/>
          <w:lang w:val="ar_AE" w:bidi="ar_AE"/>
        </w:rPr>
        <w:t xml:space="preserve"> هي مكان فيه ماء في وسط الصحراء. والصحراء عادةً ما تكون مكان جافّ بلا ماء، لكن أحيانًا توجد فيه واحة بها ينابيع طبيعية.</w:t>
      </w:r>
    </w:p>
    <w:p>
      <w:pPr>
        <w:bidi/>
      </w:pPr>
      <w:r>
        <w:rPr>
          <w:rtl/>
          <w:cs/>
          <w:lang w:val="ar_AE" w:bidi="ar_AE"/>
        </w:rPr>
      </w:r>
      <w:r>
        <w:rPr>
          <w:rtl/>
          <w:cs/>
          <w:lang w:val="ar_AE" w:bidi="ar_AE"/>
        </w:rPr>
        <w:t>تمناع وأهوليبامة هما نفس الاسمين لامرأتين في عائلة عيسو. وقد تكونان هما نفس الشخصيتين، أو امرأتين مختلفتين.</w:t>
      </w:r>
    </w:p>
    <w:p>
      <w:pPr>
        <w:bidi/>
      </w:pPr>
      <w:r>
        <w:rPr>
          <w:rtl/>
          <w:cs/>
          <w:lang w:val="ar_AE" w:bidi="ar_AE"/>
        </w:rPr>
      </w:r>
      <w:r>
        <w:rPr>
          <w:rtl/>
          <w:cs/>
          <w:lang w:val="ar_AE" w:bidi="ar_AE"/>
        </w:rPr>
        <w:t xml:space="preserve">كل رجل مذكور صار </w:t>
      </w:r>
      <w:r>
        <w:rPr>
          <w:b/>
          <w:rtl/>
          <w:cs/>
          <w:lang w:val="ar_AE" w:bidi="ar_AE"/>
        </w:rPr>
        <w:t>أمير</w:t>
      </w:r>
      <w:r>
        <w:rPr>
          <w:rtl/>
          <w:cs/>
          <w:lang w:val="ar_AE" w:bidi="ar_AE"/>
        </w:rPr>
        <w:t xml:space="preserve"> عشيرة. وهذا يعني أن نسله كان ينظر إليه باعتباره </w:t>
      </w:r>
      <w:r>
        <w:rPr>
          <w:b/>
          <w:rtl/>
          <w:cs/>
          <w:lang w:val="ar_AE" w:bidi="ar_AE"/>
        </w:rPr>
        <w:t>السلف</w:t>
      </w:r>
      <w:r>
        <w:rPr>
          <w:rtl/>
          <w:cs/>
          <w:lang w:val="ar_AE" w:bidi="ar_AE"/>
        </w:rPr>
        <w:t xml:space="preserve"> المؤسِّس لهم. وقد شكّلت هذه العشائر كلها قبيلة الحوريين الذين كانوا يعيشون في منطقة سعير.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36:31–43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٣٦: ٣١- ٤٣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هذا المقطع يُنهي القسم الخاص بأدُوم ونسل عيسو، ويذكر ملوك أدوم أو حكّامها. كان الملوك يحكمون أدوم قبل أن يكون لبني يعقوب، الذين يُسمّون بالإسرائيليين، ملوك يحكمونهم.</w:t>
      </w:r>
    </w:p>
    <w:p>
      <w:pPr>
        <w:bidi/>
      </w:pPr>
      <w:r>
        <w:rPr>
          <w:rtl/>
          <w:cs/>
          <w:lang w:val="ar_AE" w:bidi="ar_AE"/>
        </w:rPr>
      </w:r>
      <w:r>
        <w:rPr>
          <w:rtl/>
          <w:cs/>
          <w:lang w:val="ar_AE" w:bidi="ar_AE"/>
        </w:rPr>
        <w:t>هذه قائمة بثمانية ملوك لأدوم، وكل ملك منهم جاء بعد الملك السابق بترتيبٍ متتابع.</w:t>
      </w:r>
    </w:p>
    <w:p>
      <w:pPr>
        <w:bidi/>
      </w:pPr>
      <w:r>
        <w:rPr>
          <w:rtl/>
          <w:cs/>
          <w:lang w:val="ar_AE" w:bidi="ar_AE"/>
        </w:rPr>
      </w:r>
      <w:r>
        <w:rPr>
          <w:rtl/>
          <w:cs/>
          <w:lang w:val="ar_AE" w:bidi="ar_AE"/>
        </w:rPr>
        <w:t>ويبدو أن ملوك أدوم كانوا يُنتخبون. ويُذكر كل ملك، واسم أبيه، وموطنه أو المكان الذي جاء منه. والملك ليس هو ابن الملك السابق، كما هي العادة، إذ ينتقل المُلك من الأب إلى الابن. هذا المقطع يوضح أن كل ملك جاء من مكان مختلف وله أبٌ مختلف. وهذا يُشير إلى أن الملوك كانوا يُختارون أو يُنتخبون. وبعد اختيار الملك، عادةً كان يملك حتى يموت. ويبدو أن كل ملك كان يحكم المنطقة التي وُلِد فيها.</w:t>
      </w:r>
    </w:p>
    <w:p>
      <w:pPr>
        <w:bidi/>
      </w:pPr>
      <w:r>
        <w:rPr>
          <w:rtl/>
          <w:cs/>
          <w:lang w:val="ar_AE" w:bidi="ar_AE"/>
        </w:rPr>
      </w:r>
      <w:r>
        <w:rPr>
          <w:rtl/>
          <w:cs/>
          <w:lang w:val="ar_AE" w:bidi="ar_AE"/>
        </w:rPr>
        <w:t>توقَّفوا وناقشوا: عندما يموت الحاكم في ثقافتكم، كيف يتم اختيار الحاكم التالي؟ كيف تنتقل القيادة إلى الجيل التالي؟</w:t>
      </w:r>
    </w:p>
    <w:p>
      <w:pPr>
        <w:bidi/>
      </w:pPr>
      <w:r>
        <w:rPr>
          <w:rtl/>
          <w:cs/>
          <w:lang w:val="ar_AE" w:bidi="ar_AE"/>
        </w:rPr>
      </w:r>
      <w:r>
        <w:rPr>
          <w:rtl/>
          <w:cs/>
          <w:lang w:val="ar_AE" w:bidi="ar_AE"/>
        </w:rPr>
        <w:t>الملك يُوباب كان من بُصْرَةَ، وكانت بُصْرَةَ مدينة مهمة في أدوم.</w:t>
      </w:r>
    </w:p>
    <w:p>
      <w:pPr>
        <w:bidi/>
      </w:pPr>
      <w:r>
        <w:rPr>
          <w:rtl/>
          <w:cs/>
          <w:lang w:val="ar_AE" w:bidi="ar_AE"/>
        </w:rPr>
      </w:r>
      <w:r>
        <w:rPr>
          <w:rtl/>
          <w:cs/>
          <w:lang w:val="ar_AE" w:bidi="ar_AE"/>
        </w:rPr>
        <w:t>اعرضوا الخريطة التي عليها مدينة بُصْرَةَ. سوف تستعين بهذه الخريطة عدة مرات لتحديد المواقع المذكورة أثناء دراستكم للمقطع.</w:t>
      </w:r>
    </w:p>
    <w:p>
      <w:pPr>
        <w:bidi/>
      </w:pPr>
      <w:r>
        <w:rPr>
          <w:rtl/>
          <w:cs/>
          <w:lang w:val="ar_AE" w:bidi="ar_AE"/>
        </w:rPr>
      </w:r>
      <w:r>
        <w:rPr>
          <w:rtl/>
          <w:cs/>
          <w:lang w:val="ar_AE" w:bidi="ar_AE"/>
        </w:rPr>
        <w:t>كان الملك حُوشَامُ مِنْ أَرْضِ التَّيْمَانِيِّ. وكان التيمانيون يعيشون في جنوب أدوم.</w:t>
      </w:r>
    </w:p>
    <w:p>
      <w:pPr>
        <w:bidi/>
      </w:pPr>
      <w:r>
        <w:rPr>
          <w:rtl/>
          <w:cs/>
          <w:lang w:val="ar_AE" w:bidi="ar_AE"/>
        </w:rPr>
      </w:r>
      <w:r>
        <w:rPr>
          <w:rtl/>
          <w:cs/>
          <w:lang w:val="ar_AE" w:bidi="ar_AE"/>
        </w:rPr>
        <w:t>اعرضوا الخريطة التي عليها أدوم وسعير.</w:t>
      </w:r>
    </w:p>
    <w:p>
      <w:pPr>
        <w:bidi/>
      </w:pPr>
      <w:r>
        <w:rPr>
          <w:rtl/>
          <w:cs/>
          <w:lang w:val="ar_AE" w:bidi="ar_AE"/>
        </w:rPr>
      </w:r>
      <w:r>
        <w:rPr>
          <w:rtl/>
          <w:cs/>
          <w:lang w:val="ar_AE" w:bidi="ar_AE"/>
        </w:rPr>
        <w:t>هناك ملكان باسم هَدَاد، وهما رجلان مختلفان من مدن مختلفة لكنهما يحملان الاسم نفسه.</w:t>
      </w:r>
    </w:p>
    <w:p>
      <w:pPr>
        <w:bidi/>
      </w:pPr>
      <w:r>
        <w:rPr>
          <w:rtl/>
          <w:cs/>
          <w:lang w:val="ar_AE" w:bidi="ar_AE"/>
        </w:rPr>
      </w:r>
      <w:r>
        <w:rPr>
          <w:rtl/>
          <w:cs/>
          <w:lang w:val="ar_AE" w:bidi="ar_AE"/>
        </w:rPr>
        <w:t>الملك هَدَاد الأول هو الملك الذي هزم المِدْيانيين في أرض موآب. وكان مِدْيان واحدًا من أبناء إبراهيم، وُلِد بعد موت سارة عندما تزوّج إبراهيم قطورة. وهذا يعني أن المِدْيانيين والأدوميّين كانوا أولاد عمومة. ومن هذا المقطع، يبدو أن المِدْيانيين ذهبوا إلى موآب ليهاجموا هناك. وسافر الملك حَدَد من أدوم ليحارب المِدْيانيين في أرض موآب.</w:t>
      </w:r>
    </w:p>
    <w:p>
      <w:pPr>
        <w:bidi/>
      </w:pPr>
      <w:r>
        <w:rPr>
          <w:rtl/>
          <w:cs/>
          <w:lang w:val="ar_AE" w:bidi="ar_AE"/>
        </w:rPr>
      </w:r>
      <w:r>
        <w:rPr>
          <w:rtl/>
          <w:cs/>
          <w:lang w:val="ar_AE" w:bidi="ar_AE"/>
        </w:rPr>
        <w:t>اعرضوا الخريطة التي عليها مناطق موآب وأدوم ومِدْيان.</w:t>
      </w:r>
    </w:p>
    <w:p>
      <w:pPr>
        <w:bidi/>
      </w:pPr>
      <w:r>
        <w:rPr>
          <w:rtl/>
          <w:cs/>
          <w:lang w:val="ar_AE" w:bidi="ar_AE"/>
        </w:rPr>
      </w:r>
      <w:r>
        <w:rPr>
          <w:rtl/>
          <w:cs/>
          <w:lang w:val="ar_AE" w:bidi="ar_AE"/>
        </w:rPr>
        <w:t>الملك شَاوُل كان من مدينة رَحُوبُوت التي على النهر، ونحن لا نعرف أي نهر كان هذا. بعضهم ظن أنه قد يكون نهر الفرات الذي في دولة العراق الحالية، وهذا بعيد جدًا عن أدوم حتى يحكم منها ملكٌ على أدوم. لذلك فإن هذه المدينة والنهر يقعان في أرض أدوم.</w:t>
      </w:r>
    </w:p>
    <w:p>
      <w:pPr>
        <w:bidi/>
      </w:pPr>
      <w:r>
        <w:rPr>
          <w:rtl/>
          <w:cs/>
          <w:lang w:val="ar_AE" w:bidi="ar_AE"/>
        </w:rPr>
      </w:r>
      <w:r>
        <w:rPr>
          <w:rtl/>
          <w:cs/>
          <w:lang w:val="ar_AE" w:bidi="ar_AE"/>
        </w:rPr>
        <w:t>ولا يُذكر إلا زوجة أو ملكة واحدة، وهي زوجة الملك هَدَاد الثاني، ويُذكر معها اسم أبيها وجدّها.</w:t>
      </w:r>
    </w:p>
    <w:p>
      <w:pPr>
        <w:bidi/>
      </w:pPr>
      <w:r>
        <w:rPr>
          <w:rtl/>
          <w:cs/>
          <w:lang w:val="ar_AE" w:bidi="ar_AE"/>
        </w:rPr>
      </w:r>
      <w:r>
        <w:rPr>
          <w:rtl/>
          <w:cs/>
          <w:lang w:val="ar_AE" w:bidi="ar_AE"/>
        </w:rPr>
        <w:t>توقَّفوا وناقشوا: متى يُذكَر اسم والد المرأة وجدّها مع اسمها في ثقافتكم؟ وما أهمية ذلك؟</w:t>
      </w:r>
    </w:p>
    <w:p>
      <w:pPr>
        <w:bidi/>
      </w:pPr>
      <w:r>
        <w:rPr>
          <w:rtl/>
          <w:cs/>
          <w:lang w:val="ar_AE" w:bidi="ar_AE"/>
        </w:rPr>
      </w:r>
      <w:r>
        <w:rPr>
          <w:rtl/>
          <w:cs/>
          <w:lang w:val="ar_AE" w:bidi="ar_AE"/>
        </w:rPr>
        <w:t>أما باقي الملوك فقد حكموا من مدنهم الخاصة، ولا نعرف الموقع الدقيق لهذه المدن اليوم.</w:t>
      </w:r>
    </w:p>
    <w:p>
      <w:pPr>
        <w:bidi/>
      </w:pPr>
      <w:r>
        <w:rPr>
          <w:rtl/>
          <w:cs/>
          <w:lang w:val="ar_AE" w:bidi="ar_AE"/>
        </w:rPr>
      </w:r>
      <w:r>
        <w:rPr>
          <w:rtl/>
          <w:cs/>
          <w:lang w:val="ar_AE" w:bidi="ar_AE"/>
        </w:rPr>
        <w:t>وفي نهاية هذا المقطع، يعود الكاتب إلى عيسو ويذكر رؤساء القبائل الذين ينحدرون من نسل عيسو. كانوا يسكنون في أماكن سُمّيت بأسمائهم، كما كان اسم القبيلة يُؤخذ من اسم الرئيس الأول. بعض الترجمات تستخدم كلمة "رئيس عشيرة"، وبعضها يستخدم "أمير"، والمعنى واحد. من المثير للاهتمام أن القائمة تتضمّن اسم تِمْنَاعُ، التي كانت سُرّية أليفاز ابن عيسو، واسم أهوليبامة، التي كانت زوجة عيسو. فقط أربعة أسماء من هذه القائمة كانت موجودة في القائمة السابقة لنسل عيسو. قد تشير هذه الأسماء إلى رؤساء عشائر جاءوا بعد المذكورين في القائمة الأولى.</w:t>
      </w:r>
    </w:p>
    <w:p>
      <w:pPr>
        <w:bidi/>
      </w:pPr>
      <w:r>
        <w:rPr>
          <w:rtl/>
          <w:cs/>
          <w:lang w:val="ar_AE" w:bidi="ar_AE"/>
        </w:rPr>
      </w:r>
      <w:r>
        <w:rPr>
          <w:rtl/>
          <w:cs/>
          <w:lang w:val="ar_AE" w:bidi="ar_AE"/>
        </w:rPr>
        <w:t>توقَّفوا وناقشوا: تحدَّثوا عن كيف تم استيطان منطقتكم بواسطة قبيلتكم. ارْجِعوا إلى جدّكم المشترك بينكم جميعًا. كيف كون الناس العشائر؟ ومن أين جاءت أسماء القرى والمناطق في منطقتكم؟</w:t>
      </w:r>
    </w:p>
    <w:p>
      <w:pPr>
        <w:bidi/>
      </w:pPr>
      <w:r>
        <w:rPr>
          <w:rtl/>
          <w:cs/>
          <w:lang w:val="ar_AE" w:bidi="ar_AE"/>
        </w:rPr>
      </w:r>
      <w:r>
        <w:rPr>
          <w:rtl/>
          <w:cs/>
          <w:lang w:val="ar_AE" w:bidi="ar_AE"/>
        </w:rPr>
        <w:t>الجزء الأول من هذا المقطع يتحدث عن الملوك، والجزء الأخير يتحدث عن أمراء العشائر. الملك كان يحكم المنطقة كلها، أما رئيس العشيرة فكان يحكم عشيرته. العشيرة هي مجموعة من العائلات لها جدّ مشترك. وقد كان جميع رؤساء العشائر من نسل عيسو، ونحن لا نعرف إن كانت الملوك أيضًا من نسل عيسو.</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قائمة ملوك أدوم الثمانية.</w:t>
      </w:r>
    </w:p>
    <w:p>
      <w:pPr>
        <w:bidi/>
      </w:pPr>
      <w:r>
        <w:rPr>
          <w:rtl/>
          <w:cs/>
          <w:lang w:val="ar_AE" w:bidi="ar_AE"/>
        </w:rPr>
      </w:r>
      <w:r>
        <w:rPr>
          <w:b/>
          <w:rtl/>
          <w:cs/>
          <w:lang w:val="ar_AE" w:bidi="ar_AE"/>
        </w:rPr>
        <w:t>المشهد الثاني:</w:t>
      </w:r>
      <w:r>
        <w:rPr>
          <w:rtl/>
          <w:cs/>
          <w:lang w:val="ar_AE" w:bidi="ar_AE"/>
        </w:rPr>
        <w:t xml:space="preserve"> القائمة الأخيرة للعشائر ورؤسائها من نسل عيسو.</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قائمة الملوك الثمانية</w:t>
      </w:r>
    </w:p>
    <w:p>
      <w:pPr>
        <w:pStyle w:val="ListBullet"/>
        <w:bidi/>
        <w:spacing w:line="240" w:lineRule="auto"/>
        <w:ind w:left="720"/>
      </w:pPr>
      <w:r>
        <w:rPr>
          <w:rtl/>
          <w:cs/>
          <w:lang w:val="ar_AE" w:bidi="ar_AE"/>
        </w:rPr>
      </w:r>
      <w:r>
        <w:rPr>
          <w:rtl/>
          <w:cs/>
          <w:lang w:val="ar_AE" w:bidi="ar_AE"/>
        </w:rPr>
        <w:t>قائمة أحد عشر أمير للعشائر من الأدوميّين، والأدوميّين هم من نسل عيسو.</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نرى انتقال الحكم بشكل منظّم من ملك إلى الملك الذي بعده. وهناك ثمانية ملوك في القائمة،</w:t>
      </w:r>
    </w:p>
    <w:p>
      <w:pPr>
        <w:bidi/>
      </w:pPr>
      <w:r>
        <w:rPr>
          <w:rtl/>
          <w:cs/>
          <w:lang w:val="ar_AE" w:bidi="ar_AE"/>
        </w:rPr>
      </w:r>
      <w:r>
        <w:rPr>
          <w:rtl/>
          <w:cs/>
          <w:lang w:val="ar_AE" w:bidi="ar_AE"/>
        </w:rPr>
        <w:t>الملك هَدَاد الأول هزم المِدْيانيين في موآب.</w:t>
      </w:r>
    </w:p>
    <w:p>
      <w:pPr>
        <w:bidi/>
      </w:pPr>
      <w:r>
        <w:rPr>
          <w:rtl/>
          <w:cs/>
          <w:lang w:val="ar_AE" w:bidi="ar_AE"/>
        </w:rPr>
      </w:r>
      <w:r>
        <w:rPr>
          <w:rtl/>
          <w:cs/>
          <w:lang w:val="ar_AE" w:bidi="ar_AE"/>
        </w:rPr>
        <w:t>أما الملك الثاني هَدَاد فمذكورة معه زوجته واسم أبيها وجدّها.</w:t>
      </w:r>
    </w:p>
    <w:p>
      <w:pPr>
        <w:bidi/>
      </w:pPr>
      <w:r>
        <w:rPr>
          <w:rtl/>
          <w:cs/>
          <w:lang w:val="ar_AE" w:bidi="ar_AE"/>
        </w:rPr>
      </w:r>
      <w:r>
        <w:rPr>
          <w:rtl/>
          <w:cs/>
          <w:lang w:val="ar_AE" w:bidi="ar_AE"/>
        </w:rPr>
        <w:t>والخط الزمني لهؤلاء الملوك غير مذكور، ولا نعرف متى بدأ الملك الأول حكمه. لكننا نعرف أن هؤلاء الملوك حكموا أدوم قبل أن يكون لبني إسرائيل ملك. وكان الملوك يُختارون أو يُنتخبون بدلًا من أن يرث الابن العرش عن أبيه.</w:t>
      </w:r>
    </w:p>
    <w:p>
      <w:pPr>
        <w:bidi/>
      </w:pPr>
      <w:r>
        <w:rPr>
          <w:rtl/>
          <w:cs/>
          <w:lang w:val="ar_AE" w:bidi="ar_AE"/>
        </w:rPr>
      </w:r>
      <w:r>
        <w:rPr>
          <w:rtl/>
          <w:cs/>
          <w:lang w:val="ar_AE" w:bidi="ar_AE"/>
        </w:rPr>
        <w:t>في المشهد الثاني، تُذكر أسماء مواليد عيسو الذين صاروا رؤساء عشائر. لدينا أحد عشر اسمًا، من بينهم امرأتان.</w:t>
      </w:r>
    </w:p>
    <w:p>
      <w:pPr>
        <w:bidi/>
      </w:pPr>
      <w:r>
        <w:rPr>
          <w:rtl/>
          <w:cs/>
          <w:lang w:val="ar_AE" w:bidi="ar_AE"/>
        </w:rPr>
      </w:r>
      <w:r>
        <w:rPr>
          <w:rtl/>
          <w:cs/>
          <w:lang w:val="ar_AE" w:bidi="ar_AE"/>
        </w:rPr>
        <w:t>وهؤلاء هم رؤساء العشائر أو مواليد عيسو المذكورون. وليست الأسماء هي نفسها الواردة في القائمة الأولى. ومن بين الأسماء الأحد عشر، هناك أربعة أسماء فقط من القائمة الأولى، وهناك تُذكر زوجتان في القائمة. وكانت المنطقة التي عاش فيها هؤلاء تُسمّى بأسمائهم. وكانت العشيرة تحمل اسم رئيس العشيرة. وجميع هذه العشائر شكّلت في النهاية قبيلة الأدوميّين.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عيسو</w:t>
      </w:r>
    </w:p>
    <w:p>
      <w:pPr>
        <w:pStyle w:val="ListBullet"/>
        <w:bidi/>
        <w:spacing w:line="240" w:lineRule="auto"/>
        <w:ind w:left="720"/>
      </w:pPr>
      <w:r>
        <w:rPr>
          <w:rtl/>
          <w:cs/>
          <w:lang w:val="ar_AE" w:bidi="ar_AE"/>
        </w:rPr>
      </w:r>
      <w:r>
        <w:rPr>
          <w:rtl/>
          <w:cs/>
          <w:lang w:val="ar_AE" w:bidi="ar_AE"/>
        </w:rPr>
        <w:t>قائمة بالملوك الثمانية</w:t>
      </w:r>
    </w:p>
    <w:p>
      <w:pPr>
        <w:pStyle w:val="ListBullet"/>
        <w:bidi/>
        <w:spacing w:line="240" w:lineRule="auto"/>
        <w:ind w:left="720"/>
      </w:pPr>
      <w:r>
        <w:rPr>
          <w:rtl/>
          <w:cs/>
          <w:lang w:val="ar_AE" w:bidi="ar_AE"/>
        </w:rPr>
      </w:r>
      <w:r>
        <w:rPr>
          <w:rtl/>
          <w:cs/>
          <w:lang w:val="ar_AE" w:bidi="ar_AE"/>
        </w:rPr>
        <w:t>قائمة برؤساء العشائر الأحد عشر من الأدوميين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يتم اختيار كل ملك ويحكم من مدينته.</w:t>
      </w:r>
    </w:p>
    <w:p>
      <w:pPr>
        <w:bidi/>
      </w:pPr>
      <w:r>
        <w:rPr>
          <w:rtl/>
          <w:cs/>
          <w:lang w:val="ar_AE" w:bidi="ar_AE"/>
        </w:rPr>
      </w:r>
      <w:r>
        <w:rPr>
          <w:rtl/>
          <w:cs/>
          <w:lang w:val="ar_AE" w:bidi="ar_AE"/>
        </w:rPr>
        <w:t>أوقفوا التمثيل واسألوا كل ملك: "كيف تشعر بكونك ملكًا على الأدوميّين؟" قد تسمعون: "أنا مُكرَّم باختيارهم لي، و سأحاول أن أحكم بحكمة". أو، "حان دور قريتنا أن يكون لها ملك. أظن أننا سننجح". "كنت أتمنى لو يخلفني ابني. لكن طريقتنا هي أن ننتخب ملكًا جديدًا من قرية أخرى". واصلوا التمثيل.</w:t>
      </w:r>
    </w:p>
    <w:p>
      <w:pPr>
        <w:bidi/>
      </w:pPr>
      <w:r>
        <w:rPr>
          <w:rtl/>
          <w:cs/>
          <w:lang w:val="ar_AE" w:bidi="ar_AE"/>
        </w:rPr>
      </w:r>
      <w:r>
        <w:rPr>
          <w:rtl/>
          <w:cs/>
          <w:lang w:val="ar_AE" w:bidi="ar_AE"/>
        </w:rPr>
        <w:t>يذهب الملك هَدَاد الأول إلى موآب ليحارب المِدْيانِيّين.</w:t>
      </w:r>
    </w:p>
    <w:p>
      <w:pPr>
        <w:bidi/>
      </w:pPr>
      <w:r>
        <w:rPr>
          <w:rtl/>
          <w:cs/>
          <w:lang w:val="ar_AE" w:bidi="ar_AE"/>
        </w:rPr>
      </w:r>
      <w:r>
        <w:rPr>
          <w:rtl/>
          <w:cs/>
          <w:lang w:val="ar_AE" w:bidi="ar_AE"/>
        </w:rPr>
        <w:t>أوقفوا التمثيل: اسألوا الملك هَدَاد: "لماذا أنت في موآب؟ لماذا تركتم أدوم لتحاربوا المديانيين؟ كيف تشعر بشأن قتال أبناء عمومتك؟" قد تسمعون: "إن المدّيانيين هم أعدائي أيضًا، لقد عبروا أرضي ليصلوا إلى موآب. عليّ أن أوقفهم هنا وإلا سيهاجموننا أيضًا، وهم لا يتصرفون مثل أبناء عمومة، وسيهاجموننا. يجب أن ندافع عن أنفسنا". واصلوا التمثيل.</w:t>
      </w:r>
    </w:p>
    <w:p>
      <w:pPr>
        <w:bidi/>
      </w:pPr>
      <w:r>
        <w:rPr>
          <w:rtl/>
          <w:cs/>
          <w:lang w:val="ar_AE" w:bidi="ar_AE"/>
        </w:rPr>
      </w:r>
      <w:r>
        <w:rPr>
          <w:rtl/>
          <w:cs/>
          <w:lang w:val="ar_AE" w:bidi="ar_AE"/>
        </w:rPr>
        <w:t>الملك هَدَاد الثاني يأتي ليحكم مع زوجته مَهِيطَبْئِيلُ.</w:t>
      </w:r>
    </w:p>
    <w:p>
      <w:pPr>
        <w:bidi/>
      </w:pPr>
      <w:r>
        <w:rPr>
          <w:rtl/>
          <w:cs/>
          <w:lang w:val="ar_AE" w:bidi="ar_AE"/>
        </w:rPr>
      </w:r>
      <w:r>
        <w:rPr>
          <w:rtl/>
          <w:cs/>
          <w:lang w:val="ar_AE" w:bidi="ar_AE"/>
        </w:rPr>
        <w:t>أوقفوا التمثيل واسألوا مَهِيطَبْئِيلُ: «كيف يشعر أبوك وجدّك الآن بعدما صرتِ ملكة؟» قد تسمعون: "هما سعداء. وسأكون ملكة صالحة. وسأساعد زوجي في حكم هذه المنطقة". واصلوا التمثيل.</w:t>
      </w:r>
    </w:p>
    <w:p>
      <w:pPr>
        <w:bidi/>
      </w:pPr>
      <w:r>
        <w:rPr>
          <w:rtl/>
          <w:cs/>
          <w:lang w:val="ar_AE" w:bidi="ar_AE"/>
        </w:rPr>
      </w:r>
      <w:r>
        <w:rPr>
          <w:rtl/>
          <w:cs/>
          <w:lang w:val="ar_AE" w:bidi="ar_AE"/>
        </w:rPr>
        <w:t>المشهد الثاني يذكر رؤساء العشائر الأحد عشر من نسل عيسو. اختاروا شخصًا ليقف ويمثل كل رئيس عشيرة، أو استخدم ألعابًا أو أشياء لتمثيل كل قائد. ارسموا خريطة لأدوم وضعوا كل قائد في مكان مختلف، لتوضحوا كيف نمت العشائر وامتلكتوا أرض أدوم.</w:t>
      </w:r>
    </w:p>
    <w:p>
      <w:pPr>
        <w:bidi/>
      </w:pPr>
      <w:r>
        <w:rPr>
          <w:rtl/>
          <w:cs/>
          <w:lang w:val="ar_AE" w:bidi="ar_AE"/>
        </w:rPr>
      </w:r>
      <w:r>
        <w:rPr>
          <w:rtl/>
          <w:cs/>
          <w:lang w:val="ar_AE" w:bidi="ar_AE"/>
        </w:rPr>
        <w:t>أوقفوا التمثيل: اسألوا رؤساء العشائر المختلفة: "ما شعوركم بشأن هذه المنطقة الخاصة بعشيرتكم. قد تسمعون: "تعجبني هذه المنطقة، فبها عشب يكفي الحيوانات وماء كافٍ. يمكننا أن نزدهر هنا. إنه لأمر جيد أن يكون لنا هذا المكان". أو، "هذا جيد، فأقاربي قريبون بما يكفي لمساعدتي إن هاجمنا أحد". اسألوا رؤساء العشائر: "ما رأيكم في جدكم، عيسو؟" قد تسمعون، "كان عيسو رجلًا عظيمًا. جاء إلى هنا وأخذ هذه الأرض لنا. لقد علّمنا أشياء كثيرة. كان عيسو رجلًا صالحًا".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هذه قائمة لملوك أدوم. كان </w:t>
      </w:r>
      <w:r>
        <w:rPr>
          <w:b/>
          <w:rtl/>
          <w:cs/>
          <w:lang w:val="ar_AE" w:bidi="ar_AE"/>
        </w:rPr>
        <w:t>الملك</w:t>
      </w:r>
      <w:r>
        <w:rPr>
          <w:rtl/>
          <w:cs/>
          <w:lang w:val="ar_AE" w:bidi="ar_AE"/>
        </w:rPr>
        <w:t xml:space="preserve"> يحكم على كل الأرض. ويبدو أن هؤلاء الملوك كانوا يُختارون ولا يرثون الحكم عن أبيهم كما يحدث في أغلب البلاد حيث يكون الحكم وراثيًا. يُذكر اسم والد كل ملك، واسم المدينة التي حكم منها. كان الملك يعيش في تلك المدينة لكنه يحكم كل أدوم.</w:t>
      </w:r>
    </w:p>
    <w:p>
      <w:pPr>
        <w:bidi/>
      </w:pPr>
      <w:r>
        <w:rPr>
          <w:rtl/>
          <w:cs/>
          <w:lang w:val="ar_AE" w:bidi="ar_AE"/>
        </w:rPr>
      </w:r>
      <w:r>
        <w:rPr>
          <w:rtl/>
          <w:cs/>
          <w:lang w:val="ar_AE" w:bidi="ar_AE"/>
        </w:rPr>
        <w:t>الملك الأول هَدَاد حارب المِدْيانيين وهزمهم في أرض موآب. كان المِدْيانيون من نسل إبراهيم، وبالتالي كانوا أقرباء الأدوميّين. لكن المقطع لا يذكر هذه العلاقة العائلية. وسيظهر المِدْيانيون مرة أخرى في الكتاب المقدّس. موآب هو اسم لمنطقة، كما أن أدوم اسم لمنطقة أخرى. وسيظهر اسم موآب مرات عديدة في الأسفار.</w:t>
      </w:r>
    </w:p>
    <w:p>
      <w:pPr>
        <w:bidi/>
      </w:pPr>
      <w:r>
        <w:rPr>
          <w:rtl/>
          <w:cs/>
          <w:lang w:val="ar_AE" w:bidi="ar_AE"/>
        </w:rPr>
      </w:r>
      <w:r>
        <w:rPr>
          <w:rtl/>
          <w:cs/>
          <w:lang w:val="ar_AE" w:bidi="ar_AE"/>
        </w:rPr>
        <w:t>زوجة الملك الثاني هَدَاد، واسمها مَهِيطَبْئِيلُ، ويُذكر معها اسم أبيها وجدّها. الجد غالبًا هو أبو أبيها. استخدِم الألقاب العائلية المناسبة لشرح هذه القرابة.</w:t>
      </w:r>
    </w:p>
    <w:p>
      <w:pPr>
        <w:bidi/>
      </w:pPr>
      <w:r>
        <w:rPr>
          <w:rtl/>
          <w:cs/>
          <w:lang w:val="ar_AE" w:bidi="ar_AE"/>
        </w:rPr>
      </w:r>
      <w:r>
        <w:rPr>
          <w:rtl/>
          <w:cs/>
          <w:lang w:val="ar_AE" w:bidi="ar_AE"/>
        </w:rPr>
        <w:t xml:space="preserve">ويُذكر نسل عيسو الذين صاروا رؤساء </w:t>
      </w:r>
      <w:r>
        <w:rPr>
          <w:b/>
          <w:rtl/>
          <w:cs/>
          <w:lang w:val="ar_AE" w:bidi="ar_AE"/>
        </w:rPr>
        <w:t>عشائر</w:t>
      </w:r>
      <w:r>
        <w:rPr>
          <w:rtl/>
          <w:cs/>
          <w:lang w:val="ar_AE" w:bidi="ar_AE"/>
        </w:rPr>
        <w:t>. ولا يوضّح المقطع سبب اختلاف الأسماء عن القائمة الأولى. تِمْناع هي سرِّية أليفاز، ابن عيسو. وأهوليبامة هي إحدى زوجات عيسو. وصارت أسماء رؤساء هذه العشائر أيضًا أسماء للمناطق التي سكنت فيها. العشيرة هي مجموعة من العائلات لها جد واحد. وتشكّل عدة عشائر معًا قبيلة، وتُكوّن عدة القبائل أمة.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37: 1–11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يبدأ هذا المقطع بسرد مواليد يعقوب. وكما رأينا من قبل، فإن كلمة مواليد لها معانٍ مختلفة. وهنا كلمة مواليد تشير إلى قصة عائلة يعقوب. وفي هذا المقطع لا تشير كلمة مواليد إلى الأجداد أو قوائم النسل.</w:t>
      </w:r>
    </w:p>
    <w:p>
      <w:pPr>
        <w:bidi/>
      </w:pPr>
      <w:r>
        <w:rPr>
          <w:rtl/>
          <w:cs/>
          <w:lang w:val="ar_AE" w:bidi="ar_AE"/>
        </w:rPr>
      </w:r>
      <w:r>
        <w:rPr>
          <w:rtl/>
          <w:cs/>
          <w:lang w:val="ar_AE" w:bidi="ar_AE"/>
        </w:rPr>
        <w:t>ينتقل النص من الحديث عن عيسو ليعود للحديث عن يعقوب. هذا المقطع يبدأ القصة السردية الخاصة بيعقوب وأبنائه. استقر يعقوب في أرض كنعان. وهذا يعني أن يعقوب لم يكن ينوي الانتقال إلى مكان آخر مرة أخرى. أما إسحاق، والد يعقوب، فقد عاش في أرض كنعان كغريب. وهذا يعني أن إسحاق لم يستقر فيها، بل كان يعيش فيها كنازح أو أجنبي (غريب). تبدأ القصة بالمقارنة بين يعقوب وإسحاق.</w:t>
      </w:r>
    </w:p>
    <w:p>
      <w:pPr>
        <w:bidi/>
      </w:pPr>
      <w:r>
        <w:rPr>
          <w:rtl/>
          <w:cs/>
          <w:lang w:val="ar_AE" w:bidi="ar_AE"/>
        </w:rPr>
      </w:r>
      <w:r>
        <w:rPr>
          <w:rtl/>
          <w:cs/>
          <w:lang w:val="ar_AE" w:bidi="ar_AE"/>
        </w:rPr>
        <w:t>يستخدم المقطع اسمين ليعقوب: أحيانًا يسميه يعقوب، وأحيانًا يسميه إسرائيل. والاسمان معًا يشيران إلى نفس الشخص.</w:t>
      </w:r>
    </w:p>
    <w:p>
      <w:pPr>
        <w:bidi/>
      </w:pPr>
      <w:r>
        <w:rPr>
          <w:rtl/>
          <w:cs/>
          <w:lang w:val="ar_AE" w:bidi="ar_AE"/>
        </w:rPr>
      </w:r>
      <w:r>
        <w:rPr>
          <w:rtl/>
          <w:cs/>
          <w:lang w:val="ar_AE" w:bidi="ar_AE"/>
        </w:rPr>
        <w:t>وعندما تبدأ القصة، نعرف أن يوسف، ابن راحيل الزوجة التي كان يعقوب يحبها، كان عمره ١٧ سنة. كان يوسف الابن الحادي عشر ليعقوب، وهو الأصغر بعد أخيه بنيامين. وهذا يعني أن أبناء يعقوب العشرة الآخرين كانوا بالغين عند بداية هذه القصة. وبنيامين وحده، الابن الأصغر، هو الأصغر من يوسف. يوسف كان يعمل راعيًا. أي أنه كان يخرج إلى الحقول ليعتني بقطعان الغنم والماعز. وكان يوسف يعمل مع أربعة من إخوته غير الأشقاء، وهم أبناء بلهة جارية راحيل، وأبناء زلفة جارية ليئة. كان ابنا بِلْهَة هما دان ونفتالي. وكان ابنا زِلْفَة هما جاد وأشير. وكان هؤلاء الأبناء يفعلون أمورًا تُعتَبر سيئة، فكان يوسف خبر أباه يعقوب بما كانوا يفعلونه.</w:t>
      </w:r>
    </w:p>
    <w:p>
      <w:pPr>
        <w:bidi/>
      </w:pPr>
      <w:r>
        <w:rPr>
          <w:rtl/>
          <w:cs/>
          <w:lang w:val="ar_AE" w:bidi="ar_AE"/>
        </w:rPr>
      </w:r>
      <w:r>
        <w:rPr>
          <w:rtl/>
          <w:cs/>
          <w:lang w:val="ar_AE" w:bidi="ar_AE"/>
        </w:rPr>
        <w:t>توقّفوا وناقشوا: احكوا قصة عن أطفال يتصرّفون بطريقة سيئة أو يقومون بشيء قد يجلب العار للعائلة لو انكشف. ثم يقوم أحد الأطفال ويخبر والديه بما حدث. وبسبب ذلك يعاقب الوالدان الأطفال الآخرين على سوء تصرّفهم. كيف يشعر هؤلاء الأطفال تجاه الطفل الذي أخبر الوالدين بما حدث؟</w:t>
      </w:r>
    </w:p>
    <w:p>
      <w:pPr>
        <w:bidi/>
      </w:pPr>
      <w:r>
        <w:rPr>
          <w:rtl/>
          <w:cs/>
          <w:lang w:val="ar_AE" w:bidi="ar_AE"/>
        </w:rPr>
      </w:r>
      <w:r>
        <w:rPr>
          <w:rtl/>
          <w:cs/>
          <w:lang w:val="ar_AE" w:bidi="ar_AE"/>
        </w:rPr>
        <w:t>كان يعقوب، الذي يسمى أيضًا إسرائيل، يُحب يوسف أكثر من باقي أبنائه. وُلِد يوسف عندما كان يعقوب متقدمًا في العمر. ولا نعرف على وجه الدقة كم كان عمر يعقوب عندما وُلِد يوسف، لكن يوسف كان الابن الحادي عشر. وقد وُلِد يوسف بينما كان يعقوب يعيش في حاران. وكان يعقوب يحب راحيل أم يوسف. ومرت سنوات طويلة بعد ولادة يوسف قبل أن تلد راحيل ابنها الثاني بنيامين. وهذا يعني أن يوسف كان أصغر أفراد العائلة أو “الطفل الأخير” لسنوات عديدة.</w:t>
      </w:r>
    </w:p>
    <w:p>
      <w:pPr>
        <w:bidi/>
      </w:pPr>
      <w:r>
        <w:rPr>
          <w:rtl/>
          <w:cs/>
          <w:lang w:val="ar_AE" w:bidi="ar_AE"/>
        </w:rPr>
      </w:r>
      <w:r>
        <w:rPr>
          <w:rtl/>
          <w:cs/>
          <w:lang w:val="ar_AE" w:bidi="ar_AE"/>
        </w:rPr>
        <w:t>توقَّفوا وناقشوا: في ثقافتكم، كيف يُعامَل الطفل في العائلة أو الابن الأصغر؟ وماذا يفكّر الإخوة الأكبر سنًا تجاه هذا الطفل؟</w:t>
      </w:r>
    </w:p>
    <w:p>
      <w:pPr>
        <w:bidi/>
      </w:pPr>
      <w:r>
        <w:rPr>
          <w:rtl/>
          <w:cs/>
          <w:lang w:val="ar_AE" w:bidi="ar_AE"/>
        </w:rPr>
      </w:r>
      <w:r>
        <w:rPr>
          <w:rtl/>
          <w:cs/>
          <w:lang w:val="ar_AE" w:bidi="ar_AE"/>
        </w:rPr>
        <w:t>توقّفوا وناقشوا: عندما ينجب زوجان طفلاً بعد سنوات طويلة من الانتظار، ماذا يحدث لذلك الطفل؟ كيف يُعامَل ذلك الطفل؟</w:t>
      </w:r>
    </w:p>
    <w:p>
      <w:pPr>
        <w:bidi/>
      </w:pPr>
      <w:r>
        <w:rPr>
          <w:rtl/>
          <w:cs/>
          <w:lang w:val="ar_AE" w:bidi="ar_AE"/>
        </w:rPr>
      </w:r>
      <w:r>
        <w:rPr>
          <w:rtl/>
          <w:cs/>
          <w:lang w:val="ar_AE" w:bidi="ar_AE"/>
        </w:rPr>
        <w:t>توقَّفوا وناقشوا: ماذا يحدث في العائلة عندما يحب الوالدان طفلًا واحدًا أكثر من بقية الأبناء؟</w:t>
      </w:r>
    </w:p>
    <w:p>
      <w:pPr>
        <w:bidi/>
      </w:pPr>
      <w:r>
        <w:rPr>
          <w:rtl/>
          <w:cs/>
          <w:lang w:val="ar_AE" w:bidi="ar_AE"/>
        </w:rPr>
      </w:r>
      <w:r>
        <w:rPr>
          <w:rtl/>
          <w:cs/>
          <w:lang w:val="ar_AE" w:bidi="ar_AE"/>
        </w:rPr>
        <w:t>يعقوب أعطى يوسف ثوبًا خاصًا أو قميصًا طويلاً غالبًا كان بأكمام طويلة. ومن المحتمل أنه كان مثل قميص يصل إلى الركبتين. وغالبًا كان عليه تطريز أو زينة خاصة. يمكن وصف هذا الثوب بأنه فخم أو جميل أو مزيَّن بشكل رائع. قد يكون هذا الرداء منسوجًا بخيوط ذات ألوان مختلفة. ويظن البعض أنه ربما كان رداءًا يشبه ما يرتديه الملك. وكان ارتداء هذا الثوب يميّز يوسف عن الباقين كشخص مميّز. لم يكن لأي ابن آخر رداء مثل هذا الرداء. كان الإخوة يكرهون يوسف أو يضمرون له كراهية شديدة، لأن يعقوب كان يحب يوسف أكثر من بقية أبنائه. ولم يستطيعوا أن يكلّموه بكلمة طيبة، أو يتحدثوا معه بلطف، وَلَمْ يَسْتَطِيعُوا أَنْ يُكَلِّمُوهُ بِسَلاَمٍ. وهذا يعني أنهم كانوا يخاطبونه بطريقة قاسية وغير ودّية.</w:t>
      </w:r>
    </w:p>
    <w:p>
      <w:pPr>
        <w:bidi/>
      </w:pPr>
      <w:r>
        <w:rPr>
          <w:rtl/>
          <w:cs/>
          <w:lang w:val="ar_AE" w:bidi="ar_AE"/>
        </w:rPr>
      </w:r>
      <w:r>
        <w:rPr>
          <w:rtl/>
          <w:cs/>
          <w:lang w:val="ar_AE" w:bidi="ar_AE"/>
        </w:rPr>
        <w:t>توقّفوا وناقشوا: احكوا قصة عن عائلة يحب فيها الوالدان طفلًا واحدًا أكثر من الآخرين. كيف يتكلم الإخوة الآخرون مع هذا الطفل المحبوب؟</w:t>
      </w:r>
    </w:p>
    <w:p>
      <w:pPr>
        <w:bidi/>
      </w:pPr>
      <w:r>
        <w:rPr>
          <w:rtl/>
          <w:cs/>
          <w:lang w:val="ar_AE" w:bidi="ar_AE"/>
        </w:rPr>
      </w:r>
      <w:r>
        <w:rPr>
          <w:rtl/>
          <w:cs/>
          <w:lang w:val="ar_AE" w:bidi="ar_AE"/>
        </w:rPr>
        <w:t>أظهر صورة لثوب مزخرف أو مطرّز مثل ما يرتديه قائد أو رئيس في الأزمنة القديمة.</w:t>
      </w:r>
    </w:p>
    <w:p>
      <w:pPr>
        <w:bidi/>
      </w:pPr>
      <w:r>
        <w:rPr>
          <w:rtl/>
          <w:cs/>
          <w:lang w:val="ar_AE" w:bidi="ar_AE"/>
        </w:rPr>
      </w:r>
      <w:r>
        <w:rPr>
          <w:rtl/>
          <w:cs/>
          <w:lang w:val="ar_AE" w:bidi="ar_AE"/>
        </w:rPr>
        <w:t>وكان ليوسف حلم، فأخبر إخوته عن الحلم. كان يوسف نائمًا عندما رأى الحلم. وهذه أول مرة يُذكر فيها حلم دون أن يتكلم الله في الحلم. وفي الأزمنة القديمة، كان معظم الناس يعتقدون أن الأحلام تأتي بمعلومات من الله ويجب أخذها بجدية حتى لو لم يتكلم الله فيها. وكانت الأحلام غالبًا مليئة بالرموز، وتحتاج إلى من يفسّرها ويشرح معناها. لم يطلب يوسف تفسير الحلم، بل اكتفى بأن يخبر إخوته عن الحلم. كانت الرموز في الحلم هي حزم القمح. فعند حصاد القمح كان الناس يقطعون السنابل، ثم يجمعون عددًا كبيرًا من السنابل معًا ليصنعوا حزمة يمكن حملها. وفي هذا الحلم، كانت عشر حزم من القمح تنحني لحزمة واحدة. وقد فسّر الإخوة الحلم مباشرة بأنه يعني أن يوسف سيملك يومًا ما على العائلة. وازداد الإخوة بغضة ليوسف أكثر بعد أن سمعوا عن أحلامه.</w:t>
      </w:r>
    </w:p>
    <w:p>
      <w:pPr>
        <w:bidi/>
      </w:pPr>
      <w:r>
        <w:rPr>
          <w:rtl/>
          <w:cs/>
          <w:lang w:val="ar_AE" w:bidi="ar_AE"/>
        </w:rPr>
      </w:r>
      <w:r>
        <w:rPr>
          <w:rtl/>
          <w:cs/>
          <w:lang w:val="ar_AE" w:bidi="ar_AE"/>
        </w:rPr>
        <w:t>توقَّفوا وناقشوا: احكوا قصة عن ابن هو الطفل المفضّل عند الوالدين. استمعوا كيف يصفه الآخرون أو يصفوا سلوكه. ماذا يريدون أن يفعلوا مع هذا الابن المفضّل؟ وكيف يريدون أن يعاملوه؟</w:t>
      </w:r>
    </w:p>
    <w:p>
      <w:pPr>
        <w:bidi/>
      </w:pPr>
      <w:r>
        <w:rPr>
          <w:rtl/>
          <w:cs/>
          <w:lang w:val="ar_AE" w:bidi="ar_AE"/>
        </w:rPr>
      </w:r>
      <w:r>
        <w:rPr>
          <w:rtl/>
          <w:cs/>
          <w:lang w:val="ar_AE" w:bidi="ar_AE"/>
        </w:rPr>
        <w:t>اعرضوا صورة لحزم أو سنابل القمح المجمّعة.</w:t>
      </w:r>
    </w:p>
    <w:p>
      <w:pPr>
        <w:bidi/>
      </w:pPr>
      <w:r>
        <w:rPr>
          <w:rtl/>
          <w:cs/>
          <w:lang w:val="ar_AE" w:bidi="ar_AE"/>
        </w:rPr>
      </w:r>
      <w:r>
        <w:rPr>
          <w:rtl/>
          <w:cs/>
          <w:lang w:val="ar_AE" w:bidi="ar_AE"/>
        </w:rPr>
        <w:t>ورأى يوسف حلمًا ثانيًا، وأخبر به هذه المرة يعقوب كما أخبر إخوته. حتى يعقوب غضب من يوسف بسبب الحلم. وتكلّم يعقوب مع يوسف بقسوة عندما أخبره يوسف عن الحلم. وظنّ يعقوب أن الشمس والقمر يرمزان إلى يعقوب وراحيل، وأن الأحد عشر كوكبًا يرمزون إلى باقي الأبناء. وظنّ يعقوب أن الحلم الثاني يعني أن يوسف سيملك في يوم من الأيام على العائلة كلها، بما في ذلك يعقوب نفسه. وشعر الإخوة بالغيرة عندما سمعوا عن الحلم الثاني. ثم لم يكن يعقوب متأكدًا من معنى الحلم، إذ بدأ يتساءل: ما معنى الأحلام؟</w:t>
      </w:r>
    </w:p>
    <w:p>
      <w:pPr>
        <w:bidi/>
      </w:pPr>
      <w:r>
        <w:rPr>
          <w:rtl/>
          <w:cs/>
          <w:lang w:val="ar_AE" w:bidi="ar_AE"/>
        </w:rPr>
      </w:r>
      <w:r>
        <w:rPr>
          <w:rtl/>
          <w:cs/>
          <w:lang w:val="ar_AE" w:bidi="ar_AE"/>
        </w:rPr>
        <w:t>توقَّفوا وناقشوا: تحدَّثوا عن الأحلام في ثقافتكم. كيف ينظر الناس إلى الأحلام؟ ماذا يقولون عن أحلامهم؟ ومن الذي يفسّر الأحلام؟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يبدأ هذا المشهد قصة يوسف. يوسف عمره ١٧ سنة ويعمل مع إخوته غير الأشقّاء، أبناء بِلْهَة وزِلْفَة. وكان يوسف يخبر يعقوب عن تصرّفاتهم.</w:t>
      </w:r>
    </w:p>
    <w:p>
      <w:pPr>
        <w:bidi/>
      </w:pPr>
      <w:r>
        <w:rPr>
          <w:rtl/>
          <w:cs/>
          <w:lang w:val="ar_AE" w:bidi="ar_AE"/>
        </w:rPr>
      </w:r>
      <w:r>
        <w:rPr>
          <w:b/>
          <w:rtl/>
          <w:cs/>
          <w:lang w:val="ar_AE" w:bidi="ar_AE"/>
        </w:rPr>
        <w:t>المشهد الثاني:</w:t>
      </w:r>
      <w:r>
        <w:rPr>
          <w:rtl/>
          <w:cs/>
          <w:lang w:val="ar_AE" w:bidi="ar_AE"/>
        </w:rPr>
        <w:t xml:space="preserve"> يعطي يعقوب يوسف ثوبًا مميّزًا يدلّ أمام الجميع على أنّ يوسف هو الابن المفضّل. يشعر الإخوة بالغيرة منه.</w:t>
      </w:r>
    </w:p>
    <w:p>
      <w:pPr>
        <w:bidi/>
      </w:pPr>
      <w:r>
        <w:rPr>
          <w:rtl/>
          <w:cs/>
          <w:lang w:val="ar_AE" w:bidi="ar_AE"/>
        </w:rPr>
      </w:r>
      <w:r>
        <w:rPr>
          <w:b/>
          <w:rtl/>
          <w:cs/>
          <w:lang w:val="ar_AE" w:bidi="ar_AE"/>
        </w:rPr>
        <w:t>المشهد الثالث:</w:t>
      </w:r>
      <w:r>
        <w:rPr>
          <w:rtl/>
          <w:cs/>
          <w:lang w:val="ar_AE" w:bidi="ar_AE"/>
        </w:rPr>
        <w:t xml:space="preserve"> يحلم يوسف حلمًا يبدو فيه أنّ يوسف سيحكم فوق إخوته، ويخبر يوسف إخوته بالحلم، فيغضبون منه.</w:t>
      </w:r>
    </w:p>
    <w:p>
      <w:pPr>
        <w:bidi/>
      </w:pPr>
      <w:r>
        <w:rPr>
          <w:rtl/>
          <w:cs/>
          <w:lang w:val="ar_AE" w:bidi="ar_AE"/>
        </w:rPr>
      </w:r>
      <w:r>
        <w:rPr>
          <w:b/>
          <w:rtl/>
          <w:cs/>
          <w:lang w:val="ar_AE" w:bidi="ar_AE"/>
        </w:rPr>
        <w:t>المشهد الرابع:</w:t>
      </w:r>
      <w:r>
        <w:rPr>
          <w:rtl/>
          <w:cs/>
          <w:lang w:val="ar_AE" w:bidi="ar_AE"/>
        </w:rPr>
        <w:t xml:space="preserve"> يحلم يوسف حلمًا آخر، ويبدو هذه المرّة أنّ يوسف سيحكم على والديه أيضًا إلى جانب إخوته، فيغضب الجميع، حتى يعقوب نفسه.</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 ويُدعى أيضًا إسرائيل</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أبناء بِلْهَة وزِلْفَة</w:t>
      </w:r>
    </w:p>
    <w:p>
      <w:pPr>
        <w:pStyle w:val="ListBullet"/>
        <w:bidi/>
        <w:spacing w:line="240" w:lineRule="auto"/>
        <w:ind w:left="720"/>
      </w:pPr>
      <w:r>
        <w:rPr>
          <w:rtl/>
          <w:cs/>
          <w:lang w:val="ar_AE" w:bidi="ar_AE"/>
        </w:rPr>
      </w:r>
      <w:r>
        <w:rPr>
          <w:rtl/>
          <w:cs/>
          <w:lang w:val="ar_AE" w:bidi="ar_AE"/>
        </w:rPr>
        <w:t>الإخوة الآخرون (أبناء ليئة)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بينما أنتم تتقدمون خلال مشاهد القصة، لاحظوا أن مشاعر البغضة والحسد والغيرة لدى الإخوة تجاه يوسف تزداد شدّة مع كل حدث. كان الإخوة يبغضون يوسف. وكانوا يغيرون منه ويحسدونه. ازدادت بغضة إخوة يوسف له أكثر. وكانوا يغيرون منه ويحسدونه. ولا يبدو أن يعقوب كان واعيًا بمشاعر الإخوة تجاه يوسف، ولم يفعل شيئًا للتقليل من الكراهية أو مشاعر الغيرة. تذكّر أن الإخوة العشرة الأكبر سنًا كانوا جميعهم رجالًا بالغين، وكان يوسف في السابعة عشرة من عمره في بداية القصة، وهذا يعني أن إخوته غير الأشقاء كانوا أكبر منه سنًا أو راشدين.</w:t>
      </w:r>
    </w:p>
    <w:p>
      <w:pPr>
        <w:bidi/>
      </w:pPr>
      <w:r>
        <w:rPr>
          <w:rtl/>
          <w:cs/>
          <w:lang w:val="ar_AE" w:bidi="ar_AE"/>
        </w:rPr>
      </w:r>
      <w:r>
        <w:rPr>
          <w:rtl/>
          <w:cs/>
          <w:lang w:val="ar_AE" w:bidi="ar_AE"/>
        </w:rPr>
        <w:t>في المشهد الأول، يستقر يعقوب في أرض كنعان. وهذا عكس أبيه إسحاق الذي لم يستقر في كنعان قط. فقد عاش إسحاق كغريب طوال الفترة التي كان يعيش فيها في كنعان. يقول النص إن “هذِهِ مَوَالِيدُ يَعْقُوبَ”، لكنه ينتقل مباشرة إلى قصة يوسف. يوسف هو الشخصية الرئيسية في هذا المقطع.</w:t>
      </w:r>
    </w:p>
    <w:p>
      <w:pPr>
        <w:bidi/>
      </w:pPr>
      <w:r>
        <w:rPr>
          <w:rtl/>
          <w:cs/>
          <w:lang w:val="ar_AE" w:bidi="ar_AE"/>
        </w:rPr>
      </w:r>
      <w:r>
        <w:rPr>
          <w:rtl/>
          <w:cs/>
          <w:lang w:val="ar_AE" w:bidi="ar_AE"/>
        </w:rPr>
        <w:t>كان يوسف في السابعة عشرة من عمره عند بداية القصة، مما يعني أنه كان كبيرًا بما يكفي للعمل راعيًا وتدبير القطعان. وكان يعمل في المقام الأول مع أبناء بِلْهَة وزِلْفَة. وكانت بِلْهَة وزِلْفَة سُرِّيّتين، ولكل منهما ابنان. عمل يوسف مع هؤلاء الإخوة غير الأشقاء، وكان يخبر يعقوب بما كانوا يفعلونه. ويبدو أن هؤلاء الأبناء كانوا يفعلون أمورًا سيئة أو أمورًا قد تجلب العار ليعقوب وبقية العائلة. نحن لا نعرف ما إذا كانت التقارير التي كان يوسف يقدّمها ليعقوب صحيحة أم لا. ولا نعرف لماذا كان يوسف يعمل مع هؤلاء الأبناء تحديدًا. ولا نعرف ماذا فعل يعقوب بالمعلومات التي أخبره بها يوسف عن إخوته الأربعة غير الأشقّاء.</w:t>
      </w:r>
    </w:p>
    <w:p>
      <w:pPr>
        <w:bidi/>
      </w:pPr>
      <w:r>
        <w:rPr>
          <w:rtl/>
          <w:cs/>
          <w:lang w:val="ar_AE" w:bidi="ar_AE"/>
        </w:rPr>
      </w:r>
      <w:r>
        <w:rPr>
          <w:rtl/>
          <w:cs/>
          <w:lang w:val="ar_AE" w:bidi="ar_AE"/>
        </w:rPr>
        <w:t>في المشهد الثاني، كان يعقوب يحب يوسف أكثر من باقي أبنائه. كان يوسف هو الابن المفضّل. وُلِد يوسف عندما كان يعقوب متقدمًا في العمر. ولا نعرف عمر يعقوب بالتحديد عندما وُلِد يوسف. يوسف هو الابن الحادي عشر، وهو الابن الأول لراحيل، وكان يعقوب يحب راحيل. وُلِد يوسف بينما كان يعقوب ما يزال يعيش في حاران، وصنع يعقوب ثوبًا خاصًا ليوسف. وعندما كان يوسف يرتدي هذا الثوب، كان الجميع يعرف أن يوسف مميّز، وأن يعقوب يحبه أكثر من الجميع. لم يكن لأي ابن آخر شيء مثل هذا الرداء. فامتلأ الإخوة غيرة، ولم يستطيعوا أن يتحدثوا إلى يوسف بكلام طيب.</w:t>
      </w:r>
    </w:p>
    <w:p>
      <w:pPr>
        <w:bidi/>
      </w:pPr>
      <w:r>
        <w:rPr>
          <w:rtl/>
          <w:cs/>
          <w:lang w:val="ar_AE" w:bidi="ar_AE"/>
        </w:rPr>
      </w:r>
      <w:r>
        <w:rPr>
          <w:rtl/>
          <w:cs/>
          <w:lang w:val="ar_AE" w:bidi="ar_AE"/>
        </w:rPr>
        <w:t>في المشهد الثالث، يرى يوسف حلمًا، وهذا حلم لا يتكلم الله فيه. وكان الناس في الأزمنة القديمة يعتقدون أن الأحلام رسائل من الله ويجب أخذها بجدّية كبيرة. وغالبًا كان لا بد من وجود شخص يفسّر رموز الحلم. لكن يوسف أخبر إخوته بالحلم، وفهم الإخوة معناه مباشرةً، فلم يحتاجوا لمن يفسّر الحلم. وفهم الإخوة أن يوسف يقول إنه سيملك يومًا ما على الأسرة كلها. وكان يوسف الابن رقم الحادي عشر. وعادةً ما كان الابن البكر يتولى قيادة العائلة عندما يموت أبيه. وعندما سمع الإخوة هذا الحلم، غضبوا غضبًا شديدًا. وبدأ الإخوة يطرحون أسئلة لا تطلب إجابة. وإن كانت لغتكم لا تستخدم هذا النوع من الأسئلة، يمكن صياغتها كتصريحات مباشرة. كان الإخوة يبغضون يوسف. والبغضة هي عاطفة أو مشاعر قوية جدًا. ويقول النص إن الإخوة ازدادوا بغضًا ليوسف بسبب الطريقة التي تحدث بها عن أحلامه.</w:t>
      </w:r>
    </w:p>
    <w:p>
      <w:pPr>
        <w:bidi/>
      </w:pPr>
      <w:r>
        <w:rPr>
          <w:rtl/>
          <w:cs/>
          <w:lang w:val="ar_AE" w:bidi="ar_AE"/>
        </w:rPr>
      </w:r>
      <w:r>
        <w:rPr>
          <w:rtl/>
          <w:cs/>
          <w:lang w:val="ar_AE" w:bidi="ar_AE"/>
        </w:rPr>
        <w:t>في المشهد الرابع، رأى يوسف حلمًا آخر، وتضمّن الحلم رموزًا إضافية بدت وكأنها تمثّل والدي يوسف إلى جانب إخوته. وهذه المرة أخبر يوسف الحلم ليعقوب كما أخبره لإخوته. وعندما بدأ يوسف يخبرهم قال كلمة مثل: «اسمعوا» أو «هَا». واستخدام كلمات كهذه يعني أن يوسف على وشك أن يقول شيئًا مفاجئًا أو غير متوقّع. كان يوسف يريد شدّ انتباههم قبل أن يتكلم. ومرة أخرى، استطاع يعقوب والإخوة أن يفسّروا معنى الرموز دون أن يحتاجوا إلى مفسّر للأحلام. كان يعقوب والإخوة يعتقدون أن يوسف يقول إنه سيملك في يوم من الأيام على العائلة كلها، لذلك، فحتى يعقوب غضب من يوسف بسبب هذا الحلم. وكانوا يغيرون منه ويحسدونه. أما يعقوب، فكان يتعجب عن معنى الأحلام.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 ويُدعى أيضًا إسرائيل</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أبناء بِلْهَة وزِلْفَة</w:t>
      </w:r>
    </w:p>
    <w:p>
      <w:pPr>
        <w:pStyle w:val="ListBullet"/>
        <w:bidi/>
        <w:spacing w:line="240" w:lineRule="auto"/>
        <w:ind w:left="720"/>
      </w:pPr>
      <w:r>
        <w:rPr>
          <w:rtl/>
          <w:cs/>
          <w:lang w:val="ar_AE" w:bidi="ar_AE"/>
        </w:rPr>
      </w:r>
      <w:r>
        <w:rPr>
          <w:rtl/>
          <w:cs/>
          <w:lang w:val="ar_AE" w:bidi="ar_AE"/>
        </w:rPr>
        <w:t>إخوة ليئة أو أبنائها الآخرين.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كان يعقوب قد استقرّ في أرض كنعان. يوسف في السابعة عشرة من عمره، ويبدأ يعمل راعيًا لقطعان الغنم والماعز لإخوته غير الأشقّاء، أبناء بِلْهَة وزِلْفَة. يرى يوسف إخوته يفعلون أمورًا سيئة، فيخبر يعقوب بما كانوا يفعلونه.</w:t>
      </w:r>
    </w:p>
    <w:p>
      <w:pPr>
        <w:bidi/>
      </w:pPr>
      <w:r>
        <w:rPr>
          <w:rtl/>
          <w:cs/>
          <w:lang w:val="ar_AE" w:bidi="ar_AE"/>
        </w:rPr>
      </w:r>
      <w:r>
        <w:rPr>
          <w:rtl/>
          <w:cs/>
          <w:lang w:val="ar_AE" w:bidi="ar_AE"/>
        </w:rPr>
        <w:t>أوقفوا التمثيل واسألوا الإخوة: "كيف تشعرون تجاه يوسف عندما يخبر أباكم بما تفعلونه؟" قد تسمعون: "إنه نمّام، كان لا يجب أن يوشي بنا بهذا الشكل. إنه ولد مدلّل، يفعل هذا ليجعل أبينا يحبه أكثر". اسألوا يعقوب: "ما هو شعورك عندما يخبرك يوسف بما يفعله أبناؤك؟" قد تسمعون: "أنا مسرور لأنه يخبرني بما يفعلوه. عليّ أن أعرف حتى أمنعهم من جلب العار على العائلة بأفعالهم. إنهم ليسوا أولادًا صالحين. اسألوا يوسف: "لماذا تخبر أباك بما يفعله إخوتك؟" قد تسمعون: "يجب أن أخبر أبي بما يفعلونه، يجب أن يكون على عِلم. كان يجب أن يتصرفوا أفضل من ذلك، فهم سيتسببون في جلب العار علينا جميعًا. واصلوا التمثيل.</w:t>
      </w:r>
    </w:p>
    <w:p>
      <w:pPr>
        <w:bidi/>
      </w:pPr>
      <w:r>
        <w:rPr>
          <w:rtl/>
          <w:cs/>
          <w:lang w:val="ar_AE" w:bidi="ar_AE"/>
        </w:rPr>
      </w:r>
      <w:r>
        <w:rPr>
          <w:rtl/>
          <w:cs/>
          <w:lang w:val="ar_AE" w:bidi="ar_AE"/>
        </w:rPr>
        <w:t>في المشهد الثاني، يصنع يعقوب رداءًا خاصًا أو قميصًا مميّزًا ويعطيه ليوسف. وهذا النوع من الثياب هو ما كان يرتديه قائد أو شخص ذو مكانة، مما يجعل يوسف مميّزًا عن إخوته. وعندما يرى الإخوة الرداء، يمتلئون كراهية تجاه يوسف. رَأَى إِخْوَتُهُ أَنَّ أَبَاهُمْ أَحَبّ يوسف أَكْثَرَ مِنْ جَمِيعِ إِخْوَتِهِ فأَبْغَضُوهُ وَلَمْ يَسْتَطِيعُوا أَنْ يُكَلِّمُوهُ بِسَلاَمٍ.</w:t>
      </w:r>
    </w:p>
    <w:p>
      <w:pPr>
        <w:bidi/>
      </w:pPr>
      <w:r>
        <w:rPr>
          <w:rtl/>
          <w:cs/>
          <w:lang w:val="ar_AE" w:bidi="ar_AE"/>
        </w:rPr>
      </w:r>
      <w:r>
        <w:rPr>
          <w:rtl/>
          <w:cs/>
          <w:lang w:val="ar_AE" w:bidi="ar_AE"/>
        </w:rPr>
        <w:t>أوقفوا التمثيل: اسألوا يعقوب: "لماذا أعطيتَ يوسف هذا الرداء الخاص؟" قد تسمعون: "يوسف ابن صالح، وهو يخبرني بما يحدث. أردت أن أقدِّم له شيئًا مميزًا". واسألوا بعض الإخوة: "ما هو شعوركم عندما رأيتم يوسف وهو يرتدي ذلك الرداء المُمَيَّز؟" قد تسمعون: "هذا يغضبني جدًا! إنه ولد مدلّل، ابن أبيه المدلّل. لماذا يحبه أبانا أكثر من أي أحد فينا؟ إنه لا يستحق هذا، فهو ليس أفضل مِنّا. إن كل ما في الأمر هو إنه يُخفي ما يفعله عن أبينا". واصلوا التمثيل.</w:t>
      </w:r>
    </w:p>
    <w:p>
      <w:pPr>
        <w:bidi/>
      </w:pPr>
      <w:r>
        <w:rPr>
          <w:rtl/>
          <w:cs/>
          <w:lang w:val="ar_AE" w:bidi="ar_AE"/>
        </w:rPr>
      </w:r>
      <w:r>
        <w:rPr>
          <w:rtl/>
          <w:cs/>
          <w:lang w:val="ar_AE" w:bidi="ar_AE"/>
        </w:rPr>
        <w:t>في المشهد الثالث، يرى يوسف حلمًا خاصًا، ويخبر إخوته بالحلم فيبغضونه بسببه. يبغض الإخوة يوسف بسبب الحلم وبسبب الطريقة التي تحدّث بها عن الحلم.</w:t>
      </w:r>
    </w:p>
    <w:p>
      <w:pPr>
        <w:bidi/>
      </w:pPr>
      <w:r>
        <w:rPr>
          <w:rtl/>
          <w:cs/>
          <w:lang w:val="ar_AE" w:bidi="ar_AE"/>
        </w:rPr>
      </w:r>
      <w:r>
        <w:rPr>
          <w:rtl/>
          <w:cs/>
          <w:lang w:val="ar_AE" w:bidi="ar_AE"/>
        </w:rPr>
        <w:t>أوقفوا التمثيل واسألوا الإخوة: "لماذا تكرهون يوسف إلى هذا الحد؟" قد تسمعون: "لإنه يظن أنه سيكون رأس العائلة يومًا ما، وهذا لن يحدث أبدًا، فهو ليس الابن البكر. كان يجب أن يخدمني، ولا يتوقع أني أنا سأخدمه! هذا أمر مستحيل الحدوث! أنا لا أحتمل حتى النظر إليه". واصلوا التمثيل.</w:t>
      </w:r>
    </w:p>
    <w:p>
      <w:pPr>
        <w:bidi/>
      </w:pPr>
      <w:r>
        <w:rPr>
          <w:rtl/>
          <w:cs/>
          <w:lang w:val="ar_AE" w:bidi="ar_AE"/>
        </w:rPr>
      </w:r>
      <w:r>
        <w:rPr>
          <w:rtl/>
          <w:cs/>
          <w:lang w:val="ar_AE" w:bidi="ar_AE"/>
        </w:rPr>
        <w:t>في المشهد الرابع، يرى يوسف حلمًا آخر، وهذه المرة تبدو الرموز وكأنها تشير إلى أن يوسف سيملك في المستقبل حتى على والديه وإخوته. يخبر يوسف يعقوب وإخوته بالحلم، حتى أن يعقوب يغضب من يوسف.</w:t>
      </w:r>
    </w:p>
    <w:p>
      <w:pPr>
        <w:bidi/>
      </w:pPr>
      <w:r>
        <w:rPr>
          <w:rtl/>
          <w:cs/>
          <w:lang w:val="ar_AE" w:bidi="ar_AE"/>
        </w:rPr>
      </w:r>
      <w:r>
        <w:rPr>
          <w:rtl/>
          <w:cs/>
          <w:lang w:val="ar_AE" w:bidi="ar_AE"/>
        </w:rPr>
        <w:t>أوقفوا التمثيل: اسألوا يعقوب: "ما هو شعورك تجاه يوسف الآن؟" قد تسمعون: "أحب يوسف، لكنني لا أحب هذا الحلم والطريقة التي يتحدث بها عنه، فهذا ليس أمرًا سليمًا. يجب أن يكون يوسف أكثر حذرًا في الطريقة التي يتحدث بها إليّ وإلى إخوته". اسألوا يُوسف: "ما هو شعورك الآن؟" قد تسمعون: "لماذا يغضب الجميع مني؟ أنا فقط أحكي لهم حلمي. لا أستطيع التحكم في أحلامي. يبدو أن هذه رسالة من الله، وعليّ أن أشاركها معهم. من المؤسف أنهم يحملون كل هذه الكراهية". اسألوا الإخوة: "ما هو شعوركم تجاه يوسف الآن؟" قد تسمعون: "لقد تجاوز الحدود كثيرًا. حتى أبانا يرى أن هذا تجاوزًا كبيرًا. علينا أن نفعل شيئًا ليعود يوسف إلى وضعه الطبيعي. لن نسمح أبدًا بأن يرأسنا. أتمنى لو أن أبينا يؤدّبه".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يستخدم هذا المقطع الاسمين يعقوب وإسرائيل عند الحديث عن الشخص نفسه. يجب توضيح أن الاسمين يشيران إلى نفس الرجل.</w:t>
      </w:r>
    </w:p>
    <w:p>
      <w:pPr>
        <w:bidi/>
      </w:pPr>
      <w:r>
        <w:rPr>
          <w:rtl/>
          <w:cs/>
          <w:lang w:val="ar_AE" w:bidi="ar_AE"/>
        </w:rPr>
      </w:r>
      <w:r>
        <w:rPr>
          <w:rtl/>
          <w:cs/>
          <w:lang w:val="ar_AE" w:bidi="ar_AE"/>
        </w:rPr>
        <w:t xml:space="preserve">استقرّ يعقوب في أرض كنعان. أمّا إسحاق، والد يعقوب، فقد تغرّب في الأرض—أي عاش فيها كـ </w:t>
      </w:r>
      <w:r>
        <w:rPr>
          <w:b/>
          <w:rtl/>
          <w:cs/>
          <w:lang w:val="ar_AE" w:bidi="ar_AE"/>
        </w:rPr>
        <w:t>غريب</w:t>
      </w:r>
      <w:r>
        <w:rPr>
          <w:rtl/>
          <w:cs/>
          <w:lang w:val="ar_AE" w:bidi="ar_AE"/>
        </w:rPr>
        <w:t xml:space="preserve"> أو </w:t>
      </w:r>
      <w:r>
        <w:rPr>
          <w:b/>
          <w:rtl/>
          <w:cs/>
          <w:lang w:val="ar_AE" w:bidi="ar_AE"/>
        </w:rPr>
        <w:t>نزيل</w:t>
      </w:r>
      <w:r>
        <w:rPr>
          <w:rtl/>
          <w:cs/>
          <w:lang w:val="ar_AE" w:bidi="ar_AE"/>
        </w:rPr>
        <w:t xml:space="preserve"> استخدموا نفس المصطلحات التي استُخدمت سابقًا للكلمات: غريب / نزيل، في المقاطع السابقة. عبارة </w:t>
      </w:r>
      <w:r>
        <w:rPr>
          <w:b/>
          <w:rtl/>
          <w:cs/>
          <w:lang w:val="ar_AE" w:bidi="ar_AE"/>
        </w:rPr>
        <w:t>أَرْضِ غُرْبَةِ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هذِهِ </w:t>
      </w:r>
      <w:r>
        <w:rPr>
          <w:b/>
          <w:rtl/>
          <w:cs/>
          <w:lang w:val="ar_AE" w:bidi="ar_AE"/>
        </w:rPr>
        <w:t>مَوَالِيدُ</w:t>
      </w:r>
      <w:r>
        <w:rPr>
          <w:rtl/>
          <w:cs/>
          <w:lang w:val="ar_AE" w:bidi="ar_AE"/>
        </w:rPr>
        <w:t xml:space="preserve"> يَعْقُوبَ مصطلح </w:t>
      </w:r>
      <w:r>
        <w:rPr>
          <w:b/>
          <w:rtl/>
          <w:cs/>
          <w:lang w:val="ar_AE" w:bidi="ar_AE"/>
        </w:rPr>
        <w:t>مواليد</w:t>
      </w:r>
      <w:r>
        <w:rPr>
          <w:rtl/>
          <w:cs/>
          <w:lang w:val="ar_AE" w:bidi="ar_AE"/>
        </w:rPr>
        <w:t xml:space="preserve"> موجود في قاموس الكلمات الرئيسية. وفي هذا الموضع كلمة مواليد تعنى قصة أو سرد حياة عائلة يعقوب. وهذه ليست قائمة أنساب.</w:t>
      </w:r>
    </w:p>
    <w:p>
      <w:pPr>
        <w:bidi/>
      </w:pPr>
      <w:r>
        <w:rPr>
          <w:rtl/>
          <w:cs/>
          <w:lang w:val="ar_AE" w:bidi="ar_AE"/>
        </w:rPr>
      </w:r>
      <w:r>
        <w:rPr>
          <w:rtl/>
          <w:cs/>
          <w:lang w:val="ar_AE" w:bidi="ar_AE"/>
        </w:rPr>
        <w:t xml:space="preserve">كان يُوسف يرعى الغنم أو يعمل راعيًا، وهذا يعني أنه بدأ يتحمّل مسؤولية العناية بالحيوانات مثلما فعل يعقوب من قبله، وكما كان يفعل إخوته. وكان يوسف يعمل مع </w:t>
      </w:r>
      <w:r>
        <w:rPr>
          <w:b/>
          <w:rtl/>
          <w:cs/>
          <w:lang w:val="ar_AE" w:bidi="ar_AE"/>
        </w:rPr>
        <w:t>إخوته غير الأشقّاء</w:t>
      </w:r>
      <w:r>
        <w:rPr>
          <w:rtl/>
          <w:cs/>
          <w:lang w:val="ar_AE" w:bidi="ar_AE"/>
        </w:rPr>
        <w:t>. استخدم نفس المصطلح الذي استعملناه سابقًا لتصف هذه العلاقات الأسرية. الإخوة غير الأشقّاء لهم نفس الأب ولكن من أمّهات مختلفة.</w:t>
      </w:r>
    </w:p>
    <w:p>
      <w:pPr>
        <w:bidi/>
      </w:pPr>
      <w:r>
        <w:rPr>
          <w:rtl/>
          <w:cs/>
          <w:lang w:val="ar_AE" w:bidi="ar_AE"/>
        </w:rPr>
      </w:r>
      <w:r>
        <w:rPr>
          <w:rtl/>
          <w:cs/>
          <w:lang w:val="ar_AE" w:bidi="ar_AE"/>
        </w:rPr>
        <w:t>أعطى يعقوب يوسف رداءًا جميلاً أو قميصًا مميّزًا. إن وصف الرداء غير واضح تمامًا، فقد يكون ثوبًا يصل إلى الركبتين، وربما بأكمام طويلة. قد يكون مطرّزًا أو مزيّنًا بزخارف، وقد يكون ذا أكثر من لون. كان الثوب فخمًا أو مزيّنًا بشكل رائع. مثل هذا الثوب قد يرتديه قائد أو شخص ذو مكانة عالية. وكان هذا الثوب يميّز يوسف عن بقيّة إخوته. وعندما رأى الإخوة هذا الثوب على يوسف، امتلأوا بغضة له.</w:t>
      </w:r>
    </w:p>
    <w:p>
      <w:pPr>
        <w:bidi/>
      </w:pPr>
      <w:r>
        <w:rPr>
          <w:rtl/>
          <w:cs/>
          <w:lang w:val="ar_AE" w:bidi="ar_AE"/>
        </w:rPr>
      </w:r>
      <w:r>
        <w:rPr>
          <w:rtl/>
          <w:cs/>
          <w:lang w:val="ar_AE" w:bidi="ar_AE"/>
        </w:rPr>
        <w:t>اعرضوا صورة الرداء مرة أخرى.</w:t>
      </w:r>
    </w:p>
    <w:p>
      <w:pPr>
        <w:bidi/>
      </w:pPr>
      <w:r>
        <w:rPr>
          <w:rtl/>
          <w:cs/>
          <w:lang w:val="ar_AE" w:bidi="ar_AE"/>
        </w:rPr>
      </w:r>
      <w:r>
        <w:rPr>
          <w:rtl/>
          <w:cs/>
          <w:lang w:val="ar_AE" w:bidi="ar_AE"/>
        </w:rPr>
        <w:t xml:space="preserve">كان الإخوة </w:t>
      </w:r>
      <w:r>
        <w:rPr>
          <w:b/>
          <w:rtl/>
          <w:cs/>
          <w:lang w:val="ar_AE" w:bidi="ar_AE"/>
        </w:rPr>
        <w:t>يبغضون</w:t>
      </w:r>
      <w:r>
        <w:rPr>
          <w:rtl/>
          <w:cs/>
          <w:lang w:val="ar_AE" w:bidi="ar_AE"/>
        </w:rPr>
        <w:t xml:space="preserve"> يوسف ويغارون منه. والبغضة هي عاطفة وشعور قوي جدًا. قد تُستخدم كلمات أخرى للتعبير عن شدّة هذا الشعور مثل يمقتونه أو يحتقرونه بشدة. وتظهر المشاعر في هذا المقطع وكأنها تزداد حدّة مع كل حدث: أَبْغَضُوهُ، وَلَمْ يَسْتَطِيعُوا أَنْ يُكَلِّمُوهُ بِسَلاَمٍ فَازْدَادُوا أَيْضًا بُغْضًا لَهُ، فَحَسَدَهُ إِخْوَتُهُ. قد تجد في لغتك كلمات أو تعبيرات تُظهر تصاعد هذا الشعور، أو كلمات تصف كيف كانت الكراهية تنمو وتزداد مع الوقت.</w:t>
      </w:r>
    </w:p>
    <w:p>
      <w:pPr>
        <w:bidi/>
      </w:pPr>
      <w:r>
        <w:rPr>
          <w:rtl/>
          <w:cs/>
          <w:lang w:val="ar_AE" w:bidi="ar_AE"/>
        </w:rPr>
      </w:r>
      <w:r>
        <w:rPr>
          <w:rtl/>
          <w:cs/>
          <w:lang w:val="ar_AE" w:bidi="ar_AE"/>
        </w:rPr>
        <w:t xml:space="preserve">كان يوسف يرى </w:t>
      </w:r>
      <w:r>
        <w:rPr>
          <w:b/>
          <w:rtl/>
          <w:cs/>
          <w:lang w:val="ar_AE" w:bidi="ar_AE"/>
        </w:rPr>
        <w:t>أحلامًا</w:t>
      </w:r>
      <w:r>
        <w:rPr>
          <w:rtl/>
          <w:cs/>
          <w:lang w:val="ar_AE" w:bidi="ar_AE"/>
        </w:rPr>
        <w:t xml:space="preserve"> وهذا يعني أن يوسف كان نائمًا عندما جاءه الحلم. وكان الحلم يحتوي على رموز تمثّل أشخاصًا. لم يفسّر أحد الحلم ليوسف أو لعائلته، لكن عندما سمعوه، عرفوا أن الرموز تمثّل الإخوة والوالدين. ولم يكن الله يتكلم بكلام في هذا الحلم، لكن الشعوب القديمة كانت تعتقد أن الأحلام هي رسائل من الله، وكانت تأخذها بجدية كبيرة. استخدموا الكلمة ذاتها التي استخدمتموها في المقاطع السابقة للإشارة إلى الحلم. كلمة </w:t>
      </w:r>
      <w:r>
        <w:rPr>
          <w:b/>
          <w:rtl/>
          <w:cs/>
          <w:lang w:val="ar_AE" w:bidi="ar_AE"/>
        </w:rPr>
        <w:t>أحلام</w:t>
      </w:r>
      <w:r>
        <w:rPr>
          <w:rtl/>
          <w:cs/>
          <w:lang w:val="ar_AE" w:bidi="ar_AE"/>
        </w:rPr>
        <w:t xml:space="preserve"> موجودة في قاموس الكلمات الرئيسية.</w:t>
      </w:r>
    </w:p>
    <w:p>
      <w:pPr>
        <w:bidi/>
      </w:pPr>
      <w:r>
        <w:rPr>
          <w:rtl/>
          <w:cs/>
          <w:lang w:val="ar_AE" w:bidi="ar_AE"/>
        </w:rPr>
      </w:r>
      <w:r>
        <w:rPr>
          <w:rtl/>
          <w:cs/>
          <w:lang w:val="ar_AE" w:bidi="ar_AE"/>
        </w:rPr>
        <w:t>كان حلم يوسف الأول يتعلّق بحزم القمح. فالناس كانوا يقطعون سنابل القمح ثم يربطون عددًا كبيرًا منها معًا لتصبح حزمة كبيرة يمكن حملها إلى المكان الذي تُفصل فيه الحبوب عن السنابل. قال يوسف إنه رأى في الحلم عشر حزم تنحني لحزمة واحدة. وقد فسّر الإخوة الحلم مباشرة بأن كل حزمة تمثّل أحد الإخوة، وأن الحزمة الواحدة التي بقيت واقفة تمثّل يوسف.</w:t>
      </w:r>
    </w:p>
    <w:p>
      <w:pPr>
        <w:bidi/>
      </w:pPr>
      <w:r>
        <w:rPr>
          <w:rtl/>
          <w:cs/>
          <w:lang w:val="ar_AE" w:bidi="ar_AE"/>
        </w:rPr>
      </w:r>
      <w:r>
        <w:rPr>
          <w:rtl/>
          <w:cs/>
          <w:lang w:val="ar_AE" w:bidi="ar_AE"/>
        </w:rPr>
        <w:t>اعرضوا صورة لحزمة الحنطة مرة أخرى.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37:12–36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37: 12–36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يبدأ المقطع السابق قصة يُوسُف، الابن المحبوب ليعقوب. كانت ليوسف أحلام خاصة تجعله يبدو وكأنه هو الذي سيحكم العائلة في المستقبل. أعطى يعقوب ليوسف رُداءً خاصًا مُمَيَّزا ليرتديه. أصبح إخوة يُوسُف العشرة الأكبر سنًا أكثر غضبًا وغيرة طوال كل القصة. هذا المقطع هو قصة سردية تكمل قصة يوسف.</w:t>
      </w:r>
    </w:p>
    <w:p>
      <w:pPr>
        <w:bidi/>
      </w:pPr>
      <w:r>
        <w:rPr>
          <w:rtl/>
          <w:cs/>
          <w:lang w:val="ar_AE" w:bidi="ar_AE"/>
        </w:rPr>
      </w:r>
      <w:r>
        <w:rPr>
          <w:rtl/>
          <w:cs/>
          <w:lang w:val="ar_AE" w:bidi="ar_AE"/>
        </w:rPr>
        <w:t>كان يعقوب لا يزال يعيش في منطقة حبرون. أخذ الإخوة الأكبر القطيع وذهبوا إلى شكيم ليجدوا عشب وماء. بعد مرور بعض الوقت، أراد يعقوب أن يعرف أخبار عن قطيعه وأبنائه، فقال يعقوب ليوسف أن يذهب إلى شكيم ليجد إخوته ويأتي له بأخبارهم. يبدو أن يوسف ذهب في هذه الرحلة بمفرده. تبعد شكيم حوالي 50 ميلًا أو 80 كيلومترًا عن حبرون. وصل يوسف إلى شكيم فيعلم أن إخوته انتقلوا إلى دُوثَانَ. تقع دُوثَانَ على بُعد حوالي 15 ميلًا أو 24 كيلومترًا أكثر شمالًا. أكمل يوسف في طريقه للبحث عن إخوته. وكان الإخوة يرعون قطعانهم من الغنم والماعز في المراعي المفتوحة خارج هذه المدن.</w:t>
      </w:r>
    </w:p>
    <w:p>
      <w:pPr>
        <w:bidi/>
      </w:pPr>
      <w:r>
        <w:rPr>
          <w:rtl/>
          <w:cs/>
          <w:lang w:val="ar_AE" w:bidi="ar_AE"/>
        </w:rPr>
      </w:r>
      <w:r>
        <w:rPr>
          <w:rtl/>
          <w:cs/>
          <w:lang w:val="ar_AE" w:bidi="ar_AE"/>
        </w:rPr>
        <w:t>اعرضوا خريطة لإسرائيل تُحدد أماكن حبرون وشكيم ودوثان.</w:t>
      </w:r>
    </w:p>
    <w:p>
      <w:pPr>
        <w:bidi/>
      </w:pPr>
      <w:r>
        <w:rPr>
          <w:rtl/>
          <w:cs/>
          <w:lang w:val="ar_AE" w:bidi="ar_AE"/>
        </w:rPr>
      </w:r>
      <w:r>
        <w:rPr>
          <w:rtl/>
          <w:cs/>
          <w:lang w:val="ar_AE" w:bidi="ar_AE"/>
        </w:rPr>
        <w:t xml:space="preserve">عندما رأى الإخوة يوسف قادمًا، فكّروا في قتله. لقد دعوا يوسف بالحالم بسبب الأحلام التي رواها عن مُلكه على عائلته. لم يكن رأوبين، ابن يعقوب البكر، يريدهم أن يقتلوا يوسف، فاقترح رأوبين على إخوته أن يضعوا يوسف في بئر فارغ. والبئر هو وعاء تحت الأرض يُستخدم لجمع مياه الأمطار وتخزينها. ويكون شكله مثل اسطوانة مستديرة ذات فتحة ضيقة أو فوهة أعلى عن مستوى الأرض، وعادة ما يُوضع حجر فوق فتحته. وتطلق عليه الترجمات الأخرى "بئر فارغة". </w:t>
      </w:r>
    </w:p>
    <w:p>
      <w:pPr>
        <w:bidi/>
      </w:pPr>
      <w:r>
        <w:rPr>
          <w:rtl/>
          <w:cs/>
          <w:lang w:val="ar_AE" w:bidi="ar_AE"/>
        </w:rPr>
      </w:r>
      <w:r>
        <w:rPr>
          <w:rtl/>
          <w:cs/>
          <w:lang w:val="ar_AE" w:bidi="ar_AE"/>
        </w:rPr>
        <w:t>اعرضوا صورة لبئر.</w:t>
      </w:r>
    </w:p>
    <w:p>
      <w:pPr>
        <w:bidi/>
      </w:pPr>
      <w:r>
        <w:rPr>
          <w:rtl/>
          <w:cs/>
          <w:lang w:val="ar_AE" w:bidi="ar_AE"/>
        </w:rPr>
      </w:r>
      <w:r>
        <w:rPr>
          <w:rtl/>
          <w:cs/>
          <w:lang w:val="ar_AE" w:bidi="ar_AE"/>
        </w:rPr>
        <w:t>لن يكون يوسف قادرًا على الخروج من هذا المكان أو من البئر الفارغ بمفرده، فإذا تركه الإخوة هناك، فإنه سيموت. كان البئر جافًا، أي أنه لن يكون ليوسف ماء ليشربه. لقد خطّط رأوبين لإنقاذ يوسف وإرساله إلى يعقوب.</w:t>
      </w:r>
    </w:p>
    <w:p>
      <w:pPr>
        <w:bidi/>
      </w:pPr>
      <w:r>
        <w:rPr>
          <w:rtl/>
          <w:cs/>
          <w:lang w:val="ar_AE" w:bidi="ar_AE"/>
        </w:rPr>
      </w:r>
      <w:r>
        <w:rPr>
          <w:rtl/>
          <w:cs/>
          <w:lang w:val="ar_AE" w:bidi="ar_AE"/>
        </w:rPr>
        <w:t>وبينما كان الإخوة يتناولون طعامهم، رأوا قافلة من التجّار الإسماعيليين. القافلة هي مجموعة من الناس الذين يسافرون معًا. والتجّار الإسماعيليين فيها إشارة أن هؤلاء التجّار كانوا من نسل إسماعيل ابن إبراهيم الأول. الإسماعيلين هو أيضًا اسم عام لجميع التجّار في هذه المنطقة. كانت هذه المجموعة من التجّار في جلعاد التي تقع على الجانب الشرقي من نهر الأردن. لقد التقى يعقوب بلابان خاله في جلعاد.</w:t>
      </w:r>
    </w:p>
    <w:p>
      <w:pPr>
        <w:bidi/>
      </w:pPr>
      <w:r>
        <w:rPr>
          <w:rtl/>
          <w:cs/>
          <w:lang w:val="ar_AE" w:bidi="ar_AE"/>
        </w:rPr>
      </w:r>
      <w:r>
        <w:rPr>
          <w:rtl/>
          <w:cs/>
          <w:lang w:val="ar_AE" w:bidi="ar_AE"/>
        </w:rPr>
        <w:t>اعرضوا الخريطة التي تُظهر مكان جلعاد. إنها الخريطة ذاتها التي تستخدموها في هذا المقطع.</w:t>
      </w:r>
    </w:p>
    <w:p>
      <w:pPr>
        <w:bidi/>
      </w:pPr>
      <w:r>
        <w:rPr>
          <w:rtl/>
          <w:cs/>
          <w:lang w:val="ar_AE" w:bidi="ar_AE"/>
        </w:rPr>
      </w:r>
      <w:r>
        <w:rPr>
          <w:rtl/>
          <w:cs/>
          <w:lang w:val="ar_AE" w:bidi="ar_AE"/>
        </w:rPr>
        <w:t>إحدى الطرق التجارية المعتادة التي كانت تمرّ بها القوافل بين مصر والبلاد الشرقية كانت قريبة من دُوثان وشَكيم. وكان التجّار محمّلين كَثِيرَاءَ وَبَلَسَانًا وَلاَذَنًا التي تصدر عنها روائح طيبة، فقد كان المصريون يحبون هذه العطور. لقد كان المصريون يستخدمون هذه المنتجات لصنع العطور والأدوية. جميع هذه المنتجات الثلاثة تأتي من الأشجار.</w:t>
      </w:r>
    </w:p>
    <w:p>
      <w:pPr>
        <w:bidi/>
      </w:pPr>
      <w:r>
        <w:rPr>
          <w:rtl/>
          <w:cs/>
          <w:lang w:val="ar_AE" w:bidi="ar_AE"/>
        </w:rPr>
      </w:r>
      <w:r>
        <w:rPr>
          <w:rtl/>
          <w:cs/>
          <w:lang w:val="ar_AE" w:bidi="ar_AE"/>
        </w:rPr>
        <w:t>اعرضوا صورة لشجرة بها لاَذَنًا (الراتنج).</w:t>
      </w:r>
    </w:p>
    <w:p>
      <w:pPr>
        <w:bidi/>
      </w:pPr>
      <w:r>
        <w:rPr>
          <w:rtl/>
          <w:cs/>
          <w:lang w:val="ar_AE" w:bidi="ar_AE"/>
        </w:rPr>
      </w:r>
      <w:r>
        <w:rPr>
          <w:rtl/>
          <w:cs/>
          <w:lang w:val="ar_AE" w:bidi="ar_AE"/>
        </w:rPr>
        <w:t>اقترح يهوذا بيع يوسف عبدًا للتجّار. كان يهوذا أخ رأوبين الأصغر، وأمهما ليئة. سأل يهوذا سؤالًا لا يحتاج إلى إجابة. يسأل يهوذا: «مَا الْفَائِدَةُ أَنْ نَقْتُلَ أَخَانَا وَنُخْفِيَ دَمَهُ؟" فيهوذا لا يريد أن يقتل يوسف، فهو يرى أنه سيكون من الصعب الاختباء من شعوره بالذنب لقتل يوسف. ثم يعطي يهوذا صورة بلاغية لغوية للإشارة إلى الذنب. قال يهوذا إذا قتلوا يوسف تَكُون أَيْدِيهم عَلَيْهِ. وفي بعض الترجمات دمه يكون عليهم وعلى ضمائرنا". المعنى هنا أنه سيكون لديهم ضمير مذنب.</w:t>
      </w:r>
    </w:p>
    <w:p>
      <w:pPr>
        <w:bidi/>
      </w:pPr>
      <w:r>
        <w:rPr>
          <w:rtl/>
          <w:cs/>
          <w:lang w:val="ar_AE" w:bidi="ar_AE"/>
        </w:rPr>
      </w:r>
      <w:r>
        <w:rPr>
          <w:rtl/>
          <w:cs/>
          <w:lang w:val="ar_AE" w:bidi="ar_AE"/>
        </w:rPr>
        <w:t>توقَّفوا وناقشوا: احكوا قصة عن شخص يقتل شخصًا ما. استمعوا إلى الكلمات والعبارات التي تُستخدم لوصف شعور القاتل بعد ذلك. ما الكلمات أو الصور التي تُستخدم لوصف مشاعر الندم أو الذنب؟</w:t>
      </w:r>
    </w:p>
    <w:p>
      <w:pPr>
        <w:bidi/>
      </w:pPr>
      <w:r>
        <w:rPr>
          <w:rtl/>
          <w:cs/>
          <w:lang w:val="ar_AE" w:bidi="ar_AE"/>
        </w:rPr>
      </w:r>
      <w:r>
        <w:rPr>
          <w:rtl/>
          <w:cs/>
          <w:lang w:val="ar_AE" w:bidi="ar_AE"/>
        </w:rPr>
        <w:t>يقول يهوذا لإخوته عن يوسف "أَنَّهُ أَخُونَا وَلَحْمُنَا". وهذه صورة كلامية تعني أن ليوسف نفس الأب، وأنهم أقرباء جسديًا.</w:t>
      </w:r>
    </w:p>
    <w:p>
      <w:pPr>
        <w:bidi/>
      </w:pPr>
      <w:r>
        <w:rPr>
          <w:rtl/>
          <w:cs/>
          <w:lang w:val="ar_AE" w:bidi="ar_AE"/>
        </w:rPr>
      </w:r>
      <w:r>
        <w:rPr>
          <w:rtl/>
          <w:cs/>
          <w:lang w:val="ar_AE" w:bidi="ar_AE"/>
        </w:rPr>
        <w:t>توقفوا وناقشوا: احكوا قصة عن عائلتكم. ما الصور الكلامية البلاغية التي تستخدمونها لوصف العلاقات في هذه القصة؟</w:t>
      </w:r>
    </w:p>
    <w:p>
      <w:pPr>
        <w:bidi/>
      </w:pPr>
      <w:r>
        <w:rPr>
          <w:rtl/>
          <w:cs/>
          <w:lang w:val="ar_AE" w:bidi="ar_AE"/>
        </w:rPr>
      </w:r>
      <w:r>
        <w:rPr>
          <w:rtl/>
          <w:cs/>
          <w:lang w:val="ar_AE" w:bidi="ar_AE"/>
        </w:rPr>
        <w:t>باع الإخوة يوسف بمبلغ عشرين قطعة من الفضة. وهذا حوالي 1/2 رطلًا أو 230 جرامًا. كان هذا الثمن المعتاد للعبد في هذا الوقت. أخذ التجّار يوسف إلى مصر، وصار يوسف الآن عبدًا. كان التجّار يملكون يوسف، ولم يكن ليوسف الحرية في الرحيل.</w:t>
      </w:r>
    </w:p>
    <w:p>
      <w:pPr>
        <w:bidi/>
      </w:pPr>
      <w:r>
        <w:rPr>
          <w:rtl/>
          <w:cs/>
          <w:lang w:val="ar_AE" w:bidi="ar_AE"/>
        </w:rPr>
      </w:r>
      <w:r>
        <w:rPr>
          <w:rtl/>
          <w:cs/>
          <w:lang w:val="ar_AE" w:bidi="ar_AE"/>
        </w:rPr>
        <w:t>يستخدم المقطع اسمين للإشارة إلى التجّار. الإسماعيليون وقد كانوا من نسل إسماعيل، والمِدْيانيون وهم من نسل إبراهيم من زوجته الثانية قطورة. يعتقد معظم الناس أن الإسماعيليين كانوا اسمًا أكثر عمومية، والمديانيين كانوا اسمًا أكثر تحديدًا لنفس الناس. لقد مرّت قافلة واحدة فقط من التجّار.</w:t>
      </w:r>
    </w:p>
    <w:p>
      <w:pPr>
        <w:bidi/>
      </w:pPr>
      <w:r>
        <w:rPr>
          <w:rtl/>
          <w:cs/>
          <w:lang w:val="ar_AE" w:bidi="ar_AE"/>
        </w:rPr>
      </w:r>
      <w:r>
        <w:rPr>
          <w:rtl/>
          <w:cs/>
          <w:lang w:val="ar_AE" w:bidi="ar_AE"/>
        </w:rPr>
        <w:t>لم يكن رأوبين مع إخوته عندما باعوا يوسف للتجّار المِدّانيين. نحن لا نعرف أين كان رأوبين لكن ربما كان يبحث عن الخراف في الحقل. كان رأوبين يُخطط لإنقاذ يوسف وإرساله إلى يعقوب، فعندما وجد رأوبين أن يوسف قد رحل، كان رأوبين حزينًا جدًا ومزَّق ثيابه. في هذا الوقت، عادة ما يمزق الناس ثيابهم ليعبّروا عن حزنهم.</w:t>
      </w:r>
    </w:p>
    <w:p>
      <w:pPr>
        <w:bidi/>
      </w:pPr>
      <w:r>
        <w:rPr>
          <w:rtl/>
          <w:cs/>
          <w:lang w:val="ar_AE" w:bidi="ar_AE"/>
        </w:rPr>
      </w:r>
      <w:r>
        <w:rPr>
          <w:rtl/>
          <w:cs/>
          <w:lang w:val="ar_AE" w:bidi="ar_AE"/>
        </w:rPr>
        <w:t>لقد قرّر الإخوة أن يقتلوا تَيْسًا ويغمسوا رداء يوسف المُمَيَّز في الدم، ويرسلوا الرداء إلى يعقوب. عندما رأى يعقوب الرُداء، أدرك على الفور أن هذا كان رُداء يوسف المُميَّز، عاش يعقوب جميع ممارسات الحداد المعتادة في ذلك الوقت، فمزَّق ثيابه، وناح يعقوب على ابنه، وارتدى مسحًا على حقويه. المسوح هو خامة مصنوعة من شعر الماعز أو الجمل وغير مريحة جدًا لارتدائها. عادة ما يرتدي الناس المسوح لأيام كثيرة.</w:t>
      </w:r>
    </w:p>
    <w:p>
      <w:pPr>
        <w:bidi/>
      </w:pPr>
      <w:r>
        <w:rPr>
          <w:rtl/>
          <w:cs/>
          <w:lang w:val="ar_AE" w:bidi="ar_AE"/>
        </w:rPr>
      </w:r>
      <w:r>
        <w:rPr>
          <w:rtl/>
          <w:cs/>
          <w:lang w:val="ar_AE" w:bidi="ar_AE"/>
        </w:rPr>
        <w:t xml:space="preserve">اعرضوا صورةً للمسوح. </w:t>
      </w:r>
    </w:p>
    <w:p>
      <w:pPr>
        <w:bidi/>
      </w:pPr>
      <w:r>
        <w:rPr>
          <w:rtl/>
          <w:cs/>
          <w:lang w:val="ar_AE" w:bidi="ar_AE"/>
        </w:rPr>
      </w:r>
      <w:r>
        <w:rPr>
          <w:rtl/>
          <w:cs/>
          <w:lang w:val="ar_AE" w:bidi="ar_AE"/>
        </w:rPr>
        <w:t>توقَّفوا وناقشوا: احكوا قصة عن شخص مات في العائلة. اخبرونا ما فعله أفراد العائلة المختلفة ليظهروا حزنهم في هذا الموت. كم من الوقت يستمر الحداد عادة؟</w:t>
      </w:r>
    </w:p>
    <w:p>
      <w:pPr>
        <w:bidi/>
      </w:pPr>
      <w:r>
        <w:rPr>
          <w:rtl/>
          <w:cs/>
          <w:lang w:val="ar_AE" w:bidi="ar_AE"/>
        </w:rPr>
      </w:r>
      <w:r>
        <w:rPr>
          <w:rtl/>
          <w:cs/>
          <w:lang w:val="ar_AE" w:bidi="ar_AE"/>
        </w:rPr>
        <w:t>اعتقد يعقوب أن حيوانًا مفترسًا قد قتل يوسف وافترسه. لقد ناح يعقوب لفترة طويلة. حاول جميع أبناء يعقوب وبناته أن يعزّوه، لكن يعقوب رفض أن يتعزّى. وهذا يعبّر على أن الإخوة الذين باعوا يوسف أخيهم حاولوا أن يعزّوا يعقوب. لكن يعقوب قال: ر«إِنِّي أَنْزِلُ إِلَى ابْنِي نَائِحًا إِلَى الْهَاوِيَةِ». وهذا يعني أن يعقوب سينوح طوال حياته. الهاوية، هي اسم المكان الذي يذهب إليه الناس بعد الموت.</w:t>
      </w:r>
    </w:p>
    <w:p>
      <w:pPr>
        <w:bidi/>
      </w:pPr>
      <w:r>
        <w:rPr>
          <w:rtl/>
          <w:cs/>
          <w:lang w:val="ar_AE" w:bidi="ar_AE"/>
        </w:rPr>
      </w:r>
      <w:r>
        <w:rPr>
          <w:rtl/>
          <w:cs/>
          <w:lang w:val="ar_AE" w:bidi="ar_AE"/>
        </w:rPr>
        <w:t xml:space="preserve"> أخذ التجّار يوسف إلى مصر وباعوه لرجل اسمه فوطيفار. كان فوطيفار يعمل مسئولًا لدى فرعون، ملك مصر. لقد كان فوطيفار رَئِيسِ الشُّرَطِ.</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يأخذ الإخوة الغنم ويذهبون ليجدوا العشب والماء. وبعد بعض الوقت، يرسل يعقوب يوسف ليأتي بأخبارهم إليه، يسافر يوسف إلى شكيم ثم إلى دُوثَان،</w:t>
      </w:r>
    </w:p>
    <w:p>
      <w:pPr>
        <w:bidi/>
      </w:pPr>
      <w:r>
        <w:rPr>
          <w:rtl/>
          <w:cs/>
          <w:lang w:val="ar_AE" w:bidi="ar_AE"/>
        </w:rPr>
      </w:r>
      <w:r>
        <w:rPr>
          <w:b/>
          <w:rtl/>
          <w:cs/>
          <w:lang w:val="ar_AE" w:bidi="ar_AE"/>
        </w:rPr>
        <w:t>المشهد الثاني:</w:t>
      </w:r>
      <w:r>
        <w:rPr>
          <w:rtl/>
          <w:cs/>
          <w:lang w:val="ar_AE" w:bidi="ar_AE"/>
        </w:rPr>
        <w:t xml:space="preserve"> يرى الإخوة يوسف قادمًا ويخططون لقتله. يقنع رأوبين الإخوة بأن يلقوا يوسف في بئر فارغ.</w:t>
      </w:r>
    </w:p>
    <w:p>
      <w:pPr>
        <w:bidi/>
      </w:pPr>
      <w:r>
        <w:rPr>
          <w:rtl/>
          <w:cs/>
          <w:lang w:val="ar_AE" w:bidi="ar_AE"/>
        </w:rPr>
      </w:r>
      <w:r>
        <w:rPr>
          <w:b/>
          <w:rtl/>
          <w:cs/>
          <w:lang w:val="ar_AE" w:bidi="ar_AE"/>
        </w:rPr>
        <w:t>المشهد الثالث:</w:t>
      </w:r>
      <w:r>
        <w:rPr>
          <w:rtl/>
          <w:cs/>
          <w:lang w:val="ar_AE" w:bidi="ar_AE"/>
        </w:rPr>
        <w:t xml:space="preserve"> يصل يوسف، فيخلع الإخوة رُداءه عنه ويلقونه في البئر الفارغ، ثم يجلس الإخوة ليأكلوا. يرى الإخوة قافلة من التُجّار قادمة فيقررون أن يبيعوا يوسف للتجار الذاهبون إلى مصر. يُؤخذ يوسف إلى مصر.</w:t>
      </w:r>
    </w:p>
    <w:p>
      <w:pPr>
        <w:bidi/>
      </w:pPr>
      <w:r>
        <w:rPr>
          <w:rtl/>
          <w:cs/>
          <w:lang w:val="ar_AE" w:bidi="ar_AE"/>
        </w:rPr>
      </w:r>
      <w:r>
        <w:rPr>
          <w:b/>
          <w:rtl/>
          <w:cs/>
          <w:lang w:val="ar_AE" w:bidi="ar_AE"/>
        </w:rPr>
        <w:t>المشهد الرابع:</w:t>
      </w:r>
      <w:r>
        <w:rPr>
          <w:rtl/>
          <w:cs/>
          <w:lang w:val="ar_AE" w:bidi="ar_AE"/>
        </w:rPr>
        <w:t xml:space="preserve"> رأوبين يجد أن يوسف قد رحل ويحزن. ثم يقتل الإخوة تيسًا صغيرًا ويغمسوا الرداء في الدم، ويرسلوا الرداء إلى يعقوب.</w:t>
      </w:r>
    </w:p>
    <w:p>
      <w:pPr>
        <w:bidi/>
      </w:pPr>
      <w:r>
        <w:rPr>
          <w:rtl/>
          <w:cs/>
          <w:lang w:val="ar_AE" w:bidi="ar_AE"/>
        </w:rPr>
      </w:r>
      <w:r>
        <w:rPr>
          <w:b/>
          <w:rtl/>
          <w:cs/>
          <w:lang w:val="ar_AE" w:bidi="ar_AE"/>
        </w:rPr>
        <w:t>المشهد الخامس:</w:t>
      </w:r>
      <w:r>
        <w:rPr>
          <w:rtl/>
          <w:cs/>
          <w:lang w:val="ar_AE" w:bidi="ar_AE"/>
        </w:rPr>
        <w:t xml:space="preserve"> يتعرّف يعقوب على رُداء يوسف. يعتقد يعقوب أن حيوانًا برّيًا قد قتل يوسف وأكله. ينوح يعقوب لفترة طويلة.</w:t>
      </w:r>
    </w:p>
    <w:p>
      <w:pPr>
        <w:bidi/>
      </w:pPr>
      <w:r>
        <w:rPr>
          <w:rtl/>
          <w:cs/>
          <w:lang w:val="ar_AE" w:bidi="ar_AE"/>
        </w:rPr>
      </w:r>
      <w:r>
        <w:rPr>
          <w:b/>
          <w:rtl/>
          <w:cs/>
          <w:lang w:val="ar_AE" w:bidi="ar_AE"/>
        </w:rPr>
        <w:t>المشهد السادس:</w:t>
      </w:r>
      <w:r>
        <w:rPr>
          <w:rtl/>
          <w:cs/>
          <w:lang w:val="ar_AE" w:bidi="ar_AE"/>
        </w:rPr>
        <w:t xml:space="preserve"> يصل يوسف إلى مصر، ويشتريه رجل اسمه فوطيفار عبدًا له.</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رجل مجهول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الإخوة الثمانية الآخرون</w:t>
      </w:r>
    </w:p>
    <w:p>
      <w:pPr>
        <w:pStyle w:val="ListBullet"/>
        <w:bidi/>
        <w:spacing w:line="240" w:lineRule="auto"/>
        <w:ind w:left="720"/>
      </w:pPr>
      <w:r>
        <w:rPr>
          <w:rtl/>
          <w:cs/>
          <w:lang w:val="ar_AE" w:bidi="ar_AE"/>
        </w:rPr>
      </w:r>
      <w:r>
        <w:rPr>
          <w:rtl/>
          <w:cs/>
          <w:lang w:val="ar_AE" w:bidi="ar_AE"/>
        </w:rPr>
        <w:t>التُجّار الإسماعيليون/المِديانيون</w:t>
      </w:r>
    </w:p>
    <w:p>
      <w:pPr>
        <w:pStyle w:val="ListBullet"/>
        <w:bidi/>
        <w:spacing w:line="240" w:lineRule="auto"/>
        <w:ind w:left="720"/>
      </w:pPr>
      <w:r>
        <w:rPr>
          <w:rtl/>
          <w:cs/>
          <w:lang w:val="ar_AE" w:bidi="ar_AE"/>
        </w:rPr>
      </w:r>
      <w:r>
        <w:rPr>
          <w:rtl/>
          <w:cs/>
          <w:lang w:val="ar_AE" w:bidi="ar_AE"/>
        </w:rPr>
        <w:t>فوطيفار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بداية القصة في المقطع السابق، كان يوسف في السابعة عشرة من العمر، ونحن لا نعرف عمره بالتدقيق عندما وصل إلى مصر. هناك عشرة من إخوة يوسف أكبر منه، مما يعني أن جميع هؤلاء العشرة كانوا بالغين. لقد دبّر هؤلاء الرجال البالغون قتل أخيهم، وأرسلوا رداء يوسف المُغمَّس بالدم ليعقوب. لقد رأى هؤلاء الرجال البالغون يعقوب أبيهم وهو ينوح على موت يوسف، بينما هم يعرفون أن يوسف كان على الأرجح لا يزال حيًا وفي مصر.</w:t>
      </w:r>
    </w:p>
    <w:p>
      <w:pPr>
        <w:bidi/>
      </w:pPr>
      <w:r>
        <w:rPr>
          <w:rtl/>
          <w:cs/>
          <w:lang w:val="ar_AE" w:bidi="ar_AE"/>
        </w:rPr>
      </w:r>
      <w:r>
        <w:rPr>
          <w:rtl/>
          <w:cs/>
          <w:lang w:val="ar_AE" w:bidi="ar_AE"/>
        </w:rPr>
        <w:t>ذهب الإخوة إلى شكيم ليرعوا الغنم، وشكيم هي المكان الذي توقف فيه إبراهيم أولًا عندما وصل إلى كنعان. شكيم هي المكان الذي خيَّم فيه يعقوب واشترى حقلًا، وفي شكيم اغتُصِبَت دينة ابنة يعقوب. وبعد أن قتل اخوتها جميع رجال شكيم وأخذوا جميع النساء والأطفال أسرى، غادر يعقوب شكيم وذهب في النهاية إلى حبرون. نحن لا نعرف كم عدد السنوات التي مرت بين اغتصاب دينة وبين أخذ الإخوة خرافهم إلى شكيم ليجدوا العشب والماء.</w:t>
      </w:r>
    </w:p>
    <w:p>
      <w:pPr>
        <w:bidi/>
      </w:pPr>
      <w:r>
        <w:rPr>
          <w:rtl/>
          <w:cs/>
          <w:lang w:val="ar_AE" w:bidi="ar_AE"/>
        </w:rPr>
      </w:r>
      <w:r>
        <w:rPr>
          <w:rtl/>
          <w:cs/>
          <w:lang w:val="ar_AE" w:bidi="ar_AE"/>
        </w:rPr>
        <w:t>في المشهد الأول، يترك أبناء يعقوب العشرة الأكبر يعقوب ويوسف في حبرون. لم يُذكر بنيامين في هذه القصة. يأخذ الإخوة القطعان ويذهبون ليجدوا مراعي أو عشب وماء أفضل، فيذهبون أولًا إلى شكيم، ثم إلى دوثان. يرسل يعقوب يوسف ليعرف أحوالهم جميعهم، فيعقوب يريد أن يعرف أخبارهم. من الواضح أن يوسف ذهب بمفرده في هذه الرحلة التي تبلغ 50 ميلًا أو 80 كيلومترًا. ودوثان تقع على بُعد 15 ميلًا أو 24 كيلومترًا أكثر شمالًا. نحن لا نعرف كم عدد الأيام التي استغرقها يوسف ليجد إخوته. وفي شكيم وجد رجل يوسف وهو يتلفت ضالًا، وأخبره علي المكان الذي ذهب إليه الإخوة، فيذهب يوسف إلى دُوثَان.</w:t>
      </w:r>
    </w:p>
    <w:p>
      <w:pPr>
        <w:bidi/>
      </w:pPr>
      <w:r>
        <w:rPr>
          <w:rtl/>
          <w:cs/>
          <w:lang w:val="ar_AE" w:bidi="ar_AE"/>
        </w:rPr>
      </w:r>
      <w:r>
        <w:rPr>
          <w:rtl/>
          <w:cs/>
          <w:lang w:val="ar_AE" w:bidi="ar_AE"/>
        </w:rPr>
        <w:t>في المشهد الثاني، يرى الإخوة يوسف قادمًا نحوهم ويخططون لقتله. فيقنع رأوبين الإخوة بأن يضعوا يوسف في بئر فارغة، بينما هو يُخطط لإنقاذ يوسف وإرساله إلى يعقوب.</w:t>
      </w:r>
    </w:p>
    <w:p>
      <w:pPr>
        <w:bidi/>
      </w:pPr>
      <w:r>
        <w:rPr>
          <w:rtl/>
          <w:cs/>
          <w:lang w:val="ar_AE" w:bidi="ar_AE"/>
        </w:rPr>
      </w:r>
      <w:r>
        <w:rPr>
          <w:rtl/>
          <w:cs/>
          <w:lang w:val="ar_AE" w:bidi="ar_AE"/>
        </w:rPr>
        <w:t>في المشهد الثالث، يصل يوسف إلى مخيمهم، فيمسكه الإخوة، ويخلعوا رُداءه الجميل عنه ويلقوه في البئر الفارغ،</w:t>
      </w:r>
    </w:p>
    <w:p>
      <w:pPr>
        <w:bidi/>
      </w:pPr>
      <w:r>
        <w:rPr>
          <w:rtl/>
          <w:cs/>
          <w:lang w:val="ar_AE" w:bidi="ar_AE"/>
        </w:rPr>
      </w:r>
      <w:r>
        <w:rPr>
          <w:rtl/>
          <w:cs/>
          <w:lang w:val="ar_AE" w:bidi="ar_AE"/>
        </w:rPr>
        <w:t>توقفوا وناقشوا: بينما تعملون على التمثيل لهذا الجزء من القصة، صفوه ولاحظوا الكلمات القوية التي تستخدمونها. في اللغة العربية، يمكننا أن نضع شيئًا ما، أو نلقي شيئًا، أو نطْرَح شيئًا. والإلقاء أقوى بكثير من الوضع، والطرح أقوى بكثير من الإلقاء.</w:t>
      </w:r>
    </w:p>
    <w:p>
      <w:pPr>
        <w:bidi/>
      </w:pPr>
      <w:r>
        <w:rPr>
          <w:rtl/>
          <w:cs/>
          <w:lang w:val="ar_AE" w:bidi="ar_AE"/>
        </w:rPr>
      </w:r>
      <w:r>
        <w:rPr>
          <w:rtl/>
          <w:cs/>
          <w:lang w:val="ar_AE" w:bidi="ar_AE"/>
        </w:rPr>
        <w:t>ثم يجلس الإخوة ليأكلوا. يبدو أن رأوبين كان في مكان آخر عندما حدث هذا. ثم يرى الإخوة قافلة تقترب، فيقنع يهوذا الإخوة بأنه من الأفضل بيعه لهؤلاء التُجّار بدلًا من قتله. فيبيعوا يوسف بعشرين قطعة من الفضة، وهو الثمن المعتاد للعبِّد. يُخرج الإخوة يوسف من البئر، ويأخذه التُجّار إلى مصر.</w:t>
      </w:r>
    </w:p>
    <w:p>
      <w:pPr>
        <w:bidi/>
      </w:pPr>
      <w:r>
        <w:rPr>
          <w:rtl/>
          <w:cs/>
          <w:lang w:val="ar_AE" w:bidi="ar_AE"/>
        </w:rPr>
      </w:r>
      <w:r>
        <w:rPr>
          <w:rtl/>
          <w:cs/>
          <w:lang w:val="ar_AE" w:bidi="ar_AE"/>
        </w:rPr>
        <w:t>في المشهد الرابع، يعود رأوبين ويجد يوسف قد رحل، فيمزق رأوبين ثيابه ليُعبّر عن حزنه. ثم يقتل الإخوة ماعزًا صغيرًا ويغمسون رداء يوسف في الدم، ويعيدوا هذا الرداء إلى يعقوب. لقد أرسلوا رسالة مع القميص: "وَجَدْنَا هذَا. حَقِّقْ أَقَمِيصُ ابْنِكَ هُوَ أَمْ لاَ؟" إن سؤالهم هو واحد من تلك الأسئلة التي لا تحتاج إلى إجابة. يمكنكم أن تقدموا المعلومة مُثبتة دون طرح السؤال.</w:t>
      </w:r>
    </w:p>
    <w:p>
      <w:pPr>
        <w:bidi/>
      </w:pPr>
      <w:r>
        <w:rPr>
          <w:rtl/>
          <w:cs/>
          <w:lang w:val="ar_AE" w:bidi="ar_AE"/>
        </w:rPr>
      </w:r>
      <w:r>
        <w:rPr>
          <w:rtl/>
          <w:cs/>
          <w:lang w:val="ar_AE" w:bidi="ar_AE"/>
        </w:rPr>
        <w:t>في المشهد الخامس، يعتقد يعقوب أن حيوانًا برّيًا افْتُرِسَ يُوسُفُ افْتِرَاسًا. ينوح يعقوب، ويبكي، ويمزِّق ثيابه، ويرتدي مسوحًا. حاول جميع أبناء يعقوب وبناته أن يعزّوه، لكن يعقوب رفض أن يتعزّى. الابنة الوحيدة المذكورة بالاسم في مقطع سابق كانت دينة، لكن كان ليعقوب بناتٌ أخريات وكذلك كنائن. ولم يخبر الإخوة يعقوب أبدًا بما فعلوه بيوسف. فيقول يعقوب: "إِنِّي أَنْزِلُ إِلَى ابْنِي نَائِحًا إِلَى الْهَاوِيَةِ". يستخدم يعقوب صورة بلاغية ليقول هذا. فيقول يعقوب إنني سأنوح حتى أذهب إلى قبري. تستخدم بعض الترجمات كلمة الهاوية التي هي اسم مكان الموتى.</w:t>
      </w:r>
    </w:p>
    <w:p>
      <w:pPr>
        <w:bidi/>
      </w:pPr>
      <w:r>
        <w:rPr>
          <w:rtl/>
          <w:cs/>
          <w:lang w:val="ar_AE" w:bidi="ar_AE"/>
        </w:rPr>
      </w:r>
      <w:r>
        <w:rPr>
          <w:rtl/>
          <w:cs/>
          <w:lang w:val="ar_AE" w:bidi="ar_AE"/>
        </w:rPr>
        <w:t>في المشهد السادس، يصل يوسف إلى مصر، ويشتريه رجلًا اسمه فوطيفار عبدًا له. وفوطيفار هو رجلٌ مهم يعمل في خدمة ملك مصر. فوطيفار هو رَئِيسُ الشُّرَطِ.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رجل مجهول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الإخوة الثمانية الآخرون</w:t>
      </w:r>
    </w:p>
    <w:p>
      <w:pPr>
        <w:pStyle w:val="ListBullet"/>
        <w:bidi/>
        <w:spacing w:line="240" w:lineRule="auto"/>
        <w:ind w:left="720"/>
      </w:pPr>
      <w:r>
        <w:rPr>
          <w:rtl/>
          <w:cs/>
          <w:lang w:val="ar_AE" w:bidi="ar_AE"/>
        </w:rPr>
      </w:r>
      <w:r>
        <w:rPr>
          <w:rtl/>
          <w:cs/>
          <w:lang w:val="ar_AE" w:bidi="ar_AE"/>
        </w:rPr>
        <w:t>التجار الإسماعيليون/المِديانيون</w:t>
      </w:r>
    </w:p>
    <w:p>
      <w:pPr>
        <w:pStyle w:val="ListBullet"/>
        <w:bidi/>
        <w:spacing w:line="240" w:lineRule="auto"/>
        <w:ind w:left="720"/>
      </w:pPr>
      <w:r>
        <w:rPr>
          <w:rtl/>
          <w:cs/>
          <w:lang w:val="ar_AE" w:bidi="ar_AE"/>
        </w:rPr>
      </w:r>
      <w:r>
        <w:rPr>
          <w:rtl/>
          <w:cs/>
          <w:lang w:val="ar_AE" w:bidi="ar_AE"/>
        </w:rPr>
        <w:t>فوطيفار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أوقفوا التمثيل. واسألوا الممثِّل الذي يؤدي الدور: "ما هو شعورك؟" قد تسمعون إجابات مختلفة، واصلوا التمثيل.</w:t>
      </w:r>
    </w:p>
    <w:p>
      <w:pPr>
        <w:bidi/>
      </w:pPr>
      <w:r>
        <w:rPr>
          <w:rtl/>
          <w:cs/>
          <w:lang w:val="ar_AE" w:bidi="ar_AE"/>
        </w:rPr>
      </w:r>
      <w:r>
        <w:rPr>
          <w:rtl/>
          <w:cs/>
          <w:lang w:val="ar_AE" w:bidi="ar_AE"/>
        </w:rPr>
        <w:t>في المشهد الأول، أخذ أبناء يعقوب العشرة الأكبر سنًّا الغنم لكي يبحثوا لها عن مرعى، وبعد فترة أرسل يعقوب يوسف ليجد إخوته، وليسمع أخبارهم ثم يعود ليخبره بما وجد.</w:t>
      </w:r>
    </w:p>
    <w:p>
      <w:pPr>
        <w:bidi/>
      </w:pPr>
      <w:r>
        <w:rPr>
          <w:rtl/>
          <w:cs/>
          <w:lang w:val="ar_AE" w:bidi="ar_AE"/>
        </w:rPr>
      </w:r>
      <w:r>
        <w:rPr>
          <w:rtl/>
          <w:cs/>
          <w:lang w:val="ar_AE" w:bidi="ar_AE"/>
        </w:rPr>
        <w:t>أوقفوا التمثيل واسألوا يعقوب: "هل أنت قلِق من إرسال يوسف وحده؟" قد تسمعون: "لن يضايق يوسف أحد. وسيعرفون جميعهم أن يوسف ابني. وهذا الرداء سيحميه. ولن يحدث له شيئًا". اسألوا يوسف: "ما شعورك بشأن ذهابك إلى إخوتك؟" قد تسمعون: "أنا متحمس. عليّ أن أذهب وأفعل شيئًا من أجل أبي، فهو يبقيني في البيت. أريد أن أتحمل مسؤوليات مثل إخوتي". اسألوا الإخوة: "ما شعوركم بشأن عودتكم إلى شكيم؟" قد تسمعون أحدهم يقول: "أنا لست قلِقًا، لن يزعجوننا، فهم يعرفون كيف يتركونا وشأننا". واصلوا التمثيل.</w:t>
      </w:r>
    </w:p>
    <w:p>
      <w:pPr>
        <w:bidi/>
      </w:pPr>
      <w:r>
        <w:rPr>
          <w:rtl/>
          <w:cs/>
          <w:lang w:val="ar_AE" w:bidi="ar_AE"/>
        </w:rPr>
      </w:r>
      <w:r>
        <w:rPr>
          <w:rtl/>
          <w:cs/>
          <w:lang w:val="ar_AE" w:bidi="ar_AE"/>
        </w:rPr>
        <w:t>في المشهد الثاني، يرى الإخوة يوسف قادمًا نحوهم ويخططون لقتله. فيقنعهم رأوبين بأن يضعوا يوسف في بئر فارغة، ويخطط رأوبين للرجوع لاحقًا ليُخرج يوسف من البئر ويرجعه إلى يعقوب.</w:t>
      </w:r>
    </w:p>
    <w:p>
      <w:pPr>
        <w:bidi/>
      </w:pPr>
      <w:r>
        <w:rPr>
          <w:rtl/>
          <w:cs/>
          <w:lang w:val="ar_AE" w:bidi="ar_AE"/>
        </w:rPr>
      </w:r>
      <w:r>
        <w:rPr>
          <w:rtl/>
          <w:cs/>
          <w:lang w:val="ar_AE" w:bidi="ar_AE"/>
        </w:rPr>
        <w:t>في المشهد الثالث، يمسك الإخوة بيوسف ويجردونه من رُداءه ويطرحونه في البئر الفارغ،</w:t>
      </w:r>
    </w:p>
    <w:p>
      <w:pPr>
        <w:bidi/>
      </w:pPr>
      <w:r>
        <w:rPr>
          <w:rtl/>
          <w:cs/>
          <w:lang w:val="ar_AE" w:bidi="ar_AE"/>
        </w:rPr>
      </w:r>
      <w:r>
        <w:rPr>
          <w:rtl/>
          <w:cs/>
          <w:lang w:val="ar_AE" w:bidi="ar_AE"/>
        </w:rPr>
        <w:t>أوقفوا التمثيل: اسألوا يوسف: "ما هو شعورك الآن؟" ربما تسمعون إجابة تقول: "أنا غاضب جدًا، لماذا يعاملونني بهذه الطريقة؟ أنا أخوهم. أنا جائع وعطشان. ليس من حقهم أن يفعلوا هذا بي. سأخبر أبي عندما أعود إلى بيتي بما فعلوه". اسألوا الإخوة: "ما هو شعوركم الآن؟" قد تسمع عبارات مثل: "عظيم". لقد وضعننا ذلك الطفل المُدلل في مكانه. وسيتعلم ألا يتعامل معنا كأنه ملك علينا". واصلوا التمثيل.</w:t>
      </w:r>
    </w:p>
    <w:p>
      <w:pPr>
        <w:bidi/>
      </w:pPr>
      <w:r>
        <w:rPr>
          <w:rtl/>
          <w:cs/>
          <w:lang w:val="ar_AE" w:bidi="ar_AE"/>
        </w:rPr>
      </w:r>
      <w:r>
        <w:rPr>
          <w:rtl/>
          <w:cs/>
          <w:lang w:val="ar_AE" w:bidi="ar_AE"/>
        </w:rPr>
        <w:t>يصل التُجّار إلى هناك ويقنع يهوذا باقي الإخوة ببيع يوسف عبدًا. فيخرجوه من البئر الفارغة، ويبيعونه. يأخذ التُجّار يوسف إلى مصر.</w:t>
      </w:r>
    </w:p>
    <w:p>
      <w:pPr>
        <w:bidi/>
      </w:pPr>
      <w:r>
        <w:rPr>
          <w:rtl/>
          <w:cs/>
          <w:lang w:val="ar_AE" w:bidi="ar_AE"/>
        </w:rPr>
      </w:r>
      <w:r>
        <w:rPr>
          <w:rtl/>
          <w:cs/>
          <w:lang w:val="ar_AE" w:bidi="ar_AE"/>
        </w:rPr>
        <w:t>أوقفوا التمثيل: اسألوا يوسف: "ما هو شعورك الآن؟" قد تسمعون: "أشعر بالخوف، ولا أعرف إلى أين يأخذونني. أريد أن أذهب إلى بيتي. أريد أن أكون مع أبي". واصلوا التمثيل.</w:t>
      </w:r>
    </w:p>
    <w:p>
      <w:pPr>
        <w:bidi/>
      </w:pPr>
      <w:r>
        <w:rPr>
          <w:rtl/>
          <w:cs/>
          <w:lang w:val="ar_AE" w:bidi="ar_AE"/>
        </w:rPr>
      </w:r>
      <w:r>
        <w:rPr>
          <w:rtl/>
          <w:cs/>
          <w:lang w:val="ar_AE" w:bidi="ar_AE"/>
        </w:rPr>
        <w:t>في المشهد الرابع، يصل رأوبين ويجد أن يوسف قد بيع، فيمزق رأوبين ثيابه علامة على الحزن.</w:t>
      </w:r>
    </w:p>
    <w:p>
      <w:pPr>
        <w:bidi/>
      </w:pPr>
      <w:r>
        <w:rPr>
          <w:rtl/>
          <w:cs/>
          <w:lang w:val="ar_AE" w:bidi="ar_AE"/>
        </w:rPr>
      </w:r>
      <w:r>
        <w:rPr>
          <w:rtl/>
          <w:cs/>
          <w:lang w:val="ar_AE" w:bidi="ar_AE"/>
        </w:rPr>
        <w:t>أوقفوا التمثيل: اسألوا رأوبين "لماذا أنت حزين في هذا الموقف؟" قد تسمعون: "كنت سأنقذ يوسف من البئر وسأرده إلى بيته. والآن، ماذا سنفعل مع أبينا؟ وماذا سيحدث لنا؟ إن ما فعلناه لشيء رهيب. يوسف هو أخونا". أو "أنا الابن البكر. إنها مسئوليتي أن أعتني بالعائلة. وكان ينبغي أن أعتني بيوسف أيضًا". واصلوا التمثيل.</w:t>
      </w:r>
    </w:p>
    <w:p>
      <w:pPr>
        <w:bidi/>
      </w:pPr>
      <w:r>
        <w:rPr>
          <w:rtl/>
          <w:cs/>
          <w:lang w:val="ar_AE" w:bidi="ar_AE"/>
        </w:rPr>
      </w:r>
      <w:r>
        <w:rPr>
          <w:rtl/>
          <w:cs/>
          <w:lang w:val="ar_AE" w:bidi="ar_AE"/>
        </w:rPr>
        <w:t>في المشهد الخامس، يقتل الإخوة ماعزًا صغيرًا ويغمسون رداء يوسف في الدم، ويرسلون الرداء إلى يعقوب. يظن يعقوب أن حيوانًا برّيًا افترس يوسف، فينوح يعقوب. يحاول أبناء يعقوب وبناته أن يعزّوه، ولا يقدر أحد أن يعزيه.</w:t>
      </w:r>
    </w:p>
    <w:p>
      <w:pPr>
        <w:bidi/>
      </w:pPr>
      <w:r>
        <w:rPr>
          <w:rtl/>
          <w:cs/>
          <w:lang w:val="ar_AE" w:bidi="ar_AE"/>
        </w:rPr>
      </w:r>
      <w:r>
        <w:rPr>
          <w:rtl/>
          <w:cs/>
          <w:lang w:val="ar_AE" w:bidi="ar_AE"/>
        </w:rPr>
        <w:t>أوقفوا التمثيل: اسألوا يعقوب: "ما هو شعورك الآن؟" قد تسمعون: "أنا حزين للغاية. لقد مات ابني، ابن راحيل، ابني الحبيب. لماذا تركته يذهب تلك الرحلة؟ لماذا أرسلته ليجد إخوته؟ لو كنت قد أبقيته في البيت، لكان لازال معي. يا ابني! لن أتوقف عن الحزن عليك". اسألوا الإخوة: "ما هو شعوركم الآن؟" قد تسمعون، "يحزنني أن أرى أبانا بهذا الشكل، أتمنى لو لم نفعل هذا بيوسف." "يوسف نال ما يستحقه. يجب على أبينا أن يدرك إننا ما زلنا معه، ويكتفي بذلك". "كنت أريد معاقبة يوسف، لكن لم أفكر كيف سيجعل هذا أبانا يغرق في الحزن. أنا متأسف لأجله. إنه حزين حزنًا حقًا". واصلوا التمثيل.</w:t>
      </w:r>
    </w:p>
    <w:p>
      <w:pPr>
        <w:bidi/>
      </w:pPr>
      <w:r>
        <w:rPr>
          <w:rtl/>
          <w:cs/>
          <w:lang w:val="ar_AE" w:bidi="ar_AE"/>
        </w:rPr>
      </w:r>
      <w:r>
        <w:rPr>
          <w:rtl/>
          <w:cs/>
          <w:lang w:val="ar_AE" w:bidi="ar_AE"/>
        </w:rPr>
        <w:t>في المشهد السادس، يصل يوسف إلى مصر، ويبيع التُجّار يوسف، فيشتري يوسف رجلاً مهمًا اسمه فوطيفار.</w:t>
      </w:r>
    </w:p>
    <w:p>
      <w:pPr>
        <w:bidi/>
      </w:pPr>
      <w:r>
        <w:rPr>
          <w:rtl/>
          <w:cs/>
          <w:lang w:val="ar_AE" w:bidi="ar_AE"/>
        </w:rPr>
      </w:r>
      <w:r>
        <w:rPr>
          <w:rtl/>
          <w:cs/>
          <w:lang w:val="ar_AE" w:bidi="ar_AE"/>
        </w:rPr>
        <w:t>أوقفوا التمثيل: اسألوا يوسف: "ما هو شعورك الآن؟" ربما تسمعون إجابة تقول: "أنا خائف جدًا، لا أعرف ماذا أفعل! أنا في هذا المكان الغريب، أنا لا أتحدث بلغتهم، لم أتناول طعامًا مثل هذا من قبل. لا أحب العيش داخل بيت. وهناك العديد من الروائح الكريهة في كل مكان. هناك الكثير من الضجيج. إنني أفتقد بيتي، وأفتقد عائلتي. أريد أن أرجع إلى بيتي".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يذهب أبناء يعقوب إلى شكيم </w:t>
      </w:r>
      <w:r>
        <w:rPr>
          <w:b/>
          <w:rtl/>
          <w:cs/>
          <w:lang w:val="ar_AE" w:bidi="ar_AE"/>
        </w:rPr>
        <w:t>ليرعوا</w:t>
      </w:r>
      <w:r>
        <w:rPr>
          <w:rtl/>
          <w:cs/>
          <w:lang w:val="ar_AE" w:bidi="ar_AE"/>
        </w:rPr>
        <w:t xml:space="preserve"> </w:t>
      </w:r>
      <w:r>
        <w:rPr>
          <w:b/>
          <w:rtl/>
          <w:cs/>
          <w:lang w:val="ar_AE" w:bidi="ar_AE"/>
        </w:rPr>
        <w:t>الغنم</w:t>
      </w:r>
      <w:r>
        <w:rPr>
          <w:rtl/>
          <w:cs/>
          <w:lang w:val="ar_AE" w:bidi="ar_AE"/>
        </w:rPr>
        <w:t>. وهذا يعني أنهم ذهبوا ليجدوا ما يكفي من العشب والماء للأغنام. والمرعي هو حقل يمكن للحيوانات أن تأكل منه العشب. والقطعان هي مجموعات من الحيوانات مثل الخراف والماعز.</w:t>
      </w:r>
    </w:p>
    <w:p>
      <w:pPr>
        <w:bidi/>
      </w:pPr>
      <w:r>
        <w:rPr>
          <w:rtl/>
          <w:cs/>
          <w:lang w:val="ar_AE" w:bidi="ar_AE"/>
        </w:rPr>
      </w:r>
      <w:r>
        <w:rPr>
          <w:rtl/>
          <w:cs/>
          <w:lang w:val="ar_AE" w:bidi="ar_AE"/>
        </w:rPr>
        <w:t>توقفوا واعرضوا صورة للخراف في مرعى.</w:t>
      </w:r>
    </w:p>
    <w:p>
      <w:pPr>
        <w:bidi/>
      </w:pPr>
      <w:r>
        <w:rPr>
          <w:rtl/>
          <w:cs/>
          <w:lang w:val="ar_AE" w:bidi="ar_AE"/>
        </w:rPr>
      </w:r>
      <w:r>
        <w:rPr>
          <w:rtl/>
          <w:cs/>
          <w:lang w:val="ar_AE" w:bidi="ar_AE"/>
        </w:rPr>
        <w:t xml:space="preserve">أخذ الإخوة يوسف وأزالوا عنه قميصه المُمَيّز الذي أعطاه له يعقوب أبيه. استخدموا الكلمة نفسها التي استخدمتموها في المقطع السابق. ثم وضعوا يوسف في </w:t>
      </w:r>
      <w:r>
        <w:rPr>
          <w:b/>
          <w:rtl/>
          <w:cs/>
          <w:lang w:val="ar_AE" w:bidi="ar_AE"/>
        </w:rPr>
        <w:t>بئر فارغة</w:t>
      </w:r>
      <w:r>
        <w:rPr>
          <w:rtl/>
          <w:cs/>
          <w:lang w:val="ar_AE" w:bidi="ar_AE"/>
        </w:rPr>
        <w:t>. تستخدم بعض الترجمات كلمة البئر. بينما تقول بعض الترجمات الأخرى "البئر الجاف". وتقول بعض الترجمات "حفرة". كان هذا حَفرًا تحت الأرض أو حَفرًا عميقًا في الأرض. لقد كان البئر يُعمل لجمع مياه الأمطار حتى يكون هناك ماء للغنم خلال موسم الجفاف. وقد كانت هذه البئر جافة. لم يكن هناك طريقة ليوسف يمكن أن يخرج بها من البئر بمفرده، وكان على أحدهم أن يسحب يوسف خارجًا. لم يكن هناك ماء في البئر. وبدون ماء، كان يوسف سيموت في ثلاثة أيام. يصف الكاتب عملية الإمساك بيوسف، وتجريده من رُداءه، وإلقائه في البئر الفارغة، مستخدمًا كلمات قاسية وقوية. لم يكن ما حدث فعلًا طيبًا، لقد أمسكوا بيوسف، وجرّدوه من قميصه، وألقوه في البئر الفارغة. اختاروا كلمات تصف الأفعال القاسية التي قام بها الإخوة،</w:t>
      </w:r>
    </w:p>
    <w:p>
      <w:pPr>
        <w:bidi/>
      </w:pPr>
      <w:r>
        <w:rPr>
          <w:rtl/>
          <w:cs/>
          <w:lang w:val="ar_AE" w:bidi="ar_AE"/>
        </w:rPr>
      </w:r>
      <w:r>
        <w:rPr>
          <w:rtl/>
          <w:cs/>
          <w:lang w:val="ar_AE" w:bidi="ar_AE"/>
        </w:rPr>
        <w:t>توقفوا وناقشوا: صفوا لبعضكم بعضًا المشهد. استمعوا إلى خيارات الكلمات التي تستخدمونها لوصف العنف.</w:t>
      </w:r>
    </w:p>
    <w:p>
      <w:pPr>
        <w:bidi/>
      </w:pPr>
      <w:r>
        <w:rPr>
          <w:rtl/>
          <w:cs/>
          <w:lang w:val="ar_AE" w:bidi="ar_AE"/>
        </w:rPr>
      </w:r>
      <w:r>
        <w:rPr>
          <w:rtl/>
          <w:cs/>
          <w:lang w:val="ar_AE" w:bidi="ar_AE"/>
        </w:rPr>
        <w:t>اعرضوا صورة لقميص يوسف المُمَيَّز.</w:t>
      </w:r>
    </w:p>
    <w:p>
      <w:pPr>
        <w:bidi/>
      </w:pPr>
      <w:r>
        <w:rPr>
          <w:rtl/>
          <w:cs/>
          <w:lang w:val="ar_AE" w:bidi="ar_AE"/>
        </w:rPr>
      </w:r>
      <w:r>
        <w:rPr>
          <w:rtl/>
          <w:cs/>
          <w:lang w:val="ar_AE" w:bidi="ar_AE"/>
        </w:rPr>
        <w:t xml:space="preserve">كانت القافلة تحمل </w:t>
      </w:r>
      <w:r>
        <w:rPr>
          <w:b/>
          <w:rtl/>
          <w:cs/>
          <w:lang w:val="ar_AE" w:bidi="ar_AE"/>
        </w:rPr>
        <w:t xml:space="preserve"> كَثِيرَاءَ</w:t>
      </w:r>
      <w:r>
        <w:rPr>
          <w:rtl/>
          <w:cs/>
          <w:lang w:val="ar_AE" w:bidi="ar_AE"/>
        </w:rPr>
        <w:t xml:space="preserve"> </w:t>
      </w:r>
      <w:r>
        <w:rPr>
          <w:b/>
          <w:rtl/>
          <w:cs/>
          <w:lang w:val="ar_AE" w:bidi="ar_AE"/>
        </w:rPr>
        <w:t>وَبَلَسَانًا</w:t>
      </w:r>
      <w:r>
        <w:rPr>
          <w:rtl/>
          <w:cs/>
          <w:lang w:val="ar_AE" w:bidi="ar_AE"/>
        </w:rPr>
        <w:t xml:space="preserve"> و</w:t>
      </w:r>
      <w:r>
        <w:rPr>
          <w:b/>
          <w:rtl/>
          <w:cs/>
          <w:lang w:val="ar_AE" w:bidi="ar_AE"/>
        </w:rPr>
        <w:t>َلاَذَنًا</w:t>
      </w:r>
      <w:r>
        <w:rPr>
          <w:rtl/>
          <w:cs/>
          <w:lang w:val="ar_AE" w:bidi="ar_AE"/>
        </w:rPr>
        <w:t xml:space="preserve"> إلى مصر. الكَثيراء هو مادة لزجة تُستخرج من شجرة أو شجيرة. وتذكر بعض الترجمات هذه المنتجات. وتقول ترجمات أخرى إن القافلة كانت مُحمِّلة بأنواع مختلفة من التوابل. لم تكن هذه المنتجات من نوع التوابل التي يضيفها الناس إلى الطعام، لكن كانت هذه تُستخدم في البخور، والعطور، والطب.</w:t>
      </w:r>
    </w:p>
    <w:p>
      <w:pPr>
        <w:bidi/>
      </w:pPr>
      <w:r>
        <w:rPr>
          <w:rtl/>
          <w:cs/>
          <w:lang w:val="ar_AE" w:bidi="ar_AE"/>
        </w:rPr>
      </w:r>
      <w:r>
        <w:rPr>
          <w:rtl/>
          <w:cs/>
          <w:lang w:val="ar_AE" w:bidi="ar_AE"/>
        </w:rPr>
        <w:t>يطرح يهوذا سؤالًا لا يحتاج إلى إجابة. يسأل يهوذا: "مَا الْفَائِدَةُ أَنْ نَقْتُلَ أَخَانَا وَنُخْفِيَ دَمَهُ؟" يمكنكم أن تقولوا هذا بطريقة مُثبتة: "لسنا بحاجة إلى سفك أي دم. فنحن لن نجني شيئًا من قتل أخينا".</w:t>
      </w:r>
    </w:p>
    <w:p>
      <w:pPr>
        <w:bidi/>
      </w:pPr>
      <w:r>
        <w:rPr>
          <w:rtl/>
          <w:cs/>
          <w:lang w:val="ar_AE" w:bidi="ar_AE"/>
        </w:rPr>
      </w:r>
      <w:r>
        <w:rPr>
          <w:rtl/>
          <w:cs/>
          <w:lang w:val="ar_AE" w:bidi="ar_AE"/>
        </w:rPr>
        <w:t>عندما رأى الإخوة القافلة، قالوا للوهلة الأولى إن هؤلاء كانوا تجّار إسماعيليين. كانت كلمة «إسماعيليّ» تُستخدم كاسم عام للإشارة إلى جميع التجّار الذين يسافرون في القوافل ذهابًا وإيابًا عبر طرق التجارة. وكان المِدْيانيون إحدى المجموعات التي كانت تعمل كتجّار بهذه الطريقة. كان اسم الإسماعيليّين اسمًا عامًا، بينما كان اسم المديانيّين هو اسمًا لمجموعة محدّدة من التجّار. ويستخدم الكاتب كلمة «إسماعيليّين» حتى لحظة وصول التجّار. ويمكن التعبير عن هذا بالقول: "فَرَفَعُوا عُيُونَهُمْ وَنَظَرُوا وَإِذَا قَافِلَةُ إِسْمَاعِيلِيِّينَ، رِجَالٌ مِدْيَانِيُّونَ تُجَّارٌ مُقْبِلَةٌ" وفي هذه القصة، هناك قافلة واحدة فقط من التجّار.</w:t>
      </w:r>
    </w:p>
    <w:p>
      <w:pPr>
        <w:bidi/>
      </w:pPr>
      <w:r>
        <w:rPr>
          <w:rtl/>
          <w:cs/>
          <w:lang w:val="ar_AE" w:bidi="ar_AE"/>
        </w:rPr>
      </w:r>
      <w:r>
        <w:rPr>
          <w:rtl/>
          <w:cs/>
          <w:lang w:val="ar_AE" w:bidi="ar_AE"/>
        </w:rPr>
        <w:t>عندما اكتشف رأوبين أن يوسف قد بيع، طرح سؤالًا لا ينتظر إجابة، ويمكن ترجمته كما هو، أو تحويله إلى جملة خبرية، مثل: "ماذا أفعل الآن؟" أو "لا أعرف ماذا أفعل".</w:t>
      </w:r>
    </w:p>
    <w:p>
      <w:pPr>
        <w:bidi/>
      </w:pPr>
      <w:r>
        <w:rPr>
          <w:rtl/>
          <w:cs/>
          <w:lang w:val="ar_AE" w:bidi="ar_AE"/>
        </w:rPr>
      </w:r>
      <w:r>
        <w:rPr>
          <w:rtl/>
          <w:cs/>
          <w:lang w:val="ar_AE" w:bidi="ar_AE"/>
        </w:rPr>
        <w:t>يمزق رأوبين رُداءه في حزن عندما يجد يوسف قد رحل. يمزق يعقوب رُداءه في حزن عندما يظن أن يوسف قد مات. وشملت التعبيرات الشائعة عن الحزن في هذا الوقت تمزيق الملابس، وارتداء المسوح، والبكاء، ووضع التراب أو الرماد على الرأس. لكن المقطع لا يقول إن يعقوب وضع ترابًا أو رمادًا على نفسه. والمسوح هو ثوب مصنوع من شعر الماعز، وكان شديد الخشونة وغير مريح للبس.</w:t>
      </w:r>
    </w:p>
    <w:p>
      <w:pPr>
        <w:bidi/>
      </w:pPr>
      <w:r>
        <w:rPr>
          <w:rtl/>
          <w:cs/>
          <w:lang w:val="ar_AE" w:bidi="ar_AE"/>
        </w:rPr>
      </w:r>
      <w:r>
        <w:rPr>
          <w:b/>
          <w:rtl/>
          <w:cs/>
          <w:lang w:val="ar_AE" w:bidi="ar_AE"/>
        </w:rPr>
        <w:t>الهاوية</w:t>
      </w:r>
      <w:r>
        <w:rPr>
          <w:rtl/>
          <w:cs/>
          <w:lang w:val="ar_AE" w:bidi="ar_AE"/>
        </w:rPr>
        <w:t xml:space="preserve"> هو اسم المكان الذي يذهب إليه الموتى. فيقول يعقوب: "إِنِّي أَنْزِلُ إِلَى ابْنِي نَائِحًا إِلَى الْهَاوِيَةِ". وتقول ترجمات أخرى: "سأنوح حتى أموت" أو "حتى أذهب إلى قبري". كلمة </w:t>
      </w:r>
      <w:r>
        <w:rPr>
          <w:b/>
          <w:rtl/>
          <w:cs/>
          <w:lang w:val="ar_AE" w:bidi="ar_AE"/>
        </w:rPr>
        <w:t>هاوية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وفوطيفار كان ضابط لدى </w:t>
      </w:r>
      <w:r>
        <w:rPr>
          <w:b/>
          <w:rtl/>
          <w:cs/>
          <w:lang w:val="ar_AE" w:bidi="ar_AE"/>
        </w:rPr>
        <w:t>فرعون</w:t>
      </w:r>
      <w:r>
        <w:rPr>
          <w:rtl/>
          <w:cs/>
          <w:lang w:val="ar_AE" w:bidi="ar_AE"/>
        </w:rPr>
        <w:t>، ملك مصر. فرعون هو اللقب الذي يُعطى لملوك مصر.</w:t>
      </w:r>
    </w:p>
    <w:p>
      <w:pPr>
        <w:bidi/>
      </w:pPr>
      <w:r>
        <w:rPr>
          <w:rtl/>
          <w:cs/>
          <w:lang w:val="ar_AE" w:bidi="ar_AE"/>
        </w:rPr>
      </w:r>
      <w:r>
        <w:rPr>
          <w:rtl/>
          <w:cs/>
          <w:lang w:val="ar_AE" w:bidi="ar_AE"/>
        </w:rPr>
        <w:t xml:space="preserve">كان </w:t>
      </w:r>
      <w:r>
        <w:rPr>
          <w:b/>
          <w:rtl/>
          <w:cs/>
          <w:lang w:val="ar_AE" w:bidi="ar_AE"/>
        </w:rPr>
        <w:t>القصر</w:t>
      </w:r>
      <w:r>
        <w:rPr>
          <w:rtl/>
          <w:cs/>
          <w:lang w:val="ar_AE" w:bidi="ar_AE"/>
        </w:rPr>
        <w:t xml:space="preserve"> هو المكان الذي يعيش فيه الملك. أما الشُرط فهم مجموعة من الجنود مسؤولون عن حماية الملك وبيته، أو مكان اقامته. وبما أن فوطيفار هو رئيس هؤلاء الحرّاس، فهذا يعني أنه رجل ذو مكانة عالية ومهم جدًا.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38:1–30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38: 1–30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هذا المقطع يقطع قصة يوسف ليقدّم سردًا عن عائلة يهوذا. ويهوذا هو الابن الرابع ليعقوب. وكانت ليئة هي أم يهوذا. أنقذ يهوذا حياة يوسف عندما اقترح على إخوته أن يبيعوه عبدًا للتجّار المديانيين المارّين. تجري هذه القصة في وقت ما بعد أن رحل يوسف إلى مصر.</w:t>
      </w:r>
    </w:p>
    <w:p>
      <w:pPr>
        <w:bidi/>
      </w:pPr>
      <w:r>
        <w:rPr>
          <w:rtl/>
          <w:cs/>
          <w:lang w:val="ar_AE" w:bidi="ar_AE"/>
        </w:rPr>
      </w:r>
      <w:r>
        <w:rPr>
          <w:rtl/>
          <w:cs/>
          <w:lang w:val="ar_AE" w:bidi="ar_AE"/>
        </w:rPr>
        <w:t>ثم نزل يهوذا من حبرون ليسكن في عدلام. تقع عِدلام ناحية الشمال الغربي من حبرون وعلى مستوى أدنى من حبرون. وكان يعقوب يعيش في حبرون. وبعد أن انتقل يهوذا إلى عدلام، تزوّج من امرأة كنعانية. كان إبراهيم وإسحاق ويعقوب حريصين على ألا يتزوجوا من نساء كنعانيّات، فقد كان الكنعانيون منخرطون في عبادة الأصنام. وكان ليهوذا وزوجته الكنعانية ثلاثة أبناء. وقد سمّت الزوجة أبناء الثلاثة جميعهم باسماء. وكان الأول يُدعى عِيرًا، وكان الثاني يُدعى أُونَانَ، وكان الثالث يُدعى شِيلَةَ.</w:t>
      </w:r>
    </w:p>
    <w:p>
      <w:pPr>
        <w:bidi/>
      </w:pPr>
      <w:r>
        <w:rPr>
          <w:rtl/>
          <w:cs/>
          <w:lang w:val="ar_AE" w:bidi="ar_AE"/>
        </w:rPr>
      </w:r>
      <w:r>
        <w:rPr>
          <w:rtl/>
          <w:cs/>
          <w:lang w:val="ar_AE" w:bidi="ar_AE"/>
        </w:rPr>
        <w:t>توقفوا وناقشوا: من هو الذي يُسمّي الأطفال في عائلتكم؟ ومن الذي يختار العروس للأبناء؟ اعرضوا خريطة عليها حبرون وعدلام وتِمْنَةَ واضحين.</w:t>
      </w:r>
    </w:p>
    <w:p>
      <w:pPr>
        <w:bidi/>
      </w:pPr>
      <w:r>
        <w:rPr>
          <w:rtl/>
          <w:cs/>
          <w:lang w:val="ar_AE" w:bidi="ar_AE"/>
        </w:rPr>
      </w:r>
      <w:r>
        <w:rPr>
          <w:rtl/>
          <w:cs/>
          <w:lang w:val="ar_AE" w:bidi="ar_AE"/>
        </w:rPr>
        <w:t>رتبَ يهوذا أن يتزوج ابنه البكر عِيرا من امرأة كنعانية اسمها ثامار. وهذا يعني أن يهوذا اختار عروس ابنه. وكان عيرا رجلًا شريرًا، ولذلك أماته الرب. ومات عيرا دون أن يكون له أطفال. وهذا جعل ثامار أرملة ليس لها أطفال، وهو وضع صعب بالنسبة لامرأة في الشرق الأوسط القديم. فلم يكن الأرامل يرثن من أزواجهن، ولم يكن لديهن طريقة لكسب المال. وكان من المفترض أن تجد عائلة زوج الأرملة زوجًا آخر للأرملة من نفس عائلة الزوج. وكان الغرض من ذلك هو أن تنجب الأرملة ابنًا من الزوج الميت ويرث نصيبه. لم تكن الأرملة عادةً ترجع إلى أبويها.</w:t>
      </w:r>
    </w:p>
    <w:p>
      <w:pPr>
        <w:bidi/>
      </w:pPr>
      <w:r>
        <w:rPr>
          <w:rtl/>
          <w:cs/>
          <w:lang w:val="ar_AE" w:bidi="ar_AE"/>
        </w:rPr>
      </w:r>
      <w:r>
        <w:rPr>
          <w:rtl/>
          <w:cs/>
          <w:lang w:val="ar_AE" w:bidi="ar_AE"/>
        </w:rPr>
        <w:t>قال يهوذا لابنه الثاني، أونان، أن يتزوج من ثامار وينجب ابنًا من ثامار. وكان هذا الابن سيرث نصيب عيرا. يُسمّى هذا بشريعة الزواج الإلزامي، وهو نوع معيّن من الزواج. في الزواج الإلزامي، كان أخو الزوج الميت يضطجع مع الأرملة، بحيث يُعلَن أيُّ ابنٍ يولد أنّه ابنُ الرجل الميت، وسيَرِث نصيبَ الميت. وما إن يُولد لثامار ابن، تنتهي مسؤولية أونان تجاهها كزوج. كان هذا النوع من الزواج ممارسة شائعة في الشرق الأدنى القديم. لم يرد أونان أن ينجب ابنًا لن يكون وارثًا له. فإذا لم يكن لعيرا وارث، سيزداد نصيب أونان من ميراث أبيه. مارس أونان أسلوب منع الحمل المعروف في ذلك الوقت. ذهب أونان ليضطجع مع ثامار، لكنه انسحب أثناء العملية بحيث سقط ماؤه على الأرض. وهذا جعله من المستحيل أن تحبل ثامار. كان أونان يعصي يهوذا في هذا الأمر. كما كان أونان أيضًا يكسر شريعة الزواج الإلزامي في ذلك الوقت. اعتبر الرب عصيان أونان شرًا فأماته.</w:t>
      </w:r>
    </w:p>
    <w:p>
      <w:pPr>
        <w:bidi/>
      </w:pPr>
      <w:r>
        <w:rPr>
          <w:rtl/>
          <w:cs/>
          <w:lang w:val="ar_AE" w:bidi="ar_AE"/>
        </w:rPr>
      </w:r>
      <w:r>
        <w:rPr>
          <w:rtl/>
          <w:cs/>
          <w:lang w:val="ar_AE" w:bidi="ar_AE"/>
        </w:rPr>
        <w:t>توقفوا وناقشوا: كيف يتم توزيع الميراث في عائلتكم؟ ماذا يحدث عندما يموت ابنًا دون أن يكون له ورثة؟</w:t>
      </w:r>
    </w:p>
    <w:p>
      <w:pPr>
        <w:bidi/>
      </w:pPr>
      <w:r>
        <w:rPr>
          <w:rtl/>
          <w:cs/>
          <w:lang w:val="ar_AE" w:bidi="ar_AE"/>
        </w:rPr>
      </w:r>
      <w:r>
        <w:rPr>
          <w:rtl/>
          <w:cs/>
          <w:lang w:val="ar_AE" w:bidi="ar_AE"/>
        </w:rPr>
        <w:t>كان شِيلة، الابن الثالث ليهوذا، صغيرًا جدًا ليتزوّج ثامار، فأعاد يهوذا ثامار إلى بيت أبويها، وقال يهوذا لثامار أن تبقى أرملة. ووعد يهوذا ثامار بأنّه عندما يبلغ شِيلة، سيرسل في طلبها. لكن يهوذا لم يكن ينوي أن يفي بوعده. كان يهوذا خائفًا من أن يموت شِيلة أيضًا. ثم ماتت زوجة يهوذا.</w:t>
      </w:r>
    </w:p>
    <w:p>
      <w:pPr>
        <w:bidi/>
      </w:pPr>
      <w:r>
        <w:rPr>
          <w:rtl/>
          <w:cs/>
          <w:lang w:val="ar_AE" w:bidi="ar_AE"/>
        </w:rPr>
      </w:r>
      <w:r>
        <w:rPr>
          <w:rtl/>
          <w:cs/>
          <w:lang w:val="ar_AE" w:bidi="ar_AE"/>
        </w:rPr>
        <w:t>كان على يهوذا أن يمرّ بفترة حداد. وهذا وقت محدد يحزن فيه شخص ما على موت فرد من أفراد العائلة. كان على يهوذا أن يلبس ثيابًا معيّنة، ويبكي، وينثر ترابًا أو رمادًا على رأسه، ويمزّق ثيابه تعبيرًا عن حزنه. ولمّا انتهت فترة حداد يهوذا، صعد إلى تمنة ليجزّ غنمه.</w:t>
      </w:r>
    </w:p>
    <w:p>
      <w:pPr>
        <w:bidi/>
      </w:pPr>
      <w:r>
        <w:rPr>
          <w:rtl/>
          <w:cs/>
          <w:lang w:val="ar_AE" w:bidi="ar_AE"/>
        </w:rPr>
      </w:r>
      <w:r>
        <w:rPr>
          <w:rtl/>
          <w:cs/>
          <w:lang w:val="ar_AE" w:bidi="ar_AE"/>
        </w:rPr>
        <w:t>اعرضوا الخريطة التي تُظهِر عِدْلام وتِمْنَة.</w:t>
      </w:r>
    </w:p>
    <w:p>
      <w:pPr>
        <w:bidi/>
      </w:pPr>
      <w:r>
        <w:rPr>
          <w:rtl/>
          <w:cs/>
          <w:lang w:val="ar_AE" w:bidi="ar_AE"/>
        </w:rPr>
      </w:r>
      <w:r>
        <w:rPr>
          <w:rtl/>
          <w:cs/>
          <w:lang w:val="ar_AE" w:bidi="ar_AE"/>
        </w:rPr>
        <w:t>كانت ثامار على علم بأنّ شِيلة أصبح في سنّ الزواج، وأنّ يهوذا لم يفِ بوعده. كانت الأرامل يرتدين ثيابًا خاصة تُعرّف الجميع بأنهنّ أرامل. خلعت ثامار ثياب الترّمل، وغطّت نفسها ببرقع حتى لا يعرف يهوذا أنّ هذه هي ثامار. خرجت ثامار إلى جانب الطريق وانتظرت مرور يهوذا. ظنّ يهوذا أنّ ثامار زانية. والزانية هي امرأة تقدّم الجنس مقابل المال. في الشرق الأدنى القديم، كان الكنعانيون لديهم زانيات في الهياكل. كان الهيكل أو المزار مكانًا لعبادة آلهة الكنعانيين. كان الرجال يزورون زانيات الهيكل أو المزار قبل الأوقات المهمّة في الموسم الزراعي مثل الزراعة، والجزّ، وولادة الأغنام. كانوا يعتقدون أنّ ممارسة الجنس مع زانية الهيكل ستضمن خصوبة المحاصيل أو خصوبة الغنم. لا نعلم إن كان يهوذا يؤمن بهذا أم كان فقط يريد ممارسة الجنس مع زانية.</w:t>
      </w:r>
    </w:p>
    <w:p>
      <w:pPr>
        <w:bidi/>
      </w:pPr>
      <w:r>
        <w:rPr>
          <w:rtl/>
          <w:cs/>
          <w:lang w:val="ar_AE" w:bidi="ar_AE"/>
        </w:rPr>
      </w:r>
      <w:r>
        <w:rPr>
          <w:rtl/>
          <w:cs/>
          <w:lang w:val="ar_AE" w:bidi="ar_AE"/>
        </w:rPr>
        <w:t>عرض يهوذا أن يدفع لثامار معزي صغيرًا إن ضاجعته. فطالبت ثامار بأن يعطيها يهوذا ثلاثة أشياء شخصية لا يملكها سواه. طالبت ثامار بخَاتِمُ يهوذا وَعِصَابَتُه وَعَصَاه الَّتِي فِي يَدِه. كان الرجال يحملون خاتمًا أسطوانيًا معلّقًا بخيط حول أعناقهم، ويستخدمونه لتوقيع المستندات بالضغط به على الطين. كان هذا الخاتم فريدًا لكل شخص يملكه. وكانت عصا يهوذا أو عصاه التي يتوكّأ عليها تحمل نقوشًا مميّزة تُظهر أنها مِلكٌ ليهوذا. قالت ثامار إنها ستحتفظ بهذه الأشياء إلى أن يرسل يهوذا المعزي. لكن عندما أرسل يهوذا المعزى، لم يستطع أحد العثور على الزانية. لم يكن يهوذا يعلم أن الزانية كانت ثامار، ولم يبحث يهوذا عن الزانية مرة ثانية.</w:t>
      </w:r>
    </w:p>
    <w:p>
      <w:pPr>
        <w:bidi/>
      </w:pPr>
      <w:r>
        <w:rPr>
          <w:rtl/>
          <w:cs/>
          <w:lang w:val="ar_AE" w:bidi="ar_AE"/>
        </w:rPr>
      </w:r>
      <w:r>
        <w:rPr>
          <w:rtl/>
          <w:cs/>
          <w:lang w:val="ar_AE" w:bidi="ar_AE"/>
        </w:rPr>
        <w:t>اعرض صورة لخاتم أسطواني.</w:t>
      </w:r>
    </w:p>
    <w:p>
      <w:pPr>
        <w:bidi/>
      </w:pPr>
      <w:r>
        <w:rPr>
          <w:rtl/>
          <w:cs/>
          <w:lang w:val="ar_AE" w:bidi="ar_AE"/>
        </w:rPr>
      </w:r>
      <w:r>
        <w:rPr>
          <w:rtl/>
          <w:cs/>
          <w:lang w:val="ar_AE" w:bidi="ar_AE"/>
        </w:rPr>
        <w:t>ثم بعد ثلاثة أشهر، أخبر أحدهم يهوذا أنّ ثامار حامل، فأمر يهوذا بأن تُقتل ثامار بالحرق. ظنًّا منه أن ثامار تصرّفت كزانية. وفيما كانوا يُخرجون ثامار لِيَقتلوها، استطاعت أن تُرسِل الخاتم والعصابة والعصا التي تخصّ يهوذا إليه. قالت ثامار ليهوذا إنّ صاحب هذه الأشياء هو والد طفلها. عرف يهوذا أن الأشياء هي له. وفهم يهوذا أنه هو أبو ابن ثامار. قال يهوذا: "هِيَ أَبَرُّ مِنِّي". وكلمة "أبرّ" تعني أنها بلا لوم أو بريئة أو غير مذنبة. كان يهوذا يقول إن ثامار فعلت الصواب بحصولها على طفل ليرث عيرا. أما يهوذا ففعل الخطأ لأنه لم يُعطِ ثامار ابنه شِيلة ليُقيم نسلًا لعيرا يرث نصيب أبيه.</w:t>
      </w:r>
    </w:p>
    <w:p>
      <w:pPr>
        <w:bidi/>
      </w:pPr>
      <w:r>
        <w:rPr>
          <w:rtl/>
          <w:cs/>
          <w:lang w:val="ar_AE" w:bidi="ar_AE"/>
        </w:rPr>
      </w:r>
      <w:r>
        <w:rPr>
          <w:rtl/>
          <w:cs/>
          <w:lang w:val="ar_AE" w:bidi="ar_AE"/>
        </w:rPr>
        <w:t>وَلَدَت ثامار توأمين. وأخرج أحد التوأمين يده أولًا أثناء الولادة، فربطت القابلة خيطًا أحمر حول معصمه لأنها ظنّت أنه سيولد أولًا. كان من المهم تحديد أيّ طفل يولد أولًا لأجل قوانين الميراث. لكن اليد رجعت إلى الداخل، وولد الطفل الثاني أولًا واقعيًا. دُعي هذا الطفل فارص لأنه «اقتحم» وولد أولًا. ودُعي الطفل الثاني زارح.</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تتضمن هذه القصة 7 مشاهد.</w:t>
      </w:r>
    </w:p>
    <w:p>
      <w:pPr>
        <w:bidi/>
      </w:pPr>
      <w:r>
        <w:rPr>
          <w:rtl/>
          <w:cs/>
          <w:lang w:val="ar_AE" w:bidi="ar_AE"/>
        </w:rPr>
      </w:r>
      <w:r>
        <w:rPr>
          <w:b/>
          <w:rtl/>
          <w:cs/>
          <w:lang w:val="ar_AE" w:bidi="ar_AE"/>
        </w:rPr>
        <w:t>المشهد الأول:</w:t>
      </w:r>
      <w:r>
        <w:rPr>
          <w:rtl/>
          <w:cs/>
          <w:lang w:val="ar_AE" w:bidi="ar_AE"/>
        </w:rPr>
        <w:t xml:space="preserve"> ينتقل يهوذا من حبرون إلى عدلام، ويتزوّج امرأة كنعانية ويرزق بثلاثة أبناء.</w:t>
      </w:r>
    </w:p>
    <w:p>
      <w:pPr>
        <w:bidi/>
      </w:pPr>
      <w:r>
        <w:rPr>
          <w:rtl/>
          <w:cs/>
          <w:lang w:val="ar_AE" w:bidi="ar_AE"/>
        </w:rPr>
      </w:r>
      <w:r>
        <w:rPr>
          <w:b/>
          <w:rtl/>
          <w:cs/>
          <w:lang w:val="ar_AE" w:bidi="ar_AE"/>
        </w:rPr>
        <w:t>المشهد الثاني:</w:t>
      </w:r>
      <w:r>
        <w:rPr>
          <w:rtl/>
          <w:cs/>
          <w:lang w:val="ar_AE" w:bidi="ar_AE"/>
        </w:rPr>
        <w:t xml:space="preserve"> يهوذا يرتب زواج ابنه البكر بثامار. يموت الابن البكر. يطلب يهوذا من الابن الثاني أن يتزوج ثامار. يرفض أن ينجب ابنًا من ثامار، فيموت. فأعاد يهوذا ثامار إلى بيت أبويها.</w:t>
      </w:r>
    </w:p>
    <w:p>
      <w:pPr>
        <w:bidi/>
      </w:pPr>
      <w:r>
        <w:rPr>
          <w:rtl/>
          <w:cs/>
          <w:lang w:val="ar_AE" w:bidi="ar_AE"/>
        </w:rPr>
      </w:r>
      <w:r>
        <w:rPr>
          <w:b/>
          <w:rtl/>
          <w:cs/>
          <w:lang w:val="ar_AE" w:bidi="ar_AE"/>
        </w:rPr>
        <w:t>المشهد الثالث:</w:t>
      </w:r>
      <w:r>
        <w:rPr>
          <w:rtl/>
          <w:cs/>
          <w:lang w:val="ar_AE" w:bidi="ar_AE"/>
        </w:rPr>
        <w:t xml:space="preserve"> بعد عدة سنوات، تموت زوجة يهوذا. يذهب يهوذا ليُشرف على جزّ غنمه.</w:t>
      </w:r>
    </w:p>
    <w:p>
      <w:pPr>
        <w:bidi/>
      </w:pPr>
      <w:r>
        <w:rPr>
          <w:rtl/>
          <w:cs/>
          <w:lang w:val="ar_AE" w:bidi="ar_AE"/>
        </w:rPr>
      </w:r>
      <w:r>
        <w:rPr>
          <w:b/>
          <w:rtl/>
          <w:cs/>
          <w:lang w:val="ar_AE" w:bidi="ar_AE"/>
        </w:rPr>
        <w:t>المشهد الرابع:</w:t>
      </w:r>
      <w:r>
        <w:rPr>
          <w:rtl/>
          <w:cs/>
          <w:lang w:val="ar_AE" w:bidi="ar_AE"/>
        </w:rPr>
        <w:t xml:space="preserve"> تعرف ثامار أن يهوذا لم يرسل ابنه الثالث إليها. تخلع ثياب الأرملة، وتتنكّر كزانية، وتضطجع مع يهوذا.</w:t>
      </w:r>
    </w:p>
    <w:p>
      <w:pPr>
        <w:bidi/>
      </w:pPr>
      <w:r>
        <w:rPr>
          <w:rtl/>
          <w:cs/>
          <w:lang w:val="ar_AE" w:bidi="ar_AE"/>
        </w:rPr>
      </w:r>
      <w:r>
        <w:rPr>
          <w:b/>
          <w:rtl/>
          <w:cs/>
          <w:lang w:val="ar_AE" w:bidi="ar_AE"/>
        </w:rPr>
        <w:t>المشهد الخامس:</w:t>
      </w:r>
      <w:r>
        <w:rPr>
          <w:rtl/>
          <w:cs/>
          <w:lang w:val="ar_AE" w:bidi="ar_AE"/>
        </w:rPr>
        <w:t xml:space="preserve"> يحاول يهوذا أن يدفع للزانية، لكن لا أحد يستطيع العثور عليها.</w:t>
      </w:r>
    </w:p>
    <w:p>
      <w:pPr>
        <w:bidi/>
      </w:pPr>
      <w:r>
        <w:rPr>
          <w:rtl/>
          <w:cs/>
          <w:lang w:val="ar_AE" w:bidi="ar_AE"/>
        </w:rPr>
      </w:r>
      <w:r>
        <w:rPr>
          <w:b/>
          <w:rtl/>
          <w:cs/>
          <w:lang w:val="ar_AE" w:bidi="ar_AE"/>
        </w:rPr>
        <w:t>المشهد السادس:</w:t>
      </w:r>
      <w:r>
        <w:rPr>
          <w:rtl/>
          <w:cs/>
          <w:lang w:val="ar_AE" w:bidi="ar_AE"/>
        </w:rPr>
        <w:t xml:space="preserve"> يعلم يهوذا أنّ ثامار حُبلى. يكتشف يهوذا أنّه والد طفل ثامار.</w:t>
      </w:r>
    </w:p>
    <w:p>
      <w:pPr>
        <w:bidi/>
      </w:pPr>
      <w:r>
        <w:rPr>
          <w:rtl/>
          <w:cs/>
          <w:lang w:val="ar_AE" w:bidi="ar_AE"/>
        </w:rPr>
      </w:r>
      <w:r>
        <w:rPr>
          <w:b/>
          <w:rtl/>
          <w:cs/>
          <w:lang w:val="ar_AE" w:bidi="ar_AE"/>
        </w:rPr>
        <w:t>المشهد السابع:</w:t>
      </w:r>
      <w:r>
        <w:rPr>
          <w:rtl/>
          <w:cs/>
          <w:lang w:val="ar_AE" w:bidi="ar_AE"/>
        </w:rPr>
        <w:t xml:space="preserve"> تلد ثامار توأمين.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زوجة يهوذا، ابنة شوع</w:t>
      </w:r>
    </w:p>
    <w:p>
      <w:pPr>
        <w:pStyle w:val="ListBullet"/>
        <w:bidi/>
        <w:spacing w:line="240" w:lineRule="auto"/>
        <w:ind w:left="720"/>
      </w:pPr>
      <w:r>
        <w:rPr>
          <w:rtl/>
          <w:cs/>
          <w:lang w:val="ar_AE" w:bidi="ar_AE"/>
        </w:rPr>
      </w:r>
      <w:r>
        <w:rPr>
          <w:rtl/>
          <w:cs/>
          <w:lang w:val="ar_AE" w:bidi="ar_AE"/>
        </w:rPr>
        <w:t>عير</w:t>
      </w:r>
    </w:p>
    <w:p>
      <w:pPr>
        <w:pStyle w:val="ListBullet"/>
        <w:bidi/>
        <w:spacing w:line="240" w:lineRule="auto"/>
        <w:ind w:left="720"/>
      </w:pPr>
      <w:r>
        <w:rPr>
          <w:rtl/>
          <w:cs/>
          <w:lang w:val="ar_AE" w:bidi="ar_AE"/>
        </w:rPr>
      </w:r>
      <w:r>
        <w:rPr>
          <w:rtl/>
          <w:cs/>
          <w:lang w:val="ar_AE" w:bidi="ar_AE"/>
        </w:rPr>
        <w:t>أونان</w:t>
      </w:r>
    </w:p>
    <w:p>
      <w:pPr>
        <w:pStyle w:val="ListBullet"/>
        <w:bidi/>
        <w:spacing w:line="240" w:lineRule="auto"/>
        <w:ind w:left="720"/>
      </w:pPr>
      <w:r>
        <w:rPr>
          <w:rtl/>
          <w:cs/>
          <w:lang w:val="ar_AE" w:bidi="ar_AE"/>
        </w:rPr>
      </w:r>
      <w:r>
        <w:rPr>
          <w:rtl/>
          <w:cs/>
          <w:lang w:val="ar_AE" w:bidi="ar_AE"/>
        </w:rPr>
        <w:t>شيلة</w:t>
      </w:r>
    </w:p>
    <w:p>
      <w:pPr>
        <w:pStyle w:val="ListBullet"/>
        <w:bidi/>
        <w:spacing w:line="240" w:lineRule="auto"/>
        <w:ind w:left="720"/>
      </w:pPr>
      <w:r>
        <w:rPr>
          <w:rtl/>
          <w:cs/>
          <w:lang w:val="ar_AE" w:bidi="ar_AE"/>
        </w:rPr>
      </w:r>
      <w:r>
        <w:rPr>
          <w:rtl/>
          <w:cs/>
          <w:lang w:val="ar_AE" w:bidi="ar_AE"/>
        </w:rPr>
        <w:t xml:space="preserve">ثامار </w:t>
      </w:r>
    </w:p>
    <w:p>
      <w:pPr>
        <w:pStyle w:val="ListBullet"/>
        <w:bidi/>
        <w:spacing w:line="240" w:lineRule="auto"/>
        <w:ind w:left="720"/>
      </w:pPr>
      <w:r>
        <w:rPr>
          <w:rtl/>
          <w:cs/>
          <w:lang w:val="ar_AE" w:bidi="ar_AE"/>
        </w:rPr>
      </w:r>
      <w:r>
        <w:rPr>
          <w:rtl/>
          <w:cs/>
          <w:lang w:val="ar_AE" w:bidi="ar_AE"/>
        </w:rPr>
        <w:t>حيرة، العِدْلامي</w:t>
      </w:r>
    </w:p>
    <w:p>
      <w:pPr>
        <w:pStyle w:val="ListBullet"/>
        <w:bidi/>
        <w:spacing w:line="240" w:lineRule="auto"/>
        <w:ind w:left="720"/>
      </w:pPr>
      <w:r>
        <w:rPr>
          <w:rtl/>
          <w:cs/>
          <w:lang w:val="ar_AE" w:bidi="ar_AE"/>
        </w:rPr>
      </w:r>
      <w:r>
        <w:rPr>
          <w:rtl/>
          <w:cs/>
          <w:lang w:val="ar_AE" w:bidi="ar_AE"/>
        </w:rPr>
        <w:t>الرجال الذين يعيشون في عَيْنَايِمَ</w:t>
      </w:r>
    </w:p>
    <w:p>
      <w:pPr>
        <w:pStyle w:val="ListBullet"/>
        <w:bidi/>
        <w:spacing w:line="240" w:lineRule="auto"/>
        <w:ind w:left="720"/>
      </w:pPr>
      <w:r>
        <w:rPr>
          <w:rtl/>
          <w:cs/>
          <w:lang w:val="ar_AE" w:bidi="ar_AE"/>
        </w:rPr>
      </w:r>
      <w:r>
        <w:rPr>
          <w:rtl/>
          <w:cs/>
          <w:lang w:val="ar_AE" w:bidi="ar_AE"/>
        </w:rPr>
        <w:t>القابلة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تجري هذه القصة السردية بعد أن بيعَ يوسف عبدًا وأُخذ إلى مصر. لا نعرف متى تحديدًا حدثت هذه القصة.</w:t>
      </w:r>
    </w:p>
    <w:p>
      <w:pPr>
        <w:bidi/>
      </w:pPr>
      <w:r>
        <w:rPr>
          <w:rtl/>
          <w:cs/>
          <w:lang w:val="ar_AE" w:bidi="ar_AE"/>
        </w:rPr>
      </w:r>
      <w:r>
        <w:rPr>
          <w:rtl/>
          <w:cs/>
          <w:lang w:val="ar_AE" w:bidi="ar_AE"/>
        </w:rPr>
        <w:t>ينزل يهوذا إلى عدلام ثم يصعد إلى تمنة. تشير اتجاهات النزول والصعود هذه إلى الارتفاع الجبلي. كانت حبرون أعلى من عدلام، ولذلك نزل يهوذا. وهناك مسافة حوالي 15 ميلًا أو 24 كيلومترًا، بين حبرون وعدلام. كانت تِمْنَة أعلى من عدلام، لذلك صعد يهوذا إلى تِمْنَة. وهناك مسافة حوالي 4 أميال، أو 7 كيلومترات، بين عدلام وتمنة. وُلد شِيلة في كَزيب. وتقع كزيب على بُعد حوالي 3 أميال، أو 5 كيلومترات، من عدلام.</w:t>
      </w:r>
    </w:p>
    <w:p>
      <w:pPr>
        <w:bidi/>
      </w:pPr>
      <w:r>
        <w:rPr>
          <w:rtl/>
          <w:cs/>
          <w:lang w:val="ar_AE" w:bidi="ar_AE"/>
        </w:rPr>
      </w:r>
      <w:r>
        <w:rPr>
          <w:rtl/>
          <w:cs/>
          <w:lang w:val="ar_AE" w:bidi="ar_AE"/>
        </w:rPr>
        <w:t>انظروا إلى الخريطة التي تُوضح مكان حبرون وعَدلام وتمنة.</w:t>
      </w:r>
    </w:p>
    <w:p>
      <w:pPr>
        <w:bidi/>
      </w:pPr>
      <w:r>
        <w:rPr>
          <w:rtl/>
          <w:cs/>
          <w:lang w:val="ar_AE" w:bidi="ar_AE"/>
        </w:rPr>
      </w:r>
      <w:r>
        <w:rPr>
          <w:rtl/>
          <w:cs/>
          <w:lang w:val="ar_AE" w:bidi="ar_AE"/>
        </w:rPr>
        <w:t>في المشهد الأوّل، ينتقل يهوذا إلى مدينة تقع شمال غرب حبرون ولكن على ارتفاع أقل. وأقام يهوذا عند رجل اسمه حيرة. رأى يهوذا ابنة شوع وتزوجها، وقد كانت امرأة كنعانية. وأنجب ثلاثة أبناء: عيرا وأونان وشيلة.</w:t>
      </w:r>
    </w:p>
    <w:p>
      <w:pPr>
        <w:bidi/>
      </w:pPr>
      <w:r>
        <w:rPr>
          <w:rtl/>
          <w:cs/>
          <w:lang w:val="ar_AE" w:bidi="ar_AE"/>
        </w:rPr>
      </w:r>
      <w:r>
        <w:rPr>
          <w:rtl/>
          <w:cs/>
          <w:lang w:val="ar_AE" w:bidi="ar_AE"/>
        </w:rPr>
        <w:t>في المشهد الثاني، يكون ابن يهوذا عيرا في سنّ الزواج، ويختار يهوذا ثامار لإبنه، وهي امرأة كنعانية، لتكون زوجته. رأى الرب أن عيرا كان شريرًا فأماته. ونحن لا نعرف ما هو شر عيرا. لم يكن لعيرا ابن ليرثه. طلب يهوذا من أونان أن يتزوج ثامار حتى يكون لثامار ابنًا وارثًا لعيرا. استخدم أونان طريقة لتحديد النسل ليتأكد من ألا تحبل ثامار. فعل أونان هذا عدة مرات. استاء الرب من عصيان أونان لشريعته فأخذ حياته. أرسل يهوذا ثامار إلى بيت أبويها لتنتظر حتى يبلغَ شيلة. لكن يهوذا لم يكن ينوي أن يُزوج شيلة لثامار. وهذه معلومات إضافية للمستمعين. لم يُخبر أحد ثامار بنوايا يهوذا من جهة شيلة ابنه.</w:t>
      </w:r>
    </w:p>
    <w:p>
      <w:pPr>
        <w:bidi/>
      </w:pPr>
      <w:r>
        <w:rPr>
          <w:rtl/>
          <w:cs/>
          <w:lang w:val="ar_AE" w:bidi="ar_AE"/>
        </w:rPr>
      </w:r>
      <w:r>
        <w:rPr>
          <w:rtl/>
          <w:cs/>
          <w:lang w:val="ar_AE" w:bidi="ar_AE"/>
        </w:rPr>
        <w:t>في المشهد الثالث، تموت زوجة يهوذا. وهذا بعد عدة سنوات يحدث أن شيلة قد أصبح في سنّ الزواج، لكن يهوذا لم يرسله إلى ثامار. وبعد فترة من الحداد على زوجته، يذهب يهوذا وصديقه حيرة إلى تِمْنة ليشرف على جز غنمه.</w:t>
      </w:r>
    </w:p>
    <w:p>
      <w:pPr>
        <w:bidi/>
      </w:pPr>
      <w:r>
        <w:rPr>
          <w:rtl/>
          <w:cs/>
          <w:lang w:val="ar_AE" w:bidi="ar_AE"/>
        </w:rPr>
      </w:r>
      <w:r>
        <w:rPr>
          <w:rtl/>
          <w:cs/>
          <w:lang w:val="ar_AE" w:bidi="ar_AE"/>
        </w:rPr>
        <w:t>في المشهد الرابع، ثامار تعرف أن شيلة بلغ السن ليتزوّج، وأن يهوذا لم يرسله لها. فتخلع ثامار ثياب ترملّها، وتغطي وجهها ببرقع، وتجلس بجانب الطريق حيث يمكن ليهوذا أن يراها. يعتقد يهوذا أن ثامار زانية، ويعرض أن يدفع له ثمنًا ضئيلًا إذا مارست الجنس معه. تطلب ثامار أن يترك يهوذا خاتمه، وعصابته، وعصاه كضمانة بأنه سيرسل المعزي التي وعدها بها. ثم تضطجع ثامار مع يهوذا.</w:t>
      </w:r>
    </w:p>
    <w:p>
      <w:pPr>
        <w:bidi/>
      </w:pPr>
      <w:r>
        <w:rPr>
          <w:rtl/>
          <w:cs/>
          <w:lang w:val="ar_AE" w:bidi="ar_AE"/>
        </w:rPr>
      </w:r>
      <w:r>
        <w:rPr>
          <w:rtl/>
          <w:cs/>
          <w:lang w:val="ar_AE" w:bidi="ar_AE"/>
        </w:rPr>
        <w:t>في المشهد الخامس، يرسل يهوذا حيرة العِدْلامي، مع الماعز الصغير ليدفع للمرأة ويسترد خاتمه وعصابته وعصيه، لكن حيرة لم يستطع أن يجد المرأة الزانية. أخبر رجال عَيْنَايِمَ بأنه لا وجود لزانية في ذلك المكان. قرّر يهوذا أن يدع المرأة تحتفظ بالخاتم والعصابة والعصا. ظنّ يهوذا أن الناس سيسخرون منه إن عاد يبحث عن الزانية مرة أخرى.</w:t>
      </w:r>
    </w:p>
    <w:p>
      <w:pPr>
        <w:bidi/>
      </w:pPr>
      <w:r>
        <w:rPr>
          <w:rtl/>
          <w:cs/>
          <w:lang w:val="ar_AE" w:bidi="ar_AE"/>
        </w:rPr>
      </w:r>
      <w:r>
        <w:rPr>
          <w:rtl/>
          <w:cs/>
          <w:lang w:val="ar_AE" w:bidi="ar_AE"/>
        </w:rPr>
        <w:t>في المشهد السادس، وبعد ثلاثة أشهر، يسمع يهوذا أن ثامار حُبلى. ويطلب يهوذا أن تُقتل ثامار حرقًا. فترسل ثامار الخاتم والعصابة والعصا إلى يهوذا. وقالت ثامار: «مِنَ الرَّجُلِ الَّذِي هذِهِ لَهُ أَنَا حُبْلَى!». فيدرك يهوذا أنه هو والد ابن ثامار. يقول يهوذا إن ثامار فعلت الصواب بحملها بطفل ليكون وارث لزوجها، وأنه هو قد أخطأ في حقها لأنه لم يضمن أن يكون لثامار طفل. ولم يضطجع يهوذا مع ثامار ثانية.</w:t>
      </w:r>
    </w:p>
    <w:p>
      <w:pPr>
        <w:bidi/>
      </w:pPr>
      <w:r>
        <w:rPr>
          <w:rtl/>
          <w:cs/>
          <w:lang w:val="ar_AE" w:bidi="ar_AE"/>
        </w:rPr>
      </w:r>
      <w:r>
        <w:rPr>
          <w:rtl/>
          <w:cs/>
          <w:lang w:val="ar_AE" w:bidi="ar_AE"/>
        </w:rPr>
        <w:t>في المشهد السابع، تلد ثامار توأمين. يخرج ذراع أحد الطفلين، فتظن القابلة أنه سيكون هو البِكر، وتربط خيطًا أحمر حول معصمه. لكن الذراع تعود إلى الداخل، ويولد الطفل الآخر أولًا. يُسمّى البِكر فارص، ويُسمّى الثاني زارح.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7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زوجة يهوذا، ابنة شوع</w:t>
      </w:r>
    </w:p>
    <w:p>
      <w:pPr>
        <w:pStyle w:val="ListBullet"/>
        <w:bidi/>
        <w:spacing w:line="240" w:lineRule="auto"/>
        <w:ind w:left="720"/>
      </w:pPr>
      <w:r>
        <w:rPr>
          <w:rtl/>
          <w:cs/>
          <w:lang w:val="ar_AE" w:bidi="ar_AE"/>
        </w:rPr>
      </w:r>
      <w:r>
        <w:rPr>
          <w:rtl/>
          <w:cs/>
          <w:lang w:val="ar_AE" w:bidi="ar_AE"/>
        </w:rPr>
        <w:t>عيرا</w:t>
      </w:r>
    </w:p>
    <w:p>
      <w:pPr>
        <w:pStyle w:val="ListBullet"/>
        <w:bidi/>
        <w:spacing w:line="240" w:lineRule="auto"/>
        <w:ind w:left="720"/>
      </w:pPr>
      <w:r>
        <w:rPr>
          <w:rtl/>
          <w:cs/>
          <w:lang w:val="ar_AE" w:bidi="ar_AE"/>
        </w:rPr>
      </w:r>
      <w:r>
        <w:rPr>
          <w:rtl/>
          <w:cs/>
          <w:lang w:val="ar_AE" w:bidi="ar_AE"/>
        </w:rPr>
        <w:t>أونان</w:t>
      </w:r>
    </w:p>
    <w:p>
      <w:pPr>
        <w:pStyle w:val="ListBullet"/>
        <w:bidi/>
        <w:spacing w:line="240" w:lineRule="auto"/>
        <w:ind w:left="720"/>
      </w:pPr>
      <w:r>
        <w:rPr>
          <w:rtl/>
          <w:cs/>
          <w:lang w:val="ar_AE" w:bidi="ar_AE"/>
        </w:rPr>
      </w:r>
      <w:r>
        <w:rPr>
          <w:rtl/>
          <w:cs/>
          <w:lang w:val="ar_AE" w:bidi="ar_AE"/>
        </w:rPr>
        <w:t>شيلة</w:t>
      </w:r>
    </w:p>
    <w:p>
      <w:pPr>
        <w:pStyle w:val="ListBullet"/>
        <w:bidi/>
        <w:spacing w:line="240" w:lineRule="auto"/>
        <w:ind w:left="720"/>
      </w:pPr>
      <w:r>
        <w:rPr>
          <w:rtl/>
          <w:cs/>
          <w:lang w:val="ar_AE" w:bidi="ar_AE"/>
        </w:rPr>
      </w:r>
      <w:r>
        <w:rPr>
          <w:rtl/>
          <w:cs/>
          <w:lang w:val="ar_AE" w:bidi="ar_AE"/>
        </w:rPr>
        <w:t xml:space="preserve">ثامار </w:t>
      </w:r>
    </w:p>
    <w:p>
      <w:pPr>
        <w:pStyle w:val="ListBullet"/>
        <w:bidi/>
        <w:spacing w:line="240" w:lineRule="auto"/>
        <w:ind w:left="720"/>
      </w:pPr>
      <w:r>
        <w:rPr>
          <w:rtl/>
          <w:cs/>
          <w:lang w:val="ar_AE" w:bidi="ar_AE"/>
        </w:rPr>
      </w:r>
      <w:r>
        <w:rPr>
          <w:rtl/>
          <w:cs/>
          <w:lang w:val="ar_AE" w:bidi="ar_AE"/>
        </w:rPr>
        <w:t>حيرة، العِدْلامي</w:t>
      </w:r>
    </w:p>
    <w:p>
      <w:pPr>
        <w:pStyle w:val="ListBullet"/>
        <w:bidi/>
        <w:spacing w:line="240" w:lineRule="auto"/>
        <w:ind w:left="720"/>
      </w:pPr>
      <w:r>
        <w:rPr>
          <w:rtl/>
          <w:cs/>
          <w:lang w:val="ar_AE" w:bidi="ar_AE"/>
        </w:rPr>
      </w:r>
      <w:r>
        <w:rPr>
          <w:rtl/>
          <w:cs/>
          <w:lang w:val="ar_AE" w:bidi="ar_AE"/>
        </w:rPr>
        <w:t>الرجال الذين يعيشون في عَيْنَايِمَ</w:t>
      </w:r>
    </w:p>
    <w:p>
      <w:pPr>
        <w:pStyle w:val="ListBullet"/>
        <w:bidi/>
        <w:spacing w:line="240" w:lineRule="auto"/>
        <w:ind w:left="720"/>
      </w:pPr>
      <w:r>
        <w:rPr>
          <w:rtl/>
          <w:cs/>
          <w:lang w:val="ar_AE" w:bidi="ar_AE"/>
        </w:rPr>
      </w:r>
      <w:r>
        <w:rPr>
          <w:rtl/>
          <w:cs/>
          <w:lang w:val="ar_AE" w:bidi="ar_AE"/>
        </w:rPr>
        <w:t>القابلة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ينتقل يهوذا إلى عدلام ويتزوّج امرأة كنعانية.</w:t>
      </w:r>
    </w:p>
    <w:p>
      <w:pPr>
        <w:bidi/>
      </w:pPr>
      <w:r>
        <w:rPr>
          <w:rtl/>
          <w:cs/>
          <w:lang w:val="ar_AE" w:bidi="ar_AE"/>
        </w:rPr>
      </w:r>
      <w:r>
        <w:rPr>
          <w:rtl/>
          <w:cs/>
          <w:lang w:val="ar_AE" w:bidi="ar_AE"/>
        </w:rPr>
        <w:t>أوقفوا التمثيل: اسألوا يهوذا: "ماذا تظن شعور أباك بشأن زواجك من امرأة كنعانية؟" قد تسمعون: "لن يكون سعيدًا. أبي يريدنا أن نبقى منفصلين عن الكنعانيين. لكنها جميلة وستكون زوجة صالحة لي". واصلوا التمثيل.</w:t>
      </w:r>
    </w:p>
    <w:p>
      <w:pPr>
        <w:bidi/>
      </w:pPr>
      <w:r>
        <w:rPr>
          <w:rtl/>
          <w:cs/>
          <w:lang w:val="ar_AE" w:bidi="ar_AE"/>
        </w:rPr>
      </w:r>
      <w:r>
        <w:rPr>
          <w:rtl/>
          <w:cs/>
          <w:lang w:val="ar_AE" w:bidi="ar_AE"/>
        </w:rPr>
        <w:t>أنجب يهوذا وزوجته ثلاثة أبناء. تقوم الزوجة بتسمّيهم عيرا وأونان وشِيلة.</w:t>
      </w:r>
    </w:p>
    <w:p>
      <w:pPr>
        <w:bidi/>
      </w:pPr>
      <w:r>
        <w:rPr>
          <w:rtl/>
          <w:cs/>
          <w:lang w:val="ar_AE" w:bidi="ar_AE"/>
        </w:rPr>
      </w:r>
      <w:r>
        <w:rPr>
          <w:rtl/>
          <w:cs/>
          <w:lang w:val="ar_AE" w:bidi="ar_AE"/>
        </w:rPr>
        <w:t>في المشهد الثاني، يرتّب يهوذا زواج عيرا من امرأة كنعانية اسمها ثامار. رأى يهوه أنّ عيرا رجل شرير، فأماته الرب. وهكذا أصبحت ثامار أرملة ليس لها أطفال. قال يهوذا لأونان، الابن الثاني، أن يضطجع مع ثامار ويعطي ثامار ابنًا.</w:t>
      </w:r>
    </w:p>
    <w:p>
      <w:pPr>
        <w:bidi/>
      </w:pPr>
      <w:r>
        <w:rPr>
          <w:rtl/>
          <w:cs/>
          <w:lang w:val="ar_AE" w:bidi="ar_AE"/>
        </w:rPr>
      </w:r>
      <w:r>
        <w:rPr>
          <w:rtl/>
          <w:cs/>
          <w:lang w:val="ar_AE" w:bidi="ar_AE"/>
        </w:rPr>
        <w:t>أوقفوا الحدث: اسألوا يهوذا، «لماذا تريد وارثًا لعيرا؟» قد تسمعون: "ينبغي أن يكون لعيرا وارثًا. وبهذا يكون لثامار من يعتني بها. علينا أن نوفر هذا للأرملة". واصلوا التمثيل.</w:t>
      </w:r>
    </w:p>
    <w:p>
      <w:pPr>
        <w:bidi/>
      </w:pPr>
      <w:r>
        <w:rPr>
          <w:rtl/>
          <w:cs/>
          <w:lang w:val="ar_AE" w:bidi="ar_AE"/>
        </w:rPr>
      </w:r>
      <w:r>
        <w:rPr>
          <w:rtl/>
          <w:cs/>
          <w:lang w:val="ar_AE" w:bidi="ar_AE"/>
        </w:rPr>
        <w:t>سيُعتَبر الابن وارثًا لعيرا. رفض أونان أن ينجب طفلًا ليصير ابنًا لأخيه عيرا. فمارس أونان وسيلة لمنع الحمل حتى يمنع ثامار من أن يكون لها طفل.</w:t>
      </w:r>
    </w:p>
    <w:p>
      <w:pPr>
        <w:bidi/>
      </w:pPr>
      <w:r>
        <w:rPr>
          <w:rtl/>
          <w:cs/>
          <w:lang w:val="ar_AE" w:bidi="ar_AE"/>
        </w:rPr>
      </w:r>
      <w:r>
        <w:rPr>
          <w:rtl/>
          <w:cs/>
          <w:lang w:val="ar_AE" w:bidi="ar_AE"/>
        </w:rPr>
        <w:t>أوقفوا الحدث: اسألوا أونان، «لماذا لا تريد أن تأتي بابن لأخيك عيرا؟» قد تسمعون: "لقد مات عيرا، إذا أعطيتُ ابنًا لثامار، فسيرث نصيب عيرا. وسيكون نصيبي أقل. لا أريد أن أنجب ابنًا يكون وارثًا لشخص آخر". واصلوا التمثيل.</w:t>
      </w:r>
    </w:p>
    <w:p>
      <w:pPr>
        <w:bidi/>
      </w:pPr>
      <w:r>
        <w:rPr>
          <w:rtl/>
          <w:cs/>
          <w:lang w:val="ar_AE" w:bidi="ar_AE"/>
        </w:rPr>
      </w:r>
      <w:r>
        <w:rPr>
          <w:rtl/>
          <w:cs/>
          <w:lang w:val="ar_AE" w:bidi="ar_AE"/>
        </w:rPr>
        <w:t>وبسبب عصيان أونان، أماته الرب. كان شِيلة، الابن الثالث، صغيرًا جدًا ليتزوّج ثامار. فأعاد يهوذا ثامار إلى بيت أبويها. فوعد يهوذا ثامار بأنّ شِيلة سيتزوّجها عندما يكبر، لكنه لم يكن ينوي أن يفي بهذا الوعد.</w:t>
      </w:r>
    </w:p>
    <w:p>
      <w:pPr>
        <w:bidi/>
      </w:pPr>
      <w:r>
        <w:rPr>
          <w:rtl/>
          <w:cs/>
          <w:lang w:val="ar_AE" w:bidi="ar_AE"/>
        </w:rPr>
      </w:r>
      <w:r>
        <w:rPr>
          <w:rtl/>
          <w:cs/>
          <w:lang w:val="ar_AE" w:bidi="ar_AE"/>
        </w:rPr>
        <w:t>في المشهد الثالث، تموت زوجة يهوذا، ويقوم يهوذا بفترة الحِداد المعتادة، ثم يذهب ليُشرف على جزّ الغنم.</w:t>
      </w:r>
    </w:p>
    <w:p>
      <w:pPr>
        <w:bidi/>
      </w:pPr>
      <w:r>
        <w:rPr>
          <w:rtl/>
          <w:cs/>
          <w:lang w:val="ar_AE" w:bidi="ar_AE"/>
        </w:rPr>
      </w:r>
      <w:r>
        <w:rPr>
          <w:rtl/>
          <w:cs/>
          <w:lang w:val="ar_AE" w:bidi="ar_AE"/>
        </w:rPr>
        <w:t>في المشهد الرابع، تدرك ثامار أنّ يهوذا لا ينوي أن يزوّجها من شِيلة. وتعلم ثامار أن يهوذا سيمرّ بالقرب من بيتها في طريقه إلى جزّ الغنم. فتخلع ثامار ثياب الترمّل، وتغطّي نفسها ببرقع. وتجلس على جانب الطريق لكي يظنّ يهوذا أنها زانية.</w:t>
      </w:r>
    </w:p>
    <w:p>
      <w:pPr>
        <w:bidi/>
      </w:pPr>
      <w:r>
        <w:rPr>
          <w:rtl/>
          <w:cs/>
          <w:lang w:val="ar_AE" w:bidi="ar_AE"/>
        </w:rPr>
      </w:r>
      <w:r>
        <w:rPr>
          <w:rtl/>
          <w:cs/>
          <w:lang w:val="ar_AE" w:bidi="ar_AE"/>
        </w:rPr>
        <w:t>أوقفوا التمثيل: اسألوا ثامار، «كيف تشعرين الآن؟» قد تسمعون: "أنا غاضبة ومحبطة. لقد وعدني حماي وعدًا ولم يَفِ به. لا أحبّ أن أتصرّف كزانية ولكن ليس لديّ خيار. يجب أن أنجب ابنًا". واصلوا التمثيل.</w:t>
      </w:r>
    </w:p>
    <w:p>
      <w:pPr>
        <w:bidi/>
      </w:pPr>
      <w:r>
        <w:rPr>
          <w:rtl/>
          <w:cs/>
          <w:lang w:val="ar_AE" w:bidi="ar_AE"/>
        </w:rPr>
      </w:r>
      <w:r>
        <w:rPr>
          <w:rtl/>
          <w:cs/>
          <w:lang w:val="ar_AE" w:bidi="ar_AE"/>
        </w:rPr>
        <w:t>عندما يتوقّف يهوذا ويعرض أن يدفع مقابل اضطجاعه مع الزانية الجالسة بجانب الطريق، لم يكن يعرف يهوذا أنّ هذه المرأة هي ثامار. يعرض يهوذا أن يدفع معزي صغيرًا مقابل ذلك، وتطلب ثامار رهنًا أو أشياء تحتفظ بها إلى أن يصل الماعز الصغير. تطلب ثامار أشياء تُعرِّف هوية يهوذا.</w:t>
      </w:r>
    </w:p>
    <w:p>
      <w:pPr>
        <w:bidi/>
      </w:pPr>
      <w:r>
        <w:rPr>
          <w:rtl/>
          <w:cs/>
          <w:lang w:val="ar_AE" w:bidi="ar_AE"/>
        </w:rPr>
      </w:r>
      <w:r>
        <w:rPr>
          <w:rtl/>
          <w:cs/>
          <w:lang w:val="ar_AE" w:bidi="ar_AE"/>
        </w:rPr>
        <w:t>أوقفوا التمثيل: اسألوا ثامار، "لماذا تطلبين أشياء تُحدد هوية يهوذا؟" قد تسمعون: "آمل أن أحبل من هذا اللقاء. سيدينني يهوذا إن حدث ذلك. أحتاج هذه الأشياء لأُثبِت مَن هو الأب. وعندما يدرك يهوذا أنّه الأب، لن يؤذيني". واصلوا التمثيل.</w:t>
      </w:r>
    </w:p>
    <w:p>
      <w:pPr>
        <w:bidi/>
      </w:pPr>
      <w:r>
        <w:rPr>
          <w:rtl/>
          <w:cs/>
          <w:lang w:val="ar_AE" w:bidi="ar_AE"/>
        </w:rPr>
      </w:r>
      <w:r>
        <w:rPr>
          <w:rtl/>
          <w:cs/>
          <w:lang w:val="ar_AE" w:bidi="ar_AE"/>
        </w:rPr>
        <w:t>وافق يهوذا أن يعطي المرأة الأشياء الثلاثة، ثم ضاجع الزانية. وغادر يهوذا ومضى إلى جزّ الغنم. ذهبت ثامار إلى بيتها وارتدت ثياب الترمّل من جديد. لم يكن يهوذا يعلم أنّه اضطجع مع ثامار.</w:t>
      </w:r>
    </w:p>
    <w:p>
      <w:pPr>
        <w:bidi/>
      </w:pPr>
      <w:r>
        <w:rPr>
          <w:rtl/>
          <w:cs/>
          <w:lang w:val="ar_AE" w:bidi="ar_AE"/>
        </w:rPr>
      </w:r>
      <w:r>
        <w:rPr>
          <w:rtl/>
          <w:cs/>
          <w:lang w:val="ar_AE" w:bidi="ar_AE"/>
        </w:rPr>
        <w:t>في المشهد الخامس، يرسل يهوذا حيرة ليُسلّم المعزي للزانية ويسترجع أشياءه الشخصية. فيخبر رجال المدينة حيرة أنّه ليست هناك زانية في تلك المنطقة. فيقرّر يهوذا أن يدع المرأة تحتفظ بالأشياء، إذ يظنّ أنّ الناس سيسخرون منه إن عاد يبحث عن المرأة.</w:t>
      </w:r>
    </w:p>
    <w:p>
      <w:pPr>
        <w:bidi/>
      </w:pPr>
      <w:r>
        <w:rPr>
          <w:rtl/>
          <w:cs/>
          <w:lang w:val="ar_AE" w:bidi="ar_AE"/>
        </w:rPr>
      </w:r>
      <w:r>
        <w:rPr>
          <w:rtl/>
          <w:cs/>
          <w:lang w:val="ar_AE" w:bidi="ar_AE"/>
        </w:rPr>
        <w:t>في المشهد السادس، تحبل ثامار ويعرف الناس بالأمر. يخبر أحدهم يهوذا أنّ ثامار حُبلى. يظنّ يهوذا أنّ ثامار قد تصرّفت كزانية فيقول إنّها يجب أن تُحرَق. عندئذٍ، ترسل ثامار ليهوذا الأشياء الثلاثة التي بحوزتها وتخصّ يهوذا. فيدرك يهوذا أنه هو والد ابن ثامار، ويعلن يهوذا إنّ ثامار بريئة، وأنه هو الذي أخطأ في حقها.</w:t>
      </w:r>
    </w:p>
    <w:p>
      <w:pPr>
        <w:bidi/>
      </w:pPr>
      <w:r>
        <w:rPr>
          <w:rtl/>
          <w:cs/>
          <w:lang w:val="ar_AE" w:bidi="ar_AE"/>
        </w:rPr>
      </w:r>
      <w:r>
        <w:rPr>
          <w:rtl/>
          <w:cs/>
          <w:lang w:val="ar_AE" w:bidi="ar_AE"/>
        </w:rPr>
        <w:t>أوقفوا التمثيل: اسألوا يهوذا، «كيف تشعر الآن؟» قد تسمعون: «أندم لأنني لم أفعل ما كان يجب أن أفعله من أجل ثامار. لقد فعلت ثامار الصواب، فقد كنتُ مخطئًا في أفعالي". واصلوا التمثيل.</w:t>
      </w:r>
    </w:p>
    <w:p>
      <w:pPr>
        <w:bidi/>
      </w:pPr>
      <w:r>
        <w:rPr>
          <w:rtl/>
          <w:cs/>
          <w:lang w:val="ar_AE" w:bidi="ar_AE"/>
        </w:rPr>
      </w:r>
      <w:r>
        <w:rPr>
          <w:rtl/>
          <w:cs/>
          <w:lang w:val="ar_AE" w:bidi="ar_AE"/>
        </w:rPr>
        <w:t>في المشهد السابع، تلد ثامار توأمين، ويُسمّى البِكر فارص.</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يشير النصّ إلى </w:t>
      </w:r>
      <w:r>
        <w:rPr>
          <w:b/>
          <w:rtl/>
          <w:cs/>
          <w:lang w:val="ar_AE" w:bidi="ar_AE"/>
        </w:rPr>
        <w:t>الرب</w:t>
      </w:r>
      <w:r>
        <w:rPr>
          <w:rtl/>
          <w:cs/>
          <w:lang w:val="ar_AE" w:bidi="ar_AE"/>
        </w:rPr>
        <w:t xml:space="preserve"> مرتين. استخدم الكلمة نفسها التي استخدمتها في المقاطع السابقة. </w:t>
      </w:r>
      <w:r>
        <w:rPr>
          <w:b/>
          <w:rtl/>
          <w:cs/>
          <w:lang w:val="ar_AE" w:bidi="ar_AE"/>
        </w:rPr>
        <w:t>الرب</w:t>
      </w:r>
      <w:r>
        <w:rPr>
          <w:rtl/>
          <w:cs/>
          <w:lang w:val="ar_AE" w:bidi="ar_AE"/>
        </w:rPr>
        <w:t xml:space="preserve"> مذكور في قاموس الكلمات الأساسية.</w:t>
      </w:r>
    </w:p>
    <w:p>
      <w:pPr>
        <w:bidi/>
      </w:pPr>
      <w:r>
        <w:rPr>
          <w:rtl/>
          <w:cs/>
          <w:lang w:val="ar_AE" w:bidi="ar_AE"/>
        </w:rPr>
      </w:r>
      <w:r>
        <w:rPr>
          <w:rtl/>
          <w:cs/>
          <w:lang w:val="ar_AE" w:bidi="ar_AE"/>
        </w:rPr>
        <w:t>هناك عدد من الكلمات المتعلّقة بالعلاقة الجنسية في هذا النص. تستخدم الترجمات المختلفة عبارات مثل «اضطجع مع» أو «دخل على»، بمعنى أنّه مارس الجنس مع المرأة. ستحتاج إلى استخدام الكلمات المقبولة اجتماعيًا في ثقافتك.</w:t>
      </w:r>
    </w:p>
    <w:p>
      <w:pPr>
        <w:bidi/>
      </w:pPr>
      <w:r>
        <w:rPr>
          <w:rtl/>
          <w:cs/>
          <w:lang w:val="ar_AE" w:bidi="ar_AE"/>
        </w:rPr>
      </w:r>
      <w:r>
        <w:rPr>
          <w:rtl/>
          <w:cs/>
          <w:lang w:val="ar_AE" w:bidi="ar_AE"/>
        </w:rPr>
        <w:t>توقّفوا وناقشوا: احكوا قصصًا عن لقاءات جنسية مثل التي في القصة. استمعوا إلى الكلمات والعبارات التي تستخدمونها لتجعلوا من المقبول التحدّث عن هذه الأمور علنًا.</w:t>
      </w:r>
    </w:p>
    <w:p>
      <w:pPr>
        <w:bidi/>
      </w:pPr>
      <w:r>
        <w:rPr>
          <w:rtl/>
          <w:cs/>
          <w:lang w:val="ar_AE" w:bidi="ar_AE"/>
        </w:rPr>
      </w:r>
      <w:r>
        <w:rPr>
          <w:rtl/>
          <w:cs/>
          <w:lang w:val="ar_AE" w:bidi="ar_AE"/>
        </w:rPr>
        <w:t>يشير يهوذا إلى شريعة تُلزِم الأخ بأن يضطجع مع أرملة أخيه من أجل أن يقيم لأخيه وارثًا. والطفل المولود سيكون وارثًا للأخ الميت وليس وارثًا للرجل الذي أنجبه فعليًا. لا يذكر يهوذا اسم هذه الشريعة. كانت هذه شريعة الزواج الإلزامي، وهي ممارسة شائعة في الشرق الأدنى القديم.</w:t>
      </w:r>
    </w:p>
    <w:p>
      <w:pPr>
        <w:bidi/>
      </w:pPr>
      <w:r>
        <w:rPr>
          <w:rtl/>
          <w:cs/>
          <w:lang w:val="ar_AE" w:bidi="ar_AE"/>
        </w:rPr>
      </w:r>
      <w:r>
        <w:rPr>
          <w:rtl/>
          <w:cs/>
          <w:lang w:val="ar_AE" w:bidi="ar_AE"/>
        </w:rPr>
        <w:t>لا يريد أونان أن يُنجِب طفلًا لثامار يُعتَبر وارثًا لعيرا. يمارس أونان شكلًا من أشكال تحديد النسل أو منع الحمل. هذا يعني أنّ أونان كان ينسحب أثناء العلاقة الجنسية ويُسقِط ماؤه على الأرض، مما جعل من المستحيل أن تحبل ثامار. فلكي يتكوّن طفل، يجب أن يدخل ماء الرجل إلى جسد المرأة. تجد معظم الثقافات طرقًا لوصف هذه العملية بكلمات مقبولة في كلّ مجموعة.</w:t>
      </w:r>
    </w:p>
    <w:p>
      <w:pPr>
        <w:bidi/>
      </w:pPr>
      <w:r>
        <w:rPr>
          <w:rtl/>
          <w:cs/>
          <w:lang w:val="ar_AE" w:bidi="ar_AE"/>
        </w:rPr>
      </w:r>
      <w:r>
        <w:rPr>
          <w:rtl/>
          <w:cs/>
          <w:lang w:val="ar_AE" w:bidi="ar_AE"/>
        </w:rPr>
        <w:t>توقَّفوا وناقشوا: تحدثوا عن موقف مشابه في ثقافتكم. لاحظوا الكلمات التي تستخدمونها لوصف الفعل. كيف تقولون هذا بطريقة تقبل بها جدّتكم سماع القصة؟</w:t>
      </w:r>
    </w:p>
    <w:p>
      <w:pPr>
        <w:bidi/>
      </w:pPr>
      <w:r>
        <w:rPr>
          <w:rtl/>
          <w:cs/>
          <w:lang w:val="ar_AE" w:bidi="ar_AE"/>
        </w:rPr>
      </w:r>
      <w:r>
        <w:rPr>
          <w:rtl/>
          <w:cs/>
          <w:lang w:val="ar_AE" w:bidi="ar_AE"/>
        </w:rPr>
        <w:t xml:space="preserve">كانت خطية أونان هي رفضه انجاب وارث لأخيه الميت. لقد عصى أونان أباه، فأماته الرب وأخذ حياة أونان لأنّه رفض انجاب وارث لأخيه. قال الرب إن ما فعله أونان كان شرًا أو </w:t>
      </w:r>
      <w:r>
        <w:rPr>
          <w:b/>
          <w:rtl/>
          <w:cs/>
          <w:lang w:val="ar_AE" w:bidi="ar_AE"/>
        </w:rPr>
        <w:t>قبحً</w:t>
      </w:r>
      <w:r>
        <w:rPr>
          <w:rtl/>
          <w:cs/>
          <w:lang w:val="ar_AE" w:bidi="ar_AE"/>
        </w:rPr>
        <w:t xml:space="preserve">. كلمة </w:t>
      </w:r>
      <w:r>
        <w:rPr>
          <w:b/>
          <w:rtl/>
          <w:cs/>
          <w:lang w:val="ar_AE" w:bidi="ar_AE"/>
        </w:rPr>
        <w:t>قبح</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عندما التقى يهوذا ثامار بجانب الطريق، لم يتعرّف عليها. كانت ثامار قد خلعت ثياب الترمّل وارتدت ثيابًا أخرى لتجعل يهوذا يرغب في مضاجعتها. كما كانت قد غطّت ثامار وجهها ببرقع. ظنّ يهوذا أنّ ثامار </w:t>
      </w:r>
      <w:r>
        <w:rPr>
          <w:b/>
          <w:rtl/>
          <w:cs/>
          <w:lang w:val="ar_AE" w:bidi="ar_AE"/>
        </w:rPr>
        <w:t>زانية</w:t>
      </w:r>
      <w:r>
        <w:rPr>
          <w:rtl/>
          <w:cs/>
          <w:lang w:val="ar_AE" w:bidi="ar_AE"/>
        </w:rPr>
        <w:t xml:space="preserve">. والزانية هي شخص يبيع جسده بممارسة الجنس. تستخدم بعض الترجمات كلمة عاهرة. </w:t>
      </w:r>
      <w:r>
        <w:rPr>
          <w:b/>
          <w:rtl/>
          <w:cs/>
          <w:lang w:val="ar_AE" w:bidi="ar_AE"/>
        </w:rPr>
        <w:t>والعاهرة</w:t>
      </w:r>
      <w:r>
        <w:rPr>
          <w:rtl/>
          <w:cs/>
          <w:lang w:val="ar_AE" w:bidi="ar_AE"/>
        </w:rPr>
        <w:t xml:space="preserve"> أو الزانية هي امرأة تمارس البغاء كجزء من العبادة في مزار أو هيكل للخصوبة. كان للكنعانيين الكثير من هذه الهياكل أو المزارات. الزانية هي أي امرأة تبيع نفسها مقابل الجنس. أمّا البَغِيّ فهي زانية مع إضافة معنى العبادة لإله وثني من خلال البغاء. تحتاج إلى اختيار كلمات يمكنك استخدامها أمام الجميع. كان يهوذا يظنّ أنّ الزانية تعمل في مزار أو معابد الخصوبة الوثنية المحلية.</w:t>
      </w:r>
    </w:p>
    <w:p>
      <w:pPr>
        <w:bidi/>
      </w:pPr>
      <w:r>
        <w:rPr>
          <w:rtl/>
          <w:cs/>
          <w:lang w:val="ar_AE" w:bidi="ar_AE"/>
        </w:rPr>
      </w:r>
      <w:r>
        <w:rPr>
          <w:rtl/>
          <w:cs/>
          <w:lang w:val="ar_AE" w:bidi="ar_AE"/>
        </w:rPr>
        <w:t xml:space="preserve">عندما التقت ثامار يهوذا بجانب الطريق، ظنّ يهوذا أنّها زانية وعرض أن يدفع ثمنًا مقابل مضاجعتها. طلبت ثامار ضمانًا أو </w:t>
      </w:r>
      <w:r>
        <w:rPr>
          <w:b/>
          <w:rtl/>
          <w:cs/>
          <w:lang w:val="ar_AE" w:bidi="ar_AE"/>
        </w:rPr>
        <w:t>رهنًا</w:t>
      </w:r>
      <w:r>
        <w:rPr>
          <w:rtl/>
          <w:cs/>
          <w:lang w:val="ar_AE" w:bidi="ar_AE"/>
        </w:rPr>
        <w:t xml:space="preserve">. الضمان أو الرهن هو شيء ذو قيمة يتركه الشخص ليتأكّد الطرف الآخر أنّ القيمة المادية الموعودة ستُدفع بالفعل. وعد يهوذا أن يدفع معزي صغيرًا كثمن لمضاجعتها. أرادت ثامار أن يترك يهوذا عندها شيئًا ذا قيمة. وبهذه الطريقة، إن لم يُرسِل يهوذا المعزى، يبقى عند ثامار شيء ذو قيمة. طلبت ثامار خاتم يهوذا وعصابته وعصاه. كان </w:t>
      </w:r>
      <w:r>
        <w:rPr>
          <w:b/>
          <w:rtl/>
          <w:cs/>
          <w:lang w:val="ar_AE" w:bidi="ar_AE"/>
        </w:rPr>
        <w:t>الخاتم</w:t>
      </w:r>
      <w:r>
        <w:rPr>
          <w:rtl/>
          <w:cs/>
          <w:lang w:val="ar_AE" w:bidi="ar_AE"/>
        </w:rPr>
        <w:t xml:space="preserve"> أسطوانة محفورًا عليها نقش يُمثّل يهوذا. وكان يهوذا يعلّق هذا الخاتم بعصابة حول عنقه. وعندما يحتاج أن يوقّع على شيء، كان يضغط الأسطوانة في الطين. كان الجميع سيتعرّف على أنّ هذا التوقيع هو ليهوذا. وكانت عصا المشي تحمل نقوشًا على الخشب يميّزها كلّ من يراها. بطلب هذه الأشياء، استطاعت ثامار أن تُحدِّد الشخص الذي أتى ومارس الجنس معها.</w:t>
      </w:r>
    </w:p>
    <w:p>
      <w:pPr>
        <w:bidi/>
      </w:pPr>
      <w:r>
        <w:rPr>
          <w:rtl/>
          <w:cs/>
          <w:lang w:val="ar_AE" w:bidi="ar_AE"/>
        </w:rPr>
      </w:r>
      <w:r>
        <w:rPr>
          <w:rtl/>
          <w:cs/>
          <w:lang w:val="ar_AE" w:bidi="ar_AE"/>
        </w:rPr>
        <w:t>اعرضوا صورة الخاتم الأسطواني مرة أخرى.</w:t>
      </w:r>
    </w:p>
    <w:p>
      <w:pPr>
        <w:bidi/>
      </w:pPr>
      <w:r>
        <w:rPr>
          <w:rtl/>
          <w:cs/>
          <w:lang w:val="ar_AE" w:bidi="ar_AE"/>
        </w:rPr>
      </w:r>
      <w:r>
        <w:rPr>
          <w:rtl/>
          <w:cs/>
          <w:lang w:val="ar_AE" w:bidi="ar_AE"/>
        </w:rPr>
        <w:t xml:space="preserve">يعرف يهوذا أنّ ثامار ضاجعته لكي تنجب طفلًا يكون وارثًا لعيرا. يقول يهوذا إنّ ثامار </w:t>
      </w:r>
      <w:r>
        <w:rPr>
          <w:b/>
          <w:rtl/>
          <w:cs/>
          <w:lang w:val="ar_AE" w:bidi="ar_AE"/>
        </w:rPr>
        <w:t>بارّة</w:t>
      </w:r>
      <w:r>
        <w:rPr>
          <w:rtl/>
          <w:cs/>
          <w:lang w:val="ar_AE" w:bidi="ar_AE"/>
        </w:rPr>
        <w:t xml:space="preserve">. كلمة </w:t>
      </w:r>
      <w:r>
        <w:rPr>
          <w:b/>
          <w:rtl/>
          <w:cs/>
          <w:lang w:val="ar_AE" w:bidi="ar_AE"/>
        </w:rPr>
        <w:t>البرّ</w:t>
      </w:r>
      <w:r>
        <w:rPr>
          <w:rtl/>
          <w:cs/>
          <w:lang w:val="ar_AE" w:bidi="ar_AE"/>
        </w:rPr>
        <w:t xml:space="preserve"> موجودة في قاموس الكلمات الرئيسية. في هذا السياق، يُقرّ يهوذا إنّ ثامار بلا لوم في أفعالها، أي أن ثامار كانت بريئة. لقد تصرّفت ثامار بهذا الشكل للأسباب الصحيحة. يقول يهوذا إنّ ثامار أبرّ منه، أي أكثر براءة وأنها بلا لوم أكثر من يهوذا. لقد فشل يهوذا في مهمّته بأن يوفّر لثامار زوجًا ووارثًا لعيرا، وقد تصرّفت ثامار بنفسها لكي يتحقّق هذا.</w:t>
      </w:r>
    </w:p>
    <w:p>
      <w:pPr>
        <w:bidi/>
      </w:pPr>
      <w:r>
        <w:rPr>
          <w:rtl/>
          <w:cs/>
          <w:lang w:val="ar_AE" w:bidi="ar_AE"/>
        </w:rPr>
      </w:r>
      <w:r>
        <w:rPr>
          <w:rtl/>
          <w:cs/>
          <w:lang w:val="ar_AE" w:bidi="ar_AE"/>
        </w:rPr>
        <w:t>وعندما وُلد طفل ثامار، اكتشفوا أنّها كانت تحمل توأمين. وعندما خرجت يد أحد الطفلين أثناء الولادة، ظنّت القابلة أنّ هذا هو الطفل الأوّل، وربطت خيطًا أحمر حول معصمه لتمييز البِكر. ففي تلك الثقافة، كان للأبكار حقوق وامتيازات ومسؤوليات. وكان من المهم معرفة أيّ التوأمين هو الأوّل لأجل حقوق الميراث. لكن الطفل الآخر هو الذي وُلد أوّلًا في الواقع. وساعد الخيط الأحمر على التأكّد من معرفة أيّ الطفلين هو البِكر.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39:1–23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39: 1- 23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يعود هذا المقطع مرة أخرى إلى قصة يوسف. إنّه سردٌ يروي ما حدث ليوسف عندما وصل إلى مصر وفي سنواته الأولى التي عاشها هناك.</w:t>
      </w:r>
    </w:p>
    <w:p>
      <w:pPr>
        <w:bidi/>
      </w:pPr>
      <w:r>
        <w:rPr>
          <w:rtl/>
          <w:cs/>
          <w:lang w:val="ar_AE" w:bidi="ar_AE"/>
        </w:rPr>
      </w:r>
      <w:r>
        <w:rPr>
          <w:rtl/>
          <w:cs/>
          <w:lang w:val="ar_AE" w:bidi="ar_AE"/>
        </w:rPr>
        <w:t>اعرضوا خريطة كنعان ومصر.</w:t>
      </w:r>
    </w:p>
    <w:p>
      <w:pPr>
        <w:bidi/>
      </w:pPr>
      <w:r>
        <w:rPr>
          <w:rtl/>
          <w:cs/>
          <w:lang w:val="ar_AE" w:bidi="ar_AE"/>
        </w:rPr>
      </w:r>
      <w:r>
        <w:rPr>
          <w:rtl/>
          <w:cs/>
          <w:lang w:val="ar_AE" w:bidi="ar_AE"/>
        </w:rPr>
        <w:t>يستخدم النص الاسم العام للتجّار: «الإسماعيليين». في المقطع السابق من قصة يوسف، دعا الكاتب التجّار «إسماعيليين» و«مديانيين». كانت كلمة «إسماعيليين» مصطلحًا عامًا لكلّ التجّار. عندما وصلوا إلى مصر، باع الإسماعيليون يوسف لرجل اسمه فوطيفار، وكان رئيس حرّاس فرعون، ملك مصر. وهذا يعني أن فوطيفار كان مسؤولًا عن سلامة القصر وكل من يسكن فيه. كان لقب فرعون يُطلق على ملوك مصر.</w:t>
      </w:r>
    </w:p>
    <w:p>
      <w:pPr>
        <w:bidi/>
      </w:pPr>
      <w:r>
        <w:rPr>
          <w:rtl/>
          <w:cs/>
          <w:lang w:val="ar_AE" w:bidi="ar_AE"/>
        </w:rPr>
      </w:r>
      <w:r>
        <w:rPr>
          <w:rtl/>
          <w:cs/>
          <w:lang w:val="ar_AE" w:bidi="ar_AE"/>
        </w:rPr>
        <w:t>"كان الرب مع يوسف"، عبارة تكرّرت أربع مرات في المقطع. في كل مرة، تُخبرنا العبارة أن الرب تسبب في حدوث شيئًا جيدًا ليوسف. لقد تسبب الرب في إنجاح يوسف أو في أن يكون ناجحًا في كل ما فعله. لقد بدأ يوسف كعبد، ثم جعل فوطيفار يوسف مساعدًا شخصيًا له. بعدها، وضع يوسف مسؤولًا عن أهل بيته وكل ما يملكه. وبمجرد أن وضع فوطيفار يوسف مسؤولًا عن بيته، بارل الرب فوطيفار وصار يزدهر أيضًا. لقد بارك الرب بيت فوطيفار من أجل يوسف. وهذا يعني أن كل شيء في بيت فوطيفار وفي أعماله كان يسير بسلاسة وازدهار. أدرك فوطيفار أن الرب كان يباركه بسبب يوسف، فوضع فوطيفار يوسف مسؤولًا عن كل ما يملك. كان يوسف يعتني بكل شيء يخص فوطيفار، حتى إنّ فوطيفار لم يكن عليه أن يهتمّ إلا بما يريد أن يأكله، إذ لم يسمح المصريون للأجانب بطهي طعامهم.</w:t>
      </w:r>
    </w:p>
    <w:p>
      <w:pPr>
        <w:bidi/>
      </w:pPr>
      <w:r>
        <w:rPr>
          <w:rtl/>
          <w:cs/>
          <w:lang w:val="ar_AE" w:bidi="ar_AE"/>
        </w:rPr>
      </w:r>
      <w:r>
        <w:rPr>
          <w:rtl/>
          <w:cs/>
          <w:lang w:val="ar_AE" w:bidi="ar_AE"/>
        </w:rPr>
        <w:t>كان يوسف رجلًا جميل الهيئة، ومُتَمَتِّعًا ببنية قوية، تطلّعت امرأة فوطيفار إلى يوسف وأرادت أن تضاجعه. رَفَعَتْ عَيْنَيْهَا إِلَى يُوسُفَ وَقَالَتِ: «اضْطَجعْ مَعِي»، أو: "تعالَ ونَم معي"</w:t>
      </w:r>
    </w:p>
    <w:p>
      <w:pPr>
        <w:bidi/>
      </w:pPr>
      <w:r>
        <w:rPr>
          <w:rtl/>
          <w:cs/>
          <w:lang w:val="ar_AE" w:bidi="ar_AE"/>
        </w:rPr>
      </w:r>
      <w:r>
        <w:rPr>
          <w:rtl/>
          <w:cs/>
          <w:lang w:val="ar_AE" w:bidi="ar_AE"/>
        </w:rPr>
        <w:t>توقّفوا وناقشوا: احكِو قصة عن امرأة تحاول جذب شاب ليقيم علاقة جنسية معها. ما الكلمات والعبارات التي تُستخدم لوصف ما تريده؟ وكيف يمكن الحديث عن الأمر بطريقة مهذّبة يفهمها الجميع دون أن ينزعج أحد من اللغة المستعملة؟</w:t>
      </w:r>
    </w:p>
    <w:p>
      <w:pPr>
        <w:bidi/>
      </w:pPr>
      <w:r>
        <w:rPr>
          <w:rtl/>
          <w:cs/>
          <w:lang w:val="ar_AE" w:bidi="ar_AE"/>
        </w:rPr>
      </w:r>
      <w:r>
        <w:rPr>
          <w:rtl/>
          <w:cs/>
          <w:lang w:val="ar_AE" w:bidi="ar_AE"/>
        </w:rPr>
        <w:t>رفض يوسف أن يضطجع مع امرأة فوطيفار. ووضح يوسف كيف أنّ فوطيفار قد وضع ثقته فيه وائتمنه على كل ما في البيت. لقد أعطى فوطيفار ليوسف سلطان على كل شيء ما عدا زوجته. وقال يوسف إن مضاجعة زوجة فوطيفار ستكون شرًّا وخطيّة عظيمة ضد الله. والخطيّة هي فعل ما هو عصيان لله أو تعدي على كلامه. وبحسب النص، لم تقبل امرأة فوطيفار رفض يوسف لها، بل استمرّت يومًا بعد يوم تحاول أن تجعل يوسف يضطجع معها. وكان يوسف يرفض في كل مرة تطلب منه فيها ذلك.</w:t>
      </w:r>
    </w:p>
    <w:p>
      <w:pPr>
        <w:bidi/>
      </w:pPr>
      <w:r>
        <w:rPr>
          <w:rtl/>
          <w:cs/>
          <w:lang w:val="ar_AE" w:bidi="ar_AE"/>
        </w:rPr>
      </w:r>
      <w:r>
        <w:rPr>
          <w:rtl/>
          <w:cs/>
          <w:lang w:val="ar_AE" w:bidi="ar_AE"/>
        </w:rPr>
        <w:t>وفي يوم من الأيام، كان يوسف وحده في البيت يعمل، فأمسكت امرأة فوطيفار يوسف من قميصه أو ثوبه. كان هذا الثوب لباسًا خارجيًا واسعًا يرتديه الرجال، وكان واسعًا بما يكفي ليتمكّن يوسف من أن يفلت منه ويهرب، تاركًا الثوب في يدي امرأة فوطيفار. وكان الثوب رداءًا عاديًا يرتديه العبيد، وليس رداءًا مميّزًا مثل القميص الذي أعطاه يعقوب ليوسف. أخبرت امرأة فوطيفار خدمها بأن يوسف حاول أن يغتصبها، واستخدمت الثوب كدليل. احتفظت بالثوب وأرته لفوطيفار، وكرّرت عليه اتّهام محاولة الاغتصاب. وفي طرية كلام امرأة فوطيفار مع زوجها أيضًا قامت باتهامه ولومه. قالت امرأة فوطيفار: "انْظُرُوا! قَدْ جَاءَ إِلَيْنَا بِرَجُل عِبْرَانِيٍّ…" وكلمة "عِبْرَانِيٍّ" هي كلمة أخرى تشير إلى أنه من بني إسرائيل أو نسل يعقوب. امرأة فوطيفار تقول هنا إن المسؤولية تقع على فوطيفار لأنه هو الذي أحضر يوسف ليعمل في البيت.</w:t>
      </w:r>
    </w:p>
    <w:p>
      <w:pPr>
        <w:bidi/>
      </w:pPr>
      <w:r>
        <w:rPr>
          <w:rtl/>
          <w:cs/>
          <w:lang w:val="ar_AE" w:bidi="ar_AE"/>
        </w:rPr>
      </w:r>
      <w:r>
        <w:rPr>
          <w:rtl/>
          <w:cs/>
          <w:lang w:val="ar_AE" w:bidi="ar_AE"/>
        </w:rPr>
        <w:t>وعندما تحدّثت امرأة فوطيفار عن يوسف بكونه عبدًا عبريًا، كانت تتكلّم عنه بطريقة مُهينة وسلبية. لقد كانت تقصد أن يوسف شخص غريب، ومن طبقة اجتماعية منخفضة، وغير مُتحضّر.</w:t>
      </w:r>
    </w:p>
    <w:p>
      <w:pPr>
        <w:bidi/>
      </w:pPr>
      <w:r>
        <w:rPr>
          <w:rtl/>
          <w:cs/>
          <w:lang w:val="ar_AE" w:bidi="ar_AE"/>
        </w:rPr>
      </w:r>
      <w:r>
        <w:rPr>
          <w:rtl/>
          <w:cs/>
          <w:lang w:val="ar_AE" w:bidi="ar_AE"/>
        </w:rPr>
        <w:t>توقّفوا وناقشوا: احكِوا قصة مُهاجر أو غريب جاء إلى القرية، ما الكلمات التي تُستخدم لوصف هذا الشخص؟ وإن أردت أن تجعل الناس يظنّون أنه شخص سيّئ، كيف تصفه؟</w:t>
      </w:r>
    </w:p>
    <w:p>
      <w:pPr>
        <w:bidi/>
      </w:pPr>
      <w:r>
        <w:rPr>
          <w:rtl/>
          <w:cs/>
          <w:lang w:val="ar_AE" w:bidi="ar_AE"/>
        </w:rPr>
      </w:r>
      <w:r>
        <w:rPr>
          <w:rtl/>
          <w:cs/>
          <w:lang w:val="ar_AE" w:bidi="ar_AE"/>
        </w:rPr>
        <w:t>كذبت امرأة فوطيفار على العبيد وعلى فوطيفار، قالت امرأة فوطيفار إن يوسف ترك رداءه أو ثوبه بجانبها عندما هرب من الغرفة. لكن هذا الكلام غير صحيح. لقد كانت امرأة فوطيفار تمسك بالثوب، ويوسف أفلت نفسه من الثوب هاربًا، تاركًا الثوب في يديها. ولو كان يوسف قد ترك الثوب بجانب امرأة فوطيفار، فهذا يعني أنه خلعه بنفسه ووضعه جانبًا قبل أن يهاجمها، وهذا لم يحدث، فيوسف لم يخلع ثوبه. امرأة فوطيفار هي التي شدّت الثوب منه بينما كان يحاول أن يفلت منها ويهرب.</w:t>
      </w:r>
    </w:p>
    <w:p>
      <w:pPr>
        <w:bidi/>
      </w:pPr>
      <w:r>
        <w:rPr>
          <w:rtl/>
          <w:cs/>
          <w:lang w:val="ar_AE" w:bidi="ar_AE"/>
        </w:rPr>
      </w:r>
      <w:r>
        <w:rPr>
          <w:rtl/>
          <w:cs/>
          <w:lang w:val="ar_AE" w:bidi="ar_AE"/>
        </w:rPr>
        <w:t>سمع فوطيفار القصة من زوجته، فاشتدّ غضبه. وكلمة "غَضَبَهُ حَمِيَ" تعبّر عن شعور قوي وحدّة في الانفعال.</w:t>
      </w:r>
    </w:p>
    <w:p>
      <w:pPr>
        <w:bidi/>
      </w:pPr>
      <w:r>
        <w:rPr>
          <w:rtl/>
          <w:cs/>
          <w:lang w:val="ar_AE" w:bidi="ar_AE"/>
        </w:rPr>
      </w:r>
      <w:r>
        <w:rPr>
          <w:rtl/>
          <w:cs/>
          <w:lang w:val="ar_AE" w:bidi="ar_AE"/>
        </w:rPr>
        <w:t>توقّفوا وناقشوا: احكِوا قصة عن شخص غاضب. استخدموا كلمات مختلفة لوصف شدّة الغضب الذي يشعر به هذا الشخص. هل يمكنكم ترتيب الكلمات من الأخف إلى الأقوى، أي من غاضب إلى غاضب جدًا إلى غاضب بجنون؟ ستحتاجون إلى استخدام أقوى كلمة عندما تتحدثون عن غضب فوطيفار ورد فعله.</w:t>
      </w:r>
    </w:p>
    <w:p>
      <w:pPr>
        <w:bidi/>
      </w:pPr>
      <w:r>
        <w:rPr>
          <w:rtl/>
          <w:cs/>
          <w:lang w:val="ar_AE" w:bidi="ar_AE"/>
        </w:rPr>
      </w:r>
      <w:r>
        <w:rPr>
          <w:rtl/>
          <w:cs/>
          <w:lang w:val="ar_AE" w:bidi="ar_AE"/>
        </w:rPr>
        <w:t>وضع فوطيفار يوسف في السجن. لاحظ أن فوطيفار لم يُعطِ ليوسف فرصة ليدافع عن نفسه، فلم يسأل فوطيفار يوسف عمّا حدث، ولم يُقدَم يوسف للمحاكمة. وُضع يوسف في السجن رغم أنه لم يفعل شيئًا خاطئًا. يعتقد بعض الناس أن فوطيفار لم يكن مقتنعًا تمامًا بكلام زوجته. فلو كان فوطيفار قد صدّق زوجته بالكامل، لكان قد أعدم يوسف، لأن الإعدام كان العقوبة المعتادة لجريمة الاغتصاب أو مجرد محاولته. لكن بدلًا من ذلك، وضع فوطيفار يوسف في السجن.</w:t>
      </w:r>
    </w:p>
    <w:p>
      <w:pPr>
        <w:bidi/>
      </w:pPr>
      <w:r>
        <w:rPr>
          <w:rtl/>
          <w:cs/>
          <w:lang w:val="ar_AE" w:bidi="ar_AE"/>
        </w:rPr>
      </w:r>
      <w:r>
        <w:rPr>
          <w:rtl/>
          <w:cs/>
          <w:lang w:val="ar_AE" w:bidi="ar_AE"/>
        </w:rPr>
        <w:t>وضع فوطيفار يوسف في السجن، أي الْمَكَانِ الَّذِي كَانَ أَسْرَى الْمَلِكِ مَحْبُوسِينَ فِيهِ. وَضَعَ فوطيفار يوسف في السجن، وكلمة "وَضَعَهُ" تدلّ على فعل قوي وعنيف. كان فوطيفار يشعر بمشاعر قوية حين وضع يوسف في السجن. ووضع يوسف فوطيفار في سجنٍ كانت ظروفه أفضل قليلًا من السجن العادي. وفي هذا السجن، التقى يوسف بأشخاص يخدمون الملك.</w:t>
      </w:r>
    </w:p>
    <w:p>
      <w:pPr>
        <w:bidi/>
      </w:pPr>
      <w:r>
        <w:rPr>
          <w:rtl/>
          <w:cs/>
          <w:lang w:val="ar_AE" w:bidi="ar_AE"/>
        </w:rPr>
      </w:r>
      <w:r>
        <w:rPr>
          <w:rtl/>
          <w:cs/>
          <w:lang w:val="ar_AE" w:bidi="ar_AE"/>
        </w:rPr>
        <w:t>كان الرَّبَّ كَانَ مَعَهُ في السجن، وهذا تكرار لتلك العبارة. لقد كان الرب مع يوسف في بيت فوطيفار مما سبّب له النجاح. وفي هذا المقطع، تُضاف جملة جديدة تعبّر أن الرب أظهر ليوسف محبّته الثابتة. لقد تدخّل الرب فجعل يوسف محبوبًا من رئيس السجن، مما جعله يعيّ، يوسف مسؤولًا عن السجناء الآخرين. ووضعه مسؤولًا عن كل السجن وجَمِيعَ الأَسْرَى الَّذِينَ فِي بَيْتِ السِّجْنِ. كان يوسف يعتني بكل شيء. لقد كان الرَّبَّ مَعَ يوسف، وَمَهْمَا صَنَعَ كَانَ الرَّبُّ يُنْجِحُهُ.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يصل يوسف إلى مصر. فوطيفار يشتري يوسف.</w:t>
      </w:r>
    </w:p>
    <w:p>
      <w:pPr>
        <w:bidi/>
      </w:pPr>
      <w:r>
        <w:rPr>
          <w:rtl/>
          <w:cs/>
          <w:lang w:val="ar_AE" w:bidi="ar_AE"/>
        </w:rPr>
      </w:r>
      <w:r>
        <w:rPr>
          <w:b/>
          <w:rtl/>
          <w:cs/>
          <w:lang w:val="ar_AE" w:bidi="ar_AE"/>
        </w:rPr>
        <w:t>المشهد الثاني:</w:t>
      </w:r>
      <w:r>
        <w:rPr>
          <w:rtl/>
          <w:cs/>
          <w:lang w:val="ar_AE" w:bidi="ar_AE"/>
        </w:rPr>
        <w:t xml:space="preserve"> يعمل يوسف في بيت فوطيفار. الرب مع يوسف. فوطيفار وَكَّلَ يوسف عَلَى بَيْتِهِ وَدَفَعَ إِلَى يَدِهِ كُلَّ مَا كَانَ لَهُ.</w:t>
      </w:r>
    </w:p>
    <w:p>
      <w:pPr>
        <w:bidi/>
      </w:pPr>
      <w:r>
        <w:rPr>
          <w:rtl/>
          <w:cs/>
          <w:lang w:val="ar_AE" w:bidi="ar_AE"/>
        </w:rPr>
      </w:r>
      <w:r>
        <w:rPr>
          <w:b/>
          <w:rtl/>
          <w:cs/>
          <w:lang w:val="ar_AE" w:bidi="ar_AE"/>
        </w:rPr>
        <w:t>المشهد الثالث:</w:t>
      </w:r>
      <w:r>
        <w:rPr>
          <w:rtl/>
          <w:cs/>
          <w:lang w:val="ar_AE" w:bidi="ar_AE"/>
        </w:rPr>
        <w:t xml:space="preserve"> ترى زوجة فوطيفار أن يوسف حَسَنَ الصُّورَةِ وَحَسَنَ الْمَنْظَرِ وتريد أن يضاجعه. يرفض يوسف.</w:t>
      </w:r>
    </w:p>
    <w:p>
      <w:pPr>
        <w:bidi/>
      </w:pPr>
      <w:r>
        <w:rPr>
          <w:rtl/>
          <w:cs/>
          <w:lang w:val="ar_AE" w:bidi="ar_AE"/>
        </w:rPr>
      </w:r>
      <w:r>
        <w:rPr>
          <w:b/>
          <w:rtl/>
          <w:cs/>
          <w:lang w:val="ar_AE" w:bidi="ar_AE"/>
        </w:rPr>
        <w:t>المشهد الرابع:</w:t>
      </w:r>
      <w:r>
        <w:rPr>
          <w:rtl/>
          <w:cs/>
          <w:lang w:val="ar_AE" w:bidi="ar_AE"/>
        </w:rPr>
        <w:t xml:space="preserve"> امرأة فوطيفار تمسك يوسف من ثوبه. هرب يوسف تاركًا ثوبه في يديها، تخبر زوجة فوطيفار العبيد بأن يوسف حاول اغتصابها.</w:t>
      </w:r>
    </w:p>
    <w:p>
      <w:pPr>
        <w:bidi/>
      </w:pPr>
      <w:r>
        <w:rPr>
          <w:rtl/>
          <w:cs/>
          <w:lang w:val="ar_AE" w:bidi="ar_AE"/>
        </w:rPr>
      </w:r>
      <w:r>
        <w:rPr>
          <w:b/>
          <w:rtl/>
          <w:cs/>
          <w:lang w:val="ar_AE" w:bidi="ar_AE"/>
        </w:rPr>
        <w:t>المشهد الخامس:</w:t>
      </w:r>
      <w:r>
        <w:rPr>
          <w:rtl/>
          <w:cs/>
          <w:lang w:val="ar_AE" w:bidi="ar_AE"/>
        </w:rPr>
        <w:t xml:space="preserve"> عندما يصل فوطيفار إلى البيت، تتهمه زوجته بمحاولة اغتصاب يوسف لها، وتقدِّم الثوب كدليل على ذلك. كان رد فعل فوطيفار هو وضع يوسف في السجن.</w:t>
      </w:r>
    </w:p>
    <w:p>
      <w:pPr>
        <w:bidi/>
      </w:pPr>
      <w:r>
        <w:rPr>
          <w:rtl/>
          <w:cs/>
          <w:lang w:val="ar_AE" w:bidi="ar_AE"/>
        </w:rPr>
      </w:r>
      <w:r>
        <w:rPr>
          <w:b/>
          <w:rtl/>
          <w:cs/>
          <w:lang w:val="ar_AE" w:bidi="ar_AE"/>
        </w:rPr>
        <w:t>المشهد السادس:</w:t>
      </w:r>
      <w:r>
        <w:rPr>
          <w:rtl/>
          <w:cs/>
          <w:lang w:val="ar_AE" w:bidi="ar_AE"/>
        </w:rPr>
        <w:t xml:space="preserve"> الرب مع يوسف في السجن، فينجح يوسف في كل ما يفعله. يضع رئيس السجن يوسف مسؤولًا عن السجناء الآخرين وكل شيء في السجن.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فوطيفار</w:t>
      </w:r>
    </w:p>
    <w:p>
      <w:pPr>
        <w:pStyle w:val="ListBullet"/>
        <w:bidi/>
        <w:spacing w:line="240" w:lineRule="auto"/>
        <w:ind w:left="720"/>
      </w:pPr>
      <w:r>
        <w:rPr>
          <w:rtl/>
          <w:cs/>
          <w:lang w:val="ar_AE" w:bidi="ar_AE"/>
        </w:rPr>
      </w:r>
      <w:r>
        <w:rPr>
          <w:rtl/>
          <w:cs/>
          <w:lang w:val="ar_AE" w:bidi="ar_AE"/>
        </w:rPr>
        <w:t>زوجة فوطيفار</w:t>
      </w:r>
    </w:p>
    <w:p>
      <w:pPr>
        <w:pStyle w:val="ListBullet"/>
        <w:bidi/>
        <w:spacing w:line="240" w:lineRule="auto"/>
        <w:ind w:left="720"/>
      </w:pPr>
      <w:r>
        <w:rPr>
          <w:rtl/>
          <w:cs/>
          <w:lang w:val="ar_AE" w:bidi="ar_AE"/>
        </w:rPr>
      </w:r>
      <w:r>
        <w:rPr>
          <w:rtl/>
          <w:cs/>
          <w:lang w:val="ar_AE" w:bidi="ar_AE"/>
        </w:rPr>
        <w:t>خُدام آخرون</w:t>
      </w:r>
    </w:p>
    <w:p>
      <w:pPr>
        <w:pStyle w:val="ListBullet"/>
        <w:bidi/>
        <w:spacing w:line="240" w:lineRule="auto"/>
        <w:ind w:left="720"/>
      </w:pPr>
      <w:r>
        <w:rPr>
          <w:rtl/>
          <w:cs/>
          <w:lang w:val="ar_AE" w:bidi="ar_AE"/>
        </w:rPr>
      </w:r>
      <w:r>
        <w:rPr>
          <w:rtl/>
          <w:cs/>
          <w:lang w:val="ar_AE" w:bidi="ar_AE"/>
        </w:rPr>
        <w:t>السجّان</w:t>
      </w:r>
    </w:p>
    <w:p>
      <w:pPr>
        <w:pStyle w:val="ListBullet"/>
        <w:bidi/>
        <w:spacing w:line="240" w:lineRule="auto"/>
        <w:ind w:left="720"/>
      </w:pPr>
      <w:r>
        <w:rPr>
          <w:rtl/>
          <w:cs/>
          <w:lang w:val="ar_AE" w:bidi="ar_AE"/>
        </w:rPr>
      </w:r>
      <w:r>
        <w:rPr>
          <w:rtl/>
          <w:cs/>
          <w:lang w:val="ar_AE" w:bidi="ar_AE"/>
        </w:rPr>
        <w:t>السجناء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تستخدم العديد من الترجمات كلمة "وَأَمَّا" ككلمة تمهيدية لهذا المقطع. إن كلمة "وَأَمَّا" هي كلمة تربط تشير إلى أن يوسف بيعَ عبدًا. لقد قطعت قصة يهوذا وثامار قصة يوسف. يستخدم الكاتب هذه الكلمة للربط ليعيدنا إلى قصة يوسف.</w:t>
      </w:r>
    </w:p>
    <w:p>
      <w:pPr>
        <w:bidi/>
      </w:pPr>
      <w:r>
        <w:rPr>
          <w:rtl/>
          <w:cs/>
          <w:lang w:val="ar_AE" w:bidi="ar_AE"/>
        </w:rPr>
      </w:r>
      <w:r>
        <w:rPr>
          <w:rtl/>
          <w:cs/>
          <w:lang w:val="ar_AE" w:bidi="ar_AE"/>
        </w:rPr>
        <w:t>لقد أنْزلَ الإسماعيليون يوسف إلى مصر. إن كلمة "أُنْزِلَ" تشير أن الإسماعيليين ينزلون من أعلى جبال كنعان إلى مستوى سطح البحر في مصر.</w:t>
      </w:r>
    </w:p>
    <w:p>
      <w:pPr>
        <w:bidi/>
      </w:pPr>
      <w:r>
        <w:rPr>
          <w:rtl/>
          <w:cs/>
          <w:lang w:val="ar_AE" w:bidi="ar_AE"/>
        </w:rPr>
      </w:r>
      <w:r>
        <w:rPr>
          <w:rtl/>
          <w:cs/>
          <w:lang w:val="ar_AE" w:bidi="ar_AE"/>
        </w:rPr>
        <w:t>يبدأ يوسف رده على زوجة فوطيفار بكلمة مثل "هُوَذَا"، وهذه الكلمة تجذب الانتباه إلى شيء مهم على وشك أن يقوله.</w:t>
      </w:r>
    </w:p>
    <w:p>
      <w:pPr>
        <w:bidi/>
      </w:pPr>
      <w:r>
        <w:rPr>
          <w:rtl/>
          <w:cs/>
          <w:lang w:val="ar_AE" w:bidi="ar_AE"/>
        </w:rPr>
      </w:r>
      <w:r>
        <w:rPr>
          <w:rtl/>
          <w:cs/>
          <w:lang w:val="ar_AE" w:bidi="ar_AE"/>
        </w:rPr>
        <w:t>يستخدم يوسف سؤالًا لا يتطلب إجابة عندما يقول: "كَيْفَ أَصْنَعُ هذَا الشَّرَّ الْعَظِيمَ ...؟" يمكن تغيير هذا إلى عبارات إيجابية، مثل: "أنا لا أستطيع أن أفعل هذا الشرّ العظيم".</w:t>
      </w:r>
    </w:p>
    <w:p>
      <w:pPr>
        <w:bidi/>
      </w:pPr>
      <w:r>
        <w:rPr>
          <w:rtl/>
          <w:cs/>
          <w:lang w:val="ar_AE" w:bidi="ar_AE"/>
        </w:rPr>
      </w:r>
      <w:r>
        <w:rPr>
          <w:rtl/>
          <w:cs/>
          <w:lang w:val="ar_AE" w:bidi="ar_AE"/>
        </w:rPr>
        <w:t>في المشهد الأول، تستخدم العديد من الترجمات كلمة "وَأَمَّا" ككلمة تمهيدية لهذا المقطع. إن كلمة "وَأَمَّا" هي كلمة تربط تشير إلى أن يوسف بيعَ عبدًا. لقد قطعت قصة يهوذا وثامار قصة يوسف. يستخدم الكاتب هذه الكلمة للربط ليعيدنا إلى قصة يوسف.</w:t>
      </w:r>
    </w:p>
    <w:p>
      <w:pPr>
        <w:bidi/>
      </w:pPr>
      <w:r>
        <w:rPr>
          <w:rtl/>
          <w:cs/>
          <w:lang w:val="ar_AE" w:bidi="ar_AE"/>
        </w:rPr>
      </w:r>
      <w:r>
        <w:rPr>
          <w:rtl/>
          <w:cs/>
          <w:lang w:val="ar_AE" w:bidi="ar_AE"/>
        </w:rPr>
        <w:t>لقد أنْزلَ الإسماعيليون يوسف إلى مصر. إن كلمة "أُنْزِلَ" تعني أن الإسماعيليين ينزلون من أعلى جبال كنعان إلى مستوى سطح البحر في مصر. يصل يوسف إلى مصر. فوطيفار، رجل ذو شأن، يشتري يوسف عبدًا. وفوطيفار هو رئيس الشرط. إن فوطيفار مسؤول عن حراسة الملك وجميع أفراد أسرته والتأكد من سلامتهم.</w:t>
      </w:r>
    </w:p>
    <w:p>
      <w:pPr>
        <w:bidi/>
      </w:pPr>
      <w:r>
        <w:rPr>
          <w:rtl/>
          <w:cs/>
          <w:lang w:val="ar_AE" w:bidi="ar_AE"/>
        </w:rPr>
      </w:r>
      <w:r>
        <w:rPr>
          <w:rtl/>
          <w:cs/>
          <w:lang w:val="ar_AE" w:bidi="ar_AE"/>
        </w:rPr>
        <w:t>في المشهد الثاني، يبدأ يوسف في العمل في بيت فوطيفار، الرب مع يوسف. فينجح يوسف في كل ما يفعله. ويدرك فوطيفار أن الرب هو الذي جعل يوسف ينجح، فيضع يوسف مسؤولًا عن بيته. وبعدها مباشرة، يبارك الرب بيت فوطيفار أيضًا. يسير كل شيء في البيت على ما يرام. تزدهر محاصيل فوطيفار وماشيته. جعل فوطيفار يوسف مسؤولًا تمامًا عن كل شيء.</w:t>
      </w:r>
    </w:p>
    <w:p>
      <w:pPr>
        <w:bidi/>
      </w:pPr>
      <w:r>
        <w:rPr>
          <w:rtl/>
          <w:cs/>
          <w:lang w:val="ar_AE" w:bidi="ar_AE"/>
        </w:rPr>
      </w:r>
      <w:r>
        <w:rPr>
          <w:rtl/>
          <w:cs/>
          <w:lang w:val="ar_AE" w:bidi="ar_AE"/>
        </w:rPr>
        <w:t>في المشهد الثالث، ترى زوجة فوطيفار أن يوسف حَسَنَ الصُّورَةِ وَحَسَنَ الْمَنْظَرِ. فتطلب زوجة فوطيفار من يوسف أن يضاجعها. يرفض يوسف، يبدأ يوسف رده على زوجة فوطيفار بكلمة مثل "هُوَذَا"، إن هذه الكلمة تجذب الانتباه إلى شيء مهم على وشك أن يقوله. يقول يوسف إن هذا شرّ وخطية عظيمة في حق الله. يستخدم يوسف سؤالًا لا يتطلب إجابة عندما يقول: "كَيْفَ أَصْنَعُ هذَا الشَّرَّ الْعَظِيمَ ...؟" يمكن تغيير هذا السؤال إلى جمل مثبتة، مثل: "أنا لا أستطيع أن أفعل شيئًا شريرًا كهذا. يرفض يوسف أن يضاجع زوجة فوطيفار، بينما تُصرّ هي على طلبها لمضاجعة يوسف يومًا بعد يوم. ظل يوسف يرفض بشكل دائم.</w:t>
      </w:r>
    </w:p>
    <w:p>
      <w:pPr>
        <w:bidi/>
      </w:pPr>
      <w:r>
        <w:rPr>
          <w:rtl/>
          <w:cs/>
          <w:lang w:val="ar_AE" w:bidi="ar_AE"/>
        </w:rPr>
      </w:r>
      <w:r>
        <w:rPr>
          <w:rtl/>
          <w:cs/>
          <w:lang w:val="ar_AE" w:bidi="ar_AE"/>
        </w:rPr>
        <w:t>في المشهد الرابع، تمسك زوجة فوطيفار يوسف في البيت وهي وحدها. وتمسك زوجة فوطيفار بثوب يوسف. يسحب يوسف نفسه من الثوب ويهرب تاركًا إياه في يديها، فتنادي زوجة فوطيفار على العبيد الذين بالبيت. يأتي العبيد وتتهم زوجة فوطيفار يوسف بمحاولته لاغتصابها. تقول زوجة فوطيفار إن يوسف هرب عندما صرخت وها هو قد ترك ثوبه. إن الطريقة التي تقول بها زوجة فوطيفار هذا تجعل الأمر يبدو وكأن يوسف قد خلع ثوبه. لكن يوسف لم يخلع الثوب، لكنه انخلع عندما أمسكت زوجة فوطيفار به، فتركه بينما كان يهرب.</w:t>
      </w:r>
    </w:p>
    <w:p>
      <w:pPr>
        <w:bidi/>
      </w:pPr>
      <w:r>
        <w:rPr>
          <w:rtl/>
          <w:cs/>
          <w:lang w:val="ar_AE" w:bidi="ar_AE"/>
        </w:rPr>
      </w:r>
      <w:r>
        <w:rPr>
          <w:rtl/>
          <w:cs/>
          <w:lang w:val="ar_AE" w:bidi="ar_AE"/>
        </w:rPr>
        <w:t>في المشهد الخامس، تنتظر الزوجة حتى يعود زوجها فوطيفار إلى البيت، ثم تتهم يوسف بمحاولة اغتصابها. تستخدم زوجة فوطيفار لغة تعني أن يوسف أجنبي غريب، وشخص من الطبقة الفقيرة، وأنه غير متحضر. كما تلوم الزوجة زوجها فوطيفار لأنه هو الشخص الذي أحضر يوسف إلى البيت. تُظهر زوجة فوطيفار ثوب يوسف كدليل على صحة اتهامها. وعندما يسمع فوطيفار ما فعله يوسف، يغضب منه.</w:t>
      </w:r>
    </w:p>
    <w:p>
      <w:pPr>
        <w:bidi/>
      </w:pPr>
      <w:r>
        <w:rPr>
          <w:rtl/>
          <w:cs/>
          <w:lang w:val="ar_AE" w:bidi="ar_AE"/>
        </w:rPr>
      </w:r>
      <w:r>
        <w:rPr>
          <w:rtl/>
          <w:cs/>
          <w:lang w:val="ar_AE" w:bidi="ar_AE"/>
        </w:rPr>
        <w:t>في المشهد السادس، يضع فوطيفار يوسف في السجن، إن وضع شخص في السجن هو رد فعل قوي. لقد صار يوسف، الذي هو بريء تمامًا، في السجن. كان هذا السجن سجن خاص، يُوضع فيه سجناء الملك. كان الرب مع يوسف في السجن. فجعل كل ما يفعله يوسف ينجح. يُظهر الرب ليوسف محبّته الثابتة، فجعل الرب السجّا يلاحظ ما كان يفعله يوسف. وسريعًا ما جعل يوسف مسؤولًا عن السجناء ثم مسؤولًا عن كل ما يجري في السجن. لقد كان الرب معه، وجعل كل ما يفعله ينجح.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فوطيفار</w:t>
      </w:r>
    </w:p>
    <w:p>
      <w:pPr>
        <w:pStyle w:val="ListBullet"/>
        <w:bidi/>
        <w:spacing w:line="240" w:lineRule="auto"/>
        <w:ind w:left="720"/>
      </w:pPr>
      <w:r>
        <w:rPr>
          <w:rtl/>
          <w:cs/>
          <w:lang w:val="ar_AE" w:bidi="ar_AE"/>
        </w:rPr>
      </w:r>
      <w:r>
        <w:rPr>
          <w:rtl/>
          <w:cs/>
          <w:lang w:val="ar_AE" w:bidi="ar_AE"/>
        </w:rPr>
        <w:t>زوجة فوطيفار</w:t>
      </w:r>
    </w:p>
    <w:p>
      <w:pPr>
        <w:pStyle w:val="ListBullet"/>
        <w:bidi/>
        <w:spacing w:line="240" w:lineRule="auto"/>
        <w:ind w:left="720"/>
      </w:pPr>
      <w:r>
        <w:rPr>
          <w:rtl/>
          <w:cs/>
          <w:lang w:val="ar_AE" w:bidi="ar_AE"/>
        </w:rPr>
      </w:r>
      <w:r>
        <w:rPr>
          <w:rtl/>
          <w:cs/>
          <w:lang w:val="ar_AE" w:bidi="ar_AE"/>
        </w:rPr>
        <w:t>خُدام آخرون</w:t>
      </w:r>
    </w:p>
    <w:p>
      <w:pPr>
        <w:pStyle w:val="ListBullet"/>
        <w:bidi/>
        <w:spacing w:line="240" w:lineRule="auto"/>
        <w:ind w:left="720"/>
      </w:pPr>
      <w:r>
        <w:rPr>
          <w:rtl/>
          <w:cs/>
          <w:lang w:val="ar_AE" w:bidi="ar_AE"/>
        </w:rPr>
      </w:r>
      <w:r>
        <w:rPr>
          <w:rtl/>
          <w:cs/>
          <w:lang w:val="ar_AE" w:bidi="ar_AE"/>
        </w:rPr>
        <w:t>السجّان</w:t>
      </w:r>
    </w:p>
    <w:p>
      <w:pPr>
        <w:pStyle w:val="ListBullet"/>
        <w:bidi/>
        <w:spacing w:line="240" w:lineRule="auto"/>
        <w:ind w:left="720"/>
      </w:pPr>
      <w:r>
        <w:rPr>
          <w:rtl/>
          <w:cs/>
          <w:lang w:val="ar_AE" w:bidi="ar_AE"/>
        </w:rPr>
      </w:r>
      <w:r>
        <w:rPr>
          <w:rtl/>
          <w:cs/>
          <w:lang w:val="ar_AE" w:bidi="ar_AE"/>
        </w:rPr>
        <w:t>السجناء الآخرون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يصل يوسف إلى مصر، ويشتريه فوطيفار، وهو مسؤول مصري، عبدًا ليعمل في بيته.</w:t>
      </w:r>
    </w:p>
    <w:p>
      <w:pPr>
        <w:bidi/>
      </w:pPr>
      <w:r>
        <w:rPr>
          <w:rtl/>
          <w:cs/>
          <w:lang w:val="ar_AE" w:bidi="ar_AE"/>
        </w:rPr>
      </w:r>
      <w:r>
        <w:rPr>
          <w:rtl/>
          <w:cs/>
          <w:lang w:val="ar_AE" w:bidi="ar_AE"/>
        </w:rPr>
        <w:t>في المشهد الثاني، يبدأ يوسف في العمل في بيت فوطيفار، ويكون الرب معه، وكل ما يفعله ينجح. يلاحظ فوطيفار ويدرك أن الرب مع يوسف، فيضعه مسؤولًا عن البيت. ثم يبارك الرب فوطيفار، فيعطي يوسف المسؤولية الكاملة عن كل ما يملك.</w:t>
      </w:r>
    </w:p>
    <w:p>
      <w:pPr>
        <w:bidi/>
      </w:pPr>
      <w:r>
        <w:rPr>
          <w:rtl/>
          <w:cs/>
          <w:lang w:val="ar_AE" w:bidi="ar_AE"/>
        </w:rPr>
      </w:r>
      <w:r>
        <w:rPr>
          <w:rtl/>
          <w:cs/>
          <w:lang w:val="ar_AE" w:bidi="ar_AE"/>
        </w:rPr>
        <w:t>أوقفوا التمثيل: اسألوا يوسف: "كيف عرفت أن الله معك؟" قد تسمعون: "بسبب أن كل ما أفعله ينجح. أنا أتعلم كيف أدبر كل هذه الأمور الغريبة وأتعامل أولئك الأشخاص الغريبة. لقد تعلّمت اللغة. كما يبدو أن الجميع سعداء بعملي، أعلم أن الله يساعدني في هذا الأمر لأنني لا أعرف ماذا أفعل بمفردي." اسألوا فوطيفار: "كيف تعرف أن الرب مع يوسف؟ ماذا رأيت؟" قد تسمعون: "أنا لا أعرف إله يوسف، لكنني أعلم أن يوسف مُميَّز بشكل جيد حقًا. فكل ما يفعله يوسف هو صائب، وهو شخص أمين. إن يوسف يعرف ما يجب أن يفعله ويحرص على فعله. لم يكن لي قبلاً عبدًا مثل يوسف". واصلوا التمثيل.</w:t>
      </w:r>
    </w:p>
    <w:p>
      <w:pPr>
        <w:bidi/>
      </w:pPr>
      <w:r>
        <w:rPr>
          <w:rtl/>
          <w:cs/>
          <w:lang w:val="ar_AE" w:bidi="ar_AE"/>
        </w:rPr>
      </w:r>
      <w:r>
        <w:rPr>
          <w:rtl/>
          <w:cs/>
          <w:lang w:val="ar_AE" w:bidi="ar_AE"/>
        </w:rPr>
        <w:t>في المشهد الثالث، تلاحظ زوجة فوطيفار أن يوسف شابًا وسيمًا، وتريد أن تضطجع معه، لكن يوسف يرفض أن يضطجع معها. تُصر زوجة فوطيفار على هذا الطلب من يوسف بشكل يومي.</w:t>
      </w:r>
    </w:p>
    <w:p>
      <w:pPr>
        <w:bidi/>
      </w:pPr>
      <w:r>
        <w:rPr>
          <w:rtl/>
          <w:cs/>
          <w:lang w:val="ar_AE" w:bidi="ar_AE"/>
        </w:rPr>
      </w:r>
      <w:r>
        <w:rPr>
          <w:rtl/>
          <w:cs/>
          <w:lang w:val="ar_AE" w:bidi="ar_AE"/>
        </w:rPr>
        <w:t>أوقفوا التمثيل: اسألوا يوسف: "ما هو شعورك الآن؟ لماذا لا تضطجع مع زوجة فوطيفار؟" قد تسمعون: "سيكون من الخطأ أن أضاجعها وهي متزوجة من سيدي. إنه يثق بي في كل ما يملكه، ولا يمكنني أن أخون ثقته بهذه الطريقة. إن مضاجعتها تعني عصيان الله. أتمنى لو أن تتركني وشأني. أنا لا يمكنني أن أخبر أي شخص بهذه المشكلة لأنها زوجة فوطيفار". اسألوا زوجة فوطيفار: "لماذا تريدين أن تضاجعي يوسف؟" قد تسمعون: "أنا أشعر بالوحدة، وهو رجل وسيم جدًا. أشعر بالملل، فليس لدي شيء لأفعله. إن إضطجعت مع يوسف، فهذا سيبهجني. سيجعل زوجي يلاحظني أكثر". واصلوا التمثيل.</w:t>
      </w:r>
    </w:p>
    <w:p>
      <w:pPr>
        <w:bidi/>
      </w:pPr>
      <w:r>
        <w:rPr>
          <w:rtl/>
          <w:cs/>
          <w:lang w:val="ar_AE" w:bidi="ar_AE"/>
        </w:rPr>
      </w:r>
      <w:r>
        <w:rPr>
          <w:rtl/>
          <w:cs/>
          <w:lang w:val="ar_AE" w:bidi="ar_AE"/>
        </w:rPr>
        <w:t>في المشهد الرابع، يعمل يوسف وحده في البيت. تدخل زوجة فوطيفار وتمسك بثوب يوسف. تأمر زوجة فوطيفار يوسف بأن يضطجع معها. يترك يوسف الثوب ويهرب من البيت. يترك يوسف الثوب في يد زوجة فوطيفار. نادت زوجة فوطيفار العبيد ليأتوا إليها. وعندما وصل العبيد، أخبرتهم زوجة فوطيفار بأن يوسف حاول اغتصابها، وأظهرتهم لهم ثوب يوسف كدليل على أنه فعل هذا.</w:t>
      </w:r>
    </w:p>
    <w:p>
      <w:pPr>
        <w:bidi/>
      </w:pPr>
      <w:r>
        <w:rPr>
          <w:rtl/>
          <w:cs/>
          <w:lang w:val="ar_AE" w:bidi="ar_AE"/>
        </w:rPr>
      </w:r>
      <w:r>
        <w:rPr>
          <w:rtl/>
          <w:cs/>
          <w:lang w:val="ar_AE" w:bidi="ar_AE"/>
        </w:rPr>
        <w:t>أوقفوا التمثيل: اسألوا يوسف: "ما هو شعورك الآن؟" قد تسمع: "أنا خائف. لم أفعل شيئًا خطأ، لكن الرداء معها. إنها تتهمني ولا يوجد شهود على براءتي. لا أعلم ما الذي سيحدث لي". اسألوا زوجة فوطيفار: "لماذا تتهمين يوسف بهذه الطريقة؟" قد تسمعون: "لأن يوسف رفض أمري. إن يوسف عبد، عليه أن يطيعني. لقد رفضني يوسف ورفض مضاجعتي. لن أغفر ليوسف هذا الأمر. أتمنى أن ينال يوسف على عقابًا رهيبًا". واصلوا التمثيل.</w:t>
      </w:r>
    </w:p>
    <w:p>
      <w:pPr>
        <w:bidi/>
      </w:pPr>
      <w:r>
        <w:rPr>
          <w:rtl/>
          <w:cs/>
          <w:lang w:val="ar_AE" w:bidi="ar_AE"/>
        </w:rPr>
      </w:r>
      <w:r>
        <w:rPr>
          <w:rtl/>
          <w:cs/>
          <w:lang w:val="ar_AE" w:bidi="ar_AE"/>
        </w:rPr>
        <w:t>في المشهد الخامس، يعود فوطيفار إلى البيت. أخبرت زوجة فوطيفار بأن يوسف حاول اغتصابها، وأظهرت لزوجها ثوب يوسف كدليل على كلامها. أشارت زوجة فوطيفار إلى يوسف باسم رَجُل عِبْرَانِيٍّ. باستخدام هذه الكلمات، تقول زوجة فوطيفار إن يوسف شخص غريب، ومن طبقة دنية، وهو عبد. ثم تلوم زوجة فوطيفار زوجها بتذكيره أنه هو الذي قد أحضر يوسف إلى البيت وأعطاه وضع ذو سلطة. كان رد فعل فوطيفار هو الغضب الشديد ووضع يوسف في السجن.</w:t>
      </w:r>
    </w:p>
    <w:p>
      <w:pPr>
        <w:bidi/>
      </w:pPr>
      <w:r>
        <w:rPr>
          <w:rtl/>
          <w:cs/>
          <w:lang w:val="ar_AE" w:bidi="ar_AE"/>
        </w:rPr>
      </w:r>
      <w:r>
        <w:rPr>
          <w:rtl/>
          <w:cs/>
          <w:lang w:val="ar_AE" w:bidi="ar_AE"/>
        </w:rPr>
        <w:t>أوقفوا التمثيل: اسألوا فوطيفار: "كيف تشر الآن؟" قد تسمعون: "أنا غاضب جدًا. لقد وثقت في يوسف من جهة كل شيء، فكيف تجرأ يوسف على فعل هذا الأمر الرهيب!" أو: "أنا غاضب لكنني لا أعرف من هو على حق ومن هو المخطئ هنا. لا أعرف إن كان يوسف قد فعل هذا الأمر الرهيب، لكن يجب أن يترك البيت بغض النظر عن أي شيء. أنا أضع يوسف في سجن سيُعامل فيه بشكل جيد. أنا لست أعرف كيف أفكر بزوجتي". اسألوا زوجة فوطيفار: "ما شعورك الآن؟" قد تسمعون: "أنا سعيدة لأن يوسف ذهب إلى السجن. لقد رفضني يوسف". واصلوا التمثيل.</w:t>
      </w:r>
    </w:p>
    <w:p>
      <w:pPr>
        <w:bidi/>
      </w:pPr>
      <w:r>
        <w:rPr>
          <w:rtl/>
          <w:cs/>
          <w:lang w:val="ar_AE" w:bidi="ar_AE"/>
        </w:rPr>
      </w:r>
      <w:r>
        <w:rPr>
          <w:rtl/>
          <w:cs/>
          <w:lang w:val="ar_AE" w:bidi="ar_AE"/>
        </w:rPr>
        <w:t>في المشهد السادس، يذهب يوسف إلى السجن الذي كان أَسْرَى الْمَلِكِ مَحْبُوسِينَ فِيهِ. كان الرب مع يوسف وتسبب في نجاحه. وتدخّل الرب فجعل يوسف محبوبًا من رئيس السجن. وضع الساجن يوسف مسؤولًا عن السجناء الآخرين وكل ما في السجن.</w:t>
      </w:r>
    </w:p>
    <w:p>
      <w:pPr>
        <w:bidi/>
      </w:pPr>
      <w:r>
        <w:rPr>
          <w:rtl/>
          <w:cs/>
          <w:lang w:val="ar_AE" w:bidi="ar_AE"/>
        </w:rPr>
      </w:r>
      <w:r>
        <w:rPr>
          <w:rtl/>
          <w:cs/>
          <w:lang w:val="ar_AE" w:bidi="ar_AE"/>
        </w:rPr>
        <w:t>أوقفوا التمثيل: اسألوا السجّان: "لماذا أنت مسرور جدًا بيوسف؟" قد تسمعون: "يوسف يفعل كل ما أطلبه بأمانة وبإتقان، لم أرى سجينًا مثل يوسف من قبل. يبدو أن إله يوسف يباركه. بجعلي يوسف هو المسؤول، يمكنني أن أسترخ ولا أقوم أنا بفعل أي شيئ". اسألوا يوسف: "كيف تعرف أن الرب معك هنا في السجن؟" قد تسمعون: "الله يريني كيف أفعل أشياء لم أكن أعرف كيف أفعلها. أجد أن السجّان يُسرّ بعملي. لقد أعطاني السجّان مكانة عالية هنا فصرت أشعر براحة أكثر. أؤمن بأن الله هو من فعل هذا".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يستخدم المقطع اسم </w:t>
      </w:r>
      <w:r>
        <w:rPr>
          <w:b/>
          <w:rtl/>
          <w:cs/>
          <w:lang w:val="ar_AE" w:bidi="ar_AE"/>
        </w:rPr>
        <w:t>الرب</w:t>
      </w:r>
      <w:r>
        <w:rPr>
          <w:rtl/>
          <w:cs/>
          <w:lang w:val="ar_AE" w:bidi="ar_AE"/>
        </w:rPr>
        <w:t xml:space="preserve"> واسم </w:t>
      </w:r>
      <w:r>
        <w:rPr>
          <w:b/>
          <w:rtl/>
          <w:cs/>
          <w:lang w:val="ar_AE" w:bidi="ar_AE"/>
        </w:rPr>
        <w:t>الله</w:t>
      </w:r>
      <w:r>
        <w:rPr>
          <w:rtl/>
          <w:cs/>
          <w:lang w:val="ar_AE" w:bidi="ar_AE"/>
        </w:rPr>
        <w:t xml:space="preserve">، عندما يتحدث المقطع عن يوسف، يستخدم الرب، و عندما يتحدث يوسف إلى مصري، يستخدم المقطع لقب الله، وهكذا أيضًا عندما يتحدث إلى زوجة فوطيفار. وهذين الاسمين هما لنفس الإله. </w:t>
      </w:r>
      <w:r>
        <w:rPr>
          <w:rtl/>
          <w:cs/>
          <w:lang w:val="ar_AE" w:bidi="ar_AE"/>
        </w:rPr>
        <w:t xml:space="preserve"> الرب</w:t>
      </w:r>
      <w:r>
        <w:rPr>
          <w:rtl/>
          <w:cs/>
          <w:lang w:val="ar_AE" w:bidi="ar_AE"/>
        </w:rPr>
        <w:t xml:space="preserve"> و</w:t>
      </w:r>
      <w:r>
        <w:rPr>
          <w:rtl/>
          <w:cs/>
          <w:lang w:val="ar_AE" w:bidi="ar_AE"/>
        </w:rPr>
        <w:t>الله</w:t>
      </w:r>
      <w:r>
        <w:rPr>
          <w:rtl/>
          <w:cs/>
          <w:lang w:val="ar_AE" w:bidi="ar_AE"/>
        </w:rPr>
        <w:t xml:space="preserve"> موجودين في قاموس الكلمات الرئيسية. استخدموا الأسماء نفسها التي استخدمتوها في المقاطع السابقة.</w:t>
      </w:r>
    </w:p>
    <w:p>
      <w:pPr>
        <w:bidi/>
      </w:pPr>
      <w:r>
        <w:rPr>
          <w:rtl/>
          <w:cs/>
          <w:lang w:val="ar_AE" w:bidi="ar_AE"/>
        </w:rPr>
      </w:r>
      <w:r>
        <w:rPr>
          <w:rtl/>
          <w:cs/>
          <w:lang w:val="ar_AE" w:bidi="ar_AE"/>
        </w:rPr>
        <w:t>باع التجار الإسماعيليون يوسف لفوطيفار. استخدموا الكلمة نفسها التي استخدمتوها في المقطع السابق للإشارة إلى الإسماعيليين.</w:t>
      </w:r>
    </w:p>
    <w:p>
      <w:pPr>
        <w:bidi/>
      </w:pPr>
      <w:r>
        <w:rPr>
          <w:rtl/>
          <w:cs/>
          <w:lang w:val="ar_AE" w:bidi="ar_AE"/>
        </w:rPr>
      </w:r>
      <w:r>
        <w:rPr>
          <w:rtl/>
          <w:cs/>
          <w:lang w:val="ar_AE" w:bidi="ar_AE"/>
        </w:rPr>
        <w:t xml:space="preserve">لقد </w:t>
      </w:r>
      <w:r>
        <w:rPr>
          <w:b/>
          <w:rtl/>
          <w:cs/>
          <w:lang w:val="ar_AE" w:bidi="ar_AE"/>
        </w:rPr>
        <w:t>بارك</w:t>
      </w:r>
      <w:r>
        <w:rPr>
          <w:rtl/>
          <w:cs/>
          <w:lang w:val="ar_AE" w:bidi="ar_AE"/>
        </w:rPr>
        <w:t xml:space="preserve"> الرب فوطيفار بعد أن جعل يوسف مسؤولًا عن البيت، تتم مناقشة مصطلح </w:t>
      </w:r>
      <w:r>
        <w:rPr>
          <w:rtl/>
          <w:cs/>
          <w:lang w:val="ar_AE" w:bidi="ar_AE"/>
        </w:rPr>
        <w:t>يبارك</w:t>
      </w:r>
      <w:r>
        <w:rPr>
          <w:rtl/>
          <w:cs/>
          <w:lang w:val="ar_AE" w:bidi="ar_AE"/>
        </w:rPr>
        <w:t xml:space="preserve"> في قاموس الكلمات الرئيسية. يُرجى الحفاظ على اتساق ترجمة مصطلح "بَارَك" ووحدته في كل المقاطع. صارت هناك</w:t>
      </w:r>
      <w:r>
        <w:rPr>
          <w:b/>
          <w:rtl/>
          <w:cs/>
          <w:lang w:val="ar_AE" w:bidi="ar_AE"/>
        </w:rPr>
        <w:t>بَرَكَةُ</w:t>
      </w:r>
      <w:r>
        <w:rPr>
          <w:rtl/>
          <w:cs/>
          <w:lang w:val="ar_AE" w:bidi="ar_AE"/>
        </w:rPr>
        <w:t xml:space="preserve"> لمحاصيل فوطيفار وماشيّته، أن تكون بَرَكَةُ الرَّبِّ عَلَى كُلِّ شيء، فهذا يعني أن يوسف يعمل أمورًا جيدة وأن ما لفوطيفار يزداد ويكثر، وأن فوطيفار كان يحصل على حصاد جيد. لقد ازدادت ماشيته في العدد، كما كانت صحيحة. أدرك فوطيفار أن كل هذه البركات كانت من الرب.</w:t>
      </w:r>
    </w:p>
    <w:p>
      <w:pPr>
        <w:bidi/>
      </w:pPr>
      <w:r>
        <w:rPr>
          <w:rtl/>
          <w:cs/>
          <w:lang w:val="ar_AE" w:bidi="ar_AE"/>
        </w:rPr>
      </w:r>
      <w:r>
        <w:rPr>
          <w:rtl/>
          <w:cs/>
          <w:lang w:val="ar_AE" w:bidi="ar_AE"/>
        </w:rPr>
        <w:t>لم يُعطِ فوطيفار ليوسف صلاحية التدخل فيما يخص الوجبات التي كان يأكلها، فالكثيرون يعتقدون أن المصريين ظنّوا أن غير المصريين لا يستطيعون إعداد الطعام بشكل جيد. لم يكن فوطيفار يثق بأي شخص غير مصري لأن يُعد الطعام ليأكله.</w:t>
      </w:r>
    </w:p>
    <w:p>
      <w:pPr>
        <w:bidi/>
      </w:pPr>
      <w:r>
        <w:rPr>
          <w:rtl/>
          <w:cs/>
          <w:lang w:val="ar_AE" w:bidi="ar_AE"/>
        </w:rPr>
      </w:r>
      <w:r>
        <w:rPr>
          <w:rtl/>
          <w:cs/>
          <w:lang w:val="ar_AE" w:bidi="ar_AE"/>
        </w:rPr>
        <w:t>حاولت امرأة فوطيفار أن تجعل يوسف يضطجع معها، تستخدم الترجمات المختلفة طرقًا مختلفة لقول هذا بأسلوب مهذب. "اضْطَجعْ مَعِي، هلم لتضطجع معي، لتمارس الحب معي، تعال واضطجع معي." هذه كلها طرق مختلفة لقول نفس الشيء بأسلوب مهذب. استخدموا طريقة مهذبة في الحديث لوصف ما ستقولوه في ثقافتكم عند الحديث عن هذا الأمر بشكل عام مع الناس.</w:t>
      </w:r>
    </w:p>
    <w:p>
      <w:pPr>
        <w:bidi/>
      </w:pPr>
      <w:r>
        <w:rPr>
          <w:rtl/>
          <w:cs/>
          <w:lang w:val="ar_AE" w:bidi="ar_AE"/>
        </w:rPr>
      </w:r>
      <w:r>
        <w:rPr>
          <w:rtl/>
          <w:cs/>
          <w:lang w:val="ar_AE" w:bidi="ar_AE"/>
        </w:rPr>
        <w:t>يقول يوسف إن مضاجعة زوجة فوطيفار سيكون أمراً شريرًا أو شر. لم يكن الله قد أعطى الناموس بعد، لكن يوسف كان يعرف أن الله قد وضع حدودًا خاصة بالزواج. لقد كان يعلم أن الزوج والزوجة يجب أن يضطجعا فقط مع بعضهما البعض وليس مع آخرين خارج إطار الزواج.</w:t>
      </w:r>
    </w:p>
    <w:p>
      <w:pPr>
        <w:bidi/>
      </w:pPr>
      <w:r>
        <w:rPr>
          <w:rtl/>
          <w:cs/>
          <w:lang w:val="ar_AE" w:bidi="ar_AE"/>
        </w:rPr>
      </w:r>
      <w:r>
        <w:rPr>
          <w:rtl/>
          <w:cs/>
          <w:lang w:val="ar_AE" w:bidi="ar_AE"/>
        </w:rPr>
        <w:t xml:space="preserve">يقول يوسف إن مضاجعة زوجة فوطيفار ستكون </w:t>
      </w:r>
      <w:r>
        <w:rPr>
          <w:b/>
          <w:rtl/>
          <w:cs/>
          <w:lang w:val="ar_AE" w:bidi="ar_AE"/>
        </w:rPr>
        <w:t>خطيّة</w:t>
      </w:r>
      <w:r>
        <w:rPr>
          <w:rtl/>
          <w:cs/>
          <w:lang w:val="ar_AE" w:bidi="ar_AE"/>
        </w:rPr>
        <w:t xml:space="preserve"> عظيمة ضد الله. الخطيّة هي أي عمل من أعمال العِصْيَان ضد الله. تأكدوا من أن الكلمة التي تستخدمونها لا تعبّر عن مجرد فعل خاطئ مثل نسيان الالتزام بمطلب ديني أو تلاوة صلاة. مُصطلح</w:t>
      </w:r>
      <w:r>
        <w:rPr>
          <w:rtl/>
          <w:cs/>
          <w:lang w:val="ar_AE" w:bidi="ar_AE"/>
        </w:rPr>
        <w:t>خطية</w:t>
      </w:r>
      <w:r>
        <w:rPr>
          <w:rtl/>
          <w:cs/>
          <w:lang w:val="ar_AE" w:bidi="ar_AE"/>
        </w:rPr>
        <w:t xml:space="preserve"> يُناقَش في "قاموس الكلمات الرئيسية". استخدموا الكلمة نفسها "أُخْطِئُ" التي استخدمتوها في المقاطع السابقة للإشارة إلى الخطية.</w:t>
      </w:r>
    </w:p>
    <w:p>
      <w:pPr>
        <w:bidi/>
      </w:pPr>
      <w:r>
        <w:rPr>
          <w:rtl/>
          <w:cs/>
          <w:lang w:val="ar_AE" w:bidi="ar_AE"/>
        </w:rPr>
      </w:r>
      <w:r>
        <w:rPr>
          <w:rtl/>
          <w:cs/>
          <w:lang w:val="ar_AE" w:bidi="ar_AE"/>
        </w:rPr>
        <w:t xml:space="preserve">عندما سمع فوطيفار أن يوسف حاول اغتصاب زوجته، </w:t>
      </w:r>
      <w:r>
        <w:rPr>
          <w:b/>
          <w:rtl/>
          <w:cs/>
          <w:lang w:val="ar_AE" w:bidi="ar_AE"/>
        </w:rPr>
        <w:t>حَمِيَ غضب</w:t>
      </w:r>
      <w:r>
        <w:rPr>
          <w:rtl/>
          <w:cs/>
          <w:lang w:val="ar_AE" w:bidi="ar_AE"/>
        </w:rPr>
        <w:t xml:space="preserve"> فوطيفار. لقد حَمِيَ غَضَب فوطيفار. وهذه كلمة قوية جدًا للإشارة إلى الغضب. فوضع فوطيفار يوسف في السجن. إن وضع شخص في السجن هو رد فعل قوي، يجب أن تستخدم كلمات قوية تعبّر عن الأفعال الخاصة بهذا الجزء من القصة.</w:t>
      </w:r>
    </w:p>
    <w:p>
      <w:pPr>
        <w:bidi/>
      </w:pPr>
      <w:r>
        <w:rPr>
          <w:rtl/>
          <w:cs/>
          <w:lang w:val="ar_AE" w:bidi="ar_AE"/>
        </w:rPr>
      </w:r>
      <w:r>
        <w:rPr>
          <w:rtl/>
          <w:cs/>
          <w:lang w:val="ar_AE" w:bidi="ar_AE"/>
        </w:rPr>
        <w:t>كان السجن هو سجن الملك، وكان هذا سجنًا خاصًا لأولئك الذين كانوا قريبين من فرعون أو يخدمونه بطريقة ما. إن هذا السجن، على الرغم من أنه كان لا يزال سجنًا، إلا أنه لم يكن على الأرجح سيئًا مثل السجون العادية.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40:1–23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40: 1–23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يبدأ هذا المقطع ويوسف في السجن. ألقى فوطيفار يوسف في السجن بعد أن اتهمته زوجته بمحاولة اغتصابها. نحن لا نعرف كم من الوقت قضى يوسف في هذا السجن. نحن نعلم أن يوسف هو الآن مسؤول عن السجناء وعن كل ما يحدث في السجن، هذه قصة سردية،</w:t>
      </w:r>
    </w:p>
    <w:p>
      <w:pPr>
        <w:bidi/>
      </w:pPr>
      <w:r>
        <w:rPr>
          <w:rtl/>
          <w:cs/>
          <w:lang w:val="ar_AE" w:bidi="ar_AE"/>
        </w:rPr>
      </w:r>
      <w:r>
        <w:rPr>
          <w:rtl/>
          <w:cs/>
          <w:lang w:val="ar_AE" w:bidi="ar_AE"/>
        </w:rPr>
        <w:t>لقب فرعون هو الاسم الذي يُعطي لملوك مصر، فلقب كل ملك هو فرعون مرفق باسمه. لقد فعل اثنان من عبيد فرعون شيئًا لم يُرضيه، وأساءوا إلى الملك، لكننا لا نعرف ماذا فعلوا. وكان لهذين الرجلين مناصب مهمة، فكان واحدًا منهما هو رئيس السقاة. وهذا يعني أن هذا الرجل كان مسؤولًا عن إعداد كل ما يشربه الملك. كان على رئيس السقاة أن يتذوق المشروب قبل أن يعطيه للملك ليتأكد من أن ليس بالمشروب سمًا. وكان الرجل الآخر هو رئيس الخبازين، وكان مسؤولًا عن خبز الخبز والمخبوزات التي يأكلها الملك. كان هذان الرجلان رئيسين، أي أنّ آخرين كانوا يعملون تحت إمرهما في تقديم الشراب وفي الخَبيز.</w:t>
      </w:r>
    </w:p>
    <w:p>
      <w:pPr>
        <w:bidi/>
      </w:pPr>
      <w:r>
        <w:rPr>
          <w:rtl/>
          <w:cs/>
          <w:lang w:val="ar_AE" w:bidi="ar_AE"/>
        </w:rPr>
      </w:r>
      <w:r>
        <w:rPr>
          <w:rtl/>
          <w:cs/>
          <w:lang w:val="ar_AE" w:bidi="ar_AE"/>
        </w:rPr>
        <w:t>وُضِع هذان الرجلان في سجن رَئِيسُ بَيْتِ السِّجْنِ. كان رَئِيسُ بَيْتِ السِّجْنِ مسؤولًا عن سلامة القصر وكل من يسكن فيه. وكان هذا السجن في بَيْتِ السِّجْنِ. وكان السجن جزءًا من القصر، لكنه ليس الجزء الذي كان يعيش فيه رئيس السجن. لقد كان سجنًا، وكان يوسف في ذلك السجن. كان فوطيفار يحمل لقب رَئِيسُ الشُّرَطِ عندما اشترى يوسف عبدًا. كما كان فوطيفار رَئِيسُ الشُّرَطِ عندما وضع يوسف في السجن. يعتقد البعض أنّ رَئِيسُ الشُّرَطِ الحالي هو فوطيفار، لكننا لا نعرف اسمه. ويعتقد آخرون أن رجلاً آخر هو الآن رَئِيسُ بَيْتِ السِّجْنِ. تذكّروا أنه قد مرّ بعض الوقت الآن منذ أن وضع فوطيفار يوسف في السجن. تستخدم معظم الترجمات لقب رَئِيسُ الشُّرَطِ، ولا تستخدم اسم فوطيفار. كلَّف رَئِيسُ بَيْتِ السِّجْنِ يوسف برعاية هذين السجينين. كان هذان السجينان رجلان مهمان. لذلك كان ليوسف وظيفة مهمة في الاعتناء بهذين الرجلين. لقد مكثوا في السجن لبعض الوقت،</w:t>
      </w:r>
    </w:p>
    <w:p>
      <w:pPr>
        <w:bidi/>
      </w:pPr>
      <w:r>
        <w:rPr>
          <w:rtl/>
          <w:cs/>
          <w:lang w:val="ar_AE" w:bidi="ar_AE"/>
        </w:rPr>
      </w:r>
      <w:r>
        <w:rPr>
          <w:rtl/>
          <w:cs/>
          <w:lang w:val="ar_AE" w:bidi="ar_AE"/>
        </w:rPr>
        <w:t>وفي إحدى الليالي، حلَّم كل من رئيس السقاة ورئيس الخبازين حلمًا. وهذا يعني أنهم كانوا نائمين عندما رأوا الحلم. وعندما رأى يوسف الرجلين في اليوم التالي، أدرك أن كل منهما يبدو مضطربًا بسبب شيء ما. فسألهم يوسف لماذا يبدون قلقين جدًا. فشرح الرجال أن كل واحد منهم كان لديه حلمًا لا يستطيع أحد تفسيره. فأوضح يوسف أن الله وحده هو الذي يستطيع تفسير الأحلام. وعندما يتحدث إلى المصريين، يستخدم يوسف الكلمة العامة للإشارة إلى الله، لكن ليس اسمه الشخصي الذي به يناديه عند حديثه هو عن الله. إن تفسير الحلم يعني شرح معنى الرموز، وإعطاء المعنى العام للحلم. ثم طلب يوسف من كل رجل أن يحكي حلمه.</w:t>
      </w:r>
    </w:p>
    <w:p>
      <w:pPr>
        <w:bidi/>
      </w:pPr>
      <w:r>
        <w:rPr>
          <w:rtl/>
          <w:cs/>
          <w:lang w:val="ar_AE" w:bidi="ar_AE"/>
        </w:rPr>
      </w:r>
      <w:r>
        <w:rPr>
          <w:rtl/>
          <w:cs/>
          <w:lang w:val="ar_AE" w:bidi="ar_AE"/>
        </w:rPr>
        <w:t>توقَّفوا وناقشوا: تحدَّثوا عن الأحلام في ثقافتكم. ما الذي يظنه الناس عن الأحلام؟ من الذي يفسّر معنى الحلم؟</w:t>
      </w:r>
    </w:p>
    <w:p>
      <w:pPr>
        <w:bidi/>
      </w:pPr>
      <w:r>
        <w:rPr>
          <w:rtl/>
          <w:cs/>
          <w:lang w:val="ar_AE" w:bidi="ar_AE"/>
        </w:rPr>
      </w:r>
      <w:r>
        <w:rPr>
          <w:rtl/>
          <w:cs/>
          <w:lang w:val="ar_AE" w:bidi="ar_AE"/>
        </w:rPr>
        <w:t>وبينما يخبر كل رجل يوسف حلمه، يستخدم يوسف صورة لفظية لبدء تفسيره. فيقول يوسف: يَرْفَعُ فِرْعَوْنُ رَأْسَكَ. هذه صورة لفظية تعني أن فرعون سيستدعيك أمامه، وبعد ثلاثة أيام، رفع فرعون رأسي الرجلين (أي طلبهما). وهذا يعني أن الرجلين أُحضروا للوقوف أمام فرعون. أعاد فرعون الساقي إلى وظيفته. وقتل فرعون الخباز.</w:t>
      </w:r>
    </w:p>
    <w:p>
      <w:pPr>
        <w:bidi/>
      </w:pPr>
      <w:r>
        <w:rPr>
          <w:rtl/>
          <w:cs/>
          <w:lang w:val="ar_AE" w:bidi="ar_AE"/>
        </w:rPr>
      </w:r>
      <w:r>
        <w:rPr>
          <w:rtl/>
          <w:cs/>
          <w:lang w:val="ar_AE" w:bidi="ar_AE"/>
        </w:rPr>
        <w:t>توقفوا وناقشوا: احكوا قصة عن شخص مهم مثل الملك أو رئيس العشيرة، الذي يستدعي العبيد والخدم ليأتوا إليه. هل يستخدم الملك أو القائد أي كلمات أو عبارات معينة للإشارة إلى مثل هذه الدعوات؟ هل هذه صور كلامية؟ كيف ستخبرون ما حدث في القصة حتى يفهم الجميع معناها؟</w:t>
      </w:r>
    </w:p>
    <w:p>
      <w:pPr>
        <w:bidi/>
      </w:pPr>
      <w:r>
        <w:rPr>
          <w:rtl/>
          <w:cs/>
          <w:lang w:val="ar_AE" w:bidi="ar_AE"/>
        </w:rPr>
      </w:r>
      <w:r>
        <w:rPr>
          <w:rtl/>
          <w:cs/>
          <w:lang w:val="ar_AE" w:bidi="ar_AE"/>
        </w:rPr>
        <w:t>رأى رئيس السقاة كرمة عنب في حلمه. ففسّر يوسف معنى الحلم، لقد قدم الحلم أخبارًا سارة للساقي. كان الساق سيرجع إلى وظيفته التي كان فيها يخدم الملك.</w:t>
      </w:r>
    </w:p>
    <w:p>
      <w:pPr>
        <w:bidi/>
      </w:pPr>
      <w:r>
        <w:rPr>
          <w:rtl/>
          <w:cs/>
          <w:lang w:val="ar_AE" w:bidi="ar_AE"/>
        </w:rPr>
      </w:r>
      <w:r>
        <w:rPr>
          <w:rtl/>
          <w:cs/>
          <w:lang w:val="ar_AE" w:bidi="ar_AE"/>
        </w:rPr>
        <w:t>اعرضوا صورة لكرمة عنب بها عدة أغصان تخرج منها. يجب أن يكون في الكرمة عنقودًا من العنب الناضج مُعلَّق من الكرمة.</w:t>
      </w:r>
    </w:p>
    <w:p>
      <w:pPr>
        <w:bidi/>
      </w:pPr>
      <w:r>
        <w:rPr>
          <w:rtl/>
          <w:cs/>
          <w:lang w:val="ar_AE" w:bidi="ar_AE"/>
        </w:rPr>
      </w:r>
      <w:r>
        <w:rPr>
          <w:rtl/>
          <w:cs/>
          <w:lang w:val="ar_AE" w:bidi="ar_AE"/>
        </w:rPr>
        <w:t>اعرضوا صورة لشخص وهو يضغط على عنقود عنب بيده. يجب أن تتضمن الصورة كأسًا مع عصير يتدفق من يده.</w:t>
      </w:r>
    </w:p>
    <w:p>
      <w:pPr>
        <w:bidi/>
      </w:pPr>
      <w:r>
        <w:rPr>
          <w:rtl/>
          <w:cs/>
          <w:lang w:val="ar_AE" w:bidi="ar_AE"/>
        </w:rPr>
      </w:r>
      <w:r>
        <w:rPr>
          <w:rtl/>
          <w:cs/>
          <w:lang w:val="ar_AE" w:bidi="ar_AE"/>
        </w:rPr>
        <w:t>طلب يوسف من الساقي عندما يرجع إلى خدمة الملك أن يُكلّم الملك بشأنه. يقول يوسف: "لأَنِّي قَدْ سُرِقْتُ" أو "لقد خُطفت"، أو "لقد أخذوني بالقوة". هذه العبارات هي طرق مختلفة لقول الشيء ذاته. وهي تشير إلى أن يوسف لم يأت إلى مصر بإرادته الحرة. إن اختطاف شخص ما يعني أخذ شخص بالقوة ونقله بعيدًا عن مكانه. وعادةً ما يخطف الأشخاص طفلًا، لكن المشهد هنا يشير إلى أن شخصًا قد أُخذ أسيرًا ونُقل بعيدًا عن بيته.</w:t>
      </w:r>
    </w:p>
    <w:p>
      <w:pPr>
        <w:bidi/>
      </w:pPr>
      <w:r>
        <w:rPr>
          <w:rtl/>
          <w:cs/>
          <w:lang w:val="ar_AE" w:bidi="ar_AE"/>
        </w:rPr>
      </w:r>
      <w:r>
        <w:rPr>
          <w:rtl/>
          <w:cs/>
          <w:lang w:val="ar_AE" w:bidi="ar_AE"/>
        </w:rPr>
        <w:t xml:space="preserve">قال يوسف للساقي "هُنَا أَيْضًا لَمْ أَفْعَلْ شَيْئًا حَتَّى وَضَعُونِي فِي السِّجْنِ". إن يوسف يعني أن "أنا لا أستحق أن أكون في السجن، أنا بريء، ولم أفعل شيئًا خاطئًا". يستخدم يوسف كلمة </w:t>
      </w:r>
      <w:r>
        <w:rPr>
          <w:b/>
          <w:rtl/>
          <w:cs/>
          <w:lang w:val="ar_AE" w:bidi="ar_AE"/>
        </w:rPr>
        <w:t>السِّجْنِ</w:t>
      </w:r>
      <w:r>
        <w:rPr>
          <w:rtl/>
          <w:cs/>
          <w:lang w:val="ar_AE" w:bidi="ar_AE"/>
        </w:rPr>
        <w:t xml:space="preserve"> وهي كلمة قوية تُشير إلى أنّ يوسف قد تعرَّض لمعاملة ظالمة. يقول يوسف: "أَنِّي قَدْ سُرِقْتُ مِنْ أَرْضِ الْعِبْرَانِيِّينَ". وهذا يعني أن يوسف من أرض كنعان، واللغة العبرية هي اللغة التي يتحدث بها يعقوب ونسله. إن العبرانيون اسم آخر يُستخدم للإشارة إلى نسل يعقوب، فأرض العبرانيين هي أرض كنعان حيث يسكن الناس الذين يتحدثون العبرية. يقول يوسف للساقي إنه غريب في أرض مصر. وفي وقت لاحق، عندما يتحدث الساقي إلى الملك عن يوسف، سيتذكر أنه شخص غريب،</w:t>
      </w:r>
    </w:p>
    <w:p>
      <w:pPr>
        <w:bidi/>
      </w:pPr>
      <w:r>
        <w:rPr>
          <w:rtl/>
          <w:cs/>
          <w:lang w:val="ar_AE" w:bidi="ar_AE"/>
        </w:rPr>
      </w:r>
      <w:r>
        <w:rPr>
          <w:rtl/>
          <w:cs/>
          <w:lang w:val="ar_AE" w:bidi="ar_AE"/>
        </w:rPr>
        <w:t>يحكي الخبّاز حلمه الذي فيه رأى ثلاث سلال مملوءة مِنْ جَمِيعِ طَعَامِ فِرْعَوْنَ مِنْ صَنْعَةِ الْخَبَّازِ فوق رأسه، وَأن الطُّيُورُ تَأْكُلُهُ مِنَ السَّلِّ عَنْ رَأْسِه. يفسّر يوسف معنى هذا الحلم أيضًا. والحلم يعني أن الخباز سيموت. يقول يوسف إن الملك سيقطع رأس الخبّاز. ثم يُعَلِّقُه عَلَى خَشَبَةٍ، وَتَأْكُلُ الطُّيُورُ لَحْمَه عَنْه. أن يُعَلِّق شخص عَلَى خَشَبَةٍ يعني أن يُطعَن الإنسان بأن يُغرَز الطرف الحادّ للعمود في جسده. ثم يُعلَّق الجسد من نهاية العمود. الطيور التي كانت ستأتي لتأكل اللحم هي طيور جارحة مثل النسور التي تأكل الحيوانات الميتة. وبنزع اللحم عن العظام، كان المصريون يعتقدون أنّ الشخص لا يستطيع أن يبلغ الخلود. أي لا يمكن لهذا الشخص أن يعيش إلى الأبد في عالم الموتى. هذا يعني أن الملك كان يعاقب الخباز بشدة.</w:t>
      </w:r>
    </w:p>
    <w:p>
      <w:pPr>
        <w:bidi/>
      </w:pPr>
      <w:r>
        <w:rPr>
          <w:rtl/>
          <w:cs/>
          <w:lang w:val="ar_AE" w:bidi="ar_AE"/>
        </w:rPr>
      </w:r>
      <w:r>
        <w:rPr>
          <w:rtl/>
          <w:cs/>
          <w:lang w:val="ar_AE" w:bidi="ar_AE"/>
        </w:rPr>
        <w:t>اعرضوا صورة لثلاث سلال مملوءة بالمخبوزات.</w:t>
      </w:r>
    </w:p>
    <w:p>
      <w:pPr>
        <w:bidi/>
      </w:pPr>
      <w:r>
        <w:rPr>
          <w:rtl/>
          <w:cs/>
          <w:lang w:val="ar_AE" w:bidi="ar_AE"/>
        </w:rPr>
      </w:r>
      <w:r>
        <w:rPr>
          <w:rtl/>
          <w:cs/>
          <w:lang w:val="ar_AE" w:bidi="ar_AE"/>
        </w:rPr>
        <w:t>استغلّ فرعون احتفال عيد ميلاده ليُخرج الساقي والخبّاز من السجن. عاد الساقي إلى موقعه بصفته رئيس سقاة فرعون، لكنه نسي كل شيء عن يوسف. لقد قُتل الخبّاز، وبقي يوسف في السجن.</w:t>
      </w:r>
    </w:p>
    <w:p>
      <w:pPr>
        <w:bidi/>
      </w:pPr>
      <w:r>
        <w:rPr>
          <w:rtl/>
          <w:cs/>
          <w:lang w:val="ar_AE" w:bidi="ar_AE"/>
        </w:rPr>
      </w:r>
      <w:r>
        <w:rPr>
          <w:rtl/>
          <w:cs/>
          <w:lang w:val="ar_AE" w:bidi="ar_AE"/>
        </w:rPr>
        <w:t>توقفوا وناقشوا: كيف يحتفل قادتكم بالمناسبات الخاصة مثل أعياد الميلاد؟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5 مشاهد.</w:t>
      </w:r>
    </w:p>
    <w:p>
      <w:pPr>
        <w:bidi/>
      </w:pPr>
      <w:r>
        <w:rPr>
          <w:rtl/>
          <w:cs/>
          <w:lang w:val="ar_AE" w:bidi="ar_AE"/>
        </w:rPr>
      </w:r>
      <w:r>
        <w:rPr>
          <w:b/>
          <w:rtl/>
          <w:cs/>
          <w:lang w:val="ar_AE" w:bidi="ar_AE"/>
        </w:rPr>
        <w:t>المشهد الأول:</w:t>
      </w:r>
      <w:r>
        <w:rPr>
          <w:rtl/>
          <w:cs/>
          <w:lang w:val="ar_AE" w:bidi="ar_AE"/>
        </w:rPr>
        <w:t xml:space="preserve"> يغضب فرعون من رئيس السقاة ورئيس الخبّازين ويضعهما في السجن. يكلّف رَئِيسُ بَيْتِ السِّجْنِ يوسف بالعناية بالرجلين،</w:t>
      </w:r>
    </w:p>
    <w:p>
      <w:pPr>
        <w:bidi/>
      </w:pPr>
      <w:r>
        <w:rPr>
          <w:rtl/>
          <w:cs/>
          <w:lang w:val="ar_AE" w:bidi="ar_AE"/>
        </w:rPr>
      </w:r>
      <w:r>
        <w:rPr>
          <w:b/>
          <w:rtl/>
          <w:cs/>
          <w:lang w:val="ar_AE" w:bidi="ar_AE"/>
        </w:rPr>
        <w:t>المشهد الثاني:</w:t>
      </w:r>
      <w:r>
        <w:rPr>
          <w:rtl/>
          <w:cs/>
          <w:lang w:val="ar_AE" w:bidi="ar_AE"/>
        </w:rPr>
        <w:t xml:space="preserve"> يرى يوسف أنّ الرجلين يبدوان وكأنّ أمرًا ما يزعجهما، فيسألهما يوسف عما حدث. كان كل رجل قد حلم حلمًا لا يستطيع أحد تفسيره.</w:t>
      </w:r>
    </w:p>
    <w:p>
      <w:pPr>
        <w:bidi/>
      </w:pPr>
      <w:r>
        <w:rPr>
          <w:rtl/>
          <w:cs/>
          <w:lang w:val="ar_AE" w:bidi="ar_AE"/>
        </w:rPr>
      </w:r>
      <w:r>
        <w:rPr>
          <w:b/>
          <w:rtl/>
          <w:cs/>
          <w:lang w:val="ar_AE" w:bidi="ar_AE"/>
        </w:rPr>
        <w:t>المشهد الثالث:</w:t>
      </w:r>
      <w:r>
        <w:rPr>
          <w:rtl/>
          <w:cs/>
          <w:lang w:val="ar_AE" w:bidi="ar_AE"/>
        </w:rPr>
        <w:t xml:space="preserve"> يوضح رئيس السقاة حلمه، ويفسر يوسف الحلم. يطلب يوسف من الساقي أن يخبر الملك عن يوسف.</w:t>
      </w:r>
    </w:p>
    <w:p>
      <w:pPr>
        <w:bidi/>
      </w:pPr>
      <w:r>
        <w:rPr>
          <w:rtl/>
          <w:cs/>
          <w:lang w:val="ar_AE" w:bidi="ar_AE"/>
        </w:rPr>
      </w:r>
      <w:r>
        <w:rPr>
          <w:b/>
          <w:rtl/>
          <w:cs/>
          <w:lang w:val="ar_AE" w:bidi="ar_AE"/>
        </w:rPr>
        <w:t>المشهد الرابع:</w:t>
      </w:r>
      <w:r>
        <w:rPr>
          <w:rtl/>
          <w:cs/>
          <w:lang w:val="ar_AE" w:bidi="ar_AE"/>
        </w:rPr>
        <w:t xml:space="preserve"> يحكي رئيس الخبّازين حلمه، ويفسر يوسف الحلم.</w:t>
      </w:r>
    </w:p>
    <w:p>
      <w:pPr>
        <w:bidi/>
      </w:pPr>
      <w:r>
        <w:rPr>
          <w:rtl/>
          <w:cs/>
          <w:lang w:val="ar_AE" w:bidi="ar_AE"/>
        </w:rPr>
      </w:r>
      <w:r>
        <w:rPr>
          <w:b/>
          <w:rtl/>
          <w:cs/>
          <w:lang w:val="ar_AE" w:bidi="ar_AE"/>
        </w:rPr>
        <w:t>المشهد الخامس:</w:t>
      </w:r>
      <w:r>
        <w:rPr>
          <w:rtl/>
          <w:cs/>
          <w:lang w:val="ar_AE" w:bidi="ar_AE"/>
        </w:rPr>
        <w:t xml:space="preserve"> يغادر الرجلان السجن، وتتحقق تفسيرات يوسف لكل حلم. لقد نسي رئيس السقاة يوسف.</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رَئِيسُ الشُّرَطِ</w:t>
      </w:r>
    </w:p>
    <w:p>
      <w:pPr>
        <w:pStyle w:val="ListBullet"/>
        <w:bidi/>
        <w:spacing w:line="240" w:lineRule="auto"/>
        <w:ind w:left="720"/>
      </w:pPr>
      <w:r>
        <w:rPr>
          <w:rtl/>
          <w:cs/>
          <w:lang w:val="ar_AE" w:bidi="ar_AE"/>
        </w:rPr>
      </w:r>
      <w:r>
        <w:rPr>
          <w:rtl/>
          <w:cs/>
          <w:lang w:val="ar_AE" w:bidi="ar_AE"/>
        </w:rPr>
        <w:t>فرعون أو ملك مصر</w:t>
      </w:r>
    </w:p>
    <w:p>
      <w:pPr>
        <w:pStyle w:val="ListBullet"/>
        <w:bidi/>
        <w:spacing w:line="240" w:lineRule="auto"/>
        <w:ind w:left="720"/>
      </w:pPr>
      <w:r>
        <w:rPr>
          <w:rtl/>
          <w:cs/>
          <w:lang w:val="ar_AE" w:bidi="ar_AE"/>
        </w:rPr>
      </w:r>
      <w:r>
        <w:rPr>
          <w:rtl/>
          <w:cs/>
          <w:lang w:val="ar_AE" w:bidi="ar_AE"/>
        </w:rPr>
        <w:t>رئيس السقاة</w:t>
      </w:r>
    </w:p>
    <w:p>
      <w:pPr>
        <w:pStyle w:val="ListBullet"/>
        <w:bidi/>
        <w:spacing w:line="240" w:lineRule="auto"/>
        <w:ind w:left="720"/>
      </w:pPr>
      <w:r>
        <w:rPr>
          <w:rtl/>
          <w:cs/>
          <w:lang w:val="ar_AE" w:bidi="ar_AE"/>
        </w:rPr>
      </w:r>
      <w:r>
        <w:rPr>
          <w:rtl/>
          <w:cs/>
          <w:lang w:val="ar_AE" w:bidi="ar_AE"/>
        </w:rPr>
        <w:t>رئيس الخبّازين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يبدأ المقطع بعبارة زمنية أو انتقالية تشير إلى أن بعض الوقت قد مرّ. كان يوسف في السجن منذ بعض الوقت عندما بدأت هذه القصة، ونحن لا نعرف كم من الوقت قضى يوسف في السجن. وعندما يصل خادمان الملك إلى السجن، يبقان هناك أيضًا لبعض الوقت. نحن لا نعرف كم من الوقت كان خادمان الملك في السجن قبل بدء هذا المقطع.</w:t>
      </w:r>
    </w:p>
    <w:p>
      <w:pPr>
        <w:bidi/>
      </w:pPr>
      <w:r>
        <w:rPr>
          <w:rtl/>
          <w:cs/>
          <w:lang w:val="ar_AE" w:bidi="ar_AE"/>
        </w:rPr>
      </w:r>
      <w:r>
        <w:rPr>
          <w:rtl/>
          <w:cs/>
          <w:lang w:val="ar_AE" w:bidi="ar_AE"/>
        </w:rPr>
        <w:t>في المشهد الأول، يغضب فرعون من اثنين من عبيده. لقد فعل كل من رئيس السقاة ورئيس الخبّازين شيئًا يسيء إلى الملك. فيرسل الملك كلا الرجلين إلى الحبس. ويوضعان في نفس الحبس مع يوسف. يقع هذه الحبس في بَيْتِ رَئِيسِ الشُّرَطِ. لقد كلّف رئيس الحراس يوسف بالعناية بخادمي الملك. في المقطع السابق، كان فوطيفار هو رئيس الشُرط، لكن لا يُذكر اسم رئيس الشُرط في هذا المقطع. ونحن لا نعرف من هو رئيس الشًرط. بقيا الخادمان في السجن لبعض الوقت.</w:t>
      </w:r>
    </w:p>
    <w:p>
      <w:pPr>
        <w:bidi/>
      </w:pPr>
      <w:r>
        <w:rPr>
          <w:rtl/>
          <w:cs/>
          <w:lang w:val="ar_AE" w:bidi="ar_AE"/>
        </w:rPr>
      </w:r>
      <w:r>
        <w:rPr>
          <w:rtl/>
          <w:cs/>
          <w:lang w:val="ar_AE" w:bidi="ar_AE"/>
        </w:rPr>
        <w:t>في المشهد الثاني، يلاحظ يوسف في صباح أحد الأيام أن الخادمين يبدوان مُغتمان من شيء ما، وسألهما يوسف عما حدث. لقد حلم كل رجل حلمًا، ولم يستطع أحد تفسيره. فأوضح يوسف أن الله وحده هو الذي يستطيع تفسير الأحلام. عندما يقول يوسف: أَلَيْسَتْ للهِ التَّعَابِيرُ؟ فهو يشير إلى أن الله يستطيع أن يفسّر الأحلام، إنه يطرح سؤالًا لا يتطلب إجابة. يمكن أن تغيير هذا السؤال إلى جملة مثبتة مثل: إن الله هو الوحيد الذي يستطيع أن يفسّر الأحلام. يُظهر هذا السؤال أو العبارة أن يوسف يثق بأن إله هو الذي يستطيع أن يفسّر الأحلام. إن يوسف يُعبِّر هنا عن ثقته في الله. طلب يوسف من كل رجل منهما أن يخبره بحلمه.</w:t>
      </w:r>
    </w:p>
    <w:p>
      <w:pPr>
        <w:bidi/>
      </w:pPr>
      <w:r>
        <w:rPr>
          <w:rtl/>
          <w:cs/>
          <w:lang w:val="ar_AE" w:bidi="ar_AE"/>
        </w:rPr>
      </w:r>
      <w:r>
        <w:rPr>
          <w:rtl/>
          <w:cs/>
          <w:lang w:val="ar_AE" w:bidi="ar_AE"/>
        </w:rPr>
        <w:t>في المشهد الثالث، يحكي رئيس السقاة حلمه. رأى رئيس السقاة كرمة عنب بها ثلاثة أغصان. وكانت الكروم تُنتج عناقيد من العنب. وأخذ رئيس السقاة عنقودًا من العنب في يده، وعصر العنب. فملأ العنب كأس الملك من الخمر. أعطى رئيس السقاة فرعون الكأس مملوءة بعصير العنب. كان يوسف قادرًا على تفسير الحلم، فقال يوسف إنه بعد ثلاثة أيام، سيعود الساقي إلى خدمته أمام فرعون، وطلب يوسف من الساقي أن يتذكَّره ويخبر الملك عنه. قال يوسف: "لَمْ أَفْعَلْ شَيْئًا". في هذا المقطع، يخبر يوسف رئيس السقاة أنه قَدْ سُرِق مِنْ أَرْضِ الْعِبْرَانِيِّينَ أو أخذ بالقوة من وطنه. ونحن نعلم أن الإخوة باعوا يوسف عبدًا للتجّار الإسماعيليين الذين كانوا يمرّون. نحن لا نعرف ما الذي يعرفه يوسف عن الطريقة التي أُخذ بها إلى مصر.</w:t>
      </w:r>
    </w:p>
    <w:p>
      <w:pPr>
        <w:bidi/>
      </w:pPr>
      <w:r>
        <w:rPr>
          <w:rtl/>
          <w:cs/>
          <w:lang w:val="ar_AE" w:bidi="ar_AE"/>
        </w:rPr>
      </w:r>
      <w:r>
        <w:rPr>
          <w:rtl/>
          <w:cs/>
          <w:lang w:val="ar_AE" w:bidi="ar_AE"/>
        </w:rPr>
        <w:t>في المشهد الرابع، قصّ رئيس الخبازين حلمه ليوسف. رأى الخباز ثلاث سلال مملوءة بجميع الطعام على رأسه، وكانت الطيور تأتي لتأكل الطعام من فوق السلة. فسّر يوسف أنه في ثلاثة أيام، سيقتل فرعون الخبّاز، وسيقطع فرعون رأسه ثم وَيُعَلِّقُه عَلَى خَشَبَةٍ، وَتَأْكُلُ الطُّيُورُ لَحْمَكَ عَنْ.</w:t>
      </w:r>
    </w:p>
    <w:p>
      <w:pPr>
        <w:bidi/>
      </w:pPr>
      <w:r>
        <w:rPr>
          <w:rtl/>
          <w:cs/>
          <w:lang w:val="ar_AE" w:bidi="ar_AE"/>
        </w:rPr>
      </w:r>
      <w:r>
        <w:rPr>
          <w:rtl/>
          <w:cs/>
          <w:lang w:val="ar_AE" w:bidi="ar_AE"/>
        </w:rPr>
        <w:t>في المشهد الخامس، يقع عيد ميلاد فرعون بعد ثلاثة أيام من تفسير يوسف للأحلام، وأعد فرعون وليمة للاحتفال بعيد ميلاده. لقد دعا فرعون مسؤوليه والعاملين لديه إلى المأدبة، ثم طلب فرعون أن يأتي رئيس السقاة ورئيس الخبّازين من السجن. وتحقق كل ما قاله يوسف تمامًا كما قال. عاد رئيس السقاة إلى موقعه في خدمة الملك، وقطع الملك رأس الخبّأز وعلّق جسده على خشبة. لقد نسي رئيس السقاة يوسف، ولم يخبر رئيس السقاة فرعون عن يوسف.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5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رَئِيسِ الشُّرَطِ</w:t>
      </w:r>
    </w:p>
    <w:p>
      <w:pPr>
        <w:pStyle w:val="ListBullet"/>
        <w:bidi/>
        <w:spacing w:line="240" w:lineRule="auto"/>
        <w:ind w:left="720"/>
      </w:pPr>
      <w:r>
        <w:rPr>
          <w:rtl/>
          <w:cs/>
          <w:lang w:val="ar_AE" w:bidi="ar_AE"/>
        </w:rPr>
      </w:r>
      <w:r>
        <w:rPr>
          <w:rtl/>
          <w:cs/>
          <w:lang w:val="ar_AE" w:bidi="ar_AE"/>
        </w:rPr>
        <w:t>فرعون أو ملك مصر</w:t>
      </w:r>
    </w:p>
    <w:p>
      <w:pPr>
        <w:pStyle w:val="ListBullet"/>
        <w:bidi/>
        <w:spacing w:line="240" w:lineRule="auto"/>
        <w:ind w:left="720"/>
      </w:pPr>
      <w:r>
        <w:rPr>
          <w:rtl/>
          <w:cs/>
          <w:lang w:val="ar_AE" w:bidi="ar_AE"/>
        </w:rPr>
      </w:r>
      <w:r>
        <w:rPr>
          <w:rtl/>
          <w:cs/>
          <w:lang w:val="ar_AE" w:bidi="ar_AE"/>
        </w:rPr>
        <w:t>رئيس السقاة</w:t>
      </w:r>
    </w:p>
    <w:p>
      <w:pPr>
        <w:pStyle w:val="ListBullet"/>
        <w:bidi/>
        <w:spacing w:line="240" w:lineRule="auto"/>
        <w:ind w:left="720"/>
      </w:pPr>
      <w:r>
        <w:rPr>
          <w:rtl/>
          <w:cs/>
          <w:lang w:val="ar_AE" w:bidi="ar_AE"/>
        </w:rPr>
      </w:r>
      <w:r>
        <w:rPr>
          <w:rtl/>
          <w:cs/>
          <w:lang w:val="ar_AE" w:bidi="ar_AE"/>
        </w:rPr>
        <w:t>رئيس الخبّازين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يسيء رئيس السقاه ورئيس الخبّازين إلى فرعون، فيضعهم فرعون في السجن. يتواجد هذان الرجلان في حَبْسِ بَيْتِ رَئِيسِ الشُّرَطِ، فِي بَيْتِ السِّجْنِ، وقد كان يوسف في نفس السجن. يكلّف رئيس الشُرط يوسف بالعناية بخادمي الملك.</w:t>
      </w:r>
    </w:p>
    <w:p>
      <w:pPr>
        <w:bidi/>
      </w:pPr>
      <w:r>
        <w:rPr>
          <w:rtl/>
          <w:cs/>
          <w:lang w:val="ar_AE" w:bidi="ar_AE"/>
        </w:rPr>
      </w:r>
      <w:r>
        <w:rPr>
          <w:rtl/>
          <w:cs/>
          <w:lang w:val="ar_AE" w:bidi="ar_AE"/>
        </w:rPr>
        <w:t>أوقفوا التمثيل: اسألوا يوسف: "ما شعورك الآن بما أنك في السجن منذ بعض الوقت؟" قد تسمعون: "أنا حزين لأنني لا أزال في السجن، لكنني أعلم أن الرب معي. لقد أعطيت سلطانًا كبيرًا على السجن وعلى إدارته. ظروفي هي أفضل ما يمكن أن تكون عليه رغم أنّي ما زلت في السجن. أنا ممتن جدًا لأن الرب ساعدني". واصلوا التمثيل.</w:t>
      </w:r>
    </w:p>
    <w:p>
      <w:pPr>
        <w:bidi/>
      </w:pPr>
      <w:r>
        <w:rPr>
          <w:rtl/>
          <w:cs/>
          <w:lang w:val="ar_AE" w:bidi="ar_AE"/>
        </w:rPr>
      </w:r>
      <w:r>
        <w:rPr>
          <w:rtl/>
          <w:cs/>
          <w:lang w:val="ar_AE" w:bidi="ar_AE"/>
        </w:rPr>
        <w:t>في المشهد الثاني، يلاحظ يوسف أن خادمي الملك يبدوان قلقين من شيءٍ ما، فيتوقف يوسف ليسألهما عن سبب قلقهما. يوضح الخادمان أن كل منهما رأى حلمًا ولا يستطيع أحد تفسير الحلم. يقول يوسف: "أَلَيْسَتْ للهِ التَّعَابِيرُ؟ قُصَّا عَلَيَّ".</w:t>
      </w:r>
    </w:p>
    <w:p>
      <w:pPr>
        <w:bidi/>
      </w:pPr>
      <w:r>
        <w:rPr>
          <w:rtl/>
          <w:cs/>
          <w:lang w:val="ar_AE" w:bidi="ar_AE"/>
        </w:rPr>
      </w:r>
      <w:r>
        <w:rPr>
          <w:rtl/>
          <w:cs/>
          <w:lang w:val="ar_AE" w:bidi="ar_AE"/>
        </w:rPr>
        <w:t>أوقفوا التمثيل: اسألوا يوسف: "ما شعورك الآن؟" قد تسمعون: "أنا واثق من أن إلهي سيساعدني. أعلم أن إلهي أعظم. يمكن لإلهي أن يفسّر الأحلام. أنا أثق بأن إلهي سيساعدني". واصلوا التمثيل.</w:t>
      </w:r>
    </w:p>
    <w:p>
      <w:pPr>
        <w:bidi/>
      </w:pPr>
      <w:r>
        <w:rPr>
          <w:rtl/>
          <w:cs/>
          <w:lang w:val="ar_AE" w:bidi="ar_AE"/>
        </w:rPr>
      </w:r>
      <w:r>
        <w:rPr>
          <w:rtl/>
          <w:cs/>
          <w:lang w:val="ar_AE" w:bidi="ar_AE"/>
        </w:rPr>
        <w:t>في المشهد الثالث، يحكي رئيس السقاة حلمه ليوسف، ويفسّر يوسف أن الحلم يعني أن الساقي سيعود إلى موقع خدمته أمام الملك. وأنه قد انتهى وقت الساقي في السجن. ثم يطلب يوسف من الساقي أن يخبر الملك عن يوسف. يقول يوسف: "لَمْ أَفْعَلْ شَيْئًا حَتَّى وَضَعُونِي فِي السِّجْنِ".</w:t>
      </w:r>
    </w:p>
    <w:p>
      <w:pPr>
        <w:bidi/>
      </w:pPr>
      <w:r>
        <w:rPr>
          <w:rtl/>
          <w:cs/>
          <w:lang w:val="ar_AE" w:bidi="ar_AE"/>
        </w:rPr>
      </w:r>
      <w:r>
        <w:rPr>
          <w:rtl/>
          <w:cs/>
          <w:lang w:val="ar_AE" w:bidi="ar_AE"/>
        </w:rPr>
        <w:t>أوقفوا التمثيل: اسألوا الساقي "ما شعورك عندما تسمع هذا الخبر؟" قد تسمعون: "أنا سعيد جدًا. لم أفعل أي شيء خاطئ. لا أعرف لماذا وضعني الملك في السجن. أنا سعيد لأنني أعود إلى خدمة الملك". اسألوا يوسف: "لماذا تطلب من الساقي أن يخبر الملك عنك؟ ماذا تعتقد أن الملك قد يفعل لك؟" قد تسمعون: "أرجو أن ينظر الملك إلى وضعي ويخرجني من هذا السجن. لا أريد أن أكون هنا بقية حياتي. لم أفعل شيئًا يستحق السجن". اسألوا الخبّاز: "ما شعورك بعد سماع تفسير حلم الساقي؟" قد تسمعون: "أتمنى أن يكون تفسير حلمي جيدًا أيضًا. أريد أن أخرج من هنا وأرجع إلى خدمة الملك". واصلوا التمثيل.</w:t>
      </w:r>
    </w:p>
    <w:p>
      <w:pPr>
        <w:bidi/>
      </w:pPr>
      <w:r>
        <w:rPr>
          <w:rtl/>
          <w:cs/>
          <w:lang w:val="ar_AE" w:bidi="ar_AE"/>
        </w:rPr>
      </w:r>
      <w:r>
        <w:rPr>
          <w:rtl/>
          <w:cs/>
          <w:lang w:val="ar_AE" w:bidi="ar_AE"/>
        </w:rPr>
        <w:t>في المشهد الرابع، يحكي رئيس الخبّازين حلمه، ويفسّر يوسف معنى الحلم. سيموت الخبّاز، سيقطع الملك رأس الخبّاز ثم يعلّق جسده على خشبة حتى تأكله الطيور الجارحة التي تاكل اللحم.</w:t>
      </w:r>
    </w:p>
    <w:p>
      <w:pPr>
        <w:bidi/>
      </w:pPr>
      <w:r>
        <w:rPr>
          <w:rtl/>
          <w:cs/>
          <w:lang w:val="ar_AE" w:bidi="ar_AE"/>
        </w:rPr>
      </w:r>
      <w:r>
        <w:rPr>
          <w:rtl/>
          <w:cs/>
          <w:lang w:val="ar_AE" w:bidi="ar_AE"/>
        </w:rPr>
        <w:t>أوقفوا التمثيل: اسألوا الخبّاز: "ما شعورك عندما تسمع هذا التفسير؟" قد تسمعون: "أنا منزعج جدًا. لا أستحق هذا. أحتاج إلى أن أوضح للملك ما حدث. هذا ليس عدلًا. أتمنى أن أستطيع أن أغيّر فكر الملك بهذا الشأن". واصلوا التمثيل.</w:t>
      </w:r>
    </w:p>
    <w:p>
      <w:pPr>
        <w:bidi/>
      </w:pPr>
      <w:r>
        <w:rPr>
          <w:rtl/>
          <w:cs/>
          <w:lang w:val="ar_AE" w:bidi="ar_AE"/>
        </w:rPr>
      </w:r>
      <w:r>
        <w:rPr>
          <w:rtl/>
          <w:cs/>
          <w:lang w:val="ar_AE" w:bidi="ar_AE"/>
        </w:rPr>
        <w:t>في المشهد الخامس، يحتفل فرعون بعيد ميلاده بوليمة. ويحدث هذا بعد ثلاثة أيام من تفسير يوسف للأحلام. يدعو فرعون رئيس السقاة ورئيس الخبّازين للخروج من السجن، ويعيد فرعون رئيس السقاة إلى مكان خدمته، ويقطع فرعون رأس رئيس الخبّازين ويعلقون جسده على خشبة. حدث كل شيء تمامًا كما قال يوسف. نسي رئيس السقاة كل شيء عن يوسف، فلم يتذكّر رئيس السقاة أن يخبر الملك عن يوسف.</w:t>
      </w:r>
    </w:p>
    <w:p>
      <w:pPr>
        <w:bidi/>
      </w:pPr>
      <w:r>
        <w:rPr>
          <w:rtl/>
          <w:cs/>
          <w:lang w:val="ar_AE" w:bidi="ar_AE"/>
        </w:rPr>
      </w:r>
      <w:r>
        <w:rPr>
          <w:rtl/>
          <w:cs/>
          <w:lang w:val="ar_AE" w:bidi="ar_AE"/>
        </w:rPr>
        <w:t>أوقفوا التمثيل: اسألوا الساقي "لماذا نسيت يوسف؟" قد تسمعون: "كنت سعيدًا جدًا لأنني خرجت من ذلك السجن لدرجة أنني نسيت كل شيء. لم أرد أن أفعل أي شيء يعرضني للخطر مرة أخرى. لقد نسيت كل ما فعله يوسف لي". اسألوا يوسف: "ما شعورك الآن؟" قد تسمعون: "أظن أن رئيس السقاة قد نسي أن يخبر الملك عني. أنا لا أزال هنا، في السجن. لم أسمع أي شيء من خارج السجن. يجب أن أثق بالرب. أعلم أن الرب معي. بطريقة ما سيفعل الرب كل الأمر. سأحتفظ بثقتي ورجائي من جهة المستقبل في الرب".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إن السجن هو جزء من رَئِيسُ بَيْتِ السِّجْنِ، وهو سجن. لم يكن للذين في السجن حرية الرحيل. كان يتم وضع السجناء ذو الوضع الخاص، مثل خادم الملك، في هذا السجن، وهذا هو السجن الذي وضع فيه فوطيفار يوسف. على كل حال، لقد مرّ الوقت. نحن لا نعرف اسم الرَئِيسُ الحالي لبَيْتِ السِّجْنِ.</w:t>
      </w:r>
    </w:p>
    <w:p>
      <w:pPr>
        <w:bidi/>
      </w:pPr>
      <w:r>
        <w:rPr>
          <w:rtl/>
          <w:cs/>
          <w:lang w:val="ar_AE" w:bidi="ar_AE"/>
        </w:rPr>
      </w:r>
      <w:r>
        <w:rPr>
          <w:rtl/>
          <w:cs/>
          <w:lang w:val="ar_AE" w:bidi="ar_AE"/>
        </w:rPr>
        <w:t>هناك إشارتان إلى الوقت في هذا المقطع. في بداية المقطع، نفهم أنه قد مرّ بعض الوقت منذ وضع يوسف في السجن. ثم كان الخادمان في السجن لبعض الوقت قبل أن يحلما بأحلامهما. نحن لا نعرف المقدار الدقيق للوقت الذي مر، فربما كان ذلك الوقت أسابيع أو شهور أو سنوات. إن المصطلح المستخدم للتعبير عن مرور الوقت هو مصطلح عام.</w:t>
      </w:r>
    </w:p>
    <w:p>
      <w:pPr>
        <w:bidi/>
      </w:pPr>
      <w:r>
        <w:rPr>
          <w:rtl/>
          <w:cs/>
          <w:lang w:val="ar_AE" w:bidi="ar_AE"/>
        </w:rPr>
      </w:r>
      <w:r>
        <w:rPr>
          <w:rtl/>
          <w:cs/>
          <w:lang w:val="ar_AE" w:bidi="ar_AE"/>
        </w:rPr>
        <w:t xml:space="preserve">صار لكل خادم </w:t>
      </w:r>
      <w:r>
        <w:rPr>
          <w:b/>
          <w:rtl/>
          <w:cs/>
          <w:lang w:val="ar_AE" w:bidi="ar_AE"/>
        </w:rPr>
        <w:t>حلمًا</w:t>
      </w:r>
      <w:r>
        <w:rPr>
          <w:rtl/>
          <w:cs/>
          <w:lang w:val="ar_AE" w:bidi="ar_AE"/>
        </w:rPr>
        <w:t xml:space="preserve">. والأحلام تحدث في الليل أو عندما يكون الشخص نائمًا. استخدموا الكلمة ذاتها التي استخدمتموها في المقاطع السابقة للإشارة إلى الحلم. كلمة </w:t>
      </w:r>
      <w:r>
        <w:rPr>
          <w:rtl/>
          <w:cs/>
          <w:lang w:val="ar_AE" w:bidi="ar_AE"/>
        </w:rPr>
        <w:t>أحلام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يوضح يوسف أن </w:t>
      </w:r>
      <w:r>
        <w:rPr>
          <w:b/>
          <w:rtl/>
          <w:cs/>
          <w:lang w:val="ar_AE" w:bidi="ar_AE"/>
        </w:rPr>
        <w:t>الله</w:t>
      </w:r>
      <w:r>
        <w:rPr>
          <w:rtl/>
          <w:cs/>
          <w:lang w:val="ar_AE" w:bidi="ar_AE"/>
        </w:rPr>
        <w:t xml:space="preserve"> وحده هو الذي يفسّر الأحلام. استخدموا الكلمة عينها لاسم "الله"، التي استخدمتموها في مقاطع أخرى. كلمة </w:t>
      </w:r>
      <w:r>
        <w:rPr>
          <w:rtl/>
          <w:cs/>
          <w:lang w:val="ar_AE" w:bidi="ar_AE"/>
        </w:rPr>
        <w:t>الله</w:t>
      </w:r>
      <w:r>
        <w:rPr>
          <w:rtl/>
          <w:cs/>
          <w:lang w:val="ar_AE" w:bidi="ar_AE"/>
        </w:rPr>
        <w:t xml:space="preserve"> في قاموس الكلمات الرئيسية.</w:t>
      </w:r>
    </w:p>
    <w:p>
      <w:pPr>
        <w:bidi/>
      </w:pPr>
      <w:r>
        <w:rPr>
          <w:rtl/>
          <w:cs/>
          <w:lang w:val="ar_AE" w:bidi="ar_AE"/>
        </w:rPr>
      </w:r>
      <w:r>
        <w:rPr>
          <w:rtl/>
          <w:cs/>
          <w:lang w:val="ar_AE" w:bidi="ar_AE"/>
        </w:rPr>
        <w:t>عندما يقول يوسف "أَلَيْسَتْ للهِ التَّعَابِيرُ؟" هو يطرح سؤالًا لا يتطلب إجابة. ويمكن أن يتغيّر هذا إلى جملة مثبتة إيجابية. "الله هو الوحيد الذي يستطيع أن يفسر الأحلام".</w:t>
      </w:r>
    </w:p>
    <w:p>
      <w:pPr>
        <w:bidi/>
      </w:pPr>
      <w:r>
        <w:rPr>
          <w:rtl/>
          <w:cs/>
          <w:lang w:val="ar_AE" w:bidi="ar_AE"/>
        </w:rPr>
      </w:r>
      <w:r>
        <w:rPr>
          <w:rtl/>
          <w:cs/>
          <w:lang w:val="ar_AE" w:bidi="ar_AE"/>
        </w:rPr>
        <w:t>عندما شرح يوسف للساقي كيف جاء إلى السجن، قال: "أَنِّي قَدْ سُرِقْتُ مِنْ أَرْضِ الْعِبْرَانِيِّينَ". تستخدم إحدى الترجمات كلمة "</w:t>
      </w:r>
      <w:r>
        <w:rPr>
          <w:b/>
          <w:rtl/>
          <w:cs/>
          <w:lang w:val="ar_AE" w:bidi="ar_AE"/>
        </w:rPr>
        <w:t>سُرِقْتُ</w:t>
      </w:r>
      <w:r>
        <w:rPr>
          <w:rtl/>
          <w:cs/>
          <w:lang w:val="ar_AE" w:bidi="ar_AE"/>
        </w:rPr>
        <w:t>". إن سرقة شخص يعني أنه قد أُخذ بالقوة. يشمل الخطف أيضًا دفعَ مبلغٍ من المال لإطلاق سراح ذلك الشخص. يقول يوسف إنه تم إجبار يوسف على المجيء إلى مصر ضد إرادته.</w:t>
      </w:r>
    </w:p>
    <w:p>
      <w:pPr>
        <w:bidi/>
      </w:pPr>
      <w:r>
        <w:rPr>
          <w:rtl/>
          <w:cs/>
          <w:lang w:val="ar_AE" w:bidi="ar_AE"/>
        </w:rPr>
      </w:r>
      <w:r>
        <w:rPr>
          <w:b/>
          <w:rtl/>
          <w:cs/>
          <w:lang w:val="ar_AE" w:bidi="ar_AE"/>
        </w:rPr>
        <w:t>العبرية</w:t>
      </w:r>
      <w:r>
        <w:rPr>
          <w:rtl/>
          <w:cs/>
          <w:lang w:val="ar_AE" w:bidi="ar_AE"/>
        </w:rPr>
        <w:t xml:space="preserve"> هي اللغة التي يتحدث بها يعقوب وعائلته. وكلمة "الْعِبْرَانِيِّين" هي كلمة أخرى تشير إلى بني إسرائيل أو نسل يعقوب. أرض الْعِبْرَانِيِّين هي نفس أرض كنعان. ويمكنك أيضًا أن تقولوا أنهم أخذوني أو اختطفوني من أرض العبرانيين.</w:t>
      </w:r>
    </w:p>
    <w:p>
      <w:pPr>
        <w:bidi/>
      </w:pPr>
      <w:r>
        <w:rPr>
          <w:rtl/>
          <w:cs/>
          <w:lang w:val="ar_AE" w:bidi="ar_AE"/>
        </w:rPr>
      </w:r>
      <w:r>
        <w:rPr>
          <w:rtl/>
          <w:cs/>
          <w:lang w:val="ar_AE" w:bidi="ar_AE"/>
        </w:rPr>
        <w:t>عبارة "يَرْفَعُ فِرْعَوْنُ رَأْسَكَ" هي صورة بلاغية استُخدِمت ثلاث مرّات في هذا المقطع. هذا تعبير يعني أنه سيتم استدعائك إلى حضرة الملك. تستخدم بعض الترجمات كلمة "يرفع رأسك" دون تفسير، بينما تستخدمه الترجمات الأخرى وتضيف "ستُدعى إلى الملك". تستخدم ترجمات أخرى تعبيرًا غير تصويري، فتقول ببساطة: "سيستدعيك الملك إلى حضرته". إحدى الترجمات لا تذكر الصورة البلاغية، بل تُبيّن لكلّ رجل ما سيحدث له.</w:t>
      </w:r>
    </w:p>
    <w:p>
      <w:pPr>
        <w:bidi/>
      </w:pPr>
      <w:r>
        <w:rPr>
          <w:rtl/>
          <w:cs/>
          <w:lang w:val="ar_AE" w:bidi="ar_AE"/>
        </w:rPr>
      </w:r>
      <w:r>
        <w:rPr>
          <w:rtl/>
          <w:cs/>
          <w:lang w:val="ar_AE" w:bidi="ar_AE"/>
        </w:rPr>
        <w:t>عندما طلب يوسف من الساقي أن يُخبر فرعون عنه، كان يقول إنّه لم يفعل شيئًا يستحقُّ بسببه أن يكون في هذا السجن. وكلمة السِّجْنِ التي يستخدمها يوسف هنا تترجمها بعض الترجمات بكلمة قوية جدًا بمعنى حفرة أو مكان غير مريح جدًا. إنها الكلمة نفسها التي وصفت المكان الذي وضعوه فيه إخوة يوسف عندما ألقوا به في البئر الجافة. إن السجن حتى فِي بَيْتِ السِّجْنِ سيكون مكانًا رهيبًا. وفي حين أن سجن يوسف قد لا يكون سيئًا مثل بعض السجون في مصر، إلا أنه لا يزال سجنًا ويشعر يوسف وكأنه مدفون في حفرة.</w:t>
      </w:r>
    </w:p>
    <w:p>
      <w:pPr>
        <w:bidi/>
      </w:pPr>
      <w:r>
        <w:rPr>
          <w:rtl/>
          <w:cs/>
          <w:lang w:val="ar_AE" w:bidi="ar_AE"/>
        </w:rPr>
      </w:r>
      <w:r>
        <w:rPr>
          <w:rtl/>
          <w:cs/>
          <w:lang w:val="ar_AE" w:bidi="ar_AE"/>
        </w:rPr>
        <w:t xml:space="preserve">استغلّ فرعون احتفالات عيد ميلاده كوقتٍ لإخراج الخادمين من السجن. أعد فرعون </w:t>
      </w:r>
      <w:r>
        <w:rPr>
          <w:b/>
          <w:rtl/>
          <w:cs/>
          <w:lang w:val="ar_AE" w:bidi="ar_AE"/>
        </w:rPr>
        <w:t>وَلِيمَة</w:t>
      </w:r>
      <w:r>
        <w:rPr>
          <w:rtl/>
          <w:cs/>
          <w:lang w:val="ar_AE" w:bidi="ar_AE"/>
        </w:rPr>
        <w:t>. والوليمة هي وجبة رسمية خاصة جدًا تشبه احتفال العيد، وعادةً ما تُعمل الوَلِيمَة احتفالًا بشيء ما. ولأن هذه كانت وليمة، كان هناك الكثير من الناس حاضرين ليروا ما فعله فرعون بالساقي والخبّاز.</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41:1–36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41: 1–36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لقد مرّت سنتان كاملتان أو 730 يومًا منذ أن فسّر يوسف حلم رئيس السقاة وحلم رئيس الخبازين، ولا يزال يوسف في السجن. لقد نسي الساقي أمر يوسف، وهذه قصة سردية للجزء التالي من قصة يوسف.</w:t>
      </w:r>
    </w:p>
    <w:p>
      <w:pPr>
        <w:bidi/>
      </w:pPr>
      <w:r>
        <w:rPr>
          <w:rtl/>
          <w:cs/>
          <w:lang w:val="ar_AE" w:bidi="ar_AE"/>
        </w:rPr>
      </w:r>
      <w:r>
        <w:rPr>
          <w:rtl/>
          <w:cs/>
          <w:lang w:val="ar_AE" w:bidi="ar_AE"/>
        </w:rPr>
        <w:t>في نهاية العامين، رأى ملك مصر حلمًا. نحن لا نتذكر معظم أحلامنا، لكن هذه الأحلام التي رآها ملك مصر كانت غير معتادة ومُحيّرة. كان الحلم مُحيّرًا وغير معتاد لدرجة أن الملك استيقظ بعد الحلم الأول، وتذكَّر ملك مصر الحلم بتفاصيله بعد أن استيقظ. إن فرعون هو اللقب الذي يُعطى لجميع ملوك مصر، ونحن لا نعرف اسم هذا الفرعون. تستخدم بعض الترجمات لقب فرعون والبعض الآخر يستخدم ملك مصر. لقد رأى ملك مصر في حلمه أنه واقف بجوار نهر النيل، الذي هو النهر الرئيسي في مصر. ونهر النيل يتدفق من طرف مصر إلى الطرف الآخر. ويوفر نهر النيل معظم المياه لمصر. لقد كان حلم ملك مصر غريبًا بالنسبة له، فقد رأى سبع بقرات سمينة، ثم رأى سبع بقرات نحيلة وقد أكلت السبع السمينة. إن الأبقار الملفوحة أو الرقيقة اللحم ظلت نحيلة حتى بعد تناول الأبقار السمينة. إن الأبقار لا تأكل اللحم عادة، بل تأكل العشب. كانت البقرات تخرج من النهر حيث كانت ترعي عشب المستنقع. وهذا يعني أنهم كانوا في نقطة منخفضة بجوار النهر أو ربما واقفين في الماء عند حافة النهر، وقد صعدوا إلى الضفة نحو المكان الذي كان يقف فيه الملك. لم يستطع ملك مصر فهم معنى حلمه.</w:t>
      </w:r>
    </w:p>
    <w:p>
      <w:pPr>
        <w:bidi/>
      </w:pPr>
      <w:r>
        <w:rPr>
          <w:rtl/>
          <w:cs/>
          <w:lang w:val="ar_AE" w:bidi="ar_AE"/>
        </w:rPr>
      </w:r>
      <w:r>
        <w:rPr>
          <w:rtl/>
          <w:cs/>
          <w:lang w:val="ar_AE" w:bidi="ar_AE"/>
        </w:rPr>
        <w:t>اعرضوا صورة لبقر سمينة. اعرضوا صورة لبقرة نحيلة من الجوع. اعرضوا صورة للعشب الذي ينمو عند نهر النيل في مصر. اعرضوا خريطة لمصر مع نهر النيل.</w:t>
      </w:r>
    </w:p>
    <w:p>
      <w:pPr>
        <w:bidi/>
      </w:pPr>
      <w:r>
        <w:rPr>
          <w:rtl/>
          <w:cs/>
          <w:lang w:val="ar_AE" w:bidi="ar_AE"/>
        </w:rPr>
      </w:r>
      <w:r>
        <w:rPr>
          <w:rtl/>
          <w:cs/>
          <w:lang w:val="ar_AE" w:bidi="ar_AE"/>
        </w:rPr>
        <w:t>بعد الحلم الأول، نام ملك مصر مرة أخرى. إن تعبير "ثُمَّ نَامَ" يعبّر عن أن الملك كان قد نام ثانية. المراد قوله هنا أن الملك دخل في نومه بعد الحلم الأول. أي كان الملك نائمًا على سريره.</w:t>
      </w:r>
    </w:p>
    <w:p>
      <w:pPr>
        <w:bidi/>
      </w:pPr>
      <w:r>
        <w:rPr>
          <w:rtl/>
          <w:cs/>
          <w:lang w:val="ar_AE" w:bidi="ar_AE"/>
        </w:rPr>
      </w:r>
      <w:r>
        <w:rPr>
          <w:rtl/>
          <w:cs/>
          <w:lang w:val="ar_AE" w:bidi="ar_AE"/>
        </w:rPr>
        <w:t>توقفوا وناقشوا:احكوا قصة عن شخصٍ ينام. ما الكلمات أو الصور التي تستخدمونها لوصف هذه عملية النوم؟</w:t>
      </w:r>
    </w:p>
    <w:p>
      <w:pPr>
        <w:bidi/>
      </w:pPr>
      <w:r>
        <w:rPr>
          <w:rtl/>
          <w:cs/>
          <w:lang w:val="ar_AE" w:bidi="ar_AE"/>
        </w:rPr>
      </w:r>
      <w:r>
        <w:rPr>
          <w:rtl/>
          <w:cs/>
          <w:lang w:val="ar_AE" w:bidi="ar_AE"/>
        </w:rPr>
        <w:t>في الليلة نفسها رأى الملك حلمًا ثانيًا رأى فيه حبّات قمحٍ صحيّة. ثم رأى الملك سنابل رقيقة وملفوحة، وهي تبتلع السنابل الممتلئة والسمينة. لقد جَففَّتْ الريح الشرقية الحبوب الرقيقة. في مصر، تأتي الريح الشرقية من الصحراء. إن الريح الشرقية في مصر ستكون رياح ساخنة وجافة، وتُجفف الماء من أي شيء تهب عليه.</w:t>
      </w:r>
    </w:p>
    <w:p>
      <w:pPr>
        <w:bidi/>
      </w:pPr>
      <w:r>
        <w:rPr>
          <w:rtl/>
          <w:cs/>
          <w:lang w:val="ar_AE" w:bidi="ar_AE"/>
        </w:rPr>
      </w:r>
      <w:r>
        <w:rPr>
          <w:rtl/>
          <w:cs/>
          <w:lang w:val="ar_AE" w:bidi="ar_AE"/>
        </w:rPr>
        <w:t>اعرضوا صورة لحبوب سمينة ولسنابل ممتلئة بالحبوب. اعرضوا صورة للقمح الذي يبس بسبب الشمس والجفاف.</w:t>
      </w:r>
    </w:p>
    <w:p>
      <w:pPr>
        <w:bidi/>
      </w:pPr>
      <w:r>
        <w:rPr>
          <w:rtl/>
          <w:cs/>
          <w:lang w:val="ar_AE" w:bidi="ar_AE"/>
        </w:rPr>
      </w:r>
      <w:r>
        <w:rPr>
          <w:rtl/>
          <w:cs/>
          <w:lang w:val="ar_AE" w:bidi="ar_AE"/>
        </w:rPr>
        <w:t>وعندما استيقظ الملك في صباح اليوم التالي، كانت نَفْسَهُ قد انْزَعَجَتْ. لقد كان الملك منزعجًا ذهنيًا لأنه لم يستطع فهم معنى الأحلام، وقد رأى الملك حلمًين بنفس المعنى. إن هذا أمر غير معتاد للغاية. كان كل حلم مختلف في التفاصيل لكنه يحمل الرسالة نفسها. لقد أنزعج الملك وكل الذين سمعوا عن الأحلام جميعًا. إن الحلمين وتكرارهما يجعلان الأمر أكثر إزعاجًا بالنسبة لهم. ففي مصر، كان الملك يُعتبر إلهًا ولم يكن بحاجة إلى تفسير الأحلام، لكن هذا الملك كان بحاجة إلى شخص ليفسر أحلامه، وكان هذا غير معتاد. دعا الملك السحرة والحكماء لكن أحداً منهم لم يستطع أن يفسر معنى الحلم. كان السحرة يستخدمون قوى خاصة للسيطرة على الطبيعة، كما كان الحكماء هم كهنة مصريين يملكون معرفة خاصة أو حكمة. إن هاتين المجموعتين هما علماء مصر وكان من المفترض أن يجيبا على أي سؤال قد يطرحه الملك. كان هؤلاء السحرة والحكماء يفسرون الأحلام، أو يقدمون تفسيرات لها، وفي هذه المرة، لم يستطع لا السحرة ولا الحكماء التوصل إلى تفسير.</w:t>
      </w:r>
    </w:p>
    <w:p>
      <w:pPr>
        <w:bidi/>
      </w:pPr>
      <w:r>
        <w:rPr>
          <w:rtl/>
          <w:cs/>
          <w:lang w:val="ar_AE" w:bidi="ar_AE"/>
        </w:rPr>
      </w:r>
      <w:r>
        <w:rPr>
          <w:rtl/>
          <w:cs/>
          <w:lang w:val="ar_AE" w:bidi="ar_AE"/>
        </w:rPr>
        <w:t>توقفوا وناقشوا: احكوا قصة عن حلم مزعج، وكيف اكتشفتم معنى هذا الحلم؟ كيف يتعامل الناس في ثقافتكم مع الأحلام المُزعجة؟</w:t>
      </w:r>
    </w:p>
    <w:p>
      <w:pPr>
        <w:bidi/>
      </w:pPr>
      <w:r>
        <w:rPr>
          <w:rtl/>
          <w:cs/>
          <w:lang w:val="ar_AE" w:bidi="ar_AE"/>
        </w:rPr>
      </w:r>
      <w:r>
        <w:rPr>
          <w:rtl/>
          <w:cs/>
          <w:lang w:val="ar_AE" w:bidi="ar_AE"/>
        </w:rPr>
        <w:t>وفي هذه المرحلة، تذكّر رئيس السقاة يوسف، وأخبر الملك بما فسّره يوسف سابقًا لحلم الساقي وحلم الخباز وهما في السجن. كان تفسير يوسف للأحلام صحيحًا. وأشار الساق إلى أن يوسف هو شاب عبراني. إن اللغة العبرية كانت هي اللغة التي تتحدث بها عائلة يعقوب. إن اللغة العبرية هي كلمة أخرى تشير إلى نسل يعقوب. أرسل الملك ليطلب يوسف، وقد كان لا يزال في السجن.</w:t>
      </w:r>
    </w:p>
    <w:p>
      <w:pPr>
        <w:bidi/>
      </w:pPr>
      <w:r>
        <w:rPr>
          <w:rtl/>
          <w:cs/>
          <w:lang w:val="ar_AE" w:bidi="ar_AE"/>
        </w:rPr>
      </w:r>
      <w:r>
        <w:rPr>
          <w:rtl/>
          <w:cs/>
          <w:lang w:val="ar_AE" w:bidi="ar_AE"/>
        </w:rPr>
        <w:t>أخرجوه من السجن، أو من حبسه. إن كلمة السجن هي كلمة تشير إلى محبس الشخص أو زنزانته. لقد أبدل يوسف ثيابه، وحلق . قبل أن يأتي إلى الملك، وارتدى يوسف ثيابًا مقبولة ليقف بها أمام الملك. لقد حلَّق يوسف لحيته، وعلى الأرجح حَلَق رأسه. لذلك عندما جاء يوسف أمام الملك، بدا أكثر مصريًا. يخبر الملك يوسف أنه يجب أن يفسر الأحلام التي رآها خلال الليلة. يوضح يوسف للملك أن الله وحده هو الذي يستطيع تفسير الأحلام. وهذه هي الرسالة نفسها التي أعطاها يوسف إلى الساق والخباز في السجن.</w:t>
      </w:r>
    </w:p>
    <w:p>
      <w:pPr>
        <w:bidi/>
      </w:pPr>
      <w:r>
        <w:rPr>
          <w:rtl/>
          <w:cs/>
          <w:lang w:val="ar_AE" w:bidi="ar_AE"/>
        </w:rPr>
      </w:r>
      <w:r>
        <w:rPr>
          <w:rtl/>
          <w:cs/>
          <w:lang w:val="ar_AE" w:bidi="ar_AE"/>
        </w:rPr>
        <w:t>يصف الملك أحلامه. لاحظوا أن التفاصيل مختلفة قليلًا عن المرة الأولى التي سمعناها فيها. وبعد أن سمع يوسف الأحلام، فسّر له معانيهم. يقول يوسف إن كلا الحلمين يعنيان نفس الشيء. ستكون هناك مجاعة شديدة في مصر، والمجاعة هي وقت تنقص فيه المحاصيل بحيث لا يوجد طعام. إن أحد أسباب المجاعة هو الجفاف أو نقص المطر. تحتاج المحاصيل إلى الماء حتى تنمو وتنتج ثمارًا جيدة. يقول يوسف إن الله قد أعلن لملك مصر أن المجاعة قادمة حتى يتمكن من إعداد الطعام للشعب ويكون لديه ما يكفي شعبه. ويُفسّر يوسف أن الله قد أمر بأن هذه المجاعة ستحدث، وقد أعلن للملك هذه الخطة حتى يتمكن من الإعداد لها ليُنجي بلاده.</w:t>
      </w:r>
    </w:p>
    <w:p>
      <w:pPr>
        <w:bidi/>
      </w:pPr>
      <w:r>
        <w:rPr>
          <w:rtl/>
          <w:cs/>
          <w:lang w:val="ar_AE" w:bidi="ar_AE"/>
        </w:rPr>
      </w:r>
      <w:r>
        <w:rPr>
          <w:rtl/>
          <w:cs/>
          <w:lang w:val="ar_AE" w:bidi="ar_AE"/>
        </w:rPr>
        <w:t>ستكون هناك سبع سنوات من الحصاد الوفير أو الشِبع. والمقصود بالشبع هو أن يكون للجميع ما يكفيهم من طعام، وأن يتبقى منهم فائضًا. ستكون الحياة طيبة في هذا الوقت، وسيغتني الجميع. وستتبع سنوات الشِبع هذه سبع سنوات من الجوع. وستكون المجاعة شديدة لدرجة أن الناس سينسون وقت الرخاء.</w:t>
      </w:r>
    </w:p>
    <w:p>
      <w:pPr>
        <w:bidi/>
      </w:pPr>
      <w:r>
        <w:rPr>
          <w:rtl/>
          <w:cs/>
          <w:lang w:val="ar_AE" w:bidi="ar_AE"/>
        </w:rPr>
      </w:r>
      <w:r>
        <w:rPr>
          <w:rtl/>
          <w:cs/>
          <w:lang w:val="ar_AE" w:bidi="ar_AE"/>
        </w:rPr>
        <w:t>توقفوا وناقشوا: هل مررتم في بلادكم بمجاعة أبدًا؟ صِفوا كيف كان الحال آنذاك. ما الذي تسبب في حدوث المجاعة؟ أهي حرب أم جفاف أم وبأ؟ وماذا فعل الشعب؟</w:t>
      </w:r>
    </w:p>
    <w:p>
      <w:pPr>
        <w:bidi/>
      </w:pPr>
      <w:r>
        <w:rPr>
          <w:rtl/>
          <w:cs/>
          <w:lang w:val="ar_AE" w:bidi="ar_AE"/>
        </w:rPr>
      </w:r>
      <w:r>
        <w:rPr>
          <w:rtl/>
          <w:cs/>
          <w:lang w:val="ar_AE" w:bidi="ar_AE"/>
        </w:rPr>
        <w:t>بعد أن فَسّر يوسف معنى الأحلام، أخبر يوسف الملك بما يجب أن يفعله ليخطط لمواجهة المجاعة. قال يوسف إن الملك يجب أن يعيّن رَجُلًا بَصِيرًا وَحَكِيمًا وَيَجْعَلْهُ عَلَى أَرْضِ مِصْرَ. كما ينبغي أن يُوَكِّلْ نُظَّارًا عَلَى الأَرْضِ ليجمعوا خُمس القمح كل عام وَيَخْزِنُونَ قَمْحًا في المخازن وَيَحْفَظُونَهُ حتى تأتي المجاعة. وبهذه الطريقة، سيكون هناك طعام للناس وقت المجاعة.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يحلم الملك حلمين.</w:t>
      </w:r>
    </w:p>
    <w:p>
      <w:pPr>
        <w:bidi/>
      </w:pPr>
      <w:r>
        <w:rPr>
          <w:rtl/>
          <w:cs/>
          <w:lang w:val="ar_AE" w:bidi="ar_AE"/>
        </w:rPr>
      </w:r>
      <w:r>
        <w:rPr>
          <w:b/>
          <w:rtl/>
          <w:cs/>
          <w:lang w:val="ar_AE" w:bidi="ar_AE"/>
        </w:rPr>
        <w:t>المشهد الثاني:</w:t>
      </w:r>
      <w:r>
        <w:rPr>
          <w:rtl/>
          <w:cs/>
          <w:lang w:val="ar_AE" w:bidi="ar_AE"/>
        </w:rPr>
        <w:t xml:space="preserve"> لا يستطيع أحد أن يفسر معنى أحلام الملك.</w:t>
      </w:r>
    </w:p>
    <w:p>
      <w:pPr>
        <w:bidi/>
      </w:pPr>
      <w:r>
        <w:rPr>
          <w:rtl/>
          <w:cs/>
          <w:lang w:val="ar_AE" w:bidi="ar_AE"/>
        </w:rPr>
      </w:r>
      <w:r>
        <w:rPr>
          <w:b/>
          <w:rtl/>
          <w:cs/>
          <w:lang w:val="ar_AE" w:bidi="ar_AE"/>
        </w:rPr>
        <w:t>المشهد الثالث:</w:t>
      </w:r>
      <w:r>
        <w:rPr>
          <w:rtl/>
          <w:cs/>
          <w:lang w:val="ar_AE" w:bidi="ar_AE"/>
        </w:rPr>
        <w:t xml:space="preserve"> يتذكّر الساقي يوسف.</w:t>
      </w:r>
    </w:p>
    <w:p>
      <w:pPr>
        <w:bidi/>
      </w:pPr>
      <w:r>
        <w:rPr>
          <w:rtl/>
          <w:cs/>
          <w:lang w:val="ar_AE" w:bidi="ar_AE"/>
        </w:rPr>
      </w:r>
      <w:r>
        <w:rPr>
          <w:b/>
          <w:rtl/>
          <w:cs/>
          <w:lang w:val="ar_AE" w:bidi="ar_AE"/>
        </w:rPr>
        <w:t>المشهد الرابع:</w:t>
      </w:r>
      <w:r>
        <w:rPr>
          <w:rtl/>
          <w:cs/>
          <w:lang w:val="ar_AE" w:bidi="ar_AE"/>
        </w:rPr>
        <w:t xml:space="preserve"> يبدّل يوسف ثيابه ويحلق ويأتي أمام الملك.</w:t>
      </w:r>
    </w:p>
    <w:p>
      <w:pPr>
        <w:bidi/>
      </w:pPr>
      <w:r>
        <w:rPr>
          <w:rtl/>
          <w:cs/>
          <w:lang w:val="ar_AE" w:bidi="ar_AE"/>
        </w:rPr>
      </w:r>
      <w:r>
        <w:rPr>
          <w:b/>
          <w:rtl/>
          <w:cs/>
          <w:lang w:val="ar_AE" w:bidi="ar_AE"/>
        </w:rPr>
        <w:t>المشهد الخامس:</w:t>
      </w:r>
      <w:r>
        <w:rPr>
          <w:rtl/>
          <w:cs/>
          <w:lang w:val="ar_AE" w:bidi="ar_AE"/>
        </w:rPr>
        <w:t xml:space="preserve"> يحكي الملك أحلامه ليوسف.</w:t>
      </w:r>
    </w:p>
    <w:p>
      <w:pPr>
        <w:bidi/>
      </w:pPr>
      <w:r>
        <w:rPr>
          <w:rtl/>
          <w:cs/>
          <w:lang w:val="ar_AE" w:bidi="ar_AE"/>
        </w:rPr>
      </w:r>
      <w:r>
        <w:rPr>
          <w:b/>
          <w:rtl/>
          <w:cs/>
          <w:lang w:val="ar_AE" w:bidi="ar_AE"/>
        </w:rPr>
        <w:t>المشهد السادس:</w:t>
      </w:r>
      <w:r>
        <w:rPr>
          <w:rtl/>
          <w:cs/>
          <w:lang w:val="ar_AE" w:bidi="ar_AE"/>
        </w:rPr>
        <w:t xml:space="preserve"> يفسّر يوسف معنى أحلام الملك، ثم يقدم يوسف توصية إلى الملك.</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السحرة والحكماء في مصر</w:t>
      </w:r>
    </w:p>
    <w:p>
      <w:pPr>
        <w:pStyle w:val="ListBullet"/>
        <w:bidi/>
        <w:spacing w:line="240" w:lineRule="auto"/>
        <w:ind w:left="720"/>
      </w:pPr>
      <w:r>
        <w:rPr>
          <w:rtl/>
          <w:cs/>
          <w:lang w:val="ar_AE" w:bidi="ar_AE"/>
        </w:rPr>
      </w:r>
      <w:r>
        <w:rPr>
          <w:rtl/>
          <w:cs/>
          <w:lang w:val="ar_AE" w:bidi="ar_AE"/>
        </w:rPr>
        <w:t>رئيس السقاة</w:t>
      </w:r>
    </w:p>
    <w:p>
      <w:pPr>
        <w:pStyle w:val="ListBullet"/>
        <w:bidi/>
        <w:spacing w:line="240" w:lineRule="auto"/>
        <w:ind w:left="720"/>
      </w:pPr>
      <w:r>
        <w:rPr>
          <w:rtl/>
          <w:cs/>
          <w:lang w:val="ar_AE" w:bidi="ar_AE"/>
        </w:rPr>
      </w:r>
      <w:r>
        <w:rPr>
          <w:rtl/>
          <w:cs/>
          <w:lang w:val="ar_AE" w:bidi="ar_AE"/>
        </w:rPr>
        <w:t xml:space="preserve">يُوسُف </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في المشهد الأول، كان قد مرَّ عامان كاملان منذ أن غادر الساقي السجن، بينما لا يزال يوسف سجينًا هناك. يرى ملك مصر حلمين مُحيّرين وغير معتادين. يستيقظ الملك بعد الحلم الأول، ثم ينام مرة أخرى. وبعد الحلم الثاني يستيقظ الملك تمامًا. يستخدم الكاتب ضمير الشخص الثالث (أي ضمير الغائب) ليخبر عن أحلام الملك. يقول الكاتب: " فِرْعَوْنَ رَأَى.... هُوَذَا سَبْعُ بَقَرَاتٍ". يذكر الكاتب كلا الحلمين بهذه الطريقة.</w:t>
      </w:r>
    </w:p>
    <w:p>
      <w:pPr>
        <w:bidi/>
      </w:pPr>
      <w:r>
        <w:rPr>
          <w:rtl/>
          <w:cs/>
          <w:lang w:val="ar_AE" w:bidi="ar_AE"/>
        </w:rPr>
      </w:r>
      <w:r>
        <w:rPr>
          <w:rtl/>
          <w:cs/>
          <w:lang w:val="ar_AE" w:bidi="ar_AE"/>
        </w:rPr>
        <w:t>في تقديم حلم الملك، يستخدم الكاتب كلمة ليقدم كل جزء من الحلم بشكل يشير إلى أن شيئًا مدهشًا أو غير معتاد سيحدث. في اللغة العربية، هذه الكلمة هي "هُوَذَا".</w:t>
      </w:r>
    </w:p>
    <w:p>
      <w:pPr>
        <w:bidi/>
      </w:pPr>
      <w:r>
        <w:rPr>
          <w:rtl/>
          <w:cs/>
          <w:lang w:val="ar_AE" w:bidi="ar_AE"/>
        </w:rPr>
      </w:r>
      <w:r>
        <w:rPr>
          <w:rtl/>
          <w:cs/>
          <w:lang w:val="ar_AE" w:bidi="ar_AE"/>
        </w:rPr>
        <w:t>توقفوا واحكوا قصة عن أمرٍ غير معتاد قد حدث لديكم، واستمعوا إلى كيف يقدم الراوي أمور غير مألوفة أو مُدهشة أو يلفت الانتباه إليها.</w:t>
      </w:r>
    </w:p>
    <w:p>
      <w:pPr>
        <w:bidi/>
      </w:pPr>
      <w:r>
        <w:rPr>
          <w:rtl/>
          <w:cs/>
          <w:lang w:val="ar_AE" w:bidi="ar_AE"/>
        </w:rPr>
      </w:r>
      <w:r>
        <w:rPr>
          <w:rtl/>
          <w:cs/>
          <w:lang w:val="ar_AE" w:bidi="ar_AE"/>
        </w:rPr>
        <w:t>في المشهد الثاني، يستيقظ الملك في الصباح بعد رؤية تلك الأحلام وهو متضايق للغاية. يستدعي الملك السحرة والحكماء ليفسّروا له الأحلام، لكن لا يستطيع أحد أن يفسرها.</w:t>
      </w:r>
    </w:p>
    <w:p>
      <w:pPr>
        <w:bidi/>
      </w:pPr>
      <w:r>
        <w:rPr>
          <w:rtl/>
          <w:cs/>
          <w:lang w:val="ar_AE" w:bidi="ar_AE"/>
        </w:rPr>
      </w:r>
      <w:r>
        <w:rPr>
          <w:rtl/>
          <w:cs/>
          <w:lang w:val="ar_AE" w:bidi="ar_AE"/>
        </w:rPr>
        <w:t>في المشهد الثالث، يتذكّر رئيس السقاة أن يوسف كان قادرًا على تفسير حلمه عندما كان في السجن. كما أن يوسف كان قد فسّر أيضًا حلم رئيس الخبازين. لقد فسّر يوسف الحلمين تفسيرًا صحيحًا. يوضح الساقي للملك كل ما حدث في السجن مع يوسف، فيرسل الملك على الفور إلى يوسف ليؤتى به إليه.</w:t>
      </w:r>
    </w:p>
    <w:p>
      <w:pPr>
        <w:bidi/>
      </w:pPr>
      <w:r>
        <w:rPr>
          <w:rtl/>
          <w:cs/>
          <w:lang w:val="ar_AE" w:bidi="ar_AE"/>
        </w:rPr>
      </w:r>
      <w:r>
        <w:rPr>
          <w:rtl/>
          <w:cs/>
          <w:lang w:val="ar_AE" w:bidi="ar_AE"/>
        </w:rPr>
        <w:t>في المشهد الرابع، يغيّر يوسف ثيابه، ويحلق لحيته، وربما يحلق يوسف رأسه أيضًا. يأتي يوسف إلى حضرة الملك، فيخبر الملك يوسف أنه يجب عليه أن يفسّر أحلامه. يوضح يوسف أن الله هو الوحيد الذي يستطيع أن يفسر الأحلام.</w:t>
      </w:r>
    </w:p>
    <w:p>
      <w:pPr>
        <w:bidi/>
      </w:pPr>
      <w:r>
        <w:rPr>
          <w:rtl/>
          <w:cs/>
          <w:lang w:val="ar_AE" w:bidi="ar_AE"/>
        </w:rPr>
      </w:r>
      <w:r>
        <w:rPr>
          <w:rtl/>
          <w:cs/>
          <w:lang w:val="ar_AE" w:bidi="ar_AE"/>
        </w:rPr>
        <w:t>في المشهد الخامس، يخبر الملك يوسف عن الحلمين. لاحظوا التفاصيل التي تختلف قليلًا في هذه القصة. في المرة الأولى، يستخدم الكاتب ضمير الشخص الثالث (أي ضمير الغائب) لوصف الحلم. على سبيل المثال: "فِرْعَوْنَ رَأَى... وَإِذَا هُوَ". عندما يخبر الملك يوسف عن الحلم، يستخدم ضمير الشخص الأول (أي ضمير المتكلم). يقول الملك: "إِنِّي كُنْتُ فِي حُلْمِي وَاقِفًا... وَهُوَذَا"، ثم يضيف الملك تعليقًا لما يتصوره. يضيف الملك قائلًا: "لَمْ أَنْظُرْ فِي كُلِّ أَرْضِ مِصْرَ مِثْلَهَا". وهكذا يضيف الملك المزيد من التعليقات بينما يروي حلمه. ويفعل الملك نفس الأمر عندما يخبر يوسف عن حلمه الثاني الخاص بالسنابل. ويوضح الملك أن السحرة وحكمائه في مصر لا يستطيعون تفسير معنى الأحلام.</w:t>
      </w:r>
    </w:p>
    <w:p>
      <w:pPr>
        <w:bidi/>
      </w:pPr>
      <w:r>
        <w:rPr>
          <w:rtl/>
          <w:cs/>
          <w:lang w:val="ar_AE" w:bidi="ar_AE"/>
        </w:rPr>
      </w:r>
      <w:r>
        <w:rPr>
          <w:rtl/>
          <w:cs/>
          <w:lang w:val="ar_AE" w:bidi="ar_AE"/>
        </w:rPr>
        <w:t>في المشهد السادس، يوضح يوسف أن الحلمين هما في الواقع حلم واحد أو أن الحلمين لهما نفس المعنى، وهو أن الله سيأتي بمجاعة على مصر، وأنه (الله) يخبر الملك عن تلك المجاعة مقدمًا. ويوضح يوسف أن الله قد أمر بحدوث هذه المجاعة. وستكون هناك سبع سنوات من الرخاء العظيم تليها سبع سنوات من المجاعة العظيمة أو المجاعة الشديدة. يخبر الله الملك مسبقًا حتى يتمكن من وضع خطط لتخزين الطعام الفائض خلال سنوات الرخاء. كما يخبر يوسف الملك أن وجود الحلمين بنفس الرسالة يعني أن الله قد قرّر الأمر أو قد قرر أن تحدث هذه الأحداث. ثم يقدم يوسف توصية إلى الملك. بها يجب أن يجد شخصًا حكيمًا وبصيرًا ليضعه مسؤولًا عن كل أرض مصر. كما يجب أن يعيّن الملك أيضًا نُظّارًا ليجمعوا خُمس كمية كل الحبوب كل عام ويخزنوا تلك الحبوب الزائدة في المخازن، حتى عندما تبدأ المجاعة يجدون طعامًا في مصر.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سحرة مصر وحكماءها</w:t>
      </w:r>
    </w:p>
    <w:p>
      <w:pPr>
        <w:pStyle w:val="ListBullet"/>
        <w:bidi/>
        <w:spacing w:line="240" w:lineRule="auto"/>
        <w:ind w:left="720"/>
      </w:pPr>
      <w:r>
        <w:rPr>
          <w:rtl/>
          <w:cs/>
          <w:lang w:val="ar_AE" w:bidi="ar_AE"/>
        </w:rPr>
      </w:r>
      <w:r>
        <w:rPr>
          <w:rtl/>
          <w:cs/>
          <w:lang w:val="ar_AE" w:bidi="ar_AE"/>
        </w:rPr>
        <w:t>رئيس السقاة</w:t>
      </w:r>
    </w:p>
    <w:p>
      <w:pPr>
        <w:pStyle w:val="ListBullet"/>
        <w:bidi/>
        <w:spacing w:line="240" w:lineRule="auto"/>
        <w:ind w:left="720"/>
      </w:pPr>
      <w:r>
        <w:rPr>
          <w:rtl/>
          <w:cs/>
          <w:lang w:val="ar_AE" w:bidi="ar_AE"/>
        </w:rPr>
      </w:r>
      <w:r>
        <w:rPr>
          <w:rtl/>
          <w:cs/>
          <w:lang w:val="ar_AE" w:bidi="ar_AE"/>
        </w:rPr>
        <w:t xml:space="preserve">يُوسُف </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يرى الملك حلمين مُحيّرين وغير معتادين. يرى الملك سبع بقرات سمينة تأكلها سبع بقرات مهزولة، ثم يرى الملك سبع سنابل ممتلئة تأكلها سبع سنابل رقيقة ويابسة.</w:t>
      </w:r>
    </w:p>
    <w:p>
      <w:pPr>
        <w:bidi/>
      </w:pPr>
      <w:r>
        <w:rPr>
          <w:rtl/>
          <w:cs/>
          <w:lang w:val="ar_AE" w:bidi="ar_AE"/>
        </w:rPr>
      </w:r>
      <w:r>
        <w:rPr>
          <w:rtl/>
          <w:cs/>
          <w:lang w:val="ar_AE" w:bidi="ar_AE"/>
        </w:rPr>
        <w:t>أوقفوا التمثيل: اسألوا الملك: "ما شعورك من جهة هذه الأحلام؟" قد تسمعون: "كانت هذه الأحلام مُزعجة للغاية، لم أرى أحلامًا مثل هذه من قبل. ليس لدي أدنى فكرة عما تعنيه. أتمنى أن يتمكن شخص من تفسيرها لي". واصلوا التمثيل.</w:t>
      </w:r>
    </w:p>
    <w:p>
      <w:pPr>
        <w:bidi/>
      </w:pPr>
      <w:r>
        <w:rPr>
          <w:rtl/>
          <w:cs/>
          <w:lang w:val="ar_AE" w:bidi="ar_AE"/>
        </w:rPr>
      </w:r>
      <w:r>
        <w:rPr>
          <w:rtl/>
          <w:cs/>
          <w:lang w:val="ar_AE" w:bidi="ar_AE"/>
        </w:rPr>
        <w:t>في المشهد الثاني، يدعو الملك السحرة والحكماء ليحضروا إليه، ويخبرهم الملك عن الأحلام. لا يستطيع أحد أن يفسر أحلام الملك.</w:t>
      </w:r>
    </w:p>
    <w:p>
      <w:pPr>
        <w:bidi/>
      </w:pPr>
      <w:r>
        <w:rPr>
          <w:rtl/>
          <w:cs/>
          <w:lang w:val="ar_AE" w:bidi="ar_AE"/>
        </w:rPr>
      </w:r>
      <w:r>
        <w:rPr>
          <w:rtl/>
          <w:cs/>
          <w:lang w:val="ar_AE" w:bidi="ar_AE"/>
        </w:rPr>
        <w:t>أوقفوا التمثيل: اسألوا رجلاً حكيمًا أو ساحرًا: "لماذا لا تستطيع أن تُفسّر هذه الأحلام؟" قد تسمعون: "لم أسمع شيئًا غريبًا مثل هذا من قبل، فهذه رموز بالتأكيد، لكنني لا أعرف ما الذي ترمز إليه. أتساءل إن كان الملك يتذكّر حلمه بشكل صحيح. لا يستطيع أحد أن يفسّر أن الأبقار تأكل أبقارًا والحبوب تأكل حبوبًا". واصلوا التمثيل.</w:t>
      </w:r>
    </w:p>
    <w:p>
      <w:pPr>
        <w:bidi/>
      </w:pPr>
      <w:r>
        <w:rPr>
          <w:rtl/>
          <w:cs/>
          <w:lang w:val="ar_AE" w:bidi="ar_AE"/>
        </w:rPr>
      </w:r>
      <w:r>
        <w:rPr>
          <w:rtl/>
          <w:cs/>
          <w:lang w:val="ar_AE" w:bidi="ar_AE"/>
        </w:rPr>
        <w:t>في المشهد الثالث، يتذكّر رئيس السقاة وقت أن كان في السجن وحلَّم هو ورئيس الخبازين أحلامًا غريبة، وكان يوسف قادرًا على تفسير الأحلام وقد تتحقّقت تمامًا كما قال. اوضح رئيس السقاه كل ما حدث معه للملك، وأرسل الملك إلى يوسف ليأتوا به أمام الملك،</w:t>
      </w:r>
    </w:p>
    <w:p>
      <w:pPr>
        <w:bidi/>
      </w:pPr>
      <w:r>
        <w:rPr>
          <w:rtl/>
          <w:cs/>
          <w:lang w:val="ar_AE" w:bidi="ar_AE"/>
        </w:rPr>
      </w:r>
      <w:r>
        <w:rPr>
          <w:rtl/>
          <w:cs/>
          <w:lang w:val="ar_AE" w:bidi="ar_AE"/>
        </w:rPr>
        <w:t>في المشهد الرابع، يُعد يوسف نفسه ليذهب أمام الملك، فيغيّر ثيابه، ويحلق لحيته، على الأرجح يحلق يوسف رأسه. ثم يذهب يوسف إلى الملك، فيخبره الملك أنه قد رأى حلمًا، وأنه على يوسف أن يفسره له. يوضح يوسف أن الله وحده هو الذي يستطيع تفسير الأحلام.</w:t>
      </w:r>
    </w:p>
    <w:p>
      <w:pPr>
        <w:bidi/>
      </w:pPr>
      <w:r>
        <w:rPr>
          <w:rtl/>
          <w:cs/>
          <w:lang w:val="ar_AE" w:bidi="ar_AE"/>
        </w:rPr>
      </w:r>
      <w:r>
        <w:rPr>
          <w:rtl/>
          <w:cs/>
          <w:lang w:val="ar_AE" w:bidi="ar_AE"/>
        </w:rPr>
        <w:t>في المشهد الخامس، يخبر الملك يوسف عن الحلمين، ويُقدِّم الملك بعض التفاصيل الإضافية أو انطباعاته عن الأحلام بينما يسردها ليوسف. ويوضح الملك ليوسف أنه لم يكن أحد قادرًا على تفسير الأحلام أو إعطاء مغزاها.</w:t>
      </w:r>
    </w:p>
    <w:p>
      <w:pPr>
        <w:bidi/>
      </w:pPr>
      <w:r>
        <w:rPr>
          <w:rtl/>
          <w:cs/>
          <w:lang w:val="ar_AE" w:bidi="ar_AE"/>
        </w:rPr>
      </w:r>
      <w:r>
        <w:rPr>
          <w:rtl/>
          <w:cs/>
          <w:lang w:val="ar_AE" w:bidi="ar_AE"/>
        </w:rPr>
        <w:t>أوقفوا التمثيل: اسألوا الملك: "لماذا تُخبر يوسف بأحلامك؟ لقد أخبرك يوسف أن الله وحده هو الذي يستطيع أن يعطي معنى الأحلام". قد تسمعون: "أنا أعلم، لكن يوسف فسّر أحلامًا غريبة ومُحيّرة للساقي والخبّاز. لم يوجد شخص آخر يستطيع مساعدتي في كل مصر، فربما يستطيع هذا الرجل أن يفعل ذلك. يبدو أنه مختلفًا عن الآخرين، على الأقل كان صادقًا بشأن قدراته منذ البداية". اسألوا يوسف: "كيف تشعر الآن؟" قد تسمعون: "أنا لست خائفًا. لقد كان الله معي منذ وصلت إلى هذه البلاد، وأظنه معي الآن أيضًا. أنا أنتظر أن يخبرني الله بما تعنيه الأحلام". واصلوا التمثيل.</w:t>
      </w:r>
    </w:p>
    <w:p>
      <w:pPr>
        <w:bidi/>
      </w:pPr>
      <w:r>
        <w:rPr>
          <w:rtl/>
          <w:cs/>
          <w:lang w:val="ar_AE" w:bidi="ar_AE"/>
        </w:rPr>
      </w:r>
      <w:r>
        <w:rPr>
          <w:rtl/>
          <w:cs/>
          <w:lang w:val="ar_AE" w:bidi="ar_AE"/>
        </w:rPr>
        <w:t>في المشهد السادس، يفسّر يوسف معنى أحلام الملك. إن الحلمين يحملان المعنى نفسه. ستكون هناك سبع سنوات من الرخاء والشبع وفيض الطعام، تليها سبع سنوات من المجاعة الشديدة. لقد أمر الله بحدوث مجاعة، وقد أرسل الله هذه الأحلام ليخبر الملك بأن هناك مجاعة قادمة ليتمكن من إعداد مصر وتخزين الطعام الزائد ليستخدمه وقت المجاعة.</w:t>
      </w:r>
    </w:p>
    <w:p>
      <w:pPr>
        <w:bidi/>
      </w:pPr>
      <w:r>
        <w:rPr>
          <w:rtl/>
          <w:cs/>
          <w:lang w:val="ar_AE" w:bidi="ar_AE"/>
        </w:rPr>
      </w:r>
      <w:r>
        <w:rPr>
          <w:rtl/>
          <w:cs/>
          <w:lang w:val="ar_AE" w:bidi="ar_AE"/>
        </w:rPr>
        <w:t>ثم يقدم يوسف توصية إلى الملك. يقترح يوسف أن يجد الملك رجلًا حكيمًا وبصيرًا ويجعله مسؤولًا عن كل مصر. كما ينبغي أن يعيّن نُظارًا وكلاء على الأرض. خلال سنوات الرخاء، سيحرص هؤلاء الرجال على تخزين خُمس الحبوب في المخازن لاستخدامها لاحقًا، حتى عندما تحلّ المجاعة، يكون هناك طعامًا في مصر.</w:t>
      </w:r>
    </w:p>
    <w:p>
      <w:pPr>
        <w:bidi/>
      </w:pPr>
      <w:r>
        <w:rPr>
          <w:rtl/>
          <w:cs/>
          <w:lang w:val="ar_AE" w:bidi="ar_AE"/>
        </w:rPr>
      </w:r>
      <w:r>
        <w:rPr>
          <w:rtl/>
          <w:cs/>
          <w:lang w:val="ar_AE" w:bidi="ar_AE"/>
        </w:rPr>
        <w:t>أوقفوا التمثيل: اسألوا يوسف: "لماذا اقترحت أن يعيّن الملك رجلًا حكيمًا وبصيرًا في مصر؟" قد تسمعون: "لقد طلب الله من الملك أن يستعد للمجاعة. هذه هي أفضل طريقة للاستعداد له. أتمنى أن يختارني الملك، لكن حتى إذا اختار الملك شخصًا آخر، فإن هذا لا يزال ما يجب أن يتم. أتمنى أن يختارني الملك لأساعد في تخزين الطعام حتى يمكنني أن أغادر السجن". اسألوا الملك: "كيف تشعر الآن؟" قد تسمعون: "ما قاله يوسف منطقي. لا أعرف من أين جاء هذا الشاب بحكمته، لكنه يبدو حكيمًا جدًا. إن هذا اقتراح جيد. إذا كانت مجاعة شديدة آتية فنحن بحاجة إلى الاستعداد، وهذه الطريقة تبدو منطقية بالنسبة لي. يجب أن أتطلع إلى شخصًا حكيمًا وبصيرًا ليتولى هذا الأمر كما يقول يوسف." اسألوا حامل الكأس: "كيف تشعر الآن بعد أن رأيتَ يوسف مرة أخرى بعد سنتين؟" قد تسمعون: "أشعر بالخجل لأنني نسيت يوسف، لقد ساعدني، وأنا لم أساعده، لكني سعيد لأنني تذكَّرت هذا الأمر اليوم. آمل أن يتذكّر الملك أنني أنا الذي اقترحت اسم يوسف، فيجب أن هذا يجعل الملك يُقدّرني أكثر".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تستخدم بعض الترجمات لقب </w:t>
      </w:r>
      <w:r>
        <w:rPr>
          <w:b/>
          <w:rtl/>
          <w:cs/>
          <w:lang w:val="ar_AE" w:bidi="ar_AE"/>
        </w:rPr>
        <w:t>فرعون</w:t>
      </w:r>
      <w:r>
        <w:rPr>
          <w:rtl/>
          <w:cs/>
          <w:lang w:val="ar_AE" w:bidi="ar_AE"/>
        </w:rPr>
        <w:t xml:space="preserve">، بينما تستخدم الترجمات الأخرى لقب </w:t>
      </w:r>
      <w:r>
        <w:rPr>
          <w:b/>
          <w:rtl/>
          <w:cs/>
          <w:lang w:val="ar_AE" w:bidi="ar_AE"/>
        </w:rPr>
        <w:t>"ملك مصر"</w:t>
      </w:r>
      <w:r>
        <w:rPr>
          <w:rtl/>
          <w:cs/>
          <w:lang w:val="ar_AE" w:bidi="ar_AE"/>
        </w:rPr>
        <w:t>. وتستخدم بعض الترجمات كلا المصطلحين معًا. إن فرعون هو اللقب الذي يستخدمه ملك مصر. نحن لا نعرف اسم الملك، لذا، ينبغي أن تستخدموا اللقب نفسه الذي استخدمته في المقاطع السابقة للإشارة إلى الملك.</w:t>
      </w:r>
    </w:p>
    <w:p>
      <w:pPr>
        <w:bidi/>
      </w:pPr>
      <w:r>
        <w:rPr>
          <w:rtl/>
          <w:cs/>
          <w:lang w:val="ar_AE" w:bidi="ar_AE"/>
        </w:rPr>
      </w:r>
      <w:r>
        <w:rPr>
          <w:rtl/>
          <w:cs/>
          <w:lang w:val="ar_AE" w:bidi="ar_AE"/>
        </w:rPr>
        <w:t xml:space="preserve">رأى الملك </w:t>
      </w:r>
      <w:r>
        <w:rPr>
          <w:b/>
          <w:rtl/>
          <w:cs/>
          <w:lang w:val="ar_AE" w:bidi="ar_AE"/>
        </w:rPr>
        <w:t>حلمًا</w:t>
      </w:r>
      <w:r>
        <w:rPr>
          <w:rtl/>
          <w:cs/>
          <w:lang w:val="ar_AE" w:bidi="ar_AE"/>
        </w:rPr>
        <w:t xml:space="preserve">، وهذا يعني أن الملك كان نائمًا عندما رأى الحلم. إن </w:t>
      </w:r>
      <w:r>
        <w:rPr>
          <w:b/>
          <w:rtl/>
          <w:cs/>
          <w:lang w:val="ar_AE" w:bidi="ar_AE"/>
        </w:rPr>
        <w:t>الأحلام</w:t>
      </w:r>
      <w:r>
        <w:rPr>
          <w:rtl/>
          <w:cs/>
          <w:lang w:val="ar_AE" w:bidi="ar_AE"/>
        </w:rPr>
        <w:t xml:space="preserve"> مُوضّحة في قاموس الكلمات الرئيسية. استخدموا الكلمة نفسها التي استخدمتموها في المقاطع السابقة للإشارة إلى الحلم.</w:t>
      </w:r>
    </w:p>
    <w:p>
      <w:pPr>
        <w:bidi/>
      </w:pPr>
      <w:r>
        <w:rPr>
          <w:rtl/>
          <w:cs/>
          <w:lang w:val="ar_AE" w:bidi="ar_AE"/>
        </w:rPr>
      </w:r>
      <w:r>
        <w:rPr>
          <w:rtl/>
          <w:cs/>
          <w:lang w:val="ar_AE" w:bidi="ar_AE"/>
        </w:rPr>
        <w:t>"وَاسْتَيْقَظَ فِرْعَوْنُ". هي صورة كلامية تعني أن الملك كان عاد إلى النوم بعد أن رأى الحلم. كان الملك مستلقًا على سريره، ووقع عليه النوم. استخدموا صورة كلامية طبيعية في لغتكم لوصف عملية الدخول في النوم.</w:t>
      </w:r>
    </w:p>
    <w:p>
      <w:pPr>
        <w:bidi/>
      </w:pPr>
      <w:r>
        <w:rPr>
          <w:rtl/>
          <w:cs/>
          <w:lang w:val="ar_AE" w:bidi="ar_AE"/>
        </w:rPr>
      </w:r>
      <w:r>
        <w:rPr>
          <w:rtl/>
          <w:cs/>
          <w:lang w:val="ar_AE" w:bidi="ar_AE"/>
        </w:rPr>
        <w:t>إن النيل هو اسم النهر الذي يُزود مصر بالماء. استخدموا الكلمة التي تستخدمها لغتكم للإشارة إلى هذا النهر. هذا هو أول ذكر لنهر النيل.</w:t>
      </w:r>
    </w:p>
    <w:p>
      <w:pPr>
        <w:bidi/>
      </w:pPr>
      <w:r>
        <w:rPr>
          <w:rtl/>
          <w:cs/>
          <w:lang w:val="ar_AE" w:bidi="ar_AE"/>
        </w:rPr>
      </w:r>
      <w:r>
        <w:rPr>
          <w:rtl/>
          <w:cs/>
          <w:lang w:val="ar_AE" w:bidi="ar_AE"/>
        </w:rPr>
        <w:t>يستخدم المقطع كلمة خاصة للإشارة إلى أن الجزء التالي غير معتاد أو مُدهش. يقول المقطع: "</w:t>
      </w:r>
      <w:r>
        <w:rPr>
          <w:b/>
          <w:rtl/>
          <w:cs/>
          <w:lang w:val="ar_AE" w:bidi="ar_AE"/>
        </w:rPr>
        <w:t>هُوَذَا</w:t>
      </w:r>
      <w:r>
        <w:rPr>
          <w:rtl/>
          <w:cs/>
          <w:lang w:val="ar_AE" w:bidi="ar_AE"/>
        </w:rPr>
        <w:t>". وهذا يشير إلى أن شيئًا جديدًا أو غير معتاد على وشك الحدوث.</w:t>
      </w:r>
    </w:p>
    <w:p>
      <w:pPr>
        <w:bidi/>
      </w:pPr>
      <w:r>
        <w:rPr>
          <w:rtl/>
          <w:cs/>
          <w:lang w:val="ar_AE" w:bidi="ar_AE"/>
        </w:rPr>
      </w:r>
      <w:r>
        <w:rPr>
          <w:rtl/>
          <w:cs/>
          <w:lang w:val="ar_AE" w:bidi="ar_AE"/>
        </w:rPr>
        <w:t>توقفوا واحكوا قصة عن حلم غير معتاد. لاحظوا الكلمات المستخدمة لسرد الأشياء غير المعتادة أو المدهشة التي تحدث.</w:t>
      </w:r>
    </w:p>
    <w:p>
      <w:pPr>
        <w:bidi/>
      </w:pPr>
      <w:r>
        <w:rPr>
          <w:rtl/>
          <w:cs/>
          <w:lang w:val="ar_AE" w:bidi="ar_AE"/>
        </w:rPr>
      </w:r>
      <w:r>
        <w:rPr>
          <w:rtl/>
          <w:cs/>
          <w:lang w:val="ar_AE" w:bidi="ar_AE"/>
        </w:rPr>
        <w:t>رأى الملك أبقار سمينة صحيحة، وكانت لهذه الأبقار الكثير لتأكله. وكان مظهرهم صحيحًا وفي حالة جيدة. ثم رأى الملك أبقار نحيلة ومريضة، ولم يكن لتلك الأبقار ما يكفي لتأكله. وكانوا يبدون وكأنهم يموتون جوعًا. لقد كانت الأبقار نحيفة جدًا. يجب أن يشير الوصف هنا إلى الفرق بين الأبقار السليمة والتي تتغذى جيدًا والأبقار النحيفة والمريضة. إن الأبقار لا تأكل اللحم عادة، إلا أن الأبقار النحيلة في الحلم تأكل الأبقار السمينة مما يثير الانزعاج جدًا بشأن هذا الحلم.</w:t>
      </w:r>
    </w:p>
    <w:p>
      <w:pPr>
        <w:bidi/>
      </w:pPr>
      <w:r>
        <w:rPr>
          <w:rtl/>
          <w:cs/>
          <w:lang w:val="ar_AE" w:bidi="ar_AE"/>
        </w:rPr>
      </w:r>
      <w:r>
        <w:rPr>
          <w:rtl/>
          <w:cs/>
          <w:lang w:val="ar_AE" w:bidi="ar_AE"/>
        </w:rPr>
        <w:t>اعرضوا مرة أخرى صور أبقار صحيحة وسمينة وأخرى غير صحيحة ونحيلة. انظروا إلى الصور وابحثوا عن طرق لوصف الحيوانات والحبوب التي تقدم مقارنة واضحة، مثل أن إحدى البقرات كانت سمينة، والأخرى كانت نحيلة.</w:t>
      </w:r>
    </w:p>
    <w:p>
      <w:pPr>
        <w:bidi/>
      </w:pPr>
      <w:r>
        <w:rPr>
          <w:rtl/>
          <w:cs/>
          <w:lang w:val="ar_AE" w:bidi="ar_AE"/>
        </w:rPr>
      </w:r>
      <w:r>
        <w:rPr>
          <w:rtl/>
          <w:cs/>
          <w:lang w:val="ar_AE" w:bidi="ar_AE"/>
        </w:rPr>
        <w:t>رأى الملك أن السنابل ممتلئة وجميلة تنمو على ساق قوية. ثم رأى الملك سنابل القمح وقد جفت ويبست. لقد ذبلت سنابل القمح. كلمتا "رَقِيقَةٍ" و"مَلْفُوحَةٍ" تعنيان أن الساق قد فقد الماء. لقد ذَبُلَ الساق ولم يَعُد قادرًا على الوقوف. هذا يعني أن الريح الشرقية كانت قد جفت السنابل والحبوب من كل الماء. إن الريح الشرقية في مصر تهب من الصحراء، لذا، فهذه الرياح حارة وجافة. وهي تمتص الماء من الهواء، وتترك الجميع يشعرون بالعطش. رأى الملك كيف ابْتَلَعَتِ السَّنَابِلُ الرَّقِيقَةُ السَّنَابِلَ السَّبْعَ السَّمِينَةَ الْمُمْتَلِئَةَ. إن الحبوب لا يمكن أن تأكل حبوب أخرى. احرصوا على الإشارة إلى الفرق بين الحبوب السليمة الممتلئة وغيرها الضعيفة والنحيلة.</w:t>
      </w:r>
    </w:p>
    <w:p>
      <w:pPr>
        <w:bidi/>
      </w:pPr>
      <w:r>
        <w:rPr>
          <w:rtl/>
          <w:cs/>
          <w:lang w:val="ar_AE" w:bidi="ar_AE"/>
        </w:rPr>
      </w:r>
      <w:r>
        <w:rPr>
          <w:rtl/>
          <w:cs/>
          <w:lang w:val="ar_AE" w:bidi="ar_AE"/>
        </w:rPr>
        <w:t>اعرضوا مرة أخرى صور الحبوب الممتلئة والنحيلة. صفوا الحبوب باستخدام كلمات للمقارنة بينهما.</w:t>
      </w:r>
    </w:p>
    <w:p>
      <w:pPr>
        <w:bidi/>
      </w:pPr>
      <w:r>
        <w:rPr>
          <w:rtl/>
          <w:cs/>
          <w:lang w:val="ar_AE" w:bidi="ar_AE"/>
        </w:rPr>
      </w:r>
      <w:r>
        <w:rPr>
          <w:rtl/>
          <w:cs/>
          <w:lang w:val="ar_AE" w:bidi="ar_AE"/>
        </w:rPr>
        <w:t xml:space="preserve">دعا الملك جَمِيعَ </w:t>
      </w:r>
      <w:r>
        <w:rPr>
          <w:b/>
          <w:rtl/>
          <w:cs/>
          <w:lang w:val="ar_AE" w:bidi="ar_AE"/>
        </w:rPr>
        <w:t>سَحَرَةِ</w:t>
      </w:r>
      <w:r>
        <w:rPr>
          <w:rtl/>
          <w:cs/>
          <w:lang w:val="ar_AE" w:bidi="ar_AE"/>
        </w:rPr>
        <w:t xml:space="preserve"> مِصْرَ وَجَمِيعَ حُكَمَائِهَا. استخدم السحرة قوى خاصة للسيطرة على بعض أجزاء الطبيعة. كان الساحر مكلَّفًا بتفسير الأحلام والعلامات أو الفأل. كما كان عليه أن يصنع أدوية لعلاج أمراض معينة. إن المقطع لا يوافق على استخدام السحر، لكنه يخبرنا فقط بما فعله الملك دون أن ينجح قبل أن يرسل ليأتي بيوسف. لم يستخدم يوسف السحر عندما أعطى تفسيرًا للأحلام. انظروا قاموس الكلمات الرئيسية لمناقشة </w:t>
      </w:r>
      <w:r>
        <w:rPr>
          <w:b/>
          <w:rtl/>
          <w:cs/>
          <w:lang w:val="ar_AE" w:bidi="ar_AE"/>
        </w:rPr>
        <w:t>السحرة</w:t>
      </w:r>
      <w:r>
        <w:rPr>
          <w:rtl/>
          <w:cs/>
          <w:lang w:val="ar_AE" w:bidi="ar_AE"/>
        </w:rPr>
        <w:t>.</w:t>
      </w:r>
    </w:p>
    <w:p>
      <w:pPr>
        <w:bidi/>
      </w:pPr>
      <w:r>
        <w:rPr>
          <w:rtl/>
          <w:cs/>
          <w:lang w:val="ar_AE" w:bidi="ar_AE"/>
        </w:rPr>
      </w:r>
      <w:r>
        <w:rPr>
          <w:rtl/>
          <w:cs/>
          <w:lang w:val="ar_AE" w:bidi="ar_AE"/>
        </w:rPr>
        <w:t>كان الحكماء يملكون معرفة خاصة أو حكمة خاصة. كما كان الحكماء والسحرة مسؤولين عن الإجابة على جميع أسئلة الملك،</w:t>
      </w:r>
    </w:p>
    <w:p>
      <w:pPr>
        <w:bidi/>
      </w:pPr>
      <w:r>
        <w:rPr>
          <w:rtl/>
          <w:cs/>
          <w:lang w:val="ar_AE" w:bidi="ar_AE"/>
        </w:rPr>
      </w:r>
      <w:r>
        <w:rPr>
          <w:rtl/>
          <w:cs/>
          <w:lang w:val="ar_AE" w:bidi="ar_AE"/>
        </w:rPr>
        <w:t>وقد كان من المفترض أن تجيب المجموعتين، أي الحكماء والسحرة، عن أي أسئلة قد تكون لدى الملك.</w:t>
      </w:r>
    </w:p>
    <w:p>
      <w:pPr>
        <w:bidi/>
      </w:pPr>
      <w:r>
        <w:rPr>
          <w:rtl/>
          <w:cs/>
          <w:lang w:val="ar_AE" w:bidi="ar_AE"/>
        </w:rPr>
      </w:r>
      <w:r>
        <w:rPr>
          <w:rtl/>
          <w:cs/>
          <w:lang w:val="ar_AE" w:bidi="ar_AE"/>
        </w:rPr>
        <w:t xml:space="preserve">فسّر يوسف أن الحلم المزدوج أو الحلمين يعنيان أن الله قد قرر أن </w:t>
      </w:r>
      <w:r>
        <w:rPr>
          <w:b/>
          <w:rtl/>
          <w:cs/>
          <w:lang w:val="ar_AE" w:bidi="ar_AE"/>
        </w:rPr>
        <w:t>المجاعة</w:t>
      </w:r>
      <w:r>
        <w:rPr>
          <w:rtl/>
          <w:cs/>
          <w:lang w:val="ar_AE" w:bidi="ar_AE"/>
        </w:rPr>
        <w:t xml:space="preserve"> ستحدث. إن المجاعة هي زمن لا يتوفر فيه طعام كاف للناس. وبدون طعام، يموت الناس والحيوانات جوعًا. ومن بعض الأسباب الشائعة للمجاعة هي الجفاف والحرب والمرض. لا يذكر يوسف لماذا أمر الله بهذه المجاعة، لكن الله يحذّر الملك حتى يتمكن من إعداد مصر وإنقاذها.</w:t>
      </w:r>
    </w:p>
    <w:p>
      <w:pPr>
        <w:bidi/>
      </w:pPr>
      <w:r>
        <w:rPr>
          <w:rtl/>
          <w:cs/>
          <w:lang w:val="ar_AE" w:bidi="ar_AE"/>
        </w:rPr>
      </w:r>
      <w:r>
        <w:rPr>
          <w:rtl/>
          <w:cs/>
          <w:lang w:val="ar_AE" w:bidi="ar_AE"/>
        </w:rPr>
        <w:t>قدَّم يوسف خطة إلى الملك. واقترح أن يَنْظُرْ فِرْعَوْنُ رَجُلًا بَصِيرًا وَحَكِيمًا وَيَجْعَلْهُ عَلَى أَرْضِ مِصْرَ. اقترح يوسف أن يعيّن الملك نُظَّارًا عَلَى الأَرْضِ ليكونوا مسؤولين عن جمع وتخزين فائض الحبوب خلال سنوات الرخاء السبع.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41:37–57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41: 37–57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حلم فرعون مصر بأحلام لم يتمكن أي من سحرته وحكمائه من تفسيرها. تذكَّر رئيس السقاة أن يوسف قد فسر حلمًا بدقة عندما كان في السجن. أخبر الساقي فرعون عن يوسف. أرسل الملك ليحضروا يوسف ليقف أمام فرعون. فسر يوسف لفرعون أحلامه. هذا المقطع تكملة لسردية قصة يوسف.</w:t>
      </w:r>
    </w:p>
    <w:p>
      <w:pPr>
        <w:bidi/>
      </w:pPr>
      <w:r>
        <w:rPr>
          <w:rtl/>
          <w:cs/>
          <w:lang w:val="ar_AE" w:bidi="ar_AE"/>
        </w:rPr>
      </w:r>
      <w:r>
        <w:rPr>
          <w:rtl/>
          <w:cs/>
          <w:lang w:val="ar_AE" w:bidi="ar_AE"/>
        </w:rPr>
        <w:t>يُدعى ملك مصر أيضًا فرعون. أعجب الفرعون بخطة الطعام التي اقترحها يوسف لمواجهة المجاعة القادمة. والمجاعة هي عجز حاد في الطعام لفترة من الوقت. إذا لم يكن من طعام، سيموت الناس والحيوانات. قال فرعون إنه لم يكن أحد يحمل روح الله مثل يوسف. يشير فرعون إلى أن يوسف يمتلك القوة أو القدرة على القيام بالمهمة، وهذه القوة تأتي من الله. يعتقد فرعون أن الله قد وهب يوسف من حكمته.</w:t>
      </w:r>
    </w:p>
    <w:p>
      <w:pPr>
        <w:bidi/>
      </w:pPr>
      <w:r>
        <w:rPr>
          <w:rtl/>
          <w:cs/>
          <w:lang w:val="ar_AE" w:bidi="ar_AE"/>
        </w:rPr>
      </w:r>
      <w:r>
        <w:rPr>
          <w:rtl/>
          <w:cs/>
          <w:lang w:val="ar_AE" w:bidi="ar_AE"/>
        </w:rPr>
        <w:t>توقفوا وناقشوا: أنتم بحاجة إلى اختيار شخص لوظيفة مهمة للغاية. ما القدرات أو ملكات ذلك الشخص التي ستنظر إليها؟ كيف ستعلمون أن هذا الشخص هو الأفضل لهذه الوظيفة؟</w:t>
      </w:r>
    </w:p>
    <w:p>
      <w:pPr>
        <w:bidi/>
      </w:pPr>
      <w:r>
        <w:rPr>
          <w:rtl/>
          <w:cs/>
          <w:lang w:val="ar_AE" w:bidi="ar_AE"/>
        </w:rPr>
      </w:r>
      <w:r>
        <w:rPr>
          <w:rtl/>
          <w:cs/>
          <w:lang w:val="ar_AE" w:bidi="ar_AE"/>
        </w:rPr>
        <w:t>ويشير فرعون إلى أن روح الله تمنح يوسف قدرة أو قوة خاصة بعد أن اقترح يوسف خطة لتوفير الطعام لمصر في أثناء المجاعة. يرى الملك أن روح الله يمنح يوسف قدرة خاصة أو معرفةً في كيفية إدارة برنامج حكومي. ثم يقيم فرعون يوسف مسؤولًا على كل مصر. وفرعون هو الشخص الوحيد الذي له سلطان على يوسف. والآن يجب أن ينحني كل شخص في مصر له ما عدا فرعون.</w:t>
      </w:r>
    </w:p>
    <w:p>
      <w:pPr>
        <w:bidi/>
      </w:pPr>
      <w:r>
        <w:rPr>
          <w:rtl/>
          <w:cs/>
          <w:lang w:val="ar_AE" w:bidi="ar_AE"/>
        </w:rPr>
      </w:r>
      <w:r>
        <w:rPr>
          <w:rtl/>
          <w:cs/>
          <w:lang w:val="ar_AE" w:bidi="ar_AE"/>
        </w:rPr>
        <w:t>ألبس فرعون اصبع يوسف خاتمه. كان فرعون يستخدم هذا الخاتم للتوقيع على الوثائق المهمة. وكان يُنقش اسم الملك على حجر مرصع به الخاتم. كانت الوثائق المهمة تُكتب على ألواح من الطين، ويُضغط بالخاتم في الطين ليعد توقيعًا لفرعون يتعرف عليه الجميع. بإعطاء هذا الخاتم ليوسف، فإن كل ما يوقعه يوسف سيُثبت باسم فرعون. كان الناس يطيعون يوسف لأنه كان يتحدث باسم فرعون. أما الأشياء الأخرى التي قدمها فرعون ليوسف، مثل الملابس الكتانية الفاخرة وقلادة ذهبية حول عنقه، فقد أظهرت رتبة يوسف الجديدة ومنصبه. ربما كانت القلادة عبارة عن سلسلة طويلة متدلية فضفاضة أو ربما كانت طوقًا ذهبيًا. أعطى فرعون يوسف عجلة ليركبها، وكان الناس يركضون أمامه ويطلبون من السكان المحليين الركوع أثناء مرور يوسف.</w:t>
      </w:r>
    </w:p>
    <w:p>
      <w:pPr>
        <w:bidi/>
      </w:pPr>
      <w:r>
        <w:rPr>
          <w:rtl/>
          <w:cs/>
          <w:lang w:val="ar_AE" w:bidi="ar_AE"/>
        </w:rPr>
      </w:r>
      <w:r>
        <w:rPr>
          <w:rtl/>
          <w:cs/>
          <w:lang w:val="ar_AE" w:bidi="ar_AE"/>
        </w:rPr>
        <w:t>توقَّفوا واعرضوا صورةً لخاتم فرعون. اعرضوا صورة لعجلة. اعرضوا صورة للكتان الناعم أو الثياب المصنوعة من الكتان الناعم. اعرضوا صورة لشخص يرتدي قلادة ذهبية حول عنقه. اعرضوا صورة لقلادة ذهبية مصرية كانت تُلبس في زمن فرعون.</w:t>
      </w:r>
    </w:p>
    <w:p>
      <w:pPr>
        <w:bidi/>
      </w:pPr>
      <w:r>
        <w:rPr>
          <w:rtl/>
          <w:cs/>
          <w:lang w:val="ar_AE" w:bidi="ar_AE"/>
        </w:rPr>
      </w:r>
      <w:r>
        <w:rPr>
          <w:rtl/>
          <w:cs/>
          <w:lang w:val="ar_AE" w:bidi="ar_AE"/>
        </w:rPr>
        <w:t>توقفوا وناقشوا: ما الثياب والمجوهرات الخاصة التي يرتديها القادة في ثقافتكم لإظهار سلطتهم؟</w:t>
      </w:r>
    </w:p>
    <w:p>
      <w:pPr>
        <w:bidi/>
      </w:pPr>
      <w:r>
        <w:rPr>
          <w:rtl/>
          <w:cs/>
          <w:lang w:val="ar_AE" w:bidi="ar_AE"/>
        </w:rPr>
      </w:r>
      <w:r>
        <w:rPr>
          <w:rtl/>
          <w:cs/>
          <w:lang w:val="ar_AE" w:bidi="ar_AE"/>
        </w:rPr>
        <w:t>توقفوا وناقشوا: صفوا عملية تنصيب قائد سياسي في منصب جديد في ثقافتكم. صفوا رموز المناصب التي تُستخدم في حفل التنصيب.</w:t>
      </w:r>
    </w:p>
    <w:p>
      <w:pPr>
        <w:bidi/>
      </w:pPr>
      <w:r>
        <w:rPr>
          <w:rtl/>
          <w:cs/>
          <w:lang w:val="ar_AE" w:bidi="ar_AE"/>
        </w:rPr>
      </w:r>
      <w:r>
        <w:rPr>
          <w:rtl/>
          <w:cs/>
          <w:lang w:val="ar_AE" w:bidi="ar_AE"/>
        </w:rPr>
        <w:t>أعطى فرعون يوسف اسمًا مصريًا، صَفْنَاتَ فَعْنِيحَ، الذي يعني على الأرجح "الله يتكلم ويحيا". ثم أعطاه زوجة. وكانت تُدعى أسنات. وهي ابنة فوطيفار كاهن أون، مركز عبادة الشمس. كان فوطيفارا أحدى أقوى الرجال في مصر. بزواجه أسنات، رُفِعَ يوسف إلى طبقة نبلاء مصر.</w:t>
      </w:r>
    </w:p>
    <w:p>
      <w:pPr>
        <w:bidi/>
      </w:pPr>
      <w:r>
        <w:rPr>
          <w:rtl/>
          <w:cs/>
          <w:lang w:val="ar_AE" w:bidi="ar_AE"/>
        </w:rPr>
      </w:r>
      <w:r>
        <w:rPr>
          <w:rtl/>
          <w:cs/>
          <w:lang w:val="ar_AE" w:bidi="ar_AE"/>
        </w:rPr>
        <w:t>توقفوا وناقشوا: احكوا قصة عن شخص مهم جدًا قادم إلى قريتكم. كيف يُظهر الناس احترامهم لهذا الشخص المهم؟</w:t>
      </w:r>
    </w:p>
    <w:p>
      <w:pPr>
        <w:bidi/>
      </w:pPr>
      <w:r>
        <w:rPr>
          <w:rtl/>
          <w:cs/>
          <w:lang w:val="ar_AE" w:bidi="ar_AE"/>
        </w:rPr>
      </w:r>
      <w:r>
        <w:rPr>
          <w:rtl/>
          <w:cs/>
          <w:lang w:val="ar_AE" w:bidi="ar_AE"/>
        </w:rPr>
        <w:t>كان يوسف في الثلاثين من العمر عندما غادر السجن وتولى منصب حاكم على كل مصر. في مقطع سابق، كان يوسف في السابعة عشرة من العمر عندما كان يرعى الغنم مع إخوته. مرّت ثلاث عشرة سنة على يوسف عبدًا ثم في السجن. نحن لا نعرف كم من تلك السنوات كانت في بيت فوطيفار وكم كانت في السجن.</w:t>
      </w:r>
    </w:p>
    <w:p>
      <w:pPr>
        <w:bidi/>
      </w:pPr>
      <w:r>
        <w:rPr>
          <w:rtl/>
          <w:cs/>
          <w:lang w:val="ar_AE" w:bidi="ar_AE"/>
        </w:rPr>
      </w:r>
      <w:r>
        <w:rPr>
          <w:rtl/>
          <w:cs/>
          <w:lang w:val="ar_AE" w:bidi="ar_AE"/>
        </w:rPr>
        <w:t>أول ما فعله يوسف بعد أن غادر محضر فرعون هو أن يفتش كل ربوع مصر. ثم بدأ يوسف عملية تخظين الغلال الفائضة. كانت الغلال وفيرة لدرجة أنها كانت مثل الرمل الذي على شاطئ البحر. عبارة مجاز مرسل. هذا يعني أن كمية الغلال كانت كبيرة لدرجة أنه كان من المستحيل وزنها أو معرفة كميتها بالضبط. كانت الغلال وفيرة لدرجة أن يوسف توقف عن محاولة الاحتفاظ بسجلات عنها. كانت الغلال وفيرة حتى أن يوسف لم يستطع وزنها.</w:t>
      </w:r>
    </w:p>
    <w:p>
      <w:pPr>
        <w:bidi/>
      </w:pPr>
      <w:r>
        <w:rPr>
          <w:rtl/>
          <w:cs/>
          <w:lang w:val="ar_AE" w:bidi="ar_AE"/>
        </w:rPr>
      </w:r>
      <w:r>
        <w:rPr>
          <w:rtl/>
          <w:cs/>
          <w:lang w:val="ar_AE" w:bidi="ar_AE"/>
        </w:rPr>
        <w:t>توقفوا وناقشوا: تحدَّثوا عن وفرة الغلال مثل الحبوب أو الذرة. ما المجاز الذي تستخدمه لوصف تلال الغلال؟</w:t>
      </w:r>
    </w:p>
    <w:p>
      <w:pPr>
        <w:bidi/>
      </w:pPr>
      <w:r>
        <w:rPr>
          <w:rtl/>
          <w:cs/>
          <w:lang w:val="ar_AE" w:bidi="ar_AE"/>
        </w:rPr>
      </w:r>
      <w:r>
        <w:rPr>
          <w:rtl/>
          <w:cs/>
          <w:lang w:val="ar_AE" w:bidi="ar_AE"/>
        </w:rPr>
        <w:t>خلال السنوات السبع من الحصاد الوفير، أنجب يوسف وزوجته أسنات ولدين. أطلق يوسف على ابنه الأول اسم منسى، والذي يعني "يُنَسِّي". وسمَّى يوسف الابن الثاني أفرايم بمعنى "مثمر". قال يوسف: "لِأَنَّ ٱللهَ أَنْسَانِي كُلَّ تَعَبِي وَكُلَّ بَيْتِ أَبِي، ولِأَنَّ ٱللهَ جَعَلَنِي مُثْمِرًا فِي أَرْضِ مَذَلَّتِي".</w:t>
      </w:r>
    </w:p>
    <w:p>
      <w:pPr>
        <w:bidi/>
      </w:pPr>
      <w:r>
        <w:rPr>
          <w:rtl/>
          <w:cs/>
          <w:lang w:val="ar_AE" w:bidi="ar_AE"/>
        </w:rPr>
      </w:r>
      <w:r>
        <w:rPr>
          <w:rtl/>
          <w:cs/>
          <w:lang w:val="ar_AE" w:bidi="ar_AE"/>
        </w:rPr>
        <w:t>توقفوا وناقشوا: من الذي يسمي الأطفال في ثقافتكم؟ كيف تُختار الأسماء؟</w:t>
      </w:r>
    </w:p>
    <w:p>
      <w:pPr>
        <w:bidi/>
      </w:pPr>
      <w:r>
        <w:rPr>
          <w:rtl/>
          <w:cs/>
          <w:lang w:val="ar_AE" w:bidi="ar_AE"/>
        </w:rPr>
      </w:r>
      <w:r>
        <w:rPr>
          <w:rtl/>
          <w:cs/>
          <w:lang w:val="ar_AE" w:bidi="ar_AE"/>
        </w:rPr>
        <w:t>بعد سبع سنوات من الحصاد الوفير، بدأت المجاعة. نحن لا نعرف ما الذي تسبب في المجاعة. في مصر، كانت هناك مياه كافية للمحاصيل، لأن نهر النيل يفيض كل عام. كانت البلدان المحيطة أكثر اعتمادًا على المطر. قد تشمل الأسباب الأخرى المحاصيل المصابة بالأمراض أو غزو الحشرات. يمكن للحرب أن تتسبب في المجاعة أيضًا، لكن لا تُذكر الحرب في هذا المقطع. لسبب ما، لميأت الزرع بثماره وغلاله.</w:t>
      </w:r>
    </w:p>
    <w:p>
      <w:pPr>
        <w:bidi/>
      </w:pPr>
      <w:r>
        <w:rPr>
          <w:rtl/>
          <w:cs/>
          <w:lang w:val="ar_AE" w:bidi="ar_AE"/>
        </w:rPr>
      </w:r>
      <w:r>
        <w:rPr>
          <w:rtl/>
          <w:cs/>
          <w:lang w:val="ar_AE" w:bidi="ar_AE"/>
        </w:rPr>
        <w:t>توقفوا وناقشوا: احكوا قصة عن وقت مجاعة في ثقافتكم. ماذا حدث للناس؟ من أين حصلوا على الطعام؟</w:t>
      </w:r>
    </w:p>
    <w:p>
      <w:pPr>
        <w:bidi/>
      </w:pPr>
      <w:r>
        <w:rPr>
          <w:rtl/>
          <w:cs/>
          <w:lang w:val="ar_AE" w:bidi="ar_AE"/>
        </w:rPr>
      </w:r>
      <w:r>
        <w:rPr>
          <w:rtl/>
          <w:cs/>
          <w:lang w:val="ar_AE" w:bidi="ar_AE"/>
        </w:rPr>
        <w:t>وفي النهاية، لم يكن لدى الشعب أي طعام. عندما طلب الشعب من فرعون الطعام، طلب منهم أن يذهبوا إلى يوسف . لقد خزَّن يوسف الغلال الفائضة في مخازن في جميع أرجاء مصر. فتح يوسف المخازن وأعطي الطعام. كان الناس من بلدان أخرى يشترون الطعام، لأن المجاعة كانت شديدة في تلك البلدان أيضًا.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يولي فرعون يوسف مسؤولية برنامج الطعام للاستعداد للمجاعة. ويجعله الثاني في المملكة. ويمنحه رموز المنصب والمكانة. ويعطيه زوجة.</w:t>
      </w:r>
    </w:p>
    <w:p>
      <w:pPr>
        <w:bidi/>
      </w:pPr>
      <w:r>
        <w:rPr>
          <w:rtl/>
          <w:cs/>
          <w:lang w:val="ar_AE" w:bidi="ar_AE"/>
        </w:rPr>
      </w:r>
      <w:r>
        <w:rPr>
          <w:b/>
          <w:rtl/>
          <w:cs/>
          <w:lang w:val="ar_AE" w:bidi="ar_AE"/>
        </w:rPr>
        <w:t>المشهد الثاني:</w:t>
      </w:r>
      <w:r>
        <w:rPr>
          <w:rtl/>
          <w:cs/>
          <w:lang w:val="ar_AE" w:bidi="ar_AE"/>
        </w:rPr>
        <w:t xml:space="preserve"> يتفقد يوسف كل ربوع مصر. ويخزن كل الغلال الفائضة.</w:t>
      </w:r>
    </w:p>
    <w:p>
      <w:pPr>
        <w:bidi/>
      </w:pPr>
      <w:r>
        <w:rPr>
          <w:rtl/>
          <w:cs/>
          <w:lang w:val="ar_AE" w:bidi="ar_AE"/>
        </w:rPr>
      </w:r>
      <w:r>
        <w:rPr>
          <w:b/>
          <w:rtl/>
          <w:cs/>
          <w:lang w:val="ar_AE" w:bidi="ar_AE"/>
        </w:rPr>
        <w:t>المشهد الثالث:</w:t>
      </w:r>
      <w:r>
        <w:rPr>
          <w:rtl/>
          <w:cs/>
          <w:lang w:val="ar_AE" w:bidi="ar_AE"/>
        </w:rPr>
        <w:t xml:space="preserve"> يوسف ينجب ابنين. ويذكر الله وهو يسمِّي كل منهما.</w:t>
      </w:r>
    </w:p>
    <w:p>
      <w:pPr>
        <w:bidi/>
      </w:pPr>
      <w:r>
        <w:rPr>
          <w:rtl/>
          <w:cs/>
          <w:lang w:val="ar_AE" w:bidi="ar_AE"/>
        </w:rPr>
      </w:r>
      <w:r>
        <w:rPr>
          <w:b/>
          <w:rtl/>
          <w:cs/>
          <w:lang w:val="ar_AE" w:bidi="ar_AE"/>
        </w:rPr>
        <w:t>المشهد الرابع:</w:t>
      </w:r>
      <w:r>
        <w:rPr>
          <w:rtl/>
          <w:cs/>
          <w:lang w:val="ar_AE" w:bidi="ar_AE"/>
        </w:rPr>
        <w:t xml:space="preserve"> تبدأ المجاعة شديدة. لكن مصر وافرة بالطعام. وتأتي الشعوب من البلدان المحيطة ليشتروا الطعام من مصر.</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ملك مصر أو فرعون مصر</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أَسْنَاتُ</w:t>
      </w:r>
    </w:p>
    <w:p>
      <w:pPr>
        <w:pStyle w:val="ListBullet"/>
        <w:bidi/>
        <w:spacing w:line="240" w:lineRule="auto"/>
        <w:ind w:left="720"/>
      </w:pPr>
      <w:r>
        <w:rPr>
          <w:rtl/>
          <w:cs/>
          <w:lang w:val="ar_AE" w:bidi="ar_AE"/>
        </w:rPr>
      </w:r>
      <w:r>
        <w:rPr>
          <w:rtl/>
          <w:cs/>
          <w:lang w:val="ar_AE" w:bidi="ar_AE"/>
        </w:rPr>
        <w:t>فوطيفار، كاهن أون</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يطرح فرعون سؤالًا استنكاريًا عن يوسف. إذا لزم الأمر، يمكنكم إعادة صياغته إلى تصريح إيجابي. لن نجد من هو مؤهل مثل يوسف وذلك لأن يوسف يحمل روح الله فيه.</w:t>
      </w:r>
    </w:p>
    <w:p>
      <w:pPr>
        <w:bidi/>
      </w:pPr>
      <w:r>
        <w:rPr>
          <w:rtl/>
          <w:cs/>
          <w:lang w:val="ar_AE" w:bidi="ar_AE"/>
        </w:rPr>
      </w:r>
      <w:r>
        <w:rPr>
          <w:rtl/>
          <w:cs/>
          <w:lang w:val="ar_AE" w:bidi="ar_AE"/>
        </w:rPr>
        <w:t>ويعطيه الملك عدة رموز لمنصبه ومَكانته. في أثناء تمثيل هذا المشهد، تخيلوه كحفل لتولي أحدهم منصباً رفيعاً في السلطة. ويسلم الملك رموز القوة دفعة واحدة. قد يكون يوسف راكعًا أو واقفًا. والمسؤولون واقفون إلى جانب فرعون ويشاهدون. وتبدو أفعال فرعون وكأنها حفل يمنح يوسف المكانة والسلطان لهذا المنصب. ويعطيه الخاتم الذي يُستخدم للتوقيع على الوثائق المهمة. ويعطيه ثياب ناعمة ليرتديها. ويقلده قلادة أو طوقًا ذهبيًا لتزين صدره. أعطى فرعون يوسف مركبة وأمر الناس بالركوع أمامه عند مروره. وأعطاه اسمًا مصريًا، صَفْنَاتَ فَعْنِيحَ.</w:t>
      </w:r>
    </w:p>
    <w:p>
      <w:pPr>
        <w:bidi/>
      </w:pPr>
      <w:r>
        <w:rPr>
          <w:rtl/>
          <w:cs/>
          <w:lang w:val="ar_AE" w:bidi="ar_AE"/>
        </w:rPr>
      </w:r>
      <w:r>
        <w:rPr>
          <w:rtl/>
          <w:cs/>
          <w:lang w:val="ar_AE" w:bidi="ar_AE"/>
        </w:rPr>
        <w:t>أعطى فرعون يوسف أسنات، ابنة فوطيفار، زوجةً له. اسم فوطيفار يشبه فوطيفار الذي كان قائد الحرس الملكي واشترى يوسف كعبد عندما وصل يوسف إلى مصر لأول مرة. أما فوطيفار هذا كان كاهنًا مهمًا. فهما رجلان مختلفان. سيكون من المهم ذكر الاسمين بطريقة لا تسبب أي لبس أو اعتقاد بأن هذين الرجلين هما الشخص ذاته.</w:t>
      </w:r>
    </w:p>
    <w:p>
      <w:pPr>
        <w:bidi/>
      </w:pPr>
      <w:r>
        <w:rPr>
          <w:rtl/>
          <w:cs/>
          <w:lang w:val="ar_AE" w:bidi="ar_AE"/>
        </w:rPr>
      </w:r>
      <w:r>
        <w:rPr>
          <w:rtl/>
          <w:cs/>
          <w:lang w:val="ar_AE" w:bidi="ar_AE"/>
        </w:rPr>
        <w:t>كان يوسف يبلغ من العمر 30 عامًا عندما غادر السجن وبدأ في خدمة فرعون. هذا يعني أن ثلاث عشرة سنة قد مرّت منذ أن كان يوسف يعمل مع إخوته في الرعي.</w:t>
      </w:r>
    </w:p>
    <w:p>
      <w:pPr>
        <w:bidi/>
      </w:pPr>
      <w:r>
        <w:rPr>
          <w:rtl/>
          <w:cs/>
          <w:lang w:val="ar_AE" w:bidi="ar_AE"/>
        </w:rPr>
      </w:r>
      <w:r>
        <w:rPr>
          <w:rtl/>
          <w:cs/>
          <w:lang w:val="ar_AE" w:bidi="ar_AE"/>
        </w:rPr>
        <w:t>في المشهد الثاني، كأول عمل له بعد مغادرته محضر فرعون، يخرج يوسف ليفتش كل مصر. ثم تبدأ السنوات السبع من الحصاد الوفير. ويجمع الغلال الفائضة. وفرة من الغلال صعب عليه وزنها وحسابها. والغلال مثل الرمل الذي على شاطئ البحر.</w:t>
      </w:r>
    </w:p>
    <w:p>
      <w:pPr>
        <w:bidi/>
      </w:pPr>
      <w:r>
        <w:rPr>
          <w:rtl/>
          <w:cs/>
          <w:lang w:val="ar_AE" w:bidi="ar_AE"/>
        </w:rPr>
      </w:r>
      <w:r>
        <w:rPr>
          <w:rtl/>
          <w:cs/>
          <w:lang w:val="ar_AE" w:bidi="ar_AE"/>
        </w:rPr>
        <w:t>في المشهد الثالث، ينجب يوسف وزوجته أسنات ابنين. يسمِّي يوسف الابن البكر منسَّى. ويقول يوسف: "لقد أنساني الله ضيقاتي وعائلة أبي". يسمِّي يوسف الابن الثاني أفرايم. فيقول: "لأن الله أكثرني في أرض مذلتي".</w:t>
      </w:r>
    </w:p>
    <w:p>
      <w:pPr>
        <w:bidi/>
      </w:pPr>
      <w:r>
        <w:rPr>
          <w:rtl/>
          <w:cs/>
          <w:lang w:val="ar_AE" w:bidi="ar_AE"/>
        </w:rPr>
      </w:r>
      <w:r>
        <w:rPr>
          <w:rtl/>
          <w:cs/>
          <w:lang w:val="ar_AE" w:bidi="ar_AE"/>
        </w:rPr>
        <w:t>في المشهد الرابع، تنتهي سبع سنوات من الحصاد الوفير وتبدأ المجاعة. والمجاعة شديدة. والمجاعة تمتد إلى البلدان المحيطة بمصر. والشعب لا يملك طعامًا لأن الحصاد ينقص. وعندما صرخ الشعب إلى فرعون طلبًا للمساعدة يخبرهم أن يذهبوا إلى يوسف. ففتح يوسف المخازن. كان هناك ما يكفي من الطعام لجميع مصر والبلدان المحيطة بها. وقد أعطى يوسف القمح والغلال لشعب مصر. وكان الناس من البلدان المحيطة يشترون القمح والغلال من يوسف.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ملك مصر، أو فرعون</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أَسْنَاتُ</w:t>
      </w:r>
    </w:p>
    <w:p>
      <w:pPr>
        <w:pStyle w:val="ListBullet"/>
        <w:bidi/>
        <w:spacing w:line="240" w:lineRule="auto"/>
        <w:ind w:left="720"/>
      </w:pPr>
      <w:r>
        <w:rPr>
          <w:rtl/>
          <w:cs/>
          <w:lang w:val="ar_AE" w:bidi="ar_AE"/>
        </w:rPr>
      </w:r>
      <w:r>
        <w:rPr>
          <w:rtl/>
          <w:cs/>
          <w:lang w:val="ar_AE" w:bidi="ar_AE"/>
        </w:rPr>
        <w:t>فوطيفار، كاهن أون</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يسأل الملك مسؤوليه، "هل يمكننا أن نجد شخصًا آخر ممتلئًا بروح الله مثل يوسف؟" يمكن أن يكون هذا تصريح إيجابيًا لا سؤال. "لا يمكننا أن نجد أي شخص آخر يمتلئ بروح الله كما يمتلئ يوسف".</w:t>
      </w:r>
    </w:p>
    <w:p>
      <w:pPr>
        <w:bidi/>
      </w:pPr>
      <w:r>
        <w:rPr>
          <w:rtl/>
          <w:cs/>
          <w:lang w:val="ar_AE" w:bidi="ar_AE"/>
        </w:rPr>
      </w:r>
      <w:r>
        <w:rPr>
          <w:rtl/>
          <w:cs/>
          <w:lang w:val="ar_AE" w:bidi="ar_AE"/>
        </w:rPr>
        <w:t>أوقفوا التمثيل: اسألوا فرعون: "ما الذي ترى في يوسف لا تراه في الآخرين؟ ما الذي يجعلك تعتقد أن يوسف يملك روح الله فيه؟ قد تسمعون عبارات مثل: "من الواضح أن يوسف كان مجهزًا وموهوبًا من الله. لا أحد يحصل على هذه القدرات بمفرده. اسأل الملك، "لقد قلت أن يوسف كان عليه روح الله بعد أن قدم يوسف اقتراحاته لحصاد الفائض من الغلال. لم تقولوا هذا بعد أن شرح يوسف الأحلام". قد تسمعون عبارات مثل: "يفسر العديد من الحكماء والسحرة الأحلام. لم أرَ قط شخصًا بلا تعليم أو خبرة يتمتع بهذه الحكمة. لا بد أنها من الله". واصلوا التمثيل.</w:t>
      </w:r>
    </w:p>
    <w:p>
      <w:pPr>
        <w:bidi/>
      </w:pPr>
      <w:r>
        <w:rPr>
          <w:rtl/>
          <w:cs/>
          <w:lang w:val="ar_AE" w:bidi="ar_AE"/>
        </w:rPr>
      </w:r>
      <w:r>
        <w:rPr>
          <w:rtl/>
          <w:cs/>
          <w:lang w:val="ar_AE" w:bidi="ar_AE"/>
        </w:rPr>
        <w:t>يعين الملك يوسف ليكون مسؤولًا على كل مصر. وحده فرعون من يعلوه سلطانًا. حتى جند الملك ورؤساء عبيده يطيعون أوامر يوسف. الملك يعطي يوسف رموزًا لسلطته الجديدة. فيعطيه خاتم الملك، وملابس من الكتان الناعم ليرتديها، وسلسلة ذهبية أو طوقًا ليضعه حول عنق يوسف، وعربة ليركبها.</w:t>
      </w:r>
    </w:p>
    <w:p>
      <w:pPr>
        <w:bidi/>
      </w:pPr>
      <w:r>
        <w:rPr>
          <w:rtl/>
          <w:cs/>
          <w:lang w:val="ar_AE" w:bidi="ar_AE"/>
        </w:rPr>
      </w:r>
      <w:r>
        <w:rPr>
          <w:rtl/>
          <w:cs/>
          <w:lang w:val="ar_AE" w:bidi="ar_AE"/>
        </w:rPr>
        <w:t>أوقف الفعل: اسأل يوسف، "ما الذي تشعر به عندما تتلقى رموز هذه السلطة؟" ربما تسمع، "أنا بالكاد أعرف ماذا أفكر. لم أتخيل أبدًا أنني سأنتقل من السجن إلى هذا المنصب. كنت أتمنى الخروج من السجن ولكن لم أتوقع شيئًا كهذا. تخجلني رفعة الله. أحتاج إلى أن يظل الله معي. الله هو الذي ساعدني على النجاح في بيت فوطيفار وفي السجن. أحتاج أن يساعدني الله الآن". واصلوا التمثيل.</w:t>
      </w:r>
    </w:p>
    <w:p>
      <w:pPr>
        <w:bidi/>
      </w:pPr>
      <w:r>
        <w:rPr>
          <w:rtl/>
          <w:cs/>
          <w:lang w:val="ar_AE" w:bidi="ar_AE"/>
        </w:rPr>
      </w:r>
      <w:r>
        <w:rPr>
          <w:rtl/>
          <w:cs/>
          <w:lang w:val="ar_AE" w:bidi="ar_AE"/>
        </w:rPr>
        <w:t>أعطى فرعون يوسف زوجة. وهي أسنات، ابنة فوطيفار، كاهن أون.</w:t>
      </w:r>
    </w:p>
    <w:p>
      <w:pPr>
        <w:bidi/>
      </w:pPr>
      <w:r>
        <w:rPr>
          <w:rtl/>
          <w:cs/>
          <w:lang w:val="ar_AE" w:bidi="ar_AE"/>
        </w:rPr>
      </w:r>
      <w:r>
        <w:rPr>
          <w:rtl/>
          <w:cs/>
          <w:lang w:val="ar_AE" w:bidi="ar_AE"/>
        </w:rPr>
        <w:t>أوقفوا التمثيل: اسألوا يوسف: "ما شعورك تجاه هذا الزواج؟" قد تسمعون عبارات مثل: "أنا ممتن لفرعونه لأنّه أعطاني هذه الزوجة. عائلتها قوية جدًا وهذا يساعدني. وهي لا تعرف الله. يجب أن أعلمها عن الله. لا أريد أن يعبد أبنائي آلهة أخرى". واصلوا التمثيل.</w:t>
      </w:r>
    </w:p>
    <w:p>
      <w:pPr>
        <w:bidi/>
      </w:pPr>
      <w:r>
        <w:rPr>
          <w:rtl/>
          <w:cs/>
          <w:lang w:val="ar_AE" w:bidi="ar_AE"/>
        </w:rPr>
      </w:r>
      <w:r>
        <w:rPr>
          <w:rtl/>
          <w:cs/>
          <w:lang w:val="ar_AE" w:bidi="ar_AE"/>
        </w:rPr>
        <w:t>في المشهد الثاني، يخرج يوسف ليفتش مصر كلها. ثم يبدأ في جمع القمح الفائض من كل حصاد. ويخزن يوسف الحبوب تحضيراً للمجاعة. كثرت الغلال وفاضت لدرجة أن يوسف لا يستطيع تسجيلها كلها.</w:t>
      </w:r>
    </w:p>
    <w:p>
      <w:pPr>
        <w:bidi/>
      </w:pPr>
      <w:r>
        <w:rPr>
          <w:rtl/>
          <w:cs/>
          <w:lang w:val="ar_AE" w:bidi="ar_AE"/>
        </w:rPr>
      </w:r>
      <w:r>
        <w:rPr>
          <w:rtl/>
          <w:cs/>
          <w:lang w:val="ar_AE" w:bidi="ar_AE"/>
        </w:rPr>
        <w:t>في المشهد الثالث، يوسف ينجب ابنان. يسمِّي يوسف الابن البكر منسَّى. يقول يوسف: "لقد جعلني الله أنسى كل ضيقاتي وكل شخص في عائلة أبي". يسمي يوسف الابن الثاني أفرايم وقال: "لقد جعلني الله مثمرًا في أرض مذلتي".</w:t>
      </w:r>
    </w:p>
    <w:p>
      <w:pPr>
        <w:bidi/>
      </w:pPr>
      <w:r>
        <w:rPr>
          <w:rtl/>
          <w:cs/>
          <w:lang w:val="ar_AE" w:bidi="ar_AE"/>
        </w:rPr>
      </w:r>
      <w:r>
        <w:rPr>
          <w:rtl/>
          <w:cs/>
          <w:lang w:val="ar_AE" w:bidi="ar_AE"/>
        </w:rPr>
        <w:t>أوقف الفعل: اسأل يوسف، "كيف ترى أن الله يساعدك؟" قد تسمعون عبارات مثل: "لقد ساعدني الله على نسيان الأمور السيئة التي حدثت هنا في مصر وحتى عندما كنت في أرضي. لقد ساعدني الله على نسيان ذلك حتى لا أفكر فيه وأدع ذلك يفسد حياتي الآن. لقد باركني الله. حتى هنا في مصر، حيث عانيت من المذلة، باركني الله وساعدني على مساعدة الآخرين. إن مساعدة الآخرين والجد في عملي هو مثل أن تثمر شجرة ثمرًا جيدًا لأكله. يجب عليّ أن أشكر الله". واصلوا التمثيل.</w:t>
      </w:r>
    </w:p>
    <w:p>
      <w:pPr>
        <w:bidi/>
      </w:pPr>
      <w:r>
        <w:rPr>
          <w:rtl/>
          <w:cs/>
          <w:lang w:val="ar_AE" w:bidi="ar_AE"/>
        </w:rPr>
      </w:r>
      <w:r>
        <w:rPr>
          <w:rtl/>
          <w:cs/>
          <w:lang w:val="ar_AE" w:bidi="ar_AE"/>
        </w:rPr>
        <w:t>في المشهد الرابع، تنتهي سبع سنوات من الحصاد الوفير وتبدأ المجاعة. كما قال الله، فإن المجاعة شديدة. ما من غلال لحصادها. نفد الطعام. يصرخ الشعب إلى فرعون طلبًا للمساعدة ويخبرهم أن يذهبوا إلى يوسف. يبدأ يوسف في توزيع الحبوب التي كانت مخزنة ليأكل الشعب. الناس في البلدان المجاورة نفد طعامهم أيضًا. فيأتون إلى مصر ليبتاعوا طعامًا.</w:t>
      </w:r>
    </w:p>
    <w:p>
      <w:pPr>
        <w:bidi/>
      </w:pPr>
      <w:r>
        <w:rPr>
          <w:rtl/>
          <w:cs/>
          <w:lang w:val="ar_AE" w:bidi="ar_AE"/>
        </w:rPr>
      </w:r>
      <w:r>
        <w:rPr>
          <w:rtl/>
          <w:cs/>
          <w:lang w:val="ar_AE" w:bidi="ar_AE"/>
        </w:rPr>
        <w:t>أوقفوا التمثيل: اسألوا فرعون: "بما تشعر حيال يوسف؟" قد تسمعون عبارات مثل: "أنا سعيد جدًا لأنني عيَّنت يوسف ليكون مسؤولًا عن هذا البرنامج الغذائي. انظروا كيف يسير هذا الأمر بسلاسة. لدينا ما يكفي من الطعام لمصر ولمن حولها. كان الله مع يوسف حقًا. لقد وهب الله يوسف الحكمة حتى يتمكن من إدارة كل هذا. لقد فعلت الصواب لاختيار يوسف". اسألوا يوسف: "ما شعورك الآن؟" قد تسمعون: "أشعر بالرضا بشأن ما يحدث. أخبرنا الله أن هذه المجاعة واقعة، وساعدني على الاستعداد لها. أنا سعيد لأنني قادر على مساعدة الناس. أنا سعيد جدًا لأن الله ظل معي ويساعدني على معرفة ما أفعله".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w:t>
      </w:r>
    </w:p>
    <w:p>
      <w:pPr>
        <w:bidi/>
      </w:pPr>
      <w:r>
        <w:rPr>
          <w:rtl/>
          <w:cs/>
          <w:lang w:val="ar_AE" w:bidi="ar_AE"/>
        </w:rPr>
      </w:r>
      <w:r>
        <w:rPr>
          <w:rtl/>
          <w:cs/>
          <w:lang w:val="ar_AE" w:bidi="ar_AE"/>
        </w:rPr>
        <w:t xml:space="preserve">يُدعى </w:t>
      </w:r>
      <w:r>
        <w:rPr>
          <w:b/>
          <w:rtl/>
          <w:cs/>
          <w:lang w:val="ar_AE" w:bidi="ar_AE"/>
        </w:rPr>
        <w:t>ملك مصر</w:t>
      </w:r>
      <w:r>
        <w:rPr>
          <w:rtl/>
          <w:cs/>
          <w:lang w:val="ar_AE" w:bidi="ar_AE"/>
        </w:rPr>
        <w:t xml:space="preserve"> أيضًا </w:t>
      </w:r>
      <w:r>
        <w:rPr>
          <w:b/>
          <w:rtl/>
          <w:cs/>
          <w:lang w:val="ar_AE" w:bidi="ar_AE"/>
        </w:rPr>
        <w:t>فرعون</w:t>
      </w:r>
      <w:r>
        <w:rPr>
          <w:rtl/>
          <w:cs/>
          <w:lang w:val="ar_AE" w:bidi="ar_AE"/>
        </w:rPr>
        <w:t xml:space="preserve">. تستخدم بعض الترجمات كلمة </w:t>
      </w:r>
      <w:r>
        <w:rPr>
          <w:b/>
          <w:rtl/>
          <w:cs/>
          <w:lang w:val="ar_AE" w:bidi="ar_AE"/>
        </w:rPr>
        <w:t>فرعون</w:t>
      </w:r>
      <w:r>
        <w:rPr>
          <w:rtl/>
          <w:cs/>
          <w:lang w:val="ar_AE" w:bidi="ar_AE"/>
        </w:rPr>
        <w:t>، بينما تستخدم أخرى كلمة ملك، ويستخدم بعضها كلا اللقبين. استخدموا اللقب الذي اعتدتونه.</w:t>
      </w:r>
    </w:p>
    <w:p>
      <w:pPr>
        <w:bidi/>
      </w:pPr>
      <w:r>
        <w:rPr>
          <w:rtl/>
          <w:cs/>
          <w:lang w:val="ar_AE" w:bidi="ar_AE"/>
        </w:rPr>
      </w:r>
      <w:r>
        <w:rPr>
          <w:rtl/>
          <w:cs/>
          <w:lang w:val="ar_AE" w:bidi="ar_AE"/>
        </w:rPr>
        <w:t xml:space="preserve">قال الملك إن </w:t>
      </w:r>
      <w:r>
        <w:rPr>
          <w:b/>
          <w:rtl/>
          <w:cs/>
          <w:lang w:val="ar_AE" w:bidi="ar_AE"/>
        </w:rPr>
        <w:t>روح</w:t>
      </w:r>
      <w:r>
        <w:rPr>
          <w:rtl/>
          <w:cs/>
          <w:lang w:val="ar_AE" w:bidi="ar_AE"/>
        </w:rPr>
        <w:t xml:space="preserve"> الله كانت تسكن يوسف. تجد مُصطلح </w:t>
      </w:r>
      <w:r>
        <w:rPr>
          <w:b/>
          <w:rtl/>
          <w:cs/>
          <w:lang w:val="ar_AE" w:bidi="ar_AE"/>
        </w:rPr>
        <w:t>الروح القدس</w:t>
      </w:r>
      <w:r>
        <w:rPr>
          <w:rtl/>
          <w:cs/>
          <w:lang w:val="ar_AE" w:bidi="ar_AE"/>
        </w:rPr>
        <w:t xml:space="preserve"> في قاموس الكلمات الرئيسية. في هذا المقطع، يرى فرعون أن يوسف يتمتع بقدرة خاصة أو حكمة خاصة أو قوة يجب أن تأتي من الله. بسبب هذه الحكمة أو القوة التي يمتلكها يوسف، يستطيع الملك أن يبحث في كل مصر ولكنه لن يجد شخصًا أكثر تأهيلاً من يوسف.</w:t>
      </w:r>
    </w:p>
    <w:p>
      <w:pPr>
        <w:bidi/>
      </w:pPr>
      <w:r>
        <w:rPr>
          <w:rtl/>
          <w:cs/>
          <w:lang w:val="ar_AE" w:bidi="ar_AE"/>
        </w:rPr>
      </w:r>
      <w:r>
        <w:rPr>
          <w:rtl/>
          <w:cs/>
          <w:lang w:val="ar_AE" w:bidi="ar_AE"/>
        </w:rPr>
        <w:t>وأعطى فرعون يوسف عدة رموز للسلطة أو للمنصب الذي كان سيحصل عليه. المشهد الموصوف يشبه صورة تنصيب مسؤول جديد أو حاكم جديد أو ملك جديد أو رئيس جديد. أعطى الملك يوسف كل رمز على حدة. كان خاتم الختم يحمل اسم الملك محفوراً عليه. كان يوسف يستخدم هذه الخاتم للتوقيع على الوثائق بالضغط على الطين. سيتعرف الجميع على هذا باعتباره توقيع فرعون. كان أصحاب السلطة أو المكانة الرفيعة يرتدون ملابس من الكتان الفاخر. وكان المسؤولون المهمون يتقلدون سلسلة أو قلادة ذهبية. لا نعرف بالضبط كيف كان شكل هذه السلسلة أو القلادة الذهبية. يجب استخدام مصطلح عام لوصف هذا. وكانت العربة خاصة لم يستخدمها إلا الثاني في حُكم مصر. وكان على الجميع أن يركعوا عند مرور العربة.</w:t>
      </w:r>
    </w:p>
    <w:p>
      <w:pPr>
        <w:bidi/>
      </w:pPr>
      <w:r>
        <w:rPr>
          <w:rtl/>
          <w:cs/>
          <w:lang w:val="ar_AE" w:bidi="ar_AE"/>
        </w:rPr>
      </w:r>
      <w:r>
        <w:rPr>
          <w:rtl/>
          <w:cs/>
          <w:lang w:val="ar_AE" w:bidi="ar_AE"/>
        </w:rPr>
        <w:t>توقَّفوا واعرضوا صورةً لخاتم فرعون. اعرضوا صورة لعجلة. اعرضوا صورة للكتان الناعم أو الثياب المصنوعة من الكتان الناعم. اعرضوا صورة لشخص يرتدي قلادة ذهبية حول عنقه. اعرضوا صورة لقلادة ذهبية مصرية كانت تُلبس في زمن فرعون.</w:t>
      </w:r>
    </w:p>
    <w:p>
      <w:pPr>
        <w:bidi/>
      </w:pPr>
      <w:r>
        <w:rPr>
          <w:rtl/>
          <w:cs/>
          <w:lang w:val="ar_AE" w:bidi="ar_AE"/>
        </w:rPr>
      </w:r>
      <w:r>
        <w:rPr>
          <w:rtl/>
          <w:cs/>
          <w:lang w:val="ar_AE" w:bidi="ar_AE"/>
        </w:rPr>
        <w:t>قال الملك إنه لن يرفع أحد في مصر يداً أو يحرك قدماً من دون موافقة يوسف. وهذه العبارة هي مجاز مرسل. وهذا يعني أنه لن يتمكن أحد من فعل أي شيء مهم في البلد من دون إذن يوسف.</w:t>
      </w:r>
    </w:p>
    <w:p>
      <w:pPr>
        <w:bidi/>
      </w:pPr>
      <w:r>
        <w:rPr>
          <w:rtl/>
          <w:cs/>
          <w:lang w:val="ar_AE" w:bidi="ar_AE"/>
        </w:rPr>
      </w:r>
      <w:r>
        <w:rPr>
          <w:rtl/>
          <w:cs/>
          <w:lang w:val="ar_AE" w:bidi="ar_AE"/>
        </w:rPr>
        <w:t xml:space="preserve">وعندما يسمي يوسف ابنيه، يدعو باسم </w:t>
      </w:r>
      <w:r>
        <w:rPr>
          <w:b/>
          <w:rtl/>
          <w:cs/>
          <w:lang w:val="ar_AE" w:bidi="ar_AE"/>
        </w:rPr>
        <w:t>الله</w:t>
      </w:r>
      <w:r>
        <w:rPr>
          <w:rtl/>
          <w:cs/>
          <w:lang w:val="ar_AE" w:bidi="ar_AE"/>
        </w:rPr>
        <w:t xml:space="preserve">. وكلمة </w:t>
      </w:r>
      <w:r>
        <w:rPr>
          <w:b/>
          <w:rtl/>
          <w:cs/>
          <w:lang w:val="ar_AE" w:bidi="ar_AE"/>
        </w:rPr>
        <w:t>الله</w:t>
      </w:r>
      <w:r>
        <w:rPr>
          <w:rtl/>
          <w:cs/>
          <w:lang w:val="ar_AE" w:bidi="ar_AE"/>
        </w:rPr>
        <w:t xml:space="preserve"> مشروحة في قاموس الكلمات الرئيسية. يُرجى الحفاظ على اتساق ترجمة لفظة الله ووحدته في كل المقاطع.</w:t>
      </w:r>
    </w:p>
    <w:p>
      <w:pPr>
        <w:bidi/>
      </w:pPr>
      <w:r>
        <w:rPr>
          <w:rtl/>
          <w:cs/>
          <w:lang w:val="ar_AE" w:bidi="ar_AE"/>
        </w:rPr>
      </w:r>
      <w:r>
        <w:rPr>
          <w:rtl/>
          <w:cs/>
          <w:lang w:val="ar_AE" w:bidi="ar_AE"/>
        </w:rPr>
        <w:t>وعندما يسمي أفرايم، يقول يوسف: "الله أكثرني في أرض مذلتي". تستخدم ترجمات أخرى كلمة المعاناة أو البلاء. تشير هذه الكلمات إلى مصر. المُراد بهم ما يشعر به يوسف حيال السنوات التي قضاها عبداً وفي السجن.</w:t>
      </w:r>
    </w:p>
    <w:p>
      <w:pPr>
        <w:bidi/>
      </w:pPr>
      <w:r>
        <w:rPr>
          <w:rtl/>
          <w:cs/>
          <w:lang w:val="ar_AE" w:bidi="ar_AE"/>
        </w:rPr>
      </w:r>
      <w:r>
        <w:rPr>
          <w:rtl/>
          <w:cs/>
          <w:lang w:val="ar_AE" w:bidi="ar_AE"/>
        </w:rPr>
        <w:t xml:space="preserve">بعد سبع سنوات من الحصاد الوفير، بدأت </w:t>
      </w:r>
      <w:r>
        <w:rPr>
          <w:b/>
          <w:rtl/>
          <w:cs/>
          <w:lang w:val="ar_AE" w:bidi="ar_AE"/>
        </w:rPr>
        <w:t>المجاعة</w:t>
      </w:r>
      <w:r>
        <w:rPr>
          <w:rtl/>
          <w:cs/>
          <w:lang w:val="ar_AE" w:bidi="ar_AE"/>
        </w:rPr>
        <w:t>. والمجاعة تعني أن الناس والحيوانات تموت جوعًا بسبب عدم وجود طعام. وتشمل بعض أسباب المجاعة نقص الماء للمحاصيل، أو أمراض المحاصيل، أو الحشرات أو الحرب. يُرجى الحفاظ على اتساق ترجمة لفظة مجاعة ووحدتها في كل المقاطع.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42:1–26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42: 1–26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خزَّن يوسف فائض القمح خلال سبع سنوات من الحصاد الوفير. عندما بدأت المجاعة، كانت شديدة وطالت البلدان المجاورة. كان يعقوب وعائلته ممن طالتهم المجاعة. فيما يلي السرد الروائي للجزء التالي من قصة يوسف.</w:t>
      </w:r>
    </w:p>
    <w:p>
      <w:pPr>
        <w:bidi/>
      </w:pPr>
      <w:r>
        <w:rPr>
          <w:rtl/>
          <w:cs/>
          <w:lang w:val="ar_AE" w:bidi="ar_AE"/>
        </w:rPr>
      </w:r>
      <w:r>
        <w:rPr>
          <w:rtl/>
          <w:cs/>
          <w:lang w:val="ar_AE" w:bidi="ar_AE"/>
        </w:rPr>
        <w:t>فالجوع شديد في كنعان والطعام ينفد. ولم يتبق شيء للناس ليأكلوه. يسمع يعقوب عن وجود قمح في مصر، فيرسل أبنائه العشرة الأكبر سنًا ليشتروا قمحًا للعائلة. لم يدع يعقوب بنيامين بالذهاب مع الآخرين إلى مصر. كان بنيامين الابن الثاني لراحيل. وكان يعقوب يحب راحيل. يعتقد يعقوب أن يوسف، أخو بنيامين، ميت. فيبقي يعقوب بنيامين في كنعان خوفًا من أن يصاب بأذى إذا نزل إلى مصر.</w:t>
      </w:r>
    </w:p>
    <w:p>
      <w:pPr>
        <w:bidi/>
      </w:pPr>
      <w:r>
        <w:rPr>
          <w:rtl/>
          <w:cs/>
          <w:lang w:val="ar_AE" w:bidi="ar_AE"/>
        </w:rPr>
      </w:r>
      <w:r>
        <w:rPr>
          <w:rtl/>
          <w:cs/>
          <w:lang w:val="ar_AE" w:bidi="ar_AE"/>
        </w:rPr>
        <w:t>اعرضوا خريطة لكنعان ومصر مع تحديد الطريق بين حبرون ومصر.</w:t>
      </w:r>
    </w:p>
    <w:p>
      <w:pPr>
        <w:bidi/>
      </w:pPr>
      <w:r>
        <w:rPr>
          <w:rtl/>
          <w:cs/>
          <w:lang w:val="ar_AE" w:bidi="ar_AE"/>
        </w:rPr>
      </w:r>
      <w:r>
        <w:rPr>
          <w:rtl/>
          <w:cs/>
          <w:lang w:val="ar_AE" w:bidi="ar_AE"/>
        </w:rPr>
        <w:t>عندما يصل الإخوة إلى مصر، يلتقون بيُوسُف. ويوسف هو حاكم مصر والمسؤول عن بيع القمح. عندما جاء الإخوة إلى يُوسُف، سجدوا أمامه.</w:t>
      </w:r>
    </w:p>
    <w:p>
      <w:pPr>
        <w:bidi/>
      </w:pPr>
      <w:r>
        <w:rPr>
          <w:rtl/>
          <w:cs/>
          <w:lang w:val="ar_AE" w:bidi="ar_AE"/>
        </w:rPr>
      </w:r>
      <w:r>
        <w:rPr>
          <w:rtl/>
          <w:cs/>
          <w:lang w:val="ar_AE" w:bidi="ar_AE"/>
        </w:rPr>
        <w:t>توقفوا وناقشوا: احكوا قصة عن شخص قابل ثاني أقوى رجل في بلدكم. كيف يحيي هذا الشخص ذلك الرجل القوي؟</w:t>
      </w:r>
    </w:p>
    <w:p>
      <w:pPr>
        <w:bidi/>
      </w:pPr>
      <w:r>
        <w:rPr>
          <w:rtl/>
          <w:cs/>
          <w:lang w:val="ar_AE" w:bidi="ar_AE"/>
        </w:rPr>
      </w:r>
      <w:r>
        <w:rPr>
          <w:rtl/>
          <w:cs/>
          <w:lang w:val="ar_AE" w:bidi="ar_AE"/>
        </w:rPr>
        <w:t>عندما رأى يُوسُف إخوته يسجدون. تذكَّر الأحلام التي حلمها في صباه. كان كل حلم يتنبأ بأن إخوة يوسف سيسجدون له يومًا ما. تعرّف يُوسُف على إخوته. كان الإخوة جميعهم رجالًا بالغين عندما رآهم يوسف هذه المرة. كان الإخوة يرتدون الثياب بالطريقة نفسها وملتحين. لم يتعرف الإخوة على يوسف. كان يوسف يرتدي ثياب الحاكم المصري رفيع الشأن. عندما رأى الإخوة يوسف أخر مرة، كان لا يزال صبيًا يبلغ من العمر نحو 17 عامًا، وقد أُخذ كعبد. الآن أصبح عمر يوسف نحو 40 عامًا.</w:t>
      </w:r>
    </w:p>
    <w:p>
      <w:pPr>
        <w:bidi/>
      </w:pPr>
      <w:r>
        <w:rPr>
          <w:rtl/>
          <w:cs/>
          <w:lang w:val="ar_AE" w:bidi="ar_AE"/>
        </w:rPr>
      </w:r>
      <w:r>
        <w:rPr>
          <w:rtl/>
          <w:cs/>
          <w:lang w:val="ar_AE" w:bidi="ar_AE"/>
        </w:rPr>
        <w:t>توقفوا وناقشوا: احكوا قصة عن رجل يشيب من مراهق إلى رجل في منتصف العمر. إلى أي مدى يتغيّر مظهره وحتى وجهه؟</w:t>
      </w:r>
    </w:p>
    <w:p>
      <w:pPr>
        <w:bidi/>
      </w:pPr>
      <w:r>
        <w:rPr>
          <w:rtl/>
          <w:cs/>
          <w:lang w:val="ar_AE" w:bidi="ar_AE"/>
        </w:rPr>
      </w:r>
      <w:r>
        <w:rPr>
          <w:rtl/>
          <w:cs/>
          <w:lang w:val="ar_AE" w:bidi="ar_AE"/>
        </w:rPr>
        <w:t>يتحدث يوسف بقسوة إلى إخوته. وتقول بعض الترجمات إن يوسف تحدث بشدة أو عدوانية إلى إخوته. يتهم يوسف إخوته بأنهم جواسيس. الجاسوس هو شخص يأتي سراً ليجمع معلومات خاصة لغرض سلبي مثل المساعدة في الحرب أو ليسرق شيء ما. ويقول يوسف إن الإخوة يحاولون اكتشاف نقاط ضعف مصر أو الأماكن التي سيكون من الممكن مهاجمتها في مصر.</w:t>
      </w:r>
    </w:p>
    <w:p>
      <w:pPr>
        <w:bidi/>
      </w:pPr>
      <w:r>
        <w:rPr>
          <w:rtl/>
          <w:cs/>
          <w:lang w:val="ar_AE" w:bidi="ar_AE"/>
        </w:rPr>
      </w:r>
      <w:r>
        <w:rPr>
          <w:rtl/>
          <w:cs/>
          <w:lang w:val="ar_AE" w:bidi="ar_AE"/>
        </w:rPr>
        <w:t>عندما يتحدث الإخوة إلى يوسف، يستخدمون مصطلح "سيدي". السيد لقب يُظهر الاحترام وأدب الحديث. ومن ألقاب مناداة المخاطب بغرض التبجيل جلالتك وفخامتك. هذه المصطلحات تعني أن يوسف، بصفته الحاكم، كان له مكانة أعلى من إخوته.</w:t>
      </w:r>
    </w:p>
    <w:p>
      <w:pPr>
        <w:bidi/>
      </w:pPr>
      <w:r>
        <w:rPr>
          <w:rtl/>
          <w:cs/>
          <w:lang w:val="ar_AE" w:bidi="ar_AE"/>
        </w:rPr>
      </w:r>
      <w:r>
        <w:rPr>
          <w:rtl/>
          <w:cs/>
          <w:lang w:val="ar_AE" w:bidi="ar_AE"/>
        </w:rPr>
        <w:t>توقفوا وناقشوا: احكوا قصة عن شخص يذهب إلى رئيس القرية أو حاكم المقاطعة ليطلب منه شيئًا. ما ألقاب الاحترام التي يستخدمها هذا الشخص عندما يتحدث مباشرة إلى الرئيس أو الحاكم؟</w:t>
      </w:r>
    </w:p>
    <w:p>
      <w:pPr>
        <w:bidi/>
      </w:pPr>
      <w:r>
        <w:rPr>
          <w:rtl/>
          <w:cs/>
          <w:lang w:val="ar_AE" w:bidi="ar_AE"/>
        </w:rPr>
      </w:r>
      <w:r>
        <w:rPr>
          <w:rtl/>
          <w:cs/>
          <w:lang w:val="ar_AE" w:bidi="ar_AE"/>
        </w:rPr>
        <w:t>ويشرح الإخوة العشرة أنهم اثني عشر أخًا من الأب نفسه. توضيحهم أنهم ذرية أب واحد هو طريقة لتوضيح أنهم لا يمكن أن يكونوا جواسيس. لن يرسل أحد جميع أبنائه جواسيس أو يخاطر بفقدان جميع أبنائه. يقول الإخوة العشرة إن أحدهما قد ترك في البيت مع أبيهم، والآخر اختفى أو لم يعد موجودًا. وهم يعنون أن يوسف مات. أن تقول إن شخصًا ما لم يعد موجودًا معه هي طريقة مهذبة لقول أنه مات.</w:t>
      </w:r>
    </w:p>
    <w:p>
      <w:pPr>
        <w:bidi/>
      </w:pPr>
      <w:r>
        <w:rPr>
          <w:rtl/>
          <w:cs/>
          <w:lang w:val="ar_AE" w:bidi="ar_AE"/>
        </w:rPr>
      </w:r>
      <w:r>
        <w:rPr>
          <w:rtl/>
          <w:cs/>
          <w:lang w:val="ar_AE" w:bidi="ar_AE"/>
        </w:rPr>
        <w:t xml:space="preserve">توقفوا وناقشوا: احكوا قصة عن شخص مات منذ زمن. استمعوا بانتباه إلى أسلوب الراوي في ذِكر موت الشخص. </w:t>
      </w:r>
    </w:p>
    <w:p>
      <w:pPr>
        <w:bidi/>
      </w:pPr>
      <w:r>
        <w:rPr>
          <w:rtl/>
          <w:cs/>
          <w:lang w:val="ar_AE" w:bidi="ar_AE"/>
        </w:rPr>
      </w:r>
      <w:r>
        <w:rPr>
          <w:rtl/>
          <w:cs/>
          <w:lang w:val="ar_AE" w:bidi="ar_AE"/>
        </w:rPr>
        <w:t>عندما يتحدث يوسف إلى إخوته مرة أخرى، فيدلي بقسم. والقَسَم يُضاف إلى الوعد حتى يعرف الناس أنه يجب عليهم الحفاظ على اتفاقهم وأنه لا يمكن تغييره. يقسم يوسف بحياة فرعون. بقسم باسم فرعون مثل هذا، كان يوسف يقول إن هذا سيحدث حقًا. في تلك الثقافة والزمان، كان القسم بفرعون بمنزلة طريقة للتأكيد على جدية هذا القسم. وكان يوسف أيضًا يعطي صفة قانونية لقسمه. وكان يوسف يقول إن الإخوة سوف يعاقبون إذا لم يطيعوا أمره. يكرر يوسف القسم أثناء حديثه مع الإخوة.</w:t>
      </w:r>
    </w:p>
    <w:p>
      <w:pPr>
        <w:bidi/>
      </w:pPr>
      <w:r>
        <w:rPr>
          <w:rtl/>
          <w:cs/>
          <w:lang w:val="ar_AE" w:bidi="ar_AE"/>
        </w:rPr>
      </w:r>
      <w:r>
        <w:rPr>
          <w:rtl/>
          <w:cs/>
          <w:lang w:val="ar_AE" w:bidi="ar_AE"/>
        </w:rPr>
        <w:t>توقف وناقش: أخبر بقصة عن شخص أدلى بتصريح مهم للغاية. كيف عرفت أن هذا الشخص ينوي أن يفعل ما قاله؟ ما الكلمات أو التعبيرات التي استخدمها لمساعدتك على فهم أن هذا الأمر جاد؟</w:t>
      </w:r>
    </w:p>
    <w:p>
      <w:pPr>
        <w:bidi/>
      </w:pPr>
      <w:r>
        <w:rPr>
          <w:rtl/>
          <w:cs/>
          <w:lang w:val="ar_AE" w:bidi="ar_AE"/>
        </w:rPr>
      </w:r>
      <w:r>
        <w:rPr>
          <w:rtl/>
          <w:cs/>
          <w:lang w:val="ar_AE" w:bidi="ar_AE"/>
        </w:rPr>
        <w:t>يسجن يوسف إخوته العشرة لمدة ثلاثة أيام. ثم يتحدث إليهم مرة أخرى. يقول يوسف: "أنا رجلٌ يخاف الله". وهذا يعني أن يوسف يحترم الله أو يكرمه. يخبر يوسف الإخوة أنه يكرم الإله نفسه الذي يعبدونه. يطلب يوسف أخيرًا أن يبقى أحد إخوة في السجن، بينما يذهب الآخرون ليحضروا أخاهم الأصغر إليه. يتحدث الإخوة فيما بينهم وبلغتهم. يفهم يوسف ما يقولونه. لا يعرفون أن يوسف يفهم لغتهم. استمع يوسف إلى اعتراف الإخوة لبعضهم بعضًا بأنهم أخطأوا عندما باعوا يوسف كعبد. فاتجه يوسف إلى الجانب وبدأ يبكي. وهذا يعني أن يوسف خرج من أمامهم وبكى. لقد سمع يوسف وفهم اعترافهم بالخطأ الذي ارتكبوه في حقه. لم يُعلمهم بأنّه قد فهم.</w:t>
      </w:r>
    </w:p>
    <w:p>
      <w:pPr>
        <w:bidi/>
      </w:pPr>
      <w:r>
        <w:rPr>
          <w:rtl/>
          <w:cs/>
          <w:lang w:val="ar_AE" w:bidi="ar_AE"/>
        </w:rPr>
      </w:r>
      <w:r>
        <w:rPr>
          <w:rtl/>
          <w:cs/>
          <w:lang w:val="ar_AE" w:bidi="ar_AE"/>
        </w:rPr>
        <w:t xml:space="preserve">استخدم رأوبين مجازين مكونين من كلمتين عندما كان يتحدث مع إخوته. سأل راؤبين سؤالًا لا يحتاج إلى إجابة. قال راؤبين: "أَلَمْ أُكَلِّمْكُمْ قَائِلًا: لَا تَأْثَمُوا بِٱلْوَلَدِ"، هنا كلمة </w:t>
      </w:r>
      <w:r>
        <w:rPr>
          <w:b/>
          <w:rtl/>
          <w:cs/>
          <w:lang w:val="ar_AE" w:bidi="ar_AE"/>
        </w:rPr>
        <w:t>الخطية</w:t>
      </w:r>
      <w:r>
        <w:rPr>
          <w:rtl/>
          <w:cs/>
          <w:lang w:val="ar_AE" w:bidi="ar_AE"/>
        </w:rPr>
        <w:t xml:space="preserve"> تعني إيذاء أو فعل خطأ تجاه شخص آخر. ثم يقول راؤبين: "فَهُوَذَا دَمُهُ يُطْلَبُ". الدم هو مجاز عن الحياة. لم يقتل الإخوة يوسف. لقد باعوه عبدًا وشاهدوه يغادر إلى مصر. إنهم مسؤولون عن موت يوسف. يعتقد الإخوة جميعًا أن يوسف مات. لقد مر أكثر من عشرين عامًا منذ أن غادر يوسف كنعان عبدًا.</w:t>
      </w:r>
    </w:p>
    <w:p>
      <w:pPr>
        <w:bidi/>
      </w:pPr>
      <w:r>
        <w:rPr>
          <w:rtl/>
          <w:cs/>
          <w:lang w:val="ar_AE" w:bidi="ar_AE"/>
        </w:rPr>
      </w:r>
      <w:r>
        <w:rPr>
          <w:rtl/>
          <w:cs/>
          <w:lang w:val="ar_AE" w:bidi="ar_AE"/>
        </w:rPr>
        <w:t>أبقى يوسف شمعون في السجن وأرسل الآخرين إلى بيوتهم بأكياس من الحبوب. أمر يوسف العبيد أن يضعوا مال كل رجل عن الحبوب في كيسه. لقد عاد الإخوة، الذين الآن هم تسعة، إلى كنعان. ظل الأخ العاشر في مصر سجينًا.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الجوع شديد في كنعان. فيرسل يعقوب أبناءه العشرة الأكبر سنًا إلى مصر ليشتروا القمح. </w:t>
      </w:r>
    </w:p>
    <w:p>
      <w:pPr>
        <w:bidi/>
      </w:pPr>
      <w:r>
        <w:rPr>
          <w:rtl/>
          <w:cs/>
          <w:lang w:val="ar_AE" w:bidi="ar_AE"/>
        </w:rPr>
      </w:r>
      <w:r>
        <w:rPr>
          <w:b/>
          <w:rtl/>
          <w:cs/>
          <w:lang w:val="ar_AE" w:bidi="ar_AE"/>
        </w:rPr>
        <w:t>المشهد الثاني:</w:t>
      </w:r>
      <w:r>
        <w:rPr>
          <w:rtl/>
          <w:cs/>
          <w:lang w:val="ar_AE" w:bidi="ar_AE"/>
        </w:rPr>
        <w:t xml:space="preserve"> يصل الإخوة العشرة إلى مصر ويلتقون بيُوسُف. يتهمهم يوسف بأنهم جواسيس. يضع يوسف إخوته العشرة في السجن لمدة ثلاثة أيام.</w:t>
      </w:r>
    </w:p>
    <w:p>
      <w:pPr>
        <w:bidi/>
      </w:pPr>
      <w:r>
        <w:rPr>
          <w:rtl/>
          <w:cs/>
          <w:lang w:val="ar_AE" w:bidi="ar_AE"/>
        </w:rPr>
      </w:r>
      <w:r>
        <w:rPr>
          <w:b/>
          <w:rtl/>
          <w:cs/>
          <w:lang w:val="ar_AE" w:bidi="ar_AE"/>
        </w:rPr>
        <w:t>المشهد الثالث:</w:t>
      </w:r>
      <w:r>
        <w:rPr>
          <w:rtl/>
          <w:cs/>
          <w:lang w:val="ar_AE" w:bidi="ar_AE"/>
        </w:rPr>
        <w:t xml:space="preserve"> في نهاية الأيام الثلاثة، يقابل يوسف إخوته مجددًا. يسمع يوسف اعتراف إخوته بذنبهم في إساءة معاملتهم له. يلتف يوسف جانبًا ويبكي. يضع يوسف شمعون في السجن ويرسل إخوته التسعة الآخرين إلى كنعان.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ومُترجم يوسف</w:t>
      </w:r>
    </w:p>
    <w:p>
      <w:pPr>
        <w:pStyle w:val="ListBullet"/>
        <w:bidi/>
        <w:spacing w:line="240" w:lineRule="auto"/>
        <w:ind w:left="720"/>
      </w:pPr>
      <w:r>
        <w:rPr>
          <w:rtl/>
          <w:cs/>
          <w:lang w:val="ar_AE" w:bidi="ar_AE"/>
        </w:rPr>
      </w:r>
      <w:r>
        <w:rPr>
          <w:rtl/>
          <w:cs/>
          <w:lang w:val="ar_AE" w:bidi="ar_AE"/>
        </w:rPr>
        <w:t>ذِكر بنيامين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يبدأ المشهد الأول بمجاعة تمتد إلى كنعان. سمع يعقوب أن في مصر قمح. ثم يسأل يعقوب سؤالًا استنكاريًا. قد نصيغه إلأى تعبير إيجابي مثل: "أنتم جميعكم واقفون تنظرون إلى بعضكم بعضًا". يرسل يعقوب أبناءه العشرة الأكبر إلى مصر ليشتروا قمحًا للعائلة. يستخدم يعقوب كلمة تجذب الانتباه بينما يبدأ في الحديث إلى أبنائه. فيقول يعقوب: "انظروا". وأبقى يعقوب بنيامين في البيت. يخاف يعقوب من أن ييصيبه مكروه.</w:t>
      </w:r>
    </w:p>
    <w:p>
      <w:pPr>
        <w:bidi/>
      </w:pPr>
      <w:r>
        <w:rPr>
          <w:rtl/>
          <w:cs/>
          <w:lang w:val="ar_AE" w:bidi="ar_AE"/>
        </w:rPr>
      </w:r>
      <w:r>
        <w:rPr>
          <w:rtl/>
          <w:cs/>
          <w:lang w:val="ar_AE" w:bidi="ar_AE"/>
        </w:rPr>
        <w:t>توقفوا وناقشوا: ارووا قصة عن أب يتحدث إلى أبنائه. لدى الأب معلومات مهمة يريد أن يقدمها لأبنائه. لاحظوا الكلمات التي يستخدمها الأب لجذب انتباههم.</w:t>
      </w:r>
    </w:p>
    <w:p>
      <w:pPr>
        <w:bidi/>
      </w:pPr>
      <w:r>
        <w:rPr>
          <w:rtl/>
          <w:cs/>
          <w:lang w:val="ar_AE" w:bidi="ar_AE"/>
        </w:rPr>
      </w:r>
      <w:r>
        <w:rPr>
          <w:rtl/>
          <w:cs/>
          <w:lang w:val="ar_AE" w:bidi="ar_AE"/>
        </w:rPr>
        <w:t>في المشهد الثاني، عندما يصل الإخوة إلى مصر، يقابلون يوسف، وهو حاكم مصر. لم يتعرف الإخوة على يوسف عندما رأوه. كان يوسف في السابعة عشرة من العمر عندما رآه إخوته آخر مرة. كان يوسف في الثلاثين من عمره عندما أصبح الرجل الثاني في مصر. كان ذلك إبان سنوات الحصاد الوفير السبع. لكن الآن المجاعة قد طالت على الأخوة واستهلكوا كل ما لديهم من طعام. وهذا يعني أن يوسف كان لا يزال صبيًا عندما رآه إخوته لآخر مرة، لكنه الآن هو في منتصف العمر في مقتبل الأربعينات من العمر. بالإضافة إلى ذلك، فإن يوسف يحمل اسماً مصرياً، ويرتدي ملابس مصرية، ويتحدث معهم باللغة المصرية، ويشغل أهم منصب في مصر بأكملها بعد فرعون. ينحني الإخوة بوجوههم إلى الأرض عندما يقابلون يوسف.</w:t>
      </w:r>
    </w:p>
    <w:p>
      <w:pPr>
        <w:bidi/>
      </w:pPr>
      <w:r>
        <w:rPr>
          <w:rtl/>
          <w:cs/>
          <w:lang w:val="ar_AE" w:bidi="ar_AE"/>
        </w:rPr>
      </w:r>
      <w:r>
        <w:rPr>
          <w:rtl/>
          <w:cs/>
          <w:lang w:val="ar_AE" w:bidi="ar_AE"/>
        </w:rPr>
        <w:t>تعرّف يُوسُف على إخوته. كان الإخوة جميعهم رجالًا بالغين عندما رآهم يوسف هذه المرة. كان يرتادون نوعية الثياب عينها المعتادة. وفي الأغلب ملتحين كما كانوا حين كان يوسف معهم. يفهم يوسف لغتهم. يخبرنا المقطع في النهاية أن يوسف تكلّم إليهم من خلال مترجم. كل ما يقوله يوسف كان على لسان مترجم. أي يخبره بما يقوله ليترجمه إلى الإخوة.</w:t>
      </w:r>
    </w:p>
    <w:p>
      <w:pPr>
        <w:bidi/>
      </w:pPr>
      <w:r>
        <w:rPr>
          <w:rtl/>
          <w:cs/>
          <w:lang w:val="ar_AE" w:bidi="ar_AE"/>
        </w:rPr>
      </w:r>
      <w:r>
        <w:rPr>
          <w:rtl/>
          <w:cs/>
          <w:lang w:val="ar_AE" w:bidi="ar_AE"/>
        </w:rPr>
        <w:t>عندما يتحدث يوسف إلى إخوته، يتحدث بنبرة قاسية ويتهمهم بالتجسس. نبرة قاسية أي حادة ومجحفة. يتكلم الإخوة عن عائلتهم باستخدام المجاز وتحديدًا عن موت يوسف. يقسم يوسف ويحلف بحياة فرعون في حيدثه مع إخوته. يقول يوسف إنه يجب على 9 من الإخوة البقاء في مصر بينما يعود أخ واحد إلى كنعان ليحضر الأخ الأصغر. ويقول يوسف إن هذه هي الطريقة الوحيدة لمعرفة ما إذا كانوا صادقين في قولهم. ويستخدم يوسف هذا القسم مرتين. يتهم يوسف إخوته مرة أخرى بأنهم جواسيس ويضعهم في السجن لمدة ثلاثة أيام.</w:t>
      </w:r>
    </w:p>
    <w:p>
      <w:pPr>
        <w:bidi/>
      </w:pPr>
      <w:r>
        <w:rPr>
          <w:rtl/>
          <w:cs/>
          <w:lang w:val="ar_AE" w:bidi="ar_AE"/>
        </w:rPr>
      </w:r>
      <w:r>
        <w:rPr>
          <w:rtl/>
          <w:cs/>
          <w:lang w:val="ar_AE" w:bidi="ar_AE"/>
        </w:rPr>
        <w:t>في المشهد الثالث، يخرج يوسف إخوته العشرة من السجن ويتهمهم مرة أخرى بأنهم جواسيس. يسمع يوسف الإخوة يتحدثون مع بعضهم بعضًا. فيعترفون بأنهم أخطأوا في معاملتهم ليوسف. يستخدم رأوبين المجاز لوصف ما حدث. يذكرهم رأوبين بأنهم رأوا مدى حزن يوسف عندما باعوه كعبد. ثم يذكّر رأوبين إخوته بأنهم أساءوا إلى يوسف، وأنهم مسؤولون عن موته.</w:t>
      </w:r>
    </w:p>
    <w:p>
      <w:pPr>
        <w:bidi/>
      </w:pPr>
      <w:r>
        <w:rPr>
          <w:rtl/>
          <w:cs/>
          <w:lang w:val="ar_AE" w:bidi="ar_AE"/>
        </w:rPr>
      </w:r>
      <w:r>
        <w:rPr>
          <w:rtl/>
          <w:cs/>
          <w:lang w:val="ar_AE" w:bidi="ar_AE"/>
        </w:rPr>
        <w:t>بينما يستمع يوسف إلى حديث إخوته، لا يعرفون أنه يستطيع أن يفهم ما يقولونه. غلبت يوسف عاطفة وحشته. يلتف يوسف جانبًا ويبكي. وهذا يعني أن الإخوة لا يرون يوسف وهو يبكي. يستعيد يوسف رباطة جأشه ويتحدث إلى إخوته. أن تستعيد هدوءك ورباطة جأشك يعني أن تهدأ وتتعامل بطبيعية.</w:t>
      </w:r>
    </w:p>
    <w:p>
      <w:pPr>
        <w:bidi/>
      </w:pPr>
      <w:r>
        <w:rPr>
          <w:rtl/>
          <w:cs/>
          <w:lang w:val="ar_AE" w:bidi="ar_AE"/>
        </w:rPr>
      </w:r>
      <w:r>
        <w:rPr>
          <w:rtl/>
          <w:cs/>
          <w:lang w:val="ar_AE" w:bidi="ar_AE"/>
        </w:rPr>
        <w:t xml:space="preserve">اختار يوسف شمعون ليضعه في السجن بينما يعود التسعة الآخرون إلى كنعان. وأمر يوسف عبيده أن يملأوا عدالهم بالغلال ويضعوا أكياس المال التي كان كل رجل قد دفعها في عدله. وزادهم يوسف بمؤن لرحلة العودة إلى كنعان. عاد الإخوة التسعة إلى كنعان.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مُترجم يوسف</w:t>
      </w:r>
    </w:p>
    <w:p>
      <w:pPr>
        <w:pStyle w:val="ListBullet"/>
        <w:bidi/>
        <w:spacing w:line="240" w:lineRule="auto"/>
        <w:ind w:left="720"/>
      </w:pPr>
      <w:r>
        <w:rPr>
          <w:rtl/>
          <w:cs/>
          <w:lang w:val="ar_AE" w:bidi="ar_AE"/>
        </w:rPr>
      </w:r>
      <w:r>
        <w:rPr>
          <w:rtl/>
          <w:cs/>
          <w:lang w:val="ar_AE" w:bidi="ar_AE"/>
        </w:rPr>
        <w:t>بنيامين (يُذكر بالاسم فقط)</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المجاعة شديدة في كنعان. والطعام ينفد من بيت يعقوب. سمع يعقوب أن في مصر قمح. فيرسل أبناءه العشرة الأكبر سنًا إلى مصر ليشتروا الحبوب. ويُبقي بنيامين في البيت.</w:t>
      </w:r>
    </w:p>
    <w:p>
      <w:pPr>
        <w:bidi/>
      </w:pPr>
      <w:r>
        <w:rPr>
          <w:rtl/>
          <w:cs/>
          <w:lang w:val="ar_AE" w:bidi="ar_AE"/>
        </w:rPr>
      </w:r>
      <w:r>
        <w:rPr>
          <w:rtl/>
          <w:cs/>
          <w:lang w:val="ar_AE" w:bidi="ar_AE"/>
        </w:rPr>
        <w:t>أوقفوا التمثيل: اسألوا يعقوب، "لماذا لا تسمح لبنيامين بمرافقة إخوته؟" ربما تسمعون ردود مثل: "بنيامين هو الوحيد الذي بقي لي من راحيل؛ يجب أن أبقي بنيامين قريبًا مني". اسألوا الإخوة: "ما رأيكم حيال بنيامين؟" ربما تسمعون ردود مثل: "إنه الأصغر". لا بأس أن يدلله أبونا. إنه شقيق يوسف. نحن نعلم أن أبانا يحبه أكثر. بعد أن فقد يوسف، من الطبيعي أن يتعلق ببنيامين". اسألوا بنيامين: "ما شعورك حيال البقاء مع أبيك؟" قد تسمعون عبارات مثل: "أحب أن أذهب مع الآخرين. لقد كبرت الآن. لكن أبي يحتاج إلى أحدنا ليبقى معه. سأفعل واجبي وأبقى هنا". واصلوا التمثيل.</w:t>
      </w:r>
    </w:p>
    <w:p>
      <w:pPr>
        <w:bidi/>
      </w:pPr>
      <w:r>
        <w:rPr>
          <w:rtl/>
          <w:cs/>
          <w:lang w:val="ar_AE" w:bidi="ar_AE"/>
        </w:rPr>
      </w:r>
      <w:r>
        <w:rPr>
          <w:rtl/>
          <w:cs/>
          <w:lang w:val="ar_AE" w:bidi="ar_AE"/>
        </w:rPr>
        <w:t>في المشهد الثاني، يصل الإخوة العشرة إلى مصر ليشتروا الحبوب. يقابلون الوالي الذي هو يوسف. ينحني الإخوة بوجوههم إلى الأرض. لم يتعرف الإخوة على يوسف. تعرّف عليهم يوسف وتحدَّث إليهم بقسوة.</w:t>
      </w:r>
    </w:p>
    <w:p>
      <w:pPr>
        <w:bidi/>
      </w:pPr>
      <w:r>
        <w:rPr>
          <w:rtl/>
          <w:cs/>
          <w:lang w:val="ar_AE" w:bidi="ar_AE"/>
        </w:rPr>
      </w:r>
      <w:r>
        <w:rPr>
          <w:rtl/>
          <w:cs/>
          <w:lang w:val="ar_AE" w:bidi="ar_AE"/>
        </w:rPr>
        <w:t>أوقفوا التمثيل: اسألوا يوسف: "ما شعورك عندما ترى إخوتك ينحنون لك هكذا؟" قد تسمعون عبارات مثل: "أتذكّر أحلامي التي تنبّأت عن أن هذا سيحدث يومًا ما، وها قد حدث. يبدون جميعًأ بصحة جيدة. إنهم لا يتعرفون عليّ حتى أتمكن من معرفة كيف تسير الأمور معهم ومع والدنا من دون علمهم. وأريد أيضًا أن أعرف ما إذا هم كما تركتهم أم أنهم صاروا أفضل". اسألوا الإخوة: "ما شعوركم حيال مقابلة الوالي؟" قد تسمعون عبارات مثل: "إنه رجل مهم. إنه لشرف لنا أن تلتقي به. لم أظن أبدًا أننا سنقابله. نحن مجرد رعاة على الهامش. أتساءل لماذا خرج ليتحدث إلينا". واصلوا التمثيل.</w:t>
      </w:r>
    </w:p>
    <w:p>
      <w:pPr>
        <w:bidi/>
      </w:pPr>
      <w:r>
        <w:rPr>
          <w:rtl/>
          <w:cs/>
          <w:lang w:val="ar_AE" w:bidi="ar_AE"/>
        </w:rPr>
      </w:r>
      <w:r>
        <w:rPr>
          <w:rtl/>
          <w:cs/>
          <w:lang w:val="ar_AE" w:bidi="ar_AE"/>
        </w:rPr>
        <w:t>يتهم يوسف إخوته بأنهم جواسيس. حتى بعد أن أوضحوا إنهم إخوة من أب واحد، أصر يوسف على اتهامه لهم بأنهم جواسيس. يأمر يوسف بسجن تسعة منهم، بينما يذهب الأخير لإحضار الأخ الأصغر. يقسم يوسف بحياة الملك. يسجن يوسف إخوته العشرة جميعًا لمدة ثلاثة أيام.</w:t>
      </w:r>
    </w:p>
    <w:p>
      <w:pPr>
        <w:bidi/>
      </w:pPr>
      <w:r>
        <w:rPr>
          <w:rtl/>
          <w:cs/>
          <w:lang w:val="ar_AE" w:bidi="ar_AE"/>
        </w:rPr>
      </w:r>
      <w:r>
        <w:rPr>
          <w:rtl/>
          <w:cs/>
          <w:lang w:val="ar_AE" w:bidi="ar_AE"/>
        </w:rPr>
        <w:t>أوقفوا التمثيل: اسألوا الأخوة: "بما تشعرون الآن؟" قد تسمع: "أنا مرتعب. عائلاتنا وأبونا وجميع عبيدنا في بلدنا. ماذا لو صدق هذا الوالي بأننا جواسيس وأمر بقتلنا. ماذا سيحدث لعائلاتنا؟" أو "أخشى أن هذا يحدث لنا لأننا أسأنا للغاية إلى يوسف. إن الله يعاقبنا على أفعالنا الرهيبة قبلًا". اسألوا يوسف: "لماذا سجنتهم ثلاثة أيام؟" قد تسمعون عبارات مثل: "أريد أن أعرف إلى ماذا صاروا. يجب أن أخيفهم لدرجة أنهم ينسون الكذب، وسأرى شخصياتهم الحقيقية الآن". واصلوا التمثيل.</w:t>
      </w:r>
    </w:p>
    <w:p>
      <w:pPr>
        <w:bidi/>
      </w:pPr>
      <w:r>
        <w:rPr>
          <w:rtl/>
          <w:cs/>
          <w:lang w:val="ar_AE" w:bidi="ar_AE"/>
        </w:rPr>
      </w:r>
      <w:r>
        <w:rPr>
          <w:rtl/>
          <w:cs/>
          <w:lang w:val="ar_AE" w:bidi="ar_AE"/>
        </w:rPr>
        <w:t>في المشهد الثالث، يخرجهم يوسف من السجن ويرسل تسعة منهم إلى كنعان. يقول يوسف: "أنا رجلٌ يخاف الله". ثم يخبرهم يوسف أنه يجب أن يبقى واحد منهم في السجن حتى يذهبوا ليحضروا أخيهم الأصغر. يوسف يفهم حديث إخوته بلغتهم. وكان يستخدم المترجم عندما يتحدث إليهم. لا يعرفون أن يوسف يفهم لغتهم. يسمع يوسف إخوته يتحدثون، ويدرك أنهم يعلمون أنهم أخطأوا عندما باعوه عبدًا. يبكي يوسف بعد أن سمع إخوته يتحدثون.</w:t>
      </w:r>
    </w:p>
    <w:p>
      <w:pPr>
        <w:bidi/>
      </w:pPr>
      <w:r>
        <w:rPr>
          <w:rtl/>
          <w:cs/>
          <w:lang w:val="ar_AE" w:bidi="ar_AE"/>
        </w:rPr>
      </w:r>
      <w:r>
        <w:rPr>
          <w:rtl/>
          <w:cs/>
          <w:lang w:val="ar_AE" w:bidi="ar_AE"/>
        </w:rPr>
        <w:t>أوقفوا التمثيل: اسألوا يوسف: "لماذا تبكي؟" قد تسمعون عبارات مثل: "لقد تغيروا! إنهم يدركون أن ما فعلوه بي كان خطأً. ترهقني المشاعر التي تنتابني عندما أفكر في كل ما حدث لي منذ ذلك الحين. لست مستعدًا للكشف عن هويتي ولكنني سعيد لأنهم تغيروا". اسأل الإخوة، "لماذا تعتقد أن الحاكم يفعل هذا معكم؟" قد تسمعون عبارات مثل: "أظن أننا نعاقب الآن على ما فعلناه بيوسف. لم يكن يجب أن نبيع يوسف عبدًا. لقد رأينا أبانا يقهره الحزن، وهذا بسببنا. لهذا السبب تحدث هذه الأمور". واصلوا التمثيل.</w:t>
      </w:r>
    </w:p>
    <w:p>
      <w:pPr>
        <w:bidi/>
      </w:pPr>
      <w:r>
        <w:rPr>
          <w:rtl/>
          <w:cs/>
          <w:lang w:val="ar_AE" w:bidi="ar_AE"/>
        </w:rPr>
      </w:r>
      <w:r>
        <w:rPr>
          <w:rtl/>
          <w:cs/>
          <w:lang w:val="ar_AE" w:bidi="ar_AE"/>
        </w:rPr>
        <w:t>وضع يوسف شمعون في السجن. لقد رحل الإخوة التسعة الآخرون إلى كنعان.</w:t>
      </w:r>
    </w:p>
    <w:p>
      <w:pPr>
        <w:bidi/>
      </w:pPr>
      <w:r>
        <w:rPr>
          <w:rtl/>
          <w:cs/>
          <w:lang w:val="ar_AE" w:bidi="ar_AE"/>
        </w:rPr>
      </w:r>
      <w:r>
        <w:rPr>
          <w:rtl/>
          <w:cs/>
          <w:lang w:val="ar_AE" w:bidi="ar_AE"/>
        </w:rPr>
        <w:t>أوقفوا التمثيل واسألوا الشخص الذي يؤدي دور شمعون: "بما تشعر الآن؟" ربما تسمع إجابة تقول: "أنا خائف. لا أريد أن أكون في السجن. ماذا لو لم يعودوا؟ ماذا لو بقيت هنا لأموت في السجن؟ لا أعرف كيف سأدبر أمري هنا. لا أعرف التكلم بهذه اللغة ولا أحب طعامهم. لقد نمت دائمًا في خيمة. أخشى أن أموت قبل أن يعودوا".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وتستمر </w:t>
      </w:r>
      <w:r>
        <w:rPr>
          <w:b/>
          <w:rtl/>
          <w:cs/>
          <w:lang w:val="ar_AE" w:bidi="ar_AE"/>
        </w:rPr>
        <w:t>المجاعة</w:t>
      </w:r>
      <w:r>
        <w:rPr>
          <w:rtl/>
          <w:cs/>
          <w:lang w:val="ar_AE" w:bidi="ar_AE"/>
        </w:rPr>
        <w:t>. يُرجى الحفاظ على اتساق ترجمة لفظة مجاعة ووحدتها في كل المقاطع.</w:t>
      </w:r>
    </w:p>
    <w:p>
      <w:pPr>
        <w:bidi/>
      </w:pPr>
      <w:r>
        <w:rPr>
          <w:rtl/>
          <w:cs/>
          <w:lang w:val="ar_AE" w:bidi="ar_AE"/>
        </w:rPr>
      </w:r>
      <w:r>
        <w:rPr>
          <w:rtl/>
          <w:cs/>
          <w:lang w:val="ar_AE" w:bidi="ar_AE"/>
        </w:rPr>
        <w:t>ويستخدم يعقوب كلمة "</w:t>
      </w:r>
      <w:r>
        <w:rPr>
          <w:b/>
          <w:rtl/>
          <w:cs/>
          <w:lang w:val="ar_AE" w:bidi="ar_AE"/>
        </w:rPr>
        <w:t>انظروا</w:t>
      </w:r>
      <w:r>
        <w:rPr>
          <w:rtl/>
          <w:cs/>
          <w:lang w:val="ar_AE" w:bidi="ar_AE"/>
        </w:rPr>
        <w:t>" لجذب انتباه أبنائه. لا تستخدم بعض الترجمات هذه الكلمة بل تعطي فقط تعليمات يعقوب بشأن الذهاب وجلب الغلال. استخدم المصطلحات المناسبة للغتك.</w:t>
      </w:r>
    </w:p>
    <w:p>
      <w:pPr>
        <w:bidi/>
      </w:pPr>
      <w:r>
        <w:rPr>
          <w:rtl/>
          <w:cs/>
          <w:lang w:val="ar_AE" w:bidi="ar_AE"/>
        </w:rPr>
      </w:r>
      <w:r>
        <w:rPr>
          <w:rtl/>
          <w:cs/>
          <w:lang w:val="ar_AE" w:bidi="ar_AE"/>
        </w:rPr>
        <w:t xml:space="preserve">يوسف </w:t>
      </w:r>
      <w:r>
        <w:rPr>
          <w:b/>
          <w:rtl/>
          <w:cs/>
          <w:lang w:val="ar_AE" w:bidi="ar_AE"/>
        </w:rPr>
        <w:t>حاكم</w:t>
      </w:r>
      <w:r>
        <w:rPr>
          <w:rtl/>
          <w:cs/>
          <w:lang w:val="ar_AE" w:bidi="ar_AE"/>
        </w:rPr>
        <w:t xml:space="preserve"> مصر. والحاكم هو الوالي على منطقة تحت سلطان فرعون/الملك. وقد عيَّن فرعون يوسف في هذا المنصب بعد أن فسّر له أحلامه واقترح خطة إدارة تيسير المجاعة.</w:t>
      </w:r>
    </w:p>
    <w:p>
      <w:pPr>
        <w:bidi/>
      </w:pPr>
      <w:r>
        <w:rPr>
          <w:rtl/>
          <w:cs/>
          <w:lang w:val="ar_AE" w:bidi="ar_AE"/>
        </w:rPr>
      </w:r>
      <w:r>
        <w:rPr>
          <w:rtl/>
          <w:cs/>
          <w:lang w:val="ar_AE" w:bidi="ar_AE"/>
        </w:rPr>
        <w:t>ويخاطب الإخوة يوسف "</w:t>
      </w:r>
      <w:r>
        <w:rPr>
          <w:b/>
          <w:rtl/>
          <w:cs/>
          <w:lang w:val="ar_AE" w:bidi="ar_AE"/>
        </w:rPr>
        <w:t>سيدي</w:t>
      </w:r>
      <w:r>
        <w:rPr>
          <w:rtl/>
          <w:cs/>
          <w:lang w:val="ar_AE" w:bidi="ar_AE"/>
        </w:rPr>
        <w:t>". وسيدي هو لقب احترام أو تكريم يُعطى لشخص له مكانة أعلى أو سلطان. وقد تكون تعبيرات أخرى مثل جلالتك أو فخامتك.</w:t>
      </w:r>
    </w:p>
    <w:p>
      <w:pPr>
        <w:bidi/>
      </w:pPr>
      <w:r>
        <w:rPr>
          <w:rtl/>
          <w:cs/>
          <w:lang w:val="ar_AE" w:bidi="ar_AE"/>
        </w:rPr>
      </w:r>
      <w:r>
        <w:rPr>
          <w:rtl/>
          <w:cs/>
          <w:lang w:val="ar_AE" w:bidi="ar_AE"/>
        </w:rPr>
        <w:t xml:space="preserve">يتحدث يوسف بقسوة أو يستخدم نبرة صوته قاسية في حديثه إلى إخوته. وتذكَّر يوسف </w:t>
      </w:r>
      <w:r>
        <w:rPr>
          <w:b/>
          <w:rtl/>
          <w:cs/>
          <w:lang w:val="ar_AE" w:bidi="ar_AE"/>
        </w:rPr>
        <w:t>الأحلام</w:t>
      </w:r>
      <w:r>
        <w:rPr>
          <w:rtl/>
          <w:cs/>
          <w:lang w:val="ar_AE" w:bidi="ar_AE"/>
        </w:rPr>
        <w:t xml:space="preserve"> التي أتته في صباه. استخدموا الكلمة ذاتها التي استخدمتموها في المقاطع السابقة للإشارة إلى الحلم. كلمة </w:t>
      </w:r>
      <w:r>
        <w:rPr>
          <w:rtl/>
          <w:cs/>
          <w:lang w:val="ar_AE" w:bidi="ar_AE"/>
        </w:rPr>
        <w:t>أحلام</w:t>
      </w:r>
      <w:r>
        <w:rPr>
          <w:rtl/>
          <w:cs/>
          <w:lang w:val="ar_AE" w:bidi="ar_AE"/>
        </w:rPr>
        <w:t xml:space="preserve"> موجودة في قاموس الكلمات الرئيسية.</w:t>
      </w:r>
    </w:p>
    <w:p>
      <w:pPr>
        <w:bidi/>
      </w:pPr>
      <w:r>
        <w:rPr>
          <w:rtl/>
          <w:cs/>
          <w:lang w:val="ar_AE" w:bidi="ar_AE"/>
        </w:rPr>
      </w:r>
      <w:r>
        <w:rPr>
          <w:rtl/>
          <w:cs/>
          <w:lang w:val="ar_AE" w:bidi="ar_AE"/>
        </w:rPr>
        <w:t>ويخبر الإخوة العشرة يوسف أن واحدًا منهم قد ذهب أو لم يعد معهم. وهم يقصدون أن هذا الأخ مات. في بعض اللغات، ذكر موت أحدهم مباشرة، يحمل قسوة. وتستخدم اللغة تعبيرًا تلطيفيًا يعني أن الشخص ميت. احرصوا على ترجمة هذا إلى معنى أن الأخ مات. ويعتقد الإخوة العشرة أن يوسف مات. لا يعلمون أن يوسف حي ويتحدث إليهم.</w:t>
      </w:r>
    </w:p>
    <w:p>
      <w:pPr>
        <w:bidi/>
      </w:pPr>
      <w:r>
        <w:rPr>
          <w:rtl/>
          <w:cs/>
          <w:lang w:val="ar_AE" w:bidi="ar_AE"/>
        </w:rPr>
      </w:r>
      <w:r>
        <w:rPr>
          <w:rtl/>
          <w:cs/>
          <w:lang w:val="ar_AE" w:bidi="ar_AE"/>
        </w:rPr>
        <w:t xml:space="preserve">يقول يوسف: "أنا رجلٌ يخاف الله". فيوسف يقصد أنه: "رجلٌ به مخافة </w:t>
      </w:r>
      <w:r>
        <w:rPr>
          <w:b/>
          <w:rtl/>
          <w:cs/>
          <w:lang w:val="ar_AE" w:bidi="ar_AE"/>
        </w:rPr>
        <w:t>الله</w:t>
      </w:r>
      <w:r>
        <w:rPr>
          <w:rtl/>
          <w:cs/>
          <w:lang w:val="ar_AE" w:bidi="ar_AE"/>
        </w:rPr>
        <w:t xml:space="preserve">. يتحدث يوسف عن الله. استخدموا الاسم عينه الذي استخدمتوه في المقاطع الأخرى للإشارة إلى الرب. </w:t>
      </w:r>
      <w:r>
        <w:rPr>
          <w:rtl/>
          <w:cs/>
          <w:lang w:val="ar_AE" w:bidi="ar_AE"/>
        </w:rPr>
        <w:t>الله</w:t>
      </w:r>
      <w:r>
        <w:rPr>
          <w:rtl/>
          <w:cs/>
          <w:lang w:val="ar_AE" w:bidi="ar_AE"/>
        </w:rPr>
        <w:t xml:space="preserve"> اسم يُناقَش في "قاموس الكلمات الرئيسية". ستجدون مصطلح </w:t>
      </w:r>
      <w:r>
        <w:rPr>
          <w:rtl/>
          <w:cs/>
          <w:lang w:val="ar_AE" w:bidi="ar_AE"/>
        </w:rPr>
        <w:t>مخافة الله</w:t>
      </w:r>
      <w:r>
        <w:rPr>
          <w:rtl/>
          <w:cs/>
          <w:lang w:val="ar_AE" w:bidi="ar_AE"/>
        </w:rPr>
        <w:t xml:space="preserve"> في قاموس الكلمات الرئيسية.</w:t>
      </w:r>
    </w:p>
    <w:p>
      <w:pPr>
        <w:bidi/>
      </w:pPr>
      <w:r>
        <w:rPr>
          <w:rtl/>
          <w:cs/>
          <w:lang w:val="ar_AE" w:bidi="ar_AE"/>
        </w:rPr>
      </w:r>
      <w:r>
        <w:rPr>
          <w:rtl/>
          <w:cs/>
          <w:lang w:val="ar_AE" w:bidi="ar_AE"/>
        </w:rPr>
        <w:t>يستخدم رأوبين مجازين عند الحديث مع إخوته. ويقول رأوبين: "</w:t>
      </w:r>
      <w:r>
        <w:rPr>
          <w:b/>
          <w:rtl/>
          <w:cs/>
          <w:lang w:val="ar_AE" w:bidi="ar_AE"/>
        </w:rPr>
        <w:t>أخطأنا</w:t>
      </w:r>
      <w:r>
        <w:rPr>
          <w:rtl/>
          <w:cs/>
          <w:lang w:val="ar_AE" w:bidi="ar_AE"/>
        </w:rPr>
        <w:t xml:space="preserve"> إلى الغلام". سأل راؤبين سؤالًا استنكاريًا. لنا أن نصيغها إلى جملة خبرية. يُناقَش مُصطلح </w:t>
      </w:r>
      <w:r>
        <w:rPr>
          <w:rtl/>
          <w:cs/>
          <w:lang w:val="ar_AE" w:bidi="ar_AE"/>
        </w:rPr>
        <w:t>خطية</w:t>
      </w:r>
      <w:r>
        <w:rPr>
          <w:rtl/>
          <w:cs/>
          <w:lang w:val="ar_AE" w:bidi="ar_AE"/>
        </w:rPr>
        <w:t xml:space="preserve"> في قاموس الكلمات الرئيسية. ويقول رأوبين هنا: "قلتُ لكم ألا تؤذوا الغلام". فالضرر واقع على يوسف. حافظوا على اتساق ترجمة لفظة خطية ووحدتها في كل المقاطع.</w:t>
      </w:r>
    </w:p>
    <w:p>
      <w:pPr>
        <w:bidi/>
      </w:pPr>
      <w:r>
        <w:rPr>
          <w:rtl/>
          <w:cs/>
          <w:lang w:val="ar_AE" w:bidi="ar_AE"/>
        </w:rPr>
      </w:r>
      <w:r>
        <w:rPr>
          <w:rtl/>
          <w:cs/>
          <w:lang w:val="ar_AE" w:bidi="ar_AE"/>
        </w:rPr>
        <w:t xml:space="preserve">ويقول رأوبين أيضًا: "سنُسأل عن </w:t>
      </w:r>
      <w:r>
        <w:rPr>
          <w:b/>
          <w:rtl/>
          <w:cs/>
          <w:lang w:val="ar_AE" w:bidi="ar_AE"/>
        </w:rPr>
        <w:t>دمه</w:t>
      </w:r>
      <w:r>
        <w:rPr>
          <w:rtl/>
          <w:cs/>
          <w:lang w:val="ar_AE" w:bidi="ar_AE"/>
        </w:rPr>
        <w:t xml:space="preserve">". يشير اسم رأوبين إلى أنهم يتحملون مسؤولية موت يوسف، أو أنهم يعاقبون على موته. والدم هو مجاز إلى حياة يوسف. وغالبًا ما يُستخدم كلمة "دُم" كتعبير للحياة في الأسفار المقدسة. لم يتعرف الإخوة على يوسف. يقول رأوبين أنهم مسؤولون عن موت يوسف لأنهم باعوه عبدًا. يعتقد رأوبين أن يوسف مات وأفعال إخوته تسببت في موته. يقول رأوبين "سنُجازى على موته" أو "سنُعاقب على موته". ستجدون لفظة </w:t>
      </w:r>
      <w:r>
        <w:rPr>
          <w:rtl/>
          <w:cs/>
          <w:lang w:val="ar_AE" w:bidi="ar_AE"/>
        </w:rPr>
        <w:t>دم</w:t>
      </w:r>
      <w:r>
        <w:rPr>
          <w:rtl/>
          <w:cs/>
          <w:lang w:val="ar_AE" w:bidi="ar_AE"/>
        </w:rPr>
        <w:t xml:space="preserve"> والنقاش حولها في "قاموس الكلمات الرئيسية".</w:t>
      </w:r>
    </w:p>
    <w:p>
      <w:pPr>
        <w:bidi/>
      </w:pPr>
      <w:r>
        <w:rPr>
          <w:rtl/>
          <w:cs/>
          <w:lang w:val="ar_AE" w:bidi="ar_AE"/>
        </w:rPr>
      </w:r>
      <w:r>
        <w:rPr>
          <w:rtl/>
          <w:cs/>
          <w:lang w:val="ar_AE" w:bidi="ar_AE"/>
        </w:rPr>
        <w:t xml:space="preserve">يطلق يوسف </w:t>
      </w:r>
      <w:r>
        <w:rPr>
          <w:b/>
          <w:rtl/>
          <w:cs/>
          <w:lang w:val="ar_AE" w:bidi="ar_AE"/>
        </w:rPr>
        <w:t>قَسَمًا</w:t>
      </w:r>
      <w:r>
        <w:rPr>
          <w:rtl/>
          <w:cs/>
          <w:lang w:val="ar_AE" w:bidi="ar_AE"/>
        </w:rPr>
        <w:t xml:space="preserve"> عند الحديث مع إخوته. يُناقَش تعبير </w:t>
      </w:r>
      <w:r>
        <w:rPr>
          <w:rtl/>
          <w:cs/>
          <w:lang w:val="ar_AE" w:bidi="ar_AE"/>
        </w:rPr>
        <w:t>قَسَم</w:t>
      </w:r>
      <w:r>
        <w:rPr>
          <w:rtl/>
          <w:cs/>
          <w:lang w:val="ar_AE" w:bidi="ar_AE"/>
        </w:rPr>
        <w:t xml:space="preserve"> في قاموس الكلمات الرئيسية. يُرجى الحفاظ على اتساق ترجمة مصطلح قَسَم ووحدته في كل المقاطع. ويقول يوسف بحياة فرعون/الملك. </w:t>
      </w:r>
      <w:r>
        <w:rPr>
          <w:b/>
          <w:rtl/>
          <w:cs/>
          <w:lang w:val="ar_AE" w:bidi="ar_AE"/>
        </w:rPr>
        <w:t>وفرعون</w:t>
      </w:r>
      <w:r>
        <w:rPr>
          <w:rtl/>
          <w:cs/>
          <w:lang w:val="ar_AE" w:bidi="ar_AE"/>
        </w:rPr>
        <w:t xml:space="preserve"> هو لقب لملك مصر. يُرجى الحفاظ على اتساق ترجمة مصطلح فرعون/ملك ووحدته في كل المقاطع.</w:t>
      </w:r>
    </w:p>
    <w:p>
      <w:pPr>
        <w:bidi/>
      </w:pPr>
      <w:r>
        <w:rPr>
          <w:rtl/>
          <w:cs/>
          <w:lang w:val="ar_AE" w:bidi="ar_AE"/>
        </w:rPr>
      </w:r>
      <w:r>
        <w:rPr>
          <w:rtl/>
          <w:cs/>
          <w:lang w:val="ar_AE" w:bidi="ar_AE"/>
        </w:rPr>
        <w:t xml:space="preserve">يسجن يوسف إخوته العشرة لمدة ثلاثة أيام. ثم </w:t>
      </w:r>
      <w:r>
        <w:rPr>
          <w:b/>
          <w:rtl/>
          <w:cs/>
          <w:lang w:val="ar_AE" w:bidi="ar_AE"/>
        </w:rPr>
        <w:t>يسجن</w:t>
      </w:r>
      <w:r>
        <w:rPr>
          <w:rtl/>
          <w:cs/>
          <w:lang w:val="ar_AE" w:bidi="ar_AE"/>
        </w:rPr>
        <w:t xml:space="preserve"> شمعون إلى أن يعود إخوته مع بنيامين. يُرجى الحفاظ على اتساق ترجمة لفظة سجن ووحدتها في كل المقاطع.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42:27–38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42 :27–38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أبقى يوسف شمعون في السجن وأرسل الآخرين إلى منازلهم بعِدال القمح. أخبر يوسف الإخوة أنه يجب أن يحضروا بنيامين إلى مصر. سيظل شمعون في السجن إلى أن يأتي بنيامين. أمر يوسف العبيد أن يضعوا مال كل رجل عن الحبوب في كيسه. لقد عاد الإخوة، الذين الآن هم تسعة، إلى كنعان. ظل الأخ العاشر، شمعون، في مصر سجينًا. فيما يلي السرد الروائي للجزء التالي من قصة يوسف.</w:t>
      </w:r>
    </w:p>
    <w:p>
      <w:pPr>
        <w:bidi/>
      </w:pPr>
      <w:r>
        <w:rPr>
          <w:rtl/>
          <w:cs/>
          <w:lang w:val="ar_AE" w:bidi="ar_AE"/>
        </w:rPr>
      </w:r>
      <w:r>
        <w:rPr>
          <w:rtl/>
          <w:cs/>
          <w:lang w:val="ar_AE" w:bidi="ar_AE"/>
        </w:rPr>
        <w:t>عاد الإخوة التسعة إلى كنعان. عندما توقفوا لليلة، فتح أحد الإخوة عِدل غلاله ليطعم حماره. هذه هي المرة الأولى التي يُذكر فيها الحمير. أخذ الإخوة الحمير معهم إلى مصر ليحملوا الغلال إلى كنعان.</w:t>
      </w:r>
    </w:p>
    <w:p>
      <w:pPr>
        <w:bidi/>
      </w:pPr>
      <w:r>
        <w:rPr>
          <w:rtl/>
          <w:cs/>
          <w:lang w:val="ar_AE" w:bidi="ar_AE"/>
        </w:rPr>
      </w:r>
      <w:r>
        <w:rPr>
          <w:rtl/>
          <w:cs/>
          <w:lang w:val="ar_AE" w:bidi="ar_AE"/>
        </w:rPr>
        <w:t>وجد الأخ ماله في أعلى عدله. هذا هو المال الذي دفعه مقابل الغلال. عندما رأى الإخوة التسعة هذا المال، فطارت قلوبهم. وهذه العبارة مجاز لوصف الشعور بالرعب أو الخوف الشديد. كان خوفهم عظيمًا لدرجة أنهم شعروا كما لو أن قلوبهم خرقت صدورهم أو توقفت.</w:t>
      </w:r>
    </w:p>
    <w:p>
      <w:pPr>
        <w:bidi/>
      </w:pPr>
      <w:r>
        <w:rPr>
          <w:rtl/>
          <w:cs/>
          <w:lang w:val="ar_AE" w:bidi="ar_AE"/>
        </w:rPr>
      </w:r>
      <w:r>
        <w:rPr>
          <w:rtl/>
          <w:cs/>
          <w:lang w:val="ar_AE" w:bidi="ar_AE"/>
        </w:rPr>
        <w:t>توقفوا وناقشوا: ارووا قصة عن شخص اكتشف أو رأى شيئًا جعله يشعر بالرعب أو الخوف الشديد. ما التشبيهات أو المجاز التي يستخدمها هذا الشخص لوصف المشاعر؟</w:t>
      </w:r>
    </w:p>
    <w:p>
      <w:pPr>
        <w:bidi/>
      </w:pPr>
      <w:r>
        <w:rPr>
          <w:rtl/>
          <w:cs/>
          <w:lang w:val="ar_AE" w:bidi="ar_AE"/>
        </w:rPr>
      </w:r>
      <w:r>
        <w:rPr>
          <w:rtl/>
          <w:cs/>
          <w:lang w:val="ar_AE" w:bidi="ar_AE"/>
        </w:rPr>
        <w:t>اعرضوا صورة حمار.</w:t>
      </w:r>
    </w:p>
    <w:p>
      <w:pPr>
        <w:bidi/>
      </w:pPr>
      <w:r>
        <w:rPr>
          <w:rtl/>
          <w:cs/>
          <w:lang w:val="ar_AE" w:bidi="ar_AE"/>
        </w:rPr>
      </w:r>
      <w:r>
        <w:rPr>
          <w:rtl/>
          <w:cs/>
          <w:lang w:val="ar_AE" w:bidi="ar_AE"/>
        </w:rPr>
        <w:t>التفت الإخوة وسألوا بعضهم بعضًا سؤالًا لا يتطلب إجابة. قالوا لهم: "مَا هَذَا ٱلَّذِي صَنَعَهُ ٱللهُ بِنَا؟" يبدو النص كما لو أن كل واحد منهم يسأل أخاه هذا السؤال. وهم يعرفون أنهم في موقف خطير. يعتقدون أنهم يعاقبون على ما فعلوه بيوسف. بالنسبة لبعض اللغات، يمكن صياغته إلى جملة خبرية: "لقد فعل الله هذا بنا".</w:t>
      </w:r>
    </w:p>
    <w:p>
      <w:pPr>
        <w:bidi/>
      </w:pPr>
      <w:r>
        <w:rPr>
          <w:rtl/>
          <w:cs/>
          <w:lang w:val="ar_AE" w:bidi="ar_AE"/>
        </w:rPr>
      </w:r>
      <w:r>
        <w:rPr>
          <w:rtl/>
          <w:cs/>
          <w:lang w:val="ar_AE" w:bidi="ar_AE"/>
        </w:rPr>
        <w:t>واصلوا رحلتهم في اليوم التالي للعودة إلى كنعان. نحن لا نعرف عدد الأيام التي استغرقتها الرحلة.</w:t>
      </w:r>
    </w:p>
    <w:p>
      <w:pPr>
        <w:bidi/>
      </w:pPr>
      <w:r>
        <w:rPr>
          <w:rtl/>
          <w:cs/>
          <w:lang w:val="ar_AE" w:bidi="ar_AE"/>
        </w:rPr>
      </w:r>
      <w:r>
        <w:rPr>
          <w:rtl/>
          <w:cs/>
          <w:lang w:val="ar_AE" w:bidi="ar_AE"/>
        </w:rPr>
        <w:t>توقفوا واعرضوا خريطة مصر وكنعان. يجب أن يُحدد الطريق المحتمل على الخريطة.</w:t>
      </w:r>
    </w:p>
    <w:p>
      <w:pPr>
        <w:bidi/>
      </w:pPr>
      <w:r>
        <w:rPr>
          <w:rtl/>
          <w:cs/>
          <w:lang w:val="ar_AE" w:bidi="ar_AE"/>
        </w:rPr>
      </w:r>
      <w:r>
        <w:rPr>
          <w:rtl/>
          <w:cs/>
          <w:lang w:val="ar_AE" w:bidi="ar_AE"/>
        </w:rPr>
        <w:t>عندما وصلوا إلى بيتهم، أخبروا يعقوب بكل ما حدث لهم في مصر. عندما رووا القصة ليعقوب، كرروا العبارة التي استخدموها في مصر. لم يعد أحد الأخوة معنا. هذه طريقة لقول أن يوسف مات. يعتقدون جميعًا أن يوسف مات.</w:t>
      </w:r>
    </w:p>
    <w:p>
      <w:pPr>
        <w:bidi/>
      </w:pPr>
      <w:r>
        <w:rPr>
          <w:rtl/>
          <w:cs/>
          <w:lang w:val="ar_AE" w:bidi="ar_AE"/>
        </w:rPr>
      </w:r>
      <w:r>
        <w:rPr>
          <w:rtl/>
          <w:cs/>
          <w:lang w:val="ar_AE" w:bidi="ar_AE"/>
        </w:rPr>
        <w:t>بعد أن أخبر يعقوب قصة كل ما حدث في مصر، فتحوا عِدال الغلال ووجدوا مال كل رجل في عدله. ارتعبوا جميعًا وكذلك يعقوب. هذا خوف عظيم. إن كلمة مرتعب هي واحدة من أقوى الكلمات لوصف الخوف.</w:t>
      </w:r>
    </w:p>
    <w:p>
      <w:pPr>
        <w:bidi/>
      </w:pPr>
      <w:r>
        <w:rPr>
          <w:rtl/>
          <w:cs/>
          <w:lang w:val="ar_AE" w:bidi="ar_AE"/>
        </w:rPr>
      </w:r>
      <w:r>
        <w:rPr>
          <w:rtl/>
          <w:cs/>
          <w:lang w:val="ar_AE" w:bidi="ar_AE"/>
        </w:rPr>
        <w:t>توقفوا وناقشوا: ارووا قصة عن شخص يعاني من خوف شديد. يجب أن تحتوي القصة على عدة أنواع مختلفة من الخوف. لاحظوا اختلافات الكلمة أو عبارات وصف المستويات المختلفة للخوف. ما الكلمة التي استخدمها راوي القصة لوصف أسوأ خوف؟</w:t>
      </w:r>
    </w:p>
    <w:p>
      <w:pPr>
        <w:bidi/>
      </w:pPr>
      <w:r>
        <w:rPr>
          <w:rtl/>
          <w:cs/>
          <w:lang w:val="ar_AE" w:bidi="ar_AE"/>
        </w:rPr>
      </w:r>
      <w:r>
        <w:rPr>
          <w:rtl/>
          <w:cs/>
          <w:lang w:val="ar_AE" w:bidi="ar_AE"/>
        </w:rPr>
        <w:t>يرى يعقوب المال في العِدال. سمع يعقوب قصة ما حدث في مصر. يفترض يعقوب أن شمعون قد مات الآن أو سيموت في السجن. يتهم يعقوب التسعة الآخرين بسرقة جميع أبنائه. يقول يعقوب: يوسف مفقود وكذلك شمعون هذا يعني أن يعقوب يظن أن كلا من يوسف وشمعون قد ماتا الآن. أن تقول إن شخصًا ما مفقود هو طريقة مهذبة لقول أنه قد مات.</w:t>
      </w:r>
    </w:p>
    <w:p>
      <w:pPr>
        <w:bidi/>
      </w:pPr>
      <w:r>
        <w:rPr>
          <w:rtl/>
          <w:cs/>
          <w:lang w:val="ar_AE" w:bidi="ar_AE"/>
        </w:rPr>
      </w:r>
      <w:r>
        <w:rPr>
          <w:rtl/>
          <w:cs/>
          <w:lang w:val="ar_AE" w:bidi="ar_AE"/>
        </w:rPr>
        <w:t>توقفوا وناقشوا: احكوا قصة عن شخص مات أو شخص له عدة أفراد من العائلة ماتوا. ما الكلمات أو العبارات التي يستخدمها الشخص لوصف الذين ماتوا؟</w:t>
      </w:r>
    </w:p>
    <w:p>
      <w:pPr>
        <w:bidi/>
      </w:pPr>
      <w:r>
        <w:rPr>
          <w:rtl/>
          <w:cs/>
          <w:lang w:val="ar_AE" w:bidi="ar_AE"/>
        </w:rPr>
      </w:r>
      <w:r>
        <w:rPr>
          <w:rtl/>
          <w:cs/>
          <w:lang w:val="ar_AE" w:bidi="ar_AE"/>
        </w:rPr>
        <w:t>يعرض رأوبين أن يكون مسؤولًا عن سلامة بنيامين. يعرض رأوبين أن يسمح ليعقوب بقتل ابني رأوبين إذا فشل في إعادة بنيامين سالمًا. هذا العرض يوضح مدى جدية رأوبين يأخذ عهده بإعادة بنيامين بسلامٍ إلى البيت. رأوبين مستعد أن يخاطر بحياة ابنيه ليحرص على أن يعود بنيامين إلى يعقوب.</w:t>
      </w:r>
    </w:p>
    <w:p>
      <w:pPr>
        <w:bidi/>
      </w:pPr>
      <w:r>
        <w:rPr>
          <w:rtl/>
          <w:cs/>
          <w:lang w:val="ar_AE" w:bidi="ar_AE"/>
        </w:rPr>
      </w:r>
      <w:r>
        <w:rPr>
          <w:rtl/>
          <w:cs/>
          <w:lang w:val="ar_AE" w:bidi="ar_AE"/>
        </w:rPr>
        <w:t>يرفض يعقوب قبول عرض رأوبين. يقول يعقوب إن بنيامين لن يذهب إلى مصر. يقول يعقوب إن يوسف قد مات وبنيامين هو كل ما تبقى ليعقوب. إن يوسف وبنيامين ابني راحيل، الزوجة التي أحبها يعقوب. يعتقد يعقوب أن يوسف قد مات. لذلك كان بنيامين الابن الوحيد المتبقي لراحيل.</w:t>
      </w:r>
    </w:p>
    <w:p>
      <w:pPr>
        <w:bidi/>
      </w:pPr>
      <w:r>
        <w:rPr>
          <w:rtl/>
          <w:cs/>
          <w:lang w:val="ar_AE" w:bidi="ar_AE"/>
        </w:rPr>
      </w:r>
      <w:r>
        <w:rPr>
          <w:rtl/>
          <w:cs/>
          <w:lang w:val="ar_AE" w:bidi="ar_AE"/>
        </w:rPr>
        <w:t>يقول يعقوب: "تُنْزِلُونَ شَيْبَتِي بِحُزْنٍ إِلَى ٱلْهَاوِيَةِ". يشير يعقوب إلى شيبته كطريقة لقول أن يعقوب رجل مسن. يقول يعقوب إنه سيموت من الحزن إذا مات بنيامين أيضًا. الهاوية حيث يذهب الموتى. وتعني أيضًا القبر. يقول يعقوب: "سأموت من حزن وأدفن في قبري".</w:t>
      </w:r>
    </w:p>
    <w:p>
      <w:pPr>
        <w:bidi/>
      </w:pPr>
      <w:r>
        <w:rPr>
          <w:rtl/>
          <w:cs/>
          <w:lang w:val="ar_AE" w:bidi="ar_AE"/>
        </w:rPr>
      </w:r>
      <w:r>
        <w:rPr>
          <w:rtl/>
          <w:cs/>
          <w:lang w:val="ar_AE" w:bidi="ar_AE"/>
        </w:rPr>
        <w:t>توقفوا وناقشوا: احكوا قصة رجل مسن أشرف على الموت. كيف يتحدث عن موته وما الذي يتوقع أن يحدث؟ استمعوا بعناية إلى ما يقوله الرجل لوصف ما يظن أنه سيحدث.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يغادر الإخوة مصر ويتوجهون إلى كنعان. ويتوقفون الليلة الأولى ويجدون مال الغلال في عدل أحدهم. فيرتعبوا.</w:t>
      </w:r>
    </w:p>
    <w:p>
      <w:pPr>
        <w:bidi/>
      </w:pPr>
      <w:r>
        <w:rPr>
          <w:rtl/>
          <w:cs/>
          <w:lang w:val="ar_AE" w:bidi="ar_AE"/>
        </w:rPr>
      </w:r>
      <w:r>
        <w:rPr>
          <w:b/>
          <w:rtl/>
          <w:cs/>
          <w:lang w:val="ar_AE" w:bidi="ar_AE"/>
        </w:rPr>
        <w:t>المشهد الثاني:</w:t>
      </w:r>
      <w:r>
        <w:rPr>
          <w:rtl/>
          <w:cs/>
          <w:lang w:val="ar_AE" w:bidi="ar_AE"/>
        </w:rPr>
        <w:t xml:space="preserve"> يصل الإخوة التسعة إلى كنعان ويخبرون يعقوب بكل ما حدث لهم.</w:t>
      </w:r>
    </w:p>
    <w:p>
      <w:pPr>
        <w:bidi/>
      </w:pPr>
      <w:r>
        <w:rPr>
          <w:rtl/>
          <w:cs/>
          <w:lang w:val="ar_AE" w:bidi="ar_AE"/>
        </w:rPr>
      </w:r>
      <w:r>
        <w:rPr>
          <w:b/>
          <w:rtl/>
          <w:cs/>
          <w:lang w:val="ar_AE" w:bidi="ar_AE"/>
        </w:rPr>
        <w:t>المشهد الثالث:</w:t>
      </w:r>
      <w:r>
        <w:rPr>
          <w:rtl/>
          <w:cs/>
          <w:lang w:val="ar_AE" w:bidi="ar_AE"/>
        </w:rPr>
        <w:t xml:space="preserve"> يفرغون عدالهم ويكتشفون أن في كل عدل لتسعتهم نقوده. يخاف يعقوب وأبنائه التسعة. يوافق يعقوب أخيرًا على السماح لبنيامين بالذهاب إلى مصر. </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ذكر اسم شمعون</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ذكر بنيامين</w:t>
      </w:r>
    </w:p>
    <w:p>
      <w:pPr>
        <w:pStyle w:val="ListBullet"/>
        <w:bidi/>
        <w:spacing w:line="240" w:lineRule="auto"/>
        <w:ind w:left="720"/>
      </w:pPr>
      <w:r>
        <w:rPr>
          <w:rtl/>
          <w:cs/>
          <w:lang w:val="ar_AE" w:bidi="ar_AE"/>
        </w:rPr>
      </w:r>
      <w:r>
        <w:rPr>
          <w:rtl/>
          <w:cs/>
          <w:lang w:val="ar_AE" w:bidi="ar_AE"/>
        </w:rPr>
        <w:t>ويذكر يوسف بصفته حاكم مصر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بدأ الإخوة طريقهم إلى كنعان. ويتوقفون ليلا. يفتح أحد الإخوة عدله فيجد المال. فخافوا كلهم. يستخدم المقطع مجازًا في قوله "طارت قلوبهم" القلب طار من قفصه خوفًا. فهو تعبير عن الخوف. لا نعرف كم استغرقت رحلة العودة إلى كنعان.</w:t>
      </w:r>
    </w:p>
    <w:p>
      <w:pPr>
        <w:bidi/>
      </w:pPr>
      <w:r>
        <w:rPr>
          <w:rtl/>
          <w:cs/>
          <w:lang w:val="ar_AE" w:bidi="ar_AE"/>
        </w:rPr>
      </w:r>
      <w:r>
        <w:rPr>
          <w:rtl/>
          <w:cs/>
          <w:lang w:val="ar_AE" w:bidi="ar_AE"/>
        </w:rPr>
        <w:t>في المشهد الثاني، يصل الإخوة إلى كنعان ويخبرون يعقوب بكل ما حدث. وبينما يتحدثون، يكررون الطريقة التي قالوا بها أن يوسف مات. فقالوا إن أحد الأخوة لم يعد معنا. فيخبرون يعقوب أن الحاكم تحدَّث معهم بقسوة. ويخبرون يعقوب أنهم أخبروا الحاكم أن لهم جميعًا أب واحد. وهذه طريقة للقول إنهم ليسوا جواسيس. لن يرسل أبناءه كل جواسيس ويخاطر بقتلهم أو سجنهم جميعًا.</w:t>
      </w:r>
    </w:p>
    <w:p>
      <w:pPr>
        <w:bidi/>
      </w:pPr>
      <w:r>
        <w:rPr>
          <w:rtl/>
          <w:cs/>
          <w:lang w:val="ar_AE" w:bidi="ar_AE"/>
        </w:rPr>
      </w:r>
      <w:r>
        <w:rPr>
          <w:rtl/>
          <w:cs/>
          <w:lang w:val="ar_AE" w:bidi="ar_AE"/>
        </w:rPr>
        <w:t>يشرحون ليعقوب أن شمعون كان عليه أن يبقى في مصر سجينًا حتى يعودوا إلى مصر مع بنيامين. وقالوا ليعقوب إن إخراج شمعون من السجن، يتطلب نزول بنيامين إلى مصر.</w:t>
      </w:r>
    </w:p>
    <w:p>
      <w:pPr>
        <w:bidi/>
      </w:pPr>
      <w:r>
        <w:rPr>
          <w:rtl/>
          <w:cs/>
          <w:lang w:val="ar_AE" w:bidi="ar_AE"/>
        </w:rPr>
      </w:r>
      <w:r>
        <w:rPr>
          <w:rtl/>
          <w:cs/>
          <w:lang w:val="ar_AE" w:bidi="ar_AE"/>
        </w:rPr>
        <w:t>في المشهد الثالث، بعد أن أخبروا يعقوب بكل ما حدث، يفرغون الحبوب ويكتشفون أن مال كل رجل قد وضعت في عدل غلاله. فخاف يعقوب وأبناؤه التسعة عندما رأوا المال.</w:t>
      </w:r>
    </w:p>
    <w:p>
      <w:pPr>
        <w:bidi/>
      </w:pPr>
      <w:r>
        <w:rPr>
          <w:rtl/>
          <w:cs/>
          <w:lang w:val="ar_AE" w:bidi="ar_AE"/>
        </w:rPr>
      </w:r>
      <w:r>
        <w:rPr>
          <w:rtl/>
          <w:cs/>
          <w:lang w:val="ar_AE" w:bidi="ar_AE"/>
        </w:rPr>
        <w:t>فأخبر يعقوب أبناءه أنهم يريدون أن يسلبوه جميع أبنائه. يعتقد يعقوب أن يوسف قد مات. يعتقد يعقوب أن شمعون سيموت في السجن. يخاف يعقوب من أنه إذا ذهب بنيامين إلى مصر، سيصيبه مكروه.</w:t>
      </w:r>
    </w:p>
    <w:p>
      <w:pPr>
        <w:bidi/>
      </w:pPr>
      <w:r>
        <w:rPr>
          <w:rtl/>
          <w:cs/>
          <w:lang w:val="ar_AE" w:bidi="ar_AE"/>
        </w:rPr>
      </w:r>
      <w:r>
        <w:rPr>
          <w:rtl/>
          <w:cs/>
          <w:lang w:val="ar_AE" w:bidi="ar_AE"/>
        </w:rPr>
        <w:t>يعرض رأوبين، الابن البكر، أن يتحمل مسؤولية سلامة بنيامين. ويعد رأوبين أن يعتني ببنيامين ويرجعه إلى يعقوب. فيقدِّم رأوبين ابنيه إلى يعقوب إذا أخفق في حفظ هذا الوعد.</w:t>
      </w:r>
    </w:p>
    <w:p>
      <w:pPr>
        <w:bidi/>
      </w:pPr>
      <w:r>
        <w:rPr>
          <w:rtl/>
          <w:cs/>
          <w:lang w:val="ar_AE" w:bidi="ar_AE"/>
        </w:rPr>
      </w:r>
      <w:r>
        <w:rPr>
          <w:rtl/>
          <w:cs/>
          <w:lang w:val="ar_AE" w:bidi="ar_AE"/>
        </w:rPr>
        <w:t>يستخدم يعقوب مجاز لوصف مشاعره بشأن السماح لبنيامين بالذهاب إلى مصر. ويقول يعقوب إنه مُسن، وإن أبناءه التسعة سيميتونه حزنًا.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ذُكر اسم شمعون</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ذكر بنيامين</w:t>
      </w:r>
    </w:p>
    <w:p>
      <w:pPr>
        <w:pStyle w:val="ListBullet"/>
        <w:bidi/>
        <w:spacing w:line="240" w:lineRule="auto"/>
        <w:ind w:left="720"/>
      </w:pPr>
      <w:r>
        <w:rPr>
          <w:rtl/>
          <w:cs/>
          <w:lang w:val="ar_AE" w:bidi="ar_AE"/>
        </w:rPr>
      </w:r>
      <w:r>
        <w:rPr>
          <w:rtl/>
          <w:cs/>
          <w:lang w:val="ar_AE" w:bidi="ar_AE"/>
        </w:rPr>
        <w:t>ويذكر يوسف بصفته حاكم مصر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كان الإخوة التسعة في طريق عودتهم إلى كنعان. فقد تركوا شمعون مسجونًا في مصر. في الليلة الأولى في طريق عودتهم، توقفوا ليبيتوا المساء، يفتح أحد الإخوة عدله ليحضر طعامًا لحماره. يكتشف أن كيس ماله الذي دفعه مقابل الغلال موجودة على فم عدله. فيخبر الآخرين. فطارت قلوبهم منهم! فيسألوا بعضهم بعضًا: "مَا هَذَا ٱلَّذِي صَنَعَهُ ٱللهُ بِنَا؟"</w:t>
      </w:r>
    </w:p>
    <w:p>
      <w:pPr>
        <w:bidi/>
      </w:pPr>
      <w:r>
        <w:rPr>
          <w:rtl/>
          <w:cs/>
          <w:lang w:val="ar_AE" w:bidi="ar_AE"/>
        </w:rPr>
      </w:r>
      <w:r>
        <w:rPr>
          <w:rtl/>
          <w:cs/>
          <w:lang w:val="ar_AE" w:bidi="ar_AE"/>
        </w:rPr>
        <w:t>أوقفوا التمثيل: اسألوا الأخ الذي وجد المال: "بما تشعر الآن؟" قد تسمع: "أنا مرتعب. لقد دفعتُ هذا المال مقابل الغلال. كيف عادت إلى عدلي؟ فسيتهمونني بسرقة هذا المال. سيُقبض عليّ لأُسجَن وأموت هناك. لا أعرف كيف وصل هذا المال إلى هنا. ماذا سيقع بي؟" اسألوا بقية الإخوة: "بما تشعرون الآن؟" قد تسمعون إجابات مثل: "أنا مرتعب. لا أفهم ما الذي يفعله الله بنا هنا. أعلم أننا أخطأنا مع يوسف، لكن هذا كان أكثر من عشرين سنة. لماذا يحدث كل هذا الآن؟ لا أعرف ماذا أفعل بشأن هذا". واصلوا التمثيل.</w:t>
      </w:r>
    </w:p>
    <w:p>
      <w:pPr>
        <w:bidi/>
      </w:pPr>
      <w:r>
        <w:rPr>
          <w:rtl/>
          <w:cs/>
          <w:lang w:val="ar_AE" w:bidi="ar_AE"/>
        </w:rPr>
      </w:r>
      <w:r>
        <w:rPr>
          <w:rtl/>
          <w:cs/>
          <w:lang w:val="ar_AE" w:bidi="ar_AE"/>
        </w:rPr>
        <w:t>في المشهد الثاني، يصل الإخوة التسعة إلى كنعان ويبدأون شرح ما حدث في مصر إلى يعقوب. يسمع يعقوب أن شمعون تُرك في مصر سجينًا. وأن بنيامين لا بد أن يذهب إلى مصر حتى يُطلق سراح شمعون من السجن.</w:t>
      </w:r>
    </w:p>
    <w:p>
      <w:pPr>
        <w:bidi/>
      </w:pPr>
      <w:r>
        <w:rPr>
          <w:rtl/>
          <w:cs/>
          <w:lang w:val="ar_AE" w:bidi="ar_AE"/>
        </w:rPr>
      </w:r>
      <w:r>
        <w:rPr>
          <w:rtl/>
          <w:cs/>
          <w:lang w:val="ar_AE" w:bidi="ar_AE"/>
        </w:rPr>
        <w:t>أوقفوا التمثيل واسألوا يعقوب: "ما شعورك الآن؟" قد تسمعون عبارات مثل: "هذا أمر رهيب. لا أعرف ماذا أفعل! إذا تركت بنيامين يذهب، فقد أخسر كلا الابنيين. وإن أبقيتُ بنيامين هنا، فسيموت شمعون. لا يمكنني أن أترك بنيامين يذهب. بنيامين هو كل ما تبقى لي من راحيل. يجب أن أبقي بنيامين معي. كيف لي أن أدع شمعون يموت؟ هذا وضع رهيب". واصلوا التمثيل.</w:t>
      </w:r>
    </w:p>
    <w:p>
      <w:pPr>
        <w:bidi/>
      </w:pPr>
      <w:r>
        <w:rPr>
          <w:rtl/>
          <w:cs/>
          <w:lang w:val="ar_AE" w:bidi="ar_AE"/>
        </w:rPr>
      </w:r>
      <w:r>
        <w:rPr>
          <w:rtl/>
          <w:cs/>
          <w:lang w:val="ar_AE" w:bidi="ar_AE"/>
        </w:rPr>
        <w:t>في المشهد الثالث، يفك الإخوة التسعة عدال غلالهم. وهم يفرغونها، يجدون أن مال كل منهم في فم عدله. يخاف يعقوب وأبناؤه التسعة جميعًا.</w:t>
      </w:r>
    </w:p>
    <w:p>
      <w:pPr>
        <w:bidi/>
      </w:pPr>
      <w:r>
        <w:rPr>
          <w:rtl/>
          <w:cs/>
          <w:lang w:val="ar_AE" w:bidi="ar_AE"/>
        </w:rPr>
      </w:r>
      <w:r>
        <w:rPr>
          <w:rtl/>
          <w:cs/>
          <w:lang w:val="ar_AE" w:bidi="ar_AE"/>
        </w:rPr>
        <w:t>أوقفوا التمثيل: اسألوا يعقوب: "لماذا أنت خائفٌ الآن؟" قد تسمعون إجابات مثل: "هذا ليس أمرًا طبيعيًا. سيتهمون أبنائي بالسرقة. وهم لم يسرقوا شيء. وقد دفعوا ثمن الغلال. لا أعرف ما الذي سنفعله. كيف سنتمكن من أن نرجع ونستعيد شمعون؟ وهذا يعني أن شمعون سيموت في السجن في مصر. لا أفهم لماذا يحدث هذا". واصلوا التمثيل.</w:t>
      </w:r>
    </w:p>
    <w:p>
      <w:pPr>
        <w:bidi/>
      </w:pPr>
      <w:r>
        <w:rPr>
          <w:rtl/>
          <w:cs/>
          <w:lang w:val="ar_AE" w:bidi="ar_AE"/>
        </w:rPr>
      </w:r>
      <w:r>
        <w:rPr>
          <w:rtl/>
          <w:cs/>
          <w:lang w:val="ar_AE" w:bidi="ar_AE"/>
        </w:rPr>
        <w:t>يتهم يعقوب أبناءه بسلبه 3 من أبنائه. يوسف مات. شمعون ميت. والآن يريدون أخذ بنيامين. يتكلم يعقوب بحرقة. وهم لا يعرفون ما الذي حدث لشمعون.</w:t>
      </w:r>
    </w:p>
    <w:p>
      <w:pPr>
        <w:bidi/>
      </w:pPr>
      <w:r>
        <w:rPr>
          <w:rtl/>
          <w:cs/>
          <w:lang w:val="ar_AE" w:bidi="ar_AE"/>
        </w:rPr>
      </w:r>
      <w:r>
        <w:rPr>
          <w:rtl/>
          <w:cs/>
          <w:lang w:val="ar_AE" w:bidi="ar_AE"/>
        </w:rPr>
        <w:t>رأوبين هو الابن الأكبر. يتعهد رأوبين بأن يحافظ على سلامة بنيامين. فيقدِّم رأوبين ابنيه إلى يعقوب إذا لم يرجع بنيامين. يرفض يعقوب أن يسمح لبنيامين بالذهاب إلى مصر.</w:t>
      </w:r>
    </w:p>
    <w:p>
      <w:pPr>
        <w:bidi/>
      </w:pPr>
      <w:r>
        <w:rPr>
          <w:rtl/>
          <w:cs/>
          <w:lang w:val="ar_AE" w:bidi="ar_AE"/>
        </w:rPr>
      </w:r>
      <w:r>
        <w:rPr>
          <w:rtl/>
          <w:cs/>
          <w:lang w:val="ar_AE" w:bidi="ar_AE"/>
        </w:rPr>
        <w:t>أوقفوا التمثيل: اسألوا الإخوة: "ما شعوركم عندما تسمعون أبيكم يرفض نزول بنيامين إلى مصر؟" قد تسمعون إجابات مثل: "هذا أمر طبيعي. لقد أحب أبناء راحيل أكثر منا. وسيحتفظ بنيامين ويترك شمعون لمصيره. وهذا اختيار رهيب. نحن نتحمل جزءًا من المسؤولية. نحن من أفقدناه يوسف. خطأنا برمته! فنحن سنكون مسؤولين عن ذلك إذا مات شمعون". أو "أظن أنه ينبغي أن ننتظر قليلًا حتى يهدأ، ونتحدث معه مجددًا. ربما سيرى سببًا ويدرك أنه لا يمكننا أن نترك شمعون ليموت في السجن. ربما يثق برأوبين". أو "أتمنى أن نخبره بكل ما فعلناه بيوسف. قد يساعده هذا على أن يعرف. لا أعرف. قد يتسبب هذا في موته من الحزن إذا كان يعلم مدى شرنا. أظن أنه لا يمكننا أن نخبره. فلنتركه في حزنه". واصلوا التمثيل.</w:t>
      </w:r>
    </w:p>
    <w:p>
      <w:pPr>
        <w:bidi/>
      </w:pPr>
      <w:r>
        <w:rPr>
          <w:rtl/>
          <w:cs/>
          <w:lang w:val="ar_AE" w:bidi="ar_AE"/>
        </w:rPr>
      </w:r>
      <w:r>
        <w:rPr>
          <w:rtl/>
          <w:cs/>
          <w:lang w:val="ar_AE" w:bidi="ar_AE"/>
        </w:rPr>
        <w:t>ينهي يعقوب كلامه بالقول إن أي شيء يحدث لبنيامين سيتسبب في موته، وهو مسن، من الحزن.</w:t>
      </w:r>
    </w:p>
    <w:p>
      <w:pPr>
        <w:bidi/>
      </w:pPr>
      <w:r>
        <w:rPr>
          <w:rtl/>
          <w:cs/>
          <w:lang w:val="ar_AE" w:bidi="ar_AE"/>
        </w:rPr>
      </w:r>
      <w:r>
        <w:rPr>
          <w:rtl/>
          <w:cs/>
          <w:lang w:val="ar_AE" w:bidi="ar_AE"/>
        </w:rPr>
        <w:t>أوقفوا التمثيل: اسألوا الإخوة: "ما شعوركم عندما تسمعون أبوكم يتحدث بهذه الطريقة؟" قد تسمعون إجابات مثل: "أشعر بالذنب. أعلم أنني مسؤول جزئياً عن هذا بسبب ما فعلته بيوسف. ظننت أن أبينا سيموت من الحزن بسبب يوسف. إذا حدث شيء لبنيامين، فسيموت على الأرجح من الحزن وسيكون هذا بسببي".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عندما وجد الإخوة المال في عدل حبوب أحدهم، طارت قلوبهم. أي انقبضت خوفًا. لك التعبير عنها بصيغ مجازية أخرى.</w:t>
      </w:r>
    </w:p>
    <w:p>
      <w:pPr>
        <w:bidi/>
      </w:pPr>
      <w:r>
        <w:rPr>
          <w:rtl/>
          <w:cs/>
          <w:lang w:val="ar_AE" w:bidi="ar_AE"/>
        </w:rPr>
      </w:r>
      <w:r>
        <w:rPr>
          <w:rtl/>
          <w:cs/>
          <w:lang w:val="ar_AE" w:bidi="ar_AE"/>
        </w:rPr>
        <w:t xml:space="preserve">سأل الإخوة: "ماذا صنع بنا </w:t>
      </w:r>
      <w:r>
        <w:rPr>
          <w:b/>
          <w:rtl/>
          <w:cs/>
          <w:lang w:val="ar_AE" w:bidi="ar_AE"/>
        </w:rPr>
        <w:t>الله؟</w:t>
      </w:r>
      <w:r>
        <w:rPr>
          <w:rtl/>
          <w:cs/>
          <w:lang w:val="ar_AE" w:bidi="ar_AE"/>
        </w:rPr>
        <w:t xml:space="preserve">" وهذه الكلمة "الله" هي ذات الكلمة الشائعة التي استخدمتموها للإشارة إلى الله. </w:t>
      </w:r>
      <w:r>
        <w:rPr>
          <w:rtl/>
          <w:cs/>
          <w:lang w:val="ar_AE" w:bidi="ar_AE"/>
        </w:rPr>
        <w:t>الله</w:t>
      </w:r>
      <w:r>
        <w:rPr>
          <w:rtl/>
          <w:cs/>
          <w:lang w:val="ar_AE" w:bidi="ar_AE"/>
        </w:rPr>
        <w:t xml:space="preserve"> اسم يُناقَش في "قاموس الكلمات الرئيسية". وهذا سؤال لا يتطلب إجابة. ويمكن أن يتغيّر السؤال إلى جملة خبرية.</w:t>
      </w:r>
    </w:p>
    <w:p>
      <w:pPr>
        <w:bidi/>
      </w:pPr>
      <w:r>
        <w:rPr>
          <w:rtl/>
          <w:cs/>
          <w:lang w:val="ar_AE" w:bidi="ar_AE"/>
        </w:rPr>
      </w:r>
      <w:r>
        <w:rPr>
          <w:rtl/>
          <w:cs/>
          <w:lang w:val="ar_AE" w:bidi="ar_AE"/>
        </w:rPr>
        <w:t>يستخدم هذا المقطع عبارة "لقد رحل يوسف" أو "لم يعد يوسف موجوداً" عدة مرات. إنها صيغة لقول إن يوسف مات. يستخدم يعقوب العبارة نفسها للحديث عن شمعون. استخدم طريقة مناسبة ثقافياً للقول بأن يوسف قد مات.</w:t>
      </w:r>
    </w:p>
    <w:p>
      <w:pPr>
        <w:bidi/>
      </w:pPr>
      <w:r>
        <w:rPr>
          <w:rtl/>
          <w:cs/>
          <w:lang w:val="ar_AE" w:bidi="ar_AE"/>
        </w:rPr>
      </w:r>
      <w:r>
        <w:rPr>
          <w:rtl/>
          <w:cs/>
          <w:lang w:val="ar_AE" w:bidi="ar_AE"/>
        </w:rPr>
        <w:t xml:space="preserve">ويقول إن فقدان بنيامين سيميته، وهو رجل مسن، من الحزن والذهاب إلى </w:t>
      </w:r>
      <w:r>
        <w:rPr>
          <w:b/>
          <w:rtl/>
          <w:cs/>
          <w:lang w:val="ar_AE" w:bidi="ar_AE"/>
        </w:rPr>
        <w:t>الهاوية</w:t>
      </w:r>
      <w:r>
        <w:rPr>
          <w:rtl/>
          <w:cs/>
          <w:lang w:val="ar_AE" w:bidi="ar_AE"/>
        </w:rPr>
        <w:t xml:space="preserve"> أو إلى قبره. الهاوية هو اسم المكان الذي يذهب إليه الموتى. ستجدون كلمة </w:t>
      </w:r>
      <w:r>
        <w:rPr>
          <w:rtl/>
          <w:cs/>
          <w:lang w:val="ar_AE" w:bidi="ar_AE"/>
        </w:rPr>
        <w:t>هاوية</w:t>
      </w:r>
      <w:r>
        <w:rPr>
          <w:rtl/>
          <w:cs/>
          <w:lang w:val="ar_AE" w:bidi="ar_AE"/>
        </w:rPr>
        <w:t xml:space="preserve"> في قاموس الكلمات الرئيسية. يُرجى الحفاظ على اتساق ترجمة مصطلح هاوية ووحدته في كل المقاطع.</w:t>
      </w:r>
    </w:p>
    <w:p>
      <w:pPr>
        <w:bidi/>
      </w:pPr>
      <w:r>
        <w:rPr>
          <w:rtl/>
          <w:cs/>
          <w:lang w:val="ar_AE" w:bidi="ar_AE"/>
        </w:rPr>
      </w:r>
      <w:r>
        <w:rPr>
          <w:rtl/>
          <w:cs/>
          <w:lang w:val="ar_AE" w:bidi="ar_AE"/>
        </w:rPr>
        <w:t>يذكر يعقوب شيبة رأسه. وهذه طريقة للقول إن يعقوب رجل مسن.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43:1–34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43: 1–34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طالت المجاعة وتفحشت شدتها. نحن لا نعرف كم من الوقت قد مر منذ المقطع السابق. لقد استهلك يعقوب وعائلته كل الحبوب التي أحضرها الإخوة من مصر. لم يكن في أرض كنعان أي طعام. وهذا هو السرد الروائي للجزء التالي من قصة يوسف.</w:t>
      </w:r>
    </w:p>
    <w:p>
      <w:pPr>
        <w:bidi/>
      </w:pPr>
      <w:r>
        <w:rPr>
          <w:rtl/>
          <w:cs/>
          <w:lang w:val="ar_AE" w:bidi="ar_AE"/>
        </w:rPr>
      </w:r>
      <w:r>
        <w:rPr>
          <w:rtl/>
          <w:cs/>
          <w:lang w:val="ar_AE" w:bidi="ar_AE"/>
        </w:rPr>
        <w:t>تستخدم معظم الترجمات اسم يعقوب الآخر إسرائيل، في هذا المقطع. أعطى الله يعقوب اسمًا جديدًا، هو إسرائيل، عندما تصارع مع الله طوال الليل. يعقوب هو إسرائيل، الشخص ذاته.</w:t>
      </w:r>
    </w:p>
    <w:p>
      <w:pPr>
        <w:bidi/>
      </w:pPr>
      <w:r>
        <w:rPr>
          <w:rtl/>
          <w:cs/>
          <w:lang w:val="ar_AE" w:bidi="ar_AE"/>
        </w:rPr>
      </w:r>
      <w:r>
        <w:rPr>
          <w:rtl/>
          <w:cs/>
          <w:lang w:val="ar_AE" w:bidi="ar_AE"/>
        </w:rPr>
        <w:t>بينما كانوا يناقشون العودة إلى مصر، يصبح يهوذا، الابن الرابع ليعقوب من ليئة، المتحدَّث باسم الإخوة. في المقطع السابق، كان راؤبين، الابن البكر، هو المتحدث ما من تفسير لهذا التغيير. في أثناء استماعك لهذا المقطع، يبدو الأمر كما لو أن يعقوب يفعل كل ما في وسعه إما لتجنب إرسال بنيامين وإما لتأخير إرساله إلى مصر مع أبنائه.</w:t>
      </w:r>
    </w:p>
    <w:p>
      <w:pPr>
        <w:bidi/>
      </w:pPr>
      <w:r>
        <w:rPr>
          <w:rtl/>
          <w:cs/>
          <w:lang w:val="ar_AE" w:bidi="ar_AE"/>
        </w:rPr>
      </w:r>
      <w:r>
        <w:rPr>
          <w:rtl/>
          <w:cs/>
          <w:lang w:val="ar_AE" w:bidi="ar_AE"/>
        </w:rPr>
        <w:t>توقفوا وناقشوا: احكوا قصة عن رجل لم يكن يريد أن يفعل شيء ما. وضحوا كيف أخر الرجل تنفيذ المهمة أو تسبب في تعطيلها.</w:t>
      </w:r>
    </w:p>
    <w:p>
      <w:pPr>
        <w:bidi/>
      </w:pPr>
      <w:r>
        <w:rPr>
          <w:rtl/>
          <w:cs/>
          <w:lang w:val="ar_AE" w:bidi="ar_AE"/>
        </w:rPr>
      </w:r>
      <w:r>
        <w:rPr>
          <w:rtl/>
          <w:cs/>
          <w:lang w:val="ar_AE" w:bidi="ar_AE"/>
        </w:rPr>
        <w:t>يذكّر يهوذا يعقوب بأن بنيامين يجب أن يذهب إلى مصر مع الآخرين لأن الحاكم قال إنه لن يعطيهم المزيد من القمح ما لم يأت بنيامين إلى مصر. قال الحاكم إنهم لن يبتاعوا قمحًا ما لم يأتِ بنيامين إلى مصر. يقول يهوذا إنه من دون القمح، سيموت الجميع، بمن فيهم بنيامين، جوعاً. أن تموت جوعًا يعني الموت بسبب انعدام الطعام. يجب على يعقوب أن يقرر ما إذا كان سيخاطر بذهاب بنيامين إلى مصر أم سيتسبب في موت جميع أفراد الأسرة جوعاً في كنعان. يعرض يهوذا أن يكون مسؤولًا عن سلامة بنيامين. وينبّه أباه أنهم يهدرون الوقت بكل هذا التأخير والمناقشات. إن إهدار الوقت هنا مجاز يعني أن الوقت يمر من دون القيام بأي شيء. في النهاية، يوافق يعقوب على السماح لبنيامين بمرافقة إخوته إلى مصر.</w:t>
      </w:r>
    </w:p>
    <w:p>
      <w:pPr>
        <w:bidi/>
      </w:pPr>
      <w:r>
        <w:rPr>
          <w:rtl/>
          <w:cs/>
          <w:lang w:val="ar_AE" w:bidi="ar_AE"/>
        </w:rPr>
      </w:r>
      <w:r>
        <w:rPr>
          <w:rtl/>
          <w:cs/>
          <w:lang w:val="ar_AE" w:bidi="ar_AE"/>
        </w:rPr>
        <w:t>يوصي يعقوب أبنائه بأن يحملوا معهم هدايا من أفضل منتجات كنعان. وهي التي كانت أغلى ما يملكه يعقوب. كان البلسم والعسل ونوعان من المكسرات من أكثر المنتجات المتوفرة في كنعان. كانت التوابل والمر من بلدان أخرى وكانت غالية جدًا. إن اللبان والبلسم والراتنج العطري تفوح بروائح طيبة. فقد كان المصريون يحبون هذه العطور. وكان المصريون يستخدمون هذه المنتجات لصنع العطور والأدوية. جميع هذه المنتجات الثلاثة مستخرجة من الأشجار. وكذلك المُر. يعتزم يعقوب تقديم هذه الهدايا ليحظى بنعمة في عيني الحاكم.</w:t>
      </w:r>
    </w:p>
    <w:p>
      <w:pPr>
        <w:bidi/>
      </w:pPr>
      <w:r>
        <w:rPr>
          <w:rtl/>
          <w:cs/>
          <w:lang w:val="ar_AE" w:bidi="ar_AE"/>
        </w:rPr>
      </w:r>
      <w:r>
        <w:rPr>
          <w:rtl/>
          <w:cs/>
          <w:lang w:val="ar_AE" w:bidi="ar_AE"/>
        </w:rPr>
        <w:t>توقفوا وناقشوا: ما المنتجات المحلية التي ستأخذونها كهدايا لإبهار قائد مهم؟</w:t>
      </w:r>
    </w:p>
    <w:p>
      <w:pPr>
        <w:bidi/>
      </w:pPr>
      <w:r>
        <w:rPr>
          <w:rtl/>
          <w:cs/>
          <w:lang w:val="ar_AE" w:bidi="ar_AE"/>
        </w:rPr>
      </w:r>
      <w:r>
        <w:rPr>
          <w:rtl/>
          <w:cs/>
          <w:lang w:val="ar_AE" w:bidi="ar_AE"/>
        </w:rPr>
        <w:t>توقفوا واعرضوا صورة لشجرة تفرز الراتنج. اعرضوا صورةً للعسل. اعرضوا صورةً للمُر. اعرضوا صورة للفستق. اعرضوا صورةً للوز.</w:t>
      </w:r>
    </w:p>
    <w:p>
      <w:pPr>
        <w:bidi/>
      </w:pPr>
      <w:r>
        <w:rPr>
          <w:rtl/>
          <w:cs/>
          <w:lang w:val="ar_AE" w:bidi="ar_AE"/>
        </w:rPr>
      </w:r>
      <w:r>
        <w:rPr>
          <w:rtl/>
          <w:cs/>
          <w:lang w:val="ar_AE" w:bidi="ar_AE"/>
        </w:rPr>
        <w:t>يطلب يعقوب من أبنائه أن يأخذوا ضعف ثمن القمح عندما يذهبون إلى مصر. يشمل هذا المبلغ المضاعف جزأين: أولًا هو المال الذي أُعيد إليهم عندما ذهبوا لأول مرة لشراء قمح؛ وثانياً، مال آخر مخصص لشراء المزيد من القمح. وأخيرًا، يسمح يعقوب لبنيامين بأن يذهب مع الآخرين إلى مصر.</w:t>
      </w:r>
    </w:p>
    <w:p>
      <w:pPr>
        <w:bidi/>
      </w:pPr>
      <w:r>
        <w:rPr>
          <w:rtl/>
          <w:cs/>
          <w:lang w:val="ar_AE" w:bidi="ar_AE"/>
        </w:rPr>
      </w:r>
      <w:r>
        <w:rPr>
          <w:rtl/>
          <w:cs/>
          <w:lang w:val="ar_AE" w:bidi="ar_AE"/>
        </w:rPr>
        <w:t>بعد كل هذه التعليمات، يبارك يعقوب أبناءه. يقول يعقوب: "وَٱللهُ ٱلْقَدِيرُ يُعْطِيكُمْ رَحْمَةً أَمَامَ ٱلرَّجُلِ ...". إن الله القدير أو الله كُلي القدرة هي ترجمة لمصطلح إيل شداي. وكلمة شداي تعني القوة أو القدرة. وهذا اسم آخر لله. يطلب يعقوب من الله القدير أن يرحم أو يشفق على أبنائه حتى يُطلق سراح شمعون من السجن ويعود بنيامين إلى يعقوب.</w:t>
      </w:r>
    </w:p>
    <w:p>
      <w:pPr>
        <w:bidi/>
      </w:pPr>
      <w:r>
        <w:rPr>
          <w:rtl/>
          <w:cs/>
          <w:lang w:val="ar_AE" w:bidi="ar_AE"/>
        </w:rPr>
      </w:r>
      <w:r>
        <w:rPr>
          <w:rtl/>
          <w:cs/>
          <w:lang w:val="ar_AE" w:bidi="ar_AE"/>
        </w:rPr>
        <w:t>اعرضوا خريطة كنعان ومصر مع تحديد الطريق من كنعان إلى مصر.</w:t>
      </w:r>
    </w:p>
    <w:p>
      <w:pPr>
        <w:bidi/>
      </w:pPr>
      <w:r>
        <w:rPr>
          <w:rtl/>
          <w:cs/>
          <w:lang w:val="ar_AE" w:bidi="ar_AE"/>
        </w:rPr>
      </w:r>
      <w:r>
        <w:rPr>
          <w:rtl/>
          <w:cs/>
          <w:lang w:val="ar_AE" w:bidi="ar_AE"/>
        </w:rPr>
        <w:t>يأخذ الإخوة بنيامين وينزلوا إلى مصر. وعندما يصلون، يقفون أمام يوسف الحاكم. ويقول يوسف أنهم سيأكلون معه في الظهيرة. يأخذ آمر بيت يوسف الإخوة إلى قصره. فيعتريهم الرعب من هذا. إنهم يعتقدون أنهم سيُباعون كعبيد بسبب الأموال التي أُعيدت إليهم مقابل القمح. فهم يعتقدون أن شخصًا ما سيتهمهم بالسرقة.</w:t>
      </w:r>
    </w:p>
    <w:p>
      <w:pPr>
        <w:bidi/>
      </w:pPr>
      <w:r>
        <w:rPr>
          <w:rtl/>
          <w:cs/>
          <w:lang w:val="ar_AE" w:bidi="ar_AE"/>
        </w:rPr>
      </w:r>
      <w:r>
        <w:rPr>
          <w:rtl/>
          <w:cs/>
          <w:lang w:val="ar_AE" w:bidi="ar_AE"/>
        </w:rPr>
        <w:t>اقترب الإخوة من آمر البيت. كان آمر البيت رئيسًا للخدم ويشغل منصب الوكيل والأمين. لقد وثق يوسف بهذا الرجل. تحدث الإخوة إلى آمر البيت واستخدموا ألقاب الاحترام. قالوا: "سيدي،" وهو لقب احترام يُستخدم للتحدث مع شخص ذي مكانة عالية وثمة ألقاب احترام أخرى لذوي المكانة مثل فخامتك أو دولتكم. يُعرِّف الإخوة الآمر بإنهم وجدوا المال في أكياسهم.</w:t>
      </w:r>
    </w:p>
    <w:p>
      <w:pPr>
        <w:bidi/>
      </w:pPr>
      <w:r>
        <w:rPr>
          <w:rtl/>
          <w:cs/>
          <w:lang w:val="ar_AE" w:bidi="ar_AE"/>
        </w:rPr>
      </w:r>
      <w:r>
        <w:rPr>
          <w:rtl/>
          <w:cs/>
          <w:lang w:val="ar_AE" w:bidi="ar_AE"/>
        </w:rPr>
        <w:t>ويخبرهم آمر البيت: "لا بد أن إلهكم قد فعل هذا". يتحدث آمر البيت عن الله، الإله ذاته الذي عبده يعقوب وعائلته. يُخرج آمر البيت أخاهم شمعون من السجن.</w:t>
      </w:r>
    </w:p>
    <w:p>
      <w:pPr>
        <w:bidi/>
      </w:pPr>
      <w:r>
        <w:rPr>
          <w:rtl/>
          <w:cs/>
          <w:lang w:val="ar_AE" w:bidi="ar_AE"/>
        </w:rPr>
      </w:r>
      <w:r>
        <w:rPr>
          <w:rtl/>
          <w:cs/>
          <w:lang w:val="ar_AE" w:bidi="ar_AE"/>
        </w:rPr>
        <w:t xml:space="preserve">رحب بهم آمر البيت بأعراف الضيافة. وقدم لهم ماء لغسل أقدامهم وطعامًا لحميرهم. </w:t>
      </w:r>
    </w:p>
    <w:p>
      <w:pPr>
        <w:bidi/>
      </w:pPr>
      <w:r>
        <w:rPr>
          <w:rtl/>
          <w:cs/>
          <w:lang w:val="ar_AE" w:bidi="ar_AE"/>
        </w:rPr>
      </w:r>
      <w:r>
        <w:rPr>
          <w:rtl/>
          <w:cs/>
          <w:lang w:val="ar_AE" w:bidi="ar_AE"/>
        </w:rPr>
        <w:t>توقفوا وناقشوا: احكوا عن الزوار الذين جاؤوا إلى بيتك من سفر. ماذا فعلتم لتشعروا الزورا أنهم موضع ترحيب؟</w:t>
      </w:r>
    </w:p>
    <w:p>
      <w:pPr>
        <w:bidi/>
      </w:pPr>
      <w:r>
        <w:rPr>
          <w:rtl/>
          <w:cs/>
          <w:lang w:val="ar_AE" w:bidi="ar_AE"/>
        </w:rPr>
      </w:r>
      <w:r>
        <w:rPr>
          <w:rtl/>
          <w:cs/>
          <w:lang w:val="ar_AE" w:bidi="ar_AE"/>
        </w:rPr>
        <w:t>اعرضوا صورة لحمار.</w:t>
      </w:r>
    </w:p>
    <w:p>
      <w:pPr>
        <w:bidi/>
      </w:pPr>
      <w:r>
        <w:rPr>
          <w:rtl/>
          <w:cs/>
          <w:lang w:val="ar_AE" w:bidi="ar_AE"/>
        </w:rPr>
      </w:r>
      <w:r>
        <w:rPr>
          <w:rtl/>
          <w:cs/>
          <w:lang w:val="ar_AE" w:bidi="ar_AE"/>
        </w:rPr>
        <w:t>قدم الإخوة هداياهم إلى يوسف عندما وصل في الظهيرة. انحنى الإخوة أمام يوسف إلى الأرض. يسأل يوسف الإخوة عن أبيهم. ثم لاحظ يوسف بنيامين. فيبارك يوسف بنيامين. قائلًا: "ٱللهُ يُنْعِمُ عَلَيْكَ يَا ٱبْنِي". يستخدم يوسف تعبير بُني لأن بنيامين صغير.</w:t>
      </w:r>
    </w:p>
    <w:p>
      <w:pPr>
        <w:bidi/>
      </w:pPr>
      <w:r>
        <w:rPr>
          <w:rtl/>
          <w:cs/>
          <w:lang w:val="ar_AE" w:bidi="ar_AE"/>
        </w:rPr>
      </w:r>
      <w:r>
        <w:rPr>
          <w:rtl/>
          <w:cs/>
          <w:lang w:val="ar_AE" w:bidi="ar_AE"/>
        </w:rPr>
        <w:t>يرى يوسف بنيامين، ابن والدته، فتغمره مشاعر الوحشة. إن ابن والدة يوسف يعني أن يوسف وبنيامين كانا شقيقين. من الأب والأم ذاتهما. أما الإخوة الآخرون فكان لهم أب واحد مع يوسف وبنيامين، لكن أمهاتهم كن مختلفات.</w:t>
      </w:r>
    </w:p>
    <w:p>
      <w:pPr>
        <w:bidi/>
      </w:pPr>
      <w:r>
        <w:rPr>
          <w:rtl/>
          <w:cs/>
          <w:lang w:val="ar_AE" w:bidi="ar_AE"/>
        </w:rPr>
      </w:r>
      <w:r>
        <w:rPr>
          <w:rtl/>
          <w:cs/>
          <w:lang w:val="ar_AE" w:bidi="ar_AE"/>
        </w:rPr>
        <w:t>توقفوا وناقشوا: احكوا قصة عن عائلة لها العديد من الإخوة من أمهات مختلفات لكن من الأب نفسه. صفوا العلاقة بين كل واحد من الإخوة. لاحظ المصطلحات التي تستخدمها لوصف الأخ من الأم عينها والأخ من أم مختلفة.</w:t>
      </w:r>
    </w:p>
    <w:p>
      <w:pPr>
        <w:bidi/>
      </w:pPr>
      <w:r>
        <w:rPr>
          <w:rtl/>
          <w:cs/>
          <w:lang w:val="ar_AE" w:bidi="ar_AE"/>
        </w:rPr>
      </w:r>
      <w:r>
        <w:rPr>
          <w:rtl/>
          <w:cs/>
          <w:lang w:val="ar_AE" w:bidi="ar_AE"/>
        </w:rPr>
        <w:t>غلبت يوسف عاطفة وحشته. لم يكن يوسف قادرًا على التحكم في مشاعره. بعد أن بكى يوسف لفترة من الوقت، استعاد يوسف رباطة جأشه. غسل يوسف وجهه وعاد إلى الغرفة.</w:t>
      </w:r>
    </w:p>
    <w:p>
      <w:pPr>
        <w:bidi/>
      </w:pPr>
      <w:r>
        <w:rPr>
          <w:rtl/>
          <w:cs/>
          <w:lang w:val="ar_AE" w:bidi="ar_AE"/>
        </w:rPr>
      </w:r>
      <w:r>
        <w:rPr>
          <w:rtl/>
          <w:cs/>
          <w:lang w:val="ar_AE" w:bidi="ar_AE"/>
        </w:rPr>
        <w:t>توقفوا وناقشوا: ارووا قصة عن شخص عاد إلى منزله بعد غياب طويل. ما المشاعر التي عبر عنها مستقبلوه؟ كيف كان رد فعل الأقارب المقربين على هذا الوافد؟</w:t>
      </w:r>
    </w:p>
    <w:p>
      <w:pPr>
        <w:bidi/>
      </w:pPr>
      <w:r>
        <w:rPr>
          <w:rtl/>
          <w:cs/>
          <w:lang w:val="ar_AE" w:bidi="ar_AE"/>
        </w:rPr>
      </w:r>
      <w:r>
        <w:rPr>
          <w:rtl/>
          <w:cs/>
          <w:lang w:val="ar_AE" w:bidi="ar_AE"/>
        </w:rPr>
        <w:t>عند تقديم الطعام، كان يوسف جالسًا أما طاولة بمفرده. وجلس المصريون حول مائدة مختلفة. والإخوة جميعًا يجلسون حوال مائدة ثالثة. ورتب يوسف مجالسهم حولها، وعددهم 11 أخاً، وفقاً لأعمارهم. تعجَّب الإخوة من هذا. وأعطى يوسف بنيامين خمسة أضعاف ما أعطى الآخرين من الطعام.</w:t>
      </w:r>
    </w:p>
    <w:p>
      <w:pPr>
        <w:bidi/>
      </w:pPr>
      <w:r>
        <w:rPr>
          <w:rtl/>
          <w:cs/>
          <w:lang w:val="ar_AE" w:bidi="ar_AE"/>
        </w:rPr>
      </w:r>
      <w:r>
        <w:rPr>
          <w:rtl/>
          <w:cs/>
          <w:lang w:val="ar_AE" w:bidi="ar_AE"/>
        </w:rPr>
        <w:t>أما المصريون فيرفضون تناول الطعام مع الإخوة. إذ كانوا يحتقرون العبرانيين ويرفضون أن يأكلوا معهم.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المجاعة مستمرة. لقد استهلكت عائلة يعقوب معظم الحبوب التي اشتراها الإخوة من مصر. عليهم العودة للحصول على المزيد من الحبوب، لكن يعقوب يرفض السماح لبنيامين بمرافقتهم. يعرض يهوذا أن يتحمل مسؤولية بنيامين. وأخيرًا، يسمح يعقوب لبنيامين بالذهاب إلى مصر. يغادر الإخوة إلى مصر بالهدايا والمال.</w:t>
      </w:r>
    </w:p>
    <w:p>
      <w:pPr>
        <w:bidi/>
      </w:pPr>
      <w:r>
        <w:rPr>
          <w:rtl/>
          <w:cs/>
          <w:lang w:val="ar_AE" w:bidi="ar_AE"/>
        </w:rPr>
      </w:r>
      <w:r>
        <w:rPr>
          <w:b/>
          <w:rtl/>
          <w:cs/>
          <w:lang w:val="ar_AE" w:bidi="ar_AE"/>
        </w:rPr>
        <w:t>المشهد الثاني:</w:t>
      </w:r>
      <w:r>
        <w:rPr>
          <w:rtl/>
          <w:cs/>
          <w:lang w:val="ar_AE" w:bidi="ar_AE"/>
        </w:rPr>
        <w:t xml:space="preserve"> يصل الإخوة إلى مصر ويلتقون بيُوسُف. يسلّمهم يوسف إلى آمر بيته. يرافق آمر البيت الإخوة إلى قصر يوسف.</w:t>
      </w:r>
    </w:p>
    <w:p>
      <w:pPr>
        <w:bidi/>
      </w:pPr>
      <w:r>
        <w:rPr>
          <w:rtl/>
          <w:cs/>
          <w:lang w:val="ar_AE" w:bidi="ar_AE"/>
        </w:rPr>
      </w:r>
      <w:r>
        <w:rPr>
          <w:b/>
          <w:rtl/>
          <w:cs/>
          <w:lang w:val="ar_AE" w:bidi="ar_AE"/>
        </w:rPr>
        <w:t>المشهد الثالث:</w:t>
      </w:r>
      <w:r>
        <w:rPr>
          <w:rtl/>
          <w:cs/>
          <w:lang w:val="ar_AE" w:bidi="ar_AE"/>
        </w:rPr>
        <w:t xml:space="preserve"> يشرح الإخوة لآمر البيت أمر المال الذي وجدوه في أكياس القمح. يأخذهم آمر البيت إلى القصر ويعطيهم ماءً لغسل أقدامهم وطعام لحميرهم. ينضم شمعون الذي كان في السجن إلى إخوته.</w:t>
      </w:r>
    </w:p>
    <w:p>
      <w:pPr>
        <w:bidi/>
      </w:pPr>
      <w:r>
        <w:rPr>
          <w:rtl/>
          <w:cs/>
          <w:lang w:val="ar_AE" w:bidi="ar_AE"/>
        </w:rPr>
      </w:r>
      <w:r>
        <w:rPr>
          <w:b/>
          <w:rtl/>
          <w:cs/>
          <w:lang w:val="ar_AE" w:bidi="ar_AE"/>
        </w:rPr>
        <w:t>المشهد الرابع:</w:t>
      </w:r>
      <w:r>
        <w:rPr>
          <w:rtl/>
          <w:cs/>
          <w:lang w:val="ar_AE" w:bidi="ar_AE"/>
        </w:rPr>
        <w:t xml:space="preserve"> يعود يوسف إلى البيت. يقدم الإخوة هداياهم إلى يوسف. يرى يوسف بنيامين فتغلبه العاطفة.</w:t>
      </w:r>
    </w:p>
    <w:p>
      <w:pPr>
        <w:bidi/>
      </w:pPr>
      <w:r>
        <w:rPr>
          <w:rtl/>
          <w:cs/>
          <w:lang w:val="ar_AE" w:bidi="ar_AE"/>
        </w:rPr>
      </w:r>
      <w:r>
        <w:rPr>
          <w:b/>
          <w:rtl/>
          <w:cs/>
          <w:lang w:val="ar_AE" w:bidi="ar_AE"/>
        </w:rPr>
        <w:t>المشهد الخامس:</w:t>
      </w:r>
      <w:r>
        <w:rPr>
          <w:rtl/>
          <w:cs/>
          <w:lang w:val="ar_AE" w:bidi="ar_AE"/>
        </w:rPr>
        <w:t xml:space="preserve"> يهرع يوسف من غرفة الاجتماعات إلى غرفة خاصة ليبكي. يستعيد يوسف رباطة جأشه ويعود إلى إخوته.</w:t>
      </w:r>
    </w:p>
    <w:p>
      <w:pPr>
        <w:bidi/>
      </w:pPr>
      <w:r>
        <w:rPr>
          <w:rtl/>
          <w:cs/>
          <w:lang w:val="ar_AE" w:bidi="ar_AE"/>
        </w:rPr>
      </w:r>
      <w:r>
        <w:rPr>
          <w:b/>
          <w:rtl/>
          <w:cs/>
          <w:lang w:val="ar_AE" w:bidi="ar_AE"/>
        </w:rPr>
        <w:t>المشهد السادس:</w:t>
      </w:r>
      <w:r>
        <w:rPr>
          <w:rtl/>
          <w:cs/>
          <w:lang w:val="ar_AE" w:bidi="ar_AE"/>
        </w:rPr>
        <w:t xml:space="preserve"> يأكل الإخوة الطعام مع يوسف لكن على مائدة أخرى. يجلسهم يوسف وفقًا لأعمارهم. يرفض المصريون تناول الطعام مع الإخوة.</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 الذي دُعي إسرائيل</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ذُكر بنيامين</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رئيس أمناء بيت يوسف</w:t>
      </w:r>
    </w:p>
    <w:p>
      <w:pPr>
        <w:pStyle w:val="ListBullet"/>
        <w:bidi/>
        <w:spacing w:line="240" w:lineRule="auto"/>
        <w:ind w:left="720"/>
      </w:pPr>
      <w:r>
        <w:rPr>
          <w:rtl/>
          <w:cs/>
          <w:lang w:val="ar_AE" w:bidi="ar_AE"/>
        </w:rPr>
      </w:r>
      <w:r>
        <w:rPr>
          <w:rtl/>
          <w:cs/>
          <w:lang w:val="ar_AE" w:bidi="ar_AE"/>
        </w:rPr>
        <w:t>مصريون آخرون</w:t>
      </w:r>
    </w:p>
    <w:p>
      <w:pPr>
        <w:pStyle w:val="ListBullet"/>
        <w:bidi/>
        <w:spacing w:line="240" w:lineRule="auto"/>
        <w:ind w:left="720"/>
      </w:pPr>
      <w:r>
        <w:rPr>
          <w:rtl/>
          <w:cs/>
          <w:lang w:val="ar_AE" w:bidi="ar_AE"/>
        </w:rPr>
      </w:r>
      <w:r>
        <w:rPr>
          <w:rtl/>
          <w:cs/>
          <w:lang w:val="ar_AE" w:bidi="ar_AE"/>
        </w:rPr>
        <w:t>خدام المائدة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مر بعض الوقت منذ عاد الإخوة إلى كنعان. تفاقمت شدة المجاعة. لقد استهلكت العائلة كل القمح تقريبًا الذي أحضره الإخوة إلى كنعان. يطلب يعقوب من أبنائه أن يعودوا إلى مصر ليحصلوا على المزيد من الطعام. يبدأ يهوذا في الحديث بصفته المتحدث باسم الإخوة. يعرض يهوذا مجموعة من الخيارات مع نتائج مختلفة. يقول يهوذا "إن" متبوعةً ببيان. إذا فعلتم هذا، فسيحدث هذا. هذه طريقة لعرض الخيارات. يجب على يعقوب أن يختار ما إذا كان سيسمح لبنيامين بالذهاب إلى مصر أم لا.</w:t>
      </w:r>
    </w:p>
    <w:p>
      <w:pPr>
        <w:bidi/>
      </w:pPr>
      <w:r>
        <w:rPr>
          <w:rtl/>
          <w:cs/>
          <w:lang w:val="ar_AE" w:bidi="ar_AE"/>
        </w:rPr>
      </w:r>
      <w:r>
        <w:rPr>
          <w:rtl/>
          <w:cs/>
          <w:lang w:val="ar_AE" w:bidi="ar_AE"/>
        </w:rPr>
        <w:t>توقفوا وناقشوا: احكوا قصة يجب أن يختار فيها شخص ما بين خيارين. وكل خيار له نتيجة مختلفة. لاحظوا كيف يعرض الراوي خيارات كل خيار ونتائجه.</w:t>
      </w:r>
    </w:p>
    <w:p>
      <w:pPr>
        <w:bidi/>
      </w:pPr>
      <w:r>
        <w:rPr>
          <w:rtl/>
          <w:cs/>
          <w:lang w:val="ar_AE" w:bidi="ar_AE"/>
        </w:rPr>
      </w:r>
      <w:r>
        <w:rPr>
          <w:rtl/>
          <w:cs/>
          <w:lang w:val="ar_AE" w:bidi="ar_AE"/>
        </w:rPr>
        <w:t>ثم ذكّر يهوذا يعقوب بأن الحاكم قال: "لن تروا وجهي مرة أخرى إلا إذا كان أخوكم معكم". وهذا تعبير مجازي يعني أن الحاكم لن يستقبل الإخوة في مصر. وإن نزلوا إلى مصر من دون بنيامين، فلن يحصلوا على قمحهم، وسيبقى أخوهم شمعون في السجن.</w:t>
      </w:r>
    </w:p>
    <w:p>
      <w:pPr>
        <w:bidi/>
      </w:pPr>
      <w:r>
        <w:rPr>
          <w:rtl/>
          <w:cs/>
          <w:lang w:val="ar_AE" w:bidi="ar_AE"/>
        </w:rPr>
      </w:r>
      <w:r>
        <w:rPr>
          <w:rtl/>
          <w:cs/>
          <w:lang w:val="ar_AE" w:bidi="ar_AE"/>
        </w:rPr>
        <w:t>ثم يذكر يهوذا شيئًا كان من الممكن أن يحدث. يقول يهوذا: "لو لم نؤجل" أو "لو لم نضيع كل هذا الوقت". يتحدث يهوذا عن شيء ربما حدث لكنه لم يحدث.</w:t>
      </w:r>
    </w:p>
    <w:p>
      <w:pPr>
        <w:bidi/>
      </w:pPr>
      <w:r>
        <w:rPr>
          <w:rtl/>
          <w:cs/>
          <w:lang w:val="ar_AE" w:bidi="ar_AE"/>
        </w:rPr>
      </w:r>
      <w:r>
        <w:rPr>
          <w:rtl/>
          <w:cs/>
          <w:lang w:val="ar_AE" w:bidi="ar_AE"/>
        </w:rPr>
        <w:t>توقفوا وناقشوا: احكوا قصة عن شيء ربما حدث في الماضي لكنه لم يحدث. لاحظوا كيف يتحدث الشخص عن الحدث في الماضي. كيف يصف هذا الشخص هذا الإمكانية حتى يعرف الجميع أن هذا لم يحدث؟</w:t>
      </w:r>
    </w:p>
    <w:p>
      <w:pPr>
        <w:bidi/>
      </w:pPr>
      <w:r>
        <w:rPr>
          <w:rtl/>
          <w:cs/>
          <w:lang w:val="ar_AE" w:bidi="ar_AE"/>
        </w:rPr>
      </w:r>
      <w:r>
        <w:rPr>
          <w:rtl/>
          <w:cs/>
          <w:lang w:val="ar_AE" w:bidi="ar_AE"/>
        </w:rPr>
        <w:t>يوافق يعقوب أخيرًا على السماح لبنيامين بالذهاب إلى مصر. يُصر يعقوب على أن يأخذ الإخوة ضعف المال مقابل الحبوب ويأخذون هدايا للحاكم.</w:t>
      </w:r>
    </w:p>
    <w:p>
      <w:pPr>
        <w:bidi/>
      </w:pPr>
      <w:r>
        <w:rPr>
          <w:rtl/>
          <w:cs/>
          <w:lang w:val="ar_AE" w:bidi="ar_AE"/>
        </w:rPr>
      </w:r>
      <w:r>
        <w:rPr>
          <w:rtl/>
          <w:cs/>
          <w:lang w:val="ar_AE" w:bidi="ar_AE"/>
        </w:rPr>
        <w:t>بارك يعقوب أبناءه قبل ذهابهم. يقول يعقوب: "وَٱللهُ ٱلْقَدِيرُ [إيل شَدَّاي] يُعْطِيكُمْ رَحْمَةً". يعقوب يصلي من أجل إطلاق سراح شمعون من السجن، وعودة بنيامين سالماً إلى كنعان. يتقبل يعقوب أنه قد يفقد آخرين من أبنائه بما فيهم بنيامين في هذه الرحلة. يقول يعقوب هذا بطريقة تشير إلى أن يعقوب اتخذ قرارًا صعبًا حقًا. يعلم يعقوب أنه قد يفقد المزيد من أبنائه. يقبل يعقوب هذا لأنهم يحتاجون إلى الطعام لبقية أفراد العائلة – النساء والأطفال.</w:t>
      </w:r>
    </w:p>
    <w:p>
      <w:pPr>
        <w:bidi/>
      </w:pPr>
      <w:r>
        <w:rPr>
          <w:rtl/>
          <w:cs/>
          <w:lang w:val="ar_AE" w:bidi="ar_AE"/>
        </w:rPr>
      </w:r>
      <w:r>
        <w:rPr>
          <w:rtl/>
          <w:cs/>
          <w:lang w:val="ar_AE" w:bidi="ar_AE"/>
        </w:rPr>
        <w:t>توقفوا وناقشوا: احكوا قصة عن شخص يجب أن يتخذ قرارًا صعبًا حقًا قد يؤدي إلى موت شخص أو أكثر. كيف يتحدث هذا الشخص عن هذا القرار؟ كيف يجلب الشخص نفسه إلى قبول هذا القرار الذي اتخذه؟</w:t>
      </w:r>
    </w:p>
    <w:p>
      <w:pPr>
        <w:bidi/>
      </w:pPr>
      <w:r>
        <w:rPr>
          <w:rtl/>
          <w:cs/>
          <w:lang w:val="ar_AE" w:bidi="ar_AE"/>
        </w:rPr>
      </w:r>
      <w:r>
        <w:rPr>
          <w:rtl/>
          <w:cs/>
          <w:lang w:val="ar_AE" w:bidi="ar_AE"/>
        </w:rPr>
        <w:t>في المشهد الثاني، يصل الإخوة إلى مصر بأموالهم وهداياهم للحاكم. عندما رأى يوسف أن بنيامين معهم، أخبر آمر بيته بأن الرجال سيأكلون معه أمر يوسف آمر بيته أن يذبح حيوانًا ويعد مائدة كبيرة. لقد ارتعب الإخوة عندما أدركوا أنهم ذاهبون إلى قصر الحاكم. كانوا خائفين من أن يتهمهم الحاكم بالسرقة واستعبادهم.</w:t>
      </w:r>
    </w:p>
    <w:p>
      <w:pPr>
        <w:bidi/>
      </w:pPr>
      <w:r>
        <w:rPr>
          <w:rtl/>
          <w:cs/>
          <w:lang w:val="ar_AE" w:bidi="ar_AE"/>
        </w:rPr>
      </w:r>
      <w:r>
        <w:rPr>
          <w:rtl/>
          <w:cs/>
          <w:lang w:val="ar_AE" w:bidi="ar_AE"/>
        </w:rPr>
        <w:t>في المشهد الثالث، تحدث الإخوة إلى آمر البيت عند مدخل القصر. يتحدثون عن عثورهم على المال في أكياسهم بعد الرحلة الأولى. قال لهم آمر البيت إن هذا لا بد أن يكون من الله، لأن آمر البيت تذكر أنهم دفعوا ثمن الحبوب. كان آمر البيت قد جاء بشمعون من السجن. وقدم لهم ماء لغسل أقدامهم وطعام لحميرهم. أعد الإخوة هداياهم للحاكم.</w:t>
      </w:r>
    </w:p>
    <w:p>
      <w:pPr>
        <w:bidi/>
      </w:pPr>
      <w:r>
        <w:rPr>
          <w:rtl/>
          <w:cs/>
          <w:lang w:val="ar_AE" w:bidi="ar_AE"/>
        </w:rPr>
      </w:r>
      <w:r>
        <w:rPr>
          <w:rtl/>
          <w:cs/>
          <w:lang w:val="ar_AE" w:bidi="ar_AE"/>
        </w:rPr>
        <w:t>في المشهد الرابع، يعود يوسف إلى البيت. يقدم الإخوة هداياهم إلى يوسف، منحنين إلى الأرض أمامه. يسأل يوسف عن أبيهم. ثم سأل يوسف عن بنيامين. فيبارك يوسف بنيامين. قائلًا: "ٱللهُ يُنْعِمُ عَلَيْكَ يَا ٱبْنِي". ويمكن إعادة صياغتها إلى "ليباركك الله يا أيها الفتى" فبنيامين شقيق يوسف. هنا، تشير كلمة ابن إلى أن بنيامين أصغر بكثير من يوسف الذي كان في الأربعينيات من عمره.</w:t>
      </w:r>
    </w:p>
    <w:p>
      <w:pPr>
        <w:bidi/>
      </w:pPr>
      <w:r>
        <w:rPr>
          <w:rtl/>
          <w:cs/>
          <w:lang w:val="ar_AE" w:bidi="ar_AE"/>
        </w:rPr>
      </w:r>
      <w:r>
        <w:rPr>
          <w:rtl/>
          <w:cs/>
          <w:lang w:val="ar_AE" w:bidi="ar_AE"/>
        </w:rPr>
        <w:t>في المشهد الخامس، يَغْمُرُ يوسفَ تأثُّرٌ شديد، فيُسارِعُ إلى مغادرة الغرفة. يذهب يوسف إلى غرفة خاصة وينهار باكيًا. غادر يوسف الغرفة لأنه لم يكن قادرًا على التحكم في مشاعره. أسرع يوسف إلى خارج الغرفة أو غادر الغرفة على عجل. تستخدم الترجمات الأخرى تعبيرات مثل الخروج سريعًا، أو ركض مسرعًا. ذهب يوسف إلى غرفته ليبكي. يقول الكاتب أن يوسف قد غلبته مشاعره لدرجة أنه اضطر إلى مغادرة الغرفة بسرعة لتجنب البكاء أمام الإخوة. تقول بعض الترجمات إن يوسف انهار وبكى. وهذا مجاز يعني أن يوسف فقد السيطرة على مشاعره. بعد البكاء، يستعيد يوسف رباطة جأشه، ويغسل وجهه، ويعود إلى الآخرين.</w:t>
      </w:r>
    </w:p>
    <w:p>
      <w:pPr>
        <w:bidi/>
      </w:pPr>
      <w:r>
        <w:rPr>
          <w:rtl/>
          <w:cs/>
          <w:lang w:val="ar_AE" w:bidi="ar_AE"/>
        </w:rPr>
      </w:r>
      <w:r>
        <w:rPr>
          <w:rtl/>
          <w:cs/>
          <w:lang w:val="ar_AE" w:bidi="ar_AE"/>
        </w:rPr>
        <w:t>في المشهد السادس، يأكل الجميع المأدبة. يجلس يوسف على مائدة بمفرده. يأكل المصريون في الغرفة على مائدة أخرى لأنهم يحتقرون العبرانيين. يأكل الإخوة الأحد عشر معًا على مائدة واحدة. يجلسهم يوسف وفقًا لأعمارهم. فتعجب الإخوة من أن يوسف الوالي كان يستطيع أن يجلسهم حسب أعمارهم هكذا. ملأ يوسف أطباقهم بالطعام من مائدته. خدم العبيد يوسف على طاولته والإخوة على طاولتهم. وأعطى يوسف بنيامين خمسة أضعاف ما أعطى الآخرين من الطعام. وينتهي المقطع بأن الإخوة يأكلون ويشربون بحرية مع يوسف حتى شعروا بالسعادة.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 دُعيَ إسرائيل</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ذكر بنيامين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رئيس أمناء بيت يوسف</w:t>
      </w:r>
    </w:p>
    <w:p>
      <w:pPr>
        <w:pStyle w:val="ListBullet"/>
        <w:bidi/>
        <w:spacing w:line="240" w:lineRule="auto"/>
        <w:ind w:left="720"/>
      </w:pPr>
      <w:r>
        <w:rPr>
          <w:rtl/>
          <w:cs/>
          <w:lang w:val="ar_AE" w:bidi="ar_AE"/>
        </w:rPr>
      </w:r>
      <w:r>
        <w:rPr>
          <w:rtl/>
          <w:cs/>
          <w:lang w:val="ar_AE" w:bidi="ar_AE"/>
        </w:rPr>
        <w:t>مصريون آخرون</w:t>
      </w:r>
    </w:p>
    <w:p>
      <w:pPr>
        <w:pStyle w:val="ListBullet"/>
        <w:bidi/>
        <w:spacing w:line="240" w:lineRule="auto"/>
        <w:ind w:left="720"/>
      </w:pPr>
      <w:r>
        <w:rPr>
          <w:rtl/>
          <w:cs/>
          <w:lang w:val="ar_AE" w:bidi="ar_AE"/>
        </w:rPr>
      </w:r>
      <w:r>
        <w:rPr>
          <w:rtl/>
          <w:cs/>
          <w:lang w:val="ar_AE" w:bidi="ar_AE"/>
        </w:rPr>
        <w:t>خدام المائدة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قرب نفاد الطعام من بيت يعقوب. يجب أن يعود الإخوة إلى مصر ليحصلوا على المزيد من الطعام، وإلا ستموت العائلة جوعًا. يُؤخر يعقوب مغادرتهم. يعقوب يرفض السماح لبنيامين بالذهاب إلى مصر. يعرض يهوذا أن يتحمل مسؤولية بنيامين.</w:t>
      </w:r>
    </w:p>
    <w:p>
      <w:pPr>
        <w:bidi/>
      </w:pPr>
      <w:r>
        <w:rPr>
          <w:rtl/>
          <w:cs/>
          <w:lang w:val="ar_AE" w:bidi="ar_AE"/>
        </w:rPr>
      </w:r>
      <w:r>
        <w:rPr>
          <w:rtl/>
          <w:cs/>
          <w:lang w:val="ar_AE" w:bidi="ar_AE"/>
        </w:rPr>
        <w:t>أوقفوا التمثيل: اسألوا يعقوب: "لماذا لا تسمح بذهاب بنيامين إلى مصر؟" قد تسمعون عبارات مثل: "أخشى ألا يعود إليّ. لقد فقدت يوسف قبلًا. لان أتحمّل فقدان بنيامين. أظن أن شمعون مات على الأرجح. من يستطيع العيش في سجن مصري؟ أظن أن هذا الوالي قد خطط سوءًا، وأنا خائف". اسألوا يهوذا: "لماذا تقترح أن تكون مسؤولًا عن بنيامين؟" قد تسمعون عبارات مثل: "أنا الذي اقترح بيع يوسف عبدًا. إنه خطئي أن يوسف مات. يجب أن أكون مسؤولًا. بالإضافة إلى ذلك، علينا أن نحصل على المزيد من الطعام، وإلا ستموت زوجاتنا وأبناؤنا. لا يمكنني أن أدع هذا يحدث. يجب أن يسمح بذهاب بنيامين". واصلوا التمثيل.</w:t>
      </w:r>
    </w:p>
    <w:p>
      <w:pPr>
        <w:bidi/>
      </w:pPr>
      <w:r>
        <w:rPr>
          <w:rtl/>
          <w:cs/>
          <w:lang w:val="ar_AE" w:bidi="ar_AE"/>
        </w:rPr>
      </w:r>
      <w:r>
        <w:rPr>
          <w:rtl/>
          <w:cs/>
          <w:lang w:val="ar_AE" w:bidi="ar_AE"/>
        </w:rPr>
        <w:t>وأصر يعقوب على أن يأخذ الإخوة ضعف الثمن مقابل القمح. كما أصر يعقوب على أن يحمل الإخوة معهم هدايا ثمينة للحاكم. فأعطى يعقوب الإذن لبنيامين بالذهاب مع إخوته. بارك يعقوب أبناءه قبل ذهابهم. ودعا يعقوب إيل شداي أو الله القدير أن يظهر الرحمة عليهم ويخرج شمعون من السجن ويعيد بنيامين إلى كنعان.</w:t>
      </w:r>
    </w:p>
    <w:p>
      <w:pPr>
        <w:bidi/>
      </w:pPr>
      <w:r>
        <w:rPr>
          <w:rtl/>
          <w:cs/>
          <w:lang w:val="ar_AE" w:bidi="ar_AE"/>
        </w:rPr>
      </w:r>
      <w:r>
        <w:rPr>
          <w:rtl/>
          <w:cs/>
          <w:lang w:val="ar_AE" w:bidi="ar_AE"/>
        </w:rPr>
        <w:t>أوقفوا التمثيل: اسألوا يعقوب: "ما شعورك الآن؟" ربما تسمعون إجابة تقول: "أنا خائف جدًا، أريد الإيمان بأن الله سيتولى هذا الأمر. لكن الله ترك يوسف ليموت. أريد الإيمان بأن كل شيء سيكون على ما يرام. أنا خائف من الصعب التحلي بالثقة في مثل هذا الموقف". اسأل الإخوة، "بما شعرتم عندما سمعتم البركة؟" قد تسمعون عبارات مثل: "أنا سعيد لأنني أعتقد أن الله القدير يهتم بنا. الله كلي القدرة. أحتاج إلى هذه البركة. أحتاج إلى رحمة الله على الأمور التي اقترفتها في الماضي". واصلوا التمثيل.</w:t>
      </w:r>
    </w:p>
    <w:p>
      <w:pPr>
        <w:bidi/>
      </w:pPr>
      <w:r>
        <w:rPr>
          <w:rtl/>
          <w:cs/>
          <w:lang w:val="ar_AE" w:bidi="ar_AE"/>
        </w:rPr>
      </w:r>
      <w:r>
        <w:rPr>
          <w:rtl/>
          <w:cs/>
          <w:lang w:val="ar_AE" w:bidi="ar_AE"/>
        </w:rPr>
        <w:t>في المشهد الثاني، يلتقي الإخوة بيوسف. يرى يوسف بنيامين برفقة إخوته. يرسل يوسف إخوته إلى قصره ويأمر آمر بيته أن يعتني بهم. ويُعد مائدة ليأكلوا. أدرك الإخوة أنهم ذاهبون إلى قصر الحاكم. فيخافون من أن يتهمهم يوسف بالسرقة ويستعبدهم.</w:t>
      </w:r>
    </w:p>
    <w:p>
      <w:pPr>
        <w:bidi/>
      </w:pPr>
      <w:r>
        <w:rPr>
          <w:rtl/>
          <w:cs/>
          <w:lang w:val="ar_AE" w:bidi="ar_AE"/>
        </w:rPr>
      </w:r>
      <w:r>
        <w:rPr>
          <w:rtl/>
          <w:cs/>
          <w:lang w:val="ar_AE" w:bidi="ar_AE"/>
        </w:rPr>
        <w:t>أوقفوا التمثيل: اسألوا القائم بدور آمر البيت: "ما شعورك حيال هذا؟" قد تسمعون عبارات مثل: "لا أعرف من هم هؤلاء الرجال، لكن يبدو الحاكم مهتمًا بهم حقًا. يبدون مثل رجال بسطاء من كنعان. أتساءل لماذا يتصرف الحاكم وكأنهم رجال ذو شأن. لقد أُمرت بحسن ضيافتهم. لا أريد أن يغضب سيدي مني. يقول أعدّوا مائدة فأعدّ المائدة. واصلوا التمثيل.</w:t>
      </w:r>
    </w:p>
    <w:p>
      <w:pPr>
        <w:bidi/>
      </w:pPr>
      <w:r>
        <w:rPr>
          <w:rtl/>
          <w:cs/>
          <w:lang w:val="ar_AE" w:bidi="ar_AE"/>
        </w:rPr>
      </w:r>
      <w:r>
        <w:rPr>
          <w:rtl/>
          <w:cs/>
          <w:lang w:val="ar_AE" w:bidi="ar_AE"/>
        </w:rPr>
        <w:t>في المشهد الثالث، يصل الإخوة إلى القصر. يتحدثون عن العثور على الأموال التي دفعوها مقابل الحبوب في أكياسهم في طريق العودة إلى وطنهم. لقد أعادوا ذلك المال. يخبرهم آمر البيت بأن المال قد أتى من الله، لأنهم يتذكرون أنهم قد دفعوا ثمن الحبوب. أطلق آمر البيت شمعون من السجن. فينضم شمعون إلى إخوته.</w:t>
      </w:r>
    </w:p>
    <w:p>
      <w:pPr>
        <w:bidi/>
      </w:pPr>
      <w:r>
        <w:rPr>
          <w:rtl/>
          <w:cs/>
          <w:lang w:val="ar_AE" w:bidi="ar_AE"/>
        </w:rPr>
      </w:r>
      <w:r>
        <w:rPr>
          <w:rtl/>
          <w:cs/>
          <w:lang w:val="ar_AE" w:bidi="ar_AE"/>
        </w:rPr>
        <w:t>أوقفوا التمثيل: اسألوا شمعون: «بما تشعر الآن؟» قد تسمعون عبارات مثل: "لقد عادت إليَ روحي. ظننت أن أبي لن يسمح بمجيء بنيامين، وأنني سأموت في ذلك السجن. لقد عاملوني برفق، لكن لا يزال سجنًا. أنا سعيد للغاية بفك أسري". واصلوا التمثيل.</w:t>
      </w:r>
    </w:p>
    <w:p>
      <w:pPr>
        <w:bidi/>
      </w:pPr>
      <w:r>
        <w:rPr>
          <w:rtl/>
          <w:cs/>
          <w:lang w:val="ar_AE" w:bidi="ar_AE"/>
        </w:rPr>
      </w:r>
      <w:r>
        <w:rPr>
          <w:rtl/>
          <w:cs/>
          <w:lang w:val="ar_AE" w:bidi="ar_AE"/>
        </w:rPr>
        <w:t>في المشهد الرابع، يعود يوسف إلى البيت لمشاركتهم المائدة. يلتقيهم يوسف ويتحدث معهم. يقدم الإخوة عطاياهم وينحنون أمام يوسف. يسأل يوسف عن أبيهم. يرى يوسف بنيامين ويقول: "ليبارك الله يا بُني".</w:t>
      </w:r>
    </w:p>
    <w:p>
      <w:pPr>
        <w:bidi/>
      </w:pPr>
      <w:r>
        <w:rPr>
          <w:rtl/>
          <w:cs/>
          <w:lang w:val="ar_AE" w:bidi="ar_AE"/>
        </w:rPr>
      </w:r>
      <w:r>
        <w:rPr>
          <w:rtl/>
          <w:cs/>
          <w:lang w:val="ar_AE" w:bidi="ar_AE"/>
        </w:rPr>
        <w:t>أوقفوا التمثيل: اسألوا بنيامين: "ما شعورك بعد سماع هذه البركة؟" قد تسمعون عبارات مثل: "راقني ما قاله. أتساءل لماذا تحدث إليّ بهذه الطريقة. يبدو هذا غريبًا". واصلوا التمثيل.</w:t>
      </w:r>
    </w:p>
    <w:p>
      <w:pPr>
        <w:bidi/>
      </w:pPr>
      <w:r>
        <w:rPr>
          <w:rtl/>
          <w:cs/>
          <w:lang w:val="ar_AE" w:bidi="ar_AE"/>
        </w:rPr>
      </w:r>
      <w:r>
        <w:rPr>
          <w:rtl/>
          <w:cs/>
          <w:lang w:val="ar_AE" w:bidi="ar_AE"/>
        </w:rPr>
        <w:t>في المشهد الخامس، يفقد يوسف السيطرة على مشاعره ويهرب من الغرفة ليبكي إلى غرفة خاصة. يستعيد يوسف سيطرته على نفسه ويعود إليهم.</w:t>
      </w:r>
    </w:p>
    <w:p>
      <w:pPr>
        <w:bidi/>
      </w:pPr>
      <w:r>
        <w:rPr>
          <w:rtl/>
          <w:cs/>
          <w:lang w:val="ar_AE" w:bidi="ar_AE"/>
        </w:rPr>
      </w:r>
      <w:r>
        <w:rPr>
          <w:rtl/>
          <w:cs/>
          <w:lang w:val="ar_AE" w:bidi="ar_AE"/>
        </w:rPr>
        <w:t>في المشهد السادس، يجلس يوسف إخوته وفقًا لأعمارهم. يأمر يوسف العبيد تقديم الطعام للإخوة من مائدة يوسف. يعطي يوسف بنيامين خمسة أضعاف ما قُدم للآخرين.</w:t>
      </w:r>
    </w:p>
    <w:p>
      <w:pPr>
        <w:bidi/>
      </w:pPr>
      <w:r>
        <w:rPr>
          <w:rtl/>
          <w:cs/>
          <w:lang w:val="ar_AE" w:bidi="ar_AE"/>
        </w:rPr>
      </w:r>
      <w:r>
        <w:rPr>
          <w:rtl/>
          <w:cs/>
          <w:lang w:val="ar_AE" w:bidi="ar_AE"/>
        </w:rPr>
        <w:t>أوقفوا التمثيل: اسألوا الإخوة: "بما تشعرون الآن؟" قد تسمعون عبارات مثل: "أنا لا أفهم أفعال هذا الرجل. يهرع إلى خارج الغرفة. من ثم يعود. لقد دعانا إلى مائدة. لم يأكل معنا. يبدو أنه يعرف أعمارنا. من هذا الرجل؟ لماذا يعاملنا هكذا؟ لكنني سأتمتع بهذه المائدة".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وكانت المجاعة شديدة في الأرض. تكتفي بعض الترجمات بكلمة أرض لا اسم البلد. وتتضمن الترجمات الأخرى كلمة كنعان في الترجمة. تشير كلمة أرض إلى كنعان حيث كان يعقوب وأبناؤه. يُرجى الحفاظ على اتساق ترجمة لفظة </w:t>
      </w:r>
      <w:r>
        <w:rPr>
          <w:b/>
          <w:rtl/>
          <w:cs/>
          <w:lang w:val="ar_AE" w:bidi="ar_AE"/>
        </w:rPr>
        <w:t>مجاعة</w:t>
      </w:r>
      <w:r>
        <w:rPr>
          <w:rtl/>
          <w:cs/>
          <w:lang w:val="ar_AE" w:bidi="ar_AE"/>
        </w:rPr>
        <w:t xml:space="preserve"> ووحدتها في كل المقاطع.</w:t>
      </w:r>
    </w:p>
    <w:p>
      <w:pPr>
        <w:bidi/>
      </w:pPr>
      <w:r>
        <w:rPr>
          <w:rtl/>
          <w:cs/>
          <w:lang w:val="ar_AE" w:bidi="ar_AE"/>
        </w:rPr>
      </w:r>
      <w:r>
        <w:rPr>
          <w:rtl/>
          <w:cs/>
          <w:lang w:val="ar_AE" w:bidi="ar_AE"/>
        </w:rPr>
        <w:t xml:space="preserve">يستخدم المقطع </w:t>
      </w:r>
      <w:r>
        <w:rPr>
          <w:b/>
          <w:rtl/>
          <w:cs/>
          <w:lang w:val="ar_AE" w:bidi="ar_AE"/>
        </w:rPr>
        <w:t>إسرائيل</w:t>
      </w:r>
      <w:r>
        <w:rPr>
          <w:rtl/>
          <w:cs/>
          <w:lang w:val="ar_AE" w:bidi="ar_AE"/>
        </w:rPr>
        <w:t xml:space="preserve"> للإشارة إلى يعقوب. تستخدم بعض الترجمات اسم إسرائيل من دون ذكر اسم يعقوب. وتختار بعض الترجمات أن تقول: يعقوب الذي يُدعى إسرائيل. وبهذه الطريقة، يوضحون أن إسرائيل ويعقوب هما الرجل نفسه، ويذكرون أن الله أعطاه هذا الاسم الجديد. </w:t>
      </w:r>
      <w:r>
        <w:rPr>
          <w:b/>
          <w:rtl/>
          <w:cs/>
          <w:lang w:val="ar_AE" w:bidi="ar_AE"/>
        </w:rPr>
        <w:t>إسرائيل</w:t>
      </w:r>
      <w:r>
        <w:rPr>
          <w:rtl/>
          <w:cs/>
          <w:lang w:val="ar_AE" w:bidi="ar_AE"/>
        </w:rPr>
        <w:t xml:space="preserve"> اسم يُناقَش في "قاموس الكلمات الرئيسية".</w:t>
      </w:r>
    </w:p>
    <w:p>
      <w:pPr>
        <w:bidi/>
      </w:pPr>
      <w:r>
        <w:rPr>
          <w:rtl/>
          <w:cs/>
          <w:lang w:val="ar_AE" w:bidi="ar_AE"/>
        </w:rPr>
      </w:r>
      <w:r>
        <w:rPr>
          <w:rtl/>
          <w:cs/>
          <w:lang w:val="ar_AE" w:bidi="ar_AE"/>
        </w:rPr>
        <w:t>ويطلب يعقوب من أبنائه أن يأخذوا عطايا من بلسم وعسل ولبان والراتنج العطري والفستق واللوز. تستخدم بعض الترجمات مصطلحات عامة مثل الطيب والعطور والمكسرات. وكانت هذه أشياء غالية الثمن. وكانت اللبان والراتنج يُستدمان لصنع العطور. وكان التجّار الإسماعيليين الذين اشتروا يوسف عبدًا يأخذون البلسم واللبان والراتنج إلى مصر.</w:t>
      </w:r>
    </w:p>
    <w:p>
      <w:pPr>
        <w:bidi/>
      </w:pPr>
      <w:r>
        <w:rPr>
          <w:rtl/>
          <w:cs/>
          <w:lang w:val="ar_AE" w:bidi="ar_AE"/>
        </w:rPr>
      </w:r>
      <w:r>
        <w:rPr>
          <w:rtl/>
          <w:cs/>
          <w:lang w:val="ar_AE" w:bidi="ar_AE"/>
        </w:rPr>
        <w:t>توقفوا واعرضوا صورة لشجرة تفرز الراتنج. اعرضوا صورةً للعسل. اعرضوا صورةً للمُر. اعرضوا صورة للفستق. اعرضوا صورةً للوز.</w:t>
      </w:r>
    </w:p>
    <w:p>
      <w:pPr>
        <w:bidi/>
      </w:pPr>
      <w:r>
        <w:rPr>
          <w:rtl/>
          <w:cs/>
          <w:lang w:val="ar_AE" w:bidi="ar_AE"/>
        </w:rPr>
      </w:r>
      <w:r>
        <w:rPr>
          <w:b/>
          <w:rtl/>
          <w:cs/>
          <w:lang w:val="ar_AE" w:bidi="ar_AE"/>
        </w:rPr>
        <w:t>بارك</w:t>
      </w:r>
      <w:r>
        <w:rPr>
          <w:rtl/>
          <w:cs/>
          <w:lang w:val="ar_AE" w:bidi="ar_AE"/>
        </w:rPr>
        <w:t xml:space="preserve"> يعقوب أبناءه قبل أن يغادروا. تُناقش كلمة </w:t>
      </w:r>
      <w:r>
        <w:rPr>
          <w:b/>
          <w:rtl/>
          <w:cs/>
          <w:lang w:val="ar_AE" w:bidi="ar_AE"/>
        </w:rPr>
        <w:t>بركة</w:t>
      </w:r>
      <w:r>
        <w:rPr>
          <w:rtl/>
          <w:cs/>
          <w:lang w:val="ar_AE" w:bidi="ar_AE"/>
        </w:rPr>
        <w:t xml:space="preserve"> في قاموس الكلمات الرئيسية. وعندما رأى يوسف بنيامين باركه أيضًا. وكانت هذه البركات في صيغة صلاة.</w:t>
      </w:r>
    </w:p>
    <w:p>
      <w:pPr>
        <w:bidi/>
      </w:pPr>
      <w:r>
        <w:rPr>
          <w:rtl/>
          <w:cs/>
          <w:lang w:val="ar_AE" w:bidi="ar_AE"/>
        </w:rPr>
      </w:r>
      <w:r>
        <w:rPr>
          <w:rtl/>
          <w:cs/>
          <w:lang w:val="ar_AE" w:bidi="ar_AE"/>
        </w:rPr>
        <w:t xml:space="preserve">يقول يعقوب: "وَٱللهُ ٱلْقَدِيرُ يُعْطِيكُمْ رَحْمَةً أَمَامَ ٱلرَّجُلِ ...". إن الله القدير أو الله كُلي القدرة هي ترجمة لمصطلح </w:t>
      </w:r>
      <w:r>
        <w:rPr>
          <w:b/>
          <w:rtl/>
          <w:cs/>
          <w:lang w:val="ar_AE" w:bidi="ar_AE"/>
        </w:rPr>
        <w:t>إيل شداي</w:t>
      </w:r>
      <w:r>
        <w:rPr>
          <w:rtl/>
          <w:cs/>
          <w:lang w:val="ar_AE" w:bidi="ar_AE"/>
        </w:rPr>
        <w:t xml:space="preserve">. وكلمة شداي تعني القوة أو القدرة. وهذا اسم آخر لله. تستخدم بعض الترجمات اسم إيل شدّاي من دون ترجمة معناه. </w:t>
      </w:r>
      <w:r>
        <w:rPr>
          <w:b/>
          <w:rtl/>
          <w:cs/>
          <w:lang w:val="ar_AE" w:bidi="ar_AE"/>
        </w:rPr>
        <w:t>إيل شدّاي</w:t>
      </w:r>
      <w:r>
        <w:rPr>
          <w:rtl/>
          <w:cs/>
          <w:lang w:val="ar_AE" w:bidi="ar_AE"/>
        </w:rPr>
        <w:t xml:space="preserve"> اسم يُناقَش في "قاموس الكلمات الرئيسية". استخدموا الكلمات نفسها التي استخدمتوها في المقاطع السابقة. </w:t>
      </w:r>
    </w:p>
    <w:p>
      <w:pPr>
        <w:bidi/>
      </w:pPr>
      <w:r>
        <w:rPr>
          <w:rtl/>
          <w:cs/>
          <w:lang w:val="ar_AE" w:bidi="ar_AE"/>
        </w:rPr>
      </w:r>
      <w:r>
        <w:rPr>
          <w:rtl/>
          <w:cs/>
          <w:lang w:val="ar_AE" w:bidi="ar_AE"/>
        </w:rPr>
        <w:t xml:space="preserve">طلب يعقوب من إيل شدّاي أن </w:t>
      </w:r>
      <w:r>
        <w:rPr>
          <w:b/>
          <w:rtl/>
          <w:cs/>
          <w:lang w:val="ar_AE" w:bidi="ar_AE"/>
        </w:rPr>
        <w:t>يرحم</w:t>
      </w:r>
      <w:r>
        <w:rPr>
          <w:rtl/>
          <w:cs/>
          <w:lang w:val="ar_AE" w:bidi="ar_AE"/>
        </w:rPr>
        <w:t xml:space="preserve"> أبناءه. يُناقَش مصطلح </w:t>
      </w:r>
      <w:r>
        <w:rPr>
          <w:b/>
          <w:rtl/>
          <w:cs/>
          <w:lang w:val="ar_AE" w:bidi="ar_AE"/>
        </w:rPr>
        <w:t>الرحمة</w:t>
      </w:r>
      <w:r>
        <w:rPr>
          <w:rtl/>
          <w:cs/>
          <w:lang w:val="ar_AE" w:bidi="ar_AE"/>
        </w:rPr>
        <w:t xml:space="preserve"> في قاموس الكلمات الرئيسية. والرحمة تعني الإشفاق. في هذه الحالة، يطلب يعقوب من الله أن يُحسن إلى أبنائه حتى يعودوا جميعا إلى بيتهم سالمين.</w:t>
      </w:r>
    </w:p>
    <w:p>
      <w:pPr>
        <w:bidi/>
      </w:pPr>
      <w:r>
        <w:rPr>
          <w:rtl/>
          <w:cs/>
          <w:lang w:val="ar_AE" w:bidi="ar_AE"/>
        </w:rPr>
      </w:r>
      <w:r>
        <w:rPr>
          <w:rtl/>
          <w:cs/>
          <w:lang w:val="ar_AE" w:bidi="ar_AE"/>
        </w:rPr>
        <w:t>وعندما يتحدث الإخوة إلى رئيس العبيد أو آمر بيت يوسف، يستخدمون لقب "</w:t>
      </w:r>
      <w:r>
        <w:rPr>
          <w:b/>
          <w:rtl/>
          <w:cs/>
          <w:lang w:val="ar_AE" w:bidi="ar_AE"/>
        </w:rPr>
        <w:t>سيدي</w:t>
      </w:r>
      <w:r>
        <w:rPr>
          <w:rtl/>
          <w:cs/>
          <w:lang w:val="ar_AE" w:bidi="ar_AE"/>
        </w:rPr>
        <w:t>". وهو اللقب نفسه الذي استخدمه الإخوة عندما تحدثوا إلى الحاكم في رحلتهم الأولى. وهذا لقب احترام. ومن الطرق الأخرى لقول ذلك قول "سموك" أو "فخامتك". ترجموا هذا الكلام بالطريقة نفسها التي فعلتم بها في المقطع السابق.</w:t>
      </w:r>
    </w:p>
    <w:p>
      <w:pPr>
        <w:bidi/>
      </w:pPr>
      <w:r>
        <w:rPr>
          <w:rtl/>
          <w:cs/>
          <w:lang w:val="ar_AE" w:bidi="ar_AE"/>
        </w:rPr>
      </w:r>
      <w:r>
        <w:rPr>
          <w:rtl/>
          <w:cs/>
          <w:lang w:val="ar_AE" w:bidi="ar_AE"/>
        </w:rPr>
        <w:t xml:space="preserve">قال رئيس الخدم أو آمر بيت يوسف للإخوة إن </w:t>
      </w:r>
      <w:r>
        <w:rPr>
          <w:b/>
          <w:rtl/>
          <w:cs/>
          <w:lang w:val="ar_AE" w:bidi="ar_AE"/>
        </w:rPr>
        <w:t>الله</w:t>
      </w:r>
      <w:r>
        <w:rPr>
          <w:rtl/>
          <w:cs/>
          <w:lang w:val="ar_AE" w:bidi="ar_AE"/>
        </w:rPr>
        <w:t xml:space="preserve">، إله أبيكم، هو الذي فعل هذا. ثم يطلب يوسف أن الله ينعم على بنيامين. وهذا هو الاسم الشائع لله. </w:t>
      </w:r>
      <w:r>
        <w:rPr>
          <w:b/>
          <w:rtl/>
          <w:cs/>
          <w:lang w:val="ar_AE" w:bidi="ar_AE"/>
        </w:rPr>
        <w:t>الله</w:t>
      </w:r>
      <w:r>
        <w:rPr>
          <w:rtl/>
          <w:cs/>
          <w:lang w:val="ar_AE" w:bidi="ar_AE"/>
        </w:rPr>
        <w:t xml:space="preserve"> اسم يُناقَش في "قاموس الكلمات الرئيسية". يُرجى الحفاظ على اتساق ترجمة لفظة الله ووحدته في كل المقاطع.</w:t>
      </w:r>
    </w:p>
    <w:p>
      <w:pPr>
        <w:bidi/>
      </w:pPr>
      <w:r>
        <w:rPr>
          <w:rtl/>
          <w:cs/>
          <w:lang w:val="ar_AE" w:bidi="ar_AE"/>
        </w:rPr>
      </w:r>
      <w:r>
        <w:rPr>
          <w:rtl/>
          <w:cs/>
          <w:lang w:val="ar_AE" w:bidi="ar_AE"/>
        </w:rPr>
        <w:t>احتقر المصريون العبرانيين ورفضوا تناول الطعام معهم. واللغة العبرية هي اللغة التي يتحدث بها يعقوب وأبناؤه. وكان يُدعون أيضًا عبرانيين. يُرجى الحفاظ على اتساق ترجمة مصطلح عبرانيون ومشتقاته في كل المقاطع.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44: 1–13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أعَدّ يوسف لإخوته وليمة في قصره. في صباح اليوم التالي، كان الإخوة يستعدون للعودة إلى كنعان. وهذا هو السرد الروائي للجزء التالي من قصة يوسف.</w:t>
      </w:r>
    </w:p>
    <w:p>
      <w:pPr>
        <w:bidi/>
      </w:pPr>
      <w:r>
        <w:rPr>
          <w:rtl/>
          <w:cs/>
          <w:lang w:val="ar_AE" w:bidi="ar_AE"/>
        </w:rPr>
      </w:r>
      <w:r>
        <w:rPr>
          <w:rtl/>
          <w:cs/>
          <w:lang w:val="ar_AE" w:bidi="ar_AE"/>
        </w:rPr>
        <w:t>فيأمر يوسف آمر بيته الذي يقيمه أو يدير البيت، أن يعطي كل منهم ما الحمار على حمله، على آمر البيت أن يضع المال الذي دفعه كل رجل منهم على فم كيس الحبوب. كان كل أخ قد أحضر المال لقمح الرحلة الأولى، وكذلك المال لشراء قمح جديد. وكان على آمر البيت وضع كل هذه الأموال في فم كل كيس لكل منهم.</w:t>
      </w:r>
    </w:p>
    <w:p>
      <w:pPr>
        <w:bidi/>
      </w:pPr>
      <w:r>
        <w:rPr>
          <w:rtl/>
          <w:cs/>
          <w:lang w:val="ar_AE" w:bidi="ar_AE"/>
        </w:rPr>
      </w:r>
      <w:r>
        <w:rPr>
          <w:rtl/>
          <w:cs/>
          <w:lang w:val="ar_AE" w:bidi="ar_AE"/>
        </w:rPr>
        <w:t>ويطلب يوسف من آمر البيت أن يضع كأسه الفضية الشخصية في فم كيس بنيامين. وهذه الكأس كانت كأس فأل له. كان المصريون يسكبون الزيت والماء في كوب وينظرون فيه لمعرفة إلى ماذا يتشكل الخليط ليدرسوه ويخبروا بالمستقبل. لكن المقطع لا يذكر أن يوسف استخدم الكأس فعلًا للتنبؤ بالمستقبل. كان يوسف يمتلك الكأس وكان بإمكانه استخدمها. ثم يفعل آمر البيت كل ما يطلبه منه يوسف.</w:t>
      </w:r>
    </w:p>
    <w:p>
      <w:pPr>
        <w:bidi/>
      </w:pPr>
      <w:r>
        <w:rPr>
          <w:rtl/>
          <w:cs/>
          <w:lang w:val="ar_AE" w:bidi="ar_AE"/>
        </w:rPr>
      </w:r>
      <w:r>
        <w:rPr>
          <w:rtl/>
          <w:cs/>
          <w:lang w:val="ar_AE" w:bidi="ar_AE"/>
        </w:rPr>
        <w:t>توقفوا وناقشوا: احكوا قصة عن رجل غني كان له عبيد كثيرين. وهذا الرجل لديه خادم واحد مسؤول عن جميع الخدم الآخرين وعن كل ما يحدث في بيت الرجل. بأي لقب يطلق الراوي على هذا الرجل؟ صفوا مدى الثقة التي يضعها الرجل في كبير خدمه. اعرض صورة لحمار مُحمل بكيس من الحبوب. اعرض صورة لكأس فضي يُستخدم للفأل.</w:t>
      </w:r>
    </w:p>
    <w:p>
      <w:pPr>
        <w:bidi/>
      </w:pPr>
      <w:r>
        <w:rPr>
          <w:rtl/>
          <w:cs/>
          <w:lang w:val="ar_AE" w:bidi="ar_AE"/>
        </w:rPr>
      </w:r>
      <w:r>
        <w:rPr>
          <w:rtl/>
          <w:cs/>
          <w:lang w:val="ar_AE" w:bidi="ar_AE"/>
        </w:rPr>
        <w:t>استيقظ إخوة يوسف عند الفجر وغادروا مع حميرهم المحملة. الفجر هو ساعة بدء سطوع نور النهار في الصباح وقبل شروق الشمس ويحمل نورًا كافيًا للرؤية. وفور مغادرة إخوة يوسف المدينة، طلب يوسف من آمر بيته أن يطاردهم ويسألهم لماذا سرقوا كأس السيد الفضية. كانت الكأس الفضية شيء ثمين. وكان المصريون يستخدمون كؤوس مثل هذه للتنبؤ بالمستقبل. لكن يوسف لم يوضح لآمر بيته لماذا يفعل بكل هذا بهؤلاء الرجال، كما لم يخبره بهويتهم إليه.</w:t>
      </w:r>
    </w:p>
    <w:p>
      <w:pPr>
        <w:bidi/>
      </w:pPr>
      <w:r>
        <w:rPr>
          <w:rtl/>
          <w:cs/>
          <w:lang w:val="ar_AE" w:bidi="ar_AE"/>
        </w:rPr>
      </w:r>
      <w:r>
        <w:rPr>
          <w:rtl/>
          <w:cs/>
          <w:lang w:val="ar_AE" w:bidi="ar_AE"/>
        </w:rPr>
        <w:t>توقفوا وناقشوا: احكوا قصة عن بضعة لصوص هربوا بما سرقوه، ثم يطاردهم بعض السكان المحليين ليحاولوا الإمساك بهم ليستردوا المسروقات. انتبهوا إلى العبارات المستخدمة لوصف ما يحدث.</w:t>
      </w:r>
    </w:p>
    <w:p>
      <w:pPr>
        <w:bidi/>
      </w:pPr>
      <w:r>
        <w:rPr>
          <w:rtl/>
          <w:cs/>
          <w:lang w:val="ar_AE" w:bidi="ar_AE"/>
        </w:rPr>
      </w:r>
      <w:r>
        <w:rPr>
          <w:rtl/>
          <w:cs/>
          <w:lang w:val="ar_AE" w:bidi="ar_AE"/>
        </w:rPr>
        <w:t>ثم يفعل آمر البيت كل ما يطلبه منه يوسف. آمر البيت يطيع يوسف وهو لا يعلم أن هؤلاء الرجال هم إخوة يوسف. لكن يعلم أن يوسف يعاملهم معاملة خاصة.</w:t>
      </w:r>
    </w:p>
    <w:p>
      <w:pPr>
        <w:bidi/>
      </w:pPr>
      <w:r>
        <w:rPr>
          <w:rtl/>
          <w:cs/>
          <w:lang w:val="ar_AE" w:bidi="ar_AE"/>
        </w:rPr>
      </w:r>
      <w:r>
        <w:rPr>
          <w:rtl/>
          <w:cs/>
          <w:lang w:val="ar_AE" w:bidi="ar_AE"/>
        </w:rPr>
        <w:t>توقفوا وراجعوا: ادرجوا كل الأمور الغريبة أو غير العادية التي طلب يوسف من هذا الرجل أن يفعلها لإخوته، متضمنين الرحلتين الأولى والثانية إلى مصر.</w:t>
      </w:r>
    </w:p>
    <w:p>
      <w:pPr>
        <w:bidi/>
      </w:pPr>
      <w:r>
        <w:rPr>
          <w:rtl/>
          <w:cs/>
          <w:lang w:val="ar_AE" w:bidi="ar_AE"/>
        </w:rPr>
      </w:r>
      <w:r>
        <w:rPr>
          <w:rtl/>
          <w:cs/>
          <w:lang w:val="ar_AE" w:bidi="ar_AE"/>
        </w:rPr>
        <w:t>فأدرك آمر البيت إخوة يوسف واتهمهم كما أمره سيده. أراد يوسف أن يقول آمر بيته لإخوته: "لِمَاذَا جَازَيْتُمْ شَرًّا عِوَضًا عَنْ خَيْرٍ؟" ثمة عبارة أخرى لقول هذا "لقد ساعدكم السيد ولكنكم قابلتم صنيعه بالشر" أو "لقد رددتم الخير الذي فعلناه لكم شرًا".</w:t>
      </w:r>
    </w:p>
    <w:p>
      <w:pPr>
        <w:bidi/>
      </w:pPr>
      <w:r>
        <w:rPr>
          <w:rtl/>
          <w:cs/>
          <w:lang w:val="ar_AE" w:bidi="ar_AE"/>
        </w:rPr>
      </w:r>
      <w:r>
        <w:rPr>
          <w:rtl/>
          <w:cs/>
          <w:lang w:val="ar_AE" w:bidi="ar_AE"/>
        </w:rPr>
        <w:t>توقفوا وناقشوا: مثِّلوا قصة يصنع شخص الخير لآخر، ثم يرده الآخر بشر. فيما يواجه الشخص صانع الخير الآخر صانع الشر؟ لاحظوا الطريقة التي يتحدث بها إلى الشخص الذي صنع ضده الشر.</w:t>
      </w:r>
    </w:p>
    <w:p>
      <w:pPr>
        <w:bidi/>
      </w:pPr>
      <w:r>
        <w:rPr>
          <w:rtl/>
          <w:cs/>
          <w:lang w:val="ar_AE" w:bidi="ar_AE"/>
        </w:rPr>
      </w:r>
      <w:r>
        <w:rPr>
          <w:rtl/>
          <w:cs/>
          <w:lang w:val="ar_AE" w:bidi="ar_AE"/>
        </w:rPr>
        <w:t>كان أخوة يوسف مرتبكين. إذ لا يعرفون سبب اتهام آمر البيت لهم هكذا. وفي ردهم على آمر البيت، أشار إخوة يوسف إلى أنفسهم بأنهم عبيد. كان هذا الأسلوب من أساليب أدب الحديث مع من لهم سُلطان. ويذكّر إخوة يوسف آمر البيت بأنهم أعادوا أموال رحلتهم الأولى إلى مصر. ويبدون دهشتهم بسلسلة من الأسئلة التي لا تتطلب إجابة. ثم يسألون: "لماذا نفعل هذا؟ ألم نرد المال قبلًا؟ لماذا قد نسرق الفضة أو الذهب من السيد؟"</w:t>
      </w:r>
    </w:p>
    <w:p>
      <w:pPr>
        <w:bidi/>
      </w:pPr>
      <w:r>
        <w:rPr>
          <w:rtl/>
          <w:cs/>
          <w:lang w:val="ar_AE" w:bidi="ar_AE"/>
        </w:rPr>
      </w:r>
      <w:r>
        <w:rPr>
          <w:rtl/>
          <w:cs/>
          <w:lang w:val="ar_AE" w:bidi="ar_AE"/>
        </w:rPr>
        <w:t>توقفوا وناقشوا: احكوا قصة اتَّهم فيها شخص زورًا. كيف يدافع هذا الشخص عن نفسه؟ هل يستفسر بأسئلة لا تتطلب إجابة؟ هل يُدلي بسلسلة من التصريحات؟</w:t>
      </w:r>
    </w:p>
    <w:p>
      <w:pPr>
        <w:bidi/>
      </w:pPr>
      <w:r>
        <w:rPr>
          <w:rtl/>
          <w:cs/>
          <w:lang w:val="ar_AE" w:bidi="ar_AE"/>
        </w:rPr>
      </w:r>
      <w:r>
        <w:rPr>
          <w:rtl/>
          <w:cs/>
          <w:lang w:val="ar_AE" w:bidi="ar_AE"/>
        </w:rPr>
        <w:t>يقول الإخوة إنه إذا وجد آمر البيت الكأس الفضية في أي من ممتلكات أي أخ منهم، فيجب على ذلك الأخ أن يموت ويصير الآخرون عبيدًا. وهذه طريقة لتأكيد وبقوة إنهم لم يسرقوا الكأس. فهم لا يصدقون أن الكأس قد توجد في أي من أكياسهم.</w:t>
      </w:r>
    </w:p>
    <w:p>
      <w:pPr>
        <w:bidi/>
      </w:pPr>
      <w:r>
        <w:rPr>
          <w:rtl/>
          <w:cs/>
          <w:lang w:val="ar_AE" w:bidi="ar_AE"/>
        </w:rPr>
      </w:r>
      <w:r>
        <w:rPr>
          <w:rtl/>
          <w:cs/>
          <w:lang w:val="ar_AE" w:bidi="ar_AE"/>
        </w:rPr>
        <w:t>يُنزِل إخوة يسف أكياس الحبوب من على الحمير ويفتحونها لتُفَتَّش. وهنا، يعرف آمر البيت مكان الكأس الفضية. لقد وضعه بنفسه في كيس بنيامين. ومع ذلك، يصطنع البحث في كل كيس من الأخ الأكبر إلى الأصغر. مما يضيف مشاعر إلى القصة برمتها.</w:t>
      </w:r>
    </w:p>
    <w:p>
      <w:pPr>
        <w:bidi/>
      </w:pPr>
      <w:r>
        <w:rPr>
          <w:rtl/>
          <w:cs/>
          <w:lang w:val="ar_AE" w:bidi="ar_AE"/>
        </w:rPr>
      </w:r>
      <w:r>
        <w:rPr>
          <w:rtl/>
          <w:cs/>
          <w:lang w:val="ar_AE" w:bidi="ar_AE"/>
        </w:rPr>
        <w:t>عندما وجد آمر البيت الكأس الفضية في كيس بنيامين، مزق الإخوة ملابسهم في حالة من اليأس. كان تمزيق ملابسهم تعبير ثقافي مُعتاد عن المشاعر الجارفة أو الحزن. يعبر الإخوة عن حزنهم لأن إيجاد الكأس في كيس بنيامين يعني موته. أو في أقل تقدير، سيُسجَن بنيامين في مصر. لن يصدق الحاكم أن بنيامين بريء من السرقة أو أنه لم يأخذ الكأس. ولم يكن لديهم تفسير لكيفية وضع الكأس إلى كيسه. إن الإخوة في حالة من اليأس لأنهم يعرفون ما سيفعله هذا الخبر بيعقوب. رفع الإخوة أكياسهم كل على حماره وعادوا إلى المدينة. فالإخوة لا يتخلون عن صغيرهم بنيامين.</w:t>
      </w:r>
    </w:p>
    <w:p>
      <w:pPr>
        <w:bidi/>
      </w:pPr>
      <w:r>
        <w:rPr>
          <w:rtl/>
          <w:cs/>
          <w:lang w:val="ar_AE" w:bidi="ar_AE"/>
        </w:rPr>
      </w:r>
      <w:r>
        <w:rPr>
          <w:rtl/>
          <w:cs/>
          <w:lang w:val="ar_AE" w:bidi="ar_AE"/>
        </w:rPr>
        <w:t>توقفوا وناقشوا: ليروي أحدكم قصة عن شخص اتُهم ظلماً بارتكاب شيء ما. لاحظوا ردة أفعاله.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يوسف يطلب من آمر بيته أن يُعد عدال الحبوب لإخوته الأحد عشر. يفعل آمر البيت كما قال يوسف.</w:t>
      </w:r>
    </w:p>
    <w:p>
      <w:pPr>
        <w:bidi/>
      </w:pPr>
      <w:r>
        <w:rPr>
          <w:rtl/>
          <w:cs/>
          <w:lang w:val="ar_AE" w:bidi="ar_AE"/>
        </w:rPr>
      </w:r>
      <w:r>
        <w:rPr>
          <w:b/>
          <w:rtl/>
          <w:cs/>
          <w:lang w:val="ar_AE" w:bidi="ar_AE"/>
        </w:rPr>
        <w:t>المشهد الثاني:</w:t>
      </w:r>
      <w:r>
        <w:rPr>
          <w:rtl/>
          <w:cs/>
          <w:lang w:val="ar_AE" w:bidi="ar_AE"/>
        </w:rPr>
        <w:t xml:space="preserve"> يغادر الإخوة عند الفجر. وبينما يخرجون من المدينة، يرسل يوسف آمر البيت خلفهم ليتهمهم بسرقة كأسه.</w:t>
      </w:r>
    </w:p>
    <w:p>
      <w:pPr>
        <w:bidi/>
      </w:pPr>
      <w:r>
        <w:rPr>
          <w:rtl/>
          <w:cs/>
          <w:lang w:val="ar_AE" w:bidi="ar_AE"/>
        </w:rPr>
      </w:r>
      <w:r>
        <w:rPr>
          <w:b/>
          <w:rtl/>
          <w:cs/>
          <w:lang w:val="ar_AE" w:bidi="ar_AE"/>
        </w:rPr>
        <w:t>المشهد الثالث:</w:t>
      </w:r>
      <w:r>
        <w:rPr>
          <w:rtl/>
          <w:cs/>
          <w:lang w:val="ar_AE" w:bidi="ar_AE"/>
        </w:rPr>
        <w:t xml:space="preserve"> يمسك آمر البيت الأحد عشر ويتهمهم بسرقة كأس يوسف الفضية. يحتج الإخوة ويبرزون براءتهم. وجد آمر البيت الكأس في عدل بنيامين. فيمزق الإخوة ثيابهم</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آمر بيت يوسف</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الإخوة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يلي هذا الحدث المائدة في بيت يوسف. فيطلب يوسف من آمر بيته أن يعطي إخوته القدر الذي تستطيع حميرهم حمله. فإذا كان الحمل ثقيلًا جدًا، فلن يقدر الحمار على المشي والحمل على ظهره. ثم يطلب يوسف من آمر البيت أن يضع مال كل رجل في عدل غلته. هذا كل المال الذي أحضره الرجال إلى مصر. أحضروا معهم المال الذي أُعيد إليهم من الرحلة الأولى، بالإضافة إلى المال اللازم لدفع ثمن الغلال في هذه الرحلة. ويطلب يوسف من آمر البيت أن يضع كأسه الفضية في فم عدل بنيامين. ولا يشرح يوسف لماذا يريد أن تفعل هذه الأمور. وقد فعل آمر البيت كل شيء كما طلبه يوسف.</w:t>
      </w:r>
    </w:p>
    <w:p>
      <w:pPr>
        <w:bidi/>
      </w:pPr>
      <w:r>
        <w:rPr>
          <w:rtl/>
          <w:cs/>
          <w:lang w:val="ar_AE" w:bidi="ar_AE"/>
        </w:rPr>
      </w:r>
      <w:r>
        <w:rPr>
          <w:rtl/>
          <w:cs/>
          <w:lang w:val="ar_AE" w:bidi="ar_AE"/>
        </w:rPr>
        <w:t>في المشهد الثاني، في صباح اليوم التالي، يستيقظ الإخوة الأحد عشر ويغادرون عند الفجر. انتظر يوسف حتى غادروا المدينة ثم أرسلوا آمر البيت خلفهم. يوسف طلب من آمر البيت أن يتهمهم بسرقة كأسه الفضية. فأخبر يوسف آمر البيت كل ما يجب أن يقوله.</w:t>
      </w:r>
    </w:p>
    <w:p>
      <w:pPr>
        <w:bidi/>
      </w:pPr>
      <w:r>
        <w:rPr>
          <w:rtl/>
          <w:cs/>
          <w:lang w:val="ar_AE" w:bidi="ar_AE"/>
        </w:rPr>
      </w:r>
      <w:r>
        <w:rPr>
          <w:rtl/>
          <w:cs/>
          <w:lang w:val="ar_AE" w:bidi="ar_AE"/>
        </w:rPr>
        <w:t>في المشهد الثالث، يمسك آمر البيت الإخوة فور خروجهم من المدينة. كانت الحمير محملة بعدال غلال ثقيلة، مما يعني أن الإخوة يسافرون بخطى بطيئة. كان بإمكان آمر البيت أن يتحرك بسرعة ويمسك الإخوة.</w:t>
      </w:r>
    </w:p>
    <w:p>
      <w:pPr>
        <w:bidi/>
      </w:pPr>
      <w:r>
        <w:rPr>
          <w:rtl/>
          <w:cs/>
          <w:lang w:val="ar_AE" w:bidi="ar_AE"/>
        </w:rPr>
      </w:r>
      <w:r>
        <w:rPr>
          <w:rtl/>
          <w:cs/>
          <w:lang w:val="ar_AE" w:bidi="ar_AE"/>
        </w:rPr>
        <w:t>قال آمر البيت كل ما طلبه يوسف أن يقوله. ونكر الإخوة أنهم سرقوا شيئًا. ويطرح الإخوة سلسلة من الأسئلة الاستنكارية. لنا أن نعيد صياغتها إلى جملة تصريحات. على سبيل المثال: "ألم نرد المال الذي وجدنا في عِدالنا؟" يمكن التعبير عن هذا السؤال إيجابيًا على النحو التالي: "لقد أعدنا المال الذي وجدناه في عِدالنا".</w:t>
      </w:r>
    </w:p>
    <w:p>
      <w:pPr>
        <w:bidi/>
      </w:pPr>
      <w:r>
        <w:rPr>
          <w:rtl/>
          <w:cs/>
          <w:lang w:val="ar_AE" w:bidi="ar_AE"/>
        </w:rPr>
      </w:r>
      <w:r>
        <w:rPr>
          <w:rtl/>
          <w:cs/>
          <w:lang w:val="ar_AE" w:bidi="ar_AE"/>
        </w:rPr>
        <w:t>وينفي الإخوة جميعاً عنهم سرقة الكأس. فيقولون إن وجد آمر البيت الكأس في عدل أي منهم، فيموت اللص موتًا، ويصبح الآخرون عبيدًا للحاكم. وتظهر أفعال الإخوة أنهم يعتقدون أنهم جميعًا أبرياء. ويقول آمر البيت: "هذا عادل، لكن الذي سرق الكأس سيكون وحده عبدي". بقوله هذا، يقبل آمر البيت عرضهم بأن يكونوا عبيداً، لكنه يقول بعد ذلك إن المذنب وحده هو من سيكون عبداً. ويخفف آمر البيت من قدر الجزاء.</w:t>
      </w:r>
    </w:p>
    <w:p>
      <w:pPr>
        <w:bidi/>
      </w:pPr>
      <w:r>
        <w:rPr>
          <w:rtl/>
          <w:cs/>
          <w:lang w:val="ar_AE" w:bidi="ar_AE"/>
        </w:rPr>
      </w:r>
      <w:r>
        <w:rPr>
          <w:rtl/>
          <w:cs/>
          <w:lang w:val="ar_AE" w:bidi="ar_AE"/>
        </w:rPr>
        <w:t>فأسرع الإخوة من إنزال عدالهم من على الحمير. وفتح كل منهم عدله حتى يتمكن آمر البيت من البحث عن الكأس. آمر البيت يعرف مكان الكأس. إذ وضعه في عدل بنيامين قبل ملء العدال. لكن آمر البيت يبدأ بعدل الابن الأكبر ويمرر جميع الأحد عشر حتى يأتي إلى عدل بنيامين. وجد آمر البيت الكأس في عدل بنيامين. فتفجع الإخوة ومزقوا ثيابهم. وحمّلوا حميرهم وعادوا لمقابلة يوسف.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آمر بيت يوسف</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الإخوة الآخرون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يطلب يوسف من آمر بيته أن يملأ عِدال إخوته بالغلال بقدر ما تستطيع الحمير حمله. كما يطلب منه أن يضع مال كل رجل في عِدله. ويطلب يوسف من آمر البيت أن يضع كأسه الفضية في فم عدل بنيامين. وقد فعل آمر البيت كل ما طلبه يوسف.</w:t>
      </w:r>
    </w:p>
    <w:p>
      <w:pPr>
        <w:bidi/>
      </w:pPr>
      <w:r>
        <w:rPr>
          <w:rtl/>
          <w:cs/>
          <w:lang w:val="ar_AE" w:bidi="ar_AE"/>
        </w:rPr>
      </w:r>
      <w:r>
        <w:rPr>
          <w:rtl/>
          <w:cs/>
          <w:lang w:val="ar_AE" w:bidi="ar_AE"/>
        </w:rPr>
        <w:t>أوقفوا التمثيل: اسألوا آمر البيت: "بما تشعر بشأن هذه الأفعال؟" قد تسمعون إجابات مثل: "لا أفهم لماذا يفعل الحاكم هذه الأمور. فهو يعامل هؤلاء الرجال بمعاملة مختلفة تمامًا عن أي شخص آخر. ويبدو أنه يعرفهم بطريقة ما، لكنني لا أعرف متى قابلهم. كما يعرف أعمارهم. أمر غريب حقًا. يبدو أنه كان يختبرهم بطريقة ما. إنه سيد صالح، لذلك أطيع تعليماته". اسألوا يوسف: "لماذا تفعل هكذا؟" قد تسمعون إجابات مثل: "أحتاج إلى معرفة المزيد عن شخصيات إخوتي الآن. فهم يبدون وكأنهم أصبحوا رجالًا صالحين، لكن يجب أن أتأكد من ذلك. أريد أن أعرف ماذا سيفعلون بشأن بنيامين. أريد أن أعرف ما إذا كانوا يهتمون حقًا بحزن أبيهم. لا يمكنني أن أثق بهم حتى أعرف هذه الأمور". واصلوا التمثيل.</w:t>
      </w:r>
    </w:p>
    <w:p>
      <w:pPr>
        <w:bidi/>
      </w:pPr>
      <w:r>
        <w:rPr>
          <w:rtl/>
          <w:cs/>
          <w:lang w:val="ar_AE" w:bidi="ar_AE"/>
        </w:rPr>
      </w:r>
      <w:r>
        <w:rPr>
          <w:rtl/>
          <w:cs/>
          <w:lang w:val="ar_AE" w:bidi="ar_AE"/>
        </w:rPr>
        <w:t>في المشهد الثاني، يغادر الإخوة الأحد عشر عند الفجر. بعد أن غادروا بوقت قصير، طلب يوسف من آمر البيت أن يذهب ورائهم. قال يوسف إن آمر البيت كان يتهمهم بسرقة كأسه. ثم طلب يوسف من آمر بيته أن يقول: "لِمَاذَا جَازَيتموني شَرًا؟ لماذا سرقتم كأس فأل سيدي؟"</w:t>
      </w:r>
    </w:p>
    <w:p>
      <w:pPr>
        <w:bidi/>
      </w:pPr>
      <w:r>
        <w:rPr>
          <w:rtl/>
          <w:cs/>
          <w:lang w:val="ar_AE" w:bidi="ar_AE"/>
        </w:rPr>
      </w:r>
      <w:r>
        <w:rPr>
          <w:rtl/>
          <w:cs/>
          <w:lang w:val="ar_AE" w:bidi="ar_AE"/>
        </w:rPr>
        <w:t>أوقفوا التمثيل: اسألوا آمر البيت: "بما تشعر حيال هذه المهمة؟" قد تسمعون إجابات مثل: "لا يروقني اتهامهم هكذا. أعلم أنهم لم يسرقوا الكأس. لا أعرف لماذا يحاول الحاكم أن يخيفهم بهذه الطريقة. لكنني سأفعل ما يطلبه مني الحاكم أن أفعله. وأظن أن لديه سبب وجيه. لكني لا أعرف ما هو". واصلوا التمثيل.</w:t>
      </w:r>
    </w:p>
    <w:p>
      <w:pPr>
        <w:bidi/>
      </w:pPr>
      <w:r>
        <w:rPr>
          <w:rtl/>
          <w:cs/>
          <w:lang w:val="ar_AE" w:bidi="ar_AE"/>
        </w:rPr>
      </w:r>
      <w:r>
        <w:rPr>
          <w:rtl/>
          <w:cs/>
          <w:lang w:val="ar_AE" w:bidi="ar_AE"/>
        </w:rPr>
        <w:t>في المشهد الثالث، يمسك آمر البيت الإخوة فور خروجهم من المدينة. قال آمر البيت كل ما طلبه يوسف أن يقوله. فارتبك الإخوة ولم يفهموا الأمر. ثم طرح الإخوة عدة أسئلة استنكارية. ثم قال الإخوة إن وجد الكأس في أي من حمولتهم، فمن سرقه موتًأ يموت، ويصبح الآخرون عبيداً. فأجاب آمر البيت بأن الشخص الذي سرق الكأس سيكون وحده العبد. والباقون سيكونون أحرارًا.</w:t>
      </w:r>
    </w:p>
    <w:p>
      <w:pPr>
        <w:bidi/>
      </w:pPr>
      <w:r>
        <w:rPr>
          <w:rtl/>
          <w:cs/>
          <w:lang w:val="ar_AE" w:bidi="ar_AE"/>
        </w:rPr>
      </w:r>
      <w:r>
        <w:rPr>
          <w:rtl/>
          <w:cs/>
          <w:lang w:val="ar_AE" w:bidi="ar_AE"/>
        </w:rPr>
        <w:t>أوقفوا التمثيل: اسألوا الأخوة: "بما تشعرون الآن؟" قد تسمع: "أنا متحير. لا أعرف لماذا يتهمنا. لم يسرق أحد منا شيئًا. حاولنا أن نعيد المال لكنهم رفضوا أن يأخذوه. ما هذه الكأس؟ لا أتذكر أنني رأيتُ كأسًا". واصلوا التمثيل.</w:t>
      </w:r>
    </w:p>
    <w:p>
      <w:pPr>
        <w:bidi/>
      </w:pPr>
      <w:r>
        <w:rPr>
          <w:rtl/>
          <w:cs/>
          <w:lang w:val="ar_AE" w:bidi="ar_AE"/>
        </w:rPr>
      </w:r>
      <w:r>
        <w:rPr>
          <w:rtl/>
          <w:cs/>
          <w:lang w:val="ar_AE" w:bidi="ar_AE"/>
        </w:rPr>
        <w:t>وعليه، فرغ الإخوة عدال من غلالهم. فتش آمر البيت في العِدال بدءًا من الأكبر إلى الأصغر. وجد آمر البيت الكأس في عدل بنيامين. فمزق الإخوة ثيابهم تعبيرًا على فاجعتهم. فحمّلوا الحمير ورجعوا إلى يوسف.</w:t>
      </w:r>
    </w:p>
    <w:p>
      <w:pPr>
        <w:bidi/>
      </w:pPr>
      <w:r>
        <w:rPr>
          <w:rtl/>
          <w:cs/>
          <w:lang w:val="ar_AE" w:bidi="ar_AE"/>
        </w:rPr>
      </w:r>
      <w:r>
        <w:rPr>
          <w:rtl/>
          <w:cs/>
          <w:lang w:val="ar_AE" w:bidi="ar_AE"/>
        </w:rPr>
        <w:t>أوقفوا التمثيل: اسألوا آمر البيت: "لماذا فتشت جميع العدال وأبقيت عدل بنيامين حتى النهاية؟" قد تسمعون إجابات مثل: "يبدو لي أن الحاكم يختبر هؤلاء الرجال. قررتُ أن أتصرف وكأنني أتحقق من أكبرهم إلى أصغرهم. لو أنني بدأت مباشرة بعدل بنيامين، لأثرت ريبتهم. لا أريدهم أن يعرفوا أنني وضعت الكأس في عدل بنيامين". اسألوا بنيامين: "بما تشعر الآن؟" قد تسمعون عبارات مثل: "مصدوم. لم أر تلك الكأس من قبل. لا أعرف كيف وضعت في عدلي. ماذا سيحدث لي؟ يجب أن أعود إلى بيتي وإلا سيموت أبي. لم أفعل هذا. كيف يمكنني أن أثبت براءتي؟ أنا خائف. أتمنى أن يصدق إخوتي أنني لم أسرق هذه الكأس. أحتاج إلى معونتهم. أحتاج إلى معونة الله لي. لا أعرف لماذا يسمح الله بهذا أن يحدث".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رئيس البيت هو عينه الرجل الذي كان كبير الخدم في المقطع السابق. استخدموا اللقب نفسه الذي استخدمتموه من قبل.</w:t>
      </w:r>
    </w:p>
    <w:p>
      <w:pPr>
        <w:bidi/>
      </w:pPr>
      <w:r>
        <w:rPr>
          <w:rtl/>
          <w:cs/>
          <w:lang w:val="ar_AE" w:bidi="ar_AE"/>
        </w:rPr>
      </w:r>
      <w:r>
        <w:rPr>
          <w:rtl/>
          <w:cs/>
          <w:lang w:val="ar_AE" w:bidi="ar_AE"/>
        </w:rPr>
        <w:t xml:space="preserve">وكانت الكأس الفضية كأس خاصة تُدعى كأس </w:t>
      </w:r>
      <w:r>
        <w:rPr>
          <w:b/>
          <w:rtl/>
          <w:cs/>
          <w:lang w:val="ar_AE" w:bidi="ar_AE"/>
        </w:rPr>
        <w:t>الفأل</w:t>
      </w:r>
      <w:r>
        <w:rPr>
          <w:rtl/>
          <w:cs/>
          <w:lang w:val="ar_AE" w:bidi="ar_AE"/>
        </w:rPr>
        <w:t xml:space="preserve">. وكان هذا النوع من الكأس يُستخدم في مصر للتنبؤ بالمستقبل. كان لدى يوسف مثل هذا الكأس. لا نعرف إن كان يوسف استخدم الكأس بالفعل. يُناقَش تعبير </w:t>
      </w:r>
      <w:r>
        <w:rPr>
          <w:b/>
          <w:rtl/>
          <w:cs/>
          <w:lang w:val="ar_AE" w:bidi="ar_AE"/>
        </w:rPr>
        <w:t>فأل</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توقّفوا هنا واعرضوا مرة أخرى صورة كأس فأل.</w:t>
      </w:r>
    </w:p>
    <w:p>
      <w:pPr>
        <w:bidi/>
      </w:pPr>
      <w:r>
        <w:rPr>
          <w:rtl/>
          <w:cs/>
          <w:lang w:val="ar_AE" w:bidi="ar_AE"/>
        </w:rPr>
      </w:r>
      <w:r>
        <w:rPr>
          <w:rtl/>
          <w:cs/>
          <w:lang w:val="ar_AE" w:bidi="ar_AE"/>
        </w:rPr>
        <w:t xml:space="preserve">فيقول يوسف لماذا جَازَيْتُمْ الخير </w:t>
      </w:r>
      <w:r>
        <w:rPr>
          <w:b/>
          <w:rtl/>
          <w:cs/>
          <w:lang w:val="ar_AE" w:bidi="ar_AE"/>
        </w:rPr>
        <w:t>بالشر؟</w:t>
      </w:r>
      <w:r>
        <w:rPr>
          <w:rtl/>
          <w:cs/>
          <w:lang w:val="ar_AE" w:bidi="ar_AE"/>
        </w:rPr>
        <w:t xml:space="preserve"> قد تكون هذه جملة صعبة الفهم. وكان يوسف يقول "لقد فعلت خيرًا لكم. وقد أعطيتكم طعامًا لعائلاتكم. واستقبلتكم في بيتي وأقمت لكم وليمة. لكنكم غدرتم وسرقتم كأسي الفضية. لقد صنعت خيرًا لكم، وأنت رددتموه لي </w:t>
      </w:r>
      <w:r>
        <w:rPr>
          <w:b/>
          <w:rtl/>
          <w:cs/>
          <w:lang w:val="ar_AE" w:bidi="ar_AE"/>
        </w:rPr>
        <w:t>شرًا</w:t>
      </w:r>
      <w:r>
        <w:rPr>
          <w:rtl/>
          <w:cs/>
          <w:lang w:val="ar_AE" w:bidi="ar_AE"/>
        </w:rPr>
        <w:t xml:space="preserve">. تمت مناقشة كلمتي </w:t>
      </w:r>
      <w:r>
        <w:rPr>
          <w:b/>
          <w:rtl/>
          <w:cs/>
          <w:lang w:val="ar_AE" w:bidi="ar_AE"/>
        </w:rPr>
        <w:t>الإثم</w:t>
      </w:r>
      <w:r>
        <w:rPr>
          <w:rtl/>
          <w:cs/>
          <w:lang w:val="ar_AE" w:bidi="ar_AE"/>
        </w:rPr>
        <w:t xml:space="preserve"> و</w:t>
      </w:r>
      <w:r>
        <w:rPr>
          <w:b/>
          <w:rtl/>
          <w:cs/>
          <w:lang w:val="ar_AE" w:bidi="ar_AE"/>
        </w:rPr>
        <w:t>الشر</w:t>
      </w:r>
      <w:r>
        <w:rPr>
          <w:rtl/>
          <w:cs/>
          <w:lang w:val="ar_AE" w:bidi="ar_AE"/>
        </w:rPr>
        <w:t xml:space="preserve"> في قاموس الكلمات الرئيسية.</w:t>
      </w:r>
    </w:p>
    <w:p>
      <w:pPr>
        <w:bidi/>
      </w:pPr>
      <w:r>
        <w:rPr>
          <w:rtl/>
          <w:cs/>
          <w:lang w:val="ar_AE" w:bidi="ar_AE"/>
        </w:rPr>
      </w:r>
      <w:r>
        <w:rPr>
          <w:rtl/>
          <w:cs/>
          <w:lang w:val="ar_AE" w:bidi="ar_AE"/>
        </w:rPr>
        <w:t xml:space="preserve">ثم يعرض الإخوة أنْ يكونوا </w:t>
      </w:r>
      <w:r>
        <w:rPr>
          <w:b/>
          <w:rtl/>
          <w:cs/>
          <w:lang w:val="ar_AE" w:bidi="ar_AE"/>
        </w:rPr>
        <w:t>عبيد</w:t>
      </w:r>
      <w:r>
        <w:rPr>
          <w:rtl/>
          <w:cs/>
          <w:lang w:val="ar_AE" w:bidi="ar_AE"/>
        </w:rPr>
        <w:t xml:space="preserve"> يُوسُف. ستجدون مصطلح </w:t>
      </w:r>
      <w:r>
        <w:rPr>
          <w:b/>
          <w:rtl/>
          <w:cs/>
          <w:lang w:val="ar_AE" w:bidi="ar_AE"/>
        </w:rPr>
        <w:t>عبد</w:t>
      </w:r>
      <w:r>
        <w:rPr>
          <w:rtl/>
          <w:cs/>
          <w:lang w:val="ar_AE" w:bidi="ar_AE"/>
        </w:rPr>
        <w:t xml:space="preserve"> في قاموس الكلمات الرئيسية. يُرجى الحفاظ على اتساق ترجمة مصطلح عبد ووحدته في كل المقاطع.</w:t>
      </w:r>
    </w:p>
    <w:p>
      <w:pPr>
        <w:bidi/>
      </w:pPr>
      <w:r>
        <w:rPr>
          <w:rtl/>
          <w:cs/>
          <w:lang w:val="ar_AE" w:bidi="ar_AE"/>
        </w:rPr>
      </w:r>
      <w:r>
        <w:rPr>
          <w:rtl/>
          <w:cs/>
          <w:lang w:val="ar_AE" w:bidi="ar_AE"/>
        </w:rPr>
        <w:t xml:space="preserve">وكان الإخوة يشيرون إلى أنفسهم بأنهم </w:t>
      </w:r>
      <w:r>
        <w:rPr>
          <w:b/>
          <w:rtl/>
          <w:cs/>
          <w:lang w:val="ar_AE" w:bidi="ar_AE"/>
        </w:rPr>
        <w:t>عبيدًا</w:t>
      </w:r>
      <w:r>
        <w:rPr>
          <w:rtl/>
          <w:cs/>
          <w:lang w:val="ar_AE" w:bidi="ar_AE"/>
        </w:rPr>
        <w:t xml:space="preserve"> لآمر بيت يوسف. ستجدون مصطلح </w:t>
      </w:r>
      <w:r>
        <w:rPr>
          <w:b/>
          <w:rtl/>
          <w:cs/>
          <w:lang w:val="ar_AE" w:bidi="ar_AE"/>
        </w:rPr>
        <w:t>عبد/خادم</w:t>
      </w:r>
      <w:r>
        <w:rPr>
          <w:rtl/>
          <w:cs/>
          <w:lang w:val="ar_AE" w:bidi="ar_AE"/>
        </w:rPr>
        <w:t xml:space="preserve"> بتعريفه في قاموس الكلمات الرئيسية. يستخدم يهوذا الكلمة بغرض الاحترام. يستخدم يهوذا كلمة "عبد" للإشارة إلى أن الشخص الذي يتحدث إليه يهوذا يتمتع بمكانة أعلى أو سلطة أكبر من يهوذا. وكان يرى يهوذا أن آمر بيت يوسف له مكانة أعلى منه. يُرجى الحفاظ على اتساق ترجمة مصطلح خادم/عبد/جارية ووحدته في كل المقاطع.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44:14–34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44 :14–34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يُواصل هذا المقطع سرد القصة حيال كأس يوسف الفضية. أمر يوسف رئيس عبيده أو آمر بيته أن يضع كأسه في عدل بنيامين. ثم بعد أن غادر الإخوة، أرسل يوسف آمر بيته خلف إخوته ليتهمهم بسرقة الكأس. عندما يجد آمر البيت الكأس في عدل بنيامين، ينتابهم مشاعر يأس. يعود جميع إخوة يوسف الأحد عشر ليتحدثوا معه.</w:t>
      </w:r>
    </w:p>
    <w:p>
      <w:pPr>
        <w:bidi/>
      </w:pPr>
      <w:r>
        <w:rPr>
          <w:rtl/>
          <w:cs/>
          <w:lang w:val="ar_AE" w:bidi="ar_AE"/>
        </w:rPr>
      </w:r>
      <w:r>
        <w:rPr>
          <w:rtl/>
          <w:cs/>
          <w:lang w:val="ar_AE" w:bidi="ar_AE"/>
        </w:rPr>
        <w:t>رجع الإخوة إلى القصر حيث كان يوسف ينتظر. يلقون أنفسهم على الأرض أمام يوسف. كان هذا فعلًا قويًا أو عنيفًا. لم يكن هذا ركوعاً أو انحناءً عادياً. كان الإخوة في غاية اليأس والخوف.</w:t>
      </w:r>
    </w:p>
    <w:p>
      <w:pPr>
        <w:bidi/>
      </w:pPr>
      <w:r>
        <w:rPr>
          <w:rtl/>
          <w:cs/>
          <w:lang w:val="ar_AE" w:bidi="ar_AE"/>
        </w:rPr>
      </w:r>
      <w:r>
        <w:rPr>
          <w:rtl/>
          <w:cs/>
          <w:lang w:val="ar_AE" w:bidi="ar_AE"/>
        </w:rPr>
        <w:t>يُطالب يوسف قائلًا: "ما الذي فعلتموه؟" يتحدث يهوذا بالإنابة عن إخوته. يهوذا ليس الأخ الأكبر. عادةً ما يتحدث الأخ الأكبر، وهو رأوبين، بالإنابة عن الإخوة. يأخذ يهوذا دور التحدث بالإنابة عنهم.</w:t>
      </w:r>
    </w:p>
    <w:p>
      <w:pPr>
        <w:bidi/>
      </w:pPr>
      <w:r>
        <w:rPr>
          <w:rtl/>
          <w:cs/>
          <w:lang w:val="ar_AE" w:bidi="ar_AE"/>
        </w:rPr>
      </w:r>
      <w:r>
        <w:rPr>
          <w:rtl/>
          <w:cs/>
          <w:lang w:val="ar_AE" w:bidi="ar_AE"/>
        </w:rPr>
        <w:t>توقّفوا وناقشوا: تحدَّثوا عن عائلة كبيرة لها العديد من الأبناء. استمعوا بعناية إلى أدوار كل ابن في العائلة.</w:t>
      </w:r>
    </w:p>
    <w:p>
      <w:pPr>
        <w:bidi/>
      </w:pPr>
      <w:r>
        <w:rPr>
          <w:rtl/>
          <w:cs/>
          <w:lang w:val="ar_AE" w:bidi="ar_AE"/>
        </w:rPr>
      </w:r>
      <w:r>
        <w:rPr>
          <w:rtl/>
          <w:cs/>
          <w:lang w:val="ar_AE" w:bidi="ar_AE"/>
        </w:rPr>
        <w:t>يطرح يهوذا سلسلة من الأسئلة الاستنكارية. يمكن تقديم هذه الأسئلة في صيغة عبارات إيجابية بدلاً من الأسئلة. قد يكون هذا سؤالًا مثل: "ما الذي لنا أن نقوله؟" أو "لا نعرف ماذا نقول. لا نعرف كيف نفسر هذا. يصعب علينا إثبات براءتنا". لا يعرف الإخوة كيف وضعت الكأس في عدل بنيامين. لذلك فإنهم لا يعرفون كيف يدافعون عن أنفسهم.</w:t>
      </w:r>
    </w:p>
    <w:p>
      <w:pPr>
        <w:bidi/>
      </w:pPr>
      <w:r>
        <w:rPr>
          <w:rtl/>
          <w:cs/>
          <w:lang w:val="ar_AE" w:bidi="ar_AE"/>
        </w:rPr>
      </w:r>
      <w:r>
        <w:rPr>
          <w:rtl/>
          <w:cs/>
          <w:lang w:val="ar_AE" w:bidi="ar_AE"/>
        </w:rPr>
        <w:t xml:space="preserve">توقفوا وناقشوا: ليروي أحدكم قصة عن شخص اتُهم ظلماً بارتكاب خطأ ما. كيف يدافع هذا الشخص عن نفسه؟ </w:t>
      </w:r>
    </w:p>
    <w:p>
      <w:pPr>
        <w:bidi/>
      </w:pPr>
      <w:r>
        <w:rPr>
          <w:rtl/>
          <w:cs/>
          <w:lang w:val="ar_AE" w:bidi="ar_AE"/>
        </w:rPr>
      </w:r>
      <w:r>
        <w:rPr>
          <w:rtl/>
          <w:cs/>
          <w:lang w:val="ar_AE" w:bidi="ar_AE"/>
        </w:rPr>
        <w:t>اعرضوا صورة لكأس فأل.</w:t>
      </w:r>
    </w:p>
    <w:p>
      <w:pPr>
        <w:bidi/>
      </w:pPr>
      <w:r>
        <w:rPr>
          <w:rtl/>
          <w:cs/>
          <w:lang w:val="ar_AE" w:bidi="ar_AE"/>
        </w:rPr>
      </w:r>
      <w:r>
        <w:rPr>
          <w:rtl/>
          <w:cs/>
          <w:lang w:val="ar_AE" w:bidi="ar_AE"/>
        </w:rPr>
        <w:t>يقول يهوذا إن الله يعاقبنا على خطايانا. يعلم يهوذا والآخرون أنه لم يعاقبهم أحدًا من قبل على خطيتهم ببيع يوسف عبدًا. لم يكن بنيامين أحد أفراد المجموعة الذين باعوا يوسف عبدًا. والآن يُتهم الإخوة بشيء لم يفعلوه. وهم يعتقدون أن الله يعاقبهم الآن على شيء فعلوه منذ سنوات.</w:t>
      </w:r>
    </w:p>
    <w:p>
      <w:pPr>
        <w:bidi/>
      </w:pPr>
      <w:r>
        <w:rPr>
          <w:rtl/>
          <w:cs/>
          <w:lang w:val="ar_AE" w:bidi="ar_AE"/>
        </w:rPr>
      </w:r>
      <w:r>
        <w:rPr>
          <w:rtl/>
          <w:cs/>
          <w:lang w:val="ar_AE" w:bidi="ar_AE"/>
        </w:rPr>
        <w:t>ثم يقول يهوذا ليوسف إن جميع إخوته الأحد عشر سيصبحون له عبيدًا. يريد الإخوة معاملتهم كمجموعة واحدة. أظهر الإخوة العشرة الأكبر سناً دعمهم لبنيامين. يرفض يوسف عرض يهوذا. يقول يوسف لإخوته إن بنيامين سيبقى عبدًا، لكن الآخرون سيعودون إلى كنعان. يقول يوسف: "عودوا إلى أبيكم في سلام".</w:t>
      </w:r>
    </w:p>
    <w:p>
      <w:pPr>
        <w:bidi/>
      </w:pPr>
      <w:r>
        <w:rPr>
          <w:rtl/>
          <w:cs/>
          <w:lang w:val="ar_AE" w:bidi="ar_AE"/>
        </w:rPr>
      </w:r>
      <w:r>
        <w:rPr>
          <w:rtl/>
          <w:cs/>
          <w:lang w:val="ar_AE" w:bidi="ar_AE"/>
        </w:rPr>
        <w:t>يلقي يهوذا خطابًا طويلًا. الذي يعد الأطول في سفر التكوين مطلقًا. يبدأ يهوذا ببعض كلمات الإطراء ليوسف. أشار يهوذا إلى نفسه بأنه عبد يوسف. يظهر يهوذا بهذا بأنه يعلم أن يوسف يتمتع بمكانة أعلى منه. طلبَ يهوذا من يوسف ألا يغضب منه. وهذا لأنه سيحاول تغيير رأي يوسف أو إقناعه بالموافقة على السماح لبنيامين بالعودة إلى كنعان.</w:t>
      </w:r>
    </w:p>
    <w:p>
      <w:pPr>
        <w:bidi/>
      </w:pPr>
      <w:r>
        <w:rPr>
          <w:rtl/>
          <w:cs/>
          <w:lang w:val="ar_AE" w:bidi="ar_AE"/>
        </w:rPr>
      </w:r>
      <w:r>
        <w:rPr>
          <w:rtl/>
          <w:cs/>
          <w:lang w:val="ar_AE" w:bidi="ar_AE"/>
        </w:rPr>
        <w:t>ويقص يهوذا تاريخ العائلة. وأهمية بنيامين ليعقوب. بنيامين هو الابن الأصغر والابن الوحيد المتبقي من أمه. يعتقد يعقوب أن يوسف قد مات. قال يهوذا إن بنيامين هو ابن شيخوخة يعقوب. هذا يعني أن يعقوب كان مُسنًا عندما أنجب بنيامين. في العديد من الثقافات، يُدلل الطفل الأصغر بصفته طفلًا مميزًا.</w:t>
      </w:r>
    </w:p>
    <w:p>
      <w:pPr>
        <w:bidi/>
      </w:pPr>
      <w:r>
        <w:rPr>
          <w:rtl/>
          <w:cs/>
          <w:lang w:val="ar_AE" w:bidi="ar_AE"/>
        </w:rPr>
      </w:r>
      <w:r>
        <w:rPr>
          <w:rtl/>
          <w:cs/>
          <w:lang w:val="ar_AE" w:bidi="ar_AE"/>
        </w:rPr>
        <w:t>توقفوا وناقشوا: احكوا قصة عن أب له العديد من الأبناء. لاحظوا كيف يتحدث هذا الأب عن الابن الأصغر. بما يصف الأب هذا الابن الأصغر؟</w:t>
      </w:r>
    </w:p>
    <w:p>
      <w:pPr>
        <w:bidi/>
      </w:pPr>
      <w:r>
        <w:rPr>
          <w:rtl/>
          <w:cs/>
          <w:lang w:val="ar_AE" w:bidi="ar_AE"/>
        </w:rPr>
      </w:r>
      <w:r>
        <w:rPr>
          <w:rtl/>
          <w:cs/>
          <w:lang w:val="ar_AE" w:bidi="ar_AE"/>
        </w:rPr>
        <w:t>يوضح يهوذا أن الإخوة لم يحضروا بنيامين إلى مصر إلا لأن يوسف، بصفته الحاكم، أمرهم بإحضاره. تتذكرون أن يوسف طلب من إخوته ألا يعودوا إلى مصر ما لم يحضروا بنيامين.</w:t>
      </w:r>
    </w:p>
    <w:p>
      <w:pPr>
        <w:bidi/>
      </w:pPr>
      <w:r>
        <w:rPr>
          <w:rtl/>
          <w:cs/>
          <w:lang w:val="ar_AE" w:bidi="ar_AE"/>
        </w:rPr>
      </w:r>
      <w:r>
        <w:rPr>
          <w:rtl/>
          <w:cs/>
          <w:lang w:val="ar_AE" w:bidi="ar_AE"/>
        </w:rPr>
        <w:t>يوضح يهوذا أن يعقوب يعتقد أن أخا بنيامين الأكبر قد افترسه حيوان بري.</w:t>
      </w:r>
    </w:p>
    <w:p>
      <w:pPr>
        <w:bidi/>
      </w:pPr>
      <w:r>
        <w:rPr>
          <w:rtl/>
          <w:cs/>
          <w:lang w:val="ar_AE" w:bidi="ar_AE"/>
        </w:rPr>
      </w:r>
      <w:r>
        <w:rPr>
          <w:rtl/>
          <w:cs/>
          <w:lang w:val="ar_AE" w:bidi="ar_AE"/>
        </w:rPr>
        <w:t>يوضح يهوذا أن يعقوب سيموت من الحزن إذا أصاب بنيامين سوء. كان يعقوب قد قال لأبنائه إنه إذا أصيب بنيامين بمكروه، فسيُرسلوا شيبته بحزن إلى القبر. هذا يعني أن يعقوب، وهو رجل مسن، سيموت من الحُزن.</w:t>
      </w:r>
    </w:p>
    <w:p>
      <w:pPr>
        <w:bidi/>
      </w:pPr>
      <w:r>
        <w:rPr>
          <w:rtl/>
          <w:cs/>
          <w:lang w:val="ar_AE" w:bidi="ar_AE"/>
        </w:rPr>
      </w:r>
      <w:r>
        <w:rPr>
          <w:rtl/>
          <w:cs/>
          <w:lang w:val="ar_AE" w:bidi="ar_AE"/>
        </w:rPr>
        <w:t>يوضح يهوذا أنه لا يمكن لإخوته أن يعودوا إلى كنعان من دون بنيامين. ينادي يهوذا يوسف قائلًا: "سيدي". هذا من أداب الحديث مع عظماء الشأن. ومن الألقاب الأخر "جلالتك" و"فخامتك". يذكر يهوذا مرة أخرى أنه هو وإخوته عبيد يوسف. هذه طريقة مهذبة لقول أن يوسف يتمتع بمكانة أقوى.</w:t>
      </w:r>
    </w:p>
    <w:p>
      <w:pPr>
        <w:bidi/>
      </w:pPr>
      <w:r>
        <w:rPr>
          <w:rtl/>
          <w:cs/>
          <w:lang w:val="ar_AE" w:bidi="ar_AE"/>
        </w:rPr>
      </w:r>
      <w:r>
        <w:rPr>
          <w:rtl/>
          <w:cs/>
          <w:lang w:val="ar_AE" w:bidi="ar_AE"/>
        </w:rPr>
        <w:t>يوضح يهوذا أنه وعد بأن يضمن سلامة بنيامين. يقول يهوذا إنه سيُعد مسؤولًا إذا لم يَرجع بنيامين إلى كنعان. يتوسَّل يهوذا أن يبقى عبدًا عوضًا عن بنيامين. يتوسلَ يهوذا إلى يوسف أن يسمح لبنيامين بالعودة إلى يعقوب. يوضح يهوذا عدة مرات أن يعقوب سيموت من الحزن إذا أصاب بنيامين سوء. يقول يهوذا إنه لا يستطيع أن يعود إلى كنعان من دون بنيامين. لذلك كان من الأفضل أن يبقى يهوذا في مصر عبدًا عوضًا عن بنيامين.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يتهم يوسف إخوته برد خيره لهم شرًا عليه. ويقول يوسف إن بنيامين يجب أن يبقى عبدًا، وليعد الآخرون إلى بلدهم. ويلقي يهوذا خطابًا طويلًا يخبر فيه يوسف عن تاريخ العائلة. يوضح يهوذا أن يعقوب سيموت من الحزن إذا أصيب بنيامين بأذى. ويعرض يهوذا أن يحل محل بنيامين عبدًا.</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وقد ذُكر 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هذا المشهد، يلتقي يوسف بإخوته في القصر. وسجدوا على الأرض أمامه. والطريقة التي يسقط بها الإخوة على الأرض هي عمل عنيف. وهذا ليس مجرد انحناء. واتهم يوسف إخوته. قال يوسف: "أَلَمْ تَعْلَمُوا أَنَّ رَجُلًا مِثْلِي يَتَفَاءَلُ؟".</w:t>
      </w:r>
    </w:p>
    <w:p>
      <w:pPr>
        <w:bidi/>
      </w:pPr>
      <w:r>
        <w:rPr>
          <w:rtl/>
          <w:cs/>
          <w:lang w:val="ar_AE" w:bidi="ar_AE"/>
        </w:rPr>
      </w:r>
      <w:r>
        <w:rPr>
          <w:rtl/>
          <w:cs/>
          <w:lang w:val="ar_AE" w:bidi="ar_AE"/>
        </w:rPr>
        <w:t xml:space="preserve">يتحدث يهوذا بالإنابة عن إخوته. ولأن الإخوة لم يسرقوا الكأس، لم يعرفوا كيف يدافعون عن أنفسهم. يطرح يهوذا سلسلة من الأسئلة الاستنكارية. </w:t>
      </w:r>
    </w:p>
    <w:p>
      <w:pPr>
        <w:bidi/>
      </w:pPr>
      <w:r>
        <w:rPr>
          <w:rtl/>
          <w:cs/>
          <w:lang w:val="ar_AE" w:bidi="ar_AE"/>
        </w:rPr>
      </w:r>
      <w:r>
        <w:rPr>
          <w:rtl/>
          <w:cs/>
          <w:lang w:val="ar_AE" w:bidi="ar_AE"/>
        </w:rPr>
        <w:t>توقفوا وناقشوا: ليروي أحدكم قصة عن شخص اتُهم ظلماً بارتكاب خطأ ما. يحاول هذا الشخص أن يدافع عن نفسه. دققوا في الطريقة التي يتحدث بها الشخص في دفاعه عن نفسه. هل يطرح أسئلة استنكارية أو يُدلي بتصريحات إيجابية؟</w:t>
      </w:r>
    </w:p>
    <w:p>
      <w:pPr>
        <w:bidi/>
      </w:pPr>
      <w:r>
        <w:rPr>
          <w:rtl/>
          <w:cs/>
          <w:lang w:val="ar_AE" w:bidi="ar_AE"/>
        </w:rPr>
      </w:r>
      <w:r>
        <w:rPr>
          <w:rtl/>
          <w:cs/>
          <w:lang w:val="ar_AE" w:bidi="ar_AE"/>
        </w:rPr>
        <w:t>يقول يهوذا إن الله يعاقبهم على خطاياهم. وتعني كلمة يهوذا أن الإخوة أخطأوا في يوسف قبلًا ولم يعاقبوا. والآن يعاقبهم الله على ما فعلوه في الماضي. يتحدث يهوذا عن الإخوة العشرة لأن بنيامين لم يكن أحد أفراد المجموعة التي باعوا يوسف عبدًا. ويقول يهوذا إن جميع إخوته الأحد عشر سيظلون عبيدًا ليوسف. ويتحدث يوسف مقسمًا. ويقول يوسف: "حَاشَا لَي أَنْ أفْعَلَ مِثْلَ هَذَا ٱلْأَمْرِ". يقصد يوسف أن معاقبة الأبرياء ضد شريعة الله. يبدو من طريقة كلام يوسف أن هذا الاقتراح يسيء إليه. ويقول يوسف إن الذي أخذ الكأس وحده سيبقى، بينما يمكن للعشرة الآخرون أن يذهبوا إلى بيوتهم.</w:t>
      </w:r>
    </w:p>
    <w:p>
      <w:pPr>
        <w:bidi/>
      </w:pPr>
      <w:r>
        <w:rPr>
          <w:rtl/>
          <w:cs/>
          <w:lang w:val="ar_AE" w:bidi="ar_AE"/>
        </w:rPr>
      </w:r>
      <w:r>
        <w:rPr>
          <w:rtl/>
          <w:cs/>
          <w:lang w:val="ar_AE" w:bidi="ar_AE"/>
        </w:rPr>
        <w:t>يلقي يهوذا خطابًا طويلًا. يبدأ يهوذا خطابه هذا بإطراء يوسف. ويقول يهوذا إن يوسف يمتلك من القوة والسلطان كما فرعون. طلبَ يهوذا من يوسف ألا يغضب منه. ويقول هذا لأنه سيحاول أن يغيّر العقاب الذي أصدره ليوسف.</w:t>
      </w:r>
    </w:p>
    <w:p>
      <w:pPr>
        <w:bidi/>
      </w:pPr>
      <w:r>
        <w:rPr>
          <w:rtl/>
          <w:cs/>
          <w:lang w:val="ar_AE" w:bidi="ar_AE"/>
        </w:rPr>
      </w:r>
      <w:r>
        <w:rPr>
          <w:rtl/>
          <w:cs/>
          <w:lang w:val="ar_AE" w:bidi="ar_AE"/>
        </w:rPr>
        <w:t>ثم يقص يهوذا تاريخ العائلة ليوسف. ويوضح لماذا كان بنيامين مهمًا جدًا ليعقوب. يوضح يهوذا أن يعقوب سيموت من الحزن إذا أصاب بنيامين سوء. وأنه هو شخصيًا قد ضمن سلامة بنيامين. وقد وعد يهوذا يعقوب أن يضمن عودة بنيامين إليه سالمًا.</w:t>
      </w:r>
    </w:p>
    <w:p>
      <w:pPr>
        <w:bidi/>
      </w:pPr>
      <w:r>
        <w:rPr>
          <w:rtl/>
          <w:cs/>
          <w:lang w:val="ar_AE" w:bidi="ar_AE"/>
        </w:rPr>
      </w:r>
      <w:r>
        <w:rPr>
          <w:rtl/>
          <w:cs/>
          <w:lang w:val="ar_AE" w:bidi="ar_AE"/>
        </w:rPr>
        <w:t>توقفوا وناقشوا: لمساعدتهم على فهم خطاب يهوذا، قد يكون من الجيد أن تمثيله في مشهد. اطلبوا من المؤديين لدوري يعقوب ويهوذا أن يتحدثا مع بعضهما بعضًا ويعقوب يملي عليه تعليمات وتوضيحات. وبمجرد الانتهاء من هذا الحوار، اجعلا مؤدي دور يهوذا يخبر نظيره مؤدي دور يوسف بما حدث في كنعان. والهدف هنا هو أن نفهم ما حدث بين يعقوب ويهوذا في أرض كنعان ثم نكون قادرين على إخبار يوسف حتى يتمكن من فهمه.</w:t>
      </w:r>
    </w:p>
    <w:p>
      <w:pPr>
        <w:bidi/>
      </w:pPr>
      <w:r>
        <w:rPr>
          <w:rtl/>
          <w:cs/>
          <w:lang w:val="ar_AE" w:bidi="ar_AE"/>
        </w:rPr>
      </w:r>
      <w:r>
        <w:rPr>
          <w:rtl/>
          <w:cs/>
          <w:lang w:val="ar_AE" w:bidi="ar_AE"/>
        </w:rPr>
        <w:t>ويختتم يهوذا خطابه بأن يحل محل بنيامين عبدًا. يتوسلَ يهوذا إلى يوسف أن يسمح له أن يكون عبدًا ويسمح لبنيامين بالعودة إلى يعقوب.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الإخوة الآخرون</w:t>
      </w:r>
    </w:p>
    <w:p>
      <w:pPr>
        <w:pStyle w:val="ListBullet"/>
        <w:bidi/>
        <w:spacing w:line="240" w:lineRule="auto"/>
        <w:ind w:left="720"/>
      </w:pPr>
      <w:r>
        <w:rPr>
          <w:rtl/>
          <w:cs/>
          <w:lang w:val="ar_AE" w:bidi="ar_AE"/>
        </w:rPr>
      </w:r>
      <w:r>
        <w:rPr>
          <w:rtl/>
          <w:cs/>
          <w:lang w:val="ar_AE" w:bidi="ar_AE"/>
        </w:rPr>
        <w:t>وقد ذُكر 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هذا المشهد، يعود الإخوة إلى قصر يوسف. وسجدوا على الأرض أمامه. ويتهم يوسف جميع إخوته. ويجيب يهوذا عن إخوته. يطرح يهوذا سلسلة من الأسئلة الاستنكارية. ولأنهم لم يسرقوا الكأس، لم يعرفوا كيف يدافعون عن أنفسهم. ثم يقول يهوذا: "الله يعاقبنا على خطايانا".</w:t>
      </w:r>
    </w:p>
    <w:p>
      <w:pPr>
        <w:bidi/>
      </w:pPr>
      <w:r>
        <w:rPr>
          <w:rtl/>
          <w:cs/>
          <w:lang w:val="ar_AE" w:bidi="ar_AE"/>
        </w:rPr>
      </w:r>
      <w:r>
        <w:rPr>
          <w:rtl/>
          <w:cs/>
          <w:lang w:val="ar_AE" w:bidi="ar_AE"/>
        </w:rPr>
        <w:t>أوقفوا التمثيل: اسألوا يوسف: "ما شعورك الآن بينما ترى محنتهم؟" قد تسمعون: "بدأ يؤتي بالنتيجة المرجوة وأغضبهم حتى يكشفون عن أنفسهم الحقيقية لي. أراهم على حقيقتهم الآن. إنها خطة رائعة". اسألوا الإخوة: "لماذا تشعرون بأنكم تعاقبون على خطاياكم؟" قد تسمعون: "لم يكن يجب أن نبيع يوسف. وقد عرفنا ذلك. كان ينبغي أن نذهب وراء يوسف ونحضره إلى بلده وبيته. لكن، لم نفعل. والآن نعاقب على الخطايا التي فعلناها منذ سنوات. ولم يعاقبنا الله قط. وقد ساعدنا الله على أن نصبح أكثر ثراء وأقوى. ونرى الآن أن الله لم ينس ما فعلناه. لكن بنيامين لم يكن مشاركًا في بيعنا يوسف. لا أفهم لماذا يُعاقب بنيامين. أعتقد أن الهدف هو معاقبتي برؤية بنيامين يعاني". واصلوا التمثيل.</w:t>
      </w:r>
    </w:p>
    <w:p>
      <w:pPr>
        <w:bidi/>
      </w:pPr>
      <w:r>
        <w:rPr>
          <w:rtl/>
          <w:cs/>
          <w:lang w:val="ar_AE" w:bidi="ar_AE"/>
        </w:rPr>
      </w:r>
      <w:r>
        <w:rPr>
          <w:rtl/>
          <w:cs/>
          <w:lang w:val="ar_AE" w:bidi="ar_AE"/>
        </w:rPr>
        <w:t>ويقول يهوذا أنهم رجعوا معًا ليصبحوا عبيدًا ليوسف. ويخبرهم يوسف أن بنيامين هو الوحيد الذي سيبقى في مصر. ويمكن للآخرين أن يعودوا إلى كنعان.</w:t>
      </w:r>
    </w:p>
    <w:p>
      <w:pPr>
        <w:bidi/>
      </w:pPr>
      <w:r>
        <w:rPr>
          <w:rtl/>
          <w:cs/>
          <w:lang w:val="ar_AE" w:bidi="ar_AE"/>
        </w:rPr>
      </w:r>
      <w:r>
        <w:rPr>
          <w:rtl/>
          <w:cs/>
          <w:lang w:val="ar_AE" w:bidi="ar_AE"/>
        </w:rPr>
        <w:t>أوقفوا التمثيل: اسألوا الإخوة: "يقول الحاكم أن تعودوا إلى بلدكم. لماذا لا تقبلون ذلك العرض؟" قد تسمعون: "لا يمكنني أن أفعل ذلك. إن فعلت ذلك، سيموت أبي قهرًا. يجب أن أبقى هنا وأقنع الحاكم بأن يترك بنيامين يذهب. يجب أن أقنعه أن يقبلني بدلًا من بنيامين". واصلوا التمثيل.</w:t>
      </w:r>
    </w:p>
    <w:p>
      <w:pPr>
        <w:bidi/>
      </w:pPr>
      <w:r>
        <w:rPr>
          <w:rtl/>
          <w:cs/>
          <w:lang w:val="ar_AE" w:bidi="ar_AE"/>
        </w:rPr>
      </w:r>
      <w:r>
        <w:rPr>
          <w:rtl/>
          <w:cs/>
          <w:lang w:val="ar_AE" w:bidi="ar_AE"/>
        </w:rPr>
        <w:t>يلقي يهوذا خطابًا طويلًا. ويقص يهوذا تاريخ العائلة. ويوضح يهوذا لماذا كان بنيامين الابن المفضل ليعقوب. يوضح يهوذا أن يعقوب سيموت حزنًا إذا أصاب بنيامين سوء. كما يوضح أنه تحمل مسؤولية بنيامين حتى يسمح يعقوب لبنيامين أن يأتي إلى مصر. ويطلب يهوذا أن يُسمح لبنيامين بالعودة إلى يعقوب، ويصبح يهوذا عبدًا بدلًا منه.</w:t>
      </w:r>
    </w:p>
    <w:p>
      <w:pPr>
        <w:bidi/>
      </w:pPr>
      <w:r>
        <w:rPr>
          <w:rtl/>
          <w:cs/>
          <w:lang w:val="ar_AE" w:bidi="ar_AE"/>
        </w:rPr>
      </w:r>
      <w:r>
        <w:rPr>
          <w:rtl/>
          <w:cs/>
          <w:lang w:val="ar_AE" w:bidi="ar_AE"/>
        </w:rPr>
        <w:t>أوقفوا التمثيل: اسألوا يهوذا: "ما شعورك بينما تخبر الحاكم بكل هذه الأمور؟" قد تسمعون: "تملكني اليأس. لا أعرف ما إذا كان يمكنني أن أقنع الحاكم بأن يرحمه أم لا. أعلم أنني كنت مسؤولًا عن بيع يوسف عبدًا، ولم أفعل شيئًا لإيقاف ذلك. ورأيت أبي يحزن على يوسف. لا يمكنني أن أتحمل مشاهدته يحزن على بنيامين وربما يموت. يجب أن أضع حدًا لهذا إذا استطعت. يجب أن أحاول. أقول كل ما يمكنني أن أفكر فيه لإقناع الحاكم بأن يرحمنا". اسألوا يوسف: "ما شعورك بينما تسمع خطاب يهوذا؟" قد تسمعون: " أنا متعب. بالكاد يمكنني أن أتمالك بنفسي. إنه يُظهر أنه يندم حقًا على ما فعله كل تلك السنوات. وهو يُظهر أنه مستعد أن يحل محل بنيامين. ولم يكن يريد أن يعاني أباه بعد الآن. وكان يعلم أن أبيه يحب بنيامين أكثر من غيره، لكنه لم يكن غيورًا. وهذا تغيير مذهل فيه. أنا سعيد جدًا لرؤية هذا".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وكانت الكأس الفضية كأس خاصة تُدعى كأس </w:t>
      </w:r>
      <w:r>
        <w:rPr>
          <w:b/>
          <w:rtl/>
          <w:cs/>
          <w:lang w:val="ar_AE" w:bidi="ar_AE"/>
        </w:rPr>
        <w:t>الفأل</w:t>
      </w:r>
      <w:r>
        <w:rPr>
          <w:rtl/>
          <w:cs/>
          <w:lang w:val="ar_AE" w:bidi="ar_AE"/>
        </w:rPr>
        <w:t xml:space="preserve">. وكان هذا النوع من الكأس يُستخدم في مصر للتنبؤ بالمستقبل. وكان المصريون يسكبون الماء والزيت في كأس مثل كأس يوسف. كانوا يدرسون التكوينات أثناء انفصال الزيت والماء ويتنبأون بالمستقبل. كان لدى يوسف مثل هذا الكأس. لا نعرف إن كان يوسف استخدم الكأس بالفعل. يُناقَش تعبير </w:t>
      </w:r>
      <w:r>
        <w:rPr>
          <w:b/>
          <w:rtl/>
          <w:cs/>
          <w:lang w:val="ar_AE" w:bidi="ar_AE"/>
        </w:rPr>
        <w:t>فأل</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توقّفوا هنا واعرضوا مرة أخرى صورة كأس الفأل.</w:t>
      </w:r>
    </w:p>
    <w:p>
      <w:pPr>
        <w:bidi/>
      </w:pPr>
      <w:r>
        <w:rPr>
          <w:rtl/>
          <w:cs/>
          <w:lang w:val="ar_AE" w:bidi="ar_AE"/>
        </w:rPr>
      </w:r>
      <w:r>
        <w:rPr>
          <w:rtl/>
          <w:cs/>
          <w:lang w:val="ar_AE" w:bidi="ar_AE"/>
        </w:rPr>
        <w:t xml:space="preserve">يصف يهوذا نفسه </w:t>
      </w:r>
      <w:r>
        <w:rPr>
          <w:b/>
          <w:rtl/>
          <w:cs/>
          <w:lang w:val="ar_AE" w:bidi="ar_AE"/>
        </w:rPr>
        <w:t>بالخادم</w:t>
      </w:r>
      <w:r>
        <w:rPr>
          <w:rtl/>
          <w:cs/>
          <w:lang w:val="ar_AE" w:bidi="ar_AE"/>
        </w:rPr>
        <w:t xml:space="preserve"> أو </w:t>
      </w:r>
      <w:r>
        <w:rPr>
          <w:b/>
          <w:rtl/>
          <w:cs/>
          <w:lang w:val="ar_AE" w:bidi="ar_AE"/>
        </w:rPr>
        <w:t>العبد</w:t>
      </w:r>
      <w:r>
        <w:rPr>
          <w:rtl/>
          <w:cs/>
          <w:lang w:val="ar_AE" w:bidi="ar_AE"/>
        </w:rPr>
        <w:t xml:space="preserve"> عندما يتحدث إلى يوسف. ويستخدم يهوذا هذه الكلمة عدة مرات في خطابه ليوسف. تمت مناقشة مصطلحي </w:t>
      </w:r>
      <w:r>
        <w:rPr>
          <w:b/>
          <w:rtl/>
          <w:cs/>
          <w:lang w:val="ar_AE" w:bidi="ar_AE"/>
        </w:rPr>
        <w:t>الخادم</w:t>
      </w:r>
      <w:r>
        <w:rPr>
          <w:rtl/>
          <w:cs/>
          <w:lang w:val="ar_AE" w:bidi="ar_AE"/>
        </w:rPr>
        <w:t xml:space="preserve"> و</w:t>
      </w:r>
      <w:r>
        <w:rPr>
          <w:b/>
          <w:rtl/>
          <w:cs/>
          <w:lang w:val="ar_AE" w:bidi="ar_AE"/>
        </w:rPr>
        <w:t>العبد</w:t>
      </w:r>
      <w:r>
        <w:rPr>
          <w:rtl/>
          <w:cs/>
          <w:lang w:val="ar_AE" w:bidi="ar_AE"/>
        </w:rPr>
        <w:t xml:space="preserve"> في قاموس الكلمات الرئيسية. يستخدم يهوذا هنا الكلمة للإشارة إلى الاحترام وأيضًا للإشارة إلى أن الشخص الذي يتحدث إليه يهوذا يتمتع بمكانة أعلى أو سلطة أكبر من يهوذا. وكان يوسف حاكماً لمصر يتمتع بمكانة أعلى من يهوذا. يُرجى الحفاظ على اتساق ترجمة مصطلح خادم/عبد/جارية ووحدته في كل المقاطع.</w:t>
      </w:r>
    </w:p>
    <w:p>
      <w:pPr>
        <w:bidi/>
      </w:pPr>
      <w:r>
        <w:rPr>
          <w:rtl/>
          <w:cs/>
          <w:lang w:val="ar_AE" w:bidi="ar_AE"/>
        </w:rPr>
      </w:r>
      <w:r>
        <w:rPr>
          <w:rtl/>
          <w:cs/>
          <w:lang w:val="ar_AE" w:bidi="ar_AE"/>
        </w:rPr>
        <w:t>ثم يقول يهوذا: "</w:t>
      </w:r>
      <w:r>
        <w:rPr>
          <w:b/>
          <w:rtl/>
          <w:cs/>
          <w:lang w:val="ar_AE" w:bidi="ar_AE"/>
        </w:rPr>
        <w:t>الله</w:t>
      </w:r>
      <w:r>
        <w:rPr>
          <w:rtl/>
          <w:cs/>
          <w:lang w:val="ar_AE" w:bidi="ar_AE"/>
        </w:rPr>
        <w:t xml:space="preserve"> يعاقبنا على </w:t>
      </w:r>
      <w:r>
        <w:rPr>
          <w:b/>
          <w:rtl/>
          <w:cs/>
          <w:lang w:val="ar_AE" w:bidi="ar_AE"/>
        </w:rPr>
        <w:t>خطايانا</w:t>
      </w:r>
      <w:r>
        <w:rPr>
          <w:rtl/>
          <w:cs/>
          <w:lang w:val="ar_AE" w:bidi="ar_AE"/>
        </w:rPr>
        <w:t>". الكلمة التي تُشير إلى الله هي الاسم المعتاد لله. تمت مناقشة تعبير</w:t>
      </w:r>
      <w:r>
        <w:rPr>
          <w:b/>
          <w:rtl/>
          <w:cs/>
          <w:lang w:val="ar_AE" w:bidi="ar_AE"/>
        </w:rPr>
        <w:t>الله</w:t>
      </w:r>
      <w:r>
        <w:rPr>
          <w:rtl/>
          <w:cs/>
          <w:lang w:val="ar_AE" w:bidi="ar_AE"/>
        </w:rPr>
        <w:t xml:space="preserve"> في "قاموس الكلمات الرئيسية". استخدِموا الكلمة نفسها التي استخدمتموها في المقاطع السابقة. يُناقَش مُصطلح </w:t>
      </w:r>
      <w:r>
        <w:rPr>
          <w:b/>
          <w:rtl/>
          <w:cs/>
          <w:lang w:val="ar_AE" w:bidi="ar_AE"/>
        </w:rPr>
        <w:t>خطية</w:t>
      </w:r>
      <w:r>
        <w:rPr>
          <w:rtl/>
          <w:cs/>
          <w:lang w:val="ar_AE" w:bidi="ar_AE"/>
        </w:rPr>
        <w:t xml:space="preserve"> في قاموس الكلمات الرئيسية. استخدموا الكلمة نفسها "أُخْطِئُ" التي استخدمتوها في المقاطع السابقة للإشارة إلى الخطية.</w:t>
      </w:r>
    </w:p>
    <w:p>
      <w:pPr>
        <w:bidi/>
      </w:pPr>
      <w:r>
        <w:rPr>
          <w:rtl/>
          <w:cs/>
          <w:lang w:val="ar_AE" w:bidi="ar_AE"/>
        </w:rPr>
      </w:r>
      <w:r>
        <w:rPr>
          <w:rtl/>
          <w:cs/>
          <w:lang w:val="ar_AE" w:bidi="ar_AE"/>
        </w:rPr>
        <w:t>وأنكم لن تروا وجهي مرة أخرى، مجاز يعني أنكم لن تلتقون بي شخصيًا مرة أخرى. ولن نتقابل وجهاً لوجه مرة أخرى.</w:t>
      </w:r>
    </w:p>
    <w:p>
      <w:pPr>
        <w:bidi/>
      </w:pPr>
      <w:r>
        <w:rPr>
          <w:rtl/>
          <w:cs/>
          <w:lang w:val="ar_AE" w:bidi="ar_AE"/>
        </w:rPr>
      </w:r>
      <w:r>
        <w:rPr>
          <w:rtl/>
          <w:cs/>
          <w:lang w:val="ar_AE" w:bidi="ar_AE"/>
        </w:rPr>
        <w:t>يستخدم يهوذا مصطلح "سيدي" عند حديثه إلى يوسف. وهذا مصطلح احترام يستخدمه الشخص عند الحديث إلى شخص له مكانة أعلى أو سلطة. والتعبيرات الأخرى يمكن أن تكون "سموك"، أو "جلالتك". يُرجى الحفاظ على اتساق ترجمة لقب "سيدي" ووحدته في كل المقاطع.</w:t>
      </w:r>
    </w:p>
    <w:p>
      <w:pPr>
        <w:bidi/>
      </w:pPr>
      <w:r>
        <w:rPr>
          <w:rtl/>
          <w:cs/>
          <w:lang w:val="ar_AE" w:bidi="ar_AE"/>
        </w:rPr>
      </w:r>
      <w:r>
        <w:rPr>
          <w:rtl/>
          <w:cs/>
          <w:lang w:val="ar_AE" w:bidi="ar_AE"/>
        </w:rPr>
        <w:t>يقول يهوذا إنه إذا أصاب بنيامين أي مكروه، فسيؤدي ذلك إلى موت مُسن حزنًا. وهذا مجاز للإشارة إلى التسبب في موت أحدهم. وكان يهوذا يقول إن يعقوب المسن سيموت من الحُزن.</w:t>
      </w:r>
    </w:p>
    <w:p>
      <w:pPr>
        <w:bidi/>
      </w:pPr>
      <w:r>
        <w:rPr>
          <w:rtl/>
          <w:cs/>
          <w:lang w:val="ar_AE" w:bidi="ar_AE"/>
        </w:rPr>
      </w:r>
      <w:r>
        <w:rPr>
          <w:rtl/>
          <w:cs/>
          <w:lang w:val="ar_AE" w:bidi="ar_AE"/>
        </w:rPr>
        <w:t xml:space="preserve">فيعرض يهوذا أن يكون </w:t>
      </w:r>
      <w:r>
        <w:rPr>
          <w:b/>
          <w:rtl/>
          <w:cs/>
          <w:lang w:val="ar_AE" w:bidi="ar_AE"/>
        </w:rPr>
        <w:t>عبدًا</w:t>
      </w:r>
      <w:r>
        <w:rPr>
          <w:rtl/>
          <w:cs/>
          <w:lang w:val="ar_AE" w:bidi="ar_AE"/>
        </w:rPr>
        <w:t xml:space="preserve"> ليوسف بدلًا من بنيامين. ستجدون مصطلح عبد في قاموس الكلمات الرئيسية. يُرجى الحفاظ على اتساق ترجمة مصطلح عبد ووحدته في كل المقاطع. وهي إحدى مرادفات مصطلح عبد/خادم/جارية المستخدمة في القصة. فهما لفظتان مترادفتان.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45 :1–28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المقطع السابق، اتهم يوسف الإخوة بسرقة كأسه الفضية. رجع جميع الإخوة للوقوف أمام يوسف بعد أن وجد الخادم الكأس في فم عدل بنيامين. استمع يوسف إلى يهوذا وهو يشرح الوضع العائلي. فيما يلي سرد روائي للجزء التالي من قصة يوسف.</w:t>
      </w:r>
    </w:p>
    <w:p>
      <w:pPr>
        <w:bidi/>
      </w:pPr>
      <w:r>
        <w:rPr>
          <w:rtl/>
          <w:cs/>
          <w:lang w:val="ar_AE" w:bidi="ar_AE"/>
        </w:rPr>
      </w:r>
      <w:r>
        <w:rPr>
          <w:rtl/>
          <w:cs/>
          <w:lang w:val="ar_AE" w:bidi="ar_AE"/>
        </w:rPr>
        <w:t>لم يعد يوسف يستطع أن يتحمَّل ذلك بعد الآن. هذا يعني أن يوسف لم يعد قادرًا على إخفاء مشاعره. صرف يوسف جميع عبيده المصريين من الغرفة. أخبر يوسف إخوته أنه هو يوسف. انهار يوسف وبكى. هذه مصطلح تعبير عن أن يوسف لم يعد قادرًا على التحكم في مشاعره. كان يوسف يبكي بصوت عالٍ لدرجة أن الناس خارج الغرفة سمعوه. ووصل فرعون خبر بكاء يوسف.</w:t>
      </w:r>
    </w:p>
    <w:p>
      <w:pPr>
        <w:bidi/>
      </w:pPr>
      <w:r>
        <w:rPr>
          <w:rtl/>
          <w:cs/>
          <w:lang w:val="ar_AE" w:bidi="ar_AE"/>
        </w:rPr>
      </w:r>
      <w:r>
        <w:rPr>
          <w:rtl/>
          <w:cs/>
          <w:lang w:val="ar_AE" w:bidi="ar_AE"/>
        </w:rPr>
        <w:t>قال يوسف لإخوته: "أَنَا يُوسُفُ. أَحَيٌّ أَبِي بَعْدُ؟" ففارق الإخوة قدرتهم على الرد. كما لو أُبكِموا. تستخدم الترجمات المختلفة كلمات مختلفة لوصف المشاعر التي كان يشعر بها الإخوة. ذُهل الإخوة أو ارتعبوا أو فزعوا. أخرج يوسف جميع المرافقين خارج الغرفة. لم يُذكر حضور أي مترجم. يعتقد معظمهم أن يوسف بدأ في التحدث إلى إخوته باللغة العبرية.</w:t>
      </w:r>
    </w:p>
    <w:p>
      <w:pPr>
        <w:bidi/>
      </w:pPr>
      <w:r>
        <w:rPr>
          <w:rtl/>
          <w:cs/>
          <w:lang w:val="ar_AE" w:bidi="ar_AE"/>
        </w:rPr>
      </w:r>
      <w:r>
        <w:rPr>
          <w:rtl/>
          <w:cs/>
          <w:lang w:val="ar_AE" w:bidi="ar_AE"/>
        </w:rPr>
        <w:t>توقفوا وناقشوا: اروِ قصة عن لقائك بشخص أضرت به منذ سنوات. الآن هذا الشخص في موضع القوة. وأن واقف أمامه. صِفوا مشاعر الشخص الذي فعل الخطأ بالرجل الآخر.</w:t>
      </w:r>
    </w:p>
    <w:p>
      <w:pPr>
        <w:bidi/>
      </w:pPr>
      <w:r>
        <w:rPr>
          <w:rtl/>
          <w:cs/>
          <w:lang w:val="ar_AE" w:bidi="ar_AE"/>
        </w:rPr>
      </w:r>
      <w:r>
        <w:rPr>
          <w:rtl/>
          <w:cs/>
          <w:lang w:val="ar_AE" w:bidi="ar_AE"/>
        </w:rPr>
        <w:t>طلب يوسف من إخوته الاقتراب منه. ثم يخبرهم بأن الله هو الذي جعل كل هذه الأمور تحدث. أحضر الله يوسف إلى مصر ليُنقذ حياة عائلته. يقول يوسف إن المجاعة ستستمر لمدة خمس سنوات أخرى وستكون شديدة. يقول يوسف إن المجاعة ستكون شديدة لدرجة أنه لن يكون هناك حرث أو حصاد. حُرث الأرض هو عدها لزرع البذور. يقول يوسف إنه لن يكون جدوى من الحراثة لأن لا شيء مزروع سينمو. ولن يكون حصادًا.</w:t>
      </w:r>
    </w:p>
    <w:p>
      <w:pPr>
        <w:bidi/>
      </w:pPr>
      <w:r>
        <w:rPr>
          <w:rtl/>
          <w:cs/>
          <w:lang w:val="ar_AE" w:bidi="ar_AE"/>
        </w:rPr>
      </w:r>
      <w:r>
        <w:rPr>
          <w:rtl/>
          <w:cs/>
          <w:lang w:val="ar_AE" w:bidi="ar_AE"/>
        </w:rPr>
        <w:t>توقفوا وناقشوا ما يلي: صِفوا مجاعة وقعت في منطقتكم. متى وكيف أعد الشعب حقولهم؟</w:t>
      </w:r>
    </w:p>
    <w:p>
      <w:pPr>
        <w:bidi/>
      </w:pPr>
      <w:r>
        <w:rPr>
          <w:rtl/>
          <w:cs/>
          <w:lang w:val="ar_AE" w:bidi="ar_AE"/>
        </w:rPr>
      </w:r>
      <w:r>
        <w:rPr>
          <w:rtl/>
          <w:cs/>
          <w:lang w:val="ar_AE" w:bidi="ar_AE"/>
        </w:rPr>
        <w:t>اعرضوا صورة لمحراث يُستخدم في حقل.</w:t>
      </w:r>
    </w:p>
    <w:p>
      <w:pPr>
        <w:bidi/>
      </w:pPr>
      <w:r>
        <w:rPr>
          <w:rtl/>
          <w:cs/>
          <w:lang w:val="ar_AE" w:bidi="ar_AE"/>
        </w:rPr>
      </w:r>
      <w:r>
        <w:rPr>
          <w:rtl/>
          <w:cs/>
          <w:lang w:val="ar_AE" w:bidi="ar_AE"/>
        </w:rPr>
        <w:t>اعرضوا صورة مِعوَل يُستخدم في حقل.</w:t>
      </w:r>
    </w:p>
    <w:p>
      <w:pPr>
        <w:bidi/>
      </w:pPr>
      <w:r>
        <w:rPr>
          <w:rtl/>
          <w:cs/>
          <w:lang w:val="ar_AE" w:bidi="ar_AE"/>
        </w:rPr>
      </w:r>
      <w:r>
        <w:rPr>
          <w:rtl/>
          <w:cs/>
          <w:lang w:val="ar_AE" w:bidi="ar_AE"/>
        </w:rPr>
        <w:t>يقول يوسف إن الله هو الذي جعله حاكمًا على مصر. بعد أن شرح يوسف كل ما رتبه الله، يخبر إخوته عن موقفه. يقول يوسف إنه أب فرعون، وسيدًا على قصره، وحاكم مصر. وعندما يقول يوسف إنه أبٌ لفرعون، فإن هذا يعني أنه مشير مهم له. ورفع فرعون يوسف إلى منصب حاكم مصر. هذا هو أول ذكر أن يوسف هو أيضًا سيد قصر فرعون. كان يوسف يخبر إخوته بأنه يتمتع بمكانة عظيمة في مصر. وفي قدرته الاعتناء بهم. ويوضح لهم أن الله هو الذي جعل كل هذه الأمور تحدث.</w:t>
      </w:r>
    </w:p>
    <w:p>
      <w:pPr>
        <w:bidi/>
      </w:pPr>
      <w:r>
        <w:rPr>
          <w:rtl/>
          <w:cs/>
          <w:lang w:val="ar_AE" w:bidi="ar_AE"/>
        </w:rPr>
      </w:r>
      <w:r>
        <w:rPr>
          <w:rtl/>
          <w:cs/>
          <w:lang w:val="ar_AE" w:bidi="ar_AE"/>
        </w:rPr>
        <w:t>يطلب يوسف من إخوته أن يذهبوا إلى بيوتهم ويأخذوا أباهم وعائلاتهم وكل ما يملكون. وأن يأتوا إلى مصر ليسكنوا مكانًا معينًا يدعى جاسان. ويخبر يوسف إخوته أنه سيعتني بهم جميعًا.</w:t>
      </w:r>
    </w:p>
    <w:p>
      <w:pPr>
        <w:bidi/>
      </w:pPr>
      <w:r>
        <w:rPr>
          <w:rtl/>
          <w:cs/>
          <w:lang w:val="ar_AE" w:bidi="ar_AE"/>
        </w:rPr>
      </w:r>
      <w:r>
        <w:rPr>
          <w:rtl/>
          <w:cs/>
          <w:lang w:val="ar_AE" w:bidi="ar_AE"/>
        </w:rPr>
        <w:t>اعرضوا خريطة مصر وكنعان مع منطقة جاسان المحددة على الخريطة.</w:t>
      </w:r>
    </w:p>
    <w:p>
      <w:pPr>
        <w:bidi/>
      </w:pPr>
      <w:r>
        <w:rPr>
          <w:rtl/>
          <w:cs/>
          <w:lang w:val="ar_AE" w:bidi="ar_AE"/>
        </w:rPr>
      </w:r>
      <w:r>
        <w:rPr>
          <w:rtl/>
          <w:cs/>
          <w:lang w:val="ar_AE" w:bidi="ar_AE"/>
        </w:rPr>
        <w:t>يشير يوسف إلى يعقوب "أبي". فيعقوب هو أبو جميع هؤلاء الرجال الاثني عشر.</w:t>
      </w:r>
    </w:p>
    <w:p>
      <w:pPr>
        <w:bidi/>
      </w:pPr>
      <w:r>
        <w:rPr>
          <w:rtl/>
          <w:cs/>
          <w:lang w:val="ar_AE" w:bidi="ar_AE"/>
        </w:rPr>
      </w:r>
      <w:r>
        <w:rPr>
          <w:rtl/>
          <w:cs/>
          <w:lang w:val="ar_AE" w:bidi="ar_AE"/>
        </w:rPr>
        <w:t>توقفوا واحكوا قصة عن رجل له أبناء كثيرين. كيف يشير الأبناء إلى أبيهم؟ لاحظوا ما إذا كان الأبناء يقولون "أبي" أو "أبانا" عندما يتحدثون عن الأب.</w:t>
      </w:r>
    </w:p>
    <w:p>
      <w:pPr>
        <w:bidi/>
      </w:pPr>
      <w:r>
        <w:rPr>
          <w:rtl/>
          <w:cs/>
          <w:lang w:val="ar_AE" w:bidi="ar_AE"/>
        </w:rPr>
      </w:r>
      <w:r>
        <w:rPr>
          <w:rtl/>
          <w:cs/>
          <w:lang w:val="ar_AE" w:bidi="ar_AE"/>
        </w:rPr>
        <w:t>يواصل يوسف الحديث مع إخوته. لم ينطق الإخوة بأي شيء. يواصل يوسف محاولة إقناعهم بأنه أخوهم. من ثم قبَّل بنيامين. ثم قبَّل كل واحد من الإخوة العشرة الآخرين. إذا لم يكن التقبيل لإظهار المودة بين الرجال أمراً شائعاً في ثقافتك، فيمكنك القول إنهم تعانقوا. وبكي يوسف بكاء الفرح. وأخيرًا، بدأ الإخوة يتحدثون بحرية مع يوسف.</w:t>
      </w:r>
    </w:p>
    <w:p>
      <w:pPr>
        <w:bidi/>
      </w:pPr>
      <w:r>
        <w:rPr>
          <w:rtl/>
          <w:cs/>
          <w:lang w:val="ar_AE" w:bidi="ar_AE"/>
        </w:rPr>
      </w:r>
      <w:r>
        <w:rPr>
          <w:rtl/>
          <w:cs/>
          <w:lang w:val="ar_AE" w:bidi="ar_AE"/>
        </w:rPr>
        <w:t>سمع فرعون أن إخوة يوسف قد جاؤوا. وفرح بسماع هذا الخبر. وطلب الملك من يوسف أن يحضر إخوته وعائلاتهم ليعيشوا في مصر. يعد الملك بأن عائلة يوسف ستأكل من خيرات الأرض. هذا مجاز يعني أن عائلة يوسف ستحصل على أفضل ما هو متوفر في مصر. ويرسل فرعون العجلات أو العربات حتى يركب النساء والأطفال بدلًا من السير في الطريق بأكمله إلى مصر.</w:t>
      </w:r>
    </w:p>
    <w:p>
      <w:pPr>
        <w:bidi/>
      </w:pPr>
      <w:r>
        <w:rPr>
          <w:rtl/>
          <w:cs/>
          <w:lang w:val="ar_AE" w:bidi="ar_AE"/>
        </w:rPr>
      </w:r>
      <w:r>
        <w:rPr>
          <w:rtl/>
          <w:cs/>
          <w:lang w:val="ar_AE" w:bidi="ar_AE"/>
        </w:rPr>
        <w:t>اعرضوا صورة لعجلة مصرية.</w:t>
      </w:r>
    </w:p>
    <w:p>
      <w:pPr>
        <w:bidi/>
      </w:pPr>
      <w:r>
        <w:rPr>
          <w:rtl/>
          <w:cs/>
          <w:lang w:val="ar_AE" w:bidi="ar_AE"/>
        </w:rPr>
      </w:r>
      <w:r>
        <w:rPr>
          <w:rtl/>
          <w:cs/>
          <w:lang w:val="ar_AE" w:bidi="ar_AE"/>
        </w:rPr>
        <w:t>أعطى يوسف إخوته مؤن لرحلة العودة إلى كنعان. وأعطى يوسف كل أخٍ ملابس جديدة. ولبنيامين خمس قطع وثلاثمئة قطعة فضة. كما أرسل هدايا من الحمير والمؤن إلى يعقوب. وأخبر يوسف إخوته ألا يتخاصموا بشأن ما حدث أثناء سفرهم. على الأرجح طلب يوسف إخوته ألا يتخاصموا لأن يوسف رأى إخوته يتخاصمون من قبل عندما جاؤوا إلى مصر.</w:t>
      </w:r>
    </w:p>
    <w:p>
      <w:pPr>
        <w:bidi/>
      </w:pPr>
      <w:r>
        <w:rPr>
          <w:rtl/>
          <w:cs/>
          <w:lang w:val="ar_AE" w:bidi="ar_AE"/>
        </w:rPr>
      </w:r>
      <w:r>
        <w:rPr>
          <w:rtl/>
          <w:cs/>
          <w:lang w:val="ar_AE" w:bidi="ar_AE"/>
        </w:rPr>
        <w:t>اعرضوا صورة لحمار.</w:t>
      </w:r>
    </w:p>
    <w:p>
      <w:pPr>
        <w:bidi/>
      </w:pPr>
      <w:r>
        <w:rPr>
          <w:rtl/>
          <w:cs/>
          <w:lang w:val="ar_AE" w:bidi="ar_AE"/>
        </w:rPr>
      </w:r>
      <w:r>
        <w:rPr>
          <w:rtl/>
          <w:cs/>
          <w:lang w:val="ar_AE" w:bidi="ar_AE"/>
        </w:rPr>
        <w:t>وعندما وصل الإخوة إلى كنعان، أخبروا يعقوب أن يوسف حي. في البداية لم يصدق يعقوب ما قالوه؛ إذ صُعِق أو اندهش حتى فقد القدرة على الكلام. فالمصعوق يفقد القدرة على الكلام. لكن بعد ذلك روى الإخوة كل ما قاله لهم يوسف. رأى يعقوب الهدايا التي أرسلها يوسف. وأخيرًا، صدَّق يعقوب أن يوسف حي. كان يعقوب يريد أن يسرع لينزل إلى مصر. قال يعقوب: "أريد أن أرى يوسف قبل أن أموت". هذا تعبير يقول إن يعقوب رجل مسن. لا يعني هذا أن يعقوب كان مريضًا وعلى وشك الموت. كان يعقوب قادرًا على السفر إلى مصر. لم يكن يعقوب يعلم كم من الوقت سيعيش. كان يعقوب متحمسًا لرؤية يوسف.</w:t>
      </w:r>
    </w:p>
    <w:p>
      <w:pPr>
        <w:bidi/>
      </w:pPr>
      <w:r>
        <w:rPr>
          <w:rtl/>
          <w:cs/>
          <w:lang w:val="ar_AE" w:bidi="ar_AE"/>
        </w:rPr>
      </w:r>
      <w:r>
        <w:rPr>
          <w:rtl/>
          <w:cs/>
          <w:lang w:val="ar_AE" w:bidi="ar_AE"/>
        </w:rPr>
        <w:t>احكوا قصة عن رجل يكتشف أن فردًا من أحبائه يظن أنه مات لا يزال حيًا. كيف يتفاعل هذا الرجل مع الخبر؟ ما أنواع المشاعر التي يظهرها؟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متابعة المشهد الرابع في المقطع السابق. يوسف يكشف هويته لإخوته. ويوضح يوسف أن الله هو الذي أرسله إلى مصر حتى يتمكن من إنقاذ حياة الآخرين.</w:t>
      </w:r>
    </w:p>
    <w:p>
      <w:pPr>
        <w:bidi/>
      </w:pPr>
      <w:r>
        <w:rPr>
          <w:rtl/>
          <w:cs/>
          <w:lang w:val="ar_AE" w:bidi="ar_AE"/>
        </w:rPr>
      </w:r>
      <w:r>
        <w:rPr>
          <w:b/>
          <w:rtl/>
          <w:cs/>
          <w:lang w:val="ar_AE" w:bidi="ar_AE"/>
        </w:rPr>
        <w:t>المشهد الثاني:</w:t>
      </w:r>
      <w:r>
        <w:rPr>
          <w:rtl/>
          <w:cs/>
          <w:lang w:val="ar_AE" w:bidi="ar_AE"/>
        </w:rPr>
        <w:t xml:space="preserve"> فرعون مصر ينمو إلى مسامعه أن إخوة يوسُف قد حَلُّوا. ودعوته لهم أن يعيشوا في مصر. وإرساله هدايا إلى يعقوب.</w:t>
      </w:r>
    </w:p>
    <w:p>
      <w:pPr>
        <w:bidi/>
      </w:pPr>
      <w:r>
        <w:rPr>
          <w:rtl/>
          <w:cs/>
          <w:lang w:val="ar_AE" w:bidi="ar_AE"/>
        </w:rPr>
      </w:r>
      <w:r>
        <w:rPr>
          <w:b/>
          <w:rtl/>
          <w:cs/>
          <w:lang w:val="ar_AE" w:bidi="ar_AE"/>
        </w:rPr>
        <w:t>المشهد الثالث:</w:t>
      </w:r>
      <w:r>
        <w:rPr>
          <w:rtl/>
          <w:cs/>
          <w:lang w:val="ar_AE" w:bidi="ar_AE"/>
        </w:rPr>
        <w:t xml:space="preserve"> يوسف يُعِدُّ الهدايا ليعقوب. ثم يرسل إخوته إلى كنعان محملين بكل ما يحتاجون إليه للرحلة والعودة إلى مصر.</w:t>
      </w:r>
    </w:p>
    <w:p>
      <w:pPr>
        <w:bidi/>
      </w:pPr>
      <w:r>
        <w:rPr>
          <w:rtl/>
          <w:cs/>
          <w:lang w:val="ar_AE" w:bidi="ar_AE"/>
        </w:rPr>
      </w:r>
      <w:r>
        <w:rPr>
          <w:b/>
          <w:rtl/>
          <w:cs/>
          <w:lang w:val="ar_AE" w:bidi="ar_AE"/>
        </w:rPr>
        <w:t>المشهد الرابع،</w:t>
      </w:r>
      <w:r>
        <w:rPr>
          <w:rtl/>
          <w:cs/>
          <w:lang w:val="ar_AE" w:bidi="ar_AE"/>
        </w:rPr>
        <w:t xml:space="preserve"> يصل الإخوة إلى كنعان ويخبرون يعقوب بأن يوسف حي، ويَحكم مصر. فيُصعَق يعقوب. ثم يدرك يعقوب أخيرًا صدق قولهم بأن يوسف حي. ويريد يعقوب الإسراع إلى النزول إلى مصر.</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عبيد يوسف</w:t>
      </w:r>
    </w:p>
    <w:p>
      <w:pPr>
        <w:pStyle w:val="ListBullet"/>
        <w:bidi/>
        <w:spacing w:line="240" w:lineRule="auto"/>
        <w:ind w:left="720"/>
      </w:pPr>
      <w:r>
        <w:rPr>
          <w:rtl/>
          <w:cs/>
          <w:lang w:val="ar_AE" w:bidi="ar_AE"/>
        </w:rPr>
      </w:r>
      <w:r>
        <w:rPr>
          <w:rtl/>
          <w:cs/>
          <w:lang w:val="ar_AE" w:bidi="ar_AE"/>
        </w:rPr>
        <w:t>الإخوة الأحد عشر</w:t>
      </w:r>
    </w:p>
    <w:p>
      <w:pPr>
        <w:pStyle w:val="ListBullet"/>
        <w:bidi/>
        <w:spacing w:line="240" w:lineRule="auto"/>
        <w:ind w:left="720"/>
      </w:pPr>
      <w:r>
        <w:rPr>
          <w:rtl/>
          <w:cs/>
          <w:lang w:val="ar_AE" w:bidi="ar_AE"/>
        </w:rPr>
      </w:r>
      <w:r>
        <w:rPr>
          <w:rtl/>
          <w:cs/>
          <w:lang w:val="ar_AE" w:bidi="ar_AE"/>
        </w:rPr>
        <w:t>يُذكر بنيامين على وجه التحديد</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المشهد الأول: متابعة المشهد الرابع في المقطع السابق. وتبدأ بعض الترجمات هذا المقطع بكلمة زمنية مثل "فلم" للإشارة إلى أن هذا المشهد يتبع سابقه. استمع يوسف إلى كل ما كان يهوذا يقوله. من ثم غلبته مشاعره.</w:t>
      </w:r>
    </w:p>
    <w:p>
      <w:pPr>
        <w:bidi/>
      </w:pPr>
      <w:r>
        <w:rPr>
          <w:rtl/>
          <w:cs/>
          <w:lang w:val="ar_AE" w:bidi="ar_AE"/>
        </w:rPr>
      </w:r>
      <w:r>
        <w:rPr>
          <w:rtl/>
          <w:cs/>
          <w:lang w:val="ar_AE" w:bidi="ar_AE"/>
        </w:rPr>
        <w:t>ثم أمر العبيد أو الخدم أن يغادروا الغرفة. وهذه لغة أمر قاطع يطيعه العبد فورا.</w:t>
      </w:r>
    </w:p>
    <w:p>
      <w:pPr>
        <w:bidi/>
      </w:pPr>
      <w:r>
        <w:rPr>
          <w:rtl/>
          <w:cs/>
          <w:lang w:val="ar_AE" w:bidi="ar_AE"/>
        </w:rPr>
      </w:r>
      <w:r>
        <w:rPr>
          <w:rtl/>
          <w:cs/>
          <w:lang w:val="ar_AE" w:bidi="ar_AE"/>
        </w:rPr>
        <w:t>فيخبر الإخوة أنه يوسف، أخوهم. فيبكي يوسف جهرًا حتى أن العبيد يسمعون بكاءه. ووصل خبر بكائه إلى فرعون. ذُهل إخوته أو صٌدموا لدرجة أنهم لم يستطعوا الكلام. فسألهم يوسف الاقتراب منه، ليوضح لهم أن كل ما حدث كان من الله. فقد قاد الله يوسف إلى مصر حتى يتمكن من أن ينقذ العائلة. فالله هو الذي أقام يوسف مستشارًا مهمًا وحاكمًا لفرعون، وحاكمًا على كل مصر. ويطلب يوسف من إخوته العودة لإحضار عائلاتهم من كنعان وينتقلوا إلى مصر ليعيشوا في أرض قدّمها يوسف لهم.</w:t>
      </w:r>
    </w:p>
    <w:p>
      <w:pPr>
        <w:bidi/>
      </w:pPr>
      <w:r>
        <w:rPr>
          <w:rtl/>
          <w:cs/>
          <w:lang w:val="ar_AE" w:bidi="ar_AE"/>
        </w:rPr>
      </w:r>
      <w:r>
        <w:rPr>
          <w:rtl/>
          <w:cs/>
          <w:lang w:val="ar_AE" w:bidi="ar_AE"/>
        </w:rPr>
        <w:t>يستخدم يوسف لفظة "أبي" ويشير إلى إخوته بأنهم "أبنائكم". يحافظ يوسف على علاقة وثيقة مع يعقوب، لكن من خلال حديثه بهذه الطريقة، يضع يوسف مسافة بينه وبين إخوته.</w:t>
      </w:r>
    </w:p>
    <w:p>
      <w:pPr>
        <w:bidi/>
      </w:pPr>
      <w:r>
        <w:rPr>
          <w:rtl/>
          <w:cs/>
          <w:lang w:val="ar_AE" w:bidi="ar_AE"/>
        </w:rPr>
      </w:r>
      <w:r>
        <w:rPr>
          <w:rtl/>
          <w:cs/>
          <w:lang w:val="ar_AE" w:bidi="ar_AE"/>
        </w:rPr>
        <w:t>يخبرهم يوسف أن الجوع سيستمر خمس سنوات أخرى. فإذا لم يأتوا إلى مصر ليحيوا، فسيموتون جميعًا جوعًا. ووعدهم بأن يعتني بهم وبأسرهم. يواصل يوسف الحديث مع إخوته ليقنعهم بأنه هو حقًا. يقبّل يوسف بنيامين ثم يُقبّل جميع إخوته. وكان يوسف يبكي من الفرح. وأخيرًا، بدأ الإخوة يتحدثون بحرية مع يوسف.</w:t>
      </w:r>
    </w:p>
    <w:p>
      <w:pPr>
        <w:bidi/>
      </w:pPr>
      <w:r>
        <w:rPr>
          <w:rtl/>
          <w:cs/>
          <w:lang w:val="ar_AE" w:bidi="ar_AE"/>
        </w:rPr>
      </w:r>
      <w:r>
        <w:rPr>
          <w:rtl/>
          <w:cs/>
          <w:lang w:val="ar_AE" w:bidi="ar_AE"/>
        </w:rPr>
        <w:t>في المشهد الثاني، سمع فرعون ورؤساؤه أن إخوة يوسف في مصر. فسعد فرعون ورؤساؤه بهذا الخبر. وأرسل فرعون رسالة إلى يوسف. قال فرعون إنه ينبغي على جميع إخوة يوسف أن ينتقلوا إلى مصر مع عائلاتهم. ويعد فرعون أن إخوة يوسف سيعيشون في أفضل مكان في مصر. ويرسل فرعون عربات أو عجلات حتى لا يضطر زوجات وأبناءهم السير المسافة كلها من كنعان إلى مصر.</w:t>
      </w:r>
    </w:p>
    <w:p>
      <w:pPr>
        <w:bidi/>
      </w:pPr>
      <w:r>
        <w:rPr>
          <w:rtl/>
          <w:cs/>
          <w:lang w:val="ar_AE" w:bidi="ar_AE"/>
        </w:rPr>
      </w:r>
      <w:r>
        <w:rPr>
          <w:rtl/>
          <w:cs/>
          <w:lang w:val="ar_AE" w:bidi="ar_AE"/>
        </w:rPr>
        <w:t>في المشهد الثالث، يوفر يوسف العربات أو العجلات كما وعد فرعون. وأعطاهم يوسف طعامًا ومؤن رحلة عودتهم إلى كنعان ثم عودتهم إلى مصر. وأهدى يوسف يعقوب حميرًا. وعندما كان كل شيء جاهزًا، أرسل يوسف إخوته إلى كنعان. وطلب يوسف من إخوته ألا يتخاصموا بشأن ما حدث.</w:t>
      </w:r>
    </w:p>
    <w:p>
      <w:pPr>
        <w:bidi/>
      </w:pPr>
      <w:r>
        <w:rPr>
          <w:rtl/>
          <w:cs/>
          <w:lang w:val="ar_AE" w:bidi="ar_AE"/>
        </w:rPr>
      </w:r>
      <w:r>
        <w:rPr>
          <w:rtl/>
          <w:cs/>
          <w:lang w:val="ar_AE" w:bidi="ar_AE"/>
        </w:rPr>
        <w:t>في المشهد الرابع، يصل الإخوة إلى كنعان ويخبرون يعقوب أن يوسف حي. وإنه حاكم مصر. كان يعقوب مصدومًا لدرجة أنه لم يكن يستطيع أن يتكلم. ويشل الخبر يعقوب لبعض الوقت. كرر الإخوة كل ما قاله لهم يوسف. رأى يعقوب الهدايا التي أرسلها يوسف. وأخيرًا، يصدق يعقوب قول أبنائه. وهنا، يتحول اسم يعقوب إلى إسرائيل. يعقوب هو إسرائيل، الشخص ذاته. فتحمّس يعقوب فرحًا. ويريد الإسراع في نزوله إلى مصر. لأنه يريد رؤية يوسف.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عبيد يوسف</w:t>
      </w:r>
    </w:p>
    <w:p>
      <w:pPr>
        <w:pStyle w:val="ListBullet"/>
        <w:bidi/>
        <w:spacing w:line="240" w:lineRule="auto"/>
        <w:ind w:left="720"/>
      </w:pPr>
      <w:r>
        <w:rPr>
          <w:rtl/>
          <w:cs/>
          <w:lang w:val="ar_AE" w:bidi="ar_AE"/>
        </w:rPr>
      </w:r>
      <w:r>
        <w:rPr>
          <w:rtl/>
          <w:cs/>
          <w:lang w:val="ar_AE" w:bidi="ar_AE"/>
        </w:rPr>
        <w:t>الإخوة الأحد عشر</w:t>
      </w:r>
    </w:p>
    <w:p>
      <w:pPr>
        <w:pStyle w:val="ListBullet"/>
        <w:bidi/>
        <w:spacing w:line="240" w:lineRule="auto"/>
        <w:ind w:left="720"/>
      </w:pPr>
      <w:r>
        <w:rPr>
          <w:rtl/>
          <w:cs/>
          <w:lang w:val="ar_AE" w:bidi="ar_AE"/>
        </w:rPr>
      </w:r>
      <w:r>
        <w:rPr>
          <w:rtl/>
          <w:cs/>
          <w:lang w:val="ar_AE" w:bidi="ar_AE"/>
        </w:rPr>
        <w:t>يُذكر بنيامين على وجه التحديد.</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يأمر يوسف عبيده أن يغادروا الغرفة. بمجرد أن يغادر العبيد، ينهار يوسف ويبكى.</w:t>
      </w:r>
    </w:p>
    <w:p>
      <w:pPr>
        <w:bidi/>
      </w:pPr>
      <w:r>
        <w:rPr>
          <w:rtl/>
          <w:cs/>
          <w:lang w:val="ar_AE" w:bidi="ar_AE"/>
        </w:rPr>
      </w:r>
      <w:r>
        <w:rPr>
          <w:rtl/>
          <w:cs/>
          <w:lang w:val="ar_AE" w:bidi="ar_AE"/>
        </w:rPr>
        <w:t>أوقفوا التمثيل. اسألوا يوسف: "لماذا تبكي؟" قد تسمعون: "أنا سعيد. هذه دموع الفرح. لقد تغيَّر إخوتي حقًا. إنهم نادمون على ما فعلوه، وهم مختلفون الآن. انظروا كيف يتحملون مسؤولية بنيامين ولا يريدون أن يعاني أبانا". اسألوا الإخوة: "بما تشعرون الآن؟" قد تسمع: "أنا متحير. لماذا يبكي الحاكم؟ لم أرَ رجلاً بالغاً يبكي هكذا من قبل. هذا غريب". واصلوا التمثيل.</w:t>
      </w:r>
    </w:p>
    <w:p>
      <w:pPr>
        <w:bidi/>
      </w:pPr>
      <w:r>
        <w:rPr>
          <w:rtl/>
          <w:cs/>
          <w:lang w:val="ar_AE" w:bidi="ar_AE"/>
        </w:rPr>
      </w:r>
      <w:r>
        <w:rPr>
          <w:rtl/>
          <w:cs/>
          <w:lang w:val="ar_AE" w:bidi="ar_AE"/>
        </w:rPr>
        <w:t>قال يوسف لإخوته إنه يوسف، أخوهم. في البداية، ينصعقوا ولا يستطيعون الكلام. يطلب يوسف منهم الاقتراب ويقول مرة أخرى: "أنا أخوكم، الذي بعتموه عبداً". طلبَ منهم أن لا يغضبوا أو ينزعجوا بسبب ما فعلوه. يوضح يوسف أن الله هو الذي جلبه إلى مصر. فعل الله هذا حتى يكون يوسف قادرًا على إنقاذ حياة جميع هؤلاء الناس وعائلاتهم. إن الله هو الذي وضع يوسف في المناصب المهمة كمستشار رئيس لفرعون، ومسؤولاً عن قصره، وحاكماً لمصر.</w:t>
      </w:r>
    </w:p>
    <w:p>
      <w:pPr>
        <w:bidi/>
      </w:pPr>
      <w:r>
        <w:rPr>
          <w:rtl/>
          <w:cs/>
          <w:lang w:val="ar_AE" w:bidi="ar_AE"/>
        </w:rPr>
      </w:r>
      <w:r>
        <w:rPr>
          <w:rtl/>
          <w:cs/>
          <w:lang w:val="ar_AE" w:bidi="ar_AE"/>
        </w:rPr>
        <w:t>أوقفوا التمثيل: اسألوا الإخوة: "بما تشعرون الآن؟" قد تسمعون إجابات مثل: "لا أعرف ماذا أفكر أو أشعر. كيف يكون هذا يوسف؟ كيف وصل الذي بعناه عبدًا إلى هذا المنصب الرفيع في مصر؟ ظننت أنه مات. وها هو حيّ وفي منصبه الرفيع. يقول إنه يجب ألا نغضب بشأن الماضي. لا أعرف ما الذي يخطط ليفعله بنا". واصلوا التمثيل.</w:t>
      </w:r>
    </w:p>
    <w:p>
      <w:pPr>
        <w:bidi/>
      </w:pPr>
      <w:r>
        <w:rPr>
          <w:rtl/>
          <w:cs/>
          <w:lang w:val="ar_AE" w:bidi="ar_AE"/>
        </w:rPr>
      </w:r>
      <w:r>
        <w:rPr>
          <w:rtl/>
          <w:cs/>
          <w:lang w:val="ar_AE" w:bidi="ar_AE"/>
        </w:rPr>
        <w:t>يواصل يوسف الحديث مع إخوته. يطلب منهم أن يأتوا إلى مصر ليعيش في منطقة سيوفرها لهم. يقول لهم يوسف إن الجوع سيدوم لخمس سنوات أخرى. يَعد يوسف أن يعتني بهم جميعًا وبعائلاتهم. يُقبِّل يوسف بنيامين ثم يُقبِّل إخوته الآخرين. واستمر يوسف في بكائه بدموع فرح.</w:t>
      </w:r>
    </w:p>
    <w:p>
      <w:pPr>
        <w:bidi/>
      </w:pPr>
      <w:r>
        <w:rPr>
          <w:rtl/>
          <w:cs/>
          <w:lang w:val="ar_AE" w:bidi="ar_AE"/>
        </w:rPr>
      </w:r>
      <w:r>
        <w:rPr>
          <w:rtl/>
          <w:cs/>
          <w:lang w:val="ar_AE" w:bidi="ar_AE"/>
        </w:rPr>
        <w:t>أوقفوا التمثيل: اسألوا الإخوة: "بما تشعرون الآن؟" قد تسمعون إجابات مثل: "أشعر بالخزي. لقد عاملتُ يوسف بسوء شديد، وهنا يُعد يوسف أنه سيعتني بعائلتي. لم يكن يوسف يلومني على ما فعلته منذ كل تلك السنوات. أنا متأكد أن الحياة لم تكن سهلة على يوسف. لا أصدق أن يوسف يصفح عنا بهذه الطريقة. يقول يوسف إن هذا من الله. أتمنى ذلك. أنا متحير. واصلوا التمثيل.</w:t>
      </w:r>
    </w:p>
    <w:p>
      <w:pPr>
        <w:bidi/>
      </w:pPr>
      <w:r>
        <w:rPr>
          <w:rtl/>
          <w:cs/>
          <w:lang w:val="ar_AE" w:bidi="ar_AE"/>
        </w:rPr>
      </w:r>
      <w:r>
        <w:rPr>
          <w:rtl/>
          <w:cs/>
          <w:lang w:val="ar_AE" w:bidi="ar_AE"/>
        </w:rPr>
        <w:t>في المشهد الثاني، يسمع فرعون ورؤسائه أن إخوة يوسف قد وصلوا. فسعدوا جميعهم بهذا الخبر. يخبر فرعون يوسف بوجوب مجيء إخوته ليعيشوا في مصر. وسيعطهم فرعون أفضل أرض للعيش فيها، وسيكون لديهم الكثير من الطعام. ويأمر فرعون بعجلات أو عربات لركوب النساء والأطفال. يطلب فرعون من يوسف أن يحضر يعقوب إلى مصر.</w:t>
      </w:r>
    </w:p>
    <w:p>
      <w:pPr>
        <w:bidi/>
      </w:pPr>
      <w:r>
        <w:rPr>
          <w:rtl/>
          <w:cs/>
          <w:lang w:val="ar_AE" w:bidi="ar_AE"/>
        </w:rPr>
      </w:r>
      <w:r>
        <w:rPr>
          <w:rtl/>
          <w:cs/>
          <w:lang w:val="ar_AE" w:bidi="ar_AE"/>
        </w:rPr>
        <w:t>أوقفوا التمثيل: اسألوا فرعون: "لماذا أنت كريم مع عائلة يوسف؟" قد تسمعون إجابات مثل: "يوسف أنقذ مصر. قد عمل يوسف بجد. تمكنت من ترك كل شيء ليوسف واثقًا منه ا،ه سيديره بحكمة. أريد أن يبقى يوسف هنا ويكون سعيدًا. أظن أن يوسف يحتاج إلى عائلته حوله". واصلوا التمثيل.</w:t>
      </w:r>
    </w:p>
    <w:p>
      <w:pPr>
        <w:bidi/>
      </w:pPr>
      <w:r>
        <w:rPr>
          <w:rtl/>
          <w:cs/>
          <w:lang w:val="ar_AE" w:bidi="ar_AE"/>
        </w:rPr>
      </w:r>
      <w:r>
        <w:rPr>
          <w:rtl/>
          <w:cs/>
          <w:lang w:val="ar_AE" w:bidi="ar_AE"/>
        </w:rPr>
        <w:t>في المشهد الثالث، يُقدِّم يوسف هدايا فرعون. فأخوته الآن يمتلكون عربات وعجلات. ويعطيهم ثياب. يعطي يوسف بنيامين خمس حلل ثياب جديدة و300 قطعة فضة. كذلك أعدَّ يوسف هدايا ليعقوب وأرسلها مع إخوته.</w:t>
      </w:r>
    </w:p>
    <w:p>
      <w:pPr>
        <w:bidi/>
      </w:pPr>
      <w:r>
        <w:rPr>
          <w:rtl/>
          <w:cs/>
          <w:lang w:val="ar_AE" w:bidi="ar_AE"/>
        </w:rPr>
      </w:r>
      <w:r>
        <w:rPr>
          <w:rtl/>
          <w:cs/>
          <w:lang w:val="ar_AE" w:bidi="ar_AE"/>
        </w:rPr>
        <w:t>أوقفوا التمثيل واسألوا الإخوة: "ما شعوركم عندما رؤية يوسف يعطي بنيامينأكثر مما يعطيكم؟" قد تسمعون إجابات مثل: "لا نرى مشكلة في هذا. فبنيامين شقيق يوسف. لم يرى يوسف بنيامين يكبر ويصبح شابًا. من الطبيعي أن تحب أخيك أكثر. إلى جانب ذلك، نحن من أسأنا إلى يوسف. أنا ممتن لما يفعله يوسف من أجلنا". واصلوا التمثيل.</w:t>
      </w:r>
    </w:p>
    <w:p>
      <w:pPr>
        <w:bidi/>
      </w:pPr>
      <w:r>
        <w:rPr>
          <w:rtl/>
          <w:cs/>
          <w:lang w:val="ar_AE" w:bidi="ar_AE"/>
        </w:rPr>
      </w:r>
      <w:r>
        <w:rPr>
          <w:rtl/>
          <w:cs/>
          <w:lang w:val="ar_AE" w:bidi="ar_AE"/>
        </w:rPr>
        <w:t>في المشهد الرابع، يصل الإخوة إلى كنعان ويخبرون يعقوب بأن يوسف حي، ويَحكم مصر. كان يعقوب مصدومًا لدرجة أنه لم يكن يستطيع أن يتكلم. لم يستطع يعقوب أن يصدق ما يقوله له أبناؤه. يكرر الإخوة كل ما قالوه عن يوسف. ويخبرون يعقوب بكل ما قاله لهم يوسف. وأخيرًا، يصدقهم يعقوب، وتغمره السعادة. يريد يعقوب أن يذهب إلى مصر ليرى يوسف. يقول يعقوب: "أريد أن أرى يوسف مرة أخرى قبل أن أموت".</w:t>
      </w:r>
    </w:p>
    <w:p>
      <w:pPr>
        <w:bidi/>
      </w:pPr>
      <w:r>
        <w:rPr>
          <w:rtl/>
          <w:cs/>
          <w:lang w:val="ar_AE" w:bidi="ar_AE"/>
        </w:rPr>
      </w:r>
      <w:r>
        <w:rPr>
          <w:rtl/>
          <w:cs/>
          <w:lang w:val="ar_AE" w:bidi="ar_AE"/>
        </w:rPr>
        <w:t>أوقفوا التمثيل واسألوا يعقوب: "ما شعورك الآن؟" قد تسمعون إجابات مثل: "ليس لدي ما أقوله. لقد حزنتُ على يوسف لسنوات عديدة. يقولون إن الله أخذ يوسف إلى مصر. أنا لا أفهم. كيف يمكن أن يكون يوسف هناك ويحكم مصر ولم نعلم؟ لا أهتم. يوسف حي، وسأراه مرة أخرى. يوسف هو ابني الحبيب. سأرى يوسف مرة أخرى. شكرًا لك يا الله." اسألوا الأخوة: "ما شعوركم؟" قد تسمعون إجابات مثل: "لقد تنفسنا الصعداء حين صدق أبونا ما أخبرنا به. أشعر بالارتياح لأن أبانا سيرى يوسف مرة أخرى. ما زلت مذنبًا بسبب ما فعلناه. آمل أن يكون الذهاب إلى مصر هو الشيء الصحيح الذي ينبغي أن أفعله."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انهار يوسف وبكى. والبكاء يعني أن يوسف لم يعد قادرًا على التحكم في مشاعره. كانت مشاعره قوية لدرجة أنه فقد السيطرة عليها. وهذا يعني أن مشاعر قوية قد خالجته. وبكى يوسف جهرًا حتى أن العبيد الذين صرفهم من الغرفة سمعوه يبكي. وهذا يعني أن يوسف كان يبكى وينتحب.</w:t>
      </w:r>
    </w:p>
    <w:p>
      <w:pPr>
        <w:bidi/>
      </w:pPr>
      <w:r>
        <w:rPr>
          <w:rtl/>
          <w:cs/>
          <w:lang w:val="ar_AE" w:bidi="ar_AE"/>
        </w:rPr>
      </w:r>
      <w:r>
        <w:rPr>
          <w:rtl/>
          <w:cs/>
          <w:lang w:val="ar_AE" w:bidi="ar_AE"/>
        </w:rPr>
        <w:t xml:space="preserve">وصل نبأ بكاء يوسف إلى قصر فرعون. لاحقًا نما إلى مسامع </w:t>
      </w:r>
      <w:r>
        <w:rPr>
          <w:b/>
          <w:rtl/>
          <w:cs/>
          <w:lang w:val="ar_AE" w:bidi="ar_AE"/>
        </w:rPr>
        <w:t>فرعون</w:t>
      </w:r>
      <w:r>
        <w:rPr>
          <w:rtl/>
          <w:cs/>
          <w:lang w:val="ar_AE" w:bidi="ar_AE"/>
        </w:rPr>
        <w:t xml:space="preserve"> عن إخوة يوسف فيرسل رسالة إليه. تستخدم بعض الترجمات </w:t>
      </w:r>
      <w:r>
        <w:rPr>
          <w:b/>
          <w:rtl/>
          <w:cs/>
          <w:lang w:val="ar_AE" w:bidi="ar_AE"/>
        </w:rPr>
        <w:t>فرعون</w:t>
      </w:r>
      <w:r>
        <w:rPr>
          <w:rtl/>
          <w:cs/>
          <w:lang w:val="ar_AE" w:bidi="ar_AE"/>
        </w:rPr>
        <w:t xml:space="preserve"> والبعض يستخدم ملك. فرعون هو لقَب ملك مصر. يُرجى الحفاظ على اتساق ترجمة مصطلح فرعون/ملك ووحدته في كل المقاطع.</w:t>
      </w:r>
    </w:p>
    <w:p>
      <w:pPr>
        <w:bidi/>
      </w:pPr>
      <w:r>
        <w:rPr>
          <w:rtl/>
          <w:cs/>
          <w:lang w:val="ar_AE" w:bidi="ar_AE"/>
        </w:rPr>
      </w:r>
      <w:r>
        <w:rPr>
          <w:rtl/>
          <w:cs/>
          <w:lang w:val="ar_AE" w:bidi="ar_AE"/>
        </w:rPr>
        <w:t xml:space="preserve">ويقول يوسف إن </w:t>
      </w:r>
      <w:r>
        <w:rPr>
          <w:b/>
          <w:rtl/>
          <w:cs/>
          <w:lang w:val="ar_AE" w:bidi="ar_AE"/>
        </w:rPr>
        <w:t>الله</w:t>
      </w:r>
      <w:r>
        <w:rPr>
          <w:rtl/>
          <w:cs/>
          <w:lang w:val="ar_AE" w:bidi="ar_AE"/>
        </w:rPr>
        <w:t xml:space="preserve"> هو الذي أرسله إلى مصر. ويكرر يوسف اسم الله عدة مرات. وهذا هو الاسم المتعارف عليه لله. </w:t>
      </w:r>
      <w:r>
        <w:rPr>
          <w:b/>
          <w:rtl/>
          <w:cs/>
          <w:lang w:val="ar_AE" w:bidi="ar_AE"/>
        </w:rPr>
        <w:t>الله</w:t>
      </w:r>
      <w:r>
        <w:rPr>
          <w:rtl/>
          <w:cs/>
          <w:lang w:val="ar_AE" w:bidi="ar_AE"/>
        </w:rPr>
        <w:t xml:space="preserve"> اسم يُناقَش في "قاموس الكلمات الرئيسية". يُرجى الحفاظ على اتساق ترجمة لفظة الله ووحدتها في كل المقاطع.</w:t>
      </w:r>
    </w:p>
    <w:p>
      <w:pPr>
        <w:bidi/>
      </w:pPr>
      <w:r>
        <w:rPr>
          <w:rtl/>
          <w:cs/>
          <w:lang w:val="ar_AE" w:bidi="ar_AE"/>
        </w:rPr>
      </w:r>
      <w:r>
        <w:rPr>
          <w:rtl/>
          <w:cs/>
          <w:lang w:val="ar_AE" w:bidi="ar_AE"/>
        </w:rPr>
        <w:t xml:space="preserve">ويوضح يوسف أنه قد انقضى عامين من </w:t>
      </w:r>
      <w:r>
        <w:rPr>
          <w:b/>
          <w:rtl/>
          <w:cs/>
          <w:lang w:val="ar_AE" w:bidi="ar_AE"/>
        </w:rPr>
        <w:t>المجاعة</w:t>
      </w:r>
      <w:r>
        <w:rPr>
          <w:rtl/>
          <w:cs/>
          <w:lang w:val="ar_AE" w:bidi="ar_AE"/>
        </w:rPr>
        <w:t xml:space="preserve"> وبقيت خمسة أعوام أخرى. يُرجى الحفاظ على اتساق ترجمة لفظة مجاعة ووحدتها في كل المقاطع. ولوصف مدى شدة المجاعة، يقول يوسف إنه لن يكون حرثًا أو حصادًا. </w:t>
      </w:r>
      <w:r>
        <w:rPr>
          <w:b/>
          <w:rtl/>
          <w:cs/>
          <w:lang w:val="ar_AE" w:bidi="ar_AE"/>
        </w:rPr>
        <w:t>المحراث</w:t>
      </w:r>
      <w:r>
        <w:rPr>
          <w:rtl/>
          <w:cs/>
          <w:lang w:val="ar_AE" w:bidi="ar_AE"/>
        </w:rPr>
        <w:t xml:space="preserve"> هو أداة زراعية تستخدم لتقليب الأرض لتفكيك التربة حتى يمكن زراعة البذور. عادةً ما كان يجر حيوان مثل الحصان أو الحمار أو الثور المحراث. وفي بعض الأماكن التي لا يستخدمون فيها المحراث، قد يستخدمون المعول. </w:t>
      </w:r>
      <w:r>
        <w:rPr>
          <w:b/>
          <w:rtl/>
          <w:cs/>
          <w:lang w:val="ar_AE" w:bidi="ar_AE"/>
        </w:rPr>
        <w:t>المعول</w:t>
      </w:r>
      <w:r>
        <w:rPr>
          <w:rtl/>
          <w:cs/>
          <w:lang w:val="ar_AE" w:bidi="ar_AE"/>
        </w:rPr>
        <w:t xml:space="preserve"> يُستخدم لتقليب التربة لتفكيكها من أجل زراعة البذور. ويمسكه المزارع في يده. يجب تفتيت الأرض أو التربة وتفكيكها حتى تتمكن أي بذور من التجذير والنمو. اختر استخدام كلمة "محراث" أو "معول" بناءً على كيفية تحضير ثقافتك للأرض للزراعة.</w:t>
      </w:r>
    </w:p>
    <w:p>
      <w:pPr>
        <w:bidi/>
      </w:pPr>
      <w:r>
        <w:rPr>
          <w:rtl/>
          <w:cs/>
          <w:lang w:val="ar_AE" w:bidi="ar_AE"/>
        </w:rPr>
      </w:r>
      <w:r>
        <w:rPr>
          <w:rtl/>
          <w:cs/>
          <w:lang w:val="ar_AE" w:bidi="ar_AE"/>
        </w:rPr>
        <w:t>اعرضوا صورة المحراث. اعرضوا صورة المعول.</w:t>
      </w:r>
    </w:p>
    <w:p>
      <w:pPr>
        <w:bidi/>
      </w:pPr>
      <w:r>
        <w:rPr>
          <w:rtl/>
          <w:cs/>
          <w:lang w:val="ar_AE" w:bidi="ar_AE"/>
        </w:rPr>
      </w:r>
      <w:r>
        <w:rPr>
          <w:rtl/>
          <w:cs/>
          <w:lang w:val="ar_AE" w:bidi="ar_AE"/>
        </w:rPr>
        <w:t>ويخبر يوسف إخوته أن الله قد جعله أباً لفرعون. يعني أنه مشير فرعون. ويقول يوسف إن الله قد جعله أمينًا لقصر فرعون. وهذا هو أول ذكر لهذا الدور ليوسف. وهذا يعني أن يوسف كان فوق جميع عبيد البيت وكل ما يحدث في القصر. ويقول يوسف إن الله قد جعله حاكمًا على كل مصر. يحكم يوسف مصر، ووحده فرعون مَن سلطته فوقه. يوضح يوسف هذه الأمور لإخوته حتى يفهموا أن يوسف لديه القدرة على إعالتهم وعائلاتهم في مصر. ويفهم الإخوة أيضًا أن يوسف يتمتع بقوة كبيرة.</w:t>
      </w:r>
    </w:p>
    <w:p>
      <w:pPr>
        <w:bidi/>
      </w:pPr>
      <w:r>
        <w:rPr>
          <w:rtl/>
          <w:cs/>
          <w:lang w:val="ar_AE" w:bidi="ar_AE"/>
        </w:rPr>
      </w:r>
      <w:r>
        <w:rPr>
          <w:rtl/>
          <w:cs/>
          <w:lang w:val="ar_AE" w:bidi="ar_AE"/>
        </w:rPr>
        <w:t xml:space="preserve">ويخبرهم أنهم إذا لم يأتوا إلى مصر، فسيموتون </w:t>
      </w:r>
      <w:r>
        <w:rPr>
          <w:b/>
          <w:rtl/>
          <w:cs/>
          <w:lang w:val="ar_AE" w:bidi="ar_AE"/>
        </w:rPr>
        <w:t>جوعًا</w:t>
      </w:r>
      <w:r>
        <w:rPr>
          <w:rtl/>
          <w:cs/>
          <w:lang w:val="ar_AE" w:bidi="ar_AE"/>
        </w:rPr>
        <w:t>. أن تموت جوعًا يعني أن تعاني أو تموت من انعدام الطعام.</w:t>
      </w:r>
    </w:p>
    <w:p>
      <w:pPr>
        <w:bidi/>
      </w:pPr>
      <w:r>
        <w:rPr>
          <w:rtl/>
          <w:cs/>
          <w:lang w:val="ar_AE" w:bidi="ar_AE"/>
        </w:rPr>
      </w:r>
      <w:r>
        <w:rPr>
          <w:rtl/>
          <w:cs/>
          <w:lang w:val="ar_AE" w:bidi="ar_AE"/>
        </w:rPr>
        <w:t xml:space="preserve">ويقول فرعون إن إخوة يوسف سيأكلون من </w:t>
      </w:r>
      <w:r>
        <w:rPr>
          <w:b/>
          <w:rtl/>
          <w:cs/>
          <w:lang w:val="ar_AE" w:bidi="ar_AE"/>
        </w:rPr>
        <w:t>دَسَمَ ٱلْأَرْضِ</w:t>
      </w:r>
      <w:r>
        <w:rPr>
          <w:rtl/>
          <w:cs/>
          <w:lang w:val="ar_AE" w:bidi="ar_AE"/>
        </w:rPr>
        <w:t>. هذا تعبير مجازي يعني أنهم سيخصصون أفضل ما في مصر لإخوة يوسف.</w:t>
      </w:r>
    </w:p>
    <w:p>
      <w:pPr>
        <w:bidi/>
      </w:pPr>
      <w:r>
        <w:rPr>
          <w:rtl/>
          <w:cs/>
          <w:lang w:val="ar_AE" w:bidi="ar_AE"/>
        </w:rPr>
      </w:r>
      <w:r>
        <w:rPr>
          <w:rtl/>
          <w:cs/>
          <w:lang w:val="ar_AE" w:bidi="ar_AE"/>
        </w:rPr>
        <w:t xml:space="preserve">وكان الإخوة </w:t>
      </w:r>
      <w:r>
        <w:rPr>
          <w:b/>
          <w:rtl/>
          <w:cs/>
          <w:lang w:val="ar_AE" w:bidi="ar_AE"/>
        </w:rPr>
        <w:t>مذهولين</w:t>
      </w:r>
      <w:r>
        <w:rPr>
          <w:rtl/>
          <w:cs/>
          <w:lang w:val="ar_AE" w:bidi="ar_AE"/>
        </w:rPr>
        <w:t xml:space="preserve"> عندما كشف يوسف أنه هو أخوهم. لدرجة أنهم أٌبكموا. ولم يستطيعوا أن يقولوا شيئًا بينما يواصل يوسف الحديث. فتعجب يعقوب عندما أخبره أبناؤه أن يوسف حي. تقول اللغة العبرية إن قلب يعقوب قد برد. وهذا يعني أن يعقوب تَجَمَّد. وأن الخبر حبس أنفاسه. وكان الأمر كما لو أنه كان مشلولًا. لم يستطع أن يتكلم. كان هذا الخبر صادماً وغير متوقع لدرجة أن يعقوب لم يتمكن من الإنصات وفهم ما كانوا يقولونه.</w:t>
      </w:r>
    </w:p>
    <w:p>
      <w:pPr>
        <w:bidi/>
      </w:pPr>
      <w:r>
        <w:rPr>
          <w:rtl/>
          <w:cs/>
          <w:lang w:val="ar_AE" w:bidi="ar_AE"/>
        </w:rPr>
      </w:r>
      <w:r>
        <w:rPr>
          <w:rtl/>
          <w:cs/>
          <w:lang w:val="ar_AE" w:bidi="ar_AE"/>
        </w:rPr>
        <w:t xml:space="preserve">بعد سماع كل ما قاله الإخوة مرة أخرى، انتعشت روح يعقوب. وهذا يعني أن قدرات يعقوب العقلية قد بدأت تعود إلى طبيعتها مرة أخرى. فاستجمع يعقوب نفسه أو بدأ يعقوب يعود إلى طبيعته من جديد. فاستوعب يعقوب أن يوسف كان حيًا وفي مصر. فأراد الذهاب إلى مصر ليرى يوسف. </w:t>
      </w:r>
    </w:p>
    <w:p>
      <w:pPr>
        <w:bidi/>
      </w:pPr>
      <w:r>
        <w:rPr>
          <w:rtl/>
          <w:cs/>
          <w:lang w:val="ar_AE" w:bidi="ar_AE"/>
        </w:rPr>
      </w:r>
      <w:r>
        <w:rPr>
          <w:rtl/>
          <w:cs/>
          <w:lang w:val="ar_AE" w:bidi="ar_AE"/>
        </w:rPr>
        <w:t xml:space="preserve">في نهاية هذا المقطع، يُستبدَل اسم يعقوب باسم </w:t>
      </w:r>
      <w:r>
        <w:rPr>
          <w:b/>
          <w:rtl/>
          <w:cs/>
          <w:lang w:val="ar_AE" w:bidi="ar_AE"/>
        </w:rPr>
        <w:t>إسرائيل</w:t>
      </w:r>
      <w:r>
        <w:rPr>
          <w:rtl/>
          <w:cs/>
          <w:lang w:val="ar_AE" w:bidi="ar_AE"/>
        </w:rPr>
        <w:t>. يُرجى الحفاظ على اتساق ترجمة اسم إسرائيل ووحدته في كل المقاطع. وتحتفظ بعض الترجمات باسم يعقوب لنهاية المقطع. لكن الأغلبية تحولوا إلى اسم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46:1–27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46: 1–27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علم يعقوب في المقطع السابق أن يوسف حيّ ويحكم مصر. يريد يوسف أن يأتي يعقوب وكل العائلة إلى مصر. يقرر يعقوب أن يذهب. فيما يلي سرد روائي لاستعداد يعقوب ورحلته إلى مصر.</w:t>
      </w:r>
    </w:p>
    <w:p>
      <w:pPr>
        <w:bidi/>
      </w:pPr>
      <w:r>
        <w:rPr>
          <w:rtl/>
          <w:cs/>
          <w:lang w:val="ar_AE" w:bidi="ar_AE"/>
        </w:rPr>
      </w:r>
      <w:r>
        <w:rPr>
          <w:rtl/>
          <w:cs/>
          <w:lang w:val="ar_AE" w:bidi="ar_AE"/>
        </w:rPr>
        <w:t>توقفوا واعرضوا خريطة كنعان ومصر مع حددوا الطريق المعتاد من حبرون إلى جاسان.</w:t>
      </w:r>
    </w:p>
    <w:p>
      <w:pPr>
        <w:bidi/>
      </w:pPr>
      <w:r>
        <w:rPr>
          <w:rtl/>
          <w:cs/>
          <w:lang w:val="ar_AE" w:bidi="ar_AE"/>
        </w:rPr>
      </w:r>
      <w:r>
        <w:rPr>
          <w:rtl/>
          <w:cs/>
          <w:lang w:val="ar_AE" w:bidi="ar_AE"/>
        </w:rPr>
        <w:t>يبدأ هذا المقطع بالإشارة إلى يعقوب باسم إسرائيل. يُستخدم كلا الاسمين في بداية المقطع مباشرة. تختار بعض الترجمات الإبقاء على اسم يعقوب. ويستخدم آخرون كل من إسرائيل ويعقوب.</w:t>
      </w:r>
    </w:p>
    <w:p>
      <w:pPr>
        <w:bidi/>
      </w:pPr>
      <w:r>
        <w:rPr>
          <w:rtl/>
          <w:cs/>
          <w:lang w:val="ar_AE" w:bidi="ar_AE"/>
        </w:rPr>
      </w:r>
      <w:r>
        <w:rPr>
          <w:rtl/>
          <w:cs/>
          <w:lang w:val="ar_AE" w:bidi="ar_AE"/>
        </w:rPr>
        <w:t>توقفوا واحكوا قصة عن رجل له اسمين مختلفين. كيف يعرف الناس أن هذا هو الشخص نفسه؟</w:t>
      </w:r>
    </w:p>
    <w:p>
      <w:pPr>
        <w:bidi/>
      </w:pPr>
      <w:r>
        <w:rPr>
          <w:rtl/>
          <w:cs/>
          <w:lang w:val="ar_AE" w:bidi="ar_AE"/>
        </w:rPr>
      </w:r>
      <w:r>
        <w:rPr>
          <w:rtl/>
          <w:cs/>
          <w:lang w:val="ar_AE" w:bidi="ar_AE"/>
        </w:rPr>
        <w:t>يحزم يعقوب كل ممتلكاته. ويغادر هو كل عائلته. عاش يعقوب في حبرون لسنوات عديدة وربما لا يزال يعيش بالقرب من حبرون. لا تخبر القصة أين يعيش يعقوب في هذا الوقت. توقفَ يعقوب عند بئر سبع. كان إسحاق، والد يعقوب، يعيش في بئر سبع، وقد بنى مذبحاً فيها. كان الناس يقدمون الذبائح على المذابح لعبادة الله. فقدَّم يعقوب ذبائح لإله إسحاق أثناء تواجدهم في بئر سبع. الذبيحة هي قتل حيوان وتقديمه بحرقه كأحد أعمال عبادة الله.</w:t>
      </w:r>
    </w:p>
    <w:p>
      <w:pPr>
        <w:bidi/>
      </w:pPr>
      <w:r>
        <w:rPr>
          <w:rtl/>
          <w:cs/>
          <w:lang w:val="ar_AE" w:bidi="ar_AE"/>
        </w:rPr>
      </w:r>
      <w:r>
        <w:rPr>
          <w:rtl/>
          <w:cs/>
          <w:lang w:val="ar_AE" w:bidi="ar_AE"/>
        </w:rPr>
        <w:t>خلال الليل يتحدث اللهُ إلى يعقوب في رؤيا. تحدث الرؤى عادةً عندما يكون الشخص مستيقظًا، بينما تحدث الأحلام عادةً عندما يكون الشخص نائمًا. لا يذكر النص ما إذا كان يعقوب مستيقظاً أم نائماً. يقول المقطع إن هذه الرؤى حدثت خلال الليل. وهنا يقول رؤي وليس رؤيا. قد يعني هذا أن الله تحدث أكثر من مرة أو أنه تحدث في رؤى مختلفة خلال الليلة نفسها. في هذه الرؤيا، يُعرِّف الله نفسه على أنه إله إسحاق. وبهذه الطريقة، يعرف يعقوب بالضبط مع من يتحدث. ويُعطى الله وعدًا ليعقوب. يطلب الله من يعقوب أن يذهب إلى مصر من دون خوف. يقول الله ليعقوب: "سأذهب معك إلى مصر". يقول الله ليعقوب إنه سيعيدهم إلى كنعان مرة أخرى. يبدو أن هذا الجملة تشير إلى نسل يعقوب، أي الذين سيولدون في مصر. سيجعل الله أمة من هذا النسل. سيعيد الله تلك الأمة إلى كنعان. كما يخبر الله يعقوب أنه سيموت في مصر. بما أن يعقوب سيموت في مصر، يبدو أن المقطع يعني أن نسل يعقوب سيعود إلى كنعان في وقت ما في المستقبل.</w:t>
      </w:r>
    </w:p>
    <w:p>
      <w:pPr>
        <w:bidi/>
      </w:pPr>
      <w:r>
        <w:rPr>
          <w:rtl/>
          <w:cs/>
          <w:lang w:val="ar_AE" w:bidi="ar_AE"/>
        </w:rPr>
      </w:r>
      <w:r>
        <w:rPr>
          <w:rtl/>
          <w:cs/>
          <w:lang w:val="ar_AE" w:bidi="ar_AE"/>
        </w:rPr>
        <w:t>يستخدم الله مجازا للإشارة إلى الموت. يقول الله ليعقوب إن يوسف سيغلق عينيه. هذا يعني أنه عندما يموت يعقوب، سيكون يوسف بجانبه، وسيمد يده ليغمض عينيه للمرة الأخيرة.</w:t>
      </w:r>
    </w:p>
    <w:p>
      <w:pPr>
        <w:bidi/>
      </w:pPr>
      <w:r>
        <w:rPr>
          <w:rtl/>
          <w:cs/>
          <w:lang w:val="ar_AE" w:bidi="ar_AE"/>
        </w:rPr>
      </w:r>
      <w:r>
        <w:rPr>
          <w:rtl/>
          <w:cs/>
          <w:lang w:val="ar_AE" w:bidi="ar_AE"/>
        </w:rPr>
        <w:t>توقفوا وناقشوا: ارووا قصة عن وفاة شخص مسن بسلام، محاطًا بأفراد عائلته. ماذا يفعل أفراد الأسرة عندما يتوفى الشخص؟ من يتحمل أي مسؤولية؟ لاحظ ما إذا كانت هناك أي مجاز مستخدم لوصف ما يحدث.</w:t>
      </w:r>
    </w:p>
    <w:p>
      <w:pPr>
        <w:bidi/>
      </w:pPr>
      <w:r>
        <w:rPr>
          <w:rtl/>
          <w:cs/>
          <w:lang w:val="ar_AE" w:bidi="ar_AE"/>
        </w:rPr>
      </w:r>
      <w:r>
        <w:rPr>
          <w:rtl/>
          <w:cs/>
          <w:lang w:val="ar_AE" w:bidi="ar_AE"/>
        </w:rPr>
        <w:t>استخدم يعقوب وأبناؤه العربات التي أرسلها ملك مصر كهدايا ليعقوب. أخذ يعقوب جميع أبنائه، كل من أبنائه وبناته وجميع أحفاده إلى مصر. أخذ يعقوب زوجات أبنائه معهم إلى مصر. ذهب جميع نسل يعقوب إلى مصر مع يعقوب. بنات وليس بنتًا واحدة. فدينة هي الابنة الوحيدة المذكورة بالاسم في الكتاب المقدس. نحن لا نعرف عدد البنات الأخريات الواتي كُن ليعقوب. لم تُحتَسب البنات الأخريات في إحصاء العدد الإجمالي لأفراد العائلة الذين نزلوا إلى مصر.</w:t>
      </w:r>
    </w:p>
    <w:p>
      <w:pPr>
        <w:bidi/>
      </w:pPr>
      <w:r>
        <w:rPr>
          <w:rtl/>
          <w:cs/>
          <w:lang w:val="ar_AE" w:bidi="ar_AE"/>
        </w:rPr>
      </w:r>
      <w:r>
        <w:rPr>
          <w:rtl/>
          <w:cs/>
          <w:lang w:val="ar_AE" w:bidi="ar_AE"/>
        </w:rPr>
        <w:t>اعرضوا صورة لعربة أو عجلة مصرية.</w:t>
      </w:r>
    </w:p>
    <w:p>
      <w:pPr>
        <w:bidi/>
      </w:pPr>
      <w:r>
        <w:rPr>
          <w:rtl/>
          <w:cs/>
          <w:lang w:val="ar_AE" w:bidi="ar_AE"/>
        </w:rPr>
      </w:r>
      <w:r>
        <w:rPr>
          <w:rtl/>
          <w:cs/>
          <w:lang w:val="ar_AE" w:bidi="ar_AE"/>
        </w:rPr>
        <w:t>أخذ يعقوب جميع ممتلكاته وماشيته إلى مصر. هذا يعني أن يعقوب كان ينتقل إلى مصر. لم تكن هذه مجرد رحلة قصيرة أو زيارة. كان يوسف قد دعا كل العائلة إلى المجيء والعيش في مصر. من خلال أخذ كل شيء معهم، نعلم أنهم لم يخططوا للعودة إلى كنعان بسرعة.</w:t>
      </w:r>
    </w:p>
    <w:p>
      <w:pPr>
        <w:bidi/>
      </w:pPr>
      <w:r>
        <w:rPr>
          <w:rtl/>
          <w:cs/>
          <w:lang w:val="ar_AE" w:bidi="ar_AE"/>
        </w:rPr>
      </w:r>
      <w:r>
        <w:rPr>
          <w:rtl/>
          <w:cs/>
          <w:lang w:val="ar_AE" w:bidi="ar_AE"/>
        </w:rPr>
        <w:t>يقطع المقطع خط القصة هنا ويعطي قائمة بكل من زوجات يعقوب وأبنائه وبعض الأحفاد. عند هذه المرحلة، ينتقل النص مرة أخرى إلى استخدام اسم إسرائيل.</w:t>
      </w:r>
    </w:p>
    <w:p>
      <w:pPr>
        <w:bidi/>
      </w:pPr>
      <w:r>
        <w:rPr>
          <w:rtl/>
          <w:cs/>
          <w:lang w:val="ar_AE" w:bidi="ar_AE"/>
        </w:rPr>
      </w:r>
      <w:r>
        <w:rPr>
          <w:rtl/>
          <w:cs/>
          <w:lang w:val="ar_AE" w:bidi="ar_AE"/>
        </w:rPr>
        <w:t>ليئة كانت زوجة يعقوب الأولى. كان لكل من أبناء ليئة أبناء. فكان ليهوذا 5 أبناء، مات منهم اثنان. وكان قد أنجب من ثامار ابنين. لقد ورد ذكر جميع هؤلاء الأبناء في مقطع سابق. يُرجى الحفاظ على اتساق الأسماء في كل المقاطع. لفارص ابن يهوذا، ولدان مسجلان. كان حصرون واحدًا من أبناء فارص. حافظوا على اتساق الأسماء في المقاطع التالية. لا تُذكر ثامار، أم فارص وزارح. نحن لا نعرف ما إذا ذهبت ثامار إلى مصر.</w:t>
      </w:r>
    </w:p>
    <w:p>
      <w:pPr>
        <w:bidi/>
      </w:pPr>
      <w:r>
        <w:rPr>
          <w:rtl/>
          <w:cs/>
          <w:lang w:val="ar_AE" w:bidi="ar_AE"/>
        </w:rPr>
      </w:r>
      <w:r>
        <w:rPr>
          <w:rtl/>
          <w:cs/>
          <w:lang w:val="ar_AE" w:bidi="ar_AE"/>
        </w:rPr>
        <w:t>كان أبناء ليئة جميعًا مولودين في فدان آرام. هذا هو اسم المنطقة المحيطة بحاران حيث كان لابان. هذا هو المكان الذي عاش فيه يعقوب لمدة عشرين سنة. يذكر المقطع أن زِلفة كانت الجارية التي أعطاها لابان لليئة عندما تزوجت. لا يذكر هذا المقطع أين وُلد الأبناء الآخرون. يخبرنا المقطع أن أبناء يوسف وُلدوا في مصر.</w:t>
      </w:r>
    </w:p>
    <w:p>
      <w:pPr>
        <w:bidi/>
      </w:pPr>
      <w:r>
        <w:rPr>
          <w:rtl/>
          <w:cs/>
          <w:lang w:val="ar_AE" w:bidi="ar_AE"/>
        </w:rPr>
      </w:r>
      <w:r>
        <w:rPr>
          <w:rtl/>
          <w:cs/>
          <w:lang w:val="ar_AE" w:bidi="ar_AE"/>
        </w:rPr>
        <w:t>كان لراحيل ابنان. يذكر المقطع أن بلهة كانت الجارية التي أعطاها لابان لراحيل عندما تزوجت.</w:t>
      </w:r>
    </w:p>
    <w:p>
      <w:pPr>
        <w:bidi/>
      </w:pPr>
      <w:r>
        <w:rPr>
          <w:rtl/>
          <w:cs/>
          <w:lang w:val="ar_AE" w:bidi="ar_AE"/>
        </w:rPr>
      </w:r>
      <w:r>
        <w:rPr>
          <w:rtl/>
          <w:cs/>
          <w:lang w:val="ar_AE" w:bidi="ar_AE"/>
        </w:rPr>
        <w:t>يتحدث المقطع السابق عن بنيامين كما لو كان لا يزال صبيًا. نعلم هنا أن بنيامين كان من العمر بما يكفي لينجب عشرة أبناء. كان بنيامين الأكثر إنجابًا من بين جميع أبناء يعقوب.</w:t>
      </w:r>
    </w:p>
    <w:p>
      <w:pPr>
        <w:bidi/>
      </w:pPr>
      <w:r>
        <w:rPr>
          <w:rtl/>
          <w:cs/>
          <w:lang w:val="ar_AE" w:bidi="ar_AE"/>
        </w:rPr>
      </w:r>
      <w:r>
        <w:rPr>
          <w:rtl/>
          <w:cs/>
          <w:lang w:val="ar_AE" w:bidi="ar_AE"/>
        </w:rPr>
        <w:t>يسرد النص جميع أحفاد يعقوب المباشرين بالاسم ويحصيهم على أنهم 66 شخصًا رافقوا يعقوب إلى مصر. لا تُعد زوجات الأبناء في هذه القائمة. لا تُذكَر الزوجات. يشرح المقطع أن يوسف وأبنائه كانوا بالفعل في مصر. وأمهما كانت أسنات، ابنة فوطيفارا كاهن أون. كان هناك في المجموع 70 فردًا من عائلة يعقوب يعيشون في مصر.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يستعد يعقوب للمغادرة إلى مصر.</w:t>
      </w:r>
    </w:p>
    <w:p>
      <w:pPr>
        <w:bidi/>
      </w:pPr>
      <w:r>
        <w:rPr>
          <w:rtl/>
          <w:cs/>
          <w:lang w:val="ar_AE" w:bidi="ar_AE"/>
        </w:rPr>
      </w:r>
      <w:r>
        <w:rPr>
          <w:b/>
          <w:rtl/>
          <w:cs/>
          <w:lang w:val="ar_AE" w:bidi="ar_AE"/>
        </w:rPr>
        <w:t>المشهد الثاني:</w:t>
      </w:r>
      <w:r>
        <w:rPr>
          <w:rtl/>
          <w:cs/>
          <w:lang w:val="ar_AE" w:bidi="ar_AE"/>
        </w:rPr>
        <w:t xml:space="preserve"> يصل يعقوب إلى بئر سبع، ويقدّم الذبائح لله. ويتحدث الله إلى يعقوب في رؤيا.</w:t>
      </w:r>
    </w:p>
    <w:p>
      <w:pPr>
        <w:bidi/>
      </w:pPr>
      <w:r>
        <w:rPr>
          <w:rtl/>
          <w:cs/>
          <w:lang w:val="ar_AE" w:bidi="ar_AE"/>
        </w:rPr>
      </w:r>
      <w:r>
        <w:rPr>
          <w:b/>
          <w:rtl/>
          <w:cs/>
          <w:lang w:val="ar_AE" w:bidi="ar_AE"/>
        </w:rPr>
        <w:t>المشهد الثالث:</w:t>
      </w:r>
      <w:r>
        <w:rPr>
          <w:rtl/>
          <w:cs/>
          <w:lang w:val="ar_AE" w:bidi="ar_AE"/>
        </w:rPr>
        <w:t xml:space="preserve"> يغادر يعقوب بئر سبع ويذهب إلى مصر.</w:t>
      </w:r>
    </w:p>
    <w:p>
      <w:pPr>
        <w:bidi/>
      </w:pPr>
      <w:r>
        <w:rPr>
          <w:rtl/>
          <w:cs/>
          <w:lang w:val="ar_AE" w:bidi="ar_AE"/>
        </w:rPr>
      </w:r>
      <w:r>
        <w:rPr>
          <w:b/>
          <w:rtl/>
          <w:cs/>
          <w:lang w:val="ar_AE" w:bidi="ar_AE"/>
        </w:rPr>
        <w:t>المشهد الرابع:</w:t>
      </w:r>
      <w:r>
        <w:rPr>
          <w:rtl/>
          <w:cs/>
          <w:lang w:val="ar_AE" w:bidi="ar_AE"/>
        </w:rPr>
        <w:t xml:space="preserve"> جميع أسماء نسل يعقوب الذين يرافقونه إلى مصر مدرجة.</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ويُذكر فرعون مصر.</w:t>
      </w:r>
    </w:p>
    <w:p>
      <w:pPr>
        <w:pStyle w:val="ListBullet"/>
        <w:bidi/>
        <w:spacing w:line="240" w:lineRule="auto"/>
        <w:ind w:left="720"/>
      </w:pPr>
      <w:r>
        <w:rPr>
          <w:rtl/>
          <w:cs/>
          <w:lang w:val="ar_AE" w:bidi="ar_AE"/>
        </w:rPr>
      </w:r>
      <w:r>
        <w:rPr>
          <w:rtl/>
          <w:cs/>
          <w:lang w:val="ar_AE" w:bidi="ar_AE"/>
        </w:rPr>
        <w:t>يُذكر يوسف.</w:t>
      </w:r>
    </w:p>
    <w:p>
      <w:pPr>
        <w:pStyle w:val="ListBullet"/>
        <w:bidi/>
        <w:spacing w:line="240" w:lineRule="auto"/>
        <w:ind w:left="720"/>
      </w:pPr>
      <w:r>
        <w:rPr>
          <w:rtl/>
          <w:cs/>
          <w:lang w:val="ar_AE" w:bidi="ar_AE"/>
        </w:rPr>
      </w:r>
      <w:r>
        <w:rPr>
          <w:rtl/>
          <w:cs/>
          <w:lang w:val="ar_AE" w:bidi="ar_AE"/>
        </w:rPr>
        <w:t>تُذكر كل زوجة من زوجات يعقوب الأربع.</w:t>
      </w:r>
    </w:p>
    <w:p>
      <w:pPr>
        <w:pStyle w:val="ListBullet"/>
        <w:bidi/>
        <w:spacing w:line="240" w:lineRule="auto"/>
        <w:ind w:left="720"/>
      </w:pPr>
      <w:r>
        <w:rPr>
          <w:rtl/>
          <w:cs/>
          <w:lang w:val="ar_AE" w:bidi="ar_AE"/>
        </w:rPr>
      </w:r>
      <w:r>
        <w:rPr>
          <w:rtl/>
          <w:cs/>
          <w:lang w:val="ar_AE" w:bidi="ar_AE"/>
        </w:rPr>
        <w:t>يُذكر لابان، حمى يعقوب.</w:t>
      </w:r>
    </w:p>
    <w:p>
      <w:pPr>
        <w:pStyle w:val="ListBullet"/>
        <w:bidi/>
        <w:spacing w:line="240" w:lineRule="auto"/>
        <w:ind w:left="720"/>
      </w:pPr>
      <w:r>
        <w:rPr>
          <w:rtl/>
          <w:cs/>
          <w:lang w:val="ar_AE" w:bidi="ar_AE"/>
        </w:rPr>
      </w:r>
      <w:r>
        <w:rPr>
          <w:rtl/>
          <w:cs/>
          <w:lang w:val="ar_AE" w:bidi="ar_AE"/>
        </w:rPr>
        <w:t>يُسمَّى 66 نسلًا ليعقوب.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يبدأ المقطع بظرف زمان تعني أن هذا المشهد يتبع مباشرة أحداث المقطع السابق. وفيه قال يعقوب: "يجب أن أذهب لأرى ابني قبل أن أموت". فأحزم يعقوب كل ممتلكاته وخرج إلى مصر. وهذا يعني أن هذا قد حدث على الفور.</w:t>
      </w:r>
    </w:p>
    <w:p>
      <w:pPr>
        <w:bidi/>
      </w:pPr>
      <w:r>
        <w:rPr>
          <w:rtl/>
          <w:cs/>
          <w:lang w:val="ar_AE" w:bidi="ar_AE"/>
        </w:rPr>
      </w:r>
      <w:r>
        <w:rPr>
          <w:rtl/>
          <w:cs/>
          <w:lang w:val="ar_AE" w:bidi="ar_AE"/>
        </w:rPr>
        <w:t>في المشهد الثاني، يصل يعقوب إلى بئر سبع ويتوقف في الليل. ويقدِّم يعقوب الذبائح لله عبادة له. خلال الليل يتحدث اللهُ إلى يعقوب في رؤيا. ويطلب الله من يعقوب ألا يخاف من النزول إلى مصر. من الطبيعي في الكتاب المُقدَّس أن تتحدث عن الصعود أو النزول عند الذهاب إلى مكان. فكان يعقوب يعيش في الجبال المحيطة بحبرون في كنعان. وكانت مصر عند مستوى البحر. لذلك نزل يعقوب إلى مصر. تشير كلمة "نزل" إلى التحرك من ارتفاع أو علو وليس إلى الشمال أو الجنوب.</w:t>
      </w:r>
    </w:p>
    <w:p>
      <w:pPr>
        <w:bidi/>
      </w:pPr>
      <w:r>
        <w:rPr>
          <w:rtl/>
          <w:cs/>
          <w:lang w:val="ar_AE" w:bidi="ar_AE"/>
        </w:rPr>
      </w:r>
      <w:r>
        <w:rPr>
          <w:rtl/>
          <w:cs/>
          <w:lang w:val="ar_AE" w:bidi="ar_AE"/>
        </w:rPr>
        <w:t>ويُعطى الله وعدًا ليعقوب. وعندما يتحدث الله إلى يعقوب، يجيب يعقوب بأدب السلوك والحديث. يقول يعقوب: "ها أنا ذا". ويقول الله: "سأكون معكم في مصر". ويخبر الله يعقوب أنه سيموت في مصر، وأن يوسف سيكون معه عندما يموت. كما يخبره بأنه سيعود إلى كنعان. تقول بعض الترجمات أن هذا الوعد يعني أن نسل يعقوب، أو الأمة التي ستأتي من يعقوب، ستعود إلى كنعان.</w:t>
      </w:r>
    </w:p>
    <w:p>
      <w:pPr>
        <w:bidi/>
      </w:pPr>
      <w:r>
        <w:rPr>
          <w:rtl/>
          <w:cs/>
          <w:lang w:val="ar_AE" w:bidi="ar_AE"/>
        </w:rPr>
      </w:r>
      <w:r>
        <w:rPr>
          <w:rtl/>
          <w:cs/>
          <w:lang w:val="ar_AE" w:bidi="ar_AE"/>
        </w:rPr>
        <w:t>في المشهد الثالث، يغادر يعقوب وعائلته بئر سبع ويستمرون في طريقهم إلى مصر. ويستخدمون العجلات أو العربات التي أرسلها فرعون ملك مصر هدايا لهم. واستقل يعقوب والنساء وأطفالهن هذه العربات. ويأخذ يعقوب جميع ممتلكاته بما في ذلك جميع مواشيه إلى مصر.</w:t>
      </w:r>
    </w:p>
    <w:p>
      <w:pPr>
        <w:bidi/>
      </w:pPr>
      <w:r>
        <w:rPr>
          <w:rtl/>
          <w:cs/>
          <w:lang w:val="ar_AE" w:bidi="ar_AE"/>
        </w:rPr>
      </w:r>
      <w:r>
        <w:rPr>
          <w:rtl/>
          <w:cs/>
          <w:lang w:val="ar_AE" w:bidi="ar_AE"/>
        </w:rPr>
        <w:t>في المشهد الرابع، ثمة قائمة لكل من زوجات يعقوب الأربع وأبناء كل زوجة، وأبناء وأحفاد هؤلاء الأبناء. وتأتي هذه القائمة وسط رواية القصة. وكان ليعقوب اثني عشر ابنًا وابنة اسمها دينة. كان ليعقوب العديد من الأحفاد وأحفاد الأبناء. ويقول المقطع إنه كان له العديد من البنات، لكن دينة هي الابنة الوحيدة المذكورة بالاسم. ذهبت زوجات الأبناء إلى مصر مع عائلاتهن، لكن الزوجات لا يحتسبن ضمن الـ 66 اسمًا من عائلة يعقوب الذين نزلوا إلى مصر.</w:t>
      </w:r>
    </w:p>
    <w:p>
      <w:pPr>
        <w:bidi/>
      </w:pPr>
      <w:r>
        <w:rPr>
          <w:rtl/>
          <w:cs/>
          <w:lang w:val="ar_AE" w:bidi="ar_AE"/>
        </w:rPr>
      </w:r>
      <w:r>
        <w:rPr>
          <w:rtl/>
          <w:cs/>
          <w:lang w:val="ar_AE" w:bidi="ar_AE"/>
        </w:rPr>
        <w:t>للمشهد الرابع، استخدموا أشياء أو ألعاب لتمثيل الأبناء والأحفاد وأحفاد الأبناء وابدؤوا بيعقوب وزوجاته الأربع بأحجار أو عصي. ثم أبناء كل زوجة في صفوف متراصة من الحجارة أو العصي. ثم اذكروا كل جيل تالي من هؤلاء الأبناء. فها لكم كما رغبتم في رؤية حجم عائلة مكونة من 66 شخصًا. وتذكروا أنه كان برفقتهم زوجات وعبيد أيضًا. وقد يضفي هذا النشاط متعة إلى المشاركين. أحضروا 66 بالغًا وطفلًا ورتبهم وفقًا لنسل العائلة كما هو موضح في هذه الفقرة. أعطوا كل شخص "اسمه الكتابي" ثم دعوه يكرر هذا الاسم عدة مرات أثناء ترتيب العلاقات.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يُذكر فرعون مصر</w:t>
      </w:r>
    </w:p>
    <w:p>
      <w:pPr>
        <w:pStyle w:val="ListBullet"/>
        <w:bidi/>
        <w:spacing w:line="240" w:lineRule="auto"/>
        <w:ind w:left="720"/>
      </w:pPr>
      <w:r>
        <w:rPr>
          <w:rtl/>
          <w:cs/>
          <w:lang w:val="ar_AE" w:bidi="ar_AE"/>
        </w:rPr>
      </w:r>
      <w:r>
        <w:rPr>
          <w:rtl/>
          <w:cs/>
          <w:lang w:val="ar_AE" w:bidi="ar_AE"/>
        </w:rPr>
        <w:t>يُذكر يوسف</w:t>
      </w:r>
    </w:p>
    <w:p>
      <w:pPr>
        <w:pStyle w:val="ListBullet"/>
        <w:bidi/>
        <w:spacing w:line="240" w:lineRule="auto"/>
        <w:ind w:left="720"/>
      </w:pPr>
      <w:r>
        <w:rPr>
          <w:rtl/>
          <w:cs/>
          <w:lang w:val="ar_AE" w:bidi="ar_AE"/>
        </w:rPr>
      </w:r>
      <w:r>
        <w:rPr>
          <w:rtl/>
          <w:cs/>
          <w:lang w:val="ar_AE" w:bidi="ar_AE"/>
        </w:rPr>
        <w:t>تُذكر كل زوجة من زوجات يعقوب الأربع</w:t>
      </w:r>
    </w:p>
    <w:p>
      <w:pPr>
        <w:pStyle w:val="ListBullet"/>
        <w:bidi/>
        <w:spacing w:line="240" w:lineRule="auto"/>
        <w:ind w:left="720"/>
      </w:pPr>
      <w:r>
        <w:rPr>
          <w:rtl/>
          <w:cs/>
          <w:lang w:val="ar_AE" w:bidi="ar_AE"/>
        </w:rPr>
      </w:r>
      <w:r>
        <w:rPr>
          <w:rtl/>
          <w:cs/>
          <w:lang w:val="ar_AE" w:bidi="ar_AE"/>
        </w:rPr>
        <w:t>يُذكر لابان، حمى يعقوب</w:t>
      </w:r>
    </w:p>
    <w:p>
      <w:pPr>
        <w:pStyle w:val="ListBullet"/>
        <w:bidi/>
        <w:spacing w:line="240" w:lineRule="auto"/>
        <w:ind w:left="720"/>
      </w:pPr>
      <w:r>
        <w:rPr>
          <w:rtl/>
          <w:cs/>
          <w:lang w:val="ar_AE" w:bidi="ar_AE"/>
        </w:rPr>
      </w:r>
      <w:r>
        <w:rPr>
          <w:rtl/>
          <w:cs/>
          <w:lang w:val="ar_AE" w:bidi="ar_AE"/>
        </w:rPr>
        <w:t>يُسمَّى 66 نسلًا ليعقوب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يحزم يعقوب ممتلكاته ويغادر إلى مصر. يبدو أن المقطع يظهر أن يعقوب لم يضيع أي وقت أو يأخذ وقتًا طويلًا للتحضير قبل رحيله. بحسب المقطع السابق، يريد يعقوب أن يرى يوسف مرة أخرى قبل أن يموت.</w:t>
      </w:r>
    </w:p>
    <w:p>
      <w:pPr>
        <w:bidi/>
      </w:pPr>
      <w:r>
        <w:rPr>
          <w:rtl/>
          <w:cs/>
          <w:lang w:val="ar_AE" w:bidi="ar_AE"/>
        </w:rPr>
      </w:r>
      <w:r>
        <w:rPr>
          <w:rtl/>
          <w:cs/>
          <w:lang w:val="ar_AE" w:bidi="ar_AE"/>
        </w:rPr>
        <w:t>أوقفوا التمثيل واسألوا يعقوب: "ما شعورك الآن؟" قد تسمعون إجابات مثل: "يوسف حي. لا أصدق ذلك! سأرى يوسف مرة أخرى. يجب أن أسرع وأصل إلى هناك بأسرع ما يمكن. أريد أن أرى يوسف مرة أخرى. لا أعرف كيف وصل يوسف إلى مصر ووصل إلى منصب السُلطة. لا أهتم. أريد أن أرى يوسف مرة أخرى. يجب أن نذهب بسرعة". واصلوا التمثيل.</w:t>
      </w:r>
    </w:p>
    <w:p>
      <w:pPr>
        <w:bidi/>
      </w:pPr>
      <w:r>
        <w:rPr>
          <w:rtl/>
          <w:cs/>
          <w:lang w:val="ar_AE" w:bidi="ar_AE"/>
        </w:rPr>
      </w:r>
      <w:r>
        <w:rPr>
          <w:rtl/>
          <w:cs/>
          <w:lang w:val="ar_AE" w:bidi="ar_AE"/>
        </w:rPr>
        <w:t>في المشهد الثاني، يتوقف يعقوب في بئر سبع ليقدِّم ذبائح لله. خلال الليل يتحدث اللهُ إلى يعقوب في رؤيا. يدعو الله يعقوب بالاسم. يقول يعقوب: "ها أنا ذا". يسمع يعقوب صوت الله.</w:t>
      </w:r>
    </w:p>
    <w:p>
      <w:pPr>
        <w:bidi/>
      </w:pPr>
      <w:r>
        <w:rPr>
          <w:rtl/>
          <w:cs/>
          <w:lang w:val="ar_AE" w:bidi="ar_AE"/>
        </w:rPr>
      </w:r>
      <w:r>
        <w:rPr>
          <w:rtl/>
          <w:cs/>
          <w:lang w:val="ar_AE" w:bidi="ar_AE"/>
        </w:rPr>
        <w:t>أوقفوا التمثيل: اسألوا يعقوب: "كيف تعرف أن هذا هو الله الذي يتحدث إلك؟" قد تسمعون إجابات مثل: "لقد تحدَّث الله معي مرات عديدة. أتعرف على صوت الله عندما أسمعه. أحب أن أسمع الله يتحدث إلي. لست خائفًا من الله. أحب الله، وأعلم أنه يحبني". واصلوا التمثيل.</w:t>
      </w:r>
    </w:p>
    <w:p>
      <w:pPr>
        <w:bidi/>
      </w:pPr>
      <w:r>
        <w:rPr>
          <w:rtl/>
          <w:cs/>
          <w:lang w:val="ar_AE" w:bidi="ar_AE"/>
        </w:rPr>
      </w:r>
      <w:r>
        <w:rPr>
          <w:rtl/>
          <w:cs/>
          <w:lang w:val="ar_AE" w:bidi="ar_AE"/>
        </w:rPr>
        <w:t>يقول الله ليعقوب: "سأكون معك إلى مصر". يعد الله بأن يجعل بيت يعقوب أمة عظيمة. يخبر الله يعقوب أنه سيموت في مصر ويوسف بجانبه. سيُدفَن يعقوب في كنعان.</w:t>
      </w:r>
    </w:p>
    <w:p>
      <w:pPr>
        <w:bidi/>
      </w:pPr>
      <w:r>
        <w:rPr>
          <w:rtl/>
          <w:cs/>
          <w:lang w:val="ar_AE" w:bidi="ar_AE"/>
        </w:rPr>
      </w:r>
      <w:r>
        <w:rPr>
          <w:rtl/>
          <w:cs/>
          <w:lang w:val="ar_AE" w:bidi="ar_AE"/>
        </w:rPr>
        <w:t>أوقفوا التمثيل: اسألوا يعقوب: "ما شعورك عندما تسمع وعدًا مثل: 'ستصبح عائلتك أمة عظيمة؟' قد تسمعون إجابات مثل: "أعلم أن الله وعدَ جدي إبراهيم، أننا سنصبح أمة عظيمة. إنه شعور جيد أن تكرر هذا الوعد. يحفظ الله وعوده. أنا حزين بسبب مغادرتي كنعان. إنها الأرض التي وعد الله بها لنسلي. لقد وعد الله بأن يُعيد نسلي إليها وهو أمر جيد. لقد وعدَ الله بأن يكون معي في مصر. الله موجود أينما أذهب. هذا أمر رائع. أشعر بالهدوء والسلام بشأن هذه الرحلة. إن الذهاب إلى مكان مجهول مُخيف بعض الشيء، لكن يوسف كان هناك ليعد لنا. لست قلقًا بشأن المستقبل على الإطلاق. أثق بالله". واصلوا التمثيل.</w:t>
      </w:r>
    </w:p>
    <w:p>
      <w:pPr>
        <w:bidi/>
      </w:pPr>
      <w:r>
        <w:rPr>
          <w:rtl/>
          <w:cs/>
          <w:lang w:val="ar_AE" w:bidi="ar_AE"/>
        </w:rPr>
      </w:r>
      <w:r>
        <w:rPr>
          <w:rtl/>
          <w:cs/>
          <w:lang w:val="ar_AE" w:bidi="ar_AE"/>
        </w:rPr>
        <w:t>في المشهد الثالث، يصطحب الأبناء أبيهم يعقوب إلى مصر. يركب يعقوب إحدى العربات التي أرسلها فرعون. يضع الأبناء زوجاتهم وأطفالهم الصغار في العربات. يأخذ الأبناء جميع المواشي وجميع ممتلكاتهم معهم. يذهب جميع أفراد العائلة إلى مصر.</w:t>
      </w:r>
    </w:p>
    <w:p>
      <w:pPr>
        <w:bidi/>
      </w:pPr>
      <w:r>
        <w:rPr>
          <w:rtl/>
          <w:cs/>
          <w:lang w:val="ar_AE" w:bidi="ar_AE"/>
        </w:rPr>
      </w:r>
      <w:r>
        <w:rPr>
          <w:rtl/>
          <w:cs/>
          <w:lang w:val="ar_AE" w:bidi="ar_AE"/>
        </w:rPr>
        <w:t>أوقفوا التمثيل: اسألوا الأبناء: "ما شعوركم الآن بعد أن تعودوا إلى مصر؟" قد تسمعون إجابات مثل: "أنا سعيد أننا سنذهب. أنا سعيد لأن يوسف وعدَ بأن يعتني بنا. أعلم أنه طالما كان أبينا حيًا، سيظل يوسف مسالمًا معنا. أنا قلق بشأن ما سيحدث عندما يموت أبينا. لكن لا يمكنني التعامل مع ذلك الآن. إن الأمر المهم هو الحصول على الطعام لعائلاتنا وماشيتنا. سنموت جوعًا إذا بقينا في كنعان. يجب أن أثق بأن يوسف كان صادقًا معنا". واصلوا التمثيل.</w:t>
      </w:r>
    </w:p>
    <w:p>
      <w:pPr>
        <w:bidi/>
      </w:pPr>
      <w:r>
        <w:rPr>
          <w:rtl/>
          <w:cs/>
          <w:lang w:val="ar_AE" w:bidi="ar_AE"/>
        </w:rPr>
      </w:r>
      <w:r>
        <w:rPr>
          <w:rtl/>
          <w:cs/>
          <w:lang w:val="ar_AE" w:bidi="ar_AE"/>
        </w:rPr>
        <w:t>في المشهد الرابع، يسرد المقطع كل أسماء زوجات يعقوب. يُدرج أبناء الزوجة وأبنائهم. وبعض الأبناء لهم أحفاد. ينتقل 66 شخصًا من نسل يعقوب إلى مصر. كما ترافقهم زوجات كل الأبناء والأحفاد المتزوجين إلى مصر. كان يوسف بالفعل في مصر مع ابنيه. يبلغ العدد الإجمالي لعائلة يعقوب سبعين شخصًا في مصر.</w:t>
      </w:r>
    </w:p>
    <w:p>
      <w:pPr>
        <w:bidi/>
      </w:pPr>
      <w:r>
        <w:rPr>
          <w:rtl/>
          <w:cs/>
          <w:lang w:val="ar_AE" w:bidi="ar_AE"/>
        </w:rPr>
      </w:r>
      <w:r>
        <w:rPr>
          <w:rtl/>
          <w:cs/>
          <w:lang w:val="ar_AE" w:bidi="ar_AE"/>
        </w:rPr>
        <w:t>أوقفوا التمثيل: اسألوا إحدى الزوجات: "بما تشعرين الآن؟" قد تسمعون: "أشعر بالقلق، لم أذهب إلى مصر من قبل. لا يروقني ترك والدي وعائلتي الأخرى وراءي. لا أتحدث تلك اللغة لذلك لا أعرف كيف سأتدبر الأمر. كما لا أعرف كيف أطهي طعامهم. أحتاج إلى أن أطعم عائلتي، لكنني لست متأكدًا كيف سنقوم بذلك". اسألوا أحد الأولاد: "بما تشعرون الآن؟" قد تسمعون: "أنا متحمس. يا لها من مغامرة. سنرى عمي الذي يتحدثون عنه ولم أقابله قط. أتساءل كيف تبدو مصر. أتساءل كيف يبدو ناسها. ذهب أبي، لكن لم يكن لديه الكثير ليقوله عن البلد". اسألوا يعقوب: "ما شعورك الآن؟" قد تسمعون إجابات مثل: "نحن في الطريق. أنا مرتاح ومتحمس. بالكاد أستطيع أن أنام ليلًا. أريد أن أصل إلى هناك بسرعة. أريد أن أرى يوسف. أنا سعيد للغاية لأنني سأرى يوسف مرة أخرى قبل أن أموت. أنا سعيد لأن الله كان معي في هذه الرحلة".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يُستخدم كل من الاسمين إسرائيل ويعقوب في هذا المقطع للإشارة إلى يعقوب. قد تختارون الاكتفاء باسم يعقوب أو قد تختارون استخدام كلا الاسمين. احرصوا على إدراك المشاهدين أن إسرائيل ويعقوب هما الشخص نفسه.</w:t>
      </w:r>
    </w:p>
    <w:p>
      <w:pPr>
        <w:bidi/>
      </w:pPr>
      <w:r>
        <w:rPr>
          <w:rtl/>
          <w:cs/>
          <w:lang w:val="ar_AE" w:bidi="ar_AE"/>
        </w:rPr>
      </w:r>
      <w:r>
        <w:rPr>
          <w:rtl/>
          <w:cs/>
          <w:lang w:val="ar_AE" w:bidi="ar_AE"/>
        </w:rPr>
        <w:t xml:space="preserve">فقدَّم يعقوب </w:t>
      </w:r>
      <w:r>
        <w:rPr>
          <w:b/>
          <w:rtl/>
          <w:cs/>
          <w:lang w:val="ar_AE" w:bidi="ar_AE"/>
        </w:rPr>
        <w:t>ذبائح</w:t>
      </w:r>
      <w:r>
        <w:rPr>
          <w:rtl/>
          <w:cs/>
          <w:lang w:val="ar_AE" w:bidi="ar_AE"/>
        </w:rPr>
        <w:t xml:space="preserve"> لإله أبيه إسحاق. كان هذا أحد أعمال العبادة. ستجدون مصطلح </w:t>
      </w:r>
      <w:r>
        <w:rPr>
          <w:rtl/>
          <w:cs/>
          <w:lang w:val="ar_AE" w:bidi="ar_AE"/>
        </w:rPr>
        <w:t>ذبيحة</w:t>
      </w:r>
      <w:r>
        <w:rPr>
          <w:rtl/>
          <w:cs/>
          <w:lang w:val="ar_AE" w:bidi="ar_AE"/>
        </w:rPr>
        <w:t xml:space="preserve"> ونقاشات حوله في قاموس الكلمات الرئيسية. يُرجى الحفاظ على اتساق ترجمة مصطلح ذبيحة ووحدته في كل المقاطع.</w:t>
      </w:r>
    </w:p>
    <w:p>
      <w:pPr>
        <w:bidi/>
      </w:pPr>
      <w:r>
        <w:rPr>
          <w:rtl/>
          <w:cs/>
          <w:lang w:val="ar_AE" w:bidi="ar_AE"/>
        </w:rPr>
      </w:r>
      <w:r>
        <w:rPr>
          <w:rtl/>
          <w:cs/>
          <w:lang w:val="ar_AE" w:bidi="ar_AE"/>
        </w:rPr>
        <w:t xml:space="preserve">وكانت الذبيحة </w:t>
      </w:r>
      <w:r>
        <w:rPr>
          <w:b/>
          <w:rtl/>
          <w:cs/>
          <w:lang w:val="ar_AE" w:bidi="ar_AE"/>
        </w:rPr>
        <w:t>لإله</w:t>
      </w:r>
      <w:r>
        <w:rPr>
          <w:rtl/>
          <w:cs/>
          <w:lang w:val="ar_AE" w:bidi="ar_AE"/>
        </w:rPr>
        <w:t xml:space="preserve"> إسحاق، أبي يعقوب. الله هو الاسم المُعتاد للإشارة إلى الله. </w:t>
      </w:r>
      <w:r>
        <w:rPr>
          <w:rtl/>
          <w:cs/>
          <w:lang w:val="ar_AE" w:bidi="ar_AE"/>
        </w:rPr>
        <w:t>الله</w:t>
      </w:r>
      <w:r>
        <w:rPr>
          <w:rtl/>
          <w:cs/>
          <w:lang w:val="ar_AE" w:bidi="ar_AE"/>
        </w:rPr>
        <w:t xml:space="preserve"> اسم يُناقَش في "قاموس الكلمات الرئيسية". يُرجى الحفاظ على اتساق ترجمة لفظة الله ووحدتها في كل المقاطع.</w:t>
      </w:r>
    </w:p>
    <w:p>
      <w:pPr>
        <w:bidi/>
      </w:pPr>
      <w:r>
        <w:rPr>
          <w:rtl/>
          <w:cs/>
          <w:lang w:val="ar_AE" w:bidi="ar_AE"/>
        </w:rPr>
      </w:r>
      <w:r>
        <w:rPr>
          <w:rtl/>
          <w:cs/>
          <w:lang w:val="ar_AE" w:bidi="ar_AE"/>
        </w:rPr>
        <w:t xml:space="preserve">خلال الليل يتحدث اللهُ إلى يعقوب في </w:t>
      </w:r>
      <w:r>
        <w:rPr>
          <w:b/>
          <w:rtl/>
          <w:cs/>
          <w:lang w:val="ar_AE" w:bidi="ar_AE"/>
        </w:rPr>
        <w:t>رؤى</w:t>
      </w:r>
      <w:r>
        <w:rPr>
          <w:rtl/>
          <w:cs/>
          <w:lang w:val="ar_AE" w:bidi="ar_AE"/>
        </w:rPr>
        <w:t xml:space="preserve">. وعادةً ما تأتي المرء الرؤيا في استيقاظه، وأما الحلم فيأتيه نائمًا. وقد حدثت هذه الرؤى خلال الليل. وقد تحدث الله إلى يعقوب خلال هذه الرؤى. لا نعرف ما إذا كان الله كرر الرؤيا نفسها عدة مرات أو تكلّم في أمور مختلفة في رؤى مختلفة. إذ قد أتت رؤى وليس رؤيا. يُرجى الحفاز على اتساق ترجمة مصطلح رؤيا ووحدته في كل المقاطع. تتم مناقشة مصطلح </w:t>
      </w:r>
      <w:r>
        <w:rPr>
          <w:rtl/>
          <w:cs/>
          <w:lang w:val="ar_AE" w:bidi="ar_AE"/>
        </w:rPr>
        <w:t>رؤى</w:t>
      </w:r>
      <w:r>
        <w:rPr>
          <w:rtl/>
          <w:cs/>
          <w:lang w:val="ar_AE" w:bidi="ar_AE"/>
        </w:rPr>
        <w:t xml:space="preserve"> في قاموس الكلمات الرئيسية. </w:t>
      </w:r>
    </w:p>
    <w:p>
      <w:pPr>
        <w:bidi/>
      </w:pPr>
      <w:r>
        <w:rPr>
          <w:rtl/>
          <w:cs/>
          <w:lang w:val="ar_AE" w:bidi="ar_AE"/>
        </w:rPr>
      </w:r>
      <w:r>
        <w:rPr>
          <w:rtl/>
          <w:cs/>
          <w:lang w:val="ar_AE" w:bidi="ar_AE"/>
        </w:rPr>
        <w:t>ويقول الله إن يوسف سيغلق عينيه عندما يموت. وهذا مجاز للإشارة إلى الموت. أحيانًا يموت الناس وعينهم مفتوحة. ثم يجب أن يغلق أحدهم عيني الميت. تستخدم بعض الترجمات هذه العبارة المجازية. وتكتفي ترجمات أخرى بأن يوسف سيكون مع يعقوب وسيعتني به عندما يموت. إذا كان لديك في لغتك تعبيرًا أكثر شيوعًا لهذا الطقس، فيمكنك استخدامه.</w:t>
      </w:r>
    </w:p>
    <w:p>
      <w:pPr>
        <w:bidi/>
      </w:pPr>
      <w:r>
        <w:rPr>
          <w:rtl/>
          <w:cs/>
          <w:lang w:val="ar_AE" w:bidi="ar_AE"/>
        </w:rPr>
      </w:r>
      <w:r>
        <w:rPr>
          <w:rtl/>
          <w:cs/>
          <w:lang w:val="ar_AE" w:bidi="ar_AE"/>
        </w:rPr>
        <w:t xml:space="preserve">استقل يعقوب مع زوجاته وأطفاله العربات أو العجلات التي أرسلها فرعون مصر. ولقب الملك كان </w:t>
      </w:r>
      <w:r>
        <w:rPr>
          <w:b/>
          <w:rtl/>
          <w:cs/>
          <w:lang w:val="ar_AE" w:bidi="ar_AE"/>
        </w:rPr>
        <w:t>فرعون</w:t>
      </w:r>
      <w:r>
        <w:rPr>
          <w:rtl/>
          <w:cs/>
          <w:lang w:val="ar_AE" w:bidi="ar_AE"/>
        </w:rPr>
        <w:t>. تستخدم بعض الترجمات فرعون وأخرى ملك. ويستخدم البعض كليهما. وفرعون ليس اسم الملك. إنما لقب يُطلق على جميع ملوك مصر.</w:t>
      </w:r>
    </w:p>
    <w:p>
      <w:pPr>
        <w:bidi/>
      </w:pPr>
      <w:r>
        <w:rPr>
          <w:rtl/>
          <w:cs/>
          <w:lang w:val="ar_AE" w:bidi="ar_AE"/>
        </w:rPr>
      </w:r>
      <w:r>
        <w:rPr>
          <w:rtl/>
          <w:cs/>
          <w:lang w:val="ar_AE" w:bidi="ar_AE"/>
        </w:rPr>
        <w:t xml:space="preserve">وأخذ يعقوب وأبنائه جميع ممتلكاتهم وجميع </w:t>
      </w:r>
      <w:r>
        <w:rPr>
          <w:b/>
          <w:rtl/>
          <w:cs/>
          <w:lang w:val="ar_AE" w:bidi="ar_AE"/>
        </w:rPr>
        <w:t>مواشيهم</w:t>
      </w:r>
      <w:r>
        <w:rPr>
          <w:rtl/>
          <w:cs/>
          <w:lang w:val="ar_AE" w:bidi="ar_AE"/>
        </w:rPr>
        <w:t>. وتشير كلمة الماشية إلى جميع حيواناتهم. وهذا يعني الغنم والماعز وكذلك الأبقار والحمير والجمال.</w:t>
      </w:r>
    </w:p>
    <w:p>
      <w:pPr>
        <w:bidi/>
      </w:pPr>
      <w:r>
        <w:rPr>
          <w:rtl/>
          <w:cs/>
          <w:lang w:val="ar_AE" w:bidi="ar_AE"/>
        </w:rPr>
      </w:r>
      <w:r>
        <w:rPr>
          <w:rtl/>
          <w:cs/>
          <w:lang w:val="ar_AE" w:bidi="ar_AE"/>
        </w:rPr>
        <w:t>وعندما يبدأ المقطع بقائمة نسل يعقوب، يستخدم المقطع اسم إسرائيل مرة أخرى. تحرص بعض الترجمات على أن يعرف الناس أنه شخص واحد باسمين من خلال قولها: أبناء إسرائيل الذين يُطلق عليهم أيضًا اسم يعقوب.</w:t>
      </w:r>
    </w:p>
    <w:p>
      <w:pPr>
        <w:bidi/>
      </w:pPr>
      <w:r>
        <w:rPr>
          <w:rtl/>
          <w:cs/>
          <w:lang w:val="ar_AE" w:bidi="ar_AE"/>
        </w:rPr>
      </w:r>
      <w:r>
        <w:rPr>
          <w:rtl/>
          <w:cs/>
          <w:lang w:val="ar_AE" w:bidi="ar_AE"/>
        </w:rPr>
        <w:t>كان ابنا يوسف من أسنات، ابنة فوطيفار، كاهن أون. يُرجى الحفاظ على اتساق تهجئة اسم فوطيفار في كل المقاطع. ولا ينبغي الخلط بين فوطيفار هذا والآخر رئيس حراس القصر.</w:t>
      </w:r>
    </w:p>
    <w:p>
      <w:pPr>
        <w:bidi/>
      </w:pPr>
      <w:r>
        <w:rPr>
          <w:rtl/>
          <w:cs/>
          <w:lang w:val="ar_AE" w:bidi="ar_AE"/>
        </w:rPr>
      </w:r>
      <w:r>
        <w:rPr>
          <w:rtl/>
          <w:cs/>
          <w:lang w:val="ar_AE" w:bidi="ar_AE"/>
        </w:rPr>
        <w:t>كان ليهوذا ابنًا اسمه فارص. وكان لفارص ابنًا اسمه حصرون. ستقرأ هذه الأسماء في مقاطع تالية. من المهم الحفاظ على اتساق تهجئة الأسماء في كل المقاطع.</w:t>
      </w:r>
    </w:p>
    <w:p>
      <w:pPr>
        <w:bidi/>
      </w:pPr>
      <w:r>
        <w:rPr>
          <w:rtl/>
          <w:cs/>
          <w:lang w:val="ar_AE" w:bidi="ar_AE"/>
        </w:rPr>
      </w:r>
      <w:r>
        <w:rPr>
          <w:rtl/>
          <w:cs/>
          <w:lang w:val="ar_AE" w:bidi="ar_AE"/>
        </w:rPr>
        <w:t>يُرجى الحفاظ على اتساق تهجئة أسماء أبناء يعقوب في كل المقاطع.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46:28–47:12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46 :28–47: 12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تصل عائلة يعقوب إلى مصر. أحضر يعقوب جميع أفراد عائلته وجميع مواشيه وجميع ممتلكاته إلى مصر. ما يلي سرد روائي لوصول يعقوب إلى مصر.</w:t>
      </w:r>
    </w:p>
    <w:p>
      <w:pPr>
        <w:bidi/>
      </w:pPr>
      <w:r>
        <w:rPr>
          <w:rtl/>
          <w:cs/>
          <w:lang w:val="ar_AE" w:bidi="ar_AE"/>
        </w:rPr>
      </w:r>
      <w:r>
        <w:rPr>
          <w:rtl/>
          <w:cs/>
          <w:lang w:val="ar_AE" w:bidi="ar_AE"/>
        </w:rPr>
        <w:t>يستخدم الجزء الأول من هذا المقطع اسم إسرائيل للإشارة إلى يعقوب. يستخدم النصف الثاني من المقطع اسم يعقوب. تختار بعض الترجمات استخدام اسم يعقوب في جميع أنحاء المقطع. إن إسرائيل هو الاسم الذي أعطاه الله ليعقوب عندما تصارع معه طوال الليل.</w:t>
      </w:r>
    </w:p>
    <w:p>
      <w:pPr>
        <w:bidi/>
      </w:pPr>
      <w:r>
        <w:rPr>
          <w:rtl/>
          <w:cs/>
          <w:lang w:val="ar_AE" w:bidi="ar_AE"/>
        </w:rPr>
      </w:r>
      <w:r>
        <w:rPr>
          <w:rtl/>
          <w:cs/>
          <w:lang w:val="ar_AE" w:bidi="ar_AE"/>
        </w:rPr>
        <w:t>عندما دخل يعقوب وعائلته إلى مصر واقتربوا من أرض جاسان، أرسل يعقوب يهوذا ليخبر يوسف أن يعقوب قادم. طلب يعقوب أيضًا من يهوذا أن يسأل عن توجيهات بشأن المكان الذي ستذهب فيه العائلة بأكملها. ويهوذا هو الابن الرابع لليئة. أخذ يهوذا الزعامة في الحديث مع يوسف ثم مع يعقوب في المقطع السابق. أمر يوسف خدمه على الفور بتجهيز الخيول لعربته وذهب إلى جاسان للقاء يعقوب. لم ينتظر يوسف أن يأتي يعقوب إليه. كان يوسف يشغل منصباً رفيعاً في حكومة مصر، لكنه ذهب لرؤية والده يعقوب فور وصول يعقوب إلى مصر.</w:t>
      </w:r>
    </w:p>
    <w:p>
      <w:pPr>
        <w:bidi/>
      </w:pPr>
      <w:r>
        <w:rPr>
          <w:rtl/>
          <w:cs/>
          <w:lang w:val="ar_AE" w:bidi="ar_AE"/>
        </w:rPr>
      </w:r>
      <w:r>
        <w:rPr>
          <w:rtl/>
          <w:cs/>
          <w:lang w:val="ar_AE" w:bidi="ar_AE"/>
        </w:rPr>
        <w:t>توقفوا واعرضوا خريطة مصر مع تحديد منطقة جاسان.</w:t>
      </w:r>
    </w:p>
    <w:p>
      <w:pPr>
        <w:bidi/>
      </w:pPr>
      <w:r>
        <w:rPr>
          <w:rtl/>
          <w:cs/>
          <w:lang w:val="ar_AE" w:bidi="ar_AE"/>
        </w:rPr>
      </w:r>
      <w:r>
        <w:rPr>
          <w:rtl/>
          <w:cs/>
          <w:lang w:val="ar_AE" w:bidi="ar_AE"/>
        </w:rPr>
        <w:t>اعرضوا صورة لعربة يستخدمها حاكم مصر.</w:t>
      </w:r>
    </w:p>
    <w:p>
      <w:pPr>
        <w:bidi/>
      </w:pPr>
      <w:r>
        <w:rPr>
          <w:rtl/>
          <w:cs/>
          <w:lang w:val="ar_AE" w:bidi="ar_AE"/>
        </w:rPr>
      </w:r>
      <w:r>
        <w:rPr>
          <w:rtl/>
          <w:cs/>
          <w:lang w:val="ar_AE" w:bidi="ar_AE"/>
        </w:rPr>
        <w:t>عندما رأى يوسف يعقوب، سقط على عنقه وبكى. مجاز يعني عني أن يوسف ألقى ذراعيه حول يعقوب وعانقه ثم يبكي ووجهه مستلق عند رقبة يعقوب. إن الوقوع على عنق شخص يعني أن الشخص متأثر حقًا ويظهر مشاعر شديدة. هذا ليس مجرد عناق ترحاب. كان يوسف يعبر عن الفرح.</w:t>
      </w:r>
    </w:p>
    <w:p>
      <w:pPr>
        <w:bidi/>
      </w:pPr>
      <w:r>
        <w:rPr>
          <w:rtl/>
          <w:cs/>
          <w:lang w:val="ar_AE" w:bidi="ar_AE"/>
        </w:rPr>
      </w:r>
      <w:r>
        <w:rPr>
          <w:rtl/>
          <w:cs/>
          <w:lang w:val="ar_AE" w:bidi="ar_AE"/>
        </w:rPr>
        <w:t>توقفوا وناقشوا: ارووا قصة عائلة تعود إلى منزلها بعد سنوات عديدة من الغياب. صِفوا كيف يحيي فرد العائلة أبيه. ما المشاعر التي يُظهرها فرد العائلة؟ ما الكلمات التي يستخدمها راوي القصة لوصف المشهد؟</w:t>
      </w:r>
    </w:p>
    <w:p>
      <w:pPr>
        <w:bidi/>
      </w:pPr>
      <w:r>
        <w:rPr>
          <w:rtl/>
          <w:cs/>
          <w:lang w:val="ar_AE" w:bidi="ar_AE"/>
        </w:rPr>
      </w:r>
      <w:r>
        <w:rPr>
          <w:rtl/>
          <w:cs/>
          <w:lang w:val="ar_AE" w:bidi="ar_AE"/>
        </w:rPr>
        <w:t>يقول يعقوب: "أَمُوتُ ٱلْآنَ بَعْدَ مَا رَأَيْتُ وَجْهَكَ أَنَّكَ حَيٌّ بَعْدُ". يتحدث يعقوب إلى يوسف. فيعقوب يقصد أن كل شيء على ما يرام معه الآن. كان يعقوب في سلام. فيعقوب يقصد أنه لا بأس أن يموت الآن لأنه رأى يوسف ويعلم أنه حي. لا يطلب يعقوب أن يموت الآن.</w:t>
      </w:r>
    </w:p>
    <w:p>
      <w:pPr>
        <w:bidi/>
      </w:pPr>
      <w:r>
        <w:rPr>
          <w:rtl/>
          <w:cs/>
          <w:lang w:val="ar_AE" w:bidi="ar_AE"/>
        </w:rPr>
      </w:r>
      <w:r>
        <w:rPr>
          <w:rtl/>
          <w:cs/>
          <w:lang w:val="ar_AE" w:bidi="ar_AE"/>
        </w:rPr>
        <w:t>يخبر يوسف العائلة أنه سيذهب إلى الملك ويخبره أن عائلة يوسف بأكملها قد وصلت إلى جاسان. سيخبر يوسف فرعون أن الرجال جميعهم رعاة يعتنون بالماشية التي جلبوها معهم من كنعان. تعني الماشية أي حيوانات أليفة أو حيوانات تُستخدم في الزراعة. بالنسبة لعائلة يعقوب، تشمل الماشية الغنم، والماعز والأبقار والحمير، وربما الجِمال. يخبر يوسف إخوته أنه يجب أن يقولوا جميعًا إنهم رعاة عندما يسألهم فرعون عن مهنتهم. يخبرهم يوسف إن المصريين يحتقرون الرعاة. عادة ما يعمل الرعاة في المراعي ليعتنوا بقطعان الغنم والماعز على وجه التحديد. إن احتقر كلمة قوية تعني أن المصريين يعتبرون الرعاة مقرفين أو رجسين أو منفرين. بسبب هذا الشعور القوي ضد الرعاة، لم يرغب المصريون في أن يكونوا بالقرب من عائلة يوسف. يريد يوسف أن يسمح لإخوته وعائلاتهم بالعيش في جاسان وأن يكونوا منفصلين عن المصريين. يريد يوسف أيضًا أن تملك عائلته أفضل أرض لقطعان الغنم والماعز. إن جاسان هي أفضل أرض مصرية لهذه الحيوانات.</w:t>
      </w:r>
    </w:p>
    <w:p>
      <w:pPr>
        <w:bidi/>
      </w:pPr>
      <w:r>
        <w:rPr>
          <w:rtl/>
          <w:cs/>
          <w:lang w:val="ar_AE" w:bidi="ar_AE"/>
        </w:rPr>
      </w:r>
      <w:r>
        <w:rPr>
          <w:rtl/>
          <w:cs/>
          <w:lang w:val="ar_AE" w:bidi="ar_AE"/>
        </w:rPr>
        <w:t>يترك يوسف يعقوب والعائلة في جاسان. يأخذ يوسف خمسة من إخوته معه ليذهبوا ويقابلوا فرعون مصر. أخبر يوسف فرعون أن أباه وإخوته وصلوا من كنعان وهم في أرض جاسان. قدَّم يوسف الإخوة الخمسة إلى فرعون. عندما سأل فرعون عن مهنتهم، قال الإخوة: "نحن رعاة." طلبَ الإخوة الإذن بالعيش في جاسان.</w:t>
      </w:r>
    </w:p>
    <w:p>
      <w:pPr>
        <w:bidi/>
      </w:pPr>
      <w:r>
        <w:rPr>
          <w:rtl/>
          <w:cs/>
          <w:lang w:val="ar_AE" w:bidi="ar_AE"/>
        </w:rPr>
      </w:r>
      <w:r>
        <w:rPr>
          <w:rtl/>
          <w:cs/>
          <w:lang w:val="ar_AE" w:bidi="ar_AE"/>
        </w:rPr>
        <w:t>طلب فرعون من يوسف أن يختار أي مكان في مصر لتعيش عائلته. كما طلب منه أن يختار أفضل مكان لعائلته. قال فرعون إنه إذا أرادهم يوسف أن يعيشوا في جاسان، فلا بأس. ثم قال فرعون إن أيًا منهم ذوي المهارات يمكنه أن يعتني بقطعان الملك ومواشيه أيضًا.</w:t>
      </w:r>
    </w:p>
    <w:p>
      <w:pPr>
        <w:bidi/>
      </w:pPr>
      <w:r>
        <w:rPr>
          <w:rtl/>
          <w:cs/>
          <w:lang w:val="ar_AE" w:bidi="ar_AE"/>
        </w:rPr>
      </w:r>
      <w:r>
        <w:rPr>
          <w:rtl/>
          <w:cs/>
          <w:lang w:val="ar_AE" w:bidi="ar_AE"/>
        </w:rPr>
        <w:t>بعد هذا أحضر يوسف يعقوب ليقابل فرعون. ليس من الواضح ما إذا كان هذا هو الوقت نفسه الذي أحضر فيه يوسف إخوته أم إذا كان هذا وقت آخر. وباركَ يعقوب فرعون. نحن لا نعرف ما قاله يعقوب لفرعون في هذه البركة. ربما طلب يعقوب من الله أن يعطي فرعون حياة طويلة وأبناءً كثيرة. أو ربما استخدم يعقوب طريقة خاصة ومهذبة لتحية فرعون. قد يعني هذا أن يعقوب أظهر احترامًا كبيرًا عندما حيَّى فرعون.</w:t>
      </w:r>
    </w:p>
    <w:p>
      <w:pPr>
        <w:bidi/>
      </w:pPr>
      <w:r>
        <w:rPr>
          <w:rtl/>
          <w:cs/>
          <w:lang w:val="ar_AE" w:bidi="ar_AE"/>
        </w:rPr>
      </w:r>
      <w:r>
        <w:rPr>
          <w:rtl/>
          <w:cs/>
          <w:lang w:val="ar_AE" w:bidi="ar_AE"/>
        </w:rPr>
        <w:t>وباركَ يعقوب فرعونًا عندما وقف أمامه. وبارك يعقوب فرعون مرة أخرى بينما يغادر محضره.</w:t>
      </w:r>
    </w:p>
    <w:p>
      <w:pPr>
        <w:bidi/>
      </w:pPr>
      <w:r>
        <w:rPr>
          <w:rtl/>
          <w:cs/>
          <w:lang w:val="ar_AE" w:bidi="ar_AE"/>
        </w:rPr>
      </w:r>
      <w:r>
        <w:rPr>
          <w:rtl/>
          <w:cs/>
          <w:lang w:val="ar_AE" w:bidi="ar_AE"/>
        </w:rPr>
        <w:t>يخبرنا المقطع أن يعقوب الآن ابن 130 سنة. يقول يعقوب إن هذه حياة قصيرة بالمقارنة مع بعض أجداده. عاش كل من إبراهيم وإسحاق أطول من يعقوب.</w:t>
      </w:r>
    </w:p>
    <w:p>
      <w:pPr>
        <w:bidi/>
      </w:pPr>
      <w:r>
        <w:rPr>
          <w:rtl/>
          <w:cs/>
          <w:lang w:val="ar_AE" w:bidi="ar_AE"/>
        </w:rPr>
      </w:r>
      <w:r>
        <w:rPr>
          <w:rtl/>
          <w:cs/>
          <w:lang w:val="ar_AE" w:bidi="ar_AE"/>
        </w:rPr>
        <w:t>أعطى يوسف يعقوب وإخوته أفضل أرض في مصر. أعطاهم يوسف منطقة رعمسيس التي هي جزء من أرض جاسان. نحن لا نعرف بالضبط أين تقع رعمسيس لكننا نعلم أنها كانت جزءًا من جاسان. كانت هذه أفضل أرض في مصر لتربية الغنم والأبقار.</w:t>
      </w:r>
    </w:p>
    <w:p>
      <w:pPr>
        <w:bidi/>
      </w:pPr>
      <w:r>
        <w:rPr>
          <w:rtl/>
          <w:cs/>
          <w:lang w:val="ar_AE" w:bidi="ar_AE"/>
        </w:rPr>
      </w:r>
      <w:r>
        <w:rPr>
          <w:rtl/>
          <w:cs/>
          <w:lang w:val="ar_AE" w:bidi="ar_AE"/>
        </w:rPr>
        <w:t>توقفوا وانظروا إلى الخريطة مرة أخرى لتروا منطقة جاسان.</w:t>
      </w:r>
    </w:p>
    <w:p>
      <w:pPr>
        <w:bidi/>
      </w:pPr>
      <w:r>
        <w:rPr>
          <w:rtl/>
          <w:cs/>
          <w:lang w:val="ar_AE" w:bidi="ar_AE"/>
        </w:rPr>
      </w:r>
      <w:r>
        <w:rPr>
          <w:rtl/>
          <w:cs/>
          <w:lang w:val="ar_AE" w:bidi="ar_AE"/>
        </w:rPr>
        <w:t>أعطى يوسف يعقوب وإخوته وعائلاتهم طعاماً حتى أن أصغر طفل كان لديه الكمية المناسبة من الطعام ليأكلها.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يصل يعقوب وعائلته إلى مصر في أرض جاسان. فيذهب يوسف ليراه. يعلِّم يوسف إخوته كيف يتحدثون إلى فرعون.</w:t>
      </w:r>
    </w:p>
    <w:p>
      <w:pPr>
        <w:bidi/>
      </w:pPr>
      <w:r>
        <w:rPr>
          <w:rtl/>
          <w:cs/>
          <w:lang w:val="ar_AE" w:bidi="ar_AE"/>
        </w:rPr>
      </w:r>
      <w:r>
        <w:rPr>
          <w:b/>
          <w:rtl/>
          <w:cs/>
          <w:lang w:val="ar_AE" w:bidi="ar_AE"/>
        </w:rPr>
        <w:t>المشهد الثاني:</w:t>
      </w:r>
      <w:r>
        <w:rPr>
          <w:rtl/>
          <w:cs/>
          <w:lang w:val="ar_AE" w:bidi="ar_AE"/>
        </w:rPr>
        <w:t xml:space="preserve"> يأخذ يوسف خمسة من إخوته لمقابلة فرعون.</w:t>
      </w:r>
    </w:p>
    <w:p>
      <w:pPr>
        <w:bidi/>
      </w:pPr>
      <w:r>
        <w:rPr>
          <w:rtl/>
          <w:cs/>
          <w:lang w:val="ar_AE" w:bidi="ar_AE"/>
        </w:rPr>
      </w:r>
      <w:r>
        <w:rPr>
          <w:b/>
          <w:rtl/>
          <w:cs/>
          <w:lang w:val="ar_AE" w:bidi="ar_AE"/>
        </w:rPr>
        <w:t>المشهد الثالث:</w:t>
      </w:r>
      <w:r>
        <w:rPr>
          <w:rtl/>
          <w:cs/>
          <w:lang w:val="ar_AE" w:bidi="ar_AE"/>
        </w:rPr>
        <w:t xml:space="preserve"> يحضر يوسف يعقوب لمقابلة فرعون. يضع يوسف عائلته في جاسان ويعطيهم الطعام الذي يحتاجون إليه.</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الخمسة إخوة يذهبون مع يوسف لمقابلة فرعون.</w:t>
      </w:r>
    </w:p>
    <w:p>
      <w:pPr>
        <w:pStyle w:val="ListBullet"/>
        <w:bidi/>
        <w:spacing w:line="240" w:lineRule="auto"/>
        <w:ind w:left="720"/>
      </w:pPr>
      <w:r>
        <w:rPr>
          <w:rtl/>
          <w:cs/>
          <w:lang w:val="ar_AE" w:bidi="ar_AE"/>
        </w:rPr>
      </w:r>
      <w:r>
        <w:rPr>
          <w:rtl/>
          <w:cs/>
          <w:lang w:val="ar_AE" w:bidi="ar_AE"/>
        </w:rPr>
        <w:t>الإخوة الآخرون وجميع عائلاتهم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تصل عائلة يعقوب إلى مصر. فيرسل يعقوب يهوذا ليخبر يوسف أنهم اقتربوا. كان على يهوذا أن يطلب من يوسف الاتجاهات إلى أين يجب أن يذهبوا. يأخذ يوسف عربته ويذهب فورًا إلى جاسان للقاء يعقوب. يحتضن يوسف يعقوب ويبكي لفترة طويلة. فيقول يعقوب ليوسف: "أنا مستعد للموت. بعد أن رأيت وجهك مرة أخرى. وعلمت أنك لا تزال حيًا".</w:t>
      </w:r>
    </w:p>
    <w:p>
      <w:pPr>
        <w:bidi/>
      </w:pPr>
      <w:r>
        <w:rPr>
          <w:rtl/>
          <w:cs/>
          <w:lang w:val="ar_AE" w:bidi="ar_AE"/>
        </w:rPr>
      </w:r>
      <w:r>
        <w:rPr>
          <w:rtl/>
          <w:cs/>
          <w:lang w:val="ar_AE" w:bidi="ar_AE"/>
        </w:rPr>
        <w:t>يخبر يوسف إخوته بأنه سيذهب إلى فرعون ويخبره أن عائلته قد وصلت إلى مصر. كما سيخبره أن جميع إخوته رعاة. يلقن يوسف إخوته إن عليهم أن يخبروا فرعون بأنهم رعاة. يحتقر المصريون الرعاة ولا يرغبون في الاختلاط بهم. وبهذه الطريقة، ستحافظ عائلة يوسف على نفسها عن المصريين.</w:t>
      </w:r>
    </w:p>
    <w:p>
      <w:pPr>
        <w:bidi/>
      </w:pPr>
      <w:r>
        <w:rPr>
          <w:rtl/>
          <w:cs/>
          <w:lang w:val="ar_AE" w:bidi="ar_AE"/>
        </w:rPr>
      </w:r>
      <w:r>
        <w:rPr>
          <w:rtl/>
          <w:cs/>
          <w:lang w:val="ar_AE" w:bidi="ar_AE"/>
        </w:rPr>
        <w:t>في المشهد الثاني، يختار يوسف خمسة من إخوته ليذهبوا إلى فرعون. وكما لقنهم يوسف، يخبر الإخوة فرعون أنهم رعاة. ويشيرون إلى أنفسهم بأنهم عبيد فرعون. وهذه عبارة من أدب الحديث مع الملوك. يأمر فرعون يوسف أن يعطي الإخوة أفضل أرض في مصر كلها.</w:t>
      </w:r>
    </w:p>
    <w:p>
      <w:pPr>
        <w:bidi/>
      </w:pPr>
      <w:r>
        <w:rPr>
          <w:rtl/>
          <w:cs/>
          <w:lang w:val="ar_AE" w:bidi="ar_AE"/>
        </w:rPr>
      </w:r>
      <w:r>
        <w:rPr>
          <w:rtl/>
          <w:cs/>
          <w:lang w:val="ar_AE" w:bidi="ar_AE"/>
        </w:rPr>
        <w:t>في المشهد الثالث، يأخذ يوسف يعقوب لمقابلة فرعون. يبارك يعقوب فرعون. فيسأل فرعون يعقوب عن عمره، فيقول: "ابن مئة وثلاثين سنة". وبارك يعقوب فرعون مرة أخرى قبل أن يغادر.</w:t>
      </w:r>
    </w:p>
    <w:p>
      <w:pPr>
        <w:bidi/>
      </w:pPr>
      <w:r>
        <w:rPr>
          <w:rtl/>
          <w:cs/>
          <w:lang w:val="ar_AE" w:bidi="ar_AE"/>
        </w:rPr>
      </w:r>
      <w:r>
        <w:rPr>
          <w:rtl/>
          <w:cs/>
          <w:lang w:val="ar_AE" w:bidi="ar_AE"/>
        </w:rPr>
        <w:t>يُسكِن يوسف إخوته وجميع عائلاتهم في منطقة تُدعى رعمسيس وهي جزء من أرض جاسان. وهذه هي أفضل أرض في كل مصر لتربية الغنم والأبقار. ويعطهم يوسف أيضًا الطعام لعائلاتهم. جميع أفراد الأسرة، بمن فيهم أصغر طفل، لديهم ما يكفي من الطعام.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5 إخوة</w:t>
      </w:r>
    </w:p>
    <w:p>
      <w:pPr>
        <w:pStyle w:val="ListBullet"/>
        <w:bidi/>
        <w:spacing w:line="240" w:lineRule="auto"/>
        <w:ind w:left="720"/>
      </w:pPr>
      <w:r>
        <w:rPr>
          <w:rtl/>
          <w:cs/>
          <w:lang w:val="ar_AE" w:bidi="ar_AE"/>
        </w:rPr>
      </w:r>
      <w:r>
        <w:rPr>
          <w:rtl/>
          <w:cs/>
          <w:lang w:val="ar_AE" w:bidi="ar_AE"/>
        </w:rPr>
        <w:t>الإخوة الآخرون وجميع عائلاتهم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يصل يعقوب وجميع عائلته إلى مصر. عندما اقتربوا من أرض جاسان، أرسل يعقوب يهوذا ليجد يوسف ويسأله عن الاتجاهات إلى أين يجب أن تذهب العائلة. جُهزت الخيول لعجلات يوسف وذهب للقاء أبيه يعقوب. عندما وصل يوسف إلى جاسان، عانق يعقوب بقوة وبكى بفرح.</w:t>
      </w:r>
    </w:p>
    <w:p>
      <w:pPr>
        <w:bidi/>
      </w:pPr>
      <w:r>
        <w:rPr>
          <w:rtl/>
          <w:cs/>
          <w:lang w:val="ar_AE" w:bidi="ar_AE"/>
        </w:rPr>
      </w:r>
      <w:r>
        <w:rPr>
          <w:rtl/>
          <w:cs/>
          <w:lang w:val="ar_AE" w:bidi="ar_AE"/>
        </w:rPr>
        <w:t>أوقفوا التمثيل: اسألوا يوسف: "ما شعورك الآن؟" قد تسمع: "يغمرني الفرح لا أستطيع أن أتوقف عن البكاء من الفرح. لم أكن أعرف ما إذا كنت سأرى والدي مرة أخرى، وها هو ذا. أنا سعيد جدًا الآن". اسألوا الإخوة: "بما تشعرون الآن؟" قد تسمعون: "أنا سعيد لأننا تمكنا من إحضار والدنا إلى هنا حتى يتمكن من رؤية يوسف مرة أخرى". أنا نادم على ما فعلناه عندما بعنا يوسف. آمل أن يقول يوسف الحق عندما قال إن الله قصد هذا الخير. ما زلت قلقًا بشأن ما سيحدث لنا جميعًا عندما يموت أبينا". واصلوا التمثيل.</w:t>
      </w:r>
    </w:p>
    <w:p>
      <w:pPr>
        <w:bidi/>
      </w:pPr>
      <w:r>
        <w:rPr>
          <w:rtl/>
          <w:cs/>
          <w:lang w:val="ar_AE" w:bidi="ar_AE"/>
        </w:rPr>
      </w:r>
      <w:r>
        <w:rPr>
          <w:rtl/>
          <w:cs/>
          <w:lang w:val="ar_AE" w:bidi="ar_AE"/>
        </w:rPr>
        <w:t>قال يعقوب ليوسف: "يمكنني أن أموت الآن وقد رأيت وجهك مرة أخرى. أعلم أنك لا تزال حياً حتى أموت في سلام".</w:t>
      </w:r>
    </w:p>
    <w:p>
      <w:pPr>
        <w:bidi/>
      </w:pPr>
      <w:r>
        <w:rPr>
          <w:rtl/>
          <w:cs/>
          <w:lang w:val="ar_AE" w:bidi="ar_AE"/>
        </w:rPr>
      </w:r>
      <w:r>
        <w:rPr>
          <w:rtl/>
          <w:cs/>
          <w:lang w:val="ar_AE" w:bidi="ar_AE"/>
        </w:rPr>
        <w:t>أوقفوا التمثيل واسألوا يعقوب: "لماذا تتحدث عن الموت في هذا الوقت السعيد؟" قد تسمعون: "أنا رجل مسن. ليس أمامي وقت طويل لأعيش. لقد حزنتُ على يوسف طوال هذه السنوات. الآن تحوَّلت دموع الحزن إلى دموع فرح. أنا سعيد جدًا لرؤية ابني يوسف مرة أخرى. أشعر بالسلام. ليس لدي ما يقلقني أكثر من ذلك. لست قلقًا أن أموت الآن ولا معرفة أين يوسف". واصلوا التمثيل.</w:t>
      </w:r>
    </w:p>
    <w:p>
      <w:pPr>
        <w:bidi/>
      </w:pPr>
      <w:r>
        <w:rPr>
          <w:rtl/>
          <w:cs/>
          <w:lang w:val="ar_AE" w:bidi="ar_AE"/>
        </w:rPr>
      </w:r>
      <w:r>
        <w:rPr>
          <w:rtl/>
          <w:cs/>
          <w:lang w:val="ar_AE" w:bidi="ar_AE"/>
        </w:rPr>
        <w:t>يطلب يوسف من إخوته أن يخبروا فرعون بأنهم رعاة. المصريون يحتقرون الرعاة. يخطط يوسف أن تعيش عائلته في جاسان وأن يكونوا منفصلين عن تأثير الثقافة والديانة المصريتين.</w:t>
      </w:r>
    </w:p>
    <w:p>
      <w:pPr>
        <w:bidi/>
      </w:pPr>
      <w:r>
        <w:rPr>
          <w:rtl/>
          <w:cs/>
          <w:lang w:val="ar_AE" w:bidi="ar_AE"/>
        </w:rPr>
      </w:r>
      <w:r>
        <w:rPr>
          <w:rtl/>
          <w:cs/>
          <w:lang w:val="ar_AE" w:bidi="ar_AE"/>
        </w:rPr>
        <w:t>أوقفوا التمثيل واسألوا الإخوة: "ما شعوركم بشأن خطة يوسف هذه؟" قد تسمعون: "إنها خطة جيدة. نحتاج إلى البقاء منفصلين عن المصريين. إنهم يعبدون الأوثان. ونحن نعبد الله. لا نريد لأبنائنا وأحفادنا أن ينحرفوا نحو تلك الآلهة الزائفة. بالإضافة إلى أننا لا نتحدث لغتهم ولا نألف طعامهم. هذا أفضل. يضع يوسف خطة جيدة لنا". واصلوا التمثيل.</w:t>
      </w:r>
    </w:p>
    <w:p>
      <w:pPr>
        <w:bidi/>
      </w:pPr>
      <w:r>
        <w:rPr>
          <w:rtl/>
          <w:cs/>
          <w:lang w:val="ar_AE" w:bidi="ar_AE"/>
        </w:rPr>
      </w:r>
      <w:r>
        <w:rPr>
          <w:rtl/>
          <w:cs/>
          <w:lang w:val="ar_AE" w:bidi="ar_AE"/>
        </w:rPr>
        <w:t>في المشهد الثاني، يختار يوسف خمسة من إخوته ويأخذهم لمقابلة فرعون. فعل الإخوة كما أخبرهم يوسف. أخبر الإخوة فرعون بأنهم رعاة. يطلب الإخوة العيش في أرض جاسان. يطلب فرعون من يوسف أن يعطي الإخوة أفضل أرض في مصر. كما يطلب من يوسف تولية أي من إخوته المهرة أمر رعاية مواشيه.</w:t>
      </w:r>
    </w:p>
    <w:p>
      <w:pPr>
        <w:bidi/>
      </w:pPr>
      <w:r>
        <w:rPr>
          <w:rtl/>
          <w:cs/>
          <w:lang w:val="ar_AE" w:bidi="ar_AE"/>
        </w:rPr>
      </w:r>
      <w:r>
        <w:rPr>
          <w:rtl/>
          <w:cs/>
          <w:lang w:val="ar_AE" w:bidi="ar_AE"/>
        </w:rPr>
        <w:t>أوقفوا التمثيل: اسألوا فرعون: "بما تشعر الآن بعد لقاء عائلة يوسف؟" قد تسمعون: "مذهول. يبدو يوسف مثل رجلاً متعلمًا وراقيًا. كيف يمكن أن يكون إخوته ووالده جميعاً رعاة! من الجيد أن يسكنوا في جاسان. بهذه الطريقة لن يتوقع مني أن أحضرهم في القصر". واصلوا التمثيل.</w:t>
      </w:r>
    </w:p>
    <w:p>
      <w:pPr>
        <w:bidi/>
      </w:pPr>
      <w:r>
        <w:rPr>
          <w:rtl/>
          <w:cs/>
          <w:lang w:val="ar_AE" w:bidi="ar_AE"/>
        </w:rPr>
      </w:r>
      <w:r>
        <w:rPr>
          <w:rtl/>
          <w:cs/>
          <w:lang w:val="ar_AE" w:bidi="ar_AE"/>
        </w:rPr>
        <w:t>في المشهد الثالث، يحضر يوسف يعقوب ليقابل فرعون. يبارك يعقوب فرعون. يخبر يعقوب فرعون أنه ابن 130 سنة. عندما كان يعقوب يغادر محضر فرعون، بارك يعقوب فرعون مرة أخرى.</w:t>
      </w:r>
    </w:p>
    <w:p>
      <w:pPr>
        <w:bidi/>
      </w:pPr>
      <w:r>
        <w:rPr>
          <w:rtl/>
          <w:cs/>
          <w:lang w:val="ar_AE" w:bidi="ar_AE"/>
        </w:rPr>
      </w:r>
      <w:r>
        <w:rPr>
          <w:rtl/>
          <w:cs/>
          <w:lang w:val="ar_AE" w:bidi="ar_AE"/>
        </w:rPr>
        <w:t>أوقفوا التمثيل واسألوا يعقوب: "كيف كان شعورك عند لقاء فرعون مصر؟" قد تسمعون: "كنت سعيدًا لمقابلة فرعون. كان فرعون لطيفًا مع يوسف. كان فرعون لطيفًا معي ومع جميع أبنائي. أردت أن أشكر فرعون". اسألوا فرعون: "ما شعورك عندما قابلت والد يوسف؟" قد تسمعون: "مرة أخرى، اندهشت. إنه رجل مسن غريب. لا أعرف كيف ولد رجلًا حكيمًا مثل يوسف. ومع ذلك، فهو والد يوسف لذلك سأحترمه. لقد باركني مرتين. كان هذا مدهشًا". واصلوا التمثيل.</w:t>
      </w:r>
    </w:p>
    <w:p>
      <w:pPr>
        <w:bidi/>
      </w:pPr>
      <w:r>
        <w:rPr>
          <w:rtl/>
          <w:cs/>
          <w:lang w:val="ar_AE" w:bidi="ar_AE"/>
        </w:rPr>
      </w:r>
      <w:r>
        <w:rPr>
          <w:rtl/>
          <w:cs/>
          <w:lang w:val="ar_AE" w:bidi="ar_AE"/>
        </w:rPr>
        <w:t>أعطى يوسف أفضل أرض في كل مصر لعائلته. استقروا في منطقة واحدة من أرض جاسان. كانت هذه المنطقة أرضًا جيدة لرعي مواشيهم. وفّر يوسف كل الطعام الذي تحتاجه الأسرة حتى أن أصغر طفل كان لديه ما يكفيه من الطعام.</w:t>
      </w:r>
    </w:p>
    <w:p>
      <w:pPr>
        <w:bidi/>
      </w:pPr>
      <w:r>
        <w:rPr>
          <w:rtl/>
          <w:cs/>
          <w:lang w:val="ar_AE" w:bidi="ar_AE"/>
        </w:rPr>
      </w:r>
      <w:r>
        <w:rPr>
          <w:rtl/>
          <w:cs/>
          <w:lang w:val="ar_AE" w:bidi="ar_AE"/>
        </w:rPr>
        <w:t>أوقفوا التمثيل: اسألوا يوسف: "لماذا تتعامل بلطف مع إخوتك؟ ألا تتذكر ما فعلوه بك؟" قد تسمعون: "أعلم أنهم كانوا يقصدون الأذي عندما باعوني عبدًا. لكن الله كان معي وساعدني وحول كل شيء إلى الخير. أؤمن بأن الله أحضرني إلى مصر حتى أستطيع أن أنقذ حياة جميع عائلتي. أنا أنقذ حياة أشخاص آخرين أيضًا. لقد قصدوا بهذا شرًا لكن الله حوله إلى خير. أريدهم أن يكونوا سعداء وناجحين في حياتهم الآن. لا أريد الانتقام أو التسبب في أي أذى لأحد. أريد أن نكون عائلة سعيدة ومستقرة".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الجزء الأول من هذا المقطع يُدعى يعقوب بإسرائيل، ثم في الجزء الثاني، يعود إلى يعقوب. بعض الترجمات لا تستخدم سوى اسم يعقوب. الأمر المهم هو التأكد من أن الناس يفهمون أن إسرائيل ويعقوب هما شخص واحد باسمين.</w:t>
      </w:r>
    </w:p>
    <w:p>
      <w:pPr>
        <w:bidi/>
      </w:pPr>
      <w:r>
        <w:rPr>
          <w:rtl/>
          <w:cs/>
          <w:lang w:val="ar_AE" w:bidi="ar_AE"/>
        </w:rPr>
      </w:r>
      <w:r>
        <w:rPr>
          <w:rtl/>
          <w:cs/>
          <w:lang w:val="ar_AE" w:bidi="ar_AE"/>
        </w:rPr>
        <w:t xml:space="preserve">استخدم يوسف </w:t>
      </w:r>
      <w:r>
        <w:rPr>
          <w:b/>
          <w:rtl/>
          <w:cs/>
          <w:lang w:val="ar_AE" w:bidi="ar_AE"/>
        </w:rPr>
        <w:t>عجلته</w:t>
      </w:r>
      <w:r>
        <w:rPr>
          <w:rtl/>
          <w:cs/>
          <w:lang w:val="ar_AE" w:bidi="ar_AE"/>
        </w:rPr>
        <w:t xml:space="preserve"> ليذهب إلى جاسان ليرى يعقوب. كانت العجلة نوعًا خاصًا من المركبات ثنائتي العجلات. كانت العربة يجرها خيل واحد أو أكثر. وكانت تُستخدم للنقل السريع. كما كان الجنود يستخدمونها في الحرب. بصفته حاكم مصر، كان ليوسف عربة خاصة.</w:t>
      </w:r>
    </w:p>
    <w:p>
      <w:pPr>
        <w:bidi/>
      </w:pPr>
      <w:r>
        <w:rPr>
          <w:rtl/>
          <w:cs/>
          <w:lang w:val="ar_AE" w:bidi="ar_AE"/>
        </w:rPr>
      </w:r>
      <w:r>
        <w:rPr>
          <w:rtl/>
          <w:cs/>
          <w:lang w:val="ar_AE" w:bidi="ar_AE"/>
        </w:rPr>
        <w:t>اعرضوا صورة للمركبة مجددًا.</w:t>
      </w:r>
    </w:p>
    <w:p>
      <w:pPr>
        <w:bidi/>
      </w:pPr>
      <w:r>
        <w:rPr>
          <w:rtl/>
          <w:cs/>
          <w:lang w:val="ar_AE" w:bidi="ar_AE"/>
        </w:rPr>
      </w:r>
      <w:r>
        <w:rPr>
          <w:rtl/>
          <w:cs/>
          <w:lang w:val="ar_AE" w:bidi="ar_AE"/>
        </w:rPr>
        <w:t>سقط يوسف على عنق يعقوب، وبكى لفترة طويلة. هذه صورة لفظية لوصف يوسف وهو يلقي بذراعيه حول يعقوب ويعانقه بقوة. فبكى يوسف ووجهه نحو عنق يعقوب. إذا كان لديك عبارات دقيقة تصف هذه التحية العاطفية، فيمكنك استخدامها هنا.</w:t>
      </w:r>
    </w:p>
    <w:p>
      <w:pPr>
        <w:bidi/>
      </w:pPr>
      <w:r>
        <w:rPr>
          <w:rtl/>
          <w:cs/>
          <w:lang w:val="ar_AE" w:bidi="ar_AE"/>
        </w:rPr>
      </w:r>
      <w:r>
        <w:rPr>
          <w:rtl/>
          <w:cs/>
          <w:lang w:val="ar_AE" w:bidi="ar_AE"/>
        </w:rPr>
        <w:t xml:space="preserve">يريد يوسف أن تقول العائلة أنهم </w:t>
      </w:r>
      <w:r>
        <w:rPr>
          <w:b/>
          <w:rtl/>
          <w:cs/>
          <w:lang w:val="ar_AE" w:bidi="ar_AE"/>
        </w:rPr>
        <w:t>رعاة</w:t>
      </w:r>
      <w:r>
        <w:rPr>
          <w:rtl/>
          <w:cs/>
          <w:lang w:val="ar_AE" w:bidi="ar_AE"/>
        </w:rPr>
        <w:t xml:space="preserve"> يعتنون بمواشيهم. مصطلح </w:t>
      </w:r>
      <w:r>
        <w:rPr>
          <w:rtl/>
          <w:cs/>
          <w:lang w:val="ar_AE" w:bidi="ar_AE"/>
        </w:rPr>
        <w:t>راعي</w:t>
      </w:r>
      <w:r>
        <w:rPr>
          <w:rtl/>
          <w:cs/>
          <w:lang w:val="ar_AE" w:bidi="ar_AE"/>
        </w:rPr>
        <w:t xml:space="preserve"> ستجدونه بشرح واف في قاموس الكلمات الرئيسية. يُرجى الحفاظ على اتساق ترجمة مصطلح راعي ووحدته في كل المقاطع. المصريون </w:t>
      </w:r>
      <w:r>
        <w:rPr>
          <w:b/>
          <w:rtl/>
          <w:cs/>
          <w:lang w:val="ar_AE" w:bidi="ar_AE"/>
        </w:rPr>
        <w:t>يحتقرون</w:t>
      </w:r>
      <w:r>
        <w:rPr>
          <w:rtl/>
          <w:cs/>
          <w:lang w:val="ar_AE" w:bidi="ar_AE"/>
        </w:rPr>
        <w:t xml:space="preserve"> الرعاة. احتقر، لفظة شديدة تعني الكراهية أو الاشمئزاز. الاحتقار أشد بكثير من الكراهية. اختر كلمة قوية لوصف هذا الشعور تجاه الرعاة.</w:t>
      </w:r>
    </w:p>
    <w:p>
      <w:pPr>
        <w:bidi/>
      </w:pPr>
      <w:r>
        <w:rPr>
          <w:rtl/>
          <w:cs/>
          <w:lang w:val="ar_AE" w:bidi="ar_AE"/>
        </w:rPr>
      </w:r>
      <w:r>
        <w:rPr>
          <w:b/>
          <w:rtl/>
          <w:cs/>
          <w:lang w:val="ar_AE" w:bidi="ar_AE"/>
        </w:rPr>
        <w:t>فرعون</w:t>
      </w:r>
      <w:r>
        <w:rPr>
          <w:rtl/>
          <w:cs/>
          <w:lang w:val="ar_AE" w:bidi="ar_AE"/>
        </w:rPr>
        <w:t xml:space="preserve"> هو لقبُ </w:t>
      </w:r>
      <w:r>
        <w:rPr>
          <w:b/>
          <w:rtl/>
          <w:cs/>
          <w:lang w:val="ar_AE" w:bidi="ar_AE"/>
        </w:rPr>
        <w:t>ملك</w:t>
      </w:r>
      <w:r>
        <w:rPr>
          <w:rtl/>
          <w:cs/>
          <w:lang w:val="ar_AE" w:bidi="ar_AE"/>
        </w:rPr>
        <w:t xml:space="preserve"> مصر. بعض الترجمات تسميه ملكًا والبعض الآخر تسميه فرعونًا. وأخرى تبادل بين اللفظتين. يُرجى الحفاظ على اتساق ترجمة مصطلح ملك/فرعون.</w:t>
      </w:r>
    </w:p>
    <w:p>
      <w:pPr>
        <w:bidi/>
      </w:pPr>
      <w:r>
        <w:rPr>
          <w:rtl/>
          <w:cs/>
          <w:lang w:val="ar_AE" w:bidi="ar_AE"/>
        </w:rPr>
      </w:r>
      <w:r>
        <w:rPr>
          <w:rtl/>
          <w:cs/>
          <w:lang w:val="ar_AE" w:bidi="ar_AE"/>
        </w:rPr>
        <w:t xml:space="preserve">أشار الإخوة الخمسة الذين التقوا بالفرعون إلى أنفسهم على أنهم </w:t>
      </w:r>
      <w:r>
        <w:rPr>
          <w:b/>
          <w:rtl/>
          <w:cs/>
          <w:lang w:val="ar_AE" w:bidi="ar_AE"/>
        </w:rPr>
        <w:t>عبيد</w:t>
      </w:r>
      <w:r>
        <w:rPr>
          <w:rtl/>
          <w:cs/>
          <w:lang w:val="ar_AE" w:bidi="ar_AE"/>
        </w:rPr>
        <w:t xml:space="preserve"> فرعون. وهذه عبارة من أدب الحديث مع الملوك. فهم ليسوا عبيده حقًا. يُرجى الحفاظ على اتساق ترجمة مصطلح عبد/خادم ووحدته في كل المقاطع. ستجدون مصطلح </w:t>
      </w:r>
      <w:r>
        <w:rPr>
          <w:rtl/>
          <w:cs/>
          <w:lang w:val="ar_AE" w:bidi="ar_AE"/>
        </w:rPr>
        <w:t>عبد/خادم</w:t>
      </w:r>
      <w:r>
        <w:rPr>
          <w:rtl/>
          <w:cs/>
          <w:lang w:val="ar_AE" w:bidi="ar_AE"/>
        </w:rPr>
        <w:t xml:space="preserve"> بتعريفه في قاموس الكلمات الرئيسية.</w:t>
      </w:r>
    </w:p>
    <w:p>
      <w:pPr>
        <w:bidi/>
      </w:pPr>
      <w:r>
        <w:rPr>
          <w:rtl/>
          <w:cs/>
          <w:lang w:val="ar_AE" w:bidi="ar_AE"/>
        </w:rPr>
      </w:r>
      <w:r>
        <w:rPr>
          <w:rtl/>
          <w:cs/>
          <w:lang w:val="ar_AE" w:bidi="ar_AE"/>
        </w:rPr>
        <w:t xml:space="preserve">عندما التقى يعقوب بفرعون، </w:t>
      </w:r>
      <w:r>
        <w:rPr>
          <w:b/>
          <w:rtl/>
          <w:cs/>
          <w:lang w:val="ar_AE" w:bidi="ar_AE"/>
        </w:rPr>
        <w:t>باركه</w:t>
      </w:r>
      <w:r>
        <w:rPr>
          <w:rtl/>
          <w:cs/>
          <w:lang w:val="ar_AE" w:bidi="ar_AE"/>
        </w:rPr>
        <w:t xml:space="preserve">. نحن لا نعرف ما البركة. تتم مناقشة مصطلح </w:t>
      </w:r>
      <w:r>
        <w:rPr>
          <w:rtl/>
          <w:cs/>
          <w:lang w:val="ar_AE" w:bidi="ar_AE"/>
        </w:rPr>
        <w:t>يبارك</w:t>
      </w:r>
      <w:r>
        <w:rPr>
          <w:rtl/>
          <w:cs/>
          <w:lang w:val="ar_AE" w:bidi="ar_AE"/>
        </w:rPr>
        <w:t xml:space="preserve"> في قاموس الكلمات الرئيسية. يُرجى الحفاظ على اتساق ترجمة مصطلح بارك ووحدته في كل المقاطع. بَارَك يعقوب فرعون عندما كان يغادر محضره. يُرجى الحفاظ على اتساق ترجمة مصطلح بارك ووحدته.</w:t>
      </w:r>
    </w:p>
    <w:p>
      <w:pPr>
        <w:bidi/>
      </w:pPr>
      <w:r>
        <w:rPr>
          <w:rtl/>
          <w:cs/>
          <w:lang w:val="ar_AE" w:bidi="ar_AE"/>
        </w:rPr>
      </w:r>
      <w:r>
        <w:rPr>
          <w:rtl/>
          <w:cs/>
          <w:lang w:val="ar_AE" w:bidi="ar_AE"/>
        </w:rPr>
        <w:t>أعطى يوسف يعقوب وإخوته أرض رعمسيس التي كانت جزءًا من أرض جاسان. كانت هذه أفضل أرض في مصر للرعاة. كما أعطى يوسف كل عائلة ما تحتاجه من طعام، حتى أصغر طفل كان لديه ما يكفي ليأكله.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47:13–26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47: 13–26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استقر يعقوب وأبناؤه في أرض جاسان في مصر. يواصل يوسف عمله حاكم مصر. وكان الله قد قالَ أن الجوع سيستمر سبع سنوات. وعندما طلب يوسف من إخوته أن ينتقلوا إلى مصر، كان قد مر على المجاعة بالفعل سنتين. هذا المقطع هو رواية سردية لكيفية إدارة يوسف للسيطرة على المجاعة على مدى السنوات الخمس التالية.</w:t>
      </w:r>
    </w:p>
    <w:p>
      <w:pPr>
        <w:bidi/>
      </w:pPr>
      <w:r>
        <w:rPr>
          <w:rtl/>
          <w:cs/>
          <w:lang w:val="ar_AE" w:bidi="ar_AE"/>
        </w:rPr>
      </w:r>
      <w:r>
        <w:rPr>
          <w:rtl/>
          <w:cs/>
          <w:lang w:val="ar_AE" w:bidi="ar_AE"/>
        </w:rPr>
        <w:t>ومع استمرار المجاعة، يستهلك الناس طعامهم. وكان الجوع شديدًا في مصر وفي كنعان. لم يكن لدى الشعب أي طعام. وبدأ الناس يجوعون. بدأ يوسف يبيع لهم الغلال التي جمعها وخزنها خلال سبع سنوات من الحصاد الوفير. كان الناس في مصر وكنعان يشترون الطعام ليأكلوا. ووضع يوسف كل المال في خزانة فرعون. الخزانة هي دار حفظ الأموال أو الأشياء الثمينة الأخرى لفرعون. وفي النهاية، نفد مال الناس. لم يكن لديهم مال ليشتروا الطعام.</w:t>
      </w:r>
    </w:p>
    <w:p>
      <w:pPr>
        <w:bidi/>
      </w:pPr>
      <w:r>
        <w:rPr>
          <w:rtl/>
          <w:cs/>
          <w:lang w:val="ar_AE" w:bidi="ar_AE"/>
        </w:rPr>
      </w:r>
      <w:r>
        <w:rPr>
          <w:rtl/>
          <w:cs/>
          <w:lang w:val="ar_AE" w:bidi="ar_AE"/>
        </w:rPr>
        <w:t>فأتى الشعب إلى يُوسُف طالبين الطعام. وطرح الشعب سؤالًا استنكاريًا. فيقولون: "لِمَاذَا نَمُوتُ أَمَامَ عَيْنَيْكَ نَحْنُ وَأَرْضُنَا جَمِيعًا؟" يمكن صياغتها إلى جملة خبرية مثل: "سنموت أمام عينيك". أمام عينيك مجاز يعني أن الناس سيموتون أمام يوسف مباشرة أو سيموتون قدامه في محضره.</w:t>
      </w:r>
    </w:p>
    <w:p>
      <w:pPr>
        <w:bidi/>
      </w:pPr>
      <w:r>
        <w:rPr>
          <w:rtl/>
          <w:cs/>
          <w:lang w:val="ar_AE" w:bidi="ar_AE"/>
        </w:rPr>
      </w:r>
      <w:r>
        <w:rPr>
          <w:rtl/>
          <w:cs/>
          <w:lang w:val="ar_AE" w:bidi="ar_AE"/>
        </w:rPr>
        <w:t>توقفوا وناقشوا: احكوا قصة عن مجاعة أو مرض يقتل كثيرين. كيف يصف الناس الفاجعة؟ كيف يتحدثون عن الأمر بحيث يعلم الجميع أن الوضع صعب للغاية وأن كثيرون يموتون جوعاً؟ استمعوا لتعرفوا ما إذا كانت ثمة أي مجاز في الوصف.</w:t>
      </w:r>
    </w:p>
    <w:p>
      <w:pPr>
        <w:bidi/>
      </w:pPr>
      <w:r>
        <w:rPr>
          <w:rtl/>
          <w:cs/>
          <w:lang w:val="ar_AE" w:bidi="ar_AE"/>
        </w:rPr>
      </w:r>
      <w:r>
        <w:rPr>
          <w:rtl/>
          <w:cs/>
          <w:lang w:val="ar_AE" w:bidi="ar_AE"/>
        </w:rPr>
        <w:t>وعلى ما يبدو كان الناس لا تزال لديهم مواشيهم. فيطلب يوسف من الشعب أن يحضروا مواشيهم مقابل الطعام. وبهذه الطريقة، أخذ يوسف جميع الحيوانات، والغنم والماعز والخيول والحمير والبقر. وأعطي الناس يوسف هذه الحيوانات، وأعطاهم يوسف الطعام. لم يتبق للشعب أي دابة.</w:t>
      </w:r>
    </w:p>
    <w:p>
      <w:pPr>
        <w:bidi/>
      </w:pPr>
      <w:r>
        <w:rPr>
          <w:rtl/>
          <w:cs/>
          <w:lang w:val="ar_AE" w:bidi="ar_AE"/>
        </w:rPr>
      </w:r>
      <w:r>
        <w:rPr>
          <w:rtl/>
          <w:cs/>
          <w:lang w:val="ar_AE" w:bidi="ar_AE"/>
        </w:rPr>
        <w:t>وفي العام التالي، كانت لا تزال المجاعة شديدة. لم يكن لدى الشعب مال أو مواش. وكان الناس جائعين من قلة الطعام. ومرة أخرى، يطرح الناس سؤالًا استنكاريًا. فيقولون: "لِمَاذَا نَمُوتُ أَمَامَ عَيْنَيْكَ نَحْنُ وَأَرْضُنَا جَمِيعًا؟" فعرض الشعب أرضهم ليوسف وأنفسهم عبيدًا مقابل الطعام. ويخبر الناس يوسف أنه إذا مات الناس، فلن يكون هناك أحد ليعمل الأرض. وستبور الأرض ويملأها الحسك.</w:t>
      </w:r>
    </w:p>
    <w:p>
      <w:pPr>
        <w:bidi/>
      </w:pPr>
      <w:r>
        <w:rPr>
          <w:rtl/>
          <w:cs/>
          <w:lang w:val="ar_AE" w:bidi="ar_AE"/>
        </w:rPr>
      </w:r>
      <w:r>
        <w:rPr>
          <w:rtl/>
          <w:cs/>
          <w:lang w:val="ar_AE" w:bidi="ar_AE"/>
        </w:rPr>
        <w:t>وقايض يوسف الغلال مقابل كل الأرض في مصر واشتراها. فكانت الأرض ملك لفرعون، وليس ليوسف. وقد صار الشعب عبيدًا لفرعون. وأعطاهم يوسف طعامًا ليأكلوا مقابل أرضهم.</w:t>
      </w:r>
    </w:p>
    <w:p>
      <w:pPr>
        <w:bidi/>
      </w:pPr>
      <w:r>
        <w:rPr>
          <w:rtl/>
          <w:cs/>
          <w:lang w:val="ar_AE" w:bidi="ar_AE"/>
        </w:rPr>
      </w:r>
      <w:r>
        <w:rPr>
          <w:rtl/>
          <w:cs/>
          <w:lang w:val="ar_AE" w:bidi="ar_AE"/>
        </w:rPr>
        <w:t>لم يكن الكهنة في مصر مضطرين إلى بيع أرضهم للحصول على الطعام. إذ كان بينهم وبين فرعون ثمة اتفاق. فأخذ الكهنة طعامهم من فرعون. وكان هؤلاء الكهنة يخدمون آلهة مصرية مختلفة.</w:t>
      </w:r>
    </w:p>
    <w:p>
      <w:pPr>
        <w:bidi/>
      </w:pPr>
      <w:r>
        <w:rPr>
          <w:rtl/>
          <w:cs/>
          <w:lang w:val="ar_AE" w:bidi="ar_AE"/>
        </w:rPr>
      </w:r>
      <w:r>
        <w:rPr>
          <w:rtl/>
          <w:cs/>
          <w:lang w:val="ar_AE" w:bidi="ar_AE"/>
        </w:rPr>
        <w:t>بعد شراء الأرض، عرض يوسف أن يعطي الناس البذور ليزرعوها. وكان الشرط هو أن يذهب عشرين في المئة أو خمس الحصاد إلى فرعون. وكان الناس يحتفظون بثمانين في المئة أو أربعة أخماس حصادهم لعائلاتهم. كان هذا المحصول ملكاً لهم ليفعلوا به ما يشاؤون.</w:t>
      </w:r>
    </w:p>
    <w:p>
      <w:pPr>
        <w:bidi/>
      </w:pPr>
      <w:r>
        <w:rPr>
          <w:rtl/>
          <w:cs/>
          <w:lang w:val="ar_AE" w:bidi="ar_AE"/>
        </w:rPr>
      </w:r>
      <w:r>
        <w:rPr>
          <w:rtl/>
          <w:cs/>
          <w:lang w:val="ar_AE" w:bidi="ar_AE"/>
        </w:rPr>
        <w:t>توقفوا وناقشوا: تحدثوا عن دفع الضرائب أو إعطاء جزء مما تكسبونه أو تحصدونه لشخص آخر. استمع إلى كيفية شرح المبلغ المستحق. قد يستخدم البعض كسور مثل 1/5 أو قد يستخدم البعض نسب مئوية مثل عشرين في المئة. أن نقول 1/5 أو 20 في المئة هي طريقتان لقول الكمية عينها.</w:t>
      </w:r>
    </w:p>
    <w:p>
      <w:pPr>
        <w:bidi/>
      </w:pPr>
      <w:r>
        <w:rPr>
          <w:rtl/>
          <w:cs/>
          <w:lang w:val="ar_AE" w:bidi="ar_AE"/>
        </w:rPr>
      </w:r>
      <w:r>
        <w:rPr>
          <w:rtl/>
          <w:cs/>
          <w:lang w:val="ar_AE" w:bidi="ar_AE"/>
        </w:rPr>
        <w:t xml:space="preserve">وكان الناس سعداء بفكرة يوسف. فقالوا: "لقد أنقذت حياتنا!" ويعرض الشعب أن يصبحوا عبيدًا لفرعون. </w:t>
      </w:r>
    </w:p>
    <w:p>
      <w:pPr>
        <w:bidi/>
      </w:pPr>
      <w:r>
        <w:rPr>
          <w:rtl/>
          <w:cs/>
          <w:lang w:val="ar_AE" w:bidi="ar_AE"/>
        </w:rPr>
      </w:r>
      <w:r>
        <w:rPr>
          <w:rtl/>
          <w:cs/>
          <w:lang w:val="ar_AE" w:bidi="ar_AE"/>
        </w:rPr>
        <w:t>ثم يصدر يوسف مرسوم أو إعلانًا ليعرف الجميع. قال يوسف إن خمس كل المحاصيل سيعود إلى فرعون. ويقول المقطع إن هذا المرسوم لا يزال سارياً إلى اليوم. وهذا يعني أن المرسوم كان لا يزال سارًا عندما كُتبت هذه القصة.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المجاعة شديدة. الشعب لا يملك طعامًا أو مالًا ليشتروا الطعام. يطلب يوسف من الشعب أن يحضروا مواشيهم أو حيواناتهم مقابل الطعام.</w:t>
      </w:r>
    </w:p>
    <w:p>
      <w:pPr>
        <w:bidi/>
      </w:pPr>
      <w:r>
        <w:rPr>
          <w:rtl/>
          <w:cs/>
          <w:lang w:val="ar_AE" w:bidi="ar_AE"/>
        </w:rPr>
      </w:r>
      <w:r>
        <w:rPr>
          <w:b/>
          <w:rtl/>
          <w:cs/>
          <w:lang w:val="ar_AE" w:bidi="ar_AE"/>
        </w:rPr>
        <w:t>المشهد الثاني:</w:t>
      </w:r>
      <w:r>
        <w:rPr>
          <w:rtl/>
          <w:cs/>
          <w:lang w:val="ar_AE" w:bidi="ar_AE"/>
        </w:rPr>
        <w:t xml:space="preserve"> المجاعة مستمرة. لم يعد للناس حيوانات أخرى. يعرض الشعب أن يصبحوا عبيدًا لفرعونهم ويبيعون أرضهم له مقابل الطعام.</w:t>
      </w:r>
    </w:p>
    <w:p>
      <w:pPr>
        <w:bidi/>
      </w:pPr>
      <w:r>
        <w:rPr>
          <w:rtl/>
          <w:cs/>
          <w:lang w:val="ar_AE" w:bidi="ar_AE"/>
        </w:rPr>
      </w:r>
      <w:r>
        <w:rPr>
          <w:b/>
          <w:rtl/>
          <w:cs/>
          <w:lang w:val="ar_AE" w:bidi="ar_AE"/>
        </w:rPr>
        <w:t>المشهد الثالث:</w:t>
      </w:r>
      <w:r>
        <w:rPr>
          <w:rtl/>
          <w:cs/>
          <w:lang w:val="ar_AE" w:bidi="ar_AE"/>
        </w:rPr>
        <w:t xml:space="preserve"> يعطي يوسف البذور ليزرعوا حتى يكون هناك حصاد. يخبر يوسف الشعب أنهم يجب أن يعطوا خُمس المحصول كل عام لفرعون.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الشعب</w:t>
      </w:r>
    </w:p>
    <w:p>
      <w:pPr>
        <w:pStyle w:val="ListBullet"/>
        <w:bidi/>
        <w:spacing w:line="240" w:lineRule="auto"/>
        <w:ind w:left="720"/>
      </w:pPr>
      <w:r>
        <w:rPr>
          <w:rtl/>
          <w:cs/>
          <w:lang w:val="ar_AE" w:bidi="ar_AE"/>
        </w:rPr>
      </w:r>
      <w:r>
        <w:rPr>
          <w:rtl/>
          <w:cs/>
          <w:lang w:val="ar_AE" w:bidi="ar_AE"/>
        </w:rPr>
        <w:t>ذكر اسم فرعون</w:t>
      </w:r>
    </w:p>
    <w:p>
      <w:pPr>
        <w:pStyle w:val="ListBullet"/>
        <w:bidi/>
        <w:spacing w:line="240" w:lineRule="auto"/>
        <w:ind w:left="720"/>
      </w:pPr>
      <w:r>
        <w:rPr>
          <w:rtl/>
          <w:cs/>
          <w:lang w:val="ar_AE" w:bidi="ar_AE"/>
        </w:rPr>
      </w:r>
      <w:r>
        <w:rPr>
          <w:rtl/>
          <w:cs/>
          <w:lang w:val="ar_AE" w:bidi="ar_AE"/>
        </w:rPr>
        <w:t>ذكر الكهنة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بينما كان أبو يوسف وإخوته يستقرون في أرض جاسان، لم يكن المصريون يجدون الطعام. تستخدم بعض الترجمات كلمة لبدء القصة تعني أن الحدثين يحدثان في الوقت نفسه. تستخدم إحدى الترجمات كلمة "في غضون ذلك". ويستخدم آخرون كلمة "الآن". يشير استخدام هذه الكلمة إلى أن توطين يوسف لعائلته ونفاد الطعام من الناس حدث في الوقت نفسه.</w:t>
      </w:r>
    </w:p>
    <w:p>
      <w:pPr>
        <w:bidi/>
      </w:pPr>
      <w:r>
        <w:rPr>
          <w:rtl/>
          <w:cs/>
          <w:lang w:val="ar_AE" w:bidi="ar_AE"/>
        </w:rPr>
      </w:r>
      <w:r>
        <w:rPr>
          <w:rtl/>
          <w:cs/>
          <w:lang w:val="ar_AE" w:bidi="ar_AE"/>
        </w:rPr>
        <w:t>توقفوا وناقشوا: احكوا قصة يحدث فيها شيئين في الوقت نفسه. انتبهوا إلى العبارات التمهيدية. كيف يخبر الراوي الجمهور أن هذه الأحداث تحدث في الوقت نفسه؟</w:t>
      </w:r>
    </w:p>
    <w:p>
      <w:pPr>
        <w:bidi/>
      </w:pPr>
      <w:r>
        <w:rPr>
          <w:rtl/>
          <w:cs/>
          <w:lang w:val="ar_AE" w:bidi="ar_AE"/>
        </w:rPr>
      </w:r>
      <w:r>
        <w:rPr>
          <w:rtl/>
          <w:cs/>
          <w:lang w:val="ar_AE" w:bidi="ar_AE"/>
        </w:rPr>
        <w:t>امتدت المجاعة في شدتها. لقد أنفق الشعب كل أمواله على شراء الطعام من يوسف. يضع يوسف المال في خزانة فرعون. لا يحتفظ يوسف بالمال له. عندما لا يكون لدى الناس المزيد من المال، يأتون إلى يوسف ليطلبوا المزيد من الطعام. يقترح يوسف أن يقدموا مواشيهم مقابل شراء الطعام. يعطي الناس يوسف حيواناتهم، فيعطيهم يوسف الطعام. فتصبح الماشية ملك فرعون.</w:t>
      </w:r>
    </w:p>
    <w:p>
      <w:pPr>
        <w:bidi/>
      </w:pPr>
      <w:r>
        <w:rPr>
          <w:rtl/>
          <w:cs/>
          <w:lang w:val="ar_AE" w:bidi="ar_AE"/>
        </w:rPr>
      </w:r>
      <w:r>
        <w:rPr>
          <w:rtl/>
          <w:cs/>
          <w:lang w:val="ar_AE" w:bidi="ar_AE"/>
        </w:rPr>
        <w:t>يسأل الناس سؤالاً لا يحتاج إلى إجابة هنا وفي المشهد الثالث. يقولون: "لماذا نموت أمام عينيك؟" عندما يسألون هذا السؤال، لا يتوقعون إجابة. يقولون أنه من الأفضل التخلي عن الحيوانات بدلاً من الموت. في المشهد الثالث، من الأفضل التخلي عن أرضهم وحريتهم بدلاً من الموت.</w:t>
      </w:r>
    </w:p>
    <w:p>
      <w:pPr>
        <w:bidi/>
      </w:pPr>
      <w:r>
        <w:rPr>
          <w:rtl/>
          <w:cs/>
          <w:lang w:val="ar_AE" w:bidi="ar_AE"/>
        </w:rPr>
      </w:r>
      <w:r>
        <w:rPr>
          <w:rtl/>
          <w:cs/>
          <w:lang w:val="ar_AE" w:bidi="ar_AE"/>
        </w:rPr>
        <w:t>في المشهد الثاني، المجاعة مستمرة. فالشعب خلا من الطعام والمال والماشية. فيأتون إلى يوسف مجددًا طلبًا للطعام. يعرض الشعب بيع أراضيهم ليوسف ويصيروا هم أنفسهم عبيدًا مقابل الطعام. يخبر الناس يوسف أنه إذا مات جميع الناس، فلن يبقى أحد في مصر. ستغدو الأرض قاحلة. لكن إذا عاشوا، فيستمروا في زراعة الأرض وإنتاج المحاصيل عندما تنتهي المجاعة. يوافق يوسف على مطلبهم. فالأرض الآن ملك لفرعون. والشعب عبيد لديه. ويوسف يعطيهم الطعام.</w:t>
      </w:r>
    </w:p>
    <w:p>
      <w:pPr>
        <w:bidi/>
      </w:pPr>
      <w:r>
        <w:rPr>
          <w:rtl/>
          <w:cs/>
          <w:lang w:val="ar_AE" w:bidi="ar_AE"/>
        </w:rPr>
      </w:r>
      <w:r>
        <w:rPr>
          <w:rtl/>
          <w:cs/>
          <w:lang w:val="ar_AE" w:bidi="ar_AE"/>
        </w:rPr>
        <w:t>لم يشتري يُوسُف أرض الكهنة. كان الكهنة يخدمون آلهة مصر العديدة. أما الكهنة، فكانوا يتمتعون بعلاقة خاصة من فرعون. وقد أعطى فرعون الكهنة طعامًا ليأكلوا. فلم يضطروا إلى بيع أراضيهم.</w:t>
      </w:r>
    </w:p>
    <w:p>
      <w:pPr>
        <w:bidi/>
      </w:pPr>
      <w:r>
        <w:rPr>
          <w:rtl/>
          <w:cs/>
          <w:lang w:val="ar_AE" w:bidi="ar_AE"/>
        </w:rPr>
      </w:r>
      <w:r>
        <w:rPr>
          <w:rtl/>
          <w:cs/>
          <w:lang w:val="ar_AE" w:bidi="ar_AE"/>
        </w:rPr>
        <w:t>في المشهد الثالث، يأتي الشعب إلى يوسف مرة أخرى. ليس لديهم ما يبيعون مقابل الطعام. يعرض يوسف على الشعب أن يزرعوا البذور حتى يحصلوا على حصاد. يخبر يوسف الشعب أن 1/5 أو 20 في المئة من المحصول سيعود إلى فرعون. يقبل الشعب هذا العرض. ظل هذا الاقتراح قانونًا في مصر.</w:t>
      </w:r>
    </w:p>
    <w:p>
      <w:pPr>
        <w:bidi/>
      </w:pPr>
      <w:r>
        <w:rPr>
          <w:rtl/>
          <w:cs/>
          <w:lang w:val="ar_AE" w:bidi="ar_AE"/>
        </w:rPr>
      </w:r>
      <w:r>
        <w:rPr>
          <w:rtl/>
          <w:cs/>
          <w:lang w:val="ar_AE" w:bidi="ar_AE"/>
        </w:rPr>
        <w:t>توقفوا وناقشوا: قد يجد بعض الناس صعوبة في شرح النسب المئوية أو أجزاء شيء ما. قد تستخدمون أكوام من الحجارة أو العصي. احصوا عدد القطع في الكومة. إذا كان هناك خمسة أحجار، فيمكنك أخذ حجرًا إلى جانب واحد وترك أربعة أحجار في الكومة. يمكنكم استخدام عشرة أحجار ووضع حجرين إلى جانب واحد أو استخدام 20 حجرًا ووضعها أربعة أحجار إلى جانب واحد. وسيساعد هذا مترجميكم على شرح المرسوم الذي أعطاه يوسف للشعب بوضوح.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الشعب</w:t>
      </w:r>
    </w:p>
    <w:p>
      <w:pPr>
        <w:pStyle w:val="ListBullet"/>
        <w:bidi/>
        <w:spacing w:line="240" w:lineRule="auto"/>
        <w:ind w:left="720"/>
      </w:pPr>
      <w:r>
        <w:rPr>
          <w:rtl/>
          <w:cs/>
          <w:lang w:val="ar_AE" w:bidi="ar_AE"/>
        </w:rPr>
      </w:r>
      <w:r>
        <w:rPr>
          <w:rtl/>
          <w:cs/>
          <w:lang w:val="ar_AE" w:bidi="ar_AE"/>
        </w:rPr>
        <w:t>ذكر اسم فرعون</w:t>
      </w:r>
    </w:p>
    <w:p>
      <w:pPr>
        <w:pStyle w:val="ListBullet"/>
        <w:bidi/>
        <w:spacing w:line="240" w:lineRule="auto"/>
        <w:ind w:left="720"/>
      </w:pPr>
      <w:r>
        <w:rPr>
          <w:rtl/>
          <w:cs/>
          <w:lang w:val="ar_AE" w:bidi="ar_AE"/>
        </w:rPr>
      </w:r>
      <w:r>
        <w:rPr>
          <w:rtl/>
          <w:cs/>
          <w:lang w:val="ar_AE" w:bidi="ar_AE"/>
        </w:rPr>
        <w:t>ذكر الكهنة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يبيع يُوسف للشعب القمح ليأكلوا. وفي النهاية، ينفق الناس كل أموالهم ولم يتبق لهم أي شيء ليبتاعوا المزيد من الطعام. فالشعب جائع يأتي الشعب إلى يُوسُف طالبين الطعام. فقالوا ليوسف: "سنموت أمام عينيك من الجوع، ويجد يوسف حلًا، ويقترح أن يعطي الشعب له حيواناتهم أو مواشيهم، وفي المقابل يعطيهم يُوسُف قمحًا. فيمتلك فرعون ماشية الشعب. يقبل الناس فكرة يُوسُف ويحصلون على طعامهم لهذه السنة.</w:t>
      </w:r>
    </w:p>
    <w:p>
      <w:pPr>
        <w:bidi/>
      </w:pPr>
      <w:r>
        <w:rPr>
          <w:rtl/>
          <w:cs/>
          <w:lang w:val="ar_AE" w:bidi="ar_AE"/>
        </w:rPr>
      </w:r>
      <w:r>
        <w:rPr>
          <w:rtl/>
          <w:cs/>
          <w:lang w:val="ar_AE" w:bidi="ar_AE"/>
        </w:rPr>
        <w:t>أوقفوا التمثيل: اسألوا الشعب: "ما شعوركم الآن بشأن هذه المجاعة؟" قد تسمعون عبارات مثل: "نشعر وكأننا لن نحصل على الطعام مرة أخرى. "لم أر قط أي شيء مثل هذا. وتضور عائلتي جوعًا. ويقول يُوسُف لنبع له حيواناتنا مقابل القمح. علينا أن نفعل ذلك، لأن الحيوانات ستموت على أي حال من دون طعام. فهم يحتاجون إلى الطعام مثلنا. لا أعرف ماذا سأفعل من دون حماري أو بقرتي. لكن يجب أن يكون لدينا طعام للأطفال". اسألوا يُوسُف: "ما شعورك حيال أخذ حيواناتهم هكذا؟" قد تسمعون عبارات مثل: "أفعل هذا لأحافظ على الحيوانات حية. إنهم سيذبحون الحيوانات ويأكلونها إن لم أخذها منهم. سوف نحتاج إلى قطعاننا ومواشينا عندما تنتهي المجاعة. سأعمل على الاهتمام بالحيوانات. واصلوا التمثيل.</w:t>
      </w:r>
    </w:p>
    <w:p>
      <w:pPr>
        <w:bidi/>
      </w:pPr>
      <w:r>
        <w:rPr>
          <w:rtl/>
          <w:cs/>
          <w:lang w:val="ar_AE" w:bidi="ar_AE"/>
        </w:rPr>
      </w:r>
      <w:r>
        <w:rPr>
          <w:rtl/>
          <w:cs/>
          <w:lang w:val="ar_AE" w:bidi="ar_AE"/>
        </w:rPr>
        <w:t>في المشهد الثاني، المجاعة مستمرة. فالشعب جائع. ولا يملكون المال ولا حيوانات ليقايضوها بالطعام. ويأتي الشعب إلى يُوسُف ويعرضون بيع أرضهم مقابل الطعام. ويعرض الشعب أن يصبحوا عبيدًا لفرعون. ويقولون إنهم إن ماتوا، فلن يتبقى أحد في مصر ليعمل الأرض. فاشترى يوسف كل الأرض في مصر لفرعون. وقد صار الشعب عبيدًا لفرعون.</w:t>
      </w:r>
    </w:p>
    <w:p>
      <w:pPr>
        <w:bidi/>
      </w:pPr>
      <w:r>
        <w:rPr>
          <w:rtl/>
          <w:cs/>
          <w:lang w:val="ar_AE" w:bidi="ar_AE"/>
        </w:rPr>
      </w:r>
      <w:r>
        <w:rPr>
          <w:rtl/>
          <w:cs/>
          <w:lang w:val="ar_AE" w:bidi="ar_AE"/>
        </w:rPr>
        <w:t>أوقفوا التمثيل: اسألوا الناس: "لماذا تقدمون حريتكم مقابل الطعام؟ إذا صرت عبدًا، فلن تكون حرًّا". قد تسمعون عبارات مثل: "من دون طعام، سنموت. العيش من دون حرية أفضل من الموت. أريد لأبنائي الحياة. وهذا هو السبيل الوحيد لحياتهم. لقد عملنا هذه الأرض لأجيال. لا أريد أن لهذه الأرض أن تبور أو يغزوها الزوان. أريد أن أعيش هنا وأربى عائلتي على هذه الأرض. أن نبيعها لفرعون حتى نأكل، هو الحل الوحيد". واصلوا التمثيل.</w:t>
      </w:r>
    </w:p>
    <w:p>
      <w:pPr>
        <w:bidi/>
      </w:pPr>
      <w:r>
        <w:rPr>
          <w:rtl/>
          <w:cs/>
          <w:lang w:val="ar_AE" w:bidi="ar_AE"/>
        </w:rPr>
      </w:r>
      <w:r>
        <w:rPr>
          <w:rtl/>
          <w:cs/>
          <w:lang w:val="ar_AE" w:bidi="ar_AE"/>
        </w:rPr>
        <w:t>لم يشتري يُوسُف أرض الكهنة. كان الكهنة يخدمون آلهة مصر العديدة. وقد أعطى فرعون الكهنة طعامًا ليأكلوا. وبما أن الكهنة كانوا لهم طعامهم، فلم يكونوا بحاجة إلى بيع أرضهم.</w:t>
      </w:r>
    </w:p>
    <w:p>
      <w:pPr>
        <w:bidi/>
      </w:pPr>
      <w:r>
        <w:rPr>
          <w:rtl/>
          <w:cs/>
          <w:lang w:val="ar_AE" w:bidi="ar_AE"/>
        </w:rPr>
      </w:r>
      <w:r>
        <w:rPr>
          <w:rtl/>
          <w:cs/>
          <w:lang w:val="ar_AE" w:bidi="ar_AE"/>
        </w:rPr>
        <w:t>في المشهد الثالث، المجاعة مستمرة. ولم يعد للناس أي شيء. لا مال ولا حيوان ولا أرض. فكلها يملكها فرعون. فالشعب نفسه الآن عبيد لدى فرعون. يعرض يوسف على الشعب أن يزرعوا البذور حتى يحصلوا على حصاد. ويأمرهم بأن يقدموا الخُمس إلى فرعون. فيقبل الشعب اقتراح يوسف. ويسعد الشعب بإعطاء فرعون خُمس الحصاد. ويخبر الشعب يوسف: "لقد أنقذت حياتنا". وقد وضع يوسف قانونًا مفاده أن على الشعب تقديم خُمس المحصول كل عام لفرعون.</w:t>
      </w:r>
    </w:p>
    <w:p>
      <w:pPr>
        <w:bidi/>
      </w:pPr>
      <w:r>
        <w:rPr>
          <w:rtl/>
          <w:cs/>
          <w:lang w:val="ar_AE" w:bidi="ar_AE"/>
        </w:rPr>
      </w:r>
      <w:r>
        <w:rPr>
          <w:rtl/>
          <w:cs/>
          <w:lang w:val="ar_AE" w:bidi="ar_AE"/>
        </w:rPr>
        <w:t>أوقفوا التمثيل: اسألوا يوسف: "ما هو شعورك الآن؟" قد تسمعون عبارات مثل: "أنا سعيد حقًا. وقد نجت مصر من المجاعة. لن ينقطع الحصاد مجددًا. أخضع لقانون تقديم خُمس المحصول لفرعون. مما يتيح لفرعون تخزين الفائض وحفظه تحسبًا لوقوع مجاعة أخرى. فإذا وقعت المجاعة، سيجد الشعب طعامًا. لقد أثريت فرعون. لقد اجتهدت في عملي بأمانة. أظن أن فرعون راضٍ. وآمل أن الله راضي". اسأل فرعون: "بما تشعر الآن؟" قد تسمعون عبارات مثل: "أنا سعيد جدًا بيوسف وعمله. لقد نجح فيه! لا أعرف إله يُوسُف، لكنه قد باركه. كما باركني يعقوب أيضًا. ربما لهذا السبب أنا مبارك أيضًا. ووجد الشعب طعامه وهم راضون بطريقة تعامل يوسف معهم. أنا سعيد لأنني عيَّنت يُوسُف لهذه المهمة".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امتدت </w:t>
      </w:r>
      <w:r>
        <w:rPr>
          <w:b/>
          <w:rtl/>
          <w:cs/>
          <w:lang w:val="ar_AE" w:bidi="ar_AE"/>
        </w:rPr>
        <w:t>المجاعة</w:t>
      </w:r>
      <w:r>
        <w:rPr>
          <w:rtl/>
          <w:cs/>
          <w:lang w:val="ar_AE" w:bidi="ar_AE"/>
        </w:rPr>
        <w:t xml:space="preserve"> في شدتها. يُرجى الحفاظ على اتساق ترجمة لفظة مجاعة ووحدتها في كل المقاطع.</w:t>
      </w:r>
    </w:p>
    <w:p>
      <w:pPr>
        <w:bidi/>
      </w:pPr>
      <w:r>
        <w:rPr>
          <w:rtl/>
          <w:cs/>
          <w:lang w:val="ar_AE" w:bidi="ar_AE"/>
        </w:rPr>
      </w:r>
      <w:r>
        <w:rPr>
          <w:rtl/>
          <w:cs/>
          <w:lang w:val="ar_AE" w:bidi="ar_AE"/>
        </w:rPr>
        <w:t xml:space="preserve">يُدعى </w:t>
      </w:r>
      <w:r>
        <w:rPr>
          <w:b/>
          <w:rtl/>
          <w:cs/>
          <w:lang w:val="ar_AE" w:bidi="ar_AE"/>
        </w:rPr>
        <w:t>ملك</w:t>
      </w:r>
      <w:r>
        <w:rPr>
          <w:rtl/>
          <w:cs/>
          <w:lang w:val="ar_AE" w:bidi="ar_AE"/>
        </w:rPr>
        <w:t xml:space="preserve"> مصر أيضًا </w:t>
      </w:r>
      <w:r>
        <w:rPr>
          <w:b/>
          <w:rtl/>
          <w:cs/>
          <w:lang w:val="ar_AE" w:bidi="ar_AE"/>
        </w:rPr>
        <w:t>فرعون</w:t>
      </w:r>
      <w:r>
        <w:rPr>
          <w:rtl/>
          <w:cs/>
          <w:lang w:val="ar_AE" w:bidi="ar_AE"/>
        </w:rPr>
        <w:t>. وفرعون هو لقب ملك مصر. تستخدم بعض الترجمات كلمة ملك، وأخرى تستخدم فرعون، وبعضها يستخدم كليهما. يُرجى الحفاظ على اتساق ترجمة مصطلح فرعون/ملك ووحدته في كل المقاطع.</w:t>
      </w:r>
    </w:p>
    <w:p>
      <w:pPr>
        <w:bidi/>
      </w:pPr>
      <w:r>
        <w:rPr>
          <w:rtl/>
          <w:cs/>
          <w:lang w:val="ar_AE" w:bidi="ar_AE"/>
        </w:rPr>
      </w:r>
      <w:r>
        <w:rPr>
          <w:rtl/>
          <w:cs/>
          <w:lang w:val="ar_AE" w:bidi="ar_AE"/>
        </w:rPr>
        <w:t xml:space="preserve">وكان الناس يبيعون </w:t>
      </w:r>
      <w:r>
        <w:rPr>
          <w:b/>
          <w:rtl/>
          <w:cs/>
          <w:lang w:val="ar_AE" w:bidi="ar_AE"/>
        </w:rPr>
        <w:t>مواشيهم</w:t>
      </w:r>
      <w:r>
        <w:rPr>
          <w:rtl/>
          <w:cs/>
          <w:lang w:val="ar_AE" w:bidi="ar_AE"/>
        </w:rPr>
        <w:t xml:space="preserve"> ليوسف مقابل الطعام. تشير كلمة الماشية إلى جميع الحيوانات التي تُستخدم في الزراعة مثل الغنم والماعز والأبقار والحمير والجمال والخيول. يُرجى الحفاظ على اتساق ترجمة لفظة ماشية ووحدتها في كل المقاطع.</w:t>
      </w:r>
    </w:p>
    <w:p>
      <w:pPr>
        <w:bidi/>
      </w:pPr>
      <w:r>
        <w:rPr>
          <w:rtl/>
          <w:cs/>
          <w:lang w:val="ar_AE" w:bidi="ar_AE"/>
        </w:rPr>
      </w:r>
      <w:r>
        <w:rPr>
          <w:rtl/>
          <w:cs/>
          <w:lang w:val="ar_AE" w:bidi="ar_AE"/>
        </w:rPr>
        <w:t xml:space="preserve">وعرض الناس أن يصبحوا </w:t>
      </w:r>
      <w:r>
        <w:rPr>
          <w:b/>
          <w:rtl/>
          <w:cs/>
          <w:lang w:val="ar_AE" w:bidi="ar_AE"/>
        </w:rPr>
        <w:t>عبيدًا</w:t>
      </w:r>
      <w:r>
        <w:rPr>
          <w:rtl/>
          <w:cs/>
          <w:lang w:val="ar_AE" w:bidi="ar_AE"/>
        </w:rPr>
        <w:t xml:space="preserve"> لفرعونهم من أجل الطعام. وكلمتي عبد وخادم هي كلمة واحدة في اللغة الأصلية. ستجدون مصطلح </w:t>
      </w:r>
      <w:r>
        <w:rPr>
          <w:rtl/>
          <w:cs/>
          <w:lang w:val="ar_AE" w:bidi="ar_AE"/>
        </w:rPr>
        <w:t>عبد</w:t>
      </w:r>
      <w:r>
        <w:rPr>
          <w:rtl/>
          <w:cs/>
          <w:lang w:val="ar_AE" w:bidi="ar_AE"/>
        </w:rPr>
        <w:t xml:space="preserve"> في قاموس الكلمات الرئيسية. يُرجى الحفاظ على اتساق ترجمة مصطلح عبد ووحدته في كل المقاطع.</w:t>
      </w:r>
    </w:p>
    <w:p>
      <w:pPr>
        <w:bidi/>
      </w:pPr>
      <w:r>
        <w:rPr>
          <w:rtl/>
          <w:cs/>
          <w:lang w:val="ar_AE" w:bidi="ar_AE"/>
        </w:rPr>
      </w:r>
      <w:r>
        <w:rPr>
          <w:rtl/>
          <w:cs/>
          <w:lang w:val="ar_AE" w:bidi="ar_AE"/>
        </w:rPr>
        <w:t xml:space="preserve">عرض يوسف أن يعطي الناس </w:t>
      </w:r>
      <w:r>
        <w:rPr>
          <w:b/>
          <w:rtl/>
          <w:cs/>
          <w:lang w:val="ar_AE" w:bidi="ar_AE"/>
        </w:rPr>
        <w:t>بذرًا</w:t>
      </w:r>
      <w:r>
        <w:rPr>
          <w:rtl/>
          <w:cs/>
          <w:lang w:val="ar_AE" w:bidi="ar_AE"/>
        </w:rPr>
        <w:t xml:space="preserve"> ليزرعوا مقابل أرضهم. ستجدون مصطلح </w:t>
      </w:r>
      <w:r>
        <w:rPr>
          <w:rtl/>
          <w:cs/>
          <w:lang w:val="ar_AE" w:bidi="ar_AE"/>
        </w:rPr>
        <w:t>بذر</w:t>
      </w:r>
      <w:r>
        <w:rPr>
          <w:rtl/>
          <w:cs/>
          <w:lang w:val="ar_AE" w:bidi="ar_AE"/>
        </w:rPr>
        <w:t xml:space="preserve"> بتعريفه في قاموس الكلمات الرئيسية. إن كلمة البذور هنا تعني الحبوب الصغيرة التي تزرع في الأرض التي تنمو وتنتج الحبوب.</w:t>
      </w:r>
    </w:p>
    <w:p>
      <w:pPr>
        <w:bidi/>
      </w:pPr>
      <w:r>
        <w:rPr>
          <w:rtl/>
          <w:cs/>
          <w:lang w:val="ar_AE" w:bidi="ar_AE"/>
        </w:rPr>
      </w:r>
      <w:r>
        <w:rPr>
          <w:rtl/>
          <w:cs/>
          <w:lang w:val="ar_AE" w:bidi="ar_AE"/>
        </w:rPr>
        <w:t xml:space="preserve">ولم يبع </w:t>
      </w:r>
      <w:r>
        <w:rPr>
          <w:b/>
          <w:rtl/>
          <w:cs/>
          <w:lang w:val="ar_AE" w:bidi="ar_AE"/>
        </w:rPr>
        <w:t>الكهنة</w:t>
      </w:r>
      <w:r>
        <w:rPr>
          <w:rtl/>
          <w:cs/>
          <w:lang w:val="ar_AE" w:bidi="ar_AE"/>
        </w:rPr>
        <w:t xml:space="preserve"> أرضهم مقابل الطعام. إذ كان بينهم وبين فرعون ثمة اتفاق. وقد قدم فرعون طعامًا للكهنة. ستجدون مناقشة في مصطلح </w:t>
      </w:r>
      <w:r>
        <w:rPr>
          <w:rtl/>
          <w:cs/>
          <w:lang w:val="ar_AE" w:bidi="ar_AE"/>
        </w:rPr>
        <w:t>كاهن</w:t>
      </w:r>
      <w:r>
        <w:rPr>
          <w:rtl/>
          <w:cs/>
          <w:lang w:val="ar_AE" w:bidi="ar_AE"/>
        </w:rPr>
        <w:t xml:space="preserve"> في قاموس الكلمات الرئيسية. هنا يقوم الكاهن بخدمة صنم. هذا الكاهن لا يخدم الله. والكلمة التي استخدمتموها هي عينها التي استخدمتموها في المقاطع الأخرى للإشارة إلى كاهن الخيمة أو الهيكل.</w:t>
      </w:r>
    </w:p>
    <w:p>
      <w:pPr>
        <w:bidi/>
      </w:pPr>
      <w:r>
        <w:rPr>
          <w:rtl/>
          <w:cs/>
          <w:lang w:val="ar_AE" w:bidi="ar_AE"/>
        </w:rPr>
      </w:r>
      <w:r>
        <w:rPr>
          <w:rtl/>
          <w:cs/>
          <w:lang w:val="ar_AE" w:bidi="ar_AE"/>
        </w:rPr>
        <w:t>وكان مطلوبا من الناس أن يعطوا خمس حصادهم كل عام لفرعون. والخُمس يعادل عشرين بالمئة. ويحفظون هم بأربعة أخماس المحصول أو 80 بالمئة لعائلاتهم. استخدم الطريقة المعتادة لوصف ما هو مستحق للحكومة.</w:t>
      </w:r>
    </w:p>
    <w:p>
      <w:pPr>
        <w:bidi/>
      </w:pPr>
      <w:r>
        <w:rPr>
          <w:rtl/>
          <w:cs/>
          <w:lang w:val="ar_AE" w:bidi="ar_AE"/>
        </w:rPr>
      </w:r>
      <w:r>
        <w:rPr>
          <w:rtl/>
          <w:cs/>
          <w:lang w:val="ar_AE" w:bidi="ar_AE"/>
        </w:rPr>
        <w:t>في نهاية هذا المقطع، يقول المؤلف إن المرسوم أو القانون المتعلق بالحصاد الذي أصدره يوسف لا يزال ساري المفعول حتى اليوم. وهذا يعني أن هذا القانون استمر لفترة طويلة. كان المرسوم لا يزال سارًا عندما كتب الكاتب هذه القصة. يشير هذا العبارة إلى وقت في المستقبل بعد عدة أجيال بعد يوسف.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47:27–31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47 :27–31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w:t>
      </w:r>
    </w:p>
    <w:p>
      <w:pPr>
        <w:bidi/>
      </w:pPr>
      <w:r>
        <w:rPr>
          <w:rtl/>
          <w:cs/>
          <w:lang w:val="ar_AE" w:bidi="ar_AE"/>
        </w:rPr>
      </w:r>
      <w:r>
        <w:rPr>
          <w:rtl/>
          <w:cs/>
          <w:lang w:val="ar_AE" w:bidi="ar_AE"/>
        </w:rPr>
        <w:t>بينما كان يوسف يدير كل أمور مصر خلال المجاعة، استقر يعقوب وبقية عائلته في أرض جاسان. ما يلي سرد روائي لوصول يعقوب إلى مصر.</w:t>
      </w:r>
    </w:p>
    <w:p>
      <w:pPr>
        <w:bidi/>
      </w:pPr>
      <w:r>
        <w:rPr>
          <w:rtl/>
          <w:cs/>
          <w:lang w:val="ar_AE" w:bidi="ar_AE"/>
        </w:rPr>
      </w:r>
      <w:r>
        <w:rPr>
          <w:rtl/>
          <w:cs/>
          <w:lang w:val="ar_AE" w:bidi="ar_AE"/>
        </w:rPr>
        <w:t>يبدأ المقطع بعبارة توفيق زمني؛ أي عبارات تشير إلى أن الأحداث الواردة في هذا المقطع كانت مزامنة لتلك التي حدثت في المقطع السابق. فيخبرنا هذا المقطع بما حدث ليعقوب وأبنائه إبان استقرارهم في أرض جاسان.</w:t>
      </w:r>
    </w:p>
    <w:p>
      <w:pPr>
        <w:bidi/>
      </w:pPr>
      <w:r>
        <w:rPr>
          <w:rtl/>
          <w:cs/>
          <w:lang w:val="ar_AE" w:bidi="ar_AE"/>
        </w:rPr>
      </w:r>
      <w:r>
        <w:rPr>
          <w:rtl/>
          <w:cs/>
          <w:lang w:val="ar_AE" w:bidi="ar_AE"/>
        </w:rPr>
        <w:t>ويبدأ المقطع بجملة وسَكَن إسرائيل. وفي هذه الإشارة، يشير اسم إسرائيل إلى جميع أبناء يعقوب وذريتهم. وإسرائيل هو الاسم الآخر ليعقوب، وهو الاسم الذي أعطاه الله ليعقوب عند عودته إلى كنعان. كما صار إسرائيل الاسم الذي يطلق على جميع نسل يعقوب.</w:t>
      </w:r>
    </w:p>
    <w:p>
      <w:pPr>
        <w:bidi/>
      </w:pPr>
      <w:r>
        <w:rPr>
          <w:rtl/>
          <w:cs/>
          <w:lang w:val="ar_AE" w:bidi="ar_AE"/>
        </w:rPr>
      </w:r>
      <w:r>
        <w:rPr>
          <w:rtl/>
          <w:cs/>
          <w:lang w:val="ar_AE" w:bidi="ar_AE"/>
        </w:rPr>
        <w:t>استقرت عائلة يعقوب في جاسان. وامتلك أبناء يعقوب في الأرض كما صاروا مُلاك أراض فلاحة ومرعى. وكثر ونما نسل يعقوب. مجاز يعني أن أنجبوا الكثير. وجاء ستة وستون شخصًا من كنعان لينضموا إلى يوسف وأبنائه ليكونوا سبعين نفسًا من عائلة يعقوب. وبمجرد استقرارهم في جاسان، ازداد عددهم بسرعة، أي أنجبوا العديد من الأطفال.</w:t>
      </w:r>
    </w:p>
    <w:p>
      <w:pPr>
        <w:bidi/>
      </w:pPr>
      <w:r>
        <w:rPr>
          <w:rtl/>
          <w:cs/>
          <w:lang w:val="ar_AE" w:bidi="ar_AE"/>
        </w:rPr>
      </w:r>
      <w:r>
        <w:rPr>
          <w:rtl/>
          <w:cs/>
          <w:lang w:val="ar_AE" w:bidi="ar_AE"/>
        </w:rPr>
        <w:t>عاش يعقوب في جاسان لمدة سبع عشرة سنة. كان يوسف في السابعة عشرة من العمر عندما بدأت القصة. وكان يعقوب قد قضى سبع عشرة سنة مع يوسف قبل أن يباع عبدًا. ويقضي يعقوب الآن سبع عشرة سنة أخرى مع يوسف في نهاية حياته. كان يعقوب في عمر 130 عامًا عندما وصل إلى مصر. والآن ابن يعقوب 147 سنة.</w:t>
      </w:r>
    </w:p>
    <w:p>
      <w:pPr>
        <w:bidi/>
      </w:pPr>
      <w:r>
        <w:rPr>
          <w:rtl/>
          <w:cs/>
          <w:lang w:val="ar_AE" w:bidi="ar_AE"/>
        </w:rPr>
      </w:r>
      <w:r>
        <w:rPr>
          <w:rtl/>
          <w:cs/>
          <w:lang w:val="ar_AE" w:bidi="ar_AE"/>
        </w:rPr>
        <w:t>وقد وصل يعقوب الآن إلى نهاية حياته. وقد قاربت منيته. وهذا يعني أن يعقوب سيموت قريبًا. ويعقوب ذو 147 سنة. لن يعيش يعقوب ليُكمل 148 سنة. كان يعقوب يعلم أنه سيموت قريبًا.</w:t>
      </w:r>
    </w:p>
    <w:p>
      <w:pPr>
        <w:bidi/>
      </w:pPr>
      <w:r>
        <w:rPr>
          <w:rtl/>
          <w:cs/>
          <w:lang w:val="ar_AE" w:bidi="ar_AE"/>
        </w:rPr>
      </w:r>
      <w:r>
        <w:rPr>
          <w:rtl/>
          <w:cs/>
          <w:lang w:val="ar_AE" w:bidi="ar_AE"/>
        </w:rPr>
        <w:t>توقفوا وناقشوا: لا يوجد ما يشير إلى أن يعقوب كان خائفًا من موته. ارووا قصة عن شخص كبير السن جدًا يُحتَضَر. ما شعوره بشأن الموت؟ لاحظوا الطريقة التي يتحدث بها هذا الشخص عن موته.</w:t>
      </w:r>
    </w:p>
    <w:p>
      <w:pPr>
        <w:bidi/>
      </w:pPr>
      <w:r>
        <w:rPr>
          <w:rtl/>
          <w:cs/>
          <w:lang w:val="ar_AE" w:bidi="ar_AE"/>
        </w:rPr>
      </w:r>
      <w:r>
        <w:rPr>
          <w:rtl/>
          <w:cs/>
          <w:lang w:val="ar_AE" w:bidi="ar_AE"/>
        </w:rPr>
        <w:t>ودعا يعقوب يوسف ليأتي ويراه. ثم يطلب منه أن يتولى أمر جثمانه. وتُظهر الطريقة التي يتحدث بها يعقوب إلى يوسف أنه يعرف أنه أصبح رجلًا مهمًا في مصر. فهو نعم يتحدث إلى ابنه، لكنه في الوقت نفسه يتحدث إلى رجل يتمتع بمنصب مهم جدًا في مصر. ويظهر يعقوب هذا باللغة المحترمة التي يستخدمها. يطلب يعقوب من يوسف أن يعده بأن جثمانه سيُعاد إلى كنعان ويدفن مع أسلافه، أي بجوار إسحاق وإبراهيم. وكان قد دُفِنَ إبراهيمَ وإسحاق في مغارة بالقرب من حبرون في كنعان. يريد يعقوب أن يُوضَع أو يُدفن في المغارة ذاتها. وطلب منه أن يصدق على وعده بنذر أو قسم.</w:t>
      </w:r>
    </w:p>
    <w:p>
      <w:pPr>
        <w:bidi/>
      </w:pPr>
      <w:r>
        <w:rPr>
          <w:rtl/>
          <w:cs/>
          <w:lang w:val="ar_AE" w:bidi="ar_AE"/>
        </w:rPr>
      </w:r>
      <w:r>
        <w:rPr>
          <w:rtl/>
          <w:cs/>
          <w:lang w:val="ar_AE" w:bidi="ar_AE"/>
        </w:rPr>
        <w:t>اعرضوا خريطة مصر وكنعان، ومحدد فيها أرضي جاسان وحبرون.</w:t>
      </w:r>
    </w:p>
    <w:p>
      <w:pPr>
        <w:bidi/>
      </w:pPr>
      <w:r>
        <w:rPr>
          <w:rtl/>
          <w:cs/>
          <w:lang w:val="ar_AE" w:bidi="ar_AE"/>
        </w:rPr>
      </w:r>
      <w:r>
        <w:rPr>
          <w:rtl/>
          <w:cs/>
          <w:lang w:val="ar_AE" w:bidi="ar_AE"/>
        </w:rPr>
        <w:t>كان هذا القسم إشارة رسمية رمزية. ثم طلب يعقوب من يوسف أن يضع يده تحت فخده. كانت هذه طريقة مهذبة تشير إلى الأعضاء التناسلية ليعقوب. كانت هذه اللفتة تُشير إلى الأجيال المقبلة من عائلة إبراهيم. وهذا النوع من القسم يضع عبئًا على يوسف. فعندما يحلف يوسف هذا القسم، يجعل نفسه مسؤولًا أمام الله مباشرة. وإذا لم يحفظ يوسف بوعده، فسيضع نفسه تحت غضب الله. إذا كسر يوسف القسم، فسيعاقبه الله. فيوسف يُقدِّم هذا الوعد لله.</w:t>
      </w:r>
    </w:p>
    <w:p>
      <w:pPr>
        <w:bidi/>
      </w:pPr>
      <w:r>
        <w:rPr>
          <w:rtl/>
          <w:cs/>
          <w:lang w:val="ar_AE" w:bidi="ar_AE"/>
        </w:rPr>
      </w:r>
      <w:r>
        <w:rPr>
          <w:rtl/>
          <w:cs/>
          <w:lang w:val="ar_AE" w:bidi="ar_AE"/>
        </w:rPr>
        <w:t>توقّفوا وناقشوا: صِفوا موقفًا يقسم فيه أحدهم قَسمًا رسميًا وهو أيضًا وعدًا لله. ماذا يفعل الشخص للإشارة إلى أن هذه الطقوس ستكون علامة لي، ولنسلي على أن لدينا عهدًا مع الله؟ وهذا وعدٌ مطلق بأن يفعل ما تعهد الشخص بفعله.</w:t>
      </w:r>
    </w:p>
    <w:p>
      <w:pPr>
        <w:bidi/>
      </w:pPr>
      <w:r>
        <w:rPr>
          <w:rtl/>
          <w:cs/>
          <w:lang w:val="ar_AE" w:bidi="ar_AE"/>
        </w:rPr>
      </w:r>
      <w:r>
        <w:rPr>
          <w:rtl/>
          <w:cs/>
          <w:lang w:val="ar_AE" w:bidi="ar_AE"/>
        </w:rPr>
        <w:t>وقد وعدَ يوسف كما طلبَ منه أن يفعل ذلك. وأصر يعقوب على أن يحلف يوسف. أقسم يوسف بأن يفعل كما طلب منه يعقوب.</w:t>
      </w:r>
    </w:p>
    <w:p>
      <w:pPr>
        <w:bidi/>
      </w:pPr>
      <w:r>
        <w:rPr>
          <w:rtl/>
          <w:cs/>
          <w:lang w:val="ar_AE" w:bidi="ar_AE"/>
        </w:rPr>
      </w:r>
      <w:r>
        <w:rPr>
          <w:rtl/>
          <w:cs/>
          <w:lang w:val="ar_AE" w:bidi="ar_AE"/>
        </w:rPr>
        <w:t>بعد أن أقسم يوسف، انحنى يعقوب عند رأس فراشه ليشكره. وتقول بعض الترجمات إن يعقوب سجد لله. ويظن بعض المترجمين أن يعقوب كان يشكر يوسف أيضًا. ومن الجيد أن نقول إن يعقوب انحنى متواضعًا في المُطلق. يستخدم المقطع اسم إسرائيل للإشارة إلى يعقوب هنا في نهاية المقطع. وتتحول بعض الترجمات إلى إسرائيل، في حين تحتفظ ترجمات أخرى باسم يعقوب.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تعيش عائلة يعقوب في أرض جاسان لمدة سبع عشرة سنة وتزدهر.</w:t>
      </w:r>
    </w:p>
    <w:p>
      <w:pPr>
        <w:bidi/>
      </w:pPr>
      <w:r>
        <w:rPr>
          <w:rtl/>
          <w:cs/>
          <w:lang w:val="ar_AE" w:bidi="ar_AE"/>
        </w:rPr>
      </w:r>
      <w:r>
        <w:rPr>
          <w:b/>
          <w:rtl/>
          <w:cs/>
          <w:lang w:val="ar_AE" w:bidi="ar_AE"/>
        </w:rPr>
        <w:t>المشهد الثاني:</w:t>
      </w:r>
      <w:r>
        <w:rPr>
          <w:rtl/>
          <w:cs/>
          <w:lang w:val="ar_AE" w:bidi="ar_AE"/>
        </w:rPr>
        <w:t xml:space="preserve"> يعلم يعقوب أنه سيموت قريبًا. ويطلب يعقوب من يوسف أن يحلف قسمًا علنًا بأن ينقل جثمانه إلى كنعان ليدفن مع أبائه.</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عائلة 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يبدأ المشهد الأول بظرف زمان يشير إلى أنه بينما كان شيء آخر يحدث في مكان آخر، كان ثمة شيء آخر يحدث أيضًا مع عائلة يعقوب.</w:t>
      </w:r>
    </w:p>
    <w:p>
      <w:pPr>
        <w:bidi/>
      </w:pPr>
      <w:r>
        <w:rPr>
          <w:rtl/>
          <w:cs/>
          <w:lang w:val="ar_AE" w:bidi="ar_AE"/>
        </w:rPr>
      </w:r>
      <w:r>
        <w:rPr>
          <w:rtl/>
          <w:cs/>
          <w:lang w:val="ar_AE" w:bidi="ar_AE"/>
        </w:rPr>
        <w:t>توقّفوا وناقشوا: احكوا قصة فيها حدثان يجريان. صِفوا إحداهما. ثم احكوا عن الحدث الآخر. لاحظوا الكلمات التي تشير إلى أن كلا الحدثين حدثا في الوقت نفسه.</w:t>
      </w:r>
    </w:p>
    <w:p>
      <w:pPr>
        <w:bidi/>
      </w:pPr>
      <w:r>
        <w:rPr>
          <w:rtl/>
          <w:cs/>
          <w:lang w:val="ar_AE" w:bidi="ar_AE"/>
        </w:rPr>
      </w:r>
      <w:r>
        <w:rPr>
          <w:rtl/>
          <w:cs/>
          <w:lang w:val="ar_AE" w:bidi="ar_AE"/>
        </w:rPr>
        <w:t xml:space="preserve">يستمر المشهد بوصف عام لما حدث لعائلة يعقوب في جاسان. وانتهت المجاعة. اشترت العائلة أرضًا وازدهرت. وكان للعائلة العديد من الأبناء، ولذلك ازداد عددهم بسرعة. كان يعقوب في عمر 130 عامًا عندما وصل إلى مصر. وقد مرّت سبع عشرة سنة. ويعقوب يبلغ من العمر 147 سنة. </w:t>
      </w:r>
    </w:p>
    <w:p>
      <w:pPr>
        <w:bidi/>
      </w:pPr>
      <w:r>
        <w:rPr>
          <w:rtl/>
          <w:cs/>
          <w:lang w:val="ar_AE" w:bidi="ar_AE"/>
        </w:rPr>
      </w:r>
      <w:r>
        <w:rPr>
          <w:rtl/>
          <w:cs/>
          <w:lang w:val="ar_AE" w:bidi="ar_AE"/>
        </w:rPr>
        <w:t>في المشهد الثاني، يعلم يعقوب أنه سيموت قريبًا. فيريد أن يُدفن مع إبراهيم وإسحاق في مغارة بالقرب من حبرون. ويدعو يعقوب يوسف ليأتيه. يطلب يعقوب من يوسف أن يعده بأن ينقل جثمانه إلى كنعان ويدفنها في المغارة عينها التي دُفن فيها إبراهيم وإسحاق. فيعده يوسف بأن يفعل هذا.</w:t>
      </w:r>
    </w:p>
    <w:p>
      <w:pPr>
        <w:bidi/>
      </w:pPr>
      <w:r>
        <w:rPr>
          <w:rtl/>
          <w:cs/>
          <w:lang w:val="ar_AE" w:bidi="ar_AE"/>
        </w:rPr>
      </w:r>
      <w:r>
        <w:rPr>
          <w:rtl/>
          <w:cs/>
          <w:lang w:val="ar_AE" w:bidi="ar_AE"/>
        </w:rPr>
        <w:t>يطلب يعقوب من يوسف أن يؤدي طقوساً محددة تشير إلى أن هذا نذر أو قسم رسمي. وبهذه الطقوس، كان يوسف يقطع هذا الوعد أمام الله ويتوقع العقاب إذا كسره. والطقس هي أن يضع يوسف يده تحت فخذه. تختار بعض الترجمات استخدام كلمة "وعد رسمي بدلًا من وصف عمل وضع اليد تحت الفخذ.</w:t>
      </w:r>
    </w:p>
    <w:p>
      <w:pPr>
        <w:bidi/>
      </w:pPr>
      <w:r>
        <w:rPr>
          <w:rtl/>
          <w:cs/>
          <w:lang w:val="ar_AE" w:bidi="ar_AE"/>
        </w:rPr>
      </w:r>
      <w:r>
        <w:rPr>
          <w:rtl/>
          <w:cs/>
          <w:lang w:val="ar_AE" w:bidi="ar_AE"/>
        </w:rPr>
        <w:t>وبعد أن يقطع يوسف هذا الوعد، ينحني يعقوب عند رأس فراشه. وكلمة الفراش وكلمة العصا أة عكازه التي استخدمها يعقوب متشابهة جدًا. ويعتقد بعض المترجمين أن يعقوب انحنى نحو عصاه. وفي كلتا الحالتين، أحنى يعقوب رأسه بقدر استطاعته. فكان يعقوب مسنًا جدًا وضعيفًا للغاية.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عائلة 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 xml:space="preserve">في المشهد الأول، تستقر عائلة يعقوب في أرض جاسان. ويشترون أرضًا. وينجبون أبناءً كثيرين. وعاشت العائلة في أرض جاسان لمدة سبع عشرة سنة. ويعقوب يبلغ من العمر 147 سنة. </w:t>
      </w:r>
    </w:p>
    <w:p>
      <w:pPr>
        <w:bidi/>
      </w:pPr>
      <w:r>
        <w:rPr>
          <w:rtl/>
          <w:cs/>
          <w:lang w:val="ar_AE" w:bidi="ar_AE"/>
        </w:rPr>
      </w:r>
      <w:r>
        <w:rPr>
          <w:rtl/>
          <w:cs/>
          <w:lang w:val="ar_AE" w:bidi="ar_AE"/>
        </w:rPr>
        <w:t>أوقفوا التمثيل واسألوا يعقوب: "ما شعورك الآن؟" قد تسمعون: "أنا رجل مسن، لكنني راضيًا. انظروا حولي. انظروا إلى كل هؤلاء الأطفال. فعائلتي تكبر. وقد وعدني الله بنسل غفير. انظروا إليهم. نحن نزدهر هنا. أنا سعيد لأن يوسف وجد هذا المكان لنعيش فيه. ولا أندم على المجيء إلى هنا. الرب لطالما كان صالحًا معي". اسألوا يعقوب: "ما شعورك الآن؟" قد تسمع: "أنا أشعر بالرضا، وعائلتي سعيدة هنا. لدي أبناء وأحفاد وحتى أحفاد للأبناء. كما نربح من عملنا. والجميع بصحة جيدة. يقلقني ما قد يحدث عندما يموت أبي. قال يوسف إن كل شيء على ما يرام، لكنني لست متأكدًا". واصلوا التمثيل.</w:t>
      </w:r>
    </w:p>
    <w:p>
      <w:pPr>
        <w:bidi/>
      </w:pPr>
      <w:r>
        <w:rPr>
          <w:rtl/>
          <w:cs/>
          <w:lang w:val="ar_AE" w:bidi="ar_AE"/>
        </w:rPr>
      </w:r>
      <w:r>
        <w:rPr>
          <w:rtl/>
          <w:cs/>
          <w:lang w:val="ar_AE" w:bidi="ar_AE"/>
        </w:rPr>
        <w:t>في المشهد الثاني، يعلم يعقوب أنه سيموت قريبًا. ويدعو يعقوب يوسف ليأتيه. فيذهب يوسف ليراه. ويطلب يعقوب من يوسف أن يحلف قسمًا رسميًا بأن ينقل جثمانه إلى كنعان ليدفن في المغارة حيث دُفن إبراهيم وإسحاق. فيتخذ يوسف هذا العهد. وينحني يعقوب عند رأس فراشه.</w:t>
      </w:r>
    </w:p>
    <w:p>
      <w:pPr>
        <w:bidi/>
      </w:pPr>
      <w:r>
        <w:rPr>
          <w:rtl/>
          <w:cs/>
          <w:lang w:val="ar_AE" w:bidi="ar_AE"/>
        </w:rPr>
      </w:r>
      <w:r>
        <w:rPr>
          <w:rtl/>
          <w:cs/>
          <w:lang w:val="ar_AE" w:bidi="ar_AE"/>
        </w:rPr>
        <w:t>أوقفوا التمثيل: اسألوا يعقوب: "لماذا تريد أن تُدفَن في كنعان؟" قد تسمعون: "هذه هي الأرض التي وعدها الله بها لجدي إبراهيم وأبي إسحاق. وقد وعدني الله بها من أجل نسلي. أريد أن يعرف أبنائي أنني مدفون هناك. وهذا سيساعد على ربطنا جميعًا معًا. ولا أريدهم أن ينسوا أنهم يجب أن يعودوا إلى الأرض التي وعدنا بها الله. وهذا الوقت في مصر مؤقت". اسألوا يوسف: "ما شعورك بشأن القيام بهذا الوعد الرسمي؟" قد تسمعون: "أنا سعيد لأنني فعلت هذا لأبي. أريد أن أخفف عنه قلقه. أريد أن تكون أيامه الأخيرة سعيدة وبلا قلق. فإذا كان هذا الوعد يساعد أبي على الموت في سلام، فأنا سعيد لأني فعلته. لا أرى أي مشكلة في ذلك. أنا متأكد من أن فرعون سيسمح لي بنقل جسده. أفهم لماذا يريد أن يُدفن هناك. ويكون هذا شيئًا جيدًا لجميع عائلتنا. وسيساعد ذلك جميع الأبناء على معرفة أننا يجب أن نعود جميعًا إلى كنعان يومًا ما".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يبدأ المقطع باستخدام اسم </w:t>
      </w:r>
      <w:r>
        <w:rPr>
          <w:b/>
          <w:rtl/>
          <w:cs/>
          <w:lang w:val="ar_AE" w:bidi="ar_AE"/>
        </w:rPr>
        <w:t>إسرائيل</w:t>
      </w:r>
      <w:r>
        <w:rPr>
          <w:rtl/>
          <w:cs/>
          <w:lang w:val="ar_AE" w:bidi="ar_AE"/>
        </w:rPr>
        <w:t xml:space="preserve"> للدلالة على جميع نسل يعقوب الذين يعيشون في مصر. تمت مناقشة مصطلح </w:t>
      </w:r>
      <w:r>
        <w:rPr>
          <w:rtl/>
          <w:cs/>
          <w:lang w:val="ar_AE" w:bidi="ar_AE"/>
        </w:rPr>
        <w:t>إسرائيل</w:t>
      </w:r>
      <w:r>
        <w:rPr>
          <w:rtl/>
          <w:cs/>
          <w:lang w:val="ar_AE" w:bidi="ar_AE"/>
        </w:rPr>
        <w:t xml:space="preserve"> في "قاموس الكلمات الرئيسية".</w:t>
      </w:r>
    </w:p>
    <w:p>
      <w:pPr>
        <w:bidi/>
      </w:pPr>
      <w:r>
        <w:rPr>
          <w:rtl/>
          <w:cs/>
          <w:lang w:val="ar_AE" w:bidi="ar_AE"/>
        </w:rPr>
      </w:r>
      <w:r>
        <w:rPr>
          <w:rtl/>
          <w:cs/>
          <w:lang w:val="ar_AE" w:bidi="ar_AE"/>
        </w:rPr>
        <w:t>نمت عائلة يعقوب وكبرت. وهذه عبارة شائعة في الكتاب المقدس تعني إنجاب أبناء كثيرين. فقد طلب الله من آدم وحواء أن يثمرا ويكثرا.</w:t>
      </w:r>
    </w:p>
    <w:p>
      <w:pPr>
        <w:bidi/>
      </w:pPr>
      <w:r>
        <w:rPr>
          <w:rtl/>
          <w:cs/>
          <w:lang w:val="ar_AE" w:bidi="ar_AE"/>
        </w:rPr>
      </w:r>
      <w:r>
        <w:rPr>
          <w:rtl/>
          <w:cs/>
          <w:lang w:val="ar_AE" w:bidi="ar_AE"/>
        </w:rPr>
        <w:t xml:space="preserve">طلب يعقوب من يوسف أن </w:t>
      </w:r>
      <w:r>
        <w:rPr>
          <w:b/>
          <w:rtl/>
          <w:cs/>
          <w:lang w:val="ar_AE" w:bidi="ar_AE"/>
        </w:rPr>
        <w:t>يقسم</w:t>
      </w:r>
      <w:r>
        <w:rPr>
          <w:rtl/>
          <w:cs/>
          <w:lang w:val="ar_AE" w:bidi="ar_AE"/>
        </w:rPr>
        <w:t xml:space="preserve"> يميناً مقدساً بأن ينقل جثمانه إلى كنعان ليدفنه مع إبراهيم وإسحاق أبائه. إن دفن إنسان مع أسلافه قد يعني في المنطقة عينها أو في القبر ذاته. كان إبراهيم قد اشترى مغارة المكفيلة لدفن موتى عائلته. وقد دُفِنَ إسحاق في تلك المغارة. أراد يعقوب أن يُدفن في المغارة ذاتها.</w:t>
      </w:r>
    </w:p>
    <w:p>
      <w:pPr>
        <w:bidi/>
      </w:pPr>
      <w:r>
        <w:rPr>
          <w:rtl/>
          <w:cs/>
          <w:lang w:val="ar_AE" w:bidi="ar_AE"/>
        </w:rPr>
      </w:r>
      <w:r>
        <w:rPr>
          <w:rtl/>
          <w:cs/>
          <w:lang w:val="ar_AE" w:bidi="ar_AE"/>
        </w:rPr>
        <w:t xml:space="preserve">تستخدم بعض الترجمات كلمة "نذر علني". يترجم آخرون فعل النذر ذاته الذي طلبه يعقوب. طلب يعقوب من يوسف أن يضع يده تحت فخذه ويحلف. من خلال القسم بهذه الطريقة، كان يوسف يوافق على عقاب الله إذا لم يتمم ما وعد به. يُناقَش تعبير </w:t>
      </w:r>
      <w:r>
        <w:rPr>
          <w:rtl/>
          <w:cs/>
          <w:lang w:val="ar_AE" w:bidi="ar_AE"/>
        </w:rPr>
        <w:t>قَسَم</w:t>
      </w:r>
      <w:r>
        <w:rPr>
          <w:rtl/>
          <w:cs/>
          <w:lang w:val="ar_AE" w:bidi="ar_AE"/>
        </w:rPr>
        <w:t xml:space="preserve"> في قاموس الكلمات الرئيسية. يرجى الحفاظ على اتساق ترجمة مصطلح قَسَم/حلف ووحدته في كل المقاطع.</w:t>
      </w:r>
    </w:p>
    <w:p>
      <w:pPr>
        <w:bidi/>
      </w:pPr>
      <w:r>
        <w:rPr>
          <w:rtl/>
          <w:cs/>
          <w:lang w:val="ar_AE" w:bidi="ar_AE"/>
        </w:rPr>
      </w:r>
      <w:r>
        <w:rPr>
          <w:rtl/>
          <w:cs/>
          <w:lang w:val="ar_AE" w:bidi="ar_AE"/>
        </w:rPr>
        <w:t xml:space="preserve">ينتهي المقطع باسم </w:t>
      </w:r>
      <w:r>
        <w:rPr>
          <w:b/>
          <w:rtl/>
          <w:cs/>
          <w:lang w:val="ar_AE" w:bidi="ar_AE"/>
        </w:rPr>
        <w:t>إسرائيل</w:t>
      </w:r>
      <w:r>
        <w:rPr>
          <w:rtl/>
          <w:cs/>
          <w:lang w:val="ar_AE" w:bidi="ar_AE"/>
        </w:rPr>
        <w:t>، لكن هذه المرة يعني يعقوب.</w:t>
      </w:r>
    </w:p>
    <w:p>
      <w:pPr>
        <w:bidi/>
      </w:pPr>
      <w:r>
        <w:rPr>
          <w:rtl/>
          <w:cs/>
          <w:lang w:val="ar_AE" w:bidi="ar_AE"/>
        </w:rPr>
      </w:r>
      <w:r>
        <w:rPr>
          <w:rtl/>
          <w:cs/>
          <w:lang w:val="ar_AE" w:bidi="ar_AE"/>
        </w:rPr>
        <w:t>انحنى يعقوب عند رأس فراشه. قد يعني هذا أن يعقوب سجد لله. وقد يعني هذا أيضًا أن يعقوب انحنى شكرًا ليوسف. إن المعنى هنا غير واضح. تترك العديد من الترجمات معنى العبارة غير واضح بالقول إن يعقوب انحنى عند رأس فراشه.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48:1–22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48 :1–22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نحن نبدأ الآن المقاطع الأخيرة من سفر التكوين، أو خاتمة السفر. لقد حدثت حبكة القصة في ذروتها. تُنهي هذه المقاطع وتجمع التفاصيل النهائية للقصة. في هذا المقطع الأول من الخاتمة، كان يعقوب على وشك الموت. فيذهب يوسف ليراه. يصطحب يوسف ابنيه، منسَّى وأفرايم، ليريا يعقوب أيضًا. وما يلي سرد روائي للزيارة.</w:t>
      </w:r>
    </w:p>
    <w:p>
      <w:pPr>
        <w:bidi/>
      </w:pPr>
      <w:r>
        <w:rPr>
          <w:rtl/>
          <w:cs/>
          <w:lang w:val="ar_AE" w:bidi="ar_AE"/>
        </w:rPr>
      </w:r>
      <w:r>
        <w:rPr>
          <w:rtl/>
          <w:cs/>
          <w:lang w:val="ar_AE" w:bidi="ar_AE"/>
        </w:rPr>
        <w:t>يعقوب يضعف سريعًا. عبارة مجازية تشير إلى قرب وفاة يعقوب. إذ كان قد فقد قدرته وقوته. تقول بعض الترجمات إن يعقوب مريض. المقصود مرض الموت الذي فيه يتوقف كل شيء في الجسم عن العمل.</w:t>
      </w:r>
    </w:p>
    <w:p>
      <w:pPr>
        <w:bidi/>
      </w:pPr>
      <w:r>
        <w:rPr>
          <w:rtl/>
          <w:cs/>
          <w:lang w:val="ar_AE" w:bidi="ar_AE"/>
        </w:rPr>
      </w:r>
      <w:r>
        <w:rPr>
          <w:rtl/>
          <w:cs/>
          <w:lang w:val="ar_AE" w:bidi="ar_AE"/>
        </w:rPr>
        <w:t>يخبر أحدهم يوسف أن يعقوب يحتَضر. فذهب يوسف لزيارة يعقوب. مصطحبًا ابنيه منسَّى وأفرايم معه ليريا يعقوب. كان عمر هذين الشابين نحو العشرين ربيعًا. وقد عاش يعقوب في مصر سبع عشرة سنة. وهذان الابنان قد ولدا قبل مجيء يعقوب إلى مصر. كانت هذه الزيارة تتطلب من يوسف أن ينتقل من المكان الذي كان يعمل فيه حاكمًا إلى أرض جاسان حيث كان يعيش يعقوب. عندما وصل يوسف، جمع يعقوب قوته، وجلس على الفراش. إنه مجاز لوصف مدى صعوبة أن يجلس يعقوب. إذ كان يعقوب مسنًا وضعيفًا جدًا.</w:t>
      </w:r>
    </w:p>
    <w:p>
      <w:pPr>
        <w:bidi/>
      </w:pPr>
      <w:r>
        <w:rPr>
          <w:rtl/>
          <w:cs/>
          <w:lang w:val="ar_AE" w:bidi="ar_AE"/>
        </w:rPr>
      </w:r>
      <w:r>
        <w:rPr>
          <w:rtl/>
          <w:cs/>
          <w:lang w:val="ar_AE" w:bidi="ar_AE"/>
        </w:rPr>
        <w:t>توقفوا وناقشوا: احكوا قصة عن شخص كان متعبًا جدًا ولم تبقى له قوة أو طاقة. لكن هذا الشخص يحتاج إلى أن يفعل شيئًا. استمعوا إلى كيف يصف الراوي كيف يستعد هذا الشخص المُرهق للعمل.</w:t>
      </w:r>
    </w:p>
    <w:p>
      <w:pPr>
        <w:bidi/>
      </w:pPr>
      <w:r>
        <w:rPr>
          <w:rtl/>
          <w:cs/>
          <w:lang w:val="ar_AE" w:bidi="ar_AE"/>
        </w:rPr>
      </w:r>
      <w:r>
        <w:rPr>
          <w:rtl/>
          <w:cs/>
          <w:lang w:val="ar_AE" w:bidi="ar_AE"/>
        </w:rPr>
        <w:t>أخبر يعقوب يوسف قصة عندما ظهر الله القدير أو إيل شدِّاي له في لوز. كان يعقوب يغادر كنعان ذاهبًا إلى خاله لابان. لوز هو الاسم القديم للمدينة بالقرب من بيت إيل. كان يعقوب قريبًا من لوز وسمَّى المكان الذي ظهر فيه الله القدير بيت إيل. رأى يعقوب رؤيا الله في بيت إيل. ووعده الله بأن نسله سيكون كثيرًا. وعندما عاد يعقوب إلى كنعان، توقف في بيت إيل وسجد لله. وقد ظهر الله القدير ليعقوب، وباركه، وكرر أن اسمه سيكون إسرائيل. يسترجع يعقوب هذه الأحداث حين يخبر يوسف بأن الله القدير ظهر له في لوز. كما شدد يعقوب على تعبير "يُثمر ويكثر". كما هو الحال في المقاطع الأخرى، هذا يعني أن يعقوب سينجب كثيرين الذين بدورهم سينجبون أكثر ويزداد عدد النسل بكثرة. وعد الله يعقوب بأن أرض كنعان ستكون مِلكًا أبديًا لا ينتهي لنسل يعقوب.</w:t>
      </w:r>
    </w:p>
    <w:p>
      <w:pPr>
        <w:bidi/>
      </w:pPr>
      <w:r>
        <w:rPr>
          <w:rtl/>
          <w:cs/>
          <w:lang w:val="ar_AE" w:bidi="ar_AE"/>
        </w:rPr>
      </w:r>
      <w:r>
        <w:rPr>
          <w:rtl/>
          <w:cs/>
          <w:lang w:val="ar_AE" w:bidi="ar_AE"/>
        </w:rPr>
        <w:t>توقفوا واعرضوا الخريطة التي تُحدّد لُوزًا وبيت إيل وبيت لحم/أفراتة.</w:t>
      </w:r>
    </w:p>
    <w:p>
      <w:pPr>
        <w:bidi/>
      </w:pPr>
      <w:r>
        <w:rPr>
          <w:rtl/>
          <w:cs/>
          <w:lang w:val="ar_AE" w:bidi="ar_AE"/>
        </w:rPr>
      </w:r>
      <w:r>
        <w:rPr>
          <w:rtl/>
          <w:cs/>
          <w:lang w:val="ar_AE" w:bidi="ar_AE"/>
        </w:rPr>
        <w:t>أخبر يعقوب يوسف أنه سيتبنَّى ابنيه ليحملا اسمه. يوضح يعقوب أن راحيل والدة يوسف قد ماتت. فلن تنجب له آخرين. لا يذكر يعقوب بنيامين عند هذه المرحلة. لذلك كان يعقوب يأخذ ابني يوسف ليكونا متساويين مع أبنائه الآخرين. يُخبر يعقوب يوسف بأن أي أبناء مستقبلاً سينجبهم سيحملون اسم يوسف، لكن منسَّى وأفرايم سيكونان ابنيه.</w:t>
      </w:r>
    </w:p>
    <w:p>
      <w:pPr>
        <w:bidi/>
      </w:pPr>
      <w:r>
        <w:rPr>
          <w:rtl/>
          <w:cs/>
          <w:lang w:val="ar_AE" w:bidi="ar_AE"/>
        </w:rPr>
      </w:r>
      <w:r>
        <w:rPr>
          <w:rtl/>
          <w:cs/>
          <w:lang w:val="ar_AE" w:bidi="ar_AE"/>
        </w:rPr>
        <w:t>ثم تبنَّى يعقوب ابني يوسف وحملا اسمه. إن تبنّي إنسان يعني ضمه إلى العائلة متمتعًا بالحقوق والامتيازات ذاتهم كما لو كان قد ولد للعائلة. يقول يعقوب إن ابني يوسف سيكونان إليه كما رأوبين وشمعون إليه، اثنان من أبناء يعقوب. وبهذه الطريقة، سيحصل كل واحد من أبناء يوسف على نصيب كامل من الميراث من يعقوب، كما يتمتع إخوة يوسف. أي سيقسم الابنان ميراث يوسف بينهما. إن تبنّي يعقوب للولدين منح كل ابن 1/12 من ممتلكات يعقوب أو حصة كاملة من الميراث. بعد سنوات عديدة، عندما شكل أحفاد أبناء يعقوب أسباط كبيرة وغادروا مصر، قرر الله أن يكون أحفاد لاوي كهنة لجميع الأسباط الأخرى ولم يرثوا من الأرض. أخذَ منسَّى وأفرايم نصيب يوسف، ونصيب لاوي من الميراث.</w:t>
      </w:r>
    </w:p>
    <w:p>
      <w:pPr>
        <w:bidi/>
      </w:pPr>
      <w:r>
        <w:rPr>
          <w:rtl/>
          <w:cs/>
          <w:lang w:val="ar_AE" w:bidi="ar_AE"/>
        </w:rPr>
      </w:r>
      <w:r>
        <w:rPr>
          <w:rtl/>
          <w:cs/>
          <w:lang w:val="ar_AE" w:bidi="ar_AE"/>
        </w:rPr>
        <w:t>قرَّر يعقوب أن يبارك أبناء يوسف. كان يعقوب على شفا العمى التام بسبب الشيخوخة. فقدَّم يوسف ابنيه إلى يعقوب. عانق يعقوب كل ابن وقبَّله. كان كل ابن عند ركبتي يعقوب، لا جالسين في حجره بالطبع. كان ركوعهما عند ركبتي يعقوب، بالإضافة إلى القبلة والعناق، جزءًا من مراسم التبني. أقام يعقوب طقوسًا لتبني ابني يوسف ليكونا له. فسجد يوسف بوجهه إلى الأرض. هذه طريقة لإظهار الاحترام والإكرام. بهذه الطريقة، يقول يوسف إنه يقبل تبنّي يعقوب لابنيه.</w:t>
      </w:r>
    </w:p>
    <w:p>
      <w:pPr>
        <w:bidi/>
      </w:pPr>
      <w:r>
        <w:rPr>
          <w:rtl/>
          <w:cs/>
          <w:lang w:val="ar_AE" w:bidi="ar_AE"/>
        </w:rPr>
      </w:r>
      <w:r>
        <w:rPr>
          <w:rtl/>
          <w:cs/>
          <w:lang w:val="ar_AE" w:bidi="ar_AE"/>
        </w:rPr>
        <w:t>توقَّفوا وناقشوا: احكوا قصّةً عن شخصٍ يتبنّى ابنًا أو أبناءً في قريتكم أو مجتمعكم. ما الطقوس والإجراءات التي تُستخدم ليعرف الجميع أن الطفل المتبنّى هو الآن الطفل ذاته الذي وُلد لأبيه بالجسد؟</w:t>
      </w:r>
    </w:p>
    <w:p>
      <w:pPr>
        <w:bidi/>
      </w:pPr>
      <w:r>
        <w:rPr>
          <w:rtl/>
          <w:cs/>
          <w:lang w:val="ar_AE" w:bidi="ar_AE"/>
        </w:rPr>
      </w:r>
      <w:r>
        <w:rPr>
          <w:rtl/>
          <w:cs/>
          <w:lang w:val="ar_AE" w:bidi="ar_AE"/>
        </w:rPr>
        <w:t>وضَع يوسف ابنيه ليحصلا على بركة يعقوب. وضع يوسف منسّى، الابن البكر، حيث ستكون يد يعقوب اليمنى على رأس منسّى للبركة. وكذلك أفرايم حيث اليد اليُسرى ليعقوب تكون على رأسه لنيل البركة. إن البركة التي تأتي من اليد اليمنى هي الأكثر أهمية. يحرص يوسف على أن يحصل الابن الأكبر على أهم بركة كما جرت العادة. لكن يعقوب عقد ذراعيه بحيث وضع يده اليمنى على رأس أفرايم، الابن الأصغر، ووضع يده اليسرى على رأس منسى، الابن البكر.</w:t>
      </w:r>
    </w:p>
    <w:p>
      <w:pPr>
        <w:bidi/>
      </w:pPr>
      <w:r>
        <w:rPr>
          <w:rtl/>
          <w:cs/>
          <w:lang w:val="ar_AE" w:bidi="ar_AE"/>
        </w:rPr>
      </w:r>
      <w:r>
        <w:rPr>
          <w:rtl/>
          <w:cs/>
          <w:lang w:val="ar_AE" w:bidi="ar_AE"/>
        </w:rPr>
        <w:t>توقفوا وناقشوا: ارووا قصة أب يبارك أبناءه أو شيخ يبارك صغار السن. لاحظوا موضع كل شخص. لاحظوا ما يفعله الأب وهو ينطق بالبركة. لاحظوا لغة البركة. لاحظوا أي شعر أو تسبيح في البركة.</w:t>
      </w:r>
    </w:p>
    <w:p>
      <w:pPr>
        <w:bidi/>
      </w:pPr>
      <w:r>
        <w:rPr>
          <w:rtl/>
          <w:cs/>
          <w:lang w:val="ar_AE" w:bidi="ar_AE"/>
        </w:rPr>
      </w:r>
      <w:r>
        <w:rPr>
          <w:rtl/>
          <w:cs/>
          <w:lang w:val="ar_AE" w:bidi="ar_AE"/>
        </w:rPr>
        <w:t>استخدم يعقوب الشعر لينطق بالبركة. وباركَ يعقوب يوسف. كانت يديه على رأسي ابنيه. عندما بارك يعقوب الصبيين، كان يعقوب يبارك يوسف أيضًا. تحدث يعقوب عن الله بأنه إله إبراهيم وإسحاق. وأنه الراعي. والراعي شخص يهتم بالخراف أو الأغنام. إن رعاية هذه الحيوانات تعني أن الراعي يجد لها العشب والماء ويحميها من أي ضرر. يقول يعقوب إن الله فعل هذا به.</w:t>
      </w:r>
    </w:p>
    <w:p>
      <w:pPr>
        <w:bidi/>
      </w:pPr>
      <w:r>
        <w:rPr>
          <w:rtl/>
          <w:cs/>
          <w:lang w:val="ar_AE" w:bidi="ar_AE"/>
        </w:rPr>
      </w:r>
      <w:r>
        <w:rPr>
          <w:rtl/>
          <w:cs/>
          <w:lang w:val="ar_AE" w:bidi="ar_AE"/>
        </w:rPr>
        <w:t>كما يشير يعقوب إلى الله بصفته ملاكًا. الملائكة كائنات سماوية تحمل رسائل من الله. في بعض الأحيان، كان الله يأخذ شكل ملاك. كان يعقوب يتحدث عن الله عندما قال إن الملاك أنقذ يعقوب من كل أذى وباركه. يطلب يعقوب من الملاك أن يبارك الصبيين.</w:t>
      </w:r>
    </w:p>
    <w:p>
      <w:pPr>
        <w:bidi/>
      </w:pPr>
      <w:r>
        <w:rPr>
          <w:rtl/>
          <w:cs/>
          <w:lang w:val="ar_AE" w:bidi="ar_AE"/>
        </w:rPr>
      </w:r>
      <w:r>
        <w:rPr>
          <w:rtl/>
          <w:cs/>
          <w:lang w:val="ar_AE" w:bidi="ar_AE"/>
        </w:rPr>
        <w:t>انزعج يوسف عندما رأى أن يعقوب قد عقد ذراعيه، وأن يُسراه كانت على رأس منسَّى. حاول يوسف أن يجعل يعقوب يضع يديه بشكل صحيح. رفضَ يعقوب. أعطى يعقوب كل ابن بركة لكن البركة الأكبر ذهبت إلى الابن الأصغر، أفرايم.</w:t>
      </w:r>
    </w:p>
    <w:p>
      <w:pPr>
        <w:bidi/>
      </w:pPr>
      <w:r>
        <w:rPr>
          <w:rtl/>
          <w:cs/>
          <w:lang w:val="ar_AE" w:bidi="ar_AE"/>
        </w:rPr>
      </w:r>
      <w:r>
        <w:rPr>
          <w:rtl/>
          <w:cs/>
          <w:lang w:val="ar_AE" w:bidi="ar_AE"/>
        </w:rPr>
        <w:t>يختتم يعقوب بتذكير يوسف بأنه سيموت قريبًا. يُذكِّر يعقوب يوسف بأن الله سيكون معه، وأن الله سيأخذه إلى أرض أجداده أو كنعان. أرض أجدادكم هي مجاز لوصف مكان معين. يُشير يعقوب إلى كنعان.</w:t>
      </w:r>
    </w:p>
    <w:p>
      <w:pPr>
        <w:bidi/>
      </w:pPr>
      <w:r>
        <w:rPr>
          <w:rtl/>
          <w:cs/>
          <w:lang w:val="ar_AE" w:bidi="ar_AE"/>
        </w:rPr>
      </w:r>
      <w:r>
        <w:rPr>
          <w:rtl/>
          <w:cs/>
          <w:lang w:val="ar_AE" w:bidi="ar_AE"/>
        </w:rPr>
        <w:t>يعد يعقوب يوسف ميراثًا إضافيًا لن يحصل عليه الإخوة الآخرون. يعطي يعقوب يوسف الأرض التي استولى عليها بالقوة. استخدم يعقوب سيفًا وقوسًا وسهامًا ليغزو هذه القطعة من الأرض. إن الأموريين هم اسم عام للشعب الذي يعيش في كنعان. نحن نعلم أن ميراث يوسف في كنعان، لكننا لا نعرف الموقع الدقيق.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يُخبر أحدهم يوسف أن يعقوب يُحتَضَر. يصطحب يوسف ابنيه، منسَّى وأفرايم، ليزوروا يعقوب. </w:t>
      </w:r>
    </w:p>
    <w:p>
      <w:pPr>
        <w:bidi/>
      </w:pPr>
      <w:r>
        <w:rPr>
          <w:rtl/>
          <w:cs/>
          <w:lang w:val="ar_AE" w:bidi="ar_AE"/>
        </w:rPr>
      </w:r>
      <w:r>
        <w:rPr>
          <w:b/>
          <w:rtl/>
          <w:cs/>
          <w:lang w:val="ar_AE" w:bidi="ar_AE"/>
        </w:rPr>
        <w:t>المشهد الثاني:</w:t>
      </w:r>
      <w:r>
        <w:rPr>
          <w:rtl/>
          <w:cs/>
          <w:lang w:val="ar_AE" w:bidi="ar_AE"/>
        </w:rPr>
        <w:t xml:space="preserve"> يُخبر يعقوب يوسف كيف ساعده الله. ثم تبنَّى يعقوب ابني يوسف.</w:t>
      </w:r>
    </w:p>
    <w:p>
      <w:pPr>
        <w:bidi/>
      </w:pPr>
      <w:r>
        <w:rPr>
          <w:rtl/>
          <w:cs/>
          <w:lang w:val="ar_AE" w:bidi="ar_AE"/>
        </w:rPr>
      </w:r>
      <w:r>
        <w:rPr>
          <w:b/>
          <w:rtl/>
          <w:cs/>
          <w:lang w:val="ar_AE" w:bidi="ar_AE"/>
        </w:rPr>
        <w:t>المشهد الثالث:</w:t>
      </w:r>
      <w:r>
        <w:rPr>
          <w:rtl/>
          <w:cs/>
          <w:lang w:val="ar_AE" w:bidi="ar_AE"/>
        </w:rPr>
        <w:t xml:space="preserve"> بعد طقس التبني، يبارك يعقوب مَنَسى وأفرايم.</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 xml:space="preserve">يخبر أحدهم يوسف أن يعقوب يُحتَضَر. </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كان يعقوب في جاسان وعلى فراش الموت. حدث هذا بعد وقت قصير من المقطع السابق. يستخدم النص كلمات زمنية للإشارة إلى أن الوقت لم يمر كثيرًا منذ المقطع السابق.</w:t>
      </w:r>
    </w:p>
    <w:p>
      <w:pPr>
        <w:bidi/>
      </w:pPr>
      <w:r>
        <w:rPr>
          <w:rtl/>
          <w:cs/>
          <w:lang w:val="ar_AE" w:bidi="ar_AE"/>
        </w:rPr>
      </w:r>
      <w:r>
        <w:rPr>
          <w:rtl/>
          <w:cs/>
          <w:lang w:val="ar_AE" w:bidi="ar_AE"/>
        </w:rPr>
        <w:t xml:space="preserve">كان يوسف في العاصمة أو في مكان آخر في مصر. يذهب أحدهم إلى يوسف ليخبره بأن يعقوب يُحتَضَر. يجب أن يسافر ليرى يعقوب. يصطحب يوسف ابنيه، منسَّى وأفرايم، ليريا يعقوب أيضًا. هذان الابنان راشدان الآن. كانا في العشرينات من عمرهما. وُلِدا قبل مجيء يعقوب إلى مصر. وقد عاش يعقوب في مصر سبع عشرة سنة. </w:t>
      </w:r>
    </w:p>
    <w:p>
      <w:pPr>
        <w:bidi/>
      </w:pPr>
      <w:r>
        <w:rPr>
          <w:rtl/>
          <w:cs/>
          <w:lang w:val="ar_AE" w:bidi="ar_AE"/>
        </w:rPr>
      </w:r>
      <w:r>
        <w:rPr>
          <w:rtl/>
          <w:cs/>
          <w:lang w:val="ar_AE" w:bidi="ar_AE"/>
        </w:rPr>
        <w:t>في المشهد الثاني، يزور يوسف وابناه، منسَّى وأفرايم، يعقوب. يسرد يعقوب على يوسف قصة ظهور الله له في بيت إيل، لقد ظهر الله ليعقوب مرتين في هذا المكان. المرة الأولى، حين كان يعقوب يغادر كنعان ذاهبًا إلى حاران، إلى خاله لابان. المرة الثانية، عندما ذهب يعقوب إلى بيت إيل ليعبد الله، وهو في طريق عودته إلى كنعان. ذكَّر يعقوب يوسف بالوعود التي أعطاها الله في تلك الرؤيا.</w:t>
      </w:r>
    </w:p>
    <w:p>
      <w:pPr>
        <w:bidi/>
      </w:pPr>
      <w:r>
        <w:rPr>
          <w:rtl/>
          <w:cs/>
          <w:lang w:val="ar_AE" w:bidi="ar_AE"/>
        </w:rPr>
      </w:r>
      <w:r>
        <w:rPr>
          <w:rtl/>
          <w:cs/>
          <w:lang w:val="ar_AE" w:bidi="ar_AE"/>
        </w:rPr>
        <w:t>وأخبر يعقوب يوسف بأنه يتبنَّى ابنيه. فابنا يوسف هم الآن أبناء يعقوب. أقام يعقوب طقوس التبني. من الآن فصاعدًا، سيحصل هذان الابنان على الحقوق والميراث ذاتهما لأبناء يعقوب الآخرين. يذكر يعقوب رأوبين ولاوي باسميهما. لم يحرمهما من الميراث. بل سيحصلون عليه. كان يعقوب يُضيف منَّسي وأفرايم ابنين مساوين لبقية أبنائه.</w:t>
      </w:r>
    </w:p>
    <w:p>
      <w:pPr>
        <w:bidi/>
      </w:pPr>
      <w:r>
        <w:rPr>
          <w:rtl/>
          <w:cs/>
          <w:lang w:val="ar_AE" w:bidi="ar_AE"/>
        </w:rPr>
      </w:r>
      <w:r>
        <w:rPr>
          <w:rtl/>
          <w:cs/>
          <w:lang w:val="ar_AE" w:bidi="ar_AE"/>
        </w:rPr>
        <w:t>يُذكَّر يعقوب يوسف بموت أمه. لأن راحيل ماتت، كان يعقوب يُضيف أبناء يوسف إلى حصيلة أبنائه بالتبني. ينظر يعقوب إلى الابنين ويسأل من هما. من المحتمل أن يعقوب لم يستطع أن يراهما بوضوح لأن كان يفقد بصره. على الأرجح، سأل يعقوب من الصبيين كجزء من طقس التبني. يُحدد يوسف رسمياً أن هذين هما ابناه اللذان ولدا له في مصر. في نهاية طقس التبني، ينحني يوسف بوجهه إلى الأرض أمام يعقوب. بهذا أظهر يوسف تبجيله ليعقوب وقبوله لهذا التبنى.</w:t>
      </w:r>
    </w:p>
    <w:p>
      <w:pPr>
        <w:bidi/>
      </w:pPr>
      <w:r>
        <w:rPr>
          <w:rtl/>
          <w:cs/>
          <w:lang w:val="ar_AE" w:bidi="ar_AE"/>
        </w:rPr>
      </w:r>
      <w:r>
        <w:rPr>
          <w:rtl/>
          <w:cs/>
          <w:lang w:val="ar_AE" w:bidi="ar_AE"/>
        </w:rPr>
        <w:t>في المشهد الثالث، ينتقل يعقوب من تبني الابنين إلى منحهما البركة. نزل الابنان عند ركبتي يعقوب. يقرب يوسف الابنان نحو يعقوب. أوقف يوسف منسى أما يعقوب حيث تستقر عليه يمينه.يمين يعقوب على رأسه. وكذلك أفرايم حيث يساره. وضع يعقوب ذراعيه متقاطعتين، ووضع يده اليمنى على رأس أفرايم، ويده اليسرى على رأس منسى.</w:t>
      </w:r>
    </w:p>
    <w:p>
      <w:pPr>
        <w:bidi/>
      </w:pPr>
      <w:r>
        <w:rPr>
          <w:rtl/>
          <w:cs/>
          <w:lang w:val="ar_AE" w:bidi="ar_AE"/>
        </w:rPr>
      </w:r>
      <w:r>
        <w:rPr>
          <w:rtl/>
          <w:cs/>
          <w:lang w:val="ar_AE" w:bidi="ar_AE"/>
        </w:rPr>
        <w:t>نطق يعقوب أولًا ببركة يوسف. لم تكن أي من يدي يعقوب على يوسف. بعد أن بارك يوسف، نطق يعقوب ببركة للابنين.</w:t>
      </w:r>
    </w:p>
    <w:p>
      <w:pPr>
        <w:bidi/>
      </w:pPr>
      <w:r>
        <w:rPr>
          <w:rtl/>
          <w:cs/>
          <w:lang w:val="ar_AE" w:bidi="ar_AE"/>
        </w:rPr>
      </w:r>
      <w:r>
        <w:rPr>
          <w:rtl/>
          <w:cs/>
          <w:lang w:val="ar_AE" w:bidi="ar_AE"/>
        </w:rPr>
        <w:t>توقفوا ومثلوا مكان وقوف كل منهم. استمروا في تمثيل أماكن وقوفهم حتى يتمكن الفريق من وصفها بسهولة. اعرضوا صورة لمُسِن يجلس وذراعيه متقاطعتان بحيث تكون يده اليمنى على رأس ابنه الجالس على اليسار ويده اليسرى على رأس ابنه الجالس على اليمين.</w:t>
      </w:r>
    </w:p>
    <w:p>
      <w:pPr>
        <w:bidi/>
      </w:pPr>
      <w:r>
        <w:rPr>
          <w:rtl/>
          <w:cs/>
          <w:lang w:val="ar_AE" w:bidi="ar_AE"/>
        </w:rPr>
      </w:r>
      <w:r>
        <w:rPr>
          <w:rtl/>
          <w:cs/>
          <w:lang w:val="ar_AE" w:bidi="ar_AE"/>
        </w:rPr>
        <w:t>نطق يعقوب بالبركة في تسبحة. وكذلك في صلاة. قال يعقوب: "ليكن الله". ذكر يعقوب عدة أشياء فعلها الله لإبراهيم وإسحاق ويعقوب. طلبَ يعقوب من الله الذي فعل هذه الأمور أن يبارك الصبيين أيضًا.</w:t>
      </w:r>
    </w:p>
    <w:p>
      <w:pPr>
        <w:bidi/>
      </w:pPr>
      <w:r>
        <w:rPr>
          <w:rtl/>
          <w:cs/>
          <w:lang w:val="ar_AE" w:bidi="ar_AE"/>
        </w:rPr>
      </w:r>
      <w:r>
        <w:rPr>
          <w:rtl/>
          <w:cs/>
          <w:lang w:val="ar_AE" w:bidi="ar_AE"/>
        </w:rPr>
        <w:t>رأى يوسف أن يعقوب كان قد وضع يده اليمنى على رأس أفرايم، واليد اليسرى على رأس منسى. ظنَ يوسف أن يعقوب خلط بينهما بسبب ضعف بصره. حاولَ يوسف أن يضع يد يعقوب اليمنى على منسَّى. ذكَّر يوسف يعقوب بأن منسى كان البكر. حاولَ يوسف أن يجعل يعقوب يُغيِّر هذا ويضع يده اليمنى على منسَّى. رفضَ يعقوب. قال يعقوب إن منسى كان أول مولود، لكن أفرايم سيكون الأعظم. بارك كليهما ببركات عظيمة، لكنه بارك أفرايم، الابن الأصغر، ببركة أعظم. ينطق يعقوب اسم أفرايم أولًا، واسم منسَّى ثانيًا. قال لهما يعقوب إنه في المستقبل، سيستخدم الناس أسماء أفرايم ومنسى عندما يريدون أن يباركوا الآخرين.</w:t>
      </w:r>
    </w:p>
    <w:p>
      <w:pPr>
        <w:bidi/>
      </w:pPr>
      <w:r>
        <w:rPr>
          <w:rtl/>
          <w:cs/>
          <w:lang w:val="ar_AE" w:bidi="ar_AE"/>
        </w:rPr>
      </w:r>
      <w:r>
        <w:rPr>
          <w:rtl/>
          <w:cs/>
          <w:lang w:val="ar_AE" w:bidi="ar_AE"/>
        </w:rPr>
        <w:t>أنهى يعقوب وقت البركة هذا بإخبار يوسف أنه سيرث قطعة أرض أخرى. ويعطيه قطعة من الأرض التي ربحها في معركة.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منسَّى</w:t>
      </w:r>
    </w:p>
    <w:p>
      <w:pPr>
        <w:pStyle w:val="ListBullet"/>
        <w:bidi/>
        <w:spacing w:line="240" w:lineRule="auto"/>
        <w:ind w:left="720"/>
      </w:pPr>
      <w:r>
        <w:rPr>
          <w:rtl/>
          <w:cs/>
          <w:lang w:val="ar_AE" w:bidi="ar_AE"/>
        </w:rPr>
      </w:r>
      <w:r>
        <w:rPr>
          <w:rtl/>
          <w:cs/>
          <w:lang w:val="ar_AE" w:bidi="ar_AE"/>
        </w:rPr>
        <w:t>أفرايم</w:t>
      </w:r>
    </w:p>
    <w:p>
      <w:pPr>
        <w:pStyle w:val="ListBullet"/>
        <w:bidi/>
        <w:spacing w:line="240" w:lineRule="auto"/>
        <w:ind w:left="720"/>
      </w:pPr>
      <w:r>
        <w:rPr>
          <w:rtl/>
          <w:cs/>
          <w:lang w:val="ar_AE" w:bidi="ar_AE"/>
        </w:rPr>
      </w:r>
      <w:r>
        <w:rPr>
          <w:rtl/>
          <w:cs/>
          <w:lang w:val="ar_AE" w:bidi="ar_AE"/>
        </w:rPr>
        <w:t>شخص يخبر يوسف أن يعقوب يُحتَضَر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 xml:space="preserve">في المشهد الأول، يذهب أحدهم إلى يوسف ويخبره بأن يعقوب يُحتَضَر. فيذهب يوسف ليراه. يصطحب يوسف ابنيه، منسَّى وأفرايم، ليريا يعقوب أيضًا. </w:t>
      </w:r>
    </w:p>
    <w:p>
      <w:pPr>
        <w:bidi/>
      </w:pPr>
      <w:r>
        <w:rPr>
          <w:rtl/>
          <w:cs/>
          <w:lang w:val="ar_AE" w:bidi="ar_AE"/>
        </w:rPr>
      </w:r>
      <w:r>
        <w:rPr>
          <w:rtl/>
          <w:cs/>
          <w:lang w:val="ar_AE" w:bidi="ar_AE"/>
        </w:rPr>
        <w:t>في المشهد الثاني، يكافح يعقوب من أجل الجلوس في الفراش ليستقبل يوسف ومنسَّى وأفرايم. يخبر يعقوب يوسف عن المرتين اللتين ظهر فيهما الله له في رؤيا في لوز أو بيت إيل. يخبر يعقوب يوسف عن وعود الله ليعقوب.</w:t>
      </w:r>
    </w:p>
    <w:p>
      <w:pPr>
        <w:bidi/>
      </w:pPr>
      <w:r>
        <w:rPr>
          <w:rtl/>
          <w:cs/>
          <w:lang w:val="ar_AE" w:bidi="ar_AE"/>
        </w:rPr>
      </w:r>
      <w:r>
        <w:rPr>
          <w:rtl/>
          <w:cs/>
          <w:lang w:val="ar_AE" w:bidi="ar_AE"/>
        </w:rPr>
        <w:t>أوقفوا التمثيل: اسألوا منسى وأفرايم: "بما تشعران عند سماع هذه الوعود التي قطعها الله لجدكما؟" قد تسمعون إجابات مثل: "أحب أن أسمعه يروي هذا. لقد سمعتُ هذه الوعود من قبل. لقد علّمنا أبونا عن الله. من الجيد أن نسمعها من جدنا ونسمعها بتعبيراته. لقد وعدنا الله بأشياء عظيمة لعائلتنا. الله كلي القدرة. واصلوا التمثيل.</w:t>
      </w:r>
    </w:p>
    <w:p>
      <w:pPr>
        <w:bidi/>
      </w:pPr>
      <w:r>
        <w:rPr>
          <w:rtl/>
          <w:cs/>
          <w:lang w:val="ar_AE" w:bidi="ar_AE"/>
        </w:rPr>
      </w:r>
      <w:r>
        <w:rPr>
          <w:rtl/>
          <w:cs/>
          <w:lang w:val="ar_AE" w:bidi="ar_AE"/>
        </w:rPr>
        <w:t>يخبر يعقوب يوسف أنه يتبني منَّسي وأفرايم أبناءً له. سيرث منَّسي وأفرايم كما يرث أبناء يعقوب الآخرين. أحضر يوسف الولدين إلى يعقوب. عانق يعقوب كل ابن وقبَّله. هذا جزء من طقس التبني. ركع الابنان عند ركبتي يعقوب.</w:t>
      </w:r>
    </w:p>
    <w:p>
      <w:pPr>
        <w:bidi/>
      </w:pPr>
      <w:r>
        <w:rPr>
          <w:rtl/>
          <w:cs/>
          <w:lang w:val="ar_AE" w:bidi="ar_AE"/>
        </w:rPr>
      </w:r>
      <w:r>
        <w:rPr>
          <w:rtl/>
          <w:cs/>
          <w:lang w:val="ar_AE" w:bidi="ar_AE"/>
        </w:rPr>
        <w:t>أوقفوا التمثيل واسألوا يوسف: "ما شعورك بشأن تبني أباك لابنيك؟" قد تسمعون: "هذا شيء رائع. سيرث كل واحد من ابنيي حصة ابنه من الميراث. هذا أمر رائع لمستقبلهم. أنا سعيد جدًا لأن أبي يفعل هذا. هذا يظهر لي أن أبي لا يزال يحبني. وأنا أحبه". اسألوا يعقوب: "لماذا تريد تبني ابني يوسف؟" قد تسمعون إجابات مثل: "كانت راحيل زوجتي الحبيبة. راحيل لم تكن قادرة على إنجاب سوى ابنين وماتت عقب الثاني. بتبنيني ابني يوسف، يصبح الأمر كما لو أن لديّ أبناءً أكثر من راحيل. واصلوا التمثيل.</w:t>
      </w:r>
    </w:p>
    <w:p>
      <w:pPr>
        <w:bidi/>
      </w:pPr>
      <w:r>
        <w:rPr>
          <w:rtl/>
          <w:cs/>
          <w:lang w:val="ar_AE" w:bidi="ar_AE"/>
        </w:rPr>
      </w:r>
      <w:r>
        <w:rPr>
          <w:rtl/>
          <w:cs/>
          <w:lang w:val="ar_AE" w:bidi="ar_AE"/>
        </w:rPr>
        <w:t>في المشهد الثالث، يقرر يعقوب مباركة الابنين. نزل الابنان عند ركبتي جدهما. لم يكونوا جالسين على ركبتيه بل راكعين أمامه. يقربهما يوسف من يدي يعقوب. أوقف يوسف منسى حيث ستكون يد يعقوب اليمنى على رأس منسى. وكذلك أفرايم حيث يساره تكون على رأسه. لكن يعقوب عقد ذراعيه. وضع يعقوب يده اليمنى على رأس أفرايم، ويده اليسرى على رأس منسى. ثم باركهما يعقوب بتسبحة وصلاة.</w:t>
      </w:r>
    </w:p>
    <w:p>
      <w:pPr>
        <w:bidi/>
      </w:pPr>
      <w:r>
        <w:rPr>
          <w:rtl/>
          <w:cs/>
          <w:lang w:val="ar_AE" w:bidi="ar_AE"/>
        </w:rPr>
      </w:r>
      <w:r>
        <w:rPr>
          <w:rtl/>
          <w:cs/>
          <w:lang w:val="ar_AE" w:bidi="ar_AE"/>
        </w:rPr>
        <w:t>رأى يوسف يدي يعقوب وحاول إيقافه. كان يعقوب شبه ضرير. ظنَ يوسف أن يعقوب خلط الصبيين لأنه لم يكن يرى بوضوح. حاولَ يوسف أن يحرك يدي يعقوب حتى تكون يده اليمنى على رأس منسَّى. رفضَ يعقوب. قال يعقوب: "أعلم"، مما يعني أن يعقوب كان يعرف أي ابن كان تحت يده اليمنى، وأي ابن كان تحت يده اليسرى. قال يعقوب إن أفرايم سيكون أعظم من منسَّى. وبارك يعقوب كل ابن ببركةً خير. قال يعقوب إن أفرايم سيصبح سبطًا أعظم من الذي لمنسى.</w:t>
      </w:r>
    </w:p>
    <w:p>
      <w:pPr>
        <w:bidi/>
      </w:pPr>
      <w:r>
        <w:rPr>
          <w:rtl/>
          <w:cs/>
          <w:lang w:val="ar_AE" w:bidi="ar_AE"/>
        </w:rPr>
      </w:r>
      <w:r>
        <w:rPr>
          <w:rtl/>
          <w:cs/>
          <w:lang w:val="ar_AE" w:bidi="ar_AE"/>
        </w:rPr>
        <w:t>أوقفوا التمثيل واسألوا منسَّى: "ما شعورك حيال هذه البركة؟" قد تسمعون إجابات تقول: "أنا على ما يُرام، قال جدي إنني سأصبح شخصاً عظيماً بنسل كثير، وأن الناس سينطقون باسمي عند مباركة أبنائهم في المستقبل. إنها بركة رائعة. لا أرى سببًا لأشعر بالسعادة". اسألوا أفرايم: "ما شعورك بشأن هذه البركة؟" قد تسمعون: "سعيد حقًا. لا أعرف لماذا فعل جدي هذا، لكنه باركنا ببركات خير حقًا. أحب أخي. لا أريد أن أتشاجر بشأن هذا. أظن أن الأمر يروق لنا". اسألوا يُوسف: "ما هو شعورك الآن؟" قد تسمعون إجابات مثل: "أشعر بالحزن لأن أبي سيتركنا قريبًا. أتمنى أن نستطيع أن نبقيه هنا لفترة أطول. سأفتقده عندما ينتقل. أنا سعيد لأنه يحب ابني. وقد باركهما ببركة خير. لا أفهم لماذا بارك أفرايم بَرَكة الابن البكر. أنا ممتن جدًا لأنه تبنهما أبنائه ليرثا ميراثًا صالحًا. الرب صالح معنا". واصلوا التمثيل.</w:t>
      </w:r>
    </w:p>
    <w:p>
      <w:pPr>
        <w:bidi/>
      </w:pPr>
      <w:r>
        <w:rPr>
          <w:rtl/>
          <w:cs/>
          <w:lang w:val="ar_AE" w:bidi="ar_AE"/>
        </w:rPr>
      </w:r>
      <w:r>
        <w:rPr>
          <w:rtl/>
          <w:cs/>
          <w:lang w:val="ar_AE" w:bidi="ar_AE"/>
        </w:rPr>
        <w:t>كرَّر يعقوب أن الله سيكون مع يوسف وسيُعيده إلى كنعان. إن كنعان هي أرض أجدادهم. كما أعطى يعقوب ليوسف قطعة من أرض كان يعقوب قد ربحها في معركة. كان هذا ميراثًا إضافيًا ليوسف.</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b/>
          <w:rtl/>
          <w:cs/>
          <w:lang w:val="ar_AE" w:bidi="ar_AE"/>
        </w:rPr>
        <w:t>إيل شداي</w:t>
      </w:r>
      <w:r>
        <w:rPr>
          <w:rtl/>
          <w:cs/>
          <w:lang w:val="ar_AE" w:bidi="ar_AE"/>
        </w:rPr>
        <w:t xml:space="preserve"> هو أحد أسماء الله معنى كلي القوة أو القدرة. </w:t>
      </w:r>
      <w:r>
        <w:rPr>
          <w:rtl/>
          <w:cs/>
          <w:lang w:val="ar_AE" w:bidi="ar_AE"/>
        </w:rPr>
        <w:t>إيل شدّاي</w:t>
      </w:r>
      <w:r>
        <w:rPr>
          <w:rtl/>
          <w:cs/>
          <w:lang w:val="ar_AE" w:bidi="ar_AE"/>
        </w:rPr>
        <w:t xml:space="preserve"> اسم يُناقَش في "قاموس الكلمات الرئيسية". يُرجى الحفاظ على اتساق نقحرة لفظة إيل شداي وترجمته الله كلي القدرة ووحدتهم في كل المقاطع.</w:t>
      </w:r>
    </w:p>
    <w:p>
      <w:pPr>
        <w:bidi/>
      </w:pPr>
      <w:r>
        <w:rPr>
          <w:rtl/>
          <w:cs/>
          <w:lang w:val="ar_AE" w:bidi="ar_AE"/>
        </w:rPr>
      </w:r>
      <w:r>
        <w:rPr>
          <w:rtl/>
          <w:cs/>
          <w:lang w:val="ar_AE" w:bidi="ar_AE"/>
        </w:rPr>
        <w:t>ولوز هو اسم المدينة التي تقع بجوار بيت إيل. بيت إيل هي المكان الذي رأى فيه يعقوب رؤيا السلم إلى السماء عندما كان يغادر كنعان متوجهاً إلى خاله لابان. وبيت إيل هو أيضًا المكان الذي سجد فيه يعقوب لله عند عودته إلى كنعان. وكرر الله في بيت إيل اسم يعقوب الجديد هو إسرائيل.</w:t>
      </w:r>
    </w:p>
    <w:p>
      <w:pPr>
        <w:bidi/>
      </w:pPr>
      <w:r>
        <w:rPr>
          <w:rtl/>
          <w:cs/>
          <w:lang w:val="ar_AE" w:bidi="ar_AE"/>
        </w:rPr>
      </w:r>
      <w:r>
        <w:rPr>
          <w:rtl/>
          <w:cs/>
          <w:lang w:val="ar_AE" w:bidi="ar_AE"/>
        </w:rPr>
        <w:t>لا يستخدم النص كلمة يتبنى. لكن يعقوب يقول إنه يطلب منسى وأفرايم ليكونا ابنيه. وسيحصلان من الميراث نفسه الذي يحصل منه أبناء يعقوب الآخرين. متساويان مع كل أبناء يعقوب الآخرين. أقام يعقوب طقوس التبني. لن تستخدموا كلمة تبني لكن يجب توضيح أن هذين الصبيين هما الآن ابني يعقوب.</w:t>
      </w:r>
    </w:p>
    <w:p>
      <w:pPr>
        <w:bidi/>
      </w:pPr>
      <w:r>
        <w:rPr>
          <w:rtl/>
          <w:cs/>
          <w:lang w:val="ar_AE" w:bidi="ar_AE"/>
        </w:rPr>
      </w:r>
      <w:r>
        <w:rPr>
          <w:b/>
          <w:rtl/>
          <w:cs/>
          <w:lang w:val="ar_AE" w:bidi="ar_AE"/>
        </w:rPr>
        <w:t>وبارك</w:t>
      </w:r>
      <w:r>
        <w:rPr>
          <w:rtl/>
          <w:cs/>
          <w:lang w:val="ar_AE" w:bidi="ar_AE"/>
        </w:rPr>
        <w:t xml:space="preserve"> يعقوب ابني يوسف. تتم مناقشة مصطلح </w:t>
      </w:r>
      <w:r>
        <w:rPr>
          <w:rtl/>
          <w:cs/>
          <w:lang w:val="ar_AE" w:bidi="ar_AE"/>
        </w:rPr>
        <w:t>يبارك</w:t>
      </w:r>
      <w:r>
        <w:rPr>
          <w:rtl/>
          <w:cs/>
          <w:lang w:val="ar_AE" w:bidi="ar_AE"/>
        </w:rPr>
        <w:t xml:space="preserve"> في قاموس الكلمات الرئيسية. يُرجى الحفاظ على اتساق ترجمة مصطلح بركة ووحدته في كل المقاطع.</w:t>
      </w:r>
    </w:p>
    <w:p>
      <w:pPr>
        <w:bidi/>
      </w:pPr>
      <w:r>
        <w:rPr>
          <w:rtl/>
          <w:cs/>
          <w:lang w:val="ar_AE" w:bidi="ar_AE"/>
        </w:rPr>
      </w:r>
      <w:r>
        <w:rPr>
          <w:rtl/>
          <w:cs/>
          <w:lang w:val="ar_AE" w:bidi="ar_AE"/>
        </w:rPr>
        <w:t xml:space="preserve">وكما في المقاطع السابقة، يتنقل الكاتب بين اسمي </w:t>
      </w:r>
      <w:r>
        <w:rPr>
          <w:b/>
          <w:rtl/>
          <w:cs/>
          <w:lang w:val="ar_AE" w:bidi="ar_AE"/>
        </w:rPr>
        <w:t>إسرائيل</w:t>
      </w:r>
      <w:r>
        <w:rPr>
          <w:rtl/>
          <w:cs/>
          <w:lang w:val="ar_AE" w:bidi="ar_AE"/>
        </w:rPr>
        <w:t xml:space="preserve"> ويعقوب. تكتفي بعض الترجمات باسم يعقوب. تستخدم الترجمات الأخرى اسم إسرائيل عندما يظهر في النص. يعقوب هو إسرائيل، الشخص ذاته. يُرجى الحفاظ على اتساق تسمية يعقوب.</w:t>
      </w:r>
    </w:p>
    <w:p>
      <w:pPr>
        <w:bidi/>
      </w:pPr>
      <w:r>
        <w:rPr>
          <w:rtl/>
          <w:cs/>
          <w:lang w:val="ar_AE" w:bidi="ar_AE"/>
        </w:rPr>
      </w:r>
      <w:r>
        <w:rPr>
          <w:rtl/>
          <w:cs/>
          <w:lang w:val="ar_AE" w:bidi="ar_AE"/>
        </w:rPr>
        <w:t>كان يعقوب تقريبًا ضريرًا بسبب الشيخوخة. عدة حالات قد تسبب هذا العمى. لا نعرف ما كانت المشكلة. لا نعلم سوى أن يعقوب لا يستطيع أن يرى بوضوح. يجب أن تصفوا هذا بالطريقة نفسها التي وصفتم بها عمى إسحاق.</w:t>
      </w:r>
    </w:p>
    <w:p>
      <w:pPr>
        <w:bidi/>
      </w:pPr>
      <w:r>
        <w:rPr>
          <w:rtl/>
          <w:cs/>
          <w:lang w:val="ar_AE" w:bidi="ar_AE"/>
        </w:rPr>
      </w:r>
      <w:r>
        <w:rPr>
          <w:rtl/>
          <w:cs/>
          <w:lang w:val="ar_AE" w:bidi="ar_AE"/>
        </w:rPr>
        <w:t xml:space="preserve">وعندما ينطق يعقوب بالبركة، يتحدث عن إله إبراهيم وإله إسحاق. استخدموا الكلمة نفسها التي استخدمتموها في المقاطع السابقة لاسم </w:t>
      </w:r>
      <w:r>
        <w:rPr>
          <w:b/>
          <w:rtl/>
          <w:cs/>
          <w:lang w:val="ar_AE" w:bidi="ar_AE"/>
        </w:rPr>
        <w:t>الله</w:t>
      </w:r>
      <w:r>
        <w:rPr>
          <w:rtl/>
          <w:cs/>
          <w:lang w:val="ar_AE" w:bidi="ar_AE"/>
        </w:rPr>
        <w:t xml:space="preserve">. كلمة </w:t>
      </w:r>
      <w:r>
        <w:rPr>
          <w:rtl/>
          <w:cs/>
          <w:lang w:val="ar_AE" w:bidi="ar_AE"/>
        </w:rPr>
        <w:t>الله</w:t>
      </w:r>
      <w:r>
        <w:rPr>
          <w:rtl/>
          <w:cs/>
          <w:lang w:val="ar_AE" w:bidi="ar_AE"/>
        </w:rPr>
        <w:t xml:space="preserve"> في قاموس الكلمات الرئيسية.</w:t>
      </w:r>
    </w:p>
    <w:p>
      <w:pPr>
        <w:bidi/>
      </w:pPr>
      <w:r>
        <w:rPr>
          <w:rtl/>
          <w:cs/>
          <w:lang w:val="ar_AE" w:bidi="ar_AE"/>
        </w:rPr>
      </w:r>
      <w:r>
        <w:rPr>
          <w:rtl/>
          <w:cs/>
          <w:lang w:val="ar_AE" w:bidi="ar_AE"/>
        </w:rPr>
        <w:t xml:space="preserve">يصف يعقوب الله بأنه </w:t>
      </w:r>
      <w:r>
        <w:rPr>
          <w:b/>
          <w:rtl/>
          <w:cs/>
          <w:lang w:val="ar_AE" w:bidi="ar_AE"/>
        </w:rPr>
        <w:t>راعي</w:t>
      </w:r>
      <w:r>
        <w:rPr>
          <w:rtl/>
          <w:cs/>
          <w:lang w:val="ar_AE" w:bidi="ar_AE"/>
        </w:rPr>
        <w:t xml:space="preserve">. وعادةً ما يعتني الراعي بقطعان الغنم والماعز. مصطلح </w:t>
      </w:r>
      <w:r>
        <w:rPr>
          <w:rtl/>
          <w:cs/>
          <w:lang w:val="ar_AE" w:bidi="ar_AE"/>
        </w:rPr>
        <w:t>راعي</w:t>
      </w:r>
      <w:r>
        <w:rPr>
          <w:rtl/>
          <w:cs/>
          <w:lang w:val="ar_AE" w:bidi="ar_AE"/>
        </w:rPr>
        <w:t xml:space="preserve"> ستجدونه بشرح واف في قاموس الكلمات الرئيسية. يُرجى الحفاظ على اتساق ترجمة مصطلح راعي ووحدته في كل المقاطع.</w:t>
      </w:r>
    </w:p>
    <w:p>
      <w:pPr>
        <w:bidi/>
      </w:pPr>
      <w:r>
        <w:rPr>
          <w:rtl/>
          <w:cs/>
          <w:lang w:val="ar_AE" w:bidi="ar_AE"/>
        </w:rPr>
      </w:r>
      <w:r>
        <w:rPr>
          <w:rtl/>
          <w:cs/>
          <w:lang w:val="ar_AE" w:bidi="ar_AE"/>
        </w:rPr>
        <w:t xml:space="preserve">يذكر يعقوب </w:t>
      </w:r>
      <w:r>
        <w:rPr>
          <w:b/>
          <w:rtl/>
          <w:cs/>
          <w:lang w:val="ar_AE" w:bidi="ar_AE"/>
        </w:rPr>
        <w:t>ملاكاً</w:t>
      </w:r>
      <w:r>
        <w:rPr>
          <w:rtl/>
          <w:cs/>
          <w:lang w:val="ar_AE" w:bidi="ar_AE"/>
        </w:rPr>
        <w:t xml:space="preserve"> عند نطقه بالبركة. والملاك كائن روحي فائق للطبيعة، مُرسَل من عند الله، استخدموا الكلمة ذاتها التي استخدمتموها في المقاطع السابقة للإشارة إلى الحلم. يُناقَش تعبير </w:t>
      </w:r>
      <w:r>
        <w:rPr>
          <w:rtl/>
          <w:cs/>
          <w:lang w:val="ar_AE" w:bidi="ar_AE"/>
        </w:rPr>
        <w:t>ملاك</w:t>
      </w:r>
      <w:r>
        <w:rPr>
          <w:rtl/>
          <w:cs/>
          <w:lang w:val="ar_AE" w:bidi="ar_AE"/>
        </w:rPr>
        <w:t xml:space="preserve"> في قاموس الكلمات الرئيسية. </w:t>
      </w:r>
    </w:p>
    <w:p>
      <w:pPr>
        <w:bidi/>
      </w:pPr>
      <w:r>
        <w:rPr>
          <w:rtl/>
          <w:cs/>
          <w:lang w:val="ar_AE" w:bidi="ar_AE"/>
        </w:rPr>
      </w:r>
      <w:r>
        <w:rPr>
          <w:rtl/>
          <w:cs/>
          <w:lang w:val="ar_AE" w:bidi="ar_AE"/>
        </w:rPr>
        <w:t>إن أخذ شيء بالسيف والقوس يعني الإمساك به أو إخراجه في معركة. وحارب يعقوب من أجل قطعة الأرض التي يعطيها ليوسف.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49: 1–28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يُكمل هذا المقطع خاتمة قصة يعقوب ويوسف. وكان يعقوب على وشك الموت. وقد بارك يعقوب يُوسُف وابنيه مَنَّسي وأفرايم. والآن يدعو يعقوب جميع الأبناء الآخرين ليأتوا لسماع كلماته الأخيرة. إنَّ كلمات يعقوب أشبه بنبوّة من كونها بَرَكة. وهذا يعني أن يعقوب يتحدَّث عن وقوع هذا في المستقبل. يخبر يعقوب كل ابن بما يحمل المستقبل لنسل ذلك الابن. والبَرَكة أمرٌ جاد. وكان معظم الناس في زمن يعقوب يُعدُّون البَرَكة مُلزِمة للشخص الذي يستقبلها. يلعَن يعقوب بعضًا من الأبناء، ويتحدث بأسلوب شعري.</w:t>
      </w:r>
    </w:p>
    <w:p>
      <w:pPr>
        <w:bidi/>
      </w:pPr>
      <w:r>
        <w:rPr>
          <w:rtl/>
          <w:cs/>
          <w:lang w:val="ar_AE" w:bidi="ar_AE"/>
        </w:rPr>
      </w:r>
      <w:r>
        <w:rPr>
          <w:rtl/>
          <w:cs/>
          <w:lang w:val="ar_AE" w:bidi="ar_AE"/>
        </w:rPr>
        <w:t>توقَّفوا وناقشوا: احكوا قصة عن رجل عجوز مِثْل جَدٍّ، كان على وشك الموت. ماذا سيقول رجُل مِثل هذا الجَد لأبنائه وحفدته؟ وكيف يقول ذلك؟ إذا لم يوجد في ثقافتكم تقليد عن الأبُ الذي يبارك أبناءهُ قبل موته، فمتى كانت البَرَكة تُعطَى؟ ومن الذي يعطيها؟ كيف سيحصل الناس على البَرَكة؟</w:t>
      </w:r>
    </w:p>
    <w:p>
      <w:pPr>
        <w:bidi/>
      </w:pPr>
      <w:r>
        <w:rPr>
          <w:rtl/>
          <w:cs/>
          <w:lang w:val="ar_AE" w:bidi="ar_AE"/>
        </w:rPr>
      </w:r>
      <w:r>
        <w:rPr>
          <w:rtl/>
          <w:cs/>
          <w:lang w:val="ar_AE" w:bidi="ar_AE"/>
        </w:rPr>
        <w:t>رأوبين هو الابن البكر. عادة، يكون لهذا الابن حقوق وامتيازات لا يتمتع بها بقية الأبناء. في بعض الثقافات، يرث الابن البكر كل شيء. والابن البِكر يتولى أيضًا الدور القيادي في العائلة. قبل ذلك الوقت بسنوات كثيرة، اضطجع رأوبين مع بِلْهَة، إحدى زوجات يعقوب. يستخدم يعقوب صورة كلامية لوصف هذا الفِعل، فيقول إن رأوبين جلب الخزي أو نجَّس فراش الزواج. وهذا يعني أنَّ رأوبين بنومه مع بِلهَة، جعل فراش الزواج أو السرير الذي كان يعقوب ينام فيه معها نجسًا. لم يُعاقب يعقوب رأوبين وقتها حين اضطجع مع بِلْهة. يبدو أن يعقوب كان يستخدم ذلك الحَدَث سببًا لما يقوله لرأوبين في هذا الوقت. والآن، يقول يعقوب إن رأوبين سيفقد منصبه القيادي في العائلة. لأن رأوبين لم يكُن قادرًا على ضبط نفسه، لن يصبح رئيس العائلة.</w:t>
      </w:r>
    </w:p>
    <w:p>
      <w:pPr>
        <w:bidi/>
      </w:pPr>
      <w:r>
        <w:rPr>
          <w:rtl/>
          <w:cs/>
          <w:lang w:val="ar_AE" w:bidi="ar_AE"/>
        </w:rPr>
      </w:r>
      <w:r>
        <w:rPr>
          <w:rtl/>
          <w:cs/>
          <w:lang w:val="ar_AE" w:bidi="ar_AE"/>
        </w:rPr>
        <w:t>ثم تحدَّث يعقوب عن شمعون ولاوي معًا. تلقَّى هذان الأخوان الرسالة عينها. وقد تحدَّث يعقوب عن شمعون ولاوي وكأنهما لم يكونا حاضرَين. نطَق يعقوب ببعض اللعنات على شمعون ولاوي بسبب غضبهما وسخَطهما، والسَخَط كلمة أقوى تُشير إلى الغضب. يقول يعقوب إن شمعون ولاوي جعلا الثيران كسيحة، وهذا يعني أنهما قطعا الوتر خلف الركبة في الساقَين الخلفيَين. وبمجرد قطع هذا الوتَر لا يستطيع الحيوان المشي بشكل صحيح، ولا يستطيع جرَّ أي شيء مثل محراث أو عَرَبة. في مقطع سابق، بعد اغتصاب دينة، قتل شمعون ولاوي جميع رجال شكيم. لم يُعاقبهما يعقوب في ذلك الوقت، لكن يبدو أن ذلك الفِعل هو السبب في اللعنات التي ذكَرها يعقوب في هذا المقطع.</w:t>
      </w:r>
    </w:p>
    <w:p>
      <w:pPr>
        <w:bidi/>
      </w:pPr>
      <w:r>
        <w:rPr>
          <w:rtl/>
          <w:cs/>
          <w:lang w:val="ar_AE" w:bidi="ar_AE"/>
        </w:rPr>
      </w:r>
      <w:r>
        <w:rPr>
          <w:rtl/>
          <w:cs/>
          <w:lang w:val="ar_AE" w:bidi="ar_AE"/>
        </w:rPr>
        <w:t>اعرضوا صورة ثور.</w:t>
      </w:r>
    </w:p>
    <w:p>
      <w:pPr>
        <w:bidi/>
      </w:pPr>
      <w:r>
        <w:rPr>
          <w:rtl/>
          <w:cs/>
          <w:lang w:val="ar_AE" w:bidi="ar_AE"/>
        </w:rPr>
      </w:r>
      <w:r>
        <w:rPr>
          <w:rtl/>
          <w:cs/>
          <w:lang w:val="ar_AE" w:bidi="ar_AE"/>
        </w:rPr>
        <w:t>تبدو الكلمات التي يقولها يعقوب إلى الأبناء القادمين مثل البَرَكة.</w:t>
      </w:r>
    </w:p>
    <w:p>
      <w:pPr>
        <w:bidi/>
      </w:pPr>
      <w:r>
        <w:rPr>
          <w:rtl/>
          <w:cs/>
          <w:lang w:val="ar_AE" w:bidi="ar_AE"/>
        </w:rPr>
      </w:r>
      <w:r>
        <w:rPr>
          <w:rtl/>
          <w:cs/>
          <w:lang w:val="ar_AE" w:bidi="ar_AE"/>
        </w:rPr>
        <w:t>يتحدث يعقوب إلى يهوذا قاصدًا. تبدو الرسالة إلى يهوذا مثل بَرَكة. سيُصبح نسل يهوذا حُكّامًا. يستخدم يعقوب صورًا كلامية يوضح بها كيف ستصبح عائلة يهوذا قوية. فبعد أن يأكل الأسد، ينام. وحتى عندما ينام الأسد، لا تجرؤ الحيوانات الأخرى على مهاجمة والقضيب هو العصا الذي يحمله الملِك ويستخدمه ليُظهر قوته. يستخدم يعقوب صُورًا كلامية لكرمة العنب والخمر والحليب رموزًا يقول عن طريقها أنَّ نسل يهوذا سيزدهر أو يُصبح غنيًا. سيختبر نسل يهوذا بَرَكة الله في المستقبل. يستخدم يعقوب الصورة الكلامية عن غسل الثياب في الخمر ليُشير إلى أن نسل يهوذا سيكون غنيًا جدًا.</w:t>
      </w:r>
    </w:p>
    <w:p>
      <w:pPr>
        <w:bidi/>
      </w:pPr>
      <w:r>
        <w:rPr>
          <w:rtl/>
          <w:cs/>
          <w:lang w:val="ar_AE" w:bidi="ar_AE"/>
        </w:rPr>
      </w:r>
      <w:r>
        <w:rPr>
          <w:rtl/>
          <w:cs/>
          <w:lang w:val="ar_AE" w:bidi="ar_AE"/>
        </w:rPr>
        <w:t>اعرضوا صورة لملِك مصري يحمل قضيب المُلك.</w:t>
      </w:r>
    </w:p>
    <w:p>
      <w:pPr>
        <w:bidi/>
      </w:pPr>
      <w:r>
        <w:rPr>
          <w:rtl/>
          <w:cs/>
          <w:lang w:val="ar_AE" w:bidi="ar_AE"/>
        </w:rPr>
      </w:r>
      <w:r>
        <w:rPr>
          <w:rtl/>
          <w:cs/>
          <w:lang w:val="ar_AE" w:bidi="ar_AE"/>
        </w:rPr>
        <w:t>اعرضوا صورة لأسد نائم. اعرضوا صورة لحمار مع جحشه.</w:t>
      </w:r>
    </w:p>
    <w:p>
      <w:pPr>
        <w:bidi/>
      </w:pPr>
      <w:r>
        <w:rPr>
          <w:rtl/>
          <w:cs/>
          <w:lang w:val="ar_AE" w:bidi="ar_AE"/>
        </w:rPr>
      </w:r>
      <w:r>
        <w:rPr>
          <w:rtl/>
          <w:cs/>
          <w:lang w:val="ar_AE" w:bidi="ar_AE"/>
        </w:rPr>
        <w:t>اعرضوا صورةً لكرمة عنب.</w:t>
      </w:r>
    </w:p>
    <w:p>
      <w:pPr>
        <w:bidi/>
      </w:pPr>
      <w:r>
        <w:rPr>
          <w:rtl/>
          <w:cs/>
          <w:lang w:val="ar_AE" w:bidi="ar_AE"/>
        </w:rPr>
      </w:r>
      <w:r>
        <w:rPr>
          <w:rtl/>
          <w:cs/>
          <w:lang w:val="ar_AE" w:bidi="ar_AE"/>
        </w:rPr>
        <w:t>يتحدث يعقوب أيضًا عن زبولون، ويقول إن نسل زبولون سيعملون بالسُفُن. كما يتحدث عن يساكر، يبدو أن يعقوب كان يُخبر يسَّاكر عن نسله أنه سيعمل باجتهاد لدى سادة آخرين كي يعيش في سلام. ويبدو أنَّ السلام والأمن أكثر أهمية لنسْل يسَّاكر من الحُرية. تستخدم الرسالة المُوجَّهة إلى يسَّاكر كلمة غير واضحة، يعتقد البعض أن هذه الكلمة تعني حظيرة الخراف، في حين يعتقد آخرون أنها تعني أرضًا خارج القرية لا يملكها شخصٌ، بل تُستخدم أرض رعي من قِبَل أي شخصٍ. يمكن أن تعني الكلمة أيضًا نار المُخيَّم، والحيوان يربض أو يستلقي للراحة في هذه المنطقة. وتبدو الرسائل لزبولون ويساكر مثل بَرَكات.</w:t>
      </w:r>
    </w:p>
    <w:p>
      <w:pPr>
        <w:bidi/>
      </w:pPr>
      <w:r>
        <w:rPr>
          <w:rtl/>
          <w:cs/>
          <w:lang w:val="ar_AE" w:bidi="ar_AE"/>
        </w:rPr>
      </w:r>
      <w:r>
        <w:rPr>
          <w:rtl/>
          <w:cs/>
          <w:lang w:val="ar_AE" w:bidi="ar_AE"/>
        </w:rPr>
        <w:t>توقَّفوا هنا واعرضوا صورة لحيوان يربض أو يستلقي على الأرض.</w:t>
      </w:r>
    </w:p>
    <w:p>
      <w:pPr>
        <w:bidi/>
      </w:pPr>
      <w:r>
        <w:rPr>
          <w:rtl/>
          <w:cs/>
          <w:lang w:val="ar_AE" w:bidi="ar_AE"/>
        </w:rPr>
      </w:r>
      <w:r>
        <w:rPr>
          <w:rtl/>
          <w:cs/>
          <w:lang w:val="ar_AE" w:bidi="ar_AE"/>
        </w:rPr>
        <w:t>اعرضوا خريطة لإسرائيل وتظهر فيها علامة عند بلدة صيدون. يجب أن توضح الخريطة بئر سبع وحبرون.</w:t>
      </w:r>
    </w:p>
    <w:p>
      <w:pPr>
        <w:bidi/>
      </w:pPr>
      <w:r>
        <w:rPr>
          <w:rtl/>
          <w:cs/>
          <w:lang w:val="ar_AE" w:bidi="ar_AE"/>
        </w:rPr>
      </w:r>
      <w:r>
        <w:rPr>
          <w:rtl/>
          <w:cs/>
          <w:lang w:val="ar_AE" w:bidi="ar_AE"/>
        </w:rPr>
        <w:t>ثم يتحدَّث يعقوب عن دان. يشبِّه يعقوب دان بحيَّة سامة. يقول يعقوب إن نسل دان سيُقّر العدالة لشعب إسرائيل. تشير الكلمة إسرائيل إلى الشعب أو نسل يعقوب.</w:t>
      </w:r>
    </w:p>
    <w:p>
      <w:pPr>
        <w:bidi/>
      </w:pPr>
      <w:r>
        <w:rPr>
          <w:rtl/>
          <w:cs/>
          <w:lang w:val="ar_AE" w:bidi="ar_AE"/>
        </w:rPr>
      </w:r>
      <w:r>
        <w:rPr>
          <w:rtl/>
          <w:cs/>
          <w:lang w:val="ar_AE" w:bidi="ar_AE"/>
        </w:rPr>
        <w:t>بعد ذلك، يتحدَّث يعقوب عن جاد. وستأتي شعوب لمهاجمة نسل جاد، لكن نسل جاد سيهاجم مَن جاؤوا للغزو أو الهجوم على المنطقة.</w:t>
      </w:r>
    </w:p>
    <w:p>
      <w:pPr>
        <w:bidi/>
      </w:pPr>
      <w:r>
        <w:rPr>
          <w:rtl/>
          <w:cs/>
          <w:lang w:val="ar_AE" w:bidi="ar_AE"/>
        </w:rPr>
      </w:r>
      <w:r>
        <w:rPr>
          <w:rtl/>
          <w:cs/>
          <w:lang w:val="ar_AE" w:bidi="ar_AE"/>
        </w:rPr>
        <w:t>يتحدَّث يعقوب أيضًا عن أشير. سيعيش نسل أشير في منطقة خصبة، وهذا يعني أنهم سيحصلون على الكثير من الطعام الجيّد.</w:t>
      </w:r>
    </w:p>
    <w:p>
      <w:pPr>
        <w:bidi/>
      </w:pPr>
      <w:r>
        <w:rPr>
          <w:rtl/>
          <w:cs/>
          <w:lang w:val="ar_AE" w:bidi="ar_AE"/>
        </w:rPr>
      </w:r>
      <w:r>
        <w:rPr>
          <w:rtl/>
          <w:cs/>
          <w:lang w:val="ar_AE" w:bidi="ar_AE"/>
        </w:rPr>
        <w:t>ثم يتحدَّث يعقوب عن نفتالي. سيكون نسل نفتالي مثل أنثى الغزلان تُنتج غزلانًا جميلة أو صغيرة. تستخدم بعض الترجمات الكلمة للإشارة إلى شجرة كبيرة بدلًا من أنثى الغزال، وهذه الشجرة الكبيرة لها أغصان جميلة.</w:t>
      </w:r>
    </w:p>
    <w:p>
      <w:pPr>
        <w:bidi/>
      </w:pPr>
      <w:r>
        <w:rPr>
          <w:rtl/>
          <w:cs/>
          <w:lang w:val="ar_AE" w:bidi="ar_AE"/>
        </w:rPr>
      </w:r>
      <w:r>
        <w:rPr>
          <w:rtl/>
          <w:cs/>
          <w:lang w:val="ar_AE" w:bidi="ar_AE"/>
        </w:rPr>
        <w:t>توقَّفوا واعرضوا صورةً لغزال مع ظبي.</w:t>
      </w:r>
    </w:p>
    <w:p>
      <w:pPr>
        <w:bidi/>
      </w:pPr>
      <w:r>
        <w:rPr>
          <w:rtl/>
          <w:cs/>
          <w:lang w:val="ar_AE" w:bidi="ar_AE"/>
        </w:rPr>
      </w:r>
      <w:r>
        <w:rPr>
          <w:rtl/>
          <w:cs/>
          <w:lang w:val="ar_AE" w:bidi="ar_AE"/>
        </w:rPr>
        <w:t>أما عن رسالة يعقوب ليوسف فهي الأطول. في البداية، يتحدث يعقوب عن يُوسُف، ويشبهه بحمار وحشي. وقد تعرض يُوسُف للهجوم في وقت ما في الماضي، ودافع يُوسُف عن نفسه وازداد قوة. وقد أطلق الرماة سهامًا على يُوسُف، لكن قوسه ظل قويًا. تستخدم بعض الترجمات صورة كلامية مختلفة، فتقارن بعض الترجمات يُوسُف بنبتة مثمرة تتسلق فوق جِدار. يُفضل معظم الناس تصوير الحمار لأنه يتبع نمط التشبيه مع بقية الأبناء. استخدم يعقوب الحيوانات ليصف الأبناء الآخرين.</w:t>
      </w:r>
    </w:p>
    <w:p>
      <w:pPr>
        <w:bidi/>
      </w:pPr>
      <w:r>
        <w:rPr>
          <w:rtl/>
          <w:cs/>
          <w:lang w:val="ar_AE" w:bidi="ar_AE"/>
        </w:rPr>
      </w:r>
      <w:r>
        <w:rPr>
          <w:rtl/>
          <w:cs/>
          <w:lang w:val="ar_AE" w:bidi="ar_AE"/>
        </w:rPr>
        <w:t>توقَّفوا هنا واعرضوا صورة لرامي قوس ومعه قوس وأسهم.</w:t>
      </w:r>
    </w:p>
    <w:p>
      <w:pPr>
        <w:bidi/>
      </w:pPr>
      <w:r>
        <w:rPr>
          <w:rtl/>
          <w:cs/>
          <w:lang w:val="ar_AE" w:bidi="ar_AE"/>
        </w:rPr>
      </w:r>
      <w:r>
        <w:rPr>
          <w:rtl/>
          <w:cs/>
          <w:lang w:val="ar_AE" w:bidi="ar_AE"/>
        </w:rPr>
        <w:t>ثم يتحدث يعقوب قاصدًا إلى يُوسُف ويُباركه. يستخدم يعقوب عددًا من أسماء الله المختلفة عند نُطْقه البَرَكة.</w:t>
      </w:r>
    </w:p>
    <w:p>
      <w:pPr>
        <w:bidi/>
      </w:pPr>
      <w:r>
        <w:rPr>
          <w:rtl/>
          <w:cs/>
          <w:lang w:val="ar_AE" w:bidi="ar_AE"/>
        </w:rPr>
      </w:r>
      <w:r>
        <w:rPr>
          <w:rtl/>
          <w:cs/>
          <w:lang w:val="ar_AE" w:bidi="ar_AE"/>
        </w:rPr>
        <w:t>يتحدث يعقوب أيضًا عن بنيامين. يشبَّه نسل بنيامين بذئب جائع. وكان الناس يعتقدون أن الذئب طمّاع، والذئب حيوان قاسٍ. يستخدم يعقوب صورة كلامية للصباح والمساء للإشارة إلى اليوم كله.</w:t>
      </w:r>
    </w:p>
    <w:p>
      <w:pPr>
        <w:bidi/>
      </w:pPr>
      <w:r>
        <w:rPr>
          <w:rtl/>
          <w:cs/>
          <w:lang w:val="ar_AE" w:bidi="ar_AE"/>
        </w:rPr>
      </w:r>
      <w:r>
        <w:rPr>
          <w:rtl/>
          <w:cs/>
          <w:lang w:val="ar_AE" w:bidi="ar_AE"/>
        </w:rPr>
        <w:t>توقَّفوا واعرضوا صورةً لذئب.</w:t>
      </w:r>
    </w:p>
    <w:p>
      <w:pPr>
        <w:bidi/>
      </w:pPr>
      <w:r>
        <w:rPr>
          <w:rtl/>
          <w:cs/>
          <w:lang w:val="ar_AE" w:bidi="ar_AE"/>
        </w:rPr>
      </w:r>
      <w:r>
        <w:rPr>
          <w:rtl/>
          <w:cs/>
          <w:lang w:val="ar_AE" w:bidi="ar_AE"/>
        </w:rPr>
        <w:t>وكانت هذه كلمات يعقوب الأخيرة إلى كل واحد من أبنائه. أعطى يعقوب كل ابن رسالة تخُص هذا الابن.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يدعو يعقوب أبناءه لمقابلته ويخبر كل ابن مستقبله.</w:t>
      </w:r>
    </w:p>
    <w:p>
      <w:pPr>
        <w:bidi/>
      </w:pPr>
      <w:r>
        <w:rPr>
          <w:rtl/>
          <w:cs/>
          <w:lang w:val="ar_AE" w:bidi="ar_AE"/>
        </w:rPr>
      </w:r>
      <w:r>
        <w:rPr>
          <w:rtl/>
          <w:cs/>
          <w:lang w:val="ar_AE" w:bidi="ar_AE"/>
        </w:rPr>
        <w:t>الشخصيات في هذه القصة تشمل:</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بنيامين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بينما يتحدث يعقوب إلى كل ابن، يُغيّر الطريقة التي يتحدث بها. أحيانًا يتحدث إلى الابن مباشرة. إذ يقول: "أنت أو ستكون". في مناسبات أخرى، يتحدث يعقوب عن الابن. يقول يعقوب "هو و مَن له" عندما يتحدث عن هؤلاء الأبناء. لاحظوا أين تتغيّر لُغة الحديث ثَمّ استخدام الفِعل. لا يتحدث يعقوب إلى الأبناء وفقًا لترتيب الميلاد، بدلًا من ذلك، يتحدث يعقوب إلى كل واحد من أبناء ليئة أولًا، ثم يتبعه ابنا بِلهة وزلفة، لكن ليس بترتيب النسل وأخيرًا أبناء راحيل.</w:t>
      </w:r>
    </w:p>
    <w:p>
      <w:pPr>
        <w:bidi/>
      </w:pPr>
      <w:r>
        <w:rPr>
          <w:rtl/>
          <w:cs/>
          <w:lang w:val="ar_AE" w:bidi="ar_AE"/>
        </w:rPr>
      </w:r>
      <w:r>
        <w:rPr>
          <w:rtl/>
          <w:cs/>
          <w:lang w:val="ar_AE" w:bidi="ar_AE"/>
        </w:rPr>
        <w:t>يتحدث يعقوب بأسلوب شعري. في لُغة يعقوب، عادةً ما يتحدث الناس عن البَرَكات واللعنات في الأشعار.</w:t>
      </w:r>
    </w:p>
    <w:p>
      <w:pPr>
        <w:bidi/>
      </w:pPr>
      <w:r>
        <w:rPr>
          <w:rtl/>
          <w:cs/>
          <w:lang w:val="ar_AE" w:bidi="ar_AE"/>
        </w:rPr>
      </w:r>
      <w:r>
        <w:rPr>
          <w:rtl/>
          <w:cs/>
          <w:lang w:val="ar_AE" w:bidi="ar_AE"/>
        </w:rPr>
        <w:t>بقوله هذه الكلمات إلى أبنائه، غالبًا ما يذكر يعقوب شيئًا ثم يُكرر ما قاله بطريقة مختلفة قليلًا. يتحدث يعقوب بهذه الطريقة حتى أنَّ الشطر الثاني من القصيدة يجعل الأول أقوى في المعنى. أحيانًا يستخدم الشطر الثاني كلمات أقوى من الأول. والتحدث بهذه الطريقة يسبب الكثير من التكرار.</w:t>
      </w:r>
    </w:p>
    <w:p>
      <w:pPr>
        <w:bidi/>
      </w:pPr>
      <w:r>
        <w:rPr>
          <w:rtl/>
          <w:cs/>
          <w:lang w:val="ar_AE" w:bidi="ar_AE"/>
        </w:rPr>
      </w:r>
      <w:r>
        <w:rPr>
          <w:rtl/>
          <w:cs/>
          <w:lang w:val="ar_AE" w:bidi="ar_AE"/>
        </w:rPr>
        <w:t>توقَّفوا والعبوا لُعْبَة. قسِّموا فريق التَّرْجَمَة إلى فريقَين. اطلبوا من مجموعة أن تقول شيئًا مثل: "أنت رجلٌ طويل". واطلبوا من الفريق الآخر أن يجيب بشيء أقوى. "أنت مثل شجرة طويلة". اجعلوا الفريق يعمل على عدد من الأوصاف التكميلية مثل هذه. مثال آخر: "أنت نهر يمر عبر الغابة". أجيبوا: "أنت مثل نهر هائج يمر عبر الوُدْيَان أو الأخاديد. والهدف من هذه اللعبة هو أن يرى المترجمون كيف يستخدم يعقوب الشعر ويكرر بجملة ثانية أقوى ليُقدَّم كلمات يعقوب الأخيرة إلى أبنائه. يستخدم المقطع بِرُمَّته هذا النوع من الشعر. وستساعد هذه اللعبة المترجمين على فهْم إيقاع الشعر.</w:t>
      </w:r>
    </w:p>
    <w:p>
      <w:pPr>
        <w:bidi/>
      </w:pPr>
      <w:r>
        <w:rPr>
          <w:rtl/>
          <w:cs/>
          <w:lang w:val="ar_AE" w:bidi="ar_AE"/>
        </w:rPr>
      </w:r>
      <w:r>
        <w:rPr>
          <w:rtl/>
          <w:cs/>
          <w:lang w:val="ar_AE" w:bidi="ar_AE"/>
        </w:rPr>
        <w:t>يتحدث يعقوب إلى رأوبين أولًا. ثمة ثلاث أفكار في الرسالة إلى رأوبين. الأولى بيان. والثانية تُكرر الأولى لكنها أقوى. أنت الأول في الرِفعة، والعز. حاولوا تحديد كل من هذه العبارات وانظروا كيف يكرر الجزء الثاني الأول، لكن بلُغة أقوى.</w:t>
      </w:r>
    </w:p>
    <w:p>
      <w:pPr>
        <w:bidi/>
      </w:pPr>
      <w:r>
        <w:rPr>
          <w:rtl/>
          <w:cs/>
          <w:lang w:val="ar_AE" w:bidi="ar_AE"/>
        </w:rPr>
      </w:r>
      <w:r>
        <w:rPr>
          <w:rtl/>
          <w:cs/>
          <w:lang w:val="ar_AE" w:bidi="ar_AE"/>
        </w:rPr>
        <w:t>رأوبين وشمعون ولاوي، فعل كل منهم شيئًا سيئًا حقًا في السنوات السابقة. اضطجع رأوبين مع بِلْهَة، وذهب شمعون ولاوي إلى مدينة شكيم وقتلا جميع الرجال انتقامًا لأن أختهما دينة اغتُصبت. لم يُعاقب هؤلاء الأبناء في ذلك الوقت. والآن، في وقت إعطاء يعقوب الرسالة الأخيرة، يُعطي العقاب على الأبناء الثلاثة الأول. وقد أخذ يعقوب حقوق رأوبين، بصفته الابن البكر، منه. لعَنَ يعقوب شمعون ولاوي.</w:t>
      </w:r>
    </w:p>
    <w:p>
      <w:pPr>
        <w:bidi/>
      </w:pPr>
      <w:r>
        <w:rPr>
          <w:rtl/>
          <w:cs/>
          <w:lang w:val="ar_AE" w:bidi="ar_AE"/>
        </w:rPr>
      </w:r>
      <w:r>
        <w:rPr>
          <w:rtl/>
          <w:cs/>
          <w:lang w:val="ar_AE" w:bidi="ar_AE"/>
        </w:rPr>
        <w:t>تحدَّث يعقوب قاصدًا إلى يهوذا، الذي كان الابن الرابع. يقول يعقوب إن من نسل يهوذا سيكون الملِك. يستخدم يعقوب عددًا من الصور الكلامية ليُظهر أن نسل يهوذا سيكون غنيًا.</w:t>
      </w:r>
    </w:p>
    <w:p>
      <w:pPr>
        <w:bidi/>
      </w:pPr>
      <w:r>
        <w:rPr>
          <w:rtl/>
          <w:cs/>
          <w:lang w:val="ar_AE" w:bidi="ar_AE"/>
        </w:rPr>
      </w:r>
      <w:r>
        <w:rPr>
          <w:rtl/>
          <w:cs/>
          <w:lang w:val="ar_AE" w:bidi="ar_AE"/>
        </w:rPr>
        <w:t>توقَّفوا وناقشوا: تحدَّثوا عن مجموعة من الأشخاص الأغنياء. استمعوا لتروا ما إذا كانت أي من الصور الكلامية تُستخدم لوصف ثروتهم وقوتهم.</w:t>
      </w:r>
    </w:p>
    <w:p>
      <w:pPr>
        <w:bidi/>
      </w:pPr>
      <w:r>
        <w:rPr>
          <w:rtl/>
          <w:cs/>
          <w:lang w:val="ar_AE" w:bidi="ar_AE"/>
        </w:rPr>
      </w:r>
      <w:r>
        <w:rPr>
          <w:rtl/>
          <w:cs/>
          <w:lang w:val="ar_AE" w:bidi="ar_AE"/>
        </w:rPr>
        <w:t>أما الرسالة المُتعلقة بيسَّاكر فهي غير واضحة. يسَّاكر مثل حِمار يستريح بين شَيئَين. وإحدى الاقتراحات للمعنى هي حِزم السُرُج أو الأحمال التي تُوضع على الحمير أو الجمال لهذه الحيوانات لنقلها. وقد تكون المواقد الحجرية. ويمكن أن يكون المعنى الآخر هو المكان خارج البلدة، الذي يمكن لأي شخص رعي حيواناته فيه، والأرض لا تنتمي إلى شخص واحد، بل يستخدمها الجميع. ويمكن أن تعني الكلمة أيضًا حظيرة الخراف أو المكان الذي تُحفظ فيه الخراف. تحتاج اختيار أي من هذه الاحتمالات سيُفهم فهمًا أفضل من قِبَل مُستمعيكم. يرى يسَّاكر كم هو مُسِّر أن يستريح في المنطقة ويبقى هناك ليعمل بجدية من أجل آخرين.</w:t>
      </w:r>
    </w:p>
    <w:p>
      <w:pPr>
        <w:bidi/>
      </w:pPr>
      <w:r>
        <w:rPr>
          <w:rtl/>
          <w:cs/>
          <w:lang w:val="ar_AE" w:bidi="ar_AE"/>
        </w:rPr>
      </w:r>
      <w:r>
        <w:rPr>
          <w:rtl/>
          <w:cs/>
          <w:lang w:val="ar_AE" w:bidi="ar_AE"/>
        </w:rPr>
        <w:t>أما عن الرسالة إلى يُوسُف فتستخدم عددًا من الأسماء لله. وهذه الأسماء هي: عزيز يعقوب، والراعي، وصخر إسرائيل، وإله أبيك، القدير.</w:t>
      </w:r>
    </w:p>
    <w:p>
      <w:pPr>
        <w:bidi/>
      </w:pPr>
      <w:r>
        <w:rPr>
          <w:rtl/>
          <w:cs/>
          <w:lang w:val="ar_AE" w:bidi="ar_AE"/>
        </w:rPr>
      </w:r>
      <w:r>
        <w:rPr>
          <w:rtl/>
          <w:cs/>
          <w:lang w:val="ar_AE" w:bidi="ar_AE"/>
        </w:rPr>
        <w:t>توقَّفوا والعبوا لُعْبَة. عيِّنوا اسمًا واحدًا من هذه الأسماء لكل شخص في فريق التَّرْجَمَة. نادوا الاسم. يقف الشخص الذي يحمل ذلك الاسم ويشرح معنى الاسم. استمروا حتى يتمكن الجميع من الإجابة بسرعة. ثم غيّروا المهام والعبوا اللعبة مرة أخرى.</w:t>
      </w:r>
    </w:p>
    <w:p>
      <w:pPr>
        <w:bidi/>
      </w:pPr>
      <w:r>
        <w:rPr>
          <w:rtl/>
          <w:cs/>
          <w:lang w:val="ar_AE" w:bidi="ar_AE"/>
        </w:rPr>
      </w:r>
      <w:r>
        <w:rPr>
          <w:rtl/>
          <w:cs/>
          <w:lang w:val="ar_AE" w:bidi="ar_AE"/>
        </w:rPr>
        <w:t>توقَّفوا وناقشوا: تحدَّثوا عن الصور الكلامية المستخدمة في كل بَرَكة أو لعنة. تحدَّثوا عن الصورة الكلامية وما تعنيه حقًا.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سمعان الشيخ</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بنيامين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 xml:space="preserve">هذا مشهد طويل يتحدث فيه يعقوب إلى كل ابن على التوالي. كان جميع الأبناء حاضرين وقد اجتمعوا حول فراش يعقوب، وكان يعقوب على وشك الموت. </w:t>
      </w:r>
    </w:p>
    <w:p>
      <w:pPr>
        <w:bidi/>
      </w:pPr>
      <w:r>
        <w:rPr>
          <w:rtl/>
          <w:cs/>
          <w:lang w:val="ar_AE" w:bidi="ar_AE"/>
        </w:rPr>
      </w:r>
      <w:r>
        <w:rPr>
          <w:rtl/>
          <w:cs/>
          <w:lang w:val="ar_AE" w:bidi="ar_AE"/>
        </w:rPr>
        <w:t>يتحدث يعقوب أولًا إلى رأوبين وشمعون ولاوي. وتشير الرسائل الخاصة بـ: رأوبين وشمعون ولاوي إلى أشياء فعلها هؤلاء الأبناء في الماضي ولم يُعاقَبوا في ذلك الوقت.</w:t>
      </w:r>
    </w:p>
    <w:p>
      <w:pPr>
        <w:bidi/>
      </w:pPr>
      <w:r>
        <w:rPr>
          <w:rtl/>
          <w:cs/>
          <w:lang w:val="ar_AE" w:bidi="ar_AE"/>
        </w:rPr>
      </w:r>
      <w:r>
        <w:rPr>
          <w:rtl/>
          <w:cs/>
          <w:lang w:val="ar_AE" w:bidi="ar_AE"/>
        </w:rPr>
        <w:t>أوقفوا التمثيل: اسألوا كل ابن: "كيف تشعر الآن حين تسمع ما يقوله أبوك لك؟" قد تسمعون: "أندم على ما فعلته. ما كان ينبغي أن اضطجع مع بِلْهة. من الصعب أن أفقد ميراثي بسبب شيء فعلته منذ زمن طويل. كان يجب أن أخبر أبي أنني نادم على ذلك". أو: "لا أشعر بالتأسُّف. كان علينا الانتقام من أجل أختنا، ولم يكن أبي ليفعل أي شيء. لذا، كان يجب أن نتصرف، ولا أهتم بالحصول على بَرَكة على أية حال". واصلوا التمثيل.</w:t>
      </w:r>
    </w:p>
    <w:p>
      <w:pPr>
        <w:bidi/>
      </w:pPr>
      <w:r>
        <w:rPr>
          <w:rtl/>
          <w:cs/>
          <w:lang w:val="ar_AE" w:bidi="ar_AE"/>
        </w:rPr>
      </w:r>
      <w:r>
        <w:rPr>
          <w:rtl/>
          <w:cs/>
          <w:lang w:val="ar_AE" w:bidi="ar_AE"/>
        </w:rPr>
        <w:t>يعطى يعقوب بَرَكة طويلة ليهوذا، ويقول إن عائلة يهوذا ستحكُم الآخرين، وستكون غنية.</w:t>
      </w:r>
    </w:p>
    <w:p>
      <w:pPr>
        <w:bidi/>
      </w:pPr>
      <w:r>
        <w:rPr>
          <w:rtl/>
          <w:cs/>
          <w:lang w:val="ar_AE" w:bidi="ar_AE"/>
        </w:rPr>
      </w:r>
      <w:r>
        <w:rPr>
          <w:rtl/>
          <w:cs/>
          <w:lang w:val="ar_AE" w:bidi="ar_AE"/>
        </w:rPr>
        <w:t>أوقفوا التمثيل: اسألوا يهوذا: "ما شعورك بشأن البَرَكة؟" قد تسمعون: "مذهول. لا أعرف لماذا اختارني أبي لهذه البَرَكة. يقول أبي إن ملوكًا سيأتون من نسلي. يبدو أن أبي يعدُ وعدًا معينًا عن ملِك مستقبلي، وأتساءل ماذا يعني ذلك". واصلوا التمثيل.</w:t>
      </w:r>
    </w:p>
    <w:p>
      <w:pPr>
        <w:bidi/>
      </w:pPr>
      <w:r>
        <w:rPr>
          <w:rtl/>
          <w:cs/>
          <w:lang w:val="ar_AE" w:bidi="ar_AE"/>
        </w:rPr>
      </w:r>
      <w:r>
        <w:rPr>
          <w:rtl/>
          <w:cs/>
          <w:lang w:val="ar_AE" w:bidi="ar_AE"/>
        </w:rPr>
        <w:t>يخبر يعقوب يسَّاكر بأن نسله سيرغب في العيْش في مكان مُزدهر وآمن وسيفقدون حريتهم بسبب هذا.</w:t>
      </w:r>
    </w:p>
    <w:p>
      <w:pPr>
        <w:bidi/>
      </w:pPr>
      <w:r>
        <w:rPr>
          <w:rtl/>
          <w:cs/>
          <w:lang w:val="ar_AE" w:bidi="ar_AE"/>
        </w:rPr>
      </w:r>
      <w:r>
        <w:rPr>
          <w:rtl/>
          <w:cs/>
          <w:lang w:val="ar_AE" w:bidi="ar_AE"/>
        </w:rPr>
        <w:t>أوقفوا التمثيل: اسألوا يسَّاكر "ما شعورك بشأن ما سيحدث لنسلك؟" قد تسمعون: "لا أفهم لماذا يجب أن يفقدوا حريتهم ويعملوا لدى آخرين. يبدو من الطبيعي أن نرغب في العيش في مكان آمن ومزدهر، ربما كان أبي مخطئًا بشأن هذا، كما أريد أن يكون نسلي سعيدًا". واصلوا التمثيل.</w:t>
      </w:r>
    </w:p>
    <w:p>
      <w:pPr>
        <w:bidi/>
      </w:pPr>
      <w:r>
        <w:rPr>
          <w:rtl/>
          <w:cs/>
          <w:lang w:val="ar_AE" w:bidi="ar_AE"/>
        </w:rPr>
      </w:r>
      <w:r>
        <w:rPr>
          <w:rtl/>
          <w:cs/>
          <w:lang w:val="ar_AE" w:bidi="ar_AE"/>
        </w:rPr>
        <w:t>يعطى يعقوب بركات أقل لزبولون ودان وجاد وأشير ونفتالي، وبنيامين، وكل بَرَكة مختلفة.</w:t>
      </w:r>
    </w:p>
    <w:p>
      <w:pPr>
        <w:bidi/>
      </w:pPr>
      <w:r>
        <w:rPr>
          <w:rtl/>
          <w:cs/>
          <w:lang w:val="ar_AE" w:bidi="ar_AE"/>
        </w:rPr>
      </w:r>
      <w:r>
        <w:rPr>
          <w:rtl/>
          <w:cs/>
          <w:lang w:val="ar_AE" w:bidi="ar_AE"/>
        </w:rPr>
        <w:t>أوقفوا التمثيل: اسألوا كل واحد: "ما شعورك بشأن بَرَكتك؟" قد تسمعون: "سعيد. يبدو هذا عادلًا، فينبغي أن ينجح نسلي ويكون سعيدًا". أو "ما أُحِب أن أُشبَّه بحيَّة سامة، وأعتقد أنه كان من الممكن لأبي أن يجد شيئًا أفضل لي ولنسلي". أو "ما أُحب أنْ يُظَن فيَّ أنني ذئب جائع، فهذا يُعطي صورة سيئة. كنتُ أفضل أن أكون واحدًا من الإيضاحات الأخرى التي استخدمها أبي". أو: "أريد أن ينجح نسلي ويكون سعيدًا. يبدو أن أبي يشير إلى أنهم سيكونون سعداء وهذا يُبهجني". واصلوا التمثيل.</w:t>
      </w:r>
    </w:p>
    <w:p>
      <w:pPr>
        <w:bidi/>
      </w:pPr>
      <w:r>
        <w:rPr>
          <w:rtl/>
          <w:cs/>
          <w:lang w:val="ar_AE" w:bidi="ar_AE"/>
        </w:rPr>
      </w:r>
      <w:r>
        <w:rPr>
          <w:rtl/>
          <w:cs/>
          <w:lang w:val="ar_AE" w:bidi="ar_AE"/>
        </w:rPr>
        <w:t>أعطى يعقوب أطول بَرَكة ليوسف، وكان يعقوب قد بارك يُوسُف من قبل هو وابنيه مَنَّسي وأفرايم، والآن يبارك يعقوب يُوسف مرة أخرى وبأطول بَرَكة ينطقها، ويدعو يعقوب الله ليبارك يُوسف. لم يدعُ يعقوب الله عندما تحدّث برسالته إلى الأبناء الآخرين.</w:t>
      </w:r>
    </w:p>
    <w:p>
      <w:pPr>
        <w:bidi/>
      </w:pPr>
      <w:r>
        <w:rPr>
          <w:rtl/>
          <w:cs/>
          <w:lang w:val="ar_AE" w:bidi="ar_AE"/>
        </w:rPr>
      </w:r>
      <w:r>
        <w:rPr>
          <w:rtl/>
          <w:cs/>
          <w:lang w:val="ar_AE" w:bidi="ar_AE"/>
        </w:rPr>
        <w:t>أوقفوا التمثيل: اسألوا الإخوة الآخرين: "ما شعوركم الآن بعد أن سمعتم بَرَكة يُوسُف؟" ربما تسمعون إجابة تقول: "أنا على ما يُرام، فقد تلقَّيتُ برَكة جيدة لنفسي، ولم أعد غيورًا من يُوسف بعد. لقد أحب أبي يُوسُف دائمًا أكثر منَّا وكلنا نعرف ذلك. عامَلَنا يُوسف جيدًا، أتمنى ليوسف الخير". أو "أبي يُقدِّم المحبة الأكثر ليُوسُف، نعلم ذلك. أتمنى لو أنَّ أبي يحبّني بالقدر ذاته، لكن هذا لن يحدث". أو: "أرجو ألا يحاول يُوسف قتلنا أو الانتقام لنفسه بعد موت أبيه، فهذه البَرَكة تمنح يُوسف الكثير من القوة. لا أريد أن ينتقم يُوسُف على ما فعلناه له". اسألوا يُوسُف: "ما شعورك بشأن هذه البَرَكة؟" قد تسمعون: "سعيد بها، فأنا أحب أبي. لا أريده أن يموت، لكني أعلم أن الوقت قد حان. سأُسرُّ بتذكُّر هذه الأمور التي قالها لي أبي. لقد طلب أبي من الله أن يباركني بالمزيد أكثر ممّا أعطاني حتى الآن. أنا ممتن جدًا".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يُسرًا لكم.</w:t>
      </w:r>
    </w:p>
    <w:p>
      <w:pPr>
        <w:bidi/>
      </w:pPr>
      <w:r>
        <w:rPr>
          <w:rtl/>
          <w:cs/>
          <w:lang w:val="ar_AE" w:bidi="ar_AE"/>
        </w:rPr>
      </w:r>
      <w:r>
        <w:rPr>
          <w:rtl/>
          <w:cs/>
          <w:lang w:val="ar_AE" w:bidi="ar_AE"/>
        </w:rPr>
        <w:t xml:space="preserve">يتحدَّث يعقوب إلى كل ابن من الأبناء، والبعض مما يقوله يُعد بَرَكة. استخدموا الكلمة ذاتها لتعبير </w:t>
      </w:r>
      <w:r>
        <w:rPr>
          <w:b/>
          <w:rtl/>
          <w:cs/>
          <w:lang w:val="ar_AE" w:bidi="ar_AE"/>
        </w:rPr>
        <w:t>بارك</w:t>
      </w:r>
      <w:r>
        <w:rPr>
          <w:rtl/>
          <w:cs/>
          <w:lang w:val="ar_AE" w:bidi="ar_AE"/>
        </w:rPr>
        <w:t xml:space="preserve"> التي استخدمتم في المقاطع السابقة. يُناقَش مُصطلح </w:t>
      </w:r>
      <w:r>
        <w:rPr>
          <w:rtl/>
          <w:cs/>
          <w:lang w:val="ar_AE" w:bidi="ar_AE"/>
        </w:rPr>
        <w:t>بارك</w:t>
      </w:r>
      <w:r>
        <w:rPr>
          <w:rtl/>
          <w:cs/>
          <w:lang w:val="ar_AE" w:bidi="ar_AE"/>
        </w:rPr>
        <w:t xml:space="preserve"> في "قاموس الكلمات الرئيسية". يلعَن يعقوب بعضًا من الأبناء، استخدم الكلمة عينها للتعبير عن </w:t>
      </w:r>
      <w:r>
        <w:rPr>
          <w:b/>
          <w:rtl/>
          <w:cs/>
          <w:lang w:val="ar_AE" w:bidi="ar_AE"/>
        </w:rPr>
        <w:t>لعنة</w:t>
      </w:r>
      <w:r>
        <w:rPr>
          <w:rtl/>
          <w:cs/>
          <w:lang w:val="ar_AE" w:bidi="ar_AE"/>
        </w:rPr>
        <w:t xml:space="preserve">، التي استخدمتم في المقاطع الأخرى. </w:t>
      </w:r>
      <w:r>
        <w:rPr>
          <w:rtl/>
          <w:cs/>
          <w:lang w:val="ar_AE" w:bidi="ar_AE"/>
        </w:rPr>
        <w:t>لعنة</w:t>
      </w:r>
      <w:r>
        <w:rPr>
          <w:rtl/>
          <w:cs/>
          <w:lang w:val="ar_AE" w:bidi="ar_AE"/>
        </w:rPr>
        <w:t xml:space="preserve"> مُصطلح يُناقَش في "قاموس الكلمات الرئيسية".</w:t>
      </w:r>
    </w:p>
    <w:p>
      <w:pPr>
        <w:bidi/>
      </w:pPr>
      <w:r>
        <w:rPr>
          <w:rtl/>
          <w:cs/>
          <w:lang w:val="ar_AE" w:bidi="ar_AE"/>
        </w:rPr>
      </w:r>
      <w:r>
        <w:rPr>
          <w:rtl/>
          <w:cs/>
          <w:lang w:val="ar_AE" w:bidi="ar_AE"/>
        </w:rPr>
        <w:t xml:space="preserve">يُشير يعقوب إلى نفسه بأنه </w:t>
      </w:r>
      <w:r>
        <w:rPr>
          <w:b/>
          <w:rtl/>
          <w:cs/>
          <w:lang w:val="ar_AE" w:bidi="ar_AE"/>
        </w:rPr>
        <w:t>إسرائيل</w:t>
      </w:r>
      <w:r>
        <w:rPr>
          <w:rtl/>
          <w:cs/>
          <w:lang w:val="ar_AE" w:bidi="ar_AE"/>
        </w:rPr>
        <w:t xml:space="preserve">. يعقوب هو إسرائيل، الشخص ذاته. </w:t>
      </w:r>
      <w:r>
        <w:rPr>
          <w:rtl/>
          <w:cs/>
          <w:lang w:val="ar_AE" w:bidi="ar_AE"/>
        </w:rPr>
        <w:t>إسرائيل</w:t>
      </w:r>
      <w:r>
        <w:rPr>
          <w:rtl/>
          <w:cs/>
          <w:lang w:val="ar_AE" w:bidi="ar_AE"/>
        </w:rPr>
        <w:t xml:space="preserve"> اسم يُناقَش في "قاموس الكلمات الرئيسية". استخدموا الكلمة ذاتها التي استخدمتم في المقاطع السابقة للإشارة إلى إسرائيل.</w:t>
      </w:r>
    </w:p>
    <w:p>
      <w:pPr>
        <w:bidi/>
      </w:pPr>
      <w:r>
        <w:rPr>
          <w:rtl/>
          <w:cs/>
          <w:lang w:val="ar_AE" w:bidi="ar_AE"/>
        </w:rPr>
      </w:r>
      <w:r>
        <w:rPr>
          <w:rtl/>
          <w:cs/>
          <w:lang w:val="ar_AE" w:bidi="ar_AE"/>
        </w:rPr>
        <w:t xml:space="preserve">استخدم يعقوب الكلمات الآتية للإشارة إلى الله: </w:t>
      </w:r>
      <w:r>
        <w:rPr>
          <w:rtl/>
          <w:cs/>
          <w:lang w:val="ar_AE" w:bidi="ar_AE"/>
        </w:rPr>
        <w:t>الله</w:t>
      </w:r>
      <w:r>
        <w:rPr>
          <w:rtl/>
          <w:cs/>
          <w:lang w:val="ar_AE" w:bidi="ar_AE"/>
        </w:rPr>
        <w:t xml:space="preserve"> اسم يُناقَش في "قاموس الكلمات الرئيسية". بينما تستخدم هذه الأسماء، تحقَّق من أنَّ مُستمعيك يفهمون أنَّ هذه أسماء للإله عينه.</w:t>
      </w:r>
    </w:p>
    <w:p>
      <w:pPr>
        <w:pStyle w:val="ListBullet"/>
        <w:bidi/>
        <w:spacing w:line="240" w:lineRule="auto"/>
        <w:ind w:left="720"/>
      </w:pPr>
      <w:r>
        <w:rPr>
          <w:rtl/>
          <w:cs/>
          <w:lang w:val="ar_AE" w:bidi="ar_AE"/>
        </w:rPr>
      </w:r>
      <w:r>
        <w:rPr>
          <w:rtl/>
          <w:cs/>
          <w:lang w:val="ar_AE" w:bidi="ar_AE"/>
        </w:rPr>
        <w:t>عزيز يعقوب: هذا لقَب عن الله يُعلن أنَّه قوي للغاية. يعبد يعقوب هذا الإله.</w:t>
      </w:r>
    </w:p>
    <w:p>
      <w:pPr>
        <w:pStyle w:val="ListBullet"/>
        <w:bidi/>
        <w:spacing w:line="240" w:lineRule="auto"/>
        <w:ind w:left="720"/>
      </w:pPr>
      <w:r>
        <w:rPr>
          <w:rtl/>
          <w:cs/>
          <w:lang w:val="ar_AE" w:bidi="ar_AE"/>
        </w:rPr>
      </w:r>
      <w:r>
        <w:rPr>
          <w:rtl/>
          <w:cs/>
          <w:lang w:val="ar_AE" w:bidi="ar_AE"/>
        </w:rPr>
        <w:t>الراعي: هذا اللقَب هو صورة تعبيرية. فالراعي يعتني بالخراف، يقودها ويحميها. الله بصفته راعيًا يعتني بشعبه ويحميه.</w:t>
      </w:r>
    </w:p>
    <w:p>
      <w:pPr>
        <w:pStyle w:val="ListBullet"/>
        <w:bidi/>
        <w:spacing w:line="240" w:lineRule="auto"/>
        <w:ind w:left="720"/>
      </w:pPr>
      <w:r>
        <w:rPr>
          <w:rtl/>
          <w:cs/>
          <w:lang w:val="ar_AE" w:bidi="ar_AE"/>
        </w:rPr>
      </w:r>
      <w:r>
        <w:rPr>
          <w:rtl/>
          <w:cs/>
          <w:lang w:val="ar_AE" w:bidi="ar_AE"/>
        </w:rPr>
        <w:t>صخر إسرائيل: هذه صورة تعبيرية تصف الله بأنه حجر كبير مثل حجر الأساس. الله قويّ. الله دائم الوجود أو أبدي. يمكن للناس أن يثقوا بالله ويتَّكلوا عليه. إذا لم يفهم شعبكم الصورة الكلامية، يمكن أن تقولوا إن الله هو الذي يتَّكل عليه إسرائيل.</w:t>
      </w:r>
    </w:p>
    <w:p>
      <w:pPr>
        <w:pStyle w:val="ListBullet"/>
        <w:bidi/>
        <w:spacing w:line="240" w:lineRule="auto"/>
        <w:ind w:left="720"/>
      </w:pPr>
      <w:r>
        <w:rPr>
          <w:rtl/>
          <w:cs/>
          <w:lang w:val="ar_AE" w:bidi="ar_AE"/>
        </w:rPr>
      </w:r>
      <w:r>
        <w:rPr>
          <w:rtl/>
          <w:cs/>
          <w:lang w:val="ar_AE" w:bidi="ar_AE"/>
        </w:rPr>
        <w:t>إله أبيك: يستخدم يعقوب هذه العبارة لَقَبًا لله. كان يعقوب يعبد الله، ولأنه يعبد الله، فعلى الأبناء أن يعبدوا الإله ذاته أيضًا.</w:t>
      </w:r>
    </w:p>
    <w:p>
      <w:pPr>
        <w:pStyle w:val="ListBullet"/>
        <w:bidi/>
        <w:spacing w:line="240" w:lineRule="auto"/>
        <w:ind w:left="720"/>
      </w:pPr>
      <w:r>
        <w:rPr>
          <w:rtl/>
          <w:cs/>
          <w:lang w:val="ar_AE" w:bidi="ar_AE"/>
        </w:rPr>
      </w:r>
      <w:r>
        <w:rPr>
          <w:rtl/>
          <w:cs/>
          <w:lang w:val="ar_AE" w:bidi="ar_AE"/>
        </w:rPr>
        <w:t xml:space="preserve">القادر على كل شيء: هذا لقَب لله "إيل شدّاي" الذي يعني كُلي القدرة. الكلمة التي تشير إلى الله ليست موجودة في النص. يكون اللقب عادةً: </w:t>
      </w:r>
      <w:r>
        <w:rPr>
          <w:b/>
          <w:rtl/>
          <w:cs/>
          <w:lang w:val="ar_AE" w:bidi="ar_AE"/>
        </w:rPr>
        <w:t>إيل شدّاي</w:t>
      </w:r>
      <w:r>
        <w:rPr>
          <w:rtl/>
          <w:cs/>
          <w:lang w:val="ar_AE" w:bidi="ar_AE"/>
        </w:rPr>
        <w:t xml:space="preserve">. </w:t>
      </w:r>
      <w:r>
        <w:rPr>
          <w:rtl/>
          <w:cs/>
          <w:lang w:val="ar_AE" w:bidi="ar_AE"/>
        </w:rPr>
        <w:t>إيل شدّاي</w:t>
      </w:r>
      <w:r>
        <w:rPr>
          <w:rtl/>
          <w:cs/>
          <w:lang w:val="ar_AE" w:bidi="ar_AE"/>
        </w:rPr>
        <w:t xml:space="preserve"> اسم يُناقَش في "قاموس الكلمات الرئيسية". استخدِموا الكلمة ذاتها التي استخدمتم في المقاطع السابقة.</w:t>
      </w:r>
    </w:p>
    <w:p>
      <w:pPr>
        <w:bidi/>
      </w:pPr>
      <w:r>
        <w:rPr>
          <w:rtl/>
          <w:cs/>
          <w:lang w:val="ar_AE" w:bidi="ar_AE"/>
        </w:rPr>
      </w:r>
      <w:r>
        <w:rPr>
          <w:rtl/>
          <w:cs/>
          <w:lang w:val="ar_AE" w:bidi="ar_AE"/>
        </w:rPr>
        <w:t xml:space="preserve">ثمة اثني عشر سِبطًا لإسرائيل. كان لكل واحد من أبناء يعقوب نسل الذين كوَّنوا الأسباط. وقد استخدمت الأسباط الإثني عشر أسماء أبناء يعقوب. </w:t>
      </w:r>
      <w:r>
        <w:rPr>
          <w:b/>
          <w:rtl/>
          <w:cs/>
          <w:lang w:val="ar_AE" w:bidi="ar_AE"/>
        </w:rPr>
        <w:t>السِبط</w:t>
      </w:r>
      <w:r>
        <w:rPr>
          <w:rtl/>
          <w:cs/>
          <w:lang w:val="ar_AE" w:bidi="ar_AE"/>
        </w:rPr>
        <w:t xml:space="preserve"> هو مجموعة من العائلات المنحدرة من سَلَف واحد.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49:29–50:14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49: 29–50: 14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يدرك يعقوب أنه على وشك الموت. يدعو يعقوب أبناءه لمقابلته وليخبرهم بكلماته الأخيرة، وهذه رواية سردية عن موت يعقوب ودفنه.</w:t>
      </w:r>
    </w:p>
    <w:p>
      <w:pPr>
        <w:bidi/>
      </w:pPr>
      <w:r>
        <w:rPr>
          <w:rtl/>
          <w:cs/>
          <w:lang w:val="ar_AE" w:bidi="ar_AE"/>
        </w:rPr>
      </w:r>
      <w:r>
        <w:rPr>
          <w:rtl/>
          <w:cs/>
          <w:lang w:val="ar_AE" w:bidi="ar_AE"/>
        </w:rPr>
        <w:t>يخبر يعقوب أبناءه أنه سينضم إلى أجداده قريبًا. بمعنى أن يعقوب سيموت قريبًا وأنه سيكون مع أجداده الذين ماتوا فعلًا.</w:t>
      </w:r>
    </w:p>
    <w:p>
      <w:pPr>
        <w:bidi/>
      </w:pPr>
      <w:r>
        <w:rPr>
          <w:rtl/>
          <w:cs/>
          <w:lang w:val="ar_AE" w:bidi="ar_AE"/>
        </w:rPr>
      </w:r>
      <w:r>
        <w:rPr>
          <w:rtl/>
          <w:cs/>
          <w:lang w:val="ar_AE" w:bidi="ar_AE"/>
        </w:rPr>
        <w:t>توقَّفوا وناقشوا: احكوا قصة عن شخص يعرف أنه سيموت قريبًا. كيف يتحدث هذا الشخص عن موته الآتي؟ ما الصوَر الكلامية التي يستخدمها لوصف موته الوشيك؟</w:t>
      </w:r>
    </w:p>
    <w:p>
      <w:pPr>
        <w:bidi/>
      </w:pPr>
      <w:r>
        <w:rPr>
          <w:rtl/>
          <w:cs/>
          <w:lang w:val="ar_AE" w:bidi="ar_AE"/>
        </w:rPr>
      </w:r>
      <w:r>
        <w:rPr>
          <w:rtl/>
          <w:cs/>
          <w:lang w:val="ar_AE" w:bidi="ar_AE"/>
        </w:rPr>
        <w:t>يخبر يعقوب أبناءه أنه يريد أن يُدفَن مع أبيه إسحاق وجَدِّه إبراهيم في المغارة التي اشتراها إبراهيم. يتذكَّر يعقوب التفاصيل الدقيقة عن موقع هذه المغارة. فقد باع عِفرون الحِثّي الحقل ومغارة المكفيلة لإبراهيم. استُخدمتْ كل هذه الأسماء في المقطع السابق عندما اشترى إبراهيم المغارة. ارجعوا إلى تكوين 23 للطريقة التي نطقتم بها أسم الشخص الذي كان يملك الحقل، وكذا موقع المغارة. والمغارة في حبرون حيث عاش يعقوب مُدة طويلة. يريد يعقوب أن يُدفن في هذه المغارة. وهذا يعني أن جسد يعقوب سيكون في المغارة، وليس في حُفرة محفورة في الأرض. يُذكّر يعقوب أبناءه بأن إبراهيم وسارة وإسحاق ورفقة، وليئة كانوا جميعًا مدفونين فعليًا في هذه المغارة. كان إبراهيم وسارة جَدَّي يعقوب. أما إسحاق ورفقة فهُما أبواه. ليئة هي زوجة يعقوب الأولى. ماتت راحيل، أخت ليئة والزوجة التي أحبها يعقوب، بالقرب من بيت لحم ودُفنَت هناك على الطريق المؤدي إلى بيت لحم.</w:t>
      </w:r>
    </w:p>
    <w:p>
      <w:pPr>
        <w:bidi/>
      </w:pPr>
      <w:r>
        <w:rPr>
          <w:rtl/>
          <w:cs/>
          <w:lang w:val="ar_AE" w:bidi="ar_AE"/>
        </w:rPr>
      </w:r>
      <w:r>
        <w:rPr>
          <w:rtl/>
          <w:cs/>
          <w:lang w:val="ar_AE" w:bidi="ar_AE"/>
        </w:rPr>
        <w:t>بعد أن ينتهى يعقوب من هذه التعليمات، يضم قدمَيه في فراشه ويُسلم الروح وينضم إلى أجداده في الممات. وفقًا لمقطع سابق، نعلم أنَّ يعقوب جلس سابقًا مع يُوسُف ليتحدث إليه ويباركه. يبقي يعقوب جالسًا ليُخبر بكلماته الأخيرة إلى بقية الأبناء، والآن بعد أن ينتهى يعقوب من الكلام، يستلقي. تعني الإشارة إلى ضم قدميه إلى الفراش أنه مُستلقٍ في الفراش. أسلم الروح صورة كلامية تقول إن يعقوب قد مات. أن تسلم الروح وتنضم إلى أجدادك كانت طريقة شائعة لوصف الموت. وهذه العبارة ذاتها كانت تُستخدم للإشارة إلى موت إبراهيم وموت إسحاق.</w:t>
      </w:r>
    </w:p>
    <w:p>
      <w:pPr>
        <w:bidi/>
      </w:pPr>
      <w:r>
        <w:rPr>
          <w:rtl/>
          <w:cs/>
          <w:lang w:val="ar_AE" w:bidi="ar_AE"/>
        </w:rPr>
      </w:r>
      <w:r>
        <w:rPr>
          <w:rtl/>
          <w:cs/>
          <w:lang w:val="ar_AE" w:bidi="ar_AE"/>
        </w:rPr>
        <w:t>توقَّفوا وناقشوا: احكوا عدة قصص عن شخص يموت. استمعوا بانتباه إلى أسلوب الراوي في ذِكر موت الشخص. لاحظوا أي صور كلامية أو كلمات خاصة تُستخدم مرة بعد أخرى لوصف الموت.</w:t>
      </w:r>
    </w:p>
    <w:p>
      <w:pPr>
        <w:bidi/>
      </w:pPr>
      <w:r>
        <w:rPr>
          <w:rtl/>
          <w:cs/>
          <w:lang w:val="ar_AE" w:bidi="ar_AE"/>
        </w:rPr>
      </w:r>
      <w:r>
        <w:rPr>
          <w:rtl/>
          <w:cs/>
          <w:lang w:val="ar_AE" w:bidi="ar_AE"/>
        </w:rPr>
        <w:t>يقع يُوسُف على وجه يعقوب ويبكى، وهذا عمل يتمثل في الانحناء والمعانقة أو احتضان جسد يعقوب في حزن شديد. كانت الطريقة المعتادة للتعبير عن الحزن هي البكاء بصوت مرتفع وتقبيل جسد الشخص المَيْت. وبذلك اتَّبعت أفعال يُوسُف العادات العبرانية المعروفة في الحِداد. تُظهر أفعال يُوسُف كَم كان يُحِب يعقوب.</w:t>
      </w:r>
    </w:p>
    <w:p>
      <w:pPr>
        <w:bidi/>
      </w:pPr>
      <w:r>
        <w:rPr>
          <w:rtl/>
          <w:cs/>
          <w:lang w:val="ar_AE" w:bidi="ar_AE"/>
        </w:rPr>
      </w:r>
      <w:r>
        <w:rPr>
          <w:rtl/>
          <w:cs/>
          <w:lang w:val="ar_AE" w:bidi="ar_AE"/>
        </w:rPr>
        <w:t>توقَّفوا وناقشوا: احكوا قصة عن شخص محبوب يموت في شيخوخة. لاحظوا كيف يعبِّر أفراد العائلة عن حزنهم.</w:t>
      </w:r>
    </w:p>
    <w:p>
      <w:pPr>
        <w:bidi/>
      </w:pPr>
      <w:r>
        <w:rPr>
          <w:rtl/>
          <w:cs/>
          <w:lang w:val="ar_AE" w:bidi="ar_AE"/>
        </w:rPr>
      </w:r>
      <w:r>
        <w:rPr>
          <w:rtl/>
          <w:cs/>
          <w:lang w:val="ar_AE" w:bidi="ar_AE"/>
        </w:rPr>
        <w:t>يأمر يُوسُف المصريين بأن يُعدّوا جسد يعقوب للدفن. كان لدى المصريين طريقة للحفاظ على الجسد، وكان الأطباء المصريون يُحنِّطون الجسد في عملية تستغرق أربعين يومًا. والتحنيط عملية تحفظ الجسد حتى لا يفسد، وبتحنيط الجسد، كان أبناء يعقوب قادرين على أخذ جسده إلى كنعان كما أوصى. تنطوي عملية التحنيط على استخدام التوابل والزيوت ولفّ الجسد في شرائط من القماش.</w:t>
      </w:r>
    </w:p>
    <w:p>
      <w:pPr>
        <w:bidi/>
      </w:pPr>
      <w:r>
        <w:rPr>
          <w:rtl/>
          <w:cs/>
          <w:lang w:val="ar_AE" w:bidi="ar_AE"/>
        </w:rPr>
      </w:r>
      <w:r>
        <w:rPr>
          <w:rtl/>
          <w:cs/>
          <w:lang w:val="ar_AE" w:bidi="ar_AE"/>
        </w:rPr>
        <w:t>اعرضوا صورة لمومياء مصرية.</w:t>
      </w:r>
    </w:p>
    <w:p>
      <w:pPr>
        <w:bidi/>
      </w:pPr>
      <w:r>
        <w:rPr>
          <w:rtl/>
          <w:cs/>
          <w:lang w:val="ar_AE" w:bidi="ar_AE"/>
        </w:rPr>
      </w:r>
      <w:r>
        <w:rPr>
          <w:rtl/>
          <w:cs/>
          <w:lang w:val="ar_AE" w:bidi="ar_AE"/>
        </w:rPr>
        <w:t>بكى المصريون على موت يعقوب مدة سبعين يومًا. استغرق التحنيط أربعين يومًا، لذلك بكى المصريون ثلاثين يومًا إضافيين. لكي يبكي المصريون يعقوب مدة سبعين يومًا، فهذا يعني أنهم يعاملونه معاملة شخصية رفيعة في مجتمعهم. يعتقد البعض أن الملك أمر بهذا الوقت للحداد لإظهار الاحترام لوالد يُوسُف. يستخدم المقطع اسم إسرائيل عند الإشارة إلى تحنيط يعقوب. تستخدم بعض الترجمات الاسم إسرائيل، في حين تحتفظ الترجمات الأخرى باسم يعقوب.</w:t>
      </w:r>
    </w:p>
    <w:p>
      <w:pPr>
        <w:bidi/>
      </w:pPr>
      <w:r>
        <w:rPr>
          <w:rtl/>
          <w:cs/>
          <w:lang w:val="ar_AE" w:bidi="ar_AE"/>
        </w:rPr>
      </w:r>
      <w:r>
        <w:rPr>
          <w:rtl/>
          <w:cs/>
          <w:lang w:val="ar_AE" w:bidi="ar_AE"/>
        </w:rPr>
        <w:t>بعد مدّة الحداد، يطلب يُوسُف من مستشاري الملك أن يلتمسوا من الملِك نيابة عن يُوسُف. لم يتقدَّم يُوسُف إلى الملك قاصدًا بهذا الطلَب. كان يُوسُف مُشاركًا في عملية التحنيط أو لمْس جسد يعقوب. عادة، لم يكن المصريون يسمحون ليوسف بلقاء الملِك بعد ملامسة جسد مَيْت.</w:t>
      </w:r>
    </w:p>
    <w:p>
      <w:pPr>
        <w:bidi/>
      </w:pPr>
      <w:r>
        <w:rPr>
          <w:rtl/>
          <w:cs/>
          <w:lang w:val="ar_AE" w:bidi="ar_AE"/>
        </w:rPr>
      </w:r>
      <w:r>
        <w:rPr>
          <w:rtl/>
          <w:cs/>
          <w:lang w:val="ar_AE" w:bidi="ar_AE"/>
        </w:rPr>
        <w:t>يشرح يُوسف أنه أقسَم قَسَمًا ليعقوب أن يأخذ جسده إلى كنعان للدفن. يطلب يُوسُف الإذن من الملك بأن يأخذ جسد يعقوب إلى كنعان، ويعد يُوسُف بالعودة إلى مصر. وافق الملك على طلب يُوسُف.</w:t>
      </w:r>
    </w:p>
    <w:p>
      <w:pPr>
        <w:bidi/>
      </w:pPr>
      <w:r>
        <w:rPr>
          <w:rtl/>
          <w:cs/>
          <w:lang w:val="ar_AE" w:bidi="ar_AE"/>
        </w:rPr>
      </w:r>
      <w:r>
        <w:rPr>
          <w:rtl/>
          <w:cs/>
          <w:lang w:val="ar_AE" w:bidi="ar_AE"/>
        </w:rPr>
        <w:t xml:space="preserve">يذهب كبار الضباط في مصر، وكبار أعضاء أسرة الملك، ومسؤولون آخرون من مصر مع يُوسُف. أخذ يُوسُف أسرته الخاصة أي عائلته وعبيده. كما أخذ الإخوة أسرهم، لكنهم تركوا الأطفال الصغار والحيوانات في مصر. وعادةً ما يشمل الغنم الحيوانات مثل الخراف والماعز. تشمل القطعان الحيوانات مثل الأبقار أو الحمير أو الجمال أو الخيول. كما ذهب أيضًا مع يُوسُف عدد كبير من المركبات مع سائقيها. </w:t>
      </w:r>
    </w:p>
    <w:p>
      <w:pPr>
        <w:bidi/>
      </w:pPr>
      <w:r>
        <w:rPr>
          <w:rtl/>
          <w:cs/>
          <w:lang w:val="ar_AE" w:bidi="ar_AE"/>
        </w:rPr>
      </w:r>
      <w:r>
        <w:rPr>
          <w:rtl/>
          <w:cs/>
          <w:lang w:val="ar_AE" w:bidi="ar_AE"/>
        </w:rPr>
        <w:t>اعرضوا خريطة مصر وكنعان مع أرض جاسان وعليها حبرون ظاهرة. أعرضوا الطريق المعتاد بين مصر وكنعان. اعرضوا صورة لمركبة مصرية يقودها سائقها.</w:t>
      </w:r>
    </w:p>
    <w:p>
      <w:pPr>
        <w:bidi/>
      </w:pPr>
      <w:r>
        <w:rPr>
          <w:rtl/>
          <w:cs/>
          <w:lang w:val="ar_AE" w:bidi="ar_AE"/>
        </w:rPr>
      </w:r>
      <w:r>
        <w:rPr>
          <w:rtl/>
          <w:cs/>
          <w:lang w:val="ar_AE" w:bidi="ar_AE"/>
        </w:rPr>
        <w:t xml:space="preserve">توقَّفوا عند مكان يُدعى بيدر أطاد الذي يقع بالقرب من نهر الأرْدُن، وأقاموا مراسم تذكارية ومناحة عظيمة دامتْ سبعة أيام من الحداد على يعقوب. والبيدر هو المكان الذي تُضرب فيه الحبوب حتى تنفصل الحبوب عن الساق. وهو مكان تكون فيه الأرض صلبة للغاية بحيث لا تنتقل الحبوب إلى التراب بل تبقى فوق الأرض. شاهد الكنعانيون هذا القداس التذكاري. وكان البيدر مكانًا جيدًا لإجراء هذا الاحتفال التذكاري. كانت أرضية البيدر مساحة مفتوحة كبيرة يكون من السهل أن يجتمع فيها الناس. ولا نعرف لماذا اختار يُوسُف أرضية البيدر هذه. عادة، كان لكل قرية بيدر. </w:t>
      </w:r>
    </w:p>
    <w:p>
      <w:pPr>
        <w:bidi/>
      </w:pPr>
      <w:r>
        <w:rPr>
          <w:rtl/>
          <w:cs/>
          <w:lang w:val="ar_AE" w:bidi="ar_AE"/>
        </w:rPr>
      </w:r>
      <w:r>
        <w:rPr>
          <w:rtl/>
          <w:cs/>
          <w:lang w:val="ar_AE" w:bidi="ar_AE"/>
        </w:rPr>
        <w:t>اعرضوا صورةً لبيدر.</w:t>
      </w:r>
    </w:p>
    <w:p>
      <w:pPr>
        <w:bidi/>
      </w:pPr>
      <w:r>
        <w:rPr>
          <w:rtl/>
          <w:cs/>
          <w:lang w:val="ar_AE" w:bidi="ar_AE"/>
        </w:rPr>
      </w:r>
      <w:r>
        <w:rPr>
          <w:rtl/>
          <w:cs/>
          <w:lang w:val="ar_AE" w:bidi="ar_AE"/>
        </w:rPr>
        <w:t>وأخيرًا، حمل أبناء يعقوب الإثني عشر جميعًا أبيهم إلى المغارة ودفنوه في المكان عينه الذي دُفنَ فيه إبراهيم وإسحاق.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يعطي يعقوب تعليماته الأخيرة عن المكان الذي سيُدفن فيه، ثم يموت يعقوب.</w:t>
      </w:r>
    </w:p>
    <w:p>
      <w:pPr>
        <w:bidi/>
      </w:pPr>
      <w:r>
        <w:rPr>
          <w:rtl/>
          <w:cs/>
          <w:lang w:val="ar_AE" w:bidi="ar_AE"/>
        </w:rPr>
      </w:r>
      <w:r>
        <w:rPr>
          <w:b/>
          <w:rtl/>
          <w:cs/>
          <w:lang w:val="ar_AE" w:bidi="ar_AE"/>
        </w:rPr>
        <w:t>المشهد الثاني:</w:t>
      </w:r>
      <w:r>
        <w:rPr>
          <w:rtl/>
          <w:cs/>
          <w:lang w:val="ar_AE" w:bidi="ar_AE"/>
        </w:rPr>
        <w:t xml:space="preserve"> يبكيه يُوسُف، ثم يأمر بتحنيط يعقوب. ينوح المصريون على يعقوب سبعين يومًا.</w:t>
      </w:r>
    </w:p>
    <w:p>
      <w:pPr>
        <w:bidi/>
      </w:pPr>
      <w:r>
        <w:rPr>
          <w:rtl/>
          <w:cs/>
          <w:lang w:val="ar_AE" w:bidi="ar_AE"/>
        </w:rPr>
      </w:r>
      <w:r>
        <w:rPr>
          <w:b/>
          <w:rtl/>
          <w:cs/>
          <w:lang w:val="ar_AE" w:bidi="ar_AE"/>
        </w:rPr>
        <w:t>المشهد الثالث:</w:t>
      </w:r>
      <w:r>
        <w:rPr>
          <w:rtl/>
          <w:cs/>
          <w:lang w:val="ar_AE" w:bidi="ar_AE"/>
        </w:rPr>
        <w:t xml:space="preserve"> يذهب يُوسُف ليطلب الإذن بأخذ جسد يعقوب إلى كنعان للدفن، ويوافق الملك. </w:t>
      </w:r>
    </w:p>
    <w:p>
      <w:pPr>
        <w:bidi/>
      </w:pPr>
      <w:r>
        <w:rPr>
          <w:rtl/>
          <w:cs/>
          <w:lang w:val="ar_AE" w:bidi="ar_AE"/>
        </w:rPr>
      </w:r>
      <w:r>
        <w:rPr>
          <w:b/>
          <w:rtl/>
          <w:cs/>
          <w:lang w:val="ar_AE" w:bidi="ar_AE"/>
        </w:rPr>
        <w:t>المشهد الرابع:</w:t>
      </w:r>
      <w:r>
        <w:rPr>
          <w:rtl/>
          <w:cs/>
          <w:lang w:val="ar_AE" w:bidi="ar_AE"/>
        </w:rPr>
        <w:t xml:space="preserve"> يذهب عدد كبير من الناس مع يُوسُف وإخوته لأخذ جسد يعقوب إلى كنعان للدفن، ويدفنوا يعقوب كما طلب، في المغارة مع أجداده.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إخوة يُوسُف</w:t>
      </w:r>
    </w:p>
    <w:p>
      <w:pPr>
        <w:pStyle w:val="ListBullet"/>
        <w:bidi/>
        <w:spacing w:line="240" w:lineRule="auto"/>
        <w:ind w:left="720"/>
      </w:pPr>
      <w:r>
        <w:rPr>
          <w:rtl/>
          <w:cs/>
          <w:lang w:val="ar_AE" w:bidi="ar_AE"/>
        </w:rPr>
      </w:r>
      <w:r>
        <w:rPr>
          <w:rtl/>
          <w:cs/>
          <w:lang w:val="ar_AE" w:bidi="ar_AE"/>
        </w:rPr>
        <w:t>أطباء مصريون</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مستشارو الملِك</w:t>
      </w:r>
    </w:p>
    <w:p>
      <w:pPr>
        <w:pStyle w:val="ListBullet"/>
        <w:bidi/>
        <w:spacing w:line="240" w:lineRule="auto"/>
        <w:ind w:left="720"/>
      </w:pPr>
      <w:r>
        <w:rPr>
          <w:rtl/>
          <w:cs/>
          <w:lang w:val="ar_AE" w:bidi="ar_AE"/>
        </w:rPr>
      </w:r>
      <w:r>
        <w:rPr>
          <w:rtl/>
          <w:cs/>
          <w:lang w:val="ar_AE" w:bidi="ar_AE"/>
        </w:rPr>
        <w:t>كبار الضباط في مصر</w:t>
      </w:r>
    </w:p>
    <w:p>
      <w:pPr>
        <w:pStyle w:val="ListBullet"/>
        <w:bidi/>
        <w:spacing w:line="240" w:lineRule="auto"/>
        <w:ind w:left="720"/>
      </w:pPr>
      <w:r>
        <w:rPr>
          <w:rtl/>
          <w:cs/>
          <w:lang w:val="ar_AE" w:bidi="ar_AE"/>
        </w:rPr>
      </w:r>
      <w:r>
        <w:rPr>
          <w:rtl/>
          <w:cs/>
          <w:lang w:val="ar_AE" w:bidi="ar_AE"/>
        </w:rPr>
        <w:t>شيوخ أعضاء أسرة الملك</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أسرة بيت يُوسُف بأكملها</w:t>
      </w:r>
    </w:p>
    <w:p>
      <w:pPr>
        <w:pStyle w:val="ListBullet"/>
        <w:bidi/>
        <w:spacing w:line="240" w:lineRule="auto"/>
        <w:ind w:left="720"/>
      </w:pPr>
      <w:r>
        <w:rPr>
          <w:rtl/>
          <w:cs/>
          <w:lang w:val="ar_AE" w:bidi="ar_AE"/>
        </w:rPr>
      </w:r>
      <w:r>
        <w:rPr>
          <w:rtl/>
          <w:cs/>
          <w:lang w:val="ar_AE" w:bidi="ar_AE"/>
        </w:rPr>
        <w:t>أسرة كل أخ</w:t>
      </w:r>
    </w:p>
    <w:p>
      <w:pPr>
        <w:pStyle w:val="ListBullet"/>
        <w:bidi/>
        <w:spacing w:line="240" w:lineRule="auto"/>
        <w:ind w:left="720"/>
      </w:pPr>
      <w:r>
        <w:rPr>
          <w:rtl/>
          <w:cs/>
          <w:lang w:val="ar_AE" w:bidi="ar_AE"/>
        </w:rPr>
      </w:r>
      <w:r>
        <w:rPr>
          <w:rtl/>
          <w:cs/>
          <w:lang w:val="ar_AE" w:bidi="ar_AE"/>
        </w:rPr>
        <w:t>سائقو المركبات</w:t>
      </w:r>
    </w:p>
    <w:p>
      <w:pPr>
        <w:pStyle w:val="ListBullet"/>
        <w:bidi/>
        <w:spacing w:line="240" w:lineRule="auto"/>
        <w:ind w:left="720"/>
      </w:pPr>
      <w:r>
        <w:rPr>
          <w:rtl/>
          <w:cs/>
          <w:lang w:val="ar_AE" w:bidi="ar_AE"/>
        </w:rPr>
      </w:r>
      <w:r>
        <w:rPr>
          <w:rtl/>
          <w:cs/>
          <w:lang w:val="ar_AE" w:bidi="ar_AE"/>
        </w:rPr>
        <w:t>الكنعانيون المحليون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يُخبر يعقوب أبناءه أنه يريد أن يُدفَن في المغارة عينها التي دُفن فيها إبراهيم وإسحاق. يتذكَّر يعقوب مكان المغارة بالضبط، ويُعطي الأبناء معلومات محددة عن المغارة حتى لا يحدث أي التباس لاحقًا. كان يعقوب جالسًا عندما كان يتحدث إلى الأبناء، وعندما ينتهى من الكلام، يستلقي على السرير ويموت. يستخدم المقطع الصيغة ذاتها للموت التي كانت تُستخدم لإبراهيم وإسحاق. يقول المقطع: "أَسْلَمَ الرُّوحَ وَانْضَمَّ إِلَى قَوْمِهِ".</w:t>
      </w:r>
    </w:p>
    <w:p>
      <w:pPr>
        <w:bidi/>
      </w:pPr>
      <w:r>
        <w:rPr>
          <w:rtl/>
          <w:cs/>
          <w:lang w:val="ar_AE" w:bidi="ar_AE"/>
        </w:rPr>
      </w:r>
      <w:r>
        <w:rPr>
          <w:rtl/>
          <w:cs/>
          <w:lang w:val="ar_AE" w:bidi="ar_AE"/>
        </w:rPr>
        <w:t>في المشهد الثاني، يضع يُوسُف ذراعيه حول جسد أبيه ويبكى. يقبِّل يُوسُف أيضًا وجه يعقوب. ثم يأمر يُوسُف الأطباء المصريين أن يُحنطوا أو يحفظوا جسد يعقوب حتى يُمكن نقله إلى كنعان للدفن. ينوح المصريون على يعقوب سبعين يومًا. إنهم يعاملون يعقوب كما لو كان شخصًا مهمًا للغاية.</w:t>
      </w:r>
    </w:p>
    <w:p>
      <w:pPr>
        <w:bidi/>
      </w:pPr>
      <w:r>
        <w:rPr>
          <w:rtl/>
          <w:cs/>
          <w:lang w:val="ar_AE" w:bidi="ar_AE"/>
        </w:rPr>
      </w:r>
      <w:r>
        <w:rPr>
          <w:rtl/>
          <w:cs/>
          <w:lang w:val="ar_AE" w:bidi="ar_AE"/>
        </w:rPr>
        <w:t>في المشهد الثالث، يطلب يُوسُف من مستشاري الملك أن يلتمسوا منه السماح ليوسف بأخذ جسد يعقوب إلى كنعان للدفن. ويعد يُوسُف بالعودة إلى مصر. يعطي الملك الإذن ليوسف بأخذ جسد يعقوب إلى كنعان.</w:t>
      </w:r>
    </w:p>
    <w:p>
      <w:pPr>
        <w:bidi/>
      </w:pPr>
      <w:r>
        <w:rPr>
          <w:rtl/>
          <w:cs/>
          <w:lang w:val="ar_AE" w:bidi="ar_AE"/>
        </w:rPr>
      </w:r>
      <w:r>
        <w:rPr>
          <w:rtl/>
          <w:cs/>
          <w:lang w:val="ar_AE" w:bidi="ar_AE"/>
        </w:rPr>
        <w:t>في المشهد الرابع، يأخذ يُوسُف وإخوته أُسرهم ويذهبون إلى كنعان. لكنهم يتركون الأطفال الصغار والحيوانات في مصر. ترافق أعداد كبيرة من المسؤولين المصريين العائلة عند أخذهم جسد يعقوب إلى كنعان، ويتوقفون عند بيدر بجوار نهر الأردُن ويقيمون حدادًا تذكاريًا يدوم سبعة أيام. يشاهد الكنعانيون المحليون هذا.</w:t>
      </w:r>
    </w:p>
    <w:p>
      <w:pPr>
        <w:bidi/>
      </w:pPr>
      <w:r>
        <w:rPr>
          <w:rtl/>
          <w:cs/>
          <w:lang w:val="ar_AE" w:bidi="ar_AE"/>
        </w:rPr>
      </w:r>
      <w:r>
        <w:rPr>
          <w:rtl/>
          <w:cs/>
          <w:lang w:val="ar_AE" w:bidi="ar_AE"/>
        </w:rPr>
        <w:t xml:space="preserve">ثم يحملون جسد يعقوب إلى المغارة ويدفنوه. وهذه هي المغارة التي اشتراها إبراهيم. فعل أبناء يعقوب كما أمرهم والدهم.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إخوة يُوسُف</w:t>
      </w:r>
    </w:p>
    <w:p>
      <w:pPr>
        <w:pStyle w:val="ListBullet"/>
        <w:bidi/>
        <w:spacing w:line="240" w:lineRule="auto"/>
        <w:ind w:left="720"/>
      </w:pPr>
      <w:r>
        <w:rPr>
          <w:rtl/>
          <w:cs/>
          <w:lang w:val="ar_AE" w:bidi="ar_AE"/>
        </w:rPr>
      </w:r>
      <w:r>
        <w:rPr>
          <w:rtl/>
          <w:cs/>
          <w:lang w:val="ar_AE" w:bidi="ar_AE"/>
        </w:rPr>
        <w:t>أطباء مصريون</w:t>
      </w:r>
    </w:p>
    <w:p>
      <w:pPr>
        <w:pStyle w:val="ListBullet"/>
        <w:bidi/>
        <w:spacing w:line="240" w:lineRule="auto"/>
        <w:ind w:left="720"/>
      </w:pPr>
      <w:r>
        <w:rPr>
          <w:rtl/>
          <w:cs/>
          <w:lang w:val="ar_AE" w:bidi="ar_AE"/>
        </w:rPr>
      </w:r>
      <w:r>
        <w:rPr>
          <w:rtl/>
          <w:cs/>
          <w:lang w:val="ar_AE" w:bidi="ar_AE"/>
        </w:rPr>
        <w:t xml:space="preserve">ملِك مصر </w:t>
      </w:r>
    </w:p>
    <w:p>
      <w:pPr>
        <w:pStyle w:val="ListBullet"/>
        <w:bidi/>
        <w:spacing w:line="240" w:lineRule="auto"/>
        <w:ind w:left="720"/>
      </w:pPr>
      <w:r>
        <w:rPr>
          <w:rtl/>
          <w:cs/>
          <w:lang w:val="ar_AE" w:bidi="ar_AE"/>
        </w:rPr>
      </w:r>
      <w:r>
        <w:rPr>
          <w:rtl/>
          <w:cs/>
          <w:lang w:val="ar_AE" w:bidi="ar_AE"/>
        </w:rPr>
        <w:t>مستشارو الملِك</w:t>
      </w:r>
    </w:p>
    <w:p>
      <w:pPr>
        <w:pStyle w:val="ListBullet"/>
        <w:bidi/>
        <w:spacing w:line="240" w:lineRule="auto"/>
        <w:ind w:left="720"/>
      </w:pPr>
      <w:r>
        <w:rPr>
          <w:rtl/>
          <w:cs/>
          <w:lang w:val="ar_AE" w:bidi="ar_AE"/>
        </w:rPr>
      </w:r>
      <w:r>
        <w:rPr>
          <w:rtl/>
          <w:cs/>
          <w:lang w:val="ar_AE" w:bidi="ar_AE"/>
        </w:rPr>
        <w:t>كبار الضباط في مصر</w:t>
      </w:r>
    </w:p>
    <w:p>
      <w:pPr>
        <w:pStyle w:val="ListBullet"/>
        <w:bidi/>
        <w:spacing w:line="240" w:lineRule="auto"/>
        <w:ind w:left="720"/>
      </w:pPr>
      <w:r>
        <w:rPr>
          <w:rtl/>
          <w:cs/>
          <w:lang w:val="ar_AE" w:bidi="ar_AE"/>
        </w:rPr>
      </w:r>
      <w:r>
        <w:rPr>
          <w:rtl/>
          <w:cs/>
          <w:lang w:val="ar_AE" w:bidi="ar_AE"/>
        </w:rPr>
        <w:t>شيوخ أعضاء أسرة الملك</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أسرة بيت يُوسُف بأكملها</w:t>
      </w:r>
    </w:p>
    <w:p>
      <w:pPr>
        <w:pStyle w:val="ListBullet"/>
        <w:bidi/>
        <w:spacing w:line="240" w:lineRule="auto"/>
        <w:ind w:left="720"/>
      </w:pPr>
      <w:r>
        <w:rPr>
          <w:rtl/>
          <w:cs/>
          <w:lang w:val="ar_AE" w:bidi="ar_AE"/>
        </w:rPr>
      </w:r>
      <w:r>
        <w:rPr>
          <w:rtl/>
          <w:cs/>
          <w:lang w:val="ar_AE" w:bidi="ar_AE"/>
        </w:rPr>
        <w:t>أسرة كل أخ</w:t>
      </w:r>
    </w:p>
    <w:p>
      <w:pPr>
        <w:pStyle w:val="ListBullet"/>
        <w:bidi/>
        <w:spacing w:line="240" w:lineRule="auto"/>
        <w:ind w:left="720"/>
      </w:pPr>
      <w:r>
        <w:rPr>
          <w:rtl/>
          <w:cs/>
          <w:lang w:val="ar_AE" w:bidi="ar_AE"/>
        </w:rPr>
      </w:r>
      <w:r>
        <w:rPr>
          <w:rtl/>
          <w:cs/>
          <w:lang w:val="ar_AE" w:bidi="ar_AE"/>
        </w:rPr>
        <w:t>سائقو المركبات</w:t>
      </w:r>
    </w:p>
    <w:p>
      <w:pPr>
        <w:pStyle w:val="ListBullet"/>
        <w:bidi/>
        <w:spacing w:line="240" w:lineRule="auto"/>
        <w:ind w:left="720"/>
      </w:pPr>
      <w:r>
        <w:rPr>
          <w:rtl/>
          <w:cs/>
          <w:lang w:val="ar_AE" w:bidi="ar_AE"/>
        </w:rPr>
      </w:r>
      <w:r>
        <w:rPr>
          <w:rtl/>
          <w:cs/>
          <w:lang w:val="ar_AE" w:bidi="ar_AE"/>
        </w:rPr>
        <w:t>الكنعانيون المحليون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ينتهي يعقوب من ذِكر كلماته الأخيرة لكل واحد من أبنائه. والآن يخبر يعقوب الأبناء أنه يريد أن يُعاد إلى كنعان ويدفن في المغارة ذاتها مع إبراهيم وإسحاق.</w:t>
      </w:r>
    </w:p>
    <w:p>
      <w:pPr>
        <w:bidi/>
      </w:pPr>
      <w:r>
        <w:rPr>
          <w:rtl/>
          <w:cs/>
          <w:lang w:val="ar_AE" w:bidi="ar_AE"/>
        </w:rPr>
      </w:r>
      <w:r>
        <w:rPr>
          <w:rtl/>
          <w:cs/>
          <w:lang w:val="ar_AE" w:bidi="ar_AE"/>
        </w:rPr>
        <w:t>أوقفوا التمثيل: اسألوا يعقوب: "لماذا يكون أمرًا مهمًا للغاية بالنسبة لك أن تُدفن مع أجدادك؟" قد تسمعون: "كنعان بيتنا. لقد وعد الله بتلك الأرض لي ولنسلي. فإذا أخذوني هناك ليدفنوني، سيعودون للعيش هناك في يوم ما في المستقبل. لذا يجب أن يعودوا إلى كنعان. فهذه مشيئة الله". واصلوا التمثيل.</w:t>
      </w:r>
    </w:p>
    <w:p>
      <w:pPr>
        <w:bidi/>
      </w:pPr>
      <w:r>
        <w:rPr>
          <w:rtl/>
          <w:cs/>
          <w:lang w:val="ar_AE" w:bidi="ar_AE"/>
        </w:rPr>
      </w:r>
      <w:r>
        <w:rPr>
          <w:rtl/>
          <w:cs/>
          <w:lang w:val="ar_AE" w:bidi="ar_AE"/>
        </w:rPr>
        <w:t>ثم يستلقي يعقوب، ويُسلم الروح ويموت.</w:t>
      </w:r>
    </w:p>
    <w:p>
      <w:pPr>
        <w:bidi/>
      </w:pPr>
      <w:r>
        <w:rPr>
          <w:rtl/>
          <w:cs/>
          <w:lang w:val="ar_AE" w:bidi="ar_AE"/>
        </w:rPr>
      </w:r>
      <w:r>
        <w:rPr>
          <w:rtl/>
          <w:cs/>
          <w:lang w:val="ar_AE" w:bidi="ar_AE"/>
        </w:rPr>
        <w:t>في المشهد الثاني، يسقط يُوسُف على جسد يعقوب ويبكى، ثم يُقبِّل يُوسُف يعقوب.</w:t>
      </w:r>
    </w:p>
    <w:p>
      <w:pPr>
        <w:bidi/>
      </w:pPr>
      <w:r>
        <w:rPr>
          <w:rtl/>
          <w:cs/>
          <w:lang w:val="ar_AE" w:bidi="ar_AE"/>
        </w:rPr>
      </w:r>
      <w:r>
        <w:rPr>
          <w:rtl/>
          <w:cs/>
          <w:lang w:val="ar_AE" w:bidi="ar_AE"/>
        </w:rPr>
        <w:t>أوقفوا التمثيل: اسألوا الأخوة: "بما تشعرون الآن؟" قد تسمعون: "لقد مات أبونا، كان يبدو لنا أن أبانا سيكون معنا دائمًا، ولا نعرف كيف نستمر دون أبينا. سعيد لأنه التقى بيُوسف مرة أخرى قبل موته. يجب أن نكرم طلبه بالعودة إلى كنعان للدفن. أتساءل كيف سيعاملنا يُوسف الآن بعد أن مات أبونا، سأقلق بشأن ذلك لاحقًا، أريد أن أحزن على أبي الآن. جيد أن يُوسف هو الذي بجانبه الذي قبله، فقد كان يُوسف المُفضل لدى أبيه. كنا نعرف ذلك دائمًا". واصلوا التمثيل.</w:t>
      </w:r>
    </w:p>
    <w:p>
      <w:pPr>
        <w:bidi/>
      </w:pPr>
      <w:r>
        <w:rPr>
          <w:rtl/>
          <w:cs/>
          <w:lang w:val="ar_AE" w:bidi="ar_AE"/>
        </w:rPr>
      </w:r>
      <w:r>
        <w:rPr>
          <w:rtl/>
          <w:cs/>
          <w:lang w:val="ar_AE" w:bidi="ar_AE"/>
        </w:rPr>
        <w:t>يأمر يُوسُف الأطباء المصريين أن يُحنِّطوا أو يحفظوا جسد يعقوب. وهذه العملية تحفظ جسد يعقوب من الفساد. ينوح المصريون على يعقوب سبعين يومًا.</w:t>
      </w:r>
    </w:p>
    <w:p>
      <w:pPr>
        <w:bidi/>
      </w:pPr>
      <w:r>
        <w:rPr>
          <w:rtl/>
          <w:cs/>
          <w:lang w:val="ar_AE" w:bidi="ar_AE"/>
        </w:rPr>
      </w:r>
      <w:r>
        <w:rPr>
          <w:rtl/>
          <w:cs/>
          <w:lang w:val="ar_AE" w:bidi="ar_AE"/>
        </w:rPr>
        <w:t>أوقفوا التمثيل: اسألوا المصريين: "لماذا تنوحون على يعقوب؟ ليس هو واحدًا منكم". قد تسمعون: "كان يعقوب رجلًا عظيمًا، انظروا إلى أبنائه. انظروا إلى يُوسف الوالي علينا، يجب أن نكرم ذكرى أبي يُوسُف". واصلوا التمثيل.</w:t>
      </w:r>
    </w:p>
    <w:p>
      <w:pPr>
        <w:bidi/>
      </w:pPr>
      <w:r>
        <w:rPr>
          <w:rtl/>
          <w:cs/>
          <w:lang w:val="ar_AE" w:bidi="ar_AE"/>
        </w:rPr>
      </w:r>
      <w:r>
        <w:rPr>
          <w:rtl/>
          <w:cs/>
          <w:lang w:val="ar_AE" w:bidi="ar_AE"/>
        </w:rPr>
        <w:t>في المشهد الثالث، يطلب يُوسُف الإذن من الملك بأخذ جسد يعقوب إلى كنعان للدفن. يشرح يُوسف أنه أقسم أو أعطى وعدًا رسميًا ليعقوب بأن يفعل هذا. يوافق الملك على أن يحفظ يُوسف وعده.</w:t>
      </w:r>
    </w:p>
    <w:p>
      <w:pPr>
        <w:bidi/>
      </w:pPr>
      <w:r>
        <w:rPr>
          <w:rtl/>
          <w:cs/>
          <w:lang w:val="ar_AE" w:bidi="ar_AE"/>
        </w:rPr>
      </w:r>
      <w:r>
        <w:rPr>
          <w:rtl/>
          <w:cs/>
          <w:lang w:val="ar_AE" w:bidi="ar_AE"/>
        </w:rPr>
        <w:t>أوقفوا التمثيل: اسألوا الملك: "لماذا تسمح ليوسف بالذهاب إلى كنعان، ألا تخاف أنه لن يعود؟" قد تسمعون: "قد وعد يُوسُف أنه سيعود، شيء واحد تعلمته أن يُوسف يحفظ وعوده، وسيفعل يُوسف كما قال. وعَدَ يُوسف أبيه، وكان عليه حفظ الوعد. لا أقلق بشأن هذا، أعلم أن يُوسُف سيعود". واصلوا التمثيل.</w:t>
      </w:r>
    </w:p>
    <w:p>
      <w:pPr>
        <w:bidi/>
      </w:pPr>
      <w:r>
        <w:rPr>
          <w:rtl/>
          <w:cs/>
          <w:lang w:val="ar_AE" w:bidi="ar_AE"/>
        </w:rPr>
      </w:r>
      <w:r>
        <w:rPr>
          <w:rtl/>
          <w:cs/>
          <w:lang w:val="ar_AE" w:bidi="ar_AE"/>
        </w:rPr>
        <w:t>في المشهد الرابع، يذهب يُوسُف وإخوته وجميع أسرهم إلى كنعان، لكنهم يتركون الأطفال الصغار والحيوانات في مصر. يذهب العديد من المسؤولين المصريين معهم.</w:t>
      </w:r>
    </w:p>
    <w:p>
      <w:pPr>
        <w:bidi/>
      </w:pPr>
      <w:r>
        <w:rPr>
          <w:rtl/>
          <w:cs/>
          <w:lang w:val="ar_AE" w:bidi="ar_AE"/>
        </w:rPr>
      </w:r>
      <w:r>
        <w:rPr>
          <w:rtl/>
          <w:cs/>
          <w:lang w:val="ar_AE" w:bidi="ar_AE"/>
        </w:rPr>
        <w:t>أوقفوا التمثيل: اسألوا يُوسُف: "ما شعورك بعد عودتك إلى كنعان مرة أخرى؟" قد تسمعون: "هذا بيتي، وأنا سعيد لأنني رأيته مرة أخرى حتى ولو في مناسبة حزينة. أتمنى أن أعود الآن وأعيش هنا، لكن يجب أن أحفظ وعدي للملك. من الجيد أن نعرف أن هذا بيتنا الحقيقي، فسيأتي يوم ويجيء أبنائي للعيش هنا. لقد أعطانا الله هذه الأرض، فيجب أن يأتوا لأجل ميراثهم". اسألوا الإخوة: "ما شعوركم بعد عودتكم إلى كنعان؟" قد تسمعون: "هذا بيتي، كانت الحياة هنا أفضل بكثير من مصر. أنا سعيد لأننا تمكّننا من الذَّهاب إلى مصر لننجو من المجاعة، لكن علينا العودة والعيش هنا، فهذا بيت أجدادنا. نعلم أن الله أعطانا هذه الأرض، لذا يجب أن أواصل تعليم أبنائي حتى لا ينسوا. أعتقد أن حقيقة أن أجدادنا مدفونون هنا ستُنشئ فيهم الرغبة في العودة للعيش هنا. إضافة إلى ذلك، أخبرنا أبونا في كلماته الأخيرة عن العيش هنا. يتوقع أبي أن نعود إلى هنا. يجب أن يعود الأطفال إلى هنا ليعيشوا".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يتحدث يعقوب عن مغارة أجدادهم في كنعان. يذكر يعقوب اسم الشخص الذي اشترى منه إبراهيم المغارة وكذلك موقعها الدقيق. استخدموا اللفظ ذاته الذي استخدمتم في المقاطع السابقة.</w:t>
      </w:r>
    </w:p>
    <w:p>
      <w:pPr>
        <w:bidi/>
      </w:pPr>
      <w:r>
        <w:rPr>
          <w:rtl/>
          <w:cs/>
          <w:lang w:val="ar_AE" w:bidi="ar_AE"/>
        </w:rPr>
      </w:r>
      <w:r>
        <w:rPr>
          <w:rtl/>
          <w:cs/>
          <w:lang w:val="ar_AE" w:bidi="ar_AE"/>
        </w:rPr>
        <w:t>يستخدم المقطع الصيغة ذاتها لوصف الموت، تلك التي استُخدمتْ في قصة إبراهيم وإسحاق. اسلم يعقوب الروح وانضم إلى أجداده. سيكون أمرًا جيدًا استخدام التعبيرات ذاتها التي استخدمتم مع إبراهيم وإسحاق.</w:t>
      </w:r>
    </w:p>
    <w:p>
      <w:pPr>
        <w:bidi/>
      </w:pPr>
      <w:r>
        <w:rPr>
          <w:rtl/>
          <w:cs/>
          <w:lang w:val="ar_AE" w:bidi="ar_AE"/>
        </w:rPr>
      </w:r>
      <w:r>
        <w:rPr>
          <w:rtl/>
          <w:cs/>
          <w:lang w:val="ar_AE" w:bidi="ar_AE"/>
        </w:rPr>
        <w:t>عانق يُوسُف جسد يعقوب، وبكى وقبَّل وجهه. وهذه أفعال حِداد طبيعية في ثقافة الشعب العبري في ذلك الوقت. قد تبدو طريقة يُوسُف في إظهار الحُزن غريبة في ثقافتكم. ثمة إمكانية أخرى وهي تَرْجَمَة ما فعله يُوسُف وإضافة عبارة مثل: "هكذا كان العبرانيون القدامى ينوحون".</w:t>
      </w:r>
    </w:p>
    <w:p>
      <w:pPr>
        <w:bidi/>
      </w:pPr>
      <w:r>
        <w:rPr>
          <w:rtl/>
          <w:cs/>
          <w:lang w:val="ar_AE" w:bidi="ar_AE"/>
        </w:rPr>
      </w:r>
      <w:r>
        <w:rPr>
          <w:rtl/>
          <w:cs/>
          <w:lang w:val="ar_AE" w:bidi="ar_AE"/>
        </w:rPr>
        <w:t>أن تنوح على شخص ما يعني أن تشعر بالأسى والحُزن لفقدان هذا الشخص. تُعدُّ مُدّة الحداد في العديد من الثقافات وقتًا يجتمع فيه الناس لممارسة عادات أو شعائر الحِداد، وكان بعضهم يرتدي ثيابًا خاصة. يبكي بعضهم معًا، وفي بعض الثقافات، كان النائحون يلقون الرماد أو الغبار على رؤوسهم، ناح المصريون على يعقوب سبعين يومًا.</w:t>
      </w:r>
    </w:p>
    <w:p>
      <w:pPr>
        <w:bidi/>
      </w:pPr>
      <w:r>
        <w:rPr>
          <w:rtl/>
          <w:cs/>
          <w:lang w:val="ar_AE" w:bidi="ar_AE"/>
        </w:rPr>
      </w:r>
      <w:r>
        <w:rPr>
          <w:rtl/>
          <w:cs/>
          <w:lang w:val="ar_AE" w:bidi="ar_AE"/>
        </w:rPr>
        <w:t xml:space="preserve">أنْ </w:t>
      </w:r>
      <w:r>
        <w:rPr>
          <w:b/>
          <w:rtl/>
          <w:cs/>
          <w:lang w:val="ar_AE" w:bidi="ar_AE"/>
        </w:rPr>
        <w:t>تُحنِّط</w:t>
      </w:r>
      <w:r>
        <w:rPr>
          <w:rtl/>
          <w:cs/>
          <w:lang w:val="ar_AE" w:bidi="ar_AE"/>
        </w:rPr>
        <w:t xml:space="preserve"> يعني اجتياز عملية محددة للحفاظ على الجسد حتى لا يفسد كما يفعل الجسد الميْت عادة. في بعض الثقافات، تكون عملية التحنيط مجهولة. بدلًا من شرح عملية التحنيط، يمكن أن تقولوا إن يُوسُف أمرَ الأطباء المصريين بإعداد جسد يعقوب للدفن. أو يمكنكم القول إن يُوسُف أمر بإعداد جسد يعقوب للدفن.</w:t>
      </w:r>
    </w:p>
    <w:p>
      <w:pPr>
        <w:bidi/>
      </w:pPr>
      <w:r>
        <w:rPr>
          <w:rtl/>
          <w:cs/>
          <w:lang w:val="ar_AE" w:bidi="ar_AE"/>
        </w:rPr>
      </w:r>
      <w:r>
        <w:rPr>
          <w:rtl/>
          <w:cs/>
          <w:lang w:val="ar_AE" w:bidi="ar_AE"/>
        </w:rPr>
        <w:t xml:space="preserve">ذهب يُوسُف ليطلب الإذن من </w:t>
      </w:r>
      <w:r>
        <w:rPr>
          <w:b/>
          <w:rtl/>
          <w:cs/>
          <w:lang w:val="ar_AE" w:bidi="ar_AE"/>
        </w:rPr>
        <w:t>الملك</w:t>
      </w:r>
      <w:r>
        <w:rPr>
          <w:rtl/>
          <w:cs/>
          <w:lang w:val="ar_AE" w:bidi="ar_AE"/>
        </w:rPr>
        <w:t xml:space="preserve"> لأخذ جسد يعقوب إلى كنعان للدفن. تستخدم بعض الترجمات لفظ الملك وتستخدم ترجمات أخرى لفظ </w:t>
      </w:r>
      <w:r>
        <w:rPr>
          <w:b/>
          <w:rtl/>
          <w:cs/>
          <w:lang w:val="ar_AE" w:bidi="ar_AE"/>
        </w:rPr>
        <w:t>فرعون</w:t>
      </w:r>
      <w:r>
        <w:rPr>
          <w:rtl/>
          <w:cs/>
          <w:lang w:val="ar_AE" w:bidi="ar_AE"/>
        </w:rPr>
        <w:t>. فرعون هو اللقَب المُستخدم من قِبَل ملك مصر. استخدموا الطريقة ذاتها للتحدث عن الملك التي استخدمتم في المقاطع السابقة.</w:t>
      </w:r>
    </w:p>
    <w:p>
      <w:pPr>
        <w:bidi/>
      </w:pPr>
      <w:r>
        <w:rPr>
          <w:rtl/>
          <w:cs/>
          <w:lang w:val="ar_AE" w:bidi="ar_AE"/>
        </w:rPr>
      </w:r>
      <w:r>
        <w:rPr>
          <w:rtl/>
          <w:cs/>
          <w:lang w:val="ar_AE" w:bidi="ar_AE"/>
        </w:rPr>
        <w:t xml:space="preserve">شرَح يُوسُف أنه حلَف </w:t>
      </w:r>
      <w:r>
        <w:rPr>
          <w:b/>
          <w:rtl/>
          <w:cs/>
          <w:lang w:val="ar_AE" w:bidi="ar_AE"/>
        </w:rPr>
        <w:t>قَسَمًا</w:t>
      </w:r>
      <w:r>
        <w:rPr>
          <w:rtl/>
          <w:cs/>
          <w:lang w:val="ar_AE" w:bidi="ar_AE"/>
        </w:rPr>
        <w:t xml:space="preserve"> بأخذ جسد يعقوب إلى كنعان. والقَسَم وعد رسمي، </w:t>
      </w:r>
      <w:r>
        <w:rPr>
          <w:b/>
          <w:rtl/>
          <w:cs/>
          <w:lang w:val="ar_AE" w:bidi="ar_AE"/>
        </w:rPr>
        <w:t>قَسَم</w:t>
      </w:r>
      <w:r>
        <w:rPr>
          <w:rtl/>
          <w:cs/>
          <w:lang w:val="ar_AE" w:bidi="ar_AE"/>
        </w:rPr>
        <w:t xml:space="preserve"> تعبير يُناقَش في "قاموس الكلمات الرئيسية". استخدموا الكلمة ذاتها التي استخدمتم في المقاطع السابقة للإشارة إلى القَسَم. </w:t>
      </w:r>
    </w:p>
    <w:p>
      <w:pPr>
        <w:bidi/>
      </w:pPr>
      <w:r>
        <w:rPr>
          <w:rtl/>
          <w:cs/>
          <w:lang w:val="ar_AE" w:bidi="ar_AE"/>
        </w:rPr>
      </w:r>
      <w:r>
        <w:rPr>
          <w:rtl/>
          <w:cs/>
          <w:lang w:val="ar_AE" w:bidi="ar_AE"/>
        </w:rPr>
        <w:t xml:space="preserve">أخذ يوسُف وأخوته </w:t>
      </w:r>
      <w:r>
        <w:rPr>
          <w:b/>
          <w:rtl/>
          <w:cs/>
          <w:lang w:val="ar_AE" w:bidi="ar_AE"/>
        </w:rPr>
        <w:t>أُسرَهم</w:t>
      </w:r>
      <w:r>
        <w:rPr>
          <w:rtl/>
          <w:cs/>
          <w:lang w:val="ar_AE" w:bidi="ar_AE"/>
        </w:rPr>
        <w:t xml:space="preserve"> معهم باستثناء أطفالهم الصغار. والأسرة هي كُل مَن يعيش ويعمل في البيت، وهذا يشمل أفراد العائلة وكذلك العبيد. </w:t>
      </w:r>
      <w:r>
        <w:rPr>
          <w:b/>
          <w:rtl/>
          <w:cs/>
          <w:lang w:val="ar_AE" w:bidi="ar_AE"/>
        </w:rPr>
        <w:t>أسرة</w:t>
      </w:r>
      <w:r>
        <w:rPr>
          <w:rtl/>
          <w:cs/>
          <w:lang w:val="ar_AE" w:bidi="ar_AE"/>
        </w:rPr>
        <w:t xml:space="preserve"> مصطلح مذكور في "قاموس الكلمات الرئيسية". </w:t>
      </w:r>
    </w:p>
    <w:p>
      <w:pPr>
        <w:bidi/>
      </w:pPr>
      <w:r>
        <w:rPr>
          <w:rtl/>
          <w:cs/>
          <w:lang w:val="ar_AE" w:bidi="ar_AE"/>
        </w:rPr>
      </w:r>
      <w:r>
        <w:rPr>
          <w:rtl/>
          <w:cs/>
          <w:lang w:val="ar_AE" w:bidi="ar_AE"/>
        </w:rPr>
        <w:t>ذهبت المركبات التي يقودها سائقو المركبات مع عائلة يعقوب إلى كنعان. وسائق المركبة هو الشخص الذي يقف في المركبة ويقود أو يوجه الخيل.</w:t>
      </w:r>
    </w:p>
    <w:p>
      <w:pPr>
        <w:bidi/>
      </w:pPr>
      <w:r>
        <w:rPr>
          <w:rtl/>
          <w:cs/>
          <w:lang w:val="ar_AE" w:bidi="ar_AE"/>
        </w:rPr>
      </w:r>
      <w:r>
        <w:rPr>
          <w:rtl/>
          <w:cs/>
          <w:lang w:val="ar_AE" w:bidi="ar_AE"/>
        </w:rPr>
        <w:t>اعرضوا صورة لمركبة مع سائق مركبة.</w:t>
      </w:r>
    </w:p>
    <w:p>
      <w:pPr>
        <w:bidi/>
      </w:pPr>
      <w:r>
        <w:rPr>
          <w:rtl/>
          <w:cs/>
          <w:lang w:val="ar_AE" w:bidi="ar_AE"/>
        </w:rPr>
      </w:r>
      <w:r>
        <w:rPr>
          <w:rtl/>
          <w:cs/>
          <w:lang w:val="ar_AE" w:bidi="ar_AE"/>
        </w:rPr>
        <w:t xml:space="preserve">توقفت العائلة والمصريون عند </w:t>
      </w:r>
      <w:r>
        <w:rPr>
          <w:b/>
          <w:rtl/>
          <w:cs/>
          <w:lang w:val="ar_AE" w:bidi="ar_AE"/>
        </w:rPr>
        <w:t>البيدر</w:t>
      </w:r>
      <w:r>
        <w:rPr>
          <w:rtl/>
          <w:cs/>
          <w:lang w:val="ar_AE" w:bidi="ar_AE"/>
        </w:rPr>
        <w:t xml:space="preserve"> بالقرب من نهر الأرْدُن ليقيموا مناحة مدة سبعة أيام من الحِداد. والبيدر منطقة من التراب الصُّلْب حيث تُضرَب الحبوب لفصلها عن الساق.</w:t>
      </w:r>
    </w:p>
    <w:p>
      <w:pPr>
        <w:bidi/>
      </w:pPr>
      <w:r>
        <w:rPr>
          <w:rtl/>
          <w:cs/>
          <w:lang w:val="ar_AE" w:bidi="ar_AE"/>
        </w:rPr>
      </w:r>
      <w:r>
        <w:rPr>
          <w:rtl/>
          <w:cs/>
          <w:lang w:val="ar_AE" w:bidi="ar_AE"/>
        </w:rPr>
        <w:t>اعرضوا صورة لبَيدَر.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50:15–21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50: 15–21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انقضت جَنازة يعقوب وزمن الحداد عليه. وقد أدرك إخوة يُوسُف الآن أنه مع موت يعقوب، قد يسعى يُوسُف إلى الانتقام من الأمور الشنيعة التي ارتكبوا في حقه منذ سنوات. يتحرك كاتب سفر التكوين بسرعة نحو نهاية قصة يعقوب ويوسف، وهذه رواية سردية عن لقاء أخوة يُوسُف به.</w:t>
      </w:r>
    </w:p>
    <w:p>
      <w:pPr>
        <w:bidi/>
      </w:pPr>
      <w:r>
        <w:rPr>
          <w:rtl/>
          <w:cs/>
          <w:lang w:val="ar_AE" w:bidi="ar_AE"/>
        </w:rPr>
      </w:r>
      <w:r>
        <w:rPr>
          <w:rtl/>
          <w:cs/>
          <w:lang w:val="ar_AE" w:bidi="ar_AE"/>
        </w:rPr>
        <w:t>دُفن يعقوب في كنعان، لذا، كان على جميع الذين ذهبوا إلى كنعان العودة إلى مصر. بالإضافة إلى السبعين يومًا من الحداد، فإن هذه الرحلة إلى حبرون ثم العودة إلى مصر كانت تستغرق عدة أيام.</w:t>
      </w:r>
    </w:p>
    <w:p>
      <w:pPr>
        <w:bidi/>
      </w:pPr>
      <w:r>
        <w:rPr>
          <w:rtl/>
          <w:cs/>
          <w:lang w:val="ar_AE" w:bidi="ar_AE"/>
        </w:rPr>
      </w:r>
      <w:r>
        <w:rPr>
          <w:rtl/>
          <w:cs/>
          <w:lang w:val="ar_AE" w:bidi="ar_AE"/>
        </w:rPr>
        <w:t>توقَّفوا واعرضوا الخريطة التي تحتوي على كنعان ومصر، ويجب إظهار حبرون وأرض جاسان على الخريطة، كما يجب إظهار الطريق بين حبرون وأرض جاسان.</w:t>
      </w:r>
    </w:p>
    <w:p>
      <w:pPr>
        <w:bidi/>
      </w:pPr>
      <w:r>
        <w:rPr>
          <w:rtl/>
          <w:cs/>
          <w:lang w:val="ar_AE" w:bidi="ar_AE"/>
        </w:rPr>
      </w:r>
      <w:r>
        <w:rPr>
          <w:rtl/>
          <w:cs/>
          <w:lang w:val="ar_AE" w:bidi="ar_AE"/>
        </w:rPr>
        <w:t>عاد الجميع إلى مصر ورجعوا إلى حياتهم الطبيعية. وكان من المفترض أنْ يبقى الإخوة في منطقتهم في أرض جاسان مع عائلاتهم وحيواناتهم، ويبقى يُوسُف في المدينة مع الملك يُباشر أعماله بصفته والي مصر. أصبح أخوة يُوسُف العشرة الذين باعوه عبدًا خائفين. فهُم يُدركون الآن أن يعقوب لم يعد حيًا ولا قادرًا على حمايتهم. ولم يكُن بنيامين جزءًا من هذه المجموعة. طوال حياة يعقوب، شعر إخوة يُوسُف بأنه لن يعاقبهم على أفعالهم، لكن لم يعد يعقوب موجودًا الآن ليحميهم. لذا، يشعر الإخوة بالخوف من أن ينتقم يُوسُف.</w:t>
      </w:r>
    </w:p>
    <w:p>
      <w:pPr>
        <w:bidi/>
      </w:pPr>
      <w:r>
        <w:rPr>
          <w:rtl/>
          <w:cs/>
          <w:lang w:val="ar_AE" w:bidi="ar_AE"/>
        </w:rPr>
      </w:r>
      <w:r>
        <w:rPr>
          <w:rtl/>
          <w:cs/>
          <w:lang w:val="ar_AE" w:bidi="ar_AE"/>
        </w:rPr>
        <w:t>توقفوا وناقشوا: احكوا قصة عن عائلة كبيرة. يفعل أحدهم شيئًا فظيعًا بشخص آخر في العائلة، وطالمَا الأبُ حيًا، لا يحدث شيء للشخص الذي فعل هذا الفعل الرهيب. ماذا يحدث عندما يموت الأبُ؟ لماذا ينتظرون حتى موت أبيهم ليطلبوا الانتقام؟</w:t>
      </w:r>
    </w:p>
    <w:p>
      <w:pPr>
        <w:bidi/>
      </w:pPr>
      <w:r>
        <w:rPr>
          <w:rtl/>
          <w:cs/>
          <w:lang w:val="ar_AE" w:bidi="ar_AE"/>
        </w:rPr>
      </w:r>
      <w:r>
        <w:rPr>
          <w:rtl/>
          <w:cs/>
          <w:lang w:val="ar_AE" w:bidi="ar_AE"/>
        </w:rPr>
        <w:t>يخاف الإخوة من أن يعاقبهم يُوسُف الآن على فعلتهم عندما باعوه عبدًا، فيطرحون سؤالًا افتراضيًا. هذا نوع من الأسئلة التي تبدأ بكلمات مثل "يفترض" أو "ماذا لو (لعَلَّ)". والشخص الذي يسأل هذا السؤال لا يعرف إن كان ما يظنه صحيحًا، فهو يسأل السؤال بفرْض أنَّ الأمر صحيح. يقول الإخوة: "لَعَلَّ يُوسُفَ يَضْطَهِدُنَا وَيَرُدُّ عَلَيْنَا جَمِيعَ الشَّرِّ الَّذِي صَنَعْنَا بِهِ". أنْ "يرد علينا جميع الشر" صورة كلامية تعني أن الشخص يحمل في داخله مشاعر غضب ورغبة في الانتقام. وهذه المشاعر تُعبِّر عن استياء من شخص بسبب شيء فعله ذلك الآخر. تستخدم بعض الترجمات صورة كلامية وتقول: "سيجازينا يُوسُف عن الخطأ الذي فعلناه"، وهذه صورة كلامية تُشير إلى الانتقام. يعني هذا أنهم فعلوا شيئًا سيئًا ليوسف، والآن سيفعل يُوسف بهم شيئًا سيئًا.</w:t>
      </w:r>
    </w:p>
    <w:p>
      <w:pPr>
        <w:bidi/>
      </w:pPr>
      <w:r>
        <w:rPr>
          <w:rtl/>
          <w:cs/>
          <w:lang w:val="ar_AE" w:bidi="ar_AE"/>
        </w:rPr>
      </w:r>
      <w:r>
        <w:rPr>
          <w:rtl/>
          <w:cs/>
          <w:lang w:val="ar_AE" w:bidi="ar_AE"/>
        </w:rPr>
        <w:t>توقَّفوا وناقشوا: احكوا قصة عن رجل قرر بعد وقت طويل أو سنوات عِدَّة أن ينتقم لشيء حدث منذ سنوات. استمعوا إلى ما يقوله الرجل وهو يُخطط لأفعاله. كيف يصف ما يريد أن يفعله ولماذا يريد ذلك؟ تسمعون صورًا كلامية مُستساغة في ثقافتكم.</w:t>
      </w:r>
    </w:p>
    <w:p>
      <w:pPr>
        <w:bidi/>
      </w:pPr>
      <w:r>
        <w:rPr>
          <w:rtl/>
          <w:cs/>
          <w:lang w:val="ar_AE" w:bidi="ar_AE"/>
        </w:rPr>
      </w:r>
      <w:r>
        <w:rPr>
          <w:rtl/>
          <w:cs/>
          <w:lang w:val="ar_AE" w:bidi="ar_AE"/>
        </w:rPr>
        <w:t>يُدرك الإخوة أن بيع يُوسُف عبدًا كان تصرُّفًا خاطئًا. لذلك يُقرّر الإخوة أن يتصرّفوا قبل أن يتمكن يُوسُف من الانتقام منهم. يحاول الإخوة حماية أنفسهم من انتقام يُوسُف، وهم يعتقدون أن يُوسُف سينتقم.</w:t>
      </w:r>
    </w:p>
    <w:p>
      <w:pPr>
        <w:bidi/>
      </w:pPr>
      <w:r>
        <w:rPr>
          <w:rtl/>
          <w:cs/>
          <w:lang w:val="ar_AE" w:bidi="ar_AE"/>
        </w:rPr>
      </w:r>
      <w:r>
        <w:rPr>
          <w:rtl/>
          <w:cs/>
          <w:lang w:val="ar_AE" w:bidi="ar_AE"/>
        </w:rPr>
        <w:t>يُرسل الإخوة العشرة رسالة إلى يُوسُف. يقول الإخوة إن يعقوب أخبرهم بأن يطلبوا الغفران. ولكي يفعل يعقوب هذا، يحتاج إلى معرفة أن الإخوة باعوا يُوسُف منذ سنوات عِدَّة. لم يفعل يعقوب أبدًا أي شيء يُشير إلى أنه يعرف ما فعله الإخوة. يبدو أن الإخوة يعتقدون أنَّ استخدام اسم أبيهم بهذه الطريقة سيجعل يُوسُف يُظهر لهم رحمة. يجعل الإخوة الأمر يبدو وكأن يعقوب يطلب من يُوسُف أن يغفر لإخوته. لا تعطي الأسفار المقدسة أي مؤشر يفيد بصحة هذا البيان من عدمه. ينبغي للمترجمين أن يترجموا هذا البيان كما لو كان صحيحًا.</w:t>
      </w:r>
    </w:p>
    <w:p>
      <w:pPr>
        <w:bidi/>
      </w:pPr>
      <w:r>
        <w:rPr>
          <w:rtl/>
          <w:cs/>
          <w:lang w:val="ar_AE" w:bidi="ar_AE"/>
        </w:rPr>
      </w:r>
      <w:r>
        <w:rPr>
          <w:rtl/>
          <w:cs/>
          <w:lang w:val="ar_AE" w:bidi="ar_AE"/>
        </w:rPr>
        <w:t>يشير الإخوة إلى أنفسهم بأنهم "عبيد إله أبيك". يعني هذا أن الإخوة يعبدون الإله ذاته الذي يعبده يعقوب ويوسف. الإخوة يخدمون أو يعبدون الله. يظل الإخوة مُشيرين إلى يعقوب بأبيك أو أبي يوسُف. يفعلون هذا ليذكِّروا يُوسُف بأنه مسؤول عن تنفيذ مشيئة يعقوب. تقول الرسالة: "أرجوك اغفر لإخوتك الخطية العظيمة التي فعلوها بك". يستخدم النص ثلاث كلمات لوصف ما فعله الإخوة. يستخدم الكلمات "ذنب"، "خطية"، و "شر". والذنب فِعل خاطئ ينطوي على الثورة والتمرد. و الذنب كلمة قويّة حقًا. "الخطية" كلمة أكثر عمومية تشمل العديد من أنواع الإساءات. الغفران معناه إزالة الخطيئة أو الأفعال الخاطئة. كلمة "خطية" هنا كلمة قوية تشير إلى جريمة. وهي تُشير إلى فكرة أن أحدهم كسر الناموس بإرادته. هذه المرة الأولى التي يعترف فيها الإخوة ليوسف بأن بيعه عبدًا كان فعلًا خاطئًا.</w:t>
      </w:r>
    </w:p>
    <w:p>
      <w:pPr>
        <w:bidi/>
      </w:pPr>
      <w:r>
        <w:rPr>
          <w:rtl/>
          <w:cs/>
          <w:lang w:val="ar_AE" w:bidi="ar_AE"/>
        </w:rPr>
      </w:r>
      <w:r>
        <w:rPr>
          <w:rtl/>
          <w:cs/>
          <w:lang w:val="ar_AE" w:bidi="ar_AE"/>
        </w:rPr>
        <w:t>توقَّفوا وناقشوا: تحدَّثوا عن حادث بين أفراد العائلة أو الأصدقاء حَدَث منذ زمن. يجب أن يكون هذا شيئًا قاسيًا نتج عنه تغيير حياة شخص واحد على الأقل. بينما يتحدث الشخص عمَّا فعله أحدهم به، لاحظوا اختيارات الكلمات. تستمعون لتروا ما إذا كانت جميع الكلمات لها مستوى المعنى ذاته أم أن البعض منها أقوى من غيرها.</w:t>
      </w:r>
    </w:p>
    <w:p>
      <w:pPr>
        <w:bidi/>
      </w:pPr>
      <w:r>
        <w:rPr>
          <w:rtl/>
          <w:cs/>
          <w:lang w:val="ar_AE" w:bidi="ar_AE"/>
        </w:rPr>
      </w:r>
      <w:r>
        <w:rPr>
          <w:rtl/>
          <w:cs/>
          <w:lang w:val="ar_AE" w:bidi="ar_AE"/>
        </w:rPr>
        <w:t>بعد قوله إن يعقوب طلب غفران يُوسُف لإخوته، يتوسل الإخوة من أجل غفران لهم. عندما يسمع يُوسُف هذا، ينهار ويبكي. يعني هذا أنه فقد السيطرة على مشاعره أو لا يستطيع السيطرة عليها فيبكي. لا نعلم لماذا يبكي يوسُف.</w:t>
      </w:r>
    </w:p>
    <w:p>
      <w:pPr>
        <w:bidi/>
      </w:pPr>
      <w:r>
        <w:rPr>
          <w:rtl/>
          <w:cs/>
          <w:lang w:val="ar_AE" w:bidi="ar_AE"/>
        </w:rPr>
      </w:r>
      <w:r>
        <w:rPr>
          <w:rtl/>
          <w:cs/>
          <w:lang w:val="ar_AE" w:bidi="ar_AE"/>
        </w:rPr>
        <w:t>ثم يأتي الإخوة ليروا يُوسُف ويقعوا أمامه. أن يسقط شخص بوجهه إلى الأرض فهذا فِعل عنيف. ليس هذا سجودًا بسيطًا أو جثوًا على الرُكبتَين. يعرض الإخوة أنْ يكونوا عبيد يُوسُف. لقد باع الإخوة يُوسُف عبدًا وها هُم يعرضون أن يُصبحوا عبيد يوسُف. ينتمي العبد إلى شخص آخر، وليس له حرية التصرف. كغُلام صغير، كانت ليوسف أحلام يبدو أنها أشارت إلى أنه يومًا ما في المستقبل، سيجثو إخوته له. لا يذكر النص ما إذا كان يُوسُف يتذكر هذه الأحلام في هذا الموقف.</w:t>
      </w:r>
    </w:p>
    <w:p>
      <w:pPr>
        <w:bidi/>
      </w:pPr>
      <w:r>
        <w:rPr>
          <w:rtl/>
          <w:cs/>
          <w:lang w:val="ar_AE" w:bidi="ar_AE"/>
        </w:rPr>
      </w:r>
      <w:r>
        <w:rPr>
          <w:rtl/>
          <w:cs/>
          <w:lang w:val="ar_AE" w:bidi="ar_AE"/>
        </w:rPr>
        <w:t>يخبرهم يُوسُف بألا يخافوا. يقول يُوسُف: "هَلْ أَنَا مَكَانَ اللهِ؟" وهذا سؤال لا يتطلب إجابة. يعني يُوسُف بهذا أنَّ الله هو مَن يدين الناس أو يقرر عقاب الخطية. يقول يُوسُف: "أنا لستُ الله. لا يمكنني معاقبتكم". يُكرر يُوسُف بعض الكلمات التي قالها عندما كشف عن هويته أول مرة لأخوته. يُخبر يُوسُف الإخوة بأن الله أتى به إلى مكان يستطيع فيه إنقاذ حياة كثيرين. قصد الإخوة إيذاء يُوسُف لكن الله كان حقًا مُتحكمًا في الأمور.</w:t>
      </w:r>
    </w:p>
    <w:p>
      <w:pPr>
        <w:bidi/>
      </w:pPr>
      <w:r>
        <w:rPr>
          <w:rtl/>
          <w:cs/>
          <w:lang w:val="ar_AE" w:bidi="ar_AE"/>
        </w:rPr>
      </w:r>
      <w:r>
        <w:rPr>
          <w:rtl/>
          <w:cs/>
          <w:lang w:val="ar_AE" w:bidi="ar_AE"/>
        </w:rPr>
        <w:t>قال يُوسُف للإخوة ألا يخافوا. وتعهد يُوسُف بمواصلة رعاية الإخوة وعائلاتهم. تكلَّم يُوسُف بلُطف، وأعطاهم شعورًا بالراحة من جديد.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يخاف الإخوة من أن ينتقم يوسف لكل ما فعلوا به.</w:t>
      </w:r>
    </w:p>
    <w:p>
      <w:pPr>
        <w:bidi/>
      </w:pPr>
      <w:r>
        <w:rPr>
          <w:rtl/>
          <w:cs/>
          <w:lang w:val="ar_AE" w:bidi="ar_AE"/>
        </w:rPr>
      </w:r>
      <w:r>
        <w:rPr>
          <w:b/>
          <w:rtl/>
          <w:cs/>
          <w:lang w:val="ar_AE" w:bidi="ar_AE"/>
        </w:rPr>
        <w:t>المشهد الثاني:</w:t>
      </w:r>
      <w:r>
        <w:rPr>
          <w:rtl/>
          <w:cs/>
          <w:lang w:val="ar_AE" w:bidi="ar_AE"/>
        </w:rPr>
        <w:t xml:space="preserve"> يرسل الإخوة رسالة إلى يوسف.</w:t>
      </w:r>
    </w:p>
    <w:p>
      <w:pPr>
        <w:bidi/>
      </w:pPr>
      <w:r>
        <w:rPr>
          <w:rtl/>
          <w:cs/>
          <w:lang w:val="ar_AE" w:bidi="ar_AE"/>
        </w:rPr>
      </w:r>
      <w:r>
        <w:rPr>
          <w:b/>
          <w:rtl/>
          <w:cs/>
          <w:lang w:val="ar_AE" w:bidi="ar_AE"/>
        </w:rPr>
        <w:t>المشهد الثالث:</w:t>
      </w:r>
      <w:r>
        <w:rPr>
          <w:rtl/>
          <w:cs/>
          <w:lang w:val="ar_AE" w:bidi="ar_AE"/>
        </w:rPr>
        <w:t xml:space="preserve"> يأتي الإخوة ليروا يوسف. يُذكِّرهم يوسف بأن الله أتى به إلى مصر حتى يتمكن من إنقاذ حياة كثيرين.</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الإخوة العشرة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وقد ذُكر يعقوب بالاسم فقط</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تنتهي مراسم جنازة يعقوب، ويعود الجميع إلى مصر. تعود الحياة إلى مجراها الطبيعي. بعد مدة من الزمان، يدرك الإخوة أن يعقوب لم يعد موجودًا ليحميهم من غضب يوسف. يبدأ الإخوة في التفكير فيمَ قد يفعله يوسف، ويستخدمون تعبير: "لعلَّ..." والتي معناها "ماذا لو..." هذه طريقة للإشارة إلى أن شيئًا ما قد يحدث أو لا يحدث.</w:t>
      </w:r>
    </w:p>
    <w:p>
      <w:pPr>
        <w:bidi/>
      </w:pPr>
      <w:r>
        <w:rPr>
          <w:rtl/>
          <w:cs/>
          <w:lang w:val="ar_AE" w:bidi="ar_AE"/>
        </w:rPr>
      </w:r>
      <w:r>
        <w:rPr>
          <w:rtl/>
          <w:cs/>
          <w:lang w:val="ar_AE" w:bidi="ar_AE"/>
        </w:rPr>
        <w:t>توقفوا وناقشوا ما يلي: اطلبوا من أعضاء مختلفة في الفريق أن يتحدثوا عن مواقف قد تحدث لكنها لم تحدث بعد، مثل: "ماذا لو هطلت الأمطار بشدة فعلًا؟" أو "ماذا لو حدث طوفان؟" أو "ماذا إن لم تُنتج المحاصيل هذا العام؟" أو "ماذا لو لم أنجح في امتحاناتي؟" استمعوا إلى كيف يتحدث كل شخص عن هذا الاحتمال الذي قد يحدث أو قد لا يحدث. بهذا، تبحثون عن طريقة لتقديم هذا التصريح من قِبَل الإخوة.</w:t>
      </w:r>
    </w:p>
    <w:p>
      <w:pPr>
        <w:bidi/>
      </w:pPr>
      <w:r>
        <w:rPr>
          <w:rtl/>
          <w:cs/>
          <w:lang w:val="ar_AE" w:bidi="ar_AE"/>
        </w:rPr>
      </w:r>
      <w:r>
        <w:rPr>
          <w:rtl/>
          <w:cs/>
          <w:lang w:val="ar_AE" w:bidi="ar_AE"/>
        </w:rPr>
        <w:t>يخاف الإخوة من أن ينتقم يوسف منهم، ويعترفون بأنهم أخطأوا عندما باعوا يوسف.</w:t>
      </w:r>
    </w:p>
    <w:p>
      <w:pPr>
        <w:bidi/>
      </w:pPr>
      <w:r>
        <w:rPr>
          <w:rtl/>
          <w:cs/>
          <w:lang w:val="ar_AE" w:bidi="ar_AE"/>
        </w:rPr>
      </w:r>
      <w:r>
        <w:rPr>
          <w:rtl/>
          <w:cs/>
          <w:lang w:val="ar_AE" w:bidi="ar_AE"/>
        </w:rPr>
        <w:t>في المشهد الثاني، يرسل الإخوة رسالة إلى يوسف. لا نعرف ما إذا كانت الرسالة نُطقَ بها من شخصٍ ما أم كتابةً. يشير الإخوة إلى يعقوب في حديثهم مع يوسف قائلين: "أبيك"، ولا يقولون: "أبانا". يخبر الإخوة يوسف بأنَّ يعقوب قال لهم: "هكذا تقولون ليوسف: ’اصْفَحْ عَنْ ذَنْبِ إِخْوَتِكَ وَخَطِيَّتِهِمْ، فَإِنَّهُمْ صَنَعُوا بِكَ شَرًا‘". بعد أن قدَّموا هذه الرسالة من يعقوب، طلبوا من يوسف أن يغفر لهم خطيتهم. ينهار يوسف ويبكي بعد سماع الرسالة.</w:t>
      </w:r>
    </w:p>
    <w:p>
      <w:pPr>
        <w:bidi/>
      </w:pPr>
      <w:r>
        <w:rPr>
          <w:rtl/>
          <w:cs/>
          <w:lang w:val="ar_AE" w:bidi="ar_AE"/>
        </w:rPr>
      </w:r>
      <w:r>
        <w:rPr>
          <w:rtl/>
          <w:cs/>
          <w:lang w:val="ar_AE" w:bidi="ar_AE"/>
        </w:rPr>
        <w:t>في المشهد الثالث، يأتي الإخوة ليروا يوسف ويقعوا أمامه. أن يسقط شخص بوجهه إلى الأرض هو فِعل عنيف، فليس هذا سجودًا بسيطًا أو جثوًا على الرُكبتَين.</w:t>
      </w:r>
    </w:p>
    <w:p>
      <w:pPr>
        <w:bidi/>
      </w:pPr>
      <w:r>
        <w:rPr>
          <w:rtl/>
          <w:cs/>
          <w:lang w:val="ar_AE" w:bidi="ar_AE"/>
        </w:rPr>
      </w:r>
      <w:r>
        <w:rPr>
          <w:rtl/>
          <w:cs/>
          <w:lang w:val="ar_AE" w:bidi="ar_AE"/>
        </w:rPr>
        <w:t>توقفوا ومثِّلوا: صوِّروا طرُقًا مختلفة للجثو، ووضع الوجه على الأرض. في كل مرة تفعلون هذا، اجعلوا السقوط أقوى. حاولوا استخدام الكلمات لوصف شخص يسقط في كل مرة. لاحظوا أن تزداد الكلمات المستخدمة قوة وعُنفًا. استمرّوا حتى تجدوا أحدهم يُلقي بنفسه على الأرض. احرصوا ألا تتأذوا. ستصف ترجمتكم الفِعل الأقوى.</w:t>
      </w:r>
    </w:p>
    <w:p>
      <w:pPr>
        <w:bidi/>
      </w:pPr>
      <w:r>
        <w:rPr>
          <w:rtl/>
          <w:cs/>
          <w:lang w:val="ar_AE" w:bidi="ar_AE"/>
        </w:rPr>
      </w:r>
      <w:r>
        <w:rPr>
          <w:rtl/>
          <w:cs/>
          <w:lang w:val="ar_AE" w:bidi="ar_AE"/>
        </w:rPr>
        <w:t>يعرض الإخوة أنْ يكونوا عبيد يُوسُف، إذ أنهم يخافون من أن يقتلهم، فأنْ تكون عبدًا أفضل من الموت. يفضِّلون العيش عبيدًا على الموت.</w:t>
      </w:r>
    </w:p>
    <w:p>
      <w:pPr>
        <w:bidi/>
      </w:pPr>
      <w:r>
        <w:rPr>
          <w:rtl/>
          <w:cs/>
          <w:lang w:val="ar_AE" w:bidi="ar_AE"/>
        </w:rPr>
      </w:r>
      <w:r>
        <w:rPr>
          <w:rtl/>
          <w:cs/>
          <w:lang w:val="ar_AE" w:bidi="ar_AE"/>
        </w:rPr>
        <w:t>يخبر يوسف إخوته ألا يخافوا منه، ثم يُخبرهم أنه ليس الله. يقول يوسف هذا بطريقة سؤال لا يحتاج إلى إجابة. يقول يوسف: "هَلْ أَنَا مَكَانَ اللهِ؟" ثم يُذكِّر يوسف أخوته بأن الله هو الذي يدين الخطية. لن يدينهم يوسف لأنه ليس الله. يذكّرهم يوسف بما قاله لهم عندما أعلن لهم عن هويته لأول مرة. لقد قال لهم يوسف: "أَنْتُمْ قَصَدْتُمْ لِي شَرًا، أَمَّا اللهُ فَقَصَدَ بِهِ خَيْرًا، لِكَيْ يَفْعَلَ كَمَا الْيَوْمَ، لِيُحْيِيَ شَعْبًا كَثِيرًا". يستمر يوسف في الحديث بلُطف مع الإخوة، وفي نهاية الحديث يقنعهم بأنه لن يؤذيهم،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الإخوة العشرة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وقد ذُكر يعقوب.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عادت عائلة يعقوب وجميع الذين ذهبوا إلى الجنازة إلى مصر. لقد عادت الحياة إلى مجراها الطبيعي. يبدأ إخوة يوسف بالتفكُّر فيما قد يحدث لهم إذا قرَّر الانتقام، لكن يعقوب لم يعُد معهم لحمايتهم من انتقام يوسف. وهؤلاء هم الإخوة العشرة الذين باعوا يوسف عبدًا، إذ لم يكُن بنيامين معهم وقت فعلهم هذا.</w:t>
      </w:r>
    </w:p>
    <w:p>
      <w:pPr>
        <w:bidi/>
      </w:pPr>
      <w:r>
        <w:rPr>
          <w:rtl/>
          <w:cs/>
          <w:lang w:val="ar_AE" w:bidi="ar_AE"/>
        </w:rPr>
      </w:r>
      <w:r>
        <w:rPr>
          <w:rtl/>
          <w:cs/>
          <w:lang w:val="ar_AE" w:bidi="ar_AE"/>
        </w:rPr>
        <w:t>أوقفوا التمثيل: اسألوا الذين يؤدون دور الإخوة: "لماذا تخافون الآن؟" لماذا لم تكونوا خائفين قبل موت يعقوب؟ قد تسمعون: "طوال مدة حياة أبينا، لم يكُن يوسف ليفعل شيئًا أبدًا، لم يكن ليفعل أي شيء يُغضب أبانا، أحب يوسف أبانا. لم نرغب أيضًا في إزعاج أبينا. لهذا السبب، لم نخبر أبانا أبدًا بما فعلنا. كان سيغضب أبونا حقًا بسبب ذلك. والآن، لأن أبونا لم يعُد هنا ليمنع يوسف من عمل أي شيء، لا نعلم ماذا سيحدُث. لو أنا مكانه، سأنتقم، لذا، أظن أن يوسف قد ينتقم. أظن أنه سيفعل بنا شيئًا رهيبًا ليرد علينا ما فعلناه". واصلوا التمثيل.</w:t>
      </w:r>
    </w:p>
    <w:p>
      <w:pPr>
        <w:bidi/>
      </w:pPr>
      <w:r>
        <w:rPr>
          <w:rtl/>
          <w:cs/>
          <w:lang w:val="ar_AE" w:bidi="ar_AE"/>
        </w:rPr>
      </w:r>
      <w:r>
        <w:rPr>
          <w:rtl/>
          <w:cs/>
          <w:lang w:val="ar_AE" w:bidi="ar_AE"/>
        </w:rPr>
        <w:t>في المشهد الثاني، يرسل الإخوة رسالة إلى يوسف. في هذه الرسالة، يخبر الإخوة يوسف بأن يعقوب طلب منهم أن يعطوا هذه الرسالة ليوسف بعد موت يعقوب. يشير الإخوة إلى يعقوب بتعبير: "أبوك" عندما يتحدثون إلى يوسف، يخبر الإخوة يوسف أنهم يعبدون "إله أبيك". في الرسالة، يعترف الإخوة ليوسف بأنهم أخطأوا ببيعه، وهذه هي المرة الأولى التي يعترفون فيها بذنبهم أو بأنَّ ما فعلوه كان خطأ. يبكي يوسف عندما يستقبل الرسالة.</w:t>
      </w:r>
    </w:p>
    <w:p>
      <w:pPr>
        <w:bidi/>
      </w:pPr>
      <w:r>
        <w:rPr>
          <w:rtl/>
          <w:cs/>
          <w:lang w:val="ar_AE" w:bidi="ar_AE"/>
        </w:rPr>
      </w:r>
      <w:r>
        <w:rPr>
          <w:rtl/>
          <w:cs/>
          <w:lang w:val="ar_AE" w:bidi="ar_AE"/>
        </w:rPr>
        <w:t>أوقفوا التمثيل: اسألوا الإخوة: "لماذا تستخدمون تعبير 'أبيك' في حديثكم مع يوسف؟" قد تسمعون: "أظن أنني بحاجة إلى تذكير يوسف بأننا نتشارك الأبَ ذاته. أريد تذكير يوسف بأنَّ يعقوب كان يحبه. أريد أن يفكر يوسف فيما كان سيرغب يعقوب في عمله، وذلك قبل أن يفعل يوسف بنا أي شيء. أريد أن أذكِّر يوسف بأننا جميعًا نعبد الإله ذاته". اسألوا يوسف: "ما شعورك بينما تتلقى هذه الرسالة من إخوتك؟" قد تسمعون: "حزين للغاية لأنهم يظنون أنني سأؤذيهم. أخبرتهم أنني سأعتني بهم. أشعر بالحزن الشديد لأنهم لا يستطيعون الثقة بي بل يقلقون على مستقبلهم. إنه شعور جيد من ناحية، أنْ يُقرُّوا بما فعلوا من جُرم في حقي. لقد أخطأوا، لكنني أخبرتهم فعلًا أن الله قصد بذلك خيرًا، فلماذا لا يمكنهم تصديق ذلك؟" اسألوا يوسف: "لماذا تبكي؟" قد تسمعون: "أبكي بسبب العديد من الأمور. أبكي لأن العلاقة بيننا لا تزال غير طبيعية، وعلى الأرجح لن تكون أبدًا. أفتقد أبي، ويُحزنني أنهم استخدموا اسمه بهذه الطريقة، فأنا أعلم أن أبي لم يرسل هذه الرسالة. يُحزنني أنهم يعتقدون في إمكانية تصديقي لهذا، وعليَّ أن أخبرهم مرة أخرى ألا يخافوا من المستقبل". واصلوا التمثيل.</w:t>
      </w:r>
    </w:p>
    <w:p>
      <w:pPr>
        <w:bidi/>
      </w:pPr>
      <w:r>
        <w:rPr>
          <w:rtl/>
          <w:cs/>
          <w:lang w:val="ar_AE" w:bidi="ar_AE"/>
        </w:rPr>
      </w:r>
      <w:r>
        <w:rPr>
          <w:rtl/>
          <w:cs/>
          <w:lang w:val="ar_AE" w:bidi="ar_AE"/>
        </w:rPr>
        <w:t>في المشهد الثالث، يأتي الإخوة ليروا يوسف. يقع الإخوة أمام يوسف، ويعرضوا أنْ يكونوا عبيد يُوسُف.</w:t>
      </w:r>
    </w:p>
    <w:p>
      <w:pPr>
        <w:bidi/>
      </w:pPr>
      <w:r>
        <w:rPr>
          <w:rtl/>
          <w:cs/>
          <w:lang w:val="ar_AE" w:bidi="ar_AE"/>
        </w:rPr>
      </w:r>
      <w:r>
        <w:rPr>
          <w:rtl/>
          <w:cs/>
          <w:lang w:val="ar_AE" w:bidi="ar_AE"/>
        </w:rPr>
        <w:t>أوقفوا التمثيل: اسألوا الإخوة: "لماذا تعرضون أنْ تكونوا عبيدًا ليوسف؟" قد تسمعون: "أظن أن يوسف قد يقتلنا، وأنْ تكون عبدًا أفضل من أنْ تموت. لقد بِعنا يوسف، وربما ينتقم منَّا بأن يبيعنا". واصلوا التمثيل.</w:t>
      </w:r>
    </w:p>
    <w:p>
      <w:pPr>
        <w:bidi/>
      </w:pPr>
      <w:r>
        <w:rPr>
          <w:rtl/>
          <w:cs/>
          <w:lang w:val="ar_AE" w:bidi="ar_AE"/>
        </w:rPr>
      </w:r>
      <w:r>
        <w:rPr>
          <w:rtl/>
          <w:cs/>
          <w:lang w:val="ar_AE" w:bidi="ar_AE"/>
        </w:rPr>
        <w:t>أخبر يوسف الإخوة ألا يخافوا، كما أخبرهم بأنه ليس الله، فالله هو الذي يدين وليس يوسف. يذكِّرهم يوسف بأنَّ ما قصدوا به شرًا، الله قصد به خيرًا. يُذكِّر يوسف الإخوة بأن الله أحضره إلى مصر وإلى منصب حاكم مصر حتى يتمكن من إنقاذ نفوس كثيرين. ثم يستمر يوسف في الحديث بلُطف مع إخوته، وفي النهاية، صدَّق الإخوة أن يوسف كان يقول لهم الحق.</w:t>
      </w:r>
    </w:p>
    <w:p>
      <w:pPr>
        <w:bidi/>
      </w:pPr>
      <w:r>
        <w:rPr>
          <w:rtl/>
          <w:cs/>
          <w:lang w:val="ar_AE" w:bidi="ar_AE"/>
        </w:rPr>
      </w:r>
      <w:r>
        <w:rPr>
          <w:rtl/>
          <w:cs/>
          <w:lang w:val="ar_AE" w:bidi="ar_AE"/>
        </w:rPr>
        <w:t>أوقفوا التمثيل: اسألوا يوسف: "ما شعورك الآن؟" قد تسمعون: "آمل أنْ أكون قد طمئنتهم، وأرجو ألا يخافوا بعد الآن، فأنا أقول الصدق. أؤمن بأن الله أحضرني إلى هنا ووضعني في هذا الموقف حتى أستطيع إنقاذ أرواح كثيرين. آمل أن نتمتَّع بعلاقة أسرية صحيحة الآن". اسألوا الأخوة: "كيف تشعرون الآن؟" قد تسمعون: "أؤمن بأن يوسف لن يؤذينا، كما أظن أنه يقول الحق عندما يذكر عدم إدانته لنا. لابد وأن الله قد وضع يوسف في هذا الموقف المُهم. اعلم أنه كان عبدًا عندما غادر كنعان، وأتمنى لو لم نتصرّف كما فعلنا. لقد تحمَّلتُ عبء الذنب لسنوات عِدَّة، ويسعدني أنَّ يوسف خرج من هذه التجربة سالمًا. نستطيع أن نكون من جديد عائلة علاقتها سليمة".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يسأل الأخوة سؤالًا لا يتطلب إجابة، ويمكن قوله بتصريح إيجابي. "ماذا لو أظهر يوسف غضبه؟" يمكن أن تصبح: "سيُظهِر يوسف غضبه". ويشير هذا النوع من الأسئلة إلى أن شيئًا ما قد يحدث في المستقبل، لكن ربما لا يحدث.</w:t>
      </w:r>
    </w:p>
    <w:p>
      <w:pPr>
        <w:bidi/>
      </w:pPr>
      <w:r>
        <w:rPr>
          <w:rtl/>
          <w:cs/>
          <w:lang w:val="ar_AE" w:bidi="ar_AE"/>
        </w:rPr>
      </w:r>
      <w:r>
        <w:rPr>
          <w:rtl/>
          <w:cs/>
          <w:lang w:val="ar_AE" w:bidi="ar_AE"/>
        </w:rPr>
        <w:t xml:space="preserve">يُشير الإخوة إلى </w:t>
      </w:r>
      <w:r>
        <w:rPr>
          <w:b/>
          <w:rtl/>
          <w:cs/>
          <w:lang w:val="ar_AE" w:bidi="ar_AE"/>
        </w:rPr>
        <w:t>خطيتهم</w:t>
      </w:r>
      <w:r>
        <w:rPr>
          <w:rtl/>
          <w:cs/>
          <w:lang w:val="ar_AE" w:bidi="ar_AE"/>
        </w:rPr>
        <w:t xml:space="preserve"> بالكيفية التي تصرَّفوا بها معه ويسألوه أنْ </w:t>
      </w:r>
      <w:r>
        <w:rPr>
          <w:b/>
          <w:rtl/>
          <w:cs/>
          <w:lang w:val="ar_AE" w:bidi="ar_AE"/>
        </w:rPr>
        <w:t>يغفر</w:t>
      </w:r>
      <w:r>
        <w:rPr>
          <w:rtl/>
          <w:cs/>
          <w:lang w:val="ar_AE" w:bidi="ar_AE"/>
        </w:rPr>
        <w:t xml:space="preserve"> لهم. يستخدم النص ثلاث كلمات لوصف ما فعله الإخوة. يستخدم الكلمات: "ذنب"، "خطية"، و "شر". والذنب فِعل خاطئ ينطوي على الثورة والتمرد و الذنب كلمة قويّة حقًا. "الخطية" كلمة أكثر عمومية تشمل العديد من أنواع الإساءات. </w:t>
      </w:r>
      <w:r>
        <w:rPr>
          <w:rtl/>
          <w:cs/>
          <w:lang w:val="ar_AE" w:bidi="ar_AE"/>
        </w:rPr>
        <w:t>خطية</w:t>
      </w:r>
      <w:r>
        <w:rPr>
          <w:rtl/>
          <w:cs/>
          <w:lang w:val="ar_AE" w:bidi="ar_AE"/>
        </w:rPr>
        <w:t xml:space="preserve"> مُصطلح يُناقَش في "قاموس الكلمات الرئيسية". </w:t>
      </w:r>
      <w:r>
        <w:rPr>
          <w:rtl/>
          <w:cs/>
          <w:lang w:val="ar_AE" w:bidi="ar_AE"/>
        </w:rPr>
        <w:t>غفران</w:t>
      </w:r>
      <w:r>
        <w:rPr>
          <w:rtl/>
          <w:cs/>
          <w:lang w:val="ar_AE" w:bidi="ar_AE"/>
        </w:rPr>
        <w:t xml:space="preserve"> مصطلح يُناقَش في "قاموس الكلمات الرئيسية". استخدموا الكلمة ذاتها التي استخدمتم في المقاطع الأخرى.</w:t>
      </w:r>
    </w:p>
    <w:p>
      <w:pPr>
        <w:bidi/>
      </w:pPr>
      <w:r>
        <w:rPr>
          <w:rtl/>
          <w:cs/>
          <w:lang w:val="ar_AE" w:bidi="ar_AE"/>
        </w:rPr>
      </w:r>
      <w:r>
        <w:rPr>
          <w:rtl/>
          <w:cs/>
          <w:lang w:val="ar_AE" w:bidi="ar_AE"/>
        </w:rPr>
        <w:t xml:space="preserve">يقول الإخوة أنهم </w:t>
      </w:r>
      <w:r>
        <w:rPr>
          <w:b/>
          <w:rtl/>
          <w:cs/>
          <w:lang w:val="ar_AE" w:bidi="ar_AE"/>
        </w:rPr>
        <w:t>عبيد</w:t>
      </w:r>
      <w:r>
        <w:rPr>
          <w:rtl/>
          <w:cs/>
          <w:lang w:val="ar_AE" w:bidi="ar_AE"/>
        </w:rPr>
        <w:t xml:space="preserve"> الله. وهذا يعني أنهم يعبدون الله، ثم يعرض الإخوة أنْ يكونوا عبيد يُوسُف. الكلمتان "خادم" و "</w:t>
      </w:r>
      <w:r>
        <w:rPr>
          <w:b/>
          <w:rtl/>
          <w:cs/>
          <w:lang w:val="ar_AE" w:bidi="ar_AE"/>
        </w:rPr>
        <w:t>عبد</w:t>
      </w:r>
      <w:r>
        <w:rPr>
          <w:rtl/>
          <w:cs/>
          <w:lang w:val="ar_AE" w:bidi="ar_AE"/>
        </w:rPr>
        <w:t xml:space="preserve">" متماثلتان هنا لكن المعنى مختلف. تشير كلمة "خادم" كما استُخدمتْ هنا إلى العلاقة المُحددة بين الله والشخص الذي يعبده. إحدى الطرُق لقول هذا هي: "نعبد الإله ذاته الذي عبده أبوك" أو "نعبد الإله ذاته مثل أبيك". وبعرضهم أن يكونوا عبيدًا ليوسف، فإنهم يعرضون التخلِّي عن حُريتهم. إذا أصبحوا عبيدًا ليوسف، لن تكون لهُم حُرية. الكلمة </w:t>
      </w:r>
      <w:r>
        <w:rPr>
          <w:rtl/>
          <w:cs/>
          <w:lang w:val="ar_AE" w:bidi="ar_AE"/>
        </w:rPr>
        <w:t>خادم</w:t>
      </w:r>
      <w:r>
        <w:rPr>
          <w:rtl/>
          <w:cs/>
          <w:lang w:val="ar_AE" w:bidi="ar_AE"/>
        </w:rPr>
        <w:t xml:space="preserve"> "في قاموس الكلمات الرئيسية". الكلمة </w:t>
      </w:r>
      <w:r>
        <w:rPr>
          <w:rtl/>
          <w:cs/>
          <w:lang w:val="ar_AE" w:bidi="ar_AE"/>
        </w:rPr>
        <w:t>عبد</w:t>
      </w:r>
      <w:r>
        <w:rPr>
          <w:rtl/>
          <w:cs/>
          <w:lang w:val="ar_AE" w:bidi="ar_AE"/>
        </w:rPr>
        <w:t xml:space="preserve"> "في قاموس الكلمات الرئيسية". استخدموا الكلمة ذاتها التي استخدمتم من قبل. الكلمة التي تُشير إلى </w:t>
      </w:r>
      <w:r>
        <w:rPr>
          <w:b/>
          <w:rtl/>
          <w:cs/>
          <w:lang w:val="ar_AE" w:bidi="ar_AE"/>
        </w:rPr>
        <w:t>الله</w:t>
      </w:r>
      <w:r>
        <w:rPr>
          <w:rtl/>
          <w:cs/>
          <w:lang w:val="ar_AE" w:bidi="ar_AE"/>
        </w:rPr>
        <w:t xml:space="preserve"> هي الاسم المعتاد لله. </w:t>
      </w:r>
      <w:r>
        <w:rPr>
          <w:rtl/>
          <w:cs/>
          <w:lang w:val="ar_AE" w:bidi="ar_AE"/>
        </w:rPr>
        <w:t>الله</w:t>
      </w:r>
      <w:r>
        <w:rPr>
          <w:rtl/>
          <w:cs/>
          <w:lang w:val="ar_AE" w:bidi="ar_AE"/>
        </w:rPr>
        <w:t xml:space="preserve"> اسم يُناقَش في "قاموس الكلمات الرئيسية". استخدموا الاسم ذاته الذي استخدمتم للإشارة إلى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50:22–26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تكوين 50: 22–26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ينهي الكاتب قصة يوسف. هذا ختام القصة ونهاية سِفر التكوين. هذه رواية سردية عن موت يوسف.</w:t>
      </w:r>
    </w:p>
    <w:p>
      <w:pPr>
        <w:bidi/>
      </w:pPr>
      <w:r>
        <w:rPr>
          <w:rtl/>
          <w:cs/>
          <w:lang w:val="ar_AE" w:bidi="ar_AE"/>
        </w:rPr>
      </w:r>
      <w:r>
        <w:rPr>
          <w:rtl/>
          <w:cs/>
          <w:lang w:val="ar_AE" w:bidi="ar_AE"/>
        </w:rPr>
        <w:t>يستمر يوسف وإخوته الأحد عشر في العيش مع عائلاتهم في مصر.</w:t>
      </w:r>
    </w:p>
    <w:p>
      <w:pPr>
        <w:bidi/>
      </w:pPr>
      <w:r>
        <w:rPr>
          <w:rtl/>
          <w:cs/>
          <w:lang w:val="ar_AE" w:bidi="ar_AE"/>
        </w:rPr>
      </w:r>
      <w:r>
        <w:rPr>
          <w:rtl/>
          <w:cs/>
          <w:lang w:val="ar_AE" w:bidi="ar_AE"/>
        </w:rPr>
        <w:t>توقفوا وناقشوا: احكوا عن أب له العديد من الأبناء. تحدَّثوا عن أبناء هؤلاء الأطفال وأبنائهم. تحدَّثوا الآن عن جميع هؤلاء الناس الذين ينتمون إلى بعضهم بعضًا بصفتهم نسل الأب الأول. ما الكلمات التي تستخدمون لوصف المجموعة العائلية الكبيرة؟ إنكم تبحثون عن الكلمات التي تستخدمون بهدف وصف العائلة ومجموعات القرابة الكبيرة.</w:t>
      </w:r>
    </w:p>
    <w:p>
      <w:pPr>
        <w:bidi/>
      </w:pPr>
      <w:r>
        <w:rPr>
          <w:rtl/>
          <w:cs/>
          <w:lang w:val="ar_AE" w:bidi="ar_AE"/>
        </w:rPr>
      </w:r>
      <w:r>
        <w:rPr>
          <w:rtl/>
          <w:cs/>
          <w:lang w:val="ar_AE" w:bidi="ar_AE"/>
        </w:rPr>
        <w:t>يعيش يوسف حتى 110 سنوات. عاش يوسف سبع عشرة سنة في كنعان، وعاش 93 سنة في مصر. كان المصريون يعتبرون 110 سنوات عُمر مثالي.</w:t>
      </w:r>
    </w:p>
    <w:p>
      <w:pPr>
        <w:bidi/>
      </w:pPr>
      <w:r>
        <w:rPr>
          <w:rtl/>
          <w:cs/>
          <w:lang w:val="ar_AE" w:bidi="ar_AE"/>
        </w:rPr>
      </w:r>
      <w:r>
        <w:rPr>
          <w:rtl/>
          <w:cs/>
          <w:lang w:val="ar_AE" w:bidi="ar_AE"/>
        </w:rPr>
        <w:t>رأى يوسف ثلاثة أجيال من نسل أفرايم. هذا يعني أن أفرايم كان له أبناء وحفدة وكذلك حفدة الحفدة وقد رآهم يوسف. يمكن أن تعني الترجمة أيضًا أن يوسف رأى نسل أفرايم إلى الجيل الثالث.</w:t>
      </w:r>
    </w:p>
    <w:p>
      <w:pPr>
        <w:bidi/>
      </w:pPr>
      <w:r>
        <w:rPr>
          <w:rtl/>
          <w:cs/>
          <w:lang w:val="ar_AE" w:bidi="ar_AE"/>
        </w:rPr>
      </w:r>
      <w:r>
        <w:rPr>
          <w:rtl/>
          <w:cs/>
          <w:lang w:val="ar_AE" w:bidi="ar_AE"/>
        </w:rPr>
        <w:t>كان يعقوب قد تبنَّى منَّسي وأفرايم أبناءً له. يبارك يعقوب أفرايم ومنسّى مُعطيًا أفرايم بَرَكة الابن البكر مع أنه الابن الثاني. ويوسف أيضًا تبنَّى حَفَدة منَّسي (وُلدوا على رُكبتَيه).</w:t>
      </w:r>
    </w:p>
    <w:p>
      <w:pPr>
        <w:bidi/>
      </w:pPr>
      <w:r>
        <w:rPr>
          <w:rtl/>
          <w:cs/>
          <w:lang w:val="ar_AE" w:bidi="ar_AE"/>
        </w:rPr>
      </w:r>
      <w:r>
        <w:rPr>
          <w:rtl/>
          <w:cs/>
          <w:lang w:val="ar_AE" w:bidi="ar_AE"/>
        </w:rPr>
        <w:t>انجب منسي ابن يوسف البكر ابنًا اسمه ماكير. يقول المقطع إن أبناء ماكير وُلِدوا على ركبتي يوسف. رأينا هذا التعبير لأول مرة مع راحيل عندما وُلد أبناء بِلْهَة على ركبتَيها. بهذه الطريقة، أصبح أبناء بِلْهَة أبناء راحيل. عندما تبنَّى يعقوب منَّسي وأفرايم، وضع الصبيَين بين ركبتَيه. هذه طريقة لقول أن يوسف أخذ هذَين الابنَين له أو تبنَّى هذَيْن الابنَين. يعني التبنِّي أنْ تتخذ الطفل ابنًا لكَ كما لو أنك ولدته. يتمتع الطفل المتبنَّى بالحقوق ذاتها التي يتمتع بها الطفل المولود لأبوَيه.</w:t>
      </w:r>
    </w:p>
    <w:p>
      <w:pPr>
        <w:bidi/>
      </w:pPr>
      <w:r>
        <w:rPr>
          <w:rtl/>
          <w:cs/>
          <w:lang w:val="ar_AE" w:bidi="ar_AE"/>
        </w:rPr>
      </w:r>
      <w:r>
        <w:rPr>
          <w:rtl/>
          <w:cs/>
          <w:lang w:val="ar_AE" w:bidi="ar_AE"/>
        </w:rPr>
        <w:t>توقفوا وناقشوا: احكوا عن شخص تبنَّى أبناءً أو طفلًا عندما وُلِد. ما إجراءات التبنِّي؟ كيف يعرف الناس أن هذا الطفل هو الآن ابن أبيه بالتبنِّي؟</w:t>
      </w:r>
    </w:p>
    <w:p>
      <w:pPr>
        <w:bidi/>
      </w:pPr>
      <w:r>
        <w:rPr>
          <w:rtl/>
          <w:cs/>
          <w:lang w:val="ar_AE" w:bidi="ar_AE"/>
        </w:rPr>
      </w:r>
      <w:r>
        <w:rPr>
          <w:rtl/>
          <w:cs/>
          <w:lang w:val="ar_AE" w:bidi="ar_AE"/>
        </w:rPr>
        <w:t>أخبر يوسف إخوته بأنه سيموت قريبًا. لا نعرف إن كانت الكلمة "إخوة" هنا تعني إخوة يوسف الفعليين أم عائلات أو نسل الإخوة. كان يوسف 110 أعوام، أي أنَّ جميع الإخوة، ماعدا بنيامين سيكونوا أكبر من 110 أعوام. قال يوسف للإخوة أو نسل أخوته: "اللهَ سَيَفْتَقِدُكُمْ وَيُصْعِدُكُمْ مِنْ هذِهِ الأَرْضِ إِلَى الأَرْضِ الَّتِي حَلَفَ لإِبْرَاهِيمَ وَإِسْحَاقَ وَيَعْقُوبَ".</w:t>
      </w:r>
    </w:p>
    <w:p>
      <w:pPr>
        <w:bidi/>
      </w:pPr>
      <w:r>
        <w:rPr>
          <w:rtl/>
          <w:cs/>
          <w:lang w:val="ar_AE" w:bidi="ar_AE"/>
        </w:rPr>
      </w:r>
      <w:r>
        <w:rPr>
          <w:rtl/>
          <w:cs/>
          <w:lang w:val="ar_AE" w:bidi="ar_AE"/>
        </w:rPr>
        <w:t>جعل يوسف أبناء إسرائيل يحلفون قَسَمًا بأخذ عظام يوسف إلى كنعان عندما يعودون إلى كنعان. لا نعرف إن كان أي من الإخوة لا يزال حيًا عندما مات يوسف. بنيامين هو الوحيد الأصغر من يوسف. يمكن أن تعني أبناء إسرائيل أي شخص من نسل يعقوب. مع موت كل أخ، يأخذ شخص من نسله المباشر قيادة الجزء الخاص به من العائلة. ربما كان يوسف مُتحدِثًا إلى رؤساء العائلة هؤلاء. سواء كان الإخوة أو نسلهم، طلب يوسف أن يعِدوا بأخذ جسده إلى كنعان للدفن، والوعد الذي يطلبه يوسف يُمثِّل قَسَمًا. أنْ تحلف قَسَمًا يعني أنْ تعد وعدًا رسميًا لا يمكن كسْره. يريد يوسف التأكُّد من أنهم سيعيدون جسده إلى كنعان. لم يرد يوسف أن يُدفَن في مصر.</w:t>
      </w:r>
    </w:p>
    <w:p>
      <w:pPr>
        <w:bidi/>
      </w:pPr>
      <w:r>
        <w:rPr>
          <w:rtl/>
          <w:cs/>
          <w:lang w:val="ar_AE" w:bidi="ar_AE"/>
        </w:rPr>
      </w:r>
      <w:r>
        <w:rPr>
          <w:rtl/>
          <w:cs/>
          <w:lang w:val="ar_AE" w:bidi="ar_AE"/>
        </w:rPr>
        <w:t>توقفوا واعرضوا خريطة مصر وكنعان مع أرض حبرون ظاهرة.</w:t>
      </w:r>
    </w:p>
    <w:p>
      <w:pPr>
        <w:bidi/>
      </w:pPr>
      <w:r>
        <w:rPr>
          <w:rtl/>
          <w:cs/>
          <w:lang w:val="ar_AE" w:bidi="ar_AE"/>
        </w:rPr>
      </w:r>
      <w:r>
        <w:rPr>
          <w:rtl/>
          <w:cs/>
          <w:lang w:val="ar_AE" w:bidi="ar_AE"/>
        </w:rPr>
        <w:t>مات يوسف. حنّط المصريون يوسف، وهي العملية ذاتها التي استُخدِمت مع يعقوب. يحافظ التحنيط على الجسد من الفساد، وكان الأطباء المصريون يُحنِّطون الجسد في عملية تستغرق أربعين يومًا. بتحنيط الجسد، كان نسل يعقوب قادرًا على أخذ جسده إلى كنعان كما أوصى. تنطوي عملية التحنيط على استخدام التوابل والزيوت ولفّ الجسد في شرائط من القماش، وعندما تنتهي هذه العملية، يُسمَّى الجسد مومياء. وُضع جسد يوسف في تابوت. أي صندوق يُستخدم لدفن الجسد يُدعى تابوتًا. وضع المصريون الأجساد المُحَّنطة في صندوق خاص يُدعى "ناووس (تابوت حجري)" ساعد هذا الصندوق الخاص على الحفاظ على الجسد المُحنَّط.</w:t>
      </w:r>
    </w:p>
    <w:p>
      <w:pPr>
        <w:bidi/>
      </w:pPr>
      <w:r>
        <w:rPr>
          <w:rtl/>
          <w:cs/>
          <w:lang w:val="ar_AE" w:bidi="ar_AE"/>
        </w:rPr>
      </w:r>
      <w:r>
        <w:rPr>
          <w:rtl/>
          <w:cs/>
          <w:lang w:val="ar_AE" w:bidi="ar_AE"/>
        </w:rPr>
        <w:t>توقفوا واعرضوا صورة لـ "ناووس" يُستخدم لدفن رجُل مُهم.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الجَلسة ستساعدون المجموعة على تصوّر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يعيش يوسف إلى 110 أعوام. يتبنَّى أبناء ماكير ابن منسَّى. منسَّى ابن يُوسُف البِكر.</w:t>
      </w:r>
    </w:p>
    <w:p>
      <w:pPr>
        <w:bidi/>
      </w:pPr>
      <w:r>
        <w:rPr>
          <w:rtl/>
          <w:cs/>
          <w:lang w:val="ar_AE" w:bidi="ar_AE"/>
        </w:rPr>
      </w:r>
      <w:r>
        <w:rPr>
          <w:b/>
          <w:rtl/>
          <w:cs/>
          <w:lang w:val="ar_AE" w:bidi="ar_AE"/>
        </w:rPr>
        <w:t>المشهد الثاني:</w:t>
      </w:r>
      <w:r>
        <w:rPr>
          <w:rtl/>
          <w:cs/>
          <w:lang w:val="ar_AE" w:bidi="ar_AE"/>
        </w:rPr>
        <w:t xml:space="preserve"> يخبر يوسف عائلات إخوته بأنه سيموت قريبًا، ويجعلهم يعِدُون بأخذ جسده إلى كنعان للدفن.</w:t>
      </w:r>
    </w:p>
    <w:p>
      <w:pPr>
        <w:bidi/>
      </w:pPr>
      <w:r>
        <w:rPr>
          <w:rtl/>
          <w:cs/>
          <w:lang w:val="ar_AE" w:bidi="ar_AE"/>
        </w:rPr>
      </w:r>
      <w:r>
        <w:rPr>
          <w:b/>
          <w:rtl/>
          <w:cs/>
          <w:lang w:val="ar_AE" w:bidi="ar_AE"/>
        </w:rPr>
        <w:t>المشهد الثالث:</w:t>
      </w:r>
      <w:r>
        <w:rPr>
          <w:rtl/>
          <w:cs/>
          <w:lang w:val="ar_AE" w:bidi="ar_AE"/>
        </w:rPr>
        <w:t xml:space="preserve"> يموت يوسف ويُحنَّط جسده.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أفرايم وأبناء أفرايم وحَفَدَته.</w:t>
      </w:r>
    </w:p>
    <w:p>
      <w:pPr>
        <w:pStyle w:val="ListBullet"/>
        <w:bidi/>
        <w:spacing w:line="240" w:lineRule="auto"/>
        <w:ind w:left="720"/>
      </w:pPr>
      <w:r>
        <w:rPr>
          <w:rtl/>
          <w:cs/>
          <w:lang w:val="ar_AE" w:bidi="ar_AE"/>
        </w:rPr>
      </w:r>
      <w:r>
        <w:rPr>
          <w:rtl/>
          <w:cs/>
          <w:lang w:val="ar_AE" w:bidi="ar_AE"/>
        </w:rPr>
        <w:t>منسّى وابنه ماكير</w:t>
      </w:r>
    </w:p>
    <w:p>
      <w:pPr>
        <w:pStyle w:val="ListBullet"/>
        <w:bidi/>
        <w:spacing w:line="240" w:lineRule="auto"/>
        <w:ind w:left="720"/>
      </w:pPr>
      <w:r>
        <w:rPr>
          <w:rtl/>
          <w:cs/>
          <w:lang w:val="ar_AE" w:bidi="ar_AE"/>
        </w:rPr>
      </w:r>
      <w:r>
        <w:rPr>
          <w:rtl/>
          <w:cs/>
          <w:lang w:val="ar_AE" w:bidi="ar_AE"/>
        </w:rPr>
        <w:t>أبناء ماكير</w:t>
      </w:r>
    </w:p>
    <w:p>
      <w:pPr>
        <w:pStyle w:val="ListBullet"/>
        <w:bidi/>
        <w:spacing w:line="240" w:lineRule="auto"/>
        <w:ind w:left="720"/>
      </w:pPr>
      <w:r>
        <w:rPr>
          <w:rtl/>
          <w:cs/>
          <w:lang w:val="ar_AE" w:bidi="ar_AE"/>
        </w:rPr>
      </w:r>
      <w:r>
        <w:rPr>
          <w:rtl/>
          <w:cs/>
          <w:lang w:val="ar_AE" w:bidi="ar_AE"/>
        </w:rPr>
        <w:t>إخوة يوسف وعائلاتهم</w:t>
      </w:r>
    </w:p>
    <w:p>
      <w:pPr>
        <w:pStyle w:val="ListBullet"/>
        <w:bidi/>
        <w:spacing w:line="240" w:lineRule="auto"/>
        <w:ind w:left="720"/>
      </w:pPr>
      <w:r>
        <w:rPr>
          <w:rtl/>
          <w:cs/>
          <w:lang w:val="ar_AE" w:bidi="ar_AE"/>
        </w:rPr>
      </w:r>
      <w:r>
        <w:rPr>
          <w:rtl/>
          <w:cs/>
          <w:lang w:val="ar_AE" w:bidi="ar_AE"/>
        </w:rPr>
        <w:t>مُحنّطو الأجساد المصريون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اليدوية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بعد عودة يوسف من كنعان وأخبار إخوته مرة أخرى بأنهُ سيعتني بهم، تعيش العائلة في أرض جاسان. يمر الوقت. يعيش يوسف لـ 110 أعوام. ولا يُذكر موت إخوته. يُوسُف أصغر سنًا من إخوته العشرة. بنيامين فقط هو الأصغر من يُوسُف. سيكون من المعقول افتراض أن الإخوة ماتوا، ويرأس نسل كل أخ عائلة ذلك الأخ.</w:t>
      </w:r>
    </w:p>
    <w:p>
      <w:pPr>
        <w:bidi/>
      </w:pPr>
      <w:r>
        <w:rPr>
          <w:rtl/>
          <w:cs/>
          <w:lang w:val="ar_AE" w:bidi="ar_AE"/>
        </w:rPr>
      </w:r>
      <w:r>
        <w:rPr>
          <w:rtl/>
          <w:cs/>
          <w:lang w:val="ar_AE" w:bidi="ar_AE"/>
        </w:rPr>
        <w:t>أنجب ابنا يُوسُف أبناء. يرى يُوسُف أبناء أفرايم إلى الجيل الثالث. يمكن أن يعني هذا أن يُوسُف رأى أبناء أفرايم وحَفَدته وحفَدة حفَدَته. التَّرْجَمَة غير واضحة بشأن أي الأجيال سيكون حيًا عندما يبلغ يُوسُف 110. أفرايم هو الابن الثاني ليوسف. تبنَّى يعقوب أفرايم وأعطاه بَرَكة الابن البكر.</w:t>
      </w:r>
    </w:p>
    <w:p>
      <w:pPr>
        <w:bidi/>
      </w:pPr>
      <w:r>
        <w:rPr>
          <w:rtl/>
          <w:cs/>
          <w:lang w:val="ar_AE" w:bidi="ar_AE"/>
        </w:rPr>
      </w:r>
      <w:r>
        <w:rPr>
          <w:rtl/>
          <w:cs/>
          <w:lang w:val="ar_AE" w:bidi="ar_AE"/>
        </w:rPr>
        <w:t>انجب منسَّى ابن يُوسُف البكر ابنًا اسمه ماكير. تبنَّى يعقوب مَنَسي أيضًا، لكنه أعطى مَنسَّى بَرَكة الابن الأصغر، مع أنه البِكر. تبنَّى يُوسُف أبناء ماكير، وهذا يعني أن أبناء ماكير ورثوا ملكية يُوسُف.</w:t>
      </w:r>
    </w:p>
    <w:p>
      <w:pPr>
        <w:bidi/>
      </w:pPr>
      <w:r>
        <w:rPr>
          <w:rtl/>
          <w:cs/>
          <w:lang w:val="ar_AE" w:bidi="ar_AE"/>
        </w:rPr>
      </w:r>
      <w:r>
        <w:rPr>
          <w:rtl/>
          <w:cs/>
          <w:lang w:val="ar_AE" w:bidi="ar_AE"/>
        </w:rPr>
        <w:t>في المشهد الثاني، يخبر يُوسُف إخوته أو نسل إخوته بأنه سيموت قريبًا. يُذكِّر يُوسُف الإخوة بأنّ الله وعد بأن يعيدهم إلى كنعان إلى الأرض التي أعطى لإبراهيم وإسحاق ويعقوب.</w:t>
      </w:r>
    </w:p>
    <w:p>
      <w:pPr>
        <w:bidi/>
      </w:pPr>
      <w:r>
        <w:rPr>
          <w:rtl/>
          <w:cs/>
          <w:lang w:val="ar_AE" w:bidi="ar_AE"/>
        </w:rPr>
      </w:r>
      <w:r>
        <w:rPr>
          <w:rtl/>
          <w:cs/>
          <w:lang w:val="ar_AE" w:bidi="ar_AE"/>
        </w:rPr>
        <w:t>جعل يعقوب نسل إسرائيل أو نسل يعقوب يحلف قَسَمًا بأخذ جسد يُوسُف إلى كنعان للدفن، وكان عليهم أخذ جسد يُوسُف معهم عندما يعيدهم الله إلى كنعان.</w:t>
      </w:r>
    </w:p>
    <w:p>
      <w:pPr>
        <w:bidi/>
      </w:pPr>
      <w:r>
        <w:rPr>
          <w:rtl/>
          <w:cs/>
          <w:lang w:val="ar_AE" w:bidi="ar_AE"/>
        </w:rPr>
      </w:r>
      <w:r>
        <w:rPr>
          <w:rtl/>
          <w:cs/>
          <w:lang w:val="ar_AE" w:bidi="ar_AE"/>
        </w:rPr>
        <w:t>في المشهد الثالث، يموت يُوسُف. يُحنّط المُحنطون المصريون جسد يُوسُف ويضعوه في تابوت، وهذا التابوت يساعد في الحفاظ على جسد يُوسُف المُحنَّط.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وتتضمن الشخصيات التالية:</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أفرايم وأبناء أفرايم وحَفَدَته</w:t>
      </w:r>
    </w:p>
    <w:p>
      <w:pPr>
        <w:pStyle w:val="ListBullet"/>
        <w:bidi/>
        <w:spacing w:line="240" w:lineRule="auto"/>
        <w:ind w:left="720"/>
      </w:pPr>
      <w:r>
        <w:rPr>
          <w:rtl/>
          <w:cs/>
          <w:lang w:val="ar_AE" w:bidi="ar_AE"/>
        </w:rPr>
      </w:r>
      <w:r>
        <w:rPr>
          <w:rtl/>
          <w:cs/>
          <w:lang w:val="ar_AE" w:bidi="ar_AE"/>
        </w:rPr>
        <w:t>منسّى وابنه ماكير</w:t>
      </w:r>
    </w:p>
    <w:p>
      <w:pPr>
        <w:pStyle w:val="ListBullet"/>
        <w:bidi/>
        <w:spacing w:line="240" w:lineRule="auto"/>
        <w:ind w:left="720"/>
      </w:pPr>
      <w:r>
        <w:rPr>
          <w:rtl/>
          <w:cs/>
          <w:lang w:val="ar_AE" w:bidi="ar_AE"/>
        </w:rPr>
      </w:r>
      <w:r>
        <w:rPr>
          <w:rtl/>
          <w:cs/>
          <w:lang w:val="ar_AE" w:bidi="ar_AE"/>
        </w:rPr>
        <w:t>أبناء ماكير</w:t>
      </w:r>
    </w:p>
    <w:p>
      <w:pPr>
        <w:pStyle w:val="ListBullet"/>
        <w:bidi/>
        <w:spacing w:line="240" w:lineRule="auto"/>
        <w:ind w:left="720"/>
      </w:pPr>
      <w:r>
        <w:rPr>
          <w:rtl/>
          <w:cs/>
          <w:lang w:val="ar_AE" w:bidi="ar_AE"/>
        </w:rPr>
      </w:r>
      <w:r>
        <w:rPr>
          <w:rtl/>
          <w:cs/>
          <w:lang w:val="ar_AE" w:bidi="ar_AE"/>
        </w:rPr>
        <w:t>إخوة يوسف وعائلاتهم</w:t>
      </w:r>
    </w:p>
    <w:p>
      <w:pPr>
        <w:pStyle w:val="ListBullet"/>
        <w:bidi/>
        <w:spacing w:line="240" w:lineRule="auto"/>
        <w:ind w:left="720"/>
      </w:pPr>
      <w:r>
        <w:rPr>
          <w:rtl/>
          <w:cs/>
          <w:lang w:val="ar_AE" w:bidi="ar_AE"/>
        </w:rPr>
      </w:r>
      <w:r>
        <w:rPr>
          <w:rtl/>
          <w:cs/>
          <w:lang w:val="ar_AE" w:bidi="ar_AE"/>
        </w:rPr>
        <w:t>مُحنّطو الأجساد المصريون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المشهد الأول، يعود يُوسُف ليعيش في مصر من جديد، كما يستمر بقية أبناء يعقوب مع عائلاتهم في العيش في مصر. يعيش يُوسُف 110 أعوام. ويرى أبناء أفرايم، ابنه الثاني، حتى الجيل الثالث. يرى يُوسُف أيضًا أبناء منسَّى، ابنه البكر، ويقرر يُوسُف تبنِّي أبناء ماكير ابن منسَّى.</w:t>
      </w:r>
    </w:p>
    <w:p>
      <w:pPr>
        <w:bidi/>
      </w:pPr>
      <w:r>
        <w:rPr>
          <w:rtl/>
          <w:cs/>
          <w:lang w:val="ar_AE" w:bidi="ar_AE"/>
        </w:rPr>
      </w:r>
      <w:r>
        <w:rPr>
          <w:rtl/>
          <w:cs/>
          <w:lang w:val="ar_AE" w:bidi="ar_AE"/>
        </w:rPr>
        <w:t>أوقفوا التمثيل: اسألوا منسَّى: "ما شعورك تجاه تبنِّي أبيك لحفَدَتك؟" قد تسمعون عبارات مثل: "هذا يَسُّرُني. يُعجبني أن يُظهر أبي هذا الإحسان الجزيل لحفيدي وأبنائه. سيساعدهم هذا لاحقًا في الحياة". اسألوا يُوسُف: "لماذا تتبنّى أبناء ماكير؟" قد تسمعون عبارات مثل: "أخذ أبي منسَّى وأفرايم ابنَين له. أريد أبناءً ليرثوا نصيبي. منسَّى بِكري. من الصواب أنْ أُفضِّل حفَدة منسَّى". واصلوا التمثيل.</w:t>
      </w:r>
    </w:p>
    <w:p>
      <w:pPr>
        <w:bidi/>
      </w:pPr>
      <w:r>
        <w:rPr>
          <w:rtl/>
          <w:cs/>
          <w:lang w:val="ar_AE" w:bidi="ar_AE"/>
        </w:rPr>
      </w:r>
      <w:r>
        <w:rPr>
          <w:rtl/>
          <w:cs/>
          <w:lang w:val="ar_AE" w:bidi="ar_AE"/>
        </w:rPr>
        <w:t>في المشهد الثاني، يُخبر يُوسُف العائلة أنه سيموت قريبًا. يقول يُوسُف: "اللهَ سَيَفْتَقِدُكُمْ وَيُصْعِدُكُمْ مِنْ هذِهِ الأَرْضِ إِلَى الأَرْضِ الَّتِي حَلَفَ لإِبْرَاهِيمَ وَإِسْحَاقَ وَيَعْقُوبَ".</w:t>
      </w:r>
    </w:p>
    <w:p>
      <w:pPr>
        <w:bidi/>
      </w:pPr>
      <w:r>
        <w:rPr>
          <w:rtl/>
          <w:cs/>
          <w:lang w:val="ar_AE" w:bidi="ar_AE"/>
        </w:rPr>
      </w:r>
      <w:r>
        <w:rPr>
          <w:rtl/>
          <w:cs/>
          <w:lang w:val="ar_AE" w:bidi="ar_AE"/>
        </w:rPr>
        <w:t>أوقفوا التمثيل: اسألوا نسل يعقوب: "ما شعوركم عندما تسمعون أن يُوسُف سيموت قريبًا؟" قد تسمعون عبارات مثل: "هذه أخبار مخيفة. كان من الواضح أنَّ يُوسُف يعتني بنا، ويحرص على تسديد احتياجاتنا، فكيف نعيش دون أن يُساعدنا يُوسُف؟ يقول يُوسُف إن الله سيأتي ليساعدنا، وأظن أنه علينا الوثوق بالله أنه سيحفظ هذا الوعد. كما يقول يُوسُف إن الله سيأتي كي يعيدنا إلى كنعان، أتساءل متى سنعود. مصر وطن لي، لا أعرف كيف أعيش في كنعان، يبدو هذا صعبًا للغاية. سأحاول ألا أقلق بشأن ذلك". اسألوا يُوسُف: "ما شعورك بشأن موتك؟" قد تسمعون عبارات مثل: "ها أنا قد شِختُ وأشعر بالتعب، وقد حان وقت رحيلي. سيكون من الجيد رؤية أبي يعقوب مرة أخرى. ورؤية جَدِّي إسحاق أيضًا. وأنا إلى ذلك لم أقابل جَدي إبراهيم قط، وسيكون من الجيد مقابلته. لقد وثقت بالله طوال حياتي، وسأواصل الثقة به الآن. أعلم أن الله كان معي أينما كنت، كان معي في بيت فوطيفار وفي السجن، وساعدني على قيادة مصر. لذا، سيكون معي عندما أموت. يمكنني أن أثق بالله بشأن هذا". واصلوا التمثيل.</w:t>
      </w:r>
    </w:p>
    <w:p>
      <w:pPr>
        <w:bidi/>
      </w:pPr>
      <w:r>
        <w:rPr>
          <w:rtl/>
          <w:cs/>
          <w:lang w:val="ar_AE" w:bidi="ar_AE"/>
        </w:rPr>
      </w:r>
      <w:r>
        <w:rPr>
          <w:rtl/>
          <w:cs/>
          <w:lang w:val="ar_AE" w:bidi="ar_AE"/>
        </w:rPr>
        <w:t>جعل يُوسُف نسل إسرائيل يحلف قَسَمًا بأخذ جسد يعقوب إلى كنعان.</w:t>
      </w:r>
    </w:p>
    <w:p>
      <w:pPr>
        <w:bidi/>
      </w:pPr>
      <w:r>
        <w:rPr>
          <w:rtl/>
          <w:cs/>
          <w:lang w:val="ar_AE" w:bidi="ar_AE"/>
        </w:rPr>
      </w:r>
      <w:r>
        <w:rPr>
          <w:rtl/>
          <w:cs/>
          <w:lang w:val="ar_AE" w:bidi="ar_AE"/>
        </w:rPr>
        <w:t>أوقفوا التمثيل: اسألوا يُوسُف: "لماذا تريد أن تُدفَن في كنعان؟" قد تسمعون عبارات مثل: "كنعان هي الأرض التي وعدنا الله بها، أريدهم أن يتذكروا ضرورة عودتنا إلى كنعان. لا أريدهم أن يشعروا بالراحة هنا لدرجة رفضهم العودة، إذا كان عليهم إعادتي بسبب حلفهم قَسَمًا فلسوف يُساعدهم ذلك على العودة. ثم أن دفن أجدادكم في الأرض يربط الجيل الحالي بتلك الأرض، وهذا أمر مهم حقًا. يجب أن يعودوا". واصلوا التمثيل.</w:t>
      </w:r>
    </w:p>
    <w:p>
      <w:pPr>
        <w:bidi/>
      </w:pPr>
      <w:r>
        <w:rPr>
          <w:rtl/>
          <w:cs/>
          <w:lang w:val="ar_AE" w:bidi="ar_AE"/>
        </w:rPr>
      </w:r>
      <w:r>
        <w:rPr>
          <w:rtl/>
          <w:cs/>
          <w:lang w:val="ar_AE" w:bidi="ar_AE"/>
        </w:rPr>
        <w:t>في المشهد الثالث، بعد موت يُوسُف، يُحنِّط المصريون جسده، وقد حافظ هذا على جسد يُوسُف حتى يتمكَّن نسله من أخذ جسده عندما يعودون إلى كنعان. استخدم المصريون تابوتًا خاصًا للحفاظ على جسد يُوسُف المحنَّط،</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b/>
          <w:rtl/>
          <w:cs/>
          <w:lang w:val="ar_AE" w:bidi="ar_AE"/>
        </w:rPr>
        <w:t>تبنَّى</w:t>
      </w:r>
      <w:r>
        <w:rPr>
          <w:rtl/>
          <w:cs/>
          <w:lang w:val="ar_AE" w:bidi="ar_AE"/>
        </w:rPr>
        <w:t xml:space="preserve"> يُوسُف أبناء ماكير ابن منسَّى. والتبنِّي معناه ضم الأبناء لكَ فيُعدُّون أبناءك، وهي عملية قانونية. يتمتع الابن المُتبنَّى بجميع الحقوق التي يتمتع بها الابن الطبيعي. كان من المُفترَض أنْ يرث أبناء ماكير من يُوسُف كما يرث الابن. استخدموا الكلمة ذاتها التي استخدمتم في المقاطع السابقة للإشارة إلى "تبنَّى".</w:t>
      </w:r>
    </w:p>
    <w:p>
      <w:pPr>
        <w:bidi/>
      </w:pPr>
      <w:r>
        <w:rPr>
          <w:rtl/>
          <w:cs/>
          <w:lang w:val="ar_AE" w:bidi="ar_AE"/>
        </w:rPr>
      </w:r>
      <w:r>
        <w:rPr>
          <w:rtl/>
          <w:cs/>
          <w:lang w:val="ar_AE" w:bidi="ar_AE"/>
        </w:rPr>
        <w:t>يُخبر يُوسُف إخوته أو عائلاتهم أنَّ "</w:t>
      </w:r>
      <w:r>
        <w:rPr>
          <w:b/>
          <w:rtl/>
          <w:cs/>
          <w:lang w:val="ar_AE" w:bidi="ar_AE"/>
        </w:rPr>
        <w:t>الله</w:t>
      </w:r>
      <w:r>
        <w:rPr>
          <w:rtl/>
          <w:cs/>
          <w:lang w:val="ar_AE" w:bidi="ar_AE"/>
        </w:rPr>
        <w:t xml:space="preserve"> سَيَفْتَقِدُكُمْ وَيُصْعِدُكُمْ مِنْ أرض مصر". الله هو الاسم المُعتاد للإشارة إلى الله. </w:t>
      </w:r>
      <w:r>
        <w:rPr>
          <w:b/>
          <w:rtl/>
          <w:cs/>
          <w:lang w:val="ar_AE" w:bidi="ar_AE"/>
        </w:rPr>
        <w:t>الله</w:t>
      </w:r>
      <w:r>
        <w:rPr>
          <w:rtl/>
          <w:cs/>
          <w:lang w:val="ar_AE" w:bidi="ar_AE"/>
        </w:rPr>
        <w:t xml:space="preserve"> اسم يُناقَش في "قاموس الكلمات الرئيسية". استخدِم الكلمة عينها لاسم "الله"، التي استخدمتها في مقاطع أخرى. </w:t>
      </w:r>
    </w:p>
    <w:p>
      <w:pPr>
        <w:bidi/>
      </w:pPr>
      <w:r>
        <w:rPr>
          <w:rtl/>
          <w:cs/>
          <w:lang w:val="ar_AE" w:bidi="ar_AE"/>
        </w:rPr>
      </w:r>
      <w:r>
        <w:rPr>
          <w:rtl/>
          <w:cs/>
          <w:lang w:val="ar_AE" w:bidi="ar_AE"/>
        </w:rPr>
        <w:t xml:space="preserve">طلب يُوسُف من أبناء إسرائيل أو نسل يعقوب أنْ يحلفوا </w:t>
      </w:r>
      <w:r>
        <w:rPr>
          <w:b/>
          <w:rtl/>
          <w:cs/>
          <w:lang w:val="ar_AE" w:bidi="ar_AE"/>
        </w:rPr>
        <w:t>قَسَمًا</w:t>
      </w:r>
      <w:r>
        <w:rPr>
          <w:rtl/>
          <w:cs/>
          <w:lang w:val="ar_AE" w:bidi="ar_AE"/>
        </w:rPr>
        <w:t xml:space="preserve">. والقَسَم وعد رسمي. </w:t>
      </w:r>
      <w:r>
        <w:rPr>
          <w:b/>
          <w:rtl/>
          <w:cs/>
          <w:lang w:val="ar_AE" w:bidi="ar_AE"/>
        </w:rPr>
        <w:t>قَسَم</w:t>
      </w:r>
      <w:r>
        <w:rPr>
          <w:rtl/>
          <w:cs/>
          <w:lang w:val="ar_AE" w:bidi="ar_AE"/>
        </w:rPr>
        <w:t xml:space="preserve"> تعبير يُناقَش في "قاموس الكلمات الرئيسية". استخدموا الكلمة ذاتها التي استخدمتم في المقاطع السابقة للإشارة إلى القَسَم. </w:t>
      </w:r>
      <w:r>
        <w:rPr>
          <w:b/>
          <w:rtl/>
          <w:cs/>
          <w:lang w:val="ar_AE" w:bidi="ar_AE"/>
        </w:rPr>
        <w:t>إسرائيل</w:t>
      </w:r>
      <w:r>
        <w:rPr>
          <w:rtl/>
          <w:cs/>
          <w:lang w:val="ar_AE" w:bidi="ar_AE"/>
        </w:rPr>
        <w:t xml:space="preserve"> هو اسم يعقوب الجديد. استخدم الكلمة عينها، التي استخدمتها في المقاطع الأخرى للإشارة إلى إسرائيل. </w:t>
      </w:r>
      <w:r>
        <w:rPr>
          <w:b/>
          <w:rtl/>
          <w:cs/>
          <w:lang w:val="ar_AE" w:bidi="ar_AE"/>
        </w:rPr>
        <w:t>إسرائيل</w:t>
      </w:r>
      <w:r>
        <w:rPr>
          <w:rtl/>
          <w:cs/>
          <w:lang w:val="ar_AE" w:bidi="ar_AE"/>
        </w:rPr>
        <w:t xml:space="preserve"> اسم يُناقَش في "قاموس الكلمات الرئيسية".</w:t>
      </w:r>
    </w:p>
    <w:p>
      <w:pPr>
        <w:bidi/>
      </w:pPr>
      <w:r>
        <w:rPr>
          <w:rtl/>
          <w:cs/>
          <w:lang w:val="ar_AE" w:bidi="ar_AE"/>
        </w:rPr>
      </w:r>
      <w:r>
        <w:rPr>
          <w:rtl/>
          <w:cs/>
          <w:lang w:val="ar_AE" w:bidi="ar_AE"/>
        </w:rPr>
        <w:t xml:space="preserve">عندما مات يُوسُف، </w:t>
      </w:r>
      <w:r>
        <w:rPr>
          <w:b/>
          <w:rtl/>
          <w:cs/>
          <w:lang w:val="ar_AE" w:bidi="ar_AE"/>
        </w:rPr>
        <w:t>حنَّط</w:t>
      </w:r>
      <w:r>
        <w:rPr>
          <w:rtl/>
          <w:cs/>
          <w:lang w:val="ar_AE" w:bidi="ar_AE"/>
        </w:rPr>
        <w:t xml:space="preserve"> المصريون جسده. وهي العملية ذاتها التي استُخدِمت مع يعقوب. استخدموا الكلمات ذاتها التي استخدمتم مع موت يعقوب لوصف هذا.</w:t>
      </w:r>
    </w:p>
    <w:p>
      <w:pPr>
        <w:bidi/>
      </w:pPr>
      <w:r>
        <w:rPr>
          <w:rtl/>
          <w:cs/>
          <w:lang w:val="ar_AE" w:bidi="ar_AE"/>
        </w:rPr>
      </w:r>
      <w:r>
        <w:rPr>
          <w:rtl/>
          <w:cs/>
          <w:lang w:val="ar_AE" w:bidi="ar_AE"/>
        </w:rPr>
        <w:t>وُضع جسد يُوسُف في تابوت في مصر. أي صندوق دفْن يُدعى تابوتًا، وكان التابوت الذي استُخدِم ليوسف صندوقًا مُزينًا خصيصًا وقد ساعد على الحفاظ على الجسد المحنَّط. وقد دعا المصريون هذا "ناووس". كانت المومياء أو الجسد المحنَّط يوضع في هذا الصندوق الخاص، احتفظ نسل يعقوب بهذا التابوت ثم حملوه بعد 400 سنة إلى كنعان عندما غادروا مصر.</w:t>
      </w:r>
    </w:p>
    <w:p>
      <w:pPr>
        <w:bidi/>
      </w:pPr>
      <w:r>
        <w:rPr>
          <w:rtl/>
          <w:cs/>
          <w:lang w:val="ar_AE" w:bidi="ar_AE"/>
        </w:rPr>
      </w:r>
      <w:r>
        <w:rPr>
          <w:rtl/>
          <w:cs/>
          <w:lang w:val="ar_AE" w:bidi="ar_AE"/>
        </w:rPr>
        <w:t>اعرضوا صورة لـ "ناووس" استُخدم مع رجُل مُهم.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