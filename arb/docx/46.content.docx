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كورنثوس الأولى 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1: 1–9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1: 1–9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1: 1–9 من الترجمة الأسهل للفهم. </w:t>
      </w:r>
    </w:p>
    <w:p>
      <w:pPr>
        <w:bidi/>
      </w:pPr>
      <w:r>
        <w:rPr>
          <w:rtl/>
          <w:cs/>
          <w:lang w:val="ar_AE" w:bidi="ar_AE"/>
        </w:rPr>
      </w:r>
      <w:r>
        <w:rPr>
          <w:rtl/>
          <w:cs/>
          <w:lang w:val="ar_AE" w:bidi="ar_AE"/>
        </w:rPr>
        <w:t xml:space="preserve">بولس على الأرجح هنا في أفسس. وهو يتلقى أخبارًا بانتظام من أصدقائه في كورنثوس. ويخبره خلوي واستفانوس وأبلّوس عن حال المؤمنين في كنيسة كورنثوس. ويجلبون أخبارًا عن الانقسامات والمشاكل في الكنيسة، كما يجلبون أسئلة من المؤمنين في الكنيسة. كتب بولس إلى أعضاء كنيسة كورنثوس عدة مرات، وقرر أن يكتب إليهم مرة أخرى؛ لأنه لا يبدو أن المؤمنين يفهمون ما علَّمهه لهم بولس بالكامل. </w:t>
      </w:r>
    </w:p>
    <w:p>
      <w:pPr>
        <w:bidi/>
      </w:pPr>
      <w:r>
        <w:rPr>
          <w:rtl/>
          <w:cs/>
          <w:lang w:val="ar_AE" w:bidi="ar_AE"/>
        </w:rPr>
      </w:r>
      <w:r>
        <w:rPr>
          <w:rtl/>
          <w:cs/>
          <w:lang w:val="ar_AE" w:bidi="ar_AE"/>
        </w:rPr>
        <w:t xml:space="preserve">يبدأ بولس رسالته، كما كان معظم الناس يبدأون الرسائل في ذلك الجزء من العالم في ذلك الوقت. ويذكّرهم بمن هو وإلى من يكتب. ثم يشكر بولس الله على المؤمنين في كنيسة كورنثوس. لكن حتى في تحيّته، يبدأ بولس في ذكر المواضيع التي سيتحدّث عنها بتعمق أكبر لاحقًا في الرسالة. لقد تلقّى بولس أخبارًا بأن أهل كورنثوس يفتخرون؛ لأنهم يعتقدون أنهم يعرفون أكثر من غيرهم ويتكلمون بشكل أفضل من غيرهم. يبدو أن أهل كورنثوس يظنون أنهم يعرفون أكثر ويتكلموا بشكل أفضل بسبب شيء صالح فعلوه بأنفسهم. </w:t>
      </w:r>
    </w:p>
    <w:p>
      <w:pPr>
        <w:bidi/>
      </w:pPr>
      <w:r>
        <w:rPr>
          <w:rtl/>
          <w:cs/>
          <w:lang w:val="ar_AE" w:bidi="ar_AE"/>
        </w:rPr>
      </w:r>
      <w:r>
        <w:rPr>
          <w:rtl/>
          <w:cs/>
          <w:lang w:val="ar_AE" w:bidi="ar_AE"/>
        </w:rPr>
        <w:t xml:space="preserve">ويعلم بولس أنه يجب أن يعالج هذه المشاكل في كنيسة كورنثوس، لذلك يبدأ هذه الرسالة بتذكير أهل كورنثوس بدوره في الكنيسة. فبولس رسول، أي شخص أرسله المسيح نفسه ليكرز بالبشارة، ولإنشاء كنائس، ولمساعدة تلك الكنائس على تعلم كيفية التصرف كمجموعة جيدة من المؤمنين. ولأن المسيح نفسه هو الذي أرسل الرُسُل، فقد كان لهم سُلطان في الكنيسة القديمة. ويذكّرهم بولس أن الله نفسه هو الذي دعاه أو عيّنه ليكون رسولًا. كما يذكِّر بولس كنيسة كورنثوس بأن الله نفسه هو الذي دعا المؤمنين في كورنثوس ليكونوا قديسي الله، أو شعبه المقدس. وعندما يُعيِّن الله شخصًا ليقوم بمهمة ما، فإن هذا يضع على الشخص مسؤولية إتمام المهمة. ويريد بولس أن يُذكِّر المؤمنين في كنيسة كورنثوس بأن كل واحد منهم تقع على عاتقه مسؤولية بصفته جزء من شعب الله المُقَدَّس، أن يتبع تعاليم الله وطرق المسيح. </w:t>
      </w:r>
    </w:p>
    <w:p>
      <w:pPr>
        <w:bidi/>
      </w:pPr>
      <w:r>
        <w:rPr>
          <w:rtl/>
          <w:cs/>
          <w:lang w:val="ar_AE" w:bidi="ar_AE"/>
        </w:rPr>
      </w:r>
      <w:r>
        <w:rPr>
          <w:rtl/>
          <w:cs/>
          <w:lang w:val="ar_AE" w:bidi="ar_AE"/>
        </w:rPr>
        <w:t xml:space="preserve">ويقول بولس إنه مع سوستانيس. لا نعرف الدور الذي يلعبه سوستانيس في هذه الرسالة؛ لأن بولس لا يذكره مرة أخرى. ربما كان سوستانيس يساعد بولس في كتابة هذه الرسالة بطريقة ما، أو ربما هو أحد رفقائه في أفسس الآن فقط. وربما كان سوستانيس رئيس المجمع في كورنثوس في وقت من الأوقات. وتذكرون من القصة المذكورة في سفر أعمال الرسل أن الناس ضربوا، أو هجموا على شخص يُدعى سوستانيس في بلاط غاليو في كورنثوس. على أية حال، يبدو أن أهل كورنثوس يعرفون سوستانيس هذا؛ لأن بولس يدعوه "الأخ". لابد أن سوستانيس كان مُميّزًا بالنسبة إلى أهل كورنثوس. </w:t>
      </w:r>
    </w:p>
    <w:p>
      <w:pPr>
        <w:bidi/>
      </w:pPr>
      <w:r>
        <w:rPr>
          <w:rtl/>
          <w:cs/>
          <w:lang w:val="ar_AE" w:bidi="ar_AE"/>
        </w:rPr>
      </w:r>
      <w:r>
        <w:rPr>
          <w:rtl/>
          <w:cs/>
          <w:lang w:val="ar_AE" w:bidi="ar_AE"/>
        </w:rPr>
        <w:t xml:space="preserve">ومع أننا لا نسمع أي شيء آخر عن خلوي في الأسفار المقدسة، إلا أننا نسمع من المقطع التالي أن شخصًا يُدعى خلوي جاء من كورنثوس، وفي الغالب أعطى بولس تقريرًأ عن الانقسامات في الكنيسة في كورنثوس. وتذكرون أن الكنيسة هي مجتمع من الناس المجتمعون لغرض معين. وفي زمان العهد الجديد، اجتمعت كنيسة بغرض عبادة المسيح يسوع. ويتحدث بولس إلى المؤمنين بيسوع الذين يجتمعون معًا ككنيسة في كورنثوس. ويبدأ بولس على الفور في قول أشياء تُذكِّر المؤمنين بأن يروا أنفسهم كمجتمع موحد. ويبدأ بولس بدعوة الكنيسة في كورنثوس "كنيسة الله". وبعبارة أخرى، يقول بولس إن الله نفسه يملك كنيسة كورنثوس، تمامًا كما يملك جميع الكنائس. فالكنائس ليست مملوكة لقائد معين من البشر. </w:t>
      </w:r>
    </w:p>
    <w:p>
      <w:pPr>
        <w:bidi/>
      </w:pPr>
      <w:r>
        <w:rPr>
          <w:rtl/>
          <w:cs/>
          <w:lang w:val="ar_AE" w:bidi="ar_AE"/>
        </w:rPr>
      </w:r>
      <w:r>
        <w:rPr>
          <w:rtl/>
          <w:cs/>
          <w:lang w:val="ar_AE" w:bidi="ar_AE"/>
        </w:rPr>
        <w:t xml:space="preserve">وبالتالي، فإن جميع المؤمنين مجموعة واحدة من الناس—فالله يدعوهم جميعًا ليكونوا شعبه الخاص أو المُقَدَّس الذي يفرزه لعبادته. ونسمي هؤلاء الناس "قديسي الله". وسنرى لاحقًا أن بولس يشبه شعب الله المقدس بالهياكل، أي الأماكن التي يسكن فيها الله. عندما يتحدث بولس عن المؤمنين المقدسين، أو القديسين هنا، سيتذكر بعض أهل كورنثوس كيف يخصص الله الأواني والأشياء معينة في هيكله لاستخدامه الشخصي. ويخبر بولس المؤمنين في كورنثوس أنهم شعب مميز خصصه الله لنفسه. ثم يذكّرهم أنهم شعب مُقَدَّس مع جميع الذين يدعون باسم يسوع، أو يتبعونه. وأتباع يسوع هؤلاء موجودون "في كل مكان"، وليس في كورنثوس فقط! بدأ بولس بالفعل بتذكير المؤمنين في كورنثوس بأنهم جزء من مجموعة أكبر من المؤمنين، ولا ينبغي للمؤمنين في كورنثوس أن يظنوا أنهم أكثر تميزًا من المؤمنين الآخرين! </w:t>
      </w:r>
      <w:r>
        <w:rPr>
          <w:b/>
          <w:rtl/>
          <w:cs/>
          <w:lang w:val="ar_AE" w:bidi="ar_AE"/>
        </w:rPr>
        <w:t>فجميع</w:t>
      </w:r>
      <w:r>
        <w:rPr>
          <w:rtl/>
          <w:cs/>
          <w:lang w:val="ar_AE" w:bidi="ar_AE"/>
        </w:rPr>
        <w:t xml:space="preserve"> المؤمنين مُميّزون في نظر الله. </w:t>
      </w:r>
    </w:p>
    <w:p>
      <w:pPr>
        <w:bidi/>
      </w:pPr>
      <w:r>
        <w:rPr>
          <w:rtl/>
          <w:cs/>
          <w:lang w:val="ar_AE" w:bidi="ar_AE"/>
        </w:rPr>
      </w:r>
      <w:r>
        <w:rPr>
          <w:rtl/>
          <w:cs/>
          <w:lang w:val="ar_AE" w:bidi="ar_AE"/>
        </w:rPr>
        <w:t xml:space="preserve">يحيّي بولس المؤمنين في كورنثوس بشكل رسمي. وكانت التحية المعتادة باللغة اليونانية، لغة كورنثوس، في ذلك الوقت، في "افرحوا"، وهي طريقة لقول "تحياتي!". أو "مرحبًا!" لكن بدلًا من أن يقول: "افرحوا"، يخبر بولس المؤمنين بما يجب أن يفرحوا به. إذ يحيّهم بولس بالفكرتين البهيتين اللتان هما "النعمة والسلام". ويعطينا الله نعمة، أو يعاملنا بلطف مع أننا لا نستحقها. ويعطينا الله السلام، أي أنه يجعلنا كاملين ويعطينا الصحة في جميع جوانب حياتنا. وهذه أمور تستحق الفرح! وحتى بينما يحيّي بولس المؤمنين في كورنثوس، فإنه يذكّرهم بأن لهم نعمة وسلام، وأنهم يجب أن يفرحوا بذلك! </w:t>
      </w:r>
    </w:p>
    <w:p>
      <w:pPr>
        <w:bidi/>
      </w:pPr>
      <w:r>
        <w:rPr>
          <w:rtl/>
          <w:cs/>
          <w:lang w:val="ar_AE" w:bidi="ar_AE"/>
        </w:rPr>
      </w:r>
      <w:r>
        <w:rPr>
          <w:rtl/>
          <w:cs/>
          <w:lang w:val="ar_AE" w:bidi="ar_AE"/>
        </w:rPr>
        <w:t xml:space="preserve">من يعطينا نعمة وسلام؟ الله! والله هو الله الآب وربنا أو سيدنا يسوع المسيح، مُخلّصنا. ولا ينسى بولس أبدًا أن يسوع هو الله وأنه يعمل بالتعاون مع الله لخلاصنا. ويؤكد بولس باستمرار أن يسوع مهم لأنه مُخلّصنا. ويدعوه بولس المسيح يسوع، وهو اللقب الذي يُذكِّر الجميع بأن يسوع هو مُخلّصنا. </w:t>
      </w:r>
    </w:p>
    <w:p>
      <w:pPr>
        <w:bidi/>
      </w:pPr>
      <w:r>
        <w:rPr>
          <w:rtl/>
          <w:cs/>
          <w:lang w:val="ar_AE" w:bidi="ar_AE"/>
        </w:rPr>
      </w:r>
      <w:r>
        <w:rPr>
          <w:rtl/>
          <w:cs/>
          <w:lang w:val="ar_AE" w:bidi="ar_AE"/>
        </w:rPr>
        <w:t xml:space="preserve">ويواصل بولس اتباع نمط معظم الرسائل في ذلك الوقت. حيث يشكر بولس الله من أجل مؤمني كورنثوس. ويخبرهم أنه يشكر الله من أجلهم؛ لأنه أعطاهم نعمة، أي لطف لا يستحقوه. وسيواصل بولس الحديث عن المواهب الروحية التي أعطاها الله للمؤمنين. ولأن هؤلاء المؤمنين لم يكتسبوا هذه المواهب من الله عن حق؛ ولأن الله كان لطيفًا في منحهم هذه العطايا، فإن بولس يتحدث كثيرًا عن المواهب الروحية والنعمة باستخدام نفس الصياغة. فالمواهب الروحية شيء يجب أن يكونوا ممتنين له. </w:t>
      </w:r>
    </w:p>
    <w:p>
      <w:pPr>
        <w:bidi/>
      </w:pPr>
      <w:r>
        <w:rPr>
          <w:rtl/>
          <w:cs/>
          <w:lang w:val="ar_AE" w:bidi="ar_AE"/>
        </w:rPr>
      </w:r>
      <w:r>
        <w:rPr>
          <w:rtl/>
          <w:cs/>
          <w:lang w:val="ar_AE" w:bidi="ar_AE"/>
        </w:rPr>
        <w:t xml:space="preserve">وحتى عندما يشكر بولس الله على المؤمنين في كورنثوس، فإنه يبدأ في معالجة المشاكل في كنيسة كورنثوس في نفس الوقت. في بعض الأحيان، عندما يتلقى الناس موهبة من الله، يمكنهم استخدامها دون حكمة، أو يعتقدوا أنهم يستحقونها، أو أن العطية تأتي من مواهبهم أو قوتهم. يمكن أن تصبح أعظم مواهبنا هي أعظم تحدياتنا. ويذكِّر بولس أهل كورنثوس بأنهم نالوا نعمة الله بالفعل في شكل المواهب الروحية. وتسمح هذه المواهب للبشر أن يقوموا بأعمال الله وأن يكون لهم شخصية الله. وتُعد المعرفة والقدرة على الكلام اللبق اثنان من هذه المواهب. ويذكِّر بولس أهل كورنثوس بأن هذه المواهب تأتي من الله نفسه مباشرة. لم يكتسب أهل كورنثوس هذه المواهب عن استحقاق، بل يملكونها فقط لأن الله كان لطفًا بما يكفي ليعطي هذه المواهب للمؤمنين في كورنثوس. لا يذكر بولس ذلك هنا، لكنه على الأرجح يُذكِّر أهل كورنثوس بأن عطية معرفة الكثير ليست شيئًا يتباهون به. في الواقع، مع أن مؤمني كورنثوس كان لديهم مواهب روحية كثيرة من الله، إلا أنهم لا يزالوا غير كاملين. يجب أن يرجوا أهل كورنثوس، أو أن يتوقعوا بثقة، أن تتكمّل عطاياهم في اليوم الأخير عندما يعود يسوع. وحينها لن يفعل المؤمنون في كورنثوس أي شيء خطأ فيما بعد، بل سيكونون أقوياء تمامًا في إيمانهم. </w:t>
      </w:r>
    </w:p>
    <w:p>
      <w:pPr>
        <w:bidi/>
      </w:pPr>
      <w:r>
        <w:rPr>
          <w:rtl/>
          <w:cs/>
          <w:lang w:val="ar_AE" w:bidi="ar_AE"/>
        </w:rPr>
      </w:r>
      <w:r>
        <w:rPr>
          <w:rtl/>
          <w:cs/>
          <w:lang w:val="ar_AE" w:bidi="ar_AE"/>
        </w:rPr>
        <w:t>ويختتم بولس بتعبير جميل عن الشكر والعبادة. الله أمين. وهو يحبنا جدًا حتى أنه دعانا إلى علاقة قوية بيسوع. ويسوع ليس مجرد أي شخص، فهو ابن الله، وهو المسيح، الذي يخلّصنا من أسر الخطية!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1: 1–9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حدوث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يحيّي بولس المؤمنين في كنيسة كورنثوس. ويصف من هو، ويصف من هم ويحيّهم بشكل رسمي. </w:t>
      </w:r>
    </w:p>
    <w:p>
      <w:pPr>
        <w:bidi/>
      </w:pPr>
      <w:r>
        <w:rPr>
          <w:rtl/>
          <w:cs/>
          <w:lang w:val="ar_AE" w:bidi="ar_AE"/>
        </w:rPr>
      </w:r>
      <w:r>
        <w:rPr>
          <w:b/>
          <w:rtl/>
          <w:cs/>
          <w:lang w:val="ar_AE" w:bidi="ar_AE"/>
        </w:rPr>
        <w:t>في الجزء الثاني:</w:t>
      </w:r>
      <w:r>
        <w:rPr>
          <w:rtl/>
          <w:cs/>
          <w:lang w:val="ar_AE" w:bidi="ar_AE"/>
        </w:rPr>
        <w:t xml:space="preserve"> يشكر بولس الله من أجل المؤمنين في كنيسة كورنثوس ويخبرهم عن سبب شكره الله من أجلهم. </w:t>
      </w:r>
    </w:p>
    <w:p>
      <w:pPr>
        <w:bidi/>
      </w:pPr>
      <w:r>
        <w:rPr>
          <w:rtl/>
          <w:cs/>
          <w:lang w:val="ar_AE" w:bidi="ar_AE"/>
        </w:rPr>
      </w:r>
      <w:r>
        <w:rPr>
          <w:b/>
          <w:rtl/>
          <w:cs/>
          <w:lang w:val="ar_AE" w:bidi="ar_AE"/>
        </w:rPr>
        <w:t>في الجزء الثالث:</w:t>
      </w:r>
      <w:r>
        <w:rPr>
          <w:rtl/>
          <w:cs/>
          <w:lang w:val="ar_AE" w:bidi="ar_AE"/>
        </w:rPr>
        <w:t xml:space="preserve"> يسبح بولس الله؛ لأنه يعلم أنه يستطيع الوثوق به أن يعطي المؤمنين في كورنثوس قوة ويأتي بهم إلى علاقة جيدة مع ابن الله، يسوع المسيح.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سوستانيس</w:t>
      </w:r>
    </w:p>
    <w:p>
      <w:pPr>
        <w:pStyle w:val="ListBullet"/>
        <w:bidi/>
        <w:spacing w:line="240" w:lineRule="auto"/>
        <w:ind w:left="720"/>
      </w:pPr>
      <w:r>
        <w:rPr>
          <w:rtl/>
          <w:cs/>
          <w:lang w:val="ar_AE" w:bidi="ar_AE"/>
        </w:rPr>
      </w:r>
      <w:r>
        <w:rPr>
          <w:rtl/>
          <w:cs/>
          <w:lang w:val="ar_AE" w:bidi="ar_AE"/>
        </w:rPr>
        <w:t>المؤمنون في كنيسة كورنثوس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 xml:space="preserve">هذا المقطع هو بداية رسالة بولس إلى المؤمنين في كنيسة كورنثوس. في تلك الأيام، كان معظم الناس يكتبون رسائل عن طريق قول رسالتهم بصوت عالٍ لشخص آخر يكتبها عنهم. وفي مرات كثيرة كان أكثر من شخص يعمل على الرسالة، ثم يُخبروا شخصًا آخر معًا بما يجب أن يكتبه. ثم كان أحد الناس الذين ساعدوا في تأليف الرسالة أو كتابتها يأخذها إلى الشعب. وربما يحملون الرسالة المكتوبة في أيديهم عندما يقرأونها على مسامع الكنيسة، لكنهم كانوا يؤدون الرسالة بصوت عالٍ أكثر من مجرد قراءتها. </w:t>
      </w:r>
    </w:p>
    <w:p>
      <w:pPr>
        <w:bidi/>
      </w:pPr>
      <w:r>
        <w:rPr>
          <w:rtl/>
          <w:cs/>
          <w:lang w:val="ar_AE" w:bidi="ar_AE"/>
        </w:rPr>
      </w:r>
      <w:r>
        <w:rPr>
          <w:rtl/>
          <w:cs/>
          <w:lang w:val="ar_AE" w:bidi="ar_AE"/>
        </w:rPr>
        <w:t>توقّفوا هنا وناقشوا هذا معًا كمجموعة: ما الذي يجب أن تفكّروا فيه وأنتم تترجمون هذه الرسالة الآن بعد أن عرفتم أن أحدًا ما قرأها بصوت عالٍ على مسامع جميع المؤمنين في كورنثوس المجتمعين معًا؟ كيف ستغيرون طريقة الترجمة أو الكلمات التي تستخدمونها وأنتم تفكّرون في هذا؟ أوقفوا سماع هذا التسجيل الصوتي هنا.</w:t>
      </w:r>
    </w:p>
    <w:p>
      <w:pPr>
        <w:bidi/>
      </w:pPr>
      <w:r>
        <w:rPr>
          <w:rtl/>
          <w:cs/>
          <w:lang w:val="ar_AE" w:bidi="ar_AE"/>
        </w:rPr>
      </w:r>
      <w:r>
        <w:rPr>
          <w:rtl/>
          <w:cs/>
          <w:lang w:val="ar_AE" w:bidi="ar_AE"/>
        </w:rPr>
        <w:t xml:space="preserve">تبدأ رسالة بولس إلى أهل كورنثوس مثل معظم رسائل تلك الفترة الزمنية. حيث يبدأ بولس بالمعلومات المعتادة عن الكاتب والجمهور. والمعلومات التي يعطيها بولس مميزة؛ لأنها معلومات روحية أيضًا. حيث يذكِّر بولس جمهوره برسالة الإنجيل في تحياته وشكره. </w:t>
      </w:r>
    </w:p>
    <w:p>
      <w:pPr>
        <w:bidi/>
      </w:pPr>
      <w:r>
        <w:rPr>
          <w:rtl/>
          <w:cs/>
          <w:lang w:val="ar_AE" w:bidi="ar_AE"/>
        </w:rPr>
      </w:r>
      <w:r>
        <w:rPr>
          <w:rtl/>
          <w:cs/>
          <w:lang w:val="ar_AE" w:bidi="ar_AE"/>
        </w:rPr>
        <w:t xml:space="preserve">في الجزء الأول من الرسالة، يذكر بولس نفسه بأنه الكاتب كما يذكر من يكتب إليهم. بعد ذلك، يُقدِّم بولس تحية رسمية. ويوضح أن الله أراد أن يكون بولس رسولًا ليسوع المسيح. يذكر بولس رجلًا يُدعى سوستانيس، لكنه لا يوضح الدور الذي يلعبه. ولا يذكر بولس إذا كان سوستانيس قد ساعد في كتابة الرسالة، أو إذا كان قد حملها وقرأها. كل ما نعرفه هو أن بولس دعا سوستانيس "أخونا". فيبدو أن بولس والمؤمنين في كورنثوس يعرفون سوستانيس ويحترمونه. </w:t>
      </w:r>
    </w:p>
    <w:p>
      <w:pPr>
        <w:bidi/>
      </w:pPr>
      <w:r>
        <w:rPr>
          <w:rtl/>
          <w:cs/>
          <w:lang w:val="ar_AE" w:bidi="ar_AE"/>
        </w:rPr>
      </w:r>
      <w:r>
        <w:rPr>
          <w:rtl/>
          <w:cs/>
          <w:lang w:val="ar_AE" w:bidi="ar_AE"/>
        </w:rPr>
        <w:t>توقّفوا هنا وناقشوا معًا: هنا يدعو بولس شخصًا واحدًا "أخاه". كما يدعو بولس المؤمنين الآخرين عدة مرات في هذه الرسالة بلقب "الإخوة والأخوات" ليُظهر أنه يحبهم وأن كل المؤمنين جميعًا مثل عائلة واحدة، والله أبوهم. وماذا تدعون بعضكم بعضًا، أنتم المؤمون؟ ما اللقب الجيد الذي يمكن استخدامه في رسالة كورنثوس الأولى للإشارة إلى الإخوة المؤمنين، رجالًا ونساءً؟ أوقفوا سماع هذا التسجيل الصوتي هنا.</w:t>
      </w:r>
    </w:p>
    <w:p>
      <w:pPr>
        <w:bidi/>
      </w:pPr>
      <w:r>
        <w:rPr>
          <w:rtl/>
          <w:cs/>
          <w:lang w:val="ar_AE" w:bidi="ar_AE"/>
        </w:rPr>
      </w:r>
      <w:r>
        <w:rPr>
          <w:rtl/>
          <w:cs/>
          <w:lang w:val="ar_AE" w:bidi="ar_AE"/>
        </w:rPr>
        <w:t xml:space="preserve">ثم يحول بولس تركيزه ليصف جمهوره. فيدعوهم "كنيسة الله في كورنثوس". وكلمة "الكنيسة" تشير إلى مجموعة من الناس، وليس إلى المبنى. فبولس يتحدث إلى كل شخص مجتمع معًا في كورنثوس ليعبد الله. يُقدِّس يسوع هؤلاء المؤمنين في يسوع، أي يجعلهم مُقَدَّسين ومميّزين. فهو يدعوهم أن يكونوا مُقَدَّسين، أي مُخصَّصين لأغراض الله الخاصة. وهم ليسوا وحدهم! فهؤلاء المؤمنون جزء من مجموعة من الناس من كل مكان في العالم، يدعون باسم ربنا أو سيدنا، يسوع المسيح. وإذا دعا شخص باسم شخصًا، فإنه يثق به ويتبعه. وهم يعبدونه أيضًا. فيسوع المسيح هو سيد المؤمنين من أهل كورنثوس، ورب جميع المؤمنين في كل مكان. </w:t>
      </w:r>
    </w:p>
    <w:p>
      <w:pPr>
        <w:bidi/>
      </w:pPr>
      <w:r>
        <w:rPr>
          <w:rtl/>
          <w:cs/>
          <w:lang w:val="ar_AE" w:bidi="ar_AE"/>
        </w:rPr>
      </w:r>
      <w:r>
        <w:rPr>
          <w:rtl/>
          <w:cs/>
          <w:lang w:val="ar_AE" w:bidi="ar_AE"/>
        </w:rPr>
        <w:t>توقّفوا هنا وناقشوا معًا: كيف تتحدثون عن مجموعة من الناس يثقون بشخص ما، ويتبعونه ويعبدونه؟ كيف ستتحدثون عن جميع المؤمنين في العالم، الذين يدعون باسم يسوع المسيح؟ أوقفوا سماع هذا التسجيل الصوتي هنا.</w:t>
      </w:r>
    </w:p>
    <w:p>
      <w:pPr>
        <w:bidi/>
      </w:pPr>
      <w:r>
        <w:rPr>
          <w:rtl/>
          <w:cs/>
          <w:lang w:val="ar_AE" w:bidi="ar_AE"/>
        </w:rPr>
      </w:r>
      <w:r>
        <w:rPr>
          <w:rtl/>
          <w:cs/>
          <w:lang w:val="ar_AE" w:bidi="ar_AE"/>
        </w:rPr>
        <w:t xml:space="preserve">وبعد أن يقول بولس من هو، ومن هو الذي يكتب إليهم، يقول: "مرحبًا!" للشعب. في تلك الأيام، كان الناس يسلِّمون على بعضهم البعض بقولهم: "افرحوا!" لبعضهم بعضًا. يأخذ بولس تلك التحية الأساسية "افرحوا" ويحولها إلى وصف للأمور التي ينبغي أن يفرح بها الناس. فيقول: "نعمة وسلام من الله أبينا والرب يسوع المسيح، مُخلّصنا". لقد أعطانا الله وابنه يسوع نعمة وسلام. وهذا أمر مهم؛ لأن الله هو خالق كل شيء، وقد جعل ابنه يسوع سيدنا ومخلّصنا. وكان الناس يعلمون أن يسوع هو سيدنا؛ لأن بولس يدعوه الرب، كما كانوا يعلمون أنه هو الذي خلّصنا من عواقب خطايانا؛ لأن بولس يدعوه المسيح. وقد أعطانا الله ويسوع نعمة. وبعبارة أخرى، كانوا لطفاء معنا حتى عندما لم نكن نستحق هذا. وقد أعطانا الله ويسوع السلام. أي، جعلوا حياتنا كاملة. فنحن نعيش في تناغم مع الله ومع الآخرين. وتحية "نعمة وسلام" صارت تحية معتادة بين المؤمنين في زمن بولس. </w:t>
      </w:r>
    </w:p>
    <w:p>
      <w:pPr>
        <w:bidi/>
      </w:pPr>
      <w:r>
        <w:rPr>
          <w:rtl/>
          <w:cs/>
          <w:lang w:val="ar_AE" w:bidi="ar_AE"/>
        </w:rPr>
      </w:r>
      <w:r>
        <w:rPr>
          <w:rtl/>
          <w:cs/>
          <w:lang w:val="ar_AE" w:bidi="ar_AE"/>
        </w:rPr>
        <w:t>توقّفوا هنا وناقشوا معًا: كيف ستستخدمون كلمة "نعمة وسلام" كتحية في لغتكم؟ أوقفوا سماع هذا التسجيل الصوتي هنا.</w:t>
      </w:r>
    </w:p>
    <w:p>
      <w:pPr>
        <w:bidi/>
      </w:pPr>
      <w:r>
        <w:rPr>
          <w:rtl/>
          <w:cs/>
          <w:lang w:val="ar_AE" w:bidi="ar_AE"/>
        </w:rPr>
      </w:r>
      <w:r>
        <w:rPr>
          <w:rtl/>
          <w:cs/>
          <w:lang w:val="ar_AE" w:bidi="ar_AE"/>
        </w:rPr>
        <w:t>في الجزء الثاني من الرسالة، يواصل بولس اتباع هيكل الرسائل الرسمية لعصره. ويقول بولس إنه يشكر الله دائمًا من أجل مؤمني كورنثوس. وهذا يعني فقط أن بولس يشكر الله كثيرًا من أجل الناس الذين يكتب إليهم. كان بولس ممتنًا لأن الله كان لطيفًا جدًا معهم، حيث أعطاهم مواهب روحية كثيرة. وهذه نعمة. إذ لم يكن أهل كورنثوس يستحقون أن يكون الله لطيفًا معهم أو أن يعطيهم المواهب. فقد استقبل أهل كورنثوس هذه الأمور فقط؛ لأنهم يتبعون يسوع المسيح. وهذا هو معنى عبارة "نعمة لكم في المسيح يسوع".</w:t>
      </w:r>
    </w:p>
    <w:p>
      <w:pPr>
        <w:bidi/>
      </w:pPr>
      <w:r>
        <w:rPr>
          <w:rtl/>
          <w:cs/>
          <w:lang w:val="ar_AE" w:bidi="ar_AE"/>
        </w:rPr>
      </w:r>
      <w:r>
        <w:rPr>
          <w:rtl/>
          <w:cs/>
          <w:lang w:val="ar_AE" w:bidi="ar_AE"/>
        </w:rPr>
        <w:t xml:space="preserve">ويشرح بولس بأكثر تفصيل كيف يُظهر الله نعمته، أو لطفه للمؤمنين في كورنثوس. ويقول بولس إنه تمامًا كما يتمتع الشخص الغني بالكثير من المال أو الثروة، كذلك ينال المؤمنون احسانًا كبيرًا. وكأن المؤمنين أغنياء بلطف الله! استقبل المؤمنون في كورنثوس رسائل من الله. كما تلقوا معرفة عن الأشياء الروحية من الله. وهذه هي الطريقة التي يؤكد بها الله للناس أن أهل كورنثوس هم أتباع يسوع حقًا! </w:t>
      </w:r>
    </w:p>
    <w:p>
      <w:pPr>
        <w:bidi/>
      </w:pPr>
      <w:r>
        <w:rPr>
          <w:rtl/>
          <w:cs/>
          <w:lang w:val="ar_AE" w:bidi="ar_AE"/>
        </w:rPr>
      </w:r>
      <w:r>
        <w:rPr>
          <w:rtl/>
          <w:cs/>
          <w:lang w:val="ar_AE" w:bidi="ar_AE"/>
        </w:rPr>
        <w:t xml:space="preserve">كان بولس ممتنًا؛ لأن المؤمنين في كورنثوس لا يفتقرون إلى أي موهبة روحية! أي إن للمؤمنين في الكنيسة معًا، كل عطية روحية من الله. وبالتالي، فالناس في كنيسة كورنثوس قادرين على استخدام مواهبهم الروحية، وهم سعداء رغم أن عليهم انتظار اليوم الذي يعود فيه سيدنا ومخلّصنا، الرب يسوع المسيح. ففي ذلك اليوم سيُبيّن الله لكل شخص من هو يسوع. كان بولس ممتنًا؛ لأن يسوع سيستمر في إعطاء القوة للمؤمنين في كورنثوس وهم ينتظرون ذلك اليوم. ما نوع القوة التي يحتاجها المؤمنين في كورنثوس؟ يحتاجون أن يظلوا بلا لوم. وبعبارة أخرى، يجب أن يستمروا في الثقة بيسوع حتى اليوم الذي يعلن فيه الله للجميع أن يسوع هو ربنا ومخلّصنا. </w:t>
      </w:r>
    </w:p>
    <w:p>
      <w:pPr>
        <w:bidi/>
      </w:pPr>
      <w:r>
        <w:rPr>
          <w:rtl/>
          <w:cs/>
          <w:lang w:val="ar_AE" w:bidi="ar_AE"/>
        </w:rPr>
      </w:r>
      <w:r>
        <w:rPr>
          <w:rtl/>
          <w:cs/>
          <w:lang w:val="ar_AE" w:bidi="ar_AE"/>
        </w:rPr>
        <w:t xml:space="preserve">في الجزء الثالث من الرسالة، يسبح بولس الله. وهو يلخص مقدمته بقوله إن الله أمين. فهو سيفعل كل ما قال أنه سيفعله. وقد دعا الله كل مؤمن من مؤمني كورنثوس إلى شركة أو إلى علاقة مع يسوع. وهذا لا يعني فقط أن نعرف من هو يسوع، أو أن نأكل معه كما يأكل المؤمنون مع بعضهم البعض في الكنيسة. عندما نكون في شركة مع يسوع، فإننا نكون إخوة وأخوات له، نعمل إلى جانبه، ونحصل على القوة، والقدرة، والمحبة منه. يمكننا أن نثق في الله. وأن نعلم بثقة أن الله هو الذي دعانا لنكون جزءًا من عائلته مع ابنه يسوع. </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قد ترغبون في استخدام أشياء أو أشخاص لتُمثل بولس، وسوستانيس، والمؤمنين في كنيسة كورنثوس، والله الآب، وربنا يسوع المسيح. بينما يحيّي بولس المؤمنين ويصف سبب شكره لله من أجلهم، اجعل المؤمنين أو ما يمثلهم يفعلوا ما يقوله بولس عنهم. أظهروا مؤمني كورنثوس ثابتين أو أقوياء. ثم أظهروا يوم ربنا يسوع المسيح، عندما يعود المسيح. أظهروا أمانة الله، وكيف يدعو المؤمنين في كورنثوس إلى الشركة معه. يمكنكم أن تفعلوا ذلك عن طريق جعل الشخص أو الشيء الذي يؤدي دور الله يجمع جميع المؤمنين معًا إلى يسوع.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رسالة كورنثوس الأولى 1: 1–9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يتكون هذا المقطع من ثلاثة أجزاء.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سوستانيس</w:t>
      </w:r>
    </w:p>
    <w:p>
      <w:pPr>
        <w:pStyle w:val="ListBullet"/>
        <w:bidi/>
        <w:spacing w:line="240" w:lineRule="auto"/>
        <w:ind w:left="720"/>
      </w:pPr>
      <w:r>
        <w:rPr>
          <w:rtl/>
          <w:cs/>
          <w:lang w:val="ar_AE" w:bidi="ar_AE"/>
        </w:rPr>
      </w:r>
      <w:r>
        <w:rPr>
          <w:rtl/>
          <w:cs/>
          <w:lang w:val="ar_AE" w:bidi="ar_AE"/>
        </w:rPr>
        <w:t>المؤمنون في كنيسة كورنثوس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يتحدث بولس إلى شخص، وهذا الشخص يكتب ما يقوله. وكان سوستانيس مع بولس. بينما يتحدث بولس ويكتب هذا الشخص ما يقوله، يمثل مؤمنو كورنثوس ما يقوله بولس. </w:t>
      </w:r>
    </w:p>
    <w:p>
      <w:pPr>
        <w:bidi/>
      </w:pPr>
      <w:r>
        <w:rPr>
          <w:rtl/>
          <w:cs/>
          <w:lang w:val="ar_AE" w:bidi="ar_AE"/>
        </w:rPr>
      </w:r>
      <w:r>
        <w:rPr>
          <w:rtl/>
          <w:cs/>
          <w:lang w:val="ar_AE" w:bidi="ar_AE"/>
        </w:rPr>
        <w:t xml:space="preserve">يقول بولس: "أنا بولس، ولقد دعاني الله لأكون رسولًا يخرج ليبشر عن يسوع المسيح. سوستانيس هنا أيضًا. وأنا أكتب إلى كل واحد منكم في كنيسة الله في كورنثوس. إذ قد خصَّككم المسيح يسوع لنفسه، ودعاكم لتكونوا شعبه الخاص. أنتم تنتمون إلى مجموعة من الناس منتشرة في كل العالم، والتي تدعو يسوع سيدهم ومخلّصهم أيضًا – ربنا يسوع المسيح!"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المؤمنين في كنيسة كورنثوس: "بماذا تشعرون أو بما تفكرون؟"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يحيّي بولس الشعب. ويقول: "نعمة وسلام من الله أبينا وربنا يسوع المسيح. أنا ممتن لله بسببكم؛ لأن الله كان لطيفًا معكم مع أنكم لم تستحقوا ذلك. وكان لطيفًا معكم؛ لأنكم اتبعتم الرب يسوع مُخلّصًا، أي المسيح. لقد أعطاكم كنوزًا عظيمة من مواهب الكلام الفصيح وامتلاك المعرفة. وهذا يُظهر لي أنكم تتبعون المسيح حقًا! وأنتم تنتظرون بشغف أن يظهر لكم الله المزيد عن ربنا يسوع المسيح، وهو يعطيكم كل عطية روحية تحتاجون إليها بينما تنتظرون! وهذه المواهب تساعدكم على اتِّباع الله جيدًا إلى ذلك اليوم الذي يعود فيه الرب يسوع المسيح".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في كنيسة كورنثوس: "بماذا تشعرون أو بما تفكرون؟"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ويختتم بولس قائلاً: "الله يفعل دائمًا ما يقول إنه سيفعله. لقد دعاكم الله لكي تعملوا معًا، ولتكونوا جزءًا من مجتمع ابن الله، يسوع مُخلّصنا وسيدنا!"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1: 1–9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رسالته إلى المؤمنين في كنيسة كورنثوس بتعريف نفسه بصفته </w:t>
      </w:r>
      <w:r>
        <w:rPr>
          <w:b/>
          <w:rtl/>
          <w:cs/>
          <w:lang w:val="ar_AE" w:bidi="ar_AE"/>
        </w:rPr>
        <w:t>رسولاً</w:t>
      </w:r>
      <w:r>
        <w:rPr>
          <w:rtl/>
          <w:cs/>
          <w:lang w:val="ar_AE" w:bidi="ar_AE"/>
        </w:rPr>
        <w:t xml:space="preserve">. والرسول شخص عيّنه يسوع ليتكلّم نيابة عنه وبسلطانه. كان بولس قد رأى يسوع، وأمره يسوع أن يذهب ويخبر بالأخبار السارة المختصة به لكثيرين.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الرسول</w:t>
      </w:r>
      <w:r>
        <w:rPr>
          <w:rtl/>
          <w:cs/>
          <w:lang w:val="ar_AE" w:bidi="ar_AE"/>
        </w:rPr>
        <w:t xml:space="preserve">. إذا كنتم قد ترجمتم كلمة "رسول" في سِفر آخر من الكتاب المقدس بالفعل، استخدموا الكلمة ذاتها هنا. راجعوا قاموس الكلمات الرئيسية لمزيد من المعلومات عن كلمة </w:t>
      </w:r>
      <w:r>
        <w:rPr>
          <w:rtl/>
          <w:cs/>
          <w:lang w:val="ar_AE" w:bidi="ar_AE"/>
        </w:rPr>
        <w:t>الرسول</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يسوع </w:t>
      </w:r>
      <w:r>
        <w:rPr>
          <w:b/>
          <w:rtl/>
          <w:cs/>
          <w:lang w:val="ar_AE" w:bidi="ar_AE"/>
        </w:rPr>
        <w:t>المسيح</w:t>
      </w:r>
      <w:r>
        <w:rPr>
          <w:rtl/>
          <w:cs/>
          <w:lang w:val="ar_AE" w:bidi="ar_AE"/>
        </w:rPr>
        <w:t xml:space="preserve"> هو الذي عيّنه، أو دعاه. والمسيح هو لقب ليسوع، يُذكِّر المؤمنين بأنه المسيا، أو المخلّص والملك الذي عيّنه الله ليأتي ويخلّص شعبه من عواقب خطاياهم ويؤسس ملكوت الله. </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المسيح</w:t>
      </w:r>
      <w:r>
        <w:rPr>
          <w:rtl/>
          <w:cs/>
          <w:lang w:val="ar_AE" w:bidi="ar_AE"/>
        </w:rPr>
        <w:t xml:space="preserve">. إذا ترجمتم كلمة "المسيح" في سِفر آخر من الكتاب المقدس، استخدموا الكلمة ذاتها هنا. راجعوا قاموس الكلمات الرئيسية لمزيد من المعلومات عن </w:t>
      </w:r>
      <w:r>
        <w:rPr>
          <w:rtl/>
          <w:cs/>
          <w:lang w:val="ar_AE" w:bidi="ar_AE"/>
        </w:rPr>
        <w:t>المسيح</w:t>
      </w:r>
      <w:r>
        <w:rPr>
          <w:rtl/>
          <w:cs/>
          <w:lang w:val="ar_AE" w:bidi="ar_AE"/>
        </w:rPr>
        <w:t>. أوقفوا سماع هذا التسجيل الصوتي هنا.</w:t>
      </w:r>
    </w:p>
    <w:p>
      <w:pPr>
        <w:bidi/>
      </w:pPr>
      <w:r>
        <w:rPr>
          <w:rtl/>
          <w:cs/>
          <w:lang w:val="ar_AE" w:bidi="ar_AE"/>
        </w:rPr>
      </w:r>
      <w:r>
        <w:rPr>
          <w:rtl/>
          <w:cs/>
          <w:lang w:val="ar_AE" w:bidi="ar_AE"/>
        </w:rPr>
        <w:t xml:space="preserve">لقد </w:t>
      </w:r>
      <w:r>
        <w:rPr>
          <w:b/>
          <w:rtl/>
          <w:cs/>
          <w:lang w:val="ar_AE" w:bidi="ar_AE"/>
        </w:rPr>
        <w:t>دعا</w:t>
      </w:r>
      <w:r>
        <w:rPr>
          <w:rtl/>
          <w:cs/>
          <w:lang w:val="ar_AE" w:bidi="ar_AE"/>
        </w:rPr>
        <w:t xml:space="preserve"> المسيح بولس، أو عيَّنه. عندما يدعو شخص ما شخصًا آخر، فهو يدعو ذلك الشخص أو ينادي بصوت عال. في هذا المقطع، يدعو المسيح بولس ويختاره ليكون رسوله.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مدعو</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إنه يكتب إلى </w:t>
      </w:r>
      <w:r>
        <w:rPr>
          <w:b/>
          <w:rtl/>
          <w:cs/>
          <w:lang w:val="ar_AE" w:bidi="ar_AE"/>
        </w:rPr>
        <w:t>كنيسة</w:t>
      </w:r>
      <w:r>
        <w:rPr>
          <w:rtl/>
          <w:cs/>
          <w:lang w:val="ar_AE" w:bidi="ar_AE"/>
        </w:rPr>
        <w:t xml:space="preserve"> الله في كورنثوس. لا يستخدم كُتّاب الكتاب المقدس كلمة الكنيسة أبدًا للإشارة إلى المبنى. بل إن الكنيسة في الكتاب المقدس هي جماعة من الناس الذين يؤمنون بيسوع. وأحيانًا يستخدم بولس كلمة "كنيسة" في هذه الرسالة للإشارة إلى مجموعة من المؤمنين في مكان معين، وأحيانًا يستخدم كلمة "كنيسة" للإشارة إلى جميع المؤمنين بيوع في كل الأرض. </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كنيسة</w:t>
      </w:r>
      <w:r>
        <w:rPr>
          <w:rtl/>
          <w:cs/>
          <w:lang w:val="ar_AE" w:bidi="ar_AE"/>
        </w:rPr>
        <w:t xml:space="preserve">. إذا كنتم قد ترجمتم كلمة "كنيسة" في سِفر آخر من الكتاب المقدس، استخدموا الكلمة ذاتها هنا. راجعوا قاموس الكلمات الرئيسية لمزيد من المعلومات عن </w:t>
      </w:r>
      <w:r>
        <w:rPr>
          <w:rtl/>
          <w:cs/>
          <w:lang w:val="ar_AE" w:bidi="ar_AE"/>
        </w:rPr>
        <w:t>الكنيسة</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الناس في كنيسة كورنثوس </w:t>
      </w:r>
      <w:r>
        <w:rPr>
          <w:b/>
          <w:rtl/>
          <w:cs/>
          <w:lang w:val="ar_AE" w:bidi="ar_AE"/>
        </w:rPr>
        <w:t>مُقَدَّسين</w:t>
      </w:r>
      <w:r>
        <w:rPr>
          <w:rtl/>
          <w:cs/>
          <w:lang w:val="ar_AE" w:bidi="ar_AE"/>
        </w:rPr>
        <w:t xml:space="preserve">، وأن الله يدعوهم ليكونوا </w:t>
      </w:r>
      <w:r>
        <w:rPr>
          <w:b/>
          <w:rtl/>
          <w:cs/>
          <w:lang w:val="ar_AE" w:bidi="ar_AE"/>
        </w:rPr>
        <w:t>قديسيه</w:t>
      </w:r>
      <w:r>
        <w:rPr>
          <w:rtl/>
          <w:cs/>
          <w:lang w:val="ar_AE" w:bidi="ar_AE"/>
        </w:rPr>
        <w:t xml:space="preserve">، أي الذين دعاهم الله ليكونوا مُقَدَّسين له، أو مخصصين. والقديسون هم لله، لأنهم يتبعون يسوع. ويسوع يُقدِّس الناس عندما يجعلهم مُقَدَّسين، أو عندما يدعوهم شعبه الخاص. وشعب الله الخاص يتبعون الله، ولهذا السبب يريدون أن يتصرفوا بطريقة تُرضي الله.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يُقدّس</w:t>
      </w:r>
      <w:r>
        <w:rPr>
          <w:rtl/>
          <w:cs/>
          <w:lang w:val="ar_AE" w:bidi="ar_AE"/>
        </w:rPr>
        <w:t xml:space="preserve">. إذا كنتم قد ترجمتم كلمة "يُقدّس" في سِفر آخر من الكتاب المقدس، استخدموا الكلمة ذاتها هنا. راجعوا كلمة </w:t>
      </w:r>
      <w:r>
        <w:rPr>
          <w:rtl/>
          <w:cs/>
          <w:lang w:val="ar_AE" w:bidi="ar_AE"/>
        </w:rPr>
        <w:t>تقديس</w:t>
      </w:r>
      <w:r>
        <w:rPr>
          <w:rtl/>
          <w:cs/>
          <w:lang w:val="ar_AE" w:bidi="ar_AE"/>
        </w:rPr>
        <w:t xml:space="preserve"> في قاموس الكلمات الرئيسية لمزيد من المعلومات عن التقديس. أوقفوا سماع هذا التسجيل الصوتي هنا.</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القديسين</w:t>
      </w:r>
      <w:r>
        <w:rPr>
          <w:rtl/>
          <w:cs/>
          <w:lang w:val="ar_AE" w:bidi="ar_AE"/>
        </w:rPr>
        <w:t xml:space="preserve"> أو المُقَدَّسين. إذا كنتم قد ترجمتم كلمة "قديسين أو مُقَدَّسين" في سِفر آخر من الكتاب المقدس، استخدموا الكلمات ذاتها هنا. راجعوا قاموس الكلمات الرئيسية لمزيد من المعلومات عن كلمة </w:t>
      </w:r>
      <w:r>
        <w:rPr>
          <w:rtl/>
          <w:cs/>
          <w:lang w:val="ar_AE" w:bidi="ar_AE"/>
        </w:rPr>
        <w:t>قديسين</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الناس في كنيسة كورنثوس يدعون باسم </w:t>
      </w:r>
      <w:r>
        <w:rPr>
          <w:b/>
          <w:rtl/>
          <w:cs/>
          <w:lang w:val="ar_AE" w:bidi="ar_AE"/>
        </w:rPr>
        <w:t>الرب</w:t>
      </w:r>
      <w:r>
        <w:rPr>
          <w:rtl/>
          <w:cs/>
          <w:lang w:val="ar_AE" w:bidi="ar_AE"/>
        </w:rPr>
        <w:t xml:space="preserve"> يسوع المسيح. "الرب" هو لقب ليسوع يعني أنه سيدنا الذي له كل سلطان علينا. ونحن نتبع ما يقول لنا يسوع أن نفعله.</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الرب</w:t>
      </w:r>
      <w:r>
        <w:rPr>
          <w:rtl/>
          <w:cs/>
          <w:lang w:val="ar_AE" w:bidi="ar_AE"/>
        </w:rPr>
        <w:t xml:space="preserve">. إذا كنتم قد ترجمتم كلمة "الرب" في سِفر آخر من الكتاب المقدس، استخدموا الكلمة ذاتها هنا. راجعوا قاموس الكلمات الرئيسية لمزيد من المعلومات عن كلمة </w:t>
      </w:r>
      <w:r>
        <w:rPr>
          <w:rtl/>
          <w:cs/>
          <w:lang w:val="ar_AE" w:bidi="ar_AE"/>
        </w:rPr>
        <w:t>الرب</w:t>
      </w:r>
      <w:r>
        <w:rPr>
          <w:rtl/>
          <w:cs/>
          <w:lang w:val="ar_AE" w:bidi="ar_AE"/>
        </w:rPr>
        <w:t>. أوقفوا سماع هذا التسجيل الصوتي هنا.</w:t>
      </w:r>
    </w:p>
    <w:p>
      <w:pPr>
        <w:bidi/>
      </w:pPr>
      <w:r>
        <w:rPr>
          <w:rtl/>
          <w:cs/>
          <w:lang w:val="ar_AE" w:bidi="ar_AE"/>
        </w:rPr>
      </w:r>
      <w:r>
        <w:rPr>
          <w:rtl/>
          <w:cs/>
          <w:lang w:val="ar_AE" w:bidi="ar_AE"/>
        </w:rPr>
        <w:t>يحيّي بولس الناس في كنيسة كورنثوس بكلمات "</w:t>
      </w:r>
      <w:r>
        <w:rPr>
          <w:b/>
          <w:rtl/>
          <w:cs/>
          <w:lang w:val="ar_AE" w:bidi="ar_AE"/>
        </w:rPr>
        <w:t>نعمة</w:t>
      </w:r>
      <w:r>
        <w:rPr>
          <w:rtl/>
          <w:cs/>
          <w:lang w:val="ar_AE" w:bidi="ar_AE"/>
        </w:rPr>
        <w:t xml:space="preserve"> </w:t>
      </w:r>
      <w:r>
        <w:rPr>
          <w:b/>
          <w:rtl/>
          <w:cs/>
          <w:lang w:val="ar_AE" w:bidi="ar_AE"/>
        </w:rPr>
        <w:t>وسلام</w:t>
      </w:r>
      <w:r>
        <w:rPr>
          <w:rtl/>
          <w:cs/>
          <w:lang w:val="ar_AE" w:bidi="ar_AE"/>
        </w:rPr>
        <w:t xml:space="preserve">". ويذكِّر بولس المؤمنين بأن الله يعطيهم نعمة، أي أنه لطفًا معهم مع أنهم لا يستحقونها. ويعطهم الله السلام، أو يعطيهم انسجام مع نفسه ومع بعضهم البعض.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xml:space="preserve">. إذا ترجمتم كلمة "نعمة" و"سلام" في سِفر آخر من الكتاب المقدس، استخدموا الكلمات ذاتها هنا. راجعوا قاموس الكلمات الرئيسية لمزيد من المعلومات عن </w:t>
      </w:r>
      <w:r>
        <w:rPr>
          <w:rtl/>
          <w:cs/>
          <w:lang w:val="ar_AE" w:bidi="ar_AE"/>
        </w:rPr>
        <w:t>النعمة</w:t>
      </w:r>
      <w:r>
        <w:rPr>
          <w:rtl/>
          <w:cs/>
          <w:lang w:val="ar_AE" w:bidi="ar_AE"/>
        </w:rPr>
        <w:t xml:space="preserve"> و</w:t>
      </w:r>
      <w:r>
        <w:rPr>
          <w:rtl/>
          <w:cs/>
          <w:lang w:val="ar_AE" w:bidi="ar_AE"/>
        </w:rPr>
        <w:t>السلام</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الله أعطى الناس في كنيسة كورنثوس كل </w:t>
      </w:r>
      <w:r>
        <w:rPr>
          <w:b/>
          <w:rtl/>
          <w:cs/>
          <w:lang w:val="ar_AE" w:bidi="ar_AE"/>
        </w:rPr>
        <w:t>المعرفة</w:t>
      </w:r>
      <w:r>
        <w:rPr>
          <w:rtl/>
          <w:cs/>
          <w:lang w:val="ar_AE" w:bidi="ar_AE"/>
        </w:rPr>
        <w:t xml:space="preserve">. إذ يقول إن الله أعطاهم جميع أنواع المعلومات المختصة بالله وكيفية عمل روحه في العالم.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المعرفة</w:t>
      </w:r>
      <w:r>
        <w:rPr>
          <w:rtl/>
          <w:cs/>
          <w:lang w:val="ar_AE" w:bidi="ar_AE"/>
        </w:rPr>
        <w:t>. إذا كنتم قد ترجمتم هذا النوع من المعرفة في سِفر آخر من الكتاب المقدس، استخدموا الكلمة ذاتها هنا. أوقفوا سماع هذا التسجيل الصوتي هنا.</w:t>
      </w:r>
    </w:p>
    <w:p>
      <w:pPr>
        <w:bidi/>
      </w:pPr>
      <w:r>
        <w:rPr>
          <w:rtl/>
          <w:cs/>
          <w:lang w:val="ar_AE" w:bidi="ar_AE"/>
        </w:rPr>
      </w:r>
      <w:r>
        <w:rPr>
          <w:rtl/>
          <w:cs/>
          <w:lang w:val="ar_AE" w:bidi="ar_AE"/>
        </w:rPr>
        <w:t xml:space="preserve">لقد أعطى الله المؤمنين في كورنثوس القدرة على التكلّم بلباقة ومعرفة أشياء كثيرة عن الله. وهذه الحقيقة تؤكد أن الرسالة، أو </w:t>
      </w:r>
      <w:r>
        <w:rPr>
          <w:b/>
          <w:rtl/>
          <w:cs/>
          <w:lang w:val="ar_AE" w:bidi="ar_AE"/>
        </w:rPr>
        <w:t>الشهادة</w:t>
      </w:r>
      <w:r>
        <w:rPr>
          <w:rtl/>
          <w:cs/>
          <w:lang w:val="ar_AE" w:bidi="ar_AE"/>
        </w:rPr>
        <w:t xml:space="preserve"> المختصة بالمسيح، كانت صحيحة. عندما يُدلي شخص بشهادة، فإنه يُعلن الحق المختص بشيء ما. وكانت العطايا التي أعطاها الله للمؤمنين في كورنثوس بمثابة شهادة تثبت أن الرسالة المختصة بالمسيح هي الحق بالفعل.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الشهادة</w:t>
      </w:r>
      <w:r>
        <w:rPr>
          <w:rtl/>
          <w:cs/>
          <w:lang w:val="ar_AE" w:bidi="ar_AE"/>
        </w:rPr>
        <w:t xml:space="preserve">. إذا كنتم قد ترجمتم كلمة "الشهادة" في سِفر آخر من الكتاب المقدس، استخدموا الكلمة ذاتها هنا. راجعوا قاموس الكلمات الرئيسية لمزيد من المعلومات عن </w:t>
      </w:r>
      <w:r>
        <w:rPr>
          <w:rtl/>
          <w:cs/>
          <w:lang w:val="ar_AE" w:bidi="ar_AE"/>
        </w:rPr>
        <w:t>الشهادة</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الله أعطى الناس في كنيسة كورنثوس كل </w:t>
      </w:r>
      <w:r>
        <w:rPr>
          <w:b/>
          <w:rtl/>
          <w:cs/>
          <w:lang w:val="ar_AE" w:bidi="ar_AE"/>
        </w:rPr>
        <w:t>عطية روحية</w:t>
      </w:r>
      <w:r>
        <w:rPr>
          <w:rtl/>
          <w:cs/>
          <w:lang w:val="ar_AE" w:bidi="ar_AE"/>
        </w:rPr>
        <w:t xml:space="preserve"> وهم ينتظرون </w:t>
      </w:r>
      <w:r>
        <w:rPr>
          <w:b/>
          <w:rtl/>
          <w:cs/>
          <w:lang w:val="ar_AE" w:bidi="ar_AE"/>
        </w:rPr>
        <w:t>إعلان</w:t>
      </w:r>
      <w:r>
        <w:rPr>
          <w:rtl/>
          <w:cs/>
          <w:lang w:val="ar_AE" w:bidi="ar_AE"/>
        </w:rPr>
        <w:t xml:space="preserve"> الله التام والنهائي لربنا يسوع المسيح. وتسمح هذه العطايا الروحية، أي العطايا التي يعطيها لنا روح الله، للبشر أن يعملوا أعمال الله وأن يكون لهم شخصية الله. وسيعطينا الله إعلانًا عن هوية يسوع الفعلية. والإعلان يشبه النبوة. عندما يعطي الله إعلانًا، فإنه يعطينا معرفة خاصة قد تكون مفاجئة، أو رائعة جدًا، أو لا يعرفها سوى القليل من الناس.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العطايا الروحية</w:t>
      </w:r>
      <w:r>
        <w:rPr>
          <w:rtl/>
          <w:cs/>
          <w:lang w:val="ar_AE" w:bidi="ar_AE"/>
        </w:rPr>
        <w:t xml:space="preserve"> </w:t>
      </w:r>
      <w:r>
        <w:rPr>
          <w:b/>
          <w:rtl/>
          <w:cs/>
          <w:lang w:val="ar_AE" w:bidi="ar_AE"/>
        </w:rPr>
        <w:t>والإعلان</w:t>
      </w:r>
      <w:r>
        <w:rPr>
          <w:rtl/>
          <w:cs/>
          <w:lang w:val="ar_AE" w:bidi="ar_AE"/>
        </w:rPr>
        <w:t xml:space="preserve">. ناقشوا كيف ستترجمون الفكرة التي مفادها أن المؤمنين في كورنثوس لم يفتقروا إلى -أي كان عندهم كل- المواهب الروحية لمساعدتهم وهم ينتظرون أن يعلن الله كل شيء عن ربنا يسوع المسيح. إذا كنتم قد ترجمتم "العطايا الروحية" أو "الإعلان" في سِفر آخر من الكتاب المقدس، استخدموا الكلمات ذاتها هنا. </w:t>
      </w:r>
      <w:r>
        <w:rPr>
          <w:b/>
          <w:rtl/>
          <w:cs/>
          <w:lang w:val="ar_AE" w:bidi="ar_AE"/>
        </w:rPr>
        <w:t>العطايا</w:t>
      </w:r>
      <w:r>
        <w:rPr>
          <w:rtl/>
          <w:cs/>
          <w:lang w:val="ar_AE" w:bidi="ar_AE"/>
        </w:rPr>
        <w:t xml:space="preserve"> </w:t>
      </w:r>
      <w:r>
        <w:rPr>
          <w:b/>
          <w:rtl/>
          <w:cs/>
          <w:lang w:val="ar_AE" w:bidi="ar_AE"/>
        </w:rPr>
        <w:t>والإعلان</w:t>
      </w:r>
      <w:r>
        <w:rPr>
          <w:rtl/>
          <w:cs/>
          <w:lang w:val="ar_AE" w:bidi="ar_AE"/>
        </w:rPr>
        <w:t xml:space="preserve"> موجودتان في قاموس الكلمات الرئيسية. أوقفوا سماع هذا التسجيل الصوتي هنا.</w:t>
      </w:r>
    </w:p>
    <w:p>
      <w:pPr>
        <w:bidi/>
      </w:pPr>
      <w:r>
        <w:rPr>
          <w:rtl/>
          <w:cs/>
          <w:lang w:val="ar_AE" w:bidi="ar_AE"/>
        </w:rPr>
      </w:r>
      <w:r>
        <w:rPr>
          <w:rtl/>
          <w:cs/>
          <w:lang w:val="ar_AE" w:bidi="ar_AE"/>
        </w:rPr>
        <w:t xml:space="preserve">ويقول بولس إن الله سيجعل الناس في كنيسة كورنثوس بلا لوم، أو بلا ذنب. وهذا يعني أنهم سيستمروا في الثقة بيسوع ويتبعونه. </w:t>
      </w:r>
    </w:p>
    <w:p>
      <w:pPr>
        <w:bidi/>
      </w:pPr>
      <w:r>
        <w:rPr>
          <w:rtl/>
          <w:cs/>
          <w:lang w:val="ar_AE" w:bidi="ar_AE"/>
        </w:rPr>
      </w:r>
      <w:r>
        <w:rPr>
          <w:rtl/>
          <w:cs/>
          <w:lang w:val="ar_AE" w:bidi="ar_AE"/>
        </w:rPr>
        <w:t xml:space="preserve">الله </w:t>
      </w:r>
      <w:r>
        <w:rPr>
          <w:b/>
          <w:rtl/>
          <w:cs/>
          <w:lang w:val="ar_AE" w:bidi="ar_AE"/>
        </w:rPr>
        <w:t>أمينٌ</w:t>
      </w:r>
      <w:r>
        <w:rPr>
          <w:rtl/>
          <w:cs/>
          <w:lang w:val="ar_AE" w:bidi="ar_AE"/>
        </w:rPr>
        <w:t xml:space="preserve"> في أن يُبقينا في </w:t>
      </w:r>
      <w:r>
        <w:rPr>
          <w:b/>
          <w:rtl/>
          <w:cs/>
          <w:lang w:val="ar_AE" w:bidi="ar_AE"/>
        </w:rPr>
        <w:t>الشركة</w:t>
      </w:r>
      <w:r>
        <w:rPr>
          <w:rtl/>
          <w:cs/>
          <w:lang w:val="ar_AE" w:bidi="ar_AE"/>
        </w:rPr>
        <w:t xml:space="preserve">مع ابنه يسوع. أي إنه سيستمر في فعل جميع ما قال إنه سيفعله. وسيوحدنا الله بابنه يسوع.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أمين</w:t>
      </w:r>
      <w:r>
        <w:rPr>
          <w:rtl/>
          <w:cs/>
          <w:lang w:val="ar_AE" w:bidi="ar_AE"/>
        </w:rPr>
        <w:t xml:space="preserve"> </w:t>
      </w:r>
      <w:r>
        <w:rPr>
          <w:b/>
          <w:rtl/>
          <w:cs/>
          <w:lang w:val="ar_AE" w:bidi="ar_AE"/>
        </w:rPr>
        <w:t>والشركة</w:t>
      </w:r>
      <w:r>
        <w:rPr>
          <w:rtl/>
          <w:cs/>
          <w:lang w:val="ar_AE" w:bidi="ar_AE"/>
        </w:rPr>
        <w:t>. إذا كنتم قد ترجمتم كلمة "أمينًا" و"الشركة" في سفر آخر من الكتاب المقدس، استخدموا الكلمات ذاتها هنا. أوقفوا سماع هذا التسجيل الصوتي هنا.</w:t>
      </w:r>
    </w:p>
    <w:p>
      <w:pPr>
        <w:bidi/>
      </w:pPr>
      <w:r>
        <w:rPr>
          <w:rtl/>
          <w:cs/>
          <w:lang w:val="ar_AE" w:bidi="ar_AE"/>
        </w:rPr>
      </w:r>
      <w:r>
        <w:rPr>
          <w:rtl/>
          <w:cs/>
          <w:lang w:val="ar_AE" w:bidi="ar_AE"/>
        </w:rPr>
        <w:t xml:space="preserve">توقّفوا هنا وناقشوا الكلمة أو العبارة التي ستستخدمونها للإشارة إلى ابنه يسوع. فيسوع هو </w:t>
      </w:r>
      <w:r>
        <w:rPr>
          <w:b/>
          <w:rtl/>
          <w:cs/>
          <w:lang w:val="ar_AE" w:bidi="ar_AE"/>
        </w:rPr>
        <w:t>ابن الله</w:t>
      </w:r>
      <w:r>
        <w:rPr>
          <w:rtl/>
          <w:cs/>
          <w:lang w:val="ar_AE" w:bidi="ar_AE"/>
        </w:rPr>
        <w:t xml:space="preserve">. إذا كنتم قد ترجمتم كلمة "ابن الله" في سِفر آخر من الكتاب المقدس، استخدموا العبارة ذاتها هنا. راجعوا قاموس الكلمات الرئيسية لمزيد من المعلومات عن </w:t>
      </w:r>
      <w:r>
        <w:rPr>
          <w:rtl/>
          <w:cs/>
          <w:lang w:val="ar_AE" w:bidi="ar_AE"/>
        </w:rPr>
        <w:t>ابن الله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1:10–17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1: 10–17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1: 10–17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1: 10–17 من الترجمة الأسهل للفهم. </w:t>
      </w:r>
    </w:p>
    <w:p>
      <w:pPr>
        <w:bidi/>
      </w:pPr>
      <w:r>
        <w:rPr>
          <w:rtl/>
          <w:cs/>
          <w:lang w:val="ar_AE" w:bidi="ar_AE"/>
        </w:rPr>
      </w:r>
      <w:r>
        <w:rPr>
          <w:rtl/>
          <w:cs/>
          <w:lang w:val="ar_AE" w:bidi="ar_AE"/>
        </w:rPr>
        <w:t xml:space="preserve">يبدأ بولس الجزء الأخير من رسالته بمقدمة قصيرة. حيث ذكَّر بولس المؤمنين أنهم متحدون -أي إنهم واحد- تحت سلطان الله، وليس تحت سلطان القادة المختلفين من البشر. كما ذكَّر بولس الكنيسة أيضًا بأن الله يعطيهم مواهب روحية، بما في ذلك مواهب الخطاب الجميل والمليء بالمعرفة. ولأن الله يعطي هذه العطايا، فلا ينبغي للمؤمنين أن يكونوا فخورين بل شاكرين. </w:t>
      </w:r>
    </w:p>
    <w:p>
      <w:pPr>
        <w:bidi/>
      </w:pPr>
      <w:r>
        <w:rPr>
          <w:rtl/>
          <w:cs/>
          <w:lang w:val="ar_AE" w:bidi="ar_AE"/>
        </w:rPr>
      </w:r>
      <w:r>
        <w:rPr>
          <w:rtl/>
          <w:cs/>
          <w:lang w:val="ar_AE" w:bidi="ar_AE"/>
        </w:rPr>
        <w:t xml:space="preserve">في هذا الجزء من رسالته سيبدأ بولس في الحديث عن بعض الأشياء التي يُخطيء أهل كورنثوس بفعلها. أولًا، يُخبر بولس المؤمنين عن السبب الذي يجعله من اللازم عليهم أن يتوقفوا عن الانقسام لاتباع قادة مختلفين من البشر. ثانيًا، يبدأ بتذكير المؤمنين بأن قوة الإنجيل ليست في الكلمات التي تبدو حكيمة، بل في المسيح نفسه. </w:t>
      </w:r>
    </w:p>
    <w:p>
      <w:pPr>
        <w:bidi/>
      </w:pPr>
      <w:r>
        <w:rPr>
          <w:rtl/>
          <w:cs/>
          <w:lang w:val="ar_AE" w:bidi="ar_AE"/>
        </w:rPr>
      </w:r>
      <w:r>
        <w:rPr>
          <w:rtl/>
          <w:cs/>
          <w:lang w:val="ar_AE" w:bidi="ar_AE"/>
        </w:rPr>
        <w:t xml:space="preserve">يبدأ بولس بحث المؤمنين بشدة أن يتفقوا مع بعضهم البعض، وأن يتوقفوا عن الانقسام ليتبعوا قادة مختلفين وأفكار مختلفة. ويطلب منهم أن يتحدوا، أو يتفقوا فيما يفكّرون به. ولا يقصد بولس أن على الجميع أن يفكروا في الشيء نفسه تمامًا في كل موضوع. لكن ما يقوله بولس هو أن المؤمنين يجب أن يتفقوا على الحقائق الأساسية لإنجيل المسيح وموته على الصليب. </w:t>
      </w:r>
    </w:p>
    <w:p>
      <w:pPr>
        <w:bidi/>
      </w:pPr>
      <w:r>
        <w:rPr>
          <w:rtl/>
          <w:cs/>
          <w:lang w:val="ar_AE" w:bidi="ar_AE"/>
        </w:rPr>
      </w:r>
      <w:r>
        <w:rPr>
          <w:rtl/>
          <w:cs/>
          <w:lang w:val="ar_AE" w:bidi="ar_AE"/>
        </w:rPr>
        <w:t>توقّفوا هنا وناقشوا هذا السؤال معًا: في مجتمعكم، ما هي بعض الأمور المهمة التي يمكن لمعظم الناس الاتفاق عليها، مثل التقاليد، أو المعتقدات الدينية، أو الشرائع؟ ما بعض الأشياء التي يختلف عليها الكثيرون؟ ما هي الأشياء الأكثر أهمية التي يجب الاتفاق عليها حتى يعيش الناس معًا ويعملون معًا بشكل جيد؟ أوقفوا سماع هذا التسجيل الصوتي هنا.</w:t>
      </w:r>
    </w:p>
    <w:p>
      <w:pPr>
        <w:bidi/>
      </w:pPr>
      <w:r>
        <w:rPr>
          <w:rtl/>
          <w:cs/>
          <w:lang w:val="ar_AE" w:bidi="ar_AE"/>
        </w:rPr>
      </w:r>
      <w:r>
        <w:rPr>
          <w:rtl/>
          <w:cs/>
          <w:lang w:val="ar_AE" w:bidi="ar_AE"/>
        </w:rPr>
        <w:t xml:space="preserve">ويشرح بولس الآن كيف إنه سمع عن أناس يقسمون الكنيسة. ويقول بولس إن بيت خلوي أخبروه أن الناس في الكنيسة يتشاجرون. ولا نعرف من هي خلوي لأننا لا نسمع عنها في أي مكان آخر في الكتاب المقدس. لكن بسبب الطريقة التي يتحدث بها بولس عن خلوي، فإننا لا نعتقد أن أهل بيتها كانوا جزءًا من كنيسة كورنثوس، لكن ربما سافروا إلى كورنثوس وأخبروا بولس لاحقًا بما رأوه يحدث هناك. </w:t>
      </w:r>
    </w:p>
    <w:p>
      <w:pPr>
        <w:bidi/>
      </w:pPr>
      <w:r>
        <w:rPr>
          <w:rtl/>
          <w:cs/>
          <w:lang w:val="ar_AE" w:bidi="ar_AE"/>
        </w:rPr>
      </w:r>
      <w:r>
        <w:rPr>
          <w:rtl/>
          <w:cs/>
          <w:lang w:val="ar_AE" w:bidi="ar_AE"/>
        </w:rPr>
        <w:t xml:space="preserve">ويشرح بولس الآن ما يقصده بكلمة "يتخاصمون". ويقول بولس إن كل شخص يقول: "أنا لبولس:، أو "أنا لأبولس"، أو "أنا لصفا"، أو "أنا للمسيح". ومن الطريقة التي يكتب بها بولس هذا، لا نعرف إذا كان يقصد أن كل شخص في الكنيسة يستخدم هذه الكلمات عينها حرفيًا، أو أنه منقسم بالتساوي. لكن بولس أوضح بشكل جلي أن الذين يتخاصمون يتسببون بالانشقاق في الكنيسة ليتبعوا قادة مختلفين وأفكارًا مختلفة. ونعلم أن بولس كان أول شخص جاء إلى كورنثوس وعلم الناس بإنجيل المسيح. واستمر أبلّوس في تعليم الناس في كورنثوس بعد مغادرة بولس. وكان صفا واحدًا من تلاميذ يسوع الاثني عشر، والمعروف أيضًا باسم بطرس. ولسنا متأكدين إن كان بطرس قد زار كورنثوس، لكن مما قاله بولس يتضح إنه على الأرجح يعرف الناس في الكنيسة عن بطرس. </w:t>
      </w:r>
    </w:p>
    <w:p>
      <w:pPr>
        <w:bidi/>
      </w:pPr>
      <w:r>
        <w:rPr>
          <w:rtl/>
          <w:cs/>
          <w:lang w:val="ar_AE" w:bidi="ar_AE"/>
        </w:rPr>
      </w:r>
      <w:r>
        <w:rPr>
          <w:rtl/>
          <w:cs/>
          <w:lang w:val="ar_AE" w:bidi="ar_AE"/>
        </w:rPr>
        <w:t xml:space="preserve">ويطرح بولس الآن ثلاثة أسئلة مختلفة لا يتوقع من مؤمني كورنثوس الإجابة عنها. فيقول: "هل ينقسم المسيح؟ هل صلب بولس عنكم؟ هل اعتمدتم باسم بولس؟" والسؤال الأول: "هل ينقسم المسيح؟" يبدو أن بولس يقول إنه مثلما لن تمزق الكنيسة جسد المسيح المادي إربًا، فلا يجب أن يمزقوا الكنيسة أو يقسموها، وهي جسد المسيح الروحي. وفي السؤال الثاني: "هل صلب بولس عنكم؟" يقول بولس إن المسيح وحده هو الذي صلب من أجل المؤمنين. ويجب أن يتبعوا المسيح، لا القادة البشر أمثال بولس. وفي السؤال الثالث: "هل اعتمدتم باسم بولس؟" ويذكِّر بولس المؤمنين أنهم اعتمدوا جميعًا باسم المسيح نفسه. وعندما اعتمد الناس في ذلك الوقت، كانوا يظهرون أنهم ينتمون إلى مجموعة معينة تتبع مُعلِّم معين. لذلك إن اعتمدوا باسم المسيح، فهذا يعني أنهم ينتمون الآن إلى المسيح. وهذا يُظهر أيضًا سبب وجوب اتباعهم جميعًا للمسيح وحده بدلًا من القادة المنفصلين من البشر. </w:t>
      </w:r>
    </w:p>
    <w:p>
      <w:pPr>
        <w:bidi/>
      </w:pPr>
      <w:r>
        <w:rPr>
          <w:rtl/>
          <w:cs/>
          <w:lang w:val="ar_AE" w:bidi="ar_AE"/>
        </w:rPr>
      </w:r>
      <w:r>
        <w:rPr>
          <w:rtl/>
          <w:cs/>
          <w:lang w:val="ar_AE" w:bidi="ar_AE"/>
        </w:rPr>
        <w:t>توقّفوا هنا وناقشوا هذا السؤال معًا: احكوا قصة عن قائد مهم في المجتمع كان له عدة أشخاص يعملون لحسابه. وكيف بدأ الناس في المجتمع يستمعون إلى مختلف الأشخاص الذين يعملون لدى هذا القائد أكثر مما يستمعون إليه نفسه. أوقفوا سماع هذا التسجيل الصوتي هنا.</w:t>
      </w:r>
    </w:p>
    <w:p>
      <w:pPr>
        <w:bidi/>
      </w:pPr>
      <w:r>
        <w:rPr>
          <w:rtl/>
          <w:cs/>
          <w:lang w:val="ar_AE" w:bidi="ar_AE"/>
        </w:rPr>
      </w:r>
      <w:r>
        <w:rPr>
          <w:rtl/>
          <w:cs/>
          <w:lang w:val="ar_AE" w:bidi="ar_AE"/>
        </w:rPr>
        <w:t xml:space="preserve">ويقول بولس إنه سعيد؛ لأن الشخصين الوحيدين اللذين عمّدهما في كورنثوس كانا كريسبس وغايوس؛ لأنه بهذه الطريقة لا يمكن للناس التباهي بأن بولس قام بتعمّيدهم. ثم يكتب بولس، وكأنه تذكَّر شخصًا آخر فجأة، أنه عمد أيضًا بيت استفانوس. ثم يقول إنه لا يتذكر أنه عمَّد شخصًا آخر في كورنثوس. في الغالب، عمد بولس المؤمنين الأوائل فقط، عندما جاء إلى مدينة جديدة، ثم سمح للآخرين بأن يعمدوا المؤمنين الجدد الآخرين بعد ذلك. وفي وقت لاحق من هذه الرسالة، نعلم أن بيت استفانوس كانوا أول من أصبحوا مسيحيين في المنطقة المحيطة بكورنثوس. وعلى الأرجح كان كريسبوس رئيس المجمع في كورنثوس الذي اعتنق المسيحية في وقت مبكر من خدمة بولس هناك. كان غايوس عضوًا غنيًا في الكنيسة وكان بيته يُستخدم للاجتماعات. </w:t>
      </w:r>
    </w:p>
    <w:p>
      <w:pPr>
        <w:bidi/>
      </w:pPr>
      <w:r>
        <w:rPr>
          <w:rtl/>
          <w:cs/>
          <w:lang w:val="ar_AE" w:bidi="ar_AE"/>
        </w:rPr>
      </w:r>
      <w:r>
        <w:rPr>
          <w:rtl/>
          <w:cs/>
          <w:lang w:val="ar_AE" w:bidi="ar_AE"/>
        </w:rPr>
        <w:t xml:space="preserve">والآن يشرح بولس سبب عدم تعميده لمزيد من الناس في كورنثوس بنفسه. ويقول بولس إن المسيح لم يرسله ليعمّد، بل ليعظ بالإنجيل. لاحظوا هنا أن بولس يؤكد أن </w:t>
      </w:r>
      <w:r>
        <w:rPr>
          <w:b/>
          <w:rtl/>
          <w:cs/>
          <w:lang w:val="ar_AE" w:bidi="ar_AE"/>
        </w:rPr>
        <w:t>المسيح</w:t>
      </w:r>
      <w:r>
        <w:rPr>
          <w:rtl/>
          <w:cs/>
          <w:lang w:val="ar_AE" w:bidi="ar_AE"/>
        </w:rPr>
        <w:t xml:space="preserve"> هو الذي أرسله. ويذكِّر بولس المؤمنين بأنه مع أنه جاء إلى كورنثوس، إلا أن المسيح هو الذي أرسله. والمسيح هو الذي يجب على أهل كورنثوس اتباعه. لا يقول بولس إن المعمودية غير مهمة. لكن الغرض من المعمودية هو إظهار أن المؤمنين يتبعون المسيح وحده. وليس الغرض من المعمودية إظهار أن المؤمنين يتبعون القادة البشر الذين يقومون بالمعمودية. </w:t>
      </w:r>
    </w:p>
    <w:p>
      <w:pPr>
        <w:bidi/>
      </w:pPr>
      <w:r>
        <w:rPr>
          <w:rtl/>
          <w:cs/>
          <w:lang w:val="ar_AE" w:bidi="ar_AE"/>
        </w:rPr>
      </w:r>
      <w:r>
        <w:rPr>
          <w:rtl/>
          <w:cs/>
          <w:lang w:val="ar_AE" w:bidi="ar_AE"/>
        </w:rPr>
        <w:t>توقّفوا هنا وناقشوا هذا السؤال معًا: احكوا قصة عن قائد قال أو كتب رسالة مهمة، ثم أرسل شخصًا آخر لينقل تلك الرسالة إلى مكان آخر. احكوا كيف أن الكلمات التي في الرسالة كانت أفكار القائد الشخصية، حتى ولو نطقها الرسول. أوقفوا سماع هذا التسجيل الصوتي هنا.</w:t>
      </w:r>
    </w:p>
    <w:p>
      <w:pPr>
        <w:bidi/>
      </w:pPr>
      <w:r>
        <w:rPr>
          <w:rtl/>
          <w:cs/>
          <w:lang w:val="ar_AE" w:bidi="ar_AE"/>
        </w:rPr>
      </w:r>
      <w:r>
        <w:rPr>
          <w:rtl/>
          <w:cs/>
          <w:lang w:val="ar_AE" w:bidi="ar_AE"/>
        </w:rPr>
        <w:t>كما يقول بولس أيضًا إن المسيح لم يرسله ليكرز بكلمات الحكمة البشرية، أو الكلام البليغ. وهنا يقول إن الناس عليها أن تتبع المسيح بسبب موته على الصليب من أجلهم. موت المسيح نفسه به قوة لخلاصنا. عندما يتحدث الناس بكلمات بليغة، لا تكون لديهم القوة لخلاصنا. في الثقافة اليونانية والرومانية في كورنثوس في ذلك الوقت، كان الناس الذين يريدون أن يصبحوا قادة يتعلمون الخطابة أمام مجموعات كبيرة من الناس بكلمات تبدو حكيمة جدًا أو بليغة. لذلك توقع الناس أن يتكلم بولس بهذه الطريقة أيضًا. لكن بولس يقول إنه تكلّم ببساطة جدًا عن المسيح والإنجيل ليتَّبع الناس المسيح بدلًا من اتباع بولس.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كورنثوس الأولى 1: 10–17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حدوث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يناشد بولس أهل كورنثوس، أو يطلب منهم بشدة، أن يتوقفوا عن الانقسام إلى مجموعات مختلفة. وفي المقابل، يطلب بولس من المؤمنين أن يجتمعوا ككنيسة واحدة تتفق على الحقائق المهمة لإنجيل المسيح. </w:t>
      </w:r>
    </w:p>
    <w:p>
      <w:pPr>
        <w:bidi/>
      </w:pPr>
      <w:r>
        <w:rPr>
          <w:rtl/>
          <w:cs/>
          <w:lang w:val="ar_AE" w:bidi="ar_AE"/>
        </w:rPr>
      </w:r>
      <w:r>
        <w:rPr>
          <w:b/>
          <w:rtl/>
          <w:cs/>
          <w:lang w:val="ar_AE" w:bidi="ar_AE"/>
        </w:rPr>
        <w:t>في الجزء الثاني:</w:t>
      </w:r>
      <w:r>
        <w:rPr>
          <w:rtl/>
          <w:cs/>
          <w:lang w:val="ar_AE" w:bidi="ar_AE"/>
        </w:rPr>
        <w:t xml:space="preserve"> يقول بولس إنه سمع أن المؤمنين يتجادلون ويقولون أنهم ينتمون إلى أشخاص معينين مثل بولس أو أبلّوس أو بطرس أو المسيح. ويطرح بولس ثلاثة أسئلة لا يتوقع إجابتها من أهل كورنثوس. يفعل بولس هذا ليُظهر أن مؤمني كورنثوس لا يتصرفون بطريقة منطقية. فيسأل بولس: "هل انقسم المسيح؟ هل صُلب بولس من أجلكم؟ هل اعتمدتم باسم بولس؟" ومن الواضح إن الجواب على كل سؤال من هذه الأسئلة هو "كلا!"</w:t>
      </w:r>
    </w:p>
    <w:p>
      <w:pPr>
        <w:bidi/>
      </w:pPr>
      <w:r>
        <w:rPr>
          <w:rtl/>
          <w:cs/>
          <w:lang w:val="ar_AE" w:bidi="ar_AE"/>
        </w:rPr>
      </w:r>
      <w:r>
        <w:rPr>
          <w:b/>
          <w:rtl/>
          <w:cs/>
          <w:lang w:val="ar_AE" w:bidi="ar_AE"/>
        </w:rPr>
        <w:t>في الجزء الثالث:</w:t>
      </w:r>
      <w:r>
        <w:rPr>
          <w:rtl/>
          <w:cs/>
          <w:lang w:val="ar_AE" w:bidi="ar_AE"/>
        </w:rPr>
        <w:t xml:space="preserve"> يقول بولس إنه سعيد لأنه عمّد فقط كرسبوس وغايوس وأهل بيت استفانوس في كورنثوس. ولا يستطيع معظم الناس في كورنثوس التباهي بأن بولس عمَّدهم. ويقول بولس إن المسيح لم يرسله ليعمد الناس، بل ليكرز بإنجيل المسيح. ويقول بولس إنه لم يكرز بكلمات حكيمة حتى لا يفقد موت المسيح على الصليب قوته.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 xml:space="preserve">المؤمنون في كنيسة كورنثوس </w:t>
      </w:r>
    </w:p>
    <w:p>
      <w:pPr>
        <w:pStyle w:val="ListBullet"/>
        <w:bidi/>
        <w:spacing w:line="240" w:lineRule="auto"/>
        <w:ind w:left="720"/>
      </w:pPr>
      <w:r>
        <w:rPr>
          <w:rtl/>
          <w:cs/>
          <w:lang w:val="ar_AE" w:bidi="ar_AE"/>
        </w:rPr>
      </w:r>
      <w:r>
        <w:rPr>
          <w:rtl/>
          <w:cs/>
          <w:lang w:val="ar_AE" w:bidi="ar_AE"/>
        </w:rPr>
        <w:t xml:space="preserve">الرب يسوع المسيح </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 xml:space="preserve">قيافا أو بطرس </w:t>
      </w:r>
    </w:p>
    <w:p>
      <w:pPr>
        <w:pStyle w:val="ListBullet"/>
        <w:bidi/>
        <w:spacing w:line="240" w:lineRule="auto"/>
        <w:ind w:left="720"/>
      </w:pPr>
      <w:r>
        <w:rPr>
          <w:rtl/>
          <w:cs/>
          <w:lang w:val="ar_AE" w:bidi="ar_AE"/>
        </w:rPr>
      </w:r>
      <w:r>
        <w:rPr>
          <w:rtl/>
          <w:cs/>
          <w:lang w:val="ar_AE" w:bidi="ar_AE"/>
        </w:rPr>
        <w:t xml:space="preserve">وكريسبس وغايوس وأهل بيت استفانوس </w:t>
      </w:r>
    </w:p>
    <w:p>
      <w:pPr>
        <w:bidi/>
      </w:pPr>
      <w:r>
        <w:rPr>
          <w:rtl/>
          <w:cs/>
          <w:lang w:val="ar_AE" w:bidi="ar_AE"/>
        </w:rPr>
      </w:r>
      <w:r>
        <w:rPr>
          <w:rtl/>
          <w:cs/>
          <w:lang w:val="ar_AE" w:bidi="ar_AE"/>
        </w:rPr>
        <w:t xml:space="preserve">يبدأ بولس هذا الجزء من رسالته بدعوة المؤمنين في كورنثوس: "الإخوة والأخوات". كما يناشدهم أو يطلب منهم بقوة أن يفعلوا شيئًا، مستخدمًا العبارة: "باسم ربنا يسوع المسيح". وتُذكِّر هذه الكلمات الخاصة المؤمنين بعلاقتهم الوثيقة ببولس، كما تُظهر أيضًا أنه يقدم طلبًا رسميًا مستخدمًا سلطانه الذي أخذه من الله أبيهم. </w:t>
      </w:r>
    </w:p>
    <w:p>
      <w:pPr>
        <w:bidi/>
      </w:pPr>
      <w:r>
        <w:rPr>
          <w:rtl/>
          <w:cs/>
          <w:lang w:val="ar_AE" w:bidi="ar_AE"/>
        </w:rPr>
      </w:r>
      <w:r>
        <w:rPr>
          <w:rtl/>
          <w:cs/>
          <w:lang w:val="ar_AE" w:bidi="ar_AE"/>
        </w:rPr>
        <w:t xml:space="preserve">ويطلب بولس من المؤمنين على وجه التحديد أن يتفقوا بعضهم مع بعض. فيقول بولس ألا يتخاصموا، بل أن يكونوا متحدين في طريقة تفكيرهم وفي كلامهم. لا يقول بولس إنه على المؤمنين أن يكونوا متماثلين في كل شيء، لكنه يريد أن يكون لهم نفس الأفكار والأهداف في تبعية المسيح. </w:t>
      </w:r>
    </w:p>
    <w:p>
      <w:pPr>
        <w:bidi/>
      </w:pPr>
      <w:r>
        <w:rPr>
          <w:rtl/>
          <w:cs/>
          <w:lang w:val="ar_AE" w:bidi="ar_AE"/>
        </w:rPr>
      </w:r>
      <w:r>
        <w:rPr>
          <w:rtl/>
          <w:cs/>
          <w:lang w:val="ar_AE" w:bidi="ar_AE"/>
        </w:rPr>
        <w:t>توقّفوا هنا وناقشوا هذا السؤال معًا: كيف ستوضحون في ترجمتكم أن بولس يدعو لاتحاد المؤمنين، أو وجودهم معًا كشخص واحد في طريقة حديثهم عن المسيح وفي تبعيتهم له؟ إذا لزم الأمر، أشيروا إلى محادثتكم في النص الثاني لمعرفة الكلمات التي استخدمتموها لوصف اتفاق الناس وعملهم معًا. أوقفوا سماع هذا التسجيل الصوتي هنا.</w:t>
      </w:r>
    </w:p>
    <w:p>
      <w:pPr>
        <w:bidi/>
      </w:pPr>
      <w:r>
        <w:rPr>
          <w:rtl/>
          <w:cs/>
          <w:lang w:val="ar_AE" w:bidi="ar_AE"/>
        </w:rPr>
      </w:r>
      <w:r>
        <w:rPr>
          <w:rtl/>
          <w:cs/>
          <w:lang w:val="ar_AE" w:bidi="ar_AE"/>
        </w:rPr>
        <w:t>يبدأ بولس الجزء الثاني بكلمة معينة. في اللغة الأصلية، يستخدم بولس كلمة ليُظهر أن ما يوشك أن يقوله هو بسبب ما قاله للتو. فيقول بولس إن الناس من أهل بيت خلوي أخبروه كيف كان المؤمنون في كورنثوس يتشاجرون. وأهل البيت هو كل من يسكن في بيت شخص ما.</w:t>
      </w:r>
    </w:p>
    <w:p>
      <w:pPr>
        <w:bidi/>
      </w:pPr>
      <w:r>
        <w:rPr>
          <w:rtl/>
          <w:cs/>
          <w:lang w:val="ar_AE" w:bidi="ar_AE"/>
        </w:rPr>
      </w:r>
      <w:r>
        <w:rPr>
          <w:rtl/>
          <w:cs/>
          <w:lang w:val="ar_AE" w:bidi="ar_AE"/>
        </w:rPr>
        <w:t xml:space="preserve">حيث أخبره أهل بيت خلوي أن الكورنثوسين يقولون أشياء مثل: "أنا لبولس"، أو "أنا لأبلُّوس"، أو "أنا لصفا"، أو "أنا للمسيح". وفي اللغة الأصلية، تعني هذه المجموعات أنها تنتمي إلى كل واحد من هؤلاء الرجال. تذكّروا أن هذا ما يقوله بولس عما قاله له أهل بيت خلوي. ولا نعرف إذا كان بولس يقصد أن الجميع استخدموا هذه الكلمات عينها. وربما يقصد بولس أن هذه هي نوعية الأشياء التي يقولها الناس. وفي اللغة الأصلية يُشدد بولس على ضمير المتكلم "أنا" في كل من هذه العبارات. وبدلًا من السلوك بصفتهم شعبًا واحدًا، يُبيّن بولس أن كل شخص يحاول جعل الفرد يبدو أكثر أهمية من الآخرين. يُظهر بولس كيف أن كل شخص لا يجعل المسيح الأولوية القصوى. </w:t>
      </w:r>
    </w:p>
    <w:p>
      <w:pPr>
        <w:bidi/>
      </w:pPr>
      <w:r>
        <w:rPr>
          <w:rtl/>
          <w:cs/>
          <w:lang w:val="ar_AE" w:bidi="ar_AE"/>
        </w:rPr>
      </w:r>
      <w:r>
        <w:rPr>
          <w:rtl/>
          <w:cs/>
          <w:lang w:val="ar_AE" w:bidi="ar_AE"/>
        </w:rPr>
        <w:t>توقّفوا هنا وناقشوا هذا السؤال معًا: كيف ستوضحون في ترجمتكم أن بولس يُبيّن كيف يتفاخر المؤمنون بكلماتهم؟ كيف ستوضحون أن كل شخص يحاول أن يبدو أكثر أهمية من الآخرين؟ أوقفوا سماع هذا التسجيل الصوتي هنا.</w:t>
      </w:r>
    </w:p>
    <w:p>
      <w:pPr>
        <w:bidi/>
      </w:pPr>
      <w:r>
        <w:rPr>
          <w:rtl/>
          <w:cs/>
          <w:lang w:val="ar_AE" w:bidi="ar_AE"/>
        </w:rPr>
      </w:r>
      <w:r>
        <w:rPr>
          <w:rtl/>
          <w:cs/>
          <w:lang w:val="ar_AE" w:bidi="ar_AE"/>
        </w:rPr>
        <w:t xml:space="preserve">ويطرح بولس الآن ثلاثة أسئلة مختلفة لا يتوقع من مؤمني كورنثوس الإجابة عليها. فيقول: "هل يُنقسم المسيح؟ هل صُلب بولس من أجلكم؟ هل اعتمدتم باسم بولس؟" والجواب الواضح على كل من هذه الأسئلة هو: "كلا، بالطبع!" يحاول بولس أن يُبيّن للمؤمنين أن الطريقة التي يتصرفون بها غير منطقية على الإطلاق. </w:t>
      </w:r>
    </w:p>
    <w:p>
      <w:pPr>
        <w:bidi/>
      </w:pPr>
      <w:r>
        <w:rPr>
          <w:rtl/>
          <w:cs/>
          <w:lang w:val="ar_AE" w:bidi="ar_AE"/>
        </w:rPr>
      </w:r>
      <w:r>
        <w:rPr>
          <w:rtl/>
          <w:cs/>
          <w:lang w:val="ar_AE" w:bidi="ar_AE"/>
        </w:rPr>
        <w:t xml:space="preserve">في السؤال الأول، يقول بولس، مثلما يرتعب المؤمنون من فكرة تمزق جسد المسيح المادي، كذلك يجب أن يشمئزوا أيضًا من أي شيء يمزق الكنيسة، التي هي جسد المسيح الروحي. وكما أن الجسد لا يستطيع أن يبقى حيًا عندما يُمزق، كذلك لا تستطيع الكنيسة أن تكون صحيحة وتبقى على قيد الحياة إذا مزقها الناس. </w:t>
      </w:r>
    </w:p>
    <w:p>
      <w:pPr>
        <w:bidi/>
      </w:pPr>
      <w:r>
        <w:rPr>
          <w:rtl/>
          <w:cs/>
          <w:lang w:val="ar_AE" w:bidi="ar_AE"/>
        </w:rPr>
      </w:r>
      <w:r>
        <w:rPr>
          <w:rtl/>
          <w:cs/>
          <w:lang w:val="ar_AE" w:bidi="ar_AE"/>
        </w:rPr>
        <w:t>توقّفوا هنا وناقشوا هذا السؤال معًا: يستخدم بولس كلمة "مُنقسم" لوصف فعل تقطيع الجسد أو تقسيمه إلى أجزاء مختلفة. كيف ستصفون هذا في ترجمتكم لتوضيح معنى الكلمة التي استخدمها بولس؟ أوقفوا سماع هذا التسجيل الصوتي هنا.</w:t>
      </w:r>
    </w:p>
    <w:p>
      <w:pPr>
        <w:bidi/>
      </w:pPr>
      <w:r>
        <w:rPr>
          <w:rtl/>
          <w:cs/>
          <w:lang w:val="ar_AE" w:bidi="ar_AE"/>
        </w:rPr>
      </w:r>
      <w:r>
        <w:rPr>
          <w:rtl/>
          <w:cs/>
          <w:lang w:val="ar_AE" w:bidi="ar_AE"/>
        </w:rPr>
        <w:t xml:space="preserve">ثانيًا، يُذكِّر بولس المؤمنين بأن المسيح أرسل أشخاصًا مثله ليُخبر الناس عن المسيح. فيجب على الناس اتّباع المسيح نفسه وليس الذين أرسلهم. </w:t>
      </w:r>
    </w:p>
    <w:p>
      <w:pPr>
        <w:bidi/>
      </w:pPr>
      <w:r>
        <w:rPr>
          <w:rtl/>
          <w:cs/>
          <w:lang w:val="ar_AE" w:bidi="ar_AE"/>
        </w:rPr>
      </w:r>
      <w:r>
        <w:rPr>
          <w:rtl/>
          <w:cs/>
          <w:lang w:val="ar_AE" w:bidi="ar_AE"/>
        </w:rPr>
        <w:t xml:space="preserve">ثالثًا، يُذكِّر بولس الكنيسة بأنه عندما عمّد الناس كل مؤمن، لم يعمدونهم باسم أشخاص مثل بولس. فجميع المؤمنين يعمدّون باسم المسيح. وكل مؤمن ينتمي إلى المسيح، وليس إلى الذين عمَّدوه. </w:t>
      </w:r>
    </w:p>
    <w:p>
      <w:pPr>
        <w:bidi/>
      </w:pPr>
      <w:r>
        <w:rPr>
          <w:rtl/>
          <w:cs/>
          <w:lang w:val="ar_AE" w:bidi="ar_AE"/>
        </w:rPr>
      </w:r>
      <w:r>
        <w:rPr>
          <w:rtl/>
          <w:cs/>
          <w:lang w:val="ar_AE" w:bidi="ar_AE"/>
        </w:rPr>
        <w:t xml:space="preserve">في الجزء الثالث من المقطع، يقول بولس إنه يشكر الله؛ لأنه لم يعمد سوى كريسبس وغايوس في كورنثوس. ولا يستطيع أحد آخر أن يقول إن بولس عمَّدهم. ثم يقول بولس إنه عمَّد بيت استفانوس أيضًا، وكأنه تذكر فجأة وهو يكتب. ثم يقول إنه لا يتذكر أنه عمَّد شخصًا آخر. لا نعرف مَن في الكنيسة كان يتباهى بمن عمَّده. ولكن بولس أراد أن يوضح بما لا يدع مجالاً للشك، أن المعمودية تتعلق باتّباع المسيح، وليس باتّباع قادة مختلفين من البشر. </w:t>
      </w:r>
    </w:p>
    <w:p>
      <w:pPr>
        <w:bidi/>
      </w:pPr>
      <w:r>
        <w:rPr>
          <w:rtl/>
          <w:cs/>
          <w:lang w:val="ar_AE" w:bidi="ar_AE"/>
        </w:rPr>
      </w:r>
      <w:r>
        <w:rPr>
          <w:rtl/>
          <w:cs/>
          <w:lang w:val="ar_AE" w:bidi="ar_AE"/>
        </w:rPr>
        <w:t>توقّفوا هنا وناقشوا هذا السؤال معًا: عندما يقول بولس إنه عمد أيضًا بيت استفانوس، فإنه يقول هذا كأنه تذكَّر ذلك بعد قوله إنه عمد فقط كريسبس وغايوس. لذلك يُغيِّر بولس ما قاله قبلاً قليلًا أو يُصحِّحه. تذكّروا أن شخصًا آخر يكتب كلمات الرسالة بينما يقول بولس هذه الأمور بصوت عال. كيف ستوضحون في ترجمتكم أن بولس يصحح ما قاله أولًا؟ أوقفوا سماع هذا التسجيل الصوتي هنا.</w:t>
      </w:r>
    </w:p>
    <w:p>
      <w:pPr>
        <w:bidi/>
      </w:pPr>
      <w:r>
        <w:rPr>
          <w:rtl/>
          <w:cs/>
          <w:lang w:val="ar_AE" w:bidi="ar_AE"/>
        </w:rPr>
      </w:r>
      <w:r>
        <w:rPr>
          <w:rtl/>
          <w:cs/>
          <w:lang w:val="ar_AE" w:bidi="ar_AE"/>
        </w:rPr>
        <w:t xml:space="preserve">يشرح بولس أنَّ المسيح لم يرسله إلى كورنثوس ليعمِّد الناس، بل أرسله ليكرز بالإنجيل. ولم تكن كلمات بولس من حكمة بشرية، حتى لا يُفرغ صليب المسيح من قوته. وهنا يؤكد بولس على أمرين مهمين: أولًا، يريد بولس من المؤمنين أن يعرفوا أن الحكمة البشرية لا تستطيع أن تفهم أو تشرح كيف يعمل الله. على الرغم من أن تعبير "صليب المسيح" يعني حرفيًا الصليب الخشبي الذي مات عليه المسيح، إلا أن بولس يستخدمه كلغة خاصة للدلالة على الطريقة التي مات بها المسيح ليخلّص المؤمنين. يقول بولس إن الله يُظهر قوته لخلاصنا؛ لأن المسيح مات على الصليب وقام مرة أخرى. إن موت المسيح على الصليب هو الذي خلّصنا، وليس أي شيء آخر. ولا توجد قوة لخلاصنا في الكلمات التي يتكلّمها الناس. ثانيًا، يريد بولس من المؤمنين أن يفهموا أنه لم يخبر أهل كورنثوس عن المسيح ليظن الناس أن بولس مهمًا، أو ليتبعوه. بل قال لهم هذا حتى يتبعون المسيح. </w:t>
      </w:r>
    </w:p>
    <w:p>
      <w:pPr>
        <w:bidi/>
      </w:pPr>
      <w:r>
        <w:rPr>
          <w:rtl/>
          <w:cs/>
          <w:lang w:val="ar_AE" w:bidi="ar_AE"/>
        </w:rPr>
      </w:r>
      <w:r>
        <w:rPr>
          <w:rtl/>
          <w:cs/>
          <w:lang w:val="ar_AE" w:bidi="ar_AE"/>
        </w:rPr>
        <w:t>توقّفوا هنا وناقشوا هذا السؤال معًا: يستخدم بولس عبارة "صليب المسيح"، للدلالة على الطريقة التي مات بها المسيح على الصليب. كيف ستوضحون في ترجمتكم أن بولس يؤكد أهمية موت المسيح، وليس أن الصليب الخشبي نفسه مهمًا؟ أوقفوا سماع هذا التسجيل الصوتي هنا.</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قد ترغبون في استخدام أشياء أو أشخاص لتُظهروا بولس، والمؤمنين في كنيسة كورنثوس، والمسيح، وأبلوس، وصفا أو بطرس، وكريسبوس، وغايوس، وأهل بيت استفانوس. بينما يناشد بولس المؤمنين أن يتوقفوا عن الانقسام إلى مجموعات مختلفة، اجعلوا الذين يؤدون دور المؤمنين في الكنيسة يتظاهرون بأنهم يتنازعون وينقسمون. ثم يطلب منهم بولس بقوة أن يتفقوا معًا ويأتوا جنبًا إلى جنب كشخص واحد، واطلب من الناس أن يجتمعوا معًا مرة أخرى ويتظاهرون باللطف مع بعضهم البعض. ثم، أثناء وصف بولس لتباهي الناس بأتباعهم قادة مختلفين، اطلب من المؤمنين أن ينقسموا ويجتمعوا بشكل منفصل حول بولس أو أبلُّوس أو صفا أو المسيح، بينما يتظاهرون بأنهم يتباهون أمام المؤمنين الآخرين بأن قائدهم هو الأفضل. وأخيرًا، بينما يطرح بولس الأسئلة، فإنه لا يتوقع أن يجيب المؤمنون، ويشرح بولس لماذا يجب أن يتبع المؤمنون المسيح وحده. اجعل جميع المؤمنين يجتمعون معًا، وكذلك بولس وأبلّوس وبطرس، فيجتمع الجميع معًا حول المسيح.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1: 10–17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كنيسة كورنثوس</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صفا أو بطرس</w:t>
      </w:r>
    </w:p>
    <w:p>
      <w:pPr>
        <w:pStyle w:val="ListBullet"/>
        <w:bidi/>
        <w:spacing w:line="240" w:lineRule="auto"/>
        <w:ind w:left="720"/>
      </w:pPr>
      <w:r>
        <w:rPr>
          <w:rtl/>
          <w:cs/>
          <w:lang w:val="ar_AE" w:bidi="ar_AE"/>
        </w:rPr>
      </w:r>
      <w:r>
        <w:rPr>
          <w:rtl/>
          <w:cs/>
          <w:lang w:val="ar_AE" w:bidi="ar_AE"/>
        </w:rPr>
        <w:t>وكريسبس وغايوس وأهل بيت استفانوس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بداية هذا المقطع، يقول بولس: "أيها الإخوة والأخوات بسلطان ربنا يسوع المسيح، أطلب منكم بشدة: أن تعيشوا في تناغم مع بعضكم البعض. عيشوا معًا كمجموعة واحدة موحدة. وليكن لكم الأفكار والأهداف نفسها في المسيح. ولا تنقسموا إلى مجموعات متنافسة".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ويواصل بولس: "أيها الإخوة والأخوات، أقول هذا؛ لأن عدة أشخاص من عائلة خلوي أخبروني كيف أنكم تتخاصمون حول أفضل قائد يجب اتباعه. أتحدث عن كيف يدّعي بعضكم أنه ينتمي إلي. بينما يقول آخرون أنهم ينتمون إلى أبلُّوس. وآخرون يقولون أنهم ينتمون إلى بطرس. وآخرون أيضًا يقولون أنهم ينتمون إلى المسيح. </w:t>
      </w:r>
      <w:r>
        <w:rPr>
          <w:b/>
          <w:rtl/>
          <w:cs/>
          <w:lang w:val="ar_AE" w:bidi="ar_AE"/>
        </w:rPr>
        <w:t>لا يمكنكم</w:t>
      </w:r>
      <w:r>
        <w:rPr>
          <w:rtl/>
          <w:cs/>
          <w:lang w:val="ar_AE" w:bidi="ar_AE"/>
        </w:rPr>
        <w:t xml:space="preserve"> تقسيم المسيح إلى أجزاء مختلفة! تذكّروا أنَّه لم أكن أنا مَن صُلب من أجلكم. ولم تعتمّدوا باسم بولس!"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الذين يؤدون دور المؤمنين في الكنيسة، والذين يدعوهم بولس الإخوة والأخوات: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والآن يقول بولس: "أشكر الله، لأنه من ضمن أعضاء الكنيسة، لم أعمد إلا كريسبس وغايوس. وبهذه الطريقة، لا يستطيع أحد منكم أن يقول إنه اعتمد ليكون تلميذي. نعم، وقد عمَّدتُ بيت استفانوس أيضًا، لكنني لا أذكر أنني عمَّدت أي شخص آخر. لأن المسيح أرسلني لأخبركم بالإنجيل، لا لأعمِّد الناس. ولم يرسلني المسيح لأكلمكم بخطاب البلاغة، أو بكلمات حكيمة، حتى لا يصبح موت المسيح على الصليب عاجزًا أو عديم الفائدة".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المؤمنين في الكنيسة، والذين يدعوهم بولس الإخوة والأخوات: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1: 10–17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هذا المقطع </w:t>
      </w:r>
      <w:r>
        <w:rPr>
          <w:b/>
          <w:rtl/>
          <w:cs/>
          <w:lang w:val="ar_AE" w:bidi="ar_AE"/>
        </w:rPr>
        <w:t>بمناشدة</w:t>
      </w:r>
      <w:r>
        <w:rPr>
          <w:rtl/>
          <w:cs/>
          <w:lang w:val="ar_AE" w:bidi="ar_AE"/>
        </w:rPr>
        <w:t xml:space="preserve"> الإخوة في كنيسة كورنثوس. ومناشدة تعني أن تطلب شيئًا بجدية، أو أن تسأل بقوة. عندما يدعو بولس المؤمنين "إخوة"، فهو يقول إن جميع المؤمنين، رجالًا ونساءًا على السواء، لهم نفس الإله الذي هو أبوهم. ولا يقصد بولس أن هؤلاء الناس إخوة له حرفيًا، أي من نفس الأب. وتدعو بعض الترجمات هؤلاء المؤمنين "الإخوة والأخوات" لتُظهر أن بولس يتحدث إلى جميع المؤمنين، رجالًا ونساءًا على السواء.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مناشدة</w:t>
      </w:r>
      <w:r>
        <w:rPr>
          <w:rtl/>
          <w:cs/>
          <w:lang w:val="ar_AE" w:bidi="ar_AE"/>
        </w:rPr>
        <w:t xml:space="preserve"> و</w:t>
      </w:r>
      <w:r>
        <w:rPr>
          <w:b/>
          <w:rtl/>
          <w:cs/>
          <w:lang w:val="ar_AE" w:bidi="ar_AE"/>
        </w:rPr>
        <w:t>الإخوة والأخوات</w:t>
      </w:r>
      <w:r>
        <w:rPr>
          <w:rtl/>
          <w:cs/>
          <w:lang w:val="ar_AE" w:bidi="ar_AE"/>
        </w:rPr>
        <w:t xml:space="preserve">. مع أن بولس لا يستخدم كلمة "مؤمنين" في هذا المقطع، ولكن انظر كلمة </w:t>
      </w:r>
      <w:r>
        <w:rPr>
          <w:rtl/>
          <w:cs/>
          <w:lang w:val="ar_AE" w:bidi="ar_AE"/>
        </w:rPr>
        <w:t>مؤمن</w:t>
      </w:r>
      <w:r>
        <w:rPr>
          <w:rtl/>
          <w:cs/>
          <w:lang w:val="ar_AE" w:bidi="ar_AE"/>
        </w:rPr>
        <w:t xml:space="preserve"> في قاموس الكلمات الرئيسية لمزيد من المعلومات عن هذه المجموعة من الناس. إذا كنتم قد ترجمتم هذه الكلمات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ويناشد بولس المؤمنين باسم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والمسيح لقب يشير إلى يسوع، ويُذكِّر المؤمنين بأن يسوع هو المسيا، أو المخلّص والملك الذي عيّنه الله ليأتي ويخلّص شعبه من عواقب خطيتهم. كما سيؤسس المسيح، أو المسيا، أيضًا ملكوت الله. الرب هو شخص يكون سيدًا على آخرين، وهو شخص له سلطان كامل، ويستحق أن يكرمه الناس. عندما تُخاطب شخصًا ما بكلمة "رب"، فإنك تقول إن هذا الشخص له سلطان عليك. ابحثوا عن كلمة </w:t>
      </w:r>
      <w:r>
        <w:rPr>
          <w:rtl/>
          <w:cs/>
          <w:lang w:val="ar_AE" w:bidi="ar_AE"/>
        </w:rPr>
        <w:t>المسيح</w:t>
      </w:r>
      <w:r>
        <w:rPr>
          <w:rtl/>
          <w:cs/>
          <w:lang w:val="ar_AE" w:bidi="ar_AE"/>
        </w:rPr>
        <w:t xml:space="preserve"> و</w:t>
      </w:r>
      <w:r>
        <w:rPr>
          <w:rtl/>
          <w:cs/>
          <w:lang w:val="ar_AE" w:bidi="ar_AE"/>
        </w:rPr>
        <w:t>الرب</w:t>
      </w:r>
      <w:r>
        <w:rPr>
          <w:rtl/>
          <w:cs/>
          <w:lang w:val="ar_AE" w:bidi="ar_AE"/>
        </w:rPr>
        <w:t xml:space="preserve"> في قاموس الكلمات الرئيسية لمزيد من المعلومات. استخدموا الكلمات ذاتها التي استخدمتموها في المقطع السابق لترجمة كلمتَي "المسيح" و"الرب". </w:t>
      </w:r>
    </w:p>
    <w:p>
      <w:pPr>
        <w:bidi/>
      </w:pPr>
      <w:r>
        <w:rPr>
          <w:rtl/>
          <w:cs/>
          <w:lang w:val="ar_AE" w:bidi="ar_AE"/>
        </w:rPr>
      </w:r>
      <w:r>
        <w:rPr>
          <w:rtl/>
          <w:cs/>
          <w:lang w:val="ar_AE" w:bidi="ar_AE"/>
        </w:rPr>
        <w:t xml:space="preserve">ويطلب بولس من المؤمنين بشدة ألا </w:t>
      </w:r>
      <w:r>
        <w:rPr>
          <w:b/>
          <w:rtl/>
          <w:cs/>
          <w:lang w:val="ar_AE" w:bidi="ar_AE"/>
        </w:rPr>
        <w:t>ينقسموا</w:t>
      </w:r>
      <w:r>
        <w:rPr>
          <w:rtl/>
          <w:cs/>
          <w:lang w:val="ar_AE" w:bidi="ar_AE"/>
        </w:rPr>
        <w:t xml:space="preserve">، أي أن ينقسموا إلى مجموعات منفصلة. بل يطلب بولس من المؤمنين أن يكونوا </w:t>
      </w:r>
      <w:r>
        <w:rPr>
          <w:b/>
          <w:rtl/>
          <w:cs/>
          <w:lang w:val="ar_AE" w:bidi="ar_AE"/>
        </w:rPr>
        <w:t>متحدين</w:t>
      </w:r>
      <w:r>
        <w:rPr>
          <w:rtl/>
          <w:cs/>
          <w:lang w:val="ar_AE" w:bidi="ar_AE"/>
        </w:rPr>
        <w:t xml:space="preserve">، أي أن يجتمعوا معًا كمجموعة واحدة من الناس لهم نفس الغرض.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الانشقاقات</w:t>
      </w:r>
      <w:r>
        <w:rPr>
          <w:rtl/>
          <w:cs/>
          <w:lang w:val="ar_AE" w:bidi="ar_AE"/>
        </w:rPr>
        <w:t xml:space="preserve"> </w:t>
      </w:r>
      <w:r>
        <w:rPr>
          <w:b/>
          <w:rtl/>
          <w:cs/>
          <w:lang w:val="ar_AE" w:bidi="ar_AE"/>
        </w:rPr>
        <w:t>والاتحاد</w:t>
      </w:r>
      <w:r>
        <w:rPr>
          <w:rtl/>
          <w:cs/>
          <w:lang w:val="ar_AE" w:bidi="ar_AE"/>
        </w:rPr>
        <w:t>. إذا كنتم قد ترجمتم هذه الكلمات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ويطلب بولس من المؤمنين أن يكونوا متحدين في </w:t>
      </w:r>
      <w:r>
        <w:rPr>
          <w:b/>
          <w:rtl/>
          <w:cs/>
          <w:lang w:val="ar_AE" w:bidi="ar_AE"/>
        </w:rPr>
        <w:t>الذهن</w:t>
      </w:r>
      <w:r>
        <w:rPr>
          <w:rtl/>
          <w:cs/>
          <w:lang w:val="ar_AE" w:bidi="ar_AE"/>
        </w:rPr>
        <w:t xml:space="preserve"> و</w:t>
      </w:r>
      <w:r>
        <w:rPr>
          <w:b/>
          <w:rtl/>
          <w:cs/>
          <w:lang w:val="ar_AE" w:bidi="ar_AE"/>
        </w:rPr>
        <w:t>الفكر</w:t>
      </w:r>
      <w:r>
        <w:rPr>
          <w:rtl/>
          <w:cs/>
          <w:lang w:val="ar_AE" w:bidi="ar_AE"/>
        </w:rPr>
        <w:t xml:space="preserve">، أي في طريقة تفكيرهم. وكلمتَي "الذهن والفكر" تعنيان الشيء نفسه تقريبًا. قد يكون من الأسهل في بعض اللغات استخدام كلمة واحدة فقط لوصف كيفية تفكير الناس.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الذهن</w:t>
      </w:r>
      <w:r>
        <w:rPr>
          <w:rtl/>
          <w:cs/>
          <w:lang w:val="ar_AE" w:bidi="ar_AE"/>
        </w:rPr>
        <w:t xml:space="preserve"> </w:t>
      </w:r>
      <w:r>
        <w:rPr>
          <w:b/>
          <w:rtl/>
          <w:cs/>
          <w:lang w:val="ar_AE" w:bidi="ar_AE"/>
        </w:rPr>
        <w:t>والتفكير</w:t>
      </w:r>
      <w:r>
        <w:rPr>
          <w:rtl/>
          <w:cs/>
          <w:lang w:val="ar_AE" w:bidi="ar_AE"/>
        </w:rPr>
        <w:t>. إذا كنتم قد ترجمتم هذه الكلمات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الناس من بيت خلوي أخبروه بما يقوله الناس في كنيسة كورنثوس. وكلمة "بيت الشخص" تعني كل من يسكن في بيت ذلك الشخص. وتقول بعض الترجمات الانجليزية "شعب خلوى"، وبعض الترجمات الأخرى تقول "أهل بيت خلوي". </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شعب</w:t>
      </w:r>
      <w:r>
        <w:rPr>
          <w:rtl/>
          <w:cs/>
          <w:lang w:val="ar_AE" w:bidi="ar_AE"/>
        </w:rPr>
        <w:t xml:space="preserve"> خلوي أو </w:t>
      </w:r>
      <w:r>
        <w:rPr>
          <w:b/>
          <w:rtl/>
          <w:cs/>
          <w:lang w:val="ar_AE" w:bidi="ar_AE"/>
        </w:rPr>
        <w:t>أهل بيته</w:t>
      </w:r>
      <w:r>
        <w:rPr>
          <w:rtl/>
          <w:cs/>
          <w:lang w:val="ar_AE" w:bidi="ar_AE"/>
        </w:rPr>
        <w:t xml:space="preserve">. راجعوا قاموس الكلمات الرئيسية لمزيد من المعلومات عن كلمة </w:t>
      </w:r>
      <w:r>
        <w:rPr>
          <w:rtl/>
          <w:cs/>
          <w:lang w:val="ar_AE" w:bidi="ar_AE"/>
        </w:rPr>
        <w:t>أهل بيت</w:t>
      </w:r>
      <w:r>
        <w:rPr>
          <w:rtl/>
          <w:cs/>
          <w:lang w:val="ar_AE" w:bidi="ar_AE"/>
        </w:rPr>
        <w:t>. إن كنتم قد ترجمتم هذه الكلمة بالفعل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وأخبر الناس من بيت خلوي بولس أن المؤمنين في كنيسة كورنثوس </w:t>
      </w:r>
      <w:r>
        <w:rPr>
          <w:b/>
          <w:rtl/>
          <w:cs/>
          <w:lang w:val="ar_AE" w:bidi="ar_AE"/>
        </w:rPr>
        <w:t>يتشاجرون</w:t>
      </w:r>
      <w:r>
        <w:rPr>
          <w:rtl/>
          <w:cs/>
          <w:lang w:val="ar_AE" w:bidi="ar_AE"/>
        </w:rPr>
        <w:t xml:space="preserve">. والمشاجرة تعني أن يتجادلوا ويقولوا كلمات سيئة عن بعضهم البعض.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الشجار</w:t>
      </w:r>
      <w:r>
        <w:rPr>
          <w:rtl/>
          <w:cs/>
          <w:lang w:val="ar_AE" w:bidi="ar_AE"/>
        </w:rPr>
        <w:t xml:space="preserve"> إذا كنتم قد ترجمتم هذه الكلمة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أحد الأشخاص الذين يتجادل بشأنهم المؤمنون هو </w:t>
      </w:r>
      <w:r>
        <w:rPr>
          <w:b/>
          <w:rtl/>
          <w:cs/>
          <w:lang w:val="ar_AE" w:bidi="ar_AE"/>
        </w:rPr>
        <w:t>صفا</w:t>
      </w:r>
      <w:r>
        <w:rPr>
          <w:rtl/>
          <w:cs/>
          <w:lang w:val="ar_AE" w:bidi="ar_AE"/>
        </w:rPr>
        <w:t>. وصفا هو اسم آخر لبطرس، وهو صياد السمك أصبح واحدًا من رسل المسيح الاثني عشر، وقائدًا للكنيسة الأولى.</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صفا</w:t>
      </w:r>
      <w:r>
        <w:rPr>
          <w:rtl/>
          <w:cs/>
          <w:lang w:val="ar_AE" w:bidi="ar_AE"/>
        </w:rPr>
        <w:t xml:space="preserve"> أو </w:t>
      </w:r>
      <w:r>
        <w:rPr>
          <w:b/>
          <w:rtl/>
          <w:cs/>
          <w:lang w:val="ar_AE" w:bidi="ar_AE"/>
        </w:rPr>
        <w:t>بطرس</w:t>
      </w:r>
      <w:r>
        <w:rPr>
          <w:rtl/>
          <w:cs/>
          <w:lang w:val="ar_AE" w:bidi="ar_AE"/>
        </w:rPr>
        <w:t>. إذا كنتم قد ترجمتم هذه الكلمة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ويذكِّر بولس الكنيسة بأن المسيح هو الذي </w:t>
      </w:r>
      <w:r>
        <w:rPr>
          <w:b/>
          <w:rtl/>
          <w:cs/>
          <w:lang w:val="ar_AE" w:bidi="ar_AE"/>
        </w:rPr>
        <w:t>صلب</w:t>
      </w:r>
      <w:r>
        <w:rPr>
          <w:rtl/>
          <w:cs/>
          <w:lang w:val="ar_AE" w:bidi="ar_AE"/>
        </w:rPr>
        <w:t xml:space="preserve"> عن المؤمنين. كان الصلب هو الطريقة الرومانية في إعدام الناس. وكان يُستخدم فقط من أجل العبيد وأسوأ المجرمين. فكانت طريقة مؤلمة للغاية للموت. والصلب يعني أن الشخص يُسمَّر في صليب ثم يُترك ليموت.</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صُلب</w:t>
      </w:r>
      <w:r>
        <w:rPr>
          <w:rtl/>
          <w:cs/>
          <w:lang w:val="ar_AE" w:bidi="ar_AE"/>
        </w:rPr>
        <w:t xml:space="preserve">. وراجعوا قاموس الكلمات الرئيسية للحصول على مزيد من المعلومات عن كلمة </w:t>
      </w:r>
      <w:r>
        <w:rPr>
          <w:rtl/>
          <w:cs/>
          <w:lang w:val="ar_AE" w:bidi="ar_AE"/>
        </w:rPr>
        <w:t>الصلب</w:t>
      </w:r>
      <w:r>
        <w:rPr>
          <w:rtl/>
          <w:cs/>
          <w:lang w:val="ar_AE" w:bidi="ar_AE"/>
        </w:rPr>
        <w:t>. إذا كنتم قد ترجمتم هذه الكلمة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كما يُذكِّر بولس المؤمنين بأنهم </w:t>
      </w:r>
      <w:r>
        <w:rPr>
          <w:b/>
          <w:rtl/>
          <w:cs/>
          <w:lang w:val="ar_AE" w:bidi="ar_AE"/>
        </w:rPr>
        <w:t>اعتمدوا</w:t>
      </w:r>
      <w:r>
        <w:rPr>
          <w:rtl/>
          <w:cs/>
          <w:lang w:val="ar_AE" w:bidi="ar_AE"/>
        </w:rPr>
        <w:t xml:space="preserve"> باسم المسيح. عندما يعمّد شخص شخصًا آخر في العهد الجديد، يضع الشخص الأول الشخص الثاني في الماء ليُظهر أنه تاب، أو رجع عن خطاياه، ورجع إلى الله من خلال الإيمان بيسوع. وقبل أن يصعد يسوع ثانية إلى السماء، طلب من تلاميذه أن يذهبوا ويخبروا الناس في كل مكان أن يسوع له كل السلطان. كما طلب منهم أن يجعلوا جميع الناس تلاميذًا له ويعمّدوهم باسم الآب والابن والروح القدس. والمعمودية رمز يُظهر أن حياتنا السابقة ماتت وأننا ننتمي الآن إلى يسوع. فنحن نتمتع الآن بحياة جديدة لأننا ننتمي إلى يسوع.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يعتمد</w:t>
      </w:r>
      <w:r>
        <w:rPr>
          <w:rtl/>
          <w:cs/>
          <w:lang w:val="ar_AE" w:bidi="ar_AE"/>
        </w:rPr>
        <w:t xml:space="preserve">. انظروا كلمة </w:t>
      </w:r>
      <w:r>
        <w:rPr>
          <w:rtl/>
          <w:cs/>
          <w:lang w:val="ar_AE" w:bidi="ar_AE"/>
        </w:rPr>
        <w:t>معمودية</w:t>
      </w:r>
      <w:r>
        <w:rPr>
          <w:rtl/>
          <w:cs/>
          <w:lang w:val="ar_AE" w:bidi="ar_AE"/>
        </w:rPr>
        <w:t xml:space="preserve"> في قاموس الكلمات الرئيسية لمزيد من المعلومات، إذا كنتم قد ترجمتم هذه الكلمة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إنه لم يكرز بالحكمة أو البلاغة. والكرزة تعني أن تنقل البشارة السارة، أو </w:t>
      </w:r>
      <w:r>
        <w:rPr>
          <w:b/>
          <w:rtl/>
          <w:cs/>
          <w:lang w:val="ar_AE" w:bidi="ar_AE"/>
        </w:rPr>
        <w:t>الإنجيل</w:t>
      </w:r>
      <w:r>
        <w:rPr>
          <w:rtl/>
          <w:cs/>
          <w:lang w:val="ar_AE" w:bidi="ar_AE"/>
        </w:rPr>
        <w:t xml:space="preserve"> المختص برسالة أن المسيح مات ليخلّصنا من خطايانا. والبلاغة تعني هنا خطاب الحكمة، أو الحكمة التي يُظهرها الناس من خلال الكلام. في المقاطع القليلة التالية سيتحدّث بولس عن </w:t>
      </w:r>
      <w:r>
        <w:rPr>
          <w:b/>
          <w:rtl/>
          <w:cs/>
          <w:lang w:val="ar_AE" w:bidi="ar_AE"/>
        </w:rPr>
        <w:t>الحكمة</w:t>
      </w:r>
      <w:r>
        <w:rPr>
          <w:rtl/>
          <w:cs/>
          <w:lang w:val="ar_AE" w:bidi="ar_AE"/>
        </w:rPr>
        <w:t xml:space="preserve"> البشرية واختلافها عن حكمة الله. وفي هذا المقطع، يقصد بولس أنه لم يستخدم الحكمة البشرية أو يتحدث بالبلاغة أو الحكمة التي كان أهل كورنثوس يتوقعونها من قائد مهم. </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الإنجيل</w:t>
      </w:r>
      <w:r>
        <w:rPr>
          <w:rtl/>
          <w:cs/>
          <w:lang w:val="ar_AE" w:bidi="ar_AE"/>
        </w:rPr>
        <w:t xml:space="preserve"> و</w:t>
      </w:r>
      <w:r>
        <w:rPr>
          <w:b/>
          <w:rtl/>
          <w:cs/>
          <w:lang w:val="ar_AE" w:bidi="ar_AE"/>
        </w:rPr>
        <w:t>الحكمة</w:t>
      </w:r>
      <w:r>
        <w:rPr>
          <w:rtl/>
          <w:cs/>
          <w:lang w:val="ar_AE" w:bidi="ar_AE"/>
        </w:rPr>
        <w:t xml:space="preserve">. انظروا مصطلحَي </w:t>
      </w:r>
      <w:r>
        <w:rPr>
          <w:rtl/>
          <w:cs/>
          <w:lang w:val="ar_AE" w:bidi="ar_AE"/>
        </w:rPr>
        <w:t>إنجيل</w:t>
      </w:r>
      <w:r>
        <w:rPr>
          <w:rtl/>
          <w:cs/>
          <w:lang w:val="ar_AE" w:bidi="ar_AE"/>
        </w:rPr>
        <w:t xml:space="preserve"> </w:t>
      </w:r>
      <w:r>
        <w:rPr>
          <w:rtl/>
          <w:cs/>
          <w:lang w:val="ar_AE" w:bidi="ar_AE"/>
        </w:rPr>
        <w:t>وحكمة</w:t>
      </w:r>
      <w:r>
        <w:rPr>
          <w:rtl/>
          <w:cs/>
          <w:lang w:val="ar_AE" w:bidi="ar_AE"/>
        </w:rPr>
        <w:t xml:space="preserve"> في قاموس الكلمات الرئيسية لمزيد من المعلومات. إذا كنتم قد ترجمتم هذه الكلمات بالفعل في سفر آخر من الكتاب المقدس، استخدموا الكلمات ذاتها التي استخدمتموها هناك.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1:18–25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1: 18–25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1: 18–25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رسالة كورنثوس الأولى 1: 18–25 من الترجمة الأسهل للفهم.</w:t>
      </w:r>
    </w:p>
    <w:p>
      <w:pPr>
        <w:bidi/>
      </w:pPr>
      <w:r>
        <w:rPr>
          <w:rtl/>
          <w:cs/>
          <w:lang w:val="ar_AE" w:bidi="ar_AE"/>
        </w:rPr>
      </w:r>
      <w:r>
        <w:rPr>
          <w:rtl/>
          <w:cs/>
          <w:lang w:val="ar_AE" w:bidi="ar_AE"/>
        </w:rPr>
        <w:t xml:space="preserve">في الجزء الأخير من رسالته طلب بولس من المؤمنين في كورنثوس أن يتوقفوا عن الشجار وأن يجتمعوا معًا ككنيسة واحدة بدلًا من ذلك. كما ذكَّر بولس المؤمنين بأن قوة الإنجيل ليست في الكلمات التي تبدو حكيمة، بل في المسيح نفسه. </w:t>
      </w:r>
    </w:p>
    <w:p>
      <w:pPr>
        <w:bidi/>
      </w:pPr>
      <w:r>
        <w:rPr>
          <w:rtl/>
          <w:cs/>
          <w:lang w:val="ar_AE" w:bidi="ar_AE"/>
        </w:rPr>
      </w:r>
      <w:r>
        <w:rPr>
          <w:rtl/>
          <w:cs/>
          <w:lang w:val="ar_AE" w:bidi="ar_AE"/>
        </w:rPr>
        <w:t xml:space="preserve">في هذا الجزء من رسالته، سيبدأ بولس في شرح الفرق بين الحكمة البشرية وحكمة الله. ففي نهاية المقطع السابق، قال بولس إنه عندما جاء إلى كورنثوس ليخبر الناس عن المسيح للمرة الأولى، لم يكرز بكلمات حكيمة. وقال بولس إنه تكلّم بهذه الطريقة، حتى لا يفقد موت المسيح على الصليب قوته. ثم يشرح بولس أن الرسالة التي تتعلّق بالصليب تبدو جهالة للذين لا يؤمنون. لكن، رغم أن كثيرين يظنون أن هذه الرسالة حماقة، إلا أن موت المسيح على الصليب هو في الواقع قوة الله لخلاص الذين يؤمنون. </w:t>
      </w:r>
    </w:p>
    <w:p>
      <w:pPr>
        <w:bidi/>
      </w:pPr>
      <w:r>
        <w:rPr>
          <w:rtl/>
          <w:cs/>
          <w:lang w:val="ar_AE" w:bidi="ar_AE"/>
        </w:rPr>
      </w:r>
      <w:r>
        <w:rPr>
          <w:rtl/>
          <w:cs/>
          <w:lang w:val="ar_AE" w:bidi="ar_AE"/>
        </w:rPr>
        <w:t xml:space="preserve">ولإثبات أنه يقول الحق، يقتبس بولس كلمات من سفر إشعياء النبي في العهد القديم، ويقولها. حيث يقول بولس: "سأهلك حكمة الحكمة. وسأحبط خططهم الذكية". قد تتذكرون أنه في السفر الذي كتبه إشعياء النبي، حكم الله على شعبه، بني إسرائيل. قال بنو إسرائيل الكلمات وتبعوا القواعد كأنهم يكرمون الله، لكنهم لم يتبعوا الله حقًا في توجهاتهم. في هذا الجزء من سفر إشعياء، يدين الله بني إسرائيل الذين خططوا لطلب المساعدة من مصر. لم يكن بنو إسرائيل يخططون لطلب المساعدة من الله عندما هاجمهم الأعداء، لذلك استخدم الله أعدائهم ليعاقبهم. وبهذه الطريقة، "هزم الله خططهم الحكيمة". ويقول بولس إنه بنفس الطريقة، سيغلب الله الحكمة البشرية للذين لا يؤمنون بالمسيح. </w:t>
      </w:r>
    </w:p>
    <w:p>
      <w:pPr>
        <w:bidi/>
      </w:pPr>
      <w:r>
        <w:rPr>
          <w:rtl/>
          <w:cs/>
          <w:lang w:val="ar_AE" w:bidi="ar_AE"/>
        </w:rPr>
      </w:r>
      <w:r>
        <w:rPr>
          <w:rtl/>
          <w:cs/>
          <w:lang w:val="ar_AE" w:bidi="ar_AE"/>
        </w:rPr>
        <w:t>توقّفوا هنا وناقشوا هذا السؤال معًا: احكوا عن طفل صغير أراد أن يتصرف كبالغ وأن يفعل الأشياء بطريقته الخاصة بدلًا من أن يطلب المساعدة من أبيه أو أمه. احكوا قصة عن: كيف حاول هذا الطفل حل مشكلة أو القيام بمهمة صعبة بقوته الخاصة. ماذا حدث عندما لم ينجح الأمر؟ عندما سمح البالغون للطفل أن يفشل، ماذا تعلَّم الطفل؟ أوقفوا سماع هذا التسجيل الصوتي هنا.</w:t>
      </w:r>
    </w:p>
    <w:p>
      <w:pPr>
        <w:bidi/>
      </w:pPr>
      <w:r>
        <w:rPr>
          <w:rtl/>
          <w:cs/>
          <w:lang w:val="ar_AE" w:bidi="ar_AE"/>
        </w:rPr>
      </w:r>
      <w:r>
        <w:rPr>
          <w:rtl/>
          <w:cs/>
          <w:lang w:val="ar_AE" w:bidi="ar_AE"/>
        </w:rPr>
        <w:t xml:space="preserve">ويطرح بولس أربعة أسئلة لا يتوقع أن يجيب عليها المؤمنون في كورنثوس. فيقول: "أين الشخص الحكيم؟ أين الشخص المتعلم؟ أين هو المتحدث البليغ في هذا العالم؟ ألم يجعل الله حكمة هذا العالم حماقة؟" لا يحاول بولس معرفة مكان عيش هؤلاء الناس، أو أين يمكن له أن يجدهم. بل يستخدم هذه الأسئلة ليُبين أنه لا يمكن للناس معرفة الله وخطته الأزلية باستخدام حكمة العالم. فهؤلاء الذين يدعوهم العالم حكماء ليسوا حكماء بحسب أفكار الله وخططه. بل يدعو الله أفكارهم أفكار حماقة لا معنى لها. </w:t>
      </w:r>
    </w:p>
    <w:p>
      <w:pPr>
        <w:bidi/>
      </w:pPr>
      <w:r>
        <w:rPr>
          <w:rtl/>
          <w:cs/>
          <w:lang w:val="ar_AE" w:bidi="ar_AE"/>
        </w:rPr>
      </w:r>
      <w:r>
        <w:rPr>
          <w:rtl/>
          <w:cs/>
          <w:lang w:val="ar_AE" w:bidi="ar_AE"/>
        </w:rPr>
        <w:t xml:space="preserve">ويظن بعض اللاهوتيون أن الشخص الحكيم الذي يتحدث عنه بولس قد يعني الفلاسفة اليونانيين. كان الفلاسفة أناسًا من اليونان، البلد الذي تقع فيه كورنثوس. واستخدم الفلاسفة كلماتًا وأفكارًا تبدو مهمة لمحاولة شرح كيف ينبغي للناس أن يفكّروا في الحياة والعالم. كما يظن بعض اللاهوتيون أيضًا أن الشخص المتعلَّم الذي يتحدث عنه بولس ربما يمثل أشخاص درسوا الشريعة اليهودية، أو الاسرائيلية. لكننا لا نعرف إن كان بولس يفكر في أنواع معينة من الناس؛ لأن ما يقوله يمكن أن يصح قوله عن أي شخص يظنه الناس حكيمًا. </w:t>
      </w:r>
    </w:p>
    <w:p>
      <w:pPr>
        <w:bidi/>
      </w:pPr>
      <w:r>
        <w:rPr>
          <w:rtl/>
          <w:cs/>
          <w:lang w:val="ar_AE" w:bidi="ar_AE"/>
        </w:rPr>
      </w:r>
      <w:r>
        <w:rPr>
          <w:rtl/>
          <w:cs/>
          <w:lang w:val="ar_AE" w:bidi="ar_AE"/>
        </w:rPr>
        <w:t xml:space="preserve">توقّفوا هنا كمجموعة وانظروا إلى خريطة </w:t>
      </w:r>
      <w:r>
        <w:rPr>
          <w:b/>
          <w:rtl/>
          <w:cs/>
          <w:lang w:val="ar_AE" w:bidi="ar_AE"/>
        </w:rPr>
        <w:t>لليونان</w:t>
      </w:r>
      <w:r>
        <w:rPr>
          <w:rtl/>
          <w:cs/>
          <w:lang w:val="ar_AE" w:bidi="ar_AE"/>
        </w:rPr>
        <w:t xml:space="preserve"> تُظهر مدينة كورنثوس. أوقفوا سماع هذا التسجيل الصوتي هنا.</w:t>
      </w:r>
    </w:p>
    <w:p>
      <w:pPr>
        <w:bidi/>
      </w:pPr>
      <w:r>
        <w:rPr>
          <w:rtl/>
          <w:cs/>
          <w:lang w:val="ar_AE" w:bidi="ar_AE"/>
        </w:rPr>
      </w:r>
      <w:r>
        <w:rPr>
          <w:rtl/>
          <w:cs/>
          <w:lang w:val="ar_AE" w:bidi="ar_AE"/>
        </w:rPr>
        <w:t>توقّفوا هنا وناقشوا هذا السؤال معًا: تحدثوا عن أنواع الناس والسلوكيات التي يعتبرها الناس حكيمة في ثقافتكم. والآن تحدثوا عن أنواع الناس والسلوكيات التي يعتبرها الناس حماقة في ثقافتكم. أوقفوا سماع هذا التسجيل الصوتي هنا.</w:t>
      </w:r>
    </w:p>
    <w:p>
      <w:pPr>
        <w:bidi/>
      </w:pPr>
      <w:r>
        <w:rPr>
          <w:rtl/>
          <w:cs/>
          <w:lang w:val="ar_AE" w:bidi="ar_AE"/>
        </w:rPr>
      </w:r>
      <w:r>
        <w:rPr>
          <w:rtl/>
          <w:cs/>
          <w:lang w:val="ar_AE" w:bidi="ar_AE"/>
        </w:rPr>
        <w:t xml:space="preserve">ويقول بولس إن حكمة الله جعلت من المستحيل على الناس استخدام حكمتهم الشخصية لمعرفة الله. بل أرسل الله رسالة يظنها الناس في هذا العالم حماقة؛ لكي يُخلّص الذين يؤمنون بتلك الرسالة. واليهود، أي شعب إسرائيل، الذين اختارهم الله ليكونوا شعبه الخاص، يطالبون أن يُظهر لهم أشخاصًا مثل بولس آيات، أو معجزات لتُثبت أن الإنجيل صحيح. واليونانيون، أي أي شخص غير يهوديًا في كورنثوس، يريدون أن يشرح الناس الذين مثل بولس الإنجيل باستخدام الكلام الحكيم الذي يحبون التكلم به. لكن بولس يقول إن الأشخاص الذين مثله يكرزون فقط عن المسيح وصلبه. </w:t>
      </w:r>
    </w:p>
    <w:p>
      <w:pPr>
        <w:bidi/>
      </w:pPr>
      <w:r>
        <w:rPr>
          <w:rtl/>
          <w:cs/>
          <w:lang w:val="ar_AE" w:bidi="ar_AE"/>
        </w:rPr>
      </w:r>
      <w:r>
        <w:rPr>
          <w:rtl/>
          <w:cs/>
          <w:lang w:val="ar_AE" w:bidi="ar_AE"/>
        </w:rPr>
        <w:t xml:space="preserve">ويقول بولس إن صلب المسيح هو حجر عثرة لليهود، وحماقة للأمم، أي كل من ليس يهوديًا. ويقصد بولس أن الرسالة التي عن المسيح وموته على الصليب تُهين اليهود. اتَّبع اليهود العهد القديم وكانوا ينتظرون أن يأتي المسيَّا ويخلّصهم. لكن اليهود كانوا يؤمنون بأن المسيا سيكون قائدًا عسكريًا قويًا ليحرَّرهم من أعدائهم. لم يؤمن اليهود أن المسيا سيكون قائدًا روحيًا يموت بطريقة مُخزية مثل مجرم. لذلك عندما قال الناس إن يسوع هو المسيح، أغضب هذا اليهود جدًا. </w:t>
      </w:r>
    </w:p>
    <w:p>
      <w:pPr>
        <w:bidi/>
      </w:pPr>
      <w:r>
        <w:rPr>
          <w:rtl/>
          <w:cs/>
          <w:lang w:val="ar_AE" w:bidi="ar_AE"/>
        </w:rPr>
      </w:r>
      <w:r>
        <w:rPr>
          <w:rtl/>
          <w:cs/>
          <w:lang w:val="ar_AE" w:bidi="ar_AE"/>
        </w:rPr>
        <w:t>توقّفوا هنا وناقشوا هذا السؤال معًا: احكوا قصة عن شخص انتظر وقتًا طويلًا لحدوث حدث مُثير. ماذا حدث عندما حدث الشيء المثير؟ هل كان الأمر تمامًا كما تخيَّله الشخص؟ كيف كان رد فعل الشخص عندما حدث الأمر بشكل مختلف عما تخيله؟ أوقفوا سماع هذا التسجيل الصوتي هنا.</w:t>
      </w:r>
    </w:p>
    <w:p>
      <w:pPr>
        <w:bidi/>
      </w:pPr>
      <w:r>
        <w:rPr>
          <w:rtl/>
          <w:cs/>
          <w:lang w:val="ar_AE" w:bidi="ar_AE"/>
        </w:rPr>
      </w:r>
      <w:r>
        <w:rPr>
          <w:rtl/>
          <w:cs/>
          <w:lang w:val="ar_AE" w:bidi="ar_AE"/>
        </w:rPr>
        <w:t>والإنجيل هو حجر عثرة وحماقة بالنسبة لشعوب العالم. ولكن بولس يقول شيئًا مختلفًا عن شعب الله. فبالنسبة لشعب الله، سواء كانوا يهودًا أو يونانيين، فإن المسيح هو قوة الله وحكمته. لأنه حتى عندما يبدو أن الله يتصرف بحماقة، فإنه لا يزال أحكم من الناس. وحتى عندما يبدو الله ضعيفًا، فإنه لا يزال أقوى من الناس. أي إنه يبدو من الحماقة أن يُرسل الله المسيح ليموت على الصليب. فهذا يجعل الله يبدو ضعيفًا. ولكن بولس يقول إن هذه هي فعليًا حكمة الله وقوته، لخلاص الذين يؤمنون أن الله يستطيع أن يخلصهم من خلال المسيح.</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1: 18–25 من الترجمة الأسهل للفهم. </w:t>
      </w:r>
    </w:p>
    <w:p>
      <w:pPr>
        <w:bidi/>
      </w:pPr>
      <w:r>
        <w:rPr>
          <w:rtl/>
          <w:cs/>
          <w:lang w:val="ar_AE" w:bidi="ar_AE"/>
        </w:rPr>
      </w:r>
      <w:r>
        <w:rPr>
          <w:rtl/>
          <w:cs/>
          <w:lang w:val="ar_AE" w:bidi="ar_AE"/>
        </w:rPr>
        <w:t>في هذه الخطوة، ستحدد المجموعة الأدوار والشخصيات وأماكن حدوث هذا المقطع. ثم تقوم المجموعة بتصوُّر هذا المقطع.</w:t>
      </w:r>
    </w:p>
    <w:p>
      <w:pPr>
        <w:bidi/>
      </w:pPr>
      <w:r>
        <w:rPr>
          <w:rtl/>
          <w:cs/>
          <w:lang w:val="ar_AE" w:bidi="ar_AE"/>
        </w:rPr>
      </w:r>
      <w:r>
        <w:rPr>
          <w:rtl/>
          <w:cs/>
          <w:lang w:val="ar_AE" w:bidi="ar_AE"/>
        </w:rPr>
        <w:t xml:space="preserve">لهذا المقطع جزأين. </w:t>
      </w:r>
    </w:p>
    <w:p>
      <w:pPr>
        <w:bidi/>
      </w:pPr>
      <w:r>
        <w:rPr>
          <w:rtl/>
          <w:cs/>
          <w:lang w:val="ar_AE" w:bidi="ar_AE"/>
        </w:rPr>
      </w:r>
      <w:r>
        <w:rPr>
          <w:b/>
          <w:rtl/>
          <w:cs/>
          <w:lang w:val="ar_AE" w:bidi="ar_AE"/>
        </w:rPr>
        <w:t>في الجزء الأول:</w:t>
      </w:r>
      <w:r>
        <w:rPr>
          <w:rtl/>
          <w:cs/>
          <w:lang w:val="ar_AE" w:bidi="ar_AE"/>
        </w:rPr>
        <w:t xml:space="preserve"> يقول بولس إن الرسالة التي تتعلَّق بالصليب تبدو حماقة للذين لا يؤمنون، لكنها في الواقع قوة الله لخلاص الناس. ويقتبس بولس من سفر إشعياء النبي حيث يقول الله إنه سيدمر خطط الحكماء الذكية. لقد جعل الله حكمة الناس تبدو حماقة. وحكمة الله جعلت من المستحيل على الناس استخدام حكمتهم الخاصة لمعرفة الله. بل أرسل الله رسالة يظنها الناس في هذا العالم حماقة لكي يُخلّص الذين يؤمنون بتلك الرسالة. </w:t>
      </w:r>
    </w:p>
    <w:p>
      <w:pPr>
        <w:bidi/>
      </w:pPr>
      <w:r>
        <w:rPr>
          <w:rtl/>
          <w:cs/>
          <w:lang w:val="ar_AE" w:bidi="ar_AE"/>
        </w:rPr>
      </w:r>
      <w:r>
        <w:rPr>
          <w:b/>
          <w:rtl/>
          <w:cs/>
          <w:lang w:val="ar_AE" w:bidi="ar_AE"/>
        </w:rPr>
        <w:t>في الجزء الثاني:</w:t>
      </w:r>
      <w:r>
        <w:rPr>
          <w:rtl/>
          <w:cs/>
          <w:lang w:val="ar_AE" w:bidi="ar_AE"/>
        </w:rPr>
        <w:t xml:space="preserve"> يتحدث بولس عن مجموعتين محددتين من الناس: اليهود واليونانيين. إذ يطلب اليهود آيات أو معجزات، واليونانيون لا يريدون إلا أن يسمعوا كلمات تبدو حكيمة. ولا يتحدث بولس والذين مثله إلا عن المسيح الذي صلب. وهذه الرسالة هي حجر عثرة لليهود، وحماقة للأمم. ولكنها قوة الله وحكمته للذين يؤمنون. لأنه حتى عندما يبدو أن الله يتصرف بحماقة، فإنه لا يزال أحكم من الناس. وحتى عندما يبدو الله ضعيفًا، فإنه لا يزال أقوى من الناس.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كنيسة كورنثوس</w:t>
      </w:r>
    </w:p>
    <w:p>
      <w:pPr>
        <w:pStyle w:val="ListBullet"/>
        <w:bidi/>
        <w:spacing w:line="240" w:lineRule="auto"/>
        <w:ind w:left="720"/>
      </w:pPr>
      <w:r>
        <w:rPr>
          <w:rtl/>
          <w:cs/>
          <w:lang w:val="ar_AE" w:bidi="ar_AE"/>
        </w:rPr>
      </w:r>
      <w:r>
        <w:rPr>
          <w:rtl/>
          <w:cs/>
          <w:lang w:val="ar_AE" w:bidi="ar_AE"/>
        </w:rPr>
        <w:t>الذين لا يؤمنون بالمسيح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اليهود، أو شعب إسرائيل</w:t>
      </w:r>
    </w:p>
    <w:p>
      <w:pPr>
        <w:pStyle w:val="ListBullet"/>
        <w:bidi/>
        <w:spacing w:line="240" w:lineRule="auto"/>
        <w:ind w:left="720"/>
      </w:pPr>
      <w:r>
        <w:rPr>
          <w:rtl/>
          <w:cs/>
          <w:lang w:val="ar_AE" w:bidi="ar_AE"/>
        </w:rPr>
      </w:r>
      <w:r>
        <w:rPr>
          <w:rtl/>
          <w:cs/>
          <w:lang w:val="ar_AE" w:bidi="ar_AE"/>
        </w:rPr>
        <w:t>واليونانيين، أو الأمم.</w:t>
      </w:r>
    </w:p>
    <w:p>
      <w:pPr>
        <w:bidi/>
      </w:pPr>
      <w:r>
        <w:rPr>
          <w:rtl/>
          <w:cs/>
          <w:lang w:val="ar_AE" w:bidi="ar_AE"/>
        </w:rPr>
      </w:r>
      <w:r>
        <w:rPr>
          <w:rtl/>
          <w:cs/>
          <w:lang w:val="ar_AE" w:bidi="ar_AE"/>
        </w:rPr>
        <w:t xml:space="preserve">يبدأ بولس بقوله إن رسالة الصليب تبدو حماقة للذين يهلكون، لكن للذين يؤمنون هي قوة الله. من المهم أن نفهم أنه عندما يقول بولس إنها حماقة للذين يهلكون، لا يقصد أنها حماقة بالفعل. وعندما يقول بولس: "الذين يهلكون"، فإنه يقصد الذين سيهلكهم الله يومًا ما؛ لأنهم لا يؤمنون بالمسيح. ويقصد بولس أن هؤلاء الناس غير قادرين على فهم معنى الصليب. فهؤلاء الذين سيهلكون لا يرون الصليب إلا جهالة. ويقصد بولس أن الصليب هو الحكمة الحقيقية فعليًا. من المهم أيضًا أن نفهم أن كلمة "القوة" التي يتحدث عنها بولس هنا لا تعني القوة الجسدية. بل تعني على وجه التحديد أن الله قام بعمل قوي جدًا عندما أرسل المسيح ليموت على الصليب. عندما مات المسيح على الصليب، خلّص الناس من عقوبة عصيانهم لله. </w:t>
      </w:r>
    </w:p>
    <w:p>
      <w:pPr>
        <w:bidi/>
      </w:pPr>
      <w:r>
        <w:rPr>
          <w:rtl/>
          <w:cs/>
          <w:lang w:val="ar_AE" w:bidi="ar_AE"/>
        </w:rPr>
      </w:r>
      <w:r>
        <w:rPr>
          <w:rtl/>
          <w:cs/>
          <w:lang w:val="ar_AE" w:bidi="ar_AE"/>
        </w:rPr>
        <w:t>توقّفوا هنا وناقشوا هذا السؤال معًا: كيف ستوضحون في ترجمتكم أن بولس لا يقول أن الصليب هو حماقة فعلية، بل أن غير المؤمنين يظنون أنه حماقة؟ أوقفوا سماع هذا التسجيل الصوتي هنا.</w:t>
      </w:r>
    </w:p>
    <w:p>
      <w:pPr>
        <w:bidi/>
      </w:pPr>
      <w:r>
        <w:rPr>
          <w:rtl/>
          <w:cs/>
          <w:lang w:val="ar_AE" w:bidi="ar_AE"/>
        </w:rPr>
      </w:r>
      <w:r>
        <w:rPr>
          <w:rtl/>
          <w:cs/>
          <w:lang w:val="ar_AE" w:bidi="ar_AE"/>
        </w:rPr>
        <w:t xml:space="preserve">يستخدم بولس عبارة في اللغة الأصلية يترجمها بعض الناس على أنها "لأنه مكتوب". وهذه العبارة تعني أن الكلمات التي كتبها الناس في الاسفار المقدسة تؤكّد ما قاله بولس للتو، وأنه على وشك أن يقتبس هذه الكلمات من الأسفار المقدسة. والاقتباس هو فعليًا كلمات الله التي كتبها إشعياء النبي. حيث قال الله إنه سيهلك حكمة الحكماء. ثم يكرر الله الفكرة ذاتها بطريقة مختلفة. فيقول إنه سيحبط خطط الحكماء الذكية ويهزمها. وكتب إشعياء الكلام بهذه الطريقة؛ لأن الصياغة وقعها جميل وقوي على آذان الشعب اليهودي. وأراد إشعياء أن يؤكد أن الله أحكم من أي شخص آخر. إذا لم يكن سلسًا في لغتكم التحدث عن "تدمير" الحكمة، فقد ترغبون في قول شيء مثل: "سيجعل الله الحكماء يفقدون حكمتهم"، أو "سيجعل الله حكمة الحكماء عديمة الفائدة". </w:t>
      </w:r>
    </w:p>
    <w:p>
      <w:pPr>
        <w:bidi/>
      </w:pPr>
      <w:r>
        <w:rPr>
          <w:rtl/>
          <w:cs/>
          <w:lang w:val="ar_AE" w:bidi="ar_AE"/>
        </w:rPr>
      </w:r>
      <w:r>
        <w:rPr>
          <w:rtl/>
          <w:cs/>
          <w:lang w:val="ar_AE" w:bidi="ar_AE"/>
        </w:rPr>
        <w:t>توقّفوا هنا وناقشوا هذا السؤال معًا: كيف ستوضحون في ترجمتكم أن بولس يقتبس من الأسفار المقدسة ليُثبت أن ما يقوله هو الحق؟ أوقفوا سماع هذا التسجيل الصوتي هنا.</w:t>
      </w:r>
    </w:p>
    <w:p>
      <w:pPr>
        <w:bidi/>
      </w:pPr>
      <w:r>
        <w:rPr>
          <w:rtl/>
          <w:cs/>
          <w:lang w:val="ar_AE" w:bidi="ar_AE"/>
        </w:rPr>
      </w:r>
      <w:r>
        <w:rPr>
          <w:rtl/>
          <w:cs/>
          <w:lang w:val="ar_AE" w:bidi="ar_AE"/>
        </w:rPr>
        <w:t xml:space="preserve">يطرح بولس عدة أسئلة لا يتوقع أن يجيب عليها المؤمنون. فيسأل: أين الشخص الحكيم. يسأل بولس: أين الكاتب أو الشخص المتعلم. ويسأل أين هو المُناظر أو الشخص الذي يحاجج بمهارة الحديث. وتذكّرون أن بولس لا يبحث عن مكان هؤلاء الناس، بل يستخدم هذه الأسئلة ليُبيّن أنه لا يمكن للناس أن يعرفوا الله وخطته الأزلية باستخدام حكمة العالم، أو التعلّم، أو مهارة الكلام. إذا رغبتم، يمكنكم الجمع بين هذه الأسئلة في ترجمتكم. على سبيل المثال، يمكنكم القول: "إذًا ماذا يعرف الحكماء، أو الدارسين، أو المتحاجين الماهرين في هذا العالم حقًا؟" وكذلك إذا كان استخدام الأسئلة للتعبير عن عبارة خبرية غير منطقي في لغتكم، فيمكنكم تغييرها إلى عبارات خبرية. على سبيل المثال، يمكنكم قول: "لقد فشل الرجل الحكيم. وفشل الشخص المتعلم. وفشل المُتكلَّم الماهر". وبالطريقة نفسها، عندما يقول بولس: "ألم يُحوِّل الله حكمة هذا العالم إلى حماقة؟" يمكنكم أن تحولوا هذا السؤال لعبارة خبرية عن طريق قول شيء كالتالي: "لقد أثبت الله أن حكمة هذا العالم هي حماقة!" </w:t>
      </w:r>
    </w:p>
    <w:p>
      <w:pPr>
        <w:bidi/>
      </w:pPr>
      <w:r>
        <w:rPr>
          <w:rtl/>
          <w:cs/>
          <w:lang w:val="ar_AE" w:bidi="ar_AE"/>
        </w:rPr>
      </w:r>
      <w:r>
        <w:rPr>
          <w:rtl/>
          <w:cs/>
          <w:lang w:val="ar_AE" w:bidi="ar_AE"/>
        </w:rPr>
        <w:t>توقّفوا هنا وناقشوا هذا السؤال معًا: في ترجمتكم، كيف ستترجمون هذه الأسئلة؟ هل ستترجمونها على أنها أسئلة أم عبارات خبرية. وإذا دمجتوها، فكيف ستُبينون أن بولس عنده حجة قوية؟ أوقفوا سماع هذا التسجيل الصوتي هنا.</w:t>
      </w:r>
    </w:p>
    <w:p>
      <w:pPr>
        <w:bidi/>
      </w:pPr>
      <w:r>
        <w:rPr>
          <w:rtl/>
          <w:cs/>
          <w:lang w:val="ar_AE" w:bidi="ar_AE"/>
        </w:rPr>
      </w:r>
      <w:r>
        <w:rPr>
          <w:rtl/>
          <w:cs/>
          <w:lang w:val="ar_AE" w:bidi="ar_AE"/>
        </w:rPr>
        <w:t xml:space="preserve">ثم يقول بولس: "لأن الله قرّر بحكمة أن يجعل من المستحيل على الناس أن يعرفوا الله باستخدام حكمتهم الشخصية. بل اختار الله أن يخلّص فقط الذين يؤمنون بالرسالة الحمقاء التي نكرز بها". لا يقول بولس إن الحكمة البشرية شر. بل يقول إن الناس يستخدمونها للقيام بأشياء خاطئة. فقد حاول الناس أن يعرفوا الله بطريقتهم الخاصة، أو بحكمتهم الخاصة، بدلًا من أن يؤمنوا بحكمة الله. حكمة الله هي أن المسيح مات على الصليب ليستردنا إلى علاقتنا بالله. عندما يتحدث بولس عن أشخاص يعرفون الله، لا يقصد مجرد معرفتهم عن الله. فالجميع يعرفون شيئًا عن الله. والذين لا يعرفون حكمة الله ولا يتبعونها سيهلكون، أي أن الله سيهلكهم. والذين لا يؤمنون بموت يسوع المسيح على الصليب سيهلكون. تذكّروا أن بولس لا يقول أن حكمة الله هي في الواقع حماقة. بل يقصد أن الذين يهلكون يظنون أنها حماقة؛ لأنهم لا يفهمونها. </w:t>
      </w:r>
    </w:p>
    <w:p>
      <w:pPr>
        <w:bidi/>
      </w:pPr>
      <w:r>
        <w:rPr>
          <w:rtl/>
          <w:cs/>
          <w:lang w:val="ar_AE" w:bidi="ar_AE"/>
        </w:rPr>
      </w:r>
      <w:r>
        <w:rPr>
          <w:rtl/>
          <w:cs/>
          <w:lang w:val="ar_AE" w:bidi="ar_AE"/>
        </w:rPr>
        <w:t xml:space="preserve">في الجزء الثاني، يبدأ بولس في الحديث عن اليهود واليونانيين. في البداية، يقول بولس إن اليهود يطلبون، أو يطالبون بقوة، آيات لتُثبت أن رسالة المسيح صحيحة. وكلمة أخرى مرادفة للآيات هي المعجزات. والشخص الذي يصنع معجزة يفعل شيئًا غير عادي ويبدو مستحيلًا. فقد كان اليهود يؤمنون أنه إذا صنع شخص آية أو معجزة، فهذا يثبت أنه مُرسل من الله حقًا، وأنه يقول الحق. وتذكرون أن القادة الدينيين لليهود طلبوا كثيرًا من يسوع أن يعمل آيات ليُثبت أنه المسيَّا. وأخبر يسوع اليهود بقوة أنهم يخطئون بطلبهم آيات. </w:t>
      </w:r>
    </w:p>
    <w:p>
      <w:pPr>
        <w:bidi/>
      </w:pPr>
      <w:r>
        <w:rPr>
          <w:rtl/>
          <w:cs/>
          <w:lang w:val="ar_AE" w:bidi="ar_AE"/>
        </w:rPr>
      </w:r>
      <w:r>
        <w:rPr>
          <w:rtl/>
          <w:cs/>
          <w:lang w:val="ar_AE" w:bidi="ar_AE"/>
        </w:rPr>
        <w:t>توقّفوا هنا وناقشوا هذا السؤال معًا: الآية هي حدث معجزي يمكن للناس رؤيته، وهو يثبت لهم أن شيئًا ما حق. في ثقافتكم ولغتكم، ما أفضل طريقة لترجمة أن اليهود طلبوا من بولس آيات؟ أوقفوا سماع هذا التسجيل الصوتي هنا.</w:t>
      </w:r>
    </w:p>
    <w:p>
      <w:pPr>
        <w:bidi/>
      </w:pPr>
      <w:r>
        <w:rPr>
          <w:rtl/>
          <w:cs/>
          <w:lang w:val="ar_AE" w:bidi="ar_AE"/>
        </w:rPr>
      </w:r>
      <w:r>
        <w:rPr>
          <w:rtl/>
          <w:cs/>
          <w:lang w:val="ar_AE" w:bidi="ar_AE"/>
        </w:rPr>
        <w:t xml:space="preserve">ويقول بولس إن اليونانيين عادةً يطلبون الحكمة أو يبحثون عنها ويستمعون لها. ولا يقصد بولس هنا حكمة الله التي هي يسوع المسيح. بل يقصد نوع الخطب يبدو مهمًا، والذي أحب اليونانيون استخدامه والاستماع إليه في ثقافتهم. فيقول بولس إن اليهود يريدون أن يروا آيات، واليونانيون يريدون أن يسمعوا حديثًا يبدو حكيمًا. ولن يعمل بولس آيات ولن يستخدم حديثًا ماهرًا. فبولس وآخرون من أمثاله يكرزون فقط عن صلب المسيح، أي موته على الصليب. ويقول بولس إن رسالة الله هي حجر عثرة لليهود، وحماقة للأمم. وقد دعا الله بعض الناس، من كل من اليهود والأمم، ليكونوا جزءًا من شعبه الخاص. عندما يسمع هؤلاء الناس هذه الرسالة، يسمعون رسالة عن المسيح الذي يُعلن قوة الله وحكمته. واليهود اسم آخر لبني إسرائيل، والأمم هم أشخاص ليسوا يهودًا. لذلك كان الأممي كل من هو يونانيًا، أي من بلاد اليونان، ولم يكن يهوديًا أيضًا. </w:t>
      </w:r>
    </w:p>
    <w:p>
      <w:pPr>
        <w:bidi/>
      </w:pPr>
      <w:r>
        <w:rPr>
          <w:rtl/>
          <w:cs/>
          <w:lang w:val="ar_AE" w:bidi="ar_AE"/>
        </w:rPr>
      </w:r>
      <w:r>
        <w:rPr>
          <w:rtl/>
          <w:cs/>
          <w:lang w:val="ar_AE" w:bidi="ar_AE"/>
        </w:rPr>
        <w:t xml:space="preserve">وتعبير "حجر العثرة" هو صياغة خاصة تعني حجر يتعثر الناس بسببه. وفي أجزاء أخرى من رسالته يتحدث بولس أكثر عن فكرة "التعثر" هذه، أو أن يتسبب شيء في سقوط الناس أو الابتعاد عن الله، بطريقة تدمرهم. يستخدم كل من العهد القديم والعهد الجديد هذه الصياغة الخاصة عن الأحجار للحديث عن الأفكار الروحية. على سبيل المثال، قد يتسبب "الحجر" في التعثر والخراب، أو قد يصبح أساسًا آمنًا. والأساس الآمن هو الجزء السفلي من المبنى. حيث يبنى الناس بقية المبنى على الأساس الثابت. في هذا الجزء من العالم، كان الناس يبنون المباني بالحجارة بشكل تقليدي، وأول شيء كان عليهم فعله هو وضع أرضية قوية من الحجر على الأرض قبل بناء الجدران وبقية المبنى. لذلك يقول بولس في هذا المقطع إن المسيح والصليب هما مثل حجر وضعه الله على الأرض. قد يتعثر الناس ويسقطون بسبب الحجر. فهم سيهلكون؛ لأنهم لم يؤمنوا بالرسالة التي تتحدث عن المسيح. أو قد يبني الناس بيتًا على الحجر ويقفون ثابتين في مواجهة العواصف. وهم يؤمنون بالرسالة التي تتعلّق بالمسيح، والتي ستجعلهم أقوياء، ويعيشون إلى الأبد مع الله. </w:t>
      </w:r>
    </w:p>
    <w:p>
      <w:pPr>
        <w:bidi/>
      </w:pPr>
      <w:r>
        <w:rPr>
          <w:rtl/>
          <w:cs/>
          <w:lang w:val="ar_AE" w:bidi="ar_AE"/>
        </w:rPr>
      </w:r>
      <w:r>
        <w:rPr>
          <w:rtl/>
          <w:cs/>
          <w:lang w:val="ar_AE" w:bidi="ar_AE"/>
        </w:rPr>
        <w:t>توقّفوا هنا وناقشوا هذا السؤال معًا: حجر العثرة هو شيء لا يراه الناس، لذلك يتعثرون به ويسقطون. كيف ستتحدثون عن هذا في ترجمتكم لتوضيح هذه الفكرة؟ أوقفوا سماع هذا التسجيل الصوتي هنا.</w:t>
      </w:r>
    </w:p>
    <w:p>
      <w:pPr>
        <w:bidi/>
      </w:pPr>
      <w:r>
        <w:rPr>
          <w:rtl/>
          <w:cs/>
          <w:lang w:val="ar_AE" w:bidi="ar_AE"/>
        </w:rPr>
      </w:r>
      <w:r>
        <w:rPr>
          <w:rtl/>
          <w:cs/>
          <w:lang w:val="ar_AE" w:bidi="ar_AE"/>
        </w:rPr>
        <w:t xml:space="preserve">وفي نهاية هذا المقطع، يقول بولس إنه حتى لو ظن الناس أن الله يتصرف بحماقة، فإن الله أحكم من الناس. وحتى إن ظن الناس أن الله يبدو ضعيفًا، فإنه في الواقع أقوى من الناس. </w:t>
      </w:r>
    </w:p>
    <w:p>
      <w:pPr>
        <w:bidi/>
      </w:pPr>
      <w:r>
        <w:rPr>
          <w:rtl/>
          <w:cs/>
          <w:lang w:val="ar_AE" w:bidi="ar_AE"/>
        </w:rPr>
      </w:r>
      <w:r>
        <w:rPr>
          <w:rtl/>
          <w:cs/>
          <w:lang w:val="ar_AE" w:bidi="ar_AE"/>
        </w:rPr>
        <w:t xml:space="preserve">والآن على المجموعة أن تستخدم القصص المصورة، أو ترسمها، أو تستخدم أشياء لتصوُّر المقطع والأحداث الواقعة فيه. قد ترغبون في استخدام أشياء أو أشخاص لتظهروا بولس، والمؤمنين في كنيسة كورنثوس، والله، والمسيح، والشعب اليهودي أو بني إسرائيل، واليونانيين أو الأمم. بينما يصف بولس كيف يظن غير المؤمنين أن الصليب حماقة، اجعل المجموعة تشير إلى المسيح ويضحكون أو يتصرفون بسخافة. ثم بينما يصف بولس المؤمنين في الكنيسة، اجعل المسيح يذهب إليهم ويحميهم من تدمير الله لهم، لكن دع الله يبيد غير المؤمنين. وبينما يصف بولس غير المؤمنين الذين يحاولون معرفة الله بحكمتهم الشخصية، يمكنكم أن تجعلوا الله يقف خلف حاجز، مثل جدار منخفض يمنع الناس من الوصول إليه. اطلبوا من غير المؤمنين أن يحاولوا الاقتراب بخطة ذكية لتجاوز الجدار، لكن بيّنوا كيف إنهم لا يستطيعون فعل ذلك. ثم اطلبوا من المسيح مساعدة المؤمنين على عبور فوق الجدار. وأخيرًا، بينما يتحدث بولس عن المسيح والصليب كحجر عثرة لليهود، دعوا يسوع يجلس أو يستلقي على الأرض. واطلبوا من اليهود أن يتعثروا بسبب المسيح ويسقطون، لكن اجعلوا المؤمنين يتظاهرون بأنهم يبنون مبنى فوق المسيح حيث يمكنهم العيش وحيث يظلون آمنين.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1: 18–25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لهذا المقطع جزأين.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كنيسة كورنثوس</w:t>
      </w:r>
    </w:p>
    <w:p>
      <w:pPr>
        <w:pStyle w:val="ListBullet"/>
        <w:bidi/>
        <w:spacing w:line="240" w:lineRule="auto"/>
        <w:ind w:left="720"/>
      </w:pPr>
      <w:r>
        <w:rPr>
          <w:rtl/>
          <w:cs/>
          <w:lang w:val="ar_AE" w:bidi="ar_AE"/>
        </w:rPr>
      </w:r>
      <w:r>
        <w:rPr>
          <w:rtl/>
          <w:cs/>
          <w:lang w:val="ar_AE" w:bidi="ar_AE"/>
        </w:rPr>
        <w:t>الذين لا يؤمنون بالمسيح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اليهود، أو شعب إسرائيل</w:t>
      </w:r>
    </w:p>
    <w:p>
      <w:pPr>
        <w:pStyle w:val="ListBullet"/>
        <w:bidi/>
        <w:spacing w:line="240" w:lineRule="auto"/>
        <w:ind w:left="720"/>
      </w:pPr>
      <w:r>
        <w:rPr>
          <w:rtl/>
          <w:cs/>
          <w:lang w:val="ar_AE" w:bidi="ar_AE"/>
        </w:rPr>
      </w:r>
      <w:r>
        <w:rPr>
          <w:rtl/>
          <w:cs/>
          <w:lang w:val="ar_AE" w:bidi="ar_AE"/>
        </w:rPr>
        <w:t>واليونانيين، أو الأمم.</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ويقول بولس: "لأن الرسالة التي تتحدث عن الصليب غير منطقية للذين سيهلكون. أما الذين سيخلّصهم الله، مثلنا، فيعلمون أن هذه الرسالة هي الطريقة التي يعمل بها الله بقوة في قلوب الناس ليخلصهم. كما يقول الله في الأسفار المقدسة: "يظن البعض أن لديهم خططًا حكيمة، لكني سأجعل خططهم تفشل". فأين يضع هذا الحكماء أو الدارسين، أو المحاجين الماهرين من هذا العالم؟ لقد جعل الله حكمة الناس تبدو حماقة. وحكمة الله جعلت من المستحيل على الناس استخدام حكمتهم الخاصة لمعرفة الله. بل أرسل الله رسالة يظنها أناس هذا العالم حماقة لكي يخلّص الذين يؤمنون بتلك الرسالة".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وبما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الذين لا يؤمنون: "بماذا تشعرون وبما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"اليهود يريدون المعجزات برهانًا، واليونانيون يطلبون الحكمة البشرية، لكننا نكرز بموت المسيح على الصليب. ويرفض اليهود تصديق هذه الرسالة، لأنها تُهينهم. ويظن الذين ليسوا يهودًا أن هذه الرسالة هراء. لكن الله دعا بعض الناس، من كل من اليهود والأمم، ليكونوا خاصًا له. عندما يسمع هؤلاء الناس رسالتنا، فإنهم يسمعون رسالة عن المسيح الذي يُعلن قوة الله وحكمته. لأنه حتى وإن ظن الناس أن الله يتصرف بحماقة، فإنه أكثر حكمة من الناس. وحتى وإن ظن الناس أن الله يبدو ضعيفًا، فإنه في الواقع أقوى من الناس".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يجسِّدون اليهود: "بماذا تشعرون أو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اليونانيين: "بماذا تشعرون وبما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لرسالة كورنثوس الأولى 1: 18–25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بقوله إن رسالة </w:t>
      </w:r>
      <w:r>
        <w:rPr>
          <w:b/>
          <w:rtl/>
          <w:cs/>
          <w:lang w:val="ar_AE" w:bidi="ar_AE"/>
        </w:rPr>
        <w:t>الصليب</w:t>
      </w:r>
      <w:r>
        <w:rPr>
          <w:rtl/>
          <w:cs/>
          <w:lang w:val="ar_AE" w:bidi="ar_AE"/>
        </w:rPr>
        <w:t xml:space="preserve"> حماقة للهالكين. كان الصليب أداة يستخدمها الرومان لقتل المجرمين. وصُنع الصليب من قطعة خشب قائمة مع قطعة خشب أخرى تُدعى "عارضة الصليب"، مُثبتة بعرضها بالقرب من قمتها. عندما </w:t>
      </w:r>
      <w:r>
        <w:rPr>
          <w:b/>
          <w:rtl/>
          <w:cs/>
          <w:lang w:val="ar_AE" w:bidi="ar_AE"/>
        </w:rPr>
        <w:t>يصلب</w:t>
      </w:r>
      <w:r>
        <w:rPr>
          <w:rtl/>
          <w:cs/>
          <w:lang w:val="ar_AE" w:bidi="ar_AE"/>
        </w:rPr>
        <w:t xml:space="preserve"> الرومان شخصًا، كانوا يسمّرون ذلك الشخص إلى الصليب ثم يتركوه ليموت. استخدموا الكلمات أو العبارات نفسها التي استخدمتموها في المقاطع السابقة لترجمة كلمتي "الصليب" و"يُصلب". ولمزيد من المعلومات، انظروا كلمة </w:t>
      </w:r>
      <w:r>
        <w:rPr>
          <w:rtl/>
          <w:cs/>
          <w:lang w:val="ar_AE" w:bidi="ar_AE"/>
        </w:rPr>
        <w:t>الصليب</w:t>
      </w:r>
      <w:r>
        <w:rPr>
          <w:rtl/>
          <w:cs/>
          <w:lang w:val="ar_AE" w:bidi="ar_AE"/>
        </w:rPr>
        <w:t xml:space="preserve"> و</w:t>
      </w:r>
      <w:r>
        <w:rPr>
          <w:rtl/>
          <w:cs/>
          <w:lang w:val="ar_AE" w:bidi="ar_AE"/>
        </w:rPr>
        <w:t>الصلب</w:t>
      </w:r>
      <w:r>
        <w:rPr>
          <w:rtl/>
          <w:cs/>
          <w:lang w:val="ar_AE" w:bidi="ar_AE"/>
        </w:rPr>
        <w:t xml:space="preserve"> في قاموس الكلمات الرئيسية.</w:t>
      </w:r>
    </w:p>
    <w:p>
      <w:pPr>
        <w:bidi/>
      </w:pPr>
      <w:r>
        <w:rPr>
          <w:rtl/>
          <w:cs/>
          <w:lang w:val="ar_AE" w:bidi="ar_AE"/>
        </w:rPr>
      </w:r>
      <w:r>
        <w:rPr>
          <w:b/>
          <w:rtl/>
          <w:cs/>
          <w:lang w:val="ar_AE" w:bidi="ar_AE"/>
        </w:rPr>
        <w:t>الجهالة</w:t>
      </w:r>
      <w:r>
        <w:rPr>
          <w:rtl/>
          <w:cs/>
          <w:lang w:val="ar_AE" w:bidi="ar_AE"/>
        </w:rPr>
        <w:t xml:space="preserve"> تعني الهراء، أو كون الشيء غير منطقي، </w:t>
      </w:r>
      <w:r>
        <w:rPr>
          <w:b/>
          <w:rtl/>
          <w:cs/>
          <w:lang w:val="ar_AE" w:bidi="ar_AE"/>
        </w:rPr>
        <w:t>يهلك</w:t>
      </w:r>
      <w:r>
        <w:rPr>
          <w:rtl/>
          <w:cs/>
          <w:lang w:val="ar_AE" w:bidi="ar_AE"/>
        </w:rPr>
        <w:t xml:space="preserve"> تعني يتدمر بشكل كلي أو يُقتل.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الجهالة</w:t>
      </w:r>
      <w:r>
        <w:rPr>
          <w:rtl/>
          <w:cs/>
          <w:lang w:val="ar_AE" w:bidi="ar_AE"/>
        </w:rPr>
        <w:t xml:space="preserve"> </w:t>
      </w:r>
      <w:r>
        <w:rPr>
          <w:b/>
          <w:rtl/>
          <w:cs/>
          <w:lang w:val="ar_AE" w:bidi="ar_AE"/>
        </w:rPr>
        <w:t>ويهلك</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 رسالة الصليب قوية </w:t>
      </w:r>
      <w:r>
        <w:rPr>
          <w:b/>
          <w:rtl/>
          <w:cs/>
          <w:lang w:val="ar_AE" w:bidi="ar_AE"/>
        </w:rPr>
        <w:t>للمُخلّصين</w:t>
      </w:r>
      <w:r>
        <w:rPr>
          <w:rtl/>
          <w:cs/>
          <w:lang w:val="ar_AE" w:bidi="ar_AE"/>
        </w:rPr>
        <w:t xml:space="preserve"> من بيننا. ويخلّصنا الله عندما نؤمن أن الرسالة المختصة بموت يسوع على الصليب صحيحة ونختار أن نتبع يسوع مُخلّصًا لنا.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"الذين سيخلصهم الله من بيننا". ولمزيد من المعلومات عن الخلاص، انظروا كلمة </w:t>
      </w:r>
      <w:r>
        <w:rPr>
          <w:rtl/>
          <w:cs/>
          <w:lang w:val="ar_AE" w:bidi="ar_AE"/>
        </w:rPr>
        <w:t>الخلاص</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ويتحدث بولس بكلمات من العهد القديم حيث يقول الله إنه سيهلك </w:t>
      </w:r>
      <w:r>
        <w:rPr>
          <w:b/>
          <w:rtl/>
          <w:cs/>
          <w:lang w:val="ar_AE" w:bidi="ar_AE"/>
        </w:rPr>
        <w:t>حكمة</w:t>
      </w:r>
      <w:r>
        <w:rPr>
          <w:rtl/>
          <w:cs/>
          <w:lang w:val="ar_AE" w:bidi="ar_AE"/>
        </w:rPr>
        <w:t xml:space="preserve"> الحكماء. عندما يكون شخص ما حكيمًا، فإن لديه حكمة. وفي الكتاب المُقدَّس، الشخص الذي لديه الحكمة يفهم الكثير من الأمور، ويكون قادرًا على اتخاذ قرارات جيدة تؤدي إلى نتائج جيدة. لكن الله هو الذي يعطي الحكمة للناس. وإذا تظاهر الشخص بأنه حكيم لكنه لا يقبل الله، فإن حكمته تكون عديمة الفائدة، وفي النهاية ستفشل خططه. ولذلك يقول الله أيضًا إنه </w:t>
      </w:r>
      <w:r>
        <w:rPr>
          <w:b/>
          <w:rtl/>
          <w:cs/>
          <w:lang w:val="ar_AE" w:bidi="ar_AE"/>
        </w:rPr>
        <w:t>سيحبط</w:t>
      </w:r>
      <w:r>
        <w:rPr>
          <w:rtl/>
          <w:cs/>
          <w:lang w:val="ar_AE" w:bidi="ar_AE"/>
        </w:rPr>
        <w:t xml:space="preserve"> </w:t>
      </w:r>
      <w:r>
        <w:rPr>
          <w:b/>
          <w:rtl/>
          <w:cs/>
          <w:lang w:val="ar_AE" w:bidi="ar_AE"/>
        </w:rPr>
        <w:t>ذكاء</w:t>
      </w:r>
      <w:r>
        <w:rPr>
          <w:rtl/>
          <w:cs/>
          <w:lang w:val="ar_AE" w:bidi="ar_AE"/>
        </w:rPr>
        <w:t xml:space="preserve"> الأذكياء. عندما يُحبط شخص ما شيئًا، فإنه يرفضه أو لا يثق به. وفي هذه الحالة، يرفض الله ذكاء الناس، أي فهمهم أو حكمتهم الخاصة التي لم ينالوها من الله.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الحكمة</w:t>
      </w:r>
      <w:r>
        <w:rPr>
          <w:rtl/>
          <w:cs/>
          <w:lang w:val="ar_AE" w:bidi="ar_AE"/>
        </w:rPr>
        <w:t xml:space="preserve"> </w:t>
      </w:r>
      <w:r>
        <w:rPr>
          <w:b/>
          <w:rtl/>
          <w:cs/>
          <w:lang w:val="ar_AE" w:bidi="ar_AE"/>
        </w:rPr>
        <w:t>ويُحبط</w:t>
      </w:r>
      <w:r>
        <w:rPr>
          <w:rtl/>
          <w:cs/>
          <w:lang w:val="ar_AE" w:bidi="ar_AE"/>
        </w:rPr>
        <w:t xml:space="preserve"> و</w:t>
      </w:r>
      <w:r>
        <w:rPr>
          <w:b/>
          <w:rtl/>
          <w:cs/>
          <w:lang w:val="ar_AE" w:bidi="ar_AE"/>
        </w:rPr>
        <w:t>الذكاء</w:t>
      </w:r>
      <w:r>
        <w:rPr>
          <w:rtl/>
          <w:cs/>
          <w:lang w:val="ar_AE" w:bidi="ar_AE"/>
        </w:rPr>
        <w:t xml:space="preserve">. وإذا كنتم قد ترجمتم هاتَين الكلمتَين من قبل في سِفر آخر من الكتاب المقدّس، استخدموا الكلمتَين عينهما اللتَين قد استُخدِما هناك. </w:t>
      </w:r>
      <w:r>
        <w:rPr>
          <w:rtl/>
          <w:cs/>
          <w:lang w:val="ar_AE" w:bidi="ar_AE"/>
        </w:rPr>
        <w:t>حكمة:</w:t>
      </w:r>
      <w:r>
        <w:rPr>
          <w:rtl/>
          <w:cs/>
          <w:lang w:val="ar_AE" w:bidi="ar_AE"/>
        </w:rPr>
        <w:t xml:space="preserve"> كلمة بقاموس الكلمات الرئيسية. أوقفوا سماع هذا التسجيل الصوتي هنا.</w:t>
      </w:r>
    </w:p>
    <w:p>
      <w:pPr>
        <w:bidi/>
      </w:pPr>
      <w:r>
        <w:rPr>
          <w:rtl/>
          <w:cs/>
          <w:lang w:val="ar_AE" w:bidi="ar_AE"/>
        </w:rPr>
      </w:r>
      <w:r>
        <w:rPr>
          <w:rtl/>
          <w:cs/>
          <w:lang w:val="ar_AE" w:bidi="ar_AE"/>
        </w:rPr>
        <w:t xml:space="preserve">ويسأل بولس: "أين الشخص </w:t>
      </w:r>
      <w:r>
        <w:rPr>
          <w:b/>
          <w:rtl/>
          <w:cs/>
          <w:lang w:val="ar_AE" w:bidi="ar_AE"/>
        </w:rPr>
        <w:t>الحكيم</w:t>
      </w:r>
      <w:r>
        <w:rPr>
          <w:rtl/>
          <w:cs/>
          <w:lang w:val="ar_AE" w:bidi="ar_AE"/>
        </w:rPr>
        <w:t xml:space="preserve">؟ أين </w:t>
      </w:r>
      <w:r>
        <w:rPr>
          <w:b/>
          <w:rtl/>
          <w:cs/>
          <w:lang w:val="ar_AE" w:bidi="ar_AE"/>
        </w:rPr>
        <w:t>الكاتب</w:t>
      </w:r>
      <w:r>
        <w:rPr>
          <w:rtl/>
          <w:cs/>
          <w:lang w:val="ar_AE" w:bidi="ar_AE"/>
        </w:rPr>
        <w:t xml:space="preserve">؟ أين </w:t>
      </w:r>
      <w:r>
        <w:rPr>
          <w:b/>
          <w:rtl/>
          <w:cs/>
          <w:lang w:val="ar_AE" w:bidi="ar_AE"/>
        </w:rPr>
        <w:t>مُبَاحِث هذا الدهر</w:t>
      </w:r>
      <w:r>
        <w:rPr>
          <w:rtl/>
          <w:cs/>
          <w:lang w:val="ar_AE" w:bidi="ar_AE"/>
        </w:rPr>
        <w:t xml:space="preserve">؟" وفي اللغة الأصلية، تعني كلمة الحكيم: الذكي أو الحكيم بطريقة عامة. والكاتب هو شخص له مستوى عالٍ من التعليم أو هو مُعلِّم. والكلمة المُترجمة المُناظر تعني شخصًا بارعًا في الحديث عن اختلافات قوية في الآراء. وكلمة "هذا الدهر" تشير إلى قواعد العالم وطريقة الحياة التي تختلف عن طرق الله، والتي سيدمِّرها الله في يوم ما. و"مُناظِر هذا الدَهر" هو شخص يتجادل حول كيفية الحياة، لكنه لا يتحدث عن كيفية اتباع الله.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الحكيم</w:t>
      </w:r>
      <w:r>
        <w:rPr>
          <w:rtl/>
          <w:cs/>
          <w:lang w:val="ar_AE" w:bidi="ar_AE"/>
        </w:rPr>
        <w:t xml:space="preserve">، </w:t>
      </w:r>
      <w:r>
        <w:rPr>
          <w:b/>
          <w:rtl/>
          <w:cs/>
          <w:lang w:val="ar_AE" w:bidi="ar_AE"/>
        </w:rPr>
        <w:t>والكاتب</w:t>
      </w:r>
      <w:r>
        <w:rPr>
          <w:rtl/>
          <w:cs/>
          <w:lang w:val="ar_AE" w:bidi="ar_AE"/>
        </w:rPr>
        <w:t xml:space="preserve">، </w:t>
      </w:r>
      <w:r>
        <w:rPr>
          <w:b/>
          <w:rtl/>
          <w:cs/>
          <w:lang w:val="ar_AE" w:bidi="ar_AE"/>
        </w:rPr>
        <w:t>والمناظر</w:t>
      </w:r>
      <w:r>
        <w:rPr>
          <w:rtl/>
          <w:cs/>
          <w:lang w:val="ar_AE" w:bidi="ar_AE"/>
        </w:rPr>
        <w:t xml:space="preserve">، </w:t>
      </w:r>
      <w:r>
        <w:rPr>
          <w:b/>
          <w:rtl/>
          <w:cs/>
          <w:lang w:val="ar_AE" w:bidi="ar_AE"/>
        </w:rPr>
        <w:t>ومن هذا الدهر</w:t>
      </w:r>
      <w:r>
        <w:rPr>
          <w:rtl/>
          <w:cs/>
          <w:lang w:val="ar_AE" w:bidi="ar_AE"/>
        </w:rPr>
        <w:t xml:space="preserve">. ابحثوا عن كلمة </w:t>
      </w:r>
      <w:r>
        <w:rPr>
          <w:rtl/>
          <w:cs/>
          <w:lang w:val="ar_AE" w:bidi="ar_AE"/>
        </w:rPr>
        <w:t>الكاتب</w:t>
      </w:r>
      <w:r>
        <w:rPr>
          <w:rtl/>
          <w:cs/>
          <w:lang w:val="ar_AE" w:bidi="ar_AE"/>
        </w:rPr>
        <w:t xml:space="preserve"> في قاموس الكلمات الرئيسية لمزيد من المعلومات.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ويخلّص الله الذين </w:t>
      </w:r>
      <w:r>
        <w:rPr>
          <w:b/>
          <w:rtl/>
          <w:cs/>
          <w:lang w:val="ar_AE" w:bidi="ar_AE"/>
        </w:rPr>
        <w:t>يؤمنون</w:t>
      </w:r>
      <w:r>
        <w:rPr>
          <w:rtl/>
          <w:cs/>
          <w:lang w:val="ar_AE" w:bidi="ar_AE"/>
        </w:rPr>
        <w:t xml:space="preserve"> بالرسالة المختصة بالمسيح. عندما يؤمن شخص بالرسالة التي تتعلّق بالمسيح، فإنه يثق بأن ما يقوله الله هو الحق، ويُسلّم نفسه ليعمل ما يقوله له الله أن يعمله.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يؤمن</w:t>
      </w:r>
      <w:r>
        <w:rPr>
          <w:rtl/>
          <w:cs/>
          <w:lang w:val="ar_AE" w:bidi="ar_AE"/>
        </w:rPr>
        <w:t xml:space="preserve">. ابحث في قاموس الكلمات الرئيسية عن كلمة </w:t>
      </w:r>
      <w:r>
        <w:rPr>
          <w:rtl/>
          <w:cs/>
          <w:lang w:val="ar_AE" w:bidi="ar_AE"/>
        </w:rPr>
        <w:t>إيمان</w:t>
      </w:r>
      <w:r>
        <w:rPr>
          <w:rtl/>
          <w:cs/>
          <w:lang w:val="ar_AE" w:bidi="ar_AE"/>
        </w:rPr>
        <w:t xml:space="preserve"> للمزيد من المعلومات. أوقفوا سماع هذا التسجيل الصوتي هنا.</w:t>
      </w:r>
    </w:p>
    <w:p>
      <w:pPr>
        <w:bidi/>
      </w:pPr>
      <w:r>
        <w:rPr>
          <w:rtl/>
          <w:cs/>
          <w:lang w:val="ar_AE" w:bidi="ar_AE"/>
        </w:rPr>
      </w:r>
      <w:r>
        <w:rPr>
          <w:rtl/>
          <w:cs/>
          <w:lang w:val="ar_AE" w:bidi="ar_AE"/>
        </w:rPr>
        <w:t xml:space="preserve">ويقول بولس إن </w:t>
      </w:r>
      <w:r>
        <w:rPr>
          <w:b/>
          <w:rtl/>
          <w:cs/>
          <w:lang w:val="ar_AE" w:bidi="ar_AE"/>
        </w:rPr>
        <w:t>اليهود</w:t>
      </w:r>
      <w:r>
        <w:rPr>
          <w:rtl/>
          <w:cs/>
          <w:lang w:val="ar_AE" w:bidi="ar_AE"/>
        </w:rPr>
        <w:t xml:space="preserve"> يطلبون </w:t>
      </w:r>
      <w:r>
        <w:rPr>
          <w:b/>
          <w:rtl/>
          <w:cs/>
          <w:lang w:val="ar_AE" w:bidi="ar_AE"/>
        </w:rPr>
        <w:t>آيات</w:t>
      </w:r>
      <w:r>
        <w:rPr>
          <w:rtl/>
          <w:cs/>
          <w:lang w:val="ar_AE" w:bidi="ar_AE"/>
        </w:rPr>
        <w:t>، و</w:t>
      </w:r>
      <w:r>
        <w:rPr>
          <w:b/>
          <w:rtl/>
          <w:cs/>
          <w:lang w:val="ar_AE" w:bidi="ar_AE"/>
        </w:rPr>
        <w:t>اليونانيين</w:t>
      </w:r>
      <w:r>
        <w:rPr>
          <w:rtl/>
          <w:cs/>
          <w:lang w:val="ar_AE" w:bidi="ar_AE"/>
        </w:rPr>
        <w:t xml:space="preserve"> أو </w:t>
      </w:r>
      <w:r>
        <w:rPr>
          <w:b/>
          <w:rtl/>
          <w:cs/>
          <w:lang w:val="ar_AE" w:bidi="ar_AE"/>
        </w:rPr>
        <w:t>الأمم</w:t>
      </w:r>
      <w:r>
        <w:rPr>
          <w:rtl/>
          <w:cs/>
          <w:lang w:val="ar_AE" w:bidi="ar_AE"/>
        </w:rPr>
        <w:t xml:space="preserve"> يطلبون حكمة. وكلمة "اليهود" هي كلمة أخرى للإشارة إلى بني إسرائيل، أي شعب الله الخاص الذين هم نسل يعقوب. وكلمة "الآيات" هي مرادف لكلمة المعجزات. والشخص الذي يصنع معجزة، يصنع أمرًا غير معتاد ومستحيلًا. واليونانيون هم الشعب الذي ينتمي إلى بلاد اليونان. وفي هذه الحالة، تُشير كلمة يونانيين أيضًا إلى كل من هو غير يهودي. ويستخدم بولس كلمتي "اليونانيين" و"الأمم" للإشارة إلى نفس المجموعة من الناس. ولأن كنيسة كورنثوس كانت في اليونان، فقد دعى غير اليهود "باليونانيين" ببساطة في كثير من الأحيان.</w:t>
      </w:r>
    </w:p>
    <w:p>
      <w:pPr>
        <w:bidi/>
      </w:pPr>
      <w:r>
        <w:rPr>
          <w:rtl/>
          <w:cs/>
          <w:lang w:val="ar_AE" w:bidi="ar_AE"/>
        </w:rPr>
      </w:r>
      <w:r>
        <w:rPr>
          <w:rtl/>
          <w:cs/>
          <w:lang w:val="ar_AE" w:bidi="ar_AE"/>
        </w:rPr>
        <w:t xml:space="preserve">توقّفوا هنا وناقشوا معًا الكلمات أو العبارات التي ستستخدمونها لترجمة كلمة </w:t>
      </w:r>
      <w:r>
        <w:rPr>
          <w:b/>
          <w:rtl/>
          <w:cs/>
          <w:lang w:val="ar_AE" w:bidi="ar_AE"/>
        </w:rPr>
        <w:t>يهودي</w:t>
      </w:r>
      <w:r>
        <w:rPr>
          <w:rtl/>
          <w:cs/>
          <w:lang w:val="ar_AE" w:bidi="ar_AE"/>
        </w:rPr>
        <w:t xml:space="preserve">، </w:t>
      </w:r>
      <w:r>
        <w:rPr>
          <w:b/>
          <w:rtl/>
          <w:cs/>
          <w:lang w:val="ar_AE" w:bidi="ar_AE"/>
        </w:rPr>
        <w:t>وآيات</w:t>
      </w:r>
      <w:r>
        <w:rPr>
          <w:rtl/>
          <w:cs/>
          <w:lang w:val="ar_AE" w:bidi="ar_AE"/>
        </w:rPr>
        <w:t xml:space="preserve">، </w:t>
      </w:r>
      <w:r>
        <w:rPr>
          <w:b/>
          <w:rtl/>
          <w:cs/>
          <w:lang w:val="ar_AE" w:bidi="ar_AE"/>
        </w:rPr>
        <w:t>ويونانيين</w:t>
      </w:r>
      <w:r>
        <w:rPr>
          <w:rtl/>
          <w:cs/>
          <w:lang w:val="ar_AE" w:bidi="ar_AE"/>
        </w:rPr>
        <w:t xml:space="preserve">، أو </w:t>
      </w:r>
      <w:r>
        <w:rPr>
          <w:b/>
          <w:rtl/>
          <w:cs/>
          <w:lang w:val="ar_AE" w:bidi="ar_AE"/>
        </w:rPr>
        <w:t>الأمم</w:t>
      </w:r>
      <w:r>
        <w:rPr>
          <w:rtl/>
          <w:cs/>
          <w:lang w:val="ar_AE" w:bidi="ar_AE"/>
        </w:rPr>
        <w:t xml:space="preserve">. ابحثوا عن كلمة </w:t>
      </w:r>
      <w:r>
        <w:rPr>
          <w:rtl/>
          <w:cs/>
          <w:lang w:val="ar_AE" w:bidi="ar_AE"/>
        </w:rPr>
        <w:t>يهود</w:t>
      </w:r>
      <w:r>
        <w:rPr>
          <w:rtl/>
          <w:cs/>
          <w:lang w:val="ar_AE" w:bidi="ar_AE"/>
        </w:rPr>
        <w:t xml:space="preserve">، </w:t>
      </w:r>
      <w:r>
        <w:rPr>
          <w:rtl/>
          <w:cs/>
          <w:lang w:val="ar_AE" w:bidi="ar_AE"/>
        </w:rPr>
        <w:t>وآيات</w:t>
      </w:r>
      <w:r>
        <w:rPr>
          <w:rtl/>
          <w:cs/>
          <w:lang w:val="ar_AE" w:bidi="ar_AE"/>
        </w:rPr>
        <w:t xml:space="preserve">، </w:t>
      </w:r>
      <w:r>
        <w:rPr>
          <w:rtl/>
          <w:cs/>
          <w:lang w:val="ar_AE" w:bidi="ar_AE"/>
        </w:rPr>
        <w:t>ويونانيين</w:t>
      </w:r>
      <w:r>
        <w:rPr>
          <w:rtl/>
          <w:cs/>
          <w:lang w:val="ar_AE" w:bidi="ar_AE"/>
        </w:rPr>
        <w:t xml:space="preserve">، </w:t>
      </w:r>
      <w:r>
        <w:rPr>
          <w:rtl/>
          <w:cs/>
          <w:lang w:val="ar_AE" w:bidi="ar_AE"/>
        </w:rPr>
        <w:t>والأمم</w:t>
      </w:r>
      <w:r>
        <w:rPr>
          <w:rtl/>
          <w:cs/>
          <w:lang w:val="ar_AE" w:bidi="ar_AE"/>
        </w:rPr>
        <w:t xml:space="preserve"> في قاموس الكلمات الرئيسية لمزيد من المعلومات.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إنه، هو وآخرون مثله، </w:t>
      </w:r>
      <w:r>
        <w:rPr>
          <w:b/>
          <w:rtl/>
          <w:cs/>
          <w:lang w:val="ar_AE" w:bidi="ar_AE"/>
        </w:rPr>
        <w:t>يكرزون</w:t>
      </w:r>
      <w:r>
        <w:rPr>
          <w:rtl/>
          <w:cs/>
          <w:lang w:val="ar_AE" w:bidi="ar_AE"/>
        </w:rPr>
        <w:t xml:space="preserve"> عن المسيح والصليب. وكلمة الكرازة تعني أن تُعلن، أو تتحدث عن البشارة السارة المختصة بالمسيح علنًا، أو بطريقة تُمكن الجميع من أن يعرف عنها.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الكرازة</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يقول بولس إن الرسالة المختصة بالمسيح والصليب هي </w:t>
      </w:r>
      <w:r>
        <w:rPr>
          <w:b/>
          <w:rtl/>
          <w:cs/>
          <w:lang w:val="ar_AE" w:bidi="ar_AE"/>
        </w:rPr>
        <w:t>حجر عثرة</w:t>
      </w:r>
      <w:r>
        <w:rPr>
          <w:rtl/>
          <w:cs/>
          <w:lang w:val="ar_AE" w:bidi="ar_AE"/>
        </w:rPr>
        <w:t xml:space="preserve"> لليهود، وحماقة للأمم. وتعبير "حجر العثرة" هو صياغة خاصة تعني حرفيًا الحجر الذي يتعثر به الناس. لكن بولس يستخدمه هنا ليعني إنه شيئًا يُسبب إهانة للناس، لكنه يجعلهم يبعدون عن الله أيضًا بطريقة تدمرهم.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حجر العثرة</w:t>
      </w:r>
      <w:r>
        <w:rPr>
          <w:rtl/>
          <w:cs/>
          <w:lang w:val="ar_AE" w:bidi="ar_AE"/>
        </w:rPr>
        <w:t>. إذا كنتم قد ترجمتم هذه الكلمات بالفعل في سِفر آخر من الكتاب المقدس، 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1:26–31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1: 26–31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1: 26–31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1: 26–31 من الترجمة الأسهل للفهم. </w:t>
      </w:r>
    </w:p>
    <w:p>
      <w:pPr>
        <w:bidi/>
      </w:pPr>
      <w:r>
        <w:rPr>
          <w:rtl/>
          <w:cs/>
          <w:lang w:val="ar_AE" w:bidi="ar_AE"/>
        </w:rPr>
      </w:r>
      <w:r>
        <w:rPr>
          <w:rtl/>
          <w:cs/>
          <w:lang w:val="ar_AE" w:bidi="ar_AE"/>
        </w:rPr>
        <w:t xml:space="preserve">يكتب بولس رسالة إلى كنيسة كورنثوس حيث كان المؤمنون يتجادلون عن أحكم الناس. في المقطع السابق، شرح بولس كيف تختلف حكمة الله كثيرًا عن الحكمة البشرية. فحكمة الله هي خطة الله لإرسال المسيح، ليموت على الصليب، ليخلّص الذين يؤمنون به. وقال بولس إن هذا يبدو حماقة لا حكمة، بالنسبة للذين لا يؤمنون. لكن الحقيقة هي أن هذه "الحماقة" أحكم من أي حكمة بشرية، وما يبدو أنه ضعف في الله فهو في الواقع أقوى من القوة البشرية. </w:t>
      </w:r>
    </w:p>
    <w:p>
      <w:pPr>
        <w:bidi/>
      </w:pPr>
      <w:r>
        <w:rPr>
          <w:rtl/>
          <w:cs/>
          <w:lang w:val="ar_AE" w:bidi="ar_AE"/>
        </w:rPr>
      </w:r>
      <w:r>
        <w:rPr>
          <w:rtl/>
          <w:cs/>
          <w:lang w:val="ar_AE" w:bidi="ar_AE"/>
        </w:rPr>
        <w:t xml:space="preserve">في هذا المقطع، يُذكِّر بولس الكنيسة الآن، بأنه عندما جاء لأول مرة ليخبرهم عن المسيح، لم يكن كثيرون منهم حكماء بالطريقة التي يسميها العالم حكمة. لم يكن المؤمنون أذكياء أو متعلمين، بل كانوا أشخاصًا بسطاء لم يعتبرهم الآخرون حكماء أو يستحقون الاستماع إليهم. وكان قليلون منهم أقوياء أو أثرياء. وفي ثقافة كورنثوس، كان الناس يصبحون أقوياء عندما يولدون في عائلة من الأغنياء أو الأقوياء بالفعل. وأصبح الناس مهمين؛ لأنهم أذكياء بطبيعتهم. وأصبح الناس مهمين؛ لأنهم كسبوا الكثير من المال. وأصبح الناس مهمين؛ لأنهم تعلّموا ليصبحوا أشخاصًا يتكلّمون بفصاحة. </w:t>
      </w:r>
    </w:p>
    <w:p>
      <w:pPr>
        <w:bidi/>
      </w:pPr>
      <w:r>
        <w:rPr>
          <w:rtl/>
          <w:cs/>
          <w:lang w:val="ar_AE" w:bidi="ar_AE"/>
        </w:rPr>
      </w:r>
      <w:r>
        <w:rPr>
          <w:rtl/>
          <w:cs/>
          <w:lang w:val="ar_AE" w:bidi="ar_AE"/>
        </w:rPr>
        <w:t>توقّفوا هنا وناقشوا هذا السؤال معًا: في ثقافتكم، كيف يصبح الناس مُهمين أو أقوياء؟ ما هي بعض الطرق التي يكتسب بها الناس القوة أو الأهمية عن طريق ما يفعلونه أو ما يقولونه؟ أوقفوا سماع هذا التسجيل الصوتي هنا.</w:t>
      </w:r>
    </w:p>
    <w:p>
      <w:pPr>
        <w:bidi/>
      </w:pPr>
      <w:r>
        <w:rPr>
          <w:rtl/>
          <w:cs/>
          <w:lang w:val="ar_AE" w:bidi="ar_AE"/>
        </w:rPr>
      </w:r>
      <w:r>
        <w:rPr>
          <w:rtl/>
          <w:cs/>
          <w:lang w:val="ar_AE" w:bidi="ar_AE"/>
        </w:rPr>
        <w:t xml:space="preserve">كان المؤمنون يتجادلون عمن هو الأكثر حكمة. ويذكّرهم بولس بأن الله لم يدعهم لأنهم كانوا حكماء أو مُهمين. فقد اختار الله أشخاصًا غير مهمين على وجه التحديد مثلهم، لسبب ما. ويقول بولس إن الله اختار ما يعتبره العالم حماقة ليُخزي من يظنون أنهم حكماء. وقد اختار الله الضعيف، أو عديم القوة، ليُخز الأقوياء. واختار الله ما يحتقره العالم ويعتبره عديم القيمة ليدمر ما يظنه العالم مُهمًا. </w:t>
      </w:r>
    </w:p>
    <w:p>
      <w:pPr>
        <w:bidi/>
      </w:pPr>
      <w:r>
        <w:rPr>
          <w:rtl/>
          <w:cs/>
          <w:lang w:val="ar_AE" w:bidi="ar_AE"/>
        </w:rPr>
      </w:r>
      <w:r>
        <w:rPr>
          <w:rtl/>
          <w:cs/>
          <w:lang w:val="ar_AE" w:bidi="ar_AE"/>
        </w:rPr>
        <w:t>توقّفوا هنا وناقشوا هذا السؤال معًا: تحدّثوا عن أنواع الأشخاص الذين يحتقرهم الناس في ثقافتكم أو يعتبرونهم بلا قيمة. ما الذي يفعله هؤلاء الناس أو يقولونه فيجعل الآخرين يحتقرونهم؟ ما الذي يجعل الآخرون يحتقرون هؤلاء الناس، والذي لا يستطيع هؤلاء الناس تغييره في أنفسهم؟ أوقفوا سماع هذا التسجيل الصوتي هنا.</w:t>
      </w:r>
    </w:p>
    <w:p>
      <w:pPr>
        <w:bidi/>
      </w:pPr>
      <w:r>
        <w:rPr>
          <w:rtl/>
          <w:cs/>
          <w:lang w:val="ar_AE" w:bidi="ar_AE"/>
        </w:rPr>
      </w:r>
      <w:r>
        <w:rPr>
          <w:rtl/>
          <w:cs/>
          <w:lang w:val="ar_AE" w:bidi="ar_AE"/>
        </w:rPr>
        <w:t xml:space="preserve">ويقول بولس إنه بسبب دعوة الله لأشخاص غير مهمين، لا يستطيع أحد أن يتباهى لله بأهميته أو بما أنجزوه. أي إن الله أعطى الناس كل شيء، لذلك لا يجب على المؤمنين أن يفتخروا أو يظنوا أن الله اختارهم لأنهم أفضل من الآخرين. فالله هو الذي دعا المؤمنين إلى الانتماء إلى المسيح، أي ليصبحوا مسيحيين. والمسيح هو الذي أصبح مصدر حكمة الله الحقيقية للمؤمنين. والمسيح هو حكمة الله للبر، والقداسة، والفداء. </w:t>
      </w:r>
    </w:p>
    <w:p>
      <w:pPr>
        <w:bidi/>
      </w:pPr>
      <w:r>
        <w:rPr>
          <w:rtl/>
          <w:cs/>
          <w:lang w:val="ar_AE" w:bidi="ar_AE"/>
        </w:rPr>
      </w:r>
      <w:r>
        <w:rPr>
          <w:rtl/>
          <w:cs/>
          <w:lang w:val="ar_AE" w:bidi="ar_AE"/>
        </w:rPr>
        <w:t xml:space="preserve">عندما يتحدث بولس عن البر والقداسة والفداء في هذا المقطع، لا يتحدث عن الأفعال التي يساعد المسيح المؤمنين على القيام بها بأنفسهم. بل هذه أمور فعلها المسيح للمؤمنين. </w:t>
      </w:r>
    </w:p>
    <w:p>
      <w:pPr>
        <w:bidi/>
      </w:pPr>
      <w:r>
        <w:rPr>
          <w:rtl/>
          <w:cs/>
          <w:lang w:val="ar_AE" w:bidi="ar_AE"/>
        </w:rPr>
      </w:r>
      <w:r>
        <w:rPr>
          <w:rtl/>
          <w:cs/>
          <w:lang w:val="ar_AE" w:bidi="ar_AE"/>
        </w:rPr>
        <w:t>توقّفوا هنا وناقشوا هذا السؤال معًا: احكوا قصة عن شخص عامله الناس على أنه ذا أهمية، إما بسبب هوية عائلة ذلك الشخص، أو بسبب أصدقاءه، لا بسبب أي شيء فعله هذا الشخص بنفسه. أوقفوا سماع هذا التسجيل الصوتي هنا.</w:t>
      </w:r>
    </w:p>
    <w:p>
      <w:pPr>
        <w:bidi/>
      </w:pPr>
      <w:r>
        <w:rPr>
          <w:rtl/>
          <w:cs/>
          <w:lang w:val="ar_AE" w:bidi="ar_AE"/>
        </w:rPr>
      </w:r>
      <w:r>
        <w:rPr>
          <w:rtl/>
          <w:cs/>
          <w:lang w:val="ar_AE" w:bidi="ar_AE"/>
        </w:rPr>
        <w:t xml:space="preserve">يجعل المسيح المؤمنين أبرارًا، أو يصلح موقفهم أمام الله؛ لأنه مات على الصليب. وهذا البر ليس أمرًا يمكن للمؤمنين أن يكسبوه أو يستحقوه. بل يفعل المسيح هذا العمل من أجل المؤمنين. </w:t>
      </w:r>
    </w:p>
    <w:p>
      <w:pPr>
        <w:bidi/>
      </w:pPr>
      <w:r>
        <w:rPr>
          <w:rtl/>
          <w:cs/>
          <w:lang w:val="ar_AE" w:bidi="ar_AE"/>
        </w:rPr>
      </w:r>
      <w:r>
        <w:rPr>
          <w:rtl/>
          <w:cs/>
          <w:lang w:val="ar_AE" w:bidi="ar_AE"/>
        </w:rPr>
        <w:t xml:space="preserve">إذ يجعل المسيح المؤمنين مقَدَّسين. قد تتذكرون في العهد القديم أن الكهنة في خيمة الاجتماع كانوا يحتفظون بأشياء خاصة يستخدمونها لخدمة الله وحده. لم يستخدم الكهنة هذه الأشياء الخاصة لأي شيء آخر. ويخبر بولس أهل كورنثوس أن المسيح يخصّص المؤمنين لأجل مقاصد الله الخاصة. لم يعد المؤمنون "عاديين" أو "كعامة الناس". بل يستخدم المسيح المؤمنين ليجلبوا المجد لله. </w:t>
      </w:r>
    </w:p>
    <w:p>
      <w:pPr>
        <w:bidi/>
      </w:pPr>
      <w:r>
        <w:rPr>
          <w:rtl/>
          <w:cs/>
          <w:lang w:val="ar_AE" w:bidi="ar_AE"/>
        </w:rPr>
      </w:r>
      <w:r>
        <w:rPr>
          <w:rtl/>
          <w:cs/>
          <w:lang w:val="ar_AE" w:bidi="ar_AE"/>
        </w:rPr>
        <w:t xml:space="preserve">يفدي المسيح المؤمنين عندما يحرّرهم من العبودية. قد تتذكرون في العهد القديم أن الله حرر بني إسرائيل من العبودية في مصر وأحضرهم إلى أرض الموعد. ويخبر بولس أهل كورنثوس أن المسيح يُحرر المؤمنين من عبودية الخطية والموت ويعطيهم حياة أبدية في ملكوت الله. </w:t>
      </w:r>
    </w:p>
    <w:p>
      <w:pPr>
        <w:bidi/>
      </w:pPr>
      <w:r>
        <w:rPr>
          <w:rtl/>
          <w:cs/>
          <w:lang w:val="ar_AE" w:bidi="ar_AE"/>
        </w:rPr>
      </w:r>
      <w:r>
        <w:rPr>
          <w:rtl/>
          <w:cs/>
          <w:lang w:val="ar_AE" w:bidi="ar_AE"/>
        </w:rPr>
        <w:t xml:space="preserve">في نهاية المقطع يخبر بولس المؤمنين أنهم يمكنهم أن يختاروا التباهي إذا تباهوا فقط كما تقول الأسفار المقدسة. ويقول بولس أن يتفاخروا فقط بما فعله الرب للمؤمنين في المسيح.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تعريف الأجزاء (كورنثوس الأولى 1: 26- 31)</w:t>
      </w:r>
    </w:p>
    <w:p>
      <w:pPr>
        <w:bidi/>
      </w:pPr>
      <w:r>
        <w:rPr>
          <w:rtl/>
          <w:cs/>
          <w:lang w:val="ar_AE" w:bidi="ar_AE"/>
        </w:rPr>
      </w:r>
      <w:r>
        <w:rPr>
          <w:rtl/>
          <w:cs/>
          <w:lang w:val="ar_AE" w:bidi="ar_AE"/>
        </w:rPr>
        <w:t xml:space="preserve">استمعوا إلى النسخة الصوتية من رسالة كورنثوس الأولى 1: 26–31 من الترجمة الأسهل للفهم. </w:t>
      </w:r>
    </w:p>
    <w:p>
      <w:pPr>
        <w:bidi/>
      </w:pPr>
      <w:r>
        <w:rPr>
          <w:rtl/>
          <w:cs/>
          <w:lang w:val="ar_AE" w:bidi="ar_AE"/>
        </w:rPr>
      </w:r>
      <w:r>
        <w:rPr>
          <w:rtl/>
          <w:cs/>
          <w:lang w:val="ar_AE" w:bidi="ar_AE"/>
        </w:rPr>
        <w:t>في هذه الخطوة، ستحدد المجموعة الأدوار، والشخصيات، ومواقع حدوث هذا المقطع. ثم تقوم المجموعة بتصوُّر هذا المقطع.</w:t>
      </w:r>
    </w:p>
    <w:p>
      <w:pPr>
        <w:bidi/>
      </w:pPr>
      <w:r>
        <w:rPr>
          <w:rtl/>
          <w:cs/>
          <w:lang w:val="ar_AE" w:bidi="ar_AE"/>
        </w:rPr>
      </w:r>
      <w:r>
        <w:rPr>
          <w:rtl/>
          <w:cs/>
          <w:lang w:val="ar_AE" w:bidi="ar_AE"/>
        </w:rPr>
        <w:t xml:space="preserve">يتكون هذا المقطع من جزأين. </w:t>
      </w:r>
    </w:p>
    <w:p>
      <w:pPr>
        <w:bidi/>
      </w:pPr>
      <w:r>
        <w:rPr>
          <w:rtl/>
          <w:cs/>
          <w:lang w:val="ar_AE" w:bidi="ar_AE"/>
        </w:rPr>
      </w:r>
      <w:r>
        <w:rPr>
          <w:b/>
          <w:rtl/>
          <w:cs/>
          <w:lang w:val="ar_AE" w:bidi="ar_AE"/>
        </w:rPr>
        <w:t>في الجزء الأول:</w:t>
      </w:r>
      <w:r>
        <w:rPr>
          <w:rtl/>
          <w:cs/>
          <w:lang w:val="ar_AE" w:bidi="ar_AE"/>
        </w:rPr>
        <w:t xml:space="preserve"> يُذكِّر بولس الكنيسة بأنه عندما دعاهم الله إلى الإيمان بالمسيح، لم يكن الكثيرين منهم حكماء، أو مؤثرين أو مولودين من عائلات مهمة. وقد اختار الله على وجه التحديد، أشياء لا يظنها العالم حكيمة، أو قوية، أو مهمة لكي يُدمِّر ما يسميه العالم مهمًا.</w:t>
      </w:r>
    </w:p>
    <w:p>
      <w:pPr>
        <w:bidi/>
      </w:pPr>
      <w:r>
        <w:rPr>
          <w:rtl/>
          <w:cs/>
          <w:lang w:val="ar_AE" w:bidi="ar_AE"/>
        </w:rPr>
      </w:r>
      <w:r>
        <w:rPr>
          <w:b/>
          <w:rtl/>
          <w:cs/>
          <w:lang w:val="ar_AE" w:bidi="ar_AE"/>
        </w:rPr>
        <w:t>في الجزء الثاني:</w:t>
      </w:r>
      <w:r>
        <w:rPr>
          <w:rtl/>
          <w:cs/>
          <w:lang w:val="ar_AE" w:bidi="ar_AE"/>
        </w:rPr>
        <w:t xml:space="preserve"> يقول بولس إنه لا يستطيع أحد أن يتباهى أمام الله بما حققه؛ لأن كل شيء يأتي من الله. وقد صالح الله المؤمنين لنفسه من خلال المسيح، وجعلهم شعبه وحررهم. لذلك إن أراد المؤمنون أن يتفاخروا، فعليهم أن يتفاخروا فقط بما فعله الرب لهم.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الناس في كنيسة كورنثوس</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 xml:space="preserve">في بداية المقطع، يدعو بولس المؤمنين في كورنثوس: "الإخوة والأخوات"، مرة أخرى. وتذكّروا أن بولس لا يقصد أن هؤلاء إخوته وأخواته الفعليين من نفس الأب والأم الأرضيين. بل يذكر بولس هذا ليذكِّر المؤمنين بعلاقتهم الوثيقة ببعضهم البعض. فكنيسة كورنثوس وبولس يشتركان في نفس الإله الذي هو أبوهما. </w:t>
      </w:r>
    </w:p>
    <w:p>
      <w:pPr>
        <w:bidi/>
      </w:pPr>
      <w:r>
        <w:rPr>
          <w:rtl/>
          <w:cs/>
          <w:lang w:val="ar_AE" w:bidi="ar_AE"/>
        </w:rPr>
      </w:r>
      <w:r>
        <w:rPr>
          <w:rtl/>
          <w:cs/>
          <w:lang w:val="ar_AE" w:bidi="ar_AE"/>
        </w:rPr>
        <w:t xml:space="preserve">ويطلب بولس من المؤمنين أن يضعوا دعوتهم في الاعتبار. حيث يريد بولس من المؤمنين أن يتذكروا حياتهم في الوقت الذي أرسله الله فيه لأول مرة إلى كورنثوس. كما يريدهم أن يتذكروا، عندما أخبرهم الرسالة المختصة بيسوع المسيح و"دعاهم" للإيمان بالمسيح. ويقول بولس إنه في ذلك الوقت، لم يكن معظم هؤلاء الكورنثوسيين من النوع الذي يسميه الآخرون حكماء، أو متعلمين، أو أذكياء. ولم يكن لمعظمهم نفوذ أو قوة في مجتمعهم، ولم يكونوا جزءًا من عائلات مهمة. أي إن هؤلاء الناس لم يكن لهم ما يتفاخرون به. </w:t>
      </w:r>
    </w:p>
    <w:p>
      <w:pPr>
        <w:bidi/>
      </w:pPr>
      <w:r>
        <w:rPr>
          <w:rtl/>
          <w:cs/>
          <w:lang w:val="ar_AE" w:bidi="ar_AE"/>
        </w:rPr>
      </w:r>
      <w:r>
        <w:rPr>
          <w:rtl/>
          <w:cs/>
          <w:lang w:val="ar_AE" w:bidi="ar_AE"/>
        </w:rPr>
        <w:t>توقّفوا هنا وناقشوا هذا السؤال معًا: احكوا قصة عن شخص دعا شخصًا آخر ليكون جزءًا من مجتمع، أو دعاه ليفعل شيئًا مهمًا. كيف تحدثتم عن الشخص الذي "يدعو" شخصًا آخر ليفعل شيئًا ما؟ في ترجمتكم، كيف ستتحدثون عن دعوة الله لأهل كورنثوس ليؤمنوا بالمسيح؟ أوقفوا سماع هذا التسجيل الصوتي هنا.</w:t>
      </w:r>
    </w:p>
    <w:p>
      <w:pPr>
        <w:bidi/>
      </w:pPr>
      <w:r>
        <w:rPr>
          <w:rtl/>
          <w:cs/>
          <w:lang w:val="ar_AE" w:bidi="ar_AE"/>
        </w:rPr>
      </w:r>
      <w:r>
        <w:rPr>
          <w:rtl/>
          <w:cs/>
          <w:lang w:val="ar_AE" w:bidi="ar_AE"/>
        </w:rPr>
        <w:t xml:space="preserve">ويقول بولس إن الله لم يرتكب خطأً عندما اختار أشخاصًا غير مهمين. فقد اختار الله أشخاصًا مثل هؤلاء لسبب محدد جدًا. إذ يقول بولس إن الله اختار ما يسميه العالم الحماقة ليُخَزي الحكماء. واختار الله الضعيف ليُخَزي القوي. واختار الله ما يحتقره الناس، أو ما يدعونه بلا قيمة، ليُظهر للعالم أن ما يدعوه مهمًا هو في الواقع بلا قيمة. أي إن العالم كان ليختار الأشخاص الأكثر ذكاء، أو الأكثر تأثيرًا، أو الأجمل مظهرًا. أما الله فاختار الناس الذين يرفضهم العالم. وبدلًا من اتّباع قواعد العالم لاختيار الناس، صنع الله مجموعة جديدة من القواعد لتحل محل قواعد العالم. فقد أراد الله أن يضع المتكبرين من أهل العالم عن طريق جعل الأشياء التي يتفاخرون بها، أو التي يثقون بها، عديمة القيمة. </w:t>
      </w:r>
    </w:p>
    <w:p>
      <w:pPr>
        <w:bidi/>
      </w:pPr>
      <w:r>
        <w:rPr>
          <w:rtl/>
          <w:cs/>
          <w:lang w:val="ar_AE" w:bidi="ar_AE"/>
        </w:rPr>
      </w:r>
      <w:r>
        <w:rPr>
          <w:rtl/>
          <w:cs/>
          <w:lang w:val="ar_AE" w:bidi="ar_AE"/>
        </w:rPr>
        <w:t>توقّفوا هنا وناقشوا هذا السؤال معًا: يقول بولس إن الله اختار "الأشياء" الأضعف أو الحمقاء التي في العالم ليخزي الحكماء والأقوياء. ويمكن أن تشمل كلمة "الأشياء" الناس، وكذلك الأفكار، والخطط، والأشياء أيضًا. أي إن الله لم يختر أشخاصًا يدعوهم العالم بالحمقى فقط، بل اختار أيضًا الأفكار، والخطط التي يدعوها العالم حماقة. كيف ستوضحون هذا الأمر في ترجمتكم؟ أوقفوا سماع هذا التسجيل الصوتي هنا.</w:t>
      </w:r>
    </w:p>
    <w:p>
      <w:pPr>
        <w:bidi/>
      </w:pPr>
      <w:r>
        <w:rPr>
          <w:rtl/>
          <w:cs/>
          <w:lang w:val="ar_AE" w:bidi="ar_AE"/>
        </w:rPr>
      </w:r>
      <w:r>
        <w:rPr>
          <w:rtl/>
          <w:cs/>
          <w:lang w:val="ar_AE" w:bidi="ar_AE"/>
        </w:rPr>
        <w:t xml:space="preserve">في الجزء الثاني من المقطع يقول بولس إنه لا يستطيع أحد أن يتباهى في محضر الله؛ لأنه اختار أشخاصًا غير مهمين. أي إنه، بما أن الله لا يتأثر بمدى ذكاء الناس أو تأثيرهم، أو حتى إلى أي عائلة ينتمون، فإنه، بالنسبة لله، لا يوجد شخص أفضل من الآخر. لذلك لا يمكن لشخص أن يقول لله إنه عليه أن يختاره بسبب هويته أو ما فعله. وليس هذا سبب اختيار الله للناس. </w:t>
      </w:r>
    </w:p>
    <w:p>
      <w:pPr>
        <w:bidi/>
      </w:pPr>
      <w:r>
        <w:rPr>
          <w:rtl/>
          <w:cs/>
          <w:lang w:val="ar_AE" w:bidi="ar_AE"/>
        </w:rPr>
      </w:r>
      <w:r>
        <w:rPr>
          <w:rtl/>
          <w:cs/>
          <w:lang w:val="ar_AE" w:bidi="ar_AE"/>
        </w:rPr>
        <w:t xml:space="preserve">ولجعل وجهة نظره أقوى، يقول بولس إن المؤمنين في المسيح بسبب الله. أي إن الله أعطاهم المَسيح عطية، ليس لأنهم فعلوا شيئًا ليستحقوه. وصار المسيح حكمة للمؤمنين. وتذكرون أن المؤمنين كانوا يتباهون بمن هو الشخص الأكثر حكمة. وسلك أهل كورنثوس وكأن الحكمة شيئًا يحصل عليه الناس لأنفسهم. ويستخدم أهل كورنثوس كلمة "حكمة" للتحدث عن التعليم أو الكلام الذي يبدو ذكيًا أو روحيًا. ويقول بولس إن الحكمة الحقيقية هي البر والقداسة والفداء، الذين لا يمكن أن يعطيهم للناس إلا المسيح. </w:t>
      </w:r>
    </w:p>
    <w:p>
      <w:pPr>
        <w:bidi/>
      </w:pPr>
      <w:r>
        <w:rPr>
          <w:rtl/>
          <w:cs/>
          <w:lang w:val="ar_AE" w:bidi="ar_AE"/>
        </w:rPr>
      </w:r>
      <w:r>
        <w:rPr>
          <w:rtl/>
          <w:cs/>
          <w:lang w:val="ar_AE" w:bidi="ar_AE"/>
        </w:rPr>
        <w:t>توقّفوا هنا وناقشوا هذا السؤال معًا: يقول بولس إن "الحكمة" الحقيقية هي البر والقداسة والفداء الذين يعطيهم المسيح للمؤمنين. وهذه طريقة مختلفة تمامًا لوصف الحكمة عما يظنه الناس عادة. كيف ستترجمون هذا المقطع لتوضيح أن بولس يقول إن حكمة الله تعني هذه الأشياء الثلاثة التي يعطيها المسيح للمؤمنين؟ أوقفوا سماع هذا التسجيل الصوتي هنا.</w:t>
      </w:r>
    </w:p>
    <w:p>
      <w:pPr>
        <w:bidi/>
      </w:pPr>
      <w:r>
        <w:rPr>
          <w:rtl/>
          <w:cs/>
          <w:lang w:val="ar_AE" w:bidi="ar_AE"/>
        </w:rPr>
      </w:r>
      <w:r>
        <w:rPr>
          <w:rtl/>
          <w:cs/>
          <w:lang w:val="ar_AE" w:bidi="ar_AE"/>
        </w:rPr>
        <w:t xml:space="preserve">لا يفعل الناس شيئًا ليحصلوا على البر أو القداسة أو الفداء لأنفسهم. والمسيح وحده هو القادر على فعل هذه الأمور للذين يؤمنون بالمسيح، أو الذين يضعون ثقتهم فيه. وكلمة "برّ" أو "تبرير" تعني أن المسيح يُصالح المؤمنين إلى الله، أو يأتي بهم إلى علاقة صحيحة مع الله. وكلمة "تقديس" أو "قداسة" تعني أن المسيح يُفرز المؤمنين، أو يجعلهم خاصين بالله ومكرسين له. وكلمة "الفداء" تعني "التحرّر"؛ لأن المسيح يُحرِّر المؤمنين من قوة الخطية، والشر، والموت. </w:t>
      </w:r>
    </w:p>
    <w:p>
      <w:pPr>
        <w:bidi/>
      </w:pPr>
      <w:r>
        <w:rPr>
          <w:rtl/>
          <w:cs/>
          <w:lang w:val="ar_AE" w:bidi="ar_AE"/>
        </w:rPr>
      </w:r>
      <w:r>
        <w:rPr>
          <w:rtl/>
          <w:cs/>
          <w:lang w:val="ar_AE" w:bidi="ar_AE"/>
        </w:rPr>
        <w:t>توقّفوا هنا وناقشوا هذا السؤال معًا: كيف ستتحدثون عن أفكار "البر" و"القداسة" و"الفداء" في ترجمتكم، لكي يفهم الناس بوضوح ما يفعله المسيح من أجل الذين يؤمنون ويوثقون به؟ أوقفوا سماع هذا التسجيل الصوتي هنا.</w:t>
      </w:r>
    </w:p>
    <w:p>
      <w:pPr>
        <w:bidi/>
      </w:pPr>
      <w:r>
        <w:rPr>
          <w:rtl/>
          <w:cs/>
          <w:lang w:val="ar_AE" w:bidi="ar_AE"/>
        </w:rPr>
      </w:r>
      <w:r>
        <w:rPr>
          <w:rtl/>
          <w:cs/>
          <w:lang w:val="ar_AE" w:bidi="ar_AE"/>
        </w:rPr>
        <w:t xml:space="preserve">في نهاية المقطع، يقول بولس: "فإذًا، كما تقول الأسفار المقدسة: "إن أردتم أن تتباهوا، فلتتباهوا بما فعله الرب لكم". يقتبس بولس هنا كلمات من سفر أرميا في العهد القديم، أو ينطق بها. ويستخدم هذه الكلمات ليُظهر أنه بسبب الكلام الصحيح الذي يقوله، يجب على المؤمنين أن يتوقفوا عن التباهي بحكمة الناس وقوتهم. وعليهم أن يتباهوا فقط بالأمور الصالحة التي صنعها الله لهم. </w:t>
      </w:r>
    </w:p>
    <w:p>
      <w:pPr>
        <w:bidi/>
      </w:pPr>
      <w:r>
        <w:rPr>
          <w:rtl/>
          <w:cs/>
          <w:lang w:val="ar_AE" w:bidi="ar_AE"/>
        </w:rPr>
      </w:r>
      <w:r>
        <w:rPr>
          <w:rtl/>
          <w:cs/>
          <w:lang w:val="ar_AE" w:bidi="ar_AE"/>
        </w:rPr>
        <w:t xml:space="preserve">والآن، على المجموعة أن تحكي القصة باستخدام لوحة الصور، أو ترسمها، أو تستخدم أشياء لتصوُّر المقطع والأحداث الجارية فيه. قد ترغبون في استخدام أشياء أو أشخاص لتُظهروا بولس، والمؤمنين في كنيسة كورنثوس، وأهل العالم، والله، والمسيح. وبينما يصف بولس كيف لم يكن معظم المؤمنين حكماء، أو مؤثرين، أو مولودين من عائلات مهمة، يمكنكم أن تطلبوا أولاً من الأشخاص الذين في المجموعة الذين يمثلون العالم أن يمثّلوا كيف كانوا هذه الأشياء المذكورة. ثم يمكنكم أن تجعلوا من يمثلون المؤمنين أن يمثلون كيف أنهم ليسوا هذه الأشياء. ثم يمكنكم أن تجعلوا الله يختار المؤمنين مع أنهم ليسوا حكماء أو مؤثرين أو مهمين. </w:t>
      </w:r>
    </w:p>
    <w:p>
      <w:pPr>
        <w:bidi/>
      </w:pPr>
      <w:r>
        <w:rPr>
          <w:rtl/>
          <w:cs/>
          <w:lang w:val="ar_AE" w:bidi="ar_AE"/>
        </w:rPr>
      </w:r>
      <w:r>
        <w:rPr>
          <w:rtl/>
          <w:cs/>
          <w:lang w:val="ar_AE" w:bidi="ar_AE"/>
        </w:rPr>
        <w:t xml:space="preserve">ثم يمكنكم أن تطلبوا من المسيح أن يأخذ المؤمنين من جانب الغرفة التي يوجد فيها العالم، وينقلهم إلى جانب الغرفة التي يقف فيها الله، لتُظهروا كيف أن يسوع يصالح المؤمنين إلى علاقة صحيحة مع الله ويفرزهم عن العالم. يمكنكم أيضًا أن تمثلوا كيف كانوا عبيدًا للخطية عندما كانوا على جانب الغرفة التي يوجد فيها العالم، وكيف حررهم المسيح من الخطية والهلاك عندما أخذهم إلى الجانب الذي يوجد فيه الله.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1: 26–31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هذا المقطع له جزأين.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الناس في كنيسة كورنثوس</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"أيها الإخوة والأخوات عندما دعاكم الله لتتبعوا المسيح، لم يكن أهل العالم يظنون أن كثيرون منكم حكماء. فالقليلون منكم فقط كانوا قادة في المجتمع أو جاءوا من عائلات مهمة. لقد اختار الله ما يحتقره العالم ليضع حدًا لما يعتبره العالم مُهمًا".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الذين يؤدون دور المؤمنين في الكنيسة: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أهل العالم: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ويقول بولس: "إن الله فعل كل هذا لكي لا يقول أحد بفخر إن الله عليه اختارهم؛ لأنهم أفضل من الآخرين. لقد أرسل الله المسيح الذي أصبح حكمة الله من أجلنا. أي أن المسيح أصلح علاقتنا مع الله بتخصيصنا شعبًا مميزًا له. وحرّرنا من عبودية الخطية والموت. وهكذا فإن أراد أحد أن يتباهى، فليتباهى بما فعله الرب من أجلنا!"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المسيح: "بماذا تشعر أو فيم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1: 26–31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هذا المقطع بدعوة المؤمنين في كنيسة كورنثوس </w:t>
      </w:r>
      <w:r>
        <w:rPr>
          <w:b/>
          <w:rtl/>
          <w:cs/>
          <w:lang w:val="ar_AE" w:bidi="ar_AE"/>
        </w:rPr>
        <w:t>إخوة</w:t>
      </w:r>
      <w:r>
        <w:rPr>
          <w:rtl/>
          <w:cs/>
          <w:lang w:val="ar_AE" w:bidi="ar_AE"/>
        </w:rPr>
        <w:t xml:space="preserve"> مرة أخرى. وتذكّروا أن بولس لا يعني أن هؤلاء الناس هم إخوته حرفيًا من نفس الأب الجسدي. بل يستخدم بولس هذه الكلمة ليعني أن جميع المؤمنين، رجالًا ونساء، لهم نفس الإله الواحد الذي هو أبيهم. ابحثوا عن كلمة </w:t>
      </w:r>
      <w:r>
        <w:rPr>
          <w:rtl/>
          <w:cs/>
          <w:lang w:val="ar_AE" w:bidi="ar_AE"/>
        </w:rPr>
        <w:t>المؤمنين</w:t>
      </w:r>
      <w:r>
        <w:rPr>
          <w:rtl/>
          <w:cs/>
          <w:lang w:val="ar_AE" w:bidi="ar_AE"/>
        </w:rPr>
        <w:t xml:space="preserve"> في قاموس الكلمات الرئيسية لمزيد من المعلومات عن هوية هؤلاء الناس.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ويطلب بولس من المؤمنين أن يضعوا </w:t>
      </w:r>
      <w:r>
        <w:rPr>
          <w:b/>
          <w:rtl/>
          <w:cs/>
          <w:lang w:val="ar_AE" w:bidi="ar_AE"/>
        </w:rPr>
        <w:t>دعوتهم</w:t>
      </w:r>
      <w:r>
        <w:rPr>
          <w:rtl/>
          <w:cs/>
          <w:lang w:val="ar_AE" w:bidi="ar_AE"/>
        </w:rPr>
        <w:t xml:space="preserve"> في الاعتبار. وما يقصده بولس هو أنه يريد من الناس أن يفكّروا في شكل حالهم عندما أرسل الله بولس لهم لأول مرة ليخبرهم عن المسيح وليدعوهم أن يصبحوا مؤمنين. تذكّروا كيف تحدثتم عن دعوة المسيح لبولس في المقاطع السابقة، واستخدموا كلمات أو عبارات مشابهة هنا. </w:t>
      </w:r>
    </w:p>
    <w:p>
      <w:pPr>
        <w:bidi/>
      </w:pPr>
      <w:r>
        <w:rPr>
          <w:rtl/>
          <w:cs/>
          <w:lang w:val="ar_AE" w:bidi="ar_AE"/>
        </w:rPr>
      </w:r>
      <w:r>
        <w:rPr>
          <w:rtl/>
          <w:cs/>
          <w:lang w:val="ar_AE" w:bidi="ar_AE"/>
        </w:rPr>
        <w:t xml:space="preserve">يقول بولس إنه عندما أخبر هؤلاء الناس في كورنثوس عن المسيح لأول مرة، كان قليلون منهم "حكماء حسب المعايير الدنيوية". وتذكرون من المقطع السابق أن أهل كورنثوس استخدموا كلمة الحكمة للإشارة إلى المتعلمين، والأذكياء، والقادرين على التكلّم بشكل لبق أمام جموع الناس. لذلك يقول بولس هنا إن معظم المؤمنين ليسوا كذلك. وهذا يختلف عما يسميه الله الحكمة، والتي سيشرحها بولس بعد ذلك. </w:t>
      </w:r>
    </w:p>
    <w:p>
      <w:pPr>
        <w:bidi/>
      </w:pPr>
      <w:r>
        <w:rPr>
          <w:rtl/>
          <w:cs/>
          <w:lang w:val="ar_AE" w:bidi="ar_AE"/>
        </w:rPr>
      </w:r>
      <w:r>
        <w:rPr>
          <w:rtl/>
          <w:cs/>
          <w:lang w:val="ar_AE" w:bidi="ar_AE"/>
        </w:rPr>
        <w:t xml:space="preserve">توقّفوا هنا وناقشوا معًا كيف ستقولون إن معظم المؤمنين لم يكونوا </w:t>
      </w:r>
      <w:r>
        <w:rPr>
          <w:b/>
          <w:rtl/>
          <w:cs/>
          <w:lang w:val="ar_AE" w:bidi="ar_AE"/>
        </w:rPr>
        <w:t>حكماء وفقًا للمعايير الدنيوية</w:t>
      </w:r>
      <w:r>
        <w:rPr>
          <w:rtl/>
          <w:cs/>
          <w:lang w:val="ar_AE" w:bidi="ar_AE"/>
        </w:rPr>
        <w:t>. إذا كنتم قد ترجمتم هذه الكلمة أو العبارة في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معظم المؤمنين لم يكونوا </w:t>
      </w:r>
      <w:r>
        <w:rPr>
          <w:b/>
          <w:rtl/>
          <w:cs/>
          <w:lang w:val="ar_AE" w:bidi="ar_AE"/>
        </w:rPr>
        <w:t>مؤثرين</w:t>
      </w:r>
      <w:r>
        <w:rPr>
          <w:rtl/>
          <w:cs/>
          <w:lang w:val="ar_AE" w:bidi="ar_AE"/>
        </w:rPr>
        <w:t xml:space="preserve">. وكلمة "مؤثّر" تعني أن الشخص له سلطة وسلطان على الآخرين بسبب موقعه أو رتبته في المجتمع. </w:t>
      </w:r>
    </w:p>
    <w:p>
      <w:pPr>
        <w:bidi/>
      </w:pPr>
      <w:r>
        <w:rPr>
          <w:rtl/>
          <w:cs/>
          <w:lang w:val="ar_AE" w:bidi="ar_AE"/>
        </w:rPr>
      </w:r>
      <w:r>
        <w:rPr>
          <w:rtl/>
          <w:cs/>
          <w:lang w:val="ar_AE" w:bidi="ar_AE"/>
        </w:rPr>
        <w:t xml:space="preserve">توقّفوا هنا وناقشوا معًا كيف ستقولون إن معظم المؤمنين لم يكونوا </w:t>
      </w:r>
      <w:r>
        <w:rPr>
          <w:b/>
          <w:rtl/>
          <w:cs/>
          <w:lang w:val="ar_AE" w:bidi="ar_AE"/>
        </w:rPr>
        <w:t>مؤثرين</w:t>
      </w:r>
      <w:r>
        <w:rPr>
          <w:rtl/>
          <w:cs/>
          <w:lang w:val="ar_AE" w:bidi="ar_AE"/>
        </w:rPr>
        <w:t>. إذا كنتم قد ترجمتم هذه الكلمة أو العبارة في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معظم المؤمنين أيضًا لم يكونوا "مُولودين في طبقة النبلاء". وهذه طريقة أخرى للقول إن عائلاتهم لم تكن غنية، أو مهمة، أو ذات سلطة في المجتمع.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المولودين في طبقة النبلاء</w:t>
      </w:r>
      <w:r>
        <w:rPr>
          <w:rtl/>
          <w:cs/>
          <w:lang w:val="ar_AE" w:bidi="ar_AE"/>
        </w:rPr>
        <w:t>. إذا كنتم قد ترجمتم هذه الكلمة أو العبارة في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بل يقول بولس إن الله اختار </w:t>
      </w:r>
      <w:r>
        <w:rPr>
          <w:b/>
          <w:rtl/>
          <w:cs/>
          <w:lang w:val="ar_AE" w:bidi="ar_AE"/>
        </w:rPr>
        <w:t>حماقة</w:t>
      </w:r>
      <w:r>
        <w:rPr>
          <w:rtl/>
          <w:cs/>
          <w:lang w:val="ar_AE" w:bidi="ar_AE"/>
        </w:rPr>
        <w:t xml:space="preserve"> العالم ليخزي الحكماء، والأمور الضعيفة في العالم ليخزي الأقوياء. وكلمة "حماقة" تعني الهراء، أو الأفكار غير المنطقية. تذكروا من المقطع السابق أن خطة الله تبدو حماقة للذين لا يؤمنون بالمسيح. استخدموا الكلمة أو العبارة ذاتها التي استخدمتموها في المقاطع السابقة لترجمة كلمة "حماقة". </w:t>
      </w:r>
    </w:p>
    <w:p>
      <w:pPr>
        <w:bidi/>
      </w:pPr>
      <w:r>
        <w:rPr>
          <w:rtl/>
          <w:cs/>
          <w:lang w:val="ar_AE" w:bidi="ar_AE"/>
        </w:rPr>
      </w:r>
      <w:r>
        <w:rPr>
          <w:rtl/>
          <w:cs/>
          <w:lang w:val="ar_AE" w:bidi="ar_AE"/>
        </w:rPr>
        <w:t xml:space="preserve">وكلمة خزي تعني الإهانة، أو العار، أو الإحراج.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الخزي</w:t>
      </w:r>
      <w:r>
        <w:rPr>
          <w:rtl/>
          <w:cs/>
          <w:lang w:val="ar_AE" w:bidi="ar_AE"/>
        </w:rPr>
        <w:t>. إذا كنتم قد ترجمتم هذه الكلمة أو العبارة في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وفي هذا المقطع، يستخدم بولس كلمة </w:t>
      </w:r>
      <w:r>
        <w:rPr>
          <w:b/>
          <w:rtl/>
          <w:cs/>
          <w:lang w:val="ar_AE" w:bidi="ar_AE"/>
        </w:rPr>
        <w:t>ضعيف</w:t>
      </w:r>
      <w:r>
        <w:rPr>
          <w:rtl/>
          <w:cs/>
          <w:lang w:val="ar_AE" w:bidi="ar_AE"/>
        </w:rPr>
        <w:t xml:space="preserve"> للإشارة إلى الأشخاص أو الأشياء التي هي عكس المؤثّرين أو الأقوياء، ويستخدم كلمة </w:t>
      </w:r>
      <w:r>
        <w:rPr>
          <w:b/>
          <w:rtl/>
          <w:cs/>
          <w:lang w:val="ar_AE" w:bidi="ar_AE"/>
        </w:rPr>
        <w:t>قوي</w:t>
      </w:r>
      <w:r>
        <w:rPr>
          <w:rtl/>
          <w:cs/>
          <w:lang w:val="ar_AE" w:bidi="ar_AE"/>
        </w:rPr>
        <w:t xml:space="preserve"> للإشارة إلى المؤثر أو ذا السلطة. استخدموا الكلمة ذاتها التي استخدمتموها في المقاطع السابقة لترجمة كلمة "قوي". </w:t>
      </w:r>
    </w:p>
    <w:p>
      <w:pPr>
        <w:bidi/>
      </w:pPr>
      <w:r>
        <w:rPr>
          <w:rtl/>
          <w:cs/>
          <w:lang w:val="ar_AE" w:bidi="ar_AE"/>
        </w:rPr>
      </w:r>
      <w:r>
        <w:rPr>
          <w:rtl/>
          <w:cs/>
          <w:lang w:val="ar_AE" w:bidi="ar_AE"/>
        </w:rPr>
        <w:t xml:space="preserve">توقّفوا هنا وناقشوا معًا كيف ستتحدثون عن </w:t>
      </w:r>
      <w:r>
        <w:rPr>
          <w:b/>
          <w:rtl/>
          <w:cs/>
          <w:lang w:val="ar_AE" w:bidi="ar_AE"/>
        </w:rPr>
        <w:t>الضعفاء</w:t>
      </w:r>
      <w:r>
        <w:rPr>
          <w:rtl/>
          <w:cs/>
          <w:lang w:val="ar_AE" w:bidi="ar_AE"/>
        </w:rPr>
        <w:t xml:space="preserve"> </w:t>
      </w:r>
      <w:r>
        <w:rPr>
          <w:b/>
          <w:rtl/>
          <w:cs/>
          <w:lang w:val="ar_AE" w:bidi="ar_AE"/>
        </w:rPr>
        <w:t>والأقوياء</w:t>
      </w:r>
      <w:r>
        <w:rPr>
          <w:rtl/>
          <w:cs/>
          <w:lang w:val="ar_AE" w:bidi="ar_AE"/>
        </w:rPr>
        <w:t>. إذا كنتم قد ترجمتم هذه الأفكار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الله اختار </w:t>
      </w:r>
      <w:r>
        <w:rPr>
          <w:b/>
          <w:rtl/>
          <w:cs/>
          <w:lang w:val="ar_AE" w:bidi="ar_AE"/>
        </w:rPr>
        <w:t>المتدني</w:t>
      </w:r>
      <w:r>
        <w:rPr>
          <w:rtl/>
          <w:cs/>
          <w:lang w:val="ar_AE" w:bidi="ar_AE"/>
        </w:rPr>
        <w:t xml:space="preserve"> </w:t>
      </w:r>
      <w:r>
        <w:rPr>
          <w:b/>
          <w:rtl/>
          <w:cs/>
          <w:lang w:val="ar_AE" w:bidi="ar_AE"/>
        </w:rPr>
        <w:t>والمحتقر</w:t>
      </w:r>
      <w:r>
        <w:rPr>
          <w:rtl/>
          <w:cs/>
          <w:lang w:val="ar_AE" w:bidi="ar_AE"/>
        </w:rPr>
        <w:t xml:space="preserve"> من العالم على وجه التحديد، ليُبطل، أو ليُجرد ما يدعوه العالم مهمًا من قوته. والأشياء المتدنية والمحتقرة هي أشياء يظنها الناس غير مهمة، أو بلا قيمة، ويعاملونها بكراهية. </w:t>
      </w:r>
    </w:p>
    <w:p>
      <w:pPr>
        <w:bidi/>
      </w:pPr>
      <w:r>
        <w:rPr>
          <w:rtl/>
          <w:cs/>
          <w:lang w:val="ar_AE" w:bidi="ar_AE"/>
        </w:rPr>
      </w:r>
      <w:r>
        <w:rPr>
          <w:rtl/>
          <w:cs/>
          <w:lang w:val="ar_AE" w:bidi="ar_AE"/>
        </w:rPr>
        <w:t xml:space="preserve">توقّفوا هنا وناقشوا معًا كيف ستتحدثون عن الأشياء </w:t>
      </w:r>
      <w:r>
        <w:rPr>
          <w:b/>
          <w:rtl/>
          <w:cs/>
          <w:lang w:val="ar_AE" w:bidi="ar_AE"/>
        </w:rPr>
        <w:t>المتدنية</w:t>
      </w:r>
      <w:r>
        <w:rPr>
          <w:rtl/>
          <w:cs/>
          <w:lang w:val="ar_AE" w:bidi="ar_AE"/>
        </w:rPr>
        <w:t xml:space="preserve"> و</w:t>
      </w:r>
      <w:r>
        <w:rPr>
          <w:b/>
          <w:rtl/>
          <w:cs/>
          <w:lang w:val="ar_AE" w:bidi="ar_AE"/>
        </w:rPr>
        <w:t>المحتقرة</w:t>
      </w:r>
      <w:r>
        <w:rPr>
          <w:rtl/>
          <w:cs/>
          <w:lang w:val="ar_AE" w:bidi="ar_AE"/>
        </w:rPr>
        <w:t xml:space="preserve"> التي تجرد الأشياء المهمة من قوتها. أوقفوا سماع هذا التسجيل الصوتي هنا.</w:t>
      </w:r>
    </w:p>
    <w:p>
      <w:pPr>
        <w:bidi/>
      </w:pPr>
      <w:r>
        <w:rPr>
          <w:rtl/>
          <w:cs/>
          <w:lang w:val="ar_AE" w:bidi="ar_AE"/>
        </w:rPr>
      </w:r>
      <w:r>
        <w:rPr>
          <w:rtl/>
          <w:cs/>
          <w:lang w:val="ar_AE" w:bidi="ar_AE"/>
        </w:rPr>
        <w:t xml:space="preserve">ويخبر بولس المؤمنين أن الله أعطاهم </w:t>
      </w:r>
      <w:r>
        <w:rPr>
          <w:b/>
          <w:rtl/>
          <w:cs/>
          <w:lang w:val="ar_AE" w:bidi="ar_AE"/>
        </w:rPr>
        <w:t>المسيح</w:t>
      </w:r>
      <w:r>
        <w:rPr>
          <w:rtl/>
          <w:cs/>
          <w:lang w:val="ar_AE" w:bidi="ar_AE"/>
        </w:rPr>
        <w:t xml:space="preserve"> يسوع، وأنه هو الذي صار </w:t>
      </w:r>
      <w:r>
        <w:rPr>
          <w:b/>
          <w:rtl/>
          <w:cs/>
          <w:lang w:val="ar_AE" w:bidi="ar_AE"/>
        </w:rPr>
        <w:t>حكمة</w:t>
      </w:r>
      <w:r>
        <w:rPr>
          <w:rtl/>
          <w:cs/>
          <w:lang w:val="ar_AE" w:bidi="ar_AE"/>
        </w:rPr>
        <w:t xml:space="preserve"> الله للمؤمنين. وكلمة الحكمة هنا تعني حكمة الله الحقيقية التي هي برًا وقداسة وخلاصًا. وعندما يكون الشخص </w:t>
      </w:r>
      <w:r>
        <w:rPr>
          <w:b/>
          <w:rtl/>
          <w:cs/>
          <w:lang w:val="ar_AE" w:bidi="ar_AE"/>
        </w:rPr>
        <w:t>بارًا</w:t>
      </w:r>
      <w:r>
        <w:rPr>
          <w:rtl/>
          <w:cs/>
          <w:lang w:val="ar_AE" w:bidi="ar_AE"/>
        </w:rPr>
        <w:t xml:space="preserve">، يُصحح الله موقفه معه. عندما يجعل الله الشخص مُقَدّسًا أو </w:t>
      </w:r>
      <w:r>
        <w:rPr>
          <w:b/>
          <w:rtl/>
          <w:cs/>
          <w:lang w:val="ar_AE" w:bidi="ar_AE"/>
        </w:rPr>
        <w:t>يُقدَّسه</w:t>
      </w:r>
      <w:r>
        <w:rPr>
          <w:rtl/>
          <w:cs/>
          <w:lang w:val="ar_AE" w:bidi="ar_AE"/>
        </w:rPr>
        <w:t xml:space="preserve">، فإنه يخصصه كشخص خاص له. وعندما </w:t>
      </w:r>
      <w:r>
        <w:rPr>
          <w:b/>
          <w:rtl/>
          <w:cs/>
          <w:lang w:val="ar_AE" w:bidi="ar_AE"/>
        </w:rPr>
        <w:t>يفدي</w:t>
      </w:r>
      <w:r>
        <w:rPr>
          <w:rtl/>
          <w:cs/>
          <w:lang w:val="ar_AE" w:bidi="ar_AE"/>
        </w:rPr>
        <w:t xml:space="preserve"> الشخص شخصًا آخر، فإنه يحرّره من شيء يستعبده. استخدموا الكلمة ذاتها التي استخدمتموها في المقاطع السابقة للإشارة إلى "المسيح"، وانظروا في قاموس الكلمات الرئيسية إن كنتم بحاجة إلى مزيد من المعلومات عن </w:t>
      </w:r>
      <w:r>
        <w:rPr>
          <w:rtl/>
          <w:cs/>
          <w:lang w:val="ar_AE" w:bidi="ar_AE"/>
        </w:rPr>
        <w:t>المسيح</w:t>
      </w:r>
      <w:r>
        <w:rPr>
          <w:rtl/>
          <w:cs/>
          <w:lang w:val="ar_AE" w:bidi="ar_AE"/>
        </w:rPr>
        <w:t xml:space="preserve">.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الحكمة</w:t>
      </w:r>
      <w:r>
        <w:rPr>
          <w:rtl/>
          <w:cs/>
          <w:lang w:val="ar_AE" w:bidi="ar_AE"/>
        </w:rPr>
        <w:t xml:space="preserve"> </w:t>
      </w:r>
      <w:r>
        <w:rPr>
          <w:b/>
          <w:rtl/>
          <w:cs/>
          <w:lang w:val="ar_AE" w:bidi="ar_AE"/>
        </w:rPr>
        <w:t>والبرّ</w:t>
      </w:r>
      <w:r>
        <w:rPr>
          <w:rtl/>
          <w:cs/>
          <w:lang w:val="ar_AE" w:bidi="ar_AE"/>
        </w:rPr>
        <w:t xml:space="preserve"> و</w:t>
      </w:r>
      <w:r>
        <w:rPr>
          <w:b/>
          <w:rtl/>
          <w:cs/>
          <w:lang w:val="ar_AE" w:bidi="ar_AE"/>
        </w:rPr>
        <w:t>القداسة</w:t>
      </w:r>
      <w:r>
        <w:rPr>
          <w:rtl/>
          <w:cs/>
          <w:lang w:val="ar_AE" w:bidi="ar_AE"/>
        </w:rPr>
        <w:t xml:space="preserve"> أو </w:t>
      </w:r>
      <w:r>
        <w:rPr>
          <w:b/>
          <w:rtl/>
          <w:cs/>
          <w:lang w:val="ar_AE" w:bidi="ar_AE"/>
        </w:rPr>
        <w:t>التقديس</w:t>
      </w:r>
      <w:r>
        <w:rPr>
          <w:rtl/>
          <w:cs/>
          <w:lang w:val="ar_AE" w:bidi="ar_AE"/>
        </w:rPr>
        <w:t>، و</w:t>
      </w:r>
      <w:r>
        <w:rPr>
          <w:b/>
          <w:rtl/>
          <w:cs/>
          <w:lang w:val="ar_AE" w:bidi="ar_AE"/>
        </w:rPr>
        <w:t>الفداء</w:t>
      </w:r>
      <w:r>
        <w:rPr>
          <w:rtl/>
          <w:cs/>
          <w:lang w:val="ar_AE" w:bidi="ar_AE"/>
        </w:rPr>
        <w:t xml:space="preserve">. ابحثوا عن مصطلحات </w:t>
      </w:r>
      <w:r>
        <w:rPr>
          <w:rtl/>
          <w:cs/>
          <w:lang w:val="ar_AE" w:bidi="ar_AE"/>
        </w:rPr>
        <w:t>الحكمة</w:t>
      </w:r>
      <w:r>
        <w:rPr>
          <w:rtl/>
          <w:cs/>
          <w:lang w:val="ar_AE" w:bidi="ar_AE"/>
        </w:rPr>
        <w:t xml:space="preserve"> </w:t>
      </w:r>
      <w:r>
        <w:rPr>
          <w:rtl/>
          <w:cs/>
          <w:lang w:val="ar_AE" w:bidi="ar_AE"/>
        </w:rPr>
        <w:t>والبر</w:t>
      </w:r>
      <w:r>
        <w:rPr>
          <w:rtl/>
          <w:cs/>
          <w:lang w:val="ar_AE" w:bidi="ar_AE"/>
        </w:rPr>
        <w:t xml:space="preserve"> </w:t>
      </w:r>
      <w:r>
        <w:rPr>
          <w:rtl/>
          <w:cs/>
          <w:lang w:val="ar_AE" w:bidi="ar_AE"/>
        </w:rPr>
        <w:t>والتقديس</w:t>
      </w:r>
      <w:r>
        <w:rPr>
          <w:rtl/>
          <w:cs/>
          <w:lang w:val="ar_AE" w:bidi="ar_AE"/>
        </w:rPr>
        <w:t xml:space="preserve"> </w:t>
      </w:r>
      <w:r>
        <w:rPr>
          <w:rtl/>
          <w:cs/>
          <w:lang w:val="ar_AE" w:bidi="ar_AE"/>
        </w:rPr>
        <w:t>والفداء</w:t>
      </w:r>
      <w:r>
        <w:rPr>
          <w:rtl/>
          <w:cs/>
          <w:lang w:val="ar_AE" w:bidi="ar_AE"/>
        </w:rPr>
        <w:t xml:space="preserve"> في قاموس الكلمات الرئيسية لمزيد من المعلومات. إذا كنتم قد ترجمتم هذه الأفكار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إنه كما تقول الأسفار المقدسة إن كان أحد يريد أن يتفاخر </w:t>
      </w:r>
      <w:r>
        <w:rPr>
          <w:b/>
          <w:rtl/>
          <w:cs/>
          <w:lang w:val="ar_AE" w:bidi="ar_AE"/>
        </w:rPr>
        <w:t>فليفتخر</w:t>
      </w:r>
      <w:r>
        <w:rPr>
          <w:rtl/>
          <w:cs/>
          <w:lang w:val="ar_AE" w:bidi="ar_AE"/>
        </w:rPr>
        <w:t xml:space="preserve"> </w:t>
      </w:r>
      <w:r>
        <w:rPr>
          <w:b/>
          <w:rtl/>
          <w:cs/>
          <w:lang w:val="ar_AE" w:bidi="ar_AE"/>
        </w:rPr>
        <w:t>بالرب</w:t>
      </w:r>
      <w:r>
        <w:rPr>
          <w:rtl/>
          <w:cs/>
          <w:lang w:val="ar_AE" w:bidi="ar_AE"/>
        </w:rPr>
        <w:t xml:space="preserve">. وكلمة "التفاخر" تعني أن تضع درجة عالية من الثقة في شخص ما أو شيء ما. لذلك يقول بولس أنهم لا ينبغي لهم التحدث كثيرًا عن الأشياء الرائعة التي فعلوها، أو الثقة كثيرًا في أنفسهم أو في الآخرين بل يجب أن يثقوا فقط في الرب. كلمة الرب هي لقب يسوع، والتي تعني أنه سيدنا الذي له كل سلطان علينا. انظروا كلمة </w:t>
      </w:r>
      <w:r>
        <w:rPr>
          <w:rtl/>
          <w:cs/>
          <w:lang w:val="ar_AE" w:bidi="ar_AE"/>
        </w:rPr>
        <w:t>الرب</w:t>
      </w:r>
      <w:r>
        <w:rPr>
          <w:rtl/>
          <w:cs/>
          <w:lang w:val="ar_AE" w:bidi="ar_AE"/>
        </w:rPr>
        <w:t xml:space="preserve"> في قاموس الكلمات الرئيسية لمزيد من المعلومات. استخدموا الكلمة ذاتها التي استخدمتموها في المقاطع السابقة للإشارة إلى كلمة الرب.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التفاخر</w:t>
      </w:r>
      <w:r>
        <w:rPr>
          <w:rtl/>
          <w:cs/>
          <w:lang w:val="ar_AE" w:bidi="ar_AE"/>
        </w:rPr>
        <w:t>. إذا كنتم قد ترجمتم هذه الكلمة أو العبارة من سفر آخر من الكتاب المقدس بالفعل، 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2:1–5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2: 1–5 واحفظوه في قلوبكم. </w:t>
      </w:r>
    </w:p>
    <w:p>
      <w:pPr>
        <w:bidi/>
      </w:pPr>
      <w:r>
        <w:rPr>
          <w:rtl/>
          <w:cs/>
          <w:lang w:val="ar_AE" w:bidi="ar_AE"/>
        </w:rPr>
      </w:r>
      <w:r>
        <w:rPr>
          <w:rtl/>
          <w:cs/>
          <w:lang w:val="ar_AE" w:bidi="ar_AE"/>
        </w:rPr>
        <w:t xml:space="preserve">استمعوا إلى نسخة صوتية من كورنثوس الأولى 2: 1–5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2: 1–5 من الترجمة الأسهل للفهم. </w:t>
      </w:r>
    </w:p>
    <w:p>
      <w:pPr>
        <w:bidi/>
      </w:pPr>
      <w:r>
        <w:rPr>
          <w:rtl/>
          <w:cs/>
          <w:lang w:val="ar_AE" w:bidi="ar_AE"/>
        </w:rPr>
      </w:r>
      <w:r>
        <w:rPr>
          <w:rtl/>
          <w:cs/>
          <w:lang w:val="ar_AE" w:bidi="ar_AE"/>
        </w:rPr>
        <w:t xml:space="preserve">كان بولس يكتب رسالة إلى الكنيسة في مدينة كورنثوس. وقد سمع بولس أن الناس في كنيسة كورنثوس ينقسمون، أو ينفصلون إلى مجموعات مختلفة؛ لأنهم يختلفون مع بعضهم البعض بشأن المعلم أو القائد الذي يجب اتباعه. كان بولس يُذكِّر الناس في الكنيسة بأنهم جميعًا يتبعون المسيح، وأن المسيح لا ينقسم. كما يقول إن الرسالة التي تخص يسوع المسيح الذي مات على الصليب لا تأتي من حكمة الناس، بل من الله. </w:t>
      </w:r>
    </w:p>
    <w:p>
      <w:pPr>
        <w:bidi/>
      </w:pPr>
      <w:r>
        <w:rPr>
          <w:rtl/>
          <w:cs/>
          <w:lang w:val="ar_AE" w:bidi="ar_AE"/>
        </w:rPr>
      </w:r>
      <w:r>
        <w:rPr>
          <w:rtl/>
          <w:cs/>
          <w:lang w:val="ar_AE" w:bidi="ar_AE"/>
        </w:rPr>
        <w:t xml:space="preserve">وفي هذا الجزء من رسالته يُذكِّر بولس الكنيسة كيف سلك كقائد عندما جاء لأول مرة إلى كورنثوس وعلَّمهم عن المسيح. وبتذكير أهل كورنثوس بتصرّفاته، سيُظهر لهم أنه من الحماقة أن ينبهروا بحكمة، وذكاء القادة البشر. ويقول بولس إنه عندما جاء إلى كورنثوس ليخبرهم عن حق الله السري، لم يستخدم كلمات ذكية ليبدو أكثر حكمة من الآخرين. بل قرّر أن يتكلم فقط عن يسوع المسيح، وخاصة عن موته على الصليب. </w:t>
      </w:r>
    </w:p>
    <w:p>
      <w:pPr>
        <w:bidi/>
      </w:pPr>
      <w:r>
        <w:rPr>
          <w:rtl/>
          <w:cs/>
          <w:lang w:val="ar_AE" w:bidi="ar_AE"/>
        </w:rPr>
      </w:r>
      <w:r>
        <w:rPr>
          <w:rtl/>
          <w:cs/>
          <w:lang w:val="ar_AE" w:bidi="ar_AE"/>
        </w:rPr>
        <w:t xml:space="preserve">في الثقافة اليونانية والرومانية في ذلك الوقت، كان الذين يريدون أن يكونوا قادة يتعلمون التحدث باستخدام كلمات تبدو ذكية ومهمة جدًا. وآخرون كانوا يحبون أن يجتمعوا معًا في حشود ليستمعوا إلى هؤلاء القادة يتحدثون، ويتبع الكثير من الناس هؤلاء القادة ويفعلون ما يقولونه. </w:t>
      </w:r>
    </w:p>
    <w:p>
      <w:pPr>
        <w:bidi/>
      </w:pPr>
      <w:r>
        <w:rPr>
          <w:rtl/>
          <w:cs/>
          <w:lang w:val="ar_AE" w:bidi="ar_AE"/>
        </w:rPr>
      </w:r>
      <w:r>
        <w:rPr>
          <w:rtl/>
          <w:cs/>
          <w:lang w:val="ar_AE" w:bidi="ar_AE"/>
        </w:rPr>
        <w:t>توقّفوا هنا وناقشوا هذا السؤال معًا: كيف يتحدث الناس في ثقافتكم عندما يريدون أن يتفق الناس مع أفكارهم وأن يفعلوا ما يقولونه؟ كيف يتصرفون أو يتواصلون مع حركات أجسادهم؟ ما نوع الكلمات التي يستخدمونها، وكيف يقولونها؟ أوقفوا سماع هذا التسجيل الصوتي هنا.</w:t>
      </w:r>
    </w:p>
    <w:p>
      <w:pPr>
        <w:bidi/>
      </w:pPr>
      <w:r>
        <w:rPr>
          <w:rtl/>
          <w:cs/>
          <w:lang w:val="ar_AE" w:bidi="ar_AE"/>
        </w:rPr>
      </w:r>
      <w:r>
        <w:rPr>
          <w:rtl/>
          <w:cs/>
          <w:lang w:val="ar_AE" w:bidi="ar_AE"/>
        </w:rPr>
        <w:t xml:space="preserve">ويذكِّر بولس الكنيسة كيف سلك وتكلم بشكل مختلف تمامًا عن هؤلاء القادة الآخرين عندما كان في كورنثوس. حيث قال بولس إنه سلك بضعف وخوف، وارتجاف أو ارتعاد. كما يقول بولس إن رسالة الإنجيل، أو الأشياء التي قالها للشعب في كورنثوس عن يسوع المسيح وعن الصليب، بدت بسيطة جدًا بدلًا من أن تبدو ذكية أو حكيمة. ويقول بولس إنه لم يستخدم كلمات تبدو مهمة لإقناع الناس، بل إن قوة روح الله هي التي أظهرت لأهل كورنثوس أن الرسالة هي الحق، عندما تكلم بولس عن المسيح. </w:t>
      </w:r>
    </w:p>
    <w:p>
      <w:pPr>
        <w:bidi/>
      </w:pPr>
      <w:r>
        <w:rPr>
          <w:rtl/>
          <w:cs/>
          <w:lang w:val="ar_AE" w:bidi="ar_AE"/>
        </w:rPr>
      </w:r>
      <w:r>
        <w:rPr>
          <w:rtl/>
          <w:cs/>
          <w:lang w:val="ar_AE" w:bidi="ar_AE"/>
        </w:rPr>
        <w:t>توقّفوا هنا وناقشوا هذا السؤال معًأ: في ثقافتكم، كيف يتوقع الناس من القائد أن يسلك ويتكلَّم؟ فإذا سلك القائد بضعف أو خوف أو توتر، فكيف يكون رد فعل الناس؟ أوقفوا سماع هذا التسجيل الصوتي هنا.</w:t>
      </w:r>
    </w:p>
    <w:p>
      <w:pPr>
        <w:bidi/>
      </w:pPr>
      <w:r>
        <w:rPr>
          <w:rtl/>
          <w:cs/>
          <w:lang w:val="ar_AE" w:bidi="ar_AE"/>
        </w:rPr>
      </w:r>
      <w:r>
        <w:rPr>
          <w:rtl/>
          <w:cs/>
          <w:lang w:val="ar_AE" w:bidi="ar_AE"/>
        </w:rPr>
        <w:t xml:space="preserve">وأخيرًا، يقول بولس إنه لم يستخدم كلمات حكيمة أو ذكية؛ لأنه أراد أن تتسبب قوة الله في جعل الناس يؤمنون، أو يصدقون الرسالة التي تتعلّق بيسوع. فهو لم يكن يريد أن يؤمن الناس بالرسالة التي تتعلَّق بيسوع بسبب الحكمة البشرية. ولا نعرف ما الذي جعل بولس يبدو ضعيفًا وخائفًا. ربما كان بولس يعاني من مرض جسدي، أو مشكلة في جسده، أو ربما كان خائفًا من ألا يُعلِّم بشكل جيد. </w:t>
      </w:r>
    </w:p>
    <w:p>
      <w:pPr>
        <w:bidi/>
      </w:pPr>
      <w:r>
        <w:rPr>
          <w:rtl/>
          <w:cs/>
          <w:lang w:val="ar_AE" w:bidi="ar_AE"/>
        </w:rPr>
      </w:r>
      <w:r>
        <w:rPr>
          <w:rtl/>
          <w:cs/>
          <w:lang w:val="ar_AE" w:bidi="ar_AE"/>
        </w:rPr>
        <w:t>توقّفوا هنا وناقشوا هذا السؤال معًا: كيف تعرفون من أفعال الشخص أو طريقة حديثه أنه ضعيف أو خائف؟ تناوبوا في التحدُّث إلى المجموعة بطريقة ضعيفة أو مليئة بالخوف. انتبهوا إلى الطريقة التي يُمثل بها كل شخص بجسده، وكذلك إلى كيفية تحدثه. أوقفوا سماع هذا التسجيل الصوتي هنا.</w:t>
      </w:r>
    </w:p>
    <w:p>
      <w:pPr>
        <w:bidi/>
      </w:pPr>
      <w:r>
        <w:rPr>
          <w:rtl/>
          <w:cs/>
          <w:lang w:val="ar_AE" w:bidi="ar_AE"/>
        </w:rPr>
      </w:r>
      <w:r>
        <w:rPr>
          <w:rtl/>
          <w:cs/>
          <w:lang w:val="ar_AE" w:bidi="ar_AE"/>
        </w:rPr>
        <w:t xml:space="preserve">ويقول بولس إن هذا الضعف يثبت أنه لم تكن حكمته أو ذكائه الشخصي هو الذي أقنع أهل كورنثوس بالحق المختص بالمسيح والصليب، بل كانت قوة روح الله هي التي أظهرت الحقّ لأهل كورنثوس. لذلك لا يجب على أهل كورنثوس أن يتبعوا حكمة معلّمي البشر، بل عليهم أن يتبعوا المسيح وحده.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2: 1–5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إنه عندما كان في كورنثوس، لم يستخدم كلمات ذات وقع هام ليخبر أهل كورنثوس عن سرّ الله. بل قرّر أن يتحدث فقط عن المسيح وموته على الصليب. </w:t>
      </w:r>
    </w:p>
    <w:p>
      <w:pPr>
        <w:bidi/>
      </w:pPr>
      <w:r>
        <w:rPr>
          <w:rtl/>
          <w:cs/>
          <w:lang w:val="ar_AE" w:bidi="ar_AE"/>
        </w:rPr>
      </w:r>
      <w:r>
        <w:rPr>
          <w:b/>
          <w:rtl/>
          <w:cs/>
          <w:lang w:val="ar_AE" w:bidi="ar_AE"/>
        </w:rPr>
        <w:t>في الجزء الثاني:</w:t>
      </w:r>
      <w:r>
        <w:rPr>
          <w:rtl/>
          <w:cs/>
          <w:lang w:val="ar_AE" w:bidi="ar_AE"/>
        </w:rPr>
        <w:t xml:space="preserve"> يقول بولس إنه سلك بضعف وخوف، وارتجف عندما تكلّم. لذلك يقول بولس إن أهل كورنثوس آمنوا بالحق المختص بالمسيح والصليب، ليس لأنه تكلّم جيدًا، بل لأن روح الله أظهر لهم الحق. </w:t>
      </w:r>
    </w:p>
    <w:p>
      <w:pPr>
        <w:bidi/>
      </w:pPr>
      <w:r>
        <w:rPr>
          <w:rtl/>
          <w:cs/>
          <w:lang w:val="ar_AE" w:bidi="ar_AE"/>
        </w:rPr>
      </w:r>
      <w:r>
        <w:rPr>
          <w:b/>
          <w:rtl/>
          <w:cs/>
          <w:lang w:val="ar_AE" w:bidi="ar_AE"/>
        </w:rPr>
        <w:t>في الجزء الثالث:</w:t>
      </w:r>
      <w:r>
        <w:rPr>
          <w:rtl/>
          <w:cs/>
          <w:lang w:val="ar_AE" w:bidi="ar_AE"/>
        </w:rPr>
        <w:t xml:space="preserve"> يُخبر بولس أهل كورنثوس أنه تكلَّم بهذه الطريقة؛ لكي لا يؤمنوا بالحكمة البشرية بل بقوة الله.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الناس في كنيسة كورنثوس</w:t>
      </w:r>
    </w:p>
    <w:p>
      <w:pPr>
        <w:pStyle w:val="ListBullet"/>
        <w:bidi/>
        <w:spacing w:line="240" w:lineRule="auto"/>
        <w:ind w:left="720"/>
      </w:pPr>
      <w:r>
        <w:rPr>
          <w:rtl/>
          <w:cs/>
          <w:lang w:val="ar_AE" w:bidi="ar_AE"/>
        </w:rPr>
      </w:r>
      <w:r>
        <w:rPr>
          <w:rtl/>
          <w:cs/>
          <w:lang w:val="ar_AE" w:bidi="ar_AE"/>
        </w:rPr>
        <w:t>القادة المختلفون الذين يتبعهم الناس في الكنيسة</w:t>
      </w:r>
    </w:p>
    <w:p>
      <w:pPr>
        <w:pStyle w:val="ListBullet"/>
        <w:bidi/>
        <w:spacing w:line="240" w:lineRule="auto"/>
        <w:ind w:left="720"/>
      </w:pPr>
      <w:r>
        <w:rPr>
          <w:rtl/>
          <w:cs/>
          <w:lang w:val="ar_AE" w:bidi="ar_AE"/>
        </w:rPr>
      </w:r>
      <w:r>
        <w:rPr>
          <w:rtl/>
          <w:cs/>
          <w:lang w:val="ar_AE" w:bidi="ar_AE"/>
        </w:rPr>
        <w:t>روح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 xml:space="preserve">يبدأ بولس هذا الجزء من رسالته بقوله: "كان هذا الأمر عينه بالنسبة لي أيضًا." وفي اللغة الأصلية، فإن هذه طريقة قوية لربط ما كان بولس على وشك أن يقوله بما كان قد أنهى قوله للتو في الجزء السابق من رسالته. كان بولس يقول للتو إن على الناس أن يتكلموا بقوة الله وحكمته، بدلًا من أن يتكلموا بكلمات تبدو مهمة. كان الناس في كورنثوس يحبون المُعلّمين الذين يقولون تعليمًا يبدو مهمًا، لكن بولس سيقارن الآن ما أعجبهم بكيفية تعليمه هو لأهل كورنثوس عندما كان عندهم في كورنثوس. </w:t>
      </w:r>
    </w:p>
    <w:p>
      <w:pPr>
        <w:bidi/>
      </w:pPr>
      <w:r>
        <w:rPr>
          <w:rtl/>
          <w:cs/>
          <w:lang w:val="ar_AE" w:bidi="ar_AE"/>
        </w:rPr>
      </w:r>
      <w:r>
        <w:rPr>
          <w:rtl/>
          <w:cs/>
          <w:lang w:val="ar_AE" w:bidi="ar_AE"/>
        </w:rPr>
        <w:t>توقّفوا هنا وناقشوا هذا السؤال معًا: عندما تخبرون الناس شيئًا مُهمًا، ما الكلمات أو العبارات التي تستخدمونها لتخبروا الناس أن الشيء الجديد الذي تقولونه يرتبط بآخر شيء قلتوه بطريقة مهمة. أوقفوا سماع هذا التسجيل الصوتي هنا.</w:t>
      </w:r>
    </w:p>
    <w:p>
      <w:pPr>
        <w:bidi/>
      </w:pPr>
      <w:r>
        <w:rPr>
          <w:rtl/>
          <w:cs/>
          <w:lang w:val="ar_AE" w:bidi="ar_AE"/>
        </w:rPr>
      </w:r>
      <w:r>
        <w:rPr>
          <w:rtl/>
          <w:cs/>
          <w:lang w:val="ar_AE" w:bidi="ar_AE"/>
        </w:rPr>
        <w:t xml:space="preserve">يتحدث بولس عما فعله عندما جاء إليهم. تذكرون أن بولس يكتب هذا إلى كنيسة كورنثوس من على بعد مسافة كبيرة. لذلك يتحدث عن وقت في الماضي ذهب فيه إلى كورنثوس. ويقول بولس إنه عندما جاء إلى كورنثوس ليخبرهم عن حق الله السري، أي سر الله، لم يستخدم كلمات معقدة تبدو مهمة، مثل شخص حاصل على كثير من العلم أو التعليم. وفي اللغة الأصلية، تشير الكلمة التي يُترجمها البعض "سرّ" إلى رسالة أو حق لم يخبر الله به في الماضي، لكنه أعلنه الآن لشعبه. </w:t>
      </w:r>
    </w:p>
    <w:p>
      <w:pPr>
        <w:bidi/>
      </w:pPr>
      <w:r>
        <w:rPr>
          <w:rtl/>
          <w:cs/>
          <w:lang w:val="ar_AE" w:bidi="ar_AE"/>
        </w:rPr>
      </w:r>
      <w:r>
        <w:rPr>
          <w:rtl/>
          <w:cs/>
          <w:lang w:val="ar_AE" w:bidi="ar_AE"/>
        </w:rPr>
        <w:t>توقّفوا هنا وناقشوا هذا السؤال معًا: احكوا قصة عن شيء لم يعرفه الناس ولم يفهموه في الماضي، لكنهم يعرفونه الآن. راعوا الكلمات أو العبارات التي تستخدمونها لوصف كيف كان الناس مرتبكين أو غير متأكدين من ذلك الشيء من قبل، ثم كيف شعروا عندما فهموه أخيرًا. أوقفوا سماع هذا التسجيل الصوتي هنا.</w:t>
      </w:r>
    </w:p>
    <w:p>
      <w:pPr>
        <w:bidi/>
      </w:pPr>
      <w:r>
        <w:rPr>
          <w:rtl/>
          <w:cs/>
          <w:lang w:val="ar_AE" w:bidi="ar_AE"/>
        </w:rPr>
      </w:r>
      <w:r>
        <w:rPr>
          <w:rtl/>
          <w:cs/>
          <w:lang w:val="ar_AE" w:bidi="ar_AE"/>
        </w:rPr>
        <w:t xml:space="preserve">يشرح بولس سبب تصرّفه وتكلمه بهذه الطريقة عندما كان في كورنثوس. ويقول بولس إنه "قرّر ألا يعرف شيئًا" عندما كان في كورنثوس إلا يسوع المسيح الذي صلب. ولا يقصد بولس أنه نسي كل الأمور الأخرى التي يعرفها حرفيًا. بل يستخدم بولس صياغة خاصة ليُظهر أنه لم يرد أن يفعل شيئًا، أو يقول شيئًا يجعل الناس في كورنثوس يظنون أنه حكيم أو مُهم. بل أراد بولس أن يتكلم عن المسيح فقط؛ لكي يتبع الناس المسيح لا بولس. </w:t>
      </w:r>
    </w:p>
    <w:p>
      <w:pPr>
        <w:bidi/>
      </w:pPr>
      <w:r>
        <w:rPr>
          <w:rtl/>
          <w:cs/>
          <w:lang w:val="ar_AE" w:bidi="ar_AE"/>
        </w:rPr>
      </w:r>
      <w:r>
        <w:rPr>
          <w:rtl/>
          <w:cs/>
          <w:lang w:val="ar_AE" w:bidi="ar_AE"/>
        </w:rPr>
        <w:t>توقّفوا هنا وناقشوا هذا السؤال معًا: ما الكلمات أو العبارات الخاصة التي تستخدمونها في لغتكم عندما تريدون شرح سبب كون شيء معين أهم شيء يجب معرفته أو الحديث عنه؟ أوقفوا سماع هذا التسجيل الصوتي هنا.</w:t>
      </w:r>
    </w:p>
    <w:p>
      <w:pPr>
        <w:bidi/>
      </w:pPr>
      <w:r>
        <w:rPr>
          <w:rtl/>
          <w:cs/>
          <w:lang w:val="ar_AE" w:bidi="ar_AE"/>
        </w:rPr>
      </w:r>
      <w:r>
        <w:rPr>
          <w:rtl/>
          <w:cs/>
          <w:lang w:val="ar_AE" w:bidi="ar_AE"/>
        </w:rPr>
        <w:t xml:space="preserve">في الجزء الثاني، يُذكِّر بولس أهل كورنثوس بأنه تصرّف بشكل مختلف عن قادة كورنثوس الآخرين. ويقول إنه شعر بثلاثة أشياء: ضعف، وخوف، ورعدة. ربما قصد بولس أنه كان ضعيفًا عندما وصل إلى كورنثوس في البداية، أو ربما كان ذلك حدثًا خلال إقامته الطويلة. لسنا متأكدين إن كان بولس يقصد أنه كان ضعيفًا جسديًا من مرض ما، أم أنه كان خائف ألا يعلَّم بشكل جيد. ولأننا لسنا متأكدين من نوع الضعف الذي يقصده بولس، حاولوا استخدام كلمة أو عبارة للتعبير عن الضعف في لغتكم، والتي يمكن أن تعني أي نوع من الضعف. </w:t>
      </w:r>
    </w:p>
    <w:p>
      <w:pPr>
        <w:bidi/>
      </w:pPr>
      <w:r>
        <w:rPr>
          <w:rtl/>
          <w:cs/>
          <w:lang w:val="ar_AE" w:bidi="ar_AE"/>
        </w:rPr>
      </w:r>
      <w:r>
        <w:rPr>
          <w:rtl/>
          <w:cs/>
          <w:lang w:val="ar_AE" w:bidi="ar_AE"/>
        </w:rPr>
        <w:t>توقّفوا هنا وناقشوا معًا كيف ستترجمون هذه الجملة، لإظهار أن بولس أظهر ضعفًا وخوفًا وارتعش. إذا لزم الأمر، ارجعوا إلى الخطوة الثانية حيث مثّلتم القائد الذي تكلم بضعيف أو خوف. أوقفوا سماع هذا التسجيل الصوتي هنا.</w:t>
      </w:r>
    </w:p>
    <w:p>
      <w:pPr>
        <w:bidi/>
      </w:pPr>
      <w:r>
        <w:rPr>
          <w:rtl/>
          <w:cs/>
          <w:lang w:val="ar_AE" w:bidi="ar_AE"/>
        </w:rPr>
      </w:r>
      <w:r>
        <w:rPr>
          <w:rtl/>
          <w:cs/>
          <w:lang w:val="ar_AE" w:bidi="ar_AE"/>
        </w:rPr>
        <w:t xml:space="preserve">ويقول بولس إنه في "رسالته ووعظه"، لم يستخدم كلمات حكيمة ليبدو وكأنه مُعلِّمًا حكيمًا أو مُقنعًا. وفي اللغة الأصلية، الكلمات التي يترجمها البعض على أنها "رسالة ووعظ" تختلف عن الكلمة التي استخدمها بولس في المقطع السابق لوصف الطريقة التي يتكلم بها المعلّمون الآخرون في كورنثوس. وبعدم استخدام الكلمات التي يتوقعها أهل كورنثوس والتي يظنّونها مهمة للغاية، يُظهر لهم بولس مرة أخرى أنه من الحماقة اتِّباع شخص ما لمجرد أنه يستطيع التحدث بطريقة بليغة. </w:t>
      </w:r>
    </w:p>
    <w:p>
      <w:pPr>
        <w:bidi/>
      </w:pPr>
      <w:r>
        <w:rPr>
          <w:rtl/>
          <w:cs/>
          <w:lang w:val="ar_AE" w:bidi="ar_AE"/>
        </w:rPr>
      </w:r>
      <w:r>
        <w:rPr>
          <w:rtl/>
          <w:cs/>
          <w:lang w:val="ar_AE" w:bidi="ar_AE"/>
        </w:rPr>
        <w:t xml:space="preserve">ويقول بولس إن "روح" الله و"قوته" أظهر الحق لأهل كورنثوس. ولا يقول بولس إن الروح والقوة هما شيئان مختلفان، بل شيء واحد كلاهما معًا. وهو يتحدث هنا عن قوة روح الله، الذي لا يُظهر للناس الحق فقط، بل يُغيِّر أفعال الناس أيضًا ويُصلح الأشياء الخاطئة هنا على الأرض. </w:t>
      </w:r>
    </w:p>
    <w:p>
      <w:pPr>
        <w:bidi/>
      </w:pPr>
      <w:r>
        <w:rPr>
          <w:rtl/>
          <w:cs/>
          <w:lang w:val="ar_AE" w:bidi="ar_AE"/>
        </w:rPr>
      </w:r>
      <w:r>
        <w:rPr>
          <w:rtl/>
          <w:cs/>
          <w:lang w:val="ar_AE" w:bidi="ar_AE"/>
        </w:rPr>
        <w:t>توقّفوا هنا وناقشوا معًا: كيف ستوضحون -في ترجمتكم- أن روح الله قوي وفعال. أوقفوا سماع هذا التسجيل الصوتي هنا.</w:t>
      </w:r>
    </w:p>
    <w:p>
      <w:pPr>
        <w:bidi/>
      </w:pPr>
      <w:r>
        <w:rPr>
          <w:rtl/>
          <w:cs/>
          <w:lang w:val="ar_AE" w:bidi="ar_AE"/>
        </w:rPr>
      </w:r>
      <w:r>
        <w:rPr>
          <w:rtl/>
          <w:cs/>
          <w:lang w:val="ar_AE" w:bidi="ar_AE"/>
        </w:rPr>
        <w:t xml:space="preserve">في الجزء الثالث، يقول بولس إنه تكلّم بالطريقة التي تكلَّم بها لكي لا يثق أهل كورنثوس في الحكمة البشرية بل في قوة الله. وهو يقصد إن المعلم لا يستطيع أن يُثبت أن الرسالة المختصة بالمسيح وموته على الصليب صحيحة. فنحن نعلم أن الرسالة صحيحة عندما يغيّر الله حياة الناس وأفعالهم وقت يتبعون المسيح.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رسالة كورنثوس الأولى 2: 1–5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شعب كنيسة كورنثوس</w:t>
      </w:r>
    </w:p>
    <w:p>
      <w:pPr>
        <w:pStyle w:val="ListBullet"/>
        <w:bidi/>
        <w:spacing w:line="240" w:lineRule="auto"/>
        <w:ind w:left="720"/>
      </w:pPr>
      <w:r>
        <w:rPr>
          <w:rtl/>
          <w:cs/>
          <w:lang w:val="ar_AE" w:bidi="ar_AE"/>
        </w:rPr>
      </w:r>
      <w:r>
        <w:rPr>
          <w:rtl/>
          <w:cs/>
          <w:lang w:val="ar_AE" w:bidi="ar_AE"/>
        </w:rPr>
        <w:t>القادة المختلفون الذين يتبعهم الناس في الكنيسة</w:t>
      </w:r>
    </w:p>
    <w:p>
      <w:pPr>
        <w:pStyle w:val="ListBullet"/>
        <w:bidi/>
        <w:spacing w:line="240" w:lineRule="auto"/>
        <w:ind w:left="720"/>
      </w:pPr>
      <w:r>
        <w:rPr>
          <w:rtl/>
          <w:cs/>
          <w:lang w:val="ar_AE" w:bidi="ar_AE"/>
        </w:rPr>
      </w:r>
      <w:r>
        <w:rPr>
          <w:rtl/>
          <w:cs/>
          <w:lang w:val="ar_AE" w:bidi="ar_AE"/>
        </w:rPr>
        <w:t>روح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الجزء الأول من هذا المقطع يواصل بولس تحذيره لأهل كورنثوس ألا يتبعوا معلّمين يعتمدون على حكمتهم البشرية الشخصية وخطابهم البليغ. ويفعل بولس ذلك عن طريق تذكير أهل كورنثوس بأنه عندما يعلّمهم لم يتكلم كشخص يريد أن يُظهر مدى ذكائه. بل تكلم بولس عن يسوع المسيح فقط، وكيف مات على الصليب.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المعلّمين: "بماذا تشعرون أو بما تفكرون؟" قد يجيب الناس بعبارات مثل: </w:t>
      </w:r>
    </w:p>
    <w:p>
      <w:pPr>
        <w:pStyle w:val="ListBullet"/>
        <w:bidi/>
        <w:spacing w:line="240" w:lineRule="auto"/>
        <w:ind w:left="720"/>
      </w:pPr>
      <w:r>
        <w:rPr>
          <w:rtl/>
          <w:cs/>
          <w:lang w:val="ar_AE" w:bidi="ar_AE"/>
        </w:rPr>
      </w:r>
      <w:r>
        <w:rPr>
          <w:rtl/>
          <w:cs/>
          <w:lang w:val="ar_AE" w:bidi="ar_AE"/>
        </w:rPr>
        <w:t xml:space="preserve">اسألوا الذين يؤدون دور المؤمنين: "بماذا تشعرون أو بما تفكرون؟"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الثاني من المقطع، يُذكِّر بولس أهل كورنثوس بأنه عندما كان في كورنثوس يعلّمهم، كان ضعيفًا وخائفًا ومرتعدًا. لذلك آمن أهل كورنثوس بحق المسيح والصليب، ليس لأن بولس تكلّم بفصاحة، بل لأن روح الله غيّر حياتهم.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اسألوا الذين يؤدون دور المؤمنين: "بماذا تشعرون أو بما تفكرون؟"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الأخير من المقطع، يُخبر بولس أهل كورنثوس أنه تكلَّم بهذه الطريقة لكي يؤمنوا لا بالحكمة البشرية، بل بقوة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اسألوا الذين يؤدون دور المؤمنين: "بماذا تشعرون أو بما تفكرون؟" قد يجيب الناس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رسالة كورنثوس الأولى 2: 1–5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هذا المقطع بدعوة شعب الكنيسة في كورنثوس </w:t>
      </w:r>
      <w:r>
        <w:rPr>
          <w:b/>
          <w:rtl/>
          <w:cs/>
          <w:lang w:val="ar_AE" w:bidi="ar_AE"/>
        </w:rPr>
        <w:t>بالإخوة</w:t>
      </w:r>
      <w:r>
        <w:rPr>
          <w:rtl/>
          <w:cs/>
          <w:lang w:val="ar_AE" w:bidi="ar_AE"/>
        </w:rPr>
        <w:t xml:space="preserve">. ولا يقصد بولس أن هؤلاء الناس هم إخوة له حرفيًا، أي من الأب نفسه. بل يستخدم بولس هذه الصياغة الخاصة للإشارة إلى الناس، رجالًا ونساءً على حد السواء، والذين يؤمنون بالمسيح ويتبعونه. استخدموا الكلمات نفسها التي استخدمتموها في المقاطع السابقة للإشارة إلى الإخوة أو الإخوة والأخوات. </w:t>
      </w:r>
    </w:p>
    <w:p>
      <w:pPr>
        <w:bidi/>
      </w:pPr>
      <w:r>
        <w:rPr>
          <w:rtl/>
          <w:cs/>
          <w:lang w:val="ar_AE" w:bidi="ar_AE"/>
        </w:rPr>
      </w:r>
      <w:r>
        <w:rPr>
          <w:rtl/>
          <w:cs/>
          <w:lang w:val="ar_AE" w:bidi="ar_AE"/>
        </w:rPr>
        <w:t xml:space="preserve">ويقول بولس إنه عندما كان مع المؤمنين في كورنثوس، لم يأت مستخدمًا </w:t>
      </w:r>
      <w:r>
        <w:rPr>
          <w:b/>
          <w:rtl/>
          <w:cs/>
          <w:lang w:val="ar_AE" w:bidi="ar_AE"/>
        </w:rPr>
        <w:t>سمو الكلام</w:t>
      </w:r>
      <w:r>
        <w:rPr>
          <w:rtl/>
          <w:cs/>
          <w:lang w:val="ar_AE" w:bidi="ar_AE"/>
        </w:rPr>
        <w:t xml:space="preserve"> </w:t>
      </w:r>
      <w:r>
        <w:rPr>
          <w:b/>
          <w:rtl/>
          <w:cs/>
          <w:lang w:val="ar_AE" w:bidi="ar_AE"/>
        </w:rPr>
        <w:t>للإعلان</w:t>
      </w:r>
      <w:r>
        <w:rPr>
          <w:rtl/>
          <w:cs/>
          <w:lang w:val="ar_AE" w:bidi="ar_AE"/>
        </w:rPr>
        <w:t xml:space="preserve"> عن </w:t>
      </w:r>
      <w:r>
        <w:rPr>
          <w:b/>
          <w:rtl/>
          <w:cs/>
          <w:lang w:val="ar_AE" w:bidi="ar_AE"/>
        </w:rPr>
        <w:t>سر</w:t>
      </w:r>
      <w:r>
        <w:rPr>
          <w:rtl/>
          <w:cs/>
          <w:lang w:val="ar_AE" w:bidi="ar_AE"/>
        </w:rPr>
        <w:t xml:space="preserve">ّ الله. عندما يستخدم شخص ما "سمو الكلام"، فهو يتكلم بطريقة متفاخرة تجعله يبدو أكثر حكمة أو ذكاء من الآخرين. عندما يعلن الناس شيئًا ما، فإنهم ينقلون رسالة مهمة للآخرين. وهذه الرسالة المهمة هي السر أو الحق الذي أعلنه الله. استخدموا الكلمة أو العبارة ذاتها التي استخدمتموها في المقاطع السابقة للإشارة إلى السر.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سمو الكلام</w:t>
      </w:r>
      <w:r>
        <w:rPr>
          <w:rtl/>
          <w:cs/>
          <w:lang w:val="ar_AE" w:bidi="ar_AE"/>
        </w:rPr>
        <w:t xml:space="preserve"> </w:t>
      </w:r>
      <w:r>
        <w:rPr>
          <w:b/>
          <w:rtl/>
          <w:cs/>
          <w:lang w:val="ar_AE" w:bidi="ar_AE"/>
        </w:rPr>
        <w:t>والاعلان</w:t>
      </w:r>
      <w:r>
        <w:rPr>
          <w:rtl/>
          <w:cs/>
          <w:lang w:val="ar_AE" w:bidi="ar_AE"/>
        </w:rPr>
        <w:t>. إذا كنتم قد ترجمتم هاتَين الكلمتَين فعلًا في سِفر آخر من الكتاب المُقدَّس، 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 xml:space="preserve">يستخدم بولس كلمة </w:t>
      </w:r>
      <w:r>
        <w:rPr>
          <w:b/>
          <w:rtl/>
          <w:cs/>
          <w:lang w:val="ar_AE" w:bidi="ar_AE"/>
        </w:rPr>
        <w:t>الحكمة</w:t>
      </w:r>
      <w:r>
        <w:rPr>
          <w:rtl/>
          <w:cs/>
          <w:lang w:val="ar_AE" w:bidi="ar_AE"/>
        </w:rPr>
        <w:t xml:space="preserve"> عدة مرات في هذا المقطع. في كل حالة، لا يقصد بولس حكمة الله الإلهية، بل المعرفة أو الذكاء البشري. استخدموا الكلمة أو العبارة ذاتها التي استخدمتموها في المقاطع السابقة للإشارة إلى الحكمة. لمزيد من المعلومات عن </w:t>
      </w:r>
      <w:r>
        <w:rPr>
          <w:rtl/>
          <w:cs/>
          <w:lang w:val="ar_AE" w:bidi="ar_AE"/>
        </w:rPr>
        <w:t>الحكمة</w:t>
      </w:r>
      <w:r>
        <w:rPr>
          <w:rtl/>
          <w:cs/>
          <w:lang w:val="ar_AE" w:bidi="ar_AE"/>
        </w:rPr>
        <w:t>، ارجعوا إلى "قاموس الكلمات الرئيسية".</w:t>
      </w:r>
    </w:p>
    <w:p>
      <w:pPr>
        <w:bidi/>
      </w:pPr>
      <w:r>
        <w:rPr>
          <w:rtl/>
          <w:cs/>
          <w:lang w:val="ar_AE" w:bidi="ar_AE"/>
        </w:rPr>
      </w:r>
      <w:r>
        <w:rPr>
          <w:rtl/>
          <w:cs/>
          <w:lang w:val="ar_AE" w:bidi="ar_AE"/>
        </w:rPr>
        <w:t xml:space="preserve">عندما كان بولس في كورنثوس، كان يعلِّم عن يسوع </w:t>
      </w:r>
      <w:r>
        <w:rPr>
          <w:b/>
          <w:rtl/>
          <w:cs/>
          <w:lang w:val="ar_AE" w:bidi="ar_AE"/>
        </w:rPr>
        <w:t>المسيح</w:t>
      </w:r>
      <w:r>
        <w:rPr>
          <w:rtl/>
          <w:cs/>
          <w:lang w:val="ar_AE" w:bidi="ar_AE"/>
        </w:rPr>
        <w:t xml:space="preserve"> الذي </w:t>
      </w:r>
      <w:r>
        <w:rPr>
          <w:b/>
          <w:rtl/>
          <w:cs/>
          <w:lang w:val="ar_AE" w:bidi="ar_AE"/>
        </w:rPr>
        <w:t>صلب</w:t>
      </w:r>
      <w:r>
        <w:rPr>
          <w:rtl/>
          <w:cs/>
          <w:lang w:val="ar_AE" w:bidi="ar_AE"/>
        </w:rPr>
        <w:t xml:space="preserve"> فقط. كان الصلب هو الطريقة الرومانية في إعدام الناس. والصلب يعني أن شخص يُسمَّر إلى صليب ثم يُترك ليموت. وقد قتل الناس يسوع بصلبه على صليب. استخدموا نفس الكلمات أو العبارات التي استخدمتموها في المقاطع السابقة لترجمة كلمتي "المسيح" و"الصلب". ولمزيد من المعلومات عن </w:t>
      </w:r>
      <w:r>
        <w:rPr>
          <w:rtl/>
          <w:cs/>
          <w:lang w:val="ar_AE" w:bidi="ar_AE"/>
        </w:rPr>
        <w:t>المسيح</w:t>
      </w:r>
      <w:r>
        <w:rPr>
          <w:rtl/>
          <w:cs/>
          <w:lang w:val="ar_AE" w:bidi="ar_AE"/>
        </w:rPr>
        <w:t xml:space="preserve"> و</w:t>
      </w:r>
      <w:r>
        <w:rPr>
          <w:rtl/>
          <w:cs/>
          <w:lang w:val="ar_AE" w:bidi="ar_AE"/>
        </w:rPr>
        <w:t>الصلب</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لم يسلك بولس بضعف وخوف فقط في كورنثوس، بل كان </w:t>
      </w:r>
      <w:r>
        <w:rPr>
          <w:b/>
          <w:rtl/>
          <w:cs/>
          <w:lang w:val="ar_AE" w:bidi="ar_AE"/>
        </w:rPr>
        <w:t>يرتجف</w:t>
      </w:r>
      <w:r>
        <w:rPr>
          <w:rtl/>
          <w:cs/>
          <w:lang w:val="ar_AE" w:bidi="ar_AE"/>
        </w:rPr>
        <w:t xml:space="preserve"> أيضًا. وعندما يرتجف شخصًا، يهتز جسده، عادةً لأنه يشعر بالخوف أو القلق. ولكن لو كان بولس يعاني من مرض جسدي، فربما كان ذلك سبب رجفته أيضًا.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الرجف</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إنه لم يعلِّم بكلمات حكمة أو </w:t>
      </w:r>
      <w:r>
        <w:rPr>
          <w:b/>
          <w:rtl/>
          <w:cs/>
          <w:lang w:val="ar_AE" w:bidi="ar_AE"/>
        </w:rPr>
        <w:t>إقناع</w:t>
      </w:r>
      <w:r>
        <w:rPr>
          <w:rtl/>
          <w:cs/>
          <w:lang w:val="ar_AE" w:bidi="ar_AE"/>
        </w:rPr>
        <w:t xml:space="preserve">، بل </w:t>
      </w:r>
      <w:r>
        <w:rPr>
          <w:b/>
          <w:rtl/>
          <w:cs/>
          <w:lang w:val="ar_AE" w:bidi="ar_AE"/>
        </w:rPr>
        <w:t>ببرهان</w:t>
      </w:r>
      <w:r>
        <w:rPr>
          <w:rtl/>
          <w:cs/>
          <w:lang w:val="ar_AE" w:bidi="ar_AE"/>
        </w:rPr>
        <w:t xml:space="preserve"> قوة </w:t>
      </w:r>
      <w:r>
        <w:rPr>
          <w:b/>
          <w:rtl/>
          <w:cs/>
          <w:lang w:val="ar_AE" w:bidi="ar_AE"/>
        </w:rPr>
        <w:t xml:space="preserve"> روح الله</w:t>
      </w:r>
      <w:r>
        <w:rPr>
          <w:rtl/>
          <w:cs/>
          <w:lang w:val="ar_AE" w:bidi="ar_AE"/>
        </w:rPr>
        <w:t>. عندما يقنع شخص ما شخصًا آخر، فإنه يقول برهان يجعل الناس يتفقون معه أو يفعلون شيئًا يريد منهم أن يفعلوه. البرهان هي الدليل الذي يُثبت للناس صحة شيئًا ما. وفي هذه الحالة، يعرف الناس أن تعليم بولس حق؛ لأنهم يرون روح الله عاملاً. وروح الله هو قوة الله، وهذه القوة تخلق، وتعطى الحياة، وتصنع المعجزات، وتغيِّر الناس.</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روح الله</w:t>
      </w:r>
      <w:r>
        <w:rPr>
          <w:rtl/>
          <w:cs/>
          <w:lang w:val="ar_AE" w:bidi="ar_AE"/>
        </w:rPr>
        <w:t xml:space="preserve">. ويشير روح الله إلى الروح القدس، لكنه هنا يُدعى "الروح" ببساطة. انظروا تعبير </w:t>
      </w:r>
      <w:r>
        <w:rPr>
          <w:rtl/>
          <w:cs/>
          <w:lang w:val="ar_AE" w:bidi="ar_AE"/>
        </w:rPr>
        <w:t>الروح القدس</w:t>
      </w:r>
      <w:r>
        <w:rPr>
          <w:rtl/>
          <w:cs/>
          <w:lang w:val="ar_AE" w:bidi="ar_AE"/>
        </w:rPr>
        <w:t xml:space="preserve"> في قاموس الكلمات الرئيسية للحصول على معلومات كاملة عن روح الله. إذا كنتم قد ترجمتم هذه الكلمات بالفعل في سِفر آخر من الكتاب المقدس، 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2:6–16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2: 6–16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2: 6–16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2: 6–16 من الترجمة الأسهل للفهم. </w:t>
      </w:r>
    </w:p>
    <w:p>
      <w:pPr>
        <w:bidi/>
      </w:pPr>
      <w:r>
        <w:rPr>
          <w:rtl/>
          <w:cs/>
          <w:lang w:val="ar_AE" w:bidi="ar_AE"/>
        </w:rPr>
      </w:r>
      <w:r>
        <w:rPr>
          <w:rtl/>
          <w:cs/>
          <w:lang w:val="ar_AE" w:bidi="ar_AE"/>
        </w:rPr>
        <w:t xml:space="preserve">يكتب بولس رسالة إلى كنيسة كورنثوس حيث كان الناس يتجادلون عن أي مُعلِّم يجب اتباعه. وانتهى بولس للتو من إخبار المؤمنين ألا ينبهروا بحكمة البشر، بل أن يتبعوا المسيح وحده. وذكَّر بولس أهل كورنثوس بأنه لم يتكلّم بشكل جيد شخصيًا، عندما علَّم في كورنثوس. وقال إنه تكلّم بهذه الطريقة لكي يؤمن أهل كورنثوس بالمسيح بسبب قوة روح الله، وليس لأن بولس بدى حكيمًا. </w:t>
      </w:r>
    </w:p>
    <w:p>
      <w:pPr>
        <w:bidi/>
      </w:pPr>
      <w:r>
        <w:rPr>
          <w:rtl/>
          <w:cs/>
          <w:lang w:val="ar_AE" w:bidi="ar_AE"/>
        </w:rPr>
      </w:r>
      <w:r>
        <w:rPr>
          <w:rtl/>
          <w:cs/>
          <w:lang w:val="ar_AE" w:bidi="ar_AE"/>
        </w:rPr>
        <w:t xml:space="preserve">يبدأ بولس في شرح الفرق بين الحكمة البشرية وحكمة الله. ويقول بولس إن الذين يعلمون عن المسيح يعلّمون الحكمة بالفعل للناضجين في إيمانهم. لكن بولس يقول إن الحكمة التي يعلّمها هؤلاء الناس تختلف تمامًا عن حكمة القادة البشر، مثل الملوك والحكام. ويذكِّر بولس أهل كورنثوس بأنه بينما يبدو هؤلاء القادة حكماء وأقوياء الآن، إلا إنهم سيزولون، أي سيموتون، وسينساهم الناس. </w:t>
      </w:r>
    </w:p>
    <w:p>
      <w:pPr>
        <w:bidi/>
      </w:pPr>
      <w:r>
        <w:rPr>
          <w:rtl/>
          <w:cs/>
          <w:lang w:val="ar_AE" w:bidi="ar_AE"/>
        </w:rPr>
      </w:r>
      <w:r>
        <w:rPr>
          <w:rtl/>
          <w:cs/>
          <w:lang w:val="ar_AE" w:bidi="ar_AE"/>
        </w:rPr>
        <w:t>توقّفوا هنا وناقشوا هذا السؤال معًا: احكوا قصة عن شخص حكيم جدًا. وكيف تعرفون أن هذا الشخص حكيم؟ وكيف يسلكون أو يتكلمون بشكل مختلف عن الآخرين؟ أوقفوا سماع هذا التسجيل الصوتي هنا.</w:t>
      </w:r>
    </w:p>
    <w:p>
      <w:pPr>
        <w:bidi/>
      </w:pPr>
      <w:r>
        <w:rPr>
          <w:rtl/>
          <w:cs/>
          <w:lang w:val="ar_AE" w:bidi="ar_AE"/>
        </w:rPr>
      </w:r>
      <w:r>
        <w:rPr>
          <w:rtl/>
          <w:cs/>
          <w:lang w:val="ar_AE" w:bidi="ar_AE"/>
        </w:rPr>
        <w:t xml:space="preserve">ويقول بولس إن الذين يعلمون عن المسيح يعلّمون حكمة مختلفة. وهذه الحكمة كانت سرًا في الماضي. وأظهر الله هذه الحكمة من خلال روحه للذين يؤمنون. وهذا "السِر" كان خطة الله لإرسال المسيح لكي يموت على الصليب فيخلّص شعبه. ويقول بولس إن الله اختار، أو قرَّر هذه الخطة حتى قبل خلق العالم. لقد فعل الله هذا ليكرم كل شخص يؤمن بالمسيح، لكي يقدر المؤمنون أن يعيشوا بالقرب من الله ويختبرون روعته وقوته. ويقول بولس إن حكام هذا الدهر، أو قادة البشر في هذا العالم، لم يفهموا حكمة خطة الله السرية. ولأن هؤلاء القادة لم يفهموا الخطة، صلبوا يسوع المسيح على الصليب. </w:t>
      </w:r>
    </w:p>
    <w:p>
      <w:pPr>
        <w:bidi/>
      </w:pPr>
      <w:r>
        <w:rPr>
          <w:rtl/>
          <w:cs/>
          <w:lang w:val="ar_AE" w:bidi="ar_AE"/>
        </w:rPr>
      </w:r>
      <w:r>
        <w:rPr>
          <w:rtl/>
          <w:cs/>
          <w:lang w:val="ar_AE" w:bidi="ar_AE"/>
        </w:rPr>
        <w:t xml:space="preserve">والآن يقتبس بولس كلمات شخص آخر، أو يقول كلمات شخص آخر. لسنا متأكدين من المصدر الذي يقتبسه بولس. وربما يقتبس بولس من كتابات معلّمي اليهود الذين استخدموا كلمات من العهد القديم لتعليم الناس. أو ربما يجمع بولس بنفسه كلمات من العهد القديم. وفي كلتا الحالتين، يقول بولس هذه الكلمات بطريقة تُظهر أنها مهمة جدًا، وأن شخصًا له حكمة أو سلطان، ومن الله هو أول من قال هذه الكلمات. يقول بولس إن الأشياء التي خططها الله للذين يحبونه أفضل من كل ما رآه أو سمعه أو تخيّله أي شخص من قبل. وهذه الأمور العجيبة هي ما أعلنه الله لنا، أو أظهره لنا، بروحه. وشعب الله وحدهم يمكنهم فهم حكمة الله. والذين يتبعون المسيح هم الأشخاص الوحيدون الذين لديهم روح الله. </w:t>
      </w:r>
    </w:p>
    <w:p>
      <w:pPr>
        <w:bidi/>
      </w:pPr>
      <w:r>
        <w:rPr>
          <w:rtl/>
          <w:cs/>
          <w:lang w:val="ar_AE" w:bidi="ar_AE"/>
        </w:rPr>
      </w:r>
      <w:r>
        <w:rPr>
          <w:rtl/>
          <w:cs/>
          <w:lang w:val="ar_AE" w:bidi="ar_AE"/>
        </w:rPr>
        <w:t>توقّفوا هنا وناقشوا هذا السؤال معًا: احكوا قصة عن وقت رأى فيه مجموعة من الناس شيئًا يحدث لكنهم لم يفهموه. ماذا يحدث عندما يفهم شخص واحد فقط من المجموعة ما حدث أو سبب حدوثه؟ وكيف يختلف هذا الشخص عن الآخرين الذين لا يفهمون؟ أوقفوا سماع هذا التسجيل الصوتي هنا.</w:t>
      </w:r>
    </w:p>
    <w:p>
      <w:pPr>
        <w:bidi/>
      </w:pPr>
      <w:r>
        <w:rPr>
          <w:rtl/>
          <w:cs/>
          <w:lang w:val="ar_AE" w:bidi="ar_AE"/>
        </w:rPr>
      </w:r>
      <w:r>
        <w:rPr>
          <w:rtl/>
          <w:cs/>
          <w:lang w:val="ar_AE" w:bidi="ar_AE"/>
        </w:rPr>
        <w:t xml:space="preserve">ويطرح بولس سؤالًا لا يتوقع أن يجيب عليه المؤمنون في كورنثوس. يقول بولس: "مَن يعلم أفكار شخص آخر؟" وحده روح الشخص، أو ذلك الشخص نفسه، هو الذي يعرف أفكاره. وبالطريقة نفسها، لا يستطيع أحد أن يعرف أفكار الله إلا روح الله شخصيًا. والذين يتبعون المسيح يمكنهم فهم الأشياء التي أعطاها لنا الله مجانًا؛ لأننا نملك هذا الروح الذي من الله. وبسبب هذا، يمكننا فهم خطة الله الحكيمة. </w:t>
      </w:r>
    </w:p>
    <w:p>
      <w:pPr>
        <w:bidi/>
      </w:pPr>
      <w:r>
        <w:rPr>
          <w:rtl/>
          <w:cs/>
          <w:lang w:val="ar_AE" w:bidi="ar_AE"/>
        </w:rPr>
      </w:r>
      <w:r>
        <w:rPr>
          <w:rtl/>
          <w:cs/>
          <w:lang w:val="ar_AE" w:bidi="ar_AE"/>
        </w:rPr>
        <w:t xml:space="preserve">ويقول بولس إن الأشخاص الذين يعلّمون عن المسيح مثله لا يستخدمون الكلمات التي تبدو حكيمة، والتي يعلّمها لهم الناس. بل يستخدم هؤلاء المعلمون كلمات يُعلّمها لهم روح الله. ويشرح هؤلاء المعلّمون هذه الحقائق للذين لديهم روح الله. </w:t>
      </w:r>
    </w:p>
    <w:p>
      <w:pPr>
        <w:bidi/>
      </w:pPr>
      <w:r>
        <w:rPr>
          <w:rtl/>
          <w:cs/>
          <w:lang w:val="ar_AE" w:bidi="ar_AE"/>
        </w:rPr>
      </w:r>
      <w:r>
        <w:rPr>
          <w:rtl/>
          <w:cs/>
          <w:lang w:val="ar_AE" w:bidi="ar_AE"/>
        </w:rPr>
        <w:t xml:space="preserve">والذين لا يملكون روح الله، لا يقبلون، ولا يؤمنون بما يقوله روح الله. بل يظن هؤلاء الناس أن ما يقوله روح الله هو حماقة أو هراء. لكن الذين فيهم روح الله قادرون على الحكم، أو تقييم ما إذا كان شيئًا حكيمًا أو حماقة. ويقول بولس إن الذين لا يملكون روح الله لا يستطيعون أن يحكموا إذا كان الشخص الذي فيه روح الله حكيمًا أم جاهلًا. يقول بولس هذا لأن أهل كورنثوس يحكمون على المعلّمين من خلال حكم أهل الكورنثوس على مدى وقع حكمة المعلم على آذانهم. ويعلم بولس أن أهل كورنثوس يعتقدون أنهم روحيون وحكماء جدًا. ويذكِّر بولس أهل كورنثوس بأن حكمتهم البشرية لا يمكن أن تحكم على الحكمة الآتية من روح الله. </w:t>
      </w:r>
    </w:p>
    <w:p>
      <w:pPr>
        <w:bidi/>
      </w:pPr>
      <w:r>
        <w:rPr>
          <w:rtl/>
          <w:cs/>
          <w:lang w:val="ar_AE" w:bidi="ar_AE"/>
        </w:rPr>
      </w:r>
      <w:r>
        <w:rPr>
          <w:rtl/>
          <w:cs/>
          <w:lang w:val="ar_AE" w:bidi="ar_AE"/>
        </w:rPr>
        <w:t>توقّفوا هنا وناقشوا هذا السؤال معًا: احكوا قصة عن شخص أراد أن يصبح حكيمًا. ماذا فعل ذلك الشخص ليساعدهم على التعلم أو لاكتساب المزيد من الحكمة؟ كيف ساعدهم الناس الآخرون أن يصبحوا أكثر حكمة؟ أوقفوا سماع هذا التسجيل الصوتي هنا.</w:t>
      </w:r>
    </w:p>
    <w:p>
      <w:pPr>
        <w:bidi/>
      </w:pPr>
      <w:r>
        <w:rPr>
          <w:rtl/>
          <w:cs/>
          <w:lang w:val="ar_AE" w:bidi="ar_AE"/>
        </w:rPr>
      </w:r>
      <w:r>
        <w:rPr>
          <w:rtl/>
          <w:cs/>
          <w:lang w:val="ar_AE" w:bidi="ar_AE"/>
        </w:rPr>
        <w:t>ويطرح بولس سؤالًا آخر لا يتوقع أن يجيب عليه أهل كورنثوس. يقول بولس: "مَن يعرف أفكار الرب؟ من الذي يعرف بما يكفي ليعلِّم الرب؟" ثم يقول بولس إن لنا فكر المسيح، أي أفكاره شخصيًا. عندما يقول بولس: "فكر المسيح"، فهو يستخدم كلمات من السفر الذي كتبه إشعاء النبي. في العهد القديم، يستخدم إشعياء الكلمات "فكر الرب" أو "فكر يهوه". يقول بولس هذا؛ لأنه يعلم أن يسوع المسيح هو الإله نفسه الذي نسمع عنه في العهد القديم، الذي يُدعى يهوه. ويقصد بولس أن روح الله، الذي يقود أفكار المسيح، يوجه أفكار الذين يؤمنون به أيضًا ويتبعونه.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2: 6–16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حدوث هذا المقطع. ثم تقوم المجموعة بتصوُّر هذا المقطع.</w:t>
      </w:r>
    </w:p>
    <w:p>
      <w:pPr>
        <w:bidi/>
      </w:pPr>
      <w:r>
        <w:rPr>
          <w:rtl/>
          <w:cs/>
          <w:lang w:val="ar_AE" w:bidi="ar_AE"/>
        </w:rPr>
      </w:r>
      <w:r>
        <w:rPr>
          <w:rtl/>
          <w:cs/>
          <w:lang w:val="ar_AE" w:bidi="ar_AE"/>
        </w:rPr>
        <w:t xml:space="preserve">يتكون هذا المقطع من أربعة أجزاء. </w:t>
      </w:r>
    </w:p>
    <w:p>
      <w:pPr>
        <w:bidi/>
      </w:pPr>
      <w:r>
        <w:rPr>
          <w:rtl/>
          <w:cs/>
          <w:lang w:val="ar_AE" w:bidi="ar_AE"/>
        </w:rPr>
      </w:r>
      <w:r>
        <w:rPr>
          <w:b/>
          <w:rtl/>
          <w:cs/>
          <w:lang w:val="ar_AE" w:bidi="ar_AE"/>
        </w:rPr>
        <w:t>في الجزء الأول:</w:t>
      </w:r>
      <w:r>
        <w:rPr>
          <w:rtl/>
          <w:cs/>
          <w:lang w:val="ar_AE" w:bidi="ar_AE"/>
        </w:rPr>
        <w:t xml:space="preserve"> يقول بولس إنه وآخرون مثله يعلّمون الحكمة، لكنها ليست الحكمة التي يعلّمها حكّام البشر. </w:t>
      </w:r>
    </w:p>
    <w:p>
      <w:pPr>
        <w:bidi/>
      </w:pPr>
      <w:r>
        <w:rPr>
          <w:rtl/>
          <w:cs/>
          <w:lang w:val="ar_AE" w:bidi="ar_AE"/>
        </w:rPr>
      </w:r>
      <w:r>
        <w:rPr>
          <w:b/>
          <w:rtl/>
          <w:cs/>
          <w:lang w:val="ar_AE" w:bidi="ar_AE"/>
        </w:rPr>
        <w:t>في الجزء الثاني:</w:t>
      </w:r>
      <w:r>
        <w:rPr>
          <w:rtl/>
          <w:cs/>
          <w:lang w:val="ar_AE" w:bidi="ar_AE"/>
        </w:rPr>
        <w:t xml:space="preserve"> يقول بولس إن الأشياء التي خطّطها الله للذين يحبون الله أفضل مما رآه أي شخص أو سمعه أو تخيَّله على الإطلاق. </w:t>
      </w:r>
    </w:p>
    <w:p>
      <w:pPr>
        <w:bidi/>
      </w:pPr>
      <w:r>
        <w:rPr>
          <w:rtl/>
          <w:cs/>
          <w:lang w:val="ar_AE" w:bidi="ar_AE"/>
        </w:rPr>
      </w:r>
      <w:r>
        <w:rPr>
          <w:b/>
          <w:rtl/>
          <w:cs/>
          <w:lang w:val="ar_AE" w:bidi="ar_AE"/>
        </w:rPr>
        <w:t>في الجزء الثالث:</w:t>
      </w:r>
      <w:r>
        <w:rPr>
          <w:rtl/>
          <w:cs/>
          <w:lang w:val="ar_AE" w:bidi="ar_AE"/>
        </w:rPr>
        <w:t xml:space="preserve"> يقول بولس إن الشخص الوحيد الذي يعرف ما في قلب الشخص هو ذلك الشخص نفسه. وبالطريقة نفسها، لا يعرف أحد أمور الله إلا روح الله. </w:t>
      </w:r>
    </w:p>
    <w:p>
      <w:pPr>
        <w:bidi/>
      </w:pPr>
      <w:r>
        <w:rPr>
          <w:rtl/>
          <w:cs/>
          <w:lang w:val="ar_AE" w:bidi="ar_AE"/>
        </w:rPr>
      </w:r>
      <w:r>
        <w:rPr>
          <w:b/>
          <w:rtl/>
          <w:cs/>
          <w:lang w:val="ar_AE" w:bidi="ar_AE"/>
        </w:rPr>
        <w:t>في الجزء الرابع:</w:t>
      </w:r>
      <w:r>
        <w:rPr>
          <w:rtl/>
          <w:cs/>
          <w:lang w:val="ar_AE" w:bidi="ar_AE"/>
        </w:rPr>
        <w:t xml:space="preserve"> يظن الذين لا يملكون روح الله أن ما يقوله روح الله هو حماقة، لكن الذين فيهم روح الله يستطيعون أن يحكموا على قيمة كل شيء. والشخص الذي له روح الله يشترك في الحكمة الآتية من المسيح، الذي هو الله نفسه.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الذين يعلّمون بكلمات تأتي من روح الله القدوس</w:t>
      </w:r>
    </w:p>
    <w:p>
      <w:pPr>
        <w:pStyle w:val="ListBullet"/>
        <w:bidi/>
        <w:spacing w:line="240" w:lineRule="auto"/>
        <w:ind w:left="720"/>
      </w:pPr>
      <w:r>
        <w:rPr>
          <w:rtl/>
          <w:cs/>
          <w:lang w:val="ar_AE" w:bidi="ar_AE"/>
        </w:rPr>
      </w:r>
      <w:r>
        <w:rPr>
          <w:rtl/>
          <w:cs/>
          <w:lang w:val="ar_AE" w:bidi="ar_AE"/>
        </w:rPr>
        <w:t>الذين يعلّمون الآخرين باستخدام حكمتهم البشرية الشخصية</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 xml:space="preserve">فكّروا في هذا الجزء من الرسالة كلكم معًا. رغم أن بولس يقول أشياء كثيرة في هذا المقطع، إلا أنه يشارك بأربعة أفكار رئيسية. أولًا، حكمة الله تختلف عن الحكمة البشرية. ثانيًا: حكمة الله أو خطته أفضل جدًا من الحكمة البشرية. ثالثًا: لا يستطيع الناس فهم خطة الله ما لم يُعلنها روح الله لهم. ورابعًا، لا يستطيع الذين لا يملكون روح الله أن يحكموا على الذين يتكلمون بكلام من روح الله. </w:t>
      </w:r>
    </w:p>
    <w:p>
      <w:pPr>
        <w:bidi/>
      </w:pPr>
      <w:r>
        <w:rPr>
          <w:rtl/>
          <w:cs/>
          <w:lang w:val="ar_AE" w:bidi="ar_AE"/>
        </w:rPr>
      </w:r>
      <w:r>
        <w:rPr>
          <w:rtl/>
          <w:cs/>
          <w:lang w:val="ar_AE" w:bidi="ar_AE"/>
        </w:rPr>
        <w:t xml:space="preserve">في الجزء السابق من رسالته طلب بولس من أهل كورنثوس ألا ينبهروا بالحكمة البشرية بل يتبعوا المسيح وحده. في هذا الجزء، يبدأ بولس هذه الفكرة الجديدة بكلمة تتناقض بوضوح مع الجزء السابق بالطريقة التي يبدأ بها هذه الفكرة الجديدة. وسيُثبت بولس أن هناك نوعان من الحكمة – الحكمة البشرية وحكمة الله الحقيقية أو خطته. ويقول بولس إن الناس يتبعون حكمة الله عندما يتبعون المسيح. </w:t>
      </w:r>
    </w:p>
    <w:p>
      <w:pPr>
        <w:bidi/>
      </w:pPr>
      <w:r>
        <w:rPr>
          <w:rtl/>
          <w:cs/>
          <w:lang w:val="ar_AE" w:bidi="ar_AE"/>
        </w:rPr>
      </w:r>
      <w:r>
        <w:rPr>
          <w:rtl/>
          <w:cs/>
          <w:lang w:val="ar_AE" w:bidi="ar_AE"/>
        </w:rPr>
        <w:t xml:space="preserve">يقول بولس إنه وآخرون من أمثاله يعلّمون الحكمة للناضجين روحيًا، أو الذين يثقون في المسيح بقوة. وهذه الحكمة تختلف تمامًا عن الحكمة التي يعلّمها قادة البشر. ويذكِّر بولس أهل كورنثوس بأن هؤلاء القادة البشر يعيشون لفترة قصيرة فقط وسينتهون سريعًا، أو سيموتون سريعًا. وفي المقابل، حكمة الله هي خطة وضعها الله منذ زمن طويل، قبل أن يخلق العالم. هنا يقول بولس إن الله "قدّر" أن يحدث هذا. والقدر هو تحديد شيء قبل حدوثه. وهذه الخطة التي عيّنها الله، والتي كانت سرًا للناس ذات يوم، هي رسالة الإنجيل المختصة بيسوع المسيح وصلبه. يستخدم بولس كلمة السر هنا ليعني الحق الخفي الذي يعلنه روح الله الآن للناس. ويقول بولس إنه لم يفهم أحد من حكّام هذا الدهر، أو قادة البشر في العالم، هذا الحق. ويقول بولس إنهم لو فهموا لما قتلوا المسيح على الصليب. </w:t>
      </w:r>
    </w:p>
    <w:p>
      <w:pPr>
        <w:bidi/>
      </w:pPr>
      <w:r>
        <w:rPr>
          <w:rtl/>
          <w:cs/>
          <w:lang w:val="ar_AE" w:bidi="ar_AE"/>
        </w:rPr>
      </w:r>
      <w:r>
        <w:rPr>
          <w:rtl/>
          <w:cs/>
          <w:lang w:val="ar_AE" w:bidi="ar_AE"/>
        </w:rPr>
        <w:t>توقّفوا هنا وناقشوا هذا السؤال معًا: احكوا قصة عن شيء كان سرًا بين شخصين، لكن أحدهما أخبره لآخر، ثم أخبر ذلك الشخص الآخرين به حتى عرفه الكثير من الناس. كيف تتحدثون عن ذلك السر الآن وقد عرفه كثيرون؟ أوقفوا سماع هذا التسجيل الصوتي هنا.</w:t>
      </w:r>
    </w:p>
    <w:p>
      <w:pPr>
        <w:bidi/>
      </w:pPr>
      <w:r>
        <w:rPr>
          <w:rtl/>
          <w:cs/>
          <w:lang w:val="ar_AE" w:bidi="ar_AE"/>
        </w:rPr>
      </w:r>
      <w:r>
        <w:rPr>
          <w:rtl/>
          <w:cs/>
          <w:lang w:val="ar_AE" w:bidi="ar_AE"/>
        </w:rPr>
        <w:t xml:space="preserve">في الجزء الثاني، يشارك بولس بعض الكلمات التي على الأرجح تأتي من أجزاء أخرى من الكتاب المقدس. ويقول بولس إنه لم ترى عين، ولا سمعت أذن، ولا تخيل قلب أو عقل إنسان، الأشياء الصالحة جدًا التي أعدها الله للذين يحبونه. يتحدث بولس هنا عن العين والأذن والقلب أو الذهن. وكل جزء من هذه الأجزاء من الجسد يصف أجزاء من أفكار الشخص ومشاعره. فالناس يستخدمون عيونهم وآذانهم لتعلم أشياء جديدة. كما يستخدم الناس عقولهم لفهم ما يتعلّموه ولخلق أفكار. في زمن بولس، ظن الناس أن القلب هو مركز حياتهم الداخلية، أو المكان الذي تأتي منه أفكار الناس ومشاعرهم. وبالتالي، فهذه العبارة تعني أنه لم يفكر أحد قط في خطة الله الحكيمة قبل أن يُعلنها الله للناس. ولهذا السبب تستخدم بعض الترجمات كلمة الذهن بدلًا من كلمة القلب. يجب أن تترجموا هذه العبارة بطريقة تكون سلسة في لغتكم. </w:t>
      </w:r>
    </w:p>
    <w:p>
      <w:pPr>
        <w:bidi/>
      </w:pPr>
      <w:r>
        <w:rPr>
          <w:rtl/>
          <w:cs/>
          <w:lang w:val="ar_AE" w:bidi="ar_AE"/>
        </w:rPr>
      </w:r>
      <w:r>
        <w:rPr>
          <w:rtl/>
          <w:cs/>
          <w:lang w:val="ar_AE" w:bidi="ar_AE"/>
        </w:rPr>
        <w:t>توقّفوا هنا وناقشوا هذا السؤال معًا: كيف تصفون الأجزاء الداخلية للشخص في لغتكم حيث تُشكّل الأفكار والفهم الأفكار؟ أي جزء من جسد الإنسان يصف مكان الشعور بأعمق المشاعر؟ أوقفوا سماع هذا التسجيل الصوتي هنا.</w:t>
      </w:r>
    </w:p>
    <w:p>
      <w:pPr>
        <w:bidi/>
      </w:pPr>
      <w:r>
        <w:rPr>
          <w:rtl/>
          <w:cs/>
          <w:lang w:val="ar_AE" w:bidi="ar_AE"/>
        </w:rPr>
      </w:r>
      <w:r>
        <w:rPr>
          <w:rtl/>
          <w:cs/>
          <w:lang w:val="ar_AE" w:bidi="ar_AE"/>
        </w:rPr>
        <w:t xml:space="preserve">ويقول بولس إن هذه الأمور التي لم يمكن للناس تصوروها في الماضي، أعلنها الله الآن لنا، أي لكل من يؤمن. وقد أعلنَ الله الإنجيل لبولس وللرسل أولًا، لكنهم بعد ذلك شاركوا هذا الإنجيل مع أهل كورنثوس. لقد أظهر روح الله القدوس لكل واحد منهم، الأشياء الصالحة التي أعدّها الله لهم. والآن يُظهر روح الله القدوس هذه الأمور لجميع الذين يؤمنون بالمسيح أيضًا. </w:t>
      </w:r>
    </w:p>
    <w:p>
      <w:pPr>
        <w:bidi/>
      </w:pPr>
      <w:r>
        <w:rPr>
          <w:rtl/>
          <w:cs/>
          <w:lang w:val="ar_AE" w:bidi="ar_AE"/>
        </w:rPr>
      </w:r>
      <w:r>
        <w:rPr>
          <w:rtl/>
          <w:cs/>
          <w:lang w:val="ar_AE" w:bidi="ar_AE"/>
        </w:rPr>
        <w:t xml:space="preserve">ويقول بولس إن الروح القدس يفحص كل شيء. وهذه صياغة خاصة تعني أن الروح القدس يعرف كل شيء عن كل شيء. وهذا لا يعني أن الروح القدس يتحرك في كل مكان بحثًا عن معلومات. فالروح القدس لا "يفتَّش"، وكأن هناك أشياء يحاول أن يكتشفها. بل يقول بولس إن الروح يفحص حتى "أعماق الله". وهذه صياغة خاصة أيضًا. وهذا يعني أن الروح القدس يعرف أصعب الأشياء التي يمكن معرفتها عن الله. كما يعرف كل شيء عن طبيعة الله، وأعماله، وأفكاره. والروح القدس يعرف كل شيء عن حكمة الله السرية، بما في ذلك كل ما أعده الله للذين يحبونه. </w:t>
      </w:r>
    </w:p>
    <w:p>
      <w:pPr>
        <w:bidi/>
      </w:pPr>
      <w:r>
        <w:rPr>
          <w:rtl/>
          <w:cs/>
          <w:lang w:val="ar_AE" w:bidi="ar_AE"/>
        </w:rPr>
      </w:r>
      <w:r>
        <w:rPr>
          <w:rtl/>
          <w:cs/>
          <w:lang w:val="ar_AE" w:bidi="ar_AE"/>
        </w:rPr>
        <w:t xml:space="preserve">في الجزء الثالث، يطرح بولس سؤالًا لا يتوقع أن يجيب عليه أهل كورنثوس. فيقول: "مَن يعلم أفكار شخص آخر؟" حيث يذكِّر بولس أهل كورنثوس بأن روح الشخص الذي يسكن في الشخص هو وحده الذي يعرف أفكاره. وبالطريقة نفسها، يقول بولس إن روح الله شخصيًا هو الوحيد الذي يعرف ما في ذهن الله. </w:t>
      </w:r>
    </w:p>
    <w:p>
      <w:pPr>
        <w:bidi/>
      </w:pPr>
      <w:r>
        <w:rPr>
          <w:rtl/>
          <w:cs/>
          <w:lang w:val="ar_AE" w:bidi="ar_AE"/>
        </w:rPr>
      </w:r>
      <w:r>
        <w:rPr>
          <w:rtl/>
          <w:cs/>
          <w:lang w:val="ar_AE" w:bidi="ar_AE"/>
        </w:rPr>
        <w:t>توقّفوا هنا وناقشوا هذا السؤال معًا: في ثقافتكم، كيف تتحدثون عن أفكار ومشاعر الشخص الداخلية، التي لا يعرفها أحد غيره؟ وإذا كان ذلك الشخص لا يشارك تلك الأفكار أو المشاعر إلا مع شخص قريب منه جدًا، فكيف تصفون العلاقة الحميمة التي يتشارك بها هذان الشخصان؟ أوقفوا سماع هذا التسجيل الصوتي هنا.</w:t>
      </w:r>
    </w:p>
    <w:p>
      <w:pPr>
        <w:bidi/>
      </w:pPr>
      <w:r>
        <w:rPr>
          <w:rtl/>
          <w:cs/>
          <w:lang w:val="ar_AE" w:bidi="ar_AE"/>
        </w:rPr>
      </w:r>
      <w:r>
        <w:rPr>
          <w:rtl/>
          <w:cs/>
          <w:lang w:val="ar_AE" w:bidi="ar_AE"/>
        </w:rPr>
        <w:t>ويستخدم بولس كلمة في اللغة الأصلية تربط فكرته التالية بقوة بما قاله للتو. ويقول بولس إن الله لم يعطنا روح العالم، بل أعطانا روح الله. ويستخدم بولس تعبير "روح العالم" هنا ليقصد به الطريقة التي يفكر بها الناس في هذا العالم في الأمور. والكلمة التي يستخدمها بولس لا تشير إلى روح شرير أو شيطان. فهو يقول ببساطة إن غير المؤمنين بالمسيح يعتمدون على قدرتهم الشخصية على التفكير في الأمور. فليس لديهم طريقة لمعرفة طريقة تفكير الله في الأشياء.</w:t>
      </w:r>
    </w:p>
    <w:p>
      <w:pPr>
        <w:bidi/>
      </w:pPr>
      <w:r>
        <w:rPr>
          <w:rtl/>
          <w:cs/>
          <w:lang w:val="ar_AE" w:bidi="ar_AE"/>
        </w:rPr>
      </w:r>
      <w:r>
        <w:rPr>
          <w:rtl/>
          <w:cs/>
          <w:lang w:val="ar_AE" w:bidi="ar_AE"/>
        </w:rPr>
        <w:t xml:space="preserve">والأمور التي أعلنها الروح للبولس وللآخرين الذين يعلّمون الإنجيل، هي ما يعلّموه الآن لآخرين. فهؤلاء المعلمون لا يستخدمون كلمات علَّمها لهم الحكماء، بل يستخدمون كلمات علّمها لهم الروح القدس. ويقول بولس إن روح الله ساعده وهؤلاء المعلّمين الآخرين على معرفة الكلمات التي يقولونها. </w:t>
      </w:r>
    </w:p>
    <w:p>
      <w:pPr>
        <w:bidi/>
      </w:pPr>
      <w:r>
        <w:rPr>
          <w:rtl/>
          <w:cs/>
          <w:lang w:val="ar_AE" w:bidi="ar_AE"/>
        </w:rPr>
      </w:r>
      <w:r>
        <w:rPr>
          <w:rtl/>
          <w:cs/>
          <w:lang w:val="ar_AE" w:bidi="ar_AE"/>
        </w:rPr>
        <w:t xml:space="preserve">في الجزء الرابع، يقول بولس إن الرجل، أو الشخص الذي ليس له الروح القدس، لا يقبل الأمور من روح الله. ويقول بولس إن هذا هؤلاء الناس يظنون أن ما يقوله الروح القدس هو حماقة، أو هراء. فقد يقرأ هؤلاء الحقائق في الكتاب المقدس، ويرون رسالة الإنجيل أو يسمعونها، لكن ما لم يساعدهم الروح القدس، لن يمكنهم الفهم. ويقول بولس إن على الناس أن يميزوا هذه الأمور روحيًا. وهذا يعني أنهم يجب أن يدرسوا الشيء، أو يفحصوه بدقة ليتعلموا كل شيء عنه. ولا يستطيع الشخص الذي ليس له روح الله أن يفهم قيمة خطة الله أو مدى حكمتها، مهما درسها جيدًا. والروح القدس وحده هو الذي يستطيع أن يُريهم الحق. </w:t>
      </w:r>
    </w:p>
    <w:p>
      <w:pPr>
        <w:bidi/>
      </w:pPr>
      <w:r>
        <w:rPr>
          <w:rtl/>
          <w:cs/>
          <w:lang w:val="ar_AE" w:bidi="ar_AE"/>
        </w:rPr>
      </w:r>
      <w:r>
        <w:rPr>
          <w:rtl/>
          <w:cs/>
          <w:lang w:val="ar_AE" w:bidi="ar_AE"/>
        </w:rPr>
        <w:t>توقّفوا هنا وناقشوا هذا السؤال معًا: ما الكلمات التي تستخدمونها للحديث عن الطريقة التي يعمل بها الشخص لتعلم شيئًا جديدًا؟ إن لزم الأمر، انظروا إلى الخطوة الثانية أعلاه لمعرفة الكلمات التي استخدمتموها في قصتكم عن الشخص الذي يريد أن يصبح حكيمًا. أوقفوا سماع هذا التسجيل الصوتي هنا.</w:t>
      </w:r>
    </w:p>
    <w:p>
      <w:pPr>
        <w:bidi/>
      </w:pPr>
      <w:r>
        <w:rPr>
          <w:rtl/>
          <w:cs/>
          <w:lang w:val="ar_AE" w:bidi="ar_AE"/>
        </w:rPr>
      </w:r>
      <w:r>
        <w:rPr>
          <w:rtl/>
          <w:cs/>
          <w:lang w:val="ar_AE" w:bidi="ar_AE"/>
        </w:rPr>
        <w:t xml:space="preserve">ويقول بولس إن الشخص الروحي يحكم على كل شيء، لكن لا أحد يستطيع أن يحكم على الشخص الروحي. وهو يعني أن الشخص الذي ليس فيه روح الله لن يستطع فحص وتقييم شخص به روح الله، يشكل صحيح. لذلك لن يفهم ذلك الشخص، ولن يُقدِّر ما يقوله الشخص الذي به الروح القدس. </w:t>
      </w:r>
    </w:p>
    <w:p>
      <w:pPr>
        <w:bidi/>
      </w:pPr>
      <w:r>
        <w:rPr>
          <w:rtl/>
          <w:cs/>
          <w:lang w:val="ar_AE" w:bidi="ar_AE"/>
        </w:rPr>
      </w:r>
      <w:r>
        <w:rPr>
          <w:rtl/>
          <w:cs/>
          <w:lang w:val="ar_AE" w:bidi="ar_AE"/>
        </w:rPr>
        <w:t>ويطرح بولس الآن سؤالًا آخر لا يتوقع أن يجيب عليه أهل كورنثوس. فيقول: "مَن يعرف فكر الرب ليُعلِّمه؟" في اللغة الأصلية، تعني عبارة "فكر الرب" أن تفهم ما يفكر فيه الرب في الأمور المختلفة. كان الشعب اليهودي يدعو الله، الذي يدعى اسمه الشخصي يهوه، بلقب الاحترام "الرب". وبطرحه هذا السؤال، يقول بولس فعليًا إنه لن يجرؤ أحد على القول إنه حكيم بما يكفي لفهم أفكار يهوه القدير والقوي. ثم يقول بولس: "أما نحن، فلنا فكر المسيح". وبقوله هذا يصدر بيانًا أخيرًا شديد الجرأة: "يسوع المسيح هو الإله نفسه، يهوه، الذي نسمع عنه في العهد القديم. هذه الرسالة المختصة بالمسيح والصليب هي أفكار الله الحكيمة شخصيًا.</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وأثناء ذلك، قد ترغبون في وضع رسومات أو أشياء تمثّل الفئات الأربع التي يكتب بولس عنها. الفئات هي: الحكمة البشرية، وحكمة الله، والذين لا يفهمون حكمة الله، والذين يفهمون؛ لأن روح الله يساعدهم. بينما تبدأون في إعادة سرد قصة هذا الجزء من رسالة بولس، بيّنوا كيف تتحرك أفكاره ذهابًا وإيابًا بين كل فئة والأخرى. قد تساعد هذه الحركات الناس في المجموعة على تصوّر تدفق هذا الجزء من رسالة بولس.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2: 6–16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يتكون هذا المقطع من أربعة أجزاء.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الذين يعلّمون بكلمات من روح الله القدوس</w:t>
      </w:r>
    </w:p>
    <w:p>
      <w:pPr>
        <w:pStyle w:val="ListBullet"/>
        <w:bidi/>
        <w:spacing w:line="240" w:lineRule="auto"/>
        <w:ind w:left="720"/>
      </w:pPr>
      <w:r>
        <w:rPr>
          <w:rtl/>
          <w:cs/>
          <w:lang w:val="ar_AE" w:bidi="ar_AE"/>
        </w:rPr>
      </w:r>
      <w:r>
        <w:rPr>
          <w:rtl/>
          <w:cs/>
          <w:lang w:val="ar_AE" w:bidi="ar_AE"/>
        </w:rPr>
        <w:t>الذين يعلّمون الآخرين باستخدام حكمتهم البشرية</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عليكم كمجموعة أن تقوموا بتمثيل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هذا المقطع يتحدث بولس عن أربعة أفكار أو فئات رئيسية: الحكمة البشرية، وحكمة الله، والذين لا يفهمون حكمة الله، والذين يفهمون لأن روح الله يساعدهم. بينما تدرسون هذا المقطع، ستجدون أن بولس يتنقل كثيرًا بين هذه الأفكار، وكيف تتماشى أو لا تتماشى مع بعضها البعض. ولمساعدة المجموعة على تصوّر ما يقوله بولس بشكل أفضل، قد ترغبون في تقسيم الغرفة إلى أربعة زوايا. على أحد جوانب الغرفة، ضعوا الحكمة البشرية في زاوية وحكمة الله في الزاوية الأخرى. ثم على الجانب الآخر من الغرفة، ضعوا الذين يفهمون الحكمة البشرية فقط في زاوية، والمؤمنين الذين يفهمون حكمة الله في الزاوية الأخرى. والآن، بينما تتحدثون عن كل ما يقوله بولس في هذا المقطع، يمكنكم التنقل بين الأفكار الأربعة لتُبيّنوا كيف يشرح العلاقة بين كل منها والآخر. </w:t>
      </w:r>
    </w:p>
    <w:p>
      <w:pPr>
        <w:bidi/>
      </w:pPr>
      <w:r>
        <w:rPr>
          <w:rtl/>
          <w:cs/>
          <w:lang w:val="ar_AE" w:bidi="ar_AE"/>
        </w:rPr>
      </w:r>
      <w:r>
        <w:rPr>
          <w:rtl/>
          <w:cs/>
          <w:lang w:val="ar_AE" w:bidi="ar_AE"/>
        </w:rPr>
        <w:t xml:space="preserve">مع بداية المقطع يقول بولس إن هناك نوعان من الحكمة مختلفان تمامًا عن بعضهم البعض، وهما الحكمة البشرية وحكمة الله. وحكمة الله ليست مثل الحكمة البشرية على الإطلاق. فحكمة الله هي الخطة التي وضعها الله حتى قبل خلقه للعالم، لإرسال يسوع المسيح إلى الأرض ليموت على الصليب، لكن الذين يحكمون العالم، مثل الملوك، لم يفهموا هذا. لو فهموا، لما قتلوا المسيح على الصليب.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ويذكِّر بولس أهل كورنثوس بأن خطة الله التي تمت من خلال يسوع المسيح، أفضل جدًا من أي أفكار يبتدعها الناس لمحاولة حل مشاكل هذا العالم. لكن لا يستطيع الناس أن يفهموا حكمة الله إلا إذا أظهر لهم روحه القدوس أن هذه الكلمات حق.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المؤمنين في كورنثوس: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ويقول بولس إن الشخص الوحيد الذي يعرف ما في قلب الإنسان هو ذلك الإنسان. وبالطريقة عينها، لا يعرف أحد أمور الله إلا روح الله. لذلك لا يستخدم المعلمون أمثال بولس كلمات تعلّموها من الحكمة البشرية. بل يستخدمون كلمات يعلّمها لهم روح الله لشرح هذه الحقائق لشعب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يعلمون باستخدام كلمات من روح الله: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وأخيرًا يقول بولس إن غير المؤمنين يظنون أن ما يقوله روح الله هو حماقة، لكن الذين لهم روح الله يعرفون ما هو حق. ولا يستطيع غير المؤمنين أن يفهموا بشكل دقيق، الحكمة التي يعطيها روح الله للمؤمن ليتحدَّث عنها، لأنه يتحدث عن أفكار المسيح الشخصية.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الذين يقودون الآخرين باستخدام حكمتهم البشرية: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المؤمنين في كورنثوس: "بماذا تشعرون أو فيم تفكِّرون؟" قد يجيب الناس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2: 6–16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إنه، وآخرون مثله، يعلّمون </w:t>
      </w:r>
      <w:r>
        <w:rPr>
          <w:b/>
          <w:rtl/>
          <w:cs/>
          <w:lang w:val="ar_AE" w:bidi="ar_AE"/>
        </w:rPr>
        <w:t>الحكمة</w:t>
      </w:r>
      <w:r>
        <w:rPr>
          <w:rtl/>
          <w:cs/>
          <w:lang w:val="ar_AE" w:bidi="ar_AE"/>
        </w:rPr>
        <w:t xml:space="preserve"> بالفعل للناضجين في المسيح. لكنه يقول إن هذه الحكمة التي من الله تختلف تمامًا عن الحكمة البشرية. استخدموا الكلمة أو العبارة ذاتها التي استخدمتموها في المقاطع السابقة للتعبير عن الحكمة. لمزيد من المعلومات عن </w:t>
      </w:r>
      <w:r>
        <w:rPr>
          <w:rtl/>
          <w:cs/>
          <w:lang w:val="ar_AE" w:bidi="ar_AE"/>
        </w:rPr>
        <w:t>الحكمة</w:t>
      </w:r>
      <w:r>
        <w:rPr>
          <w:rtl/>
          <w:cs/>
          <w:lang w:val="ar_AE" w:bidi="ar_AE"/>
        </w:rPr>
        <w:t>، ارجعوا إلى "قاموس الكلمات الرئيسية".</w:t>
      </w:r>
    </w:p>
    <w:p>
      <w:pPr>
        <w:bidi/>
      </w:pPr>
      <w:r>
        <w:rPr>
          <w:rtl/>
          <w:cs/>
          <w:lang w:val="ar_AE" w:bidi="ar_AE"/>
        </w:rPr>
      </w:r>
      <w:r>
        <w:rPr>
          <w:rtl/>
          <w:cs/>
          <w:lang w:val="ar_AE" w:bidi="ar_AE"/>
        </w:rPr>
        <w:t xml:space="preserve">والشخص </w:t>
      </w:r>
      <w:r>
        <w:rPr>
          <w:b/>
          <w:rtl/>
          <w:cs/>
          <w:lang w:val="ar_AE" w:bidi="ar_AE"/>
        </w:rPr>
        <w:t>الناضج</w:t>
      </w:r>
      <w:r>
        <w:rPr>
          <w:rtl/>
          <w:cs/>
          <w:lang w:val="ar_AE" w:bidi="ar_AE"/>
        </w:rPr>
        <w:t xml:space="preserve"> هو شخص نما نموًا تامًا أو كبر. هو بالغ. ولم يعد طفلًا. ويفكر ويسلك كالبالغ. في هذه الحالة، يقول بولس إن هؤلاء الناس ناضجون روحيًا، أو قادرون على فهم الرسالة المختصة بالمسيح وقبولها. وهذا هو المكان الوحيد في الكتاب المقدس الذي يستخدم هذه الكلمة المعينة في اللغة الأصلية.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النضج</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حكام هذا الدهر لم يفهموا هذه الحكمة التي من الله. كما يُذكِّر بولس أهل كورنثوس بأن هؤلاء الحكام سيرحلون سريعًا. والحكام هم أشخاص يشغلون مناصب قيادية مهمة، مثل الملوك، أو الأمراء، أو الرؤساء. والدهر هو فترة زمنية مهمة، مثل العصر، أو العمر. والرحيل يعني هنا الموت وأن ينساهم الآخرون.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الحكّام</w:t>
      </w:r>
      <w:r>
        <w:rPr>
          <w:rtl/>
          <w:cs/>
          <w:lang w:val="ar_AE" w:bidi="ar_AE"/>
        </w:rPr>
        <w:t>، و</w:t>
      </w:r>
      <w:r>
        <w:rPr>
          <w:b/>
          <w:rtl/>
          <w:cs/>
          <w:lang w:val="ar_AE" w:bidi="ar_AE"/>
        </w:rPr>
        <w:t>هذا الدهر</w:t>
      </w:r>
      <w:r>
        <w:rPr>
          <w:rtl/>
          <w:cs/>
          <w:lang w:val="ar_AE" w:bidi="ar_AE"/>
        </w:rPr>
        <w:t>، و</w:t>
      </w:r>
      <w:r>
        <w:rPr>
          <w:b/>
          <w:rtl/>
          <w:cs/>
          <w:lang w:val="ar_AE" w:bidi="ar_AE"/>
        </w:rPr>
        <w:t>الرحيل</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هذه الحكمة المختصة بالمسيح التي يشارك بها بولس وآخرون من أمثاله، كانت مرة </w:t>
      </w:r>
      <w:r>
        <w:rPr>
          <w:b/>
          <w:rtl/>
          <w:cs/>
          <w:lang w:val="ar_AE" w:bidi="ar_AE"/>
        </w:rPr>
        <w:t>سرًا</w:t>
      </w:r>
      <w:r>
        <w:rPr>
          <w:rtl/>
          <w:cs/>
          <w:lang w:val="ar_AE" w:bidi="ar_AE"/>
        </w:rPr>
        <w:t xml:space="preserve">. وكلمة سرّ تعني أن شيئًا ما كان سرًا لكن الله يُخبر به الآن أو يُعلنه. وهو ليس سرًا يكتشفه الناس بأنفسهم، بل روح الله هو الذي يُظهر هذا الحقّ للناس.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السر</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الله </w:t>
      </w:r>
      <w:r>
        <w:rPr>
          <w:b/>
          <w:rtl/>
          <w:cs/>
          <w:lang w:val="ar_AE" w:bidi="ar_AE"/>
        </w:rPr>
        <w:t>حدَّد</w:t>
      </w:r>
      <w:r>
        <w:rPr>
          <w:rtl/>
          <w:cs/>
          <w:lang w:val="ar_AE" w:bidi="ar_AE"/>
        </w:rPr>
        <w:t xml:space="preserve"> هذه الخطة قبل أن يخلق العالم </w:t>
      </w:r>
      <w:r>
        <w:rPr>
          <w:b/>
          <w:rtl/>
          <w:cs/>
          <w:lang w:val="ar_AE" w:bidi="ar_AE"/>
        </w:rPr>
        <w:t>لمجد</w:t>
      </w:r>
      <w:r>
        <w:rPr>
          <w:rtl/>
          <w:cs/>
          <w:lang w:val="ar_AE" w:bidi="ar_AE"/>
        </w:rPr>
        <w:t xml:space="preserve"> جميع الذين يؤمنون بالمسيح. وكلمة حدد تعني صمم أو قدّر أن يحدث شيئًا قبل أن يفعله. والمجد يعني عادة قدرة الله وجماله أو يسوع ذاته. عندما يفعل الله شيئًا من أجل مجدنا </w:t>
      </w:r>
      <w:r>
        <w:rPr>
          <w:b/>
          <w:rtl/>
          <w:cs/>
          <w:lang w:val="ar_AE" w:bidi="ar_AE"/>
        </w:rPr>
        <w:t>نحن</w:t>
      </w:r>
      <w:r>
        <w:rPr>
          <w:rtl/>
          <w:cs/>
          <w:lang w:val="ar_AE" w:bidi="ar_AE"/>
        </w:rPr>
        <w:t xml:space="preserve">، يمكننا أن نختبر في حياتنا الشخصية كم الله جميل وقدير. أي أن الله قرر أن يتمم خطته منذ زمن طويل لكي ينال الناس أشياء جميلة وقوية من الله.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حدد</w:t>
      </w:r>
      <w:r>
        <w:rPr>
          <w:rtl/>
          <w:cs/>
          <w:lang w:val="ar_AE" w:bidi="ar_AE"/>
        </w:rPr>
        <w:t xml:space="preserve"> و</w:t>
      </w:r>
      <w:r>
        <w:rPr>
          <w:b/>
          <w:rtl/>
          <w:cs/>
          <w:lang w:val="ar_AE" w:bidi="ar_AE"/>
        </w:rPr>
        <w:t>المجد</w:t>
      </w:r>
      <w:r>
        <w:rPr>
          <w:rtl/>
          <w:cs/>
          <w:lang w:val="ar_AE" w:bidi="ar_AE"/>
        </w:rPr>
        <w:t>. وإذا كنتم قد ترجمتم هاتَين الكلمتَين من قبل في سِفر آخر من الكتاب المقدّس، استخدموا الكلمتَين عينهما اللتَين قد استُخدِما هناك. وابحثوا عن كلمة "</w:t>
      </w:r>
      <w:r>
        <w:rPr>
          <w:rtl/>
          <w:cs/>
          <w:lang w:val="ar_AE" w:bidi="ar_AE"/>
        </w:rPr>
        <w:t>مجد</w:t>
      </w:r>
      <w:r>
        <w:rPr>
          <w:rtl/>
          <w:cs/>
          <w:lang w:val="ar_AE" w:bidi="ar_AE"/>
        </w:rPr>
        <w:t>" في قاموس الكلمات الرئيسية للمزيد من المعلومات. أوقفوا سماع هذا التسجيل الصوتي هنا.</w:t>
      </w:r>
    </w:p>
    <w:p>
      <w:pPr>
        <w:bidi/>
      </w:pPr>
      <w:r>
        <w:rPr>
          <w:rtl/>
          <w:cs/>
          <w:lang w:val="ar_AE" w:bidi="ar_AE"/>
        </w:rPr>
      </w:r>
      <w:r>
        <w:rPr>
          <w:rtl/>
          <w:cs/>
          <w:lang w:val="ar_AE" w:bidi="ar_AE"/>
        </w:rPr>
        <w:t xml:space="preserve">ويقول بولس إنه لو فهم حكام هذا الدهر حكمة خطة الله، لما </w:t>
      </w:r>
      <w:r>
        <w:rPr>
          <w:b/>
          <w:rtl/>
          <w:cs/>
          <w:lang w:val="ar_AE" w:bidi="ar_AE"/>
        </w:rPr>
        <w:t>صلبوا</w:t>
      </w:r>
      <w:r>
        <w:rPr>
          <w:rtl/>
          <w:cs/>
          <w:lang w:val="ar_AE" w:bidi="ar_AE"/>
        </w:rPr>
        <w:t xml:space="preserve"> ربّ المجد. كان الصلب هو الطريقة الرومانية في إعدام الناس. استخدموا الكلمة أو العبارة نفسها التي استخدمتموها في المقاطع السابقة لترجمة كلمة "يصلب". ولمزيدٍ من المعلومات عن كلمة</w:t>
      </w:r>
      <w:r>
        <w:rPr>
          <w:rtl/>
          <w:cs/>
          <w:lang w:val="ar_AE" w:bidi="ar_AE"/>
        </w:rPr>
        <w:t>صلب</w:t>
      </w:r>
      <w:r>
        <w:rPr>
          <w:rtl/>
          <w:cs/>
          <w:lang w:val="ar_AE" w:bidi="ar_AE"/>
        </w:rPr>
        <w:t xml:space="preserve">، ارجعوا إلى قاموس الكلمات الرئيسية. </w:t>
      </w:r>
    </w:p>
    <w:p>
      <w:pPr>
        <w:bidi/>
      </w:pPr>
      <w:r>
        <w:rPr>
          <w:rtl/>
          <w:cs/>
          <w:lang w:val="ar_AE" w:bidi="ar_AE"/>
        </w:rPr>
      </w:r>
      <w:r>
        <w:rPr>
          <w:b/>
          <w:rtl/>
          <w:cs/>
          <w:lang w:val="ar_AE" w:bidi="ar_AE"/>
        </w:rPr>
        <w:t>الرب</w:t>
      </w:r>
      <w:r>
        <w:rPr>
          <w:rtl/>
          <w:cs/>
          <w:lang w:val="ar_AE" w:bidi="ar_AE"/>
        </w:rPr>
        <w:t xml:space="preserve"> هو شخص مُتسيِّد على الآخرين وله سلطان كامل ويستحق أن يعطه الناس الاحترام. كما أن الله يُدعى الرب لأنه له سلطان على العالم بأسره. بعد أن صُلب يسوع وقام من الأموات كان الناس يُدعونه بلقب الرب؛ لأنه له سلطان على هؤلاء الناس تمامًا كما الله الآب. استخدموا الكلمة أو العبارة نفسها التي استخدمتموها في المقاطع السابقة للإشارة إلى كلمة الرب. ولمزيدٍ من المعلومات عن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ويقول بولس إن </w:t>
      </w:r>
      <w:r>
        <w:rPr>
          <w:b/>
          <w:rtl/>
          <w:cs/>
          <w:lang w:val="ar_AE" w:bidi="ar_AE"/>
        </w:rPr>
        <w:t>روح الله القدوس</w:t>
      </w:r>
      <w:r>
        <w:rPr>
          <w:rtl/>
          <w:cs/>
          <w:lang w:val="ar_AE" w:bidi="ar_AE"/>
        </w:rPr>
        <w:t xml:space="preserve"> هو الذي يُعلن هذه الأمور للذين يؤمنون بالمسيح. ويقول إن </w:t>
      </w:r>
      <w:r>
        <w:rPr>
          <w:b/>
          <w:rtl/>
          <w:cs/>
          <w:lang w:val="ar_AE" w:bidi="ar_AE"/>
        </w:rPr>
        <w:t>روح</w:t>
      </w:r>
      <w:r>
        <w:rPr>
          <w:rtl/>
          <w:cs/>
          <w:lang w:val="ar_AE" w:bidi="ar_AE"/>
        </w:rPr>
        <w:t xml:space="preserve"> الإنسان فيه وحده هو الذي يستطيع أن يفهم ما يفكر فيه. وروح الإنسان هو الجزء الذي لا يمكننا أن نراه في الإنسان–وهو مشاعرنا وأفكارنا. عندما يتحدث بولس عن روح العالم، فهو يتحدث عن أفكار الأشخاص الذين في العالم، الذين ليس لهم روح الله القدوس. لكن الروح القدس هو روح الله. وفي بعض الأحيان يسمّي الكتاب المقدس روح الله، روح الرب، أو الروح فقط في بعض الأحيان. والروح القدس جزء من الثالوث– أي الإله الواحد الذي يتألف من ثلاثة أقانيم. الله الآب، الابن الذي هو يسوع، والروح القدس، هم ثلاثة أقانيم مختلفة، لكنهم معًا يكونون الإله الواحد. استخدموا الكلمة أو العبارة ذاتها التي استخدمتموها في المقاطع السابقة للإشارة إلى كلمة "الروح". ولمزيد من المعلومات عن </w:t>
      </w:r>
      <w:r>
        <w:rPr>
          <w:rtl/>
          <w:cs/>
          <w:lang w:val="ar_AE" w:bidi="ar_AE"/>
        </w:rPr>
        <w:t>روح الشخص</w:t>
      </w:r>
      <w:r>
        <w:rPr>
          <w:rtl/>
          <w:cs/>
          <w:lang w:val="ar_AE" w:bidi="ar_AE"/>
        </w:rPr>
        <w:t xml:space="preserve"> و</w:t>
      </w:r>
      <w:r>
        <w:rPr>
          <w:rtl/>
          <w:cs/>
          <w:lang w:val="ar_AE" w:bidi="ar_AE"/>
        </w:rPr>
        <w:t>الروح القدس</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عندما </w:t>
      </w:r>
      <w:r>
        <w:rPr>
          <w:b/>
          <w:rtl/>
          <w:cs/>
          <w:lang w:val="ar_AE" w:bidi="ar_AE"/>
        </w:rPr>
        <w:t>يعلن</w:t>
      </w:r>
      <w:r>
        <w:rPr>
          <w:rtl/>
          <w:cs/>
          <w:lang w:val="ar_AE" w:bidi="ar_AE"/>
        </w:rPr>
        <w:t xml:space="preserve"> شخص ما عن شيء ما، فإنه يٌخبر به أو يجعل شيئًا معروفًا، لم يكن باستطاعة أحد أن يراه أو يعرفه من قبل. استخدموا الكلمات أو العبارات نفسها التي استخدمتموها في المقاطع السابقة لترجمة كلمة "يُعلن". والاعلان هو الشيء الذي يُعلنه الشخص. راجعوا قاموس الكلمات الرئيسية لمزيد من المعلومات عن </w:t>
      </w:r>
      <w:r>
        <w:rPr>
          <w:b/>
          <w:rtl/>
          <w:cs/>
          <w:lang w:val="ar_AE" w:bidi="ar_AE"/>
        </w:rPr>
        <w:t>الإعلان</w:t>
      </w:r>
      <w:r>
        <w:rPr>
          <w:rtl/>
          <w:cs/>
          <w:lang w:val="ar_AE" w:bidi="ar_AE"/>
        </w:rPr>
        <w:t xml:space="preserve">. </w:t>
      </w:r>
    </w:p>
    <w:p>
      <w:pPr>
        <w:bidi/>
      </w:pPr>
      <w:r>
        <w:rPr>
          <w:rtl/>
          <w:cs/>
          <w:lang w:val="ar_AE" w:bidi="ar_AE"/>
        </w:rPr>
      </w:r>
      <w:r>
        <w:rPr>
          <w:rtl/>
          <w:cs/>
          <w:lang w:val="ar_AE" w:bidi="ar_AE"/>
        </w:rPr>
        <w:t xml:space="preserve">ويقول بولس إن الشخص </w:t>
      </w:r>
      <w:r>
        <w:rPr>
          <w:b/>
          <w:rtl/>
          <w:cs/>
          <w:lang w:val="ar_AE" w:bidi="ar_AE"/>
        </w:rPr>
        <w:t>الطبيعي</w:t>
      </w:r>
      <w:r>
        <w:rPr>
          <w:rtl/>
          <w:cs/>
          <w:lang w:val="ar_AE" w:bidi="ar_AE"/>
        </w:rPr>
        <w:t xml:space="preserve"> لا يقبل ما يقوله روح الله، لأنه يظن أن حكمة الله حماقة. والكلمة "طبيعي" تعني عكس الأمور الروحية التي لا يمكن رؤيتها أو لمسها. والأمور الطبيعية هي تلك التي ستزول أو تموت.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الطبيعي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الذين هم بدون روح الله لا يستطيعون </w:t>
      </w:r>
      <w:r>
        <w:rPr>
          <w:b/>
          <w:rtl/>
          <w:cs/>
          <w:lang w:val="ar_AE" w:bidi="ar_AE"/>
        </w:rPr>
        <w:t>تمييز</w:t>
      </w:r>
      <w:r>
        <w:rPr>
          <w:rtl/>
          <w:cs/>
          <w:lang w:val="ar_AE" w:bidi="ar_AE"/>
        </w:rPr>
        <w:t xml:space="preserve"> الأمور الروحية التي من الله، لذلك لا يستطيعون أن </w:t>
      </w:r>
      <w:r>
        <w:rPr>
          <w:b/>
          <w:rtl/>
          <w:cs/>
          <w:lang w:val="ar_AE" w:bidi="ar_AE"/>
        </w:rPr>
        <w:t>يحكموا</w:t>
      </w:r>
      <w:r>
        <w:rPr>
          <w:rtl/>
          <w:cs/>
          <w:lang w:val="ar_AE" w:bidi="ar_AE"/>
        </w:rPr>
        <w:t xml:space="preserve"> على الشخص الذي يتحدث بروح الله. والكلمة "يحكم" تعني الفحص الدقيق أو البحث. والتمييز يعني إصدار حكم يستند إلى معلومات دقيقة ومفصّلة.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التمييز</w:t>
      </w:r>
      <w:r>
        <w:rPr>
          <w:rtl/>
          <w:cs/>
          <w:lang w:val="ar_AE" w:bidi="ar_AE"/>
        </w:rPr>
        <w:t xml:space="preserve"> و</w:t>
      </w:r>
      <w:r>
        <w:rPr>
          <w:b/>
          <w:rtl/>
          <w:cs/>
          <w:lang w:val="ar_AE" w:bidi="ar_AE"/>
        </w:rPr>
        <w:t>الحكم</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 الذين يؤمنون قادرون على فهم حكمة الله لأن لنا فكر </w:t>
      </w:r>
      <w:r>
        <w:rPr>
          <w:b/>
          <w:rtl/>
          <w:cs/>
          <w:lang w:val="ar_AE" w:bidi="ar_AE"/>
        </w:rPr>
        <w:t>المسيح</w:t>
      </w:r>
      <w:r>
        <w:rPr>
          <w:rtl/>
          <w:cs/>
          <w:lang w:val="ar_AE" w:bidi="ar_AE"/>
        </w:rPr>
        <w:t xml:space="preserve">. والمسيح هو اللقب المميز الذي أُعطى ليسوع ليُبين أنه المسيَّا، أو المخلّص الذي وعد الله بإرساله إلى بني إسرائيل. استخدموا الكلمة أو العبارة ذاتها التي استخدمتموها في المقاطع السابقة للإشارة إلى كلمة "المسيح". ولمزيد من المعلومات عن كلمة </w:t>
      </w:r>
      <w:r>
        <w:rPr>
          <w:rtl/>
          <w:cs/>
          <w:lang w:val="ar_AE" w:bidi="ar_AE"/>
        </w:rPr>
        <w:t>المسيح</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3:1–4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3: 1–4 واحفظوه في قلوبكم. </w:t>
      </w:r>
    </w:p>
    <w:p>
      <w:pPr>
        <w:bidi/>
      </w:pPr>
      <w:r>
        <w:rPr>
          <w:rtl/>
          <w:cs/>
          <w:lang w:val="ar_AE" w:bidi="ar_AE"/>
        </w:rPr>
      </w:r>
      <w:r>
        <w:rPr>
          <w:rtl/>
          <w:cs/>
          <w:lang w:val="ar_AE" w:bidi="ar_AE"/>
        </w:rPr>
        <w:t xml:space="preserve">استمعوا إلى نسخة صوتية من كورنثوس الأولى 3: 1–4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3: 1–4 من الترجمة الأسهل للفهم. </w:t>
      </w:r>
    </w:p>
    <w:p>
      <w:pPr>
        <w:bidi/>
      </w:pPr>
      <w:r>
        <w:rPr>
          <w:rtl/>
          <w:cs/>
          <w:lang w:val="ar_AE" w:bidi="ar_AE"/>
        </w:rPr>
      </w:r>
      <w:r>
        <w:rPr>
          <w:rtl/>
          <w:cs/>
          <w:lang w:val="ar_AE" w:bidi="ar_AE"/>
        </w:rPr>
        <w:t xml:space="preserve">يكتب بولس رسالة إلى كنيسة كورنثوس حيث كان الناس يتجادلون حول أي مُعلِّم هو الأحكم. وقد ذكَّر بولس هؤلاء المؤمنين للتو بأن الحكمة البشرية ليست مثل حكمة الله. والحكمة الحقيقية هي خطة الله لتقريب الناس من الله من خلال موت المسيح على الصليب. لكن لا يستطيع الناس أن يفهموا حكمة الله إلا إذا أظهر لهم الروح القدس الحق. </w:t>
      </w:r>
    </w:p>
    <w:p>
      <w:pPr>
        <w:bidi/>
      </w:pPr>
      <w:r>
        <w:rPr>
          <w:rtl/>
          <w:cs/>
          <w:lang w:val="ar_AE" w:bidi="ar_AE"/>
        </w:rPr>
      </w:r>
      <w:r>
        <w:rPr>
          <w:rtl/>
          <w:cs/>
          <w:lang w:val="ar_AE" w:bidi="ar_AE"/>
        </w:rPr>
        <w:t xml:space="preserve">وفي هذا الجزء من رسالته يقول بولس إنه عندما كان في كورنثوس، لم يكن يستطيع التحدث إلى المؤمنين هناك كأشخاص روحيين. والأشخاص الروحيين هم أشخاص يرشدهم الروح القدس. بل يقول بولس إنه تكلّم وكأن المؤمنين ينتمون إلى العالم. حيث تكلم بولس وكأنهم يتصرفون كأطفال، أو رُضع في إيمانهم، بدلًا من التصرف كمؤمنين بالغين. </w:t>
      </w:r>
    </w:p>
    <w:p>
      <w:pPr>
        <w:bidi/>
      </w:pPr>
      <w:r>
        <w:rPr>
          <w:rtl/>
          <w:cs/>
          <w:lang w:val="ar_AE" w:bidi="ar_AE"/>
        </w:rPr>
      </w:r>
      <w:r>
        <w:rPr>
          <w:rtl/>
          <w:cs/>
          <w:lang w:val="ar_AE" w:bidi="ar_AE"/>
        </w:rPr>
        <w:t>توقّفوا هنا وناقشوا هذا السؤال معًا: احكوا قصة عن طفل حاول التمثيل وكأنه شخص بالغ. ماذا فعل الطفل أو ماذا قال؟ كيف كانت كلمات الطفل وأفعاله تختلف عن كلمات الشخص البالغ مع أنه كان يحاول التمثيل وكأنه شخص بالغ؟ أوقفوا سماع هذا التسجيل الصوتي هنا.</w:t>
      </w:r>
    </w:p>
    <w:p>
      <w:pPr>
        <w:bidi/>
      </w:pPr>
      <w:r>
        <w:rPr>
          <w:rtl/>
          <w:cs/>
          <w:lang w:val="ar_AE" w:bidi="ar_AE"/>
        </w:rPr>
      </w:r>
      <w:r>
        <w:rPr>
          <w:rtl/>
          <w:cs/>
          <w:lang w:val="ar_AE" w:bidi="ar_AE"/>
        </w:rPr>
        <w:t xml:space="preserve">ويقول بولس إنه بسبب عدم نضج أهل كورنثوس في إيمانهم، لم يكن قادرًا إلا على تعليمهم الحقائق الأساسية للإنجيل. وتعطي الأم الحليب لطفلها؛ لأنه لا يستطيع هضم الطعام الصلب. ولم يكن بولس قادرًا على تعليم أهل كورنثوس إلا الحقائق الأساسية المختصة بالمسيح وكيف مات على الصليب. إذ لم يكن أهل كورنثوس مستعدين لسماع التعليم الأشد صعوبة المختص بحاجتهم لتغيير فكرهم وسلوكهم عند اتباع المسيح. </w:t>
      </w:r>
    </w:p>
    <w:p>
      <w:pPr>
        <w:bidi/>
      </w:pPr>
      <w:r>
        <w:rPr>
          <w:rtl/>
          <w:cs/>
          <w:lang w:val="ar_AE" w:bidi="ar_AE"/>
        </w:rPr>
      </w:r>
      <w:r>
        <w:rPr>
          <w:rtl/>
          <w:cs/>
          <w:lang w:val="ar_AE" w:bidi="ar_AE"/>
        </w:rPr>
        <w:t>توقّفوا هنا وناقشوا هذا السؤال معًا: احكوا قصة عن شخص كان يعرف أقوال كثيرة حكيمة لكنه كان يتصرّف بحماقة. احكوا الآن قصة عن شخص اتَّبع تلك الأقوال الحكيمة في أفعاله. أوقفوا سماع هذا التسجيل الصوتي هنا.</w:t>
      </w:r>
    </w:p>
    <w:p>
      <w:pPr>
        <w:bidi/>
      </w:pPr>
      <w:r>
        <w:rPr>
          <w:rtl/>
          <w:cs/>
          <w:lang w:val="ar_AE" w:bidi="ar_AE"/>
        </w:rPr>
      </w:r>
      <w:r>
        <w:rPr>
          <w:rtl/>
          <w:cs/>
          <w:lang w:val="ar_AE" w:bidi="ar_AE"/>
        </w:rPr>
        <w:t xml:space="preserve">ويقول بولس، إن المؤمنون ليسوا مستعدين حتى الآن لهضم أو امتصاص الطعام الصلب الذي تتضمنه هذه الرسالة. إن معدة الشخص البالغ، قادرة على تكسير الطعام الصلب إلى الأشياء التي يحتاجها الجسد ليكون صحَّيًا. والمؤمن الناضج قادر على استيعاب رسالة الإنجيل، حتى يُحدث الإنجيل تغييرًا في كل جزء من أفكاره وأفعاله. ويقول بولس إنه عندما يسمع المؤمنون من أهل كورنثوس رسالة الإنجيل، لا يفهمونها ولا يسمحون لها أن تغيّر أفكارهم وأفعالهم مثلما يفعل المؤمن الناضج. ويقول بولس إن هذا بسبب عدم اتباع المؤمنين في كورنثوس للروح القدس. بل يتبعون رغباتهم البشرية الطبيعية، تمامًا مثل غير المؤمنين في العالم. يقول بولس إن المؤمنين يغارون من بعضهم البعض، لذلك يتجادلون معًا. </w:t>
      </w:r>
    </w:p>
    <w:p>
      <w:pPr>
        <w:bidi/>
      </w:pPr>
      <w:r>
        <w:rPr>
          <w:rtl/>
          <w:cs/>
          <w:lang w:val="ar_AE" w:bidi="ar_AE"/>
        </w:rPr>
      </w:r>
      <w:r>
        <w:rPr>
          <w:rtl/>
          <w:cs/>
          <w:lang w:val="ar_AE" w:bidi="ar_AE"/>
        </w:rPr>
        <w:t>توقّفوا هنا وناقشوا هذا السؤال معًا: مثّلوا مجموعة من الأطفال وهم يلعبون لعبة حيث يجب على أحد الأطفال أن يعطي تعليمات للآخرين. مثّلوا كيف أن جميع الأطفال يريدون أن يكونوا المسئولين عن إعطاء التعليمات، وكيف يتجادلون عن أي طفل سيكون الأهم. أوقفوا سماع هذا التسجيل الصوتي هنا.</w:t>
      </w:r>
    </w:p>
    <w:p>
      <w:pPr>
        <w:bidi/>
      </w:pPr>
      <w:r>
        <w:rPr>
          <w:rtl/>
          <w:cs/>
          <w:lang w:val="ar_AE" w:bidi="ar_AE"/>
        </w:rPr>
      </w:r>
      <w:r>
        <w:rPr>
          <w:rtl/>
          <w:cs/>
          <w:lang w:val="ar_AE" w:bidi="ar_AE"/>
        </w:rPr>
        <w:t xml:space="preserve">والآن يسأل بولس أهل كورنثوس سؤالًا لا يتوقع منه الإجابة عليه. ويقول بولس: "أليس هذا إثباتًا أنكم تنتمون إلى العالم؟" عندما يسأل بولس هذا السؤال، فإنه يقول لأهل كورنثوس أنهم عندما يغيرون ويتجادلون، يتصرفون كأشخاص من هذا العالم. فالمؤمنون لا يتصرّفون مثل الحكماء والروحيين الذين يظنون أنهم على شاكلتهم. </w:t>
      </w:r>
    </w:p>
    <w:p>
      <w:pPr>
        <w:bidi/>
      </w:pPr>
      <w:r>
        <w:rPr>
          <w:rtl/>
          <w:cs/>
          <w:lang w:val="ar_AE" w:bidi="ar_AE"/>
        </w:rPr>
      </w:r>
      <w:r>
        <w:rPr>
          <w:rtl/>
          <w:cs/>
          <w:lang w:val="ar_AE" w:bidi="ar_AE"/>
        </w:rPr>
        <w:t xml:space="preserve">ويطرح بولس سؤالًا آخر لا يتوقع أن يجيب عليه أهل كورنثوس. فيقول: "ألستم تتصرفون كأهل هذا العالم؟" ومرة أخرى، يستخدم بولس سؤالًا ليقول إن أهل كورنثوس يتصرفون مثل الناس العاديين تمامًا. لا يتصرّف أهل كورنثوس كما ينبغي للمؤمنين بالمسيح أن يتصرفوا. </w:t>
      </w:r>
    </w:p>
    <w:p>
      <w:pPr>
        <w:bidi/>
      </w:pPr>
      <w:r>
        <w:rPr>
          <w:rtl/>
          <w:cs/>
          <w:lang w:val="ar_AE" w:bidi="ar_AE"/>
        </w:rPr>
      </w:r>
      <w:r>
        <w:rPr>
          <w:rtl/>
          <w:cs/>
          <w:lang w:val="ar_AE" w:bidi="ar_AE"/>
        </w:rPr>
        <w:t>وأخيرًا، يطرح بولس سؤالًا مشابهًا آخر، لا يتوقع أن يجيب عليه أهل كورنثوس. يقول بولس: "لأنه عندما يقول واحد منكم 'أنا أتبع بولس' وآخر يقول 'أنا أتبع أبلُّوس' أليس هذا ما يفعله الناس العاديين؟" وبهذا السؤال، يقول بولس للمرة الثالثة إن أهل كورنثوس يتصرفون مثل أهل هذا العالم. كما يُذكِّر بولس أهل كورنثوس بما قاله في المقطع السابق. وتذكرون أن المؤمنين في كورنثوس كانوا يتبعون معلّمين يتكلمون بكلمات تبدو حكيمة جدًا. وكلمات المعلّمين تجعل المؤمنين يشعرون بأهمية أكبر وأنهم أكثر روحانية من غيرهم. وبهذا السؤال، يُظهر بولس مرة أخرى لأهل كورنثوس أنهم لا يتصرفون كحكماء وكروحيين على الإطلاق. بل يتصرّف أهل كورنثوس كغير المؤمنين.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3: 1–4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حدوث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إنه عندما كان في كورنثوس، تكلَّم وكأن المؤمنين أطفالاً مسيحيين وليسوا ناضجين روحيًا. ويقول بولس إنه علَّم الإنجيل لأهل كورنثوس، وكأنه يعطيهم لبنًا وليس طعامًا صلبًا. </w:t>
      </w:r>
    </w:p>
    <w:p>
      <w:pPr>
        <w:bidi/>
      </w:pPr>
      <w:r>
        <w:rPr>
          <w:rtl/>
          <w:cs/>
          <w:lang w:val="ar_AE" w:bidi="ar_AE"/>
        </w:rPr>
      </w:r>
      <w:r>
        <w:rPr>
          <w:b/>
          <w:rtl/>
          <w:cs/>
          <w:lang w:val="ar_AE" w:bidi="ar_AE"/>
        </w:rPr>
        <w:t>في الجزء الثاني:</w:t>
      </w:r>
      <w:r>
        <w:rPr>
          <w:rtl/>
          <w:cs/>
          <w:lang w:val="ar_AE" w:bidi="ar_AE"/>
        </w:rPr>
        <w:t xml:space="preserve"> يقول بولس إنه حتى الآن مازال أهل كورنثوس أطفالاً روحيين. وهذا لأن المؤمنين يتبعون شهواتهم البشرية بدلاً من اتباع الروح القدس. ويقول بولس إن الطريقة التي يغار بها المؤمنون بعضهم من البعض، ويتجادلون، وتُظهر أنهم ليسوا روحيين، بل مثل أهل العالم. </w:t>
      </w:r>
    </w:p>
    <w:p>
      <w:pPr>
        <w:bidi/>
      </w:pPr>
      <w:r>
        <w:rPr>
          <w:rtl/>
          <w:cs/>
          <w:lang w:val="ar_AE" w:bidi="ar_AE"/>
        </w:rPr>
      </w:r>
      <w:r>
        <w:rPr>
          <w:b/>
          <w:rtl/>
          <w:cs/>
          <w:lang w:val="ar_AE" w:bidi="ar_AE"/>
        </w:rPr>
        <w:t>في الجزء الثالث:</w:t>
      </w:r>
      <w:r>
        <w:rPr>
          <w:rtl/>
          <w:cs/>
          <w:lang w:val="ar_AE" w:bidi="ar_AE"/>
        </w:rPr>
        <w:t xml:space="preserve"> يُذكِّر بولس المؤمنين مرة أخرى كيف يتجادلون بشأن أي مُعلِّم يتبعون. ويقول بولس إن هذا أيضًا يُظهر أن المؤمنين يتصرفون كأهل هذا العالم، بدلاً من الذين يتبعون روح الله.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فكّروا في هذا الجزء من الرسالة معًا أولاً. يستخدم بولس صياغة خاصة وأمثلة خاصة ليُظهر للمؤمنين أن ما يظنونه روحيًا هو في الواقع ما يظنه الناس العاديون. وما يظنونه ناضجًا أو حكيمًا، هو في الواقع غير ناضج. وأثناء مروركم في المقطع، قد يفيد المجموعة تصوّر التدفق ذهابًا وإيابًا بين الطريقة التي يرى بها أهل كورنثوس أنفسهم، وكيف يراهم بولس. </w:t>
      </w:r>
    </w:p>
    <w:p>
      <w:pPr>
        <w:bidi/>
      </w:pPr>
      <w:r>
        <w:rPr>
          <w:rtl/>
          <w:cs/>
          <w:lang w:val="ar_AE" w:bidi="ar_AE"/>
        </w:rPr>
      </w:r>
      <w:r>
        <w:rPr>
          <w:rtl/>
          <w:cs/>
          <w:lang w:val="ar_AE" w:bidi="ar_AE"/>
        </w:rPr>
        <w:t xml:space="preserve">في بداية هذا الجزء من الرسالة، يدعو بولس المؤمنين "إخوة". ولا يقصد بولس أن هؤلاء إخوته الفعليين من نفس الأب الأرضي. وهذه طريقة خاصة في الكلام تعني أن بولس وجميع المؤمنين، رجالًا ونساء على السواء، في كنيسة كورنثوس لهم الإله نفسه، الذي هو أبوهم الروحي. وهذا مهم جدًا؛ لأنه يظهر أن بولس يعلم أنهم مؤمنون حقيقيون بالمسيح، مع أنه على وشك أن يقول أنهم لا يتصرفون بموجب هذا الأمر. </w:t>
      </w:r>
    </w:p>
    <w:p>
      <w:pPr>
        <w:bidi/>
      </w:pPr>
      <w:r>
        <w:rPr>
          <w:rtl/>
          <w:cs/>
          <w:lang w:val="ar_AE" w:bidi="ar_AE"/>
        </w:rPr>
      </w:r>
      <w:r>
        <w:rPr>
          <w:rtl/>
          <w:cs/>
          <w:lang w:val="ar_AE" w:bidi="ar_AE"/>
        </w:rPr>
        <w:t xml:space="preserve">ويقول بولس إنه عندما كان في كورنثوس، لم يكن يستطيع التحدث إلى المؤمنين كأشخاص روحيين، بل كأشخاص "جسديين"، أي الذين يتبعون ما تقوله لهم أجسادهم. في اللغة الأصلية، تصف كلمة "الروحيين" الأشخاص الذين يتحكم بهم الروح القدس ويقودهم. والجسديين هم الذين يفكرون في احتياجاتهم الجسدية ورغباتهم الخاصة فقط. لذلك عندما يقول بولس إن المؤمنين ليسوا روحيين، فهو يعني أنهم يعيشون كغير المؤمنين الذين يتبعون شهواهم الشخصية بدلًا من أن يعيشوا كأتباع للمسيح. </w:t>
      </w:r>
    </w:p>
    <w:p>
      <w:pPr>
        <w:bidi/>
      </w:pPr>
      <w:r>
        <w:rPr>
          <w:rtl/>
          <w:cs/>
          <w:lang w:val="ar_AE" w:bidi="ar_AE"/>
        </w:rPr>
      </w:r>
      <w:r>
        <w:rPr>
          <w:rtl/>
          <w:cs/>
          <w:lang w:val="ar_AE" w:bidi="ar_AE"/>
        </w:rPr>
        <w:t>توقّفوا هنا وناقشوا هذا السؤال معًا: احكوا قصة شخص لم يتحكم في أفعاله، بل كان يفعل أيًا كان ما يشعر به. كيف أثَّرت أفعال ذلك الشخص على الآخرين؟ أوقفوا سماع هذا التسجيل الصوتي هنا.</w:t>
      </w:r>
    </w:p>
    <w:p>
      <w:pPr>
        <w:bidi/>
      </w:pPr>
      <w:r>
        <w:rPr>
          <w:rtl/>
          <w:cs/>
          <w:lang w:val="ar_AE" w:bidi="ar_AE"/>
        </w:rPr>
      </w:r>
      <w:r>
        <w:rPr>
          <w:rtl/>
          <w:cs/>
          <w:lang w:val="ar_AE" w:bidi="ar_AE"/>
        </w:rPr>
        <w:t xml:space="preserve">ويقول بولس إن المؤمنين هم أطفال، أو رُضع روحيًا. وهذه صياغة خاصة تعني أن المؤمنين ليسوا ناضجين روحيًا، أو لا يتبعون المسيح بالكامل في كل شيء. عندما كان بولس يعلّمهم في كورنثوس، فبحسب كلامه، كان عليه أن يُطعم المؤمنين من لبن الإنجيل، وليس من الطعام الصلب. يقول بولس إنه كان مثل أم تُرضع طفلها. وهو يقصد أنه علَّم المؤمنين الجدد في كورنثوس أشياء بسيطة كانوا قادرين على سماعها وقبولها بسهولة، مثل الطفل القادر على شرب الحليب وهضمه بسهولة. ويقول بولس إنه لم يكن قادرًا على إعطاء أهل كورنثوس "طعامًا صلبًا"، أي أن المؤمنين لم يكونوا مستعدين لسماع تعاليم بها تحديات أكبر تختص بكيفية تغيير الإنجيل لأفكارهم وأفعالهم. </w:t>
      </w:r>
    </w:p>
    <w:p>
      <w:pPr>
        <w:bidi/>
      </w:pPr>
      <w:r>
        <w:rPr>
          <w:rtl/>
          <w:cs/>
          <w:lang w:val="ar_AE" w:bidi="ar_AE"/>
        </w:rPr>
      </w:r>
      <w:r>
        <w:rPr>
          <w:rtl/>
          <w:cs/>
          <w:lang w:val="ar_AE" w:bidi="ar_AE"/>
        </w:rPr>
        <w:t>توقّفوا هنا وناقشوا هذا السؤال معًا: ما الكلمات التي تستخدمونها للحديث عن شخص بالغ لا يتصرف بالنضج؟ إن لزم الأمر، انظروا إلى القصص التي رويتموها في الخطوة الثانية والخاصة بالطفل الذي يحاول التمثيل وكأنه شخص بالغ، وأيضًا عن الشخص الذي يعرف الأقوال الحكيمة لكنه يتصرف بحماقة. أوقفوا سماع هذا التسجيل الصوتي هنا.</w:t>
      </w:r>
    </w:p>
    <w:p>
      <w:pPr>
        <w:bidi/>
      </w:pPr>
      <w:r>
        <w:rPr>
          <w:rtl/>
          <w:cs/>
          <w:lang w:val="ar_AE" w:bidi="ar_AE"/>
        </w:rPr>
      </w:r>
      <w:r>
        <w:rPr>
          <w:rtl/>
          <w:cs/>
          <w:lang w:val="ar_AE" w:bidi="ar_AE"/>
        </w:rPr>
        <w:t xml:space="preserve">في الجزء الثاني من هذا المقطع، يؤكد بولس بقوة، قائلاً: "أنتم لستم مستعدّين بعد". ويقصد بولس أن المؤمنين ليسوا مستعدين بعد لأكل الطعام الصلب الذي يتضمنه الإنجيل. وهذا لأن المؤمنين يتبعون شهواتهم الأنانية الشخصية بدلًا من اتباع ما يطلبه الروح القدس منهم. يذكر بولس كيف يتصرف المؤمنون بالغيرة من بعضهم البعض، وكيف يتسبب هذا في نزاع، مما يعني أنهم يتجادلون، أي يتشاجرون بالكلمات. ويريد المؤمنون أن يظنَّ الناس أنهم حكماء ومهمون جدًا، فيتجادلون حول من هو الأهم. لذلك يسأل بولس: "أليس هذا إثباتًا أنكم تنتمون إلى العالم؟" وهذا ليس سؤالًا يتوقع بولس من المؤمنين أن يجيبوه. بل يستخدمه كتعبير ليقول إن أهل كورنثوس يتصرّفون كغير المؤمنين. </w:t>
      </w:r>
    </w:p>
    <w:p>
      <w:pPr>
        <w:bidi/>
      </w:pPr>
      <w:r>
        <w:rPr>
          <w:rtl/>
          <w:cs/>
          <w:lang w:val="ar_AE" w:bidi="ar_AE"/>
        </w:rPr>
      </w:r>
      <w:r>
        <w:rPr>
          <w:rtl/>
          <w:cs/>
          <w:lang w:val="ar_AE" w:bidi="ar_AE"/>
        </w:rPr>
        <w:t>توقّفوا هنا وناقشوا معًا: كيف ستتحدثون عن الاختلافات بين الأطفال الذين يشربون الحليب فقط والبالغين الذين يأكلون الطعام الصلب؟ كيف ستوضحون أن بولس يشبه المؤمنين في كورنثوس بالأطفال الرضع؟ أوقفوا سماع هذا التسجيل الصوتي هنا.</w:t>
      </w:r>
    </w:p>
    <w:p>
      <w:pPr>
        <w:bidi/>
      </w:pPr>
      <w:r>
        <w:rPr>
          <w:rtl/>
          <w:cs/>
          <w:lang w:val="ar_AE" w:bidi="ar_AE"/>
        </w:rPr>
      </w:r>
      <w:r>
        <w:rPr>
          <w:rtl/>
          <w:cs/>
          <w:lang w:val="ar_AE" w:bidi="ar_AE"/>
        </w:rPr>
        <w:t xml:space="preserve">ويؤكد بولس موقفه بقوة أكبر بسؤال ثاني: "ألستم تتصرّفون مثل أهل هذا العالم؟" في اللغة الأصلية، نجد أن هذا السؤال والسؤال الذي طرحه بولس من قبل هما جزء من الجملة نفسها. وكأن بولس يقول: "ألستم أنتم من الجسد أو من أهل العالم. وتتصرفون كالأشخاص العاديين؟" وبطرح سؤالين معًا كسؤال واحد يزيد بولس من قوة تصريحاته. يقول بولس إن المؤمنين لا يتصرفون فقط كغير المؤمنين، بل يتصرفون بحماقة أيضًا. </w:t>
      </w:r>
    </w:p>
    <w:p>
      <w:pPr>
        <w:bidi/>
      </w:pPr>
      <w:r>
        <w:rPr>
          <w:rtl/>
          <w:cs/>
          <w:lang w:val="ar_AE" w:bidi="ar_AE"/>
        </w:rPr>
      </w:r>
      <w:r>
        <w:rPr>
          <w:rtl/>
          <w:cs/>
          <w:lang w:val="ar_AE" w:bidi="ar_AE"/>
        </w:rPr>
        <w:t xml:space="preserve">وفي اللغة الأصلية، يقول بولس إن أهل كورنثوس "يعيشون مثل الناس العاديين". وهذه صياغة خاصة تعني حياة الشخص وسلوكه في الحياة اليومية العادية. يقول بولس إن الناس ليسوا ناضجين روحيًا لمجرد أنهم يقولون الكلام الصائب. بل هم ناضجون روحيًا عندما يتصرفون بشكل صحيح في الحياة اليومية. </w:t>
      </w:r>
    </w:p>
    <w:p>
      <w:pPr>
        <w:bidi/>
      </w:pPr>
      <w:r>
        <w:rPr>
          <w:rtl/>
          <w:cs/>
          <w:lang w:val="ar_AE" w:bidi="ar_AE"/>
        </w:rPr>
      </w:r>
      <w:r>
        <w:rPr>
          <w:rtl/>
          <w:cs/>
          <w:lang w:val="ar_AE" w:bidi="ar_AE"/>
        </w:rPr>
        <w:t>توقّفوا هنا وناقشوا هذا السؤال معًا: في ثقافتكم، كيف تقررون أن كان شخص ما حكيم؟ ما الكلمات أو الأفعال التي تجعل الشخص حكيمًا؟ إذا قال شخص أشياء حكيمة، لكنه فعل أشياء ليست حكيمة، فماذا تقولون عن ذلك الشخص؟ أوقفوا سماع هذا التسجيل الصوتي هنا.</w:t>
      </w:r>
    </w:p>
    <w:p>
      <w:pPr>
        <w:bidi/>
      </w:pPr>
      <w:r>
        <w:rPr>
          <w:rtl/>
          <w:cs/>
          <w:lang w:val="ar_AE" w:bidi="ar_AE"/>
        </w:rPr>
      </w:r>
      <w:r>
        <w:rPr>
          <w:rtl/>
          <w:cs/>
          <w:lang w:val="ar_AE" w:bidi="ar_AE"/>
        </w:rPr>
        <w:t xml:space="preserve">في الجزء الثالث من المقطع، يطرح بولس سؤالًا ثالثًا وأخير لا يتوقع أن يجيب عليه أهل كورنثوس. وهذا السؤال لا يقوّي ما قاله بولس للتو فحسب، بل يُذكِّر المؤمنين أيضًا بما قاله بولس في المقطع السابق. يسأل بولس: "لأنه عندما يقول أحدكم: "أنا أتبع بولس"، وآخر "أنا أتبع أبلُّوس"، أليس هذا ما يفعله الناس العاديين؟ ولا يقول بولس إن شخصًا واحدًا فقط يقول هذه الأمور أو يتبع معلّمين مختلفين. ولكن هذه أمثلة على كيف يتحدث الجميع في كنيسة كورنثوس وينقسمون إلى مجموعات منفصلة. ويقول بولس إنه عندما يفعل المؤمنون هذا، فإنهم يتصرفون مثل العالم تمامًا، أي مثل غير المؤمنين.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الحصول على رسومات أو أشياء تمثّل بولس ومؤمني كورنثوس، وكذلك الكلمات الرئيسية التي يستخدمها بولس، مثل "الروحي" و"الناضج". ثم، عندما تبدأون في إعادة سرد القصة، قد يفيدكم تصوّر كيفية تغيير بولس لطريقة تفكير أهل كورنثوس في كل كلمة وهو يتحرّك في هذا الجزء من الرسالة.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3: 1–4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هذا المقطع، يستخدم بولس صياغة وأمثلة خاصة ليُظهر لكنيسة كورنثوس أن ما يظنونه روحيًا هو في الواقع جسدي، وما يظنونه هو نضج أو حكمة، هو في الواقع غير ناضج. </w:t>
      </w:r>
    </w:p>
    <w:p>
      <w:pPr>
        <w:bidi/>
      </w:pPr>
      <w:r>
        <w:rPr>
          <w:rtl/>
          <w:cs/>
          <w:lang w:val="ar_AE" w:bidi="ar_AE"/>
        </w:rPr>
      </w:r>
      <w:r>
        <w:rPr>
          <w:rtl/>
          <w:cs/>
          <w:lang w:val="ar_AE" w:bidi="ar_AE"/>
        </w:rPr>
        <w:t xml:space="preserve">في الجزء الأول، يخبر بولس المؤمنين أنه عندما كان في كورنثوس، كان يعلِّمهم كأنهم مسيحيين أطفال، وليسوا مسيحيين ناضجين. ويقول بولس إنه لم يكن يستطيع أن يعطي المؤمنين إلا لبن الإنجيل، لأنهم لم يكونوا مستعدين للطعام الصلب. وكان بولس يقصد أنه علّم ما يمكن للمؤمنين قبوله بسهولة، تمامًا كما يمكن للطفل أن يشرب اللبن ويمتصه بسهولة. ويقول بولس إنه لم يستطيع أن يعطي أهل كورنثوس "طعامًا صلبًا"، أي أن يُعلِّمهم كيف يجب أن تتغيّر أفكار المؤمنين وأفعالهم وهم يتبعون المسيح.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واسألوا الذين يؤدون دور مؤمني كورنثوس: "بماذا تشعرون أو بما تفكِّرون؟"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ويقول بولس إنه حتى الآن لا يزال أهل كورنثوس يتصرفون كأطفال روحيين. ومع أنهم مؤمنون، إلا أنهم لا يعيشون كما يعلن لهم روح الله. بل يفعلون كل ما يشعر إنهم يريدون أن يفعلوه. ويقول بولس إن الطريقة التي يشعرون بها بالغيرة ويتجادلون عمن هو الأهم تُثبت أنهم جسديون، أو يتصرفون كأشخاص من العالم، بدلًا من أن يتصرفوا كروحيين أو يتصرفوا كما يعلن لهم روح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بما تفكر؟" قد تجيب الشخصية بعبارات مثل:</w:t>
      </w:r>
    </w:p>
    <w:p>
      <w:pPr>
        <w:pStyle w:val="ListBullet"/>
        <w:bidi/>
        <w:spacing w:line="240" w:lineRule="auto"/>
        <w:ind w:left="720"/>
      </w:pPr>
      <w:r>
        <w:rPr>
          <w:rtl/>
          <w:cs/>
          <w:lang w:val="ar_AE" w:bidi="ar_AE"/>
        </w:rPr>
      </w:r>
      <w:r>
        <w:rPr>
          <w:rtl/>
          <w:cs/>
          <w:lang w:val="ar_AE" w:bidi="ar_AE"/>
        </w:rPr>
        <w:t xml:space="preserve">اسألوا الذين يؤدون دور المؤمنين: "بماذا تشعرون أو بما تفكرون؟"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وكما فعل بولس في المقطع السابق، يُذكِّر بولس المؤمنين مرة أخرى كيف يتجادلون بشأن أي مُعلِّم يتبعون. ويقول بولس إن هذا يظهر أن المؤمنين يتصرفون كأشخاص من هذا العالم وليس كالذين يتبعون روح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اسألوا الذين يؤدون دور المؤمنين: "بماذا تشعرون أو بما تفكرون؟" قد يجيب الناس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3: 1–4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بداية هذا المقطع، يستخدم بولس كلمة في اللغة الأصلية يترجمها الناس عادة بتعبير </w:t>
      </w:r>
      <w:r>
        <w:rPr>
          <w:b/>
          <w:rtl/>
          <w:cs/>
          <w:lang w:val="ar_AE" w:bidi="ar_AE"/>
        </w:rPr>
        <w:t>إخوة</w:t>
      </w:r>
      <w:r>
        <w:rPr>
          <w:rtl/>
          <w:cs/>
          <w:lang w:val="ar_AE" w:bidi="ar_AE"/>
        </w:rPr>
        <w:t xml:space="preserve">. عندما يدعو بولس المؤمنين "إخوة"، فهو يقول إن جميع المؤمنين، رجالًا ونساءًا على حد السواء لهم الإله نفسه الذي هو أبوهم.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 xml:space="preserve">يقول بولس إنه عندما كان مع أهل كورنثوس، لم يستطيع التحدث إليهم كأشخاص </w:t>
      </w:r>
      <w:r>
        <w:rPr>
          <w:b/>
          <w:rtl/>
          <w:cs/>
          <w:lang w:val="ar_AE" w:bidi="ar_AE"/>
        </w:rPr>
        <w:t>روحيين</w:t>
      </w:r>
      <w:r>
        <w:rPr>
          <w:rtl/>
          <w:cs/>
          <w:lang w:val="ar_AE" w:bidi="ar_AE"/>
        </w:rPr>
        <w:t xml:space="preserve">، بل كأشخاص </w:t>
      </w:r>
      <w:r>
        <w:rPr>
          <w:b/>
          <w:rtl/>
          <w:cs/>
          <w:lang w:val="ar_AE" w:bidi="ar_AE"/>
        </w:rPr>
        <w:t>جسديين</w:t>
      </w:r>
      <w:r>
        <w:rPr>
          <w:rtl/>
          <w:cs/>
          <w:lang w:val="ar_AE" w:bidi="ar_AE"/>
        </w:rPr>
        <w:t xml:space="preserve">. والأمور الروحية هي أشياء لا يمكن للناس أن يروها أو يلمسوها. يخلق الله الناس بأفكار ومشاعر ورغبات. ونحن لا نستطيع أن نرى هذا الجزء من الشخص، لكننا نعرف أنه موجود. وفي اللغة الأصلية، الكلمة المحددة التي يستخدمها بولس للإشارة للأمور "الروحية" تصف الأشخاص الذين لديهم أفكار ورغبات يسيطر عليها الروح القدس ويقودها. لكن الكلمة التي يستخدمها بولس للإشارة إلى الجسد تشير إلى الجسد البشري. يتحدث بولس هنا عن أشخاص تقودهم رغباتهم الجسدية الشخصية. لذلك عندما يقول بولس إن المؤمنين ليسوا روحيين بل جسديين، فإنه يقصد أنهم يعيشون كغير المؤمنين الذين يتبعون شهواتهم الخاصة بدلًا من اتباع ما يقوله الروح القدس لهم أن يفعلوه. استخدموا الكلمات أو العبارات نفسها لترجمة كلمة "روحي" التي استخدمتموها في المقاطع السابقة. ولمزيد من المعلومات، انظروا تعبير </w:t>
      </w:r>
      <w:r>
        <w:rPr>
          <w:rtl/>
          <w:cs/>
          <w:lang w:val="ar_AE" w:bidi="ar_AE"/>
        </w:rPr>
        <w:t>روح الشخص</w:t>
      </w:r>
      <w:r>
        <w:rPr>
          <w:rtl/>
          <w:cs/>
          <w:lang w:val="ar_AE" w:bidi="ar_AE"/>
        </w:rPr>
        <w:t xml:space="preserve"> و</w:t>
      </w:r>
      <w:r>
        <w:rPr>
          <w:rtl/>
          <w:cs/>
          <w:lang w:val="ar_AE" w:bidi="ar_AE"/>
        </w:rPr>
        <w:t>الروح القدس</w:t>
      </w:r>
      <w:r>
        <w:rPr>
          <w:rtl/>
          <w:cs/>
          <w:lang w:val="ar_AE" w:bidi="ar_AE"/>
        </w:rPr>
        <w:t xml:space="preserve"> في قاموس الكلمات الرئيسية.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الجسديين</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المؤمنين هم مثل </w:t>
      </w:r>
      <w:r>
        <w:rPr>
          <w:b/>
          <w:rtl/>
          <w:cs/>
          <w:lang w:val="ar_AE" w:bidi="ar_AE"/>
        </w:rPr>
        <w:t>أطفالٍ</w:t>
      </w:r>
      <w:r>
        <w:rPr>
          <w:rtl/>
          <w:cs/>
          <w:lang w:val="ar_AE" w:bidi="ar_AE"/>
        </w:rPr>
        <w:t xml:space="preserve"> في </w:t>
      </w:r>
      <w:r>
        <w:rPr>
          <w:b/>
          <w:rtl/>
          <w:cs/>
          <w:lang w:val="ar_AE" w:bidi="ar_AE"/>
        </w:rPr>
        <w:t>المسيح</w:t>
      </w:r>
      <w:r>
        <w:rPr>
          <w:rtl/>
          <w:cs/>
          <w:lang w:val="ar_AE" w:bidi="ar_AE"/>
        </w:rPr>
        <w:t xml:space="preserve">، لذلك لم يستطع بولس أن يعطيهم سوى </w:t>
      </w:r>
      <w:r>
        <w:rPr>
          <w:b/>
          <w:rtl/>
          <w:cs/>
          <w:lang w:val="ar_AE" w:bidi="ar_AE"/>
        </w:rPr>
        <w:t>اللبن</w:t>
      </w:r>
      <w:r>
        <w:rPr>
          <w:rtl/>
          <w:cs/>
          <w:lang w:val="ar_AE" w:bidi="ar_AE"/>
        </w:rPr>
        <w:t xml:space="preserve"> الروحي بدلًا من </w:t>
      </w:r>
      <w:r>
        <w:rPr>
          <w:b/>
          <w:rtl/>
          <w:cs/>
          <w:lang w:val="ar_AE" w:bidi="ar_AE"/>
        </w:rPr>
        <w:t>الطعام الصلب</w:t>
      </w:r>
      <w:r>
        <w:rPr>
          <w:rtl/>
          <w:cs/>
          <w:lang w:val="ar_AE" w:bidi="ar_AE"/>
        </w:rPr>
        <w:t xml:space="preserve">. ويستخدم بولس صياغة خاصة ليُبين أن المؤمنين غير ناضجين، وليسوا مستعدين لاستيعاب التعاليم الأكثر صعوبة في الإنجيل. والرضيع هو طفل لا يزال يشرب اللبن من صدر أمه. واللبن هو السائل الذي يشربه الطفل من صدر أمه. أما الطعام الصلب فهو طعام يجب على الشخص مضغه في فمه قبل أن يبتلعه. استخدموا الكلمة ذاتها التي استخدمتموها في المقاطع السابقة للإشارة إلى المسيح، وتذكّروا أن كلمة </w:t>
      </w:r>
      <w:r>
        <w:rPr>
          <w:rtl/>
          <w:cs/>
          <w:lang w:val="ar_AE" w:bidi="ar_AE"/>
        </w:rPr>
        <w:t>المسيح</w:t>
      </w:r>
      <w:r>
        <w:rPr>
          <w:rtl/>
          <w:cs/>
          <w:lang w:val="ar_AE" w:bidi="ar_AE"/>
        </w:rPr>
        <w:t xml:space="preserve"> موجودة في قاموس الكلمات الرئيسية.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الأطفال</w:t>
      </w:r>
      <w:r>
        <w:rPr>
          <w:rtl/>
          <w:cs/>
          <w:lang w:val="ar_AE" w:bidi="ar_AE"/>
        </w:rPr>
        <w:t xml:space="preserve"> و</w:t>
      </w:r>
      <w:r>
        <w:rPr>
          <w:b/>
          <w:rtl/>
          <w:cs/>
          <w:lang w:val="ar_AE" w:bidi="ar_AE"/>
        </w:rPr>
        <w:t>اللبن</w:t>
      </w:r>
      <w:r>
        <w:rPr>
          <w:rtl/>
          <w:cs/>
          <w:lang w:val="ar_AE" w:bidi="ar_AE"/>
        </w:rPr>
        <w:t xml:space="preserve">، </w:t>
      </w:r>
      <w:r>
        <w:rPr>
          <w:b/>
          <w:rtl/>
          <w:cs/>
          <w:lang w:val="ar_AE" w:bidi="ar_AE"/>
        </w:rPr>
        <w:t>والطعام الصلب</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 المؤمنين </w:t>
      </w:r>
      <w:r>
        <w:rPr>
          <w:b/>
          <w:rtl/>
          <w:cs/>
          <w:lang w:val="ar_AE" w:bidi="ar_AE"/>
        </w:rPr>
        <w:t>يغارون</w:t>
      </w:r>
      <w:r>
        <w:rPr>
          <w:rtl/>
          <w:cs/>
          <w:lang w:val="ar_AE" w:bidi="ar_AE"/>
        </w:rPr>
        <w:t xml:space="preserve"> بعضهم من البعض، وهذا يسبب </w:t>
      </w:r>
      <w:r>
        <w:rPr>
          <w:b/>
          <w:rtl/>
          <w:cs/>
          <w:lang w:val="ar_AE" w:bidi="ar_AE"/>
        </w:rPr>
        <w:t>نزاعًا</w:t>
      </w:r>
      <w:r>
        <w:rPr>
          <w:rtl/>
          <w:cs/>
          <w:lang w:val="ar_AE" w:bidi="ar_AE"/>
        </w:rPr>
        <w:t xml:space="preserve">. في هذا المقطع، عندما يشعر المؤمنون بالغيرة من بعضهم البعض، فإنهم يريدون حقًا المهارات التي يمتلكها الآخرون، لذلك يتنافسون مع بعضهم البعض بطريقة سيئة. وكلمة "نزاع" هي كلمة أخرى للتعبير عن الصراع بين الناس الذي يجعلهم يتجادلون مع بعضهم البعض. استخدموا الكلمة ذاتها التي استخدمتموها في المقاطع السابقة للإشارة إلى النزاع أو الصراع.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الغيرة</w:t>
      </w:r>
      <w:r>
        <w:rPr>
          <w:rtl/>
          <w:cs/>
          <w:lang w:val="ar_AE" w:bidi="ar_AE"/>
        </w:rPr>
        <w:t>. وإذا كنتم قد ترجمتم هذه الكلمة من قبل في سفرٍ آخر من الكتاب المقدّس، فاستخدموا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3:5–9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3: 5–9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3: 5–9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3: 5–9 من الترجمة الأسهل للفهم. </w:t>
      </w:r>
    </w:p>
    <w:p>
      <w:pPr>
        <w:bidi/>
      </w:pPr>
      <w:r>
        <w:rPr>
          <w:rtl/>
          <w:cs/>
          <w:lang w:val="ar_AE" w:bidi="ar_AE"/>
        </w:rPr>
      </w:r>
      <w:r>
        <w:rPr>
          <w:rtl/>
          <w:cs/>
          <w:lang w:val="ar_AE" w:bidi="ar_AE"/>
        </w:rPr>
        <w:t>يكتب بولس رسالة إلى كنيسة كورنثوس، حيث كان المؤمنون يتجادلون من هو الأكثر روحانية. في الجزء الأخير من رسالته، أخبر بولس المؤمنين أنهم لا يتصرفون بشكل روحاني على الإطلاق، بل يتصرفون كأشخاص عاديين من هذا العالم. وبدلًا من اتباع ما يقوله روح الله لهم أن يفعلوه، فإن المؤمنين يتركون رغباتهم البشرية الشخصية تُخبرهم بما يجب فعله. ويقول بولس إن هذا هو سبب تجادل المؤمنين بشأن اتباع مُعلِّمين مختلفين مثل أبلّوس وبولس.</w:t>
      </w:r>
    </w:p>
    <w:p>
      <w:pPr>
        <w:bidi/>
      </w:pPr>
      <w:r>
        <w:rPr>
          <w:rtl/>
          <w:cs/>
          <w:lang w:val="ar_AE" w:bidi="ar_AE"/>
        </w:rPr>
      </w:r>
      <w:r>
        <w:rPr>
          <w:rtl/>
          <w:cs/>
          <w:lang w:val="ar_AE" w:bidi="ar_AE"/>
        </w:rPr>
        <w:t xml:space="preserve">ويبدأ بولس هذا الجزء من رسالته بطرح بعض الأسئلة التي لا يتوقع أن يجيب عليها أهل كورنثوس. فيقول: "من هو أبلّوس حقًا؟ أو من هو بولس؟" وهذه طريقة لسؤال أهل كورنثوس لماذا يظنون أن أبلّوس أو بولس مهمين بهذه الدرجة. ويجيب بولس على سؤاله الشخصي بقول إن أبلّوس وبولس هما مجرد خادمان أرسلهما الرب إلى أهل كورنثوس. فقد أرسل الله بولس وأبلّوس ليؤمن أهل كورنثوس بالمسيح. </w:t>
      </w:r>
    </w:p>
    <w:p>
      <w:pPr>
        <w:bidi/>
      </w:pPr>
      <w:r>
        <w:rPr>
          <w:rtl/>
          <w:cs/>
          <w:lang w:val="ar_AE" w:bidi="ar_AE"/>
        </w:rPr>
      </w:r>
      <w:r>
        <w:rPr>
          <w:rtl/>
          <w:cs/>
          <w:lang w:val="ar_AE" w:bidi="ar_AE"/>
        </w:rPr>
        <w:t>توقّفوا هنا وناقشوا هذا السؤال معًا: احكوا قصة عن مهمة كبيرة كان على العديد من الناس أن يعملوا معًا لإنهائها. احكّلوا عن المهارات أو المهام المختلفة التي أنجزها كل شخص للمساعدة في إنهاء تلك المهمة. وبمجرد أن انتهى الجميع، مَن حصل على أكبر قدر من التكريم أو المدح على المهمة؟ أوقفوا سماع هذا التسجيل الصوتي هنا.</w:t>
      </w:r>
    </w:p>
    <w:p>
      <w:pPr>
        <w:bidi/>
      </w:pPr>
      <w:r>
        <w:rPr>
          <w:rtl/>
          <w:cs/>
          <w:lang w:val="ar_AE" w:bidi="ar_AE"/>
        </w:rPr>
      </w:r>
      <w:r>
        <w:rPr>
          <w:rtl/>
          <w:cs/>
          <w:lang w:val="ar_AE" w:bidi="ar_AE"/>
        </w:rPr>
        <w:t xml:space="preserve">ويستخدم بولس صياغة خاصة من المزرعة ليساعد أهل كورنثوس على فهم مَن هو المَهْم حقًا. ويقول بولس إنه مثل شخص زرع بذورًا في الأرض. وأبولوس مثل شخص آخر سقي تلك البذور. ويقول بولس إن الله هو الذي جعل البذور تنمو فعليًا. والبذور هي مثل رسالة الإنجيل التي شاركها بولس مع أهل كورنثوس أولاً. والماء يشبه التعليم الذي أعطاه أبلّوس لأهل كورنثوس بعد رحيل بولس. لم ينمو أهل كورنثوس من رسالة الإنجيل التي كانت مثل البذور. كما لم ينمو أهل كورنثوس من التعليم، الذي كان مثل الماء. بل كان الله هو الذي جعل ثقة أهل كورنثوس به تزداد قوة. ويقول بولس إنه لا الشخص الذي يزرع البذور –بولس– ولا الشخص الذي يسقي تلك البذور –أبلّوس– هو المهم. بل الله وحده هو المهم. </w:t>
      </w:r>
    </w:p>
    <w:p>
      <w:pPr>
        <w:bidi/>
      </w:pPr>
      <w:r>
        <w:rPr>
          <w:rtl/>
          <w:cs/>
          <w:lang w:val="ar_AE" w:bidi="ar_AE"/>
        </w:rPr>
      </w:r>
      <w:r>
        <w:rPr>
          <w:rtl/>
          <w:cs/>
          <w:lang w:val="ar_AE" w:bidi="ar_AE"/>
        </w:rPr>
        <w:t>توقّفوا هنا وناقشوا هذا السؤال معًا: في ثقافتكم، ما أنواع النباتات التي يزرعها الناس؟ وإذا كنتم لا تزرعون النباتات، فما الأشياء التي تنموها أو تعتنون بها؟ ما الأشياء التي تفعلونها لتنمو النباتات بشكل جيد؟ أوقفوا سماع هذا التسجيل الصوتي هنا.</w:t>
      </w:r>
    </w:p>
    <w:p>
      <w:pPr>
        <w:bidi/>
      </w:pPr>
      <w:r>
        <w:rPr>
          <w:rtl/>
          <w:cs/>
          <w:lang w:val="ar_AE" w:bidi="ar_AE"/>
        </w:rPr>
      </w:r>
      <w:r>
        <w:rPr>
          <w:rtl/>
          <w:cs/>
          <w:lang w:val="ar_AE" w:bidi="ar_AE"/>
        </w:rPr>
        <w:t xml:space="preserve">يواصل بولس تشبيه الرسالة المختصة بيسوع المسيح بالبذرة. ويقول بولس إنه لا يوجد فرق بين الذين يزرعون البذور والذين يسقيونها. فالذين يزرعون والذين يسقون لديهم الغرض نفسه. إذ يعملون معًا من أجل الله بدلًا من التنافس ضد بعضهم البعض. وقد كان أهل كورنثوس يقارنون ويحكمون على كل شخص ليقرّروا أيُّهم يجب أن يكرموه أكثر من غيره. لكن بولس يقول إنه لا ينبغي لهم أن يفعلوا ذلك. فالله وحده هو الذي يعرف القيمة الحقيقية للعمل الذي يقوم به كل شخص، وسيكافئ كل شخص على عمله يومًا ما. </w:t>
      </w:r>
    </w:p>
    <w:p>
      <w:pPr>
        <w:bidi/>
      </w:pPr>
      <w:r>
        <w:rPr>
          <w:rtl/>
          <w:cs/>
          <w:lang w:val="ar_AE" w:bidi="ar_AE"/>
        </w:rPr>
      </w:r>
      <w:r>
        <w:rPr>
          <w:rtl/>
          <w:cs/>
          <w:lang w:val="ar_AE" w:bidi="ar_AE"/>
        </w:rPr>
        <w:t>توقّفوا هنا وناقشوا هذا السؤال معًا: احكوا قصة شخص عيّن أشخاصًا آخرين بمهارات مختلفة للقيام بأدوار مختلفة من عمل كبير. احكوا، كيف قرر الشخص الذي عيّن الناس الآخرين مقدار راتب كل شخص مقابل المهارات المختلفة التي ساعده فيها. أوقفوا سماع هذا التسجيل الصوتي هنا.</w:t>
      </w:r>
    </w:p>
    <w:p>
      <w:pPr>
        <w:bidi/>
      </w:pPr>
      <w:r>
        <w:rPr>
          <w:rtl/>
          <w:cs/>
          <w:lang w:val="ar_AE" w:bidi="ar_AE"/>
        </w:rPr>
      </w:r>
      <w:r>
        <w:rPr>
          <w:rtl/>
          <w:cs/>
          <w:lang w:val="ar_AE" w:bidi="ar_AE"/>
        </w:rPr>
        <w:t>وأخيرًا، ولجعل وجهة نظره أقوى أيضًا، يقول بولس مرة أخرى إن أبلّوس وبولس عاملان زملاء، أي شخصان يعملان معًا عند الله. لكن، في هذه المرة يستخدم بولس صياغة خاصة ومختلفة للتحدث عن شعب الله. ففي هذه المرة يقول بولس إن المؤمنين في كورنثوس هم مثل حقل ممتلئ من المحصول يمتلكه الله. كما يشبه المؤمنون البناء أو البنية التي يبنيها الله. سيذكر بولس المزيد عن هذه الفكرة في الجزء التالي من رسالته، لكن الشيء المهم الذي يجب تذكره هنا هو أنه يقول إن الجميع –بولس، وأبلوس، وجميع المؤمنين– هم ملك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3: 5–9 من الترجمة الأسهل للفهم. </w:t>
      </w:r>
    </w:p>
    <w:p>
      <w:pPr>
        <w:bidi/>
      </w:pPr>
      <w:r>
        <w:rPr>
          <w:rtl/>
          <w:cs/>
          <w:lang w:val="ar_AE" w:bidi="ar_AE"/>
        </w:rPr>
      </w:r>
      <w:r>
        <w:rPr>
          <w:rtl/>
          <w:cs/>
          <w:lang w:val="ar_AE" w:bidi="ar_AE"/>
        </w:rPr>
        <w:t>في هذه الخطوة، على المجموعة أن تحدِّد الأدوار والشخصيات ومواقع حدوث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يشرح بولس أنَّه وأبلّوس مجرد خدام أرسلهم الرب إلى أهل كورنثوس ليخبروهم عن المسيح. </w:t>
      </w:r>
    </w:p>
    <w:p>
      <w:pPr>
        <w:bidi/>
      </w:pPr>
      <w:r>
        <w:rPr>
          <w:rtl/>
          <w:cs/>
          <w:lang w:val="ar_AE" w:bidi="ar_AE"/>
        </w:rPr>
      </w:r>
      <w:r>
        <w:rPr>
          <w:b/>
          <w:rtl/>
          <w:cs/>
          <w:lang w:val="ar_AE" w:bidi="ar_AE"/>
        </w:rPr>
        <w:t>في الجزء الثاني:</w:t>
      </w:r>
      <w:r>
        <w:rPr>
          <w:rtl/>
          <w:cs/>
          <w:lang w:val="ar_AE" w:bidi="ar_AE"/>
        </w:rPr>
        <w:t xml:space="preserve"> يستخدم بولس صياغة خاصة ليُثبت أن الله هو الشخص المهم حقًا. وبولس مثل شخص غرس بذرة في الأرض، وأبلّوس مثل شخص سقاها. لكن تلك البذرة تنمو فقط لأن الله يجعلها تنمو. </w:t>
      </w:r>
    </w:p>
    <w:p>
      <w:pPr>
        <w:bidi/>
      </w:pPr>
      <w:r>
        <w:rPr>
          <w:rtl/>
          <w:cs/>
          <w:lang w:val="ar_AE" w:bidi="ar_AE"/>
        </w:rPr>
      </w:r>
      <w:r>
        <w:rPr>
          <w:b/>
          <w:rtl/>
          <w:cs/>
          <w:lang w:val="ar_AE" w:bidi="ar_AE"/>
        </w:rPr>
        <w:t>في الجزء الثالث:</w:t>
      </w:r>
      <w:r>
        <w:rPr>
          <w:rtl/>
          <w:cs/>
          <w:lang w:val="ar_AE" w:bidi="ar_AE"/>
        </w:rPr>
        <w:t xml:space="preserve"> يقول بولس مرة أخرى إن أبلّوس وبولس يعملان معًا عند الله. ثم يستخدم بولس نوعًا مختلفًا من اللغة الخاصة. ويقول بولس إن المؤمنين في كورنثوس يشبهون الحقل، وهم معًا مثل البناء أو المبنى الذي يبنيه الله.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 xml:space="preserve">أولًا، فكّروا في هذا الجزء من الرسالة معًا. تذكّروا أن بولس كان يكتب هذه الرسالة إلى كنيسة كورنثوس، حيث كان المؤمنون يتجادل وينقسمون لاتباع القادة المختلفين الذين يظنون أنهم الأحكم والأكثر روحانية. كان بولس يُظهر للمؤمنين أن ما يسمونه روحيًا، وطريقة سلوكهم، ليسوا من روح الله على الإطلاق. بل يعيشون مثل أهل العالم. </w:t>
      </w:r>
    </w:p>
    <w:p>
      <w:pPr>
        <w:bidi/>
      </w:pPr>
      <w:r>
        <w:rPr>
          <w:rtl/>
          <w:cs/>
          <w:lang w:val="ar_AE" w:bidi="ar_AE"/>
        </w:rPr>
      </w:r>
      <w:r>
        <w:rPr>
          <w:rtl/>
          <w:cs/>
          <w:lang w:val="ar_AE" w:bidi="ar_AE"/>
        </w:rPr>
        <w:t xml:space="preserve">وفي هذا الجزء من الرسالة، سيُثبت بولس الآن أن جميع المؤمنين هم مجرد خدام لله يعملون جميعهم معًا. ولا ينبغي أن يظن أهل كورنثوس أن القادة مهمين. فالشخص الوحيد المهم هو الله نفسه. والله وحده هو الذي يستطيع أن يدين وأن يكافئ ما يفعله كل مؤمن. </w:t>
      </w:r>
    </w:p>
    <w:p>
      <w:pPr>
        <w:bidi/>
      </w:pPr>
      <w:r>
        <w:rPr>
          <w:rtl/>
          <w:cs/>
          <w:lang w:val="ar_AE" w:bidi="ar_AE"/>
        </w:rPr>
      </w:r>
      <w:r>
        <w:rPr>
          <w:rtl/>
          <w:cs/>
          <w:lang w:val="ar_AE" w:bidi="ar_AE"/>
        </w:rPr>
        <w:t xml:space="preserve">يربط بولس هذا الجزء من رسالته بما قاله قبله مباشرة عن كيفية انقسام المؤمنين في كورنثوس واتباع بولس أو اتباع أبلُّوس. ويظهر أنه مستمر في الحديث عن بولس وأبلُّوس. </w:t>
      </w:r>
    </w:p>
    <w:p>
      <w:pPr>
        <w:bidi/>
      </w:pPr>
      <w:r>
        <w:rPr>
          <w:rtl/>
          <w:cs/>
          <w:lang w:val="ar_AE" w:bidi="ar_AE"/>
        </w:rPr>
      </w:r>
      <w:r>
        <w:rPr>
          <w:rtl/>
          <w:cs/>
          <w:lang w:val="ar_AE" w:bidi="ar_AE"/>
        </w:rPr>
        <w:t>توقّفوا هنا وناقشوا هذا السؤال معًا: يواصل بولس الحديث عن نفسه وعن أبلُّوس. كيف ستبدأون هذا الجزء من رسالة بولس لتُبينوا أنه يستمر في الحديث عن هذا الموضوع؟ أوقفوا سماع هذا التسجيل الصوتي هنا.</w:t>
      </w:r>
    </w:p>
    <w:p>
      <w:pPr>
        <w:bidi/>
      </w:pPr>
      <w:r>
        <w:rPr>
          <w:rtl/>
          <w:cs/>
          <w:lang w:val="ar_AE" w:bidi="ar_AE"/>
        </w:rPr>
      </w:r>
      <w:r>
        <w:rPr>
          <w:rtl/>
          <w:cs/>
          <w:lang w:val="ar_AE" w:bidi="ar_AE"/>
        </w:rPr>
        <w:t xml:space="preserve">ويطرح بولس سؤالين لا يتوقع أن يجيب عليهما أهل كورنثوس. يسأل بولس: "ما هو أبلّوس حقًا؟ أو ما هو بولس؟" كان من المفترض أن نتحدث عن بولس وأبلوس كبشر، لكن بولس بولس يتحدث عنهما هنا وكأنهما أشياء أو جماد. ربما يفعل بولس هذا ليُثبت أنه وأبلوس يفعلان فقط ما يسمح لهما الله به، أو ما يأمرهما أن يفعلاه. سيشرح بولس هذه الفكرة بأكثر تفصيل لاحقًا. </w:t>
      </w:r>
    </w:p>
    <w:p>
      <w:pPr>
        <w:bidi/>
      </w:pPr>
      <w:r>
        <w:rPr>
          <w:rtl/>
          <w:cs/>
          <w:lang w:val="ar_AE" w:bidi="ar_AE"/>
        </w:rPr>
      </w:r>
      <w:r>
        <w:rPr>
          <w:rtl/>
          <w:cs/>
          <w:lang w:val="ar_AE" w:bidi="ar_AE"/>
        </w:rPr>
        <w:t>توقّفوا هنا وناقشوا هذا السؤال معًا: احكوا قصة شخص يعمل جاهدًا ليفعل شيئًا قرَّر أن يفعله. والآن احكوا قصة شخص يعمل جاهدًا ليقوم بعمل يطلبه منه شخص آخر. انتبهوا إلى الطرق المختلفة التي تتحدثون بها عن هذين الشخصين ومن الذي يتخذ القرارات. أوقفوا سماع هذا التسجيل الصوتي هنا.</w:t>
      </w:r>
    </w:p>
    <w:p>
      <w:pPr>
        <w:bidi/>
      </w:pPr>
      <w:r>
        <w:rPr>
          <w:rtl/>
          <w:cs/>
          <w:lang w:val="ar_AE" w:bidi="ar_AE"/>
        </w:rPr>
      </w:r>
      <w:r>
        <w:rPr>
          <w:rtl/>
          <w:cs/>
          <w:lang w:val="ar_AE" w:bidi="ar_AE"/>
        </w:rPr>
        <w:t xml:space="preserve">والآن، يجيب بولس على سؤاله الشخصي، فيقول إن أبلّوس وبولس هما مجرد خادمان أرسلهما الرب إلى كورنثوس ليؤمن الناس بالخبر السار المختص بيسوع المسيح. وفي اللغة الأصلية، كلمة "الخادم"، التي يستخدمها بولس هنا تعني شخصًا يخدم شخصًا آخر بإرادته الحرة وليس عن إجبار. لذلك يقول بولس إنه وأبلّوس يريدان أن يعملا لله. وإنها كانت خطة الله أن يُرسل أبلّوس وبولس ليساعدا أهل كورنثوس على الإيمان. </w:t>
      </w:r>
    </w:p>
    <w:p>
      <w:pPr>
        <w:bidi/>
      </w:pPr>
      <w:r>
        <w:rPr>
          <w:rtl/>
          <w:cs/>
          <w:lang w:val="ar_AE" w:bidi="ar_AE"/>
        </w:rPr>
      </w:r>
      <w:r>
        <w:rPr>
          <w:rtl/>
          <w:cs/>
          <w:lang w:val="ar_AE" w:bidi="ar_AE"/>
        </w:rPr>
        <w:t xml:space="preserve">في الجزء الثاني من هذا المقطع، يستخدم بولس صياغة خاصة ليُظهر كيف أن المؤمنين في كورنثوس مثل نبتة ينميها الله. ويقول بولس إنه مثل شخص غرس البذور؛ لأن الله أرسله ليشارك بالخبر السار المختص بيسوع. وأبلّوس يشبه شخص يسقي البذور؛ لأن الله أرسله ليواصل تعليم المؤمنين في كورنثوس. لكن كما يساعد الله النبات على النمو، فإن الله هو الذي يساعد أهل كورنثوس على الإيمان برسالة الإنجيل والنمو في إيمانهم. وفي اللغة الأصلية، يستخدم بولس كلمة عامة للإشارة إلى الغرس بدلًا من أن يُذكر نوعًا معينًا من البذور أو طريقة زراعته. وهذا لأن هذه التفاصيل ليست مهمة في مساعدة أهل كورنثوس على فهم ما يقصده بولس. </w:t>
      </w:r>
    </w:p>
    <w:p>
      <w:pPr>
        <w:bidi/>
      </w:pPr>
      <w:r>
        <w:rPr>
          <w:rtl/>
          <w:cs/>
          <w:lang w:val="ar_AE" w:bidi="ar_AE"/>
        </w:rPr>
      </w:r>
      <w:r>
        <w:rPr>
          <w:rtl/>
          <w:cs/>
          <w:lang w:val="ar_AE" w:bidi="ar_AE"/>
        </w:rPr>
        <w:t>توقّفوا هنا وناقشوا هذا السؤال معًا: في ثقافتكم، ما أفضل طريقة للحديث عن فكرة زرع البذور هذه والعناية بها حتى تنمو؟ أوقفوا سماع هذا التسجيل الصوتي هنا.</w:t>
      </w:r>
    </w:p>
    <w:p>
      <w:pPr>
        <w:bidi/>
      </w:pPr>
      <w:r>
        <w:rPr>
          <w:rtl/>
          <w:cs/>
          <w:lang w:val="ar_AE" w:bidi="ar_AE"/>
        </w:rPr>
      </w:r>
      <w:r>
        <w:rPr>
          <w:rtl/>
          <w:cs/>
          <w:lang w:val="ar_AE" w:bidi="ar_AE"/>
        </w:rPr>
        <w:t xml:space="preserve">ثم يعطى بولس الخاتمة المهمة لكل ما كان يقوله، فيقول: "إذًا ليس الشخص الذي يزرع مهمًا ولا الذي يسقي مهمًا". بل الله هو الشخص المهم، لأنه هو الذي يجعل البذور تنمو. </w:t>
      </w:r>
    </w:p>
    <w:p>
      <w:pPr>
        <w:bidi/>
      </w:pPr>
      <w:r>
        <w:rPr>
          <w:rtl/>
          <w:cs/>
          <w:lang w:val="ar_AE" w:bidi="ar_AE"/>
        </w:rPr>
      </w:r>
      <w:r>
        <w:rPr>
          <w:rtl/>
          <w:cs/>
          <w:lang w:val="ar_AE" w:bidi="ar_AE"/>
        </w:rPr>
        <w:t xml:space="preserve">يقول بولس إن الشخص الذي يزرع والشخص الذي يسقي هما واحد، أو لهما الغرض أو الهدف نفسه. لا يقول بولس إن هذين الشخصين هما نفس الشخص. والله يُعطي كل شخص مهمة مختلفة. ويعمل الجميع معًا ليساعدوا فيما ينميه الله. ومثلما يوظف سيد أشخاصًا ليعملوا معًا في عمل ما، يقول بولس إن الله سيعطي كل شخص أجرًا يومًا ما، عن العمل الذي يقومان به لله. وعندما يقول بولس: "كل واحد سيأخذ أجره الخاص"، فإنه يظن أن الله سيدفع لأبلّوس وبولس بطريقة مختلفة. والله وحده هو الذي يعرف كيف سيكافئ الناس على عملهم. من المهم أن نفهم أن كلمة "مكافأة" أو "ثمن" لا تعني شيئًا يعطيه الله للشخص على الأرض. وفي الواقع، يذكّرنا بولس في رسائل أخرى بأن اتِّباع المسيح يقود في الغالب إلى الألم أو الصعوبات على الأرض. كما لا يتحدث بولس عن أشخاص يكرمون المؤمنين على الأرض. في الواقع، انتهى بولس للتو من إخبار أهل كورنثوس ألا يتبعوا أشخاصًا معينين أو يكرموهم، بل أن يكرموا الله. ويقصد بولس أن الله سيكافئ الناس عندما يعود المسيح إلى الأرض ليدين جميع الناس ويصنع ملكوته الكامل. </w:t>
      </w:r>
    </w:p>
    <w:p>
      <w:pPr>
        <w:bidi/>
      </w:pPr>
      <w:r>
        <w:rPr>
          <w:rtl/>
          <w:cs/>
          <w:lang w:val="ar_AE" w:bidi="ar_AE"/>
        </w:rPr>
      </w:r>
      <w:r>
        <w:rPr>
          <w:rtl/>
          <w:cs/>
          <w:lang w:val="ar_AE" w:bidi="ar_AE"/>
        </w:rPr>
        <w:t>توقّفوا هنا وناقشوا هذا السؤال معًا: هل يهتم الناس في ثقافتكم أكثر بالحصول على المال والممتلكات في هذه الحياة، أم يهتمون أكثر بما سيحدث لهم بعد موتهم؟ في ترجمتكم، كيف يمكنكم أن تُظهروا أن بولس يعني أن الله سيكافئ المؤمنين أو يعطيهم أجورهم في الحياة الأخرى مع المسيح؟ أوقفوا سماع هذا التسجيل الصوتي هنا.</w:t>
      </w:r>
    </w:p>
    <w:p>
      <w:pPr>
        <w:bidi/>
      </w:pPr>
      <w:r>
        <w:rPr>
          <w:rtl/>
          <w:cs/>
          <w:lang w:val="ar_AE" w:bidi="ar_AE"/>
        </w:rPr>
      </w:r>
      <w:r>
        <w:rPr>
          <w:rtl/>
          <w:cs/>
          <w:lang w:val="ar_AE" w:bidi="ar_AE"/>
        </w:rPr>
        <w:t xml:space="preserve">في الجزء الثالث من المقطع، يُذكِّر بولس أهل كورنثوس مرة أخرى بأنه وأبلوس زملاء في العمل عند الله، أي شخصان يعملان معًا عند الله. </w:t>
      </w:r>
    </w:p>
    <w:p>
      <w:pPr>
        <w:bidi/>
      </w:pPr>
      <w:r>
        <w:rPr>
          <w:rtl/>
          <w:cs/>
          <w:lang w:val="ar_AE" w:bidi="ar_AE"/>
        </w:rPr>
      </w:r>
      <w:r>
        <w:rPr>
          <w:rtl/>
          <w:cs/>
          <w:lang w:val="ar_AE" w:bidi="ar_AE"/>
        </w:rPr>
        <w:t>توقّفوا هنا وناقشوا هذا السؤال معًا: كيف ستوضحون في ترجمتكم أن أبلّوس وبولس يعملان عند الله، ليس مع الله. فالله هو المسؤول وأبلُّوس وبولس مجرد خادمان عند الله. إذا لزم الأمر، فكّروا في القصص التي رويتموها في الخطوة الثانية لمعرفة الكلمات والعبارات التي استخدمتموها لوصف الأشخاص المسؤولين والذين يعملون لحسابهم، أو يخدمون المسؤولين. أوقفوا سماع هذا التسجيل الصوتي هنا.</w:t>
      </w:r>
    </w:p>
    <w:p>
      <w:pPr>
        <w:bidi/>
      </w:pPr>
      <w:r>
        <w:rPr>
          <w:rtl/>
          <w:cs/>
          <w:lang w:val="ar_AE" w:bidi="ar_AE"/>
        </w:rPr>
      </w:r>
      <w:r>
        <w:rPr>
          <w:rtl/>
          <w:cs/>
          <w:lang w:val="ar_AE" w:bidi="ar_AE"/>
        </w:rPr>
        <w:t xml:space="preserve">ويقدِّم بولس صياغات خاصة مختلفة. فيقول إن المؤمنين في كورنثوس مثل حقل يملكه الله. كما يقول أيضًا إن المؤمنين في كورنثوس مثل مبنى ملك لله. هذا الحقل هو نوع الحقول التي يزرع فيها الناس المحاصيل. ويقول بولس إن الله يمتلك المؤمنين كشخص يمتلك حقلاً به محاصيل مع مبنى. وبحديثه عن المؤمنين بأنهم حقل واحد وبناء واحد، يوضح بولس مرة أخرى أنه لا يجب عليهم أن ينقسموا. بل يجب على المؤمنين اتِّباع المسيح معًا ككنيسة واحدة.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استخدام رسومات، أو أشياء، أو حتى أشخاص لتمثيل بولس وأبلّوس، والمؤمنين في كورنثوس، والله.</w:t>
      </w:r>
    </w:p>
    <w:p>
      <w:pPr>
        <w:bidi/>
      </w:pPr>
      <w:r>
        <w:rPr>
          <w:rtl/>
          <w:cs/>
          <w:lang w:val="ar_AE" w:bidi="ar_AE"/>
        </w:rPr>
      </w:r>
      <w:r>
        <w:rPr>
          <w:rtl/>
          <w:cs/>
          <w:lang w:val="ar_AE" w:bidi="ar_AE"/>
        </w:rPr>
        <w:t xml:space="preserve">اختاروا أشخاصًا، أو رسومات، أو أشياء لتمثل كل واحد من هذه الأشياء. بينما تبدأون في إعادة سرد قصة هذا الجزء من الرسالة، تذكروا أن بولس يستخدم أفكارًا مختلفة، مثل البذور والبناء، وكلها لمساعدة أهل كورنثوس على فهم شيء رئيسي واحد: أن الله هو الوحيد الذي يجب أن يكرمه الناس. يمكنكم أن تتمثلوا بولس وهو يزرع الذار، وأبلّوس وهو يسقي تلك البذار، والله وهو يجعل البذار تنمو. كما يمكنكم أيضًا أن تمثلوا أهل كورنثوس وهم حقل واحد معًا، ربما عن طريق استلقائهم على الأرض. ثم يمكنكم أن تجعلوا من يؤدي دور الله يوقف بعض هؤلاء الناس، ثم يضعهم على شكل مبنى.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3: 5–9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الجزء الأول، يشرح بولس للمؤمنين في كورنثوس أن أبلّوس وبولس ليسا مُهمّين. فأبلّوس وبولس ليسوا سوا خدامًا أرسلهما الرب إلى كورنثوس ليخبرا أهل كورنثوس عن المسيح.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الثاني، يستخدم بولس لغة خاصة ليُظهر أن الله هو الشخص المهم حقًا. ويقول بولس إنه عندما جاء إلى كورنثوس وأخبرهم عن الإنجيل، كان مثل شخص غرس بذرة في الأرض. ثم يقول إنه عندما واصل أبولوس تعليم أهل كورنثوس بعد مغادرة بولس، كان مثل شخص يسقي البذور التي في الأرض. وأخيرًا يقول بولس إنه مثلما الله وحده هو الذي يجعل النبات ينمو، فالله وحده هو الذي يجعل أهل كورنثوس ينمون روحيًا.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الذين يؤدون دور مؤمني كورنثوس: "بماذا تشعرون أو تفكِّرون؟"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الجزء الثالث، يذكر بولس مرة أخرى كيف يعمل أبلّوس وبولس معًا لله. وهذا يعني أن أبلّوس وبولس لا يتنافسان مع بعضهما البعض. ثم يستخدم بولس نوعًا مختلفًا من اللغة الخاصة. حيث يقول إن المؤمنين في كورنثوس هم أيضًا مثل الحقل الذي يزرع فيه الناس محاصيلاً. والمؤمنون معًا هم مثل البناء الذي يبنيه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أبلُّوس: "بماذا تشعر أو بما تفكر؟" قد تجيب الشخصية بعبارات مثل:</w:t>
      </w:r>
    </w:p>
    <w:p>
      <w:pPr>
        <w:pStyle w:val="ListBullet"/>
        <w:bidi/>
        <w:spacing w:line="240" w:lineRule="auto"/>
        <w:ind w:left="720"/>
      </w:pPr>
      <w:r>
        <w:rPr>
          <w:rtl/>
          <w:cs/>
          <w:lang w:val="ar_AE" w:bidi="ar_AE"/>
        </w:rPr>
      </w:r>
      <w:r>
        <w:rPr>
          <w:rtl/>
          <w:cs/>
          <w:lang w:val="ar_AE" w:bidi="ar_AE"/>
        </w:rPr>
        <w:t>والآن اسألوا الشخص الذي يؤدي دور الله: "بماذا تشعر أو بما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3: 5–9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أبلُّوس وبولس خادمان لله. وكلمة "خادم" في هذه الحالة تشير إلى رجل أو امرأة يعمل لشخص آخر. وهذا العامل ليس عبدًا يجبره شخص آخر على العمل من أجله. إذا كنت خادمًا، فإن لك عادةً مكانة منخفضة في المجتمع. </w:t>
      </w:r>
    </w:p>
    <w:p>
      <w:pPr>
        <w:bidi/>
      </w:pPr>
      <w:r>
        <w:rPr>
          <w:rtl/>
          <w:cs/>
          <w:lang w:val="ar_AE" w:bidi="ar_AE"/>
        </w:rPr>
      </w:r>
      <w:r>
        <w:rPr>
          <w:rtl/>
          <w:cs/>
          <w:lang w:val="ar_AE" w:bidi="ar_AE"/>
        </w:rPr>
        <w:t xml:space="preserve">توقّفوا هنا وناقشوا معًا ما الكلمة أو العبارة التي ستستخدمون لكلمة </w:t>
      </w:r>
      <w:r>
        <w:rPr>
          <w:b/>
          <w:rtl/>
          <w:cs/>
          <w:lang w:val="ar_AE" w:bidi="ar_AE"/>
        </w:rPr>
        <w:t>عبد</w:t>
      </w:r>
      <w:r>
        <w:rPr>
          <w:rtl/>
          <w:cs/>
          <w:lang w:val="ar_AE" w:bidi="ar_AE"/>
        </w:rPr>
        <w:t>. انظروا كلمة عبد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وقد ساعد الله أهل كورنثوس على </w:t>
      </w:r>
      <w:r>
        <w:rPr>
          <w:b/>
          <w:rtl/>
          <w:cs/>
          <w:lang w:val="ar_AE" w:bidi="ar_AE"/>
        </w:rPr>
        <w:t>الإيمان</w:t>
      </w:r>
      <w:r>
        <w:rPr>
          <w:rtl/>
          <w:cs/>
          <w:lang w:val="ar_AE" w:bidi="ar_AE"/>
        </w:rPr>
        <w:t xml:space="preserve"> بالمسيح من خلال الأشياء التي علّمها لهم بولس وأبلّوس. استخدموا نفس الكلمة أو العبارة التي استخدمتموها سابقًا لكلمة "آمن". ولمزيدٍ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 xml:space="preserve">ويقول بولس إن </w:t>
      </w:r>
      <w:r>
        <w:rPr>
          <w:b/>
          <w:rtl/>
          <w:cs/>
          <w:lang w:val="ar_AE" w:bidi="ar_AE"/>
        </w:rPr>
        <w:t>الرب</w:t>
      </w:r>
      <w:r>
        <w:rPr>
          <w:b/>
          <w:rtl/>
          <w:cs/>
          <w:lang w:val="ar_AE" w:bidi="ar_AE"/>
        </w:rPr>
        <w:t>عيّن</w:t>
      </w:r>
      <w:r>
        <w:rPr>
          <w:rtl/>
          <w:cs/>
          <w:lang w:val="ar_AE" w:bidi="ar_AE"/>
        </w:rPr>
        <w:t xml:space="preserve"> أبلّوس وبولس ليعلّما الإنجيل لأهل كورنثوس. استخدموا الكلمة ذاتها التي استخدمتموها في المقاطع السابقة للإشارة إلى الرب، ولمزيد من المعلومات اطلعوا على كلمة </w:t>
      </w:r>
      <w:r>
        <w:rPr>
          <w:rtl/>
          <w:cs/>
          <w:lang w:val="ar_AE" w:bidi="ar_AE"/>
        </w:rPr>
        <w:t>الرب</w:t>
      </w:r>
      <w:r>
        <w:rPr>
          <w:rtl/>
          <w:cs/>
          <w:lang w:val="ar_AE" w:bidi="ar_AE"/>
        </w:rPr>
        <w:t xml:space="preserve"> في قاموس الكلمات الرئيسية". وكلمة "عيّن" تعني أن يُعطى لشخص ما مهمة أو وظيفة محددة ليقوم بها.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التعيين</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ويتحدث بولس قائلًا إن العمل الذي قام به بولس وأبلّوس بين أهل كورنثوس كان مثل </w:t>
      </w:r>
      <w:r>
        <w:rPr>
          <w:b/>
          <w:rtl/>
          <w:cs/>
          <w:lang w:val="ar_AE" w:bidi="ar_AE"/>
        </w:rPr>
        <w:t>زرع</w:t>
      </w:r>
      <w:r>
        <w:rPr>
          <w:rtl/>
          <w:cs/>
          <w:lang w:val="ar_AE" w:bidi="ar_AE"/>
        </w:rPr>
        <w:t xml:space="preserve"> البذور </w:t>
      </w:r>
      <w:r>
        <w:rPr>
          <w:b/>
          <w:rtl/>
          <w:cs/>
          <w:lang w:val="ar_AE" w:bidi="ar_AE"/>
        </w:rPr>
        <w:t>وسقيها</w:t>
      </w:r>
      <w:r>
        <w:rPr>
          <w:rtl/>
          <w:cs/>
          <w:lang w:val="ar_AE" w:bidi="ar_AE"/>
        </w:rPr>
        <w:t xml:space="preserve"> لكي </w:t>
      </w:r>
      <w:r>
        <w:rPr>
          <w:b/>
          <w:rtl/>
          <w:cs/>
          <w:lang w:val="ar_AE" w:bidi="ar_AE"/>
        </w:rPr>
        <w:t>ينميها</w:t>
      </w:r>
      <w:r>
        <w:rPr>
          <w:rtl/>
          <w:cs/>
          <w:lang w:val="ar_AE" w:bidi="ar_AE"/>
        </w:rPr>
        <w:t xml:space="preserve"> الله. </w:t>
      </w:r>
      <w:r>
        <w:rPr>
          <w:b/>
          <w:rtl/>
          <w:cs/>
          <w:lang w:val="ar_AE" w:bidi="ar_AE"/>
        </w:rPr>
        <w:t>والبذور</w:t>
      </w:r>
      <w:r>
        <w:rPr>
          <w:rtl/>
          <w:cs/>
          <w:lang w:val="ar_AE" w:bidi="ar_AE"/>
        </w:rPr>
        <w:t xml:space="preserve"> هي الجزء الصغير من النبات الذي يمكن أن ينمو منه نبات جديد. يمكن للناس أن يجمعوا بذور النبات ويضعوها في التربة لينموا المزيد من النباتات. عندما يفعل الشخص هذا الأمر، يُسمى ذلك زراعة. بعد أن يضع الشخص البذور في التربة، يجب على الشخص أن يضع ماءً كافيًا في التربة بانتظام ليساعد النبات على النمو. وهذا يسمى السقي. في اللغة الأصلية، في هذا الجزء من الرسالة، لا يستخدم بولس كلمة البذور، لكن يمكنكم استخدامها إذا كنتم بحاجة إلى توضيح ما يزرعونه وما يسقونه. </w:t>
      </w:r>
    </w:p>
    <w:p>
      <w:pPr>
        <w:bidi/>
      </w:pPr>
      <w:r>
        <w:rPr>
          <w:rtl/>
          <w:cs/>
          <w:lang w:val="ar_AE" w:bidi="ar_AE"/>
        </w:rPr>
      </w:r>
      <w:r>
        <w:rPr>
          <w:rtl/>
          <w:cs/>
          <w:lang w:val="ar_AE" w:bidi="ar_AE"/>
        </w:rPr>
        <w:t xml:space="preserve">توقّفوا هنا وناقشوا معًا الكلمات أو العبارات التي ستستخدمونها لترجمة كلمة </w:t>
      </w:r>
      <w:r>
        <w:rPr>
          <w:b/>
          <w:rtl/>
          <w:cs/>
          <w:lang w:val="ar_AE" w:bidi="ar_AE"/>
        </w:rPr>
        <w:t>النبات</w:t>
      </w:r>
      <w:r>
        <w:rPr>
          <w:rtl/>
          <w:cs/>
          <w:lang w:val="ar_AE" w:bidi="ar_AE"/>
        </w:rPr>
        <w:t xml:space="preserve"> </w:t>
      </w:r>
      <w:r>
        <w:rPr>
          <w:b/>
          <w:rtl/>
          <w:cs/>
          <w:lang w:val="ar_AE" w:bidi="ar_AE"/>
        </w:rPr>
        <w:t>والماء</w:t>
      </w:r>
      <w:r>
        <w:rPr>
          <w:rtl/>
          <w:cs/>
          <w:lang w:val="ar_AE" w:bidi="ar_AE"/>
        </w:rPr>
        <w:t>، و</w:t>
      </w:r>
      <w:r>
        <w:rPr>
          <w:b/>
          <w:rtl/>
          <w:cs/>
          <w:lang w:val="ar_AE" w:bidi="ar_AE"/>
        </w:rPr>
        <w:t>النمو</w:t>
      </w:r>
      <w:r>
        <w:rPr>
          <w:rtl/>
          <w:cs/>
          <w:lang w:val="ar_AE" w:bidi="ar_AE"/>
        </w:rPr>
        <w:t xml:space="preserve">. ابحثوا عن كلمة </w:t>
      </w:r>
      <w:r>
        <w:rPr>
          <w:rtl/>
          <w:cs/>
          <w:lang w:val="ar_AE" w:bidi="ar_AE"/>
        </w:rPr>
        <w:t>البذور</w:t>
      </w:r>
      <w:r>
        <w:rPr>
          <w:rtl/>
          <w:cs/>
          <w:lang w:val="ar_AE" w:bidi="ar_AE"/>
        </w:rPr>
        <w:t xml:space="preserve"> في قاموس الكلمات الرئيسية لمزيد من المعلومات. إذا كنتم قد ترجمتم هاتَين الكلمتَين فعلًا في سِفر آخر من الكتاب المُقدَّس، 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 xml:space="preserve">ويقول بولس إن الله سيعطي كل شخص </w:t>
      </w:r>
      <w:r>
        <w:rPr>
          <w:b/>
          <w:rtl/>
          <w:cs/>
          <w:lang w:val="ar_AE" w:bidi="ar_AE"/>
        </w:rPr>
        <w:t>مكافأة</w:t>
      </w:r>
      <w:r>
        <w:rPr>
          <w:rtl/>
          <w:cs/>
          <w:lang w:val="ar_AE" w:bidi="ar_AE"/>
        </w:rPr>
        <w:t xml:space="preserve"> أو </w:t>
      </w:r>
      <w:r>
        <w:rPr>
          <w:b/>
          <w:rtl/>
          <w:cs/>
          <w:lang w:val="ar_AE" w:bidi="ar_AE"/>
        </w:rPr>
        <w:t>أجر</w:t>
      </w:r>
      <w:r>
        <w:rPr>
          <w:rtl/>
          <w:cs/>
          <w:lang w:val="ar_AE" w:bidi="ar_AE"/>
        </w:rPr>
        <w:t xml:space="preserve"> عن </w:t>
      </w:r>
      <w:r>
        <w:rPr>
          <w:b/>
          <w:rtl/>
          <w:cs/>
          <w:lang w:val="ar_AE" w:bidi="ar_AE"/>
        </w:rPr>
        <w:t>عمله</w:t>
      </w:r>
      <w:r>
        <w:rPr>
          <w:rtl/>
          <w:cs/>
          <w:lang w:val="ar_AE" w:bidi="ar_AE"/>
        </w:rPr>
        <w:t xml:space="preserve">. والمكافأة شيء يُعطى لك مقابل شيء فعلته أو كسبته. وعادةً تكون المكافأة شيئًا جيدًا، لكن إذا فعلت شيئًا خاطئًا، فقد تنال مقابل سيئ أو عقوبة. والكد يعني العمل. فإذا أعطاك شخص مكافأة مقابل عملك، فإن هذا يعني عادةً نوعًا من الأجر عن العمل الذي فعلته 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المكافأة</w:t>
      </w:r>
      <w:r>
        <w:rPr>
          <w:rtl/>
          <w:cs/>
          <w:lang w:val="ar_AE" w:bidi="ar_AE"/>
        </w:rPr>
        <w:t xml:space="preserve"> و</w:t>
      </w:r>
      <w:r>
        <w:rPr>
          <w:b/>
          <w:rtl/>
          <w:cs/>
          <w:lang w:val="ar_AE" w:bidi="ar_AE"/>
        </w:rPr>
        <w:t>العمل</w:t>
      </w:r>
      <w:r>
        <w:rPr>
          <w:rtl/>
          <w:cs/>
          <w:lang w:val="ar_AE" w:bidi="ar_AE"/>
        </w:rPr>
        <w:t>. إذا كنتم قد ترجمتم هاتَين الكلمتَين فعلًا في سِفر آخر من الكتاب المُقدَّس، 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 xml:space="preserve">ويقول بولس إن مؤمني كورنثوس هم مثل </w:t>
      </w:r>
      <w:r>
        <w:rPr>
          <w:b/>
          <w:rtl/>
          <w:cs/>
          <w:lang w:val="ar_AE" w:bidi="ar_AE"/>
        </w:rPr>
        <w:t>فلاحة</w:t>
      </w:r>
      <w:r>
        <w:rPr>
          <w:rtl/>
          <w:cs/>
          <w:lang w:val="ar_AE" w:bidi="ar_AE"/>
        </w:rPr>
        <w:t xml:space="preserve"> الله ومثل </w:t>
      </w:r>
      <w:r>
        <w:rPr>
          <w:b/>
          <w:rtl/>
          <w:cs/>
          <w:lang w:val="ar_AE" w:bidi="ar_AE"/>
        </w:rPr>
        <w:t>بناء</w:t>
      </w:r>
      <w:r>
        <w:rPr>
          <w:rtl/>
          <w:cs/>
          <w:lang w:val="ar_AE" w:bidi="ar_AE"/>
        </w:rPr>
        <w:t xml:space="preserve"> الله. والفلاحة هي قطعة أرض يستخدمها الناس لزراعة المحاصيل أو الأشجار لإنتاج الطعام. وفي اللغة الأصلية، تُستخدم هذه الكلمة المحددة "فلاحة" التي تشير إلى الحقل، كصياغة محددة فقط للتعبير عن رعاية الله لشعبه واعتنائه بهم. وهي لا تعني قطعة أرض فعلية. وبالمثل، في اللغة الأصلية، فإن كلمة "بناء" تعني أن يبني، أو يجمع معًا، بنية يمكن لله أن يسكن فيها. ويستخدم بولس هذه الكلمة لوصف كيفية تغيير الله طريقة تفكير المؤمنين في كورنثوس وسلوكهم، ليُبين لغير المؤمنين ماهية الله حقًا. </w:t>
      </w:r>
    </w:p>
    <w:p>
      <w:pPr>
        <w:bidi/>
      </w:pPr>
      <w:r>
        <w:rPr>
          <w:rtl/>
          <w:cs/>
          <w:lang w:val="ar_AE" w:bidi="ar_AE"/>
        </w:rPr>
      </w:r>
      <w:r>
        <w:rPr>
          <w:rtl/>
          <w:cs/>
          <w:lang w:val="ar_AE" w:bidi="ar_AE"/>
        </w:rPr>
        <w:t xml:space="preserve">توقّفوا هنا وناقشوا معًا الكلمات أو العبارات التي ستستخدمونها لكلمة </w:t>
      </w:r>
      <w:r>
        <w:rPr>
          <w:b/>
          <w:rtl/>
          <w:cs/>
          <w:lang w:val="ar_AE" w:bidi="ar_AE"/>
        </w:rPr>
        <w:t>الفلاحة</w:t>
      </w:r>
      <w:r>
        <w:rPr>
          <w:rtl/>
          <w:cs/>
          <w:lang w:val="ar_AE" w:bidi="ar_AE"/>
        </w:rPr>
        <w:t xml:space="preserve"> و</w:t>
      </w:r>
      <w:r>
        <w:rPr>
          <w:b/>
          <w:rtl/>
          <w:cs/>
          <w:lang w:val="ar_AE" w:bidi="ar_AE"/>
        </w:rPr>
        <w:t>البناء</w:t>
      </w:r>
      <w:r>
        <w:rPr>
          <w:rtl/>
          <w:cs/>
          <w:lang w:val="ar_AE" w:bidi="ar_AE"/>
        </w:rPr>
        <w:t>. إذا كنتم قد ترجمتم هاتَين الكلمتَين فعلًا في سِفر آخر من الكتاب المُقدَّس، استخدموا الكلمتَين عينهما اللتَين استخدمتم هناك.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3:10–17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3: 10–17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3: 10–17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3: 10–17 من الترجمة الأسهل للفهم. </w:t>
      </w:r>
    </w:p>
    <w:p>
      <w:pPr>
        <w:bidi/>
      </w:pPr>
      <w:r>
        <w:rPr>
          <w:rtl/>
          <w:cs/>
          <w:lang w:val="ar_AE" w:bidi="ar_AE"/>
        </w:rPr>
      </w:r>
      <w:r>
        <w:rPr>
          <w:rtl/>
          <w:cs/>
          <w:lang w:val="ar_AE" w:bidi="ar_AE"/>
        </w:rPr>
        <w:t xml:space="preserve">ويواصل بولس كتابة رسالته إلى كنيسة كورنثوس، حيث كان المؤمنون يتجادلون على أفضل مُعلَّم. في نهاية الجزء السابق من رسالته، بدأ بولس في تشبيه مجتمع الكنيسة في كورنثوس ببناية يبنيها الله. </w:t>
      </w:r>
    </w:p>
    <w:p>
      <w:pPr>
        <w:bidi/>
      </w:pPr>
      <w:r>
        <w:rPr>
          <w:rtl/>
          <w:cs/>
          <w:lang w:val="ar_AE" w:bidi="ar_AE"/>
        </w:rPr>
      </w:r>
      <w:r>
        <w:rPr>
          <w:rtl/>
          <w:cs/>
          <w:lang w:val="ar_AE" w:bidi="ar_AE"/>
        </w:rPr>
        <w:t xml:space="preserve">في هذا الجزء من رسالته، يواصل بولس الحديث عن هذا البناء. يقول بولس إن الله أعطاه نعمة أو القدرة على وضع أساس هذا المبنى. لم يكن بولس يستحق القدرة على وضع هذا الأساس، لكن الله أعطاه القدرة من لطفه. عندما يضع شخص أساسًا، فإنه يصنع الجزء الأول من المبنى الذي يمكّن الناس من بناء بقية المبنى عليه. ويجب أن يكون الأساس قويًا لكي يبقى المبنى ثابتًا. </w:t>
      </w:r>
    </w:p>
    <w:p>
      <w:pPr>
        <w:bidi/>
      </w:pPr>
      <w:r>
        <w:rPr>
          <w:rtl/>
          <w:cs/>
          <w:lang w:val="ar_AE" w:bidi="ar_AE"/>
        </w:rPr>
      </w:r>
      <w:r>
        <w:rPr>
          <w:rtl/>
          <w:cs/>
          <w:lang w:val="ar_AE" w:bidi="ar_AE"/>
        </w:rPr>
        <w:t xml:space="preserve">توقّفوا هنا وانظروا إلى صورة </w:t>
      </w:r>
      <w:r>
        <w:rPr>
          <w:rtl/>
          <w:cs/>
          <w:lang w:val="ar_AE" w:bidi="ar_AE"/>
        </w:rPr>
        <w:t>لأساس مبنى</w:t>
      </w:r>
      <w:r>
        <w:rPr>
          <w:rtl/>
          <w:cs/>
          <w:lang w:val="ar_AE" w:bidi="ar_AE"/>
        </w:rPr>
        <w:t xml:space="preserve"> من زمن بولس. أوقفوا سماع هذا التسجيل الصوتي هنا.</w:t>
      </w:r>
    </w:p>
    <w:p>
      <w:pPr>
        <w:bidi/>
      </w:pPr>
      <w:r>
        <w:rPr>
          <w:rtl/>
          <w:cs/>
          <w:lang w:val="ar_AE" w:bidi="ar_AE"/>
        </w:rPr>
      </w:r>
      <w:r>
        <w:rPr>
          <w:rtl/>
          <w:cs/>
          <w:lang w:val="ar_AE" w:bidi="ar_AE"/>
        </w:rPr>
        <w:t>توقّفوا هنا وناقشوا هذا السؤال معًا: في ثقافتكم، عندما ترغبون في بناء مبنى قوي يدوم لفترة طويلة، ما الذي تضعونه أولًا؟ هل تضعون أساسًا من شيء مثل الحجارة أو الخرسانة؟ هل تضعون أعمدة عميقة في الأرض، أم تضعون عمودًا للأعلى في الوسط؟ أوقفوا سماع هذا التسجيل الصوتي هنا.</w:t>
      </w:r>
    </w:p>
    <w:p>
      <w:pPr>
        <w:bidi/>
      </w:pPr>
      <w:r>
        <w:rPr>
          <w:rtl/>
          <w:cs/>
          <w:lang w:val="ar_AE" w:bidi="ar_AE"/>
        </w:rPr>
      </w:r>
      <w:r>
        <w:rPr>
          <w:rtl/>
          <w:cs/>
          <w:lang w:val="ar_AE" w:bidi="ar_AE"/>
        </w:rPr>
        <w:t xml:space="preserve">ويقول بولس إنه بنى هذا الأساس كبنّاء حكيم، أو كشخص يعرف كيف يبني مبنًا قويًا. يتحدث بولس هنا عن وقت مجيئه إلى كورنثوس لأول مرة وإخباره الناس عن المسيح وموته على الصليب. ولم يكن أهل كورنثوس قد سمعوا هذه الحقائق المختصة بخطة الله من قبل. لكن من خلال تعليم بولس، أصبحَ بعض أهل كورنثوس مؤمنين، أي ممن يتبعون المسيح. ومجموعة المؤمنين الجدد كوّنوا كنيسة كورنثوس. ويقول بولس إن يسوع المسيح نفسه هو أساس الكنيسة. مع أن الناس الآخرين غير بولس سيستمرون في تعليم مجتمع المؤمنين، إلا أنهم يصبحون أقوياء روحيًا؛ لأنهم يعرفون المسيح شخصيًا ويتبعونه. </w:t>
      </w:r>
    </w:p>
    <w:p>
      <w:pPr>
        <w:bidi/>
      </w:pPr>
      <w:r>
        <w:rPr>
          <w:rtl/>
          <w:cs/>
          <w:lang w:val="ar_AE" w:bidi="ar_AE"/>
        </w:rPr>
      </w:r>
      <w:r>
        <w:rPr>
          <w:rtl/>
          <w:cs/>
          <w:lang w:val="ar_AE" w:bidi="ar_AE"/>
        </w:rPr>
        <w:t xml:space="preserve">ثم يعطى بولس الآن تحذيرًا قويًا. كل شخص يُعلِّم أو يقود في الكنيسة يجب أن يكون حريصًا جدًا بما يُعلّم. والتعليم هو مثل بناء أساس للمبنى. ولا يستطيع أحد أن يضع أساس غير الذي وضعه الله بالفعل، أي يسوع المسيح. ويحذر بولس الناس من أن يعلّموا أو يعملوا أشياء لا تتفق مع التعليم الحقيقي المختص بيسوع المسيح وصلبه. </w:t>
      </w:r>
    </w:p>
    <w:p>
      <w:pPr>
        <w:bidi/>
      </w:pPr>
      <w:r>
        <w:rPr>
          <w:rtl/>
          <w:cs/>
          <w:lang w:val="ar_AE" w:bidi="ar_AE"/>
        </w:rPr>
      </w:r>
      <w:r>
        <w:rPr>
          <w:rtl/>
          <w:cs/>
          <w:lang w:val="ar_AE" w:bidi="ar_AE"/>
        </w:rPr>
        <w:t>توقّفوا هنا وناقشوا هذا السؤال معًا: احكوا قصة عن شخص بنى على أساس سيء. ربما بنى على الرمل بدلًا من الحجر، أو وضع أعمدة فوق الأرض بدلًا من الحفر بعمق. لماذا بنى البناء بشكل سيء؟ ماذا حدث للبناء الذي بناه بشكل سيء؟ أوقفوا سماع هذا التسجيل الصوتي هنا.</w:t>
      </w:r>
    </w:p>
    <w:p>
      <w:pPr>
        <w:bidi/>
      </w:pPr>
      <w:r>
        <w:rPr>
          <w:rtl/>
          <w:cs/>
          <w:lang w:val="ar_AE" w:bidi="ar_AE"/>
        </w:rPr>
      </w:r>
      <w:r>
        <w:rPr>
          <w:rtl/>
          <w:cs/>
          <w:lang w:val="ar_AE" w:bidi="ar_AE"/>
        </w:rPr>
        <w:t xml:space="preserve">يواصل بولس الحديث عن الكنيسة أو جماعة المؤمنين وكأنها مبنى. ويقول بولس إنه عندما يبني الناس على أساس، يستخدم بعض العمال مواد تدوم لفترة طويلة مثل الذهب، أو الفضة، أو الأحجار الكريمة. ويستخدم عمال آخرون مواد لا تدوم، مثل الخشب، أو العشب الجاف، أو القش. وما يقصده بولس هو أن بعض الناس يفعلون أشياء ويُعلّمون بأشياء تُساعد الكنيسة على الاستماع إلى روح الله وليصبح أعضائها أكثر تشبهًا بالمسيح. لكن آخرون يفعلون أشياء، ويُعلّمون بأشياء تجعل الناس يتوقفون عن اتباع المسيح جيدًا. </w:t>
      </w:r>
    </w:p>
    <w:p>
      <w:pPr>
        <w:bidi/>
      </w:pPr>
      <w:r>
        <w:rPr>
          <w:rtl/>
          <w:cs/>
          <w:lang w:val="ar_AE" w:bidi="ar_AE"/>
        </w:rPr>
      </w:r>
      <w:r>
        <w:rPr>
          <w:rtl/>
          <w:cs/>
          <w:lang w:val="ar_AE" w:bidi="ar_AE"/>
        </w:rPr>
        <w:t xml:space="preserve">ويقول بولس إن الناس سيرون مدى نجاح كل قائد أو مُعلم في بناء الكنيسة عندما يدين المسيح عمل المعلم بالنار في "ذلك اليوم". "اليوم" هو الوقت الذي سيعود فيه المسيح ليدين العالم. يتحدث الله عن دينونة الناس والأشياء بنفس الطريقة التي تختبر بها النار المواد لمعرفة إذا كانت قوية أم لا. ويقول بولس إنه عندما يعود المسيح ليدين العالم، فإنه سيختبر جودة عمل كل شخص ليرى إذا كان جيدًا. إذا كان عمل الشخص جيدًا، فإن الله سيكافئه. لكن إذا لم يكن عمله جيدًا، فإن الله سيدمِّر العمل. لكن الله سيخلّص ذلك الشخص بالطريقة نفسها التي يفلت منها الشخص من النار، عن طريق الركض عبر النار بسرعة ليهرب منها. </w:t>
      </w:r>
    </w:p>
    <w:p>
      <w:pPr>
        <w:bidi/>
      </w:pPr>
      <w:r>
        <w:rPr>
          <w:rtl/>
          <w:cs/>
          <w:lang w:val="ar_AE" w:bidi="ar_AE"/>
        </w:rPr>
      </w:r>
      <w:r>
        <w:rPr>
          <w:rtl/>
          <w:cs/>
          <w:lang w:val="ar_AE" w:bidi="ar_AE"/>
        </w:rPr>
        <w:t>توقّفوا هنا وناقشوا هذا السؤال معًا: احكوا قصة عن بيت أو نوع من الأبنية التي احترقتها النار. ما الأشياء التي احترقت بالكامل في النار من الأشياء التي كانت في البيت؟ وما الأشياء التي لم تحترق؟ أوقفوا سماع هذا التسجيل الصوتي هنا.</w:t>
      </w:r>
    </w:p>
    <w:p>
      <w:pPr>
        <w:bidi/>
      </w:pPr>
      <w:r>
        <w:rPr>
          <w:rtl/>
          <w:cs/>
          <w:lang w:val="ar_AE" w:bidi="ar_AE"/>
        </w:rPr>
      </w:r>
      <w:r>
        <w:rPr>
          <w:rtl/>
          <w:cs/>
          <w:lang w:val="ar_AE" w:bidi="ar_AE"/>
        </w:rPr>
        <w:t xml:space="preserve">ما أهمية بناء الكنيسة جيدًا عن طريق تعليم الأشياء الجيدة والعناية بالكنيسة جيدًا؟ ولأن الكنيسة هي هيكل الله، فهي المكان الذي يسكن فيه روح الله. وتذكرون أن الهيكل اليهودي كان المكان الذي يلتقي فيه الله بشعبه ليعبدوه. واسم آخر للهيكل هو بيت الله. علّم بولس أهل كورنثوس أن الكنيسة، أي المؤمنين الذين يتبعون يسوع معًا، هم الآن الهيكل أو بيت الله. </w:t>
      </w:r>
    </w:p>
    <w:p>
      <w:pPr>
        <w:bidi/>
      </w:pPr>
      <w:r>
        <w:rPr>
          <w:rtl/>
          <w:cs/>
          <w:lang w:val="ar_AE" w:bidi="ar_AE"/>
        </w:rPr>
      </w:r>
      <w:r>
        <w:rPr>
          <w:rtl/>
          <w:cs/>
          <w:lang w:val="ar_AE" w:bidi="ar_AE"/>
        </w:rPr>
        <w:t>ويقول بولس إن دمّر أحد هذا الهيكل، أو مجتمع المؤمنين، سيدمره الله. وهذا تحذير خطير جدًا. إذ يحذر بولس من أن الله سيُهلك كل من يُعلِّم بأشياء تدمر الكنيسة. وسيهلك الله كل من يتسبب في الانشقاق بين المؤمنين أو اتباعهم أفكارًا غير المسيح وموته على الصليب. ويقول بولس إن هذا يرجع لكون مجتمع المؤمنين مُقَدَّس، أو مُخصص، بصفته المكان الخاص الذي يسكن فيه روح الله. والكنيسة مُقَدَّسة بنفس الطريقة التي كان الهيكل الذي يعبد فيه اليهود الله مُقَدَّسًا.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3: 10–17 من الترجمة الأسهل للفهم. </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إنه عندما علّم أهل كورنثوس عن المسيح للمرة الأولى، كان مثل شخص يضع أساسًا قويًا ليبنى عليه أشخاص آخرين. ويحذر بولس من أنه لا يمكن لشخص أن يبني على أساس غير يسوع المسيح. </w:t>
      </w:r>
    </w:p>
    <w:p>
      <w:pPr>
        <w:bidi/>
      </w:pPr>
      <w:r>
        <w:rPr>
          <w:rtl/>
          <w:cs/>
          <w:lang w:val="ar_AE" w:bidi="ar_AE"/>
        </w:rPr>
      </w:r>
      <w:r>
        <w:rPr>
          <w:b/>
          <w:rtl/>
          <w:cs/>
          <w:lang w:val="ar_AE" w:bidi="ar_AE"/>
        </w:rPr>
        <w:t>في الجزء الثاني:</w:t>
      </w:r>
      <w:r>
        <w:rPr>
          <w:rtl/>
          <w:cs/>
          <w:lang w:val="ar_AE" w:bidi="ar_AE"/>
        </w:rPr>
        <w:t xml:space="preserve"> يقول بولس إن المسيح سيكافئ، يومًا ما، الذين يبنون على هذا المبنى بمواد تدوم. لكن المسيح سيعاقب الذين يبنون بالمواد التي ستُدمر في اليوم الذي يدين فيه االمسيح ذلك العمل. </w:t>
      </w:r>
    </w:p>
    <w:p>
      <w:pPr>
        <w:bidi/>
      </w:pPr>
      <w:r>
        <w:rPr>
          <w:rtl/>
          <w:cs/>
          <w:lang w:val="ar_AE" w:bidi="ar_AE"/>
        </w:rPr>
      </w:r>
      <w:r>
        <w:rPr>
          <w:b/>
          <w:rtl/>
          <w:cs/>
          <w:lang w:val="ar_AE" w:bidi="ar_AE"/>
        </w:rPr>
        <w:t>في الجزء الثالث:</w:t>
      </w:r>
      <w:r>
        <w:rPr>
          <w:rtl/>
          <w:cs/>
          <w:lang w:val="ar_AE" w:bidi="ar_AE"/>
        </w:rPr>
        <w:t xml:space="preserve"> يُذكِّر بولس أهل كورنثوس بأن الكنيسة، أو جماعة المؤمنين، هي هيكل الله، وأن روح الله يسكن وسطهم. لذلك إن دمر شخص ما ذلك المجتمع، فإن الله سيدمّر هذا الشخص. وهذا لأن مجتمع المؤمنين مُقَدَّس، تمامًا كما أن الهيكل المادي الذي يعبد فيه اليهود الله هو مُقَدَّس.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روح الله القدوس</w:t>
      </w:r>
    </w:p>
    <w:p>
      <w:pPr>
        <w:pStyle w:val="ListBullet"/>
        <w:bidi/>
        <w:spacing w:line="240" w:lineRule="auto"/>
        <w:ind w:left="720"/>
      </w:pPr>
      <w:r>
        <w:rPr>
          <w:rtl/>
          <w:cs/>
          <w:lang w:val="ar_AE" w:bidi="ar_AE"/>
        </w:rPr>
      </w:r>
      <w:r>
        <w:rPr>
          <w:rtl/>
          <w:cs/>
          <w:lang w:val="ar_AE" w:bidi="ar_AE"/>
        </w:rPr>
        <w:t>الأشخاص الذين يعلّمون أشياء تثبت يوم الدينونة</w:t>
      </w:r>
    </w:p>
    <w:p>
      <w:pPr>
        <w:pStyle w:val="ListBullet"/>
        <w:bidi/>
        <w:spacing w:line="240" w:lineRule="auto"/>
        <w:ind w:left="720"/>
      </w:pPr>
      <w:r>
        <w:rPr>
          <w:rtl/>
          <w:cs/>
          <w:lang w:val="ar_AE" w:bidi="ar_AE"/>
        </w:rPr>
      </w:r>
      <w:r>
        <w:rPr>
          <w:rtl/>
          <w:cs/>
          <w:lang w:val="ar_AE" w:bidi="ar_AE"/>
        </w:rPr>
        <w:t>الذين يعلمون أشياء سيدمّرها الله في يوم الدينونة</w:t>
      </w:r>
    </w:p>
    <w:p>
      <w:pPr>
        <w:pStyle w:val="ListBullet"/>
        <w:bidi/>
        <w:spacing w:line="240" w:lineRule="auto"/>
        <w:ind w:left="720"/>
      </w:pPr>
      <w:r>
        <w:rPr>
          <w:rtl/>
          <w:cs/>
          <w:lang w:val="ar_AE" w:bidi="ar_AE"/>
        </w:rPr>
      </w:r>
      <w:r>
        <w:rPr>
          <w:rtl/>
          <w:cs/>
          <w:lang w:val="ar_AE" w:bidi="ar_AE"/>
        </w:rPr>
        <w:t>الكنيسة، أو جماعة المؤمنين في كورنثوس</w:t>
      </w:r>
    </w:p>
    <w:p>
      <w:pPr>
        <w:pStyle w:val="ListBullet"/>
        <w:bidi/>
        <w:spacing w:line="240" w:lineRule="auto"/>
        <w:ind w:left="720"/>
      </w:pPr>
      <w:r>
        <w:rPr>
          <w:rtl/>
          <w:cs/>
          <w:lang w:val="ar_AE" w:bidi="ar_AE"/>
        </w:rPr>
      </w:r>
      <w:r>
        <w:rPr>
          <w:rtl/>
          <w:cs/>
          <w:lang w:val="ar_AE" w:bidi="ar_AE"/>
        </w:rPr>
        <w:t>والشخص الذي يدمر هيكل الله</w:t>
      </w:r>
    </w:p>
    <w:p>
      <w:pPr>
        <w:bidi/>
      </w:pPr>
      <w:r>
        <w:rPr>
          <w:rtl/>
          <w:cs/>
          <w:lang w:val="ar_AE" w:bidi="ar_AE"/>
        </w:rPr>
      </w:r>
      <w:r>
        <w:rPr>
          <w:rtl/>
          <w:cs/>
          <w:lang w:val="ar_AE" w:bidi="ar_AE"/>
        </w:rPr>
        <w:t xml:space="preserve">فكّروا، أولاً، في هذا الجزء من رسالة بولس كوحدة متكاملة. تذكّروا أن بولس كان يكتب هذه الرسالة إلى كنيسة كورنثوس، حيث كان المؤمنون يتجادلون وينقسمون حول المعلّمين المختلفين. في هذا المقطع سيُبيّن بولس أن المعلّمين الآخرين يمكنهم مساعدة أهل كورنثوس على الاستمرار في النمو الروحي فقط إذا كان التعليم يستند أيضًا على إنجيل يسوع المسيح. وإذا دمر أحد مجتمع الله من المؤمنين، فإن الله سيُدمر ذلك الشخص. </w:t>
      </w:r>
    </w:p>
    <w:p>
      <w:pPr>
        <w:bidi/>
      </w:pPr>
      <w:r>
        <w:rPr>
          <w:rtl/>
          <w:cs/>
          <w:lang w:val="ar_AE" w:bidi="ar_AE"/>
        </w:rPr>
      </w:r>
      <w:r>
        <w:rPr>
          <w:rtl/>
          <w:cs/>
          <w:lang w:val="ar_AE" w:bidi="ar_AE"/>
        </w:rPr>
        <w:t xml:space="preserve">في بداية المقطع، يقول بولس إن نعمة الله، أي عطيته، هي التي سمحت لبولس بوضع أساس الإنجيل في كورنثوس. فكان بولس مثل عامل يضع أساسًا لبناء ليجعله قويًا. وسيساعد كثيرون في البناء على هذا الأساس، ويقول بولس إن على كل شخص أن يبني بعناية. ربما كان بولس يفكر في قادة كنيسة كورنثوس على وجه التحديد. وسيُبيّن بولس حالاً أن الله يعطي جميع المسيحيين مسؤولية بناء الكنيسة روحيًا. </w:t>
      </w:r>
    </w:p>
    <w:p>
      <w:pPr>
        <w:bidi/>
      </w:pPr>
      <w:r>
        <w:rPr>
          <w:rtl/>
          <w:cs/>
          <w:lang w:val="ar_AE" w:bidi="ar_AE"/>
        </w:rPr>
      </w:r>
      <w:r>
        <w:rPr>
          <w:rtl/>
          <w:cs/>
          <w:lang w:val="ar_AE" w:bidi="ar_AE"/>
        </w:rPr>
        <w:t xml:space="preserve">ويذكِّر بولس أهل كورنثوس بأن أساس الكنيسة هو يسوع المسيح نفسه. عندما يدعو بولس المسيح الأساس، فإنه يستخدم صياغة خاصة من سفر إشعياء النبي في العهد القديم. وهناك، قال الله إنه سيضع أساسًا من الحجر. كان الله يتحدث عن المسيَّا أو المخلّص الموعود الذي سيُرسله، وهو المسيح. فيقول بولس إن الله قد وضع هذا الأساس بنفسه عن طريق إرساله بولس ليخبر أهل كورنثوس عن المسيح. وكل ما فعله بولس أو علّمه لأهل كورنثوس كان بسبب نعمة الله، أو لطفه، فقط. كما قال الله أيضًا في إشعياء إنه بدلًا من الاعتراف بالمخلّص، أو المسيح، حجر أساس، سيعثر الناس بسبب ذلك الحجر. وهذا تحذير لأهل كورنثوس أيضًا، ألا يعثروا باتِّباع التعليم الكاذب عن المسيح. </w:t>
      </w:r>
    </w:p>
    <w:p>
      <w:pPr>
        <w:bidi/>
      </w:pPr>
      <w:r>
        <w:rPr>
          <w:rtl/>
          <w:cs/>
          <w:lang w:val="ar_AE" w:bidi="ar_AE"/>
        </w:rPr>
      </w:r>
      <w:r>
        <w:rPr>
          <w:rtl/>
          <w:cs/>
          <w:lang w:val="ar_AE" w:bidi="ar_AE"/>
        </w:rPr>
        <w:t>توقّفوا هنا وناقشوا هذا السؤال معًا: احكوا قصة عن شخص يبني بيتًا. انتبهوا إلى الكلمات التي تستخدمونها لوصف الخطوة الأولى لوضع الأساس حتى يكون البيت قويًا. إن لزم الأمر، انظروا إلى ما ناقشناه في الخطوة الثانية عن كيفية بناء مبنى قوي في ثقافتكم. أوقفوا سماع هذا التسجيل الصوتي هنا.</w:t>
      </w:r>
    </w:p>
    <w:p>
      <w:pPr>
        <w:bidi/>
      </w:pPr>
      <w:r>
        <w:rPr>
          <w:rtl/>
          <w:cs/>
          <w:lang w:val="ar_AE" w:bidi="ar_AE"/>
        </w:rPr>
      </w:r>
      <w:r>
        <w:rPr>
          <w:rtl/>
          <w:cs/>
          <w:lang w:val="ar_AE" w:bidi="ar_AE"/>
        </w:rPr>
        <w:t xml:space="preserve">في الجزء الثاني من هذا المقطع، يتحدث بولس عن الطريقة التي سيعاقب بها الله الناس أو يكافئهم على الطريقة التي يبنون بها. وهنا لا يتحدث بولس عن القادة أو المعلمين في الكنيسة فقط. بل يتحدث عن جميع المؤمنين. ويقول بولس إن المواد التي يبنى بها الناس إما قوية مثل الذهب والفضة والأحجار الكريمة أو ضعيفة مثل الخشب والتبن والقش. ولا يحاول بولس أن يُبين كيف أن لتلك المواد قيم مختلفة. بل النقطة المهمة هي مدى ديمومة كل مادة في النار. وهذا أمر مهم؛ لأن بولس سيُبين أن المسيح سيمتحن ما بناه كل شخص عندما يعود ليدين العالم. يدعو بولس عودة المسيح بلقب "اليوم"، أو "يوم ربنا" في مقطع سابق. وفي اللغة الأصلية، تأتي فكرة "اليوم" من العهد القديم. وفي تلك المقاطع، يقول الأنبياء إن المسيح سيأتي ليخلّص المؤمنين وليُدمِّر الأرض. كما يقول أنبياء العهد القديم أيضًا إن المسيح سيدين عمل المؤمنين بالنار. ويقول بولس إنه إذا نجى ما يبنيه المؤمن من هذا الإختبار الناري، فإن الله سيكافئ الباني. كما يقول أيضًا إنه إذا أحرقت النار عمل ذلك المؤمن أو دمرته، فسيفقد ذلك الشخص مكافأته. ويختتم بولس هذا الجزء عن النار بنقطة مهمة. فيقول إن الله سيخلّص المؤمن الذي بنى على المسيح من النار. ويقول بولس إن هذا مثل شخص يهرب من نار، أو مثل شخص ينتشل شخصًا آخر من نار. </w:t>
      </w:r>
    </w:p>
    <w:p>
      <w:pPr>
        <w:bidi/>
      </w:pPr>
      <w:r>
        <w:rPr>
          <w:rtl/>
          <w:cs/>
          <w:lang w:val="ar_AE" w:bidi="ar_AE"/>
        </w:rPr>
      </w:r>
      <w:r>
        <w:rPr>
          <w:rtl/>
          <w:cs/>
          <w:lang w:val="ar_AE" w:bidi="ar_AE"/>
        </w:rPr>
        <w:t>توقّفوا هنا وناقشوا هذا السؤال معًا: اجمعوا بعض الأشياء المختلفة لتُنظروا إليها معًا. تحدّثوا عن الأشياء التي يمكن أن تنجو في النار وعن الأشياء التي ستحترق بسرعة. انتبهوا إلى الكلمات التي تستخدمونها لوصف ما تفعله النار بكل شيء من تلك الأشياء. أوقفوا سماع هذا التسجيل الصوتي هنا.</w:t>
      </w:r>
    </w:p>
    <w:p>
      <w:pPr>
        <w:bidi/>
      </w:pPr>
      <w:r>
        <w:rPr>
          <w:rtl/>
          <w:cs/>
          <w:lang w:val="ar_AE" w:bidi="ar_AE"/>
        </w:rPr>
      </w:r>
      <w:r>
        <w:rPr>
          <w:rtl/>
          <w:cs/>
          <w:lang w:val="ar_AE" w:bidi="ar_AE"/>
        </w:rPr>
        <w:t xml:space="preserve">ولا نعرف بالضبط ما يقصده بولس بالمكافأة. فربما كان يتحدث عن مدح الله لكل شخص على العمل الذي قام به. وأيا كان ما يقصد بولس، يمكننا التأكد من أن المؤمنين سيشعرون بحزن عظيم إذا دمر الله عملهم بالنار. </w:t>
      </w:r>
    </w:p>
    <w:p>
      <w:pPr>
        <w:bidi/>
      </w:pPr>
      <w:r>
        <w:rPr>
          <w:rtl/>
          <w:cs/>
          <w:lang w:val="ar_AE" w:bidi="ar_AE"/>
        </w:rPr>
      </w:r>
      <w:r>
        <w:rPr>
          <w:rtl/>
          <w:cs/>
          <w:lang w:val="ar_AE" w:bidi="ar_AE"/>
        </w:rPr>
        <w:t>توقّفوا هنا وناقشوا هذا السؤال معًا: احكوا قصة شخص احترق بيته أو احترقت ممتلكاته بالنار. وكيف كان رد فعل ذلك الشخص؟ انتبهوا إلى الطريقة التي تصفون بها حزن ذلك الشخص واحساسه بالفقد. أوقفوا سماع هذا التسجيل الصوتي هنا.</w:t>
      </w:r>
    </w:p>
    <w:p>
      <w:pPr>
        <w:bidi/>
      </w:pPr>
      <w:r>
        <w:rPr>
          <w:rtl/>
          <w:cs/>
          <w:lang w:val="ar_AE" w:bidi="ar_AE"/>
        </w:rPr>
      </w:r>
      <w:r>
        <w:rPr>
          <w:rtl/>
          <w:cs/>
          <w:lang w:val="ar_AE" w:bidi="ar_AE"/>
        </w:rPr>
        <w:t xml:space="preserve">في الجزء الثالث من المقطع، يطرح بولس سؤالًا لا يتوقع أن يجيب عليه أهل كورنثوس. إذ يسأل: "ألستم تعلمون أنكم أنتم هيكل الله الذي يسكن فيه روح الله؟" يريد بولس أن يُذكِّر أهل كورنثوس بشيء مهم يجب أن يعرفوه بالفعل. والكلمة التي يستخدمها بولس هنا للإشارة إلى الهيكل، تعني الجزء الداخلي من الهيكل، وهو المكان الخاص في الهيكل الذي يعيش فيه حضور الله. فالمؤمنون معًا، يشبهون هيكل الله؛ لأن روح الله القدوس يسكن وسطهم، أو فيهم. كان في مدينة كورنثوس العديد من الهياكل للآلهة المزيفة. ويؤكد بولس بقوة أن هناك إلهًا حقيقيًا واحدًا فقط. كما يؤكد بولس بقوة أنه لا يمكن أن يكون لله إلا هيكلاً واحدًا فقط في كورنثوس. وهيكل الله هو مجتمع المؤمنين ذاته. ولهذا السبب، فمن المهم جدًا أن يكون المؤمنون متحدين تحت الهدف نفسه بدلًا من الانقسام. </w:t>
      </w:r>
    </w:p>
    <w:p>
      <w:pPr>
        <w:bidi/>
      </w:pPr>
      <w:r>
        <w:rPr>
          <w:rtl/>
          <w:cs/>
          <w:lang w:val="ar_AE" w:bidi="ar_AE"/>
        </w:rPr>
      </w:r>
      <w:r>
        <w:rPr>
          <w:rtl/>
          <w:cs/>
          <w:lang w:val="ar_AE" w:bidi="ar_AE"/>
        </w:rPr>
        <w:t>توقّفوا هنا وناقشوا هذا السؤال معًا: صفوا وقتًا شبهتم فيه مجموعة كاملة من الناس بشيء مثل المبنى أو الحيوان. وانتبهوا إلى الطريقة التي شبهتم بها مجموعة الناس بهذا الشيء، و تحدثوا عن كيفية تشبيهكم مجموعة المؤمنين بهيكل الله. أوقفوا سماع هذا التسجيل الصوتي هنا.</w:t>
      </w:r>
    </w:p>
    <w:p>
      <w:pPr>
        <w:bidi/>
      </w:pPr>
      <w:r>
        <w:rPr>
          <w:rtl/>
          <w:cs/>
          <w:lang w:val="ar_AE" w:bidi="ar_AE"/>
        </w:rPr>
      </w:r>
      <w:r>
        <w:rPr>
          <w:rtl/>
          <w:cs/>
          <w:lang w:val="ar_AE" w:bidi="ar_AE"/>
        </w:rPr>
        <w:t xml:space="preserve">ويقول بولس إنه إذا دمر أحد هيكل الله، فإن الله سيدمِّره ذلك الشخص. عندما يقول بولس كلمة "الهيكل"، فإنه يقصد جماعة المؤمنين على وجه التحديد. ولا نعرف ما الذي قصده بولس عندما تحدَّث عن تدمير هيكل الله. وربما كان يقصد أن الناس سيتسببون في الانقسامات بسبب القيادة أو أشياء معينة يؤمن بها الناس. أو ربما كان بولس يحذر من تعاليم كاذبة تُضاف إلى رسالة الله أو تُنقص منها. ومهما كان قصده؛ فإنه يقول: عندما يعود المسيح، سيهلك الله أو يدمر الشخص الذي يدمر هيكل الله. </w:t>
      </w:r>
    </w:p>
    <w:p>
      <w:pPr>
        <w:bidi/>
      </w:pPr>
      <w:r>
        <w:rPr>
          <w:rtl/>
          <w:cs/>
          <w:lang w:val="ar_AE" w:bidi="ar_AE"/>
        </w:rPr>
      </w:r>
      <w:r>
        <w:rPr>
          <w:rtl/>
          <w:cs/>
          <w:lang w:val="ar_AE" w:bidi="ar_AE"/>
        </w:rPr>
        <w:t xml:space="preserve">وأخيرًا، يُذكِّر بولس كنيسة كورنثوس مرة أخرى أنها هيكل الله. وفي اللغة الأصلية يوضح بولس أن هذا الهيكل هو شيء واحد وليس أشياء كثيرة. ويوضح بولس أن المؤمنين الكثيرين معًا هم هيكل واحد. ويختم بولس هذا المقطع بقوله إن هذا الهيكل مُقَدَّس؛ لأنه المكان الذي يسكن فيه الله. </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وأثناء ذلك، قد ترغب في استخدام رسومات، أو أشياء، أو حتى أشخاص لتمثيل بولس، أو الله، أو يسوع المسيح، أو روح الله القدوس، أو الأشخاص الذين يعلمون بأشياء ستثبت في يوم الدينونة، أو الذين يعلمون بأشياء سيُدمِّرها الله في يوم الدينونة، أو الكنيسة، أو جماعة المؤمنين في كورنثوس، أو الشخص الذي يدمر هيكل الله. </w:t>
      </w:r>
    </w:p>
    <w:p>
      <w:pPr>
        <w:bidi/>
      </w:pPr>
      <w:r>
        <w:rPr>
          <w:rtl/>
          <w:cs/>
          <w:lang w:val="ar_AE" w:bidi="ar_AE"/>
        </w:rPr>
      </w:r>
      <w:r>
        <w:rPr>
          <w:rtl/>
          <w:cs/>
          <w:lang w:val="ar_AE" w:bidi="ar_AE"/>
        </w:rPr>
        <w:t xml:space="preserve">اختاروا أشخاصًا أو رسوماتًا أو أشياء لتمثل كل واحد من هذه الأشياء. بينما تبدأون في إعادة سرد هذه الآيات، تذكّروا أن بولس يستخدم هذه الأفكار المختلفة عن وضع الأساس وبناء المبنى لوصف كنيسة الله، أو مجتمع المؤمنين. يمكنكم أن تُبينوا بولس وهو يضع أساس المبنى، ثم يبنى أشخاص مختلفون عليه إما بمواد جيدة أو بمواد سيئة. يمكنكم أيضًا تصوير المسيح وهو يعود ليمتحن ذلك المبنى بالنار. قد ترغبون في إظهار الله وهو يُكافئ الناس على العمل الجيد الذي قاموا به، أو يُعاقبهم بإحراق عملهم. كما يمكنكم أيضًا أن تصوروا المؤمنين يجتمعون معًا كمجموعة واحدة لتمثل هيكل الله وروح الله القدوس في وسطهم. وأخيرًا، يمكنكم أن تُظهروا شخصًا يحاول تدمير الكنيسة أو جسد المؤمنين، لكن بعد ذلك يدمر الله ذلك الشخص.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كورنثوس الأولى 3: 10–17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روح الله القدوس</w:t>
      </w:r>
    </w:p>
    <w:p>
      <w:pPr>
        <w:pStyle w:val="ListBullet"/>
        <w:bidi/>
        <w:spacing w:line="240" w:lineRule="auto"/>
        <w:ind w:left="720"/>
      </w:pPr>
      <w:r>
        <w:rPr>
          <w:rtl/>
          <w:cs/>
          <w:lang w:val="ar_AE" w:bidi="ar_AE"/>
        </w:rPr>
      </w:r>
      <w:r>
        <w:rPr>
          <w:rtl/>
          <w:cs/>
          <w:lang w:val="ar_AE" w:bidi="ar_AE"/>
        </w:rPr>
        <w:t>الأشخاص الذين يُعلِّمون أشياء ستثبت يوم الدينونة</w:t>
      </w:r>
    </w:p>
    <w:p>
      <w:pPr>
        <w:pStyle w:val="ListBullet"/>
        <w:bidi/>
        <w:spacing w:line="240" w:lineRule="auto"/>
        <w:ind w:left="720"/>
      </w:pPr>
      <w:r>
        <w:rPr>
          <w:rtl/>
          <w:cs/>
          <w:lang w:val="ar_AE" w:bidi="ar_AE"/>
        </w:rPr>
      </w:r>
      <w:r>
        <w:rPr>
          <w:rtl/>
          <w:cs/>
          <w:lang w:val="ar_AE" w:bidi="ar_AE"/>
        </w:rPr>
        <w:t xml:space="preserve">الذين يعلمون أشياء سيدمّرها الله في يوم الدينونة </w:t>
      </w:r>
    </w:p>
    <w:p>
      <w:pPr>
        <w:pStyle w:val="ListBullet"/>
        <w:bidi/>
        <w:spacing w:line="240" w:lineRule="auto"/>
        <w:ind w:left="720"/>
      </w:pPr>
      <w:r>
        <w:rPr>
          <w:rtl/>
          <w:cs/>
          <w:lang w:val="ar_AE" w:bidi="ar_AE"/>
        </w:rPr>
      </w:r>
      <w:r>
        <w:rPr>
          <w:rtl/>
          <w:cs/>
          <w:lang w:val="ar_AE" w:bidi="ar_AE"/>
        </w:rPr>
        <w:t>الكنيسة، أو جماعة المؤمنين في كورنثوس</w:t>
      </w:r>
    </w:p>
    <w:p>
      <w:pPr>
        <w:pStyle w:val="ListBullet"/>
        <w:bidi/>
        <w:spacing w:line="240" w:lineRule="auto"/>
        <w:ind w:left="720"/>
      </w:pPr>
      <w:r>
        <w:rPr>
          <w:rtl/>
          <w:cs/>
          <w:lang w:val="ar_AE" w:bidi="ar_AE"/>
        </w:rPr>
      </w:r>
      <w:r>
        <w:rPr>
          <w:rtl/>
          <w:cs/>
          <w:lang w:val="ar_AE" w:bidi="ar_AE"/>
        </w:rPr>
        <w:t>والشخص الذي يدمر هيكل الله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ويقول بولس: "لقد سمح الله لي أن أضع الأساس، لأنه كان لطيفًا بما يكفي ليعطيني القدرة على فعل هذا. والآن يبني أناس آخرون فوق ذلك الأساس، لكن يجب على الناس أن يبنوا بعناية؛ لأن يسوع المسيح هو الأساس!"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المسيح: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"بنى بعض العمّال على هذا الأساس بمواد تدوم طويلًا مثل الذهب، أو الفضة، أو الأحجار الكريمة. بينما يبنى آخرون بمواد غير متينة، مثل الخشب، أو العشب المجفف، أو القش. لكن عندما يعود المسيح للدينونة، سيرى الجميع أي عمل سيثبت في النار. فإذا ثبت عمل الشخص، سيكافئه الله. وإن احترق عمله، فإن الله سيخلّص الشخص، لكنه سيفقد مكافأته".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الذين يثبت عملهمفي من النار: "ماذا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الذين لا ينجو عملهم من النار: "ماذا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"ألستم تعلمون أنكم مثل هيكل الله أو بيته الخاص، وأن روح الله يسكن فيكم؟ إذا دمر شخص ما هيكل الله، فإن الله سيدمّر ذلك الشخص. فهيكل الله مُقَدَّس، وأنتم هيكل الله". </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الكنيسة أو مجتمع المؤمنين: "بماذا تشعر أو فيم تفكر؟"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3: 10–17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بداية المقطع يقول بولس إنه </w:t>
      </w:r>
      <w:r>
        <w:rPr>
          <w:b/>
          <w:rtl/>
          <w:cs/>
          <w:lang w:val="ar_AE" w:bidi="ar_AE"/>
        </w:rPr>
        <w:t>بنعمة</w:t>
      </w:r>
      <w:r>
        <w:rPr>
          <w:rtl/>
          <w:cs/>
          <w:lang w:val="ar_AE" w:bidi="ar_AE"/>
        </w:rPr>
        <w:t xml:space="preserve"> الله وضع </w:t>
      </w:r>
      <w:r>
        <w:rPr>
          <w:b/>
          <w:rtl/>
          <w:cs/>
          <w:lang w:val="ar_AE" w:bidi="ar_AE"/>
        </w:rPr>
        <w:t>أساسًا</w:t>
      </w:r>
      <w:r>
        <w:rPr>
          <w:rtl/>
          <w:cs/>
          <w:lang w:val="ar_AE" w:bidi="ar_AE"/>
        </w:rPr>
        <w:t xml:space="preserve"> مثل بنَاء </w:t>
      </w:r>
      <w:r>
        <w:rPr>
          <w:b/>
          <w:rtl/>
          <w:cs/>
          <w:lang w:val="ar_AE" w:bidi="ar_AE"/>
        </w:rPr>
        <w:t>حكيم</w:t>
      </w:r>
      <w:r>
        <w:rPr>
          <w:rtl/>
          <w:cs/>
          <w:lang w:val="ar_AE" w:bidi="ar_AE"/>
        </w:rPr>
        <w:t xml:space="preserve">. والنعمة تعني أن يُفعل شيئًا صالحًا لشخص ما، أو أن يُعطى شيئًا صالحًا لا يستحقه. وفي هذه الحالة، قد تشير النعمة أيضًا إلى عطية مميزة أو قدرة خاصة أعطاها الله لبولس؛ لأنه كان لطفيًا مع بولس. عندما يضع الناس الأساس، يضعون الجزء الأول من المبنى في الأرض، مما سيدعم بقية المبنى. والبناؤون الحكماء يعرفون كيف يبنون المبنى بالطريقة الصحيحة حتى يبقى قويًا لفترة طويلة. استخدموا الكلمة أو العبارة نفسها التي استخدمتموها في المقاطع السابقة لترجمة كلمة حكيم والنعمة. ولمزيد من المعلومات عن </w:t>
      </w:r>
      <w:r>
        <w:rPr>
          <w:rtl/>
          <w:cs/>
          <w:lang w:val="ar_AE" w:bidi="ar_AE"/>
        </w:rPr>
        <w:t>الحكمة</w:t>
      </w:r>
      <w:r>
        <w:rPr>
          <w:rtl/>
          <w:cs/>
          <w:lang w:val="ar_AE" w:bidi="ar_AE"/>
        </w:rPr>
        <w:t xml:space="preserve"> و</w:t>
      </w:r>
      <w:r>
        <w:rPr>
          <w:rtl/>
          <w:cs/>
          <w:lang w:val="ar_AE" w:bidi="ar_AE"/>
        </w:rPr>
        <w:t>النعمة</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وضع الأساس</w:t>
      </w:r>
      <w:r>
        <w:rPr>
          <w:rtl/>
          <w:cs/>
          <w:lang w:val="ar_AE" w:bidi="ar_AE"/>
        </w:rPr>
        <w:t>. إذا كنتم قد ترجمتم هذه العبارة بالفعل في سِفر آخر من الكتاب المقدس،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مؤمنين آخرين يبنون البناء الآن فوق الأساس، الذي هو يسوع </w:t>
      </w:r>
      <w:r>
        <w:rPr>
          <w:b/>
          <w:rtl/>
          <w:cs/>
          <w:lang w:val="ar_AE" w:bidi="ar_AE"/>
        </w:rPr>
        <w:t>المسيح</w:t>
      </w:r>
      <w:r>
        <w:rPr>
          <w:rtl/>
          <w:cs/>
          <w:lang w:val="ar_AE" w:bidi="ar_AE"/>
        </w:rPr>
        <w:t xml:space="preserve">. استخدموا الكلمة ذاتها التي استخدمتموها في المقاطع السابقة للإشارة إلى المسيح، وتذكّروا أن كلمة </w:t>
      </w:r>
      <w:r>
        <w:rPr>
          <w:rtl/>
          <w:cs/>
          <w:lang w:val="ar_AE" w:bidi="ar_AE"/>
        </w:rPr>
        <w:t>المسيح</w:t>
      </w:r>
      <w:r>
        <w:rPr>
          <w:rtl/>
          <w:cs/>
          <w:lang w:val="ar_AE" w:bidi="ar_AE"/>
        </w:rPr>
        <w:t xml:space="preserve"> موجودة في قاموس الكلمات الرئيسية. </w:t>
      </w:r>
    </w:p>
    <w:p>
      <w:pPr>
        <w:bidi/>
      </w:pPr>
      <w:r>
        <w:rPr>
          <w:rtl/>
          <w:cs/>
          <w:lang w:val="ar_AE" w:bidi="ar_AE"/>
        </w:rPr>
      </w:r>
      <w:r>
        <w:rPr>
          <w:rtl/>
          <w:cs/>
          <w:lang w:val="ar_AE" w:bidi="ar_AE"/>
        </w:rPr>
        <w:t xml:space="preserve">ويقول بولس إن بعض الناس يبنون بمواد تدوم طويلًا مثل الذهب، أو الفضة، أو الأحجار الكريمة. بينما يبني الآخرون بمواد لا تدوم، مثل الخشب، أو القش، أو التبن. </w:t>
      </w:r>
      <w:r>
        <w:rPr>
          <w:b/>
          <w:rtl/>
          <w:cs/>
          <w:lang w:val="ar_AE" w:bidi="ar_AE"/>
        </w:rPr>
        <w:t>والذهب</w:t>
      </w:r>
      <w:r>
        <w:rPr>
          <w:rtl/>
          <w:cs/>
          <w:lang w:val="ar_AE" w:bidi="ar_AE"/>
        </w:rPr>
        <w:t xml:space="preserve"> و</w:t>
      </w:r>
      <w:r>
        <w:rPr>
          <w:b/>
          <w:rtl/>
          <w:cs/>
          <w:lang w:val="ar_AE" w:bidi="ar_AE"/>
        </w:rPr>
        <w:t>الفضة</w:t>
      </w:r>
      <w:r>
        <w:rPr>
          <w:rtl/>
          <w:cs/>
          <w:lang w:val="ar_AE" w:bidi="ar_AE"/>
        </w:rPr>
        <w:t xml:space="preserve"> معدنان ثمينان، أو مكلفان، لا يصدآن مثل الحديد. و</w:t>
      </w:r>
      <w:r>
        <w:rPr>
          <w:b/>
          <w:rtl/>
          <w:cs/>
          <w:lang w:val="ar_AE" w:bidi="ar_AE"/>
        </w:rPr>
        <w:t>الأحجار الكريمة</w:t>
      </w:r>
      <w:r>
        <w:rPr>
          <w:rtl/>
          <w:cs/>
          <w:lang w:val="ar_AE" w:bidi="ar_AE"/>
        </w:rPr>
        <w:t xml:space="preserve"> أحجار جميلة، وقوية أيضًا، لذلك تدوم لفترة طويلة. وفي العهد القديم كان الذهب، والفضة، والأحجار الكريمة مواد مهمة يستخدمها بنو إسرائيل لبناء الهيكل. </w:t>
      </w:r>
      <w:r>
        <w:rPr>
          <w:b/>
          <w:rtl/>
          <w:cs/>
          <w:lang w:val="ar_AE" w:bidi="ar_AE"/>
        </w:rPr>
        <w:t>والخشب</w:t>
      </w:r>
      <w:r>
        <w:rPr>
          <w:rtl/>
          <w:cs/>
          <w:lang w:val="ar_AE" w:bidi="ar_AE"/>
        </w:rPr>
        <w:t xml:space="preserve">، </w:t>
      </w:r>
      <w:r>
        <w:rPr>
          <w:b/>
          <w:rtl/>
          <w:cs/>
          <w:lang w:val="ar_AE" w:bidi="ar_AE"/>
        </w:rPr>
        <w:t>والتبن</w:t>
      </w:r>
      <w:r>
        <w:rPr>
          <w:rtl/>
          <w:cs/>
          <w:lang w:val="ar_AE" w:bidi="ar_AE"/>
        </w:rPr>
        <w:t>،</w:t>
      </w:r>
      <w:r>
        <w:rPr>
          <w:b/>
          <w:rtl/>
          <w:cs/>
          <w:lang w:val="ar_AE" w:bidi="ar_AE"/>
        </w:rPr>
        <w:t>والقش</w:t>
      </w:r>
      <w:r>
        <w:rPr>
          <w:rtl/>
          <w:cs/>
          <w:lang w:val="ar_AE" w:bidi="ar_AE"/>
        </w:rPr>
        <w:t xml:space="preserve"> جميعها مواد يحصل عليها الناس من الأشجار أو النباتات. والتبن هو عشب مجفف، والقش سيقان مجففة من الحبوب. ويمكن للناس استخدام هذه المواد لصنع الأشياء، بما في ذلك بناء مبنى مثل البيوت. إلا أن هذه المواد لا تدوم طويلًا مثل المعدن والحجر، ويمكن للنار أن تدمرها بسهولة.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الذهب</w:t>
      </w:r>
      <w:r>
        <w:rPr>
          <w:rtl/>
          <w:cs/>
          <w:lang w:val="ar_AE" w:bidi="ar_AE"/>
        </w:rPr>
        <w:t xml:space="preserve"> و</w:t>
      </w:r>
      <w:r>
        <w:rPr>
          <w:b/>
          <w:rtl/>
          <w:cs/>
          <w:lang w:val="ar_AE" w:bidi="ar_AE"/>
        </w:rPr>
        <w:t>الفضة</w:t>
      </w:r>
      <w:r>
        <w:rPr>
          <w:rtl/>
          <w:cs/>
          <w:lang w:val="ar_AE" w:bidi="ar_AE"/>
        </w:rPr>
        <w:t xml:space="preserve"> و</w:t>
      </w:r>
      <w:r>
        <w:rPr>
          <w:b/>
          <w:rtl/>
          <w:cs/>
          <w:lang w:val="ar_AE" w:bidi="ar_AE"/>
        </w:rPr>
        <w:t>الأحجار الكريمة</w:t>
      </w:r>
      <w:r>
        <w:rPr>
          <w:rtl/>
          <w:cs/>
          <w:lang w:val="ar_AE" w:bidi="ar_AE"/>
        </w:rPr>
        <w:t xml:space="preserve"> و</w:t>
      </w:r>
      <w:r>
        <w:rPr>
          <w:b/>
          <w:rtl/>
          <w:cs/>
          <w:lang w:val="ar_AE" w:bidi="ar_AE"/>
        </w:rPr>
        <w:t>الخشب</w:t>
      </w:r>
      <w:r>
        <w:rPr>
          <w:rtl/>
          <w:cs/>
          <w:lang w:val="ar_AE" w:bidi="ar_AE"/>
        </w:rPr>
        <w:t xml:space="preserve"> و</w:t>
      </w:r>
      <w:r>
        <w:rPr>
          <w:b/>
          <w:rtl/>
          <w:cs/>
          <w:lang w:val="ar_AE" w:bidi="ar_AE"/>
        </w:rPr>
        <w:t>القش</w:t>
      </w:r>
      <w:r>
        <w:rPr>
          <w:rtl/>
          <w:cs/>
          <w:lang w:val="ar_AE" w:bidi="ar_AE"/>
        </w:rPr>
        <w:t xml:space="preserve"> و</w:t>
      </w:r>
      <w:r>
        <w:rPr>
          <w:b/>
          <w:rtl/>
          <w:cs/>
          <w:lang w:val="ar_AE" w:bidi="ar_AE"/>
        </w:rPr>
        <w:t>التبن</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 الله </w:t>
      </w:r>
      <w:r>
        <w:rPr>
          <w:b/>
          <w:rtl/>
          <w:cs/>
          <w:lang w:val="ar_AE" w:bidi="ar_AE"/>
        </w:rPr>
        <w:t>سيُعلن</w:t>
      </w:r>
      <w:r>
        <w:rPr>
          <w:rtl/>
          <w:cs/>
          <w:lang w:val="ar_AE" w:bidi="ar_AE"/>
        </w:rPr>
        <w:t xml:space="preserve"> جودة نوعية عمل كل شخص بالنار، في </w:t>
      </w:r>
      <w:r>
        <w:rPr>
          <w:b/>
          <w:rtl/>
          <w:cs/>
          <w:lang w:val="ar_AE" w:bidi="ar_AE"/>
        </w:rPr>
        <w:t>اليوم</w:t>
      </w:r>
      <w:r>
        <w:rPr>
          <w:rtl/>
          <w:cs/>
          <w:lang w:val="ar_AE" w:bidi="ar_AE"/>
        </w:rPr>
        <w:t xml:space="preserve"> الذي يعود فيه المسيح ليحكم على عملهم. وكلمة "يُعلن" تعني إظهار ما كان سرًا أو ما كان مخفيًا للجميع. لذلك فإن تعبير الإعلان بالنار يعني استخدام النار لجعل الناس يرون ما لم يتمكنوا من رؤيته من قبل. ويستخدم بولس كلمة "اليوم" للإشارة إلى الوقت المستقبلي الذي يعود فيه المسيح إلى الأرض ليدين الناس. وسيمتحن المسيح الطريقة التي عمل بها المؤمنون 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يُعلن بالنار</w:t>
      </w:r>
      <w:r>
        <w:rPr>
          <w:rtl/>
          <w:cs/>
          <w:lang w:val="ar_AE" w:bidi="ar_AE"/>
        </w:rPr>
        <w:t>، و</w:t>
      </w:r>
      <w:r>
        <w:rPr>
          <w:b/>
          <w:rtl/>
          <w:cs/>
          <w:lang w:val="ar_AE" w:bidi="ar_AE"/>
        </w:rPr>
        <w:t>اليوم</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إنه إذا نجا عمل الشخص، فإنه </w:t>
      </w:r>
      <w:r>
        <w:rPr>
          <w:b/>
          <w:rtl/>
          <w:cs/>
          <w:lang w:val="ar_AE" w:bidi="ar_AE"/>
        </w:rPr>
        <w:t>سيحصل على مكافأة</w:t>
      </w:r>
      <w:r>
        <w:rPr>
          <w:rtl/>
          <w:cs/>
          <w:lang w:val="ar_AE" w:bidi="ar_AE"/>
        </w:rPr>
        <w:t xml:space="preserve">. لكن إذا احترق عمله فإنه </w:t>
      </w:r>
      <w:r>
        <w:rPr>
          <w:b/>
          <w:rtl/>
          <w:cs/>
          <w:lang w:val="ar_AE" w:bidi="ar_AE"/>
        </w:rPr>
        <w:t>سيتكبد الخسارة</w:t>
      </w:r>
      <w:r>
        <w:rPr>
          <w:rtl/>
          <w:cs/>
          <w:lang w:val="ar_AE" w:bidi="ar_AE"/>
        </w:rPr>
        <w:t xml:space="preserve">. والحصول على المكافأة تعني أن شخصًا ما يعطيك شيئًا جيدًا بسبب شيء صالح فعلته. وتكبد الخسارة يعني أن شيئًا صالحًا يؤخذ منك.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الحصول على المكافأة</w:t>
      </w:r>
      <w:r>
        <w:rPr>
          <w:rtl/>
          <w:cs/>
          <w:lang w:val="ar_AE" w:bidi="ar_AE"/>
        </w:rPr>
        <w:t xml:space="preserve"> و</w:t>
      </w:r>
      <w:r>
        <w:rPr>
          <w:b/>
          <w:rtl/>
          <w:cs/>
          <w:lang w:val="ar_AE" w:bidi="ar_AE"/>
        </w:rPr>
        <w:t>تكبد الخسارة</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و</w:t>
      </w:r>
      <w:r>
        <w:rPr>
          <w:b/>
          <w:rtl/>
          <w:cs/>
          <w:lang w:val="ar_AE" w:bidi="ar_AE"/>
        </w:rPr>
        <w:t>سيخلّص</w:t>
      </w:r>
      <w:r>
        <w:rPr>
          <w:rtl/>
          <w:cs/>
          <w:lang w:val="ar_AE" w:bidi="ar_AE"/>
        </w:rPr>
        <w:t xml:space="preserve"> الله الشخص الذي يكابد الخسارة في النار. فيمر الشخص عبر النار ويهرب. استخدموا الكلمة ذاتها التي استخدمتموها في المقاطع السابقة لترجمة كلمة "يخلص"، وانظر</w:t>
      </w:r>
      <w:r>
        <w:rPr>
          <w:rtl/>
          <w:cs/>
          <w:lang w:val="ar_AE" w:bidi="ar_AE"/>
        </w:rPr>
        <w:t>الخلاص</w:t>
      </w:r>
      <w:r>
        <w:rPr>
          <w:rtl/>
          <w:cs/>
          <w:lang w:val="ar_AE" w:bidi="ar_AE"/>
        </w:rPr>
        <w:t xml:space="preserve"> في قاموس الكلمات الرئيسية لمزيد من المعلومات إذا لزم الأمر. </w:t>
      </w:r>
    </w:p>
    <w:p>
      <w:pPr>
        <w:bidi/>
      </w:pPr>
      <w:r>
        <w:rPr>
          <w:rtl/>
          <w:cs/>
          <w:lang w:val="ar_AE" w:bidi="ar_AE"/>
        </w:rPr>
      </w:r>
      <w:r>
        <w:rPr>
          <w:rtl/>
          <w:cs/>
          <w:lang w:val="ar_AE" w:bidi="ar_AE"/>
        </w:rPr>
        <w:t xml:space="preserve">ويقول بولس إن المؤمنين في الكنيسة هم هيكل الله. </w:t>
      </w:r>
      <w:r>
        <w:rPr>
          <w:b/>
          <w:rtl/>
          <w:cs/>
          <w:lang w:val="ar_AE" w:bidi="ar_AE"/>
        </w:rPr>
        <w:t>الهيكل</w:t>
      </w:r>
      <w:r>
        <w:rPr>
          <w:rtl/>
          <w:cs/>
          <w:lang w:val="ar_AE" w:bidi="ar_AE"/>
        </w:rPr>
        <w:t xml:space="preserve"> هو مكان حيث يعبد الناس الله. وكان الهيكل مبنًا ماديًا حيث عبد الناس الله، وحيث سكن حضور الله. لكن في هذه الرسالة، علّم بولس أن المؤمنين هم هيكل الله؛ لأن </w:t>
      </w:r>
      <w:r>
        <w:rPr>
          <w:b/>
          <w:rtl/>
          <w:cs/>
          <w:lang w:val="ar_AE" w:bidi="ar_AE"/>
        </w:rPr>
        <w:t>روح الله</w:t>
      </w:r>
      <w:r>
        <w:rPr>
          <w:rtl/>
          <w:cs/>
          <w:lang w:val="ar_AE" w:bidi="ar_AE"/>
        </w:rPr>
        <w:t xml:space="preserve"> يسكن فيهم. استخدموا الكلمة ذاتها التي استخدمتموها في المقاطع السابقة للإشارة إلى روح الله، وانظروا كلمة </w:t>
      </w:r>
      <w:r>
        <w:rPr>
          <w:rtl/>
          <w:cs/>
          <w:lang w:val="ar_AE" w:bidi="ar_AE"/>
        </w:rPr>
        <w:t>الروح القدوس</w:t>
      </w:r>
      <w:r>
        <w:rPr>
          <w:rtl/>
          <w:cs/>
          <w:lang w:val="ar_AE" w:bidi="ar_AE"/>
        </w:rPr>
        <w:t xml:space="preserve"> في قاموس الكلمات الرئيسية لمزيد من المعلومات.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الهيكل</w:t>
      </w:r>
      <w:r>
        <w:rPr>
          <w:rtl/>
          <w:cs/>
          <w:lang w:val="ar_AE" w:bidi="ar_AE"/>
        </w:rPr>
        <w:t xml:space="preserve">. لمزيدٍ من المعلومات، ابحثوا في قاموس الكلمات الرئيسية عن كلمة </w:t>
      </w:r>
      <w:r>
        <w:rPr>
          <w:rtl/>
          <w:cs/>
          <w:lang w:val="ar_AE" w:bidi="ar_AE"/>
        </w:rPr>
        <w:t>هيكل</w:t>
      </w:r>
      <w:r>
        <w:rPr>
          <w:rtl/>
          <w:cs/>
          <w:lang w:val="ar_AE" w:bidi="ar_AE"/>
        </w:rPr>
        <w:t>.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ويقول بولس إنه إن أفسد أي شخص هذا الهيكل، أو جماعة المؤمنين، فإن الله سيدمِّر هذا الشخص أو يعاقبه؛ لأن هيكل الله </w:t>
      </w:r>
      <w:r>
        <w:rPr>
          <w:b/>
          <w:rtl/>
          <w:cs/>
          <w:lang w:val="ar_AE" w:bidi="ar_AE"/>
        </w:rPr>
        <w:t>مُقَدَّس</w:t>
      </w:r>
      <w:r>
        <w:rPr>
          <w:rtl/>
          <w:cs/>
          <w:lang w:val="ar_AE" w:bidi="ar_AE"/>
        </w:rPr>
        <w:t xml:space="preserve">. وكلمة "مُقَدَّس" تعني أن تكون صالحًا تمامًا، ونقايًا بالكامل، وقديرًا وممجدًا. استخدموا الكلمة ذاتها التي استخدمتموها في المقاطع السابقة للإشارة إلى كلمة مقدس، وارجعوا لكلمة </w:t>
      </w:r>
      <w:r>
        <w:rPr>
          <w:rtl/>
          <w:cs/>
          <w:lang w:val="ar_AE" w:bidi="ar_AE"/>
        </w:rPr>
        <w:t>مُقَدَّس</w:t>
      </w:r>
      <w:r>
        <w:rPr>
          <w:rtl/>
          <w:cs/>
          <w:lang w:val="ar_AE" w:bidi="ar_AE"/>
        </w:rPr>
        <w:t>،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3:18–23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كورنثوس الأولى 3: 18–23 واحفظوا هذا المقطع في قلوبكم. </w:t>
      </w:r>
    </w:p>
    <w:p>
      <w:pPr>
        <w:bidi/>
      </w:pPr>
      <w:r>
        <w:rPr>
          <w:rtl/>
          <w:cs/>
          <w:lang w:val="ar_AE" w:bidi="ar_AE"/>
        </w:rPr>
      </w:r>
      <w:r>
        <w:rPr>
          <w:rtl/>
          <w:cs/>
          <w:lang w:val="ar_AE" w:bidi="ar_AE"/>
        </w:rPr>
        <w:t xml:space="preserve">استمعوا إلى النسخة الصوتية من كورنثوس الأولى 3: 18–23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أن عن الروح القدس، أو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كورنثوس الأولى 3: 18–23 من الترجمة الأسهل للفهم. </w:t>
      </w:r>
    </w:p>
    <w:p>
      <w:pPr>
        <w:bidi/>
      </w:pPr>
      <w:r>
        <w:rPr>
          <w:rtl/>
          <w:cs/>
          <w:lang w:val="ar_AE" w:bidi="ar_AE"/>
        </w:rPr>
      </w:r>
      <w:r>
        <w:rPr>
          <w:rtl/>
          <w:cs/>
          <w:lang w:val="ar_AE" w:bidi="ar_AE"/>
        </w:rPr>
        <w:t xml:space="preserve">يواصل بولس كتابة رسالته إلى الكنيسة في كورنثوس. في الجزء السابق من رسالته ذكَّر بولس أهل كورنثوس بأن يسوع المسيح هو أساس الكنيسة. ويجب على المؤمنين أن يبنوا على ذلك الأساس مستخدمين المواد الصحيحة؛ لأن المسيح سيدين عمل كل شخص في يوم ما. الكنيسة، أو مجتمع المؤمنين، هي هيكل الله، والله سيُدمر كل من يدمر هيكله. </w:t>
      </w:r>
    </w:p>
    <w:p>
      <w:pPr>
        <w:bidi/>
      </w:pPr>
      <w:r>
        <w:rPr>
          <w:rtl/>
          <w:cs/>
          <w:lang w:val="ar_AE" w:bidi="ar_AE"/>
        </w:rPr>
      </w:r>
      <w:r>
        <w:rPr>
          <w:rtl/>
          <w:cs/>
          <w:lang w:val="ar_AE" w:bidi="ar_AE"/>
        </w:rPr>
        <w:t xml:space="preserve">في هذا الجزء من رسالته سيتحدث بولس مرة أخرى، ويختتم الفكرة التي ناقشها في جزء سابق من رسالته. سيقول بولس إن الحكمة الإنسانية هي حماقة بالنسبة لله. ويجب ألا يتباهى المؤمنون بقادة البشر، أو يتصرفون وكأنهم ينتمون إلى هؤلاء القادة. بل يجب أن يفهموا أن كل شيء ينتمي إلى المؤمنين بصفتهم كنيسة واحدة. والكنيسة تنتمي للمسيح. والمسيح ينتمي إلى الله. </w:t>
      </w:r>
    </w:p>
    <w:p>
      <w:pPr>
        <w:bidi/>
      </w:pPr>
      <w:r>
        <w:rPr>
          <w:rtl/>
          <w:cs/>
          <w:lang w:val="ar_AE" w:bidi="ar_AE"/>
        </w:rPr>
      </w:r>
      <w:r>
        <w:rPr>
          <w:rtl/>
          <w:cs/>
          <w:lang w:val="ar_AE" w:bidi="ar_AE"/>
        </w:rPr>
        <w:t xml:space="preserve">ويبدأ بولس بإخبار أهل كورنثوس ألا يخدعوا أنفسهم. وكل شخص يظن أنه حكيمًا، بسبب ما يسميه العالم حكمة، يجب أن يصبح مثل الشخص الجاهل أولًا ليصبح حكيمًا حقًا. قد تتذكرون أن بولس قال شيئًا مشابهًا في جزء سابق من رسالته. وهناك قال بولس إن حماقة الله أحكم من حكمة الإنسان. وبتكرار هذه الفكرة بطريقة مختلفة، يزيد بولس نقطته قوة. وأيًا كان ما يسميه الناس في العالم حكمة، يسميه الله حماقة. وما يسميه الله حكمة، يسميه الناس في العالم حماقة. لذلك يجب على المؤمنين أن يعيشوا إما بحكمة الله أو بحكمة العالم. ولا يمكن للمؤمنين اتباع الله وفكر الناس في العالم معًا. </w:t>
      </w:r>
    </w:p>
    <w:p>
      <w:pPr>
        <w:bidi/>
      </w:pPr>
      <w:r>
        <w:rPr>
          <w:rtl/>
          <w:cs/>
          <w:lang w:val="ar_AE" w:bidi="ar_AE"/>
        </w:rPr>
      </w:r>
      <w:r>
        <w:rPr>
          <w:rtl/>
          <w:cs/>
          <w:lang w:val="ar_AE" w:bidi="ar_AE"/>
        </w:rPr>
        <w:t>توقّفوا هنا وناقشوا هذا السؤال معًا: احكوا قصة شخص حاول أن يكون صديقًا لمجموعتين مختلفتين من الناس كانوا أعداء بعضهم البعض. كيف حاول ذلك الشخص إرضاء كلتا المجموعتَين من الناس؟ ماذا حدث عندما فعل ذلك؟ أوقفوا سماع هذا التسجيل الصوتي هنا.</w:t>
      </w:r>
    </w:p>
    <w:p>
      <w:pPr>
        <w:bidi/>
      </w:pPr>
      <w:r>
        <w:rPr>
          <w:rtl/>
          <w:cs/>
          <w:lang w:val="ar_AE" w:bidi="ar_AE"/>
        </w:rPr>
      </w:r>
      <w:r>
        <w:rPr>
          <w:rtl/>
          <w:cs/>
          <w:lang w:val="ar_AE" w:bidi="ar_AE"/>
        </w:rPr>
        <w:t xml:space="preserve">ويقتبس بولس الآن كلمات من جزأين آخرين من الكتاب المقدس، ويقولها. في البداية، يقتبس بولس من سفر أيوب عندما يقول: "إنه يُوقع بالحكيم في حكمته". وتذكرون أن سِفر أيوب كان عن رجل اسمه أيوب تكبد خسارة فادحة ومشقات شديدة. لم يفهم أيوب لماذا سمح الله لهذه الأمور الرهيبة أن تحدث له. مع أن أيوب قال إنه لم يفعل خطأ، إلا أن أصدقاؤه ظنوا أنه يكذب، وأنه لابد وأن الله يعاقبه. لذلك في هذا الاقتباس، يقول أحد أصدقاء أيوب إن الله أحكم من الناس. لا يستطيع أيوب أن يخدع الله، أو يكون أذكى منه. وبقول هذا الاقتباس، يُذكِّر بولس أهل كورنثوس بأن الله أحكم من الناس. كما يذكِّر بولس أهل كورنثوس بأنه لا يمكن للبشر أن يكونوا أذكى من الله. </w:t>
      </w:r>
    </w:p>
    <w:p>
      <w:pPr>
        <w:bidi/>
      </w:pPr>
      <w:r>
        <w:rPr>
          <w:rtl/>
          <w:cs/>
          <w:lang w:val="ar_AE" w:bidi="ar_AE"/>
        </w:rPr>
      </w:r>
      <w:r>
        <w:rPr>
          <w:rtl/>
          <w:cs/>
          <w:lang w:val="ar_AE" w:bidi="ar_AE"/>
        </w:rPr>
        <w:t>توقّفوا هنا وناقشوا هذا السؤال معًا: احكوا قصة مجموعة من الناس قاموا بنشاط بشكل جيد. احكوا كيف قام شخص ما بهذا النشاط بطريقة مختلفة عن الآخرين، لأنه ظن أنه أكثر ذكاءً، لكنه في الواقع لم يكن أكثر ذكاءً. ماذا حدث لذلك الشخص؟ أوقفوا سماع هذا التسجيل الصوتي هنا.</w:t>
      </w:r>
    </w:p>
    <w:p>
      <w:pPr>
        <w:bidi/>
      </w:pPr>
      <w:r>
        <w:rPr>
          <w:rtl/>
          <w:cs/>
          <w:lang w:val="ar_AE" w:bidi="ar_AE"/>
        </w:rPr>
      </w:r>
      <w:r>
        <w:rPr>
          <w:rtl/>
          <w:cs/>
          <w:lang w:val="ar_AE" w:bidi="ar_AE"/>
        </w:rPr>
        <w:t xml:space="preserve">ثم يقتبس بولس من سفر المزامير فيقول: "الرب يعلم أن أفكار الحكماء باطلة". وهذا يعني أن الله يعلم أن الخطط والأفكار التي يدعها الناس -الذين من العالم- حكيمة هي في الواقع عديمة القيمة ولن تفيد أحدًا. ولكن خطة الله من خلال المسيح هي الحكمة الحقيقية الوحيدة. وخطة الله هي الخطة الوحيدة التي ستدوم إلى الأبد. </w:t>
      </w:r>
    </w:p>
    <w:p>
      <w:pPr>
        <w:bidi/>
      </w:pPr>
      <w:r>
        <w:rPr>
          <w:rtl/>
          <w:cs/>
          <w:lang w:val="ar_AE" w:bidi="ar_AE"/>
        </w:rPr>
      </w:r>
      <w:r>
        <w:rPr>
          <w:rtl/>
          <w:cs/>
          <w:lang w:val="ar_AE" w:bidi="ar_AE"/>
        </w:rPr>
        <w:t>توقّفوا هنا وناقشوا هذا السؤال معًا: احكوا قصة عن وقت جاء فيه شخص غير مهم أو شخص مفاجئ بخطة جيدة لحل مشكلة كبيرة. كيف كان رد فعل الآخرون عندما نجحت فكرة ذلك الشخص؟ أوقفوا سماع هذا التسجيل الصوتي هنا.</w:t>
      </w:r>
    </w:p>
    <w:p>
      <w:pPr>
        <w:bidi/>
      </w:pPr>
      <w:r>
        <w:rPr>
          <w:rtl/>
          <w:cs/>
          <w:lang w:val="ar_AE" w:bidi="ar_AE"/>
        </w:rPr>
      </w:r>
      <w:r>
        <w:rPr>
          <w:rtl/>
          <w:cs/>
          <w:lang w:val="ar_AE" w:bidi="ar_AE"/>
        </w:rPr>
        <w:t>توقّفوا هنا وناقشوا هذا السؤال معًا: احكوا الآن قصة عن وقت جاء فيه شخص مهم بخطة سيئة لحل مشكلة كبيرة. كيف كان رد فعل الآخرون عندما لم تنجح فكرة ذلك الشخص؟ أوقفوا سماع هذا التسجيل الصوتي هنا.</w:t>
      </w:r>
    </w:p>
    <w:p>
      <w:pPr>
        <w:bidi/>
      </w:pPr>
      <w:r>
        <w:rPr>
          <w:rtl/>
          <w:cs/>
          <w:lang w:val="ar_AE" w:bidi="ar_AE"/>
        </w:rPr>
      </w:r>
      <w:r>
        <w:rPr>
          <w:rtl/>
          <w:cs/>
          <w:lang w:val="ar_AE" w:bidi="ar_AE"/>
        </w:rPr>
        <w:t xml:space="preserve">ويقول بولس إنه بسبب كل الأمور الصحيحة التي قالها للتو، يجب على المؤمنين أن يتوقفوا عن التباهي بالقادة البشر، لأن الله أعطاهم كل شيء. ويقول بولس إن بولس، وأبلوس، وصفا، والعالم، والحياة والموت، والحاضر والمستقبل كلها ملك للمؤمنين؛ لأن الله أعطاهم هذه الأشياء. ولجعل هذه الحجة أقوى، يقول بولس مرة ثانية إن الله أعطى المؤمنين كل شيء، أي أنه جعلهم مسؤولين عن كل شيء. حتى أن الله يتحكم في الأشياء التي في العالم مثل الحياة والموت، والألم، وما سيحدث في المستقبل. كما يُذكِّر بولس المؤمنين أنهم ينتمون إلى المسيح، أي أنه هو مُسيطر عليهم. والمسيح هو لله، أي أنه ينتمي إلى الله، ويفعل ما يطلبه الله منه أن يفعله لكي يخلّص العالم. </w:t>
      </w:r>
    </w:p>
    <w:p>
      <w:pPr>
        <w:bidi/>
      </w:pPr>
      <w:r>
        <w:rPr>
          <w:rtl/>
          <w:cs/>
          <w:lang w:val="ar_AE" w:bidi="ar_AE"/>
        </w:rPr>
      </w:r>
      <w:r>
        <w:rPr>
          <w:rtl/>
          <w:cs/>
          <w:lang w:val="ar_AE" w:bidi="ar_AE"/>
        </w:rPr>
        <w:t>توقّفوا هنا وناقشوا هذا السؤال معًا: تحدَّثوا عن أنواع القادة ومسؤولياتهم في ثقافتكم. على سبيل المثال، من هو المسؤول عن اتّخاذ القرارات الأكبر التي تؤثر على أكبر مجموعة من الناس؟ ومن هم القادة الأكثر أهمية التاليين، الذين يتلقون الأوامر من ذلك القائد الأكبر، ولكنهم يتخذون قرارات مهمة أيضًا تؤثر على مجموعات أصغر من الناس؟ عندما يكون على القائد اتخاذ قرار معين، كيف تعرفون أي نوع من القادة يجب أن يتخذه؟ أوقفوا سماع هذا التسجيل الصوتي هنا.</w:t>
      </w:r>
    </w:p>
    <w:p>
      <w:pPr>
        <w:bidi/>
      </w:pPr>
      <w:r>
        <w:rPr>
          <w:rtl/>
          <w:cs/>
          <w:lang w:val="ar_AE" w:bidi="ar_AE"/>
        </w:rPr>
      </w:r>
      <w:r>
        <w:rPr>
          <w:rtl/>
          <w:cs/>
          <w:lang w:val="ar_AE" w:bidi="ar_AE"/>
        </w:rPr>
        <w:t xml:space="preserve">أن ما يقوله بولس هو أنه على المؤمنين أن يتوقفوا عن التصرّف كأن الله خلقهم لخدمة القادة البشر، أو كأن العالم هو المتسلط عن الكنيسة. بل يقول بولس إن الله أرسل هؤلاء القادة ليخدموا الكنيسة. والمسيح ينتمي إلى الله، والكنيسة تنتمي إلى المسيح، وقادة الكنيسة ينتمون إلى الكنيسة. لذلك، فبدلًا من أن نترك حكمة العالم تُخبر الكنيسة كيف تفكر وتسلك، يجب على الكنيسة أن تُظهر للشعب في العالم أن حكمة الله وخطته هي عكس حكمة العالم، أو تختلف تمامًا عنها. ويجب على المؤمنين أن يفعلوا ذلك باتباع المسيح وحده، بصفتهم كنيسة واحدة مُتحدة، بدلًا من التباهي والجدال كما يفعل العالم.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كورنثوس الأولى 3: 18–23 من الترجمة الأسهل للفهم. </w:t>
      </w:r>
    </w:p>
    <w:p>
      <w:pPr>
        <w:bidi/>
      </w:pPr>
      <w:r>
        <w:rPr>
          <w:rtl/>
          <w:cs/>
          <w:lang w:val="ar_AE" w:bidi="ar_AE"/>
        </w:rPr>
      </w:r>
      <w:r>
        <w:rPr>
          <w:rtl/>
          <w:cs/>
          <w:lang w:val="ar_AE" w:bidi="ar_AE"/>
        </w:rPr>
        <w:t>في هذه الخطوة، ستحدد المجموعة الأدوار، والشخصيات، ومواقع حدوث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للمؤمنين ألا يخدعوا أنفسهم. فإذا ظن شخص أنه حكيم مثل العالم، فلابد أن يتحول إلى أحمق ليصبح حكيمًا حقًا. وهذا لأن حكمة العالم هي حماقة بالنسبة لله. </w:t>
      </w:r>
    </w:p>
    <w:p>
      <w:pPr>
        <w:bidi/>
      </w:pPr>
      <w:r>
        <w:rPr>
          <w:rtl/>
          <w:cs/>
          <w:lang w:val="ar_AE" w:bidi="ar_AE"/>
        </w:rPr>
      </w:r>
      <w:r>
        <w:rPr>
          <w:b/>
          <w:rtl/>
          <w:cs/>
          <w:lang w:val="ar_AE" w:bidi="ar_AE"/>
        </w:rPr>
        <w:t>في الجزء الثاني:</w:t>
      </w:r>
      <w:r>
        <w:rPr>
          <w:rtl/>
          <w:cs/>
          <w:lang w:val="ar_AE" w:bidi="ar_AE"/>
        </w:rPr>
        <w:t xml:space="preserve"> يقتبس بولس سفرين من العهد القديم ليزيد هدفه قوة. يقول الاقتباس الأول إن الله يُوقع الحكماء في فخاخهم الشخصية الذكية. ويقول الاقتباس الثاني إن الرب يعلم أن أفكار الحكيم هي بلا فائدة. </w:t>
      </w:r>
    </w:p>
    <w:p>
      <w:pPr>
        <w:bidi/>
      </w:pPr>
      <w:r>
        <w:rPr>
          <w:rtl/>
          <w:cs/>
          <w:lang w:val="ar_AE" w:bidi="ar_AE"/>
        </w:rPr>
      </w:r>
      <w:r>
        <w:rPr>
          <w:b/>
          <w:rtl/>
          <w:cs/>
          <w:lang w:val="ar_AE" w:bidi="ar_AE"/>
        </w:rPr>
        <w:t>في الجزء الثالث:</w:t>
      </w:r>
      <w:r>
        <w:rPr>
          <w:rtl/>
          <w:cs/>
          <w:lang w:val="ar_AE" w:bidi="ar_AE"/>
        </w:rPr>
        <w:t xml:space="preserve"> يقول بولس إنه بسبب صحة ما قاله، يجب على المؤمنين التوقف عن التباهي باتِّباع قادة بشريين معينين. ويقول بولس إن كل شيء ملك المؤمنين، سواء كانوا القادة أمثال بولس أو أبلّوس أو صفا، أو العالم، أو الحياة والموت، أو الحاضر والمستقبل. ويقول بولس مرة أخرى إن كل شيء مُلك للمؤمنين. وأن المؤمنون مُلك للمسيح. والمسيح ملك لله.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الكنيسة</w:t>
      </w:r>
    </w:p>
    <w:p>
      <w:pPr>
        <w:pStyle w:val="ListBullet"/>
        <w:bidi/>
        <w:spacing w:line="240" w:lineRule="auto"/>
        <w:ind w:left="720"/>
      </w:pPr>
      <w:r>
        <w:rPr>
          <w:rtl/>
          <w:cs/>
          <w:lang w:val="ar_AE" w:bidi="ar_AE"/>
        </w:rPr>
      </w:r>
      <w:r>
        <w:rPr>
          <w:rtl/>
          <w:cs/>
          <w:lang w:val="ar_AE" w:bidi="ar_AE"/>
        </w:rPr>
        <w:t>أشخاص يدعي العالم أنهم حكماء</w:t>
      </w:r>
    </w:p>
    <w:p>
      <w:pPr>
        <w:pStyle w:val="ListBullet"/>
        <w:bidi/>
        <w:spacing w:line="240" w:lineRule="auto"/>
        <w:ind w:left="720"/>
      </w:pPr>
      <w:r>
        <w:rPr>
          <w:rtl/>
          <w:cs/>
          <w:lang w:val="ar_AE" w:bidi="ar_AE"/>
        </w:rPr>
      </w:r>
      <w:r>
        <w:rPr>
          <w:rtl/>
          <w:cs/>
          <w:lang w:val="ar_AE" w:bidi="ar_AE"/>
        </w:rPr>
        <w:t>الذين يقول الله عنهم أنهم حكماء</w:t>
      </w:r>
    </w:p>
    <w:p>
      <w:pPr>
        <w:pStyle w:val="ListBullet"/>
        <w:bidi/>
        <w:spacing w:line="240" w:lineRule="auto"/>
        <w:ind w:left="720"/>
      </w:pPr>
      <w:r>
        <w:rPr>
          <w:rtl/>
          <w:cs/>
          <w:lang w:val="ar_AE" w:bidi="ar_AE"/>
        </w:rPr>
      </w:r>
      <w:r>
        <w:rPr>
          <w:rtl/>
          <w:cs/>
          <w:lang w:val="ar_AE" w:bidi="ar_AE"/>
        </w:rPr>
        <w:t>بولس، وأبلوس، وصفا أي بطرس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 xml:space="preserve">في البداية، فكّروا في هذا الجزء من الرسالة كلكم معًا. وتذكّروا أن بولس يكتب هذه الرسالة إلى كنيسة كورنثوس، حيث كان المؤمنون يتجادل وينقسمون لاتباع معلّمين مختلفين يظنّ المؤمنين أنهم الأكثر حكمة. في هذا الجزء من الرسالة، سيشرح بولس مرة أخرى كيف أن حكمة الله هي نقيض الحكمة البشرية. ثم سيأمر بولس المؤمنين ألا يتباهوا باتباع القادة البشريين. وأخيرًا، سيُثبت كيف أن قواعد الله التي يتولى أمرها البشر تختلف تمامًا عن قواعد العالم التي يتبعها المؤمنون. </w:t>
      </w:r>
    </w:p>
    <w:p>
      <w:pPr>
        <w:bidi/>
      </w:pPr>
      <w:r>
        <w:rPr>
          <w:rtl/>
          <w:cs/>
          <w:lang w:val="ar_AE" w:bidi="ar_AE"/>
        </w:rPr>
      </w:r>
      <w:r>
        <w:rPr>
          <w:rtl/>
          <w:cs/>
          <w:lang w:val="ar_AE" w:bidi="ar_AE"/>
        </w:rPr>
        <w:t xml:space="preserve">يبدأ بولس الجزء الأول بتصريح قوي. إذ يقول: "كفُّوا عن خداع أنفسكم". وتذكّروا أنه في المقطع السابق، حذر بولس المؤمنين أنه عندما يعود المسيح في يوم ما ليدين العالم، فإن الأشياء الثمينة التي يبنيها المؤمنون هي وحدها التي ستبقى. والآن، فإن بولس على وشك أن يحذر من أن الأشياء التي يدعوها الله قيّمة أو حكيمة، يراها العالم حماقة. وما يسميه العالم حكيمًا أو ثمينًا هو ما يسميه الله حماقة. لذلك يجب ألا يخدع المؤمنين أنفسهم بالإيمان بما يقوله العالم عنه أنه قييم. فإن كل حكمة العالم بلا قيمة وستنتهي إلى العدم، أو ستتدمر. </w:t>
      </w:r>
    </w:p>
    <w:p>
      <w:pPr>
        <w:bidi/>
      </w:pPr>
      <w:r>
        <w:rPr>
          <w:rtl/>
          <w:cs/>
          <w:lang w:val="ar_AE" w:bidi="ar_AE"/>
        </w:rPr>
      </w:r>
      <w:r>
        <w:rPr>
          <w:rtl/>
          <w:cs/>
          <w:lang w:val="ar_AE" w:bidi="ar_AE"/>
        </w:rPr>
        <w:t>توقّفوا هنا وناقشوا هذا السؤال معًا: احكوا قصة عن شخص تصرَّف وكأن شيئًا ما صحيح وهو غير صحيح. كيف كان شعور الناس نحوه؟ ماذا حدث لذلك الشخص؟ فكروا في الطريقة التي وصفتم بها ذلك الشخص الذي ظن أن شيئًا ما صحيح وهو غير صحيح. ما الكلمات أو العبارات التي استخدمتموها للتحدث عن كذبهم على أنفسهم، أو خداعهم لأنفسهم؟ أوقفوا سماع هذا التسجيل الصوتي هنا.</w:t>
      </w:r>
    </w:p>
    <w:p>
      <w:pPr>
        <w:bidi/>
      </w:pPr>
      <w:r>
        <w:rPr>
          <w:rtl/>
          <w:cs/>
          <w:lang w:val="ar_AE" w:bidi="ar_AE"/>
        </w:rPr>
      </w:r>
      <w:r>
        <w:rPr>
          <w:rtl/>
          <w:cs/>
          <w:lang w:val="ar_AE" w:bidi="ar_AE"/>
        </w:rPr>
        <w:t xml:space="preserve">ويقول بولس إنه إذا ظن أحد من المؤمنين أنه أكثر حكمة من بقية المؤمنين، فإنه على هؤلاء الناس أن يصبحوا حمقى بحسب معايير العالم. وفي اللغة الأصلية، تعني الكلمات التي يستخدمها بولس بالتأكيد أن بعض المؤمنين في كورنثوس يظنون بالفعل أنهم أكثر حكمة من الباقيين جميعًا. لكن بولس يقول إن هذه الحكمة هي "حكمة هذا الدهر". وفي اللغة الأصلية، تشير هذه العبارة إلى الوقت الحالي الذي تقود فيه معايير العالم، أو نظامه، تفكير الناس وسلوكهم. لذلك، فباستخدام هذه العبارة، يُذكِّر بولس المؤمنين بأنه، مع أن معظم الناس يتبعون معايير العالم الآن، إلا أن المسيح سيعود قريبًا ليددين العالم باستخدام معيار مختلف. </w:t>
      </w:r>
    </w:p>
    <w:p>
      <w:pPr>
        <w:bidi/>
      </w:pPr>
      <w:r>
        <w:rPr>
          <w:rtl/>
          <w:cs/>
          <w:lang w:val="ar_AE" w:bidi="ar_AE"/>
        </w:rPr>
      </w:r>
      <w:r>
        <w:rPr>
          <w:rtl/>
          <w:cs/>
          <w:lang w:val="ar_AE" w:bidi="ar_AE"/>
        </w:rPr>
        <w:t>توقّفوا هنا وناقشوا هذا السؤال معًا: في ثقافتكم، ما القواعد أو المعايير التي يتبعها الناس لتُريهم كيف يفكّرون أو يتصرفون؟ كيف تتحدثون عن هذه القواعد؟ أوقفوا سماع هذا التسجيل الصوتي هنا.</w:t>
      </w:r>
    </w:p>
    <w:p>
      <w:pPr>
        <w:bidi/>
      </w:pPr>
      <w:r>
        <w:rPr>
          <w:rtl/>
          <w:cs/>
          <w:lang w:val="ar_AE" w:bidi="ar_AE"/>
        </w:rPr>
      </w:r>
      <w:r>
        <w:rPr>
          <w:rtl/>
          <w:cs/>
          <w:lang w:val="ar_AE" w:bidi="ar_AE"/>
        </w:rPr>
        <w:t xml:space="preserve">ويقول بولس إن الحكمة العالم حماقة بالنسبة لله. وبعبارة أخرى، يفكر الناس في العالم بشكل مخالف تمامًا عما يفكر به الله. فالله والعالم لهما معايير وقيم مختلفة تمامًا. وما يعتبره العالم حكمة يعتبره الله حماقة. </w:t>
      </w:r>
    </w:p>
    <w:p>
      <w:pPr>
        <w:bidi/>
      </w:pPr>
      <w:r>
        <w:rPr>
          <w:rtl/>
          <w:cs/>
          <w:lang w:val="ar_AE" w:bidi="ar_AE"/>
        </w:rPr>
      </w:r>
      <w:r>
        <w:rPr>
          <w:rtl/>
          <w:cs/>
          <w:lang w:val="ar_AE" w:bidi="ar_AE"/>
        </w:rPr>
        <w:t xml:space="preserve">في الجزء الثاني من هذا المقطع، يقتبس بولس بعض الكلمات من سفرين مختلفين من العهد القديم. ولإظهار أن هذه اقتباسات، يقول بولس: "كما هو مكتوب..." ولا يذكر بولس السفر الذي يقتبس منه. إلا أن هذه الكلمات ذاتها نجدها في سفرين آخرين من الكتاب المقدس. اقتباس بولس الأول هو من سِفر أيوب، حيث يقول: "إنه يُوقع بالحكيم في مكره". وهذه صياغة خاصة تعني أنه كما يمسك الصياد حيوانًا في فخ، فإن الله يجعل الذين يحاولون التفوق على الله بذكائهم يقعون في فخ تفكيرهم الأحمق. ثم يقتبس بولس من سفر المزامير قائلًا: "الرب يعلم أن أفكار الحكماء بلا جدوى." هنا، يُصنع بولس تغييرًا صغيرًا. فحيث يقول كاتب المزامير: "الرجال"، يقول بولس: "الرجال الحكماء أو الأشخاص الحكماء". وهذا الاقتباس يعني أن الحكمة العالمية عديمة الفائدة. لذلك، بجمع هذين الاقتباسين معًا، يقول بولس إنه مثلما يمسك الصياد بالحيوانات في فخ، سيمسك الله بهؤلاء الحمقى في أفكارهم "الحكيمة" الشخصية. وأفكارهم الحكيمة الشخصية لن تدوم طويلًا. </w:t>
      </w:r>
    </w:p>
    <w:p>
      <w:pPr>
        <w:bidi/>
      </w:pPr>
      <w:r>
        <w:rPr>
          <w:rtl/>
          <w:cs/>
          <w:lang w:val="ar_AE" w:bidi="ar_AE"/>
        </w:rPr>
      </w:r>
      <w:r>
        <w:rPr>
          <w:rtl/>
          <w:cs/>
          <w:lang w:val="ar_AE" w:bidi="ar_AE"/>
        </w:rPr>
        <w:t>توقّفوا هنا وناقشوا هذا السؤال معًا: في ثقافتكم، إذا أردتم اقتباس كلمات كتبها أو قالها شخص آخر في الماضي، فكيف تخبرون الناس أنكم تقتبسون ولا تختلقون الكلمات بانفسكم؟ في ترجمتكم، كيف ستظهرون أن بولس يقتبس من أشخاص كتبوا منذ زمان طويل؟ أوقفوا سماع هذا التسجيل الصوتي هنا.</w:t>
      </w:r>
    </w:p>
    <w:p>
      <w:pPr>
        <w:bidi/>
      </w:pPr>
      <w:r>
        <w:rPr>
          <w:rtl/>
          <w:cs/>
          <w:lang w:val="ar_AE" w:bidi="ar_AE"/>
        </w:rPr>
      </w:r>
      <w:r>
        <w:rPr>
          <w:rtl/>
          <w:cs/>
          <w:lang w:val="ar_AE" w:bidi="ar_AE"/>
        </w:rPr>
        <w:t xml:space="preserve">في الجزء الثالث من هذا المقطع، يستخدم بولس عبارة خاصة في اللغة الأصلية لإعطاء تعليمات أو وصية. وتُظهر هذه العبارة أن بولس يُعطى هذه الوصية بسبب الكلام الصحيح الذي قاله لأهل كورنثوس بالفعل. فيقول: "لأنّ حكمة الله تختلف عن حكمة العالم، فلا تفتخروا بأي من القادة تتبعون. فالجميع ملك لكم، بما في ذلك بولس، وأبلّوس، وبطرس، وكل شيء لكم، بما في ذلك العالم، والحياة والموت، والحاضر والمستقبل". يقول بولس إنه في حين يقول المؤمنون أنهم ينتمون إلى قادة مختلفين من البشر، فإن كل شيء، بما في ذلك هؤلاء القادة هو في الواقع ملكًا للمؤمنين. وحتى الموت ليس له سلطان على المؤمنين؛ لأنهم جميعًا سيكونون مع الله إلى الأبد. والآن، لجعل هذه الحجة أقوى أيضًا، يقول بولس مرة أخرى إن كل شيء مُلك، أو تحت سلطان، جميع المؤمنين معًا. وهذا لأن المؤمنين تحت سيطرة الله شخصيًا. فالمؤمنون ملك للمسيح. والمسيح ملك لله. من المهم أن نعرف أن بولس لا يقول إن المسيح أقل من الله أو أدنى منه؛ بل يقول إن المسيح يفعل ما يأمره به الله. والمسيح والله يعملان معًا في وحدة، والله له سيطرة تامة على جميع الناس وجميع المواقف. </w:t>
      </w:r>
    </w:p>
    <w:p>
      <w:pPr>
        <w:bidi/>
      </w:pPr>
      <w:r>
        <w:rPr>
          <w:rtl/>
          <w:cs/>
          <w:lang w:val="ar_AE" w:bidi="ar_AE"/>
        </w:rPr>
      </w:r>
      <w:r>
        <w:rPr>
          <w:rtl/>
          <w:cs/>
          <w:lang w:val="ar_AE" w:bidi="ar_AE"/>
        </w:rPr>
        <w:t>توقّفوا هنا وناقشوا هذا السؤال معًا: في ثقافتكم، كيف تتحدثون عن الأشياء التي يملكها الشخص، أو المسؤول عن العناية بها، أو السيطرة عليها؟ كيف تتحدثون عن الأشياء أو الأشخاص الذين يعتني بهم شخص آخر أو يتحكم بهم؟ أوقفوا سماع هذا التسجيل الصوتي هنا.</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وأثناء ذلك، قد ترغبون في استخدام رسومات، أو أشياء، أو حتى أشخاص لتمثيل كل شخصية في هذا المقطع. والشخصيات هي بولس، والكنيسة أو مجموعة المؤمنين، والأشخاص الذين يدعوهم العالم حكماء، والأشخاص الذين يدعوهم الله حكماء، وبولس، وأبلُّوس، وصفا، والمسيح، والله. </w:t>
      </w:r>
    </w:p>
    <w:p>
      <w:pPr>
        <w:bidi/>
      </w:pPr>
      <w:r>
        <w:rPr>
          <w:rtl/>
          <w:cs/>
          <w:lang w:val="ar_AE" w:bidi="ar_AE"/>
        </w:rPr>
      </w:r>
      <w:r>
        <w:rPr>
          <w:rtl/>
          <w:cs/>
          <w:lang w:val="ar_AE" w:bidi="ar_AE"/>
        </w:rPr>
        <w:t xml:space="preserve">اختاروا أشخاصًا أو رسوماتًا أو أشياء لتمثل كل واحد من هذه الشخصيات. وبينما تبدأون في سرد قصة هذه الآيات مرة أخرى، تذكّروا أن بولس يُبين كيف أن حكمة الله هي نقيض الحكمة البشرية. ولإظهار هذا يمكنكم أن تُظهروا من يدعوهم العالم حكماء وهم يتصرفون بالتفاخر. يمكنكم أن تطلبوا من المؤمنين اتباع تلك المجموعة من الناس والتصرف بأنهم منبهرون بهم جدًا. ثم يمكنكم أن تطلبوا من الله أن يُبيّن أنهم مخطئون. ثم يمكنكم أن تطلبوا من المجموعة الذين يدعوهم الله الحكماء أن يقفوا إلى جانب واحد ليُبينوا أنهم مختلفون. يمكنكم أن تجعلوا الذين يدعوهم العالم بالحكماء أن يأتوا إلى ذلك الجانب ويتصرفون كأنهم يسخرون من هؤلاء الحكماء. ثم يمكنكم أن تُظهروا مؤمنين آخرين يصطفون أمام بولس، أو أبلّوس، أو بطرس. يمكنكم أن تجعلوهم يشيرون إلى قادتهم ويظهروا الشخص الذين اختاروا أن يتبعوه. ثم يمكنكم أن تطلبوا من بولس أن يأتي ويصف الناس بطريقة مختلفة ليُظهر أن قوانين الله تختلف فيما يختص بالمسئول. أولاً، دع بولس وأبلّوس وبطرس يسطفون جنبًا إلى جنب. ثم دعوا جميع المؤمنين يصطفون أمامهم ليُظهروا أن المؤمنين مسؤولون. ثم ضع الشخص الذي يؤدي دور المسيح أمام المؤمنين. ثم يضع الشخص الذي يؤدي دور الله أمام المسيح.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لرسالة كورنثوس الأولى 3: 18–23 من الترجمة الأسهل للفهم.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الكنيسة</w:t>
      </w:r>
    </w:p>
    <w:p>
      <w:pPr>
        <w:pStyle w:val="ListBullet"/>
        <w:bidi/>
        <w:spacing w:line="240" w:lineRule="auto"/>
        <w:ind w:left="720"/>
      </w:pPr>
      <w:r>
        <w:rPr>
          <w:rtl/>
          <w:cs/>
          <w:lang w:val="ar_AE" w:bidi="ar_AE"/>
        </w:rPr>
      </w:r>
      <w:r>
        <w:rPr>
          <w:rtl/>
          <w:cs/>
          <w:lang w:val="ar_AE" w:bidi="ar_AE"/>
        </w:rPr>
        <w:t xml:space="preserve">أشخاص حكماء في نظر العالم </w:t>
      </w:r>
    </w:p>
    <w:p>
      <w:pPr>
        <w:pStyle w:val="ListBullet"/>
        <w:bidi/>
        <w:spacing w:line="240" w:lineRule="auto"/>
        <w:ind w:left="720"/>
      </w:pPr>
      <w:r>
        <w:rPr>
          <w:rtl/>
          <w:cs/>
          <w:lang w:val="ar_AE" w:bidi="ar_AE"/>
        </w:rPr>
      </w:r>
      <w:r>
        <w:rPr>
          <w:rtl/>
          <w:cs/>
          <w:lang w:val="ar_AE" w:bidi="ar_AE"/>
        </w:rPr>
        <w:t>الذين يقول الله عنهم أنهم حكماء</w:t>
      </w:r>
    </w:p>
    <w:p>
      <w:pPr>
        <w:pStyle w:val="ListBullet"/>
        <w:bidi/>
        <w:spacing w:line="240" w:lineRule="auto"/>
        <w:ind w:left="720"/>
      </w:pPr>
      <w:r>
        <w:rPr>
          <w:rtl/>
          <w:cs/>
          <w:lang w:val="ar_AE" w:bidi="ar_AE"/>
        </w:rPr>
      </w:r>
      <w:r>
        <w:rPr>
          <w:rtl/>
          <w:cs/>
          <w:lang w:val="ar_AE" w:bidi="ar_AE"/>
        </w:rPr>
        <w:t>بولس وأبلوس وصفا أو بطرس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ويقول بولس: "لا تكذبوا على أنفسكم. إن كنتم تعتقدون أنكم حكماء بحسب طرق هذا العالم، فيجب أن تتخلّصوا من ذكائكم لتُصبحوا حكماء حقًا. ويرى الله أن ما يدعوه هذا العالم حكمة هو في الواقع حماقة".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المؤمنين في الكنيسة: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"الكتاب المُقَدَّس يُثبت أنني أقول الحق حيث يقول: 'إنه يُوقع بالحكماء في فخاخ حكمتهم شخصيًا'. ويقول شاهد كتابي آخر: "الرب يعلم أن أفكار الحكماء بلا قيمة".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من يصفهم العالم بالحكمة: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من يلقبهم الله بالحكماء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"لذلك كفّوا عن التباهي بأي قائد من البشر تخدمون؛ لأن بولس وأبلّوس وبطرس جميعًا يخدمونكم بصفتكم كنيسة واحدة. ولا تخافوا من هذا العالم، ومن الحياة والموت، والحاضر والمستقبل، لأن الله يجعلها كلها تخدمكم أيضًا. وأنتم معًا ككنيسة واحدة تخدمون المسيح. والمسيح يخدم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بولس وأبلّوس وبطرس: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الذين يؤدون دور المؤمنين في الكنيسة: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كورنثوس الأولى 3: 18–23 من الترجمة الأسهل للفهم.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بداية المقطع، يأمر بولس المؤمنين ألا </w:t>
      </w:r>
      <w:r>
        <w:rPr>
          <w:b/>
          <w:rtl/>
          <w:cs/>
          <w:lang w:val="ar_AE" w:bidi="ar_AE"/>
        </w:rPr>
        <w:t>يخدعوا</w:t>
      </w:r>
      <w:r>
        <w:rPr>
          <w:rtl/>
          <w:cs/>
          <w:lang w:val="ar_AE" w:bidi="ar_AE"/>
        </w:rPr>
        <w:t xml:space="preserve"> أنفسهم. يخدع الناس أنفسهم عندما يؤمنون بشيء غير صحيح. قد يخدع الشخص شخصًا آخر بقول كلمات كاذبة، أو بعدم ذكر الحقائق المهمة، أو حتى بأفعال مضلّة دون استخدام أي كلمات على الإطلاق.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يخدع</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إنه إذا ظن أحد أنه حكيم في هذا الدهر، فعليه أن يصبح أحمقًا ليصبح حكيمًا حقًا. ففي الكتاب المقدس، يفهم الشخص </w:t>
      </w:r>
      <w:r>
        <w:rPr>
          <w:b/>
          <w:rtl/>
          <w:cs/>
          <w:lang w:val="ar_AE" w:bidi="ar_AE"/>
        </w:rPr>
        <w:t>الحكيم</w:t>
      </w:r>
      <w:r>
        <w:rPr>
          <w:rtl/>
          <w:cs/>
          <w:lang w:val="ar_AE" w:bidi="ar_AE"/>
        </w:rPr>
        <w:t xml:space="preserve"> أشياء كثيرة، ويكون قادرًا على اتخاذ قرارات جيدة تؤدي إلى نتائج جيدة. لكن الله هو الذي يعطي الحكمة للناس. وإذا تظاهر الشخص بأنه حكيم لكنه لا يقبل الله، فإن حكمته تكون عديمة الفائدة، وفي النهاية ستفشل خططه. وحده الشخص الذي يقبل الله ويطيعه هو الذي يمكنه أن يكون حكيمًا حقًا. وتعبير "هذا الدهر" يعني الطريقة التي تتسم بها الأمور في هذا العالم، أو الطريقة التي تتسم بها الأمور بسبب الطريقة التي يفكر بها الناس ويسلوكون بموجب طبيعتهم. وفي الكتاب المُقَدَّس، يُقابل هذا التعبير تعبير الدهر الآتي، أي الوقت الذي يلي دينونة المسيح لجميع الناس. استخدموا الكلمات أو العبارات نفسها التي استخدمتموها في المقاطع السابقة للتعبير عن "هذا الدهر" و"الحكيم". لمزيد من المعلومات عن </w:t>
      </w:r>
      <w:r>
        <w:rPr>
          <w:rtl/>
          <w:cs/>
          <w:lang w:val="ar_AE" w:bidi="ar_AE"/>
        </w:rPr>
        <w:t>الحكمة</w:t>
      </w:r>
      <w:r>
        <w:rPr>
          <w:rtl/>
          <w:cs/>
          <w:lang w:val="ar_AE" w:bidi="ar_AE"/>
        </w:rPr>
        <w:t>، ارجعوا إلى "قاموس الكلمات الرئيسية".</w:t>
      </w:r>
    </w:p>
    <w:p>
      <w:pPr>
        <w:bidi/>
      </w:pPr>
      <w:r>
        <w:rPr>
          <w:rtl/>
          <w:cs/>
          <w:lang w:val="ar_AE" w:bidi="ar_AE"/>
        </w:rPr>
      </w:r>
      <w:r>
        <w:rPr>
          <w:rtl/>
          <w:cs/>
          <w:lang w:val="ar_AE" w:bidi="ar_AE"/>
        </w:rPr>
        <w:t xml:space="preserve">والحكمة العالم </w:t>
      </w:r>
      <w:r>
        <w:rPr>
          <w:b/>
          <w:rtl/>
          <w:cs/>
          <w:lang w:val="ar_AE" w:bidi="ar_AE"/>
        </w:rPr>
        <w:t>حماقة</w:t>
      </w:r>
      <w:r>
        <w:rPr>
          <w:rtl/>
          <w:cs/>
          <w:lang w:val="ar_AE" w:bidi="ar_AE"/>
        </w:rPr>
        <w:t xml:space="preserve"> عند الله. وتعني كلمة "حماقة" الغباء أو الهراء. والحماقة نقيض الحكمة. استخدموا الكلمة أو العبارة نفسها التي استخدمتموها في المقاطع السابقة للتعبير عن "الحماقة" أو "الغباء".</w:t>
      </w:r>
    </w:p>
    <w:p>
      <w:pPr>
        <w:bidi/>
      </w:pPr>
      <w:r>
        <w:rPr>
          <w:rtl/>
          <w:cs/>
          <w:lang w:val="ar_AE" w:bidi="ar_AE"/>
        </w:rPr>
      </w:r>
      <w:r>
        <w:rPr>
          <w:rtl/>
          <w:cs/>
          <w:lang w:val="ar_AE" w:bidi="ar_AE"/>
        </w:rPr>
        <w:t xml:space="preserve">ويقتبس بولس من العهد القديم حيث يقول إن الله يوقع بالحكيم في </w:t>
      </w:r>
      <w:r>
        <w:rPr>
          <w:b/>
          <w:rtl/>
          <w:cs/>
          <w:lang w:val="ar_AE" w:bidi="ar_AE"/>
        </w:rPr>
        <w:t>مكره</w:t>
      </w:r>
      <w:r>
        <w:rPr>
          <w:rtl/>
          <w:cs/>
          <w:lang w:val="ar_AE" w:bidi="ar_AE"/>
        </w:rPr>
        <w:t xml:space="preserve">. والمكر يعني الخداع أو النوايا الشريرة.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المكر</w:t>
      </w:r>
      <w:r>
        <w:rPr>
          <w:rtl/>
          <w:cs/>
          <w:lang w:val="ar_AE" w:bidi="ar_AE"/>
        </w:rPr>
        <w:t>. إذا كنتم قد ترجمتم هذه الكلمة أو العبارة من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 xml:space="preserve">كما يقتبس بولس من العهد القديم أيضًا حيث يقول إن </w:t>
      </w:r>
      <w:r>
        <w:rPr>
          <w:b/>
          <w:rtl/>
          <w:cs/>
          <w:lang w:val="ar_AE" w:bidi="ar_AE"/>
        </w:rPr>
        <w:t>الرب</w:t>
      </w:r>
      <w:r>
        <w:rPr>
          <w:rtl/>
          <w:cs/>
          <w:lang w:val="ar_AE" w:bidi="ar_AE"/>
        </w:rPr>
        <w:t xml:space="preserve"> يعلم أن أفكار الحكيم باطلة. الرب هو شخص يكون سيدًا على آخرين، وهو شخص له سلطان كامل، ويستحق أن يكرمه الناس. كما أن الله يُدعى الرب لأنه له سلطان على العالم بأسره. عندما يتحدث الناس إلى الله، أو عن الله، فإنهم غالبًا يدعونه ربًا لتبجيله. وفي بعض الأحيان، لا يكون واضحًا في العهد الجديد ما إذا كانت كلمة رب تُشير إلى يسوع أو إلى الله الآب. استخدموا الكلمة أو العبارة نفسها التي استخدمتموها في المقاطع السابقة للإشارة إلى كلمة الرب. ولمزيدٍ من المعلومات عن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أفكار الحكيم </w:t>
      </w:r>
      <w:r>
        <w:rPr>
          <w:b/>
          <w:rtl/>
          <w:cs/>
          <w:lang w:val="ar_AE" w:bidi="ar_AE"/>
        </w:rPr>
        <w:t>باطلة</w:t>
      </w:r>
      <w:r>
        <w:rPr>
          <w:rtl/>
          <w:cs/>
          <w:lang w:val="ar_AE" w:bidi="ar_AE"/>
        </w:rPr>
        <w:t xml:space="preserve"> أي بلا فائدة، أو بلا معنى. وكل الحياة والأنظمة البشرية هي بلا فائدة في النهاية بدون الله، لأن جميع الناس وكل الأشياء تموت وتختفي. ويريد الله أن يُظهر للناس طرقًا أفضل تكون مفيدة وذات مغزى.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باطل</w:t>
      </w:r>
      <w:r>
        <w:rPr>
          <w:rtl/>
          <w:cs/>
          <w:lang w:val="ar_AE" w:bidi="ar_AE"/>
        </w:rPr>
        <w:t>. إذا كنتم قد ترجمتم هذه الكلمة أو العبارة من سِفر آخر من الكتاب المقدس بالفعل، استخدموا الكلمات ذاتها التي استخدمتموها هناك. أوقفوا سماع هذا التسجيل الصوتي هنا.</w:t>
      </w:r>
    </w:p>
    <w:p>
      <w:pPr>
        <w:bidi/>
      </w:pPr>
      <w:r>
        <w:rPr>
          <w:rtl/>
          <w:cs/>
          <w:lang w:val="ar_AE" w:bidi="ar_AE"/>
        </w:rPr>
      </w:r>
      <w:r>
        <w:rPr>
          <w:rtl/>
          <w:cs/>
          <w:lang w:val="ar_AE" w:bidi="ar_AE"/>
        </w:rPr>
        <w:t>ويطلب بولس من المؤمنين أن يتوقفوا عن التفاخر بالقادة البشر. و</w:t>
      </w:r>
      <w:r>
        <w:rPr>
          <w:b/>
          <w:rtl/>
          <w:cs/>
          <w:lang w:val="ar_AE" w:bidi="ar_AE"/>
        </w:rPr>
        <w:t>التفاخر</w:t>
      </w:r>
      <w:r>
        <w:rPr>
          <w:rtl/>
          <w:cs/>
          <w:lang w:val="ar_AE" w:bidi="ar_AE"/>
        </w:rPr>
        <w:t xml:space="preserve"> بشخص ما يعني التحدث عنه بطريقة تُظهر أنكم تعتقدون أنه عظيم جدًا أو مميز جدًا. في بعض الأماكن في الكتاب المقدس، يتحدث بولس عن التفاخر بطريقة جيدة، مثل التفاخر بالرب. لكن هنا، يُخبر بولس أهل كورنثوس أن التفاخر بالناس ليس حسنًا. استخدموا الكلمة أو العبارة ذاتها التي استخدمتموها في المقاطع السابقة لترجمة كلمة يتفاخر. </w:t>
      </w:r>
    </w:p>
    <w:p>
      <w:pPr>
        <w:bidi/>
      </w:pPr>
      <w:r>
        <w:rPr>
          <w:rtl/>
          <w:cs/>
          <w:lang w:val="ar_AE" w:bidi="ar_AE"/>
        </w:rPr>
      </w:r>
      <w:r>
        <w:rPr>
          <w:rtl/>
          <w:cs/>
          <w:lang w:val="ar_AE" w:bidi="ar_AE"/>
        </w:rPr>
        <w:t xml:space="preserve">يقول بولس إن كل شيء هو للمؤمنين، بما في ذلك بولس وأبلّوس وصفا. </w:t>
      </w:r>
      <w:r>
        <w:rPr>
          <w:b/>
          <w:rtl/>
          <w:cs/>
          <w:lang w:val="ar_AE" w:bidi="ar_AE"/>
        </w:rPr>
        <w:t>صفا</w:t>
      </w:r>
      <w:r>
        <w:rPr>
          <w:rtl/>
          <w:cs/>
          <w:lang w:val="ar_AE" w:bidi="ar_AE"/>
        </w:rPr>
        <w:t xml:space="preserve"> هو اسم آخر لبطرس، الذي كان واحدًا من رسل يسوع الاثني عشر، وحمل رسالة المسيح والصليب إلى أماكن كثيرة. استخدموا الكلمة ذاتها التي استخدمتموها في المقاطع السابقة للإشارة إلى صفا، أي بطرس. </w:t>
      </w:r>
    </w:p>
    <w:p>
      <w:pPr>
        <w:bidi/>
      </w:pPr>
      <w:r>
        <w:rPr>
          <w:rtl/>
          <w:cs/>
          <w:lang w:val="ar_AE" w:bidi="ar_AE"/>
        </w:rPr>
      </w:r>
      <w:r>
        <w:rPr>
          <w:rtl/>
          <w:cs/>
          <w:lang w:val="ar_AE" w:bidi="ar_AE"/>
        </w:rPr>
        <w:t xml:space="preserve">ويقول بولس إن المؤمنين هم ملك </w:t>
      </w:r>
      <w:r>
        <w:rPr>
          <w:b/>
          <w:rtl/>
          <w:cs/>
          <w:lang w:val="ar_AE" w:bidi="ar_AE"/>
        </w:rPr>
        <w:t>المسيح</w:t>
      </w:r>
      <w:r>
        <w:rPr>
          <w:rtl/>
          <w:cs/>
          <w:lang w:val="ar_AE" w:bidi="ar_AE"/>
        </w:rPr>
        <w:t xml:space="preserve">. استخدموا الكلمة ذاتها التي استخدمتموها في المقاطع السابقة للإشارة إلى المسيح، وارجعوا إلى قاموس الكلمات الرئيسية لمزيد من المعلومات عن </w:t>
      </w:r>
      <w:r>
        <w:rPr>
          <w:rtl/>
          <w:cs/>
          <w:lang w:val="ar_AE" w:bidi="ar_AE"/>
        </w:rPr>
        <w:t>المسيح</w:t>
      </w:r>
      <w:r>
        <w:rPr>
          <w:rtl/>
          <w:cs/>
          <w:lang w:val="ar_AE" w:bidi="ar_AE"/>
        </w:rPr>
        <w:t xml:space="preserve">، إن لزم الأمر.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4:1–5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٤: ١–٥ واحفظوه في قلوبكم.</w:t>
      </w:r>
    </w:p>
    <w:p>
      <w:pPr>
        <w:bidi/>
      </w:pPr>
      <w:r>
        <w:rPr>
          <w:rtl/>
          <w:cs/>
          <w:lang w:val="ar_AE" w:bidi="ar_AE"/>
        </w:rPr>
      </w:r>
      <w:r>
        <w:rPr>
          <w:rtl/>
          <w:cs/>
          <w:lang w:val="ar_AE" w:bidi="ar_AE"/>
        </w:rPr>
        <w:t>استمعوا إلى نسخة صوتية من كورنثوس الأولى ٤: ١–٥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٤: ١–٥ من الترجمة الأسهل للفهم.</w:t>
      </w:r>
    </w:p>
    <w:p>
      <w:pPr>
        <w:bidi/>
      </w:pPr>
      <w:r>
        <w:rPr>
          <w:rtl/>
          <w:cs/>
          <w:lang w:val="ar_AE" w:bidi="ar_AE"/>
        </w:rPr>
      </w:r>
      <w:r>
        <w:rPr>
          <w:rtl/>
          <w:cs/>
          <w:lang w:val="ar_AE" w:bidi="ar_AE"/>
        </w:rPr>
        <w:t xml:space="preserve">كان بولس يشرح للمؤمنين في كورنثوس سبب عدم فائدة أن يظنوا أن مُعلِّمًا معيّنًا أفضل من آخر. والمعلّمون الذين ذكرهم بولس هم أبلّوس وبطرس، الذي يُسمّى أيضًا قيافا، وكذلك بولس. وفي الجزء التالي من رسالته يتحدث بولس غالبًا عن نفسه وعن أبلّوس. </w:t>
      </w:r>
    </w:p>
    <w:p>
      <w:pPr>
        <w:bidi/>
      </w:pPr>
      <w:r>
        <w:rPr>
          <w:rtl/>
          <w:cs/>
          <w:lang w:val="ar_AE" w:bidi="ar_AE"/>
        </w:rPr>
      </w:r>
      <w:r>
        <w:rPr>
          <w:rtl/>
          <w:cs/>
          <w:lang w:val="ar_AE" w:bidi="ar_AE"/>
        </w:rPr>
        <w:t>والآن يخبر بولس المؤمنين في كورنثوس أنه من الأفضل أن ينظروا إلى بولس وأبلّوس بوصفهما خادمين أو وكلاء. والأشخاص الذين يتحدث عنهم بولس هنا ليسوا عبيدًا بالمعنى الحرفي، بل هم أشخاص يكلّفهم سادتهم بمسؤولية معينة. فعلى سبيل المثال، قد يكون الناظر مسؤولًا عن العناية ببيت رجل غني وإدارة شؤونه نيابةً عنه. ويقول بولس للمؤمنين في كورنثوس إن بولس وأبلّوس يشبهان العبيد أو الوكلاء ليسوع المسيح، الذي هو مثل السيد. فقد أعطى يسوع المسيح بولس وأبلّوس مهمة الكرازة بالإنجيل.</w:t>
      </w:r>
    </w:p>
    <w:p>
      <w:pPr>
        <w:bidi/>
      </w:pPr>
      <w:r>
        <w:rPr>
          <w:rtl/>
          <w:cs/>
          <w:lang w:val="ar_AE" w:bidi="ar_AE"/>
        </w:rPr>
      </w:r>
      <w:r>
        <w:rPr>
          <w:rtl/>
          <w:cs/>
          <w:lang w:val="ar_AE" w:bidi="ar_AE"/>
        </w:rPr>
        <w:t>توقّفوا هنا وناقشوا هذا السؤال كمجموعة: صفوا أمثلة لشخص له سلطة يكلّف شخصًا آخر بمهمة. على سبيل المثال، قد يكون هذا مزارعًا يملك مزرعة ويعهد بمهمة إلى شخص يعمل لديه. من الذي يقرّر ما إذا كان هذا الشخص قد أدّى المهمة جيدًا أم لا؟ أوقفوا سماع هذا التسجيل الصوتي هنا.</w:t>
      </w:r>
    </w:p>
    <w:p>
      <w:pPr>
        <w:bidi/>
      </w:pPr>
      <w:r>
        <w:rPr>
          <w:rtl/>
          <w:cs/>
          <w:lang w:val="ar_AE" w:bidi="ar_AE"/>
        </w:rPr>
      </w:r>
      <w:r>
        <w:rPr>
          <w:rtl/>
          <w:cs/>
          <w:lang w:val="ar_AE" w:bidi="ar_AE"/>
        </w:rPr>
        <w:t>ويقول بولس إن العبيد الذين أُعطوا مهمة يجب أن يكونوا أمناء، وهذا يعني أنهم يجب أن يكونوا موثوقين ويؤدّون المهام الموكلة إليهم بإخلاص. ويقصد بولس بذلك أن يكون هو وأبلّوس موثوقين في أداء مهمتهما، وأن يكرزا بالإنجيل بأمانة.</w:t>
      </w:r>
    </w:p>
    <w:p>
      <w:pPr>
        <w:bidi/>
      </w:pPr>
      <w:r>
        <w:rPr>
          <w:rtl/>
          <w:cs/>
          <w:lang w:val="ar_AE" w:bidi="ar_AE"/>
        </w:rPr>
      </w:r>
      <w:r>
        <w:rPr>
          <w:rtl/>
          <w:cs/>
          <w:lang w:val="ar_AE" w:bidi="ar_AE"/>
        </w:rPr>
        <w:t>ثم يوضح بولس أنه لا يهتم كثيرًا بحكم المؤمنين في كورنثوس عليه، وكأنهم قضاة في محكمة يحاكمون شخصًا متهمًا بارتكاب خطأ. فهو يقول إنه لا يهتم بما يفكرون فيه بشأن تصرّفاته، لأنه لا يشعر أنه قد فعل شيئًا خطأ، بل يعلن أن ضميره طاهر. ومع ذلك يوضح أن هذا لا يعني أنه يبرّئ نفسه، لأن الله هو الذي أعطاه مهمة الكرازة بالإنجيل، ولذلك فالله وحده هو الذي يقرّر ما إذا كان قد أدّى هذه المهمة بأمانة أم لا.</w:t>
      </w:r>
    </w:p>
    <w:p>
      <w:pPr>
        <w:bidi/>
      </w:pPr>
      <w:r>
        <w:rPr>
          <w:rtl/>
          <w:cs/>
          <w:lang w:val="ar_AE" w:bidi="ar_AE"/>
        </w:rPr>
      </w:r>
      <w:r>
        <w:rPr>
          <w:rtl/>
          <w:cs/>
          <w:lang w:val="ar_AE" w:bidi="ar_AE"/>
        </w:rPr>
        <w:t>توقّفوا هنا وناقشوا هذا السؤال كمجموعة: تحدّثوا عن وقت لم تهتموا فيه بما يفكر فيه الآخرون فيكم. لماذا لم تهتموا؟ أوقفوا سماع هذا التسجيل الصوتي هنا.</w:t>
      </w:r>
    </w:p>
    <w:p>
      <w:pPr>
        <w:bidi/>
      </w:pPr>
      <w:r>
        <w:rPr>
          <w:rtl/>
          <w:cs/>
          <w:lang w:val="ar_AE" w:bidi="ar_AE"/>
        </w:rPr>
      </w:r>
      <w:r>
        <w:rPr>
          <w:rtl/>
          <w:cs/>
          <w:lang w:val="ar_AE" w:bidi="ar_AE"/>
        </w:rPr>
        <w:t>وغالبًا ما يكون السيد هو ربّ البيت. ويواصل بولس هذه الصورة، فيشبّه الأمر ببيت يعمل فيه عبيد معًا، وكأن يسوع هو ربّ البيت، وكأن بولس وأبلّوس هما العبيدان العاملان فيه. وما يقصده بولس هو أن المؤمنين في كورنثوس لا ينبغي أن يحكموا على عمل هذين الخادمين، أي بولس وأبلّوس، قبل أن يعود ربّ البيت، يسوع.</w:t>
      </w:r>
    </w:p>
    <w:p>
      <w:pPr>
        <w:bidi/>
      </w:pPr>
      <w:r>
        <w:rPr>
          <w:rtl/>
          <w:cs/>
          <w:lang w:val="ar_AE" w:bidi="ar_AE"/>
        </w:rPr>
      </w:r>
      <w:r>
        <w:rPr>
          <w:rtl/>
          <w:cs/>
          <w:lang w:val="ar_AE" w:bidi="ar_AE"/>
        </w:rPr>
        <w:t>ويريد بولس من المؤمنين أن يفهموا أنه عندما يعود يسوع، فإنه هو الذي سيصدر الحكم النهائي على كل إنسان بحسب ما فعل. لذلك لا يحتاج المؤمنون الآن إلى أن يحكموا على أحد. ولا يعرف أحد متى سيعود يسوع، لكن الله يعلم، وهو الذي سيختار ذلك الوقت. وعندما يأتي وقت عودة يسوع، سيكشف الرب كل ما هو مخفي الآن، وسيظهره إلى النور. وفي بعض الثقافات يُعَدّ القلب مصدر المشاعر، أما في تلك الثقافة فكان القلب يُعَدّ مركز التفكير لا مركز الشعور. لذلك فعندما "يفتح" يسوع قلوب الناس، فإنه يكشف ما يفكرون فيه، ويُظهر الأسباب التي تدفعهم إلى فعل ما يفعلونه.</w:t>
      </w:r>
    </w:p>
    <w:p>
      <w:pPr>
        <w:bidi/>
      </w:pPr>
      <w:r>
        <w:rPr>
          <w:rtl/>
          <w:cs/>
          <w:lang w:val="ar_AE" w:bidi="ar_AE"/>
        </w:rPr>
      </w:r>
      <w:r>
        <w:rPr>
          <w:rtl/>
          <w:cs/>
          <w:lang w:val="ar_AE" w:bidi="ar_AE"/>
        </w:rPr>
        <w:t>توقّفوا هنا وناقشوا هذا السؤال كمجموعة: في لغتكم، في أي جزء من الجسد ترتبط المشاعر؟ وأي جزء من الجسد تستخدمونه للتفكير؟ عندما تترجمون هذا المقطع، ستحتاجون إلى استخدام الكلمة التي تشير إلى الجزء من الجسد الذي تعبّرون به عن التفكير. أوقفوا سماع هذا التسجيل الصوتي هنا.</w:t>
      </w:r>
    </w:p>
    <w:p>
      <w:pPr>
        <w:bidi/>
      </w:pPr>
      <w:r>
        <w:rPr>
          <w:rtl/>
          <w:cs/>
          <w:lang w:val="ar_AE" w:bidi="ar_AE"/>
        </w:rPr>
      </w:r>
      <w:r>
        <w:rPr>
          <w:rtl/>
          <w:cs/>
          <w:lang w:val="ar_AE" w:bidi="ar_AE"/>
        </w:rPr>
        <w:t>وفي ذلك اليوم، يوم عودة يسوع، سيمدح الله الذين كانوا أمناء في خدمتهم. لذلك يريد بولس أن يذكّر المؤمنين في كورنثوس بأنه لا يهتم كثيرًا بما يفكرون هم فيه عنه. فالشيء الأهم بالنسبة إليه هو ما إذا كان الله سيعلنه عبدًا أمينًا. ولهذا يعلّمهم بولس أن أهم ما ينبغي أن يكون عليه الخادم هو الأمانة، لأن الذين يكونون أمناء سينالون مكافأة أو مديحًا من الله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٤: ١–٥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يشرح بولس للمؤمنين في كورنثوس أنه ينبغي لهم أن ينظروا إلى بولس وأبلّوس باعتبارهما خادمين أو وكلاء.</w:t>
      </w:r>
    </w:p>
    <w:p>
      <w:pPr>
        <w:bidi/>
      </w:pPr>
      <w:r>
        <w:rPr>
          <w:rtl/>
          <w:cs/>
          <w:lang w:val="ar_AE" w:bidi="ar_AE"/>
        </w:rPr>
      </w:r>
      <w:r>
        <w:rPr>
          <w:b/>
          <w:rtl/>
          <w:cs/>
          <w:lang w:val="ar_AE" w:bidi="ar_AE"/>
        </w:rPr>
        <w:t>في الجزء الثاني:</w:t>
      </w:r>
      <w:r>
        <w:rPr>
          <w:rtl/>
          <w:cs/>
          <w:lang w:val="ar_AE" w:bidi="ar_AE"/>
        </w:rPr>
        <w:t xml:space="preserve"> يخبر بولس المؤمنين في كورنثوس أنه لا يهتم بأن يحكم المؤمنون في كورنثوس عليه الآن.</w:t>
      </w:r>
    </w:p>
    <w:p>
      <w:pPr>
        <w:bidi/>
      </w:pPr>
      <w:r>
        <w:rPr>
          <w:rtl/>
          <w:cs/>
          <w:lang w:val="ar_AE" w:bidi="ar_AE"/>
        </w:rPr>
      </w:r>
      <w:r>
        <w:rPr>
          <w:b/>
          <w:rtl/>
          <w:cs/>
          <w:lang w:val="ar_AE" w:bidi="ar_AE"/>
        </w:rPr>
        <w:t>في الجزء الثالث:</w:t>
      </w:r>
      <w:r>
        <w:rPr>
          <w:rtl/>
          <w:cs/>
          <w:lang w:val="ar_AE" w:bidi="ar_AE"/>
        </w:rPr>
        <w:t xml:space="preserve"> يطلب بولس من المؤمنين في كورنثوس ألا يحكموا على أحد قبل اليوم الأخير للدينونة، أي اليوم الذي يعود فيه يسوع، ويتحدث عن كيف سيدين يسوع قلوب الرجال والنساء في ذلك اليوم.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جميع الذين سيُدانون عند عودة الرب يسوع</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يواصل بولس حديثه عن الكيفية التي ينبغي للمؤمنين في كورنثوس أن يفكّروا بها في معلّميهم. ففي المقطع السابق أخبرهم بما لا ينبغي لهم أن يفعلوه، أما الآن فيخبرهم بما ينبغي لهم أن يفعلوه.</w:t>
      </w:r>
    </w:p>
    <w:p>
      <w:pPr>
        <w:bidi/>
      </w:pPr>
      <w:r>
        <w:rPr>
          <w:rtl/>
          <w:cs/>
          <w:lang w:val="ar_AE" w:bidi="ar_AE"/>
        </w:rPr>
      </w:r>
      <w:r>
        <w:rPr>
          <w:rtl/>
          <w:cs/>
          <w:lang w:val="ar_AE" w:bidi="ar_AE"/>
        </w:rPr>
        <w:t>توقّفوا هنا وناقشوا كمجموعة: تحدّثوا عن وقت كنتم تخبرون فيه شخصًا ما بما لا ينبغي أن يفعله، ثم انتقلتم بعد ذلك إلى إخباره بما ينبغي أن يفعله بدلًا من ذلك. انتبهوا إلى الكلمات والعبارات التي تستخدمونها عندما تغيّرون الحديث من النهي عمّا لا ينبغي فعله إلى الإرشاد بما ينبغي فعله. أوقفوا سماع هذا التسجيل الصوتي هنا.</w:t>
      </w:r>
    </w:p>
    <w:p>
      <w:pPr>
        <w:bidi/>
      </w:pPr>
      <w:r>
        <w:rPr>
          <w:rtl/>
          <w:cs/>
          <w:lang w:val="ar_AE" w:bidi="ar_AE"/>
        </w:rPr>
      </w:r>
      <w:r>
        <w:rPr>
          <w:rtl/>
          <w:cs/>
          <w:lang w:val="ar_AE" w:bidi="ar_AE"/>
        </w:rPr>
        <w:t>يصف بولس نفسه وأبلّوس بأنهما خادمان أو وكلاء. والوكيل هو الشخص المسؤول عن أشياء كثيرة، إذ يكلّفه السيد، أي صاحب البيت، بمهمة مثل إدارة شؤون البيت أو العناية بممتلكاته. ويمكن تقديم مثال آخر على الخادم أو الوكيل، كالمعلّم الذي يعمل في مدرسة. وفي كلتا الحالتين ينبغي للخادم أن يؤدي مهمته بإخلاص.</w:t>
      </w:r>
    </w:p>
    <w:p>
      <w:pPr>
        <w:bidi/>
      </w:pPr>
      <w:r>
        <w:rPr>
          <w:rtl/>
          <w:cs/>
          <w:lang w:val="ar_AE" w:bidi="ar_AE"/>
        </w:rPr>
      </w:r>
      <w:r>
        <w:rPr>
          <w:rtl/>
          <w:cs/>
          <w:lang w:val="ar_AE" w:bidi="ar_AE"/>
        </w:rPr>
        <w:t>توقّفوا هنا وناقشوا كمجموعة: احكوا قصة عن شخص مسؤول عن أمرٍ ما وهو خاضع للمساءلة أمام سيده. انتبهوا إلى الكلمات التي تستخدمونها عندما تتحدثون عن شخص مسؤول عن أمرٍ ما. أوقفوا سماع هذا التسجيل الصوتي هنا.</w:t>
      </w:r>
    </w:p>
    <w:p>
      <w:pPr>
        <w:bidi/>
      </w:pPr>
      <w:r>
        <w:rPr>
          <w:rtl/>
          <w:cs/>
          <w:lang w:val="ar_AE" w:bidi="ar_AE"/>
        </w:rPr>
      </w:r>
      <w:r>
        <w:rPr>
          <w:rtl/>
          <w:cs/>
          <w:lang w:val="ar_AE" w:bidi="ar_AE"/>
        </w:rPr>
        <w:t>في الجزء الثاني من هذا المقطع، يخبر بولس المؤمنين في كورنثوس أنه لا يهتم إن كان المؤمنون في كورنثوس يدينونه أو يفحصون تصرّفاته عن كثب. وبعبارة أخرى، يظن بولس أن المؤمنين في كورنثوس ينظرون إليه كما لو كانوا يفحصونه ويقيّمون عمله. ويقول إنه لا يهتم إذا كان المؤمنون في كورنثوس يعتقدون أن بولس قد أدى مهمته بأمانة أو بشكل سيئ. ويُضيف أن الله أعطاه مهمة الكرازة بالإنجيل، ولذلك فإن الله هو الذي سيقرّر ما إذا كان قد أدّى هذه المهمة بأمانة أم لا.</w:t>
      </w:r>
    </w:p>
    <w:p>
      <w:pPr>
        <w:bidi/>
      </w:pPr>
      <w:r>
        <w:rPr>
          <w:rtl/>
          <w:cs/>
          <w:lang w:val="ar_AE" w:bidi="ar_AE"/>
        </w:rPr>
      </w:r>
      <w:r>
        <w:rPr>
          <w:rtl/>
          <w:cs/>
          <w:lang w:val="ar_AE" w:bidi="ar_AE"/>
        </w:rPr>
        <w:t>توقّفوا هنا وتحدّثوا عمّا يحدث عندما يفحص قاضٍ في المحكمة، أو شيخ في القرية، شخصًا متهمًا بارتكاب خطأ. ما الكلمات أو العبارات التي تستخدمونها لوصف الطريقة التي يحققون بها مع الشخص المتهم أو يستجوبونه؟</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يبدأ بولس الجزء الثالث من هذا المقطع بالاستمرار في فكرة أهل البيت الذين يعملون معًا، وكأن يسوع هو سيد البيت، وكأن بولس وأبلّوس هما العبيدان اللذان يعملان في هذا البيت. وما يقصده بولس هو أن المؤمنين في كورنثوس لا ينبغي أن يحكموا على عمل هذين الخادمين، أي بولس وأبلّوس، قبل أن يعود ربّ البيت، يسوع. والكلمة التي يستخدمها بولس هنا بمعنى "يحكم" تختلف عن الكلمة التي استخدمها في الجزء السابق، إذ تعني هنا أن يتخذ الإنسان قرارًا نهائيًا، أو أن يقرّر ما إذا كان الشيء جيدًا أو سيئًا، صحيحًا أو خطأ. وبعبارة أخرى، لا ينبغي للمؤمنين أن يقرّروا مدى جودة أو سوء عمل بولس وأبلّوس، لأن الرب يسوع هو الذي سيتخذ هذا القرار النهائي عندما يعود.</w:t>
      </w:r>
    </w:p>
    <w:p>
      <w:pPr>
        <w:bidi/>
      </w:pPr>
      <w:r>
        <w:rPr>
          <w:rtl/>
          <w:cs/>
          <w:lang w:val="ar_AE" w:bidi="ar_AE"/>
        </w:rPr>
      </w:r>
      <w:r>
        <w:rPr>
          <w:rtl/>
          <w:cs/>
          <w:lang w:val="ar_AE" w:bidi="ar_AE"/>
        </w:rPr>
        <w:t>توقّفوا هنا وناقشوا كمجموعة: احكوا قصة عن قاضٍ في المحكمة، أو شيخ في القرية، يتخذ قرارًا بشأن ما إذا كان الشخص مذنبًا أم بريئًا. وانتبهوا إلى الكلمات التي تستخدمونها عند وصف القاضي أو الشيخ الذي يصدر الحكم.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ويواصل بولس حديثه عمّا سيفعله الرب عندما يعود. فيقول إنه في ذلك اليوم سيكشف الرب قلوب الناس ويُظهر ما هو مخفي الآن. ومعنى ذلك أن الرب يسوع سيُظهر للجميع ما يفكر فيه الناس وما يشعرون به. وتذكر بعض الترجمات أن الرب سيفتح قلوب الرجال، لكن قصد بولس هو جميع الناس، أي الرجال والنساء معًا. وفي بعض الثقافات يُعَدّ القلب مصدر المشاعر، أما في ثقافات أخرى فيُعَدّ القلب مركز التفكير لا مركز الشعور.</w:t>
      </w:r>
    </w:p>
    <w:p>
      <w:pPr>
        <w:bidi/>
      </w:pPr>
      <w:r>
        <w:rPr>
          <w:rtl/>
          <w:cs/>
          <w:lang w:val="ar_AE" w:bidi="ar_AE"/>
        </w:rPr>
      </w:r>
      <w:r>
        <w:rPr>
          <w:rtl/>
          <w:cs/>
          <w:lang w:val="ar_AE" w:bidi="ar_AE"/>
        </w:rPr>
        <w:t>توقّفوا هنا وناقشوا كمجموعة: كيف ستعبّرون في لغتكم عن فكرة أن الرب يفتح قلوب الناس حتى يرى الجميع أفكارهم ودوافعهم؟ أوقفوا سماع هذا التسجيل الصوتي هنا.</w:t>
      </w:r>
    </w:p>
    <w:p>
      <w:pPr>
        <w:bidi/>
      </w:pPr>
      <w:r>
        <w:rPr>
          <w:rtl/>
          <w:cs/>
          <w:lang w:val="ar_AE" w:bidi="ar_AE"/>
        </w:rPr>
      </w:r>
      <w:r>
        <w:rPr>
          <w:rtl/>
          <w:cs/>
          <w:lang w:val="ar_AE" w:bidi="ar_AE"/>
        </w:rPr>
        <w:t>ويقدم بولس تصريحًا نهائيًا ومهمًا حول سبب عدم اكتراثه برأي أهل كورنثوس فيه. لأن أحكامهم ليست هي الأهم. ففي ذلك اليوم، عندما يعود يسوع، سيمدح الله كل إنسان بحسب ما يستحقه.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استخدام رسومات أو أشياء تمثّل بولس وأبلّوس، والمؤمنين في كورنثوس، ويسوع، والله. وعندما تسردون القصة، تذكّروا أن بولس كان يحدّث المؤمنين في كورنثوس عن الكيفية التي ينبغي أن يعاملوا بها بولس وأبلّوس. ثم أظهروا أن بولس لا يهتم كثيرًا بما يفكر فيه المؤمنون في كورنثوس عنه، وأنه عندما يعود يسوع سيدين الجميع. وصوّروا هذا المشهد كأنه نور يضيء أفكار الناس ويكشف ما في داخلهم. وأخيرًا، أظهروا أن الله يمدح كل مؤمن بحسب ما يستحقه.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٤: ١–٥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جميع الذين سيُدانون عند عودة الرب يسوع</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يشرح بولس للمؤمنين في كورنثوس أنه ينبغي لهم أن ينظروا إلى بولس وأبلّوس باعتبارهما خادمين أو وكلاء. ويمكنكم أن تجعلوا بولس وأبلّوس يقفان أمام المؤمنين في كورنثوس، بينما يشرح بولس لهم أنهما خادمان أو وكيلان.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أبلّوس: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أحد المؤمنين في كورنثوس: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يخبر بولس المؤمنين في كورنثوس أنه لا يهتم بأن يحكم المؤمنون في كورنثوس عليه الآن. ويمكنكم أن تجعلوا بولس يقف أمام المؤمنين في كورنثوس ويتحدث إليهم، أو يمكنكم إعداد المكان ليبدو كأنه قاعة محكمة، حيث يفحص المؤمنون في كورنثوس بولس وكأنه متهم. وفي هذا المشهد يخبر بولس المؤمنين في كورنثوس ألا يفحصوه أو يدينوه، لأنه لا يهتم بما يفكّرون فيه عنه.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يطلب بولس من المؤمنين في كورنثوس ألا يحكموا على أحد قبل أن يعود الرب ليدين. ويتحدث بولس عن أن يسوع سيدين قلوب الرجال والنساء في اليوم الأخير.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المؤمنين في كورنثوس: "بماذا تشعر أو فيمَ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٤: ١–٥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المؤمنين في كورنثوس أنه ينبغي لهم أن ينظروا إلى بولس وأبلّوس باعتبارهما شخصين ائتمنهما الله على عمل مهم. أو </w:t>
      </w:r>
      <w:r>
        <w:rPr>
          <w:b/>
          <w:rtl/>
          <w:cs/>
          <w:lang w:val="ar_AE" w:bidi="ar_AE"/>
        </w:rPr>
        <w:t>خدامًا</w:t>
      </w:r>
      <w:r>
        <w:rPr>
          <w:rtl/>
          <w:cs/>
          <w:lang w:val="ar_AE" w:bidi="ar_AE"/>
        </w:rPr>
        <w:t xml:space="preserve"> ليسوع </w:t>
      </w:r>
      <w:r>
        <w:rPr>
          <w:b/>
          <w:rtl/>
          <w:cs/>
          <w:lang w:val="ar_AE" w:bidi="ar_AE"/>
        </w:rPr>
        <w:t xml:space="preserve">المسيح. </w:t>
      </w:r>
      <w:r>
        <w:rPr>
          <w:rtl/>
          <w:cs/>
          <w:lang w:val="ar_AE" w:bidi="ar_AE"/>
        </w:rPr>
        <w:t>وبعبارة أخرى، فقد وثق الله بهما ليقوما بمهمة عظيمة من أجله. ولذلك كانت على بولس وأبلّوس مسؤولية العناية بالشعب الذي سلّمه الله إليهما، لكنهما في النهاية مسؤولان أمام الله نفسه. وفي زمن بولس كان من المعتاد أن يكلّف السيد شخصًا موثوقًا بإدارة شؤون بيته أو ممتلكاته. استخدموا الكلمة ذاتها التي استخدمتموها في المقاطع السابقة للإشارة إلى المسيح، وارجعوا إلى "قاموس الكلمات الرئيسية" لمزيد من المعلومات عن المسيح إذا لزم الأمر.</w:t>
      </w:r>
    </w:p>
    <w:p>
      <w:pPr>
        <w:bidi/>
      </w:pPr>
      <w:r>
        <w:rPr>
          <w:rtl/>
          <w:cs/>
          <w:lang w:val="ar_AE" w:bidi="ar_AE"/>
        </w:rPr>
      </w:r>
      <w:r>
        <w:rPr>
          <w:rtl/>
          <w:cs/>
          <w:lang w:val="ar_AE" w:bidi="ar_AE"/>
        </w:rPr>
        <w:t>توقّفوا هنا وناقشوا كمجموعة كيف ستصفون هذا الشخص الذي وثق به الله ليقوم بعمل مهم أو ليدير عمل الله نيابةً عنه. ولمزيد من المعلومات، انظروا مصطلح "وكيل" في "قاموس الكلمات الرئيسية". أوقفوا سماع هذا التسجيل الصوتي هنا.</w:t>
      </w:r>
    </w:p>
    <w:p>
      <w:pPr>
        <w:bidi/>
      </w:pPr>
      <w:r>
        <w:rPr>
          <w:rtl/>
          <w:cs/>
          <w:lang w:val="ar_AE" w:bidi="ar_AE"/>
        </w:rPr>
      </w:r>
      <w:r>
        <w:rPr>
          <w:rtl/>
          <w:cs/>
          <w:lang w:val="ar_AE" w:bidi="ar_AE"/>
        </w:rPr>
        <w:t xml:space="preserve">ويقول بولس إن بولس وأبلّوس قد اؤتُمنا على </w:t>
      </w:r>
      <w:r>
        <w:rPr>
          <w:b/>
          <w:rtl/>
          <w:cs/>
          <w:lang w:val="ar_AE" w:bidi="ar_AE"/>
        </w:rPr>
        <w:t>أسرار</w:t>
      </w:r>
      <w:r>
        <w:rPr>
          <w:rtl/>
          <w:cs/>
          <w:lang w:val="ar_AE" w:bidi="ar_AE"/>
        </w:rPr>
        <w:t xml:space="preserve"> الله. والمقصود بالأسرار هنا أمور حقيقية لكنها كانت خفية عن معظم الناس. ومن أمثلة ذلك الحقائق المتعلقة بيسوع وبملكوت الله. وقد صار بولس وأبلّوس الآن يعلنان هذه الحقائق ويجعلانها معروفة. وفي وقت سابق من رسالته أوضح بولس أن الناس لا يستطيعون رؤية هذه الأمور أو فهمها إلا عندما يعلنها الله لهم بروحه. ويحتاج الناس إلى معرفة هذه الحقائق لكي يتمكنوا من أن يعيشوا بالطريقة التي يريدها الله لهم. استخدموا الكلمة ذاتها التي استخدمتموها في المقاطع السابقة للإشارة إلى أسرار الله.</w:t>
      </w:r>
    </w:p>
    <w:p>
      <w:pPr>
        <w:bidi/>
      </w:pPr>
      <w:r>
        <w:rPr>
          <w:rtl/>
          <w:cs/>
          <w:lang w:val="ar_AE" w:bidi="ar_AE"/>
        </w:rPr>
      </w:r>
      <w:r>
        <w:rPr>
          <w:rtl/>
          <w:cs/>
          <w:lang w:val="ar_AE" w:bidi="ar_AE"/>
        </w:rPr>
        <w:t xml:space="preserve">ويقول بولس إنه لا يهتم إن كان المؤمنون في كورنثوس </w:t>
      </w:r>
      <w:r>
        <w:rPr>
          <w:b/>
          <w:rtl/>
          <w:cs/>
          <w:lang w:val="ar_AE" w:bidi="ar_AE"/>
        </w:rPr>
        <w:t>يحكمون</w:t>
      </w:r>
      <w:r>
        <w:rPr>
          <w:rtl/>
          <w:cs/>
          <w:lang w:val="ar_AE" w:bidi="ar_AE"/>
        </w:rPr>
        <w:t xml:space="preserve"> عليه بسبب الطريقة التي يعلّمهم بها حق الله. والمقصود هنا أن المؤمنين في كورنثوس كانوا يفحصون بولس عن قرب، ويراقبون ما يفعله ليروا إن كان يؤدي عمله جيدًا أم لا. وهذا يشبه القاضي في المحكمة عندما يفحص قضية شخص متهم بارتكاب خطأ. ويقول بولس إن الله أعطاه مهمة الكرازة بالإنجيل، ولذلك فالله هو الذي سيقرر ما إذا كان قد أدّى هذه المهمة بأمانة أم لا. وهذه هي الكلمة نفسها التي استخدمها بولس للإشارة إلى "القاضي" في كورنثوس الأولى ٢: ١٥ عندما قال لأهل كورنثوس إن الإنسان الذي فيه روح الله يستطيع أن "يحكم" أو يميّز الأمور. استخدموا الكلمة ذاتها هنا للتعبير عن القاضي.</w:t>
      </w:r>
    </w:p>
    <w:p>
      <w:pPr>
        <w:bidi/>
      </w:pPr>
      <w:r>
        <w:rPr>
          <w:rtl/>
          <w:cs/>
          <w:lang w:val="ar_AE" w:bidi="ar_AE"/>
        </w:rPr>
      </w:r>
      <w:r>
        <w:rPr>
          <w:rtl/>
          <w:cs/>
          <w:lang w:val="ar_AE" w:bidi="ar_AE"/>
        </w:rPr>
        <w:t xml:space="preserve">ويقول بولس إن له </w:t>
      </w:r>
      <w:r>
        <w:rPr>
          <w:b/>
          <w:rtl/>
          <w:cs/>
          <w:lang w:val="ar_AE" w:bidi="ar_AE"/>
        </w:rPr>
        <w:t>ضمير</w:t>
      </w:r>
      <w:r>
        <w:rPr>
          <w:rtl/>
          <w:cs/>
          <w:lang w:val="ar_AE" w:bidi="ar_AE"/>
        </w:rPr>
        <w:t xml:space="preserve"> صالح لأن </w:t>
      </w:r>
      <w:r>
        <w:rPr>
          <w:b/>
          <w:rtl/>
          <w:cs/>
          <w:lang w:val="ar_AE" w:bidi="ar_AE"/>
        </w:rPr>
        <w:t>الرب</w:t>
      </w:r>
      <w:r>
        <w:rPr>
          <w:rtl/>
          <w:cs/>
          <w:lang w:val="ar_AE" w:bidi="ar_AE"/>
        </w:rPr>
        <w:t xml:space="preserve"> هو الذي يدينه. وهو لا يدرك أنه فعل شيئًا خاطئًا. وربما تشير كلمة "الرب" هنا إلى يسوع نفسه عندما يعود ليدين الناس. استخدموا الكلمة ذاتها التي استخدمتموها في المقاطع السابقة للإشارة إلى الرب، وارجعوا إلى "قاموس الكلمات الرئيسية" لمزيد من المعلومات. وضمير الإنسان هو إحساسه الداخلي أو قدرته على معرفة ما هو صواب وما هو خطأ.</w:t>
      </w:r>
    </w:p>
    <w:p>
      <w:pPr>
        <w:bidi/>
      </w:pPr>
      <w:r>
        <w:rPr>
          <w:rtl/>
          <w:cs/>
          <w:lang w:val="ar_AE" w:bidi="ar_AE"/>
        </w:rPr>
      </w:r>
      <w:r>
        <w:rPr>
          <w:rtl/>
          <w:cs/>
          <w:lang w:val="ar_AE" w:bidi="ar_AE"/>
        </w:rPr>
        <w:t>توقّفوا هنا وناقشوا معًا كيف ستتحدثون عن الضمير. ولمزيد من المعلومات عن الضمير، راجعوا "قاموس الكلمات الرئيسية". أوقفوا سماع هذا التسجيل الصوتي هنا.</w:t>
      </w:r>
    </w:p>
    <w:p>
      <w:pPr>
        <w:bidi/>
      </w:pPr>
      <w:r>
        <w:rPr>
          <w:rtl/>
          <w:cs/>
          <w:lang w:val="ar_AE" w:bidi="ar_AE"/>
        </w:rPr>
      </w:r>
      <w:r>
        <w:rPr>
          <w:rtl/>
          <w:cs/>
          <w:lang w:val="ar_AE" w:bidi="ar_AE"/>
        </w:rPr>
        <w:t xml:space="preserve">ويخبر بولس المؤمنين في كورنثوس أنهم لا ينبغي أن </w:t>
      </w:r>
      <w:r>
        <w:rPr>
          <w:b/>
          <w:rtl/>
          <w:cs/>
          <w:lang w:val="ar_AE" w:bidi="ar_AE"/>
        </w:rPr>
        <w:t>يحكموا</w:t>
      </w:r>
      <w:r>
        <w:rPr>
          <w:rtl/>
          <w:cs/>
          <w:lang w:val="ar_AE" w:bidi="ar_AE"/>
        </w:rPr>
        <w:t xml:space="preserve"> على شيء قبل </w:t>
      </w:r>
      <w:r>
        <w:rPr>
          <w:b/>
          <w:rtl/>
          <w:cs/>
          <w:lang w:val="ar_AE" w:bidi="ar_AE"/>
        </w:rPr>
        <w:t xml:space="preserve">الوقت المحدد. </w:t>
      </w:r>
      <w:r>
        <w:rPr>
          <w:rtl/>
          <w:cs/>
          <w:lang w:val="ar_AE" w:bidi="ar_AE"/>
        </w:rPr>
        <w:t>والحكم هنا يعني أن يُتخَذ قرارًا، أو أن يُقرَر ما إذا كان شيئًا ما جيدًا أو سيئًا، صائبًا أو خطأً، فبعد أن ينتهي القاضي من محاكمة الشخص المتهم، يتخذ قرارًا بشأن الحكم الذي يستحقه. وبعبارة أخرى، لا ينبغي للمؤمنين في كورنثوس أن يقرروا الآن مدى حُسن أو سوء عمل الآخرين.</w:t>
      </w:r>
    </w:p>
    <w:p>
      <w:pPr>
        <w:bidi/>
      </w:pPr>
      <w:r>
        <w:rPr>
          <w:rtl/>
          <w:cs/>
          <w:lang w:val="ar_AE" w:bidi="ar_AE"/>
        </w:rPr>
      </w:r>
      <w:r>
        <w:rPr>
          <w:rtl/>
          <w:cs/>
          <w:lang w:val="ar_AE" w:bidi="ar_AE"/>
        </w:rPr>
        <w:t xml:space="preserve">توقّفوا هنا وناقشوا معًا الكلمات أو العبارات التي ستستخدمونها للتعبير عن كلمة </w:t>
      </w:r>
      <w:r>
        <w:rPr>
          <w:b/>
          <w:rtl/>
          <w:cs/>
          <w:lang w:val="ar_AE" w:bidi="ar_AE"/>
        </w:rPr>
        <w:t>الحكم</w:t>
      </w:r>
      <w:r>
        <w:rPr>
          <w:rtl/>
          <w:cs/>
          <w:lang w:val="ar_AE" w:bidi="ar_AE"/>
        </w:rPr>
        <w:t xml:space="preserve"> بمعنى اتخاذ قرار بشأن ما إذا كانت أفعال الشخص صحيحة أم خاطئة. وربما تكون هذه كلمة مختلفة عن الكلمة التي ناقشتموها سابقًا.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أما الوقت المعيّن فهو تعبير يشير إلى الوقت الذي سيعود فيه يسوع ليدين جميع الناس: الأحياء منهم والأموات. ففي ذلك الوقت سيدين يسوع المسيح الناس بحسب أعمالهم وبحسب إيمانهم به. ويُسمّى هذا الوقت أيضًا "اليوم الأخير"، أي اليوم الذي يقرر فيه يسوع المسيح من سيكون معه في السماء ومن لن يكون معه في السماء.</w:t>
      </w:r>
    </w:p>
    <w:p>
      <w:pPr>
        <w:bidi/>
      </w:pPr>
      <w:r>
        <w:rPr>
          <w:rtl/>
          <w:cs/>
          <w:lang w:val="ar_AE" w:bidi="ar_AE"/>
        </w:rPr>
      </w:r>
      <w:r>
        <w:rPr>
          <w:rtl/>
          <w:cs/>
          <w:lang w:val="ar_AE" w:bidi="ar_AE"/>
        </w:rPr>
        <w:t>توقّفوا هنا وناقشوا معًا الكلمات أو العبارات التي ستستخدمونها للتعبير عن "الوقت المعين". وإذا كنتم قد ترجمتم هذه الفكرة بالفعل في سفر آخر من الكتاب المقدس، فاستخدموا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4:6–13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٤: ٦–١٣ واحفظوه في قلوبكم.</w:t>
      </w:r>
    </w:p>
    <w:p>
      <w:pPr>
        <w:bidi/>
      </w:pPr>
      <w:r>
        <w:rPr>
          <w:rtl/>
          <w:cs/>
          <w:lang w:val="ar_AE" w:bidi="ar_AE"/>
        </w:rPr>
      </w:r>
      <w:r>
        <w:rPr>
          <w:rtl/>
          <w:cs/>
          <w:lang w:val="ar_AE" w:bidi="ar_AE"/>
        </w:rPr>
        <w:t>استمعوا إلى نسخة صوتية من رسالة كورنثوس الأولى ٤: ٦–١٣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٤: ٦–١٣ من الترجمة الأسهل للفهم.</w:t>
      </w:r>
    </w:p>
    <w:p>
      <w:pPr>
        <w:bidi/>
      </w:pPr>
      <w:r>
        <w:rPr>
          <w:rtl/>
          <w:cs/>
          <w:lang w:val="ar_AE" w:bidi="ar_AE"/>
        </w:rPr>
      </w:r>
      <w:r>
        <w:rPr>
          <w:rtl/>
          <w:cs/>
          <w:lang w:val="ar_AE" w:bidi="ar_AE"/>
        </w:rPr>
        <w:t>كان بولس يشرح للمؤمنين في كورنثوس أنه ينبغي لهم أن ينظروا إليه وإلى أبلّوس بوصفهما خادمين أو وكلاء لله. كما كان يخبرهم ألا يحكموا عليه هو وأبلّوس قبل أن يعود يسوع ويدين جميع الناس، ويكشف ما يفكر فيه الجميع وما يخفونه في قلوبهم.</w:t>
      </w:r>
    </w:p>
    <w:p>
      <w:pPr>
        <w:bidi/>
      </w:pPr>
      <w:r>
        <w:rPr>
          <w:rtl/>
          <w:cs/>
          <w:lang w:val="ar_AE" w:bidi="ar_AE"/>
        </w:rPr>
      </w:r>
      <w:r>
        <w:rPr>
          <w:rtl/>
          <w:cs/>
          <w:lang w:val="ar_AE" w:bidi="ar_AE"/>
        </w:rPr>
        <w:t>والآن يوضح بولس للمؤمنين في كورنثوس أنه يستخدم نفسه وأبلّوس كمثالين عندما يشرح لهم كيف ينبغي لهم أن يعيشوا. فقد كان بولس وأبلّوس يتبعان رسالة الله لا معلّمين بشريين معينين، ويريد بولس من المؤمنين في كورنثوس أن يفعلوا الشيء نفسه.</w:t>
      </w:r>
    </w:p>
    <w:p>
      <w:pPr>
        <w:bidi/>
      </w:pPr>
      <w:r>
        <w:rPr>
          <w:rtl/>
          <w:cs/>
          <w:lang w:val="ar_AE" w:bidi="ar_AE"/>
        </w:rPr>
      </w:r>
      <w:r>
        <w:rPr>
          <w:rtl/>
          <w:cs/>
          <w:lang w:val="ar_AE" w:bidi="ar_AE"/>
        </w:rPr>
        <w:t>ثم يقول بولس إن المؤمنين في كورنثوس كانوا متكبّرين. أي إنهم كانوا فخورين بأنفسهم بطريقة خاطئة. وهذه ليست المرة الوحيدة التي يوبّخهم فيها بولس على هذا الأمر. فقد كان بعضهم يتكبّر لأنهم أتباع أبلّوس ويظنون أنهم أفضل أو أكثر أهمية من أتباع بولس، كما كان آخرون يتكبّرون لأنهم أتباع بولس ويظنون أنهم أفضل من أتباع أبلّوس. ويؤكد بولس أنه لو فهم المؤمنون في كورنثوس رسالته حقًا لما اتبعوا معلّمين بشريين منفردين.</w:t>
      </w:r>
    </w:p>
    <w:p>
      <w:pPr>
        <w:bidi/>
      </w:pPr>
      <w:r>
        <w:rPr>
          <w:rtl/>
          <w:cs/>
          <w:lang w:val="ar_AE" w:bidi="ar_AE"/>
        </w:rPr>
      </w:r>
      <w:r>
        <w:rPr>
          <w:rtl/>
          <w:cs/>
          <w:lang w:val="ar_AE" w:bidi="ar_AE"/>
        </w:rPr>
        <w:t>كما كان المؤمنون في كورنثوس متكبرين في الطريقة التي يتحدثون بها عن الأمور الصالحة التي يمتلكونها، ويبدو أنهم نسوا أن كل ما هو صالح يأتي في الأصل من الله.</w:t>
      </w:r>
    </w:p>
    <w:p>
      <w:pPr>
        <w:bidi/>
      </w:pPr>
      <w:r>
        <w:rPr>
          <w:rtl/>
          <w:cs/>
          <w:lang w:val="ar_AE" w:bidi="ar_AE"/>
        </w:rPr>
      </w:r>
      <w:r>
        <w:rPr>
          <w:rtl/>
          <w:cs/>
          <w:lang w:val="ar_AE" w:bidi="ar_AE"/>
        </w:rPr>
        <w:t>توقّفوا هنا وناقشوا هذا السؤال كمجموعة: احكوا قصة عن شخص يتحدث بتكبّر عن شيء فعله، مع أن شخصًا آخر هو الذي أعطاه هذا الشيء أو قام بالعمل الشاق من أجله. ماذا تظنون في الشخص الذي يتكلم بهذه الطريقة المتعجرفة؟ وكيف تتصرفون نحوه؟ أوقفوا سماع هذا التسجيل الصوتي هنا.</w:t>
      </w:r>
    </w:p>
    <w:p>
      <w:pPr>
        <w:bidi/>
      </w:pPr>
      <w:r>
        <w:rPr>
          <w:rtl/>
          <w:cs/>
          <w:lang w:val="ar_AE" w:bidi="ar_AE"/>
        </w:rPr>
      </w:r>
      <w:r>
        <w:rPr>
          <w:rtl/>
          <w:cs/>
          <w:lang w:val="ar_AE" w:bidi="ar_AE"/>
        </w:rPr>
        <w:t>ويقول بولس إن المؤمنين في كورنثوس صاروا متكبرين إلى درجة أنهم يظنون أنهم لم يعودوا بحاجة إلى تعليمه. بل إنهم يتصرفون وكأنهم يملكون كل شيء وكأنهم يحكمون بالفعل في ملكوت الله. ويتمنى بولس لو كان ذلك صحيحًا، لأنه لو كانوا يحكمون حقًا في ملكوت الله لكان هو أيضًا يحكم معهم.</w:t>
      </w:r>
    </w:p>
    <w:p>
      <w:pPr>
        <w:bidi/>
      </w:pPr>
      <w:r>
        <w:rPr>
          <w:rtl/>
          <w:cs/>
          <w:lang w:val="ar_AE" w:bidi="ar_AE"/>
        </w:rPr>
      </w:r>
      <w:r>
        <w:rPr>
          <w:rtl/>
          <w:cs/>
          <w:lang w:val="ar_AE" w:bidi="ar_AE"/>
        </w:rPr>
        <w:t>لكن هذا لم يكن هو الواقع في كنيسة كورنثوس. ففي المقابل يشعر بولس أن الناس يسيئون معاملة الرسل. ويصف ذلك بصورة مأخوذة من حدث كان معروفًا في زمنه. ففي ذلك الوقت كانت الإمبراطورية الرومانية تحكم تلك المنطقة من العالم، وكان القادة العسكريون الرومان بعد انتصارهم في معركة يقودون موكب نصر عظيمًا في المدينة للاحتفال بانتصارهم. وكان أسرى الحرب يُساقون في نهاية الموكب، ولم تكن لهم قيمة، بل كانوا غالبًا ينتظرون الموت. يستخدم بولس هذه الصورة ليصف نفسه وبقية الرسل كأنهم الأشخاص الذين يُساقون في مؤخرة موكب النصر. وكما كان كثيرون يجتمعون لمشاهدة هذه المواكب وإهانة الأسرى وقتلهم، يتحدث بولس وكأن كثيرين من الناس، بل وحتى الملائكة، يراقبون الرسل وهم يُهانون.</w:t>
      </w:r>
    </w:p>
    <w:p>
      <w:pPr>
        <w:bidi/>
      </w:pPr>
      <w:r>
        <w:rPr>
          <w:rtl/>
          <w:cs/>
          <w:lang w:val="ar_AE" w:bidi="ar_AE"/>
        </w:rPr>
      </w:r>
      <w:r>
        <w:rPr>
          <w:rtl/>
          <w:cs/>
          <w:lang w:val="ar_AE" w:bidi="ar_AE"/>
        </w:rPr>
        <w:t>ويريد بولس بهذا أن يبيّن الفرق بين الطريقة التي يرى بها المؤمنون في كورنثوس أنفسهم، والطريقة التي يعامل بها الناس الرسل. ولذلك يقول بولس بعض العبارات بأسلوب ساخر، فيذكر أمورًا يظن المؤمنون في كورنثوس أنها صحيحة عن أنفسهم. فيقول إن الرسل يُعتبرون حمقى من أجل المسيح، أما المؤمنون في كورنثوس فهم حكماء. ويقول إن الرسل ضعفاء، أما المؤمنون في كورنثوس فأقوياء. ويقول أيضًا إن الناس يكرّمون المؤمنين في كورنثوس، بينما يحتقرون الرسل. ويقول بولس هذا الكلام ليكشف غرور المؤمنين في كورنثوس الذين كانوا يظنون أنهم أفضل أو أكثر أهمية من غيرهم.</w:t>
      </w:r>
    </w:p>
    <w:p>
      <w:pPr>
        <w:bidi/>
      </w:pPr>
      <w:r>
        <w:rPr>
          <w:rtl/>
          <w:cs/>
          <w:lang w:val="ar_AE" w:bidi="ar_AE"/>
        </w:rPr>
      </w:r>
      <w:r>
        <w:rPr>
          <w:rtl/>
          <w:cs/>
          <w:lang w:val="ar_AE" w:bidi="ar_AE"/>
        </w:rPr>
        <w:t>ثم يذكر بولس عبارات أخرى تصف الواقع الحقيقي لحياة الرسل. فيقول إن الرسل كثيرًا ما كانوا جائعين وعطاشى، وكانوا يرتدون ثيابًا بالية وممزقة. كما كانوا يُضرَبون أحيانًا، ويتنقّلون من مكان إلى آخر دون أن يكون لهم مسكن ثابت. وقد يذكّر هذا الوصف المؤمنين في كورنثوس ببعض المعلّمين المتجولين في كورنثوس وفي مدن اليونان الأخرى، الذين كانوا ينتقلون من مكان إلى آخر ليعلّموا الناس ويطلبوا المال مقابل تعليمهم. لكن بولس يوضح أن الرسل لا يفعلون ذلك، بل يعملون بأيديهم ليكسبوا معيشتهم. ونعلم أن بولس كان يصنع الخيام ليكسب المال حتى لا يطلب المال من الآخرين.</w:t>
      </w:r>
    </w:p>
    <w:p>
      <w:pPr>
        <w:bidi/>
      </w:pPr>
      <w:r>
        <w:rPr>
          <w:rtl/>
          <w:cs/>
          <w:lang w:val="ar_AE" w:bidi="ar_AE"/>
        </w:rPr>
      </w:r>
      <w:r>
        <w:rPr>
          <w:rtl/>
          <w:cs/>
          <w:lang w:val="ar_AE" w:bidi="ar_AE"/>
        </w:rPr>
        <w:t>ويقول بولس إن الرسل يعملون بجد ويتعبون في خدمتهم. فهم يسعون إلى فعل الخير للآخرين. فعندما يلعنهم الناس ويطلبون لهم الشر، يطلب الرسل من الله أن يباركهم. وعندما يشتمهم الآخرون أو يتكلمون عنهم بكلام سيئ، فإن الرسل لا يردون عليهم على الإطلاق. أو يردّون عليهم بكلام طيب ولطيف.</w:t>
      </w:r>
    </w:p>
    <w:p>
      <w:pPr>
        <w:bidi/>
      </w:pPr>
      <w:r>
        <w:rPr>
          <w:rtl/>
          <w:cs/>
          <w:lang w:val="ar_AE" w:bidi="ar_AE"/>
        </w:rPr>
      </w:r>
      <w:r>
        <w:rPr>
          <w:rtl/>
          <w:cs/>
          <w:lang w:val="ar_AE" w:bidi="ar_AE"/>
        </w:rPr>
        <w:t>توقّفوا هنا وناقشوا هذا السؤال كمجموعة: احكوا قصة عن وقت قال فيه شخص ما أشياء غير صحيحة عنكم لشخص آخر. ماذا كان رد فعلكم؟ وفي ثقافتكم، كيف يتوقع الناس منكم أن تستجيبوا عندما يقول شخص آخر أشياء غير صحيحة عنكم؟ أوقفوا سماع هذا التسجيل الصوتي هنا.</w:t>
      </w:r>
    </w:p>
    <w:p>
      <w:pPr>
        <w:bidi/>
      </w:pPr>
      <w:r>
        <w:rPr>
          <w:rtl/>
          <w:cs/>
          <w:lang w:val="ar_AE" w:bidi="ar_AE"/>
        </w:rPr>
      </w:r>
      <w:r>
        <w:rPr>
          <w:rtl/>
          <w:cs/>
          <w:lang w:val="ar_AE" w:bidi="ar_AE"/>
        </w:rPr>
        <w:t>وفي النهاية يقول بولس إن الناس يعاملون الرسل كأنهم قمامة العالم أو أوساخ تُطرح خارجًا، مع أن الرسل يعيشون بطريقة كريمة ومكرّسة لله.</w:t>
      </w:r>
    </w:p>
    <w:p>
      <w:pPr>
        <w:bidi/>
      </w:pPr>
      <w:r>
        <w:rPr>
          <w:rtl/>
          <w:cs/>
          <w:lang w:val="ar_AE" w:bidi="ar_AE"/>
        </w:rPr>
      </w:r>
      <w:r>
        <w:rPr>
          <w:rtl/>
          <w:cs/>
          <w:lang w:val="ar_AE" w:bidi="ar_AE"/>
        </w:rPr>
        <w:t xml:space="preserve">وعندما ننظر إلى هذا الجزء من رسالة بولس ككل، يمكن أن نلاحظ أن حديثه عن الرسل قد يذكّر المؤمنين في كورنثوس أيضًا بيسوع نفسه. </w:t>
      </w:r>
    </w:p>
    <w:p>
      <w:pPr>
        <w:pStyle w:val="ListBullet"/>
        <w:bidi/>
        <w:spacing w:line="240" w:lineRule="auto"/>
        <w:ind w:left="720"/>
      </w:pPr>
      <w:r>
        <w:rPr>
          <w:rtl/>
          <w:cs/>
          <w:lang w:val="ar_AE" w:bidi="ar_AE"/>
        </w:rPr>
      </w:r>
      <w:r>
        <w:rPr>
          <w:rtl/>
          <w:cs/>
          <w:lang w:val="ar_AE" w:bidi="ar_AE"/>
        </w:rPr>
        <w:t>فبولس يصف معاناة الرسل: كانوا جياعًا وعِطاشًا، وكانوا يُضرَبون، ولم يكن لهم مسكنٌ ثابت. وهذه أمور حدثت أيضًا ليسوع.</w:t>
      </w:r>
    </w:p>
    <w:p>
      <w:pPr>
        <w:pStyle w:val="ListBullet"/>
        <w:bidi/>
        <w:spacing w:line="240" w:lineRule="auto"/>
        <w:ind w:left="720"/>
      </w:pPr>
      <w:r>
        <w:rPr>
          <w:rtl/>
          <w:cs/>
          <w:lang w:val="ar_AE" w:bidi="ar_AE"/>
        </w:rPr>
      </w:r>
      <w:r>
        <w:rPr>
          <w:rtl/>
          <w:cs/>
          <w:lang w:val="ar_AE" w:bidi="ar_AE"/>
        </w:rPr>
        <w:t>كما يذكر أن الناس قالوا عن الرسل أشياء غير لائقة وغير صحيحة، ومع ذلك كان الرسل يردّون بكلمات طيبة وصادقة. وهذه أمور حدثت أيضًا ليسوع.</w:t>
      </w:r>
    </w:p>
    <w:p>
      <w:pPr>
        <w:pStyle w:val="ListBullet"/>
        <w:bidi/>
        <w:spacing w:line="240" w:lineRule="auto"/>
        <w:ind w:left="720"/>
      </w:pPr>
      <w:r>
        <w:rPr>
          <w:rtl/>
          <w:cs/>
          <w:lang w:val="ar_AE" w:bidi="ar_AE"/>
        </w:rPr>
      </w:r>
      <w:r>
        <w:rPr>
          <w:rtl/>
          <w:cs/>
          <w:lang w:val="ar_AE" w:bidi="ar_AE"/>
        </w:rPr>
        <w:t xml:space="preserve">ويقول بولس إن الرسل يعيشون بتواضع كأنهم عبيد، وهذا أيضًا وصف صحيح ليسوع. </w:t>
      </w:r>
    </w:p>
    <w:p>
      <w:pPr>
        <w:pStyle w:val="ListBullet"/>
        <w:bidi/>
        <w:spacing w:line="240" w:lineRule="auto"/>
        <w:ind w:left="720"/>
      </w:pPr>
      <w:r>
        <w:rPr>
          <w:rtl/>
          <w:cs/>
          <w:lang w:val="ar_AE" w:bidi="ar_AE"/>
        </w:rPr>
      </w:r>
      <w:r>
        <w:rPr>
          <w:rtl/>
          <w:cs/>
          <w:lang w:val="ar_AE" w:bidi="ar_AE"/>
        </w:rPr>
        <w:t>كما أن الناس يعاملون الرسل كأنهم أوساخ العالم وفضلاته، وهذه أمور حدثت أيضًا ليسوع.</w:t>
      </w:r>
    </w:p>
    <w:p>
      <w:pPr>
        <w:bidi/>
      </w:pPr>
      <w:r>
        <w:rPr>
          <w:rtl/>
          <w:cs/>
          <w:lang w:val="ar_AE" w:bidi="ar_AE"/>
        </w:rPr>
      </w:r>
      <w:r>
        <w:rPr>
          <w:rtl/>
          <w:cs/>
          <w:lang w:val="ar_AE" w:bidi="ar_AE"/>
        </w:rPr>
        <w:t>يبدأ بولس هذا المقطع بذكر نفسه وأبلّوس بوصفهما مثالين للمؤمنين في كورنثوس. ومع أن اسم يسوع لا يُذكر صراحة في هذا الجزء، إلا أن بولس يريد أيضًا من المؤمنين في كورنثوس أن يروا في يسوع المثال الحقيقي الذي ينبغي أن يتبعوه.</w:t>
      </w:r>
    </w:p>
    <w:p>
      <w:pPr>
        <w:bidi/>
      </w:pPr>
      <w:r>
        <w:rPr>
          <w:rtl/>
          <w:cs/>
          <w:lang w:val="ar_AE" w:bidi="ar_AE"/>
        </w:rPr>
      </w:r>
      <w:r>
        <w:rPr>
          <w:rtl/>
          <w:cs/>
          <w:lang w:val="ar_AE" w:bidi="ar_AE"/>
        </w:rPr>
        <w:t>توقّفوا هنا وناقشوا كمجموعة: احكوا قصة عن وقت حاولتم فيه أن تتصرفوا مثل يسوع. وكيف يمكنكم أن تشجّعوا الآخرين على اتباع مثال يسوع في الطريقة التي يعيشون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٤: ٦–١٣ من الترجمة الأسهل للفهم.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بولس المؤمنين في كورنثوس بأنه استخدم نفسه وأبلّوس مثالين ليُوضِّح لهم كيف ينبغي أن يسلك المؤمنون. ويخبرهم أيضًا أنهم صاروا متعصبين ومفتخرين بالطريقة التي يتبعون بها القادة الأفراد. بل يقول إن المؤمنين في كورنثوس يتصرَّفون كأنهم ملوك.</w:t>
      </w:r>
    </w:p>
    <w:p>
      <w:pPr>
        <w:bidi/>
      </w:pPr>
      <w:r>
        <w:rPr>
          <w:rtl/>
          <w:cs/>
          <w:lang w:val="ar_AE" w:bidi="ar_AE"/>
        </w:rPr>
      </w:r>
      <w:r>
        <w:rPr>
          <w:b/>
          <w:rtl/>
          <w:cs/>
          <w:lang w:val="ar_AE" w:bidi="ar_AE"/>
        </w:rPr>
        <w:t>في الجزء الثاني:</w:t>
      </w:r>
      <w:r>
        <w:rPr>
          <w:rtl/>
          <w:cs/>
          <w:lang w:val="ar_AE" w:bidi="ar_AE"/>
        </w:rPr>
        <w:t xml:space="preserve"> يتحدث بولس عن المكانة المتدنية لجميع الرسل، وكيف يتصرف الناس تجاه الرسل ويتحدثون إليهم.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الرُسُل الآخرون</w:t>
      </w:r>
    </w:p>
    <w:p>
      <w:pPr>
        <w:pStyle w:val="ListBullet"/>
        <w:bidi/>
        <w:spacing w:line="240" w:lineRule="auto"/>
        <w:ind w:left="720"/>
      </w:pPr>
      <w:r>
        <w:rPr>
          <w:rtl/>
          <w:cs/>
          <w:lang w:val="ar_AE" w:bidi="ar_AE"/>
        </w:rPr>
      </w:r>
      <w:r>
        <w:rPr>
          <w:rtl/>
          <w:cs/>
          <w:lang w:val="ar_AE" w:bidi="ar_AE"/>
        </w:rPr>
        <w:t>جميع شعوب العالم</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والذين يقولون أشياء غير صحيحة عن الرُسل</w:t>
      </w:r>
    </w:p>
    <w:p>
      <w:pPr>
        <w:bidi/>
      </w:pPr>
      <w:r>
        <w:rPr>
          <w:rtl/>
          <w:cs/>
          <w:lang w:val="ar_AE" w:bidi="ar_AE"/>
        </w:rPr>
      </w:r>
      <w:r>
        <w:rPr>
          <w:rtl/>
          <w:cs/>
          <w:lang w:val="ar_AE" w:bidi="ar_AE"/>
        </w:rPr>
        <w:t>في الجزء الأول من المقطع، يبدأ بولس بدعوة المؤمنين في كورنثوس "الإخوة"، أو "الإخوة والأخوات". ولا يقصد بولس أن المؤمنين في كورنثوس هم إخوته الجسديون. بل إن هذا تعبير محبة يستخدمه بولس للإشارة إلى جميع المؤمنين في كورنثوس، رجالًا ونساءً على حد سواء.</w:t>
      </w:r>
    </w:p>
    <w:p>
      <w:pPr>
        <w:bidi/>
      </w:pPr>
      <w:r>
        <w:rPr>
          <w:rtl/>
          <w:cs/>
          <w:lang w:val="ar_AE" w:bidi="ar_AE"/>
        </w:rPr>
      </w:r>
      <w:r>
        <w:rPr>
          <w:rtl/>
          <w:cs/>
          <w:lang w:val="ar_AE" w:bidi="ar_AE"/>
        </w:rPr>
        <w:t>ويخبر بولس المؤمنين في كورنثوس أنه استخدم نفسه وأبلّوس مثالين لهم. ويقول بولس للمؤمنين: "لا تفتَكِروا فوقَ ما هو مَكتوبٌ". وعلى الأرجح كانت هذه عبارة مألوفة للكورنثوسيين، غير أن معناها الدقيق غير واضح اليوم. وربما يشير بولس إلى أجزاء سابقة من رسالته اقتبس فيها من الأسفار المقدسة، أو إلى كلماته هو، أو إلى قاعدة عامة للحياة يعرفها الجميع. ويطلب بولس من كورنثوس أن يتبعوا التعليمات والأمثلة التي أعطاها لهم المعلِّمون. ويخبر بولس كورنثوس ألا يضعوا قواعد خاصة بهم، وألا يظنوا أنهم يعرفون أفضل.</w:t>
      </w:r>
    </w:p>
    <w:p>
      <w:pPr>
        <w:bidi/>
      </w:pPr>
      <w:r>
        <w:rPr>
          <w:rtl/>
          <w:cs/>
          <w:lang w:val="ar_AE" w:bidi="ar_AE"/>
        </w:rPr>
      </w:r>
      <w:r>
        <w:rPr>
          <w:rtl/>
          <w:cs/>
          <w:lang w:val="ar_AE" w:bidi="ar_AE"/>
        </w:rPr>
        <w:t>ويخبرهم أنهم متكبرون. والكلمة التي يستخدمها بولس لوصفهم تعني "منتفخين". وهي الكلمة نفسها التي قد تُستخدم لوصف نفخ الهواء في إطار أو كرة. فالمتكبرون يظنون أنهم أكثر أهمية من الآخرين. ولهذا يقول بولس إن المؤمنين في كورنثوس صاروا متكبرين لأنهم يظنون أن المعلِّم الذي يتبعونه أفضل من المعلِّم الذي يتبعه الآخرون.</w:t>
      </w:r>
    </w:p>
    <w:p>
      <w:pPr>
        <w:bidi/>
      </w:pPr>
      <w:r>
        <w:rPr>
          <w:rtl/>
          <w:cs/>
          <w:lang w:val="ar_AE" w:bidi="ar_AE"/>
        </w:rPr>
      </w:r>
      <w:r>
        <w:rPr>
          <w:rtl/>
          <w:cs/>
          <w:lang w:val="ar_AE" w:bidi="ar_AE"/>
        </w:rPr>
        <w:t>توقّفوا هنا وناقشوا كمجموعة: احكوا قصة عن شخص متكبر أو متغطرس. انتبهوا إلى الكلمات التي تستخدمونها لوصف هذا الشخص. أوقفوا سماع هذا التسجيل الصوتي هنا.</w:t>
      </w:r>
    </w:p>
    <w:p>
      <w:pPr>
        <w:bidi/>
      </w:pPr>
      <w:r>
        <w:rPr>
          <w:rtl/>
          <w:cs/>
          <w:lang w:val="ar_AE" w:bidi="ar_AE"/>
        </w:rPr>
      </w:r>
      <w:r>
        <w:rPr>
          <w:rtl/>
          <w:cs/>
          <w:lang w:val="ar_AE" w:bidi="ar_AE"/>
        </w:rPr>
        <w:t>ثم يطرح بولس ثلاثة أسئلة على المؤمنين في كورنثوس. ويسأل بولس: "لأنَّهُ مَنْ يُمَيِّزُكَ؟ وأيُّ شَيءٍ لكَ لم تأخُذهُ؟ وإنْ كُنتَ قد أخَذتَ، فلماذا تفتَخِرُ كأنَّكَ لم تأخُذ؟" ويفعل بولس هذا ليؤكد أن المؤمنين في كورنثوس كانوا يتباهون بكل الأشياء الصالحة التي لديهم، أو بما يستطيعون أن يفعلوه.</w:t>
      </w:r>
    </w:p>
    <w:p>
      <w:pPr>
        <w:bidi/>
      </w:pPr>
      <w:r>
        <w:rPr>
          <w:rtl/>
          <w:cs/>
          <w:lang w:val="ar_AE" w:bidi="ar_AE"/>
        </w:rPr>
      </w:r>
      <w:r>
        <w:rPr>
          <w:rtl/>
          <w:cs/>
          <w:lang w:val="ar_AE" w:bidi="ar_AE"/>
        </w:rPr>
        <w:t>توقّفوا هنا وناقشوا كمجموعة: احكوا قصة عن شخص كان يظن أنه مهم جدًا أو ذكي جدًا، ويتحدث عن نفسه أمام أشخاص آخرين لا يتفقون معه. انتبهوا إلى الكلمات التي تستخدمونها لوصف هذا الشخص والطريقة التي يتحدث بها. أوقفوا سماع هذا التسجيل الصوتي هنا.</w:t>
      </w:r>
    </w:p>
    <w:p>
      <w:pPr>
        <w:bidi/>
      </w:pPr>
      <w:r>
        <w:rPr>
          <w:rtl/>
          <w:cs/>
          <w:lang w:val="ar_AE" w:bidi="ar_AE"/>
        </w:rPr>
      </w:r>
      <w:r>
        <w:rPr>
          <w:rtl/>
          <w:cs/>
          <w:lang w:val="ar_AE" w:bidi="ar_AE"/>
        </w:rPr>
        <w:t>ويواصل بولس ذكر ثلاث عبارات عن المؤمنين في كورنثوس. وهذه العبارات ليست صحيحة في الواقع، لكنها تعبِّر عمَّا كان المؤمنون في كورنثوس يظنونه صحيحًا عن أنفسهم. وكثيرًا ما يستخدم بولس ثلاث عبارات أو ثلاث أسئلة ليؤكد أهمية ما يقوله. وهنا يقول بولس إن المؤمنين في كورنثوس قد شبعوا بالفعل، وصاروا أغنياء بالفعل، وملكوا بالفعل كملوك. وبعبارة أخرى، يظن المؤمنون في كورنثوس أنهم يملكون كل ما يحتاجون إليه.</w:t>
      </w:r>
    </w:p>
    <w:p>
      <w:pPr>
        <w:bidi/>
      </w:pPr>
      <w:r>
        <w:rPr>
          <w:rtl/>
          <w:cs/>
          <w:lang w:val="ar_AE" w:bidi="ar_AE"/>
        </w:rPr>
      </w:r>
      <w:r>
        <w:rPr>
          <w:rtl/>
          <w:cs/>
          <w:lang w:val="ar_AE" w:bidi="ar_AE"/>
        </w:rPr>
        <w:t>توقّفوا هنا وناقشوا كمجموعة: اطلبوا من شخص واحد أن يتحدث إلى المجموعة عن أمر يراه مهمًا جدًا ويجب أن يعرفه الجميع. وانتبهوا، كمجموعة، إلى الكلمات والإيماءات التي يستخدمها المتحدث ليتأكد من أن المجموعة تفهم ما يقوله. أوقفوا سماع هذا التسجيل الصوتي هنا.</w:t>
      </w:r>
    </w:p>
    <w:p>
      <w:pPr>
        <w:bidi/>
      </w:pPr>
      <w:r>
        <w:rPr>
          <w:rtl/>
          <w:cs/>
          <w:lang w:val="ar_AE" w:bidi="ar_AE"/>
        </w:rPr>
      </w:r>
      <w:r>
        <w:rPr>
          <w:rtl/>
          <w:cs/>
          <w:lang w:val="ar_AE" w:bidi="ar_AE"/>
        </w:rPr>
        <w:t>في الجزء الثاني من المقطع، يتحدث بولس عن الرسل، بما في ذلك بولس نفسه وأبلّوس وكل الذين اختارهم الله ليكرزوا بالإنجيل ويعلِّموه.</w:t>
      </w:r>
    </w:p>
    <w:p>
      <w:pPr>
        <w:bidi/>
      </w:pPr>
      <w:r>
        <w:rPr>
          <w:rtl/>
          <w:cs/>
          <w:lang w:val="ar_AE" w:bidi="ar_AE"/>
        </w:rPr>
      </w:r>
      <w:r>
        <w:rPr>
          <w:rtl/>
          <w:cs/>
          <w:lang w:val="ar_AE" w:bidi="ar_AE"/>
        </w:rPr>
        <w:t>ويستخدم بولس لغة تصويرية خاصة لوصف الرسل. فيقول إن الرسل يشبهون الأشخاص الذين يسيرون في نهاية موكب قائد عسكري روماني. أو يشبهون الأشخاص الذين يُقادون إلى ساحة رومانية، وهي مكان دائري كبير كان الرومان يقيمون فيه مسابقات وألعابًا عنيفة. وكما كان كثيرون يشاهدون ما يحدث في تلك الساحات، صار الرسل منظرًا يشاهده الناس. ويرى الناس كيف يعاملون الرسل معاملة سيئة دون أن يفعلوا شيئًا لإيقاف ذلك. بل إن الملائكة أيضًا كانوا يشاهدون الطريقة السيئة التي يعامل بها الناس الرسل. وأيًّا كانت الصورة التي يقصدها بولس، فهو يوضح أن الناس كانوا يظنون أن الرسل بلا أهمية ولا قيمة. وهذا يتناقض مع الطريقة التي كان المؤمنون في كورنثوس يفكرون بها عن أنفسهم. فقد كان المؤمنون في كورنثوس يظنون أنهم مهمون جدًا وحكماء جدًا.</w:t>
      </w:r>
    </w:p>
    <w:p>
      <w:pPr>
        <w:bidi/>
      </w:pPr>
      <w:r>
        <w:rPr>
          <w:rtl/>
          <w:cs/>
          <w:lang w:val="ar_AE" w:bidi="ar_AE"/>
        </w:rPr>
      </w:r>
      <w:r>
        <w:rPr>
          <w:rtl/>
          <w:cs/>
          <w:lang w:val="ar_AE" w:bidi="ar_AE"/>
        </w:rPr>
        <w:t>توقّفوا هنا وناقشوا كمجموعة: احكوا قصة عن مجموعة من الناس في ثقافتكم يظن الآخرون أنهم غير مهمين أو بلا قيمة. انتبهوا إلى الكلمات والعبارات والإيماءات التي تستخدمونها عندما تصفون هذه المجموعة، وكيف يعاملها الناس. أوقفوا سماع هذا التسجيل الصوتي هنا.</w:t>
      </w:r>
    </w:p>
    <w:p>
      <w:pPr>
        <w:bidi/>
      </w:pPr>
      <w:r>
        <w:rPr>
          <w:rtl/>
          <w:cs/>
          <w:lang w:val="ar_AE" w:bidi="ar_AE"/>
        </w:rPr>
      </w:r>
      <w:r>
        <w:rPr>
          <w:rtl/>
          <w:cs/>
          <w:lang w:val="ar_AE" w:bidi="ar_AE"/>
        </w:rPr>
        <w:t>ثم يواصل بولس الحديث عن الرسل. ويذكر ثلاث عبارات يقارن فيها بين المؤمنين في كورنثوس والرسل، مستخدمًا ثلاثة أزواج من الكلمات. ويفعل بولس هذا ليؤكد الفرق بين ما كان المؤمنون في كورنثوس يظنونه عن أنفسهم، وما كان الرسل يختبرونه فعلًا. وما يقوله بولس عن المؤمنين في كورنثوس ليس صحيحًا في الواقع، بل يعبِّر عمَّا كانوا يظنونه صحيحًا عن أنفسهم.</w:t>
      </w:r>
    </w:p>
    <w:p>
      <w:pPr>
        <w:bidi/>
      </w:pPr>
      <w:r>
        <w:rPr>
          <w:rtl/>
          <w:cs/>
          <w:lang w:val="ar_AE" w:bidi="ar_AE"/>
        </w:rPr>
      </w:r>
      <w:r>
        <w:rPr>
          <w:rtl/>
          <w:cs/>
          <w:lang w:val="ar_AE" w:bidi="ar_AE"/>
        </w:rPr>
        <w:t>فيقول بولس إن الناس يظنون أن الرسل حمقى، بينما يظن أهل كورنثوس أنهم حكماء. وقد أوضح بولس في وقت سابق من رسالته أن الناس في العالم يرون حكمة الله حماقة. وتذكرون أن بولس قال إن من يبدو حكيمًا ينبغي أن يقبل "حماقة" الإنجيل لكي يجد حكمة الله الحقيقية. كما يقول بولس إن الرسل ضعفاء، بينما يظن المؤمنون في كورنثوس أنهم أقوياء. ويقول أيضًا إن الناس يكرمون المؤمنين في كورنثوس، لكنهم يحتقرون الرسل أو لا يحترمونهم. ويستخدم بولس هذه العبارات الثلاث ليقارن بين الرسل والطريقة التي يفكر بها المؤمنون في كورنثوس عن أنفسهم.</w:t>
      </w:r>
    </w:p>
    <w:p>
      <w:pPr>
        <w:bidi/>
      </w:pPr>
      <w:r>
        <w:rPr>
          <w:rtl/>
          <w:cs/>
          <w:lang w:val="ar_AE" w:bidi="ar_AE"/>
        </w:rPr>
      </w:r>
      <w:r>
        <w:rPr>
          <w:rtl/>
          <w:cs/>
          <w:lang w:val="ar_AE" w:bidi="ar_AE"/>
        </w:rPr>
        <w:t>توقّفوا هنا وناقشوا كمجموعة: احكوا قصة عن مجموعتين من الناس في ثقافتكم تختلفان عن بعضهما البعض. على سبيل المثال، قد تكون المجموعتان أغنياء وفقراء. انتبهوا إلى الكلمات والعبارات والإيماءات التي تستخدمونها عند وصف هذه المجموعات لتأكيد الاختلافات بينها. أوقفوا سماع هذا التسجيل الصوتي هنا.</w:t>
      </w:r>
    </w:p>
    <w:p>
      <w:pPr>
        <w:bidi/>
      </w:pPr>
      <w:r>
        <w:rPr>
          <w:rtl/>
          <w:cs/>
          <w:lang w:val="ar_AE" w:bidi="ar_AE"/>
        </w:rPr>
      </w:r>
      <w:r>
        <w:rPr>
          <w:rtl/>
          <w:cs/>
          <w:lang w:val="ar_AE" w:bidi="ar_AE"/>
        </w:rPr>
        <w:t>ثم يواصل بولس الحديث عن الرسل. فيقول إن الرسل كثيرًا ما يظلون جائعين وعطاشى، ويرتدون ثيابًا رثَّة وممزقة. ويقول بولس إن الناس يضربون الرُسُل أحيانًا. وفي اللغة الأصلية قد تعني هذه الكلمة أن الناس يسيئون الكلام عنهم، أو أنهم يعاملونهم بعنف فعلًا. كما يذكر بولس أن الرسل كانوا يتنقلون دائمًا من مكان إلى آخر، وليس لهم موطن ثابت.</w:t>
      </w:r>
    </w:p>
    <w:p>
      <w:pPr>
        <w:bidi/>
      </w:pPr>
      <w:r>
        <w:rPr>
          <w:rtl/>
          <w:cs/>
          <w:lang w:val="ar_AE" w:bidi="ar_AE"/>
        </w:rPr>
      </w:r>
      <w:r>
        <w:rPr>
          <w:rtl/>
          <w:cs/>
          <w:lang w:val="ar_AE" w:bidi="ar_AE"/>
        </w:rPr>
        <w:t>ثم يواصل بولس الحديث عن رد فعل الرسل تجاه الذين يسيئون معاملتهم. ومرة أخرى يذكر ثلاث عبارات، وفي كل عبارة فعلان متقابلان. فيقول إنه عندما يلعن الناس الرسل، يرد الرسل بالبركة. وربما كان بولس يذكِّر المؤمنين في كورنثوس بتعليم يسوع: "بَارِكُوا لاعِنِيكُمْ". ويقول أيضًا إنه عندما يضطهد الناس الرسل أو يسيئون معاملتهم، يحتمل الرسل ذلك بصبر. وربما أراد بولس أن يتذكر المؤمنون كيف تصرَّف يسوع أثناء محاكمته وصلبه. أما العبارة الثالثة فهي أنه عندما يقول الناس أشياء غير صحيحة عن الرسل، يرد الرسل بكلمات لطيفة.</w:t>
      </w:r>
    </w:p>
    <w:p>
      <w:pPr>
        <w:bidi/>
      </w:pPr>
      <w:r>
        <w:rPr>
          <w:rtl/>
          <w:cs/>
          <w:lang w:val="ar_AE" w:bidi="ar_AE"/>
        </w:rPr>
      </w:r>
      <w:r>
        <w:rPr>
          <w:rtl/>
          <w:cs/>
          <w:lang w:val="ar_AE" w:bidi="ar_AE"/>
        </w:rPr>
        <w:t>ويختم بولس كلامه بالقول إن الرسل صاروا مثل نفاية العالم. وفي اللغة الأصلية تحمل هاتان الكلمتان تقريبًا المعنى نفسه. فهما تصفان الأوساخ أو النفايات التي تُكنس وتُزال، مثل القمامة التي يتم كنسها من الأرضية، أو الأوساخ التي يتم كشطها من جسم الإنسان. ولهذا تُستخدمان لوصف شيء يراه الناس بلا قيمة أو مقززًا.</w:t>
      </w:r>
    </w:p>
    <w:p>
      <w:pPr>
        <w:bidi/>
      </w:pPr>
      <w:r>
        <w:rPr>
          <w:rtl/>
          <w:cs/>
          <w:lang w:val="ar_AE" w:bidi="ar_AE"/>
        </w:rPr>
      </w:r>
      <w:r>
        <w:rPr>
          <w:rtl/>
          <w:cs/>
          <w:lang w:val="ar_AE" w:bidi="ar_AE"/>
        </w:rPr>
        <w:t>تأملوا هذا الجزء من الرسالة جيدًا. فبولس يبيِّن للمؤمنين في كورنثوس أن ما يفعلونه وما يقولونه يكشف عن كبريائهم. وعلى النقيض من ذلك، يذكر لهم الصعوبات التي اختبرها الرسل، ليُظهر أنهم كانوا متواضعين.</w:t>
      </w:r>
    </w:p>
    <w:p>
      <w:pPr>
        <w:bidi/>
      </w:pPr>
      <w:r>
        <w:rPr>
          <w:rtl/>
          <w:cs/>
          <w:lang w:val="ar_AE" w:bidi="ar_AE"/>
        </w:rPr>
      </w:r>
      <w:r>
        <w:rPr>
          <w:rtl/>
          <w:cs/>
          <w:lang w:val="ar_AE" w:bidi="ar_AE"/>
        </w:rPr>
        <w:t>توقّفوا هنا وناقشوا كمجموعة: احكوا قصة عن مجموعة من المتكبرين والمتفاخرين، ومجموعة أخرى من المتواضعين. انتبهوا إلى الكلمات والعبارات والإيماءات التي تستخدمونها عندما تصفون هاتين المجموعتين من الناس.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وعندما تصوِّرون الجزء الذي يتحدث فيه بولس عن وجود الرسل في نهاية موكب احتفالي، تذكّروا أنه يصف صورة مجازية فقط، وليس حدثًا فعليًا. وعندما تمثلون كلام بولس عن الرسل، قد ترغبون في إظهار أن المؤمنين في كورنثوس كانوا يظنون أنفسهم أفضل من الرسل أو أكثر أهمية منهم. وقد ترغبون أيضًا في وضع بولس وأبلّوس في المكان نفسه مع بقية الرسل، لكي يظهر الفرق بوضوح بين موقف المؤمنين في كورنثوس وحال الرسل.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٤: ٦–١٣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الرُسُل الآخرون</w:t>
      </w:r>
    </w:p>
    <w:p>
      <w:pPr>
        <w:pStyle w:val="ListBullet"/>
        <w:bidi/>
        <w:spacing w:line="240" w:lineRule="auto"/>
        <w:ind w:left="720"/>
      </w:pPr>
      <w:r>
        <w:rPr>
          <w:rtl/>
          <w:cs/>
          <w:lang w:val="ar_AE" w:bidi="ar_AE"/>
        </w:rPr>
      </w:r>
      <w:r>
        <w:rPr>
          <w:rtl/>
          <w:cs/>
          <w:lang w:val="ar_AE" w:bidi="ar_AE"/>
        </w:rPr>
        <w:t>جميع شعوب العالم</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والذين يقولون أشياء غير صحيحة عن الرُسل</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يخاطب بولس المؤمنين في كورنثوس بأنهم "الإخوة والأخوات". ويتحدث بولس عن نفسه وعن أبلّوس مثالين، ويخبر المؤمنين في كورنثوس أنهم صاروا متعصِّبين ومفتخرين بالطريقة التي يتبع بها المؤمنون في كورنثوس قادة معينين. ويقول بولس إن المؤمنين في كورنثوس يتفاخرون بكل الخيرات الصالحة التي يملكونها، وينسون أن كل هذه الخيرات تأتي من الله. ثم يقول إن المؤمنين في كورنثوس يتصرفون كأنهم ملوك مهمون ولديهم كل ما يحتاجون إليه.</w:t>
      </w:r>
    </w:p>
    <w:p>
      <w:pPr>
        <w:bidi/>
      </w:pPr>
      <w:r>
        <w:rPr>
          <w:rtl/>
          <w:cs/>
          <w:lang w:val="ar_AE" w:bidi="ar_AE"/>
        </w:rPr>
      </w:r>
      <w:r>
        <w:rPr>
          <w:rtl/>
          <w:cs/>
          <w:lang w:val="ar_AE" w:bidi="ar_AE"/>
        </w:rPr>
        <w:t>يمكنكم أن تُوقِفوا بولس وأبلّوس في جزء واحد من المكان، وأن يقف المؤمنون في كورنثوس في جزء مختلف من المكان. وربما ينقسم المؤمنون في كورنثوس إلى مجموعتين: مجموعة تتبع بولس، ومجموعة تتبع أبلّوس.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يتحدث بولس عن المكانة المتدنية لجميع الرسل، وكيف يتصرف الناس الآخرون نحوهم ويتحدثون إليهم. ويصف بولس الرسل ويقول إنهم يشبهون الأشخاص الذين كانوا يسيرون في نهاية موكب القادة العسكريين الرومانيين. أو يقول بولس إن الرسل يشبهون أولئك الذين يموتون في الساحة الرومانية. والذين يشاهدون الرسل ليسوا فقط جميع الناس في العالم، بل أيضًا الذين يعيشون في الأماكن السماوية. تذكَّروا أن هذا لا يحدث فعليًا. إنما يستخدم بولس لغة تصويرية خاصة ليصف صورة تساعد المؤمنين في كورنثوس على فهم ما يعني أن يكون الإنسان رسولًا.</w:t>
      </w:r>
    </w:p>
    <w:p>
      <w:pPr>
        <w:bidi/>
      </w:pPr>
      <w:r>
        <w:rPr>
          <w:rtl/>
          <w:cs/>
          <w:lang w:val="ar_AE" w:bidi="ar_AE"/>
        </w:rPr>
      </w:r>
      <w:r>
        <w:rPr>
          <w:rtl/>
          <w:cs/>
          <w:lang w:val="ar_AE" w:bidi="ar_AE"/>
        </w:rPr>
        <w:t>يمكنكم أن تجمعوا مجموعة تمثِّل المؤمنين في كورنثوس والكائنات السماوية حول الرسل الذين يقفون في وسط المجموعة.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الرسُل: "بماذا تشعرون أو تفكّرون؟"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الكائنات السماوية: "بِمَ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يواصل بولس الحديث عن الرسل. ويقدم بولس ثلاثة أقوال ويقارن بين الرسل والمؤمنين في كورنثوس. ثم يذكر المزيد من الأمور عن الطريقة التي يعامل بها الناس الرسل.</w:t>
      </w:r>
    </w:p>
    <w:p>
      <w:pPr>
        <w:bidi/>
      </w:pPr>
      <w:r>
        <w:rPr>
          <w:rtl/>
          <w:cs/>
          <w:lang w:val="ar_AE" w:bidi="ar_AE"/>
        </w:rPr>
      </w:r>
      <w:r>
        <w:rPr>
          <w:rtl/>
          <w:cs/>
          <w:lang w:val="ar_AE" w:bidi="ar_AE"/>
        </w:rPr>
        <w:t>يمكن أن تنقسموا إلى مجموعتين. إحدى المجموعتين تمثِّل الرسل، والمجموعة الأخرى تمثِّل الذين يعاملون الرسل معاملة سيئة والذين يقولون كلمات غير صحيحة عنهم.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٤: ٦–١٣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يبدأ بولس هذا الجزء بدعوة المؤمنين في كورنثوس</w:t>
      </w:r>
      <w:r>
        <w:rPr>
          <w:b/>
          <w:rtl/>
          <w:cs/>
          <w:lang w:val="ar_AE" w:bidi="ar_AE"/>
        </w:rPr>
        <w:t xml:space="preserve"> "الإخوة".</w:t>
      </w:r>
      <w:r>
        <w:rPr>
          <w:rtl/>
          <w:cs/>
          <w:lang w:val="ar_AE" w:bidi="ar_AE"/>
        </w:rPr>
        <w:t xml:space="preserve"> استخدموا الكلمة ذاتها التي استخدمتموها في المقاطع السابقة للإشارة إلى كلمة "إخوة" أو "الإخوة والأخوات".</w:t>
      </w:r>
    </w:p>
    <w:p>
      <w:pPr>
        <w:bidi/>
      </w:pPr>
      <w:r>
        <w:rPr>
          <w:rtl/>
          <w:cs/>
          <w:lang w:val="ar_AE" w:bidi="ar_AE"/>
        </w:rPr>
      </w:r>
      <w:r>
        <w:rPr>
          <w:rtl/>
          <w:cs/>
          <w:lang w:val="ar_AE" w:bidi="ar_AE"/>
        </w:rPr>
        <w:t xml:space="preserve">ويخبر بولس المؤمنين في كورنثوس أنهم </w:t>
      </w:r>
      <w:r>
        <w:rPr>
          <w:b/>
          <w:rtl/>
          <w:cs/>
          <w:lang w:val="ar_AE" w:bidi="ar_AE"/>
        </w:rPr>
        <w:t>منتفخون</w:t>
      </w:r>
      <w:r>
        <w:rPr>
          <w:rtl/>
          <w:cs/>
          <w:lang w:val="ar_AE" w:bidi="ar_AE"/>
        </w:rPr>
        <w:t xml:space="preserve">. وهذه هي الكلمة نفسها التي تستخدمونها لوصف نفخ الهواء في إطار أو كرة. كلمة أخرى تعبِّر عن هذا المعنى هي </w:t>
      </w:r>
      <w:r>
        <w:rPr>
          <w:b/>
          <w:rtl/>
          <w:cs/>
          <w:lang w:val="ar_AE" w:bidi="ar_AE"/>
        </w:rPr>
        <w:t>"المتغطرس"</w:t>
      </w:r>
      <w:r>
        <w:rPr>
          <w:rtl/>
          <w:cs/>
          <w:lang w:val="ar_AE" w:bidi="ar_AE"/>
        </w:rPr>
        <w:t xml:space="preserve"> أو </w:t>
      </w:r>
      <w:r>
        <w:rPr>
          <w:b/>
          <w:rtl/>
          <w:cs/>
          <w:lang w:val="ar_AE" w:bidi="ar_AE"/>
        </w:rPr>
        <w:t>"المفتخر</w:t>
      </w:r>
      <w:r>
        <w:rPr>
          <w:rtl/>
          <w:cs/>
          <w:lang w:val="ar_AE" w:bidi="ar_AE"/>
        </w:rPr>
        <w:t xml:space="preserve"> بطريقة خاطئة". فالأشخاص المتفاخرون أو المتغطرسون يظنون أنهم أكثر أهمية من الآخرين. وعندما يتحدث المتغطرسون عن الأشياء التي فعلوها أو عمّا يملكونه، يُسمَّى هذا </w:t>
      </w:r>
      <w:r>
        <w:rPr>
          <w:b/>
          <w:rtl/>
          <w:cs/>
          <w:lang w:val="ar_AE" w:bidi="ar_AE"/>
        </w:rPr>
        <w:t>التباهي</w:t>
      </w:r>
      <w:r>
        <w:rPr>
          <w:rtl/>
          <w:cs/>
          <w:lang w:val="ar_AE" w:bidi="ar_AE"/>
        </w:rPr>
        <w:t xml:space="preserve">. وكلمة "منتفخ" أو "متكبر" هي عكس </w:t>
      </w:r>
      <w:r>
        <w:rPr>
          <w:b/>
          <w:rtl/>
          <w:cs/>
          <w:lang w:val="ar_AE" w:bidi="ar_AE"/>
        </w:rPr>
        <w:t>التواضع.</w:t>
      </w:r>
      <w:r>
        <w:rPr>
          <w:rtl/>
          <w:cs/>
          <w:lang w:val="ar_AE" w:bidi="ar_AE"/>
        </w:rPr>
        <w:t xml:space="preserve"> أما الشخص المتواضع فلا يظن أنه أفضل من الآخرين أو أكثر أهمية منهم.</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الكلمات </w:t>
      </w:r>
      <w:r>
        <w:rPr>
          <w:b/>
          <w:rtl/>
          <w:cs/>
          <w:lang w:val="ar_AE" w:bidi="ar_AE"/>
        </w:rPr>
        <w:t>منتفخ</w:t>
      </w:r>
      <w:r>
        <w:rPr>
          <w:rtl/>
          <w:cs/>
          <w:lang w:val="ar_AE" w:bidi="ar_AE"/>
        </w:rPr>
        <w:t xml:space="preserve">، </w:t>
      </w:r>
      <w:r>
        <w:rPr>
          <w:b/>
          <w:rtl/>
          <w:cs/>
          <w:lang w:val="ar_AE" w:bidi="ar_AE"/>
        </w:rPr>
        <w:t>ومتغطرس</w:t>
      </w:r>
      <w:r>
        <w:rPr>
          <w:rtl/>
          <w:cs/>
          <w:lang w:val="ar_AE" w:bidi="ar_AE"/>
        </w:rPr>
        <w:t xml:space="preserve">، </w:t>
      </w:r>
      <w:r>
        <w:rPr>
          <w:b/>
          <w:rtl/>
          <w:cs/>
          <w:lang w:val="ar_AE" w:bidi="ar_AE"/>
        </w:rPr>
        <w:t>وفخور</w:t>
      </w:r>
      <w:r>
        <w:rPr>
          <w:rtl/>
          <w:cs/>
          <w:lang w:val="ar_AE" w:bidi="ar_AE"/>
        </w:rPr>
        <w:t xml:space="preserve"> </w:t>
      </w:r>
      <w:r>
        <w:rPr>
          <w:b/>
          <w:rtl/>
          <w:cs/>
          <w:lang w:val="ar_AE" w:bidi="ar_AE"/>
        </w:rPr>
        <w:t>ومتفاخر</w:t>
      </w:r>
      <w:r>
        <w:rPr>
          <w:b/>
          <w:rtl/>
          <w:cs/>
          <w:lang w:val="ar_AE" w:bidi="ar_AE"/>
        </w:rPr>
        <w:t>، ومتواضع.</w:t>
      </w:r>
      <w:r>
        <w:rPr>
          <w:rtl/>
          <w:cs/>
          <w:lang w:val="ar_AE" w:bidi="ar_AE"/>
        </w:rPr>
        <w:t xml:space="preserve"> إذا كنتم قد ترجمتم هاتَين الكلمتَين فعلًا في سِفر آخر من الكتاب المُقدَّس، استخدموا الكلمتَين عينهما اللتَين استخدمتموهما هناك. أوقفوا سماع هذا التسجيل الصوتي هنا.</w:t>
      </w:r>
    </w:p>
    <w:p>
      <w:pPr>
        <w:bidi/>
      </w:pPr>
      <w:r>
        <w:rPr>
          <w:rtl/>
          <w:cs/>
          <w:lang w:val="ar_AE" w:bidi="ar_AE"/>
        </w:rPr>
      </w:r>
      <w:r>
        <w:rPr>
          <w:rtl/>
          <w:cs/>
          <w:lang w:val="ar_AE" w:bidi="ar_AE"/>
        </w:rPr>
        <w:t>ويقول بولس للمؤمنين في كورنثوس إنهم يتصرفون كأنهم قد بدأوا</w:t>
      </w:r>
      <w:r>
        <w:rPr>
          <w:b/>
          <w:rtl/>
          <w:cs/>
          <w:lang w:val="ar_AE" w:bidi="ar_AE"/>
        </w:rPr>
        <w:t xml:space="preserve"> يملكون،</w:t>
      </w:r>
      <w:r>
        <w:rPr>
          <w:rtl/>
          <w:cs/>
          <w:lang w:val="ar_AE" w:bidi="ar_AE"/>
        </w:rPr>
        <w:t xml:space="preserve"> أو كأنهم صاروا مثل</w:t>
      </w:r>
      <w:r>
        <w:rPr>
          <w:b/>
          <w:rtl/>
          <w:cs/>
          <w:lang w:val="ar_AE" w:bidi="ar_AE"/>
        </w:rPr>
        <w:t xml:space="preserve"> الملوك.</w:t>
      </w:r>
      <w:r>
        <w:rPr>
          <w:rtl/>
          <w:cs/>
          <w:lang w:val="ar_AE" w:bidi="ar_AE"/>
        </w:rPr>
        <w:t xml:space="preserve"> والمُلك هو الفترة الزمنية التي يحكم فيها الملك بلدًا أو منطقة من الأرض. وكان بولس يقصد أن المؤمنين في كورنثوس يظنون أنفسهم مثل الملوك.</w:t>
      </w:r>
    </w:p>
    <w:p>
      <w:pPr>
        <w:bidi/>
      </w:pPr>
      <w:r>
        <w:rPr>
          <w:rtl/>
          <w:cs/>
          <w:lang w:val="ar_AE" w:bidi="ar_AE"/>
        </w:rPr>
      </w:r>
      <w:r>
        <w:rPr>
          <w:rtl/>
          <w:cs/>
          <w:lang w:val="ar_AE" w:bidi="ar_AE"/>
        </w:rPr>
        <w:t xml:space="preserve">توقّفوا هنا وناقشوا معًا الكلمة أو العبارة التي ستستخدمونها للتعبير عن معنى "المُلك" أو "أن يصبح الشخص ملكًا". ابحثوا في قاموس الكلمات الرئيسية عن كلمة </w:t>
      </w:r>
      <w:r>
        <w:rPr>
          <w:rtl/>
          <w:cs/>
          <w:lang w:val="ar_AE" w:bidi="ar_AE"/>
        </w:rPr>
        <w:t>ملك</w:t>
      </w:r>
      <w:r>
        <w:rPr>
          <w:rtl/>
          <w:cs/>
          <w:lang w:val="ar_AE" w:bidi="ar_AE"/>
        </w:rPr>
        <w:t xml:space="preserve"> للمزيد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ثم يتحدث بولس عن </w:t>
      </w:r>
      <w:r>
        <w:rPr>
          <w:b/>
          <w:rtl/>
          <w:cs/>
          <w:lang w:val="ar_AE" w:bidi="ar_AE"/>
        </w:rPr>
        <w:t>الرُسُل.</w:t>
      </w:r>
      <w:r>
        <w:rPr>
          <w:rtl/>
          <w:cs/>
          <w:lang w:val="ar_AE" w:bidi="ar_AE"/>
        </w:rPr>
        <w:t xml:space="preserve"> استخدموا الكلمة أو العبارة ذاتها التي استخدمتموها سابقًا لترجمة الكلمة "رُسُل"، لمزيدٍ من المعلومات عن </w:t>
      </w:r>
      <w:r>
        <w:rPr>
          <w:rtl/>
          <w:cs/>
          <w:lang w:val="ar_AE" w:bidi="ar_AE"/>
        </w:rPr>
        <w:t>الرُسُل</w:t>
      </w:r>
      <w:r>
        <w:rPr>
          <w:rtl/>
          <w:cs/>
          <w:lang w:val="ar_AE" w:bidi="ar_AE"/>
        </w:rPr>
        <w:t>، انظروا "قاموس الكلمات الرئيسية".</w:t>
      </w:r>
    </w:p>
    <w:p>
      <w:pPr>
        <w:bidi/>
      </w:pPr>
      <w:r>
        <w:rPr>
          <w:rtl/>
          <w:cs/>
          <w:lang w:val="ar_AE" w:bidi="ar_AE"/>
        </w:rPr>
      </w:r>
      <w:r>
        <w:rPr>
          <w:rtl/>
          <w:cs/>
          <w:lang w:val="ar_AE" w:bidi="ar_AE"/>
        </w:rPr>
        <w:t xml:space="preserve">يتحدث بولس عن </w:t>
      </w:r>
      <w:r>
        <w:rPr>
          <w:b/>
          <w:rtl/>
          <w:cs/>
          <w:lang w:val="ar_AE" w:bidi="ar_AE"/>
        </w:rPr>
        <w:t>الملائكة</w:t>
      </w:r>
      <w:r>
        <w:rPr>
          <w:rtl/>
          <w:cs/>
          <w:lang w:val="ar_AE" w:bidi="ar_AE"/>
        </w:rPr>
        <w:t>، وهم كائنات روحية خلقها الله ليعبدوه ويحملوا رسائله إلى الناس.</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ملائكة</w:t>
      </w:r>
      <w:r>
        <w:rPr>
          <w:rtl/>
          <w:cs/>
          <w:lang w:val="ar_AE" w:bidi="ar_AE"/>
        </w:rPr>
        <w:t xml:space="preserve">. وإذا كنتم قد ترجمتم هذه الكلمة بالفعل في سفرٍ آخر من الكتاب المقدس، فاستخدموا الكلمة نفسها هنا. ابحثوا في قاموس الكلمات الرئيسية عن كلمة </w:t>
      </w:r>
      <w:r>
        <w:rPr>
          <w:rtl/>
          <w:cs/>
          <w:lang w:val="ar_AE" w:bidi="ar_AE"/>
        </w:rPr>
        <w:t>الملائكة</w:t>
      </w:r>
      <w:r>
        <w:rPr>
          <w:rtl/>
          <w:cs/>
          <w:lang w:val="ar_AE" w:bidi="ar_AE"/>
        </w:rPr>
        <w:t xml:space="preserve"> للمزيد من المعلومات. أوقفوا سماع هذا التسجيل الصوتي هنا.</w:t>
      </w:r>
    </w:p>
    <w:p>
      <w:pPr>
        <w:bidi/>
      </w:pPr>
      <w:r>
        <w:rPr>
          <w:rtl/>
          <w:cs/>
          <w:lang w:val="ar_AE" w:bidi="ar_AE"/>
        </w:rPr>
      </w:r>
      <w:r>
        <w:rPr>
          <w:rtl/>
          <w:cs/>
          <w:lang w:val="ar_AE" w:bidi="ar_AE"/>
        </w:rPr>
        <w:t xml:space="preserve">ثم يصف بولس أهل كورنثوس بأنهم </w:t>
      </w:r>
      <w:r>
        <w:rPr>
          <w:b/>
          <w:rtl/>
          <w:cs/>
          <w:lang w:val="ar_AE" w:bidi="ar_AE"/>
        </w:rPr>
        <w:t>حكماء</w:t>
      </w:r>
      <w:r>
        <w:rPr>
          <w:rtl/>
          <w:cs/>
          <w:lang w:val="ar_AE" w:bidi="ar_AE"/>
        </w:rPr>
        <w:t xml:space="preserve"> والرسل بأنهم جهال من أجل </w:t>
      </w:r>
      <w:r>
        <w:rPr>
          <w:b/>
          <w:rtl/>
          <w:cs/>
          <w:lang w:val="ar_AE" w:bidi="ar_AE"/>
        </w:rPr>
        <w:t>المسيح</w:t>
      </w:r>
      <w:r>
        <w:rPr>
          <w:rtl/>
          <w:cs/>
          <w:lang w:val="ar_AE" w:bidi="ar_AE"/>
        </w:rPr>
        <w:t xml:space="preserve">. استخدموا الكلمة ذاتها التي استخدمتموها في المقاطع السابقة للإشارة إلى "المسيح" و"الحكماء". ولمزيد من المعلومات عن </w:t>
      </w:r>
      <w:r>
        <w:rPr>
          <w:rtl/>
          <w:cs/>
          <w:lang w:val="ar_AE" w:bidi="ar_AE"/>
        </w:rPr>
        <w:t>المسيح</w:t>
      </w:r>
      <w:r>
        <w:rPr>
          <w:rtl/>
          <w:cs/>
          <w:lang w:val="ar_AE" w:bidi="ar_AE"/>
        </w:rPr>
        <w:t xml:space="preserve"> و</w:t>
      </w:r>
      <w:r>
        <w:rPr>
          <w:rtl/>
          <w:cs/>
          <w:lang w:val="ar_AE" w:bidi="ar_AE"/>
        </w:rPr>
        <w:t>الحكمة</w:t>
      </w:r>
      <w:r>
        <w:rPr>
          <w:rtl/>
          <w:cs/>
          <w:lang w:val="ar_AE" w:bidi="ar_AE"/>
        </w:rPr>
        <w:t xml:space="preserve"> راجعوا قاموس الكلمات الرئيسية.</w:t>
      </w:r>
    </w:p>
    <w:p>
      <w:pPr>
        <w:bidi/>
      </w:pPr>
      <w:r>
        <w:rPr>
          <w:rtl/>
          <w:cs/>
          <w:lang w:val="ar_AE" w:bidi="ar_AE"/>
        </w:rPr>
      </w:r>
      <w:r>
        <w:rPr>
          <w:rtl/>
          <w:cs/>
          <w:lang w:val="ar_AE" w:bidi="ar_AE"/>
        </w:rPr>
        <w:t xml:space="preserve">ويقول بولس إنه عندما يلعن الناس </w:t>
      </w:r>
      <w:r>
        <w:rPr>
          <w:b/>
          <w:rtl/>
          <w:cs/>
          <w:lang w:val="ar_AE" w:bidi="ar_AE"/>
        </w:rPr>
        <w:t>الرُسُل</w:t>
      </w:r>
      <w:r>
        <w:rPr>
          <w:rtl/>
          <w:cs/>
          <w:lang w:val="ar_AE" w:bidi="ar_AE"/>
        </w:rPr>
        <w:t xml:space="preserve"> أو يتمنون أشياء سيئة لهم يردون عليهم </w:t>
      </w:r>
      <w:r>
        <w:rPr>
          <w:b/>
          <w:rtl/>
          <w:cs/>
          <w:lang w:val="ar_AE" w:bidi="ar_AE"/>
        </w:rPr>
        <w:t>بالبركة</w:t>
      </w:r>
      <w:r>
        <w:rPr>
          <w:rtl/>
          <w:cs/>
          <w:lang w:val="ar_AE" w:bidi="ar_AE"/>
        </w:rPr>
        <w:t xml:space="preserve"> أو بتمنيات الخير لهم.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البركة</w:t>
      </w:r>
      <w:r>
        <w:rPr>
          <w:rtl/>
          <w:cs/>
          <w:lang w:val="ar_AE" w:bidi="ar_AE"/>
        </w:rPr>
        <w:t xml:space="preserve"> </w:t>
      </w:r>
      <w:r>
        <w:rPr>
          <w:b/>
          <w:rtl/>
          <w:cs/>
          <w:lang w:val="ar_AE" w:bidi="ar_AE"/>
        </w:rPr>
        <w:t>واللعنة</w:t>
      </w:r>
      <w:r>
        <w:rPr>
          <w:rtl/>
          <w:cs/>
          <w:lang w:val="ar_AE" w:bidi="ar_AE"/>
        </w:rPr>
        <w:t xml:space="preserve">. ابحثوا عن كلمة </w:t>
      </w:r>
      <w:r>
        <w:rPr>
          <w:rtl/>
          <w:cs/>
          <w:lang w:val="ar_AE" w:bidi="ar_AE"/>
        </w:rPr>
        <w:t>لعنة</w:t>
      </w:r>
      <w:r>
        <w:rPr>
          <w:rtl/>
          <w:cs/>
          <w:lang w:val="ar_AE" w:bidi="ar_AE"/>
        </w:rPr>
        <w:t xml:space="preserve"> و</w:t>
      </w:r>
      <w:r>
        <w:rPr>
          <w:rtl/>
          <w:cs/>
          <w:lang w:val="ar_AE" w:bidi="ar_AE"/>
        </w:rPr>
        <w:t>بركة</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ويقول بولس إن الناس </w:t>
      </w:r>
      <w:r>
        <w:rPr>
          <w:b/>
          <w:rtl/>
          <w:cs/>
          <w:lang w:val="ar_AE" w:bidi="ar_AE"/>
        </w:rPr>
        <w:t>يضطهدون</w:t>
      </w:r>
      <w:r>
        <w:rPr>
          <w:rtl/>
          <w:cs/>
          <w:lang w:val="ar_AE" w:bidi="ar_AE"/>
        </w:rPr>
        <w:t xml:space="preserve"> الرُسُل. وعندما يضطهد الناس الآخرين فإنهم يعاملونهم بقسوة أو بظلم.</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كلمة </w:t>
      </w:r>
      <w:r>
        <w:rPr>
          <w:b/>
          <w:rtl/>
          <w:cs/>
          <w:lang w:val="ar_AE" w:bidi="ar_AE"/>
        </w:rPr>
        <w:t>يضطهد</w:t>
      </w:r>
      <w:r>
        <w:rPr>
          <w:rtl/>
          <w:cs/>
          <w:lang w:val="ar_AE" w:bidi="ar_AE"/>
        </w:rPr>
        <w:t xml:space="preserve">. ولمزيد من المعلومات، انظروا كلمة </w:t>
      </w:r>
      <w:r>
        <w:rPr>
          <w:rtl/>
          <w:cs/>
          <w:lang w:val="ar_AE" w:bidi="ar_AE"/>
        </w:rPr>
        <w:t>اضطهاد</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في نهاية هذا المقطع، يصف بولس الرسل بأنهم أصبحوا مثل </w:t>
      </w:r>
      <w:r>
        <w:rPr>
          <w:b/>
          <w:rtl/>
          <w:cs/>
          <w:lang w:val="ar_AE" w:bidi="ar_AE"/>
        </w:rPr>
        <w:t xml:space="preserve">أقذار </w:t>
      </w:r>
      <w:r>
        <w:rPr>
          <w:rtl/>
          <w:cs/>
          <w:lang w:val="ar_AE" w:bidi="ar_AE"/>
        </w:rPr>
        <w:t xml:space="preserve">أو </w:t>
      </w:r>
      <w:r>
        <w:rPr>
          <w:b/>
          <w:rtl/>
          <w:cs/>
          <w:lang w:val="ar_AE" w:bidi="ar_AE"/>
        </w:rPr>
        <w:t>وسَخ</w:t>
      </w:r>
      <w:r>
        <w:rPr>
          <w:rtl/>
          <w:cs/>
          <w:lang w:val="ar_AE" w:bidi="ar_AE"/>
        </w:rPr>
        <w:t>. وهاتان الكلمتان تعنيان الشيء نفسه تقريبًا. فهما تصفان الأوساخ أو النفايات التي تُكنس وتُزال، مثل القمامة التي يتم كنسها من الأرضية، أو الأوساخ التي يتم كشطها من جسم الإنسان. لذلك تُستخدم الكلمتان لوصف شيء يظنه الناس بلا قيمة أو مُقْرز.</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الأقذار</w:t>
      </w:r>
      <w:r>
        <w:rPr>
          <w:rtl/>
          <w:cs/>
          <w:lang w:val="ar_AE" w:bidi="ar_AE"/>
        </w:rPr>
        <w:t xml:space="preserve"> </w:t>
      </w:r>
      <w:r>
        <w:rPr>
          <w:b/>
          <w:rtl/>
          <w:cs/>
          <w:lang w:val="ar_AE" w:bidi="ar_AE"/>
        </w:rPr>
        <w:t>والوسَخ</w:t>
      </w:r>
      <w:r>
        <w:rPr>
          <w:rtl/>
          <w:cs/>
          <w:lang w:val="ar_AE" w:bidi="ar_AE"/>
        </w:rPr>
        <w:t>.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4:14–21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٤: ١٤ - ٢١ واحفظوه في قلوبكم.</w:t>
      </w:r>
    </w:p>
    <w:p>
      <w:pPr>
        <w:bidi/>
      </w:pPr>
      <w:r>
        <w:rPr>
          <w:rtl/>
          <w:cs/>
          <w:lang w:val="ar_AE" w:bidi="ar_AE"/>
        </w:rPr>
      </w:r>
      <w:r>
        <w:rPr>
          <w:rtl/>
          <w:cs/>
          <w:lang w:val="ar_AE" w:bidi="ar_AE"/>
        </w:rPr>
        <w:t>استمعوا إلى نسخة صوتية من كورنثوس الأولى ٤: ١٤ - ٢١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٤: ١٤ - ٢١ من الترجمة الأسهل للفهم.</w:t>
      </w:r>
    </w:p>
    <w:p>
      <w:pPr>
        <w:bidi/>
      </w:pPr>
      <w:r>
        <w:rPr>
          <w:rtl/>
          <w:cs/>
          <w:lang w:val="ar_AE" w:bidi="ar_AE"/>
        </w:rPr>
      </w:r>
      <w:r>
        <w:rPr>
          <w:rtl/>
          <w:cs/>
          <w:lang w:val="ar_AE" w:bidi="ar_AE"/>
        </w:rPr>
        <w:t>كان بولس يخبر المؤمنين في كورنثوس أن ما يفعلونه ويقولونه يُظهر أنهم متكبرون. كما كان يحدثهم عن الرسل وعن الصعوبات التي كان الرسل يمرون بها. وكان بولس يريد أن يفهم المؤمنون في كورنثوس أنهم لا يتصرفون بطريقة صالحة.</w:t>
      </w:r>
    </w:p>
    <w:p>
      <w:pPr>
        <w:bidi/>
      </w:pPr>
      <w:r>
        <w:rPr>
          <w:rtl/>
          <w:cs/>
          <w:lang w:val="ar_AE" w:bidi="ar_AE"/>
        </w:rPr>
      </w:r>
      <w:r>
        <w:rPr>
          <w:rtl/>
          <w:cs/>
          <w:lang w:val="ar_AE" w:bidi="ar_AE"/>
        </w:rPr>
        <w:t>والآن يقول بولس إنه يكتب إلى المؤمنين في كورنثوس لأنه يريدهم أن يفهموا أنهم بحاجة إلى أن يفكروا ويتكلموا ويتصرفوا بطريقة مختلفة وأفضل. وهو لا يحاول أن يجعلهم يشعرون بالسوء بسبب ما كانوا يفعلونه ويقولونه.</w:t>
      </w:r>
    </w:p>
    <w:p>
      <w:pPr>
        <w:bidi/>
      </w:pPr>
      <w:r>
        <w:rPr>
          <w:rtl/>
          <w:cs/>
          <w:lang w:val="ar_AE" w:bidi="ar_AE"/>
        </w:rPr>
      </w:r>
      <w:r>
        <w:rPr>
          <w:rtl/>
          <w:cs/>
          <w:lang w:val="ar_AE" w:bidi="ar_AE"/>
        </w:rPr>
        <w:t>في الجزء السابق من رسالته، دعا بولس المؤمنين في كورنثوس إخوته وأخواته. أما الآن فيصفهم بأنهم أبناؤه. ولا يقصد بولس أن المؤمنين في كورنثوس هم أبناؤه الحرفيون، بل يقصد أنهم أبناؤه الروحيون. فهو الأب الروحي لهم لأنه هو الذي علّمهم أن يتبعوا يسوع.</w:t>
      </w:r>
    </w:p>
    <w:p>
      <w:pPr>
        <w:bidi/>
      </w:pPr>
      <w:r>
        <w:rPr>
          <w:rtl/>
          <w:cs/>
          <w:lang w:val="ar_AE" w:bidi="ar_AE"/>
        </w:rPr>
      </w:r>
      <w:r>
        <w:rPr>
          <w:rtl/>
          <w:cs/>
          <w:lang w:val="ar_AE" w:bidi="ar_AE"/>
        </w:rPr>
        <w:t>توقّفوا هنا وناقشوا هذا السؤال كمجموعة: في ثقافتكم، كيف تصفون أو تفهمون العلاقة بين القادة الروحيين وأتباعهم؟ أوقفوا سماع هذا التسجيل الصوتي هنا.</w:t>
      </w:r>
    </w:p>
    <w:p>
      <w:pPr>
        <w:bidi/>
      </w:pPr>
      <w:r>
        <w:rPr>
          <w:rtl/>
          <w:cs/>
          <w:lang w:val="ar_AE" w:bidi="ar_AE"/>
        </w:rPr>
      </w:r>
      <w:r>
        <w:rPr>
          <w:rtl/>
          <w:cs/>
          <w:lang w:val="ar_AE" w:bidi="ar_AE"/>
        </w:rPr>
        <w:t>يقول بولس إن كثيرين قد علّموا المؤمنين في كورنثوس عن يسوع، لكن لهم أبًا واحدًا فقط. وهؤلاء المعلّمون يشبهون العبيد في البيت اليوناني والروماني الذين كانوا مسؤولين عن تعليم أبناء البيت. وكان هؤلاء العبيد يأخذون الأطفال إلى المدرسة. وبعبارة أخرى، يقول بولس إنه مع وجود كثيرين يعلّمون المؤمنين في كورنثوس، فإنه هو الشخص الوحيد الذي يعلّمهم كأب بمحبة وسلطان.</w:t>
      </w:r>
    </w:p>
    <w:p>
      <w:pPr>
        <w:bidi/>
      </w:pPr>
      <w:r>
        <w:rPr>
          <w:rtl/>
          <w:cs/>
          <w:lang w:val="ar_AE" w:bidi="ar_AE"/>
        </w:rPr>
      </w:r>
      <w:r>
        <w:rPr>
          <w:rtl/>
          <w:cs/>
          <w:lang w:val="ar_AE" w:bidi="ar_AE"/>
        </w:rPr>
        <w:t>ويذكّر بولس المؤمنين في كورنثوس بأنه بصفته الأب الروحي، له السلطان أن يخبرهم أنهم يفكرون ويتصرفون ويتكلمون بطريقة خاطئة. ويريد منهم أن يفكروا ويتكلموا ويتصرفوا بالطريقة نفسها التي يفكر بها هو ويتكلم ويتصرف كمؤمن. لا يستطيع بولس أن يكون مع المؤمنين في كورنثوس شخصيًا، ولذلك أرسل تيموثاوس ليمثله. ويصف بولس تيموثاوس بأنه ابن يحبه، ويأمر المؤمنين في كورنثوس أن ينظروا إليه مثالًا للطريقة التي يفكر بها بولس ويتكلم ويتصرف كمؤمن. وهذا هو أسلوب الحياة نفسه الذي يعلّمه بولس في جميع الكنائس التي زرعها. ونعتقد أن تيموثاوس سافر منفصلًا عن الشخص الذي حمل الرسالة إلى كورنثوس.</w:t>
      </w:r>
    </w:p>
    <w:p>
      <w:pPr>
        <w:bidi/>
      </w:pPr>
      <w:r>
        <w:rPr>
          <w:rtl/>
          <w:cs/>
          <w:lang w:val="ar_AE" w:bidi="ar_AE"/>
        </w:rPr>
      </w:r>
      <w:r>
        <w:rPr>
          <w:rtl/>
          <w:cs/>
          <w:lang w:val="ar_AE" w:bidi="ar_AE"/>
        </w:rPr>
        <w:t xml:space="preserve">ويقول بولس أيضًا إن بعض المؤمنين في كورنثوس قد انتفخوا بالكبرياء لأنهم يظنون أنه لن يعود إلى كورنثوس. </w:t>
      </w:r>
    </w:p>
    <w:p>
      <w:pPr>
        <w:bidi/>
      </w:pPr>
      <w:r>
        <w:rPr>
          <w:rtl/>
          <w:cs/>
          <w:lang w:val="ar_AE" w:bidi="ar_AE"/>
        </w:rPr>
      </w:r>
      <w:r>
        <w:rPr>
          <w:rtl/>
          <w:cs/>
          <w:lang w:val="ar_AE" w:bidi="ar_AE"/>
        </w:rPr>
        <w:t>فهم يعتقدون أن بولس مجرد واعظ متنقل آخر، ولا يحترمونه بصفته أباهم الروحي. لكن بولس يرفض موقفهم بشدة، ويؤكد لهم أنه سيزورهم مرة أخرى عندما يسمح له الرب بذلك. وعندما يصل، سيرى إن كان المؤمنون في كورنثوس يتبعون يسوع حقًا. فإذا كانوا يعيشون كمواطنين في ملكوت الله، فسيظهر ذلك في الطريقة التي يعيشون بها، وستُظهر حياتهم أن قوة الله، أي روح الله القدوس، تعمل فيهم.</w:t>
      </w:r>
    </w:p>
    <w:p>
      <w:pPr>
        <w:bidi/>
      </w:pPr>
      <w:r>
        <w:rPr>
          <w:rtl/>
          <w:cs/>
          <w:lang w:val="ar_AE" w:bidi="ar_AE"/>
        </w:rPr>
      </w:r>
      <w:r>
        <w:rPr>
          <w:rtl/>
          <w:cs/>
          <w:lang w:val="ar_AE" w:bidi="ar_AE"/>
        </w:rPr>
        <w:t>ويختتم بولس هذا الجزء من المقطع بسؤال لا ينتظر أن يجيب عليه المؤمنون في كورنثوس. إنه يريدهم أن يفكروا في الأمر ويقرروا كيف يريدون أن يأتي إليهم. فكان يمكن لبولس أن يزورهم كأب يحب أولاده لكنه يحتاج إلى أن يؤدبهم أو يعاقبهم، أو أن يزورهم كأب يحب أولاده ولا يحتاج إلى تأديبهم. وسيؤثر قرار المؤمنين في كورنثوس في الطريقة التي سيفكرون بها ويتصرفون ويتكلمون بها. ويتحدث بولس عن أن يأتي إلى كورنثوس بعصا ليؤدبهم. والعصا قطعة طويلة من الخشب كان السادة أحيانًا يستخدمونها لضرب أبنائهم أو عبيدهم. كما أن العصا كانت رمزًا للسلطان الذي يملكه الأب على عائلته أو أهل بيته. ولا يقصد بولس أنه سيأتي إلى كورنثوس حاملًا عصًا حقيقية في يده، بل يقصد أنه سيأتي بسلطان ليخبر أهل كورنثوس أن ما يفعلونه خاطئ.</w:t>
      </w:r>
    </w:p>
    <w:p>
      <w:pPr>
        <w:bidi/>
      </w:pPr>
      <w:r>
        <w:rPr>
          <w:rtl/>
          <w:cs/>
          <w:lang w:val="ar_AE" w:bidi="ar_AE"/>
        </w:rPr>
      </w:r>
      <w:r>
        <w:rPr>
          <w:rtl/>
          <w:cs/>
          <w:lang w:val="ar_AE" w:bidi="ar_AE"/>
        </w:rPr>
        <w:t>توقّفوا هنا وناقشوا هذا السؤال كمجموعة: في ثقافتكم، كيف تنظرون إلى القادة أو الآباء، هل يتصرفون بصرامة أو بلطف؟ ما هي الأشياء التي يفعلها القادة الصارمون أو الآباء الصارمون؟ وما هي الأشياء التي يفعلها الآباء أو القادة اللطفاء؟ وكيف يستجيب الناس للقادة الصارمين، وكيف يستجيبون للقادة اللطفاء؟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٤: ١٤–٢١ من الترجمة الأسهل للفهم.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بولس إنه الأب الروحي للمؤمنين في كورنثوس، وأن المؤمنين في كورنثوس هم أبناؤه الروحيون. ويخبر بولس المؤمنين في كورنثوس أنه أرسل تيموثاوس إلى الكنيسة في كورنثوس ليكون مثالًا لهم.</w:t>
      </w:r>
    </w:p>
    <w:p>
      <w:pPr>
        <w:bidi/>
      </w:pPr>
      <w:r>
        <w:rPr>
          <w:rtl/>
          <w:cs/>
          <w:lang w:val="ar_AE" w:bidi="ar_AE"/>
        </w:rPr>
      </w:r>
      <w:r>
        <w:rPr>
          <w:b/>
          <w:rtl/>
          <w:cs/>
          <w:lang w:val="ar_AE" w:bidi="ar_AE"/>
        </w:rPr>
        <w:t>في الجزء الثاني:</w:t>
      </w:r>
      <w:r>
        <w:rPr>
          <w:rtl/>
          <w:cs/>
          <w:lang w:val="ar_AE" w:bidi="ar_AE"/>
        </w:rPr>
        <w:t xml:space="preserve"> يقول بولس ما الذي سيحدث عندما يزور المؤمنين في كورنثوس مرة 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جميع المؤمنين في كورنثوس</w:t>
      </w:r>
    </w:p>
    <w:p>
      <w:pPr>
        <w:pStyle w:val="ListBullet"/>
        <w:bidi/>
        <w:spacing w:line="240" w:lineRule="auto"/>
        <w:ind w:left="720"/>
      </w:pPr>
      <w:r>
        <w:rPr>
          <w:rtl/>
          <w:cs/>
          <w:lang w:val="ar_AE" w:bidi="ar_AE"/>
        </w:rPr>
      </w:r>
      <w:r>
        <w:rPr>
          <w:rtl/>
          <w:cs/>
          <w:lang w:val="ar_AE" w:bidi="ar_AE"/>
        </w:rPr>
        <w:t>المُعلّمون أو الأوصياء في المسيح</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مجموعة من المؤمنين في كورنثوس المنتفخين والمتكبرين</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يبدأ الجزء الأول من المقطع عندما يدعو بولس المؤمنين في كورنثوس "أولادي الأحِبّاء". يشرح بولس للمؤمنين في كورنثوس أنه لا يكتب لأنه يريد أن يشعر المؤمنون في كورنثوس بالأسى بسبب ما كانوا يفكرون فيه ويقولونه ويفعلونه. يكتب بولس إلى المؤمنين في كورنثوس لأنه يريد أن يفهم المؤمنون أنهم بحاجة إلى التفكير والتكلّم والتصرّف بطريقة مختلفة وأفضل.</w:t>
      </w:r>
    </w:p>
    <w:p>
      <w:pPr>
        <w:bidi/>
      </w:pPr>
      <w:r>
        <w:rPr>
          <w:rtl/>
          <w:cs/>
          <w:lang w:val="ar_AE" w:bidi="ar_AE"/>
        </w:rPr>
      </w:r>
      <w:r>
        <w:rPr>
          <w:rtl/>
          <w:cs/>
          <w:lang w:val="ar_AE" w:bidi="ar_AE"/>
        </w:rPr>
        <w:t>توقّفوا هنا وناقشوا هذا السؤال كمجموعة: احكوا قصة عن وقت تحدَّث فيه شخص ما معكم عن أفعالكم. ثم شعرتم أن عليكم تغيير طريقة تصرفكم، وفكّرتم في أنفسكم بطريقة سيئة. هل غيّر ذلك طريقة تفكيركم في الشخص الذي تحدّث إليكم؟ ثم احكوا قصة أخرى عن وقت تحدّث فيه شخص معكم عن أفعالكم، فأردتم أن تغيّروا طريقة تصرفكم لكنكم فكرتم في أنفسكم بطريقة جيدة. هل غيّر ذلك طريقة تفكيركم في الشخص الذي تحدّث إليكم؟ انتبهوا إلى الإيماءات والكلمات والعبارات التي تستخدمونها عند رواية هاتين القصتين. أوقفوا سماع هذا التسجيل الصوتي هنا.</w:t>
      </w:r>
    </w:p>
    <w:p>
      <w:pPr>
        <w:bidi/>
      </w:pPr>
      <w:r>
        <w:rPr>
          <w:rtl/>
          <w:cs/>
          <w:lang w:val="ar_AE" w:bidi="ar_AE"/>
        </w:rPr>
      </w:r>
      <w:r>
        <w:rPr>
          <w:rtl/>
          <w:cs/>
          <w:lang w:val="ar_AE" w:bidi="ar_AE"/>
        </w:rPr>
        <w:t>في الأجزاء السابقة من رسالته، دعا بولس المؤمنين في كورنثوس الإخوة والأخوات. أما الآن فيقول إنهم أبناؤه الروحيون. ويقول بولس إن المؤمنين في كورنثوس قد يكون لهم كثير من المعلّمين أو الأوصياء، لكنه هو الأب الروحي لهم. وتقول بعض الترجمات إن للمؤمنين في كورنثوس عشرة آلاف معلّم أو وصي. وهذا يعني أن لديهم معلمين كثيرين جدًا بحيث لا يستطيع أحد أن يحصيهم جميعًا.</w:t>
      </w:r>
    </w:p>
    <w:p>
      <w:pPr>
        <w:bidi/>
      </w:pPr>
      <w:r>
        <w:rPr>
          <w:rtl/>
          <w:cs/>
          <w:lang w:val="ar_AE" w:bidi="ar_AE"/>
        </w:rPr>
      </w:r>
      <w:r>
        <w:rPr>
          <w:rtl/>
          <w:cs/>
          <w:lang w:val="ar_AE" w:bidi="ar_AE"/>
        </w:rPr>
        <w:t>توقّفوا هنا وناقشوا هذا السؤال كمجموعة: احكوا قصة عن معلّم يعلّم طفلًا كيف يتصرف ويتكلم بطريقة جيدة، لكنه يتصرف ويتكلم بطريقة سيئة. ثم احكوا قصة عن أب يحب ابنه ويعلّمه كيف يتصرّف ويتكلَّم، لكنه يتصرّف ويتكلّم بطريقة سيئة. انتبهوا إلى الإيماءات والكلمات والعبارات التي تستخدمونها عند رواية هاتين القصتين. وانتبهوا أيضًا إلى الاختلافات بين كيفية حديث الأب إلى ابنه، وكيفية حديث المعلّم إلى الطفل. أوقفوا سماع هذا التسجيل الصوتي هنا.</w:t>
      </w:r>
    </w:p>
    <w:p>
      <w:pPr>
        <w:bidi/>
      </w:pPr>
      <w:r>
        <w:rPr>
          <w:rtl/>
          <w:cs/>
          <w:lang w:val="ar_AE" w:bidi="ar_AE"/>
        </w:rPr>
      </w:r>
      <w:r>
        <w:rPr>
          <w:rtl/>
          <w:cs/>
          <w:lang w:val="ar_AE" w:bidi="ar_AE"/>
        </w:rPr>
        <w:t>توقّفوا هنا وناقشوا كمجموعة: تذكّروا أن بولس يقارن عدد المعلّمين الذين يعلّمون أهل كورنثوس بكونه الأب الروحي الوحيد لهم. كيف ستتحدثون عن كثرة المعلّمين أو الأوصياء لدرجة أنه لا يمكنكم إحصاؤهم جميعًا؟ أوقفوا سماع هذا التسجيل الصوتي هنا.</w:t>
      </w:r>
    </w:p>
    <w:p>
      <w:pPr>
        <w:bidi/>
      </w:pPr>
      <w:r>
        <w:rPr>
          <w:rtl/>
          <w:cs/>
          <w:lang w:val="ar_AE" w:bidi="ar_AE"/>
        </w:rPr>
      </w:r>
      <w:r>
        <w:rPr>
          <w:rtl/>
          <w:cs/>
          <w:lang w:val="ar_AE" w:bidi="ar_AE"/>
        </w:rPr>
        <w:t>ويريد بولس من المؤمنين في كورنثوس أن ينظروا إليه مثالًا لكيفية التفكير والتكلم والتصرف. لكن بولس لا يستطيع أن يكون معهم شخصيًا. ولهذا يخبرهم أنه أرسل تيموثاوس ليكون معهم. وكان بولس يريد أن يكون تيموثاوس مثالًا للمؤمنين في كورنثوس، كما كان بولس نفسه مثالًا لهم. ويحب بولس تيموثاوس، وهو أيضًا أبوه الروحي. ويصف بولس تيموثاوس أيضًا بأنه "أمين في الرب". فقد كان تيموثاوس موثوقًا به، ويعمل بإخلاص مع بولس بينما كانا يكرزان بالبشارة السارة عن يسوع. وهذا يعني أن بولس يثق أن تيموثاوس سيكون مثالًا حسنًا للمؤمنين في كورنثوس.</w:t>
      </w:r>
    </w:p>
    <w:p>
      <w:pPr>
        <w:bidi/>
      </w:pPr>
      <w:r>
        <w:rPr>
          <w:rtl/>
          <w:cs/>
          <w:lang w:val="ar_AE" w:bidi="ar_AE"/>
        </w:rPr>
      </w:r>
      <w:r>
        <w:rPr>
          <w:rtl/>
          <w:cs/>
          <w:lang w:val="ar_AE" w:bidi="ar_AE"/>
        </w:rPr>
        <w:t>توقّفوا هنا وناقشوا هذا السؤال كمجموعة: احكوا قصة عن مجموعة من الناس لا يعيشون قريبًا منكم، وأنتم تريدونهم أن يكونوا مثلكم ويتصرفوا كما تتصرفون، لكن لا يمكنكم الذهاب إليهم بأنفسكم. فأنتم بحاجة إلى شخص آخر يذهب إليهم ويكون معهم. فمن هو الشخص الذي يمكنكم إرساله بدلًا منكم؟ وماذا سيكون هذا الشخص؟ وماذا سيفعل؟ وكيف ستقدمون هذا الشخص إلى المجموعة التي ترسلونه إليها؟ انتبهوا إلى الإيماءات والكلمات والعبارات التي تستخدمونها عند سرد هذه القصة. أوقفوا سماع هذا التسجيل الصوتي هنا.</w:t>
      </w:r>
    </w:p>
    <w:p>
      <w:pPr>
        <w:bidi/>
      </w:pPr>
      <w:r>
        <w:rPr>
          <w:rtl/>
          <w:cs/>
          <w:lang w:val="ar_AE" w:bidi="ar_AE"/>
        </w:rPr>
      </w:r>
      <w:r>
        <w:rPr>
          <w:rtl/>
          <w:cs/>
          <w:lang w:val="ar_AE" w:bidi="ar_AE"/>
        </w:rPr>
        <w:t>لا نعرف متى أرسل بولس تيموثاوس إلى كنيسة كورنثوس. من المحتمل أنه أرسله قبل وقت قصير من كتابة هذه الرسالة، أو أنه كان سيُرسله بعد ذلك بقليل.</w:t>
      </w:r>
    </w:p>
    <w:p>
      <w:pPr>
        <w:bidi/>
      </w:pPr>
      <w:r>
        <w:rPr>
          <w:rtl/>
          <w:cs/>
          <w:lang w:val="ar_AE" w:bidi="ar_AE"/>
        </w:rPr>
      </w:r>
      <w:r>
        <w:rPr>
          <w:rtl/>
          <w:cs/>
          <w:lang w:val="ar_AE" w:bidi="ar_AE"/>
        </w:rPr>
        <w:t>في الجزء الثاني من هذا المقطع، يقول بولس إن بعض المؤمنين في كورنثوس منتفخون أو متكبرون. ولا يظن هؤلاء المؤمنون أن بولس سيعود إلى كورنثوس. لكن بولس يقول إنه يخطط للعودة إلى الكنيسة في كورنثوس قريبًا، إذا أراد الرب يسوع ذلك. وعندما يرى بولس هؤلاء المؤمنين المتكبرين في كورنثوس، فسوف يعرف إن كانوا حقًا جزءًا من ملكوت الله، أي إن كانوا يعيشون كمواطنين صالحين في ملكوت الله ويخضعون لحكمه. فأفعالهم، لا كلماتهم، ستُظهر إن كانت قوة الله تعمل فيهم.</w:t>
      </w:r>
    </w:p>
    <w:p>
      <w:pPr>
        <w:bidi/>
      </w:pPr>
      <w:r>
        <w:rPr>
          <w:rtl/>
          <w:cs/>
          <w:lang w:val="ar_AE" w:bidi="ar_AE"/>
        </w:rPr>
      </w:r>
      <w:r>
        <w:rPr>
          <w:rtl/>
          <w:cs/>
          <w:lang w:val="ar_AE" w:bidi="ar_AE"/>
        </w:rPr>
        <w:t>ويُنهي بولس هذا المقطع بقوله إن المؤمنين في كورنثوس يجب أن يفكروا ويقرروا كيف يريدون أن يزورهم. فيمكن لبولس أن يزور كورنثوس كأب يحب أولاده لكنه يحتاج إلى تأديبهم أو معاقبتهم، أو يمكنه أن يزورهم كأب يحب أولاده ولا يحتاج إلى تأديبهم. ويتحدث بولس عن العودة ومعه "عصا تأديب"، وهي قطعة خشب طويلة قد يستخدمها الأب لمعاقبة ابنه. لكن بولس في الحقيقة لا يقصد أنه سيحمل عصًا خشبية معه، بل يستخدم العصا كرمز للسلطان، أي إنه قد يأتي ليتكلم معهم بصرامة ويؤدبهم بسبب الطريقة التي يعصون بها الله. وما يقرره المؤمنون في كورنثوس سيؤثر في الطريقة التي سيفكرون بها ويتصرفون ويتكلمون بها.</w:t>
      </w:r>
    </w:p>
    <w:p>
      <w:pPr>
        <w:bidi/>
      </w:pPr>
      <w:r>
        <w:rPr>
          <w:rtl/>
          <w:cs/>
          <w:lang w:val="ar_AE" w:bidi="ar_AE"/>
        </w:rPr>
      </w:r>
      <w:r>
        <w:rPr>
          <w:rtl/>
          <w:cs/>
          <w:lang w:val="ar_AE" w:bidi="ar_AE"/>
        </w:rPr>
        <w:t>توقّفوا هنا وناقشوا هذا السؤال كمجموعة: احكوا قصة عن مُعلِّم أو قائد مهم يعود ليراكم بعد زمن طويل. وأثناء غيابه كنتم تتصرفون بطريقة مختلفة عن الطريقة التي كان يعلّمكم أن تتصرفوا بها. تحدثوا عمّا سيقوله هذا المعلّم أو القائد عندما يعود إن كان رجلًا صارمًا. ثم تحدثوا عمّا سيقوله إن كان رجلًا لطيفًا. انتبهوا إلى الإيماءات والكلمات والعبارات التي تستخدمونها عند سرد هذه القصة. كيف ستتحدثون عن مجيء بولس "بعصا" لتأديب أبنائه؟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وضع رسومات أو أشياء تمثّل بولس، والمؤمنين في كورنثوس، والمعلّمين أو الأوصياء، وتيموثاوس. وقد تمثل مجموعة من الأشخاص المؤمنين في كورنثوس الذين ينتفخون أو يتكبرون. وأثناء سرد القصة، تذكّروا أن بولس يتحدث إلى المؤمنين في كورنثوس عن علاقته بهم بصفته أبًا لهم، وعن سبب قوله ما يقوله. كما يتحدث عن إرسال تيموثاوس ليساعدهم على اتباع مثاله. ويتحدث أيضًا عما سيحدث عندما يزور المؤمنين في كورنثوس مرة أخرى.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٤: ١٤–٢١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جميع المؤمنين في كورنثوس</w:t>
      </w:r>
    </w:p>
    <w:p>
      <w:pPr>
        <w:pStyle w:val="ListBullet"/>
        <w:bidi/>
        <w:spacing w:line="240" w:lineRule="auto"/>
        <w:ind w:left="720"/>
      </w:pPr>
      <w:r>
        <w:rPr>
          <w:rtl/>
          <w:cs/>
          <w:lang w:val="ar_AE" w:bidi="ar_AE"/>
        </w:rPr>
      </w:r>
      <w:r>
        <w:rPr>
          <w:rtl/>
          <w:cs/>
          <w:lang w:val="ar_AE" w:bidi="ar_AE"/>
        </w:rPr>
        <w:t>المُعلّمون أو الأوصياء في المسيح</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مجموعة من المؤمنين في كورنثوس المنتفخين والمتكبرين</w:t>
      </w:r>
    </w:p>
    <w:p>
      <w:pPr>
        <w:pStyle w:val="ListBullet"/>
        <w:bidi/>
        <w:spacing w:line="240" w:lineRule="auto"/>
        <w:ind w:left="720"/>
      </w:pPr>
      <w:r>
        <w:rPr>
          <w:rtl/>
          <w:cs/>
          <w:lang w:val="ar_AE" w:bidi="ar_AE"/>
        </w:rPr>
      </w:r>
      <w:r>
        <w:rPr>
          <w:rtl/>
          <w:cs/>
          <w:lang w:val="ar_AE" w:bidi="ar_AE"/>
        </w:rPr>
        <w:t>ويسوع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يدعو بولس المؤمنين في كورنثوس "أولادي الأحِبّاء". يشرح بولس للمؤمنين في كورنثوس أنه لا يكتب لأنه يريد أن يشعروا بالأسى بسبب ما كانوا يفكرون فيه ويقولونه ويفعلونه. بل يكتب إليهم لأنه يريدهم أن يفهموا أنهم بحاجة إلى أن يفكروا ويتكلموا ويتصرفوا بطريقة مختلفة وأفضل. يمكنكم أن تجعلوا بولس يقف بالقرب من المؤمنين في كورنثوس، بينما يقف المعلّمون أو الأوصياء بعيدًا قليلًا عن بولس والمؤمنين.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إن المؤمنين في كورنثوس قد يكون لهم كثير من المعلّمين أو الأوصياء، لكنه هو الأب الروحي الوحيد لهم.</w:t>
      </w:r>
    </w:p>
    <w:p>
      <w:pPr>
        <w:bidi/>
      </w:pPr>
      <w:r>
        <w:rPr>
          <w:rtl/>
          <w:cs/>
          <w:lang w:val="ar_AE" w:bidi="ar_AE"/>
        </w:rPr>
      </w:r>
      <w:r>
        <w:rPr>
          <w:rtl/>
          <w:cs/>
          <w:lang w:val="ar_AE" w:bidi="ar_AE"/>
        </w:rPr>
        <w:t>ويريد بولس من المؤمنين في كورنثوس أن ينظروا إليه مثالًا لكيفية التفكير والتكلم والتصرف. لكن بولس لا يستطيع أن يكون معهم شخصيًا. ولهذا يخبرهم أنه أرسل تيموثاوس ليكون مع المؤمنين في كورنثوس بدلًا منه، وليكون مثالًا لهم. وبولس هو أيضًا الأب الروحي لتيموثاوس. يمكنكم أن تجعلوا تيموثاوس يقف مع بولس، وعندما يقول بولس إنه يرسله إلى كورنثوس، يمكن لتيموثاوس أن يبدأ في المشي وكأنه يبدأ الرحلة الطويلة إلى كورنثوس.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تيموثاوس: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يقول بولس إن بعض المؤمنين في كورنثوس قد انتفخوا أو صاروا متكبرين بطريقة خاطئة، لأنهم يظنون أن بولس لن يعود إلى كورنثوس. لكن بولس يقول إنه يخطط للعودة إلى الكنيسة في كورنثوس قريبًا، إذا أراد الرب يسوع ذلك. وعندما يعود، سيسمع بولس ما يقوله هؤلاء المؤمنون المتكبرون، وسيرى أيضًا إن كانت في حياتهم قوة الروح القدس. ويقول بولس إن العيش في ملكوت الله لا يعني الكلام فقط، بل أن يعيش الإنسان بقوة الله، أي أن يتبع الله في الطريقة التي يتصرف بها. يمكنكم أن تجعلوا المؤمنين المتكبرين في كورنثوس يقفون منفصلين قليلًا عن بقية المؤمنين، ويتحدث بولس فقط إلى المؤمنين المتكبرين في كورنثوس. وأنه إن شاء الرب فسيأتي إليهم بولس.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المؤمنين المتكبرين في كورنثوس: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ويختتم بولس هذا الجزء بقوله إن المؤمنين في كورنثوس يجب أن يفكروا ويقرروا كيف يريدون أن يزورهم. فيمكن لبولس أن يزورهم كأب يحب أولاده لكنه يحتاج إلى أن يؤدبهم أو يعاقبهم، أو يمكنه أن يزورهم كأب يحب أولاده ولا يحتاج إلى تأديبهم. وما يقرره المؤمنون في كورنثوس سيؤثر في الطريقة التي سيفكرون بها ويتصرفون ويتكلمون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جميع المؤمنين في كورنثوس: "بماذا تشعرون أو تفكرون؟"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٤: ١٤–٢١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المؤمنين في كورنثوس هم </w:t>
      </w:r>
      <w:r>
        <w:rPr>
          <w:b/>
          <w:rtl/>
          <w:cs/>
          <w:lang w:val="ar_AE" w:bidi="ar_AE"/>
        </w:rPr>
        <w:t>أولاده</w:t>
      </w:r>
      <w:r>
        <w:rPr>
          <w:rtl/>
          <w:cs/>
          <w:lang w:val="ar_AE" w:bidi="ar_AE"/>
        </w:rPr>
        <w:t xml:space="preserve"> الأحباء، ويقول أيضًا إنه </w:t>
      </w:r>
      <w:r>
        <w:rPr>
          <w:b/>
          <w:rtl/>
          <w:cs/>
          <w:lang w:val="ar_AE" w:bidi="ar_AE"/>
        </w:rPr>
        <w:t>والدهم</w:t>
      </w:r>
      <w:r>
        <w:rPr>
          <w:rtl/>
          <w:cs/>
          <w:lang w:val="ar_AE" w:bidi="ar_AE"/>
        </w:rPr>
        <w:t>. ولا يقصد بولس أن المؤمنين في كورنثوس هم أبناؤه الحقيقيون، أو أنه الأب الجسدي لهم. بل يقصد أنهم أبناؤه الروحيون، وأنه الأب الروحي لهم، لأن أهل كورنثوس صاروا مؤمنين بسبب تعليمه. ويشرح بولس أن علاقته بالمؤمنين في كورنثوس تختلف عن علاقة المعلمين والقادة الآخرين الذين يعلّمونهم. فهو الشخص الوحيد الذي يعلّم المؤمنين في كورنثوس كأب، من موقع المحبة والسلطان.</w:t>
      </w:r>
    </w:p>
    <w:p>
      <w:pPr>
        <w:bidi/>
      </w:pPr>
      <w:r>
        <w:rPr>
          <w:rtl/>
          <w:cs/>
          <w:lang w:val="ar_AE" w:bidi="ar_AE"/>
        </w:rPr>
      </w:r>
      <w:r>
        <w:rPr>
          <w:rtl/>
          <w:cs/>
          <w:lang w:val="ar_AE" w:bidi="ar_AE"/>
        </w:rPr>
        <w:t>توقّفوا هنا وناقشوا معًا كيف ستصفون هذه العلاقة الوثيقة بين بولس والذين صاروا مؤمنين من خلال تعليمه. أوقفوا سماع هذا التسجيل الصوتي هنا.</w:t>
      </w:r>
    </w:p>
    <w:p>
      <w:pPr>
        <w:bidi/>
      </w:pPr>
      <w:r>
        <w:rPr>
          <w:rtl/>
          <w:cs/>
          <w:lang w:val="ar_AE" w:bidi="ar_AE"/>
        </w:rPr>
      </w:r>
      <w:r>
        <w:rPr>
          <w:rtl/>
          <w:cs/>
          <w:lang w:val="ar_AE" w:bidi="ar_AE"/>
        </w:rPr>
        <w:t>ويقول بولس إن كثيرين علّموا المؤمنين في كورنثوس عن يسوع. وهؤلاء الأشخاص يُوصفون بأنهم معلّمون أو</w:t>
      </w:r>
      <w:r>
        <w:rPr>
          <w:b/>
          <w:rtl/>
          <w:cs/>
          <w:lang w:val="ar_AE" w:bidi="ar_AE"/>
        </w:rPr>
        <w:t xml:space="preserve"> أوصياء</w:t>
      </w:r>
      <w:r>
        <w:rPr>
          <w:rtl/>
          <w:cs/>
          <w:lang w:val="ar_AE" w:bidi="ar_AE"/>
        </w:rPr>
        <w:t xml:space="preserve"> أو</w:t>
      </w:r>
      <w:r>
        <w:rPr>
          <w:b/>
          <w:rtl/>
          <w:cs/>
          <w:lang w:val="ar_AE" w:bidi="ar_AE"/>
        </w:rPr>
        <w:t xml:space="preserve"> مرشدون.</w:t>
      </w:r>
      <w:r>
        <w:rPr>
          <w:rtl/>
          <w:cs/>
          <w:lang w:val="ar_AE" w:bidi="ar_AE"/>
        </w:rPr>
        <w:t xml:space="preserve"> وكان الأوصياء أو المرشدون عبيدًا في البيوت اليونانية والرومانية، وكانت مهمتهم تعليم أبناء البيت. وكان هؤلاء العبيد يحرصون على أن يذهب الأطفال إلى المدرسة. كما كانوا مسؤولين عن تعليم الأطفال كيف يتصرفون تصرفًا حسنًا. ويستخدم بولس مثال الأوصياء أو المرشدين ليقارن بين علاقة الوصي أو المرشد بالأطفال، وعلاقة الأب بأبنائه.</w:t>
      </w:r>
    </w:p>
    <w:p>
      <w:pPr>
        <w:bidi/>
      </w:pPr>
      <w:r>
        <w:rPr>
          <w:rtl/>
          <w:cs/>
          <w:lang w:val="ar_AE" w:bidi="ar_AE"/>
        </w:rPr>
      </w:r>
      <w:r>
        <w:rPr>
          <w:rtl/>
          <w:cs/>
          <w:lang w:val="ar_AE" w:bidi="ar_AE"/>
        </w:rPr>
        <w:t xml:space="preserve">توقّفوا هنا وناقشوا معًا كيف ستصفون هؤلاء </w:t>
      </w:r>
      <w:r>
        <w:rPr>
          <w:b/>
          <w:rtl/>
          <w:cs/>
          <w:lang w:val="ar_AE" w:bidi="ar_AE"/>
        </w:rPr>
        <w:t>الأوصياء</w:t>
      </w:r>
      <w:r>
        <w:rPr>
          <w:rtl/>
          <w:cs/>
          <w:lang w:val="ar_AE" w:bidi="ar_AE"/>
        </w:rPr>
        <w:t xml:space="preserve"> أو </w:t>
      </w:r>
      <w:r>
        <w:rPr>
          <w:b/>
          <w:rtl/>
          <w:cs/>
          <w:lang w:val="ar_AE" w:bidi="ar_AE"/>
        </w:rPr>
        <w:t>المرشدين</w:t>
      </w:r>
      <w:r>
        <w:rPr>
          <w:rtl/>
          <w:cs/>
          <w:lang w:val="ar_AE" w:bidi="ar_AE"/>
        </w:rPr>
        <w:t>. أوقفوا سماع هذا التسجيل الصوتي هنا.</w:t>
      </w:r>
    </w:p>
    <w:p>
      <w:pPr>
        <w:bidi/>
      </w:pPr>
      <w:r>
        <w:rPr>
          <w:rtl/>
          <w:cs/>
          <w:lang w:val="ar_AE" w:bidi="ar_AE"/>
        </w:rPr>
      </w:r>
      <w:r>
        <w:rPr>
          <w:rtl/>
          <w:cs/>
          <w:lang w:val="ar_AE" w:bidi="ar_AE"/>
        </w:rPr>
        <w:t>يقول بولس إنه صار الأب الروحي للمؤمنين في كورنثوس من خلال</w:t>
      </w:r>
      <w:r>
        <w:rPr>
          <w:b/>
          <w:rtl/>
          <w:cs/>
          <w:lang w:val="ar_AE" w:bidi="ar_AE"/>
        </w:rPr>
        <w:t xml:space="preserve"> الإنجيل.</w:t>
      </w:r>
      <w:r>
        <w:rPr>
          <w:rtl/>
          <w:cs/>
          <w:lang w:val="ar_AE" w:bidi="ar_AE"/>
        </w:rPr>
        <w:t xml:space="preserve"> استخدموا الكلمة نفسها التي استخدمتموها في المقاطع السابقة للإشارة إلى "الإنجيل"، وانظروا كلمة </w:t>
      </w:r>
      <w:r>
        <w:rPr>
          <w:rtl/>
          <w:cs/>
          <w:lang w:val="ar_AE" w:bidi="ar_AE"/>
        </w:rPr>
        <w:t>"إنجيل"</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ويقول بولس أيضًا إنه صار الأب الروحي لهم في </w:t>
      </w:r>
      <w:r>
        <w:rPr>
          <w:b/>
          <w:rtl/>
          <w:cs/>
          <w:lang w:val="ar_AE" w:bidi="ar_AE"/>
        </w:rPr>
        <w:t>المسيح</w:t>
      </w:r>
      <w:r>
        <w:rPr>
          <w:rtl/>
          <w:cs/>
          <w:lang w:val="ar_AE" w:bidi="ar_AE"/>
        </w:rPr>
        <w:t xml:space="preserve"> يسوع. كما يقول إن تيموثاوس سيذكّر المؤمنين في كورنثوس بطريقة الحياة التي كان يعيشها بولس في المسيح يسوع. استخدموا الكلمة ذاتها التي استخدمتموها في المقاطع السابقة للإشارة إلى المسيح، وانظروا قاموس "الكلمة" لمزيد من المعلومات عن </w:t>
      </w:r>
      <w:r>
        <w:rPr>
          <w:rtl/>
          <w:cs/>
          <w:lang w:val="ar_AE" w:bidi="ar_AE"/>
        </w:rPr>
        <w:t>المسيح</w:t>
      </w:r>
      <w:r>
        <w:rPr>
          <w:rtl/>
          <w:cs/>
          <w:lang w:val="ar_AE" w:bidi="ar_AE"/>
        </w:rPr>
        <w:t>.</w:t>
      </w:r>
    </w:p>
    <w:p>
      <w:pPr>
        <w:bidi/>
      </w:pPr>
      <w:r>
        <w:rPr>
          <w:rtl/>
          <w:cs/>
          <w:lang w:val="ar_AE" w:bidi="ar_AE"/>
        </w:rPr>
      </w:r>
      <w:r>
        <w:rPr>
          <w:rtl/>
          <w:cs/>
          <w:lang w:val="ar_AE" w:bidi="ar_AE"/>
        </w:rPr>
        <w:t xml:space="preserve">يصف بولس تيموثاوس بأنه </w:t>
      </w:r>
      <w:r>
        <w:rPr>
          <w:b/>
          <w:rtl/>
          <w:cs/>
          <w:lang w:val="ar_AE" w:bidi="ar_AE"/>
        </w:rPr>
        <w:t>حَبيب</w:t>
      </w:r>
      <w:r>
        <w:rPr>
          <w:rtl/>
          <w:cs/>
          <w:lang w:val="ar_AE" w:bidi="ar_AE"/>
        </w:rPr>
        <w:t>. ويُظهر هذا الوصف أن بين بولس وتيموثاوس محبة عميقة وعلاقة قوية. وهذا يعني أن بولس يهتم بتيموثاوس كثيرًا، كما يهتم الأب بابنه. فكان تيموثاوس مهمًا جدًا لبولس.</w:t>
      </w:r>
    </w:p>
    <w:p>
      <w:pPr>
        <w:bidi/>
      </w:pPr>
      <w:r>
        <w:rPr>
          <w:rtl/>
          <w:cs/>
          <w:lang w:val="ar_AE" w:bidi="ar_AE"/>
        </w:rPr>
      </w:r>
      <w:r>
        <w:rPr>
          <w:rtl/>
          <w:cs/>
          <w:lang w:val="ar_AE" w:bidi="ar_AE"/>
        </w:rPr>
        <w:t>توقّفوا هنا وناقشوا معًا كيف ستصفون محبة بولس لتيموثاوس كما يحب الأب ابنه. وهذه فكرة مشابهة لكيفية محبة بولس للمؤمنين في كورنثوس. وإذا كنتم قد ترجمتم هذه الفكرة من قبل في سفرٍ آخر من الكتاب المقدس، فاستخدموا الكلمة نفسها التي استخدمتموها هناك. أوقفوا سماع هذا التسجيل الصوتي هنا.</w:t>
      </w:r>
    </w:p>
    <w:p>
      <w:pPr>
        <w:bidi/>
      </w:pPr>
      <w:r>
        <w:rPr>
          <w:rtl/>
          <w:cs/>
          <w:lang w:val="ar_AE" w:bidi="ar_AE"/>
        </w:rPr>
      </w:r>
      <w:r>
        <w:rPr>
          <w:rtl/>
          <w:cs/>
          <w:lang w:val="ar_AE" w:bidi="ar_AE"/>
        </w:rPr>
        <w:t xml:space="preserve">يصف بولس تيموثاوس بأنه </w:t>
      </w:r>
      <w:r>
        <w:rPr>
          <w:b/>
          <w:rtl/>
          <w:cs/>
          <w:lang w:val="ar_AE" w:bidi="ar_AE"/>
        </w:rPr>
        <w:t>أمينٌ</w:t>
      </w:r>
      <w:r>
        <w:rPr>
          <w:rtl/>
          <w:cs/>
          <w:lang w:val="ar_AE" w:bidi="ar_AE"/>
        </w:rPr>
        <w:t xml:space="preserve"> في </w:t>
      </w:r>
      <w:r>
        <w:rPr>
          <w:b/>
          <w:rtl/>
          <w:cs/>
          <w:lang w:val="ar_AE" w:bidi="ar_AE"/>
        </w:rPr>
        <w:t>الرب</w:t>
      </w:r>
      <w:r>
        <w:rPr>
          <w:rtl/>
          <w:cs/>
          <w:lang w:val="ar_AE" w:bidi="ar_AE"/>
        </w:rPr>
        <w:t xml:space="preserve">. وكان العبيد الذين كانت توكل إليهم مهام معينة يجب أن يكونوا أمناء، أي أن يكونوا موثوقين ويؤدوا تلك المهام جيدًا. ويقول بولس إن تيموثاوس شخص موثوق به ويؤدي خدمته بإخلاص. وكلمة "أمين" قد استخدمتموها بالفعل في مقطع سابق، لذلك استخدموا الكلمة نفسها هنا. وتشير كلمة "الرب" هنا إلى يسوع. استخدموا الكلمة ذاتها التي استخدمتموها في المقاطع السابقة للإشارة إلى الرب يسوع، وانظروا كلمة </w:t>
      </w:r>
      <w:r>
        <w:rPr>
          <w:rtl/>
          <w:cs/>
          <w:lang w:val="ar_AE" w:bidi="ar_AE"/>
        </w:rPr>
        <w:t>الرب</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وسيذكّر تيموثاوس المؤمنين في كورنثوس بما علّمه بولس، وهو التعليم نفسه الذي يعلّمه بولس في كل</w:t>
      </w:r>
      <w:r>
        <w:rPr>
          <w:b/>
          <w:rtl/>
          <w:cs/>
          <w:lang w:val="ar_AE" w:bidi="ar_AE"/>
        </w:rPr>
        <w:t xml:space="preserve"> كنيسة</w:t>
      </w:r>
      <w:r>
        <w:rPr>
          <w:rtl/>
          <w:cs/>
          <w:lang w:val="ar_AE" w:bidi="ar_AE"/>
        </w:rPr>
        <w:t xml:space="preserve"> يذهب إليها. استخدموا الكلمة ذاتها التي استخدمتموها في المقاطع السابقة للإشارة إلى كلمة "كنيسة". </w:t>
      </w:r>
      <w:r>
        <w:rPr>
          <w:rtl/>
          <w:cs/>
          <w:lang w:val="ar_AE" w:bidi="ar_AE"/>
        </w:rPr>
        <w:t xml:space="preserve">الكنيسة: </w:t>
      </w:r>
      <w:r>
        <w:rPr>
          <w:rtl/>
          <w:cs/>
          <w:lang w:val="ar_AE" w:bidi="ar_AE"/>
        </w:rPr>
        <w:t>كلمة في قاموس الكلمات الرئيسية.</w:t>
      </w:r>
    </w:p>
    <w:p>
      <w:pPr>
        <w:bidi/>
      </w:pPr>
      <w:r>
        <w:rPr>
          <w:rtl/>
          <w:cs/>
          <w:lang w:val="ar_AE" w:bidi="ar_AE"/>
        </w:rPr>
      </w:r>
      <w:r>
        <w:rPr>
          <w:rtl/>
          <w:cs/>
          <w:lang w:val="ar_AE" w:bidi="ar_AE"/>
        </w:rPr>
        <w:t xml:space="preserve">ويخبر بولس المؤمنين في كورنثوس أن بعضهم قد </w:t>
      </w:r>
      <w:r>
        <w:rPr>
          <w:b/>
          <w:rtl/>
          <w:cs/>
          <w:lang w:val="ar_AE" w:bidi="ar_AE"/>
        </w:rPr>
        <w:t>انتفخ</w:t>
      </w:r>
      <w:r>
        <w:rPr>
          <w:rtl/>
          <w:cs/>
          <w:lang w:val="ar_AE" w:bidi="ar_AE"/>
        </w:rPr>
        <w:t>. وقد استخدم بولس الكلمة نفسها في المقطع السابق. تذكّروا أنكم ترجمتم هذه الكلمة بالفعل في المقطع السابق، لذلك استخدموا الكلمة نفسها التي استخدمتموها هناك.</w:t>
      </w:r>
    </w:p>
    <w:p>
      <w:pPr>
        <w:bidi/>
      </w:pPr>
      <w:r>
        <w:rPr>
          <w:rtl/>
          <w:cs/>
          <w:lang w:val="ar_AE" w:bidi="ar_AE"/>
        </w:rPr>
      </w:r>
      <w:r>
        <w:rPr>
          <w:rtl/>
          <w:cs/>
          <w:lang w:val="ar_AE" w:bidi="ar_AE"/>
        </w:rPr>
        <w:t xml:space="preserve">ويخبر بولس المؤمنين في كورنثوس أن </w:t>
      </w:r>
      <w:r>
        <w:rPr>
          <w:b/>
          <w:rtl/>
          <w:cs/>
          <w:lang w:val="ar_AE" w:bidi="ar_AE"/>
        </w:rPr>
        <w:t>ملكوت الله</w:t>
      </w:r>
      <w:r>
        <w:rPr>
          <w:rtl/>
          <w:cs/>
          <w:lang w:val="ar_AE" w:bidi="ar_AE"/>
        </w:rPr>
        <w:t xml:space="preserve"> لا يتعلق بالكلام فقط، بل بالحياة بقوة الله أيضًا. وملكوت الله ليس مكانًا ماديًا، بل هو حيث يخضع الناس لسلطان الله ويعيشون تحت حكمه.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ملكوت الله</w:t>
      </w:r>
      <w:r>
        <w:rPr>
          <w:rtl/>
          <w:cs/>
          <w:lang w:val="ar_AE" w:bidi="ar_AE"/>
        </w:rPr>
        <w:t xml:space="preserve">. انظروا تعبير </w:t>
      </w:r>
      <w:r>
        <w:rPr>
          <w:rtl/>
          <w:cs/>
          <w:lang w:val="ar_AE" w:bidi="ar_AE"/>
        </w:rPr>
        <w:t>"ملكوت الله"</w:t>
      </w:r>
      <w:r>
        <w:rPr>
          <w:rtl/>
          <w:cs/>
          <w:lang w:val="ar_AE" w:bidi="ar_AE"/>
        </w:rPr>
        <w:t xml:space="preserve"> في قاموس الكلمات الرئيسية لمزيد من المعلومات. وإذا كنتم قد ترجمتم هذه الفكرة من قبل في سفرٍ آخر من الكتاب المقدس، فاستخدموا الكلمة أو العبارة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كورنثوس الأولى ٤: ١٤–٢١ من الترجمة الأسهل للفهم.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5:1–13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٥: ١–١٣ واحفظوه في قلوبكم.</w:t>
      </w:r>
    </w:p>
    <w:p>
      <w:pPr>
        <w:bidi/>
      </w:pPr>
      <w:r>
        <w:rPr>
          <w:rtl/>
          <w:cs/>
          <w:lang w:val="ar_AE" w:bidi="ar_AE"/>
        </w:rPr>
      </w:r>
      <w:r>
        <w:rPr>
          <w:rtl/>
          <w:cs/>
          <w:lang w:val="ar_AE" w:bidi="ar_AE"/>
        </w:rPr>
        <w:t>قبل أن تخوضوا أي مناقشات جماعية حول هذا المقطع، توقّفوا وقرّروا كمجموعة كيف تفضّلون التحدّث عنه. يتحدث هذا المقطع عن الزنى. ما هي أفضل طريقة للتحدث عن هذه الأمور في ثقافتكم؟ هل من الجيد أن تنقسموا إلى مجموعات من الرجال وأخرى من النساء خلال هذه المناقشة؟ هل تريدون العمل بطريقة مختلفة عن تلك التي تتبعونها في المقاطع الأخرى؟ أوقفوا سماع هذا التسجيل الصوتي هنا.</w:t>
      </w:r>
    </w:p>
    <w:p>
      <w:pPr>
        <w:bidi/>
      </w:pPr>
      <w:r>
        <w:rPr>
          <w:rtl/>
          <w:cs/>
          <w:lang w:val="ar_AE" w:bidi="ar_AE"/>
        </w:rPr>
      </w:r>
      <w:r>
        <w:rPr>
          <w:rtl/>
          <w:cs/>
          <w:lang w:val="ar_AE" w:bidi="ar_AE"/>
        </w:rPr>
        <w:t>استمعوا إلى نسخة صوتية من كورنثوس الأولى ٥: ١–١٣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٥: ١–١٣ من الترجمة الأسهل للفهم.</w:t>
      </w:r>
    </w:p>
    <w:p>
      <w:pPr>
        <w:bidi/>
      </w:pPr>
      <w:r>
        <w:rPr>
          <w:rtl/>
          <w:cs/>
          <w:lang w:val="ar_AE" w:bidi="ar_AE"/>
        </w:rPr>
      </w:r>
      <w:r>
        <w:rPr>
          <w:rtl/>
          <w:cs/>
          <w:lang w:val="ar_AE" w:bidi="ar_AE"/>
        </w:rPr>
        <w:t>كان بولس يخبر المؤمنين في كورنثوس أنه يحبهم ويشجّعهم على أن يتبعوا مثاله. ولأن بولس لا يستطيع أن يكون معهم في كورنثوس، فإنه يرسل تيموثاوس ليكون معهم، كما قال إنه إن سمح الرب بذلك فسيأتي إليهم قريبًا ليرى بنفسه إن كان المؤمنون في كورنثوس يعيشون ويتصرفون كأعضاء في ملكوت الله.</w:t>
      </w:r>
    </w:p>
    <w:p>
      <w:pPr>
        <w:bidi/>
      </w:pPr>
      <w:r>
        <w:rPr>
          <w:rtl/>
          <w:cs/>
          <w:lang w:val="ar_AE" w:bidi="ar_AE"/>
        </w:rPr>
      </w:r>
      <w:r>
        <w:rPr>
          <w:rtl/>
          <w:cs/>
          <w:lang w:val="ar_AE" w:bidi="ar_AE"/>
        </w:rPr>
        <w:t>في هذا المقطع، سمع بولس أن رجلًا في الكنيسة قد أخطأ، وما زال يخطئ بإقامته علاقة جنسية مع زوجة أبيه. وزوجة الأب هي امرأة تزوجها الأب لكنها ليست أمّ الشخص. ولا نعرف من الذي أعطى بولس هذه المعلومات، لكن لا بد أن شخصًا من كنيسة كورنثوس أخبره بذلك. وكان هذا السلوك سيئًا إلى درجة أنه لا يحدث حتى بين الوثنيين، أي بين الناس الذين لا يعبدون الإله الحق. والأمر الأسوأ أن المؤمنين في كورنثوس كانوا منتفخين ومتكبّرين. فلم يؤدّب المؤمنون في كورنثوس هذا الرجل، بل سمحوا له أن يستمر في فعل ذلك. وربما لم يكن المؤمنون يدركون أن ما يحدث خطأ. أو ربما ظنّوا أنهم، ما داموا أتباعًا ليسوع، يستطيعون أن يفعلوا ما يشاؤون. وسيتحدث بولس لاحقًا في رسالته مع المؤمنين في كورنثوس عن طريقة التفكير هذه.</w:t>
      </w:r>
    </w:p>
    <w:p>
      <w:pPr>
        <w:bidi/>
      </w:pPr>
      <w:r>
        <w:rPr>
          <w:rtl/>
          <w:cs/>
          <w:lang w:val="ar_AE" w:bidi="ar_AE"/>
        </w:rPr>
      </w:r>
      <w:r>
        <w:rPr>
          <w:rtl/>
          <w:cs/>
          <w:lang w:val="ar_AE" w:bidi="ar_AE"/>
        </w:rPr>
        <w:t>توقّفوا هنا وناقشوا هذا السؤال كمجموعة: احكوا قصة عن أمرٍ سيئ يحدث في مجتمعكم ولم يحاول أحد أن يمنعه. لماذا لم يحاول أحد أن يوقف ذلك الأمر السيئ؟ هل كان ذلك بسبب الشخص الذي كان يفعل الشر؟ أم بسبب الفعل نفسه؟ أم لأن الآخرين لم يعرفوا ماذا يجب أن يفعلوا لإيقافه؟ أوقفوا سماع هذا التسجيل الصوتي هنا.</w:t>
      </w:r>
    </w:p>
    <w:p>
      <w:pPr>
        <w:bidi/>
      </w:pPr>
      <w:r>
        <w:rPr>
          <w:rtl/>
          <w:cs/>
          <w:lang w:val="ar_AE" w:bidi="ar_AE"/>
        </w:rPr>
      </w:r>
      <w:r>
        <w:rPr>
          <w:rtl/>
          <w:cs/>
          <w:lang w:val="ar_AE" w:bidi="ar_AE"/>
        </w:rPr>
        <w:t>ومع أن بولس لا يستطيع أن يكون مع المؤمنين في كورنثوس شخصيًا، فإنه يفكر فيهم وفي هذا الموقف، وقد قرّر بالفعل ما الذي ينبغي أن يحدث للرجل الذي يرتكب هذا السلوك الجنسي غير الأخلاقي. فعندما يجتمع المؤمنون في كورنثوس معًا تحت سلطان يسوع، يمنحهم بولس الإذن والسلطان، بصفته رسول يسوع، لكي يعاقبوا هذا الرجل بسبب سلوكه غير الأخلاقي. فيقول بولس إن الرجل يجب أن "يُسَلَّمَ مِثلُ هذا للشَّيطانِ". والشيطان هو رئيس هذا العالم، أي الحاكم خارج الكنيسة، بينما الله هو الحاكم في الكنيسة. ولهذا يجب على المؤمنين في كورنثوس أن يسلّموا هذا الرجل إلى الشيطان، أي أن يستبعدوه من الكنيسة. ويرجو بولس أن يتراجع الرجل عن خطاياه ويعود إلى اتباع يسوع. وعندئذٍ سيخلّصه يسوع في يوم الرب يسوع، عندما يأتي ليدين الناس.</w:t>
      </w:r>
    </w:p>
    <w:p>
      <w:pPr>
        <w:bidi/>
      </w:pPr>
      <w:r>
        <w:rPr>
          <w:rtl/>
          <w:cs/>
          <w:lang w:val="ar_AE" w:bidi="ar_AE"/>
        </w:rPr>
      </w:r>
      <w:r>
        <w:rPr>
          <w:rtl/>
          <w:cs/>
          <w:lang w:val="ar_AE" w:bidi="ar_AE"/>
        </w:rPr>
        <w:t>توقّفوا هنا وناقشوا هذا السؤال كمجموعة: احكوا قصة عن وقت طردت فيه عائلتكم شخصًا من المجتمع بسبب أمرٍ خاطئ. ماذا أردتم أن يفكر فيه ذلك الشخص أو يشعر به عندما لم يعد جزءًا من العائلة أو المجتمع؟ وماذا كان ينبغي عليه أن يفعل ليصبح جزءًا من العائلة أو المجتمع مرة أخرى؟ أوقفوا سماع هذا التسجيل الصوتي هنا.</w:t>
      </w:r>
    </w:p>
    <w:p>
      <w:pPr>
        <w:bidi/>
      </w:pPr>
      <w:r>
        <w:rPr>
          <w:rtl/>
          <w:cs/>
          <w:lang w:val="ar_AE" w:bidi="ar_AE"/>
        </w:rPr>
      </w:r>
      <w:r>
        <w:rPr>
          <w:rtl/>
          <w:cs/>
          <w:lang w:val="ar_AE" w:bidi="ar_AE"/>
        </w:rPr>
        <w:t>ويطلب بولس من المؤمنين في كورنثوس أن يتوقفوا عن التنفّخ أو التفاخر، وأن يزيلوا الرجل المذنب بالزنا من كنيستهم، حتى لا يؤثر سلوكه الخاطئ في المجتمع كله. ويصف بولس الخطية بأنها مثل "الخميرة"، التي تُخمِّر العجين. والخميرة هي عجينة مخمرة تساعد العجينة الجديدة على التخمر والارتفاع. فعندما يضيف الناس قليلًا من الخميرة إلى العجين، فإنها تؤثر في العجين كله. وفي زمن بولس، كان الناس يحتفظون بجزء من العجين المخمَّر ليخلطوه بالعجين الجديد كل أسبوع. وكان اليهود يطرحون كل الخمير القديم مرة واحدة في السنة في بداية عيد الفصح اليهودي، قبل عيد الفطير مباشرة. وخلال هذا العيد كان اليهود يأكلون فقط خبزًا بلا خمير. وبعد انتهاء العيد كانوا يصنعون خميرة جديدة. ولأنهم في بقية السنة كانوا يعيدون استخدام الخميرة أسبوعًا بعد أسبوع، كان من الممكن أن تفسد أو تسبب المرض لأنها لم تكن طازجة. ولهذا السبب يستخدم الكتاب المقدس كثيرًا صورة الخمير لشرح تأثير الخطية، التي يمكن أن تنتشر بين مجموعة من الناس وتجعلهم مرضى روحيًا.</w:t>
      </w:r>
    </w:p>
    <w:p>
      <w:pPr>
        <w:bidi/>
      </w:pPr>
      <w:r>
        <w:rPr>
          <w:rtl/>
          <w:cs/>
          <w:lang w:val="ar_AE" w:bidi="ar_AE"/>
        </w:rPr>
      </w:r>
      <w:r>
        <w:rPr>
          <w:rtl/>
          <w:cs/>
          <w:lang w:val="ar_AE" w:bidi="ar_AE"/>
        </w:rPr>
        <w:t xml:space="preserve">توقّفوا هنا وانظروا إلى صورة </w:t>
      </w:r>
      <w:r>
        <w:rPr>
          <w:rtl/>
          <w:cs/>
          <w:lang w:val="ar_AE" w:bidi="ar_AE"/>
        </w:rPr>
        <w:t>لخميرة</w:t>
      </w:r>
      <w:r>
        <w:rPr>
          <w:rtl/>
          <w:cs/>
          <w:lang w:val="ar_AE" w:bidi="ar_AE"/>
        </w:rPr>
        <w:t xml:space="preserve"> و</w:t>
      </w:r>
      <w:r>
        <w:rPr>
          <w:b/>
          <w:rtl/>
          <w:cs/>
          <w:lang w:val="ar_AE" w:bidi="ar_AE"/>
        </w:rPr>
        <w:t>خبز</w:t>
      </w:r>
      <w:r>
        <w:rPr>
          <w:rtl/>
          <w:cs/>
          <w:lang w:val="ar_AE" w:bidi="ar_AE"/>
        </w:rPr>
        <w:t xml:space="preserve"> قد تخمّر بسببها. أوقفوا سماع هذا التسجيل الصوتي هنا.</w:t>
      </w:r>
    </w:p>
    <w:p>
      <w:pPr>
        <w:bidi/>
      </w:pPr>
      <w:r>
        <w:rPr>
          <w:rtl/>
          <w:cs/>
          <w:lang w:val="ar_AE" w:bidi="ar_AE"/>
        </w:rPr>
      </w:r>
      <w:r>
        <w:rPr>
          <w:rtl/>
          <w:cs/>
          <w:lang w:val="ar_AE" w:bidi="ar_AE"/>
        </w:rPr>
        <w:t>توقّفوا هنا وناقشوا هذا السؤال كمجموعة: احكوا قصة عن شخص يفعل أمرًا سيئًا في جزء صغير من عائلتكم أو مجتمعكم، ثم ينتشر هذا السلوك السيئ حتى يؤثر في العائلة أو المجتمع كله. وربما لا يزال هذا السلوك السيئ يحدث حتى الآن. هل أصبح إيقافه الآن أسهل أم أصعب مما كان عندما بدأ لأول مرة؟ وما الذي يجعل إيقافه أكثر صعوبة الآن؟ أوقفوا سماع هذا التسجيل الصوتي هنا.</w:t>
      </w:r>
    </w:p>
    <w:p>
      <w:pPr>
        <w:bidi/>
      </w:pPr>
      <w:r>
        <w:rPr>
          <w:rtl/>
          <w:cs/>
          <w:lang w:val="ar_AE" w:bidi="ar_AE"/>
        </w:rPr>
      </w:r>
      <w:r>
        <w:rPr>
          <w:rtl/>
          <w:cs/>
          <w:lang w:val="ar_AE" w:bidi="ar_AE"/>
        </w:rPr>
        <w:t>ومع أن كثيرين من المؤمنين في كورنثوس لم يكونوا يهودًا، إلا أنهم لا بد أنهم كانوا يعرفون شيئًا عن الأعياد اليهودية. لذلك يستخدم بولس مثال ما يحدث في العيد اليهودي ليشرح فكرته. ويخبر بولس المؤمنين في كورنثوس أنه إذا أخرجوا الرجل المذنب بالزنا من الكنيسة، فسيصبح مجتمع الكنيسة طاهرًا مرة أخرى، كأنه دفعة جديدة من العجين الطازج. ويقول بولس إنهم، لأنهم مؤمنون، طاهرون بالفعل. ثم يشرح بولس هذا الأمر بتذكيرهم بعيد الفصح اليهودي. ويذكّرهم بأن موت المسيح على الصليب يشبه الحمل الذي كان اليهود يذبحونه في عيد الفصح، ليتذكروا أن الله أنقذ بني إسرائيل من العبودية في مصر. والآن قد خلّص الله المؤمنين من عبودية الخطية بتقديم ذبيحة ابنه يسوع المسيح على الصليب. وكلمة "نُعَيِّد" هي طريقة أخرى للقول إنه بسبب ما فعله يسوع لأجلهم، ينبغي للمؤمنين في كورنثوس أن يفرحوا دائمًا، لأنهم صاروا الآن طاهرين مثل الخبز النقي غير المختمر. وهم طاهرون وجديرون بالثقة.</w:t>
      </w:r>
    </w:p>
    <w:p>
      <w:pPr>
        <w:bidi/>
      </w:pPr>
      <w:r>
        <w:rPr>
          <w:rtl/>
          <w:cs/>
          <w:lang w:val="ar_AE" w:bidi="ar_AE"/>
        </w:rPr>
      </w:r>
      <w:r>
        <w:rPr>
          <w:rtl/>
          <w:cs/>
          <w:lang w:val="ar_AE" w:bidi="ar_AE"/>
        </w:rPr>
        <w:t>ويستغل بولس هذا الموضع ليعود إلى أمرٍ كان قد ذكره للمؤمنين في كورنثوس من قبل. وربما قال لهم ذلك في رسالة سابقة لم تصل إلينا. فلم تعد لدينا نسخة من تلك الرسالة التي كتبها بولس. وكان بولس قد قال سابقًا إن المؤمنين في كورنثوس لا ينبغي أن يختلطوا بالأشخاص الفاسقين جنسيًا. لكنه يوضح الآن أنه لم يقصد أنهم لا ينبغي أن يتعاملوا مع الأشخاص غير العفيفين جنسيًا أو مع أي نوع آخر من الخطاة في العالم. فهذا سيكون مستحيلًا، لأنهم عندئذٍ لن يستطيعوا أن يعيشوا بين غير المؤمنين في هذا العالم. وما يقصده بولس هو أن المؤمنين في كورنثوس لا ينبغي أن تكون لهم علاقة قريبة بمؤمن آخر يختار أن يستمر في الخطية. ولا ينبغي لهم حتى أن يأكلوا مع مثل هؤلاء الأشخاص. وفي ثقافة بولس كان الأكل معًا أمرًا مهمًا، لأن مشاركة الطعام كانت تُظهر قبول الناس بعضهم لبعض.</w:t>
      </w:r>
    </w:p>
    <w:p>
      <w:pPr>
        <w:bidi/>
      </w:pPr>
      <w:r>
        <w:rPr>
          <w:rtl/>
          <w:cs/>
          <w:lang w:val="ar_AE" w:bidi="ar_AE"/>
        </w:rPr>
      </w:r>
      <w:r>
        <w:rPr>
          <w:rtl/>
          <w:cs/>
          <w:lang w:val="ar_AE" w:bidi="ar_AE"/>
        </w:rPr>
        <w:t>توقّفوا هنا وناقشوا معًا كمجموعة: كيف تُظهرون في ثقافتكم أنكم تقبلون شخصًا أو مجموعة من الناس؟ ماذا تفعلون لتُظهِروا هذا القبول؟ وفي ثقافتكم، مع أي نوع من الأشخاص يمكنكم أن تأكلوا؟ وإذا كنتم لا تقبلون شخصًا ما، فماذا تفعلون لتُظهِروا ذلك؟ أوقفوا سماع هذا التسجيل الصوتي هنا.</w:t>
      </w:r>
    </w:p>
    <w:p>
      <w:pPr>
        <w:bidi/>
      </w:pPr>
      <w:r>
        <w:rPr>
          <w:rtl/>
          <w:cs/>
          <w:lang w:val="ar_AE" w:bidi="ar_AE"/>
        </w:rPr>
      </w:r>
      <w:r>
        <w:rPr>
          <w:rtl/>
          <w:cs/>
          <w:lang w:val="ar_AE" w:bidi="ar_AE"/>
        </w:rPr>
        <w:t>ويطرح بولس سؤالين لا يتوقع أن يجيب عليهما أهل كورنثوس. فهو يسأل إن كان ينبغي للمؤمنين أن يحكموا على الناس الذين هم خارج الكنيسة. ويسأل أيضًا إن كان ينبغي للمؤمنين في كورنثوس أن يدينوا الذين هم داخل الكنيسة. ويستخدم بولس مثل هذه الأسئلة التي لا تحتاج إلى إجابة لكي يؤكد أمرًا ينبغي أن يعرفه المؤمنون في كورنثوس بالفعل. فليس من مهمة المؤمنين أن يدينوا الذين هم خارج الكنيسة، لأن الله هو الذي سيدينهم. أما المؤمنون في الكنيسة فعليهم أن يميّزوا الخطأ داخل مجتمعهم ويستجيبوا له بطريقة صحيحة، حتى تكون الكنيسة مثالًا للعيش في الحق أمام العالم.</w:t>
      </w:r>
    </w:p>
    <w:p>
      <w:pPr>
        <w:bidi/>
      </w:pPr>
      <w:r>
        <w:rPr>
          <w:rtl/>
          <w:cs/>
          <w:lang w:val="ar_AE" w:bidi="ar_AE"/>
        </w:rPr>
      </w:r>
      <w:r>
        <w:rPr>
          <w:rtl/>
          <w:cs/>
          <w:lang w:val="ar_AE" w:bidi="ar_AE"/>
        </w:rPr>
        <w:t>توقّفوا هنا وناقشوا هذا السؤال كمجموعة: احكوا قصة عن وقتٍ في عائلتكم أو مجتمعكم كان فيه شخص ما يفعل أمرًا خاطئًا. هل كان هناك شخص واحد، أم مجموعة من الناس، طلبوا منه أن يتوقف عما يفعله؟ ومن الذي أعطى ذلك الشخص، أو تلك المجموعة من الناس، السلطان ليقرروا ما الذي ينبغي أن يحدث له؟ أوقفوا سماع هذا التسجيل الصوتي هنا.</w:t>
      </w:r>
    </w:p>
    <w:p>
      <w:pPr>
        <w:bidi/>
      </w:pPr>
      <w:r>
        <w:rPr>
          <w:rtl/>
          <w:cs/>
          <w:lang w:val="ar_AE" w:bidi="ar_AE"/>
        </w:rPr>
      </w:r>
      <w:r>
        <w:rPr>
          <w:rtl/>
          <w:cs/>
          <w:lang w:val="ar_AE" w:bidi="ar_AE"/>
        </w:rPr>
        <w:t>ويختتم بولس هذا المقطع باقتباس من العهد القديم. فيقول مرة أخرى إن على المؤمنين أن يطردوا الشخص الشرير من بينهم.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٥: ١–١٣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يتحدث بولس إلى المؤمنين في كورنثوس عن الرجل الزاني، ويشرح ما ينبغي لهم أن يفعلوه حياله.</w:t>
      </w:r>
    </w:p>
    <w:p>
      <w:pPr>
        <w:bidi/>
      </w:pPr>
      <w:r>
        <w:rPr>
          <w:rtl/>
          <w:cs/>
          <w:lang w:val="ar_AE" w:bidi="ar_AE"/>
        </w:rPr>
      </w:r>
      <w:r>
        <w:rPr>
          <w:b/>
          <w:rtl/>
          <w:cs/>
          <w:lang w:val="ar_AE" w:bidi="ar_AE"/>
        </w:rPr>
        <w:t>في الجزء الثاني:</w:t>
      </w:r>
      <w:r>
        <w:rPr>
          <w:rtl/>
          <w:cs/>
          <w:lang w:val="ar_AE" w:bidi="ar_AE"/>
        </w:rPr>
        <w:t xml:space="preserve"> يقول بولس إن افتخار أهل كورنثوس وانتفاخهم خطير، لأنه قد يؤثر في الكنيسة كلها.</w:t>
      </w:r>
    </w:p>
    <w:p>
      <w:pPr>
        <w:bidi/>
      </w:pPr>
      <w:r>
        <w:rPr>
          <w:rtl/>
          <w:cs/>
          <w:lang w:val="ar_AE" w:bidi="ar_AE"/>
        </w:rPr>
      </w:r>
      <w:r>
        <w:rPr>
          <w:b/>
          <w:rtl/>
          <w:cs/>
          <w:lang w:val="ar_AE" w:bidi="ar_AE"/>
        </w:rPr>
        <w:t>في الجزء الثالث:</w:t>
      </w:r>
      <w:r>
        <w:rPr>
          <w:rtl/>
          <w:cs/>
          <w:lang w:val="ar_AE" w:bidi="ar_AE"/>
        </w:rPr>
        <w:t xml:space="preserve"> يعود بولس إلى أمرٍ كتبه لهم في رسالة سابقة، ليشرح بوضوح أنه لا ينبغي للمؤمنين أن يقيموا علاقات صداقة وثيقة مع مؤمنين آخرين يمارسون الخطية عمدًا.</w:t>
      </w:r>
    </w:p>
    <w:p>
      <w:pPr>
        <w:bidi/>
      </w:pPr>
      <w:r>
        <w:rPr>
          <w:rtl/>
          <w:cs/>
          <w:lang w:val="ar_AE" w:bidi="ar_AE"/>
        </w:rPr>
      </w:r>
      <w:r>
        <w:rPr>
          <w:b/>
          <w:rtl/>
          <w:cs/>
          <w:lang w:val="ar_AE" w:bidi="ar_AE"/>
        </w:rPr>
        <w:t>في الجزء الرابع:</w:t>
      </w:r>
      <w:r>
        <w:rPr>
          <w:rtl/>
          <w:cs/>
          <w:lang w:val="ar_AE" w:bidi="ar_AE"/>
        </w:rPr>
        <w:t xml:space="preserve"> يتحدث بولس مرة أخرى عن الدينونة، فيوضح مَن الذي سيدينه الله، ومَن الذي ينبغي للمؤمنين في كورنثوس أن يدينوه. ويختتم كلامه بقول من العهد القديم يؤكد أن المجتمع يجب أن يطرد الشخص الذي يرتكب أفعالًا شريرة.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الرجل المذنب بالخطية الجنسية</w:t>
      </w:r>
    </w:p>
    <w:p>
      <w:pPr>
        <w:pStyle w:val="ListBullet"/>
        <w:bidi/>
        <w:spacing w:line="240" w:lineRule="auto"/>
        <w:ind w:left="720"/>
      </w:pPr>
      <w:r>
        <w:rPr>
          <w:rtl/>
          <w:cs/>
          <w:lang w:val="ar_AE" w:bidi="ar_AE"/>
        </w:rPr>
      </w:r>
      <w:r>
        <w:rPr>
          <w:rtl/>
          <w:cs/>
          <w:lang w:val="ar_AE" w:bidi="ar_AE"/>
        </w:rPr>
        <w:t>زوجة أبي الرجل</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جميع الخطاة الذين هم خارج الكنيسة</w:t>
      </w:r>
    </w:p>
    <w:p>
      <w:pPr>
        <w:pStyle w:val="ListBullet"/>
        <w:bidi/>
        <w:spacing w:line="240" w:lineRule="auto"/>
        <w:ind w:left="720"/>
      </w:pPr>
      <w:r>
        <w:rPr>
          <w:rtl/>
          <w:cs/>
          <w:lang w:val="ar_AE" w:bidi="ar_AE"/>
        </w:rPr>
      </w:r>
      <w:r>
        <w:rPr>
          <w:rtl/>
          <w:cs/>
          <w:lang w:val="ar_AE" w:bidi="ar_AE"/>
        </w:rPr>
        <w:t>المؤمنون في كورنثوس الذين يخطئون عن قصد</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فكّروا في هذا الجزء من رسالة بولس ككل. فقد سمع بولس أن رجلًا في كنيسة كورنثوس يستمر في الخطية الجنسية. ويستخدم هذه الحادثة ليعلّم المؤمنين في كورنثوس أنه عندما يعلم مجتمع الكنيسة كله أن مؤمنًا يخطئ، فلا ينبغي لهم أن يسمحوا له بالاستمرار في المجتمع دون معالجة الأمر. ويذكّرهم بأنهم عندما يرون شخصًا يخطئ في الكنيسة، فمن مسؤوليتهم أن يتعاملوا مع الأمر.</w:t>
      </w:r>
    </w:p>
    <w:p>
      <w:pPr>
        <w:bidi/>
      </w:pPr>
      <w:r>
        <w:rPr>
          <w:rtl/>
          <w:cs/>
          <w:lang w:val="ar_AE" w:bidi="ar_AE"/>
        </w:rPr>
      </w:r>
      <w:r>
        <w:rPr>
          <w:rtl/>
          <w:cs/>
          <w:lang w:val="ar_AE" w:bidi="ar_AE"/>
        </w:rPr>
        <w:t>يبدأ بولس الجزء الأول بقوله إن شخصًا، أو بعض الناس في كنيسة كورنثوس، أخبروه عن رجل في الكنيسة قد أخطأ وما زال يخطئ. فهذا الرجل يقيم علاقة جنسية مع زوجة أبيه. وزوجة الأب هي امرأة تزوجها الأب لكنها ليست أمّ الشخص. ويقول بولس إن هذا السلوك سيئ إلى درجة أنه لا يحدث حتى بين الذين لا يتبعون الإله الحق.</w:t>
      </w:r>
    </w:p>
    <w:p>
      <w:pPr>
        <w:bidi/>
      </w:pPr>
      <w:r>
        <w:rPr>
          <w:rtl/>
          <w:cs/>
          <w:lang w:val="ar_AE" w:bidi="ar_AE"/>
        </w:rPr>
      </w:r>
      <w:r>
        <w:rPr>
          <w:rtl/>
          <w:cs/>
          <w:lang w:val="ar_AE" w:bidi="ar_AE"/>
        </w:rPr>
        <w:t>توقّفوا هنا وناقشوا هذا السؤال كمجموعة: هذا المقطع يتحدث عن الخطية الجنسية. و"الخطية الجنسية" أو "الفجور الجنسي" تعني ممارسة أفعال جنسية تخالف قواعد الله. في ثقافتكم، كيف تتحدثون عن الخطية الجنسية بطريقة مناسبة عندما يكون هناك رجال ونساء معًا؟ أوقفوا سماع هذا التسجيل الصوتي هنا.</w:t>
      </w:r>
    </w:p>
    <w:p>
      <w:pPr>
        <w:bidi/>
      </w:pPr>
      <w:r>
        <w:rPr>
          <w:rtl/>
          <w:cs/>
          <w:lang w:val="ar_AE" w:bidi="ar_AE"/>
        </w:rPr>
      </w:r>
      <w:r>
        <w:rPr>
          <w:rtl/>
          <w:cs/>
          <w:lang w:val="ar_AE" w:bidi="ar_AE"/>
        </w:rPr>
        <w:t>ويطرح بولس سؤالًا لكنه لا ينتظر إجابة. ويسأل بولس: "أفأنتُمْ مُنتَفِخونَ، وبالحَريِّ لم تنوحوا حتَّى يُرفَعَ مِنْ وسطِكُمُ الّذي فعَلَ هذا الفِعلَ؟" ويستخدم بولس مثل هذه الأسئلة التي لا تحتاج إلى إجابة ليؤكد أمرًا ينبغي أن يعرفه المؤمنون في كورنثوس بالفعل. فقد كان ينبغي لهم أن يحزنوا بسبب ما يحدث. وكان عليهم أن يؤدّبوا هذا الرجل أو يعاقبوه.</w:t>
      </w:r>
    </w:p>
    <w:p>
      <w:pPr>
        <w:bidi/>
      </w:pPr>
      <w:r>
        <w:rPr>
          <w:rtl/>
          <w:cs/>
          <w:lang w:val="ar_AE" w:bidi="ar_AE"/>
        </w:rPr>
      </w:r>
      <w:r>
        <w:rPr>
          <w:rtl/>
          <w:cs/>
          <w:lang w:val="ar_AE" w:bidi="ar_AE"/>
        </w:rPr>
        <w:t>توقّفوا هنا وناقشوا هذا السؤال كمجموعة: احكوا قصة عن وقتٍ كنتم فيه تذكّرون الناس بشيء كان ينبغي لهم أن يعرفوه بالفعل. كيف أوضحتم لهم أنه كان ينبغي لهم أن يتذكروا ما هو صحيح؟ أوقفوا سماع هذا التسجيل الصوتي هنا.</w:t>
      </w:r>
    </w:p>
    <w:p>
      <w:pPr>
        <w:bidi/>
      </w:pPr>
      <w:r>
        <w:rPr>
          <w:rtl/>
          <w:cs/>
          <w:lang w:val="ar_AE" w:bidi="ar_AE"/>
        </w:rPr>
      </w:r>
      <w:r>
        <w:rPr>
          <w:rtl/>
          <w:cs/>
          <w:lang w:val="ar_AE" w:bidi="ar_AE"/>
        </w:rPr>
        <w:t>ويخبر بولس المؤمنين في كورنثوس أنه ليس معهم جسديًا، لكنه معهم "بالروح". وهذا يعني أنه يتمنى أن يكون معهم، ويفكر فيهم ويريد أن يدعمهم.</w:t>
      </w:r>
    </w:p>
    <w:p>
      <w:pPr>
        <w:bidi/>
      </w:pPr>
      <w:r>
        <w:rPr>
          <w:rtl/>
          <w:cs/>
          <w:lang w:val="ar_AE" w:bidi="ar_AE"/>
        </w:rPr>
      </w:r>
      <w:r>
        <w:rPr>
          <w:rtl/>
          <w:cs/>
          <w:lang w:val="ar_AE" w:bidi="ar_AE"/>
        </w:rPr>
        <w:t>توقّفوا هنا وناقشوا ما يلي كمجموعة: تحدّثوا عن وقتٍ أردتم فيه حقًا أن تكونوا مع مجموعة من الناس، لكنكم لم تستطيعوا أن تكونوا معهم جسديًا. كيف تخبرهم أنكم تمنَّون أنك تكونون هناك، وأنكم تفكرون فيهم كثيرًا؟ أوقفوا سماع هذا التسجيل الصوتي هنا.</w:t>
      </w:r>
    </w:p>
    <w:p>
      <w:pPr>
        <w:bidi/>
      </w:pPr>
      <w:r>
        <w:rPr>
          <w:rtl/>
          <w:cs/>
          <w:lang w:val="ar_AE" w:bidi="ar_AE"/>
        </w:rPr>
      </w:r>
      <w:r>
        <w:rPr>
          <w:rtl/>
          <w:cs/>
          <w:lang w:val="ar_AE" w:bidi="ar_AE"/>
        </w:rPr>
        <w:t>ويقول بولس إنه قد أصدر حكمًا بالفعل على الرجل المذنب بهذه الخطية الجنسية. أي إنه قرّر مسبقًا ما الذي ينبغي أن يحدث لهذا الرجل.</w:t>
      </w:r>
    </w:p>
    <w:p>
      <w:pPr>
        <w:bidi/>
      </w:pPr>
      <w:r>
        <w:rPr>
          <w:rtl/>
          <w:cs/>
          <w:lang w:val="ar_AE" w:bidi="ar_AE"/>
        </w:rPr>
      </w:r>
      <w:r>
        <w:rPr>
          <w:rtl/>
          <w:cs/>
          <w:lang w:val="ar_AE" w:bidi="ar_AE"/>
        </w:rPr>
        <w:t>ويقول بولس إنه عندما يجتمع المؤمنون في كورنثوس، تكون قوة الرب يسوع حاضرة بينهم. فعندما يجتمع المؤمنون ويعاقبون هذا الرجل على سلوكه غير الأخلاقي، يكون روح يسوع حاضرًا ويمنح الكنيسة السلطان لتصدر أحكامًا عادلة وصحيحة.</w:t>
      </w:r>
    </w:p>
    <w:p>
      <w:pPr>
        <w:bidi/>
      </w:pPr>
      <w:r>
        <w:rPr>
          <w:rtl/>
          <w:cs/>
          <w:lang w:val="ar_AE" w:bidi="ar_AE"/>
        </w:rPr>
      </w:r>
      <w:r>
        <w:rPr>
          <w:rtl/>
          <w:cs/>
          <w:lang w:val="ar_AE" w:bidi="ar_AE"/>
        </w:rPr>
        <w:t>ويقول بولس إن الرجل يجب أن "يُسَلَّمَ مِثلُ هذا للشَّيطانِ لهَلاكِ الجَسَدِ". والشيطان هو حاكم هذا العالم خارج الكنيسة، إلى أن يعود يسوع ليدين الجميع، أما الله فهو الحاكم في الكنيسة الآن. ولا يقصد بولس أن المؤمنين يسلمون الرجل حرفيًا إلى الشيطان، بل يقصد أنهم يجب أن يخرجوه من الكنيسة. وعندما لا يعود هذا الرجل جزءًا من مجتمع الكنيسة، فإنه سيختبر الحياة خارج حماية هذا المجتمع. ويرجو بولس أن تقوده هذه التجارب الصعبة في النهاية إلى التوبة، فيرجع إلى اتباع يسوع. وعندئذٍ يخلّصه يسوع في يوم الرب يسوع، أي اليوم الذي يعود فيه ليدين كل إنسان.</w:t>
      </w:r>
    </w:p>
    <w:p>
      <w:pPr>
        <w:bidi/>
      </w:pPr>
      <w:r>
        <w:rPr>
          <w:rtl/>
          <w:cs/>
          <w:lang w:val="ar_AE" w:bidi="ar_AE"/>
        </w:rPr>
      </w:r>
      <w:r>
        <w:rPr>
          <w:rtl/>
          <w:cs/>
          <w:lang w:val="ar_AE" w:bidi="ar_AE"/>
        </w:rPr>
        <w:t>توقّفوا هنا وتذكّروا القصة التي أخبرتموها في الخطوة السابقة عن إرسال شخص بعيدًا عن مجتمع كنيستكم. كيف تحدثتم عن استبعاد ذلك الشخص؟ وكيف ستتحدثون عن تسليم هذا الرجل للشيطان؟ أوقفوا سماع هذا التسجيل الصوتي هنا.</w:t>
      </w:r>
    </w:p>
    <w:p>
      <w:pPr>
        <w:bidi/>
      </w:pPr>
      <w:r>
        <w:rPr>
          <w:rtl/>
          <w:cs/>
          <w:lang w:val="ar_AE" w:bidi="ar_AE"/>
        </w:rPr>
      </w:r>
      <w:r>
        <w:rPr>
          <w:rtl/>
          <w:cs/>
          <w:lang w:val="ar_AE" w:bidi="ar_AE"/>
        </w:rPr>
        <w:t xml:space="preserve">في الجزء الثاني يتحدث بولس إلى المؤمنين في كورنثوس عن انتفاخهم وغرورهم. وهنا أيضًا يطرح سؤالًا لا ينتظر له إجابة، فيقول: "ألَستُمْ تعلَمونَ أنَّ «خَميرَةً صَغيرَةً تُخَمِّرُ العَجينَ كُلَّهُ؟»" ويؤكد بولس مرة أخرى أن أهل كورنثوس كانوا يعرفون هذا الأمر بالفعل. لكنهم سمحوا لخطية الزنا أن تبقى في الكنيسة بسبب كبريائهم، مع أن خطية هذا الرجل يمكن أن تؤثر في الكنيسة كلها، كما تؤثر الخميرة في العجين كله. ولهذا يجب على المؤمنين في كورنثوس أن يتخلّصوا من الخطية في مجتمعهم. وبعبارة أخرى، عليهم أن يطردوا الرجل المذنب بالزنا من شركتهم. ويصف بولس الخطية بأنها مثل الخمير، أي مثل الخميرة التي تؤثر في العجين كله. فالخميرة هي عجينة مخمرة تساعد العجينة الجديدة على التخمر والارتفاع. فجزء صغير منها يمكن أن يؤثر في الكمية كلها. ولهذا السبب يستخدم الكتاب المقدس كثيرًا صورة الخميرة ليشرح تأثير الخطية، التي يمكن أن تنتشر بين مجموعة من الناس وتجعلهم مرضى روحيًا. </w:t>
      </w:r>
    </w:p>
    <w:p>
      <w:pPr>
        <w:bidi/>
      </w:pPr>
      <w:r>
        <w:rPr>
          <w:rtl/>
          <w:cs/>
          <w:lang w:val="ar_AE" w:bidi="ar_AE"/>
        </w:rPr>
      </w:r>
      <w:r>
        <w:rPr>
          <w:rtl/>
          <w:cs/>
          <w:lang w:val="ar_AE" w:bidi="ar_AE"/>
        </w:rPr>
        <w:t>توقّفوا هنا وناقشوا هذا السؤال كمجموعة: تذكّروا أنكم في الخطوة السابقة رويتم قصة عن أمرٍ سيئ بدأ في جزء صغير من عائلتكم أو مجتمعكم، ثم انتشر حتى أثّر في الجميع. وهذا يشبه الخمير الذي ينتشر في العجين. ما الكلمات والعبارات التي ستستخدمونها للحديث عن الخميرة والعجين؟ أوقفوا سماع هذا التسجيل الصوتي هنا.</w:t>
      </w:r>
    </w:p>
    <w:p>
      <w:pPr>
        <w:bidi/>
      </w:pPr>
      <w:r>
        <w:rPr>
          <w:rtl/>
          <w:cs/>
          <w:lang w:val="ar_AE" w:bidi="ar_AE"/>
        </w:rPr>
      </w:r>
      <w:r>
        <w:rPr>
          <w:rtl/>
          <w:cs/>
          <w:lang w:val="ar_AE" w:bidi="ar_AE"/>
        </w:rPr>
        <w:t>ويواصل بولس كلامه فيخبر المؤمنين في كورنثوس أنه إذا أخرجوا الرجل المذنب بالفجور من الكنيسة، فسيصبح مجتمع الكنيسة طاهرًا مرة أخرى، كأنه دفعة جديدة من العجين الطازج بلا خمير. ويذكّر بولس المؤمنين بعيد الفطير عند اليهود، عندما "يحتفل اليهود بعيد الفطير" بإزالة كل الخميرة القديمة من بيوتهم. وكما كانوا يطرحون الخميرة القديمة، ينبغي أيضًا أن تُطرح الخطية من الكنيسة حتى تكون نظيفة مثل العجين الجديد. وعندما تتطهر الكنيسة من جديد، يستطيع المؤمنون أن يفرحوا مرة أخرى كما يفرح الناس عندما يحتفلون بعيد. فالمؤمنون يفرحون لأن لديهم "الإخلاصِ والحَقِّ". والإنسان المخلص هو الذي يقول ما في قلبه ويتكلم بالحق، بحيث يستطيع الآخرون أن يثقوا به.</w:t>
      </w:r>
    </w:p>
    <w:p>
      <w:pPr>
        <w:bidi/>
      </w:pPr>
      <w:r>
        <w:rPr>
          <w:rtl/>
          <w:cs/>
          <w:lang w:val="ar_AE" w:bidi="ar_AE"/>
        </w:rPr>
      </w:r>
      <w:r>
        <w:rPr>
          <w:rtl/>
          <w:cs/>
          <w:lang w:val="ar_AE" w:bidi="ar_AE"/>
        </w:rPr>
        <w:t>توقّفوا هنا وناقشوا هذا السؤال كمجموعة: تحدثوا عن أشخاص تعرفونهم يقولون ما في قلوبهم ويتكلمون بالحق. ما أنواع الأشياء التي يفعلونها أو يقولونها؟ وكيف تصفون هؤلاء الأشخاص في ثقافتكم؟ أوقفوا سماع هذا التسجيل الصوتي هنا.</w:t>
      </w:r>
    </w:p>
    <w:p>
      <w:pPr>
        <w:bidi/>
      </w:pPr>
      <w:r>
        <w:rPr>
          <w:rtl/>
          <w:cs/>
          <w:lang w:val="ar_AE" w:bidi="ar_AE"/>
        </w:rPr>
      </w:r>
      <w:r>
        <w:rPr>
          <w:rtl/>
          <w:cs/>
          <w:lang w:val="ar_AE" w:bidi="ar_AE"/>
        </w:rPr>
        <w:t>في الجزء الثالث يعود بولس إلى أمرٍ سبق أن قاله للمؤمنين في كورنثوس، وربما ذكره في رسالة سابقة لم تعد موجودة لدينا. فقد قال لهم إن المؤمنين لا ينبغي أن تكون لهم صداقة وثيقة مع أشخاص يعيشون في الخطية. لكنه يوضح الآن أنه لم يقصد أنهم لا ينبغي أن يتعاملوا مع الأشخاص غير الأخلاقيين في العالم، أو مع الطماعين، أو المخادعين، أو عبدة الأصنام. فهذا سيكون مستحيلًا، لأن العالم كله مليء بأشخاص لا يتبعون الله. لكن ما يقصده بولس هو أن المؤمنين في كورنثوس لا ينبغي أن تكون لهم علاقة قريبة مع شخص يصرّ على الخطية، ومع ذلك يدّعي أنه مؤمن. ويذكر بولس أمثلة لهذه الخطايا، مثل: الفجور الجنسي، والطمع، وعبادة الأصنام، والافتراء على الآخرين، والسُّكر، والخداع. فهؤلاء الأشخاص، إذا كانوا جزءًا من مجتمع المؤمنين، يمكن أن يضروا المجتمع كله بسلوكهم الخاطئ. ولهذا يقول بولس إن المؤمنين لا ينبغي لهم حتى أن يأكلوا مع مؤمنين آخرين يستمرون في هذه الخطايا.</w:t>
      </w:r>
    </w:p>
    <w:p>
      <w:pPr>
        <w:bidi/>
      </w:pPr>
      <w:r>
        <w:rPr>
          <w:rtl/>
          <w:cs/>
          <w:lang w:val="ar_AE" w:bidi="ar_AE"/>
        </w:rPr>
      </w:r>
      <w:r>
        <w:rPr>
          <w:rtl/>
          <w:cs/>
          <w:lang w:val="ar_AE" w:bidi="ar_AE"/>
        </w:rPr>
        <w:t>ويختتم بولس هذا الجزء بسؤالين لا يتوقع لهما جوابًا. فهو يسأل: هل ينبغي للمؤمنين أن يدينوا الذين هم خارج الكنيسة؟ وهل ينبغي لهم أن يدينوا الذين هم داخل الكنيسة؟ ويستخدم بولس مثل هذه الأسئلة التي لا تحتاج إلى إجابة ليؤكد أمرًا ينبغي أن يعرفه المؤمنون في كورنثوس بالفعل. ويستخدم بولس هذه الأسئلة ليؤكد أمرًا يعرفه المؤمنون بالفعل: فالمؤمنون ليسوا مسؤولين عن دينونة الذين هم خارج الكنيسة، لكن عليهم أن يتعاملوا مع الخطية داخل الكنيسة.</w:t>
      </w:r>
    </w:p>
    <w:p>
      <w:pPr>
        <w:bidi/>
      </w:pPr>
      <w:r>
        <w:rPr>
          <w:rtl/>
          <w:cs/>
          <w:lang w:val="ar_AE" w:bidi="ar_AE"/>
        </w:rPr>
      </w:r>
      <w:r>
        <w:rPr>
          <w:rtl/>
          <w:cs/>
          <w:lang w:val="ar_AE" w:bidi="ar_AE"/>
        </w:rPr>
        <w:t>في مقطع سابق، أخبر بولس المؤمنين في كورنثوس ألا يحكموا على الآخرين. أما هنا، فيخبر بولس المؤمنين في كورنثوس أنهم بحاجة إلى الحكم على الأشخاص داخل الكنيسة. وهو يتحدث عن أنواع مختلفة من الدينونة. ففي مقطع سابق، طلب بولس من المؤمنين في كورنثوس ألا يحكموا عليه أو على أبلّوس. فلم يكن ينبغي لهم أن يحكموا على دوافعهما أو يقيموا قيمة خدمتهما، لأن يسوع هو الذي سيدين ذلك عندما يعود في يوم الرب. أما هنا، فيطلب بولس من المؤمنين في كورنثوس أن يدينوا ويعالجوا الخطية المتعمدة داخل الكنيسة. وهذا أمر مهم لأنه يحافظ على مجتمع الكنيسة طاهرًا وقويًا. فعندما يواجه المؤمنون الخطية ويعالجونها، يساعدون بعضهم بعضًا على العيش بحسب وصايا الله.</w:t>
      </w:r>
    </w:p>
    <w:p>
      <w:pPr>
        <w:bidi/>
      </w:pPr>
      <w:r>
        <w:rPr>
          <w:rtl/>
          <w:cs/>
          <w:lang w:val="ar_AE" w:bidi="ar_AE"/>
        </w:rPr>
      </w:r>
      <w:r>
        <w:rPr>
          <w:rtl/>
          <w:cs/>
          <w:lang w:val="ar_AE" w:bidi="ar_AE"/>
        </w:rPr>
        <w:t>توقّفوا هنا وناقشوا هذا السؤال كمجموعة: تحدثوا عن هذين النوعين المختلفين من الدينونة. في جزء سابق من الرسالة، طلب بولس من المؤمنين ألا يحكموا على دوافعه. لكن هنا يخبر بولس المؤمنين أنه إذا استمر شخص ما في ارتكاب الخطية علانية ضد الله، فيجب على المؤمنين معاقبته بطرده من جماعة الكنيسة. كيف ستتحدثون عن هذين الموقفين المختلفين؟ أوقفوا سماع هذا التسجيل الصوتي هنا.</w:t>
      </w:r>
    </w:p>
    <w:p>
      <w:pPr>
        <w:bidi/>
      </w:pPr>
      <w:r>
        <w:rPr>
          <w:rtl/>
          <w:cs/>
          <w:lang w:val="ar_AE" w:bidi="ar_AE"/>
        </w:rPr>
      </w:r>
      <w:r>
        <w:rPr>
          <w:rtl/>
          <w:cs/>
          <w:lang w:val="ar_AE" w:bidi="ar_AE"/>
        </w:rPr>
        <w:t>ويختتم بولس هذا الجزء من رسالته بالتأكيد أن الله هو الذي سيدين الذين هم خارج الكنيسة. ثم يكرر قولًا من العهد القديم يؤكد ما قاله سابقًا، وهو أن المؤمنين يجب أن يطردوا الشرير من مجتمع الكنيسة.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يمكنكم استخدام رسومات أو أشياء تمثّل جميع الشخصيات في القصة. وعندما تعيدون سرد القصة، تذكّروا أن هذا المقطع كله يتحدث إلى المؤمنين في كورنثوس عن الرجل المذنب بالفجور الجنسي، وعن ردّ فعلهم تجاهه. كما يعلّم بولس المؤمنين أنه عندما يرون خطية في الكنيسة، ينبغي لهم أن يتصرفوا ويتعاملوا معها لكي يبقى مجتمع الكنيسة طاهرًا.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٥: ١–١٣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الرجل المذنب بالخطية الجنسية</w:t>
      </w:r>
    </w:p>
    <w:p>
      <w:pPr>
        <w:pStyle w:val="ListBullet"/>
        <w:bidi/>
        <w:spacing w:line="240" w:lineRule="auto"/>
        <w:ind w:left="720"/>
      </w:pPr>
      <w:r>
        <w:rPr>
          <w:rtl/>
          <w:cs/>
          <w:lang w:val="ar_AE" w:bidi="ar_AE"/>
        </w:rPr>
      </w:r>
      <w:r>
        <w:rPr>
          <w:rtl/>
          <w:cs/>
          <w:lang w:val="ar_AE" w:bidi="ar_AE"/>
        </w:rPr>
        <w:t>زوجة أب ذلك الرجل</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جميع الخطاة الذين هم خارج الكنيسة</w:t>
      </w:r>
    </w:p>
    <w:p>
      <w:pPr>
        <w:pStyle w:val="ListBullet"/>
        <w:bidi/>
        <w:spacing w:line="240" w:lineRule="auto"/>
        <w:ind w:left="720"/>
      </w:pPr>
      <w:r>
        <w:rPr>
          <w:rtl/>
          <w:cs/>
          <w:lang w:val="ar_AE" w:bidi="ar_AE"/>
        </w:rPr>
      </w:r>
      <w:r>
        <w:rPr>
          <w:rtl/>
          <w:cs/>
          <w:lang w:val="ar_AE" w:bidi="ar_AE"/>
        </w:rPr>
        <w:t>المؤمنون في كورنثوس الذين يخطئون عن قصد</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 بولس المؤمنين في كورنثوس أن أحدهم أخبره بأن هناك رجلًا في الكنيسة أخطأ وما زال مستمرًا في الخطية من خلال إقامة علاقة جنسية مع زوجة أبيه. ويقول بولس إن المؤمنين في كورنثوس كانوا منتفخين ومتكبّرين، لأن هذا السلوك لم يجعلهم يحزنون، ولم يؤدّبوا الرجل. يمكنكم أن تجعلوا المؤمنين في كورنثوس يقفون في جزء من الغرفة، وأن يقف بولس في جزء آخر. أما الرجل المذنب بالخطية الجنسية فيمكن أن يقف مع زوجته ومع باقي المؤمنين، لأنه ما يزال جزءًا من الكنيسة.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الرجل المذنب بالخطية الجنسية: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ومع أن بولس لا يستطيع أن يكون مع المؤمنين في كورنثوس شخصيًا، فإنه يفكر فيهم وفي هذا الموقف، وقد قرّر بالفعل ما الذي ينبغي أن يحدث للرجل الذي يرتكب هذا السلوك الجنسي غير الأخلاقي. لذلك، عندما يجتمع المؤمنون في كورنثوس معًا تحت سلطان يسوع، ومع أن بولس لا يستطيع أن يكون حاضرًا معهم شخصيًا، فإنه يمنحهم الإذن، وبصفته رسولًا، أن يعاقبوا هذا الرجل بسبب سلوكه غير الأخلاقي. ويقول بولس إن الرجل يجب أن "يُسلَّم إلى الشيطان"، أي أن يُخرَج من الكنيسة، على أمل أن يُخلَّص روحيًا في اليوم الذي يأتي فيه الرب يسوع ليدين الجميع. تذكّروا أن هذا لا يحدث فعليًا. فهذا هو ما كان بولس يُخبر المؤمنين في كورنثوس أن يفعلوه. عندما تمثّلون هذا الجزء، فإنكم تمثّلون ما أراد بولس أن يحدث، لا ما كان يحدث فعليًا. يمكنكم أن تجعلوا الرجل المذنب بالخطية الجنسية يحاول الاختباء عن المؤمنين الآخرين وعن بولس، ثم يمكن للمؤمنين أن يجعلوه يقف منفصلًا عن المجموعة.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الشخصية التي تؤدّي دور الزوجة: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ومرة أخرى يتحدّث بولس إلى المؤمنين في كورنثوس عن انتفاخهم، أي عن غرورهم. فهذه المرة سمحوا لكبريائهم بأن تبقى خطية الزنى الموجودة في الكنيسة، وكانوا يعرّضون الكنيسة كلها لخطر التلوّث بالخطية. لذلك يجب على المؤمنين في كورنثوس أن يتخلّصوا من الخطية الموجودة في جماعتهم.</w:t>
      </w:r>
    </w:p>
    <w:p>
      <w:pPr>
        <w:bidi/>
      </w:pPr>
      <w:r>
        <w:rPr>
          <w:rtl/>
          <w:cs/>
          <w:lang w:val="ar_AE" w:bidi="ar_AE"/>
        </w:rPr>
      </w:r>
      <w:r>
        <w:rPr>
          <w:rtl/>
          <w:cs/>
          <w:lang w:val="ar_AE" w:bidi="ar_AE"/>
        </w:rPr>
        <w:t>يصف بولس الخطية بأنها مثل الخميرة التي تُخمِّر العجين، فالقدر نفسه من الخميرة يمكن أن يؤثّر في العجين كله.</w:t>
      </w:r>
    </w:p>
    <w:p>
      <w:pPr>
        <w:bidi/>
      </w:pPr>
      <w:r>
        <w:rPr>
          <w:rtl/>
          <w:cs/>
          <w:lang w:val="ar_AE" w:bidi="ar_AE"/>
        </w:rPr>
      </w:r>
      <w:r>
        <w:rPr>
          <w:rtl/>
          <w:cs/>
          <w:lang w:val="ar_AE" w:bidi="ar_AE"/>
        </w:rPr>
        <w:t>ويخبر بولس المؤمنين في كورنثوس أنهم إذا أخرجوا الرجل المذنب بالزنا من الكنيسة، فسيصبح مجتمع الكنيسة طاهرًا مرة أخرى، كأنه عجين جديد طازج. ويقول بولس إنهم مؤمنون، ولذلك فهم مقدَّسون بالفعل. ثم يشرح هذا بالإشارة إلى عيد الفصح اليهودي الذي يحتفل بخلاص شعب الله من عبوديتهم في مصر. ويقول بولس إن على المؤمنين أن "يُعيِّدوا"، مثل فطير مصنوع من دقيق طازج نقي وحقيقي.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في كورنثوس: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بولس قد قال سابقًا إن المؤمنين في كورنثوس لا ينبغي أن يختلطوا بأي شخص يعيش في الخطية. والآن يوضّح أنه لم يكن يقصد أنهم لا ينبغي أن يتعاملوا مع الأشخاص الخطاة الذين يعيشون في العالم. فهذا سيكون مستحيلًا، لأنه عندئذ لن يكون بإمكانهم أن يعيشوا في العالم على الإطلاق. بل ما يقصده هو أن المؤمنين في كورنثوس لا ينبغي أن تكون لهم شركة مع شخص يخطئ عن قصد، ومع ذلك يقول إنه مؤمن. تذكّروا أن هذا لا يحدث فعليًا. فهذا هو ما كان بولس يُخبر المؤمنين في كورنثوس أن يفعلوه. عندما تمثّلون هذا الجزء، فإنكم تمثّلون ما أراد بولس أن يحدث، لا ما كان يحدث فعليًا. يمكنكم أن تختاروا بعض الأشخاص ليمثّلوا مؤمنين يخطئون أيضًا عن قصد، وتجعلوهم يقفون منفصلين عن المجموعة.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في كورنثوس: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يسأل بولس إن كان ينبغي لهم أن يدينوا الذين هم خارج الكنيسة، أم المؤمنين الذين هم داخل الكنيسة. في هذا المقطع، من المهم ألا يدينوا الذين هم خارج الكنيسة، ومن المهم أن يدينوا المؤمنين الذين هم داخل الكنيسة.</w:t>
      </w:r>
    </w:p>
    <w:p>
      <w:pPr>
        <w:bidi/>
      </w:pPr>
      <w:r>
        <w:rPr>
          <w:rtl/>
          <w:cs/>
          <w:lang w:val="ar_AE" w:bidi="ar_AE"/>
        </w:rPr>
      </w:r>
      <w:r>
        <w:rPr>
          <w:rtl/>
          <w:cs/>
          <w:lang w:val="ar_AE" w:bidi="ar_AE"/>
        </w:rPr>
        <w:t>ويقول بولس مرة أخرى إن الشخص الشرير يجب أن يُطرَد من الجماعة.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٥: ١–١٣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لقد سمع بولس أن هناك رجلًا في الكنيسة أخطأ وما زال مستمرًا في الخطية بممارسة الجنس مع زوجة أبيه. وهذه خطية فجور، أي </w:t>
      </w:r>
      <w:r>
        <w:rPr>
          <w:b/>
          <w:rtl/>
          <w:cs/>
          <w:lang w:val="ar_AE" w:bidi="ar_AE"/>
        </w:rPr>
        <w:t>الزنا.</w:t>
      </w:r>
      <w:r>
        <w:rPr>
          <w:rtl/>
          <w:cs/>
          <w:lang w:val="ar_AE" w:bidi="ar_AE"/>
        </w:rPr>
        <w:t xml:space="preserve"> والفجور يعني القيام بأفعال جنسية تتنافى مع قواعد أخلاقية أو ثقافية أو دينية معينة.</w:t>
      </w:r>
    </w:p>
    <w:p>
      <w:pPr>
        <w:bidi/>
      </w:pPr>
      <w:r>
        <w:rPr>
          <w:rtl/>
          <w:cs/>
          <w:lang w:val="ar_AE" w:bidi="ar_AE"/>
        </w:rPr>
      </w:r>
      <w:r>
        <w:rPr>
          <w:rtl/>
          <w:cs/>
          <w:lang w:val="ar_AE" w:bidi="ar_AE"/>
        </w:rPr>
        <w:t xml:space="preserve">توقّفوا هنا وناقشوا معًا الكلمات أو العبارات المناسبة ثقافيًا للتعبير عن </w:t>
      </w:r>
      <w:r>
        <w:rPr>
          <w:b/>
          <w:rtl/>
          <w:cs/>
          <w:lang w:val="ar_AE" w:bidi="ar_AE"/>
        </w:rPr>
        <w:t>الزنا،</w:t>
      </w:r>
      <w:r>
        <w:rPr>
          <w:rtl/>
          <w:cs/>
          <w:lang w:val="ar_AE" w:bidi="ar_AE"/>
        </w:rPr>
        <w:t xml:space="preserve"> وتحديدًا العلاقة الجنسية التي يصفها بولس هنا. وابحثوا عن كلمة </w:t>
      </w:r>
      <w:r>
        <w:rPr>
          <w:rtl/>
          <w:cs/>
          <w:lang w:val="ar_AE" w:bidi="ar_AE"/>
        </w:rPr>
        <w:t>الزنا</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ويقول بولس إن هذا الفجور لا يوجد حتى بين</w:t>
      </w:r>
      <w:r>
        <w:rPr>
          <w:b/>
          <w:rtl/>
          <w:cs/>
          <w:lang w:val="ar_AE" w:bidi="ar_AE"/>
        </w:rPr>
        <w:t xml:space="preserve"> الأمم.</w:t>
      </w:r>
      <w:r>
        <w:rPr>
          <w:rtl/>
          <w:cs/>
          <w:lang w:val="ar_AE" w:bidi="ar_AE"/>
        </w:rPr>
        <w:t xml:space="preserve"> وكلمة الأمم في هذا المقطع تعني أي أشخاص لا يتبعون الإله الحق.</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الأمم.</w:t>
      </w:r>
      <w:r>
        <w:rPr>
          <w:rtl/>
          <w:cs/>
          <w:lang w:val="ar_AE" w:bidi="ar_AE"/>
        </w:rPr>
        <w:t xml:space="preserve"> أوقفوا سماع هذا التسجيل الصوتي هنا.</w:t>
      </w:r>
    </w:p>
    <w:p>
      <w:pPr>
        <w:bidi/>
      </w:pPr>
      <w:r>
        <w:rPr>
          <w:rtl/>
          <w:cs/>
          <w:lang w:val="ar_AE" w:bidi="ar_AE"/>
        </w:rPr>
      </w:r>
      <w:r>
        <w:rPr>
          <w:rtl/>
          <w:cs/>
          <w:lang w:val="ar_AE" w:bidi="ar_AE"/>
        </w:rPr>
        <w:t>ويقول بولس إن المؤمنين في كورنثوس</w:t>
      </w:r>
      <w:r>
        <w:rPr>
          <w:b/>
          <w:rtl/>
          <w:cs/>
          <w:lang w:val="ar_AE" w:bidi="ar_AE"/>
        </w:rPr>
        <w:t xml:space="preserve"> منتفخون</w:t>
      </w:r>
      <w:r>
        <w:rPr>
          <w:rtl/>
          <w:cs/>
          <w:lang w:val="ar_AE" w:bidi="ar_AE"/>
        </w:rPr>
        <w:t xml:space="preserve"> و</w:t>
      </w:r>
      <w:r>
        <w:rPr>
          <w:b/>
          <w:rtl/>
          <w:cs/>
          <w:lang w:val="ar_AE" w:bidi="ar_AE"/>
        </w:rPr>
        <w:t>متغطرسون.</w:t>
      </w:r>
      <w:r>
        <w:rPr>
          <w:rtl/>
          <w:cs/>
          <w:lang w:val="ar_AE" w:bidi="ar_AE"/>
        </w:rPr>
        <w:t xml:space="preserve"> استخدموا الكلمة أو العبارة ذاتها التي استخدمتموها في المقاطع السابقة لكلمة منتفخ.</w:t>
      </w:r>
    </w:p>
    <w:p>
      <w:pPr>
        <w:bidi/>
      </w:pPr>
      <w:r>
        <w:rPr>
          <w:rtl/>
          <w:cs/>
          <w:lang w:val="ar_AE" w:bidi="ar_AE"/>
        </w:rPr>
      </w:r>
      <w:r>
        <w:rPr>
          <w:rtl/>
          <w:cs/>
          <w:lang w:val="ar_AE" w:bidi="ar_AE"/>
        </w:rPr>
        <w:t xml:space="preserve">ويقول بولس إن الرجل المذنب بالزنا الجنسي يجب أن </w:t>
      </w:r>
      <w:r>
        <w:rPr>
          <w:b/>
          <w:rtl/>
          <w:cs/>
          <w:lang w:val="ar_AE" w:bidi="ar_AE"/>
        </w:rPr>
        <w:t>"يُرفَعَ مِنْ وسطِكُمُ".</w:t>
      </w:r>
      <w:r>
        <w:rPr>
          <w:rtl/>
          <w:cs/>
          <w:lang w:val="ar_AE" w:bidi="ar_AE"/>
        </w:rPr>
        <w:t xml:space="preserve"> وهذا يعني أنه يجب استبعاده من مجتمع الكنيسة. وأحيانًا قد يعني هذا أن الشخص سيبقى جزءًا من مجتمع الكنيسة لكنه لن يكون قادرًا على المشاركة في عشاء الرب. وفي أوقات أخرى، كما في هذا المقطع، كان هذا يعني أنه لم يعد بإمكان الشخص أن يجتمع مع المؤمنين الآخرين.</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"الرفع من الوسط". انظروا مصطلح </w:t>
      </w:r>
      <w:r>
        <w:rPr>
          <w:b/>
          <w:rtl/>
          <w:cs/>
          <w:lang w:val="ar_AE" w:bidi="ar_AE"/>
        </w:rPr>
        <w:t>"الوسط"</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ويقول بولس أيضًا يجب أن "يُسَلَّمَ مِثلُ هذا </w:t>
      </w:r>
      <w:r>
        <w:rPr>
          <w:b/>
          <w:rtl/>
          <w:cs/>
          <w:lang w:val="ar_AE" w:bidi="ar_AE"/>
        </w:rPr>
        <w:t>للشَّيطانِ</w:t>
      </w:r>
      <w:r>
        <w:rPr>
          <w:rtl/>
          <w:cs/>
          <w:lang w:val="ar_AE" w:bidi="ar_AE"/>
        </w:rPr>
        <w:t xml:space="preserve"> </w:t>
      </w:r>
      <w:r>
        <w:rPr>
          <w:b/>
          <w:rtl/>
          <w:cs/>
          <w:lang w:val="ar_AE" w:bidi="ar_AE"/>
        </w:rPr>
        <w:t>لهَلاكِ الجَسَدِ".</w:t>
      </w:r>
      <w:r>
        <w:rPr>
          <w:rtl/>
          <w:cs/>
          <w:lang w:val="ar_AE" w:bidi="ar_AE"/>
        </w:rPr>
        <w:t xml:space="preserve"> والشيطان هو كائن روحي وهو قائد جميع الأرواح الشريرة. وهو عدو الله، ويغوي الناس ليعصوا الله. ويأمل بولس أن تجعل الأشياء الشريرة التي قد تصيب هذا الرجل، أي هلاك جسده، هذا الرجل يرجع يومًا ما عن خطاياه ويتبع يسوع.</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عبارة "يُسَلَّمَ مِثلُ هذا للشَّيطانِ لهَلاكِ الجَسَدِ". ابحثوا في "قاموس الكلمات الرئيسية" عن الكلمة </w:t>
      </w:r>
      <w:r>
        <w:rPr>
          <w:rtl/>
          <w:cs/>
          <w:lang w:val="ar_AE" w:bidi="ar_AE"/>
        </w:rPr>
        <w:t>الشيطان</w:t>
      </w:r>
      <w:r>
        <w:rPr>
          <w:rtl/>
          <w:cs/>
          <w:lang w:val="ar_AE" w:bidi="ar_AE"/>
        </w:rPr>
        <w:t xml:space="preserve"> للمزيد من المعلومات. أوقفوا سماع هذا التسجيل الصوتي هنا.</w:t>
      </w:r>
    </w:p>
    <w:p>
      <w:pPr>
        <w:bidi/>
      </w:pPr>
      <w:r>
        <w:rPr>
          <w:rtl/>
          <w:cs/>
          <w:lang w:val="ar_AE" w:bidi="ar_AE"/>
        </w:rPr>
      </w:r>
      <w:r>
        <w:rPr>
          <w:rtl/>
          <w:cs/>
          <w:lang w:val="ar_AE" w:bidi="ar_AE"/>
        </w:rPr>
        <w:t xml:space="preserve">ويقول بولس إنه بعد أن يهلك جسده، يمكن أن </w:t>
      </w:r>
      <w:r>
        <w:rPr>
          <w:b/>
          <w:rtl/>
          <w:cs/>
          <w:lang w:val="ar_AE" w:bidi="ar_AE"/>
        </w:rPr>
        <w:t>يخلُص</w:t>
      </w:r>
      <w:r>
        <w:rPr>
          <w:rtl/>
          <w:cs/>
          <w:lang w:val="ar_AE" w:bidi="ar_AE"/>
        </w:rPr>
        <w:t xml:space="preserve"> في </w:t>
      </w:r>
      <w:r>
        <w:rPr>
          <w:b/>
          <w:rtl/>
          <w:cs/>
          <w:lang w:val="ar_AE" w:bidi="ar_AE"/>
        </w:rPr>
        <w:t>يوم الرب،</w:t>
      </w:r>
      <w:r>
        <w:rPr>
          <w:rtl/>
          <w:cs/>
          <w:lang w:val="ar_AE" w:bidi="ar_AE"/>
        </w:rPr>
        <w:t xml:space="preserve"> أي اليوم الذي سيعود فيه يسوع ليدين الجميع. وهذا اليوم يُسمّى أيضًا ببساطة "اليوم"، أو "الوقت المعيَّن" في أجزاء أخرى من رسائل بولس. استخدموا الكلمة ذاتها التي استخدمتموها في المقاطع السابقة لكلمة </w:t>
      </w:r>
      <w:r>
        <w:rPr>
          <w:rtl/>
          <w:cs/>
          <w:lang w:val="ar_AE" w:bidi="ar_AE"/>
        </w:rPr>
        <w:t xml:space="preserve">الخلاص. </w:t>
      </w:r>
      <w:r>
        <w:rPr>
          <w:rtl/>
          <w:cs/>
          <w:lang w:val="ar_AE" w:bidi="ar_AE"/>
        </w:rPr>
        <w:t>وانظروا قاموس الكلمات الرئيسية لمزيد من المعلومات إذا لزم الأمر.</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يوم الرب</w:t>
      </w:r>
      <w:r>
        <w:rPr>
          <w:rtl/>
          <w:cs/>
          <w:lang w:val="ar_AE" w:bidi="ar_AE"/>
        </w:rPr>
        <w:t xml:space="preserve">. انظروا كلمة </w:t>
      </w:r>
      <w:r>
        <w:rPr>
          <w:rtl/>
          <w:cs/>
          <w:lang w:val="ar_AE" w:bidi="ar_AE"/>
        </w:rPr>
        <w:t>الرب</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ويقول بولس إنه مع المؤمنين في كورنثوس </w:t>
      </w:r>
      <w:r>
        <w:rPr>
          <w:b/>
          <w:rtl/>
          <w:cs/>
          <w:lang w:val="ar_AE" w:bidi="ar_AE"/>
        </w:rPr>
        <w:t>بالروح</w:t>
      </w:r>
      <w:r>
        <w:rPr>
          <w:rtl/>
          <w:cs/>
          <w:lang w:val="ar_AE" w:bidi="ar_AE"/>
        </w:rPr>
        <w:t>. وهذا يعني أنه يتمنى أن يكون معهم، وأنه يفكّر فيهم ويريد أن يدعمهم.</w:t>
      </w:r>
    </w:p>
    <w:p>
      <w:pPr>
        <w:bidi/>
      </w:pPr>
      <w:r>
        <w:rPr>
          <w:rtl/>
          <w:cs/>
          <w:lang w:val="ar_AE" w:bidi="ar_AE"/>
        </w:rPr>
      </w:r>
      <w:r>
        <w:rPr>
          <w:rtl/>
          <w:cs/>
          <w:lang w:val="ar_AE" w:bidi="ar_AE"/>
        </w:rPr>
        <w:t xml:space="preserve">توقّفوا هنا وناقشوا الكلمات أو العبارات التي تستخدمونها عندما تقولون إنكم تودون أن تكونوا مع شخص ما، لكنكم لا تستطيعون أن تكونوا معه جسديًا. انظروا </w:t>
      </w:r>
      <w:r>
        <w:rPr>
          <w:rtl/>
          <w:cs/>
          <w:lang w:val="ar_AE" w:bidi="ar_AE"/>
        </w:rPr>
        <w:t>روح شخص</w:t>
      </w:r>
      <w:r>
        <w:rPr>
          <w:rtl/>
          <w:cs/>
          <w:lang w:val="ar_AE" w:bidi="ar_AE"/>
        </w:rPr>
        <w:t xml:space="preserve"> في "قاموس الكلمات الرئيسية" للمزيد من المعلومات. أوقفوا سماع هذا التسجيل الصوتي هنا.</w:t>
      </w:r>
    </w:p>
    <w:p>
      <w:pPr>
        <w:bidi/>
      </w:pPr>
      <w:r>
        <w:rPr>
          <w:rtl/>
          <w:cs/>
          <w:lang w:val="ar_AE" w:bidi="ar_AE"/>
        </w:rPr>
      </w:r>
      <w:r>
        <w:rPr>
          <w:rtl/>
          <w:cs/>
          <w:lang w:val="ar_AE" w:bidi="ar_AE"/>
        </w:rPr>
        <w:t xml:space="preserve">ويقول بولس إنه أصدر </w:t>
      </w:r>
      <w:r>
        <w:rPr>
          <w:b/>
          <w:rtl/>
          <w:cs/>
          <w:lang w:val="ar_AE" w:bidi="ar_AE"/>
        </w:rPr>
        <w:t>حكمًا</w:t>
      </w:r>
      <w:r>
        <w:rPr>
          <w:rtl/>
          <w:cs/>
          <w:lang w:val="ar_AE" w:bidi="ar_AE"/>
        </w:rPr>
        <w:t xml:space="preserve"> على الرجل المذنب بالخطية الجنسية. وفي وقت لاحق من هذا المقطع يقول بولس إنه لا ينبغي أن</w:t>
      </w:r>
      <w:r>
        <w:rPr>
          <w:b/>
          <w:rtl/>
          <w:cs/>
          <w:lang w:val="ar_AE" w:bidi="ar_AE"/>
        </w:rPr>
        <w:t xml:space="preserve"> يدين</w:t>
      </w:r>
      <w:r>
        <w:rPr>
          <w:rtl/>
          <w:cs/>
          <w:lang w:val="ar_AE" w:bidi="ar_AE"/>
        </w:rPr>
        <w:t xml:space="preserve"> الذين هم خارج الكنيسة، بل إن الله هو الذي سيدينهم. أما المؤمنون في كورنثوس فعليهم أن يحكموا على الذين هم داخل الكنيسة. في مقطع سابق، قال بولس للمؤمنين في كورنثوس ألا يدينوا. وهو يتحدث عن أنواع مختلفة من الدينونة. في ذلك المقطع، طلب بولس من المؤمنين ألا يحكموا على نوايا أو قيمة ما يفعله بولس أو أبلّوس. أما في هذا المقطع، فيطلب بولس من المؤمنين أن يحكموا بمعنى أن يقرّروا إن كان الشخص مذنبًا أم بريئًا من بين الذين في الكنيسة الذين يخطئون عمدًا. ثم يمكن للكنيسة أن تعاقب أو تؤدب المؤمنين الذين يخطئون. وهذا أمر مهم لأنه يحافظ على مجتمع الكنيسة طاهرًا وقويًا. وعندما ترى الكنيسة الخطية وتتّعامل معها، فإن المؤمنين يساعدون بعضهم بعضًا على العيش بحسب القيم المسيحية.</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المعاني المختلفة لكلمة </w:t>
      </w:r>
      <w:r>
        <w:rPr>
          <w:b/>
          <w:rtl/>
          <w:cs/>
          <w:lang w:val="ar_AE" w:bidi="ar_AE"/>
        </w:rPr>
        <w:t>"الدينونة"</w:t>
      </w:r>
      <w:r>
        <w:rPr>
          <w:rtl/>
          <w:cs/>
          <w:lang w:val="ar_AE" w:bidi="ar_AE"/>
        </w:rPr>
        <w:t>. وفي هذا المقطع يتحدث بولس عن اتخاذ قرار بشأن ما إذا كان شخص ما مذنبًا أم بريئًا. وقد تكون الكلمة التي تستخدمونها في هذا المقطع مختلفة عن الكلمة التي استخدمتموها في المقطع السابق. أوقفوا سماع هذا التسجيل الصوتي هنا.</w:t>
      </w:r>
    </w:p>
    <w:p>
      <w:pPr>
        <w:bidi/>
      </w:pPr>
      <w:r>
        <w:rPr>
          <w:rtl/>
          <w:cs/>
          <w:lang w:val="ar_AE" w:bidi="ar_AE"/>
        </w:rPr>
      </w:r>
      <w:r>
        <w:rPr>
          <w:rtl/>
          <w:cs/>
          <w:lang w:val="ar_AE" w:bidi="ar_AE"/>
        </w:rPr>
        <w:t xml:space="preserve">ويتحدث بولس أيضًا عن </w:t>
      </w:r>
      <w:r>
        <w:rPr>
          <w:b/>
          <w:rtl/>
          <w:cs/>
          <w:lang w:val="ar_AE" w:bidi="ar_AE"/>
        </w:rPr>
        <w:t>المسيح</w:t>
      </w:r>
      <w:r>
        <w:rPr>
          <w:rtl/>
          <w:cs/>
          <w:lang w:val="ar_AE" w:bidi="ar_AE"/>
        </w:rPr>
        <w:t xml:space="preserve">، حمل الفصح. استخدموا الكلمة ذاتها التي استخدمتموها في المقاطع السابقة للإشارة إلى يسوع المسيح. انظروا كلمة </w:t>
      </w:r>
      <w:r>
        <w:rPr>
          <w:rtl/>
          <w:cs/>
          <w:lang w:val="ar_AE" w:bidi="ar_AE"/>
        </w:rPr>
        <w:t>"المسيح"</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ويصف بولس الخطية في الكنيسة وكأنها </w:t>
      </w:r>
      <w:r>
        <w:rPr>
          <w:b/>
          <w:rtl/>
          <w:cs/>
          <w:lang w:val="ar_AE" w:bidi="ar_AE"/>
        </w:rPr>
        <w:t>خميرة.</w:t>
      </w:r>
      <w:r>
        <w:rPr>
          <w:rtl/>
          <w:cs/>
          <w:lang w:val="ar_AE" w:bidi="ar_AE"/>
        </w:rPr>
        <w:t xml:space="preserve"> والخميرة هي عجينة مخمرة تساعد العجينة الجديدة على التخمر والارتفاع. في زمن بولس، كان الناس يحتفظون بجزء من العجين المختمر ليخلطوه مع العجين الجديد كل أسبوع. وقليل من الخميرة يمكن أن يؤثر في الكمية كلها. ولهذا السبب يستخدم الكتاب المقدس كثيرًا صورة الخميرة التي يمكن أن تنتشر بين مجموعة من الناس وتجعلهم مرضى روحيًا.</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خميرة</w:t>
      </w:r>
      <w:r>
        <w:rPr>
          <w:rtl/>
          <w:cs/>
          <w:lang w:val="ar_AE" w:bidi="ar_AE"/>
        </w:rPr>
        <w:t xml:space="preserve">. انظروا إلى صورة </w:t>
      </w:r>
      <w:r>
        <w:rPr>
          <w:rtl/>
          <w:cs/>
          <w:lang w:val="ar_AE" w:bidi="ar_AE"/>
        </w:rPr>
        <w:t>لخميرة</w:t>
      </w:r>
      <w:r>
        <w:rPr>
          <w:rtl/>
          <w:cs/>
          <w:lang w:val="ar_AE" w:bidi="ar_AE"/>
        </w:rPr>
        <w:t xml:space="preserve"> و</w:t>
      </w:r>
      <w:r>
        <w:rPr>
          <w:b/>
          <w:rtl/>
          <w:cs/>
          <w:lang w:val="ar_AE" w:bidi="ar_AE"/>
        </w:rPr>
        <w:t>خبز</w:t>
      </w:r>
      <w:r>
        <w:rPr>
          <w:rtl/>
          <w:cs/>
          <w:lang w:val="ar_AE" w:bidi="ar_AE"/>
        </w:rPr>
        <w:t xml:space="preserve"> مختمر مرة أخرى إذا لزم الأمر. أوقفوا سماع هذا التسجيل الصوتي هنا.</w:t>
      </w:r>
    </w:p>
    <w:p>
      <w:pPr>
        <w:bidi/>
      </w:pPr>
      <w:r>
        <w:rPr>
          <w:rtl/>
          <w:cs/>
          <w:lang w:val="ar_AE" w:bidi="ar_AE"/>
        </w:rPr>
      </w:r>
      <w:r>
        <w:rPr>
          <w:rtl/>
          <w:cs/>
          <w:lang w:val="ar_AE" w:bidi="ar_AE"/>
        </w:rPr>
        <w:t xml:space="preserve">يصف بولس يسوع بأنه المسيح، </w:t>
      </w:r>
      <w:r>
        <w:rPr>
          <w:b/>
          <w:rtl/>
          <w:cs/>
          <w:lang w:val="ar_AE" w:bidi="ar_AE"/>
        </w:rPr>
        <w:t>فصحنا</w:t>
      </w:r>
      <w:r>
        <w:rPr>
          <w:rtl/>
          <w:cs/>
          <w:lang w:val="ar_AE" w:bidi="ar_AE"/>
        </w:rPr>
        <w:t>. في أول عيد فصح، ذبح بنو إسرائيل خروفًا ووضعوا دمه على قوائم بيوتهم، فحُفِظ أبكارهم من الموت في مصر. وفي ذلك الوقت خرج بنو إسرائيل من عبودية مصر. وبالطريقة نفسها يُدعى يسوع "حمل الفصح"، لأن موته وقيامته يخلّصان الناس من الخطية ومن الموت الروحي.</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الفصح</w:t>
      </w:r>
      <w:r>
        <w:rPr>
          <w:rtl/>
          <w:cs/>
          <w:lang w:val="ar_AE" w:bidi="ar_AE"/>
        </w:rPr>
        <w:t xml:space="preserve">. ابحثوا في قاموس الكلمات الرئيسية للمزيد من المعلومات عن كلمة </w:t>
      </w:r>
      <w:r>
        <w:rPr>
          <w:rtl/>
          <w:cs/>
          <w:lang w:val="ar_AE" w:bidi="ar_AE"/>
        </w:rPr>
        <w:t>فصح</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وكان بولس قد قال في رسالة سابقة إن المؤمنين في كورنثوس لا ينبغي أن يختلطوا مع أي شخص يعيش في</w:t>
      </w:r>
      <w:r>
        <w:rPr>
          <w:b/>
          <w:rtl/>
          <w:cs/>
          <w:lang w:val="ar_AE" w:bidi="ar_AE"/>
        </w:rPr>
        <w:t xml:space="preserve"> الفجور الجنسي.</w:t>
      </w:r>
      <w:r>
        <w:rPr>
          <w:rtl/>
          <w:cs/>
          <w:lang w:val="ar_AE" w:bidi="ar_AE"/>
        </w:rPr>
        <w:t xml:space="preserve"> أو </w:t>
      </w:r>
      <w:r>
        <w:rPr>
          <w:b/>
          <w:rtl/>
          <w:cs/>
          <w:lang w:val="ar_AE" w:bidi="ar_AE"/>
        </w:rPr>
        <w:t>طَّمّاعين،</w:t>
      </w:r>
      <w:r>
        <w:rPr>
          <w:rtl/>
          <w:cs/>
          <w:lang w:val="ar_AE" w:bidi="ar_AE"/>
        </w:rPr>
        <w:t xml:space="preserve"> أو </w:t>
      </w:r>
      <w:r>
        <w:rPr>
          <w:b/>
          <w:rtl/>
          <w:cs/>
          <w:lang w:val="ar_AE" w:bidi="ar_AE"/>
        </w:rPr>
        <w:t>خاطِفين،</w:t>
      </w:r>
      <w:r>
        <w:rPr>
          <w:rtl/>
          <w:cs/>
          <w:lang w:val="ar_AE" w:bidi="ar_AE"/>
        </w:rPr>
        <w:t xml:space="preserve"> أو </w:t>
      </w:r>
      <w:r>
        <w:rPr>
          <w:b/>
          <w:rtl/>
          <w:cs/>
          <w:lang w:val="ar_AE" w:bidi="ar_AE"/>
        </w:rPr>
        <w:t xml:space="preserve">عبدة أوثان. </w:t>
      </w:r>
      <w:r>
        <w:rPr>
          <w:rtl/>
          <w:cs/>
          <w:lang w:val="ar_AE" w:bidi="ar_AE"/>
        </w:rPr>
        <w:t xml:space="preserve">والآن يوضّح بولس أنه يقصد أن المؤمنين في كورنثوس لا ينبغي أن تكون لهم شركة مع شخص يخطئ عمدًا، ومع ذلك يقول إنه مؤمن. بالإضافة إلى أولئك الذين سبق ذكرهم، يضيف بولس الآن </w:t>
      </w:r>
      <w:r>
        <w:rPr>
          <w:b/>
          <w:rtl/>
          <w:cs/>
          <w:lang w:val="ar_AE" w:bidi="ar_AE"/>
        </w:rPr>
        <w:t>الشتامين</w:t>
      </w:r>
      <w:r>
        <w:rPr>
          <w:rtl/>
          <w:cs/>
          <w:lang w:val="ar_AE" w:bidi="ar_AE"/>
        </w:rPr>
        <w:t xml:space="preserve"> </w:t>
      </w:r>
      <w:r>
        <w:rPr>
          <w:b/>
          <w:rtl/>
          <w:cs/>
          <w:lang w:val="ar_AE" w:bidi="ar_AE"/>
        </w:rPr>
        <w:t>والسكارى.</w:t>
      </w:r>
      <w:r>
        <w:rPr>
          <w:rtl/>
          <w:cs/>
          <w:lang w:val="ar_AE" w:bidi="ar_AE"/>
        </w:rPr>
        <w:t xml:space="preserve"> والطماعون هم أشخاص يريدون دائمًا المزيد من الأشياء مثل المال أو الطعام، وهم غير راضين بما لديهم. والمخادعون هم أشخاص يخدعون الآخرين للحصول على المال أو الأشياء بطرق غير أمينة. وعبّاد الأصنام هم أشخاص يعبدون أصنامًا أو صورًا بدلًا من الإله الحقيقي الواحد. والشتامون هم أشخاص يقولون أشياء غير صحيحة عن الآخرين لكي يجعلوا الناس يظنون أمورًا سيئة عنهم. والسكارى هم أشخاص يشربون كثيرًا من الكحول.</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الطماعين</w:t>
      </w:r>
      <w:r>
        <w:rPr>
          <w:rtl/>
          <w:cs/>
          <w:lang w:val="ar_AE" w:bidi="ar_AE"/>
        </w:rPr>
        <w:t xml:space="preserve">، </w:t>
      </w:r>
      <w:r>
        <w:rPr>
          <w:b/>
          <w:rtl/>
          <w:cs/>
          <w:lang w:val="ar_AE" w:bidi="ar_AE"/>
        </w:rPr>
        <w:t>والخاطِفين</w:t>
      </w:r>
      <w:r>
        <w:rPr>
          <w:rtl/>
          <w:cs/>
          <w:lang w:val="ar_AE" w:bidi="ar_AE"/>
        </w:rPr>
        <w:t xml:space="preserve">، </w:t>
      </w:r>
      <w:r>
        <w:rPr>
          <w:b/>
          <w:rtl/>
          <w:cs/>
          <w:lang w:val="ar_AE" w:bidi="ar_AE"/>
        </w:rPr>
        <w:t>وعَبَدَة الأوثان</w:t>
      </w:r>
      <w:r>
        <w:rPr>
          <w:rtl/>
          <w:cs/>
          <w:lang w:val="ar_AE" w:bidi="ar_AE"/>
        </w:rPr>
        <w:t xml:space="preserve">، </w:t>
      </w:r>
      <w:r>
        <w:rPr>
          <w:b/>
          <w:rtl/>
          <w:cs/>
          <w:lang w:val="ar_AE" w:bidi="ar_AE"/>
        </w:rPr>
        <w:t>والشتامين</w:t>
      </w:r>
      <w:r>
        <w:rPr>
          <w:rtl/>
          <w:cs/>
          <w:lang w:val="ar_AE" w:bidi="ar_AE"/>
        </w:rPr>
        <w:t>، و</w:t>
      </w:r>
      <w:r>
        <w:rPr>
          <w:b/>
          <w:rtl/>
          <w:cs/>
          <w:lang w:val="ar_AE" w:bidi="ar_AE"/>
        </w:rPr>
        <w:t>السكارى</w:t>
      </w:r>
      <w:r>
        <w:rPr>
          <w:rtl/>
          <w:cs/>
          <w:lang w:val="ar_AE" w:bidi="ar_AE"/>
        </w:rPr>
        <w:t>. ولمزيد من المعلومات عن الصنم، راجعوا كلمة</w:t>
      </w:r>
      <w:r>
        <w:rPr>
          <w:rtl/>
          <w:cs/>
          <w:lang w:val="ar_AE" w:bidi="ar_AE"/>
        </w:rPr>
        <w:t xml:space="preserve"> الأوثان</w:t>
      </w:r>
      <w:r>
        <w:rPr>
          <w:rtl/>
          <w:cs/>
          <w:lang w:val="ar_AE" w:bidi="ar_AE"/>
        </w:rPr>
        <w:t xml:space="preserve"> في قاموس الكلمات الرئيسية. إذا كنتم قد ترجمتم هاتَين الكلمتَين فعلًا في سِفر آخر من الكتاب المُقدَّس، استخدموا الكلمتَين عينهما اللتَين استخدمتموهما هناك. أوقفوا سماع هذا التسجيل الصوتي هنا.</w:t>
      </w:r>
    </w:p>
    <w:p>
      <w:pPr>
        <w:bidi/>
      </w:pPr>
      <w:r>
        <w:rPr>
          <w:rtl/>
          <w:cs/>
          <w:lang w:val="ar_AE" w:bidi="ar_AE"/>
        </w:rPr>
      </w:r>
      <w:r>
        <w:rPr>
          <w:rtl/>
          <w:cs/>
          <w:lang w:val="ar_AE" w:bidi="ar_AE"/>
        </w:rPr>
        <w:t xml:space="preserve">ويقتبس بولس من العهد القديم ويقول مرة أخرى إن </w:t>
      </w:r>
      <w:r>
        <w:rPr>
          <w:b/>
          <w:rtl/>
          <w:cs/>
          <w:lang w:val="ar_AE" w:bidi="ar_AE"/>
        </w:rPr>
        <w:t>الكنيسة</w:t>
      </w:r>
      <w:r>
        <w:rPr>
          <w:rtl/>
          <w:cs/>
          <w:lang w:val="ar_AE" w:bidi="ar_AE"/>
        </w:rPr>
        <w:t xml:space="preserve"> يجب أن تطرد </w:t>
      </w:r>
      <w:r>
        <w:rPr>
          <w:b/>
          <w:rtl/>
          <w:cs/>
          <w:lang w:val="ar_AE" w:bidi="ar_AE"/>
        </w:rPr>
        <w:t>الشرير</w:t>
      </w:r>
      <w:r>
        <w:rPr>
          <w:rtl/>
          <w:cs/>
          <w:lang w:val="ar_AE" w:bidi="ar_AE"/>
        </w:rPr>
        <w:t xml:space="preserve"> من مجتمع الكنيسة. استخدموا الكلمة ذاتها التي استخدمتموها في المقاطع السابقة للإشارة إلى كلمة </w:t>
      </w:r>
      <w:r>
        <w:rPr>
          <w:rtl/>
          <w:cs/>
          <w:lang w:val="ar_AE" w:bidi="ar_AE"/>
        </w:rPr>
        <w:t>"كنيسة"</w:t>
      </w:r>
      <w:r>
        <w:rPr>
          <w:rtl/>
          <w:cs/>
          <w:lang w:val="ar_AE" w:bidi="ar_AE"/>
        </w:rPr>
        <w:t xml:space="preserve"> وانظروا "قاموس الكلمات الرئيسية" لمزيد من المعلومات.</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الشرير</w:t>
      </w:r>
      <w:r>
        <w:rPr>
          <w:rtl/>
          <w:cs/>
          <w:lang w:val="ar_AE" w:bidi="ar_AE"/>
        </w:rPr>
        <w:t xml:space="preserve">. ولمزيد من المعلومات، راجعوا كلمة </w:t>
      </w:r>
      <w:r>
        <w:rPr>
          <w:rtl/>
          <w:cs/>
          <w:lang w:val="ar_AE" w:bidi="ar_AE"/>
        </w:rPr>
        <w:t>الشر</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6:1–11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٦ : ١–١١ واحفظوه في قلوبكم.</w:t>
      </w:r>
    </w:p>
    <w:p>
      <w:pPr>
        <w:bidi/>
      </w:pPr>
      <w:r>
        <w:rPr>
          <w:rtl/>
          <w:cs/>
          <w:lang w:val="ar_AE" w:bidi="ar_AE"/>
        </w:rPr>
      </w:r>
      <w:r>
        <w:rPr>
          <w:rtl/>
          <w:cs/>
          <w:lang w:val="ar_AE" w:bidi="ar_AE"/>
        </w:rPr>
        <w:t>استمعوا إلى نسخة صوتية من كورنثوس الأولى ٦ : ١–١١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٦: ١–١١ من الترجمة الأسهل للفهم.</w:t>
      </w:r>
    </w:p>
    <w:p>
      <w:pPr>
        <w:bidi/>
      </w:pPr>
      <w:r>
        <w:rPr>
          <w:rtl/>
          <w:cs/>
          <w:lang w:val="ar_AE" w:bidi="ar_AE"/>
        </w:rPr>
      </w:r>
      <w:r>
        <w:rPr>
          <w:rtl/>
          <w:cs/>
          <w:lang w:val="ar_AE" w:bidi="ar_AE"/>
        </w:rPr>
        <w:t>تذكّروا نقطة مهمة من الجزء السابق من رسالة بولس. فقد ذكَّر بولس المؤمنين في كورنثوس بأن عليهم أن يقرّروا من هو المذنب ومن هو البريء من بين المؤمنين داخل الكنيسة، وقال إن الله هو الذي سيدين الذين هم خارج الكنيسة. وقد ذكَّر بولس المؤمنين بحقيقة مهمة، وهي أن المؤمنين هم شعب الله، ولذلك ينبغي أن يتصرّفوا بطريقة تُظهر أنهم جزء من ملكوت الله.</w:t>
      </w:r>
    </w:p>
    <w:p>
      <w:pPr>
        <w:bidi/>
      </w:pPr>
      <w:r>
        <w:rPr>
          <w:rtl/>
          <w:cs/>
          <w:lang w:val="ar_AE" w:bidi="ar_AE"/>
        </w:rPr>
      </w:r>
      <w:r>
        <w:rPr>
          <w:rtl/>
          <w:cs/>
          <w:lang w:val="ar_AE" w:bidi="ar_AE"/>
        </w:rPr>
        <w:t>في هذا المقطع من رسالة بولس يتحدّث عن الكيفية التي ينبغي بها للمؤمنين أن يتعاملوا مع الخلافات فيما بينهم. ويطلب بولس منهم أن يحلّوا خلافاتهم أو نزاعاتهم بطريقة مميّزة تُظهر للعالم أسلوبًا مختلفًا في التعامل مع المشاجرات. كما يقول بولس إنه من الأفضل أن يقبل الإنسان أن يُخطأ إليه، بدلًا من أن يجعل الكنيسة تبدو سيئة أمام الآخرين.</w:t>
      </w:r>
    </w:p>
    <w:p>
      <w:pPr>
        <w:bidi/>
      </w:pPr>
      <w:r>
        <w:rPr>
          <w:rtl/>
          <w:cs/>
          <w:lang w:val="ar_AE" w:bidi="ar_AE"/>
        </w:rPr>
      </w:r>
      <w:r>
        <w:rPr>
          <w:rtl/>
          <w:cs/>
          <w:lang w:val="ar_AE" w:bidi="ar_AE"/>
        </w:rPr>
        <w:t>توقّفوا هنا وناقشوا هذه الأسئلة كمجموعة: كيف يمكننا أن نجعل مجتمع الكنيسة مكانًا يعمل فيه الناس معًا لحلّ مشكلاتهم؟ وما الصفات التي ينبغي أن نبحث عنها في الأشخاص الذين يساعدون على حلّ النزاعات؟ أوقفوا سماع هذا التسجيل الصوتي هنا.</w:t>
      </w:r>
    </w:p>
    <w:p>
      <w:pPr>
        <w:bidi/>
      </w:pPr>
      <w:r>
        <w:rPr>
          <w:rtl/>
          <w:cs/>
          <w:lang w:val="ar_AE" w:bidi="ar_AE"/>
        </w:rPr>
      </w:r>
      <w:r>
        <w:rPr>
          <w:rtl/>
          <w:cs/>
          <w:lang w:val="ar_AE" w:bidi="ar_AE"/>
        </w:rPr>
        <w:t>تذكّروا أيضًا أن الرومان كانوا يحكمون المنطقة المحيطة بكورنثوس، ولذلك كان بعض الناس في الكنيسة يرفعون نزاعاتهم حول أمور الحياة اليومية، مثل الممتلكات أو المال، إلى المحاكم الرومانية. ولم يكن المؤمنون يحلّون هذه المشكلات داخل الكنيسة. وقد كان بولس غاضبًا جدًا من المؤمنين في كورنثوس، فسألهم إن كانوا يجرؤون على عرض قضاياهم أمام قضاة غير مؤمنين بدلًا من عرضها على مؤمنين آخرين. كما يذكّر بولس أهل كورنثوس بما يعنيه أن يكونوا جزءًا من شعب الرب الإله الخاص، أي القديسين. وكان أهل كورنثوس يعرفون من الأسفار اليهودية أنه في المستقبل، عندما يعود يسوع ليدين العالم، فإن شعب الله، أي القديسين، سيدينون أيضًا كل من في العالم، بما في ذلك الملائكة. وسيشارك شعب الله مع يسوع في تقرير من هو المذنب ومن هو البريء. وهذه مهمة عظيمة وصعبة. فإذا كان الله سيعطي المؤمنين هذه المهمة العظيمة، فينبغي أن يكونوا قادرين الآن على حلّ المشكلات الصغيرة أو التافهة.</w:t>
      </w:r>
    </w:p>
    <w:p>
      <w:pPr>
        <w:bidi/>
      </w:pPr>
      <w:r>
        <w:rPr>
          <w:rtl/>
          <w:cs/>
          <w:lang w:val="ar_AE" w:bidi="ar_AE"/>
        </w:rPr>
      </w:r>
      <w:r>
        <w:rPr>
          <w:rtl/>
          <w:cs/>
          <w:lang w:val="ar_AE" w:bidi="ar_AE"/>
        </w:rPr>
        <w:t>وقد كتب أنبياء اليهود أن شعب الله سيدين كل شخص في العالم، لكن بولس لم يشرح بالتفصيل كيف سيحدث ذلك. ومع ذلك فإن هذا المستقبل حقيقي ومهم جدًا. وما سيحدث في المستقبل يجب أن يمنح المؤمنين الثقة والرغبة في أن يعيشوا حياة صالحة منذ الآن.</w:t>
      </w:r>
    </w:p>
    <w:p>
      <w:pPr>
        <w:bidi/>
      </w:pPr>
      <w:r>
        <w:rPr>
          <w:rtl/>
          <w:cs/>
          <w:lang w:val="ar_AE" w:bidi="ar_AE"/>
        </w:rPr>
      </w:r>
      <w:r>
        <w:rPr>
          <w:rtl/>
          <w:cs/>
          <w:lang w:val="ar_AE" w:bidi="ar_AE"/>
        </w:rPr>
        <w:t>توقّفوا هنا وناقشوا هذا السؤال كمجموعة: فكّروا في مسؤولية مهمة تعلمون أنكم ستتحمّلونها في المستقبل، مثل أن تصبحوا آباء أو أمهات، أو أن تتزوّجوا. كيف تؤثّر هذه المسؤولية المستقبلية في الطريقة التي تتصرّفون بها الآن؟ أوقفوا سماع هذا التسجيل الصوتي هنا.</w:t>
      </w:r>
    </w:p>
    <w:p>
      <w:pPr>
        <w:bidi/>
      </w:pPr>
      <w:r>
        <w:rPr>
          <w:rtl/>
          <w:cs/>
          <w:lang w:val="ar_AE" w:bidi="ar_AE"/>
        </w:rPr>
      </w:r>
      <w:r>
        <w:rPr>
          <w:rtl/>
          <w:cs/>
          <w:lang w:val="ar_AE" w:bidi="ar_AE"/>
        </w:rPr>
        <w:t>لم يفهم أهل كورنثوس مدى أهمية المستقبل بالنسبة للمؤمنين، ولذلك كانوا يتخذون قرارات سيئة في طريقة حلّ مشكلاتهم فيما بينهم.</w:t>
      </w:r>
    </w:p>
    <w:p>
      <w:pPr>
        <w:bidi/>
      </w:pPr>
      <w:r>
        <w:rPr>
          <w:rtl/>
          <w:cs/>
          <w:lang w:val="ar_AE" w:bidi="ar_AE"/>
        </w:rPr>
      </w:r>
      <w:r>
        <w:rPr>
          <w:rtl/>
          <w:cs/>
          <w:lang w:val="ar_AE" w:bidi="ar_AE"/>
        </w:rPr>
        <w:t>ويبدو أن بولس مندهش لأنه لا يبدو أن هناك شخصًا في الكنيسة يحكم بين المؤمنين، فسأل إن كان من الممكن ألا يوجد في الكنيسة شخص حكيم يستطيع أن يساعد في حلّ النزاعات بين أعضائها. ولم يكن بولس يطرح سؤالًا حقيقيًا، بل كان يوضّح نقطة مهمة. فهو يرى أن في الكنيسة أشخاصًا حكماء يستطيعون مساعدة الأعضاء في حلّ مشكلاتهم الخاصة. ومع ذلك فإن أحد المؤمنين كان يأخذ مؤمنًا آخر علنًا إلى محكمة رومانية خارجية، أمام قضاة لا يتبعون طرق الله.</w:t>
      </w:r>
    </w:p>
    <w:p>
      <w:pPr>
        <w:bidi/>
      </w:pPr>
      <w:r>
        <w:rPr>
          <w:rtl/>
          <w:cs/>
          <w:lang w:val="ar_AE" w:bidi="ar_AE"/>
        </w:rPr>
      </w:r>
      <w:r>
        <w:rPr>
          <w:rtl/>
          <w:cs/>
          <w:lang w:val="ar_AE" w:bidi="ar_AE"/>
        </w:rPr>
        <w:t>توقّفوا هنا وناقشوا هذه الأسئلة كمجموعة: تحدّثوا عمّا يحدث في ثقافتكم عندما يأخذ شخصٌ شخصًا آخر إلى المحكمة لحلّ مشكلة بينهما. ماذا يفعل القاضي؟ وكيف يتصرّف الشخصان في المحكمة مع بعضهما البعض؟ والآن تحدّثوا عن الكيفية التي يحلّ بها أعضاء الكنيسة المشكلات فيما بينهم في ثقافتكم. وكيف يختلف هذا عن الطريقة التي يحلّ بها غير المؤمنين مشكلاتهم؟ أوقفوا سماع هذا التسجيل الصوتي هنا.</w:t>
      </w:r>
    </w:p>
    <w:p>
      <w:pPr>
        <w:bidi/>
      </w:pPr>
      <w:r>
        <w:rPr>
          <w:rtl/>
          <w:cs/>
          <w:lang w:val="ar_AE" w:bidi="ar_AE"/>
        </w:rPr>
      </w:r>
      <w:r>
        <w:rPr>
          <w:rtl/>
          <w:cs/>
          <w:lang w:val="ar_AE" w:bidi="ar_AE"/>
        </w:rPr>
        <w:t>كان بولس مُحبط جدًا من المؤمنين لدرجة أنه يقول أنهم فشلوا في فعل ما يريده الله منهم. فبدلًا من أن يأخذوا بعضهم بعضًا إلى المحكمة، كان ينبغي لهم أن يقبلوا أحيانًا أن يسيء إليهم مؤمن آخر أو أن يخسروا بعض ممتلكاتهم. فإن قبول الخسارة أفضل من أن يأخذ مؤمنٌ مؤمنًا آخر علنًا إلى المحكمة، فيرى غير المؤمنين الشر الذي يفعله المؤمنون بعضهم ببعض. لكن بدلًا من قبول الخسارة، كانوا في الواقع يظلمون إخوتهم ويخدعونهم، أي المؤمنين الآخرين.</w:t>
      </w:r>
    </w:p>
    <w:p>
      <w:pPr>
        <w:bidi/>
      </w:pPr>
      <w:r>
        <w:rPr>
          <w:rtl/>
          <w:cs/>
          <w:lang w:val="ar_AE" w:bidi="ar_AE"/>
        </w:rPr>
      </w:r>
      <w:r>
        <w:rPr>
          <w:rtl/>
          <w:cs/>
          <w:lang w:val="ar_AE" w:bidi="ar_AE"/>
        </w:rPr>
        <w:t>توقّفوا هنا وناقشوا كمجموعة: احكوا قصة عن وقتٍ لم يأخذ فيه مؤمنٌ مؤمنًا آخر إلى محكمة عامة حتى لا تصبح المشكلة علنية أمام غير المؤمنين. كيف كان شعورك عندما قبلت الخسارة أو عندما لم تُحضِر الشخص المخطئ إلى المحكمة؟ وكيف حلّ المؤمنون المشكلة فيما بينهم؟ هل كان هذا أمرًا سهلًا على المؤمنين؟ أوقفوا سماع هذا التسجيل الصوتي هنا.</w:t>
      </w:r>
    </w:p>
    <w:p>
      <w:pPr>
        <w:bidi/>
      </w:pPr>
      <w:r>
        <w:rPr>
          <w:rtl/>
          <w:cs/>
          <w:lang w:val="ar_AE" w:bidi="ar_AE"/>
        </w:rPr>
      </w:r>
      <w:r>
        <w:rPr>
          <w:rtl/>
          <w:cs/>
          <w:lang w:val="ar_AE" w:bidi="ar_AE"/>
        </w:rPr>
        <w:t>ويذكّر بولس المؤمنين مرة أخرى بأنهم شعب الله، ولذلك فهم جزء من ملكوت الله، حيث يكون الله هو الحاكم الصالح. ولن يسمح الله للأشرار، أي للذين لا يتبعونه، أن يكونوا جزءًا من ملكوته. وقد أراد بولس أن يتأكّد من أن أهل كورنثوس يفهمون هذه الحقيقة، فسألهم إن كانوا يعرفون ذلك. وكان بولس يظن أنهم يجب أن يعرفوا هذا بالفعل.</w:t>
      </w:r>
    </w:p>
    <w:p>
      <w:pPr>
        <w:bidi/>
      </w:pPr>
      <w:r>
        <w:rPr>
          <w:rtl/>
          <w:cs/>
          <w:lang w:val="ar_AE" w:bidi="ar_AE"/>
        </w:rPr>
      </w:r>
      <w:r>
        <w:rPr>
          <w:rtl/>
          <w:cs/>
          <w:lang w:val="ar_AE" w:bidi="ar_AE"/>
        </w:rPr>
        <w:t>ثم يحذّر بولس المؤمنين في كورنثوس، لأنه لا يريدهم أن يظنوا أنهم يتبعون الله بينما يتصرّفون بطريقة قد تمنعهم من وراثة ملكوت الله. ويذكر بولس مجموعة من الخطايا التي كان بعض المؤمنين في كورنثوس يمارسونها. ومن هذه الخطايا: عبادة الأصنام بدلًا من عبادة الإله الواحد الحقيقي، وارتكاب الزنا، وممارسة العلاقات الجنسية مع أشخاص من الجنس نفسه، والسرقة، والطمع، والسُّكر، وقول كلام سيئ عن الآخرين، وخداع الناس. ويريد بولس أن يفهم أهل كورنثوس مدى خطورة هذه الخطايا. لكنه يذكّرهم أيضًا أنهم لم يعودوا كذلك! فقد غيَّر الله حياتهم تغييرًا كاملًا. فالمؤمنون يتبعون يسوع ربهم أو سيدهم. وهذا يعني أن قوة الرب يسوع المسيح وروح الله قد طهّرت المؤمنين، كما يُغسل الإنسان بالماء ليصير طاهرًا من هذه الخطايا. وأصبحوا قديسين، أو متميزين كشعب الله الخاص. وبهذا صاروا أبرارًا، أي في علاقة صحيحة مع الله.</w:t>
      </w:r>
    </w:p>
    <w:p>
      <w:pPr>
        <w:bidi/>
      </w:pPr>
      <w:r>
        <w:rPr>
          <w:rtl/>
          <w:cs/>
          <w:lang w:val="ar_AE" w:bidi="ar_AE"/>
        </w:rPr>
      </w:r>
      <w:r>
        <w:rPr>
          <w:rtl/>
          <w:cs/>
          <w:lang w:val="ar_AE" w:bidi="ar_AE"/>
        </w:rPr>
        <w:t>ويريد بولس من المؤمنين أن يعاملوا بعضهم بعضًا باحترام ومحبة، لأن الرب يسوع المسيح قد غيَّرهم، ولأنهم في يومٍ ما سيدينون العالم مع المسيح. لذلك يشجّع بولس أهل كورنثوس أن يتصرّفوا بطريقة تُظهر التغيير الذي صنعه يسوع في حياتهم.</w:t>
      </w:r>
    </w:p>
    <w:p>
      <w:pPr>
        <w:bidi/>
      </w:pPr>
      <w:r>
        <w:rPr>
          <w:rtl/>
          <w:cs/>
          <w:lang w:val="ar_AE" w:bidi="ar_AE"/>
        </w:rPr>
      </w:r>
      <w:r>
        <w:rPr>
          <w:rtl/>
          <w:cs/>
          <w:lang w:val="ar_AE" w:bidi="ar_AE"/>
        </w:rPr>
        <w:t>توقّفوا هنا وناقشوا هذه الأسئلة كمجموعة: يقول بولس إن الله غيَّر المؤمنين في كورنثوس. احكوا قصة عن شخص في مجتمعكم تغيَّر عندما بدأ يتبع يسوع. كيف تغيَّر هذا الشخص؟ وكيف كان رد فعل المجتمع عندما رأى التغيير في حياة هذا المؤمن الجديد؟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٦: ١–١١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هذا المقطع له جزآن.</w:t>
      </w:r>
    </w:p>
    <w:p>
      <w:pPr>
        <w:bidi/>
      </w:pPr>
      <w:r>
        <w:rPr>
          <w:rtl/>
          <w:cs/>
          <w:lang w:val="ar_AE" w:bidi="ar_AE"/>
        </w:rPr>
      </w:r>
      <w:r>
        <w:rPr>
          <w:b/>
          <w:rtl/>
          <w:cs/>
          <w:lang w:val="ar_AE" w:bidi="ar_AE"/>
        </w:rPr>
        <w:t>في الجزء الأول:</w:t>
      </w:r>
      <w:r>
        <w:rPr>
          <w:rtl/>
          <w:cs/>
          <w:lang w:val="ar_AE" w:bidi="ar_AE"/>
        </w:rPr>
        <w:t xml:space="preserve"> بولس غير راضٍ عن المؤمنين في كورنثوس. لأنهم ينقلون خلافاتهم إلى محاكم غير مسيحية. ويقول بولس إن هذا خطأ، ويخبر المؤمنين أنه ينبغي لهم أن يحلّوا مشكلاتهم فيما بينهم. كما يُذكِّرهم بأنهم سيدينون العالم والملائكة في المستقبل، ولذلك يجب أن يكونوا قادرين على الحكم في الأمور الصغيرة.</w:t>
      </w:r>
    </w:p>
    <w:p>
      <w:pPr>
        <w:bidi/>
      </w:pPr>
      <w:r>
        <w:rPr>
          <w:rtl/>
          <w:cs/>
          <w:lang w:val="ar_AE" w:bidi="ar_AE"/>
        </w:rPr>
      </w:r>
      <w:r>
        <w:rPr>
          <w:b/>
          <w:rtl/>
          <w:cs/>
          <w:lang w:val="ar_AE" w:bidi="ar_AE"/>
        </w:rPr>
        <w:t>في الجزء الثاني:</w:t>
      </w:r>
      <w:r>
        <w:rPr>
          <w:rtl/>
          <w:cs/>
          <w:lang w:val="ar_AE" w:bidi="ar_AE"/>
        </w:rPr>
        <w:t xml:space="preserve"> يحذِّر بولس المؤمنين من أنهم قد فشلوا تمامًا، ويذكر عدة أنواع من الناس الذين لن يرثوا ملكوت الله. ثم يُذكِّرهم بأن بعضهم كان كذلك في الماضي، لكنهم الآن قد غُسِلوا وتقدَّسوا وصاروا أبرارًا أمام الله في يسوع المسيح وبروح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الجزء الأول من هذه المقطع، يتحدَّث بولس عن مشكلة في كنيسة كورنثوس. فقد كان بعض المؤمنين يرفعون دعاوى على مؤمنين آخرين أمام المحاكم، وكان الذين لا يتبعون شرائع الله هم الذين يقضون في هذه القضايا. وهذا الأمر أغضب بولس، لذلك سألهم لماذا يفعلون ذلك ليُظهر لهم مدى غضبه. كما قال إن على المؤمنين أن يحلّوا خلافاتهم داخل الكنيسة.</w:t>
      </w:r>
    </w:p>
    <w:p>
      <w:pPr>
        <w:bidi/>
      </w:pPr>
      <w:r>
        <w:rPr>
          <w:rtl/>
          <w:cs/>
          <w:lang w:val="ar_AE" w:bidi="ar_AE"/>
        </w:rPr>
      </w:r>
      <w:r>
        <w:rPr>
          <w:rtl/>
          <w:cs/>
          <w:lang w:val="ar_AE" w:bidi="ar_AE"/>
        </w:rPr>
        <w:t>توقّفوا هنا وناقشوا كمجموعة: عندما تكونون غاضبين حقًا من أمرٍ خاطئ يفعله الناس، كيف تخبرونهم أن ما يفعلونه خاطئ؟ وكيف تُظهرون غضب بولس عندما يسألهم لماذا يذهبون إلى المحاكم الخارجية لحلّ مشكلاتهم بين المؤمنين؟ أوقفوا سماع هذا التسجيل الصوتي هنا.</w:t>
      </w:r>
    </w:p>
    <w:p>
      <w:pPr>
        <w:bidi/>
      </w:pPr>
      <w:r>
        <w:rPr>
          <w:rtl/>
          <w:cs/>
          <w:lang w:val="ar_AE" w:bidi="ar_AE"/>
        </w:rPr>
      </w:r>
      <w:r>
        <w:rPr>
          <w:rtl/>
          <w:cs/>
          <w:lang w:val="ar_AE" w:bidi="ar_AE"/>
        </w:rPr>
        <w:t>ثم يسأل بولس المؤمنين إن كانوا يدركون أنهم في نهاية العالم سيتخذون قرارات بشأن الناس في العالم والملائكة، إذ سيقرِّر المؤمنون ما إذا كان غير المؤمنين والملائكة مذنبين أم أبرياء من الأفعال الخاطئة. فإذا كانوا سيفعلون ذلك، يسألهم بولس إن كان ينبغي لهم أن يحكموا في المشكلات الصغيرة التي بينهم الآن. ولا ينتظر بولس أن يجيب المؤمنون في كورنثوس عن هذه الأسئلة، بل يريدهم أن يفكِّروا فيها ويدركوا أنهم ليسوا بحاجة إلى الذهاب إلى قضاة خارجيين، لأنهم يعرفون بالفعل كيف يتخذون قرارات صالحة.</w:t>
      </w:r>
    </w:p>
    <w:p>
      <w:pPr>
        <w:bidi/>
      </w:pPr>
      <w:r>
        <w:rPr>
          <w:rtl/>
          <w:cs/>
          <w:lang w:val="ar_AE" w:bidi="ar_AE"/>
        </w:rPr>
      </w:r>
      <w:r>
        <w:rPr>
          <w:rtl/>
          <w:cs/>
          <w:lang w:val="ar_AE" w:bidi="ar_AE"/>
        </w:rPr>
        <w:t>توقّفوا هنا وتحدثوا عن هذا: كيف ستتحدثون عن الحكم على من هو مذنب ومن هو بريء، الآن وفي المستقبل؟ فكِّروا في قاضٍ في ثقافتكم يقرِّر من ارتكب الأخطاء وكيف يعاقبه، وكيف تصفون ما يفعله هؤلاء القضاة؟ أوقفوا سماع هذا التسجيل الصوتي هنا.</w:t>
      </w:r>
    </w:p>
    <w:p>
      <w:pPr>
        <w:bidi/>
      </w:pPr>
      <w:r>
        <w:rPr>
          <w:rtl/>
          <w:cs/>
          <w:lang w:val="ar_AE" w:bidi="ar_AE"/>
        </w:rPr>
      </w:r>
      <w:r>
        <w:rPr>
          <w:rtl/>
          <w:cs/>
          <w:lang w:val="ar_AE" w:bidi="ar_AE"/>
        </w:rPr>
        <w:t>عندما تحدَّث بولس عن هذا الأمر، استخدم كلمات تُظهر أن ذلك سيحدث حقًا في المستقبل.</w:t>
      </w:r>
    </w:p>
    <w:p>
      <w:pPr>
        <w:bidi/>
      </w:pPr>
      <w:r>
        <w:rPr>
          <w:rtl/>
          <w:cs/>
          <w:lang w:val="ar_AE" w:bidi="ar_AE"/>
        </w:rPr>
      </w:r>
      <w:r>
        <w:rPr>
          <w:rtl/>
          <w:cs/>
          <w:lang w:val="ar_AE" w:bidi="ar_AE"/>
        </w:rPr>
        <w:t>توقّفوا هنا وناقشوا كمجموعة: كيف تتحدّثون في لغتكم عن شيء سيحدث بالتأكيد في المستقبل؟ وكيف تشرحون فكرة دينونة العالم والملائكة؟ أوقفوا سماع هذا التسجيل الصوتي هنا.</w:t>
      </w:r>
    </w:p>
    <w:p>
      <w:pPr>
        <w:bidi/>
      </w:pPr>
      <w:r>
        <w:rPr>
          <w:rtl/>
          <w:cs/>
          <w:lang w:val="ar_AE" w:bidi="ar_AE"/>
        </w:rPr>
      </w:r>
      <w:r>
        <w:rPr>
          <w:rtl/>
          <w:cs/>
          <w:lang w:val="ar_AE" w:bidi="ar_AE"/>
        </w:rPr>
        <w:t>ويقول بولس إن على المؤمنين أن يختاروا قضاة من داخل كنيستهم. ثم يُوبِّخ بولس أهل كورنثوس، ومرة أخرى يستخدم الأسئلة ليُظهر لهم أنهم لا يستخدمون حتى الحكمة التي يظنون أنهم يمتلكونها. فهو يستعمل هذه الأسئلة لينتقد المؤمنين بسبب نقص حكمتهم، وهذا أمر مُفاجئ لأن أهل كورنثوس كانوا يفتخرون بما كانوا يظنون أنه حكمتهم الخاصة. لكنهم لم يستخدموا حكمتهم في اتخاذ قرارات بشأن الدعاوى الصغيرة. لذلك يقول بولس إنهم يستطيعون بالتأكيد أن يجدوا شخصًا حكيمًا في الكنيسة ليكون قاضيًا صالحًا، لأن القاضي في الكنيسة أفضل من القاضي الخارجي الذي لا يؤمن بيسوع ولا يتبع شرائع الله نفسها التي يتبعها المؤمنون في الكنيسة.</w:t>
      </w:r>
    </w:p>
    <w:p>
      <w:pPr>
        <w:bidi/>
      </w:pPr>
      <w:r>
        <w:rPr>
          <w:rtl/>
          <w:cs/>
          <w:lang w:val="ar_AE" w:bidi="ar_AE"/>
        </w:rPr>
      </w:r>
      <w:r>
        <w:rPr>
          <w:rtl/>
          <w:cs/>
          <w:lang w:val="ar_AE" w:bidi="ar_AE"/>
        </w:rPr>
        <w:t>توقّفوا هنا وناقشوا كمجموعة: هؤلاء القضاة الخارجيون هم أشخاص ينبغي للمؤمنين أن يرفضوهم كقضاة لأنهم لا يتبعون شرائع الله. وحتى المؤمنون أنفسهم لا يحترمون هؤلاء القضاة الخارجيين. فكيف تعبّرون عن سؤال بولس عندما يتعجّب: لماذا يطلب المؤمنون حكمًا من قضاة يحتقرون ويرفضون ما يحدث في الكنيسة؟ أوقفوا سماع هذا التسجيل الصوتي هنا.</w:t>
      </w:r>
    </w:p>
    <w:p>
      <w:pPr>
        <w:bidi/>
      </w:pPr>
      <w:r>
        <w:rPr>
          <w:rtl/>
          <w:cs/>
          <w:lang w:val="ar_AE" w:bidi="ar_AE"/>
        </w:rPr>
      </w:r>
      <w:r>
        <w:rPr>
          <w:rtl/>
          <w:cs/>
          <w:lang w:val="ar_AE" w:bidi="ar_AE"/>
        </w:rPr>
        <w:t>في الجزء الثاني من هذا المقطع يقول بولس إن الناس في الكنيسة قد انهزموا بالفعل، لأنهم فشلوا في أن يعيشوا كشعب الله عندما صار بينهم دعاوى قضائية، وأخذ بعضهم بعضًا إلى المحاكم. ويقول بولس إن هناك أحيانًا مواقف يكون فيها أمام المؤمنين خياران: فقد يختار المؤمن أن يقبل خسارة ممتلكاته، أو قد يختار أن يأخذ مؤمنًا آخر إلى محكمة خارجية. وعندما يكون هذان هما الخياران الوحيدان، يقول بولس إن على المؤمنين أن يقبلوا الخسارة. ويبدو أنه يظن أنهم ينبغي أن يعرفوا ذلك بالفعل، لذلك يسألهم: "لماذا لا تُظلَمونَ بالحَريِّ؟ لماذا لا تُسلَبونَ بالحَريِّ؟" ثم يقدِّم بولس تناقضًا قويًا، إذ يقول إن المؤمنين بدلًا من قبول الخسارة كانوا يظلمون بعضهم بعضًا ويخدعون بعضهم بعضًا. لذلك يحذِّرهم من فعل الشر ويقول: "لَا تَضِلُّوا"، أي توقّفوا عن تصديق الكذب.</w:t>
      </w:r>
    </w:p>
    <w:p>
      <w:pPr>
        <w:bidi/>
      </w:pPr>
      <w:r>
        <w:rPr>
          <w:rtl/>
          <w:cs/>
          <w:lang w:val="ar_AE" w:bidi="ar_AE"/>
        </w:rPr>
      </w:r>
      <w:r>
        <w:rPr>
          <w:rtl/>
          <w:cs/>
          <w:lang w:val="ar_AE" w:bidi="ar_AE"/>
        </w:rPr>
        <w:t>توقّفوا هنا وناقشوا هذا معًا: يحاول بولس إقناع المؤمنين في كورنثوس أن يغيّروا طريقة تفكيرهم، وأن يكونوا مستعدّين لقبول أن يخطئ إليهم مؤمن آخر دون أن يقدّموه إلى محكمة خارجية. وهو يحاول إقناعهم باستخدام الأسئلة. فكيف ستُظهرون أن بولس يحاول إقناعهم بتغيير طريقة تفكيرهم؟ أوقفوا سماع هذا التسجيل الصوتي هنا.</w:t>
      </w:r>
    </w:p>
    <w:p>
      <w:pPr>
        <w:bidi/>
      </w:pPr>
      <w:r>
        <w:rPr>
          <w:rtl/>
          <w:cs/>
          <w:lang w:val="ar_AE" w:bidi="ar_AE"/>
        </w:rPr>
      </w:r>
      <w:r>
        <w:rPr>
          <w:rtl/>
          <w:cs/>
          <w:lang w:val="ar_AE" w:bidi="ar_AE"/>
        </w:rPr>
        <w:t>ثم يُذكِّرهم بولس بأن الذين يفعلون الشر لن يرثوا ملكوت الله، أو لن يكونوا جزءًا منه. ويذكر أمثلة لهؤلاء الناس، فيشمل ذلك الذين يمارسون الفجور، والذين يعبدون آلهة كاذبة، والذين يخونون أزواجهم، والذين يسرقون، والذين يطمعون دائمًا في المزيد من الأشياء، والذين يسكرون، وكذلك الذين يشتمون الآخرين أو يخدعونهم.</w:t>
      </w:r>
    </w:p>
    <w:p>
      <w:pPr>
        <w:bidi/>
      </w:pPr>
      <w:r>
        <w:rPr>
          <w:rtl/>
          <w:cs/>
          <w:lang w:val="ar_AE" w:bidi="ar_AE"/>
        </w:rPr>
      </w:r>
      <w:r>
        <w:rPr>
          <w:rtl/>
          <w:cs/>
          <w:lang w:val="ar_AE" w:bidi="ar_AE"/>
        </w:rPr>
        <w:t>توقّفوا هنا وناقشوا كمجموعة: الذين يرثون ملكوت الله هم المؤمنون الذين وعدهم الله أنهم سيكونون في ملكوته عندما يملك. لقد بدأ الله بالفعل يملك في قلوب المؤمنين، لكنه سيملك يومًا ما في ملكوت كامل. كما يعد الله أننا سنملك معه هناك. فكيف تتحدثون في لغتكم عن وراثة ملكوت الله أو الحصول عليه؟ أوقفوا سماع هذا التسجيل الصوتي هنا.</w:t>
      </w:r>
    </w:p>
    <w:p>
      <w:pPr>
        <w:bidi/>
      </w:pPr>
      <w:r>
        <w:rPr>
          <w:rtl/>
          <w:cs/>
          <w:lang w:val="ar_AE" w:bidi="ar_AE"/>
        </w:rPr>
      </w:r>
      <w:r>
        <w:rPr>
          <w:rtl/>
          <w:cs/>
          <w:lang w:val="ar_AE" w:bidi="ar_AE"/>
        </w:rPr>
        <w:t>ثم يُذكِّر بولس المؤمنين كيف تغيَّرت حياتهم، فيقول: "وهكذا كانَ أُناسٌ مِنكُمْ". وهذا يبيّن أن بعض المؤمنين كانوا يفعلون هذه الأعمال الشريرة في الماضي، لكنهم الآن صاروا مختلفين. ويقول بولس إنهم صاروا طاهرين أو أحرارًا من الخطية، كما يقول إنهم تقدَّسوا كشعب الله، وصاروا في علاقة صحيحة مع الله. وهؤلاء المؤمنون تغيّروا بسبب يسوع المسيح وبروح الله.</w:t>
      </w:r>
    </w:p>
    <w:p>
      <w:pPr>
        <w:bidi/>
      </w:pPr>
      <w:r>
        <w:rPr>
          <w:rtl/>
          <w:cs/>
          <w:lang w:val="ar_AE" w:bidi="ar_AE"/>
        </w:rPr>
      </w:r>
      <w:r>
        <w:rPr>
          <w:rtl/>
          <w:cs/>
          <w:lang w:val="ar_AE" w:bidi="ar_AE"/>
        </w:rPr>
        <w:t xml:space="preserve">يستخدم بولس ثلاث كلمات مهمة هنا: "اغتَسَلتُمْ"، و"تقَدَّستُمْ"، و"تبَرَّرتُمْ". </w:t>
      </w:r>
    </w:p>
    <w:p>
      <w:pPr>
        <w:bidi/>
      </w:pPr>
      <w:r>
        <w:rPr>
          <w:rtl/>
          <w:cs/>
          <w:lang w:val="ar_AE" w:bidi="ar_AE"/>
        </w:rPr>
      </w:r>
      <w:r>
        <w:rPr>
          <w:rtl/>
          <w:cs/>
          <w:lang w:val="ar_AE" w:bidi="ar_AE"/>
        </w:rPr>
        <w:t>توقّفوا هنا وناقشوا كمجموعة: كيف يتصرّف الناس في ثقافتكم عندما يكونون طاهرين من الخطية ومقدَّسين لله؟ مثّلوا كيف يبدو هذا أن تكونوا طاهرين ومُقَدَّسين ومتبررين أمام الله. وكيف تصفون ما تفعلونه؟ أوقفوا سماع هذا التسجيل الصوتي هنا.</w:t>
      </w:r>
    </w:p>
    <w:p>
      <w:pPr>
        <w:bidi/>
      </w:pPr>
      <w:r>
        <w:rPr>
          <w:rtl/>
          <w:cs/>
          <w:lang w:val="ar_AE" w:bidi="ar_AE"/>
        </w:rPr>
      </w:r>
      <w:r>
        <w:rPr>
          <w:rtl/>
          <w:cs/>
          <w:lang w:val="ar_AE" w:bidi="ar_AE"/>
        </w:rPr>
        <w:t>ويُظهر هذا الجزء من المقطع كيف يستطيع الله أن يغيِّر حياة الناس، كما يُذكِّر المؤمنين بأنهم يجب أن يعيشوا بطريقة مختلفة الآن لأنهم يؤمنون بيسوع.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وقد ترغبون في استخدام رسومات أو أشياء أو حتى أشخاص لتمثيل بولس والمؤمنين والقضاة. ويمكنكم تقسيم المجموعة إلى قسمين: فيُظهر أحد القسمين المؤمنين وهم يحملون مشكلاتهم إلى المحاكم غير المسيحية، بينما يُظهر القسم الآخر المؤمنين وهم يحلّون مشكلاتهم فيما بينهم. ثم يمكنكم تمثيل شخص يكتب رسالته ويشرح سبب خطأ أفعال المؤمنين. وأخيرًا، يمكنكم إظهار التباين بين حياة الخطية القديمة والحياة الجديدة في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٦: ١–١١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جزآن.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"أيَتَجاسَرُ مِنكُمْ أحَدٌ لهُ دَعوَى علَى آخَرَ أنْ يُحاكَمَ عِندَ الظّالِمينَ، وليس عِندَ القِدّيسينَ؟"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"ألَستُمْ تعلَمونَ أنَّ القِدّيسينَ سيَدينونَ العالَمَ؟ فإنْ كانَ العالَمُ يُدانُ بكُمْ، أفأنتُمْ غَيرُ مُستأهِلينَ للمَحاكِمِ الصُّغرَى؟"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الذين يؤدّون دور المؤمنين: "بماذا تشعرون أو فيمَ تفكّرون؟" قد يجيب المؤمنون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"ألَستُمْ تعلَمونَ أنَّنا سنَدينُ مَلائكَةً؟ فبالأولَى أُمورَ هذِهِ الحياةِ!"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w:t>
      </w:r>
    </w:p>
    <w:p>
      <w:pPr>
        <w:pStyle w:val="ListBullet"/>
        <w:bidi/>
        <w:spacing w:line="240" w:lineRule="auto"/>
        <w:ind w:left="720"/>
      </w:pPr>
      <w:r>
        <w:rPr>
          <w:rtl/>
          <w:cs/>
          <w:lang w:val="ar_AE" w:bidi="ar_AE"/>
        </w:rPr>
      </w:r>
      <w:r>
        <w:rPr>
          <w:rtl/>
          <w:cs/>
          <w:lang w:val="ar_AE" w:bidi="ar_AE"/>
        </w:rPr>
        <w:t>واسألوا الذين يؤدّون دور المؤمنين: "بماذا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يتحدّث بولس عن الأشخاص الذين يفعلون الشر ولن يرثوا ملكوت الله، ويذكر أنواعًا كثيرة من السلوك الخاطئ. كما يذكّر المؤمنين بأن بعضهم كان يفعل هذه الأمور في الماضي، لكنهم الآن قد تغيّروا. ولكنهم الآن قد غُسلوا وتقدسوا وتبرروا أمام الله بواسطة يسوع المسيح وروح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w:t>
      </w:r>
    </w:p>
    <w:p>
      <w:pPr>
        <w:pStyle w:val="ListBullet"/>
        <w:bidi/>
        <w:spacing w:line="240" w:lineRule="auto"/>
        <w:ind w:left="720"/>
      </w:pPr>
      <w:r>
        <w:rPr>
          <w:rtl/>
          <w:cs/>
          <w:lang w:val="ar_AE" w:bidi="ar_AE"/>
        </w:rPr>
      </w:r>
      <w:r>
        <w:rPr>
          <w:rtl/>
          <w:cs/>
          <w:lang w:val="ar_AE" w:bidi="ar_AE"/>
        </w:rPr>
        <w:t>واسألوا الذين يؤدّون دور المؤمنين: "بماذا تشعرون أو فيمَ تفكّرون؟" قد يجيبون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٦: ١–١١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يتحدث بولس عن مشكلة معيّنة. كان </w:t>
      </w:r>
      <w:r>
        <w:rPr>
          <w:b/>
          <w:rtl/>
          <w:cs/>
          <w:lang w:val="ar_AE" w:bidi="ar_AE"/>
        </w:rPr>
        <w:t>القديسون</w:t>
      </w:r>
      <w:r>
        <w:rPr>
          <w:rtl/>
          <w:cs/>
          <w:lang w:val="ar_AE" w:bidi="ar_AE"/>
        </w:rPr>
        <w:t xml:space="preserve">، أي شعب الله، يأخذ بعضهم بعضًا إلى المحاكم أمام </w:t>
      </w:r>
      <w:r>
        <w:rPr>
          <w:b/>
          <w:rtl/>
          <w:cs/>
          <w:lang w:val="ar_AE" w:bidi="ar_AE"/>
        </w:rPr>
        <w:t>الظّالِمين</w:t>
      </w:r>
      <w:r>
        <w:rPr>
          <w:rtl/>
          <w:cs/>
          <w:lang w:val="ar_AE" w:bidi="ar_AE"/>
        </w:rPr>
        <w:t xml:space="preserve">. أي أشخاص لا يتبعون يسوع ولا تربطهم به علاقة. والقضاة هم أشخاص رسميون يقرّرون ما إذا كان شخص ما بريئًا أو مذنبًا في ارتكاب خطأ. استخدموا الكلمة ذاتها التي استخدمتموها في المقاطع السابقة للإشارة إلى كلمة </w:t>
      </w:r>
      <w:r>
        <w:rPr>
          <w:rtl/>
          <w:cs/>
          <w:lang w:val="ar_AE" w:bidi="ar_AE"/>
        </w:rPr>
        <w:t>القِدّيسينَ،</w:t>
      </w:r>
      <w:r>
        <w:rPr>
          <w:rtl/>
          <w:cs/>
          <w:lang w:val="ar_AE" w:bidi="ar_AE"/>
        </w:rPr>
        <w:t xml:space="preserve"> وانتبهوا إلى قاموس الكلمات الرئيسية لمزيد من المعلومات إذا لزم الأمر.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الظّالِمين.</w:t>
      </w:r>
      <w:r>
        <w:rPr>
          <w:rtl/>
          <w:cs/>
          <w:lang w:val="ar_AE" w:bidi="ar_AE"/>
        </w:rPr>
        <w:t xml:space="preserve"> لقد استخدمتم كلمة بار في مقاطع سابقة في رسالة كورنثوس الأولى، لذلك فإن كلمة "الظّالِمين" تُشير إلى الشخص الذي ليس بارًا. راجعوا قاموس الكلمات الرئيسية لمزيد من المعلومات عن </w:t>
      </w:r>
      <w:r>
        <w:rPr>
          <w:rtl/>
          <w:cs/>
          <w:lang w:val="ar_AE" w:bidi="ar_AE"/>
        </w:rPr>
        <w:t>البر</w:t>
      </w:r>
      <w:r>
        <w:rPr>
          <w:rtl/>
          <w:cs/>
          <w:lang w:val="ar_AE" w:bidi="ar_AE"/>
        </w:rPr>
        <w:t xml:space="preserve">، وعن </w:t>
      </w:r>
      <w:r>
        <w:rPr>
          <w:rtl/>
          <w:cs/>
          <w:lang w:val="ar_AE" w:bidi="ar_AE"/>
        </w:rPr>
        <w:t>القاضي</w:t>
      </w:r>
      <w:r>
        <w:rPr>
          <w:rtl/>
          <w:cs/>
          <w:lang w:val="ar_AE" w:bidi="ar_AE"/>
        </w:rPr>
        <w:t>. أوقفوا سماع هذا التسجيل الصوتي هنا.</w:t>
      </w:r>
    </w:p>
    <w:p>
      <w:pPr>
        <w:bidi/>
      </w:pPr>
      <w:r>
        <w:rPr>
          <w:rtl/>
          <w:cs/>
          <w:lang w:val="ar_AE" w:bidi="ar_AE"/>
        </w:rPr>
      </w:r>
      <w:r>
        <w:rPr>
          <w:rtl/>
          <w:cs/>
          <w:lang w:val="ar_AE" w:bidi="ar_AE"/>
        </w:rPr>
        <w:t xml:space="preserve">يتحدث بولس عن </w:t>
      </w:r>
      <w:r>
        <w:rPr>
          <w:b/>
          <w:rtl/>
          <w:cs/>
          <w:lang w:val="ar_AE" w:bidi="ar_AE"/>
        </w:rPr>
        <w:t>الدعاوى القضائية</w:t>
      </w:r>
      <w:r>
        <w:rPr>
          <w:rtl/>
          <w:cs/>
          <w:lang w:val="ar_AE" w:bidi="ar_AE"/>
        </w:rPr>
        <w:t xml:space="preserve">، أو </w:t>
      </w:r>
      <w:r>
        <w:rPr>
          <w:b/>
          <w:rtl/>
          <w:cs/>
          <w:lang w:val="ar_AE" w:bidi="ar_AE"/>
        </w:rPr>
        <w:t xml:space="preserve">"المحاكم" </w:t>
      </w:r>
      <w:r>
        <w:rPr>
          <w:rtl/>
          <w:cs/>
          <w:lang w:val="ar_AE" w:bidi="ar_AE"/>
        </w:rPr>
        <w:t>التي تتعلّق بأمور يومية. في كورنثوس كان نظام المحاكم جزءًا مهمًا من الحياة الاجتماعية، وكانت الدعاوى القضائية شائعة لتسوية النزاعات حول أمور يومية مثل الممتلكات أو الحقوق.</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الدعاوى القضائية</w:t>
      </w:r>
      <w:r>
        <w:rPr>
          <w:rtl/>
          <w:cs/>
          <w:lang w:val="ar_AE" w:bidi="ar_AE"/>
        </w:rPr>
        <w:t xml:space="preserve"> أو </w:t>
      </w:r>
      <w:r>
        <w:rPr>
          <w:b/>
          <w:rtl/>
          <w:cs/>
          <w:lang w:val="ar_AE" w:bidi="ar_AE"/>
        </w:rPr>
        <w:t>الخلافات</w:t>
      </w:r>
      <w:r>
        <w:rPr>
          <w:rtl/>
          <w:cs/>
          <w:lang w:val="ar_AE" w:bidi="ar_AE"/>
        </w:rPr>
        <w:t>. أوقفوا سماع هذا التسجيل الصوتي هنا.</w:t>
      </w:r>
    </w:p>
    <w:p>
      <w:pPr>
        <w:bidi/>
      </w:pPr>
      <w:r>
        <w:rPr>
          <w:rtl/>
          <w:cs/>
          <w:lang w:val="ar_AE" w:bidi="ar_AE"/>
        </w:rPr>
      </w:r>
      <w:r>
        <w:rPr>
          <w:rtl/>
          <w:cs/>
          <w:lang w:val="ar_AE" w:bidi="ar_AE"/>
        </w:rPr>
        <w:t xml:space="preserve">ويخبر بولس المؤمنين أنهم سيدينون العالم وسيدينون </w:t>
      </w:r>
      <w:r>
        <w:rPr>
          <w:b/>
          <w:rtl/>
          <w:cs/>
          <w:lang w:val="ar_AE" w:bidi="ar_AE"/>
        </w:rPr>
        <w:t>الملائكة</w:t>
      </w:r>
      <w:r>
        <w:rPr>
          <w:rtl/>
          <w:cs/>
          <w:lang w:val="ar_AE" w:bidi="ar_AE"/>
        </w:rPr>
        <w:t xml:space="preserve">. والملائكة هي كائنات روحية خلقها الله. وغالبًا ما يخدمون رسلًا له. استخدموا الكلمة ذاتها التي استخدمتموها في المقاطع السابقة للإشارة إلى كلمة ملائكة. ولمزيدٍ من المعلومات عن </w:t>
      </w:r>
      <w:r>
        <w:rPr>
          <w:rtl/>
          <w:cs/>
          <w:lang w:val="ar_AE" w:bidi="ar_AE"/>
        </w:rPr>
        <w:t>"الملائكة"</w:t>
      </w:r>
      <w:r>
        <w:rPr>
          <w:rtl/>
          <w:cs/>
          <w:lang w:val="ar_AE" w:bidi="ar_AE"/>
        </w:rPr>
        <w:t>، انظر قاموس الكلمات الرئيسية.</w:t>
      </w:r>
    </w:p>
    <w:p>
      <w:pPr>
        <w:bidi/>
      </w:pPr>
      <w:r>
        <w:rPr>
          <w:rtl/>
          <w:cs/>
          <w:lang w:val="ar_AE" w:bidi="ar_AE"/>
        </w:rPr>
      </w:r>
      <w:r>
        <w:rPr>
          <w:rtl/>
          <w:cs/>
          <w:lang w:val="ar_AE" w:bidi="ar_AE"/>
        </w:rPr>
        <w:t xml:space="preserve">ويذكر بولس أن المؤمنين كانوا يأخذون خلافاتهم إلى قضاة يسخرون من الناس في </w:t>
      </w:r>
      <w:r>
        <w:rPr>
          <w:b/>
          <w:rtl/>
          <w:cs/>
          <w:lang w:val="ar_AE" w:bidi="ar_AE"/>
        </w:rPr>
        <w:t>الكنيسة.</w:t>
      </w:r>
      <w:r>
        <w:rPr>
          <w:rtl/>
          <w:cs/>
          <w:lang w:val="ar_AE" w:bidi="ar_AE"/>
        </w:rPr>
        <w:t xml:space="preserve"> استخدموا الكلمة ذاتها لكلمة "كنيسة" التي استخدمتموها في المقاطع السابقة، وارجعوا إلى كلمة </w:t>
      </w:r>
      <w:r>
        <w:rPr>
          <w:rtl/>
          <w:cs/>
          <w:lang w:val="ar_AE" w:bidi="ar_AE"/>
        </w:rPr>
        <w:t>"كنيسة"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ويقارن بولس بين </w:t>
      </w:r>
      <w:r>
        <w:rPr>
          <w:b/>
          <w:rtl/>
          <w:cs/>
          <w:lang w:val="ar_AE" w:bidi="ar_AE"/>
        </w:rPr>
        <w:t>المؤمنين</w:t>
      </w:r>
      <w:r>
        <w:rPr>
          <w:rtl/>
          <w:cs/>
          <w:lang w:val="ar_AE" w:bidi="ar_AE"/>
        </w:rPr>
        <w:t xml:space="preserve"> الذين يدعوهم إخوة، وبين</w:t>
      </w:r>
      <w:r>
        <w:rPr>
          <w:b/>
          <w:rtl/>
          <w:cs/>
          <w:lang w:val="ar_AE" w:bidi="ar_AE"/>
        </w:rPr>
        <w:t xml:space="preserve"> غير المؤمنين.</w:t>
      </w:r>
      <w:r>
        <w:rPr>
          <w:rtl/>
          <w:cs/>
          <w:lang w:val="ar_AE" w:bidi="ar_AE"/>
        </w:rPr>
        <w:t xml:space="preserve"> ويشمل </w:t>
      </w:r>
      <w:r>
        <w:rPr>
          <w:b/>
          <w:rtl/>
          <w:cs/>
          <w:lang w:val="ar_AE" w:bidi="ar_AE"/>
        </w:rPr>
        <w:t>غير المؤمنين</w:t>
      </w:r>
      <w:r>
        <w:rPr>
          <w:rtl/>
          <w:cs/>
          <w:lang w:val="ar_AE" w:bidi="ar_AE"/>
        </w:rPr>
        <w:t xml:space="preserve"> الأشخاص الذين يعبدون آلهة وثنية أو يتبعون الفلسفات الشائعة في ذلك الوقت. وهؤلاء أشخاص لا يؤمنون بيسوع. وهؤلاء أيضًا هم القضاة غير الأبرار الذين ذُكروا في الجزء السابق من هذا المقطع. استخدموا الكلمة أو العبارة نفسها التي استخدمتموها سابقًا لكلمة الإخوة أو الإخوة والأخوات أو المؤمنين الآخرين.</w:t>
      </w:r>
    </w:p>
    <w:p>
      <w:pPr>
        <w:bidi/>
      </w:pPr>
      <w:r>
        <w:rPr>
          <w:rtl/>
          <w:cs/>
          <w:lang w:val="ar_AE" w:bidi="ar_AE"/>
        </w:rPr>
      </w:r>
      <w:r>
        <w:rPr>
          <w:rtl/>
          <w:cs/>
          <w:lang w:val="ar_AE" w:bidi="ar_AE"/>
        </w:rPr>
        <w:t xml:space="preserve">توقّفوا هنا وناقشوا معًا الكلمة التي ستستخدمونها للتعبير عن كلمة </w:t>
      </w:r>
      <w:r>
        <w:rPr>
          <w:b/>
          <w:rtl/>
          <w:cs/>
          <w:lang w:val="ar_AE" w:bidi="ar_AE"/>
        </w:rPr>
        <w:t>"غير مؤمن"</w:t>
      </w:r>
      <w:r>
        <w:rPr>
          <w:rtl/>
          <w:cs/>
          <w:lang w:val="ar_AE" w:bidi="ar_AE"/>
        </w:rPr>
        <w:t>. ولمزيد من المعلومات، يمكنكم الإشارة إلى كلمة "</w:t>
      </w:r>
      <w:r>
        <w:rPr>
          <w:rtl/>
          <w:cs/>
          <w:lang w:val="ar_AE" w:bidi="ar_AE"/>
        </w:rPr>
        <w:t>مؤمن</w:t>
      </w:r>
      <w:r>
        <w:rPr>
          <w:rtl/>
          <w:cs/>
          <w:lang w:val="ar_AE" w:bidi="ar_AE"/>
        </w:rPr>
        <w:t>" في قاموس الكلمات الرئيسية. أوقفوا سماع هذا التسجيل الصوتي هنا.</w:t>
      </w:r>
    </w:p>
    <w:p>
      <w:pPr>
        <w:bidi/>
      </w:pPr>
      <w:r>
        <w:rPr>
          <w:rtl/>
          <w:cs/>
          <w:lang w:val="ar_AE" w:bidi="ar_AE"/>
        </w:rPr>
      </w:r>
      <w:r>
        <w:rPr>
          <w:rtl/>
          <w:cs/>
          <w:lang w:val="ar_AE" w:bidi="ar_AE"/>
        </w:rPr>
        <w:t xml:space="preserve">ويذكر بولس أنواع معينة من الناس الذين لن يرثوا </w:t>
      </w:r>
      <w:r>
        <w:rPr>
          <w:b/>
          <w:rtl/>
          <w:cs/>
          <w:lang w:val="ar_AE" w:bidi="ar_AE"/>
        </w:rPr>
        <w:t>ملكوت الله</w:t>
      </w:r>
      <w:r>
        <w:rPr>
          <w:rtl/>
          <w:cs/>
          <w:lang w:val="ar_AE" w:bidi="ar_AE"/>
        </w:rPr>
        <w:t xml:space="preserve">. فعندما يرث شخص ما شيئًا، فإنه يحصل على حق امتلاكه أو التمتّع به. وهنا يعني بولس أن الذين يعيشون في الخطية لا يمكنهم الحصول على حق الدخول إلى ملكوت الله. استخدموا الكلمة أو العبارة ذاتها التي استخدمتموها في المقاطع السابقة للإشارة إلى </w:t>
      </w:r>
      <w:r>
        <w:rPr>
          <w:rtl/>
          <w:cs/>
          <w:lang w:val="ar_AE" w:bidi="ar_AE"/>
        </w:rPr>
        <w:t>ملكوت الله</w:t>
      </w:r>
      <w:r>
        <w:rPr>
          <w:rtl/>
          <w:cs/>
          <w:lang w:val="ar_AE" w:bidi="ar_AE"/>
        </w:rPr>
        <w:t>، وتذكّروا أن هذا المصطلح مذكور في قاموس الكلمات الرئيسية.</w:t>
      </w:r>
    </w:p>
    <w:p>
      <w:pPr>
        <w:bidi/>
      </w:pPr>
      <w:r>
        <w:rPr>
          <w:rtl/>
          <w:cs/>
          <w:lang w:val="ar_AE" w:bidi="ar_AE"/>
        </w:rPr>
      </w:r>
      <w:r>
        <w:rPr>
          <w:rtl/>
          <w:cs/>
          <w:lang w:val="ar_AE" w:bidi="ar_AE"/>
        </w:rPr>
        <w:t xml:space="preserve">وقد ذُكر </w:t>
      </w:r>
      <w:r>
        <w:rPr>
          <w:b/>
          <w:rtl/>
          <w:cs/>
          <w:lang w:val="ar_AE" w:bidi="ar_AE"/>
        </w:rPr>
        <w:t>الفجور الجنسي،</w:t>
      </w:r>
      <w:r>
        <w:rPr>
          <w:rtl/>
          <w:cs/>
          <w:lang w:val="ar_AE" w:bidi="ar_AE"/>
        </w:rPr>
        <w:t xml:space="preserve"> و</w:t>
      </w:r>
      <w:r>
        <w:rPr>
          <w:b/>
          <w:rtl/>
          <w:cs/>
          <w:lang w:val="ar_AE" w:bidi="ar_AE"/>
        </w:rPr>
        <w:t>عبادة الأصنام،</w:t>
      </w:r>
      <w:r>
        <w:rPr>
          <w:rtl/>
          <w:cs/>
          <w:lang w:val="ar_AE" w:bidi="ar_AE"/>
        </w:rPr>
        <w:t xml:space="preserve"> و</w:t>
      </w:r>
      <w:r>
        <w:rPr>
          <w:b/>
          <w:rtl/>
          <w:cs/>
          <w:lang w:val="ar_AE" w:bidi="ar_AE"/>
        </w:rPr>
        <w:t>الطمع</w:t>
      </w:r>
      <w:r>
        <w:rPr>
          <w:rtl/>
          <w:cs/>
          <w:lang w:val="ar_AE" w:bidi="ar_AE"/>
        </w:rPr>
        <w:t xml:space="preserve"> و</w:t>
      </w:r>
      <w:r>
        <w:rPr>
          <w:b/>
          <w:rtl/>
          <w:cs/>
          <w:lang w:val="ar_AE" w:bidi="ar_AE"/>
        </w:rPr>
        <w:t>السكارى</w:t>
      </w:r>
      <w:r>
        <w:rPr>
          <w:rtl/>
          <w:cs/>
          <w:lang w:val="ar_AE" w:bidi="ar_AE"/>
        </w:rPr>
        <w:t xml:space="preserve"> و</w:t>
      </w:r>
      <w:r>
        <w:rPr>
          <w:b/>
          <w:rtl/>
          <w:cs/>
          <w:lang w:val="ar_AE" w:bidi="ar_AE"/>
        </w:rPr>
        <w:t xml:space="preserve">الذين يشربون كثيرًا من الكحول </w:t>
      </w:r>
      <w:r>
        <w:rPr>
          <w:rtl/>
          <w:cs/>
          <w:lang w:val="ar_AE" w:bidi="ar_AE"/>
        </w:rPr>
        <w:t>و</w:t>
      </w:r>
      <w:r>
        <w:rPr>
          <w:b/>
          <w:rtl/>
          <w:cs/>
          <w:lang w:val="ar_AE" w:bidi="ar_AE"/>
        </w:rPr>
        <w:t>الخاطفين</w:t>
      </w:r>
      <w:r>
        <w:rPr>
          <w:rtl/>
          <w:cs/>
          <w:lang w:val="ar_AE" w:bidi="ar_AE"/>
        </w:rPr>
        <w:t xml:space="preserve">. استخدموا الكلمات ذاتها التي استخدمتموها في المقاطع السابقة للإشارة إلى هذه الخطايا، وتذكّروا أن </w:t>
      </w:r>
      <w:r>
        <w:rPr>
          <w:rtl/>
          <w:cs/>
          <w:lang w:val="ar_AE" w:bidi="ar_AE"/>
        </w:rPr>
        <w:t xml:space="preserve">الزنى </w:t>
      </w:r>
      <w:r>
        <w:rPr>
          <w:rtl/>
          <w:cs/>
          <w:lang w:val="ar_AE" w:bidi="ar_AE"/>
        </w:rPr>
        <w:t>و</w:t>
      </w:r>
      <w:r>
        <w:rPr>
          <w:rtl/>
          <w:cs/>
          <w:lang w:val="ar_AE" w:bidi="ar_AE"/>
        </w:rPr>
        <w:t xml:space="preserve">عبادة الأوثان </w:t>
      </w:r>
      <w:r>
        <w:rPr>
          <w:rtl/>
          <w:cs/>
          <w:lang w:val="ar_AE" w:bidi="ar_AE"/>
        </w:rPr>
        <w:t>مذكوران في قاموس الكلمات الرئيسية.</w:t>
      </w:r>
    </w:p>
    <w:p>
      <w:pPr>
        <w:bidi/>
      </w:pPr>
      <w:r>
        <w:rPr>
          <w:rtl/>
          <w:cs/>
          <w:lang w:val="ar_AE" w:bidi="ar_AE"/>
        </w:rPr>
      </w:r>
      <w:r>
        <w:rPr>
          <w:b/>
          <w:rtl/>
          <w:cs/>
          <w:lang w:val="ar_AE" w:bidi="ar_AE"/>
        </w:rPr>
        <w:t>والزناة</w:t>
      </w:r>
      <w:r>
        <w:rPr>
          <w:rtl/>
          <w:cs/>
          <w:lang w:val="ar_AE" w:bidi="ar_AE"/>
        </w:rPr>
        <w:t xml:space="preserve"> هم أشخاص متزوجون يقيمون علاقات جنسية مع أشخاص ليسوا أزواجهم أو زوجاتهم. وتعبير </w:t>
      </w:r>
      <w:r>
        <w:rPr>
          <w:b/>
          <w:rtl/>
          <w:cs/>
          <w:lang w:val="ar_AE" w:bidi="ar_AE"/>
        </w:rPr>
        <w:t>"مُضاجِعو ذُكورٍ"</w:t>
      </w:r>
      <w:r>
        <w:rPr>
          <w:rtl/>
          <w:cs/>
          <w:lang w:val="ar_AE" w:bidi="ar_AE"/>
        </w:rPr>
        <w:t xml:space="preserve"> يُشير إلى الرجال الذين يمارسون أنشطة جنسية مع رجال آخرين. </w:t>
      </w:r>
      <w:r>
        <w:rPr>
          <w:b/>
          <w:rtl/>
          <w:cs/>
          <w:lang w:val="ar_AE" w:bidi="ar_AE"/>
        </w:rPr>
        <w:t>والسارِقون</w:t>
      </w:r>
      <w:r>
        <w:rPr>
          <w:rtl/>
          <w:cs/>
          <w:lang w:val="ar_AE" w:bidi="ar_AE"/>
        </w:rPr>
        <w:t xml:space="preserve"> هم أشخاص يأخذون أشياء لا يملكونها دون إذن.</w:t>
      </w:r>
    </w:p>
    <w:p>
      <w:pPr>
        <w:bidi/>
      </w:pPr>
      <w:r>
        <w:rPr>
          <w:rtl/>
          <w:cs/>
          <w:lang w:val="ar_AE" w:bidi="ar_AE"/>
        </w:rPr>
      </w:r>
      <w:r>
        <w:rPr>
          <w:rtl/>
          <w:cs/>
          <w:lang w:val="ar_AE" w:bidi="ar_AE"/>
        </w:rPr>
        <w:t xml:space="preserve">توقّفوا هنا وناقشوا معًا كيف تتحدَّث عن </w:t>
      </w:r>
      <w:r>
        <w:rPr>
          <w:b/>
          <w:rtl/>
          <w:cs/>
          <w:lang w:val="ar_AE" w:bidi="ar_AE"/>
        </w:rPr>
        <w:t xml:space="preserve">الزناة، </w:t>
      </w:r>
      <w:r>
        <w:rPr>
          <w:rtl/>
          <w:cs/>
          <w:lang w:val="ar_AE" w:bidi="ar_AE"/>
        </w:rPr>
        <w:t>و</w:t>
      </w:r>
      <w:r>
        <w:rPr>
          <w:b/>
          <w:rtl/>
          <w:cs/>
          <w:lang w:val="ar_AE" w:bidi="ar_AE"/>
        </w:rPr>
        <w:t>مضاجعي الذكور،</w:t>
      </w:r>
      <w:r>
        <w:rPr>
          <w:rtl/>
          <w:cs/>
          <w:lang w:val="ar_AE" w:bidi="ar_AE"/>
        </w:rPr>
        <w:t xml:space="preserve">، </w:t>
      </w:r>
      <w:r>
        <w:rPr>
          <w:b/>
          <w:rtl/>
          <w:cs/>
          <w:lang w:val="ar_AE" w:bidi="ar_AE"/>
        </w:rPr>
        <w:t>والسارقين</w:t>
      </w:r>
      <w:r>
        <w:rPr>
          <w:rtl/>
          <w:cs/>
          <w:lang w:val="ar_AE" w:bidi="ar_AE"/>
        </w:rPr>
        <w:t xml:space="preserve">. لمزيد من المعلومات عن </w:t>
      </w:r>
      <w:r>
        <w:rPr>
          <w:rtl/>
          <w:cs/>
          <w:lang w:val="ar_AE" w:bidi="ar_AE"/>
        </w:rPr>
        <w:t>الزنا</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يذكر المقطع أن المؤمنين في كورنثوس "</w:t>
      </w:r>
      <w:r>
        <w:rPr>
          <w:b/>
          <w:rtl/>
          <w:cs/>
          <w:lang w:val="ar_AE" w:bidi="ar_AE"/>
        </w:rPr>
        <w:t>اغتسلوا"</w:t>
      </w:r>
      <w:r>
        <w:rPr>
          <w:rtl/>
          <w:cs/>
          <w:lang w:val="ar_AE" w:bidi="ar_AE"/>
        </w:rPr>
        <w:t xml:space="preserve"> و </w:t>
      </w:r>
      <w:r>
        <w:rPr>
          <w:b/>
          <w:rtl/>
          <w:cs/>
          <w:lang w:val="ar_AE" w:bidi="ar_AE"/>
        </w:rPr>
        <w:t xml:space="preserve">"تقدسوا" </w:t>
      </w:r>
      <w:r>
        <w:rPr>
          <w:rtl/>
          <w:cs/>
          <w:lang w:val="ar_AE" w:bidi="ar_AE"/>
        </w:rPr>
        <w:t xml:space="preserve">و </w:t>
      </w:r>
      <w:r>
        <w:rPr>
          <w:b/>
          <w:rtl/>
          <w:cs/>
          <w:lang w:val="ar_AE" w:bidi="ar_AE"/>
        </w:rPr>
        <w:t>"تبرروا"</w:t>
      </w:r>
      <w:r>
        <w:rPr>
          <w:rtl/>
          <w:cs/>
          <w:lang w:val="ar_AE" w:bidi="ar_AE"/>
        </w:rPr>
        <w:t>، فعندما يغسل الله شخصًا ما، فإنه يطهّره من الخطية. وعندما يقدّسه، يجعله مقدسًا ويخصّصه لغرض خاص. وعندما يبرّره، يعلنه بارًا، كما يعلن القاضي أن شخصًا ما بريء من التهمة.</w:t>
      </w:r>
    </w:p>
    <w:p>
      <w:pPr>
        <w:bidi/>
      </w:pPr>
      <w:r>
        <w:rPr>
          <w:rtl/>
          <w:cs/>
          <w:lang w:val="ar_AE" w:bidi="ar_AE"/>
        </w:rPr>
      </w:r>
      <w:r>
        <w:rPr>
          <w:rtl/>
          <w:cs/>
          <w:lang w:val="ar_AE" w:bidi="ar_AE"/>
        </w:rPr>
        <w:t xml:space="preserve">توقّفوا هنا وناقشوا معًا كيف ستتحدثون عن </w:t>
      </w:r>
      <w:r>
        <w:rPr>
          <w:b/>
          <w:rtl/>
          <w:cs/>
          <w:lang w:val="ar_AE" w:bidi="ar_AE"/>
        </w:rPr>
        <w:t>الغسل</w:t>
      </w:r>
      <w:r>
        <w:rPr>
          <w:rtl/>
          <w:cs/>
          <w:lang w:val="ar_AE" w:bidi="ar_AE"/>
        </w:rPr>
        <w:t xml:space="preserve"> </w:t>
      </w:r>
      <w:r>
        <w:rPr>
          <w:b/>
          <w:rtl/>
          <w:cs/>
          <w:lang w:val="ar_AE" w:bidi="ar_AE"/>
        </w:rPr>
        <w:t>والتقديس</w:t>
      </w:r>
      <w:r>
        <w:rPr>
          <w:rtl/>
          <w:cs/>
          <w:lang w:val="ar_AE" w:bidi="ar_AE"/>
        </w:rPr>
        <w:t xml:space="preserve"> </w:t>
      </w:r>
      <w:r>
        <w:rPr>
          <w:b/>
          <w:rtl/>
          <w:cs/>
          <w:lang w:val="ar_AE" w:bidi="ar_AE"/>
        </w:rPr>
        <w:t>والتبرير</w:t>
      </w:r>
      <w:r>
        <w:rPr>
          <w:rtl/>
          <w:cs/>
          <w:lang w:val="ar_AE" w:bidi="ar_AE"/>
        </w:rPr>
        <w:t xml:space="preserve">. ولمزيد من المعلومات، راجعوا كلمة </w:t>
      </w:r>
      <w:r>
        <w:rPr>
          <w:rtl/>
          <w:cs/>
          <w:lang w:val="ar_AE" w:bidi="ar_AE"/>
        </w:rPr>
        <w:t>"التقديس"</w:t>
      </w:r>
      <w:r>
        <w:rPr>
          <w:rtl/>
          <w:cs/>
          <w:lang w:val="ar_AE" w:bidi="ar_AE"/>
        </w:rPr>
        <w:t xml:space="preserve"> و</w:t>
      </w:r>
      <w:r>
        <w:rPr>
          <w:rtl/>
          <w:cs/>
          <w:lang w:val="ar_AE" w:bidi="ar_AE"/>
        </w:rPr>
        <w:t>"التبرير"</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إن عبارة "باسم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تعني أن المؤمنين لهم الآن سلطان يسوع وقوته. ولمزيد من المعلومات عن </w:t>
      </w:r>
      <w:r>
        <w:rPr>
          <w:rtl/>
          <w:cs/>
          <w:lang w:val="ar_AE" w:bidi="ar_AE"/>
        </w:rPr>
        <w:t>الرب</w:t>
      </w:r>
      <w:r>
        <w:rPr>
          <w:rtl/>
          <w:cs/>
          <w:lang w:val="ar_AE" w:bidi="ar_AE"/>
        </w:rPr>
        <w:t xml:space="preserve"> و</w:t>
      </w:r>
      <w:r>
        <w:rPr>
          <w:rtl/>
          <w:cs/>
          <w:lang w:val="ar_AE" w:bidi="ar_AE"/>
        </w:rPr>
        <w:t>المسيح</w:t>
      </w:r>
      <w:r>
        <w:rPr>
          <w:rtl/>
          <w:cs/>
          <w:lang w:val="ar_AE" w:bidi="ar_AE"/>
        </w:rPr>
        <w:t>، راجعوا قاموس الكلمات الرئيسية واستخدموا الكلمات أو العبارات نفسها التي استخدمتموها في المقاطع السابقة.</w:t>
      </w:r>
    </w:p>
    <w:p>
      <w:pPr>
        <w:bidi/>
      </w:pPr>
      <w:r>
        <w:rPr>
          <w:rtl/>
          <w:cs/>
          <w:lang w:val="ar_AE" w:bidi="ar_AE"/>
        </w:rPr>
      </w:r>
      <w:r>
        <w:rPr>
          <w:rtl/>
          <w:cs/>
          <w:lang w:val="ar_AE" w:bidi="ar_AE"/>
        </w:rPr>
        <w:t xml:space="preserve">وتشير كلمة "روح إلهنا" إلى </w:t>
      </w:r>
      <w:r>
        <w:rPr>
          <w:b/>
          <w:rtl/>
          <w:cs/>
          <w:lang w:val="ar_AE" w:bidi="ar_AE"/>
        </w:rPr>
        <w:t>الروح القدس</w:t>
      </w:r>
      <w:r>
        <w:rPr>
          <w:rtl/>
          <w:cs/>
          <w:lang w:val="ar_AE" w:bidi="ar_AE"/>
        </w:rPr>
        <w:t xml:space="preserve">. كان مفهوم روح الله معروفًا في الكتب المقدسة اليهودية، لكن المؤمنين الآن يدركون أن روح الله هو حضور الله الفعلي في حياة المؤمنين. استخدموا الكلمة أو العبارة نفسها التي استخدمتموها في المقاطع السابقة للإشارة إلى الروح القدس أو روح الله. للمزيد من المعلومات بخصوص </w:t>
      </w:r>
      <w:r>
        <w:rPr>
          <w:rtl/>
          <w:cs/>
          <w:lang w:val="ar_AE" w:bidi="ar_AE"/>
        </w:rPr>
        <w:t>الروح القدس</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6:12–20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٦: ١٢–٢٠ واحفظوه في قلوبكم.</w:t>
      </w:r>
    </w:p>
    <w:p>
      <w:pPr>
        <w:bidi/>
      </w:pPr>
      <w:r>
        <w:rPr>
          <w:rtl/>
          <w:cs/>
          <w:lang w:val="ar_AE" w:bidi="ar_AE"/>
        </w:rPr>
      </w:r>
      <w:r>
        <w:rPr>
          <w:rtl/>
          <w:cs/>
          <w:lang w:val="ar_AE" w:bidi="ar_AE"/>
        </w:rPr>
        <w:t>قبل أن تخوضوا أي مناقشات جماعية حول هذا المقطع، توقّفوا وقرروا كمجموعة كيف تفضّلون التحدُّث عنه. يتحدث هذا المقطع عن الفجور الجنسي بين الناس والبغايا. ما هي أفضل طريقة للتحدث عن هذه الأمور في ثقافتكم؟ هل من الجيد أن تنقسموا إلى مجموعات من الرجال وأخرى من النساء خلال هذه المناقشة؟ هل تريدون العمل بطريقة مختلفة عن تلك التي تتبعونها في المقاطع الأخرى؟ أوقفوا سماع هذا التسجيل الصوتي هنا.</w:t>
      </w:r>
    </w:p>
    <w:p>
      <w:pPr>
        <w:bidi/>
      </w:pPr>
      <w:r>
        <w:rPr>
          <w:rtl/>
          <w:cs/>
          <w:lang w:val="ar_AE" w:bidi="ar_AE"/>
        </w:rPr>
      </w:r>
      <w:r>
        <w:rPr>
          <w:rtl/>
          <w:cs/>
          <w:lang w:val="ar_AE" w:bidi="ar_AE"/>
        </w:rPr>
        <w:t>استمعوا إلى نسخة صوتية من كورنثوس الأولى ٦: ١٢–٢٠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٦: ١٢–٢٠ من الترجمة الأسهل للفهم.</w:t>
      </w:r>
    </w:p>
    <w:p>
      <w:pPr>
        <w:bidi/>
      </w:pPr>
      <w:r>
        <w:rPr>
          <w:rtl/>
          <w:cs/>
          <w:lang w:val="ar_AE" w:bidi="ar_AE"/>
        </w:rPr>
      </w:r>
      <w:r>
        <w:rPr>
          <w:rtl/>
          <w:cs/>
          <w:lang w:val="ar_AE" w:bidi="ar_AE"/>
        </w:rPr>
        <w:t>في الجزء الأخير من رسالته، علَّم بولس أهل كورنثوس كيف يحلّون النزاعات بين المؤمنين داخل الكنيسة. والآن يكتب بولس عن مشكلة جديدة أخبره عنها أحدهم، وهي زنى بعض المؤمنين في كورنثوس. ولا يفهم هؤلاء المؤمنون معنى أن يكونوا أحرارًا في المسيح.</w:t>
      </w:r>
    </w:p>
    <w:p>
      <w:pPr>
        <w:bidi/>
      </w:pPr>
      <w:r>
        <w:rPr>
          <w:rtl/>
          <w:cs/>
          <w:lang w:val="ar_AE" w:bidi="ar_AE"/>
        </w:rPr>
      </w:r>
      <w:r>
        <w:rPr>
          <w:rtl/>
          <w:cs/>
          <w:lang w:val="ar_AE" w:bidi="ar_AE"/>
        </w:rPr>
        <w:t>في هذا القسم من الرسالة، يشرح بولس كيف ينبغي للمؤمنين أن يستخدموا أجسادهم. يقول بعض الناس في كورنثوس: "كُلُّ الأشياءِ تحِلُّ لي"، أي أستطيع أن أفعل ما أريد. لكن بولس يخبرهم أن هذا ليس صحيحًا. فليس كل ما يمكننا فعله نافعًا لنا. ويحذّر بولس أهل كورنثوس من أن يدعوا شيئًا يسيطر عليهم.</w:t>
      </w:r>
    </w:p>
    <w:p>
      <w:pPr>
        <w:bidi/>
      </w:pPr>
      <w:r>
        <w:rPr>
          <w:rtl/>
          <w:cs/>
          <w:lang w:val="ar_AE" w:bidi="ar_AE"/>
        </w:rPr>
      </w:r>
      <w:r>
        <w:rPr>
          <w:rtl/>
          <w:cs/>
          <w:lang w:val="ar_AE" w:bidi="ar_AE"/>
        </w:rPr>
        <w:t>ويشرح بولس أن الله خلق الطعام ليدخل إلى المعدة، وخلق المعدة لتتلقى الطعام. لكن أجسادنا مختلفة. فالله لم يخلق أجسادنا لنرتكب الخطايا الجنسية، أي الفجور الأخلاقي، بل خلقها لخدمة الرب يسوع. والرب يعتني بأجسادنا. ويذكّر بولس أهل كورنثوس بأن الله أقام يسوع من الأموات، وسيقيمنا نحن أيضًا.</w:t>
      </w:r>
    </w:p>
    <w:p>
      <w:pPr>
        <w:bidi/>
      </w:pPr>
      <w:r>
        <w:rPr>
          <w:rtl/>
          <w:cs/>
          <w:lang w:val="ar_AE" w:bidi="ar_AE"/>
        </w:rPr>
      </w:r>
      <w:r>
        <w:rPr>
          <w:rtl/>
          <w:cs/>
          <w:lang w:val="ar_AE" w:bidi="ar_AE"/>
        </w:rPr>
        <w:t>توقّفوا هنا وناقشوا هذا السؤال كمجموعة: ماذا تعتقدون أن بولس يقصد عندما يقول إن كل ما هو مسموح به ليس نافعًا لنا؟ تحدثوا عن موقف قام فيه شخص ما بفعل لم يكن خاطئًا، ولكنه مع ذلك لم يكن جيدًا له أو لم يعود عليه بالنفع. أوقفوا سماع هذا التسجيل الصوتي هنا.</w:t>
      </w:r>
    </w:p>
    <w:p>
      <w:pPr>
        <w:bidi/>
      </w:pPr>
      <w:r>
        <w:rPr>
          <w:rtl/>
          <w:cs/>
          <w:lang w:val="ar_AE" w:bidi="ar_AE"/>
        </w:rPr>
      </w:r>
      <w:r>
        <w:rPr>
          <w:rtl/>
          <w:cs/>
          <w:lang w:val="ar_AE" w:bidi="ar_AE"/>
        </w:rPr>
        <w:t>كان أهل كورنثوس يعيشون في ثقافة لها آراء مختلفة عن الجنس والزواج. وكان قد قال العديد من معلمي اللغة اليونانية إن ممارسة الجنس مع شخص غير متزوج أمرًا مقبولًا. وكان بعض الناس يعلّمون أن هذا السلوك مقبول ما دام الإنسان يظل مسيطرًا على نفسه. وكثيرًا ما كان الشبان يذهبون إلى العبيد أو إلى البغايا من أجل ممارسة الجنس. والبغايا هم رجال أو نساء يبيعون أجسادهم مقابل المال. وكانت القوانين في كورنثوس تجعل البغاء أمرًا قانونيًا. وكانت هذه القوانين تمنع العلاقات الجنسية فقط بين شخصين غير متزوجين من بعضهما إذا كانا من الطبقة الاجتماعية العليا.</w:t>
      </w:r>
    </w:p>
    <w:p>
      <w:pPr>
        <w:bidi/>
      </w:pPr>
      <w:r>
        <w:rPr>
          <w:rtl/>
          <w:cs/>
          <w:lang w:val="ar_AE" w:bidi="ar_AE"/>
        </w:rPr>
      </w:r>
      <w:r>
        <w:rPr>
          <w:rtl/>
          <w:cs/>
          <w:lang w:val="ar_AE" w:bidi="ar_AE"/>
        </w:rPr>
        <w:t>كان بولس يعرف هذه المعتقدات الشائعة في كورنثوس ويفهمها، وهذا يساعده على تعليم حق الله بطرق يمكن لأهل كورنثوس أن يفهموها. وعندما يقولون: "كُلُّ الأشياءِ تحِلُّ لي"، يجيبهم بولس بحكمة، ويبيّن لهم أن شيئًا ما قد يكون مسموحًا به قانونيًا، لكنه قد يكون مؤذيًا. ويعلّم بولس أهل كورنثوس أن الله يملك أجسادهم.</w:t>
      </w:r>
    </w:p>
    <w:p>
      <w:pPr>
        <w:bidi/>
      </w:pPr>
      <w:r>
        <w:rPr>
          <w:rtl/>
          <w:cs/>
          <w:lang w:val="ar_AE" w:bidi="ar_AE"/>
        </w:rPr>
      </w:r>
      <w:r>
        <w:rPr>
          <w:rtl/>
          <w:cs/>
          <w:lang w:val="ar_AE" w:bidi="ar_AE"/>
        </w:rPr>
        <w:t>ويعلّم بولس أيضًا أن أجسادنا هي أعضاء في جسد المسيح. ثم يسأل: هل ينبغي أن نضم أعضاء جسد المسيح إلى زانية؟ ويؤكد بولس بقوة أن هذا لا يجب أن يحدث. ويشرح أن الرجل الذي يرتبط بزانية يصير جسدًا واحدًا معها، لأنه عندما يمارس شخصان الجنس يصبحان كجسد واحد. وعندما يسلّم المسيحيون حياتهم ليسوع، يصيرون كأنهم جزء من جسده. فإذا اتحد مسيحي جسديًا مع شخص لا يتبع يسوع، فإنه يربط جسده بشخص لا ينتمي إلى المسيح. ولهذا السبب يقول بولس إن المسيحيين لا ينبغي أن يمارسوا الجنس مع البغايا أو مع أي شخص خارج إطار الزواج. ويريد الله من المسيحيين أن يحفظوا أجسادهم طاهرة لأنها تنتمي إلى جسد يسوع. فعندما نوحد أجسادنا مع شخص آخر من خلال الجنس، فإن ذلك ليس مجرد فعل جسدي. وهذا يخلق ارتباطًا عميقًا ومهمًا بالله، لأن المؤمنين ينتمون إلى يسوع في أرواحهم وفي أفكارهم وأفعالهم، رغم أنه ليس حاضرًا معهم جسديًا. ولهذا السبب، يعطي بولس تحذيرًا قويًا من الخطية الجنسية. ويقول إن على المؤمنين أن يهربوا من الخطية الجنسية بأسرع ما يمكن، لأن الخطية الجنسية تضرّ بالجسد بطريقة مختلفة عن الخطايا الأخرى.</w:t>
      </w:r>
    </w:p>
    <w:p>
      <w:pPr>
        <w:bidi/>
      </w:pPr>
      <w:r>
        <w:rPr>
          <w:rtl/>
          <w:cs/>
          <w:lang w:val="ar_AE" w:bidi="ar_AE"/>
        </w:rPr>
      </w:r>
      <w:r>
        <w:rPr>
          <w:rtl/>
          <w:cs/>
          <w:lang w:val="ar_AE" w:bidi="ar_AE"/>
        </w:rPr>
        <w:t>توقفوا هنا وقدموا مثالًا عن مرة اتحدتم فيها أنتم أو أحد معارفكم مع شخص آخر روحيًا، أو اتحدتما معًا في الأفكار والأفعال. كيف عرفتم أن هذين الشخصين كانا متحدين بالروح؟ أوقفوا سماع هذا التسجيل الصوتي هنا.</w:t>
      </w:r>
    </w:p>
    <w:p>
      <w:pPr>
        <w:bidi/>
      </w:pPr>
      <w:r>
        <w:rPr>
          <w:rtl/>
          <w:cs/>
          <w:lang w:val="ar_AE" w:bidi="ar_AE"/>
        </w:rPr>
      </w:r>
      <w:r>
        <w:rPr>
          <w:rtl/>
          <w:cs/>
          <w:lang w:val="ar_AE" w:bidi="ar_AE"/>
        </w:rPr>
        <w:t>ولكي يساعد بولس أهل كورنثوس على فهم هذا الأمر، يستخدم مثالًا يرونه كل يوم، وهو الهيكل. ففي كورنثوس كانت المعابد مباني مقدسة تُستخدم فقط للعبادة. ويخبرهم بولس أن أجسادهم تعمل بطريقة مشابهة. فروح الله يسكن في أجساد المؤمنين، وهذا يجعل جسد كل مؤمن مميزًا مثل الهيكل.</w:t>
      </w:r>
    </w:p>
    <w:p>
      <w:pPr>
        <w:bidi/>
      </w:pPr>
      <w:r>
        <w:rPr>
          <w:rtl/>
          <w:cs/>
          <w:lang w:val="ar_AE" w:bidi="ar_AE"/>
        </w:rPr>
      </w:r>
      <w:r>
        <w:rPr>
          <w:rtl/>
          <w:cs/>
          <w:lang w:val="ar_AE" w:bidi="ar_AE"/>
        </w:rPr>
        <w:t>لقد اشترى الله المؤمنين بدفع أعظم ثمن ممكن. فقد مات يسوع على الصليب ليفتديهم لله. والآن صارت أجساد المؤمنين بالكامل لله. والروح القدس يسكن في جسد كل مؤمن. ولأن الله يملك المؤمنين ويسكن فيهم، ينبغي لهم أن يستخدموا أجسادهم بطرق تكرّم الله.</w:t>
      </w:r>
    </w:p>
    <w:p>
      <w:pPr>
        <w:bidi/>
      </w:pPr>
      <w:r>
        <w:rPr>
          <w:rtl/>
          <w:cs/>
          <w:lang w:val="ar_AE" w:bidi="ar_AE"/>
        </w:rPr>
      </w:r>
      <w:r>
        <w:rPr>
          <w:rtl/>
          <w:cs/>
          <w:lang w:val="ar_AE" w:bidi="ar_AE"/>
        </w:rPr>
        <w:t>توقّفوا هنا وناقشوا هذا السؤال كمجموعة: يقول بولس إن الله خلق أجسادنا المادية لخدمة الرب يسوع. كيف يؤثر هذا على الطريقة التي نعيش بها حياتنا اليومية؟ أوقفوا سماع هذا التسجيل الصوتي هنا.</w:t>
      </w:r>
    </w:p>
    <w:p>
      <w:pPr>
        <w:bidi/>
      </w:pPr>
      <w:r>
        <w:rPr>
          <w:rtl/>
          <w:cs/>
          <w:lang w:val="ar_AE" w:bidi="ar_AE"/>
        </w:rPr>
      </w:r>
      <w:r>
        <w:rPr>
          <w:rtl/>
          <w:cs/>
          <w:lang w:val="ar_AE" w:bidi="ar_AE"/>
        </w:rPr>
        <w:t>كان بعض أهل كورنثوس يظنون أن ما يفعلونه بأجسادهم لا يهم، لأنهم يعتقدون أن الله سيدمّر أجسادهم في النهاية. لكن بولس يوضح أن هذا غير صحيح. فهو يعلّم أن أجسادنا مهمة لله، الذي سيقيمها من الأموات. وهذا يعني أن ما نفعله بأجسادنا الآن أمر مهم.</w:t>
      </w:r>
    </w:p>
    <w:p>
      <w:pPr>
        <w:bidi/>
      </w:pPr>
      <w:r>
        <w:rPr>
          <w:rtl/>
          <w:cs/>
          <w:lang w:val="ar_AE" w:bidi="ar_AE"/>
        </w:rPr>
      </w:r>
      <w:r>
        <w:rPr>
          <w:rtl/>
          <w:cs/>
          <w:lang w:val="ar_AE" w:bidi="ar_AE"/>
        </w:rPr>
        <w:t>توقّفوا هنا وناقشوا كمجموعة: صفوا كيف تستخدمون أنتم، أو شخص تعرفونه، الجسد المادي لخدمة الرب يسوع. وصفوا أيضًا كيف يمكن أن يُستخدم الجسد المادي بطريقة خاطئة. أوقفوا سماع هذا التسجيل الصوتي هنا.</w:t>
      </w:r>
    </w:p>
    <w:p>
      <w:pPr>
        <w:bidi/>
      </w:pPr>
      <w:r>
        <w:rPr>
          <w:rtl/>
          <w:cs/>
          <w:lang w:val="ar_AE" w:bidi="ar_AE"/>
        </w:rPr>
      </w:r>
      <w:r>
        <w:rPr>
          <w:rtl/>
          <w:cs/>
          <w:lang w:val="ar_AE" w:bidi="ar_AE"/>
        </w:rPr>
        <w:t>يريد بولس من أهل كورنثوس أن يفهموا أن حريتهم في المسيح لا تعني أنهم يستطيعون أن يفعلوا ما يشاؤون. بل ينبغي لهم أن يستخدموا حريتهم لتكريم الله. ويعلّم بولس أن أجسادنا مرتبطة بالمسيح، لذلك لا ينبغي أن نربطها بأمور لا تنتمي إلى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٦: ١٢–٢٠ من الترجمة الأسهل للفهم.</w:t>
      </w:r>
    </w:p>
    <w:p>
      <w:pPr>
        <w:bidi/>
      </w:pPr>
      <w:r>
        <w:rPr>
          <w:rtl/>
          <w:cs/>
          <w:lang w:val="ar_AE" w:bidi="ar_AE"/>
        </w:rPr>
      </w:r>
      <w:r>
        <w:rPr>
          <w:rtl/>
          <w:cs/>
          <w:lang w:val="ar_AE" w:bidi="ar_AE"/>
        </w:rPr>
        <w:t>في هذه الخطوة، على المجموعة أن تحدِّد الأدوار والشخصيات والمواقع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يتحدث بولس عن الحرية. يقول بولس إن المسيحيين أحرار في أن يفعلوا أشياء كثيرة، لكن ليس كل شيء نافعًا لهم. ويقول بولس لأهل كورنثوس ألا يسمحوا لشيءٍ ما أن يسيطر عليهم.</w:t>
      </w:r>
    </w:p>
    <w:p>
      <w:pPr>
        <w:bidi/>
      </w:pPr>
      <w:r>
        <w:rPr>
          <w:rtl/>
          <w:cs/>
          <w:lang w:val="ar_AE" w:bidi="ar_AE"/>
        </w:rPr>
      </w:r>
      <w:r>
        <w:rPr>
          <w:b/>
          <w:rtl/>
          <w:cs/>
          <w:lang w:val="ar_AE" w:bidi="ar_AE"/>
        </w:rPr>
        <w:t>في الجزء الثاني:</w:t>
      </w:r>
      <w:r>
        <w:rPr>
          <w:rtl/>
          <w:cs/>
          <w:lang w:val="ar_AE" w:bidi="ar_AE"/>
        </w:rPr>
        <w:t xml:space="preserve"> يشرح بولس أن الجسد مهم لله. فالجسد ليس للخطية الجنسية، بل هو للرب يسوع. وسيقيم الله أجسادنا من الأموات. ويشرح بولس أيضًا أن أجسادنا هي أعضاء في جسد المسيح.</w:t>
      </w:r>
    </w:p>
    <w:p>
      <w:pPr>
        <w:bidi/>
      </w:pPr>
      <w:r>
        <w:rPr>
          <w:rtl/>
          <w:cs/>
          <w:lang w:val="ar_AE" w:bidi="ar_AE"/>
        </w:rPr>
      </w:r>
      <w:r>
        <w:rPr>
          <w:b/>
          <w:rtl/>
          <w:cs/>
          <w:lang w:val="ar_AE" w:bidi="ar_AE"/>
        </w:rPr>
        <w:t>في الجزء الثالث:</w:t>
      </w:r>
      <w:r>
        <w:rPr>
          <w:rtl/>
          <w:cs/>
          <w:lang w:val="ar_AE" w:bidi="ar_AE"/>
        </w:rPr>
        <w:t xml:space="preserve"> يطلب بولس من أهل كورنثوس أن يهربوا من الخطية الجنسية. فالخطية الجنسية تؤذي الجسد. وأجسادنا هي هياكل يسكن فيها روح الله. فالله قد اشترانا بثمن. لذلك ينبغي أن يستخدم المؤمنون أجسادهم لتكريم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زانية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كان بعض أهل كورنثوس يظنون أنهم يستطيعون أن يفعلوا ما يشاؤون، وأن ما يفعلونه بأجسادهم لا يهم. وكانوا يقولون: "كُلُّ الأشياءِ تحِلُّ لي". وكانوا يقولون هذا لأنهم يعتقدون أن لهم الحق في أن يفعلوا أي شيء. لكن بولس يريد أن يصحح هذا التفكير الخاطئ.</w:t>
      </w:r>
    </w:p>
    <w:p>
      <w:pPr>
        <w:bidi/>
      </w:pPr>
      <w:r>
        <w:rPr>
          <w:rtl/>
          <w:cs/>
          <w:lang w:val="ar_AE" w:bidi="ar_AE"/>
        </w:rPr>
      </w:r>
      <w:r>
        <w:rPr>
          <w:rtl/>
          <w:cs/>
          <w:lang w:val="ar_AE" w:bidi="ar_AE"/>
        </w:rPr>
        <w:t>ويشرح بولس أن ما يفعله الناس بأجسادهم مهم جدًا لله. فعندما يقول أهل كورنثوس أولًا: "كُلُّ الأشياءِ تحِلُّ لي"، يردّ بولس بقوله: "لكن ليس كُلُّ الأشياءِ توافِقُ". والكلمة التي يستخدمها بولس هنا تعني ما يجلب الخير أو الفائدة لشخص ما. وهذا يبيّن أن أهل كورنثوس بحاجة إلى التفكير فيما إذا كانت أفعالهم تساعدهم وتفيد الآخرين أم تؤذيهم. وعندما يقول أهل كورنثوس مرة أخرى: "كُلُّ الأشياءِ تحِلُّ لي"، يردّ بولس قائلًا: "لكن لا يتَسَلَّطُ علَيَّ شَيءٌ".</w:t>
      </w:r>
    </w:p>
    <w:p>
      <w:pPr>
        <w:bidi/>
      </w:pPr>
      <w:r>
        <w:rPr>
          <w:rtl/>
          <w:cs/>
          <w:lang w:val="ar_AE" w:bidi="ar_AE"/>
        </w:rPr>
      </w:r>
      <w:r>
        <w:rPr>
          <w:rtl/>
          <w:cs/>
          <w:lang w:val="ar_AE" w:bidi="ar_AE"/>
        </w:rPr>
        <w:t>لا يرفض بولس تمامًا ما يقوله أهل كورنثوس، فهناك بالفعل حرية في المسيح. لكن هذه الحرية لها حدود. فليست كل الأفعال صالحة للفرد أو للكنيسة. ويوافق بولس على أن للمسيحيين حرية، لكنه يعلّمهم أنهم يحتاجون إلى الحكمة ليستخدموا هذه الحرية استخدامًا صحيحًا. فينبغي للمسيحيين أن يفكروا فيما إذا كانت أفعالهم تجلب الخير لهم وللآخرين. كما يجب عليهم أن يحرصوا على ألا يستعبدهم شيء. ويحذر بولس من أن الشخص الذي يحاول أن يفعل كل ما هو مسموح به قد يصبح عبدًا لذلك الأسلوب من الحياة.</w:t>
      </w:r>
    </w:p>
    <w:p>
      <w:pPr>
        <w:bidi/>
      </w:pPr>
      <w:r>
        <w:rPr>
          <w:rtl/>
          <w:cs/>
          <w:lang w:val="ar_AE" w:bidi="ar_AE"/>
        </w:rPr>
      </w:r>
      <w:r>
        <w:rPr>
          <w:rtl/>
          <w:cs/>
          <w:lang w:val="ar_AE" w:bidi="ar_AE"/>
        </w:rPr>
        <w:t>توقّفوا هنا وناقشوا هذا السؤال كمجموعة: احكوا قصة عن وقت كان فيه شخص ما مقتنعًا بشدة بأن له الحق في أن يفعل ما يشاء، حتى عندما حاول آخرون أن يخبره أن هناك حدودًا. ما الكلمات أو العبارات التي تستخدمونها في لغتكم لوصف هذا النوع من الاعتقاد القوي بالحرية المطلقة لفعل أي شيء؟ أوقفوا سماع هذا التسجيل الصوتي هنا.</w:t>
      </w:r>
    </w:p>
    <w:p>
      <w:pPr>
        <w:bidi/>
      </w:pPr>
      <w:r>
        <w:rPr>
          <w:rtl/>
          <w:cs/>
          <w:lang w:val="ar_AE" w:bidi="ar_AE"/>
        </w:rPr>
      </w:r>
      <w:r>
        <w:rPr>
          <w:rtl/>
          <w:cs/>
          <w:lang w:val="ar_AE" w:bidi="ar_AE"/>
        </w:rPr>
        <w:t>ثم يعرض بولس مجموعتين مختلفتين من الأمور. أولًا يتحدث عن الطعام والمعدة. فالطعام يدخل إلى المعدة، والمعدة تستقبل الطعام. وسيُبيد الله كليهما. فهما لن يكونا موجودين عندما يقيمنا الله للحياة.</w:t>
      </w:r>
    </w:p>
    <w:p>
      <w:pPr>
        <w:bidi/>
      </w:pPr>
      <w:r>
        <w:rPr>
          <w:rtl/>
          <w:cs/>
          <w:lang w:val="ar_AE" w:bidi="ar_AE"/>
        </w:rPr>
      </w:r>
      <w:r>
        <w:rPr>
          <w:rtl/>
          <w:cs/>
          <w:lang w:val="ar_AE" w:bidi="ar_AE"/>
        </w:rPr>
        <w:t>ثم يتحدث بولس عن أجسادنا والرب يسوع. فالله خلق أجسادنا المادية لخدمة الرب. والرب يعتني بأجسادنا المادية. وهذا يختلف عن الطعام والمعدة. فالله لن يُبيد أجسادنا ولا الرب يسوع. بل إن الله أقام الرب من الأموات، وسيقيم أجسادنا نحن أيضًا.</w:t>
      </w:r>
    </w:p>
    <w:p>
      <w:pPr>
        <w:bidi/>
      </w:pPr>
      <w:r>
        <w:rPr>
          <w:rtl/>
          <w:cs/>
          <w:lang w:val="ar_AE" w:bidi="ar_AE"/>
        </w:rPr>
      </w:r>
      <w:r>
        <w:rPr>
          <w:rtl/>
          <w:cs/>
          <w:lang w:val="ar_AE" w:bidi="ar_AE"/>
        </w:rPr>
        <w:t>ويقول بولس إن أجسادنا أعضاء في جسد المسيح. ويستخدم بولس تعبير "التصق"، وهو تعبير قد يجعل أهل كورنثوس يفكرون في فكرة اللصق. فعندما يلصق شخص شيئين معًا، يصيران شيئًا واحدًا. والأشياء الملتصقة يصعب فصلها. ويريد بولس من أهل كورنثوس أن يفهموا أن هذا الاتحاد يحمل هذا المعنى القوي نفسه، وأنه يعبّر عن مدى قرب ارتباطنا بالمسيح.</w:t>
      </w:r>
    </w:p>
    <w:p>
      <w:pPr>
        <w:bidi/>
      </w:pPr>
      <w:r>
        <w:rPr>
          <w:rtl/>
          <w:cs/>
          <w:lang w:val="ar_AE" w:bidi="ar_AE"/>
        </w:rPr>
      </w:r>
      <w:r>
        <w:rPr>
          <w:rtl/>
          <w:cs/>
          <w:lang w:val="ar_AE" w:bidi="ar_AE"/>
        </w:rPr>
        <w:t>توقّفوا هنا وناقشوا هذا السؤال كمجموعة: ما الكلمات التي يستخدمها الناس في ثقافتكم عندما يتحدثون عن أشياء تتحد معًا ولا يمكن فصلها؟ شاركوا أمثلة من لغتكم عن كيفية وصف شيئين يصيران واحدًا. أوقفوا سماع هذا التسجيل الصوتي هنا.</w:t>
      </w:r>
    </w:p>
    <w:p>
      <w:pPr>
        <w:bidi/>
      </w:pPr>
      <w:r>
        <w:rPr>
          <w:rtl/>
          <w:cs/>
          <w:lang w:val="ar_AE" w:bidi="ar_AE"/>
        </w:rPr>
      </w:r>
      <w:r>
        <w:rPr>
          <w:rtl/>
          <w:cs/>
          <w:lang w:val="ar_AE" w:bidi="ar_AE"/>
        </w:rPr>
        <w:t xml:space="preserve">ويرى بولس أنه عندما يمارس شخص الجنس مع زانية، فإن الأمر لا يقتصر على ارتباط جسدي فقط، بل يتضمن أيضًا ارتباطًا روحيًا. وهذا يتعارض مع الاتحاد الروحي الذي للمؤمنين مع المسيح. ولكي يوضح فكرته، يطرح بولس سؤالين قويين. ففي السؤال الأول يذكّر أهل كورنثوس بأن أجسادهم تخص المسيح. ويستخدم كلمة "أعضاء"، أي أن أجسادهم هي أجزاء حقيقية من جسد المسيح نفسه. ثم يسأل: هل ينبغي أن يأخذ الإنسان هذه الأعضاء من جسد المسيح ويضمها إلى زانية؟ </w:t>
      </w:r>
    </w:p>
    <w:p>
      <w:pPr>
        <w:bidi/>
      </w:pPr>
      <w:r>
        <w:rPr>
          <w:rtl/>
          <w:cs/>
          <w:lang w:val="ar_AE" w:bidi="ar_AE"/>
        </w:rPr>
      </w:r>
      <w:r>
        <w:rPr>
          <w:rtl/>
          <w:cs/>
          <w:lang w:val="ar_AE" w:bidi="ar_AE"/>
        </w:rPr>
        <w:t>ويجيب بولس عن سؤاله بأقوى كلمة ممكنة للرفض في اللغة الأصلية. فالمعنى هو: "لا يكون هذا أبدًا!" أو "بالتأكيد لا!" وهذا ليس مجرد رفض هادئ، بل هو رفض شديد، كأن شخصًا يصرخ قائلًا: "لا!" بأعلى صوت ممكن. ويريد بولس من أهل كورنثوس أن يفهموا مدى خطأ هذه الفكرة تمامًا. كان ينبغي أن يشعروا بالصدمة من مجرد اقتراح ضم أعضاء جسد المسيح إلى زانية.</w:t>
      </w:r>
    </w:p>
    <w:p>
      <w:pPr>
        <w:bidi/>
      </w:pPr>
      <w:r>
        <w:rPr>
          <w:rtl/>
          <w:cs/>
          <w:lang w:val="ar_AE" w:bidi="ar_AE"/>
        </w:rPr>
      </w:r>
      <w:r>
        <w:rPr>
          <w:rtl/>
          <w:cs/>
          <w:lang w:val="ar_AE" w:bidi="ar_AE"/>
        </w:rPr>
        <w:t>توقّفوا هنا وناقشوا هذا السؤال كمجموعة: في لغتكم، ما الكلمات التي تستخدمونها للتعبير عن صدمة شديدة أو رفض تام لفكرة ما؟ كيف يعبّر الناس في ثقافتكم عن كلمة "لا!" بأقوى طريقة ممكنة عندما يسمعون أمرًا لا ينبغي أن يحدث أبدًا؟ أوقفوا سماع هذا التسجيل الصوتي هنا.</w:t>
      </w:r>
    </w:p>
    <w:p>
      <w:pPr>
        <w:bidi/>
      </w:pPr>
      <w:r>
        <w:rPr>
          <w:rtl/>
          <w:cs/>
          <w:lang w:val="ar_AE" w:bidi="ar_AE"/>
        </w:rPr>
      </w:r>
      <w:r>
        <w:rPr>
          <w:rtl/>
          <w:cs/>
          <w:lang w:val="ar_AE" w:bidi="ar_AE"/>
        </w:rPr>
        <w:t>ويذكّر بولس المؤمنين في كورنثوس بأن الكتاب المقدس يقول إنه عندما يتحد شخصان، يصيران جسدًا واحدًا. ثم يضيف أن الذين يتبعون الرب يسوع يصيرون روحًا واحدًا معه. ولهذا السبب فإن الجزء التالي من كلام بولس مهم جدًا. ويُشير بولس إلى الكتب المقدسة عندما يقول: "لأنَّهُ يقولُ". وكانت هذه طريقة معتادة للإشارة إلى اقتباس من الكتاب المقدس.</w:t>
      </w:r>
    </w:p>
    <w:p>
      <w:pPr>
        <w:bidi/>
      </w:pPr>
      <w:r>
        <w:rPr>
          <w:rtl/>
          <w:cs/>
          <w:lang w:val="ar_AE" w:bidi="ar_AE"/>
        </w:rPr>
      </w:r>
      <w:r>
        <w:rPr>
          <w:rtl/>
          <w:cs/>
          <w:lang w:val="ar_AE" w:bidi="ar_AE"/>
        </w:rPr>
        <w:t>توقّفوا هنا وناقشوا كمجموعة: كيف ستوضحون أن بولس على وشك أن يقتبس من الكتب المقدسة عندما يقول: "لأنَّهُ يقولُ"؟ أوقفوا سماع هذا التسجيل الصوتي هنا.</w:t>
      </w:r>
    </w:p>
    <w:p>
      <w:pPr>
        <w:bidi/>
      </w:pPr>
      <w:r>
        <w:rPr>
          <w:rtl/>
          <w:cs/>
          <w:lang w:val="ar_AE" w:bidi="ar_AE"/>
        </w:rPr>
      </w:r>
      <w:r>
        <w:rPr>
          <w:rtl/>
          <w:cs/>
          <w:lang w:val="ar_AE" w:bidi="ar_AE"/>
        </w:rPr>
        <w:t>في الجزء الثالث من هذا القسم من الرسالة، يطلب بولس بقوة من أهل كورنثوس أن يهربوا من الزنا. وتُشير كلمة "الزنا" إلى جميع أنواع الأفعال الجنسية الخاطئة. ويقول بولس إن الخطية الجنسية تختلف عن الخطايا الأخرى. لأنها تتضمن اتحاد الجسد مع شخص آخر بطريقة خاطئة، وهذا قد يضر بالحياة الروحية للإنسان.</w:t>
      </w:r>
    </w:p>
    <w:p>
      <w:pPr>
        <w:bidi/>
      </w:pPr>
      <w:r>
        <w:rPr>
          <w:rtl/>
          <w:cs/>
          <w:lang w:val="ar_AE" w:bidi="ar_AE"/>
        </w:rPr>
      </w:r>
      <w:r>
        <w:rPr>
          <w:rtl/>
          <w:cs/>
          <w:lang w:val="ar_AE" w:bidi="ar_AE"/>
        </w:rPr>
        <w:t>ثم يسأل بولس أهل كورنثوس: "أم لَستُمْ تعلَمونَ أنَّ جَسَدَكُمْ هو هَيكلٌ للرّوحِ القُدُسِ الّذي فيكُمُ" ويذكّرهم بأن أجسادهم المادية تشبه الهيكل. فالهيكل هو مكان خاص يسكن فيه الله. والروح القدس يسكن في جسد كل مؤمن. وهذه الحقيقة لا تنطبق فقط على الكنيسة كلها كمجموعة، بل إن الروح القدس يسكن في جسد كل مؤمن على حدة.</w:t>
      </w:r>
    </w:p>
    <w:p>
      <w:pPr>
        <w:bidi/>
      </w:pPr>
      <w:r>
        <w:rPr>
          <w:rtl/>
          <w:cs/>
          <w:lang w:val="ar_AE" w:bidi="ar_AE"/>
        </w:rPr>
      </w:r>
      <w:r>
        <w:rPr>
          <w:rtl/>
          <w:cs/>
          <w:lang w:val="ar_AE" w:bidi="ar_AE"/>
        </w:rPr>
        <w:t>كما يذكّر بولس أهل كورنثوس بأن الله قد اشتراهم. ويريد منهم أن يفكروا في صورة الشراء في السوق. فعندما يشتري شخص شيئًا ما، يصبح هذا الشيء ملكًا له، ويكون مسؤولًا عنه. وكذلك المؤمنون، فهم ينتمون إلى الله. إن المؤمنين يخدمون الله. والله مسؤول عن سلامتهم. ولهذا السبب يجب على المؤمنين أن يستخدموا أجسادهم لتكريم الله، أي لإظهار عظمة الله.</w:t>
      </w:r>
    </w:p>
    <w:p>
      <w:pPr>
        <w:bidi/>
      </w:pPr>
      <w:r>
        <w:rPr>
          <w:rtl/>
          <w:cs/>
          <w:lang w:val="ar_AE" w:bidi="ar_AE"/>
        </w:rPr>
      </w:r>
      <w:r>
        <w:rPr>
          <w:rtl/>
          <w:cs/>
          <w:lang w:val="ar_AE" w:bidi="ar_AE"/>
        </w:rPr>
        <w:t>كانت هذه الأفكار جديدة على كثير من أهل كورنثوس. فقد كان كثير من اليونانيين يعتقدون أن الجسد غير مهم، وأن الجزء الداخلي فقط هو المهم للحياة الأبدية. لكن بولس يعلّم أن الجسد مهم أيضًا. فأجسادنا تخص الله لأن يسوع مات وقام مرة أخرى. وأجسادنا مهمة لأن روح الله يسكن فينا.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٦: ١٢–٢٠ من الترجمة الأسهل للفهم.</w:t>
      </w:r>
    </w:p>
    <w:p>
      <w:pPr>
        <w:bidi/>
      </w:pPr>
      <w:r>
        <w:rPr>
          <w:rtl/>
          <w:cs/>
          <w:lang w:val="ar_AE" w:bidi="ar_AE"/>
        </w:rPr>
      </w:r>
      <w:r>
        <w:rPr>
          <w:rtl/>
          <w:cs/>
          <w:lang w:val="ar_AE" w:bidi="ar_AE"/>
        </w:rPr>
        <w:t>في هذه الخطوة، ستقدّم المجموعة هذا المقطع في صورة تمثيل درامي. لكن لأن هذا المقطع يتحدث عن الفجور الجنسي، فقد يكون من الصعب تمثيله بالطريقة نفسها التي استخدمتموها في المقاطع السابقة. والهدف الرئيس من هذا النشاط هو أن تشعروا بالمقطع بعمق وأن تتحدثوا عن مشاعركم تجاهه. فكّروا معًا: كيف يمكنكم تقديم هذا المقطع بطريقة تكرّم المسيح وتناسب ثقافتكم؟</w:t>
      </w:r>
    </w:p>
    <w:p>
      <w:pPr>
        <w:bidi/>
      </w:pPr>
      <w:r>
        <w:rPr>
          <w:rtl/>
          <w:cs/>
          <w:lang w:val="ar_AE" w:bidi="ar_AE"/>
        </w:rPr>
      </w:r>
      <w:r>
        <w:rPr>
          <w:rtl/>
          <w:cs/>
          <w:lang w:val="ar_AE" w:bidi="ar_AE"/>
        </w:rPr>
        <w:t>أوقفوا هذا التسجيل الصوتي هنا لمناقشة كيف تريدون المضي قدمًا.</w:t>
      </w:r>
    </w:p>
    <w:p>
      <w:pPr>
        <w:bidi/>
      </w:pPr>
      <w:r>
        <w:rPr>
          <w:rtl/>
          <w:cs/>
          <w:lang w:val="ar_AE" w:bidi="ar_AE"/>
        </w:rPr>
      </w:r>
      <w:r>
        <w:rPr>
          <w:rtl/>
          <w:cs/>
          <w:lang w:val="ar_AE" w:bidi="ar_AE"/>
        </w:rPr>
        <w:t>إذا قررتم الاستمرار في التمثيل الدرامي، فإليكم المعلومات التي تحتاجون إليها.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زانية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"«كُلُّ الأشياءِ تحِلُّ لي»، لكن ليس كُلُّ الأشياءِ توافِقُ. «كُلُّ الأشياءِ تحِلُّ لي»، لكن لا يتَسَلَّطُ علَيَّ شَيءٌ. الأطعِمَةُ للجَوْفِ والجَوْفُ للأطعِمَةِ، واللهُ سيُبيدُ هذا وتِلكَ. ولكن الجَسَدَ ليس للزِّنا بل للرَّبِّ، والرَّبُّ للجَسَدِ. واللهُ قد أقامَ الرَّبَّ، وسَيُقيمُنا نَحنُ أيضًا بقوَّتِهِ."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أحد المؤمنين الذين يستمعون: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اسأل الشخص الذي يؤدي دور الرب: "بماذا تفكر أو تشعر؟"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"ألَستُمْ تعلَمونَ أنَّ أجسادَكُمْ هي أعضاءُ المَسيحِ؟ أفآخُذُ أعضاءَ المَسيحِ وأجعَلُها أعضاءَ زانيَةٍ؟ حاشا! أم لَستُمْ تعلَمونَ أنَّ مَنِ التَصَقَ بزانيَةٍ هو جَسَدٌ واحِدٌ؟ لأنَّهُ يقولُ: «يكونُ الِاثنانِ جَسَدًا واحِدًا». وأمّا مَنِ التَصَقَ بالرَّبِّ فهو روحٌ واحِدٌ."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"اُهرُبوا مِنَ الزِّنا. كُلُّ خَطيَّةٍ يَفعَلُها الإنسانُ هي خارِجَةٌ عن الجَسَدِ، لكن الّذي يَزني يُخطِئُ إلَى جَسَدِهِ. أم لَستُمْ تعلَمونَ أنَّ جَسَدَكُمْ هو هَيكلٌ للرّوحِ القُدُسِ الّذي فيكُمُ، الّذي لكُمْ مِنَ اللهِ، وأنَّكُمْ لَستُمْ لأنفُسِكُمْ؟ لأنَّكُمْ قد اشتُريتُمْ بثَمَنٍ. فمَجِّدوا اللهَ في أجسادِكُمْ وفي أرواحِكُمُ الّتي هي 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٦: ١٢–٢٠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الأشياء التي </w:t>
      </w:r>
      <w:r>
        <w:rPr>
          <w:b/>
          <w:rtl/>
          <w:cs/>
          <w:lang w:val="ar_AE" w:bidi="ar_AE"/>
        </w:rPr>
        <w:t>تحِلُّ</w:t>
      </w:r>
      <w:r>
        <w:rPr>
          <w:rtl/>
          <w:cs/>
          <w:lang w:val="ar_AE" w:bidi="ar_AE"/>
        </w:rPr>
        <w:t xml:space="preserve"> للمؤمنين. فعندما يكون الشيء مسموحًا به، فهذا يعني أنه مباح أو مسموح بفعله. لكن بولس يقول إن ليس كل ما يُسمح به نافعٌ لنا. ويقصد بذلك أنه حتى لو كان بإمكاننا أن نفعل شيئًا ما، فقد لا يكون هذا مفيدًا لنا أو للآخرين. لذلك ينبغي أن نفكر فيما إذا كانت أفعالنا نافعة، لا أن نسأل فقط إن كانت مسموحًا بها.</w:t>
      </w:r>
    </w:p>
    <w:p>
      <w:pPr>
        <w:bidi/>
      </w:pPr>
      <w:r>
        <w:rPr>
          <w:rtl/>
          <w:cs/>
          <w:lang w:val="ar_AE" w:bidi="ar_AE"/>
        </w:rPr>
      </w:r>
      <w:r>
        <w:rPr>
          <w:rtl/>
          <w:cs/>
          <w:lang w:val="ar_AE" w:bidi="ar_AE"/>
        </w:rPr>
        <w:t>توقّفوا هنا وناقشوا معًا الكلمة أو العبارة التي ستستخدمونها هنا. كيف ستعبرون عن فكرة أن شيئًا ما يمكن أن يُسمح به لكنه ليس مفيدًا؟ أوقفوا سماع هذا التسجيل الصوتي هنا.</w:t>
      </w:r>
    </w:p>
    <w:p>
      <w:pPr>
        <w:bidi/>
      </w:pPr>
      <w:r>
        <w:rPr>
          <w:rtl/>
          <w:cs/>
          <w:lang w:val="ar_AE" w:bidi="ar_AE"/>
        </w:rPr>
      </w:r>
      <w:r>
        <w:rPr>
          <w:rtl/>
          <w:cs/>
          <w:lang w:val="ar_AE" w:bidi="ar_AE"/>
        </w:rPr>
        <w:t xml:space="preserve">ويقول بولس أيضًا إنه لا ينبغي أن </w:t>
      </w:r>
      <w:r>
        <w:rPr>
          <w:b/>
          <w:rtl/>
          <w:cs/>
          <w:lang w:val="ar_AE" w:bidi="ar_AE"/>
        </w:rPr>
        <w:t>يتسلط</w:t>
      </w:r>
      <w:r>
        <w:rPr>
          <w:rtl/>
          <w:cs/>
          <w:lang w:val="ar_AE" w:bidi="ar_AE"/>
        </w:rPr>
        <w:t xml:space="preserve"> علينا شيء. فعندما يستعبدنا شيء ما، فإنه يسيطر علينا ونفقد حريتنا في الاختيار. ويقصد بولس أنه لا ينبغي أن نسمح لأي شيء أن يصبح مهمًا إلى درجة أنه يتحكم في حياتنا. وقد يكون ذلك طعامًا أو شرابًا أو أي عادة أخرى تسيطر علينا. فينبغي أن نكون نحن المسيطرين على اختياراتنا، لا أن تسيطر رغباتنا علينا.</w:t>
      </w:r>
    </w:p>
    <w:p>
      <w:pPr>
        <w:bidi/>
      </w:pPr>
      <w:r>
        <w:rPr>
          <w:rtl/>
          <w:cs/>
          <w:lang w:val="ar_AE" w:bidi="ar_AE"/>
        </w:rPr>
      </w:r>
      <w:r>
        <w:rPr>
          <w:rtl/>
          <w:cs/>
          <w:lang w:val="ar_AE" w:bidi="ar_AE"/>
        </w:rPr>
        <w:t>توقّفوا هنا وناقشوا معًا الكلمة أو العبارة التي ستستخدمونها هنا. كيف ستعبّرون عن فكرة ألا يتحكم شيء ما في الإنسان أو يستعبده؟ أوقفوا سماع هذا التسجيل الصوتي هنا.</w:t>
      </w:r>
    </w:p>
    <w:p>
      <w:pPr>
        <w:bidi/>
      </w:pPr>
      <w:r>
        <w:rPr>
          <w:rtl/>
          <w:cs/>
          <w:lang w:val="ar_AE" w:bidi="ar_AE"/>
        </w:rPr>
      </w:r>
      <w:r>
        <w:rPr>
          <w:rtl/>
          <w:cs/>
          <w:lang w:val="ar_AE" w:bidi="ar_AE"/>
        </w:rPr>
        <w:t xml:space="preserve">يتحدث بولس عن </w:t>
      </w:r>
      <w:r>
        <w:rPr>
          <w:b/>
          <w:rtl/>
          <w:cs/>
          <w:lang w:val="ar_AE" w:bidi="ar_AE"/>
        </w:rPr>
        <w:t>الجسد</w:t>
      </w:r>
      <w:r>
        <w:rPr>
          <w:rtl/>
          <w:cs/>
          <w:lang w:val="ar_AE" w:bidi="ar_AE"/>
        </w:rPr>
        <w:t>. والجسد هو الجزء المادي من الإنسان الذي يمكننا أن نراه ونلمسه. ويقول بولس إن الجسد مهم لله. فهو يعلّم أن ما نفعله بأجسادنا يهم الله. والجسد ليس لهذه الحياة فقط، بل إن الله سيقيمه في المستقبل. وهذا يعني أننا يجب أن نعتني بأجسادنا وأن نستخدمها بطرق تكرم 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الجسد.</w:t>
      </w:r>
      <w:r>
        <w:rPr>
          <w:rtl/>
          <w:cs/>
          <w:lang w:val="ar_AE" w:bidi="ar_AE"/>
        </w:rPr>
        <w:t xml:space="preserve"> أوقفوا سماع هذا التسجيل الصوتي هنا.</w:t>
      </w:r>
    </w:p>
    <w:p>
      <w:pPr>
        <w:bidi/>
      </w:pPr>
      <w:r>
        <w:rPr>
          <w:rtl/>
          <w:cs/>
          <w:lang w:val="ar_AE" w:bidi="ar_AE"/>
        </w:rPr>
      </w:r>
      <w:r>
        <w:rPr>
          <w:rtl/>
          <w:cs/>
          <w:lang w:val="ar_AE" w:bidi="ar_AE"/>
        </w:rPr>
        <w:t xml:space="preserve">ويقول بولس إن جسد كل مؤمن هو جزء من </w:t>
      </w:r>
      <w:r>
        <w:rPr>
          <w:b/>
          <w:rtl/>
          <w:cs/>
          <w:lang w:val="ar_AE" w:bidi="ar_AE"/>
        </w:rPr>
        <w:t>المسيح</w:t>
      </w:r>
      <w:r>
        <w:rPr>
          <w:rtl/>
          <w:cs/>
          <w:lang w:val="ar_AE" w:bidi="ar_AE"/>
        </w:rPr>
        <w:t xml:space="preserve"> نفسه. استخدموا الكلمة ذاتها التي استخدمتموها في المقاطع السابقة للإشارة إلى </w:t>
      </w:r>
      <w:r>
        <w:rPr>
          <w:rtl/>
          <w:cs/>
          <w:lang w:val="ar_AE" w:bidi="ar_AE"/>
        </w:rPr>
        <w:t>المسيح،</w:t>
      </w:r>
      <w:r>
        <w:rPr>
          <w:rtl/>
          <w:cs/>
          <w:lang w:val="ar_AE" w:bidi="ar_AE"/>
        </w:rPr>
        <w:t xml:space="preserve"> وارجعوا إلى كلمة "المسيح" في قاموس الكلمات الرئيسية لمزيد من المعلومات.</w:t>
      </w:r>
    </w:p>
    <w:p>
      <w:pPr>
        <w:bidi/>
      </w:pPr>
      <w:r>
        <w:rPr>
          <w:rtl/>
          <w:cs/>
          <w:lang w:val="ar_AE" w:bidi="ar_AE"/>
        </w:rPr>
      </w:r>
      <w:r>
        <w:rPr>
          <w:rtl/>
          <w:cs/>
          <w:lang w:val="ar_AE" w:bidi="ar_AE"/>
        </w:rPr>
        <w:t xml:space="preserve">ويقول بولس أيضًا إن من يلتصق </w:t>
      </w:r>
      <w:r>
        <w:rPr>
          <w:b/>
          <w:rtl/>
          <w:cs/>
          <w:lang w:val="ar_AE" w:bidi="ar_AE"/>
        </w:rPr>
        <w:t>بالرب</w:t>
      </w:r>
      <w:r>
        <w:rPr>
          <w:rtl/>
          <w:cs/>
          <w:lang w:val="ar_AE" w:bidi="ar_AE"/>
        </w:rPr>
        <w:t xml:space="preserve"> يصير </w:t>
      </w:r>
      <w:r>
        <w:rPr>
          <w:b/>
          <w:rtl/>
          <w:cs/>
          <w:lang w:val="ar_AE" w:bidi="ar_AE"/>
        </w:rPr>
        <w:t>روحًا</w:t>
      </w:r>
      <w:r>
        <w:rPr>
          <w:rtl/>
          <w:cs/>
          <w:lang w:val="ar_AE" w:bidi="ar_AE"/>
        </w:rPr>
        <w:t xml:space="preserve"> واحدًا معه. وتُشير كلمة "الرب" إلى ربنا وسيدنا يسوع. أما الروح فهي الجزء الداخلي من الإنسان الذي لا يمكننا أن نراه. استخدموا الكلمات ذاتها التي استخدمتموها في المقاطع السابقة لكلمة الرب والروح وارجعوا إلى قاموس الكلمات الرئيسية لمزيد من المعلومات عن </w:t>
      </w:r>
      <w:r>
        <w:rPr>
          <w:rtl/>
          <w:cs/>
          <w:lang w:val="ar_AE" w:bidi="ar_AE"/>
        </w:rPr>
        <w:t>الرب</w:t>
      </w:r>
      <w:r>
        <w:rPr>
          <w:rtl/>
          <w:cs/>
          <w:lang w:val="ar_AE" w:bidi="ar_AE"/>
        </w:rPr>
        <w:t xml:space="preserve"> و</w:t>
      </w:r>
      <w:r>
        <w:rPr>
          <w:rtl/>
          <w:cs/>
          <w:lang w:val="ar_AE" w:bidi="ar_AE"/>
        </w:rPr>
        <w:t>روح</w:t>
      </w:r>
      <w:r>
        <w:rPr>
          <w:rtl/>
          <w:cs/>
          <w:lang w:val="ar_AE" w:bidi="ar_AE"/>
        </w:rPr>
        <w:t xml:space="preserve"> الشخص.</w:t>
      </w:r>
    </w:p>
    <w:p>
      <w:pPr>
        <w:bidi/>
      </w:pPr>
      <w:r>
        <w:rPr>
          <w:rtl/>
          <w:cs/>
          <w:lang w:val="ar_AE" w:bidi="ar_AE"/>
        </w:rPr>
      </w:r>
      <w:r>
        <w:rPr>
          <w:rtl/>
          <w:cs/>
          <w:lang w:val="ar_AE" w:bidi="ar_AE"/>
        </w:rPr>
        <w:t xml:space="preserve">ويقول بولس إن المؤمنين لا ينبغي أن يلتصقوا </w:t>
      </w:r>
      <w:r>
        <w:rPr>
          <w:b/>
          <w:rtl/>
          <w:cs/>
          <w:lang w:val="ar_AE" w:bidi="ar_AE"/>
        </w:rPr>
        <w:t>بزانية</w:t>
      </w:r>
      <w:r>
        <w:rPr>
          <w:rtl/>
          <w:cs/>
          <w:lang w:val="ar_AE" w:bidi="ar_AE"/>
        </w:rPr>
        <w:t>. وكلمة "زانية" هنا تشير إلى رجل أو امرأة يبيعان أجسادهما مقابل المال. وكان في كورنثوس عدد كبير من البغايا.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الزانية</w:t>
      </w:r>
      <w:r>
        <w:rPr>
          <w:rtl/>
          <w:cs/>
          <w:lang w:val="ar_AE" w:bidi="ar_AE"/>
        </w:rPr>
        <w:t>. أوقفوا سماع هذا التسجيل الصوتي هنا.</w:t>
      </w:r>
    </w:p>
    <w:p>
      <w:pPr>
        <w:bidi/>
      </w:pPr>
      <w:r>
        <w:rPr>
          <w:rtl/>
          <w:cs/>
          <w:lang w:val="ar_AE" w:bidi="ar_AE"/>
        </w:rPr>
      </w:r>
      <w:r>
        <w:rPr>
          <w:rtl/>
          <w:cs/>
          <w:lang w:val="ar_AE" w:bidi="ar_AE"/>
        </w:rPr>
        <w:t xml:space="preserve">ويتحدث بولس أيضًا عن </w:t>
      </w:r>
      <w:r>
        <w:rPr>
          <w:b/>
          <w:rtl/>
          <w:cs/>
          <w:lang w:val="ar_AE" w:bidi="ar_AE"/>
        </w:rPr>
        <w:t>الزنا</w:t>
      </w:r>
      <w:r>
        <w:rPr>
          <w:rtl/>
          <w:cs/>
          <w:lang w:val="ar_AE" w:bidi="ar_AE"/>
        </w:rPr>
        <w:t xml:space="preserve">. والزنا هنا هو أي نشاط جنسي لا يوافق عليه الله. ويشمل ذلك العلاقات الجنسية خارج إطار الزواج. ويقول بولس إن الزنا </w:t>
      </w:r>
      <w:r>
        <w:rPr>
          <w:b/>
          <w:rtl/>
          <w:cs/>
          <w:lang w:val="ar_AE" w:bidi="ar_AE"/>
        </w:rPr>
        <w:t>خطية</w:t>
      </w:r>
      <w:r>
        <w:rPr>
          <w:rtl/>
          <w:cs/>
          <w:lang w:val="ar_AE" w:bidi="ar_AE"/>
        </w:rPr>
        <w:t xml:space="preserve"> ضد أجسادنا. إنه يعني أن هذا النوع من الخطايا يؤذينا بطريقة خاصة. فهو لا يؤثر في الجسد فقط، بل يؤثر في الإنسان كله. لذلك يخبرنا بولس أن نهرب من الزنا. ولمزيد من المعلومات عن الزنا والخطية، راجعوا مصطلح </w:t>
      </w:r>
      <w:r>
        <w:rPr>
          <w:rtl/>
          <w:cs/>
          <w:lang w:val="ar_AE" w:bidi="ar_AE"/>
        </w:rPr>
        <w:t xml:space="preserve">الزنا </w:t>
      </w:r>
      <w:r>
        <w:rPr>
          <w:rtl/>
          <w:cs/>
          <w:lang w:val="ar_AE" w:bidi="ar_AE"/>
        </w:rPr>
        <w:t>و</w:t>
      </w:r>
      <w:r>
        <w:rPr>
          <w:rtl/>
          <w:cs/>
          <w:lang w:val="ar_AE" w:bidi="ar_AE"/>
        </w:rPr>
        <w:t>الخطية</w:t>
      </w:r>
      <w:r>
        <w:rPr>
          <w:rtl/>
          <w:cs/>
          <w:lang w:val="ar_AE" w:bidi="ar_AE"/>
        </w:rPr>
        <w:t xml:space="preserve"> في قاموس الكلمات الرئيسية. استخدموا الكلمة أو العبارة ذاتها التي استخدمتموها في المقاطع السابقة للإشارة إلى الزنا.</w:t>
      </w:r>
    </w:p>
    <w:p>
      <w:pPr>
        <w:bidi/>
      </w:pPr>
      <w:r>
        <w:rPr>
          <w:rtl/>
          <w:cs/>
          <w:lang w:val="ar_AE" w:bidi="ar_AE"/>
        </w:rPr>
      </w:r>
      <w:r>
        <w:rPr>
          <w:rtl/>
          <w:cs/>
          <w:lang w:val="ar_AE" w:bidi="ar_AE"/>
        </w:rPr>
        <w:t>توقّفوا هنا وناقشوا معًا الكلمة أو العبارة التي ستستخدمونها هنا. كيف ستعبرون عن فكرة أن الزنا خطية ضد جسد الشخص؟ أوقفوا سماع هذا التسجيل الصوتي هنا.</w:t>
      </w:r>
    </w:p>
    <w:p>
      <w:pPr>
        <w:bidi/>
      </w:pPr>
      <w:r>
        <w:rPr>
          <w:rtl/>
          <w:cs/>
          <w:lang w:val="ar_AE" w:bidi="ar_AE"/>
        </w:rPr>
      </w:r>
      <w:r>
        <w:rPr>
          <w:rtl/>
          <w:cs/>
          <w:lang w:val="ar_AE" w:bidi="ar_AE"/>
        </w:rPr>
        <w:t>ويقول بولس إن جسدنا هو</w:t>
      </w:r>
      <w:r>
        <w:rPr>
          <w:b/>
          <w:rtl/>
          <w:cs/>
          <w:lang w:val="ar_AE" w:bidi="ar_AE"/>
        </w:rPr>
        <w:t xml:space="preserve"> هيكل</w:t>
      </w:r>
      <w:r>
        <w:rPr>
          <w:b/>
          <w:rtl/>
          <w:cs/>
          <w:lang w:val="ar_AE" w:bidi="ar_AE"/>
        </w:rPr>
        <w:t xml:space="preserve"> للروح القدس</w:t>
      </w:r>
      <w:r>
        <w:rPr>
          <w:rtl/>
          <w:cs/>
          <w:lang w:val="ar_AE" w:bidi="ar_AE"/>
        </w:rPr>
        <w:t xml:space="preserve">. والهيكل هو مبنى خاص للعبادة. في الماضي كان حضور الله يرتبط بالهيكل. أما الآن، فيقصد بولس أن روح الله القدوس يسكن في أجساد المؤمنين. وهذا يجعل أجسادنا مميزة ومهمة جدًا. لذلك ينبغي أن نعامل أجسادنا باحترام لأن روح الله يسكن فينا. ولمزيد من المعلومات عن </w:t>
      </w:r>
      <w:r>
        <w:rPr>
          <w:rtl/>
          <w:cs/>
          <w:lang w:val="ar_AE" w:bidi="ar_AE"/>
        </w:rPr>
        <w:t>الهيكل</w:t>
      </w:r>
      <w:r>
        <w:rPr>
          <w:rtl/>
          <w:cs/>
          <w:lang w:val="ar_AE" w:bidi="ar_AE"/>
        </w:rPr>
        <w:t xml:space="preserve"> و</w:t>
      </w:r>
      <w:r>
        <w:rPr>
          <w:rtl/>
          <w:cs/>
          <w:lang w:val="ar_AE" w:bidi="ar_AE"/>
        </w:rPr>
        <w:t>الروح القدس</w:t>
      </w:r>
      <w:r>
        <w:rPr>
          <w:rtl/>
          <w:cs/>
          <w:lang w:val="ar_AE" w:bidi="ar_AE"/>
        </w:rPr>
        <w:t>، راجعوا قاموس الكلمات الرئيسية. استخدموا الكلمات أو العبارات نفسها التي استخدمتموها في المقاطع السابقة لتعبيري الهيكل والروح القدس.</w:t>
      </w:r>
    </w:p>
    <w:p>
      <w:pPr>
        <w:bidi/>
      </w:pPr>
      <w:r>
        <w:rPr>
          <w:rtl/>
          <w:cs/>
          <w:lang w:val="ar_AE" w:bidi="ar_AE"/>
        </w:rPr>
      </w:r>
      <w:r>
        <w:rPr>
          <w:rtl/>
          <w:cs/>
          <w:lang w:val="ar_AE" w:bidi="ar_AE"/>
        </w:rPr>
        <w:t>توقّفوا هنا وناقشوا معًا كيف ستعبّرون عن فكرة أن أجسادنا مثل هياكل يسكن فيها الروح القدس. أوقفوا سماع هذا التسجيل الصوتي هنا.</w:t>
      </w:r>
    </w:p>
    <w:p>
      <w:pPr>
        <w:bidi/>
      </w:pPr>
      <w:r>
        <w:rPr>
          <w:rtl/>
          <w:cs/>
          <w:lang w:val="ar_AE" w:bidi="ar_AE"/>
        </w:rPr>
      </w:r>
      <w:r>
        <w:rPr>
          <w:rtl/>
          <w:cs/>
          <w:lang w:val="ar_AE" w:bidi="ar_AE"/>
        </w:rPr>
        <w:t xml:space="preserve">ويقول بولس في النهاية إنه ينبغي أن </w:t>
      </w:r>
      <w:r>
        <w:rPr>
          <w:b/>
          <w:rtl/>
          <w:cs/>
          <w:lang w:val="ar_AE" w:bidi="ar_AE"/>
        </w:rPr>
        <w:t>نمجّد</w:t>
      </w:r>
      <w:r>
        <w:rPr>
          <w:rtl/>
          <w:cs/>
          <w:lang w:val="ar_AE" w:bidi="ar_AE"/>
        </w:rPr>
        <w:t xml:space="preserve"> الله بأجسادنا. وكلمة "نمجّد" تعني أن نكرّم الله ونُظهر عظمته. فنحن نمجّد الله عندما نستخدم أجسادنا بطرق ترضيه. وهذا يعني أن نتخذ قرارات تُظهر احترامنا لله ولأجسادنا. فنحن نمجّد الله عندما نعتني بصحتنا، ونستخدم أجسادنا لخدمة الآخرين، ونتجنب الأمور التي لا تكرم الله. ولمزيدٍ من المعلومات عن الفعل </w:t>
      </w:r>
      <w:r>
        <w:rPr>
          <w:rtl/>
          <w:cs/>
          <w:lang w:val="ar_AE" w:bidi="ar_AE"/>
        </w:rPr>
        <w:t>يُمَجِّد</w:t>
      </w:r>
      <w:r>
        <w:rPr>
          <w:rtl/>
          <w:cs/>
          <w:lang w:val="ar_AE" w:bidi="ar_AE"/>
        </w:rPr>
        <w:t>، انظر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المجد</w:t>
      </w:r>
      <w:r>
        <w:rPr>
          <w:rtl/>
          <w:cs/>
          <w:lang w:val="ar_AE" w:bidi="ar_AE"/>
        </w:rPr>
        <w:t>. كيف ستعبّرون عن فكرة تكريم الله بأجسادنا؟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كورنثوس ٧: ١–٩ واحفظوه في قلوبكم.</w:t>
      </w:r>
    </w:p>
    <w:p>
      <w:pPr>
        <w:bidi/>
      </w:pPr>
      <w:r>
        <w:rPr>
          <w:rtl/>
          <w:cs/>
          <w:lang w:val="ar_AE" w:bidi="ar_AE"/>
        </w:rPr>
      </w:r>
      <w:r>
        <w:rPr>
          <w:rtl/>
          <w:cs/>
          <w:lang w:val="ar_AE" w:bidi="ar_AE"/>
        </w:rPr>
        <w:t>قبل أن تخوضوا أي مناقشات جماعية حول هذا المقطع، توقّفوا وقرّروا كمجموعة كيف تفضّلون التحدّث عنه. يتحدث هذا المقطع عن العلاقة الجسدية بين الأزواج والزوجات، وعن الخطية والتجارب الجنسية. ما هي أفضل طريقة للتحدث عن هذه الأمور في ثقافتكم؟ هل من المناسب أن تنقسموا إلى مجموعات من الرجال وأخرى من النساء خلال هذه المناقشة؟ هل تريدون العمل بطريقة مختلفة عن تلك التي تتبعونها في المقاطع الأخرى؟ أوقفوا سماع هذا التسجيل الصوتي هنا.</w:t>
      </w:r>
    </w:p>
    <w:p>
      <w:pPr>
        <w:bidi/>
      </w:pPr>
      <w:r>
        <w:rPr>
          <w:rtl/>
          <w:cs/>
          <w:lang w:val="ar_AE" w:bidi="ar_AE"/>
        </w:rPr>
      </w:r>
      <w:r>
        <w:rPr>
          <w:rtl/>
          <w:cs/>
          <w:lang w:val="ar_AE" w:bidi="ar_AE"/>
        </w:rPr>
        <w:t>استمعوا إلى نسخة صوتية من ١ كورنثوس ٧: ١–٩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للإصحاح السابع كاملًا من رسالة كورنثوس الأولى من الترجمة الأسهل للفهم.</w:t>
      </w:r>
    </w:p>
    <w:p>
      <w:pPr>
        <w:bidi/>
      </w:pPr>
      <w:r>
        <w:rPr>
          <w:rtl/>
          <w:cs/>
          <w:lang w:val="ar_AE" w:bidi="ar_AE"/>
        </w:rPr>
      </w:r>
      <w:r>
        <w:rPr>
          <w:rtl/>
          <w:cs/>
          <w:lang w:val="ar_AE" w:bidi="ar_AE"/>
        </w:rPr>
        <w:t>كان لدى المؤمنين في كنيسة كورنثوس أسئلة كثيرة عن الزواج، والانفصال، والبقاء غير متزوجين، والزواج مرة أخرى بعد موت الزوج أو الزوجة. وقد أرسلوا أسئلتهم إلى بولس في رسالة. في المقاطع التالية يجيب بولس عن جميع تلك الأسئلة التي طرحها أهل كورنثوس. وفي كل هذه المقاطع يربط بولس كل سؤال بفكرة أساسية كبيرة، وهي أن الحياة مع الله أهم وأعظم من حالتنا الاجتماعية أو ظروفنا الشخصية أو الأشياء والأشخاص الموجودين في العالم من حولنا. فنحن لا نحتاج بالضرورة إلى محاولة تغيير ظروفنا. لأن هذا العالم نفسه لن يدوم طويلًا. لكن الحياة مع الله ستستمر إلى الأبد. فالله يحبنا كما نحن، ويمكننا أن نخدمه حيثما نكون. ومن المهم أن نفهم كل مقطع على أنه جزء من هذا القسم الأكبر.</w:t>
      </w:r>
    </w:p>
    <w:p>
      <w:pPr>
        <w:bidi/>
      </w:pPr>
      <w:r>
        <w:rPr>
          <w:rtl/>
          <w:cs/>
          <w:lang w:val="ar_AE" w:bidi="ar_AE"/>
        </w:rPr>
      </w:r>
      <w:r>
        <w:rPr>
          <w:rtl/>
          <w:cs/>
          <w:lang w:val="ar_AE" w:bidi="ar_AE"/>
        </w:rPr>
        <w:t>توقّفوا الآن واستمعوا إلى نسخة صوتية من رسالة كورنثوس الأولى ٧: ١–٩ من الترجمة الأسهل للفهم. أوقفوا سماع هذا التسجيل الصوتي هنا.</w:t>
      </w:r>
    </w:p>
    <w:p>
      <w:pPr>
        <w:bidi/>
      </w:pPr>
      <w:r>
        <w:rPr>
          <w:rtl/>
          <w:cs/>
          <w:lang w:val="ar_AE" w:bidi="ar_AE"/>
        </w:rPr>
      </w:r>
      <w:r>
        <w:rPr>
          <w:rtl/>
          <w:cs/>
          <w:lang w:val="ar_AE" w:bidi="ar_AE"/>
        </w:rPr>
        <w:t>في نهاية الجزء السابق من رسالته أخبر بولس المؤمنين في كورنثوس أنه ينبغي أن يكرموا الله بأجسادهم. كما قال إنهم مرتبطون بيسوع في الجسد وفي الروح. وعليهم أن ينظروا إلى أجسادهم على أنها هياكل للروح القدس، وأنها تنتمي إلى الله بسبب الثمن الذي دفعه يسوع من أجل خلاصهم.</w:t>
      </w:r>
    </w:p>
    <w:p>
      <w:pPr>
        <w:bidi/>
      </w:pPr>
      <w:r>
        <w:rPr>
          <w:rtl/>
          <w:cs/>
          <w:lang w:val="ar_AE" w:bidi="ar_AE"/>
        </w:rPr>
      </w:r>
      <w:r>
        <w:rPr>
          <w:rtl/>
          <w:cs/>
          <w:lang w:val="ar_AE" w:bidi="ar_AE"/>
        </w:rPr>
        <w:t>وفي هذا الجزء من الرسالة يجيب بولس عن بعض الأسئلة الأخرى التي أرسلها إليه المؤمنون في الكنيسة في رسالتهم. وقد طرحوا أسئلة عن العلاقات بين الأزواج والزوجات، وكذلك عن الأرامل وغير المتزوجين. وفي الإصحاح السابع يناقش بولس كل سؤال واحدًا تلو الآخر. وفي أثناء هذه المناقشات يوضح أحيانًا أنه يقدّم نصيحة شخصية، وفي أحيان أخرى يقدّم تعليمًا صادرًا عن الرب.</w:t>
      </w:r>
    </w:p>
    <w:p>
      <w:pPr>
        <w:bidi/>
      </w:pPr>
      <w:r>
        <w:rPr>
          <w:rtl/>
          <w:cs/>
          <w:lang w:val="ar_AE" w:bidi="ar_AE"/>
        </w:rPr>
      </w:r>
      <w:r>
        <w:rPr>
          <w:rtl/>
          <w:cs/>
          <w:lang w:val="ar_AE" w:bidi="ar_AE"/>
        </w:rPr>
        <w:t>في هذا المقطع يبدأ بولس بالرد على ما كتبه له بعضهم في رسالتهم. فقد كتبوا: "فحَسَنٌ للرَّجُلِ أنْ لا يَمَسَّ امرأةً". ويبدو أن المقصود بذلك الامتناع عن العلاقات الجنسية. ويرد بولس على تلك الفكرة بقوله إنه من الجيد أن يتزوج الناس، لأن الكثير من الناس يرتكبون خطايا جنسية، ثم يوضح أن الأزواج والزوجات ينبغي أن يهتموا بعضهم ببعض في علاقتهم الجسدية، وأنه لا ينبغي لأي من الزوجين أن يحرم الآخر من هذه العلاقة. ويؤكد أيضًا أنه عندما يكون الإنسان متزوجًا، فإن جسده لا يخصه وحده، بل يخص شريك حياته أيضًا. لذلك، إذا امتنع أحد الزوجين عن هذه العلاقة، فهو يحرم الآخر مما يخصه.</w:t>
      </w:r>
    </w:p>
    <w:p>
      <w:pPr>
        <w:bidi/>
      </w:pPr>
      <w:r>
        <w:rPr>
          <w:rtl/>
          <w:cs/>
          <w:lang w:val="ar_AE" w:bidi="ar_AE"/>
        </w:rPr>
      </w:r>
      <w:r>
        <w:rPr>
          <w:rtl/>
          <w:cs/>
          <w:lang w:val="ar_AE" w:bidi="ar_AE"/>
        </w:rPr>
        <w:t>توقّفوا هنا وناقشوا هذا السؤال معًا كمجموعة: فكّروا في الطريقة التي تتحدثون بها عن العلاقات الجنسية بين الأزواج والزوجات. وكيف يمكنكم التحدث عن هذا الموضوع عندما يكون الرجال والنساء معًا؟ أوقفوا سماع هذا التسجيل الصوتي هنا.</w:t>
      </w:r>
    </w:p>
    <w:p>
      <w:pPr>
        <w:bidi/>
      </w:pPr>
      <w:r>
        <w:rPr>
          <w:rtl/>
          <w:cs/>
          <w:lang w:val="ar_AE" w:bidi="ar_AE"/>
        </w:rPr>
      </w:r>
      <w:r>
        <w:rPr>
          <w:rtl/>
          <w:cs/>
          <w:lang w:val="ar_AE" w:bidi="ar_AE"/>
        </w:rPr>
        <w:t>ثم يصف بولس حالة قد لا يمارس فيها الزوجان علاقتهما الجسدية المعتادة. فيقول إنه لا بأس أن يمتنع الزوجان عن هذه العلاقة لفترة قصيرة إذا اتفقا معًا على ذلك، لكي يتفرغا للصلاة. لكن بعد هذا الوقت القصير ينبغي أن يجتمعا مرة أخرى، حتى لا يجد الشيطان فرصة ليغريهما بسبب عدم ضبط النفس. ويضيف بولس أن فكرة وقف العلاقات الجنسية لفترة من أجل الصلاة، كلٌّ على حدة، ليست أمرًا من الله، بل مجرد اقتراح.</w:t>
      </w:r>
    </w:p>
    <w:p>
      <w:pPr>
        <w:bidi/>
      </w:pPr>
      <w:r>
        <w:rPr>
          <w:rtl/>
          <w:cs/>
          <w:lang w:val="ar_AE" w:bidi="ar_AE"/>
        </w:rPr>
      </w:r>
      <w:r>
        <w:rPr>
          <w:rtl/>
          <w:cs/>
          <w:lang w:val="ar_AE" w:bidi="ar_AE"/>
        </w:rPr>
        <w:t>توقّفوا هنا وناقشوا هذا السؤال كمجموعة: في ثقافتكم، كيف يفكر الناس في احتياجات ومشاعر الزوج والزوجة في الزواج؟ أوقفوا سماع هذا التسجيل الصوتي هنا.</w:t>
      </w:r>
    </w:p>
    <w:p>
      <w:pPr>
        <w:bidi/>
      </w:pPr>
      <w:r>
        <w:rPr>
          <w:rtl/>
          <w:cs/>
          <w:lang w:val="ar_AE" w:bidi="ar_AE"/>
        </w:rPr>
      </w:r>
      <w:r>
        <w:rPr>
          <w:rtl/>
          <w:cs/>
          <w:lang w:val="ar_AE" w:bidi="ar_AE"/>
        </w:rPr>
        <w:t>ويقول بولس أيضًا إنه يتمنى لو أن الجميع يستطيعون أن يبقوا غير متزوجين مثله، لكنه يعلم أن بعض الناس يفضلون الزواج، وهذا أمر مقبول أيضًا. فالله أعطى كل إنسان عطية أو قدرة خاصة. فقد أعطى بعض الناس القدرة على أن يعيشوا غير متزوجين، وأعطى آخرين القدرة على أن يعيشوا في الزواج. ويؤكد هذه الفكرة مرة أخرى بقوله إنه من الأفضل لغير المتزوجين وللأرامل أن يظلوا غير متزوجين. لكن إذا كان لديهم رغبة قوية في الزواج، فمن الأفضل لهم أن يتزوجوا. فمن الأفضل الزواج بدلًا من الصراع مع إغراء جنسي قوي.</w:t>
      </w:r>
    </w:p>
    <w:p>
      <w:pPr>
        <w:bidi/>
      </w:pPr>
      <w:r>
        <w:rPr>
          <w:rtl/>
          <w:cs/>
          <w:lang w:val="ar_AE" w:bidi="ar_AE"/>
        </w:rPr>
      </w:r>
      <w:r>
        <w:rPr>
          <w:rtl/>
          <w:cs/>
          <w:lang w:val="ar_AE" w:bidi="ar_AE"/>
        </w:rPr>
        <w:t>توقّفوا هنا وناقشوا هذا السؤال كمجموعة: في ثقافتكم، ما النصيحة التي يسمعها الناس عادةً عن الزواج؟ وإذا مات زوج أو زوجة شخص ما، فما الخيارات المتاحة له في المستقبل؟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٧: ١–٩ من الترجمة الأسهل للفهم.</w:t>
      </w:r>
    </w:p>
    <w:p>
      <w:pPr>
        <w:bidi/>
      </w:pPr>
      <w:r>
        <w:rPr>
          <w:rtl/>
          <w:cs/>
          <w:lang w:val="ar_AE" w:bidi="ar_AE"/>
        </w:rPr>
      </w:r>
      <w:r>
        <w:rPr>
          <w:rtl/>
          <w:cs/>
          <w:lang w:val="ar_AE" w:bidi="ar_AE"/>
        </w:rPr>
        <w:t>في هذه الخطوة، على المجموعة أن تحدِّد الأدوار والشخصيات والمواقع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يتحدث بولس إلى المتزوجين. يقول بولس إنه من الجيد أن يكون الناس متزوجين، وإنه ينبغي أن تكون للزوجين علاقة جسدية منتظمة. فهذا يساعدهما على تجنّب الإغراء. كما يذكر حالةً واحدة يمكن فيها أن يمتنع الزوجان مؤقتًا عن العلاقة الجسدية.</w:t>
      </w:r>
    </w:p>
    <w:p>
      <w:pPr>
        <w:bidi/>
      </w:pPr>
      <w:r>
        <w:rPr>
          <w:rtl/>
          <w:cs/>
          <w:lang w:val="ar_AE" w:bidi="ar_AE"/>
        </w:rPr>
      </w:r>
      <w:r>
        <w:rPr>
          <w:b/>
          <w:rtl/>
          <w:cs/>
          <w:lang w:val="ar_AE" w:bidi="ar_AE"/>
        </w:rPr>
        <w:t>في الجزء الثاني:</w:t>
      </w:r>
      <w:r>
        <w:rPr>
          <w:rtl/>
          <w:cs/>
          <w:lang w:val="ar_AE" w:bidi="ar_AE"/>
        </w:rPr>
        <w:t xml:space="preserve"> يتحدث بولس إلى غير المتزوجين والأرامل. يقول بولس إنه من الجيد لغير المتزوجين أن يبقوا غير متزوجين. كما يوضح أيضًا أنه إذا كان من الصعب عليهم ضبط أنفسهم، فيمكنهم أن يتزوجوا.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الأزواج والزوجات</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غير المتزوجين والأرامل</w:t>
      </w:r>
    </w:p>
    <w:p>
      <w:pPr>
        <w:bidi/>
      </w:pPr>
      <w:r>
        <w:rPr>
          <w:rtl/>
          <w:cs/>
          <w:lang w:val="ar_AE" w:bidi="ar_AE"/>
        </w:rPr>
      </w:r>
      <w:r>
        <w:rPr>
          <w:rtl/>
          <w:cs/>
          <w:lang w:val="ar_AE" w:bidi="ar_AE"/>
        </w:rPr>
        <w:t>كان المؤمنون في كنيسة كورنثوس قد أرسلوا رسالة إلى بولس يسألونه فيها عن أمور تتعلق بالمتزوجين وغير المتزوجين. لذلك يبدأ بولس هذا الجزء من رسالته موضحًا أنه يجيب عن أسئلتهم.</w:t>
      </w:r>
    </w:p>
    <w:p>
      <w:pPr>
        <w:bidi/>
      </w:pPr>
      <w:r>
        <w:rPr>
          <w:rtl/>
          <w:cs/>
          <w:lang w:val="ar_AE" w:bidi="ar_AE"/>
        </w:rPr>
      </w:r>
      <w:r>
        <w:rPr>
          <w:rtl/>
          <w:cs/>
          <w:lang w:val="ar_AE" w:bidi="ar_AE"/>
        </w:rPr>
        <w:t>توقّفوا هنا وناقشوا هذا السؤال معًا كمجموعة: تخيّلوا أنكم تلقيتم رسالة من شخص ما، والآن تردّون على الأسئلة التي طرحها فيها. انتبهوا إلى الطريقة التي قد تبدأون بها الرد، واستخدموا أسلوبًا مشابهًا هنا. أوقفوا سماع هذا التسجيل الصوتي هنا.</w:t>
      </w:r>
    </w:p>
    <w:p>
      <w:pPr>
        <w:bidi/>
      </w:pPr>
      <w:r>
        <w:rPr>
          <w:rtl/>
          <w:cs/>
          <w:lang w:val="ar_AE" w:bidi="ar_AE"/>
        </w:rPr>
      </w:r>
      <w:r>
        <w:rPr>
          <w:rtl/>
          <w:cs/>
          <w:lang w:val="ar_AE" w:bidi="ar_AE"/>
        </w:rPr>
        <w:t>في هذا الجزء الأول يتحدث بولس إلى المتزوجين. ويبدو أنه يقتبس عبارةً من رسالتهم عندما يقول: "حسنٌ للرجل ألا يتزوج". وتقول بعض الترجمات: "فحَسَنٌ للرَّجُلِ أنْ لا يَمَسَّ امرأةً". لكن بولس يرد على هذه الفكرة موضحًا أن الزواج أمر حسن، لأن كثيرين قد يقعون في خطايا جنسية. ولذلك ينبغي أن تكون للزوج علاقة جسدية مع زوجته، وللزوجة مع زوجها. ولا ينبغي لأي منهما أن يحرم الآخر من هذه العلاقة. ويضيف بولس أن الزوجين قد يمتنعان عن العلاقة الجسدية لفترة محددة لسبب خاص، مثل التفرغ للصلاة. لكن لا ينبغي أن يحدث ذلك إلا باتفاق الطرفين، ولمدة محدودة فقط. وبعد ذلك ينبغي أن يجتمعا مرة أخرى، حتى لا يغريهما الشيطان بالوقوع في الخطية الجنسية. ويضيف بولس أن فكرة إمكانية تعليق العلاقة الجنسية العادية من أجل الصلاة ليست أمرًا من الله، بل مجرد اقتراح. وفي نهاية هذا الجزء يذكر بولس أنه يتمنى لو أن الجميع يستطيعون أن يعيشوا غير متزوجين مثله. لكنه يوضح أيضًا أن الله أعطى كل إنسان عطية أو قدرة خاصة. فبعض الناس لديهم القدرة على أن يعيشوا غير متزوجين، بينما لدى آخرين القدرة على أن يعيشوا متزوجين. وكلتا الطريقتَين للحياة مقبولتان.</w:t>
      </w:r>
    </w:p>
    <w:p>
      <w:pPr>
        <w:bidi/>
      </w:pPr>
      <w:r>
        <w:rPr>
          <w:rtl/>
          <w:cs/>
          <w:lang w:val="ar_AE" w:bidi="ar_AE"/>
        </w:rPr>
      </w:r>
      <w:r>
        <w:rPr>
          <w:rtl/>
          <w:cs/>
          <w:lang w:val="ar_AE" w:bidi="ar_AE"/>
        </w:rPr>
        <w:t>توقّفوا هنا وناقشوا هذا السؤال معًا كمجموعة: كيف ستوضحون في ترجمتكم أن بولس يعلّم أن على الزوج والزوجة أن يهتم كل منهما باحتياجات الآخر بالتساوي؟ أوقفوا سماع هذا التسجيل الصوتي هنا.</w:t>
      </w:r>
    </w:p>
    <w:p>
      <w:pPr>
        <w:bidi/>
      </w:pPr>
      <w:r>
        <w:rPr>
          <w:rtl/>
          <w:cs/>
          <w:lang w:val="ar_AE" w:bidi="ar_AE"/>
        </w:rPr>
      </w:r>
      <w:r>
        <w:rPr>
          <w:rtl/>
          <w:cs/>
          <w:lang w:val="ar_AE" w:bidi="ar_AE"/>
        </w:rPr>
        <w:t>في الجزء الثاني يتحدث بولس إلى غير المتزوجين والأرامل. وتبدأ الكلمات في هذا الجزء بعبارة تُظهر أن بولس يغيّر تركيز حديثه. فهو الآن يوجّه كلامه إلى غير المتزوجين. فبعضهم لم يتزوج قط، بينما كان بعضهم الآخر متزوجًا من قبل، لكن شريك حياته قد مات.</w:t>
      </w:r>
    </w:p>
    <w:p>
      <w:pPr>
        <w:bidi/>
      </w:pPr>
      <w:r>
        <w:rPr>
          <w:rtl/>
          <w:cs/>
          <w:lang w:val="ar_AE" w:bidi="ar_AE"/>
        </w:rPr>
      </w:r>
      <w:r>
        <w:rPr>
          <w:rtl/>
          <w:cs/>
          <w:lang w:val="ar_AE" w:bidi="ar_AE"/>
        </w:rPr>
        <w:t>توقّفوا هنا وناقشوا هذا السؤال معًا كمجموعة: تخيّلوا أنكم تتحدثون إلى مجموعة من الناس، ثم أردتم أن تغيّروا الحديث لتوجهوه إلى مجموعة أخرى. في لغتكم، كيف تُظهرون هذا الانتقال في الحديث؟ استخدموا ذلك التعبير هنا. أوقفوا سماع هذا التسجيل الصوتي هنا.</w:t>
      </w:r>
    </w:p>
    <w:p>
      <w:pPr>
        <w:bidi/>
      </w:pPr>
      <w:r>
        <w:rPr>
          <w:rtl/>
          <w:cs/>
          <w:lang w:val="ar_AE" w:bidi="ar_AE"/>
        </w:rPr>
      </w:r>
      <w:r>
        <w:rPr>
          <w:rtl/>
          <w:cs/>
          <w:lang w:val="ar_AE" w:bidi="ar_AE"/>
        </w:rPr>
        <w:t>يقول بولس لغير المتزوجين وللأرامل إنه من الأفضل لهم أن يظلوا غير متزوجين مثله. لكن إذا كان من الصعب عليهم ضبط أنفسهم بسبب الإغراء الجنسي، فليتزوجوا. فهذا أمر مقبول أيضًا. ويقول بولس إن الزواج أفضل من أن يحترق الإنسان بالشهوة، أي أن يعاني من رغبة جنسية قوية يصعب عليه ضبطها.</w:t>
      </w:r>
    </w:p>
    <w:p>
      <w:pPr>
        <w:bidi/>
      </w:pPr>
      <w:r>
        <w:rPr>
          <w:rtl/>
          <w:cs/>
          <w:lang w:val="ar_AE" w:bidi="ar_AE"/>
        </w:rPr>
      </w:r>
      <w:r>
        <w:rPr>
          <w:rtl/>
          <w:cs/>
          <w:lang w:val="ar_AE" w:bidi="ar_AE"/>
        </w:rPr>
        <w:t>عادةً، في هذه المرحلة، تقوم المجموعة برسم القصة أو ترتيب أحداثها في لوحة قصة، أو تستخدم بعض الأشياء لتصوير أحداث المقطع. لكن لأن هذا الإصحاح يتحدث عن العلاقة الجسدية بين الأزواج والزوجات، وعن الخطية الجنسية والإغراء، فقد يكون من الصعب تمثيل ذلك. والهدف الرئيس من هذا النشاط هو مساعدتكم على تذكّر الأجزاء والشخصيات الواردة في هذا المقطع. فكّروا معًا: كيف يمكنكم القيام بهذا النشاط بطريقة تكرم المسيح وتساعدكم على تذكّر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٧: ١–٩ من الترجمة الأسهل للفهم.</w:t>
      </w:r>
    </w:p>
    <w:p>
      <w:pPr>
        <w:bidi/>
      </w:pPr>
      <w:r>
        <w:rPr>
          <w:rtl/>
          <w:cs/>
          <w:lang w:val="ar_AE" w:bidi="ar_AE"/>
        </w:rPr>
      </w:r>
      <w:r>
        <w:rPr>
          <w:rtl/>
          <w:cs/>
          <w:lang w:val="ar_AE" w:bidi="ar_AE"/>
        </w:rPr>
        <w:t>في هذه الخطوة، ستقدِّم المجموعة هذا المقطع في صورة تمثيل درامي. لكن لأن هذا الفصل يتحدث عن العلاقة الجسدية بين الأزواج والزوجات، وعن الخطية الجنسية والإغراء، فقد يكون من الصعب القيام بذلك. والغرض الأساسي من هذا النشاط هو أن تتفاعلوا بعمق مع المقطع، وأن تتحدثوا عن مشاعركم تجاهه. فكّروا معًا: كيف يمكنكم القيام بذلك بطريقة تكرم المسيح وتناسب ثقافتكم؟</w:t>
      </w:r>
    </w:p>
    <w:p>
      <w:pPr>
        <w:bidi/>
      </w:pPr>
      <w:r>
        <w:rPr>
          <w:rtl/>
          <w:cs/>
          <w:lang w:val="ar_AE" w:bidi="ar_AE"/>
        </w:rPr>
      </w:r>
      <w:r>
        <w:rPr>
          <w:rtl/>
          <w:cs/>
          <w:lang w:val="ar_AE" w:bidi="ar_AE"/>
        </w:rPr>
        <w:t>أوقفوا هذا التسجيل الصوتي هنا لمناقشة كيف تريدون المضي قدمًا.</w:t>
      </w:r>
    </w:p>
    <w:p>
      <w:pPr>
        <w:bidi/>
      </w:pPr>
      <w:r>
        <w:rPr>
          <w:rtl/>
          <w:cs/>
          <w:lang w:val="ar_AE" w:bidi="ar_AE"/>
        </w:rPr>
      </w:r>
      <w:r>
        <w:rPr>
          <w:rtl/>
          <w:cs/>
          <w:lang w:val="ar_AE" w:bidi="ar_AE"/>
        </w:rPr>
        <w:t>إذا قررتم الاستمرار في التمثيل الدرامي، فإليكم المعلومات التي تحتاجون إليها.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الأزواج والزوجات</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غير المتزوجين والأرامل</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إلى تسلسل الأفكار وتدفقها في المقطع.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تمثيل درامي وردود فعل محتملة إذا اخترتم استخدامه. وهذا المثال اختياري.</w:t>
      </w:r>
    </w:p>
    <w:p>
      <w:pPr>
        <w:bidi/>
      </w:pPr>
      <w:r>
        <w:rPr>
          <w:rtl/>
          <w:cs/>
          <w:lang w:val="ar_AE" w:bidi="ar_AE"/>
        </w:rPr>
      </w:r>
      <w:r>
        <w:rPr>
          <w:rtl/>
          <w:cs/>
          <w:lang w:val="ar_AE" w:bidi="ar_AE"/>
        </w:rPr>
        <w:t>يتظاهر الشخص الذي يؤدي دور بولس بأنه يقرأ رسالة ويفكر فيها، ثم يبدأ في كتابة الرد. ثم يبدأ في كتابة الرسالة. والجزء الأول من رده موجّه إلى الأزواج والزوجات. ويتظاهر من يؤدّون أدوار الأزواج والزوجات بأنهم في حفل زفاف. ويُظهرون بطريقة لائقة أن لديهم علاقة زوجية منتظمة، وأنهم لا يحرمون بعضهم بعضًا من المودة الزوجية.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الزوجة: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يُظهر الزوجان أنهما يتفقان على التوقف عن العلاقة الزوجية لفترة قصيرة ليتفرغا للصلاة. وبعد انتهاء وقت صلاتهما، يعودان معًا ويُظهران بطريقة مناسبة أنهما استأنفا علاقتهما الزوجية المعتادة. ويُظهر الشخص الذي يؤدي دور الشيطان أنه لم يعد قادرًا على إغرائهما.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الزوج: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يُظهر الشخص الذي يؤدي دور بولس أنه يغيّر تركيز حديثه إلى مجموعة أخرى. فهو يتحدث الآن إلى غير المتزوجين والأرامل. ويُظهر أن من الجيد أن يبقوا غير متزوجين. لكن إذا كانوا يرغبون في الزواج لأنهم يواجهون إغراءً جنسيًا قويًا، فالأفضل لهم أن يتزوجوا.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غير المتزوج الذي قرر الزواج: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يمكن لشخص أن يُظهر أنه كان يتمنى الزواج، ثم يتزوج من شخص آخر غير متزوج.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غير المتزوج الذي قرر الزواج: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ويمكن لشخص آخر أن يُظهر أنه راضٍ بأن يبقى غير متزوج.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الشخصية التي تؤدي دور الأرملة التي لم تتزوج مرة أخرى: "بماذا تشعرين أو فيمَ تفكرين؟"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٧: ١–٩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ويخبر بولس أهل كورنثوس أن كثيرين منهم يمارسون </w:t>
      </w:r>
      <w:r>
        <w:rPr>
          <w:b/>
          <w:rtl/>
          <w:cs/>
          <w:lang w:val="ar_AE" w:bidi="ar_AE"/>
        </w:rPr>
        <w:t>الزنا</w:t>
      </w:r>
      <w:r>
        <w:rPr>
          <w:rtl/>
          <w:cs/>
          <w:lang w:val="ar_AE" w:bidi="ar_AE"/>
        </w:rPr>
        <w:t>. والزنا هنا يمكن أن يشير إلى أشياء كثيرة، فهو يشمل أي نوع من الخطايا الجنسية.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الزنا</w:t>
      </w:r>
      <w:r>
        <w:rPr>
          <w:rtl/>
          <w:cs/>
          <w:lang w:val="ar_AE" w:bidi="ar_AE"/>
        </w:rPr>
        <w:t>. استخدموا الكلمة أو العبارة ذاتها التي استخدمتموها في رسالة كورنثوس الأولى ٥: ١١. ولمزيد من المعلومات، راجعوا كلمة "</w:t>
      </w:r>
      <w:r>
        <w:rPr>
          <w:rtl/>
          <w:cs/>
          <w:lang w:val="ar_AE" w:bidi="ar_AE"/>
        </w:rPr>
        <w:t>الزنا</w:t>
      </w:r>
      <w:r>
        <w:rPr>
          <w:rtl/>
          <w:cs/>
          <w:lang w:val="ar_AE" w:bidi="ar_AE"/>
        </w:rPr>
        <w:t>" في قاموس الكلمات الرئيسية. أوقفوا سماع هذا التسجيل الصوتي هنا.</w:t>
      </w:r>
    </w:p>
    <w:p>
      <w:pPr>
        <w:bidi/>
      </w:pPr>
      <w:r>
        <w:rPr>
          <w:rtl/>
          <w:cs/>
          <w:lang w:val="ar_AE" w:bidi="ar_AE"/>
        </w:rPr>
      </w:r>
      <w:r>
        <w:rPr>
          <w:rtl/>
          <w:cs/>
          <w:lang w:val="ar_AE" w:bidi="ar_AE"/>
        </w:rPr>
        <w:t xml:space="preserve">يتحدث بولس مع المؤمنين في كورنثوس عن الشكل الذي ينبغي أن يكون عليه الزواج المسيحي. ويقول بولس </w:t>
      </w:r>
      <w:r>
        <w:rPr>
          <w:b/>
          <w:rtl/>
          <w:cs/>
          <w:lang w:val="ar_AE" w:bidi="ar_AE"/>
        </w:rPr>
        <w:t xml:space="preserve">"حَقَّهَا الْوَاجِبَ" </w:t>
      </w:r>
      <w:r>
        <w:rPr>
          <w:rtl/>
          <w:cs/>
          <w:lang w:val="ar_AE" w:bidi="ar_AE"/>
        </w:rPr>
        <w:t>كطريقة مُهذبة للحديث عن العلاقة الجسدية بين الزوج والزوجة. ويركّز هذا التعبير على حق كل من الزوجين تجاه الآخر.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الحق الواجب</w:t>
      </w:r>
      <w:r>
        <w:rPr>
          <w:rtl/>
          <w:cs/>
          <w:lang w:val="ar_AE" w:bidi="ar_AE"/>
        </w:rPr>
        <w:t>، أو عن العلاقة الجسدية بين الزوج والزوجة. أوقفوا سماع هذا التسجيل الصوتي هنا.</w:t>
      </w:r>
    </w:p>
    <w:p>
      <w:pPr>
        <w:bidi/>
      </w:pPr>
      <w:r>
        <w:rPr>
          <w:rtl/>
          <w:cs/>
          <w:lang w:val="ar_AE" w:bidi="ar_AE"/>
        </w:rPr>
      </w:r>
      <w:r>
        <w:rPr>
          <w:rtl/>
          <w:cs/>
          <w:lang w:val="ar_AE" w:bidi="ar_AE"/>
        </w:rPr>
        <w:t xml:space="preserve">يقول بولس إن كل شخص ينبغي أن </w:t>
      </w:r>
      <w:r>
        <w:rPr>
          <w:b/>
          <w:rtl/>
          <w:cs/>
          <w:lang w:val="ar_AE" w:bidi="ar_AE"/>
        </w:rPr>
        <w:t>يفي</w:t>
      </w:r>
      <w:r>
        <w:rPr>
          <w:rtl/>
          <w:cs/>
          <w:lang w:val="ar_AE" w:bidi="ar_AE"/>
        </w:rPr>
        <w:t xml:space="preserve"> بواجبه الزوجي نحو زوجته أو زوجها. وعندما يفي الإنسان بشيء، فهو يعطي ما هو مستحق أو ما ينبغي أن يقدمه للآخر. وهذا أمر مناسب أن يُعطى للشخص الآخر، ومن حقه أن يتوقعه.</w:t>
      </w:r>
    </w:p>
    <w:p>
      <w:pPr>
        <w:bidi/>
      </w:pPr>
      <w:r>
        <w:rPr>
          <w:rtl/>
          <w:cs/>
          <w:lang w:val="ar_AE" w:bidi="ar_AE"/>
        </w:rPr>
      </w:r>
      <w:r>
        <w:rPr>
          <w:rtl/>
          <w:cs/>
          <w:lang w:val="ar_AE" w:bidi="ar_AE"/>
        </w:rPr>
        <w:t xml:space="preserve">توقّفوا هنا وناقشوا معًا الكلمة أو العبارة التي ستستخدمونها للتعبير عن فكرة </w:t>
      </w:r>
      <w:r>
        <w:rPr>
          <w:b/>
          <w:rtl/>
          <w:cs/>
          <w:lang w:val="ar_AE" w:bidi="ar_AE"/>
        </w:rPr>
        <w:t>الوفاء</w:t>
      </w:r>
      <w:r>
        <w:rPr>
          <w:rtl/>
          <w:cs/>
          <w:lang w:val="ar_AE" w:bidi="ar_AE"/>
        </w:rPr>
        <w:t xml:space="preserve"> بالواجب. أوقفوا سماع هذا التسجيل الصوتي هنا.</w:t>
      </w:r>
    </w:p>
    <w:p>
      <w:pPr>
        <w:bidi/>
      </w:pPr>
      <w:r>
        <w:rPr>
          <w:rtl/>
          <w:cs/>
          <w:lang w:val="ar_AE" w:bidi="ar_AE"/>
        </w:rPr>
      </w:r>
      <w:r>
        <w:rPr>
          <w:rtl/>
          <w:cs/>
          <w:lang w:val="ar_AE" w:bidi="ar_AE"/>
        </w:rPr>
        <w:t xml:space="preserve">ويقول بولس إن الزوج ليس له </w:t>
      </w:r>
      <w:r>
        <w:rPr>
          <w:b/>
          <w:rtl/>
          <w:cs/>
          <w:lang w:val="ar_AE" w:bidi="ar_AE"/>
        </w:rPr>
        <w:t>سلطان</w:t>
      </w:r>
      <w:r>
        <w:rPr>
          <w:rtl/>
          <w:cs/>
          <w:lang w:val="ar_AE" w:bidi="ar_AE"/>
        </w:rPr>
        <w:t xml:space="preserve"> على جسده، بل لزوجته السلطان عليه. والشخص الذي له سلطان يكون له الحق والقدرة على اتخاذ القرارات والأحكام. وكذلك الزوجة ليست لها سلطان على جسدها، بل لزوجها السلطان عليه.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السُلطان</w:t>
      </w:r>
      <w:r>
        <w:rPr>
          <w:rtl/>
          <w:cs/>
          <w:lang w:val="ar_AE" w:bidi="ar_AE"/>
        </w:rPr>
        <w:t xml:space="preserve">. ولمزيد من المعلومات، راجعوا كلمة </w:t>
      </w:r>
      <w:r>
        <w:rPr>
          <w:rtl/>
          <w:cs/>
          <w:lang w:val="ar_AE" w:bidi="ar_AE"/>
        </w:rPr>
        <w:t>سُلطان</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ويقول بولس أيضًا إن الأزواج والزوجات لا ينبغي أن </w:t>
      </w:r>
      <w:r>
        <w:rPr>
          <w:b/>
          <w:rtl/>
          <w:cs/>
          <w:lang w:val="ar_AE" w:bidi="ar_AE"/>
        </w:rPr>
        <w:t>يسلب</w:t>
      </w:r>
      <w:r>
        <w:rPr>
          <w:rtl/>
          <w:cs/>
          <w:lang w:val="ar_AE" w:bidi="ar_AE"/>
        </w:rPr>
        <w:t xml:space="preserve"> بعضهم بعضًا من العلاقة الجسدية المعتادة. وكلمة "يَسلُبْ" هي عكس الإشباع. وهي تعني أن يمنع شخصٌ آخرَ من شيء يخصه أو من حقه أن يناله. وليس من المناسب أن يحتفظ أحد الزوجين بهذا الأمر لنفسه، لأن للطرف الآخر حقًا فيه.</w:t>
      </w:r>
    </w:p>
    <w:p>
      <w:pPr>
        <w:bidi/>
      </w:pPr>
      <w:r>
        <w:rPr>
          <w:rtl/>
          <w:cs/>
          <w:lang w:val="ar_AE" w:bidi="ar_AE"/>
        </w:rPr>
      </w:r>
      <w:r>
        <w:rPr>
          <w:rtl/>
          <w:cs/>
          <w:lang w:val="ar_AE" w:bidi="ar_AE"/>
        </w:rPr>
        <w:t xml:space="preserve">توقّفوا هنا وناقشوا معًا الكلمة أو العبارة التي ستستخدمونها للتعبير عن فكرة </w:t>
      </w:r>
      <w:r>
        <w:rPr>
          <w:b/>
          <w:rtl/>
          <w:cs/>
          <w:lang w:val="ar_AE" w:bidi="ar_AE"/>
        </w:rPr>
        <w:t>"السلب".</w:t>
      </w:r>
      <w:r>
        <w:rPr>
          <w:rtl/>
          <w:cs/>
          <w:lang w:val="ar_AE" w:bidi="ar_AE"/>
        </w:rPr>
        <w:t xml:space="preserve"> أوقفوا سماع هذا التسجيل الصوتي هنا.</w:t>
      </w:r>
    </w:p>
    <w:p>
      <w:pPr>
        <w:bidi/>
      </w:pPr>
      <w:r>
        <w:rPr>
          <w:rtl/>
          <w:cs/>
          <w:lang w:val="ar_AE" w:bidi="ar_AE"/>
        </w:rPr>
      </w:r>
      <w:r>
        <w:rPr>
          <w:rtl/>
          <w:cs/>
          <w:lang w:val="ar_AE" w:bidi="ar_AE"/>
        </w:rPr>
        <w:t xml:space="preserve">واسم </w:t>
      </w:r>
      <w:r>
        <w:rPr>
          <w:b/>
          <w:rtl/>
          <w:cs/>
          <w:lang w:val="ar_AE" w:bidi="ar_AE"/>
        </w:rPr>
        <w:t>الشيطان</w:t>
      </w:r>
      <w:r>
        <w:rPr>
          <w:rtl/>
          <w:cs/>
          <w:lang w:val="ar_AE" w:bidi="ar_AE"/>
        </w:rPr>
        <w:t xml:space="preserve"> يعني المقاوم، أو العدو، أو المُشتكي. وهو اسم إبليس، رئيس جميع الأرواح الشريرة. استخدموا الاسم نفسه الذي استخدمتموه من قبل للإشارة إلى الشيطان. ولمزيد من المعلومات، راجعوا كلمة </w:t>
      </w:r>
      <w:r>
        <w:rPr>
          <w:rtl/>
          <w:cs/>
          <w:lang w:val="ar_AE" w:bidi="ar_AE"/>
        </w:rPr>
        <w:t>"شيطان"</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أيضًا إن لكل إنسان </w:t>
      </w:r>
      <w:r>
        <w:rPr>
          <w:b/>
          <w:rtl/>
          <w:cs/>
          <w:lang w:val="ar_AE" w:bidi="ar_AE"/>
        </w:rPr>
        <w:t xml:space="preserve">موهبة </w:t>
      </w:r>
      <w:r>
        <w:rPr>
          <w:rtl/>
          <w:cs/>
          <w:lang w:val="ar_AE" w:bidi="ar_AE"/>
        </w:rPr>
        <w:t xml:space="preserve">خاصة من الله. استخدموا الكلمة نفسها التي استخدمتموها للإشارة إلى العطية في الأجزاء السابقة من رسالة كورنثوس الأولى. ولمزيد من المعلومات، راجعوا كلمة </w:t>
      </w:r>
      <w:r>
        <w:rPr>
          <w:b/>
          <w:rtl/>
          <w:cs/>
          <w:lang w:val="ar_AE" w:bidi="ar_AE"/>
        </w:rPr>
        <w:t>"موهبة"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7:10–16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كورنثوس ٧: ١٠–١٦ واحفظوه في قلوبكم.</w:t>
      </w:r>
    </w:p>
    <w:p>
      <w:pPr>
        <w:bidi/>
      </w:pPr>
      <w:r>
        <w:rPr>
          <w:rtl/>
          <w:cs/>
          <w:lang w:val="ar_AE" w:bidi="ar_AE"/>
        </w:rPr>
      </w:r>
      <w:r>
        <w:rPr>
          <w:rtl/>
          <w:cs/>
          <w:lang w:val="ar_AE" w:bidi="ar_AE"/>
        </w:rPr>
        <w:t>استمعوا إلى نسخة صوتية من ١ كور ٧: ١٠–١٦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كورنثوس ٧: ١٠–١٦ من الترجمة الأسهل للفهم.</w:t>
      </w:r>
    </w:p>
    <w:p>
      <w:pPr>
        <w:bidi/>
      </w:pPr>
      <w:r>
        <w:rPr>
          <w:rtl/>
          <w:cs/>
          <w:lang w:val="ar_AE" w:bidi="ar_AE"/>
        </w:rPr>
      </w:r>
      <w:r>
        <w:rPr>
          <w:rtl/>
          <w:cs/>
          <w:lang w:val="ar_AE" w:bidi="ar_AE"/>
        </w:rPr>
        <w:t>في المقطع السابق، كان بولس يتحدث إلى أهل كورنثوس عن بعض الأسئلة التي كانت لديهم بشأن الزواج. فقد أخبر الأزواج والزوجات أنه ينبغي أن يكرم كلٌّ منهم الآخر من خلال علاقة زوجية منتظمة. وقال إنه لا بأس في التوقف مؤقتًا عن ممارسة العلاقات الجنسية المعتادة من أجل الصلاة، ثم العودة إلى ممارسة تلك العلاقات مرة أخرى. وكان الهدف من هذه النصيحة هو مساعدة الرجال والنساء على مقاومة إغراء الخطية الجنسية. كما قال بولس لغير المتزوجين إن من الجيد أن يبقوا غير متزوجين. لكن إذا كانوا يواجهون صعوبة في مقاومة الإغراء الجنسي، فمن الأفضل لهم أن يتزوجوا.</w:t>
      </w:r>
    </w:p>
    <w:p>
      <w:pPr>
        <w:bidi/>
      </w:pPr>
      <w:r>
        <w:rPr>
          <w:rtl/>
          <w:cs/>
          <w:lang w:val="ar_AE" w:bidi="ar_AE"/>
        </w:rPr>
      </w:r>
      <w:r>
        <w:rPr>
          <w:rtl/>
          <w:cs/>
          <w:lang w:val="ar_AE" w:bidi="ar_AE"/>
        </w:rPr>
        <w:t>والآن، في هذا المقطع، يواصل بولس الإجابة عن بعض أسئلة أهل كورنثوس. فهو يتحدث إلى مجموعتين من الناس. أولًا، يتحدث إلى الأزواج الذين كلاهما مؤمنان. ثم يتحدث إلى الأزواج الذين يكون أحدهما مؤمنًا والآخر غير مؤمن. وتختلف نصيحة بولس بحسب حالتهم. وقد كان واضحًا جدًا بشأن مصدر تعليماته. فإذا كانت التعليمات هي كلمات يسوع، فإنه يصرّح بذلك. أما إذا كان يقدّم نصيحة مبنية على سلطانه كرسول، فإنه يوضح ذلك أيضًا.</w:t>
      </w:r>
    </w:p>
    <w:p>
      <w:pPr>
        <w:bidi/>
      </w:pPr>
      <w:r>
        <w:rPr>
          <w:rtl/>
          <w:cs/>
          <w:lang w:val="ar_AE" w:bidi="ar_AE"/>
        </w:rPr>
      </w:r>
      <w:r>
        <w:rPr>
          <w:rtl/>
          <w:cs/>
          <w:lang w:val="ar_AE" w:bidi="ar_AE"/>
        </w:rPr>
        <w:t>في الجزء الأول، يخبر بولس المؤمنين المتزوجين ألا ينفصلوا أو يطلّقوا. ويقول إن هذا التعليم هو من كلمات يسوع، وليس من عنده هو. وقد تذكرون أن أناجيل متّى ومرقس ولوقا تسجّل أن يسوع قال لتلاميذه إن من يطلّق زوجته أو زوجها يرتكب الزنا. ولهذا يقول بولس إنه إذا انفصلت المرأة عن زوجها فعليها أن تبقى غير متزوجة، أو أن تتصالح مع زوجها. ويقول بولس إن القاعدة نفسها تنطبق على الزوج أيضًا.</w:t>
      </w:r>
    </w:p>
    <w:p>
      <w:pPr>
        <w:bidi/>
      </w:pPr>
      <w:r>
        <w:rPr>
          <w:rtl/>
          <w:cs/>
          <w:lang w:val="ar_AE" w:bidi="ar_AE"/>
        </w:rPr>
      </w:r>
      <w:r>
        <w:rPr>
          <w:rtl/>
          <w:cs/>
          <w:lang w:val="ar_AE" w:bidi="ar_AE"/>
        </w:rPr>
        <w:t>توقّفوا هنا وناقشوا هذا السؤال معًا كمجموعة: ما رأي الناس في ثقافتكم بشأن الطلاق أو الانفصال؟ أوقفوا سماع هذا التسجيل الصوتي هنا.</w:t>
      </w:r>
    </w:p>
    <w:p>
      <w:pPr>
        <w:bidi/>
      </w:pPr>
      <w:r>
        <w:rPr>
          <w:rtl/>
          <w:cs/>
          <w:lang w:val="ar_AE" w:bidi="ar_AE"/>
        </w:rPr>
      </w:r>
      <w:r>
        <w:rPr>
          <w:rtl/>
          <w:cs/>
          <w:lang w:val="ar_AE" w:bidi="ar_AE"/>
        </w:rPr>
        <w:t>في الجزء التالي، يقدّم بولس نصيحة مبنية على سلطانه كرسول. فهو لا يقتبس كلمات يسوع مباشرة، بل يتحدث عن موقف لم يتكلم عنه يسوع تحديدًا خلال خدمته الأرضية. إنه يتحدث إلى المؤمنين الذين لهم زوج أو زوجة غير مؤمنين. ويقول بولس إنه إذا كان الزوج أو الزوجة غير المؤمنين يرغبان في الاستمرار في الزواج، فلا ينبغي للمؤمن أن يطلّق شريك حياته. ويشرح بولس أن الزوج غير المؤمن يُقدَّس من خلال شريكه المؤمن. لكن هذا لا يعني أنهم يصبحون مسيحيين تلقائيًا. فكلمة "مقدّس" تعني أن الشيء أو الشخص يُخصَّص لغرض معيّن. وفي هذا المقطع يقصد بولس أن الله يضع الزوج أو الزوجة غير المؤمنين في وضع خاص يمكنهم فيه أن ينالوا بركة بسبب بقائهم متزوجين من مؤمن. كما يقول بولس إن الأبناء أيضًا ينالون هذه البركة عندما يبقى الوالدان متزوجين.</w:t>
      </w:r>
    </w:p>
    <w:p>
      <w:pPr>
        <w:bidi/>
      </w:pPr>
      <w:r>
        <w:rPr>
          <w:rtl/>
          <w:cs/>
          <w:lang w:val="ar_AE" w:bidi="ar_AE"/>
        </w:rPr>
      </w:r>
      <w:r>
        <w:rPr>
          <w:rtl/>
          <w:cs/>
          <w:lang w:val="ar_AE" w:bidi="ar_AE"/>
        </w:rPr>
        <w:t>توقّفوا هنا وناقشوا هذا السؤال معًا كمجموعة: تخيّلوا زوجين سعيدين في زواجهما ويحبان بعضهما بعضًا. وفي يوم من الأيام سمعت الزوجة عن يسوع وآمنت به، لكن الزوج لم يؤمن بعد. ما هي بعض الطرق التي يمكن بها للزوج أن ينال بركة أو نفعًا، الآن بعد أن عرفت زوجته يسوع؟ وما هي بعض الطرق التي يمكن أن ينال بها أطفالهما بركة أيضًا؟ أوقفوا سماع هذا التسجيل الصوتي هنا.</w:t>
      </w:r>
    </w:p>
    <w:p>
      <w:pPr>
        <w:bidi/>
      </w:pPr>
      <w:r>
        <w:rPr>
          <w:rtl/>
          <w:cs/>
          <w:lang w:val="ar_AE" w:bidi="ar_AE"/>
        </w:rPr>
      </w:r>
      <w:r>
        <w:rPr>
          <w:rtl/>
          <w:cs/>
          <w:lang w:val="ar_AE" w:bidi="ar_AE"/>
        </w:rPr>
        <w:t>والآن يوجّه بولس حديثه إلى وضع مختلف. فهو ما يزال يتحدث عن مؤمن متزوج من شخص غير مؤمن، لكن في هذه الحالة يريد الزوج أو الزوجة غير المؤمنين إنهاء الزواج. ويقول بولس إن المؤمن في هذه الحالة ليس مُلزَمًا بالبقاء في الزواج. فالمؤمن ليس عبدًا في مثل هذا الوضع. إن الله يريد للناس أن يعيشوا في سلام، ولذلك فإن إجبارهم على البقاء في علاقة لا يريدها الطرف الآخر ليس الخيار الصحيح.</w:t>
      </w:r>
    </w:p>
    <w:p>
      <w:pPr>
        <w:bidi/>
      </w:pPr>
      <w:r>
        <w:rPr>
          <w:rtl/>
          <w:cs/>
          <w:lang w:val="ar_AE" w:bidi="ar_AE"/>
        </w:rPr>
      </w:r>
      <w:r>
        <w:rPr>
          <w:rtl/>
          <w:cs/>
          <w:lang w:val="ar_AE" w:bidi="ar_AE"/>
        </w:rPr>
        <w:t>وقد قال بولس سابقًا إن الزوج غير المؤمن يُقدَّس من خلال شريكه المؤمن. لكن هذا لا يعني أنه سيصبح مسيحيًا بالضرورة. ونعرف أن هذا صحيح لأن بولس يقول هنا إن المؤمن لا يستطيع أن يعرف ما إذا كان الله سيخلّص زوجته أو زوجها. وهذا أحد الأسباب التي تجعل المؤمن حرًا في ترك شريكه غير المؤمن إذا أراد ذلك.</w:t>
      </w:r>
    </w:p>
    <w:p>
      <w:pPr>
        <w:bidi/>
      </w:pPr>
      <w:r>
        <w:rPr>
          <w:rtl/>
          <w:cs/>
          <w:lang w:val="ar_AE" w:bidi="ar_AE"/>
        </w:rPr>
      </w:r>
      <w:r>
        <w:rPr>
          <w:rtl/>
          <w:cs/>
          <w:lang w:val="ar_AE" w:bidi="ar_AE"/>
        </w:rPr>
        <w:t>توقّفوا هنا وناقشوا هذا السؤال معًا كمجموعة: في ثقافتكم، ماذا قد تختبر الزوجة إذا تركها زوجها؟ وماذا قد يختبر الزوج إذا تركته زوجته؟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كورنثوس ٧: ١٠–١٦ من الترجمة الأسهل للفهم.</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يتحدث بولس إلى الأزواج المتزوجين وكلاهما مؤمن. ويخبر بولس المؤمنين المتزوجين ألا ينفصلوا. ويقول إن هذه كلمات يسوع وليست كلماته الخاصة.</w:t>
      </w:r>
    </w:p>
    <w:p>
      <w:pPr>
        <w:bidi/>
      </w:pPr>
      <w:r>
        <w:rPr>
          <w:rtl/>
          <w:cs/>
          <w:lang w:val="ar_AE" w:bidi="ar_AE"/>
        </w:rPr>
      </w:r>
      <w:r>
        <w:rPr>
          <w:b/>
          <w:rtl/>
          <w:cs/>
          <w:lang w:val="ar_AE" w:bidi="ar_AE"/>
        </w:rPr>
        <w:t>في الجزء الثاني:</w:t>
      </w:r>
      <w:r>
        <w:rPr>
          <w:rtl/>
          <w:cs/>
          <w:lang w:val="ar_AE" w:bidi="ar_AE"/>
        </w:rPr>
        <w:t xml:space="preserve"> يتحدث بولس إلى المؤمنين المتزوجين من شخص غير مؤمن. ويقول بولس إنه إذا أراد الشخص غير المؤمن أن يبقى في الزواج، فلا ينبغي للمؤمن أن يطلقه. ومن الأفضل لهم ولأولادهم أن يظلوا متزوجين. وفي هذا الجزء يوضح بولس أن هذا التعليم مبني على سلطانه كرسول، وليس اقتباسًا مباشرًا من كلمات يسوع.</w:t>
      </w:r>
    </w:p>
    <w:p>
      <w:pPr>
        <w:bidi/>
      </w:pPr>
      <w:r>
        <w:rPr>
          <w:rtl/>
          <w:cs/>
          <w:lang w:val="ar_AE" w:bidi="ar_AE"/>
        </w:rPr>
      </w:r>
      <w:r>
        <w:rPr>
          <w:b/>
          <w:rtl/>
          <w:cs/>
          <w:lang w:val="ar_AE" w:bidi="ar_AE"/>
        </w:rPr>
        <w:t>في الجزء الثالث:</w:t>
      </w:r>
      <w:r>
        <w:rPr>
          <w:rtl/>
          <w:cs/>
          <w:lang w:val="ar_AE" w:bidi="ar_AE"/>
        </w:rPr>
        <w:t xml:space="preserve"> لا يزال بولس يتحدث إلى المؤمنين المتزوجين من شخص غير مؤمن. وفي هذا الجزء يتحدث عن حالة يريد فيها الزوج أو الزوجة غير المؤمنين ترك الزواج. ويقول بولس إن المؤمن في هذه الحالة حر.</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زوجان وكلاهما مؤمنان</w:t>
      </w:r>
    </w:p>
    <w:p>
      <w:pPr>
        <w:pStyle w:val="ListBullet"/>
        <w:bidi/>
        <w:spacing w:line="240" w:lineRule="auto"/>
        <w:ind w:left="720"/>
      </w:pPr>
      <w:r>
        <w:rPr>
          <w:rtl/>
          <w:cs/>
          <w:lang w:val="ar_AE" w:bidi="ar_AE"/>
        </w:rPr>
      </w:r>
      <w:r>
        <w:rPr>
          <w:rtl/>
          <w:cs/>
          <w:lang w:val="ar_AE" w:bidi="ar_AE"/>
        </w:rPr>
        <w:t>زوجان أحدهما مؤمن والآخر غير مؤمن</w:t>
      </w:r>
    </w:p>
    <w:p>
      <w:pPr>
        <w:pStyle w:val="ListBullet"/>
        <w:bidi/>
        <w:spacing w:line="240" w:lineRule="auto"/>
        <w:ind w:left="720"/>
      </w:pPr>
      <w:r>
        <w:rPr>
          <w:rtl/>
          <w:cs/>
          <w:lang w:val="ar_AE" w:bidi="ar_AE"/>
        </w:rPr>
      </w:r>
      <w:r>
        <w:rPr>
          <w:rtl/>
          <w:cs/>
          <w:lang w:val="ar_AE" w:bidi="ar_AE"/>
        </w:rPr>
        <w:t>وأبناء يكون أحد والديهم مؤمنًا والآخر غير مؤمن</w:t>
      </w:r>
    </w:p>
    <w:p>
      <w:pPr>
        <w:bidi/>
      </w:pPr>
      <w:r>
        <w:rPr>
          <w:rtl/>
          <w:cs/>
          <w:lang w:val="ar_AE" w:bidi="ar_AE"/>
        </w:rPr>
      </w:r>
      <w:r>
        <w:rPr>
          <w:rtl/>
          <w:cs/>
          <w:lang w:val="ar_AE" w:bidi="ar_AE"/>
        </w:rPr>
        <w:t>في هذا المقطع يتحدث بولس عن ثلاثة أوضاع مختلفة للزواج، ومن المهم أن تُظهِر ترجمتكم أن كل وضع يختلف عن الآخر. فالتعليمات تختلف تمامًا بحسب الحالة. قد ترغبون في رسم ثلاث دوائر كبيرة لتمثيل هذه المجموعات الثلاث. واشرحوا أن كل دائرة تمثل نوعًا مختلفًا من الزواج. والفكرة الأساسية هي إظهار أن الشخص إذا كان في دائرة معينة، فله تعليمات خاصة به. أما إذا كان في الدائرة الثانية فله تعليمات مختلفة. وإذا كان في الدائرة الثالثة فتعليماته مختلفة أيضًا. ومن المهم إيضاح أن التعليمات المرتبطة بكل دائرة يجب أن تبقى مرتبطة بالحالة التي تمثلها تلك الدائرة. فلا يمكن أخذ التعليمات الخاصة بدائرة معيّنة وتطبيقها على دائرة أخرى. لأنك عندئذ لن تفهم هذا الجزء من رسالة بولس فهماً صحيحًا.</w:t>
      </w:r>
    </w:p>
    <w:p>
      <w:pPr>
        <w:bidi/>
      </w:pPr>
      <w:r>
        <w:rPr>
          <w:rtl/>
          <w:cs/>
          <w:lang w:val="ar_AE" w:bidi="ar_AE"/>
        </w:rPr>
      </w:r>
      <w:r>
        <w:rPr>
          <w:rtl/>
          <w:cs/>
          <w:lang w:val="ar_AE" w:bidi="ar_AE"/>
        </w:rPr>
        <w:t>في الجزء الأول، يتحدث بولس إلى الأزواج المتزوجين وكلاهما مؤمن. وهؤلاء الأزواج يمثّلون الدائرة الأولى. ويذكّر بولس أهل كورنثوس بأن يسوع أعطى وصية بشأن الزواج لهؤلاء الناس. قال يسوع إنه لا ينبغي للزوجين أن ينفصلا أو يطلّقا. وكلمتا "الانفصال" و"الطلاق" مختلفتان، لكنهما تقودان إلى النتيجة نفسها في النهاية. فعندما تنفصل الزوجة، فهذا يعني أنها تغادر زوجها. عندما يطلق الزوج زوجته، فهذا يعني أنه يطردها من المنزل. ثم قال يسوع إنه حتى لو انفصلت المرأة عن زوجها لسبب ما، فعليها أن تبقى غير متزوجة أو أن تعود إلى زوجها. ويقول بولس إن القاعدة نفسها تنطبق على الزوج أيضًا.</w:t>
      </w:r>
    </w:p>
    <w:p>
      <w:pPr>
        <w:bidi/>
      </w:pPr>
      <w:r>
        <w:rPr>
          <w:rtl/>
          <w:cs/>
          <w:lang w:val="ar_AE" w:bidi="ar_AE"/>
        </w:rPr>
      </w:r>
      <w:r>
        <w:rPr>
          <w:rtl/>
          <w:cs/>
          <w:lang w:val="ar_AE" w:bidi="ar_AE"/>
        </w:rPr>
        <w:t>في الجزء الثاني، يتحدث بولس إلى المؤمنين الذين لهم زوج أو زوجة غير مؤمنة. وهؤلاء الأزواج يمثّلون الدائرة الثانية. وهنا يقدّم بولس نصيحة مبنية على سلطانه كرسول، وليس اقتباسًا مباشرًا من يسوع. فهو يتحدث عن حالة لم يتكلم عنها يسوع تحديدًا خلال خدمته على الأرض. ويقول بولس إنه إذا أراد الزوج أو الزوجة غير المؤمنين أن يبقوا في الزواج، فينبغي أن يستمر الزواج. ويشرح بولس أن الزوج غير المؤمن يصبح مقدسًا بسبب شريكه المؤمن. كما يقول إن أبناءهما يصبحون مقدسين أيضًا. ويضيف أنه لو لم يكن الزوج أو الزوجة غير المؤمنين مقدسين، لكان أبناؤهما نجسين، أي غير مؤهلين لخدمة الله. لكن بما أن الزوج أو الزوجة غير المؤمنين صاروا مقدسين، فإن أبناءهم يُعدّون مقدسين أيضًا. وهذا لا يعني أنهم يصبحون مسيحيين تلقائيًا. فكلمة "مقدس" تعني أن الشخص مخصَّص لغرض معيّن. وفي هذا المقطع يقصد بولس أن الله قد خصّص الزوج أو الزوجة غير المؤمنين لينالوا فائدة إذا ظلوا متزوجين من الشريك المؤمن. كما يوضح بولس أن الأبناء أيضًا ينالون فائدة هذه القداسة إذا بقي الوالدان متزوجين.</w:t>
      </w:r>
    </w:p>
    <w:p>
      <w:pPr>
        <w:bidi/>
      </w:pPr>
      <w:r>
        <w:rPr>
          <w:rtl/>
          <w:cs/>
          <w:lang w:val="ar_AE" w:bidi="ar_AE"/>
        </w:rPr>
      </w:r>
      <w:r>
        <w:rPr>
          <w:rtl/>
          <w:cs/>
          <w:lang w:val="ar_AE" w:bidi="ar_AE"/>
        </w:rPr>
        <w:t>في الجزء الثالث، يواصل بولس تقديم نصيحته المبنية على سلطانه كرسول. وهو لا يقتبس كلمات يسوع مباشرة. وما زال يتحدث إلى المؤمنين الذين لهم زوج أو زوجة غير مؤمن. لكن في هذه الحالة يتحدث عن وضع يريد فيه الزوج أو الزوجة غير المؤمنين ترك الزواج. وهذا هو الوضع الذي تمثله الدائرة الثالثة. يقول بولس إن المؤمن في هذه الحالة حر. فالمؤمن ليس عبدًا في مثل هذا الزواج. إن الله يريد للناس أن يعيشوا حياة سلام، ولذلك فإن إجبار غير المؤمن على البقاء في الزواج إن لم يكن راغبًا فيه ليس الخيار الصحيح. ثم يطرح بولس سؤالين قويين: "لأنَّهُ كيفَ تعلَمينَ أيَّتُها المَرأةُ، هل تُخَلِّصينَ الرَّجُلَ؟ أو كيفَ تعلَمُ أيُّها الرَّجُلُ، هل تُخَلِّصُ المَرأةَ؟" فالمؤمن لا يستطيع أن يعرف ما إذا كان الله سيخلّص زوجته أو زوجها. لأن الله وحده هو الذي يخلّص الناس من خطاياهم. ولا يستطيع إنسان أن يخلّص شخصًا آخر، ولا يستطيع أحد أن يعرف متى أو كيف سيعمل الله ذلك. ولهذا السبب يكون المؤمن حرًا في ترك شريكه غير المؤمن إذا أراد الانفصال.</w:t>
      </w:r>
    </w:p>
    <w:p>
      <w:pPr>
        <w:bidi/>
      </w:pPr>
      <w:r>
        <w:rPr>
          <w:rtl/>
          <w:cs/>
          <w:lang w:val="ar_AE" w:bidi="ar_AE"/>
        </w:rPr>
      </w:r>
      <w:r>
        <w:rPr>
          <w:rtl/>
          <w:cs/>
          <w:lang w:val="ar_AE" w:bidi="ar_AE"/>
        </w:rPr>
        <w:t>توقّفوا هنا وناقشوا هذا السؤال معًا كمجموعة: تخيّلوا أن هناك مجموعة من الأطفال والشباب يساعدونكم في عمل معيّن، وقد قسمتموهم إلى ثلاث مجموعات مختلفة بحسب العمر. يمكن للأكبر سنًا أن يقوموا بالأعمال الأصعب، أما الأصغر سنًا فيقومون بالأعمال الأسهل. فتقولون: إذا كنتم من مجموعة الشباب من فئة سن 18 عامًا فقوموا بهذا العمل. أما إذا كنتم من مجموعة الأطفال في الثانية عشرة من العمر فافعلوا عملاً آخر. وإذا كنتم من مجموعة الأطفال في الرابعة من العمر فقوموا بهذا العمل الأسهل. في لغتكم، كيف تُظهرون التباين بين هذه المجموعات المختلفة؟ وكيف تُظهرون أنكم تنتقلون من المجموعة الأولى إلى المجموعة الثانية؟ أوقفوا سماع هذا التسجيل الصوتي هنا.</w:t>
      </w:r>
    </w:p>
    <w:p>
      <w:pPr>
        <w:bidi/>
      </w:pPr>
      <w:r>
        <w:rPr>
          <w:rtl/>
          <w:cs/>
          <w:lang w:val="ar_AE" w:bidi="ar_AE"/>
        </w:rPr>
      </w:r>
      <w:r>
        <w:rPr>
          <w:rtl/>
          <w:cs/>
          <w:lang w:val="ar_AE" w:bidi="ar_AE"/>
        </w:rPr>
        <w:t>توقّفوا هنا وناقشوا هذا السؤال معًا كمجموعة: فكّروا مرة أخرى في مثال مجموعات الأطفال. في لغتكم، كيف تُظهرون العلاقة القوية بين أعمارهم والعمل الذي يجب أن يقوموا به؟ مثل قولكم: إذا كنتم في الثانية عشرة من العمر فافعلوا هذا العمل.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كورنثوس ٧: ١٠–١٦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زوجان وكلاهما مؤمنان</w:t>
      </w:r>
    </w:p>
    <w:p>
      <w:pPr>
        <w:pStyle w:val="ListBullet"/>
        <w:bidi/>
        <w:spacing w:line="240" w:lineRule="auto"/>
        <w:ind w:left="720"/>
      </w:pPr>
      <w:r>
        <w:rPr>
          <w:rtl/>
          <w:cs/>
          <w:lang w:val="ar_AE" w:bidi="ar_AE"/>
        </w:rPr>
      </w:r>
      <w:r>
        <w:rPr>
          <w:rtl/>
          <w:cs/>
          <w:lang w:val="ar_AE" w:bidi="ar_AE"/>
        </w:rPr>
        <w:t>زوجان أحدهما مؤمن والآخر غير مؤمن</w:t>
      </w:r>
    </w:p>
    <w:p>
      <w:pPr>
        <w:pStyle w:val="ListBullet"/>
        <w:bidi/>
        <w:spacing w:line="240" w:lineRule="auto"/>
        <w:ind w:left="720"/>
      </w:pPr>
      <w:r>
        <w:rPr>
          <w:rtl/>
          <w:cs/>
          <w:lang w:val="ar_AE" w:bidi="ar_AE"/>
        </w:rPr>
      </w:r>
      <w:r>
        <w:rPr>
          <w:rtl/>
          <w:cs/>
          <w:lang w:val="ar_AE" w:bidi="ar_AE"/>
        </w:rPr>
        <w:t>أبناء يكون أحد والديهم مؤمنًا والآخر غير مؤمن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يجب أن تُظهر المسرحية أن هناك ثلاثة أنواع مختلفة من أوضاع الزواج، ولكل منها تعليمات مختلفة. في التمثيل الدرامي، قد ترغبون في الانتقال إلى ثلاثة أماكن مختلفة في الغرفة لتمثيل الحالات الثلاث. والفكرة الأساسية هي إظهار أنه إذا كان شخص ما في مكان معين من الغرفة، فله تعليمات محددة. أما إذا كان في المكان الثاني، فله تعليمات مختلفة. وإذا كان في المكان الثالث، فتعليماته تختلف مرة أخرى. ومن المهم التأكيد على أن التعليمات التي تُعطى في كل حالة يجب أن تبقى مرتبطة بالوضع الذي تنطبق عليه. ولا يمكن أخذ التعليمات من حالة واحدة ومحاولة تطبيقها على حالة أخرى، لأن هذا يؤدي إلى فهم خاطئ للمقطع.</w:t>
      </w:r>
    </w:p>
    <w:p>
      <w:pPr>
        <w:bidi/>
      </w:pPr>
      <w:r>
        <w:rPr>
          <w:rtl/>
          <w:cs/>
          <w:lang w:val="ar_AE" w:bidi="ar_AE"/>
        </w:rPr>
      </w:r>
      <w:r>
        <w:rPr>
          <w:rtl/>
          <w:cs/>
          <w:lang w:val="ar_AE" w:bidi="ar_AE"/>
        </w:rPr>
        <w:t>في بداية المسرحية، يتحدث بولس إلى زوجين متزوجين وكلاهما مؤمن. وهذه المجموعة تمثّل الجزء الأول من الغرفة. ويذكّر بولس أهل كورنثوس بأن يسوع أعطى وصية بشأن الزواج. وعلى الشخص الذي يؤدي دور يسوع أن يتكلم أولًا، ثم يتحدث الشخص الذي يؤدي دور بولس إلى الزوجين المؤمنين ويخبرهما أن يسوع قال إنهما لا ينبغي أن ينفصلا أو يطلّقا. لكن إن انفصلت المرأة عن زوجها، فعليها أن تبقى غير متزوجة أو أن تعود إليه. ويقول بولس إن القاعدة نفسها تنطبق على الزوج. يمكن للأشخاص الذين يؤدون دور الزوجين المؤمنين أن يتصرفوا وكأنهما يتشاجران، لكن بعد أن يسمعا تعليم يسوع يتصالحان.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الزوج: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يمكن للشخصية التي تؤدي دور الزوجة أن تتصرف وكأنها تترك زوجها لفترة قصيرة. ثم تتذكر أنه ينبغي لها أن تبقى غير متزوجة أو أن تعود إلى زوجها، فتقرر العودة إليه ويتصالحان. وقد يكرر الشخص الذي يؤدي دور الزوج المشهد نفسه، لكن هذه المرة يكون هو الذي يترك زوجته ثم يعود إليها. أو قد يبقى منفصلًا عنها، لكن في هذه الحالة يجب أن يُظهِر أنه لا يتزوج امرأة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بقي بعد مغادرة الزوج أو الزوجة: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ويتحدث الآن إلى مجموعة أخرى: وهم المؤمنون الذين لهم زوج أو زوجة غير مؤمن. وهناك انتقال آخر. وهنا يوضح بولس أن ما يقوله هو نصيحته هو، وليس اقتباسًا مباشرًا من يسوع. ويمكن للشخص الذي يؤدي دور يسوع أن يُظهر أنه لم يتحدث عن هذا الموقف تحديدًا أثناء خدمته على الأرض. في هذا الجزء من الغرفة، يؤدي الرجل دور زوج غير مؤمن، وتؤدي المرأة دور زوجة مؤمنة. ويُظهران أنهما سعيدان بالبقاء متزوجين رغم اختلافهما في الإيمان. وتكون نصيحة بولس لهما أن يستمرا في الزواج.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الزوج غير المؤمن: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وعلى من يؤدون دور الزوجين أن يجدوا طريقة لإظهار البركة أو الفائدة التي تأتي من قداسة الزوجة المؤمنة إلى زوجها غير المؤمن وإلى أطفالهما. وفي هذا المشهد يمكن أن يكون الزوج هو المؤمن أو غير المؤمن، فالنصيحة نفسها تنطبق على الحالتين.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الزوج غير المؤمن: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من المسرحية، ينتقل الشخص الذي يؤدي دور بولس إلى الجزء الثالث من الغرفة. وما زال بولس يتحدث إلى المؤمنين الذين لهم زوج أو زوجة غير مؤمن، وما زال يتكلم بكلماته هو، لا بوصايا يسوع. لكن الوضع في هذه الحالة مختلف تمامًا. في هذا الجزء من الغرفة يؤدي الرجل دور زوج غير مؤمن، وتؤدي المرأة دور زوجة مؤمنة. ويُظهران أنهما يتصارعان بسبب اختلافهما في الإيمان. قد يُظهر الزوج أنه غاضب جدًا لأن زوجته قررت أن تتبع يسوع، ولا يريد أن يعيش معها بعد الآن. ويُظهر الشخص الذي يؤدي دور بولس أنه لا بأس إن قرر الزوج أن يترك الزواج. وعلى الزوجة أن تُظهر أنها حرة ويمكنها أن تعيش في سلام بعد رحيل زوجها. ويمكن للشخص الذي يؤدي دور بولس أن يوضح للزوجة المؤمنة بطريقة ما أنها حرة، لأنه لا أحد يستطيع أن يعرف إن كان زوجها سيختار أن يتبع يسوع أم لا. وفي هذا المشهد يمكن أن يكون الزوج هو المؤمن أو غير المؤمن، فالنصيحة نفسها تنطبق على الحالتين.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المؤمن الذي بقي: "بماذا تشعر أو فيمَ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كورنثوس ٧: ١٠–١٦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المؤمنين في كورنثوس أن بعض ما يقوله هو كلمات من </w:t>
      </w:r>
      <w:r>
        <w:rPr>
          <w:b/>
          <w:rtl/>
          <w:cs/>
          <w:lang w:val="ar_AE" w:bidi="ar_AE"/>
        </w:rPr>
        <w:t>الرب</w:t>
      </w:r>
      <w:r>
        <w:rPr>
          <w:rtl/>
          <w:cs/>
          <w:lang w:val="ar_AE" w:bidi="ar_AE"/>
        </w:rPr>
        <w:t xml:space="preserve"> مباشرة، بينما بعضه الآخر هو توجيه يقدمه هو. وكان بولس يقصد يسوع. فهو يشير إلى كلمات قالها يسوع حين كان على الأرض. وعندما يدعو بولس يسوع "الرب"، فهو يعلن أن ليسوع سلطانًا عليهم، كما أن لله سلطانًا عليهم. استخدِموا الكلمة نفسها التي استخدمتموها في المقاطع السابقة للإشارة إلى الرَّبِّ. </w:t>
      </w:r>
      <w:r>
        <w:rPr>
          <w:rtl/>
          <w:cs/>
          <w:lang w:val="ar_AE" w:bidi="ar_AE"/>
        </w:rPr>
        <w:t>رب</w:t>
      </w:r>
      <w:r>
        <w:rPr>
          <w:rtl/>
          <w:cs/>
          <w:lang w:val="ar_AE" w:bidi="ar_AE"/>
        </w:rPr>
        <w:t xml:space="preserve"> هي كلمة في "قاموس الكلمات الرئيسية". </w:t>
      </w:r>
    </w:p>
    <w:p>
      <w:pPr>
        <w:bidi/>
      </w:pPr>
      <w:r>
        <w:rPr>
          <w:rtl/>
          <w:cs/>
          <w:lang w:val="ar_AE" w:bidi="ar_AE"/>
        </w:rPr>
      </w:r>
      <w:r>
        <w:rPr>
          <w:rtl/>
          <w:cs/>
          <w:lang w:val="ar_AE" w:bidi="ar_AE"/>
        </w:rPr>
        <w:t xml:space="preserve">ويخبر بولس المؤمنين في كورنثوس ألا </w:t>
      </w:r>
      <w:r>
        <w:rPr>
          <w:b/>
          <w:rtl/>
          <w:cs/>
          <w:lang w:val="ar_AE" w:bidi="ar_AE"/>
        </w:rPr>
        <w:t xml:space="preserve">يفارقوا </w:t>
      </w:r>
      <w:r>
        <w:rPr>
          <w:rtl/>
          <w:cs/>
          <w:lang w:val="ar_AE" w:bidi="ar_AE"/>
        </w:rPr>
        <w:t xml:space="preserve">أو </w:t>
      </w:r>
      <w:r>
        <w:rPr>
          <w:b/>
          <w:rtl/>
          <w:cs/>
          <w:lang w:val="ar_AE" w:bidi="ar_AE"/>
        </w:rPr>
        <w:t>يتركوا</w:t>
      </w:r>
      <w:r>
        <w:rPr>
          <w:rtl/>
          <w:cs/>
          <w:lang w:val="ar_AE" w:bidi="ar_AE"/>
        </w:rPr>
        <w:t xml:space="preserve"> بعضهم. وكلمتي "الفراق والترك" كلمتان مختلفتان، لكنهما تؤديان في النهاية إلى النتيجة نفسها. ففي ثقافة بولس، عندما تنفصل الزوجة فهذا يعني أنها تغادر زوجها. وعندما يطلق الرجل زوجته فهذا يعني أنه يرسلها بعيدًا. ويحدث الطلاق عندما يقرر الزوجان إنهاء زواجهما، فينتهي الزواج رسميًا.</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 xml:space="preserve">الفراق </w:t>
      </w:r>
      <w:r>
        <w:rPr>
          <w:b/>
          <w:rtl/>
          <w:cs/>
          <w:lang w:val="ar_AE" w:bidi="ar_AE"/>
        </w:rPr>
        <w:t>والترك</w:t>
      </w:r>
      <w:r>
        <w:rPr>
          <w:rtl/>
          <w:cs/>
          <w:lang w:val="ar_AE" w:bidi="ar_AE"/>
        </w:rPr>
        <w:t xml:space="preserve">. لمزيدٍ من المعلومات، ابحث عن </w:t>
      </w:r>
      <w:r>
        <w:rPr>
          <w:rtl/>
          <w:cs/>
          <w:lang w:val="ar_AE" w:bidi="ar_AE"/>
        </w:rPr>
        <w:t>كلمة طلاق</w:t>
      </w:r>
      <w:r>
        <w:rPr>
          <w:rtl/>
          <w:cs/>
          <w:lang w:val="ar_AE" w:bidi="ar_AE"/>
        </w:rPr>
        <w:t xml:space="preserve"> في قاموس الكلمات الرئيسية.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ويخبر بولس المؤمنين في كورنثوس ألا يفارقوا أو يتركوا بعضهم. لكن إذا افترقوا، فعليهما أن يحاولا </w:t>
      </w:r>
      <w:r>
        <w:rPr>
          <w:b/>
          <w:rtl/>
          <w:cs/>
          <w:lang w:val="ar_AE" w:bidi="ar_AE"/>
        </w:rPr>
        <w:t>التصالح</w:t>
      </w:r>
      <w:r>
        <w:rPr>
          <w:rtl/>
          <w:cs/>
          <w:lang w:val="ar_AE" w:bidi="ar_AE"/>
        </w:rPr>
        <w:t>. والمصالحة تعني إصلاح العلاقة بعد حدوث خلاف أو مشكلة.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المصالحة</w:t>
      </w:r>
      <w:r>
        <w:rPr>
          <w:rtl/>
          <w:cs/>
          <w:lang w:val="ar_AE" w:bidi="ar_AE"/>
        </w:rPr>
        <w:t xml:space="preserve">. راجعوا كلمة </w:t>
      </w:r>
      <w:r>
        <w:rPr>
          <w:b/>
          <w:rtl/>
          <w:cs/>
          <w:lang w:val="ar_AE" w:bidi="ar_AE"/>
        </w:rPr>
        <w:t>"المصالحة"</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يتحدث بولس في هذا المقطع أيضًا عن الأزواج والزوجات غير المؤمنين. استخدموا الكلمة ذاتها التي استخدمتموها في المقاطع السابقة لكلمة </w:t>
      </w:r>
      <w:r>
        <w:rPr>
          <w:b/>
          <w:rtl/>
          <w:cs/>
          <w:lang w:val="ar_AE" w:bidi="ar_AE"/>
        </w:rPr>
        <w:t>"غير مؤمن"</w:t>
      </w:r>
      <w:r>
        <w:rPr>
          <w:rtl/>
          <w:cs/>
          <w:lang w:val="ar_AE" w:bidi="ar_AE"/>
        </w:rPr>
        <w:t xml:space="preserve">. ولمزيد من المعلومات، ابحثوا عن كلمة </w:t>
      </w:r>
      <w:r>
        <w:rPr>
          <w:rtl/>
          <w:cs/>
          <w:lang w:val="ar_AE" w:bidi="ar_AE"/>
        </w:rPr>
        <w:t>"مؤمن"</w:t>
      </w:r>
      <w:r>
        <w:rPr>
          <w:rtl/>
          <w:cs/>
          <w:lang w:val="ar_AE" w:bidi="ar_AE"/>
        </w:rPr>
        <w:t xml:space="preserve"> في قاموس الكلمات الرئيسية.</w:t>
      </w:r>
    </w:p>
    <w:p>
      <w:pPr>
        <w:bidi/>
      </w:pPr>
      <w:r>
        <w:rPr>
          <w:rtl/>
          <w:cs/>
          <w:lang w:val="ar_AE" w:bidi="ar_AE"/>
        </w:rPr>
      </w:r>
      <w:r>
        <w:rPr>
          <w:rtl/>
          <w:cs/>
          <w:lang w:val="ar_AE" w:bidi="ar_AE"/>
        </w:rPr>
        <w:t xml:space="preserve">ويخبر بولس المؤمنين في كورنثوس الذين لهم زوج أو زوجة غير مؤمن أن الزوج أو الزوجة غير المؤمنين يصيران مقدسين من خلال الشريك المؤمن. وعندما يُقدَّس شخص ما أو يُقال عنه إنه </w:t>
      </w:r>
      <w:r>
        <w:rPr>
          <w:b/>
          <w:rtl/>
          <w:cs/>
          <w:lang w:val="ar_AE" w:bidi="ar_AE"/>
        </w:rPr>
        <w:t>مقدس</w:t>
      </w:r>
      <w:r>
        <w:rPr>
          <w:rtl/>
          <w:cs/>
          <w:lang w:val="ar_AE" w:bidi="ar_AE"/>
        </w:rPr>
        <w:t>، فهذا يعني أن الله قد خصّصه لغرض خاص. لكن بولس لا يقصد أن الزوج أو الزوجة غير المؤمنين سيصبحان مسيحيين تلقائيًا. بل يقصد أن الله قد خصّصهم بشكل عام ليكونوا ملكاً له. فما زال لديهم الخيار بين الإيمان بيسوع أو عدم الإيمان به، كما سيظهر لاحقًا في هذا المقطع. استخدموا الكلمة ذاتها التي استخدمتموها في المقاطع السابقة للإشارة إلى كلمة "مُقَدَّس"، وتذكّروا أن كلمة "</w:t>
      </w:r>
      <w:r>
        <w:rPr>
          <w:rtl/>
          <w:cs/>
          <w:lang w:val="ar_AE" w:bidi="ar_AE"/>
        </w:rPr>
        <w:t>تقديس</w:t>
      </w:r>
      <w:r>
        <w:rPr>
          <w:rtl/>
          <w:cs/>
          <w:lang w:val="ar_AE" w:bidi="ar_AE"/>
        </w:rPr>
        <w:t>" موجودة في قاموس الكلمات الرئيسية.</w:t>
      </w:r>
    </w:p>
    <w:p>
      <w:pPr>
        <w:bidi/>
      </w:pPr>
      <w:r>
        <w:rPr>
          <w:rtl/>
          <w:cs/>
          <w:lang w:val="ar_AE" w:bidi="ar_AE"/>
        </w:rPr>
      </w:r>
      <w:r>
        <w:rPr>
          <w:rtl/>
          <w:cs/>
          <w:lang w:val="ar_AE" w:bidi="ar_AE"/>
        </w:rPr>
        <w:t xml:space="preserve">ويخبر بولس أهل كورنثوس أيضًا أن الله جعل الزوج أو الزوجة غير المؤمنين في وضع خاص بسبب الشريك المؤمن. ولهذا السبب لا يُعدّ الأبناء </w:t>
      </w:r>
      <w:r>
        <w:rPr>
          <w:b/>
          <w:rtl/>
          <w:cs/>
          <w:lang w:val="ar_AE" w:bidi="ar_AE"/>
        </w:rPr>
        <w:t>نجسين،</w:t>
      </w:r>
      <w:r>
        <w:rPr>
          <w:rtl/>
          <w:cs/>
          <w:lang w:val="ar_AE" w:bidi="ar_AE"/>
        </w:rPr>
        <w:t xml:space="preserve"> بل يُعدّون </w:t>
      </w:r>
      <w:r>
        <w:rPr>
          <w:b/>
          <w:rtl/>
          <w:cs/>
          <w:lang w:val="ar_AE" w:bidi="ar_AE"/>
        </w:rPr>
        <w:t>مقدسين</w:t>
      </w:r>
      <w:r>
        <w:rPr>
          <w:rtl/>
          <w:cs/>
          <w:lang w:val="ar_AE" w:bidi="ar_AE"/>
        </w:rPr>
        <w:t xml:space="preserve"> ومخصَّصين لمقاصد الله. ولا يتحدث بولس هنا عن الطهارة الجسدية أو الخارجية. فكلمة "نجس" تعني شخصًا غير نقي أو غير مقبول أمام الله. وفي هذا المقطع تُستخدم الكلمة بوصفها عكس كلمة "مقدس". استخدموا الكلمة ذاتها التي استخدمتموها في المقاطع السابقة لكلمة "مُقَدَّس". كلمة </w:t>
      </w:r>
      <w:r>
        <w:rPr>
          <w:rtl/>
          <w:cs/>
          <w:lang w:val="ar_AE" w:bidi="ar_AE"/>
        </w:rPr>
        <w:t>مُقدَّس</w:t>
      </w:r>
      <w:r>
        <w:rPr>
          <w:rtl/>
          <w:cs/>
          <w:lang w:val="ar_AE" w:bidi="ar_AE"/>
        </w:rPr>
        <w:t xml:space="preserve"> مذكورة في "قاموس الكلمات الرئيسية".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نجس</w:t>
      </w:r>
      <w:r>
        <w:rPr>
          <w:rtl/>
          <w:cs/>
          <w:lang w:val="ar_AE" w:bidi="ar_AE"/>
        </w:rPr>
        <w:t xml:space="preserve">. ابحثوا عن كلمة </w:t>
      </w:r>
      <w:r>
        <w:rPr>
          <w:rtl/>
          <w:cs/>
          <w:lang w:val="ar_AE" w:bidi="ar_AE"/>
        </w:rPr>
        <w:t>"طاهر/غير نجس"</w:t>
      </w:r>
      <w:r>
        <w:rPr>
          <w:rtl/>
          <w:cs/>
          <w:lang w:val="ar_AE" w:bidi="ar_AE"/>
        </w:rPr>
        <w:t xml:space="preserve"> في قاموس الكلمات الرئيسية لمزيد من المعلومات عنها.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كان بولس يتحدث إلى المؤمنين الذين لهم زوج أو زوجة غير مؤمن، وقال إن غير المؤمن حر في ترك الزواج إذا رغب في ذلك. وقال أيضًا إن المؤمن الذي يبقى في هذه الحالة ليس </w:t>
      </w:r>
      <w:r>
        <w:rPr>
          <w:b/>
          <w:rtl/>
          <w:cs/>
          <w:lang w:val="ar_AE" w:bidi="ar_AE"/>
        </w:rPr>
        <w:t>مقيَّدًا</w:t>
      </w:r>
      <w:r>
        <w:rPr>
          <w:rtl/>
          <w:cs/>
          <w:lang w:val="ar_AE" w:bidi="ar_AE"/>
        </w:rPr>
        <w:t xml:space="preserve"> أو </w:t>
      </w:r>
      <w:r>
        <w:rPr>
          <w:b/>
          <w:rtl/>
          <w:cs/>
          <w:lang w:val="ar_AE" w:bidi="ar_AE"/>
        </w:rPr>
        <w:t>مستعبَدًا.</w:t>
      </w:r>
      <w:r>
        <w:rPr>
          <w:rtl/>
          <w:cs/>
          <w:lang w:val="ar_AE" w:bidi="ar_AE"/>
        </w:rPr>
        <w:t xml:space="preserve"> فالشخص المقيَّد هو الذي يمسكه شيء أو يقيّده بحيث يحدّ من حريته. أما العبودية فتعني أن يُجبَر شخص على الخضوع لأوامر شخص آخر دون حرية أو قدرة على التحكم في حياته. وفي هذا المقطع لا يتحدث بولس عن العبودية الحرفية، بل عن الشعور الذي قد يختبره الإنسان إذا وجد نفسه محاصرًا في زواج صعب دون حرية أو سلام.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"مقيَّد"</w:t>
      </w:r>
      <w:r>
        <w:rPr>
          <w:rtl/>
          <w:cs/>
          <w:lang w:val="ar_AE" w:bidi="ar_AE"/>
        </w:rPr>
        <w:t xml:space="preserve"> أو </w:t>
      </w:r>
      <w:r>
        <w:rPr>
          <w:b/>
          <w:rtl/>
          <w:cs/>
          <w:lang w:val="ar_AE" w:bidi="ar_AE"/>
        </w:rPr>
        <w:t>"مستعبَد"</w:t>
      </w:r>
      <w:r>
        <w:rPr>
          <w:rtl/>
          <w:cs/>
          <w:lang w:val="ar_AE" w:bidi="ar_AE"/>
        </w:rPr>
        <w:t xml:space="preserve"> في هذا المقطع. أوقفوا سماع هذا التسجيل الصوتي هنا.</w:t>
      </w:r>
    </w:p>
    <w:p>
      <w:pPr>
        <w:bidi/>
      </w:pPr>
      <w:r>
        <w:rPr>
          <w:rtl/>
          <w:cs/>
          <w:lang w:val="ar_AE" w:bidi="ar_AE"/>
        </w:rPr>
      </w:r>
      <w:r>
        <w:rPr>
          <w:rtl/>
          <w:cs/>
          <w:lang w:val="ar_AE" w:bidi="ar_AE"/>
        </w:rPr>
        <w:t>كان بولس يتحدث إلى المؤمنين الذين لهم زوج أو زوجة غير مؤمن، وقال إن غير المؤمن حر في ترك الزواج إذا رغب في ذلك. وأحد الأسباب التي ذكرها بولس هو أن الله</w:t>
      </w:r>
      <w:r>
        <w:rPr>
          <w:b/>
          <w:rtl/>
          <w:cs/>
          <w:lang w:val="ar_AE" w:bidi="ar_AE"/>
        </w:rPr>
        <w:t xml:space="preserve"> دعانا</w:t>
      </w:r>
      <w:r>
        <w:rPr>
          <w:rtl/>
          <w:cs/>
          <w:lang w:val="ar_AE" w:bidi="ar_AE"/>
        </w:rPr>
        <w:t xml:space="preserve"> لنعيش في</w:t>
      </w:r>
      <w:r>
        <w:rPr>
          <w:b/>
          <w:rtl/>
          <w:cs/>
          <w:lang w:val="ar_AE" w:bidi="ar_AE"/>
        </w:rPr>
        <w:t xml:space="preserve"> سلام.</w:t>
      </w:r>
      <w:r>
        <w:rPr>
          <w:rtl/>
          <w:cs/>
          <w:lang w:val="ar_AE" w:bidi="ar_AE"/>
        </w:rPr>
        <w:t xml:space="preserve"> والسلام يعني أن يعيش الناس في طمأنينة وانسجام مع بعضهم البعض ومع الله. استخدموا الكلمة نفسها التي استخدمتموها من قبل في هذا السفر للتعبير عن "السلام". ابحثوا عن كلمة </w:t>
      </w:r>
      <w:r>
        <w:rPr>
          <w:rtl/>
          <w:cs/>
          <w:lang w:val="ar_AE" w:bidi="ar_AE"/>
        </w:rPr>
        <w:t>سلام</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كان بولس يتحدث إلى المؤمنين الذين لهم زوج أو زوجة غير مؤمن، وقال إن غير المؤمن حر في ترك الزواج إذا رغب في ذلك. كما قال بولس إن المؤمن لا يستطيع أن يعرف على وجه اليقين ما إذا كان </w:t>
      </w:r>
      <w:r>
        <w:rPr>
          <w:b/>
          <w:rtl/>
          <w:cs/>
          <w:lang w:val="ar_AE" w:bidi="ar_AE"/>
        </w:rPr>
        <w:t>سيُخلَّص</w:t>
      </w:r>
      <w:r>
        <w:rPr>
          <w:rtl/>
          <w:cs/>
          <w:lang w:val="ar_AE" w:bidi="ar_AE"/>
        </w:rPr>
        <w:t xml:space="preserve"> زوجُه أو زوجته غير المؤمنين. وكلمة "يخلّص" تعني إنقاذ شخص أو تحريره من وضع صعب أو خطير. وفي هذا المقطع يقصد بولس أن المؤمن قد يكون سببًا في أن يسمع شريك حياته عن يسوع ويؤمن به، فيخلّصه الله. استخدموا الكلمة ذاتها التي استخدمتموها في المقاطع السابقة لكلمة "الخلاص" وابحثوا عن كلمة</w:t>
      </w:r>
      <w:r>
        <w:rPr>
          <w:rtl/>
          <w:cs/>
          <w:lang w:val="ar_AE" w:bidi="ar_AE"/>
        </w:rPr>
        <w:t xml:space="preserve"> "الخلاص"</w:t>
      </w:r>
      <w:r>
        <w:rPr>
          <w:rtl/>
          <w:cs/>
          <w:lang w:val="ar_AE" w:bidi="ar_AE"/>
        </w:rPr>
        <w:t xml:space="preserve"> في قاموس الكلمات الرئيسية لمزيد من المعلومات عنها.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7:17–24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كورنثوس ٧: ١٧–٢٤ واحفظوه في قلوبكم.</w:t>
      </w:r>
    </w:p>
    <w:p>
      <w:pPr>
        <w:bidi/>
      </w:pPr>
      <w:r>
        <w:rPr>
          <w:rtl/>
          <w:cs/>
          <w:lang w:val="ar_AE" w:bidi="ar_AE"/>
        </w:rPr>
      </w:r>
      <w:r>
        <w:rPr>
          <w:rtl/>
          <w:cs/>
          <w:lang w:val="ar_AE" w:bidi="ar_AE"/>
        </w:rPr>
        <w:t>استمعوا إلى نسخة صوتية من ١ كورنثوس ٧: ١٧–٢٤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كورنثوس ٧: ١٧–٢٤ من الترجمة الأسهل للفهم.</w:t>
      </w:r>
    </w:p>
    <w:p>
      <w:pPr>
        <w:bidi/>
      </w:pPr>
      <w:r>
        <w:rPr>
          <w:rtl/>
          <w:cs/>
          <w:lang w:val="ar_AE" w:bidi="ar_AE"/>
        </w:rPr>
      </w:r>
      <w:r>
        <w:rPr>
          <w:rtl/>
          <w:cs/>
          <w:lang w:val="ar_AE" w:bidi="ar_AE"/>
        </w:rPr>
        <w:t>في الأجزاء السابقة من رسالته، كان بولس يجيب عن بعض الأسئلة التي طرحها أهل كورنثوس عن الزواج. فأخبر غير المتزوجين أنه من الأفضل لهم أن يبقوا غير متزوجين. وأخبر المتزوجين أنه ينبغي لهم أن يستمروا في زواجهم. وإذا كان المؤمن متزوجًا من شخص غير مؤمن، فقد أوصاهم أن يبقوا متزوجين ما دام الشريك غير المؤمن راغبًا في الاستمرار في الزواج. كما أوضح بولس أنه مع أن هذه الخيارات هي الأفضل في معظم الحالات، إلا أن بعض الناس قد تكون لديهم اختيارات أخرى أفضل بحسب ظروفهم الشخصية.</w:t>
      </w:r>
    </w:p>
    <w:p>
      <w:pPr>
        <w:bidi/>
      </w:pPr>
      <w:r>
        <w:rPr>
          <w:rtl/>
          <w:cs/>
          <w:lang w:val="ar_AE" w:bidi="ar_AE"/>
        </w:rPr>
      </w:r>
      <w:r>
        <w:rPr>
          <w:rtl/>
          <w:cs/>
          <w:lang w:val="ar_AE" w:bidi="ar_AE"/>
        </w:rPr>
        <w:t>والآن، في هذا المقطع، يوضح بولس أن هذه التعاليم هي جزء من قاعدة عامة يعلّم بها جميع الكنائس. وخلاصة هذه القاعدة أن الإنسان ينبغي أن يستمر في الحالة أو طريقة الحياة التي كان فيها عندما دعاه الله للإيمان. ويقول بولس إن الله هو الذي وضع كل شخص في ظروف حياته، ولذلك لا يحتاج الإنسان إلى تغيير وضعه الاجتماعي أو ظروفه لكي يرضي الله أو يخدمه. ولهذا ينبغي لكل مؤمن أن يبقى كما كان عندما دعاه الله لأول مرة ليكون للمسيح.</w:t>
      </w:r>
    </w:p>
    <w:p>
      <w:pPr>
        <w:bidi/>
      </w:pPr>
      <w:r>
        <w:rPr>
          <w:rtl/>
          <w:cs/>
          <w:lang w:val="ar_AE" w:bidi="ar_AE"/>
        </w:rPr>
      </w:r>
      <w:r>
        <w:rPr>
          <w:rtl/>
          <w:cs/>
          <w:lang w:val="ar_AE" w:bidi="ar_AE"/>
        </w:rPr>
        <w:t>وبعد أن ذكر هذه القاعدة العامة، يقدّم بولس مثالين لتوضيحها. المثال الأول يتعلق بالختان. ففي كورنثوس كان الرجال المختونون عادةً من اليهود، أما غير المختونين فكانوا من شعوب وثقافات أخرى. وعندما اختار الله بني إسرائيل ليكونوا شعبه، أمرهم أن يختنوا أبناءهم. وكان الختان يتم بقطع الجلد الزائد من عضو الذكر للطفل، كعلامة تدل على أنهم شعب الله. وكان بعض اليهود الذين آمنوا بيسوع يظنون أنه يجب الآن ختان جميع الرجال من الأمم الذين يقررون اتباع يسوع. لكن بولس يوضح أن الرجل الذي كان مختونًا عندما آمن بيسوع لا ينبغي أن يحاول تغيير ذلك. وبالمثل، إن كان الرجل غير مختون عندما آمن بيسوع، فلا ينبغي أن يحاول تغيير ذلك. ويقول بولس إن الختان أو عدم الختان في حد ذاته ليس هو الأمر المهم. فما يقصده أن الإنسان لا يحتاج إلى تغيير هويته الثقافية أو وضعه الخارجي لكي يتبع يسوع. بل الأمر المهم هو أن يطيع الجميع وصايا الله. ثم يكرر بولس القاعدة العامة مرة أخرى: على كل مؤمن أن يبقى في الحالة التي كان عليها عندما دعاه الله ليكون للمسيح.</w:t>
      </w:r>
    </w:p>
    <w:p>
      <w:pPr>
        <w:bidi/>
      </w:pPr>
      <w:r>
        <w:rPr>
          <w:rtl/>
          <w:cs/>
          <w:lang w:val="ar_AE" w:bidi="ar_AE"/>
        </w:rPr>
      </w:r>
      <w:r>
        <w:rPr>
          <w:rtl/>
          <w:cs/>
          <w:lang w:val="ar_AE" w:bidi="ar_AE"/>
        </w:rPr>
        <w:t>بعد ذلك يعطي بولس مثالًا آخر يوضح هذه القاعدة. والمثال الثاني يتعلق بالعبودية. فيقول بولس إنه إذا كان الإنسان عبدًا عندما آمن بيسوع، فلا ينبغي أن يقلق بسبب ذلك. ولا يقصد بولس أن العبودية أمر صالح. بل يقول للعبيد إنه إن أتيحت لهم فرصة أن ينالوا حريتهم، فعليهم أن يستفيدوا من تلك الفرصة. لكن بولس يريد من المؤمنين في كورنثوس أن يفهموا أن العبد في هذا العالم يصبح في الحقيقة إنسانًا حرًا عندما يؤمن بيسوع. فما يعنيه هو أن يسوع قد حررهم من عبودية الخطية. ثم يوضح أيضًا أن الأحرار في هذا العالم يصبحون في الواقع عبيدًا للمسيح عندما يؤمنون به. والمقصود أن المؤمنين ينتمون إلى المسيح بالطريقة نفسها التي ينتمي بها العبد إلى سيده. ويؤكد بولس هذه الفكرة بقوله: "قد اشتُريتُمْ بثَمَنٍ". ولهذا لا ينبغي لهم أن يصيروا عبيدًا للناس. وكان بولس يريد من المؤمنين في كورنثوس أن يتذكروا أن المسيح هو سيدهم الحقيقي. ويؤكد بولس أن جميع المؤمنين، مهما كانت مكانتهم الاجتماعية، ينتمون إلى المسيح. وكل واحد منهم يستطيع أن يخدم يسوع في المكان الذي يوجد فيه وفي الظروف التي يعيش فيها.</w:t>
      </w:r>
    </w:p>
    <w:p>
      <w:pPr>
        <w:bidi/>
      </w:pPr>
      <w:r>
        <w:rPr>
          <w:rtl/>
          <w:cs/>
          <w:lang w:val="ar_AE" w:bidi="ar_AE"/>
        </w:rPr>
      </w:r>
      <w:r>
        <w:rPr>
          <w:rtl/>
          <w:cs/>
          <w:lang w:val="ar_AE" w:bidi="ar_AE"/>
        </w:rPr>
        <w:t>وأخيرًا، يكرر بولس فكرته الرئيسية مرة أخرى، وهي أن كل مؤمن ينبغي أن يبقى في الحالة التي كان عليها عندما دعاه الله.</w:t>
      </w:r>
    </w:p>
    <w:p>
      <w:pPr>
        <w:bidi/>
      </w:pPr>
      <w:r>
        <w:rPr>
          <w:rtl/>
          <w:cs/>
          <w:lang w:val="ar_AE" w:bidi="ar_AE"/>
        </w:rPr>
      </w:r>
      <w:r>
        <w:rPr>
          <w:rtl/>
          <w:cs/>
          <w:lang w:val="ar_AE" w:bidi="ar_AE"/>
        </w:rPr>
        <w:t>توقّفوا هنا وناقشوا هذا السؤال معًا كمجموعة: في ثقافتكم، ما مستويات المكانة الاجتماعية أو التسلسل الاجتماعي بين الناس؟ كيف يمكن للناس أن يميّزوا بين شخص ذي مكانة عالية وشخص ذي مكانة أقل؟ ما أنواع الأعمال أو الأنشطة التي تقوم بها كل مجموعة، أو التي لا تقوم بها؟ هل تتذكرون موقفًا حاول فيه شخص في المجتمع أن ينتقل من مكانة اجتماعية إلى أخرى؟ ماذا حدث عندما حاول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٧: ١٧–٢٤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يحتوي هذا المقطع على فكرة كبيرة واحدة تتألف من جزأين.</w:t>
      </w:r>
    </w:p>
    <w:p>
      <w:pPr>
        <w:bidi/>
      </w:pPr>
      <w:r>
        <w:rPr>
          <w:rtl/>
          <w:cs/>
          <w:lang w:val="ar_AE" w:bidi="ar_AE"/>
        </w:rPr>
      </w:r>
      <w:r>
        <w:rPr>
          <w:b/>
          <w:rtl/>
          <w:cs/>
          <w:lang w:val="ar_AE" w:bidi="ar_AE"/>
        </w:rPr>
        <w:t>قبل الجزء الأول:</w:t>
      </w:r>
      <w:r>
        <w:rPr>
          <w:rtl/>
          <w:cs/>
          <w:lang w:val="ar_AE" w:bidi="ar_AE"/>
        </w:rPr>
        <w:t xml:space="preserve"> يقدّم بولس الفكرة الرئيسية. يقول بولس إن هناك قاعدة عامة يعلّم بها جميع الكنائس. وخلاصة حكمته أن الناس ينبغي أن يبقوا في طريقة الحياة التي أعطاهم الله إياها عندما صاروا مؤمنين.</w:t>
      </w:r>
    </w:p>
    <w:p>
      <w:pPr>
        <w:bidi/>
      </w:pPr>
      <w:r>
        <w:rPr>
          <w:rtl/>
          <w:cs/>
          <w:lang w:val="ar_AE" w:bidi="ar_AE"/>
        </w:rPr>
      </w:r>
      <w:r>
        <w:rPr>
          <w:b/>
          <w:rtl/>
          <w:cs/>
          <w:lang w:val="ar_AE" w:bidi="ar_AE"/>
        </w:rPr>
        <w:t>في الجزء الأول:</w:t>
      </w:r>
      <w:r>
        <w:rPr>
          <w:rtl/>
          <w:cs/>
          <w:lang w:val="ar_AE" w:bidi="ar_AE"/>
        </w:rPr>
        <w:t xml:space="preserve"> يستخدم بولس الختان مثالًا لهذه القاعدة. ويقول إنه لا فرق إن كان الرجل مختونًا أم غير مختون. المهم هو أن يطيع الناس وصايا الله.</w:t>
      </w:r>
    </w:p>
    <w:p>
      <w:pPr>
        <w:bidi/>
      </w:pPr>
      <w:r>
        <w:rPr>
          <w:rtl/>
          <w:cs/>
          <w:lang w:val="ar_AE" w:bidi="ar_AE"/>
        </w:rPr>
      </w:r>
      <w:r>
        <w:rPr>
          <w:b/>
          <w:rtl/>
          <w:cs/>
          <w:lang w:val="ar_AE" w:bidi="ar_AE"/>
        </w:rPr>
        <w:t>بعد الجزء الأول:</w:t>
      </w:r>
      <w:r>
        <w:rPr>
          <w:rtl/>
          <w:cs/>
          <w:lang w:val="ar_AE" w:bidi="ar_AE"/>
        </w:rPr>
        <w:t xml:space="preserve"> يكرر بولس فكرته الرئيسية مرة أخرى.</w:t>
      </w:r>
    </w:p>
    <w:p>
      <w:pPr>
        <w:bidi/>
      </w:pPr>
      <w:r>
        <w:rPr>
          <w:rtl/>
          <w:cs/>
          <w:lang w:val="ar_AE" w:bidi="ar_AE"/>
        </w:rPr>
      </w:r>
      <w:r>
        <w:rPr>
          <w:b/>
          <w:rtl/>
          <w:cs/>
          <w:lang w:val="ar_AE" w:bidi="ar_AE"/>
        </w:rPr>
        <w:t>في الجزء الثاني:</w:t>
      </w:r>
      <w:r>
        <w:rPr>
          <w:rtl/>
          <w:cs/>
          <w:lang w:val="ar_AE" w:bidi="ar_AE"/>
        </w:rPr>
        <w:t xml:space="preserve"> يتحدث بولس عن القاعدة نفسها مرة أخرى، وهذه المرة يستخدم العبودية مثالًا. ويقول إنه لا فرق إن كان الإنسان عبدًا أم حرًا. المهم هو أن جميع المؤمنين ينتمون الآن إلى المسيح، وأن المسيح هو سيدهم، وهو الذي يجعلهم أحرارًا حقًا.</w:t>
      </w:r>
    </w:p>
    <w:p>
      <w:pPr>
        <w:bidi/>
      </w:pPr>
      <w:r>
        <w:rPr>
          <w:rtl/>
          <w:cs/>
          <w:lang w:val="ar_AE" w:bidi="ar_AE"/>
        </w:rPr>
      </w:r>
      <w:r>
        <w:rPr>
          <w:b/>
          <w:rtl/>
          <w:cs/>
          <w:lang w:val="ar_AE" w:bidi="ar_AE"/>
        </w:rPr>
        <w:t>بعد الجزء الثاني:</w:t>
      </w:r>
      <w:r>
        <w:rPr>
          <w:rtl/>
          <w:cs/>
          <w:lang w:val="ar_AE" w:bidi="ar_AE"/>
        </w:rPr>
        <w:t xml:space="preserve"> يكرر بولس فكرته الرئيسية مرة 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الرجال المختونون</w:t>
      </w:r>
    </w:p>
    <w:p>
      <w:pPr>
        <w:pStyle w:val="ListBullet"/>
        <w:bidi/>
        <w:spacing w:line="240" w:lineRule="auto"/>
        <w:ind w:left="720"/>
      </w:pPr>
      <w:r>
        <w:rPr>
          <w:rtl/>
          <w:cs/>
          <w:lang w:val="ar_AE" w:bidi="ar_AE"/>
        </w:rPr>
      </w:r>
      <w:r>
        <w:rPr>
          <w:rtl/>
          <w:cs/>
          <w:lang w:val="ar_AE" w:bidi="ar_AE"/>
        </w:rPr>
        <w:t>الرجال غير المختونين</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الأحرار</w:t>
      </w:r>
    </w:p>
    <w:p>
      <w:pPr>
        <w:pStyle w:val="ListBullet"/>
        <w:bidi/>
        <w:spacing w:line="240" w:lineRule="auto"/>
        <w:ind w:left="720"/>
      </w:pPr>
      <w:r>
        <w:rPr>
          <w:rtl/>
          <w:cs/>
          <w:lang w:val="ar_AE" w:bidi="ar_AE"/>
        </w:rPr>
      </w:r>
      <w:r>
        <w:rPr>
          <w:rtl/>
          <w:cs/>
          <w:lang w:val="ar_AE" w:bidi="ar_AE"/>
        </w:rPr>
        <w:t>المسيح</w:t>
      </w:r>
    </w:p>
    <w:p>
      <w:pPr>
        <w:bidi/>
      </w:pPr>
      <w:r>
        <w:rPr>
          <w:rtl/>
          <w:cs/>
          <w:lang w:val="ar_AE" w:bidi="ar_AE"/>
        </w:rPr>
      </w:r>
      <w:r>
        <w:rPr>
          <w:rtl/>
          <w:cs/>
          <w:lang w:val="ar_AE" w:bidi="ar_AE"/>
        </w:rPr>
        <w:t>في بداية هذا الجزء من الرسالة، يوجد رابط مهم يوضح أن بولس ما زال يتابع الفكرة الرئيسية نفسها التي ظهرت في المقاطع السابقة من الرسالة. فجميع هذه المقاطع مرتبطة ببعضها. لكن المقطع الذي يسبق هذا المقطع مباشرة يتحدث عن استثناء من هذه القاعدة العامة. والآن، باستخدام هذا الرابط، يبيّن بولس أنه عاد إلى فكرته الرئيسية. وفي الواقع، يُعد هذا المقطع من أهم أجزاء هذا القسم، لأنه يؤكد الفكرة الرئيسية بوضوح شديد ثلاث مرات.</w:t>
      </w:r>
    </w:p>
    <w:p>
      <w:pPr>
        <w:bidi/>
      </w:pPr>
      <w:r>
        <w:rPr>
          <w:rtl/>
          <w:cs/>
          <w:lang w:val="ar_AE" w:bidi="ar_AE"/>
        </w:rPr>
      </w:r>
      <w:r>
        <w:rPr>
          <w:rtl/>
          <w:cs/>
          <w:lang w:val="ar_AE" w:bidi="ar_AE"/>
        </w:rPr>
        <w:t>توقّفوا هنا وناقشوا هذا السؤال كمجموعة: تخيّلوا هذه القصة. إنه وقت الحصاد في القرية، ومن المهم جدًا أن يساعد الجميع في جمع الحصاد لأن الطقس سيئ. فيقول رئيس القرية: "على الجميع أن يأتوا ويساعدوا في جمع الحصاد!" فيقول أحد الرجال: "زوجتي حبلى في الشهر التاسع". فيجيبه الرئيس: "على الجميع أن يساعدوا، لكن زوجتك يجب أن تستريح". ثم يقول رجل آخر للرئيس: "يا سيدي، لدينا جدة مسنّة جدًا ومريضة". فيجيبه الرئيس: "على الجميع أن يساعدوا، لكن لا بأس أن تستريح جدتكم. ومع ذلك، يجب على الجميع أن يساعدوا". حاولوا أن ترووا هذه القصة بلغتكم. وانتبهوا إلى الطريقة التي تربطون بها بين الجملتين: "لا بأس أن تستريح جدتكم" و "على الجميع أن يساعدوا". فهذا النوع من الربط هو الذي يستخدمه بولس في بداية هذا المقطع. أوقفوا سماع هذا التسجيل الصوتي هنا.</w:t>
      </w:r>
    </w:p>
    <w:p>
      <w:pPr>
        <w:bidi/>
      </w:pPr>
      <w:r>
        <w:rPr>
          <w:rtl/>
          <w:cs/>
          <w:lang w:val="ar_AE" w:bidi="ar_AE"/>
        </w:rPr>
      </w:r>
      <w:r>
        <w:rPr>
          <w:rtl/>
          <w:cs/>
          <w:lang w:val="ar_AE" w:bidi="ar_AE"/>
        </w:rPr>
        <w:t xml:space="preserve">في هذا المقطع يبدأ بولس بفكرة رئيسية. يقول بولس إن هناك قاعدة عامة يعلّم بها جميع الكنائس. وخلاصة حكمته أن الناس ينبغي أن يبقوا في طريقة الحياة التي أعطاهم الله لهم عندما صاروا مؤمنين. ويقول بولس إن الله هو الذي وضعهم في ظروف حياتهم، ولذلك لا يحتاجون إلى تغيير وضعهم في الحياة لكي يرضوا الله أو يخدموه. ولهذا ينبغي لكل مؤمن أن يبقى كما كان عندما دعاه الله لأول مرة ليكون للمسيح. وهذه هي الفكرة الرئيسية التي تتكوّن من جزأين. </w:t>
      </w:r>
    </w:p>
    <w:p>
      <w:pPr>
        <w:bidi/>
      </w:pPr>
      <w:r>
        <w:rPr>
          <w:rtl/>
          <w:cs/>
          <w:lang w:val="ar_AE" w:bidi="ar_AE"/>
        </w:rPr>
      </w:r>
      <w:r>
        <w:rPr>
          <w:rtl/>
          <w:cs/>
          <w:lang w:val="ar_AE" w:bidi="ar_AE"/>
        </w:rPr>
        <w:t>في الجزء الأول، يشرح بولس هذه القاعدة مستخدمًا الختان مثالًا. فيقول إنه إذا كان الرجل قد اختتن عندما آمن بيسوع، فلا يحاول أن يغيّر ذلك. وبالمثل، إذا لم يكن الرجل مختونًا عندما آمن بيسوع، فلا يحاول أن يغيّر ذلك. ويقول بولس إن الختان أو عدم الختان ليس هو الأمر المهم. الأمر المهم هو أن نطيع وصايا الله.</w:t>
      </w:r>
    </w:p>
    <w:p>
      <w:pPr>
        <w:bidi/>
      </w:pPr>
      <w:r>
        <w:rPr>
          <w:rtl/>
          <w:cs/>
          <w:lang w:val="ar_AE" w:bidi="ar_AE"/>
        </w:rPr>
      </w:r>
      <w:r>
        <w:rPr>
          <w:rtl/>
          <w:cs/>
          <w:lang w:val="ar_AE" w:bidi="ar_AE"/>
        </w:rPr>
        <w:t>ثم يكرر بولس القاعدة العامة مرة أخرى: ينبغي لكل مؤمن أن يبقى كما كان عندما دعاه الله ليكون للمسيح.</w:t>
      </w:r>
    </w:p>
    <w:p>
      <w:pPr>
        <w:bidi/>
      </w:pPr>
      <w:r>
        <w:rPr>
          <w:rtl/>
          <w:cs/>
          <w:lang w:val="ar_AE" w:bidi="ar_AE"/>
        </w:rPr>
      </w:r>
      <w:r>
        <w:rPr>
          <w:rtl/>
          <w:cs/>
          <w:lang w:val="ar_AE" w:bidi="ar_AE"/>
        </w:rPr>
        <w:t>في الجزء الثاني، يشرح بولس القاعدة نفسها مستخدمًا العبودية مثالًا. فيقول إنه إذا كان الإنسان عبدًا عندما آمن بيسوع، فلا ينبغي أن يقلق من محاولة أن يصير حرًا. ولا يقصد بولس أن العبودية أمر صالح. بل يقول للعبيد إنه إن أتيحت لهم فرصة أن ينالوا حريتهم، فعليهم أن يستفيدوا من تلك الفرصة. ويقول بولس إن العبيد في هذا العالم يصبحون أحرارًا حقًا عندما يؤمنون بيسوع. ثم يوضح أن الأحرار في هذا العالم يصبحون في الواقع عبيدًا للمسيح عندما يؤمنون به. ويؤكد هذه الفكرة بقوله: "قد اشتُريتُمْ بثَمَنٍ". ثم يخبرهم أنه لا ينبغي لهم أن يصيروا عبيدًا للناس. وكان بولس يريد من المؤمنين في كورنثوس أن يتذكروا أن المسيح هو سيدهم الجديد.</w:t>
      </w:r>
    </w:p>
    <w:p>
      <w:pPr>
        <w:bidi/>
      </w:pPr>
      <w:r>
        <w:rPr>
          <w:rtl/>
          <w:cs/>
          <w:lang w:val="ar_AE" w:bidi="ar_AE"/>
        </w:rPr>
      </w:r>
      <w:r>
        <w:rPr>
          <w:rtl/>
          <w:cs/>
          <w:lang w:val="ar_AE" w:bidi="ar_AE"/>
        </w:rPr>
        <w:t>وأخيرًا، يكرر بولس فكرته الرئيسية مرة أخرى. وهي أن كل مؤمن ينبغي أن يبقى في الحالة التي كان عليها عندما دعاه الله. وهذه المرة يضيف بولس شيئًا مُهمًا. إذ يقول إن المؤمنين ينبغي أن يعيشوا مع الله كما كانوا عندما دعاهم لأول مرة لينتموا إلى المسيح. ويؤكد بولس أن الله مع المؤمنين، وأن المؤمنين مع الله، بغضّ النظر عن وضعهم أو ظروف حياتهم. وقد تكررت هذه الفكرة ثلاث مرات في هذا المقطع لتُظهر مدى أهميتها.</w:t>
      </w:r>
    </w:p>
    <w:p>
      <w:pPr>
        <w:bidi/>
      </w:pPr>
      <w:r>
        <w:rPr>
          <w:rtl/>
          <w:cs/>
          <w:lang w:val="ar_AE" w:bidi="ar_AE"/>
        </w:rPr>
      </w:r>
      <w:r>
        <w:rPr>
          <w:rtl/>
          <w:cs/>
          <w:lang w:val="ar_AE" w:bidi="ar_AE"/>
        </w:rPr>
        <w:t>توقّفوا هنا وناقشوا هذا السؤال كمجموعة: في لغتكم، عندما يروي شخص قصة، كيف يؤكد الفكرة الأكثر أهمية في القصة؟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٧: ١٧–٢٤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 يحتويان على فكرة كبيرة.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الرجال المختونون</w:t>
      </w:r>
    </w:p>
    <w:p>
      <w:pPr>
        <w:pStyle w:val="ListBullet"/>
        <w:bidi/>
        <w:spacing w:line="240" w:lineRule="auto"/>
        <w:ind w:left="720"/>
      </w:pPr>
      <w:r>
        <w:rPr>
          <w:rtl/>
          <w:cs/>
          <w:lang w:val="ar_AE" w:bidi="ar_AE"/>
        </w:rPr>
      </w:r>
      <w:r>
        <w:rPr>
          <w:rtl/>
          <w:cs/>
          <w:lang w:val="ar_AE" w:bidi="ar_AE"/>
        </w:rPr>
        <w:t>الرجال غير المختونين</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الأحرار</w:t>
      </w:r>
    </w:p>
    <w:p>
      <w:pPr>
        <w:pStyle w:val="ListBullet"/>
        <w:bidi/>
        <w:spacing w:line="240" w:lineRule="auto"/>
        <w:ind w:left="720"/>
      </w:pPr>
      <w:r>
        <w:rPr>
          <w:rtl/>
          <w:cs/>
          <w:lang w:val="ar_AE" w:bidi="ar_AE"/>
        </w:rPr>
      </w:r>
      <w:r>
        <w:rPr>
          <w:rtl/>
          <w:cs/>
          <w:lang w:val="ar_AE" w:bidi="ar_AE"/>
        </w:rPr>
        <w:t>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هذا المقطع يبدأ بولس بفكرة كبيرة. يمكن للشخص الذي يؤدي دور بولس أن يُظهر أنه يعلن نقطة كبيرة ومهمة. وله قاعدة يذكّر بها جميع الكنائس حيثما يذهب في خدمته. وخلاصة حكمته أن الناس ينبغي أن يثبتوا في طريقة الحياة التي أعطاهم الله إياها عندما صاروا مؤمنين. ويقول بولس إن الله هو الذي أعطاهم ذلك التكليف. لذلك يجب على كل مؤمن أن يبقى كما كان عندما دعاه الله لأول مرة ليكون للمسيح.</w:t>
      </w:r>
    </w:p>
    <w:p>
      <w:pPr>
        <w:bidi/>
      </w:pPr>
      <w:r>
        <w:rPr>
          <w:rtl/>
          <w:cs/>
          <w:lang w:val="ar_AE" w:bidi="ar_AE"/>
        </w:rPr>
      </w:r>
      <w:r>
        <w:rPr>
          <w:rtl/>
          <w:cs/>
          <w:lang w:val="ar_AE" w:bidi="ar_AE"/>
        </w:rPr>
        <w:t>ثم يمكن للشخص الذي يؤدي دور بولس أن يُظهر أنه يقدّم مثالين لتوضيح فكرته الكبيرة. المثال الأول هو الختان. يمكن للرجال الذين يؤدون دور المجموعة المختونة، أي الرجال اليهود، أن يقفوا في مكان واحد. أما الرجال الذين يؤدون دور المجموعة غير المختونة، أي الرجال من ثقافات أخرى، فيقفون في مكان آخر. ويمكن للشخص الذي يؤدي دور الله أن يُظهر أنه يحب كلتا المجموعتين بالطريقة نفسها، وقد دعاهما إلى اتباع يسوع بالطريقة نفسها. والآن يجب أن يحاول رجل أو اثنان من المجموعة المختونة مغادرة مكانهما للانضمام إلى المجموعة الأخرى. كما يجب أن يحاول رجل أو اثنان من المجموعة غير المختونة ترك مكانهما للانضمام إلى المجموعة الأخرى. وعلى الشخص الذي يؤدي دور بولس أن يقول أو يُظهر أنه لا يحتاج الإنسان إلى تغيير هويته الثقافية لكي يقبله الله. فهم أحرار في أن يبقوا كما هم ويعبدوا الله كما 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رجل غير مختون: "كيف شعرت عندما علمت أنك لا تحتاج إلى تغيير هويتك الثقافية لكي يقبلك الله؟"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يجب على الشخص الذي يؤدي دور بولس أن يكرر حكمه العام مرة أخرى ليذكّر الرجال بأهمية ذلك. وعلى كل مؤمن أن يبقى كما كان عندما دعاه الله لأول مرة ليكون للمسيح.</w:t>
      </w:r>
    </w:p>
    <w:p>
      <w:pPr>
        <w:bidi/>
      </w:pPr>
      <w:r>
        <w:rPr>
          <w:rtl/>
          <w:cs/>
          <w:lang w:val="ar_AE" w:bidi="ar_AE"/>
        </w:rPr>
      </w:r>
      <w:r>
        <w:rPr>
          <w:rtl/>
          <w:cs/>
          <w:lang w:val="ar_AE" w:bidi="ar_AE"/>
        </w:rPr>
        <w:t>في الجزء الثاني، يجب على الشخص الذي يؤدي دور بولس أن يخبر الناس أن لديه مثالًا آخر.</w:t>
      </w:r>
    </w:p>
    <w:p>
      <w:pPr>
        <w:bidi/>
      </w:pPr>
      <w:r>
        <w:rPr>
          <w:rtl/>
          <w:cs/>
          <w:lang w:val="ar_AE" w:bidi="ar_AE"/>
        </w:rPr>
      </w:r>
      <w:r>
        <w:rPr>
          <w:rtl/>
          <w:cs/>
          <w:lang w:val="ar_AE" w:bidi="ar_AE"/>
        </w:rPr>
        <w:t>يمكن للأشخاص الذين يؤدون دور العبيد أن يقفوا في مكان واحد، ويمكن للأشخاص الذين يؤدون دور الأحرار أن يقفوا في مكان آخر. ويمكن للشخص الذي يؤدي دور الله أن يُظهر أنه يحب كلتا المجموعتين بالطريقة نفسها، وقد دعاهما إلى اتباع يسوع بالطريقة نفسها. والآن يجب أن يحاول شخص أو شخصان من مجموعة العبيد أن يخرجا من مكانهما لينضما إلى المجموعة الأخرى. ويجب على الشخص الذي يلعب دور بولس أن يظهر أنه ليس بحاجة إلى فعل ذلك، بل عليه أن يبقى في مكانه ويعبد الله كما هو. لكن على بولس أن يُظهر أنه إذا كانت لأحد العبيد فرصة أن ينال حريته، فعليه أن يتحرّر، وأن هذا أمر حسن.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العبد الذي أُمر أن يبقى في مجموعته: كيف شعرت عندما علمت أنك تستطيع أن تسجد لله وتخدمه كما أنت؟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العبد الذي نال حريته: "كيف شعرت عندما علمت أنه لا بأس أن تنال حريتك؟"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يجب على الشخص الذي يؤدي دور المسيح أن يُظهر أنه دفع الثمن ليشتري جميع الناس، ولذلك أصبح هو السيد. ثم يقول لهم: "الآن أريد أن أريكم الحقيقة بشأنكم". ثم يأخذ الشخص الذي يؤدي دور المسيح جميع الذين كانوا في مجموعة العبيد ويضعهم في أماكن الأحرار. ويمكن أن يقول لهم من يُمثل دور يسوع: "أنتم الذين تعيشون في عبودية في هذا العالم، أنتم في الحقيقة أحرار إن آمنتم بي! فأنتم لم تعودوا تعيشون في عبودية روحية". ثم يأخذ جميع الذين كانوا في مجموعة الأحرار ويضعهم في مكان العبيد. ثم يقول لهم: "أنتم أحرار في هذا العالم، لكنكم في الحقيقة عبيدي إن آمنتم بي. فلقد دفعت الثمن لأشتريكم". ثم يقول للجميع: "لا يكون أحد منكم عبدًا للناس. أنا سيدكم الجديد الآن".</w:t>
      </w:r>
    </w:p>
    <w:p>
      <w:pPr>
        <w:bidi/>
      </w:pPr>
      <w:r>
        <w:rPr>
          <w:rtl/>
          <w:cs/>
          <w:lang w:val="ar_AE" w:bidi="ar_AE"/>
        </w:rPr>
      </w:r>
      <w:r>
        <w:rPr>
          <w:rtl/>
          <w:cs/>
          <w:lang w:val="ar_AE" w:bidi="ar_AE"/>
        </w:rPr>
        <w:t>وأخيرًا، على الشخص الذي يؤدي دور بولس أن يكرر فكرته الكبيرة مرة ثالثة. وعلى كل مؤمن أن يبقى كما كان عندما دعاه الله لأول مرة ليكون للمسيح. وفي هذه المرة يشير الشخص الذي يؤدي دور بولس إلى الشخص الذي يؤدي دور الله، ليُظهر أن المؤمنين يعيشون مع الله، وأن الله معهم.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العبد الذي انتقل إلى مجموعة الأحرار: كيف شعرتم عندما علمتم أن يسوع قد حرّركم حقًا في أرواحكم؟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الحر الذي انتقل إلى مجموعة العبيد: "بماذا تفكر أو ماذا تشعر؟"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٧: ١٧–٢٤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يخبر بولس المؤمنين في كورنثوس ثلاث مرات أن يبقوا في الحالة التي كانوا عليها عندما</w:t>
      </w:r>
      <w:r>
        <w:rPr>
          <w:b/>
          <w:rtl/>
          <w:cs/>
          <w:lang w:val="ar_AE" w:bidi="ar_AE"/>
        </w:rPr>
        <w:t xml:space="preserve"> دعاهم</w:t>
      </w:r>
      <w:r>
        <w:rPr>
          <w:rtl/>
          <w:cs/>
          <w:lang w:val="ar_AE" w:bidi="ar_AE"/>
        </w:rPr>
        <w:t xml:space="preserve"> الله. وفي هذا المقطع تعني عبارة "الوقت الذي دعاكم فيه الله" الوقت الذي دعاكم فيه الله واختاركم. وهذا هو الوقت الذي يصير فيه الإنسان مؤمنًا. استخدموا الكلمة نفسها التي استخدمتموها في المقاطع السابقة لكلمة مدعوون.</w:t>
      </w:r>
    </w:p>
    <w:p>
      <w:pPr>
        <w:bidi/>
      </w:pPr>
      <w:r>
        <w:rPr>
          <w:rtl/>
          <w:cs/>
          <w:lang w:val="ar_AE" w:bidi="ar_AE"/>
        </w:rPr>
      </w:r>
      <w:r>
        <w:rPr>
          <w:rtl/>
          <w:cs/>
          <w:lang w:val="ar_AE" w:bidi="ar_AE"/>
        </w:rPr>
        <w:t>لقد عيَّن</w:t>
      </w:r>
      <w:r>
        <w:rPr>
          <w:b/>
          <w:rtl/>
          <w:cs/>
          <w:lang w:val="ar_AE" w:bidi="ar_AE"/>
        </w:rPr>
        <w:t xml:space="preserve"> الرب</w:t>
      </w:r>
      <w:r>
        <w:rPr>
          <w:rtl/>
          <w:cs/>
          <w:lang w:val="ar_AE" w:bidi="ar_AE"/>
        </w:rPr>
        <w:t xml:space="preserve"> يسوع الناس، أو وضعهم في ظروفهم المحددة في الحياة. استخدموا الكلمة نفسها التي استخدمتموها في المقاطع السابقة للإشارة إلى كلمة الرب، وارجعوا إلى كلمة </w:t>
      </w:r>
      <w:r>
        <w:rPr>
          <w:rtl/>
          <w:cs/>
          <w:lang w:val="ar_AE" w:bidi="ar_AE"/>
        </w:rPr>
        <w:t>الرب</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ويعرض بولس فكرته الرئيسية على أنها تعليم يقدّمه في جميع </w:t>
      </w:r>
      <w:r>
        <w:rPr>
          <w:b/>
          <w:rtl/>
          <w:cs/>
          <w:lang w:val="ar_AE" w:bidi="ar_AE"/>
        </w:rPr>
        <w:t>الكنائس</w:t>
      </w:r>
      <w:r>
        <w:rPr>
          <w:rtl/>
          <w:cs/>
          <w:lang w:val="ar_AE" w:bidi="ar_AE"/>
        </w:rPr>
        <w:t xml:space="preserve"> التي يذهب إليها. استخدموا الكلمة نفسها لكلمة كنيسة التي استخدمتموها في المقاطع السابقة، وارجعوا إلى كلمة </w:t>
      </w:r>
      <w:r>
        <w:rPr>
          <w:rtl/>
          <w:cs/>
          <w:lang w:val="ar_AE" w:bidi="ar_AE"/>
        </w:rPr>
        <w:t>كنيسة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كان بعض المؤمنين في كورنثوس يهودًا، وبعضهم من ثقافات أخرى. وكان اليهود يمارسون </w:t>
      </w:r>
      <w:r>
        <w:rPr>
          <w:b/>
          <w:rtl/>
          <w:cs/>
          <w:lang w:val="ar_AE" w:bidi="ar_AE"/>
        </w:rPr>
        <w:t>الختان،</w:t>
      </w:r>
      <w:r>
        <w:rPr>
          <w:rtl/>
          <w:cs/>
          <w:lang w:val="ar_AE" w:bidi="ar_AE"/>
        </w:rPr>
        <w:t xml:space="preserve"> أي عادة قطع الجلد الزائد في نهاية عضو الذكر للولد. وكان الختان علامة على أن الله أدخل الشخص في العهد الذي قطعه مع شعب إسرائيل. أما الثقافات الأخرى في كورنثوس فلم تكن تمارس هذه العادة.</w:t>
      </w:r>
    </w:p>
    <w:p>
      <w:pPr>
        <w:bidi/>
      </w:pPr>
      <w:r>
        <w:rPr>
          <w:rtl/>
          <w:cs/>
          <w:lang w:val="ar_AE" w:bidi="ar_AE"/>
        </w:rPr>
      </w:r>
      <w:r>
        <w:rPr>
          <w:rtl/>
          <w:cs/>
          <w:lang w:val="ar_AE" w:bidi="ar_AE"/>
        </w:rPr>
        <w:t>توقّفوا هنا وناقشوا معًا الكلمة أو العبارة التي ستستخدمونها للتعبير عن</w:t>
      </w:r>
      <w:r>
        <w:rPr>
          <w:b/>
          <w:rtl/>
          <w:cs/>
          <w:lang w:val="ar_AE" w:bidi="ar_AE"/>
        </w:rPr>
        <w:t xml:space="preserve"> الختان</w:t>
      </w:r>
      <w:r>
        <w:rPr>
          <w:rtl/>
          <w:cs/>
          <w:lang w:val="ar_AE" w:bidi="ar_AE"/>
        </w:rPr>
        <w:t xml:space="preserve">. وابحثوا عن كلمة </w:t>
      </w:r>
      <w:r>
        <w:rPr>
          <w:rtl/>
          <w:cs/>
          <w:lang w:val="ar_AE" w:bidi="ar_AE"/>
        </w:rPr>
        <w:t>الختان</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ويقول بولس إن الشيء المهم هو أن يحفظ الناس </w:t>
      </w:r>
      <w:r>
        <w:rPr>
          <w:b/>
          <w:rtl/>
          <w:cs/>
          <w:lang w:val="ar_AE" w:bidi="ar_AE"/>
        </w:rPr>
        <w:t>وصايا</w:t>
      </w:r>
      <w:r>
        <w:rPr>
          <w:rtl/>
          <w:cs/>
          <w:lang w:val="ar_AE" w:bidi="ar_AE"/>
        </w:rPr>
        <w:t xml:space="preserve"> الله. ووصايا الله هي القواعد التي أعطاها الله لشعبه أولًا من خلال موسى. وعندما كان يسوع يعلّم على الأرض، أوضح أن هذه الشرائع هي من الله، وأنها تخبر الناس كيف ينبغي أن يعيشوا.</w:t>
      </w:r>
    </w:p>
    <w:p>
      <w:pPr>
        <w:bidi/>
      </w:pPr>
      <w:r>
        <w:rPr>
          <w:rtl/>
          <w:cs/>
          <w:lang w:val="ar_AE" w:bidi="ar_AE"/>
        </w:rPr>
      </w:r>
      <w:r>
        <w:rPr>
          <w:rtl/>
          <w:cs/>
          <w:lang w:val="ar_AE" w:bidi="ar_AE"/>
        </w:rPr>
        <w:t>توقّفوا هنا وناقشوا معًا الكلمة أو العبارة التي ستستخدمونها للتعبير عن</w:t>
      </w:r>
      <w:r>
        <w:rPr>
          <w:b/>
          <w:rtl/>
          <w:cs/>
          <w:lang w:val="ar_AE" w:bidi="ar_AE"/>
        </w:rPr>
        <w:t xml:space="preserve"> الوصايا</w:t>
      </w:r>
      <w:r>
        <w:rPr>
          <w:rtl/>
          <w:cs/>
          <w:lang w:val="ar_AE" w:bidi="ar_AE"/>
        </w:rPr>
        <w:t xml:space="preserve">. ارجعوا إلى مصطلح </w:t>
      </w:r>
      <w:r>
        <w:rPr>
          <w:rtl/>
          <w:cs/>
          <w:lang w:val="ar_AE" w:bidi="ar_AE"/>
        </w:rPr>
        <w:t>الوصية</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في كورنثوس كان هناك أشخاص يشترون ويبيعون الناس كما لو كانوا ممتلكات، ويجعلونهم </w:t>
      </w:r>
      <w:r>
        <w:rPr>
          <w:b/>
          <w:rtl/>
          <w:cs/>
          <w:lang w:val="ar_AE" w:bidi="ar_AE"/>
        </w:rPr>
        <w:t>عبيدًا.</w:t>
      </w:r>
      <w:r>
        <w:rPr>
          <w:rtl/>
          <w:cs/>
          <w:lang w:val="ar_AE" w:bidi="ar_AE"/>
        </w:rPr>
        <w:t xml:space="preserve"> والعبد هو رجل أو امرأة يعملان لشخص آخر، وغالبًا لا تكون لهما حرية الاختيار. وكان بعض العبيد في كورنثوس قد آمنوا بيسوع، وكانوا يعبدون في الكنيسة مع الأحرار.</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العبد</w:t>
      </w:r>
      <w:r>
        <w:rPr>
          <w:rtl/>
          <w:cs/>
          <w:lang w:val="ar_AE" w:bidi="ar_AE"/>
        </w:rPr>
        <w:t xml:space="preserve">. انظروا كلمة </w:t>
      </w:r>
      <w:r>
        <w:rPr>
          <w:rtl/>
          <w:cs/>
          <w:lang w:val="ar_AE" w:bidi="ar_AE"/>
        </w:rPr>
        <w:t>"عبْد"</w:t>
      </w:r>
      <w:r>
        <w:rPr>
          <w:rtl/>
          <w:cs/>
          <w:lang w:val="ar_AE" w:bidi="ar_AE"/>
        </w:rPr>
        <w:t xml:space="preserve"> في "قاموس الكلمات الرئيسية" للمزيد من المعلومات. أوقفوا سماع هذا التسجيل الصوتي هنا.</w:t>
      </w:r>
    </w:p>
    <w:p>
      <w:pPr>
        <w:bidi/>
      </w:pPr>
      <w:r>
        <w:rPr>
          <w:rtl/>
          <w:cs/>
          <w:lang w:val="ar_AE" w:bidi="ar_AE"/>
        </w:rPr>
      </w:r>
      <w:r>
        <w:rPr>
          <w:rtl/>
          <w:cs/>
          <w:lang w:val="ar_AE" w:bidi="ar_AE"/>
        </w:rPr>
        <w:t xml:space="preserve">وكان بعض المؤمنين في كورنثوس عبيدًا وبعضهم </w:t>
      </w:r>
      <w:r>
        <w:rPr>
          <w:b/>
          <w:rtl/>
          <w:cs/>
          <w:lang w:val="ar_AE" w:bidi="ar_AE"/>
        </w:rPr>
        <w:t>أحرارًا.</w:t>
      </w:r>
      <w:r>
        <w:rPr>
          <w:rtl/>
          <w:cs/>
          <w:lang w:val="ar_AE" w:bidi="ar_AE"/>
        </w:rPr>
        <w:t xml:space="preserve"> والأحرار ليس لهم سيد يملكهم. قد يكون لهم عمل، لكن لا أحد يجبرهم على العمل.</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الأحرار</w:t>
      </w:r>
      <w:r>
        <w:rPr>
          <w:rtl/>
          <w:cs/>
          <w:lang w:val="ar_AE" w:bidi="ar_AE"/>
        </w:rPr>
        <w:t>. أوقفوا سماع هذا التسجيل الصوتي هنا.</w:t>
      </w:r>
    </w:p>
    <w:p>
      <w:pPr>
        <w:bidi/>
      </w:pPr>
      <w:r>
        <w:rPr>
          <w:rtl/>
          <w:cs/>
          <w:lang w:val="ar_AE" w:bidi="ar_AE"/>
        </w:rPr>
      </w:r>
      <w:r>
        <w:rPr>
          <w:rtl/>
          <w:cs/>
          <w:lang w:val="ar_AE" w:bidi="ar_AE"/>
        </w:rPr>
        <w:t xml:space="preserve">ويخبر بولس الرجال الأحرار في كورنثوس أنهم الآن عبيد </w:t>
      </w:r>
      <w:r>
        <w:rPr>
          <w:b/>
          <w:rtl/>
          <w:cs/>
          <w:lang w:val="ar_AE" w:bidi="ar_AE"/>
        </w:rPr>
        <w:t>للمسيح،</w:t>
      </w:r>
      <w:r>
        <w:rPr>
          <w:rtl/>
          <w:cs/>
          <w:lang w:val="ar_AE" w:bidi="ar_AE"/>
        </w:rPr>
        <w:t xml:space="preserve"> لأن المسيح دفع الثمن ليشتريهم، ولذلك صار سيدهم. استخدموا الاسم نفسه الذي استخدمتموه من قبل للإشارة إلى المسيح. لمزيد من المعلومات، راجعوا كلمة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يتحدث بولس إلى المؤمنين في كورنثوس، يدعوهم </w:t>
      </w:r>
      <w:r>
        <w:rPr>
          <w:b/>
          <w:rtl/>
          <w:cs/>
          <w:lang w:val="ar_AE" w:bidi="ar_AE"/>
        </w:rPr>
        <w:t>إخوة</w:t>
      </w:r>
      <w:r>
        <w:rPr>
          <w:rtl/>
          <w:cs/>
          <w:lang w:val="ar_AE" w:bidi="ar_AE"/>
        </w:rPr>
        <w:t xml:space="preserve">، أو </w:t>
      </w:r>
      <w:r>
        <w:rPr>
          <w:b/>
          <w:rtl/>
          <w:cs/>
          <w:lang w:val="ar_AE" w:bidi="ar_AE"/>
        </w:rPr>
        <w:t>إخوة وأخوات</w:t>
      </w:r>
      <w:r>
        <w:rPr>
          <w:rtl/>
          <w:cs/>
          <w:lang w:val="ar_AE" w:bidi="ar_AE"/>
        </w:rPr>
        <w:t>. فقد كان يتحدث إلى الرجال والنساء في الكنيسة عندما قال هذا. وكان يريد أن يذكّر المؤمنين بأن الله جعلهم عائلة واحدة الآن لأنهم آمنوا بيسوع.</w:t>
      </w:r>
    </w:p>
    <w:p>
      <w:pPr>
        <w:bidi/>
      </w:pPr>
      <w:r>
        <w:rPr>
          <w:rtl/>
          <w:cs/>
          <w:lang w:val="ar_AE" w:bidi="ar_AE"/>
        </w:rPr>
      </w:r>
      <w:r>
        <w:rPr>
          <w:rtl/>
          <w:cs/>
          <w:lang w:val="ar_AE" w:bidi="ar_AE"/>
        </w:rPr>
        <w:t>استخدموا الكلمة نفسها التي استخدمتموها من قبل للإشارة إلى الإخوة أو الإخوة والأخوات.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7:25–31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٧: ٢٥–٣١ واحفظوه في قلوبكم.</w:t>
      </w:r>
    </w:p>
    <w:p>
      <w:pPr>
        <w:bidi/>
      </w:pPr>
      <w:r>
        <w:rPr>
          <w:rtl/>
          <w:cs/>
          <w:lang w:val="ar_AE" w:bidi="ar_AE"/>
        </w:rPr>
      </w:r>
      <w:r>
        <w:rPr>
          <w:rtl/>
          <w:cs/>
          <w:lang w:val="ar_AE" w:bidi="ar_AE"/>
        </w:rPr>
        <w:t>استمعوا إلى نسخة صوتية من كورنثوس الأولى ٧: ٢٥–٣١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٧: ٢٥–٣١ من الترجمة الأسهل للفهم.</w:t>
      </w:r>
    </w:p>
    <w:p>
      <w:pPr>
        <w:bidi/>
      </w:pPr>
      <w:r>
        <w:rPr>
          <w:rtl/>
          <w:cs/>
          <w:lang w:val="ar_AE" w:bidi="ar_AE"/>
        </w:rPr>
      </w:r>
      <w:r>
        <w:rPr>
          <w:rtl/>
          <w:cs/>
          <w:lang w:val="ar_AE" w:bidi="ar_AE"/>
        </w:rPr>
        <w:t>في الجزء السابق من رسالته، كرر بولس الفكرة الرئيسية لهذا الفصل ثلاث مرات ليُظهر مدى أهميتها. وكانت هذه الفكرة أن المؤمنين ينبغي أن يبقوا في طريقة الحياة التي كانوا عليها عندما آمنوا بيسوع لأول مرة. فقد أراد بولس أن يفهم المؤمنون أنهم لا يحتاجون إلى تغيير وضعهم في الحياة لكي يرضوا الله. وكان بعض أهل كورنثوس قد كتبوا إلى بولس بأسئلة مختلفة، وكان بعض هذه الأسئلة يتعلق بالزواج وبالحياة كعازب. وقد أجاب بولس عن أسئلتهم، وكان في أثناء إجاباته يواصل تذكيرهم بفكرته الرئيسية.</w:t>
      </w:r>
    </w:p>
    <w:p>
      <w:pPr>
        <w:bidi/>
      </w:pPr>
      <w:r>
        <w:rPr>
          <w:rtl/>
          <w:cs/>
          <w:lang w:val="ar_AE" w:bidi="ar_AE"/>
        </w:rPr>
      </w:r>
      <w:r>
        <w:rPr>
          <w:rtl/>
          <w:cs/>
          <w:lang w:val="ar_AE" w:bidi="ar_AE"/>
        </w:rPr>
        <w:t>والآن، في هذا المقطع، يجيب بولس عن سؤال آخر. هذه المرة يتحدث بولس عن العذارى، أي الشابات المخطوبات اللواتي لم يتزوجن من قبل. وقد يكون أيضًا يقصد بعض الشبان الذين لم يتزوجوا، لكن يبدو أنه يتحدث بصفة خاصة عن الفتيات الشابات. وكما فعل في مقطع سابق، يوضح بولس لأهل كورنثوس أن الرب يسوع لم يعطِ تعليمًا محددًا عن هذا الموضوع عندما كان يعيش على الأرض. ولذلك يقول بولس إنه سيقدّم حكمه، أي رأيه الذي يراه صوابًا. كما يخبر بولس أهل كورنثوس أنهم يستطيعون أن يثقوا في حكمه، لأن الرب يسوع أظهر له رحمة. ويقول إن يسوع أعطاه الحكمة التي يحتاجها ليجيب على هذا السؤال بنفسه.</w:t>
      </w:r>
    </w:p>
    <w:p>
      <w:pPr>
        <w:bidi/>
      </w:pPr>
      <w:r>
        <w:rPr>
          <w:rtl/>
          <w:cs/>
          <w:lang w:val="ar_AE" w:bidi="ar_AE"/>
        </w:rPr>
      </w:r>
      <w:r>
        <w:rPr>
          <w:rtl/>
          <w:cs/>
          <w:lang w:val="ar_AE" w:bidi="ar_AE"/>
        </w:rPr>
        <w:t>ثم يوضح بولس أنه يرى أن من الجيد لغير المتزوجين أن يبقوا كما هم. ففي ذلك الوقت كانت الكنيسة في كورنثوس تمر بضيقة كبيرة، إذ كان كثيرون يضطهدون المؤمنين ويجعلون حياتهم صعبة. ولذلك لم يكن هذا وقتًا سهلًا للدخول في الزواج. ويكرر بولس مرة أخرى الفكرة الرئيسية التي ذكرها في المقاطع السابقة: فالذين تزوجوا ينبغي أن يبقوا متزوجين، والذين لم يتزوجوا ينبغي أن يبقوا غير متزوجين. وكان يريد من أهل كورنثوس أن يحترموا الالتزامات التي قطعوها لزوج أو زوجة، أو للشخص الذي وعدوا بالزواج منه. ثم يوضح بولس أنه ليس خطية أن يتزوج الإنسان. فالشخص الذي يتزوج لا يفعل شيئًا خاطئًا. لكن المؤمنين كانوا يعيشون في وقت مليء بالضيق، وعندما يتزوج الإنسان قد تزداد مسؤولياته وهمومه في الحياة. ولهذا يخبرهم بولس أنه يهتم بهم، ويريد أن يحميهم من إضافة مزيد من المتاعب إلى حياتهم.</w:t>
      </w:r>
    </w:p>
    <w:p>
      <w:pPr>
        <w:bidi/>
      </w:pPr>
      <w:r>
        <w:rPr>
          <w:rtl/>
          <w:cs/>
          <w:lang w:val="ar_AE" w:bidi="ar_AE"/>
        </w:rPr>
      </w:r>
      <w:r>
        <w:rPr>
          <w:rtl/>
          <w:cs/>
          <w:lang w:val="ar_AE" w:bidi="ar_AE"/>
        </w:rPr>
        <w:t>توقّفوا هنا وناقشوا هذا السؤال كمجموعة: في ثقافتكم، ما النصيحة التي يسمعها الناس عادة عن الزواج؟ أوقفوا سماع هذا التسجيل الصوتي هنا.</w:t>
      </w:r>
    </w:p>
    <w:p>
      <w:pPr>
        <w:bidi/>
      </w:pPr>
      <w:r>
        <w:rPr>
          <w:rtl/>
          <w:cs/>
          <w:lang w:val="ar_AE" w:bidi="ar_AE"/>
        </w:rPr>
      </w:r>
      <w:r>
        <w:rPr>
          <w:rtl/>
          <w:cs/>
          <w:lang w:val="ar_AE" w:bidi="ar_AE"/>
        </w:rPr>
        <w:t>وكان بولس يريد من أهل كورنثوس أن يفكروا في أمور أعظم من زواجاتهم، أو من مشاعرهم، أو من ممتلكاتهم. فحياتهم في هذا العالم صعبة، لكنها قصيرة. ولهذا يقول بولس إن الرجال الذين لهم زوجات ينبغي أن يعيشوا كما لو أنه ليس لهم زوجات. ولا يقصد بولس أن يترك المؤمنون زوجاتهم أو يهملوهن. بل يريدهم أن يتذكروا أن الزواج في هذا العالم مؤقت، أما الحياة مع الله فهي أبدية. ثم يكرر بولس الفكرة نفسها باستخدام أمثلة أخرى. فإذا كان شخص ينوح أو يحزن، فعليه أن يعيش كما لو أنه لا ينوح. وإذا كان شخص ما فرحًا، فعليه أن يعيش كما لو أن فرحه ليس هو الأمر الأهم. ولا يقصد بولس أن المؤمنين لا يجوز لهم أن يحزنوا عندما يموت شخص يحبونه. بل يريدهم أن يتذكروا أنه رغم آلام الموت في هذا العالم، فإن الحياة مع الله تدوم إلى الأبد. وإذا اشترى شخص شيئًا، أو كان له عمل مهم في هذا العالم، فعليه أن يعيش وكأن هذه الأمور ليست هي مركز حياته. وفي كل هذه الأمثلة يذكّر بولس أهل كورنثوس بأن الحياة مع الله أعظم من كل شيء آخر، مثل الزواج، أو المشاعر، أو الممتلكات. فالحياة في هذا العالم قصيرة، والعالم الحاضر يزول. أما الحياة مع الله فتدوم إلى الأبد.</w:t>
      </w:r>
    </w:p>
    <w:p>
      <w:pPr>
        <w:bidi/>
      </w:pPr>
      <w:r>
        <w:rPr>
          <w:rtl/>
          <w:cs/>
          <w:lang w:val="ar_AE" w:bidi="ar_AE"/>
        </w:rPr>
      </w:r>
      <w:r>
        <w:rPr>
          <w:rtl/>
          <w:cs/>
          <w:lang w:val="ar_AE" w:bidi="ar_AE"/>
        </w:rPr>
        <w:t>توقّفوا هنا وناقشوا هذا السؤال كمجموعة: في مجتمعكم، عندما يموت شخص ما، كيف يعبّر الناس عن حزنهم؟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٧: ٢٥–٣١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له جزآن.</w:t>
      </w:r>
    </w:p>
    <w:p>
      <w:pPr>
        <w:bidi/>
      </w:pPr>
      <w:r>
        <w:rPr>
          <w:rtl/>
          <w:cs/>
          <w:lang w:val="ar_AE" w:bidi="ar_AE"/>
        </w:rPr>
      </w:r>
      <w:r>
        <w:rPr>
          <w:b/>
          <w:rtl/>
          <w:cs/>
          <w:lang w:val="ar_AE" w:bidi="ar_AE"/>
        </w:rPr>
        <w:t>في الجزء الأول:</w:t>
      </w:r>
      <w:r>
        <w:rPr>
          <w:rtl/>
          <w:cs/>
          <w:lang w:val="ar_AE" w:bidi="ar_AE"/>
        </w:rPr>
        <w:t xml:space="preserve"> يقول بولس إنه من الجيد أن تبقى الشابات غير المتزوجات كما هن. فقد كانت الكنيسة في كورنثوس تمرّ بوقت مشقّة عظيمة، لأن كثيرين كانوا يضطهدون المؤمنين ويجعلون حياتهم صعبة. ولذلك لم يكن هذا وقتًا سهلًا للزواج.</w:t>
      </w:r>
    </w:p>
    <w:p>
      <w:pPr>
        <w:bidi/>
      </w:pPr>
      <w:r>
        <w:rPr>
          <w:rtl/>
          <w:cs/>
          <w:lang w:val="ar_AE" w:bidi="ar_AE"/>
        </w:rPr>
      </w:r>
      <w:r>
        <w:rPr>
          <w:b/>
          <w:rtl/>
          <w:cs/>
          <w:lang w:val="ar_AE" w:bidi="ar_AE"/>
        </w:rPr>
        <w:t>في الجزء الثاني:</w:t>
      </w:r>
      <w:r>
        <w:rPr>
          <w:rtl/>
          <w:cs/>
          <w:lang w:val="ar_AE" w:bidi="ar_AE"/>
        </w:rPr>
        <w:t xml:space="preserve"> يخبر بولس شعب كورنثوس أن وقتهم في هذا العالم قصير. وكان يريد منهم ألا يفكّروا كثيرًا في أمور مثل الزواج، أو مشاعرهم، أو ممتلكاتهم. بل أراد لهم أن يتذكروا أن الحياة مع الله أهم من كل هذه الأشياء. فالحياة قصيرة، والعالم يقترب من نهايته. لكن الحياة مع الله تدوم إلى الأبد.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الشابات غير المتزوجات في كنيسة كورنثوس</w:t>
      </w:r>
    </w:p>
    <w:p>
      <w:pPr>
        <w:pStyle w:val="ListBullet"/>
        <w:bidi/>
        <w:spacing w:line="240" w:lineRule="auto"/>
        <w:ind w:left="720"/>
      </w:pPr>
      <w:r>
        <w:rPr>
          <w:rtl/>
          <w:cs/>
          <w:lang w:val="ar_AE" w:bidi="ar_AE"/>
        </w:rPr>
      </w:r>
      <w:r>
        <w:rPr>
          <w:rtl/>
          <w:cs/>
          <w:lang w:val="ar_AE" w:bidi="ar_AE"/>
        </w:rPr>
        <w:t>المتزوجون في كنيسة كورنثوس</w:t>
      </w:r>
    </w:p>
    <w:p>
      <w:pPr>
        <w:pStyle w:val="ListBullet"/>
        <w:bidi/>
        <w:spacing w:line="240" w:lineRule="auto"/>
        <w:ind w:left="720"/>
      </w:pPr>
      <w:r>
        <w:rPr>
          <w:rtl/>
          <w:cs/>
          <w:lang w:val="ar_AE" w:bidi="ar_AE"/>
        </w:rPr>
      </w:r>
      <w:r>
        <w:rPr>
          <w:rtl/>
          <w:cs/>
          <w:lang w:val="ar_AE" w:bidi="ar_AE"/>
        </w:rPr>
        <w:t>الرجال غير المتزوجين في كنيسة كورنثوس</w:t>
      </w:r>
    </w:p>
    <w:p>
      <w:pPr>
        <w:pStyle w:val="ListBullet"/>
        <w:bidi/>
        <w:spacing w:line="240" w:lineRule="auto"/>
        <w:ind w:left="720"/>
      </w:pPr>
      <w:r>
        <w:rPr>
          <w:rtl/>
          <w:cs/>
          <w:lang w:val="ar_AE" w:bidi="ar_AE"/>
        </w:rPr>
      </w:r>
      <w:r>
        <w:rPr>
          <w:rtl/>
          <w:cs/>
          <w:lang w:val="ar_AE" w:bidi="ar_AE"/>
        </w:rPr>
        <w:t>الحزانى والفرِحون</w:t>
      </w:r>
    </w:p>
    <w:p>
      <w:pPr>
        <w:pStyle w:val="ListBullet"/>
        <w:bidi/>
        <w:spacing w:line="240" w:lineRule="auto"/>
        <w:ind w:left="720"/>
      </w:pPr>
      <w:r>
        <w:rPr>
          <w:rtl/>
          <w:cs/>
          <w:lang w:val="ar_AE" w:bidi="ar_AE"/>
        </w:rPr>
      </w:r>
      <w:r>
        <w:rPr>
          <w:rtl/>
          <w:cs/>
          <w:lang w:val="ar_AE" w:bidi="ar_AE"/>
        </w:rPr>
        <w:t>والذين يشترون ويبيعون ويمارسون التجارة</w:t>
      </w:r>
    </w:p>
    <w:p>
      <w:pPr>
        <w:bidi/>
      </w:pPr>
      <w:r>
        <w:rPr>
          <w:rtl/>
          <w:cs/>
          <w:lang w:val="ar_AE" w:bidi="ar_AE"/>
        </w:rPr>
      </w:r>
      <w:r>
        <w:rPr>
          <w:rtl/>
          <w:cs/>
          <w:lang w:val="ar_AE" w:bidi="ar_AE"/>
        </w:rPr>
        <w:t>في الجزء الأول، يجيب بولس على أحد الأسئلة التي أرسلها إليه أهل كورنثوس. وكان السؤال يتعلق بالعذارى، أي الشابات غير المتزوجات. ويقول بولس إن يسوع لم يذكر شيئًا محددًا عن الشابات اللواتي لم يتزوجن خلال خدمته على الأرض. لكنه يقول إنه سيخبرهم بما يراه صوابًا. ويخبر بولس أهل كورنثوس أنهم يستطيعون الوثوق في حكمه، لأن يسوع أظهر له رحمة، وجعله شخصًا يمكن أن يثقوا به ليساعدهم في هذا السؤال. ثم يقول بولس إنه من الجيد أن تبقى الشابات غير المتزوجات كما هن. بعد ذلك يبدأ بولس في الحديث إلى الرجال المخطوبين أو المتزوجين بالفعل. وفي ذلك الوقت كان الرجال هم الذين يتخذون القرارات المتعلقة بالزواج، لذلك ينتقل بولس من الحديث عن الشابات غير المتزوجات إلى الحديث عن الرجال. وكانت الكنيسة في كورنثوس تمرّ بوقت مشقة عظيمة، ولذلك لم يكن هذا وقتًا سهلًا للزواج. ويكرر بولس مرة أخرى الفكرة الكبيرة التي ذكرها في المقاطع السابقة: المتزوجون ينبغي أن يبقوا متزوجين، والذين لم يتزوجوا ينبغي أن يبقوا غير متزوجين. ويؤكد بولس هذه الفكرة باستخدام أسئلة وأجوبة. فيسأل: "أنتَ مُرتَبِطٌ بامرأةٍ! فلا تطلُبِ الِانفِصالَ. أنتَ مُنفَصِلٌ عن امرأةٍ! فلا تطلُبِ امرأةً". ويظن بعض الناس أن كون الشخص مرتبطًا بامرأة يعني أن الزوجين متزوجان بالفعل، بينما يظن آخرون أن ذلك يشير إلى الخطوبة. وفي كلتا الحالتين يكون الرجل والمرأة قد وعد كلٌّ منهما الآخر بالزواج، أو بالاستمرار في الزواج.</w:t>
      </w:r>
    </w:p>
    <w:p>
      <w:pPr>
        <w:bidi/>
      </w:pPr>
      <w:r>
        <w:rPr>
          <w:rtl/>
          <w:cs/>
          <w:lang w:val="ar_AE" w:bidi="ar_AE"/>
        </w:rPr>
      </w:r>
      <w:r>
        <w:rPr>
          <w:rtl/>
          <w:cs/>
          <w:lang w:val="ar_AE" w:bidi="ar_AE"/>
        </w:rPr>
        <w:t>توقّفوا هنا وناقشوا هذا السؤال كمجموعة: عندما يعد شخصان بالزواج من بعضهما البعض، كيف يتحدثان عن هذا الزواج في ثقافتكم؟ وعندما يكون شخصان متزوجين، كيف يتحدثان عن زواجهما؟ وفي هذا المقطع، كيف ستعبّرون في لغتكم عن فكرة أن رجلًا وامرأة مرتبطان معًا، أو غير مرتبطين أو متحررين من بعضهما البعض؟ أوقفوا سماع هذا التسجيل الصوتي هنا.</w:t>
      </w:r>
    </w:p>
    <w:p>
      <w:pPr>
        <w:bidi/>
      </w:pPr>
      <w:r>
        <w:rPr>
          <w:rtl/>
          <w:cs/>
          <w:lang w:val="ar_AE" w:bidi="ar_AE"/>
        </w:rPr>
      </w:r>
      <w:r>
        <w:rPr>
          <w:rtl/>
          <w:cs/>
          <w:lang w:val="ar_AE" w:bidi="ar_AE"/>
        </w:rPr>
        <w:t>بعد ذلك يوضح بولس أن الزواج ليس خطية. فإذا أراد رجل وامرأة أن يتزوجا، فهما لا يفعلان شيئًا خاطئًا. لكن المؤمنين في كورنثوس كانوا يعيشون بالفعل في وقت مشقة عظيمة، وعندما يتزوج الشخص قد تزداد اهتماماته ومسؤولياته في الحياة. ولهذا يخبر بولس أهل كورنثوس أنه يهتم بهم، ويريد أن يحميهم من إضافة مزيد من الاضطرابات إلى حياتهم.</w:t>
      </w:r>
    </w:p>
    <w:p>
      <w:pPr>
        <w:bidi/>
      </w:pPr>
      <w:r>
        <w:rPr>
          <w:rtl/>
          <w:cs/>
          <w:lang w:val="ar_AE" w:bidi="ar_AE"/>
        </w:rPr>
      </w:r>
      <w:r>
        <w:rPr>
          <w:rtl/>
          <w:cs/>
          <w:lang w:val="ar_AE" w:bidi="ar_AE"/>
        </w:rPr>
        <w:t>توقّفوا هنا وناقشوا هذا السؤال كمجموعة: تخيّلوا أن شخصًا كتب إليكم رسالة يسأل فيها عن أبنائكم الثلاثة. وقد أجبتم بالفعل عن الأسئلة المتعلقة بابنكم الأول، ثم عن ابنكم الثاني. والآن تريدون أن تنتقلوا إلى الحديث عن طفلكم الثالث. انتبهوا إلى الطريقة التي تبدأون بها هذا الجزء الجديد في لغتكم. استخدموا هذا التعبير هنا لتقديم موضوع جديد في الرسالة. أوقفوا سماع هذا التسجيل الصوتي هنا.</w:t>
      </w:r>
    </w:p>
    <w:p>
      <w:pPr>
        <w:bidi/>
      </w:pPr>
      <w:r>
        <w:rPr>
          <w:rtl/>
          <w:cs/>
          <w:lang w:val="ar_AE" w:bidi="ar_AE"/>
        </w:rPr>
      </w:r>
      <w:r>
        <w:rPr>
          <w:rtl/>
          <w:cs/>
          <w:lang w:val="ar_AE" w:bidi="ar_AE"/>
        </w:rPr>
        <w:t>في الجزء الثاني، يخبر بولس أهل كورنثوس أن وقتهم في هذا العالم سيكون قصيرًا. ويقول هذا بطريقة قوية، ليؤكد أنه يريد منهم أن ينتبهوا جيدًا ويصغوا إلى كلامه بعناية. ويقول إن الرجال الذين لهم زوجات ينبغي أن يعيشوا كما لو أنهم ليس لهم زوجات. ولا يقصد بولس أن يترك المؤمنون زوجاتهم أو يهملوهن، بل يريدهم أن يتذكروا أن الزواج في هذا العالم مؤقت، أما الحياة مع الله فهي أبدية. ثم يكرر بولس الفكرة نفسها باستخدام أمثلة أخرى. فإذا كان أحدهم ينوح، فعليه أن يعيش كما لو أنه لا ينوح. وإذا كان شخص ما يشعر بالفرح، فعليه أن يعيش كما لو أن فرحه ليس هو الأمر الأهم. وإذا اشترى شخص شيئًا، أو كان له عمل مهم في هذا العالم، فعليه أن يعيش كما لو أن هذه الأشياء ليست هي مركز حياته. وفي كل هذه الأمثلة يذكّر بولس أهل كورنثوس بأن الحياة مع الله أعظم من كل شيء آخر، مثل الزواج، أو المشاعر، أو الممتلكات، أو المال. فالحياة قصيرة، والعالم يقترب من نهايته. لكن الحياة مع الله تدوم إلى الأبد.</w:t>
      </w:r>
    </w:p>
    <w:p>
      <w:pPr>
        <w:bidi/>
      </w:pPr>
      <w:r>
        <w:rPr>
          <w:rtl/>
          <w:cs/>
          <w:lang w:val="ar_AE" w:bidi="ar_AE"/>
        </w:rPr>
      </w:r>
      <w:r>
        <w:rPr>
          <w:rtl/>
          <w:cs/>
          <w:lang w:val="ar_AE" w:bidi="ar_AE"/>
        </w:rPr>
        <w:t>توقّفوا هنا وناقشوا هذا السؤال كمجموعة: في لغتكم، كيف تعبّرون عندما تريدون حقًا أن تجذبوا انتباه الناس وتجعلوهم يصغون إليكم ويفهمون كلامكم بوضوح شديد؟ استخدموا هذا التعبير عند هذه النقطة من الرسالة.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٧: ٢٥–٣١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الشابات غير المتزوجات في كنيسة كورنثوس</w:t>
      </w:r>
    </w:p>
    <w:p>
      <w:pPr>
        <w:pStyle w:val="ListBullet"/>
        <w:bidi/>
        <w:spacing w:line="240" w:lineRule="auto"/>
        <w:ind w:left="720"/>
      </w:pPr>
      <w:r>
        <w:rPr>
          <w:rtl/>
          <w:cs/>
          <w:lang w:val="ar_AE" w:bidi="ar_AE"/>
        </w:rPr>
      </w:r>
      <w:r>
        <w:rPr>
          <w:rtl/>
          <w:cs/>
          <w:lang w:val="ar_AE" w:bidi="ar_AE"/>
        </w:rPr>
        <w:t>المتزوجون في كنيسة كورنثوس</w:t>
      </w:r>
    </w:p>
    <w:p>
      <w:pPr>
        <w:pStyle w:val="ListBullet"/>
        <w:bidi/>
        <w:spacing w:line="240" w:lineRule="auto"/>
        <w:ind w:left="720"/>
      </w:pPr>
      <w:r>
        <w:rPr>
          <w:rtl/>
          <w:cs/>
          <w:lang w:val="ar_AE" w:bidi="ar_AE"/>
        </w:rPr>
      </w:r>
      <w:r>
        <w:rPr>
          <w:rtl/>
          <w:cs/>
          <w:lang w:val="ar_AE" w:bidi="ar_AE"/>
        </w:rPr>
        <w:t>الرجال غير المتزوجين في كنيسة كورنثوس</w:t>
      </w:r>
    </w:p>
    <w:p>
      <w:pPr>
        <w:pStyle w:val="ListBullet"/>
        <w:bidi/>
        <w:spacing w:line="240" w:lineRule="auto"/>
        <w:ind w:left="720"/>
      </w:pPr>
      <w:r>
        <w:rPr>
          <w:rtl/>
          <w:cs/>
          <w:lang w:val="ar_AE" w:bidi="ar_AE"/>
        </w:rPr>
      </w:r>
      <w:r>
        <w:rPr>
          <w:rtl/>
          <w:cs/>
          <w:lang w:val="ar_AE" w:bidi="ar_AE"/>
        </w:rPr>
        <w:t>الحزانى والفرِحون</w:t>
      </w:r>
    </w:p>
    <w:p>
      <w:pPr>
        <w:pStyle w:val="ListBullet"/>
        <w:bidi/>
        <w:spacing w:line="240" w:lineRule="auto"/>
        <w:ind w:left="720"/>
      </w:pPr>
      <w:r>
        <w:rPr>
          <w:rtl/>
          <w:cs/>
          <w:lang w:val="ar_AE" w:bidi="ar_AE"/>
        </w:rPr>
      </w:r>
      <w:r>
        <w:rPr>
          <w:rtl/>
          <w:cs/>
          <w:lang w:val="ar_AE" w:bidi="ar_AE"/>
        </w:rPr>
        <w:t>والذين يشترون ويبيعون ويمارسون التجارة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يمكن للشخص الذي يؤدي دور بولس أن يُظهر أنه يجيب على رسالة أرسلها إليه أهل كورنثوس. ويمكن أن يتحدث مع الشخص الذي يؤدي دور يسوع. ويستطيع الشخص الذي يؤدي دور يسوع أن يُظهر أنه لم يقل كلمات محددة عن هذا السؤال. كما يمكنه أن يُظهر أنه يعطي بولس الحكمة التي يحتاجها ليجيب عن هذا السؤال بنفسه.</w:t>
      </w:r>
    </w:p>
    <w:p>
      <w:pPr>
        <w:bidi/>
      </w:pPr>
      <w:r>
        <w:rPr>
          <w:rtl/>
          <w:cs/>
          <w:lang w:val="ar_AE" w:bidi="ar_AE"/>
        </w:rPr>
      </w:r>
      <w:r>
        <w:rPr>
          <w:rtl/>
          <w:cs/>
          <w:lang w:val="ar_AE" w:bidi="ar_AE"/>
        </w:rPr>
        <w:t>بعد ذلك يمكن لبولس أن يتحدث إلى الشابات غير المتزوجات. وعلى بولس أن ينصحهن بأن يبقين كما هن. كما ينبغي أن يُظهر بولس أن الكنيسة في كورنثوس كانت تمرّ بوقت ضيق عظيم، ولذلك لم يكن هذا وقتًا مناسبًا للزواج. ثم ينتقل الشخص الذي يؤدي دور بولس ليتحدث إلى المتزوجين أو المخطوبين، ويخبرهم أن يبقوا متزوجين أو يستمروا في خطوبتهم. ثم يذهب بولس إلى الرجال غير المتزوجين ويخبرهم أنه من الأفضل أن يبقوا غير متزوجين.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امرأة غير متزوجة حرة في أن تبقى عازبة: بماذا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يمكن لبولس أن يقول للرجال غير المتزوجين إن الزواج ليس خطية. كما يمكنه أن يقول للشابات غير المتزوجات إن الزواج ليس خطية أيضًا. يجب على الممثل الذي يلعب دور بولس أن يُظهر للعازبين أنه يهتم بهم حقاً، وأنه يريد حمايتهم من إضافة المزيد من المتاعب إلى حياتهم.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شابة غير متزوجة وحرة في الزواج: بماذا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على الشخص الذي يؤدي دور بولس أن يخبر أهل كورنثوس أن وقتهم في هذا العالم سيكون قصيرًا. وعليه أن يقول ذلك بطريقة قوية. ثم يمكن للشخص الذي يؤدي دور بولس أن يتحدث إلى المتزوجين، ويُظهر أنهم لا ينبغي أن يجعلوا تركيزهم كله على بعضهم البعض. بل يشير إلى يسوع ليساعدهم على التفكير فيه أكثر. عندئذٍ يمكن للشخص الذي يلعب دور بولس أن يتحدث إلى كلٍ من الحزانى والسعداء. وعليه أن يُظهر أن هؤلاء الناس لا ينبغي أن يركّزوا كثيرًا على مشاعرهم الخاصة. بل يشير إلى يسوع ليساعدهم على التفكير فيه أكثر من مشاعرهم. وأخيرًا يمكن للشخص الذي يؤدي دور بولس أن يتحدث إلى الذين يشترون ويبيعون في السوق. وعليه أن يُظهر أنهم لا ينبغي أن يركّزوا كثيرًا على الأشياء التي يشترونها أو يبيعونها أو على أموالهم. بل يشير إلى يسوع ليساعدهم على التفكير فيه أكثر من هذه الأمور.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رجلًا غنيًا يبيع في السوق: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يجب على الشخص الذي يؤدي دور بولس أن يذكّر جميع الناس بأن وقتهم في هذا العالم قصير، وأن العالم يقترب من نهايته. ولهذا السبب يريد بولس أن يبقى تركيز المؤمنين على يسوع أكثر من أي شيء آخر.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٧: ٢٥–٣١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يخاطب بولس </w:t>
      </w:r>
      <w:r>
        <w:rPr>
          <w:b/>
          <w:rtl/>
          <w:cs/>
          <w:lang w:val="ar_AE" w:bidi="ar_AE"/>
        </w:rPr>
        <w:t>العذارى</w:t>
      </w:r>
      <w:r>
        <w:rPr>
          <w:rtl/>
          <w:cs/>
          <w:lang w:val="ar_AE" w:bidi="ar_AE"/>
        </w:rPr>
        <w:t>، أي النساء</w:t>
      </w:r>
      <w:r>
        <w:rPr>
          <w:b/>
          <w:rtl/>
          <w:cs/>
          <w:lang w:val="ar_AE" w:bidi="ar_AE"/>
        </w:rPr>
        <w:t xml:space="preserve"> المخطوبات.</w:t>
      </w:r>
      <w:r>
        <w:rPr>
          <w:rtl/>
          <w:cs/>
          <w:lang w:val="ar_AE" w:bidi="ar_AE"/>
        </w:rPr>
        <w:t xml:space="preserve"> وهُنَّ شابات لم يسبق لهن الزواج. وفي ثقافة كورنثوس، لم تكن معظم النساء غير المتزوجات قد أقمن علاقة جنسية مع رجل، لذلك كنَّ عذارى. لكن هذا المصطلح لا يركّز أساسًا على حقيقة أن الشابة لم تقم بعلاقة جنسية، بل يركّز على أنها لم تتزوج من قبل. وفي ثقافة كورنثوس، كانت الخطوبة على الأرجح اتفاقًا قويًا بين عائلتين تقدّمان وعودًا لبعضهما البعض.</w:t>
      </w:r>
    </w:p>
    <w:p>
      <w:pPr>
        <w:bidi/>
      </w:pPr>
      <w:r>
        <w:rPr>
          <w:rtl/>
          <w:cs/>
          <w:lang w:val="ar_AE" w:bidi="ar_AE"/>
        </w:rPr>
      </w:r>
      <w:r>
        <w:rPr>
          <w:rtl/>
          <w:cs/>
          <w:lang w:val="ar_AE" w:bidi="ar_AE"/>
        </w:rPr>
        <w:t>توقّفوا هنا وناقشوا معًا الكلمة أو العبارة التي ستستخدمونها للتعبير عن</w:t>
      </w:r>
      <w:r>
        <w:rPr>
          <w:b/>
          <w:rtl/>
          <w:cs/>
          <w:lang w:val="ar_AE" w:bidi="ar_AE"/>
        </w:rPr>
        <w:t xml:space="preserve"> عذراء</w:t>
      </w:r>
      <w:r>
        <w:rPr>
          <w:rtl/>
          <w:cs/>
          <w:lang w:val="ar_AE" w:bidi="ar_AE"/>
        </w:rPr>
        <w:t xml:space="preserve"> أو امرأة</w:t>
      </w:r>
      <w:r>
        <w:rPr>
          <w:b/>
          <w:rtl/>
          <w:cs/>
          <w:lang w:val="ar_AE" w:bidi="ar_AE"/>
        </w:rPr>
        <w:t xml:space="preserve"> مخطوبة.</w:t>
      </w:r>
      <w:r>
        <w:rPr>
          <w:rtl/>
          <w:cs/>
          <w:lang w:val="ar_AE" w:bidi="ar_AE"/>
        </w:rPr>
        <w:t xml:space="preserve"> أوقفوا سماع هذا التسجيل الصوتي هنا.</w:t>
      </w:r>
    </w:p>
    <w:p>
      <w:pPr>
        <w:bidi/>
      </w:pPr>
      <w:r>
        <w:rPr>
          <w:rtl/>
          <w:cs/>
          <w:lang w:val="ar_AE" w:bidi="ar_AE"/>
        </w:rPr>
      </w:r>
      <w:r>
        <w:rPr>
          <w:rtl/>
          <w:cs/>
          <w:lang w:val="ar_AE" w:bidi="ar_AE"/>
        </w:rPr>
        <w:t xml:space="preserve">ويخبر بولس أهل كورنثوس أن </w:t>
      </w:r>
      <w:r>
        <w:rPr>
          <w:b/>
          <w:rtl/>
          <w:cs/>
          <w:lang w:val="ar_AE" w:bidi="ar_AE"/>
        </w:rPr>
        <w:t>الرب</w:t>
      </w:r>
      <w:r>
        <w:rPr>
          <w:rtl/>
          <w:cs/>
          <w:lang w:val="ar_AE" w:bidi="ar_AE"/>
        </w:rPr>
        <w:t xml:space="preserve"> قد ساعده ليعطيه الحكمة التي يحتاجها للإجابة عن أسئلتهم. استخدموا الكلمة أو العبارة نفسها لكلمة الرب التي استخدمتموها في ترجمتكم لرسالة كورنثوس الأولى. ولمزيد من المعلومات، انظروا 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كما يخبر بولس أهل كورنثوس أنه سيعطيهم </w:t>
      </w:r>
      <w:r>
        <w:rPr>
          <w:b/>
          <w:rtl/>
          <w:cs/>
          <w:lang w:val="ar_AE" w:bidi="ar_AE"/>
        </w:rPr>
        <w:t>حكمه،</w:t>
      </w:r>
      <w:r>
        <w:rPr>
          <w:rtl/>
          <w:cs/>
          <w:lang w:val="ar_AE" w:bidi="ar_AE"/>
        </w:rPr>
        <w:t xml:space="preserve"> لأنه لا توجد تعليمات محددة من يسوع بشأن سؤالهم عن النساء غير المتزوجات. وكان يقصد أنه سيخبرهم </w:t>
      </w:r>
      <w:r>
        <w:rPr>
          <w:b/>
          <w:rtl/>
          <w:cs/>
          <w:lang w:val="ar_AE" w:bidi="ar_AE"/>
        </w:rPr>
        <w:t>بنصيحته</w:t>
      </w:r>
      <w:r>
        <w:rPr>
          <w:rtl/>
          <w:cs/>
          <w:lang w:val="ar_AE" w:bidi="ar_AE"/>
        </w:rPr>
        <w:t xml:space="preserve"> أو </w:t>
      </w:r>
      <w:r>
        <w:rPr>
          <w:b/>
          <w:rtl/>
          <w:cs/>
          <w:lang w:val="ar_AE" w:bidi="ar_AE"/>
        </w:rPr>
        <w:t>رأيه</w:t>
      </w:r>
      <w:r>
        <w:rPr>
          <w:rtl/>
          <w:cs/>
          <w:lang w:val="ar_AE" w:bidi="ar_AE"/>
        </w:rPr>
        <w:t xml:space="preserve"> في هذا الأمر.</w:t>
      </w:r>
    </w:p>
    <w:p>
      <w:pPr>
        <w:bidi/>
      </w:pPr>
      <w:r>
        <w:rPr>
          <w:rtl/>
          <w:cs/>
          <w:lang w:val="ar_AE" w:bidi="ar_AE"/>
        </w:rPr>
      </w:r>
      <w:r>
        <w:rPr>
          <w:rtl/>
          <w:cs/>
          <w:lang w:val="ar_AE" w:bidi="ar_AE"/>
        </w:rPr>
        <w:t>توقّفوا هنا وناقشوا معًا الكلمة أو العبارة التي ستستخدمونها للتعبير عن</w:t>
      </w:r>
      <w:r>
        <w:rPr>
          <w:b/>
          <w:rtl/>
          <w:cs/>
          <w:lang w:val="ar_AE" w:bidi="ar_AE"/>
        </w:rPr>
        <w:t xml:space="preserve"> الحكم</w:t>
      </w:r>
      <w:r>
        <w:rPr>
          <w:rtl/>
          <w:cs/>
          <w:lang w:val="ar_AE" w:bidi="ar_AE"/>
        </w:rPr>
        <w:t xml:space="preserve"> عندما تعني نصيحة أو رأيًا. أوقفوا سماع هذا التسجيل الصوتي هنا.</w:t>
      </w:r>
    </w:p>
    <w:p>
      <w:pPr>
        <w:bidi/>
      </w:pPr>
      <w:r>
        <w:rPr>
          <w:rtl/>
          <w:cs/>
          <w:lang w:val="ar_AE" w:bidi="ar_AE"/>
        </w:rPr>
      </w:r>
      <w:r>
        <w:rPr>
          <w:rtl/>
          <w:cs/>
          <w:lang w:val="ar_AE" w:bidi="ar_AE"/>
        </w:rPr>
        <w:t>ويخبر بولس أهل كورنثوس أنهم يستطيعون الوثوق بحكمه لأن الرب قد أظهر له</w:t>
      </w:r>
      <w:r>
        <w:rPr>
          <w:b/>
          <w:rtl/>
          <w:cs/>
          <w:lang w:val="ar_AE" w:bidi="ar_AE"/>
        </w:rPr>
        <w:t xml:space="preserve"> رحمة.</w:t>
      </w:r>
      <w:r>
        <w:rPr>
          <w:rtl/>
          <w:cs/>
          <w:lang w:val="ar_AE" w:bidi="ar_AE"/>
        </w:rPr>
        <w:t xml:space="preserve"> وعندما يُظهر شخص رحمة، فهذا يعني أنه يكون صالحًا أو طيبًا أو مشفقًا على الآخرين.</w:t>
      </w:r>
    </w:p>
    <w:p>
      <w:pPr>
        <w:bidi/>
      </w:pPr>
      <w:r>
        <w:rPr>
          <w:rtl/>
          <w:cs/>
          <w:lang w:val="ar_AE" w:bidi="ar_AE"/>
        </w:rPr>
      </w:r>
      <w:r>
        <w:rPr>
          <w:rtl/>
          <w:cs/>
          <w:lang w:val="ar_AE" w:bidi="ar_AE"/>
        </w:rPr>
        <w:t xml:space="preserve">توقفوا هنا وناقشوا كمجموعة الكلمة أو العبارة التي ستستخدمونها لترجمة الفعل </w:t>
      </w:r>
      <w:r>
        <w:rPr>
          <w:b/>
          <w:rtl/>
          <w:cs/>
          <w:lang w:val="ar_AE" w:bidi="ar_AE"/>
        </w:rPr>
        <w:t>تحنَّن</w:t>
      </w:r>
      <w:r>
        <w:rPr>
          <w:rtl/>
          <w:cs/>
          <w:lang w:val="ar_AE" w:bidi="ar_AE"/>
        </w:rPr>
        <w:t xml:space="preserve">. لمزيدٍ من المعلومات، ابحثوا عن كلمة </w:t>
      </w:r>
      <w:r>
        <w:rPr>
          <w:rtl/>
          <w:cs/>
          <w:lang w:val="ar_AE" w:bidi="ar_AE"/>
        </w:rPr>
        <w:t>تحنُّن</w:t>
      </w:r>
      <w:r>
        <w:rPr>
          <w:rtl/>
          <w:cs/>
          <w:lang w:val="ar_AE" w:bidi="ar_AE"/>
        </w:rPr>
        <w:t xml:space="preserve"> في قاموس الكلمات الرئيسية.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ويخبر بولس أهل كورنثوس أنه </w:t>
      </w:r>
      <w:r>
        <w:rPr>
          <w:b/>
          <w:rtl/>
          <w:cs/>
          <w:lang w:val="ar_AE" w:bidi="ar_AE"/>
        </w:rPr>
        <w:t>أمين</w:t>
      </w:r>
      <w:r>
        <w:rPr>
          <w:rtl/>
          <w:cs/>
          <w:lang w:val="ar_AE" w:bidi="ar_AE"/>
        </w:rPr>
        <w:t xml:space="preserve"> لأن الرب قد أظهر له لطفه وأعطاه الحكمة التي يحتاجها للإجابة عن أسئلتهم. وعندما يكون الشخص أمينًا، فهذا يعني أنه يمكن الوثوق به والاعتماد عليه. استخدموا الكلمة نفسها التي استخدمتموها في المقاطع السابقة لكلمة أمين.</w:t>
      </w:r>
    </w:p>
    <w:p>
      <w:pPr>
        <w:bidi/>
      </w:pPr>
      <w:r>
        <w:rPr>
          <w:rtl/>
          <w:cs/>
          <w:lang w:val="ar_AE" w:bidi="ar_AE"/>
        </w:rPr>
      </w:r>
      <w:r>
        <w:rPr>
          <w:rtl/>
          <w:cs/>
          <w:lang w:val="ar_AE" w:bidi="ar_AE"/>
        </w:rPr>
        <w:t>وقد نصح بولس الشابات في كنيسة كورنثوس ألا يتزوجن. وقال إن السبب هو أنهم كانوا يعيشون في وقت</w:t>
      </w:r>
      <w:r>
        <w:rPr>
          <w:b/>
          <w:rtl/>
          <w:cs/>
          <w:lang w:val="ar_AE" w:bidi="ar_AE"/>
        </w:rPr>
        <w:t xml:space="preserve"> ضيق </w:t>
      </w:r>
      <w:r>
        <w:rPr>
          <w:rtl/>
          <w:cs/>
          <w:lang w:val="ar_AE" w:bidi="ar_AE"/>
        </w:rPr>
        <w:t xml:space="preserve">أو </w:t>
      </w:r>
      <w:r>
        <w:rPr>
          <w:b/>
          <w:rtl/>
          <w:cs/>
          <w:lang w:val="ar_AE" w:bidi="ar_AE"/>
        </w:rPr>
        <w:t>كرب</w:t>
      </w:r>
      <w:r>
        <w:rPr>
          <w:rtl/>
          <w:cs/>
          <w:lang w:val="ar_AE" w:bidi="ar_AE"/>
        </w:rPr>
        <w:t xml:space="preserve"> شديد. والمقصود بالضيق وقت من المعاناة الشديدة، مثل الاضطهاد أو الحرب أو المجاعة.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الضيق</w:t>
      </w:r>
      <w:r>
        <w:rPr>
          <w:rtl/>
          <w:cs/>
          <w:lang w:val="ar_AE" w:bidi="ar_AE"/>
        </w:rPr>
        <w:t xml:space="preserve"> الشديد. أوقفوا سماع هذا التسجيل الصوتي هنا.</w:t>
      </w:r>
    </w:p>
    <w:p>
      <w:pPr>
        <w:bidi/>
      </w:pPr>
      <w:r>
        <w:rPr>
          <w:rtl/>
          <w:cs/>
          <w:lang w:val="ar_AE" w:bidi="ar_AE"/>
        </w:rPr>
      </w:r>
      <w:r>
        <w:rPr>
          <w:rtl/>
          <w:cs/>
          <w:lang w:val="ar_AE" w:bidi="ar_AE"/>
        </w:rPr>
        <w:t xml:space="preserve">كما يخبر بولس المتزوجين أو المخطوبين في كورنثوس ألا </w:t>
      </w:r>
      <w:r>
        <w:rPr>
          <w:b/>
          <w:rtl/>
          <w:cs/>
          <w:lang w:val="ar_AE" w:bidi="ar_AE"/>
        </w:rPr>
        <w:t>ينفصلوا</w:t>
      </w:r>
      <w:r>
        <w:rPr>
          <w:rtl/>
          <w:cs/>
          <w:lang w:val="ar_AE" w:bidi="ar_AE"/>
        </w:rPr>
        <w:t xml:space="preserve"> عن بعضهم البعض. ويمكن القول أيضًا إن هؤلاء الأشخاص لا ينبغي لهم أن يسعوا إلى الانفصال أو التحرر من زواجهم أو من عهد الزواج الذي قطعوه على أنفسهم. فالمتزوجون ينبغي أن يبقوا متزوجين، والمخطوبون ينبغي أن يستمروا في خطوبتهم. ويمكنكم أن تعبّروا عن ذلك بالقول إن رجال كورنثوس ونساءه لا ينبغي أن يحاولوا تحرير أنفسهم من الوعود التي قطعوها لبعضهم البعض.</w:t>
      </w:r>
    </w:p>
    <w:p>
      <w:pPr>
        <w:bidi/>
      </w:pPr>
      <w:r>
        <w:rPr>
          <w:rtl/>
          <w:cs/>
          <w:lang w:val="ar_AE" w:bidi="ar_AE"/>
        </w:rPr>
      </w:r>
      <w:r>
        <w:rPr>
          <w:rtl/>
          <w:cs/>
          <w:lang w:val="ar_AE" w:bidi="ar_AE"/>
        </w:rPr>
        <w:t xml:space="preserve">كما يخبر بولس أهل كورنثوس أن الزواج ليس </w:t>
      </w:r>
      <w:r>
        <w:rPr>
          <w:b/>
          <w:rtl/>
          <w:cs/>
          <w:lang w:val="ar_AE" w:bidi="ar_AE"/>
        </w:rPr>
        <w:t>خطية</w:t>
      </w:r>
      <w:r>
        <w:rPr>
          <w:rtl/>
          <w:cs/>
          <w:lang w:val="ar_AE" w:bidi="ar_AE"/>
        </w:rPr>
        <w:t xml:space="preserve">، وأن الرجل والمرأة لا يفعلان شيئًا خاطئًا إذا اختارا الزواج. استخدموا الكلمة أو العبارة نفسها للتعبير عن الخطية التي استخدمتموها في ترجمتكم لرسالة كورنثوس الأولى. لمزيد من المعلومات، انظروا كلمة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يتحدث بولس إلى المؤمنين في كورنثوس، يدعوهم </w:t>
      </w:r>
      <w:r>
        <w:rPr>
          <w:b/>
          <w:rtl/>
          <w:cs/>
          <w:lang w:val="ar_AE" w:bidi="ar_AE"/>
        </w:rPr>
        <w:t>إخوة</w:t>
      </w:r>
      <w:r>
        <w:rPr>
          <w:rtl/>
          <w:cs/>
          <w:lang w:val="ar_AE" w:bidi="ar_AE"/>
        </w:rPr>
        <w:t xml:space="preserve">، أو </w:t>
      </w:r>
      <w:r>
        <w:rPr>
          <w:b/>
          <w:rtl/>
          <w:cs/>
          <w:lang w:val="ar_AE" w:bidi="ar_AE"/>
        </w:rPr>
        <w:t>إخوة وأخوات</w:t>
      </w:r>
      <w:r>
        <w:rPr>
          <w:rtl/>
          <w:cs/>
          <w:lang w:val="ar_AE" w:bidi="ar_AE"/>
        </w:rPr>
        <w:t>. وعندما يستخدم هذا التعبير، فهو يقصد الرجال والنساء معًا في الكنيسة. ويريد بولس أن يذكّر المؤمنين بأن الله جعلهم عائلة واحدة الآن لأنهم آمنوا بيسوع. استخدموا الكلمة نفسها التي استخدمتموها من قبل للإشارة إلى الإخوة أو الإخوة والأخوات.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7:32–40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7: 32–40 واحفظوه في قلوبكم.</w:t>
      </w:r>
    </w:p>
    <w:p>
      <w:pPr>
        <w:bidi/>
      </w:pPr>
      <w:r>
        <w:rPr>
          <w:rtl/>
          <w:cs/>
          <w:lang w:val="ar_AE" w:bidi="ar_AE"/>
        </w:rPr>
      </w:r>
      <w:r>
        <w:rPr>
          <w:rtl/>
          <w:cs/>
          <w:lang w:val="ar_AE" w:bidi="ar_AE"/>
        </w:rPr>
        <w:t>استمعوا إلى نسخة صوتية من كورنثوس الأولى 7: 32–40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7: 32–40 من الترجمة الأسهل فهمًا لكم.</w:t>
      </w:r>
    </w:p>
    <w:p>
      <w:pPr>
        <w:bidi/>
      </w:pPr>
      <w:r>
        <w:rPr>
          <w:rtl/>
          <w:cs/>
          <w:lang w:val="ar_AE" w:bidi="ar_AE"/>
        </w:rPr>
      </w:r>
      <w:r>
        <w:rPr>
          <w:rtl/>
          <w:cs/>
          <w:lang w:val="ar_AE" w:bidi="ar_AE"/>
        </w:rPr>
        <w:t xml:space="preserve">هذا المقطع هو الأخير في سلسلة من المقاطع المرتبطة ارتباطًا وثيقًا في الأصحاح السابع. كان لدى شعب الكنيسة في كورنثوس أسئلة كثيرة حول الزواج، والانفصال، والبقاء في العزوبية والزواج مرة أخرى بعد موت الزوج أو الزوجة. وأرسلوا أسئلتهم إلى بولس في رسالة. في المقاطع الأربعة الأخيرة، وفي هذا المقطع، كان بولس يجيب على جميع تلك الأسئلة من أهل كورنثوس. وفي جميع هذه المقاطع الأربعة الأخيرة، وفي هذا المقطع، ربط بولس كل سؤال بفكرة كبيرة: الحياة مع الله أكبر من مكانتنا الفردية أو ظروفنا، أو من الأشياء والأشخاص في العالم من حولنا. ونحن لا نحتاج إلى محاولة تغيير ظروفنا. فإن العالم ذاته سوف ينتهي قريبًا. لكن الحياة مع الله ستستمر إلى الأبد. فالله يحبنا كما نحن، ويمكننا أن نخدمه أينما نكون. </w:t>
      </w:r>
    </w:p>
    <w:p>
      <w:pPr>
        <w:bidi/>
      </w:pPr>
      <w:r>
        <w:rPr>
          <w:rtl/>
          <w:cs/>
          <w:lang w:val="ar_AE" w:bidi="ar_AE"/>
        </w:rPr>
      </w:r>
      <w:r>
        <w:rPr>
          <w:rtl/>
          <w:cs/>
          <w:lang w:val="ar_AE" w:bidi="ar_AE"/>
        </w:rPr>
        <w:t>في المقطع السابق، أخبر بولس أهل كورنثوس أنه يريد أن يحميهم من القلق والهم في هذا العالم. والآن في هذا المقطع، يواصل بولس هذه الفكرة. فيقول بولس إنه يريد أن يكون أهل كورنثوس أحرارًا من الهموم. ويقول بولس إن الرجل غير المتزوج يمكنه أن يركز كل انتباهه على الرب. والرب هو الوحيد الذي يحتاج الإنسان إلى إرضائه. ولكن، يقول بولس، الرجل المتزوج لديه أشياء أخرى ليفكر فيها. فعلى الرجل المتزوج أن يفكر في الأمور في هذا العالم، وكيف يُبقي زوجته سعيدة. وتفكير الرجل المتزوج مُنقسم ويذهب في اتجاهات مختلفة.. ويكرر بولس الفكرة نفسها مع النساء غير المتزوجات. يتحدث بولس عن امرأة غير متزوجة – ربما أرملة – وعن عذراء، أو امرأة شابة لم تتزوج قط. ويمكن للمرأة العازبة أن تركز كل اهتمامها على الرب. وهدفها أن تُرضي فقط الرب بواسطة جسدها وروحها. لكن يقول بولس إن المرأة المتزوجة لديها أشياء أخرى لتفكر فيها. فعلى المرأة المتزوجة أن تفكر في الأمور في هذا العالم، وكيف تُبقي زوجها سعيدًا. ويختتم بولس هذا الجزء بإظهار أنه يهتم بأهل كورنثوس. كان بولس يريد أن تُساعد هذه النصيحة أهل كورنثوس، لا أن تضع أثقالًا عليهم. وهو يريدهم أن يعيشوا بطريقة صحيحة. ولم يكن بولس يريد أن يكون تفكيرهم منقسمًا وأن يتحرَّك في اتجاهات مختلفة.</w:t>
      </w:r>
    </w:p>
    <w:p>
      <w:pPr>
        <w:bidi/>
      </w:pPr>
      <w:r>
        <w:rPr>
          <w:rtl/>
          <w:cs/>
          <w:lang w:val="ar_AE" w:bidi="ar_AE"/>
        </w:rPr>
      </w:r>
      <w:r>
        <w:rPr>
          <w:rtl/>
          <w:cs/>
          <w:lang w:val="ar_AE" w:bidi="ar_AE"/>
        </w:rPr>
        <w:t>توقّفوا هنا وناقشوا هذا السؤال كمجموعة: صفوا وقتًا كان فيه تفكيركم، أو تفكير أي شخص تعرفونه، منقسمًا لأنكم كنتم تفكرون في العديد من الأشياء المختلفة في وقت واحد. بكلمات أخرى، أشياء أخرى كانت تشتت انتباهكم وتمنعكم من التفكير في الشيء الأكثر أهمية. ربما كان هناك شيئين، أو أكثر، كنتم تركزون عليهما أو تقلقون بشأنهما في نفس الوقت. كيف أثر هذا التفكير المُنقسم على تصرفكم وشعوركم؟ أوقفوا سماع هذا التسجيل الصوتي هنا.</w:t>
      </w:r>
    </w:p>
    <w:p>
      <w:pPr>
        <w:bidi/>
      </w:pPr>
      <w:r>
        <w:rPr>
          <w:rtl/>
          <w:cs/>
          <w:lang w:val="ar_AE" w:bidi="ar_AE"/>
        </w:rPr>
      </w:r>
      <w:r>
        <w:rPr>
          <w:rtl/>
          <w:cs/>
          <w:lang w:val="ar_AE" w:bidi="ar_AE"/>
        </w:rPr>
        <w:t>والآن ينتقل بولس إلى سؤال مختلف من أسئلة كورنثوس. وهذا الجزء صعب الفهم. نحن لا نعرف ما الذي كان يحدث في كورنثوس، ولا نعرف ما الذي قاله المؤمنون في كورنثوس إلى بولس في رسالتهم. يبدو أن بعض الناس في كنيسة كورنثوس كانوا مخطوبين كي يتزوجوا لكنهم قاموا بتأخير الزواج. ولا ندري لماذا تأخروا عن الزواج.</w:t>
      </w:r>
    </w:p>
    <w:p>
      <w:pPr>
        <w:bidi/>
      </w:pPr>
      <w:r>
        <w:rPr>
          <w:rtl/>
          <w:cs/>
          <w:lang w:val="ar_AE" w:bidi="ar_AE"/>
        </w:rPr>
      </w:r>
      <w:r>
        <w:rPr>
          <w:rtl/>
          <w:cs/>
          <w:lang w:val="ar_AE" w:bidi="ar_AE"/>
        </w:rPr>
        <w:t>يقول بولس إن الرجل في هذه الظروف يجب أن يتزوج إذا كان يريد أن يتزوج. هذا الرجل كان في خطبة، وكان ينتظر، ويشعر أنه يجب أن يتزوج. فيقول بولس إن كان هذا الرجل يريد أن يتزوج، فعليه أن يتزوج. فهذا الرجل لا يخطئ بالزواج. وقد قال بولس الشيء نفسه في المقاطع السابقة. والآن، كما فعل في المقاطع السابقة، يريد أن يُظهر لأهل كورنثوس وجهة نظر مختلفة بشأن السؤال نفسه. يقول بولس أن هذا الرجل نفسه يمكن أن يفكر في الزواج بطريقة مختلفة. فإذا كان الرجل غير المتزوج واضحًا جدًا في تفكيره، ولم يشعر بأي ضغط من أجل الزواج، فإنه سيكون من الجيد ألا يتزوج. وإذا كان هذا الرجل يسيطر على شهوته الجنسية، وعقد العزم على عدم الزواج، فإن الصواب بالنسبة لهذا الرجل ألا يتزوج. ويختتم بولس هذا الجزء بقوله: كما فعل من قبل، إن الرجل الذي يتزوج يفعل أمرًا صالحًا، أما الرجل الذي لا يتزوج فيفعل أمرًا أفضل.</w:t>
      </w:r>
    </w:p>
    <w:p>
      <w:pPr>
        <w:bidi/>
      </w:pPr>
      <w:r>
        <w:rPr>
          <w:rtl/>
          <w:cs/>
          <w:lang w:val="ar_AE" w:bidi="ar_AE"/>
        </w:rPr>
      </w:r>
      <w:r>
        <w:rPr>
          <w:rtl/>
          <w:cs/>
          <w:lang w:val="ar_AE" w:bidi="ar_AE"/>
        </w:rPr>
        <w:t>توقّفوا هنا وناقشوا هذا السؤال كمجموعة: ما هي عادات التعارف والخطوبة في ثقافتكم؟ ماذا سيحدث لو قرر الرجل عدم الزواج من المرأة التي خطبها؟ أوقفوا سماع هذا التسجيل الصوتي هنا.</w:t>
      </w:r>
    </w:p>
    <w:p>
      <w:pPr>
        <w:bidi/>
      </w:pPr>
      <w:r>
        <w:rPr>
          <w:rtl/>
          <w:cs/>
          <w:lang w:val="ar_AE" w:bidi="ar_AE"/>
        </w:rPr>
      </w:r>
      <w:r>
        <w:rPr>
          <w:rtl/>
          <w:cs/>
          <w:lang w:val="ar_AE" w:bidi="ar_AE"/>
        </w:rPr>
        <w:t>أخيرًا يتحرك بولس ليجيب على السؤال الأخير من أهل كورنثوس في هذا الجزء من رسالته. وهذه الحادثة تتعلّق بإمرأة مات زوجها. يبدأ بولس بتذكير أهل كورنثوس بشيء قاله بولس عدة مرات في هذه المقاطع. على الأزواج المتزوجين البقاء متزوجين. يقول بولس إن المرأة مُرتبطة بزوجها ما دام زوجها حيًا. ورباط الزواج هو التزام يستمر ما دام كلا الشريكين على قيد الحياة. لكن إذا مات زوج امرأة مؤمنة، فيقول بولس إن المرأة حرة في الزواج مِمَن تشاء. لكن زوجها الجديد يجب أن يكون في الرب، أي أن يكون تابعًا ليسوع. ثم يكرر بولس فكرة كان قد ذكرها عدة مرات في هذا الجزء من رسالته. يقول بولس إنه في حكمه أو رأيه ستكون الأرملة أسعد لو بقيت غير متزوجة، كما هي. كما يقول بولس شيئًا مشابهًا لفكرة أخرى كان قد قالها من قبل، لكنها قد تبدو غريبة. يقول بولس: "أظن أني أنا أيضًا عندي روح الله". في الواقع، ليس لدى بولس أي شك في أن الروح القدس يعيش فيه ويمنحه القوة والحكمة. يقترح بولس، بطريقة مازحة إلى حدٍ ما، أن نصيحته جيدة لأن بولس لديه روح الله، أو الروح القدس، يعيش فيه.</w:t>
      </w:r>
    </w:p>
    <w:p>
      <w:pPr>
        <w:bidi/>
      </w:pPr>
      <w:r>
        <w:rPr>
          <w:rtl/>
          <w:cs/>
          <w:lang w:val="ar_AE" w:bidi="ar_AE"/>
        </w:rPr>
      </w:r>
      <w:r>
        <w:rPr>
          <w:rtl/>
          <w:cs/>
          <w:lang w:val="ar_AE" w:bidi="ar_AE"/>
        </w:rPr>
        <w:t>توقّفوا هنا وناقشوا هذا السؤال كمجموعة: في ثقافتكم، إذا مات زوج المرأة، ما هي الخيارات أو التوقعات التي لدى الأرملة لمستقبلها؟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7: 32–40 من الترجمة الأسهل فهمًا لكم.</w:t>
      </w:r>
    </w:p>
    <w:p>
      <w:pPr>
        <w:bidi/>
      </w:pPr>
      <w:r>
        <w:rPr>
          <w:rtl/>
          <w:cs/>
          <w:lang w:val="ar_AE" w:bidi="ar_AE"/>
        </w:rPr>
      </w:r>
      <w:r>
        <w:rPr>
          <w:rtl/>
          <w:cs/>
          <w:lang w:val="ar_AE" w:bidi="ar_AE"/>
        </w:rPr>
        <w:t>في هذه الخطوة، على المجموعة أن تُحدِّد الأدوار،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لأهل كورنثوس إنه يريدهم أن يتحرروا من الهم والقلق. إذا كان المؤمن، أو المؤمنة، متزوجًا، فهو يفكر في إرضاء الله وزوجته، أو زوجها. لكن إذا لم يكن المؤمن متزوجًا، فيمكن أن يركز على الله من دون أي مشتتات أخرى.</w:t>
      </w:r>
    </w:p>
    <w:p>
      <w:pPr>
        <w:bidi/>
      </w:pPr>
      <w:r>
        <w:rPr>
          <w:rtl/>
          <w:cs/>
          <w:lang w:val="ar_AE" w:bidi="ar_AE"/>
        </w:rPr>
      </w:r>
      <w:r>
        <w:rPr>
          <w:b/>
          <w:rtl/>
          <w:cs/>
          <w:lang w:val="ar_AE" w:bidi="ar_AE"/>
        </w:rPr>
        <w:t>في الجزء الثاني:</w:t>
      </w:r>
      <w:r>
        <w:rPr>
          <w:rtl/>
          <w:cs/>
          <w:lang w:val="ar_AE" w:bidi="ar_AE"/>
        </w:rPr>
        <w:t xml:space="preserve"> يتحدث بولس إلى رجال كانوا في خطبة لكنهم أجَّلوا الزواج. فيقول بولس أن هؤلاء الأشخاص يجب أن يمضوا قدمًا ويتزوجوا إذا أرادوا ذلك. إنهم لا يخطئون. لكن بولس يقول إنه سيكون من الأفضل أن يبقوا عازبين.</w:t>
      </w:r>
    </w:p>
    <w:p>
      <w:pPr>
        <w:bidi/>
      </w:pPr>
      <w:r>
        <w:rPr>
          <w:rtl/>
          <w:cs/>
          <w:lang w:val="ar_AE" w:bidi="ar_AE"/>
        </w:rPr>
      </w:r>
      <w:r>
        <w:rPr>
          <w:b/>
          <w:rtl/>
          <w:cs/>
          <w:lang w:val="ar_AE" w:bidi="ar_AE"/>
        </w:rPr>
        <w:t>في الجزء الثالث:</w:t>
      </w:r>
      <w:r>
        <w:rPr>
          <w:rtl/>
          <w:cs/>
          <w:lang w:val="ar_AE" w:bidi="ar_AE"/>
        </w:rPr>
        <w:t xml:space="preserve"> يتحدث بولس عن امرأة مؤمنة يموت زوجها. ويقول بولس إنها حُرَّة في الزواج مرة أخرى ما دام الزوج الجديد مؤمنًا. ويختتم بولس قائلًا إنه يظن أن الأرملة ستكون أسعد لو بقيت بلا زواج. ويقول بولس إن رأيه صالح لأن فيه الروح القدس.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رجل غير متزوج</w:t>
      </w:r>
    </w:p>
    <w:p>
      <w:pPr>
        <w:pStyle w:val="ListBullet"/>
        <w:bidi/>
        <w:spacing w:line="240" w:lineRule="auto"/>
        <w:ind w:left="720"/>
      </w:pPr>
      <w:r>
        <w:rPr>
          <w:rtl/>
          <w:cs/>
          <w:lang w:val="ar_AE" w:bidi="ar_AE"/>
        </w:rPr>
      </w:r>
      <w:r>
        <w:rPr>
          <w:rtl/>
          <w:cs/>
          <w:lang w:val="ar_AE" w:bidi="ar_AE"/>
        </w:rPr>
        <w:t>الرب (يسوع أو الله)</w:t>
      </w:r>
    </w:p>
    <w:p>
      <w:pPr>
        <w:pStyle w:val="ListBullet"/>
        <w:bidi/>
        <w:spacing w:line="240" w:lineRule="auto"/>
        <w:ind w:left="720"/>
      </w:pPr>
      <w:r>
        <w:rPr>
          <w:rtl/>
          <w:cs/>
          <w:lang w:val="ar_AE" w:bidi="ar_AE"/>
        </w:rPr>
      </w:r>
      <w:r>
        <w:rPr>
          <w:rtl/>
          <w:cs/>
          <w:lang w:val="ar_AE" w:bidi="ar_AE"/>
        </w:rPr>
        <w:t>شخصان متزوجان</w:t>
      </w:r>
    </w:p>
    <w:p>
      <w:pPr>
        <w:pStyle w:val="ListBullet"/>
        <w:bidi/>
        <w:spacing w:line="240" w:lineRule="auto"/>
        <w:ind w:left="720"/>
      </w:pPr>
      <w:r>
        <w:rPr>
          <w:rtl/>
          <w:cs/>
          <w:lang w:val="ar_AE" w:bidi="ar_AE"/>
        </w:rPr>
      </w:r>
      <w:r>
        <w:rPr>
          <w:rtl/>
          <w:cs/>
          <w:lang w:val="ar_AE" w:bidi="ar_AE"/>
        </w:rPr>
        <w:t>امرأة غير متزوجة</w:t>
      </w:r>
    </w:p>
    <w:p>
      <w:pPr>
        <w:pStyle w:val="ListBullet"/>
        <w:bidi/>
        <w:spacing w:line="240" w:lineRule="auto"/>
        <w:ind w:left="720"/>
      </w:pPr>
      <w:r>
        <w:rPr>
          <w:rtl/>
          <w:cs/>
          <w:lang w:val="ar_AE" w:bidi="ar_AE"/>
        </w:rPr>
      </w:r>
      <w:r>
        <w:rPr>
          <w:rtl/>
          <w:cs/>
          <w:lang w:val="ar_AE" w:bidi="ar_AE"/>
        </w:rPr>
        <w:t>أرملة</w:t>
      </w:r>
    </w:p>
    <w:p>
      <w:pPr>
        <w:pStyle w:val="ListBullet"/>
        <w:bidi/>
        <w:spacing w:line="240" w:lineRule="auto"/>
        <w:ind w:left="720"/>
      </w:pPr>
      <w:r>
        <w:rPr>
          <w:rtl/>
          <w:cs/>
          <w:lang w:val="ar_AE" w:bidi="ar_AE"/>
        </w:rPr>
      </w:r>
      <w:r>
        <w:rPr>
          <w:rtl/>
          <w:cs/>
          <w:lang w:val="ar_AE" w:bidi="ar_AE"/>
        </w:rPr>
        <w:t>وروح الله</w:t>
      </w:r>
    </w:p>
    <w:p>
      <w:pPr>
        <w:bidi/>
      </w:pPr>
      <w:r>
        <w:rPr>
          <w:rtl/>
          <w:cs/>
          <w:lang w:val="ar_AE" w:bidi="ar_AE"/>
        </w:rPr>
      </w:r>
      <w:r>
        <w:rPr>
          <w:rtl/>
          <w:cs/>
          <w:lang w:val="ar_AE" w:bidi="ar_AE"/>
        </w:rPr>
        <w:t>تُظهر بداية هذا المقطع أنه مرتبط ارتباطًا وثيقًا بالمقطع الأخير. والمقطعان مرتبطان معًا حقًا.</w:t>
      </w:r>
    </w:p>
    <w:p>
      <w:pPr>
        <w:bidi/>
      </w:pPr>
      <w:r>
        <w:rPr>
          <w:rtl/>
          <w:cs/>
          <w:lang w:val="ar_AE" w:bidi="ar_AE"/>
        </w:rPr>
      </w:r>
      <w:r>
        <w:rPr>
          <w:rtl/>
          <w:cs/>
          <w:lang w:val="ar_AE" w:bidi="ar_AE"/>
        </w:rPr>
        <w:t>توقّفوا هنا وناقشوا هذا السؤال كمجموعة: في لغتكم، كيف تُظهرون أن قسمين من قصة أو تعليم مرتبطان ارتباطًا وثيقًا، وأن أحدهما مستمر من الآخر؟ أوقفوا سماع هذا التسجيل الصوتي هنا.</w:t>
      </w:r>
    </w:p>
    <w:p>
      <w:pPr>
        <w:bidi/>
      </w:pPr>
      <w:r>
        <w:rPr>
          <w:rtl/>
          <w:cs/>
          <w:lang w:val="ar_AE" w:bidi="ar_AE"/>
        </w:rPr>
      </w:r>
      <w:r>
        <w:rPr>
          <w:rtl/>
          <w:cs/>
          <w:lang w:val="ar_AE" w:bidi="ar_AE"/>
        </w:rPr>
        <w:t>في الجزء الأول من هذا المقطع، يقول بولس إنه يريد أن يكون أهل كورنثوس أحرارًا من الهم والقلق. وبعبارة أخرى، لا يريد بولس أن يقلق أهل كورنثوس بشأن أمور الحياة طوال الوقت. ويقول بولس إن الرجل غير المتزوج يمكنه أن يركز كل انتباهه على خدمة الرب. فالرب هو الشخص الوحيد الذي يحتاج الرجل غير المتزوج إلى إرضائه. ولكن الرجل المتزوج لديه أشياء أخرى ليفكر فيها. فعلى الرجل المتزوج أن يفكر في الأمور في هذا العالم، وكيف يبقي زوجته سعيدة. وتفكير الرجل المتزوج مُنقسم ويذهب في اتجاهات مختلفة. ويكرر بولس الفكرة مع النساء غير المتزوجات. فيتحدث بولس عن امرأة غير متزوجة – ربما أرملة – وعن عذراء، أو امرأة شابة لم تتزوج قط. يمكن للمرأة العازبة أن تركز انتباهها على كيفية إرضاء الرب. وهدف تلك المرأة هو إرضاء الرب وحده بواسطة جسدها وروحها. لكن للمرأة المتزوجة أشياء أخرى لتفكر فيها. فعلى المرأة المتزوجة أن تفكر في الأمور في هذا العالم، وكيف تُبقي زوجها سعيدًا. ويختتم بولس هذا الجزء بإظهار أنه يهتم بأهل كورنثوس. كان بولس يريد أن تُساعد هذه النصيحة أهل كورنثوس، لا أن تضع عليهم أثقالًا. فهو يريد لهم أن يعيشوا بطريقة صحيحة. لم يكن بولس يريد أن ينقسم تفكيرهم أو أن يتشتت إلى اتجاهات مختلفة. وعندما يكون تفكير أهل كورنثوس منقسمًا، فإنهم لا يستطيعون التركيز على شيء واحد بشكل كامل.</w:t>
      </w:r>
    </w:p>
    <w:p>
      <w:pPr>
        <w:bidi/>
      </w:pPr>
      <w:r>
        <w:rPr>
          <w:rtl/>
          <w:cs/>
          <w:lang w:val="ar_AE" w:bidi="ar_AE"/>
        </w:rPr>
      </w:r>
      <w:r>
        <w:rPr>
          <w:rtl/>
          <w:cs/>
          <w:lang w:val="ar_AE" w:bidi="ar_AE"/>
        </w:rPr>
        <w:t>توقّفوا هنا وناقشوا هذا السؤال كمجموعة: في لغتكم، كيف تصفون عندما يشعر الشخص أن تفكيره يتحرك في اتجاهات مختلفة، أو عندما تشتته أشياء أخرى عن شيء مهم؟ وكيف تصفون عندما يركز شخص كل انتباهه على شخص أو مهمة واحدة؟ تذكّروا القصة التي رويتموها في الخطوة السابقة بينما كنتم تفكّرون في كيف ستصفون شخصًا يفكر في أشياء مختلفة أو لديه تفكير منقسم. أوقفوا سماع هذا التسجيل الصوتي هنا.</w:t>
      </w:r>
    </w:p>
    <w:p>
      <w:pPr>
        <w:bidi/>
      </w:pPr>
      <w:r>
        <w:rPr>
          <w:rtl/>
          <w:cs/>
          <w:lang w:val="ar_AE" w:bidi="ar_AE"/>
        </w:rPr>
      </w:r>
      <w:r>
        <w:rPr>
          <w:rtl/>
          <w:cs/>
          <w:lang w:val="ar_AE" w:bidi="ar_AE"/>
        </w:rPr>
        <w:t>في الجزء الثاني، يتحدث بولس إلى رجال كانوا في خطبة لكنهم أجَّلوا الزواج لسبب ما. قد يشعر هؤلاء الرجال أنهم يجعلون النساء المخطوبات يشعرن بالخجل لأنهن لم يتزوجن بعد. ويقول بولس إن الرجل في هذه الظروف يمكنه أن يتزوج إذا كان يريد أن يتزوج. فهذا الرجل كان في خطبة، وقد انتظرها وهو شغوف بامرأته، ويشعر أنه يجب أن يتزوج. وربما كانت المرأة تكبُر وتتجاوز سن الزواج قريبًا. لذلك يقول بولس إن كان ذلك الرجل يريد أن يتزوج، فعليه أن يتزوج. ذلك الرجل لا يخطئ. وقد قال بولس الشيء نفسه في المقاطع السابقة. ثم ينتقل بولس لأمر أخر. فيقول بولس إنه إذا كان الرجل غير المتزوج واضحًا جدًا في تفكيره، ولا يشعر بأي ضغط من أجل الزواج، فسيكون من الجيد له ألا يتزوج. وبعبارة أخرى، إذا كان هذا الرجل يسيطر على شهوته الجنسية، وعقد العزم على عدم الزواج، فإن الصواب بالنسبة لهذا الرجل ألا يتزوج. ويختتم بولس هذا الجزء وهو يقول، كما فعل من قبل، إن مَن يتزوج يفعل أمرًا صالحًا، ومَن لا يتزوج يفعل أمرًا أفضل.</w:t>
      </w:r>
    </w:p>
    <w:p>
      <w:pPr>
        <w:bidi/>
      </w:pPr>
      <w:r>
        <w:rPr>
          <w:rtl/>
          <w:cs/>
          <w:lang w:val="ar_AE" w:bidi="ar_AE"/>
        </w:rPr>
      </w:r>
      <w:r>
        <w:rPr>
          <w:rtl/>
          <w:cs/>
          <w:lang w:val="ar_AE" w:bidi="ar_AE"/>
        </w:rPr>
        <w:t>توقّفوا هنا وناقشوا هذا السؤال كمجموعة: تُظهر بداية هذا الجزء الثاني أن هناك فكرة جديدة للحديث عنها. في لغتكم، كيف تُظهرون أنكم تنتقلون إلى فكرة جديدة في قصة أو تعليم؟ أوقفوا سماع هذا التسجيل الصوتي هنا.</w:t>
      </w:r>
    </w:p>
    <w:p>
      <w:pPr>
        <w:bidi/>
      </w:pPr>
      <w:r>
        <w:rPr>
          <w:rtl/>
          <w:cs/>
          <w:lang w:val="ar_AE" w:bidi="ar_AE"/>
        </w:rPr>
      </w:r>
      <w:r>
        <w:rPr>
          <w:rtl/>
          <w:cs/>
          <w:lang w:val="ar_AE" w:bidi="ar_AE"/>
        </w:rPr>
        <w:t>في الجزء الثالث، يبدأ بولس بتذكير أهل كورنثوس بأن المتزوجين يجب أن يظلوا متزوجين. ويقول بولس إن المرأة مُرتبطة بزوجها ما دام زوجها حيًا. ورباط الزواج هو التزام يستمر ما دام كلا الشريكين على قيد الحياة. لكن إذا مات زوج امرأة مؤمنة، فيقول بولس إنها حرة في الزواج مِمَن تشاء، طالما كان زوجها الجديد تابعًا ليسوع. ثم يقول بولس إنه من وجهة نظره تكون الأرملة أسعد لو بقيت غير متزوجة. ويقترح بولس، بطريقة مازحة إلى حدٍ ما، أن نصيحته جيدة لأن بولس لديه روح الله، أو الروح القدس، يعيش فيه. ويعلم بولس أن لديه روح الله، فهو لا يشك أو يتساءل إن كان كذلك.</w:t>
      </w:r>
    </w:p>
    <w:p>
      <w:pPr>
        <w:bidi/>
      </w:pPr>
      <w:r>
        <w:rPr>
          <w:rtl/>
          <w:cs/>
          <w:lang w:val="ar_AE" w:bidi="ar_AE"/>
        </w:rPr>
      </w:r>
      <w:r>
        <w:rPr>
          <w:rtl/>
          <w:cs/>
          <w:lang w:val="ar_AE" w:bidi="ar_AE"/>
        </w:rPr>
        <w:t>توقّفوا هنا وناقشوا هذا السؤال كمجموعة: شاركوا قصة عن وقت قلتم فيه بعض الكلمات أو سؤالًا، وكل من سمعكم فهم أن المعنى الحقيقي الذي تقصدونه كان عكس ما قلتم. وهل هذه الطريقة في الكلام أمر طبيعي في ثقافتكم؟ كيف تستخدمون هذه الطريقة في الكلام؟ على سبيل المثال، هل تفعلون ذلك لجعل الناس يضحكون، أو لتعليم أو توبيخ شخص ما؟ كيف ستُظهرون أن بولس يقول إن روح الله يعطيه حكمة، تمامًا مثلما يعطي الحكمة لجميع المؤمنين؟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7: 32–40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رجل غير متزوج</w:t>
      </w:r>
    </w:p>
    <w:p>
      <w:pPr>
        <w:pStyle w:val="ListBullet"/>
        <w:bidi/>
        <w:spacing w:line="240" w:lineRule="auto"/>
        <w:ind w:left="720"/>
      </w:pPr>
      <w:r>
        <w:rPr>
          <w:rtl/>
          <w:cs/>
          <w:lang w:val="ar_AE" w:bidi="ar_AE"/>
        </w:rPr>
      </w:r>
      <w:r>
        <w:rPr>
          <w:rtl/>
          <w:cs/>
          <w:lang w:val="ar_AE" w:bidi="ar_AE"/>
        </w:rPr>
        <w:t>الرب (يسوع أو الله)</w:t>
      </w:r>
    </w:p>
    <w:p>
      <w:pPr>
        <w:pStyle w:val="ListBullet"/>
        <w:bidi/>
        <w:spacing w:line="240" w:lineRule="auto"/>
        <w:ind w:left="720"/>
      </w:pPr>
      <w:r>
        <w:rPr>
          <w:rtl/>
          <w:cs/>
          <w:lang w:val="ar_AE" w:bidi="ar_AE"/>
        </w:rPr>
      </w:r>
      <w:r>
        <w:rPr>
          <w:rtl/>
          <w:cs/>
          <w:lang w:val="ar_AE" w:bidi="ar_AE"/>
        </w:rPr>
        <w:t>شخصان متزوجان</w:t>
      </w:r>
    </w:p>
    <w:p>
      <w:pPr>
        <w:pStyle w:val="ListBullet"/>
        <w:bidi/>
        <w:spacing w:line="240" w:lineRule="auto"/>
        <w:ind w:left="720"/>
      </w:pPr>
      <w:r>
        <w:rPr>
          <w:rtl/>
          <w:cs/>
          <w:lang w:val="ar_AE" w:bidi="ar_AE"/>
        </w:rPr>
      </w:r>
      <w:r>
        <w:rPr>
          <w:rtl/>
          <w:cs/>
          <w:lang w:val="ar_AE" w:bidi="ar_AE"/>
        </w:rPr>
        <w:t>امرأة غير متزوجة</w:t>
      </w:r>
    </w:p>
    <w:p>
      <w:pPr>
        <w:pStyle w:val="ListBullet"/>
        <w:bidi/>
        <w:spacing w:line="240" w:lineRule="auto"/>
        <w:ind w:left="720"/>
      </w:pPr>
      <w:r>
        <w:rPr>
          <w:rtl/>
          <w:cs/>
          <w:lang w:val="ar_AE" w:bidi="ar_AE"/>
        </w:rPr>
      </w:r>
      <w:r>
        <w:rPr>
          <w:rtl/>
          <w:cs/>
          <w:lang w:val="ar_AE" w:bidi="ar_AE"/>
        </w:rPr>
        <w:t>أرملة</w:t>
      </w:r>
    </w:p>
    <w:p>
      <w:pPr>
        <w:pStyle w:val="ListBullet"/>
        <w:bidi/>
        <w:spacing w:line="240" w:lineRule="auto"/>
        <w:ind w:left="720"/>
      </w:pPr>
      <w:r>
        <w:rPr>
          <w:rtl/>
          <w:cs/>
          <w:lang w:val="ar_AE" w:bidi="ar_AE"/>
        </w:rPr>
      </w:r>
      <w:r>
        <w:rPr>
          <w:rtl/>
          <w:cs/>
          <w:lang w:val="ar_AE" w:bidi="ar_AE"/>
        </w:rPr>
        <w:t>وروح الله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يمكن للشخص الذي يلعب دور بولس أن يقول لجميع الناس أن بولس يريدهم أن يتحرروا من الهموم. ويمكن للشخص الذي يؤدي دور بولس أن يشير إلى الشخص الذي يؤدي دور يسوع وأن يُشجِّع الجميع على التركيز على يسوع. والآن يمكن للشخص الذي يؤدي دور بولس أن يأخذ الشخص الذي يؤدي دور الرجل غير المتزوج ويظهر كيف يستطيع الرجل غير المتزوج أن يركز انتباهه كله على الرب، لأن الرجل غير المتزوج ليس لديه شيء آخر يُلهيه.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غير المتزوج غير المُتشتت: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يُحضر الشخص الذي يؤدي دور بولس الزوجين إلى الأمام. الشخص الذي يؤدي دور الرجل المتزوج يمكن أن يتحرك مسرعًا ذهابًا وإيابًا بين عبادة يسوع والتحدث إلى زوجته. ويمكن للزوجة أن تُظهر أنها تحتاج إلى المال، أو العناية الطبية، أو أن لديها حاجة ملحة أخرى، وأن على زوجها أن يقرر كيف يعتني بها بشكل صحيح، بينما لا يزال يحاول أن يعبد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الزوج: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يمكن للشخص الذي يؤدي دور بولس أن يكرر المشهد مبتدءًا من الشخصية التي تؤدي دور امرأة غير متزوجة. وهذه المرة عندما ينتقل الأمر إلى المرأة المتزوجة، تكون هي التي تركض ذهابًا وإيابًا بين زوجها ويسوع. وعلى المرأة المتزوجة أن تُظهر أنها تصارع لتقرر كيف تعتني بزوجها بشكل صحيح بينما تحاول أن تعبد يسوع.</w:t>
      </w:r>
    </w:p>
    <w:p>
      <w:pPr>
        <w:bidi/>
      </w:pPr>
      <w:r>
        <w:rPr>
          <w:rtl/>
          <w:cs/>
          <w:lang w:val="ar_AE" w:bidi="ar_AE"/>
        </w:rPr>
      </w:r>
      <w:r>
        <w:rPr>
          <w:rtl/>
          <w:cs/>
          <w:lang w:val="ar_AE" w:bidi="ar_AE"/>
        </w:rPr>
        <w:t>في نهاية هذا الجزء، على الشخص الذي يؤدي دور بولس أن يُظهر أنه يهتم بأهل كورنثوس وأنه لا يحاول أن يضع أثقالًا عليهم. بوسع بولس أن يشير إلى الشخص الذي يؤدي دور يسوع ويظهر أنه يريد ألا ينقسم تفكير الناس ويسير في اتجاهين مختلفين.</w:t>
      </w:r>
    </w:p>
    <w:p>
      <w:pPr>
        <w:bidi/>
      </w:pPr>
      <w:r>
        <w:rPr>
          <w:rtl/>
          <w:cs/>
          <w:lang w:val="ar_AE" w:bidi="ar_AE"/>
        </w:rPr>
      </w:r>
      <w:r>
        <w:rPr>
          <w:rtl/>
          <w:cs/>
          <w:lang w:val="ar_AE" w:bidi="ar_AE"/>
        </w:rPr>
        <w:t>في الجزء الثاني، ينتقل التمثيل إلى مجموعة مختلفة. الشخص الذي يؤدي دور بولس يمكن أن يُقدِّم شخصًا يُؤدي دور رجل وامرأة غير متزوجين لكنهما مخطوبين. من الممكن للأشخاص الذين يؤدون دور الزوجين أن يشرحوا للشخص الذي يؤدي دور بولس أن لديهم سؤالًا معقدًا. لسبب ما، هما قاما بتأجيل الزواج. والشخص الذي يؤدي دور بولس يمكنه أن يُظهر بحب أنهما حُرَّان في الزواج إذا أرادا. لا توجد مشكلة في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الأعزب الذي تزوّج: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يمكن للشخص الذي يؤدي دور بولس أن يُظهر أن له فكرة مختلفة ليقولها للزوجين المخطوبين. يمكن للشخص الذي يؤدي دور بولس أن يسأل الرجل غير المتزوج: "كيف تشعر بشأن عدم الزواج؟ هل تشعر بسلام في تفكيرك؟ هل تشعر بأي ضغط من أجل الزواج؟ وهل هو صراع كبير للتعامل مع الإغراء الجنسي؟" الشخص الذي يؤدي دور الرجل غير المتزوج يجب أن يُظهر أن كل هذه الأشياء على مايرام (وهو يقبلها). فإن الرجل غير المتزوج لا يشعر بالقلق من أي من هذه الأشياء. ثم يجب على الشخص الذي يؤدي دور بولس أن يُظهر أنه في هذه الحالة سيكون الشيء الصحيح لهذا الرجل ألا يتزوج. وأخيرًا، على الشخص الذي يؤدي دور بولس أن يشير إلى الزوجين اللذين اختارا الزواج ويقول إنهما اتخذا قرارًا جيدًا. ثم يجب على الشخص الذي يؤدي دور بولس أن يشير إلى الزوجين اللذين اختارا عدم الزواج ويقول إنهما اتخذا خيارًا أفضل.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الشخص الذي لم يتزوج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ينتقل التمثيل إلى مجموعة مختلفة. يمكن للشخص الذي يؤدي دور بولس أن يبدأ بتذكير المجموعة بأكملها بأن الأشخاص المتزوجين يجب أن يظلوا متزوجين. ثم يُمكن للشخص الذي يؤدي دور بولس أن يُحضر زوجين إلى الأمام. ويمكن للزوجين أن يتصرفا وكأنهما يسيران معًا، ويفعلان شيئًا ما في حياتهما الطبيعية، ثم يموت الزوج فجأة. والآن يمكن للشخص الذي يؤدي دور الأرملة أن يذهب إلى بولس ويطلب نصيحته. يمكن للشخص الذي يؤدي دور بولس أن يشير إلى الرجال غير المتزوجين في المجموعة ويظهر أن الأرملة حرة في الزواج من أي شخص منهم، طالما كان زوجها الجديد تابعًا ليسوع.</w:t>
      </w:r>
    </w:p>
    <w:p>
      <w:pPr>
        <w:bidi/>
      </w:pPr>
      <w:r>
        <w:rPr>
          <w:rtl/>
          <w:cs/>
          <w:lang w:val="ar_AE" w:bidi="ar_AE"/>
        </w:rPr>
      </w:r>
      <w:r>
        <w:rPr>
          <w:rtl/>
          <w:cs/>
          <w:lang w:val="ar_AE" w:bidi="ar_AE"/>
        </w:rPr>
        <w:t>ثم يمكن للشخص الذي يؤدي دور بولس أن ينتقل إلى إظهار أن له فكرة مختلفة ليقولها للأرملة. ثم يمكنه أن يقول للأرملة، إنه في رأيه، أن الأرملة ستكون أكثر سعادة إذا بقيت غير متزوجة. وأخيرًا، يمكن للشخص الذي يؤدي دور بولس أن يشير إلى الشخص الذي يؤدي دور روح الله، أو الروح القدس. ويمكن للشخص الذي يؤدي دور بولس أن يُظهر للشخصية التي تؤدي دور الأرملة أن روح الله يعيش داخل بولس وقد أعطاه هذه الحكمة.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الأرملة التي تزوجت مرة أخرى: "بماذا تشعرين أو فيمَ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7: 32–40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أهل كورنثوس أنه يريدهم أن يكونوا </w:t>
      </w:r>
      <w:r>
        <w:rPr>
          <w:b/>
          <w:rtl/>
          <w:cs/>
          <w:lang w:val="ar_AE" w:bidi="ar_AE"/>
        </w:rPr>
        <w:t>بلا هَم</w:t>
      </w:r>
      <w:r>
        <w:rPr>
          <w:rtl/>
          <w:cs/>
          <w:lang w:val="ar_AE" w:bidi="ar_AE"/>
        </w:rPr>
        <w:t xml:space="preserve">، أو ألا يشعروا بالقلق من موقف صعب. </w:t>
      </w:r>
    </w:p>
    <w:p>
      <w:pPr>
        <w:bidi/>
      </w:pPr>
      <w:r>
        <w:rPr>
          <w:rtl/>
          <w:cs/>
          <w:lang w:val="ar_AE" w:bidi="ar_AE"/>
        </w:rPr>
      </w:r>
      <w:r>
        <w:rPr>
          <w:rtl/>
          <w:cs/>
          <w:lang w:val="ar_AE" w:bidi="ar_AE"/>
        </w:rPr>
        <w:t>توقّفوا هنا وناقشوا معًا الكلمة أو العبارة التي ستستخدمونها للتعبير عن "بلا هم أو قلق". أوقفوا سماع هذا التسجيل الصوتي هنا.</w:t>
      </w:r>
    </w:p>
    <w:p>
      <w:pPr>
        <w:bidi/>
      </w:pPr>
      <w:r>
        <w:rPr>
          <w:rtl/>
          <w:cs/>
          <w:lang w:val="ar_AE" w:bidi="ar_AE"/>
        </w:rPr>
      </w:r>
      <w:r>
        <w:rPr>
          <w:rtl/>
          <w:cs/>
          <w:lang w:val="ar_AE" w:bidi="ar_AE"/>
        </w:rPr>
        <w:t xml:space="preserve">يقول بولس أنه من الأسهل على غير المتزوجين أن يخدموا </w:t>
      </w:r>
      <w:r>
        <w:rPr>
          <w:b/>
          <w:rtl/>
          <w:cs/>
          <w:lang w:val="ar_AE" w:bidi="ar_AE"/>
        </w:rPr>
        <w:t>الرب</w:t>
      </w:r>
      <w:r>
        <w:rPr>
          <w:rtl/>
          <w:cs/>
          <w:lang w:val="ar_AE" w:bidi="ar_AE"/>
        </w:rPr>
        <w:t xml:space="preserve"> أكثر من المتزوجين. لا نعرف ما إذا كان بولس يتحدث عن خدمة يسوع أم عن خدمة الله. قد يكون أي منهما صحيحًا. استخدِموا الكلمة أو العبارة ذاتها التي استخدمتموها في المقاطع السابقة للإشارة إلى كلمة الربّ. ولمزيدٍ من المعلومات عن كلمة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يقول بولس إنه أسهل على </w:t>
      </w:r>
      <w:r>
        <w:rPr>
          <w:b/>
          <w:rtl/>
          <w:cs/>
          <w:lang w:val="ar_AE" w:bidi="ar_AE"/>
        </w:rPr>
        <w:t>المرأة غير المتزوجة</w:t>
      </w:r>
      <w:r>
        <w:rPr>
          <w:rtl/>
          <w:cs/>
          <w:lang w:val="ar_AE" w:bidi="ar_AE"/>
        </w:rPr>
        <w:t xml:space="preserve"> أو </w:t>
      </w:r>
      <w:r>
        <w:rPr>
          <w:b/>
          <w:rtl/>
          <w:cs/>
          <w:lang w:val="ar_AE" w:bidi="ar_AE"/>
        </w:rPr>
        <w:t>العذراء</w:t>
      </w:r>
      <w:r>
        <w:rPr>
          <w:rtl/>
          <w:cs/>
          <w:lang w:val="ar_AE" w:bidi="ar_AE"/>
        </w:rPr>
        <w:t xml:space="preserve"> أن تخدم الرب من امرأة متزوجة. وعندما يقول بولس امرأة غير متزوجة، فإنه يتحدث عن امرأة لم تكن متزوجة في ذلك الوقت. وربما كانت أرملة. والعذراء هي امرأة شابة لم تتزوج من قبل. استخدموا الكلمات أو العبارات نفسها التي استخدمتموها في المقاطع السابقة للإشارة إلى امرأة غير متزوجة وإلى عذراء.</w:t>
      </w:r>
    </w:p>
    <w:p>
      <w:pPr>
        <w:bidi/>
      </w:pPr>
      <w:r>
        <w:rPr>
          <w:rtl/>
          <w:cs/>
          <w:lang w:val="ar_AE" w:bidi="ar_AE"/>
        </w:rPr>
      </w:r>
      <w:r>
        <w:rPr>
          <w:rtl/>
          <w:cs/>
          <w:lang w:val="ar_AE" w:bidi="ar_AE"/>
        </w:rPr>
        <w:t>يقول بولس إن المرأة غير المتزوجة أو العذراء يمكن أن تكرّس نفسها بالكامل – جسدها و</w:t>
      </w:r>
      <w:r>
        <w:rPr>
          <w:b/>
          <w:rtl/>
          <w:cs/>
          <w:lang w:val="ar_AE" w:bidi="ar_AE"/>
        </w:rPr>
        <w:t>روحها</w:t>
      </w:r>
      <w:r>
        <w:rPr>
          <w:rtl/>
          <w:cs/>
          <w:lang w:val="ar_AE" w:bidi="ar_AE"/>
        </w:rPr>
        <w:t xml:space="preserve"> – لخدمة الرب. والروح موجود في الجزء الداخلي غير المرئي من الشخص، أي الجزء من الشخص الذي له علاقة بالله. استخدموا الكلمة أو العبارة نفسها التي استخدمتموها في المقاطع السابقة للتعبير عن "روح شخص" ابحثوا عن كلمة </w:t>
      </w:r>
      <w:r>
        <w:rPr>
          <w:rtl/>
          <w:cs/>
          <w:lang w:val="ar_AE" w:bidi="ar_AE"/>
        </w:rPr>
        <w:t>روح الشخص</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يقول بولس إن المرأة </w:t>
      </w:r>
      <w:r>
        <w:rPr>
          <w:b/>
          <w:rtl/>
          <w:cs/>
          <w:lang w:val="ar_AE" w:bidi="ar_AE"/>
        </w:rPr>
        <w:t>مُرتبطة</w:t>
      </w:r>
      <w:r>
        <w:rPr>
          <w:rtl/>
          <w:cs/>
          <w:lang w:val="ar_AE" w:bidi="ar_AE"/>
        </w:rPr>
        <w:t xml:space="preserve"> بزوجها ما دام زوجها حيًا. استخدموا الكلمة أو العبارة نفسها التي استخدمتموها في المقطع السابق للتعبير عن كون الشخص مرتبطًا بالزوج أو الزوجة.</w:t>
      </w:r>
    </w:p>
    <w:p>
      <w:pPr>
        <w:bidi/>
      </w:pPr>
      <w:r>
        <w:rPr>
          <w:rtl/>
          <w:cs/>
          <w:lang w:val="ar_AE" w:bidi="ar_AE"/>
        </w:rPr>
      </w:r>
      <w:r>
        <w:rPr>
          <w:rtl/>
          <w:cs/>
          <w:lang w:val="ar_AE" w:bidi="ar_AE"/>
        </w:rPr>
        <w:t xml:space="preserve">والأرملة المؤمنة حرة في الزواج مرة أخرى، ما دامت ستتزوج من رجل </w:t>
      </w:r>
      <w:r>
        <w:rPr>
          <w:b/>
          <w:rtl/>
          <w:cs/>
          <w:lang w:val="ar_AE" w:bidi="ar_AE"/>
        </w:rPr>
        <w:t>في الرب</w:t>
      </w:r>
      <w:r>
        <w:rPr>
          <w:rtl/>
          <w:cs/>
          <w:lang w:val="ar_AE" w:bidi="ar_AE"/>
        </w:rPr>
        <w:t>. فإذا كان الشخص "في الرب"، فهو يؤمن ويتبع يسوع.</w:t>
      </w:r>
    </w:p>
    <w:p>
      <w:pPr>
        <w:bidi/>
      </w:pPr>
      <w:r>
        <w:rPr>
          <w:rtl/>
          <w:cs/>
          <w:lang w:val="ar_AE" w:bidi="ar_AE"/>
        </w:rPr>
      </w:r>
      <w:r>
        <w:rPr>
          <w:rtl/>
          <w:cs/>
          <w:lang w:val="ar_AE" w:bidi="ar_AE"/>
        </w:rPr>
        <w:t>توقّفوا هنا وناقشوا معًا الكلمة أو العبارة التي ستستخدمونها للقول أن شخصًا ما "في الرب". أوقفوا سماع هذا التسجيل الصوتي هنا.</w:t>
      </w:r>
    </w:p>
    <w:p>
      <w:pPr>
        <w:bidi/>
      </w:pPr>
      <w:r>
        <w:rPr>
          <w:rtl/>
          <w:cs/>
          <w:lang w:val="ar_AE" w:bidi="ar_AE"/>
        </w:rPr>
      </w:r>
      <w:r>
        <w:rPr>
          <w:rtl/>
          <w:cs/>
          <w:lang w:val="ar_AE" w:bidi="ar_AE"/>
        </w:rPr>
        <w:t xml:space="preserve">يخبر بولس أهل كورنثوس أنه في </w:t>
      </w:r>
      <w:r>
        <w:rPr>
          <w:b/>
          <w:rtl/>
          <w:cs/>
          <w:lang w:val="ar_AE" w:bidi="ar_AE"/>
        </w:rPr>
        <w:t>حُكمه</w:t>
      </w:r>
      <w:r>
        <w:rPr>
          <w:rtl/>
          <w:cs/>
          <w:lang w:val="ar_AE" w:bidi="ar_AE"/>
        </w:rPr>
        <w:t xml:space="preserve"> تكون الأرملة أسعد لو لم تتزوج مرة أخرى. ويقول بولس إن هذا </w:t>
      </w:r>
      <w:r>
        <w:rPr>
          <w:b/>
          <w:rtl/>
          <w:cs/>
          <w:lang w:val="ar_AE" w:bidi="ar_AE"/>
        </w:rPr>
        <w:t>رأيه</w:t>
      </w:r>
      <w:r>
        <w:rPr>
          <w:rtl/>
          <w:cs/>
          <w:lang w:val="ar_AE" w:bidi="ar_AE"/>
        </w:rPr>
        <w:t xml:space="preserve"> في هذه المسألة. استخدموا نفس الكلمة أو العبارة للإشارة لكلمة حُكم، عندما يكون معناها رأي، كما استخدمتموها في الفقرات السابقة.</w:t>
      </w:r>
    </w:p>
    <w:p>
      <w:pPr>
        <w:bidi/>
      </w:pPr>
      <w:r>
        <w:rPr>
          <w:rtl/>
          <w:cs/>
          <w:lang w:val="ar_AE" w:bidi="ar_AE"/>
        </w:rPr>
      </w:r>
      <w:r>
        <w:rPr>
          <w:rtl/>
          <w:cs/>
          <w:lang w:val="ar_AE" w:bidi="ar_AE"/>
        </w:rPr>
        <w:t xml:space="preserve">ويُنهي بولس المقطع باقتراح لأهل كورنثوس أن يثقوا في حُكم بولس لأن بولس لديه </w:t>
      </w:r>
      <w:r>
        <w:rPr>
          <w:b/>
          <w:rtl/>
          <w:cs/>
          <w:lang w:val="ar_AE" w:bidi="ar_AE"/>
        </w:rPr>
        <w:t>روح الله</w:t>
      </w:r>
      <w:r>
        <w:rPr>
          <w:rtl/>
          <w:cs/>
          <w:lang w:val="ar_AE" w:bidi="ar_AE"/>
        </w:rPr>
        <w:t xml:space="preserve">. وهذه طريقة أخرى للتحدث عن الروح القدس. وهي طريقة مختلفة لقول نفس الشيء. استخدموا الكلمات أو العبارات نفسها التي استخدمتموها في المقاطع السابقة للتعبير عن روح الله. انظروا تعبير </w:t>
      </w:r>
      <w:r>
        <w:rPr>
          <w:rtl/>
          <w:cs/>
          <w:lang w:val="ar_AE" w:bidi="ar_AE"/>
        </w:rPr>
        <w:t>الروح القدس</w:t>
      </w:r>
      <w:r>
        <w:rPr>
          <w:rtl/>
          <w:cs/>
          <w:lang w:val="ar_AE" w:bidi="ar_AE"/>
        </w:rPr>
        <w:t xml:space="preserve">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8:1–13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8: 1–13 واحفظوه في قلوبكم.</w:t>
      </w:r>
    </w:p>
    <w:p>
      <w:pPr>
        <w:bidi/>
      </w:pPr>
      <w:r>
        <w:rPr>
          <w:rtl/>
          <w:cs/>
          <w:lang w:val="ar_AE" w:bidi="ar_AE"/>
        </w:rPr>
      </w:r>
      <w:r>
        <w:rPr>
          <w:rtl/>
          <w:cs/>
          <w:lang w:val="ar_AE" w:bidi="ar_AE"/>
        </w:rPr>
        <w:t>استمعوا إلى نسخة صوتية من كورنثوس الأولى 8: 1–13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8: 1–13 من الترجمة الأسهل فهمًا لكم.</w:t>
      </w:r>
    </w:p>
    <w:p>
      <w:pPr>
        <w:bidi/>
      </w:pPr>
      <w:r>
        <w:rPr>
          <w:rtl/>
          <w:cs/>
          <w:lang w:val="ar_AE" w:bidi="ar_AE"/>
        </w:rPr>
      </w:r>
      <w:r>
        <w:rPr>
          <w:rtl/>
          <w:cs/>
          <w:lang w:val="ar_AE" w:bidi="ar_AE"/>
        </w:rPr>
        <w:t>لقد أنهى بولس تعليمه عن القضايا المتعلقة بالزواج والعلاقات الجنسية. ويبدأ بولس الآن موضوعًا جديدًا. وهذا موضوع يخص أكل الطعام الذي يُقدَّم للأوثان. هذا المقطع هو بداية العديد من المقاطع التي سيكون لها علاقة بهذا الموضوع.</w:t>
      </w:r>
    </w:p>
    <w:p>
      <w:pPr>
        <w:bidi/>
      </w:pPr>
      <w:r>
        <w:rPr>
          <w:rtl/>
          <w:cs/>
          <w:lang w:val="ar_AE" w:bidi="ar_AE"/>
        </w:rPr>
      </w:r>
      <w:r>
        <w:rPr>
          <w:rtl/>
          <w:cs/>
          <w:lang w:val="ar_AE" w:bidi="ar_AE"/>
        </w:rPr>
        <w:t>ويبدو أن المؤمنين في كورنثوس كانوا قد طرحوا على بولس سؤالًا عن أكل الطعام الذي قدّمه الناس للأوثان.</w:t>
      </w:r>
    </w:p>
    <w:p>
      <w:pPr>
        <w:bidi/>
      </w:pPr>
      <w:r>
        <w:rPr>
          <w:rtl/>
          <w:cs/>
          <w:lang w:val="ar_AE" w:bidi="ar_AE"/>
        </w:rPr>
      </w:r>
      <w:r>
        <w:rPr>
          <w:rtl/>
          <w:cs/>
          <w:lang w:val="ar_AE" w:bidi="ar_AE"/>
        </w:rPr>
        <w:t>ومن المهم أن نفهم قليلًا عن الوضع في كورنثوس. كان أهل كورنثوس – الذين لم يعرفوا يسوع – يعبدون آلهة كثيرة مختلفة. وكان لكل من هذه الآلهة هيكل. والهيكل هو مكان فيه تمثال لهذا الإله—صنم (وثن). وكان الناس يذهبون إلى هذه الهياكل في أيام خاصة ليأكلوا مع أصدقائهم.</w:t>
      </w:r>
    </w:p>
    <w:p>
      <w:pPr>
        <w:bidi/>
      </w:pPr>
      <w:r>
        <w:rPr>
          <w:rtl/>
          <w:cs/>
          <w:lang w:val="ar_AE" w:bidi="ar_AE"/>
        </w:rPr>
      </w:r>
      <w:r>
        <w:rPr>
          <w:rtl/>
          <w:cs/>
          <w:lang w:val="ar_AE" w:bidi="ar_AE"/>
        </w:rPr>
        <w:t xml:space="preserve">توقّفوا هنا وانظروا إلى صورة لأحد </w:t>
      </w:r>
      <w:r>
        <w:rPr>
          <w:rtl/>
          <w:cs/>
          <w:lang w:val="ar_AE" w:bidi="ar_AE"/>
        </w:rPr>
        <w:t>الهياكل في كورنثوس</w:t>
      </w:r>
      <w:r>
        <w:rPr>
          <w:rtl/>
          <w:cs/>
          <w:lang w:val="ar_AE" w:bidi="ar_AE"/>
        </w:rPr>
        <w:t xml:space="preserve">. كذلك، انظروا إلى صورة لأحد </w:t>
      </w:r>
      <w:r>
        <w:rPr>
          <w:b/>
          <w:rtl/>
          <w:cs/>
          <w:lang w:val="ar_AE" w:bidi="ar_AE"/>
        </w:rPr>
        <w:t>الأصنام (الأوثان)</w:t>
      </w:r>
      <w:r>
        <w:rPr>
          <w:rtl/>
          <w:cs/>
          <w:lang w:val="ar_AE" w:bidi="ar_AE"/>
        </w:rPr>
        <w:t xml:space="preserve"> التي كان يعبدها الناس. أوقفوا سماع هذا التسجيل الصوتي هنا.</w:t>
      </w:r>
    </w:p>
    <w:p>
      <w:pPr>
        <w:bidi/>
      </w:pPr>
      <w:r>
        <w:rPr>
          <w:rtl/>
          <w:cs/>
          <w:lang w:val="ar_AE" w:bidi="ar_AE"/>
        </w:rPr>
      </w:r>
      <w:r>
        <w:rPr>
          <w:rtl/>
          <w:cs/>
          <w:lang w:val="ar_AE" w:bidi="ar_AE"/>
        </w:rPr>
        <w:t>وبينما كان الناس يأكلون ويشربون، كانوا يسبحون الإله الذي كانوا في هيكله. كما كان الناس يشربون الكثير من الكحول. وربما ارتكب الناس أيضًا خطايا جنسية في هذه الهياكل. وكان بعض الرجال والنساء يقيمون في الهيكل، ويأتي آخرون ليمارسوا علاقات جنسية معهم. وكان الناس يظنون أنهم إذا أقاموا علاقة جنسية مع شخص في الهيكل، فإن شيئًا صالحًا سيحدث لهم. لذلك، بسبب كل هذه الأمور السيئة، يمكننا أن نفهم أن بولس كان قد أخبر المؤمنين سابقًا أنه لا ينبغي عليهم زيارة هذه الهياكل!</w:t>
      </w:r>
    </w:p>
    <w:p>
      <w:pPr>
        <w:bidi/>
      </w:pPr>
      <w:r>
        <w:rPr>
          <w:rtl/>
          <w:cs/>
          <w:lang w:val="ar_AE" w:bidi="ar_AE"/>
        </w:rPr>
      </w:r>
      <w:r>
        <w:rPr>
          <w:rtl/>
          <w:cs/>
          <w:lang w:val="ar_AE" w:bidi="ar_AE"/>
        </w:rPr>
        <w:t>توقّفوا هنا وناقشوا: احكوا قصة عن مكان العبادة في مجتمعكم – ليس مكان عبادة مسيحي، ولكن مكان يعبد فيه الناس آلهة أو أرواحًا أخرى. ما الأشياء التي يفعلها الناس في هذا المكان؟ أوقفوا سماع هذا التسجيل الصوتي هنا.</w:t>
      </w:r>
    </w:p>
    <w:p>
      <w:pPr>
        <w:bidi/>
      </w:pPr>
      <w:r>
        <w:rPr>
          <w:rtl/>
          <w:cs/>
          <w:lang w:val="ar_AE" w:bidi="ar_AE"/>
        </w:rPr>
      </w:r>
      <w:r>
        <w:rPr>
          <w:rtl/>
          <w:cs/>
          <w:lang w:val="ar_AE" w:bidi="ar_AE"/>
        </w:rPr>
        <w:t>لذلك، كان بولس قد أخبر المؤمنين في كورنثوس سابقًا أن لا يذهبوا إلى هياكل هذه الأصنام. لكن الناس كانوا يذهبون أيضًا إلى الهياكل ليكونوا مع أصدقائهم. كان مكانًا معتادًا للذهاب لتناول وجبة معًا. وهكذا اشتكى بعض المؤمنين إلى بولس. فقد أرادوا أن يذهبوا إلى الهياكل. لم يكن ذلك بسبب أنهم أرادوا أن يعبدوا صنمًا، بل لأنهم أرادوا أن يكونوا مع أصدقائهم، أو لأنهم أرادوا أن يتنالوا وجبة طيبة.</w:t>
      </w:r>
    </w:p>
    <w:p>
      <w:pPr>
        <w:bidi/>
      </w:pPr>
      <w:r>
        <w:rPr>
          <w:rtl/>
          <w:cs/>
          <w:lang w:val="ar_AE" w:bidi="ar_AE"/>
        </w:rPr>
      </w:r>
      <w:r>
        <w:rPr>
          <w:rtl/>
          <w:cs/>
          <w:lang w:val="ar_AE" w:bidi="ar_AE"/>
        </w:rPr>
        <w:t>كان هؤلاء المؤمنون متعجرفين للغاية. والأرجح أنهم قالوا لبولس: "نحن نعرف أمورًا روحية كثيرة! وأننا نعلم أنه لا توجد آلهة أخرى غير الله. والأوثان ليست شيئًا. لذلك يجب أن يكون أمرًا حسنًا أن نأكل هذا اللحم! نحن لا نعبد أصنامًا عندما نكون في الهيكل، بل نأكل فقط. ونحن لدينا إيمان قوي جدًا! والأشخاص الذين ما زالوا يعتقدون أن الوثن هو إله حقًا، إيمانهم ضعيف. لكننا لسنا مثل هؤلاء الضعفاء!"</w:t>
      </w:r>
    </w:p>
    <w:p>
      <w:pPr>
        <w:bidi/>
      </w:pPr>
      <w:r>
        <w:rPr>
          <w:rtl/>
          <w:cs/>
          <w:lang w:val="ar_AE" w:bidi="ar_AE"/>
        </w:rPr>
      </w:r>
      <w:r>
        <w:rPr>
          <w:rtl/>
          <w:cs/>
          <w:lang w:val="ar_AE" w:bidi="ar_AE"/>
        </w:rPr>
        <w:t>توقّفوا هنا وناقشوا: في مجتمعكم، هل يُقَدِّم الناس طعامًا للأصنام أو للأرواح؟ ماذا يعني أن يأكل الناس هذا الطعام؟ وكيف يشعر المؤمنون على اختلافهم نحو هذا الطعام؟ أوقفوا سماع هذا التسجيل الصوتي هنا.</w:t>
      </w:r>
    </w:p>
    <w:p>
      <w:pPr>
        <w:bidi/>
      </w:pPr>
      <w:r>
        <w:rPr>
          <w:rtl/>
          <w:cs/>
          <w:lang w:val="ar_AE" w:bidi="ar_AE"/>
        </w:rPr>
      </w:r>
      <w:r>
        <w:rPr>
          <w:rtl/>
          <w:cs/>
          <w:lang w:val="ar_AE" w:bidi="ar_AE"/>
        </w:rPr>
        <w:t>يوافق بولس على أن الأصنام لا شيء. ولكن مع ذلك، يقول بولس للمؤمنين المتكبرين أنه لا ينبغي لهم أن يدخلوا هذه الهياكل. فهؤلاء المؤمنون المتكبِّرون أنفسهم يعرفون أن الوثن لا شيء. لكن عليهم أن يفكّروا أيضًا في المؤمنين الآخرين. ليس مهمًا ما إذا كان هؤلاء المؤمنون المتكبِّرون لديهم الكثير من المعرفة الروحية. لكن الأهم من ذلك بكثير هو أن يحبوا المؤمنين الآخرين، وأن يتأكدوا من أن هؤلاء المؤمنين الآخرين ينموون أيضًا في إيمانهم!</w:t>
      </w:r>
    </w:p>
    <w:p>
      <w:pPr>
        <w:bidi/>
      </w:pPr>
      <w:r>
        <w:rPr>
          <w:rtl/>
          <w:cs/>
          <w:lang w:val="ar_AE" w:bidi="ar_AE"/>
        </w:rPr>
      </w:r>
      <w:r>
        <w:rPr>
          <w:rtl/>
          <w:cs/>
          <w:lang w:val="ar_AE" w:bidi="ar_AE"/>
        </w:rPr>
        <w:t>معظم المؤمنين كانوا يعبدون الأصنام طوال حياتهم، قبل أن يصبحوا مسيحيين. وقد يكون بعضهم لا يزال يناضل من أجل الإيمان حقًا بأن الأصنام ليست آلهة. فإذا رأوا مؤمنين آخرين يدخلون الهيكل، فقد يرغبون في الذهاب أيضًا. وهم يشعرون أنه من الخطأ الذهاب، لكنهم يذهبون لأنهم يرون المؤمنين المتكبرين يذهبون. ثم يشعرون بالذنب والارتباك. وقد يبدأون في عبادة الأصنام مرة أخرى. لذا فإن سلوك المؤمنين المتكبرين سوف يجعل المؤمنين الآخرين يخطئون!</w:t>
      </w:r>
    </w:p>
    <w:p>
      <w:pPr>
        <w:bidi/>
      </w:pPr>
      <w:r>
        <w:rPr>
          <w:rtl/>
          <w:cs/>
          <w:lang w:val="ar_AE" w:bidi="ar_AE"/>
        </w:rPr>
      </w:r>
      <w:r>
        <w:rPr>
          <w:rtl/>
          <w:cs/>
          <w:lang w:val="ar_AE" w:bidi="ar_AE"/>
        </w:rPr>
        <w:t>توقّفوا هنا وناقشوا: هل يمكنكم أن ترووا قصة عن بعض العادات من ديانة أخرى لا يتفق عليها الناس في مجتمعكم المسيحي حول ما إذا كان من المقبول القيام بها أم لا؟؟ أوقفوا سماع هذا التسجيل الصوتي هنا.</w:t>
      </w:r>
    </w:p>
    <w:p>
      <w:pPr>
        <w:bidi/>
      </w:pPr>
      <w:r>
        <w:rPr>
          <w:rtl/>
          <w:cs/>
          <w:lang w:val="ar_AE" w:bidi="ar_AE"/>
        </w:rPr>
      </w:r>
      <w:r>
        <w:rPr>
          <w:rtl/>
          <w:cs/>
          <w:lang w:val="ar_AE" w:bidi="ar_AE"/>
        </w:rPr>
        <w:t>ولأن المؤمنين المتكبرين لا يهتمون بإخوتهم وأخواتهم الضعفاء، فإنهم يخطئون. وهم كانوا يخطئون إلى الإخوة الأضعف لكن هذه أيضًا كانت خطية ضد المسيح.</w:t>
      </w:r>
    </w:p>
    <w:p>
      <w:pPr>
        <w:bidi/>
      </w:pPr>
      <w:r>
        <w:rPr>
          <w:rtl/>
          <w:cs/>
          <w:lang w:val="ar_AE" w:bidi="ar_AE"/>
        </w:rPr>
      </w:r>
      <w:r>
        <w:rPr>
          <w:rtl/>
          <w:cs/>
          <w:lang w:val="ar_AE" w:bidi="ar_AE"/>
        </w:rPr>
        <w:t>ويقول بولس إنه هو نفسه لن يرغب في أكل اللحم مرة أخرى، إن كان هذا يجعل أي مؤمن آخر يخطئ!</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8: 1–13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في هذا الجزء يقول بولس أنه لا يجوز للمؤمنين المتكبِّرين في كورنثوس أن يأكلوا طعامًا مذبوحًا للأوثان، لأن هذا يؤذي بعض المؤمنين الآخرين.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 في كورنثوس الذين يعبدون الأوثان</w:t>
      </w:r>
    </w:p>
    <w:p>
      <w:pPr>
        <w:pStyle w:val="ListBullet"/>
        <w:bidi/>
        <w:spacing w:line="240" w:lineRule="auto"/>
        <w:ind w:left="720"/>
      </w:pPr>
      <w:r>
        <w:rPr>
          <w:rtl/>
          <w:cs/>
          <w:lang w:val="ar_AE" w:bidi="ar_AE"/>
        </w:rPr>
      </w:r>
      <w:r>
        <w:rPr>
          <w:rtl/>
          <w:cs/>
          <w:lang w:val="ar_AE" w:bidi="ar_AE"/>
        </w:rPr>
        <w:t>المؤمنون الذين يظنون أنه من المقبول أكل الطعام الذي يُقدَّم للأوثان</w:t>
      </w:r>
    </w:p>
    <w:p>
      <w:pPr>
        <w:pStyle w:val="ListBullet"/>
        <w:bidi/>
        <w:spacing w:line="240" w:lineRule="auto"/>
        <w:ind w:left="720"/>
      </w:pPr>
      <w:r>
        <w:rPr>
          <w:rtl/>
          <w:cs/>
          <w:lang w:val="ar_AE" w:bidi="ar_AE"/>
        </w:rPr>
      </w:r>
      <w:r>
        <w:rPr>
          <w:rtl/>
          <w:cs/>
          <w:lang w:val="ar_AE" w:bidi="ar_AE"/>
        </w:rPr>
        <w:t>والمؤمنون الذين يظنون أنه من الخطأ أكل الطعام الذي يُقدَّم للأوثان</w:t>
      </w:r>
    </w:p>
    <w:p>
      <w:pPr>
        <w:bidi/>
      </w:pPr>
      <w:r>
        <w:rPr>
          <w:rtl/>
          <w:cs/>
          <w:lang w:val="ar_AE" w:bidi="ar_AE"/>
        </w:rPr>
      </w:r>
      <w:r>
        <w:rPr>
          <w:rtl/>
          <w:cs/>
          <w:lang w:val="ar_AE" w:bidi="ar_AE"/>
        </w:rPr>
        <w:t xml:space="preserve">يبدأ بولس بالقول إن بولس سيتحدث الآن عن الطعام الذي كان يُقَدَّم للأوثان. </w:t>
      </w:r>
    </w:p>
    <w:p>
      <w:pPr>
        <w:bidi/>
      </w:pPr>
      <w:r>
        <w:rPr>
          <w:rtl/>
          <w:cs/>
          <w:lang w:val="ar_AE" w:bidi="ar_AE"/>
        </w:rPr>
      </w:r>
      <w:r>
        <w:rPr>
          <w:rtl/>
          <w:cs/>
          <w:lang w:val="ar_AE" w:bidi="ar_AE"/>
        </w:rPr>
        <w:t>يعلم بولس والمؤمنون في كورنثوس أن لكل شخص معرفة. وربما قال المؤمنون المتكبِّرون في كورنثوس إنهم جميعًا كانوا يعرفون أشياء روحية كثيرة. وكان أحد هذه الأشياء الروحية التي كانوا يعرفونها هو أن الأصنام ليست شيئًا.</w:t>
      </w:r>
    </w:p>
    <w:p>
      <w:pPr>
        <w:bidi/>
      </w:pPr>
      <w:r>
        <w:rPr>
          <w:rtl/>
          <w:cs/>
          <w:lang w:val="ar_AE" w:bidi="ar_AE"/>
        </w:rPr>
      </w:r>
      <w:r>
        <w:rPr>
          <w:rtl/>
          <w:cs/>
          <w:lang w:val="ar_AE" w:bidi="ar_AE"/>
        </w:rPr>
        <w:t xml:space="preserve">ويوافق بولس على أن المؤمنين يعرفون هذا حقًا. لكن معرفة بعض الأمور الروحية لا تفيد إذا كانت تجعلك متكبرًا! كان المؤمنون في كورنثوس متفاخرين جدًا بمعرفتهم للأمور الروحية. كانوا متفاخرين لدرجة أنهم انتفخوا: كما لو أن شخصًا ما قد نفخ الهواء بداخلهم، وأصبحوا الآن أكبر بمرتين. لكنه كان مجرد هواء! وقد جعلهم ذلك فقط </w:t>
      </w:r>
      <w:r>
        <w:rPr>
          <w:b/>
          <w:rtl/>
          <w:cs/>
          <w:lang w:val="ar_AE" w:bidi="ar_AE"/>
        </w:rPr>
        <w:t>يبدون</w:t>
      </w:r>
      <w:r>
        <w:rPr>
          <w:rtl/>
          <w:cs/>
          <w:lang w:val="ar_AE" w:bidi="ar_AE"/>
        </w:rPr>
        <w:t xml:space="preserve"> أكثر أهمية، لكنهم لم يكونوا </w:t>
      </w:r>
      <w:r>
        <w:rPr>
          <w:b/>
          <w:rtl/>
          <w:cs/>
          <w:lang w:val="ar_AE" w:bidi="ar_AE"/>
        </w:rPr>
        <w:t>حقًا</w:t>
      </w:r>
      <w:r>
        <w:rPr>
          <w:rtl/>
          <w:cs/>
          <w:lang w:val="ar_AE" w:bidi="ar_AE"/>
        </w:rPr>
        <w:t xml:space="preserve"> أكثر أهمية. استخدم بولس الكلمات نفسها التي تعني "منتفخ" أو "متعجرف" في رسالته سابقًا لوصف المؤمنين المتعجرفين.</w:t>
      </w:r>
    </w:p>
    <w:p>
      <w:pPr>
        <w:bidi/>
      </w:pPr>
      <w:r>
        <w:rPr>
          <w:rtl/>
          <w:cs/>
          <w:lang w:val="ar_AE" w:bidi="ar_AE"/>
        </w:rPr>
      </w:r>
      <w:r>
        <w:rPr>
          <w:rtl/>
          <w:cs/>
          <w:lang w:val="ar_AE" w:bidi="ar_AE"/>
        </w:rPr>
        <w:t>ويقول بولس أنه من الأفضل أن تحب شخصًا آخر من أن تتكبر بسبب أن لك معرفة روحية. فإذا كنتم تحبون شخصًا آخر، فأنت تساعدونه على أن يكون له إيمان أكبر. وتساعدونه على فعل المزيد مما يريده الله. ويستخدم بولس لغة خاصة لكلمة "يبني". فكّروا في بيت ليس كبيرًا جدًا أو قويًا جدًا. يمكنكم أن "تبنوا" بيتًا حتى يُصبح بيتًا أفضل.</w:t>
      </w:r>
    </w:p>
    <w:p>
      <w:pPr>
        <w:bidi/>
      </w:pPr>
      <w:r>
        <w:rPr>
          <w:rtl/>
          <w:cs/>
          <w:lang w:val="ar_AE" w:bidi="ar_AE"/>
        </w:rPr>
      </w:r>
      <w:r>
        <w:rPr>
          <w:rtl/>
          <w:cs/>
          <w:lang w:val="ar_AE" w:bidi="ar_AE"/>
        </w:rPr>
        <w:t>توقّفوا هنا وناقشوا: كيف تقولون في لغتكم أنكم إذا أحببتم شخصًا ما، فإنك ستبنون هذا الشخص، مثلما يبني الإنسان منزلًا بحيث يكون قويًا؟ أوقفوا سماع هذا التسجيل الصوتي هنا.</w:t>
      </w:r>
    </w:p>
    <w:p>
      <w:pPr>
        <w:bidi/>
      </w:pPr>
      <w:r>
        <w:rPr>
          <w:rtl/>
          <w:cs/>
          <w:lang w:val="ar_AE" w:bidi="ar_AE"/>
        </w:rPr>
      </w:r>
      <w:r>
        <w:rPr>
          <w:rtl/>
          <w:cs/>
          <w:lang w:val="ar_AE" w:bidi="ar_AE"/>
        </w:rPr>
        <w:t xml:space="preserve">يقول بولس إن هؤلاء الذين يظنون أنهم يعرفون أشياء روحية لا يعرفون ما يكفي في الواقع. فَهُم يظنون أنهم يعرفون الأشياء، لكنهم لا يعرفون! إنهم لا يعرفون أن محبة الله أهم بكثير من امتلاك المعرفة الروحية. لأنكم إن أحببتم الله، فإن الله يعرفكم </w:t>
      </w:r>
      <w:r>
        <w:rPr>
          <w:b/>
          <w:rtl/>
          <w:cs/>
          <w:lang w:val="ar_AE" w:bidi="ar_AE"/>
        </w:rPr>
        <w:t>أنتم</w:t>
      </w:r>
      <w:r>
        <w:rPr>
          <w:rtl/>
          <w:cs/>
          <w:lang w:val="ar_AE" w:bidi="ar_AE"/>
        </w:rPr>
        <w:t xml:space="preserve">! وهذا أهم بكثير من أن تعرفوا </w:t>
      </w:r>
      <w:r>
        <w:rPr>
          <w:b/>
          <w:rtl/>
          <w:cs/>
          <w:lang w:val="ar_AE" w:bidi="ar_AE"/>
        </w:rPr>
        <w:t>أنتم</w:t>
      </w:r>
      <w:r>
        <w:rPr>
          <w:rtl/>
          <w:cs/>
          <w:lang w:val="ar_AE" w:bidi="ar_AE"/>
        </w:rPr>
        <w:t xml:space="preserve"> الأمور الروحية!</w:t>
      </w:r>
    </w:p>
    <w:p>
      <w:pPr>
        <w:bidi/>
      </w:pPr>
      <w:r>
        <w:rPr>
          <w:rtl/>
          <w:cs/>
          <w:lang w:val="ar_AE" w:bidi="ar_AE"/>
        </w:rPr>
      </w:r>
      <w:r>
        <w:rPr>
          <w:rtl/>
          <w:cs/>
          <w:lang w:val="ar_AE" w:bidi="ar_AE"/>
        </w:rPr>
        <w:t>لذلك ، فيما يتعلق بالطعام الذي يُقدَّم للأوثان، يقول بولس أننا نعلم أن الوثن ليس شيئًا. وهذا يعني أن بولس يعرف ذلك، وكذلك المؤمنون المتفاخرون في كورنثوس. هم يعرفون أن الوثن هو مجرد قطعة من الخشب أو المعدن. والإله الذي يمثله هذا الوثن غير موجود. هذا ما قاله المؤمنون المتكبرون لبولس، ويوافق بولس على أنه صحيح. ويوافق بولس أيضًا على أنه لا يوجد إله آخر غير الله. قد يقول آخرون أن هناك آلهة وأربابًا أو أسيادًا كثيرين في السماء أو على الأرض، لكن المسيحيين يعرفون أن هناك إلهًا واحدًا فقط. وهذا هو الله الآب، الذي خلق كل شيء. هذا هو الإله الذي نعيش من أجله. وليس هناك سوى ربًا واحدًا وهو يسوع المسيح. وقد خلق المسيح كل شيء لله. ونحن نعيش لأن المسيح أعطانا الحياة.</w:t>
      </w:r>
    </w:p>
    <w:p>
      <w:pPr>
        <w:bidi/>
      </w:pPr>
      <w:r>
        <w:rPr>
          <w:rtl/>
          <w:cs/>
          <w:lang w:val="ar_AE" w:bidi="ar_AE"/>
        </w:rPr>
      </w:r>
      <w:r>
        <w:rPr>
          <w:rtl/>
          <w:cs/>
          <w:lang w:val="ar_AE" w:bidi="ar_AE"/>
        </w:rPr>
        <w:t>توقّفوا هنا وناقشوا: ما نوع الأشياء التي يعبدها الناس في مجتمعكم، ممن ليسوا مسيحيين؟ عندما تتحدثون معًا عن هذه الأشياء التي يعبدها الناس، ماذا تسمُّونها؟ وعندما تقولون إنكم تعبدون الإله الواحد الحقيقي، كيف تتحدثون عنه لتُظهِروا أنه الإله الحقيقي؟ أوقفوا سماع هذا التسجيل الصوتي هنا.</w:t>
      </w:r>
    </w:p>
    <w:p>
      <w:pPr>
        <w:bidi/>
      </w:pPr>
      <w:r>
        <w:rPr>
          <w:rtl/>
          <w:cs/>
          <w:lang w:val="ar_AE" w:bidi="ar_AE"/>
        </w:rPr>
      </w:r>
      <w:r>
        <w:rPr>
          <w:rtl/>
          <w:cs/>
          <w:lang w:val="ar_AE" w:bidi="ar_AE"/>
        </w:rPr>
        <w:t>وهكذا فإن بولس يعرف هذا، والمؤمنون المتكبِّرون يعرفون ذلك أيضًا. لكن ليس كل الناس يعرفون هذا. كان بعض الناس معتادين على الاعتقاد أن الأوثان هي حقًا آلهة، لدرجة أنهم ما زالوا يؤمنون بهذا قليلًا. فإذا أكلوا طعامًا قُدَّمَ للوثن، فإنهم يفكرون على الفور في الوثن. ويشعرون بالذنب بسبب أكل الطعام. إنهم ليسوا مثل المؤمنين الأقوياء، الذين يوقنون تمامًا أن الأوثان ليست شيئًا.</w:t>
      </w:r>
    </w:p>
    <w:p>
      <w:pPr>
        <w:bidi/>
      </w:pPr>
      <w:r>
        <w:rPr>
          <w:rtl/>
          <w:cs/>
          <w:lang w:val="ar_AE" w:bidi="ar_AE"/>
        </w:rPr>
      </w:r>
      <w:r>
        <w:rPr>
          <w:rtl/>
          <w:cs/>
          <w:lang w:val="ar_AE" w:bidi="ar_AE"/>
        </w:rPr>
        <w:t xml:space="preserve">ويقول بولس إن الطعام لا يُقرِّبنا من الله. وما نأكله أو لا نأكله لا علاقة له بما إذا كان الله يقبلنا أم لا. ربما كان هذا شيئًا قاله المؤمنون المتكبرون، ويتفق معهم بولس. ولكن، يقول بولس، إذا </w:t>
      </w:r>
      <w:r>
        <w:rPr>
          <w:b/>
          <w:rtl/>
          <w:cs/>
          <w:lang w:val="ar_AE" w:bidi="ar_AE"/>
        </w:rPr>
        <w:t>كنا لا</w:t>
      </w:r>
      <w:r>
        <w:rPr>
          <w:rtl/>
          <w:cs/>
          <w:lang w:val="ar_AE" w:bidi="ar_AE"/>
        </w:rPr>
        <w:t xml:space="preserve"> نأكل الطعام الذي يُقَدَّم للأوثان، فإننا لسنا مسيحيين أقل من الأشخاص الذين يأكلون بالفعل. وإذا </w:t>
      </w:r>
      <w:r>
        <w:rPr>
          <w:b/>
          <w:rtl/>
          <w:cs/>
          <w:lang w:val="ar_AE" w:bidi="ar_AE"/>
        </w:rPr>
        <w:t>قمنا</w:t>
      </w:r>
      <w:r>
        <w:rPr>
          <w:rtl/>
          <w:cs/>
          <w:lang w:val="ar_AE" w:bidi="ar_AE"/>
        </w:rPr>
        <w:t xml:space="preserve"> بأكل هذا الطعام، فلسنا مسيحيين أفضل من الذين لا يأكلونه! فلا ينبغي للمؤمنين المتكبِّرين أن يظنوا أنهم مسيحيون أفضل من غيرهم لأنهم أكلوا هذا الطعام.</w:t>
      </w:r>
    </w:p>
    <w:p>
      <w:pPr>
        <w:bidi/>
      </w:pPr>
      <w:r>
        <w:rPr>
          <w:rtl/>
          <w:cs/>
          <w:lang w:val="ar_AE" w:bidi="ar_AE"/>
        </w:rPr>
      </w:r>
      <w:r>
        <w:rPr>
          <w:rtl/>
          <w:cs/>
          <w:lang w:val="ar_AE" w:bidi="ar_AE"/>
        </w:rPr>
        <w:t>ويقول بولس إنه من المهم جدًا ألا نؤذي إخوتنا وأخواتنا. ويظن المؤمنون المتكبرون أنهم أحرار في تناول الطعام المُقَدَّم للأوثان. لكن ما يفعلونه يمكن أن يؤذي حقًا المؤمنين الآخرين – أولئك الذين ليسوا أقوياء أو قادرين مثل المؤمنين المتكبّرين.</w:t>
      </w:r>
    </w:p>
    <w:p>
      <w:pPr>
        <w:bidi/>
      </w:pPr>
      <w:r>
        <w:rPr>
          <w:rtl/>
          <w:cs/>
          <w:lang w:val="ar_AE" w:bidi="ar_AE"/>
        </w:rPr>
      </w:r>
      <w:r>
        <w:rPr>
          <w:rtl/>
          <w:cs/>
          <w:lang w:val="ar_AE" w:bidi="ar_AE"/>
        </w:rPr>
        <w:t>فإذا رأى هؤلاء المؤمنون الأضعف بعض المؤمنين الآخرين يأكلون وجبة في الهيكل، فقد يرغبون في الذهاب ويفعلون الشيء نفسه، خاصة لأن هؤلاء المؤمنين الذين ما زالوا يذهبون إلى الهيكل هم على الأرجح أشخاص أثرياء ومهمون. وسوف يرغب المؤمنون الآخرون بشدة في أن يحذوا حذو الأشخاص الأقوياء والقادرين. لكن على خلاف هؤلاء الأقوياء والقادرين، فإن الذين يُدعَون الضعفاء ليسوا متيقنين تمامًا من أن الأوثان ليست شيئًا. وهم لا يزالون يشعرون أن أكل طعامًا يُقدَّم للأوثان يُعَدّ خطية. لذلك فَهُم لا يريدون أن يدخلوا الهيكل، لكنهم يرون مؤمنين آخرين يدخلون الهيكل، فيفعلون هم أنفسهم ذلك أيضًا. وهذا يجعلهم يشعرون بالذنب والارتباك. وقد يجعلهم يبدأون في عبادة الأوثان من جديد. لذلك عندما يفعل المؤمنون المتكبِّرون ما يريدون أن يفعلوه، فإنهم يصبحون حجر عثرة، أي شيء يجعل المؤمنين الضعفاء يعثرون ويسقطون، أو يخطئون. يظن المؤمنون المتكبرون أنهم يعرفون الكثير. لكن بسبب ما يفعلونه، قد يبدأ بعض المؤمنين الأضعف في الخطية. لقد مات المسيح ليُخَلِّص هؤلاء الناس، ولكن هؤلاء المؤمنين المتكبرين يدمرونهم!</w:t>
      </w:r>
    </w:p>
    <w:p>
      <w:pPr>
        <w:bidi/>
      </w:pPr>
      <w:r>
        <w:rPr>
          <w:rtl/>
          <w:cs/>
          <w:lang w:val="ar_AE" w:bidi="ar_AE"/>
        </w:rPr>
      </w:r>
      <w:r>
        <w:rPr>
          <w:rtl/>
          <w:cs/>
          <w:lang w:val="ar_AE" w:bidi="ar_AE"/>
        </w:rPr>
        <w:t>وعندما يجعل المؤمنون المتكبرون المؤمنين الضعفاء يخطئون، فإن هؤلاء المؤمنين المتكبرين أنفسهم يرتكبون الخطية. وهذه الخطية لا تؤذي فقط المؤمنين الآخرين، لكنها تؤذي المسيح أيضًا! لقد مات المسيح من أجل هؤلاء الناس، لكن هؤلاء المؤمنين المتكبرين يُبطِلون عمل المسيح.</w:t>
      </w:r>
    </w:p>
    <w:p>
      <w:pPr>
        <w:bidi/>
      </w:pPr>
      <w:r>
        <w:rPr>
          <w:rtl/>
          <w:cs/>
          <w:lang w:val="ar_AE" w:bidi="ar_AE"/>
        </w:rPr>
      </w:r>
      <w:r>
        <w:rPr>
          <w:rtl/>
          <w:cs/>
          <w:lang w:val="ar_AE" w:bidi="ar_AE"/>
        </w:rPr>
        <w:t>ويقول بولس أنه يُفَضِّل ألا يأكل لحمًا أبدًا على أن يجعل مؤمنًا آخر يخطئ!</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وقد ترغبون في تمثيل أشياء أو رسومات لإظهار المواقف التي يتحدث عنها بولس في هذا المقطع. يدخل المؤمنون المتكبرون هيكل الأوثان ويأكلون الطعام هناك. وهم يقولون إن هذا حسن، لأن الأوثان ليست شيئًا. ولا توجد آلهة أخرى غير الله. ويرى بعض المؤمنين الآخرين هذا. ويتحيَّر هؤلاء المؤمنون. وهم يظنون أنه ليس من الجيد أن يدخلوا هذه الهياكل، لكنهم يظنون أنه ينبغي أن يفعلوا نفس الشيء الذي يفعله هؤلاء المؤمنون المتكبرون. والبعض يدخل الهيكل. ثم يبدأون في عبادة هذه الأصنام من جديد. حتى أنهم يرتدُّون عن الله. أَظْهِروا أن الله غاضب جدًا من هؤلاء المؤمنين المتكبِّرين لأنهم جعلوا المؤمنين الآخرين يُخطئون.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8: 1–13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 في كورنثوس الذين يعبدون الأوثان</w:t>
      </w:r>
    </w:p>
    <w:p>
      <w:pPr>
        <w:pStyle w:val="ListBullet"/>
        <w:bidi/>
        <w:spacing w:line="240" w:lineRule="auto"/>
        <w:ind w:left="720"/>
      </w:pPr>
      <w:r>
        <w:rPr>
          <w:rtl/>
          <w:cs/>
          <w:lang w:val="ar_AE" w:bidi="ar_AE"/>
        </w:rPr>
      </w:r>
      <w:r>
        <w:rPr>
          <w:rtl/>
          <w:cs/>
          <w:lang w:val="ar_AE" w:bidi="ar_AE"/>
        </w:rPr>
        <w:t>المؤمنون الذين يظنون أنه من المقبول أكل الطعام الذي يُقدَّم للأوثان</w:t>
      </w:r>
    </w:p>
    <w:p>
      <w:pPr>
        <w:pStyle w:val="ListBullet"/>
        <w:bidi/>
        <w:spacing w:line="240" w:lineRule="auto"/>
        <w:ind w:left="720"/>
      </w:pPr>
      <w:r>
        <w:rPr>
          <w:rtl/>
          <w:cs/>
          <w:lang w:val="ar_AE" w:bidi="ar_AE"/>
        </w:rPr>
      </w:r>
      <w:r>
        <w:rPr>
          <w:rtl/>
          <w:cs/>
          <w:lang w:val="ar_AE" w:bidi="ar_AE"/>
        </w:rPr>
        <w:t>والمؤمنون الذين يظنون أنه من الخطأ أكل الطعام الذي يُقدَّم للأوثان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دعوا بولس يقف بينما يستمع الناس في كورنثوس إلى بولس. بعض الناس هم المؤمنون المتكبِّرون، والبعض الآخر يمكن أن يكونوا من يُدعَون بالمؤمنين الضعفاء.</w:t>
      </w:r>
    </w:p>
    <w:p>
      <w:pPr>
        <w:bidi/>
      </w:pPr>
      <w:r>
        <w:rPr>
          <w:rtl/>
          <w:cs/>
          <w:lang w:val="ar_AE" w:bidi="ar_AE"/>
        </w:rPr>
      </w:r>
      <w:r>
        <w:rPr>
          <w:rtl/>
          <w:cs/>
          <w:lang w:val="ar_AE" w:bidi="ar_AE"/>
        </w:rPr>
        <w:t>مثِّلوا بولس وهو يخاطب المؤمنين. يقول بولس إنه يريد أن يتحدَّث عن أكل الطعام الذي يُقدَّم للأوثان. يقول بولس إنّنا جميعًا نعرف أشياء روحية كثيرة. لكن معرفة الأشياء الروحية ليست جيّدة إذا جعلتكم متكبرين. من الأفضل جدًا أن تحبوا الآخرين. ثم تساعدون هؤلاء الناس على النمو! أما الأشخاص الذين يعتقدون أنهم يعرفون الكثير، فإنهم لا يعرفون الشيء الأكثر أهمية. إنهم لا يعرفون أن الأهم هو أن نحب الله. لأن الله حينها يعرفنا!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الكورنثيين المتكبِّرين: "ماذا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يواصل الكلام. يقول بولس: "أنتم المؤمنون المتكبِّرون، محقون عندما تقولون إن الأوثان ليست شيئًا. صحيح أن الله وحده الكائن، وليس هناك آلهة أخرى غير الله. ومع أن كثيرين آخرين يظنون أن هناك آلهة وأربابًا كثيرين في السماء والأرض، إلا أننا لا نؤمن بذلك. نحن نعلم أن هناك إلهًا واحدًا فقط، وهو أبانا. ونعرف أنه لا يوجد سوى رب واحد، يسوع المسيح. لقد خلق الله كل شيء من خلال يسوع، ونحن نعيش من أجل الله لأن يسوع خلصنا".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الكورنثيين المتكبِّرين: "ماذا تفكّرون؟" قد يجيب الناس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الأضعف: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يواصل الكلام. يقول بولس: "لكن ليس الجميع يعرفون هذا جيدًا. كان بعض الناس يعبدون الأوثان لفترة طويلة جدًا. وعندما يأكلون لحمًا يُقدَّم للأوثان، يظنون أنهم في الحقيقة يعبدون الوثن. ثم يشعرون بالذنب بشأن ذلك".</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الأضعف: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يواصل الكلام. يقول بولس: "الطعام الذي نأكله لا علاقة له بما إذا كان الله يقبلنا أم لا. ولسنا مسيحيين سيئين إن لم نأكل الطعام. وإذا أكلنا الطعام، فإن هذا لا يجعلنا مسيحيين أفضل. قد نعتقد أننا أحرار في فعل شيء ما، لكن يجب أن نكون حذرين! فقد نؤذي إخوتنا وأخواتنا بهذا".</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الأقوى: "بماذا تفكرون؟" قد يقول الناس أشياء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الأضعف: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يقول إنه إذا رأى مؤمن ضعيف مؤمنًا آخر – شخص يعتقد أن لديه الكثير من المعرفة الروحية - يدخل إلى هيكل وثن ليتناول وجبة، فسيصبح ذلك المؤمن في حيرة شديدة. وسيريد المؤمن أيضًا أن يأكل طعامًا يُقدَّم للوثن، مع أنه يشعر أنه خطأ. فالمؤمن الذي يظن أنه يعرف الكثير سيكون سببًا في معاقبة الله للمؤمن الآخر. لقد مات المسيح ليُخَلِّص هذا المؤمن، ولكنه الآن لم يعد مُخَلَّصًا!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الأقوى: "بماذا تفكرون؟" قد يقول الناس أشياء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الأضعف: "بماذا تفكرون؟" قد يقول الناس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يواصل الكلام. ويقول بولس: "إن فعلتم هذا فأنتم تخطئون إلى إخوتكم وأخواتكم، لأنكم تربكونهم. ولأنكم تفعلون هذا، فإنكم تخطئون إلى المسيح. ولذلك، أفضل ألا آكل اللحوم مرة أخرى أبدًا على أن أجعل أحد إخوتي أو أخواتي يخطئ بسبب ما آكله!"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بولس: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8: 1–13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الوثن</w:t>
      </w:r>
      <w:r>
        <w:rPr>
          <w:rtl/>
          <w:cs/>
          <w:lang w:val="ar_AE" w:bidi="ar_AE"/>
        </w:rPr>
        <w:t xml:space="preserve"> هو شيء يصنعه الناس لعبادة إله. وهذا الشيء يُذكِّر الناس ببعض خصائص هذا الإله. ويعبد الناس هذا الوثن وكأنه هذا الإله نفسه. وقد منع الله شعبه أن يعبدوا وثنًا أبدًا.</w:t>
      </w:r>
    </w:p>
    <w:p>
      <w:pPr>
        <w:bidi/>
      </w:pPr>
      <w:r>
        <w:rPr>
          <w:rtl/>
          <w:cs/>
          <w:lang w:val="ar_AE" w:bidi="ar_AE"/>
        </w:rPr>
      </w:r>
      <w:r>
        <w:rPr>
          <w:rtl/>
          <w:cs/>
          <w:lang w:val="ar_AE" w:bidi="ar_AE"/>
        </w:rPr>
        <w:t xml:space="preserve">توقّفوا هنا وانظروا إلى صورة لأحد </w:t>
      </w:r>
      <w:r>
        <w:rPr>
          <w:b/>
          <w:rtl/>
          <w:cs/>
          <w:lang w:val="ar_AE" w:bidi="ar_AE"/>
        </w:rPr>
        <w:t>الأوثان</w:t>
      </w:r>
      <w:r>
        <w:rPr>
          <w:rtl/>
          <w:cs/>
          <w:lang w:val="ar_AE" w:bidi="ar_AE"/>
        </w:rPr>
        <w:t xml:space="preserve"> التي كان الناس يعبدونها في كورنثوس. أوقفوا سماع هذا التسجيل الصوتي هنا.</w:t>
      </w:r>
    </w:p>
    <w:p>
      <w:pPr>
        <w:bidi/>
      </w:pPr>
      <w:r>
        <w:rPr>
          <w:rtl/>
          <w:cs/>
          <w:lang w:val="ar_AE" w:bidi="ar_AE"/>
        </w:rPr>
      </w:r>
      <w:r>
        <w:rPr>
          <w:rtl/>
          <w:cs/>
          <w:lang w:val="ar_AE" w:bidi="ar_AE"/>
        </w:rPr>
        <w:t xml:space="preserve">توقّفوا هنا وناقشوا الكلمة التي ستستخدمونها في ترجمتكم للإشارة إلى </w:t>
      </w:r>
      <w:r>
        <w:rPr>
          <w:b/>
          <w:rtl/>
          <w:cs/>
          <w:lang w:val="ar_AE" w:bidi="ar_AE"/>
        </w:rPr>
        <w:t>الوثن</w:t>
      </w:r>
      <w:r>
        <w:rPr>
          <w:rtl/>
          <w:cs/>
          <w:lang w:val="ar_AE" w:bidi="ar_AE"/>
        </w:rPr>
        <w:t xml:space="preserve">. وكلمة </w:t>
      </w:r>
      <w:r>
        <w:rPr>
          <w:rtl/>
          <w:cs/>
          <w:lang w:val="ar_AE" w:bidi="ar_AE"/>
        </w:rPr>
        <w:t>وثن</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وكان غير المؤمنين في كورنثوس </w:t>
      </w:r>
      <w:r>
        <w:rPr>
          <w:b/>
          <w:rtl/>
          <w:cs/>
          <w:lang w:val="ar_AE" w:bidi="ar_AE"/>
        </w:rPr>
        <w:t>يقدِّمون</w:t>
      </w:r>
      <w:r>
        <w:rPr>
          <w:rtl/>
          <w:cs/>
          <w:lang w:val="ar_AE" w:bidi="ar_AE"/>
        </w:rPr>
        <w:t xml:space="preserve"> الطعام للأوثان. وكانوا يفعلون ذلك ليُسعدوا هذه الآلهة. بالطبع لم تستطع الأوثان أن تأكل الطعام. لكن الناس تظاهروا أن الأوثان كانت تأكل الطعام. بعد ذلك، أكل الناس أنفسهم الطعام، أو أعطوه لأشخاص آخرين. وكان الناس يعتبرون هذا الطعام خاصًا أو مميزًا. كان الناس يظنون أنهم إذا أكلوا هذا الطعام، فإن الآلهة ستفعل شيئًا صالحًا لهم.</w:t>
      </w:r>
    </w:p>
    <w:p>
      <w:pPr>
        <w:bidi/>
      </w:pPr>
      <w:r>
        <w:rPr>
          <w:rtl/>
          <w:cs/>
          <w:lang w:val="ar_AE" w:bidi="ar_AE"/>
        </w:rPr>
      </w:r>
      <w:r>
        <w:rPr>
          <w:rtl/>
          <w:cs/>
          <w:lang w:val="ar_AE" w:bidi="ar_AE"/>
        </w:rPr>
        <w:t>وفي كورنثوس، كان الناس يذبحون الحيوانات على وجه الخصوص ويُقَدِّمون لحمها لأصنامهم.</w:t>
      </w:r>
    </w:p>
    <w:p>
      <w:pPr>
        <w:bidi/>
      </w:pPr>
      <w:r>
        <w:rPr>
          <w:rtl/>
          <w:cs/>
          <w:lang w:val="ar_AE" w:bidi="ar_AE"/>
        </w:rPr>
      </w:r>
      <w:r>
        <w:rPr>
          <w:rtl/>
          <w:cs/>
          <w:lang w:val="ar_AE" w:bidi="ar_AE"/>
        </w:rPr>
        <w:t>توقّفوا هنا وناقشوا الكلمة أو العبارة التي ستستخدمونها للتعبير عن الطعام الذي يُذبح، أو يُقدَّم، للأوثان. أوقفوا سماع هذا التسجيل الصوتي هنا.</w:t>
      </w:r>
    </w:p>
    <w:p>
      <w:pPr>
        <w:bidi/>
      </w:pPr>
      <w:r>
        <w:rPr>
          <w:rtl/>
          <w:cs/>
          <w:lang w:val="ar_AE" w:bidi="ar_AE"/>
        </w:rPr>
      </w:r>
      <w:r>
        <w:rPr>
          <w:rtl/>
          <w:cs/>
          <w:lang w:val="ar_AE" w:bidi="ar_AE"/>
        </w:rPr>
        <w:t xml:space="preserve">يتحدث بولس عن </w:t>
      </w:r>
      <w:r>
        <w:rPr>
          <w:b/>
          <w:rtl/>
          <w:cs/>
          <w:lang w:val="ar_AE" w:bidi="ar_AE"/>
        </w:rPr>
        <w:t>المعرفة</w:t>
      </w:r>
      <w:r>
        <w:rPr>
          <w:rtl/>
          <w:cs/>
          <w:lang w:val="ar_AE" w:bidi="ar_AE"/>
        </w:rPr>
        <w:t>. وبولس يعني المعرفة الروحية. فإذا كان لكم معرفة روحية فأنت تعرفون الأشياء الروحية. لقد بدأ بولس رسالته بقوله إن الله أعطى الناس في كورنثوس معرفةً كثيرة. استخدموا الكلمة أو العبارة ذاتها التي استخدمتموها هناك.</w:t>
      </w:r>
    </w:p>
    <w:p>
      <w:pPr>
        <w:bidi/>
      </w:pPr>
      <w:r>
        <w:rPr>
          <w:rtl/>
          <w:cs/>
          <w:lang w:val="ar_AE" w:bidi="ar_AE"/>
        </w:rPr>
      </w:r>
      <w:r>
        <w:rPr>
          <w:rtl/>
          <w:cs/>
          <w:lang w:val="ar_AE" w:bidi="ar_AE"/>
        </w:rPr>
        <w:t xml:space="preserve">ويقول بولس إن المعرفة تنفخ لكن </w:t>
      </w:r>
      <w:r>
        <w:rPr>
          <w:b/>
          <w:rtl/>
          <w:cs/>
          <w:lang w:val="ar_AE" w:bidi="ar_AE"/>
        </w:rPr>
        <w:t>المحبة</w:t>
      </w:r>
      <w:r>
        <w:rPr>
          <w:rtl/>
          <w:cs/>
          <w:lang w:val="ar_AE" w:bidi="ar_AE"/>
        </w:rPr>
        <w:t xml:space="preserve"> </w:t>
      </w:r>
      <w:r>
        <w:rPr>
          <w:b/>
          <w:rtl/>
          <w:cs/>
          <w:lang w:val="ar_AE" w:bidi="ar_AE"/>
        </w:rPr>
        <w:t>تبني</w:t>
      </w:r>
      <w:r>
        <w:rPr>
          <w:rtl/>
          <w:cs/>
          <w:lang w:val="ar_AE" w:bidi="ar_AE"/>
        </w:rPr>
        <w:t xml:space="preserve">. فإذا ظننتم أن لديكم معرفة روحية كثيرة، فقد تصبحون متكبِّرين ومتصلِّفين. لكن إن أحببتم الآخرين بتواضع، أي أنكم كنتم تريدون ما هو أفضل لهم، فأنتم تساعدون الآخرين على أن ينمو ويصيروا أقوياء في إيمانهم. وتساعدونهم ليصبحوا مسيحيين أفضل. استخدموا العبارات نفسها التي استخدمتموها في المقاطع السابقة لكلمة "ينفخ" أو "يتصلَّف"، وعلى النقيض، "المحبة تبني". تذكّروا أنه عندما يحب شخص شخصًا آخر، فإنه يريد ما هو أفضل له. إذا لم تستطيعوا التحدُّث عن أفكار المعرفة، أو المحبة وهي </w:t>
      </w:r>
      <w:r>
        <w:rPr>
          <w:b/>
          <w:rtl/>
          <w:cs/>
          <w:lang w:val="ar_AE" w:bidi="ar_AE"/>
        </w:rPr>
        <w:t>تفعل</w:t>
      </w:r>
      <w:r>
        <w:rPr>
          <w:rtl/>
          <w:cs/>
          <w:lang w:val="ar_AE" w:bidi="ar_AE"/>
        </w:rPr>
        <w:t xml:space="preserve"> شيئًا ما، يمكنكم التحدُّث عما يحدث للأشخاص عندما يكون لهم معرفة ويحبون شخصًا ما.</w:t>
      </w:r>
    </w:p>
    <w:p>
      <w:pPr>
        <w:bidi/>
      </w:pPr>
      <w:r>
        <w:rPr>
          <w:rtl/>
          <w:cs/>
          <w:lang w:val="ar_AE" w:bidi="ar_AE"/>
        </w:rPr>
      </w:r>
      <w:r>
        <w:rPr>
          <w:rtl/>
          <w:cs/>
          <w:lang w:val="ar_AE" w:bidi="ar_AE"/>
        </w:rPr>
        <w:t>توقّفوا هنا وناقشوا كيف ستقولون إن المعرفة: "تنفخ" أو "تجعل الشخص متصلِّفًا"، وأن المحبة "تبني". أوقفوا سماع هذا التسجيل الصوتي هنا.</w:t>
      </w:r>
    </w:p>
    <w:p>
      <w:pPr>
        <w:bidi/>
      </w:pPr>
      <w:r>
        <w:rPr>
          <w:rtl/>
          <w:cs/>
          <w:lang w:val="ar_AE" w:bidi="ar_AE"/>
        </w:rPr>
      </w:r>
      <w:r>
        <w:rPr>
          <w:rtl/>
          <w:cs/>
          <w:lang w:val="ar_AE" w:bidi="ar_AE"/>
        </w:rPr>
        <w:t xml:space="preserve">يقول بولس إن الله </w:t>
      </w:r>
      <w:r>
        <w:rPr>
          <w:b/>
          <w:rtl/>
          <w:cs/>
          <w:lang w:val="ar_AE" w:bidi="ar_AE"/>
        </w:rPr>
        <w:t>يعرف</w:t>
      </w:r>
      <w:r>
        <w:rPr>
          <w:rtl/>
          <w:cs/>
          <w:lang w:val="ar_AE" w:bidi="ar_AE"/>
        </w:rPr>
        <w:t xml:space="preserve"> الشخص الذي يحبه. فالله يعترف بالشخص الذي يحبه وله علاقة معه.</w:t>
      </w:r>
    </w:p>
    <w:p>
      <w:pPr>
        <w:bidi/>
      </w:pPr>
      <w:r>
        <w:rPr>
          <w:rtl/>
          <w:cs/>
          <w:lang w:val="ar_AE" w:bidi="ar_AE"/>
        </w:rPr>
      </w:r>
      <w:r>
        <w:rPr>
          <w:rtl/>
          <w:cs/>
          <w:lang w:val="ar_AE" w:bidi="ar_AE"/>
        </w:rPr>
        <w:t>توقّفوا هنا وناقشوا معًا كيف ستقولون إن الله يعرف الذين يحبونه. أوقفوا سماع هذا التسجيل الصوتي هنا.</w:t>
      </w:r>
    </w:p>
    <w:p>
      <w:pPr>
        <w:bidi/>
      </w:pPr>
      <w:r>
        <w:rPr>
          <w:rtl/>
          <w:cs/>
          <w:lang w:val="ar_AE" w:bidi="ar_AE"/>
        </w:rPr>
      </w:r>
      <w:r>
        <w:rPr>
          <w:rtl/>
          <w:cs/>
          <w:lang w:val="ar_AE" w:bidi="ar_AE"/>
        </w:rPr>
        <w:t xml:space="preserve">يقول بولس أن هناك الكثير مما يُدعى آلهة وأربابًا. يقول بولس أن هذه الأشياء "تُدعى" آلهة وأربابًا. وهو يقصد أنهم ليسوا آلهة حقًا، لكن الناس يظنون أنهم آلهة. </w:t>
      </w:r>
      <w:r>
        <w:rPr>
          <w:b/>
          <w:rtl/>
          <w:cs/>
          <w:lang w:val="ar_AE" w:bidi="ar_AE"/>
        </w:rPr>
        <w:t>الرَّب</w:t>
      </w:r>
      <w:r>
        <w:rPr>
          <w:rtl/>
          <w:cs/>
          <w:lang w:val="ar_AE" w:bidi="ar_AE"/>
        </w:rPr>
        <w:t xml:space="preserve"> هو الشخص الذي هو سيد على الآخرين. وفي هذه الحالة، فإنها كلمة أخرى تشير للإله. وكلمة </w:t>
      </w:r>
      <w:r>
        <w:rPr>
          <w:b/>
          <w:rtl/>
          <w:cs/>
          <w:lang w:val="ar_AE" w:bidi="ar_AE"/>
        </w:rPr>
        <w:t>إله</w:t>
      </w:r>
      <w:r>
        <w:rPr>
          <w:rtl/>
          <w:cs/>
          <w:lang w:val="ar_AE" w:bidi="ar_AE"/>
        </w:rPr>
        <w:t xml:space="preserve"> تعني روحًا أو كائنًا يظن الناس أن له سلطة على الناس أو على جزء ما من الطبيعة. على سبيل المثال، كان الناس في كورنثوس يعبدون إلهًا معينًا يظنون أن له القدرة على شفاء الناس من المرض. كما كانوا يعبدون إلهة أنثى يظنون أن لها القدرة على أن تساعد الناس على إنجاب الأطفال.</w:t>
      </w:r>
    </w:p>
    <w:p>
      <w:pPr>
        <w:bidi/>
      </w:pPr>
      <w:r>
        <w:rPr>
          <w:rtl/>
          <w:cs/>
          <w:lang w:val="ar_AE" w:bidi="ar_AE"/>
        </w:rPr>
      </w:r>
      <w:r>
        <w:rPr>
          <w:rtl/>
          <w:cs/>
          <w:lang w:val="ar_AE" w:bidi="ar_AE"/>
        </w:rPr>
        <w:t xml:space="preserve">توقّفوا هنا وناقشوا الكلمة التي ستستخدمونها في لغتكم للإشارة إلى </w:t>
      </w:r>
      <w:r>
        <w:rPr>
          <w:b/>
          <w:rtl/>
          <w:cs/>
          <w:lang w:val="ar_AE" w:bidi="ar_AE"/>
        </w:rPr>
        <w:t>الآلهة</w:t>
      </w:r>
      <w:r>
        <w:rPr>
          <w:rtl/>
          <w:cs/>
          <w:lang w:val="ar_AE" w:bidi="ar_AE"/>
        </w:rPr>
        <w:t xml:space="preserve"> و</w:t>
      </w:r>
      <w:r>
        <w:rPr>
          <w:b/>
          <w:rtl/>
          <w:cs/>
          <w:lang w:val="ar_AE" w:bidi="ar_AE"/>
        </w:rPr>
        <w:t>الأرباب</w:t>
      </w:r>
      <w:r>
        <w:rPr>
          <w:rtl/>
          <w:cs/>
          <w:lang w:val="ar_AE" w:bidi="ar_AE"/>
        </w:rPr>
        <w:t xml:space="preserve">. ولمزيد من المعلومات، ابحثوا عن كلمة </w:t>
      </w:r>
      <w:r>
        <w:rPr>
          <w:rtl/>
          <w:cs/>
          <w:lang w:val="ar_AE" w:bidi="ar_AE"/>
        </w:rPr>
        <w:t>الآلهة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يقول بولس إن هناك ربًا واحدًا فقط. وهذا الرب هو يسوع المسيح. استخدموا الكلمة ذاتها التي استخدمتموها في المقاطع الأخرى لكلمتي </w:t>
      </w:r>
      <w:r>
        <w:rPr>
          <w:b/>
          <w:rtl/>
          <w:cs/>
          <w:lang w:val="ar_AE" w:bidi="ar_AE"/>
        </w:rPr>
        <w:t>المسيح</w:t>
      </w:r>
      <w:r>
        <w:rPr>
          <w:rtl/>
          <w:cs/>
          <w:lang w:val="ar_AE" w:bidi="ar_AE"/>
        </w:rPr>
        <w:t xml:space="preserve"> و</w:t>
      </w:r>
      <w:r>
        <w:rPr>
          <w:b/>
          <w:rtl/>
          <w:cs/>
          <w:lang w:val="ar_AE" w:bidi="ar_AE"/>
        </w:rPr>
        <w:t>الرب</w:t>
      </w:r>
      <w:r>
        <w:rPr>
          <w:rtl/>
          <w:cs/>
          <w:lang w:val="ar_AE" w:bidi="ar_AE"/>
        </w:rPr>
        <w:t xml:space="preserve">. وكلمتَي </w:t>
      </w:r>
      <w:r>
        <w:rPr>
          <w:rtl/>
          <w:cs/>
          <w:lang w:val="ar_AE" w:bidi="ar_AE"/>
        </w:rPr>
        <w:t>المسيح</w:t>
      </w:r>
      <w:r>
        <w:rPr>
          <w:rtl/>
          <w:cs/>
          <w:lang w:val="ar_AE" w:bidi="ar_AE"/>
        </w:rPr>
        <w:t xml:space="preserve"> و</w:t>
      </w:r>
      <w:r>
        <w:rPr>
          <w:rtl/>
          <w:cs/>
          <w:lang w:val="ar_AE" w:bidi="ar_AE"/>
        </w:rPr>
        <w:t>الرب</w:t>
      </w:r>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يقول بولس إنه حتى لو ظن الناس أن هناك آلهة في </w:t>
      </w:r>
      <w:r>
        <w:rPr>
          <w:b/>
          <w:rtl/>
          <w:cs/>
          <w:lang w:val="ar_AE" w:bidi="ar_AE"/>
        </w:rPr>
        <w:t>السماء</w:t>
      </w:r>
      <w:r>
        <w:rPr>
          <w:rtl/>
          <w:cs/>
          <w:lang w:val="ar_AE" w:bidi="ar_AE"/>
        </w:rPr>
        <w:t xml:space="preserve"> والأرض، فإننا نعلم أن هناك إلهًا واحدًا فقط، أبانا. السماء هي المكان الذي يسكن الله فيه، </w:t>
      </w:r>
    </w:p>
    <w:p>
      <w:pPr>
        <w:bidi/>
      </w:pPr>
      <w:r>
        <w:rPr>
          <w:rtl/>
          <w:cs/>
          <w:lang w:val="ar_AE" w:bidi="ar_AE"/>
        </w:rPr>
      </w:r>
      <w:r>
        <w:rPr>
          <w:rtl/>
          <w:cs/>
          <w:lang w:val="ar_AE" w:bidi="ar_AE"/>
        </w:rPr>
        <w:t xml:space="preserve">توقّفوا هنا وناقشوا معًا الكلمة التي ستستخدمونها لكلمة </w:t>
      </w:r>
      <w:r>
        <w:rPr>
          <w:b/>
          <w:rtl/>
          <w:cs/>
          <w:lang w:val="ar_AE" w:bidi="ar_AE"/>
        </w:rPr>
        <w:t>السماء</w:t>
      </w:r>
      <w:r>
        <w:rPr>
          <w:rtl/>
          <w:cs/>
          <w:lang w:val="ar_AE" w:bidi="ar_AE"/>
        </w:rPr>
        <w:t xml:space="preserve">. وكلمة </w:t>
      </w:r>
      <w:r>
        <w:rPr>
          <w:rtl/>
          <w:cs/>
          <w:lang w:val="ar_AE" w:bidi="ar_AE"/>
        </w:rPr>
        <w:t>السماء</w:t>
      </w:r>
      <w:r>
        <w:rPr>
          <w:rtl/>
          <w:cs/>
          <w:lang w:val="ar_AE" w:bidi="ar_AE"/>
        </w:rPr>
        <w:t xml:space="preserve"> موجودة في قاموس الكلمات الرئيسية. إذا كنتم قد ترجمتم هذه الكلمة في سفر آخر من الكتاب المُقَدَّس، استخدموا هذه الكلمة هنا. أوقفوا سماع هذا التسجيل الصوتي هنا.</w:t>
      </w:r>
    </w:p>
    <w:p>
      <w:pPr>
        <w:bidi/>
      </w:pPr>
      <w:r>
        <w:rPr>
          <w:rtl/>
          <w:cs/>
          <w:lang w:val="ar_AE" w:bidi="ar_AE"/>
        </w:rPr>
      </w:r>
      <w:r>
        <w:rPr>
          <w:rtl/>
          <w:cs/>
          <w:lang w:val="ar_AE" w:bidi="ar_AE"/>
        </w:rPr>
        <w:t xml:space="preserve">يقول بولس إن بعض المؤمنين لهم </w:t>
      </w:r>
      <w:r>
        <w:rPr>
          <w:b/>
          <w:rtl/>
          <w:cs/>
          <w:lang w:val="ar_AE" w:bidi="ar_AE"/>
        </w:rPr>
        <w:t>ضمير ضعيف</w:t>
      </w:r>
      <w:r>
        <w:rPr>
          <w:rtl/>
          <w:cs/>
          <w:lang w:val="ar_AE" w:bidi="ar_AE"/>
        </w:rPr>
        <w:t>. والضمير هو الشعور بالذنب الذي يشعر به الناس في داخلهم. ويقصد بولس أن هؤلاء الناس ليسوا متيقنين من أن تناول الطعام المُقَدَّم للأوثان أمر صالح، مثل المؤمنين المتكبِّرين. وهُم ليسوا أقوياء ومقتنعون بما هو الشيء الصحيح الذي ينبغي عمله. وسيكون من السهل على شخص آخر أن يجعلهم يفعلون الشيء الخطأ. ولاحقًا يدعوهم بولس المؤمنين الضعفاء. لا يدعوهم بولس ضعفاء، لأن بولس ينظر إليهم بازدراء. فالمؤمنين المتكبِّرين هم الذين ينظرون بازدراء إلى هؤلاء الناس.</w:t>
      </w:r>
    </w:p>
    <w:p>
      <w:pPr>
        <w:bidi/>
      </w:pPr>
      <w:r>
        <w:rPr>
          <w:rtl/>
          <w:cs/>
          <w:lang w:val="ar_AE" w:bidi="ar_AE"/>
        </w:rPr>
      </w:r>
      <w:r>
        <w:rPr>
          <w:rtl/>
          <w:cs/>
          <w:lang w:val="ar_AE" w:bidi="ar_AE"/>
        </w:rPr>
        <w:t xml:space="preserve">توقّفوا هنا وناقشوا كيف ستصفون هؤلاء المؤمنين. وكلمة </w:t>
      </w:r>
      <w:r>
        <w:rPr>
          <w:b/>
          <w:rtl/>
          <w:cs/>
          <w:lang w:val="ar_AE" w:bidi="ar_AE"/>
        </w:rPr>
        <w:t>ضمير</w:t>
      </w:r>
      <w:r>
        <w:rPr>
          <w:rtl/>
          <w:cs/>
          <w:lang w:val="ar_AE" w:bidi="ar_AE"/>
        </w:rPr>
        <w:t xml:space="preserve"> موجودة في قاموس الكلمات الرئيسية. ليس عليك استخدام كلمة للضمير إذا لم تكن مناسبة هنا. بل يمكنكم وصف ما هو الضمير. أوقفوا سماع هذا التسجيل الصوتي هنا.</w:t>
      </w:r>
    </w:p>
    <w:p>
      <w:pPr>
        <w:bidi/>
      </w:pPr>
      <w:r>
        <w:rPr>
          <w:rtl/>
          <w:cs/>
          <w:lang w:val="ar_AE" w:bidi="ar_AE"/>
        </w:rPr>
      </w:r>
      <w:r>
        <w:rPr>
          <w:rtl/>
          <w:cs/>
          <w:lang w:val="ar_AE" w:bidi="ar_AE"/>
        </w:rPr>
        <w:t>وعندما يفعل المؤمنون الذين لهم ضمير ضعيف شيئًا يظنونه خطأ، فإنهم ينجسون ضميرهم، أو يجعلون أنفسهم يشعرون بالخزي أو النجاسة، مما يعني أنهم غير طاهرين أو غير مؤهلين لخدمة الله.</w:t>
      </w:r>
    </w:p>
    <w:p>
      <w:pPr>
        <w:bidi/>
      </w:pPr>
      <w:r>
        <w:rPr>
          <w:rtl/>
          <w:cs/>
          <w:lang w:val="ar_AE" w:bidi="ar_AE"/>
        </w:rPr>
      </w:r>
      <w:r>
        <w:rPr>
          <w:rtl/>
          <w:cs/>
          <w:lang w:val="ar_AE" w:bidi="ar_AE"/>
        </w:rPr>
        <w:t xml:space="preserve">توقفوا هنا وناقشوا كمجموعة كيف ستقولون أن ضمير المؤمنين الأضعف قد تدنَّس. راجعوا قاموس الكلمات الرئيسية لكلمتي </w:t>
      </w:r>
      <w:r>
        <w:rPr>
          <w:rtl/>
          <w:cs/>
          <w:lang w:val="ar_AE" w:bidi="ar_AE"/>
        </w:rPr>
        <w:t>طاهر ونجس</w:t>
      </w:r>
      <w:r>
        <w:rPr>
          <w:rtl/>
          <w:cs/>
          <w:lang w:val="ar_AE" w:bidi="ar_AE"/>
        </w:rPr>
        <w:t xml:space="preserve"> للحصول على مزيد من المعلومات عن الدنس، أو غير الطاهر. أوقفوا سماع هذا التسجيل الصوتي هنا.</w:t>
      </w:r>
    </w:p>
    <w:p>
      <w:pPr>
        <w:bidi/>
      </w:pPr>
      <w:r>
        <w:rPr>
          <w:rtl/>
          <w:cs/>
          <w:lang w:val="ar_AE" w:bidi="ar_AE"/>
        </w:rPr>
      </w:r>
      <w:r>
        <w:rPr>
          <w:rtl/>
          <w:cs/>
          <w:lang w:val="ar_AE" w:bidi="ar_AE"/>
        </w:rPr>
        <w:t xml:space="preserve">أراد المؤمنون المتكبرون في كورنثوس أن يأكلوا طعامًا في </w:t>
      </w:r>
      <w:r>
        <w:rPr>
          <w:b/>
          <w:rtl/>
          <w:cs/>
          <w:lang w:val="ar_AE" w:bidi="ar_AE"/>
        </w:rPr>
        <w:t>هياكل</w:t>
      </w:r>
      <w:r>
        <w:rPr>
          <w:rtl/>
          <w:cs/>
          <w:lang w:val="ar_AE" w:bidi="ar_AE"/>
        </w:rPr>
        <w:t xml:space="preserve"> الأوثان. والهيكل هو مكان يعبد فيه الناس إلهًا أو وثنًا. كانت الهياكل في كورنثوس كبيرة جدًا ومثيرة للإعجاب جدًا. وكان هناك العديد من الهياكل في المدينة لآلهة مختلفة. وقد تحدث بولس عن الهيكل في وقت سابق من رسالته، ولكنه حينها كان يتحدث عن هيكل الإله الواحد الحقيقي.</w:t>
      </w:r>
    </w:p>
    <w:p>
      <w:pPr>
        <w:bidi/>
      </w:pPr>
      <w:r>
        <w:rPr>
          <w:rtl/>
          <w:cs/>
          <w:lang w:val="ar_AE" w:bidi="ar_AE"/>
        </w:rPr>
      </w:r>
      <w:r>
        <w:rPr>
          <w:rtl/>
          <w:cs/>
          <w:lang w:val="ar_AE" w:bidi="ar_AE"/>
        </w:rPr>
        <w:t xml:space="preserve">توقّفوا هنا وناقشوا الكلمة التي ستستخدمونها للإشارة إلى هيكل وثن. كلمة </w:t>
      </w:r>
      <w:r>
        <w:rPr>
          <w:rtl/>
          <w:cs/>
          <w:lang w:val="ar_AE" w:bidi="ar_AE"/>
        </w:rPr>
        <w:t>هيكل</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يقول بولس للمؤمنين المتكبرِّين ألا يكونوا حجر عثرة للمؤمنين ذوي الضمير الضعيف. وتعبير "حجر العثرة" هو لغة خاصة تعني حرفيًا الحجر الذي يتعثَّر به الناس. ومع ذلك، يستخدمها بولس هنا ليعني شيئًا يسيئ إلى الناس، ولكنه أيضًا يجعلهم يبتعدون عن الله بطريقة تسبب هلاكهم. استخدموا الكلمة أو العبارة نفسها لكلمة حجر العثرة التي استخدمتموها سابقًا في الأصحاح الأول من رسالة بولس إلى أهل كورنثوس.</w:t>
      </w:r>
    </w:p>
    <w:p>
      <w:pPr>
        <w:bidi/>
      </w:pPr>
      <w:r>
        <w:rPr>
          <w:rtl/>
          <w:cs/>
          <w:lang w:val="ar_AE" w:bidi="ar_AE"/>
        </w:rPr>
      </w:r>
      <w:r>
        <w:rPr>
          <w:rtl/>
          <w:cs/>
          <w:lang w:val="ar_AE" w:bidi="ar_AE"/>
        </w:rPr>
        <w:t xml:space="preserve">وإذا فعل المؤمنون المتكبِّرون أشياءً تؤذي المؤمنين الآخرين، فهذه </w:t>
      </w:r>
      <w:r>
        <w:rPr>
          <w:b/>
          <w:rtl/>
          <w:cs/>
          <w:lang w:val="ar_AE" w:bidi="ar_AE"/>
        </w:rPr>
        <w:t>خطية</w:t>
      </w:r>
      <w:r>
        <w:rPr>
          <w:rtl/>
          <w:cs/>
          <w:lang w:val="ar_AE" w:bidi="ar_AE"/>
        </w:rPr>
        <w:t xml:space="preserve">. وأن تخطؤوا إلى المسيح يعني أن تتمرّدون عليه. وأن تفعلون شيئًا مخالفًا لما يريده المسيح. وإن </w:t>
      </w:r>
      <w:r>
        <w:rPr>
          <w:b/>
          <w:rtl/>
          <w:cs/>
          <w:lang w:val="ar_AE" w:bidi="ar_AE"/>
        </w:rPr>
        <w:t>أخطأتم إلى</w:t>
      </w:r>
      <w:r>
        <w:rPr>
          <w:rtl/>
          <w:cs/>
          <w:lang w:val="ar_AE" w:bidi="ar_AE"/>
        </w:rPr>
        <w:t xml:space="preserve"> شخص آخر، فأنت لا تفعلون به ما يريده المسيح، والنتيجة هي أن يتأذى الشخص الآخر. استخدموا الكلمة ذاتها التي استخدمتموها في المقاطع الأخرى للإشارة إلى كلمة خطية. ستجد مصطلح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توقّفوا هنا وناقشوا كيف ستقولون في لغتكم إن المؤمنين المتكبِّرين في كورنثوس كانوا يخطئون ضد المؤمنين الآخرين. أوقفوا سماع هذا التسجيل الصوتي هنا.</w:t>
      </w:r>
    </w:p>
    <w:p>
      <w:pPr>
        <w:bidi/>
      </w:pPr>
      <w:r>
        <w:rPr>
          <w:rtl/>
          <w:cs/>
          <w:lang w:val="ar_AE" w:bidi="ar_AE"/>
        </w:rPr>
      </w:r>
      <w:r>
        <w:rPr>
          <w:rtl/>
          <w:cs/>
          <w:lang w:val="ar_AE" w:bidi="ar_AE"/>
        </w:rPr>
        <w:t xml:space="preserve">يتحدث بولس عن </w:t>
      </w:r>
      <w:r>
        <w:rPr>
          <w:b/>
          <w:rtl/>
          <w:cs/>
          <w:lang w:val="ar_AE" w:bidi="ar_AE"/>
        </w:rPr>
        <w:t>الإخوة</w:t>
      </w:r>
      <w:r>
        <w:rPr>
          <w:rtl/>
          <w:cs/>
          <w:lang w:val="ar_AE" w:bidi="ar_AE"/>
        </w:rPr>
        <w:t xml:space="preserve"> </w:t>
      </w:r>
      <w:r>
        <w:rPr>
          <w:b/>
          <w:rtl/>
          <w:cs/>
          <w:lang w:val="ar_AE" w:bidi="ar_AE"/>
        </w:rPr>
        <w:t>أو الإخوة والأخوات</w:t>
      </w:r>
      <w:r>
        <w:rPr>
          <w:rtl/>
          <w:cs/>
          <w:lang w:val="ar_AE" w:bidi="ar_AE"/>
        </w:rPr>
        <w:t>. فبولس يعني الإخوة والأخوات الروحيين، أي المؤمنين الآخرين. استخدموا الكلمات ذاتها التي استخدمتموها في مقاطع 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 ذلك، يمكن للمجموعة أن تُقرِّر أي الأشخاص تعجبكم نُسخته أكثر. قد تقررون أنكم أعجبتكم الطريقة التي يشرح بها عضو من المجموعة جزءًا، لكن أعجبتكم الطريقة التي يشرح بها عضو آخر جزءًا آخر. أوقفوا سماع هذا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9:1–14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9: 1–14 واحفظوه في قلوبكم.</w:t>
      </w:r>
    </w:p>
    <w:p>
      <w:pPr>
        <w:bidi/>
      </w:pPr>
      <w:r>
        <w:rPr>
          <w:rtl/>
          <w:cs/>
          <w:lang w:val="ar_AE" w:bidi="ar_AE"/>
        </w:rPr>
      </w:r>
      <w:r>
        <w:rPr>
          <w:rtl/>
          <w:cs/>
          <w:lang w:val="ar_AE" w:bidi="ar_AE"/>
        </w:rPr>
        <w:t>استمعوا إلى نسخة صوتية من كورنثوس الأولى 9: 1–14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في القسم السابق، أراد بولس أن يُقنع أهل كورنثوس بأنهم يجب أن يفكّروا دائمًا في الاحتياجات الروحية لأخوتهم المؤمنين. ولم يكن أكل اللحم الذي قدّمه الناس أولًا للأوثان مشكلة في حد ذاته. لكن إذا ظن بعض المؤمنين أنه ليس من الجيد أكل هذا اللحم، فلا ينبغي للمؤمنين الآخرين أن يأكلوه أيضًا، حتى لو لم يروا هم أنفسهم أنها مشكلة!</w:t>
      </w:r>
    </w:p>
    <w:p>
      <w:pPr>
        <w:bidi/>
      </w:pPr>
      <w:r>
        <w:rPr>
          <w:rtl/>
          <w:cs/>
          <w:lang w:val="ar_AE" w:bidi="ar_AE"/>
        </w:rPr>
      </w:r>
      <w:r>
        <w:rPr>
          <w:rtl/>
          <w:cs/>
          <w:lang w:val="ar_AE" w:bidi="ar_AE"/>
        </w:rPr>
        <w:t>سيستمر بولس في الحديث عن هذا الأمر مرة أخرى لاحقًا، ولكن أولًا سيستخدم بولس نفسه كمثال. في الأقسام القليلة التالية، سيشرح بولس أنه له الحرية في أن يفعل ما يراه صوابًا. فهو ليس مُضطرًا إلى اتِّبَاع مجموعة من القواعد. لكن مع أن بولس لديه تلك الحرية، فإنه لن يستخدمها. كما كان لبولس أيضًا بعض الحقوق، لأنه رسول. عندما كان بولس يعيش في كورنثوس، كان له الحق في أن تساعده الكنيسة في احتياجاته اليومية. لكن بولس لم يستخدم ذلك الحق. ومن خلال تقديم نفسه كمثال، يريد بولس من أهل كورنثوس أن يفعلوا نفس الشيء.</w:t>
      </w:r>
    </w:p>
    <w:p>
      <w:pPr>
        <w:bidi/>
      </w:pPr>
      <w:r>
        <w:rPr>
          <w:rtl/>
          <w:cs/>
          <w:lang w:val="ar_AE" w:bidi="ar_AE"/>
        </w:rPr>
      </w:r>
      <w:r>
        <w:rPr>
          <w:rtl/>
          <w:cs/>
          <w:lang w:val="ar_AE" w:bidi="ar_AE"/>
        </w:rPr>
        <w:t>توقّفوا هنا واستمعوا إلى نسخة صوتية من كورنثوس الأولى 9: 1–14 من الترجمة الأسهل للفهم. أوقفوا سماع هذا التسجيل الصوتي هنا.</w:t>
      </w:r>
    </w:p>
    <w:p>
      <w:pPr>
        <w:bidi/>
      </w:pPr>
      <w:r>
        <w:rPr>
          <w:rtl/>
          <w:cs/>
          <w:lang w:val="ar_AE" w:bidi="ar_AE"/>
        </w:rPr>
      </w:r>
      <w:r>
        <w:rPr>
          <w:rtl/>
          <w:cs/>
          <w:lang w:val="ar_AE" w:bidi="ar_AE"/>
        </w:rPr>
        <w:t>في هذا المقطع، يشرح بولس أنه كان له الحق في تلقّي الدَعم من كنيسة كورنثوس، تمامًا كما يفعل الرُسُل الآخرون. ويختتم بولس قائلًا إنه لم يستخدم هذا الحق.</w:t>
      </w:r>
    </w:p>
    <w:p>
      <w:pPr>
        <w:bidi/>
      </w:pPr>
      <w:r>
        <w:rPr>
          <w:rtl/>
          <w:cs/>
          <w:lang w:val="ar_AE" w:bidi="ar_AE"/>
        </w:rPr>
      </w:r>
      <w:r>
        <w:rPr>
          <w:rtl/>
          <w:cs/>
          <w:lang w:val="ar_AE" w:bidi="ar_AE"/>
        </w:rPr>
        <w:t>وفي هذا القِسْم، يطرح بولس أسئلة كثيرة على الناس في كورنثوس. كان بولس يعرف إجابات هذه الأسئلة بالفعل، لكنه يطرح هذه الأسئلة ليجعل الناس في كورنثوس يفكّرون. ويتظاهر بولس أنه يتحدث مع أشخاص يظنون أنه ليس رسولًا حقًا.</w:t>
      </w:r>
    </w:p>
    <w:p>
      <w:pPr>
        <w:bidi/>
      </w:pPr>
      <w:r>
        <w:rPr>
          <w:rtl/>
          <w:cs/>
          <w:lang w:val="ar_AE" w:bidi="ar_AE"/>
        </w:rPr>
      </w:r>
      <w:r>
        <w:rPr>
          <w:rtl/>
          <w:cs/>
          <w:lang w:val="ar_AE" w:bidi="ar_AE"/>
        </w:rPr>
        <w:t>لكن بولس يقول إنه حقًا رسول. وحتى لو قال بعض الناس في أماكن أخرى إن بولس ليس رسولًا، فكان على أهل كورنثوس أن يعرفوا ذلك بشكل أفضل. فقد أصبح الناس في كورنثوس تابعين ليسوع بسبب بولس. وهذا يُثبت أن بولس رسول.</w:t>
      </w:r>
    </w:p>
    <w:p>
      <w:pPr>
        <w:bidi/>
      </w:pPr>
      <w:r>
        <w:rPr>
          <w:rtl/>
          <w:cs/>
          <w:lang w:val="ar_AE" w:bidi="ar_AE"/>
        </w:rPr>
      </w:r>
      <w:r>
        <w:rPr>
          <w:rtl/>
          <w:cs/>
          <w:lang w:val="ar_AE" w:bidi="ar_AE"/>
        </w:rPr>
        <w:t>ولأن بولس رسول حقًا، فإن هذا يعني أن له نفس الحق مثل سائر الرُسُل الآخرين. والرسول له الحق في الحصول على دعم مالي من الكنيسة. كما كان بعض الرسل يأخذون زوجاتهم معهم عند سفرهم. لكن بولس ورسول آخر اسمه برنابا لا يستخدمون هذه الحقوق. في الواقع، لم يكن بولس متزوجًا.</w:t>
      </w:r>
    </w:p>
    <w:p>
      <w:pPr>
        <w:bidi/>
      </w:pPr>
      <w:r>
        <w:rPr>
          <w:rtl/>
          <w:cs/>
          <w:lang w:val="ar_AE" w:bidi="ar_AE"/>
        </w:rPr>
      </w:r>
      <w:r>
        <w:rPr>
          <w:rtl/>
          <w:cs/>
          <w:lang w:val="ar_AE" w:bidi="ar_AE"/>
        </w:rPr>
        <w:t xml:space="preserve">ثم يشرح بولس </w:t>
      </w:r>
      <w:r>
        <w:rPr>
          <w:b/>
          <w:rtl/>
          <w:cs/>
          <w:lang w:val="ar_AE" w:bidi="ar_AE"/>
        </w:rPr>
        <w:t>لماذا</w:t>
      </w:r>
      <w:r>
        <w:rPr>
          <w:rtl/>
          <w:cs/>
          <w:lang w:val="ar_AE" w:bidi="ar_AE"/>
        </w:rPr>
        <w:t xml:space="preserve"> يحق للرسول الحصول على دعم مالي من الكنيسة. ويستخدم بولس أمثلة من الحياة العادية. فالجندي الذي يحارب في جيش يُدفع له من أجل القتال. والمزارع الذي يزرع حديقة يأكل من ثمرها. وكل من له غنم أو ماعز، فهو يشرب من لبن هذه الحيوانات. تتعلق هذه الأمثلة بأشخاص يعملون ويتمتعون بفائدة عملهم. وسيكون من الغريب جدًا، وغير العادل، أن يقوم هؤلاء الناس بهذا العمل لكن لا يتقاضون أجرًا مقابل ذلك!</w:t>
      </w:r>
    </w:p>
    <w:p>
      <w:pPr>
        <w:bidi/>
      </w:pPr>
      <w:r>
        <w:rPr>
          <w:rtl/>
          <w:cs/>
          <w:lang w:val="ar_AE" w:bidi="ar_AE"/>
        </w:rPr>
      </w:r>
      <w:r>
        <w:rPr>
          <w:rtl/>
          <w:cs/>
          <w:lang w:val="ar_AE" w:bidi="ar_AE"/>
        </w:rPr>
        <w:t xml:space="preserve">توقّفوا هنا وناقشوا: ما الأمثلة من حياتكم اليومية التي تعطونها </w:t>
      </w:r>
      <w:r>
        <w:rPr>
          <w:b/>
          <w:rtl/>
          <w:cs/>
          <w:lang w:val="ar_AE" w:bidi="ar_AE"/>
        </w:rPr>
        <w:t>أنتم</w:t>
      </w:r>
      <w:r>
        <w:rPr>
          <w:rtl/>
          <w:cs/>
          <w:lang w:val="ar_AE" w:bidi="ar_AE"/>
        </w:rPr>
        <w:t xml:space="preserve"> لإظهار أن الشخص الذي يعمل يمكنه أيضًا أن يستمتع بنتائج عمله؟ أوقفوا سماع هذا التسجيل الصوتي هنا.</w:t>
      </w:r>
    </w:p>
    <w:p>
      <w:pPr>
        <w:bidi/>
      </w:pPr>
      <w:r>
        <w:rPr>
          <w:rtl/>
          <w:cs/>
          <w:lang w:val="ar_AE" w:bidi="ar_AE"/>
        </w:rPr>
      </w:r>
      <w:r>
        <w:rPr>
          <w:rtl/>
          <w:cs/>
          <w:lang w:val="ar_AE" w:bidi="ar_AE"/>
        </w:rPr>
        <w:t>هذه أمثلة من الحياة العادية، لكن حتى ناموس الله، الذي أعطاه لشعبه من خلال موسى، يقول إن من يعمل له الحق في أن يتقاضى أجرًا عن عمله. وقد وضع الله وصية تنص أنه إذا كان حيوان يعمل لدى مزارع، فعليه أن يسمح له بأن يأكل أثناء عمله. ويقول بولس إن الله لم يكن يفكر فقط في الحيوانات عندما وضع هذه الوصية. لكن الله كان يفكر بالفعل في الناس.</w:t>
      </w:r>
    </w:p>
    <w:p>
      <w:pPr>
        <w:bidi/>
      </w:pPr>
      <w:r>
        <w:rPr>
          <w:rtl/>
          <w:cs/>
          <w:lang w:val="ar_AE" w:bidi="ar_AE"/>
        </w:rPr>
      </w:r>
      <w:r>
        <w:rPr>
          <w:rtl/>
          <w:cs/>
          <w:lang w:val="ar_AE" w:bidi="ar_AE"/>
        </w:rPr>
        <w:t xml:space="preserve">ويقارن بولس نفسه بمزارع. كان بولس قد أخبر الشعب عن يسوع؛ وهذا مثل زرع البذور الروحية. وفي المقابل يجب على الشعب أن يدعم بولس؛ فهذا هو حصاد بولس. ويبدو أن الناس في كورنثوس كانوا يدعمون حقًا بعض الأشخاص </w:t>
      </w:r>
      <w:r>
        <w:rPr>
          <w:b/>
          <w:rtl/>
          <w:cs/>
          <w:lang w:val="ar_AE" w:bidi="ar_AE"/>
        </w:rPr>
        <w:t>الآخرين</w:t>
      </w:r>
      <w:r>
        <w:rPr>
          <w:rtl/>
          <w:cs/>
          <w:lang w:val="ar_AE" w:bidi="ar_AE"/>
        </w:rPr>
        <w:t xml:space="preserve"> الذين كانوا يكرزون. فإذا كانوا يدعمون أشخاصًا آخرين، فعليهم بالتأكيد أن يدعموا بولس، لأنه كان أول من أخبرهم عن يسوع.</w:t>
      </w:r>
    </w:p>
    <w:p>
      <w:pPr>
        <w:bidi/>
      </w:pPr>
      <w:r>
        <w:rPr>
          <w:rtl/>
          <w:cs/>
          <w:lang w:val="ar_AE" w:bidi="ar_AE"/>
        </w:rPr>
      </w:r>
      <w:r>
        <w:rPr>
          <w:rtl/>
          <w:cs/>
          <w:lang w:val="ar_AE" w:bidi="ar_AE"/>
        </w:rPr>
        <w:t xml:space="preserve">لكن بعد ذلك يقول بولس شيئًا غير متوقع. يقول بولس إنه لم يكن </w:t>
      </w:r>
      <w:r>
        <w:rPr>
          <w:b/>
          <w:rtl/>
          <w:cs/>
          <w:lang w:val="ar_AE" w:bidi="ar_AE"/>
        </w:rPr>
        <w:t>يريد</w:t>
      </w:r>
      <w:r>
        <w:rPr>
          <w:rtl/>
          <w:cs/>
          <w:lang w:val="ar_AE" w:bidi="ar_AE"/>
        </w:rPr>
        <w:t xml:space="preserve"> أن يعطيه الناس في كورنثوس مالًا! ويقول بولس إنه تحمّل مشقات حتى لا يعيق أي شيء طريق الإنجيل.</w:t>
      </w:r>
    </w:p>
    <w:p>
      <w:pPr>
        <w:bidi/>
      </w:pPr>
      <w:r>
        <w:rPr>
          <w:rtl/>
          <w:cs/>
          <w:lang w:val="ar_AE" w:bidi="ar_AE"/>
        </w:rPr>
      </w:r>
      <w:r>
        <w:rPr>
          <w:rtl/>
          <w:cs/>
          <w:lang w:val="ar_AE" w:bidi="ar_AE"/>
        </w:rPr>
        <w:t>نحن بحاجة إلى أن نفهم القليل من ثقافة كورنثوس الآن. كان غير المسيحيين في كورنثوس يحبون المتكلمين الجيدين. بل إن لديهم مسابقات يُلقي فيها الناس خطابات. وإذا كان شخص ما جيدًا جدًا في إلقاء الخُطب، فغالبًا ما يقوم شخص ثري بإعطاء المتحدث الطعام أو المال أو أشياء أخرى. وكان الشخص الثري يعتني بالمتكلم في كل شيء، حتى لا يضطر إلى العمل من أجل طعامه.</w:t>
      </w:r>
    </w:p>
    <w:p>
      <w:pPr>
        <w:bidi/>
      </w:pPr>
      <w:r>
        <w:rPr>
          <w:rtl/>
          <w:cs/>
          <w:lang w:val="ar_AE" w:bidi="ar_AE"/>
        </w:rPr>
      </w:r>
      <w:r>
        <w:rPr>
          <w:rtl/>
          <w:cs/>
          <w:lang w:val="ar_AE" w:bidi="ar_AE"/>
        </w:rPr>
        <w:t>لذلك، عندما أصبح الناس مسيحيين، توقعوا أن الوعاظ مثل بولس سيرغبون أيضًا في الحصول على هذا الدعم من شخص ثري. لكن بولس لم يسمح لأحد أن يدفع له. بل كان بولس يدفع مقابل طعامه وسكنه وثيابه. ونعلم من مقاطع أخرى في الكتاب المُقَدَّس أن بولس كسب ماله من صُنع الخيام. كان هذا عملًا مرهقًا وصعبًا. وربما عرض بعض الأثرياء أن يدفعوا لبولس، لكنه رفض ذلك. وربما شعر هؤلاء الأثرياء بالإهانة عندما رفض بولس أن يدفعوا له.</w:t>
      </w:r>
    </w:p>
    <w:p>
      <w:pPr>
        <w:bidi/>
      </w:pPr>
      <w:r>
        <w:rPr>
          <w:rtl/>
          <w:cs/>
          <w:lang w:val="ar_AE" w:bidi="ar_AE"/>
        </w:rPr>
      </w:r>
      <w:r>
        <w:rPr>
          <w:rtl/>
          <w:cs/>
          <w:lang w:val="ar_AE" w:bidi="ar_AE"/>
        </w:rPr>
        <w:t>توقّفوا هنا وناقشوا: في مجتمعكم المسيحي، هل تدفعون للأشخاص الذين يعملون في الكنيسة أم لا؟ ما هي المزايا إذا كانت الكنيسة تدفع للعاملين في الكنيسة؟ وما العيوب؟ أوقفوا سماع هذا التسجيل الصوتي هنا.</w:t>
      </w:r>
    </w:p>
    <w:p>
      <w:pPr>
        <w:bidi/>
      </w:pPr>
      <w:r>
        <w:rPr>
          <w:rtl/>
          <w:cs/>
          <w:lang w:val="ar_AE" w:bidi="ar_AE"/>
        </w:rPr>
      </w:r>
      <w:r>
        <w:rPr>
          <w:rtl/>
          <w:cs/>
          <w:lang w:val="ar_AE" w:bidi="ar_AE"/>
        </w:rPr>
        <w:t>بالنسبة للأغنياء في كورنثوس، كان الأمر غريبًا جدًا أن بولس كان يعمل بيديه. فقد كان هؤلاء الناس يحتقرون الأشخاص الذين كانوا يعملون بأيديهم. لذلك لم يكن لهم الكثير من الاحترام لبولس.</w:t>
      </w:r>
    </w:p>
    <w:p>
      <w:pPr>
        <w:bidi/>
      </w:pPr>
      <w:r>
        <w:rPr>
          <w:rtl/>
          <w:cs/>
          <w:lang w:val="ar_AE" w:bidi="ar_AE"/>
        </w:rPr>
      </w:r>
      <w:r>
        <w:rPr>
          <w:rtl/>
          <w:cs/>
          <w:lang w:val="ar_AE" w:bidi="ar_AE"/>
        </w:rPr>
        <w:t>ولاحقًا، سيخبر بولس المؤمنين أكثر عن سبب عدم رغبته في قبول أموال الناس، ولماذا كان يعمل هو بيديه.</w:t>
      </w:r>
    </w:p>
    <w:p>
      <w:pPr>
        <w:bidi/>
      </w:pPr>
      <w:r>
        <w:rPr>
          <w:rtl/>
          <w:cs/>
          <w:lang w:val="ar_AE" w:bidi="ar_AE"/>
        </w:rPr>
      </w:r>
      <w:r>
        <w:rPr>
          <w:rtl/>
          <w:cs/>
          <w:lang w:val="ar_AE" w:bidi="ar_AE"/>
        </w:rPr>
        <w:t>لكن أولاً، يعطي بولس مثالين آخرين من العاملين في هيكل الله، ومن تعاليم يسوع، لإظهار أن الأشخاص الذين يعملون من أجل الله يستحقون الأجر.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9: 1–14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هذا المقطع له جزأين.</w:t>
      </w:r>
    </w:p>
    <w:p>
      <w:pPr>
        <w:bidi/>
      </w:pPr>
      <w:r>
        <w:rPr>
          <w:rtl/>
          <w:cs/>
          <w:lang w:val="ar_AE" w:bidi="ar_AE"/>
        </w:rPr>
      </w:r>
      <w:r>
        <w:rPr>
          <w:b/>
          <w:rtl/>
          <w:cs/>
          <w:lang w:val="ar_AE" w:bidi="ar_AE"/>
        </w:rPr>
        <w:t>في الجزء الأول:</w:t>
      </w:r>
      <w:r>
        <w:rPr>
          <w:rtl/>
          <w:cs/>
          <w:lang w:val="ar_AE" w:bidi="ar_AE"/>
        </w:rPr>
        <w:t xml:space="preserve"> يجادل بولس بأنه حقًا رسول. ويشرح بولس أيضًا أن من يكرز بالإنجيل له الحق في تلقي الدعم المالي.</w:t>
      </w:r>
    </w:p>
    <w:p>
      <w:pPr>
        <w:bidi/>
      </w:pPr>
      <w:r>
        <w:rPr>
          <w:rtl/>
          <w:cs/>
          <w:lang w:val="ar_AE" w:bidi="ar_AE"/>
        </w:rPr>
      </w:r>
      <w:r>
        <w:rPr>
          <w:b/>
          <w:rtl/>
          <w:cs/>
          <w:lang w:val="ar_AE" w:bidi="ar_AE"/>
        </w:rPr>
        <w:t>في الجزء الثاني:</w:t>
      </w:r>
      <w:r>
        <w:rPr>
          <w:rtl/>
          <w:cs/>
          <w:lang w:val="ar_AE" w:bidi="ar_AE"/>
        </w:rPr>
        <w:t xml:space="preserve"> يقول بولس إنه لم يستخدم حقه في تلقي الدعم.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الآخرون، وإخوة الرب، وبطرس الرسول.</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جندي في جيش</w:t>
      </w:r>
    </w:p>
    <w:p>
      <w:pPr>
        <w:pStyle w:val="ListBullet"/>
        <w:bidi/>
        <w:spacing w:line="240" w:lineRule="auto"/>
        <w:ind w:left="720"/>
      </w:pPr>
      <w:r>
        <w:rPr>
          <w:rtl/>
          <w:cs/>
          <w:lang w:val="ar_AE" w:bidi="ar_AE"/>
        </w:rPr>
      </w:r>
      <w:r>
        <w:rPr>
          <w:rtl/>
          <w:cs/>
          <w:lang w:val="ar_AE" w:bidi="ar_AE"/>
        </w:rPr>
        <w:t>شخص يزرع كرمًا</w:t>
      </w:r>
    </w:p>
    <w:p>
      <w:pPr>
        <w:pStyle w:val="ListBullet"/>
        <w:bidi/>
        <w:spacing w:line="240" w:lineRule="auto"/>
        <w:ind w:left="720"/>
      </w:pPr>
      <w:r>
        <w:rPr>
          <w:rtl/>
          <w:cs/>
          <w:lang w:val="ar_AE" w:bidi="ar_AE"/>
        </w:rPr>
      </w:r>
      <w:r>
        <w:rPr>
          <w:rtl/>
          <w:cs/>
          <w:lang w:val="ar_AE" w:bidi="ar_AE"/>
        </w:rPr>
        <w:t>شخص يمتلك غنم وماعز</w:t>
      </w:r>
    </w:p>
    <w:p>
      <w:pPr>
        <w:pStyle w:val="ListBullet"/>
        <w:bidi/>
        <w:spacing w:line="240" w:lineRule="auto"/>
        <w:ind w:left="720"/>
      </w:pPr>
      <w:r>
        <w:rPr>
          <w:rtl/>
          <w:cs/>
          <w:lang w:val="ar_AE" w:bidi="ar_AE"/>
        </w:rPr>
      </w:r>
      <w:r>
        <w:rPr>
          <w:rtl/>
          <w:cs/>
          <w:lang w:val="ar_AE" w:bidi="ar_AE"/>
        </w:rPr>
        <w:t>شخص يخدم في الهيكل</w:t>
      </w:r>
    </w:p>
    <w:p>
      <w:pPr>
        <w:pStyle w:val="ListBullet"/>
        <w:bidi/>
        <w:spacing w:line="240" w:lineRule="auto"/>
        <w:ind w:left="720"/>
      </w:pPr>
      <w:r>
        <w:rPr>
          <w:rtl/>
          <w:cs/>
          <w:lang w:val="ar_AE" w:bidi="ar_AE"/>
        </w:rPr>
      </w:r>
      <w:r>
        <w:rPr>
          <w:rtl/>
          <w:cs/>
          <w:lang w:val="ar_AE" w:bidi="ar_AE"/>
        </w:rPr>
        <w:t>والذين ينادون بالإنجيل</w:t>
      </w:r>
    </w:p>
    <w:p>
      <w:pPr>
        <w:bidi/>
      </w:pPr>
      <w:r>
        <w:rPr>
          <w:rtl/>
          <w:cs/>
          <w:lang w:val="ar_AE" w:bidi="ar_AE"/>
        </w:rPr>
      </w:r>
      <w:r>
        <w:rPr>
          <w:rtl/>
          <w:cs/>
          <w:lang w:val="ar_AE" w:bidi="ar_AE"/>
        </w:rPr>
        <w:t>وفي هذا القسم، يبدو الأمر كما لو أن بولس يؤدي مسرحية أمام أهل كورنثوس. فيتظاهر بولس بأنه يدافع عن نفسه في المحكمة ضد بعض الأشخاص الذين يقولون إنه ليس رسولًا. ويُدافع بولس عن نفسه بطرح بعض الأسئلة على الناس في كورنثوس. السؤال الأول الذي يطرحه بولس هو: "ألست أنا إنسانًا حرًا؟" وربما كان بولس يقصد أنه حر من الناموس: فليس على بولس أن يتبع مجموعة من القواعد حتى يقبله الله.</w:t>
      </w:r>
    </w:p>
    <w:p>
      <w:pPr>
        <w:bidi/>
      </w:pPr>
      <w:r>
        <w:rPr>
          <w:rtl/>
          <w:cs/>
          <w:lang w:val="ar_AE" w:bidi="ar_AE"/>
        </w:rPr>
      </w:r>
      <w:r>
        <w:rPr>
          <w:rtl/>
          <w:cs/>
          <w:lang w:val="ar_AE" w:bidi="ar_AE"/>
        </w:rPr>
        <w:t>ثم يسأل بولس: "أما رأيت يسوع ربنا؟ ألستم أنتم عملي في الرب؟" ويتوقع بولس أن يجيب الناس في كورنثوس على كل هذه الأسئلة قائلين: "نعم، يا بولس، أنت حُرّ. نعم، يا بولس، لقد رأيتَ ربنا، ونعم نحن نؤمن بيسوع بسبب عملك".</w:t>
      </w:r>
    </w:p>
    <w:p>
      <w:pPr>
        <w:bidi/>
      </w:pPr>
      <w:r>
        <w:rPr>
          <w:rtl/>
          <w:cs/>
          <w:lang w:val="ar_AE" w:bidi="ar_AE"/>
        </w:rPr>
      </w:r>
      <w:r>
        <w:rPr>
          <w:rtl/>
          <w:cs/>
          <w:lang w:val="ar_AE" w:bidi="ar_AE"/>
        </w:rPr>
        <w:t xml:space="preserve">طريقة أخرى للتفكير في هذا الأمر هي التظاهر بأن بعض الناس قالوا أولًا: "بولس ليس حرًا، وهو ليس رسولًا"، ثم يقول بولس: "هذا ليس صحيحًا: أنا </w:t>
      </w:r>
      <w:r>
        <w:rPr>
          <w:b/>
          <w:rtl/>
          <w:cs/>
          <w:lang w:val="ar_AE" w:bidi="ar_AE"/>
        </w:rPr>
        <w:t>أكون</w:t>
      </w:r>
      <w:r>
        <w:rPr>
          <w:rtl/>
          <w:cs/>
          <w:lang w:val="ar_AE" w:bidi="ar_AE"/>
        </w:rPr>
        <w:t xml:space="preserve"> حرًا، وأنا </w:t>
      </w:r>
      <w:r>
        <w:rPr>
          <w:b/>
          <w:rtl/>
          <w:cs/>
          <w:lang w:val="ar_AE" w:bidi="ar_AE"/>
        </w:rPr>
        <w:t>أكون</w:t>
      </w:r>
      <w:r>
        <w:rPr>
          <w:rtl/>
          <w:cs/>
          <w:lang w:val="ar_AE" w:bidi="ar_AE"/>
        </w:rPr>
        <w:t xml:space="preserve"> رسولًا".</w:t>
      </w:r>
    </w:p>
    <w:p>
      <w:pPr>
        <w:bidi/>
      </w:pPr>
      <w:r>
        <w:rPr>
          <w:rtl/>
          <w:cs/>
          <w:lang w:val="ar_AE" w:bidi="ar_AE"/>
        </w:rPr>
      </w:r>
      <w:r>
        <w:rPr>
          <w:rtl/>
          <w:cs/>
          <w:lang w:val="ar_AE" w:bidi="ar_AE"/>
        </w:rPr>
        <w:t>ومن المفيد أن نفهم أن الرسل الآخرين، مثل بطرس، كانوا قد قضوا وقتًا طويلًا مع يسوع عندما كان لا يزال على الأرض. لكن بولس أصبح مؤمنًا فقط بعد أن صعد يسوع بالفعل إلى السماء. ولهذا السبب، ربما قال بعض الناس إن بولس لم يكن رسولًا حقًا. والرسول هو شخص حصل على سلطانه مباشرة من يسوع. لكن يمكننا أن نقرأ في سفر أعمال الرسل أن يسوع ظهر لبولس بضع مرات. وقد أعطى يسوع حقًا لبولس السلطان كي يكرز.</w:t>
      </w:r>
    </w:p>
    <w:p>
      <w:pPr>
        <w:bidi/>
      </w:pPr>
      <w:r>
        <w:rPr>
          <w:rtl/>
          <w:cs/>
          <w:lang w:val="ar_AE" w:bidi="ar_AE"/>
        </w:rPr>
      </w:r>
      <w:r>
        <w:rPr>
          <w:rtl/>
          <w:cs/>
          <w:lang w:val="ar_AE" w:bidi="ar_AE"/>
        </w:rPr>
        <w:t>توقّفوا هنا وناقشوا: تخيّلوا أن شخصًا ما قال إنّكم لستم الأشخاص الذين تقولون عن أنفسكم. وتخيّلوا أنكم في غرفة محكمة، تدافعون عن أنفسكم وتُثبتون أنكم نفس الأشخاص الذين تدَّعون عن أنفسكم. فكّروا في كيف تقولون إنّكم حقًا أب أو أم أو شخص من بلدكم. في لغتكم، هل تطرحون أسئلة للدفاع عن أنفسكم بينما تعرفون الجواب بالفعل؟ وما أفضل طريقة لترجمة كل هذه الأسئلة التي يطرحها بولس هنا من أجل إثبات أنه رسول وأن له سلطان كرسول؟ أوقفوا سماع هذا التسجيل الصوتي هنا.</w:t>
      </w:r>
    </w:p>
    <w:p>
      <w:pPr>
        <w:bidi/>
      </w:pPr>
      <w:r>
        <w:rPr>
          <w:rtl/>
          <w:cs/>
          <w:lang w:val="ar_AE" w:bidi="ar_AE"/>
        </w:rPr>
      </w:r>
      <w:r>
        <w:rPr>
          <w:rtl/>
          <w:cs/>
          <w:lang w:val="ar_AE" w:bidi="ar_AE"/>
        </w:rPr>
        <w:t>وحتى لو قال بعض الناس في أماكن أخرى إن بولس ليس رسولًا، فكان على أهل كورنثوس أن يعرفوا ذلك بشكل أفضل. فإنهم قد أصبحوا أتباعًا ليسوع بسبب بولس. وهذا يُثبت أن بولس رسول. ويستخدم بولس صورة الخَتْم. والخَتْم هو جسم صغير من الحجر أو المعدن عليه صورة محفورة فيه. وكان لكل شخص مهم خَتْم خاص به. فبعد أن يكتب شخص مهم رسالة، كانوا يضعون القليل من الطين الناعم أو الشمع على الرسالة. ثم كانوا يضغطون خَتْمهم على هذا الطين الناعم. وبهذا كانت الصورة التي على الخَتْم تُطبع في الطين. ثم يصبح الطين صلبًا، وتبقى الصورة. ثم كان كل من يرى الرسالة، كان يستطيع أن يرى صورة الخَتْم. ثم يعرفوا أن الرسالة رسمية، وأنها جاءت حقًا من الشخص الذي قال إنه كتبها.</w:t>
      </w:r>
    </w:p>
    <w:p>
      <w:pPr>
        <w:bidi/>
      </w:pPr>
      <w:r>
        <w:rPr>
          <w:rtl/>
          <w:cs/>
          <w:lang w:val="ar_AE" w:bidi="ar_AE"/>
        </w:rPr>
      </w:r>
      <w:r>
        <w:rPr>
          <w:rtl/>
          <w:cs/>
          <w:lang w:val="ar_AE" w:bidi="ar_AE"/>
        </w:rPr>
        <w:t xml:space="preserve">توقّفوا هنا وانظروا إلى صورة </w:t>
      </w:r>
      <w:r>
        <w:rPr>
          <w:rtl/>
          <w:cs/>
          <w:lang w:val="ar_AE" w:bidi="ar_AE"/>
        </w:rPr>
        <w:t>خَتْم</w:t>
      </w:r>
      <w:r>
        <w:rPr>
          <w:rtl/>
          <w:cs/>
          <w:lang w:val="ar_AE" w:bidi="ar_AE"/>
        </w:rPr>
        <w:t xml:space="preserve">، وإلى </w:t>
      </w:r>
      <w:r>
        <w:rPr>
          <w:rtl/>
          <w:cs/>
          <w:lang w:val="ar_AE" w:bidi="ar_AE"/>
        </w:rPr>
        <w:t>خَتْم على وثيقة</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في مجتمعكم، كيف تعرفون أن شيئًا ما حقيقيًا أو رسميًا؟ كيف ستقولون إن حقيقة إيمان أهل كورنثوس بيسوع هي دليل على أن بولس رسول؟ أوقفوا سماع هذا التسجيل الصوتي هنا.</w:t>
      </w:r>
    </w:p>
    <w:p>
      <w:pPr>
        <w:bidi/>
      </w:pPr>
      <w:r>
        <w:rPr>
          <w:rtl/>
          <w:cs/>
          <w:lang w:val="ar_AE" w:bidi="ar_AE"/>
        </w:rPr>
      </w:r>
      <w:r>
        <w:rPr>
          <w:rtl/>
          <w:cs/>
          <w:lang w:val="ar_AE" w:bidi="ar_AE"/>
        </w:rPr>
        <w:t>يقول بولس إن هذه هي الطريقة التي يدافع بها عن نفسه إذا شكك الناس في سلطانه. فإذا قال الناس أن بولس ليس رسولًا، فسوف يخبرهم بولس بالأشياء التي قالها للتو.</w:t>
      </w:r>
    </w:p>
    <w:p>
      <w:pPr>
        <w:bidi/>
      </w:pPr>
      <w:r>
        <w:rPr>
          <w:rtl/>
          <w:cs/>
          <w:lang w:val="ar_AE" w:bidi="ar_AE"/>
        </w:rPr>
      </w:r>
      <w:r>
        <w:rPr>
          <w:rtl/>
          <w:cs/>
          <w:lang w:val="ar_AE" w:bidi="ar_AE"/>
        </w:rPr>
        <w:t>ولأن بولس رسول حقًا، فإن هذا يعني أنه له الحقوق نفسها التي يتمتع بها الرُسُل الآخرين. فإن لبولس الحق في الحصول على الطعام والشراب. وله الحق في أخذ زوجة مسيحية معه عندما يسافر. كان بعض الرُسُل الآخرون يفعلون هذا بالفعل. فيذكر بولس الرُسُل وإخوة الرب وبطرس. وإخوة الرب وبطرس هم أمثلة للرسل. وتستخدم بعض الترجمات اسم بطرس اليوناني، أي صفا. وإخوة الرب تعني إخوة يسوع غير الأشقاء – أبناء مريم أم يسوع وزوجها يوسف. وقد أصبح بعضهم أيضًا رُسُلًا.</w:t>
      </w:r>
    </w:p>
    <w:p>
      <w:pPr>
        <w:bidi/>
      </w:pPr>
      <w:r>
        <w:rPr>
          <w:rtl/>
          <w:cs/>
          <w:lang w:val="ar_AE" w:bidi="ar_AE"/>
        </w:rPr>
      </w:r>
      <w:r>
        <w:rPr>
          <w:rtl/>
          <w:cs/>
          <w:lang w:val="ar_AE" w:bidi="ar_AE"/>
        </w:rPr>
        <w:t>لكن بولس، وكذلك رسولًا آخر يُدعى برنابا، لم يتلقوا أجرًا من بعض المؤمنين الأغنياء. وبدلًا من ذلك، فإنهما كانا يعملان بجد لدفع ثمن طعامهما.</w:t>
      </w:r>
    </w:p>
    <w:p>
      <w:pPr>
        <w:bidi/>
      </w:pPr>
      <w:r>
        <w:rPr>
          <w:rtl/>
          <w:cs/>
          <w:lang w:val="ar_AE" w:bidi="ar_AE"/>
        </w:rPr>
      </w:r>
      <w:r>
        <w:rPr>
          <w:rtl/>
          <w:cs/>
          <w:lang w:val="ar_AE" w:bidi="ar_AE"/>
        </w:rPr>
        <w:t>يستخدم بولس ثلاثة أمثلة من الحياة اليومية لإظهار مدى الظلم إذا لم يحصل الشخص الذي يعمل على أجر مقابل عمله.</w:t>
      </w:r>
    </w:p>
    <w:p>
      <w:pPr>
        <w:pStyle w:val="ListBullet"/>
        <w:bidi/>
        <w:spacing w:line="240" w:lineRule="auto"/>
        <w:ind w:left="720"/>
      </w:pPr>
      <w:r>
        <w:rPr>
          <w:rtl/>
          <w:cs/>
          <w:lang w:val="ar_AE" w:bidi="ar_AE"/>
        </w:rPr>
      </w:r>
      <w:r>
        <w:rPr>
          <w:rtl/>
          <w:cs/>
          <w:lang w:val="ar_AE" w:bidi="ar_AE"/>
        </w:rPr>
        <w:t>توقفوا هنا وقوموا بهذا النشاط. مثِّلوا هذه الأمثلة الثلاثة:</w:t>
      </w:r>
    </w:p>
    <w:p>
      <w:pPr>
        <w:pStyle w:val="ListBullet"/>
        <w:bidi/>
        <w:spacing w:line="240" w:lineRule="auto"/>
        <w:ind w:left="720"/>
      </w:pPr>
      <w:r>
        <w:rPr>
          <w:rtl/>
          <w:cs/>
          <w:lang w:val="ar_AE" w:bidi="ar_AE"/>
        </w:rPr>
      </w:r>
      <w:r>
        <w:rPr>
          <w:rtl/>
          <w:cs/>
          <w:lang w:val="ar_AE" w:bidi="ar_AE"/>
        </w:rPr>
        <w:t>إذا أردتم ذلك، يمكنكم أيضًا تمثيل الأمثلة الخاصة بكم! أوقفوا سماع هذا التسجيل الصوتي هنا.</w:t>
      </w:r>
    </w:p>
    <w:p>
      <w:pPr>
        <w:bidi/>
      </w:pPr>
      <w:r>
        <w:rPr>
          <w:rtl/>
          <w:cs/>
          <w:lang w:val="ar_AE" w:bidi="ar_AE"/>
        </w:rPr>
      </w:r>
      <w:r>
        <w:rPr>
          <w:rtl/>
          <w:cs/>
          <w:lang w:val="ar_AE" w:bidi="ar_AE"/>
        </w:rPr>
        <w:t>ويعطي بولس هذه الأمثلة في شكل أسئلة. وهذه هي طريقة بولس في جعل الناس في كورنثوس يدركون مدى سخافة عدم حصول الناس على أجر مقابل عملهم.</w:t>
      </w:r>
    </w:p>
    <w:p>
      <w:pPr>
        <w:bidi/>
      </w:pPr>
      <w:r>
        <w:rPr>
          <w:rtl/>
          <w:cs/>
          <w:lang w:val="ar_AE" w:bidi="ar_AE"/>
        </w:rPr>
      </w:r>
      <w:r>
        <w:rPr>
          <w:rtl/>
          <w:cs/>
          <w:lang w:val="ar_AE" w:bidi="ar_AE"/>
        </w:rPr>
        <w:t>ثم يقول بولس إنه حتى ناموس الله يذكر الشيء نفسه. فيذكر بولس وصية وضعها الله للمزارعين. وتُؤكد هذه الوصية على ضرورة أن يعتني المزارعون بحيواناتهم جيدًا. فعندما يحصد المزارع غلته، كان ينشر سيقان الحبوب على الأرض ثم يترك ثورًا يمشي ذهابًا وإيابًا على السيقان. والثور هو حيوان قوي جدًا. وهو ثور قد أُخصي.</w:t>
      </w:r>
    </w:p>
    <w:p>
      <w:pPr>
        <w:bidi/>
      </w:pPr>
      <w:r>
        <w:rPr>
          <w:rtl/>
          <w:cs/>
          <w:lang w:val="ar_AE" w:bidi="ar_AE"/>
        </w:rPr>
      </w:r>
      <w:r>
        <w:rPr>
          <w:rtl/>
          <w:cs/>
          <w:lang w:val="ar_AE" w:bidi="ar_AE"/>
        </w:rPr>
        <w:t>وكان الثور يسحب قطعة ثقيلة من الخشب عليها قطع حادة من الحديد أو الحجارة. كانت هذه القطعة من الخشب تضغط على الحبوب، مما يؤدى إلى فصل الحبوب عن السيقان. ثم يتمكن المزارع من جمع الحبوب بسهولة. هذا العمل يسمى الدَّرس.</w:t>
      </w:r>
    </w:p>
    <w:p>
      <w:pPr>
        <w:bidi/>
      </w:pPr>
      <w:r>
        <w:rPr>
          <w:rtl/>
          <w:cs/>
          <w:lang w:val="ar_AE" w:bidi="ar_AE"/>
        </w:rPr>
      </w:r>
      <w:r>
        <w:rPr>
          <w:rtl/>
          <w:cs/>
          <w:lang w:val="ar_AE" w:bidi="ar_AE"/>
        </w:rPr>
        <w:t>في بعض الأحيان، كان المزارع لا يريد أن يأكل الثور بعض الحبوب بينما كان يمشي عليها. ثم كان المزارع يربط فم الثور (يكمَّه) ليغلقه. لكن الله وضع وصية تنص على ألا يفعل المزارع ذلك. فكان على المزارع أن يسمح للثور بالأكل من الحبوب بينما كان الثور يَدرسها. كان الثور يستحق أن يُدفع له أجرًا عن عمله!</w:t>
      </w:r>
    </w:p>
    <w:p>
      <w:pPr>
        <w:bidi/>
      </w:pPr>
      <w:r>
        <w:rPr>
          <w:rtl/>
          <w:cs/>
          <w:lang w:val="ar_AE" w:bidi="ar_AE"/>
        </w:rPr>
      </w:r>
      <w:r>
        <w:rPr>
          <w:rtl/>
          <w:cs/>
          <w:lang w:val="ar_AE" w:bidi="ar_AE"/>
        </w:rPr>
        <w:t xml:space="preserve">توقّفوا هنا وانظروا إلى صورة </w:t>
      </w:r>
      <w:r>
        <w:rPr>
          <w:b/>
          <w:rtl/>
          <w:cs/>
          <w:lang w:val="ar_AE" w:bidi="ar_AE"/>
        </w:rPr>
        <w:t>ثور يدرِس الحبوب</w:t>
      </w:r>
      <w:r>
        <w:rPr>
          <w:rtl/>
          <w:cs/>
          <w:lang w:val="ar_AE" w:bidi="ar_AE"/>
        </w:rPr>
        <w:t xml:space="preserve">، إن لزم الأمر. انظروا إلى صورة </w:t>
      </w:r>
      <w:r>
        <w:rPr>
          <w:b/>
          <w:rtl/>
          <w:cs/>
          <w:lang w:val="ar_AE" w:bidi="ar_AE"/>
        </w:rPr>
        <w:t>ثور وُضعت له كمامة</w:t>
      </w:r>
      <w:r>
        <w:rPr>
          <w:rtl/>
          <w:cs/>
          <w:lang w:val="ar_AE" w:bidi="ar_AE"/>
        </w:rPr>
        <w:t>. أوقفوا سماع هذا التسجيل الصوتي هنا.</w:t>
      </w:r>
    </w:p>
    <w:p>
      <w:pPr>
        <w:bidi/>
      </w:pPr>
      <w:r>
        <w:rPr>
          <w:rtl/>
          <w:cs/>
          <w:lang w:val="ar_AE" w:bidi="ar_AE"/>
        </w:rPr>
      </w:r>
      <w:r>
        <w:rPr>
          <w:rtl/>
          <w:cs/>
          <w:lang w:val="ar_AE" w:bidi="ar_AE"/>
        </w:rPr>
        <w:t xml:space="preserve">يقول بولس إن الله لم يكن يهتم فقط بالحيوانات عندما وضع هذه الوصية. فإذا كان الله قد اهتم بالفعل بالحيوانات بما يكفي ليضع هذه الوصية، فمن المؤكد أن الله يريد أن يحصل الناس على أجر مقابل عملهم أيضًا. ويقصد بولس أن الله قد وضع هذه الوصية من أجل منفعة الرُسُل، ومن أجل الآخرين الذين يعملون من أجل الله. </w:t>
      </w:r>
    </w:p>
    <w:p>
      <w:pPr>
        <w:bidi/>
      </w:pPr>
      <w:r>
        <w:rPr>
          <w:rtl/>
          <w:cs/>
          <w:lang w:val="ar_AE" w:bidi="ar_AE"/>
        </w:rPr>
      </w:r>
      <w:r>
        <w:rPr>
          <w:rtl/>
          <w:cs/>
          <w:lang w:val="ar_AE" w:bidi="ar_AE"/>
        </w:rPr>
        <w:t xml:space="preserve">وكما يكون </w:t>
      </w:r>
      <w:r>
        <w:rPr>
          <w:b/>
          <w:rtl/>
          <w:cs/>
          <w:lang w:val="ar_AE" w:bidi="ar_AE"/>
        </w:rPr>
        <w:t>للحيوان</w:t>
      </w:r>
      <w:r>
        <w:rPr>
          <w:rtl/>
          <w:cs/>
          <w:lang w:val="ar_AE" w:bidi="ar_AE"/>
        </w:rPr>
        <w:t xml:space="preserve"> الحق في أن يأكل عندما يعمل، كذلك يكون </w:t>
      </w:r>
      <w:r>
        <w:rPr>
          <w:b/>
          <w:rtl/>
          <w:cs/>
          <w:lang w:val="ar_AE" w:bidi="ar_AE"/>
        </w:rPr>
        <w:t>للناس</w:t>
      </w:r>
      <w:r>
        <w:rPr>
          <w:rtl/>
          <w:cs/>
          <w:lang w:val="ar_AE" w:bidi="ar_AE"/>
        </w:rPr>
        <w:t xml:space="preserve"> الحق في أن يأكلوا عندما يعملون. ويستخدم بولس الآن مثالًا عن مزارع. ويقول بولس أن الإنسان الذي يحرث ويدرس يفعل ذلك، لأنه يعلم أنه سيأكل لاحقًا من الحصاد. الحرث والدَّرس هما من الأعمال التي يقوم بها المزارع على أرضه. والحرث يعني أن المزارع يقوم بتقليب التربة. وهذا يجعل التربة لينة، وهو أمر ضروري قبل أن يتمكن المزارع من زرع بذوره. وعادةً ما يقوم المزارع بذلك عن طريق جعل زوج من الثيران يسحب المحراث، وهو أداة يصنعها الناس من الخشب والحديد. أما الدَّرس فهو مهمة فصل الحبوب عن السيقان.</w:t>
      </w:r>
    </w:p>
    <w:p>
      <w:pPr>
        <w:bidi/>
      </w:pPr>
      <w:r>
        <w:rPr>
          <w:rtl/>
          <w:cs/>
          <w:lang w:val="ar_AE" w:bidi="ar_AE"/>
        </w:rPr>
      </w:r>
      <w:r>
        <w:rPr>
          <w:rtl/>
          <w:cs/>
          <w:lang w:val="ar_AE" w:bidi="ar_AE"/>
        </w:rPr>
        <w:t>توقّفوا هنا وانظروا إلى صورة مزارع يحرث أرضه، إذا لزم الأمر. أوقفوا سماع هذا التسجيل الصوتي هنا.</w:t>
      </w:r>
    </w:p>
    <w:p>
      <w:pPr>
        <w:bidi/>
      </w:pPr>
      <w:r>
        <w:rPr>
          <w:rtl/>
          <w:cs/>
          <w:lang w:val="ar_AE" w:bidi="ar_AE"/>
        </w:rPr>
      </w:r>
      <w:r>
        <w:rPr>
          <w:rtl/>
          <w:cs/>
          <w:lang w:val="ar_AE" w:bidi="ar_AE"/>
        </w:rPr>
        <w:t>وبولس مثل المزارع، لأنه زرع البذور الروحية بين الناس في كورنثوس. وهذا يعني أن بولس كان قد أخبر الشعب عن يسوع. وبسبب هذا، كان لبولس الحق في أن يتوقع أن يدفع الناس في كورنثوس له بدعمه ماليًا. وهذا هو حصاد بولس. يتوقع الأشخاص الآخرون الذين يبشِّرون في كورنثوس أن يدفع لهم أهل كورنثوس المال (المقابل). ولبولس حق أكثر من هؤلاء الناس في أن يتقاضى أجرًا. وهذا لأن بولس كان أول من أخبر الناس في كورنثوس عن يسوع.</w:t>
      </w:r>
    </w:p>
    <w:p>
      <w:pPr>
        <w:bidi/>
      </w:pPr>
      <w:r>
        <w:rPr>
          <w:rtl/>
          <w:cs/>
          <w:lang w:val="ar_AE" w:bidi="ar_AE"/>
        </w:rPr>
      </w:r>
      <w:r>
        <w:rPr>
          <w:rtl/>
          <w:cs/>
          <w:lang w:val="ar_AE" w:bidi="ar_AE"/>
        </w:rPr>
        <w:t>ويقول بولس هذه الأمور مرة أخرى في شكل أسئلة. وهذه طريقة بولس لجعل الناس يرون أنه على حق.</w:t>
      </w:r>
    </w:p>
    <w:p>
      <w:pPr>
        <w:bidi/>
      </w:pPr>
      <w:r>
        <w:rPr>
          <w:rtl/>
          <w:cs/>
          <w:lang w:val="ar_AE" w:bidi="ar_AE"/>
        </w:rPr>
      </w:r>
      <w:r>
        <w:rPr>
          <w:rtl/>
          <w:cs/>
          <w:lang w:val="ar_AE" w:bidi="ar_AE"/>
        </w:rPr>
        <w:t>حتى الآن، في هذا المقطع، بذل بولس قصارى جهده لإقناع الناس في كورنثوس بأنه كان رسولًا، ولذلك له الحق في أن يدعمه المؤمنون في كورنثوس. والآن ربما كان جميع قُرَّاء الرسالة قد وافقوا على رأي بولس! لكن بعد ذلك، يقول بولس شيئًا غير متوقع تمامًا. يقول بولس إنه لم يستخدم هذا الحق. وكان بولس يقصد أنه عندما كان يعيش في كورنثوس، لم يطلب مالًا من الناس. أو إذا قدَّم الناس مالًا له، فإنه لم يقبله. بل كان بولس يعمل باجتهاد من أجل طعامه وهو ما كان أمرًا شاقًا. وقد تحمل بولس هذه الصعوبة لأنه لم يرد أن يزيد من صعوبة إيمان الناس بالإنجيل.</w:t>
      </w:r>
    </w:p>
    <w:p>
      <w:pPr>
        <w:bidi/>
      </w:pPr>
      <w:r>
        <w:rPr>
          <w:rtl/>
          <w:cs/>
          <w:lang w:val="ar_AE" w:bidi="ar_AE"/>
        </w:rPr>
      </w:r>
      <w:r>
        <w:rPr>
          <w:rtl/>
          <w:cs/>
          <w:lang w:val="ar_AE" w:bidi="ar_AE"/>
        </w:rPr>
        <w:t>توقّفوا هنا وافعلوا هذا النشاط: هل يمكنكم أن ترووا قصة عن شخص يخبر الآخرين بأشياء مقابل المال؟ مثل شخص يحصل على مال ليخبر الآخرين عن مستشفى جيد، أو عن متجر كبير. كيف تشعرون بشكل مختلف عن ذلك الشخص إذا كنتم تعلمون أن الشخص يتقاضى أجرًا مقابل ما يقوله، أو أنه لا يتقاضى أجرًا؟ أوقفوا سماع هذا التسجيل الصوتي هنا.</w:t>
      </w:r>
    </w:p>
    <w:p>
      <w:pPr>
        <w:bidi/>
      </w:pPr>
      <w:r>
        <w:rPr>
          <w:rtl/>
          <w:cs/>
          <w:lang w:val="ar_AE" w:bidi="ar_AE"/>
        </w:rPr>
      </w:r>
      <w:r>
        <w:rPr>
          <w:rtl/>
          <w:cs/>
          <w:lang w:val="ar_AE" w:bidi="ar_AE"/>
        </w:rPr>
        <w:t>ثم يعود بولس ويعطي مثالين آخرين لإظهار ضرورة دفع أجور الرسل والكارزين. المثال الأول يأتي من العبادة في هيكل الله. فقد وضع الله وصية أن الذين يعملون في الهيكل يجب أن يأكلوا من الطعام الذي يحضره الناس إلى الهيكل. وهذا الطعام كان يُقدَّم لله، لكن ليس كله. فقد كان جزء من الطعام يُعطى للذين يعملون في الهيكل.</w:t>
      </w:r>
    </w:p>
    <w:p>
      <w:pPr>
        <w:bidi/>
      </w:pPr>
      <w:r>
        <w:rPr>
          <w:rtl/>
          <w:cs/>
          <w:lang w:val="ar_AE" w:bidi="ar_AE"/>
        </w:rPr>
      </w:r>
      <w:r>
        <w:rPr>
          <w:rtl/>
          <w:cs/>
          <w:lang w:val="ar_AE" w:bidi="ar_AE"/>
        </w:rPr>
        <w:t>توقّفوا هنا وافعلوا هذا النشاط، إن أردتم: مثّلوا أن بعض الناس يحضرون حيوانًا إلى الهيكل ليقدِّمونه ذبيحة لله. مثّلوا الأشخاص الذين يعملون في الهيكل وهم يُقَدِّمونه لله. ثم مثّلوا أنهم يأخذون بعض اللحم من الحيوان ويأكلونه. أوقفوا سماع هذا التسجيل الصوتي هنا.</w:t>
      </w:r>
    </w:p>
    <w:p>
      <w:pPr>
        <w:bidi/>
      </w:pPr>
      <w:r>
        <w:rPr>
          <w:rtl/>
          <w:cs/>
          <w:lang w:val="ar_AE" w:bidi="ar_AE"/>
        </w:rPr>
      </w:r>
      <w:r>
        <w:rPr>
          <w:rtl/>
          <w:cs/>
          <w:lang w:val="ar_AE" w:bidi="ar_AE"/>
        </w:rPr>
        <w:t>المثال الثاني يأتي من يسوع. في إحدى المرات، أمر يسوع تلاميذه أن يذهبوا ويكرزوا للشعب. وقد أخبر يسوع تلاميذه ألا يأخذوا معهم أي أموال أو أي زاد. قصد يسوع أن الأشخاص الذين يستمعون إلى التلاميذ، كانوا سيعطون التلاميذ ما يحتاجون إليه. وقال يسوع إن للفاعل الحق في أن يُدفع له أجرًا.</w:t>
      </w:r>
    </w:p>
    <w:p>
      <w:pPr>
        <w:bidi/>
      </w:pPr>
      <w:r>
        <w:rPr>
          <w:rtl/>
          <w:cs/>
          <w:lang w:val="ar_AE" w:bidi="ar_AE"/>
        </w:rPr>
      </w:r>
      <w:r>
        <w:rPr>
          <w:rtl/>
          <w:cs/>
          <w:lang w:val="ar_AE" w:bidi="ar_AE"/>
        </w:rPr>
        <w:t>وهكذا يقول بولس: إن هذين المثالين يُوضحان أن الله يقول أن الذين يعملون له يستحقون الأجر.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9: 1–14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الرُسُل الآخرون، وإخوة الرب، وبطرس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جندي في جيش</w:t>
      </w:r>
    </w:p>
    <w:p>
      <w:pPr>
        <w:pStyle w:val="ListBullet"/>
        <w:bidi/>
        <w:spacing w:line="240" w:lineRule="auto"/>
        <w:ind w:left="720"/>
      </w:pPr>
      <w:r>
        <w:rPr>
          <w:rtl/>
          <w:cs/>
          <w:lang w:val="ar_AE" w:bidi="ar_AE"/>
        </w:rPr>
      </w:r>
      <w:r>
        <w:rPr>
          <w:rtl/>
          <w:cs/>
          <w:lang w:val="ar_AE" w:bidi="ar_AE"/>
        </w:rPr>
        <w:t>شخص يزرع كرمًا</w:t>
      </w:r>
    </w:p>
    <w:p>
      <w:pPr>
        <w:pStyle w:val="ListBullet"/>
        <w:bidi/>
        <w:spacing w:line="240" w:lineRule="auto"/>
        <w:ind w:left="720"/>
      </w:pPr>
      <w:r>
        <w:rPr>
          <w:rtl/>
          <w:cs/>
          <w:lang w:val="ar_AE" w:bidi="ar_AE"/>
        </w:rPr>
      </w:r>
      <w:r>
        <w:rPr>
          <w:rtl/>
          <w:cs/>
          <w:lang w:val="ar_AE" w:bidi="ar_AE"/>
        </w:rPr>
        <w:t>شخص يمتلك غنم وماعز</w:t>
      </w:r>
    </w:p>
    <w:p>
      <w:pPr>
        <w:pStyle w:val="ListBullet"/>
        <w:bidi/>
        <w:spacing w:line="240" w:lineRule="auto"/>
        <w:ind w:left="720"/>
      </w:pPr>
      <w:r>
        <w:rPr>
          <w:rtl/>
          <w:cs/>
          <w:lang w:val="ar_AE" w:bidi="ar_AE"/>
        </w:rPr>
      </w:r>
      <w:r>
        <w:rPr>
          <w:rtl/>
          <w:cs/>
          <w:lang w:val="ar_AE" w:bidi="ar_AE"/>
        </w:rPr>
        <w:t>شخص يخدم في الهيكل</w:t>
      </w:r>
    </w:p>
    <w:p>
      <w:pPr>
        <w:pStyle w:val="ListBullet"/>
        <w:bidi/>
        <w:spacing w:line="240" w:lineRule="auto"/>
        <w:ind w:left="720"/>
      </w:pPr>
      <w:r>
        <w:rPr>
          <w:rtl/>
          <w:cs/>
          <w:lang w:val="ar_AE" w:bidi="ar_AE"/>
        </w:rPr>
      </w:r>
      <w:r>
        <w:rPr>
          <w:rtl/>
          <w:cs/>
          <w:lang w:val="ar_AE" w:bidi="ar_AE"/>
        </w:rPr>
        <w:t>والذين ينادون بالإنجيل</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قوموا بإعداد الغرفة كما لو كانت قاعة محكمة. كان بولس موجودًا هناك، وبعض الأشخاص الذين يتهمونه كانوا هناك أيضًا. يستمع الناس في كورنثوس إلى الاتهامات.</w:t>
      </w:r>
    </w:p>
    <w:p>
      <w:pPr>
        <w:bidi/>
      </w:pPr>
      <w:r>
        <w:rPr>
          <w:rtl/>
          <w:cs/>
          <w:lang w:val="ar_AE" w:bidi="ar_AE"/>
        </w:rPr>
      </w:r>
      <w:r>
        <w:rPr>
          <w:rtl/>
          <w:cs/>
          <w:lang w:val="ar_AE" w:bidi="ar_AE"/>
        </w:rPr>
        <w:t>سيقوم بعض الممثلين باتهام بولس بأنه ليس رسولًا. يمكنهم أن يستمروا في قول عبارات مثل: "يا بولس، أنت لست رسولًا حقيقيًا"، أو "يا بولس، أنت لا تستحق أن ندعمك ماليًا".</w:t>
      </w:r>
    </w:p>
    <w:p>
      <w:pPr>
        <w:bidi/>
      </w:pPr>
      <w:r>
        <w:rPr>
          <w:rtl/>
          <w:cs/>
          <w:lang w:val="ar_AE" w:bidi="ar_AE"/>
        </w:rPr>
      </w:r>
      <w:r>
        <w:rPr>
          <w:rtl/>
          <w:cs/>
          <w:lang w:val="ar_AE" w:bidi="ar_AE"/>
        </w:rPr>
        <w:t>ثم يدافع بولس عن نفسه. مثّلوا بولس وهو يقول إنه حقًا رسول وأن الناس في كورنثوس على وجه الخصوص يجب أن يعرفوا ذلك.</w:t>
      </w:r>
    </w:p>
    <w:p>
      <w:pPr>
        <w:bidi/>
      </w:pPr>
      <w:r>
        <w:rPr>
          <w:rtl/>
          <w:cs/>
          <w:lang w:val="ar_AE" w:bidi="ar_AE"/>
        </w:rPr>
      </w:r>
      <w:r>
        <w:rPr>
          <w:rtl/>
          <w:cs/>
          <w:lang w:val="ar_AE" w:bidi="ar_AE"/>
        </w:rPr>
        <w:t>ومثّلوا بولس وهو يقول إن له الحق في أن يصطحب معه زوجة مؤمنة، تمامًا كما يفعل الرُسُل الآخرون.</w:t>
      </w:r>
    </w:p>
    <w:p>
      <w:pPr>
        <w:bidi/>
      </w:pPr>
      <w:r>
        <w:rPr>
          <w:rtl/>
          <w:cs/>
          <w:lang w:val="ar_AE" w:bidi="ar_AE"/>
        </w:rPr>
      </w:r>
      <w:r>
        <w:rPr>
          <w:rtl/>
          <w:cs/>
          <w:lang w:val="ar_AE" w:bidi="ar_AE"/>
        </w:rPr>
        <w:t>قم بتجسيد مشهد بولس وهو يتساءل لماذا يجب على بولس وبرنابا فقط أن يعملا من أجل طعامهما.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يعطي ثلاثة أمثلة من الحياة اليومية ليُوضِّح أن للناس الحق في التمتع بفائدة عملهم.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الناس في كورنثوس: "ماذا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يُعطي مثالًا من ناموس الله عن الثور الذي يدرس الحبوب. ومثّلوا أن بولس يقول إن له الحق في تلقي حصاد مادي من الناس في كورنثوس.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الناس في كورنثوس: "ماذا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أن بولس يقول، بشكل غير متوقع، إنه لم يستخدم حقه في الحصول على دعم مادي. بالأحرى يريد بولس أن يتحمل المشقة، حتى لا يعيق أي شيء طريق الإنجيل.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الناس في كورنثوس: "ماذا تفكّرون؟" قد يجيب الناس بعبارات مثل: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أن بولس يعطي مثالًا من عبادة الهيكل، ومثالًا من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الناس في كورنثوس: "ماذا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9: 1–14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يريد بولس أن يُخبر الناس في كورنثوس أنه كان حقًا </w:t>
      </w:r>
      <w:r>
        <w:rPr>
          <w:b/>
          <w:rtl/>
          <w:cs/>
          <w:lang w:val="ar_AE" w:bidi="ar_AE"/>
        </w:rPr>
        <w:t>رسول</w:t>
      </w:r>
      <w:r>
        <w:rPr>
          <w:rtl/>
          <w:cs/>
          <w:lang w:val="ar_AE" w:bidi="ar_AE"/>
        </w:rPr>
        <w:t xml:space="preserve">. والرسول هو شخص قد أخذ سلطانًا خاصًا من يسوع ليتكلَّم نيابةً عنه. استخدموا الكلمة ذاتها التي استخدمتموها في المقاطع الأخرى للإشارة إلى كلمة رسول. وكلمة </w:t>
      </w:r>
      <w:r>
        <w:rPr>
          <w:rtl/>
          <w:cs/>
          <w:lang w:val="ar_AE" w:bidi="ar_AE"/>
        </w:rPr>
        <w:t>رسُول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في هذا المقطع يتحدث بولس أحيانًا عن يسوع، وأحيانًا عن </w:t>
      </w:r>
      <w:r>
        <w:rPr>
          <w:b/>
          <w:rtl/>
          <w:cs/>
          <w:lang w:val="ar_AE" w:bidi="ar_AE"/>
        </w:rPr>
        <w:t>الرب</w:t>
      </w:r>
      <w:r>
        <w:rPr>
          <w:rtl/>
          <w:cs/>
          <w:lang w:val="ar_AE" w:bidi="ar_AE"/>
        </w:rPr>
        <w:t xml:space="preserve">. وعندما يقول بولس: "الرب"، فإنه يقصد الرب يسوع. استخدموا الكلمة ذاتها التي استخدمتموها في المقاطع الأخرى للإشارة إلى الرب، وتذكّروا أن كلمة </w:t>
      </w:r>
      <w:r>
        <w:rPr>
          <w:rtl/>
          <w:cs/>
          <w:lang w:val="ar_AE" w:bidi="ar_AE"/>
        </w:rPr>
        <w:t>الرب</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بولس إنه مثل شخص في محكمة يدافع عن نفسه عندما </w:t>
      </w:r>
      <w:r>
        <w:rPr>
          <w:b/>
          <w:rtl/>
          <w:cs/>
          <w:lang w:val="ar_AE" w:bidi="ar_AE"/>
        </w:rPr>
        <w:t>يحاكمه</w:t>
      </w:r>
      <w:r>
        <w:rPr>
          <w:rtl/>
          <w:cs/>
          <w:lang w:val="ar_AE" w:bidi="ar_AE"/>
        </w:rPr>
        <w:t xml:space="preserve"> الناس أو يفحصونه. وهذا النوع من المحاكمة (التقييم) هو عندما يطرح الناس أسئلة كثيرة، أو يستجوبون شخصًا ما لمعرفة ما إذا كان يقول الحق. استخدموا الكلمة ذاتها التي استخدمتموها في كورنثوس الأولى 4: 3–4 للإشارة إلى هذا النوع من المحاكمة.</w:t>
      </w:r>
    </w:p>
    <w:p>
      <w:pPr>
        <w:bidi/>
      </w:pPr>
      <w:r>
        <w:rPr>
          <w:rtl/>
          <w:cs/>
          <w:lang w:val="ar_AE" w:bidi="ar_AE"/>
        </w:rPr>
      </w:r>
      <w:r>
        <w:rPr>
          <w:rtl/>
          <w:cs/>
          <w:lang w:val="ar_AE" w:bidi="ar_AE"/>
        </w:rPr>
        <w:t xml:space="preserve">يقول بولس إن أهل كورنثوس هم </w:t>
      </w:r>
      <w:r>
        <w:rPr>
          <w:b/>
          <w:rtl/>
          <w:cs/>
          <w:lang w:val="ar_AE" w:bidi="ar_AE"/>
        </w:rPr>
        <w:t>خَتْم</w:t>
      </w:r>
      <w:r>
        <w:rPr>
          <w:rtl/>
          <w:cs/>
          <w:lang w:val="ar_AE" w:bidi="ar_AE"/>
        </w:rPr>
        <w:t>، أو ضمان كونه رسولًا، كما يضمن الخَتْم أن الرسالة هي من شخص معين. والخَتْم هو جسم صغير مصنوع من الحجر أو المعدن وله صورة محفورة فيه. وكان لكل شخص مهم خَتْم خاص به. فبعد أن يكتب شخص مهم رسالة، كانوا يضعون القليل من الطين الناعم أو الشمع على الرسالة. ثم كانوا يضغطون خَتْمهم على هذا الطين الناعم. وبهذا كانت الصورة التي على الخَتْم تُطبع في الطين. ثم يصبح الطين صلبًا، وتبقى الصورة. ثم كان كل من يرى الرسالة، يستطيع أن يرى صورة الخَتْم. وبذلك يعرفوا أن الرسالة رسمية، وأنها جاءت حقًا من الشخص الذي قال إنه كتبها.</w:t>
      </w:r>
    </w:p>
    <w:p>
      <w:pPr>
        <w:bidi/>
      </w:pPr>
      <w:r>
        <w:rPr>
          <w:rtl/>
          <w:cs/>
          <w:lang w:val="ar_AE" w:bidi="ar_AE"/>
        </w:rPr>
      </w:r>
      <w:r>
        <w:rPr>
          <w:rtl/>
          <w:cs/>
          <w:lang w:val="ar_AE" w:bidi="ar_AE"/>
        </w:rPr>
        <w:t xml:space="preserve">توقّفوا هنا وانظروا إلى صورة </w:t>
      </w:r>
      <w:r>
        <w:rPr>
          <w:rtl/>
          <w:cs/>
          <w:lang w:val="ar_AE" w:bidi="ar_AE"/>
        </w:rPr>
        <w:t>خَتْم</w:t>
      </w:r>
      <w:r>
        <w:rPr>
          <w:rtl/>
          <w:cs/>
          <w:lang w:val="ar_AE" w:bidi="ar_AE"/>
        </w:rPr>
        <w:t xml:space="preserve"> مرة أخرى، إن لزم الأمر، وانظروا إلى </w:t>
      </w:r>
      <w:r>
        <w:rPr>
          <w:rtl/>
          <w:cs/>
          <w:lang w:val="ar_AE" w:bidi="ar_AE"/>
        </w:rPr>
        <w:t>خَتْم على وثيقة</w:t>
      </w:r>
      <w:r>
        <w:rPr>
          <w:rtl/>
          <w:cs/>
          <w:lang w:val="ar_AE" w:bidi="ar_AE"/>
        </w:rPr>
        <w:t>. ناقشوا كيف ستترجمون أن أهل كورنثوس هم خَتْم يُثبت أن بولس رسول. أوقفوا سماع هذا التسجيل الصوتي هنا.</w:t>
      </w:r>
    </w:p>
    <w:p>
      <w:pPr>
        <w:bidi/>
      </w:pPr>
      <w:r>
        <w:rPr>
          <w:rtl/>
          <w:cs/>
          <w:lang w:val="ar_AE" w:bidi="ar_AE"/>
        </w:rPr>
      </w:r>
      <w:r>
        <w:rPr>
          <w:rtl/>
          <w:cs/>
          <w:lang w:val="ar_AE" w:bidi="ar_AE"/>
        </w:rPr>
        <w:t xml:space="preserve">ويستخدم بولس أمثلة عدة من الحياة العادية ليُظهر أن الذين يعملون يمكنهم التمتع بنتائج عملهم. وأحد هذه الأمثلة هو مزارع له </w:t>
      </w:r>
      <w:r>
        <w:rPr>
          <w:b/>
          <w:rtl/>
          <w:cs/>
          <w:lang w:val="ar_AE" w:bidi="ar_AE"/>
        </w:rPr>
        <w:t>كَرْم</w:t>
      </w:r>
      <w:r>
        <w:rPr>
          <w:rtl/>
          <w:cs/>
          <w:lang w:val="ar_AE" w:bidi="ar_AE"/>
        </w:rPr>
        <w:t xml:space="preserve">. والكَرْم هو حديقة بها أشجار عنب. وثمر هذه الأشجار يُسمى بالعنب. ويأكل الناس العنب طازجًا، أو يجففونه في الشمس. وبمجرد أن يتم تجفيف العنب، يُدعى الزبيب ويمكن الاحتفاظ به لفترة طويلة. ويستخرج الناس أيضًا العصير من العنب ليصنعوا مشروبًا كحوليًا يُدعى الخمر. </w:t>
      </w:r>
    </w:p>
    <w:p>
      <w:pPr>
        <w:bidi/>
      </w:pPr>
      <w:r>
        <w:rPr>
          <w:rtl/>
          <w:cs/>
          <w:lang w:val="ar_AE" w:bidi="ar_AE"/>
        </w:rPr>
      </w:r>
      <w:r>
        <w:rPr>
          <w:rtl/>
          <w:cs/>
          <w:lang w:val="ar_AE" w:bidi="ar_AE"/>
        </w:rPr>
        <w:t xml:space="preserve">توقّفوا هنا وناقشوا الكلمة التي ستستخدمونها لكلمة </w:t>
      </w:r>
      <w:r>
        <w:rPr>
          <w:b/>
          <w:rtl/>
          <w:cs/>
          <w:lang w:val="ar_AE" w:bidi="ar_AE"/>
        </w:rPr>
        <w:t>كَرْم</w:t>
      </w:r>
      <w:r>
        <w:rPr>
          <w:rtl/>
          <w:cs/>
          <w:lang w:val="ar_AE" w:bidi="ar_AE"/>
        </w:rPr>
        <w:t xml:space="preserve">. إن لزم الأمر، انظروا إلى صورة </w:t>
      </w:r>
      <w:r>
        <w:rPr>
          <w:b/>
          <w:rtl/>
          <w:cs/>
          <w:lang w:val="ar_AE" w:bidi="ar_AE"/>
        </w:rPr>
        <w:t>لشجرة عنب</w:t>
      </w:r>
      <w:r>
        <w:rPr>
          <w:rtl/>
          <w:cs/>
          <w:lang w:val="ar_AE" w:bidi="ar_AE"/>
        </w:rPr>
        <w:t xml:space="preserve"> </w:t>
      </w:r>
      <w:r>
        <w:rPr>
          <w:rtl/>
          <w:cs/>
          <w:lang w:val="ar_AE" w:bidi="ar_AE"/>
        </w:rPr>
        <w:t>وكَرْم</w:t>
      </w:r>
      <w:r>
        <w:rPr>
          <w:rtl/>
          <w:cs/>
          <w:lang w:val="ar_AE" w:bidi="ar_AE"/>
        </w:rPr>
        <w:t xml:space="preserve">. وكلمة </w:t>
      </w:r>
      <w:r>
        <w:rPr>
          <w:rtl/>
          <w:cs/>
          <w:lang w:val="ar_AE" w:bidi="ar_AE"/>
        </w:rPr>
        <w:t>كَرْم</w:t>
      </w:r>
      <w:r>
        <w:rPr>
          <w:rtl/>
          <w:cs/>
          <w:lang w:val="ar_AE" w:bidi="ar_AE"/>
        </w:rPr>
        <w:t xml:space="preserve"> موجودة في قاموس الكلمات الرئيسية. استخدموا الكلمة ذاتها التي استخدمتموها في أسفار أخرى من الكتاب المُقَدَّس. أوقفوا سماع هذا التسجيل الصوتي هنا.</w:t>
      </w:r>
    </w:p>
    <w:p>
      <w:pPr>
        <w:bidi/>
      </w:pPr>
      <w:r>
        <w:rPr>
          <w:rtl/>
          <w:cs/>
          <w:lang w:val="ar_AE" w:bidi="ar_AE"/>
        </w:rPr>
      </w:r>
      <w:r>
        <w:rPr>
          <w:rtl/>
          <w:cs/>
          <w:lang w:val="ar_AE" w:bidi="ar_AE"/>
        </w:rPr>
        <w:t xml:space="preserve">والمثال الآخر الذي يستخدمه بولس هو شخص يعتني </w:t>
      </w:r>
      <w:r>
        <w:rPr>
          <w:b/>
          <w:rtl/>
          <w:cs/>
          <w:lang w:val="ar_AE" w:bidi="ar_AE"/>
        </w:rPr>
        <w:t>بقطيع (رعيَّة)</w:t>
      </w:r>
      <w:r>
        <w:rPr>
          <w:rtl/>
          <w:cs/>
          <w:lang w:val="ar_AE" w:bidi="ar_AE"/>
        </w:rPr>
        <w:t>. والقطيع هو مجموعة من الغنم أو الماعز. وكان الناس يحتفظون بالغنم والماعز من أجل استخدام شعر هذه الحيوانات لصنع الثياب، ولأكل لحم هذه الحيوانات، وأيضًا لشرب اللبن الذي تنتجه هذه الحيوانات.</w:t>
      </w:r>
    </w:p>
    <w:p>
      <w:pPr>
        <w:bidi/>
      </w:pPr>
      <w:r>
        <w:rPr>
          <w:rtl/>
          <w:cs/>
          <w:lang w:val="ar_AE" w:bidi="ar_AE"/>
        </w:rPr>
      </w:r>
      <w:r>
        <w:rPr>
          <w:rtl/>
          <w:cs/>
          <w:lang w:val="ar_AE" w:bidi="ar_AE"/>
        </w:rPr>
        <w:t xml:space="preserve">إن لزم الأمر، توقّفوا هنا وانظروا إلى صورة </w:t>
      </w:r>
      <w:r>
        <w:rPr>
          <w:rtl/>
          <w:cs/>
          <w:lang w:val="ar_AE" w:bidi="ar_AE"/>
        </w:rPr>
        <w:t>قطيع</w:t>
      </w:r>
      <w:r>
        <w:rPr>
          <w:rtl/>
          <w:cs/>
          <w:lang w:val="ar_AE" w:bidi="ar_AE"/>
        </w:rPr>
        <w:t xml:space="preserve"> من الغنم والماعز. ناقشوا الكلمة التي ستستخدمونها هنا. أوقفوا سماع هذا التسجيل الصوتي هنا.</w:t>
      </w:r>
    </w:p>
    <w:p>
      <w:pPr>
        <w:bidi/>
      </w:pPr>
      <w:r>
        <w:rPr>
          <w:rtl/>
          <w:cs/>
          <w:lang w:val="ar_AE" w:bidi="ar_AE"/>
        </w:rPr>
      </w:r>
      <w:r>
        <w:rPr>
          <w:rtl/>
          <w:cs/>
          <w:lang w:val="ar_AE" w:bidi="ar_AE"/>
        </w:rPr>
        <w:t xml:space="preserve">يقول بولس أنه ليس فقط </w:t>
      </w:r>
      <w:r>
        <w:rPr>
          <w:b/>
          <w:rtl/>
          <w:cs/>
          <w:lang w:val="ar_AE" w:bidi="ar_AE"/>
        </w:rPr>
        <w:t>سُلطان</w:t>
      </w:r>
      <w:r>
        <w:rPr>
          <w:rtl/>
          <w:cs/>
          <w:lang w:val="ar_AE" w:bidi="ar_AE"/>
        </w:rPr>
        <w:t xml:space="preserve"> بولس البشري أو قوته، بل أيضًا </w:t>
      </w:r>
      <w:r>
        <w:rPr>
          <w:b/>
          <w:rtl/>
          <w:cs/>
          <w:lang w:val="ar_AE" w:bidi="ar_AE"/>
        </w:rPr>
        <w:t>ناموس موسى</w:t>
      </w:r>
      <w:r>
        <w:rPr>
          <w:rtl/>
          <w:cs/>
          <w:lang w:val="ar_AE" w:bidi="ar_AE"/>
        </w:rPr>
        <w:t xml:space="preserve">، يخبرنا أن الأشخاص الذين يعملون يستحقون أن يأخذوا أجرهم. والناموس هنا يعني القانون أو القواعد التي ينبغي العيش بموجبها، والتي أعطاها الله لبني إسرائيل، أو الشعب اليهودي، من خلال موسى. استخدموا الكلمة ذاتها التي استخدمتموها في المقاطع السابقة للإشارة إلى كلمة سُلطان وانظروا كلمة </w:t>
      </w:r>
      <w:r>
        <w:rPr>
          <w:rtl/>
          <w:cs/>
          <w:lang w:val="ar_AE" w:bidi="ar_AE"/>
        </w:rPr>
        <w:t>سُلطان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معًا الكلمات أو العبارات التي ستستخدمونها للتعبير عن "ناموس موسى". ولمزيد من المعلومات، راجعوا كلمة </w:t>
      </w:r>
      <w:r>
        <w:rPr>
          <w:rtl/>
          <w:cs/>
          <w:lang w:val="ar_AE" w:bidi="ar_AE"/>
        </w:rPr>
        <w:t>ناموس</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يقول ناموس موسى أنه لا ينبغي للمزارع أن </w:t>
      </w:r>
      <w:r>
        <w:rPr>
          <w:b/>
          <w:rtl/>
          <w:cs/>
          <w:lang w:val="ar_AE" w:bidi="ar_AE"/>
        </w:rPr>
        <w:t>يَكُم</w:t>
      </w:r>
      <w:r>
        <w:rPr>
          <w:rtl/>
          <w:cs/>
          <w:lang w:val="ar_AE" w:bidi="ar_AE"/>
        </w:rPr>
        <w:t xml:space="preserve"> </w:t>
      </w:r>
      <w:r>
        <w:rPr>
          <w:b/>
          <w:rtl/>
          <w:cs/>
          <w:lang w:val="ar_AE" w:bidi="ar_AE"/>
        </w:rPr>
        <w:t>ثورًا</w:t>
      </w:r>
      <w:r>
        <w:rPr>
          <w:rtl/>
          <w:cs/>
          <w:lang w:val="ar_AE" w:bidi="ar_AE"/>
        </w:rPr>
        <w:t>. والثور حيوان قوي جدًا. وهو ثور قد أُخصي.</w:t>
      </w:r>
    </w:p>
    <w:p>
      <w:pPr>
        <w:bidi/>
      </w:pPr>
      <w:r>
        <w:rPr>
          <w:rtl/>
          <w:cs/>
          <w:lang w:val="ar_AE" w:bidi="ar_AE"/>
        </w:rPr>
      </w:r>
      <w:r>
        <w:rPr>
          <w:rtl/>
          <w:cs/>
          <w:lang w:val="ar_AE" w:bidi="ar_AE"/>
        </w:rPr>
        <w:t xml:space="preserve">توقّفوا هنا وانظروا إلى صورة </w:t>
      </w:r>
      <w:r>
        <w:rPr>
          <w:b/>
          <w:rtl/>
          <w:cs/>
          <w:lang w:val="ar_AE" w:bidi="ar_AE"/>
        </w:rPr>
        <w:t>ثور يَدرس الحبوب</w:t>
      </w:r>
      <w:r>
        <w:rPr>
          <w:rtl/>
          <w:cs/>
          <w:lang w:val="ar_AE" w:bidi="ar_AE"/>
        </w:rPr>
        <w:t xml:space="preserve">، إن لزم الأمر. انظروا إلى صورة </w:t>
      </w:r>
      <w:r>
        <w:rPr>
          <w:b/>
          <w:rtl/>
          <w:cs/>
          <w:lang w:val="ar_AE" w:bidi="ar_AE"/>
        </w:rPr>
        <w:t>ثور وُضعت له كمامة</w:t>
      </w:r>
      <w:r>
        <w:rPr>
          <w:rtl/>
          <w:cs/>
          <w:lang w:val="ar_AE" w:bidi="ar_AE"/>
        </w:rPr>
        <w:t xml:space="preserve">. تحدثوا عن الكلمات التي ستستخدمونها لكلمة </w:t>
      </w:r>
      <w:r>
        <w:rPr>
          <w:b/>
          <w:rtl/>
          <w:cs/>
          <w:lang w:val="ar_AE" w:bidi="ar_AE"/>
        </w:rPr>
        <w:t>ثور</w:t>
      </w:r>
      <w:r>
        <w:rPr>
          <w:rtl/>
          <w:cs/>
          <w:lang w:val="ar_AE" w:bidi="ar_AE"/>
        </w:rPr>
        <w:t xml:space="preserve"> و</w:t>
      </w:r>
      <w:r>
        <w:rPr>
          <w:b/>
          <w:rtl/>
          <w:cs/>
          <w:lang w:val="ar_AE" w:bidi="ar_AE"/>
        </w:rPr>
        <w:t>يَكُم</w:t>
      </w:r>
      <w:r>
        <w:rPr>
          <w:rtl/>
          <w:cs/>
          <w:lang w:val="ar_AE" w:bidi="ar_AE"/>
        </w:rPr>
        <w:t>. أوقفوا سماع هذا التسجيل الصوتي هنا.</w:t>
      </w:r>
    </w:p>
    <w:p>
      <w:pPr>
        <w:bidi/>
      </w:pPr>
      <w:r>
        <w:rPr>
          <w:rtl/>
          <w:cs/>
          <w:lang w:val="ar_AE" w:bidi="ar_AE"/>
        </w:rPr>
      </w:r>
      <w:r>
        <w:rPr>
          <w:rtl/>
          <w:cs/>
          <w:lang w:val="ar_AE" w:bidi="ar_AE"/>
        </w:rPr>
        <w:t xml:space="preserve">يقول بولس إن الذين يعملون في </w:t>
      </w:r>
      <w:r>
        <w:rPr>
          <w:b/>
          <w:rtl/>
          <w:cs/>
          <w:lang w:val="ar_AE" w:bidi="ar_AE"/>
        </w:rPr>
        <w:t>الهيكل</w:t>
      </w:r>
      <w:r>
        <w:rPr>
          <w:rtl/>
          <w:cs/>
          <w:lang w:val="ar_AE" w:bidi="ar_AE"/>
        </w:rPr>
        <w:t xml:space="preserve"> يمكنهم أيضًا أن يأكلوا من طعام الهيكل. كان بولس يتحدث عن هيكل الله في </w:t>
      </w:r>
      <w:r>
        <w:rPr>
          <w:rtl/>
          <w:cs/>
          <w:lang w:val="ar_AE" w:bidi="ar_AE"/>
        </w:rPr>
        <w:t>أورشليم</w:t>
      </w:r>
      <w:r>
        <w:rPr>
          <w:rtl/>
          <w:cs/>
          <w:lang w:val="ar_AE" w:bidi="ar_AE"/>
        </w:rPr>
        <w:t xml:space="preserve">. والهيكل هو المكان الذي كان يعبد فيه </w:t>
      </w:r>
      <w:r>
        <w:rPr>
          <w:rtl/>
          <w:cs/>
          <w:lang w:val="ar_AE" w:bidi="ar_AE"/>
        </w:rPr>
        <w:t>بنو إسرائيل</w:t>
      </w:r>
      <w:r>
        <w:rPr>
          <w:rtl/>
          <w:cs/>
          <w:lang w:val="ar_AE" w:bidi="ar_AE"/>
        </w:rPr>
        <w:t xml:space="preserve"> الله. ولم يكن أهل كورنثوس قد رأوا الهيكل في أورشليم قط، لكنهم رأوا هياكل أخرى. استخدموا نفس الكلمة للهيكل كما استخدمتموها في أسفار أخرى لهيكل الله. ولمزيد من المعلومات حول كلمة </w:t>
      </w:r>
      <w:r>
        <w:rPr>
          <w:rtl/>
          <w:cs/>
          <w:lang w:val="ar_AE" w:bidi="ar_AE"/>
        </w:rPr>
        <w:t>هيكل</w:t>
      </w:r>
      <w:r>
        <w:rPr>
          <w:rtl/>
          <w:cs/>
          <w:lang w:val="ar_AE" w:bidi="ar_AE"/>
        </w:rPr>
        <w:t>، انظروا قاموس الكلمات الرئيسية.</w:t>
      </w:r>
    </w:p>
    <w:p>
      <w:pPr>
        <w:bidi/>
      </w:pPr>
      <w:r>
        <w:rPr>
          <w:rtl/>
          <w:cs/>
          <w:lang w:val="ar_AE" w:bidi="ar_AE"/>
        </w:rPr>
      </w:r>
      <w:r>
        <w:rPr>
          <w:rtl/>
          <w:cs/>
          <w:lang w:val="ar_AE" w:bidi="ar_AE"/>
        </w:rPr>
        <w:t xml:space="preserve">والأشخاص الذين يخدمون </w:t>
      </w:r>
      <w:r>
        <w:rPr>
          <w:rtl/>
          <w:cs/>
          <w:lang w:val="ar_AE" w:bidi="ar_AE"/>
        </w:rPr>
        <w:t>المذبح</w:t>
      </w:r>
      <w:r>
        <w:rPr>
          <w:rtl/>
          <w:cs/>
          <w:lang w:val="ar_AE" w:bidi="ar_AE"/>
        </w:rPr>
        <w:t xml:space="preserve"> يحصلون على جزء من </w:t>
      </w:r>
      <w:r>
        <w:rPr>
          <w:b/>
          <w:rtl/>
          <w:cs/>
          <w:lang w:val="ar_AE" w:bidi="ar_AE"/>
        </w:rPr>
        <w:t>التقدمات</w:t>
      </w:r>
      <w:r>
        <w:rPr>
          <w:rtl/>
          <w:cs/>
          <w:lang w:val="ar_AE" w:bidi="ar_AE"/>
        </w:rPr>
        <w:t xml:space="preserve">. والمذبح هو المكان في الهيكل الذي يقدِّم فيه الناس حيوانات أو أشياء أخرى لله. استخدموا الكلمة ذاتها التي استخدمتموها في أسفار أخرى للإشارة إلى المذبح. وكلمة </w:t>
      </w:r>
      <w:r>
        <w:rPr>
          <w:rtl/>
          <w:cs/>
          <w:lang w:val="ar_AE" w:bidi="ar_AE"/>
        </w:rPr>
        <w:t>مذبح</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لا يريد بولس أن يكون عائقًا أمام </w:t>
      </w:r>
      <w:r>
        <w:rPr>
          <w:b/>
          <w:rtl/>
          <w:cs/>
          <w:lang w:val="ar_AE" w:bidi="ar_AE"/>
        </w:rPr>
        <w:t>الإنجيل</w:t>
      </w:r>
      <w:r>
        <w:rPr>
          <w:rtl/>
          <w:cs/>
          <w:lang w:val="ar_AE" w:bidi="ar_AE"/>
        </w:rPr>
        <w:t xml:space="preserve">. وهذا يعني أن بولس لا يريد أن يزيد صعوبة إيمان الناس بالإنجيل. استخدموا الكلمة ذاتها التي استخدمتموها في المقاطع السابقة للإشارة إلى كلمة إنجيل. وكلمة </w:t>
      </w:r>
      <w:r>
        <w:rPr>
          <w:rtl/>
          <w:cs/>
          <w:lang w:val="ar_AE" w:bidi="ar_AE"/>
        </w:rPr>
        <w:t>إنجيل</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9:15–23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9: 15–23 واحفظوه في قلوبكم.</w:t>
      </w:r>
    </w:p>
    <w:p>
      <w:pPr>
        <w:bidi/>
      </w:pPr>
      <w:r>
        <w:rPr>
          <w:rtl/>
          <w:cs/>
          <w:lang w:val="ar_AE" w:bidi="ar_AE"/>
        </w:rPr>
      </w:r>
      <w:r>
        <w:rPr>
          <w:rtl/>
          <w:cs/>
          <w:lang w:val="ar_AE" w:bidi="ar_AE"/>
        </w:rPr>
        <w:t>استمعوا إلى نسخة صوتية من كورنثوس الأولى 9: 15–23 ثلاث مرات من ثلاث ترجمات مختلفة، إن أمكن. 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9: 15–23 من الترجمة الأسهل للفهم.</w:t>
      </w:r>
    </w:p>
    <w:p>
      <w:pPr>
        <w:bidi/>
      </w:pPr>
      <w:r>
        <w:rPr>
          <w:rtl/>
          <w:cs/>
          <w:lang w:val="ar_AE" w:bidi="ar_AE"/>
        </w:rPr>
      </w:r>
      <w:r>
        <w:rPr>
          <w:rtl/>
          <w:cs/>
          <w:lang w:val="ar_AE" w:bidi="ar_AE"/>
        </w:rPr>
        <w:t>في القسم السابق، جادل بولس بأنه رسول. لذلك كان له الحق أن يطلب من المؤمنين أن يدعموه بالطعام أو المال. وقد أعطى بولس شرحًا مطولًا لماذا يجب على الشخص الذي يعمل من أجل الإنجيل أن يحصل على المال أو أي دعم آخر من المؤمنين. ولكن بعد ذلك، وللمفاجأة الشديدة، يقول بولس إنه لا يريد حتى من أهل كورنثوس أن يعطوه أي شيء! كان بولس يفضل أن يموت على أن يدفع له الناس!</w:t>
      </w:r>
    </w:p>
    <w:p>
      <w:pPr>
        <w:bidi/>
      </w:pPr>
      <w:r>
        <w:rPr>
          <w:rtl/>
          <w:cs/>
          <w:lang w:val="ar_AE" w:bidi="ar_AE"/>
        </w:rPr>
      </w:r>
      <w:r>
        <w:rPr>
          <w:rtl/>
          <w:cs/>
          <w:lang w:val="ar_AE" w:bidi="ar_AE"/>
        </w:rPr>
        <w:t>حتى أنه يفتخر بأنه لم يأخذ مالًا من الناس. والفخر يعني أنكم فخورون بشيء ما، وتُخبروا ذلك للآخرين. وفي وقت سابق من رسالة بولس، قال بولس أنه ليس من الجيد أن نفتخر. كان أهل كورنثوس يحبون التباهى كثيرًا. فقد كان أهل كورنثوس يخبرون بعضهم بعضًا دائمًا عن مدى تميزهم، أو مدى جودة عملهم. ولا بد أن الكورنثيين وجدوا أنه من الغريب حقًا أن يتباهى بولس بأنه كان عليه أن يعمل بيديه لأنه لم يكن يتقاضى أجرًا مقابل كرازته! ولم تكن هذه أشياء يمكن لأهل كورنثوس أن يفتخروا بها على الإطلاق!</w:t>
      </w:r>
    </w:p>
    <w:p>
      <w:pPr>
        <w:bidi/>
      </w:pPr>
      <w:r>
        <w:rPr>
          <w:rtl/>
          <w:cs/>
          <w:lang w:val="ar_AE" w:bidi="ar_AE"/>
        </w:rPr>
      </w:r>
      <w:r>
        <w:rPr>
          <w:rtl/>
          <w:cs/>
          <w:lang w:val="ar_AE" w:bidi="ar_AE"/>
        </w:rPr>
        <w:t>توقّفوا هنا وناقشوا: في مجتمعكم، كيف يتباهى الناس بالأشياء التي يقومون بها بشكل جيد؟ وما الأشياء التي يتفاخرون بها؟ كيف يستجيب الناس الآخرون إذا تفاخر أحدهم؟ أوقفوا سماع هذا التسجيل الصوتي هنا.</w:t>
      </w:r>
    </w:p>
    <w:p>
      <w:pPr>
        <w:bidi/>
      </w:pPr>
      <w:r>
        <w:rPr>
          <w:rtl/>
          <w:cs/>
          <w:lang w:val="ar_AE" w:bidi="ar_AE"/>
        </w:rPr>
      </w:r>
      <w:r>
        <w:rPr>
          <w:rtl/>
          <w:cs/>
          <w:lang w:val="ar_AE" w:bidi="ar_AE"/>
        </w:rPr>
        <w:t xml:space="preserve">لذلك يقول بولس أن له فخر لأنه لا يحصل على مال من كرازته. فإذا دفع الناس لبولس، فلن يبقى شيء يمكنه أن يفخر به. وبالطبع كان بولس يكرز بالإنجيل، لكنه لا يستطيع أن يكون فخورًا بذلك. لا يمكنكم أن تكونوا فخورين بشيء </w:t>
      </w:r>
      <w:r>
        <w:rPr>
          <w:b/>
          <w:rtl/>
          <w:cs/>
          <w:lang w:val="ar_AE" w:bidi="ar_AE"/>
        </w:rPr>
        <w:t>يجب</w:t>
      </w:r>
      <w:r>
        <w:rPr>
          <w:rtl/>
          <w:cs/>
          <w:lang w:val="ar_AE" w:bidi="ar_AE"/>
        </w:rPr>
        <w:t xml:space="preserve"> عليكم فعله. فقط إذا قمتم بشيء ما لأنه كان فكرتكم الخاصة، </w:t>
      </w:r>
      <w:r>
        <w:rPr>
          <w:b/>
          <w:rtl/>
          <w:cs/>
          <w:lang w:val="ar_AE" w:bidi="ar_AE"/>
        </w:rPr>
        <w:t>فحينئذٍ</w:t>
      </w:r>
      <w:r>
        <w:rPr>
          <w:rtl/>
          <w:cs/>
          <w:lang w:val="ar_AE" w:bidi="ar_AE"/>
        </w:rPr>
        <w:t xml:space="preserve"> يمكن لشخص آخر أن يمدحكم. لكن إن فعلتم ذلك لأن أحدهم أمركم أن تفعلوه، فلا يستطيع أحد أن يمدحكم على ذلك. كان على بولس أن يكرز بالإنجيل؛ وسيكون أمرًا فظيعًا بالنسبة لبولس إذا لم يفعل ذلك!</w:t>
      </w:r>
    </w:p>
    <w:p>
      <w:pPr>
        <w:bidi/>
      </w:pPr>
      <w:r>
        <w:rPr>
          <w:rtl/>
          <w:cs/>
          <w:lang w:val="ar_AE" w:bidi="ar_AE"/>
        </w:rPr>
      </w:r>
      <w:r>
        <w:rPr>
          <w:rtl/>
          <w:cs/>
          <w:lang w:val="ar_AE" w:bidi="ar_AE"/>
        </w:rPr>
        <w:t>لذلك لا يستطيع بولس أن يفخر لأنه يكرز بالإنجيل. فبولس يكرز بالإنجيل لأنه يجب أن يفعل ذلك.</w:t>
      </w:r>
    </w:p>
    <w:p>
      <w:pPr>
        <w:bidi/>
      </w:pPr>
      <w:r>
        <w:rPr>
          <w:rtl/>
          <w:cs/>
          <w:lang w:val="ar_AE" w:bidi="ar_AE"/>
        </w:rPr>
      </w:r>
      <w:r>
        <w:rPr>
          <w:rtl/>
          <w:cs/>
          <w:lang w:val="ar_AE" w:bidi="ar_AE"/>
        </w:rPr>
        <w:t xml:space="preserve">لكن بولس </w:t>
      </w:r>
      <w:r>
        <w:rPr>
          <w:b/>
          <w:rtl/>
          <w:cs/>
          <w:lang w:val="ar_AE" w:bidi="ar_AE"/>
        </w:rPr>
        <w:t>يكون</w:t>
      </w:r>
      <w:r>
        <w:rPr>
          <w:rtl/>
          <w:cs/>
          <w:lang w:val="ar_AE" w:bidi="ar_AE"/>
        </w:rPr>
        <w:t xml:space="preserve"> مفتخرًا بأنه لا يقبل أجرًا مقابل ذلك. فيحق لبولس أن يقبل المال أو الأجر، ولكنه يشارك الإنجيل بحرية مع الناس، دون أن يتقاضى أي أجر مقابل ذلك. وهذا ما يجعل بولس يشعر بالفخر بنفسه.</w:t>
      </w:r>
    </w:p>
    <w:p>
      <w:pPr>
        <w:bidi/>
      </w:pPr>
      <w:r>
        <w:rPr>
          <w:rtl/>
          <w:cs/>
          <w:lang w:val="ar_AE" w:bidi="ar_AE"/>
        </w:rPr>
      </w:r>
      <w:r>
        <w:rPr>
          <w:rtl/>
          <w:cs/>
          <w:lang w:val="ar_AE" w:bidi="ar_AE"/>
        </w:rPr>
        <w:t>تذكّروا أن بولس يقول هذا كله ليعطي مثالًا للشعب في كورنثوس. فيريد بولس أن يُقنع الناس في كورنثوس أن يتخلُّوا عن حقوقهم أيضًا، إن كان ذلك سيساعد إخوتهم المؤمنين. كان أهل كورنثوس يحبون التباهي كثيرًا، لذلك كان بولس يعطيهم شيئًا يمكنهم أن يتفاخروا به!</w:t>
      </w:r>
    </w:p>
    <w:p>
      <w:pPr>
        <w:bidi/>
      </w:pPr>
      <w:r>
        <w:rPr>
          <w:rtl/>
          <w:cs/>
          <w:lang w:val="ar_AE" w:bidi="ar_AE"/>
        </w:rPr>
      </w:r>
      <w:r>
        <w:rPr>
          <w:rtl/>
          <w:cs/>
          <w:lang w:val="ar_AE" w:bidi="ar_AE"/>
        </w:rPr>
        <w:t>توقّفوا هنا وناقشوا: هل يمكنكم أن ترووا قصة عن شيء فعلتموه وتفخرون به؟ ولماذا أنتم فخورون بذلك؟ أوقفوا سماع هذا التسجيل الصوتي هنا.</w:t>
      </w:r>
    </w:p>
    <w:p>
      <w:pPr>
        <w:bidi/>
      </w:pPr>
      <w:r>
        <w:rPr>
          <w:rtl/>
          <w:cs/>
          <w:lang w:val="ar_AE" w:bidi="ar_AE"/>
        </w:rPr>
      </w:r>
      <w:r>
        <w:rPr>
          <w:rtl/>
          <w:cs/>
          <w:lang w:val="ar_AE" w:bidi="ar_AE"/>
        </w:rPr>
        <w:t>ثم يبدأ بولس في شرح سبب عدم رغبته في قبول المال أو الأجر من الناس. إذا لم يأخذ بولس أجرًا من أحد، فإنه حر. وربما كان بولس يقصد أنه يستطيع أن يفعل ويقول ما يريده. يمكنه أن يكرز للفقراء وكذلك للأغنياء.</w:t>
      </w:r>
    </w:p>
    <w:p>
      <w:pPr>
        <w:bidi/>
      </w:pPr>
      <w:r>
        <w:rPr>
          <w:rtl/>
          <w:cs/>
          <w:lang w:val="ar_AE" w:bidi="ar_AE"/>
        </w:rPr>
      </w:r>
      <w:r>
        <w:rPr>
          <w:rtl/>
          <w:cs/>
          <w:lang w:val="ar_AE" w:bidi="ar_AE"/>
        </w:rPr>
        <w:t xml:space="preserve">ولكن بعد ذلك، وبطريقة شديدة المفاجأة، يقول بولس إنه على الرغم من كونه حرًا، إلا أنه يريد أن يكون </w:t>
      </w:r>
      <w:r>
        <w:rPr>
          <w:b/>
          <w:rtl/>
          <w:cs/>
          <w:lang w:val="ar_AE" w:bidi="ar_AE"/>
        </w:rPr>
        <w:t>عبدًا</w:t>
      </w:r>
      <w:r>
        <w:rPr>
          <w:rtl/>
          <w:cs/>
          <w:lang w:val="ar_AE" w:bidi="ar_AE"/>
        </w:rPr>
        <w:t xml:space="preserve"> لجميع الناس! وهو يفعل هذا لكي يربح الناس من أجل المسيح.</w:t>
      </w:r>
    </w:p>
    <w:p>
      <w:pPr>
        <w:bidi/>
      </w:pPr>
      <w:r>
        <w:rPr>
          <w:rtl/>
          <w:cs/>
          <w:lang w:val="ar_AE" w:bidi="ar_AE"/>
        </w:rPr>
      </w:r>
      <w:r>
        <w:rPr>
          <w:rtl/>
          <w:cs/>
          <w:lang w:val="ar_AE" w:bidi="ar_AE"/>
        </w:rPr>
        <w:t>ماذا يقصد بولس عندما يقول إنه جعل نفسه عبدًا للجميع؟ حسنًا، هذا يعني أن بولس يتكيف مع احتياجات الآخرين. تذكّروا أنه كان يتحدث سابقًا عن أكل اللحم. وقد قال بولس إنه على الرغم من أنه مسموح للمؤمنين أن يأكلوا اللحم الذي قُدِّم أولًا للأوثان، إلا أنه لا ينبغي للمؤمنين أن يفعلوا ذلك إذا كان المؤمنون الآخرون يظنون أنهم لا ينبغي أن يأكلوا هذا. ويريد بولس أن يُظهر للناس أنه يفعل الشيء نفسه. ولا يفعل بولس ما يريده فحسب، بل إنه يفكر في احتياجات الآخرين. ويقول بولس كل هذا لأنه يريد أن يتبع الناس في كورنثوس مِثاله.</w:t>
      </w:r>
    </w:p>
    <w:p>
      <w:pPr>
        <w:bidi/>
      </w:pPr>
      <w:r>
        <w:rPr>
          <w:rtl/>
          <w:cs/>
          <w:lang w:val="ar_AE" w:bidi="ar_AE"/>
        </w:rPr>
      </w:r>
      <w:r>
        <w:rPr>
          <w:rtl/>
          <w:cs/>
          <w:lang w:val="ar_AE" w:bidi="ar_AE"/>
        </w:rPr>
        <w:t>لذلك يقول بولس إنه صار يهوديًا لكي يساعد اليهود على اتِّبَاع يسوع. بالطبع، كان بولس يهوديًا بالفعل، لكن بولس هنا يعني أنه يتصرف كيهودي عندما يلتقي بيهود آخرين. وهذا كان سيساعد اليهود الآخرين على الاستماع إلى بولس بشكل أفضل، وعلى فهم ما يقوله بولس بشكل أفضل.</w:t>
      </w:r>
    </w:p>
    <w:p>
      <w:pPr>
        <w:bidi/>
      </w:pPr>
      <w:r>
        <w:rPr>
          <w:rtl/>
          <w:cs/>
          <w:lang w:val="ar_AE" w:bidi="ar_AE"/>
        </w:rPr>
      </w:r>
      <w:r>
        <w:rPr>
          <w:rtl/>
          <w:cs/>
          <w:lang w:val="ar_AE" w:bidi="ar_AE"/>
        </w:rPr>
        <w:t xml:space="preserve">لقد أراد اليهود أن يطيعوا جميع الشرائع التي أعطاهم الله من خلال موسى. وكان بولس يعلم أنه عندما أصبح الناس أتباع يسوع، لم يعد عليهم أن يحفظوا كل هذه الشرائع بعد الآن. على سبيل المثال، لم تعد الشرائع المتعلقة بالختان، أو الطهارة الطقسية أو الذبائح ضرورية. لكن عندما كان يلتقي بيهودًا آخرين، كان بولس لا يزال يتبع هذه القواعد. وقد عرف بولس أنه ليس هناك حاجة لفعل ذلك من أجل نفسه، لكنه فعل ذلك من أجل الآخرين. لم يكن بولس يريدهم أن يرفضوا رسالته بسبب الطريقة التي عاش بها. </w:t>
      </w:r>
    </w:p>
    <w:p>
      <w:pPr>
        <w:bidi/>
      </w:pPr>
      <w:r>
        <w:rPr>
          <w:rtl/>
          <w:cs/>
          <w:lang w:val="ar_AE" w:bidi="ar_AE"/>
        </w:rPr>
      </w:r>
      <w:r>
        <w:rPr>
          <w:rtl/>
          <w:cs/>
          <w:lang w:val="ar_AE" w:bidi="ar_AE"/>
        </w:rPr>
        <w:t>والأشخاص الآخرون الذين تفاعل معهم بولس لم يكونوا يهودًا. ولم يتبع هؤلاء الناس ناموس موسى قط. ولذلك، عندما يكون بولس معهم، لا يتبع هذه القواعد أيضًا. وإلا فإن هؤلاء الأشخاص قد يرفضون رسالة بولس لأنهم قد يعتقدون أن هذه القواعد يصعب جدًا اتِّبَاعها.</w:t>
      </w:r>
    </w:p>
    <w:p>
      <w:pPr>
        <w:bidi/>
      </w:pPr>
      <w:r>
        <w:rPr>
          <w:rtl/>
          <w:cs/>
          <w:lang w:val="ar_AE" w:bidi="ar_AE"/>
        </w:rPr>
      </w:r>
      <w:r>
        <w:rPr>
          <w:rtl/>
          <w:cs/>
          <w:lang w:val="ar_AE" w:bidi="ar_AE"/>
        </w:rPr>
        <w:t>ومع ذلك، يقول بولس أنه على الرغم من أنه يتأقلم مع هؤلاء الناس، إلا أنه يطيع ناموس الله – وليس الناموس الذي أعطاه الله من خلال موسى، ولكن الناموس الذي أعطاه الله من خلال المسيح. والناموس الذي أعطاه الله من خلال المسيح يقول أنه علينا أن نحب بعضنا البعض. وهذا الناموس هو الذي يحفظه بولس في أي موقف، بغض النظر عمن يكون معه.</w:t>
      </w:r>
    </w:p>
    <w:p>
      <w:pPr>
        <w:bidi/>
      </w:pPr>
      <w:r>
        <w:rPr>
          <w:rtl/>
          <w:cs/>
          <w:lang w:val="ar_AE" w:bidi="ar_AE"/>
        </w:rPr>
      </w:r>
      <w:r>
        <w:rPr>
          <w:rtl/>
          <w:cs/>
          <w:lang w:val="ar_AE" w:bidi="ar_AE"/>
        </w:rPr>
        <w:t>لذلك بالنسبة للشعب اليهودي الذي كان يطيع ناموس موسى، كان بولس يطيع أيضًا الناموس، مع أنه كان يعلم أنه لم يكن مضطرًا إلى ذلك. وبالنسبة لغير اليهود الذين لم يعرفوا ناموس موسى، لم يطع بولس ذلك الناموس، مع أنه كان يطيع ناموس المسيح. و</w:t>
      </w:r>
      <w:r>
        <w:rPr>
          <w:b/>
          <w:rtl/>
          <w:cs/>
          <w:lang w:val="ar_AE" w:bidi="ar_AE"/>
        </w:rPr>
        <w:t>بسبب</w:t>
      </w:r>
      <w:r>
        <w:rPr>
          <w:rtl/>
          <w:cs/>
          <w:lang w:val="ar_AE" w:bidi="ar_AE"/>
        </w:rPr>
        <w:t xml:space="preserve"> أن بولس يطيع ناموس المحبة لجميع الناس، فإن بولس يفعل كل هذا! </w:t>
      </w:r>
    </w:p>
    <w:p>
      <w:pPr>
        <w:bidi/>
      </w:pPr>
      <w:r>
        <w:rPr>
          <w:rtl/>
          <w:cs/>
          <w:lang w:val="ar_AE" w:bidi="ar_AE"/>
        </w:rPr>
      </w:r>
      <w:r>
        <w:rPr>
          <w:rtl/>
          <w:cs/>
          <w:lang w:val="ar_AE" w:bidi="ar_AE"/>
        </w:rPr>
        <w:t>توقّفوا هنا وناقشوا: هل يمكنكم أن ترووا قصة عن وقت غيّرتم فيه سلوككم، أو عاداتكم لأنك تعاملتم مع أشخاص ذوي عادات مختلفة؟ ماذا حدث؟ أوقفوا سماع هذا التسجيل الصوتي هنا.</w:t>
      </w:r>
    </w:p>
    <w:p>
      <w:pPr>
        <w:bidi/>
      </w:pPr>
      <w:r>
        <w:rPr>
          <w:rtl/>
          <w:cs/>
          <w:lang w:val="ar_AE" w:bidi="ar_AE"/>
        </w:rPr>
      </w:r>
      <w:r>
        <w:rPr>
          <w:rtl/>
          <w:cs/>
          <w:lang w:val="ar_AE" w:bidi="ar_AE"/>
        </w:rPr>
        <w:t>ثم يعطي بولس مثالاً آخر عن كيفية تكيف بولس نفسه مع احتياجات الآخرين. فيقول بولس إنه من أجل الناس الضعفاء، صار ضعيفًا أيضًا. والشخص الضعيف لا يعني شخصًا لا يملك قوة في الجسد، بل شخص يعتقد عنه الآخرون أن: "هذا الشخص ليس له إيمان كبير جدًا"، أو "هذا الشخص ليس روحيًا جدًا"، أو "هذا الشخص ليس مهمًا جدًا". وسوف يفكر مستمعو بولس على الفور في المناقشة السابقة حول أكل اللحوم التي قَدَّمها الناس للأوثان. كان بولس يتحدث عن "المؤمنين الضعفاء". وكان هذا يتعلق بالأشخاص الذين لا يريدون أن يأكلوا اللحوم التي يُقَدِّمها الآخرون للأوثان. ولذلك فإن المؤمنين الآخرين الذين قالوا إنه لا بأس بأكل اللحوم، وصفوا هؤلاء الناس بالضعفاء. وكان المؤمنون الذين قالوا إنه لا خطأ في أكل اللحم يحتقرون هؤلاء المدعوين "المؤمنين الضعفاء". لكن بولس لا يحتقر هؤلاء الناس. وعندما يكون بولس معهم، فهو لن يأكل هذا اللحم أيضًا.</w:t>
      </w:r>
    </w:p>
    <w:p>
      <w:pPr>
        <w:bidi/>
      </w:pPr>
      <w:r>
        <w:rPr>
          <w:rtl/>
          <w:cs/>
          <w:lang w:val="ar_AE" w:bidi="ar_AE"/>
        </w:rPr>
      </w:r>
      <w:r>
        <w:rPr>
          <w:rtl/>
          <w:cs/>
          <w:lang w:val="ar_AE" w:bidi="ar_AE"/>
        </w:rPr>
        <w:t>وربما يقصد بولس أيضًا شيئًا مختلفًا عندما يتحدث عن الضعفاء هنا. قد يفكر بولس أيضًا في الفقراء أو غير المهمين في المجتمع. ولأن بولس كان يعمل بيديه، فإنه كان أيضًا فقيرًا، وليس شخصًا مهمًا في المجتمع. وصار بولس فقيرًا حتى يكون الفقراء مستعدين لسماع لرسالته.</w:t>
      </w:r>
    </w:p>
    <w:p>
      <w:pPr>
        <w:bidi/>
      </w:pPr>
      <w:r>
        <w:rPr>
          <w:rtl/>
          <w:cs/>
          <w:lang w:val="ar_AE" w:bidi="ar_AE"/>
        </w:rPr>
      </w:r>
      <w:r>
        <w:rPr>
          <w:rtl/>
          <w:cs/>
          <w:lang w:val="ar_AE" w:bidi="ar_AE"/>
        </w:rPr>
        <w:t>ثم يُلَخِّص بولس الأمر بقوله إنه يتغيّر ليصبح مثل جميع الناس، على أمل أن يَخلُص حينئذ بعض الناس. بالطبع، لا يعني بولس أنه عندما يخطئ الآخرون، فإنه سوف يخطئ أيضًا. لكن عندما يتعلق الأمر بالعادات أو السلوكيات، فإن بولس سيُغيِّر تصرفاته.</w:t>
      </w:r>
    </w:p>
    <w:p>
      <w:pPr>
        <w:bidi/>
      </w:pPr>
      <w:r>
        <w:rPr>
          <w:rtl/>
          <w:cs/>
          <w:lang w:val="ar_AE" w:bidi="ar_AE"/>
        </w:rPr>
      </w:r>
      <w:r>
        <w:rPr>
          <w:rtl/>
          <w:cs/>
          <w:lang w:val="ar_AE" w:bidi="ar_AE"/>
        </w:rPr>
        <w:t xml:space="preserve">ويقول بولس إنه يفعل هذا لأنه يريد أن يفعل بالضبط ما يتطلبه الإنجيل، أو الأخبار السارة عن المسيح. وهو يُظهر المحبة التي تهتم بالآخرين أكثر من اهتمامه بنفسه. وهو يتصرف تمامًا كما تصرف يسوع عندما أظهر للجميع الأخبار السارة بأن الله يحب جميع الناس. </w:t>
      </w:r>
    </w:p>
    <w:p>
      <w:pPr>
        <w:bidi/>
      </w:pPr>
      <w:r>
        <w:rPr>
          <w:rtl/>
          <w:cs/>
          <w:lang w:val="ar_AE" w:bidi="ar_AE"/>
        </w:rPr>
      </w:r>
      <w:r>
        <w:rPr>
          <w:rtl/>
          <w:cs/>
          <w:lang w:val="ar_AE" w:bidi="ar_AE"/>
        </w:rPr>
        <w:t>لا تنسوا أن بولس يقول هذا كله لأنه يريد أن يتبع الناس في كورنثوس مثاله!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9: 15–23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يقول بولس إنه فخور لأنه لم يكن يتقاضى أجرًا من أجل الكرازة بالإنجيل.</w:t>
      </w:r>
    </w:p>
    <w:p>
      <w:pPr>
        <w:bidi/>
      </w:pPr>
      <w:r>
        <w:rPr>
          <w:rtl/>
          <w:cs/>
          <w:lang w:val="ar_AE" w:bidi="ar_AE"/>
        </w:rPr>
      </w:r>
      <w:r>
        <w:rPr>
          <w:b/>
          <w:rtl/>
          <w:cs/>
          <w:lang w:val="ar_AE" w:bidi="ar_AE"/>
        </w:rPr>
        <w:t>في الجزء الثاني:</w:t>
      </w:r>
      <w:r>
        <w:rPr>
          <w:rtl/>
          <w:cs/>
          <w:lang w:val="ar_AE" w:bidi="ar_AE"/>
        </w:rPr>
        <w:t xml:space="preserve"> يقول بولس إنه يتكيَّف مع جميع الناس من أجل الإنجيل.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اليهود، الذين يتبعون ناموس موسى</w:t>
      </w:r>
    </w:p>
    <w:p>
      <w:pPr>
        <w:pStyle w:val="ListBullet"/>
        <w:bidi/>
        <w:spacing w:line="240" w:lineRule="auto"/>
        <w:ind w:left="720"/>
      </w:pPr>
      <w:r>
        <w:rPr>
          <w:rtl/>
          <w:cs/>
          <w:lang w:val="ar_AE" w:bidi="ar_AE"/>
        </w:rPr>
      </w:r>
      <w:r>
        <w:rPr>
          <w:rtl/>
          <w:cs/>
          <w:lang w:val="ar_AE" w:bidi="ar_AE"/>
        </w:rPr>
        <w:t>الذين ليسوا يهودًا، ولا يتبعون ناموس موسى.</w:t>
      </w:r>
    </w:p>
    <w:p>
      <w:pPr>
        <w:pStyle w:val="ListBullet"/>
        <w:bidi/>
        <w:spacing w:line="240" w:lineRule="auto"/>
        <w:ind w:left="720"/>
      </w:pPr>
      <w:r>
        <w:rPr>
          <w:rtl/>
          <w:cs/>
          <w:lang w:val="ar_AE" w:bidi="ar_AE"/>
        </w:rPr>
      </w:r>
      <w:r>
        <w:rPr>
          <w:rtl/>
          <w:cs/>
          <w:lang w:val="ar_AE" w:bidi="ar_AE"/>
        </w:rPr>
        <w:t>من يُدعون "ضعفاء"</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في القسم السابق، شرح بولس أنه له الحق في طلب الدعم المادي. ويبدأ بولس هذا المقطع بقوله: "</w:t>
      </w:r>
      <w:r>
        <w:rPr>
          <w:b/>
          <w:rtl/>
          <w:cs/>
          <w:lang w:val="ar_AE" w:bidi="ar_AE"/>
        </w:rPr>
        <w:t>لكني</w:t>
      </w:r>
      <w:r>
        <w:rPr>
          <w:rtl/>
          <w:cs/>
          <w:lang w:val="ar_AE" w:bidi="ar_AE"/>
        </w:rPr>
        <w:t xml:space="preserve"> لم أستخدم هذه الحقوق". وتُوضح كلمة "لكن" لمستمعيه أن بولس كان سيقول شيئًا غير متوقع.</w:t>
      </w:r>
    </w:p>
    <w:p>
      <w:pPr>
        <w:bidi/>
      </w:pPr>
      <w:r>
        <w:rPr>
          <w:rtl/>
          <w:cs/>
          <w:lang w:val="ar_AE" w:bidi="ar_AE"/>
        </w:rPr>
      </w:r>
      <w:r>
        <w:rPr>
          <w:rtl/>
          <w:cs/>
          <w:lang w:val="ar_AE" w:bidi="ar_AE"/>
        </w:rPr>
        <w:t>توقّفوا هنا وناقشوا معًا قصة حدث فيها شيء مفاجئ. كيف ستوضحون أنه في بداية هذا الجزء من رسالته، يقول بولس شيئًا لا يتوقع أحد من بولس أن يقوله! أوقفوا سماع هذا التسجيل الصوتي هنا.</w:t>
      </w:r>
    </w:p>
    <w:p>
      <w:pPr>
        <w:bidi/>
      </w:pPr>
      <w:r>
        <w:rPr>
          <w:rtl/>
          <w:cs/>
          <w:lang w:val="ar_AE" w:bidi="ar_AE"/>
        </w:rPr>
      </w:r>
      <w:r>
        <w:rPr>
          <w:rtl/>
          <w:cs/>
          <w:lang w:val="ar_AE" w:bidi="ar_AE"/>
        </w:rPr>
        <w:t>يقول بولس إنه يفضل الموت على أن يأخذ أجر من الناس في كورنثوس. ويبدو أن بولس لديه شعور قوي جدًا بشأن هذا. ولا يكمل بولس فكرته حتى! لكنه على الفور يقفز إلى الأمام قائلاً إنه لا يريد أن ينزع أحد سبب افتخاره.</w:t>
      </w:r>
    </w:p>
    <w:p>
      <w:pPr>
        <w:bidi/>
      </w:pPr>
      <w:r>
        <w:rPr>
          <w:rtl/>
          <w:cs/>
          <w:lang w:val="ar_AE" w:bidi="ar_AE"/>
        </w:rPr>
      </w:r>
      <w:r>
        <w:rPr>
          <w:rtl/>
          <w:cs/>
          <w:lang w:val="ar_AE" w:bidi="ar_AE"/>
        </w:rPr>
        <w:t>فلبولس الحق في أن يطلب الدعم المالي من الكنيسة. لكنه لا يستخدم هذا الحق. وهذا ما يجعل بولس سعيدًا وفخورًا.</w:t>
      </w:r>
    </w:p>
    <w:p>
      <w:pPr>
        <w:bidi/>
      </w:pPr>
      <w:r>
        <w:rPr>
          <w:rtl/>
          <w:cs/>
          <w:lang w:val="ar_AE" w:bidi="ar_AE"/>
        </w:rPr>
      </w:r>
      <w:r>
        <w:rPr>
          <w:rtl/>
          <w:cs/>
          <w:lang w:val="ar_AE" w:bidi="ar_AE"/>
        </w:rPr>
        <w:t>ويقول بولس إنه يكرز لأنه يجب أن يفعل ذلك، لا لأنه يريد من نفسه أن يفعل ذلك. ولا يعني بولس أنه لا يحب ما يفعله. لكنه يقصد أن هذه لم تكن فكرته الخاصة. فقد أعطى الله بولس مسؤولية أن يفعل هذا. وهو يفعل فقط ما التزم به أمام الله كي يفعله. فإذا طلبتم من خادم أن ينظف البيت، أو أن يعمل في الحقل، فلن تقولوا لاحقًا: "ياه، رائع، لقد نظفت البيت! أنا فخور جدًا بك!" وأنتم لا تقولون ذلك لأن الخادم كان عليه أن يفعل ما أمرتموه أن يفعله. وبالطريقة نفسها، لا يستطيع أحد أن يقول: "يا بولس، إنه لأمر رائع أنك تكرز بالإنجيل!" فقد كان على بولس أن يفعل ذلك.</w:t>
      </w:r>
    </w:p>
    <w:p>
      <w:pPr>
        <w:pStyle w:val="ListBullet"/>
        <w:bidi/>
        <w:spacing w:line="240" w:lineRule="auto"/>
        <w:ind w:left="720"/>
      </w:pPr>
      <w:r>
        <w:rPr>
          <w:rtl/>
          <w:cs/>
          <w:lang w:val="ar_AE" w:bidi="ar_AE"/>
        </w:rPr>
      </w:r>
      <w:r>
        <w:rPr>
          <w:rtl/>
          <w:cs/>
          <w:lang w:val="ar_AE" w:bidi="ar_AE"/>
        </w:rPr>
        <w:t>توقّفوا هنا وافعلوا هذا النشاط: العبوا لعبة. انقسموا إلى مجموعتين: مجموعة صغيرة وأخرى كبيرة. اطلبوا من الجميع أن يقفوا في صف ثم يركضوا إلى الجانب الآخر من الغرفة. لكن الناس في المجموعة الصغيرة يمكنهم فقط القفز على ساق واحدة. أوقفوا سماع هذا التسجيل الصوتي هنا.</w:t>
      </w:r>
    </w:p>
    <w:p>
      <w:pPr>
        <w:pStyle w:val="ListBullet"/>
        <w:bidi/>
        <w:spacing w:line="240" w:lineRule="auto"/>
        <w:ind w:left="720"/>
      </w:pPr>
      <w:r>
        <w:rPr>
          <w:rtl/>
          <w:cs/>
          <w:lang w:val="ar_AE" w:bidi="ar_AE"/>
        </w:rPr>
      </w:r>
      <w:r>
        <w:rPr>
          <w:rtl/>
          <w:cs/>
          <w:lang w:val="ar_AE" w:bidi="ar_AE"/>
        </w:rPr>
        <w:t>والآن، افعلوا هذا النشاط مرة أخرى. لكن هذه المرة يمكن للأشخاص في المجموعة الكبيرة أن يختاروا. فإن لهم الحق في الركض بشكل طبيعي، لكن يمكنهم أيضًا اختيار عدم استخدام هذا الحق والقفز فقط على ساق واحدة. أوقفوا سماع هذا التسجيل الصوتي هنا.</w:t>
      </w:r>
    </w:p>
    <w:p>
      <w:pPr>
        <w:pStyle w:val="ListBullet"/>
        <w:bidi/>
        <w:spacing w:line="240" w:lineRule="auto"/>
        <w:ind w:left="720"/>
      </w:pPr>
      <w:r>
        <w:rPr>
          <w:rtl/>
          <w:cs/>
          <w:lang w:val="ar_AE" w:bidi="ar_AE"/>
        </w:rPr>
      </w:r>
      <w:r>
        <w:rPr>
          <w:rtl/>
          <w:cs/>
          <w:lang w:val="ar_AE" w:bidi="ar_AE"/>
        </w:rPr>
        <w:t>والآن بعد أن أنهيتم هذا النشاط، اسألوا الأشخاص في المجموعة الصغيرة: "كيف كان شعوركم تجاه الآخرين وهم يركضون بسرعة بينما كان عليكم القفز؟ كيف شعرتم عندما قرر بعض الناس في المجموعة الكبيرة القفز أيضًا؟"</w:t>
      </w:r>
    </w:p>
    <w:p>
      <w:pPr>
        <w:pStyle w:val="ListBullet"/>
        <w:bidi/>
        <w:spacing w:line="240" w:lineRule="auto"/>
        <w:ind w:left="720"/>
      </w:pPr>
      <w:r>
        <w:rPr>
          <w:rtl/>
          <w:cs/>
          <w:lang w:val="ar_AE" w:bidi="ar_AE"/>
        </w:rPr>
      </w:r>
      <w:r>
        <w:rPr>
          <w:rtl/>
          <w:cs/>
          <w:lang w:val="ar_AE" w:bidi="ar_AE"/>
        </w:rPr>
        <w:t>اسألوا الناس في المجموعة الثانية: "لماذا استخدمتم، أو لم تستخدموا، حقكم في الركض بشكل طبيعي؟" أوقفوا سماع هذا التسجيل الصوتي هنا.</w:t>
      </w:r>
    </w:p>
    <w:p>
      <w:pPr>
        <w:bidi/>
      </w:pPr>
      <w:r>
        <w:rPr>
          <w:rtl/>
          <w:cs/>
          <w:lang w:val="ar_AE" w:bidi="ar_AE"/>
        </w:rPr>
      </w:r>
      <w:r>
        <w:rPr>
          <w:rtl/>
          <w:cs/>
          <w:lang w:val="ar_AE" w:bidi="ar_AE"/>
        </w:rPr>
        <w:t>عندما قمتم بهذا النشاط، ربما قال بعض الناس أنهم شعروا بالسعادة لأن بعض الأشخاص الآخرين قرروا القفز على ساق واحدة أيضًا. ربما قالوا إن هذا جعلهم سعداء لأنهم الآن لم يكونوا آخر من وصل إلى الجانب الآخر. وربما شعر الأشخاص الذين قرروا القفز ببعض السخافة بشأن القيام بذلك، لكن هؤلاء الأشخاص فعلوا ذلك على أي حال، من أجل الآخرين. لقد تنازلوا عن حقهم في الركض بشكل طبيعي، لأنهم أرادوا أن يكونوا لطفاء مع الآخرين.</w:t>
      </w:r>
    </w:p>
    <w:p>
      <w:pPr>
        <w:bidi/>
      </w:pPr>
      <w:r>
        <w:rPr>
          <w:rtl/>
          <w:cs/>
          <w:lang w:val="ar_AE" w:bidi="ar_AE"/>
        </w:rPr>
      </w:r>
      <w:r>
        <w:rPr>
          <w:rtl/>
          <w:cs/>
          <w:lang w:val="ar_AE" w:bidi="ar_AE"/>
        </w:rPr>
        <w:t>كان بولس يريد حقًا أن يفهم مستمعيه أنه أمر جيد أن يتخلُّوا عن حقوقهم! وهو شيء يمكن أن تفخر به، حتى عندما تبدو سخيفًا في عيون الآخرين.</w:t>
      </w:r>
    </w:p>
    <w:p>
      <w:pPr>
        <w:bidi/>
      </w:pPr>
      <w:r>
        <w:rPr>
          <w:rtl/>
          <w:cs/>
          <w:lang w:val="ar_AE" w:bidi="ar_AE"/>
        </w:rPr>
      </w:r>
      <w:r>
        <w:rPr>
          <w:rtl/>
          <w:cs/>
          <w:lang w:val="ar_AE" w:bidi="ar_AE"/>
        </w:rPr>
        <w:t>في الجزء الثاني، يقول بولس إنه يتكيف (يُشابه) مع جميع الناس من أجل الإنجيل. بل إنه حتى يصير مثل عبد لجميع الناس. وكان العبيد أدنى الفئات في المجتمع. فليس للعبيد حقوق. ولا يريد أحد أن يكون عبدًا. تذكّروا أن الناس في كورنثوس كانوا شديدي التفاخر. وكانوا سيصدمون جدًا لأن بولس كان مستعدًا أن يصير عبدًا!</w:t>
      </w:r>
    </w:p>
    <w:p>
      <w:pPr>
        <w:bidi/>
      </w:pPr>
      <w:r>
        <w:rPr>
          <w:rtl/>
          <w:cs/>
          <w:lang w:val="ar_AE" w:bidi="ar_AE"/>
        </w:rPr>
      </w:r>
      <w:r>
        <w:rPr>
          <w:rtl/>
          <w:cs/>
          <w:lang w:val="ar_AE" w:bidi="ar_AE"/>
        </w:rPr>
        <w:t xml:space="preserve">وقد جعل بولس نفسه عبدًا لجميع الناس، لكي يربح الناس من أجل يسوع. ويمكن أن يعني هذا شيئين مختلفين. أن تربح شخص ما يمكن أن يعني مساعدة شخص </w:t>
      </w:r>
      <w:r>
        <w:rPr>
          <w:b/>
          <w:rtl/>
          <w:cs/>
          <w:lang w:val="ar_AE" w:bidi="ar_AE"/>
        </w:rPr>
        <w:t>غير</w:t>
      </w:r>
      <w:r>
        <w:rPr>
          <w:rtl/>
          <w:cs/>
          <w:lang w:val="ar_AE" w:bidi="ar_AE"/>
        </w:rPr>
        <w:t xml:space="preserve"> مؤمن على أن يصبح مؤمنًا بيسوع. ويمكن أن يعني أيضًا مساعدة شخص مؤمن بالفعل، لكنه يكافح من أجل الاستمرار في الإيمان. وربما كان بولس يفكر في كلا المعنيين.</w:t>
      </w:r>
    </w:p>
    <w:p>
      <w:pPr>
        <w:pStyle w:val="ListBullet"/>
        <w:bidi/>
        <w:spacing w:line="240" w:lineRule="auto"/>
        <w:ind w:left="720"/>
      </w:pPr>
      <w:r>
        <w:rPr>
          <w:rtl/>
          <w:cs/>
          <w:lang w:val="ar_AE" w:bidi="ar_AE"/>
        </w:rPr>
      </w:r>
      <w:r>
        <w:rPr>
          <w:rtl/>
          <w:cs/>
          <w:lang w:val="ar_AE" w:bidi="ar_AE"/>
        </w:rPr>
        <w:t>توقّفوا هنا وافعلوا هذا النشاط: العبوا لعبة يهرب فيها الجميع من شخص واحد، وهو يركض وراء كل شخص يركض. اطلب من هذا الشخص أن يحاول النقر على كتف الآخرين أثناء هروبهم. وعندما يتمكن ذلك الشخص من فعل ذلك، ينقلب الشخص الذي لمسه ويتمسك بالشخص الذي لمسه. استمر حتى ينقر الشخص الأول على كتف الجميع، ويتمسك الجميع بالشخص الأول. أوقفوا سماع هذا التسجيل الصوتي هنا.</w:t>
      </w:r>
    </w:p>
    <w:p>
      <w:pPr>
        <w:pStyle w:val="ListBullet"/>
        <w:bidi/>
        <w:spacing w:line="240" w:lineRule="auto"/>
        <w:ind w:left="720"/>
      </w:pPr>
      <w:r>
        <w:rPr>
          <w:rtl/>
          <w:cs/>
          <w:lang w:val="ar_AE" w:bidi="ar_AE"/>
        </w:rPr>
      </w:r>
      <w:r>
        <w:rPr>
          <w:rtl/>
          <w:cs/>
          <w:lang w:val="ar_AE" w:bidi="ar_AE"/>
        </w:rPr>
        <w:t>توقّفوا هنا وناقشوا: في هذه اللعبة، ربح، أو كسب، الشخص الأول الناس. كيف تقولون ذلك في لغتكم؟ ناقشوا كيف قال بولس إنه تكيَّف مع جميع الناس، أو غيّر سلوكه ليكون مثل جميع الناس، لكي يربحهم. أوقفوا سماع هذا التسجيل الصوتي هنا.</w:t>
      </w:r>
    </w:p>
    <w:p>
      <w:pPr>
        <w:bidi/>
      </w:pPr>
      <w:r>
        <w:rPr>
          <w:rtl/>
          <w:cs/>
          <w:lang w:val="ar_AE" w:bidi="ar_AE"/>
        </w:rPr>
      </w:r>
      <w:r>
        <w:rPr>
          <w:rtl/>
          <w:cs/>
          <w:lang w:val="ar_AE" w:bidi="ar_AE"/>
        </w:rPr>
        <w:t>وهو قد صار مثل الذين أراد أن يشارك الإنجيل معهم. وهذا يعني أن بولس قد عدَّل سلوكه مع هؤلاء الناس. ربما استخدم بولس كلمات مختلفة أو لغات مختلفة عندما كان يتحدث إلى أشخاص مختلفين. أو كان بولس يأكل طعامًا مختلفًا حسب الأشخاص الذين كان يأكل معهم. كان بولس يريد أن يشعر الآخرون أنه لا يختلف عنهم. وكان بولس يريدهم أن يشعروا بالراحة وهم معه.</w:t>
      </w:r>
    </w:p>
    <w:p>
      <w:pPr>
        <w:pStyle w:val="ListBullet"/>
        <w:bidi/>
        <w:spacing w:line="240" w:lineRule="auto"/>
        <w:ind w:left="720"/>
      </w:pPr>
      <w:r>
        <w:rPr>
          <w:rtl/>
          <w:cs/>
          <w:lang w:val="ar_AE" w:bidi="ar_AE"/>
        </w:rPr>
      </w:r>
      <w:r>
        <w:rPr>
          <w:rtl/>
          <w:cs/>
          <w:lang w:val="ar_AE" w:bidi="ar_AE"/>
        </w:rPr>
        <w:t>توقّفوا هنا وافعلوا هذا النشاط: اطلبوا من بعض الناس في المجموعة أن يمثّلوا الأنواع المختلفة من الناس الذين قد يعيشون في مجتمعكم – على سبيل المثال، العمّال، أو المعلّمين، أو أشخاص من قبيلة معينة. اطلبوا من الآخرين في مجموعتكم أن يسيروا في أنحاء الغرفة. ثم اجعلوا هؤلاء الناس يذهبون ويقابلون المجموعة الأولى من الأشخاص. وفي كل مرة يتقابلون بشخص ما، يعدِّلون طريقة حديثهم أو سلوكهم لتتوافق مع الشخص الذي يتحدثون إليه. ثم ينتقلون إلى الشخص التالي ويتكيَّفون حسب هذا الشخص (يصيرون مثله).</w:t>
      </w:r>
    </w:p>
    <w:p>
      <w:pPr>
        <w:pStyle w:val="ListBullet"/>
        <w:bidi/>
        <w:spacing w:line="240" w:lineRule="auto"/>
        <w:ind w:left="720"/>
      </w:pPr>
      <w:r>
        <w:rPr>
          <w:rtl/>
          <w:cs/>
          <w:lang w:val="ar_AE" w:bidi="ar_AE"/>
        </w:rPr>
      </w:r>
      <w:r>
        <w:rPr>
          <w:rtl/>
          <w:cs/>
          <w:lang w:val="ar_AE" w:bidi="ar_AE"/>
        </w:rPr>
        <w:t>وفي المقابل، اطلبوا من بعض الأشخاص في المجموعة التصرُّف بطريقة معينة. على سبيل المثال، يمكن لشخص واحد أن يصفق بيديه طوال الوقت، أو يمكن لشخص آخر أن يرفع ذراعًا واحدًا في الهواء، أو يمكن لشخص آخر أن يلمس أنفه. ثم اطلبوا من الآخرين أن يمشوا في أنحاء الغرفة ويفعلوا الشيء نفسه في كل مرة يتحدثون فيها مع أولئك الأشخاص. أوقفوا سماع هذا التسجيل الصوتي هنا.</w:t>
      </w:r>
    </w:p>
    <w:p>
      <w:pPr>
        <w:pStyle w:val="ListBullet"/>
        <w:bidi/>
        <w:spacing w:line="240" w:lineRule="auto"/>
        <w:ind w:left="720"/>
      </w:pPr>
      <w:r>
        <w:rPr>
          <w:rtl/>
          <w:cs/>
          <w:lang w:val="ar_AE" w:bidi="ar_AE"/>
        </w:rPr>
      </w:r>
      <w:r>
        <w:rPr>
          <w:rtl/>
          <w:cs/>
          <w:lang w:val="ar_AE" w:bidi="ar_AE"/>
        </w:rPr>
        <w:t>عندما تنتهون من هذا النشاط، رجاءً ناقشوا: كيف كان الحال عندما كيَّفتم أنفسكم مع الآخرين؟ وعندما كان الأشخاص الآخرون يتكيفون معكم، كيف جعلكم هذا تشعرون؟ أوقفوا سماع هذا التسجيل الصوتي هنا.</w:t>
      </w:r>
    </w:p>
    <w:p>
      <w:pPr>
        <w:bidi/>
      </w:pPr>
      <w:r>
        <w:rPr>
          <w:rtl/>
          <w:cs/>
          <w:lang w:val="ar_AE" w:bidi="ar_AE"/>
        </w:rPr>
      </w:r>
      <w:r>
        <w:rPr>
          <w:rtl/>
          <w:cs/>
          <w:lang w:val="ar_AE" w:bidi="ar_AE"/>
        </w:rPr>
        <w:t>يتكيَّف بولس مع الآخرين لأنه يحبهم.</w:t>
      </w:r>
    </w:p>
    <w:p>
      <w:pPr>
        <w:bidi/>
      </w:pPr>
      <w:r>
        <w:rPr>
          <w:rtl/>
          <w:cs/>
          <w:lang w:val="ar_AE" w:bidi="ar_AE"/>
        </w:rPr>
      </w:r>
      <w:r>
        <w:rPr>
          <w:rtl/>
          <w:cs/>
          <w:lang w:val="ar_AE" w:bidi="ar_AE"/>
        </w:rPr>
        <w:t>ويختتم بولس بقوله إنه "يفعل كل هذه الأمور" لأجل الإنجيل. عبارة "كل هذه الأمور" تعني كل ما كان بولس يقوله في هذا القسم: أي، التنازل عن حق بولس في تلقي المال، وتعديل سلوكه ليتوافق مع الآخرين. يقول بولس إنه يفعل هذا كي يكون شريكًا في الإنجيل. وهذا يعني أن بولس يفعل كل هذه الأشياء حتى تنتشر الأخبار السارة، أو الإنجيل، ويعرف الناس مدى محبة الله لهم. ويعمل بولس مع الله لنشر أخبار الله السارة، وبالتالي يحصل أيضًا على فوائد أو بركات الأخبار السارة!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9: 15–23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اليهود، الذين يتبعون ناموس موسى</w:t>
      </w:r>
    </w:p>
    <w:p>
      <w:pPr>
        <w:pStyle w:val="ListBullet"/>
        <w:bidi/>
        <w:spacing w:line="240" w:lineRule="auto"/>
        <w:ind w:left="720"/>
      </w:pPr>
      <w:r>
        <w:rPr>
          <w:rtl/>
          <w:cs/>
          <w:lang w:val="ar_AE" w:bidi="ar_AE"/>
        </w:rPr>
      </w:r>
      <w:r>
        <w:rPr>
          <w:rtl/>
          <w:cs/>
          <w:lang w:val="ar_AE" w:bidi="ar_AE"/>
        </w:rPr>
        <w:t>الذين ليسوا يهودًا، ولا يتبعون ناموس موسى</w:t>
      </w:r>
    </w:p>
    <w:p>
      <w:pPr>
        <w:pStyle w:val="ListBullet"/>
        <w:bidi/>
        <w:spacing w:line="240" w:lineRule="auto"/>
        <w:ind w:left="720"/>
      </w:pPr>
      <w:r>
        <w:rPr>
          <w:rtl/>
          <w:cs/>
          <w:lang w:val="ar_AE" w:bidi="ar_AE"/>
        </w:rPr>
      </w:r>
      <w:r>
        <w:rPr>
          <w:rtl/>
          <w:cs/>
          <w:lang w:val="ar_AE" w:bidi="ar_AE"/>
        </w:rPr>
        <w:t>من يُدعون "ضعفاء"</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بولس وهو يقول إنه لم يستخدم حقه في أن يحصل على دعم مالي من الناس في كورنثوس. لم يقل بولس كل ما قاله حتى الآن حتى يبدأ أهل كورنثوس في دفع الأموال له. كان بولس سيفضل أن يموت. مثّلوا بولس وهو يفتخر بأنه لا يقبل أخذ أموال مقابل كرازته. وهذا هو السبب الوحيد الذي يجعل بولس يفتخر. لا يمكن لبولس أن يفتخر بالكرازة بالإنجيل، لأنه لا يفعل ذلك طوعًا. إن بولس يكرز بالإنجيل لأن يسوع أعطاه تلك المسؤولية. وهو لا يستحق المدح على ذلك. لكن بولس يتخلى طوعًا عن حقه في تلقي الأجر أو المال. فقد كان بولس يكرز بالإنجيل دون أن يحصل على شيء مقابل ذلك. وكان بولس فخورًا بذلك.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يقول إنه بسبب كونه حرًا، يستطيع بولس أن يجعل نفسه عبدًا للجميع. كان بولس يفعل هذا ليربح المزيد من الناس. فبالنسبة لليهودي، صار بولس يهوديًا. وبالنسبة للذين يطيعون ناموس موسى، فإن بولس يطيع ناموس موسى، مع أنه يعلم أنه ليس مضطرًا إلى ذلك. بالنسبة للأشخاص الذين يعرفون أنهم أحرار من الناموس، يصير بولس أيضًا حرًا من الناموس. لكن، بولس كان يطيع ناموس المسيح. بالنسبة لمن يُدعَون ضعفاء، يصير بولس ضعيفًا أيضًا. وأيًا كان الناس الذين يتواجد معهم بولس، فإن بولس يصير مثلهم. وهو يفعل هذا لأنه يرجو أن يُخَلِّص بعضهم على كل حال. من خلال القيام بهذا، يفعل بولس ما يدور حوله الإنجيل.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9: 15–23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هذا الجزء من رسالته بقوله إنه كان يفضل الموت على ألا يكون قادرًا على </w:t>
      </w:r>
      <w:r>
        <w:rPr>
          <w:b/>
          <w:rtl/>
          <w:cs/>
          <w:lang w:val="ar_AE" w:bidi="ar_AE"/>
        </w:rPr>
        <w:t>الفخر</w:t>
      </w:r>
      <w:r>
        <w:rPr>
          <w:rtl/>
          <w:cs/>
          <w:lang w:val="ar_AE" w:bidi="ar_AE"/>
        </w:rPr>
        <w:t xml:space="preserve"> بعدم قبول المال. استخدموا الكلمة ذاتها التي استخدمتموها في المقاطع السابقة لكلمة فخر أو يفتخر.</w:t>
      </w:r>
    </w:p>
    <w:p>
      <w:pPr>
        <w:bidi/>
      </w:pPr>
      <w:r>
        <w:rPr>
          <w:rtl/>
          <w:cs/>
          <w:lang w:val="ar_AE" w:bidi="ar_AE"/>
        </w:rPr>
      </w:r>
      <w:r>
        <w:rPr>
          <w:rtl/>
          <w:cs/>
          <w:lang w:val="ar_AE" w:bidi="ar_AE"/>
        </w:rPr>
        <w:t xml:space="preserve">قال بولس إنه كان يجب أن يكرز بالإنجيل، أي أن يخبر الناس عنه، لأن الله أعطاه تلك المسؤولية. ويقول بولس إن الله قد جعله </w:t>
      </w:r>
      <w:r>
        <w:rPr>
          <w:b/>
          <w:rtl/>
          <w:cs/>
          <w:lang w:val="ar_AE" w:bidi="ar_AE"/>
        </w:rPr>
        <w:t>وكيلًا</w:t>
      </w:r>
      <w:r>
        <w:rPr>
          <w:rtl/>
          <w:cs/>
          <w:lang w:val="ar_AE" w:bidi="ar_AE"/>
        </w:rPr>
        <w:t xml:space="preserve"> على الإنجيل. والوكيل هو شخص يجب أن يعتني بممتلكات سيده. ونفس فكرة أن تكون وكيلًا موجودة هنا كما رأيتموها سابقًا في كورنثوس الأولى 4: 2، لذلك قد ترغبون في استخدام لغة مشابهة لوصف هذا. ولمزيد من المعلومات عن كلمة </w:t>
      </w:r>
      <w:r>
        <w:rPr>
          <w:b/>
          <w:rtl/>
          <w:cs/>
          <w:lang w:val="ar_AE" w:bidi="ar_AE"/>
        </w:rPr>
        <w:t>وكيل</w:t>
      </w:r>
      <w:r>
        <w:rPr>
          <w:rtl/>
          <w:cs/>
          <w:lang w:val="ar_AE" w:bidi="ar_AE"/>
        </w:rPr>
        <w:t>، راجعوا قاموس الكلمات الرئيسية.</w:t>
      </w:r>
    </w:p>
    <w:p>
      <w:pPr>
        <w:bidi/>
      </w:pPr>
      <w:r>
        <w:rPr>
          <w:rtl/>
          <w:cs/>
          <w:lang w:val="ar_AE" w:bidi="ar_AE"/>
        </w:rPr>
      </w:r>
      <w:r>
        <w:rPr>
          <w:rtl/>
          <w:cs/>
          <w:lang w:val="ar_AE" w:bidi="ar_AE"/>
        </w:rPr>
        <w:t xml:space="preserve">يتحدث بولس عن الكرازة </w:t>
      </w:r>
      <w:r>
        <w:rPr>
          <w:b/>
          <w:rtl/>
          <w:cs/>
          <w:lang w:val="ar_AE" w:bidi="ar_AE"/>
        </w:rPr>
        <w:t>بالإنجيل</w:t>
      </w:r>
      <w:r>
        <w:rPr>
          <w:rtl/>
          <w:cs/>
          <w:lang w:val="ar_AE" w:bidi="ar_AE"/>
        </w:rPr>
        <w:t xml:space="preserve">. استخدموا الكلمة ذاتها التي استخدمتموها في المقاطع السابقة للإشارة إلى كلمة إنجيل. وكلمة </w:t>
      </w:r>
      <w:r>
        <w:rPr>
          <w:rtl/>
          <w:cs/>
          <w:lang w:val="ar_AE" w:bidi="ar_AE"/>
        </w:rPr>
        <w:t>إنجيل</w:t>
      </w:r>
      <w:r>
        <w:rPr>
          <w:rtl/>
          <w:cs/>
          <w:lang w:val="ar_AE" w:bidi="ar_AE"/>
        </w:rPr>
        <w:t xml:space="preserve"> موجودة في قاموس الكلمات الرئيسية.</w:t>
      </w:r>
    </w:p>
    <w:p>
      <w:pPr>
        <w:bidi/>
      </w:pPr>
      <w:r>
        <w:rPr>
          <w:rtl/>
          <w:cs/>
          <w:lang w:val="ar_AE" w:bidi="ar_AE"/>
        </w:rPr>
      </w:r>
      <w:r>
        <w:rPr>
          <w:rtl/>
          <w:cs/>
          <w:lang w:val="ar_AE" w:bidi="ar_AE"/>
        </w:rPr>
        <w:t>يتكيف بولس مع جميع الناس لكي يربح الناس أو يكسبهم.</w:t>
      </w:r>
    </w:p>
    <w:p>
      <w:pPr>
        <w:bidi/>
      </w:pPr>
      <w:r>
        <w:rPr>
          <w:rtl/>
          <w:cs/>
          <w:lang w:val="ar_AE" w:bidi="ar_AE"/>
        </w:rPr>
      </w:r>
      <w:r>
        <w:rPr>
          <w:rtl/>
          <w:cs/>
          <w:lang w:val="ar_AE" w:bidi="ar_AE"/>
        </w:rPr>
        <w:t>توقّفوا هنا وفكّروا في النشاط الذي فعلتموه في الخطوة الثالثة عندما ربح شخص أو اكتسب كل الأشخاص الذين نَقَرَ هذا الشخص على كتفهم. كيف ستتحدثون عن تغيير بولس لسلوكه لكي يربح الناس؟ أوقفوا سماع هذا التسجيل الصوتي هنا.</w:t>
      </w:r>
    </w:p>
    <w:p>
      <w:pPr>
        <w:bidi/>
      </w:pPr>
      <w:r>
        <w:rPr>
          <w:rtl/>
          <w:cs/>
          <w:lang w:val="ar_AE" w:bidi="ar_AE"/>
        </w:rPr>
      </w:r>
      <w:r>
        <w:rPr>
          <w:rtl/>
          <w:cs/>
          <w:lang w:val="ar_AE" w:bidi="ar_AE"/>
        </w:rPr>
        <w:t xml:space="preserve">ويصير بولس </w:t>
      </w:r>
      <w:r>
        <w:rPr>
          <w:b/>
          <w:rtl/>
          <w:cs/>
          <w:lang w:val="ar_AE" w:bidi="ar_AE"/>
        </w:rPr>
        <w:t>عبدًا</w:t>
      </w:r>
      <w:r>
        <w:rPr>
          <w:rtl/>
          <w:cs/>
          <w:lang w:val="ar_AE" w:bidi="ar_AE"/>
        </w:rPr>
        <w:t xml:space="preserve"> للجميع لكي يربحهم. فيصبح بولس مثل </w:t>
      </w:r>
      <w:r>
        <w:rPr>
          <w:b/>
          <w:rtl/>
          <w:cs/>
          <w:lang w:val="ar_AE" w:bidi="ar_AE"/>
        </w:rPr>
        <w:t>اليهود</w:t>
      </w:r>
      <w:r>
        <w:rPr>
          <w:rtl/>
          <w:cs/>
          <w:lang w:val="ar_AE" w:bidi="ar_AE"/>
        </w:rPr>
        <w:t xml:space="preserve"> كي يربح اليهود. استخدموا الكلمة ذاتها التي استخدمتموها في المقاطع السابقة لكلمة عبد وكلمة يهود. وكلمتَي </w:t>
      </w:r>
      <w:r>
        <w:rPr>
          <w:rtl/>
          <w:cs/>
          <w:lang w:val="ar_AE" w:bidi="ar_AE"/>
        </w:rPr>
        <w:t>عبد</w:t>
      </w:r>
      <w:r>
        <w:rPr>
          <w:rtl/>
          <w:cs/>
          <w:lang w:val="ar_AE" w:bidi="ar_AE"/>
        </w:rPr>
        <w:t xml:space="preserve"> و</w:t>
      </w:r>
      <w:r>
        <w:rPr>
          <w:rtl/>
          <w:cs/>
          <w:lang w:val="ar_AE" w:bidi="ar_AE"/>
        </w:rPr>
        <w:t>يهود</w:t>
      </w:r>
      <w:r>
        <w:rPr>
          <w:rtl/>
          <w:cs/>
          <w:lang w:val="ar_AE" w:bidi="ar_AE"/>
        </w:rPr>
        <w:t xml:space="preserve"> موجودتان في قاموس الكلمات الرئيسية.</w:t>
      </w:r>
    </w:p>
    <w:p>
      <w:pPr>
        <w:bidi/>
      </w:pPr>
      <w:r>
        <w:rPr>
          <w:rtl/>
          <w:cs/>
          <w:lang w:val="ar_AE" w:bidi="ar_AE"/>
        </w:rPr>
      </w:r>
      <w:r>
        <w:rPr>
          <w:rtl/>
          <w:cs/>
          <w:lang w:val="ar_AE" w:bidi="ar_AE"/>
        </w:rPr>
        <w:t xml:space="preserve">ويقول بولس لاحقًا إنه يتكيَّف مع جميع الناس حتى </w:t>
      </w:r>
      <w:r>
        <w:rPr>
          <w:b/>
          <w:rtl/>
          <w:cs/>
          <w:lang w:val="ar_AE" w:bidi="ar_AE"/>
        </w:rPr>
        <w:t>يُخلِّص</w:t>
      </w:r>
      <w:r>
        <w:rPr>
          <w:rtl/>
          <w:cs/>
          <w:lang w:val="ar_AE" w:bidi="ar_AE"/>
        </w:rPr>
        <w:t xml:space="preserve"> بعضهم. في هذه الحالة، استخدموا الكلمة ذاتها التي استخدمتموها في المقاطع السابقة لكلمة يُخلِّص، وانظروا كلمة </w:t>
      </w:r>
      <w:r>
        <w:rPr>
          <w:rtl/>
          <w:cs/>
          <w:lang w:val="ar_AE" w:bidi="ar_AE"/>
        </w:rPr>
        <w:t>الخلاص</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يتحدث بولس عن الأشخاص الذين "تحت </w:t>
      </w:r>
      <w:r>
        <w:rPr>
          <w:b/>
          <w:rtl/>
          <w:cs/>
          <w:lang w:val="ar_AE" w:bidi="ar_AE"/>
        </w:rPr>
        <w:t>الناموس</w:t>
      </w:r>
      <w:r>
        <w:rPr>
          <w:rtl/>
          <w:cs/>
          <w:lang w:val="ar_AE" w:bidi="ar_AE"/>
        </w:rPr>
        <w:t xml:space="preserve">". والناموس هنا يعني الناموس الذي أعطاه الله لبني إسرائيل من خلال موسى. وكلمة "تحت الناموس" هي طريقة أخرى للتحدث عن اليهود. كان اليهود يريدون أن يطيعوا جميع الوصايا التي أعطاها الله في ناموسه. استخدموا الكلمة ذاتها التي استخدمتموها في المقاطع الأخرى للإشارة إلى ناموس موسى. ولمزيد من المعلومات، راجعوا كلمة </w:t>
      </w:r>
      <w:r>
        <w:rPr>
          <w:rtl/>
          <w:cs/>
          <w:lang w:val="ar_AE" w:bidi="ar_AE"/>
        </w:rPr>
        <w:t>ناموس</w:t>
      </w:r>
      <w:r>
        <w:rPr>
          <w:rtl/>
          <w:cs/>
          <w:lang w:val="ar_AE" w:bidi="ar_AE"/>
        </w:rPr>
        <w:t xml:space="preserve"> في قاموس الكلمات الرئيسية.</w:t>
      </w:r>
    </w:p>
    <w:p>
      <w:pPr>
        <w:bidi/>
      </w:pPr>
      <w:r>
        <w:rPr>
          <w:rtl/>
          <w:cs/>
          <w:lang w:val="ar_AE" w:bidi="ar_AE"/>
        </w:rPr>
      </w:r>
      <w:r>
        <w:rPr>
          <w:rtl/>
          <w:cs/>
          <w:lang w:val="ar_AE" w:bidi="ar_AE"/>
        </w:rPr>
        <w:t xml:space="preserve">يطيع بولس دائمًا ناموس </w:t>
      </w:r>
      <w:r>
        <w:rPr>
          <w:b/>
          <w:rtl/>
          <w:cs/>
          <w:lang w:val="ar_AE" w:bidi="ar_AE"/>
        </w:rPr>
        <w:t>المسيح</w:t>
      </w:r>
      <w:r>
        <w:rPr>
          <w:rtl/>
          <w:cs/>
          <w:lang w:val="ar_AE" w:bidi="ar_AE"/>
        </w:rPr>
        <w:t xml:space="preserve">. وهذا يعني الناموس الذي أعطاه المسيح لأتباعه. وهذا هو ناموس أن نحب بعضنا البعض. استخدموا الكلمة ذاتها التي استخدمتموها في مقاطع أخرى للإشارة إلى كلمة المسيح. وستجدوا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ويفعل بولس كل ما يفعله حتى يمكنه أن يُشارك أيضًا في الإنجيل، أي أن يصبح شريكًا في الإنجيل. وأن تكون شريكًا في شيء ما يعني أن يعمل شخص ما جنبًا إلى جنب مع شخص آخر ويتقاسم كلاهما فوائد العمل. وهنا يعمل بولس إلى جانب الله في مشاركة بالإنجيل، أي الأخبار السارة عن المسيح. ونتيجة لذلك، يشارك بولس في فوائد الإنجيل أيضًا!</w:t>
      </w:r>
    </w:p>
    <w:p>
      <w:pPr>
        <w:bidi/>
      </w:pPr>
      <w:r>
        <w:rPr>
          <w:rtl/>
          <w:cs/>
          <w:lang w:val="ar_AE" w:bidi="ar_AE"/>
        </w:rPr>
      </w:r>
      <w:r>
        <w:rPr>
          <w:rtl/>
          <w:cs/>
          <w:lang w:val="ar_AE" w:bidi="ar_AE"/>
        </w:rPr>
        <w:t>توقّفوا هنا وناقشوا معًا كمجموعة كيف ستتحدثون عن مشاركة بولس في الإنجيل.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9:24–27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9: 24–27 واحفظوه في قلوبكم.</w:t>
      </w:r>
    </w:p>
    <w:p>
      <w:pPr>
        <w:bidi/>
      </w:pPr>
      <w:r>
        <w:rPr>
          <w:rtl/>
          <w:cs/>
          <w:lang w:val="ar_AE" w:bidi="ar_AE"/>
        </w:rPr>
      </w:r>
      <w:r>
        <w:rPr>
          <w:rtl/>
          <w:cs/>
          <w:lang w:val="ar_AE" w:bidi="ar_AE"/>
        </w:rPr>
        <w:t>استمعوا إلى نسخة صوتية من كورنثوس الأولى 9: 24–27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9: 24–27 من الترجمة الأسهل للفهم.</w:t>
      </w:r>
    </w:p>
    <w:p>
      <w:pPr>
        <w:bidi/>
      </w:pPr>
      <w:r>
        <w:rPr>
          <w:rtl/>
          <w:cs/>
          <w:lang w:val="ar_AE" w:bidi="ar_AE"/>
        </w:rPr>
      </w:r>
      <w:r>
        <w:rPr>
          <w:rtl/>
          <w:cs/>
          <w:lang w:val="ar_AE" w:bidi="ar_AE"/>
        </w:rPr>
        <w:t>تذكّروا أن بولس لا يزال يتحدث إلى المؤمنين المتكبِّرين في كورنثوس الذين ظنوا أن لديهم الكثير من المعرفة الروحية، والذين كانوا يحتقرون بعض المؤمنين الآخرين. لقد قال بولس من قبل إنه يريد من المؤمنين أن يتبعوا مثاله ويتخلوا عن حقوقهم من أجل المؤمنين الآخرين. وعلى المؤمنين اتَّباع مثال بولس وأن يتكيَّفوا مع الآخرين. في هذا المقطع وفي المقطع التالي يُحَذِّر بولس المؤمنين. فقد يظن المؤمنون أنهم روحانيون جدًا، لكن عليهم الحذر! فقد يسقط المؤمنون أيضًا!</w:t>
      </w:r>
    </w:p>
    <w:p>
      <w:pPr>
        <w:bidi/>
      </w:pPr>
      <w:r>
        <w:rPr>
          <w:rtl/>
          <w:cs/>
          <w:lang w:val="ar_AE" w:bidi="ar_AE"/>
        </w:rPr>
      </w:r>
      <w:r>
        <w:rPr>
          <w:rtl/>
          <w:cs/>
          <w:lang w:val="ar_AE" w:bidi="ar_AE"/>
        </w:rPr>
        <w:t>في هذا المقطع، يستخدم بولس مثالًا من الرياضة. فقد كان الناس في كورنثوس يحبون الرياضة. وكل سنتين، كان الناس يقيمون منافسة كبيرة، وكان الناس يأتون من كل مكان ليشاهدوها. كان لدى الناس سباقات لمعرفة من يمكنه الركض بشكل أسرع، ومباريات قتالية، والعديد من الألعاب الرياضية الأخرى. وإحدى الرياضات كانت الملاكمة. والملاكمة رياضة يضرب فيها الناس بعضهم بعضًا بقبضتهم حتى يستسلم أحدهم.</w:t>
      </w:r>
    </w:p>
    <w:p>
      <w:pPr>
        <w:bidi/>
      </w:pPr>
      <w:r>
        <w:rPr>
          <w:rtl/>
          <w:cs/>
          <w:lang w:val="ar_AE" w:bidi="ar_AE"/>
        </w:rPr>
      </w:r>
      <w:r>
        <w:rPr>
          <w:rtl/>
          <w:cs/>
          <w:lang w:val="ar_AE" w:bidi="ar_AE"/>
        </w:rPr>
        <w:t>توقّفوا هنا وناقشوا: ما نوع الرياضات التي يمارسها الناس في مجتمعكم؟ وهل يقيم الناس مسابقات مع بعضهم البعض؟ وكيف يستعدون لمثل هذه المسابقة؟ أوقفوا سماع هذا التسجيل الصوتي هنا.</w:t>
      </w:r>
    </w:p>
    <w:p>
      <w:pPr>
        <w:bidi/>
      </w:pPr>
      <w:r>
        <w:rPr>
          <w:rtl/>
          <w:cs/>
          <w:lang w:val="ar_AE" w:bidi="ar_AE"/>
        </w:rPr>
      </w:r>
      <w:r>
        <w:rPr>
          <w:rtl/>
          <w:cs/>
          <w:lang w:val="ar_AE" w:bidi="ar_AE"/>
        </w:rPr>
        <w:t>لقد تدرَّب الأشخاص الذين شاركوا في هذه المسابقات الرياضية لفترة طويلة. وفي كل مسابقة، شخص واحد فقط هو من يمكنه أن يفوز بالجائزة. ولم تكن الجائزة في حد ذاتها قيِّمة جدا. كانت عبارة عن دائرة مصنوعة من أوراق الشجر يضعها الناس على رأس الفائز مثل التاج. لكن الفوز بهذا التاج كان شرفًا عظيمًا جدًا!</w:t>
      </w:r>
    </w:p>
    <w:p>
      <w:pPr>
        <w:bidi/>
      </w:pPr>
      <w:r>
        <w:rPr>
          <w:rtl/>
          <w:cs/>
          <w:lang w:val="ar_AE" w:bidi="ar_AE"/>
        </w:rPr>
      </w:r>
      <w:r>
        <w:rPr>
          <w:rtl/>
          <w:cs/>
          <w:lang w:val="ar_AE" w:bidi="ar_AE"/>
        </w:rPr>
        <w:t>توقّفوا هنا وناقشوا: في مجتمعكم، هل يمكن للناس الفوز بجائزة لشيء ما؟ ماذا يجب أن يفعلوا من أجل الحصول على الجائزة؟ وما هي الجائزة؟ أوقفوا سماع هذا التسجيل الصوتي هنا.</w:t>
      </w:r>
    </w:p>
    <w:p>
      <w:pPr>
        <w:bidi/>
      </w:pPr>
      <w:r>
        <w:rPr>
          <w:rtl/>
          <w:cs/>
          <w:lang w:val="ar_AE" w:bidi="ar_AE"/>
        </w:rPr>
      </w:r>
      <w:r>
        <w:rPr>
          <w:rtl/>
          <w:cs/>
          <w:lang w:val="ar_AE" w:bidi="ar_AE"/>
        </w:rPr>
        <w:t>في المقطع السابق، أعطى بولس نفسه كمثال. ومثل بولس، يجب أن يكون أهل كورنثوس مستعدين للتخلي عن حقوقهم والتكيُّف مع الآخرين. ولا ينبغي لهم أن يكونوا متكبِّرين ولا أن يحتقروا المؤمنين الآخرين.</w:t>
      </w:r>
    </w:p>
    <w:p>
      <w:pPr>
        <w:bidi/>
      </w:pPr>
      <w:r>
        <w:rPr>
          <w:rtl/>
          <w:cs/>
          <w:lang w:val="ar_AE" w:bidi="ar_AE"/>
        </w:rPr>
      </w:r>
      <w:r>
        <w:rPr>
          <w:rtl/>
          <w:cs/>
          <w:lang w:val="ar_AE" w:bidi="ar_AE"/>
        </w:rPr>
        <w:t>وفي هذا المقطع، يعطيهم بولس مثالًا آخر ليتبعوه. عليهم أن يتبعوا مثال شخص يتدرّب بجدية كبيرة للاستعداد لمسابقة ما. ولا بد أن هذا الشخص يتمتع بالكثير من ضبط النفس. فلا يمكن لهذا الشخص أن يكون كسولًا، أو أن يأكل كثيرًا، أو يتوقف عن التمارين. وإلا فلن يفوز هذا الشخص! فشخص واحد فقط هو من يمكنه الفوز، وهو الشخص الذي تدرَّب أكثر من غيره.</w:t>
      </w:r>
    </w:p>
    <w:p>
      <w:pPr>
        <w:bidi/>
      </w:pPr>
      <w:r>
        <w:rPr>
          <w:rtl/>
          <w:cs/>
          <w:lang w:val="ar_AE" w:bidi="ar_AE"/>
        </w:rPr>
      </w:r>
      <w:r>
        <w:rPr>
          <w:rtl/>
          <w:cs/>
          <w:lang w:val="ar_AE" w:bidi="ar_AE"/>
        </w:rPr>
        <w:t>توقّفوا هنا وناقشوا: هل يمكنكم أن ترووا قصة عن شخص تدرّب أو تمرن باجتهاد شديد ليصبح جيّدًا في شيء ما؟ أوقفوا سماع هذا التسجيل الصوتي هنا.</w:t>
      </w:r>
    </w:p>
    <w:p>
      <w:pPr>
        <w:bidi/>
      </w:pPr>
      <w:r>
        <w:rPr>
          <w:rtl/>
          <w:cs/>
          <w:lang w:val="ar_AE" w:bidi="ar_AE"/>
        </w:rPr>
      </w:r>
      <w:r>
        <w:rPr>
          <w:rtl/>
          <w:cs/>
          <w:lang w:val="ar_AE" w:bidi="ar_AE"/>
        </w:rPr>
        <w:t>ويستخدم بولس هذا المثال لتذكير المؤمنين المتكبرين في كورنثوس بأنهم بحاجة أيضًا إلى ضبط النفس. ويحتاج المؤمنون أيضًا إلى التدريب. وبالطبع لا يحتاج المؤمنون إلى التدريب من أجل مسابقة رياضية، بل عليهم أن يتدربوا على العيش كمسيحيين! وهذا عمل شاق، في الحقيقة. لكن إذا فعل المؤمنون هذا العمل الشاق، فإنهم سيفوزون بجائزة. ولن يكون هذا مثل الجائزة، أو التاج، الذي يحصل عليه المشاركون في المسابقة الرياضية. فإن هذا الإكليل يسقط بعد وقت قصير. وذلك الإكليل لا يدوم. لكن الجائزة التي سيحصل عليها المؤمنون ستدوم إلى الأبد! قد يظن الناس في كورنثوس أنهم ربحوا الجائزة بالفعل. أو يظنون أنهم صالحون لدرجة أنه من السهل عليهم الحصول على ذلك. لكن بولس يريد أن يحذرهم من أن العدَّاء الذي تدرب كثيرًا فقط هو الذي سيحصل على الجائزة!</w:t>
      </w:r>
    </w:p>
    <w:p>
      <w:pPr>
        <w:bidi/>
      </w:pPr>
      <w:r>
        <w:rPr>
          <w:rtl/>
          <w:cs/>
          <w:lang w:val="ar_AE" w:bidi="ar_AE"/>
        </w:rPr>
      </w:r>
      <w:r>
        <w:rPr>
          <w:rtl/>
          <w:cs/>
          <w:lang w:val="ar_AE" w:bidi="ar_AE"/>
        </w:rPr>
        <w:t>ولا يقصد بولس أن على المؤمنين أن يتنافسوا مع بعضهم البعض، أو أن واحدًا منهم فقط هو الذي يستطيع أن يفوز بالجائزة. فحياة المسيحي ليست منافسة. لكن بولس يستخدم مثال المسابقة الرياضية فقط ليطلب من المؤمنين أن يعملوا بجدية مِثل الرياضي الذي سيحصل في النهاية على الجائزة.</w:t>
      </w:r>
    </w:p>
    <w:p>
      <w:pPr>
        <w:bidi/>
      </w:pPr>
      <w:r>
        <w:rPr>
          <w:rtl/>
          <w:cs/>
          <w:lang w:val="ar_AE" w:bidi="ar_AE"/>
        </w:rPr>
      </w:r>
      <w:r>
        <w:rPr>
          <w:rtl/>
          <w:cs/>
          <w:lang w:val="ar_AE" w:bidi="ar_AE"/>
        </w:rPr>
        <w:t>ثم يُعطى بولس نفسه مرة أخرى كمثال. فإن بولس يضع كل طاقته للفوز بالجائزة.</w:t>
      </w:r>
    </w:p>
    <w:p>
      <w:pPr>
        <w:bidi/>
      </w:pPr>
      <w:r>
        <w:rPr>
          <w:rtl/>
          <w:cs/>
          <w:lang w:val="ar_AE" w:bidi="ar_AE"/>
        </w:rPr>
      </w:r>
      <w:r>
        <w:rPr>
          <w:rtl/>
          <w:cs/>
          <w:lang w:val="ar_AE" w:bidi="ar_AE"/>
        </w:rPr>
        <w:t>وهو لا يريد أن يكون مثل العدَّاء الذي يركض هنا وهناك، وينسى هدفه. كما لا يريد أن يكون مثل الملاكم الذي يضرب الهواء فقط بدلًا من أن يضرب هدفه. لكن بدلًا من ذلك، يعمل بولس بجد ليعيش كمسيحي. كان بولس كارزًا يُخبر الآخرين كيف يعيشون. وسيكون أمرًا فظيعًا أن يخبر الله بولس في النهاية أنه، أي بولس، قد فشل!</w:t>
      </w:r>
    </w:p>
    <w:p>
      <w:pPr>
        <w:bidi/>
      </w:pPr>
      <w:r>
        <w:rPr>
          <w:rtl/>
          <w:cs/>
          <w:lang w:val="ar_AE" w:bidi="ar_AE"/>
        </w:rPr>
      </w:r>
      <w:r>
        <w:rPr>
          <w:rtl/>
          <w:cs/>
          <w:lang w:val="ar_AE" w:bidi="ar_AE"/>
        </w:rPr>
        <w:t>لذلك إن كان حتى بولس عليه أن يكون حريصًا حتى لا يفوِّت الجائزة، فإن الناس في كورنثوس يجب عليهم أن يكونوا حريصين أيضًا!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9: 24–27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يُخبر بولس الناس في كورنثوس أنهم يجب أن يعملوا باجتهاد ليعيشوا كمسيحيين. وعلى المؤمنين أن يأخذوا هذا على محمل الجد، تمامًا كما يأخذ الشخص الذي يتدرب على مسابقة رياضية تدريبه على محمل الجد.</w:t>
      </w:r>
    </w:p>
    <w:p>
      <w:pPr>
        <w:bidi/>
      </w:pPr>
      <w:r>
        <w:rPr>
          <w:rtl/>
          <w:cs/>
          <w:lang w:val="ar_AE" w:bidi="ar_AE"/>
        </w:rPr>
      </w:r>
      <w:r>
        <w:rPr>
          <w:b/>
          <w:rtl/>
          <w:cs/>
          <w:lang w:val="ar_AE" w:bidi="ar_AE"/>
        </w:rPr>
        <w:t>في الجزء الثاني:</w:t>
      </w:r>
      <w:r>
        <w:rPr>
          <w:rtl/>
          <w:cs/>
          <w:lang w:val="ar_AE" w:bidi="ar_AE"/>
        </w:rPr>
        <w:t xml:space="preserve"> يقول بولس إنه يعمل باجتهاد أيضًا ليعيش كمسيحي. ومع أن بولس كان كارزًا، فمن الممكن أن يصير مرفوضًا.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العدَّاؤون (الذين يركضون) في السباق</w:t>
      </w:r>
    </w:p>
    <w:p>
      <w:pPr>
        <w:pStyle w:val="ListBullet"/>
        <w:bidi/>
        <w:spacing w:line="240" w:lineRule="auto"/>
        <w:ind w:left="720"/>
      </w:pPr>
      <w:r>
        <w:rPr>
          <w:rtl/>
          <w:cs/>
          <w:lang w:val="ar_AE" w:bidi="ar_AE"/>
        </w:rPr>
      </w:r>
      <w:r>
        <w:rPr>
          <w:rtl/>
          <w:cs/>
          <w:lang w:val="ar_AE" w:bidi="ar_AE"/>
        </w:rPr>
        <w:t>عَدَّاء واحد يفوز في السباق</w:t>
      </w:r>
    </w:p>
    <w:p>
      <w:pPr>
        <w:pStyle w:val="ListBullet"/>
        <w:bidi/>
        <w:spacing w:line="240" w:lineRule="auto"/>
        <w:ind w:left="720"/>
      </w:pPr>
      <w:r>
        <w:rPr>
          <w:rtl/>
          <w:cs/>
          <w:lang w:val="ar_AE" w:bidi="ar_AE"/>
        </w:rPr>
      </w:r>
      <w:r>
        <w:rPr>
          <w:rtl/>
          <w:cs/>
          <w:lang w:val="ar_AE" w:bidi="ar_AE"/>
        </w:rPr>
        <w:t>عَدَّاء يركض دون هدف</w:t>
      </w:r>
    </w:p>
    <w:p>
      <w:pPr>
        <w:pStyle w:val="ListBullet"/>
        <w:bidi/>
        <w:spacing w:line="240" w:lineRule="auto"/>
        <w:ind w:left="720"/>
      </w:pPr>
      <w:r>
        <w:rPr>
          <w:rtl/>
          <w:cs/>
          <w:lang w:val="ar_AE" w:bidi="ar_AE"/>
        </w:rPr>
      </w:r>
      <w:r>
        <w:rPr>
          <w:rtl/>
          <w:cs/>
          <w:lang w:val="ar_AE" w:bidi="ar_AE"/>
        </w:rPr>
        <w:t>ومُلاكم</w:t>
      </w:r>
    </w:p>
    <w:p>
      <w:pPr>
        <w:bidi/>
      </w:pPr>
      <w:r>
        <w:rPr>
          <w:rtl/>
          <w:cs/>
          <w:lang w:val="ar_AE" w:bidi="ar_AE"/>
        </w:rPr>
      </w:r>
      <w:r>
        <w:rPr>
          <w:rtl/>
          <w:cs/>
          <w:lang w:val="ar_AE" w:bidi="ar_AE"/>
        </w:rPr>
        <w:t>يبدأ بولس بقوله إن أهل كورنثوس يعرفون أنه عندما يكون هناك سباق، فشخص واحد فقط يفوز. وكما كان بولس يفعل كثيرًا، فإنه يقول هذا من خلال طرح سؤال على الناس. وهو يَعلَم أن المؤمنين يعرفون الجواب بالفعل، لكن هذا أسلوب بولس في جعلهم يفكِّرون.</w:t>
      </w:r>
    </w:p>
    <w:p>
      <w:pPr>
        <w:bidi/>
      </w:pPr>
      <w:r>
        <w:rPr>
          <w:rtl/>
          <w:cs/>
          <w:lang w:val="ar_AE" w:bidi="ar_AE"/>
        </w:rPr>
      </w:r>
      <w:r>
        <w:rPr>
          <w:rtl/>
          <w:cs/>
          <w:lang w:val="ar_AE" w:bidi="ar_AE"/>
        </w:rPr>
        <w:t>السباق هو منافسة بين الناس لمعرفة من يستطيع الركض الأسرع. ويقف عدد من الأشخاص بجانب بعضهم البعض على طول خط مستقيم (خط البداية). وفي نهاية المسافة يُوجَد خط مستقيم آخر. قد يكون هذا على بُعد 200 متر، أو أبعد من ذلك. وبعد ذلك، يقوم أحد الأشخاص بإعطاء إشارة، وعلى الفور يبدأ جميع المتسابقين في الركض. والعدَّاء الأول الذي يصل إلى الخط التالي هو الفائز. وهو يفوز بالجائزة (الجَعَالة). والجائزة يمكن أن تكون أشياء كثيرة مختلفة.</w:t>
      </w:r>
    </w:p>
    <w:p>
      <w:pPr>
        <w:bidi/>
      </w:pPr>
      <w:r>
        <w:rPr>
          <w:rtl/>
          <w:cs/>
          <w:lang w:val="ar_AE" w:bidi="ar_AE"/>
        </w:rPr>
      </w:r>
      <w:r>
        <w:rPr>
          <w:rtl/>
          <w:cs/>
          <w:lang w:val="ar_AE" w:bidi="ar_AE"/>
        </w:rPr>
        <w:t>توقّفوا هنا وافعلوا هذا النشاط: كمجموعة، اذهبوا للخارج وقوموا بالسباق معًا! إذا لم تكن هناك مساحة مفتوحة كافية للركض، افعلوا نوعًا مختلفًا من السباق. على سبيل المثال، قد تمشون عبر الغرفة على أطراف أصابع أقدامكم، أو يمكنكم الخروج بفكرة إبداعية أخرى بأنفسكم! أولًا، قرّروا أين سيبدأ الناس السباق. ثم قرروا أين ينبغي أن ينتهوا. تأكّدوا من أن الجميع يبدأون في الوقت نفسه بالضبط. أوقفوا سماع هذا التسجيل الصوتي هنا.</w:t>
      </w:r>
    </w:p>
    <w:p>
      <w:pPr>
        <w:bidi/>
      </w:pPr>
      <w:r>
        <w:rPr>
          <w:rtl/>
          <w:cs/>
          <w:lang w:val="ar_AE" w:bidi="ar_AE"/>
        </w:rPr>
      </w:r>
      <w:r>
        <w:rPr>
          <w:rtl/>
          <w:cs/>
          <w:lang w:val="ar_AE" w:bidi="ar_AE"/>
        </w:rPr>
        <w:t>يجب أن يكون أهل كورنثوس مثل الشخص الذي يفوز! إن بولس لا يقصد أن الحياة المسيحية مثل منافسة. لكنه يقصد أن جميع المؤمنين يجب أن يكونوا جادين وملتزمين في حياتهم المسيحية مثل العدَّاء الذي يتدرب للفوز في السباق. العدَّاء الذي تدرب أكثر، والأكثر لياقة، والذي يأخذ السباق بمنتهى الجدية، هو من سيفوز بالسباق. ويجب أن يكون الناس في كورنثوس مُكرّسين مثل هذا الشخص.</w:t>
      </w:r>
    </w:p>
    <w:p>
      <w:pPr>
        <w:bidi/>
      </w:pPr>
      <w:r>
        <w:rPr>
          <w:rtl/>
          <w:cs/>
          <w:lang w:val="ar_AE" w:bidi="ar_AE"/>
        </w:rPr>
      </w:r>
      <w:r>
        <w:rPr>
          <w:rtl/>
          <w:cs/>
          <w:lang w:val="ar_AE" w:bidi="ar_AE"/>
        </w:rPr>
        <w:t>فإن الأشخاص الذين يشاركون في المسابقة الرياضية يتدربون بجد. ولا يمكن لهؤلاء أن يكونوا كسالى. وعلى هؤلاء الناس أن يمارسوا الانضباط. والانضباط يعني أنه في كثير من الأحيان لا يستطيع هؤلاء الأشخاص القيام بما يريدون القيام به. فيضطر هؤلاء الناس إلى النهوض مبكرًا والتدرب لساعات طويلة حتى عندما يشعرون بالتعب ويريدون الاستسلام. لأنه إذا استسلم هؤلاء فلن يحصلوا على الجائزة!</w:t>
      </w:r>
    </w:p>
    <w:p>
      <w:pPr>
        <w:bidi/>
      </w:pPr>
      <w:r>
        <w:rPr>
          <w:rtl/>
          <w:cs/>
          <w:lang w:val="ar_AE" w:bidi="ar_AE"/>
        </w:rPr>
      </w:r>
      <w:r>
        <w:rPr>
          <w:rtl/>
          <w:cs/>
          <w:lang w:val="ar_AE" w:bidi="ar_AE"/>
        </w:rPr>
        <w:t>والأشخاص الذين يشاركون في المسابقة يرغبون في الحصول على الجائزة. وكانت الجائزة بالنسبة لهم إكليلًا صنعه الناس من أوراق شجر الصنوبر. وبعد وقت قصير كان هذا الإكليل يذبل ويختفى. وسيحصل المسيحيون أيضًا على جائزة. لكن الجائزة التي يحصل عليها المسيحيون ستدوم إلى الأبد! ولا يذكر بولس هنا ما هي هذه الجائزة. قد يقصد بولس أن الجائزة هي العيش إلى الأبد مع الله. أو ربما يقصد بولس أن الجائزة هي شيء آخر سيعطيه الله للمؤمنين – ربما الثناء على ما فعلوه.</w:t>
      </w:r>
    </w:p>
    <w:p>
      <w:pPr>
        <w:bidi/>
      </w:pPr>
      <w:r>
        <w:rPr>
          <w:rtl/>
          <w:cs/>
          <w:lang w:val="ar_AE" w:bidi="ar_AE"/>
        </w:rPr>
      </w:r>
      <w:r>
        <w:rPr>
          <w:rtl/>
          <w:cs/>
          <w:lang w:val="ar_AE" w:bidi="ar_AE"/>
        </w:rPr>
        <w:t xml:space="preserve">توقّفوا هنا وانظروا إلى صورة </w:t>
      </w:r>
      <w:r>
        <w:rPr>
          <w:b/>
          <w:rtl/>
          <w:cs/>
          <w:lang w:val="ar_AE" w:bidi="ar_AE"/>
        </w:rPr>
        <w:t>الإكليل (التاج)</w:t>
      </w:r>
      <w:r>
        <w:rPr>
          <w:rtl/>
          <w:cs/>
          <w:lang w:val="ar_AE" w:bidi="ar_AE"/>
        </w:rPr>
        <w:t xml:space="preserve"> الذي يمكن للناس أن يفوزوا به في هذه المسابقات. هل يمكنكم أن تستخدموا بعض الأوراق أو الزهور لصنع هذا التاج بأنفسكم؟ سوف تستخدمونه لاحقًا. أوقفوا سماع هذا التسجيل الصوتي هنا.</w:t>
      </w:r>
    </w:p>
    <w:p>
      <w:pPr>
        <w:bidi/>
      </w:pPr>
      <w:r>
        <w:rPr>
          <w:rtl/>
          <w:cs/>
          <w:lang w:val="ar_AE" w:bidi="ar_AE"/>
        </w:rPr>
      </w:r>
      <w:r>
        <w:rPr>
          <w:rtl/>
          <w:cs/>
          <w:lang w:val="ar_AE" w:bidi="ar_AE"/>
        </w:rPr>
        <w:t>توقّفوا هنا وناقشوا: ما الكلمة التي ستستخدمونها في ترجمتكم للإشارة إلى هذا التاج الذي سيدوم لفترة قصيرة فقط؟ كيف ستصفون التاج الذي سيحصل عليه المؤمنون وسيدوم إلى الأبد؟ أوقفوا سماع هذا التسجيل الصوتي هنا.</w:t>
      </w:r>
    </w:p>
    <w:p>
      <w:pPr>
        <w:bidi/>
      </w:pPr>
      <w:r>
        <w:rPr>
          <w:rtl/>
          <w:cs/>
          <w:lang w:val="ar_AE" w:bidi="ar_AE"/>
        </w:rPr>
      </w:r>
      <w:r>
        <w:rPr>
          <w:rtl/>
          <w:cs/>
          <w:lang w:val="ar_AE" w:bidi="ar_AE"/>
        </w:rPr>
        <w:t>ثم يعطي بولس مثالين من أشخاص في منافسة لا يمكنهم الفوز بالسباق أبدًا. ويقول بولس إنه لا يريد أن يكون مثل هؤلاء الناس. المثال الأول هو العَدَّاء الذي يركض بلا هدف. في السباق، يبدأ جميع المتسابقين من نفس المكان، وعليهم جميعًا أن يركضوا نحو نفس المكان. أول من يصل إلى الهدف هو الذي يفوز. بالطبع، ترغبون في الركض مباشرة نحو الهدف. لكن إذا ركضتم في اتجاه مختلف، أو نسيتم مكان الهدف (خط النهاية)، فلن تتمكنوا من الفوز أبدًا. وبولس لا يريد أن يكون مثل هذا! كان بولس يريد أن يضع الهدف في ذهنه طوال وقت. تذكّروا أن هدف المسيحي هو الجائزة التي هي العيش إلى الأبد مع الله، مع أن بولس لم يذكر ذلك بوضوح في هذا المقطع. ويفترض بولس أن أهل كورنثوس يعرفون ما هي الجائزة.</w:t>
      </w:r>
    </w:p>
    <w:p>
      <w:pPr>
        <w:bidi/>
      </w:pPr>
      <w:r>
        <w:rPr>
          <w:rtl/>
          <w:cs/>
          <w:lang w:val="ar_AE" w:bidi="ar_AE"/>
        </w:rPr>
      </w:r>
      <w:r>
        <w:rPr>
          <w:rtl/>
          <w:cs/>
          <w:lang w:val="ar_AE" w:bidi="ar_AE"/>
        </w:rPr>
        <w:t>توقّفوا هنا وافعلوا هذا النشاط: كرّروا السباق الذي قمتم به سابقًا. لكن هذه المرة يجب أن يتظاهر بعضكم بأنهم ينسون مكان الهدف ويركضون إلى أي مكان! من هم الأشخاص الذين سيفوزون في السباق؟ ضعوا التاج الذي صنعتموه سابقًا على رأس الفائز! أوقفوا سماع هذا التسجيل الصوتي هنا.</w:t>
      </w:r>
    </w:p>
    <w:p>
      <w:pPr>
        <w:bidi/>
      </w:pPr>
      <w:r>
        <w:rPr>
          <w:rtl/>
          <w:cs/>
          <w:lang w:val="ar_AE" w:bidi="ar_AE"/>
        </w:rPr>
      </w:r>
      <w:r>
        <w:rPr>
          <w:rtl/>
          <w:cs/>
          <w:lang w:val="ar_AE" w:bidi="ar_AE"/>
        </w:rPr>
        <w:t>والمثال الثاني هو ملاكم يضارب الهواء بدلًا من ضرب الشخص الذي يتقاتل معه. لا يمكنكم الفوز أبدًا إن كنتم فقط تضاربون الهواء. فأنتم فقط تهدرون طاقتكم ولا تحصلون على شيء في المقابل. ولا يريد بولس أن يكون مثل ذلك الشخص أيضًا.</w:t>
      </w:r>
    </w:p>
    <w:p>
      <w:pPr>
        <w:bidi/>
      </w:pPr>
      <w:r>
        <w:rPr>
          <w:rtl/>
          <w:cs/>
          <w:lang w:val="ar_AE" w:bidi="ar_AE"/>
        </w:rPr>
      </w:r>
      <w:r>
        <w:rPr>
          <w:rtl/>
          <w:cs/>
          <w:lang w:val="ar_AE" w:bidi="ar_AE"/>
        </w:rPr>
        <w:t>توقّفوا هنا وناقشوا: هل يوجد في مجتمعكم رياضة يضرب فيها الناس بعضهم بعضًا بقبضاتهم؟ ماذا تسمُّون هذه الرياضة؟ وكيف تصفون شخصًا يُضارب أو يلكم الهواء بدلًا من ضرب الشخص الذي يتقاتل معه؟ أوقفوا سماع هذا التسجيل الصوتي هنا.</w:t>
      </w:r>
    </w:p>
    <w:p>
      <w:pPr>
        <w:bidi/>
      </w:pPr>
      <w:r>
        <w:rPr>
          <w:rtl/>
          <w:cs/>
          <w:lang w:val="ar_AE" w:bidi="ar_AE"/>
        </w:rPr>
      </w:r>
      <w:r>
        <w:rPr>
          <w:rtl/>
          <w:cs/>
          <w:lang w:val="ar_AE" w:bidi="ar_AE"/>
        </w:rPr>
        <w:t>لذلك، لا يريد بولس أن يهدر طاقته وينسى هدفه. فهو يريد أن يفكِّر في الهدف في كل وقت. ثم يقول بولس إنه يُقمع (يضرب) جسده ويجعله عبدًا له. وهذه لغة خاصة تعني أن يكون صارمًا مع نفسه. وهو لا يعني أنه يؤذي جسده. لكنه يعني أن حياته كلها، أو كل ما يفعله، يخضع للانضباط. فلا يفعل بولس كل ما يشاء فعله فقط. لكن بولس يتدرّب ويعمل بجد، ليعيش كمسيحي.</w:t>
      </w:r>
    </w:p>
    <w:p>
      <w:pPr>
        <w:bidi/>
      </w:pPr>
      <w:r>
        <w:rPr>
          <w:rtl/>
          <w:cs/>
          <w:lang w:val="ar_AE" w:bidi="ar_AE"/>
        </w:rPr>
      </w:r>
      <w:r>
        <w:rPr>
          <w:rtl/>
          <w:cs/>
          <w:lang w:val="ar_AE" w:bidi="ar_AE"/>
        </w:rPr>
        <w:t>ومن المهم لبولس أن يدرِّب نفسه على العيش كمسيحي. وكان بولس يُعلِّم الآخرين أن يفعلوا هذا. وسيكون الأمر رهيبًا إذا فشل بولس نفسه في النهاية! وهو لا يريد أن يُستبعدَ (يُرفَض) من الجائزة. فإذا كنت مرفوضًا (غير مؤهل)، فهذا يعني أنك لست جيدًا بما يكفي للمشاركة في السباق.</w:t>
      </w:r>
    </w:p>
    <w:p>
      <w:pPr>
        <w:bidi/>
      </w:pPr>
      <w:r>
        <w:rPr>
          <w:rtl/>
          <w:cs/>
          <w:lang w:val="ar_AE" w:bidi="ar_AE"/>
        </w:rPr>
      </w:r>
      <w:r>
        <w:rPr>
          <w:rtl/>
          <w:cs/>
          <w:lang w:val="ar_AE" w:bidi="ar_AE"/>
        </w:rPr>
        <w:t>توقّفوا هنا وافعلوا هذا النشاط: اخرجوا واجمعوا مجموعة من الأحجار. إذا لم تستطيعوا العثور على حجارة، خذوا أوراقًا أو أصدافًا أو أي شيء يمكنكم العثور عليه. خذوا حجرًا واحدًا وضعوه في الوسط. وهذا الحجر هو المعيار الآن. أنتم ستبنون شيئًا بهذه الأحجار، لكنكم تريدون فقط أحجارًا أكبر من هذا الحجر. واحداً تلو الآخر، خذوا حجرًا آخر وضعوه بجانب الحجر الذي في المنتصف. هل هو أكبر؟ إذا كان الأمر كذلك، فقد اجتازَ الاختبار. يمكنكم الاحتفاظ به. هل هو أصغر؟ إذا كان كذلك، فقد فشل في الاختبار. أطرحوه بعيدًا. هذا الحجر الآن مرفوض (غير مؤهل). أوقفوا سماع هذا التسجيل الصوتي هنا.</w:t>
      </w:r>
    </w:p>
    <w:p>
      <w:pPr>
        <w:bidi/>
      </w:pPr>
      <w:r>
        <w:rPr>
          <w:rtl/>
          <w:cs/>
          <w:lang w:val="ar_AE" w:bidi="ar_AE"/>
        </w:rPr>
      </w:r>
      <w:r>
        <w:rPr>
          <w:rtl/>
          <w:cs/>
          <w:lang w:val="ar_AE" w:bidi="ar_AE"/>
        </w:rPr>
        <w:t>توقّفوا هنا وناقشوا كيف ستقولون إن بولس لا يريد أن يُستبعد (يُرفض) من الجائزة.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9: 24–27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العدَّاؤون (الذين يركضون) في السباق</w:t>
      </w:r>
    </w:p>
    <w:p>
      <w:pPr>
        <w:pStyle w:val="ListBullet"/>
        <w:bidi/>
        <w:spacing w:line="240" w:lineRule="auto"/>
        <w:ind w:left="720"/>
      </w:pPr>
      <w:r>
        <w:rPr>
          <w:rtl/>
          <w:cs/>
          <w:lang w:val="ar_AE" w:bidi="ar_AE"/>
        </w:rPr>
      </w:r>
      <w:r>
        <w:rPr>
          <w:rtl/>
          <w:cs/>
          <w:lang w:val="ar_AE" w:bidi="ar_AE"/>
        </w:rPr>
        <w:t>عدَّاء واحد يفوز في السباق</w:t>
      </w:r>
    </w:p>
    <w:p>
      <w:pPr>
        <w:pStyle w:val="ListBullet"/>
        <w:bidi/>
        <w:spacing w:line="240" w:lineRule="auto"/>
        <w:ind w:left="720"/>
      </w:pPr>
      <w:r>
        <w:rPr>
          <w:rtl/>
          <w:cs/>
          <w:lang w:val="ar_AE" w:bidi="ar_AE"/>
        </w:rPr>
      </w:r>
      <w:r>
        <w:rPr>
          <w:rtl/>
          <w:cs/>
          <w:lang w:val="ar_AE" w:bidi="ar_AE"/>
        </w:rPr>
        <w:t>عَدَّاء يركض دون هدف</w:t>
      </w:r>
    </w:p>
    <w:p>
      <w:pPr>
        <w:pStyle w:val="ListBullet"/>
        <w:bidi/>
        <w:spacing w:line="240" w:lineRule="auto"/>
        <w:ind w:left="720"/>
      </w:pPr>
      <w:r>
        <w:rPr>
          <w:rtl/>
          <w:cs/>
          <w:lang w:val="ar_AE" w:bidi="ar_AE"/>
        </w:rPr>
      </w:r>
      <w:r>
        <w:rPr>
          <w:rtl/>
          <w:cs/>
          <w:lang w:val="ar_AE" w:bidi="ar_AE"/>
        </w:rPr>
        <w:t>وملاكم</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بولس وهو يتكلَّم. بجوار بولس، يمكن للأشخاص الآخرون أن يمثِّلوا الأفعال الرياضية التي يتحدث عنها بولس. يمكنكم أيضًا استخدام التاج الذي صنعتموه من قبل!</w:t>
      </w:r>
    </w:p>
    <w:p>
      <w:pPr>
        <w:bidi/>
      </w:pPr>
      <w:r>
        <w:rPr>
          <w:rtl/>
          <w:cs/>
          <w:lang w:val="ar_AE" w:bidi="ar_AE"/>
        </w:rPr>
      </w:r>
      <w:r>
        <w:rPr>
          <w:rtl/>
          <w:cs/>
          <w:lang w:val="ar_AE" w:bidi="ar_AE"/>
        </w:rPr>
        <w:t>أولًا، يُذكِّر بولس الناس في كورنثوس بأنه عندما يكون هناك سباق، فإن شخصًا واحدًا فقط هو الذي يستطيع أن يفوز به. ويقول بولس إن كل شخص يجب أن يكون مثل الشخص الذي يفوز. جميع الأشخاص الذين يشاركون في المنافسة يتدربون باجتهاد. وهم يفعلون هذا للفوز بالجائزة – الإكليل (التاج). وهذا الإكليل لن يدوم. لكن المسيحيين يتدربون ليفوزوا بتاج يدوم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الرياضيين الذين يتدرَّبون من أجل السباق: "ماذا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يقول إنه لا يركض بلا هدف. وهو لا يقاتل مثل ملاكم يضارب الهواء. لكنه يضبط نفسه. وإلا فإن بولس نفسه قد لا يفوز بالجائزة!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9: 24–27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العدَّاء في </w:t>
      </w:r>
      <w:r>
        <w:rPr>
          <w:b/>
          <w:rtl/>
          <w:cs/>
          <w:lang w:val="ar_AE" w:bidi="ar_AE"/>
        </w:rPr>
        <w:t>سباق</w:t>
      </w:r>
      <w:r>
        <w:rPr>
          <w:rtl/>
          <w:cs/>
          <w:lang w:val="ar_AE" w:bidi="ar_AE"/>
        </w:rPr>
        <w:t xml:space="preserve">. بعض الترجمات تقول؛ الذين يركضون في </w:t>
      </w:r>
      <w:r>
        <w:rPr>
          <w:b/>
          <w:rtl/>
          <w:cs/>
          <w:lang w:val="ar_AE" w:bidi="ar_AE"/>
        </w:rPr>
        <w:t>الميدان (الاستاد)</w:t>
      </w:r>
      <w:r>
        <w:rPr>
          <w:rtl/>
          <w:cs/>
          <w:lang w:val="ar_AE" w:bidi="ar_AE"/>
        </w:rPr>
        <w:t>. الميدان (الاستاد) هو عبارة عن مساحة كبيرة يمكن للناس فيها مشاهدة السباق. وفي السباق، يركض العديد من الناس نحو هدف، وأول شخص يصل إليه يفوز بجائزة. يركض الناس السباق في منطقة مفتوحة، وفي جميع أنحاء هذه المنطقة توجد أماكن يمكن للأشخاص الجلوس أو الوقوف من أجل المشاهدة.</w:t>
      </w:r>
    </w:p>
    <w:p>
      <w:pPr>
        <w:bidi/>
      </w:pPr>
      <w:r>
        <w:rPr>
          <w:rtl/>
          <w:cs/>
          <w:lang w:val="ar_AE" w:bidi="ar_AE"/>
        </w:rPr>
      </w:r>
      <w:r>
        <w:rPr>
          <w:rtl/>
          <w:cs/>
          <w:lang w:val="ar_AE" w:bidi="ar_AE"/>
        </w:rPr>
        <w:t>توقّفوا هنا وناقشوا الكلمة التي ستستخدمونها للإشارة إلى سباق يمكن للأشخاص فيه الفوز بجائزة. أوقفوا سماع هذا التسجيل الصوتي هنا.</w:t>
      </w:r>
    </w:p>
    <w:p>
      <w:pPr>
        <w:bidi/>
      </w:pPr>
      <w:r>
        <w:rPr>
          <w:rtl/>
          <w:cs/>
          <w:lang w:val="ar_AE" w:bidi="ar_AE"/>
        </w:rPr>
      </w:r>
      <w:r>
        <w:rPr>
          <w:rtl/>
          <w:cs/>
          <w:lang w:val="ar_AE" w:bidi="ar_AE"/>
        </w:rPr>
        <w:t xml:space="preserve">يقول بولس إنه </w:t>
      </w:r>
      <w:r>
        <w:rPr>
          <w:b/>
          <w:rtl/>
          <w:cs/>
          <w:lang w:val="ar_AE" w:bidi="ar_AE"/>
        </w:rPr>
        <w:t>يُقمع (يضرب) جسده</w:t>
      </w:r>
      <w:r>
        <w:rPr>
          <w:rtl/>
          <w:cs/>
          <w:lang w:val="ar_AE" w:bidi="ar_AE"/>
        </w:rPr>
        <w:t xml:space="preserve"> و</w:t>
      </w:r>
      <w:r>
        <w:rPr>
          <w:b/>
          <w:rtl/>
          <w:cs/>
          <w:lang w:val="ar_AE" w:bidi="ar_AE"/>
        </w:rPr>
        <w:t>يستعبده (يجعله عبدًا له)</w:t>
      </w:r>
      <w:r>
        <w:rPr>
          <w:rtl/>
          <w:cs/>
          <w:lang w:val="ar_AE" w:bidi="ar_AE"/>
        </w:rPr>
        <w:t>. وهذا ما يفعله الرياضي. فالشخص الرياضي يريد أن يكون مُسيطرًا (مُتحكمًا) بشكل كامل على جسده. لكن بولس على الأرجح لا يتحدث عن جسده. لكنه يستخدم فقط كلمات وصورًا من مثال الرياضة. ربما كان ما يقصده بولس هو أنه يريد أن يكون مُنضبطًا في حياته كلها وأن يعمل بجدية في كل ما يفعله. وهذا يعني أن بولس يريد أن يعيش مسيحيًا كل يوم.</w:t>
      </w:r>
    </w:p>
    <w:p>
      <w:pPr>
        <w:bidi/>
      </w:pPr>
      <w:r>
        <w:rPr>
          <w:rtl/>
          <w:cs/>
          <w:lang w:val="ar_AE" w:bidi="ar_AE"/>
        </w:rPr>
      </w:r>
      <w:r>
        <w:rPr>
          <w:rtl/>
          <w:cs/>
          <w:lang w:val="ar_AE" w:bidi="ar_AE"/>
        </w:rPr>
        <w:t xml:space="preserve">توقّفوا هنا وناقشوا كيف ستقولون إن بولس "يُقمع جسده" و"يستعبده". استخدموا الكلمة ذاتها التي استخدمتموها في المقاطع الأخرى للإشارة إلى كلمة عبد. وكلمة </w:t>
      </w:r>
      <w:r>
        <w:rPr>
          <w:rtl/>
          <w:cs/>
          <w:lang w:val="ar_AE" w:bidi="ar_AE"/>
        </w:rPr>
        <w:t>عبد</w:t>
      </w:r>
      <w:r>
        <w:rPr>
          <w:rtl/>
          <w:cs/>
          <w:lang w:val="ar_AE" w:bidi="ar_AE"/>
        </w:rPr>
        <w:t xml:space="preserve"> موجودة في قاموس الكلمات الرئيسية.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10:1–13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10: 1–13 واحفظوه في قلوبكم.</w:t>
      </w:r>
    </w:p>
    <w:p>
      <w:pPr>
        <w:bidi/>
      </w:pPr>
      <w:r>
        <w:rPr>
          <w:rtl/>
          <w:cs/>
          <w:lang w:val="ar_AE" w:bidi="ar_AE"/>
        </w:rPr>
      </w:r>
      <w:r>
        <w:rPr>
          <w:rtl/>
          <w:cs/>
          <w:lang w:val="ar_AE" w:bidi="ar_AE"/>
        </w:rPr>
        <w:t>استمعوا إلى نسخة صوتية من كورنثوس الأولى 10: 1–13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10: 1–13 من الترجمة الأسهل للفهم.</w:t>
      </w:r>
    </w:p>
    <w:p>
      <w:pPr>
        <w:bidi/>
      </w:pPr>
      <w:r>
        <w:rPr>
          <w:rtl/>
          <w:cs/>
          <w:lang w:val="ar_AE" w:bidi="ar_AE"/>
        </w:rPr>
      </w:r>
      <w:r>
        <w:rPr>
          <w:rtl/>
          <w:cs/>
          <w:lang w:val="ar_AE" w:bidi="ar_AE"/>
        </w:rPr>
        <w:t>لا يزال بولس يتحدث إلى المؤمنين المتكبِّرين في كورنثوس الذين ظنوا أن لديهم الكثير من المعرفة الروحية، والذين كانوا يحتقرون بعض المؤمنين الآخرين. كان بولس قد أخبر هؤلاء المؤمنين أنهم يجب أن يكونوا راغبين في التنازل عن حقوقهم من أجل المؤمنين الآخرين. وكان بولس يتحدث على وجه الخصوص عن حق هؤلاء المؤمنين في أكل الطعام الذي يُقدَّم للأوثان. ثم أعطى بولس لهؤلاء المؤمنين مثالًا من الرياضة ليحذِّرهم من أنهم لا يستطيعون الفوز في سباق إلا إذا بذلوا قصارى جهدهم. ومثل الشخص الذي يركض في سباق، كان على الناس في كورنثوس أن يبذلوا قصارى جهدهم ليعيشوا كمسيحيين.</w:t>
      </w:r>
    </w:p>
    <w:p>
      <w:pPr>
        <w:bidi/>
      </w:pPr>
      <w:r>
        <w:rPr>
          <w:rtl/>
          <w:cs/>
          <w:lang w:val="ar_AE" w:bidi="ar_AE"/>
        </w:rPr>
      </w:r>
      <w:r>
        <w:rPr>
          <w:rtl/>
          <w:cs/>
          <w:lang w:val="ar_AE" w:bidi="ar_AE"/>
        </w:rPr>
        <w:t>وفي هذا القِسْم، يواصل بولس تحذير المؤمنين المتكبِّرين. يظن هؤلاء المؤمنون أن الله قد خلَّصهم، ولذلك يمكنهم أن يفعلوا ما يشاءون. لكن بولس يُحَذِّر هؤلاء المؤمنين من أنهم إذا استمروا في الكبرياء، وإذا كانوا مهملين في سلوكهم، فقد يعاقبهم الله أيضًا! وهذا يتفق مع مثال السباق الذي أعطاه بولس سابقًا: فقد لا يفوزون بالجائزة إن كانوا مُهملين!</w:t>
      </w:r>
    </w:p>
    <w:p>
      <w:pPr>
        <w:bidi/>
      </w:pPr>
      <w:r>
        <w:rPr>
          <w:rtl/>
          <w:cs/>
          <w:lang w:val="ar_AE" w:bidi="ar_AE"/>
        </w:rPr>
      </w:r>
      <w:r>
        <w:rPr>
          <w:rtl/>
          <w:cs/>
          <w:lang w:val="ar_AE" w:bidi="ar_AE"/>
        </w:rPr>
        <w:t>ويُحَذِّر بولس هؤلاء المؤمنين من خلال إعطاء أمثلة من تاريخ شعب إسرائيل. كان الله قد خلَّص شعب إسرائيل من العبودية في مصر. لكن حتى مع ذلك، عندما أخطأ بعضهم، عاقبهم الله! ومثل بني إسرائيل، يجب أن يكون الناس في كورنثوس حذرين. فإذا كان شخص ما قد خَلُص، فهذا لا يعني أنه يمكنه الاستمرار في الخطية!</w:t>
      </w:r>
    </w:p>
    <w:p>
      <w:pPr>
        <w:bidi/>
      </w:pPr>
      <w:r>
        <w:rPr>
          <w:rtl/>
          <w:cs/>
          <w:lang w:val="ar_AE" w:bidi="ar_AE"/>
        </w:rPr>
      </w:r>
      <w:r>
        <w:rPr>
          <w:rtl/>
          <w:cs/>
          <w:lang w:val="ar_AE" w:bidi="ar_AE"/>
        </w:rPr>
        <w:t>توقّفوا هنا وناقشوا: هل يمكنكم أن ترووا قصة عن أجدادكم لا يزال الناس يروونها بعضهم لبعض كتحذير؟ أوقفوا سماع هذا التسجيل الصوتي هنا.</w:t>
      </w:r>
    </w:p>
    <w:p>
      <w:pPr>
        <w:bidi/>
      </w:pPr>
      <w:r>
        <w:rPr>
          <w:rtl/>
          <w:cs/>
          <w:lang w:val="ar_AE" w:bidi="ar_AE"/>
        </w:rPr>
      </w:r>
      <w:r>
        <w:rPr>
          <w:rtl/>
          <w:cs/>
          <w:lang w:val="ar_AE" w:bidi="ar_AE"/>
        </w:rPr>
        <w:t>يظن المؤمنون المتكبِّرون في كورنثوس أنهم بأمان. وهم يظنون أنهم أقوياء روحيًا. وأن الله قد خلَّصهم، لذلك يعتقدون أنه لم يعد مهمًا ما يفعلونه. لكن لأنهم ظنوا هذا، فقد أصبحوا غير مُهتمين. يحذرهم بولس من أن الله سيعاقبهم إن استمروا في الخطية!</w:t>
      </w:r>
    </w:p>
    <w:p>
      <w:pPr>
        <w:bidi/>
      </w:pPr>
      <w:r>
        <w:rPr>
          <w:rtl/>
          <w:cs/>
          <w:lang w:val="ar_AE" w:bidi="ar_AE"/>
        </w:rPr>
      </w:r>
      <w:r>
        <w:rPr>
          <w:rtl/>
          <w:cs/>
          <w:lang w:val="ar_AE" w:bidi="ar_AE"/>
        </w:rPr>
        <w:t>ويستخدم بولس هنا صورة من هو قائم (الوقوف). يظن المؤمنون المتكبِّرون أنهم قائمون وثابتون: لا يستطيع أحد أن يدفعهم أرضًا. لكنهم يبالغون في ثقتهم بأنفسهم، وهذا أمر بالغ الخطورة! في القسم التالي، سيوضح بولس أن الشيء الخطير للغاية الذي يفعله المؤمنون المتكبّرون هو تناول الطعام في الهياكل حيث يعبد الناس الأوثان.</w:t>
      </w:r>
    </w:p>
    <w:p>
      <w:pPr>
        <w:bidi/>
      </w:pPr>
      <w:r>
        <w:rPr>
          <w:rtl/>
          <w:cs/>
          <w:lang w:val="ar_AE" w:bidi="ar_AE"/>
        </w:rPr>
      </w:r>
      <w:r>
        <w:rPr>
          <w:rtl/>
          <w:cs/>
          <w:lang w:val="ar_AE" w:bidi="ar_AE"/>
        </w:rPr>
        <w:t>توقّفوا هنا وناقشوا: هل يمكنكم أن ترووا قصة عن شخص ما كان واثقًا جدًا من شيء ما، لكنه سقط أو فشل في النهاية؟ أوقفوا سماع هذا التسجيل الصوتي هنا.</w:t>
      </w:r>
    </w:p>
    <w:p>
      <w:pPr>
        <w:bidi/>
      </w:pPr>
      <w:r>
        <w:rPr>
          <w:rtl/>
          <w:cs/>
          <w:lang w:val="ar_AE" w:bidi="ar_AE"/>
        </w:rPr>
      </w:r>
      <w:r>
        <w:rPr>
          <w:rtl/>
          <w:cs/>
          <w:lang w:val="ar_AE" w:bidi="ar_AE"/>
        </w:rPr>
        <w:t>ويختتم بولس بإعطاء المؤمنين المتكبِّرين في كورنثوس تشجيعًا. إذا شعر وأدرك هؤلاء المؤمنون إغراء وتجربة الخطية، فإن الله سيساعدهم. ربما يعتقدون أن تجربة وإغراء الذهاب إلى هياكل الأوثان قوي جدًا لدرجة أنهم لا يستطيعون مقاومته. لكن بولس يقول أن هذه التجربة ليست شيئًا خاصًا أو مختلفًا. وأن على كل مؤمن أن يتعامل مع هذه التجارب. إن التجربة التي يتعرض لها المؤمنون المتكبِّرون ليست أصعب من التجارب الأخرى التي يتعرض لها المؤمنون الآخرون. لذلك، لا يمكن للمؤمنين المتكبِّرين أن يتخذوا هذا ذريعة أو عذرًا للذهاب إلى هياكل الأوثان. لا يمكنهم أن يقولوا: "لقد كانت التجربة أكثر مما أستطيع احتماله، ولهذا السبب دخلت إلى الهيكل!" كلا، الله سيساعدهم. فالله أمين. وسيتحقق الله من أن المؤمنين لن يتعاملوا إلا مع التجارب التي يمكنهم مقاومتها. وعندما يشعر المؤمنون بالتجربة، فسيظهر الله لهم حلًا (منفذّ) لكيفية مقاومتهم.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10: 1–13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يُعطي بولس بعض الأمثلة من تاريخ بني إسرائيل.</w:t>
      </w:r>
    </w:p>
    <w:p>
      <w:pPr>
        <w:bidi/>
      </w:pPr>
      <w:r>
        <w:rPr>
          <w:rtl/>
          <w:cs/>
          <w:lang w:val="ar_AE" w:bidi="ar_AE"/>
        </w:rPr>
      </w:r>
      <w:r>
        <w:rPr>
          <w:b/>
          <w:rtl/>
          <w:cs/>
          <w:lang w:val="ar_AE" w:bidi="ar_AE"/>
        </w:rPr>
        <w:t>في الجزء الثاني:</w:t>
      </w:r>
      <w:r>
        <w:rPr>
          <w:rtl/>
          <w:cs/>
          <w:lang w:val="ar_AE" w:bidi="ar_AE"/>
        </w:rPr>
        <w:t xml:space="preserve"> يُعطي بولس تشجيعًا بأن الله سيساعد المؤمنين إن واجهوا إغراء وتجربة الخطية.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والمؤمنون في كورنثوس الذين يستمعون إلى بولس</w:t>
      </w:r>
    </w:p>
    <w:p>
      <w:pPr>
        <w:bidi/>
      </w:pPr>
      <w:r>
        <w:rPr>
          <w:rtl/>
          <w:cs/>
          <w:lang w:val="ar_AE" w:bidi="ar_AE"/>
        </w:rPr>
      </w:r>
      <w:r>
        <w:rPr>
          <w:rtl/>
          <w:cs/>
          <w:lang w:val="ar_AE" w:bidi="ar_AE"/>
        </w:rPr>
        <w:t>يبدأ بولس بقوله إنه لا يريد من المؤمنين أن يجهلوا. وهو يقصد أنه يريد أن يعلم المؤمنون شيئًا. كان بولس يريد من المؤمنين أن يعرفوا ما حدث مع بني إسرائيل.</w:t>
      </w:r>
    </w:p>
    <w:p>
      <w:pPr>
        <w:bidi/>
      </w:pPr>
      <w:r>
        <w:rPr>
          <w:rtl/>
          <w:cs/>
          <w:lang w:val="ar_AE" w:bidi="ar_AE"/>
        </w:rPr>
      </w:r>
      <w:r>
        <w:rPr>
          <w:rtl/>
          <w:cs/>
          <w:lang w:val="ar_AE" w:bidi="ar_AE"/>
        </w:rPr>
        <w:t>وهو لا يستخدم تعبير "بني إسرائيل"، لكنه يستخدم كلمة "آباء" أو "أجداد". لم يكن بنو إسرائيل حقًا أجداد (آباء) شعب كورنثوس. لقد بدأ الله خطته لشعوب العالم ببني إسرائيل. لذلك كل من يؤمن بيسوع هو نسل روحي لبني إسرائيل. فليس للمؤمنين في كورنثوس علاقة دم مع بني إسرائيل، لكن المؤمنين لديهم علاقة روحية مع بني إسرائيل.</w:t>
      </w:r>
    </w:p>
    <w:p>
      <w:pPr>
        <w:bidi/>
      </w:pPr>
      <w:r>
        <w:rPr>
          <w:rtl/>
          <w:cs/>
          <w:lang w:val="ar_AE" w:bidi="ar_AE"/>
        </w:rPr>
      </w:r>
      <w:r>
        <w:rPr>
          <w:rtl/>
          <w:cs/>
          <w:lang w:val="ar_AE" w:bidi="ar_AE"/>
        </w:rPr>
        <w:t>ثم يخبر بولس أهل كورنثوس بأجزاء صغيرة من بعض القصص عن بني إسرائيل. وقد حدثت هذه القصص كلها عندما حرر الله بني إسرائيل من العبودية في مصر. لسنوات كثيرة، كان بنو إسرائيل يرتحلون في برية قاحلة في طريقهم إلى الأرض التي وعد الله أن يعطيها لهم. إن لم تسمعوا هذه القصة بأكملها من قبل، فاستمعوا إليها في يوم ما! ويمكنكم أن تجدوها في سفر الخروج في العهد القديم وفي الأسفار التي تلت سفر الخروج.</w:t>
      </w:r>
    </w:p>
    <w:p>
      <w:pPr>
        <w:bidi/>
      </w:pPr>
      <w:r>
        <w:rPr>
          <w:rtl/>
          <w:cs/>
          <w:lang w:val="ar_AE" w:bidi="ar_AE"/>
        </w:rPr>
      </w:r>
      <w:r>
        <w:rPr>
          <w:rtl/>
          <w:cs/>
          <w:lang w:val="ar_AE" w:bidi="ar_AE"/>
        </w:rPr>
        <w:t>في هذا الوقت الصعب، عندما كان بنو إسرائيل يسافرون في البرية، اعتنى بهم الله. فكان الله حاضرًا مع بني إسرائيل في سحابة. وهذه السحابة كانت تحمي بني إسرائيل. وفي وقت معين، تأكد الله أيضًا من أن جميع بني إسرائيل قد عبروا البحر بأمان. ويقول بولس إن هذا الاختبار كان بالنسبة لبني إسرائيل مثل معمودية. وعندما ينال مؤمن، أو مسيحي، المعمودية، فإن هذا الشخص ينتمي بعد ذلك إلى جماعة يسوع. والمسيحي ينال المعمودية "في المسيح". بينما اعتمد بنو إسرائيل "في موسى" أو "لموسى". وكان موسى قائد بني إسرائيل. وقد عيَّن الله موسى ليُخرج بني إسرائيل من مصر. لذلك عندما اختبر بنو إسرائيل هذه الأحداث، أصبحوا جزءًا من جماعة موسى. وقد أصبحوا جزءًا من الشعب الذي خلَّصه الله.</w:t>
      </w:r>
    </w:p>
    <w:p>
      <w:pPr>
        <w:bidi/>
      </w:pPr>
      <w:r>
        <w:rPr>
          <w:rtl/>
          <w:cs/>
          <w:lang w:val="ar_AE" w:bidi="ar_AE"/>
        </w:rPr>
      </w:r>
      <w:r>
        <w:rPr>
          <w:rtl/>
          <w:cs/>
          <w:lang w:val="ar_AE" w:bidi="ar_AE"/>
        </w:rPr>
        <w:t>وعندما ارتحل بنو إسرائيل في البرية، كانوا في كثير من الأحيان لا يملكون طعامًا أو ماء. لكن الله اعتنى باحتياجات بني إسرائيل. وقد أعطى الله بني إسرائيل طعامًا وماءً. ففي كل يوم، كان الله يُعطي بني إسرائيل طعامًا خاصًا يُدعى المَنّ. وعندما نَفَذَ الماء من بني إسرائيل، صنع الله معجزة وأخرج ماء من صخرة. ويقول بولس إن بني إسرائيل كانوا يتناولون طعامًا روحيًا وشرابًا روحيًا. وهو يقصد أن الله هو الذي منح هذا الطعام والشراب. لقد كان طعامًا وشرابًا حقيقيًا، لكنه كان من الله.</w:t>
      </w:r>
    </w:p>
    <w:p>
      <w:pPr>
        <w:bidi/>
      </w:pPr>
      <w:r>
        <w:rPr>
          <w:rtl/>
          <w:cs/>
          <w:lang w:val="ar_AE" w:bidi="ar_AE"/>
        </w:rPr>
      </w:r>
      <w:r>
        <w:rPr>
          <w:rtl/>
          <w:cs/>
          <w:lang w:val="ar_AE" w:bidi="ar_AE"/>
        </w:rPr>
        <w:t>توقّفوا هنا وافعلوا هذا النشاط: مثّلوا بني إسرائيل وهم يسافرون عبر البرية. مثّلوا أنهم كل صباح عندما يستيقظون، يجدون المَنّ في كل مكان حول خيامهم. ومثّلوا أنهم يشربون ماءً يخرج من صخرة. أوقفوا سماع هذا التسجيل الصوتي هنا.</w:t>
      </w:r>
    </w:p>
    <w:p>
      <w:pPr>
        <w:bidi/>
      </w:pPr>
      <w:r>
        <w:rPr>
          <w:rtl/>
          <w:cs/>
          <w:lang w:val="ar_AE" w:bidi="ar_AE"/>
        </w:rPr>
      </w:r>
      <w:r>
        <w:rPr>
          <w:rtl/>
          <w:cs/>
          <w:lang w:val="ar_AE" w:bidi="ar_AE"/>
        </w:rPr>
        <w:t>ويقول بولس إن الصخرة التي جاء منها الماء كانت صخرة روحية. وهذا يعني أن الله أعطى بني إسرائيل تلك الصخرة. ويقول بولس إن هذه الصخرة كان تتبع بني إسرائيل في ترحالهم. لا تذكر قصة سفر الخروج هذا، لكن كان لبني إسرائيل بعض القصص التي لم تكن موجودة في الكتاب المُقَدَّس. وفي إحدى هذه القصص، يذكر أن الصخرة كانت تتحرك مع بني إسرائيل. ويقول بولس إن هذه الصخرة كانت المسيح. لا يقصد بولس أن المسيح كان قطعة من هذه الصخرة، بل يقصد أن المسيح هو الذي أعطى الشعب الماء. لذلك مع أن بني إسرائيل لم يكونوا يعرفون المسيح بعد، فإن المسيح كان معهم بالفعل معتنيًا بالشعب.</w:t>
      </w:r>
    </w:p>
    <w:p>
      <w:pPr>
        <w:bidi/>
      </w:pPr>
      <w:r>
        <w:rPr>
          <w:rtl/>
          <w:cs/>
          <w:lang w:val="ar_AE" w:bidi="ar_AE"/>
        </w:rPr>
      </w:r>
      <w:r>
        <w:rPr>
          <w:rtl/>
          <w:cs/>
          <w:lang w:val="ar_AE" w:bidi="ar_AE"/>
        </w:rPr>
        <w:t xml:space="preserve">لكن بعد ذلك يقول بولس شيئًا صادمًا. لقد مَرَّ </w:t>
      </w:r>
      <w:r>
        <w:rPr>
          <w:b/>
          <w:rtl/>
          <w:cs/>
          <w:lang w:val="ar_AE" w:bidi="ar_AE"/>
        </w:rPr>
        <w:t>جميع</w:t>
      </w:r>
      <w:r>
        <w:rPr>
          <w:rtl/>
          <w:cs/>
          <w:lang w:val="ar_AE" w:bidi="ar_AE"/>
        </w:rPr>
        <w:t xml:space="preserve"> بني إسرائيل بهذه الاختبارات الرائعة، وكانوا </w:t>
      </w:r>
      <w:r>
        <w:rPr>
          <w:b/>
          <w:rtl/>
          <w:cs/>
          <w:lang w:val="ar_AE" w:bidi="ar_AE"/>
        </w:rPr>
        <w:t>جميعًا</w:t>
      </w:r>
      <w:r>
        <w:rPr>
          <w:rtl/>
          <w:cs/>
          <w:lang w:val="ar_AE" w:bidi="ar_AE"/>
        </w:rPr>
        <w:t xml:space="preserve"> قد اعتمدوا وكان لديهم </w:t>
      </w:r>
      <w:r>
        <w:rPr>
          <w:b/>
          <w:rtl/>
          <w:cs/>
          <w:lang w:val="ar_AE" w:bidi="ar_AE"/>
        </w:rPr>
        <w:t>جميعًا</w:t>
      </w:r>
      <w:r>
        <w:rPr>
          <w:rtl/>
          <w:cs/>
          <w:lang w:val="ar_AE" w:bidi="ar_AE"/>
        </w:rPr>
        <w:t xml:space="preserve"> طعامًا روحيًا، وكان المسيح معهم – لكنهم لم ينجوا جميعًا! فلم يُسر الله عن بعضهم، ويقول بولس إن جثثهم قد سقطت في البرية، أي أن كثيرون منهم ماتوا.</w:t>
      </w:r>
    </w:p>
    <w:p>
      <w:pPr>
        <w:pStyle w:val="ListBullet"/>
        <w:bidi/>
        <w:spacing w:line="240" w:lineRule="auto"/>
        <w:ind w:left="720"/>
      </w:pPr>
      <w:r>
        <w:rPr>
          <w:rtl/>
          <w:cs/>
          <w:lang w:val="ar_AE" w:bidi="ar_AE"/>
        </w:rPr>
      </w:r>
      <w:r>
        <w:rPr>
          <w:rtl/>
          <w:cs/>
          <w:lang w:val="ar_AE" w:bidi="ar_AE"/>
        </w:rPr>
        <w:t>توقّفوا هنا وافعلوا هذا النشاط: أعطوا الجميع قطعة من البسكويت، أو قطعة من فاكهة، أو أي شيء صغير آخر. ثم يجب على كل شخص أن يضع هذا الشيء فوق رأسه. والآن سيروا في الغرفة لبعض الوقت، أو اخرجوا وقوموا ببعض التمارين معًا. إذا فقد أحدهم الشيء الذي على رأسه، فلا يستطيع أن يرفعه مرة أخرى. بعد دقيقة أو دقيقتين، توقّفوا. والذين لا يزالون يحتفظون بالشيء فوق رؤوسهم يستطيعون أكله. أما الأشخاص الذين فقدوا الشيء الخاص بهم، فلا يمكنهم أكله.</w:t>
      </w:r>
    </w:p>
    <w:p>
      <w:pPr>
        <w:pStyle w:val="ListBullet"/>
        <w:bidi/>
        <w:spacing w:line="240" w:lineRule="auto"/>
        <w:ind w:left="720"/>
      </w:pPr>
      <w:r>
        <w:rPr>
          <w:rtl/>
          <w:cs/>
          <w:lang w:val="ar_AE" w:bidi="ar_AE"/>
        </w:rPr>
      </w:r>
      <w:r>
        <w:rPr>
          <w:rtl/>
          <w:cs/>
          <w:lang w:val="ar_AE" w:bidi="ar_AE"/>
        </w:rPr>
        <w:t>إذا كان الجميع في مجتمعكم يرتدون أشياءً على رؤوسهم، فهذا سيصبح أمرًا سهلًا للغاية، فضعوا الشيء على كتف الشخص، أو على قدمه! يجب أن يكون هذا صعبًا بعض الشيء! أوقفوا سماع هذا التسجيل الصوتي هنا.</w:t>
      </w:r>
    </w:p>
    <w:p>
      <w:pPr>
        <w:bidi/>
      </w:pPr>
      <w:r>
        <w:rPr>
          <w:rtl/>
          <w:cs/>
          <w:lang w:val="ar_AE" w:bidi="ar_AE"/>
        </w:rPr>
      </w:r>
      <w:r>
        <w:rPr>
          <w:rtl/>
          <w:cs/>
          <w:lang w:val="ar_AE" w:bidi="ar_AE"/>
        </w:rPr>
        <w:t>عندما لعبتم هذه اللعبة، كان الجميع قد حصلوا على الشيء نفسه في البداية. لكن بعض الناس فقدوا الشيء الخاص بهم لأنهم لم يكونوا حذرين. وبالطريقة نفسها، حصل جميع بني إسرائيل على الشيء نفسه، لكن بعضهم فقده! وبالطريقة نفسها، حصل جميع المؤمنين في كورنثوس على الشيء نفسه، لكن بعضهم قد يفقده.</w:t>
      </w:r>
    </w:p>
    <w:p>
      <w:pPr>
        <w:bidi/>
      </w:pPr>
      <w:r>
        <w:rPr>
          <w:rtl/>
          <w:cs/>
          <w:lang w:val="ar_AE" w:bidi="ar_AE"/>
        </w:rPr>
      </w:r>
      <w:r>
        <w:rPr>
          <w:rtl/>
          <w:cs/>
          <w:lang w:val="ar_AE" w:bidi="ar_AE"/>
        </w:rPr>
        <w:t>ثم يقول بولس إن ما حدث لبني إسرائيل كان مثالًا لنا. أراد بنو إسرائيل أن يفعلوا أشياء شريرة، ولذلك عاقبهم الله. وهذا تحذير أننا لا ينبغي أن نفعل أعمالًا شريرة.</w:t>
      </w:r>
    </w:p>
    <w:p>
      <w:pPr>
        <w:bidi/>
      </w:pPr>
      <w:r>
        <w:rPr>
          <w:rtl/>
          <w:cs/>
          <w:lang w:val="ar_AE" w:bidi="ar_AE"/>
        </w:rPr>
      </w:r>
      <w:r>
        <w:rPr>
          <w:rtl/>
          <w:cs/>
          <w:lang w:val="ar_AE" w:bidi="ar_AE"/>
        </w:rPr>
        <w:t>ويقول بولس إنه لا ينبغي أن نعبد الأوثان كما فعل بنو إسرائيل. ويقتبس بولس مقطعًا من سفر الخروج يقول: "جلس الشعب للأكل والشرب ثم قاموا للعب (للاحتفال)". ويَعْلَم بولس أن المؤمنين في كورنثوس سيعرفون أن هذا جزء من قصة صنع فيها بني إسرائيل تمثالًا أو صنمًا من ذهب وعبدوه. وبعد أن صنعوا التمثال، أقاموا وليمة ماجنة (احتفالًا صاخبًا) للاحتفال به. وربما كان هذا الاحتفال يتضمن ارتكاب خطايا جنسية. لذلك اقترف بنو إسرائيل خطأً كبيرًا هنا: كانوا يعبدون الصنَم ويحتفلون به. وهذا يشبه تمامًا ما كان يفعله الناس في هياكل كورنثوس!</w:t>
      </w:r>
    </w:p>
    <w:p>
      <w:pPr>
        <w:bidi/>
      </w:pPr>
      <w:r>
        <w:rPr>
          <w:rtl/>
          <w:cs/>
          <w:lang w:val="ar_AE" w:bidi="ar_AE"/>
        </w:rPr>
      </w:r>
      <w:r>
        <w:rPr>
          <w:rtl/>
          <w:cs/>
          <w:lang w:val="ar_AE" w:bidi="ar_AE"/>
        </w:rPr>
        <w:t>ولذلك يقول بولس أيضًا بوضوح شديد أن الناس لا ينبغي لهم أن يرتكبوا خطايا جنسية. لأنه عندما ارتكب شعب إسرائيل خطايا جنسية، عاقبهم الله. لقد قتل الله 23 ألف من بني إسرائيل في يوم واحد!</w:t>
      </w:r>
    </w:p>
    <w:p>
      <w:pPr>
        <w:bidi/>
      </w:pPr>
      <w:r>
        <w:rPr>
          <w:rtl/>
          <w:cs/>
          <w:lang w:val="ar_AE" w:bidi="ar_AE"/>
        </w:rPr>
      </w:r>
      <w:r>
        <w:rPr>
          <w:rtl/>
          <w:cs/>
          <w:lang w:val="ar_AE" w:bidi="ar_AE"/>
        </w:rPr>
        <w:t>ثم يقول بولس إنه لا ينبغي أن نجرِّب المسيح. ويقول بولس إنه لا ينبغي أن نحاول أن نرى كم من الأفعال الخاطئة التي يمكننا فعلها قبل أن يعاقبنا الله! كان بنو إسرائيل يجرِّبون الله عندما يتذمرون عليه مرارًا وتكرارًا. كان الأمر كما لو أن بني إسرائيل كانوا يحاولون أن يروا كم يمكنهم التذمُّر قبل أن يغضب الله!</w:t>
      </w:r>
    </w:p>
    <w:p>
      <w:pPr>
        <w:bidi/>
      </w:pPr>
      <w:r>
        <w:rPr>
          <w:rtl/>
          <w:cs/>
          <w:lang w:val="ar_AE" w:bidi="ar_AE"/>
        </w:rPr>
      </w:r>
      <w:r>
        <w:rPr>
          <w:rtl/>
          <w:cs/>
          <w:lang w:val="ar_AE" w:bidi="ar_AE"/>
        </w:rPr>
        <w:t>وفي إحدى المرَّات، تذمَّر بنو إسرائيل لأنهم كانوا غير راضين عن المَنّ، أي الطعام الذي كان الله يرسله لهم كل يوم. وقد غضب الله جدًا من بني إسرائيل لأنهم كانوا يتذمرون كثيرًا. وأرسل الله ثعابين سامة (الحيَّات المُحرِقة) في وسطهم، ومات العديد من بني إسرائيل.</w:t>
      </w:r>
    </w:p>
    <w:p>
      <w:pPr>
        <w:bidi/>
      </w:pPr>
      <w:r>
        <w:rPr>
          <w:rtl/>
          <w:cs/>
          <w:lang w:val="ar_AE" w:bidi="ar_AE"/>
        </w:rPr>
      </w:r>
      <w:r>
        <w:rPr>
          <w:rtl/>
          <w:cs/>
          <w:lang w:val="ar_AE" w:bidi="ar_AE"/>
        </w:rPr>
        <w:t>توقّفوا هنا وافعلوا هذا النشاط: مثّلوا تذمر بني إسرائيل من المنّ، وأنهم يقولون أنهم يريدون العودة إلى مصر. مثّلوا الله وهو غاضب جدًا على بني إسرائيل لدرجة أنه يرسل ثعابين سامة تقتل الكثير من الشعب. أوقفوا سماع هذا التسجيل الصوتي هنا.</w:t>
      </w:r>
    </w:p>
    <w:p>
      <w:pPr>
        <w:bidi/>
      </w:pPr>
      <w:r>
        <w:rPr>
          <w:rtl/>
          <w:cs/>
          <w:lang w:val="ar_AE" w:bidi="ar_AE"/>
        </w:rPr>
      </w:r>
      <w:r>
        <w:rPr>
          <w:rtl/>
          <w:cs/>
          <w:lang w:val="ar_AE" w:bidi="ar_AE"/>
        </w:rPr>
        <w:t>لم يكن شعب إسرائيل يعرفون المسيح بعد، لكن بولس يقول إنه عندما كان الناس يتذمرون على الله، كانوا في الواقع يجرِبون المسيح، تمامًا كما يفعل المؤمنون في كورنثوس!</w:t>
      </w:r>
    </w:p>
    <w:p>
      <w:pPr>
        <w:bidi/>
      </w:pPr>
      <w:r>
        <w:rPr>
          <w:rtl/>
          <w:cs/>
          <w:lang w:val="ar_AE" w:bidi="ar_AE"/>
        </w:rPr>
      </w:r>
      <w:r>
        <w:rPr>
          <w:rtl/>
          <w:cs/>
          <w:lang w:val="ar_AE" w:bidi="ar_AE"/>
        </w:rPr>
        <w:t>يقول بولس إن المؤمنين في كورنثوس لا ينبغي أن يتذمروا. وفي إحدى المرات، عندما تذمر البعض من بني إسرائيل، أهلك ملاك الله الشعب. لا توجد قصة في سفر الخروج حيث يهلك ملاك الشعب، لكن بني إسرائيل اشتكوا وتذمروا مرات عديدة، وقد عاقبهم الله.</w:t>
      </w:r>
    </w:p>
    <w:p>
      <w:pPr>
        <w:bidi/>
      </w:pPr>
      <w:r>
        <w:rPr>
          <w:rtl/>
          <w:cs/>
          <w:lang w:val="ar_AE" w:bidi="ar_AE"/>
        </w:rPr>
      </w:r>
      <w:r>
        <w:rPr>
          <w:rtl/>
          <w:cs/>
          <w:lang w:val="ar_AE" w:bidi="ar_AE"/>
        </w:rPr>
        <w:t>لذلك يقول بولس إن هذه الأمور كلها حدثت لبني إسرائيل لتعطي مثالًا لنا. وقد تأكد الله من أن الناس يكتبون هذه القصص. وهذه القصص تحذرنا من الخطية. ويقول بولس إن الله أراد من الناس أن يكتبوا هذه القصص من أجلنا، نحن الذين انتهت إلينا أواخر الدهور (نعيش في نهاية الأزمنة). في العهد الجديد، تعبير "أواخر الدهور أو نهاية الزمان" يعني كل الوقت بين قيامة يسوع واليوم الذي يعود فيه يسوع مرة أخرى.</w:t>
      </w:r>
    </w:p>
    <w:p>
      <w:pPr>
        <w:bidi/>
      </w:pPr>
      <w:r>
        <w:rPr>
          <w:rtl/>
          <w:cs/>
          <w:lang w:val="ar_AE" w:bidi="ar_AE"/>
        </w:rPr>
      </w:r>
      <w:r>
        <w:rPr>
          <w:rtl/>
          <w:cs/>
          <w:lang w:val="ar_AE" w:bidi="ar_AE"/>
        </w:rPr>
        <w:t>ولذلك، يقول بولس إن الأشخاص الواثقين ويعتقدون أنهم أقوياء عليهم أن يكونوا حذرين. فهؤلاء الأشخاص قد يسقطون أيضًا!</w:t>
      </w:r>
    </w:p>
    <w:p>
      <w:pPr>
        <w:bidi/>
      </w:pPr>
      <w:r>
        <w:rPr>
          <w:rtl/>
          <w:cs/>
          <w:lang w:val="ar_AE" w:bidi="ar_AE"/>
        </w:rPr>
      </w:r>
      <w:r>
        <w:rPr>
          <w:rtl/>
          <w:cs/>
          <w:lang w:val="ar_AE" w:bidi="ar_AE"/>
        </w:rPr>
        <w:t>توقّفوا هنا وافعلوا هذا النشاط: اعثروا على شيء يمكن لشخص أن يقف عليه ببعض الصعوبة. على سبيل المثال، يمكنكم استخدام كرة، أو جوزة الهند أو دلو مقلوب. اطلبوا من شخص أن يقف على هذا الشيء. امنح الشخص وقتًا ليجد توازنه. ثم اسألوا الشخص: "هل أنت واقف بثبات؟ وهل يمكنك الاستمرار في الوقوف؟" قد يقول الشخص: "نعم، أنا واقف بثبات". ثم دع شخصًا آخر يحاول أن يدفعه إلى الأمام. احترسوا ألا يسقط الشخص ويؤذي نفسه! أوقفوا سماع هذا التسجيل الصوتي هنا.</w:t>
      </w:r>
    </w:p>
    <w:p>
      <w:pPr>
        <w:bidi/>
      </w:pPr>
      <w:r>
        <w:rPr>
          <w:rtl/>
          <w:cs/>
          <w:lang w:val="ar_AE" w:bidi="ar_AE"/>
        </w:rPr>
      </w:r>
      <w:r>
        <w:rPr>
          <w:rtl/>
          <w:cs/>
          <w:lang w:val="ar_AE" w:bidi="ar_AE"/>
        </w:rPr>
        <w:t>عندما قمتم بهذا النشاط، اعتقد الشخص الذي كان يقف على الجسم أنه يقف بثبات. لكن في الواقع، كان من الممكن لأشخاص آخرين أن يدفعوه بسهولة. وعلى هذا النحو كان أهل كورنثوس يظنون أن لا شيئًا يمكن أن يحدث لهم. استخدم بولس اللغة الخاصة التي تصف الوقوف والسقوط ليُظهر أن هذا غير صحيح. كانوا يظنون أنهم أقوياء روحيًا وأن الله قد خلَّصهم، لكن لا يزال بإمكانهم السقوط في الخطية. وربما لا يزال يتعيَّن على الله أن يعاقبهم، تمامًا كما فعل الله مع أجدادهم الروحيين، بني إسرائيل!</w:t>
      </w:r>
    </w:p>
    <w:p>
      <w:pPr>
        <w:bidi/>
      </w:pPr>
      <w:r>
        <w:rPr>
          <w:rtl/>
          <w:cs/>
          <w:lang w:val="ar_AE" w:bidi="ar_AE"/>
        </w:rPr>
      </w:r>
      <w:r>
        <w:rPr>
          <w:rtl/>
          <w:cs/>
          <w:lang w:val="ar_AE" w:bidi="ar_AE"/>
        </w:rPr>
        <w:t>توقّفوا هنا وناقشوا: في لغتكم، كيف تصفون شخصًا على يقين تام أنه لن يحدث له شيئًا؟ أوقفوا سماع هذا التسجيل الصوتي هنا.</w:t>
      </w:r>
    </w:p>
    <w:p>
      <w:pPr>
        <w:bidi/>
      </w:pPr>
      <w:r>
        <w:rPr>
          <w:rtl/>
          <w:cs/>
          <w:lang w:val="ar_AE" w:bidi="ar_AE"/>
        </w:rPr>
      </w:r>
      <w:r>
        <w:rPr>
          <w:rtl/>
          <w:cs/>
          <w:lang w:val="ar_AE" w:bidi="ar_AE"/>
        </w:rPr>
        <w:t>ويختتم بولس كلامه بتشجيع بأن الله سيساعدهم عندما يشعرون بتجربة الخطية.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إذا أردتم، يمكنكم أولاً الاستماع إلى ترجمة هذا المقطع مرة أخرى.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10: 1–13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والمؤمنون في كورنثوس الذين يستمعون إلى بولس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أن بولس يتكلم وأن المؤمنين في كورنثوس يستمعون إليه. وعلى الجانب، يمكنكم أن تجعلوا بعض الناس يمثِّلون ما كان يحدث بين بني إسرائيل.</w:t>
      </w:r>
    </w:p>
    <w:p>
      <w:pPr>
        <w:bidi/>
      </w:pPr>
      <w:r>
        <w:rPr>
          <w:rtl/>
          <w:cs/>
          <w:lang w:val="ar_AE" w:bidi="ar_AE"/>
        </w:rPr>
      </w:r>
      <w:r>
        <w:rPr>
          <w:rtl/>
          <w:cs/>
          <w:lang w:val="ar_AE" w:bidi="ar_AE"/>
        </w:rPr>
        <w:t>مثّلوا بولس وهو يقول إنه يريد أن يعرف إخوته وأخواته، المؤمنين في كورنثوس، أن جميع أجدادهم الروحيين جميعًا مروا بنفس التجربة. وكان جميع هؤلاء الأجداد الروحيين تحت حماية سحابة حضور الله. وقد اجتاز هؤلاء الأجداد جميعًا بأمان عبر البحر. وجميعهم اعتمدوا المعمودية نفسها التي جعلتهم جزءًا من جماعة موسى. وكان جميعهم يتناولون الطعام الروحي نفسه. وشربوا جميعًا الشراب الروحي نفسه. فقد كانوا جميعًا يشربون من الصخرة الروحية التي تابعتهم. وهذه الصخرة كانت المسيح.</w:t>
      </w:r>
    </w:p>
    <w:p>
      <w:pPr>
        <w:bidi/>
      </w:pPr>
      <w:r>
        <w:rPr>
          <w:rtl/>
          <w:cs/>
          <w:lang w:val="ar_AE" w:bidi="ar_AE"/>
        </w:rPr>
      </w:r>
      <w:r>
        <w:rPr>
          <w:rtl/>
          <w:cs/>
          <w:lang w:val="ar_AE" w:bidi="ar_AE"/>
        </w:rPr>
        <w:t>لكن الله لم يُسر ببعض من هؤلاء الناس، وقتل الله هؤلاء الناس أثناء ترحالهم في البرية. وقد حدثت هذه الأمور كمثال لنا، حتى لا نرغب في فعل أشياء شريرة.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يقول للمؤمنين في كورنثوس أن المؤمنين ينبغي ألا يعبدوا الأوثان كما فعل بنو إسرائيل. ويمكن للمؤمنين أن يقرأوا في الكتب المُقَدَّسة أنه بعد أن صنع بنو إسرائيل تمثالًا، جلس بنو إسرائيل ليأكلوا ويشربوا ثم قام بنو إسرائيل للعب (لاحتفال صاخب أو ماجن). ويقول بولس إنه لا ينبغي أن نرتكب الخطية الجنسية كما فعل بنو إسرائيل. لقد عاقب الله بني إسرائيل عندما فعلوا هذا، وقتل الله 23 ألف شخص! فلا ينبغي لنا أن نُجرِّب المسيح أيضًا، لأنه عندما جرَّب بنو إسرائيل المسيح، أرسل الله الحيَّات التي قتلت أشخاصًا كثيرين! ولا ينبغي لنا أيضًا أن نتذمر، لأنه عندما تذمر بنو إسرائيل، أهلكهم ملاك الله. وجميع هذه الأمور التي حدثت لبني إسرائيل هي مثال لنا. وهذه الأمور بمثابة تحذير لنا نحن الذين نعيش الآن في الأزمنة الأخيرة (انتهت إلينا أواخر الدهور). ولذلك، إذا اعتقد الناس أنهم يقفون بثبات، فعليهم أن يكونوا حذرين! فمن الممكن أن يسقطوا مع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في كورنثوس: "ماذا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يقول إن التجربة التي يواجهها أهل كورنثوس ليست أصعب من أي تجربة يواجهها المؤمنون الآخرون. لكن الله أمينٌ من نحو المؤمنين. وسيحرص الله على أن الناس لن يواجهوا تجربة صعبة للغاية (أكثر مما يحتملون). بل كلما واجه المؤمنون تجربة لفعل شيء خاطئ، فإن الله يساعدهم على عدم الاستسلام للتجربة.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10: 1–13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يخاطب بولس المؤمنين في كورنثوس باعتبارهم </w:t>
      </w:r>
      <w:r>
        <w:rPr>
          <w:b/>
          <w:rtl/>
          <w:cs/>
          <w:lang w:val="ar_AE" w:bidi="ar_AE"/>
        </w:rPr>
        <w:t>إخوة</w:t>
      </w:r>
      <w:r>
        <w:rPr>
          <w:rtl/>
          <w:cs/>
          <w:lang w:val="ar_AE" w:bidi="ar_AE"/>
        </w:rPr>
        <w:t xml:space="preserve">، أو </w:t>
      </w:r>
      <w:r>
        <w:rPr>
          <w:b/>
          <w:rtl/>
          <w:cs/>
          <w:lang w:val="ar_AE" w:bidi="ar_AE"/>
        </w:rPr>
        <w:t>إخوة وأخوات</w:t>
      </w:r>
      <w:r>
        <w:rPr>
          <w:rtl/>
          <w:cs/>
          <w:lang w:val="ar_AE" w:bidi="ar_AE"/>
        </w:rPr>
        <w:t>. ويقصد بولس أن المؤمنين هم إخوة وأخوات روحيين لبولس، لأنهم جميعًا أبناء الله وجميعهم ينتمون ليسوع. استخدموا الكلمة ذاتها التي استخدمتموها في مقاطع أخرى للإشارة إلى كلمة "الإخوة" أو "الإخوة والأخوات".</w:t>
      </w:r>
    </w:p>
    <w:p>
      <w:pPr>
        <w:bidi/>
      </w:pPr>
      <w:r>
        <w:rPr>
          <w:rtl/>
          <w:cs/>
          <w:lang w:val="ar_AE" w:bidi="ar_AE"/>
        </w:rPr>
      </w:r>
      <w:r>
        <w:rPr>
          <w:rtl/>
          <w:cs/>
          <w:lang w:val="ar_AE" w:bidi="ar_AE"/>
        </w:rPr>
        <w:t xml:space="preserve">يتحدث بولس عن آباء المؤمنين، أي عن </w:t>
      </w:r>
      <w:r>
        <w:rPr>
          <w:b/>
          <w:rtl/>
          <w:cs/>
          <w:lang w:val="ar_AE" w:bidi="ar_AE"/>
        </w:rPr>
        <w:t>أجدادهم (أسلافهم)</w:t>
      </w:r>
      <w:r>
        <w:rPr>
          <w:rtl/>
          <w:cs/>
          <w:lang w:val="ar_AE" w:bidi="ar_AE"/>
        </w:rPr>
        <w:t>. ويقصد بولس هنا بني إسرائيل.</w:t>
      </w:r>
    </w:p>
    <w:p>
      <w:pPr>
        <w:bidi/>
      </w:pPr>
      <w:r>
        <w:rPr>
          <w:rtl/>
          <w:cs/>
          <w:lang w:val="ar_AE" w:bidi="ar_AE"/>
        </w:rPr>
      </w:r>
      <w:r>
        <w:rPr>
          <w:rtl/>
          <w:cs/>
          <w:lang w:val="ar_AE" w:bidi="ar_AE"/>
        </w:rPr>
        <w:t>توقّفوا هنا وناقشوا كيف ستوضحون أن بولس يتحدث عن بني إسرائيل. ربما يمكنكم أن تقولوا: "أجدادنا بني إسرائيل"، أو "أجدادكم الروحيين، بني إسرائيل". تذكّروا أنَّ شعب كورنثوس لم يكن لهم علاقة دم مع بني إسرائيل. أوقفوا سماع هذا التسجيل الصوتي هنا.</w:t>
      </w:r>
    </w:p>
    <w:p>
      <w:pPr>
        <w:bidi/>
      </w:pPr>
      <w:r>
        <w:rPr>
          <w:rtl/>
          <w:cs/>
          <w:lang w:val="ar_AE" w:bidi="ar_AE"/>
        </w:rPr>
      </w:r>
      <w:r>
        <w:rPr>
          <w:rtl/>
          <w:cs/>
          <w:lang w:val="ar_AE" w:bidi="ar_AE"/>
        </w:rPr>
        <w:t xml:space="preserve">يقول بولس إن أجدادهم كانوا جميعًا تحت </w:t>
      </w:r>
      <w:r>
        <w:rPr>
          <w:b/>
          <w:rtl/>
          <w:cs/>
          <w:lang w:val="ar_AE" w:bidi="ar_AE"/>
        </w:rPr>
        <w:t>السحابة</w:t>
      </w:r>
      <w:r>
        <w:rPr>
          <w:rtl/>
          <w:cs/>
          <w:lang w:val="ar_AE" w:bidi="ar_AE"/>
        </w:rPr>
        <w:t>. ويقصد بولس السحابة، أو عمود السحاب، التي سارت مع بني إسرائيل في البرية. إذا كنتم قد ترجمتم سِفر الخروج بالفعل، فاستخدموا المصطلح ذاته، للإشارة إلى السحابة، الذي استخدمتموه هناك.</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السحابة</w:t>
      </w:r>
      <w:r>
        <w:rPr>
          <w:rtl/>
          <w:cs/>
          <w:lang w:val="ar_AE" w:bidi="ar_AE"/>
        </w:rPr>
        <w:t>. أوقفوا سماع هذا التسجيل الصوتي هنا.</w:t>
      </w:r>
    </w:p>
    <w:p>
      <w:pPr>
        <w:bidi/>
      </w:pPr>
      <w:r>
        <w:rPr>
          <w:rtl/>
          <w:cs/>
          <w:lang w:val="ar_AE" w:bidi="ar_AE"/>
        </w:rPr>
      </w:r>
      <w:r>
        <w:rPr>
          <w:rtl/>
          <w:cs/>
          <w:lang w:val="ar_AE" w:bidi="ar_AE"/>
        </w:rPr>
        <w:t xml:space="preserve">والأجداد جميعًا عبروا في </w:t>
      </w:r>
      <w:r>
        <w:rPr>
          <w:b/>
          <w:rtl/>
          <w:cs/>
          <w:lang w:val="ar_AE" w:bidi="ar_AE"/>
        </w:rPr>
        <w:t>البحر</w:t>
      </w:r>
      <w:r>
        <w:rPr>
          <w:rtl/>
          <w:cs/>
          <w:lang w:val="ar_AE" w:bidi="ar_AE"/>
        </w:rPr>
        <w:t>. والبحر مكان كبير لا يوجد فيه سوى الماء. إذا كنتم قد ترجمتم سفر الخروج بالفعل، استخدموا المصطلح ذاته الذي استخدمتموه هناك.</w:t>
      </w:r>
    </w:p>
    <w:p>
      <w:pPr>
        <w:bidi/>
      </w:pPr>
      <w:r>
        <w:rPr>
          <w:rtl/>
          <w:cs/>
          <w:lang w:val="ar_AE" w:bidi="ar_AE"/>
        </w:rPr>
      </w:r>
      <w:r>
        <w:rPr>
          <w:rtl/>
          <w:cs/>
          <w:lang w:val="ar_AE" w:bidi="ar_AE"/>
        </w:rPr>
        <w:t xml:space="preserve">إن لزم الأمر، توقّفوا هنا وانظروا إلى صورة </w:t>
      </w:r>
      <w:r>
        <w:rPr>
          <w:rtl/>
          <w:cs/>
          <w:lang w:val="ar_AE" w:bidi="ar_AE"/>
        </w:rPr>
        <w:t>بحر</w:t>
      </w:r>
      <w:r>
        <w:rPr>
          <w:rtl/>
          <w:cs/>
          <w:lang w:val="ar_AE" w:bidi="ar_AE"/>
        </w:rPr>
        <w:t>. أوقفوا سماع هذا التسجيل الصوتي هنا.</w:t>
      </w:r>
    </w:p>
    <w:p>
      <w:pPr>
        <w:bidi/>
      </w:pPr>
      <w:r>
        <w:rPr>
          <w:rtl/>
          <w:cs/>
          <w:lang w:val="ar_AE" w:bidi="ar_AE"/>
        </w:rPr>
      </w:r>
      <w:r>
        <w:rPr>
          <w:rtl/>
          <w:cs/>
          <w:lang w:val="ar_AE" w:bidi="ar_AE"/>
        </w:rPr>
        <w:t xml:space="preserve">يقول بولس إن بني إسرائيل </w:t>
      </w:r>
      <w:r>
        <w:rPr>
          <w:b/>
          <w:rtl/>
          <w:cs/>
          <w:lang w:val="ar_AE" w:bidi="ar_AE"/>
        </w:rPr>
        <w:t>اعتمدوا</w:t>
      </w:r>
      <w:r>
        <w:rPr>
          <w:rtl/>
          <w:cs/>
          <w:lang w:val="ar_AE" w:bidi="ar_AE"/>
        </w:rPr>
        <w:t xml:space="preserve"> لموسى. والمعمودية هي طقس يتم فيه غمر الناس لفترة قصيرة، أو غسلهم، في الماء. وعندما يعتمد مسيحي، فإن هذا يُظهر أنه الآن ينتمي إلى يسوع. ويستخدم بولس الكلمة ذاتها ليقول إن بني إسرائيل كانوا، من خلال موسى، ينتمون إلى الله. استخدموا الكلمة ذاتها التي استخدمتموها في مقاطع أخرى للإشارة إلى كلمة "معمودية"، أو "يعتمد"، وكلمة </w:t>
      </w:r>
      <w:r>
        <w:rPr>
          <w:rtl/>
          <w:cs/>
          <w:lang w:val="ar_AE" w:bidi="ar_AE"/>
        </w:rPr>
        <w:t>معمودية</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وناقشوا كيف ستقولون إن بني إسرائيل اعتمدوا لموسى. أوقفوا سماع هذا التسجيل الصوتي هنا.</w:t>
      </w:r>
    </w:p>
    <w:p>
      <w:pPr>
        <w:bidi/>
      </w:pPr>
      <w:r>
        <w:rPr>
          <w:rtl/>
          <w:cs/>
          <w:lang w:val="ar_AE" w:bidi="ar_AE"/>
        </w:rPr>
      </w:r>
      <w:r>
        <w:rPr>
          <w:rtl/>
          <w:cs/>
          <w:lang w:val="ar_AE" w:bidi="ar_AE"/>
        </w:rPr>
        <w:t xml:space="preserve">يقول بولس إن الصخرة الروحية التي تابعت (سافرت مع) بني إسرائيل هي </w:t>
      </w:r>
      <w:r>
        <w:rPr>
          <w:b/>
          <w:rtl/>
          <w:cs/>
          <w:lang w:val="ar_AE" w:bidi="ar_AE"/>
        </w:rPr>
        <w:t>المسيح</w:t>
      </w:r>
      <w:r>
        <w:rPr>
          <w:rtl/>
          <w:cs/>
          <w:lang w:val="ar_AE" w:bidi="ar_AE"/>
        </w:rPr>
        <w:t xml:space="preserve">. استخدموا الكلمة ذاتها التي استخدمتموها في مقاطع أخرى للإشارة إلى كلمة المسيح. وستجدوا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لم يكن الله راضيًا عن شعب إسرائيل، وأثناء سفرهم عبر </w:t>
      </w:r>
      <w:r>
        <w:rPr>
          <w:b/>
          <w:rtl/>
          <w:cs/>
          <w:lang w:val="ar_AE" w:bidi="ar_AE"/>
        </w:rPr>
        <w:t>البرية</w:t>
      </w:r>
      <w:r>
        <w:rPr>
          <w:rtl/>
          <w:cs/>
          <w:lang w:val="ar_AE" w:bidi="ar_AE"/>
        </w:rPr>
        <w:t xml:space="preserve">، قتل الله العديد من بني إسرائيل. والبرية مكان جاف جدًا، حيث تنمو أشياء قليلة جدًا، ولا يعيش فيه الناس. إذا كنتم قد ترجمتم سفر الخروج بالفعل، استخدموا المصطلح ذاته الذي استخدمتموه هناك. وستجدوا كلمة </w:t>
      </w:r>
      <w:r>
        <w:rPr>
          <w:rtl/>
          <w:cs/>
          <w:lang w:val="ar_AE" w:bidi="ar_AE"/>
        </w:rPr>
        <w:t>برية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وانظروا إلى صورة </w:t>
      </w:r>
      <w:r>
        <w:rPr>
          <w:rtl/>
          <w:cs/>
          <w:lang w:val="ar_AE" w:bidi="ar_AE"/>
        </w:rPr>
        <w:t>البرية</w:t>
      </w:r>
      <w:r>
        <w:rPr>
          <w:rtl/>
          <w:cs/>
          <w:lang w:val="ar_AE" w:bidi="ar_AE"/>
        </w:rPr>
        <w:t>. ناقشوا كيف ستسمُّون هذا المكان في لغتكم. توقَّفوا هنا عن سماع التسجيل الصوتي.</w:t>
      </w:r>
    </w:p>
    <w:p>
      <w:pPr>
        <w:bidi/>
      </w:pPr>
      <w:r>
        <w:rPr>
          <w:rtl/>
          <w:cs/>
          <w:lang w:val="ar_AE" w:bidi="ar_AE"/>
        </w:rPr>
      </w:r>
      <w:r>
        <w:rPr>
          <w:rtl/>
          <w:cs/>
          <w:lang w:val="ar_AE" w:bidi="ar_AE"/>
        </w:rPr>
        <w:t xml:space="preserve">وقد عاقَب الله بني إسرائيل حتى لا يريدوا أن يفعلوا أعمالًا </w:t>
      </w:r>
      <w:r>
        <w:rPr>
          <w:b/>
          <w:rtl/>
          <w:cs/>
          <w:lang w:val="ar_AE" w:bidi="ar_AE"/>
        </w:rPr>
        <w:t>شريرة</w:t>
      </w:r>
      <w:r>
        <w:rPr>
          <w:rtl/>
          <w:cs/>
          <w:lang w:val="ar_AE" w:bidi="ar_AE"/>
        </w:rPr>
        <w:t>. والشر هو النقيض من الخير، ويكره الله الشر.</w:t>
      </w:r>
    </w:p>
    <w:p>
      <w:pPr>
        <w:bidi/>
      </w:pPr>
      <w:r>
        <w:rPr>
          <w:rtl/>
          <w:cs/>
          <w:lang w:val="ar_AE" w:bidi="ar_AE"/>
        </w:rPr>
      </w:r>
      <w:r>
        <w:rPr>
          <w:rtl/>
          <w:cs/>
          <w:lang w:val="ar_AE" w:bidi="ar_AE"/>
        </w:rPr>
        <w:t xml:space="preserve">توقّفوا هنا وناقشوا معًا الكلمة التي ستستخدمونها للتعبير عن كلمة </w:t>
      </w:r>
      <w:r>
        <w:rPr>
          <w:b/>
          <w:rtl/>
          <w:cs/>
          <w:lang w:val="ar_AE" w:bidi="ar_AE"/>
        </w:rPr>
        <w:t>الشر</w:t>
      </w:r>
      <w:r>
        <w:rPr>
          <w:rtl/>
          <w:cs/>
          <w:lang w:val="ar_AE" w:bidi="ar_AE"/>
        </w:rPr>
        <w:t xml:space="preserve">. استخدموا الكلمة ذاتها التي استخدمتموها في أسفار أخرى من الكتاب المُقَدَّس للإشارة إلى الشر. وكلمة </w:t>
      </w:r>
      <w:r>
        <w:rPr>
          <w:rtl/>
          <w:cs/>
          <w:lang w:val="ar_AE" w:bidi="ar_AE"/>
        </w:rPr>
        <w:t>الشر</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وقد عاقب الله بني إسرائيل لأنهم كانوا </w:t>
      </w:r>
      <w:r>
        <w:rPr>
          <w:b/>
          <w:rtl/>
          <w:cs/>
          <w:lang w:val="ar_AE" w:bidi="ar_AE"/>
        </w:rPr>
        <w:t>عبدة أوثان</w:t>
      </w:r>
      <w:r>
        <w:rPr>
          <w:rtl/>
          <w:cs/>
          <w:lang w:val="ar_AE" w:bidi="ar_AE"/>
        </w:rPr>
        <w:t xml:space="preserve">. وعابد الوثن هو شخص يعبد </w:t>
      </w:r>
      <w:r>
        <w:rPr>
          <w:b/>
          <w:rtl/>
          <w:cs/>
          <w:lang w:val="ar_AE" w:bidi="ar_AE"/>
        </w:rPr>
        <w:t>أوثانًا</w:t>
      </w:r>
      <w:r>
        <w:rPr>
          <w:rtl/>
          <w:cs/>
          <w:lang w:val="ar_AE" w:bidi="ar_AE"/>
        </w:rPr>
        <w:t xml:space="preserve">. والوثن شيء يصنعه الناس من الخشب أو الحجر. ثم يقول الناس إن هذا الشيء هو إله. ويعبد الناس هذا الشيء. استخدموا الكلمة ذاتها التي استخدمتموها في مقاطع أخرى للإشارة إلى وثنيّ أو عابد الوثن. وكلمة </w:t>
      </w:r>
      <w:r>
        <w:rPr>
          <w:rtl/>
          <w:cs/>
          <w:lang w:val="ar_AE" w:bidi="ar_AE"/>
        </w:rPr>
        <w:t>وثن</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وناقشوا كيف ستقولون إن بني إسرائيل كانوا عبدة أوثان. أوقفوا سماع هذا التسجيل الصوتي هنا.</w:t>
      </w:r>
    </w:p>
    <w:p>
      <w:pPr>
        <w:bidi/>
      </w:pPr>
      <w:r>
        <w:rPr>
          <w:rtl/>
          <w:cs/>
          <w:lang w:val="ar_AE" w:bidi="ar_AE"/>
        </w:rPr>
      </w:r>
      <w:r>
        <w:rPr>
          <w:rtl/>
          <w:cs/>
          <w:lang w:val="ar_AE" w:bidi="ar_AE"/>
        </w:rPr>
        <w:t xml:space="preserve">ويقول بولس إنه </w:t>
      </w:r>
      <w:r>
        <w:rPr>
          <w:b/>
          <w:rtl/>
          <w:cs/>
          <w:lang w:val="ar_AE" w:bidi="ar_AE"/>
        </w:rPr>
        <w:t>مكتوب</w:t>
      </w:r>
      <w:r>
        <w:rPr>
          <w:rtl/>
          <w:cs/>
          <w:lang w:val="ar_AE" w:bidi="ar_AE"/>
        </w:rPr>
        <w:t xml:space="preserve"> أن الشعب جلس للأكل والشرب ثم قاموا للعب. وكلمة "مكتوب" تعني أن الناس يمكنهم أن يقرأوا عن ذلك في الأسفار المُقَدَّسة. وعندما يتحدث الناس في العهد الجديد عن الكتب المُقَدَّسة، فإنهم يقصدون العهد القديم.</w:t>
      </w:r>
    </w:p>
    <w:p>
      <w:pPr>
        <w:bidi/>
      </w:pPr>
      <w:r>
        <w:rPr>
          <w:rtl/>
          <w:cs/>
          <w:lang w:val="ar_AE" w:bidi="ar_AE"/>
        </w:rPr>
      </w:r>
      <w:r>
        <w:rPr>
          <w:rtl/>
          <w:cs/>
          <w:lang w:val="ar_AE" w:bidi="ar_AE"/>
        </w:rPr>
        <w:t xml:space="preserve">توقّفوا هنا وناقشوا كيف تريدون أن تقولوا هذا. وإذا أردتم استخدام تعبير </w:t>
      </w:r>
      <w:r>
        <w:rPr>
          <w:b/>
          <w:rtl/>
          <w:cs/>
          <w:lang w:val="ar_AE" w:bidi="ar_AE"/>
        </w:rPr>
        <w:t>الكتب المُقَدَّسة</w:t>
      </w:r>
      <w:r>
        <w:rPr>
          <w:rtl/>
          <w:cs/>
          <w:lang w:val="ar_AE" w:bidi="ar_AE"/>
        </w:rPr>
        <w:t xml:space="preserve"> فاستخدموا التعبير ذاته الذي استخدمتموه في المقاطع الأخرى. وتعبير </w:t>
      </w:r>
      <w:r>
        <w:rPr>
          <w:rtl/>
          <w:cs/>
          <w:lang w:val="ar_AE" w:bidi="ar_AE"/>
        </w:rPr>
        <w:t>الكتب المُقَدَّسة</w:t>
      </w:r>
      <w:r>
        <w:rPr>
          <w:rtl/>
          <w:cs/>
          <w:lang w:val="ar_AE" w:bidi="ar_AE"/>
        </w:rPr>
        <w:t xml:space="preserve"> موجود في قاموس الكلمات الرئيسية. أوقفوا سماع هذا التسجيل الصوتي هنا.</w:t>
      </w:r>
    </w:p>
    <w:p>
      <w:pPr>
        <w:bidi/>
      </w:pPr>
      <w:r>
        <w:rPr>
          <w:rtl/>
          <w:cs/>
          <w:lang w:val="ar_AE" w:bidi="ar_AE"/>
        </w:rPr>
      </w:r>
      <w:r>
        <w:rPr>
          <w:rtl/>
          <w:cs/>
          <w:lang w:val="ar_AE" w:bidi="ar_AE"/>
        </w:rPr>
        <w:t xml:space="preserve">ويقول بولس إن الشعب جلس للأكل والشرب ثم قاموا </w:t>
      </w:r>
      <w:r>
        <w:rPr>
          <w:b/>
          <w:rtl/>
          <w:cs/>
          <w:lang w:val="ar_AE" w:bidi="ar_AE"/>
        </w:rPr>
        <w:t>للعب</w:t>
      </w:r>
      <w:r>
        <w:rPr>
          <w:rtl/>
          <w:cs/>
          <w:lang w:val="ar_AE" w:bidi="ar_AE"/>
        </w:rPr>
        <w:t xml:space="preserve"> . وكلمة "لعب" تعني أن الناس أقاموا حفلة، كانوا يشربون فيها الخمر ويرقصون، وربما يرتكبون خطايا جنسية.</w:t>
      </w:r>
    </w:p>
    <w:p>
      <w:pPr>
        <w:bidi/>
      </w:pPr>
      <w:r>
        <w:rPr>
          <w:rtl/>
          <w:cs/>
          <w:lang w:val="ar_AE" w:bidi="ar_AE"/>
        </w:rPr>
      </w:r>
      <w:r>
        <w:rPr>
          <w:rtl/>
          <w:cs/>
          <w:lang w:val="ar_AE" w:bidi="ar_AE"/>
        </w:rPr>
        <w:t>توقّفوا هنا وناقشوا كيف تريدون أن تقولوا هذا في لغتكم. أوقفوا سماع هذا التسجيل الصوتي هنا.</w:t>
      </w:r>
    </w:p>
    <w:p>
      <w:pPr>
        <w:bidi/>
      </w:pPr>
      <w:r>
        <w:rPr>
          <w:rtl/>
          <w:cs/>
          <w:lang w:val="ar_AE" w:bidi="ar_AE"/>
        </w:rPr>
      </w:r>
      <w:r>
        <w:rPr>
          <w:rtl/>
          <w:cs/>
          <w:lang w:val="ar_AE" w:bidi="ar_AE"/>
        </w:rPr>
        <w:t xml:space="preserve">يقول بولس إنه لا ينبغي أن نرتكب </w:t>
      </w:r>
      <w:r>
        <w:rPr>
          <w:b/>
          <w:rtl/>
          <w:cs/>
          <w:lang w:val="ar_AE" w:bidi="ar_AE"/>
        </w:rPr>
        <w:t>الزنا</w:t>
      </w:r>
      <w:r>
        <w:rPr>
          <w:rtl/>
          <w:cs/>
          <w:lang w:val="ar_AE" w:bidi="ar_AE"/>
        </w:rPr>
        <w:t xml:space="preserve">. ويقصد بولس أنه لا ينبغي لنا أن نرتكب خطايا جنسية، مثل النوم مع زوج أو زوجة شخص آخر، أو النوم مع أكثر من شخص واحد. وقد استخدم بولس هذه الكلمة عدة مرات في رسالته. استخدموا الكلمة ذاتها التي استخدمتموها سابقًا. وكلمة </w:t>
      </w:r>
      <w:r>
        <w:rPr>
          <w:rtl/>
          <w:cs/>
          <w:lang w:val="ar_AE" w:bidi="ar_AE"/>
        </w:rPr>
        <w:t>زنا (أو فجور)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ويقول بولس إنه لا ينبغي أن نجرِّب المسيح، أو نحاول أن نرى كم يمكننا عصيانه قبل أن يعاقبنا. عندما فعل بنو إسرائيل هذا، أرسل الله </w:t>
      </w:r>
      <w:r>
        <w:rPr>
          <w:b/>
          <w:rtl/>
          <w:cs/>
          <w:lang w:val="ar_AE" w:bidi="ar_AE"/>
        </w:rPr>
        <w:t>الحيَّات</w:t>
      </w:r>
      <w:r>
        <w:rPr>
          <w:rtl/>
          <w:cs/>
          <w:lang w:val="ar_AE" w:bidi="ar_AE"/>
        </w:rPr>
        <w:t>، أو الثعابين، لتقتل الشعب. استخدموا الكلمة ذاتها التي استخدمتموها في أسفار الكتاب المُقَدَّس السابقة للإشارة إلى الحيَّات.</w:t>
      </w:r>
    </w:p>
    <w:p>
      <w:pPr>
        <w:bidi/>
      </w:pPr>
      <w:r>
        <w:rPr>
          <w:rtl/>
          <w:cs/>
          <w:lang w:val="ar_AE" w:bidi="ar_AE"/>
        </w:rPr>
      </w:r>
      <w:r>
        <w:rPr>
          <w:rtl/>
          <w:cs/>
          <w:lang w:val="ar_AE" w:bidi="ar_AE"/>
        </w:rPr>
        <w:t xml:space="preserve">توقّفوا هنا وانظروا إلى صورة </w:t>
      </w:r>
      <w:r>
        <w:rPr>
          <w:rtl/>
          <w:cs/>
          <w:lang w:val="ar_AE" w:bidi="ar_AE"/>
        </w:rPr>
        <w:t>الحيَّات</w:t>
      </w:r>
      <w:r>
        <w:rPr>
          <w:rtl/>
          <w:cs/>
          <w:lang w:val="ar_AE" w:bidi="ar_AE"/>
        </w:rPr>
        <w:t>، إن لزم الأمر. أوقفوا سماع هذا التسجيل الصوتي هنا.</w:t>
      </w:r>
    </w:p>
    <w:p>
      <w:pPr>
        <w:bidi/>
      </w:pPr>
      <w:r>
        <w:rPr>
          <w:rtl/>
          <w:cs/>
          <w:lang w:val="ar_AE" w:bidi="ar_AE"/>
        </w:rPr>
      </w:r>
      <w:r>
        <w:rPr>
          <w:rtl/>
          <w:cs/>
          <w:lang w:val="ar_AE" w:bidi="ar_AE"/>
        </w:rPr>
        <w:t xml:space="preserve">ويقول بولس إنه عندما تذمَّر بنو إسرائيل، أرسل الله </w:t>
      </w:r>
      <w:r>
        <w:rPr>
          <w:b/>
          <w:rtl/>
          <w:cs/>
          <w:lang w:val="ar_AE" w:bidi="ar_AE"/>
        </w:rPr>
        <w:t>ملاك الموت</w:t>
      </w:r>
      <w:r>
        <w:rPr>
          <w:rtl/>
          <w:cs/>
          <w:lang w:val="ar_AE" w:bidi="ar_AE"/>
        </w:rPr>
        <w:t>، أو المُهلِك، ليقتلهم. ويتفق معظم الناس على أن كلمة "المُهلِك" تشير إلى كائن روحي أرسله الله ليقتل بني إسرائيل كعقاب على تذمرهم. قد تقولون إن هذا كان رسولًا سماويًا قد أرسله الله، أو قد تقولون إنه ملاك الموت.</w:t>
      </w:r>
    </w:p>
    <w:p>
      <w:pPr>
        <w:bidi/>
      </w:pPr>
      <w:r>
        <w:rPr>
          <w:rtl/>
          <w:cs/>
          <w:lang w:val="ar_AE" w:bidi="ar_AE"/>
        </w:rPr>
      </w:r>
      <w:r>
        <w:rPr>
          <w:rtl/>
          <w:cs/>
          <w:lang w:val="ar_AE" w:bidi="ar_AE"/>
        </w:rPr>
        <w:t xml:space="preserve">توقّفوا هنا وناقشوا كيف ستقولون </w:t>
      </w:r>
      <w:r>
        <w:rPr>
          <w:b/>
          <w:rtl/>
          <w:cs/>
          <w:lang w:val="ar_AE" w:bidi="ar_AE"/>
        </w:rPr>
        <w:t>ملاك الموت</w:t>
      </w:r>
      <w:r>
        <w:rPr>
          <w:rtl/>
          <w:cs/>
          <w:lang w:val="ar_AE" w:bidi="ar_AE"/>
        </w:rPr>
        <w:t xml:space="preserve">، أو المُهلِك، في لغتكم. إذا استخدمتم كلمة "ملاك"، تذكّروا أن كلمة </w:t>
      </w:r>
      <w:r>
        <w:rPr>
          <w:rtl/>
          <w:cs/>
          <w:lang w:val="ar_AE" w:bidi="ar_AE"/>
        </w:rPr>
        <w:t>ملاك</w:t>
      </w:r>
      <w:r>
        <w:rPr>
          <w:rtl/>
          <w:cs/>
          <w:lang w:val="ar_AE" w:bidi="ar_AE"/>
        </w:rPr>
        <w:t xml:space="preserve"> موجودة في قاموس الكلمات الرئيسية، واستخدموا الكلمة ذاتها التي استخدمتموها في المقاطع السابقة للإشارة إلى كلمة ملاك. أوقفوا سماع هذا التسجيل الصوتي هنا.</w:t>
      </w:r>
    </w:p>
    <w:p>
      <w:pPr>
        <w:bidi/>
      </w:pPr>
      <w:r>
        <w:rPr>
          <w:rtl/>
          <w:cs/>
          <w:lang w:val="ar_AE" w:bidi="ar_AE"/>
        </w:rPr>
      </w:r>
      <w:r>
        <w:rPr>
          <w:rtl/>
          <w:cs/>
          <w:lang w:val="ar_AE" w:bidi="ar_AE"/>
        </w:rPr>
        <w:t xml:space="preserve">ويقول بولس أننا نعيش في </w:t>
      </w:r>
      <w:r>
        <w:rPr>
          <w:b/>
          <w:rtl/>
          <w:cs/>
          <w:lang w:val="ar_AE" w:bidi="ar_AE"/>
        </w:rPr>
        <w:t>أواخر الدهور (نهاية الأزمنة)</w:t>
      </w:r>
      <w:r>
        <w:rPr>
          <w:rtl/>
          <w:cs/>
          <w:lang w:val="ar_AE" w:bidi="ar_AE"/>
        </w:rPr>
        <w:t>. ويقصد بولس أنه في زماننا سيُكمِّل الله كل شيء. في العهد الجديد، تعبير "أواخر الدهور" أو "نهاية الأزمنة" يعني الفترة الكاملة بين قيامة يسوع وعودته. إذًا نحن جميعًا، أهل كورنثوس قبل 2000 عام، وكذلك أنا وأنت الآن، نعيش في أواخر الدهور. لا يوجد سوى شيء واحد كبير آخر سيفعله الله، وهو أن يسوع سيعود ويبدأ في الحكم إلى الأبد!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10:14–22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10: 14–22 واحفظوه في قلوبكم.</w:t>
      </w:r>
    </w:p>
    <w:p>
      <w:pPr>
        <w:bidi/>
      </w:pPr>
      <w:r>
        <w:rPr>
          <w:rtl/>
          <w:cs/>
          <w:lang w:val="ar_AE" w:bidi="ar_AE"/>
        </w:rPr>
      </w:r>
      <w:r>
        <w:rPr>
          <w:rtl/>
          <w:cs/>
          <w:lang w:val="ar_AE" w:bidi="ar_AE"/>
        </w:rPr>
        <w:t>استمعوا إلى نسخة صوتية من كورنثوس الأولى 10: 14–22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10: 14–22 من الترجمة الأسهل للفهم.</w:t>
      </w:r>
    </w:p>
    <w:p>
      <w:pPr>
        <w:bidi/>
      </w:pPr>
      <w:r>
        <w:rPr>
          <w:rtl/>
          <w:cs/>
          <w:lang w:val="ar_AE" w:bidi="ar_AE"/>
        </w:rPr>
      </w:r>
      <w:r>
        <w:rPr>
          <w:rtl/>
          <w:cs/>
          <w:lang w:val="ar_AE" w:bidi="ar_AE"/>
        </w:rPr>
        <w:t>في المقطع السابق، أعطى بولس أمثلة من شعب إسرائيل. فقد خلّص الله شعب إسرائيل من العبودية، لكنهم عصوا الله. وإحدى الخطايا المحددة التي ارتكبها شعب إسرائيل هي عبادة الأوثان. وعندما عصى بنو إسرائيل الله، عاقبهم الله. وقد أراد بولس أن لا يكون الناس في كورنثوس متكبرين وغير مبالين في سلوكهم. لقد خَلَّص الله المؤمنين، ولكن إذا استمر المؤمنون في الخطية، فإن الله سيعاقبهم أيضًا!</w:t>
      </w:r>
    </w:p>
    <w:p>
      <w:pPr>
        <w:bidi/>
      </w:pPr>
      <w:r>
        <w:rPr>
          <w:rtl/>
          <w:cs/>
          <w:lang w:val="ar_AE" w:bidi="ar_AE"/>
        </w:rPr>
      </w:r>
      <w:r>
        <w:rPr>
          <w:rtl/>
          <w:cs/>
          <w:lang w:val="ar_AE" w:bidi="ar_AE"/>
        </w:rPr>
        <w:t>والآن بعد أن عرف المؤمنون في كورنثوس ما حدث لبني إسرائيل عندما عبَدوا الأوثان، يُحَذِّر بولس المؤمنين في كورنثوس بقوة أن يهربوا من عبادة الأوثان. فلا ينبغي للمؤمنين أن يعبدوا أحدًا غير الله.</w:t>
      </w:r>
    </w:p>
    <w:p>
      <w:pPr>
        <w:bidi/>
      </w:pPr>
      <w:r>
        <w:rPr>
          <w:rtl/>
          <w:cs/>
          <w:lang w:val="ar_AE" w:bidi="ar_AE"/>
        </w:rPr>
      </w:r>
      <w:r>
        <w:rPr>
          <w:rtl/>
          <w:cs/>
          <w:lang w:val="ar_AE" w:bidi="ar_AE"/>
        </w:rPr>
        <w:t>في الأصحاح الثامن، عندما بدأ بولس موضوع أكل الطعام الذي يقدّمه الناس للأوثان، تعلَّمنا أن هذا يتعلق بأكل الطعام في الهياكل. فقد كان أهل كورنثوس الذين لم يتبعوا يسوع يعبدون آلهة مختلفة كثيرة. وكان لكل واحد من هذه الآلهة هيكل أو مكان فيه تمثال لهذا الإله—وثنًا. وكان الناس يذهبون إلى هذه الهياكل في أيام خاصة ليأكلوا الطعام. وفي هذه الهياكل كان الناس يفعلون أشياء كثيرة غير صالحة. فخلال الوجبات، كان الناس يسبحون الأوثان. وكان الناس أيضًا يرتكبون خطايا جنسية في هذه الهياكل. وكان بعض الرجال والنساء يقيمون في هذه الهياكل، ويأتي آخرون ليمارسوا علاقات جنسية معهم. وكان الناس يظنون أنهم إذا أقاموا علاقة جنسية مع شخص في الهيكل، فإن شيئًا صالحًا سيحدث لهم. لذلك بالطبع لا يريد بولس أن يذهب المؤمنون إلى هذه الهياكل.</w:t>
      </w:r>
    </w:p>
    <w:p>
      <w:pPr>
        <w:bidi/>
      </w:pPr>
      <w:r>
        <w:rPr>
          <w:rtl/>
          <w:cs/>
          <w:lang w:val="ar_AE" w:bidi="ar_AE"/>
        </w:rPr>
      </w:r>
      <w:r>
        <w:rPr>
          <w:rtl/>
          <w:cs/>
          <w:lang w:val="ar_AE" w:bidi="ar_AE"/>
        </w:rPr>
        <w:t>لا يزال بعض المؤمنين في كورنثوس يريدون أن يذهبوا إلى هذه الهياكل وأن يأكلوا الطعام فيها. كان هؤلاء المؤمنون قد كتبوا رسالة إلى بولس ليتحدثوا إليه عن هذا. لم يكن هؤلاء المؤمنون يريدون عبادة الأوثان، بل كانوا يريدون فقط أن يتناولوا وجبة طيبة، أو أن يلتقوا بأصدقائهم. وفي النهاية، قال هؤلاء المؤمنون: "الأوثان ليست شيئًا! والآلهة في هذه الهياكل لا وجود لها حقًا! لكن بولس يتوسل إلى هؤلاء المؤمنين أن يفكروا بعناية شديدة فيما يفعلونه.</w:t>
      </w:r>
    </w:p>
    <w:p>
      <w:pPr>
        <w:bidi/>
      </w:pPr>
      <w:r>
        <w:rPr>
          <w:rtl/>
          <w:cs/>
          <w:lang w:val="ar_AE" w:bidi="ar_AE"/>
        </w:rPr>
      </w:r>
      <w:r>
        <w:rPr>
          <w:rtl/>
          <w:cs/>
          <w:lang w:val="ar_AE" w:bidi="ar_AE"/>
        </w:rPr>
        <w:t>في بداية تعليم بولس حول هذا الموضوع، في الأصحاح الثامن، قال بولس إنه يتفق مع أهل كورنثوس على أن الأصنام ليست شيئًا. وأن الله هو الإله الوحيد. والآلهة الأخرى لا وجود لها. وهكذا يكون الوثن مجرد قطعة من الخشب أو أي مادة أخرى—فالوثن ليس له قوة.</w:t>
      </w:r>
    </w:p>
    <w:p>
      <w:pPr>
        <w:bidi/>
      </w:pPr>
      <w:r>
        <w:rPr>
          <w:rtl/>
          <w:cs/>
          <w:lang w:val="ar_AE" w:bidi="ar_AE"/>
        </w:rPr>
      </w:r>
      <w:r>
        <w:rPr>
          <w:rtl/>
          <w:cs/>
          <w:lang w:val="ar_AE" w:bidi="ar_AE"/>
        </w:rPr>
        <w:t xml:space="preserve">وقد قال المؤمنون المتكبرون في كورنثوس إنه بما أن الوثن ليس شيئًا، فلا بأس أن نذهب إلى وليمة في الهيكل. لكن في هذا المقطع، يشرح بولس هذا أكثر. فيوافق بولس على أن الوثن ليس شيئًا، لكن ما ينساه المؤمنون المتكبِّرون هو أن هناك </w:t>
      </w:r>
      <w:r>
        <w:rPr>
          <w:b/>
          <w:rtl/>
          <w:cs/>
          <w:lang w:val="ar_AE" w:bidi="ar_AE"/>
        </w:rPr>
        <w:t>شياطين</w:t>
      </w:r>
      <w:r>
        <w:rPr>
          <w:rtl/>
          <w:cs/>
          <w:lang w:val="ar_AE" w:bidi="ar_AE"/>
        </w:rPr>
        <w:t>. وأن هذه الشياطين تريد أن تجذب الناس بعيدًا عن الله. وعندما يعبد الناس الأوثان، تكون الشياطين سعيدة جدًا. فعندما يعبد الناس وثنًا، فإنهم في الواقع يعبدون الشياطين.</w:t>
      </w:r>
    </w:p>
    <w:p>
      <w:pPr>
        <w:bidi/>
      </w:pPr>
      <w:r>
        <w:rPr>
          <w:rtl/>
          <w:cs/>
          <w:lang w:val="ar_AE" w:bidi="ar_AE"/>
        </w:rPr>
      </w:r>
      <w:r>
        <w:rPr>
          <w:rtl/>
          <w:cs/>
          <w:lang w:val="ar_AE" w:bidi="ar_AE"/>
        </w:rPr>
        <w:t xml:space="preserve">ولذلك، لا ينبغي للمؤمنين المتكبرين أن يظنوا أنه لن يحدث لهم شيء إذا تناولوا وجبة في الهيكل. الأوثان نفسها ليست شيئًا في الحقيقة، لكن الشياطين </w:t>
      </w:r>
      <w:r>
        <w:rPr>
          <w:b/>
          <w:rtl/>
          <w:cs/>
          <w:lang w:val="ar_AE" w:bidi="ar_AE"/>
        </w:rPr>
        <w:t>بالفعل</w:t>
      </w:r>
      <w:r>
        <w:rPr>
          <w:rtl/>
          <w:cs/>
          <w:lang w:val="ar_AE" w:bidi="ar_AE"/>
        </w:rPr>
        <w:t xml:space="preserve"> موجودة. وعندما يتناول الناس وجبة في الهيكل، فإن الأمر يكون كما لو أنهم كانوا يتناولون وجبة مع روح شرير!</w:t>
      </w:r>
    </w:p>
    <w:p>
      <w:pPr>
        <w:bidi/>
      </w:pPr>
      <w:r>
        <w:rPr>
          <w:rtl/>
          <w:cs/>
          <w:lang w:val="ar_AE" w:bidi="ar_AE"/>
        </w:rPr>
      </w:r>
      <w:r>
        <w:rPr>
          <w:rtl/>
          <w:cs/>
          <w:lang w:val="ar_AE" w:bidi="ar_AE"/>
        </w:rPr>
        <w:t>توقّفوا هنا وناقشوا: في مجتمعكم، ماذا يعني أن يأكل الناس معًا؟ وكيف تتغيّر العلاقة التي تربطكم بشخص ما إذا أكلتم معه؟ أوقفوا سماع هذا التسجيل الصوتي هنا.</w:t>
      </w:r>
    </w:p>
    <w:p>
      <w:pPr>
        <w:bidi/>
      </w:pPr>
      <w:r>
        <w:rPr>
          <w:rtl/>
          <w:cs/>
          <w:lang w:val="ar_AE" w:bidi="ar_AE"/>
        </w:rPr>
      </w:r>
      <w:r>
        <w:rPr>
          <w:rtl/>
          <w:cs/>
          <w:lang w:val="ar_AE" w:bidi="ar_AE"/>
        </w:rPr>
        <w:t>يتناول المسيحيون طعامًا مع المسيح في كل مرة يشاركون فيها في مائدة الرب. فعندما يشرب المسيحيون الخمر من الكأس خلال التناول (الشركة)، وعندما يأكلون الخبز معًا، يكون ذلك كما لو أنهم يتناولون وجبة مع يسوع. وتُظهر هذه المائدة (الشركة) أن للمسيحيين علاقة بالمسيح.</w:t>
      </w:r>
    </w:p>
    <w:p>
      <w:pPr>
        <w:bidi/>
      </w:pPr>
      <w:r>
        <w:rPr>
          <w:rtl/>
          <w:cs/>
          <w:lang w:val="ar_AE" w:bidi="ar_AE"/>
        </w:rPr>
      </w:r>
      <w:r>
        <w:rPr>
          <w:rtl/>
          <w:cs/>
          <w:lang w:val="ar_AE" w:bidi="ar_AE"/>
        </w:rPr>
        <w:t xml:space="preserve">ويقول بولس إنه لا يمكن للمؤمنين أن يتناولوا وجبة مع المسيح </w:t>
      </w:r>
      <w:r>
        <w:rPr>
          <w:b/>
          <w:rtl/>
          <w:cs/>
          <w:lang w:val="ar_AE" w:bidi="ar_AE"/>
        </w:rPr>
        <w:t>و</w:t>
      </w:r>
      <w:r>
        <w:rPr>
          <w:rtl/>
          <w:cs/>
          <w:lang w:val="ar_AE" w:bidi="ar_AE"/>
        </w:rPr>
        <w:t xml:space="preserve">وجبة مع الشياطين! فلا يمكن للمسيحيين أن تكون لهم علاقة بالمسيح ومع الشياطين في نفس الوقت. فإذا دخلوا في علاقة مع الشياطين، فسيصبح الرب يسوع غيورًا جدًا. يظن المؤمنون المستكبرون أنهم أقوياء، ولكنهم سيكونون في غاية الحماقة إذا ظنوا أنهم أقوى من الرب! </w:t>
      </w:r>
    </w:p>
    <w:p>
      <w:pPr>
        <w:bidi/>
      </w:pPr>
      <w:r>
        <w:rPr>
          <w:rtl/>
          <w:cs/>
          <w:lang w:val="ar_AE" w:bidi="ar_AE"/>
        </w:rPr>
      </w:r>
      <w:r>
        <w:rPr>
          <w:rtl/>
          <w:cs/>
          <w:lang w:val="ar_AE" w:bidi="ar_AE"/>
        </w:rPr>
        <w:t>توقّفوا هنا وافعلوا هذا النشاط: استخدموا بعض الطباشير أو الأشياء لرسم دائرتين على الأرض، أو اذهبوا للخارج واستخدموا عصا لرسم دائرتين على التراب. يجب أن تكون الدائرتان على بُعد أربع أو خمس خطوات على الأقل من بعضهما البعض. استمعوا إلى بقية التعليمات عندما تكونون مستعدين. أوقفوا سماع هذا التسجيل الصوتي هنا.</w:t>
      </w:r>
    </w:p>
    <w:p>
      <w:pPr>
        <w:bidi/>
      </w:pPr>
      <w:r>
        <w:rPr>
          <w:rtl/>
          <w:cs/>
          <w:lang w:val="ar_AE" w:bidi="ar_AE"/>
        </w:rPr>
      </w:r>
      <w:r>
        <w:rPr>
          <w:rtl/>
          <w:cs/>
          <w:lang w:val="ar_AE" w:bidi="ar_AE"/>
        </w:rPr>
        <w:t>والآن وقد حصلت على دائرتيكم، اطلبوا من بعض الناس أن يقفوا داخل إحدى الدائرتين. ثم اطلبوا منهم أن يذهبوا ويقفوا في الدائرة الأخرى، دون أن يتركوا أو يغادروا الدائرة الأولى. أوقفوا سماع هذا التسجيل الصوتي هنا.</w:t>
      </w:r>
    </w:p>
    <w:p>
      <w:pPr>
        <w:bidi/>
      </w:pPr>
      <w:r>
        <w:rPr>
          <w:rtl/>
          <w:cs/>
          <w:lang w:val="ar_AE" w:bidi="ar_AE"/>
        </w:rPr>
      </w:r>
      <w:r>
        <w:rPr>
          <w:rtl/>
          <w:cs/>
          <w:lang w:val="ar_AE" w:bidi="ar_AE"/>
        </w:rPr>
        <w:t>عندما قمتم بهذا النشاط، اكتشفتم أن هذه المهمة مستحيلة. فإذا أراد الناس أن يدخلوا الدائرة الثانية، كان عليهم أن يتركوا الدائرة الأولى. لم تكن هناك طريقة أخرى للقيام بذلك.</w:t>
      </w:r>
    </w:p>
    <w:p>
      <w:pPr>
        <w:bidi/>
      </w:pPr>
      <w:r>
        <w:rPr>
          <w:rtl/>
          <w:cs/>
          <w:lang w:val="ar_AE" w:bidi="ar_AE"/>
        </w:rPr>
      </w:r>
      <w:r>
        <w:rPr>
          <w:rtl/>
          <w:cs/>
          <w:lang w:val="ar_AE" w:bidi="ar_AE"/>
        </w:rPr>
        <w:t>وبالطريقة نفسها، يقول بولس إنه لا يمكن للناس أن تكون لهم علاقة بيسوع وأيضًا علاقة بالشياطين. فإذا دخل الناس في علاقة مع الشياطين، فإنهم سيقطعون علاقتهم بيسوع. ولذلك ينبغي للمؤمنين أن يكونوا حذرين للغاية، وينبغي ألا يدخل المؤمنون إلى هياكل الأصنام ويأكلوا هناك.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10: 14–22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يخبر بولس المؤمنين ألا يعبدوا الأوثان. ولا ينبغي للمؤمنين أن يدخلوا هياكل الأوثان ويأكلوا فيها. إن المؤمنين على حق في اعتقادهم أن الأصنام ليس لها قوة، ولكن أينما كان الناس يعبدون الأصنام، هناك شياطين. فإذا أكل المؤمنون طعامًا يُقدِّم للأوثان، كان ذلك وكأنهم يتناولون وجبة مع الشياطين. لا يمكن للمؤمنين أن يتناولوا وجبة مع الشياطين، لأنهم يتناولون وجبة بالفعل مع يسوع كلما كانوا يتناولون من مائدة الرب. فإذا تناول المؤمنون وجبة مع الشياطين، فسيصبح يسوع غيورًا جدًا.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الأوثان</w:t>
      </w:r>
    </w:p>
    <w:p>
      <w:pPr>
        <w:pStyle w:val="ListBullet"/>
        <w:bidi/>
        <w:spacing w:line="240" w:lineRule="auto"/>
        <w:ind w:left="720"/>
      </w:pPr>
      <w:r>
        <w:rPr>
          <w:rtl/>
          <w:cs/>
          <w:lang w:val="ar_AE" w:bidi="ar_AE"/>
        </w:rPr>
      </w:r>
      <w:r>
        <w:rPr>
          <w:rtl/>
          <w:cs/>
          <w:lang w:val="ar_AE" w:bidi="ar_AE"/>
        </w:rPr>
        <w:t>شياطين</w:t>
      </w:r>
    </w:p>
    <w:p>
      <w:pPr>
        <w:pStyle w:val="ListBullet"/>
        <w:bidi/>
        <w:spacing w:line="240" w:lineRule="auto"/>
        <w:ind w:left="720"/>
      </w:pPr>
      <w:r>
        <w:rPr>
          <w:rtl/>
          <w:cs/>
          <w:lang w:val="ar_AE" w:bidi="ar_AE"/>
        </w:rPr>
      </w:r>
      <w:r>
        <w:rPr>
          <w:rtl/>
          <w:cs/>
          <w:lang w:val="ar_AE" w:bidi="ar_AE"/>
        </w:rPr>
        <w:t>الأشخاص الذين لا يعرفون يسوع ويُقَدِّمون الطعام للأوثان</w:t>
      </w:r>
    </w:p>
    <w:p>
      <w:pPr>
        <w:bidi/>
      </w:pPr>
      <w:r>
        <w:rPr>
          <w:rtl/>
          <w:cs/>
          <w:lang w:val="ar_AE" w:bidi="ar_AE"/>
        </w:rPr>
      </w:r>
      <w:r>
        <w:rPr>
          <w:rtl/>
          <w:cs/>
          <w:lang w:val="ar_AE" w:bidi="ar_AE"/>
        </w:rPr>
        <w:t>يبدأ بولس هذا الجزء من رسالته بقوله: "لذلك (لأجل هذه الأسباب)، يا أحبائي اهربوا من عبادة الأوثان". وفي المقاطع السابقة، أعطى بولس الأسباب التي تجعل المؤمنين يجب أن يفعلوا ذلك. وأعطى بولس أمثلة للمؤمنين من بني إسرائيل. وهذه الأمثلة تُعد تحذيرًا للناس في كورنثوس.</w:t>
      </w:r>
    </w:p>
    <w:p>
      <w:pPr>
        <w:bidi/>
      </w:pPr>
      <w:r>
        <w:rPr>
          <w:rtl/>
          <w:cs/>
          <w:lang w:val="ar_AE" w:bidi="ar_AE"/>
        </w:rPr>
      </w:r>
      <w:r>
        <w:rPr>
          <w:rtl/>
          <w:cs/>
          <w:lang w:val="ar_AE" w:bidi="ar_AE"/>
        </w:rPr>
        <w:t>ويدعو بولس المؤمنين في كورنثوس أحبائي. فعلى الرغم من أن بولس يتحدث إلى المؤمنين بصرامة شديدة، إلا أن بولس يريد أن يعرف المؤمنون أن بولس يحبهم وأنه صديقهم.</w:t>
      </w:r>
    </w:p>
    <w:p>
      <w:pPr>
        <w:bidi/>
      </w:pPr>
      <w:r>
        <w:rPr>
          <w:rtl/>
          <w:cs/>
          <w:lang w:val="ar_AE" w:bidi="ar_AE"/>
        </w:rPr>
      </w:r>
      <w:r>
        <w:rPr>
          <w:rtl/>
          <w:cs/>
          <w:lang w:val="ar_AE" w:bidi="ar_AE"/>
        </w:rPr>
        <w:t>يقول بولس إن على المؤمنين أن يهربوا من عبادة الأوثان. إذا هربتم من شيء ما، فإنكم تركضون بعيدًا عنه بسرعة كبيرة. وكأن بولس يقول: "إن طلب منكم أحدٌ أن تعبدوا معه وثنًا، فلا ينبغي أن تقولوا لا فحسب، بل يجب أن تهربوا بأسرع ما يمكن!!</w:t>
      </w:r>
    </w:p>
    <w:p>
      <w:pPr>
        <w:bidi/>
      </w:pPr>
      <w:r>
        <w:rPr>
          <w:rtl/>
          <w:cs/>
          <w:lang w:val="ar_AE" w:bidi="ar_AE"/>
        </w:rPr>
      </w:r>
      <w:r>
        <w:rPr>
          <w:rtl/>
          <w:cs/>
          <w:lang w:val="ar_AE" w:bidi="ar_AE"/>
        </w:rPr>
        <w:t>توقّفوا هنا وناقشوا كيف ستقولون أن الناس يجب أن يهربوا من عبادة الأوثان. أوقفوا سماع هذا التسجيل الصوتي هنا.</w:t>
      </w:r>
    </w:p>
    <w:p>
      <w:pPr>
        <w:bidi/>
      </w:pPr>
      <w:r>
        <w:rPr>
          <w:rtl/>
          <w:cs/>
          <w:lang w:val="ar_AE" w:bidi="ar_AE"/>
        </w:rPr>
      </w:r>
      <w:r>
        <w:rPr>
          <w:rtl/>
          <w:cs/>
          <w:lang w:val="ar_AE" w:bidi="ar_AE"/>
        </w:rPr>
        <w:t>ثم يقول بولس إنه يتحدث كما إلى الحكماء. ويعتقد المؤمنون المتكبِّرون في كورنثوس أنهم حكماء جدًا. فإذا كان المؤمنون حكماء فيجب أن يكونوا قادرين على فهم ما يقوله بولس.</w:t>
      </w:r>
    </w:p>
    <w:p>
      <w:pPr>
        <w:bidi/>
      </w:pPr>
      <w:r>
        <w:rPr>
          <w:rtl/>
          <w:cs/>
          <w:lang w:val="ar_AE" w:bidi="ar_AE"/>
        </w:rPr>
      </w:r>
      <w:r>
        <w:rPr>
          <w:rtl/>
          <w:cs/>
          <w:lang w:val="ar_AE" w:bidi="ar_AE"/>
        </w:rPr>
        <w:t>كان بولس يريد أن يشجع المؤمنين على التفكير بعناية في ما يقوله. إذا فكر المؤمنون جيدًا، فمن المؤكد أنهم سيتفقون مع بولس!</w:t>
      </w:r>
    </w:p>
    <w:p>
      <w:pPr>
        <w:bidi/>
      </w:pPr>
      <w:r>
        <w:rPr>
          <w:rtl/>
          <w:cs/>
          <w:lang w:val="ar_AE" w:bidi="ar_AE"/>
        </w:rPr>
      </w:r>
      <w:r>
        <w:rPr>
          <w:rtl/>
          <w:cs/>
          <w:lang w:val="ar_AE" w:bidi="ar_AE"/>
        </w:rPr>
        <w:t>ثم يتحدث بولس عما يحدث عندما يكون للمؤمنين شركة (تناول)، أي عشاء الرب. ويسأل بولس المؤمنين بعض الأسئلة. ويعلم بولس إجابة هذه الأسئلة، لكن هذه هي طريقته لجعل المؤمنين يفكّرون فيها.</w:t>
      </w:r>
    </w:p>
    <w:p>
      <w:pPr>
        <w:bidi/>
      </w:pPr>
      <w:r>
        <w:rPr>
          <w:rtl/>
          <w:cs/>
          <w:lang w:val="ar_AE" w:bidi="ar_AE"/>
        </w:rPr>
      </w:r>
      <w:r>
        <w:rPr>
          <w:rtl/>
          <w:cs/>
          <w:lang w:val="ar_AE" w:bidi="ar_AE"/>
        </w:rPr>
        <w:t>السؤال الأول هو "عندما نشكر الله على الكأس، فنحن نشترك في دم المسيح، أليس كذلك؟" ويتوقع بولس من المؤمنين أن يجيبوا قائلين: "نعم، هذا صحيح!"</w:t>
      </w:r>
    </w:p>
    <w:p>
      <w:pPr>
        <w:bidi/>
      </w:pPr>
      <w:r>
        <w:rPr>
          <w:rtl/>
          <w:cs/>
          <w:lang w:val="ar_AE" w:bidi="ar_AE"/>
        </w:rPr>
      </w:r>
      <w:r>
        <w:rPr>
          <w:rtl/>
          <w:cs/>
          <w:lang w:val="ar_AE" w:bidi="ar_AE"/>
        </w:rPr>
        <w:t>عندما يكون لدى الناس شركة في مائدة الرب، فإنهم يشربون من كأس. ويدعو بولس هذه الكأس كأس البركة، أو الشكر. ويقصد بولس أنه في كل مرة يشرب الناس من هذه الكأس، فإنهم يشكرون الله عليها. لا يشكر الناس الله حقًا على الكأس نفسها، بل على معنى شرب الخمر الذي في الكأس. وعندما يشرب الناس من الكأس خلال الشركة، فإنهم يشتركون في دم المسيح. وقد أعطى يسوع دمه لخلاص الناس. وهذا يعني أن يسوع مات ليخلِّص الناس. وعندما يشترك الناس في هذه الشركة، يكون الأمر كما لو أن يسوع يقول لهم: "لقد قدَّمْتُ دمي أيضًا من أجلكم! وأنتم أيضًا قد خَلُصتم، لأنني مت من أجلكم! لذلك أنتم الآن تنتمون إليّ. أنا وأنتم لدينا علاقة معًا".</w:t>
      </w:r>
    </w:p>
    <w:p>
      <w:pPr>
        <w:bidi/>
      </w:pPr>
      <w:r>
        <w:rPr>
          <w:rtl/>
          <w:cs/>
          <w:lang w:val="ar_AE" w:bidi="ar_AE"/>
        </w:rPr>
      </w:r>
      <w:r>
        <w:rPr>
          <w:rtl/>
          <w:cs/>
          <w:lang w:val="ar_AE" w:bidi="ar_AE"/>
        </w:rPr>
        <w:t>والسؤال الثاني هو "عندما نكسر الخبز، أليس هو شركة جسد المسيح؟" "ويتوقع بولس من المؤمنين أن يجيبوا قائلين: "نعم، هذا صحيح!"</w:t>
      </w:r>
    </w:p>
    <w:p>
      <w:pPr>
        <w:bidi/>
      </w:pPr>
      <w:r>
        <w:rPr>
          <w:rtl/>
          <w:cs/>
          <w:lang w:val="ar_AE" w:bidi="ar_AE"/>
        </w:rPr>
      </w:r>
      <w:r>
        <w:rPr>
          <w:rtl/>
          <w:cs/>
          <w:lang w:val="ar_AE" w:bidi="ar_AE"/>
        </w:rPr>
        <w:t>عندما تناول بنو إسرائيل وجبة معًا، كان لديهم رغيفٌ واحدٌ كبيرٌ من الخبز. وفي بداية الوجبة، كان رئيس العائلة يكسر الخبز إلى قطع أصغر. ثم يأخذ كل شخص قطعة ليأكلها. في كل مرة يشارك فيها المؤمنون المسيحيون معًا في مائدة الرب، فإنهم يفعلون الشيء نفسه. كان أحد المؤمنين يكسر رغيف الخبز إلى قطع ويعطيها للآخرين.</w:t>
      </w:r>
    </w:p>
    <w:p>
      <w:pPr>
        <w:bidi/>
      </w:pPr>
      <w:r>
        <w:rPr>
          <w:rtl/>
          <w:cs/>
          <w:lang w:val="ar_AE" w:bidi="ar_AE"/>
        </w:rPr>
      </w:r>
      <w:r>
        <w:rPr>
          <w:rtl/>
          <w:cs/>
          <w:lang w:val="ar_AE" w:bidi="ar_AE"/>
        </w:rPr>
        <w:t>توقّفوا هنا وانظروا إلى صورة ل</w:t>
      </w:r>
      <w:r>
        <w:rPr>
          <w:rtl/>
          <w:cs/>
          <w:lang w:val="ar_AE" w:bidi="ar_AE"/>
        </w:rPr>
        <w:t>رغيف خبز</w:t>
      </w:r>
      <w:r>
        <w:rPr>
          <w:rtl/>
          <w:cs/>
          <w:lang w:val="ar_AE" w:bidi="ar_AE"/>
        </w:rPr>
        <w:t xml:space="preserve"> كبير مثل الرغيف الذي استخدمه الناس. أوقفوا سماع هذا التسجيل الصوتي هنا.</w:t>
      </w:r>
    </w:p>
    <w:p>
      <w:pPr>
        <w:bidi/>
      </w:pPr>
      <w:r>
        <w:rPr>
          <w:rtl/>
          <w:cs/>
          <w:lang w:val="ar_AE" w:bidi="ar_AE"/>
        </w:rPr>
      </w:r>
      <w:r>
        <w:rPr>
          <w:rtl/>
          <w:cs/>
          <w:lang w:val="ar_AE" w:bidi="ar_AE"/>
        </w:rPr>
        <w:t>وعندما يشترك الناس في التناول (مائدة الرب)، يكون الخبز رمزًا لجسد المسيح. وعندما يأكلون الخبز، فإن هذا يُظهر للمؤمنين أنهم ينتمون إلى جسد المسيح.</w:t>
      </w:r>
    </w:p>
    <w:p>
      <w:pPr>
        <w:bidi/>
      </w:pPr>
      <w:r>
        <w:rPr>
          <w:rtl/>
          <w:cs/>
          <w:lang w:val="ar_AE" w:bidi="ar_AE"/>
        </w:rPr>
      </w:r>
      <w:r>
        <w:rPr>
          <w:rtl/>
          <w:cs/>
          <w:lang w:val="ar_AE" w:bidi="ar_AE"/>
        </w:rPr>
        <w:t>وعندما يتحدث بولس في رسائله عن جسد المسيح، فإنه يشير إلى جميع المؤمنين معًا، أي الكنيسة. ويتكون جسمنا المادي من العديد من الأجزاء المختلفة - الأيدي والأقدام والأذنين والعينين وأكثر من ذلك بكثير - ولكن كل هذه الأجزاء تنتمي معًا. وكلَّ هذه الأجزاء معًا هي جسد واحد. وهكذا ينتمي جميع المؤمنين إلى بعضهم البعض. فالمؤمنون ينتمون إلى بعضهم لأنهم جميعًا ينتمون للمسيح. في كل مرة يكسر فيها المؤمنون الخبز ويتناولونه أثناء شركة التناول (عشاء الرب)، يقول المؤمنون: "لدينا علاقة بيسوع، لأن يسوع مات من أجلنا. ولنا أيضًا علاقة مع بعضنا البعض، لأن يسوع مات من أجل كل واحد منا". عندما يتحدث بولس عن جسد المسيح، فإن بولس يقصد الكنيسة بأكملها، أي جميع المؤمنين معًا. فكل هؤلاء الناس هم جسد المسيح الروحي.</w:t>
      </w:r>
    </w:p>
    <w:p>
      <w:pPr>
        <w:bidi/>
      </w:pPr>
      <w:r>
        <w:rPr>
          <w:rtl/>
          <w:cs/>
          <w:lang w:val="ar_AE" w:bidi="ar_AE"/>
        </w:rPr>
      </w:r>
      <w:r>
        <w:rPr>
          <w:rtl/>
          <w:cs/>
          <w:lang w:val="ar_AE" w:bidi="ar_AE"/>
        </w:rPr>
        <w:t>توقّفوا هنا وناقشوا كيف ستقولون إن المؤمنين يشتركون في جسد المسيح عندما يكسرون ويأكلون الخبز. أوقفوا سماع هذا التسجيل الصوتي هنا.</w:t>
      </w:r>
    </w:p>
    <w:p>
      <w:pPr>
        <w:bidi/>
      </w:pPr>
      <w:r>
        <w:rPr>
          <w:rtl/>
          <w:cs/>
          <w:lang w:val="ar_AE" w:bidi="ar_AE"/>
        </w:rPr>
      </w:r>
      <w:r>
        <w:rPr>
          <w:rtl/>
          <w:cs/>
          <w:lang w:val="ar_AE" w:bidi="ar_AE"/>
        </w:rPr>
        <w:t xml:space="preserve">ويقول بولس إن هناك رغيفًا واحدًا من الخبز. ويأخذ كل مؤمن قطعة من رغيف الخبز نفسه. وهذا يُظهر أن جميع المؤمنين ينتمون إلى بعضهم البعض. وهم معًا جسد روحي </w:t>
      </w:r>
      <w:r>
        <w:rPr>
          <w:b/>
          <w:rtl/>
          <w:cs/>
          <w:lang w:val="ar_AE" w:bidi="ar_AE"/>
        </w:rPr>
        <w:t>واحد</w:t>
      </w:r>
      <w:r>
        <w:rPr>
          <w:rtl/>
          <w:cs/>
          <w:lang w:val="ar_AE" w:bidi="ar_AE"/>
        </w:rPr>
        <w:t xml:space="preserve">، وليس أجساد روحية كثيرة </w:t>
      </w:r>
      <w:r>
        <w:rPr>
          <w:b/>
          <w:rtl/>
          <w:cs/>
          <w:lang w:val="ar_AE" w:bidi="ar_AE"/>
        </w:rPr>
        <w:t>مختلفة</w:t>
      </w:r>
      <w:r>
        <w:rPr>
          <w:rtl/>
          <w:cs/>
          <w:lang w:val="ar_AE" w:bidi="ar_AE"/>
        </w:rPr>
        <w:t>! عندما تتذكرون كيف كان انقسام الناس في كورنثوس، فأنتم تعلمون أن بولس هنا كان يُعطيهم رسالة مهمة جدًا!</w:t>
      </w:r>
    </w:p>
    <w:p>
      <w:pPr>
        <w:bidi/>
      </w:pPr>
      <w:r>
        <w:rPr>
          <w:rtl/>
          <w:cs/>
          <w:lang w:val="ar_AE" w:bidi="ar_AE"/>
        </w:rPr>
      </w:r>
      <w:r>
        <w:rPr>
          <w:rtl/>
          <w:cs/>
          <w:lang w:val="ar_AE" w:bidi="ar_AE"/>
        </w:rPr>
        <w:t>توقّفوا هنا وافعلوا هذا النشاط: خذوا بعض الطعام الذي يمكنكم تقسيمه إلى أجزاء، على سبيل المثال ثمرة فاكهة كبيرة. اقسّموا الثمرة إلى أجزاء أو قِطع. ويحصل كل شخص على قطعة واحدة ويمسكها. كل واحدة من هذه القطع في حد ذاتها ليست الثمرة. فقط عندما تجتمع القطع معًا يصيرون ثمرة واحدة كاملة. وتأتي قطعة كل شخص من الثمرة نفسها. وجميع هذه القطع لها علاقة ببعضها البعض، لأنها تنتمي إلى الثمرة نفسها. وهذا هو الأمر نفسه بالنسبة للمسيحيين. فجميع المسيحيين ينتمون إلى جسد المسيح. فكروا في هذا للحظة، ثم استمتعوا بأكل قطعة من الثمرة! أوقفوا سماع هذا التسجيل الصوتي هنا.</w:t>
      </w:r>
    </w:p>
    <w:p>
      <w:pPr>
        <w:bidi/>
      </w:pPr>
      <w:r>
        <w:rPr>
          <w:rtl/>
          <w:cs/>
          <w:lang w:val="ar_AE" w:bidi="ar_AE"/>
        </w:rPr>
      </w:r>
      <w:r>
        <w:rPr>
          <w:rtl/>
          <w:cs/>
          <w:lang w:val="ar_AE" w:bidi="ar_AE"/>
        </w:rPr>
        <w:t>ثم يطلب بولس من أهل كورنثوس أن ينظروا إلى شعب إسرائيل. كان بولس يقصد أنه سيخبر كورنثوس بشئ عن بني إسرائيل كمثال.</w:t>
      </w:r>
    </w:p>
    <w:p>
      <w:pPr>
        <w:bidi/>
      </w:pPr>
      <w:r>
        <w:rPr>
          <w:rtl/>
          <w:cs/>
          <w:lang w:val="ar_AE" w:bidi="ar_AE"/>
        </w:rPr>
      </w:r>
      <w:r>
        <w:rPr>
          <w:rtl/>
          <w:cs/>
          <w:lang w:val="ar_AE" w:bidi="ar_AE"/>
        </w:rPr>
        <w:t>كان لبني إسرائيل أيضًا هيكل. وفي هذا الهيكل، كانوا يقدّمون ذبائح لله. وعندما كان الناس يقدمون ذبيحة لله، كانوا يذبحون حيوانًا ويحرقونه على منصة تُدعى مذبحًا. وكان بعض اللحم يُحرَق تمامًا، لكن الناس كانوا يأكلون ما تبقى من اللحم. كان الأمر كما لو أن الشعب والله كانوا يتناولون وجبة معًا! وهذا يُظهر أن لله والشعب علاقة ببعضهما بعضًا.</w:t>
      </w:r>
    </w:p>
    <w:p>
      <w:pPr>
        <w:bidi/>
      </w:pPr>
      <w:r>
        <w:rPr>
          <w:rtl/>
          <w:cs/>
          <w:lang w:val="ar_AE" w:bidi="ar_AE"/>
        </w:rPr>
      </w:r>
      <w:r>
        <w:rPr>
          <w:rtl/>
          <w:cs/>
          <w:lang w:val="ar_AE" w:bidi="ar_AE"/>
        </w:rPr>
        <w:t>ويقول بولس مرة أخرى كل هذا في شكل سؤال. ويتوقع بولس أن يقول أهل كورنثوس: "نعم، هذا صحيح، عندما أكل بنو إسرائيل من الذبائح، كانوا يشاركون وجبة طعام مع الله. وهذا يدل على أن بني إسرائيل كانت لهم علاقة مع الله".</w:t>
      </w:r>
    </w:p>
    <w:p>
      <w:pPr>
        <w:bidi/>
      </w:pPr>
      <w:r>
        <w:rPr>
          <w:rtl/>
          <w:cs/>
          <w:lang w:val="ar_AE" w:bidi="ar_AE"/>
        </w:rPr>
      </w:r>
      <w:r>
        <w:rPr>
          <w:rtl/>
          <w:cs/>
          <w:lang w:val="ar_AE" w:bidi="ar_AE"/>
        </w:rPr>
        <w:t>حسنًا، الآن كان بولس حقًا بصدد توضيح وجهة نظره. أراد المؤمنون المتكبِّرون في كورنثوس أن يدخلوا إلى هياكل الأوثان ويتناولوا الطعام هناك. لكن على المؤمنين أن يدركوا أنهم إذا أكلوا من الطعام الذي يُقدَّم ذبيحة للأوثان، فإن ذلك يكون كما لو أنهم يتناولون وجبة مع الأوثان. فالمؤمنون يدخلون في علاقة مع الأوثان، كما دخل بنو إسرائيل في علاقة مع الله عندما أكلوا اللحم الذي يُقدَّم لله. وهذا أيضًا يشبه الطريقة التي يدخل بها المؤمنون المسيحيون في علاقة مع يسوع في كل مرة يتناولون فيها (عشاء الرب). في الواقع، لا يقول بولس كل هذا. يقفز بولس مباشرة إلى النقطة التالية، لكن من الواضح أن هذا هو ما يقصده.</w:t>
      </w:r>
    </w:p>
    <w:p>
      <w:pPr>
        <w:bidi/>
      </w:pPr>
      <w:r>
        <w:rPr>
          <w:rtl/>
          <w:cs/>
          <w:lang w:val="ar_AE" w:bidi="ar_AE"/>
        </w:rPr>
      </w:r>
      <w:r>
        <w:rPr>
          <w:rtl/>
          <w:cs/>
          <w:lang w:val="ar_AE" w:bidi="ar_AE"/>
        </w:rPr>
        <w:t xml:space="preserve">ثم يقول بولس أنه لا يقصد القول بأن الوثن هو إله حقًا. لقد اتفق بولس بالفعل مع أهل كورنثوس على أنه لا يوجد إله آخر غير الله. قال بولس ذلك عندما بدأ الحديث عن هذا الموضوع في الأصحاح الثامن. ولكن الآن يقول بولس أنه بالرغم من عدم وجود آلهة، إلا أنه </w:t>
      </w:r>
      <w:r>
        <w:rPr>
          <w:b/>
          <w:rtl/>
          <w:cs/>
          <w:lang w:val="ar_AE" w:bidi="ar_AE"/>
        </w:rPr>
        <w:t>تكون</w:t>
      </w:r>
      <w:r>
        <w:rPr>
          <w:rtl/>
          <w:cs/>
          <w:lang w:val="ar_AE" w:bidi="ar_AE"/>
        </w:rPr>
        <w:t xml:space="preserve"> هناك شياطين. وأن هذه الشياطين تريد أن تجذب الناس بعيدًا عن الله. وتريد الشياطين حقًا أن يعبد الناس الأوثان بدلًا من عبادة الله. وأينما يعبد الناس الأوثان، تحب الشياطين أن تذهب إلى هناك. وعندما يعبد الناس وثنًا، فإنهم في الواقع يعبدون الشياطين.</w:t>
      </w:r>
    </w:p>
    <w:p>
      <w:pPr>
        <w:bidi/>
      </w:pPr>
      <w:r>
        <w:rPr>
          <w:rtl/>
          <w:cs/>
          <w:lang w:val="ar_AE" w:bidi="ar_AE"/>
        </w:rPr>
      </w:r>
      <w:r>
        <w:rPr>
          <w:rtl/>
          <w:cs/>
          <w:lang w:val="ar_AE" w:bidi="ar_AE"/>
        </w:rPr>
        <w:t>وهذا هو السبب الرئيسي الذي جعل بولس لا يريد أن يدخل المؤمنون إلى هياكل آلهة كورنثوس. وقد يظن المؤمنون المتكبِّرون أنه لا ضرر من فعل ذلك. لكن بولس لا يريد أن يدخل المؤمنون في علاقة مع الشياطين.</w:t>
      </w:r>
    </w:p>
    <w:p>
      <w:pPr>
        <w:bidi/>
      </w:pPr>
      <w:r>
        <w:rPr>
          <w:rtl/>
          <w:cs/>
          <w:lang w:val="ar_AE" w:bidi="ar_AE"/>
        </w:rPr>
      </w:r>
      <w:r>
        <w:rPr>
          <w:rtl/>
          <w:cs/>
          <w:lang w:val="ar_AE" w:bidi="ar_AE"/>
        </w:rPr>
        <w:t>المؤمنون بالفعل في علاقة مع يسوع. ولا يمكنهم أيضًا أن تكون لهم علاقة مع الشياطين في نفس الوقت. لو فعل المؤمنون ذلك، فإن يسوع سيشعر بالغيرة الشديدة! ويسوع أقوى من المؤمنين المتكبِّرين. إذا كان يسوع يشعر بالغيرة، فمن المؤكد أن يسوع سيعاقبهم!</w:t>
      </w:r>
    </w:p>
    <w:p>
      <w:pPr>
        <w:bidi/>
      </w:pPr>
      <w:r>
        <w:rPr>
          <w:rtl/>
          <w:cs/>
          <w:lang w:val="ar_AE" w:bidi="ar_AE"/>
        </w:rPr>
      </w:r>
      <w:r>
        <w:rPr>
          <w:rtl/>
          <w:cs/>
          <w:lang w:val="ar_AE" w:bidi="ar_AE"/>
        </w:rPr>
        <w:t>ويقول بولس مرة أخرى كل هذا في شكل أسئلة. وهذه طريقة بولس لجعل الناس في كورنثوس يفكرون بعمق.</w:t>
      </w:r>
    </w:p>
    <w:p>
      <w:pPr>
        <w:bidi/>
      </w:pPr>
      <w:r>
        <w:rPr>
          <w:rtl/>
          <w:cs/>
          <w:lang w:val="ar_AE" w:bidi="ar_AE"/>
        </w:rPr>
      </w:r>
      <w:r>
        <w:rPr>
          <w:rtl/>
          <w:cs/>
          <w:lang w:val="ar_AE" w:bidi="ar_AE"/>
        </w:rPr>
        <w:t xml:space="preserve">يخاطب بولس الناس في كورنثوس، لكن في الختام يقول بولس: "هل </w:t>
      </w:r>
      <w:r>
        <w:rPr>
          <w:b/>
          <w:rtl/>
          <w:cs/>
          <w:lang w:val="ar_AE" w:bidi="ar_AE"/>
        </w:rPr>
        <w:t>نحن</w:t>
      </w:r>
      <w:r>
        <w:rPr>
          <w:rtl/>
          <w:cs/>
          <w:lang w:val="ar_AE" w:bidi="ar_AE"/>
        </w:rPr>
        <w:t xml:space="preserve"> نحاول أن نجعل الرب يغير؟ هل نحن حقًا أقوى منه؟" إن بولس لا يزال يخاطب الشعب في كورنثوس، لكنه يتحدث وكأنه هو نفسه واحد من الشعب.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10: 14–22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الأوثان</w:t>
      </w:r>
    </w:p>
    <w:p>
      <w:pPr>
        <w:pStyle w:val="ListBullet"/>
        <w:bidi/>
        <w:spacing w:line="240" w:lineRule="auto"/>
        <w:ind w:left="720"/>
      </w:pPr>
      <w:r>
        <w:rPr>
          <w:rtl/>
          <w:cs/>
          <w:lang w:val="ar_AE" w:bidi="ar_AE"/>
        </w:rPr>
      </w:r>
      <w:r>
        <w:rPr>
          <w:rtl/>
          <w:cs/>
          <w:lang w:val="ar_AE" w:bidi="ar_AE"/>
        </w:rPr>
        <w:t>الشياطين</w:t>
      </w:r>
    </w:p>
    <w:p>
      <w:pPr>
        <w:pStyle w:val="ListBullet"/>
        <w:bidi/>
        <w:spacing w:line="240" w:lineRule="auto"/>
        <w:ind w:left="720"/>
      </w:pPr>
      <w:r>
        <w:rPr>
          <w:rtl/>
          <w:cs/>
          <w:lang w:val="ar_AE" w:bidi="ar_AE"/>
        </w:rPr>
      </w:r>
      <w:r>
        <w:rPr>
          <w:rtl/>
          <w:cs/>
          <w:lang w:val="ar_AE" w:bidi="ar_AE"/>
        </w:rPr>
        <w:t>والأشخاص الذين لا يعرفون يسوع ويُقَدِّمون الطعام للأوثان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أولاً، يمكنكم أن تمثِّلوا أن المؤمنين يتناولون من مائدة الرب. فكّروا في كيف يمكنكم إظهار أن يسوع يأكل معهم.</w:t>
      </w:r>
    </w:p>
    <w:p>
      <w:pPr>
        <w:bidi/>
      </w:pPr>
      <w:r>
        <w:rPr>
          <w:rtl/>
          <w:cs/>
          <w:lang w:val="ar_AE" w:bidi="ar_AE"/>
        </w:rPr>
      </w:r>
      <w:r>
        <w:rPr>
          <w:rtl/>
          <w:cs/>
          <w:lang w:val="ar_AE" w:bidi="ar_AE"/>
        </w:rPr>
        <w:t>ثم يمكنكم أن تمثلوا شعب إسرائيل وهم يقدّمون ذبيحة لله، ويأكلون من لحم الذبيحة. فكّروا كيف يمكنكم إظهار أن الله كان مع بني إسرائيل عندما يأكلون.</w:t>
      </w:r>
    </w:p>
    <w:p>
      <w:pPr>
        <w:bidi/>
      </w:pPr>
      <w:r>
        <w:rPr>
          <w:rtl/>
          <w:cs/>
          <w:lang w:val="ar_AE" w:bidi="ar_AE"/>
        </w:rPr>
      </w:r>
      <w:r>
        <w:rPr>
          <w:rtl/>
          <w:cs/>
          <w:lang w:val="ar_AE" w:bidi="ar_AE"/>
        </w:rPr>
        <w:t>ثم مثِّلوا أن الناس في كورنثوس يذهبون إلى هياكل آلهتهم المحلية ليأكلوا الطعام الذي يُقدَّم للأوثان. فكروا في كيف يمكنكم إظهار أن الشياطين كانت حاضرة مع هؤلاء الناس.</w:t>
      </w:r>
    </w:p>
    <w:p>
      <w:pPr>
        <w:bidi/>
      </w:pPr>
      <w:r>
        <w:rPr>
          <w:rtl/>
          <w:cs/>
          <w:lang w:val="ar_AE" w:bidi="ar_AE"/>
        </w:rPr>
      </w:r>
      <w:r>
        <w:rPr>
          <w:rtl/>
          <w:cs/>
          <w:lang w:val="ar_AE" w:bidi="ar_AE"/>
        </w:rPr>
        <w:t xml:space="preserve">ثم مثِّلوا بولس وهو يقول رسالته. دعوا بولس يقف بينما يستمع الناس في كورنثوس إلى بولس. وكلّما طرح بولس سؤالًا، يمكن للمؤمنين أن يجيبوا. </w:t>
      </w:r>
    </w:p>
    <w:p>
      <w:pPr>
        <w:bidi/>
      </w:pPr>
      <w:r>
        <w:rPr>
          <w:rtl/>
          <w:cs/>
          <w:lang w:val="ar_AE" w:bidi="ar_AE"/>
        </w:rPr>
      </w:r>
      <w:r>
        <w:rPr>
          <w:rtl/>
          <w:cs/>
          <w:lang w:val="ar_AE" w:bidi="ar_AE"/>
        </w:rPr>
        <w:t>وعلى الجانب، يمكن لبعض الناس أن يمارسوا أفعال الشركة، والذبائح والأكل في هيكل الأوثان.</w:t>
      </w:r>
    </w:p>
    <w:p>
      <w:pPr>
        <w:bidi/>
      </w:pPr>
      <w:r>
        <w:rPr>
          <w:rtl/>
          <w:cs/>
          <w:lang w:val="ar_AE" w:bidi="ar_AE"/>
        </w:rPr>
      </w:r>
      <w:r>
        <w:rPr>
          <w:rtl/>
          <w:cs/>
          <w:lang w:val="ar_AE" w:bidi="ar_AE"/>
        </w:rPr>
        <w:t>مثِّلوا بولس وهو يخاطب المؤمنين. وهو يقول لهم: "يا أحبائي، الآن وقد عَلَمتُم ما حدث لبني إسرائيل، أريدكم حقًا ألا تعبدوا أوثانًا! فأنتم شعب حكيم، لذلك فكّروا بعناية. وعندها سترون أني على حق. في كل مرة نتناول فيها (من مائدة الرب) ونشرب كأس الخمر الذي نشكر الله عليه، فهذا يدل على أن يسوع مات من أجلنا، أليس كذلك؟"</w:t>
      </w:r>
    </w:p>
    <w:p>
      <w:pPr>
        <w:bidi/>
      </w:pPr>
      <w:r>
        <w:rPr>
          <w:rtl/>
          <w:cs/>
          <w:lang w:val="ar_AE" w:bidi="ar_AE"/>
        </w:rPr>
      </w:r>
      <w:r>
        <w:rPr>
          <w:rtl/>
          <w:cs/>
          <w:lang w:val="ar_AE" w:bidi="ar_AE"/>
        </w:rPr>
        <w:t>فيرد المؤمنون قائلين: "نعم يا بولس، هذا صحيح".</w:t>
      </w:r>
    </w:p>
    <w:p>
      <w:pPr>
        <w:bidi/>
      </w:pPr>
      <w:r>
        <w:rPr>
          <w:rtl/>
          <w:cs/>
          <w:lang w:val="ar_AE" w:bidi="ar_AE"/>
        </w:rPr>
      </w:r>
      <w:r>
        <w:rPr>
          <w:rtl/>
          <w:cs/>
          <w:lang w:val="ar_AE" w:bidi="ar_AE"/>
        </w:rPr>
        <w:t>فيقول بولس: "وفي كل مرة نتناول فيها (من مائدة الرب) ونكسر الخبز ونأكل منه، يُظهر هذا أننا جميعًا جزء من جسد المسيح، أليس كذلك؟"</w:t>
      </w:r>
    </w:p>
    <w:p>
      <w:pPr>
        <w:bidi/>
      </w:pPr>
      <w:r>
        <w:rPr>
          <w:rtl/>
          <w:cs/>
          <w:lang w:val="ar_AE" w:bidi="ar_AE"/>
        </w:rPr>
      </w:r>
      <w:r>
        <w:rPr>
          <w:rtl/>
          <w:cs/>
          <w:lang w:val="ar_AE" w:bidi="ar_AE"/>
        </w:rPr>
        <w:t>فيرد المؤمنون قائلين: "نعم يا بولس، هذا صحيح".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"ليس هناك سوى رغيف خبز واحد، وجميعنا نأكل من هذا الخبز الواحد نفسه. وهذا يُظهر أننا جميعًا ننتمي إلى بعضنا البعض".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أن بولس يستمر في الحديث. ويقول بولس: "فَكِّروا مرة أخرى في شعب إسرائيل. عندما يأكلون من الذبيحة على المذبح، تكون لهم علاقة بالله، أليس كذلك؟"</w:t>
      </w:r>
    </w:p>
    <w:p>
      <w:pPr>
        <w:bidi/>
      </w:pPr>
      <w:r>
        <w:rPr>
          <w:rtl/>
          <w:cs/>
          <w:lang w:val="ar_AE" w:bidi="ar_AE"/>
        </w:rPr>
      </w:r>
      <w:r>
        <w:rPr>
          <w:rtl/>
          <w:cs/>
          <w:lang w:val="ar_AE" w:bidi="ar_AE"/>
        </w:rPr>
        <w:t>ويرد المؤمنون بقولهم: "نعم، يا بولس، هذا صحيح. فكلما أكل الناس طعامًا مُقدَّمًا لله، فإن هذا يُظهر أن لهم علاقة بالله".</w:t>
      </w:r>
    </w:p>
    <w:p>
      <w:pPr>
        <w:bidi/>
      </w:pPr>
      <w:r>
        <w:rPr>
          <w:rtl/>
          <w:cs/>
          <w:lang w:val="ar_AE" w:bidi="ar_AE"/>
        </w:rPr>
      </w:r>
      <w:r>
        <w:rPr>
          <w:rtl/>
          <w:cs/>
          <w:lang w:val="ar_AE" w:bidi="ar_AE"/>
        </w:rPr>
        <w:t xml:space="preserve">والآن يوجد جزء صغير يمكننا إضافته إلى هذه المسرحية الدرامية مع أن بولس لا يذكر ذلك. لا يقوله بولس ، لكن من الواضح أن هذا هو ما يقصده. يقول بولس: "لذلك، كما كان لبني إسرائيل علاقة مع الله عندما أكلوا الطعام الذي ذبح لله، فإنك ستدخل في علاقة مع وثن إذا كنت تأكل الطعام الذي يُقَدَّم للوثن."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في كورنثوس: "بماذا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نواصل الآن ما قاله بولس بالفعل. يقول بولس: "فهل أقصد أن أقول إن الطعام المُقَدِّم للأوثان له قوة خاصة، أو أن الآلهة التي تمثلها هذه الأوثان موجودة بالفعل؟ لا، ليس هذا ما أقصده! الأوثان ليست شيئًا، والطعام الذي يُقدَّم للأوثان هو طعام فقط وليس شيء آخر. لكن عندما يقدِّم الناس طعامًا للأوثان، فإنهم في الواقع يقدِّمونه للشياطين. وأنا لا أريدكم أن تدخلوا في علاقة مع الشياطين. لا يمكنكم أن تتناولوا وجبة مع يسوع، وأن تتناولوا وجبة مع الشياطين!"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الناس في كورنثوس: "ماذا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"هل نريد حقًا أن نجعل الرب يَغيِر؟ هل نعتقد أننا أقوى منه؟" أو يقول بولس: "إن كانت لكم علاقة بالشياطين، فإن الرب يسوع سيَغيِر ويعاقبكم! لا تظنّوا أنكم أقوى من الرب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10: 14–22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المؤمنين في كورنثوس يجب أن يهربوا من عبادة الأوثان. وعبادة الأوثان (الوثنية) تعني أن تعبُد </w:t>
      </w:r>
      <w:r>
        <w:rPr>
          <w:b/>
          <w:rtl/>
          <w:cs/>
          <w:lang w:val="ar_AE" w:bidi="ar_AE"/>
        </w:rPr>
        <w:t>وثنًا</w:t>
      </w:r>
      <w:r>
        <w:rPr>
          <w:rtl/>
          <w:cs/>
          <w:lang w:val="ar_AE" w:bidi="ar_AE"/>
        </w:rPr>
        <w:t xml:space="preserve">. والوثن هو شيء يصنعه الناس من أجل عبادة إله. وهذا الشيء يُذكِّر الناس ببعض خصائص هذا الإله. وكان الناس يعبدون هذا الوثن كما لو أنه كان هذا الإله نفسه. وقد منع الله شعبه أن يعبدوا وثنًا أبدًا. استخدموا الكلمة ذاتها التي استخدمتموها في المقاطع السابقة للإشارة إلى وثن. وكلمة </w:t>
      </w:r>
      <w:r>
        <w:rPr>
          <w:rtl/>
          <w:cs/>
          <w:lang w:val="ar_AE" w:bidi="ar_AE"/>
        </w:rPr>
        <w:t>وثن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بولس إنه يتحدث إلى </w:t>
      </w:r>
      <w:r>
        <w:rPr>
          <w:b/>
          <w:rtl/>
          <w:cs/>
          <w:lang w:val="ar_AE" w:bidi="ar_AE"/>
        </w:rPr>
        <w:t>الحكماء</w:t>
      </w:r>
      <w:r>
        <w:rPr>
          <w:rtl/>
          <w:cs/>
          <w:lang w:val="ar_AE" w:bidi="ar_AE"/>
        </w:rPr>
        <w:t xml:space="preserve">، وهم يستطيعون أن يحكموا أو يقرروا ما إذا كان بولس على حق أم خطأ. والشخص الحكيم يفهم أشياء كثيرة. استخدموا الكلمات ذاتها لكلمة حكيم ولتعبير الحُكم لتقرر ما إذا كان شخص ما على حق أم خطأ، كما استخدمتموها في المقاطع السابقة. إذا احتجتم إلى مزيد من المعلومات، فإن كلمة </w:t>
      </w:r>
      <w:r>
        <w:rPr>
          <w:rtl/>
          <w:cs/>
          <w:lang w:val="ar_AE" w:bidi="ar_AE"/>
        </w:rPr>
        <w:t>الحكمة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يتحدث بولس عن </w:t>
      </w:r>
      <w:r>
        <w:rPr>
          <w:b/>
          <w:rtl/>
          <w:cs/>
          <w:lang w:val="ar_AE" w:bidi="ar_AE"/>
        </w:rPr>
        <w:t>كأس البركة التي نباركها</w:t>
      </w:r>
      <w:r>
        <w:rPr>
          <w:rtl/>
          <w:cs/>
          <w:lang w:val="ar_AE" w:bidi="ar_AE"/>
        </w:rPr>
        <w:t>. عندما يبارك الناس شيئًا ما، فإن هذا يعني أنهم يشكرون الله عليه. لذلك تقول ترجمات كثيرة: "كأس الشكر التي نشكر الله من أجلها". يتحدث بولس عن الخمر أو العصير الذي يشربه الناس عندما يتناولون (من مائدة الرب). فقبل أن يشرب الناس من الكأس، كانوا يشكرون الله على ذلك.</w:t>
      </w:r>
    </w:p>
    <w:p>
      <w:pPr>
        <w:bidi/>
      </w:pPr>
      <w:r>
        <w:rPr>
          <w:rtl/>
          <w:cs/>
          <w:lang w:val="ar_AE" w:bidi="ar_AE"/>
        </w:rPr>
      </w:r>
      <w:r>
        <w:rPr>
          <w:rtl/>
          <w:cs/>
          <w:lang w:val="ar_AE" w:bidi="ar_AE"/>
        </w:rPr>
        <w:t>توقّفوا هنا وناقشوا كيف ستصفون هذه الكأس في ترجمتكم. أوقفوا سماع هذا التسجيل الصوتي هنا.</w:t>
      </w:r>
    </w:p>
    <w:p>
      <w:pPr>
        <w:bidi/>
      </w:pPr>
      <w:r>
        <w:rPr>
          <w:rtl/>
          <w:cs/>
          <w:lang w:val="ar_AE" w:bidi="ar_AE"/>
        </w:rPr>
      </w:r>
      <w:r>
        <w:rPr>
          <w:rtl/>
          <w:cs/>
          <w:lang w:val="ar_AE" w:bidi="ar_AE"/>
        </w:rPr>
        <w:t>يقول بولس إنه عندما يشرب الناس من هذه الكأس، فإنهم يشتركون في دم المسيح. وقد أعطى يسوع دمه لخلاص الناس. ولا يمكنكم أن تحيوا بدون دم. فإذا أعطى شخص دمه، فهذه طريقة أخرى للقول إن شخص ما قد مات. لذلك، هذا يعني أن يسوع مات ليخلِّص الناس. وعندما يشترك الناس في التناول (من مائدة الرب)، يكون الأمر كما لو أن يسوع يقول لهم: "لقد قدَّمْتُ أيضًا دمي من أجلكم! وأنتم أيضًا قد خَلُصتم، لأنني مت من أجلكم! لذلك أنتم الآن تنتمون إليّ". ولذلك يشترك المؤمنون في فائدة دم يسوع، أي في فائدة موته.</w:t>
      </w:r>
    </w:p>
    <w:p>
      <w:pPr>
        <w:bidi/>
      </w:pPr>
      <w:r>
        <w:rPr>
          <w:rtl/>
          <w:cs/>
          <w:lang w:val="ar_AE" w:bidi="ar_AE"/>
        </w:rPr>
      </w:r>
      <w:r>
        <w:rPr>
          <w:rtl/>
          <w:cs/>
          <w:lang w:val="ar_AE" w:bidi="ar_AE"/>
        </w:rPr>
        <w:t xml:space="preserve">توقّفوا هنا وناقشوا كيف ستقولون إنه عندما يشرب الناس من الكأس خلال التناول (من مائدة الرب) فإنهم يشتركون في </w:t>
      </w:r>
      <w:r>
        <w:rPr>
          <w:b/>
          <w:rtl/>
          <w:cs/>
          <w:lang w:val="ar_AE" w:bidi="ar_AE"/>
        </w:rPr>
        <w:t>دم</w:t>
      </w:r>
      <w:r>
        <w:rPr>
          <w:rtl/>
          <w:cs/>
          <w:lang w:val="ar_AE" w:bidi="ar_AE"/>
        </w:rPr>
        <w:t xml:space="preserve"> المسيح. ولمزيد من المعلومات عن كلمة </w:t>
      </w:r>
      <w:r>
        <w:rPr>
          <w:rtl/>
          <w:cs/>
          <w:lang w:val="ar_AE" w:bidi="ar_AE"/>
        </w:rPr>
        <w:t>الدم</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وعندما يقوم الناس </w:t>
      </w:r>
      <w:r>
        <w:rPr>
          <w:b/>
          <w:rtl/>
          <w:cs/>
          <w:lang w:val="ar_AE" w:bidi="ar_AE"/>
        </w:rPr>
        <w:t>بكسر الخبز</w:t>
      </w:r>
      <w:r>
        <w:rPr>
          <w:rtl/>
          <w:cs/>
          <w:lang w:val="ar_AE" w:bidi="ar_AE"/>
        </w:rPr>
        <w:t>، فإنهم يشاركون في جسد المسيح. كسر الخبز يعني تمزيق الخبز إلى قطع أصغر وإعطائه لبعضنا البعض لأكله. يتحدث بولس عن الخبز الذي يأكله الناس عندما يتناولون (من مائدة الرب).</w:t>
      </w:r>
    </w:p>
    <w:p>
      <w:pPr>
        <w:bidi/>
      </w:pPr>
      <w:r>
        <w:rPr>
          <w:rtl/>
          <w:cs/>
          <w:lang w:val="ar_AE" w:bidi="ar_AE"/>
        </w:rPr>
      </w:r>
      <w:r>
        <w:rPr>
          <w:rtl/>
          <w:cs/>
          <w:lang w:val="ar_AE" w:bidi="ar_AE"/>
        </w:rPr>
        <w:t>توقّفوا هنا وناقشوا كيف ستقولون أن الناس "يكسرون ويأكلون" الخبز. أوقفوا سماع هذا التسجيل الصوتي هنا.</w:t>
      </w:r>
    </w:p>
    <w:p>
      <w:pPr>
        <w:bidi/>
      </w:pPr>
      <w:r>
        <w:rPr>
          <w:rtl/>
          <w:cs/>
          <w:lang w:val="ar_AE" w:bidi="ar_AE"/>
        </w:rPr>
      </w:r>
      <w:r>
        <w:rPr>
          <w:rtl/>
          <w:cs/>
          <w:lang w:val="ar_AE" w:bidi="ar_AE"/>
        </w:rPr>
        <w:t xml:space="preserve">وعندما يأكل الناس الخبز معًا خلال التناول (من مائدة الرب)، فإنهم يشتركون في جسد </w:t>
      </w:r>
      <w:r>
        <w:rPr>
          <w:b/>
          <w:rtl/>
          <w:cs/>
          <w:lang w:val="ar_AE" w:bidi="ar_AE"/>
        </w:rPr>
        <w:t>المسيح</w:t>
      </w:r>
      <w:r>
        <w:rPr>
          <w:rtl/>
          <w:cs/>
          <w:lang w:val="ar_AE" w:bidi="ar_AE"/>
        </w:rPr>
        <w:t xml:space="preserve">. استخدموا الكلمة ذاتها التي استخدمتموها في مقاطع أخرى للإشارة إلى كلمة "المسيح". وستجدوا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يعطي بولس مثالًا عن شعب </w:t>
      </w:r>
      <w:r>
        <w:rPr>
          <w:b/>
          <w:rtl/>
          <w:cs/>
          <w:lang w:val="ar_AE" w:bidi="ar_AE"/>
        </w:rPr>
        <w:t>إسرائيل</w:t>
      </w:r>
      <w:r>
        <w:rPr>
          <w:rtl/>
          <w:cs/>
          <w:lang w:val="ar_AE" w:bidi="ar_AE"/>
        </w:rPr>
        <w:t xml:space="preserve">. فيقول بولس إنه عندما يأكل الناس من </w:t>
      </w:r>
      <w:r>
        <w:rPr>
          <w:b/>
          <w:rtl/>
          <w:cs/>
          <w:lang w:val="ar_AE" w:bidi="ar_AE"/>
        </w:rPr>
        <w:t>الذبيحة</w:t>
      </w:r>
      <w:r>
        <w:rPr>
          <w:rtl/>
          <w:cs/>
          <w:lang w:val="ar_AE" w:bidi="ar_AE"/>
        </w:rPr>
        <w:t xml:space="preserve">، فإنهم يشتركون في </w:t>
      </w:r>
      <w:r>
        <w:rPr>
          <w:b/>
          <w:rtl/>
          <w:cs/>
          <w:lang w:val="ar_AE" w:bidi="ar_AE"/>
        </w:rPr>
        <w:t>المذبح</w:t>
      </w:r>
      <w:r>
        <w:rPr>
          <w:rtl/>
          <w:cs/>
          <w:lang w:val="ar_AE" w:bidi="ar_AE"/>
        </w:rPr>
        <w:t xml:space="preserve">. كان المذبح مكانًا مهمًا في هيكل الله. وكان الذين يعملون في الهيكل يحرقون الحيوانات على المذبح. وقد قدّموا هذه الحيوانات لله. وهذه كانت طريقة لعبادة الله. وعندما أكل الآخرون لحوم هذه الحيوانات، كانوا يعبدون الله أيضًا. وقد شاركوا في العبادة التي جرت عند المذبح. وكلمة </w:t>
      </w:r>
      <w:r>
        <w:rPr>
          <w:rtl/>
          <w:cs/>
          <w:lang w:val="ar_AE" w:bidi="ar_AE"/>
        </w:rPr>
        <w:t>مذبح</w:t>
      </w:r>
      <w:r>
        <w:rPr>
          <w:rtl/>
          <w:cs/>
          <w:lang w:val="ar_AE" w:bidi="ar_AE"/>
        </w:rPr>
        <w:t xml:space="preserve"> موجودة في قاموس الكلمات الرئيسية. استخدموا الكلمة ذاتها التي استخدمتموها في أسفار أخرى من الكتاب المُقَدَّس.</w:t>
      </w:r>
    </w:p>
    <w:p>
      <w:pPr>
        <w:bidi/>
      </w:pPr>
      <w:r>
        <w:rPr>
          <w:rtl/>
          <w:cs/>
          <w:lang w:val="ar_AE" w:bidi="ar_AE"/>
        </w:rPr>
      </w:r>
      <w:r>
        <w:rPr>
          <w:rtl/>
          <w:cs/>
          <w:lang w:val="ar_AE" w:bidi="ar_AE"/>
        </w:rPr>
        <w:t xml:space="preserve">وعندما يأكل الناس من الذبيحة، فإن هذا يعني أنهم يأكلون من اللحم الذي قدَّموه لله. وكلمة </w:t>
      </w:r>
      <w:r>
        <w:rPr>
          <w:rtl/>
          <w:cs/>
          <w:lang w:val="ar_AE" w:bidi="ar_AE"/>
        </w:rPr>
        <w:t>ذبيحة</w:t>
      </w:r>
      <w:r>
        <w:rPr>
          <w:rtl/>
          <w:cs/>
          <w:lang w:val="ar_AE" w:bidi="ar_AE"/>
        </w:rPr>
        <w:t xml:space="preserve"> موجودة في قاموس الكلمات الرئيسية. استخدموا الكلمة ذاتها التي استخدمتموها في أسفار أخرى من الكتاب المُقَدَّس.</w:t>
      </w:r>
    </w:p>
    <w:p>
      <w:pPr>
        <w:bidi/>
      </w:pPr>
      <w:r>
        <w:rPr>
          <w:rtl/>
          <w:cs/>
          <w:lang w:val="ar_AE" w:bidi="ar_AE"/>
        </w:rPr>
      </w:r>
      <w:r>
        <w:rPr>
          <w:rtl/>
          <w:cs/>
          <w:lang w:val="ar_AE" w:bidi="ar_AE"/>
        </w:rPr>
        <w:t xml:space="preserve">كان شعب إسرائيل، أو بنو إسرائيل، من نسل يعقوب. ويدعى بنو إسرائيل الآن اليهود. استخدموا الكلمة ذاتها التي استخدمتموها في أسفار أخرى من الكتاب المُقَدَّس للإشارة إلى كلمة إسرائيل. وكلمة </w:t>
      </w:r>
      <w:r>
        <w:rPr>
          <w:rtl/>
          <w:cs/>
          <w:lang w:val="ar_AE" w:bidi="ar_AE"/>
        </w:rPr>
        <w:t>إسرائيل</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وناقشوا كيف ستقولون إنه عندما أكل بنو إسرائيل من اللحم الذي قُدِّمَ، أو ذُبِحَ، لله، فإنهم كانوا يشتركون في العبادة التي حدثت عند المذبح. توقَّفوا هنا عن سماع التسجيل الصوتي.</w:t>
      </w:r>
    </w:p>
    <w:p>
      <w:pPr>
        <w:bidi/>
      </w:pPr>
      <w:r>
        <w:rPr>
          <w:rtl/>
          <w:cs/>
          <w:lang w:val="ar_AE" w:bidi="ar_AE"/>
        </w:rPr>
      </w:r>
      <w:r>
        <w:rPr>
          <w:rtl/>
          <w:cs/>
          <w:lang w:val="ar_AE" w:bidi="ar_AE"/>
        </w:rPr>
        <w:t xml:space="preserve">وعندما يقدّم الناس طعامًا للأوثان، فإنهم يُقَدِّمون طعامًا </w:t>
      </w:r>
      <w:r>
        <w:rPr>
          <w:b/>
          <w:rtl/>
          <w:cs/>
          <w:lang w:val="ar_AE" w:bidi="ar_AE"/>
        </w:rPr>
        <w:t>للشياطين</w:t>
      </w:r>
      <w:r>
        <w:rPr>
          <w:rtl/>
          <w:cs/>
          <w:lang w:val="ar_AE" w:bidi="ar_AE"/>
        </w:rPr>
        <w:t xml:space="preserve">. والشياطين هي أرواح تمردت على الله. وهم يريدون أن يفعلوا كل ما في وسعهم لتدمير الناس. استخدموا نفس الكلمة التي استخدمتموها في المقاطع الأخرى. وكلمة </w:t>
      </w:r>
      <w:r>
        <w:rPr>
          <w:rtl/>
          <w:cs/>
          <w:lang w:val="ar_AE" w:bidi="ar_AE"/>
        </w:rPr>
        <w:t>شيطان</w:t>
      </w:r>
      <w:r>
        <w:rPr>
          <w:rtl/>
          <w:cs/>
          <w:lang w:val="ar_AE" w:bidi="ar_AE"/>
        </w:rPr>
        <w:t xml:space="preserve"> موجودة في قاموس الكلمات الرئيسية.</w:t>
      </w:r>
    </w:p>
    <w:p>
      <w:pPr>
        <w:bidi/>
      </w:pPr>
      <w:r>
        <w:rPr>
          <w:rtl/>
          <w:cs/>
          <w:lang w:val="ar_AE" w:bidi="ar_AE"/>
        </w:rPr>
      </w:r>
      <w:r>
        <w:rPr>
          <w:rtl/>
          <w:cs/>
          <w:lang w:val="ar_AE" w:bidi="ar_AE"/>
        </w:rPr>
        <w:t>إذا لزم الأمر، توقّفوا هنا وناقشوا الكلمة التي ستستخدمونها للإشارة إلى كلمة شيطان في هذا المقطع. أوقفوا سماع هذا التسجيل الصوتي هنا.</w:t>
      </w:r>
    </w:p>
    <w:p>
      <w:pPr>
        <w:bidi/>
      </w:pPr>
      <w:r>
        <w:rPr>
          <w:rtl/>
          <w:cs/>
          <w:lang w:val="ar_AE" w:bidi="ar_AE"/>
        </w:rPr>
      </w:r>
      <w:r>
        <w:rPr>
          <w:rtl/>
          <w:cs/>
          <w:lang w:val="ar_AE" w:bidi="ar_AE"/>
        </w:rPr>
        <w:t xml:space="preserve">يشير تعبير </w:t>
      </w:r>
      <w:r>
        <w:rPr>
          <w:b/>
          <w:rtl/>
          <w:cs/>
          <w:lang w:val="ar_AE" w:bidi="ar_AE"/>
        </w:rPr>
        <w:t>كأس الرب</w:t>
      </w:r>
      <w:r>
        <w:rPr>
          <w:rtl/>
          <w:cs/>
          <w:lang w:val="ar_AE" w:bidi="ar_AE"/>
        </w:rPr>
        <w:t xml:space="preserve"> إلى الكأس التي يشربها الناس عندما يشتركون أو يتناولون (من مائدة الرب). وهي نفس كأس الشكر.</w:t>
      </w:r>
    </w:p>
    <w:p>
      <w:pPr>
        <w:bidi/>
      </w:pPr>
      <w:r>
        <w:rPr>
          <w:rtl/>
          <w:cs/>
          <w:lang w:val="ar_AE" w:bidi="ar_AE"/>
        </w:rPr>
      </w:r>
      <w:r>
        <w:rPr>
          <w:rtl/>
          <w:cs/>
          <w:lang w:val="ar_AE" w:bidi="ar_AE"/>
        </w:rPr>
        <w:t xml:space="preserve">وتشير كلمة </w:t>
      </w:r>
      <w:r>
        <w:rPr>
          <w:b/>
          <w:rtl/>
          <w:cs/>
          <w:lang w:val="ar_AE" w:bidi="ar_AE"/>
        </w:rPr>
        <w:t>الرب</w:t>
      </w:r>
      <w:r>
        <w:rPr>
          <w:rtl/>
          <w:cs/>
          <w:lang w:val="ar_AE" w:bidi="ar_AE"/>
        </w:rPr>
        <w:t xml:space="preserve"> إلى يسوع. والرب هو شخص يكون سيدًا على آخرين، وهو شخص له سلطان كامل، ويستحق أن يكرمه الناس. كما أن الله يُدعى الرب لأنه له سلطان على العالم بأسره. ويسوع أيضًا رب. استخدموا نفس الكلمة التي استخدمتموها في المقاطع الأخرى. وكلمة </w:t>
      </w:r>
      <w:r>
        <w:rPr>
          <w:rtl/>
          <w:cs/>
          <w:lang w:val="ar_AE" w:bidi="ar_AE"/>
        </w:rPr>
        <w:t>رب</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فإذا كان الناس يشربون من </w:t>
      </w:r>
      <w:r>
        <w:rPr>
          <w:b/>
          <w:rtl/>
          <w:cs/>
          <w:lang w:val="ar_AE" w:bidi="ar_AE"/>
        </w:rPr>
        <w:t>كأس الشياطين</w:t>
      </w:r>
      <w:r>
        <w:rPr>
          <w:rtl/>
          <w:cs/>
          <w:lang w:val="ar_AE" w:bidi="ar_AE"/>
        </w:rPr>
        <w:t>، فهذا يعني أنهم يشربون شيئًا ويسبحون شيطانًا في الوقت نفسه.</w:t>
      </w:r>
    </w:p>
    <w:p>
      <w:pPr>
        <w:bidi/>
      </w:pPr>
      <w:r>
        <w:rPr>
          <w:rtl/>
          <w:cs/>
          <w:lang w:val="ar_AE" w:bidi="ar_AE"/>
        </w:rPr>
      </w:r>
      <w:r>
        <w:rPr>
          <w:rtl/>
          <w:cs/>
          <w:lang w:val="ar_AE" w:bidi="ar_AE"/>
        </w:rPr>
        <w:t xml:space="preserve">إن الاشتراك في </w:t>
      </w:r>
      <w:r>
        <w:rPr>
          <w:b/>
          <w:rtl/>
          <w:cs/>
          <w:lang w:val="ar_AE" w:bidi="ar_AE"/>
        </w:rPr>
        <w:t>مائدة الرب</w:t>
      </w:r>
      <w:r>
        <w:rPr>
          <w:rtl/>
          <w:cs/>
          <w:lang w:val="ar_AE" w:bidi="ar_AE"/>
        </w:rPr>
        <w:t xml:space="preserve"> يشير إلى الشركة أو التناول (فريضة العشاء الرباني). والاشتراك في </w:t>
      </w:r>
      <w:r>
        <w:rPr>
          <w:b/>
          <w:rtl/>
          <w:cs/>
          <w:lang w:val="ar_AE" w:bidi="ar_AE"/>
        </w:rPr>
        <w:t>مائدة شيطان</w:t>
      </w:r>
      <w:r>
        <w:rPr>
          <w:rtl/>
          <w:cs/>
          <w:lang w:val="ar_AE" w:bidi="ar_AE"/>
        </w:rPr>
        <w:t xml:space="preserve"> يعني تناول وجبة تكريمًا لشيطان. </w:t>
      </w:r>
    </w:p>
    <w:p>
      <w:pPr>
        <w:bidi/>
      </w:pPr>
      <w:r>
        <w:rPr>
          <w:rtl/>
          <w:cs/>
          <w:lang w:val="ar_AE" w:bidi="ar_AE"/>
        </w:rPr>
      </w:r>
      <w:r>
        <w:rPr>
          <w:rtl/>
          <w:cs/>
          <w:lang w:val="ar_AE" w:bidi="ar_AE"/>
        </w:rPr>
        <w:t>توقّفوا هنا وناقشوا كيف ستترجمون أنه لا يمكن للناس أن يشاركوا في مائدة الرب وأن يشاركوا في مائدة الشياطين أيضًا.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10:23–11:1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10: 23–11: 1 واحفظوه في قلوبكم.</w:t>
      </w:r>
    </w:p>
    <w:p>
      <w:pPr>
        <w:bidi/>
      </w:pPr>
      <w:r>
        <w:rPr>
          <w:rtl/>
          <w:cs/>
          <w:lang w:val="ar_AE" w:bidi="ar_AE"/>
        </w:rPr>
      </w:r>
      <w:r>
        <w:rPr>
          <w:rtl/>
          <w:cs/>
          <w:lang w:val="ar_AE" w:bidi="ar_AE"/>
        </w:rPr>
        <w:t>استمعوا إلى نسخة صوتية من كورنثوس الأولى 10: 23–11: 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10: 23–11: 1 من الترجمة الأسهل للفهم.</w:t>
      </w:r>
    </w:p>
    <w:p>
      <w:pPr>
        <w:bidi/>
      </w:pPr>
      <w:r>
        <w:rPr>
          <w:rtl/>
          <w:cs/>
          <w:lang w:val="ar_AE" w:bidi="ar_AE"/>
        </w:rPr>
      </w:r>
      <w:r>
        <w:rPr>
          <w:rtl/>
          <w:cs/>
          <w:lang w:val="ar_AE" w:bidi="ar_AE"/>
        </w:rPr>
        <w:t xml:space="preserve">كان بولس قد حَذَّر للتو المؤمنين المتكبرين في كورنثوس من أنه ينبغي لهم ألا يشاركوا في الوجبات التي يعبد فيها الناس الأوثان. فلا ينبغي للمؤمنين أن يدخلوا هياكل الأوثان ويأكلوا فيها. فمع أن الآلهة التي كان يعبدها الناس هناك غير موجودة، فإن الشياطين </w:t>
      </w:r>
      <w:r>
        <w:rPr>
          <w:b/>
          <w:rtl/>
          <w:cs/>
          <w:lang w:val="ar_AE" w:bidi="ar_AE"/>
        </w:rPr>
        <w:t>تكون</w:t>
      </w:r>
      <w:r>
        <w:rPr>
          <w:rtl/>
          <w:cs/>
          <w:lang w:val="ar_AE" w:bidi="ar_AE"/>
        </w:rPr>
        <w:t xml:space="preserve"> موجودة هناك. وعندما يعبد أحدهم وثنًا، فإنه في الواقع يعبد شيطانًا. قال بولس إن على المؤمنين أن يهربوا من مثل هذه الممارسات بأسرع ما يمكنهم!</w:t>
      </w:r>
    </w:p>
    <w:p>
      <w:pPr>
        <w:bidi/>
      </w:pPr>
      <w:r>
        <w:rPr>
          <w:rtl/>
          <w:cs/>
          <w:lang w:val="ar_AE" w:bidi="ar_AE"/>
        </w:rPr>
      </w:r>
      <w:r>
        <w:rPr>
          <w:rtl/>
          <w:cs/>
          <w:lang w:val="ar_AE" w:bidi="ar_AE"/>
        </w:rPr>
        <w:t>لذلك من الواضح جدًا أنه لا ينبغي للمؤمنين أن يأكلوا الطعام في هيكل الأوثان. لكن ماذا عن الطعام الذي يشتريه الناس من السوق؟ لقد قدَّم الناس أيضًا بعضًا من هذا الطعام للأوثان. هل كان تناول هذا الطعام مشكلة أيضًا؟ على الأرجح أراد الناس في كورنثوس أن يسألوا بولس هذا السؤال.</w:t>
      </w:r>
    </w:p>
    <w:p>
      <w:pPr>
        <w:bidi/>
      </w:pPr>
      <w:r>
        <w:rPr>
          <w:rtl/>
          <w:cs/>
          <w:lang w:val="ar_AE" w:bidi="ar_AE"/>
        </w:rPr>
      </w:r>
      <w:r>
        <w:rPr>
          <w:rtl/>
          <w:cs/>
          <w:lang w:val="ar_AE" w:bidi="ar_AE"/>
        </w:rPr>
        <w:t>في هذا المقطع، يشرح بولس أن أكل هذا الطعام ليس مشكلة في حد ذاته. وعندما يشتري المؤمنون طعامًا، ليس عليهم أن يسألوا هل كان الطعام قد قُدِّم أولًا لوثن أم لا. وطالما أنهم لا يأكلون هذا الطعام في الهيكل، فلا يكون للطعام معنى خاص. إنه مجرد طعام! والطعام هو لله، مثل كل شيء آخر على الأرض.</w:t>
      </w:r>
    </w:p>
    <w:p>
      <w:pPr>
        <w:bidi/>
      </w:pPr>
      <w:r>
        <w:rPr>
          <w:rtl/>
          <w:cs/>
          <w:lang w:val="ar_AE" w:bidi="ar_AE"/>
        </w:rPr>
      </w:r>
      <w:r>
        <w:rPr>
          <w:rtl/>
          <w:cs/>
          <w:lang w:val="ar_AE" w:bidi="ar_AE"/>
        </w:rPr>
        <w:t>وكذلك إذا دعا شخص غير مؤمن مؤمنين إلى بيته، فيمكن للمؤمنين أن يأكلوا ما يقدِّمه لهم المُضِيف. لم يكن المؤمنون بحاجة إلى سؤال مضيفهم أولًا ما إذا كان الطعام قد قُدَّم للأوثان أم لا.</w:t>
      </w:r>
    </w:p>
    <w:p>
      <w:pPr>
        <w:bidi/>
      </w:pPr>
      <w:r>
        <w:rPr>
          <w:rtl/>
          <w:cs/>
          <w:lang w:val="ar_AE" w:bidi="ar_AE"/>
        </w:rPr>
      </w:r>
      <w:r>
        <w:rPr>
          <w:rtl/>
          <w:cs/>
          <w:lang w:val="ar_AE" w:bidi="ar_AE"/>
        </w:rPr>
        <w:t>ولكن إذا قال شخص آخر للمؤمنين أثناء هذه الوجبة: "هذا اللحم قد ذُبِحَ للأوثان!" فلا ينبغي للمؤمنين أن يأكلوا اللحم. فالشخص الآخر كان يظن أن أكل هذا الطعام سيكون خطأ، لذلك لا ينبغي للمؤمنين أن يأكلوه أيضًا.</w:t>
      </w:r>
    </w:p>
    <w:p>
      <w:pPr>
        <w:bidi/>
      </w:pPr>
      <w:r>
        <w:rPr>
          <w:rtl/>
          <w:cs/>
          <w:lang w:val="ar_AE" w:bidi="ar_AE"/>
        </w:rPr>
      </w:r>
      <w:r>
        <w:rPr>
          <w:rtl/>
          <w:cs/>
          <w:lang w:val="ar_AE" w:bidi="ar_AE"/>
        </w:rPr>
        <w:t>توقّفوا هنا وناقشوا: هل يمكنكم أن ترووا قصة عن شيء يعتقد بعض المؤمنين في مجتمعكم أنه صواب بينما يعتقد المؤمنون الآخرون أنه خطأ؟ أوقفوا سماع هذا التسجيل الصوتي هنا.</w:t>
      </w:r>
    </w:p>
    <w:p>
      <w:pPr>
        <w:bidi/>
      </w:pPr>
      <w:r>
        <w:rPr>
          <w:rtl/>
          <w:cs/>
          <w:lang w:val="ar_AE" w:bidi="ar_AE"/>
        </w:rPr>
      </w:r>
      <w:r>
        <w:rPr>
          <w:rtl/>
          <w:cs/>
          <w:lang w:val="ar_AE" w:bidi="ar_AE"/>
        </w:rPr>
        <w:t xml:space="preserve">كان المؤمنون المتكبِّرون يظنون أن الله يسمح لهم بفعل أي شيء، لذلك كان المؤمنون المتكبِّرون يظنون أنهم يستطيعون أن يأكلوا ما يشاءون. لكن هؤلاء المؤمنون المتكبِّرون لم يكونوا يفكِّرون في إخوتهم وأخواتهم في الكنيسة. كان على المؤمنين أن يفعلوا أشياء صالحة من نحو الآخرين. لا ينبغي للمؤمنين أن يفعلوا أشياء تسيء إلى الآخرين أو تجعلهم يفكرون خطأً في شيء ما، سواء كانوا يهودًا، أو يونانيين، أو أشخاصًا في الكنيسة. </w:t>
      </w:r>
    </w:p>
    <w:p>
      <w:pPr>
        <w:bidi/>
      </w:pPr>
      <w:r>
        <w:rPr>
          <w:rtl/>
          <w:cs/>
          <w:lang w:val="ar_AE" w:bidi="ar_AE"/>
        </w:rPr>
      </w:r>
      <w:r>
        <w:rPr>
          <w:rtl/>
          <w:cs/>
          <w:lang w:val="ar_AE" w:bidi="ar_AE"/>
        </w:rPr>
        <w:t>توقّفوا هنا وناقشوا: هل يمكنكم أن ترووا قصة عن بعض الأشياء التي يفعلها المؤمنون والتي قد تسيء إلى أشخاص آخرين غير مؤمنين، أو أشخاص آخرين في الكنيسة؟ بمعنى آخر، ما هي الأشياء التي يفعلها هؤلاء المؤمنون والتي تجعل الآخرين يفكرون بشكل خاطئ في شيء ما، أو تجعلهم يفعلون شيئًا خاطئًا، أو يشعرون بالسوء؟ أوقفوا سماع هذا التسجيل الصوتي هنا.</w:t>
      </w:r>
    </w:p>
    <w:p>
      <w:pPr>
        <w:bidi/>
      </w:pPr>
      <w:r>
        <w:rPr>
          <w:rtl/>
          <w:cs/>
          <w:lang w:val="ar_AE" w:bidi="ar_AE"/>
        </w:rPr>
      </w:r>
      <w:r>
        <w:rPr>
          <w:rtl/>
          <w:cs/>
          <w:lang w:val="ar_AE" w:bidi="ar_AE"/>
        </w:rPr>
        <w:t>يريد بولس نفسه دائمًا أن يفعل فقط الأشياء الجيدة للآخرين. ويريد بولس من الله أن يُخلِّص هؤلاء الناس. ويتبع بولس مثال يسوع. وعلى أهل كورنثوس أن يتبعوا مثال بولس.</w:t>
      </w:r>
    </w:p>
    <w:p>
      <w:pPr>
        <w:bidi/>
      </w:pPr>
      <w:r>
        <w:rPr>
          <w:rtl/>
          <w:cs/>
          <w:lang w:val="ar_AE" w:bidi="ar_AE"/>
        </w:rPr>
      </w:r>
      <w:r>
        <w:rPr>
          <w:rtl/>
          <w:cs/>
          <w:lang w:val="ar_AE" w:bidi="ar_AE"/>
        </w:rPr>
        <w:t>وبهذا يختتم بولس تعليمه حول ما إذا كان ينبغي أكل الطعام الذي يُقَدَّم للأوثان أم لا. أخبر بولس المؤمنين أنهم ينبغي ألا ينضموا إلى الوجبات التي يأكلها الناس في هياكل الأوثان. ولو فعل المؤمنون ذلك، لكانوا في الواقع يشاركون في عبادة الشياطين. ولكن لا بأس أن يشتروا لحمًا من السوق، أو أن يأكلوا اللحم في بيت شخص آخر. فقد كان مجرد طعام بدون قوة خاصة. ولم يكن على المؤمنين أن يقلقوا ما إذا كان هذا اللحم قد قُدِّمَ أولًا للأوثان. أما إذا ظن الآخرون أن أكل هذا اللحم خطأ، فلا ينبغي للمؤمنين أن يأكلوه كذلك. ولا ينبغي للمؤمنين أن يجعلوا هؤلاء المؤمنين الآخرين يشعرون بالذنب والارتباك. لأنه قد يبدأ هؤلاء المؤمنون في عبادة الأوثان مرة أخرى ويتوقفون عن اتِّبَاع يسوع. كان المؤمنون المتكبِّرون يظنون أن لهم الحق في أن يفعلوا أي شيء. وقد قال بولس لهؤلاء المؤمنين إنه من الأفضل أن يتخلوا عن حقوقهم إن كان هذا سيساعد المؤمنين الآخرين على النمو بشكل أقوى في إيمانهم.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10: 23–11: 1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يقول بولس للمؤمنين في كورنثوس إن هؤلاء المؤمنين يجب أن يفعلوا فقط ما هو صالح للمؤمنين الآخرين. وعلى المؤمنين أن يتبعوا مثال المسيح.</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يظنون أنهم يستطيعون فعل أي شيء</w:t>
      </w:r>
    </w:p>
    <w:p>
      <w:pPr>
        <w:pStyle w:val="ListBullet"/>
        <w:bidi/>
        <w:spacing w:line="240" w:lineRule="auto"/>
        <w:ind w:left="720"/>
      </w:pPr>
      <w:r>
        <w:rPr>
          <w:rtl/>
          <w:cs/>
          <w:lang w:val="ar_AE" w:bidi="ar_AE"/>
        </w:rPr>
      </w:r>
      <w:r>
        <w:rPr>
          <w:rtl/>
          <w:cs/>
          <w:lang w:val="ar_AE" w:bidi="ar_AE"/>
        </w:rPr>
        <w:t>المؤمنون في كورنثوس الذين يظنون أنه ليس من الجيد أن يأكلوا طعامًا كان قد قُدِّم للأوثان</w:t>
      </w:r>
    </w:p>
    <w:p>
      <w:pPr>
        <w:pStyle w:val="ListBullet"/>
        <w:bidi/>
        <w:spacing w:line="240" w:lineRule="auto"/>
        <w:ind w:left="720"/>
      </w:pPr>
      <w:r>
        <w:rPr>
          <w:rtl/>
          <w:cs/>
          <w:lang w:val="ar_AE" w:bidi="ar_AE"/>
        </w:rPr>
      </w:r>
      <w:r>
        <w:rPr>
          <w:rtl/>
          <w:cs/>
          <w:lang w:val="ar_AE" w:bidi="ar_AE"/>
        </w:rPr>
        <w:t>الأشخاص الذين يشترون ويبيعون في السوق</w:t>
      </w:r>
    </w:p>
    <w:p>
      <w:pPr>
        <w:pStyle w:val="ListBullet"/>
        <w:bidi/>
        <w:spacing w:line="240" w:lineRule="auto"/>
        <w:ind w:left="720"/>
      </w:pPr>
      <w:r>
        <w:rPr>
          <w:rtl/>
          <w:cs/>
          <w:lang w:val="ar_AE" w:bidi="ar_AE"/>
        </w:rPr>
      </w:r>
      <w:r>
        <w:rPr>
          <w:rtl/>
          <w:cs/>
          <w:lang w:val="ar_AE" w:bidi="ar_AE"/>
        </w:rPr>
        <w:t>غير مؤمن يدعو مؤمنًا إلى العشاء</w:t>
      </w:r>
    </w:p>
    <w:p>
      <w:pPr>
        <w:pStyle w:val="ListBullet"/>
        <w:bidi/>
        <w:spacing w:line="240" w:lineRule="auto"/>
        <w:ind w:left="720"/>
      </w:pPr>
      <w:r>
        <w:rPr>
          <w:rtl/>
          <w:cs/>
          <w:lang w:val="ar_AE" w:bidi="ar_AE"/>
        </w:rPr>
      </w:r>
      <w:r>
        <w:rPr>
          <w:rtl/>
          <w:cs/>
          <w:lang w:val="ar_AE" w:bidi="ar_AE"/>
        </w:rPr>
        <w:t>اليونانيين، أو غير المؤمنين، الذين لا يعرفون المسيح</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المسيحيون، وهم كنيسة الله</w:t>
      </w:r>
    </w:p>
    <w:p>
      <w:pPr>
        <w:pStyle w:val="ListBullet"/>
        <w:bidi/>
        <w:spacing w:line="240" w:lineRule="auto"/>
        <w:ind w:left="720"/>
      </w:pPr>
      <w:r>
        <w:rPr>
          <w:rtl/>
          <w:cs/>
          <w:lang w:val="ar_AE" w:bidi="ar_AE"/>
        </w:rPr>
      </w:r>
      <w:r>
        <w:rPr>
          <w:rtl/>
          <w:cs/>
          <w:lang w:val="ar_AE" w:bidi="ar_AE"/>
        </w:rPr>
        <w:t>المسيح، الرب</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في بداية هذا المقطع، يبدو وكأننا نستمع إلى محادثة بين المؤمنين الفخورين وبولس.</w:t>
      </w:r>
    </w:p>
    <w:p>
      <w:pPr>
        <w:bidi/>
      </w:pPr>
      <w:r>
        <w:rPr>
          <w:rtl/>
          <w:cs/>
          <w:lang w:val="ar_AE" w:bidi="ar_AE"/>
        </w:rPr>
      </w:r>
      <w:r>
        <w:rPr>
          <w:rtl/>
          <w:cs/>
          <w:lang w:val="ar_AE" w:bidi="ar_AE"/>
        </w:rPr>
        <w:t xml:space="preserve">يقول المؤمنون المتكبِّرون في كورنثوس: "يمكننا أن نفعل ما نريد. ويسمح لنا الله أن نفعل أي شيء". فيجيب بولس قائلًا: "حتى لو كان هذا صحيحًا، فلن يكون كل ما </w:t>
      </w:r>
      <w:r>
        <w:rPr>
          <w:b/>
          <w:rtl/>
          <w:cs/>
          <w:lang w:val="ar_AE" w:bidi="ar_AE"/>
        </w:rPr>
        <w:t>يمكننا</w:t>
      </w:r>
      <w:r>
        <w:rPr>
          <w:rtl/>
          <w:cs/>
          <w:lang w:val="ar_AE" w:bidi="ar_AE"/>
        </w:rPr>
        <w:t xml:space="preserve"> فعله صالحًا لنا".</w:t>
      </w:r>
    </w:p>
    <w:p>
      <w:pPr>
        <w:bidi/>
      </w:pPr>
      <w:r>
        <w:rPr>
          <w:rtl/>
          <w:cs/>
          <w:lang w:val="ar_AE" w:bidi="ar_AE"/>
        </w:rPr>
      </w:r>
      <w:r>
        <w:rPr>
          <w:rtl/>
          <w:cs/>
          <w:lang w:val="ar_AE" w:bidi="ar_AE"/>
        </w:rPr>
        <w:t>ويكرر المؤمنون المتكبِّرون في كورنثوس: "نحن نستطيع أن نفعل ما نريد". لكن بولس يقول: "ولكن ليس كل شيء يساعد الآخرين على النمو، أو أن يصبحوا أقوى في إيمانهم. لا ينبغي أن تفكّروا في أنفسكم فقط. ولا ينبغي أن تفعلوا فقط ما هو صالح لأنفسكم. بل يجب عليكم أن تفعلوا أشياء مفيدة للآخرين، أو تبني الآخرين!"</w:t>
      </w:r>
    </w:p>
    <w:p>
      <w:pPr>
        <w:bidi/>
      </w:pPr>
      <w:r>
        <w:rPr>
          <w:rtl/>
          <w:cs/>
          <w:lang w:val="ar_AE" w:bidi="ar_AE"/>
        </w:rPr>
      </w:r>
      <w:r>
        <w:rPr>
          <w:rtl/>
          <w:cs/>
          <w:lang w:val="ar_AE" w:bidi="ar_AE"/>
        </w:rPr>
        <w:t>ويستخدم بولس اللغة الخاصة لشخص يبني بيتًا أو أي مبنى آخر. فإذا بنيتم بيتًا، فأنتم تجعلونه قويًا. وإذا كنتم تبنون شخصًا ما، فأنتم تساعدونه على أن يصبح أقوى روحيًا. وتساعدونه على أن يثق بالله أكثر.</w:t>
      </w:r>
    </w:p>
    <w:p>
      <w:pPr>
        <w:bidi/>
      </w:pPr>
      <w:r>
        <w:rPr>
          <w:rtl/>
          <w:cs/>
          <w:lang w:val="ar_AE" w:bidi="ar_AE"/>
        </w:rPr>
      </w:r>
      <w:r>
        <w:rPr>
          <w:rtl/>
          <w:cs/>
          <w:lang w:val="ar_AE" w:bidi="ar_AE"/>
        </w:rPr>
        <w:t>ثم يبدأ بولس في الشرح أكثر قليلًا فيما يخُص أكل الطعام الذي يُقدَّم للأوثان. وحتى لو لم يدخل المؤمنون هياكل الأوثان، فإن الكثيرين من الذين يبيعون الطعام في الأسواق كانوا قد قدّموا أيضًا ذلك الطعام للأوثان. ويقول بولس إن المؤمنين لا ينبغي أن يقلقوا كثيرًا من هذا الطعام. فإذا اشترى المؤمنون طعامًا من السوق، أو أكلوا وجبة في بيت شخص غير مؤمن، فإنهم يستطيعون أن يأكلوا الطعام. ولا ينبغي للمؤمنين أن يسألوا ما إذا كان هذا الطعام قد قُدَّم أولًا للأوثان أم لا. ومع أن الناس قد قدّموا الطعام للأوثان، إلا أن الطعام كان حقًا لله! فالأرض كلها وكل ما يحيا وينمو عليها هو لله. ولأن الناس لا يأكلون هذا الطعام في أي من الهياكل، فلا علاقة له بعبادة الأوثان. هو مجرد طعام، ولذلك لا بأس بالمؤمنين أن يأكلوه.</w:t>
      </w:r>
    </w:p>
    <w:p>
      <w:pPr>
        <w:bidi/>
      </w:pPr>
      <w:r>
        <w:rPr>
          <w:rtl/>
          <w:cs/>
          <w:lang w:val="ar_AE" w:bidi="ar_AE"/>
        </w:rPr>
      </w:r>
      <w:r>
        <w:rPr>
          <w:rtl/>
          <w:cs/>
          <w:lang w:val="ar_AE" w:bidi="ar_AE"/>
        </w:rPr>
        <w:t>لكن إذا أكل المؤمنون في بيت غير مؤمن، وصادف أن أحدهم قال لهم: "هذا الطعام قُدَّم للأوثان!" فلا ينبغي للمؤمنين أن يأكلوا الطعام. ويشعر الشخص الآخر بالقلق من أن تناول الطعام ليس حسنًا، وبالتالي لا ينبغي للمؤمنين الآخرين أن يأكلوه أيضًا. ويخبرهم ضمير الشخص الآخر أن أكل هذا الطعام أمر خاطئ. والضمير هو شعور يشعر به الناس بشأن ما هو صواب وخطأ. لا ينبغي للمؤمنين في هذا العشاء أن يأكلوا الطعام وذلك بسبب شعور الشخص الآخر بالذنب أو ضميره. ولا ينبغي لهم أن يأكلوه رغم أنهم لا يعتقدون أنه خطأ.</w:t>
      </w:r>
    </w:p>
    <w:p>
      <w:pPr>
        <w:bidi/>
      </w:pPr>
      <w:r>
        <w:rPr>
          <w:rtl/>
          <w:cs/>
          <w:lang w:val="ar_AE" w:bidi="ar_AE"/>
        </w:rPr>
      </w:r>
      <w:r>
        <w:rPr>
          <w:rtl/>
          <w:cs/>
          <w:lang w:val="ar_AE" w:bidi="ar_AE"/>
        </w:rPr>
        <w:t>توقّفوا هنا وناقشوا: كيف تتحدثون في لغتكم عن مشاعر الذنب التي يشعر بها الناس في داخلهم بشأن ما إذا كان عمل شيء ما صحيحًا أم لا؟ أوقفوا سماع هذا التسجيل الصوتي هنا.</w:t>
      </w:r>
    </w:p>
    <w:p>
      <w:pPr>
        <w:bidi/>
      </w:pPr>
      <w:r>
        <w:rPr>
          <w:rtl/>
          <w:cs/>
          <w:lang w:val="ar_AE" w:bidi="ar_AE"/>
        </w:rPr>
      </w:r>
      <w:r>
        <w:rPr>
          <w:rtl/>
          <w:cs/>
          <w:lang w:val="ar_AE" w:bidi="ar_AE"/>
        </w:rPr>
        <w:t>ثم نسمع مرة أخرى شيئًا ربما كان يقوله أهل كورنثوس. يقول أهل كورنثوس: "لكن لماذا يجب أن يُخبرني آخرون بما أفعل؟ أنا حر في أن أفعل ما أريد. إذا ظننت أن شيئًا ما هو صحيح، فلماذا يحكم علي شخص آخر ويقول إنني مخطئ؟ وإذا شكرت الله على الطعام الذي أكله، فكيف يستطيع أحد أن يقول إنه من الخطأ أن أكل ذلك الطعام؟"</w:t>
      </w:r>
    </w:p>
    <w:p>
      <w:pPr>
        <w:bidi/>
      </w:pPr>
      <w:r>
        <w:rPr>
          <w:rtl/>
          <w:cs/>
          <w:lang w:val="ar_AE" w:bidi="ar_AE"/>
        </w:rPr>
      </w:r>
      <w:r>
        <w:rPr>
          <w:rtl/>
          <w:cs/>
          <w:lang w:val="ar_AE" w:bidi="ar_AE"/>
        </w:rPr>
        <w:t>لكن بولس يجاوب قائلًا: "يجب أن تفعلوا كل شيء من أجل مجد الله. فَكُلوا الطعام إن كان يُعطي مجدًا لله، لكن لا تأكلوا منه إن لم يكن يُعطي مجدًا لله!"</w:t>
      </w:r>
    </w:p>
    <w:p>
      <w:pPr>
        <w:bidi/>
      </w:pPr>
      <w:r>
        <w:rPr>
          <w:rtl/>
          <w:cs/>
          <w:lang w:val="ar_AE" w:bidi="ar_AE"/>
        </w:rPr>
      </w:r>
      <w:r>
        <w:rPr>
          <w:rtl/>
          <w:cs/>
          <w:lang w:val="ar_AE" w:bidi="ar_AE"/>
        </w:rPr>
        <w:t>ويخبر بولس المؤمنين أنهم يجب أن يفكّروا في جميع الناس من حولهم. إذ يعيش أشخاص يهود في مجتمع المؤمنين. ويعبد اليهود الإله نفسه الذي يعبده المسيحيون، لكن اليهود لا يعرفون يسوع. ويعيش العديد من اليونانيين أيضًا في مجتمع المؤمنين، لأن كورنثوس تقع في اليونان. وفي هذه الحالة، يعني الشعب اليوناني كل الناس الذين لا يعرفون الله ولا يسوع. فلا ينبغي للمؤمنين أن يفعلوا أي شيء من شأنه أن يجعل من الصعب على اليهود وغير المؤمنين أن يبدأوا في اتِّباع يسوع.</w:t>
      </w:r>
    </w:p>
    <w:p>
      <w:pPr>
        <w:bidi/>
      </w:pPr>
      <w:r>
        <w:rPr>
          <w:rtl/>
          <w:cs/>
          <w:lang w:val="ar_AE" w:bidi="ar_AE"/>
        </w:rPr>
      </w:r>
      <w:r>
        <w:rPr>
          <w:rtl/>
          <w:cs/>
          <w:lang w:val="ar_AE" w:bidi="ar_AE"/>
        </w:rPr>
        <w:t>كذلك لا ينبغي للمؤمنين أن يفعلوا أي شيء يجعل الأمر أكثر صعوبة على أي مؤمن آخر في الكنيسة أن يتبع يسوع ويطيعه.</w:t>
      </w:r>
    </w:p>
    <w:p>
      <w:pPr>
        <w:bidi/>
      </w:pPr>
      <w:r>
        <w:rPr>
          <w:rtl/>
          <w:cs/>
          <w:lang w:val="ar_AE" w:bidi="ar_AE"/>
        </w:rPr>
      </w:r>
      <w:r>
        <w:rPr>
          <w:rtl/>
          <w:cs/>
          <w:lang w:val="ar_AE" w:bidi="ar_AE"/>
        </w:rPr>
        <w:t>بل على المؤمنين أن يفعلوا ما يفعله بولس. فبولس يحاول ألا يُعثِر أحدًا. لم يكن بولس يريد أن يجرح مشاعر أي شخص أو يغضب أي شخص. بل يحاول بولس دائمًا إرضاء الآخرين أو إسعادهم. ولا يفكر بولس في ما هو صالح له. لكنه يفكر فيما هو صالح للآخرين. ويفعل هذا لأنه يريد أن يعرف كثيرون يسوع وهو يريد أن يُخَلِّص الله هؤلاء الناس. وبتفكيره كثيرًا في الآخرين يكون بولس مُتّبِعًا مثال يسوع. ويريد بولس من المؤمنين في كورنثوس أن يتبعوا مثاله.</w:t>
      </w:r>
    </w:p>
    <w:p>
      <w:pPr>
        <w:bidi/>
      </w:pPr>
      <w:r>
        <w:rPr>
          <w:rtl/>
          <w:cs/>
          <w:lang w:val="ar_AE" w:bidi="ar_AE"/>
        </w:rPr>
      </w:r>
      <w:r>
        <w:rPr>
          <w:rtl/>
          <w:cs/>
          <w:lang w:val="ar_AE" w:bidi="ar_AE"/>
        </w:rPr>
        <w:t>توقّفوا هنا وافعلوا هذا النشاط: قوموا بلعب لعبة. اطلبوا من شخص واحد أن يقف في مكان حيث لا يمكن لبقية المجموعة رؤيته. واطلبوا من شخص آخر أن يقف في مكان ما حيث يمكنه رؤية الشخص الأول ويمكنه أيضًا رؤية بقية المجموعة. على سبيل المثال، يقف شخص واحد في الخارج، ويقف شخص آخر عند أو داخل الباب، ويقف بقية الأشخاص في الداخل. ثم اطلبوا من الشخص الذي في الخارج أن يفعل بعض الأفعال. ومهما كان ما يفعله ذلك الشخص، فإن الشخص في المنتصف يجب أن يفعل الشيء نفسه. ثم يجب على بقية الأشخاص أن يفعلوا كل ما يرون أن الشخص الموجود في المنتصف يفعل. أوقفوا سماع هذا التسجيل الصوتي هنا.</w:t>
      </w:r>
    </w:p>
    <w:p>
      <w:pPr>
        <w:bidi/>
      </w:pPr>
      <w:r>
        <w:rPr>
          <w:rtl/>
          <w:cs/>
          <w:lang w:val="ar_AE" w:bidi="ar_AE"/>
        </w:rPr>
      </w:r>
      <w:r>
        <w:rPr>
          <w:rtl/>
          <w:cs/>
          <w:lang w:val="ar_AE" w:bidi="ar_AE"/>
        </w:rPr>
        <w:t>والآن بعد أن انتهيتم من هذه اللعبة، يمكنكم أن تفكروا في أن يسوع هو الشخص الموجود في الخارج. وبولس هو الشخص الذي في المنتصف. ويفعل بولس ما يرى يسوع يفعله. والناس الآخرون هم المؤمنون في كورنثوس. ويرى هؤلاء الناس ما يفعله بولس، ويفعلون نفس الشيء الذي كان يفعله بولس.</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10: 23–11: 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يظنون أنهم يستطيعون فعل أي شيء</w:t>
      </w:r>
    </w:p>
    <w:p>
      <w:pPr>
        <w:pStyle w:val="ListBullet"/>
        <w:bidi/>
        <w:spacing w:line="240" w:lineRule="auto"/>
        <w:ind w:left="720"/>
      </w:pPr>
      <w:r>
        <w:rPr>
          <w:rtl/>
          <w:cs/>
          <w:lang w:val="ar_AE" w:bidi="ar_AE"/>
        </w:rPr>
      </w:r>
      <w:r>
        <w:rPr>
          <w:rtl/>
          <w:cs/>
          <w:lang w:val="ar_AE" w:bidi="ar_AE"/>
        </w:rPr>
        <w:t>المؤمنون في كورنثوس الذين يظنون أنه ليس من الجيد أن يأكلوا طعامًا كان قد قُدِّم للأوثان</w:t>
      </w:r>
    </w:p>
    <w:p>
      <w:pPr>
        <w:pStyle w:val="ListBullet"/>
        <w:bidi/>
        <w:spacing w:line="240" w:lineRule="auto"/>
        <w:ind w:left="720"/>
      </w:pPr>
      <w:r>
        <w:rPr>
          <w:rtl/>
          <w:cs/>
          <w:lang w:val="ar_AE" w:bidi="ar_AE"/>
        </w:rPr>
      </w:r>
      <w:r>
        <w:rPr>
          <w:rtl/>
          <w:cs/>
          <w:lang w:val="ar_AE" w:bidi="ar_AE"/>
        </w:rPr>
        <w:t>الأشخاص الذين يشترون ويبيعون في السوق</w:t>
      </w:r>
    </w:p>
    <w:p>
      <w:pPr>
        <w:pStyle w:val="ListBullet"/>
        <w:bidi/>
        <w:spacing w:line="240" w:lineRule="auto"/>
        <w:ind w:left="720"/>
      </w:pPr>
      <w:r>
        <w:rPr>
          <w:rtl/>
          <w:cs/>
          <w:lang w:val="ar_AE" w:bidi="ar_AE"/>
        </w:rPr>
      </w:r>
      <w:r>
        <w:rPr>
          <w:rtl/>
          <w:cs/>
          <w:lang w:val="ar_AE" w:bidi="ar_AE"/>
        </w:rPr>
        <w:t>غير مؤمن يدعو مؤمنًا إلى العشاء</w:t>
      </w:r>
    </w:p>
    <w:p>
      <w:pPr>
        <w:pStyle w:val="ListBullet"/>
        <w:bidi/>
        <w:spacing w:line="240" w:lineRule="auto"/>
        <w:ind w:left="720"/>
      </w:pPr>
      <w:r>
        <w:rPr>
          <w:rtl/>
          <w:cs/>
          <w:lang w:val="ar_AE" w:bidi="ar_AE"/>
        </w:rPr>
      </w:r>
      <w:r>
        <w:rPr>
          <w:rtl/>
          <w:cs/>
          <w:lang w:val="ar_AE" w:bidi="ar_AE"/>
        </w:rPr>
        <w:t>اليونانيين، أو غير المؤمنين، الذين لا يعرفون المسيح</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المسيحيون، وهم كنيسة الله</w:t>
      </w:r>
    </w:p>
    <w:p>
      <w:pPr>
        <w:pStyle w:val="ListBullet"/>
        <w:bidi/>
        <w:spacing w:line="240" w:lineRule="auto"/>
        <w:ind w:left="720"/>
      </w:pPr>
      <w:r>
        <w:rPr>
          <w:rtl/>
          <w:cs/>
          <w:lang w:val="ar_AE" w:bidi="ar_AE"/>
        </w:rPr>
      </w:r>
      <w:r>
        <w:rPr>
          <w:rtl/>
          <w:cs/>
          <w:lang w:val="ar_AE" w:bidi="ar_AE"/>
        </w:rPr>
        <w:t>المسيح، الرب</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أولًا، مثّلوا الناس وهم يشترون الطعام من السوق.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يشترون الطعام: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أن شخصًا غير مؤمن يدعو بعض المؤمنين لتناول وجبة طعام في بيته. ومثّلوا أنهم يبدأون في الأكل، لكن شخص آخر يُخبر المؤمنين أن الطعام كان قد ذُبح وقُدِّم للأوثان. يمكن لأحد الأشخاص أن يقرر ألا يأكل الطعام، ويمكن لشخص أخر أن يقرر الاستمرار في الأكل.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يستمر في الأكل: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يتوقف عن الأكل: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أخبر الآخرين أن الطعام كان قد قُدِّم للأوثان: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يمكنكم الآن تمثيل المحادثة التي يخوضها المؤمنون المتكبِّرون مع بولس. وعلى الجانب، يمكن للأشخاص الآخرون أن يفعلوا الأفعال لشراء الطعام وأكله.</w:t>
      </w:r>
    </w:p>
    <w:p>
      <w:pPr>
        <w:bidi/>
      </w:pPr>
      <w:r>
        <w:rPr>
          <w:rtl/>
          <w:cs/>
          <w:lang w:val="ar_AE" w:bidi="ar_AE"/>
        </w:rPr>
      </w:r>
      <w:r>
        <w:rPr>
          <w:rtl/>
          <w:cs/>
          <w:lang w:val="ar_AE" w:bidi="ar_AE"/>
        </w:rPr>
        <w:t>مثّلوا المؤمنين المتكبرين يقولون: "يمكننا أن نفعل أي شيء نريده! فيجيب بولس: "لكن ليس كل الأشياء توافق". يقول المؤمنون: "يمكننا أن نفعل ما نريد!"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المتكبِّرين: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بولس: "لكن ليس كل شيء يُساعد الآخرين. لا ينبغي أن تفكروا فقط في ما هو جيد لكم. يجب أن تفكّروا في ما هو جيد للآخرين. يمكنكم أن تأكلوا كل ما تشترونه من السوق. ولستم مضطرين للقلق إن كان الطعام قد قُدَّم للأوثان أم لا. فكل طعام في العالم يخص الله! وإذا طلب منكم شخص غير مؤمن أن تأتوا إلى العشاء، فلا تقلقوا بشأن الطعام أيضًا. يمكنكم أن تأكلوه ببساطة. لكن إن رأى مؤمن آخر هذا وأخبركم أن الطعام كان قد قُدِّم للأوثان، فتوقّفوا عن الأكل! يجب أن تتوقفوا، ليس لأنكم تعتقدون أن هذا خطأ، بل لأن الشخص الآخر يظنه خطأ".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المتكبِّرين: "بماذا تفكرون أو تشعرون؟"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المؤمنون: "لكنني حر في أن آكل ما أريد! لماذا يجب أن أتخلى عن حريتي إذا شعر شخص آخر أن ما أفعله خاطئ؟ فأنا أشكر الله على الطعام الذي أكله. فلماذا يقول أي شخص إنّي مخطئ؟"</w:t>
      </w:r>
    </w:p>
    <w:p>
      <w:pPr>
        <w:bidi/>
      </w:pPr>
      <w:r>
        <w:rPr>
          <w:rtl/>
          <w:cs/>
          <w:lang w:val="ar_AE" w:bidi="ar_AE"/>
        </w:rPr>
      </w:r>
      <w:r>
        <w:rPr>
          <w:rtl/>
          <w:cs/>
          <w:lang w:val="ar_AE" w:bidi="ar_AE"/>
        </w:rPr>
        <w:t>فيجيب بولس: "يجب أن تفعلوا كل شيء لمجد الله. فَكُلُوا إن كان يُعطي المجد لله، لكن لا تأكلوا إن لم يكن يُعطي المجد لله. وما تفعلونه ينبغي ألا يُعثِر اليهود أو غير المؤمنين، وما تفعلونه ينبغي ألا يُعثِر المؤمنين الآخرين. يجب أن تفعلوا ما أنا أفعله. أنا أحاول دائمًا أن أُرضي الآخرين. لا أريد أن أفعل الأشياء الصالحة لي، لكني أريد أن أفعل الأشياء الصالحة للآخرين. فأنا أفعل هذا لأنني أريد أن يُخلِّص الله الكثير من الناس. أنا أفعل ما يفعله المسيح. ويجب أن تفعلوا ما أفعله".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المتكبِّرين: "بماذا تفكرون أو تشعرون؟"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10: 23–11: 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المؤمنون في كورنثوس إن كل شيء </w:t>
      </w:r>
      <w:r>
        <w:rPr>
          <w:b/>
          <w:rtl/>
          <w:cs/>
          <w:lang w:val="ar_AE" w:bidi="ar_AE"/>
        </w:rPr>
        <w:t>يَحُل لهم (حلال)</w:t>
      </w:r>
      <w:r>
        <w:rPr>
          <w:rtl/>
          <w:cs/>
          <w:lang w:val="ar_AE" w:bidi="ar_AE"/>
        </w:rPr>
        <w:t xml:space="preserve">. ويقصد المؤمنون أنه بحسب الناموس يمكنهم أن يفعلوا ما يريدون. وربما لا يفكر المؤمنون في قانون معين، مثل شريعة الله أو قانون البلد. بل يقصد المؤمنون فقط القول بأنه لا توجد قاعدة على الإطلاق تقول إن المؤمنين </w:t>
      </w:r>
      <w:r>
        <w:rPr>
          <w:b/>
          <w:rtl/>
          <w:cs/>
          <w:lang w:val="ar_AE" w:bidi="ar_AE"/>
        </w:rPr>
        <w:t>لا يستطيعون</w:t>
      </w:r>
      <w:r>
        <w:rPr>
          <w:rtl/>
          <w:cs/>
          <w:lang w:val="ar_AE" w:bidi="ar_AE"/>
        </w:rPr>
        <w:t xml:space="preserve"> فعل أي شيء.</w:t>
      </w:r>
    </w:p>
    <w:p>
      <w:pPr>
        <w:bidi/>
      </w:pPr>
      <w:r>
        <w:rPr>
          <w:rtl/>
          <w:cs/>
          <w:lang w:val="ar_AE" w:bidi="ar_AE"/>
        </w:rPr>
      </w:r>
      <w:r>
        <w:rPr>
          <w:rtl/>
          <w:cs/>
          <w:lang w:val="ar_AE" w:bidi="ar_AE"/>
        </w:rPr>
        <w:t xml:space="preserve">فيقول بولس إنه ليس كل الأشياء مفيدة أو </w:t>
      </w:r>
      <w:r>
        <w:rPr>
          <w:b/>
          <w:rtl/>
          <w:cs/>
          <w:lang w:val="ar_AE" w:bidi="ar_AE"/>
        </w:rPr>
        <w:t>توافق</w:t>
      </w:r>
      <w:r>
        <w:rPr>
          <w:rtl/>
          <w:cs/>
          <w:lang w:val="ar_AE" w:bidi="ar_AE"/>
        </w:rPr>
        <w:t>. والشيء الذي يوافق (النافع) يعني فِعْل شيء صالح. في الأصحاح السادس، الآية 12 من هذه الرسالة، يستخدم بولس هذه الجملة ذاتها تقريبًا. في ذلك المقطع، كان بولس يتحدث إلى الأشخاص الذين كانوا يظنون أنه من المقبول أن يناموا مع زانية. استخدموا العبارة ذاتها التي استخدمتموها في ذلك المقطع.</w:t>
      </w:r>
    </w:p>
    <w:p>
      <w:pPr>
        <w:bidi/>
      </w:pPr>
      <w:r>
        <w:rPr>
          <w:rtl/>
          <w:cs/>
          <w:lang w:val="ar_AE" w:bidi="ar_AE"/>
        </w:rPr>
      </w:r>
      <w:r>
        <w:rPr>
          <w:rtl/>
          <w:cs/>
          <w:lang w:val="ar_AE" w:bidi="ar_AE"/>
        </w:rPr>
        <w:t xml:space="preserve">يستخدم بولس لغة خاصة تشير إلى </w:t>
      </w:r>
      <w:r>
        <w:rPr>
          <w:b/>
          <w:rtl/>
          <w:cs/>
          <w:lang w:val="ar_AE" w:bidi="ar_AE"/>
        </w:rPr>
        <w:t>بناء الأشخاص</w:t>
      </w:r>
      <w:r>
        <w:rPr>
          <w:rtl/>
          <w:cs/>
          <w:lang w:val="ar_AE" w:bidi="ar_AE"/>
        </w:rPr>
        <w:t>. فإذا كنتم تقومون ببناء شخص ما، فإنكم تساعدون ذلك الشخص على أن يصبح أقوى روحيًا. وتساعدونه على أن يكون له إيمان أكبر ويفعل ما يريده الله بشكل أكبر. وقد استخدم بولس نفس الكلمات عندما بدأ تعليمه في الأصحاح الثامن عن أكل الطعام المذبوح للأوثان. استخدموا الكلمات أو العبارات ذاتها التي استخدمتموها هناك.</w:t>
      </w:r>
    </w:p>
    <w:p>
      <w:pPr>
        <w:bidi/>
      </w:pPr>
      <w:r>
        <w:rPr>
          <w:rtl/>
          <w:cs/>
          <w:lang w:val="ar_AE" w:bidi="ar_AE"/>
        </w:rPr>
      </w:r>
      <w:r>
        <w:rPr>
          <w:b/>
          <w:rtl/>
          <w:cs/>
          <w:lang w:val="ar_AE" w:bidi="ar_AE"/>
        </w:rPr>
        <w:t>السوق</w:t>
      </w:r>
      <w:r>
        <w:rPr>
          <w:rtl/>
          <w:cs/>
          <w:lang w:val="ar_AE" w:bidi="ar_AE"/>
        </w:rPr>
        <w:t xml:space="preserve"> هو مكان يشتري فيه الناس الأشياء ويبيعونها. ويمكن للناس أن يأكلوا الأشياء التي يشترونها من السوق دون أن يشكُّوا في </w:t>
      </w:r>
      <w:r>
        <w:rPr>
          <w:b/>
          <w:rtl/>
          <w:cs/>
          <w:lang w:val="ar_AE" w:bidi="ar_AE"/>
        </w:rPr>
        <w:t>ضميرهم</w:t>
      </w:r>
      <w:r>
        <w:rPr>
          <w:rtl/>
          <w:cs/>
          <w:lang w:val="ar_AE" w:bidi="ar_AE"/>
        </w:rPr>
        <w:t xml:space="preserve">. وهذا يعني أنه ليس على الناس أن يفكروا فيما إذا كان هذا صحيحًا أم خطأ. والضمير هو الشعور بالذنب الذي يشعر به الناس في داخلهم. في وقت لاحق من المقطع، يخبر بولس المؤمنين المتكبِّرين أنه ينبغي للمؤمنين ألا يأكلوا الطعام بسبب ضمير الشخص الآخر. وهذا يعني أن المؤمنين ينبغي ألا يأكلوا الطعام إذا شعر شخص آخر أن أكله خطأ. فإذا أكل هذا الشخص الطعام، فإنه سيشعر بالذنب تجاه تناول الطعام. استخدموا الكلمة أو العبارة ذاتها التي استخدمتموها في المقاطع السابقة للتعبير عن الضمير. وكلمة </w:t>
      </w:r>
      <w:r>
        <w:rPr>
          <w:b/>
          <w:rtl/>
          <w:cs/>
          <w:lang w:val="ar_AE" w:bidi="ar_AE"/>
        </w:rPr>
        <w:t>ضمير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لا يجب على المؤمنين أن يقلقوا من الطعام الذي يأكلونه، لأن </w:t>
      </w:r>
      <w:r>
        <w:rPr>
          <w:b/>
          <w:rtl/>
          <w:cs/>
          <w:lang w:val="ar_AE" w:bidi="ar_AE"/>
        </w:rPr>
        <w:t>الأرض ومِلأهَا</w:t>
      </w:r>
      <w:r>
        <w:rPr>
          <w:rtl/>
          <w:cs/>
          <w:lang w:val="ar_AE" w:bidi="ar_AE"/>
        </w:rPr>
        <w:t xml:space="preserve"> للرب. وهذا يعني أن كل ما ينمو على الأرض يخص الله. فالطعام لا يخُص الأوثان، بل الطعام لله. فالله هو الذي خلق الطعام.</w:t>
      </w:r>
    </w:p>
    <w:p>
      <w:pPr>
        <w:bidi/>
      </w:pPr>
      <w:r>
        <w:rPr>
          <w:rtl/>
          <w:cs/>
          <w:lang w:val="ar_AE" w:bidi="ar_AE"/>
        </w:rPr>
      </w:r>
      <w:r>
        <w:rPr>
          <w:rtl/>
          <w:cs/>
          <w:lang w:val="ar_AE" w:bidi="ar_AE"/>
        </w:rPr>
        <w:t>توقّفوا هنا وقرروا الكلمة أو العبارة التي ستستخدمونها لقول "الأَرْضَ وَمِلأهَا" في لغتكم. أوقفوا سماع هذا التسجيل الصوتي هنا.</w:t>
      </w:r>
    </w:p>
    <w:p>
      <w:pPr>
        <w:bidi/>
      </w:pPr>
      <w:r>
        <w:rPr>
          <w:rtl/>
          <w:cs/>
          <w:lang w:val="ar_AE" w:bidi="ar_AE"/>
        </w:rPr>
      </w:r>
      <w:r>
        <w:rPr>
          <w:rtl/>
          <w:cs/>
          <w:lang w:val="ar_AE" w:bidi="ar_AE"/>
        </w:rPr>
        <w:t xml:space="preserve">كلمة </w:t>
      </w:r>
      <w:r>
        <w:rPr>
          <w:b/>
          <w:rtl/>
          <w:cs/>
          <w:lang w:val="ar_AE" w:bidi="ar_AE"/>
        </w:rPr>
        <w:t>الرب</w:t>
      </w:r>
      <w:r>
        <w:rPr>
          <w:rtl/>
          <w:cs/>
          <w:lang w:val="ar_AE" w:bidi="ar_AE"/>
        </w:rPr>
        <w:t xml:space="preserve"> تشير إلى الله أو يسوع. والرب هو شخص يكون سيدًا على آخرين، وهو شخص له سلطان كامل، ويستحق أن يكرمه الناس. كما أن الله يُدعى الرب لأنه له سلطان على العالم بأسره. ويسوع أيضًا رب. استخدموا نفس الكلمة التي استخدمتموها في المقاطع الأخرى. كلمة </w:t>
      </w:r>
      <w:r>
        <w:rPr>
          <w:rtl/>
          <w:cs/>
          <w:lang w:val="ar_AE" w:bidi="ar_AE"/>
        </w:rPr>
        <w:t>رب</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قد يدعو </w:t>
      </w:r>
      <w:r>
        <w:rPr>
          <w:b/>
          <w:rtl/>
          <w:cs/>
          <w:lang w:val="ar_AE" w:bidi="ar_AE"/>
        </w:rPr>
        <w:t>غير المؤمن</w:t>
      </w:r>
      <w:r>
        <w:rPr>
          <w:rtl/>
          <w:cs/>
          <w:lang w:val="ar_AE" w:bidi="ar_AE"/>
        </w:rPr>
        <w:t xml:space="preserve"> مؤمنًا إلى العشاء. وكلمة "غير مؤمن" تشير إلى شخص لا يعرف يسوع ولا يتبعه. استخدموا نفس الكلمة التي استخدمتموها في المقاطع السابقة. ولمزيد من المعلومات، راجعوا كلمة </w:t>
      </w:r>
      <w:r>
        <w:rPr>
          <w:rtl/>
          <w:cs/>
          <w:lang w:val="ar_AE" w:bidi="ar_AE"/>
        </w:rPr>
        <w:t>مؤمن</w:t>
      </w:r>
      <w:r>
        <w:rPr>
          <w:rtl/>
          <w:cs/>
          <w:lang w:val="ar_AE" w:bidi="ar_AE"/>
        </w:rPr>
        <w:t xml:space="preserve"> في قاموس الكلمات الرئيسية.</w:t>
      </w:r>
    </w:p>
    <w:p>
      <w:pPr>
        <w:bidi/>
      </w:pPr>
      <w:r>
        <w:rPr>
          <w:rtl/>
          <w:cs/>
          <w:lang w:val="ar_AE" w:bidi="ar_AE"/>
        </w:rPr>
      </w:r>
      <w:r>
        <w:rPr>
          <w:rtl/>
          <w:cs/>
          <w:lang w:val="ar_AE" w:bidi="ar_AE"/>
        </w:rPr>
        <w:t xml:space="preserve">قد يقول شخص لشخص آخر عند تناول الطعام: "هذا الطعام من </w:t>
      </w:r>
      <w:r>
        <w:rPr>
          <w:b/>
          <w:rtl/>
          <w:cs/>
          <w:lang w:val="ar_AE" w:bidi="ar_AE"/>
        </w:rPr>
        <w:t>ذبيحة</w:t>
      </w:r>
      <w:r>
        <w:rPr>
          <w:rtl/>
          <w:cs/>
          <w:lang w:val="ar_AE" w:bidi="ar_AE"/>
        </w:rPr>
        <w:t xml:space="preserve">". وكلمة الذبيحة تعني شيئًا قُدِّمَ لله، لكنها في هذه الحالة تعني طعامًا كان قد قُدِّم للوثن. وكلمة </w:t>
      </w:r>
      <w:r>
        <w:rPr>
          <w:rtl/>
          <w:cs/>
          <w:lang w:val="ar_AE" w:bidi="ar_AE"/>
        </w:rPr>
        <w:t>ذبيحة</w:t>
      </w:r>
      <w:r>
        <w:rPr>
          <w:rtl/>
          <w:cs/>
          <w:lang w:val="ar_AE" w:bidi="ar_AE"/>
        </w:rPr>
        <w:t xml:space="preserve"> موجودة في قاموس الكلمات الرئيسية، لكن استخدموا الكلمة أو العبارة ذاتها التي استخدمتموها في المقاطع السابقة للحديث عن الطعام الذي يُقدَّم للأوثان.</w:t>
      </w:r>
    </w:p>
    <w:p>
      <w:pPr>
        <w:bidi/>
      </w:pPr>
      <w:r>
        <w:rPr>
          <w:rtl/>
          <w:cs/>
          <w:lang w:val="ar_AE" w:bidi="ar_AE"/>
        </w:rPr>
      </w:r>
      <w:r>
        <w:rPr>
          <w:rtl/>
          <w:cs/>
          <w:lang w:val="ar_AE" w:bidi="ar_AE"/>
        </w:rPr>
        <w:t xml:space="preserve">ومهما كان ما يفعله المؤمنون، فعليهم أن يفعلوا فقط ما يعطي </w:t>
      </w:r>
      <w:r>
        <w:rPr>
          <w:b/>
          <w:rtl/>
          <w:cs/>
          <w:lang w:val="ar_AE" w:bidi="ar_AE"/>
        </w:rPr>
        <w:t>المجد</w:t>
      </w:r>
      <w:r>
        <w:rPr>
          <w:rtl/>
          <w:cs/>
          <w:lang w:val="ar_AE" w:bidi="ar_AE"/>
        </w:rPr>
        <w:t xml:space="preserve"> أو الكرامة لله. استخدموا الكلمة أو العبارة ذاتها التي استخدمتموها في المقاطع السابقة. وكلمة </w:t>
      </w:r>
      <w:r>
        <w:rPr>
          <w:rtl/>
          <w:cs/>
          <w:lang w:val="ar_AE" w:bidi="ar_AE"/>
        </w:rPr>
        <w:t>مجد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ينبغي للمؤمنين ألا </w:t>
      </w:r>
      <w:r>
        <w:rPr>
          <w:b/>
          <w:rtl/>
          <w:cs/>
          <w:lang w:val="ar_AE" w:bidi="ar_AE"/>
        </w:rPr>
        <w:t>يجعلوا عثرة</w:t>
      </w:r>
      <w:r>
        <w:rPr>
          <w:rtl/>
          <w:cs/>
          <w:lang w:val="ar_AE" w:bidi="ar_AE"/>
        </w:rPr>
        <w:t xml:space="preserve"> لليهود أو اليونانيين أو كنيسة الله. وهذا يعني أنه ينبغي للمؤمنين ألا يُهينوا الآخرين أو يثيروا غضبهم. وينبغي للمؤمنين ألا يتسببوا في تعثُّر الآخرين، أو التسبب في ضررهم الروحي.</w:t>
      </w:r>
    </w:p>
    <w:p>
      <w:pPr>
        <w:bidi/>
      </w:pPr>
      <w:r>
        <w:rPr>
          <w:rtl/>
          <w:cs/>
          <w:lang w:val="ar_AE" w:bidi="ar_AE"/>
        </w:rPr>
      </w:r>
      <w:r>
        <w:rPr>
          <w:rtl/>
          <w:cs/>
          <w:lang w:val="ar_AE" w:bidi="ar_AE"/>
        </w:rPr>
        <w:t>توقّفوا هنا وناقشوا كيف ستقولون إن الناس لا ينبغي أن "يُسبِّبوا عثرة" للأخرين. أوقفوا سماع هذا التسجيل الصوتي هنا.</w:t>
      </w:r>
    </w:p>
    <w:p>
      <w:pPr>
        <w:bidi/>
      </w:pPr>
      <w:r>
        <w:rPr>
          <w:rtl/>
          <w:cs/>
          <w:lang w:val="ar_AE" w:bidi="ar_AE"/>
        </w:rPr>
      </w:r>
      <w:r>
        <w:rPr>
          <w:rtl/>
          <w:cs/>
          <w:lang w:val="ar_AE" w:bidi="ar_AE"/>
        </w:rPr>
        <w:t xml:space="preserve">وتشير كلمة </w:t>
      </w:r>
      <w:r>
        <w:rPr>
          <w:b/>
          <w:rtl/>
          <w:cs/>
          <w:lang w:val="ar_AE" w:bidi="ar_AE"/>
        </w:rPr>
        <w:t>يهود</w:t>
      </w:r>
      <w:r>
        <w:rPr>
          <w:rtl/>
          <w:cs/>
          <w:lang w:val="ar_AE" w:bidi="ar_AE"/>
        </w:rPr>
        <w:t xml:space="preserve"> إلى الشعب نفسه الذي يشار إليه ببني إسرائيل. استخدموا نفس الكلمة التي استخدمتموها في المقاطع السابقة. ستجدوا كلمة </w:t>
      </w:r>
      <w:r>
        <w:rPr>
          <w:rtl/>
          <w:cs/>
          <w:lang w:val="ar_AE" w:bidi="ar_AE"/>
        </w:rPr>
        <w:t>يهودي</w:t>
      </w:r>
      <w:r>
        <w:rPr>
          <w:rtl/>
          <w:cs/>
          <w:lang w:val="ar_AE" w:bidi="ar_AE"/>
        </w:rPr>
        <w:t xml:space="preserve"> في قاموس الكلمات الرئيسية. </w:t>
      </w:r>
    </w:p>
    <w:p>
      <w:pPr>
        <w:bidi/>
      </w:pPr>
      <w:r>
        <w:rPr>
          <w:rtl/>
          <w:cs/>
          <w:lang w:val="ar_AE" w:bidi="ar_AE"/>
        </w:rPr>
      </w:r>
      <w:r>
        <w:rPr>
          <w:b/>
          <w:rtl/>
          <w:cs/>
          <w:lang w:val="ar_AE" w:bidi="ar_AE"/>
        </w:rPr>
        <w:t>واليونانيون</w:t>
      </w:r>
      <w:r>
        <w:rPr>
          <w:rtl/>
          <w:cs/>
          <w:lang w:val="ar_AE" w:bidi="ar_AE"/>
        </w:rPr>
        <w:t xml:space="preserve"> هم الشعب الذي ينتمي إلى بلاد اليونان. ومدينة كورنثوس موجودة في اليونان. وقد كان للثقافة اليونانية تأثير كبير على البلدان الأخرى. وبمرور الوقت، أطلق الناس على الأشخاص الآخرين الذين اتبعوا العادات اليونانية اسم "يونانيين" حتى عندما لم يأت هؤلاء الأشخاص من بلاد اليونان. واليهودي الصالح لا يتبنّى ثقافة يونانية، لأن الثقافة اليونانية تتضمن عبادة الأوثان. لذلك، كثيرًا ما يستخدم الناس الكلمة "يوناني" للحديث عن أي شخص ليس يهوديًا. استخدموا الكلمة ذاتها التي استخدمتموها في المقاطع السابقة للإشارة إلى كلمة يونانيين. انظروا كلمة </w:t>
      </w:r>
      <w:r>
        <w:rPr>
          <w:rtl/>
          <w:cs/>
          <w:lang w:val="ar_AE" w:bidi="ar_AE"/>
        </w:rPr>
        <w:t>يونانيون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لا ينبغي للناس أن يسببوا عثرة إلى </w:t>
      </w:r>
      <w:r>
        <w:rPr>
          <w:b/>
          <w:rtl/>
          <w:cs/>
          <w:lang w:val="ar_AE" w:bidi="ar_AE"/>
        </w:rPr>
        <w:t>كنيسة</w:t>
      </w:r>
      <w:r>
        <w:rPr>
          <w:rtl/>
          <w:cs/>
          <w:lang w:val="ar_AE" w:bidi="ar_AE"/>
        </w:rPr>
        <w:t xml:space="preserve"> الله. وتعبير "كنيسة الله" يشير إلى جميع المؤمنين معًا. ولا ينبغي للناس أن يهينوا أي من إخوانهم المؤمنين. يتحدث بولس عن كنيسة الله، لأن الله هو سيد الكنيسةا. استخدموا الكلمة ذاتها التي استخدمتموها في المقاطع الأخرى للإشارة إلى كلمة "كنيسة". كلمة </w:t>
      </w:r>
      <w:r>
        <w:rPr>
          <w:rtl/>
          <w:cs/>
          <w:lang w:val="ar_AE" w:bidi="ar_AE"/>
        </w:rPr>
        <w:t>كنيسة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يحاول بولس أن يُرضي الجميع لكي </w:t>
      </w:r>
      <w:r>
        <w:rPr>
          <w:b/>
          <w:rtl/>
          <w:cs/>
          <w:lang w:val="ar_AE" w:bidi="ar_AE"/>
        </w:rPr>
        <w:t>يُخَلِّص</w:t>
      </w:r>
      <w:r>
        <w:rPr>
          <w:rtl/>
          <w:cs/>
          <w:lang w:val="ar_AE" w:bidi="ar_AE"/>
        </w:rPr>
        <w:t xml:space="preserve"> الله هؤلاء الناس، أو يُحضرهم إلى علاقة صحيحة مع الله. لمزيد من المعلومات عن </w:t>
      </w:r>
      <w:r>
        <w:rPr>
          <w:rtl/>
          <w:cs/>
          <w:lang w:val="ar_AE" w:bidi="ar_AE"/>
        </w:rPr>
        <w:t>الخلاص</w:t>
      </w:r>
      <w:r>
        <w:rPr>
          <w:rtl/>
          <w:cs/>
          <w:lang w:val="ar_AE" w:bidi="ar_AE"/>
        </w:rPr>
        <w:t>، راجعوا قاموس الكلمات الرئيسية.</w:t>
      </w:r>
    </w:p>
    <w:p>
      <w:pPr>
        <w:bidi/>
      </w:pPr>
      <w:r>
        <w:rPr>
          <w:rtl/>
          <w:cs/>
          <w:lang w:val="ar_AE" w:bidi="ar_AE"/>
        </w:rPr>
      </w:r>
      <w:r>
        <w:rPr>
          <w:rtl/>
          <w:cs/>
          <w:lang w:val="ar_AE" w:bidi="ar_AE"/>
        </w:rPr>
        <w:t xml:space="preserve">ويطلب بولس من المؤمنين في كورنثوس أن </w:t>
      </w:r>
      <w:r>
        <w:rPr>
          <w:b/>
          <w:rtl/>
          <w:cs/>
          <w:lang w:val="ar_AE" w:bidi="ar_AE"/>
        </w:rPr>
        <w:t>يَتمثَّلوا</w:t>
      </w:r>
      <w:r>
        <w:rPr>
          <w:rtl/>
          <w:cs/>
          <w:lang w:val="ar_AE" w:bidi="ar_AE"/>
        </w:rPr>
        <w:t xml:space="preserve"> به. فإذا تمثَّلتم بشخص ما، فأنتم تفعلون نفس الأشياء التي يفعلها. ويتمثَّل بولس </w:t>
      </w:r>
      <w:r>
        <w:rPr>
          <w:b/>
          <w:rtl/>
          <w:cs/>
          <w:lang w:val="ar_AE" w:bidi="ar_AE"/>
        </w:rPr>
        <w:t>بالمسيح</w:t>
      </w:r>
      <w:r>
        <w:rPr>
          <w:rtl/>
          <w:cs/>
          <w:lang w:val="ar_AE" w:bidi="ar_AE"/>
        </w:rPr>
        <w:t xml:space="preserve">، وعلى المؤمنين أن يتمثَّلوا ببولس. وعندما يتمثَّل المؤمنون ببولس، فإنهم يتمثَّلون بالمسيح أيضًا. استخدموا الكلمة ذاتها التي استخدمتموها في المقاطع السابقة للإشارة إلى كلمة المسيح. وستجدوا كلمة </w:t>
      </w:r>
      <w:r>
        <w:rPr>
          <w:rtl/>
          <w:cs/>
          <w:lang w:val="ar_AE" w:bidi="ar_AE"/>
        </w:rPr>
        <w:t>المسيح</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11:2–16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11: 2–16 واحفظوه في قلوبكم.</w:t>
      </w:r>
    </w:p>
    <w:p>
      <w:pPr>
        <w:bidi/>
      </w:pPr>
      <w:r>
        <w:rPr>
          <w:rtl/>
          <w:cs/>
          <w:lang w:val="ar_AE" w:bidi="ar_AE"/>
        </w:rPr>
      </w:r>
      <w:r>
        <w:rPr>
          <w:rtl/>
          <w:cs/>
          <w:lang w:val="ar_AE" w:bidi="ar_AE"/>
        </w:rPr>
        <w:t>استمعوا إلى نسخة صوتية من كورنثوس الأولى 11: 2–16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11: 2–16 من الترجمة الأسهل للفهم.</w:t>
      </w:r>
    </w:p>
    <w:p>
      <w:pPr>
        <w:bidi/>
      </w:pPr>
      <w:r>
        <w:rPr>
          <w:rtl/>
          <w:cs/>
          <w:lang w:val="ar_AE" w:bidi="ar_AE"/>
        </w:rPr>
      </w:r>
      <w:r>
        <w:rPr>
          <w:rtl/>
          <w:cs/>
          <w:lang w:val="ar_AE" w:bidi="ar_AE"/>
        </w:rPr>
        <w:t>في المقطع السابق، تحدَّث بولس عن قضية الطعام الذي يُقدَّم للأوثان. وأخبر بولس مؤمني كورنثوس أنه على الرغم من أن لديهم الحرية في المسيح، إلا أنه يجب عليهم أن يكرموا الله بسلوكهم. وكان على المؤمنين أيضًا أن يفعلوا ما هو أفضل للآخرين بدلًا من أن يفكروا في أنفسهم فقط. وشَجَّع بولس أهل كورنثوس على أن يتبعوا مثال بولس، تمامًا كما يتَّبع بولس مثال المسيح.</w:t>
      </w:r>
    </w:p>
    <w:p>
      <w:pPr>
        <w:bidi/>
      </w:pPr>
      <w:r>
        <w:rPr>
          <w:rtl/>
          <w:cs/>
          <w:lang w:val="ar_AE" w:bidi="ar_AE"/>
        </w:rPr>
      </w:r>
      <w:r>
        <w:rPr>
          <w:rtl/>
          <w:cs/>
          <w:lang w:val="ar_AE" w:bidi="ar_AE"/>
        </w:rPr>
        <w:t>في هذا المقطع، يتناول بولس القضية الأولى من عدة قضايا تتعلق بالاجتماع للعبادة. يبدأ بولس بمدح المؤمنين لأنهم اتَّبعوا التعاليم أو التقاليد التي علّمها بولس للمؤمنين. نحن لا نعرف بالضبط التعاليم أو التقاليد التي يتحدث عنها بولس. ثم يبدأ بولس في تصحيح الأشياء التي لا تسير على ما يرام.</w:t>
      </w:r>
    </w:p>
    <w:p>
      <w:pPr>
        <w:bidi/>
      </w:pPr>
      <w:r>
        <w:rPr>
          <w:rtl/>
          <w:cs/>
          <w:lang w:val="ar_AE" w:bidi="ar_AE"/>
        </w:rPr>
      </w:r>
      <w:r>
        <w:rPr>
          <w:rtl/>
          <w:cs/>
          <w:lang w:val="ar_AE" w:bidi="ar_AE"/>
        </w:rPr>
        <w:t>كما هو الحال مع المقاطع السابقة، كان اهتمام بولس الأساسي هو أنه أثناء العبادة، يجب على الناس أن يتصرفوا بطريقة تمجد الله. ومثلما كان بولس يطلب من المؤمنين أن يفكروا في الآخرين، يريد بولس أيضًا أن يأخذ الناس في الاعتبار كيفية تأثير أفعالهم على الآخرين أثناء عبادتهم لله. فعلى المؤمنين بيسوع أن يحترموا الآخرين، مع أنهم لهم الحرية في المسيح ولم يعودوا يتبعون جميع شرائع موسى.</w:t>
      </w:r>
    </w:p>
    <w:p>
      <w:pPr>
        <w:bidi/>
      </w:pPr>
      <w:r>
        <w:rPr>
          <w:rtl/>
          <w:cs/>
          <w:lang w:val="ar_AE" w:bidi="ar_AE"/>
        </w:rPr>
      </w:r>
      <w:r>
        <w:rPr>
          <w:rtl/>
          <w:cs/>
          <w:lang w:val="ar_AE" w:bidi="ar_AE"/>
        </w:rPr>
        <w:t>سوف تتذكرون أنه على الرغم من أن كورنثوس كانت تقع في بلاد اليونان، إلا أنه خلال هذا الوقت كان الرومان يحكمون كورنثوس. وقد اتَّبع الناس الممارسات الثقافية الرومانية. وكانت الطريقة التي يصفف بها الناس شعرهم رمزًا لسلوكهم ومواقفهم الجنسية. فعادةً ما يكون الشخص ذو الشعر الطويل رمزًا على أنه غير أخلاقي جنسيًا. وإذا حلق الشخص رأسه، كان ذلك علامة على أن الشخص عازب أو امتنع عن ممارسة الجنس مع أي شخص. فالرجل الذي يقص شعره، أو المرأة التي ترتدي غطاء الرأس أو الحجاب، كانوا يخبرون الناس أنهم في علاقة جنسية ملتزمة، ربما كأشخاص متزوجين.</w:t>
      </w:r>
    </w:p>
    <w:p>
      <w:pPr>
        <w:bidi/>
      </w:pPr>
      <w:r>
        <w:rPr>
          <w:rtl/>
          <w:cs/>
          <w:lang w:val="ar_AE" w:bidi="ar_AE"/>
        </w:rPr>
      </w:r>
      <w:r>
        <w:rPr>
          <w:rtl/>
          <w:cs/>
          <w:lang w:val="ar_AE" w:bidi="ar_AE"/>
        </w:rPr>
        <w:t>توقّفوا هنا وناقشوا هذا السؤال كمجموعة: في ثقافتكم، ماذا يخبركم مظهر الشخص عنه؟ أي أجزاء في مظهر الشخص تُعَدّ رموزًا في ثقافتكم وتظهر أن الشخص محترم؟ وما هي الرموز التي تُظهر أن الشخص له شخصية سيئة؟ أوقفوا سماع هذا التسجيل الصوتي هنا.</w:t>
      </w:r>
    </w:p>
    <w:p>
      <w:pPr>
        <w:bidi/>
      </w:pPr>
      <w:r>
        <w:rPr>
          <w:rtl/>
          <w:cs/>
          <w:lang w:val="ar_AE" w:bidi="ar_AE"/>
        </w:rPr>
      </w:r>
      <w:r>
        <w:rPr>
          <w:rtl/>
          <w:cs/>
          <w:lang w:val="ar_AE" w:bidi="ar_AE"/>
        </w:rPr>
        <w:t>كان القانون الروماني يحمي النساء اللاتي يرتدين برقعًا أو غطاء للرأس. فقد كان غطاء الرأس علامة على أنها امرأة محترمة وتتمتع بالانضباط الشخصي. فإذا اقترب رجل من امرأة ترتدي غطاء الرأس، كان من الممكن للسلطات الحاكمة أن تقبض عليه وتعاقبه. في هذه الثقافة، تُظهر المرأة احترامًا أو عدم احترامًا أمام الأشخاص القريبين منها من خلال الطريقة التي تلبس بها والطريقة التي تحافظ بها على شعرها. فإذا كانت المرأة ترتدي غطاء للرأس، فإنها كانت تُكرم زوجها وأولادها وأبويها وإخوتها. أما إذا لم تكن المرأة ترتدي غطاء للرأس، فإنها كانت تجلب الخزي والعار لعائلتها.</w:t>
      </w:r>
    </w:p>
    <w:p>
      <w:pPr>
        <w:bidi/>
      </w:pPr>
      <w:r>
        <w:rPr>
          <w:rtl/>
          <w:cs/>
          <w:lang w:val="ar_AE" w:bidi="ar_AE"/>
        </w:rPr>
      </w:r>
      <w:r>
        <w:rPr>
          <w:rtl/>
          <w:cs/>
          <w:lang w:val="ar_AE" w:bidi="ar_AE"/>
        </w:rPr>
        <w:t>في الثقافة الرومانية لم يكن الرجال عادةً يرتدون أي نوع من الغطاء للرأس. كان هناك استثناءات قليلة لهذا. فقد كان الرجل الذي ينوح على موت شخص ما ربما يغطي رأسه. ومن المحتمل أن الرجال الذين يقدّمون ذبيحة لإله وثني قد يغطون رؤوسهم أيضًا. لا نعرف لماذا يذكر بولس تغطية الرأس للرجال لأن الرجال لم يكونوا يرتدون غطاء الرأس عادةً في الثقافة الرومانية.</w:t>
      </w:r>
    </w:p>
    <w:p>
      <w:pPr>
        <w:bidi/>
      </w:pPr>
      <w:r>
        <w:rPr>
          <w:rtl/>
          <w:cs/>
          <w:lang w:val="ar_AE" w:bidi="ar_AE"/>
        </w:rPr>
      </w:r>
      <w:r>
        <w:rPr>
          <w:rtl/>
          <w:cs/>
          <w:lang w:val="ar_AE" w:bidi="ar_AE"/>
        </w:rPr>
        <w:t>يشدد بولس على أهمية العلاقات داخل المجتمع، وأهمية وجود بنية تتيح للأجزاء المختلفة من المجتمع أن تتواصل مع بعضها البعض في وحدة وترتيب. ويُظهر بولس أن كل علاقة لها أدوار وأولويات ومسؤوليات مختلفة. على سبيل المثال، الرجل مسؤول أمام المسيح، والمرأة مسؤولة أمام الرجل، والمسيح مسؤول أمام الله. والشيء الأكثر أهمية هنا هو أن هذا المقطع بأكمله يتحدث عن العلاقات وكيفية إظهار الاحترام لبعضهم البعض داخل الثقافات التي يعيشون فيها.</w:t>
      </w:r>
    </w:p>
    <w:p>
      <w:pPr>
        <w:bidi/>
      </w:pPr>
      <w:r>
        <w:rPr>
          <w:rtl/>
          <w:cs/>
          <w:lang w:val="ar_AE" w:bidi="ar_AE"/>
        </w:rPr>
      </w:r>
      <w:r>
        <w:rPr>
          <w:rtl/>
          <w:cs/>
          <w:lang w:val="ar_AE" w:bidi="ar_AE"/>
        </w:rPr>
        <w:t>ويشرح بولس أنه مع أن الرجال والنساء يمكنهم الصلاة والنبوة أي إعطاء رسائل من الله، إلا أن الرجال والنساء يجب أن يحترموا بعضهم البعض والأدوار التي أعطاها لهم الله. ويشرح بولس أنه مع أنهم جميعًا مؤمنين في الكنيسة نفسها، أو في جسد المسيح نفسه، فإنهم لا يزالون رجالًا ونساءًا متفرِّدين. وعليهم أن يستجيبوا كرجالٍ ونساءٍ في المسيح. ويذكِّر بولس المؤمنين بأن الله خلق الرجل على صورته. وقد خلق الله الرجل ليجلب له التسبيح والكرامة. كما خلق الله المرأة من الرجل. والمرأة أيضًا مخلوقة على صورة الله، ولكنها تعكس أيضًا مجد الرجل أو كرامته. ويأمر بولس الناس أن يلبسوا بطريقة لا تجذب الانتباه إليهم بل تُكَرِّم الله. ويذكِّر بولس المؤمنين بأن الرجال والنساء غير مستقلين عن بعضهم البعض، بل هم بحاجة إلى بعضهم البعض. والأهم من ذلك، أن الله هو من يُعطي الحياة للجميع ولكل شيء.</w:t>
      </w:r>
    </w:p>
    <w:p>
      <w:pPr>
        <w:bidi/>
      </w:pPr>
      <w:r>
        <w:rPr>
          <w:rtl/>
          <w:cs/>
          <w:lang w:val="ar_AE" w:bidi="ar_AE"/>
        </w:rPr>
      </w:r>
      <w:r>
        <w:rPr>
          <w:rtl/>
          <w:cs/>
          <w:lang w:val="ar_AE" w:bidi="ar_AE"/>
        </w:rPr>
        <w:t>ويوضح بولس أن هذه التعليمات لا تعبر عن رأي بولس ولكنها تمثل التعليم التقليدي في جميع الكنائس.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11: 2–16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يمدح بولس المؤمنين في كورنثوس لأنهم اتَّبعوا تعليمه. ثم يصحح بولس المؤمنين فيما يتعلق بمسألة احترام الأدوار والمسؤوليات التي حددها الله. ويأمر بولس المؤمنين أن يكرموا الله من خلال الطريقة التي يُظهِر بها كل مؤمن نفسه أثناء الصلاة والنبوة.</w:t>
      </w:r>
    </w:p>
    <w:p>
      <w:pPr>
        <w:bidi/>
      </w:pPr>
      <w:r>
        <w:rPr>
          <w:rtl/>
          <w:cs/>
          <w:lang w:val="ar_AE" w:bidi="ar_AE"/>
        </w:rPr>
      </w:r>
      <w:r>
        <w:rPr>
          <w:b/>
          <w:rtl/>
          <w:cs/>
          <w:lang w:val="ar_AE" w:bidi="ar_AE"/>
        </w:rPr>
        <w:t>في الجزء الثاني:</w:t>
      </w:r>
      <w:r>
        <w:rPr>
          <w:rtl/>
          <w:cs/>
          <w:lang w:val="ar_AE" w:bidi="ar_AE"/>
        </w:rPr>
        <w:t xml:space="preserve"> يؤكد بولس الاختلافات بين الرجل والمرأة. فيقول بولس أن الرجل مخلوق على صورة الله ويعكس مجد الله. وقد خلق الله المرأة من الرجل، لذلك فإن المرأة تعكس أيضًا مجد الله وكذلك مجد الرجل. ولهذا السبب ينبغي للمرأة أن ترتدي ملابس محتشمة عندما تعبد. والرجال والنساء ليسوا مستقلين بل يحتاجون إلى بعضهم البعض. وقد خلق الله الرجل والمرأة على حد سواء.</w:t>
      </w:r>
    </w:p>
    <w:p>
      <w:pPr>
        <w:bidi/>
      </w:pPr>
      <w:r>
        <w:rPr>
          <w:rtl/>
          <w:cs/>
          <w:lang w:val="ar_AE" w:bidi="ar_AE"/>
        </w:rPr>
      </w:r>
      <w:r>
        <w:rPr>
          <w:b/>
          <w:rtl/>
          <w:cs/>
          <w:lang w:val="ar_AE" w:bidi="ar_AE"/>
        </w:rPr>
        <w:t>في الجزء الثالث:</w:t>
      </w:r>
      <w:r>
        <w:rPr>
          <w:rtl/>
          <w:cs/>
          <w:lang w:val="ar_AE" w:bidi="ar_AE"/>
        </w:rPr>
        <w:t xml:space="preserve"> يطرح بولس سؤالين لتأكيد نقطته. وهو لا ينتظر جوابًا هنا. يًخبر بولس المؤمنين أنه حتى لو لم يتفق المؤمنون، فإن هذه هي ممارسة الكنيسة.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الرجال في كنيسة كورنثوس</w:t>
      </w:r>
    </w:p>
    <w:p>
      <w:pPr>
        <w:pStyle w:val="ListBullet"/>
        <w:bidi/>
        <w:spacing w:line="240" w:lineRule="auto"/>
        <w:ind w:left="720"/>
      </w:pPr>
      <w:r>
        <w:rPr>
          <w:rtl/>
          <w:cs/>
          <w:lang w:val="ar_AE" w:bidi="ar_AE"/>
        </w:rPr>
      </w:r>
      <w:r>
        <w:rPr>
          <w:rtl/>
          <w:cs/>
          <w:lang w:val="ar_AE" w:bidi="ar_AE"/>
        </w:rPr>
        <w:t>النساء في كنيسة كورنثوس</w:t>
      </w:r>
    </w:p>
    <w:p>
      <w:pPr>
        <w:pStyle w:val="ListBullet"/>
        <w:bidi/>
        <w:spacing w:line="240" w:lineRule="auto"/>
        <w:ind w:left="720"/>
      </w:pPr>
      <w:r>
        <w:rPr>
          <w:rtl/>
          <w:cs/>
          <w:lang w:val="ar_AE" w:bidi="ar_AE"/>
        </w:rPr>
      </w:r>
      <w:r>
        <w:rPr>
          <w:rtl/>
          <w:cs/>
          <w:lang w:val="ar_AE" w:bidi="ar_AE"/>
        </w:rPr>
        <w:t>والملائكة</w:t>
      </w:r>
    </w:p>
    <w:p>
      <w:pPr>
        <w:bidi/>
      </w:pPr>
      <w:r>
        <w:rPr>
          <w:rtl/>
          <w:cs/>
          <w:lang w:val="ar_AE" w:bidi="ar_AE"/>
        </w:rPr>
      </w:r>
      <w:r>
        <w:rPr>
          <w:rtl/>
          <w:cs/>
          <w:lang w:val="ar_AE" w:bidi="ar_AE"/>
        </w:rPr>
        <w:t>يبدأ بولس هذا المقطع بمدح المؤمنين في كورنثوس على الطريقة التي اتَّبعوا بها التعاليم والتقاليد التي أعطاها بولس للمؤمنين. ويستخدم بولس كلمة قوية يُعطي فيها المؤمنين الفضل الكامل في تذكُّر التعليم واتِّبَاعه تمامًا كما أعطاه بولس لهم. لكن بولس يتحول بعد ذلك إلى تصحيح أمور معينة لم تكن لائقة.</w:t>
      </w:r>
    </w:p>
    <w:p>
      <w:pPr>
        <w:bidi/>
      </w:pPr>
      <w:r>
        <w:rPr>
          <w:rtl/>
          <w:cs/>
          <w:lang w:val="ar_AE" w:bidi="ar_AE"/>
        </w:rPr>
      </w:r>
      <w:r>
        <w:rPr>
          <w:rtl/>
          <w:cs/>
          <w:lang w:val="ar_AE" w:bidi="ar_AE"/>
        </w:rPr>
        <w:t>توقّفوا هنا وناقشوا كيف ستترجمون الانتقال من المدح إلى التصحيح دون إضعاف المدح. أوقفوا سماع هذا التسجيل الصوتي هنا.</w:t>
      </w:r>
    </w:p>
    <w:p>
      <w:pPr>
        <w:bidi/>
      </w:pPr>
      <w:r>
        <w:rPr>
          <w:rtl/>
          <w:cs/>
          <w:lang w:val="ar_AE" w:bidi="ar_AE"/>
        </w:rPr>
      </w:r>
      <w:r>
        <w:rPr>
          <w:rtl/>
          <w:cs/>
          <w:lang w:val="ar_AE" w:bidi="ar_AE"/>
        </w:rPr>
        <w:t>في الجزء الأول يقول بولس أن المسيح هو رأس الرجل أو قائده، والرجل هو رأس المرأة أو قائدها، والله هو رأس المسيح أو قائده. ويستخدم بولس لغة خاصة هنا. في اللغة الأصلية، يستخدم بولس كلمة "رأس" كما في رأس الجسد. ويستخدم بولس صورة الجسد كثيرًا في هذه الرسالة. في مقطع لاحق، سيشرح بولس كيف تعمل أجزاء الجسد المختلفة معًا. يستخدم بولس الكلمة للإشارة إلى الرأس المادي للجسد لأنه له عدة معاني، وكلها مهمة في هذا المقطع. فالرأس يقود بقية الجسد. والرأس هو مصدر الحياة لبقية الجسد. ولا يمكن للجسد أن يعمل من دون رأس. الرأس هو الجزء العلوي والأكثر كرامة من الجسد. وللرأس دور خاص ومميز في الجسد. كما أن له مسؤوليات خاصة داخل الجسد.</w:t>
      </w:r>
    </w:p>
    <w:p>
      <w:pPr>
        <w:bidi/>
      </w:pPr>
      <w:r>
        <w:rPr>
          <w:rtl/>
          <w:cs/>
          <w:lang w:val="ar_AE" w:bidi="ar_AE"/>
        </w:rPr>
      </w:r>
      <w:r>
        <w:rPr>
          <w:rtl/>
          <w:cs/>
          <w:lang w:val="ar_AE" w:bidi="ar_AE"/>
        </w:rPr>
        <w:t>توقّفوا هنا وناقشوا كيف ستترجمون فكرة الرأس حتى يفهم الناس أن هذا دور خاص يتضمَّن القيادة والكرامة والمسؤولية. ونظرًا لأن المعنى الدقيق لبولس غير واضح، نوصي باستخدام الكلمة التي تشير إلى رأس الجسد المادي للشخص، إن أمكن. أوقفوا سماع هذا التسجيل الصوتي هنا.</w:t>
      </w:r>
    </w:p>
    <w:p>
      <w:pPr>
        <w:bidi/>
      </w:pPr>
      <w:r>
        <w:rPr>
          <w:rtl/>
          <w:cs/>
          <w:lang w:val="ar_AE" w:bidi="ar_AE"/>
        </w:rPr>
      </w:r>
      <w:r>
        <w:rPr>
          <w:rtl/>
          <w:cs/>
          <w:lang w:val="ar_AE" w:bidi="ar_AE"/>
        </w:rPr>
        <w:t>في هذا المقطع، يشير بولس إلى الرجل والمرأة. في اللغة الأصلية، استخدم بولس الكلمات العامة للإشارة إلى شخص ذكر وشخص أنثى. وقد اختارت بعض الترجمات استخدام الكلمات التي تشير إلى الزوج والزوجة عندما يتحدث بولس عن العلاقة بين الرجل والمرأة. في اللغة الأصلية، لا توجد سوى كلمة واحدة لكل من "الرجل والزوج". كما توجد كلمة واحدة فقط لكل من "المرأة والزوجة". ننصحكم باستخدام الكلمة العامة للرجل والمرأة في لغتكم.</w:t>
      </w:r>
    </w:p>
    <w:p>
      <w:pPr>
        <w:bidi/>
      </w:pPr>
      <w:r>
        <w:rPr>
          <w:rtl/>
          <w:cs/>
          <w:lang w:val="ar_AE" w:bidi="ar_AE"/>
        </w:rPr>
      </w:r>
      <w:r>
        <w:rPr>
          <w:rtl/>
          <w:cs/>
          <w:lang w:val="ar_AE" w:bidi="ar_AE"/>
        </w:rPr>
        <w:t>توقّفوا هنا وناقشوا كيف ستترجمون الكلمات الخاصة بالرجل والمرأة في هذا المقطع. أوقفوا سماع هذا التسجيل الصوتي هنا.</w:t>
      </w:r>
    </w:p>
    <w:p>
      <w:pPr>
        <w:bidi/>
      </w:pPr>
      <w:r>
        <w:rPr>
          <w:rtl/>
          <w:cs/>
          <w:lang w:val="ar_AE" w:bidi="ar_AE"/>
        </w:rPr>
      </w:r>
      <w:r>
        <w:rPr>
          <w:rtl/>
          <w:cs/>
          <w:lang w:val="ar_AE" w:bidi="ar_AE"/>
        </w:rPr>
        <w:t>كان كل من الرجال والنساء يصلّون ويتنبأون أثناء العبادة. ويقول بولس أنه عندما يصلي رجل، أو امرأة، أو يتنبأ أثناء العبادة العامة، ينبغي لذلك الرجل، أو المرأة، أن يفعل ذلك بطريقة لا تُهين رأسه. في الثقافة الرومانية، كانت تسريحة شعر الشخص رمزًا لشخصيته. وبما أن الرجال المحترمين لا يغطون رؤوسهم أو يطيلون شعرهم، فيجب على الرجال المسيحيين أن يظهروا أنهم محترَمون عندما يُصلُّون ويتنبأون وذلك بعدم ارتداء غطاء للرأس. لكن النساء المحترمات كن يرخِين شعرهن الطويل مع شكل من أشكال غطاء الرأس أو البرقع. لذلك قال بولس للنساء المسيحيات إنهن يجب أن يَظهرن كنساء محترمات عندما يصلين ويتنبأن، وإلا فإن النساء سيجلبن العار على رؤوسهن – وبعبارة أخرى، سيجلبن العار لقادتهن وفي النهاية للمسيح والله.</w:t>
      </w:r>
    </w:p>
    <w:p>
      <w:pPr>
        <w:bidi/>
      </w:pPr>
      <w:r>
        <w:rPr>
          <w:rtl/>
          <w:cs/>
          <w:lang w:val="ar_AE" w:bidi="ar_AE"/>
        </w:rPr>
      </w:r>
      <w:r>
        <w:rPr>
          <w:rtl/>
          <w:cs/>
          <w:lang w:val="ar_AE" w:bidi="ar_AE"/>
        </w:rPr>
        <w:t>في الجزء الثاني، يُذكِّر بولس أهل كورنثوس بعملية خلق الرجل والمرأة. فيقول بولس إن الله خلق الرجل على صورته وأنه يعكس مجد الله. وقد خلق الله المرأة الأولى من الرجل الأول، لذلك كانت المرأة تعكس أيضًا مجد الله وكذلك مجد الرجل. ونعلم من قصة الخليقة أن الله خلق المرأة لأن الرجل كان وحيدًا. فخلافًا للحيوانات، لم يكن للرجل رفيقة أنثى. لذلك خلق الله المرأة من أجل الرجل. لهذه الأسباب، يجب على المرأة أن ترتدي ثيابًا بسيطة (مُحتشمة) عندما تعبد. ويقول بولس إنها علامة للسلطان. وليس من الواضح ما إذا كان غطاء رأس المرأة علامة على خضوعها للذين لهم السلطان عليها، أم أن ثيابها المحتشمة كامرأة مؤمنة يعطيها السلطان للصلاة والنبوة في العلن.</w:t>
      </w:r>
    </w:p>
    <w:p>
      <w:pPr>
        <w:bidi/>
      </w:pPr>
      <w:r>
        <w:rPr>
          <w:rtl/>
          <w:cs/>
          <w:lang w:val="ar_AE" w:bidi="ar_AE"/>
        </w:rPr>
      </w:r>
      <w:r>
        <w:rPr>
          <w:rtl/>
          <w:cs/>
          <w:lang w:val="ar_AE" w:bidi="ar_AE"/>
        </w:rPr>
        <w:t>توقّفوا هنا وناقشوا كيف ستترجمون علامة السلطان في هذا المقطع. وبما أن معنى هذا الكلام غير واضح، ترجموا هذه الفكرة حرفيًا دون أن تعطوا تفسيرًا. أوقفوا سماع هذا التسجيل الصوتي هنا.</w:t>
      </w:r>
    </w:p>
    <w:p>
      <w:pPr>
        <w:bidi/>
      </w:pPr>
      <w:r>
        <w:rPr>
          <w:rtl/>
          <w:cs/>
          <w:lang w:val="ar_AE" w:bidi="ar_AE"/>
        </w:rPr>
      </w:r>
      <w:r>
        <w:rPr>
          <w:rtl/>
          <w:cs/>
          <w:lang w:val="ar_AE" w:bidi="ar_AE"/>
        </w:rPr>
        <w:t>يذكر بولس أن المرأة تغطي رأسها بسبب الملائكة الذين كانوا حاضرين عندما يعبد المؤمنون الله. ومن غير الواضح لماذا يقول بولس هذا. كان بولس يؤمن بأن الملائكة تكون حاضرة خلال خدمات العبادة. وربما كان بولس يعتقد أن الملائكة معنية بالنظام والسلوك الجيد في العبادة.</w:t>
      </w:r>
    </w:p>
    <w:p>
      <w:pPr>
        <w:bidi/>
      </w:pPr>
      <w:r>
        <w:rPr>
          <w:rtl/>
          <w:cs/>
          <w:lang w:val="ar_AE" w:bidi="ar_AE"/>
        </w:rPr>
      </w:r>
      <w:r>
        <w:rPr>
          <w:rtl/>
          <w:cs/>
          <w:lang w:val="ar_AE" w:bidi="ar_AE"/>
        </w:rPr>
        <w:t>وبعد أن أوضح أن هناك اختلافات بين الرجال والنساء، يعود بولس إلى موضوع حاجة الناس لبعضهم البعض. فيقول بولس أنه بالنسبة للأشخاص الذين ينتمون للرب، فإن النساء لسن مستقلات أو منفصلات عن الرجال، والرجال ليسوا مستقلين عن النساء. ويعطي بولس مثالًا على هذا: مع أن المرأة الأولى جاءت من رجل، إلا أن جميع الرجال الآخرين مولودون من امرأة. والأهم من ذلك، أن الله هو من يُعطي الحياة للجميع ولكل شيء. فكل شيء في الواقع يأتي من الله!</w:t>
      </w:r>
    </w:p>
    <w:p>
      <w:pPr>
        <w:bidi/>
      </w:pPr>
      <w:r>
        <w:rPr>
          <w:rtl/>
          <w:cs/>
          <w:lang w:val="ar_AE" w:bidi="ar_AE"/>
        </w:rPr>
      </w:r>
      <w:r>
        <w:rPr>
          <w:rtl/>
          <w:cs/>
          <w:lang w:val="ar_AE" w:bidi="ar_AE"/>
        </w:rPr>
        <w:t>وفي الجزء الثالث، يطرح بولس سؤالين لا يتوقع من المؤمنين الإجابة عليهما. ويستخدم بولس هذه الأسئلة لتوضيح نقطة قوية يعتقد بولس أنها يجب أن تكون واضحة لمؤمني كورنثوس. فيسأل بولس: "هل يلِيقُ بالمرأة أن تُصلِّي إلى الله وهي غير مُغطَّاة الرأس؟ ألا تُعلِّمكم الحياة اليومية أنه إذا كان للرجل شعر الطويل، فهذا عار له، لكن إذا كان للمرأة شعر طويل، فهذا الشعر يَجلب كرامة للمرأة؟"</w:t>
      </w:r>
    </w:p>
    <w:p>
      <w:pPr>
        <w:bidi/>
      </w:pPr>
      <w:r>
        <w:rPr>
          <w:rtl/>
          <w:cs/>
          <w:lang w:val="ar_AE" w:bidi="ar_AE"/>
        </w:rPr>
      </w:r>
      <w:r>
        <w:rPr>
          <w:rtl/>
          <w:cs/>
          <w:lang w:val="ar_AE" w:bidi="ar_AE"/>
        </w:rPr>
        <w:t>ويرجو بولس أن يجيب المؤمنون "لا" على السؤال الأول، و"نعم" على السؤال الثاني. في هذه الأسئلة، يقول بولس إنه مع أن الناس لهم حرية في المسيح، إلا أنهم يجب أن يحترموا بعضهم بعضًا ويكرموا الترتيب أو النظام الذي أقامه الله.</w:t>
      </w:r>
    </w:p>
    <w:p>
      <w:pPr>
        <w:bidi/>
      </w:pPr>
      <w:r>
        <w:rPr>
          <w:rtl/>
          <w:cs/>
          <w:lang w:val="ar_AE" w:bidi="ar_AE"/>
        </w:rPr>
      </w:r>
      <w:r>
        <w:rPr>
          <w:rtl/>
          <w:cs/>
          <w:lang w:val="ar_AE" w:bidi="ar_AE"/>
        </w:rPr>
        <w:t>توقّفوا هنا وناقشوا كيف ستترجمون هذه الأسئلة. إذا لم تكونوا تطرحون هذا النوع من الأسئلة في ثقافتكم، فيمكنكم ترجمة الأسئلة إلى عبارات خبرية قوية. على سبيل المثال:</w:t>
      </w:r>
    </w:p>
    <w:p>
      <w:pPr>
        <w:bidi/>
      </w:pPr>
      <w:r>
        <w:rPr>
          <w:rtl/>
          <w:cs/>
          <w:lang w:val="ar_AE" w:bidi="ar_AE"/>
        </w:rPr>
      </w:r>
      <w:r>
        <w:rPr>
          <w:rtl/>
          <w:cs/>
          <w:lang w:val="ar_AE" w:bidi="ar_AE"/>
        </w:rPr>
        <w:t>ويوضح بولس أن هذا ليس رأيه، أو وصية، بل يُمثّل تعليمًا تقليديًا في جميع الكنائس. وعندما يقول بولس: "ليس لنا عادة أخرى"، فإنه من غير الواضح إلى مَن تشير كلمة "لنا". من المحتمل أن يقول بولس إنه والمعلِّمين الآخرين الذين يعملون معه يعلِّمون هذا. وهناك احتمال آخر هو أن بولس يشير إلى الكنيسة التي كان يقيم فيها بولس في ذلك الوقت. وربما كان يشير إلى الكنائس أو المسيحيين بشكل عام. إحدى الطرق الممكنة لترجمة هذا المقطع هي: "ليس لدي أو لدى كنائس الله الأخرى عادة أخرى غير هذه."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11: 2–16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الرجال في كنيسة كورنثوس</w:t>
      </w:r>
    </w:p>
    <w:p>
      <w:pPr>
        <w:pStyle w:val="ListBullet"/>
        <w:bidi/>
        <w:spacing w:line="240" w:lineRule="auto"/>
        <w:ind w:left="720"/>
      </w:pPr>
      <w:r>
        <w:rPr>
          <w:rtl/>
          <w:cs/>
          <w:lang w:val="ar_AE" w:bidi="ar_AE"/>
        </w:rPr>
      </w:r>
      <w:r>
        <w:rPr>
          <w:rtl/>
          <w:cs/>
          <w:lang w:val="ar_AE" w:bidi="ar_AE"/>
        </w:rPr>
        <w:t>النساء في كنيسة كورنثوس</w:t>
      </w:r>
    </w:p>
    <w:p>
      <w:pPr>
        <w:pStyle w:val="ListBullet"/>
        <w:bidi/>
        <w:spacing w:line="240" w:lineRule="auto"/>
        <w:ind w:left="720"/>
      </w:pPr>
      <w:r>
        <w:rPr>
          <w:rtl/>
          <w:cs/>
          <w:lang w:val="ar_AE" w:bidi="ar_AE"/>
        </w:rPr>
      </w:r>
      <w:r>
        <w:rPr>
          <w:rtl/>
          <w:cs/>
          <w:lang w:val="ar_AE" w:bidi="ar_AE"/>
        </w:rPr>
        <w:t>والملائكة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للمؤمنين في كورنثوس: "يجب أن أمدحكم لأنكم أحسنتم في تذكّركم التعاليم والتقاليد التي أعطيتكم. لكن هناك شيء واحد أريدكم أن تفهموه: المسيح هو رأس الرجل، والرجل هو رأس المرأة، والله هو رأس المسيح. إن الرجل يُهين رأسه إذا صلّى أو تنبأ ورأسه مُغطّى".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رجل كورنثي: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"وأمّا المرأة فتُهين رأسها إذا صلّتْ أو تنبأت ورأسها غير مُغطَّى. فإذا رفضت امرأة أن ترتدي غطاء الرأس، فعليها أن تقص شعرها أو تحلق رأسها! ولكن بما أنها تعيب نفسها وأهل بيتها إذا قصت شعرها، فينبغي للمرأة أن تلبس غطاءً".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امرأة كورنثية: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"لا ينبغي للرجل أن يغطي رأسه عندما يعبد، لأن الله خلق الرجل على صورة الله، والرجل يعكس مجد الله، أي يُكرم الله. وقد خلق الله المرأة الأولى من الرجل الأول، لذلك كانت المرأة تعكس أيضًا مجد الله وكذلك مجد الرجل. وقد خلق الله المرأة كمعينة للرجل. ولهذه الأسباب، وبسبب الملائكة، يجب على المرأة أن ترتدي ثياب بسيطة (محتشمة) عندما تعبد علامة على السلطان.</w:t>
      </w:r>
    </w:p>
    <w:p>
      <w:pPr>
        <w:bidi/>
      </w:pPr>
      <w:r>
        <w:rPr>
          <w:rtl/>
          <w:cs/>
          <w:lang w:val="ar_AE" w:bidi="ar_AE"/>
        </w:rPr>
      </w:r>
      <w:r>
        <w:rPr>
          <w:rtl/>
          <w:cs/>
          <w:lang w:val="ar_AE" w:bidi="ar_AE"/>
        </w:rPr>
        <w:t>"كمؤمنين بالرب يسوع، المرأة ليست مستقلة عن الرجل، ولا الرجل مستقل عن المرأة. ونحن نعرف هذا لأنه كما خُلقت المرأة الأولى من الرجل، كذلك الآن الرجل يُولَد من المرأة. الله هو الذي خلق كل شيء".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"فَكّروا في هذا: هل من الملائم أن تصلّي المرأة إلى الله ورأسها غير مُغطَّى؟ بالطبع لا يكون الأمر كذلك. ألا تُعَلِّمكم طبيعة الأشياء أنه إذا كان الرجل يُرخِي شعره فإن شعر ذلك الرجل يفقده كرامته؟ وألا تُعلِّم طبيعة الأشياء أنه إذا كان لامرأة شعر طويل، فإن شعرها هو مجد لها؟ وقد أعطى الله المرأة الشعر الطويل كغطاء. إن أراد أحد أن يتحاجج معنا ولا يتفق على هذه الممارسة، فليس لدينا عادة أخرى بيننا ولا في كنائس الله الأخرى".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امرأة كورنثية: "بماذا تشعرين أو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11: 2–16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لأهل كورنثوس: "أنا </w:t>
      </w:r>
      <w:r>
        <w:rPr>
          <w:b/>
          <w:rtl/>
          <w:cs/>
          <w:lang w:val="ar_AE" w:bidi="ar_AE"/>
        </w:rPr>
        <w:t>أمدحكم</w:t>
      </w:r>
      <w:r>
        <w:rPr>
          <w:rtl/>
          <w:cs/>
          <w:lang w:val="ar_AE" w:bidi="ar_AE"/>
        </w:rPr>
        <w:t xml:space="preserve"> أو أُثني عليكم". فيُخبر بولس أهل كورنثوس أنهم قد عملوا بشكل جيد. ويمنح بولس أهل كورنثوس الثناء الكامل على اتِّبَاعهم التعليمات التي أعطاهم بولس إياها. وهذا ليس هو نفس نوع المدح الذي يحمد فيه الإنسان 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المدح</w:t>
      </w:r>
      <w:r>
        <w:rPr>
          <w:rtl/>
          <w:cs/>
          <w:lang w:val="ar_AE" w:bidi="ar_AE"/>
        </w:rPr>
        <w:t xml:space="preserve"> أو الثناء.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يخبر بولس المؤمنين أن </w:t>
      </w:r>
      <w:r>
        <w:rPr>
          <w:b/>
          <w:rtl/>
          <w:cs/>
          <w:lang w:val="ar_AE" w:bidi="ar_AE"/>
        </w:rPr>
        <w:t>المسيح</w:t>
      </w:r>
      <w:r>
        <w:rPr>
          <w:rtl/>
          <w:cs/>
          <w:lang w:val="ar_AE" w:bidi="ar_AE"/>
        </w:rPr>
        <w:t xml:space="preserve"> هو رأس كل رجل، وأن الله هو رأس المسيح. استخدموا الكلمة نفسها التي استخدمتموها في المقاطع السابقة للإشارة إلى المسيح. راجعوا قاموس الكلمات الرئيسية لمزيد من المعلومات عن كلمة </w:t>
      </w:r>
      <w:r>
        <w:rPr>
          <w:rtl/>
          <w:cs/>
          <w:lang w:val="ar_AE" w:bidi="ar_AE"/>
        </w:rPr>
        <w:t>المسيح</w:t>
      </w:r>
      <w:r>
        <w:rPr>
          <w:rtl/>
          <w:cs/>
          <w:lang w:val="ar_AE" w:bidi="ar_AE"/>
        </w:rPr>
        <w:t>.</w:t>
      </w:r>
    </w:p>
    <w:p>
      <w:pPr>
        <w:bidi/>
      </w:pPr>
      <w:r>
        <w:rPr>
          <w:rtl/>
          <w:cs/>
          <w:lang w:val="ar_AE" w:bidi="ar_AE"/>
        </w:rPr>
      </w:r>
      <w:r>
        <w:rPr>
          <w:rtl/>
          <w:cs/>
          <w:lang w:val="ar_AE" w:bidi="ar_AE"/>
        </w:rPr>
        <w:t xml:space="preserve">يقول بولس إن كل رجل </w:t>
      </w:r>
      <w:r>
        <w:rPr>
          <w:b/>
          <w:rtl/>
          <w:cs/>
          <w:lang w:val="ar_AE" w:bidi="ar_AE"/>
        </w:rPr>
        <w:t>يصلِّي</w:t>
      </w:r>
      <w:r>
        <w:rPr>
          <w:rtl/>
          <w:cs/>
          <w:lang w:val="ar_AE" w:bidi="ar_AE"/>
        </w:rPr>
        <w:t xml:space="preserve"> أو </w:t>
      </w:r>
      <w:r>
        <w:rPr>
          <w:b/>
          <w:rtl/>
          <w:cs/>
          <w:lang w:val="ar_AE" w:bidi="ar_AE"/>
        </w:rPr>
        <w:t>يتنبأ</w:t>
      </w:r>
      <w:r>
        <w:rPr>
          <w:rtl/>
          <w:cs/>
          <w:lang w:val="ar_AE" w:bidi="ar_AE"/>
        </w:rPr>
        <w:t xml:space="preserve"> ورأسه مغطَّى يُهين رأسه. عندما يصلّي الشخص، فإنه يتحدث إلى الله. ويمكن للشخص أن يصلّي علنًا أو على انفراد. في هذا المقطع يتحدث بولس عن الصلاة في العبادة العامة.</w:t>
      </w:r>
    </w:p>
    <w:p>
      <w:pPr>
        <w:bidi/>
      </w:pPr>
      <w:r>
        <w:rPr>
          <w:rtl/>
          <w:cs/>
          <w:lang w:val="ar_AE" w:bidi="ar_AE"/>
        </w:rPr>
      </w:r>
      <w:r>
        <w:rPr>
          <w:rtl/>
          <w:cs/>
          <w:lang w:val="ar_AE" w:bidi="ar_AE"/>
        </w:rPr>
        <w:t xml:space="preserve">توقّفوا هنا وناقشوا معًا الكلمة أو العبارة التي ستستخدمونها للإشارة لكلمة </w:t>
      </w:r>
      <w:r>
        <w:rPr>
          <w:b/>
          <w:rtl/>
          <w:cs/>
          <w:lang w:val="ar_AE" w:bidi="ar_AE"/>
        </w:rPr>
        <w:t>يُصلِّي</w:t>
      </w:r>
      <w:r>
        <w:rPr>
          <w:rtl/>
          <w:cs/>
          <w:lang w:val="ar_AE" w:bidi="ar_AE"/>
        </w:rPr>
        <w:t xml:space="preserve">. انظروا مصطلح </w:t>
      </w:r>
      <w:r>
        <w:rPr>
          <w:rtl/>
          <w:cs/>
          <w:lang w:val="ar_AE" w:bidi="ar_AE"/>
        </w:rPr>
        <w:t>يُصلي</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النبوة</w:t>
      </w:r>
      <w:r>
        <w:rPr>
          <w:rtl/>
          <w:cs/>
          <w:lang w:val="ar_AE" w:bidi="ar_AE"/>
        </w:rPr>
        <w:t xml:space="preserve"> هي عندما يُعطي الشخص رسالة من الله. ومن خلال الروح القدس، يمنح الله المؤمن معرفة خاصة أو بصيرة لخير الكنيسة. ويمكن للشخص أن يعطي نبوة تُقدِّم تعليمًا أو تحذيرًا أو رسالة عن المستقبل.</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النبوة</w:t>
      </w:r>
      <w:r>
        <w:rPr>
          <w:rtl/>
          <w:cs/>
          <w:lang w:val="ar_AE" w:bidi="ar_AE"/>
        </w:rPr>
        <w:t xml:space="preserve">. انظروا كلمة </w:t>
      </w:r>
      <w:r>
        <w:rPr>
          <w:rtl/>
          <w:cs/>
          <w:lang w:val="ar_AE" w:bidi="ar_AE"/>
        </w:rPr>
        <w:t>النبوة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ويذكِّر بولس المؤمنين بأن الرجل هو صورة الله ومجده. وقد خلق الله جميع الناس على </w:t>
      </w:r>
      <w:r>
        <w:rPr>
          <w:b/>
          <w:rtl/>
          <w:cs/>
          <w:lang w:val="ar_AE" w:bidi="ar_AE"/>
        </w:rPr>
        <w:t>صورة الله</w:t>
      </w:r>
      <w:r>
        <w:rPr>
          <w:rtl/>
          <w:cs/>
          <w:lang w:val="ar_AE" w:bidi="ar_AE"/>
        </w:rPr>
        <w:t>. هذا لا يعني أن الناس يبدون جسديًا مثل الله. بل يعني أن الله خلق الناس بنفس الصفات التي يتمتع بها الله، مثل القدرة على التفكير، والمحبة، وتقدير الأشياء الجميلة وخلقها، وفعل ما هو صالح. وشعب الله يمثِّلون الله على الأرض.</w:t>
      </w:r>
    </w:p>
    <w:p>
      <w:pPr>
        <w:bidi/>
      </w:pPr>
      <w:r>
        <w:rPr>
          <w:rtl/>
          <w:cs/>
          <w:lang w:val="ar_AE" w:bidi="ar_AE"/>
        </w:rPr>
      </w:r>
      <w:r>
        <w:rPr>
          <w:rtl/>
          <w:cs/>
          <w:lang w:val="ar_AE" w:bidi="ar_AE"/>
        </w:rPr>
        <w:t xml:space="preserve">توقّفوا هنا وناقشوا معًا الكلمة أو العبارة التي ستستخدمونها للتعبير عن "صورة الله". ابحثوا في قاموس الكلمات الرئيسية عن تعبير </w:t>
      </w:r>
      <w:r>
        <w:rPr>
          <w:rtl/>
          <w:cs/>
          <w:lang w:val="ar_AE" w:bidi="ar_AE"/>
        </w:rPr>
        <w:t>صورة الله</w:t>
      </w:r>
      <w:r>
        <w:rPr>
          <w:rtl/>
          <w:cs/>
          <w:lang w:val="ar_AE" w:bidi="ar_AE"/>
        </w:rPr>
        <w:t xml:space="preserve"> للمزيد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لقد خلق الله الرجل ليعكس </w:t>
      </w:r>
      <w:r>
        <w:rPr>
          <w:b/>
          <w:rtl/>
          <w:cs/>
          <w:lang w:val="ar_AE" w:bidi="ar_AE"/>
        </w:rPr>
        <w:t>مجد</w:t>
      </w:r>
      <w:r>
        <w:rPr>
          <w:rtl/>
          <w:cs/>
          <w:lang w:val="ar_AE" w:bidi="ar_AE"/>
        </w:rPr>
        <w:t xml:space="preserve"> الله. فعندما ينظر الناس إلى رجل، يرون جمال الله وعظمته وقوته. وبهذه الطريقة، يُكرِم الرجل الله. استخدموا الكلمة ذاتها التي استخدمتموها في المقاطع السابقة للإشارة إلى كلمة مجد. ولمزيد من المعلومات، انظروا كلمة </w:t>
      </w:r>
      <w:r>
        <w:rPr>
          <w:rtl/>
          <w:cs/>
          <w:lang w:val="ar_AE" w:bidi="ar_AE"/>
        </w:rPr>
        <w:t>مجد</w:t>
      </w:r>
      <w:r>
        <w:rPr>
          <w:rtl/>
          <w:cs/>
          <w:lang w:val="ar_AE" w:bidi="ar_AE"/>
        </w:rPr>
        <w:t xml:space="preserve"> في قاموس الكلمات الرئيسية.</w:t>
      </w:r>
    </w:p>
    <w:p>
      <w:pPr>
        <w:bidi/>
      </w:pPr>
      <w:r>
        <w:rPr>
          <w:rtl/>
          <w:cs/>
          <w:lang w:val="ar_AE" w:bidi="ar_AE"/>
        </w:rPr>
      </w:r>
      <w:r>
        <w:rPr>
          <w:rtl/>
          <w:cs/>
          <w:lang w:val="ar_AE" w:bidi="ar_AE"/>
        </w:rPr>
        <w:t xml:space="preserve">قال بولس لأن المرأة تعكس مجد الرجل، وبسبب </w:t>
      </w:r>
      <w:r>
        <w:rPr>
          <w:b/>
          <w:rtl/>
          <w:cs/>
          <w:lang w:val="ar_AE" w:bidi="ar_AE"/>
        </w:rPr>
        <w:t>الملائكة</w:t>
      </w:r>
      <w:r>
        <w:rPr>
          <w:rtl/>
          <w:cs/>
          <w:lang w:val="ar_AE" w:bidi="ar_AE"/>
        </w:rPr>
        <w:t xml:space="preserve">، يجب أن يكون لها علامة </w:t>
      </w:r>
      <w:r>
        <w:rPr>
          <w:b/>
          <w:rtl/>
          <w:cs/>
          <w:lang w:val="ar_AE" w:bidi="ar_AE"/>
        </w:rPr>
        <w:t>سلطان</w:t>
      </w:r>
      <w:r>
        <w:rPr>
          <w:rtl/>
          <w:cs/>
          <w:lang w:val="ar_AE" w:bidi="ar_AE"/>
        </w:rPr>
        <w:t xml:space="preserve"> على رأسها. والملائكة كائنات روحية خادمة لله. والسلطان هو الحق الذي يتمتع به الشخص ليتخذ قرارات أو ليفعل شيئًا ما. استخدموا الكلمات ذاتها التي استخدمتموها في المقاطع السابقة للإشارة إلى ملائكة وسُلطان. ابحثوا عن كلمة </w:t>
      </w:r>
      <w:r>
        <w:rPr>
          <w:rtl/>
          <w:cs/>
          <w:lang w:val="ar_AE" w:bidi="ar_AE"/>
        </w:rPr>
        <w:t>ملائكة</w:t>
      </w:r>
      <w:r>
        <w:rPr>
          <w:rtl/>
          <w:cs/>
          <w:lang w:val="ar_AE" w:bidi="ar_AE"/>
        </w:rPr>
        <w:t xml:space="preserve"> وكلمة </w:t>
      </w:r>
      <w:r>
        <w:rPr>
          <w:rtl/>
          <w:cs/>
          <w:lang w:val="ar_AE" w:bidi="ar_AE"/>
        </w:rPr>
        <w:t>سُلطان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يقول بولس: "في </w:t>
      </w:r>
      <w:r>
        <w:rPr>
          <w:b/>
          <w:rtl/>
          <w:cs/>
          <w:lang w:val="ar_AE" w:bidi="ar_AE"/>
        </w:rPr>
        <w:t>الرب</w:t>
      </w:r>
      <w:r>
        <w:rPr>
          <w:rtl/>
          <w:cs/>
          <w:lang w:val="ar_AE" w:bidi="ar_AE"/>
        </w:rPr>
        <w:t xml:space="preserve">"، أو "في شعب الرب"، النساء لسن مستقلات عن الرجال والرجال ليسوا مستقلين عن النساء. وفي هذه الحالة، تشير كلمة الرب إلى الرب يسوع. استخدِموا الكلمة نفسها التي استخدمتموها في المقاطع السابقة للإشارة إلى كلمة الرَّب. ولمزيد من المعلومات عن كلمة </w:t>
      </w:r>
      <w:r>
        <w:rPr>
          <w:rtl/>
          <w:cs/>
          <w:lang w:val="ar_AE" w:bidi="ar_AE"/>
        </w:rPr>
        <w:t>الرب</w:t>
      </w:r>
      <w:r>
        <w:rPr>
          <w:rtl/>
          <w:cs/>
          <w:lang w:val="ar_AE" w:bidi="ar_AE"/>
        </w:rPr>
        <w:t>، راجعوا قاموس الكلمات الرئيسية.</w:t>
      </w:r>
    </w:p>
    <w:p>
      <w:pPr>
        <w:bidi/>
      </w:pPr>
      <w:r>
        <w:rPr>
          <w:rtl/>
          <w:cs/>
          <w:lang w:val="ar_AE" w:bidi="ar_AE"/>
        </w:rPr>
      </w:r>
      <w:r>
        <w:rPr>
          <w:rtl/>
          <w:cs/>
          <w:lang w:val="ar_AE" w:bidi="ar_AE"/>
        </w:rPr>
        <w:t>يذكر بولس أن هذه هي الممارسة أو العادة في كنائس الله. و</w:t>
      </w:r>
      <w:r>
        <w:rPr>
          <w:b/>
          <w:rtl/>
          <w:cs/>
          <w:lang w:val="ar_AE" w:bidi="ar_AE"/>
        </w:rPr>
        <w:t>الكنيسة</w:t>
      </w:r>
      <w:r>
        <w:rPr>
          <w:rtl/>
          <w:cs/>
          <w:lang w:val="ar_AE" w:bidi="ar_AE"/>
        </w:rPr>
        <w:t xml:space="preserve"> هي مجتمع من أتباع يسوع. استخدموا الكلمة ذاتها التي استخدمتموها في المقاطع السابقة للإشارة إلى كلمة كنيسة. ولمزيد من المعلومات عن كلمة </w:t>
      </w:r>
      <w:r>
        <w:rPr>
          <w:rtl/>
          <w:cs/>
          <w:lang w:val="ar_AE" w:bidi="ar_AE"/>
        </w:rPr>
        <w:t>كنيسة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11:17–26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كورنثوس الأولى 11: 17–26 واحفظوه في قلوبكم.</w:t>
      </w:r>
    </w:p>
    <w:p>
      <w:pPr>
        <w:bidi/>
      </w:pPr>
      <w:r>
        <w:rPr>
          <w:rtl/>
          <w:cs/>
          <w:lang w:val="ar_AE" w:bidi="ar_AE"/>
        </w:rPr>
      </w:r>
      <w:r>
        <w:rPr>
          <w:rtl/>
          <w:cs/>
          <w:lang w:val="ar_AE" w:bidi="ar_AE"/>
        </w:rPr>
        <w:t>استمعوا إلى نسخة صوتية من كورنثوس الأولى 11: 17–26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كورنثوس الأولى 11: 17–26 من الترجمة الأسهل للفهم.</w:t>
      </w:r>
    </w:p>
    <w:p>
      <w:pPr>
        <w:bidi/>
      </w:pPr>
      <w:r>
        <w:rPr>
          <w:rtl/>
          <w:cs/>
          <w:lang w:val="ar_AE" w:bidi="ar_AE"/>
        </w:rPr>
      </w:r>
      <w:r>
        <w:rPr>
          <w:rtl/>
          <w:cs/>
          <w:lang w:val="ar_AE" w:bidi="ar_AE"/>
        </w:rPr>
        <w:t>في المقطع السابق، أعطى بولس تعليمات حول كيفية ارتداء الملابس المناسبة عندما يجتمع مؤمنو كورنثوس لعبادة الله. وأخبر بولس الرجال أنهم لا ينبغي أن يُغطّوا رؤوسهم أثناء العبادة. لكن بولس قال إن النساء يجب أن يغطِّين رؤوسهن. وإلا فإنهن، كما يقول بولس، سيجلبن العار أو الخزي لأنفسهن، ولعائلاتهن، وفي النهاية لله. ويقول بولس للمؤمنين أنه يجب على المؤمنين أن يُظهروا أنفسهم بطرق محترمة حتى يمجد الناس الله ويكرموه.</w:t>
      </w:r>
    </w:p>
    <w:p>
      <w:pPr>
        <w:bidi/>
      </w:pPr>
      <w:r>
        <w:rPr>
          <w:rtl/>
          <w:cs/>
          <w:lang w:val="ar_AE" w:bidi="ar_AE"/>
        </w:rPr>
      </w:r>
      <w:r>
        <w:rPr>
          <w:rtl/>
          <w:cs/>
          <w:lang w:val="ar_AE" w:bidi="ar_AE"/>
        </w:rPr>
        <w:t>في المقطع السابق، مدح بولس أهل كورنثوس لاتِّبَاعهم التعليمات والتقاليد التي أعطاها لهم. ومع ذلك، يبدأ بولس هذا المقطع بالقول إن بولس لا يستطيع مدح الكورنثيين لاتِّبَاعهم التعاليم التي أعطاهم إياها بولس فيما يتعلق بعشاء الرب يسوع. ستذكرون أن المؤمنين كانوا يجتمعون معًا ليأكلوا وجبة خاصة، التي يسميها المؤمنون عشاء الرب، ليتذكّروا أن الله وعدهم أن يخلّصهم من خطاياهم. وقد سمع بولس أن الكورنثيين كانوا ينقسمون عندما يأكلون هذه الوجبة. وربما حصل بولس على هذه المعلومات من أشخاص تحدثوا معه مباشرة.</w:t>
      </w:r>
    </w:p>
    <w:p>
      <w:pPr>
        <w:bidi/>
      </w:pPr>
      <w:r>
        <w:rPr>
          <w:rtl/>
          <w:cs/>
          <w:lang w:val="ar_AE" w:bidi="ar_AE"/>
        </w:rPr>
      </w:r>
      <w:r>
        <w:rPr>
          <w:rtl/>
          <w:cs/>
          <w:lang w:val="ar_AE" w:bidi="ar_AE"/>
        </w:rPr>
        <w:t>توقّفوا هنا وناقشوا هذا السؤال كمجموعة: عندما يكون لديكم معلومات مهمة لمشاركتها مع شخص بعيد، ما هي الطرق المختلفة التي يمكنكم استخدامها لتوصيل تلك المعلومات إلى الشخص؟ في ثقافتكم، أي الطرق يثق بها الناس أكثر من غيرها؟ أوقفوا سماع هذا التسجيل الصوتي هنا.</w:t>
      </w:r>
    </w:p>
    <w:p>
      <w:pPr>
        <w:bidi/>
      </w:pPr>
      <w:r>
        <w:rPr>
          <w:rtl/>
          <w:cs/>
          <w:lang w:val="ar_AE" w:bidi="ar_AE"/>
        </w:rPr>
      </w:r>
      <w:r>
        <w:rPr>
          <w:rtl/>
          <w:cs/>
          <w:lang w:val="ar_AE" w:bidi="ar_AE"/>
        </w:rPr>
        <w:t>أخبر بولس أهل كورنثوس أنهم يتصرفون بطريقة تتنافى مع الغرض من عشاء الرب. في الواقع، يقول بولس أنه عندما يجتمع المؤمنون معًا، فإن سلوك المؤمنين تجاه بعضهم البعض يسبب ضررًا لبعضهم البعض أكثر مما يساعد بعضهم البعض. وكرر بولس مرات عديدة أن على المؤمنين أن يبنوا أحدهم الآخر وأن يعملوا من أجل الأفضل للآخرين. لكن بعض المؤمنين في كورنثوس كانوا يخلقون المزيد من الانقسامات عندما يجتمعون للعبادة. ويتحدث بولس عن نوع مختلف من الانقسام ليس مجرد اتِّبَاع قادة مختلفين. فقد كان البعض من أهل كورنثوس يصنعون انقسامًا بناءً على مكانتهم في المجتمع أو على مقدار المال الذي يملكونه. وبدلًا من العناية ببعضهم بعضًا وإكرام بعضهم البعض، فإن أهل كورنثوس الأثرياء كانوا يعاملون الكورنثيين الأكثر فقرًا بطريقة مخزية أو مُهينة. لم يكن بولس سعيدًا بالطريقة التي يتصرف بها أهل كورنثوس ويخلقون بها الانقسام. لكن بولس يعترف أنه على الأقل عندما تكون هناك انقسامات، يمكن للجميع أن يروا بوضوح من الذي يتبع الله بحق ومن الذي لا يفعل ذلك. وربما كان بولس يفكر فيما قاله يسوع عن انقسام الناس ضد بعضهم لأنهم آمنوا بيسوع.</w:t>
      </w:r>
    </w:p>
    <w:p>
      <w:pPr>
        <w:bidi/>
      </w:pPr>
      <w:r>
        <w:rPr>
          <w:rtl/>
          <w:cs/>
          <w:lang w:val="ar_AE" w:bidi="ar_AE"/>
        </w:rPr>
      </w:r>
      <w:r>
        <w:rPr>
          <w:rtl/>
          <w:cs/>
          <w:lang w:val="ar_AE" w:bidi="ar_AE"/>
        </w:rPr>
        <w:t>ويخبر بولس أهل كورنثوس أن اجتماعهم لم يكن عشاء الرب لأن أهل كورنثوس لم يكرموا أو يحبوا بعضهم البعض أو يمجدوا الله. كان الكثير من الناس يفكرون في أنفسهم فقط. وكان هؤلاء الناس يأكلون ويشربون كثيرًا بينما كان الآخرون جائعين. خلال هذا الوقت، كان من الشائع أن يجتمع المؤمنون لتناول وجبة مُعتادة، تنتهي بتناول الخبز وشرب كأس خمر العشاء الرباني. وفي كورنثوس، بدلًا من تناول وجبة جماعية، تناول الجميع وجبات خاصة أثناء اجتماع الكنيسة. فأخبر بولس أهل كورنثوس أنهم إذا أرادوا أن يأكلوا بهذه الطريقة، فيجب على أهل كورنثوس أن يذهبوا ويأكلوا في بيوتهم، وليس في اجتماع الكنيسة.</w:t>
      </w:r>
    </w:p>
    <w:p>
      <w:pPr>
        <w:bidi/>
      </w:pPr>
      <w:r>
        <w:rPr>
          <w:rtl/>
          <w:cs/>
          <w:lang w:val="ar_AE" w:bidi="ar_AE"/>
        </w:rPr>
      </w:r>
      <w:r>
        <w:rPr>
          <w:rtl/>
          <w:cs/>
          <w:lang w:val="ar_AE" w:bidi="ar_AE"/>
        </w:rPr>
        <w:t>ويطرح بولس سؤالًا لا ينتظر أن يجيب عليه أهل كورنثوس. ويقول بولس: "أفليس لكم بيوتٌ لتأكلوا فيها وتشرَبوا؟ والجواب الواضح هو "نعم"، لذلك يَظهر أن بولس كان على الأرجح يتحدث إلى المؤمنين الأثرياء لأنهم كانوا وحدهم من يملكون بيوتهم الخاصة. ونعلم من سفر أعمال الرسل أن كنائس كثيرة كانت تجتمع في بيوت الناس. وكان للأثرياء في كورنثوس بيوتًا على الطراز الروماني، والتي تشمل غرفة طعام وردهة، أو غرفة اجتماع. وكان الناس يتكئون لتناول الوجبات الرسمية، لذلك اعتمادًا على حجم غرفة الطعام، يمكن أن يأكل من 9 إلى 20 شخصًا في تلك الغرفة. ووفقًا للعادات الرومانية، كان المضيف يُجلِس الناس حسب أهميتهم في المجتمع. كذلك كان المضيف يُقدِّم طعامًا أفضل لضيوفه الأكثر أهمية. وكانت الردهة عبارة عن غرفة أكبر بكثير يتجمع فيها الناس. وكان يمكن لحوالي خمسين شخصًا أن يجتمعوا في الردهة. ومن المحتمل أن الردهة كانت المكان الذي تجتمع فيه الكنيسة للعبادة. ويرى بعض الدارسين أن الأثرياء الكورنثيين كانوا يَصِلُون مبكرًا ليأكلوا في غرفة الطعام. وعندما كان المؤمنون الأكثر فقرًا يَصِلُون، لم يتمكن هؤلاء المؤمنون الفقراء من العثور على مكان في غرفة الطعام حيث كان الآخرون يتناولون الطعام. لم يكن أهل كورنثوس الأفقر قادرين على المساهمة بأفضل طعام، ويبدو أن الأثرياء لم يتركوا الطعام للآخرين.</w:t>
      </w:r>
    </w:p>
    <w:p>
      <w:pPr>
        <w:bidi/>
      </w:pPr>
      <w:r>
        <w:rPr>
          <w:rtl/>
          <w:cs/>
          <w:lang w:val="ar_AE" w:bidi="ar_AE"/>
        </w:rPr>
      </w:r>
      <w:r>
        <w:rPr>
          <w:rtl/>
          <w:cs/>
          <w:lang w:val="ar_AE" w:bidi="ar_AE"/>
        </w:rPr>
        <w:t>توقّفوا هنا وناقشوا هذا السؤال كمجموعة: أين يأكل الناس عادةً في بيتكم؟ وكم عدد الأشخاص الذين يمكنهم تناول الطعام بشكل مريح في تلك المساحة؟ عندما يكون لديكم عدد أكبر من الأشخاص مما يمكن أن تتسع له تلك الغرفة أو المساحة، أين تجتمعون؟ كيف تقررون من يحصل على الطعام ومن لا يحصل عليه؟ أوقفوا سماع هذا التسجيل الصوتي هنا.</w:t>
      </w:r>
    </w:p>
    <w:p>
      <w:pPr>
        <w:bidi/>
      </w:pPr>
      <w:r>
        <w:rPr>
          <w:rtl/>
          <w:cs/>
          <w:lang w:val="ar_AE" w:bidi="ar_AE"/>
        </w:rPr>
      </w:r>
      <w:r>
        <w:rPr>
          <w:rtl/>
          <w:cs/>
          <w:lang w:val="ar_AE" w:bidi="ar_AE"/>
        </w:rPr>
        <w:t>ثم يسأل بولس السؤال: "أمْ تستهينُون بكنيسة الله وتُخجِلُون الَّذِين ليس لهم؟" يخبر بولس أهل كورنثوس أنه عندما يفتح صاحب المنزل بيته للكنيسة للعبادة، فإنه لم يعد بيتًا بل مكانًا للعبادة. ويجب على الناس اتِّباع قواعد جماعة الله، لا القواعد الاجتماعية للمجتمع. وخلافًا للقواعد الاجتماعية أو الأعراف التي تتغيّر من مكان إلى آخر، يجب على الكنيسة أن تتَّبع تعليم يسوع. ويكرر بولس أنه لا يستطيع مدح أهل كورنثوس على هذا النوع من السلوك.</w:t>
      </w:r>
    </w:p>
    <w:p>
      <w:pPr>
        <w:bidi/>
      </w:pPr>
      <w:r>
        <w:rPr>
          <w:rtl/>
          <w:cs/>
          <w:lang w:val="ar_AE" w:bidi="ar_AE"/>
        </w:rPr>
      </w:r>
      <w:r>
        <w:rPr>
          <w:rtl/>
          <w:cs/>
          <w:lang w:val="ar_AE" w:bidi="ar_AE"/>
        </w:rPr>
        <w:t>ويذكِّر بولس أهل كورنثوس أنه قد عَلَّمهم بالفعل ما أوصى به يسوع فيما يتعلق بعشاء الرب. ويعيد بولس ببساطة سرد قصة اللحظة التي بدأ فيها يسوع تقليد عشاء الرب. يفعل بولس هذا ليُظهر لأهل كورنثوس أن ما كان يفعله أهل كورنثوس في اجتماعاتهم لا يشبه ما فعله يسوع وأوصى أتباعه أن يفعلوا. ويذكِّر بولس أهل كورنثوس بما حدث في الليلة التي قام فيها أحد تلاميذ يسوع بتسليمه. أكل يسوع وجبة العيد التي تُدعى عشاء الفصح مع تلاميذه. وقد ساعد الفصح الشعب على أن يتذكروا كيف أنقذ الله بني إسرائيل من العبودية. وبطريقة مشابهة، قال يسوع لتلاميذه إن هذه الوجبة ستُذكِّرهم بكيف أنقذهم يسوع من عبودية الخطية. ولاحقًا كان المؤمنون بيسوع يتناولون هذه الوجبة معًا بانتظام ويسمُّونها عشاء الرب.</w:t>
      </w:r>
    </w:p>
    <w:p>
      <w:pPr>
        <w:bidi/>
      </w:pPr>
      <w:r>
        <w:rPr>
          <w:rtl/>
          <w:cs/>
          <w:lang w:val="ar_AE" w:bidi="ar_AE"/>
        </w:rPr>
      </w:r>
      <w:r>
        <w:rPr>
          <w:rtl/>
          <w:cs/>
          <w:lang w:val="ar_AE" w:bidi="ar_AE"/>
        </w:rPr>
        <w:t>توقّفوا هنا وناقشوا هذا السؤال كمجموعة: ما هي الاحتفالات أو الأحداث في ثقافتك التي تُذكِّر بحدث سابق؟ احكوا قصة الحدث الماضي الذي تحتفلون به. أوقفوا سماع هذا التسجيل الصوتي هنا.</w:t>
      </w:r>
    </w:p>
    <w:p>
      <w:pPr>
        <w:bidi/>
      </w:pPr>
      <w:r>
        <w:rPr>
          <w:rtl/>
          <w:cs/>
          <w:lang w:val="ar_AE" w:bidi="ar_AE"/>
        </w:rPr>
      </w:r>
      <w:r>
        <w:rPr>
          <w:rtl/>
          <w:cs/>
          <w:lang w:val="ar_AE" w:bidi="ar_AE"/>
        </w:rPr>
        <w:t>ذكّر بولس أهل كورنثوس بأن يسوع أعلن عهدًا جديدًا، أو وعدًا رسميًا بين الله والأشخاص الذين آمنوا بيسوع. والذين قبلوا هذا العهد الجديد أصبحوا جزءًا من جماعة العهد. في كل مرة يشارك فيها المؤمنون في عشاء الرب، يروون قصة موت الرب يسوع مرة أخرى إلى أن يعود. وهكذا أظهر بولس مدى اختلاف عشاء الرب الأول عما كان يفعله أهل كورنثوس. لم يكن أهل كورنثوس يقلِّدون المسيح في أفعالهم خلال عشاء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11: 17–26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لأهل كورنثوس إنه لا يستطيع أن يُثني على أهل كورنثوس أو يمدحهم على الطريقة التي كان يجتمع بها أهل كورنثوس لتناول عشاء الرب. فقد كان أهل كورنثوس يخلقون انقسامات عندما يجتمعون. يجعل الكورنثيون الوضع أسوأ، وليس أفضل، عندما يجتمع الكورنثيون معًا.</w:t>
      </w:r>
    </w:p>
    <w:p>
      <w:pPr>
        <w:bidi/>
      </w:pPr>
      <w:r>
        <w:rPr>
          <w:rtl/>
          <w:cs/>
          <w:lang w:val="ar_AE" w:bidi="ar_AE"/>
        </w:rPr>
      </w:r>
      <w:r>
        <w:rPr>
          <w:b/>
          <w:rtl/>
          <w:cs/>
          <w:lang w:val="ar_AE" w:bidi="ar_AE"/>
        </w:rPr>
        <w:t>في الجزء الثاني:</w:t>
      </w:r>
      <w:r>
        <w:rPr>
          <w:rtl/>
          <w:cs/>
          <w:lang w:val="ar_AE" w:bidi="ar_AE"/>
        </w:rPr>
        <w:t xml:space="preserve"> يقول بولس لأهل كورنثوس إنه مع أنهم يقولون أنهم يأكلون عشاء الرب، فإن ما يفعله أهل كورنثوس لا يشبه عشاء الرب. فقد كان بعض الناس يأكلون ويشربون كثيرًا دون أن يشاركوا مع أشخاص آخرين جائعين. ويقول بولس أن أهل كورنثوس كانوا يهينون الكنيسة ويجلبون العار لإخوانهم المؤمنين.</w:t>
      </w:r>
    </w:p>
    <w:p>
      <w:pPr>
        <w:bidi/>
      </w:pPr>
      <w:r>
        <w:rPr>
          <w:rtl/>
          <w:cs/>
          <w:lang w:val="ar_AE" w:bidi="ar_AE"/>
        </w:rPr>
      </w:r>
      <w:r>
        <w:rPr>
          <w:b/>
          <w:rtl/>
          <w:cs/>
          <w:lang w:val="ar_AE" w:bidi="ar_AE"/>
        </w:rPr>
        <w:t>في الجزء الثالث:</w:t>
      </w:r>
      <w:r>
        <w:rPr>
          <w:rtl/>
          <w:cs/>
          <w:lang w:val="ar_AE" w:bidi="ar_AE"/>
        </w:rPr>
        <w:t xml:space="preserve"> يُذكِّر بولس أهل كورنثوس بأنه أعطاهم تعليمات عن عشاء الرب. ويذكر بولس الكلمات التي استخدمها يسوع في عشاء الرب الأول. ويذكِّر بولس أهل كورنثوس بأن عشاء الرب هو وجبة لتذكُّر ما فعله يسوع للمؤمنين. فإن أهل كورنثوس كانوا يروون قصة موت الرب يسوع مرة أخرى في كل مرة يشارك فيها المؤمنون في عشاء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الأثرياء في كورنثوس</w:t>
      </w:r>
    </w:p>
    <w:p>
      <w:pPr>
        <w:pStyle w:val="ListBullet"/>
        <w:bidi/>
        <w:spacing w:line="240" w:lineRule="auto"/>
        <w:ind w:left="720"/>
      </w:pPr>
      <w:r>
        <w:rPr>
          <w:rtl/>
          <w:cs/>
          <w:lang w:val="ar_AE" w:bidi="ar_AE"/>
        </w:rPr>
      </w:r>
      <w:r>
        <w:rPr>
          <w:rtl/>
          <w:cs/>
          <w:lang w:val="ar_AE" w:bidi="ar_AE"/>
        </w:rPr>
        <w:t>المؤمنون الفقراء في كورنثوس</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 xml:space="preserve">في المقطع السابق، مدح بولس أهل كورنثوس لاتِّبَاعهم التعليمات والتقاليد التي أعطاها لهم. ومع ذلك، يبدأ بولس هذا المقطع بالقول إن بولس لا يستطيع مدح الكورنثيين لاتِّبَاعهم التعاليم التي أعطاهم إياها بولس فيما يتعلق بعشاء الرب. ويقول بولس مرتين إنه لا يمدح أو يُثني على أهل كورنثوس. ويخبر بولس أهل كورنثوس أنهم يؤذون بعضهم بعضًا بدلًا من أن يساعدوا بعضهم بعضًا عندما يجتمعوا للعبادة. </w:t>
      </w:r>
    </w:p>
    <w:p>
      <w:pPr>
        <w:bidi/>
      </w:pPr>
      <w:r>
        <w:rPr>
          <w:rtl/>
          <w:cs/>
          <w:lang w:val="ar_AE" w:bidi="ar_AE"/>
        </w:rPr>
      </w:r>
      <w:r>
        <w:rPr>
          <w:rtl/>
          <w:cs/>
          <w:lang w:val="ar_AE" w:bidi="ar_AE"/>
        </w:rPr>
        <w:t>ويخبر بولس أهل كورنثوس كيف أنهم يؤذون بعضهم بعضًا. عندما يقول بولس: "لأنني أولًا"، فإن بولس يفعل ذلك لتأكيد وجهة نظره. ولا يذكر بولس نقطة "ثانية". وتلك طريقة أخرى لقول هذا هو: "الشيء الأكثر أهمية".</w:t>
      </w:r>
    </w:p>
    <w:p>
      <w:pPr>
        <w:bidi/>
      </w:pPr>
      <w:r>
        <w:rPr>
          <w:rtl/>
          <w:cs/>
          <w:lang w:val="ar_AE" w:bidi="ar_AE"/>
        </w:rPr>
      </w:r>
      <w:r>
        <w:rPr>
          <w:rtl/>
          <w:cs/>
          <w:lang w:val="ar_AE" w:bidi="ar_AE"/>
        </w:rPr>
        <w:t>توقّفوا هنا وناقشوا: ماذا يفعل الناس في لغتكم للتأكيد على نقطة مهمة جدًا؟ كيف ستترجمون معنى كلمة "لأنني أولًا" في لغتكم؟ أوقفوا سماع هذا التسجيل الصوتي هنا.</w:t>
      </w:r>
    </w:p>
    <w:p>
      <w:pPr>
        <w:bidi/>
      </w:pPr>
      <w:r>
        <w:rPr>
          <w:rtl/>
          <w:cs/>
          <w:lang w:val="ar_AE" w:bidi="ar_AE"/>
        </w:rPr>
      </w:r>
      <w:r>
        <w:rPr>
          <w:rtl/>
          <w:cs/>
          <w:lang w:val="ar_AE" w:bidi="ar_AE"/>
        </w:rPr>
        <w:t>عندما يقول بولس: "أسمع أن بينكم انشقاقات"، فهو يُخبر أهل كورنثوس أن أحدهم أبلغه بهذا المقطع مباشرة، وعلى الأرجح بشكل شخصي. ويرد بولس على التقرير قائلًا إنه يعتقد أن بعض ما يقوله هؤلاء الناس كان حقيقيًا. وربما اختار أن يستجيب بهذه الطريقة لسببين. أولًا، سمع بولس هذا من شخص يثق به، لكنه لم يختبر ذلك بنفسه، لذلك أراد أن يكون حذرًا. وربما يحاول بولس أن يكون راعيًا أو قائدًا حكيمًا بإخبار الكنيسة أنه يعلم أنه ليس كل شخص يسبب الانقسام. وأنه يواجه فقط الأشخاص الذين يسببون المشكلة.</w:t>
      </w:r>
    </w:p>
    <w:p>
      <w:pPr>
        <w:bidi/>
      </w:pPr>
      <w:r>
        <w:rPr>
          <w:rtl/>
          <w:cs/>
          <w:lang w:val="ar_AE" w:bidi="ar_AE"/>
        </w:rPr>
      </w:r>
      <w:r>
        <w:rPr>
          <w:rtl/>
          <w:cs/>
          <w:lang w:val="ar_AE" w:bidi="ar_AE"/>
        </w:rPr>
        <w:t>توقّفوا هنا وناقشوا: ماذا تقولون لتخبروا الناس أنكم تلقيتم معلومات من مصدر موثوق؟ وفي ثقافتكم، كيف تتحدثون عن مشكلة مع مجموعة عندما تعرفون أن عدد قليل من الناس فقط هو الذي يسبِّب المشكلة؟ كيف ستترجمون فكرة أن بولس يصدق التقرير، ولكن بولس يفهم أيضًا أن بعض الأشخاص فقط هم الذين يتسببون في المشكلة؟ أوقفوا سماع هذا التسجيل الصوتي هنا.</w:t>
      </w:r>
    </w:p>
    <w:p>
      <w:pPr>
        <w:bidi/>
      </w:pPr>
      <w:r>
        <w:rPr>
          <w:rtl/>
          <w:cs/>
          <w:lang w:val="ar_AE" w:bidi="ar_AE"/>
        </w:rPr>
      </w:r>
      <w:r>
        <w:rPr>
          <w:rtl/>
          <w:cs/>
          <w:lang w:val="ar_AE" w:bidi="ar_AE"/>
        </w:rPr>
        <w:t>ثم يبدو أن بولس يتناقض مع نفسه. ويذكر أن الانقسام قد يكون مفيدًا! توضح الانقسامات من هم الأشخاص الذين يُظهرون إيمانًا حقيقيًا بالله. وربما كان بولس يُشير إلى أن الله خطط لهذه الانشقاقات. سوف تتذكرون أن يسوع قال إن الناس سيكونون ضد أولئك الذين يتبعون يسوع بالحق. وفي فقرة سابقة، أخبر بولس أهل كورنثوس أن الله سوف يمتحن أعمال كل شخص، وسوف يرى الجميع الأشياء الصالحة المتبقية بالفعل.</w:t>
      </w:r>
    </w:p>
    <w:p>
      <w:pPr>
        <w:bidi/>
      </w:pPr>
      <w:r>
        <w:rPr>
          <w:rtl/>
          <w:cs/>
          <w:lang w:val="ar_AE" w:bidi="ar_AE"/>
        </w:rPr>
      </w:r>
      <w:r>
        <w:rPr>
          <w:rtl/>
          <w:cs/>
          <w:lang w:val="ar_AE" w:bidi="ar_AE"/>
        </w:rPr>
        <w:t>كان أهل كورنثوس يظنون أنهم يأكلون عشاء الرب، أي الطعام الذي يأكله أتباع يسوع معًا لتذكُّر موت الرب يسوع. لكن بولس أخبر أهل كورنثوس أن ما يفعلونه لا يشبه عشاء الرب على الإطلاق. كان أهل كورنثوس يتصرفون بطريقة لا تُكرِم يسوع. والذين يأكلون عشاء الرب معًا، يتذكرون ما فعله يسوع كي يصبحوا شعب الله. كان بعض الناس يأكلون طعامهم الخاص دون أن يشاركوه مع أشخاص آخرين. وبعض الأشخاص لم يكن لديهم ما يأكلون، بينما كان آخرون يسكرون من الخمر.</w:t>
      </w:r>
    </w:p>
    <w:p>
      <w:pPr>
        <w:bidi/>
      </w:pPr>
      <w:r>
        <w:rPr>
          <w:rtl/>
          <w:cs/>
          <w:lang w:val="ar_AE" w:bidi="ar_AE"/>
        </w:rPr>
      </w:r>
      <w:r>
        <w:rPr>
          <w:rtl/>
          <w:cs/>
          <w:lang w:val="ar_AE" w:bidi="ar_AE"/>
        </w:rPr>
        <w:t>ويطرح بولس سلسلة من الأسئلة التي لا يتوقع منهم أن يُجيبوا عليها. ويستخدم بولس هذه الأسئلة كوسيلة لإعلام أهل كورنثوس أنه غير سعيد بل وغاضب جدًا من المؤمنين. فيوبخ بولس المؤمنين بهذه الأسئلة. عندما يسأل بولس: "أفليس لكم بيُوتٌ لتأكلُوا فيها وتشربوا؟" فهو يخبر المؤمنين أنهم كانوا يستطيعون أن يأكلوا ويشربوا في بيوتهم. وعندما يسأل بولس: "أم تستهِينُون بكنيسة الله وتُخجِلون الَّذين ليس لهم؟" فإنه يُخبر هؤلاء الناس أنهم بالتأكيد كانوا يظنون أن جماعة المؤمنين كانت غير مهمة لأنهم استهانوا بها. ويشعر المؤمنون الفقراء بالخزي بسبب الطريقة التي يعاملهم بها المؤمنون الآخرون.</w:t>
      </w:r>
    </w:p>
    <w:p>
      <w:pPr>
        <w:bidi/>
      </w:pPr>
      <w:r>
        <w:rPr>
          <w:rtl/>
          <w:cs/>
          <w:lang w:val="ar_AE" w:bidi="ar_AE"/>
        </w:rPr>
      </w:r>
      <w:r>
        <w:rPr>
          <w:rtl/>
          <w:cs/>
          <w:lang w:val="ar_AE" w:bidi="ar_AE"/>
        </w:rPr>
        <w:t>توقّفوا هنا وناقشوا كيف ستترجمون هذه الأسئلة. إذا كنتم لا تستخدمون هذه الأنواع من الأسئلة بلغتكم، فسوف تحتاجون إلى تحويلها إلى جمل خبرية. أوقفوا سماع هذا التسجيل الصوتي هنا.</w:t>
      </w:r>
    </w:p>
    <w:p>
      <w:pPr>
        <w:bidi/>
      </w:pPr>
      <w:r>
        <w:rPr>
          <w:rtl/>
          <w:cs/>
          <w:lang w:val="ar_AE" w:bidi="ar_AE"/>
        </w:rPr>
      </w:r>
      <w:r>
        <w:rPr>
          <w:rtl/>
          <w:cs/>
          <w:lang w:val="ar_AE" w:bidi="ar_AE"/>
        </w:rPr>
        <w:t>سؤال بولس التالي هو "ماذا أقول لكم؟" وهو يُظهر إحباط بولس من المؤمنين. كان بولس مُحبطًا جدًا من المؤمنين لدرجة أنه لم يكن يعرف تقريبًا ماذا يقول.</w:t>
      </w:r>
    </w:p>
    <w:p>
      <w:pPr>
        <w:bidi/>
      </w:pPr>
      <w:r>
        <w:rPr>
          <w:rtl/>
          <w:cs/>
          <w:lang w:val="ar_AE" w:bidi="ar_AE"/>
        </w:rPr>
      </w:r>
      <w:r>
        <w:rPr>
          <w:rtl/>
          <w:cs/>
          <w:lang w:val="ar_AE" w:bidi="ar_AE"/>
        </w:rPr>
        <w:t>توقّفوا هنا وناقشوا: كيف تعبرون عن الإحباط الشديد وخيبة الأمل في لغتكم؟ ناقشوا كيف ستترجمون هذه الفكرة إلى لغتكم. أوقفوا سماع هذا التسجيل الصوتي هنا.</w:t>
      </w:r>
    </w:p>
    <w:p>
      <w:pPr>
        <w:bidi/>
      </w:pPr>
      <w:r>
        <w:rPr>
          <w:rtl/>
          <w:cs/>
          <w:lang w:val="ar_AE" w:bidi="ar_AE"/>
        </w:rPr>
      </w:r>
      <w:r>
        <w:rPr>
          <w:rtl/>
          <w:cs/>
          <w:lang w:val="ar_AE" w:bidi="ar_AE"/>
        </w:rPr>
        <w:t>يطرح بولس سؤالًا أخيرًا على المؤمنين، لكنه يعطيهم أيضًا الجواب على ذلك السؤال: "أَأَمْدَحُكُم على هذا؟ لا، لن أفعل!" يقول بولس إن أهل كورنثوس يتصرفون بطريقة تتطلب منه توبيخهم بدلًا من مدحهم.</w:t>
      </w:r>
    </w:p>
    <w:p>
      <w:pPr>
        <w:bidi/>
      </w:pPr>
      <w:r>
        <w:rPr>
          <w:rtl/>
          <w:cs/>
          <w:lang w:val="ar_AE" w:bidi="ar_AE"/>
        </w:rPr>
      </w:r>
      <w:r>
        <w:rPr>
          <w:rtl/>
          <w:cs/>
          <w:lang w:val="ar_AE" w:bidi="ar_AE"/>
        </w:rPr>
        <w:t>ويخبر بولس أهل كورنثوس أنه قد سلَّم أو علَّم أهل كورنثوس ما أعطاه الرب لبولس كي يُعَلِّمه. في اللغة الأصلية، يتحدث بولس بطريقة تظهر أن هذا هو التقليد الذي بدأه يسوع مع تلاميذه. ومن المحتمل أن التلاميذ أنفسهم، الذين كانوا حاضرين في الوجبة، قد أعطوا هذه المعلومات لبولس. فيروي بولس قصة عشاء الرب الأول بطريقة مشابهة لتلك التي ذكرها لوقا في إنجيل لوقا. ستتذكرون أن لوقا سافر مع بولس في بعض رحلاته.</w:t>
      </w:r>
    </w:p>
    <w:p>
      <w:pPr>
        <w:bidi/>
      </w:pPr>
      <w:r>
        <w:rPr>
          <w:rtl/>
          <w:cs/>
          <w:lang w:val="ar_AE" w:bidi="ar_AE"/>
        </w:rPr>
      </w:r>
      <w:r>
        <w:rPr>
          <w:rtl/>
          <w:cs/>
          <w:lang w:val="ar_AE" w:bidi="ar_AE"/>
        </w:rPr>
        <w:t>توقّفوا هنا وناقشوا كيف ستترجمون فكرة أن بولس تلقى تعليماته حول عشاء الرب من التلاميذ الذين كانوا هناك مع يسوع في عشاء الرب الأول. أوقفوا سماع هذا التسجيل الصوتي هنا.</w:t>
      </w:r>
    </w:p>
    <w:p>
      <w:pPr>
        <w:bidi/>
      </w:pPr>
      <w:r>
        <w:rPr>
          <w:rtl/>
          <w:cs/>
          <w:lang w:val="ar_AE" w:bidi="ar_AE"/>
        </w:rPr>
      </w:r>
      <w:r>
        <w:rPr>
          <w:rtl/>
          <w:cs/>
          <w:lang w:val="ar_AE" w:bidi="ar_AE"/>
        </w:rPr>
        <w:t>توقّفوا هنا وافعلوا هذا النشاط: إذا كنتم قد ترجمتم إنجيل لوقا، استمعوا إلى ترجمتكم للوقا 22: 17–20 أو اجعلوا أحد أعضاء مجموعتكم يروي هذه القصة من لوقا. أوقفوا سماع هذا التسجيل الصوتي هنا.</w:t>
      </w:r>
    </w:p>
    <w:p>
      <w:pPr>
        <w:bidi/>
      </w:pPr>
      <w:r>
        <w:rPr>
          <w:rtl/>
          <w:cs/>
          <w:lang w:val="ar_AE" w:bidi="ar_AE"/>
        </w:rPr>
      </w:r>
      <w:r>
        <w:rPr>
          <w:rtl/>
          <w:cs/>
          <w:lang w:val="ar_AE" w:bidi="ar_AE"/>
        </w:rPr>
        <w:t>ويعيد بولس ببساطة سرد اللحظة التي بدأ فيها يسوع تقليد عشاء الرب. وقد فعل يسوع هذا في الليلة التي أسلمه فيها يهوذا. لقد استمتع يسوع وتلاميذه بعشاء الفصح معًا. وخلال هذه الوجبة، أخذ يسوع بعض الخبز وكأس من الخمر وأعطى معاني جديدة للرموز. وشكر يسوع الله على الخبز وكسر الخبز إلى قطعتين أو أكثر. وقال يسوع: "هذا الخبز هو جسدي المكسور من أجلكم. اصنعوا هذا لذِكري". في اللغة الأصلية، الفعل هنا يعني إما أن الخبز هو الجسد، أو أن الخبز يشبه أو يرمز إلى جسد يسوع. ثم أخذ كأس الخمر بنفس الطريقة التي أخذ بها الخبز؛ أي رفع الخبز وشكر الله على الخبز. ثم قال: "هذه الكأس هي نوع جديد ومختلف من العهد، أي من الاتفاق بين الله والناس. أنا أقطع هذا العهد بسفك دمي، أي بموتي. عندما تشربونه، افعلوا هذا لذكري". ويخبر بولس أهل كورنثوس أنهم عندما يأكلون الخبز ويشربون كأس الخمر، فإنهم يخبرون الآخرين عن موت الرب يسوع إلى أن يعود. ويقول بولس إنه عندما يحتفل أتباع يسوع بعشاء الرب معًا، ويتذكرون معنى الرموز، فإن أتباع يسوع يعيدون رواية قصة موت يسوع من أجل خطايا العالم. وسوف تتذكرون أن يسوع قال إن يسوع سيأكل هذه الوجبة مرة أخرى عندما يعود يسوع ليحكم في ملكوت الله.</w:t>
      </w:r>
    </w:p>
    <w:p>
      <w:pPr>
        <w:bidi/>
      </w:pPr>
      <w:r>
        <w:rPr>
          <w:rtl/>
          <w:cs/>
          <w:lang w:val="ar_AE" w:bidi="ar_AE"/>
        </w:rPr>
      </w:r>
      <w:r>
        <w:rPr>
          <w:rtl/>
          <w:cs/>
          <w:lang w:val="ar_AE" w:bidi="ar_AE"/>
        </w:rPr>
        <w:t xml:space="preserve">توقّفوا هنا وانظروا إلى صورة </w:t>
      </w:r>
      <w:r>
        <w:rPr>
          <w:rtl/>
          <w:cs/>
          <w:lang w:val="ar_AE" w:bidi="ar_AE"/>
        </w:rPr>
        <w:t>خبز الفطير</w:t>
      </w:r>
      <w:r>
        <w:rPr>
          <w:rtl/>
          <w:cs/>
          <w:lang w:val="ar_AE" w:bidi="ar_AE"/>
        </w:rPr>
        <w:t xml:space="preserve"> و</w:t>
      </w:r>
      <w:r>
        <w:rPr>
          <w:b/>
          <w:rtl/>
          <w:cs/>
          <w:lang w:val="ar_AE" w:bidi="ar_AE"/>
        </w:rPr>
        <w:t>كأس من الخمر</w:t>
      </w:r>
      <w:r>
        <w:rPr>
          <w:rtl/>
          <w:cs/>
          <w:lang w:val="ar_AE" w:bidi="ar_AE"/>
        </w:rPr>
        <w:t>.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11: 17–26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الأثرياء في كورنثوس</w:t>
      </w:r>
    </w:p>
    <w:p>
      <w:pPr>
        <w:pStyle w:val="ListBullet"/>
        <w:bidi/>
        <w:spacing w:line="240" w:lineRule="auto"/>
        <w:ind w:left="720"/>
      </w:pPr>
      <w:r>
        <w:rPr>
          <w:rtl/>
          <w:cs/>
          <w:lang w:val="ar_AE" w:bidi="ar_AE"/>
        </w:rPr>
      </w:r>
      <w:r>
        <w:rPr>
          <w:rtl/>
          <w:cs/>
          <w:lang w:val="ar_AE" w:bidi="ar_AE"/>
        </w:rPr>
        <w:t>المؤمنون الفقراء في كورنثوس</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للمؤمنين في كورنثوس: "لا أستطيع أن أمدحكم أو أن أُثني عليكم لأنكم عندما تجتمعون ككنيسة تتصرفون بطرق تؤذي بعضكم البعض بدلًا من أن تُساعد بعضكم البعض. لقد سمعت أنكم مُنقسمون. وأصدِّق أن هناك بعض الحقيقة في هذا. يمكن للانقسام أن يوضح من الذي يتبع يسوع حقًا ومن لا يتبعه."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"عندما تجتمعون للعبادة تدَّعون أنكم تأكلون عشاء الرب يسوع، لكنكم لستم كذلك! فبعضكم يمضي قدمًا ويتناول وجبته الخاصة. والبعض جائع والبعض الآخر يسكر. لديكم بيوت خاصة لتأكلوا وتشربوا فيها. ما تفعلونه هو إهانة لله وكنيسته. إنكم لا تحترمون إخوتكم وأخواتكم الأفقر. لست متأكدًا ماذا أقول. بالتأكيد لا أستطيع أن أمدحكم على هذا!"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الأغنياء في كورنثوس: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الفقراء في كورنثوس: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قائلًا: "أنا أنقل إليكم التعليمات نفسها التي أعطاني إياها الرب يسوع. في الليلة التي قام فيها أحد تلاميذ الرب يسوع بتسليمه، أخذ يسوع بعض الخبز وشكر الله عليه. ثم كسر الخبز إلى قطع وقال: "هذا هو جسدي المُعطَى لأجلكم. تذكروني عندما تأكلون هذا الخبز". وبعد الأكل، أخذ يسوع كأسًا من الخمر. ثم رفعه يسوع وشكر الله عليه. ثم قال: "كأس الخمر هذه هي العهد الجديد بين الله وشعبه. أنا أقطع هذا العهد بسفك دمي. عندما تشربون من هذه الكأس، افعلوا ذلك لذكري".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يسوع السؤال التالي: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لأهل كورنثوس: "في كل مرة نأكل فيها الخبز ونشرب كأس الخمر، نخبر الآخرين بموت الرب يسوع حتى يعود".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في كورنثوس: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كورنثوس الأولى 11: 17–26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أهل كورنثوس أنه لن يُثني عليهم أو </w:t>
      </w:r>
      <w:r>
        <w:rPr>
          <w:b/>
          <w:rtl/>
          <w:cs/>
          <w:lang w:val="ar_AE" w:bidi="ar_AE"/>
        </w:rPr>
        <w:t>يمدحهم</w:t>
      </w:r>
      <w:r>
        <w:rPr>
          <w:rtl/>
          <w:cs/>
          <w:lang w:val="ar_AE" w:bidi="ar_AE"/>
        </w:rPr>
        <w:t xml:space="preserve"> لاتِّبَاعهم التعليمات التي أعطاها لهم عن عشاء الرب. استخدموا الكلمة أو العبارة ذاتها التي استخدمتموها في المقطع السابق للتعبير عن المدح أو الثناء.</w:t>
      </w:r>
    </w:p>
    <w:p>
      <w:pPr>
        <w:bidi/>
      </w:pPr>
      <w:r>
        <w:rPr>
          <w:rtl/>
          <w:cs/>
          <w:lang w:val="ar_AE" w:bidi="ar_AE"/>
        </w:rPr>
      </w:r>
      <w:r>
        <w:rPr>
          <w:rtl/>
          <w:cs/>
          <w:lang w:val="ar_AE" w:bidi="ar_AE"/>
        </w:rPr>
        <w:t xml:space="preserve">يقول بولس إنه عندما يجتمع أهل كورنثوس </w:t>
      </w:r>
      <w:r>
        <w:rPr>
          <w:b/>
          <w:rtl/>
          <w:cs/>
          <w:lang w:val="ar_AE" w:bidi="ar_AE"/>
        </w:rPr>
        <w:t>ككنيسة</w:t>
      </w:r>
      <w:r>
        <w:rPr>
          <w:rtl/>
          <w:cs/>
          <w:lang w:val="ar_AE" w:bidi="ar_AE"/>
        </w:rPr>
        <w:t xml:space="preserve">، فإن المؤمنون ينقسمون إلى مجموعات مختلفة. الكنيسة هي جماعة أو مجتمع أتباع يسوع. استخدموا الكلمة ذاتها التي استخدمتموها في المقاطع السابقة للإشارة إلى كلمة كنيسة. ولمزيد من المعلومات عن كلمة </w:t>
      </w:r>
      <w:r>
        <w:rPr>
          <w:rtl/>
          <w:cs/>
          <w:lang w:val="ar_AE" w:bidi="ar_AE"/>
        </w:rPr>
        <w:t>كنيسة</w:t>
      </w:r>
      <w:r>
        <w:rPr>
          <w:rtl/>
          <w:cs/>
          <w:lang w:val="ar_AE" w:bidi="ar_AE"/>
        </w:rPr>
        <w:t>، راجعوا قاموس الكلمات الرئيسية.</w:t>
      </w:r>
    </w:p>
    <w:p>
      <w:pPr>
        <w:bidi/>
      </w:pPr>
      <w:r>
        <w:rPr>
          <w:rtl/>
          <w:cs/>
          <w:lang w:val="ar_AE" w:bidi="ar_AE"/>
        </w:rPr>
      </w:r>
      <w:r>
        <w:rPr>
          <w:rtl/>
          <w:cs/>
          <w:lang w:val="ar_AE" w:bidi="ar_AE"/>
        </w:rPr>
        <w:t xml:space="preserve">يخبر بولس أهل كورنثوس أن ما كان يأكله المؤمنون لم يكن </w:t>
      </w:r>
      <w:r>
        <w:rPr>
          <w:b/>
          <w:rtl/>
          <w:cs/>
          <w:lang w:val="ar_AE" w:bidi="ar_AE"/>
        </w:rPr>
        <w:t>عشاء الرب</w:t>
      </w:r>
      <w:r>
        <w:rPr>
          <w:rtl/>
          <w:cs/>
          <w:lang w:val="ar_AE" w:bidi="ar_AE"/>
        </w:rPr>
        <w:t>. في هذا المقطع، تشير كلمة "الرب" إلى الرب يسوع. وعشاء الرب الأول حدث عندما تناول يسوع عشاء الفصح مع تلاميذه قبل صلبه. وعندما يأكل المسيحيون عشاء الرب، فإنهم يتذكرون جسد يسوع المكسور ودمه المسفوك عندما مات من أجلهم.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عشاء الرب</w:t>
      </w:r>
      <w:r>
        <w:rPr>
          <w:rtl/>
          <w:cs/>
          <w:lang w:val="ar_AE" w:bidi="ar_AE"/>
        </w:rPr>
        <w:t xml:space="preserve">. لمزيدٍ من المعلومات عن كلمة </w:t>
      </w:r>
      <w:r>
        <w:rPr>
          <w:rtl/>
          <w:cs/>
          <w:lang w:val="ar_AE" w:bidi="ar_AE"/>
        </w:rPr>
        <w:t>الرب</w:t>
      </w:r>
      <w:r>
        <w:rPr>
          <w:rtl/>
          <w:cs/>
          <w:lang w:val="ar_AE" w:bidi="ar_AE"/>
        </w:rPr>
        <w:t>، انظروا قاموس الكلمات الرئيسية. أوقفوا سماع هذا التسجيل الصوتي هنا.</w:t>
      </w:r>
    </w:p>
    <w:p>
      <w:pPr>
        <w:bidi/>
      </w:pPr>
      <w:r>
        <w:rPr>
          <w:rtl/>
          <w:cs/>
          <w:lang w:val="ar_AE" w:bidi="ar_AE"/>
        </w:rPr>
      </w:r>
      <w:r>
        <w:rPr>
          <w:rtl/>
          <w:cs/>
          <w:lang w:val="ar_AE" w:bidi="ar_AE"/>
        </w:rPr>
        <w:t xml:space="preserve">خلال عشاء الرب الأول، أخذ يسوع </w:t>
      </w:r>
      <w:r>
        <w:rPr>
          <w:b/>
          <w:rtl/>
          <w:cs/>
          <w:lang w:val="ar_AE" w:bidi="ar_AE"/>
        </w:rPr>
        <w:t>كأسًا من الخمر</w:t>
      </w:r>
      <w:r>
        <w:rPr>
          <w:rtl/>
          <w:cs/>
          <w:lang w:val="ar_AE" w:bidi="ar_AE"/>
        </w:rPr>
        <w:t xml:space="preserve"> وقال: "هذه الكأس هي العهد، أو الاتفاق، الجديد بين الله وشعبه". على الرغم من أن يسوع يتحدث فقط عن كأس، إلا أن الجميع يعرفون أن هذه الكأس كانت تحتوي على خمر. قد تحتاجون إلى تضمين عبارة "كأس الخمر" في ترجمتكم. يصنع الناس الخمر من عصير العنب المُختمر. والخمر في الكتاب المُقدَّس عادة ما يكون أحمر اللون، ويمكن أن يرمز إلى الحياة، والدم، والفرح، والاحتفال وذلك عندما يستخدمها الناس بشكل جيد.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كأس</w:t>
      </w:r>
      <w:r>
        <w:rPr>
          <w:rtl/>
          <w:cs/>
          <w:lang w:val="ar_AE" w:bidi="ar_AE"/>
        </w:rPr>
        <w:t xml:space="preserve"> أو </w:t>
      </w:r>
      <w:r>
        <w:rPr>
          <w:b/>
          <w:rtl/>
          <w:cs/>
          <w:lang w:val="ar_AE" w:bidi="ar_AE"/>
        </w:rPr>
        <w:t>كأس الخمر</w:t>
      </w:r>
      <w:r>
        <w:rPr>
          <w:rtl/>
          <w:cs/>
          <w:lang w:val="ar_AE" w:bidi="ar_AE"/>
        </w:rPr>
        <w:t xml:space="preserve">. إن لزم الأمر، انظروا إلى صورة </w:t>
      </w:r>
      <w:r>
        <w:rPr>
          <w:b/>
          <w:rtl/>
          <w:cs/>
          <w:lang w:val="ar_AE" w:bidi="ar_AE"/>
        </w:rPr>
        <w:t>كأس من الخمر</w:t>
      </w:r>
      <w:r>
        <w:rPr>
          <w:rtl/>
          <w:cs/>
          <w:lang w:val="ar_AE" w:bidi="ar_AE"/>
        </w:rPr>
        <w:t xml:space="preserve">. ابحثوا في قاموس الكلمات الرئيسية عن كلمة </w:t>
      </w:r>
      <w:r>
        <w:rPr>
          <w:rtl/>
          <w:cs/>
          <w:lang w:val="ar_AE" w:bidi="ar_AE"/>
        </w:rPr>
        <w:t>خمر</w:t>
      </w:r>
      <w:r>
        <w:rPr>
          <w:rtl/>
          <w:cs/>
          <w:lang w:val="ar_AE" w:bidi="ar_AE"/>
        </w:rPr>
        <w:t xml:space="preserve"> وذلك لمزيد من المعلومات. إذا كنتم قد ترجمتم هذه الكلمة فعلًا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العهد</w:t>
      </w:r>
      <w:r>
        <w:rPr>
          <w:rtl/>
          <w:cs/>
          <w:lang w:val="ar_AE" w:bidi="ar_AE"/>
        </w:rPr>
        <w:t xml:space="preserve"> هو وعد أو اتفاق قوي بين أشخاص أو مجموعات من الناس. وهؤلاء الناس لا يستطيعون كسر هذا الوعد.</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كلمة </w:t>
      </w:r>
      <w:r>
        <w:rPr>
          <w:b/>
          <w:rtl/>
          <w:cs/>
          <w:lang w:val="ar_AE" w:bidi="ar_AE"/>
        </w:rPr>
        <w:t>عهد</w:t>
      </w:r>
      <w:r>
        <w:rPr>
          <w:rtl/>
          <w:cs/>
          <w:lang w:val="ar_AE" w:bidi="ar_AE"/>
        </w:rPr>
        <w:t xml:space="preserve">. للمزيد من المعلومات، ابحثوا عن كلمة </w:t>
      </w:r>
      <w:r>
        <w:rPr>
          <w:rtl/>
          <w:cs/>
          <w:lang w:val="ar_AE" w:bidi="ar_AE"/>
        </w:rPr>
        <w:t>عهد</w:t>
      </w:r>
      <w:r>
        <w:rPr>
          <w:rtl/>
          <w:cs/>
          <w:lang w:val="ar_AE" w:bidi="ar_AE"/>
        </w:rPr>
        <w:t xml:space="preserve"> في قاموس الكلمات الرئيسية. إذا كنتم قد ترجمتم هذه الكلمة فعلًا في سِفر آخر من الكتاب المقدّس، فاستخدموا الكلمة ذاتها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11:27–34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11: 27–34 واحفظوا هذا المقطع في قلوبكم.</w:t>
      </w:r>
    </w:p>
    <w:p>
      <w:pPr>
        <w:bidi/>
      </w:pPr>
      <w:r>
        <w:rPr>
          <w:rtl/>
          <w:cs/>
          <w:lang w:val="ar_AE" w:bidi="ar_AE"/>
        </w:rPr>
      </w:r>
      <w:r>
        <w:rPr>
          <w:rtl/>
          <w:cs/>
          <w:lang w:val="ar_AE" w:bidi="ar_AE"/>
        </w:rPr>
        <w:t>استمعوا إلى نسخة صوتية من كورنثوس الأولى 11: 27–34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وعن الروح القدس،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مَن من الأشخاص الذين تعرفهم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كورنثوس الأولى 11: 27–34 من الترجمة الأسهل فهمًا بالنسبة لكم. </w:t>
      </w:r>
    </w:p>
    <w:p>
      <w:pPr>
        <w:bidi/>
      </w:pPr>
      <w:r>
        <w:rPr>
          <w:rtl/>
          <w:cs/>
          <w:lang w:val="ar_AE" w:bidi="ar_AE"/>
        </w:rPr>
      </w:r>
      <w:r>
        <w:rPr>
          <w:rtl/>
          <w:cs/>
          <w:lang w:val="ar_AE" w:bidi="ar_AE"/>
        </w:rPr>
        <w:t xml:space="preserve">في المقطع السابق، وبَّخ بولس مؤمني كورنثوس على سلوكهم أثناء عشاء الرب. كان بعض أهل كورنثوس يأكلون كثيرًا ويسكرون، بينما يجوع آخرون. ويذكِّر بولس أهل كورنثوس بمثال يسوع عندما أقام العشاء الأول. وقد أوصى يسوع تلاميذه أن يأكلوا من الخبز ويشربوا من كأس الخمر ليتذكروا قصة موت الرب يسوع. </w:t>
      </w:r>
    </w:p>
    <w:p>
      <w:pPr>
        <w:bidi/>
      </w:pPr>
      <w:r>
        <w:rPr>
          <w:rtl/>
          <w:cs/>
          <w:lang w:val="ar_AE" w:bidi="ar_AE"/>
        </w:rPr>
      </w:r>
      <w:r>
        <w:rPr>
          <w:rtl/>
          <w:cs/>
          <w:lang w:val="ar_AE" w:bidi="ar_AE"/>
        </w:rPr>
        <w:t>في هذا المقطع، يواصل بولس حديثه عن عشاء الرب ويحذر أهل كورنثوس من تناول عشاء الرب بشكل خاطئ. يجب على أهل كورنثوس أن يحرصوا على تناول الخبز أو شرب كأس الرب بروح إيجابية تجاه بعضهم البعض. وكل من لا يأكل عشاء الرب بالطريقة الصحيحة يكون مُذنبًا يعدم الاحترام تجاه جسد الرب يسوع ودمه اللذين قدَّمهما يسوع ذبيحة. ويقول بولس إنه على كل شخص أن يمتحن نفسه قبل أن يأكل من الخبز ويشرب من كأس الخمر. وبمعنى آخر، يحتاج الإنسان إلى التفكير مليًا في توجهاته وأفعاله ليتأكد من أنها صحيحة.</w:t>
      </w:r>
    </w:p>
    <w:p>
      <w:pPr>
        <w:bidi/>
      </w:pPr>
      <w:r>
        <w:rPr>
          <w:rtl/>
          <w:cs/>
          <w:lang w:val="ar_AE" w:bidi="ar_AE"/>
        </w:rPr>
      </w:r>
      <w:r>
        <w:rPr>
          <w:rtl/>
          <w:cs/>
          <w:lang w:val="ar_AE" w:bidi="ar_AE"/>
        </w:rPr>
        <w:t>توقّفوا هنا واحكوا قصة عن مرة وقفتم فيها لمراجعة أفعالكم أو توجهاتكم، وكيف أدى ذلك إلى تغيير ما كنتم تخططون لفعله. أوقفوا سماع هذا التسجيل الصوتي هنا.</w:t>
      </w:r>
    </w:p>
    <w:p>
      <w:pPr>
        <w:bidi/>
      </w:pPr>
      <w:r>
        <w:rPr>
          <w:rtl/>
          <w:cs/>
          <w:lang w:val="ar_AE" w:bidi="ar_AE"/>
        </w:rPr>
      </w:r>
      <w:r>
        <w:rPr>
          <w:rtl/>
          <w:cs/>
          <w:lang w:val="ar_AE" w:bidi="ar_AE"/>
        </w:rPr>
        <w:t xml:space="preserve">فإذا أكل الناس وشربوا دون مبالاة أو تقدير لهذا الجسد، فإن الله سيدينهم بسبب استهانتهم في الأكل والشرب. لا نعرف ما إذا كان بولس يشير إلى جماعة المؤمنين، أي الكنيسة، أو إذا كان يشير إلى جسد الرب يسوع الذي مات من أجل المؤمنين. في جميع الأحوال، إنه يشير إلى أن المؤمنين لا يكرمون الرب يسوع </w:t>
      </w:r>
      <w:r>
        <w:rPr>
          <w:b/>
          <w:rtl/>
          <w:cs/>
          <w:lang w:val="ar_AE" w:bidi="ar_AE"/>
        </w:rPr>
        <w:t>ولا</w:t>
      </w:r>
      <w:r>
        <w:rPr>
          <w:rtl/>
          <w:cs/>
          <w:lang w:val="ar_AE" w:bidi="ar_AE"/>
        </w:rPr>
        <w:t xml:space="preserve"> بعضهم البعض بالطريقة التي يتصرف بها المؤمنون الحقيقيون. ويخبر بولس المؤمنين أن بعضًا منهم مرضى وضعفاء، وأن آخرون يرقدون بسبب دينونة الله عليهم لأنهم لم يكرموا الرب يسوع كما يجب. ويقول بولس إنه إن امتحنّا أنفسنا قبل أن نأكل ونشرب، فلن يديننا الله. وعندما يديننا الرب أو يعاقبنا، فهو يُعلِّمنا ويدربنا لكي نتعلم أن نسلك كما يريدنا الرب. ويفعل الرب هذا الأمر حتى لا يضطر إلى إدانتنا أو معاقبتنا في النهاية مع أهل العالم الذين لا يتبعون الله بتاتًا. </w:t>
      </w:r>
    </w:p>
    <w:p>
      <w:pPr>
        <w:bidi/>
      </w:pPr>
      <w:r>
        <w:rPr>
          <w:rtl/>
          <w:cs/>
          <w:lang w:val="ar_AE" w:bidi="ar_AE"/>
        </w:rPr>
      </w:r>
      <w:r>
        <w:rPr>
          <w:rtl/>
          <w:cs/>
          <w:lang w:val="ar_AE" w:bidi="ar_AE"/>
        </w:rPr>
        <w:t>توقّفوا هنا وناقشوا هذا السؤال: احكوا عن وقت أدَّبكم فيه مُعلِّم ما أو أحد أبويكم لأنكم قمتم بتصرف خاطئ. بمَ شعرتم وقتها؟ وكيف غيَّر هذا التأديب سلوككم في المستقبل؟ أوقفوا سماع هذا التسجيل الصوتي هنا.</w:t>
      </w:r>
    </w:p>
    <w:p>
      <w:pPr>
        <w:bidi/>
      </w:pPr>
      <w:r>
        <w:rPr>
          <w:rtl/>
          <w:cs/>
          <w:lang w:val="ar_AE" w:bidi="ar_AE"/>
        </w:rPr>
      </w:r>
      <w:r>
        <w:rPr>
          <w:rtl/>
          <w:cs/>
          <w:lang w:val="ar_AE" w:bidi="ar_AE"/>
        </w:rPr>
        <w:t>يختتم بولس حديثه عن عشاء الرب ببعض التعليمات النهائية. عندما يجتمع المؤمنون لتناول طعام الشركة أو عشاء الرب، عليهم أن ينتظروا بعضهم بعضًا فيأكلون معًا. يتحدث بولس عن أمر ابعد من مجرد الوقت الذي يبدأ فيه المؤمنون في الأكل! ويخبر بولس المؤمنين أنه من الضروري أن يرحبوا ويكرموا بعضهم بعضًا عندما يجتمعون للأكل، لأن المؤمنين جماعة واحدة تعبد الله وتتبعه معًا – وأنهم جسد واحد!</w:t>
      </w:r>
    </w:p>
    <w:p>
      <w:pPr>
        <w:bidi/>
      </w:pPr>
      <w:r>
        <w:rPr>
          <w:rtl/>
          <w:cs/>
          <w:lang w:val="ar_AE" w:bidi="ar_AE"/>
        </w:rPr>
      </w:r>
      <w:r>
        <w:rPr>
          <w:rtl/>
          <w:cs/>
          <w:lang w:val="ar_AE" w:bidi="ar_AE"/>
        </w:rPr>
        <w:t>وعلى المؤمنين الذين يغلبهم الجوع فلا يستطيعون الانتظار، أن يأكلوا في بيوتهم قبل مجيئهم إلى الاجتماع. وهكذا، لن يدين الله هؤلاء المؤمنين على إرتكاب ما هو خطأ. كان لدى بولس أمور أخرى أراد أن يخبر بها المؤمنين بشأن عشاء الرب. وسيخبرهم بها عندما يجيء لزيارتهم.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11: 27–34 من الترجمة الأسهل فهمًا بالنسبة لكم.</w:t>
      </w:r>
    </w:p>
    <w:p>
      <w:pPr>
        <w:bidi/>
      </w:pPr>
      <w:r>
        <w:rPr>
          <w:rtl/>
          <w:cs/>
          <w:lang w:val="ar_AE" w:bidi="ar_AE"/>
        </w:rPr>
      </w:r>
      <w:r>
        <w:rPr>
          <w:rtl/>
          <w:cs/>
          <w:lang w:val="ar_AE" w:bidi="ar_AE"/>
        </w:rPr>
        <w:t>في هذه الخطوة، ستقوم المجموعة بتحديد الأدوار والشخصيات ومواقع أحداث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يحذر بولس المؤمنين من تناول عشاء الرب بشكل خاطئ. يجب على الناس أن يمتحنوا توجهاتهم وأفعالهم قبل أن يأكلوا من الخبز ويشربوا من كأس الخمر. فإذا أكل الناس أو شربوا بدوافع خاطئة، فإن الله سيؤدب هؤلاء الناس أو يدينهم.</w:t>
      </w:r>
    </w:p>
    <w:p>
      <w:pPr>
        <w:bidi/>
      </w:pPr>
      <w:r>
        <w:rPr>
          <w:rtl/>
          <w:cs/>
          <w:lang w:val="ar_AE" w:bidi="ar_AE"/>
        </w:rPr>
      </w:r>
      <w:r>
        <w:rPr>
          <w:b/>
          <w:rtl/>
          <w:cs/>
          <w:lang w:val="ar_AE" w:bidi="ar_AE"/>
        </w:rPr>
        <w:t>في الجزء الثاني:</w:t>
      </w:r>
      <w:r>
        <w:rPr>
          <w:rtl/>
          <w:cs/>
          <w:lang w:val="ar_AE" w:bidi="ar_AE"/>
        </w:rPr>
        <w:t xml:space="preserve"> يوصي بولس المؤمنين بأن يتشاركوا معًا في عشاء الرب. كما يعد بولس المؤمنين بأن يعطيهم المزيد من التوجيهات بشأن هذا الأمر عندما يجيء لرؤيتهم.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مؤمني كورنثوس</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يبدأ بولس الجزء الأول باستخدام كلمة تُظهر أنه سيقدم لأهل كورنثوس أمورًا يجب عليهم التفكير فيها بناءً على ما قاله لهم للتو.</w:t>
      </w:r>
    </w:p>
    <w:p>
      <w:pPr>
        <w:bidi/>
      </w:pPr>
      <w:r>
        <w:rPr>
          <w:rtl/>
          <w:cs/>
          <w:lang w:val="ar_AE" w:bidi="ar_AE"/>
        </w:rPr>
      </w:r>
      <w:r>
        <w:rPr>
          <w:rtl/>
          <w:cs/>
          <w:lang w:val="ar_AE" w:bidi="ar_AE"/>
        </w:rPr>
        <w:t>توقّفوا هنا وناقشوا: ما الذي يقوله الناس أو يفعلوهم في لغتكم ليُعلِموا المستمع بأن المتحدث يُقدِّم نصيحة أو اقتراحات بناءً على ما قاله للتو؟ كيف ستبدأون هذا الجزء من رسالة بولس بحيث يفهم الناس أنه يعطي تعليمات بناءً على ما ذكره سابقًا؟ أوقفوا سماع هذا التسجيل الصوتي هنا.</w:t>
      </w:r>
    </w:p>
    <w:p>
      <w:pPr>
        <w:bidi/>
      </w:pPr>
      <w:r>
        <w:rPr>
          <w:rtl/>
          <w:cs/>
          <w:lang w:val="ar_AE" w:bidi="ar_AE"/>
        </w:rPr>
      </w:r>
      <w:r>
        <w:rPr>
          <w:rtl/>
          <w:cs/>
          <w:lang w:val="ar_AE" w:bidi="ar_AE"/>
        </w:rPr>
        <w:t>ويقول بولس أنه إن أكل أحد من الخبز أو شرب من كأس الخمر في عشاء الرب يسوع بدون استحقاق، يكون مُجرمًا في جسد الرب يسوع ودمه. ويشير بولس إلى الذين يتناولون الطعام باستهانة أو بطريقة غير لائقة. يجب على الناس أن يتشاركوا في الأكل بطريقة تكرم الرب يسوع وتكرم بعضهم بعضًا. لقد مات يسوع ليخلّصنا من خطايانا، وهو يريد أن يتحد المؤمنون في جسد واحد. إن كان المؤمنون لا يأكلون الطعام الذي يُذكِّر بموت الرب يسوع بشكل لائق، فإنهم بذلك لا يكرمون الرب يسوع أو ما فعله لأجلهم!</w:t>
      </w:r>
    </w:p>
    <w:p>
      <w:pPr>
        <w:bidi/>
      </w:pPr>
      <w:r>
        <w:rPr>
          <w:rtl/>
          <w:cs/>
          <w:lang w:val="ar_AE" w:bidi="ar_AE"/>
        </w:rPr>
      </w:r>
      <w:r>
        <w:rPr>
          <w:rtl/>
          <w:cs/>
          <w:lang w:val="ar_AE" w:bidi="ar_AE"/>
        </w:rPr>
        <w:t xml:space="preserve">في هذا المقطع يستخدم بولس اللغة التي يستخدمها القضاة والمحامون في المحكمة. أولًا، يقول بولس إن المؤمنين "مُجرمون". والشخص المجرم مسؤول بموجب الشريعة عما تسبب في حدوثه. ويرى معظم الباحثين أن بولس يقول أن هذا الشخص مسؤول عن خطية الإستهانة بجسد الرب يسوع ودمه. كما يرى باحثون آخرون أن بولس قد يقول أيضًا أن هذا الشخص سيُدان تمامًا كما يُدان أولئك الذين قتلوا الرب يسوع. ونظرًا لعدم تأكد الباحثين من المعنى، عليكم ترجمة هذه الفكرة بطريقة محايدة تحتمل المعنيين معًا. </w:t>
      </w:r>
    </w:p>
    <w:p>
      <w:pPr>
        <w:bidi/>
      </w:pPr>
      <w:r>
        <w:rPr>
          <w:rtl/>
          <w:cs/>
          <w:lang w:val="ar_AE" w:bidi="ar_AE"/>
        </w:rPr>
      </w:r>
      <w:r>
        <w:rPr>
          <w:rtl/>
          <w:cs/>
          <w:lang w:val="ar_AE" w:bidi="ar_AE"/>
        </w:rPr>
        <w:t>توقّفوا هنا وناقشوا كمجموعة كيف ستقومون بترجمة عبارة "يكون مجرمًا في جسد الرب يسوع ودمه" في لغتكم. أوقفوا سماع هذا التسجيل الصوتي هنا.</w:t>
      </w:r>
    </w:p>
    <w:p>
      <w:pPr>
        <w:bidi/>
      </w:pPr>
      <w:r>
        <w:rPr>
          <w:rtl/>
          <w:cs/>
          <w:lang w:val="ar_AE" w:bidi="ar_AE"/>
        </w:rPr>
      </w:r>
      <w:r>
        <w:rPr>
          <w:rtl/>
          <w:cs/>
          <w:lang w:val="ar_AE" w:bidi="ar_AE"/>
        </w:rPr>
        <w:t>وبعد ذلك، يقول بولس أنه يجب على الشخص أن يمتحن نفسه ليتأكد من أنه يشارك في عشاء الرب بأفعال وتوجهات صالحة. وكأن ذلك الشخص يمتحن نفسه بطرحه على نفسه أسئلة مثل: "كيف أشعر تجاه إخوتي وأخواتي في الكنيسة؟ هل أبذل قصارى جهدي لأتبع يسوع؟" وهذا يساعد الشخص على فهم ما إذا كان يتناول عشاء الرب بدوافع صحيحة أم لا.</w:t>
      </w:r>
    </w:p>
    <w:p>
      <w:pPr>
        <w:bidi/>
      </w:pPr>
      <w:r>
        <w:rPr>
          <w:rtl/>
          <w:cs/>
          <w:lang w:val="ar_AE" w:bidi="ar_AE"/>
        </w:rPr>
      </w:r>
      <w:r>
        <w:rPr>
          <w:rtl/>
          <w:cs/>
          <w:lang w:val="ar_AE" w:bidi="ar_AE"/>
        </w:rPr>
        <w:t>توقّفوا هنا وناقشوا معًا كمجموعة كيف ستترجمون هذه الفكرة التي تفيد أنه يجب على الشخص أن يفحص نفسه أو يمتحنها قبل أن يأكل أو يشرب في عشاء الرب. أوقفوا سماع هذا التسجيل الصوتي هنا.</w:t>
      </w:r>
    </w:p>
    <w:p>
      <w:pPr>
        <w:bidi/>
      </w:pPr>
      <w:r>
        <w:rPr>
          <w:rtl/>
          <w:cs/>
          <w:lang w:val="ar_AE" w:bidi="ar_AE"/>
        </w:rPr>
      </w:r>
      <w:r>
        <w:rPr>
          <w:rtl/>
          <w:cs/>
          <w:lang w:val="ar_AE" w:bidi="ar_AE"/>
        </w:rPr>
        <w:t>ثم يقول بولس أنه يجب على الشخص أن يميّز الجسد أو يكرّمه. في هذه الحالة، يحتاج الشخص إلى إدراك أو فهم أهمية علاقته بالجسد. وبعبارة أخرى، يجب على الشخص أن يكرم الجسد! إذا أكل شخص ما وشرب دون تمييز الجسد أو إكرامه، فإنه يجلب على نفسه دينونة الله أو عقابه. نظرًا لأن بولس ذكر "الجسد" فقط، وليس "جسد الرب ودمه"، لم يتفق الباحثون على ما يقصده بولس بكلمة "الجسد". يرى بعض الناس أن بولس يتكلم عن جسد الرب يسوع الذي بذله لأجلنا. كما يرى آخرون أن بولس يتحدث عن المؤمنين بالرب يسوع، الذين هم كنيسة المسيح أو جسد المسيح. وربما كان بولس يتحدث عن كليهما في وقت واحد. ونظرًا لعدم تأكد الناس من المعنى يجب عليكم أيضًا ترجمة هذا المقطع بصيغة تحتمل كلا المعنيين. أما إن وجب عليكم اختيار فكرة واحدة في لغتكم، فلتترجموا هذا إلى الجسد الفعلي للرب يسوع.</w:t>
      </w:r>
    </w:p>
    <w:p>
      <w:pPr>
        <w:bidi/>
      </w:pPr>
      <w:r>
        <w:rPr>
          <w:rtl/>
          <w:cs/>
          <w:lang w:val="ar_AE" w:bidi="ar_AE"/>
        </w:rPr>
      </w:r>
      <w:r>
        <w:rPr>
          <w:rtl/>
          <w:cs/>
          <w:lang w:val="ar_AE" w:bidi="ar_AE"/>
        </w:rPr>
        <w:t>توقّفوا هنا وناقشوا معًا كمجموعة كيف ستترجمون فكرة تكريم "الجسد" في لغتكم. أوقفوا سماع هذا التسجيل الصوتي هنا.</w:t>
      </w:r>
    </w:p>
    <w:p>
      <w:pPr>
        <w:bidi/>
      </w:pPr>
      <w:r>
        <w:rPr>
          <w:rtl/>
          <w:cs/>
          <w:lang w:val="ar_AE" w:bidi="ar_AE"/>
        </w:rPr>
      </w:r>
      <w:r>
        <w:rPr>
          <w:rtl/>
          <w:cs/>
          <w:lang w:val="ar_AE" w:bidi="ar_AE"/>
        </w:rPr>
        <w:t>يذكر بولس أن بعضًا منهم أصبحوا ضعفاء ومرضى بسبب دينونة الله لهم. وقد أدان الله آخرين، فرقدوا. "رقد" هي صيغة أخرى للتعبير عن موت الشخص.</w:t>
      </w:r>
    </w:p>
    <w:p>
      <w:pPr>
        <w:bidi/>
      </w:pPr>
      <w:r>
        <w:rPr>
          <w:rtl/>
          <w:cs/>
          <w:lang w:val="ar_AE" w:bidi="ar_AE"/>
        </w:rPr>
      </w:r>
      <w:r>
        <w:rPr>
          <w:rtl/>
          <w:cs/>
          <w:lang w:val="ar_AE" w:bidi="ar_AE"/>
        </w:rPr>
        <w:t>توقّفوا هنا وناقشوا هذا الأمر: عندما تستخدمون أسلوبًا مهذّبًا، كيف تتحدثون عن حقيقة موت شخص ما؟ قرّروا كمجموعة كيف ستقولون إن بعض الناس قد ماتوا. أوقفوا سماع هذا التسجيل الصوتي هنا.</w:t>
      </w:r>
    </w:p>
    <w:p>
      <w:pPr>
        <w:bidi/>
      </w:pPr>
      <w:r>
        <w:rPr>
          <w:rtl/>
          <w:cs/>
          <w:lang w:val="ar_AE" w:bidi="ar_AE"/>
        </w:rPr>
      </w:r>
      <w:r>
        <w:rPr>
          <w:rtl/>
          <w:cs/>
          <w:lang w:val="ar_AE" w:bidi="ar_AE"/>
        </w:rPr>
        <w:t xml:space="preserve">يقول بولس إنه عندما يدين الله المؤمنين، فإنه يدينهم بنوع من الدينونة التأديبية. والدينونة التأديبية هي عندما يقوم شخص ما، مثل أحد الوالدين أو المعلم، بتقويم سلوك الطفل لتعليمه. ويؤدِّب الله المؤمنين بهذه الطريقة، حتى لا يُدانوا عندما يدين الله العالم، أو غير المؤمنين بالله. </w:t>
      </w:r>
    </w:p>
    <w:p>
      <w:pPr>
        <w:bidi/>
      </w:pPr>
      <w:r>
        <w:rPr>
          <w:rtl/>
          <w:cs/>
          <w:lang w:val="ar_AE" w:bidi="ar_AE"/>
        </w:rPr>
      </w:r>
      <w:r>
        <w:rPr>
          <w:rtl/>
          <w:cs/>
          <w:lang w:val="ar_AE" w:bidi="ar_AE"/>
        </w:rPr>
        <w:t>في الجزء الثاني، ييختتم بولس حديثه عن عشاء الرب. انتهى بولس من تقويم سلوك المؤمنين السيء وسيُعطي لهم الآن بعض التوجيهات. يستخدم بولس مصطلح من النص الأصلي تُخبر المؤمنين أنه سيخبرهم بما يجب عليهم فعله.</w:t>
      </w:r>
    </w:p>
    <w:p>
      <w:pPr>
        <w:bidi/>
      </w:pPr>
      <w:r>
        <w:rPr>
          <w:rtl/>
          <w:cs/>
          <w:lang w:val="ar_AE" w:bidi="ar_AE"/>
        </w:rPr>
      </w:r>
      <w:r>
        <w:rPr>
          <w:rtl/>
          <w:cs/>
          <w:lang w:val="ar_AE" w:bidi="ar_AE"/>
        </w:rPr>
        <w:t>توقّفوا هنا وناقشوا: ماذا تقولون أو تفعلون في لغتكم عندما تكونون على وشك عرض نتائج مناقشتكم؟ ناقشوا كيف ستترجمون انتقال بولس من التقويم إلى التعليم. أوقفوا سماع هذا التسجيل الصوتي هنا.</w:t>
      </w:r>
    </w:p>
    <w:p>
      <w:pPr>
        <w:bidi/>
      </w:pPr>
      <w:r>
        <w:rPr>
          <w:rtl/>
          <w:cs/>
          <w:lang w:val="ar_AE" w:bidi="ar_AE"/>
        </w:rPr>
      </w:r>
      <w:r>
        <w:rPr>
          <w:rtl/>
          <w:cs/>
          <w:lang w:val="ar_AE" w:bidi="ar_AE"/>
        </w:rPr>
        <w:t xml:space="preserve">يدعو بولس المؤمنين إخوة. في اللغة الأصلية، يستخدم بولس مصطلحًا عامًا للإشارة إلى شخص من أفراد العائلة، أو من يشبه فردًا من العائلة. ويتكلم بولس إلى الرجال والنساء على حد سواء. وقد اختار بعض المترجمين ترجمة هذا العبارة إلى "الإخوة والأخوات". ويطلب بولس من إخوته وأخواته المؤمنين أن ينتظروا بعضهم بعضًا قبل البدء في تناول طعام الشركة أو عشاء الرب. يتحدث بولس عن أمر أبعد من مجرد وقت بدء المؤمنين في الأكل! ويخبر بولس المؤمنين أنه من الضروري أن يرحبوا ببعضهم ويكرموا بعضهم البعض حين يجتمعون معًا للأكل. </w:t>
      </w:r>
    </w:p>
    <w:p>
      <w:pPr>
        <w:bidi/>
      </w:pPr>
      <w:r>
        <w:rPr>
          <w:rtl/>
          <w:cs/>
          <w:lang w:val="ar_AE" w:bidi="ar_AE"/>
        </w:rPr>
      </w:r>
      <w:r>
        <w:rPr>
          <w:rtl/>
          <w:cs/>
          <w:lang w:val="ar_AE" w:bidi="ar_AE"/>
        </w:rPr>
        <w:t>وعلى المؤمنين الذين يغلبهم الجوع فلا يستطيعون الانتظار، أن يأكلوا في بيوتهم قبل مجيئهم إلى الاجتماع. وهكذا، لن يدين الله هؤلاء المؤمنين على إرتكابهم ما هو خطأ. كما يريد بولس أن يُخبر هؤلاء المؤمنين بأمور أخرى بشأن عشاء الرب. وسيخبرهم بها حين يجيء لزيارتهم.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11: 27–34 من الترجمة الأسهل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يتكون هذا المقطع من جزأين.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مؤمني كورنثوس</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بولس يريد من أهل كورنثوس أن يضعوا في اعتبارهم أهمية ما قاله للتو للمؤمنين بشأن عشاء الرب. ويحذر بولس المؤمنين قائلًا: "أريدكم أن تعلموا أن الله سيدين كل مَن يأكل من الخبز أو يشرب من كأس الرب باستهانة أو بأسلوب غير لائق. وأنه سيعتبرهم مُجرمين في جسد الرب يسوع ودمه. لذلك يجب أن يمتحن كل شخص نفسه قبل أن يأكل من الخبز ويشرب من كأس الخمر".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ويشرح بولس قائلًا: "إن أكلتم من الخبز أو شربتم من كأس الخمر بدون استحقاق لجسد الرب، فأنتم تجلبون على أنفسكم دينونة الله. وقد وقعت دينونة الله على البعض منكم بسبب هذا الأمر. حيث أن بعضكم مرضى وبعضكم ضعفاء، بينما رقد آخرون".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بولس قائلًا: "إن فحصنا أنفسنا فلن يديننا الله هكذا. لكن حين يديننا الله، فإنه يؤدّبنا ويقوِّمنا فلا نُدان مع بقية العالم".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يقول بولس: "إذًا يا إخوتي وأخواتي، حين تجتمعون إلى عشاء الرب، انتظروا وصول الجميع قبل أن تبدأوا. إذا كنتم جائعين بالفعل، فلتأكلوا أولًا في البيت. إن فعلتم هذا، فلن تجلبوا عليكم دينونة الله على أنفسكم حين تجتمعون. لديّ المزيد لأخبركم به، لكن هذا الأمر يمكن أن ينتظر حتى آتي لأراكم".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11: 27–34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يواصل بولس الحديث عن عشاء الرب. ويخبر أهل كورنثوس أن كل مَن يأكل من الخبز أو يشرب من كأس</w:t>
      </w:r>
      <w:r>
        <w:rPr>
          <w:b/>
          <w:rtl/>
          <w:cs/>
          <w:lang w:val="ar_AE" w:bidi="ar_AE"/>
        </w:rPr>
        <w:t xml:space="preserve"> الخمر</w:t>
      </w:r>
      <w:r>
        <w:rPr>
          <w:rtl/>
          <w:cs/>
          <w:lang w:val="ar_AE" w:bidi="ar_AE"/>
        </w:rPr>
        <w:t xml:space="preserve"> في عشاء الرب بدون استحقاق يكون مجرمًا في جسد الرب</w:t>
      </w:r>
      <w:r>
        <w:rPr>
          <w:b/>
          <w:rtl/>
          <w:cs/>
          <w:lang w:val="ar_AE" w:bidi="ar_AE"/>
        </w:rPr>
        <w:t xml:space="preserve"> ودمه</w:t>
      </w:r>
      <w:r>
        <w:rPr>
          <w:rtl/>
          <w:cs/>
          <w:lang w:val="ar_AE" w:bidi="ar_AE"/>
        </w:rPr>
        <w:t xml:space="preserve">. "كأس </w:t>
      </w:r>
      <w:r>
        <w:rPr>
          <w:b/>
          <w:rtl/>
          <w:cs/>
          <w:lang w:val="ar_AE" w:bidi="ar_AE"/>
        </w:rPr>
        <w:t>الرب</w:t>
      </w:r>
      <w:r>
        <w:rPr>
          <w:rtl/>
          <w:cs/>
          <w:lang w:val="ar_AE" w:bidi="ar_AE"/>
        </w:rPr>
        <w:t xml:space="preserve">" هي كأس الخمر التي يشربها الناس في عشاء الرب. عندما يقول بولس كلمة "الرب" في هذا المقطع، فإنه يتحدث عن الرب يسوع. استخدموا نفس الكلمات أو العبارات التي استخدمتموها في المقاطع السابقة للتعبير عن كأس الخمر، والرب، والدم. ولمزيد من المعلومات عن </w:t>
      </w:r>
      <w:r>
        <w:rPr>
          <w:rtl/>
          <w:cs/>
          <w:lang w:val="ar_AE" w:bidi="ar_AE"/>
        </w:rPr>
        <w:t>الخمر</w:t>
      </w:r>
      <w:r>
        <w:rPr>
          <w:rtl/>
          <w:cs/>
          <w:lang w:val="ar_AE" w:bidi="ar_AE"/>
        </w:rPr>
        <w:t xml:space="preserve"> أو </w:t>
      </w:r>
      <w:r>
        <w:rPr>
          <w:rtl/>
          <w:cs/>
          <w:lang w:val="ar_AE" w:bidi="ar_AE"/>
        </w:rPr>
        <w:t>الرب</w:t>
      </w:r>
      <w:r>
        <w:rPr>
          <w:rtl/>
          <w:cs/>
          <w:lang w:val="ar_AE" w:bidi="ar_AE"/>
        </w:rPr>
        <w:t xml:space="preserve"> أو </w:t>
      </w:r>
      <w:r>
        <w:rPr>
          <w:rtl/>
          <w:cs/>
          <w:lang w:val="ar_AE" w:bidi="ar_AE"/>
        </w:rPr>
        <w:t>الدم</w:t>
      </w:r>
      <w:r>
        <w:rPr>
          <w:rtl/>
          <w:cs/>
          <w:lang w:val="ar_AE" w:bidi="ar_AE"/>
        </w:rPr>
        <w:t>، برجاء الرجوع إلى قاموس الكلمات الرئيسية إذا لزم الأمر.</w:t>
      </w:r>
    </w:p>
    <w:p>
      <w:pPr>
        <w:bidi/>
      </w:pPr>
      <w:r>
        <w:rPr>
          <w:rtl/>
          <w:cs/>
          <w:lang w:val="ar_AE" w:bidi="ar_AE"/>
        </w:rPr>
      </w:r>
      <w:r>
        <w:rPr>
          <w:rtl/>
          <w:cs/>
          <w:lang w:val="ar_AE" w:bidi="ar_AE"/>
        </w:rPr>
        <w:t xml:space="preserve">والشخص </w:t>
      </w:r>
      <w:r>
        <w:rPr>
          <w:b/>
          <w:rtl/>
          <w:cs/>
          <w:lang w:val="ar_AE" w:bidi="ar_AE"/>
        </w:rPr>
        <w:t>المجرم</w:t>
      </w:r>
      <w:r>
        <w:rPr>
          <w:rtl/>
          <w:cs/>
          <w:lang w:val="ar_AE" w:bidi="ar_AE"/>
        </w:rPr>
        <w:t xml:space="preserve"> مسؤول بموجب الشريعة عما تسبب في حدوثه. يقول بولس إن هذا الشخص يكون مجرم في حق موت الرب يسوع، أي يزدري به. مع أن كلمة </w:t>
      </w:r>
      <w:r>
        <w:rPr>
          <w:b/>
          <w:rtl/>
          <w:cs/>
          <w:lang w:val="ar_AE" w:bidi="ar_AE"/>
        </w:rPr>
        <w:t>خطية</w:t>
      </w:r>
      <w:r>
        <w:rPr>
          <w:rtl/>
          <w:cs/>
          <w:lang w:val="ar_AE" w:bidi="ar_AE"/>
        </w:rPr>
        <w:t xml:space="preserve"> لم تُذكر في اللغة الأصلية، قد تحتاجون إلى القول إن الناس مُذنبون بالخطية تجاه الرب يسوع. إذا كان الأمر كذلك، استخدموا نفس الكلمات التي استخدمتموها في المقاطع السابقة للإشارة إلى "الذنب" و"الخطية". وللمزيد من المعلومات، برجاء الرجوع إلى كلمة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 xml:space="preserve">قال بولس إنه إذا أكل شخص من الخبز وشرب من كأس الخمر دون استحقاق، فإن هذا الشخص يأكل و يشرب </w:t>
      </w:r>
      <w:r>
        <w:rPr>
          <w:b/>
          <w:rtl/>
          <w:cs/>
          <w:lang w:val="ar_AE" w:bidi="ar_AE"/>
        </w:rPr>
        <w:t>دينونة</w:t>
      </w:r>
      <w:r>
        <w:rPr>
          <w:rtl/>
          <w:cs/>
          <w:lang w:val="ar_AE" w:bidi="ar_AE"/>
        </w:rPr>
        <w:t xml:space="preserve"> لنفسه. وبعبارة أخرى، سيدين الله هذا الشخص لأنه أخطأ. الدينونة هي حين يقرر شخص له سلطان أن شخصًا ما مخطئ أو مذنب، فيعاقبه على الخطأ الذي فعله. استخدموا الكلمة ذاتها التي استخدمتموها في المقاطع السابقة للتعبير عن الدينونة، عندما تشير إلى العقاب.</w:t>
      </w:r>
    </w:p>
    <w:p>
      <w:pPr>
        <w:bidi/>
      </w:pPr>
      <w:r>
        <w:rPr>
          <w:rtl/>
          <w:cs/>
          <w:lang w:val="ar_AE" w:bidi="ar_AE"/>
        </w:rPr>
      </w:r>
      <w:r>
        <w:rPr>
          <w:rtl/>
          <w:cs/>
          <w:lang w:val="ar_AE" w:bidi="ar_AE"/>
        </w:rPr>
        <w:t>يدعو بولس مؤمني كورنثوس</w:t>
      </w:r>
      <w:r>
        <w:rPr>
          <w:b/>
          <w:rtl/>
          <w:cs/>
          <w:lang w:val="ar_AE" w:bidi="ar_AE"/>
        </w:rPr>
        <w:t xml:space="preserve"> إخوة.</w:t>
      </w:r>
      <w:r>
        <w:rPr>
          <w:rtl/>
          <w:cs/>
          <w:lang w:val="ar_AE" w:bidi="ar_AE"/>
        </w:rPr>
        <w:t xml:space="preserve"> في اللغة الأصلية، يستخدم بولس مصطلحًا عامًا للإشارة إلى شخص من أفراد العائلة، أو من يشبه فردًا من العائلة. ويتكلم بولس إلى الرجال والنساء على حد سواء. وقد اختار بعض المترجمين أن يترجموا هذه العبارة إلى "الإخوة والأخوات". استخدموا الكلمة ذاتها التي استخدمتموها في المقاطع السابقة للإشارة إلى الإخوة.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12:1–11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12: 1–11 وضعوا كلماته في قلوبكم.</w:t>
      </w:r>
    </w:p>
    <w:p>
      <w:pPr>
        <w:bidi/>
      </w:pPr>
      <w:r>
        <w:rPr>
          <w:rtl/>
          <w:cs/>
          <w:lang w:val="ar_AE" w:bidi="ar_AE"/>
        </w:rPr>
      </w:r>
      <w:r>
        <w:rPr>
          <w:rtl/>
          <w:cs/>
          <w:lang w:val="ar_AE" w:bidi="ar_AE"/>
        </w:rPr>
        <w:t>استمعوا إلى نسخة صوتية من كورنثوس الأولى 12: 1–11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12: 1–11 من الترجمة الأسهل فهمًا بالنسبة لكم.</w:t>
      </w:r>
    </w:p>
    <w:p>
      <w:pPr>
        <w:bidi/>
      </w:pPr>
      <w:r>
        <w:rPr>
          <w:rtl/>
          <w:cs/>
          <w:lang w:val="ar_AE" w:bidi="ar_AE"/>
        </w:rPr>
      </w:r>
      <w:r>
        <w:rPr>
          <w:rtl/>
          <w:cs/>
          <w:lang w:val="ar_AE" w:bidi="ar_AE"/>
        </w:rPr>
        <w:t>في المقاطع السابقة، تحدَّث بولس عن خبر وصل إليه بشأن استهانة أهل كورنثوس ببعضهم البعض وبالرب يسوع أثناء عشاء الرب. ويطلب منهم بولس أن يمتحنوا أنفسهم لكي لا يُدانوا من الله على إستهانتهم بجسد الرب يسوع. كما يطلب منهم أن ينتظروا بعضهم بعضًا ويكرموا بعضهم بعضًا كلما اجتمعوا لتناول عشاء الرب.</w:t>
      </w:r>
    </w:p>
    <w:p>
      <w:pPr>
        <w:bidi/>
      </w:pPr>
      <w:r>
        <w:rPr>
          <w:rtl/>
          <w:cs/>
          <w:lang w:val="ar_AE" w:bidi="ar_AE"/>
        </w:rPr>
      </w:r>
      <w:r>
        <w:rPr>
          <w:rtl/>
          <w:cs/>
          <w:lang w:val="ar_AE" w:bidi="ar_AE"/>
        </w:rPr>
        <w:t>في هذا المقطع، يتناول بولس قضية أخرى كان أهل كورنثوس قد سألوه عنها في رسالتهم السابقة إليه. كان لدى أهل كورنثوس تساؤلات أو شواغل متعلقة بالمواهب والقدرات الخاصة التي يعطيها روح الله للبشر. وكان بولس يريد أن يعرف أهل كورنثوس عن هذه الأمور.</w:t>
      </w:r>
    </w:p>
    <w:p>
      <w:pPr>
        <w:bidi/>
      </w:pPr>
      <w:r>
        <w:rPr>
          <w:rtl/>
          <w:cs/>
          <w:lang w:val="ar_AE" w:bidi="ar_AE"/>
        </w:rPr>
      </w:r>
      <w:r>
        <w:rPr>
          <w:rtl/>
          <w:cs/>
          <w:lang w:val="ar_AE" w:bidi="ar_AE"/>
        </w:rPr>
        <w:t xml:space="preserve">لأنه قبل أن يتبع مؤمنو كورنثوس الرب يسوع، كان هناك مَن أثَّر فيهم وقادهم إلى إرتكاب آثام. فكانوا يعبدون أوثانًا بُكمًا، أي آلهة ليس لديها ما تقوله من أمور صالحة أو روحية. ويريد بولس من المؤمنين أن يفهموا أن روح الله لا يمكن أبدًا أن يدفع شخصًا ليقول: "يَسُوعُ أَنَاثِيمَا" (أي يسوع ملعون). وبالمثل، لا يمكن لأحد أن يقول: "يسوع ربّي وسيدي"، ما لم يكن منقادًا بالروح القدس. فإنه في تلك الفترة، اعتاد المؤمنون قول "يسوع رب" كنوع من الإعتراف المعتاد بإيمانهم، وكوسيلة لتمييز أنفسهم كأتباع للمسيح. </w:t>
      </w:r>
    </w:p>
    <w:p>
      <w:pPr>
        <w:bidi/>
      </w:pPr>
      <w:r>
        <w:rPr>
          <w:rtl/>
          <w:cs/>
          <w:lang w:val="ar_AE" w:bidi="ar_AE"/>
        </w:rPr>
      </w:r>
      <w:r>
        <w:rPr>
          <w:rtl/>
          <w:cs/>
          <w:lang w:val="ar_AE" w:bidi="ar_AE"/>
        </w:rPr>
        <w:t>توقّفوا هنا وناقشوا هذا السؤال كمجموعة: ما هي العبارات الشائعة التي تُستخدم في مجتمعكم لتمييز شخص ما كعضو في جماعة معينة؟ أوقفوا سماع هذا التسجيل الصوتي هنا.</w:t>
      </w:r>
    </w:p>
    <w:p>
      <w:pPr>
        <w:bidi/>
      </w:pPr>
      <w:r>
        <w:rPr>
          <w:rtl/>
          <w:cs/>
          <w:lang w:val="ar_AE" w:bidi="ar_AE"/>
        </w:rPr>
      </w:r>
      <w:r>
        <w:rPr>
          <w:rtl/>
          <w:cs/>
          <w:lang w:val="ar_AE" w:bidi="ar_AE"/>
        </w:rPr>
        <w:t>كان بولس يُخبر المؤمنين في كورنثوس أن كل من يعترف أن يسوع رب، يكون مثل باقي أتباع يسوع. وكل هؤلاء الأتباع واحد. للمؤمنين أنواع مختلفة من المواهب أو القدرات الروحية، لكن الروح القدس الذي أعطى هذه المواهب المتنوعة لكل شخص هو واحد. كما توجد للمؤمنين أنواع خدم كثيرة، لكن جميعهم يخدمون رب واحد وهو يسوع. ويعمل المؤمنون أعمال مختلفة، لكن الإله الذي يُمكِّن الجميع من فعل كل هذه الأعمال المختلفة هو واحد. فإن الله يعطي مواهب الروح القدس لكل مؤمن لمنفعة الكلّ في المجتمع المسيحي.</w:t>
      </w:r>
    </w:p>
    <w:p>
      <w:pPr>
        <w:bidi/>
      </w:pPr>
      <w:r>
        <w:rPr>
          <w:rtl/>
          <w:cs/>
          <w:lang w:val="ar_AE" w:bidi="ar_AE"/>
        </w:rPr>
      </w:r>
      <w:r>
        <w:rPr>
          <w:rtl/>
          <w:cs/>
          <w:lang w:val="ar_AE" w:bidi="ar_AE"/>
        </w:rPr>
        <w:t>ثم يذكر بولس بعض مواهب الروح القدس الممكنة التي يعطيها الله لمختلف المؤمنين. ويعطى الروح القدس موهبة معينة لشخص ما، ويعطى موهبة أخرى للآخر. فمع اختلاف المواهب، إلا أن الروح القدس هو واحد. والروح القدس هو الذي يعطي كل موهبة. وهو الذي يقرر أي موهبة سيعطيها لكل شخص.</w:t>
      </w:r>
    </w:p>
    <w:p>
      <w:pPr>
        <w:bidi/>
      </w:pPr>
      <w:r>
        <w:rPr>
          <w:rtl/>
          <w:cs/>
          <w:lang w:val="ar_AE" w:bidi="ar_AE"/>
        </w:rPr>
      </w:r>
      <w:r>
        <w:rPr>
          <w:rtl/>
          <w:cs/>
          <w:lang w:val="ar_AE" w:bidi="ar_AE"/>
        </w:rPr>
        <w:t>لا يقدم بولس تفسيرًا لكل موهبة ولا كيفية استخدام المؤمن لها. بل يقدِّم فقط قائمة بالطرق المختلفة التي يُظهر بها الله عمل الروح القدس في حياة المؤمنين من خلال المواهب التي يعطيها لهم الروح القدس. لم يعدد بولس جميع المواهب التي يمكن الحصول عليها. والمواهب التي يذكرها بولس هنا هي:</w:t>
      </w:r>
    </w:p>
    <w:p>
      <w:pPr>
        <w:pStyle w:val="ListBullet"/>
        <w:bidi/>
        <w:spacing w:line="240" w:lineRule="auto"/>
        <w:ind w:left="720"/>
      </w:pPr>
      <w:r>
        <w:rPr>
          <w:rtl/>
          <w:cs/>
          <w:lang w:val="ar_AE" w:bidi="ar_AE"/>
        </w:rPr>
      </w:r>
      <w:r>
        <w:rPr>
          <w:rtl/>
          <w:cs/>
          <w:lang w:val="ar_AE" w:bidi="ar_AE"/>
        </w:rPr>
        <w:t>يُعطي الروح القدس للبعض كلام ممتلئ بحكمة الله.</w:t>
      </w:r>
    </w:p>
    <w:p>
      <w:pPr>
        <w:pStyle w:val="ListBullet"/>
        <w:bidi/>
        <w:spacing w:line="240" w:lineRule="auto"/>
        <w:ind w:left="720"/>
      </w:pPr>
      <w:r>
        <w:rPr>
          <w:rtl/>
          <w:cs/>
          <w:lang w:val="ar_AE" w:bidi="ar_AE"/>
        </w:rPr>
      </w:r>
      <w:r>
        <w:rPr>
          <w:rtl/>
          <w:cs/>
          <w:lang w:val="ar_AE" w:bidi="ar_AE"/>
        </w:rPr>
        <w:t>ويعطي الروح القدس للبعض كلام معرفة أو كلام يحتوي على معلومات قيِّمة وتعليم نافع.</w:t>
      </w:r>
    </w:p>
    <w:p>
      <w:pPr>
        <w:pStyle w:val="ListBullet"/>
        <w:bidi/>
        <w:spacing w:line="240" w:lineRule="auto"/>
        <w:ind w:left="720"/>
      </w:pPr>
      <w:r>
        <w:rPr>
          <w:rtl/>
          <w:cs/>
          <w:lang w:val="ar_AE" w:bidi="ar_AE"/>
        </w:rPr>
      </w:r>
      <w:r>
        <w:rPr>
          <w:rtl/>
          <w:cs/>
          <w:lang w:val="ar_AE" w:bidi="ar_AE"/>
        </w:rPr>
        <w:t>كما يعطى الروح القدس للبعض إيمانًا قويًا أو ثقة في الله ليعملوا أعمالًا عظيمة.</w:t>
      </w:r>
    </w:p>
    <w:p>
      <w:pPr>
        <w:pStyle w:val="ListBullet"/>
        <w:bidi/>
        <w:spacing w:line="240" w:lineRule="auto"/>
        <w:ind w:left="720"/>
      </w:pPr>
      <w:r>
        <w:rPr>
          <w:rtl/>
          <w:cs/>
          <w:lang w:val="ar_AE" w:bidi="ar_AE"/>
        </w:rPr>
      </w:r>
      <w:r>
        <w:rPr>
          <w:rtl/>
          <w:cs/>
          <w:lang w:val="ar_AE" w:bidi="ar_AE"/>
        </w:rPr>
        <w:t>وأيضًا يعطى الروح القدس للبعض إمكانية شفاء المرضى.</w:t>
      </w:r>
    </w:p>
    <w:p>
      <w:pPr>
        <w:pStyle w:val="ListBullet"/>
        <w:bidi/>
        <w:spacing w:line="240" w:lineRule="auto"/>
        <w:ind w:left="720"/>
      </w:pPr>
      <w:r>
        <w:rPr>
          <w:rtl/>
          <w:cs/>
          <w:lang w:val="ar_AE" w:bidi="ar_AE"/>
        </w:rPr>
      </w:r>
      <w:r>
        <w:rPr>
          <w:rtl/>
          <w:cs/>
          <w:lang w:val="ar_AE" w:bidi="ar_AE"/>
        </w:rPr>
        <w:t>ويعطى للبعض إمكانية عمل قوَّات أو إمكانية أن يطلبوا من الله أمورًا فائقة للطبيعة لا يستطيع أن يصنعها إلا الله.</w:t>
      </w:r>
    </w:p>
    <w:p>
      <w:pPr>
        <w:pStyle w:val="ListBullet"/>
        <w:bidi/>
        <w:spacing w:line="240" w:lineRule="auto"/>
        <w:ind w:left="720"/>
      </w:pPr>
      <w:r>
        <w:rPr>
          <w:rtl/>
          <w:cs/>
          <w:lang w:val="ar_AE" w:bidi="ar_AE"/>
        </w:rPr>
      </w:r>
      <w:r>
        <w:rPr>
          <w:rtl/>
          <w:cs/>
          <w:lang w:val="ar_AE" w:bidi="ar_AE"/>
        </w:rPr>
        <w:t>ويعطى للبعض إمكانية التنبؤ أو التكلم برسائل من الله.</w:t>
      </w:r>
    </w:p>
    <w:p>
      <w:pPr>
        <w:pStyle w:val="ListBullet"/>
        <w:bidi/>
        <w:spacing w:line="240" w:lineRule="auto"/>
        <w:ind w:left="720"/>
      </w:pPr>
      <w:r>
        <w:rPr>
          <w:rtl/>
          <w:cs/>
          <w:lang w:val="ar_AE" w:bidi="ar_AE"/>
        </w:rPr>
      </w:r>
      <w:r>
        <w:rPr>
          <w:rtl/>
          <w:cs/>
          <w:lang w:val="ar_AE" w:bidi="ar_AE"/>
        </w:rPr>
        <w:t>ويعطى للبعض إمكانية التمييز بين الرسائل والمواهب التي تأتي من الأرواح الشريرة، وتلك التي تأتي من الروح القدس.</w:t>
      </w:r>
    </w:p>
    <w:p>
      <w:pPr>
        <w:pStyle w:val="ListBullet"/>
        <w:bidi/>
        <w:spacing w:line="240" w:lineRule="auto"/>
        <w:ind w:left="720"/>
      </w:pPr>
      <w:r>
        <w:rPr>
          <w:rtl/>
          <w:cs/>
          <w:lang w:val="ar_AE" w:bidi="ar_AE"/>
        </w:rPr>
      </w:r>
      <w:r>
        <w:rPr>
          <w:rtl/>
          <w:cs/>
          <w:lang w:val="ar_AE" w:bidi="ar_AE"/>
        </w:rPr>
        <w:t>كذلك يعطى الروح القدس للبعض إمكانية التكلّم بلغات لم يتعلّموها.</w:t>
      </w:r>
    </w:p>
    <w:p>
      <w:pPr>
        <w:pStyle w:val="ListBullet"/>
        <w:bidi/>
        <w:spacing w:line="240" w:lineRule="auto"/>
        <w:ind w:left="720"/>
      </w:pPr>
      <w:r>
        <w:rPr>
          <w:rtl/>
          <w:cs/>
          <w:lang w:val="ar_AE" w:bidi="ar_AE"/>
        </w:rPr>
      </w:r>
      <w:r>
        <w:rPr>
          <w:rtl/>
          <w:cs/>
          <w:lang w:val="ar_AE" w:bidi="ar_AE"/>
        </w:rPr>
        <w:t>ويعطى للبعض إمكانية ترجمة ما يقوله المتكلمون بتلك اللغات الأخرى.</w:t>
      </w:r>
    </w:p>
    <w:p>
      <w:pPr>
        <w:bidi/>
      </w:pPr>
      <w:r>
        <w:rPr>
          <w:rtl/>
          <w:cs/>
          <w:lang w:val="ar_AE" w:bidi="ar_AE"/>
        </w:rPr>
      </w:r>
      <w:r>
        <w:rPr>
          <w:rtl/>
          <w:cs/>
          <w:lang w:val="ar_AE" w:bidi="ar_AE"/>
        </w:rPr>
        <w:t>توقّفوا هنا وناقشوا هذا السؤال كمجموعة: بما أن هذه ليست سوى قائمة جزئية للمواهب الروحية، فما الذي فاجأكم في نوعية المواهب التي أدرجها بولس في هذه القائمة؟ ما هي المواهب التي كان على بولس أن يُضيفها إلى القائمة؟ فكروا في المؤمنين الذين تعرفونهم. ما هي مواهب الروح القدس التي ترونها عاملة في هؤلاء المؤمنين؟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12: 1–11 من الترجمة الأسهل فهمًا بالنسبة لكم.</w:t>
      </w:r>
    </w:p>
    <w:p>
      <w:pPr>
        <w:bidi/>
      </w:pPr>
      <w:r>
        <w:rPr>
          <w:rtl/>
          <w:cs/>
          <w:lang w:val="ar_AE" w:bidi="ar_AE"/>
        </w:rPr>
      </w:r>
      <w:r>
        <w:rPr>
          <w:rtl/>
          <w:cs/>
          <w:lang w:val="ar_AE" w:bidi="ar_AE"/>
        </w:rPr>
        <w:t>في هذه الخطوة، على المجموعة أن تحدِّد الأدوار والشخصيات والمواقع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يبدأ بولس بالإجابة على سؤال أهل كورنثوس عن القدرات الخاصة التي يعطيها الروح القدس. ويريد بولس من أهل كورنثوس أن يفهموا الأمور بوضوح. وأن الروح القدس وحده هو الذي يدفع الشخص إلى أن يقول: "يسوع رب".</w:t>
      </w:r>
    </w:p>
    <w:p>
      <w:pPr>
        <w:bidi/>
      </w:pPr>
      <w:r>
        <w:rPr>
          <w:rtl/>
          <w:cs/>
          <w:lang w:val="ar_AE" w:bidi="ar_AE"/>
        </w:rPr>
      </w:r>
      <w:r>
        <w:rPr>
          <w:b/>
          <w:rtl/>
          <w:cs/>
          <w:lang w:val="ar_AE" w:bidi="ar_AE"/>
        </w:rPr>
        <w:t>في الجزء الثاني:</w:t>
      </w:r>
      <w:r>
        <w:rPr>
          <w:rtl/>
          <w:cs/>
          <w:lang w:val="ar_AE" w:bidi="ar_AE"/>
        </w:rPr>
        <w:t xml:space="preserve"> يشرح بولس أن للمؤمنين مواهب وطرق متنوعة لخدمة الله، لكن الله والرب يسوع والروح القدس هم واحد.</w:t>
      </w:r>
    </w:p>
    <w:p>
      <w:pPr>
        <w:bidi/>
      </w:pPr>
      <w:r>
        <w:rPr>
          <w:rtl/>
          <w:cs/>
          <w:lang w:val="ar_AE" w:bidi="ar_AE"/>
        </w:rPr>
      </w:r>
      <w:r>
        <w:rPr>
          <w:b/>
          <w:rtl/>
          <w:cs/>
          <w:lang w:val="ar_AE" w:bidi="ar_AE"/>
        </w:rPr>
        <w:t>في الجزء الثالث:</w:t>
      </w:r>
      <w:r>
        <w:rPr>
          <w:rtl/>
          <w:cs/>
          <w:lang w:val="ar_AE" w:bidi="ar_AE"/>
        </w:rPr>
        <w:t xml:space="preserve"> يحصل كل مؤمن على موهبة من الله لتنفع الجماعة بأكملها. وكل شخص يحصل على موهبة مختلفة تُظهر أن العامل في كل مؤمن هو روح واحد. ويذكر بولس بعض الطرق التي يعمل بها الروح القدس في المؤمنين.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يبدأ بولس هذا المقطع بإخبار أهل كورنثوس بأنه بصدد الانتقال إلى موضوع آخر. وأنه يريد الآن أن يتحدث عن سؤال آخر طرحه أهل كورنثوس عليه في رسالة. كان بولس يريد أن يفهم إخوته وأخواته المؤمنين المزيد حول المواهب الروحية أو الأمور الروحية.</w:t>
      </w:r>
    </w:p>
    <w:p>
      <w:pPr>
        <w:bidi/>
      </w:pPr>
      <w:r>
        <w:rPr>
          <w:rtl/>
          <w:cs/>
          <w:lang w:val="ar_AE" w:bidi="ar_AE"/>
        </w:rPr>
      </w:r>
      <w:r>
        <w:rPr>
          <w:rtl/>
          <w:cs/>
          <w:lang w:val="ar_AE" w:bidi="ar_AE"/>
        </w:rPr>
        <w:t>توقّفوا هنا وناقشوا هذا السؤال كمجموعة: يجيب بولس على سؤال جديد من المؤمنين في كورنثوس. كيف تقومون بالانتقال إلى موضوع جديد في لغتكم؟ كيف ستقومون بالانتقال إلى هذا الموضوع الجديد في ترجمتكم؟ أوقفوا هذا التسجيل الصوتي هنا.</w:t>
      </w:r>
    </w:p>
    <w:p>
      <w:pPr>
        <w:bidi/>
      </w:pPr>
      <w:r>
        <w:rPr>
          <w:rtl/>
          <w:cs/>
          <w:lang w:val="ar_AE" w:bidi="ar_AE"/>
        </w:rPr>
      </w:r>
      <w:r>
        <w:rPr>
          <w:rtl/>
          <w:cs/>
          <w:lang w:val="ar_AE" w:bidi="ar_AE"/>
        </w:rPr>
        <w:t>تقول ترجمات كثيرة إن بولس يريد أن يتحدث إلى أهل كورنثوس عن المواهب الروحية. لكن في اللغة الأصلية يستخدم بولس مصطلح يشير إلى أمور روحية. وهذا المصطلح يختلف عن ذلك الذي استخدمه بولس للإشارة إلى المواهب في المقاطع السابقة. كذلك لا يستخدم بولس هذا المصطلح حين يتحدث عن المواهب الروحية المتنوعة في هذا المقطع. والطرق الأخرى التي يمكن بها ترجمة هذه الفكرة هي "أريد أن أكلمكم عن أمور روحية"، أو "أريد أن أكلّمكم عن أشخاص روحيين"، أو "أريد أن أكلمّكم عن الممارسات الروحية". لقد آثرت العديد من الترجمات الاحتفاظ بعبارة "المواهب الروحية" لأن بولس يذكر الطرق التي يعمل بها الروح القدس في حياة الناس، وهذه الطرق هي المواهب الروحية في هذا المقطع.</w:t>
      </w:r>
    </w:p>
    <w:p>
      <w:pPr>
        <w:bidi/>
      </w:pPr>
      <w:r>
        <w:rPr>
          <w:rtl/>
          <w:cs/>
          <w:lang w:val="ar_AE" w:bidi="ar_AE"/>
        </w:rPr>
      </w:r>
      <w:r>
        <w:rPr>
          <w:rtl/>
          <w:cs/>
          <w:lang w:val="ar_AE" w:bidi="ar_AE"/>
        </w:rPr>
        <w:t>توقّفوا هنا وناقشوا معًا كمجموعة كيف ستترجمون هذه الفكرة أو الأمور الروحية في لغتكم. أوقفوا هذا التسجيل الصوتي هنا.</w:t>
      </w:r>
    </w:p>
    <w:p>
      <w:pPr>
        <w:bidi/>
      </w:pPr>
      <w:r>
        <w:rPr>
          <w:rtl/>
          <w:cs/>
          <w:lang w:val="ar_AE" w:bidi="ar_AE"/>
        </w:rPr>
      </w:r>
      <w:r>
        <w:rPr>
          <w:rtl/>
          <w:cs/>
          <w:lang w:val="ar_AE" w:bidi="ar_AE"/>
        </w:rPr>
        <w:t>في هذا الجزء الأول، يُخبر بولس المؤمنين في كورنثوس بالمزيد من المعلومات عن الأمور الروحية. ويذكِّر بولس أهل كورنثوس بأنهم حينما كانوا وثنيين، أي يعبدون آلهة باطلة، كان هناك من يضللهم. بعبارة أخرى، لقد استدرج شخص ما أهل كورنثوس إلى عبادة الأصنام.</w:t>
      </w:r>
    </w:p>
    <w:p>
      <w:pPr>
        <w:bidi/>
      </w:pPr>
      <w:r>
        <w:rPr>
          <w:rtl/>
          <w:cs/>
          <w:lang w:val="ar_AE" w:bidi="ar_AE"/>
        </w:rPr>
      </w:r>
      <w:r>
        <w:rPr>
          <w:rtl/>
          <w:cs/>
          <w:lang w:val="ar_AE" w:bidi="ar_AE"/>
        </w:rPr>
        <w:t>توقّفوا هنا وافعلوا هذا النشاط: اطلبوا من مجموعة من الناس أن تسير في طريق مستقيم. ثم اطلبوا من أحد الأشخاص أن يقف إلى جانب هذه المجموعة. بينما تسير المجموعة على الطريق، اطلبوا من الشخص الذي على الجانب أن يقود الناس للخروج عن المسار، والسير في اتجاه آخر. كيف ستعبّرون عن قيادة الناس في اتجاه معيّن؟ أوقفوا هذا التسجيل الصوتي هنا.</w:t>
      </w:r>
    </w:p>
    <w:p>
      <w:pPr>
        <w:bidi/>
      </w:pPr>
      <w:r>
        <w:rPr>
          <w:rtl/>
          <w:cs/>
          <w:lang w:val="ar_AE" w:bidi="ar_AE"/>
        </w:rPr>
      </w:r>
      <w:r>
        <w:rPr>
          <w:rtl/>
          <w:cs/>
          <w:lang w:val="ar_AE" w:bidi="ar_AE"/>
        </w:rPr>
        <w:t xml:space="preserve">عندما كان المؤمنون وثنيين، كان هناك من يقودهم إلى عبادة أصنام بُكم لا تتكلم. نعلم من جزء سابق من هذه الرسالة أن الشياطين تحضر أيضًا عندما يعبد الناس الأصنام، لذلك فمن المرجح أن بولس لا يقصد مُجرّد أن هذه الآلهة الباطلة لا تنطق. بل ربما يقصد أن الأصنام أو الآلهة الباطلة لا تستطيع التحدث عن شيء ذي أهمية، أو عن الأمور الروحية التي من عند الله. وكان بولس يريد للمؤمنين أن يعرفوا أن روح الله لن يدفع شخصًا إلى قول: "يَسُوعُ أَنَاثِيمَا"، وهو ما يعني الرغبة في أن يصيبه الضرر. وبالمثل، إذا قال الشخص: "يسوع رب وسيد"، فالروح القدس هو الذي يقوده أو يتكلم من خلاله. </w:t>
      </w:r>
    </w:p>
    <w:p>
      <w:pPr>
        <w:bidi/>
      </w:pPr>
      <w:r>
        <w:rPr>
          <w:rtl/>
          <w:cs/>
          <w:lang w:val="ar_AE" w:bidi="ar_AE"/>
        </w:rPr>
      </w:r>
      <w:r>
        <w:rPr>
          <w:rtl/>
          <w:cs/>
          <w:lang w:val="ar_AE" w:bidi="ar_AE"/>
        </w:rPr>
        <w:t>في الجزء الثاني، يشرح بولس أن هناك تنوعًا أو أنواعًا مختلفة من المواهب، لكن الروح القدس الذي يعطينا هذه المواهب هو واحد. وهذه المرة يستخدم بولس مصطلحًا من اللغة الأصلية بمعنى "عطايا النعمة" أو "مواهب النعمة" للإشارة إلى المواهب. لأن الروح القدس يعطينا هذه القدرات الصالحة والخاصة التي لا نستحقها. وهذا هو المصطلح الذي سيستخدمه بولس للإشارة إلى المواهب في ما بقي من هذا المقطع.</w:t>
      </w:r>
    </w:p>
    <w:p>
      <w:pPr>
        <w:bidi/>
      </w:pPr>
      <w:r>
        <w:rPr>
          <w:rtl/>
          <w:cs/>
          <w:lang w:val="ar_AE" w:bidi="ar_AE"/>
        </w:rPr>
      </w:r>
      <w:r>
        <w:rPr>
          <w:rtl/>
          <w:cs/>
          <w:lang w:val="ar_AE" w:bidi="ar_AE"/>
        </w:rPr>
        <w:t>توقّفوا هنا وناقشوا هذا السؤال كمجموعة: كيف ستقومون بالتعبير عن فكرة مواهب النعمة هذه في لغتكم؟ كيف تختلف هذه الفكرة عن المصطلح الذي يتحدث عن الأمور الروحية الوارد في بداية هذا المقطع؟ أوقفوا هذا التسجيل الصوتي هنا.</w:t>
      </w:r>
    </w:p>
    <w:p>
      <w:pPr>
        <w:bidi/>
      </w:pPr>
      <w:r>
        <w:rPr>
          <w:rtl/>
          <w:cs/>
          <w:lang w:val="ar_AE" w:bidi="ar_AE"/>
        </w:rPr>
      </w:r>
      <w:r>
        <w:rPr>
          <w:rtl/>
          <w:cs/>
          <w:lang w:val="ar_AE" w:bidi="ar_AE"/>
        </w:rPr>
        <w:t>يواصل بولس توضيح أن كل مؤمن يخدم الله بطرق متنوعة، لكن جميع المؤمنين يخدمون الرب يسوع الواحد. يقوم الناس بخدمة غيرهم من خلال تقديم الإحسان لهم، ومساعدة المحتاجين إلى شيء ما.</w:t>
      </w:r>
    </w:p>
    <w:p>
      <w:pPr>
        <w:bidi/>
      </w:pPr>
      <w:r>
        <w:rPr>
          <w:rtl/>
          <w:cs/>
          <w:lang w:val="ar_AE" w:bidi="ar_AE"/>
        </w:rPr>
      </w:r>
      <w:r>
        <w:rPr>
          <w:rtl/>
          <w:cs/>
          <w:lang w:val="ar_AE" w:bidi="ar_AE"/>
        </w:rPr>
        <w:t>توقّفوا هنا وناقشوا ما يلي كمجموعة: تحدّثوا عن المرات التي خدم فيها الناس الآخرين أو قدموا لهم المساعدة. ربما فعل هؤلاء الناس ذلك من خلال توفير الطعام للآخرين، أو بناء بيت لهم، أو مساعدتهم في حقولهم. كيف تصفون خدمة الآخرين بهذه الطريقة؟ كيف يمكنكم التحدُّث عن حقيقة وجود أنواع مختلفة من الخدمة، أو طرق متنوعة لخدمة الناس؟ أوقفوا هذا التسجيل الصوتي هنا.</w:t>
      </w:r>
    </w:p>
    <w:p>
      <w:pPr>
        <w:bidi/>
      </w:pPr>
      <w:r>
        <w:rPr>
          <w:rtl/>
          <w:cs/>
          <w:lang w:val="ar_AE" w:bidi="ar_AE"/>
        </w:rPr>
      </w:r>
      <w:r>
        <w:rPr>
          <w:rtl/>
          <w:cs/>
          <w:lang w:val="ar_AE" w:bidi="ar_AE"/>
        </w:rPr>
        <w:t>ثم يقول بولس إن هناك أنواع مختلفة من الأنشطة أو الأعمال، لكن الإله العامل في جميعها هو واحد. يختلف الناس في فهمهم لما يقوله بولس عن طبيعة الأعمال المختلفة. إذ يعتقد البعض أن بولس يقول إن الله يعطي أعمالًا متنوعة لمختلف الأشخاص. بينما يرى آخرون أن بولس يقول إن الله يعمل في حياة الناس بطرق مختلفة ليساعدهم على النمو الروحي. وكلا الاحتمالين صحيح، لذلك حاولوا ترجمة هذه الفكرة بصيغة تحتمل كلا المعنيين.</w:t>
      </w:r>
    </w:p>
    <w:p>
      <w:pPr>
        <w:bidi/>
      </w:pPr>
      <w:r>
        <w:rPr>
          <w:rtl/>
          <w:cs/>
          <w:lang w:val="ar_AE" w:bidi="ar_AE"/>
        </w:rPr>
      </w:r>
      <w:r>
        <w:rPr>
          <w:rtl/>
          <w:cs/>
          <w:lang w:val="ar_AE" w:bidi="ar_AE"/>
        </w:rPr>
        <w:t>توقّفوا هنا وناقشوا هذا السؤال كمجموعة: كيف ستعبّرون في ترجمتكم عن أن هناك طرقًا متنوعة للعمل؟ أوقفوا هذا التسجيل الصوتي هنا.</w:t>
      </w:r>
    </w:p>
    <w:p>
      <w:pPr>
        <w:bidi/>
      </w:pPr>
      <w:r>
        <w:rPr>
          <w:rtl/>
          <w:cs/>
          <w:lang w:val="ar_AE" w:bidi="ar_AE"/>
        </w:rPr>
      </w:r>
      <w:r>
        <w:rPr>
          <w:rtl/>
          <w:cs/>
          <w:lang w:val="ar_AE" w:bidi="ar_AE"/>
        </w:rPr>
        <w:t>في الجزء التالي، يسرد بولس بعض المواهب الروحية. ويخبرهم أن الله يريد بها أن يُظهر أو يكشف أو يقدم دليلًا على حضور الروح القدس في كل مؤمن. ويفعل الله هذا حتى نتمكن جميعًا من مساعدة بعضنا بعضًا ونستخدم مواهبنا لمنفعة الجميع.</w:t>
      </w:r>
    </w:p>
    <w:p>
      <w:pPr>
        <w:bidi/>
      </w:pPr>
      <w:r>
        <w:rPr>
          <w:rtl/>
          <w:cs/>
          <w:lang w:val="ar_AE" w:bidi="ar_AE"/>
        </w:rPr>
      </w:r>
      <w:r>
        <w:rPr>
          <w:rtl/>
          <w:cs/>
          <w:lang w:val="ar_AE" w:bidi="ar_AE"/>
        </w:rPr>
        <w:t>ويسرد بولس الآن بعض المواهب الروحية المتنوعة. ويستخدم بولس نفس المصطلح في كل مرة يشير فيها إلى موهبة. يسرد بولس تسع مواهب مختلفة في هذا المقطع. يبدأ بولس بقوله إن الروح القدس يعطي لشخص ما كلام حكمة. ولا يقول إن شخصًا واحدًا فقط هو الذي يحصل على هذه الموهبة بل يقصد أن هذا مثال لموهبة واحدة يعطيها الروح للبعض. ثم يقول بولس: "ولآخر"، ثم يذكر اسم موهبة أخرى يعطيها الروح لبعض المؤمنين. يواصل بولس حديثه على هذا النحو، حتى ينتهي من سرد تسع مواهب.</w:t>
      </w:r>
    </w:p>
    <w:p>
      <w:pPr>
        <w:bidi/>
      </w:pPr>
      <w:r>
        <w:rPr>
          <w:rtl/>
          <w:cs/>
          <w:lang w:val="ar_AE" w:bidi="ar_AE"/>
        </w:rPr>
      </w:r>
      <w:r>
        <w:rPr>
          <w:rtl/>
          <w:cs/>
          <w:lang w:val="ar_AE" w:bidi="ar_AE"/>
        </w:rPr>
        <w:t>توقّفوا هنا وافعلوا هذا النشاط كمجموعة: اجمعوا تشكيلة متنوعة من أغراض مختلفة. يجب أن تجمعوا أغراضًا متنوعة بعدد الأفراد في مجموعتكم. على سبيل المثال، إذا كان هناك ستة أفراد في مجموعتكم، فقوموا بجمع ستة أغراض مختلفة. ضَعوا جميع الأغراض معًا. والآن اطلبوا من أحد أعضاء المجموعة أن يعطي غرضًا لكل شخص في المجموعة. أوقفوا هذا التسجيل الصوتي هنا.</w:t>
      </w:r>
    </w:p>
    <w:p>
      <w:pPr>
        <w:bidi/>
      </w:pPr>
      <w:r>
        <w:rPr>
          <w:rtl/>
          <w:cs/>
          <w:lang w:val="ar_AE" w:bidi="ar_AE"/>
        </w:rPr>
      </w:r>
      <w:r>
        <w:rPr>
          <w:rtl/>
          <w:cs/>
          <w:lang w:val="ar_AE" w:bidi="ar_AE"/>
        </w:rPr>
        <w:t>والآن، صفوا ما يفعله الشخص الذي يوزع الأغراض على أعضاء المجموعة. انتبهوا إلى الكلمات التي تستخدمونها لوصف كيف يُعطي الشخصُ الأغراضَ المختلفة لكل عضو من أعضاء المجموعة. أوقفوا هذا التسجيل الصوتي هنا.</w:t>
      </w:r>
    </w:p>
    <w:p>
      <w:pPr>
        <w:bidi/>
      </w:pPr>
      <w:r>
        <w:rPr>
          <w:rtl/>
          <w:cs/>
          <w:lang w:val="ar_AE" w:bidi="ar_AE"/>
        </w:rPr>
      </w:r>
      <w:r>
        <w:rPr>
          <w:rtl/>
          <w:cs/>
          <w:lang w:val="ar_AE" w:bidi="ar_AE"/>
        </w:rPr>
        <w:t>لا يقدم بولس شرحًا وافيًا لكل موهبة وكيف تعمل هذه الموهبة. بل يخبرنا فقط عن اسم هذه الموهبة. يُعطي الروح القدس الواحدَ القدرةَ على نطق كلام حكمة. وبعبارة أخرى، يعطي الروح القدس لذلك الشخص القدرة على التكلَّم بالحكمة. ويُعطي الروح القدس لآخر كلام علم يساعد الناس على إدراك حق الله. كما يعطي الروح شخصًا آخر إيمانًا يساعده على وضع ثقته الكاملة في الله. وهو نفس الروح القدس الذي يعطي للآخرين القدرة على شفاء المرضى. في هذه المرحلة، يواصل بولس ذكرَ المواهب الروحية لكنه لا يذكر في كل واحدة أنها تأتي من الروح القدس. إذ يفترض بولس أن أهل كورنثوس يفهمون الآن أن كل هذه المواهب تأتي أيضًا من روح الله.</w:t>
      </w:r>
    </w:p>
    <w:p>
      <w:pPr>
        <w:bidi/>
      </w:pPr>
      <w:r>
        <w:rPr>
          <w:rtl/>
          <w:cs/>
          <w:lang w:val="ar_AE" w:bidi="ar_AE"/>
        </w:rPr>
      </w:r>
      <w:r>
        <w:rPr>
          <w:rtl/>
          <w:cs/>
          <w:lang w:val="ar_AE" w:bidi="ar_AE"/>
        </w:rPr>
        <w:t>توقّفوا هنا وناقشوا كمجموعة: كيف يقدّم الناس في ثقافتكم هذا النوع من القوائم؟ هل يجب أن تستمروا في ذكر من أين تأتي كل موهبة، أم أن الناس سيفهمون أن جميع هذه المواهب تأتي من الروح القدس؟ قرّروا كفريق ترجمة كيف ستعرضون قائمتكم. يمكنكم إضافة عبارة "من الروح الواحد" إلى المواهب الأخرى إذا كان الناطقون بلغتكم يحتاجون إليها لفهم ما يقوله بولس. أوقفوا هذا التسجيل الصوتي هنا.</w:t>
      </w:r>
    </w:p>
    <w:p>
      <w:pPr>
        <w:bidi/>
      </w:pPr>
      <w:r>
        <w:rPr>
          <w:rtl/>
          <w:cs/>
          <w:lang w:val="ar_AE" w:bidi="ar_AE"/>
        </w:rPr>
      </w:r>
      <w:r>
        <w:rPr>
          <w:rtl/>
          <w:cs/>
          <w:lang w:val="ar_AE" w:bidi="ar_AE"/>
        </w:rPr>
        <w:t>بعض المؤمنين لديهم القدرة على صنع المعجزات أو القوَّات. بينما يستطيع آخرون أن يتنبأوا أو يبلغوا رسائل الله للناس. كما يمتلك آخرون القدرة على تمييز ما يأتي من روح شرير وما يصدر من الروح القدس. وأيضًا يمتلك مؤمنون آخرون القدرة على التكلّم بلغات لم يتعلّموها. وليس واضحًا ما إذا كانت هذه لغات أجنبية أم لغة خاصة من السماء. وآخرون غيرهم لديهم القدرة على ترجمة تلك اللغات. إن روح الله وحده هو الذي يعطي لكل شخص القدرة على القيام بهذه الأمور. وهو الذي يقرر أي من المواهب سيعطي لكل مؤمن.</w:t>
      </w:r>
    </w:p>
    <w:p>
      <w:pPr>
        <w:bidi/>
      </w:pPr>
      <w:r>
        <w:rPr>
          <w:rtl/>
          <w:cs/>
          <w:lang w:val="ar_AE" w:bidi="ar_AE"/>
        </w:rPr>
      </w:r>
      <w:r>
        <w:rPr>
          <w:rtl/>
          <w:cs/>
          <w:lang w:val="ar_AE" w:bidi="ar_AE"/>
        </w:rPr>
        <w:t>الآن، على المجموعة أن ترسم مخططًا على لوحة، أو استخدام أشياء لتجسيد هذا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12: 1–11 من الترجمة الأسهل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لأهل كورنثوس: "والآن أيها الإخوة والأخوات أريد أن أجيب على سؤالكم بشأن الأمور الروحية. فلست أريد أن أن تجهلوا هذه الأمور. أنتم تعلمون أنه حين كنتم تتبعون دينكم القديم، كان الناس يسوقونكم ويقودونكم إلى عبادة الأوثان البُكم. كما أريدكم أن تعرفوا أن كل من يتكلم بروح الله يقول "يسوع رب" ولا يمكنه أبدًا أن يلعنه".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ويستكمل بولس قائلًا: "هناك أنواعا مختلفة من المواهب الروحية، لكن روح الله الذي يعطينا إياها هو واحد. وتوجد أنواع خدم مختلفة، ولكن جميعنا نخدم الرب يسوع الواحد. يعمل الله فينا وبنا بطرق مختلفة، لكن الإله الذي يعمل هو واحد".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روح الله القدوس كل واحد منا موهبة روحية حتى نستطيع أن نساعد بعضنا البعض. ويعطى الروح القدس لواحد كلام حكمة، ويعطى الروح الواحد لآخر كلام علم. كما يعطي هذا الروح الواحد لآخر إمكانية أن يكون له إيمان عظيم بالله. ولشخص آخر، يعطي الروح القدس إمكانية شفاء المرضى. ولشخص آخر أُعطيت القدرة على عمل قوَّات، ولآخر القدرة على التكلُّم برسائل من الله. كذلك يساعد الروح القدس آخرين على التمييز بين الأمور الشريرة والأمور التي تأتي من عند الله. كما يُعطى لبعض الناس القدرة على التكلُّم بلغات لم يتعلموها، وللبعض الآخر القدرة على ترجمة تلك اللغات".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إن الروح القدس وحده هو الذي يعطي هذه القدرات للمؤمنين بالمسيح. وهو الذي يقرر أي من المواهب سيعطي لكل مؤمن.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12: 1–11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هذا المقطع بقوله: "وأما من جهة المواهب الروحية </w:t>
      </w:r>
      <w:r>
        <w:rPr>
          <w:b/>
          <w:rtl/>
          <w:cs/>
          <w:lang w:val="ar_AE" w:bidi="ar_AE"/>
        </w:rPr>
        <w:t>أيها الإخوة</w:t>
      </w:r>
      <w:r>
        <w:rPr>
          <w:rtl/>
          <w:cs/>
          <w:lang w:val="ar_AE" w:bidi="ar_AE"/>
        </w:rPr>
        <w:t>". يتكلم بولس إلى كل من الرجال والنساء على حد سواء. وقد اختار بعض المترجمين ترجمة هذا العبارة إلى "الإخوة والأخوات". استخدموا الكلمة ذاتها التي استخدمتموها في المقاطع السابقة للإشارة إلى كلمة "إخوة" أو "الإخوة والأخوات".</w:t>
      </w:r>
    </w:p>
    <w:p>
      <w:pPr>
        <w:bidi/>
      </w:pPr>
      <w:r>
        <w:rPr>
          <w:rtl/>
          <w:cs/>
          <w:lang w:val="ar_AE" w:bidi="ar_AE"/>
        </w:rPr>
      </w:r>
      <w:r>
        <w:rPr>
          <w:rtl/>
          <w:cs/>
          <w:lang w:val="ar_AE" w:bidi="ar_AE"/>
        </w:rPr>
        <w:t xml:space="preserve">تقول ترجمات كثيرة إن بولس يريد أن يتحدث إلى المؤمنين بشأن المواهب الروحية. لكن في اللغة الأصلية يستخدم بولس مصطلح يشير إلى </w:t>
      </w:r>
      <w:r>
        <w:rPr>
          <w:b/>
          <w:rtl/>
          <w:cs/>
          <w:lang w:val="ar_AE" w:bidi="ar_AE"/>
        </w:rPr>
        <w:t>الأمور الروحية</w:t>
      </w:r>
      <w:r>
        <w:rPr>
          <w:rtl/>
          <w:cs/>
          <w:lang w:val="ar_AE" w:bidi="ar_AE"/>
        </w:rPr>
        <w:t>. وهذا المصطلح يختلف عن المصطلح الذي استخدمه بولس في المقاطع السابقة للإشارة إلى المواهب. كذلك لم يستخدم هذا المصطلح حين كان يتكلم عن المواهب الروحية المتنوعة في هذا المقطع. توجد طرق أخرى يمكن بها ترجمة هذه الفكرة وهي "أريد أن أتكلّم إليكم عن الأمور الروحية"، أو "أريد أن أتكلّم إليكم عن الأشخاص الروحيين"، أو "أريد أن أتكلّم إليكم عن الممارسات الروحية". وقد آثرت الكثير من الترجمات الإبقاء على عبارة "مواهب روحية" لأن بولس كان يتحدث في الغالب عن المواهب الروحية في هذا المقطع.</w:t>
      </w:r>
    </w:p>
    <w:p>
      <w:pPr>
        <w:bidi/>
      </w:pPr>
      <w:r>
        <w:rPr>
          <w:rtl/>
          <w:cs/>
          <w:lang w:val="ar_AE" w:bidi="ar_AE"/>
        </w:rPr>
      </w:r>
      <w:r>
        <w:rPr>
          <w:rtl/>
          <w:cs/>
          <w:lang w:val="ar_AE" w:bidi="ar_AE"/>
        </w:rPr>
        <w:t>توقّفوا هنا وناقشوا معًا كيف ستترجمون عبارة الأمور الروحية إلى لغتكم. أوقفوا سماع هذا التسجيل الصوتي هنا.</w:t>
      </w:r>
    </w:p>
    <w:p>
      <w:pPr>
        <w:bidi/>
      </w:pPr>
      <w:r>
        <w:rPr>
          <w:rtl/>
          <w:cs/>
          <w:lang w:val="ar_AE" w:bidi="ar_AE"/>
        </w:rPr>
      </w:r>
      <w:r>
        <w:rPr>
          <w:rtl/>
          <w:cs/>
          <w:lang w:val="ar_AE" w:bidi="ar_AE"/>
        </w:rPr>
        <w:t xml:space="preserve">أخبر بولس أهل كورنثوس أنهم عندما كانوا </w:t>
      </w:r>
      <w:r>
        <w:rPr>
          <w:b/>
          <w:rtl/>
          <w:cs/>
          <w:lang w:val="ar_AE" w:bidi="ar_AE"/>
        </w:rPr>
        <w:t>وثنيين</w:t>
      </w:r>
      <w:r>
        <w:rPr>
          <w:rtl/>
          <w:cs/>
          <w:lang w:val="ar_AE" w:bidi="ar_AE"/>
        </w:rPr>
        <w:t xml:space="preserve">، أي كانوا يعبدون آلهة باطلة، كانوا منقادين إلى اتباع </w:t>
      </w:r>
      <w:r>
        <w:rPr>
          <w:b/>
          <w:rtl/>
          <w:cs/>
          <w:lang w:val="ar_AE" w:bidi="ar_AE"/>
        </w:rPr>
        <w:t>الأوثان</w:t>
      </w:r>
      <w:r>
        <w:rPr>
          <w:rtl/>
          <w:cs/>
          <w:lang w:val="ar_AE" w:bidi="ar_AE"/>
        </w:rPr>
        <w:t>البُكم أو الأوثان التي لا تنطق. الأوثان هي صور أو تماثيل لآلهة باطلة. استخدموا نفس الكلمة التي استخدمتموها في المقاطع السابقة لترجمة كلمة وثن. لمزيد من المعلومات، برجاء الرجوع إلى كلمة</w:t>
      </w:r>
      <w:r>
        <w:rPr>
          <w:rtl/>
          <w:cs/>
          <w:lang w:val="ar_AE" w:bidi="ar_AE"/>
        </w:rPr>
        <w:t xml:space="preserve"> "إله وثني"</w:t>
      </w:r>
      <w:r>
        <w:rPr>
          <w:rtl/>
          <w:cs/>
          <w:lang w:val="ar_AE" w:bidi="ar_AE"/>
        </w:rPr>
        <w:t xml:space="preserve"> و</w:t>
      </w:r>
      <w:r>
        <w:rPr>
          <w:rtl/>
          <w:cs/>
          <w:lang w:val="ar_AE" w:bidi="ar_AE"/>
        </w:rPr>
        <w:t>"صنَم"</w:t>
      </w:r>
      <w:r>
        <w:rPr>
          <w:rtl/>
          <w:cs/>
          <w:lang w:val="ar_AE" w:bidi="ar_AE"/>
        </w:rPr>
        <w:t xml:space="preserve"> في قاموس الكلمات الرئيسية.</w:t>
      </w:r>
    </w:p>
    <w:p>
      <w:pPr>
        <w:bidi/>
      </w:pPr>
      <w:r>
        <w:rPr>
          <w:rtl/>
          <w:cs/>
          <w:lang w:val="ar_AE" w:bidi="ar_AE"/>
        </w:rPr>
      </w:r>
      <w:r>
        <w:rPr>
          <w:rtl/>
          <w:cs/>
          <w:lang w:val="ar_AE" w:bidi="ar_AE"/>
        </w:rPr>
        <w:t xml:space="preserve">قال بولس أن روح الله، أو </w:t>
      </w:r>
      <w:r>
        <w:rPr>
          <w:b/>
          <w:rtl/>
          <w:cs/>
          <w:lang w:val="ar_AE" w:bidi="ar_AE"/>
        </w:rPr>
        <w:t>الروح القدس</w:t>
      </w:r>
      <w:r>
        <w:rPr>
          <w:rtl/>
          <w:cs/>
          <w:lang w:val="ar_AE" w:bidi="ar_AE"/>
        </w:rPr>
        <w:t>، لا يدفع أحد إلى النطق</w:t>
      </w:r>
      <w:r>
        <w:rPr>
          <w:b/>
          <w:rtl/>
          <w:cs/>
          <w:lang w:val="ar_AE" w:bidi="ar_AE"/>
        </w:rPr>
        <w:t xml:space="preserve"> باللعنة</w:t>
      </w:r>
      <w:r>
        <w:rPr>
          <w:rtl/>
          <w:cs/>
          <w:lang w:val="ar_AE" w:bidi="ar_AE"/>
        </w:rPr>
        <w:t xml:space="preserve"> على يسوع. وأن الذين يقولون "يسوع </w:t>
      </w:r>
      <w:r>
        <w:rPr>
          <w:b/>
          <w:rtl/>
          <w:cs/>
          <w:lang w:val="ar_AE" w:bidi="ar_AE"/>
        </w:rPr>
        <w:t>رب</w:t>
      </w:r>
      <w:r>
        <w:rPr>
          <w:rtl/>
          <w:cs/>
          <w:lang w:val="ar_AE" w:bidi="ar_AE"/>
        </w:rPr>
        <w:t xml:space="preserve"> أو سيد" ينقادون بالروح القدس. استخدموا نفس الكلمات التي استخدمتموها في المقاطع السابقة للإشارة إلى "الروح القدس" و"لعنة" و"رب". ولمزيد من المعلومات عن </w:t>
      </w:r>
      <w:r>
        <w:rPr>
          <w:rtl/>
          <w:cs/>
          <w:lang w:val="ar_AE" w:bidi="ar_AE"/>
        </w:rPr>
        <w:t>الروح القدس</w:t>
      </w:r>
      <w:r>
        <w:rPr>
          <w:rtl/>
          <w:cs/>
          <w:lang w:val="ar_AE" w:bidi="ar_AE"/>
        </w:rPr>
        <w:t xml:space="preserve"> أو </w:t>
      </w:r>
      <w:r>
        <w:rPr>
          <w:rtl/>
          <w:cs/>
          <w:lang w:val="ar_AE" w:bidi="ar_AE"/>
        </w:rPr>
        <w:t>الرب</w:t>
      </w:r>
      <w:r>
        <w:rPr>
          <w:rtl/>
          <w:cs/>
          <w:lang w:val="ar_AE" w:bidi="ar_AE"/>
        </w:rPr>
        <w:t xml:space="preserve"> أو </w:t>
      </w:r>
      <w:r>
        <w:rPr>
          <w:rtl/>
          <w:cs/>
          <w:lang w:val="ar_AE" w:bidi="ar_AE"/>
        </w:rPr>
        <w:t>اللعنة</w:t>
      </w:r>
      <w:r>
        <w:rPr>
          <w:rtl/>
          <w:cs/>
          <w:lang w:val="ar_AE" w:bidi="ar_AE"/>
        </w:rPr>
        <w:t xml:space="preserve"> برجاء الرجوع إلى قاموس الكلمات الرئيسية.</w:t>
      </w:r>
    </w:p>
    <w:p>
      <w:pPr>
        <w:bidi/>
      </w:pPr>
      <w:r>
        <w:rPr>
          <w:rtl/>
          <w:cs/>
          <w:lang w:val="ar_AE" w:bidi="ar_AE"/>
        </w:rPr>
      </w:r>
      <w:r>
        <w:rPr>
          <w:rtl/>
          <w:cs/>
          <w:lang w:val="ar_AE" w:bidi="ar_AE"/>
        </w:rPr>
        <w:t xml:space="preserve">يُخبر بولس أهل كورنثوس أن الروح القدس يعطي أنواعا مختلفة من </w:t>
      </w:r>
      <w:r>
        <w:rPr>
          <w:b/>
          <w:rtl/>
          <w:cs/>
          <w:lang w:val="ar_AE" w:bidi="ar_AE"/>
        </w:rPr>
        <w:t>المواهب</w:t>
      </w:r>
      <w:r>
        <w:rPr>
          <w:rtl/>
          <w:cs/>
          <w:lang w:val="ar_AE" w:bidi="ar_AE"/>
        </w:rPr>
        <w:t>. وهذه المرة يستخدم بولس مصطلحًا من اللغة الأصلية بمعنى "عطايا النعمة" أو "مواهب النعمة" للإشارة إلى المواهب. لأن الروح القدس يعطي للمؤمنين هذه الإمكانيات أو القدرات الصالحة والمميزة وهم لا يستحقونها. ويستخدم المؤمنون هذه الإمكانيات لخدمة الله وخدمة بعضهم البعض.</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المواهب</w:t>
      </w:r>
      <w:r>
        <w:rPr>
          <w:rtl/>
          <w:cs/>
          <w:lang w:val="ar_AE" w:bidi="ar_AE"/>
        </w:rPr>
        <w:t xml:space="preserve">. برجاء الرجوع إلى كلمة </w:t>
      </w:r>
      <w:r>
        <w:rPr>
          <w:b/>
          <w:rtl/>
          <w:cs/>
          <w:lang w:val="ar_AE" w:bidi="ar_AE"/>
        </w:rPr>
        <w:t>"موهبة"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يعطى الروح القدس لأحد المؤمنين كلام </w:t>
      </w:r>
      <w:r>
        <w:rPr>
          <w:b/>
          <w:rtl/>
          <w:cs/>
          <w:lang w:val="ar_AE" w:bidi="ar_AE"/>
        </w:rPr>
        <w:t>حكمة</w:t>
      </w:r>
      <w:r>
        <w:rPr>
          <w:rtl/>
          <w:cs/>
          <w:lang w:val="ar_AE" w:bidi="ar_AE"/>
        </w:rPr>
        <w:t xml:space="preserve"> أو القدرة على التكلَّم بحكمة. ويعطي مؤمنًا آخر كلام </w:t>
      </w:r>
      <w:r>
        <w:rPr>
          <w:b/>
          <w:rtl/>
          <w:cs/>
          <w:lang w:val="ar_AE" w:bidi="ar_AE"/>
        </w:rPr>
        <w:t>علم</w:t>
      </w:r>
      <w:r>
        <w:rPr>
          <w:rtl/>
          <w:cs/>
          <w:lang w:val="ar_AE" w:bidi="ar_AE"/>
        </w:rPr>
        <w:t>. كذلك يعطى الروح القدس مؤمنًا آخر القدرة على أن يكون له</w:t>
      </w:r>
      <w:r>
        <w:rPr>
          <w:b/>
          <w:rtl/>
          <w:cs/>
          <w:lang w:val="ar_AE" w:bidi="ar_AE"/>
        </w:rPr>
        <w:t xml:space="preserve"> إيمان</w:t>
      </w:r>
      <w:r>
        <w:rPr>
          <w:rtl/>
          <w:cs/>
          <w:lang w:val="ar_AE" w:bidi="ar_AE"/>
        </w:rPr>
        <w:t xml:space="preserve"> عظيم أو يؤمن بالله لإتمام أمور عظيمة. استخدموا نفس الكلمات التي استخدمتموها في المقاطع السابقة للإشارة إلى "الحكمة" و"العلم" و"الإيمان". لمزيد من المعلومات عن </w:t>
      </w:r>
      <w:r>
        <w:rPr>
          <w:rtl/>
          <w:cs/>
          <w:lang w:val="ar_AE" w:bidi="ar_AE"/>
        </w:rPr>
        <w:t>الحكمة</w:t>
      </w:r>
      <w:r>
        <w:rPr>
          <w:rtl/>
          <w:cs/>
          <w:lang w:val="ar_AE" w:bidi="ar_AE"/>
        </w:rPr>
        <w:t xml:space="preserve"> و</w:t>
      </w:r>
      <w:r>
        <w:rPr>
          <w:rtl/>
          <w:cs/>
          <w:lang w:val="ar_AE" w:bidi="ar_AE"/>
        </w:rPr>
        <w:t>الإيمان</w:t>
      </w:r>
      <w:r>
        <w:rPr>
          <w:rtl/>
          <w:cs/>
          <w:lang w:val="ar_AE" w:bidi="ar_AE"/>
        </w:rPr>
        <w:t>، برجاء الرجوع إلى قاموس الكلمات الرئيسية.</w:t>
      </w:r>
    </w:p>
    <w:p>
      <w:pPr>
        <w:bidi/>
      </w:pPr>
      <w:r>
        <w:rPr>
          <w:rtl/>
          <w:cs/>
          <w:lang w:val="ar_AE" w:bidi="ar_AE"/>
        </w:rPr>
      </w:r>
      <w:r>
        <w:rPr>
          <w:rtl/>
          <w:cs/>
          <w:lang w:val="ar_AE" w:bidi="ar_AE"/>
        </w:rPr>
        <w:t>كما يعطي الروح القدس لبعض المؤمنين القدرة على</w:t>
      </w:r>
      <w:r>
        <w:rPr>
          <w:b/>
          <w:rtl/>
          <w:cs/>
          <w:lang w:val="ar_AE" w:bidi="ar_AE"/>
        </w:rPr>
        <w:t xml:space="preserve"> شفاء</w:t>
      </w:r>
      <w:r>
        <w:rPr>
          <w:rtl/>
          <w:cs/>
          <w:lang w:val="ar_AE" w:bidi="ar_AE"/>
        </w:rPr>
        <w:t xml:space="preserve"> المرضى من الأمراض. وهذا النوع من الشفاء هو شفاء للجسد المادي فقط.</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الشفاء الجسدي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وأيضًا يعطى الروح القدس مؤمنين آخرين القدرة على صنع</w:t>
      </w:r>
      <w:r>
        <w:rPr>
          <w:b/>
          <w:rtl/>
          <w:cs/>
          <w:lang w:val="ar_AE" w:bidi="ar_AE"/>
        </w:rPr>
        <w:t xml:space="preserve"> المعجزات</w:t>
      </w:r>
      <w:r>
        <w:rPr>
          <w:rtl/>
          <w:cs/>
          <w:lang w:val="ar_AE" w:bidi="ar_AE"/>
        </w:rPr>
        <w:t xml:space="preserve"> أو القوَّات. والمُعجزة هي حدث غير مألوف ومثير للدهشة، ويبدو مستحيلًا.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المعجزات</w:t>
      </w:r>
      <w:r>
        <w:rPr>
          <w:rtl/>
          <w:cs/>
          <w:lang w:val="ar_AE" w:bidi="ar_AE"/>
        </w:rPr>
        <w:t xml:space="preserve">. برجاء الرجوع إلى كلمة </w:t>
      </w:r>
      <w:r>
        <w:rPr>
          <w:rtl/>
          <w:cs/>
          <w:lang w:val="ar_AE" w:bidi="ar_AE"/>
        </w:rPr>
        <w:t>"معجزات"</w:t>
      </w:r>
      <w:r>
        <w:rPr>
          <w:rtl/>
          <w:cs/>
          <w:lang w:val="ar_AE" w:bidi="ar_AE"/>
        </w:rPr>
        <w:t xml:space="preserve"> في قاموس الكلمات الرئيسية للمزيد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ويعطى الروح القدس بعض المؤمنين القدرة على </w:t>
      </w:r>
      <w:r>
        <w:rPr>
          <w:b/>
          <w:rtl/>
          <w:cs/>
          <w:lang w:val="ar_AE" w:bidi="ar_AE"/>
        </w:rPr>
        <w:t>التنبؤ</w:t>
      </w:r>
      <w:r>
        <w:rPr>
          <w:rtl/>
          <w:cs/>
          <w:lang w:val="ar_AE" w:bidi="ar_AE"/>
        </w:rPr>
        <w:t xml:space="preserve"> أو إعلان كلمة الله للبشر. ويمكن أن تكون </w:t>
      </w:r>
      <w:r>
        <w:rPr>
          <w:b/>
          <w:rtl/>
          <w:cs/>
          <w:lang w:val="ar_AE" w:bidi="ar_AE"/>
        </w:rPr>
        <w:t>النبوة</w:t>
      </w:r>
      <w:r>
        <w:rPr>
          <w:rtl/>
          <w:cs/>
          <w:lang w:val="ar_AE" w:bidi="ar_AE"/>
        </w:rPr>
        <w:t xml:space="preserve"> تعليمات من الله عن أمر ينبغي أن يُعمل. ويمكن أن تكون رسالة تتحدث عن أمر سيحدث في المستقبل. ومن خلال الروح القدس، يمكن لله أن يُعطي هؤلاء المؤمنين بعض المعرفة أو البصيرة الخاصة لخير الكنيسة. استخدموا نفس الكلمة التي استخدمتموها في المقاطع السابقة للإشارة إلى "النبوة". وللمزيد من المعلومات عن </w:t>
      </w:r>
      <w:r>
        <w:rPr>
          <w:rtl/>
          <w:cs/>
          <w:lang w:val="ar_AE" w:bidi="ar_AE"/>
        </w:rPr>
        <w:t>النبوة</w:t>
      </w:r>
      <w:r>
        <w:rPr>
          <w:rtl/>
          <w:cs/>
          <w:lang w:val="ar_AE" w:bidi="ar_AE"/>
        </w:rPr>
        <w:t xml:space="preserve"> برجاء الرجوع إلى قاموس الكلمات الرئيسية.</w:t>
      </w:r>
    </w:p>
    <w:p>
      <w:pPr>
        <w:bidi/>
      </w:pPr>
      <w:r>
        <w:rPr>
          <w:rtl/>
          <w:cs/>
          <w:lang w:val="ar_AE" w:bidi="ar_AE"/>
        </w:rPr>
      </w:r>
      <w:r>
        <w:rPr>
          <w:rtl/>
          <w:cs/>
          <w:lang w:val="ar_AE" w:bidi="ar_AE"/>
        </w:rPr>
        <w:t xml:space="preserve">كذلك يعطي الروح القدس لبعض الناس القدرة على </w:t>
      </w:r>
      <w:r>
        <w:rPr>
          <w:b/>
          <w:rtl/>
          <w:cs/>
          <w:lang w:val="ar_AE" w:bidi="ar_AE"/>
        </w:rPr>
        <w:t>التفريق</w:t>
      </w:r>
      <w:r>
        <w:rPr>
          <w:rtl/>
          <w:cs/>
          <w:lang w:val="ar_AE" w:bidi="ar_AE"/>
        </w:rPr>
        <w:t xml:space="preserve"> أو </w:t>
      </w:r>
      <w:r>
        <w:rPr>
          <w:b/>
          <w:rtl/>
          <w:cs/>
          <w:lang w:val="ar_AE" w:bidi="ar_AE"/>
        </w:rPr>
        <w:t>التمييز</w:t>
      </w:r>
      <w:r>
        <w:rPr>
          <w:rtl/>
          <w:cs/>
          <w:lang w:val="ar_AE" w:bidi="ar_AE"/>
        </w:rPr>
        <w:t xml:space="preserve"> بين الأرواح. فيمكن لهؤلاء الأشخاص معرفة الأمور التي تأتي من روح شرير وتلك التي تأتي من الروح القدس.</w:t>
      </w:r>
    </w:p>
    <w:p>
      <w:pPr>
        <w:bidi/>
      </w:pPr>
      <w:r>
        <w:rPr>
          <w:rtl/>
          <w:cs/>
          <w:lang w:val="ar_AE" w:bidi="ar_AE"/>
        </w:rPr>
      </w:r>
      <w:r>
        <w:rPr>
          <w:rtl/>
          <w:cs/>
          <w:lang w:val="ar_AE" w:bidi="ar_AE"/>
        </w:rPr>
        <w:t xml:space="preserve">توقّفوا هنا وناقشوا كيف ستقومون بترجمة كلمتيّ </w:t>
      </w:r>
      <w:r>
        <w:rPr>
          <w:b/>
          <w:rtl/>
          <w:cs/>
          <w:lang w:val="ar_AE" w:bidi="ar_AE"/>
        </w:rPr>
        <w:t>تمييز</w:t>
      </w:r>
      <w:r>
        <w:rPr>
          <w:rtl/>
          <w:cs/>
          <w:lang w:val="ar_AE" w:bidi="ar_AE"/>
        </w:rPr>
        <w:t xml:space="preserve"> أو </w:t>
      </w:r>
      <w:r>
        <w:rPr>
          <w:b/>
          <w:rtl/>
          <w:cs/>
          <w:lang w:val="ar_AE" w:bidi="ar_AE"/>
        </w:rPr>
        <w:t>تقييم</w:t>
      </w:r>
      <w:r>
        <w:rPr>
          <w:rtl/>
          <w:cs/>
          <w:lang w:val="ar_AE" w:bidi="ar_AE"/>
        </w:rPr>
        <w:t xml:space="preserve"> الأرواح. على الأرجح يمكنكم استخدام نفس الكلمة التي استخدمتموها في المقاطع الأخرى للإشارة إلى كلمة الروح. لكن إذا لزم الأمر، برجاء الرجوع إلى كلمة </w:t>
      </w:r>
      <w:r>
        <w:rPr>
          <w:b/>
          <w:rtl/>
          <w:cs/>
          <w:lang w:val="ar_AE" w:bidi="ar_AE"/>
        </w:rPr>
        <w:t>"كائن روحي فائق للطبيعة"</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وأيضًا يعطى الروح القدس لبعض المؤمنين القدرة على التكلم </w:t>
      </w:r>
      <w:r>
        <w:rPr>
          <w:b/>
          <w:rtl/>
          <w:cs/>
          <w:lang w:val="ar_AE" w:bidi="ar_AE"/>
        </w:rPr>
        <w:t>بألسنة</w:t>
      </w:r>
      <w:r>
        <w:rPr>
          <w:rtl/>
          <w:cs/>
          <w:lang w:val="ar_AE" w:bidi="ar_AE"/>
        </w:rPr>
        <w:t xml:space="preserve"> أو بلغات لم يتعلموها. ليس واضحًا ما إذا كانت هذه لغات أجنبية أم لغة خاصة من السماء.</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"التكلَّم بألسنة". برجاء الرجوع إلى كلمة </w:t>
      </w:r>
      <w:r>
        <w:rPr>
          <w:rtl/>
          <w:cs/>
          <w:lang w:val="ar_AE" w:bidi="ar_AE"/>
        </w:rPr>
        <w:t>"ألسنة</w:t>
      </w:r>
      <w:r>
        <w:rPr>
          <w:rtl/>
          <w:cs/>
          <w:lang w:val="ar_AE" w:bidi="ar_AE"/>
        </w:rPr>
        <w:t xml:space="preserve"> في قاموس الكلمات الرئيسية للمزيد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12:12–26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نص رسالة كورنثوس الأولى 12: 12–26 واحفظوا كلماته في قلوبكم.</w:t>
      </w:r>
    </w:p>
    <w:p>
      <w:pPr>
        <w:bidi/>
      </w:pPr>
      <w:r>
        <w:rPr>
          <w:rtl/>
          <w:cs/>
          <w:lang w:val="ar_AE" w:bidi="ar_AE"/>
        </w:rPr>
      </w:r>
      <w:r>
        <w:rPr>
          <w:rtl/>
          <w:cs/>
          <w:lang w:val="ar_AE" w:bidi="ar_AE"/>
        </w:rPr>
        <w:t>استمعوا إلى نسخة صوتية من كورنثوس الأولى 12: 12–26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12: 12–26 من الترجمة الأسهل فهمًا بالنسبة لكم.</w:t>
      </w:r>
    </w:p>
    <w:p>
      <w:pPr>
        <w:bidi/>
      </w:pPr>
      <w:r>
        <w:rPr>
          <w:rtl/>
          <w:cs/>
          <w:lang w:val="ar_AE" w:bidi="ar_AE"/>
        </w:rPr>
      </w:r>
      <w:r>
        <w:rPr>
          <w:rtl/>
          <w:cs/>
          <w:lang w:val="ar_AE" w:bidi="ar_AE"/>
        </w:rPr>
        <w:t>في المقطع السابق، شرح بولس لأهل كورنثوس أن الروح القدس يعطي أنواعًا مختلفة من المواهب الروحية. وهو يعطي هذه المواهب للمؤمنين لكي يستخدموها لمنفعة الجميع. ويعطي الروح القدس موهبة لبعض الأشخاص، وموهبة أخرى لأشخاص آخرين. وهو الذي يقرر أي موهبة سيعطي لكل مؤمن.</w:t>
      </w:r>
    </w:p>
    <w:p>
      <w:pPr>
        <w:bidi/>
      </w:pPr>
      <w:r>
        <w:rPr>
          <w:rtl/>
          <w:cs/>
          <w:lang w:val="ar_AE" w:bidi="ar_AE"/>
        </w:rPr>
      </w:r>
      <w:r>
        <w:rPr>
          <w:rtl/>
          <w:cs/>
          <w:lang w:val="ar_AE" w:bidi="ar_AE"/>
        </w:rPr>
        <w:t>في هذا المقطع، يستخدم بولس مثال الجسد البشري ليساعد أهل كورنثوس على إدراك أعمق لطبيعة هذا العمل. حيث يشَبِّه بولس الكنيسة أو جسد المسيح بالجسد البشري المادي. وقد استخدم بولس التشبيه بالجسد في أجزاء سابقة من رسالته إلى أهل كورنثوس. لعلكم تذكرون حديثه السابق عن الزنا وعن عشاء الرب، حيث أشار بولس إلى المؤمنين باعتبارهم جزءًا من جسد المسيح. وهنا يشرح بولس هذه الفكرة بصورة أكثر اكتمالاً.</w:t>
      </w:r>
    </w:p>
    <w:p>
      <w:pPr>
        <w:bidi/>
      </w:pPr>
      <w:r>
        <w:rPr>
          <w:rtl/>
          <w:cs/>
          <w:lang w:val="ar_AE" w:bidi="ar_AE"/>
        </w:rPr>
      </w:r>
      <w:r>
        <w:rPr>
          <w:rtl/>
          <w:cs/>
          <w:lang w:val="ar_AE" w:bidi="ar_AE"/>
        </w:rPr>
        <w:t xml:space="preserve">من المُرجح أن أهل كورنثوس كانوا على دراية باللغة الخاصة التي تستخدم مصطلح "الجسد" ليمثّل مجموعة من الناس. لقد تطرَّق مُعلِّمون وقادة يونانيون ورومان مشهورون إلى الجسد البشري كمثال يعبر عن الوحدة والترابط. وقد روى إمبراطور روماني ذات مرة قصة مشابهة لتلك التي رواها بولس. إذ كان هذا الإمبراطور يحاول توحيد الشعب والقادة الذين كانوا يتنازعون فيما بينهم. </w:t>
      </w:r>
    </w:p>
    <w:p>
      <w:pPr>
        <w:bidi/>
      </w:pPr>
      <w:r>
        <w:rPr>
          <w:rtl/>
          <w:cs/>
          <w:lang w:val="ar_AE" w:bidi="ar_AE"/>
        </w:rPr>
      </w:r>
      <w:r>
        <w:rPr>
          <w:rtl/>
          <w:cs/>
          <w:lang w:val="ar_AE" w:bidi="ar_AE"/>
        </w:rPr>
        <w:t>توقّفوا هنا واحكوا قصة مشهورة في ثقافتكم تُعلِّم الناس أن يكونوا متحدين أو أن يتعاونوا مع بعضهم البعض. أوقفوا سماع هذا التسجيل الصوتي هنا.</w:t>
      </w:r>
    </w:p>
    <w:p>
      <w:pPr>
        <w:bidi/>
      </w:pPr>
      <w:r>
        <w:rPr>
          <w:rtl/>
          <w:cs/>
          <w:lang w:val="ar_AE" w:bidi="ar_AE"/>
        </w:rPr>
      </w:r>
      <w:r>
        <w:rPr>
          <w:rtl/>
          <w:cs/>
          <w:lang w:val="ar_AE" w:bidi="ar_AE"/>
        </w:rPr>
        <w:t>قال بولس إن جميع المؤمنين بيسوع، بغض النظر عن مجموعتهم العرقية أو مكانتهم في المجتمع، قد صاروا مؤمنين بنفس الطريقة. وقد عمّد الله كلَّ مؤمن، أو غمره، بروح الله الواحد. وهذا يعني أن جميع المؤمنين قد قبلوا روح الله. وقد سقى الله المؤمنين روحًا واحدًا. وهذا يعني أن جميع المؤمنين اختبروا نفس الروح. وإذ فعل الله ذلك، أصبح المؤمنون أجزاء أو أعضاء في جسد المسيح. وهذا يختلف عن العضوية في نادٍ أو فئة اجتماعية معيَّنة.</w:t>
      </w:r>
    </w:p>
    <w:p>
      <w:pPr>
        <w:bidi/>
      </w:pPr>
      <w:r>
        <w:rPr>
          <w:rtl/>
          <w:cs/>
          <w:lang w:val="ar_AE" w:bidi="ar_AE"/>
        </w:rPr>
      </w:r>
      <w:r>
        <w:rPr>
          <w:rtl/>
          <w:cs/>
          <w:lang w:val="ar_AE" w:bidi="ar_AE"/>
        </w:rPr>
        <w:t>وعندما يشير بولس إلى "أعضاء" أو "أجزاء" الجسد، فإنه يتحدث عن الأطراف والأعضاء الداخلية والأجزاء الأخرى التي تُشكّل الجسد المادي كله. بالقرب من مدينة كورنثوس، بنى بعض الناس معبدًا وثنيًا مخصصًا لإله الشفاء. وكان الناس يأتون من جميع أنحاء المنطقة طلبًا للشفاء من مختلف الأمراض. فإذا شفَّى شخص ما، كان يُطلب من حرفي أن يصنع تمثالًا فخاريًا للجزء الذي شُفي من جسده. ثم يترك الشخص الذي شُفي هذا التمثال في المعبد كتقدمة لذلك الإله. وكانت هذه التماثيل تصور جزءًا واحدًا فقط من الجسد، وليس جسدًا كاملًا. كان كل من عاش في كورنثوس على علم بهذه التماثيل التي تمثل أعضاءً منفصلة من الجسد. ربما فكر أهل كورنثوس في هذه التماثيل عندما تحدَّث بولس عن أعضاء الجسد.</w:t>
      </w:r>
    </w:p>
    <w:p>
      <w:pPr>
        <w:bidi/>
      </w:pPr>
      <w:r>
        <w:rPr>
          <w:rtl/>
          <w:cs/>
          <w:lang w:val="ar_AE" w:bidi="ar_AE"/>
        </w:rPr>
      </w:r>
      <w:r>
        <w:rPr>
          <w:rtl/>
          <w:cs/>
          <w:lang w:val="ar_AE" w:bidi="ar_AE"/>
        </w:rPr>
        <w:t>يستعين بولس برواية ساخرة ليعبر عن أفكاره. والشخصيات الواردة في رواية بولس هي أعضاء جسد الإنسان. وهذه الأعضاء المختلفة من الجسد تتحدث إلى بعضها البعض وإلى أنفسهم. ومن المحتمل أن هذا الأمر قد أضحك الناس. إذ فهموا أن أعضاء الجسد تتكلم بكلام طريف وغير منطقي.</w:t>
      </w:r>
    </w:p>
    <w:p>
      <w:pPr>
        <w:bidi/>
      </w:pPr>
      <w:r>
        <w:rPr>
          <w:rtl/>
          <w:cs/>
          <w:lang w:val="ar_AE" w:bidi="ar_AE"/>
        </w:rPr>
      </w:r>
      <w:r>
        <w:rPr>
          <w:rtl/>
          <w:cs/>
          <w:lang w:val="ar_AE" w:bidi="ar_AE"/>
        </w:rPr>
        <w:t>توقّفوا هنا وناقشوا هذا السؤال كمجموعة: تُروي ثقافات كثيرة قصصًا شعبية أو أمثالًا تتحدث فيها شخصيات غير بشرية. إذا كانت ثقافتكم تروي قصصًا مثل هذه، فاطلبوا من أحد أعضاء مجموعتكم أن يروي قصة تتحدث فيها شخصية غير بشرية. أوقفوا سماع هذا التسجيل الصوتي هنا.</w:t>
      </w:r>
    </w:p>
    <w:p>
      <w:pPr>
        <w:bidi/>
      </w:pPr>
      <w:r>
        <w:rPr>
          <w:rtl/>
          <w:cs/>
          <w:lang w:val="ar_AE" w:bidi="ar_AE"/>
        </w:rPr>
      </w:r>
      <w:r>
        <w:rPr>
          <w:rtl/>
          <w:cs/>
          <w:lang w:val="ar_AE" w:bidi="ar_AE"/>
        </w:rPr>
        <w:t xml:space="preserve">كانت الفكرة الرئيسية في رواية بولس هي أنه كما خلق الله جسد الإنسان، فقد خلق الله أيضًا جسد المسيح. وقد وضع الله كل عضو من أعضاء الجسد البشري لكي يعمل الجسد بشكل صحيح. هكذا أيضًا وضع الله كل شخص في جسد المسيح. وقد أعطى الله كل شخص دورًا مهمًا في جسد المسيح. فإن المؤمنين معًا هم جسد واحد، وكل عضو أو شخص له أهميته. فإذا كان كل أعضاء الجسد عينًا أو أذنًا، فإن الجسد سيبدو غريبًا جدًا. وسوف يفتقر ذلك الجسد الغريب إلى بعض الوظائف الحيوية الهامة. </w:t>
      </w:r>
    </w:p>
    <w:p>
      <w:pPr>
        <w:bidi/>
      </w:pPr>
      <w:r>
        <w:rPr>
          <w:rtl/>
          <w:cs/>
          <w:lang w:val="ar_AE" w:bidi="ar_AE"/>
        </w:rPr>
      </w:r>
      <w:r>
        <w:rPr>
          <w:rtl/>
          <w:cs/>
          <w:lang w:val="ar_AE" w:bidi="ar_AE"/>
        </w:rPr>
        <w:t xml:space="preserve">ويعطي بولس أمثلة ليؤكد أنه حتى الأعضاء التي لا تبدو ذات أهمية هي في الواقع بالغة الأهمية. ففي المثال الأول، يشرح بولس أن الأعضاء التي نعتبرها ضعيفة هي ضرورية. ثم يشرح بولس أن البشر يسترون الأعضاء التي تبدو بلا كرامة أو غير لائقة. وعلى الأرجح كان بولس يُشير إلى الأعضاء التناسلية والثديين. تكمن أهمية هذه الأعضاء في تمكين البشر من إنجاب الأطفال ثم إطعامهم. كما أنها تؤدي وظائف حيوية أخرى هامة للجسم. ويتعامل البشر مع هذه الأعضاء بعناية واحتشام فيسترونها بالثياب لتكون في مظهر أكثر قبولًا وكرامة. </w:t>
      </w:r>
    </w:p>
    <w:p>
      <w:pPr>
        <w:bidi/>
      </w:pPr>
      <w:r>
        <w:rPr>
          <w:rtl/>
          <w:cs/>
          <w:lang w:val="ar_AE" w:bidi="ar_AE"/>
        </w:rPr>
      </w:r>
      <w:r>
        <w:rPr>
          <w:rtl/>
          <w:cs/>
          <w:lang w:val="ar_AE" w:bidi="ar_AE"/>
        </w:rPr>
        <w:t>توقّفوا هنا وناقشوا هذا السؤال كمجموعة: في ثقافتكم، ما هي الأعضاء التي يجب أن يسترها الناس بالملابس؟ ماذا يحدث إذا لم يغطي شخص ما هذا العضو؟ ماذا يقول أو يظن الآخرون في المجتمع بشأن هذا الشخص إذا لم يستر هذا العضو؟ أوقفوا سماع هذا التسجيل الصوتي هنا.</w:t>
      </w:r>
    </w:p>
    <w:p>
      <w:pPr>
        <w:bidi/>
      </w:pPr>
      <w:r>
        <w:rPr>
          <w:rtl/>
          <w:cs/>
          <w:lang w:val="ar_AE" w:bidi="ar_AE"/>
        </w:rPr>
      </w:r>
      <w:r>
        <w:rPr>
          <w:rtl/>
          <w:cs/>
          <w:lang w:val="ar_AE" w:bidi="ar_AE"/>
        </w:rPr>
        <w:t>يذكِّر بولس أهل كورنثوس بأنه عندما يتألم عضو واحد من الجسد، فإن الجسد كله يتألم أيضًا. وعندما يُكرَّم عضو واحد من الجسد، فإن الجسد كله يفرح ويحتفل.</w:t>
      </w:r>
    </w:p>
    <w:p>
      <w:pPr>
        <w:bidi/>
      </w:pPr>
      <w:r>
        <w:rPr>
          <w:rtl/>
          <w:cs/>
          <w:lang w:val="ar_AE" w:bidi="ar_AE"/>
        </w:rPr>
      </w:r>
      <w:r>
        <w:rPr>
          <w:rtl/>
          <w:cs/>
          <w:lang w:val="ar_AE" w:bidi="ar_AE"/>
        </w:rPr>
        <w:t>توقّفوا هنا وناقشوا هذا الأمر كمجموعة: ما هي الأعضاء التي نادرًا ما تفكرون فيها إلا عندما تسبّب لكم الألم أو الفرح؟ احكوا عن وقت أُصيب فيه عضوٌ صغيرٌ أو عضوٌ خفيٌّ من الجسد. على سبيل المثال، عندما يؤلمك سن أو أحد أصابع القدم أو اليد، كيف يكون شعورك؟ كيف تتجاوب بقية أعضاء أجسامكم لهذا الأمر؟ أوقفوا سماع هذا التسجيل الصوتي هنا.</w:t>
      </w:r>
    </w:p>
    <w:p>
      <w:pPr>
        <w:bidi/>
      </w:pPr>
      <w:r>
        <w:rPr>
          <w:rtl/>
          <w:cs/>
          <w:lang w:val="ar_AE" w:bidi="ar_AE"/>
        </w:rPr>
      </w:r>
      <w:r>
        <w:rPr>
          <w:rtl/>
          <w:cs/>
          <w:lang w:val="ar_AE" w:bidi="ar_AE"/>
        </w:rPr>
        <w:t>استخدم بولس هذه الرواية الساخرة ليُظهر أهمية وجود أعضاء مختلفة لضمان قيام الجسد بوظائفه. لكن برغم وجود أعضاء مختلفة في الجسد، إلا أنه يبقى جسدًا واحدًا. وهكذا خلق الله الجسد. في الجزء التالي من رسالته، سيوضح بولس كيف ينطبق هذا الأمر على جسد المسيح، أي الكنيسة.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12: 12–26 من الترجمة الأسهل فهمًا بالنسبة لكم.</w:t>
      </w:r>
    </w:p>
    <w:p>
      <w:pPr>
        <w:bidi/>
      </w:pPr>
      <w:r>
        <w:rPr>
          <w:rtl/>
          <w:cs/>
          <w:lang w:val="ar_AE" w:bidi="ar_AE"/>
        </w:rPr>
      </w:r>
      <w:r>
        <w:rPr>
          <w:rtl/>
          <w:cs/>
          <w:lang w:val="ar_AE" w:bidi="ar_AE"/>
        </w:rPr>
        <w:t>في هذه الخطوة، على المجموعة أن تحدِّد الأدوار والشخصيات والمواقع الواردة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يقدِّم بولس فكرته الرئيسية. حيث يشبِّه بولس الكنيسة أو جسد المسيح بالجسد البشري. هناك أنواع كثيرة من البشر – اليهود والأمم، العبيد والأحرار – لكن الروح القدس يجمع هؤلاء جميعًا معًا ليكونوا جسدًا واحدًا.</w:t>
      </w:r>
    </w:p>
    <w:p>
      <w:pPr>
        <w:bidi/>
      </w:pPr>
      <w:r>
        <w:rPr>
          <w:rtl/>
          <w:cs/>
          <w:lang w:val="ar_AE" w:bidi="ar_AE"/>
        </w:rPr>
      </w:r>
      <w:r>
        <w:rPr>
          <w:b/>
          <w:rtl/>
          <w:cs/>
          <w:lang w:val="ar_AE" w:bidi="ar_AE"/>
        </w:rPr>
        <w:t>في الجزء الثاني:</w:t>
      </w:r>
      <w:r>
        <w:rPr>
          <w:rtl/>
          <w:cs/>
          <w:lang w:val="ar_AE" w:bidi="ar_AE"/>
        </w:rPr>
        <w:t xml:space="preserve"> يؤكد بولس أن الجسد البشري له أعضاء كثيرة. لقد صمم الله جسد الإنسان وحدد وظائف كل عضو منه حتى يبقى الجسد سليمًا. وقد صنع الله أعضاء كثيرة ليكون جسدًا واحدًا.</w:t>
      </w:r>
    </w:p>
    <w:p>
      <w:pPr>
        <w:bidi/>
      </w:pPr>
      <w:r>
        <w:rPr>
          <w:rtl/>
          <w:cs/>
          <w:lang w:val="ar_AE" w:bidi="ar_AE"/>
        </w:rPr>
      </w:r>
      <w:r>
        <w:rPr>
          <w:b/>
          <w:rtl/>
          <w:cs/>
          <w:lang w:val="ar_AE" w:bidi="ar_AE"/>
        </w:rPr>
        <w:t>في الجزء الثالث:</w:t>
      </w:r>
      <w:r>
        <w:rPr>
          <w:rtl/>
          <w:cs/>
          <w:lang w:val="ar_AE" w:bidi="ar_AE"/>
        </w:rPr>
        <w:t xml:space="preserve"> يخبر بولس المؤمنين أن أعضاء الجسد المختلفة تحتاج إلى بعضها البعض. على سبيل المثال، يعامل البشر الأعضاء الأضعف في أجسادهم بعناية خاصة لأنهم يحتاجون إليها! ويغطون الأعضاء الأقل كرامة أو الخصوصية. فإن كان عضو واحد يتألم، فإن الجسد كله يشعر بالألم. وإن كان عضو واحد يُكَرَّم، فإن الجسد كله يفرح.</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وأعضاء الجسد مثل:</w:t>
      </w:r>
    </w:p>
    <w:p>
      <w:pPr>
        <w:pStyle w:val="ListBullet"/>
        <w:bidi/>
        <w:spacing w:line="240" w:lineRule="auto"/>
        <w:ind w:left="720"/>
      </w:pPr>
      <w:r>
        <w:rPr>
          <w:rtl/>
          <w:cs/>
          <w:lang w:val="ar_AE" w:bidi="ar_AE"/>
        </w:rPr>
      </w:r>
      <w:r>
        <w:rPr>
          <w:rtl/>
          <w:cs/>
          <w:lang w:val="ar_AE" w:bidi="ar_AE"/>
        </w:rPr>
        <w:t>الرِّجل</w:t>
      </w:r>
    </w:p>
    <w:p>
      <w:pPr>
        <w:pStyle w:val="ListBullet"/>
        <w:bidi/>
        <w:spacing w:line="240" w:lineRule="auto"/>
        <w:ind w:left="720"/>
      </w:pPr>
      <w:r>
        <w:rPr>
          <w:rtl/>
          <w:cs/>
          <w:lang w:val="ar_AE" w:bidi="ar_AE"/>
        </w:rPr>
      </w:r>
      <w:r>
        <w:rPr>
          <w:rtl/>
          <w:cs/>
          <w:lang w:val="ar_AE" w:bidi="ar_AE"/>
        </w:rPr>
        <w:t>اليد</w:t>
      </w:r>
    </w:p>
    <w:p>
      <w:pPr>
        <w:pStyle w:val="ListBullet"/>
        <w:bidi/>
        <w:spacing w:line="240" w:lineRule="auto"/>
        <w:ind w:left="720"/>
      </w:pPr>
      <w:r>
        <w:rPr>
          <w:rtl/>
          <w:cs/>
          <w:lang w:val="ar_AE" w:bidi="ar_AE"/>
        </w:rPr>
      </w:r>
      <w:r>
        <w:rPr>
          <w:rtl/>
          <w:cs/>
          <w:lang w:val="ar_AE" w:bidi="ar_AE"/>
        </w:rPr>
        <w:t>الأذن</w:t>
      </w:r>
    </w:p>
    <w:p>
      <w:pPr>
        <w:pStyle w:val="ListBullet"/>
        <w:bidi/>
        <w:spacing w:line="240" w:lineRule="auto"/>
        <w:ind w:left="720"/>
      </w:pPr>
      <w:r>
        <w:rPr>
          <w:rtl/>
          <w:cs/>
          <w:lang w:val="ar_AE" w:bidi="ar_AE"/>
        </w:rPr>
      </w:r>
      <w:r>
        <w:rPr>
          <w:rtl/>
          <w:cs/>
          <w:lang w:val="ar_AE" w:bidi="ar_AE"/>
        </w:rPr>
        <w:t>العين</w:t>
      </w:r>
    </w:p>
    <w:p>
      <w:pPr>
        <w:pStyle w:val="ListBullet"/>
        <w:bidi/>
        <w:spacing w:line="240" w:lineRule="auto"/>
        <w:ind w:left="720"/>
      </w:pPr>
      <w:r>
        <w:rPr>
          <w:rtl/>
          <w:cs/>
          <w:lang w:val="ar_AE" w:bidi="ar_AE"/>
        </w:rPr>
      </w:r>
      <w:r>
        <w:rPr>
          <w:rtl/>
          <w:cs/>
          <w:lang w:val="ar_AE" w:bidi="ar_AE"/>
        </w:rPr>
        <w:t>الرأس</w:t>
      </w:r>
    </w:p>
    <w:p>
      <w:pPr>
        <w:pStyle w:val="ListBullet"/>
        <w:bidi/>
        <w:spacing w:line="240" w:lineRule="auto"/>
        <w:ind w:left="720"/>
      </w:pPr>
      <w:r>
        <w:rPr>
          <w:rtl/>
          <w:cs/>
          <w:lang w:val="ar_AE" w:bidi="ar_AE"/>
        </w:rPr>
      </w:r>
      <w:r>
        <w:rPr>
          <w:rtl/>
          <w:cs/>
          <w:lang w:val="ar_AE" w:bidi="ar_AE"/>
        </w:rPr>
        <w:t>عضو ضعيف</w:t>
      </w:r>
    </w:p>
    <w:p>
      <w:pPr>
        <w:pStyle w:val="ListBullet"/>
        <w:bidi/>
        <w:spacing w:line="240" w:lineRule="auto"/>
        <w:ind w:left="720"/>
      </w:pPr>
      <w:r>
        <w:rPr>
          <w:rtl/>
          <w:cs/>
          <w:lang w:val="ar_AE" w:bidi="ar_AE"/>
        </w:rPr>
      </w:r>
      <w:r>
        <w:rPr>
          <w:rtl/>
          <w:cs/>
          <w:lang w:val="ar_AE" w:bidi="ar_AE"/>
        </w:rPr>
        <w:t>عضو بلا كرامة</w:t>
      </w:r>
    </w:p>
    <w:p>
      <w:pPr>
        <w:pStyle w:val="ListBullet"/>
        <w:bidi/>
        <w:spacing w:line="240" w:lineRule="auto"/>
        <w:ind w:left="720"/>
      </w:pPr>
      <w:r>
        <w:rPr>
          <w:rtl/>
          <w:cs/>
          <w:lang w:val="ar_AE" w:bidi="ar_AE"/>
        </w:rPr>
      </w:r>
      <w:r>
        <w:rPr>
          <w:rtl/>
          <w:cs/>
          <w:lang w:val="ar_AE" w:bidi="ar_AE"/>
        </w:rPr>
        <w:t>والأعضاء التي لا نريد أن نراها</w:t>
      </w:r>
    </w:p>
    <w:p>
      <w:pPr>
        <w:bidi/>
      </w:pPr>
      <w:r>
        <w:rPr>
          <w:rtl/>
          <w:cs/>
          <w:lang w:val="ar_AE" w:bidi="ar_AE"/>
        </w:rPr>
      </w:r>
      <w:r>
        <w:rPr>
          <w:rtl/>
          <w:cs/>
          <w:lang w:val="ar_AE" w:bidi="ar_AE"/>
        </w:rPr>
        <w:t>في الجزء السابق من رسالته، يشرح بولس كيف يعطي روح الله القدوس مواهب متنوعة لأشخاص مختلفة. ويفعل الله ذلك لمنفعة الجماعة كلها. ومع أن الروح القدس يعطي المؤمنين مواهب متنوعة، إلا أن جميع المؤمنين يخدمون إلهًا واحدًا.</w:t>
      </w:r>
    </w:p>
    <w:p>
      <w:pPr>
        <w:bidi/>
      </w:pPr>
      <w:r>
        <w:rPr>
          <w:rtl/>
          <w:cs/>
          <w:lang w:val="ar_AE" w:bidi="ar_AE"/>
        </w:rPr>
      </w:r>
      <w:r>
        <w:rPr>
          <w:rtl/>
          <w:cs/>
          <w:lang w:val="ar_AE" w:bidi="ar_AE"/>
        </w:rPr>
        <w:t>والآن يستكمل بولس موضوعه عن الوحدة في هذا المقطع. في الجزء الأول من هذا المقطع، يقدِّم لنا بولس هذه الفكرة الرئيسية باستخدام أسلوب لغوي مبتكر لإجراء المقارنة والتشبيه. ويقدم بولس تشبيهين على الفور. قائلًا: إن الكنيسة هي بمثابة جسد المسيح. ثم يقول أن المؤمنين هم بمثابة أعضاء مختلفة من جسد المسيح هذا.</w:t>
      </w:r>
    </w:p>
    <w:p>
      <w:pPr>
        <w:bidi/>
      </w:pPr>
      <w:r>
        <w:rPr>
          <w:rtl/>
          <w:cs/>
          <w:lang w:val="ar_AE" w:bidi="ar_AE"/>
        </w:rPr>
      </w:r>
      <w:r>
        <w:rPr>
          <w:rtl/>
          <w:cs/>
          <w:lang w:val="ar_AE" w:bidi="ar_AE"/>
        </w:rPr>
        <w:t>في هذا الجزء الأول، يذكر بولس كلمة "واحد" ستَّ مراتٍ للتأكيد على أهمية الوحدة. يبدأ بولس الجزء الأول وينهيه بعبارات متوازية، أو متقابلة، حيث يقول الشيء نفسه بطريقتين مختلفتين. أولًا، يقول بولس إن الجسد واحد وله أعضاء كثيرة. ثم يقول بعد ذلك الفكرة ذاتها بطريقة مختلفة بعض الشيء. قائلًا: "فإن الجسد ليس عضوًا واحدًا، بل أعضاء كثيرة". ويقول بولس هذا ليوضِّح فكرته الرئيسية بأن كل شخص هو بمثابة عضو من أعضاء الجسد البشري. وتشكّل جميع الأعضاء معًا جسدًا واحدًا.</w:t>
      </w:r>
    </w:p>
    <w:p>
      <w:pPr>
        <w:bidi/>
      </w:pPr>
      <w:r>
        <w:rPr>
          <w:rtl/>
          <w:cs/>
          <w:lang w:val="ar_AE" w:bidi="ar_AE"/>
        </w:rPr>
      </w:r>
      <w:r>
        <w:rPr>
          <w:rtl/>
          <w:cs/>
          <w:lang w:val="ar_AE" w:bidi="ar_AE"/>
        </w:rPr>
        <w:t>توقّفوا هنا وناقشوا هذا السؤال كمجموعة: ماذا تقولون أو تفعلون في لغتكم لكي يعرف الناس ما هي فكرتكم الرئيسية؟ أوقفوا سماع هذا التسجيل الصوتي هنا.</w:t>
      </w:r>
    </w:p>
    <w:p>
      <w:pPr>
        <w:bidi/>
      </w:pPr>
      <w:r>
        <w:rPr>
          <w:rtl/>
          <w:cs/>
          <w:lang w:val="ar_AE" w:bidi="ar_AE"/>
        </w:rPr>
      </w:r>
      <w:r>
        <w:rPr>
          <w:rtl/>
          <w:cs/>
          <w:lang w:val="ar_AE" w:bidi="ar_AE"/>
        </w:rPr>
        <w:t xml:space="preserve">عندما يشير بولس إلى "أعضاء" أو "أجزاء" الجسد، فإنه يتحدث عن الأطراف والأعضاء الداخلية والأجزاء الأخرى التي تشكل الجسد المادي بأكمله. </w:t>
      </w:r>
    </w:p>
    <w:p>
      <w:pPr>
        <w:bidi/>
      </w:pPr>
      <w:r>
        <w:rPr>
          <w:rtl/>
          <w:cs/>
          <w:lang w:val="ar_AE" w:bidi="ar_AE"/>
        </w:rPr>
      </w:r>
      <w:r>
        <w:rPr>
          <w:rtl/>
          <w:cs/>
          <w:lang w:val="ar_AE" w:bidi="ar_AE"/>
        </w:rPr>
        <w:t>ثم يُشبِّه بولس هذا الأمر بالمسيح بقوله: "كذلك المسيح أيضًا". في اللغة الأصلية لا يستخدم بولس مصطلح "جسد المسيح"، مع أن هذا هو ما كان يقصده. وبما أن بولس كان يتحدث عن جسد مادي، فإن أهل كورنثوس سيدركون أنه يتكلم الآن عن جسدٍ المسيح، الذي هو الكنيسة.</w:t>
      </w:r>
    </w:p>
    <w:p>
      <w:pPr>
        <w:bidi/>
      </w:pPr>
      <w:r>
        <w:rPr>
          <w:rtl/>
          <w:cs/>
          <w:lang w:val="ar_AE" w:bidi="ar_AE"/>
        </w:rPr>
      </w:r>
      <w:r>
        <w:rPr>
          <w:rtl/>
          <w:cs/>
          <w:lang w:val="ar_AE" w:bidi="ar_AE"/>
        </w:rPr>
        <w:t xml:space="preserve">توقّفوا هنا وناقشوا كيف ستقومون بترجمة عبارة "كذلك المسيح أيضًا" في لغتكم. وإليكم بعض الخيارات الممكنة لترجمة هذه العبارة: </w:t>
      </w:r>
    </w:p>
    <w:p>
      <w:pPr>
        <w:bidi/>
      </w:pPr>
      <w:r>
        <w:rPr>
          <w:rtl/>
          <w:cs/>
          <w:lang w:val="ar_AE" w:bidi="ar_AE"/>
        </w:rPr>
      </w:r>
      <w:r>
        <w:rPr>
          <w:rtl/>
          <w:cs/>
          <w:lang w:val="ar_AE" w:bidi="ar_AE"/>
        </w:rPr>
        <w:t>يستخدم بولس مرة أخرى عبارات متوازية أو متقابلة ليوضح الفكرة نفسها. أصبح أهل كورنثوس أعضاء في جسد المسيح، بالطريقة نفسها، أي من خلال روح الله. حيث إن جميع المؤمنين في كورنثوس لديهم روح الله الواحد. وهم الآن متحدون في جسد المسيح الواحد، أي الكنيسة. ويستخدم بولس صورتين لوصف هذه الفكرة.</w:t>
      </w:r>
    </w:p>
    <w:p>
      <w:pPr>
        <w:bidi/>
      </w:pPr>
      <w:r>
        <w:rPr>
          <w:rtl/>
          <w:cs/>
          <w:lang w:val="ar_AE" w:bidi="ar_AE"/>
        </w:rPr>
      </w:r>
      <w:r>
        <w:rPr>
          <w:rtl/>
          <w:cs/>
          <w:lang w:val="ar_AE" w:bidi="ar_AE"/>
        </w:rPr>
        <w:t xml:space="preserve">الصورة الأولى هي المعمودية بالروح الواحد أو في الروح الواحد. المعنى الدقيق لهذه الصورة غير واضح. حيث يرى البعض أن بولس يشير إلى أن الله يغمر المؤمنين أو يعمدهم بالروح القدس، الذي يجعلهم جميعًا أعضاء في جسد واحد، وهو الكنيسة. كما يرى آخرون أن بولس يشير إلى أن الروح القدس هو الذي يغمر المؤمنين في جسد المسيح. وفي كلتا الحالتين، تكون النتيجة واحدة: أن جميع المؤمنين لديهم الروح الواحد، الذي يجعلهم جسد المسيح الواحد والمتحد، أي الكنيسة. </w:t>
      </w:r>
    </w:p>
    <w:p>
      <w:pPr>
        <w:bidi/>
      </w:pPr>
      <w:r>
        <w:rPr>
          <w:rtl/>
          <w:cs/>
          <w:lang w:val="ar_AE" w:bidi="ar_AE"/>
        </w:rPr>
      </w:r>
      <w:r>
        <w:rPr>
          <w:rtl/>
          <w:cs/>
          <w:lang w:val="ar_AE" w:bidi="ar_AE"/>
        </w:rPr>
        <w:t>توقّفوا هنا وناقشوا هذا الأمر كمجموعة: بما أننا لسنا متأكدين تمامًا مما يقصده بولس بقوله إن جميع المؤمنين اعتمدوا بالروح القدس، أو فيه، فمن الأفضل صياغة ذلك بأسلوب عام. وعلى أي حال، فإن جميع المؤمنين يسكن فيهم الروح القدس الواحد، وهم أعضاء جسد المسيح الواحد، أي الكنيسة. كيف ستشرحون هذا الجزء من المقطع؟ أوقفوا سماع هذا التسجيل الصوتي هنا.</w:t>
      </w:r>
    </w:p>
    <w:p>
      <w:pPr>
        <w:bidi/>
      </w:pPr>
      <w:r>
        <w:rPr>
          <w:rtl/>
          <w:cs/>
          <w:lang w:val="ar_AE" w:bidi="ar_AE"/>
        </w:rPr>
      </w:r>
      <w:r>
        <w:rPr>
          <w:rtl/>
          <w:cs/>
          <w:lang w:val="ar_AE" w:bidi="ar_AE"/>
        </w:rPr>
        <w:t>الصورة الثانية هي أن الله سقى المؤمنين وجعلهم يختبرون الروح القدس الواحد. حيث يشير بولس إلى أن الله أعطى جميع المؤمنين روحه القدوس، الذي يعطيهم الحياة تمامًا كما يشرب الناس الماء ليبقوا على قيد الحياة.</w:t>
      </w:r>
    </w:p>
    <w:p>
      <w:pPr>
        <w:bidi/>
      </w:pPr>
      <w:r>
        <w:rPr>
          <w:rtl/>
          <w:cs/>
          <w:lang w:val="ar_AE" w:bidi="ar_AE"/>
        </w:rPr>
      </w:r>
      <w:r>
        <w:rPr>
          <w:rtl/>
          <w:cs/>
          <w:lang w:val="ar_AE" w:bidi="ar_AE"/>
        </w:rPr>
        <w:t>توقّفوا هنا وناقشوا ما يلي كمجموعة: احكوا عن موقف أردتم فيه اختبار أمر ما إلى أبعد حد ممكن. كيف تتحدّثون عن ذلك؟ كيف ستصفون حالة المؤمنين وهم يُسقَون الروح القدس أو يختبرونه إلى الملء في حياتهم؟ أوقفوا سماع هذا التسجيل الصوتي هنا.</w:t>
      </w:r>
    </w:p>
    <w:p>
      <w:pPr>
        <w:bidi/>
      </w:pPr>
      <w:r>
        <w:rPr>
          <w:rtl/>
          <w:cs/>
          <w:lang w:val="ar_AE" w:bidi="ar_AE"/>
        </w:rPr>
      </w:r>
      <w:r>
        <w:rPr>
          <w:rtl/>
          <w:cs/>
          <w:lang w:val="ar_AE" w:bidi="ar_AE"/>
        </w:rPr>
        <w:t>وبينما يعرض لنا بولس هذه الصور، فإنه يوضح أيضًا أن كل مؤمن، بغض النظر عن هويته، هو عضو في جسد المسيح الواحد، ولديه روح الله الواحد. قد يكون المؤمنون يهودًا، وهم نسل يعقوب الذين ظلوا لفترة طويلة شعب الله المُختار. وقد يكون المؤمنون يونانيين أو أمم، وهم أشخاص لا ينتمون في الأصل إلى شعب الله المُختار، لكنهم أصبحوا الآن جزءًا من شعب الله لأنهم يؤمنون بيسوع. وقد يكونون أيضًا عبيدًا، أو أشخاص يظن الآخرون أنه ليس لهم حقوق على الإطلاق.</w:t>
      </w:r>
    </w:p>
    <w:p>
      <w:pPr>
        <w:bidi/>
      </w:pPr>
      <w:r>
        <w:rPr>
          <w:rtl/>
          <w:cs/>
          <w:lang w:val="ar_AE" w:bidi="ar_AE"/>
        </w:rPr>
      </w:r>
      <w:r>
        <w:rPr>
          <w:rtl/>
          <w:cs/>
          <w:lang w:val="ar_AE" w:bidi="ar_AE"/>
        </w:rPr>
        <w:t>ويختتم بولس الجزء الأول بقوله مرة أخرى إن الجسد البشري يتكون من أعضاء كثيرة، لكنها جميعًا تشكل جسدًا واحدًا. والآن سيعطي بولس أمثلة توضح كيف أن الأعضاء الكثيرة مختلفة، لكنها جميعًا تعمل معًا.</w:t>
      </w:r>
    </w:p>
    <w:p>
      <w:pPr>
        <w:bidi/>
      </w:pPr>
      <w:r>
        <w:rPr>
          <w:rtl/>
          <w:cs/>
          <w:lang w:val="ar_AE" w:bidi="ar_AE"/>
        </w:rPr>
      </w:r>
      <w:r>
        <w:rPr>
          <w:rtl/>
          <w:cs/>
          <w:lang w:val="ar_AE" w:bidi="ar_AE"/>
        </w:rPr>
        <w:t>في الجزء الثاني، يستخدم بولس أسلوبًا خاصًا لعرض أفكار من نوع خاص. حيث يتحدث عن أعضاء الجسد وكأنها تستطيع التكلُّم والتفكير. وهذه الأعضاء المختلفة من الجسد تتحدث إلى بعضها البعض وإلى أنفسهم. كان أهل كورنثوس يدركون أن أعضاء الجسد لا يمكنها أن تتكلم. ولكن بولس جعل هذه الأعضاء المختلفة تتكلم لتنطق بأشياء طريفة وغير منطقية. فتخيّلوا الرِّجل وهي تقول: "لأني لست يدًا، لست من الجسد". ومع أن الرِّجل تقول هذا، فإنها لا تزال عضوًا في الجسد. إحدى طرق ترجمة هذه الفكرة دون جعل الرِّجل تتحدث هي "إذا قالت الرِّجل إنها ليست عضوًا في الجسد لأنها ليست يدًا، فبالرغم من قولها هذا، فإنها لا تزال عضوًا في الجسد". وبعد ذلك، تقول الأذن الشيء نفسه بشأن كونها ليست عينًا.</w:t>
      </w:r>
    </w:p>
    <w:p>
      <w:pPr>
        <w:bidi/>
      </w:pPr>
      <w:r>
        <w:rPr>
          <w:rtl/>
          <w:cs/>
          <w:lang w:val="ar_AE" w:bidi="ar_AE"/>
        </w:rPr>
      </w:r>
      <w:r>
        <w:rPr>
          <w:rtl/>
          <w:cs/>
          <w:lang w:val="ar_AE" w:bidi="ar_AE"/>
        </w:rPr>
        <w:t>توقّفوا هنا وناقشوا معًا كيف ستقومون بترجمة المقاطع التي تتحدث فيها الأعضاء. إذا كانت لغتكم تحتوي على أسلوب في السرد يُجيز لكائنات غير بشرية أن تتكلم، فبإمكانكم اعتماد أسلوب مماثل لترجمة هذا المقطع. إذا كانت لغتكم لا تسمح لكائنات غير بشرية بالكلام، فكيف ستشرحون هذا المقطع بطريقة يستوعبها الناس؟ أوقفوا سماع هذا التسجيل الصوتي هنا.</w:t>
      </w:r>
    </w:p>
    <w:p>
      <w:pPr>
        <w:bidi/>
      </w:pPr>
      <w:r>
        <w:rPr>
          <w:rtl/>
          <w:cs/>
          <w:lang w:val="ar_AE" w:bidi="ar_AE"/>
        </w:rPr>
      </w:r>
      <w:r>
        <w:rPr>
          <w:rtl/>
          <w:cs/>
          <w:lang w:val="ar_AE" w:bidi="ar_AE"/>
        </w:rPr>
        <w:t>يطرح بولس ثلاثة أسئلة متشابهة لها إجابة واضحة. ويسأل بولس: "لو كان كل الجسد عينًا، فكيف سيسمع الجسد؟" و"لو كان كل الجسد أذنًا، فكيف يمكن للجسد أن يشم؟" كان بولس يتوقع أن يجيب أهل كورنثوس قائلين: "بالطبع لن يستطيع الجسد أن يسمع!" أو "بالطبع لن يستطيع الجسد أن يشم!" ثم يسأل بولس: "لو كان للجسد عضو واحد فقط، فكيف يكون هذا جسدًا حقيقيًا؟" ويؤكد بولس من خلال هذه الأسئلة أن الله خلق جسدًا واحدًا له أعضاء كثيرة وقد وضع كل عضو منها كما أراد.</w:t>
      </w:r>
    </w:p>
    <w:p>
      <w:pPr>
        <w:bidi/>
      </w:pPr>
      <w:r>
        <w:rPr>
          <w:rtl/>
          <w:cs/>
          <w:lang w:val="ar_AE" w:bidi="ar_AE"/>
        </w:rPr>
      </w:r>
      <w:r>
        <w:rPr>
          <w:rtl/>
          <w:cs/>
          <w:lang w:val="ar_AE" w:bidi="ar_AE"/>
        </w:rPr>
        <w:t>في الجزء الثالث، يُظهر بولس أن أعضاء الجسد لا يمكنها أن تعمل وحدها. بل تحتاج الأعضاء إلى بعضها البعض. ويستمر بولس في تقديم أمثلة من أعضاء الجسد التخيُّلية التي يمكنها أن تتكلم. فيقول إن العين لا تقدر أن تقول لليد: "لا حاجة لي إليكِ". ولا يمكن للرأس أن تقول للرجلين: "لا حاجة لي إليكما". إحدى طرق ترجمة هذه الفكرة دون جعل الأعضاء تتكلم هي "لذلك لا تقدر العين أن تقول إنها ليست بحاجة إلى اليد. وكذلك لا تقدر الرأس أن تقول إنها ليست بحاجة إلى الرجلين". ويؤكد بولس أن أعضاء الجسد لا يمكنها العيش وحدها. بل تحتاج الأعضاء إلى بعضها البعض ليكون الجسد كاملًا.</w:t>
      </w:r>
    </w:p>
    <w:p>
      <w:pPr>
        <w:bidi/>
      </w:pPr>
      <w:r>
        <w:rPr>
          <w:rtl/>
          <w:cs/>
          <w:lang w:val="ar_AE" w:bidi="ar_AE"/>
        </w:rPr>
      </w:r>
      <w:r>
        <w:rPr>
          <w:rtl/>
          <w:cs/>
          <w:lang w:val="ar_AE" w:bidi="ar_AE"/>
        </w:rPr>
        <w:t>توقّفوا هنا وناقشوا كيف سيقوم فريقكم بترجمة محادثة أعضاء الجسد في هذا المقطع. عليكم اتباع نفس الأسلوب الذي استخدمتموه في ترجمة المحادثة المذكورة في الجزء الثاني. أوقفوا سماع هذا التسجيل الصوتي هنا.</w:t>
      </w:r>
    </w:p>
    <w:p>
      <w:pPr>
        <w:bidi/>
      </w:pPr>
      <w:r>
        <w:rPr>
          <w:rtl/>
          <w:cs/>
          <w:lang w:val="ar_AE" w:bidi="ar_AE"/>
        </w:rPr>
      </w:r>
      <w:r>
        <w:rPr>
          <w:rtl/>
          <w:cs/>
          <w:lang w:val="ar_AE" w:bidi="ar_AE"/>
        </w:rPr>
        <w:t>ويستخدم بولس عبارة ليُوضح أن الكلام الذي سيقوله هو الواقع الفعلي، الذي يناقض الحوار المتخيَّل بين أعضاء الجسد. ويخبر بولس المؤمنين أنه على وشك أن يكشف لهم الحق الفعلي.</w:t>
      </w:r>
    </w:p>
    <w:p>
      <w:pPr>
        <w:bidi/>
      </w:pPr>
      <w:r>
        <w:rPr>
          <w:rtl/>
          <w:cs/>
          <w:lang w:val="ar_AE" w:bidi="ar_AE"/>
        </w:rPr>
      </w:r>
      <w:r>
        <w:rPr>
          <w:rtl/>
          <w:cs/>
          <w:lang w:val="ar_AE" w:bidi="ar_AE"/>
        </w:rPr>
        <w:t>توقّفوا هنا وناقشوا الكلمة أو العبارة التي ستستخدمونها في لغتكم لإعلام مستمعيكم أن بولس يُقدّم الآن الحقيقة لتصحيح فكر المؤمنين الخاطئ. أوقفوا سماع هذا التسجيل الصوتي هنا.</w:t>
      </w:r>
    </w:p>
    <w:p>
      <w:pPr>
        <w:bidi/>
      </w:pPr>
      <w:r>
        <w:rPr>
          <w:rtl/>
          <w:cs/>
          <w:lang w:val="ar_AE" w:bidi="ar_AE"/>
        </w:rPr>
      </w:r>
      <w:r>
        <w:rPr>
          <w:rtl/>
          <w:cs/>
          <w:lang w:val="ar_AE" w:bidi="ar_AE"/>
        </w:rPr>
        <w:t>يتحدث بولس عن ثلاث فئات من أعضاء الجسد، لكنه لا يوضح ماهية كل فئة من هذه الفئات. كما يشرح أن أعضاء الجسد التي نعتبرها ضعيفة هي في الواقع ضرورية. ولا يمكننا أن نعيش بدون هذه الأعضاء. ربما كان بولس يقصد أعضاء الجسد الداخلية، مثل المعدة أو القلب أو الكبد. ثم يقول بولس إن أعضاء الجسد التي نحسب أنها بلا كرامة نعطيها كرامة أفضل. ربما كان بولس يقصد أعضاء الجسد التي نغطيها في كثير من الأحيان بالثياب. وأخيرًا يقول بولس إن أعضاء الجسد التي نظن أنه لا ينبغي أن يراها أحد، فإننا نغطيها بثيابنا بكل حشمة. ربما يشير بولس إلى أعضائنا الخاصة أي أعضائنا التناسلية.</w:t>
      </w:r>
    </w:p>
    <w:p>
      <w:pPr>
        <w:bidi/>
      </w:pPr>
      <w:r>
        <w:rPr>
          <w:rtl/>
          <w:cs/>
          <w:lang w:val="ar_AE" w:bidi="ar_AE"/>
        </w:rPr>
      </w:r>
      <w:r>
        <w:rPr>
          <w:rtl/>
          <w:cs/>
          <w:lang w:val="ar_AE" w:bidi="ar_AE"/>
        </w:rPr>
        <w:t>والأعضاء التي نعتقد أن الناس يمكنهم أن ينظروا إليها – أي الأعضاء المكرمة أو القوية – لا تُعطى كرامة خاصة.</w:t>
      </w:r>
    </w:p>
    <w:p>
      <w:pPr>
        <w:bidi/>
      </w:pPr>
      <w:r>
        <w:rPr>
          <w:rtl/>
          <w:cs/>
          <w:lang w:val="ar_AE" w:bidi="ar_AE"/>
        </w:rPr>
      </w:r>
      <w:r>
        <w:rPr>
          <w:rtl/>
          <w:cs/>
          <w:lang w:val="ar_AE" w:bidi="ar_AE"/>
        </w:rPr>
        <w:t xml:space="preserve">ويختتم هذا الجزء بتذكير المؤمنين بأنه إن كان عضو واحد يتألم، فإن الجسد كله يتألم أيضًا. وإن كان عضو واحد يُكرَّم، فإن الجسد كله يفرح ويحتفل. </w:t>
      </w:r>
    </w:p>
    <w:p>
      <w:pPr>
        <w:bidi/>
      </w:pPr>
      <w:r>
        <w:rPr>
          <w:rtl/>
          <w:cs/>
          <w:lang w:val="ar_AE" w:bidi="ar_AE"/>
        </w:rPr>
      </w:r>
      <w:r>
        <w:rPr>
          <w:rtl/>
          <w:cs/>
          <w:lang w:val="ar_AE" w:bidi="ar_AE"/>
        </w:rPr>
        <w:t>الآن، على المجموعة أن تصوّر أحداث القصة على لوحة،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12: 12–26 من الترجمة الأسهل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وأعضاء الجسد مثل:</w:t>
      </w:r>
    </w:p>
    <w:p>
      <w:pPr>
        <w:pStyle w:val="ListBullet"/>
        <w:bidi/>
        <w:spacing w:line="240" w:lineRule="auto"/>
        <w:ind w:left="720"/>
      </w:pPr>
      <w:r>
        <w:rPr>
          <w:rtl/>
          <w:cs/>
          <w:lang w:val="ar_AE" w:bidi="ar_AE"/>
        </w:rPr>
      </w:r>
      <w:r>
        <w:rPr>
          <w:rtl/>
          <w:cs/>
          <w:lang w:val="ar_AE" w:bidi="ar_AE"/>
        </w:rPr>
        <w:t>الرِّجل</w:t>
      </w:r>
    </w:p>
    <w:p>
      <w:pPr>
        <w:pStyle w:val="ListBullet"/>
        <w:bidi/>
        <w:spacing w:line="240" w:lineRule="auto"/>
        <w:ind w:left="720"/>
      </w:pPr>
      <w:r>
        <w:rPr>
          <w:rtl/>
          <w:cs/>
          <w:lang w:val="ar_AE" w:bidi="ar_AE"/>
        </w:rPr>
      </w:r>
      <w:r>
        <w:rPr>
          <w:rtl/>
          <w:cs/>
          <w:lang w:val="ar_AE" w:bidi="ar_AE"/>
        </w:rPr>
        <w:t>اليد</w:t>
      </w:r>
    </w:p>
    <w:p>
      <w:pPr>
        <w:pStyle w:val="ListBullet"/>
        <w:bidi/>
        <w:spacing w:line="240" w:lineRule="auto"/>
        <w:ind w:left="720"/>
      </w:pPr>
      <w:r>
        <w:rPr>
          <w:rtl/>
          <w:cs/>
          <w:lang w:val="ar_AE" w:bidi="ar_AE"/>
        </w:rPr>
      </w:r>
      <w:r>
        <w:rPr>
          <w:rtl/>
          <w:cs/>
          <w:lang w:val="ar_AE" w:bidi="ar_AE"/>
        </w:rPr>
        <w:t>الأذن</w:t>
      </w:r>
    </w:p>
    <w:p>
      <w:pPr>
        <w:pStyle w:val="ListBullet"/>
        <w:bidi/>
        <w:spacing w:line="240" w:lineRule="auto"/>
        <w:ind w:left="720"/>
      </w:pPr>
      <w:r>
        <w:rPr>
          <w:rtl/>
          <w:cs/>
          <w:lang w:val="ar_AE" w:bidi="ar_AE"/>
        </w:rPr>
      </w:r>
      <w:r>
        <w:rPr>
          <w:rtl/>
          <w:cs/>
          <w:lang w:val="ar_AE" w:bidi="ar_AE"/>
        </w:rPr>
        <w:t>العين</w:t>
      </w:r>
    </w:p>
    <w:p>
      <w:pPr>
        <w:pStyle w:val="ListBullet"/>
        <w:bidi/>
        <w:spacing w:line="240" w:lineRule="auto"/>
        <w:ind w:left="720"/>
      </w:pPr>
      <w:r>
        <w:rPr>
          <w:rtl/>
          <w:cs/>
          <w:lang w:val="ar_AE" w:bidi="ar_AE"/>
        </w:rPr>
      </w:r>
      <w:r>
        <w:rPr>
          <w:rtl/>
          <w:cs/>
          <w:lang w:val="ar_AE" w:bidi="ar_AE"/>
        </w:rPr>
        <w:t>الرأس</w:t>
      </w:r>
    </w:p>
    <w:p>
      <w:pPr>
        <w:pStyle w:val="ListBullet"/>
        <w:bidi/>
        <w:spacing w:line="240" w:lineRule="auto"/>
        <w:ind w:left="720"/>
      </w:pPr>
      <w:r>
        <w:rPr>
          <w:rtl/>
          <w:cs/>
          <w:lang w:val="ar_AE" w:bidi="ar_AE"/>
        </w:rPr>
      </w:r>
      <w:r>
        <w:rPr>
          <w:rtl/>
          <w:cs/>
          <w:lang w:val="ar_AE" w:bidi="ar_AE"/>
        </w:rPr>
        <w:t>عضو ضعيف</w:t>
      </w:r>
    </w:p>
    <w:p>
      <w:pPr>
        <w:pStyle w:val="ListBullet"/>
        <w:bidi/>
        <w:spacing w:line="240" w:lineRule="auto"/>
        <w:ind w:left="720"/>
      </w:pPr>
      <w:r>
        <w:rPr>
          <w:rtl/>
          <w:cs/>
          <w:lang w:val="ar_AE" w:bidi="ar_AE"/>
        </w:rPr>
      </w:r>
      <w:r>
        <w:rPr>
          <w:rtl/>
          <w:cs/>
          <w:lang w:val="ar_AE" w:bidi="ar_AE"/>
        </w:rPr>
        <w:t>عضو بلا كرامة</w:t>
      </w:r>
    </w:p>
    <w:p>
      <w:pPr>
        <w:pStyle w:val="ListBullet"/>
        <w:bidi/>
        <w:spacing w:line="240" w:lineRule="auto"/>
        <w:ind w:left="720"/>
      </w:pPr>
      <w:r>
        <w:rPr>
          <w:rtl/>
          <w:cs/>
          <w:lang w:val="ar_AE" w:bidi="ar_AE"/>
        </w:rPr>
      </w:r>
      <w:r>
        <w:rPr>
          <w:rtl/>
          <w:cs/>
          <w:lang w:val="ar_AE" w:bidi="ar_AE"/>
        </w:rPr>
        <w:t>والأعضاء التي لا نريد أن نراها</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ويقول بولس لمؤمني كورنثوس: "إن جسد الإنسان يتكون من أجزاء كثيرة، مثل الأطراف والأعضاء، لكنه لا يزال جسد واحد. وهذا هو الحال في جسد المسيح. فإن بعضنا يهود، وبعضنا يونانيون، وبعضنا عبيد، وبعضنا أحرار. لقد عمَّدنا الله بالروح الواحد إلى جسد واحد. وقد سقانا الله جميعًا روحًا واحدًا".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حديثه قائلًا: "إِنَّ ٱلْجَسَدَ لَيْسَ عُضْوًا وَاحِدًا بَلْ أَعْضَاءٌ كَثِيرَةٌ. تخيّلوا الرِّجل وهي تقول: "لأني لست يدًا، لست من الجسد". ومع أن الرِّجل تقول هذا، فإنها لا تزال عضوًا في الجسد. أو تخيّلوا الأذن وهي تقول: "لِأِنِّي لَسْتُ عَيْنًا، لَسْتُ مِنَ ٱلْجَسَدِ". فمع أن الأذن تقول هذا، فإنها لا تزال عضوًا في الجسد".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الرِّجل والأذن: "بماذا تشعرون أو فيم تفكرون؟"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لو كان كل الجسد عينًا، فلن يستطيع الجسد أن يسمع. ولو كان كل الجسد أذنًا، فلن يستطيع الجسد أن يشم. والحقيقة هي أن الله قد وضع كل عضو في الجسد كما أراد. فلو كان الجسد كلُّه عضوًا واحدًا، كاليد أو العين، لما كان جسدًا. فهناك أعضاء كثيرة لكنها تشكّل جسدًا واحدًا".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فلا تقدر العين أن تقول لليد: "لا حاجة لي إليك!" ولا يقدر الرأس أن يقول للرجلين: "لا حاجة لي إليكما!" في الواقع، إن أعضاء الجسد التي تبدو ضعيفة أو أقل أهمية هي في الحقيقة الأكثر أهمية. أما الأعضاء التي نحسب أنها بلا كرامة، فنحن نغطيها بالملابس. والأعضاء الخاصة، نغطيها بالملابس بكل حشمة حتى لا يراها أحد. ومع ذلك، ليس علينا أن نكون محتشمين فنخفي الأعضاء التي يمكننا إظهارها." وقد مزج الله أعضاء الجسد معًا بحيث أعطى كرامة أفضل للأعضاء التي نظن أنها بلا أهمية. وقد فعل الله هذا لكي يكون الجسد متناغمًا ولا يكون انشقاق فيه. بل يهتم كل عضو في الجسد بالأعضاء الأخرى. إن كان عضو واحد يتألم، فإن جميع الأعضاء تتألم معه. وإن كان عضو واحد يُكرَّم، فإن الجسد كله يفرح ويحتفل.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العين والرأس: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واسألوا الشخص الذي يؤدي دور العضو الذي بلا كرامة: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أحد مؤمني كورنثوس: "بماذا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12: 12–26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 بولس إن الجسد البشري له أعضاء كثيرة. وهو يتحدث هنا عن الأطراف والأعضاء الداخلية التي تشكل جسدًا بشريًا كاملًا، مثل اليد أو الرِّجل أو العين أو الأذن أو القلب أو المعدة. إن مصطلح</w:t>
      </w:r>
      <w:r>
        <w:rPr>
          <w:b/>
          <w:rtl/>
          <w:cs/>
          <w:lang w:val="ar_AE" w:bidi="ar_AE"/>
        </w:rPr>
        <w:t xml:space="preserve"> "أعضاء"</w:t>
      </w:r>
      <w:r>
        <w:rPr>
          <w:rtl/>
          <w:cs/>
          <w:lang w:val="ar_AE" w:bidi="ar_AE"/>
        </w:rPr>
        <w:t xml:space="preserve"> أو</w:t>
      </w:r>
      <w:r>
        <w:rPr>
          <w:b/>
          <w:rtl/>
          <w:cs/>
          <w:lang w:val="ar_AE" w:bidi="ar_AE"/>
        </w:rPr>
        <w:t xml:space="preserve"> "أجزاء الجسم"</w:t>
      </w:r>
      <w:r>
        <w:rPr>
          <w:rtl/>
          <w:cs/>
          <w:lang w:val="ar_AE" w:bidi="ar_AE"/>
        </w:rPr>
        <w:t xml:space="preserve"> هو تعبير عام يشمل جميع العناصر التي تكوِّن الجسد البشري. استخدموا نفس الكلمة التي استخدمتموها في المقاطع السابقة للإشارة إلى الجسد البشري أو الجسد المادي.</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الأعضاء</w:t>
      </w:r>
      <w:r>
        <w:rPr>
          <w:rtl/>
          <w:cs/>
          <w:lang w:val="ar_AE" w:bidi="ar_AE"/>
        </w:rPr>
        <w:t xml:space="preserve">، أو عن </w:t>
      </w:r>
      <w:r>
        <w:rPr>
          <w:b/>
          <w:rtl/>
          <w:cs/>
          <w:lang w:val="ar_AE" w:bidi="ar_AE"/>
        </w:rPr>
        <w:t>أجزاء الجسد</w:t>
      </w:r>
      <w:r>
        <w:rPr>
          <w:rtl/>
          <w:cs/>
          <w:lang w:val="ar_AE" w:bidi="ar_AE"/>
        </w:rPr>
        <w:t>. إذا كنتم قد ترجمتم بالفعل هذه الكلمة في سِفر آخر من الكتاب المقدّس، فاستخدموا نفس الكلمة التي استُخدمت هناك. أوقفوا سماع هذا التسجيل الصوتي هنا.</w:t>
      </w:r>
    </w:p>
    <w:p>
      <w:pPr>
        <w:bidi/>
      </w:pPr>
      <w:r>
        <w:rPr>
          <w:rtl/>
          <w:cs/>
          <w:lang w:val="ar_AE" w:bidi="ar_AE"/>
        </w:rPr>
      </w:r>
      <w:r>
        <w:rPr>
          <w:rtl/>
          <w:cs/>
          <w:lang w:val="ar_AE" w:bidi="ar_AE"/>
        </w:rPr>
        <w:t xml:space="preserve">ويقول بولس إن هذا هو ما يحدث في جسد </w:t>
      </w:r>
      <w:r>
        <w:rPr>
          <w:b/>
          <w:rtl/>
          <w:cs/>
          <w:lang w:val="ar_AE" w:bidi="ar_AE"/>
        </w:rPr>
        <w:t>المسيح.</w:t>
      </w:r>
      <w:r>
        <w:rPr>
          <w:rtl/>
          <w:cs/>
          <w:lang w:val="ar_AE" w:bidi="ar_AE"/>
        </w:rPr>
        <w:t xml:space="preserve"> استخدموا الكلمة نفسها التي استخدمتموها في المقاطع السابقة للإشارة إلى المسيح. برجاء الرجوع إلى كلمة </w:t>
      </w:r>
      <w:r>
        <w:rPr>
          <w:rtl/>
          <w:cs/>
          <w:lang w:val="ar_AE" w:bidi="ar_AE"/>
        </w:rPr>
        <w:t>"المسيح"</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قال بولس إن الله قد</w:t>
      </w:r>
      <w:r>
        <w:rPr>
          <w:b/>
          <w:rtl/>
          <w:cs/>
          <w:lang w:val="ar_AE" w:bidi="ar_AE"/>
        </w:rPr>
        <w:t xml:space="preserve"> عمَّد</w:t>
      </w:r>
      <w:r>
        <w:rPr>
          <w:rtl/>
          <w:cs/>
          <w:lang w:val="ar_AE" w:bidi="ar_AE"/>
        </w:rPr>
        <w:t xml:space="preserve"> جميع المؤمنين </w:t>
      </w:r>
      <w:r>
        <w:rPr>
          <w:b/>
          <w:rtl/>
          <w:cs/>
          <w:lang w:val="ar_AE" w:bidi="ar_AE"/>
        </w:rPr>
        <w:t>بالروح</w:t>
      </w:r>
      <w:r>
        <w:rPr>
          <w:rtl/>
          <w:cs/>
          <w:lang w:val="ar_AE" w:bidi="ar_AE"/>
        </w:rPr>
        <w:t xml:space="preserve">، أي بروح الله. وسقاهم جميعًا روحًا واحدًا. وأحيانًا نسمي روح الله "الروح القدس" أو "الروح" فقط. استخدموا انفس لكلمات التي استخدمتموها في المقاطع السابقة للإشارة إلى كلمات "اعتمد" و"الروح" أو "روح الله" أو "الروح القدس". برجاء الرجوع لقاموس الكلمات الرئيسية لمزيد من المعلومات عن </w:t>
      </w:r>
      <w:r>
        <w:rPr>
          <w:rtl/>
          <w:cs/>
          <w:lang w:val="ar_AE" w:bidi="ar_AE"/>
        </w:rPr>
        <w:t>المعمودية</w:t>
      </w:r>
      <w:r>
        <w:rPr>
          <w:rtl/>
          <w:cs/>
          <w:lang w:val="ar_AE" w:bidi="ar_AE"/>
        </w:rPr>
        <w:t xml:space="preserve"> و</w:t>
      </w:r>
      <w:r>
        <w:rPr>
          <w:rtl/>
          <w:cs/>
          <w:lang w:val="ar_AE" w:bidi="ar_AE"/>
        </w:rPr>
        <w:t>الروح القدس</w:t>
      </w:r>
      <w:r>
        <w:rPr>
          <w:rtl/>
          <w:cs/>
          <w:lang w:val="ar_AE" w:bidi="ar_AE"/>
        </w:rPr>
        <w:t>.</w:t>
      </w:r>
    </w:p>
    <w:p>
      <w:pPr>
        <w:bidi/>
      </w:pPr>
      <w:r>
        <w:rPr>
          <w:rtl/>
          <w:cs/>
          <w:lang w:val="ar_AE" w:bidi="ar_AE"/>
        </w:rPr>
      </w:r>
      <w:r>
        <w:rPr>
          <w:rtl/>
          <w:cs/>
          <w:lang w:val="ar_AE" w:bidi="ar_AE"/>
        </w:rPr>
        <w:t xml:space="preserve">وقد عمَّد الله جميع المؤمنين – </w:t>
      </w:r>
      <w:r>
        <w:rPr>
          <w:b/>
          <w:rtl/>
          <w:cs/>
          <w:lang w:val="ar_AE" w:bidi="ar_AE"/>
        </w:rPr>
        <w:t>اليهود</w:t>
      </w:r>
      <w:r>
        <w:rPr>
          <w:rtl/>
          <w:cs/>
          <w:lang w:val="ar_AE" w:bidi="ar_AE"/>
        </w:rPr>
        <w:t xml:space="preserve"> و</w:t>
      </w:r>
      <w:r>
        <w:rPr>
          <w:b/>
          <w:rtl/>
          <w:cs/>
          <w:lang w:val="ar_AE" w:bidi="ar_AE"/>
        </w:rPr>
        <w:t>اليونانيين</w:t>
      </w:r>
      <w:r>
        <w:rPr>
          <w:rtl/>
          <w:cs/>
          <w:lang w:val="ar_AE" w:bidi="ar_AE"/>
        </w:rPr>
        <w:t xml:space="preserve"> </w:t>
      </w:r>
      <w:r>
        <w:rPr>
          <w:b/>
          <w:rtl/>
          <w:cs/>
          <w:lang w:val="ar_AE" w:bidi="ar_AE"/>
        </w:rPr>
        <w:t>والأمم</w:t>
      </w:r>
      <w:r>
        <w:rPr>
          <w:rtl/>
          <w:cs/>
          <w:lang w:val="ar_AE" w:bidi="ar_AE"/>
        </w:rPr>
        <w:t>، و</w:t>
      </w:r>
      <w:r>
        <w:rPr>
          <w:b/>
          <w:rtl/>
          <w:cs/>
          <w:lang w:val="ar_AE" w:bidi="ar_AE"/>
        </w:rPr>
        <w:t>العبيد</w:t>
      </w:r>
      <w:r>
        <w:rPr>
          <w:rtl/>
          <w:cs/>
          <w:lang w:val="ar_AE" w:bidi="ar_AE"/>
        </w:rPr>
        <w:t xml:space="preserve"> والأحرار – إلى جسد واحد وهو الكنيسة. في هذا المقطع يستخدم بولس كلمة "اليونانيين"، التي تعني أحيانًا شعب بلاد اليونان. لكن تذكروا أن كلمة "يونانيين" في هذا السياق تعني أيضًا كل من هو ليس يهوديًا. هؤلاء الناس يُطلق عليهم الأمم. يمكنكم استخدام كلمة "يونانيين" إذا كان القراء يدركون أن المقصود بها هو أي شخص غير يهودي، أو يمكنكم استخدام المصطلح الأشمل وهو "الأمم"، والذي يعني أي شخص من غير اليهود. استخدموا نفس الكلمات التي استخدمتموها في المقاطع السابقة للإشارة إلى كلمات "اليهود" أو "اليونانيين" أو "الأمم" أو "العبيد". ولمزيد من المعلومات، برجاء الرجوع لقاموس الكلمات الرئيسية لترجمة كلمات </w:t>
      </w:r>
      <w:r>
        <w:rPr>
          <w:rtl/>
          <w:cs/>
          <w:lang w:val="ar_AE" w:bidi="ar_AE"/>
        </w:rPr>
        <w:t>يهودي</w:t>
      </w:r>
      <w:r>
        <w:rPr>
          <w:rtl/>
          <w:cs/>
          <w:lang w:val="ar_AE" w:bidi="ar_AE"/>
        </w:rPr>
        <w:t xml:space="preserve">، </w:t>
      </w:r>
      <w:r>
        <w:rPr>
          <w:rtl/>
          <w:cs/>
          <w:lang w:val="ar_AE" w:bidi="ar_AE"/>
        </w:rPr>
        <w:t>وأممي</w:t>
      </w:r>
      <w:r>
        <w:rPr>
          <w:rtl/>
          <w:cs/>
          <w:lang w:val="ar_AE" w:bidi="ar_AE"/>
        </w:rPr>
        <w:t xml:space="preserve">، </w:t>
      </w:r>
      <w:r>
        <w:rPr>
          <w:rtl/>
          <w:cs/>
          <w:lang w:val="ar_AE" w:bidi="ar_AE"/>
        </w:rPr>
        <w:t>ويونانيون</w:t>
      </w:r>
      <w:r>
        <w:rPr>
          <w:rtl/>
          <w:cs/>
          <w:lang w:val="ar_AE" w:bidi="ar_AE"/>
        </w:rPr>
        <w:t xml:space="preserve">، </w:t>
      </w:r>
      <w:r>
        <w:rPr>
          <w:rtl/>
          <w:cs/>
          <w:lang w:val="ar_AE" w:bidi="ar_AE"/>
        </w:rPr>
        <w:t>وعبد</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12:27–31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12: 27–31 واحفظوا كلماته في قلوبكم.</w:t>
      </w:r>
    </w:p>
    <w:p>
      <w:pPr>
        <w:bidi/>
      </w:pPr>
      <w:r>
        <w:rPr>
          <w:rtl/>
          <w:cs/>
          <w:lang w:val="ar_AE" w:bidi="ar_AE"/>
        </w:rPr>
      </w:r>
      <w:r>
        <w:rPr>
          <w:rtl/>
          <w:cs/>
          <w:lang w:val="ar_AE" w:bidi="ar_AE"/>
        </w:rPr>
        <w:t>استمعوا إلى نسخة صوتية من كورنثوس الأولى 12: 27–31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12: 27–31 من الترجمة الأسهل فهمًا بالنسبة لكم.</w:t>
      </w:r>
    </w:p>
    <w:p>
      <w:pPr>
        <w:bidi/>
      </w:pPr>
      <w:r>
        <w:rPr>
          <w:rtl/>
          <w:cs/>
          <w:lang w:val="ar_AE" w:bidi="ar_AE"/>
        </w:rPr>
      </w:r>
      <w:r>
        <w:rPr>
          <w:rtl/>
          <w:cs/>
          <w:lang w:val="ar_AE" w:bidi="ar_AE"/>
        </w:rPr>
        <w:t xml:space="preserve">في الجزء السابق من رسالته، يشبه بولس جسد المسيح بالجسد البشري المادي. يوضح بولس كيف أن هناك أعضاء مختلفة في الجسد، ولكنه يظل جسدًا واحدًا. ولكل عضو أهمية، ودور حيوي يقوم به. وقد صمم الله الجسد بهذا الشكل. </w:t>
      </w:r>
    </w:p>
    <w:p>
      <w:pPr>
        <w:bidi/>
      </w:pPr>
      <w:r>
        <w:rPr>
          <w:rtl/>
          <w:cs/>
          <w:lang w:val="ar_AE" w:bidi="ar_AE"/>
        </w:rPr>
      </w:r>
      <w:r>
        <w:rPr>
          <w:rtl/>
          <w:cs/>
          <w:lang w:val="ar_AE" w:bidi="ar_AE"/>
        </w:rPr>
        <w:t>في هذا الجزء من رسالته، يجمع بولس بين تعليمه عن المواهب الروحية وعن الجسد موضِّحًا كيف ينطبق ذلك على جسد المسيح، أي الكنيسة. لعلكم تذكرون ما قاله بولس في مقطع سابق أن الله يعطي مواهب متنوعة لكل شخص لمنفعة الجماعة بأكملها. وكما وضع الله الأعضاء في الجسد البشري، هكذا وضع كل مؤمن ليكون عضوًا في جسد المسيح. ثم يسرد بولس بعض الأعضاء التي عيّنها الله أو اختارها لتكون ضمن جسد المسيح.</w:t>
      </w:r>
    </w:p>
    <w:p>
      <w:pPr>
        <w:bidi/>
      </w:pPr>
      <w:r>
        <w:rPr>
          <w:rtl/>
          <w:cs/>
          <w:lang w:val="ar_AE" w:bidi="ar_AE"/>
        </w:rPr>
      </w:r>
      <w:r>
        <w:rPr>
          <w:rtl/>
          <w:cs/>
          <w:lang w:val="ar_AE" w:bidi="ar_AE"/>
        </w:rPr>
        <w:t>توقّفوا هنا وناقشوا ما قاله بولس لأهل كورنثوس عن المواهب الروحية. وحاولوا أن تذكروا جميع المواهب الروحية التي أشار إليها بولس في المقطع السابق. أوقفوا سماع هذا التسجيل الصوتي هنا.</w:t>
      </w:r>
    </w:p>
    <w:p>
      <w:pPr>
        <w:bidi/>
      </w:pPr>
      <w:r>
        <w:rPr>
          <w:rtl/>
          <w:cs/>
          <w:lang w:val="ar_AE" w:bidi="ar_AE"/>
        </w:rPr>
      </w:r>
      <w:r>
        <w:rPr>
          <w:rtl/>
          <w:cs/>
          <w:lang w:val="ar_AE" w:bidi="ar_AE"/>
        </w:rPr>
        <w:t xml:space="preserve">تختلف هذه القائمة قليلًا عن القائمة التي ذكرها بولس في مقطع سابق. حيث يكرر بولس خمس مواهب من تلك القائمة ويضيف إليها أربع مواهب مختلفة. فيذكر بولس مرة أخرى مواهب النبوة، والقوَّات، والشفاء، والتكلُّم بألسنة وترجمة الألسنة. ثم يضيف إلى هذه القائمة المواهب التي تجعل الشخص يكون رسولًا، ومُعلِّمًا، ومُعينًا، ومدبِّرًا أو قائدًا. </w:t>
      </w:r>
    </w:p>
    <w:p>
      <w:pPr>
        <w:bidi/>
      </w:pPr>
      <w:r>
        <w:rPr>
          <w:rtl/>
          <w:cs/>
          <w:lang w:val="ar_AE" w:bidi="ar_AE"/>
        </w:rPr>
      </w:r>
      <w:r>
        <w:rPr>
          <w:rtl/>
          <w:cs/>
          <w:lang w:val="ar_AE" w:bidi="ar_AE"/>
        </w:rPr>
        <w:t>يذكر بولس في هذه القائمة، أسماء بعض المناصب أو الأدوار في الكنيسة، مثل: الرُسُل أو المرسلون، والأنبياء، والمعلِّمون. ويقول إن هذه الأدوار هي في المرتبة الأولى والثانية والثالثة. يعتقد البعض أن بولس ذكرها بحسب ترتيب أهميتها. ومن المحتمل أيضًا أنه كان يقصد ببساطة أن هذه هي المواهب التي يحتاجها الناس لتأسيس كنيسة. الرسول هو الشخص الذي يُرسله يسوع بسلطان ليكون ممثلًا له ولينشر بشارة إنجيله. والنبي هو الشخص الذي يُنادي برسالة الله. والمعلم هو الشخص الذي يفسِّر رسالة الله. وغالبًا ما يكون أصحاب هذه المواهب هم من يبدأون بتأسيس كنيسة محلية جديدة.</w:t>
      </w:r>
    </w:p>
    <w:p>
      <w:pPr>
        <w:bidi/>
      </w:pPr>
      <w:r>
        <w:rPr>
          <w:rtl/>
          <w:cs/>
          <w:lang w:val="ar_AE" w:bidi="ar_AE"/>
        </w:rPr>
      </w:r>
      <w:r>
        <w:rPr>
          <w:rtl/>
          <w:cs/>
          <w:lang w:val="ar_AE" w:bidi="ar_AE"/>
        </w:rPr>
        <w:t>ثم يسرد بولس بعض المواهب الأخرى التي يحتاجها المؤمنون في جسد المسيح. لم يقم بولس بترتيب هذه المواهب بحسب الأهمية. فيضيف موهبة العون، وموهبة التدبير أو الإدارة. لم يتحدث بولس عن هذه المواهب في المقطع السابق. والشخص الذي يُعطى موهبة العون هو مؤمن يمنحه الله قدرة خاصة ورغبة قوية في مساعدة الآخرين بطرق عملية. والشخص الذي يُعطى موهبة التدبير أو الإدارة هو شخص منحه الله القدرة على تنظيم أعمال الكنيسة وإدارتها. وتعمل جميع هذه المواهب معًا في الكنيسة المحلية، أي جسد المسيح.</w:t>
      </w:r>
    </w:p>
    <w:p>
      <w:pPr>
        <w:bidi/>
      </w:pPr>
      <w:r>
        <w:rPr>
          <w:rtl/>
          <w:cs/>
          <w:lang w:val="ar_AE" w:bidi="ar_AE"/>
        </w:rPr>
      </w:r>
      <w:r>
        <w:rPr>
          <w:rtl/>
          <w:cs/>
          <w:lang w:val="ar_AE" w:bidi="ar_AE"/>
        </w:rPr>
        <w:t>توقّفوا هنا وناقشوا هذا السؤال كمجموعة: فكّروا في المؤمنين الذين تعرفونهم. متى رأيتم أشخاصًا يستخدمون موهبة العون أو التدبير؟ وبما أن هذه مجرد قائمة ببعض المواهب، فما هي المواهب الأخرى التي لم تتضمنها هذه القوائم، والتي تراها تعمل في جسد المسيح؟ أوقفوا سماع هذا التسجيل الصوتي هنا.</w:t>
      </w:r>
    </w:p>
    <w:p>
      <w:pPr>
        <w:bidi/>
      </w:pPr>
      <w:r>
        <w:rPr>
          <w:rtl/>
          <w:cs/>
          <w:lang w:val="ar_AE" w:bidi="ar_AE"/>
        </w:rPr>
      </w:r>
      <w:r>
        <w:rPr>
          <w:rtl/>
          <w:cs/>
          <w:lang w:val="ar_AE" w:bidi="ar_AE"/>
        </w:rPr>
        <w:t>بعد ذلك يطرح بولس السؤال نفسه سبع مرات حول هذه المواهب المختلفة. من خلال هذه الأسئلة، يوضح بولس قائلًا: "إننا لا نملك جميعًا نفس الموهبة الروحية، أليس كذلك؟" ولا ينتظر بولس أن يجيب أحد على الأسئلة لأن الجواب هو نفسه لكل سؤال، وهو: "لا، بالطبع لا!"</w:t>
      </w:r>
    </w:p>
    <w:p>
      <w:pPr>
        <w:bidi/>
      </w:pPr>
      <w:r>
        <w:rPr>
          <w:rtl/>
          <w:cs/>
          <w:lang w:val="ar_AE" w:bidi="ar_AE"/>
        </w:rPr>
      </w:r>
      <w:r>
        <w:rPr>
          <w:rtl/>
          <w:cs/>
          <w:lang w:val="ar_AE" w:bidi="ar_AE"/>
        </w:rPr>
        <w:t>ثم يقول شيئًا يبدو مُربكًا. حيث يقول للمؤمنين "جدُّوا للمواهب الحُسنى"، لكنه في الوقت ذاته كان يقول لهم أن كل موهبة لها أهمية خاصة. يعتقد البعض أن بولس يقول إن بعض المواهب هي أفضل من غيرها، لكن هذا يتعارض مع ما كان يقوله. وعلى الأرجح يقول بولس إن الموهبة الأعظم هي أن يعترف كل مؤمن بأن الله قد أعطى مواهب لكل واحد من المؤمنين. وعلى كل مؤمن أن يكرم المؤمنين الآخرين ويقدِّر المواهب التي منحهم الله إياها كما يجب أن يكون للمؤمنين رغبة شديدة في استخدام مواهبهم لمنفعة جسد المسيح.</w:t>
      </w:r>
    </w:p>
    <w:p>
      <w:pPr>
        <w:bidi/>
      </w:pPr>
      <w:r>
        <w:rPr>
          <w:rtl/>
          <w:cs/>
          <w:lang w:val="ar_AE" w:bidi="ar_AE"/>
        </w:rPr>
      </w:r>
      <w:r>
        <w:rPr>
          <w:rtl/>
          <w:cs/>
          <w:lang w:val="ar_AE" w:bidi="ar_AE"/>
        </w:rPr>
        <w:t>كان أهل كورنثوس يرغبون في الحصول على المواهب التي تُعد في نظرهم المواهب الأكثر أهمية. لكن بولس أخبرهم أن هناك طريقًا أفضل وأهم يجب عليهم أن يسعوا إليه. وسيخبر بولس المؤمنين عن هذا الأمر في الجزء التالي من رسالته.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12: 27–31 من الترجمة الأسهل فهمًا بالنسبة لكم.</w:t>
      </w:r>
    </w:p>
    <w:p>
      <w:pPr>
        <w:bidi/>
      </w:pPr>
      <w:r>
        <w:rPr>
          <w:rtl/>
          <w:cs/>
          <w:lang w:val="ar_AE" w:bidi="ar_AE"/>
        </w:rPr>
      </w:r>
      <w:r>
        <w:rPr>
          <w:rtl/>
          <w:cs/>
          <w:lang w:val="ar_AE" w:bidi="ar_AE"/>
        </w:rPr>
        <w:t>في هذه الخطوة، على المجموعة أن تحدِّد الأدوار والشخصيات والمواقع الواردة في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الجزء الأول:</w:t>
      </w:r>
      <w:r>
        <w:rPr>
          <w:rtl/>
          <w:cs/>
          <w:lang w:val="ar_AE" w:bidi="ar_AE"/>
        </w:rPr>
        <w:t xml:space="preserve"> يشرح بولس كيف يضع الله أناسًا لهم أدوار ومواهب روحية مختلفة في جسد المسيح، أي الكنيسة.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ومؤمنو كورنثوس، بمن فيهم:</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المعلمون</w:t>
      </w:r>
    </w:p>
    <w:p>
      <w:pPr>
        <w:pStyle w:val="ListBullet"/>
        <w:bidi/>
        <w:spacing w:line="240" w:lineRule="auto"/>
        <w:ind w:left="720"/>
      </w:pPr>
      <w:r>
        <w:rPr>
          <w:rtl/>
          <w:cs/>
          <w:lang w:val="ar_AE" w:bidi="ar_AE"/>
        </w:rPr>
      </w:r>
      <w:r>
        <w:rPr>
          <w:rtl/>
          <w:cs/>
          <w:lang w:val="ar_AE" w:bidi="ar_AE"/>
        </w:rPr>
        <w:t xml:space="preserve">أصحاب موهبة القوَّات </w:t>
      </w:r>
    </w:p>
    <w:p>
      <w:pPr>
        <w:pStyle w:val="ListBullet"/>
        <w:bidi/>
        <w:spacing w:line="240" w:lineRule="auto"/>
        <w:ind w:left="720"/>
      </w:pPr>
      <w:r>
        <w:rPr>
          <w:rtl/>
          <w:cs/>
          <w:lang w:val="ar_AE" w:bidi="ar_AE"/>
        </w:rPr>
      </w:r>
      <w:r>
        <w:rPr>
          <w:rtl/>
          <w:cs/>
          <w:lang w:val="ar_AE" w:bidi="ar_AE"/>
        </w:rPr>
        <w:t xml:space="preserve">أصحاب موهبة الشفاء </w:t>
      </w:r>
    </w:p>
    <w:p>
      <w:pPr>
        <w:pStyle w:val="ListBullet"/>
        <w:bidi/>
        <w:spacing w:line="240" w:lineRule="auto"/>
        <w:ind w:left="720"/>
      </w:pPr>
      <w:r>
        <w:rPr>
          <w:rtl/>
          <w:cs/>
          <w:lang w:val="ar_AE" w:bidi="ar_AE"/>
        </w:rPr>
      </w:r>
      <w:r>
        <w:rPr>
          <w:rtl/>
          <w:cs/>
          <w:lang w:val="ar_AE" w:bidi="ar_AE"/>
        </w:rPr>
        <w:t xml:space="preserve">أصحاب موهبة العون </w:t>
      </w:r>
    </w:p>
    <w:p>
      <w:pPr>
        <w:pStyle w:val="ListBullet"/>
        <w:bidi/>
        <w:spacing w:line="240" w:lineRule="auto"/>
        <w:ind w:left="720"/>
      </w:pPr>
      <w:r>
        <w:rPr>
          <w:rtl/>
          <w:cs/>
          <w:lang w:val="ar_AE" w:bidi="ar_AE"/>
        </w:rPr>
      </w:r>
      <w:r>
        <w:rPr>
          <w:rtl/>
          <w:cs/>
          <w:lang w:val="ar_AE" w:bidi="ar_AE"/>
        </w:rPr>
        <w:t xml:space="preserve">أصحاب موهبة التدبير </w:t>
      </w:r>
    </w:p>
    <w:p>
      <w:pPr>
        <w:pStyle w:val="ListBullet"/>
        <w:bidi/>
        <w:spacing w:line="240" w:lineRule="auto"/>
        <w:ind w:left="720"/>
      </w:pPr>
      <w:r>
        <w:rPr>
          <w:rtl/>
          <w:cs/>
          <w:lang w:val="ar_AE" w:bidi="ar_AE"/>
        </w:rPr>
      </w:r>
      <w:r>
        <w:rPr>
          <w:rtl/>
          <w:cs/>
          <w:lang w:val="ar_AE" w:bidi="ar_AE"/>
        </w:rPr>
        <w:t xml:space="preserve">أصحاب موهبة التكلُّم بألسنة </w:t>
      </w:r>
    </w:p>
    <w:p>
      <w:pPr>
        <w:pStyle w:val="ListBullet"/>
        <w:bidi/>
        <w:spacing w:line="240" w:lineRule="auto"/>
        <w:ind w:left="720"/>
      </w:pPr>
      <w:r>
        <w:rPr>
          <w:rtl/>
          <w:cs/>
          <w:lang w:val="ar_AE" w:bidi="ar_AE"/>
        </w:rPr>
      </w:r>
      <w:r>
        <w:rPr>
          <w:rtl/>
          <w:cs/>
          <w:lang w:val="ar_AE" w:bidi="ar_AE"/>
        </w:rPr>
        <w:t xml:space="preserve">أصحاب موهبة ترجمة الألسنة </w:t>
      </w:r>
    </w:p>
    <w:p>
      <w:pPr>
        <w:bidi/>
      </w:pPr>
      <w:r>
        <w:rPr>
          <w:rtl/>
          <w:cs/>
          <w:lang w:val="ar_AE" w:bidi="ar_AE"/>
        </w:rPr>
      </w:r>
      <w:r>
        <w:rPr>
          <w:rtl/>
          <w:cs/>
          <w:lang w:val="ar_AE" w:bidi="ar_AE"/>
        </w:rPr>
        <w:t>في المقطع السابق، أوضح بولس كيف كوَّن الله الجسد من أعضاء مختلفة. وقد أعطى الله كل عضو منها دورًا أساسيًا في الجسد.</w:t>
      </w:r>
    </w:p>
    <w:p>
      <w:pPr>
        <w:bidi/>
      </w:pPr>
      <w:r>
        <w:rPr>
          <w:rtl/>
          <w:cs/>
          <w:lang w:val="ar_AE" w:bidi="ar_AE"/>
        </w:rPr>
      </w:r>
      <w:r>
        <w:rPr>
          <w:rtl/>
          <w:cs/>
          <w:lang w:val="ar_AE" w:bidi="ar_AE"/>
        </w:rPr>
        <w:t>في هذا المقطع، يوضح بولس كيف تتماثل الكنيسة مع هذه الصورة للجسد. يبدأ بولس هذا المقطع بكلمة تُعرِّف القراء أنه بصدد الانتقال إلى موضوع جديد. إذ لم يعد يتحدث عن الجسد المادي. بل يتحدث الآن عن جسد المسيح.</w:t>
      </w:r>
    </w:p>
    <w:p>
      <w:pPr>
        <w:bidi/>
      </w:pPr>
      <w:r>
        <w:rPr>
          <w:rtl/>
          <w:cs/>
          <w:lang w:val="ar_AE" w:bidi="ar_AE"/>
        </w:rPr>
      </w:r>
      <w:r>
        <w:rPr>
          <w:rtl/>
          <w:cs/>
          <w:lang w:val="ar_AE" w:bidi="ar_AE"/>
        </w:rPr>
        <w:t>توقّفوا هنا وناقشوا الكلمة أو العبارة التي سيستخدمها الفريق في لغتكم للإشارة إلى أن بولس بصدد الانتقال إلى موضوع جديد. أوقفوا سماع هذا التسجيل الصوتي هنا.</w:t>
      </w:r>
    </w:p>
    <w:p>
      <w:pPr>
        <w:bidi/>
      </w:pPr>
      <w:r>
        <w:rPr>
          <w:rtl/>
          <w:cs/>
          <w:lang w:val="ar_AE" w:bidi="ar_AE"/>
        </w:rPr>
      </w:r>
      <w:r>
        <w:rPr>
          <w:rtl/>
          <w:cs/>
          <w:lang w:val="ar_AE" w:bidi="ar_AE"/>
        </w:rPr>
        <w:t>يخبر بولس أهل كورنثوس أن كل مؤمن هو عضو في هذا الجسد. وأن المؤمنين هم جميعًا جسد المسيح. ثم يسرد بولس بعض الأعضاء التي عيّنها الله أو اختارها لتكون ضمن جسد المسيح. وقد اختار الله كل عضو ليقوم بدور محدد في جسد المسيح، أي الكنيسة.</w:t>
      </w:r>
    </w:p>
    <w:p>
      <w:pPr>
        <w:bidi/>
      </w:pPr>
      <w:r>
        <w:rPr>
          <w:rtl/>
          <w:cs/>
          <w:lang w:val="ar_AE" w:bidi="ar_AE"/>
        </w:rPr>
      </w:r>
      <w:r>
        <w:rPr>
          <w:rtl/>
          <w:cs/>
          <w:lang w:val="ar_AE" w:bidi="ar_AE"/>
        </w:rPr>
        <w:t>ويبدأ بولس القائمة بقوله: "أَوَّلًا رُسُلًا، ثَانِيًا أَنْبِيَاءَ، ثَالِثًا مُعَلِّمِينَ". ثم يستكمل القائمة من دون أن يضع لها ترقيمًا محددًا. ونحن لا نعرف لماذا اختار بولس أن يسرد القائمة بهذه الطريقة. يعتقد البعض أن بولس قد سرد هذه المواهب بحسب أهميتها. ومن المحتمل أيضًا أنه كان يقصد أن هذه المواهب الثلاث الأولى هي المواهب التي يحتاجها المؤمنون لتأسيس كنيسة. كما يرى آخرون أن بولس كان ببساطة يسرد القائمة دون أي ترتيب للأولوية. وبما أن بولس لم يكن واضحًا بشأن ما إذا كانت الأرقام مُرتَّبة حسب الأهمية أم أنها مجرد ترتيب للقائمة، فإننا نوصيكم أن تتبعوا نفس النمط الذي اتبعه بولس عند الترجمة إلى لغتكم، إن أمكن.</w:t>
      </w:r>
    </w:p>
    <w:p>
      <w:pPr>
        <w:bidi/>
      </w:pPr>
      <w:r>
        <w:rPr>
          <w:rtl/>
          <w:cs/>
          <w:lang w:val="ar_AE" w:bidi="ar_AE"/>
        </w:rPr>
      </w:r>
      <w:r>
        <w:rPr>
          <w:rtl/>
          <w:cs/>
          <w:lang w:val="ar_AE" w:bidi="ar_AE"/>
        </w:rPr>
        <w:t>توقّفوا هنا وناقشوا كيف ستقومون بترجمة أرقام هذه القائمة إلى لغتكم. أوقفوا سماع هذا التسجيل الصوتي هنا.</w:t>
      </w:r>
    </w:p>
    <w:p>
      <w:pPr>
        <w:bidi/>
      </w:pPr>
      <w:r>
        <w:rPr>
          <w:rtl/>
          <w:cs/>
          <w:lang w:val="ar_AE" w:bidi="ar_AE"/>
        </w:rPr>
      </w:r>
      <w:r>
        <w:rPr>
          <w:rtl/>
          <w:cs/>
          <w:lang w:val="ar_AE" w:bidi="ar_AE"/>
        </w:rPr>
        <w:t>يُسمي بولس المواهب الثلاث الأولى في القائمة بأسماء مناصبهم أو أدوارهم في الكنيسة. الرسول هو الشخص الذي يُرسله يسوع بسلطان ليكون ممثلًا له ولينشر بشارة إنجيله. والنبي هو الشخص الذي يُنادي برسالة الله. والمعلم هو الشخص الذي يفسِّر رسالة الله. ثم يسمّي بولس الذين بقوا في القائمة بحسب القدرات الخاصة، أو المواهب الروحية التي أعطاها الله لكل شخص. إذا كان هذا النوع من القوائم غير مألوف في لغتكم، فمن الممكن ترجمتها بحيث تشير إلى الأشخاص وليس إلى المواهب والقدرات. وإليكم بعض الأمثلة على طريقة ترجمة كلمة "القوَّات": "من يصنعون القوَّات"، أو "صانعو القوَّات"، أو "الأشخاص الذين أوكل إليهم الله مهمة صنع القوَّات". ومن الطرق الأخرى التي يمكن بها ترجمة كلمة "مواهب شفاء" هي "الذين يشفون المرضى"، أو "من لديهم القدرة على شفاء المرضى"، أو "الأشخاص الذين أوكل إليهم الله مهمة شفاء الآخرين".</w:t>
      </w:r>
    </w:p>
    <w:p>
      <w:pPr>
        <w:bidi/>
      </w:pPr>
      <w:r>
        <w:rPr>
          <w:rtl/>
          <w:cs/>
          <w:lang w:val="ar_AE" w:bidi="ar_AE"/>
        </w:rPr>
      </w:r>
      <w:r>
        <w:rPr>
          <w:rtl/>
          <w:cs/>
          <w:lang w:val="ar_AE" w:bidi="ar_AE"/>
        </w:rPr>
        <w:t>توقّفوا هنا وناقشوا كيف ستقومون بترجمة قائمة المواهب التي وضعها الله في الكنيسة بأسلوب يبدو طبيعيًا في لغتكم. يمكنكم اتباع نهج بولس في عرض القائمة، أو يمكنكم وضع قائمة بالإشارة إلى الأشخاص بدلًا من وضع مزيج بين الأشخاص والقدرات. أوقفوا سماع هذا التسجيل الصوتي هنا.</w:t>
      </w:r>
    </w:p>
    <w:p>
      <w:pPr>
        <w:bidi/>
      </w:pPr>
      <w:r>
        <w:rPr>
          <w:rtl/>
          <w:cs/>
          <w:lang w:val="ar_AE" w:bidi="ar_AE"/>
        </w:rPr>
      </w:r>
      <w:r>
        <w:rPr>
          <w:rtl/>
          <w:cs/>
          <w:lang w:val="ar_AE" w:bidi="ar_AE"/>
        </w:rPr>
        <w:t>ويضيف بولس موهبة العون وموهبة التدبير أو القيادة. لم يذكر بولس هذه المواهب في الجزء الأول من رسالته. والشخص الذي يُعطى موهبة العون هو مؤمن يمنحه الله قدرة خاصة ورغبة قوية في مساعدة الآخرين بطرق عملية. وهذه بعض الأمثلة على ترجمة عبارة "موهبة العون" هي "أعوان"، أو "الأشخاص الذين لديهم القدرة على مساعدة الآخرين"، أو "الأشخاص الذين أوكل إليهم الله مهمة مساعدة الآخرين". والشخص الذي يُعطى موهبة التدبير أو الإدارة هو شخص منحه الله القدرة على تنظيم أعمال الكنيسة وإدارتها. وهذه بعض الطرق التي يمكنكم بها ترجمة تعبير "مواهب التدابير: "القادة"، أو "المُدبِّرون"، أو "الذين لديهم القدرة على التدبير"، أو "الذين أوكل إليهم الله مهمة التدبير". وهذه أيضًا بعض الطرق التي يمكنكم بها ترجمة عبارة "موهبة التكلُّم بألسنة": "من يستطيعون التكلُّم بلغات غير معروفة" أو "الأشخاص الذين يستطيعون التكلُّم بلغات أعطاها لهم الروح القدس".</w:t>
      </w:r>
    </w:p>
    <w:p>
      <w:pPr>
        <w:bidi/>
      </w:pPr>
      <w:r>
        <w:rPr>
          <w:rtl/>
          <w:cs/>
          <w:lang w:val="ar_AE" w:bidi="ar_AE"/>
        </w:rPr>
      </w:r>
      <w:r>
        <w:rPr>
          <w:rtl/>
          <w:cs/>
          <w:lang w:val="ar_AE" w:bidi="ar_AE"/>
        </w:rPr>
        <w:t>توقّفوا هنا وناقشوا كيف ستقومون بترجمة قائمة المواهب هذه إلى لغتكم. احرصوا على ترجمة القائمة باستخدام نفس الطريقة التي اعتمدتموها في ترجمة المواهب الأخرى. أوقفوا سماع هذا التسجيل الصوتي هنا.</w:t>
      </w:r>
    </w:p>
    <w:p>
      <w:pPr>
        <w:bidi/>
      </w:pPr>
      <w:r>
        <w:rPr>
          <w:rtl/>
          <w:cs/>
          <w:lang w:val="ar_AE" w:bidi="ar_AE"/>
        </w:rPr>
      </w:r>
      <w:r>
        <w:rPr>
          <w:rtl/>
          <w:cs/>
          <w:lang w:val="ar_AE" w:bidi="ar_AE"/>
        </w:rPr>
        <w:t xml:space="preserve">ثم يطرح بولس نفس السؤال سبع مرات حول هذه المواهب المختلفة. وهو لا ينتظر أن يجيب أحد على هذه الأسئلة لأن الجواب واضح. وهو: "لا، بالطبع لا!" من خلال كل هذه الأسئلة، يوضح بولس ذلك قائلًا: "إننا لا نملك جميعًا نفس الموهبة الروحية، أليس كذلك؟" إذا كانت لغتكم لا تستخدم هذه الأنواع من الأسئلة، فقد ترغبون في ترجمة هذه الأسئلة في صورة عبارات. على سبيل المثال: "أَلَعَلَّ ٱلْجَمِيعَ رُسُلٌ؟" يمكنكم أن تقولوا: "ليس الجميع رسلًا". </w:t>
      </w:r>
    </w:p>
    <w:p>
      <w:pPr>
        <w:bidi/>
      </w:pPr>
      <w:r>
        <w:rPr>
          <w:rtl/>
          <w:cs/>
          <w:lang w:val="ar_AE" w:bidi="ar_AE"/>
        </w:rPr>
      </w:r>
      <w:r>
        <w:rPr>
          <w:rtl/>
          <w:cs/>
          <w:lang w:val="ar_AE" w:bidi="ar_AE"/>
        </w:rPr>
        <w:t>توقّفوا هنا وناقشوا كيف ستقومون بترجمة الأسئلة السبعة التي يطرحها بولس. أوقفوا سماع هذا التسجيل الصوتي هنا.</w:t>
      </w:r>
    </w:p>
    <w:p>
      <w:pPr>
        <w:bidi/>
      </w:pPr>
      <w:r>
        <w:rPr>
          <w:rtl/>
          <w:cs/>
          <w:lang w:val="ar_AE" w:bidi="ar_AE"/>
        </w:rPr>
      </w:r>
      <w:r>
        <w:rPr>
          <w:rtl/>
          <w:cs/>
          <w:lang w:val="ar_AE" w:bidi="ar_AE"/>
        </w:rPr>
        <w:t>يوصي بولس أهل كورنثوس بأن "يجدُّوا للمواهب الحسنى". ليس واضحًا ما إذا كان بولس يُوصيهم بطلب المواهب الروحية، أم أنه يصف حال أهل كورنثوس في تفضيلهم لمواهب معينة على غيرها. يعتقد البعض أن بولس يقول إن بعض المواهب هي أفضل من غيرها، لكن هذا يتعارض مع ما كان يقوله. ويرى البعض أن الموهبة الأعظم هي التي تحقق المنفعة الأكبر أو الفائدة القصوى للكنيسة المحلية. وبما أن بولس كان يقول إن جميع المواهب الروحية لها قيمة، فمن المرجح أنه كان يقول إن الموهبة أعظم لأنها مفيدة للكنيسة. إذ ليست هناك موهبة أكثر أهمية من أخرى. وتكون الموهبة أعظم عندما يستخدمها الشخص لمساعدة جسد المسيح على العمل بشكل صحيح.</w:t>
      </w:r>
    </w:p>
    <w:p>
      <w:pPr>
        <w:bidi/>
      </w:pPr>
      <w:r>
        <w:rPr>
          <w:rtl/>
          <w:cs/>
          <w:lang w:val="ar_AE" w:bidi="ar_AE"/>
        </w:rPr>
      </w:r>
      <w:r>
        <w:rPr>
          <w:rtl/>
          <w:cs/>
          <w:lang w:val="ar_AE" w:bidi="ar_AE"/>
        </w:rPr>
        <w:t>توقّفوا هنا وناقشوا كيف ستقومون بترجمة "المواهب الحُسنى". وإليكم بعض الطرق الأخرى الممكنة لترجمة هذه العبارة، وهي "الأكثر منفعة"، أو "الأكثر فائدة"، أو "الأعلى"، أو "الضرورية". أوقفوا سماع هذا التسجيل الصوتي هنا.</w:t>
      </w:r>
    </w:p>
    <w:p>
      <w:pPr>
        <w:bidi/>
      </w:pPr>
      <w:r>
        <w:rPr>
          <w:rtl/>
          <w:cs/>
          <w:lang w:val="ar_AE" w:bidi="ar_AE"/>
        </w:rPr>
      </w:r>
      <w:r>
        <w:rPr>
          <w:rtl/>
          <w:cs/>
          <w:lang w:val="ar_AE" w:bidi="ar_AE"/>
        </w:rPr>
        <w:t>كان أهل كورنثوس يرغبون في الحصول على المواهب التي تُعد في نظرهم أكثر أهمية. لكن بولس أخبرهم أن هناك طريقًا أفضل وأسمى يجب عليهم أن يسعوا إليه. يتحدث بولس عن اتباع طريق أفضل. وهو لا يتحدث عن موهبة روحية أفضل بل عن سلوك أفضل. وعندما يتصرف الناس بهذه الطريقة، تكون الموهبة الروحية لكل منهم أكثر منفعة للكنيسة.</w:t>
      </w:r>
    </w:p>
    <w:p>
      <w:pPr>
        <w:bidi/>
      </w:pPr>
      <w:r>
        <w:rPr>
          <w:rtl/>
          <w:cs/>
          <w:lang w:val="ar_AE" w:bidi="ar_AE"/>
        </w:rPr>
      </w:r>
      <w:r>
        <w:rPr>
          <w:rtl/>
          <w:cs/>
          <w:lang w:val="ar_AE" w:bidi="ar_AE"/>
        </w:rPr>
        <w:t>توقّفوا هنا وناقشوا ما يلي كمجموعة: يُشبه بولس السلوك بطريقة معيّنة بالسير على طريقٍ ما. كيف ستوضحون أن بولس يُظهر لأهل كورنثوس طريقة أفضل للسلوك؟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لتجسيد المقطع والحدث الذي يجري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12: 27–31 من الترجمة الأسهل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ومؤمنو كورنثوس، بمن فيهم:</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المعلمون</w:t>
      </w:r>
    </w:p>
    <w:p>
      <w:pPr>
        <w:pStyle w:val="ListBullet"/>
        <w:bidi/>
        <w:spacing w:line="240" w:lineRule="auto"/>
        <w:ind w:left="720"/>
      </w:pPr>
      <w:r>
        <w:rPr>
          <w:rtl/>
          <w:cs/>
          <w:lang w:val="ar_AE" w:bidi="ar_AE"/>
        </w:rPr>
      </w:r>
      <w:r>
        <w:rPr>
          <w:rtl/>
          <w:cs/>
          <w:lang w:val="ar_AE" w:bidi="ar_AE"/>
        </w:rPr>
        <w:t xml:space="preserve">أصحاب موهبة القوَّات </w:t>
      </w:r>
    </w:p>
    <w:p>
      <w:pPr>
        <w:pStyle w:val="ListBullet"/>
        <w:bidi/>
        <w:spacing w:line="240" w:lineRule="auto"/>
        <w:ind w:left="720"/>
      </w:pPr>
      <w:r>
        <w:rPr>
          <w:rtl/>
          <w:cs/>
          <w:lang w:val="ar_AE" w:bidi="ar_AE"/>
        </w:rPr>
      </w:r>
      <w:r>
        <w:rPr>
          <w:rtl/>
          <w:cs/>
          <w:lang w:val="ar_AE" w:bidi="ar_AE"/>
        </w:rPr>
        <w:t>أصحاب موهبة الشفاء</w:t>
      </w:r>
    </w:p>
    <w:p>
      <w:pPr>
        <w:pStyle w:val="ListBullet"/>
        <w:bidi/>
        <w:spacing w:line="240" w:lineRule="auto"/>
        <w:ind w:left="720"/>
      </w:pPr>
      <w:r>
        <w:rPr>
          <w:rtl/>
          <w:cs/>
          <w:lang w:val="ar_AE" w:bidi="ar_AE"/>
        </w:rPr>
      </w:r>
      <w:r>
        <w:rPr>
          <w:rtl/>
          <w:cs/>
          <w:lang w:val="ar_AE" w:bidi="ar_AE"/>
        </w:rPr>
        <w:t xml:space="preserve">أصحاب موهبة العون </w:t>
      </w:r>
    </w:p>
    <w:p>
      <w:pPr>
        <w:pStyle w:val="ListBullet"/>
        <w:bidi/>
        <w:spacing w:line="240" w:lineRule="auto"/>
        <w:ind w:left="720"/>
      </w:pPr>
      <w:r>
        <w:rPr>
          <w:rtl/>
          <w:cs/>
          <w:lang w:val="ar_AE" w:bidi="ar_AE"/>
        </w:rPr>
      </w:r>
      <w:r>
        <w:rPr>
          <w:rtl/>
          <w:cs/>
          <w:lang w:val="ar_AE" w:bidi="ar_AE"/>
        </w:rPr>
        <w:t xml:space="preserve">أصحاب موهبة التدبير </w:t>
      </w:r>
    </w:p>
    <w:p>
      <w:pPr>
        <w:pStyle w:val="ListBullet"/>
        <w:bidi/>
        <w:spacing w:line="240" w:lineRule="auto"/>
        <w:ind w:left="720"/>
      </w:pPr>
      <w:r>
        <w:rPr>
          <w:rtl/>
          <w:cs/>
          <w:lang w:val="ar_AE" w:bidi="ar_AE"/>
        </w:rPr>
      </w:r>
      <w:r>
        <w:rPr>
          <w:rtl/>
          <w:cs/>
          <w:lang w:val="ar_AE" w:bidi="ar_AE"/>
        </w:rPr>
        <w:t xml:space="preserve">أصحاب موهبة التكلُّم بألسنة </w:t>
      </w:r>
    </w:p>
    <w:p>
      <w:pPr>
        <w:pStyle w:val="ListBullet"/>
        <w:bidi/>
        <w:spacing w:line="240" w:lineRule="auto"/>
        <w:ind w:left="720"/>
      </w:pPr>
      <w:r>
        <w:rPr>
          <w:rtl/>
          <w:cs/>
          <w:lang w:val="ar_AE" w:bidi="ar_AE"/>
        </w:rPr>
      </w:r>
      <w:r>
        <w:rPr>
          <w:rtl/>
          <w:cs/>
          <w:lang w:val="ar_AE" w:bidi="ar_AE"/>
        </w:rPr>
        <w:t xml:space="preserve">وأصحاب موهبة ترجمة الألسنة </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لمؤمني كورنثوس: "وَأَمَّا أَنْتُمْ فَجَسَدُ ٱلْمَسِيحِ، أي الكنيسة. وكل منكم هو عضو في جسد المسيح. وقد وضع الله أعضاء مختلفة للكنيسة. وسأُخبركم عن هولاء الأعضاء: أولًا رُسُل، وثانيًا أنبياء، وثالثًا معلّمون".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بولس سرد القائمة حين يقول: "هناك أُناس يعطيهم الله القدرة على صنع القوَّات، وآخرون يعطيهم الله موهبة شفاء المرضى. كما يعطى الله بعض الناس القدرة على تقديم العون للآخرين. ولآخرين، يعطي الله موهبة التدبير. كذلك يعطى الله بعض الناس القدرة على التكلُّم بألسنة لم يتعلموها".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"ليس الجميع رسلًا. وليس الجميع أنبياء أو مُعلّمين. لا يمكننا جميعًا أن نصنع القوَّات. ولا يستطيع الجميع شفاء المرضى. لا نتكلّم جميعًا بلغات غير معروفة، ولا يمكننا جميعًا ترجمة تلك اللغات. ليس لدينا جميعاً نفس الموهبة الروحية، أليس كذلك؟ بالطبع لا. وبما أنكم تطلبون المواهب الروحية، لذا اسعوا إلى المواهب الأكثر نفعًا للكنيسة".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مؤمني كورنثوس: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للمؤمنين: "الآن دعوني أُريكم طريقًا أفضل".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12: 27–31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أخبر بولس أهل كورنثوس أن كل مؤمن هو عضو في </w:t>
      </w:r>
      <w:r>
        <w:rPr>
          <w:b/>
          <w:rtl/>
          <w:cs/>
          <w:lang w:val="ar_AE" w:bidi="ar_AE"/>
        </w:rPr>
        <w:t>جسد المسيح</w:t>
      </w:r>
      <w:r>
        <w:rPr>
          <w:rtl/>
          <w:cs/>
          <w:lang w:val="ar_AE" w:bidi="ar_AE"/>
        </w:rPr>
        <w:t xml:space="preserve">. استخدموا نفس الكلمة التي استخدمتموها في المقاطع السابقة للإشارة إلى "المسيح" و"جسد المسيح". برجاء الرجوع لقاموس الكلمات الرئيسية لمزيد من المعلومات عن كلمة </w:t>
      </w:r>
      <w:r>
        <w:rPr>
          <w:rtl/>
          <w:cs/>
          <w:lang w:val="ar_AE" w:bidi="ar_AE"/>
        </w:rPr>
        <w:t>المسيح</w:t>
      </w:r>
      <w:r>
        <w:rPr>
          <w:rtl/>
          <w:cs/>
          <w:lang w:val="ar_AE" w:bidi="ar_AE"/>
        </w:rPr>
        <w:t>.</w:t>
      </w:r>
    </w:p>
    <w:p>
      <w:pPr>
        <w:bidi/>
      </w:pPr>
      <w:r>
        <w:rPr>
          <w:rtl/>
          <w:cs/>
          <w:lang w:val="ar_AE" w:bidi="ar_AE"/>
        </w:rPr>
      </w:r>
      <w:r>
        <w:rPr>
          <w:rtl/>
          <w:cs/>
          <w:lang w:val="ar_AE" w:bidi="ar_AE"/>
        </w:rPr>
        <w:t xml:space="preserve">لقد وضع الله الأعضاء المختلفة في </w:t>
      </w:r>
      <w:r>
        <w:rPr>
          <w:b/>
          <w:rtl/>
          <w:cs/>
          <w:lang w:val="ar_AE" w:bidi="ar_AE"/>
        </w:rPr>
        <w:t>الكنيسة</w:t>
      </w:r>
      <w:r>
        <w:rPr>
          <w:rtl/>
          <w:cs/>
          <w:lang w:val="ar_AE" w:bidi="ar_AE"/>
        </w:rPr>
        <w:t xml:space="preserve">. استخدموا نفس الكلمة التي استخدمتموها في المقاطع السابقة للإشارة إلى كلمة "كنيسة". ولمزيدٍ من المعلومات عن كلمة </w:t>
      </w:r>
      <w:r>
        <w:rPr>
          <w:rtl/>
          <w:cs/>
          <w:lang w:val="ar_AE" w:bidi="ar_AE"/>
        </w:rPr>
        <w:t>كنيسة</w:t>
      </w:r>
      <w:r>
        <w:rPr>
          <w:rtl/>
          <w:cs/>
          <w:lang w:val="ar_AE" w:bidi="ar_AE"/>
        </w:rPr>
        <w:t>، برجاء الرجوع إلى قاموس الكلمات الرئيسية.</w:t>
      </w:r>
    </w:p>
    <w:p>
      <w:pPr>
        <w:bidi/>
      </w:pPr>
      <w:r>
        <w:rPr>
          <w:rtl/>
          <w:cs/>
          <w:lang w:val="ar_AE" w:bidi="ar_AE"/>
        </w:rPr>
      </w:r>
      <w:r>
        <w:rPr>
          <w:rtl/>
          <w:cs/>
          <w:lang w:val="ar_AE" w:bidi="ar_AE"/>
        </w:rPr>
        <w:t>أولًا: وضع الله</w:t>
      </w:r>
      <w:r>
        <w:rPr>
          <w:b/>
          <w:rtl/>
          <w:cs/>
          <w:lang w:val="ar_AE" w:bidi="ar_AE"/>
        </w:rPr>
        <w:t xml:space="preserve"> رُسُلًا</w:t>
      </w:r>
      <w:r>
        <w:rPr>
          <w:rtl/>
          <w:cs/>
          <w:lang w:val="ar_AE" w:bidi="ar_AE"/>
        </w:rPr>
        <w:t xml:space="preserve"> وهم أولئك الذين أرسلهم المسيح. ثانيًا: وضع الله </w:t>
      </w:r>
      <w:r>
        <w:rPr>
          <w:b/>
          <w:rtl/>
          <w:cs/>
          <w:lang w:val="ar_AE" w:bidi="ar_AE"/>
        </w:rPr>
        <w:t>الأنبياء</w:t>
      </w:r>
      <w:r>
        <w:rPr>
          <w:rtl/>
          <w:cs/>
          <w:lang w:val="ar_AE" w:bidi="ar_AE"/>
        </w:rPr>
        <w:t xml:space="preserve">، أي الذين يتكلمون برسائل الله. وثالثًا: وضع الله </w:t>
      </w:r>
      <w:r>
        <w:rPr>
          <w:b/>
          <w:rtl/>
          <w:cs/>
          <w:lang w:val="ar_AE" w:bidi="ar_AE"/>
        </w:rPr>
        <w:t>معلّمين</w:t>
      </w:r>
      <w:r>
        <w:rPr>
          <w:rtl/>
          <w:cs/>
          <w:lang w:val="ar_AE" w:bidi="ar_AE"/>
        </w:rPr>
        <w:t xml:space="preserve">. استخدموا نفس الكلمة التي استخدمتموها في المقاطع السابقة للإشارة إلى كلمتيّ "رسل" و"أنبياء". برجاء الرجوع لقاموس الكلمات الرئيسية لمزيد من المعلومات عن كلمة </w:t>
      </w:r>
      <w:r>
        <w:rPr>
          <w:rtl/>
          <w:cs/>
          <w:lang w:val="ar_AE" w:bidi="ar_AE"/>
        </w:rPr>
        <w:t>رسول</w:t>
      </w:r>
      <w:r>
        <w:rPr>
          <w:rtl/>
          <w:cs/>
          <w:lang w:val="ar_AE" w:bidi="ar_AE"/>
        </w:rPr>
        <w:t xml:space="preserve"> </w:t>
      </w:r>
      <w:r>
        <w:rPr>
          <w:rtl/>
          <w:cs/>
          <w:lang w:val="ar_AE" w:bidi="ar_AE"/>
        </w:rPr>
        <w:t>ونبي</w:t>
      </w:r>
      <w:r>
        <w:rPr>
          <w:rtl/>
          <w:cs/>
          <w:lang w:val="ar_AE" w:bidi="ar_AE"/>
        </w:rPr>
        <w:t>. والمُعلِّم في هذا السياق هو المُعلِّم الديني الذي يشرح كلمة الله للناس.</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المُعلِّم</w:t>
      </w:r>
      <w:r>
        <w:rPr>
          <w:rtl/>
          <w:cs/>
          <w:lang w:val="ar_AE" w:bidi="ar_AE"/>
        </w:rPr>
        <w:t xml:space="preserve">. برجاء الرجوع إلى كلمة </w:t>
      </w:r>
      <w:r>
        <w:rPr>
          <w:rtl/>
          <w:cs/>
          <w:lang w:val="ar_AE" w:bidi="ar_AE"/>
        </w:rPr>
        <w:t>مُعلَّم</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لقد أعطى الله بعض الناس </w:t>
      </w:r>
      <w:r>
        <w:rPr>
          <w:b/>
          <w:rtl/>
          <w:cs/>
          <w:lang w:val="ar_AE" w:bidi="ar_AE"/>
        </w:rPr>
        <w:t>الموهبة الروحية</w:t>
      </w:r>
      <w:r>
        <w:rPr>
          <w:rtl/>
          <w:cs/>
          <w:lang w:val="ar_AE" w:bidi="ar_AE"/>
        </w:rPr>
        <w:t xml:space="preserve"> ليصنعوا </w:t>
      </w:r>
      <w:r>
        <w:rPr>
          <w:b/>
          <w:rtl/>
          <w:cs/>
          <w:lang w:val="ar_AE" w:bidi="ar_AE"/>
        </w:rPr>
        <w:t>القوَّات</w:t>
      </w:r>
      <w:r>
        <w:rPr>
          <w:rtl/>
          <w:cs/>
          <w:lang w:val="ar_AE" w:bidi="ar_AE"/>
        </w:rPr>
        <w:t xml:space="preserve"> وموهبة </w:t>
      </w:r>
      <w:r>
        <w:rPr>
          <w:b/>
          <w:rtl/>
          <w:cs/>
          <w:lang w:val="ar_AE" w:bidi="ar_AE"/>
        </w:rPr>
        <w:t>الشفاء</w:t>
      </w:r>
      <w:r>
        <w:rPr>
          <w:rtl/>
          <w:cs/>
          <w:lang w:val="ar_AE" w:bidi="ar_AE"/>
        </w:rPr>
        <w:t xml:space="preserve">. استخدموا الكلمة أو العبارة نفسها التي استخدمتموها في المقاطع السابقة لترجمة كلمتيّ "قوَّات"، و"موهبة الشفاء". ولمزيد من المعلومات عن </w:t>
      </w:r>
      <w:r>
        <w:rPr>
          <w:b/>
          <w:rtl/>
          <w:cs/>
          <w:lang w:val="ar_AE" w:bidi="ar_AE"/>
        </w:rPr>
        <w:t>الموهبة الروحية</w:t>
      </w:r>
      <w:r>
        <w:rPr>
          <w:rtl/>
          <w:cs/>
          <w:lang w:val="ar_AE" w:bidi="ar_AE"/>
        </w:rPr>
        <w:t xml:space="preserve"> و</w:t>
      </w:r>
      <w:r>
        <w:rPr>
          <w:rtl/>
          <w:cs/>
          <w:lang w:val="ar_AE" w:bidi="ar_AE"/>
        </w:rPr>
        <w:t>القوَّات</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وقد أعطى الله البعض </w:t>
      </w:r>
      <w:r>
        <w:rPr>
          <w:b/>
          <w:rtl/>
          <w:cs/>
          <w:lang w:val="ar_AE" w:bidi="ar_AE"/>
        </w:rPr>
        <w:t>موهبة العون</w:t>
      </w:r>
      <w:r>
        <w:rPr>
          <w:rtl/>
          <w:cs/>
          <w:lang w:val="ar_AE" w:bidi="ar_AE"/>
        </w:rPr>
        <w:t xml:space="preserve"> للآخرين. والشخص الذي يُعطى موهبة العون هو مؤمن يمنحه الله قدرة خاصة ورغبة قوية في مساعدة الآخرين بطرق عملية.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موهبة العون</w:t>
      </w:r>
      <w:r>
        <w:rPr>
          <w:rtl/>
          <w:cs/>
          <w:lang w:val="ar_AE" w:bidi="ar_AE"/>
        </w:rPr>
        <w:t>. إذا كنتم قد ترجمتم هذه الكلمة أو العبارة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وقد وضع الله موهبة </w:t>
      </w:r>
      <w:r>
        <w:rPr>
          <w:b/>
          <w:rtl/>
          <w:cs/>
          <w:lang w:val="ar_AE" w:bidi="ar_AE"/>
        </w:rPr>
        <w:t>التدبير</w:t>
      </w:r>
      <w:r>
        <w:rPr>
          <w:rtl/>
          <w:cs/>
          <w:lang w:val="ar_AE" w:bidi="ar_AE"/>
        </w:rPr>
        <w:t xml:space="preserve"> أو </w:t>
      </w:r>
      <w:r>
        <w:rPr>
          <w:b/>
          <w:rtl/>
          <w:cs/>
          <w:lang w:val="ar_AE" w:bidi="ar_AE"/>
        </w:rPr>
        <w:t>القيادة</w:t>
      </w:r>
      <w:r>
        <w:rPr>
          <w:rtl/>
          <w:cs/>
          <w:lang w:val="ar_AE" w:bidi="ar_AE"/>
        </w:rPr>
        <w:t>. والشخص الذي يُعطى موهبة التدبير أو الإدارة هو شخص منحه الله القدرة على تنظيم أعمال الكنيسة وإدارتها.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موهبة التدبير</w:t>
      </w:r>
      <w:r>
        <w:rPr>
          <w:rtl/>
          <w:cs/>
          <w:lang w:val="ar_AE" w:bidi="ar_AE"/>
        </w:rPr>
        <w:t xml:space="preserve"> أو </w:t>
      </w:r>
      <w:r>
        <w:rPr>
          <w:b/>
          <w:rtl/>
          <w:cs/>
          <w:lang w:val="ar_AE" w:bidi="ar_AE"/>
        </w:rPr>
        <w:t>القيادة</w:t>
      </w:r>
      <w:r>
        <w:rPr>
          <w:rtl/>
          <w:cs/>
          <w:lang w:val="ar_AE" w:bidi="ar_AE"/>
        </w:rPr>
        <w:t>. إذا كنتم قد ترجمتم هذه الكلمة أو العبارة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وقد وضع الله بعض المؤمنين ليكون لهم موهبة </w:t>
      </w:r>
      <w:r>
        <w:rPr>
          <w:b/>
          <w:rtl/>
          <w:cs/>
          <w:lang w:val="ar_AE" w:bidi="ar_AE"/>
        </w:rPr>
        <w:t>التكلُّم بألسنة</w:t>
      </w:r>
      <w:r>
        <w:rPr>
          <w:rtl/>
          <w:cs/>
          <w:lang w:val="ar_AE" w:bidi="ar_AE"/>
        </w:rPr>
        <w:t xml:space="preserve">، وآخرون ليكون لهم موهبة </w:t>
      </w:r>
      <w:r>
        <w:rPr>
          <w:b/>
          <w:rtl/>
          <w:cs/>
          <w:lang w:val="ar_AE" w:bidi="ar_AE"/>
        </w:rPr>
        <w:t>ترجمة الألسنة</w:t>
      </w:r>
      <w:r>
        <w:rPr>
          <w:rtl/>
          <w:cs/>
          <w:lang w:val="ar_AE" w:bidi="ar_AE"/>
        </w:rPr>
        <w:t xml:space="preserve">. استخدموا نفس الكلمة أو العبارة التي استخدمتموها في المقاطع السابقة للإشارة إلى كلمتيّ "ألسنة" و"ترجمة الألسنة". لمزيد من المعلومات، برجاء الرجوع إلى كلمة </w:t>
      </w:r>
      <w:r>
        <w:rPr>
          <w:rtl/>
          <w:cs/>
          <w:lang w:val="ar_AE" w:bidi="ar_AE"/>
        </w:rPr>
        <w:t>"ألسنة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13: 1–7 وضعوا كلماته في قلوبكم.</w:t>
      </w:r>
    </w:p>
    <w:p>
      <w:pPr>
        <w:bidi/>
      </w:pPr>
      <w:r>
        <w:rPr>
          <w:rtl/>
          <w:cs/>
          <w:lang w:val="ar_AE" w:bidi="ar_AE"/>
        </w:rPr>
      </w:r>
      <w:r>
        <w:rPr>
          <w:rtl/>
          <w:cs/>
          <w:lang w:val="ar_AE" w:bidi="ar_AE"/>
        </w:rPr>
        <w:t>استمعوا إلى نسخة صوتية من كورنثوس الأولى 13: 1–7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13: 1–7 من الترجمة الأسهل فهمًا.</w:t>
      </w:r>
    </w:p>
    <w:p>
      <w:pPr>
        <w:bidi/>
      </w:pPr>
      <w:r>
        <w:rPr>
          <w:rtl/>
          <w:cs/>
          <w:lang w:val="ar_AE" w:bidi="ar_AE"/>
        </w:rPr>
      </w:r>
      <w:r>
        <w:rPr>
          <w:rtl/>
          <w:cs/>
          <w:lang w:val="ar_AE" w:bidi="ar_AE"/>
        </w:rPr>
        <w:t xml:space="preserve">في الجزء الأول من رسالة كورنثوس الأولى الإصحاح 13، الآيات 1 إلى 7، يتحدث بولس إلى أهل كورنثوس عن أنواع المواهب المختلفة. انتهى بولس للتو من حديثه مع أهل كورنثوس عن المواهب المختلفة التي قد يبتغونها. وقد أشار بولس في الجزء السابق من رسالته إلى أن بعض المواهب تكون أكثر قيمة من غيرها. لكنه الآن يخبر المؤمنين شيئًا أكثر أهمية عليهم أن يعرفوه. حيث يقول للمؤمنين أنه حتى لو كان لهم هذه المواهب العظيمة – مثل التكلُّم بألسنة، أو النبوة، ومعرفة جميع الأسرار وكلّ علم، والإيمان الكامل الذي يمكنهم من نقل الجبال، والتخلي عن كل ما يملكونه، وتسليم أجسادهم حتى الاحتراق - فحتى إن كانت لديهم هذه المواهب لكن ليست لهم محبة، فإن جميع هذه المواهب تصبح بلا جدوى أو نفع حقيقي. إذ لن تجلب هذه المواهب أيَّ خيرٍ للمؤمنين أو للآخرين. في الواقع، يقول بولس إنه إذا كان لشخص ما هذه المواهب ولكن ليس له محبة، فإنه يصير كنحاس يطن أو صنج يرن. الصنوج والنحاس هي آلات موسيقية يصنعها الإنسان من المعدن المطروق. ويضرب الناس هذه الآلات بعصا أو بمطرقة، فتصدر صوتًا رنَّانًا عاليًا جدًا. يستخدم الناس هذه الآلات بطريقة مشابهة للطبول لعمل إيقاعٍ أو صوتٍ يتكرر مرارًا وتكرارًا. وكان الناس يجيدون الضرب على النحاس والصنوج بمهارة عالية. ولكن إذا لم يكن هناك شخص ماهر يعزف على هذه الآلات، فإنها لن تُصدر موسيقى جميلة، بل تُصدر فقط الكثير من الضوضاء. </w:t>
      </w:r>
    </w:p>
    <w:p>
      <w:pPr>
        <w:bidi/>
      </w:pPr>
      <w:r>
        <w:rPr>
          <w:rtl/>
          <w:cs/>
          <w:lang w:val="ar_AE" w:bidi="ar_AE"/>
        </w:rPr>
      </w:r>
      <w:r>
        <w:rPr>
          <w:rtl/>
          <w:cs/>
          <w:lang w:val="ar_AE" w:bidi="ar_AE"/>
        </w:rPr>
        <w:t>توقفوا هنا وناقشوا هذا السؤال كمجموعة. كيف تصفون الصوت الذي يصدِّره الشخص حين يعزف عزفًا سيئًا على آلة موسيقية؟ أوقفوا سماع هذا التسجيل الصوتي هنا.</w:t>
      </w:r>
    </w:p>
    <w:p>
      <w:pPr>
        <w:bidi/>
      </w:pPr>
      <w:r>
        <w:rPr>
          <w:rtl/>
          <w:cs/>
          <w:lang w:val="ar_AE" w:bidi="ar_AE"/>
        </w:rPr>
      </w:r>
      <w:r>
        <w:rPr>
          <w:rtl/>
          <w:cs/>
          <w:lang w:val="ar_AE" w:bidi="ar_AE"/>
        </w:rPr>
        <w:t xml:space="preserve">في الجزء الثاني من هذا المقطع، يتحدث بولس عن الأشكال الحقيقية للمحبة. يؤكد بولس على أن المحبة هي أسلوب معيّن للتصرّف أو للحياة. إذ يتحدث عن المحبة كما لو كانت شخصية قادرة على العمل أو التصرُّف. ما يقصده بولس هو أنه إذا كان شخص ما محبًا، يحب الآخرين بطريقة صالحة ومُرضية لله، فإنه سيعمل أعمالًا معينة ولا يعمل الأخرى. فيقول إن المحبة تتأنى وترفق. ثم يتكلَّم عن أمور معينة لا تفعلها المحبة. ويسرد بولس بعض هذه الأمور التي لا تفعلها المحبة. يبدو واضحًا أن أهل كورنثوس كانوا يفعلون بعض هذه الأمور الشريرة. فقد كان أهل كورنثوس مشهورين بالغرور والتفاخر. إذ يظنون أن لديهم معرفة وحكمة عظيمة بسبب كل ما لديهم من علم وفهم. كما كان أهل كورنثوس متفاخرين في كثير من الأحيان. وأيضًا كان أهل كورنثوس يحسدون الآخرين على ما لديهم من معرفة أو حكمة، لم تكن لديهم. إذ كانوا يريدون هذه الأمور لأنفسهم لكي ينظر إليهم الناس كأشخاص متميزين ومهمين وممتلئين بالحكمة والمعرفة. وبينما يقول بولس هذا فمن المُرجح أنه يعتقد أن أهل كورنثوس يظنون أنهم أشخاص مهمون ومتميّزون جدًا نظرًا لما يتمتعون به من حكمة وسعة معرفة. لذلك يخبرهم بولس بعدة أمور لا ينبغي أن يفعلوها إن كان عندهم محبة. </w:t>
      </w:r>
    </w:p>
    <w:p>
      <w:pPr>
        <w:bidi/>
      </w:pPr>
      <w:r>
        <w:rPr>
          <w:rtl/>
          <w:cs/>
          <w:lang w:val="ar_AE" w:bidi="ar_AE"/>
        </w:rPr>
      </w:r>
      <w:r>
        <w:rPr>
          <w:rtl/>
          <w:cs/>
          <w:lang w:val="ar_AE" w:bidi="ar_AE"/>
        </w:rPr>
        <w:t>ثم يتحدث بولس عن ملامح المحبة بالطريقة التي</w:t>
      </w:r>
      <w:r>
        <w:rPr>
          <w:b/>
          <w:rtl/>
          <w:cs/>
          <w:lang w:val="ar_AE" w:bidi="ar_AE"/>
        </w:rPr>
        <w:t xml:space="preserve"> ينبغي</w:t>
      </w:r>
      <w:r>
        <w:rPr>
          <w:rtl/>
          <w:cs/>
          <w:lang w:val="ar_AE" w:bidi="ar_AE"/>
        </w:rPr>
        <w:t xml:space="preserve"> أن يحب بها الإنسان. ويفعل بولس ذلك من خلال التعامل مع المحبة كشخص يمكنه القيام بأفعال معينة. ويقول بولس إن المحبة تحتمل كل شيء، وأنها تصدِّق، وأنها ترجو كل شيء، وأنها تصبر على كل شيء. عندما يقول بولس إن المحبة تحتمل كل شيء، فهم يستخدم كلمة تعني "يحمل" – أي المحبة تحمل كل شيء. ويفكر بولس في أمور صعبة جدًا. ويتحدث عن هذه الأمور الصعبة، كما لو كانت حملًا ثقيلًا يحمله الناس. فإذا أحب شخص ما بطريقة تُرضي الله، فإنه سيكون مستعدًا لتحمل الأمور الصعبة.</w:t>
      </w:r>
    </w:p>
    <w:p>
      <w:pPr>
        <w:bidi/>
      </w:pPr>
      <w:r>
        <w:rPr>
          <w:rtl/>
          <w:cs/>
          <w:lang w:val="ar_AE" w:bidi="ar_AE"/>
        </w:rPr>
      </w:r>
      <w:r>
        <w:rPr>
          <w:rtl/>
          <w:cs/>
          <w:lang w:val="ar_AE" w:bidi="ar_AE"/>
        </w:rPr>
        <w:t>والآن على وجه التحديد، عندما يفكر بولس في هذه الأمور الصعبة، يبدو من المرجح أنه كان يفكر في أنواع المشاكل التي كان يواجهها أهل كورنثوس. نتذكر أنه من بين أمور أخرى، كان أهل كورنثوس يحاولون إحضار بعضهم البعض أمام القاضي لأنهم اعتقدوا أن شخصًا آخر قد أخطأ في حقهم، وكانوا يريدون من القاضي أن يجعل ذلك الشخص الآخر يدفع ثمن ما فعله. ويحاول بولس تغيير طريقة تفكير أهل كورنثوس تجاه هذه الأمور. يقول بولس إن المحبة ليست مجرد الحصول على أمور صالحة نرى أننا نستحقها، ولا الحصول على أكبر قدر ممكن من المعرفة أو النبوات لمنفعتنا الشخصية. قد تكون تلك الأمور حسنة، ولكن بحسب بولس، حين يحب الإنسان، فإنه يكون مستعداً لأن يحتمل أو يصبر على الأمور الشاقة، حتى وإن أساء إليه أحد ما." ويتحدث بولس على وجه التحديد عن الأشخاص داخل الكنيسة. ولهذا السبب قال لأهل كورنثوس سابقًا إنه إذا ظن المؤمن أن مؤمن آخر أخطأ إليه، فلا ينبغي له أن يأخذه إلى القضاء. ولا ينبغي لذلك المؤمن أن يأخذ المؤمن الآخر أمام القاضي محاولًا الحصول على ما يعتقد أنه حقٌّ له من المؤمن الآخر. وبدلًا من ذلك، يجب أن يكون ذلك المؤمن مستعدًا لتحمل الأمر الصعب الذي ارتكبه ذلك المؤمن الآخر في حقه إظهار للمحبة.</w:t>
      </w:r>
    </w:p>
    <w:p>
      <w:pPr>
        <w:bidi/>
      </w:pPr>
      <w:r>
        <w:rPr>
          <w:rtl/>
          <w:cs/>
          <w:lang w:val="ar_AE" w:bidi="ar_AE"/>
        </w:rPr>
      </w:r>
      <w:r>
        <w:rPr>
          <w:rtl/>
          <w:cs/>
          <w:lang w:val="ar_AE" w:bidi="ar_AE"/>
        </w:rPr>
        <w:t>المحبة تصدِّق كل شيء. وهذا لا يعني أنه إذا أحب شخص ما الآخر، فعليه أن يصدق كل ما يقوله هذا الشخص الآخر له. بل إن المعنى الحقيقي هو أنه، في كل الأحوال، إذا كان شخص ما يحب، فإنه يظل يصدق أن الخير لابد أن يتحقق. لذلك يستمر ذلك الشخص في تحمّل الأمور الشاقة. وهذا الشخص يستمر في الإيمان. كما يستمر ذلك الشخص في الرجاء، متوقعًا بثقة أن يسوع قد خلّصه من خطاياه. بغض النظر عما يحدث، هكذا تكون المحبة بحسب ما يقوله بولس.</w:t>
      </w:r>
    </w:p>
    <w:p>
      <w:pPr>
        <w:bidi/>
      </w:pPr>
      <w:r>
        <w:rPr>
          <w:rtl/>
          <w:cs/>
          <w:lang w:val="ar_AE" w:bidi="ar_AE"/>
        </w:rPr>
      </w:r>
      <w:r>
        <w:rPr>
          <w:rtl/>
          <w:cs/>
          <w:lang w:val="ar_AE" w:bidi="ar_AE"/>
        </w:rPr>
        <w:t>توقفوا هنا وناقشوا هذا السؤال كمجموعة. كيف يمكن للشخص في ثقافتكم أن يحب بنفس الطريقة التي وصفها بولس؟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13: 1–7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يوضح بولس للناس أن المواهب التي يطلبونها لا قيمة لها إلا إذا كان لديهم محبة.</w:t>
      </w:r>
    </w:p>
    <w:p>
      <w:pPr>
        <w:bidi/>
      </w:pPr>
      <w:r>
        <w:rPr>
          <w:rtl/>
          <w:cs/>
          <w:lang w:val="ar_AE" w:bidi="ar_AE"/>
        </w:rPr>
      </w:r>
      <w:r>
        <w:rPr>
          <w:b/>
          <w:rtl/>
          <w:cs/>
          <w:lang w:val="ar_AE" w:bidi="ar_AE"/>
        </w:rPr>
        <w:t>في الجزء الثاني:</w:t>
      </w:r>
      <w:r>
        <w:rPr>
          <w:rtl/>
          <w:cs/>
          <w:lang w:val="ar_AE" w:bidi="ar_AE"/>
        </w:rPr>
        <w:t xml:space="preserve"> يُوضح بولس للناس ما هي المحبة. كما يوضح بولس للناس أيضًا ما لا يُعد محبة. وهذا من خلال توضيح الأشياء المختلفة التي لا تفعلها المحبة.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وآخرون</w:t>
      </w:r>
    </w:p>
    <w:p>
      <w:pPr>
        <w:bidi/>
      </w:pPr>
      <w:r>
        <w:rPr>
          <w:rtl/>
          <w:cs/>
          <w:lang w:val="ar_AE" w:bidi="ar_AE"/>
        </w:rPr>
      </w:r>
      <w:r>
        <w:rPr>
          <w:rtl/>
          <w:cs/>
          <w:lang w:val="ar_AE" w:bidi="ar_AE"/>
        </w:rPr>
        <w:t>في الجزء الأول، يتحدث بولس عن المواهب المختلفة التي كان المؤمنون في كورنثوس يسعون إليها. ويوضح لهم أنه إذا كان للمؤمن هذه المواهب ولكن ليس له محبة، فإنه يكون في الواقع نقيض ما يعتقد أن تلك الموهبة تعكسه عنه.</w:t>
      </w:r>
    </w:p>
    <w:p>
      <w:pPr>
        <w:bidi/>
      </w:pPr>
      <w:r>
        <w:rPr>
          <w:rtl/>
          <w:cs/>
          <w:lang w:val="ar_AE" w:bidi="ar_AE"/>
        </w:rPr>
      </w:r>
      <w:r>
        <w:rPr>
          <w:rtl/>
          <w:cs/>
          <w:lang w:val="ar_AE" w:bidi="ar_AE"/>
        </w:rPr>
        <w:t>والموهبة الأولى التي يتحدث عنها بولس هي موهبة التكلُّم بألسنة. وهنا يمكننا أن نتذكر أنه في كورنثوس، كان امتلاك المعرفة والحكمة وسيلة للحصول على الإكرام من الآخرين. لذلك، بالنسبة لمؤمني كورنثوس، كانت القدرة على التكلُّم بألسنة تعني أن الشخص يتمتع بحظٍّ أوفر من المعرفة والحكمة. لكن بولس يقول إنه حتى لو استطاع المؤمن ممارسة هذه الموهبة، وحتى لو استطاع أن يتكلم بألسنة الناس والملائكة، ولكن ليس له محبة، فلن يعود ينطق بأي شيء به حكمة ومعرفة. لن يعود ذلك المؤمن ينطق بكلام ذي معرفة. في الواقع، يقول بولس إن المؤمن سيصير مثل الآلة الموسيقية التي تصدر ضجيجًا فقط بدلًا من عزف ألحان عذبة.</w:t>
      </w:r>
    </w:p>
    <w:p>
      <w:pPr>
        <w:bidi/>
      </w:pPr>
      <w:r>
        <w:rPr>
          <w:rtl/>
          <w:cs/>
          <w:lang w:val="ar_AE" w:bidi="ar_AE"/>
        </w:rPr>
      </w:r>
      <w:r>
        <w:rPr>
          <w:rtl/>
          <w:cs/>
          <w:lang w:val="ar_AE" w:bidi="ar_AE"/>
        </w:rPr>
        <w:t xml:space="preserve">ثم يتحدث بولس عن امتلاك موهبة النبوة، ومعرفة جميع الأسرار، وكل علم. كما يتحدث عن شخص له إيمان كبير حتى أنه يستطيع أن ينقل الجبال. فإن الذين يمتلكون موهبة النبوة ويعرفون جميع الأسرار ولديهم كل العلم، كان لهم جاذبية خاصة لدى أهل كورنثوس، لأنهم كانوا يحبون الحكمة والمعرفة، لأنها أعطتهم كرامة، وجعلتهم يبدون عظماء في أعيُن الآخرين. وبالنسبة لمؤمني كورنثوس، كان إمتلاك موهبة النبوة يعني أن أولئك المؤمنين سيحصلون على معرفة خاصة من الله بشكل مباشر. ومعرفة جميع الأسرار تعني أن كل الأمور اللازمة لفهم الإنجيل ستكون في متناول إدراك هؤلاء المؤمنين. وامتلاك كل العلم يعني أنه لا يوجد شيء لا يعرفه هؤلاء المؤمنون. وهذا سيجعل المؤمنين عظماء في أعين الجميع. وإذا كان للمؤمنين كل الإيمان، أو كانوا مؤمنين بما يكفي لنقل الجبال، فلن يحصلوا على كل ما يبتغونه من المعرفة والحكمة فحسب، بل سيكون بإمكانهم تحويل تلك المعرفة والحكمة إلى أفعال. وسيكون هؤلاء المؤمنون قادرين على القيام بأعمال عظيمة. حينئذ سيتضح لجميع من حولهم أن هؤلاء المؤمنين هم الأكثر حكمة والأعظم شأنًا. لكن بولس يقول للمؤمنين إنه إن كان لهم كل هذه المعرفة والحكمة والإيمان لكن ليس لهم محبة، فأنهم في الواقع ليسوا أعظم. بل سيكون المؤمنون كلا شيء. أي لن يكون لهم قيمة. </w:t>
      </w:r>
    </w:p>
    <w:p>
      <w:pPr>
        <w:bidi/>
      </w:pPr>
      <w:r>
        <w:rPr>
          <w:rtl/>
          <w:cs/>
          <w:lang w:val="ar_AE" w:bidi="ar_AE"/>
        </w:rPr>
      </w:r>
      <w:r>
        <w:rPr>
          <w:rtl/>
          <w:cs/>
          <w:lang w:val="ar_AE" w:bidi="ar_AE"/>
        </w:rPr>
        <w:t xml:space="preserve">وأخيرًا يقول بولس إن المؤمنين لن ينتفعوا شيئًا حتى وإن أعطوا كل أموالهم للفقراء، وإن سلَّموا أجسادهم حتى تحترق. وحين يقول بولس إن الناس يُسلِّمون أجسادهم حتى تحترق، فإنه يبدو من الواضح أنه يشير إلى الطريقة التي كان بها الحكام يطاردون المسيحيين، ويؤذونهم، ويقتلونهم، مستخدمين النار لحرقهم حتى الموت. ويقول إنه إذا أعطى المؤمنون كل أموالهم للفقراء، وحتى إن سلموا أنفسهم للموت من أجل اسم المسيح، فلن ينتفعوا شيئًا. فإذا لم يكن للمؤمنين محبة، فلن تكون لهم البركات التي وعدهم الله بها مقابل القيام بمثل هذه الأعمال، لأنهم فعلوها بدون محبة. بحسب الترجمة التي تستخدمونها، قد لا تذكر تلك الترجمة أن المؤمنين قدَّموا أجسادهم للحرق. بل قد تشير الترجمة إلى أنهم قدّموا أجسادهم من قبيل الافتخار. تختلف الأسباب التي تجعل المترجم يختار مصطلح "يحترق" أو مصطلح "يفتخر". لكن في كلتا الحالتين، الرسالة واحدة. فإذا أعطى المؤمنون كل أموالهم للفقراء، بل وسلَّموا أنفسهم للقتل بسبب تبعيتهم للمسيح، فلن ينالوا أيًا من الخيرات التي كانوا يرجونها. وكل ذلك لأن هؤلاء المؤمنين ليس لهم محبة. </w:t>
      </w:r>
    </w:p>
    <w:p>
      <w:pPr>
        <w:bidi/>
      </w:pPr>
      <w:r>
        <w:rPr>
          <w:rtl/>
          <w:cs/>
          <w:lang w:val="ar_AE" w:bidi="ar_AE"/>
        </w:rPr>
      </w:r>
      <w:r>
        <w:rPr>
          <w:rtl/>
          <w:cs/>
          <w:lang w:val="ar_AE" w:bidi="ar_AE"/>
        </w:rPr>
        <w:t xml:space="preserve">في الجزء الثاني، يتكلَّم بولس أكثر عن المحبة. وقد أنهى بولس للتو حديثه إلى المؤمنين عن أهمية المحبة. والآن سيوضح لهم كيف سيبدو الأمر إذا سلكوا بالمحبة. وأيضًا كيف سيبدو الأمر إذا لم يسلكوا بالمحبة. ويستند بولس في تعريفه للمحبة وما ليس من المحبة على كل ما يعرفه عن سلوكيات المؤمنين. ويبدأ بولس بتعليم المؤمنين أن المحبة تتأنى، وترفق، ولا تحسد. يقول بولس هذا لأنه يعلم أن أهل كورنثوس كانوا يحسدون الآخرين. كان المؤمنون يتطلعون إلى الخيرات، أي المعرفة والحكمة، التي يظنون أنها لدى الآخرين. وكانوا يطلبون هذه الخيرات لأنفسهم. ثم يقول بولس إن المحبة لا تتفاخر ولا تنتفخ. وهذه مجرد وسيلة للتعبير عن أنه إذا كان شخص ما يسلك بالمحبة، فإنه لن يبذل جهدًا في إخبار الآخرين عن مدى عظمته. ويقول بولس إن المحبة لا تقبِّح ولا تطلب ما لنفسها. وهذه طرق توضح أنه إذا كان المؤمنون يسلكون بالمحبة، فإنهم سيُظهرون المحبة تجاه الآخرين أيضًا. وبالتالي لن يفكروا في أنفسهم فقط، ولن يسيئوا معاملة الآخرين. ثم يقول بولس إن المحبة لا تحتدّ. أي أن المحبة لا تغضب بسهولة. وهذه مجرد وسيلة للتعبير عن طريقة معاملة الشخص المحب مع الآخرين – وهي أنه لن يغضب بسهولة بسبب تصرُّفات شخص آخر، ولن يحتد على الآخر أو يظل غاضبًا منه بسبب أمور حدثت في الماضي. يقول بولس إن المحبة لا تفرح بالإثم. بل عندما يحب الإنسان فإنه يفرح بالحق. وهذا تذكير لأهل كورنثوس بأنهم إذا ركَّزوا على محبة الآخرين، فلن يمجِّدوا ما هو خاطئ، بل سيمدحون ما هو صالح، وحق، ومستقيم، وجميل. </w:t>
      </w:r>
    </w:p>
    <w:p>
      <w:pPr>
        <w:bidi/>
      </w:pPr>
      <w:r>
        <w:rPr>
          <w:rtl/>
          <w:cs/>
          <w:lang w:val="ar_AE" w:bidi="ar_AE"/>
        </w:rPr>
      </w:r>
      <w:r>
        <w:rPr>
          <w:rtl/>
          <w:cs/>
          <w:lang w:val="ar_AE" w:bidi="ar_AE"/>
        </w:rPr>
        <w:t xml:space="preserve">في النهاية يعطي بولس تعريفًا لما هو مهم عن المحبة: أنها تحتمل كل شيء، وتصدِّق كل شيء، وترجو كل شيء، وتصبر على كل شيء، أي إنها تستمر في المحبة حتى في وسط الصعاب.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13: 1–7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يتكوّن هذا المقطع من جزأين.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وآخرون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يتحدث بولس إلى شعب كنيسة كورنثوس. ويكلِّمهم عن المواهب المتنوعة التي يجب أن يسعوا إليها. في الإصحاح السابق، أوضح بولس للشعب أي المواهب هي الأكثر أهمية. أما في هذا المقطع، فهو يوضح لهم أنه إن كان لديهم هذه المواهب ولكن ليس لهم محبة، فإنهم ما زالوا يفتقدون شيئًا في غاية الأهمية. عندما تقومون بتمثيل هذا الجزء، ربما تفضلون أن تجعلوا بولس يُظهر كيف يبدو الشخص الذي يمتلك هذه المواهب، ثم يُظهر كيف يبدو الشخص الذي يمتلكها لكن ليس له محبة.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وفي الجزء الثاني، يتحدث بولس عن المحبة، وهي أهم شيء يجب على المؤمنين أن يسعوا إليه. يمكنكم اختيار تمثيل كيف تبدو المحبة. وأظهروا أن المحبة تتأنى وترفق. يمكنكم أيضًا تقديم أمثلة لأشكال عدم المحبة، ثم تُوضحوا أن بولس يطلب من الشعب ألا يفعلوا هذه الأمور.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13: 1–7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بينما يتناقش بولس مع أهل كورنثوس حول المواهب المتنوعة التي يسعون إليها، يوضح لهم ما سيحدث لو أنهم امتلكوا هذه المواهب، لكن ليس لهم محبة. والموهبة الأولى التي يتحدث عنها بولس هي موهبة</w:t>
      </w:r>
      <w:r>
        <w:rPr>
          <w:b/>
          <w:rtl/>
          <w:cs/>
          <w:lang w:val="ar_AE" w:bidi="ar_AE"/>
        </w:rPr>
        <w:t xml:space="preserve"> التكلُّم بألسنة.</w:t>
      </w:r>
      <w:r>
        <w:rPr>
          <w:rtl/>
          <w:cs/>
          <w:lang w:val="ar_AE" w:bidi="ar_AE"/>
        </w:rPr>
        <w:t xml:space="preserve"> و"التكلُّم بألسنة" هي القدرة التي يعطيها الروح القدس للبشر ليتمكنوا من التكلُّم بلغة لا يفهمونها. وقد تكون هذه لغة ينطق بها البشر، أو لغة تنطق بها الملائكة. استخدموا الكلمة أو العبارة نفسها التي استخدمتموها في المقاطع السابقة للإشارة إلى كلمة "ألسنة". ولمزيد من المعلومات عن </w:t>
      </w:r>
      <w:r>
        <w:rPr>
          <w:rtl/>
          <w:cs/>
          <w:lang w:val="ar_AE" w:bidi="ar_AE"/>
        </w:rPr>
        <w:t>الألسنة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ويذكر بولس أيضًا </w:t>
      </w:r>
      <w:r>
        <w:rPr>
          <w:b/>
          <w:rtl/>
          <w:cs/>
          <w:lang w:val="ar_AE" w:bidi="ar_AE"/>
        </w:rPr>
        <w:t>الملائكة</w:t>
      </w:r>
      <w:r>
        <w:rPr>
          <w:rtl/>
          <w:cs/>
          <w:lang w:val="ar_AE" w:bidi="ar_AE"/>
        </w:rPr>
        <w:t xml:space="preserve">. والملائكة هي عبارة عن كائنات فائقة للطبيعة، أو كائنات روحية. وقد خلق الله الملائكة لخدمته ولمعونة شعبه. وكثيراً ما يحمل الملائكة الرسائل إلى شعب الله. استخدموا الكلمة أو العبارة نفسها التي استخدمتموها في المقاطع السابقة للإشارة إلى كلمة "ملائكة". ولمزيدٍ من المعلومات عن </w:t>
      </w:r>
      <w:r>
        <w:rPr>
          <w:rtl/>
          <w:cs/>
          <w:lang w:val="ar_AE" w:bidi="ar_AE"/>
        </w:rPr>
        <w:t>"الملائكة"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والنوع الآخر من المواهب التي يتحدث عنها بولس هو امتلاك موهبة </w:t>
      </w:r>
      <w:r>
        <w:rPr>
          <w:b/>
          <w:rtl/>
          <w:cs/>
          <w:lang w:val="ar_AE" w:bidi="ar_AE"/>
        </w:rPr>
        <w:t>النبوة</w:t>
      </w:r>
      <w:r>
        <w:rPr>
          <w:rtl/>
          <w:cs/>
          <w:lang w:val="ar_AE" w:bidi="ar_AE"/>
        </w:rPr>
        <w:t xml:space="preserve">. والنبوة هي ما ما يُطلق على قيام شخص ما بنقل رسالة أعطاها الله له. والنبوة هي الرسالة التي أعطاها الله لذلك الشخص بروحه القدوس. ومن هذا المُنطلق، فإن النبوة هي رسالة تأتي مباشرة من الله، غير أنها تُعلن على لسان شخص آخر ينطق بها. والنبوة عادة ما تكون رسالة هامة لشعب الله. وهي يمكن أن تكون رسالة تحذيرية، تحذر الناس من الدينونة أو من ضيقات آتية. كما يمكن أن تكون رسالة تشجيعية. ولكن في جميع الأحوال، كان الغرض من هذه الرسائل هو بنيان الكنيسة وتقوية شعب الله. يوضح الكتاب المقدس أيضًا أنه يجب على الشعب فحص رسائل النبوة هذه للتأكد من صدقها. إذا كانت الرسائل صادقة، فهي إذًا من عند الله. وإذا لم تكن صادقة، فإنها لم تكن من عند الله. وإذا لم يكن الغرض من النبوة بُنيان الكنيسة، فهي لم تكن من عند الله. استخدموا الكلمة أو العبارة نفسها التي استخدمتموها في المقاطع السابقة للإشارة إلى كلمة "النبوة". ولمزيد من المعلومات عن </w:t>
      </w:r>
      <w:r>
        <w:rPr>
          <w:rtl/>
          <w:cs/>
          <w:lang w:val="ar_AE" w:bidi="ar_AE"/>
        </w:rPr>
        <w:t>النبوة</w:t>
      </w:r>
      <w:r>
        <w:rPr>
          <w:rtl/>
          <w:cs/>
          <w:lang w:val="ar_AE" w:bidi="ar_AE"/>
        </w:rPr>
        <w:t xml:space="preserve"> برجاء الرجوع لقاموس الكلمات الرئيسية.</w:t>
      </w:r>
    </w:p>
    <w:p>
      <w:pPr>
        <w:bidi/>
      </w:pPr>
      <w:r>
        <w:rPr>
          <w:rtl/>
          <w:cs/>
          <w:lang w:val="ar_AE" w:bidi="ar_AE"/>
        </w:rPr>
      </w:r>
      <w:r>
        <w:rPr>
          <w:rtl/>
          <w:cs/>
          <w:lang w:val="ar_AE" w:bidi="ar_AE"/>
        </w:rPr>
        <w:t xml:space="preserve">ثم يتحدث بولس عن معرفة جميع </w:t>
      </w:r>
      <w:r>
        <w:rPr>
          <w:b/>
          <w:rtl/>
          <w:cs/>
          <w:lang w:val="ar_AE" w:bidi="ar_AE"/>
        </w:rPr>
        <w:t>الأسرار</w:t>
      </w:r>
      <w:r>
        <w:rPr>
          <w:rtl/>
          <w:cs/>
          <w:lang w:val="ar_AE" w:bidi="ar_AE"/>
        </w:rPr>
        <w:t xml:space="preserve"> وامتلاك كل العلم. وحين يتحدث بولس عن الأسرار في رسائله، فإنه يتحدث عن الأمور الجوهرية التي يجب أن معرفتها عن خطة الله لخلاص العالم بالمسيح. وهذه أمور لم يكن الناس يعرفونها في الماضي، لكنها استُعلنت الآن بوضوح في زمن المسيح.</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الأسرار</w:t>
      </w:r>
      <w:r>
        <w:rPr>
          <w:rtl/>
          <w:cs/>
          <w:lang w:val="ar_AE" w:bidi="ar_AE"/>
        </w:rPr>
        <w:t>. استخدموا الكلمة نفسها التي استخدمتموها في المقاطع السابقة. أوقفوا سماع هذا التسجيل الصوتي هنا.</w:t>
      </w:r>
    </w:p>
    <w:p>
      <w:pPr>
        <w:bidi/>
      </w:pPr>
      <w:r>
        <w:rPr>
          <w:rtl/>
          <w:cs/>
          <w:lang w:val="ar_AE" w:bidi="ar_AE"/>
        </w:rPr>
      </w:r>
      <w:r>
        <w:rPr>
          <w:rtl/>
          <w:cs/>
          <w:lang w:val="ar_AE" w:bidi="ar_AE"/>
        </w:rPr>
        <w:t xml:space="preserve">يتحدث بولس أيضًا عن </w:t>
      </w:r>
      <w:r>
        <w:rPr>
          <w:b/>
          <w:rtl/>
          <w:cs/>
          <w:lang w:val="ar_AE" w:bidi="ar_AE"/>
        </w:rPr>
        <w:t>الإيمان</w:t>
      </w:r>
      <w:r>
        <w:rPr>
          <w:rtl/>
          <w:cs/>
          <w:lang w:val="ar_AE" w:bidi="ar_AE"/>
        </w:rPr>
        <w:t>. وحين يتحدث بولس عن الإيمان، فإنه لا يتحدث فقط عن الإعتقاد العام بوجود الله. بل عن الإيمان بحقيقة من هو الله وبأنه يستجيب الصلاة. ويتضح لنا هذا لأن المقطع يتحدث تحديدًا عن إيمان يستطيع أن ينقل الجبال. لذلك يتحدث المقطع عن هذه الفكرة، وهي أن الإنسان الذي يمتلك إيمانًا عظيمًا بحيث يستطيع الصلاة باسم يسوع لكي ينقل جبلًا فينتقل الجبل بالفعل.</w:t>
      </w:r>
    </w:p>
    <w:p>
      <w:pPr>
        <w:bidi/>
      </w:pPr>
      <w:r>
        <w:rPr>
          <w:rtl/>
          <w:cs/>
          <w:lang w:val="ar_AE" w:bidi="ar_AE"/>
        </w:rPr>
      </w:r>
      <w:r>
        <w:rPr>
          <w:rtl/>
          <w:cs/>
          <w:lang w:val="ar_AE" w:bidi="ar_AE"/>
        </w:rPr>
        <w:t xml:space="preserve">توقفوا هنا وناقشوا كمجموعة الكلمة أو العبارة التي ستستخدموها للتعبير عن </w:t>
      </w:r>
      <w:r>
        <w:rPr>
          <w:b/>
          <w:rtl/>
          <w:cs/>
          <w:lang w:val="ar_AE" w:bidi="ar_AE"/>
        </w:rPr>
        <w:t>الإيمان</w:t>
      </w:r>
      <w:r>
        <w:rPr>
          <w:rtl/>
          <w:cs/>
          <w:lang w:val="ar_AE" w:bidi="ar_AE"/>
        </w:rPr>
        <w:t xml:space="preserve">. لمزيدٍ من المعلومات، برجاء الرجوع لقاموس الكلمات الرئيسية للبحث عن كلمة </w:t>
      </w:r>
      <w:r>
        <w:rPr>
          <w:rtl/>
          <w:cs/>
          <w:lang w:val="ar_AE" w:bidi="ar_AE"/>
        </w:rPr>
        <w:t>إيمان</w:t>
      </w:r>
      <w:r>
        <w:rPr>
          <w:rtl/>
          <w:cs/>
          <w:lang w:val="ar_AE" w:bidi="ar_AE"/>
        </w:rPr>
        <w:t>. وإذا كنتم قد ترجمتم هذه الكلمة من قبل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وبعد ذلك، يتحدث بولس عما سيحدث إذا أعطى شخص كل أمواله، بل وحتى إذا سلم جسده. والآن، وبحسب الترجمة التي تقرأونها، فقد تجدوا تعبيرًا مثل: "سلَّمت جسدي حتى أحترق". أو قد تجدوا تعبيرًا آخر ينص على: "سلَّمت جسدي حتى أفتخر". هناك حجج قوية تدعم كل ترجمة منهما، ولكن قد يكون من الأفضل النظر في الترجمات المألوفة لدى شعبكم. فإذا كان شعبكم معتادًا على سماع كلمة "أحترق"، فقد يكون من الأفضل اختيار كلمة "أحترق" هنا. أما إذا كان شعبكم معتادًا على سماع كلمة "أفتخر"، فقد يكون من الأفضل التفكير في قول كلمة "أفتخر" هنا. </w:t>
      </w:r>
    </w:p>
    <w:p>
      <w:pPr>
        <w:bidi/>
      </w:pPr>
      <w:r>
        <w:rPr>
          <w:rtl/>
          <w:cs/>
          <w:lang w:val="ar_AE" w:bidi="ar_AE"/>
        </w:rPr>
      </w:r>
      <w:r>
        <w:rPr>
          <w:rtl/>
          <w:cs/>
          <w:lang w:val="ar_AE" w:bidi="ar_AE"/>
        </w:rPr>
        <w:t>توقّفوا هنا وناقشوا ما إذا كنتم ستقولون إن بولس سلَّم جسده حتى يحترق أو حتى يفتخر. أوقفوا سماع هذا التسجيل الصوتي هنا.</w:t>
      </w:r>
    </w:p>
    <w:p>
      <w:pPr>
        <w:bidi/>
      </w:pPr>
      <w:r>
        <w:rPr>
          <w:rtl/>
          <w:cs/>
          <w:lang w:val="ar_AE" w:bidi="ar_AE"/>
        </w:rPr>
      </w:r>
      <w:r>
        <w:rPr>
          <w:rtl/>
          <w:cs/>
          <w:lang w:val="ar_AE" w:bidi="ar_AE"/>
        </w:rPr>
        <w:t xml:space="preserve">بعد ذلك، يتحدث بولس عن بعض الجوانب المتعلقة بالمحبة. ويذكر بعض الحقائق عن المحبة. فيقول إن المحبة تتأنى وترفق. ثم يذكر بولس أمورًا لا ينبغي أن تحدث أبدًا مع المحبة الحقيقية. فيقول إن المحبة لا تتفاخر ولا تنتفخ. وكلمة "تنتفخ" هي وسيلة لوصف شخص يظن أنه أكثر أهمية مما هو عليه بالفعل. وكلمة "تنتفخ" هي وسيلة لوصف شخص يظن أنه أفضل من الآخرين. </w:t>
      </w:r>
    </w:p>
    <w:p>
      <w:pPr>
        <w:bidi/>
      </w:pPr>
      <w:r>
        <w:rPr>
          <w:rtl/>
          <w:cs/>
          <w:lang w:val="ar_AE" w:bidi="ar_AE"/>
        </w:rPr>
      </w:r>
      <w:r>
        <w:rPr>
          <w:rtl/>
          <w:cs/>
          <w:lang w:val="ar_AE" w:bidi="ar_AE"/>
        </w:rPr>
        <w:t>توقّفوا هنا وناقشوا معًا الكلمة أو العبارة التي ستستخدمونها للتعبير عن "تنتفخ". استخدموا الكلمة أو العبارة نفسها التي استخدمتموها في المقاطع السابقة للإشارة إلى كلمة "تنتفخ" أو "تتفاخر". أوقفوا سماع هذا التسجيل الصوتي هنا.</w:t>
      </w:r>
    </w:p>
    <w:p>
      <w:pPr>
        <w:bidi/>
      </w:pPr>
      <w:r>
        <w:rPr>
          <w:rtl/>
          <w:cs/>
          <w:lang w:val="ar_AE" w:bidi="ar_AE"/>
        </w:rPr>
      </w:r>
      <w:r>
        <w:rPr>
          <w:rtl/>
          <w:cs/>
          <w:lang w:val="ar_AE" w:bidi="ar_AE"/>
        </w:rPr>
        <w:t xml:space="preserve">يقول بولس إن المحبة لا تفرح </w:t>
      </w:r>
      <w:r>
        <w:rPr>
          <w:b/>
          <w:rtl/>
          <w:cs/>
          <w:lang w:val="ar_AE" w:bidi="ar_AE"/>
        </w:rPr>
        <w:t>بالإثم</w:t>
      </w:r>
      <w:r>
        <w:rPr>
          <w:rtl/>
          <w:cs/>
          <w:lang w:val="ar_AE" w:bidi="ar_AE"/>
        </w:rPr>
        <w:t xml:space="preserve">. والإثم هو أن يرتكب الناس أفعالًا خاطئة أو سيئة ليست صحيحة ولا عادلة. استخدموا الكلمة نفسها التي استخدمتموها في المقاطع السابقة للإشارة إلى </w:t>
      </w:r>
      <w:r>
        <w:rPr>
          <w:rtl/>
          <w:cs/>
          <w:lang w:val="ar_AE" w:bidi="ar_AE"/>
        </w:rPr>
        <w:t>الإثم</w:t>
      </w:r>
      <w:r>
        <w:rPr>
          <w:rtl/>
          <w:cs/>
          <w:lang w:val="ar_AE" w:bidi="ar_AE"/>
        </w:rPr>
        <w:t xml:space="preserve"> وانظروا كلمة "الإثم" في قاموس الكلمات الرئيسية لمزيد من المعلومات.</w:t>
      </w:r>
    </w:p>
    <w:p>
      <w:pPr>
        <w:bidi/>
      </w:pPr>
      <w:r>
        <w:rPr>
          <w:rtl/>
          <w:cs/>
          <w:lang w:val="ar_AE" w:bidi="ar_AE"/>
        </w:rPr>
      </w:r>
      <w:r>
        <w:rPr>
          <w:rtl/>
          <w:cs/>
          <w:lang w:val="ar_AE" w:bidi="ar_AE"/>
        </w:rPr>
        <w:t>يقول بولس إن المحبة</w:t>
      </w:r>
      <w:r>
        <w:rPr>
          <w:b/>
          <w:rtl/>
          <w:cs/>
          <w:lang w:val="ar_AE" w:bidi="ar_AE"/>
        </w:rPr>
        <w:t xml:space="preserve"> ترجو</w:t>
      </w:r>
      <w:r>
        <w:rPr>
          <w:rtl/>
          <w:cs/>
          <w:lang w:val="ar_AE" w:bidi="ar_AE"/>
        </w:rPr>
        <w:t xml:space="preserve"> كل شيء، أو تتوقع بثقة الأفضل دائمًا في الأشخاص أو المواقف.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ترجو</w:t>
      </w:r>
      <w:r>
        <w:rPr>
          <w:rtl/>
          <w:cs/>
          <w:lang w:val="ar_AE" w:bidi="ar_AE"/>
        </w:rPr>
        <w:t xml:space="preserve">. وإذا كنتم قد ترجمتم هذه الكلمة من قبل في سفرٍ آخر من الكتاب المقدّس، فاستخدموا الكلمة ذاتها هنا. ولمزيد من المعلومات عن </w:t>
      </w:r>
      <w:r>
        <w:rPr>
          <w:b/>
          <w:rtl/>
          <w:cs/>
          <w:lang w:val="ar_AE" w:bidi="ar_AE"/>
        </w:rPr>
        <w:t>ترجو</w:t>
      </w:r>
      <w:r>
        <w:rPr>
          <w:rtl/>
          <w:cs/>
          <w:lang w:val="ar_AE" w:bidi="ar_AE"/>
        </w:rPr>
        <w:t>، برجاء الرجوع لقاموس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13:8–13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13: 8–13 وضعوا كلماته في قلوبكم.</w:t>
      </w:r>
    </w:p>
    <w:p>
      <w:pPr>
        <w:bidi/>
      </w:pPr>
      <w:r>
        <w:rPr>
          <w:rtl/>
          <w:cs/>
          <w:lang w:val="ar_AE" w:bidi="ar_AE"/>
        </w:rPr>
      </w:r>
      <w:r>
        <w:rPr>
          <w:rtl/>
          <w:cs/>
          <w:lang w:val="ar_AE" w:bidi="ar_AE"/>
        </w:rPr>
        <w:t>استمعوا إلى نسخة صوتية من كورنثوس الأولى 13: 8–13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13: 8–13 من الترجمة الأسهل فهمًا.</w:t>
      </w:r>
    </w:p>
    <w:p>
      <w:pPr>
        <w:bidi/>
      </w:pPr>
      <w:r>
        <w:rPr>
          <w:rtl/>
          <w:cs/>
          <w:lang w:val="ar_AE" w:bidi="ar_AE"/>
        </w:rPr>
      </w:r>
      <w:r>
        <w:rPr>
          <w:rtl/>
          <w:cs/>
          <w:lang w:val="ar_AE" w:bidi="ar_AE"/>
        </w:rPr>
        <w:t xml:space="preserve">يؤكد بولس في هذا المقطع على أن المحبة هي الشيء الأكثر أهمية بالنسبة للمؤمنين لأن المحبة لا تسقط أبدًا. ويتضح لنا أن هذه هي الفكرة الرئيسية التي يطرحها بولس، وذلك لأنه يذكّرها في بداية المقطع وفي نهايته. ونستحضر من المقطع السابق أن بولس أوضح لمؤمني كورنثوس أن جميع المواهب التي يسعى المؤمنون للحصول عليها، – مثل مواهب النبوة، ومواهب التكلم بالألسنة، ومواهب المعرفة الخاصة بأسرار الإنجيل – كانت جميعها أمورًا صالحة. ولكن إذا لم يكن للمؤمنين محبة، فلا قيمة لتلك المواهب على الإطلاق. إذ لا تقدِّم تلك المواهب أي نفع للأشخاص الذين يمتلكونها. </w:t>
      </w:r>
    </w:p>
    <w:p>
      <w:pPr>
        <w:bidi/>
      </w:pPr>
      <w:r>
        <w:rPr>
          <w:rtl/>
          <w:cs/>
          <w:lang w:val="ar_AE" w:bidi="ar_AE"/>
        </w:rPr>
      </w:r>
      <w:r>
        <w:rPr>
          <w:rtl/>
          <w:cs/>
          <w:lang w:val="ar_AE" w:bidi="ar_AE"/>
        </w:rPr>
        <w:t>وفي هذا المقطع يوضح بولس لماذا تُعتبر المحبة هي الأفضل على الإطلاق. والفكرة التي يؤكدها بولس هي أن المحبة لا تسقط أبدًا. فإن مواهب النبوة، ومواهب التكلُّم بالألسنة، والمعرفة الخاصة بأسرار الإنجيل – كل هذه ستبطل يومًا ما. لم يحدد بولس بدقة متى سيحدث ذلك، لكننا نستدل من مواضع أخرى من العهد الجديد، ومن كتابات بولس الأخرى، أنه كان يشير إلى وقت مجيء المسيح الثاني. حيث سيأتي يسوع ويصنع عالمًا جديدًا. وسيُعيد يسوع تشكيل العالم، وسيعيد تشكيله بدون أي خطية. حيث ستبطل جميع الخطايا. أي سيُبطل الإثم. أي لن تعود هناك خطية. وبالتالي سيصبح العالم جديدًا وكاملًا.</w:t>
      </w:r>
    </w:p>
    <w:p>
      <w:pPr>
        <w:bidi/>
      </w:pPr>
      <w:r>
        <w:rPr>
          <w:rtl/>
          <w:cs/>
          <w:lang w:val="ar_AE" w:bidi="ar_AE"/>
        </w:rPr>
      </w:r>
      <w:r>
        <w:rPr>
          <w:rtl/>
          <w:cs/>
          <w:lang w:val="ar_AE" w:bidi="ar_AE"/>
        </w:rPr>
        <w:t>وبما أن يسوع سيكون هناك، والله سيكون حاضرًا في تلك الأرض الجديدة، سنفهم أكثر عن طبيعة الله إذ سنحظى بوجود الإله الحقيقي معنا هناك. موهبة النبوة هي ببساطة سماع رسالة من الله مباشرة بواسطة روحه. فحين يكون الله حاضرًا بيننا، فلن نعود بحاجة إلى رسالة. وحين يكون يسوع حاضرًا ونستطيع أن نكلِّمه، فلن نعود بحاجة إلى ألسنة الناس والملائكة. وسيتم إصلاح كل شيء. كما سنكون قادرين على التكلُّم إلى بعضنا البعض وإلى يسوع.</w:t>
      </w:r>
    </w:p>
    <w:p>
      <w:pPr>
        <w:bidi/>
      </w:pPr>
      <w:r>
        <w:rPr>
          <w:rtl/>
          <w:cs/>
          <w:lang w:val="ar_AE" w:bidi="ar_AE"/>
        </w:rPr>
      </w:r>
      <w:r>
        <w:rPr>
          <w:rtl/>
          <w:cs/>
          <w:lang w:val="ar_AE" w:bidi="ar_AE"/>
        </w:rPr>
        <w:t>ليس لدينا معرفة كاملة بكل التفاصيل الكثيرة حول ما يعنيه الإنجيل. إذ لدينا من المعرفة ما يكفي لخلاصنا. فنحن نعرف الأمور التي أعلنها لنا الله بشأن بشارة يسوع في كلمة الله. ولكن عندما يأتي المسيح ثانية، فإنه سيُبطل الخطية ويخلق عالمًا جديدًا. وسيفهم جميع المؤمنين كافة التفاصيل الكاملة والصالحة عن الإنجيل، وذلك لأننا سنحيا في ملكوت الله بكل ما تحمله الكلمة من معنى، وبكل ما نحتاج إليه من تفاصيل ومعرفة. لذلك يقول بولس إن هذه الأمور التي تعطينا فكرة جزئية عن الإنجيل – كالنبوة، والتكلُّم بألسنة، والمعرفة الخاصة بأسرار الإنجيل – هي أمور صالحة. ولكن بعد ذلك يأتي الأفضل، وهو الحضور الحقيقي والكامل لله في أرض جديدة، حيث كل شيء صالح وحيث تبطل الخطية تمامًا وإلى الأبد. حينئذ ستبطل تلك الأشياء التي تعطينا صورة غير مكتملة عن الإنجيل وسيكون لدينا فهم أكثر إكتمالًا لكل شيء لأن الله سيكون معنا.</w:t>
      </w:r>
    </w:p>
    <w:p>
      <w:pPr>
        <w:bidi/>
      </w:pPr>
      <w:r>
        <w:rPr>
          <w:rtl/>
          <w:cs/>
          <w:lang w:val="ar_AE" w:bidi="ar_AE"/>
        </w:rPr>
      </w:r>
      <w:r>
        <w:rPr>
          <w:rtl/>
          <w:cs/>
          <w:lang w:val="ar_AE" w:bidi="ar_AE"/>
        </w:rPr>
        <w:t>والآن يشبه بولس معرفته بمعرفة طفل. فإن للطفل طريقته الخاصة في التفكير وفهم الأمور. وهذه الطريقة تناسب الطفل. ولكن عادةً عندما يصير الطفل بالغًا، يكون له طريقة تفكير وفهم أكثر اكتمالًا. وهكذا تتوقف طريقة التفكير والفهم الطفوليَّة – مع أنها كانت مناسبة للطفل – بمجرد أن يصير بالغًا. وبدلًا من طريقة التفكير الطفولية، تكون لهذا الشخص الآن طريقة تفكير ناضجة وفهم أكثر اكتمالًا.</w:t>
      </w:r>
    </w:p>
    <w:p>
      <w:pPr>
        <w:bidi/>
      </w:pPr>
      <w:r>
        <w:rPr>
          <w:rtl/>
          <w:cs/>
          <w:lang w:val="ar_AE" w:bidi="ar_AE"/>
        </w:rPr>
      </w:r>
      <w:r>
        <w:rPr>
          <w:rtl/>
          <w:cs/>
          <w:lang w:val="ar_AE" w:bidi="ar_AE"/>
        </w:rPr>
        <w:t>توقّفوا هنا وناقشوا هذا السؤال كمجموعة: كيف يختلف فهم الطفل للأمور عن فهم الشخص البالغ لها؟ أوقفوا سماع هذا التسجيل الصوتي هنا.</w:t>
      </w:r>
    </w:p>
    <w:p>
      <w:pPr>
        <w:bidi/>
      </w:pPr>
      <w:r>
        <w:rPr>
          <w:rtl/>
          <w:cs/>
          <w:lang w:val="ar_AE" w:bidi="ar_AE"/>
        </w:rPr>
      </w:r>
      <w:r>
        <w:rPr>
          <w:rtl/>
          <w:cs/>
          <w:lang w:val="ar_AE" w:bidi="ar_AE"/>
        </w:rPr>
        <w:t>يوضح بولس أيضًا أن هذا يشبه النظر في مرآة. لقد كانت مدينة كورنثوس مشهورة بصناعة المرايا الجيدة. وكانت المرايا آنذاك مجرد قطع معدنية يصقلها الناس جيدًا. وكان الناس يحكُّون المعدن مرارًا وتكرارًا حتى يتمكنوا من رؤية انعكاسًا.</w:t>
      </w:r>
    </w:p>
    <w:p>
      <w:pPr>
        <w:bidi/>
      </w:pPr>
      <w:r>
        <w:rPr>
          <w:rtl/>
          <w:cs/>
          <w:lang w:val="ar_AE" w:bidi="ar_AE"/>
        </w:rPr>
      </w:r>
      <w:r>
        <w:rPr>
          <w:rtl/>
          <w:cs/>
          <w:lang w:val="ar_AE" w:bidi="ar_AE"/>
        </w:rPr>
        <w:t xml:space="preserve">توقّفوا هنا وانظروا إلى صورة </w:t>
      </w:r>
      <w:r>
        <w:rPr>
          <w:rtl/>
          <w:cs/>
          <w:lang w:val="ar_AE" w:bidi="ar_AE"/>
        </w:rPr>
        <w:t>مرآة</w:t>
      </w:r>
      <w:r>
        <w:rPr>
          <w:rtl/>
          <w:cs/>
          <w:lang w:val="ar_AE" w:bidi="ar_AE"/>
        </w:rPr>
        <w:t xml:space="preserve"> تشبه النوع الذي كان أهل كورنثوس يستخدمونه. أوقفوا سماع هذا التسجيل الصوتي هنا.</w:t>
      </w:r>
    </w:p>
    <w:p>
      <w:pPr>
        <w:bidi/>
      </w:pPr>
      <w:r>
        <w:rPr>
          <w:rtl/>
          <w:cs/>
          <w:lang w:val="ar_AE" w:bidi="ar_AE"/>
        </w:rPr>
      </w:r>
      <w:r>
        <w:rPr>
          <w:rtl/>
          <w:cs/>
          <w:lang w:val="ar_AE" w:bidi="ar_AE"/>
        </w:rPr>
        <w:t>أحيانًا تكون هذه المرايا جيدة. وفي أحيان أخرى لا تكون بجودة المرايا التي لدينا اليوم. وسواء كنتم تنظرون إلى إحدى تلك المرايا القديمة، أو إلى مرآةٍ من عصرنا الحالي، فإنكم لا تزالون تنظرون إلى صورة الشيء الأصلي، لكنها ليست بجودة الشيء الأصلي. وهي ليست بوضوح الشيء الأصلي. إذ ليس هو الشيء الأصلي. وعندما يكون الشيء الأصلي أمامكم، حينئذ يمكن للصورة أن تختفي. لذلك هذه هي الفكرة التي يطرحها بولس: يمكننا أن نمتلك كلمة نبوية، ويمكننا أن نتكلّم بألسنة، ويمكننا أن نمتلك المعرفة بأسرار الإنجيل. وتلك الأشياء جيدة، لكنها ليست سوى انعكاس. إذ هي مجرد صورة للشيء الأصلي. ويومًا ما سيأتي إلينا الأصل ذاته – أي يسوع نفسه – عندما يأتي ثانيةً. وهكذا فإن الرسائل النبوية، والتكلُّم بالألسنة، والمعرفة الخاصة بأسرار الإنجيل سوف تبطل يومًا ما. وأما الأشياء التي لن تبطل عند مجيء يسوع ثانيةً فهي ثلاثة: الإيمان والرجاء والمحبة. والإيمان هو استمرار الثقة في المسيح وفي هويَّة المسيح. والرجاء هو التوقّع بأن الله سيستمر في تحقيق ما وعد به. وهذا لن يبطل أبدًا. والمحبة هي أن نستمر في محبة الله والآخرين. وهذا أيضًا لن يبطل. إذن هذه الأشياء الثلاثة لن تبطل. ويقول بولس إن الأعظم في هذه الثلاثة هي المحبة.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13: 8–13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للمؤمنين في كورنثوس إن المحبة لا تسقط أبدًا. أي لن تنتهي المحبة. لكن مواهب النبوة والألسنة والعلم الخاص بالإنجيل، كل هذه الأشياء ستبطل. أي ستنتهي هذه الأشياء.</w:t>
      </w:r>
    </w:p>
    <w:p>
      <w:pPr>
        <w:bidi/>
      </w:pPr>
      <w:r>
        <w:rPr>
          <w:rtl/>
          <w:cs/>
          <w:lang w:val="ar_AE" w:bidi="ar_AE"/>
        </w:rPr>
      </w:r>
      <w:r>
        <w:rPr>
          <w:b/>
          <w:rtl/>
          <w:cs/>
          <w:lang w:val="ar_AE" w:bidi="ar_AE"/>
        </w:rPr>
        <w:t>في الجزء الثاني:</w:t>
      </w:r>
      <w:r>
        <w:rPr>
          <w:rtl/>
          <w:cs/>
          <w:lang w:val="ar_AE" w:bidi="ar_AE"/>
        </w:rPr>
        <w:t xml:space="preserve"> يقدم بولس معلومات أكثر للمساعدة في شرح هذه الأشياء.</w:t>
      </w:r>
    </w:p>
    <w:p>
      <w:pPr>
        <w:bidi/>
      </w:pPr>
      <w:r>
        <w:rPr>
          <w:rtl/>
          <w:cs/>
          <w:lang w:val="ar_AE" w:bidi="ar_AE"/>
        </w:rPr>
      </w:r>
      <w:r>
        <w:rPr>
          <w:b/>
          <w:rtl/>
          <w:cs/>
          <w:lang w:val="ar_AE" w:bidi="ar_AE"/>
        </w:rPr>
        <w:t>في الجزء الثالث:</w:t>
      </w:r>
      <w:r>
        <w:rPr>
          <w:rtl/>
          <w:cs/>
          <w:lang w:val="ar_AE" w:bidi="ar_AE"/>
        </w:rPr>
        <w:t xml:space="preserve"> يقول بولس مرة أخرى إن هناك أشياء معينة لن تبطل، وهي الإيمان والرجاء والمحبة. إلا أنه يوضح أن أعظم هذه الأشياء هي المحبة.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بولس، كطفل وكرجلٍ. </w:t>
      </w:r>
    </w:p>
    <w:p>
      <w:pPr>
        <w:pStyle w:val="ListBullet"/>
        <w:bidi/>
        <w:spacing w:line="240" w:lineRule="auto"/>
        <w:ind w:left="720"/>
      </w:pPr>
      <w:r>
        <w:rPr>
          <w:rtl/>
          <w:cs/>
          <w:lang w:val="ar_AE" w:bidi="ar_AE"/>
        </w:rPr>
      </w:r>
      <w:r>
        <w:rPr>
          <w:rtl/>
          <w:cs/>
          <w:lang w:val="ar_AE" w:bidi="ar_AE"/>
        </w:rPr>
        <w:t>والمؤمنون الآخرون</w:t>
      </w:r>
    </w:p>
    <w:p>
      <w:pPr>
        <w:bidi/>
      </w:pPr>
      <w:r>
        <w:rPr>
          <w:rtl/>
          <w:cs/>
          <w:lang w:val="ar_AE" w:bidi="ar_AE"/>
        </w:rPr>
      </w:r>
      <w:r>
        <w:rPr>
          <w:rtl/>
          <w:cs/>
          <w:lang w:val="ar_AE" w:bidi="ar_AE"/>
        </w:rPr>
        <w:t xml:space="preserve">أثناء تمثيلكم لهذا المقطع، يُفضَّل إظهار إستمرارية المحبة وعدم إنتهائها حتى عند مجيء المسيح ثانية. يمكنكم أن تُمثِّلوا شخصًا يعطي رسالة نبوية، وشخصًا يتكلَّم بألسنة، وشخصًا يتكلَّم بعلم واسع عن الإنجيل. يمكنكم إظهار أن هذه الأشياء سوف تتوقف عند مجيء المسيح ثانية. احرصوا على توضيح ما يقصده بولس هنا. ربما تتحدث ترجمتكم عن هذا الأمر بطرق مختلفة، لكن بشكل عام عندما يتحدث بولس عنه فإنه يقول: </w:t>
      </w:r>
      <w:r>
        <w:rPr>
          <w:b/>
          <w:rtl/>
          <w:cs/>
          <w:lang w:val="ar_AE" w:bidi="ar_AE"/>
        </w:rPr>
        <w:t xml:space="preserve"> إن</w:t>
      </w:r>
      <w:r>
        <w:rPr>
          <w:rtl/>
          <w:cs/>
          <w:lang w:val="ar_AE" w:bidi="ar_AE"/>
        </w:rPr>
        <w:t xml:space="preserve"> كانت هناك نبوة، و</w:t>
      </w:r>
      <w:r>
        <w:rPr>
          <w:b/>
          <w:rtl/>
          <w:cs/>
          <w:lang w:val="ar_AE" w:bidi="ar_AE"/>
        </w:rPr>
        <w:t>إن</w:t>
      </w:r>
      <w:r>
        <w:rPr>
          <w:rtl/>
          <w:cs/>
          <w:lang w:val="ar_AE" w:bidi="ar_AE"/>
        </w:rPr>
        <w:t xml:space="preserve"> كانت هناك ألسنة و</w:t>
      </w:r>
      <w:r>
        <w:rPr>
          <w:b/>
          <w:rtl/>
          <w:cs/>
          <w:lang w:val="ar_AE" w:bidi="ar_AE"/>
        </w:rPr>
        <w:t>إن</w:t>
      </w:r>
      <w:r>
        <w:rPr>
          <w:rtl/>
          <w:cs/>
          <w:lang w:val="ar_AE" w:bidi="ar_AE"/>
        </w:rPr>
        <w:t xml:space="preserve"> كان هناك علم. وهو بالطبع لا يقصد أنه غير متأكد مما إذا كانت هذه الأشياء موجودة أم لا. بل يقصد أنه ربما يوجد بينكم في كنيستكم من يمكنه فعل هذه الأشياء. قد يكون لديكم في الكنيسة من يستطيع التكلُّم بألسنة، أو من يستطيع التنبؤ أو من لديه علم. لكن هذه الأشياء جميعها ستبطل.</w:t>
      </w:r>
    </w:p>
    <w:p>
      <w:pPr>
        <w:bidi/>
      </w:pPr>
      <w:r>
        <w:rPr>
          <w:rtl/>
          <w:cs/>
          <w:lang w:val="ar_AE" w:bidi="ar_AE"/>
        </w:rPr>
      </w:r>
      <w:r>
        <w:rPr>
          <w:rtl/>
          <w:cs/>
          <w:lang w:val="ar_AE" w:bidi="ar_AE"/>
        </w:rPr>
        <w:t>يمكنكم تمثيل شخصية بولس وهو طفل. يمكنكم إظهار كيف كان بولس يفكر بطريقة معينة كطفل، وكيف كان يتكلَّم بطريقة معينة كطفل. ثم بعد ذلك قوموا بتمثيل شخصية بولس بعد أن صار بالغًا. وأظهروا أنه لم يعد يفكر ويتكلّم بنفس تلك الطريقة الطفولية. بل صار لديه طريقة جديدة في التفكير والتكلُّم الآن بعد أن أصبح شخصًا بالغًا. ويمكنكم أيضًا أن تقوموا بتمثيل بولس والمؤمنين الآخرين وهم ينظرون في مرآة. ويُفضَّل أن تُظهروا كيف كان بولس والمؤمنون الآخرون بعملون بجدٍ لرؤية ما هو في المرآة. ولكن عندما يأتي الرب يسوع، فإنه يزيل المرآة. حينئذ سيرى بولس والمؤمنون الآخرون كل شيء بوضوح شديد. فيشعر بولس والمؤمنون الآخرون بالسعادة لرؤية كل شيء بوضوح وبمزيد من التفاصيل لأنهم يرون الشيء الأصلي أمامهم وليس مجرد انعكاسًا له في المرآة.</w:t>
      </w:r>
    </w:p>
    <w:p>
      <w:pPr>
        <w:bidi/>
      </w:pPr>
      <w:r>
        <w:rPr>
          <w:rtl/>
          <w:cs/>
          <w:lang w:val="ar_AE" w:bidi="ar_AE"/>
        </w:rPr>
      </w:r>
      <w:r>
        <w:rPr>
          <w:rtl/>
          <w:cs/>
          <w:lang w:val="ar_AE" w:bidi="ar_AE"/>
        </w:rPr>
        <w:t>يمكنكم أيضًا التحدث عن معرفة شيء ما بعض المعرفة ثم معرفته بالكامل. فربما تعرفون بعض التفاصيل عن شيء ما، لكن ليس لديكم فهمًا كامل لذلك الشيء. ثم في وقت لاحق، ستعرفون ذلك الشيء بمزيد من التفاصيل وبفهم كامل. وكمثال على ذلك نذكر شخصًا نشأ في قرية وكان لديه فكرة عن شكل الحياة في المدن الكبرى. وقد كان هذا الشخص يعرف بعض الأشياء عن الحياة في المدن الكبرى، لكنه لم يكن يعرف كل شيء عنها. ثم في وقت لاحق، بعد أن زار أحد المدن الكبرى، أصبح لديه فكرة كاملة عن شكل المدن الكبرى.</w:t>
      </w:r>
    </w:p>
    <w:p>
      <w:pPr>
        <w:bidi/>
      </w:pPr>
      <w:r>
        <w:rPr>
          <w:rtl/>
          <w:cs/>
          <w:lang w:val="ar_AE" w:bidi="ar_AE"/>
        </w:rPr>
      </w:r>
      <w:r>
        <w:rPr>
          <w:rtl/>
          <w:cs/>
          <w:lang w:val="ar_AE" w:bidi="ar_AE"/>
        </w:rPr>
        <w:t>توقّفوا هنا وناقشوا السؤال التالي كمجموعة: عندما تفكرون في طفل نشأ في القرية، وفي الطريقة التي فهم بها هذا الطفل شكل المدن الكبرى، كيف يختلف ذلك عن إدراكه لهذه المدن بعد أن زارها أخيرًا وهو شخص بالغ؟ أوقفوا سماع هذا التسجيل الصوتي هنا.</w:t>
      </w:r>
    </w:p>
    <w:p>
      <w:pPr>
        <w:bidi/>
      </w:pPr>
      <w:r>
        <w:rPr>
          <w:rtl/>
          <w:cs/>
          <w:lang w:val="ar_AE" w:bidi="ar_AE"/>
        </w:rPr>
      </w:r>
      <w:r>
        <w:rPr>
          <w:rtl/>
          <w:cs/>
          <w:lang w:val="ar_AE" w:bidi="ar_AE"/>
        </w:rPr>
        <w:t xml:space="preserve">عندما يتحدث بولس عن المعرفة الكاملة كما عُرِفَ، فإنه يشير إلى وقت مجيء المسيح ثانية. وفي ذلك الوقت، ستكون معرفة بولس بالإنجيل، وبعلاقته بيسوع، كاملة وشاملة. وبنفس الطريقة، يعرف يسوع بولس بالفعل تمام المعرفة، فالله يعرف بولس معرفة كاملة. </w:t>
      </w:r>
    </w:p>
    <w:p>
      <w:pPr>
        <w:bidi/>
      </w:pPr>
      <w:r>
        <w:rPr>
          <w:rtl/>
          <w:cs/>
          <w:lang w:val="ar_AE" w:bidi="ar_AE"/>
        </w:rPr>
      </w:r>
      <w:r>
        <w:rPr>
          <w:rtl/>
          <w:cs/>
          <w:lang w:val="ar_AE" w:bidi="ar_AE"/>
        </w:rPr>
        <w:t>بحسب الترجمة التي تقرأونها، قد يقول بولس الآن شيئًا ليصرف الانتباه عن الأوصاف التفصيلية التي قدمها ويعود مجددًا إلى فكرته الرئيسة. فإن فكرته الرئيسية هي أن الإيمان والرجاء والمحبة تستمر حتى بعد مجيء يسوع ثانية. وتذكّروا أن النبوات والألسنة والمعرفة الخاصة بالإنجيل سوف تنتهي. لكن المحبة لن تنتهي. يُفَضَّل أن تجدوا طريقة لإظهار أن بولس يتحدث الآن عن فكرته الرئيسة.</w:t>
      </w:r>
    </w:p>
    <w:p>
      <w:pPr>
        <w:bidi/>
      </w:pPr>
      <w:r>
        <w:rPr>
          <w:rtl/>
          <w:cs/>
          <w:lang w:val="ar_AE" w:bidi="ar_AE"/>
        </w:rPr>
      </w:r>
      <w:r>
        <w:rPr>
          <w:rtl/>
          <w:cs/>
          <w:lang w:val="ar_AE" w:bidi="ar_AE"/>
        </w:rPr>
        <w:t>توقفوا هنا وناقشوا هذا السؤال كمجموعة. كيف ستوضحون أن بولس ينهي شرحه وأنه يعود الآن إلى فكرته الرئيسة؟ أوقفوا سماع هذا التسجيل الصوتي هنا.</w:t>
      </w:r>
    </w:p>
    <w:p>
      <w:pPr>
        <w:bidi/>
      </w:pPr>
      <w:r>
        <w:rPr>
          <w:rtl/>
          <w:cs/>
          <w:lang w:val="ar_AE" w:bidi="ar_AE"/>
        </w:rPr>
      </w:r>
      <w:r>
        <w:rPr>
          <w:rtl/>
          <w:cs/>
          <w:lang w:val="ar_AE" w:bidi="ar_AE"/>
        </w:rPr>
        <w:t>وهكذا يؤكد بولس على أن الإيمان والرجاء والمحبة تبقى ثابتة. فإن هذه الأشياء تستمر. وهذه الأشياء لا تتوقف. وهكذا يمكنكم إظهار كل هذه الأشياء، وإظهار أن المحبة هي أهم هذه الأشياء.</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13: 8–13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 وهو طفل وبولس وهو شخص بالغ</w:t>
      </w:r>
    </w:p>
    <w:p>
      <w:pPr>
        <w:pStyle w:val="ListBullet"/>
        <w:bidi/>
        <w:spacing w:line="240" w:lineRule="auto"/>
        <w:ind w:left="720"/>
      </w:pPr>
      <w:r>
        <w:rPr>
          <w:rtl/>
          <w:cs/>
          <w:lang w:val="ar_AE" w:bidi="ar_AE"/>
        </w:rPr>
      </w:r>
      <w:r>
        <w:rPr>
          <w:rtl/>
          <w:cs/>
          <w:lang w:val="ar_AE" w:bidi="ar_AE"/>
        </w:rPr>
        <w:t>والمؤمنون الآخرون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ربما تختارون أن تُمثِّلوا شخصية بولس المُحِبة، وأن تُبيِّنوا أن محبته هذه مستمرة ولا تنتهي. كما يمكنكم أن تُمثلوا بولس وهو يُقدِّم رسالة نبوية، ثم يتوقف عن تقديم تلك الرسالة. ثم مثِّلوا بولس وهو يتكلم بألسنة، ثم يتوقف عن هذا الكلام. كذلك قوموا بتمثيل بولس وهو يتكلم بطريقة تُظهر علمه الواسع، ثم يتوقف بولس أيضًا عن التكلُّم بهذه الطريقة. والآن لكي تتضح الصورة، ليس بالضرورة أن يكون بولس هو من يفعل هذه الأشياء. يمكنكم اختيار شخص من الكنيسة ليقوم بتأدية هذه الأدوار أثناء التمثيل: أن يتنبأ، أو أن يتكلم بألسنة، أو أن يظهر علمه بالإنجيل. أي واحدة من هذه ستفي بالغرض. وفي الواقع، قد يبدو هذا منطقيًا، لأنه عندما يتحدث بولس عن هذا يقول</w:t>
      </w:r>
      <w:r>
        <w:rPr>
          <w:b/>
          <w:rtl/>
          <w:cs/>
          <w:lang w:val="ar_AE" w:bidi="ar_AE"/>
        </w:rPr>
        <w:t xml:space="preserve"> إن</w:t>
      </w:r>
      <w:r>
        <w:rPr>
          <w:rtl/>
          <w:cs/>
          <w:lang w:val="ar_AE" w:bidi="ar_AE"/>
        </w:rPr>
        <w:t xml:space="preserve"> كان لي نبوة، و</w:t>
      </w:r>
      <w:r>
        <w:rPr>
          <w:b/>
          <w:rtl/>
          <w:cs/>
          <w:lang w:val="ar_AE" w:bidi="ar_AE"/>
        </w:rPr>
        <w:t>إن</w:t>
      </w:r>
      <w:r>
        <w:rPr>
          <w:rtl/>
          <w:cs/>
          <w:lang w:val="ar_AE" w:bidi="ar_AE"/>
        </w:rPr>
        <w:t xml:space="preserve"> كنت أتكلَّم بألسنة، </w:t>
      </w:r>
      <w:r>
        <w:rPr>
          <w:b/>
          <w:rtl/>
          <w:cs/>
          <w:lang w:val="ar_AE" w:bidi="ar_AE"/>
        </w:rPr>
        <w:t>وإن</w:t>
      </w:r>
      <w:r>
        <w:rPr>
          <w:rtl/>
          <w:cs/>
          <w:lang w:val="ar_AE" w:bidi="ar_AE"/>
        </w:rPr>
        <w:t xml:space="preserve">كان لي علم. بالطبع، لا يقصد بولس بكلمة </w:t>
      </w:r>
      <w:r>
        <w:rPr>
          <w:b/>
          <w:rtl/>
          <w:cs/>
          <w:lang w:val="ar_AE" w:bidi="ar_AE"/>
        </w:rPr>
        <w:t>إن</w:t>
      </w:r>
      <w:r>
        <w:rPr>
          <w:rtl/>
          <w:cs/>
          <w:lang w:val="ar_AE" w:bidi="ar_AE"/>
        </w:rPr>
        <w:t xml:space="preserve"> عدم تأكده من وجود هذه الأشياء. فإنه لا يقول هنا: "في الحقيقة، أنا لا أعرف ما إذا كانت هذه الأشياء موجودة أو إذا كانت حقيقية". بل ما يقصد بولس قوله هو: "ربما يكون لديكم شخص في كنيستكم يستطيع أن يفعل هذه الأشياء. قد يكون لديكم في الكنيسة من يستطيع التكلُّم بألسنة، أو من يستطيع التنبؤ أو من لديه علم. لكن هذه الأشياء جميعها ستبطل.</w:t>
      </w:r>
    </w:p>
    <w:p>
      <w:pPr>
        <w:bidi/>
      </w:pPr>
      <w:r>
        <w:rPr>
          <w:rtl/>
          <w:cs/>
          <w:lang w:val="ar_AE" w:bidi="ar_AE"/>
        </w:rPr>
      </w:r>
      <w:r>
        <w:rPr>
          <w:rtl/>
          <w:cs/>
          <w:lang w:val="ar_AE" w:bidi="ar_AE"/>
        </w:rPr>
        <w:t>والآن يمكنكم أن تختاروا تمثيل شخصية بولس وهو طفل. إذ يمكنكم إظهار أنه يفكر كطفل، ويتكلّم كطفل، ويفهم كطفل. ثم يمكنكم تمثيل شخصيته بعد أن أصبح بالغًا. وأظهروا أنه لم يعد يفكر ويتكلّم ويفهم بهذه الطريقة الطفولية. لكنه الآن يتكلَّم ويفكر ويتحدث كشخص بالغ.</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بعد ذلك، يمكنكم أن تجعلوا بولس والآخرين ينظرون في مرآة. يمكنكم توضيح أنهم يبذلون جهدًا كبيرًا لفهم ما يرونه في المرآة لأنها لا تعكس الصورة بشكل جيد. الآن يمكنكم أن تُظهروا أن ما يحاول بولس والآخرون رؤيته في المرآة موجود بوضوح أمامهم، وأن المرآة قد اختفت. كما يمكنكم أن تُظهروا أن بولس والآخرين فرحوا جدًا برؤيتهم الواضحة لذلك الشيء الذي كانوا يحاولون رؤيته في المرآة.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هؤلاء الآخرين: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يمكنكم أن تُظهروا أن الإيمان والرجاء والمحبة هي أشياء مستمرة. وأنها لا تتوقف. بل ويمكنكم إظهار أن أهم وأعظم هذه الأشياء هي المحبة.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13: 8–13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يذكر بولس </w:t>
      </w:r>
      <w:r>
        <w:rPr>
          <w:b/>
          <w:rtl/>
          <w:cs/>
          <w:lang w:val="ar_AE" w:bidi="ar_AE"/>
        </w:rPr>
        <w:t>النبوة</w:t>
      </w:r>
      <w:r>
        <w:rPr>
          <w:rtl/>
          <w:cs/>
          <w:lang w:val="ar_AE" w:bidi="ar_AE"/>
        </w:rPr>
        <w:t xml:space="preserve"> والنبوة هي رسالة تأتي مباشرة من الله بواسطة روحه القدوس. وهذه الرسالة تكون عادةً لبنيان شعب الله. أحيانًا تكون رسالة دينونة، تُخبر الناس عن الدينونة الآتية بسبب الخطية. وهذه الخطايا قد تكون إما خطايا شعب الله أو خطايا الآخرين. وأحيانًا تكون رسالة تشجيع. استخدموا الكلمة أو العبارة ذاتها التي استخدمتموها في المقاطع السابقة للإشارة إلى النبوة. ولمزيد من المعلومات عن </w:t>
      </w:r>
      <w:r>
        <w:rPr>
          <w:rtl/>
          <w:cs/>
          <w:lang w:val="ar_AE" w:bidi="ar_AE"/>
        </w:rPr>
        <w:t>النبوة</w:t>
      </w:r>
      <w:r>
        <w:rPr>
          <w:rtl/>
          <w:cs/>
          <w:lang w:val="ar_AE" w:bidi="ar_AE"/>
        </w:rPr>
        <w:t xml:space="preserve"> برجاء الرجوع إلى قاموس الكلمات الرئيسية.</w:t>
      </w:r>
    </w:p>
    <w:p>
      <w:pPr>
        <w:bidi/>
      </w:pPr>
      <w:r>
        <w:rPr>
          <w:rtl/>
          <w:cs/>
          <w:lang w:val="ar_AE" w:bidi="ar_AE"/>
        </w:rPr>
      </w:r>
      <w:r>
        <w:rPr>
          <w:rtl/>
          <w:cs/>
          <w:lang w:val="ar_AE" w:bidi="ar_AE"/>
        </w:rPr>
        <w:t xml:space="preserve">ويتحدث بولس أيضًا عن </w:t>
      </w:r>
      <w:r>
        <w:rPr>
          <w:b/>
          <w:rtl/>
          <w:cs/>
          <w:lang w:val="ar_AE" w:bidi="ar_AE"/>
        </w:rPr>
        <w:t>الألسنة</w:t>
      </w:r>
      <w:r>
        <w:rPr>
          <w:rtl/>
          <w:cs/>
          <w:lang w:val="ar_AE" w:bidi="ar_AE"/>
        </w:rPr>
        <w:t xml:space="preserve"> وموهبة التكلُّم بألسنة هي عندما يتكلَّم شخص ما بلغة لا يفهمها عادة. وقد تكون هذه لغة شعوب آخرى أو لغة ملائكة. استخدموا الكلمة أو العبارة ذاتها التي استخدمتموها في المقاطع السابقة للإشارة إلى "الألسنة". ولمزيد من المعلومات عن </w:t>
      </w:r>
      <w:r>
        <w:rPr>
          <w:rtl/>
          <w:cs/>
          <w:lang w:val="ar_AE" w:bidi="ar_AE"/>
        </w:rPr>
        <w:t>الألسنة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يتحدث بولس عن </w:t>
      </w:r>
      <w:r>
        <w:rPr>
          <w:b/>
          <w:rtl/>
          <w:cs/>
          <w:lang w:val="ar_AE" w:bidi="ar_AE"/>
        </w:rPr>
        <w:t>الإيمان</w:t>
      </w:r>
      <w:r>
        <w:rPr>
          <w:rtl/>
          <w:cs/>
          <w:lang w:val="ar_AE" w:bidi="ar_AE"/>
        </w:rPr>
        <w:t xml:space="preserve">. والإيمان هو الثقة. وهنا يتحدث بولس عن الإيمان والثقة بالله. استخدموا الكلمة أو العبارة نفسها التي استخدمتموها في المقاطع السابقة للإشارة إلى كلمة "إيمان". لمزيدٍ من المعلومات عن </w:t>
      </w:r>
      <w:r>
        <w:rPr>
          <w:rtl/>
          <w:cs/>
          <w:lang w:val="ar_AE" w:bidi="ar_AE"/>
        </w:rPr>
        <w:t>الإيمان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ويتحدث بولس أيضًا عن </w:t>
      </w:r>
      <w:r>
        <w:rPr>
          <w:b/>
          <w:rtl/>
          <w:cs/>
          <w:lang w:val="ar_AE" w:bidi="ar_AE"/>
        </w:rPr>
        <w:t>الرجاء</w:t>
      </w:r>
      <w:r>
        <w:rPr>
          <w:rtl/>
          <w:cs/>
          <w:lang w:val="ar_AE" w:bidi="ar_AE"/>
        </w:rPr>
        <w:t xml:space="preserve">. وفي هذه الحالة، يكون الرجاء هو ثقة الشخص بأن الله سيتمم وعوده. استخدموا الكلمة أو العبارة ذاتها التي استخدمتموها في المقاطع السابقة للتعبير عن الرجاء. ولمزيد من المعلومات عن كلمة </w:t>
      </w:r>
      <w:r>
        <w:rPr>
          <w:b/>
          <w:rtl/>
          <w:cs/>
          <w:lang w:val="ar_AE" w:bidi="ar_AE"/>
        </w:rPr>
        <w:t>الرجاء</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14:1–5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14: 1–5 وضعوا كلماته في قلوبكم.</w:t>
      </w:r>
    </w:p>
    <w:p>
      <w:pPr>
        <w:bidi/>
      </w:pPr>
      <w:r>
        <w:rPr>
          <w:rtl/>
          <w:cs/>
          <w:lang w:val="ar_AE" w:bidi="ar_AE"/>
        </w:rPr>
      </w:r>
      <w:r>
        <w:rPr>
          <w:rtl/>
          <w:cs/>
          <w:lang w:val="ar_AE" w:bidi="ar_AE"/>
        </w:rPr>
        <w:t>استمعوا إلى نسخة صوتية من كورنثوس الأولى 14: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14: 1–5 من الترجمة الأسهل فهمًا.</w:t>
      </w:r>
    </w:p>
    <w:p>
      <w:pPr>
        <w:bidi/>
      </w:pPr>
      <w:r>
        <w:rPr>
          <w:rtl/>
          <w:cs/>
          <w:lang w:val="ar_AE" w:bidi="ar_AE"/>
        </w:rPr>
      </w:r>
      <w:r>
        <w:rPr>
          <w:rtl/>
          <w:cs/>
          <w:lang w:val="ar_AE" w:bidi="ar_AE"/>
        </w:rPr>
        <w:t>في هذا الجزء من رسالته، يتحدث بولس عن المواهب الروحية المتمثلة في التكلُّم بألسنة والنبوة. يشرح بولس كيفيّة استخدام المؤمنين لهذه المواهب في الاجتماعات العامة. ويؤكد أن محبة الآخرين هي الشيء الأكثر أهمية. لكنه يشجع المؤمنين في كنيسة كورنثوس أيضًا على أن يجدُّوا للمواهب الروحية أو القدرات الخاصة، ولا سيما القدرة على التكلُّم برسائل من الله تُساعد على بنيان الآخرين. ثم يتحدث بولس عن موهبتين محددَتَين. أولًا، يتحدث بولس عن موهبة القدرة على التكلُّم بلغة خاصة لا يفهمها إلا الله. وتُسمى هذه الموهبة موهبة التكلُّم بألسنة. كما يتحدث عن موهبة القدرة على النطق برسائل من الله يستطيع الجميع فهمها. وتُدعى هذه الموهبة موهبة النبوة. ويقول بولس إن موهبة النبوة هي موهبة أكثر نفعًا للكنيسة بأكملها، لأنه عندما يستخدم شخص ما هذه الموهبة، فإنه يستطيع أن يشجع المؤمنين ويعلّمهم.</w:t>
      </w:r>
    </w:p>
    <w:p>
      <w:pPr>
        <w:bidi/>
      </w:pPr>
      <w:r>
        <w:rPr>
          <w:rtl/>
          <w:cs/>
          <w:lang w:val="ar_AE" w:bidi="ar_AE"/>
        </w:rPr>
      </w:r>
      <w:r>
        <w:rPr>
          <w:rtl/>
          <w:cs/>
          <w:lang w:val="ar_AE" w:bidi="ar_AE"/>
        </w:rPr>
        <w:t>أوضح بولس في أجزاء سابقة من رسالته، أن أفضل طريقة للحياة هي اتباع المحبة، أي أن نحب الله والآخرين بأفضل طريقة ممكنة. فإن كنا لا نحب الله والآخرين، فإن كل ثقتنا في الله وكل مواهبنا الروحية لا تنفع شيئًا. ويبدأ بولس الآن في تقديم إرشاداته للمؤمنين في كورنثوس عن كيفية العبادة الجماعية وتشجيع المؤمنين الآخرين. ويطلب من المؤمنين أن يركّزوا أولًا على محبة الآخرين. إذ يجب علىهم أن يسعوا إلى محبة الآخرين وأن يطلبوا المواهب الروحية. ويقول بولس إن على المؤمنين أن يجدُّوا للمواهب الروحية. والمواهب الروحية هي مواهب يمنحها الروح القدس للإنسان. فعندما يحلّ الروح القدس على شخص ما، فإن هذا الشخص ينال قوة أو قدرة خاصة. ويقول بولس إنّه من بين جميع المواهب الروحيّة ينبغي للمؤمنين أن يطلبوا بالأولى موهبةَ النبوّة أو النطق برسائل الله، لأنّ ذلك يؤول إلى بنيان المؤمنين الآخرين في كورنثوس.</w:t>
      </w:r>
    </w:p>
    <w:p>
      <w:pPr>
        <w:bidi/>
      </w:pPr>
      <w:r>
        <w:rPr>
          <w:rtl/>
          <w:cs/>
          <w:lang w:val="ar_AE" w:bidi="ar_AE"/>
        </w:rPr>
      </w:r>
      <w:r>
        <w:rPr>
          <w:rtl/>
          <w:cs/>
          <w:lang w:val="ar_AE" w:bidi="ar_AE"/>
        </w:rPr>
        <w:t>ويوضح بولس لماذا تُعتبر موهبة النبوة أعظم شأنًا من التكلُّم بألسنة بالنسبة لاجتماع الكنيسة. إن التكلُّم بألسنة هي موهبة روحية تتُتيح للبشر التكلّم بلغة خاصة لا يفهمها إلا الله، ما لم يتوفر من يترجم أو يفسر معنى الكلمات. فعندما يتكلَّم شخص ما بألسنة، فإنه يتكلم بلغة لا يفهمها الآخرون مِن حوله. وبالتالي فإنه يتكلَّم إلى الله وحده، ويصلّي إليه ويعبده. وهو يتكلم بأسرار أو بأمور خفيَّة بمؤازرة الروح القدس. فإنه حين يتكلم الشخص بألسنة، قد يشعر أنه أقرب إلى الله، إلا أن هذا لا يبني إلا الشخص المُتكلِّم. ولا يبني أو يشجع المؤمنين الآخرين. أما مَن يتنبأ أو ينطق برسالة من الله فإنه يتكلَّم بلغة يستطيع الجميع فهمها. وهذه الرسائل تساعد الناس على الشعور بالتعزية والقوة والتشجيع. وعندما يتنبأ شخص ما، فإنه يبني الكنيسة بأكملها، لذلك يقول بولس إن هذه الموهبة الأفضل للاستعمال حينما يجتمع المؤمنون معًا. وكلمة "كنيسة" هنا تشير إلى جماعة المؤمنين في كورنثوس، لا إلى بناء مادي.</w:t>
      </w:r>
    </w:p>
    <w:p>
      <w:pPr>
        <w:bidi/>
      </w:pPr>
      <w:r>
        <w:rPr>
          <w:rtl/>
          <w:cs/>
          <w:lang w:val="ar_AE" w:bidi="ar_AE"/>
        </w:rPr>
      </w:r>
      <w:r>
        <w:rPr>
          <w:rtl/>
          <w:cs/>
          <w:lang w:val="ar_AE" w:bidi="ar_AE"/>
        </w:rPr>
        <w:t>توقّفوا هنا وناقشوا هذا السؤال كمجموعة: تحدّثوا عن موقف قدَّمتم فيه المساعدة لشخصٍ ما من خلال تقديم نصيحة أو تشجيع في وقت كان فيه بحاجة إلى ذلك. كيف تجاوب ذلك الشخص؟ ما هو شعوركم حين تعلمون أنه يمكنكم إحداث فرق من خلال مساعدة الآخرين؟ أوقفوا سماع هذا التسجيل الصوتي هنا.</w:t>
      </w:r>
    </w:p>
    <w:p>
      <w:pPr>
        <w:bidi/>
      </w:pPr>
      <w:r>
        <w:rPr>
          <w:rtl/>
          <w:cs/>
          <w:lang w:val="ar_AE" w:bidi="ar_AE"/>
        </w:rPr>
      </w:r>
      <w:r>
        <w:rPr>
          <w:rtl/>
          <w:cs/>
          <w:lang w:val="ar_AE" w:bidi="ar_AE"/>
        </w:rPr>
        <w:t xml:space="preserve">يقول بولس إنه يتمنى لو أن الجميع يتكلمون بألسنة، إلا أنه يرى أن الأهم من ذلك بالنسبة للمؤمنين هو أن ينطقوا برسائل من الله يستطيع المؤمنون الآخرون فهمها. ويقول بولس إن التكلُّم بألسنة قد يكون موهبة نافعة وسط الجماعة لتشجيع الآخرين. إذ يمكنها أن تكون نافعة إذا استطاع الشخص أن يفسر معنى ما يقوله بلغة يفهمها الآخرون. أما إذا لم يستطع الشخص الذي يتكلم بألسنة أن يفسر المعنى للآخرين، أو إذا لم يستطع أي شخص آخر من حوله أن يفسر المعنى، فإن ما يقوله ذلك الشخص لا يبني إلا الشخص الذي يتكلَّم بها. وأما من ينطق برسالةً من الله يستطيع الجميع فهمها، فهو يساعد على بنيان الكنيسة أو الجماعة ككل. </w:t>
      </w:r>
    </w:p>
    <w:p>
      <w:pPr>
        <w:bidi/>
      </w:pPr>
      <w:r>
        <w:rPr>
          <w:rtl/>
          <w:cs/>
          <w:lang w:val="ar_AE" w:bidi="ar_AE"/>
        </w:rPr>
      </w:r>
      <w:r>
        <w:rPr>
          <w:rtl/>
          <w:cs/>
          <w:lang w:val="ar_AE" w:bidi="ar_AE"/>
        </w:rPr>
        <w:t>توقّفوا هنا وناقشوا هذا السؤال كمجموعة: تحدّثوا عن موقف كنتم فيه جزءًا من مجموعة، حيث ساهمت أفعال شخص ما في بنيان الجميع، وليس نفسه فقط. وكيف كان تأثير مساعدة ذلك الشخص على شعور أفراد المجموعة؟ كيف ترون الدور الذي تلعبه مساعدة الآخرين في تقوية المجتمع؟ أوقفوا سماع هذا التسجيل الصوتي هنا.</w:t>
      </w:r>
    </w:p>
    <w:p>
      <w:pPr>
        <w:bidi/>
      </w:pPr>
      <w:r>
        <w:rPr>
          <w:rtl/>
          <w:cs/>
          <w:lang w:val="ar_AE" w:bidi="ar_AE"/>
        </w:rPr>
      </w:r>
      <w:r>
        <w:rPr>
          <w:rtl/>
          <w:cs/>
          <w:lang w:val="ar_AE" w:bidi="ar_AE"/>
        </w:rPr>
        <w:t>يريد بولس أن يفهم المؤمنون في كورنثوس أنه ينبغي عليهم استخدام المواهب الروحية، أو القدرات الخاصة التي يمنحها الله لكل مؤمن، لبنيان الجميع وليس أنفسهم فقط. إذ تهدف هذه المواهب إلى جعل الجماعة بأكملها أقوى وأكثر سعادة، وإلى المساهمة في بنيان الجميع. لذلك يجب على الناس استخدام المواهب مثل النبوة لبنيان جماعة المؤمنين بأكملها.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14: 1–5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تمامًا كما في المقاطع السابقة، يشجع بولس المؤمنين في كورنثوس على التركيز على محبة الآخرين. كما يشجعهم على أن يجدّوا للمواهب الروحية التي تبني الجماعة بأكملها بدلًا من المواهب التي تبني ذلك الشخص فقط. ويشرح بولس أن التكلُّم بلغة لا يفهمها إلا الله، لا يبني الآخرين. لكن النطق برسالة يفهمها الجميع هو أكثر نفعًا للمؤمنين الآخرين.</w:t>
      </w:r>
    </w:p>
    <w:p>
      <w:pPr>
        <w:bidi/>
      </w:pPr>
      <w:r>
        <w:rPr>
          <w:rtl/>
          <w:cs/>
          <w:lang w:val="ar_AE" w:bidi="ar_AE"/>
        </w:rPr>
      </w:r>
      <w:r>
        <w:rPr>
          <w:b/>
          <w:rtl/>
          <w:cs/>
          <w:lang w:val="ar_AE" w:bidi="ar_AE"/>
        </w:rPr>
        <w:t>في الجزء الثاني:</w:t>
      </w:r>
      <w:r>
        <w:rPr>
          <w:rtl/>
          <w:cs/>
          <w:lang w:val="ar_AE" w:bidi="ar_AE"/>
        </w:rPr>
        <w:t xml:space="preserve"> يوضح بولس أنه عندما ينطق شخص ما برسالة من الله يسهل فهمها، فإن هذه الرسالة تساهم في بنيان الجماعة وتشجيعها وتقوية إيمانها.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الذين يستمعون بينما يقرأ شخص ما الرسالة بصوت عالٍ</w:t>
      </w:r>
    </w:p>
    <w:p>
      <w:pPr>
        <w:pStyle w:val="ListBullet"/>
        <w:bidi/>
        <w:spacing w:line="240" w:lineRule="auto"/>
        <w:ind w:left="720"/>
      </w:pPr>
      <w:r>
        <w:rPr>
          <w:rtl/>
          <w:cs/>
          <w:lang w:val="ar_AE" w:bidi="ar_AE"/>
        </w:rPr>
      </w:r>
      <w:r>
        <w:rPr>
          <w:rtl/>
          <w:cs/>
          <w:lang w:val="ar_AE" w:bidi="ar_AE"/>
        </w:rPr>
        <w:t>المؤمنون الذين يتكلمون بألسنة</w:t>
      </w:r>
    </w:p>
    <w:p>
      <w:pPr>
        <w:pStyle w:val="ListBullet"/>
        <w:bidi/>
        <w:spacing w:line="240" w:lineRule="auto"/>
        <w:ind w:left="720"/>
      </w:pPr>
      <w:r>
        <w:rPr>
          <w:rtl/>
          <w:cs/>
          <w:lang w:val="ar_AE" w:bidi="ar_AE"/>
        </w:rPr>
      </w:r>
      <w:r>
        <w:rPr>
          <w:rtl/>
          <w:cs/>
          <w:lang w:val="ar_AE" w:bidi="ar_AE"/>
        </w:rPr>
        <w:t>والمؤمنون الذين يمتلكون موهبة النبوة</w:t>
      </w:r>
    </w:p>
    <w:p>
      <w:pPr>
        <w:bidi/>
      </w:pPr>
      <w:r>
        <w:rPr>
          <w:rtl/>
          <w:cs/>
          <w:lang w:val="ar_AE" w:bidi="ar_AE"/>
        </w:rPr>
      </w:r>
      <w:r>
        <w:rPr>
          <w:rtl/>
          <w:cs/>
          <w:lang w:val="ar_AE" w:bidi="ar_AE"/>
        </w:rPr>
        <w:t xml:space="preserve">كان بولس يعلم المؤمنين في كورنثوس كيف يتصرفون في اجتماعاتهم عندما يجتمعون معًا للعبادة. يتبع بولس أسلوبًا في الكلام يشرح فيه الأمور المهمة، ويوضح لماذا هي مهمة. في الجزء السابق من رسالته، كان بولس قد تحدَّث بالفعل عن المواهب الروحية. إذ أوضح أن المواهب لا تكون نافعة ما لم يكن المؤمنون محبين لله ولبعضهم البعض. والآن يتحدث بولس مرة أخرى إلى المؤمنين عن المواهب الروحية ويوضح المزيد عن كيفية استعمال تلك المواهب، وبالأخص في سياق محبة المؤمنين لبعضهم البعض محبة قوية. يريد بولس من المؤمنين أن يركّزوا على استخدام مواهبهم الروحية بطريقة تؤول إلى بنيان المؤمنين الآخرين ولا تقتصر على بنيان الشخص الذي يمارس تلك الموهبة فقط. </w:t>
      </w:r>
    </w:p>
    <w:p>
      <w:pPr>
        <w:bidi/>
      </w:pPr>
      <w:r>
        <w:rPr>
          <w:rtl/>
          <w:cs/>
          <w:lang w:val="ar_AE" w:bidi="ar_AE"/>
        </w:rPr>
      </w:r>
      <w:r>
        <w:rPr>
          <w:rtl/>
          <w:cs/>
          <w:lang w:val="ar_AE" w:bidi="ar_AE"/>
        </w:rPr>
        <w:t xml:space="preserve">في الجزء الأول من هذا المقطع، يطلب بولس من المؤمنين أن يتبعوا المحبة، أو أن يسلكوا في طريق المحبة. إذ يطلب منهم إظهار الحماس والحرص في محبتهم واهتمامهم بالآخرين. كلمة "اتبعوا"، في اللغة الأصلية، تعني المطاردة. فقد كان بولس يريد من المؤمنين أن يطاردوا المحبة وكأنها شيء ثمين ومهم. وبالتالي يجب عليهم أن يتبعوا المحبة للآخرين بالطريقة التي علّمها بولس للمؤمنين. </w:t>
      </w:r>
    </w:p>
    <w:p>
      <w:pPr>
        <w:bidi/>
      </w:pPr>
      <w:r>
        <w:rPr>
          <w:rtl/>
          <w:cs/>
          <w:lang w:val="ar_AE" w:bidi="ar_AE"/>
        </w:rPr>
      </w:r>
      <w:r>
        <w:rPr>
          <w:rtl/>
          <w:cs/>
          <w:lang w:val="ar_AE" w:bidi="ar_AE"/>
        </w:rPr>
        <w:t>ثم يحوِّل بولس التركيز من الحديث عن المحبة إلى الحديث عن كيفية استخدام المواهب الروحية. قائلًا إنه يجب على المؤمنين أن يجِدُّوا للمواهب الروحية، ولكن عليهم أن يركّزوا بالأولى على المواهب التي تُؤول إلى بنيان المؤمنين الآخرين، ولا تقتصر على بنيان للشخص الذي يمارسها فقط. فيقول إن الموهبة الأعظم هي النبوة. وموهبة النبوة هي القدرة على النطق برسالة من الله إلى المؤمنين الآخرين بلغةٍ يستطيع المؤمنون فهمها.</w:t>
      </w:r>
    </w:p>
    <w:p>
      <w:pPr>
        <w:bidi/>
      </w:pPr>
      <w:r>
        <w:rPr>
          <w:rtl/>
          <w:cs/>
          <w:lang w:val="ar_AE" w:bidi="ar_AE"/>
        </w:rPr>
      </w:r>
      <w:r>
        <w:rPr>
          <w:rtl/>
          <w:cs/>
          <w:lang w:val="ar_AE" w:bidi="ar_AE"/>
        </w:rPr>
        <w:t>ويوضِّح بولس أنه إذا تكلّم شخص ما بألسنة – أي بلغة لا يفهمها إلا الله – فإن هذا الشخص يتكلَّم إلى الله وحده. فلا يستطيع أي شخص آخر في المجموعة أن يتعلم من هذه الكلمات أو يستفيد منها. لكن إذا شارك الشخص برسالةٍ يفهمها الجميع، فإنّ ذلك يُساعِد المؤمنين الآخرين على النموّ والتقوّي روحيًا. يريد بولس من المؤمنين أن يركّزوا على استخدام المواهب التي تبني المؤمنين الآخرين وتشجّعهم وتقويهم. من المُرجَّح أن بولس يوضِّح هذا الأمر للمؤمنين لأن الكثيرين منهم كانوا يتكلّمون بألسنة في التجمعات العامة. ربما لم يكن الذين يتكلمون بألسنة في التجمعات العامة يدركون أن هذا لا يساعد على بنيان المؤمنين الآخرين. أو ربما أراد بعض المتكلِّمين بألسنة أن يستعرضوا مواهبهم الروحية أمام المؤمنين الآخرين. لذلك يقول بولس إن الشخص الذي يتكلم بألسنة إنما يتكلَّم بأسرار أو بخبايا في الروح. وكلمة أسرار أو خبايا تعني أمورًا أو حقائق لا يعرفها معظم الناس. إذ حين يتكلم شخص ما بألسنة، لا يعرف أحد ما يقوله. يظن بعض الناس أن كلمة "الروح" هنا تعني روح الشخص – أي الجزء غير المرئي منه المسؤول عن الأفكار والمشاعر. إلا أن الغالبية تعتقد أن كلمة "الروح" هنا تشير إلى روح الله أو الروح القدس. فعندما يتكلم شخص ما بألسنة، فإن الروح القدس هو الذي يجعله ينطق بهذه الحقائق.</w:t>
      </w:r>
    </w:p>
    <w:p>
      <w:pPr>
        <w:bidi/>
      </w:pPr>
      <w:r>
        <w:rPr>
          <w:rtl/>
          <w:cs/>
          <w:lang w:val="ar_AE" w:bidi="ar_AE"/>
        </w:rPr>
      </w:r>
      <w:r>
        <w:rPr>
          <w:rtl/>
          <w:cs/>
          <w:lang w:val="ar_AE" w:bidi="ar_AE"/>
        </w:rPr>
        <w:t>توقّفوا هنا وناقشوا كمجموعة: كيف ستترجمون فكرة التكلُّم بهذه الأسرار "بالروح"، أو بقوة الروح القدس؟ أوقفوا سماع هذا التسجيل الصوتي هنا.</w:t>
      </w:r>
    </w:p>
    <w:p>
      <w:pPr>
        <w:bidi/>
      </w:pPr>
      <w:r>
        <w:rPr>
          <w:rtl/>
          <w:cs/>
          <w:lang w:val="ar_AE" w:bidi="ar_AE"/>
        </w:rPr>
      </w:r>
      <w:r>
        <w:rPr>
          <w:rtl/>
          <w:cs/>
          <w:lang w:val="ar_AE" w:bidi="ar_AE"/>
        </w:rPr>
        <w:t>في الجزء الثاني من هذا المقطع يتحدث بولس عن سبب تفضيل استخدام موهبة النبوة في الاجتماعات على موهبة التكلُّم بألسنة. قائلًا إنه عندما ينطق شخص ما برسالة من الله بلغة يستطيع الجميع فهمها، فإن هذا يؤول إلى بنيان المؤمنين الآخرين. وهذا النوع من الرسائل يبنّي المؤمنين، ويقوِّيهم، ويساعدهم على أن النمو في إيمانهم.</w:t>
      </w:r>
    </w:p>
    <w:p>
      <w:pPr>
        <w:bidi/>
      </w:pPr>
      <w:r>
        <w:rPr>
          <w:rtl/>
          <w:cs/>
          <w:lang w:val="ar_AE" w:bidi="ar_AE"/>
        </w:rPr>
      </w:r>
      <w:r>
        <w:rPr>
          <w:rtl/>
          <w:cs/>
          <w:lang w:val="ar_AE" w:bidi="ar_AE"/>
        </w:rPr>
        <w:t>ثم يختتم بولس حديثه بتذكير المؤمنين بأن الغرض من اجتماعاتهم يجب أن يكون بنيان المؤمنين الآخرين. لذلك فإن التكلّم بلغة لا يفهمها أحد، لا تبني إلا المتكلِّم بها، بينما النطق برسالة واضحة من الله يؤول إلى بنيان الجميع.</w:t>
      </w:r>
    </w:p>
    <w:p>
      <w:pPr>
        <w:bidi/>
      </w:pPr>
      <w:r>
        <w:rPr>
          <w:rtl/>
          <w:cs/>
          <w:lang w:val="ar_AE" w:bidi="ar_AE"/>
        </w:rPr>
      </w:r>
      <w:r>
        <w:rPr>
          <w:rtl/>
          <w:cs/>
          <w:lang w:val="ar_AE" w:bidi="ar_AE"/>
        </w:rPr>
        <w:t>ويوضح بولس أن التكلُّم بألسنة هو عطية صالحة للمؤمن كفرد. في الواقع، يريد بولس أن يتكلَّم الجميع بألسنة. ولكن تظهر المشكلة فقط عندما يتكلَّم الناس بألسنة في الاجتماعات العامة حيث لا يوجد تفسير لمعنى الكلمات التي ينطقون بها. فإن التكلُّم بألسنة دون تفسير المعنى، هو على الأرجح ما كان يفعله المؤمنون في كورنثوس. قد يستطيع الشخص الذي يتكلم بألسنة، أو ربما شخص آخر يسمعه، تفسير معنى الكلمات. وأحيانًا يساعد الروح القدس الشخص على الفهم ويعطيه التفسير. إذا أمكن تفسير معنى الكلمات، فحينئذ يقول بولس إن التكلُّم بألسنة يمكن أن يكون نافعًا وصالحًا للآخرين. ,لكن إن لم يوجد من يستطيع تفسير معنى ما يقوله المتكلم بألسنة، فإنه لا ينفع أي شخص آخر يسمعه. يعلم بولس أن التكلُّم بألسنة هو عطية ثمينة للشخص. إذ يساعده على التواصل مع الله بطريقة تفوق إدراكه. فإن بولس نفسه يتكلَّم بألسنة إلا أنه يريد من المؤمنين أن يركّزوا بالأولى على استخدام المواهب النافعة للجميع في كنيسة كورنثوس. وكلمة "الكنيسة" هنا لا تشير إلى بناء مادي، بل تشير إلى مؤمني كورنثوس. يختتم بولس هذا المقطع بقوله إن النبوة هي موهبة أعظم من التكلم بألسنة داخل الكنيسة، أو في الاجتماعات العامة. وهو يقصد أنه عندما يستخدم شخص ما موهبة النبوة، فإنه يقدم نفعًا أكبر للناس.</w:t>
      </w:r>
    </w:p>
    <w:p>
      <w:pPr>
        <w:bidi/>
      </w:pPr>
      <w:r>
        <w:rPr>
          <w:rtl/>
          <w:cs/>
          <w:lang w:val="ar_AE" w:bidi="ar_AE"/>
        </w:rPr>
      </w:r>
      <w:r>
        <w:rPr>
          <w:rtl/>
          <w:cs/>
          <w:lang w:val="ar_AE" w:bidi="ar_AE"/>
        </w:rPr>
        <w:t>توقّفوا هنا وناقشوا السؤال التالي كمجموعة: كيف يمكنكم وصف سلوكين مختلفين كلاهما جيد، ولكن أحدهما أفضل أو أكثر نفعًا للآخرين من السلوك الآخر؟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استخدام رسومات أو مُجسَّمات أو حتى أشخاص لتمثيل بولس، والمؤمنين، والله والروح القدس. وقد ترغبون في تقسيم الأشخاص أو المُجسَّمات التي تُمثِّل المؤمنين إلى مجموعتين. بينما تبدأون في إعادة سرد ما تحويه هذه الآيات، تذكّروا أن بولس كان يحاول إرشاد المؤمنين إلى كيفية استخدام مواهبهم الروحية. إذ يتحدث عن الفرق بين التكلُّم بطريقة تبني شخصًا واحدًا فقط، والتكلُّم بطريقة تبني المؤمنين الآخرين. ثم يشجع المؤمنين على التركيز على النطق برسائل الله الواضحة والنافعة للجميع. ولعلكم تجعلون شخصًا من إحدى المجموعات يتكلم مع الآخرين أو يتواصل معهم بطريقة أو بلُغة لا يفهمونها. والآن اطلبوا من شخص في المجموعة الثانية أن يتكلَّم كلامًا مشجِّعًا مع الآخرين في مجموعتهم.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14: 1–5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 xml:space="preserve">المؤمنون الذين يستمعون بينما يقرأ شخص ما الرسالة بصوت عالٍ </w:t>
      </w:r>
    </w:p>
    <w:p>
      <w:pPr>
        <w:pStyle w:val="ListBullet"/>
        <w:bidi/>
        <w:spacing w:line="240" w:lineRule="auto"/>
        <w:ind w:left="720"/>
      </w:pPr>
      <w:r>
        <w:rPr>
          <w:rtl/>
          <w:cs/>
          <w:lang w:val="ar_AE" w:bidi="ar_AE"/>
        </w:rPr>
      </w:r>
      <w:r>
        <w:rPr>
          <w:rtl/>
          <w:cs/>
          <w:lang w:val="ar_AE" w:bidi="ar_AE"/>
        </w:rPr>
        <w:t>المؤمنون الذين يتكلمون بألسنة</w:t>
      </w:r>
    </w:p>
    <w:p>
      <w:pPr>
        <w:pStyle w:val="ListBullet"/>
        <w:bidi/>
        <w:spacing w:line="240" w:lineRule="auto"/>
        <w:ind w:left="720"/>
      </w:pPr>
      <w:r>
        <w:rPr>
          <w:rtl/>
          <w:cs/>
          <w:lang w:val="ar_AE" w:bidi="ar_AE"/>
        </w:rPr>
      </w:r>
      <w:r>
        <w:rPr>
          <w:rtl/>
          <w:cs/>
          <w:lang w:val="ar_AE" w:bidi="ar_AE"/>
        </w:rPr>
        <w:t>والمؤمنون الذين يمتلكون موهبة النبوة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"اِتْبَعُوا ٱلْمَحَبَّةَ، وَلَكِنْ جِدُّوا لِلْمَوَاهِبِ ٱلرُّوحِيَّةِ، وَبِٱلْأَوْلَى أَنْ تَتَنَبَّأُوا. فإذا تكلمتم بلغة لا يفهمها أحد، فأنتم لا تكلِّمون الناس بل الله. إذ لا يستطيع أحد أن يفهم ما تقولونه. لكنكم بالروح تتكلمون بأسرار".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"أَمَّا مَنْ يَتَنَبَّأُ، فَيُكَلِّمُ ٱلنَّاسَ بِبُنْيَانٍ وَوَعْظٍ وَتَسْلِيَةٍ مَنْ يَتَكَلَّمُ بِلِسَانٍ يَبْنِي نَفْسَهُ، وَأَمَّا مَنْ يَتَنَبَّأُ فَيَبْنِي ٱلْكَنِيسَةَ".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أحد الذين يؤدون دور المؤمنين: "بماذا تشعر أو فيمَ تفكر؟" قد يجيب المؤمن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"إِنِّي أُرِيدُ أَنَّ جَمِيعَكُمْ تَتَكَلَّمُونَ بِأَلْسِنَةٍ، وَلَكِنْ بِٱلْأَوْلَى أَنْ تَتَنَبَّأُوا لِأَنَّ مَنْ يَتَنَبَّأُ أَعْظَمُ مِمَّنْ يَتَكَلَّمُ بِأَلْسِنَةٍ، إِلَّا إِذَا تَرْجَمَ، حَتَّى تَنَالَ ٱلْكَنِيسَةُ بُنْيَانًا."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w:t>
      </w:r>
    </w:p>
    <w:p>
      <w:pPr>
        <w:pStyle w:val="ListBullet"/>
        <w:bidi/>
        <w:spacing w:line="240" w:lineRule="auto"/>
        <w:ind w:left="720"/>
      </w:pPr>
      <w:r>
        <w:rPr>
          <w:rtl/>
          <w:cs/>
          <w:lang w:val="ar_AE" w:bidi="ar_AE"/>
        </w:rPr>
      </w:r>
      <w:r>
        <w:rPr>
          <w:rtl/>
          <w:cs/>
          <w:lang w:val="ar_AE" w:bidi="ar_AE"/>
        </w:rPr>
        <w:t>اسألوا أحد الذين يؤدون دور المؤمنين: "بماذا تشعر أو فيمَ تفكر؟" قد يجيب هؤلاء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14: 1–5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بولس بإخبار المؤمنين أن يتبعوا </w:t>
      </w:r>
      <w:r>
        <w:rPr>
          <w:b/>
          <w:rtl/>
          <w:cs/>
          <w:lang w:val="ar_AE" w:bidi="ar_AE"/>
        </w:rPr>
        <w:t>المحبة</w:t>
      </w:r>
      <w:r>
        <w:rPr>
          <w:rtl/>
          <w:cs/>
          <w:lang w:val="ar_AE" w:bidi="ar_AE"/>
        </w:rPr>
        <w:t xml:space="preserve"> وأن يجِدُّوا للمواهب الروحية. فكرّوا، كيف قُمتم بترجمة فكرة "طريقًا أفضل" الواردة في نهاية الإصحاح 12. وحاولوا ترجمة فكرة "اتبعوا المحبة" بطريقة مماثلة لما قلتم هناك. </w:t>
      </w:r>
    </w:p>
    <w:p>
      <w:pPr>
        <w:bidi/>
      </w:pPr>
      <w:r>
        <w:rPr>
          <w:rtl/>
          <w:cs/>
          <w:lang w:val="ar_AE" w:bidi="ar_AE"/>
        </w:rPr>
      </w:r>
      <w:r>
        <w:rPr>
          <w:b/>
          <w:rtl/>
          <w:cs/>
          <w:lang w:val="ar_AE" w:bidi="ar_AE"/>
        </w:rPr>
        <w:t>المواهب الروحية</w:t>
      </w:r>
      <w:r>
        <w:rPr>
          <w:rtl/>
          <w:cs/>
          <w:lang w:val="ar_AE" w:bidi="ar_AE"/>
        </w:rPr>
        <w:t xml:space="preserve"> هي قدرات خاصة يعطيها الروح القدس للناس. تمامًا كما في كورنثوس الأولى، الإصحاح الثاني عشر، الآية 1، فإن هذه الكلمة في اللغة الأصلية تعني "الأمور الروحية"، إلا أن معظم الترجمات تختار مصطلح "المواهب الروحية"، بما أن هذا هو ما يتحدث عنه بولس في الآيات التالية. إذا كنتم قد اخترتم هذا المصطلح أيضًا، استخدموا الكلمة أو العبارة ذاتها التي استخدمتموها في المقاطع السابقة للإشارة إلى المواهب الروحية. وكلمة </w:t>
      </w:r>
      <w:r>
        <w:rPr>
          <w:b/>
          <w:rtl/>
          <w:cs/>
          <w:lang w:val="ar_AE" w:bidi="ar_AE"/>
        </w:rPr>
        <w:t>"الموهبة الروحية"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بولس إن المؤمنين يجب أن يطلبوا موهبة </w:t>
      </w:r>
      <w:r>
        <w:rPr>
          <w:b/>
          <w:rtl/>
          <w:cs/>
          <w:lang w:val="ar_AE" w:bidi="ar_AE"/>
        </w:rPr>
        <w:t>النبوة</w:t>
      </w:r>
      <w:r>
        <w:rPr>
          <w:rtl/>
          <w:cs/>
          <w:lang w:val="ar_AE" w:bidi="ar_AE"/>
        </w:rPr>
        <w:t xml:space="preserve"> على وجه الخصوص. وفي العهد الجديد، يُعَلِّمنا بولس أن الروح القُدس يُعطي بعض الناس القدرة على النطق بنبوات. ومن خلال الروح القدس، يمكن لله أن يُعطي هؤلاء المؤمنين بعض المعرفة أو البصيرة الخاصة لخير الكنيسة. ويدعو بولس هذا "موهبة النبوة". وهذه الموهبة ليست لجميع المؤمنين، لأنّ الروحَ القدسَ يمنح عطايا مختلفة لأشخاصٍ مختلفين. استخدموا الكلمة أو العبارة ذاتها التي استخدمتموها في المقاطع السابقة للإشارة إلى النبوة. ولمزيد من المعلومات عن موهبة النبوة، ابحثوا عن كلمة </w:t>
      </w:r>
      <w:r>
        <w:rPr>
          <w:rtl/>
          <w:cs/>
          <w:lang w:val="ar_AE" w:bidi="ar_AE"/>
        </w:rPr>
        <w:t>النبوة</w:t>
      </w:r>
      <w:r>
        <w:rPr>
          <w:rtl/>
          <w:cs/>
          <w:lang w:val="ar_AE" w:bidi="ar_AE"/>
        </w:rPr>
        <w:t xml:space="preserve"> في قاموس الكلمات الرئيسية.</w:t>
      </w:r>
    </w:p>
    <w:p>
      <w:pPr>
        <w:bidi/>
      </w:pPr>
      <w:r>
        <w:rPr>
          <w:rtl/>
          <w:cs/>
          <w:lang w:val="ar_AE" w:bidi="ar_AE"/>
        </w:rPr>
      </w:r>
      <w:r>
        <w:rPr>
          <w:rtl/>
          <w:cs/>
          <w:lang w:val="ar_AE" w:bidi="ar_AE"/>
        </w:rPr>
        <w:t xml:space="preserve">ويشرح بولس أن من يتكلم </w:t>
      </w:r>
      <w:r>
        <w:rPr>
          <w:b/>
          <w:rtl/>
          <w:cs/>
          <w:lang w:val="ar_AE" w:bidi="ar_AE"/>
        </w:rPr>
        <w:t>بألسنة</w:t>
      </w:r>
      <w:r>
        <w:rPr>
          <w:rtl/>
          <w:cs/>
          <w:lang w:val="ar_AE" w:bidi="ar_AE"/>
        </w:rPr>
        <w:t xml:space="preserve"> لا يُكلِّم الناس بل الله، لأن الآخرين لا يستطيعون فهم ما يتكلم به. فعندما يتكلم شخص ما "بألسنة"، هذا يعني أن لديه موهبة خاصة من الروح القدس ليتكلَّم بلغة لا يفهمها هو نفسه. استخدموا الكلمة أو العبارة نفسها التي استخدمتموها في المقاطع السابقة للإشارة إلى "ألسنة". ولمزيد من المعلومات، ابحثوا عن كلمة </w:t>
      </w:r>
      <w:r>
        <w:rPr>
          <w:rtl/>
          <w:cs/>
          <w:lang w:val="ar_AE" w:bidi="ar_AE"/>
        </w:rPr>
        <w:t>"ألسنة"</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يتكلم شخص ما بألسنة، فإنه يتكلم بقوة الروح. وهذا الروح هو </w:t>
      </w:r>
      <w:r>
        <w:rPr>
          <w:b/>
          <w:rtl/>
          <w:cs/>
          <w:lang w:val="ar_AE" w:bidi="ar_AE"/>
        </w:rPr>
        <w:t>الروح القدس</w:t>
      </w:r>
      <w:r>
        <w:rPr>
          <w:rtl/>
          <w:cs/>
          <w:lang w:val="ar_AE" w:bidi="ar_AE"/>
        </w:rPr>
        <w:t xml:space="preserve"> أو روح الله. وعندما يحل روح الله على شخص ما، فإن هذا الشخص يحصل على قوة أو قدرة خاصة. استخدموا نفس الكلمة أو العبارة التي استخدمتموها في المقاطع السابقة للإشارة إلى "الروح" أو "الروح القدس". ولمزيد من المعلومات، ابحثوا عن كلمة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وبهذه اللغة غير المعروفة، يسبح الناس الله أو يتكلمون ببعض </w:t>
      </w:r>
      <w:r>
        <w:rPr>
          <w:b/>
          <w:rtl/>
          <w:cs/>
          <w:lang w:val="ar_AE" w:bidi="ar_AE"/>
        </w:rPr>
        <w:t xml:space="preserve"> الأسرار</w:t>
      </w:r>
      <w:r>
        <w:rPr>
          <w:rtl/>
          <w:cs/>
          <w:lang w:val="ar_AE" w:bidi="ar_AE"/>
        </w:rPr>
        <w:t xml:space="preserve"> عنه. وتذكرون أن الأسرار حقائق كانت خفيَّة، لكن الله قد أعلن هذا السر الآن وكشف عنه. وهو ليس سرًا يكتشفه الناس بأنفسهم، بل روح الله هو الذي يُظهر هذا الحقّ للناس. استخدموا الكلمة أو العبارة ذاتها التي استخدمتموها في المقاطع السابقة للإشارة إلى "السر".</w:t>
      </w:r>
    </w:p>
    <w:p>
      <w:pPr>
        <w:bidi/>
      </w:pPr>
      <w:r>
        <w:rPr>
          <w:rtl/>
          <w:cs/>
          <w:lang w:val="ar_AE" w:bidi="ar_AE"/>
        </w:rPr>
      </w:r>
      <w:r>
        <w:rPr>
          <w:rtl/>
          <w:cs/>
          <w:lang w:val="ar_AE" w:bidi="ar_AE"/>
        </w:rPr>
        <w:t xml:space="preserve">ويقارن بولس بين التكلُّم بألسنة وبين النبوة . مَن يتنبأ، فهو يُكلِّم الناس </w:t>
      </w:r>
      <w:r>
        <w:rPr>
          <w:b/>
          <w:rtl/>
          <w:cs/>
          <w:lang w:val="ar_AE" w:bidi="ar_AE"/>
        </w:rPr>
        <w:t>ببنيان</w:t>
      </w:r>
      <w:r>
        <w:rPr>
          <w:rtl/>
          <w:cs/>
          <w:lang w:val="ar_AE" w:bidi="ar_AE"/>
        </w:rPr>
        <w:t xml:space="preserve"> </w:t>
      </w:r>
      <w:r>
        <w:rPr>
          <w:b/>
          <w:rtl/>
          <w:cs/>
          <w:lang w:val="ar_AE" w:bidi="ar_AE"/>
        </w:rPr>
        <w:t>ووعظ</w:t>
      </w:r>
      <w:r>
        <w:rPr>
          <w:rtl/>
          <w:cs/>
          <w:lang w:val="ar_AE" w:bidi="ar_AE"/>
        </w:rPr>
        <w:t xml:space="preserve"> </w:t>
      </w:r>
      <w:r>
        <w:rPr>
          <w:b/>
          <w:rtl/>
          <w:cs/>
          <w:lang w:val="ar_AE" w:bidi="ar_AE"/>
        </w:rPr>
        <w:t>وتسلية.</w:t>
      </w:r>
      <w:r>
        <w:rPr>
          <w:rtl/>
          <w:cs/>
          <w:lang w:val="ar_AE" w:bidi="ar_AE"/>
        </w:rPr>
        <w:t xml:space="preserve"> عندما يبني شخص ما الآخر، فإنه يساعد الناس على النمو بقوة في إيمانهم وشخصيتهم. وعندئذ، سينمو الناس في إيمانهم وفهمهم لله، وسيحاولون أن يسلكوا ويعيشوا بطريقة مرضية أمامه. وعندما يعظ شخص ما الآخر، فإنه يعطيه القوة والرجاءً. وعندما يُسلي أو يعزي شخص ما الآخر، فإنه يمنحه الراحة أو يُهدئ شخصًا مضطربًا. والله يعني أن الناس يستخدمون النبوة لبنيان الكنيسة بأكملها، ولكن التكلُّم بألسنة لا يبني إلا الشخص الذي يتكلم، ما لم يكن هناك من يستطيع أن يترجم ما يقوله.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البنيان والوعظ والتسلية.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14:6–19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14: 6–19 وضعوا كلماته في قلوبكم.</w:t>
      </w:r>
    </w:p>
    <w:p>
      <w:pPr>
        <w:bidi/>
      </w:pPr>
      <w:r>
        <w:rPr>
          <w:rtl/>
          <w:cs/>
          <w:lang w:val="ar_AE" w:bidi="ar_AE"/>
        </w:rPr>
      </w:r>
      <w:r>
        <w:rPr>
          <w:rtl/>
          <w:cs/>
          <w:lang w:val="ar_AE" w:bidi="ar_AE"/>
        </w:rPr>
        <w:t>استمعوا إلى نسخة صوتية من كورنثوس الأولى 14: 6–19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كورنثوس الأولى 14: 6–19 من الترجمة الأسهل فهمًا بالنسبة لكم. </w:t>
      </w:r>
    </w:p>
    <w:p>
      <w:pPr>
        <w:bidi/>
      </w:pPr>
      <w:r>
        <w:rPr>
          <w:rtl/>
          <w:cs/>
          <w:lang w:val="ar_AE" w:bidi="ar_AE"/>
        </w:rPr>
      </w:r>
      <w:r>
        <w:rPr>
          <w:rtl/>
          <w:cs/>
          <w:lang w:val="ar_AE" w:bidi="ar_AE"/>
        </w:rPr>
        <w:t>في هذا الجزء من رسالته، يواصل بولس توضيح ضرورة أن يتكلم المؤمنون فقط بما يفهمه الآخرون عند اجتماعهم معًا للعبادة. ويركّز مرة أخرى على موهبة التكلُّم بألسنة، وهي حين يتكلم الإنسان بلغة خاصة لا يفهمها إلا الله. انتهى بولس للتو من توضيح كيف أن موهبة الألسنة ليست بنفس أهمية موهبة النبوة في اجتماعات الكنيسة.</w:t>
      </w:r>
    </w:p>
    <w:p>
      <w:pPr>
        <w:bidi/>
      </w:pPr>
      <w:r>
        <w:rPr>
          <w:rtl/>
          <w:cs/>
          <w:lang w:val="ar_AE" w:bidi="ar_AE"/>
        </w:rPr>
      </w:r>
      <w:r>
        <w:rPr>
          <w:rtl/>
          <w:cs/>
          <w:lang w:val="ar_AE" w:bidi="ar_AE"/>
        </w:rPr>
        <w:t>وهو الآن يواصل تقديم أسباب للمؤمنين توضح أهمية فهم الناس لبعضهم البعض في اجتماعات الكنيسة. ويشبِّه بولس التكلُّم بألسنة بالأصوات الصادرة عن الأشياء العادمة النفوس، مثل الآلات الموسيقية التي تعطي صوتًا، أو سماع إنسان يتحدث بلغة أعجمية، وهي لغة تختلف عن اللُغة المعتادة التي يتكلم بها أهل البلد. يستخدم بولس هذه التشبيهات ليُبيِّن للمؤمنين أنه إذا لم يكن الشخص قادرًا على فهم ما يقوله الآخر، فإن الكلمات التي ينطق بها ذلك تكون عديمة المنفعة أو القيمة بالنسبة لمن يسمعها. ويؤكد بولس على أهمية التواصل الواضح حتى تنمو الكنيسة في إيمانها.</w:t>
      </w:r>
    </w:p>
    <w:p>
      <w:pPr>
        <w:bidi/>
      </w:pPr>
      <w:r>
        <w:rPr>
          <w:rtl/>
          <w:cs/>
          <w:lang w:val="ar_AE" w:bidi="ar_AE"/>
        </w:rPr>
      </w:r>
      <w:r>
        <w:rPr>
          <w:rtl/>
          <w:cs/>
          <w:lang w:val="ar_AE" w:bidi="ar_AE"/>
        </w:rPr>
        <w:t>يتحدث بولس إلى جميع المؤمنين في كورنثوس، رجالًا ونساءً. يتخد بولس من نفسه مثالًا، ويبدأ كلامه بطرح سؤال. طالبًا من المؤمنين أن يتخيلوا أنه يأتي إلى كنيسة كورنثوس متكلِّمًا بألسنة، أي بلغة لا يفهمها إلا الله. ثم يسألهم: "كيف سيبني هذا المؤمنين؟" وبما أن المؤمنين لا يستطيعون فهم ما يقوله بولس، فإن كلماته لا يمكن أن تبنيهم. أما إذا جاء إليهم متكلِّمًا بلغة مفهومة، وشارك رسائل خاصة وحقائق من الله، أو قدَّم تعليمًا عن الله، فإنه سيبني المؤمنين من خلال تشجيعهم ومساعدتهم على النمو الروحي.</w:t>
      </w:r>
    </w:p>
    <w:p>
      <w:pPr>
        <w:bidi/>
      </w:pPr>
      <w:r>
        <w:rPr>
          <w:rtl/>
          <w:cs/>
          <w:lang w:val="ar_AE" w:bidi="ar_AE"/>
        </w:rPr>
      </w:r>
      <w:r>
        <w:rPr>
          <w:rtl/>
          <w:cs/>
          <w:lang w:val="ar_AE" w:bidi="ar_AE"/>
        </w:rPr>
        <w:t xml:space="preserve">ويستخدم بولس أمثلة أو تشبيهات ليساعد المؤمنين على فهم أهمية استخدام المواهب الروحية التي يستطيع الآخرون فهمها عندما يجتمعون معًا للعبادة. ويشبِّه بولس التكلُّم بألسنة بالعزف على الآلات الموسيقية مثل المزمار أو القيثارة. فإذا عزف شخص ما على هذه الآلات دون أن يُصدر أصواتًا واضحة أو يعطي فرقًا في النغمات، فإن الصوت الصادر عنها لن يكون له أي معنى لدى السامع. يصنع الناس الناي أو المزمار من القصب، أو العاج، أو البرونز، أو الفضة، أو الذهب. ويتكون الناي أو المزمار من جسم مجوّف به ثقوب تمتد على طوله. ويستخدم الإنسان أصابعه لتغطية ثقوب مختلفة على طول الآلة الموسيقية، وفي الوقت نفسه ينفخ في الآلة ليصدر نغمات مختلفة. أما القيثارة فهي آلة وترية كبيرة ذات إطار خشبي. ويعزف الناس عل الأوتار عن طريق النقر لإصدار النغمات. </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المزمار</w:t>
      </w:r>
      <w:r>
        <w:rPr>
          <w:rtl/>
          <w:cs/>
          <w:lang w:val="ar_AE" w:bidi="ar_AE"/>
        </w:rPr>
        <w:t xml:space="preserve"> و</w:t>
      </w:r>
      <w:r>
        <w:rPr>
          <w:rtl/>
          <w:cs/>
          <w:lang w:val="ar_AE" w:bidi="ar_AE"/>
        </w:rPr>
        <w:t>القيثارة</w:t>
      </w:r>
      <w:r>
        <w:rPr>
          <w:rtl/>
          <w:cs/>
          <w:lang w:val="ar_AE" w:bidi="ar_AE"/>
        </w:rPr>
        <w:t>. متى سمعتم أحدهم يعزف عزفًا جيدًا على آلة موسيقية، ومتى سمعتم أحدهم يعزف عزفًا رديئًا عليها؟ كيف كان شعوركم عندما سمعتم أُناس يعزفون عزفًا جيدًا و آخرون عزفًا رديئًا؟ أوقفوا سماع هذا التسجيل الصوتي هنا.</w:t>
      </w:r>
    </w:p>
    <w:p>
      <w:pPr>
        <w:bidi/>
      </w:pPr>
      <w:r>
        <w:rPr>
          <w:rtl/>
          <w:cs/>
          <w:lang w:val="ar_AE" w:bidi="ar_AE"/>
        </w:rPr>
      </w:r>
      <w:r>
        <w:rPr>
          <w:rtl/>
          <w:cs/>
          <w:lang w:val="ar_AE" w:bidi="ar_AE"/>
        </w:rPr>
        <w:t>توقّفوا هنا وناقشوا أيضًا السؤال التالي: تحدّثوا عن موقف مررتم به كان فيه شخص ما يتحدث، لكنكم لم تستطيعوا فهمه. وكيف أثر هذا على قدرتكم على فهم ما كان يحدث؟ أوقفوا سماع هذا التسجيل الصوتي هنا.</w:t>
      </w:r>
    </w:p>
    <w:p>
      <w:pPr>
        <w:bidi/>
      </w:pPr>
      <w:r>
        <w:rPr>
          <w:rtl/>
          <w:cs/>
          <w:lang w:val="ar_AE" w:bidi="ar_AE"/>
        </w:rPr>
      </w:r>
      <w:r>
        <w:rPr>
          <w:rtl/>
          <w:cs/>
          <w:lang w:val="ar_AE" w:bidi="ar_AE"/>
        </w:rPr>
        <w:t xml:space="preserve">يقدِّم بولس مثالًا آخر باستخدام الآلات الموسيقية، ولكن هذه المرة في سياق القتال. حيث كان القادة العسكريون يستخدمون إشارات مختلفة يعزفونها على البوق لتوجيه الجنود عندما يحين موعد الهجوم أو الانسحاب في المعركة. فإذا أصدر البوق صوتًا فحسب، ولم يدرك الجنود معنى هذا الصوت، فلن يعرفوا كيف يتصرفون. حينها يكون الصوت في حد ذاته عديم الفائدة. يُوضِّح بولس للمؤمنين أن هذا الموقف هو نفسه ما يحدث حين يتكلَّم المؤمنون بألسنة دون وجود مَن يُترجم معنى الكلمات التي ينطقون بها. إذا لم يفهم الآخرون معنى الكلمات التي ينطق بها المؤمنون حين يتكلمون بألسنة، فإن هذه الكلمات لا قيمة لها بالنسبة لمن يسمعونها. يقول بولس إن هذا سيكون بمثابة التكلُّم في الهواء، مما يعني أن الكلمات ستضيع سدى ولن تفيد أحدًا. كما يقول بولس إنه حين يتكلَّم المؤمن، يجب أن يتكلم بطريقة يفهمها المؤمنون الآخرون، حتى يتعلم الجميع ويتشجّعون. والبُوق هو آلة نفْخ موسيقية. يصنع الناس البوق عادةً من الفضة أو البرونز. البوق هو عبارة عن أنبوب معدني مستقيم، يتَّسع أحد طرفيه على شكل مخروط. وينفخ فيه الناس ليصدروا صوتًا عاليًا. </w:t>
      </w:r>
    </w:p>
    <w:p>
      <w:pPr>
        <w:bidi/>
      </w:pPr>
      <w:r>
        <w:rPr>
          <w:rtl/>
          <w:cs/>
          <w:lang w:val="ar_AE" w:bidi="ar_AE"/>
        </w:rPr>
      </w:r>
      <w:r>
        <w:rPr>
          <w:rtl/>
          <w:cs/>
          <w:lang w:val="ar_AE" w:bidi="ar_AE"/>
        </w:rPr>
        <w:t>توقّفوا هنا وانظروا كمجموعة إلى صورة</w:t>
      </w:r>
      <w:r>
        <w:rPr>
          <w:b/>
          <w:rtl/>
          <w:cs/>
          <w:lang w:val="ar_AE" w:bidi="ar_AE"/>
        </w:rPr>
        <w:t xml:space="preserve"> البوق</w:t>
      </w:r>
      <w:r>
        <w:rPr>
          <w:rtl/>
          <w:cs/>
          <w:lang w:val="ar_AE" w:bidi="ar_AE"/>
        </w:rPr>
        <w:t>. وناقشوا أيضًا السؤال التالي: في ثقافتكم، ما هي الأصوات التي تنبهكم للقيام بفعل ما، مثل نداءات التحذير؟ وماذا سيحدث إذا لم تستطيعوا فهم هذا الصوت؟ أوقفوا سماع هذا التسجيل الصوتي هنا.</w:t>
      </w:r>
    </w:p>
    <w:p>
      <w:pPr>
        <w:bidi/>
      </w:pPr>
      <w:r>
        <w:rPr>
          <w:rtl/>
          <w:cs/>
          <w:lang w:val="ar_AE" w:bidi="ar_AE"/>
        </w:rPr>
      </w:r>
      <w:r>
        <w:rPr>
          <w:rtl/>
          <w:cs/>
          <w:lang w:val="ar_AE" w:bidi="ar_AE"/>
        </w:rPr>
        <w:t xml:space="preserve">ويواصل بولس تقديم المزيد من الأمثلة التي توضح كيف تصبح الكلمات بلا فائدة إذا لم يستطع أحد فهمها. يذكر بولس أن هناك لغات كثيرة يتكلم بها الناس حول العالم. وجميع هذه اللغات لها معنى بالنسبة للشخص الذي يتحدثها. ولكن إذا لم يفهم الشخص الذي يسمع اللغة ما تقوله، فإن الكلمات تصبح مجرد صوت بلا قيمة بالنسبة للمستمع. فيصير من يتحدثون مع بعضهم البعض كالأعجميين، أو كأشخاص من بلدان مختلفة. ومرة أخرى، يقول بولس إن هذا هو نفس ما يفعله المؤمنون في كورنثوس عندما يتكلَّمون بألسنة في اجتماعهم. لذلك يطلب بولس من المؤمن الذي يتكلم بألسنة في العلن، أن يصلّي ويطلب من الله أن يساعده على فهم ما يقوله لكي ينتفع به الآخرون. ويقول إن المؤمنين غيورون للمواهب الروحية. لكنه يذكر أنه إذا استخدم المؤمنون مواهبهم الروحية بدافع محبتهم الصادقة للآخرين، فعليهم أن يسعوا لاقتناء المواهب الروحية أو القدرات الخاصة التي تساهم في بنيان المؤمنين الآخرين. </w:t>
      </w:r>
    </w:p>
    <w:p>
      <w:pPr>
        <w:bidi/>
      </w:pPr>
      <w:r>
        <w:rPr>
          <w:rtl/>
          <w:cs/>
          <w:lang w:val="ar_AE" w:bidi="ar_AE"/>
        </w:rPr>
      </w:r>
      <w:r>
        <w:rPr>
          <w:rtl/>
          <w:cs/>
          <w:lang w:val="ar_AE" w:bidi="ar_AE"/>
        </w:rPr>
        <w:t>توقّفوا هنا وناقشوا السؤال التالي كمجموعة: ما هي المواهب أو القدرات الفريدة التي تمتلكونها، وكيف ساعدتكم تلك المواهب أو القدرات على المستوى الشخصي؟ وكيف تستخدمون هذه المواهب بطريقة مختلفة إذا كنتم تستخدمونها في الغالب بدافع محبة الآخرين وتشجيعهم؟ أوقفوا سماع هذا التسجيل الصوتي هنا.</w:t>
      </w:r>
    </w:p>
    <w:p>
      <w:pPr>
        <w:bidi/>
      </w:pPr>
      <w:r>
        <w:rPr>
          <w:rtl/>
          <w:cs/>
          <w:lang w:val="ar_AE" w:bidi="ar_AE"/>
        </w:rPr>
      </w:r>
      <w:r>
        <w:rPr>
          <w:rtl/>
          <w:cs/>
          <w:lang w:val="ar_AE" w:bidi="ar_AE"/>
        </w:rPr>
        <w:t xml:space="preserve">يُعطينا بولس نموذجًا من حياته الشخصية، موضِّحًا كيف يصلِّي ويسبح الله بلغة لا يفهمها إلا الله. فإنه حين يتكلم بألسنة، يتكلم إلى الله أو يُسبّحه بروحه فقط أي ذلك الجزء غير المرئي منه الذي يفكر ويشعر. فإنه يصلّي بروحه بمعونة الروح القدس، لكنه يريد أيضًا أن يفهم ذهنه ما يقوله حتى تساهم كلماته في بنيان الآخرين. وفي إجتماع الكنيسة، يريد بولس من المؤمنين أن يصلّوا، ويرنموا، ويعبدوا بروحهم، مع التأكيد على أهمية التسبيح بذهن حاضر، وبلغة مفهومة. ويخبر بولس المؤمنين في كورنثوس أنه إذا صلّى المؤمنون أو سبحوا الله في الاجتماعات العامة، فعليهم أن يصلّوا ويرنّموا بطريقة تفهمها أذهانهم. فإذا فهم من يشغل مكان العاميّ الصلاة والتسبيح، يمكنه حينها المشاركة أو قول: "آمين"، أي "أوافق." لأنه حتى إن كان الشخص يسبح الله ويشكره حسنًا، فإن العاميِّين من حوله لن يتعلموا لأنهم لا يفهمون لغته. قد يكون العاميُّون من المؤمنين أو غير المؤمنين، وهم الأشخاص الحاضرون في الاجتماع الذين لا يفهمون ما يقوله من يتكلم بألسنة. </w:t>
      </w:r>
    </w:p>
    <w:p>
      <w:pPr>
        <w:bidi/>
      </w:pPr>
      <w:r>
        <w:rPr>
          <w:rtl/>
          <w:cs/>
          <w:lang w:val="ar_AE" w:bidi="ar_AE"/>
        </w:rPr>
      </w:r>
      <w:r>
        <w:rPr>
          <w:rtl/>
          <w:cs/>
          <w:lang w:val="ar_AE" w:bidi="ar_AE"/>
        </w:rPr>
        <w:t>لقد أوضح بولس أن التكلُّم بألسنة هو أمر جيد. ويشكر بولس الله لأن الروح القدس أعطاه هذه الموهبة أن يتكلَّم بألسنة، ويقول إنه يتكلم بألسنة أكثر من أي شخص آخر. لكنه عندما يكون في اجتماع المؤمنين في الكنيسة، فإنه يفضل أن ينطق بكلمات قليلة يفهمها الآخرون، بدلًا من التكلُّم بكلمات كثيرة بلغة لا يفهمها الآخرون. كذلك يطلب بولس من المؤمنين أن يساعدوا الجميع على التعلم والنمو في إيمانهم، وعلى أهل كورنثوس أن يفعلوا الشيء نفسه.</w:t>
      </w:r>
    </w:p>
    <w:p>
      <w:pPr>
        <w:bidi/>
      </w:pPr>
      <w:r>
        <w:rPr>
          <w:rtl/>
          <w:cs/>
          <w:lang w:val="ar_AE" w:bidi="ar_AE"/>
        </w:rPr>
      </w:r>
      <w:r>
        <w:rPr>
          <w:rtl/>
          <w:cs/>
          <w:lang w:val="ar_AE" w:bidi="ar_AE"/>
        </w:rPr>
        <w:t>توقّفوا هنا وناقشوا هذا السؤال كمجموعة: تخيّلوا أنكم جزء من فريق يعمل على مشروع ما. ما مدى أهمية أن يفهم جميع أعضاء الفريق الغرض من المشروع؟ وكيف يساعد التواصل الواضح هذا الفريق على العمل معًا بشكل أفضل؟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كورنثوس الأولى 14: 6–19 من الترجمة الأسهل فهمًا. </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يواصل بولس توضيح أهمية تسبيح الله وعبادته في الاجتماعات بطريقة يفهمها الجميع. ويضرب بولس مثالًا بالعزف على آلات موسيقية لا تُعطي لحنًا واضحًا، ومثالًا آخر بمن يتكلَّم بلغة أجنبية، أي لغة من بلد آخر.</w:t>
      </w:r>
    </w:p>
    <w:p>
      <w:pPr>
        <w:bidi/>
      </w:pPr>
      <w:r>
        <w:rPr>
          <w:rtl/>
          <w:cs/>
          <w:lang w:val="ar_AE" w:bidi="ar_AE"/>
        </w:rPr>
      </w:r>
      <w:r>
        <w:rPr>
          <w:b/>
          <w:rtl/>
          <w:cs/>
          <w:lang w:val="ar_AE" w:bidi="ar_AE"/>
        </w:rPr>
        <w:t>في الجزء الثاني:</w:t>
      </w:r>
      <w:r>
        <w:rPr>
          <w:rtl/>
          <w:cs/>
          <w:lang w:val="ar_AE" w:bidi="ar_AE"/>
        </w:rPr>
        <w:t xml:space="preserve"> يضرب بولس بنفسه مثالًا ليُوضح للمؤمنين الفرق بين الصلاة والعبادة بروح المؤمن فقط، وبين الصلاة بروحه وبذهنه أيضًا من أجل بنيان الآخرين. كما يوضح أنه عندما يجتمع المؤمنون معًا، عليهم أن يبنوا بعضهم بعضًا وأن يساعدوا بعضهم بعضًا على أن يزدادوا قوَّة في إيمانهم، وثقتهم، وإدراكهم لله.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الشخص الذي يعزف على المزمار أو القيثارة</w:t>
      </w:r>
    </w:p>
    <w:p>
      <w:pPr>
        <w:pStyle w:val="ListBullet"/>
        <w:bidi/>
        <w:spacing w:line="240" w:lineRule="auto"/>
        <w:ind w:left="720"/>
      </w:pPr>
      <w:r>
        <w:rPr>
          <w:rtl/>
          <w:cs/>
          <w:lang w:val="ar_AE" w:bidi="ar_AE"/>
        </w:rPr>
      </w:r>
      <w:r>
        <w:rPr>
          <w:rtl/>
          <w:cs/>
          <w:lang w:val="ar_AE" w:bidi="ar_AE"/>
        </w:rPr>
        <w:t>القائد العسكري الذي يضرب بالبوق</w:t>
      </w:r>
    </w:p>
    <w:p>
      <w:pPr>
        <w:pStyle w:val="ListBullet"/>
        <w:bidi/>
        <w:spacing w:line="240" w:lineRule="auto"/>
        <w:ind w:left="720"/>
      </w:pPr>
      <w:r>
        <w:rPr>
          <w:rtl/>
          <w:cs/>
          <w:lang w:val="ar_AE" w:bidi="ar_AE"/>
        </w:rPr>
      </w:r>
      <w:r>
        <w:rPr>
          <w:rtl/>
          <w:cs/>
          <w:lang w:val="ar_AE" w:bidi="ar_AE"/>
        </w:rPr>
        <w:t>الجنود الذين يستمعون إلى صوت البوق</w:t>
      </w:r>
    </w:p>
    <w:p>
      <w:pPr>
        <w:pStyle w:val="ListBullet"/>
        <w:bidi/>
        <w:spacing w:line="240" w:lineRule="auto"/>
        <w:ind w:left="720"/>
      </w:pPr>
      <w:r>
        <w:rPr>
          <w:rtl/>
          <w:cs/>
          <w:lang w:val="ar_AE" w:bidi="ar_AE"/>
        </w:rPr>
      </w:r>
      <w:r>
        <w:rPr>
          <w:rtl/>
          <w:cs/>
          <w:lang w:val="ar_AE" w:bidi="ar_AE"/>
        </w:rPr>
        <w:t>والأعجميون القادمون من بلدان أخرى ممن يتكلَّمون لغة مختلفة</w:t>
      </w:r>
    </w:p>
    <w:p>
      <w:pPr>
        <w:bidi/>
      </w:pPr>
      <w:r>
        <w:rPr>
          <w:rtl/>
          <w:cs/>
          <w:lang w:val="ar_AE" w:bidi="ar_AE"/>
        </w:rPr>
      </w:r>
      <w:r>
        <w:rPr>
          <w:rtl/>
          <w:cs/>
          <w:lang w:val="ar_AE" w:bidi="ar_AE"/>
        </w:rPr>
        <w:t xml:space="preserve">إن رسالة بولس موجَّهة لجميع المؤمنين في كورنثوس. تستخدم بعض الترجمات كلمة "إخوة" في بداية هذا المقطع، إلا أن بولس يوجِّه حديثه إلى الرجال والنساء في كورنثوس على حد سواء. إذ كان يريد مساعدة المؤمنين على فهم رسالته بتعمق أكبر من خلال شرح النقاط الهامة التي بدأ يتحدث عنها في المقطع السابق. ثم يريد أن يعطيهم نصيحة عملية. في هذا المقطع يريد بولس أن يتأكد من إدراك المؤمنين لكيفية التواصل واستخدام مواهبهم الروحية بطرق تساهم في نمو المؤمنين الآخرين في إيمانهم، وثقتهم، وإدراكهم لله. </w:t>
      </w:r>
    </w:p>
    <w:p>
      <w:pPr>
        <w:bidi/>
      </w:pPr>
      <w:r>
        <w:rPr>
          <w:rtl/>
          <w:cs/>
          <w:lang w:val="ar_AE" w:bidi="ar_AE"/>
        </w:rPr>
      </w:r>
      <w:r>
        <w:rPr>
          <w:rtl/>
          <w:cs/>
          <w:lang w:val="ar_AE" w:bidi="ar_AE"/>
        </w:rPr>
        <w:t xml:space="preserve">ويبدأ بولس بطرح سؤال على المؤمنين لا ينتظر منهم الإجابة عليه. ويطلب منهم أن يتخيلوا موقفًا يأتي فيه بولس إليهم حين يجتمعون معًا متكلِّمًا بألسنة. فإذا لم يستطع المؤمنون فهم ما يقوله بولس، فكيف لكلماته أن تبنيهم؟ يستخدم بولس هذا السؤال ليساعد المؤمنين على إدراك أن كلامه سيكون بلا قيمة بالنسبة لهم إذا لم يستطيعوا فهمه. ثم يساعد بولس المؤمنين على التفكر في ما قد يكون نافعًا لهم كبديل عما سبق. فإن الإعلان والنبوة يبنيان المؤمنين لكونهما رسائل موَجَّهة إليهم من الله. إن المعرفة والتعليم يمنحان الناس البصيرة الروحية مما يساعدهم على معرفة الله بشكل أعمق ومعرفة كيفية طاعته بصورة أفضل. </w:t>
      </w:r>
    </w:p>
    <w:p>
      <w:pPr>
        <w:bidi/>
      </w:pPr>
      <w:r>
        <w:rPr>
          <w:rtl/>
          <w:cs/>
          <w:lang w:val="ar_AE" w:bidi="ar_AE"/>
        </w:rPr>
      </w:r>
      <w:r>
        <w:rPr>
          <w:rtl/>
          <w:cs/>
          <w:lang w:val="ar_AE" w:bidi="ar_AE"/>
        </w:rPr>
        <w:t xml:space="preserve">كما يوضِّح بولس أن التكلُّم بألسنة لا يكون نافعًا ما لم يوجد مَن يفسِّر معنى ما يُقال. ومرة أخرى يطرح بولس أسئلة لا ينتظر من المؤمنين الإجابة عليها: كيف يستفيد الشخص من الموسيقى إذا لم يكن لها نغمات واضحة؟ فإنه يحاول أن يوضِّح للمؤمنين في كورنثوس أن ما يفعله المؤمنون عندما يتكلمون بألسنة هو نفسه ما يفعله شخص يعزف على آلة موسيقية مثل المزمار أو القيثارة دون أن يُعطي لحنًا واضحًا. </w:t>
      </w:r>
    </w:p>
    <w:p>
      <w:pPr>
        <w:bidi/>
      </w:pPr>
      <w:r>
        <w:rPr>
          <w:rtl/>
          <w:cs/>
          <w:lang w:val="ar_AE" w:bidi="ar_AE"/>
        </w:rPr>
      </w:r>
      <w:r>
        <w:rPr>
          <w:rtl/>
          <w:cs/>
          <w:lang w:val="ar_AE" w:bidi="ar_AE"/>
        </w:rPr>
        <w:t>كما يعطي بولس مثالًا آخر يُبيِّن ما يمكن أن يحدث عندما لا يكون التواصل واضحًا. وهو أنه في ساحة القتال كان الجنود يعرفون كيف يتصرفون بناءً على الصوت أو الإشارة المحددة التي يصدرها القائد عبر البوق. فإذا لم يُصدر القائد هذه الإشارات المحددة، بل إذا لم يُصدر صوتًا واضحًا، فلن يعرف الجنود كيف يتصرفون وسيشعرون بالارتباك. وهكذا، لن تؤدي الآلات الغرض منها – أي لن تجلب الموسيقى الفرح، ولن يعطي البوق التعليمات. وبالمثل، فإن التكلُّم بألسنة لا يفهمها أحد لا يحقق أي غرض أو نفع لمن يسمعها. ويؤكد بولس أن التواصل الواضح بلغة يفهمها الجميع هو أمر ضروري لبنيان الكنيسة. عندما يقول بولس عبارة "بِٱللِّسَانِ"، فإنه ربما يشير إلى اللسان المادي الموجود في الفم، الذي يُمكِّننا من النطق، أو قد يقصد استخدام الشخص لموهبة التكلُّم بألسنة. يظن معظم الناس أن كلمة "بِٱللِّسَانِ" هنا يُقصد بها "اللسان" المادي للشخص. يوضح بولس أنه يجب على المؤمنين أن يتكلموا بلغة واضحة ومفهومة.</w:t>
      </w:r>
    </w:p>
    <w:p>
      <w:pPr>
        <w:bidi/>
      </w:pPr>
      <w:r>
        <w:rPr>
          <w:rtl/>
          <w:cs/>
          <w:lang w:val="ar_AE" w:bidi="ar_AE"/>
        </w:rPr>
      </w:r>
      <w:r>
        <w:rPr>
          <w:rtl/>
          <w:cs/>
          <w:lang w:val="ar_AE" w:bidi="ar_AE"/>
        </w:rPr>
        <w:t xml:space="preserve">توقّفوا هنا وانظروا مرة أخرى إلى صورة </w:t>
      </w:r>
      <w:r>
        <w:rPr>
          <w:rtl/>
          <w:cs/>
          <w:lang w:val="ar_AE" w:bidi="ar_AE"/>
        </w:rPr>
        <w:t>المزمار</w:t>
      </w:r>
      <w:r>
        <w:rPr>
          <w:rtl/>
          <w:cs/>
          <w:lang w:val="ar_AE" w:bidi="ar_AE"/>
        </w:rPr>
        <w:t xml:space="preserve"> والقيثارة</w:t>
      </w:r>
      <w:r>
        <w:rPr>
          <w:rtl/>
          <w:cs/>
          <w:lang w:val="ar_AE" w:bidi="ar_AE"/>
        </w:rPr>
        <w:t xml:space="preserve"> </w:t>
      </w:r>
      <w:r>
        <w:rPr>
          <w:b/>
          <w:rtl/>
          <w:cs/>
          <w:lang w:val="ar_AE" w:bidi="ar_AE"/>
        </w:rPr>
        <w:t>والبُوق</w:t>
      </w:r>
      <w:r>
        <w:rPr>
          <w:rtl/>
          <w:cs/>
          <w:lang w:val="ar_AE" w:bidi="ar_AE"/>
        </w:rPr>
        <w:t xml:space="preserve"> إذا لزم الأمر. وناقشوا أيضًا السؤال التالي: كيف يستخدم الناس في ثقافتكم اللغة، مثل مطالبة الناس بتخيل موقفٍ معين أو المقارنة بين أمرين، للمساعدة في تعليم فكرة ما أو جعل أمر ما أكثر وضوحًا؟ هل يمكنكم استحضار مثال لشخص استخدم اللغة بهذه الطريقة ليعلمكم أو ليشرح لكم أمرًا ما؟ أوقفوا سماع هذا التسجيل الصوتي هنا.</w:t>
      </w:r>
    </w:p>
    <w:p>
      <w:pPr>
        <w:bidi/>
      </w:pPr>
      <w:r>
        <w:rPr>
          <w:rtl/>
          <w:cs/>
          <w:lang w:val="ar_AE" w:bidi="ar_AE"/>
        </w:rPr>
      </w:r>
      <w:r>
        <w:rPr>
          <w:rtl/>
          <w:cs/>
          <w:lang w:val="ar_AE" w:bidi="ar_AE"/>
        </w:rPr>
        <w:t xml:space="preserve">فإذا تكلّم شخص ما في العلن بلغةٍ لا يفهمها أحد، فإن كلامه يكون كمن يتكلم في الهواء. وهذا التعبير يعني أن الكلمات ستضيع هباءً، فلا أحد يستطيع فهم معناها وبالتالي لا فائدة منها لأي شخص. </w:t>
      </w:r>
    </w:p>
    <w:p>
      <w:pPr>
        <w:bidi/>
      </w:pPr>
      <w:r>
        <w:rPr>
          <w:rtl/>
          <w:cs/>
          <w:lang w:val="ar_AE" w:bidi="ar_AE"/>
        </w:rPr>
      </w:r>
      <w:r>
        <w:rPr>
          <w:rtl/>
          <w:cs/>
          <w:lang w:val="ar_AE" w:bidi="ar_AE"/>
        </w:rPr>
        <w:t>توقّفوا هنا وناقشوا السؤال التالي: فكّروا في موقف تكلَّم فيه شخص ما لكن لم يفهمه أحد. ما هي التعبيرات التي تستخدمونها في لغتكم، إن وُجدت، التي تعني أن شخصًا ما يُضيع وقته في الكلام؟ كيف ستقومون بترجمة هذا التعبير؟ أوقفوا سماع هذا التسجيل الصوتي هنا.</w:t>
      </w:r>
    </w:p>
    <w:p>
      <w:pPr>
        <w:bidi/>
      </w:pPr>
      <w:r>
        <w:rPr>
          <w:rtl/>
          <w:cs/>
          <w:lang w:val="ar_AE" w:bidi="ar_AE"/>
        </w:rPr>
      </w:r>
      <w:r>
        <w:rPr>
          <w:rtl/>
          <w:cs/>
          <w:lang w:val="ar_AE" w:bidi="ar_AE"/>
        </w:rPr>
        <w:t xml:space="preserve">يقدم بولس مرة أخرى مثالًا عمليًا على أن الكلمات التي لا يفهمها أحد هي كلمات عديمة الفائدة. وهو يقدم الأمثلة مستخدمًا موقفًا افتراضيًا لم يحدث، وذلك لمساعدة الناس على تخيُّل ما قد يحدث أو ما قد يفعله الشخص. يذكر بولس أن هناك لغات كثيرة يتكلم بها الناس حول العالم. إن لجميع اللغات التي يتكلَّم بها الناس حول العالم معنى لدى الأشخاص الذين يتحدثون تلك اللغات، إلا أنها لا تحمل أي معنى بالنسبة للأعجمي الذي يسمعها من بلد آخر. تستخدم بعض الترجمات كلمة "بربري" بدلًا من كلمة أعجمي. والبربري هو الشخص الذي لا ينتمي لبلاد اليونان، ويتكلّم لغة تختلف عن لغة الشعب اليوناني. ويشبِّه بولس هذا الموقف الافتراضي بما يحدث فعليًا حين يتكلم المؤمنون بألسنة. فعندما يتكلم المؤمنون بألسنة، لا يكون لكلماتهم أي معنى لدى المؤمنين الآخرين الذين يسمعونها. لقد كان المؤمنون في كورنثوس يتمتعون بمواهب روحية كثيرة وكانوا يتوقون إليها بشغف، مما يعني أنهم كانوا يرغبون بشدة في اقتناء المواهب الروحية. وغالبًا ما كانوا يرغبون في استعراض مواهبهم الروحية أمام الآخرين. غير أن بولس يطلب منهم أن يسعوا وراء امتلاك واستخدام المواهب الروحية التي يمكنهم استخدامها لبنيان المؤمنين الآخرين. تمامًا كما نبني المباني المادية ونجعلها قوية، يطلب بولس من المؤمنين أن يبني بعضهم بعضًا لكي يكونوا أقوياء. وبناءً على هذه الأمور، ينصح بولس المؤمنين بأن يصلّوا لكي يفهموا معنى الكلمات التي ينطقون بها حين يتكلمون بألسنة، وبالتالي يساهمون في بنيان الآخرين وليس أنفسهم فحسب. </w:t>
      </w:r>
    </w:p>
    <w:p>
      <w:pPr>
        <w:bidi/>
      </w:pPr>
      <w:r>
        <w:rPr>
          <w:rtl/>
          <w:cs/>
          <w:lang w:val="ar_AE" w:bidi="ar_AE"/>
        </w:rPr>
      </w:r>
      <w:r>
        <w:rPr>
          <w:rtl/>
          <w:cs/>
          <w:lang w:val="ar_AE" w:bidi="ar_AE"/>
        </w:rPr>
        <w:t>توقّفوا هنا وناقشوا السؤال التالي كمجموعة: احكوا قصة عن أشخاص يبنون بناءً قويًا، مثل البيت. ما الذي يجعل مجموعة من الناس قوية، في رأيكم؟ ناقشوا كيف ستقومون بترجمة الفكرة ذاتها في هذا المقطع. أوقفوا سماع هذا التسجيل الصوتي هنا.</w:t>
      </w:r>
    </w:p>
    <w:p>
      <w:pPr>
        <w:bidi/>
      </w:pPr>
      <w:r>
        <w:rPr>
          <w:rtl/>
          <w:cs/>
          <w:lang w:val="ar_AE" w:bidi="ar_AE"/>
        </w:rPr>
      </w:r>
      <w:r>
        <w:rPr>
          <w:rtl/>
          <w:cs/>
          <w:lang w:val="ar_AE" w:bidi="ar_AE"/>
        </w:rPr>
        <w:t>في الجزء الثاني من المقطع، يقدِّم بولس مثالًا أكثر ارتباطًا بشخصه. قائلًا إنه يمكن للناس أن يتكلموا بألسنة أو أن يرتِّلوا بألسنة، ويستطيع بولس القيام بكلا الفعلين، لذلك يتحدث بولس عن شعوره الشخصي عندما يتكلم هو نفسه بألسنة. وإذ يصلّي بولس ويسبح الله بلغة لا يفهمها إلا الله. فإنه يفعل هذا بروحه أي بالجزء غير المرئي منه، المتمثل في أفكاره ومشاعره ورغباته. إذ لا يفهم ذهن بولس – أي فكره الواعي – تلك الكلمات التي يتكلَّم بها. وبالتالي يكون ذهنه بلا ثمر، أي لا ينتج أفكارًا يستطيع التكلُّم بها، تمامًا مثل الشجرة التي لا تُعطي ثمرًا. وهكذا لا يُنتج ذهن بولس أي شيء لبنيان الآخرين، بينما تساهم روحه في بنيانه الشخصي. فلا يستطيع أحد أن يجد منفعة من كلامه بألسنة ما لم يوجد من يترجم تلك الكلمات التي يتكلم بها.</w:t>
      </w:r>
    </w:p>
    <w:p>
      <w:pPr>
        <w:bidi/>
      </w:pPr>
      <w:r>
        <w:rPr>
          <w:rtl/>
          <w:cs/>
          <w:lang w:val="ar_AE" w:bidi="ar_AE"/>
        </w:rPr>
      </w:r>
      <w:r>
        <w:rPr>
          <w:rtl/>
          <w:cs/>
          <w:lang w:val="ar_AE" w:bidi="ar_AE"/>
        </w:rPr>
        <w:t>توقّفوا هنا وناقشوا السؤال التالي كمجموعة: تذكَّروا وقت شعرتم فيه بمشاعر قوية مثل الفرح أو الحزن، ولكنكم لم تستطيعوا تفسير سبب شعوركم بهذه المشاعر. كيف ستقومون بالتفريق بين فعل شيء بالروح وبين فعله بالذهن، في ترجمتكم؟ أوقفوا سماع هذا التسجيل الصوتي هنا.</w:t>
      </w:r>
    </w:p>
    <w:p>
      <w:pPr>
        <w:bidi/>
      </w:pPr>
      <w:r>
        <w:rPr>
          <w:rtl/>
          <w:cs/>
          <w:lang w:val="ar_AE" w:bidi="ar_AE"/>
        </w:rPr>
      </w:r>
      <w:r>
        <w:rPr>
          <w:rtl/>
          <w:cs/>
          <w:lang w:val="ar_AE" w:bidi="ar_AE"/>
        </w:rPr>
        <w:t>ويقول بولس إن هذا هو الحال حين يرتل بالروح. فإنه لا يرتل بذهنه الواعي. فيطرح بولس سؤالًا مرة أخرى قائلًا: "فَمَا هُوَ إِذًا؟" ثم يجيب على سؤاله بنفسه. ثم يقول إنه يجب أن يصلّي ويرتِّل بالروح وبالذهن بوعيٍ كاملٍ. لأنه إذا كان شخص ما يصلِّي أو يرتِّل بألسنة في روحه، فإن الروح القدس هو من يقوده فيصلّي بروحه بمعونة الروح القدس. ولكن بولس يريد أن يصلّي ويرتِّل وهو يدرك ما يقوله في صلاته وترتيله، حتى يستطيع مَن حوله أن يفهموا ذلك أيضًا. وعندما يجيب بولس على سؤاله عن نفسه، فإنه في الواقع يقدِّم لكنيسة كورنثوس إرشادات عملية لما يجب</w:t>
      </w:r>
      <w:r>
        <w:rPr>
          <w:b/>
          <w:rtl/>
          <w:cs/>
          <w:lang w:val="ar_AE" w:bidi="ar_AE"/>
        </w:rPr>
        <w:t xml:space="preserve"> عليهم</w:t>
      </w:r>
      <w:r>
        <w:rPr>
          <w:rtl/>
          <w:cs/>
          <w:lang w:val="ar_AE" w:bidi="ar_AE"/>
        </w:rPr>
        <w:t xml:space="preserve"> فعله أيضًا في الاجتماعات العامة. حيث يريد بولس أن يفهم جميع الحاضرين في هذا الإجتماع ما يصلّي به الناس ويرتِّلون حتى يتمكنوا من قول "آمين"، أي من الموافقة والمشاركة في تسبيح هؤلاء الأشخاص وشكرهم لله. وهكذا تتَّحد الكنيسة معًا. وهكذا تتقوَّى الكنيسة معًا روحيًا.</w:t>
      </w:r>
    </w:p>
    <w:p>
      <w:pPr>
        <w:bidi/>
      </w:pPr>
      <w:r>
        <w:rPr>
          <w:rtl/>
          <w:cs/>
          <w:lang w:val="ar_AE" w:bidi="ar_AE"/>
        </w:rPr>
      </w:r>
      <w:r>
        <w:rPr>
          <w:rtl/>
          <w:cs/>
          <w:lang w:val="ar_AE" w:bidi="ar_AE"/>
        </w:rPr>
        <w:t xml:space="preserve">ويوضح بولس تأييده لموهبة التكلُّم بألسنة بقوله إنه يتكلم بألسنة أكثر من جميع المؤمنين الآخرين. لكن كما وضَّح في المقاطع السابقة، كان بولس يفكر في الآخرين أكثر من تفكيره في حقوقه الشخصية. فقد كان بولس يفضل أن يتكلم بخمس كلمات يمكن للآخرين فهمها فيشعرون بالتشجيع، على أن يتكلم عشرة آلاف كلمة لا يستطيع المؤمنون فهمها. إن رسالة بولس واضحة، وهي أن التكلُّم بوضوح وفهم الآخرين، يساعد الجميع على النمو في إيمانهم، وثقتهم وفهمهم لله. </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وأثناء ذلك، ربما تستخدمون رسومات أو مجسَّمات أو حتى أشخاص لتمثيل أدوار بولس والمؤمنين. اختاروا أشخاصًا أو مجسَّمات لتمثيل كل شخصية وكل مثال أو موقفٍ افتراضيّ يقدمه بولس. وبينما تعيدون سرد هذا المقطع، تذكّروا أن بولس يؤكد على أهمية التكلُّم بوضوح وكيف إن وضوح الكلام يبني الوحدة ويقوّي الكنيسة تمامًا كما يبني البنّاء بناءً قويًّا. ويوضح بولس ذلك من خلال أمثلة عملية مستعينًا بآلات موسيقية والتكلُّم بلغات أعجمية. كما يتكلَّم بولس عما يفعله في الاجتماعات العامة ليقدِّم مثالًا للمؤمنين في كورنثوس. ويوضح كيف يفضِّل أن يقلل من التكلُّم والتسبيح بألسنة، مقابل الإكثار من قول كلمات يمكن للجميع فهمها! يمكنكم تمثيل كيف يتوقف بولس عن التكلُّم بألسنة، ويتكلم بدلًا من ذلك بكلمات يمكن للجميع فهمها.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كورنثوس الأولى 14: 6–19 من الترجمة الأسهل فهمًا بالنسبة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شخص يعزف على المزمار أو القيثارة</w:t>
      </w:r>
    </w:p>
    <w:p>
      <w:pPr>
        <w:pStyle w:val="ListBullet"/>
        <w:bidi/>
        <w:spacing w:line="240" w:lineRule="auto"/>
        <w:ind w:left="720"/>
      </w:pPr>
      <w:r>
        <w:rPr>
          <w:rtl/>
          <w:cs/>
          <w:lang w:val="ar_AE" w:bidi="ar_AE"/>
        </w:rPr>
      </w:r>
      <w:r>
        <w:rPr>
          <w:rtl/>
          <w:cs/>
          <w:lang w:val="ar_AE" w:bidi="ar_AE"/>
        </w:rPr>
        <w:t>القائد العسكري الذي يعزف على البوق</w:t>
      </w:r>
    </w:p>
    <w:p>
      <w:pPr>
        <w:pStyle w:val="ListBullet"/>
        <w:bidi/>
        <w:spacing w:line="240" w:lineRule="auto"/>
        <w:ind w:left="720"/>
      </w:pPr>
      <w:r>
        <w:rPr>
          <w:rtl/>
          <w:cs/>
          <w:lang w:val="ar_AE" w:bidi="ar_AE"/>
        </w:rPr>
      </w:r>
      <w:r>
        <w:rPr>
          <w:rtl/>
          <w:cs/>
          <w:lang w:val="ar_AE" w:bidi="ar_AE"/>
        </w:rPr>
        <w:t>الجنود الذين يسمعون صوت البوق</w:t>
      </w:r>
    </w:p>
    <w:p>
      <w:pPr>
        <w:pStyle w:val="ListBullet"/>
        <w:bidi/>
        <w:spacing w:line="240" w:lineRule="auto"/>
        <w:ind w:left="720"/>
      </w:pPr>
      <w:r>
        <w:rPr>
          <w:rtl/>
          <w:cs/>
          <w:lang w:val="ar_AE" w:bidi="ar_AE"/>
        </w:rPr>
      </w:r>
      <w:r>
        <w:rPr>
          <w:rtl/>
          <w:cs/>
          <w:lang w:val="ar_AE" w:bidi="ar_AE"/>
        </w:rPr>
        <w:t>والأعجميون من بلاد أخرى الذين يتكلَّمون لغة مختلفة</w:t>
      </w:r>
    </w:p>
    <w:p>
      <w:pPr>
        <w:bidi/>
      </w:pPr>
      <w:r>
        <w:rPr>
          <w:rtl/>
          <w:cs/>
          <w:lang w:val="ar_AE" w:bidi="ar_AE"/>
        </w:rPr>
      </w:r>
      <w:r>
        <w:rPr>
          <w:rtl/>
          <w:cs/>
          <w:lang w:val="ar_AE" w:bidi="ar_AE"/>
        </w:rPr>
        <w:t>كمجموعة، عليكم تمثيل المقطع مرتَين، ويجب عليكم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"فَٱلْآنَ أَيُّهَا ٱلْإِخْوَةُ، إِنْ جِئْتُ إِلَيْكُمْ مُتَكَلِّمًا بِأَلْسِنَةٍ، فَمَاذَا أَنْفَعُكُمْ، إِنْ لَمْ أُكَلِّمْكُمْ إِمَّا بِإِعْلَانٍ، أَوْ بِعِلْمٍ، أَوْ بِنُبُوَّةٍ، أَوْ بِتَعْلِيمٍ؟".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"اَلْأَشْيَاءُ ٱلْعَادِمَةُ ٱلنُّفُوسِ ٱلَّتِي تُعْطِي صَوْتًا: مِزْمَارٌ أَوْ قِيثَارَةٌ، مَعَ ذَلِكَ إِنْ لَمْ تُعْطِ فَرْقًا لِلنَّغَمَاتِ، فَكَيْفَ يُعْرَفُ مَا زُمِّرَ أَوْ مَا عُزِفَ بِهِ؟ فَإِنَّهُ إِنْ أَعْطَى ٱلْبُوقُ أَيْضًا صَوْتًا غَيْرَ وَاضِحٍ، فَمَنْ يَتَهَيَّأُ لِلْقِتَالِ؟ هَكَذَا أَنْتُمْ أَيْضًا إِنْ لَمْ تُعْطُوا بِٱللِّسَانِ كَلَامًا يُفْهَمُ، فَكَيْفَ يُعْرَفُ مَا تُكُلِّمَ بِهِ؟ فَإِنَّكُمْ تَكُونُونَ تَتَكَلَّمُونَ فِي ٱلْهَوَاءِ!"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المؤمنون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"رُبَّمَا تَكُونُ أَنْوَاعُ لُغَاتٍ هَذَا عَدَدُهَا فِي ٱلْعَالَمِ، وَلَيْسَ شَيْءٌ مِنْهَا بِلَا مَعْنًى. فَإِنْ كُنْتُ لَا أَعْرِفُ قُوَّةَ ٱللُّغَةِ أَكُونُ عِنْدَ ٱلْمُتَكَلِّمِ أَعْجَمِيًّا، وَٱلْمُتَكَلِّمُ أَعْجَمِيًّا عِنْدِي، هَكَذَا أَنْتُمْ أَيْضًا إِذْ إِنَّكُمْ غَيُورُونَ لِلْمَوَاهِبِ ٱلرُّوحِيَّةِ، ٱطْلُبُوا لِأَجْلِ بُنْيَانِ ٱلْكَنِيسَةِ أَنْ تَزْدَادُوا. ولهذا السبب، إذا تكلمتم بألسنة فلتصلّوا وتطلبوا أن يعطيكم الله أن تفهموا معنى ما تنطقون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واسألوا أيضًا الذين يؤدون دور المؤمنين: "بماذا تشعرون أو فيمَ تفكرون؟" قد يجيب المؤمنون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"إن كنتم تباركون الله بلغة لا يفهمها الآخرون، فكيف يتفقون معكم ويقولون "آمين"؟ وبالتالي لا يستطيعون الانضمام إليكم لأنهم لا يفهمون ما تقولون. فَإِنَّكَ أَنْتَ تَشْكُرُ حَسَنًا، وَلَكِنَّ ٱلْآخَرَ لَا يُبْنَى".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"إن صليت بلغة لا يفهمها الآخرون، فإن روحي تُصلّي، لكن ذهني لا يُساعد المؤمنين الآخرين على الفهم. فماذا أفعل إذًا؟ أُصَلِّي بِٱلرُّوحِ، وَأُصَلِّي بِٱلذِّهْنِ أَيْضًا أُرَتِّلُ بِٱلرُّوحِ، وَأُرَتِّلُ بِٱلذِّهْنِ أَيْضًا. فَإِنْ بَارَكْتَ بِٱلرُّوحِ، فَٱلَّذِي يُشْغِلُ مَكَانَ ٱلْعَامِّيِّ، كَيْفَ يَقُولُ: «آمِينَ» عِنْدَ شُكْرِكَ؟ لِأَنَّهُ لَا يَعْرِفُ مَاذَا تَقُولُ!"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وأخيرًا يقول بولس: "أَشْكُرُ إِلَهِي أَنِّي أَتَكَلَّمُ بِأَلْسِنَةٍ أَكْثَرَ مِنْ جَمِيعِكُمْ. وَلَكِنْي أُرِيدُ أَنْ أَتَكَلَّمَ خَمْسَ كَلِمَاتٍ بِذِهْنِي، أَكْثَرَ مِنْ عَشْرَةِ آلَافِ كَلِمَةٍ بِلِسَانٍ."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كورنثوس الأولى 14: 6–19 من الترجمة الأسهل فهمًا بالنسبة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بولس المؤمنين بلقب </w:t>
      </w:r>
      <w:r>
        <w:rPr>
          <w:b/>
          <w:rtl/>
          <w:cs/>
          <w:lang w:val="ar_AE" w:bidi="ar_AE"/>
        </w:rPr>
        <w:t>الإخوة</w:t>
      </w:r>
      <w:r>
        <w:rPr>
          <w:rtl/>
          <w:cs/>
          <w:lang w:val="ar_AE" w:bidi="ar_AE"/>
        </w:rPr>
        <w:t xml:space="preserve"> أو </w:t>
      </w:r>
      <w:r>
        <w:rPr>
          <w:b/>
          <w:rtl/>
          <w:cs/>
          <w:lang w:val="ar_AE" w:bidi="ar_AE"/>
        </w:rPr>
        <w:t>الإخوة والأخوات</w:t>
      </w:r>
      <w:r>
        <w:rPr>
          <w:rtl/>
          <w:cs/>
          <w:lang w:val="ar_AE" w:bidi="ar_AE"/>
        </w:rPr>
        <w:t xml:space="preserve">. وهو يتحدث إلى الرجال والنساء على حد سواء. استخدموا الكلمات أو العبارات نفسها التي استخدمتموها في المقاطع السابقة للإشارة إلى الإخوة والأخوات. </w:t>
      </w:r>
    </w:p>
    <w:p>
      <w:pPr>
        <w:bidi/>
      </w:pPr>
      <w:r>
        <w:rPr>
          <w:rtl/>
          <w:cs/>
          <w:lang w:val="ar_AE" w:bidi="ar_AE"/>
        </w:rPr>
      </w:r>
      <w:r>
        <w:rPr>
          <w:rtl/>
          <w:cs/>
          <w:lang w:val="ar_AE" w:bidi="ar_AE"/>
        </w:rPr>
        <w:t xml:space="preserve">يقول بولس إنه إذا قام بزيارة المؤمنين في كورنثوس متكلِّمًا </w:t>
      </w:r>
      <w:r>
        <w:rPr>
          <w:b/>
          <w:rtl/>
          <w:cs/>
          <w:lang w:val="ar_AE" w:bidi="ar_AE"/>
        </w:rPr>
        <w:t>بألسنة</w:t>
      </w:r>
      <w:r>
        <w:rPr>
          <w:rtl/>
          <w:cs/>
          <w:lang w:val="ar_AE" w:bidi="ar_AE"/>
        </w:rPr>
        <w:t xml:space="preserve"> فلن تبني كلماته هؤلاء المؤمنين. إن الشخص الذي يتكلم "بلسان" أو يتكلم "بألسنة"، هو شخص أُعطيَ موهبة خاصة من الروح القدس. وعندما يتكلم الناس بألسنة مثل هذه، فإنهم عادة لا يفهمون هم أنفسهم ما يقولونه. فإن الروح القدس يجعل هؤلاء الناس يتكلمون بلغة لا يعرفونها هم أنفسهم. وبهذه اللغة غير المعروفة، كان الناس يسبحون الله أو يقولون بعض الحق عنه. استخدموا الكلمة أو العبارة نفسها التي استخدمتموها في المقاطع السابقة للإشارة إلى كلمة "ألسنَة". ولمزيد من المعلومات عن كلمة "الألسنة"، يُرجى الرجوع إلى كلمة </w:t>
      </w:r>
      <w:r>
        <w:rPr>
          <w:rtl/>
          <w:cs/>
          <w:lang w:val="ar_AE" w:bidi="ar_AE"/>
        </w:rPr>
        <w:t>"الألسنة"</w:t>
      </w:r>
      <w:r>
        <w:rPr>
          <w:rtl/>
          <w:cs/>
          <w:lang w:val="ar_AE" w:bidi="ar_AE"/>
        </w:rPr>
        <w:t xml:space="preserve"> في قاموس الكلمات الرئيسية.</w:t>
      </w:r>
    </w:p>
    <w:p>
      <w:pPr>
        <w:bidi/>
      </w:pPr>
      <w:r>
        <w:rPr>
          <w:rtl/>
          <w:cs/>
          <w:lang w:val="ar_AE" w:bidi="ar_AE"/>
        </w:rPr>
      </w:r>
      <w:r>
        <w:rPr>
          <w:rtl/>
          <w:cs/>
          <w:lang w:val="ar_AE" w:bidi="ar_AE"/>
        </w:rPr>
        <w:t xml:space="preserve">كان لبولس أن ينفع المؤمنين إذا جاء إليهم وكلَّمهم بكلمات الإعلان أو </w:t>
      </w:r>
      <w:r>
        <w:rPr>
          <w:b/>
          <w:rtl/>
          <w:cs/>
          <w:lang w:val="ar_AE" w:bidi="ar_AE"/>
        </w:rPr>
        <w:t>العلم</w:t>
      </w:r>
      <w:r>
        <w:rPr>
          <w:rtl/>
          <w:cs/>
          <w:lang w:val="ar_AE" w:bidi="ar_AE"/>
        </w:rPr>
        <w:t xml:space="preserve"> أو النبوة أو </w:t>
      </w:r>
      <w:r>
        <w:rPr>
          <w:b/>
          <w:rtl/>
          <w:cs/>
          <w:lang w:val="ar_AE" w:bidi="ar_AE"/>
        </w:rPr>
        <w:t>التعليم</w:t>
      </w:r>
      <w:r>
        <w:rPr>
          <w:rtl/>
          <w:cs/>
          <w:lang w:val="ar_AE" w:bidi="ar_AE"/>
        </w:rPr>
        <w:t>. يمنح الله العلم من خلال إعلانه أنواعًا مختلفة من المعلومات عن ذاته، وعن الطرق التي يعمل بها روحه في العالم. عندما يعلِّم الله البشر، فإنه يُوجههم نحو أفضل طرق السلوك. استخدموا الكلمات ذاتها التي استخدمتموها في المقاطع السابقة للإشارة إلى العلم والتعليم.</w:t>
      </w:r>
    </w:p>
    <w:p>
      <w:pPr>
        <w:bidi/>
      </w:pPr>
      <w:r>
        <w:rPr>
          <w:rtl/>
          <w:cs/>
          <w:lang w:val="ar_AE" w:bidi="ar_AE"/>
        </w:rPr>
      </w:r>
      <w:r>
        <w:rPr>
          <w:b/>
          <w:rtl/>
          <w:cs/>
          <w:lang w:val="ar_AE" w:bidi="ar_AE"/>
        </w:rPr>
        <w:t>والإعلان</w:t>
      </w:r>
      <w:r>
        <w:rPr>
          <w:rtl/>
          <w:cs/>
          <w:lang w:val="ar_AE" w:bidi="ar_AE"/>
        </w:rPr>
        <w:t xml:space="preserve"> هو عندما يكشف الله للبشر عن أمرٍ لم يكونوا يعرفونه من قبل. ربما يتعلم الناس شيئًا جديدًا عن طبيعة الله، أو مشيئته، أو عن حقائق محددة يريد الله منهم أن يفهموها. في هذا المقطع يتشابه الإعلان والنبوة إلى حد كبير. إذ يستخدم بولس كلا المصطلحين في هذا المقطع ليعني بهما رسالة من عند الله. فإن كلمة "إعلان" بصفة خاصة قد تعني أن الرسالة التي يرسلها الله قد تكون مذهلة أو غير مألوفة.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إعلان</w:t>
      </w:r>
      <w:r>
        <w:rPr>
          <w:rtl/>
          <w:cs/>
          <w:lang w:val="ar_AE" w:bidi="ar_AE"/>
        </w:rPr>
        <w:t>. إذا كنتم قد ترجمتم هذه الكلمة فعلًا في سِفر آخر من الكتاب المقدّس، فاستخدموا الكلمة ذاتها التي استُخدمت هناك. لمزيد من المعلومات عن كلمة "إعلان" يُرجى الرجوع إلى كلمة</w:t>
      </w:r>
      <w:r>
        <w:rPr>
          <w:b/>
          <w:rtl/>
          <w:cs/>
          <w:lang w:val="ar_AE" w:bidi="ar_AE"/>
        </w:rPr>
        <w:t xml:space="preserve"> إعلان</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وكلمة </w:t>
      </w:r>
      <w:r>
        <w:rPr>
          <w:b/>
          <w:rtl/>
          <w:cs/>
          <w:lang w:val="ar_AE" w:bidi="ar_AE"/>
        </w:rPr>
        <w:t>النبوة</w:t>
      </w:r>
      <w:r>
        <w:rPr>
          <w:rtl/>
          <w:cs/>
          <w:lang w:val="ar_AE" w:bidi="ar_AE"/>
        </w:rPr>
        <w:t xml:space="preserve"> يمكن أن تكون بمثابة تعليمات من الله بشأن أمر يجب على الناس القيام به. ويمكن أن تكون رسالة تتحدث عن شيء سيحدث في المستقبل. استخدموا الكلمة أو العبارة نفسها التي استخدمتموها في المقاطع السابقة للإشارة إلى كلمة "النبوة". ولمزيد من المعلومات عن النبوة، يُرجى الرجوع إلى كلمة </w:t>
      </w:r>
      <w:r>
        <w:rPr>
          <w:rtl/>
          <w:cs/>
          <w:lang w:val="ar_AE" w:bidi="ar_AE"/>
        </w:rPr>
        <w:t>"النبوة"</w:t>
      </w:r>
      <w:r>
        <w:rPr>
          <w:rtl/>
          <w:cs/>
          <w:lang w:val="ar_AE" w:bidi="ar_AE"/>
        </w:rPr>
        <w:t xml:space="preserve"> في قاموس الكلمات الرئيسية. </w:t>
      </w:r>
    </w:p>
    <w:p>
      <w:pPr>
        <w:bidi/>
      </w:pPr>
      <w:r>
        <w:rPr>
          <w:rtl/>
          <w:cs/>
          <w:lang w:val="ar_AE" w:bidi="ar_AE"/>
        </w:rPr>
      </w:r>
      <w:r>
        <w:rPr>
          <w:rtl/>
          <w:cs/>
          <w:lang w:val="ar_AE" w:bidi="ar_AE"/>
        </w:rPr>
        <w:t xml:space="preserve">يشبِّه بولس التكلُّم بألسنة في الاجتماعات بأشياء غير حية تصدر أصواتًا، مثل </w:t>
      </w:r>
      <w:r>
        <w:rPr>
          <w:b/>
          <w:rtl/>
          <w:cs/>
          <w:lang w:val="ar_AE" w:bidi="ar_AE"/>
        </w:rPr>
        <w:t>المزمار</w:t>
      </w:r>
      <w:r>
        <w:rPr>
          <w:rtl/>
          <w:cs/>
          <w:lang w:val="ar_AE" w:bidi="ar_AE"/>
        </w:rPr>
        <w:t xml:space="preserve"> أو </w:t>
      </w:r>
      <w:r>
        <w:rPr>
          <w:b/>
          <w:rtl/>
          <w:cs/>
          <w:lang w:val="ar_AE" w:bidi="ar_AE"/>
        </w:rPr>
        <w:t>القيثارة</w:t>
      </w:r>
      <w:r>
        <w:rPr>
          <w:rtl/>
          <w:cs/>
          <w:lang w:val="ar_AE" w:bidi="ar_AE"/>
        </w:rPr>
        <w:t xml:space="preserve"> أو </w:t>
      </w:r>
      <w:r>
        <w:rPr>
          <w:b/>
          <w:rtl/>
          <w:cs/>
          <w:lang w:val="ar_AE" w:bidi="ar_AE"/>
        </w:rPr>
        <w:t>البوق</w:t>
      </w:r>
      <w:r>
        <w:rPr>
          <w:rtl/>
          <w:cs/>
          <w:lang w:val="ar_AE" w:bidi="ar_AE"/>
        </w:rPr>
        <w:t>. والمزمار أو الناي هو آلة نفخ يصنعها الناس إما من القصب الطبيعي أو من العاج أو البرونز أو الفضة أو الذهب. وهو يتكون من أنبوب مجوَّف به ثقوب محفورة على طوله. وينفخ الشخص في المزمار أو الناي ليصدر صوتًا. والقيثارة هي آلة وترية كبيرة الحجم، وعادةً ما تكون مستطيلة الشكل، ولها إطار خشبي، وتحتوي على أربعة إلى ثمانية أوتار. ويعزف الناس على الأوتار عن طريق النقر لإصدار النغمات. يصنع الناس البوق من الفضة أو البرونز. البوق هو عبارة عن أنبوب معدني مستقيم، يتَّسع أحد طرفيه على شكل مخروط. وينفخ فيه الناس ليصدروا صوتًا عاليًا.</w:t>
      </w:r>
    </w:p>
    <w:p>
      <w:pPr>
        <w:bidi/>
      </w:pPr>
      <w:r>
        <w:rPr>
          <w:rtl/>
          <w:cs/>
          <w:lang w:val="ar_AE" w:bidi="ar_AE"/>
        </w:rPr>
      </w:r>
      <w:r>
        <w:rPr>
          <w:rtl/>
          <w:cs/>
          <w:lang w:val="ar_AE" w:bidi="ar_AE"/>
        </w:rPr>
        <w:t xml:space="preserve">توقّفوا هنا وانظروا كمجموعة إلى صورة </w:t>
      </w:r>
      <w:r>
        <w:rPr>
          <w:rtl/>
          <w:cs/>
          <w:lang w:val="ar_AE" w:bidi="ar_AE"/>
        </w:rPr>
        <w:t>لمزمار،</w:t>
      </w:r>
      <w:r>
        <w:rPr>
          <w:rtl/>
          <w:cs/>
          <w:lang w:val="ar_AE" w:bidi="ar_AE"/>
        </w:rPr>
        <w:t xml:space="preserve"> </w:t>
      </w:r>
      <w:r>
        <w:rPr>
          <w:rtl/>
          <w:cs/>
          <w:lang w:val="ar_AE" w:bidi="ar_AE"/>
        </w:rPr>
        <w:t>وقيثارة،</w:t>
      </w:r>
      <w:r>
        <w:rPr>
          <w:rtl/>
          <w:cs/>
          <w:lang w:val="ar_AE" w:bidi="ar_AE"/>
        </w:rPr>
        <w:t xml:space="preserve"> </w:t>
      </w:r>
      <w:r>
        <w:rPr>
          <w:b/>
          <w:rtl/>
          <w:cs/>
          <w:lang w:val="ar_AE" w:bidi="ar_AE"/>
        </w:rPr>
        <w:t>وبوق</w:t>
      </w:r>
      <w:r>
        <w:rPr>
          <w:rtl/>
          <w:cs/>
          <w:lang w:val="ar_AE" w:bidi="ar_AE"/>
        </w:rPr>
        <w:t xml:space="preserve"> مرة أخرى إذا لزم الأمر. إذا لم تكن هذه الآلات معروفة في ثقافتكم، ففكّروا في آلات أخرى مشابهة لها. ما هي الكلمات أو العبارات التي ستستخدمونها لوصف هذه الآلات؟ </w:t>
      </w:r>
    </w:p>
    <w:p>
      <w:pPr>
        <w:bidi/>
      </w:pPr>
      <w:r>
        <w:rPr>
          <w:rtl/>
          <w:cs/>
          <w:lang w:val="ar_AE" w:bidi="ar_AE"/>
        </w:rPr>
      </w:r>
      <w:r>
        <w:rPr>
          <w:rtl/>
          <w:cs/>
          <w:lang w:val="ar_AE" w:bidi="ar_AE"/>
        </w:rPr>
        <w:t xml:space="preserve">إن المؤمنين غيورون أي لديهم اشتياق شديد </w:t>
      </w:r>
      <w:r>
        <w:rPr>
          <w:b/>
          <w:rtl/>
          <w:cs/>
          <w:lang w:val="ar_AE" w:bidi="ar_AE"/>
        </w:rPr>
        <w:t>للمواهب الروحية</w:t>
      </w:r>
      <w:r>
        <w:rPr>
          <w:rtl/>
          <w:cs/>
          <w:lang w:val="ar_AE" w:bidi="ar_AE"/>
        </w:rPr>
        <w:t xml:space="preserve">. والمواهب الروحية هي قدرات خاصة يعطيها الروح القدس للإنسان. استخدموا الكلمة أو العبارة نفسها التي استخدمتموها في المقاطع السابقة للإشارة إلى "المواهب الروحية". ولمزيد من المعلومات، ابحثوا عن كلمة </w:t>
      </w:r>
      <w:r>
        <w:rPr>
          <w:b/>
          <w:rtl/>
          <w:cs/>
          <w:lang w:val="ar_AE" w:bidi="ar_AE"/>
        </w:rPr>
        <w:t>"موهبة"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 الناس في جميع أنحاء العالم يتكلمون لغات عديدة لها معنى لمن يتحدثها، ولكن عندما لا نستطيع فهم تلك اللغات، فإن الأمر يبدو وكأن المتكلم </w:t>
      </w:r>
      <w:r>
        <w:rPr>
          <w:b/>
          <w:rtl/>
          <w:cs/>
          <w:lang w:val="ar_AE" w:bidi="ar_AE"/>
        </w:rPr>
        <w:t>أعجمي</w:t>
      </w:r>
      <w:r>
        <w:rPr>
          <w:rtl/>
          <w:cs/>
          <w:lang w:val="ar_AE" w:bidi="ar_AE"/>
        </w:rPr>
        <w:t xml:space="preserve"> أو بربري بالنسبة للشخص الذي يسمعه. يكون الشخص أعجميًا في بلد ما عندما يكون في بلد غير بلده. ولمزيد من المعلومات عن الأعجمي، ابحثوا عن كلمة</w:t>
      </w:r>
      <w:r>
        <w:rPr>
          <w:rtl/>
          <w:cs/>
          <w:lang w:val="ar_AE" w:bidi="ar_AE"/>
        </w:rPr>
        <w:t xml:space="preserve"> أعجمي</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إنه يصلّي ويرتل ويبارك الله </w:t>
      </w:r>
      <w:r>
        <w:rPr>
          <w:b/>
          <w:rtl/>
          <w:cs/>
          <w:lang w:val="ar_AE" w:bidi="ar_AE"/>
        </w:rPr>
        <w:t>بالروح</w:t>
      </w:r>
      <w:r>
        <w:rPr>
          <w:rtl/>
          <w:cs/>
          <w:lang w:val="ar_AE" w:bidi="ar_AE"/>
        </w:rPr>
        <w:t xml:space="preserve">، لكن في الاجتماعات عليه أن يصلّي ويرتل ويبارك ليس بالروح فحسب، بل أيضًا بذهنه الواعي. وروح الشخص هو الجزء غير المرئي منه، المتمثل في أفكاره ومشاعره ورغباته. وعندما يستخدم الكتاب المُقدّس كلمة الروح في هذا السياق، يكون التركيز على العلاقة التي تربط الإنسان بالله. إذ عندما نصلي، فإن أرواحنا هي التي تتكلَّم مع الله. استخدموا الكلمة أو العبارة نفسها التي استخدمتموها في المقاطع السابقة للإشارة إلى كلمة "الروح". ولمزيد من المعلومات عن الروح، ابحثوا عن كلمة </w:t>
      </w:r>
      <w:r>
        <w:rPr>
          <w:rtl/>
          <w:cs/>
          <w:lang w:val="ar_AE" w:bidi="ar_AE"/>
        </w:rPr>
        <w:t>روح الشخص</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إنه إذا لم نستخدم كلمات يفهمها الناس، فكيف لهم أن يتفقوا معنا، أو أن يقولوا </w:t>
      </w:r>
      <w:r>
        <w:rPr>
          <w:b/>
          <w:rtl/>
          <w:cs/>
          <w:lang w:val="ar_AE" w:bidi="ar_AE"/>
        </w:rPr>
        <w:t>"آمين"</w:t>
      </w:r>
      <w:r>
        <w:rPr>
          <w:rtl/>
          <w:cs/>
          <w:lang w:val="ar_AE" w:bidi="ar_AE"/>
        </w:rPr>
        <w:t xml:space="preserve">. وكلمة "آمين" هي الطريقة التي يقول بها المؤمنون غالبًا: "أتفق معك"، أو "ليكن كذلك!" </w:t>
      </w:r>
    </w:p>
    <w:p>
      <w:pPr>
        <w:bidi/>
      </w:pPr>
      <w:r>
        <w:rPr>
          <w:rtl/>
          <w:cs/>
          <w:lang w:val="ar_AE" w:bidi="ar_AE"/>
        </w:rPr>
      </w:r>
      <w:r>
        <w:rPr>
          <w:rtl/>
          <w:cs/>
          <w:lang w:val="ar_AE" w:bidi="ar_AE"/>
        </w:rPr>
        <w:t xml:space="preserve">توقّفوا هنا وناقشوا معًا كمجموعة كيف ستقومون بترجمة كلمة </w:t>
      </w:r>
      <w:r>
        <w:rPr>
          <w:b/>
          <w:rtl/>
          <w:cs/>
          <w:lang w:val="ar_AE" w:bidi="ar_AE"/>
        </w:rPr>
        <w:t>"آمين"</w:t>
      </w:r>
      <w:r>
        <w:rPr>
          <w:rtl/>
          <w:cs/>
          <w:lang w:val="ar_AE" w:bidi="ar_AE"/>
        </w:rPr>
        <w:t xml:space="preserve">. لمزيد من المعلومات، ابحثوا عن كلمة </w:t>
      </w:r>
      <w:r>
        <w:rPr>
          <w:rtl/>
          <w:cs/>
          <w:lang w:val="ar_AE" w:bidi="ar_AE"/>
        </w:rPr>
        <w:t>آمين</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14:20–25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14: 20–25 وضعوا كلماته في قلوبكم.</w:t>
      </w:r>
    </w:p>
    <w:p>
      <w:pPr>
        <w:bidi/>
      </w:pPr>
      <w:r>
        <w:rPr>
          <w:rtl/>
          <w:cs/>
          <w:lang w:val="ar_AE" w:bidi="ar_AE"/>
        </w:rPr>
      </w:r>
      <w:r>
        <w:rPr>
          <w:rtl/>
          <w:cs/>
          <w:lang w:val="ar_AE" w:bidi="ar_AE"/>
        </w:rPr>
        <w:t>استمعوا إلى نسخة صوتية من كورنثوس الأولى 14: 20–25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كورنثوس الأولى 14: 20–25 من الترجمة الأسهل فهمًا بالنسبة لكم. </w:t>
      </w:r>
    </w:p>
    <w:p>
      <w:pPr>
        <w:bidi/>
      </w:pPr>
      <w:r>
        <w:rPr>
          <w:rtl/>
          <w:cs/>
          <w:lang w:val="ar_AE" w:bidi="ar_AE"/>
        </w:rPr>
      </w:r>
      <w:r>
        <w:rPr>
          <w:rtl/>
          <w:cs/>
          <w:lang w:val="ar_AE" w:bidi="ar_AE"/>
        </w:rPr>
        <w:t xml:space="preserve">يواصل بولس، في هذا الجزء من رسالته، حديثه إلى مؤمني كورنثوس عن المواهب الروحية وبالأخص التكلُّم بألسنة والنبوة. في مقاطع سابقة، قارن بولس بين موهبتي الألسنة والنبوة ووصف كيف يمكن أن تكون هذه المواهب نافعة أو غير نافعة للمؤمنين الآخرين عند اجتماعهم معًا للعبادة. وهنا يتحدث بولس مرة أخرى عن موهبتي التكلُّم بألسنة والنبوة، موضحًا كيف تؤثر هاتان الموهبتان على غير المؤمنين الذين يسمعونهما. </w:t>
      </w:r>
    </w:p>
    <w:p>
      <w:pPr>
        <w:bidi/>
      </w:pPr>
      <w:r>
        <w:rPr>
          <w:rtl/>
          <w:cs/>
          <w:lang w:val="ar_AE" w:bidi="ar_AE"/>
        </w:rPr>
      </w:r>
      <w:r>
        <w:rPr>
          <w:rtl/>
          <w:cs/>
          <w:lang w:val="ar_AE" w:bidi="ar_AE"/>
        </w:rPr>
        <w:t xml:space="preserve">ويبدأ بولس بدعوة المؤمنين إلى التوقف عن التفكير كالأطفال. فطريقة تفكير الأطفال غالبًا ما تكون بسيطة. وهم لا يدركون دائمًا نتيجة أفعالهم. ربما أراد بولس ألا ينظر المؤمنون إلى موهبة الألسنة ببساطة على أنها مجرد أمر مُثير أو مُبهِر أو وسيلة لإظهار مدى روحانيتهم أمام المؤمنين الآخرين. بل ينبغي أن يكون المؤمنون ناضجين ومتعقلين وحكماء، وأن يتفكروا في كيفية السلوك بطريقة تنفع الآخرين. فعلى الرغم من أن بولس يدعو المؤمنين للتوقف عن التفكير كالأطفال فيما يتعلق بالمواهب الروحية، إلا أنه يريدهم أن يكونوا كالأطفال الرضع في معرفتهم وفهمهم للشرّ. والشرّ هو الأفكار والأفعال غير الصالحة التي تؤذي الآخرين. لذلك يجب على المؤمنين أن يكونوا أبرياء كالأطفال، وأن يتجنبوا فعل الشرور أو التفكير فيها. </w:t>
      </w:r>
    </w:p>
    <w:p>
      <w:pPr>
        <w:bidi/>
      </w:pPr>
      <w:r>
        <w:rPr>
          <w:rtl/>
          <w:cs/>
          <w:lang w:val="ar_AE" w:bidi="ar_AE"/>
        </w:rPr>
      </w:r>
      <w:r>
        <w:rPr>
          <w:rtl/>
          <w:cs/>
          <w:lang w:val="ar_AE" w:bidi="ar_AE"/>
        </w:rPr>
        <w:t>توقّفوا هنا وناقشوا هذا السؤال كمجموعة: هل يمكنكم أن تتذكروا موقفًا تصرفتم فيه بطريقة غير ناضجة، كالأطفال، حين لم تفكروا في كيف يمكن لأفعالكم أن تؤثر على الآخرين؟ لو كنتم قد تصرّفتم بطريقة أكثر تعقُّلًا أو مسؤولية، فكيف كان ذلك سيجعل الأمور أفضل؟ أوقفوا سماع هذا التسجيل الصوتي هنا.</w:t>
      </w:r>
    </w:p>
    <w:p>
      <w:pPr>
        <w:bidi/>
      </w:pPr>
      <w:r>
        <w:rPr>
          <w:rtl/>
          <w:cs/>
          <w:lang w:val="ar_AE" w:bidi="ar_AE"/>
        </w:rPr>
      </w:r>
      <w:r>
        <w:rPr>
          <w:rtl/>
          <w:cs/>
          <w:lang w:val="ar_AE" w:bidi="ar_AE"/>
        </w:rPr>
        <w:t>يستحضر بولس أمام المؤمنين قولًا للنبي إشعياء. فيقول: "مَكْتُوبٌ فِي ٱلنَّامُوسِ." والناموس هو الأسفار المقدسة اليهودية، أو جميع أسفار العهد القديم. وقد حذّر النبي إشعياء شعب إسرائيل لأنهم لا يستمعون إلى الله، ولا يطيعونه، وأن الله سيدينهم لأنهم لم يستمعوا إليه، كما تنبأ إشعياء بأن الله سيرسل آية تدل على رفض بني إسرائيل له، حيث سيأتي غرباء يتحدثون بلغات أخرى، ليحكموا بني إسرائيل. لكن شعب الله لم يستمع حتى عندما كلَّمهم الغرباء. فإذا كانت هذه الألسنة الأعجمية لم تُقنع شعب الله قديمًا بطاعته، فكيف لها أن تقنع غير المؤمنين الآن؟ لم يكن إشعياء يقصد أن الناس سيأتون ويتكلمون بألسنة، أي بلغة لا يفهمها إلا الله. بل كان يقصد أن أشخاصًا من بلاد أجنبية سيتكلمون بلغات تلك البلاد، وهو ما لن يفهمه بنو إسرائيل. وبالمثل، عندما يسمع المؤمنون شخصًا يتكلم بألسنة ولا يفهمون الكلمات التي يسمعونها، فقد يشعر المؤمن الذي لا يتكلَّم بألسنة وكأن الآخرين يحكمون عليه، وكأنه لا ينتمي إلى الله أو إلى جماعة المؤمنين الآخرين. وتمامًا كما لم يدفع ذوو الألسنة الأخرى بني إسرائيل إلى طاعة الله، كذلك لن يدفع المؤمنون الذين يتكلمون بألسنة في الكنيسة غير المؤمنين إلى الإيمان وطاعة الله. في الحقيقة، قد ينظر غير المؤمنون إلى التكلُّم بألسنة على أنه عمل مُربك بدلًا من كونه وسيلة لسماع رسالة واضحة من الله. فلن يشعر المؤمن ولا غير المؤمن، بأنهما أكثر قربًا إلى الله، إذا لم يفهموا ما يُقال بالألسنة. بل سيشعرون أنهم أبعد عن الله.</w:t>
      </w:r>
    </w:p>
    <w:p>
      <w:pPr>
        <w:bidi/>
      </w:pPr>
      <w:r>
        <w:rPr>
          <w:rtl/>
          <w:cs/>
          <w:lang w:val="ar_AE" w:bidi="ar_AE"/>
        </w:rPr>
      </w:r>
      <w:r>
        <w:rPr>
          <w:rtl/>
          <w:cs/>
          <w:lang w:val="ar_AE" w:bidi="ar_AE"/>
        </w:rPr>
        <w:t>توقّفوا هنا وناقشوا هذا السؤال كمجموعة: هل سبق لكم أن رأيتم شيئًا جعلكم تتوقفون وتفكرون قائلين: "هذا حقًا شيء مميز أو مختلف؟" بماذا شعرتم حيال ذلك؟ والآن تخيلوا أنكم ترون شيئًا كهذا ولكنكم لا تفهمون معناه. كيف سيغيّر ذلك رد فعلكم؟ أوقفوا سماع هذا التسجيل الصوتي هنا.</w:t>
      </w:r>
    </w:p>
    <w:p>
      <w:pPr>
        <w:bidi/>
      </w:pPr>
      <w:r>
        <w:rPr>
          <w:rtl/>
          <w:cs/>
          <w:lang w:val="ar_AE" w:bidi="ar_AE"/>
        </w:rPr>
      </w:r>
      <w:r>
        <w:rPr>
          <w:rtl/>
          <w:cs/>
          <w:lang w:val="ar_AE" w:bidi="ar_AE"/>
        </w:rPr>
        <w:t>ومرة أخرى يقارن بولس بين موهبتي الألسنة والنبوة. فيقول إن موهبة الألسنة هي آية لغير المؤمنين، وليس للمؤمنين. لأنه حين يسمع غير المؤمنون شخصًا يتكلم بألسنة، فقد يجذب ذلك انتباههم لأنه أمر غير مألوف وفائق للطبيعة. وهذا قد يجعلهم يدركون أن هناك أمرًا عجيبًا يحدث. ولكن لأن موهبة التكلُّم بألسنة قد تبدو غريبة ومربكة لغير المؤمن، فإنها ليست بالضرورة علامة إيجابية. ويقول بولس إن موهبة النبوة، أي النطق برسالة من الله، هي آية للمؤمنين، وليس لغير المؤمنين. فإن النبوة يمكن فهمها، وهي تؤدي إلى بنيان المؤمنين الآخرين.</w:t>
      </w:r>
    </w:p>
    <w:p>
      <w:pPr>
        <w:bidi/>
      </w:pPr>
      <w:r>
        <w:rPr>
          <w:rtl/>
          <w:cs/>
          <w:lang w:val="ar_AE" w:bidi="ar_AE"/>
        </w:rPr>
      </w:r>
      <w:r>
        <w:rPr>
          <w:rtl/>
          <w:cs/>
          <w:lang w:val="ar_AE" w:bidi="ar_AE"/>
        </w:rPr>
        <w:t>ثم يوضح بولس بتفصيل أكثر ما يقصده بهذا. فيوضح تأثير التكلُّم بألسنة أو النبوة على غير المؤمنين أو العاميين، وهم الأشخاص العاديون الذين لم يسمعوا بعد برسالة المسيح أو بشارته. فإذا حضر شخص غير مؤمن أو عاميّ اجتماعًا للمؤمنين، وسمعهم يتكلمون بألسنة دون أي تفسير لمعنى الكلمات، فسيظن أن هؤلاء الناس يهذون أو أنهم فقدوا السيطرة على أنفسهم. هذا الأمر مُربك، لأن بولس قال للتو إن موهبة التكلُّم بألسنة هي آية لغير المؤمنين، والآن يقول إنه إذا سمع غير المؤمنون أشخاصًا كثيرين يتكلمون بألسنة، فسيظنون أنهم يهذون. ومع ذلك، فإن رسالة بولس تظل هي نفسها كما كانت في المقاطع السابقة. فبينما يُعد التكلُّم بألسنة موهبة روحية، ويمكن أن تكون هذه الموهبة آية لغير المؤمن على قوة الله أو على أمر فائق للطبيعة، إلا أن هذه الموهبة ليست علامة إيجابية. وفي الاجتماعات العامة، عندما لا يُعطَى تفسير للكلمات المنطوقة، فإن تلك الكلمات لا تبني الشعب. بل على العكس، فقد يكون للألسنة تأثير عكسي، إذ قد تتسبب في ابتعاد غير المؤمن عن الله.</w:t>
      </w:r>
    </w:p>
    <w:p>
      <w:pPr>
        <w:bidi/>
      </w:pPr>
      <w:r>
        <w:rPr>
          <w:rtl/>
          <w:cs/>
          <w:lang w:val="ar_AE" w:bidi="ar_AE"/>
        </w:rPr>
      </w:r>
      <w:r>
        <w:rPr>
          <w:rtl/>
          <w:cs/>
          <w:lang w:val="ar_AE" w:bidi="ar_AE"/>
        </w:rPr>
        <w:t>ويوضح بولس كيف يمكن للنبوة أن تكون نافعة لغير المؤمن أو الشخص العامِّي الذي يحضر اجتماعًا للمؤمنين. وهذا أيضًا قد يبدو مُربكًا في البداية لأن بولس قال للتو إن النبوة هي آية للمؤمنين، لا لغير المؤمنين، والآن يوضح كيف يمكن أن تكون نافعة لغير المؤمنين. يقول بولس إن النبوة هي آية للمؤمنين لأن الشخص الذي يتنبأ يقدِّم رسالة من الله بطريقة واضحة ومفهومة. لذلك فإن النبوة تقوي المؤمنين، وتشجعهم، وتعزيهم، وتساعدهم على النمو. إن النبوة تبني أولئك الذين يتبعون المسيح بالفعل، لأنها تساعد المؤمنين على معرفة مشيئة الله. على الرغم من قول بولس إن النبوة هي للمؤمنين، إلا أنه يمضي ليبيِّن أن لها أيضًا تأثيرًا قويًا وإيجابيًا على غير المؤمنين عندما يسمعون تلك النبوة.</w:t>
      </w:r>
    </w:p>
    <w:p>
      <w:pPr>
        <w:bidi/>
      </w:pPr>
      <w:r>
        <w:rPr>
          <w:rtl/>
          <w:cs/>
          <w:lang w:val="ar_AE" w:bidi="ar_AE"/>
        </w:rPr>
      </w:r>
      <w:r>
        <w:rPr>
          <w:rtl/>
          <w:cs/>
          <w:lang w:val="ar_AE" w:bidi="ar_AE"/>
        </w:rPr>
        <w:t xml:space="preserve">إذ عندما يسمع شخص غير مؤمن أو عاميّ النبوة، تكشف كلمات هذه النبوة خفايا قلبه. وخفايا قلب الشخص هي الأفكار والأفعال التي كان قد قام بها، والتي لا يعرفها الآخرون. ويقول بولس إن غير المؤمنين أو العاميين سيكتشفون خطاياهم وأفعالهم الخاطئة. ونتيجة لذلك، يتأثر غير المؤمن ويقتنع بالرسائل المُقدَّمة من الجميع. فيدرك غير المؤمن أن الله بالحقيقة فيهم. فيركع غير المؤمنون أو العاميون ويخرُّون على وجوههم احترامًا وسجودًا لله. وسيؤمنون أن الله بالحقيقة حاضر في هؤلاء المؤمنين.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كورنثوس الأولى 14: 20–25 من الترجمة الأسهل فهمًا بالنسبة لكم. </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يطلب بولس من المؤمنين أن يكونوا ناضجين في طريقة تفكيرهم، ولا سيما فيما يتعلق بمواهبهم الروحية. بينما ينبغي أن يكون المؤمنون أطفالًا أو أولادًا في معرفتهم بالأمور الشريرة والخاطئة. </w:t>
      </w:r>
    </w:p>
    <w:p>
      <w:pPr>
        <w:bidi/>
      </w:pPr>
      <w:r>
        <w:rPr>
          <w:rtl/>
          <w:cs/>
          <w:lang w:val="ar_AE" w:bidi="ar_AE"/>
        </w:rPr>
      </w:r>
      <w:r>
        <w:rPr>
          <w:b/>
          <w:rtl/>
          <w:cs/>
          <w:lang w:val="ar_AE" w:bidi="ar_AE"/>
        </w:rPr>
        <w:t>في الجزء الثاني:</w:t>
      </w:r>
      <w:r>
        <w:rPr>
          <w:rtl/>
          <w:cs/>
          <w:lang w:val="ar_AE" w:bidi="ar_AE"/>
        </w:rPr>
        <w:t xml:space="preserve"> يقتبس بولس من قول النبي إشعياء الذي حذَّر شعب إسرائيل من أن الغزاة الأجانب سيكلمونهم بلغات لا يعرفونها كعلامة على قضاء الله لأنهم لم يستمعوا إليه. ولم يقتنع شعب الله بطاعته حين سمعوا الألسنة الغريبة. وبالمثل، فإن موهبة التكلُّم بألسنة لن تكون كافية لإقناع غير المؤمنين في كورنثوس. </w:t>
      </w:r>
    </w:p>
    <w:p>
      <w:pPr>
        <w:bidi/>
      </w:pPr>
      <w:r>
        <w:rPr>
          <w:rtl/>
          <w:cs/>
          <w:lang w:val="ar_AE" w:bidi="ar_AE"/>
        </w:rPr>
      </w:r>
      <w:r>
        <w:rPr>
          <w:b/>
          <w:rtl/>
          <w:cs/>
          <w:lang w:val="ar_AE" w:bidi="ar_AE"/>
        </w:rPr>
        <w:t>في الجزء الثالث:</w:t>
      </w:r>
      <w:r>
        <w:rPr>
          <w:rtl/>
          <w:cs/>
          <w:lang w:val="ar_AE" w:bidi="ar_AE"/>
        </w:rPr>
        <w:t xml:space="preserve"> يشرح بولس كيف تؤثر موهبتا التكلُّم بألسنة والنبوة على كل من المؤمنين وغير المؤمنين. إذ يمكن للتكلُّم بألسنة أن تجعل الشخص يشعر بالتشويش وأن تبعد غير المؤمنين عن الله. لكن إذا سمع غير المؤمن رسالة الله من خلال النبوة، فإنه سيعرف حق الله ويفهم أنه يعرف كل أفكاره وأفعاله. وهذا يُقنع غير المؤمن بأن يعترف أن الله فيهم حقًّا.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 xml:space="preserve">أشخاص من بلاد أجنبية </w:t>
      </w:r>
    </w:p>
    <w:p>
      <w:pPr>
        <w:pStyle w:val="ListBullet"/>
        <w:bidi/>
        <w:spacing w:line="240" w:lineRule="auto"/>
        <w:ind w:left="720"/>
      </w:pPr>
      <w:r>
        <w:rPr>
          <w:rtl/>
          <w:cs/>
          <w:lang w:val="ar_AE" w:bidi="ar_AE"/>
        </w:rPr>
      </w:r>
      <w:r>
        <w:rPr>
          <w:rtl/>
          <w:cs/>
          <w:lang w:val="ar_AE" w:bidi="ar_AE"/>
        </w:rPr>
        <w:t xml:space="preserve">غير المؤمنين والعاميين الذين قد يأتون إلى اجتماع الكنيسة </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 xml:space="preserve">ويرد بولس على عدم فهم المؤمنين في كورنثوس لكيفية استخدام مواهبهم الروحية، وَلا سِيَّما التكلُّم بألسنة. ويستخدم بولس رسالته لتقويم هذا السلوك. يقدم بولس للمؤمنين تعليمات واضحة مقتبسًا من الأسفار المقدسة للمساعدة على توضيح رسالته. ويطلب بولس من المؤمنين أن يتخيلوا مواقف معينة لكي يتمكنوا من إدراك حقيقة ما يوصيهم به. ويعلِّم بولس المؤمنين أن يستخدموا مواهبهم لبنيان الآخرين، وَلا سيّما في الاجتماعات العامة. وعلى المؤمنين أن يدركوا كيف تؤثر أفعالهم على كل من المؤمنين وغير المؤمنين. </w:t>
      </w:r>
    </w:p>
    <w:p>
      <w:pPr>
        <w:bidi/>
      </w:pPr>
      <w:r>
        <w:rPr>
          <w:rtl/>
          <w:cs/>
          <w:lang w:val="ar_AE" w:bidi="ar_AE"/>
        </w:rPr>
      </w:r>
      <w:r>
        <w:rPr>
          <w:rtl/>
          <w:cs/>
          <w:lang w:val="ar_AE" w:bidi="ar_AE"/>
        </w:rPr>
        <w:t xml:space="preserve">في الجزء الأول من المقطع، يريد بولس تصحيح طريقة تفكير المؤمنين. إذ يقدم لهم تعليمات واضحة، لكنه يفعل ذلك بروح المحبة والمودَّة حين يدعو المؤمنين إخوة وأخوات. ويطلب بولس من المؤمنين أن يتوقفوا عن التفكير كالأطفال. وغالبًا ما يفكر الأطفال فقط فيما يبدو مُمتعًا أو مُثيرًا ولا يأخذون في الاعتبار تأثير أفعالهم. وبالمثل، كان المؤمنون في كورنثوس يركزون كثيرًا على المواهب الروحية التي ظنّوا أنها تجعلهم يبدون بمظهر حسن، مثل التكلُّم بألسنة، دون التفكير في كيفية تأثير هذه المواهب على الآخرين. ويطلب بولس من المؤمنين أن يكونوا حكماء ومتعقلين، خاصة عندما يستخدمون مواهبهم الروحية في العلن. ثم يُجري بولس مقارنة. قائلًا إن المؤمنين يجب أن يكونوا "أولادًا في الشر". إذ كان يقصد أنه ينبغي أن يظل المؤمنون أبرياء، وأن يتجنبوا الأفكار والأفعال الخاطئة أو المؤذية، تمامًا كما يكون الأطفال أبرياء أو غير مدركين معنى الخطأ. يستخدم بولس مصطلحين مختلفين للإشارة إلى الأولاد والرضع. وتشير كلمة "الأولاد" إلى الأطفال الصغار الذين بلغوا سنًا تسمح للآخرين بتعليمهم أو تقويم سلوكهم. لذا يستخدم كلمة "الأولاد" لوصف شخص لا يزال غير ناضج في طريقة تفكيره أو فهمه للأمور. أما كلمة "رضع" فهي تشير إلى الأطفال حديثي الولادة أو الصغار جدًا، الذين لا يزالون عاجزين أو أبرياء. فإن "الرضَّع" لا يزالون أصغر جدًا من أن يستوعبوا الأمور. ويستخدم بولس كلمة "رضع" ليُظهر أنه ينبغي أن يكون المؤمنون أبرياء وخالين من معرفة الشر أو ممارسته. </w:t>
      </w:r>
    </w:p>
    <w:p>
      <w:pPr>
        <w:bidi/>
      </w:pPr>
      <w:r>
        <w:rPr>
          <w:rtl/>
          <w:cs/>
          <w:lang w:val="ar_AE" w:bidi="ar_AE"/>
        </w:rPr>
      </w:r>
      <w:r>
        <w:rPr>
          <w:rtl/>
          <w:cs/>
          <w:lang w:val="ar_AE" w:bidi="ar_AE"/>
        </w:rPr>
        <w:t>توقّفوا هنا وناقشوا هذا السؤال كمجموعة: صفوا شخصًا ناضجًا في تفكيره، وشخص يتصرف كالطفل. ما هي العبارات أو الكلمات التي تستخدمونها في ثقافتكم لوصف شخص "ناضج" في تفكيره؟ ناقشوا الكلمات أو العبارات التي تُبين افتقار شخص ما إلى الحكمة أو تصرفه كالطفل. أوقفوا سماع هذا التسجيل الصوتي هنا.</w:t>
      </w:r>
    </w:p>
    <w:p>
      <w:pPr>
        <w:bidi/>
      </w:pPr>
      <w:r>
        <w:rPr>
          <w:rtl/>
          <w:cs/>
          <w:lang w:val="ar_AE" w:bidi="ar_AE"/>
        </w:rPr>
      </w:r>
      <w:r>
        <w:rPr>
          <w:rtl/>
          <w:cs/>
          <w:lang w:val="ar_AE" w:bidi="ar_AE"/>
        </w:rPr>
        <w:t>في الجزء الثاني من المقطع، يقتبس بولس من قول إشعياء النبي. وعندما يقول بولس: "مَكْتُوبٌ فِي ٱلنَّامُوسِ"، فإنه يشير إلى جميع الأسفار اليهودية، أو جميع أسفار العهد القديم. يتحدث بولس عن زمن استخدم فيه الله أناسًا من أمم غريبة يتكلمون لغات أخرى ليُحذِّر شعب إسرائيل من دينونة الله لهم. إذ كان شعب إسرائيل في زمن إشعياء يتجاهل رسائل الله، لذلك سمح الله لشعب غريب بأن يغزو بلادهم. وكان هذا دليل على دينونة الله أو معاقبته لشعب إسرائيل بسبب عصيانهم له. ومع ذلك، لم يستمع بنو إسرائيل إلى الرب الإله. ويقول بولس إن الغرباء سيتكلمون بشفاههم أو بأفواههم بلغة بلادهم التي أتوا منها. لا يقول بولس إن هؤلاء الغرباء يمتلكون موهبة التكلُّم بألسنة. ويقول بولس إنه كما لم يستطع بنو إسرائيل أن يفهموا هؤلاء الغرباء، فإن الناس لا يستطيعون الفهم عندما يتكلّم المؤمنون بألسنة.</w:t>
      </w:r>
    </w:p>
    <w:p>
      <w:pPr>
        <w:bidi/>
      </w:pPr>
      <w:r>
        <w:rPr>
          <w:rtl/>
          <w:cs/>
          <w:lang w:val="ar_AE" w:bidi="ar_AE"/>
        </w:rPr>
      </w:r>
      <w:r>
        <w:rPr>
          <w:rtl/>
          <w:cs/>
          <w:lang w:val="ar_AE" w:bidi="ar_AE"/>
        </w:rPr>
        <w:t>توقّفوا هنا وناقشوا السؤال التالي كمجموعة: ما هي القصص أو الأمثال الموجودة في ثقافتكم، والتي تحذر الناس مما سيحدث لهم إذا عصوا الله أو قادتهم؟ أوقفوا سماع هذا التسجيل الصوتي هنا.</w:t>
      </w:r>
    </w:p>
    <w:p>
      <w:pPr>
        <w:bidi/>
      </w:pPr>
      <w:r>
        <w:rPr>
          <w:rtl/>
          <w:cs/>
          <w:lang w:val="ar_AE" w:bidi="ar_AE"/>
        </w:rPr>
      </w:r>
      <w:r>
        <w:rPr>
          <w:rtl/>
          <w:cs/>
          <w:lang w:val="ar_AE" w:bidi="ar_AE"/>
        </w:rPr>
        <w:t xml:space="preserve">ويستخدم بولس هذا الاقتباس من إشعياء لمساعدة المؤمنين على إدراك أنه عندما يتكلم الناس بألسنة ولا يفهم الآخرون الكلمات، فإن هذا يكون بمثابة آية سلبية، إذ تجعل الناس يشعرون بالابتعاد عن الله وبالتشويش، تمامًا كما شعر بنو إسرائيل بأنهم بعيدون عن الله في الماضي. وهذا هو النقيض من النبوة، لأن النبوة تجعل الناس يشعرون أن الله قريب منهم وأنه يتكلم إليهم بشكل شخصي. لذلك عندما يتكلم المؤمنون بألسنة دون تفسير معناها، فإنهم يتسببون دون قصد في جعل الآخرين يشعرون أنهم محكوم عليهم ومنفصلين عن الله بدلًا من أن يكونوا أقرب إلى الله وعن بعضهم البعض. </w:t>
      </w:r>
    </w:p>
    <w:p>
      <w:pPr>
        <w:bidi/>
      </w:pPr>
      <w:r>
        <w:rPr>
          <w:rtl/>
          <w:cs/>
          <w:lang w:val="ar_AE" w:bidi="ar_AE"/>
        </w:rPr>
      </w:r>
      <w:r>
        <w:rPr>
          <w:rtl/>
          <w:cs/>
          <w:lang w:val="ar_AE" w:bidi="ar_AE"/>
        </w:rPr>
        <w:t xml:space="preserve">ثم يُدلي بولس بتصريح قد يبدو مُربكًا في البداية. فيقول إن الألسنة هي آية لغير المؤمنين، وليس للمؤمنين. الآية تعني شيئًا غير معتاد يحدث لغرض خاص. وهي تُساعد الناس على الإيمان بالله. وقد تكون الألسنة آية لغير المؤمنين، لأنها تبدو غير مألوفة وفائقة للطبيعة. ويمكن لموهبة التكلُّم بألسنة أن تُظهر قوة الله وقد تجذب انتباه غير المؤمن. لَكِنَّ بُولُسَ سَيمضي ليوضح أَنَّ الأَلْسِنَةَ، وَإِنْ كَانَتْ تُمَثِّلُ آية، فَهِيَ لَيْسَتْ دائمًا آية إيجابية. </w:t>
      </w:r>
    </w:p>
    <w:p>
      <w:pPr>
        <w:bidi/>
      </w:pPr>
      <w:r>
        <w:rPr>
          <w:rtl/>
          <w:cs/>
          <w:lang w:val="ar_AE" w:bidi="ar_AE"/>
        </w:rPr>
      </w:r>
      <w:r>
        <w:rPr>
          <w:rtl/>
          <w:cs/>
          <w:lang w:val="ar_AE" w:bidi="ar_AE"/>
        </w:rPr>
        <w:t xml:space="preserve">وقد يبدو الأمر مُربكًا حين يقول بولس إن النبوة هي آية للمؤمنين وليست لغير المؤمنين. وعندما يستخدم المؤمنون موهبة النبوة، فإنهم يتكلمون بلغة يفهمها الجميع. والنبوة تهدف إلى مساعدة أولئك الذين يؤمنون بالله بالفعل على النمو في إيمانهم. وتُظهر النبوة للمؤمنين ما يريد الله أن يقوله لهم، وهذه الكلمات تشجعهم وتساعدهم على تقويم أفكارهم وسلوكهم. يفهم المؤمنون النبوة ويستفيدون منها لأنهم في علاقة حقيقية مع الله، فحين يسمعون النبوة فإنهم يستمعون إلى رسائل الله لهم. وقد لا يفهم غير المؤمنون النبوة بنفس الطريقة، لأنهم لا يتمتعون بعد بعلاقة شخصية مع الله. لكن مرة أخرى سيمضي بولس في إظهار كيف تنفع النبوة أيضًا غير المؤمنين. </w:t>
      </w:r>
    </w:p>
    <w:p>
      <w:pPr>
        <w:bidi/>
      </w:pPr>
      <w:r>
        <w:rPr>
          <w:rtl/>
          <w:cs/>
          <w:lang w:val="ar_AE" w:bidi="ar_AE"/>
        </w:rPr>
      </w:r>
      <w:r>
        <w:rPr>
          <w:rtl/>
          <w:cs/>
          <w:lang w:val="ar_AE" w:bidi="ar_AE"/>
        </w:rPr>
        <w:t xml:space="preserve">ويطلب بولس من سامعيه أن يتخيلوا موقفًا يينضم فيه غير المؤمنون أو العاميون إلى اجتماعهم ويسمعون الكثيرين يتكلمون بألسنة أو يتنبؤون. يقول هذا ليوضح كيف أن النبوة هي موهبة أكثر قيمة في العلن. فإذا سمع غير المؤمنون أو العاميون "ٱلْجَمِيعُ يَتَكَلَّمُونَ بِأَلْسِنَةٍ"، فهذا سيجعلهم يظنون أن المؤمنين يهذون. ولا يقصد بولس أن كل الحاضرين في الاجتماع يتكلمون بألسنة؛ بل يقصد أن كثرة الأشخاص الذين قد يتكلمون في آن واحد، تجعل الاجتماع يبدو فوضويًا ومربكًا لغير المؤمن أو العامي. ثم طرح بولس سؤالًا لا ينتظر من المؤمنين الإجابة عليه. فيسأل قائلًا: "أَفَلَا يَقُولُونَ إِنَّكُمْ تَهْذُونَ؟" ونبرة بولس هنا تتسم بالأهمية الشديدة. إذ لا يريد أن يبتعد غير المؤمنون والعاميون عن الله بسبب غرابة وتشويش ما يرونه أو يسمعونه. بل يريدهم أن يؤمنوا بالله. </w:t>
      </w:r>
    </w:p>
    <w:p>
      <w:pPr>
        <w:bidi/>
      </w:pPr>
      <w:r>
        <w:rPr>
          <w:rtl/>
          <w:cs/>
          <w:lang w:val="ar_AE" w:bidi="ar_AE"/>
        </w:rPr>
      </w:r>
      <w:r>
        <w:rPr>
          <w:rtl/>
          <w:cs/>
          <w:lang w:val="ar_AE" w:bidi="ar_AE"/>
        </w:rPr>
        <w:t xml:space="preserve">يطلب بولس من سامعيه أن يتخيلوا موقفًا آخر ينضم فيه شخص غير مؤمن أو عامي إلى اجتماع ويرى "ٱلْجَمِيعُ يَتَنَبَّأُونَ". يستخدم بولس مصطلحين مختلفين للإشارة إلى كلمة "غير مؤمن" و"عامي". وعلى الأرجح تشير كلمة "العامي" إلى شخص مؤمن، لكنه غير قادر على فهم معنى الألسنة أو تفسيره. أما غير المؤمن فهو الشخص الذي لا يتبع المسيح. وعلى الأرجح كان بولس يقصد بكلامه أهل كورنثوس الذين كانوا يعبدون آلهة أخرى أو الذين ليس لهم دين على الإطلاق. </w:t>
      </w:r>
    </w:p>
    <w:p>
      <w:pPr>
        <w:bidi/>
      </w:pPr>
      <w:r>
        <w:rPr>
          <w:rtl/>
          <w:cs/>
          <w:lang w:val="ar_AE" w:bidi="ar_AE"/>
        </w:rPr>
      </w:r>
      <w:r>
        <w:rPr>
          <w:rtl/>
          <w:cs/>
          <w:lang w:val="ar_AE" w:bidi="ar_AE"/>
        </w:rPr>
        <w:t>توقّفوا هنا وناقشوا الأسئلة التالية كمجموعة: كيف ستقومون بترجمة الفرق بين "غير مؤمن" و"عامي" في لغتكم؟ كيف يصف الناس في ثقافتكم شخصًا لا يتبع معتقدًا أو ديانة أو شخصًا ينتمي لجماعة لكنه لا يفهم كل شيء أو لا يشارك بما يكفي؟ أوقفوا سماع هذا التسجيل الصوتي هنا.</w:t>
      </w:r>
    </w:p>
    <w:p>
      <w:pPr>
        <w:bidi/>
      </w:pPr>
      <w:r>
        <w:rPr>
          <w:rtl/>
          <w:cs/>
          <w:lang w:val="ar_AE" w:bidi="ar_AE"/>
        </w:rPr>
      </w:r>
      <w:r>
        <w:rPr>
          <w:rtl/>
          <w:cs/>
          <w:lang w:val="ar_AE" w:bidi="ar_AE"/>
        </w:rPr>
        <w:t xml:space="preserve">وربما لا يتنبأ كل شخص في اجتماع الكنيسة، ولكن قد ينطق كثيرون برسائل من الله. وهنا قد يأتي غير المؤمن أو العامي إلى هذا الاجتماع، فيسمع النبوة، وحينئذ تنكشف له أخطاؤه، أو يوبَّخ. وهذا سيقوده إلى الاعتراف بأن الله حقيقي وأنه بحاجة إلى تغيير طريقة تفكيره وسلوكه. وتكشف النبوة عن الحق الذي في قلب غير المؤمن، وبالتالي فإن النبوة تدين غير المؤمن. لأن غير المؤمن أو العامي سيعرف حق الله، ويدرك أنه يعرف جميع أفكاره وأفعاله، فإنه سيندم على خطاياه ويطلب من الله أن يغفر له. ثم يخر غير المؤمنين أو الغرباء على وجوههم احترامًا وتسبيحًا لله. وسيدرك العامي أن الله حاضر بالحقيقة في هؤلاء المؤمنين. </w:t>
      </w:r>
    </w:p>
    <w:p>
      <w:pPr>
        <w:bidi/>
      </w:pPr>
      <w:r>
        <w:rPr>
          <w:rtl/>
          <w:cs/>
          <w:lang w:val="ar_AE" w:bidi="ar_AE"/>
        </w:rPr>
      </w:r>
      <w:r>
        <w:rPr>
          <w:rtl/>
          <w:cs/>
          <w:lang w:val="ar_AE" w:bidi="ar_AE"/>
        </w:rPr>
        <w:t>يريد بولس من المؤمنين في كورنثوس أن يدركوا كيف يؤثر بعضهم على بعض عندما يجتمعون. كما يريد بولس من المؤمنين أن يفكروا في تأثير تصرفاتهم على غير المؤمنين أو العاميين، أي الناس العاديون الذين لم يسمعوا بعد برسالة المسيح أو بشارته. لن يستفيد المؤمنون ولا غير المؤمنون من التكلُّم بألسنة دون وجود ترجمة. إن التكلُّم بألسنة دون ترجمة قد يجعل المؤمنين وغير المؤمنين على حد السواء يشعرون ببُعد أكبر عن الله. أما النبوة فهي تبني وتشجع وتكشف حق الله للمؤمنين وغير المؤمنين على حد السواء. لذلك عندما يجتمع المؤمنون في كورنثوس، يجب أن يركّزوا دائمًا على مساعدة بعضهم البعض على النمو في إيمانهم.</w:t>
      </w:r>
    </w:p>
    <w:p>
      <w:pPr>
        <w:bidi/>
      </w:pPr>
      <w:r>
        <w:rPr>
          <w:rtl/>
          <w:cs/>
          <w:lang w:val="ar_AE" w:bidi="ar_AE"/>
        </w:rPr>
      </w:r>
      <w:r>
        <w:rPr>
          <w:rtl/>
          <w:cs/>
          <w:lang w:val="ar_AE" w:bidi="ar_AE"/>
        </w:rPr>
        <w:t>والآن على المجموعة أن ترسم الأحداث على لوحات قصصية، أو أن تستخدم مجسمات لتجسيد المقطع والأحداث الواردة فيه. وأثناء ذلك، ربما تستخدمون رسومات أو مجسَّمات أو حتى أشخاصًا لتمثيل الشخصيات. تخيّلوا أن بولس يتحدث إلى المؤمنين في كورنثوس ويشجّعهم على التوقف عن التصرّف كالأطفال وأن يتعقلوا بشأن كيفية استخدام مواهبهم. يمكنكم البداية بتمثيل دور أطفال غير ناضجين، ثم تتبعوا تعليمات بولس وابدأوا في التصرف كالبالغين. ثم تخيلوا اجتماعًا للكنيسة حيث يتكلم الناس بألسنة، ثم يدخل أشخاص غير مؤمنين، فيشعرون بحالة من التشويش وعدم اليقين مما يحدث. والآن تخيلوا اجتماعًا آخر يتنبأ فيه الناس، فيسمع هؤلاء غير المؤمنين الحق ويؤمنون بالله.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كورنثوس الأولى 14: 20–25 من الترجمة الأسهل فهمًا بالنسبة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أشخاص من بلاد أجنبية</w:t>
      </w:r>
    </w:p>
    <w:p>
      <w:pPr>
        <w:pStyle w:val="ListBullet"/>
        <w:bidi/>
        <w:spacing w:line="240" w:lineRule="auto"/>
        <w:ind w:left="720"/>
      </w:pPr>
      <w:r>
        <w:rPr>
          <w:rtl/>
          <w:cs/>
          <w:lang w:val="ar_AE" w:bidi="ar_AE"/>
        </w:rPr>
      </w:r>
      <w:r>
        <w:rPr>
          <w:rtl/>
          <w:cs/>
          <w:lang w:val="ar_AE" w:bidi="ar_AE"/>
        </w:rPr>
        <w:t>غير المؤمنين والعاميين الذين قد يأتون إلى اجتماع الكنيسة</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"أَيُّهَا ٱلْإِخْوَةُ، لَا تَكُونُوا أَوْلَادًا فِي أَذْهَانِكُمْ. بَلْ كُونُوا أَوْلَادًا فِي ٱلشَّرِّ، وَأَمَّا فِي ٱلْأَذْهَانِ فَكُونُوا كَامِلِينَ."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"مَكْتُوبٌ فِي ٱلنَّامُوسِ: «إِنِّي بِذَوِي أَلْسِنَةٍ أُخْرَى وَبِشِفَاهٍ أُخْرَى سَأُكَلِّمُ هَذَا ٱلشَّعْبَ، وَلَا هَكَذَا يَسْمَعُونَ لِي، يَقُولُ ٱلرَّبُّ."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"إِذًا ٱلْأَلْسِنَةُ آيَةٌ، لَا لِلْمُؤْمِنِينَ، بَلْ لِغَيْرِ ٱلْمُؤْمِنِينَ. أَمَّا ٱلنُّبُوَّةُ فَلَيْسَتْ لِغَيْرِ ٱلْمُؤْمِنِينَ، بَلْ لِلْمُؤْمِنِينَ".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والآن اسألوا الشخص الذي يؤدي دور أحد المؤمنين: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ويسأل بولس: "فإِن ٱجْتَمَعَتِ ٱلْكَنِيسَةُ كُلُّهَا فِي مَكَانٍ وَاحِدٍ، وَكَانَ ٱلْجَمِيعُ يَتَكَلَّمُونَ بِأَلْسِنَةٍ، فَدَخَلَ عَامِّيُّونَ أَوْ غَيْرُ مُؤْمِنِينَ، أَفَلَا يَقُولُونَ إِنَّكُمْ تَهْذُونَ؟"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والآن اسألوا الشخص الذي يؤدي دور أحد المؤمنين: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غير المؤمن: "بماذا تشعر أو فيمَ تفكّر عندما تدخل إلى اجتماع حيث يتكلم الجميع بألسنة؟"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"وَلَكِنْ إِنْ كَانَ ٱلْجَمِيعُ يَتَنَبَّأُونَ، فَدَخَلَ أَحَدٌ غَيْرُ مُؤْمِنٍ أَوْ عَامِّيٌّ، فَإِنَّهُ يُوَبَّخُ مِنَ ٱلْجَمِيعِ. يُحْكَمُ عَلَيْهِ مِنَ ٱلْجَمِيعِ. وَهَكَذَا تَصِيرُ خَفَايَا قَلْبِهِ ظَاهِرَةً. وَهَكَذَا يَخِرُّ عَلَى وَجْهِهِ وَيَسْجُدُ لِلهِ، مُنَادِيًا: أَنَّ ٱللهَ بِٱلْحَقِيقَةِ فِيكُمْ!"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المؤمنين: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واسألوا الشخص الذي يؤدي دور غير المؤمن: "بماذا تشعر أو فيمَ تفكر حين تسمع نبوة؟"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كورنثوس الأولى 14: 20–25 من الترجمة الأسهل فهمًا بالنسبة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بولس من المؤمنين أن يتوقفوا عن التفكير </w:t>
      </w:r>
      <w:r>
        <w:rPr>
          <w:b/>
          <w:rtl/>
          <w:cs/>
          <w:lang w:val="ar_AE" w:bidi="ar_AE"/>
        </w:rPr>
        <w:t>كالأولاد</w:t>
      </w:r>
      <w:r>
        <w:rPr>
          <w:rtl/>
          <w:cs/>
          <w:lang w:val="ar_AE" w:bidi="ar_AE"/>
        </w:rPr>
        <w:t xml:space="preserve"> بل أن يكونوا </w:t>
      </w:r>
      <w:r>
        <w:rPr>
          <w:b/>
          <w:rtl/>
          <w:cs/>
          <w:lang w:val="ar_AE" w:bidi="ar_AE"/>
        </w:rPr>
        <w:t>أطفالًا</w:t>
      </w:r>
      <w:r>
        <w:rPr>
          <w:rtl/>
          <w:cs/>
          <w:lang w:val="ar_AE" w:bidi="ar_AE"/>
        </w:rPr>
        <w:t xml:space="preserve"> في الشر. وتختلف الكلمات اليونانية التي تشير إلى هذين المصطلحين في هذا المقطع. وكلمة "أولادًا" تشير إلى الأطفال الرضَّع لا إلى الأطفال الذين لديهم بعض الإدراك للأشياء. وهم أبرياء تمامًا ولا يدركون أي شيء بعد. </w:t>
      </w:r>
      <w:r>
        <w:rPr>
          <w:b/>
          <w:rtl/>
          <w:cs/>
          <w:lang w:val="ar_AE" w:bidi="ar_AE"/>
        </w:rPr>
        <w:t>والشر</w:t>
      </w:r>
      <w:r>
        <w:rPr>
          <w:rtl/>
          <w:cs/>
          <w:lang w:val="ar_AE" w:bidi="ar_AE"/>
        </w:rPr>
        <w:t xml:space="preserve"> هو أن يفعل الشخص عن قصد أفعالًا سيئة تؤذي الآخرين. وعندما يتوقف الناس عن طاعة الله، فإنهم يبدأون في فعل الشر. </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الأولاد</w:t>
      </w:r>
      <w:r>
        <w:rPr>
          <w:rtl/>
          <w:cs/>
          <w:lang w:val="ar_AE" w:bidi="ar_AE"/>
        </w:rPr>
        <w:t xml:space="preserve"> و</w:t>
      </w:r>
      <w:r>
        <w:rPr>
          <w:b/>
          <w:rtl/>
          <w:cs/>
          <w:lang w:val="ar_AE" w:bidi="ar_AE"/>
        </w:rPr>
        <w:t>الأطفال الرضّع</w:t>
      </w:r>
      <w:r>
        <w:rPr>
          <w:rtl/>
          <w:cs/>
          <w:lang w:val="ar_AE" w:bidi="ar_AE"/>
        </w:rPr>
        <w:t>. وكيف ستُظهرون الاختلاف بين هذين المصطلحين؟ استخدموا الكلمة أو العبارة ذاتها التي استخدمتموها في المقاطع السابقة للإشارة إلى</w:t>
      </w:r>
      <w:r>
        <w:rPr>
          <w:b/>
          <w:rtl/>
          <w:cs/>
          <w:lang w:val="ar_AE" w:bidi="ar_AE"/>
        </w:rPr>
        <w:t xml:space="preserve"> الشر.</w:t>
      </w:r>
      <w:r>
        <w:rPr>
          <w:rtl/>
          <w:cs/>
          <w:lang w:val="ar_AE" w:bidi="ar_AE"/>
        </w:rPr>
        <w:t xml:space="preserve"> ولمزيد من المعلومات عن الشر، ابحثوا عن كلمة </w:t>
      </w:r>
      <w:r>
        <w:rPr>
          <w:rtl/>
          <w:cs/>
          <w:lang w:val="ar_AE" w:bidi="ar_AE"/>
        </w:rPr>
        <w:t>الشر</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يقتبس بولس من النبي إشعياء. فيقول: "مَكْتُوبٌ فِي</w:t>
      </w:r>
      <w:r>
        <w:rPr>
          <w:b/>
          <w:rtl/>
          <w:cs/>
          <w:lang w:val="ar_AE" w:bidi="ar_AE"/>
        </w:rPr>
        <w:t xml:space="preserve"> ٱلنَّامُوسِ.</w:t>
      </w:r>
      <w:r>
        <w:rPr>
          <w:rtl/>
          <w:cs/>
          <w:lang w:val="ar_AE" w:bidi="ar_AE"/>
        </w:rPr>
        <w:t xml:space="preserve">" قد يُقصد أحيانًا بالناموس في الكتاب المقدس، تلك التعليمات التي سلَّمها الله لموسى من أجل شعب إسرائيل. لكن كلمة الناموس هنا تعني جميع الأسفار اليهودية، وهو ذلك القسم من الكتاب المقدس الذي يُعرف الآن بالعهد القديم. استخدموا الكلمة أو العبارة ذاتها التي استخدمتموها في المقاطع السابقة للإشارة إلى كلمة "الناموس". ولمزيد من المعلومات عن </w:t>
      </w:r>
      <w:r>
        <w:rPr>
          <w:rtl/>
          <w:cs/>
          <w:lang w:val="ar_AE" w:bidi="ar_AE"/>
        </w:rPr>
        <w:t>الناموس</w:t>
      </w:r>
      <w:r>
        <w:rPr>
          <w:rtl/>
          <w:cs/>
          <w:lang w:val="ar_AE" w:bidi="ar_AE"/>
        </w:rPr>
        <w:t>، برجاء الرجوع لقاموس الكلمات الرئيسية.</w:t>
      </w:r>
    </w:p>
    <w:p>
      <w:pPr>
        <w:bidi/>
      </w:pPr>
      <w:r>
        <w:rPr>
          <w:rtl/>
          <w:cs/>
          <w:lang w:val="ar_AE" w:bidi="ar_AE"/>
        </w:rPr>
      </w:r>
      <w:r>
        <w:rPr>
          <w:rtl/>
          <w:cs/>
          <w:lang w:val="ar_AE" w:bidi="ar_AE"/>
        </w:rPr>
        <w:t>قال</w:t>
      </w:r>
      <w:r>
        <w:rPr>
          <w:b/>
          <w:rtl/>
          <w:cs/>
          <w:lang w:val="ar_AE" w:bidi="ar_AE"/>
        </w:rPr>
        <w:t xml:space="preserve"> الرب</w:t>
      </w:r>
      <w:r>
        <w:rPr>
          <w:rtl/>
          <w:cs/>
          <w:lang w:val="ar_AE" w:bidi="ar_AE"/>
        </w:rPr>
        <w:t xml:space="preserve"> إن شعب إسرائيل لن يسمعوا إليه رغم تحذير إشعياء لهم. تشير كلمة "الرب" في هذا المقطع إلى الله ذاته، إلا أن معظم الترجمات تستخدم نفس المصطلح للإشارة إلى يسوع كسيد، وإلى الله الآب. ولمزيد من المعلومات عن الرب، راجعوا 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تكلَّم إشعياء عن "ألسنة أخرى" خارجة عبر شفاه </w:t>
      </w:r>
      <w:r>
        <w:rPr>
          <w:b/>
          <w:rtl/>
          <w:cs/>
          <w:lang w:val="ar_AE" w:bidi="ar_AE"/>
        </w:rPr>
        <w:t>أخرى</w:t>
      </w:r>
      <w:r>
        <w:rPr>
          <w:rtl/>
          <w:cs/>
          <w:lang w:val="ar_AE" w:bidi="ar_AE"/>
        </w:rPr>
        <w:t xml:space="preserve">. كلمة "شفاه أخرى" تعني الكلمات التي يتكلّمها الناس من بلدان أو ثقافات أخرى. يكون الشخص أجنبيًا في بلد ما عندما يكون في بلد ليس هو البلد الذي وُلد فيه. استخدموا الكلمة أو العبارة ذاتها التي استخدمتموها في المقاطع السابقة للإشارة إلى كلمة "أعجمي". ولمزيد من المعلومات عن الأعجميين، ابحثوا عن كلمة </w:t>
      </w:r>
      <w:r>
        <w:rPr>
          <w:rtl/>
          <w:cs/>
          <w:lang w:val="ar_AE" w:bidi="ar_AE"/>
        </w:rPr>
        <w:t>أعجمي</w:t>
      </w:r>
      <w:r>
        <w:rPr>
          <w:rtl/>
          <w:cs/>
          <w:lang w:val="ar_AE" w:bidi="ar_AE"/>
        </w:rPr>
        <w:t xml:space="preserve"> في قاموس الكلمات الرئيسية.</w:t>
      </w:r>
    </w:p>
    <w:p>
      <w:pPr>
        <w:bidi/>
      </w:pPr>
      <w:r>
        <w:rPr>
          <w:rtl/>
          <w:cs/>
          <w:lang w:val="ar_AE" w:bidi="ar_AE"/>
        </w:rPr>
      </w:r>
      <w:r>
        <w:rPr>
          <w:rtl/>
          <w:cs/>
          <w:lang w:val="ar_AE" w:bidi="ar_AE"/>
        </w:rPr>
        <w:t xml:space="preserve">ومصطلح </w:t>
      </w:r>
      <w:r>
        <w:rPr>
          <w:b/>
          <w:rtl/>
          <w:cs/>
          <w:lang w:val="ar_AE" w:bidi="ar_AE"/>
        </w:rPr>
        <w:t>"ألسنة أخرى"</w:t>
      </w:r>
      <w:r>
        <w:rPr>
          <w:rtl/>
          <w:cs/>
          <w:lang w:val="ar_AE" w:bidi="ar_AE"/>
        </w:rPr>
        <w:t xml:space="preserve"> هنا يشير على الأرجح إلى اللغة المختلفة أو الغريبة التي يتحدَّثها شعوب البلاد الأخرى في بلادهم. ولا يُقصد بها هنا موهبة التكلُّم بألسنة.</w:t>
      </w:r>
    </w:p>
    <w:p>
      <w:pPr>
        <w:bidi/>
      </w:pPr>
      <w:r>
        <w:rPr>
          <w:rtl/>
          <w:cs/>
          <w:lang w:val="ar_AE" w:bidi="ar_AE"/>
        </w:rPr>
      </w:r>
      <w:r>
        <w:rPr>
          <w:rtl/>
          <w:cs/>
          <w:lang w:val="ar_AE" w:bidi="ar_AE"/>
        </w:rPr>
        <w:t>توقّفوا هنا وناقشوا كيف يمكنكم توضيح أن كلمة "ألسنة أخرى" تعني لغات أجنبية وليس "موهبة التكلُّم بألسنة". أوقفوا سماع هذا التسجيل الصوتي هنا.</w:t>
      </w:r>
    </w:p>
    <w:p>
      <w:pPr>
        <w:bidi/>
      </w:pPr>
      <w:r>
        <w:rPr>
          <w:rtl/>
          <w:cs/>
          <w:lang w:val="ar_AE" w:bidi="ar_AE"/>
        </w:rPr>
      </w:r>
      <w:r>
        <w:rPr>
          <w:rtl/>
          <w:cs/>
          <w:lang w:val="ar_AE" w:bidi="ar_AE"/>
        </w:rPr>
        <w:t xml:space="preserve">يقول بولس إن موهبة التكلُّم بألسنة هي </w:t>
      </w:r>
      <w:r>
        <w:rPr>
          <w:b/>
          <w:rtl/>
          <w:cs/>
          <w:lang w:val="ar_AE" w:bidi="ar_AE"/>
        </w:rPr>
        <w:t>آية</w:t>
      </w:r>
      <w:r>
        <w:rPr>
          <w:rtl/>
          <w:cs/>
          <w:lang w:val="ar_AE" w:bidi="ar_AE"/>
        </w:rPr>
        <w:t xml:space="preserve"> لغير المؤمنين وليس للمؤمنين، وأن النبوة هي آية للمؤمنين وليس لغير المؤمنين. الآية تعني شيئًا غير معتاد يحدث لغرض خاص. ويمكن لله أن يُعطي آية كي يقول للناس أن ما يخبرهم به هو حق. استخدموا الكلمة أو العبارة ذاتها التي استخدمتموها في المقاطع السابقة للإشارة إلى كلمة "آية". للمزيد من المعلومات بخصوص "الآية"، يُرجى الرجوع إلى البند الخاص بكلمة</w:t>
      </w:r>
      <w:r>
        <w:rPr>
          <w:rtl/>
          <w:cs/>
          <w:lang w:val="ar_AE" w:bidi="ar_AE"/>
        </w:rPr>
        <w:t xml:space="preserve"> "آية"</w:t>
      </w:r>
      <w:r>
        <w:rPr>
          <w:rtl/>
          <w:cs/>
          <w:lang w:val="ar_AE" w:bidi="ar_AE"/>
        </w:rPr>
        <w:t xml:space="preserve"> في قاموس الكلمات الرئيسية.</w:t>
      </w:r>
    </w:p>
    <w:p>
      <w:pPr>
        <w:bidi/>
      </w:pPr>
      <w:r>
        <w:rPr>
          <w:rtl/>
          <w:cs/>
          <w:lang w:val="ar_AE" w:bidi="ar_AE"/>
        </w:rPr>
      </w:r>
      <w:r>
        <w:rPr>
          <w:rtl/>
          <w:cs/>
          <w:lang w:val="ar_AE" w:bidi="ar_AE"/>
        </w:rPr>
        <w:t xml:space="preserve">يتحدث بولس في هذا المقطع عن موهبتي </w:t>
      </w:r>
      <w:r>
        <w:rPr>
          <w:b/>
          <w:rtl/>
          <w:cs/>
          <w:lang w:val="ar_AE" w:bidi="ar_AE"/>
        </w:rPr>
        <w:t>التكلُّم بألسنة</w:t>
      </w:r>
      <w:r>
        <w:rPr>
          <w:rtl/>
          <w:cs/>
          <w:lang w:val="ar_AE" w:bidi="ar_AE"/>
        </w:rPr>
        <w:t xml:space="preserve"> و</w:t>
      </w:r>
      <w:r>
        <w:rPr>
          <w:b/>
          <w:rtl/>
          <w:cs/>
          <w:lang w:val="ar_AE" w:bidi="ar_AE"/>
        </w:rPr>
        <w:t>النبوة</w:t>
      </w:r>
      <w:r>
        <w:rPr>
          <w:rtl/>
          <w:cs/>
          <w:lang w:val="ar_AE" w:bidi="ar_AE"/>
        </w:rPr>
        <w:t xml:space="preserve">. إن الشخص الذي يتكلم "بلسان" أو يتكلم "بألسنة"، هو شخص أُعطي موهبة خاصة من الروح القدس. وعندما يتكلم الناس بألسنة مثل هذه، فإنهم عادة لا يفهمون هم أنفسهم ما يقولونه. إذ يجعل الروح القدس هؤلاء الناس يتكلمون بلغة لا يعرفونها. وبهذه اللغة غير المعروفة، كان الناس يسبحون الله أو يقولون بعض الحق عنه. يمكن أن تكون النبوة تعليمات أو أوامر من الله عن أمر ينبغي أن يُعمَل. ويمكن أن تكون رسالة تتحدث عن شيء سيحدث في المستقبل. استخدموا الكلمة أو العبارة ذاتها التي استخدمتموها في المقاطع السابقة للإشارة إلى كلمة "الألسنة" و"النبوة". ولمزيد من المعلومات عن الألسنة والنبوة، ارجعوا إلى كلمتي </w:t>
      </w:r>
      <w:r>
        <w:rPr>
          <w:rtl/>
          <w:cs/>
          <w:lang w:val="ar_AE" w:bidi="ar_AE"/>
        </w:rPr>
        <w:t>"الألسنة</w:t>
      </w:r>
      <w:r>
        <w:rPr>
          <w:rtl/>
          <w:cs/>
          <w:lang w:val="ar_AE" w:bidi="ar_AE"/>
        </w:rPr>
        <w:t xml:space="preserve"> و</w:t>
      </w:r>
      <w:r>
        <w:rPr>
          <w:rtl/>
          <w:cs/>
          <w:lang w:val="ar_AE" w:bidi="ar_AE"/>
        </w:rPr>
        <w:t>النبوة"</w:t>
      </w:r>
      <w:r>
        <w:rPr>
          <w:rtl/>
          <w:cs/>
          <w:lang w:val="ar_AE" w:bidi="ar_AE"/>
        </w:rPr>
        <w:t xml:space="preserve"> في قاموس الكلمات الرئيسية.</w:t>
      </w:r>
    </w:p>
    <w:p>
      <w:pPr>
        <w:bidi/>
      </w:pPr>
      <w:r>
        <w:rPr>
          <w:rtl/>
          <w:cs/>
          <w:lang w:val="ar_AE" w:bidi="ar_AE"/>
        </w:rPr>
      </w:r>
      <w:r>
        <w:rPr>
          <w:rtl/>
          <w:cs/>
          <w:lang w:val="ar_AE" w:bidi="ar_AE"/>
        </w:rPr>
        <w:t xml:space="preserve">يوضح بولس للمؤمنين ما سيحدث إذا اجتمعت </w:t>
      </w:r>
      <w:r>
        <w:rPr>
          <w:b/>
          <w:rtl/>
          <w:cs/>
          <w:lang w:val="ar_AE" w:bidi="ar_AE"/>
        </w:rPr>
        <w:t>الكنيسة</w:t>
      </w:r>
      <w:r>
        <w:rPr>
          <w:rtl/>
          <w:cs/>
          <w:lang w:val="ar_AE" w:bidi="ar_AE"/>
        </w:rPr>
        <w:t xml:space="preserve"> بأكملها وتكلَّم الكثير من الناس بألسنة أو وتنبأوا. في الكتاب المقدس، لا تُستخدم كلمة كنيسة أبدًا للإشارة إلى مبنى معين. بل إن المقصود بكلمة كنيسة هو جماعة من الأشخاص الذين يؤمنون بيسوع. استخدموا الكلمة أو العبارة نفسها التي استخدمتموها في المقاطع السابقة للإشارة إلى كنيسة. ولمزيد من المعلومات عن الكنيسة، راجعوا كلمة </w:t>
      </w:r>
      <w:r>
        <w:rPr>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عندما يسمع شخص ما نبوة، سيعلم أن الله يكشف خفايا قلبه، وهي أفكاره وأفعاله التي لا يعرفها أحد غيره. وهذا الشخص</w:t>
      </w:r>
      <w:r>
        <w:rPr>
          <w:b/>
          <w:rtl/>
          <w:cs/>
          <w:lang w:val="ar_AE" w:bidi="ar_AE"/>
        </w:rPr>
        <w:t xml:space="preserve"> سيُحكَم عليه من الجميع</w:t>
      </w:r>
      <w:r>
        <w:rPr>
          <w:rtl/>
          <w:cs/>
          <w:lang w:val="ar_AE" w:bidi="ar_AE"/>
        </w:rPr>
        <w:t xml:space="preserve">. وسيصبح هذا الشخص </w:t>
      </w:r>
      <w:r>
        <w:rPr>
          <w:b/>
          <w:rtl/>
          <w:cs/>
          <w:lang w:val="ar_AE" w:bidi="ar_AE"/>
        </w:rPr>
        <w:t>مدركًا تمامًا لخطيته</w:t>
      </w:r>
      <w:r>
        <w:rPr>
          <w:rtl/>
          <w:cs/>
          <w:lang w:val="ar_AE" w:bidi="ar_AE"/>
        </w:rPr>
        <w:t xml:space="preserve"> أو لخطئه.</w:t>
      </w:r>
    </w:p>
    <w:p>
      <w:pPr>
        <w:bidi/>
      </w:pPr>
      <w:r>
        <w:rPr>
          <w:rtl/>
          <w:cs/>
          <w:lang w:val="ar_AE" w:bidi="ar_AE"/>
        </w:rPr>
      </w:r>
      <w:r>
        <w:rPr>
          <w:rtl/>
          <w:cs/>
          <w:lang w:val="ar_AE" w:bidi="ar_AE"/>
        </w:rPr>
        <w:t xml:space="preserve">توقّفوا هنا وناقشوا كيف ستقومون بترجمة فكرة "يُحكَم عليه من الجميع"، أو "مُدركًا تمامًا لخطيته". لا يستخدم المقطع كلمة خطية، لكن ربما تفضلون استخدامها هنا. لمزيد من المعلومات عن الخطية، راجعوا كلمة </w:t>
      </w:r>
      <w:r>
        <w:rPr>
          <w:rtl/>
          <w:cs/>
          <w:lang w:val="ar_AE" w:bidi="ar_AE"/>
        </w:rPr>
        <w:t>خطية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عندما</w:t>
      </w:r>
      <w:r>
        <w:rPr>
          <w:b/>
          <w:rtl/>
          <w:cs/>
          <w:lang w:val="ar_AE" w:bidi="ar_AE"/>
        </w:rPr>
        <w:t xml:space="preserve"> يسجد</w:t>
      </w:r>
      <w:r>
        <w:rPr>
          <w:rtl/>
          <w:cs/>
          <w:lang w:val="ar_AE" w:bidi="ar_AE"/>
        </w:rPr>
        <w:t xml:space="preserve"> شخص ما لله، فإنه يعطي له الكرامة. فيقدم هذا الشخص الشكر والتسبيح والاحترام لله. استخدموا الكلمة أو العبارة نفسها التي استخدمتموها في المقاطع السابقة للإشارة إلى كلمة "يسجد". لمزيد من المعلومات عن السجود، راجعوا كلمة </w:t>
      </w:r>
      <w:r>
        <w:rPr>
          <w:rtl/>
          <w:cs/>
          <w:lang w:val="ar_AE" w:bidi="ar_AE"/>
        </w:rPr>
        <w:t>"يسجد"</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14:26–33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14: 26–33 وضعوا كلماته في قلوبكم.</w:t>
      </w:r>
    </w:p>
    <w:p>
      <w:pPr>
        <w:bidi/>
      </w:pPr>
      <w:r>
        <w:rPr>
          <w:rtl/>
          <w:cs/>
          <w:lang w:val="ar_AE" w:bidi="ar_AE"/>
        </w:rPr>
      </w:r>
      <w:r>
        <w:rPr>
          <w:rtl/>
          <w:cs/>
          <w:lang w:val="ar_AE" w:bidi="ar_AE"/>
        </w:rPr>
        <w:t>استمعوا إلى نسخة صوتية من كورنثوس الأولى 14: 26–33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كورنثوس الأولى 14: 26–33 من الترجمة الأسهل فهمًا بالنسبة لكم. </w:t>
      </w:r>
    </w:p>
    <w:p>
      <w:pPr>
        <w:bidi/>
      </w:pPr>
      <w:r>
        <w:rPr>
          <w:rtl/>
          <w:cs/>
          <w:lang w:val="ar_AE" w:bidi="ar_AE"/>
        </w:rPr>
      </w:r>
      <w:r>
        <w:rPr>
          <w:rtl/>
          <w:cs/>
          <w:lang w:val="ar_AE" w:bidi="ar_AE"/>
        </w:rPr>
        <w:t xml:space="preserve">في أجزاء سابقة من رسالته، ساعد بولس المؤمنين على فهم كيف يمكن أن تؤثر موهبتا التكلُّم بالألسنة والنبوة على الأشخاص الذين يسمعونهما. وهو الآن يلخص ما قاله، ويقدم تعليمات محددة حول كيفية اجتماع المؤمنين للعبادة بطريقة سلمية ومنظمة. إذ كانت اجتماعات المؤمنين يسودها التشويش في الكثير من الأحيان، لاسيَّما فيما يَتَعَلَّقُ بِالْمَواهِبِ الرّوحيَّةِ مِثْلَ التَّكَلُّمِ بِأَلْسِنَةٍ وَالنُّبُوَّة. يوصي بولس المؤمنين أنه عندما يجتمعون للعبادة، لا ينبغي أن يكون هناك تشويش أو وفوضى، لأن الله نفسه يحب السلام والنظام. </w:t>
      </w:r>
    </w:p>
    <w:p>
      <w:pPr>
        <w:bidi/>
      </w:pPr>
      <w:r>
        <w:rPr>
          <w:rtl/>
          <w:cs/>
          <w:lang w:val="ar_AE" w:bidi="ar_AE"/>
        </w:rPr>
      </w:r>
      <w:r>
        <w:rPr>
          <w:rtl/>
          <w:cs/>
          <w:lang w:val="ar_AE" w:bidi="ar_AE"/>
        </w:rPr>
        <w:t xml:space="preserve">يبدأ بولس بطرح سؤال لا ينتظر من المؤمنين الإجابة عليه. فيسأل قائلًا: "فَمَا هُوَ إِذًا؟" يتساءل بولس كيف ينبغي أن يكون ترتيب الأمور حين يجتمع المؤمنون معًا للعبادة؟ إذ كان يعلم أنه عندما يجتمع المؤمنون، سيكون لدى الكثير منهم أمور هامة يريدون مشاركتها مع المؤمنين الآخرين. فقد يكون لكل مؤمن موهبة روحية يريد استخدامها أو استعراضها. ويعدد بولس بعض المواهب التي يمنحها الروح القدس للمؤمن. لكن هذه ليست كل المواهب التي يستطيع الروح القدس أن يمنحها. فيقول بولس إن بعض المؤمنين قد يرغبون في المشاركة بترنيمة أو بمزمور. والترنيمة هي أغنية تسبيح لله. كذلك قد يرغب بعض المؤمنين في تعليم أو شرح أمور مختصة بالله. وأيضًا قد يكون لدى مؤمنين آخرين إعلان أو رسالة خاصة من الله. كما قد يرغب بعض المؤمنين في التكلّم بألسنة، وقد يمتلك آخرون موهبة ترجمة الألسنة. يقول بولس إن كل ما يشاركه المؤمنون في الاجتماعات يجب أن يبني المؤمنين الآخرين، لا أن يتسبب في شعورهم بالتشويش. </w:t>
      </w:r>
    </w:p>
    <w:p>
      <w:pPr>
        <w:bidi/>
      </w:pPr>
      <w:r>
        <w:rPr>
          <w:rtl/>
          <w:cs/>
          <w:lang w:val="ar_AE" w:bidi="ar_AE"/>
        </w:rPr>
      </w:r>
      <w:r>
        <w:rPr>
          <w:rtl/>
          <w:cs/>
          <w:lang w:val="ar_AE" w:bidi="ar_AE"/>
        </w:rPr>
        <w:t xml:space="preserve">ولكن ينصح بولس المؤمنين بوضع حد معين لعدد الأشخاص الذين يمكنهم التكلّم بألسنة أثناء اجتماع المؤمنين. قائلًا إنه لا ينبغي لأكثر من اثنين أو ثلاثة من المؤمنين أن يتكلموا بألسنة. كما يجب على من يتكلمون بألسنة أن يتناوبوا على الكلام بترتيب. وإذا أراد أحد المؤمنين أن يتكلم بألسنة، فيجب عليه أو على أي مؤمن آخر يسمعه أن يترجم ما يُقال. أما إذا لم يكن هناك من يستطيع الترجمة، فعلى المؤمن الذي يريد أن يتكلم بألسنة أن يصمت وأن يُكلم نفسه والله. يرى البعض أن بولس حين قال ذلك، كان يعني أنه يجب على المؤمن أن ينتظر حتى يكون بمفرده بعد الاجتماع، ليتكلم حينئذ بألسنة إلى الله. بينما يرى آخرون أن بولس كان يقصد أنه يجب على المؤمن أن يلتزم الصمت أثناء الاجتماع، وأن يتكلّم إلى الله في ذهنه لكي لا يسمع أحد ما يقوله. لا نعرف تمامًا أيًا من هذين يقصده بولس. إلا أن غرض بولس هو التأكيد على ألا يتكلم أحد بألسنة بصوت عالٍ دون ترجمة، مما قد يسبب تشويشًا للمؤمنين الآخرين. </w:t>
      </w:r>
    </w:p>
    <w:p>
      <w:pPr>
        <w:bidi/>
      </w:pPr>
      <w:r>
        <w:rPr>
          <w:rtl/>
          <w:cs/>
          <w:lang w:val="ar_AE" w:bidi="ar_AE"/>
        </w:rPr>
      </w:r>
      <w:r>
        <w:rPr>
          <w:rtl/>
          <w:cs/>
          <w:lang w:val="ar_AE" w:bidi="ar_AE"/>
        </w:rPr>
        <w:t xml:space="preserve">وبعد ذلك يتحدث بولس عن النبوة. وقد أعطى تعليمات مشابهة حول كيفية استخدام المؤمنين لمواهب النبوة الخاصة بهم. فيقول إنه لا ينبغي أن يتنبأ أكثر من شخصين أو ثلاثة. وتقول بعض الترجمات إنه ينبغي أن يتكلم نبيَّان أو ثلاثة فقط. ربما تشير كلمة "نبي" أحيانًا إلى مجموعة معيّنة من البشر كانت مهمتهم في الكنيسة هي توصيل رسائل من عند الله. وكان الناس أحيانًا يسألون الأنبياء عما يجب عليهم فعله، لكي يخبرهم الأنبياء بما يقوله الله. لكن بولس لا يشير هنا إلى هذا النوع من الأنبياء. بل كان يقصد أي شخص في الاجتماع ممن يمتلكون موهبة النبوة. يقول بولس إنه ينبغي أن يتنبأ اثنان أو ثلاثة من المؤمنين،، وأن يصغي الآخرون بعناية. كما يطلب من المؤمنين الآخرين أن يتحققوا من الرسائل التي يسمعونها ويقرِّروا ما إذا كانت هذه الرسائل هي حقًا من الله. وإذا شعر أحد المؤمنين أن الله قد أعطاه رسالة أو نبوة ليشاركها بينما كان شخص آخر يتنبأ، فعلى الشخص الذي يتنبأ أولًا أن يسكت ويترك المؤمن الآخر يتكلّم. وقد كان من المعتاد أن يقف الشخص ليتكلَّم حين ينقل رسالة من الله. يقول بولس إن الله قد يختار أن يعطي رسالة لأحد المؤمنين هو جالس يستمع. ومثل تعليماته عن التكلُّم بألسنة، يطلب بولس من المؤمنين أن يتناوبوا عندما يتنبأون وألا يتكلموا جميعًا في آن واحد. يريد بولس أن تظل الاجتماعات هادئة، لكي يستمع جميع المؤمنين إلى رسائل الله، ويتعلموا منها، ويتشجعوا. </w:t>
      </w:r>
    </w:p>
    <w:p>
      <w:pPr>
        <w:bidi/>
      </w:pPr>
      <w:r>
        <w:rPr>
          <w:rtl/>
          <w:cs/>
          <w:lang w:val="ar_AE" w:bidi="ar_AE"/>
        </w:rPr>
      </w:r>
      <w:r>
        <w:rPr>
          <w:rtl/>
          <w:cs/>
          <w:lang w:val="ar_AE" w:bidi="ar_AE"/>
        </w:rPr>
        <w:t>توقّفوا هنا وناقشوا السؤال التالي كمجموعة: في كنيستكم أو اجتماعكم، كيف تحرصون على أن تظل الأمور مُنظمة أثناء العبادة أو التعليم؟ ما الذي تفعلونه لمساعدة الجميع على تبادل الأدوار، والاستماع بعناية؟ برأيكم، لماذا يُعد هذا الأمر مهمًا للجماعة بأكملها؟ أوقفوا سماع هذا التسجيل الصوتي هنا.</w:t>
      </w:r>
    </w:p>
    <w:p>
      <w:pPr>
        <w:bidi/>
      </w:pPr>
      <w:r>
        <w:rPr>
          <w:rtl/>
          <w:cs/>
          <w:lang w:val="ar_AE" w:bidi="ar_AE"/>
        </w:rPr>
      </w:r>
      <w:r>
        <w:rPr>
          <w:rtl/>
          <w:cs/>
          <w:lang w:val="ar_AE" w:bidi="ar_AE"/>
        </w:rPr>
        <w:t xml:space="preserve">لا يريد بولس أن يسود التشويش على اجتماعات المؤمنين، حيث يتكلم الجميع في آن واحد. يقول بولس أَنَّ أَرْواحَ الأَنْبِياءِ خاضِعَةٌ لِلأَنْبِياءِ، أَيْ أَنَّهُمْ يَمْلِكونَ السُّلْطَانَ عَلى أَنْفُسِهِم. "عَلى الرَّغْمِ مِنْ أَنَّ اللهَ هو الذي يُعْطي رِسالَتَهُ لِلْمُؤْمِنينَ الَّذينَ يَتَنَبَّأونَ، من خلال الرُّوحِ القُدُس، إلّا أَنَّهُمْ لا يزالون متحكمين في تَحْديدِ الوقت المناسب للتكلُّم. إذ لا يتحكم الروح القدس في الشخص. ويقول بولس إن أرواح الأنبياء، أي أفكارهم ومشاعرهم الداخلية، هي التي تسيطر عليهم. فحتى إذا شعر المؤمن بحماس شديد تجاه ما يريد مشاركته، فعليه أن ينتظر دوره وألا يتسبب في حدوث فوضى. </w:t>
      </w:r>
    </w:p>
    <w:p>
      <w:pPr>
        <w:bidi/>
      </w:pPr>
      <w:r>
        <w:rPr>
          <w:rtl/>
          <w:cs/>
          <w:lang w:val="ar_AE" w:bidi="ar_AE"/>
        </w:rPr>
      </w:r>
      <w:r>
        <w:rPr>
          <w:rtl/>
          <w:cs/>
          <w:lang w:val="ar_AE" w:bidi="ar_AE"/>
        </w:rPr>
        <w:t>توقّفوا هنا وناقشوا هذا السؤال كمجموعة: عندما كنتم في مجموعات حيث يتكلم الجميع في آن واحد، كيف كان الوضع؟ إِلَى أَيِّ مَدًى كَانَ مِنَ الصَّعْبِ عَلَيْكُمْ سَمَاعُ وَفَهْمُ ما يقوله الْجَمِيع؟ بماذا شعرتم حيال ذلك؟ أوقفوا سماع هذا التسجيل الصوتي هنا.</w:t>
      </w:r>
    </w:p>
    <w:p>
      <w:pPr>
        <w:bidi/>
      </w:pPr>
      <w:r>
        <w:rPr>
          <w:rtl/>
          <w:cs/>
          <w:lang w:val="ar_AE" w:bidi="ar_AE"/>
        </w:rPr>
      </w:r>
      <w:r>
        <w:rPr>
          <w:rtl/>
          <w:cs/>
          <w:lang w:val="ar_AE" w:bidi="ar_AE"/>
        </w:rPr>
        <w:t>يختتم بولس هذا الجزء من المقطع بتذكير المؤمنين بطبيعة الله. قائلًا إن الله إله سلام، وليس إله تشويش وفوضى. لذلك فإن الطريقة التي يجتمع بها المؤمنون للعبادة يجب أن تعكس شخصية الله وطبيعته وأن تُظهر من هو الله. فالله يريد أن يسود السلام، والاحترام، والنظام في الاجتماعات، وليس التشويش. والسلام هنا لا يعني الهدوء؛ بل يعني الانسجام داخل المجموعة. فإذا اتَّبع المؤمنون تعليمات بولس، فستكون اجتماعاتهم ممتلئة بالسلام، وسينمو الجميع في إيمانهم. على جميع اجتماعات القديسين أو شعب الله أن تعكس شخصية الله بهذه الطريقة.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كورنثوس الأولى 14: 26–33 من الترجمة الأسهل فهمًا بالنسبة لكم. </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يتحدث بولس عن كيفية استخدام المؤمنين مواهبهم عندما يجتمعون. ويعدد بولس بعض المواهب الروحية المختلفة موضحًا أنه يجب على المؤمنين استخدام هذه المواهب بطريقة منظمة لتشجيع المؤمنين الآخرين.</w:t>
      </w:r>
    </w:p>
    <w:p>
      <w:pPr>
        <w:bidi/>
      </w:pPr>
      <w:r>
        <w:rPr>
          <w:rtl/>
          <w:cs/>
          <w:lang w:val="ar_AE" w:bidi="ar_AE"/>
        </w:rPr>
      </w:r>
      <w:r>
        <w:rPr>
          <w:b/>
          <w:rtl/>
          <w:cs/>
          <w:lang w:val="ar_AE" w:bidi="ar_AE"/>
        </w:rPr>
        <w:t>في الجزء الثاني:</w:t>
      </w:r>
      <w:r>
        <w:rPr>
          <w:rtl/>
          <w:cs/>
          <w:lang w:val="ar_AE" w:bidi="ar_AE"/>
        </w:rPr>
        <w:t xml:space="preserve"> يعطي بولس تعليمات محددة عن التكلُّم بألسنة.</w:t>
      </w:r>
    </w:p>
    <w:p>
      <w:pPr>
        <w:bidi/>
      </w:pPr>
      <w:r>
        <w:rPr>
          <w:rtl/>
          <w:cs/>
          <w:lang w:val="ar_AE" w:bidi="ar_AE"/>
        </w:rPr>
      </w:r>
      <w:r>
        <w:rPr>
          <w:b/>
          <w:rtl/>
          <w:cs/>
          <w:lang w:val="ar_AE" w:bidi="ar_AE"/>
        </w:rPr>
        <w:t>في الجزء الثالث:</w:t>
      </w:r>
      <w:r>
        <w:rPr>
          <w:rtl/>
          <w:cs/>
          <w:lang w:val="ar_AE" w:bidi="ar_AE"/>
        </w:rPr>
        <w:t xml:space="preserve"> يعطي بولس تعليمات محددة عن النبوة.</w:t>
      </w:r>
    </w:p>
    <w:p>
      <w:pPr>
        <w:bidi/>
      </w:pPr>
      <w:r>
        <w:rPr>
          <w:rtl/>
          <w:cs/>
          <w:lang w:val="ar_AE" w:bidi="ar_AE"/>
        </w:rPr>
      </w:r>
      <w:r>
        <w:rPr>
          <w:b/>
          <w:rtl/>
          <w:cs/>
          <w:lang w:val="ar_AE" w:bidi="ar_AE"/>
        </w:rPr>
        <w:t>في الجزء الرابع:</w:t>
      </w:r>
      <w:r>
        <w:rPr>
          <w:rtl/>
          <w:cs/>
          <w:lang w:val="ar_AE" w:bidi="ar_AE"/>
        </w:rPr>
        <w:t xml:space="preserve"> يشرح بولس أن الله ليس إله تشويش، بل إله سلام. وهذا يعني أن كل ما يفعله المؤمنون في اجتماعات الكنيسة يجب أن يعكس طبيعة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الأشخاص الذين يتكلمون بألسنة</w:t>
      </w:r>
    </w:p>
    <w:p>
      <w:pPr>
        <w:pStyle w:val="ListBullet"/>
        <w:bidi/>
        <w:spacing w:line="240" w:lineRule="auto"/>
        <w:ind w:left="720"/>
      </w:pPr>
      <w:r>
        <w:rPr>
          <w:rtl/>
          <w:cs/>
          <w:lang w:val="ar_AE" w:bidi="ar_AE"/>
        </w:rPr>
      </w:r>
      <w:r>
        <w:rPr>
          <w:rtl/>
          <w:cs/>
          <w:lang w:val="ar_AE" w:bidi="ar_AE"/>
        </w:rPr>
        <w:t>والأشخاص الذين يتنبأون</w:t>
      </w:r>
    </w:p>
    <w:p>
      <w:pPr>
        <w:bidi/>
      </w:pPr>
      <w:r>
        <w:rPr>
          <w:rtl/>
          <w:cs/>
          <w:lang w:val="ar_AE" w:bidi="ar_AE"/>
        </w:rPr>
      </w:r>
      <w:r>
        <w:rPr>
          <w:rtl/>
          <w:cs/>
          <w:lang w:val="ar_AE" w:bidi="ar_AE"/>
        </w:rPr>
        <w:t>في الجزء الأول من هذا المقطع يطرح بولس سؤالًا لا ينتظر من المؤمنين الإجابة عليه، وهو: "فَمَا هُوَ إِذًا أَيُّهَا ٱلْإِخْوَةُ؟" ويغير هذا السؤال محور الحديث من مساعدة المؤمنين على فهم أسباب استخدام مواهبهم الروحية بطرق معينة، إلى التطبيق العملي لكيفية تنظيم المؤمنين لاجتماعات العبادة. كان بولس يريد أن يقوِّم سلوك المؤمنين حين يجتمعون، فقد كانت اجتماعاتهم تتسم بالتشويش. إذ كان المؤمنون جميعًا يتكلمون في آن واحد، ولا يستمعون إلى بعضهم البعض. وكانوا يستخدمون مواهبهم الروحية للاستعراض وليس لمنفعة الجميع. تهدف تعليمات بولس إلى مساعدة المؤمنين على الاجتماع بطريقة هادئة ومنظمة، تساعد على بنيان الجميع.</w:t>
      </w:r>
    </w:p>
    <w:p>
      <w:pPr>
        <w:bidi/>
      </w:pPr>
      <w:r>
        <w:rPr>
          <w:rtl/>
          <w:cs/>
          <w:lang w:val="ar_AE" w:bidi="ar_AE"/>
        </w:rPr>
      </w:r>
      <w:r>
        <w:rPr>
          <w:rtl/>
          <w:cs/>
          <w:lang w:val="ar_AE" w:bidi="ar_AE"/>
        </w:rPr>
        <w:t>توقّفوا هنا وناقشوا السؤال التالي كمجموعة: برأيكم لماذا يستخدم بولس أسئلة لا ينتظر من المؤمنين الإجابة عليها بدلًا من إعطاء تعليمات مباشرة؟ وكيف يساعده هذا على توضيح وجهة نظره؟ كيف ستقومون بترجمة الانتقال بمحور الحديث إلى كيفية تنظيم المؤمنين لاجتماعات العبادة؟ أوقفوا سماع هذا التسجيل الصوتي هنا.</w:t>
      </w:r>
    </w:p>
    <w:p>
      <w:pPr>
        <w:bidi/>
      </w:pPr>
      <w:r>
        <w:rPr>
          <w:rtl/>
          <w:cs/>
          <w:lang w:val="ar_AE" w:bidi="ar_AE"/>
        </w:rPr>
      </w:r>
      <w:r>
        <w:rPr>
          <w:rtl/>
          <w:cs/>
          <w:lang w:val="ar_AE" w:bidi="ar_AE"/>
        </w:rPr>
        <w:t>إذ يفهم بولس أنه عندما يجتمع المؤمنون للعبادة فإن كل مؤمن قد يرغب في مشاركة شيء ما مع المؤمنين الآخرين. فقد ينشد بعض المؤمنين ترنيمة أو مزمور – وهي أغنية تسبيح لله. وقد يكون لدى بعض المؤمنين تعليم – أي درس عن الله يريدون أن يشاركوا به. كما قد يتكلم مؤمنون آخرون بألسنة – أي لغة خاصة من الله – وقد يُقدم البعض إعلانًا أو نبوة. في هذا المقطع يتشابه الإعلان والنبوة إلى حد كبير. إذ يستخدم بولس كلا المصطلحين في هذا المقطع ليعني بهما رسالة من عند الله. فإن كلمة "إعلان" بصفة خاصة قد تعني أن الرسالة التي يرسلها الله قد تكون مذهلة أو غير مألوفة. يقول بولس إن كل هذه الأمور ضرورية، ولكن كل شيء يجب أن يتم بطريقة تساعد الجميع على التعلم والنمو. ولا يذكر بولس المواهب الروحية بترتيب معين. فهو لا يعني أن هذا هو الترتيب الذي يجب أن يتبعه المؤمنون في الكنيسة، كما لا يدعي أن أي نوع من المواهب هو أكثر أهمية من المواهب الأخرى.</w:t>
      </w:r>
    </w:p>
    <w:p>
      <w:pPr>
        <w:bidi/>
      </w:pPr>
      <w:r>
        <w:rPr>
          <w:rtl/>
          <w:cs/>
          <w:lang w:val="ar_AE" w:bidi="ar_AE"/>
        </w:rPr>
      </w:r>
      <w:r>
        <w:rPr>
          <w:rtl/>
          <w:cs/>
          <w:lang w:val="ar_AE" w:bidi="ar_AE"/>
        </w:rPr>
        <w:t>في الجزء الثاني من هذا المقطع، يعطي بولس تعليمات واضحة ومحددة بشأن كيفية استخدام موهبة التكلُّم بألسنة في الاجتماعات العامة. فيطلب من المؤمنين أن يضعوا حدًا معينًا لعدد الذين يتكلمون بألسنة، بحيث لا يزيد عن ثلاثة أشخاص. ربما يقصد بولس أنه لا ينبغي لأكثر من ثلاثة مؤمنين أن يتكلموا بألسنة طوال فترة اجتماعهم، أو لعله يقصد أنه لا ينبغي لأكثر من ثلاثة مؤمنين التكلُّم بألسنة بالتتابع واحد تلو الآخر. وفي كلتا الحالتين، ينصب تركيز بولس على توضيح أنه يجب على المؤمنين أن يتناوبوا على الكلام، وألا يتكلموا بألسنة إلا في حال وجود من يفسر ما يُقال. ويذهب بولس إلى أبعد من ذلك فيقول إذا لم يوجد من بين المؤمنين المجتمعين من يستطيع ترجمة الألسنة، فعلى المؤمن الذي يريد أن يتكلم بألسنة أن يصمت أثناء الاجتماع. وهذا لا يعني أنه لا يُسمح للمؤمن وقتها أن يتكلم بألسنة على الإطلاق. بل يقول بولس للمؤمن أن "يُكَلِّمْ نَفْسَهُ وَٱللهَ". فإن المؤمن لا يزال قادرًا على التكلُّم بألسنة حين يكون بمفرده، ولكن كلامه هذا لا يكون نافعًا للمشاركة العلنية دون تفسير إذ يسبب تشويشًا لبقية المجموعة. والغرض من المواهب الروحية هو بنيان الكنيسة، ولكن إذا لم يفهم الناس ما يرون أو يسمعون، فلا يمكنهم أن ينتفعوا منه.</w:t>
      </w:r>
    </w:p>
    <w:p>
      <w:pPr>
        <w:bidi/>
      </w:pPr>
      <w:r>
        <w:rPr>
          <w:rtl/>
          <w:cs/>
          <w:lang w:val="ar_AE" w:bidi="ar_AE"/>
        </w:rPr>
      </w:r>
      <w:r>
        <w:rPr>
          <w:rtl/>
          <w:cs/>
          <w:lang w:val="ar_AE" w:bidi="ar_AE"/>
        </w:rPr>
        <w:t>توقّفوا هنا وناقشوا السؤال التالي كمجموعة: يستخدم بولس لغة مباشرة ليوضح للمؤمنين في كورنثوس كيف ينبغي لهم أن يُنظموا اجتماعاتهم. "في حَياتِكم الخاصَّة، مَتَى وَجَدتَ أَنَّ تَقْديمَ تَعْليماتٍ مُحَدَّدةٍ لِلْغايَة، كَما فَعَلَ بولُسُ هُنا، كانَ مُفيداً لِضَمانِ فَهْمِ الْجَميعِ لِكَيفِيَّةِ القِيامِ بِأَمْرٍ ما؟" أوقفوا سماع هذا التسجيل الصوتي هنا.</w:t>
      </w:r>
    </w:p>
    <w:p>
      <w:pPr>
        <w:bidi/>
      </w:pPr>
      <w:r>
        <w:rPr>
          <w:rtl/>
          <w:cs/>
          <w:lang w:val="ar_AE" w:bidi="ar_AE"/>
        </w:rPr>
      </w:r>
      <w:r>
        <w:rPr>
          <w:rtl/>
          <w:cs/>
          <w:lang w:val="ar_AE" w:bidi="ar_AE"/>
        </w:rPr>
        <w:t>في الجزء الثالث من هذا المقطع، يعطي بولس تعليمات عن النبوة بنفس الطريقة التي يعطي بها تعليمات عن التكلُّم بألسنة. ويقول بولس مرة أخرى إنه يجب على المؤمنين أن يضعوا حدًا معينًا لعدد المؤمنين الذين يمكنهم أن يتنبأوا. ثم يقول بولس إن على المؤمنين الآخرين أن يفكروا بعناية في الرسالة التي يسمعونها وأن يقرّروا ما إذا كانت رسالة جيدة أم سيئة. وأخيرًا، مرة أخرى، يُخبر بولس المؤمنين الذين يتنبأون أن يصمتوا في حالات معينة.</w:t>
      </w:r>
    </w:p>
    <w:p>
      <w:pPr>
        <w:bidi/>
      </w:pPr>
      <w:r>
        <w:rPr>
          <w:rtl/>
          <w:cs/>
          <w:lang w:val="ar_AE" w:bidi="ar_AE"/>
        </w:rPr>
      </w:r>
      <w:r>
        <w:rPr>
          <w:rtl/>
          <w:cs/>
          <w:lang w:val="ar_AE" w:bidi="ar_AE"/>
        </w:rPr>
        <w:t>فيقول إنه لا ينبغي أن يتنبأ أكثر من شخصين أو ثلاثة. وليس من الواضح ما إذا كان بولس يقصد ألا يتجاوز العدد ثلاثة أشخاص طوال فترة الاجتماع أم ألا يتكلم أكثر من ثلاثة أشخاص بالتتابع واحد تلو الآخر في المرة الواحدة. يَقُولُ بُولُسُ إِنَّهُ يَنْبَغِي لِنَبِيَّيْنِ أَوْ ثَلَاثَةٍ فَقَطْ أَنْ يَتَكَلَّمُوا، لَكِنَّهُ يُقَدِّمُ أَيْضاً تَعْلِيمَاتٍ إِضَافِيَّةً. وكان يطلب من المؤمنين أن "يحكموا" بعناية على ما يُقال. وهذا يختلف عن التكلُّم بألسنة، حيث يتطلب وجود شخص يستطيع أن يترجم ما يقوله الشخص. وتتطلب النبوة من الناس أن يفكروا بعناية في ما يسمعونه. وتعني كلمة "يَحْكُمِ" أنه يجب على المؤمنين الآخرين أن يستمعوا بعناية ويحكموا ما إذا كانت النبوة تتفق مع حق الله – أي مع ما تعلّمه الأسفار المقدسة. إذ لا يصح للمؤمنين أن يقبلوا كل ما يقال على أنه صحيح. فقد يزعم أشخاص مختلفون أنهم يتكلمون نيابةً عن الله، لكنهم ليسوا دائمًا صادقين. وينصح بولس المؤمنين أن يستمعوا إلى النبوة بحكمة وأن يقرروا ما إذا كانت الرسالة تبني المؤمنين الآخرين وتشجعهم وتُعزيهم. إنها مسؤولية جميع المؤمنين أن يقرروا ما هو الحق والصواب.</w:t>
      </w:r>
    </w:p>
    <w:p>
      <w:pPr>
        <w:bidi/>
      </w:pPr>
      <w:r>
        <w:rPr>
          <w:rtl/>
          <w:cs/>
          <w:lang w:val="ar_AE" w:bidi="ar_AE"/>
        </w:rPr>
      </w:r>
      <w:r>
        <w:rPr>
          <w:rtl/>
          <w:cs/>
          <w:lang w:val="ar_AE" w:bidi="ar_AE"/>
        </w:rPr>
        <w:t>توقّفوا هنا وناقشوا السؤال التالي كمجموعة: كيف تقررون ما هو الحق عندما تسمعون معلومات وآراء في الحياة اليومية؟ هل تفكّرون في وقت كان عليكم فيه أن "تحكموا" على ما قاله شخص ما للتأكد من أنه يتفق مع قيمكم أو معتقداتكم؟ انتبهوا إلى الطريقة التي تصفون بها كيف تميزون المعلومات الصادقة والجيدة. أوقفوا سماع هذا التسجيل الصوتي هنا.</w:t>
      </w:r>
    </w:p>
    <w:p>
      <w:pPr>
        <w:bidi/>
      </w:pPr>
      <w:r>
        <w:rPr>
          <w:rtl/>
          <w:cs/>
          <w:lang w:val="ar_AE" w:bidi="ar_AE"/>
        </w:rPr>
      </w:r>
      <w:r>
        <w:rPr>
          <w:rtl/>
          <w:cs/>
          <w:lang w:val="ar_AE" w:bidi="ar_AE"/>
        </w:rPr>
        <w:t>ويختم بولس تعليماته عن كيفية استخدام موهبة النبوة بقوله إنه إذا تلقّى مؤمن رسالة من الله، بينما كان مؤمن آخر يشارك بالفعل بنبوة، أو برسالة من الله، فإن المؤمن الأول، أي المؤمن الذي يتكلّم، يجب أن يسكت ويترك المؤمن الآخر يتكلّم. وعلى المؤمنين التناوب عندما يشاركون النبوات حتى يتعلم جميع المؤمنين ويتشجّعون.</w:t>
      </w:r>
    </w:p>
    <w:p>
      <w:pPr>
        <w:bidi/>
      </w:pPr>
      <w:r>
        <w:rPr>
          <w:rtl/>
          <w:cs/>
          <w:lang w:val="ar_AE" w:bidi="ar_AE"/>
        </w:rPr>
      </w:r>
      <w:r>
        <w:rPr>
          <w:rtl/>
          <w:cs/>
          <w:lang w:val="ar_AE" w:bidi="ar_AE"/>
        </w:rPr>
        <w:t xml:space="preserve">في الجزء الأخير من هذا المقطع، يُظهر بولس للمؤمنين أن تعليماته تستند إلى طبيعة الله. فيقول لهم إن الله ليس إله تشويش، بل إله سلام. وعندما يجتمع المؤمنون للعبادة فإن اجتماعاتهم يجب أن تعكس هذا النظام والسلام ذاته. على سبيل المثال، يجب أن يسيطر الذين يتنبأون على أنفسهم ويتناوبوا على التكلَّم، لأن السلام هنا يعني العيش في انسجام مع بعضنا البعض. فكما أن طبيعة الله هي طبيعة سلام لا تشويش، هكذا يجب أن تكون التجمعات هي أماكن يتصرف فيها الجميع بطريقة مُنظمة. والهدف من هذه الاجتماعات هو بنيان جميع المؤمنين. "يَجِبُ أَلَّا تَكونَ الِاجْتِماعاتُ مَكاناً يَسْتَخْدِمُ فيهِ الْمُؤْمِنونَ مَواهِبَهُمُ الرُّوحِيَّةَ لِمَصْلَحَتِهِمِ الشَّخْصِيَّة. ولا ينبغي أن يشعر الناس بالتشويش، وألا يكون وقت العبادة تسوده الفوضى. فيصير المؤمنون أقوى من الناحية الروحية. وعندما يتبع المؤمنون تعليمات بولس، فإن اجتماعاتهم ستعكس سلام الله أي تناغمه ونظامه. </w:t>
      </w:r>
    </w:p>
    <w:p>
      <w:pPr>
        <w:bidi/>
      </w:pPr>
      <w:r>
        <w:rPr>
          <w:rtl/>
          <w:cs/>
          <w:lang w:val="ar_AE" w:bidi="ar_AE"/>
        </w:rPr>
      </w:r>
      <w:r>
        <w:rPr>
          <w:rtl/>
          <w:cs/>
          <w:lang w:val="ar_AE" w:bidi="ar_AE"/>
        </w:rPr>
        <w:t>توقّفوا هنا وناقشوا السؤال التالي كمجموعة: فكّروا في المواقف التي شعرتم فيها بأن هناك فوضى وأن الناس يشعرون بالتشويش لأن كل شخص يحاول أن يفعل الأشياء بالطريقة التي يريدها. ثم تذكروا موقفًا آخر تشعرون فيه وكأن الجميع يعملون معًا بطريقة جيدة وينجزون الشيء نفسه. كيف تصفون هاتين الحالتين؟ كيف يمكنكم تفسير فكرة النظام والانسجام هذه في لغتكم أو في إطاركم الثقافي؟ كيف ستقومون بترجمة الفكرة القائلة إن بولس يريد أن تعكس الاجتماعات شخصية الله؟ أوقفوا سماع هذا التسجيل الصوتي هنا.</w:t>
      </w:r>
    </w:p>
    <w:p>
      <w:pPr>
        <w:bidi/>
      </w:pPr>
      <w:r>
        <w:rPr>
          <w:rtl/>
          <w:cs/>
          <w:lang w:val="ar_AE" w:bidi="ar_AE"/>
        </w:rPr>
      </w:r>
      <w:r>
        <w:rPr>
          <w:rtl/>
          <w:cs/>
          <w:lang w:val="ar_AE" w:bidi="ar_AE"/>
        </w:rPr>
        <w:t>وتتضمن بعض الترجمات جملة ختامية هنا يعتقد البعض أنها تختتم تعليمات بولس للمؤمنين بشأن كيفية التصرف عندما يجتمعون. يجب أن تكون اجتماعات الكنيسة تتمتع بالنظام والانسجام، وهذا هو الحال، أو ما يجب أن يكون عليه، في كافة تجمعات شعب الله، وليس فقط لدى المؤمنين في كورنثوس. ويذكِّر بولس أهل كورنثوس أنهم "قدَّيسون" في كنيسة الله، أي أشخاص مُقَدَّسين قد أفرزهم الله ليكونوا مخصصين لله. قد لا تتضمّن الترجمات الأخرى هذه الجملة هنا. يظن بعض الناس أن هذه العبارة تبدأ الجزء التالي من رسالة بولس حيث يبدأ بولس في الحديث عن كيف يجب أن تتصرف النساء عندما يجتمع المؤمنون.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استخدموا الرسومات، أو المجسمات، أو الناس لتمثيل المواهب المختلفة في الكنيسة: حيث يمكن لشخص أن ينشد ترنيمة أو مزمورًا، ويمكن لشخص آخر أن يعطي تعليمًا، ويمكن لآخر أن يتكلم بألسنة أو أن يشارك بنبوة. تأكّدوا من أن جميع هؤلاء الناس يتناوبون، تمامًا كما وصف بولس، حتى يبقى التجمع منسجمًا. ثم أظهروا كيف سيبدو الأمر إذا حاول الجميع التكلّم في الوقت نفسه، كم سيكون ذلك مربكًا ومزعجًا! بعد ذلك، أظهروا كيف يُسهل التناوب على الجميع الاستماع والتعلم.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كورنثوس الأولى 14: 26–33 من الترجمة الأسهل فهمًا بالنسبة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المؤمنون الذين يتكلمون بألسنة</w:t>
      </w:r>
    </w:p>
    <w:p>
      <w:pPr>
        <w:pStyle w:val="ListBullet"/>
        <w:bidi/>
        <w:spacing w:line="240" w:lineRule="auto"/>
        <w:ind w:left="720"/>
      </w:pPr>
      <w:r>
        <w:rPr>
          <w:rtl/>
          <w:cs/>
          <w:lang w:val="ar_AE" w:bidi="ar_AE"/>
        </w:rPr>
      </w:r>
      <w:r>
        <w:rPr>
          <w:rtl/>
          <w:cs/>
          <w:lang w:val="ar_AE" w:bidi="ar_AE"/>
        </w:rPr>
        <w:t>والمؤمنون الذين يتنبأون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"فَمَا هُوَ إِذًا أَيُّهَا ٱلْإِخْوَةُ؟ مَتَى ٱجْتَمَعْتُمْ فَكُلُّ وَاحِدٍ مِنْكُمْ لَهُ مَزْمُورٌ، لَهُ تَعْلِيمٌ، لَهُ لِسَانٌ، لَهُ إِعْلَانٌ، لَهُ تَرْجَمَةٌ، فَلْيَكُنْ كُلُّ شَيْءٍ لِلْبُنْيَانِ."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"إِنْ كَانَ أَحَدٌ يَتَكَلَّمُ بِلِسَانٍ، فَٱثْنَيْنِ ٱثْنَيْنِ، أَوْ عَلَى ٱلْأَكْثَرِ ثَلَاثَةً ثَلَاثَةً، وَبِتَرْتِيبٍ،وَلْيُتَرْجِمْ وَاحِدٌ. وَلَكِنْ إِنْ لَمْ يَكُنْ مُتَرْجِمٌ فَلْيَصْمُتْ فِي ٱلْكَنِيسَةِ، وَلْيُكَلِّمْ نَفْسَهُ وَٱللهَ."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أحد المؤمنين: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"أَمَّا ٱلْأَنْبِيَاءُ فَلْيَتَكَلَّمِ ٱثْنَانِ أَوْ ثَلَاثَةٌ، وَلْيَحْكُمِ ٱلْآخَرُونَ. وَلَكِنْ إِنْ أُعْلِنَ لِآخَرَ جَالِسٍ فَلْيَسْكُتِ ٱلْأَوَّلُ. لِأَنَّكُمْ تَقْدِرُونَ جَمِيعُكُمْ أَنْ تَتَنَبَّأُوا وَاحِدًا وَاحِدًا، لِيَتَعَلَّمَ ٱلْجَمِيعُ وَيَتَعَزَّى ٱلْجَمِيعُ."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"وَأَرْوَاحُ ٱلْأَنْبِيَاءِ خَاضِعَةٌ لِلْأَنْبِيَاءِ. لِأَنَّ ٱللهَ لَيْسَ إِلَهَ تَشْوِيشٍ بَلْ إِلَهُ سَلَامٍ. كَمَا فِي جَمِيعِ كَنَائِسِ ٱلْقِدِّيسِينَ."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كورنثوس الأولى 14: 26–33 من الترجمة الأسهل فهمًا بالنسبة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بولس المؤمنين </w:t>
      </w:r>
      <w:r>
        <w:rPr>
          <w:b/>
          <w:rtl/>
          <w:cs/>
          <w:lang w:val="ar_AE" w:bidi="ar_AE"/>
        </w:rPr>
        <w:t>الإخوة</w:t>
      </w:r>
      <w:r>
        <w:rPr>
          <w:rtl/>
          <w:cs/>
          <w:lang w:val="ar_AE" w:bidi="ar_AE"/>
        </w:rPr>
        <w:t xml:space="preserve"> أو </w:t>
      </w:r>
      <w:r>
        <w:rPr>
          <w:b/>
          <w:rtl/>
          <w:cs/>
          <w:lang w:val="ar_AE" w:bidi="ar_AE"/>
        </w:rPr>
        <w:t>الإخوة والأخوات</w:t>
      </w:r>
      <w:r>
        <w:rPr>
          <w:rtl/>
          <w:cs/>
          <w:lang w:val="ar_AE" w:bidi="ar_AE"/>
        </w:rPr>
        <w:t>. استخدموا الكلمة أو العبارة ذاتها التي استخدمتموها في المقاطع السابقة للإشارة إلى كلمة "الإخوة" أو "الإخوة والأخوات".</w:t>
      </w:r>
    </w:p>
    <w:p>
      <w:pPr>
        <w:bidi/>
      </w:pPr>
      <w:r>
        <w:rPr>
          <w:rtl/>
          <w:cs/>
          <w:lang w:val="ar_AE" w:bidi="ar_AE"/>
        </w:rPr>
      </w:r>
      <w:r>
        <w:rPr>
          <w:rtl/>
          <w:cs/>
          <w:lang w:val="ar_AE" w:bidi="ar_AE"/>
        </w:rPr>
        <w:t xml:space="preserve">يدرك بولس أنه عندما يجتمع المؤمنون معًا، يكون لدى كل واحد منهم </w:t>
      </w:r>
      <w:r>
        <w:rPr>
          <w:b/>
          <w:rtl/>
          <w:cs/>
          <w:lang w:val="ar_AE" w:bidi="ar_AE"/>
        </w:rPr>
        <w:t>مواهب روحية</w:t>
      </w:r>
      <w:r>
        <w:rPr>
          <w:rtl/>
          <w:cs/>
          <w:lang w:val="ar_AE" w:bidi="ar_AE"/>
        </w:rPr>
        <w:t xml:space="preserve"> مختلفة قد يرغب كل واحد منهم في مشاركتها، مثل</w:t>
      </w:r>
      <w:r>
        <w:rPr>
          <w:b/>
          <w:rtl/>
          <w:cs/>
          <w:lang w:val="ar_AE" w:bidi="ar_AE"/>
        </w:rPr>
        <w:t xml:space="preserve"> ترنيمة</w:t>
      </w:r>
      <w:r>
        <w:rPr>
          <w:rtl/>
          <w:cs/>
          <w:lang w:val="ar_AE" w:bidi="ar_AE"/>
        </w:rPr>
        <w:t xml:space="preserve"> أو مزمور. والترنيمة هي أغنية تسبيح لله. فقد كان أتباع يسوع ينشدون الترانيم عندما يجتمعون معًا.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الترنيمة</w:t>
      </w:r>
      <w:r>
        <w:rPr>
          <w:rtl/>
          <w:cs/>
          <w:lang w:val="ar_AE" w:bidi="ar_AE"/>
        </w:rPr>
        <w:t xml:space="preserve">. ولمزيد من المعلومات عن الترنيمات، ابحثوا عن كلمة </w:t>
      </w:r>
      <w:r>
        <w:rPr>
          <w:rtl/>
          <w:cs/>
          <w:lang w:val="ar_AE" w:bidi="ar_AE"/>
        </w:rPr>
        <w:t>"ترنيمة"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قد يكون لدى مؤمنين آخرين </w:t>
      </w:r>
      <w:r>
        <w:rPr>
          <w:b/>
          <w:rtl/>
          <w:cs/>
          <w:lang w:val="ar_AE" w:bidi="ar_AE"/>
        </w:rPr>
        <w:t>إعلان</w:t>
      </w:r>
      <w:r>
        <w:rPr>
          <w:rtl/>
          <w:cs/>
          <w:lang w:val="ar_AE" w:bidi="ar_AE"/>
        </w:rPr>
        <w:t xml:space="preserve"> يريدون مشاركته. والإعلان هو عندما يكشف الله أو يعلن عن أمر كان مخفيًا أو غير معروف من قبل. ويمكن أن يتضمن الإعلان معلومات عن طبيعة الله، أو مشيئته، أو حقائق معينة يريد الله من الناس أن يفهموها. في هذا المقطع يتشابه الإعلان والنبوة إلى حد كبير. إذ يستخدم بولس كلا المصطلحين في هذا المقطع ليعني بهما رسالة من عند الله. فكلمة "إعلان" بصورة خاصة قد تعني أن الرسالة التي يرسلها الله قد تكون مذهلة أو غير مألوفة. استخدموا الكلمة أو العبارة نفسها التي استخدمتموها في المقاطع السابقة للإشارة إلى كلمة "إعلان". لمزيد من المعلومات عن الإعلان راجعوا كلمة "</w:t>
      </w:r>
      <w:r>
        <w:rPr>
          <w:b/>
          <w:rtl/>
          <w:cs/>
          <w:lang w:val="ar_AE" w:bidi="ar_AE"/>
        </w:rPr>
        <w:t>إعلان</w:t>
      </w:r>
      <w:r>
        <w:rPr>
          <w:rtl/>
          <w:cs/>
          <w:lang w:val="ar_AE" w:bidi="ar_AE"/>
        </w:rPr>
        <w:t>" في قاموس الكلمات الرئيسية.</w:t>
      </w:r>
    </w:p>
    <w:p>
      <w:pPr>
        <w:bidi/>
      </w:pPr>
      <w:r>
        <w:rPr>
          <w:rtl/>
          <w:cs/>
          <w:lang w:val="ar_AE" w:bidi="ar_AE"/>
        </w:rPr>
      </w:r>
      <w:r>
        <w:rPr>
          <w:rtl/>
          <w:cs/>
          <w:lang w:val="ar_AE" w:bidi="ar_AE"/>
        </w:rPr>
        <w:t xml:space="preserve">كما قد يرغب بعض المؤمنين في التكلّم </w:t>
      </w:r>
      <w:r>
        <w:rPr>
          <w:b/>
          <w:rtl/>
          <w:cs/>
          <w:lang w:val="ar_AE" w:bidi="ar_AE"/>
        </w:rPr>
        <w:t>بألسنة</w:t>
      </w:r>
      <w:r>
        <w:rPr>
          <w:rtl/>
          <w:cs/>
          <w:lang w:val="ar_AE" w:bidi="ar_AE"/>
        </w:rPr>
        <w:t>. وموهبة التكلُّم بألسنة هي عندما يجعل الروح القدس الشخص يتكلم بلغة غير مفهومة لا يفهمها إلا الله. وبهذه اللغة غير المعروفة، يسبّح هؤلاء الناس الله أو يتكلمون ببعض الحق عنه. استخدموا الكلمة أو العبارة ذاتها التي استخدمتموها في المقاطع السابقة للإشارة إلى كلمة "ألسنة". ولمزيد من المعلومات عن كلمة "الألسنة"، يُرجى الرجوع إلى كلمة "</w:t>
      </w:r>
      <w:r>
        <w:rPr>
          <w:rtl/>
          <w:cs/>
          <w:lang w:val="ar_AE" w:bidi="ar_AE"/>
        </w:rPr>
        <w:t>الألسنة"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إنه إذا لم يستطع أحد أن يترجم الألسنة، فعلى الشخص الذي يريد أن يتكلم بألسنة أن يصمت في </w:t>
      </w:r>
      <w:r>
        <w:rPr>
          <w:b/>
          <w:rtl/>
          <w:cs/>
          <w:lang w:val="ar_AE" w:bidi="ar_AE"/>
        </w:rPr>
        <w:t>الكنيسة</w:t>
      </w:r>
      <w:r>
        <w:rPr>
          <w:rtl/>
          <w:cs/>
          <w:lang w:val="ar_AE" w:bidi="ar_AE"/>
        </w:rPr>
        <w:t xml:space="preserve"> وأن يكلِّم نفسه والله. استخدموا الكلمة أو العبارة نفسها التي استخدمتموها في المقاطع السابقة للإشارة إلى الكنيسة. ولمزيد من المعلومات عن الكنيسة، راجعوا كلمة </w:t>
      </w:r>
      <w:r>
        <w:rPr>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إنه يجب على المؤمنين أن يضعوا حدًا لعدد الذين يتكلمون بألسنة أو </w:t>
      </w:r>
      <w:r>
        <w:rPr>
          <w:b/>
          <w:rtl/>
          <w:cs/>
          <w:lang w:val="ar_AE" w:bidi="ar_AE"/>
        </w:rPr>
        <w:t>يتنبأون</w:t>
      </w:r>
      <w:r>
        <w:rPr>
          <w:rtl/>
          <w:cs/>
          <w:lang w:val="ar_AE" w:bidi="ar_AE"/>
        </w:rPr>
        <w:t xml:space="preserve"> عندما يجتمعون معًا. تستخدم بعض الترجمات كلمة أنبياء هنا. وهؤلاء ليسوا نفس الأنبياء الموجودين في العهد القديم. ففي العهد الجديد، يُعَلِّمنا بولس أن الروح القُدس يُعطي بعض الناس القدرة على النطق بنبوات. ومن خلال الروح القدس، يمكن لله أن يُعطي هؤلاء المؤمنين بعض المعرفة أو البصيرة الخاصة لخير الكنيسة. ويدعو بولس هذا "موهبة النبوة". قد لا يمتلك كل مؤمن هذه الموهبة، لأن الروح القدس يعطي مواهب مختلفة لأشخاص مختلفين. استخدموا الكلمة أو العبارة نفسها التي استخدمتموها في المقاطع السابقة للإشارة إلى النبوة. ولمزيد من المعلومات عن النبوة، راجعوا كلمة </w:t>
      </w:r>
      <w:r>
        <w:rPr>
          <w:rtl/>
          <w:cs/>
          <w:lang w:val="ar_AE" w:bidi="ar_AE"/>
        </w:rPr>
        <w:t>"النبوة"</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يعطي الروح القدس شخصًا ما موهبة النبوة، فإن </w:t>
      </w:r>
      <w:r>
        <w:rPr>
          <w:b/>
          <w:rtl/>
          <w:cs/>
          <w:lang w:val="ar_AE" w:bidi="ar_AE"/>
        </w:rPr>
        <w:t>روح</w:t>
      </w:r>
      <w:r>
        <w:rPr>
          <w:rtl/>
          <w:cs/>
          <w:lang w:val="ar_AE" w:bidi="ar_AE"/>
        </w:rPr>
        <w:t xml:space="preserve"> ذلك الشخص الذي يتنبأ تظل خاضعة له. وكلمة "الروح" هنا تشير إلى روح الشخص، وهو الجزء غير المرئي من الشخص، أي أفكاره ومشاعره ورغباته. استخدموا الكلمة أو العبارة ذاتها التي استخدمتموها في المقاطع السابقة للإشارة إلى كلمة "روح". ولمزيد من المعلومات عن الروح، راجعوا كلمة </w:t>
      </w:r>
      <w:r>
        <w:rPr>
          <w:rtl/>
          <w:cs/>
          <w:lang w:val="ar_AE" w:bidi="ar_AE"/>
        </w:rPr>
        <w:t>"الروح"</w:t>
      </w:r>
      <w:r>
        <w:rPr>
          <w:rtl/>
          <w:cs/>
          <w:lang w:val="ar_AE" w:bidi="ar_AE"/>
        </w:rPr>
        <w:t xml:space="preserve"> في قاموس الكلمات الرئيسية.</w:t>
      </w:r>
    </w:p>
    <w:p>
      <w:pPr>
        <w:bidi/>
      </w:pPr>
      <w:r>
        <w:rPr>
          <w:rtl/>
          <w:cs/>
          <w:lang w:val="ar_AE" w:bidi="ar_AE"/>
        </w:rPr>
      </w:r>
      <w:r>
        <w:rPr>
          <w:rtl/>
          <w:cs/>
          <w:lang w:val="ar_AE" w:bidi="ar_AE"/>
        </w:rPr>
        <w:t xml:space="preserve">ويذكِّر بولس المؤمنين لماذا ينبغي أن يجتمعوا بطريقة سلمية ومنظَّمة. فيقول لهم إن الله ليس إله تشويش، بل إله </w:t>
      </w:r>
      <w:r>
        <w:rPr>
          <w:b/>
          <w:rtl/>
          <w:cs/>
          <w:lang w:val="ar_AE" w:bidi="ar_AE"/>
        </w:rPr>
        <w:t>سلام</w:t>
      </w:r>
      <w:r>
        <w:rPr>
          <w:rtl/>
          <w:cs/>
          <w:lang w:val="ar_AE" w:bidi="ar_AE"/>
        </w:rPr>
        <w:t xml:space="preserve">. والسلام يعني أن يكون الإنسان بخير تمامًا وأن يعيش في تناغم مع الآخرين. استخدموا الكلمة أو العبارة ذاتها التي استخدمتموها في المقاطع السابقة للإشارة إلى كلمة السلام. لمزيد من المعلومات عن السلام، راجعوا كلمة </w:t>
      </w:r>
      <w:r>
        <w:rPr>
          <w:rtl/>
          <w:cs/>
          <w:lang w:val="ar_AE" w:bidi="ar_AE"/>
        </w:rPr>
        <w:t>"السلام"</w:t>
      </w:r>
      <w:r>
        <w:rPr>
          <w:rtl/>
          <w:cs/>
          <w:lang w:val="ar_AE" w:bidi="ar_AE"/>
        </w:rPr>
        <w:t xml:space="preserve"> في قاموس الكلمات الرئيسية.</w:t>
      </w:r>
    </w:p>
    <w:p>
      <w:pPr>
        <w:bidi/>
      </w:pPr>
      <w:r>
        <w:rPr>
          <w:rtl/>
          <w:cs/>
          <w:lang w:val="ar_AE" w:bidi="ar_AE"/>
        </w:rPr>
      </w:r>
      <w:r>
        <w:rPr>
          <w:rtl/>
          <w:cs/>
          <w:lang w:val="ar_AE" w:bidi="ar_AE"/>
        </w:rPr>
        <w:t xml:space="preserve">يقول بولس إن جميع </w:t>
      </w:r>
      <w:r>
        <w:rPr>
          <w:b/>
          <w:rtl/>
          <w:cs/>
          <w:lang w:val="ar_AE" w:bidi="ar_AE"/>
        </w:rPr>
        <w:t>القديسين</w:t>
      </w:r>
      <w:r>
        <w:rPr>
          <w:rtl/>
          <w:cs/>
          <w:lang w:val="ar_AE" w:bidi="ar_AE"/>
        </w:rPr>
        <w:t xml:space="preserve"> في جميع الكنائس يجب أن يتصرفوا بنفس الطريقة التي أوصى بها بولس المؤمنين في كورنثوس. وكلمة القديسين تعني الشعب المُقَدَّس. وهؤلاء هم أشخاص ينتمون إلى الله بصفتهم مؤمنين أو أتباعًا للمسيح. استخدموا الكلمة أو العبارة ذاتها التي استخدمتموها في المقاطع السابقة للإشارة إلى كلمة "قديسين". لمزيد من المعلومات عن القديسين، راجعوا كلمة </w:t>
      </w:r>
      <w:r>
        <w:rPr>
          <w:rtl/>
          <w:cs/>
          <w:lang w:val="ar_AE" w:bidi="ar_AE"/>
        </w:rPr>
        <w:t>"قديسين"</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14:34–40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14: 34–40 واحفظوه في قلوبكم.</w:t>
      </w:r>
    </w:p>
    <w:p>
      <w:pPr>
        <w:bidi/>
      </w:pPr>
      <w:r>
        <w:rPr>
          <w:rtl/>
          <w:cs/>
          <w:lang w:val="ar_AE" w:bidi="ar_AE"/>
        </w:rPr>
      </w:r>
      <w:r>
        <w:rPr>
          <w:rtl/>
          <w:cs/>
          <w:lang w:val="ar_AE" w:bidi="ar_AE"/>
        </w:rPr>
        <w:t>استمعوا إلى نسخة صوتية من كورنثوس الأولى 14: 34–40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14: 34–40 من الترجمة الأسهل للفهم.</w:t>
      </w:r>
    </w:p>
    <w:p>
      <w:pPr>
        <w:bidi/>
      </w:pPr>
      <w:r>
        <w:rPr>
          <w:rtl/>
          <w:cs/>
          <w:lang w:val="ar_AE" w:bidi="ar_AE"/>
        </w:rPr>
      </w:r>
      <w:r>
        <w:rPr>
          <w:rtl/>
          <w:cs/>
          <w:lang w:val="ar_AE" w:bidi="ar_AE"/>
        </w:rPr>
        <w:t>في المقاطع السابقة، يعطي بولس توصيات واضحة للمؤمنين عن كيفية تصرّفهم عندما يجتمعون معًا. يقول بولس إنه عندما يجتمع الناس في الكنيسة، ينبغي أن يكون لهم نظام جيد وألا يسببوا الارتباك، وعلى المؤمنين التصرّف بطريقة تعكس شخصية الله الخاصة. في هذا المقطع يعطي بولس توصيات أكثر تحديدًا عن النساء في الكنيسة. يختتم بولس بتلخيص الغرض من التوصيات التي أعطاها للمؤمنين مرة أخرى. يقول بولس إنه على المؤمنين أن يشتهوا المواهب الروحية بقوة، لكن يجب أنَّ كل ما يفعله المؤمنون عندما يجتمعون يبني الكنيسة وينفع الجميع.</w:t>
      </w:r>
    </w:p>
    <w:p>
      <w:pPr>
        <w:bidi/>
      </w:pPr>
      <w:r>
        <w:rPr>
          <w:rtl/>
          <w:cs/>
          <w:lang w:val="ar_AE" w:bidi="ar_AE"/>
        </w:rPr>
      </w:r>
      <w:r>
        <w:rPr>
          <w:rtl/>
          <w:cs/>
          <w:lang w:val="ar_AE" w:bidi="ar_AE"/>
        </w:rPr>
        <w:t>يبدأ بولس هذا المقطع بتوصيات عن كيفية سلوك النساء في الكنيسة، ويقول إن النساء يجب أن يلتزمْنَ بالصمت في الكنيسة، وإنه غير مسموح للنساء بالتكلُّم. يظن بعض الناس أن بولس كان يعطي توصيات فقط لكنيسة مُحددة في كورنثوس، حيث كانت الأمور فوضوية ومضطربة. في تلك الحالة، ربما كان يطلب بولس من النساء السكوت. إذ كُنَّ يُقاطعنَ المُتكلمين أو يُسببْنَ الفوضى. في أجزاء سابقة من رسالة بولس إلى المؤمنين في كورنثوس، نرى أنه يسمح للنساء بالصلاة والتنبؤ علنًا. لذلك من المحتمل أنَّ بولس كان مُتحدثًا عن مشكلة معينة في هذه الكنيسة بعينها. يعتقد آخرون أنَّ بولس يعني أن النساء لا ينبغي أن يتكلَّمْنَ أو يقُدْنَ أي كنائس على الإطلاق. لا نعرف بالتحديد ما يقصده بولس هنا، لكننا نعلم أن تركيزه هو التأكُّد من وجود انسجام ونظام في الكنيسة.</w:t>
      </w:r>
    </w:p>
    <w:p>
      <w:pPr>
        <w:bidi/>
      </w:pPr>
      <w:r>
        <w:rPr>
          <w:rtl/>
          <w:cs/>
          <w:lang w:val="ar_AE" w:bidi="ar_AE"/>
        </w:rPr>
      </w:r>
      <w:r>
        <w:rPr>
          <w:rtl/>
          <w:cs/>
          <w:lang w:val="ar_AE" w:bidi="ar_AE"/>
        </w:rPr>
        <w:t>توقّفوا هنا وناقشوا هذا السؤال كمجموعة: ما أدوار النساء في كنيستكم أو مجتمعكم؟ ما أنواع السلوكيات التي قد تكون مُحرجة أو مُخزية للنساء أن تسلكها؟ أوقفوا سماع هذا التسجيل الصوتي هنا.</w:t>
      </w:r>
    </w:p>
    <w:p>
      <w:pPr>
        <w:bidi/>
      </w:pPr>
      <w:r>
        <w:rPr>
          <w:rtl/>
          <w:cs/>
          <w:lang w:val="ar_AE" w:bidi="ar_AE"/>
        </w:rPr>
      </w:r>
      <w:r>
        <w:rPr>
          <w:rtl/>
          <w:cs/>
          <w:lang w:val="ar_AE" w:bidi="ar_AE"/>
        </w:rPr>
        <w:t>يقول بولس إن النساء يجب أن تكُنَّ خاضعات، أي أنَّ عليهنَّ إظهار الاحترام وطاعة الذين لهُم سُلطان عليهنَّ. ويذكر بولس أن هذا "كَمَا يَقُولُ النَّامُوسُ أَيْضًا"، لكن الناس لديهم أفكار مختلفة عمَّا يقصده بولس عندما يقول "الناموس". يظن بعض الناس أن بولس يشير إلى الأسفار المُقَدَّسة، مع أنه ما مِن شيء مُحدَّد في العهد القديم يذكر أنه لا ينبغي للنساء أن يتكلَّمْنَ عندما يجتمع الناس معًا. يظن آخرون أن بولس يتحدث عن شرائع وعادات ثقافية في ذلك الزمن، حيث كان الناس يتوقعون في كثير من الأحيان أن تصمت النساء في الأماكن العامة.</w:t>
      </w:r>
    </w:p>
    <w:p>
      <w:pPr>
        <w:bidi/>
      </w:pPr>
      <w:r>
        <w:rPr>
          <w:rtl/>
          <w:cs/>
          <w:lang w:val="ar_AE" w:bidi="ar_AE"/>
        </w:rPr>
      </w:r>
      <w:r>
        <w:rPr>
          <w:rtl/>
          <w:cs/>
          <w:lang w:val="ar_AE" w:bidi="ar_AE"/>
        </w:rPr>
        <w:t>توقّفوا هنا وناقشوا كمجموعة: صِفوا شخصًا تعرفونه متواضعًا ويحترم الجميع. كيف يتصرّف هذا الشخص؟ كيف يستجيب الناس لهذا الشخص أو يفكرون فيه؟ أوقفوا سماع هذا التسجيل الصوتي هنا.</w:t>
      </w:r>
    </w:p>
    <w:p>
      <w:pPr>
        <w:bidi/>
      </w:pPr>
      <w:r>
        <w:rPr>
          <w:rtl/>
          <w:cs/>
          <w:lang w:val="ar_AE" w:bidi="ar_AE"/>
        </w:rPr>
      </w:r>
      <w:r>
        <w:rPr>
          <w:rtl/>
          <w:cs/>
          <w:lang w:val="ar_AE" w:bidi="ar_AE"/>
        </w:rPr>
        <w:t>في كنيسة كورنثوس، كان الناس يتصرفون بفوضى عندما يجتمعون، وربما كانت بعض النساء تُقاطعْنَ بطرْح الأسئلة بينما آخرون يتحدثون أو يُعلِّمون. يقول بولس إن كانت النساء ترغبْنَ في أنْ تتعلَّمْنَ، فيجب أن يسألنَ أزواجهنَّ أسئلة في البيت لتجنُّب التسبُب في عرقلة الاجتماع. سوف يجلب الحديث أو المقاطعة بهذه الطريقة العار أو الإحراج للمرأة. تذكّروا أن بولس أعطى للتو قواعد كنيسة كورنثوس لعبادة الله بطريقة مُرتَّبة وبالتناوب في الحديث. ربما يقول بولس هذا للنساء لأنه يريد أن يتصرف الناس بطريقة مُنظَّمة وسِلمية، خاصةً في كنيسة كورنثوس. أو مرة أخرى، ربما في ثقافة ذلك الوقت، لم يكن من الملائم أن تشكَّك النساء في التعليم أو تتنبأ عَلَنًا.</w:t>
      </w:r>
    </w:p>
    <w:p>
      <w:pPr>
        <w:bidi/>
      </w:pPr>
      <w:r>
        <w:rPr>
          <w:rtl/>
          <w:cs/>
          <w:lang w:val="ar_AE" w:bidi="ar_AE"/>
        </w:rPr>
      </w:r>
      <w:r>
        <w:rPr>
          <w:rtl/>
          <w:cs/>
          <w:lang w:val="ar_AE" w:bidi="ar_AE"/>
        </w:rPr>
        <w:t>توقّفوا هنا وناقشوا هذا السؤال كمجموعة: يتحدث بولس كثيرًا عن حفظ النظام في اجتماعات الكنيسة. صِفوا كيف يبدو العمل بطريقة مُنظمة ومحترمة في مجالات مختلفة من حياتكم، مثل العمل أو المدرسة أو في عائلتكم. لماذا يكون من المُهم الحفاظ على النظام والاحترام في هذه المجالات؟ أوقفوا سماع هذا التسجيل الصوتي هنا.</w:t>
      </w:r>
    </w:p>
    <w:p>
      <w:pPr>
        <w:bidi/>
      </w:pPr>
      <w:r>
        <w:rPr>
          <w:rtl/>
          <w:cs/>
          <w:lang w:val="ar_AE" w:bidi="ar_AE"/>
        </w:rPr>
      </w:r>
      <w:r>
        <w:rPr>
          <w:rtl/>
          <w:cs/>
          <w:lang w:val="ar_AE" w:bidi="ar_AE"/>
        </w:rPr>
        <w:t>يتحدَّى بولس مواقف المؤمنين بسؤال لا يتوقع أن يجيب عليه المؤمنون. سؤال بولس يبعث السخرية. يريد بولس أن يُذكِّر المؤمنين بأن كلمة الله لم تبدأ بهم. لم يكن أهل كورنثوس أول الناس الذين سمعوا رسالة الله، ولم يكونوا هُم الذين شاركوا رسالة الله مع الآخرين. لقد أعطى الله رسالته لكثير من المؤمنين الآخرين. ليس المؤمنون في كورنثوس وحدهم هُم الذين سمعوا رسالة الله. ليس مؤمنو كورنثوس أكثر أهمية أو يختلفون عن المؤمنين الآخرين من حيث معرفتهم أو مواهبهم الروحية. عندما يعبد المؤمنون في كورنثوس بطريقتهم الخاصة، وليس بالطريقة التي يقول بولس أنه على جميع الكنائس العبادة بها، يكون المؤمنون في كورنثوس مُتكبِّرين. يريد بولس أن يدرك المؤمنون أنه ثمة كنائس أخرى كثيرة، وأن جميع الكنائس يجب أن تعكس شخصية الله بالطريقة التي تتصرف بها الكنائس.</w:t>
      </w:r>
    </w:p>
    <w:p>
      <w:pPr>
        <w:bidi/>
      </w:pPr>
      <w:r>
        <w:rPr>
          <w:rtl/>
          <w:cs/>
          <w:lang w:val="ar_AE" w:bidi="ar_AE"/>
        </w:rPr>
      </w:r>
      <w:r>
        <w:rPr>
          <w:rtl/>
          <w:cs/>
          <w:lang w:val="ar_AE" w:bidi="ar_AE"/>
        </w:rPr>
        <w:t>يواصل بولس القول إن كل مَن يظن أنه نبي، أو يظن أن لديه مواهب روحية أخرى، يجب أن يعترف أو يقبل أن توصيات بولس تأتي من الرب يسوع. والنبي في هذا السياق هو أي شخص له موهبة النبوة. إنَّ الذين يرفضون سُلطان بولس وتعليمه يرفضون وصية يسوع. يقول بولس إن ما يعلّمه بولس يأتي من الرب. وإذا أراد أحد أن يتجاهل تعليم بولس، سيتجاهل الآخرون ذلك الشخص أيضًا. ثمة أفكار مختلفة هنا مرة أخرى عمَّا يقصده بولس عندما يقول: "إن لم يُدرك أحد هذا، لن يُدركه الآخرون". يظن بعض الناس أن بولس يُحذر المؤمنين من أنَّ الله سيرفض كل مَن يتجاهل تعليم بولس. ويظن آخرون أن بولس يقول إنه على المؤمنين الآخرين تأديب أو إبعاد شخص عن مجتمع المؤمنين إذا رفض ذلك الشخص اتّباع توصيات بولس.</w:t>
      </w:r>
    </w:p>
    <w:p>
      <w:pPr>
        <w:bidi/>
      </w:pPr>
      <w:r>
        <w:rPr>
          <w:rtl/>
          <w:cs/>
          <w:lang w:val="ar_AE" w:bidi="ar_AE"/>
        </w:rPr>
      </w:r>
      <w:r>
        <w:rPr>
          <w:rtl/>
          <w:cs/>
          <w:lang w:val="ar_AE" w:bidi="ar_AE"/>
        </w:rPr>
        <w:t>توقّفوا هنا وناقشوا هذا السؤال كمجموعة: كيف يستجيب الناس في مجتمعكم عندما يرفض أحدهم اتِّباع توصيات أو قواعد مُهمة؟ ما تأثير هذا في المجتمع؟ أوقفوا سماع هذا التسجيل الصوتي هنا.</w:t>
      </w:r>
    </w:p>
    <w:p>
      <w:pPr>
        <w:bidi/>
      </w:pPr>
      <w:r>
        <w:rPr>
          <w:rtl/>
          <w:cs/>
          <w:lang w:val="ar_AE" w:bidi="ar_AE"/>
        </w:rPr>
      </w:r>
      <w:r>
        <w:rPr>
          <w:rtl/>
          <w:cs/>
          <w:lang w:val="ar_AE" w:bidi="ar_AE"/>
        </w:rPr>
        <w:t>يقول بولس بيانًا واحدًا كبيرًا عن كافة ما قاله بشأن كيفية تصرُّف المؤمنين عندما يجتمعون. يقول بولس إنه على المؤمنين أن يشتاقوا بشدة إلى موهبة النبوّة لأنها تساعد على بناء الكنيسة وجعلها أقوى، ويقول بولس أيضًا إن الألسنة يجب أن يُسمح بها في الكنيسة إذا كان شخص ما يستطيع تفسير المعنى. يجب على المؤمنين أن يُظهروا دائمًا الاحترام والعناية والنظام، لأن هذه هي الطريقة التي يتصرف بها الله أيضًا.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14: 34–40 من الترجمة الأسهل للفهم.</w:t>
      </w:r>
    </w:p>
    <w:p>
      <w:pPr>
        <w:bidi/>
      </w:pPr>
      <w:r>
        <w:rPr>
          <w:rtl/>
          <w:cs/>
          <w:lang w:val="ar_AE" w:bidi="ar_AE"/>
        </w:rPr>
      </w:r>
      <w:r>
        <w:rPr>
          <w:rtl/>
          <w:cs/>
          <w:lang w:val="ar_AE" w:bidi="ar_AE"/>
        </w:rPr>
        <w:t>في هذه الخطوة، على المجموعة أن تحدِّد الأدوار والشخصيات وموقع العرض لهذا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يطلب بولس من النساء السكوت في الكنيسة وطاعة مَن لهُم السُلطان كما يقول الناموس، وإذا كان لدى النساء أسئلة، فيجب أن يسألْن أزواجهنَّ في البيت. تأتي المرأة بالخزي لذاتها حين تتكلَّم وتُسبب الفوضى في الكنيسة.</w:t>
      </w:r>
    </w:p>
    <w:p>
      <w:pPr>
        <w:bidi/>
      </w:pPr>
      <w:r>
        <w:rPr>
          <w:rtl/>
          <w:cs/>
          <w:lang w:val="ar_AE" w:bidi="ar_AE"/>
        </w:rPr>
      </w:r>
      <w:r>
        <w:rPr>
          <w:b/>
          <w:rtl/>
          <w:cs/>
          <w:lang w:val="ar_AE" w:bidi="ar_AE"/>
        </w:rPr>
        <w:t>في الجزء الثاني:</w:t>
      </w:r>
      <w:r>
        <w:rPr>
          <w:rtl/>
          <w:cs/>
          <w:lang w:val="ar_AE" w:bidi="ar_AE"/>
        </w:rPr>
        <w:t xml:space="preserve"> يتحدى بولس الأساليب المتغطرسة للمؤمنين. يسأل بولس مؤمني كورنثوس إن كانت كلمة الله بُشِّرَت لهُم أولًا أم أنهم هُم الوحيدون الذين سمعوها.</w:t>
      </w:r>
    </w:p>
    <w:p>
      <w:pPr>
        <w:bidi/>
      </w:pPr>
      <w:r>
        <w:rPr>
          <w:rtl/>
          <w:cs/>
          <w:lang w:val="ar_AE" w:bidi="ar_AE"/>
        </w:rPr>
      </w:r>
      <w:r>
        <w:rPr>
          <w:b/>
          <w:rtl/>
          <w:cs/>
          <w:lang w:val="ar_AE" w:bidi="ar_AE"/>
        </w:rPr>
        <w:t>في الجزء الثالث:</w:t>
      </w:r>
      <w:r>
        <w:rPr>
          <w:rtl/>
          <w:cs/>
          <w:lang w:val="ar_AE" w:bidi="ar_AE"/>
        </w:rPr>
        <w:t xml:space="preserve"> يعطي بولس تحذيرًا قويًا. يقول بولس إن كل مَن يظن أنه نبي، أو يظن أنه يتمتع بمواهب روحية، يجب أن يعترف أو لا يتجاهل أن تعليم بولس يأتي من الرب يسوع. فإذا تجاهل أحد هذا التعليم، يتجاهله الآخرون ولا يعترفون به.</w:t>
      </w:r>
    </w:p>
    <w:p>
      <w:pPr>
        <w:bidi/>
      </w:pPr>
      <w:r>
        <w:rPr>
          <w:rtl/>
          <w:cs/>
          <w:lang w:val="ar_AE" w:bidi="ar_AE"/>
        </w:rPr>
      </w:r>
      <w:r>
        <w:rPr>
          <w:b/>
          <w:rtl/>
          <w:cs/>
          <w:lang w:val="ar_AE" w:bidi="ar_AE"/>
        </w:rPr>
        <w:t>في الجزء الرابع:</w:t>
      </w:r>
      <w:r>
        <w:rPr>
          <w:rtl/>
          <w:cs/>
          <w:lang w:val="ar_AE" w:bidi="ar_AE"/>
        </w:rPr>
        <w:t xml:space="preserve"> يشجع بولس المؤمنين على أن يرغبوا بشدة في موهبة النبوّة والسماح بالتكلُّم بألسنة إن كانوا يفعلون ذلك بطريقة مُرتَبة. يؤكد بولس أهمية بناء الكنيسة والعبادة بطريقة مُنظمة.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النساء في الكنيسة</w:t>
      </w:r>
    </w:p>
    <w:p>
      <w:pPr>
        <w:pStyle w:val="ListBullet"/>
        <w:bidi/>
        <w:spacing w:line="240" w:lineRule="auto"/>
        <w:ind w:left="720"/>
      </w:pPr>
      <w:r>
        <w:rPr>
          <w:rtl/>
          <w:cs/>
          <w:lang w:val="ar_AE" w:bidi="ar_AE"/>
        </w:rPr>
      </w:r>
      <w:r>
        <w:rPr>
          <w:rtl/>
          <w:cs/>
          <w:lang w:val="ar_AE" w:bidi="ar_AE"/>
        </w:rPr>
        <w:t>أزواج النساء في الكنيسة</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الأنبياء أو الأشخاص ذوي المواهب الروحية</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يعطى بولس توصيات لكنيسة كورنثوس للتأكُّد من أن المؤمنين يجتمعون بطريقة مُنظمة ومحترمة، ويخاطب بولس النساء في الكنيسة على وجه التحديد. هذا على الأرجح، لأنه ثمة فوضى كانت حادثة خلال اجتماعات المؤمنين. يسخر بولس من المؤمنين، ويطرح أسئلة لا تتطلب إجابةً ليتحدَّى بها سلوكيات المؤمن، ويذكِّرهم بأنهم ليسوا وحدهم الذين قبلوا كلمة الله. ثم يُحذر بولس المؤمنين بشدة من جهة أهمية الإقرار بأن تعاليمه من الرب يسوع. كان بولس قلقًا بشأن ضعف احترام المؤمن وطاعته داخل مجتمع الكنيسة، فلا يريد بولس أن يكون المؤمنون متكبّرين، بل يجب أن يكونوا محترَمين ومتواضعين.</w:t>
      </w:r>
    </w:p>
    <w:p>
      <w:pPr>
        <w:bidi/>
      </w:pPr>
      <w:r>
        <w:rPr>
          <w:rtl/>
          <w:cs/>
          <w:lang w:val="ar_AE" w:bidi="ar_AE"/>
        </w:rPr>
      </w:r>
      <w:r>
        <w:rPr>
          <w:rtl/>
          <w:cs/>
          <w:lang w:val="ar_AE" w:bidi="ar_AE"/>
        </w:rPr>
        <w:t>في الجزء الأول من المقطع، يتحدّث بولس عن سلوك النساء في الكنيسة وكيف ينبغي أنْ يكون. عندما يشير بولس إلى النساء هنا، فهو يقصد النساء من جميع الأعمار والأحوال: غير المتزوجات أو المتزوجات أو الأرمل، ولا يتحدث بولس إلى الزوجات فقط. يقول بولس: "لِتَصْمُتْ نِسَاؤُكُمْ فِي الْكَنَائِسِ". يقول بولس إن النساء لا ينبغي أن يتكلمْنَ، وكذلك ينبغي أن يكون لهُنَّ موقفًا عامًا من الهدوء والطاعة. ينبغي ألا تشكِّك النساء، علَنًا، في النبوّة والتعليم الذي يشارك به الناس. في اللغة الأصلية، يمكن لكلمة "تكلَّم" أن تعني التحدُّث عمومًا، لكنها يمكن أن تشير أيضًا إلى الكلام بطريقة مُزعجة، مثل مُقاطعة المُتكلِّم أو التسبُّب في فوضى. يظن بعض الناس أن بولس يقول إنَّ النساء لا ينبغي أن يتكلَّمْنَ في الكنيسة على الإطلاق، ويرى آخرون أن بولس يعني أن النساء لا ينبغي أن يتكلّمْنَ بطريقة تُسبب التشويش أو تعطيل الخدمة.</w:t>
      </w:r>
    </w:p>
    <w:p>
      <w:pPr>
        <w:bidi/>
      </w:pPr>
      <w:r>
        <w:rPr>
          <w:rtl/>
          <w:cs/>
          <w:lang w:val="ar_AE" w:bidi="ar_AE"/>
        </w:rPr>
      </w:r>
      <w:r>
        <w:rPr>
          <w:rtl/>
          <w:cs/>
          <w:lang w:val="ar_AE" w:bidi="ar_AE"/>
        </w:rPr>
        <w:t>يقول بولس إن النساء يجب أن يخضعْنَ للقادة كما يذكر الناموس في هذا الأمر. هذا يعني أنَّ النساء يجب أن يُطعْنَ ويتقبّلن سُلطان وقيادة شخص آخر. يظن بعض الناس أن كلمة "ناموس" هنا تشير إلى الأسفار المقدسة، مع أنه لا يوجد شيء مُحدد في العهد القديم أو ناموس موسى يذكر ضرورة عدم السماح للنساء بالتكلُّم في التجمُّعات الدينية. يظن آخرون أنَّ بولس يتكلم عن القوانين والثقافة المحلية في ذلك الوقت، حيث كان من المتوقع من النساء أن يلتزمنَ الصمت في مواقف عامة معينة. نتذكَّر من المقطع السابق كيف اهتم بولس بصفة أساسية أنْ يتحدَّث عن المؤمنين يحترمون بعضهم بعضًا ويُظهرون أنهم متَّحدون في الهدف وأنهم في سلام مع بعضهم بعضًا، فإنْ كانت النساء يُقاطعْنَ بالأسئلة، فلسوف يُعرقلْنَ ذلك الترتيب. يُعطى بولس توصيات عملية للنساء عندما يقول إنه إذا كان لديهُنَّ أسئلة أو يرغبنَ في التعلُّم، فعليهنَّ الانتظار إلى أنْ يرجعنَ للمنزل ويسألْنَ أزواجهنَّ. على الأرجح، كانت النساء غير المتزوجات أو الأرامل تسألْنَ ذكَرًا آخر من العائلة، فالنساء تجلبْنَ العار أو الخزي لأنفسهنَّ إذا تسبّبْنَ في التشويش وتكلَّمْنَ في الكنيسة. لا يُقلِّل بولس من احترامه للنساء، لكن تركيزه على أنْ يكون السلوك بترتيب في العبادة.</w:t>
      </w:r>
    </w:p>
    <w:p>
      <w:pPr>
        <w:bidi/>
      </w:pPr>
      <w:r>
        <w:rPr>
          <w:rtl/>
          <w:cs/>
          <w:lang w:val="ar_AE" w:bidi="ar_AE"/>
        </w:rPr>
      </w:r>
      <w:r>
        <w:rPr>
          <w:rtl/>
          <w:cs/>
          <w:lang w:val="ar_AE" w:bidi="ar_AE"/>
        </w:rPr>
        <w:t>توقّفوا هنا وناقشوا السؤال التالي كمجموعة: كيف تترجمون في لُغتكم توصيات بولس للنساء بأنْ يصمُتْنَ في الكنيسة؟ كيف يمكنكم إظهار أن هدف بولس هو إعطاء السلام والنظام في الكنيسة؟ أوقفوا سماع هذا التسجيل الصوتي هنا.</w:t>
      </w:r>
    </w:p>
    <w:p>
      <w:pPr>
        <w:bidi/>
      </w:pPr>
      <w:r>
        <w:rPr>
          <w:rtl/>
          <w:cs/>
          <w:lang w:val="ar_AE" w:bidi="ar_AE"/>
        </w:rPr>
      </w:r>
      <w:r>
        <w:rPr>
          <w:rtl/>
          <w:cs/>
          <w:lang w:val="ar_AE" w:bidi="ar_AE"/>
        </w:rPr>
        <w:t>في الجزء الثاني من المقطع، يستخدم بولس أسئلة لا يتوقع أن يجيب عليها أهل كورنثوس، لكن لكي يتحدَّى سلوكهم، ويستخدم بولس لهجة سخرية. عندما يسأل بولس إن كانت كلمة الله أو رسالة الله بدأت بأهل كورنثوس، أو إن كانوا هُم فقط الذين تلقوا رسالة الله، فإنه يُشير بذلك إلى كبرياء المؤمنين. يبدو أن المؤمنين في كورنثوس يظنون أنهم مميّزون أو أكثر أهمية. ربما يظن المؤمنون في كورنثوس أنهم فقط المؤمنون الذين لديهم مواهب روحية، أو أن المواهب الروحية التي لدى المؤمنين في كورنثوس أفضل من مواهب مؤمنين آخرين. لكن يريد بولس من المؤمنين في كورنثوس أن يدركوا أنه ثمة مؤمنين آخرين كثيرين وأنهم جزء من مجتمع كنسي أكبر في العالم. يذكِّر بولس المؤمنين بأن الرسالة التي قبلها المؤمنون عن حق الله والإنجيل هي الرسالة ذاتها التي قبلها المؤمنون الآخرون.</w:t>
      </w:r>
    </w:p>
    <w:p>
      <w:pPr>
        <w:bidi/>
      </w:pPr>
      <w:r>
        <w:rPr>
          <w:rtl/>
          <w:cs/>
          <w:lang w:val="ar_AE" w:bidi="ar_AE"/>
        </w:rPr>
      </w:r>
      <w:r>
        <w:rPr>
          <w:rtl/>
          <w:cs/>
          <w:lang w:val="ar_AE" w:bidi="ar_AE"/>
        </w:rPr>
        <w:t>توقّفوا هنا وناقشوا هذا السؤال كمجموعة: هل تتذكرون وقتًا شعرتم فيه وكأنكم أفضل من الآخرين في المجموعة، أو رأيتم شخصًا يتصرف وكأنه أفضل منكم؟ ما الذي يمكنكم قوله لمساعدتهم على تغيير أسلوب التفكير؟ كيف تقولونه؟ أوقفوا سماع هذا التسجيل الصوتي هنا.</w:t>
      </w:r>
    </w:p>
    <w:p>
      <w:pPr>
        <w:bidi/>
      </w:pPr>
      <w:r>
        <w:rPr>
          <w:rtl/>
          <w:cs/>
          <w:lang w:val="ar_AE" w:bidi="ar_AE"/>
        </w:rPr>
      </w:r>
      <w:r>
        <w:rPr>
          <w:rtl/>
          <w:cs/>
          <w:lang w:val="ar_AE" w:bidi="ar_AE"/>
        </w:rPr>
        <w:t>في الجزء الثالث من المقطع، يحذِّر بولس المؤمنين فيقول إنَّ هؤلاء الذين يعتبرون أنَّ لديهم موهبة النبوّة، أو أي موهبة روحية أخرى، يجب أن يقبلون ويقرون بأن توصيات بولس هي من الرب يسوع، وهذا يعني أنه لا يُعطى مُجرد آراء شخصية، بل يُخبر المؤمنين بوصايا يسوع. يُظهر بولس للمؤمنين أنه يتحدث بسُلطان يسوع. عندما يقول بولس: "إِنْ يَجْهَلْ أَحَدٌ، فَلْيَجْهَلْ!"، يظن بعض الناس من جهة قصد بولس أنَّ الله سيرفُض أو يتجاهل مَن لا يتبعون هذه التوصيات، بينما يعتقد آخرون أنه على المؤمنين تأديب أو إبعاد الذين يرفضون هذه التعاليم بعيدًا عن الكنيسة. وفي كِلتا الحالتَين، فإن تجاهُل توصيات بولس سيكون له تأثير شديد على الشخص الذي يتجاهل تلك التوصيات. يريد بولس من الكنيسة أن تأخذ توصياته على محمَل الجد.</w:t>
      </w:r>
    </w:p>
    <w:p>
      <w:pPr>
        <w:bidi/>
      </w:pPr>
      <w:r>
        <w:rPr>
          <w:rtl/>
          <w:cs/>
          <w:lang w:val="ar_AE" w:bidi="ar_AE"/>
        </w:rPr>
      </w:r>
      <w:r>
        <w:rPr>
          <w:rtl/>
          <w:cs/>
          <w:lang w:val="ar_AE" w:bidi="ar_AE"/>
        </w:rPr>
        <w:t>توقّفوا هنا وناقشوا السؤال التالي كمجموعة: يستخدم بولس لُغة قوية ليُظهر للمؤمنين بوضوح أنه يتحدث بسُلطان يسوع، وأنه يجب على الناس أن يحترموا هذا السُلطان ويعترفوا به. ما نوع الأشخاص الذين لهُم سُلطان في مجتمعكم؟ قادة المجتمع أم ربما أفراد العائلة؟ كيف تُظهرون أنكم تحترمون وتقبلون سُلطانهم؟ أوقفوا سماع هذا التسجيل الصوتي هنا.</w:t>
      </w:r>
    </w:p>
    <w:p>
      <w:pPr>
        <w:bidi/>
      </w:pPr>
      <w:r>
        <w:rPr>
          <w:rtl/>
          <w:cs/>
          <w:lang w:val="ar_AE" w:bidi="ar_AE"/>
        </w:rPr>
      </w:r>
      <w:r>
        <w:rPr>
          <w:rtl/>
          <w:cs/>
          <w:lang w:val="ar_AE" w:bidi="ar_AE"/>
        </w:rPr>
        <w:t>في الجزء الرابع من المقطع، ينتهي بولس من تعليماته للمؤمنين عن كيف ينبغي أن يجتمعوا ويعبدوا معًا، ويدعو بولس المؤمنين "الإِخْوَةُ" علامة محبة، كما كان طوال هذه الرسالة. يريد بولس حقًا أنْ يستمع المؤمنون ويفهموا كيف يهتم بهم، ويقول بولس مرة أخرى إن المؤمنين يجب أن يشتاقوا بقوة إلى موهبة النبوّة، وتساعد النبوّة على بناء الكنيسة وتقويتها. يقول بولس أيضًا إن المؤمنين لا ينبغي أن يمنعوا التحدُث بألسنة. يجب أن يشعر المؤمنون بالحُرية في التكلّم بألسنة علَنًا طالما أنهم يفعلون ذلك بطريقة مُرتَبة، وطالما يوجد مَن يتمكّن من شرح المعنى.</w:t>
      </w:r>
    </w:p>
    <w:p>
      <w:pPr>
        <w:bidi/>
      </w:pPr>
      <w:r>
        <w:rPr>
          <w:rtl/>
          <w:cs/>
          <w:lang w:val="ar_AE" w:bidi="ar_AE"/>
        </w:rPr>
      </w:r>
      <w:r>
        <w:rPr>
          <w:rtl/>
          <w:cs/>
          <w:lang w:val="ar_AE" w:bidi="ar_AE"/>
        </w:rPr>
        <w:t>يُركز بولس في هذا المقطع على التأكُّد من أنَّ المؤمنين يحترمون بعضهم بعضًا عندما يجتمعون معًا. يُظهر بولس مدى أهمية الطاعة والتواضع وقبول تعاليمه والاعتراف بأنها من يسوع. يتحدّى بولس النساء والرجال على السواء أن يتصرفوا بطرق تعكس الطريقة التي يتصرف بها الله في سلام ونظام.</w:t>
      </w:r>
    </w:p>
    <w:p>
      <w:pPr>
        <w:bidi/>
      </w:pPr>
      <w:r>
        <w:rPr>
          <w:rtl/>
          <w:cs/>
          <w:lang w:val="ar_AE" w:bidi="ar_AE"/>
        </w:rPr>
      </w:r>
      <w:r>
        <w:rPr>
          <w:rtl/>
          <w:cs/>
          <w:lang w:val="ar_AE" w:bidi="ar_AE"/>
        </w:rPr>
        <w:t>والآن على المجموعة أن تضع القصص على لوحة القصص أو ترسمها أو تستخدم أجسامًا لتصوُّر المقطع ومشاهده. اطلبوا من شخصٍ ما أو اجعلوا شيئًا يُمثِّل بولس يُعطي توصيات للكنيسة. يتحدث بولس أولًا إلى النساء. اجعلوا مجموعة من النساء تُسبب مُقاطعات أو تعطيل. والآن اجعلوا مجموعة أخرى تمثّل النساء اللواتي يمارسْنَ الهدوء ويطرحْنَ الأسئلة في البيت. أثناء ذلك، فكّروا في شعور الحالتَين المختلفتَين بالنسبة للجميع. ثم يتحدث بولس إلى جميع المؤمنين. فكروا في لهجة بولس بينما يتحدى المؤمنين ألا يكونوا متغطرسين أو متكبّرين. مرة أخرى، اطلبوا من مجموعة أنْ تُمثّل المؤمنين الذين يستمعون إلى بولس بتواضع، وشخص واحد يُمثّل إنسانًا لا يحترم سُلطانه وتعليمه. اطلبوا من بقية المجموعة أن تستثني ذلك الشخص. اسألوا كيف يشعر الشخص عندما تستبعدهم المجموعة من وسطها. تذكّروا أن تركيز بولس الرئيسي هو أن يساعد المؤمنون بعضهم بعضًا على نمو أقوى ويتشجَّعوا، لذلك يريد بولس أن تكون اجتماعات المؤمنين سِلمِية ومُرتبة.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14: 34–40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النساء في الكنيسة</w:t>
      </w:r>
    </w:p>
    <w:p>
      <w:pPr>
        <w:pStyle w:val="ListBullet"/>
        <w:bidi/>
        <w:spacing w:line="240" w:lineRule="auto"/>
        <w:ind w:left="720"/>
      </w:pPr>
      <w:r>
        <w:rPr>
          <w:rtl/>
          <w:cs/>
          <w:lang w:val="ar_AE" w:bidi="ar_AE"/>
        </w:rPr>
      </w:r>
      <w:r>
        <w:rPr>
          <w:rtl/>
          <w:cs/>
          <w:lang w:val="ar_AE" w:bidi="ar_AE"/>
        </w:rPr>
        <w:t>أزواج النساء في الكنيسة</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الأنبياء أو الأشخاص ذوي المواهب الروحية</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عليكم كمجموعة أن تقوموا بتمثيل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"لِتَصْمُتْ نِسَاؤُكُمْ فِي الْكَنَائِسِ، لأَنَّهُ لَيْسَ مَأْذُونًا لَهُنَّ أَنْ يَتَكَلَّمْنَ، بَلْ يَخْضَعْنَ كَمَا يَقُولُ النَّامُوسُ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الشخصية التي تؤدي دور امرأة في الكنيسة: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"أَمْ مِنْكُمْ خَرَجَتْ كَلِمَةُ اللهِ؟ أم أنتم الوحيدون الذين وصلتْ إليهم؟"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كَانَ أَحَدٌ يَحْسِبُ نَفْسَهُ نَبِيًا أَوْ رُوحِيًا، فَلْيَعْلَمْ مَا أَكْتُبُهُ إِلَيْكُمْ أَنَّهُ وَصَايَا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نبي: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"وَلكِنْ إِنْ يَجْهَلْ أَحَدٌ، فَلْيَجْهَلْ!"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"إِذًا أَيُّهَا الإِخْوَةُ جِدُّوا لِلتَّنَبُّؤِ، وَلَا تَمْنَعُوا التَّكَلُّمَ بِأَلْسِنَةٍ. وَلْيَكُنْ كُلُّ شَيْءٍ بِلِيَاقَةٍ وَبِحَسَبِ تَرْتِيبٍ".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14: 34–40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النساء يجب أن تسكتْ في الكنائس. في الكتاب المُقَدَّس، لا تُستخدم كلمة </w:t>
      </w:r>
      <w:r>
        <w:rPr>
          <w:b/>
          <w:rtl/>
          <w:cs/>
          <w:lang w:val="ar_AE" w:bidi="ar_AE"/>
        </w:rPr>
        <w:t>كنيسة</w:t>
      </w:r>
      <w:r>
        <w:rPr>
          <w:rtl/>
          <w:cs/>
          <w:lang w:val="ar_AE" w:bidi="ar_AE"/>
        </w:rPr>
        <w:t xml:space="preserve"> أبدًا للإشارة إلى المبنى، بل تعني كلمة كنيسة جماعة من الناس يؤمنون بيسوع. استخدموا الكلمة أو العبارة ذاتها التي استخدمتم في المقاطع السابقة للإشارة إلى كنيسة. ولمزيد من المعلومات عن </w:t>
      </w:r>
      <w:r>
        <w:rPr>
          <w:rtl/>
          <w:cs/>
          <w:lang w:val="ar_AE" w:bidi="ar_AE"/>
        </w:rPr>
        <w:t>كنيسة</w:t>
      </w:r>
      <w:r>
        <w:rPr>
          <w:rtl/>
          <w:cs/>
          <w:lang w:val="ar_AE" w:bidi="ar_AE"/>
        </w:rPr>
        <w:t>، راجعوا كلمة "كنيسة" في "قاموس الكلمات الرئيسية".</w:t>
      </w:r>
    </w:p>
    <w:p>
      <w:pPr>
        <w:bidi/>
      </w:pPr>
      <w:r>
        <w:rPr>
          <w:rtl/>
          <w:cs/>
          <w:lang w:val="ar_AE" w:bidi="ar_AE"/>
        </w:rPr>
      </w:r>
      <w:r>
        <w:rPr>
          <w:rtl/>
          <w:cs/>
          <w:lang w:val="ar_AE" w:bidi="ar_AE"/>
        </w:rPr>
        <w:t xml:space="preserve">لا يُسمح للنساء بأن يتكلَّمنَ ويجب أن تكُنَّ مطيعات، كما يقول </w:t>
      </w:r>
      <w:r>
        <w:rPr>
          <w:b/>
          <w:rtl/>
          <w:cs/>
          <w:lang w:val="ar_AE" w:bidi="ar_AE"/>
        </w:rPr>
        <w:t>الناموس</w:t>
      </w:r>
      <w:r>
        <w:rPr>
          <w:rtl/>
          <w:cs/>
          <w:lang w:val="ar_AE" w:bidi="ar_AE"/>
        </w:rPr>
        <w:t>. قد يُشير الناموس إلى جميع الأسفار المقدسة معًا، أي العهد القديم، أو قد يشير إلى الشرائع المُتعلِّقة بالثقافة في ذلك الوقت. عندما تترجمون هذه الكلمة، استخدموا مُصطلحًا عامًا لكلمة "ناموس".</w:t>
      </w:r>
    </w:p>
    <w:p>
      <w:pPr>
        <w:bidi/>
      </w:pPr>
      <w:r>
        <w:rPr>
          <w:rtl/>
          <w:cs/>
          <w:lang w:val="ar_AE" w:bidi="ar_AE"/>
        </w:rPr>
      </w:r>
      <w:r>
        <w:rPr>
          <w:rtl/>
          <w:cs/>
          <w:lang w:val="ar_AE" w:bidi="ar_AE"/>
        </w:rPr>
        <w:t xml:space="preserve">يتحدث بولس إلى جميع المؤمنين ليتحدى موقفهم المُتغطرس، ويسأل بولس: "أَمْ مِنْكُمْ خَرَجَتْ </w:t>
      </w:r>
      <w:r>
        <w:rPr>
          <w:b/>
          <w:rtl/>
          <w:cs/>
          <w:lang w:val="ar_AE" w:bidi="ar_AE"/>
        </w:rPr>
        <w:t>كَلِمَةُ اللهِ</w:t>
      </w:r>
      <w:r>
        <w:rPr>
          <w:rtl/>
          <w:cs/>
          <w:lang w:val="ar_AE" w:bidi="ar_AE"/>
        </w:rPr>
        <w:t xml:space="preserve">؟ وكلمة الله تعني كل ما يقوله الله للناس. عندما يتحدث الناس في العهد الجديد عن "الكلمة"، أو "كلمة الله"، أو "كلمة الرب"، فإنهم يقصدون عادةً الخبر السار بأن يسوع جاء إلى العالم. استخدموا الكلمة أو العبارة ذاتها التي استخدمتم في المقاطع السابقة لـ "كلمة الله". لمزيد من المعلومات عن </w:t>
      </w:r>
      <w:r>
        <w:rPr>
          <w:rtl/>
          <w:cs/>
          <w:lang w:val="ar_AE" w:bidi="ar_AE"/>
        </w:rPr>
        <w:t>كلمة الله</w:t>
      </w:r>
      <w:r>
        <w:rPr>
          <w:rtl/>
          <w:cs/>
          <w:lang w:val="ar_AE" w:bidi="ar_AE"/>
        </w:rPr>
        <w:t>، ابحثوا عن "كلمة" في "قاموس الكلمات الرئيسية".</w:t>
      </w:r>
    </w:p>
    <w:p>
      <w:pPr>
        <w:bidi/>
      </w:pPr>
      <w:r>
        <w:rPr>
          <w:rtl/>
          <w:cs/>
          <w:lang w:val="ar_AE" w:bidi="ar_AE"/>
        </w:rPr>
      </w:r>
      <w:r>
        <w:rPr>
          <w:rtl/>
          <w:cs/>
          <w:lang w:val="ar_AE" w:bidi="ar_AE"/>
        </w:rPr>
        <w:t xml:space="preserve">يقول بولس إن كان أحد يظن أنه </w:t>
      </w:r>
      <w:r>
        <w:rPr>
          <w:b/>
          <w:rtl/>
          <w:cs/>
          <w:lang w:val="ar_AE" w:bidi="ar_AE"/>
        </w:rPr>
        <w:t>نبي</w:t>
      </w:r>
      <w:r>
        <w:rPr>
          <w:rtl/>
          <w:cs/>
          <w:lang w:val="ar_AE" w:bidi="ar_AE"/>
        </w:rPr>
        <w:t xml:space="preserve">، أو يظن أنه يتمتع </w:t>
      </w:r>
      <w:r>
        <w:rPr>
          <w:b/>
          <w:rtl/>
          <w:cs/>
          <w:lang w:val="ar_AE" w:bidi="ar_AE"/>
        </w:rPr>
        <w:t>بمواهب روحية</w:t>
      </w:r>
      <w:r>
        <w:rPr>
          <w:rtl/>
          <w:cs/>
          <w:lang w:val="ar_AE" w:bidi="ar_AE"/>
        </w:rPr>
        <w:t xml:space="preserve">، فعلى هؤلاء الناس قبول تعليمه على أنه يأتي من الرب. يسأل بولس على وجه التحديد إن كان الناس يظنون أنهم أشخاص روحيون، وهو ما يعني هنا على الأرجح الأشخاص الذين يظنون أنَّ لهُم مواهب روحية من الروح القدس. إذا استخدمتم عبارة "مواهب روحية" في ترجمتكم هنا، فاستخدموا إذًا الكلمة ذاتها التي استخدمتم في المقاطع السابقة للإشارة إلى المواهب الروحية، وتذكّروا أن كلمة </w:t>
      </w:r>
      <w:r>
        <w:rPr>
          <w:b/>
          <w:rtl/>
          <w:cs/>
          <w:lang w:val="ar_AE" w:bidi="ar_AE"/>
        </w:rPr>
        <w:t>مواهب</w:t>
      </w:r>
      <w:r>
        <w:rPr>
          <w:rtl/>
          <w:cs/>
          <w:lang w:val="ar_AE" w:bidi="ar_AE"/>
        </w:rPr>
        <w:t xml:space="preserve"> موجودة في "قاموس الكلمات الرئيسية". النبي هو الشخص الذي يحمل رسالة من الله إلى الشعب. استخدموا الكلمة ذاتها أو التعبير الذي استخدمتم سابقًا لكلمة نبي. لمزيد من المعلومات عن الأنبياء، انظروا كلمة </w:t>
      </w:r>
      <w:r>
        <w:rPr>
          <w:rtl/>
          <w:cs/>
          <w:lang w:val="ar_AE" w:bidi="ar_AE"/>
        </w:rPr>
        <w:t>نبي</w:t>
      </w:r>
      <w:r>
        <w:rPr>
          <w:rtl/>
          <w:cs/>
          <w:lang w:val="ar_AE" w:bidi="ar_AE"/>
        </w:rPr>
        <w:t xml:space="preserve"> في "قاموس الكلمات الرئيسية".</w:t>
      </w:r>
    </w:p>
    <w:p>
      <w:pPr>
        <w:bidi/>
      </w:pPr>
      <w:r>
        <w:rPr>
          <w:rtl/>
          <w:cs/>
          <w:lang w:val="ar_AE" w:bidi="ar_AE"/>
        </w:rPr>
      </w:r>
      <w:r>
        <w:rPr>
          <w:rtl/>
          <w:cs/>
          <w:lang w:val="ar_AE" w:bidi="ar_AE"/>
        </w:rPr>
        <w:t xml:space="preserve">هنا، تشير كلمة </w:t>
      </w:r>
      <w:r>
        <w:rPr>
          <w:b/>
          <w:rtl/>
          <w:cs/>
          <w:lang w:val="ar_AE" w:bidi="ar_AE"/>
        </w:rPr>
        <w:t>الرب</w:t>
      </w:r>
      <w:r>
        <w:rPr>
          <w:rtl/>
          <w:cs/>
          <w:lang w:val="ar_AE" w:bidi="ar_AE"/>
        </w:rPr>
        <w:t xml:space="preserve"> إلى يسوع. بعد قيامة يسوع، عندما يتحدث الناس عن يسوع ويدعونه "ربًا"، فإنهم بهذا يقولون إن يسوع له سُلطان عليهم، كما أنَّ الله لهُ سُلطان على الناس. عندما يدعو الناس يسوع ربًا بعد قيامته، فإنهم بذلك يقولون إنه الله. لمزيد من المعلومات عن "رب"، انظروا 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يدعو بولس المؤمنين </w:t>
      </w:r>
      <w:r>
        <w:rPr>
          <w:b/>
          <w:rtl/>
          <w:cs/>
          <w:lang w:val="ar_AE" w:bidi="ar_AE"/>
        </w:rPr>
        <w:t>"الإخوة"</w:t>
      </w:r>
      <w:r>
        <w:rPr>
          <w:rtl/>
          <w:cs/>
          <w:lang w:val="ar_AE" w:bidi="ar_AE"/>
        </w:rPr>
        <w:t xml:space="preserve">، أو </w:t>
      </w:r>
      <w:r>
        <w:rPr>
          <w:b/>
          <w:rtl/>
          <w:cs/>
          <w:lang w:val="ar_AE" w:bidi="ar_AE"/>
        </w:rPr>
        <w:t>"الأخوة والأخوات"</w:t>
      </w:r>
      <w:r>
        <w:rPr>
          <w:rtl/>
          <w:cs/>
          <w:lang w:val="ar_AE" w:bidi="ar_AE"/>
        </w:rPr>
        <w:t xml:space="preserve"> كما يفعل طوال هذه الرسالة. استخدموا الكلمة أو العبارة ذاتها لكلمة "الإخوة" أو "الإخوة والأخوات" كما استخدمتم في المقاطع السابقة.</w:t>
      </w:r>
    </w:p>
    <w:p>
      <w:pPr>
        <w:bidi/>
      </w:pPr>
      <w:r>
        <w:rPr>
          <w:rtl/>
          <w:cs/>
          <w:lang w:val="ar_AE" w:bidi="ar_AE"/>
        </w:rPr>
      </w:r>
      <w:r>
        <w:rPr>
          <w:rtl/>
          <w:cs/>
          <w:lang w:val="ar_AE" w:bidi="ar_AE"/>
        </w:rPr>
        <w:t xml:space="preserve">يُغلق بولس هذا القسم عن العبادة المُنظّمة بتكرار ضرورة أنْ يشتهي المؤمنون بشدة موهبة التنبُؤ. يتنبأ الشخص عندما يُعطى رسالة من الله، أو </w:t>
      </w:r>
      <w:r>
        <w:rPr>
          <w:b/>
          <w:rtl/>
          <w:cs/>
          <w:lang w:val="ar_AE" w:bidi="ar_AE"/>
        </w:rPr>
        <w:t>نبوّة</w:t>
      </w:r>
      <w:r>
        <w:rPr>
          <w:rtl/>
          <w:cs/>
          <w:lang w:val="ar_AE" w:bidi="ar_AE"/>
        </w:rPr>
        <w:t xml:space="preserve">. استخدموا كلمة أو تعبير النبوّة ذاته الذي استخدمتم في المقاطع السابقة. لمزيد من المعلومات عن التنبُؤ، انظروا كلمة </w:t>
      </w:r>
      <w:r>
        <w:rPr>
          <w:b/>
          <w:rtl/>
          <w:cs/>
          <w:lang w:val="ar_AE" w:bidi="ar_AE"/>
        </w:rPr>
        <w:t>يتنبّأ</w:t>
      </w:r>
      <w:r>
        <w:rPr>
          <w:rtl/>
          <w:cs/>
          <w:lang w:val="ar_AE" w:bidi="ar_AE"/>
        </w:rPr>
        <w:t xml:space="preserve"> في "قاموس الكلمات الرئيسية".</w:t>
      </w:r>
    </w:p>
    <w:p>
      <w:pPr>
        <w:bidi/>
      </w:pPr>
      <w:r>
        <w:rPr>
          <w:rtl/>
          <w:cs/>
          <w:lang w:val="ar_AE" w:bidi="ar_AE"/>
        </w:rPr>
      </w:r>
      <w:r>
        <w:rPr>
          <w:rtl/>
          <w:cs/>
          <w:lang w:val="ar_AE" w:bidi="ar_AE"/>
        </w:rPr>
        <w:t xml:space="preserve">يقول بولس أيضًا إنه يجب أن يُسمح للمؤمنين بأن يتكلموا </w:t>
      </w:r>
      <w:r>
        <w:rPr>
          <w:b/>
          <w:rtl/>
          <w:cs/>
          <w:lang w:val="ar_AE" w:bidi="ar_AE"/>
        </w:rPr>
        <w:t>بألسنة</w:t>
      </w:r>
      <w:r>
        <w:rPr>
          <w:rtl/>
          <w:cs/>
          <w:lang w:val="ar_AE" w:bidi="ar_AE"/>
        </w:rPr>
        <w:t xml:space="preserve">، ما دام كل شيء يفعلونه بترتيب. وموهبة التكلُّم بألسنة هي عندما يجعل الروح القدس الشخص يتكلم بلُغة مجهولة لا يفهمها إلا الله، وبهذه اللغة غير المعروفة، يسبّح هؤلاء الناس الله أو يتكلمون ببعض الحق عن الله. استخدموا الكلمة أو العبارة ذاتها التي استخدمتم في المقاطع السابقة لكلمة "ألسنة". ولمزيد من المعلومات عن الألسنة، ارجعوا إلى كلمة </w:t>
      </w:r>
      <w:r>
        <w:rPr>
          <w:rtl/>
          <w:cs/>
          <w:lang w:val="ar_AE" w:bidi="ar_AE"/>
        </w:rPr>
        <w:t>"ألسنة"</w:t>
      </w:r>
      <w:r>
        <w:rPr>
          <w:rtl/>
          <w:cs/>
          <w:lang w:val="ar_AE" w:bidi="ar_AE"/>
        </w:rPr>
        <w:t xml:space="preserve"> و</w:t>
      </w:r>
      <w:r>
        <w:rPr>
          <w:rtl/>
          <w:cs/>
          <w:lang w:val="ar_AE" w:bidi="ar_AE"/>
        </w:rPr>
        <w:t>نبوّة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1–11 واحفظوه في قلوبكم.</w:t>
      </w:r>
    </w:p>
    <w:p>
      <w:pPr>
        <w:bidi/>
      </w:pPr>
      <w:r>
        <w:rPr>
          <w:rtl/>
          <w:cs/>
          <w:lang w:val="ar_AE" w:bidi="ar_AE"/>
        </w:rPr>
      </w:r>
      <w:r>
        <w:rPr>
          <w:rtl/>
          <w:cs/>
          <w:lang w:val="ar_AE" w:bidi="ar_AE"/>
        </w:rPr>
        <w:t>استمعوا إلى نسخة صوتية من كورنثوس الأولى 15: 1–11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1–11 من الترجمة الأسهل للفهم.</w:t>
      </w:r>
    </w:p>
    <w:p>
      <w:pPr>
        <w:bidi/>
      </w:pPr>
      <w:r>
        <w:rPr>
          <w:rtl/>
          <w:cs/>
          <w:lang w:val="ar_AE" w:bidi="ar_AE"/>
        </w:rPr>
      </w:r>
      <w:r>
        <w:rPr>
          <w:rtl/>
          <w:cs/>
          <w:lang w:val="ar_AE" w:bidi="ar_AE"/>
        </w:rPr>
        <w:t>في الجزء الأخير من الرسالة، حثَّ بولس المؤمنين على التصرُّف بترتيب. والآن سيتحدث بولس عن مشكلة أخرى يُعاني منها المؤمنون في كورنثوس. يلتبس على أهل كورنثوس ماهية القيامة، أو كيف يُعيد الله مَن ماتوا إلى الحياة مرة أخرى. لكن أولًا، يريد بولس أن يُذكِّر المؤمنين بالإنجيل، أو الخبر السار عن يسوع، الذي يؤمن الجميع به. يُظهر بولس أن القيامة جزء ضروري من الخبر السار الذي نؤمن به جميعًا، كما يُظهر بولس سُلطانه في التحدُّث عن هذا الموضوع. بعد ذلك، يكون بولس مستعدًا للتحدُّث إلى أهل كورنثوس عن هذه المشكلة.</w:t>
      </w:r>
    </w:p>
    <w:p>
      <w:pPr>
        <w:bidi/>
      </w:pPr>
      <w:r>
        <w:rPr>
          <w:rtl/>
          <w:cs/>
          <w:lang w:val="ar_AE" w:bidi="ar_AE"/>
        </w:rPr>
      </w:r>
      <w:r>
        <w:rPr>
          <w:rtl/>
          <w:cs/>
          <w:lang w:val="ar_AE" w:bidi="ar_AE"/>
        </w:rPr>
        <w:t>يُذكِّر بولس المؤمنين بما حدث عندما أخبرهم لأول مرة بالخبَر السار لخطة الله لخلاص الناس. استقبل أهل كورنثوس هذا الخبر السار، وأقرُّوا بصحته. رأى بولس طريقة إيمان أهل كورنثوس بالخبر السار، أو الإنجيل. لأن أهل كورنثوس يعرفون أن الخبر السار صحيح، فإنهم يعتمدون على الإنجيل كما يعتمد الناس على مكان جيّد وثابت للوقوف.</w:t>
      </w:r>
    </w:p>
    <w:p>
      <w:pPr>
        <w:bidi/>
      </w:pPr>
      <w:r>
        <w:rPr>
          <w:rtl/>
          <w:cs/>
          <w:lang w:val="ar_AE" w:bidi="ar_AE"/>
        </w:rPr>
      </w:r>
      <w:r>
        <w:rPr>
          <w:rtl/>
          <w:cs/>
          <w:lang w:val="ar_AE" w:bidi="ar_AE"/>
        </w:rPr>
        <w:t>يُخلّص الله المؤمنين من خلال هذا الخبر السار، إذا استمر المؤمنون في الثقة بالإنجيل، ويُقارن بولس طريقة تقدير المؤمنين للإنجيل بشخص يتشبَّث بحَبْل بإحكام، فإذا لم يتشبَّث المؤمنون بالإنجيل بإحكام، يكون إيمانهم باطلًا، أي دون نتيجة.</w:t>
      </w:r>
    </w:p>
    <w:p>
      <w:pPr>
        <w:bidi/>
      </w:pPr>
      <w:r>
        <w:rPr>
          <w:rtl/>
          <w:cs/>
          <w:lang w:val="ar_AE" w:bidi="ar_AE"/>
        </w:rPr>
      </w:r>
      <w:r>
        <w:rPr>
          <w:rtl/>
          <w:cs/>
          <w:lang w:val="ar_AE" w:bidi="ar_AE"/>
        </w:rPr>
        <w:t>توقّفوا هنا وناقشوا هذا السؤال كمجموعة: احكوا قصة عن وقت بدأ فيه شخص ما مشروعًا، مثل بناء بيت أو تنظيفه، لكنه توقّفَ في منتصف الطريق ولم يُكمله قط. ما مدى فائدة ذلك المشروع النصف مُكتمِل؟ أوقفوا سماع هذا التسجيل الصوتي هنا.</w:t>
      </w:r>
    </w:p>
    <w:p>
      <w:pPr>
        <w:bidi/>
      </w:pPr>
      <w:r>
        <w:rPr>
          <w:rtl/>
          <w:cs/>
          <w:lang w:val="ar_AE" w:bidi="ar_AE"/>
        </w:rPr>
      </w:r>
      <w:r>
        <w:rPr>
          <w:rtl/>
          <w:cs/>
          <w:lang w:val="ar_AE" w:bidi="ar_AE"/>
        </w:rPr>
        <w:t>يقول بولس إنه سمع هذا الإنجيل من مؤمنين آخرين، ثم أخبر أهل كورنثوس به، ثم يصف بولس أهم أجزاء الإنجيل التي أخبر بها أهل كورنثوس. يشارك بولس هذه الأجزاء المهمّة في بيان رسمي للإيمان يسهُل على المؤمنين تكراره وتذكّره.</w:t>
      </w:r>
    </w:p>
    <w:p>
      <w:pPr>
        <w:bidi/>
      </w:pPr>
      <w:r>
        <w:rPr>
          <w:rtl/>
          <w:cs/>
          <w:lang w:val="ar_AE" w:bidi="ar_AE"/>
        </w:rPr>
      </w:r>
      <w:r>
        <w:rPr>
          <w:rtl/>
          <w:cs/>
          <w:lang w:val="ar_AE" w:bidi="ar_AE"/>
        </w:rPr>
        <w:t>توقّفوا هنا وناقشوا هذا السؤال كمجموعة: عندما تُعلّمون الناس شيئًا مهمًا، ما بعض الطرق التي تستخدمون ليسهُل عليهم تذكُّره، مثل الترانيم أو طرق كلام حديثة؟ أوقفوا سماع هذا التسجيل الصوتي هنا.</w:t>
      </w:r>
    </w:p>
    <w:p>
      <w:pPr>
        <w:bidi/>
      </w:pPr>
      <w:r>
        <w:rPr>
          <w:rtl/>
          <w:cs/>
          <w:lang w:val="ar_AE" w:bidi="ar_AE"/>
        </w:rPr>
      </w:r>
      <w:r>
        <w:rPr>
          <w:rtl/>
          <w:cs/>
          <w:lang w:val="ar_AE" w:bidi="ar_AE"/>
        </w:rPr>
        <w:t>أولًا، يقول بولس إن المسيح مات ليخلّصنا من تبعات خطيتنا. أظهرتْ قصة الأسفار المقدسة، أو العهد القديم في الكتاب المقدس، للشعب أنهم بحاجة إلى مُخلّص يأتي ليكون ذبيحة ليخلصنا من خطايانا. دفَن الناس المسيح ووضعوه في قبر أو مغارة على هضبة. واستطاع هؤلاء رؤية المسيح أنَّهُ مات حقًا. ثم في اليوم الثالث، أقام الله المسيح إلى الحياة مرة أخرى، كما قال في أسفاره المُقَدَّسة،</w:t>
      </w:r>
    </w:p>
    <w:p>
      <w:pPr>
        <w:bidi/>
      </w:pPr>
      <w:r>
        <w:rPr>
          <w:rtl/>
          <w:cs/>
          <w:lang w:val="ar_AE" w:bidi="ar_AE"/>
        </w:rPr>
      </w:r>
      <w:r>
        <w:rPr>
          <w:rtl/>
          <w:cs/>
          <w:lang w:val="ar_AE" w:bidi="ar_AE"/>
        </w:rPr>
        <w:t>ولإظهار أن المسيح كان حيًا مرة أخرى ولم يكن مجرد شبَح أو حُلم، ظهر بعد ذلك لكثير من الناس. يُذكِّر بولس أهل كورنثوس ببعض تلك الأوقات التي ظهر فيها المسيح. فقد ظهر المسيح لـ "صفَا"، وهو اسم آخر لبطرس. ظهَر المسيح أيضًا لـ "الإثني عشر". يقصد بولس التلاميذ الأصليين الاثني عشر أو أتباع المسيح. يستخدم بولس العدد اثني عشر مع أن عضوًا من الاثني عشر الأصليين، أي يهوذا، لم يعد مع التلاميذ الأحد عشر.</w:t>
      </w:r>
    </w:p>
    <w:p>
      <w:pPr>
        <w:bidi/>
      </w:pPr>
      <w:r>
        <w:rPr>
          <w:rtl/>
          <w:cs/>
          <w:lang w:val="ar_AE" w:bidi="ar_AE"/>
        </w:rPr>
      </w:r>
      <w:r>
        <w:rPr>
          <w:rtl/>
          <w:cs/>
          <w:lang w:val="ar_AE" w:bidi="ar_AE"/>
        </w:rPr>
        <w:t>توقّفوا هنا وناقشوا هذا السؤال كمجموعة: فكّروا في مجموعات أنتم جزء منها لها اسم، مثل مجموعات رياضية أو مجموعة ترنيم. كيف اختار الناس اسم المجموعة؟ فكرّوا في المجموعات التي تغيّرت عندما غادر الناس أو بدأت المجموعة في تغيير نشاطها. متى تختارون الإبقاء على الاسم ذاته أو تغيير الاسم؟ أوقفوا سماع هذا التسجيل الصوتي هنا.</w:t>
      </w:r>
    </w:p>
    <w:p>
      <w:pPr>
        <w:bidi/>
      </w:pPr>
      <w:r>
        <w:rPr>
          <w:rtl/>
          <w:cs/>
          <w:lang w:val="ar_AE" w:bidi="ar_AE"/>
        </w:rPr>
      </w:r>
      <w:r>
        <w:rPr>
          <w:rtl/>
          <w:cs/>
          <w:lang w:val="ar_AE" w:bidi="ar_AE"/>
        </w:rPr>
        <w:t>ثم ظهر المسيح لأكثر من خمسمائة مؤمن في الوقت ذاته. بينما كان معظم هؤلاء المؤمنين لا يزالون أحياء، مات بعضهم. يقول بولس إن هؤلاء المؤمنين قد رقدوا، وهي طريقة أخرى للقول إن شخصًا ما قد مات.</w:t>
      </w:r>
    </w:p>
    <w:p>
      <w:pPr>
        <w:bidi/>
      </w:pPr>
      <w:r>
        <w:rPr>
          <w:rtl/>
          <w:cs/>
          <w:lang w:val="ar_AE" w:bidi="ar_AE"/>
        </w:rPr>
      </w:r>
      <w:r>
        <w:rPr>
          <w:rtl/>
          <w:cs/>
          <w:lang w:val="ar_AE" w:bidi="ar_AE"/>
        </w:rPr>
        <w:t>في وقت لاحق، ظهَر المسيح لاحقًا ليعقوب، أخو المسيح. كما ظهَر المسيح أيضًا لجميع الرُسُل، مجموعة أكبر من مجرد التلاميذ الاثني عشر. ربما تضم هذه المجموعة يعقوب وقادة الكنيسة الأولى. لم يكن بولس جزءًا من هؤلاء الرسل في ذلك الوقت. ظهَر المسيح أخيرًا لبولس. يقول بولس إن هذا كان غريبًا. عندما ظهَر المسيح لبولس، كان ذلك مفاجئًا مثل ولادة طفل بعد إجهاضه، عندما ظنَّ الجميع أن الطفل مات.</w:t>
      </w:r>
    </w:p>
    <w:p>
      <w:pPr>
        <w:bidi/>
      </w:pPr>
      <w:r>
        <w:rPr>
          <w:rtl/>
          <w:cs/>
          <w:lang w:val="ar_AE" w:bidi="ar_AE"/>
        </w:rPr>
      </w:r>
      <w:r>
        <w:rPr>
          <w:rtl/>
          <w:cs/>
          <w:lang w:val="ar_AE" w:bidi="ar_AE"/>
        </w:rPr>
        <w:t>ثم يشرح بولس سبب قوله هذا، ويقول بولس إنه أقل الرسُل أهمية. يدعو الناس بولس رسولًا، لكنه يقول إنه لا يستحق ذلك اللقَب، هذا لأن بولس كان يضطهد جميع المؤمنين في كنيسة الله. كان بولس يُعامل هؤلاء المؤمنين بقسوة وظُلم. حتى أن بولس حاول قتْل بعض هؤلاء المؤمنين!</w:t>
      </w:r>
    </w:p>
    <w:p>
      <w:pPr>
        <w:bidi/>
      </w:pPr>
      <w:r>
        <w:rPr>
          <w:rtl/>
          <w:cs/>
          <w:lang w:val="ar_AE" w:bidi="ar_AE"/>
        </w:rPr>
      </w:r>
      <w:r>
        <w:rPr>
          <w:rtl/>
          <w:cs/>
          <w:lang w:val="ar_AE" w:bidi="ar_AE"/>
        </w:rPr>
        <w:t>لكن بسبب نعمة الله، جعل الله بولس رسولًا الآن. هذه النعمة هي لُطف الله، أو كيف يحب الله الناس الذين لا يستحقون محبته. كان الله مُحسنًا معه واختاره ليكون رسولًا، مع أنه لم يكن يستحق ذلك. يقول بولس إنه عمل بجدٍّ أكثر من بقية الرُسُل. لكنه يقول إن نعمة الله هي التي فعلتْ العمل، وليس بولس. الله هو الذي ساعد بولس على هذا العمل الشاق.</w:t>
      </w:r>
    </w:p>
    <w:p>
      <w:pPr>
        <w:bidi/>
      </w:pPr>
      <w:r>
        <w:rPr>
          <w:rtl/>
          <w:cs/>
          <w:lang w:val="ar_AE" w:bidi="ar_AE"/>
        </w:rPr>
      </w:r>
      <w:r>
        <w:rPr>
          <w:rtl/>
          <w:cs/>
          <w:lang w:val="ar_AE" w:bidi="ar_AE"/>
        </w:rPr>
        <w:t>وأخيرًا، يختم بولس بنقطة مُهمة. يُذكِّر بولس المؤمنين بأنه ليس من المُهم أن يكون بولس، أو الرُسل الآخرون هُم الذين كرزوا بالإنجيل لهم، لأنهم جميعًا كرزوا بالإنجيل عينه. كان أهل كورنثوس يؤمنون بقصة هذا الإنجيل بأكملها – موت المسيح، ودفنه، وقيامته، وظهوره للمؤمنين بعد ذلك. والآن وقد ذكَّر بولس أهل كورنثوس بهذه العقائد، سيُصحّح أي التباس ينشأ بينهم.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1–11 من الترجمة الأسهل للفهم.</w:t>
      </w:r>
    </w:p>
    <w:p>
      <w:pPr>
        <w:bidi/>
      </w:pPr>
      <w:r>
        <w:rPr>
          <w:rtl/>
          <w:cs/>
          <w:lang w:val="ar_AE" w:bidi="ar_AE"/>
        </w:rPr>
      </w:r>
      <w:r>
        <w:rPr>
          <w:rtl/>
          <w:cs/>
          <w:lang w:val="ar_AE" w:bidi="ar_AE"/>
        </w:rPr>
        <w:t>في هذه الخطوة، على المجموعة أن تحدِّد الأدوار والشخصيات ومواقع مشاهد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يُذكِّر بولس أهل كورنثوس أنهم قبلوا الإنجيل الذي كَرز به بولس لهم، وأنهم يعتمدون عليه في حياتهم. يُخلّص الله المؤمنين من خلال هذا الإنجيل لو أنَّ المؤمنين استمروا في الإيمان به.</w:t>
      </w:r>
    </w:p>
    <w:p>
      <w:pPr>
        <w:bidi/>
      </w:pPr>
      <w:r>
        <w:rPr>
          <w:rtl/>
          <w:cs/>
          <w:lang w:val="ar_AE" w:bidi="ar_AE"/>
        </w:rPr>
      </w:r>
      <w:r>
        <w:rPr>
          <w:b/>
          <w:rtl/>
          <w:cs/>
          <w:lang w:val="ar_AE" w:bidi="ar_AE"/>
        </w:rPr>
        <w:t>في الجزء الثاني:</w:t>
      </w:r>
      <w:r>
        <w:rPr>
          <w:rtl/>
          <w:cs/>
          <w:lang w:val="ar_AE" w:bidi="ar_AE"/>
        </w:rPr>
        <w:t xml:space="preserve"> يُذكِّر بولس المؤمنين أنهم جميعًا يؤمنون بالإنجيل عينه. علَّم الرُسُل هذا الإنجيل لبولس، ثم علَّمه بولس لأهل كورنثوس، ويستخدم بولس بيانًا رسميًا ليشرح ما يؤمن به جميع المؤمنين بالمسيح. فيقول إنَّهم يؤمنون بأن المسيح مات وأن الناس دفنوه. أعاد الله المسيح إلى الحياة، ثم ظهر لأشخاص كثيرين.</w:t>
      </w:r>
    </w:p>
    <w:p>
      <w:pPr>
        <w:bidi/>
      </w:pPr>
      <w:r>
        <w:rPr>
          <w:rtl/>
          <w:cs/>
          <w:lang w:val="ar_AE" w:bidi="ar_AE"/>
        </w:rPr>
      </w:r>
      <w:r>
        <w:rPr>
          <w:b/>
          <w:rtl/>
          <w:cs/>
          <w:lang w:val="ar_AE" w:bidi="ar_AE"/>
        </w:rPr>
        <w:t>في الجزء الثالث:</w:t>
      </w:r>
      <w:r>
        <w:rPr>
          <w:rtl/>
          <w:cs/>
          <w:lang w:val="ar_AE" w:bidi="ar_AE"/>
        </w:rPr>
        <w:t xml:space="preserve"> يذكُر بولس بعض الناس الذين ظهر لهم المسيح.</w:t>
      </w:r>
    </w:p>
    <w:p>
      <w:pPr>
        <w:bidi/>
      </w:pPr>
      <w:r>
        <w:rPr>
          <w:rtl/>
          <w:cs/>
          <w:lang w:val="ar_AE" w:bidi="ar_AE"/>
        </w:rPr>
      </w:r>
      <w:r>
        <w:rPr>
          <w:b/>
          <w:rtl/>
          <w:cs/>
          <w:lang w:val="ar_AE" w:bidi="ar_AE"/>
        </w:rPr>
        <w:t>في الجزء الرابع:</w:t>
      </w:r>
      <w:r>
        <w:rPr>
          <w:rtl/>
          <w:cs/>
          <w:lang w:val="ar_AE" w:bidi="ar_AE"/>
        </w:rPr>
        <w:t xml:space="preserve"> يشرح بولس كيف أظهر الله لُطفًا له واختاره ليكون رسولًا، ويؤكد بولس أنه كرز بالإنجيل ذاته الذي كرز به الرُسُل الآخرون.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صَفَا أو بطرس</w:t>
      </w:r>
    </w:p>
    <w:p>
      <w:pPr>
        <w:pStyle w:val="ListBullet"/>
        <w:bidi/>
        <w:spacing w:line="240" w:lineRule="auto"/>
        <w:ind w:left="720"/>
      </w:pPr>
      <w:r>
        <w:rPr>
          <w:rtl/>
          <w:cs/>
          <w:lang w:val="ar_AE" w:bidi="ar_AE"/>
        </w:rPr>
      </w:r>
      <w:r>
        <w:rPr>
          <w:rtl/>
          <w:cs/>
          <w:lang w:val="ar_AE" w:bidi="ar_AE"/>
        </w:rPr>
        <w:t>الاثنا عشر</w:t>
      </w:r>
    </w:p>
    <w:p>
      <w:pPr>
        <w:pStyle w:val="ListBullet"/>
        <w:bidi/>
        <w:spacing w:line="240" w:lineRule="auto"/>
        <w:ind w:left="720"/>
      </w:pPr>
      <w:r>
        <w:rPr>
          <w:rtl/>
          <w:cs/>
          <w:lang w:val="ar_AE" w:bidi="ar_AE"/>
        </w:rPr>
      </w:r>
      <w:r>
        <w:rPr>
          <w:rtl/>
          <w:cs/>
          <w:lang w:val="ar_AE" w:bidi="ar_AE"/>
        </w:rPr>
        <w:t>خمسمائة مؤمن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انتهى بولس من إعطاء توصيات عن سلوك المؤمنين وقت العبادة وكيف يكون. والآن نجد بولس على وشك أن يبدأ في التحدُّث عن مسألة التبس الأمر على بعض أهل كورنثوس بشأنها. أولًا، دعونا نتحدث عن القصة التي سيرويها بولس. لقد جاء المسيح إلى الأرض ومات من أجل خطايانا، ثم دفنَه الناس، لكن الله أقامه من الأموات. ظهر المسيح لكثير من الناس، ومع أن بولس كان يهاجم المؤمنين، إلا أن المسيح ظهر له أيضًا. كان الله لطيفًا مع بولس، ودعا الله بولس ليكون رسولًا. علَّم المؤمنون بولس عن حق البشارة المُفرحة عن يسوع، ثم بدأ بولس يُعلِّم آخرين أيضًا. علَّم بولس أهل كورنثوس، الذين قبِلوا البشارة المُفرحة عن يسوع، وسيُذكِّر بولس أهل كورنثوس الآن بهذه القصة.</w:t>
      </w:r>
    </w:p>
    <w:p>
      <w:pPr>
        <w:bidi/>
      </w:pPr>
      <w:r>
        <w:rPr>
          <w:rtl/>
          <w:cs/>
          <w:lang w:val="ar_AE" w:bidi="ar_AE"/>
        </w:rPr>
      </w:r>
      <w:r>
        <w:rPr>
          <w:rtl/>
          <w:cs/>
          <w:lang w:val="ar_AE" w:bidi="ar_AE"/>
        </w:rPr>
        <w:t>يستخدم بولس كلمة انتقالية ليُظهر أنه يتحدث عن شيء جديد، ولكي يستعد للحديث عن القضية، يُذكِّر بولس المؤمنين بالحقائق المهمة التي يؤمن بها كلٌ من بولس وأهل كورنثوس. إنَّ هذه الحقائق أمور كان من المفترَض أنْ يعرفها المؤمنون. سيُعطي بولس بعد ذلك إجابةً بشأن مشكلة المؤمنين استنادًا إلى هذه الحقائق المهمة. يستطيع المؤمنون التأكُّد من أنَّ رد فِعْل بولس وتجاوبه مع هذه المسألة جيِّد لأنه أظهر إيمانه بالحق ذاته الذي يؤمن به المؤمنون.</w:t>
      </w:r>
    </w:p>
    <w:p>
      <w:pPr>
        <w:bidi/>
      </w:pPr>
      <w:r>
        <w:rPr>
          <w:rtl/>
          <w:cs/>
          <w:lang w:val="ar_AE" w:bidi="ar_AE"/>
        </w:rPr>
      </w:r>
      <w:r>
        <w:rPr>
          <w:rtl/>
          <w:cs/>
          <w:lang w:val="ar_AE" w:bidi="ar_AE"/>
        </w:rPr>
        <w:t>توقّفوا هنا وناقشوا هذا السؤال كمجموعة: كنشاط، فكّروا في شيء غير معتاد أو مُفاجئ تعلمتموه مؤخرًا. أولًا، اذكروا الشيء المُفاجئ، بإيجاز. واسألوا الآخرين في المجموعة مقدار سهولة أو صعوبة تصديق صِحَّة هذه المعلومة. ثم اشرحوا الشيء المفاجئ. مرة أخرى، لكن هذه المرة ابدأوا بمعلومات يعرفها الآخرون لشرْح كيف أو لماذا يكون الشيء المفاجئ مُمكنًا. ثم اسألوا الآخرين في المجموعة كم يكون من السهل عليهم تصديق معلوماتكم الآن. أوقفوا سماع هذا التسجيل الصوتي هنا.</w:t>
      </w:r>
    </w:p>
    <w:p>
      <w:pPr>
        <w:bidi/>
      </w:pPr>
      <w:r>
        <w:rPr>
          <w:rtl/>
          <w:cs/>
          <w:lang w:val="ar_AE" w:bidi="ar_AE"/>
        </w:rPr>
      </w:r>
      <w:r>
        <w:rPr>
          <w:rtl/>
          <w:cs/>
          <w:lang w:val="ar_AE" w:bidi="ar_AE"/>
        </w:rPr>
        <w:t>في الجزء الأول من هذا المقطع، يُعلن بولس أنه على وشك تذكير المؤمنين بالإنجيل، وهذا هو الإنجيل ذاته الذي كرزَ به بولس لأهل كورنثوس عندما كان معهم. يدعو بولس المؤمنين أخوة، وهي طريقة وِدِّية لمخاطبة الناس. يتحدث بولس إلى جميع المؤمنين في كورنثوس، رجالًا ونساءًا على السواء.</w:t>
      </w:r>
    </w:p>
    <w:p>
      <w:pPr>
        <w:bidi/>
      </w:pPr>
      <w:r>
        <w:rPr>
          <w:rtl/>
          <w:cs/>
          <w:lang w:val="ar_AE" w:bidi="ar_AE"/>
        </w:rPr>
      </w:r>
      <w:r>
        <w:rPr>
          <w:rtl/>
          <w:cs/>
          <w:lang w:val="ar_AE" w:bidi="ar_AE"/>
        </w:rPr>
        <w:t>وقد قبِلَ المؤمنون هذا الإنجيل فعلًا وصدقوه وآمنوا به، كما يثق الناس في قوة المبنى الحسَن المنشأ. إذا استمر المؤمنون في الثقة بالإنجيل، سيُخلّصهم الله من خلال هذا الإنجيل. فإذا لم يستمر المؤمنون في الاعتماد على الإنجيل، فإن كل ما يرجون أن تأتي به ثقتهم في المسيح لن يتحقق أبدًا، مما يجعل ثقتهم عديمة الفائدة، مثل شخص يترك حَبلًا يسحب شيئًا مُهمًا من فوق جرف.</w:t>
      </w:r>
    </w:p>
    <w:p>
      <w:pPr>
        <w:bidi/>
      </w:pPr>
      <w:r>
        <w:rPr>
          <w:rtl/>
          <w:cs/>
          <w:lang w:val="ar_AE" w:bidi="ar_AE"/>
        </w:rPr>
      </w:r>
      <w:r>
        <w:rPr>
          <w:rtl/>
          <w:cs/>
          <w:lang w:val="ar_AE" w:bidi="ar_AE"/>
        </w:rPr>
        <w:t>توقّفوا هنا وناقشوا هذا السؤال كمجموعة: احكوا قصة عن وقت استمر فيه شخص ما في الإيمان بشيء ما إيمانًا قويًا للغاية، رغم حدوث شيء صعب جعل من الصعب تصديق ذلك الحق أو الشيء. ما الكلمات أو العبارات التي تستخدمون لوصف إيمان ذلك الشخص القوي أو الثقة القوية التي يتمتع بها؟ أوقفوا سماع هذا التسجيل الصوتي هنا.</w:t>
      </w:r>
    </w:p>
    <w:p>
      <w:pPr>
        <w:bidi/>
      </w:pPr>
      <w:r>
        <w:rPr>
          <w:rtl/>
          <w:cs/>
          <w:lang w:val="ar_AE" w:bidi="ar_AE"/>
        </w:rPr>
      </w:r>
      <w:r>
        <w:rPr>
          <w:rtl/>
          <w:cs/>
          <w:lang w:val="ar_AE" w:bidi="ar_AE"/>
        </w:rPr>
        <w:t>في الجزء الثاني، يشرح بولس بعد ذلك الحقائق التي يؤمن بها جميع المؤمنين. وهي الحقائق عينها التي علّمها المؤمنون الآخرون لبولس، ثم علَّمها بولس لأهل كورنثوس. لمُساعدة المؤمنين على تذكّر هذه الحقائق، يستخدم بولس بيان إيمان رسمي. وثمة أربعة أجزاء في البيان: يموت المسيح، ويدفن الناس المسيح، ويحضره الله إلى الحياة، ثم يظهر للكثيرين. يبدأ كل جزء من هذه الأجزاء الأربعة بالكلمة ذاتها التي من المُفترَض أنْ تساعد المؤمنين على تذكُّر هذه الأمور.</w:t>
      </w:r>
    </w:p>
    <w:p>
      <w:pPr>
        <w:bidi/>
      </w:pPr>
      <w:r>
        <w:rPr>
          <w:rtl/>
          <w:cs/>
          <w:lang w:val="ar_AE" w:bidi="ar_AE"/>
        </w:rPr>
      </w:r>
      <w:r>
        <w:rPr>
          <w:rtl/>
          <w:cs/>
          <w:lang w:val="ar_AE" w:bidi="ar_AE"/>
        </w:rPr>
        <w:t>أولًا، مات المسيح ليخلّصنا من عواقب خطايانا، تمامًا كما قال الله في كتابات الله المُقَدَّسة. يشير بولس إلى مقاطع مُحددة تتحدث عن موت المسيح، وكذلك للكتاب المقدس كله والتي تشير جميعها إلى المسيح.</w:t>
      </w:r>
    </w:p>
    <w:p>
      <w:pPr>
        <w:bidi/>
      </w:pPr>
      <w:r>
        <w:rPr>
          <w:rtl/>
          <w:cs/>
          <w:lang w:val="ar_AE" w:bidi="ar_AE"/>
        </w:rPr>
      </w:r>
      <w:r>
        <w:rPr>
          <w:rtl/>
          <w:cs/>
          <w:lang w:val="ar_AE" w:bidi="ar_AE"/>
        </w:rPr>
        <w:t>توقّفوا هنا وناقشوا هذا السؤال كمجموعة: احكوا قصة ما فعله المسيح ولماذا فعله. انتبهوا إلى الكلمات والعبارات التي تستخدمون للحديث عن سبب موت المسيح. أوقفوا سماع هذا التسجيل الصوتي هنا.</w:t>
      </w:r>
    </w:p>
    <w:p>
      <w:pPr>
        <w:bidi/>
      </w:pPr>
      <w:r>
        <w:rPr>
          <w:rtl/>
          <w:cs/>
          <w:lang w:val="ar_AE" w:bidi="ar_AE"/>
        </w:rPr>
      </w:r>
      <w:r>
        <w:rPr>
          <w:rtl/>
          <w:cs/>
          <w:lang w:val="ar_AE" w:bidi="ar_AE"/>
        </w:rPr>
        <w:t>الجزء التالي هو أن الناس دفنوا المسيح، مما يُظهر أن المسيح مات حقًا. ثم وكما قال الله في الأسفار المقدسة، أقام الله المسيح من الأموات في اليوم الثالث. أخيرًا، ظهر المسيح لكثير من المؤمنين.</w:t>
      </w:r>
    </w:p>
    <w:p>
      <w:pPr>
        <w:bidi/>
      </w:pPr>
      <w:r>
        <w:rPr>
          <w:rtl/>
          <w:cs/>
          <w:lang w:val="ar_AE" w:bidi="ar_AE"/>
        </w:rPr>
      </w:r>
      <w:r>
        <w:rPr>
          <w:rtl/>
          <w:cs/>
          <w:lang w:val="ar_AE" w:bidi="ar_AE"/>
        </w:rPr>
        <w:t>توقّفوا هنا وناقشوا هذا السؤال كمجموعة: ناقشوا كيف ستتحدثون عن الأجزاء الأربعة من هذا البيان الرسمي أو التذكير بما يؤمن به جميع المؤمنين. فكّروا في الأساليب أو الأدوات المختلفة التي تساعد الناس على تذكُّر المعلومات التي ناقشتموها في الخطوة الثانية. أوقفوا سماع هذا التسجيل الصوتي هنا.</w:t>
      </w:r>
    </w:p>
    <w:p>
      <w:pPr>
        <w:bidi/>
      </w:pPr>
      <w:r>
        <w:rPr>
          <w:rtl/>
          <w:cs/>
          <w:lang w:val="ar_AE" w:bidi="ar_AE"/>
        </w:rPr>
      </w:r>
      <w:r>
        <w:rPr>
          <w:rtl/>
          <w:cs/>
          <w:lang w:val="ar_AE" w:bidi="ar_AE"/>
        </w:rPr>
        <w:t>على الأرجح كان هذا نهاية بيان الإيمان الرسمي. والآن، في الجزء الثالث، يذكر بولس بعض الذين رأوا المسيح. في هذا الوقت كان الناس يُقدِّرون الدليل الذي قدّمه مَن رأوا ما حدث فعلًا، ويؤكد بولس عدد الذين رأوا المسيح حقًا قائمًا من بين الأموات، إذ لم يكُن شبَحًا أو روحًا. ويصف بولس الذين ظهر لهم المسيح، ليُظهر لأهل كورنثوس أنَّ المسيح ظهر لأشخاص يمكنهم تصديقه. لم يكن هؤلاء الناس ليكذبوا بشأن رؤيتهم يسوع حيًا!</w:t>
      </w:r>
    </w:p>
    <w:p>
      <w:pPr>
        <w:bidi/>
      </w:pPr>
      <w:r>
        <w:rPr>
          <w:rtl/>
          <w:cs/>
          <w:lang w:val="ar_AE" w:bidi="ar_AE"/>
        </w:rPr>
      </w:r>
      <w:r>
        <w:rPr>
          <w:rtl/>
          <w:cs/>
          <w:lang w:val="ar_AE" w:bidi="ar_AE"/>
        </w:rPr>
        <w:t>أظهر المسيح ذاته لقيافا، وكذلك لبقية الرجال الذين اتبعوا المسيح قبل موته. يدعو بولس هؤلاء الرجال "الاثني عشر"، مع أنَّ واحدًا منهم لم يعد موجودًا. غالبًا ما تحتفظ المجموعات بألقاب على أساس الأعداد الأصلية للأعضاء، حتى لو تغيرت. كان الناس يحترمون هؤلاء الرجال، لذلك كانوا شهودًا أهل ثقة.</w:t>
      </w:r>
    </w:p>
    <w:p>
      <w:pPr>
        <w:bidi/>
      </w:pPr>
      <w:r>
        <w:rPr>
          <w:rtl/>
          <w:cs/>
          <w:lang w:val="ar_AE" w:bidi="ar_AE"/>
        </w:rPr>
      </w:r>
      <w:r>
        <w:rPr>
          <w:rtl/>
          <w:cs/>
          <w:lang w:val="ar_AE" w:bidi="ar_AE"/>
        </w:rPr>
        <w:t>ظهر المسيح لخمسمائة مؤمن في الوقت ذاته. ويقول بولس إن بعضًا من هؤلاء الخمسمائة قد رقدوا أو ماتوا. لكن معظم هؤلاء المؤمنين الخمسمائة لا يزالون أحياء، لذلك يمكن لأي شخص أن يتحدث معهم لتأكيد ما رأى الناس.</w:t>
      </w:r>
    </w:p>
    <w:p>
      <w:pPr>
        <w:bidi/>
      </w:pPr>
      <w:r>
        <w:rPr>
          <w:rtl/>
          <w:cs/>
          <w:lang w:val="ar_AE" w:bidi="ar_AE"/>
        </w:rPr>
      </w:r>
      <w:r>
        <w:rPr>
          <w:rtl/>
          <w:cs/>
          <w:lang w:val="ar_AE" w:bidi="ar_AE"/>
        </w:rPr>
        <w:t>توقّفوا هنا وناقشوا هذا السؤال كمجموعة: في لُغتكم، ما الكلمات أو العبارات التي تستخدمون للقول بأدب إن شخصًا ما قد مات؟ أوقفوا سماع هذا التسجيل الصوتي هنا.</w:t>
      </w:r>
    </w:p>
    <w:p>
      <w:pPr>
        <w:bidi/>
      </w:pPr>
      <w:r>
        <w:rPr>
          <w:rtl/>
          <w:cs/>
          <w:lang w:val="ar_AE" w:bidi="ar_AE"/>
        </w:rPr>
      </w:r>
      <w:r>
        <w:rPr>
          <w:rtl/>
          <w:cs/>
          <w:lang w:val="ar_AE" w:bidi="ar_AE"/>
        </w:rPr>
        <w:t>ظهر المسيح ليعقوب، أخوه، ثم لجميع الرُسُل أو قادة الكنيسة. ومن بين جميع الذين ذكرهم بولس، كان هو آخر شخص رأى المسيح. ربما كان بولس يُذكِّر المؤمنين بأن له السُلطان في التحدُّث عن الإنجيل، لأن المسيح قال له أن يشارك الإنجيل. لكن، يذكُر بولس كم كان غريبًا أو مدهشًا أن يختار المسيح إظهار ذاته له. يذكُر بولس إنَّ هذا الظهور كان مفاجئًا مثل التفاجؤ بولادة طفل بعد أنْ ظنَّ الجميع أنه مات.</w:t>
      </w:r>
    </w:p>
    <w:p>
      <w:pPr>
        <w:bidi/>
      </w:pPr>
      <w:r>
        <w:rPr>
          <w:rtl/>
          <w:cs/>
          <w:lang w:val="ar_AE" w:bidi="ar_AE"/>
        </w:rPr>
      </w:r>
      <w:r>
        <w:rPr>
          <w:rtl/>
          <w:cs/>
          <w:lang w:val="ar_AE" w:bidi="ar_AE"/>
        </w:rPr>
        <w:t>توقّفوا هنا وناقشوا هذا السؤال كمجموعة: في لُغتكم، ما بعض الكلمات أو العبارات التي تستخدمون لوصف شيء غير معتاد أو مفاجئ، أي شيء لا تعتقدون في إمكانية حدوثه؟ أوقفوا سماع هذا التسجيل الصوتي هنا.</w:t>
      </w:r>
    </w:p>
    <w:p>
      <w:pPr>
        <w:bidi/>
      </w:pPr>
      <w:r>
        <w:rPr>
          <w:rtl/>
          <w:cs/>
          <w:lang w:val="ar_AE" w:bidi="ar_AE"/>
        </w:rPr>
      </w:r>
      <w:r>
        <w:rPr>
          <w:rtl/>
          <w:cs/>
          <w:lang w:val="ar_AE" w:bidi="ar_AE"/>
        </w:rPr>
        <w:t>في الجزء الرابع، يصف بولس لُطف الله تجاهه وما حدث بعد ذلك. يشرح بولس ما يقصده عندما يقول إن ظهور المسيح له أمرٌ غريب. كثيرًا ما اضطهد بولس الكنيسة، أي أنه هاجم جميع المؤمنين في الكنيسة. بسبب ما فعله، يقول بولس إنه أقل الرُسُل أهمية، ولا يشعر بولس أنه يستحق لقَب رسول. لكن، أصبح بولس رسولًا ليس بسبب ما فعله، بل لأن الله كان مُنعمًا عليه. لم يكن ذلك الإنعام عديم الفائدة، بل إنَّ نعمة الله ساعدته على فِعل أشياء صالحة كثيرة. عمِل بولس باجتهاد أكثر من أي رسول آخر. ولا يقول بولس إنه أفضل من بقية الرسل لأنه عمِل باجتهاد، بل يقول بولس إن هذا العمل الشاق يُظهر كم كان الله لطيفًا، أو كم مِن نعمةٍ أظهرها له. لذلك، لا يهم بولس معرفة أوَّل مَن أخبر أهل كورنثوس عن نعمة الله. كان من الممكن أن يكون أي شخص، لكن الله اختار بولس ليكون رسولًا يُعلِّم الإنجيل، ويتحدث عن مشكلات أهل كورنثوس.</w:t>
      </w:r>
    </w:p>
    <w:p>
      <w:pPr>
        <w:bidi/>
      </w:pPr>
      <w:r>
        <w:rPr>
          <w:rtl/>
          <w:cs/>
          <w:lang w:val="ar_AE" w:bidi="ar_AE"/>
        </w:rPr>
      </w:r>
      <w:r>
        <w:rPr>
          <w:rtl/>
          <w:cs/>
          <w:lang w:val="ar_AE" w:bidi="ar_AE"/>
        </w:rPr>
        <w:t>لذلك، يُعد بولس مُعلّمًا موضع ثقة بسبب نعمة الله التي تعمل فيه. كما أنه موضع ثقة أيضًا لأنه، كما أظهر بولس للتو، يُعلِّم ويؤمن بالشئ ذاته الذي يفعله بقية الرُسُل. يكرز جميع المؤمنين بالحق ذاته الذي وصفه بولس في بيان الإيمان الرسمي، وهذه هي الحقيقة ذاتها التي آمن بها أهل كورنثوس. والآن وقد أظهر بولس معتقداتهم المشتركة، يستطيع أن يبدأ في الحديث عن مشكلة أهل كورنثوس أو الالتباس في المقطع التالي.</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أثناء ذلك، قد ترغبون في استخدام رسومات أو أجسام أو حتى أشخاص لتمثيل بولس، ومُستمعيه، والمسيح يسوع، وصَفا، والاثني عشر، والخمسمائة مؤمن، ويعقوب والرسل والله. فكروا في رسم أو تمثيل قصة الإنجيل، أو ما فعله يسوع من أجلنا، أولاً. ثم ارجعوا إلى تلك القصة في أثناء حديث بولس.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1–11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صفَا أو بطرس</w:t>
      </w:r>
    </w:p>
    <w:p>
      <w:pPr>
        <w:pStyle w:val="ListBullet"/>
        <w:bidi/>
        <w:spacing w:line="240" w:lineRule="auto"/>
        <w:ind w:left="720"/>
      </w:pPr>
      <w:r>
        <w:rPr>
          <w:rtl/>
          <w:cs/>
          <w:lang w:val="ar_AE" w:bidi="ar_AE"/>
        </w:rPr>
      </w:r>
      <w:r>
        <w:rPr>
          <w:rtl/>
          <w:cs/>
          <w:lang w:val="ar_AE" w:bidi="ar_AE"/>
        </w:rPr>
        <w:t>الاثنا عشر</w:t>
      </w:r>
    </w:p>
    <w:p>
      <w:pPr>
        <w:pStyle w:val="ListBullet"/>
        <w:bidi/>
        <w:spacing w:line="240" w:lineRule="auto"/>
        <w:ind w:left="720"/>
      </w:pPr>
      <w:r>
        <w:rPr>
          <w:rtl/>
          <w:cs/>
          <w:lang w:val="ar_AE" w:bidi="ar_AE"/>
        </w:rPr>
      </w:r>
      <w:r>
        <w:rPr>
          <w:rtl/>
          <w:cs/>
          <w:lang w:val="ar_AE" w:bidi="ar_AE"/>
        </w:rPr>
        <w:t>خمسمائة مؤمن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"وَأُعَرِّفُكُمْ أَيُّهَا الإِخْوَةُ بِالإِنْجِيلِ الَّذِي بَشَّرْتُكُمْ بِهِ. وَقَبِلْتُمُوهُ، وَتَقُومُونَ فِيهِ، وَبِهِ أَيْضًا تَخْلُصُونَ، إِنْ كُنْتُمْ تَذْكُرُونَ أَيُّ كَلاَمٍ بَشَّرْتُكُمْ بِهِ إِلاَّ إِذَا كُنْتُمْ قَدْ آمَنْتُمْ عَبَثًا!"</w:t>
      </w:r>
    </w:p>
    <w:p>
      <w:pPr>
        <w:bidi/>
      </w:pPr>
      <w:r>
        <w:rPr>
          <w:rtl/>
          <w:cs/>
          <w:lang w:val="ar_AE" w:bidi="ar_AE"/>
        </w:rPr>
      </w:r>
      <w:r>
        <w:rPr>
          <w:rtl/>
          <w:cs/>
          <w:lang w:val="ar_AE" w:bidi="ar_AE"/>
        </w:rPr>
        <w:t>ثم يقول بولس: "فَإِنَّنِي سَلَّمْتُ إِلَيْكُمْ فِي الأَوَّلِ مَا قَبِلْتُهُ أَنَا أَيْضًا: وهذه الأمور مهمة جدًا: أَنَّ الْمَسِيحَ مَاتَ مِنْ أَجْلِ خَطَايَانَا حَسَبَ الْكُتُبِ، وَأَنَّهُ دُفِنَ، وَأَنَّهُ قَامَ فِي الْيَوْمِ الثَّالِثِ. حَسَبَ الْكُتُبِ، وَأَنَّهُ ظَهَرَ لِصَفَا ثُمَّ لِلاثْنَيْ عَشَرَ. وَبَعْدَ ذَلِكَ ظَهَرَ دَفْعَةً وَاحِدَةً لأَكْثَرَ مِنْ خَمْسِمِئَةِ أَخٍ، أَكْثَرُهُمْ بَاقٍ إِلَى الآنَ. وَلكِنَّ بَعْضَهُمْ قَدْ رَقَدُوا. وَبَعْدَ ذَلِكَ ظَهَرَ لِيَعْقُوبَ، ثُمَّ لِلرُّسُلِ أَجْمَعِينَ. وَآخِرَ الْكُلِّ - كَأَنَّهُ لِلسِّقْطِ - ظَهَرَ لِي أَنَا".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جميع الذين ظهر لهم المسيح: "بماذا كنتم تشعرون أو تفكّرون عندما ظهر لكم المسيح؟"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الذين يسمعون: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لأَنِّي أَصْغَرُ الرُّسُلِ، أَنَا الَّذِي لَسْتُ أَهْلًا لأَنْ أُدْعَى رَسُولًا، لأَنِّي اضْطَهَدْتُ كَنِيسَةَ اللهِ. وَلكِنْ بِنِعْمَةِ اللهِ أَنَا مَا أَنَا، وَنِعْمَتُهُ الْمُعْطَاةُ لِي لَمْ تَكُنْ بَاطِلَةً، بَلْ أَنَا تَعِبْتُ أَكْثَرَ مِنْهُمْ جَمِيعِهِمْ. وَلكِنْ لَا أَنَا، بَلْ نِعْمَةُ اللهِ الَّتِي مَعِي. فَسَوَاءٌ أَنَا أَمْ أُولئِكَ، هَكَذَا نَكْرِز، وَهَكَذَا آمَنْتُمْ".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1–11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بولس المؤمنين في كورنثوس "</w:t>
      </w:r>
      <w:r>
        <w:rPr>
          <w:b/>
          <w:rtl/>
          <w:cs/>
          <w:lang w:val="ar_AE" w:bidi="ar_AE"/>
        </w:rPr>
        <w:t>الإخوة</w:t>
      </w:r>
      <w:r>
        <w:rPr>
          <w:rtl/>
          <w:cs/>
          <w:lang w:val="ar_AE" w:bidi="ar_AE"/>
        </w:rPr>
        <w:t>". بما أن الله أبو جميع المؤمنين، فإن جميع المؤمنين مثل الإخوة والأخوات. لذلك، يستخدم بولس كلمة أخ كثيرًا للإشارة إلى أخ مؤمن. عندما يكون هناك أكثر من أخ، يمكن أن تعني الكلمة أيضًا الإخوة والأخوات. استخدموا الكلمات أو العبارات ذاتها التي استخدمتم في المقاطع السابقة للإشارة إلى الإخوة.</w:t>
      </w:r>
    </w:p>
    <w:p>
      <w:pPr>
        <w:bidi/>
      </w:pPr>
      <w:r>
        <w:rPr>
          <w:rtl/>
          <w:cs/>
          <w:lang w:val="ar_AE" w:bidi="ar_AE"/>
        </w:rPr>
      </w:r>
      <w:r>
        <w:rPr>
          <w:rtl/>
          <w:cs/>
          <w:lang w:val="ar_AE" w:bidi="ar_AE"/>
        </w:rPr>
        <w:t xml:space="preserve">يريد بولس أن يُذكِّر المؤمنين </w:t>
      </w:r>
      <w:r>
        <w:rPr>
          <w:b/>
          <w:rtl/>
          <w:cs/>
          <w:lang w:val="ar_AE" w:bidi="ar_AE"/>
        </w:rPr>
        <w:t>بالإنجيل</w:t>
      </w:r>
      <w:r>
        <w:rPr>
          <w:rtl/>
          <w:cs/>
          <w:lang w:val="ar_AE" w:bidi="ar_AE"/>
        </w:rPr>
        <w:t xml:space="preserve">. وكلمة "إنجيل" تعني "خبَر سار". والخبر السار في الكتاب المُقدَّس أنَّ الله رتَّب طريقة لخلاص الناس. لمزيد من المعلومات عن كلمة </w:t>
      </w:r>
      <w:r>
        <w:rPr>
          <w:rtl/>
          <w:cs/>
          <w:lang w:val="ar_AE" w:bidi="ar_AE"/>
        </w:rPr>
        <w:t>الإنجيل</w:t>
      </w:r>
      <w:r>
        <w:rPr>
          <w:rtl/>
          <w:cs/>
          <w:lang w:val="ar_AE" w:bidi="ar_AE"/>
        </w:rPr>
        <w:t>، راجعوا "قاموس الكلمات الرئيسية". استخدموا الكلمة أو العبارة ذاتها التي استخدمتم في المقاطع السابقة للإشارة إلى "الإنجيل".</w:t>
      </w:r>
    </w:p>
    <w:p>
      <w:pPr>
        <w:bidi/>
      </w:pPr>
      <w:r>
        <w:rPr>
          <w:rtl/>
          <w:cs/>
          <w:lang w:val="ar_AE" w:bidi="ar_AE"/>
        </w:rPr>
      </w:r>
      <w:r>
        <w:rPr>
          <w:rtl/>
          <w:cs/>
          <w:lang w:val="ar_AE" w:bidi="ar_AE"/>
        </w:rPr>
        <w:t xml:space="preserve">يقول بولس إن الإنجيل هو الذي </w:t>
      </w:r>
      <w:r>
        <w:rPr>
          <w:b/>
          <w:rtl/>
          <w:cs/>
          <w:lang w:val="ar_AE" w:bidi="ar_AE"/>
        </w:rPr>
        <w:t>خلّص</w:t>
      </w:r>
      <w:r>
        <w:rPr>
          <w:rtl/>
          <w:cs/>
          <w:lang w:val="ar_AE" w:bidi="ar_AE"/>
        </w:rPr>
        <w:t xml:space="preserve"> المؤمنين. لمزيد من المعلومات عن كيف يُخلِّص الإنجيل شخصًا ما، راجعوا كلمة </w:t>
      </w:r>
      <w:r>
        <w:rPr>
          <w:rtl/>
          <w:cs/>
          <w:lang w:val="ar_AE" w:bidi="ar_AE"/>
        </w:rPr>
        <w:t>خلاص</w:t>
      </w:r>
      <w:r>
        <w:rPr>
          <w:rtl/>
          <w:cs/>
          <w:lang w:val="ar_AE" w:bidi="ar_AE"/>
        </w:rPr>
        <w:t xml:space="preserve"> في "قاموس الكلمات الرئيسية". استخدموا الكلمة أو العبارة ذاتها التي استخدمتم في المقاطع السابقة لكلمة "تخلصون".</w:t>
      </w:r>
    </w:p>
    <w:p>
      <w:pPr>
        <w:bidi/>
      </w:pPr>
      <w:r>
        <w:rPr>
          <w:rtl/>
          <w:cs/>
          <w:lang w:val="ar_AE" w:bidi="ar_AE"/>
        </w:rPr>
      </w:r>
      <w:r>
        <w:rPr>
          <w:rtl/>
          <w:cs/>
          <w:lang w:val="ar_AE" w:bidi="ar_AE"/>
        </w:rPr>
        <w:t xml:space="preserve">يقول بولس إنه على المؤمنين الاستمرار في الثقة بهذه الرسالة، وإلا </w:t>
      </w:r>
      <w:r>
        <w:rPr>
          <w:b/>
          <w:rtl/>
          <w:cs/>
          <w:lang w:val="ar_AE" w:bidi="ar_AE"/>
        </w:rPr>
        <w:t>سيؤمنون</w:t>
      </w:r>
      <w:r>
        <w:rPr>
          <w:rtl/>
          <w:cs/>
          <w:lang w:val="ar_AE" w:bidi="ar_AE"/>
        </w:rPr>
        <w:t xml:space="preserve"> دون نتائج. فإنْ آمنتم برسالة ما، فأنتم تؤمنون أنها صحيحة. ثم تثقون بتلك الرسالة وتلتزمون بفِعل ما تقولون. لمزيد من المعلومات عن كلمة </w:t>
      </w:r>
      <w:r>
        <w:rPr>
          <w:rtl/>
          <w:cs/>
          <w:lang w:val="ar_AE" w:bidi="ar_AE"/>
        </w:rPr>
        <w:t>يؤمن</w:t>
      </w:r>
      <w:r>
        <w:rPr>
          <w:rtl/>
          <w:cs/>
          <w:lang w:val="ar_AE" w:bidi="ar_AE"/>
        </w:rPr>
        <w:t>، راجعوا "قاموس الكلمات الرئيسية". استخدموا الكلمة أو العبارة ذاتها التي استخدمتم في المقاطع السابقة للتعبير عن كلمة "يؤمن".</w:t>
      </w:r>
    </w:p>
    <w:p>
      <w:pPr>
        <w:bidi/>
      </w:pPr>
      <w:r>
        <w:rPr>
          <w:rtl/>
          <w:cs/>
          <w:lang w:val="ar_AE" w:bidi="ar_AE"/>
        </w:rPr>
      </w:r>
      <w:r>
        <w:rPr>
          <w:rtl/>
          <w:cs/>
          <w:lang w:val="ar_AE" w:bidi="ar_AE"/>
        </w:rPr>
        <w:t xml:space="preserve">مات </w:t>
      </w:r>
      <w:r>
        <w:rPr>
          <w:b/>
          <w:rtl/>
          <w:cs/>
          <w:lang w:val="ar_AE" w:bidi="ar_AE"/>
        </w:rPr>
        <w:t>المسيح</w:t>
      </w:r>
      <w:r>
        <w:rPr>
          <w:rtl/>
          <w:cs/>
          <w:lang w:val="ar_AE" w:bidi="ar_AE"/>
        </w:rPr>
        <w:t xml:space="preserve"> عن خطايانا. وكلمة المسيح هي كلمة "المسيّا" ذاتها، التي تشير إلى الملك والمخلّص الفريد الذي وعد الله بإرساله، وهو يسوع. 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مات المسيح عن خطايانا. تتحدث هذه العبارة عن كيف </w:t>
      </w:r>
      <w:r>
        <w:rPr>
          <w:b/>
          <w:rtl/>
          <w:cs/>
          <w:lang w:val="ar_AE" w:bidi="ar_AE"/>
        </w:rPr>
        <w:t>كفَّر</w:t>
      </w:r>
      <w:r>
        <w:rPr>
          <w:rtl/>
          <w:cs/>
          <w:lang w:val="ar_AE" w:bidi="ar_AE"/>
        </w:rPr>
        <w:t xml:space="preserve"> المسيح عن خطايانا، أو نزع عنَّا خطايانا حتى نُسترَّد بالتمام إلى علاقة مع الله. لقد أخطأنا وكسرنا علاقتنا بالله، لكن موت المسيح أعادنا إلى الله في علاقة معه من جديد. في هذه الحالة، قد ترغبون في ترجمة هذه العبارة بطريقة عامة: لقد مات المسيح من أجل خطايانا، أو مات المسيح ليعالج مشكلة خطايانا.</w:t>
      </w:r>
    </w:p>
    <w:p>
      <w:pPr>
        <w:bidi/>
      </w:pPr>
      <w:r>
        <w:rPr>
          <w:rtl/>
          <w:cs/>
          <w:lang w:val="ar_AE" w:bidi="ar_AE"/>
        </w:rPr>
      </w:r>
      <w:r>
        <w:rPr>
          <w:rtl/>
          <w:cs/>
          <w:lang w:val="ar_AE" w:bidi="ar_AE"/>
        </w:rPr>
        <w:t xml:space="preserve">توقّفوا هنا وناقشوا معًا الكلمة أو العبارة التي سوف تستخدمون هنا. تذكّروا الطريقة التي وصفتم بها ما فعله المسيح في النص المكتوب الثالث. كيف ستتحدثون عن سبب موت المسيح من أجل خطايانا؟ لمزيد من المعلومات عن هذه الفكرة، انظروا كلمة </w:t>
      </w:r>
      <w:r>
        <w:rPr>
          <w:b/>
          <w:rtl/>
          <w:cs/>
          <w:lang w:val="ar_AE" w:bidi="ar_AE"/>
        </w:rPr>
        <w:t>الكفّارة</w:t>
      </w:r>
      <w:r>
        <w:rPr>
          <w:rtl/>
          <w:cs/>
          <w:lang w:val="ar_AE" w:bidi="ar_AE"/>
        </w:rPr>
        <w:t xml:space="preserve"> في "قاموس الكلمات الرئيسية". أوقفوا سماع هذا التسجيل الصوتي هنا.</w:t>
      </w:r>
    </w:p>
    <w:p>
      <w:pPr>
        <w:bidi/>
      </w:pPr>
      <w:r>
        <w:rPr>
          <w:rtl/>
          <w:cs/>
          <w:lang w:val="ar_AE" w:bidi="ar_AE"/>
        </w:rPr>
      </w:r>
      <w:r>
        <w:rPr>
          <w:b/>
          <w:rtl/>
          <w:cs/>
          <w:lang w:val="ar_AE" w:bidi="ar_AE"/>
        </w:rPr>
        <w:t>الخطية</w:t>
      </w:r>
      <w:r>
        <w:rPr>
          <w:rtl/>
          <w:cs/>
          <w:lang w:val="ar_AE" w:bidi="ar_AE"/>
        </w:rPr>
        <w:t xml:space="preserve"> عمل تمرُّد على الله. في كل مرة يعصى فيها شخص شرائع الله، يُخطئ ذلك الشخص. للمزيد من المعلومات بشأن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مات المسيح، وهو ما ذكرَت </w:t>
      </w:r>
      <w:r>
        <w:rPr>
          <w:b/>
          <w:rtl/>
          <w:cs/>
          <w:lang w:val="ar_AE" w:bidi="ar_AE"/>
        </w:rPr>
        <w:t>الأسفار المقدسة</w:t>
      </w:r>
      <w:r>
        <w:rPr>
          <w:rtl/>
          <w:cs/>
          <w:lang w:val="ar_AE" w:bidi="ar_AE"/>
        </w:rPr>
        <w:t xml:space="preserve"> أنه سيحدُث. عندما يتحدث الناس في زمن العهد الجديد عن الكتاب المقدس، أو الأسفار المُقَدَّسة، فإنهم يتحدثون عن الجزء من الكتاب المقدس الذي يدعوه المؤمنون الآن العهد القديم.</w:t>
      </w:r>
    </w:p>
    <w:p>
      <w:pPr>
        <w:bidi/>
      </w:pPr>
      <w:r>
        <w:rPr>
          <w:rtl/>
          <w:cs/>
          <w:lang w:val="ar_AE" w:bidi="ar_AE"/>
        </w:rPr>
      </w:r>
      <w:r>
        <w:rPr>
          <w:rtl/>
          <w:cs/>
          <w:lang w:val="ar_AE" w:bidi="ar_AE"/>
        </w:rPr>
        <w:t xml:space="preserve">توقفوا هنا وناقشوا كمجموعة الكلمة أو العبارة التي سوف تستخدمون للإشارة إلى الأسفار المُقدَّسة. ابحثوا عن كلمة </w:t>
      </w:r>
      <w:r>
        <w:rPr>
          <w:rtl/>
          <w:cs/>
          <w:lang w:val="ar_AE" w:bidi="ar_AE"/>
        </w:rPr>
        <w:t>الأسفار المقدسة</w:t>
      </w:r>
      <w:r>
        <w:rPr>
          <w:rtl/>
          <w:cs/>
          <w:lang w:val="ar_AE" w:bidi="ar_AE"/>
        </w:rPr>
        <w:t xml:space="preserve"> في "قاموس الكلمات الرئيسية" لمزيد من المعلومات. إذا كنتم قد ترجمتم هذا التعبير فعلًا في سِفر آخر من الكتاب المقدّس، فاستخدموا التعبير ذاته الذي استُخدم هناك. أوقفوا سماع هذا التسجيل الصوتي هنا.</w:t>
      </w:r>
    </w:p>
    <w:p>
      <w:pPr>
        <w:bidi/>
      </w:pPr>
      <w:r>
        <w:rPr>
          <w:rtl/>
          <w:cs/>
          <w:lang w:val="ar_AE" w:bidi="ar_AE"/>
        </w:rPr>
      </w:r>
      <w:r>
        <w:rPr>
          <w:rtl/>
          <w:cs/>
          <w:lang w:val="ar_AE" w:bidi="ar_AE"/>
        </w:rPr>
        <w:t xml:space="preserve">ظهر المسيح </w:t>
      </w:r>
      <w:r>
        <w:rPr>
          <w:b/>
          <w:rtl/>
          <w:cs/>
          <w:lang w:val="ar_AE" w:bidi="ar_AE"/>
        </w:rPr>
        <w:t>للإثني عشر</w:t>
      </w:r>
      <w:r>
        <w:rPr>
          <w:rtl/>
          <w:cs/>
          <w:lang w:val="ar_AE" w:bidi="ar_AE"/>
        </w:rPr>
        <w:t>. اختار يسوع اثني عشر شخصًا ليكونوا تلاميذه الخاصين. يدعو الناس هذه المجموعة الصغيرة "التلاميذ الاثني عشر"، أو حتى "الاثني عشر". هؤلاء التلاميذ تبعوا المسيح في كل مكان، يتعلمون منه ويراقبونه.</w:t>
      </w:r>
    </w:p>
    <w:p>
      <w:pPr>
        <w:bidi/>
      </w:pPr>
      <w:r>
        <w:rPr>
          <w:rtl/>
          <w:cs/>
          <w:lang w:val="ar_AE" w:bidi="ar_AE"/>
        </w:rPr>
      </w:r>
      <w:r>
        <w:rPr>
          <w:rtl/>
          <w:cs/>
          <w:lang w:val="ar_AE" w:bidi="ar_AE"/>
        </w:rPr>
        <w:t xml:space="preserve">توقّفوا هنا وناقشوا معًا الكلمة أو العبارة التي سوف تستخدمون للتعبير عن "الاثني عشر". ابحثوا عن </w:t>
      </w:r>
      <w:r>
        <w:rPr>
          <w:rtl/>
          <w:cs/>
          <w:lang w:val="ar_AE" w:bidi="ar_AE"/>
        </w:rPr>
        <w:t>تلاميذ</w:t>
      </w:r>
      <w:r>
        <w:rPr>
          <w:rtl/>
          <w:cs/>
          <w:lang w:val="ar_AE" w:bidi="ar_AE"/>
        </w:rPr>
        <w:t xml:space="preserve"> في "قاموس الكلمات الرئيسية" لمزيدٍ من المعلومات. إذا كنتم قد ترجمتم هذا التعبير فعلًا في سِفر آخر من الكتاب المقدّس، فاستخدموا التعبير ذاته الذي استُخدم هناك. أوقفوا سماع هذا التسجيل الصوتي هنا.</w:t>
      </w:r>
    </w:p>
    <w:p>
      <w:pPr>
        <w:bidi/>
      </w:pPr>
      <w:r>
        <w:rPr>
          <w:rtl/>
          <w:cs/>
          <w:lang w:val="ar_AE" w:bidi="ar_AE"/>
        </w:rPr>
      </w:r>
      <w:r>
        <w:rPr>
          <w:rtl/>
          <w:cs/>
          <w:lang w:val="ar_AE" w:bidi="ar_AE"/>
        </w:rPr>
        <w:t xml:space="preserve">ظهَرَ المسيح أيضًا </w:t>
      </w:r>
      <w:r>
        <w:rPr>
          <w:b/>
          <w:rtl/>
          <w:cs/>
          <w:lang w:val="ar_AE" w:bidi="ar_AE"/>
        </w:rPr>
        <w:t>للرسُل</w:t>
      </w:r>
      <w:r>
        <w:rPr>
          <w:rtl/>
          <w:cs/>
          <w:lang w:val="ar_AE" w:bidi="ar_AE"/>
        </w:rPr>
        <w:t xml:space="preserve">. والرسول شخص يشهد لأشخاص آخرين أن المسيح قام حقًا من بين الأموات. يكرز الرسول بالإنجيل، ويؤسس الكنائس، وله سُلطان من الله لاتخاذ القرارات بشأن الأمور الروحية. وربما كانت مجموعة الرُسل هذه تشمل الاثني عشر ويعقوب وقادة الكنيسة الأولى. ولمزيد من المعلومات عن </w:t>
      </w:r>
      <w:r>
        <w:rPr>
          <w:rtl/>
          <w:cs/>
          <w:lang w:val="ar_AE" w:bidi="ar_AE"/>
        </w:rPr>
        <w:t>الرسول</w:t>
      </w:r>
      <w:r>
        <w:rPr>
          <w:rtl/>
          <w:cs/>
          <w:lang w:val="ar_AE" w:bidi="ar_AE"/>
        </w:rPr>
        <w:t>، راجعوا "قاموس الكلمات الرئيسية". استخدموا الكلمة ذاتها التي استخدمتم في المقاطع السابقة لكلمة "رسول".</w:t>
      </w:r>
    </w:p>
    <w:p>
      <w:pPr>
        <w:bidi/>
      </w:pPr>
      <w:r>
        <w:rPr>
          <w:rtl/>
          <w:cs/>
          <w:lang w:val="ar_AE" w:bidi="ar_AE"/>
        </w:rPr>
      </w:r>
      <w:r>
        <w:rPr>
          <w:rtl/>
          <w:cs/>
          <w:lang w:val="ar_AE" w:bidi="ar_AE"/>
        </w:rPr>
        <w:t xml:space="preserve">كثيرًا ما كان بولس </w:t>
      </w:r>
      <w:r>
        <w:rPr>
          <w:b/>
          <w:rtl/>
          <w:cs/>
          <w:lang w:val="ar_AE" w:bidi="ar_AE"/>
        </w:rPr>
        <w:t>يضطهد</w:t>
      </w:r>
      <w:r>
        <w:rPr>
          <w:rtl/>
          <w:cs/>
          <w:lang w:val="ar_AE" w:bidi="ar_AE"/>
        </w:rPr>
        <w:t xml:space="preserve"> كنيسة الله. عندما يضطهدكم الناس، يعاملونكم بقسوة وظُلم. قد يضربك الناس أو يستبعدونك من المجتمع، أو يتكلمون بكذب عنك ويحضروك إلى المحكمة. لمزيد من المعلومات عن "يضطهد" راجعوا كلمة </w:t>
      </w:r>
      <w:r>
        <w:rPr>
          <w:rtl/>
          <w:cs/>
          <w:lang w:val="ar_AE" w:bidi="ar_AE"/>
        </w:rPr>
        <w:t>اضطهاد</w:t>
      </w:r>
      <w:r>
        <w:rPr>
          <w:rtl/>
          <w:cs/>
          <w:lang w:val="ar_AE" w:bidi="ar_AE"/>
        </w:rPr>
        <w:t xml:space="preserve"> في "قاموس الكلمات الرئيسية". استخدموا الكلمة ذاتها التي استخدمتم في المقاطع السابقة لكلمة "اضطهد".</w:t>
      </w:r>
    </w:p>
    <w:p>
      <w:pPr>
        <w:bidi/>
      </w:pPr>
      <w:r>
        <w:rPr>
          <w:rtl/>
          <w:cs/>
          <w:lang w:val="ar_AE" w:bidi="ar_AE"/>
        </w:rPr>
      </w:r>
      <w:r>
        <w:rPr>
          <w:rtl/>
          <w:cs/>
          <w:lang w:val="ar_AE" w:bidi="ar_AE"/>
        </w:rPr>
        <w:t xml:space="preserve">تعني </w:t>
      </w:r>
      <w:r>
        <w:rPr>
          <w:b/>
          <w:rtl/>
          <w:cs/>
          <w:lang w:val="ar_AE" w:bidi="ar_AE"/>
        </w:rPr>
        <w:t>كنيسة الله</w:t>
      </w:r>
      <w:r>
        <w:rPr>
          <w:rtl/>
          <w:cs/>
          <w:lang w:val="ar_AE" w:bidi="ar_AE"/>
        </w:rPr>
        <w:t xml:space="preserve"> جميع الذين على الأرض معًا الذين يؤمنون بالمسيح يسوع. لمزيد من المعلومات عن </w:t>
      </w:r>
      <w:r>
        <w:rPr>
          <w:rtl/>
          <w:cs/>
          <w:lang w:val="ar_AE" w:bidi="ar_AE"/>
        </w:rPr>
        <w:t>الكنيسة</w:t>
      </w:r>
      <w:r>
        <w:rPr>
          <w:rtl/>
          <w:cs/>
          <w:lang w:val="ar_AE" w:bidi="ar_AE"/>
        </w:rPr>
        <w:t>، راجعوا "قاموس الكلمات الرئيسية". استخدموا الكلمة ذاتها التي استخدمتم في المقاطع السابقة للإشارة إلى الكنيسة أو كنيسة الله.</w:t>
      </w:r>
    </w:p>
    <w:p>
      <w:pPr>
        <w:bidi/>
      </w:pPr>
      <w:r>
        <w:rPr>
          <w:rtl/>
          <w:cs/>
          <w:lang w:val="ar_AE" w:bidi="ar_AE"/>
        </w:rPr>
      </w:r>
      <w:r>
        <w:rPr>
          <w:rtl/>
          <w:cs/>
          <w:lang w:val="ar_AE" w:bidi="ar_AE"/>
        </w:rPr>
        <w:t xml:space="preserve">يقول بولس إنه رسول بسبب </w:t>
      </w:r>
      <w:r>
        <w:rPr>
          <w:b/>
          <w:rtl/>
          <w:cs/>
          <w:lang w:val="ar_AE" w:bidi="ar_AE"/>
        </w:rPr>
        <w:t>نعمة</w:t>
      </w:r>
      <w:r>
        <w:rPr>
          <w:rtl/>
          <w:cs/>
          <w:lang w:val="ar_AE" w:bidi="ar_AE"/>
        </w:rPr>
        <w:t xml:space="preserve"> الله. يعني إظهار النعمة إعطاء شخص ما شيئًا صالحًا لا يستحقه. قد يعني هذا في الغالب الخلاص الذي يعطيه الله، لكنه هنا على الأرجح اللُطف التي يُظهره الله تجاه بولس. ولمزيد من المعلومات عن </w:t>
      </w:r>
      <w:r>
        <w:rPr>
          <w:rtl/>
          <w:cs/>
          <w:lang w:val="ar_AE" w:bidi="ar_AE"/>
        </w:rPr>
        <w:t>النعمة</w:t>
      </w:r>
      <w:r>
        <w:rPr>
          <w:rtl/>
          <w:cs/>
          <w:lang w:val="ar_AE" w:bidi="ar_AE"/>
        </w:rPr>
        <w:t xml:space="preserve"> راجعوا "قاموس الكلمات الرئيسية". استخدموا الكلمة أو العبارة ذاتها التي استخدمتم في المقاطع السابقة للإشارة إلى كلمة نعمة.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15:12–19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12–19 واحفظوه في قلوبكم.</w:t>
      </w:r>
    </w:p>
    <w:p>
      <w:pPr>
        <w:bidi/>
      </w:pPr>
      <w:r>
        <w:rPr>
          <w:rtl/>
          <w:cs/>
          <w:lang w:val="ar_AE" w:bidi="ar_AE"/>
        </w:rPr>
      </w:r>
      <w:r>
        <w:rPr>
          <w:rtl/>
          <w:cs/>
          <w:lang w:val="ar_AE" w:bidi="ar_AE"/>
        </w:rPr>
        <w:t>استمعوا إلى نسخة صوتية من كورنثوس الأولى 15: 12–19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12–19 من الترجمة الأسهل فهمًا.</w:t>
      </w:r>
    </w:p>
    <w:p>
      <w:pPr>
        <w:bidi/>
      </w:pPr>
      <w:r>
        <w:rPr>
          <w:rtl/>
          <w:cs/>
          <w:lang w:val="ar_AE" w:bidi="ar_AE"/>
        </w:rPr>
      </w:r>
      <w:r>
        <w:rPr>
          <w:rtl/>
          <w:cs/>
          <w:lang w:val="ar_AE" w:bidi="ar_AE"/>
        </w:rPr>
        <w:t>لقد ذكَّر بولس أهل كورنثوس بالإنجيل الذي يعرفه جميع المؤمنين أنه حق. والآن سيُظهِر بولس لماذا ذكَّر أهل كورنثوس بهذا الحق. قال بعض المؤمنين في كورنثوس إن الله لا يقيم الموتى من الأموات، ويقول بولس إن كان هذا صحيحًا، فإن الله لم يقم المسيح من الأموات، وإذا لم يكن الله قد أقام المسيح، فإن الخبر السار الذي يكرز به الرُسُل لا معنى لهُ على الإطلاق! وعندئذٍ فإنَّ إيمان المؤمنين بالمسيح لن يُساعدهم. ولن يكون للمؤمنين رجاء في المستقبل. يُظهر بولس كيف أن فكرة أهل كورنثوس هذه غير منطقية.</w:t>
      </w:r>
    </w:p>
    <w:p>
      <w:pPr>
        <w:bidi/>
      </w:pPr>
      <w:r>
        <w:rPr>
          <w:rtl/>
          <w:cs/>
          <w:lang w:val="ar_AE" w:bidi="ar_AE"/>
        </w:rPr>
      </w:r>
      <w:r>
        <w:rPr>
          <w:rtl/>
          <w:cs/>
          <w:lang w:val="ar_AE" w:bidi="ar_AE"/>
        </w:rPr>
        <w:t>ليبدأ حجته، يشرح بولس لماذا ذكَّر للتو أهل كورنثوس بحقائق الإنجيل المُهمة في المقطع السابق. سمع بولس أن بعض المؤمنين في كورنثوس يقولون إنه ما مِن قيامة للأموات. هذا حدَثٌ سيتّم في المستقبل. عندما يعود يسوع ليملك ملِكًا إلى الأبد، سيحيا الناس الذين قبلهم الله من جديد ويستقبلون جسدًا جديدًا – جسدًا لن يموت مرة أخرى. يُسمي الناس هذا قيامة الموتى أو قيامة المؤمنين. في ذلك الوقت، كان كثيرون يعتقدون أنه عندما يموت الشخص، فإن نفْس ذلك الشخص – أو الجزء الداخلي غير المرئي منه – ستعيش مرة أخرى، لكن جسده لن يحيا. ربما هذا هو السبب في أن أهل كورنثوس يتساءلون إن كان الله سيقيم حقًا الموتى بأجسادهم ونفوسهم إلى الحياة.</w:t>
      </w:r>
    </w:p>
    <w:p>
      <w:pPr>
        <w:bidi/>
      </w:pPr>
      <w:r>
        <w:rPr>
          <w:rtl/>
          <w:cs/>
          <w:lang w:val="ar_AE" w:bidi="ar_AE"/>
        </w:rPr>
      </w:r>
      <w:r>
        <w:rPr>
          <w:rtl/>
          <w:cs/>
          <w:lang w:val="ar_AE" w:bidi="ar_AE"/>
        </w:rPr>
        <w:t>توقّفوا هنا وناقشوا هذا السؤال كمجموعة: في ثقافتكم، ماذا يعتقد الناس فيما سيحدث لهُم بعد موتهم؟ ماذا يحدث لكل جزء من شخص ما؟ أوقفوا سماع هذا التسجيل الصوتي هنا.</w:t>
      </w:r>
    </w:p>
    <w:p>
      <w:pPr>
        <w:bidi/>
      </w:pPr>
      <w:r>
        <w:rPr>
          <w:rtl/>
          <w:cs/>
          <w:lang w:val="ar_AE" w:bidi="ar_AE"/>
        </w:rPr>
      </w:r>
      <w:r>
        <w:rPr>
          <w:rtl/>
          <w:cs/>
          <w:lang w:val="ar_AE" w:bidi="ar_AE"/>
        </w:rPr>
        <w:t>يسأل بولس لماذا يقول البعض إنه لا توجد قيامة، ولا ينتظر جوابًا. يُظهر بولس أنه مُتفاجئ لأن أهل كورنثوس قالوا هذا، ثم يشرح بولس أن هذه الفكرة لا تتفق مع الإنجيل. تذكّروا أن المسيح كان قد مات. فإذا قال أهل كورنثوس إن الله لا يقيم الأموات، فمعنى هذا أنَّ الله لم يُقِم المسيح. ويعلم بولس أن هذا كذب وقد أظهر بالفعل للمؤمنين أنهم جميعًا يؤمنون بأن الله أقام المسيح من الأموات. مع ذلك، سيتظاهر بولس بصحة موقف غير واقعي، وسيتخيل أن الله لا يقيم أيًا من الأموات إلى الحياة، بما في ذلك المسيح، ليُظهر ما سيحدث.</w:t>
      </w:r>
    </w:p>
    <w:p>
      <w:pPr>
        <w:bidi/>
      </w:pPr>
      <w:r>
        <w:rPr>
          <w:rtl/>
          <w:cs/>
          <w:lang w:val="ar_AE" w:bidi="ar_AE"/>
        </w:rPr>
      </w:r>
      <w:r>
        <w:rPr>
          <w:rtl/>
          <w:cs/>
          <w:lang w:val="ar_AE" w:bidi="ar_AE"/>
        </w:rPr>
        <w:t>توقّفوا هنا وناقشوا هذا السؤال كمجموعة: كنشاط، اختاروا موضوعًا صغيرًا أو سخيفًا تختلف بشأنه آراء الناس، مثل كيف حدث شيء ما في تاريخ شعبكم. اطلبوا من عضوَين من المجموعة اختيار آراء مختلفة، ثم يأخذ كلاهما مُنعَطفًا ويشرحا بأدب لماذا لا يكون رأي الشخص الآخر منطقيًا. يجب على كلا الشخصَين عمَل ذلك عن طريق توضيح الأمور الخاطئة الأخرى التي ستكون صحيحة إذا كان الرأي الآخر صحيحًا. أوقفوا سماع هذا التسجيل الصوتي هنا.</w:t>
      </w:r>
    </w:p>
    <w:p>
      <w:pPr>
        <w:bidi/>
      </w:pPr>
      <w:r>
        <w:rPr>
          <w:rtl/>
          <w:cs/>
          <w:lang w:val="ar_AE" w:bidi="ar_AE"/>
        </w:rPr>
      </w:r>
      <w:r>
        <w:rPr>
          <w:rtl/>
          <w:cs/>
          <w:lang w:val="ar_AE" w:bidi="ar_AE"/>
        </w:rPr>
        <w:t>يقول بولس إنه لو لم يُقِم الله المسيح ويُعيده إلى الحياة، فإن الكرازة أو الرسالة التي يُخبر المؤمنون بها الآخرين ستكون كذبة وبدون فائدة. يعني هذا أيضًا أنه عندما وثق المؤمنون في المسيح، لم يساعدهم ذلك على الإطلاق لأنه كان من المفترَض أن المسيح لا يزال ميتًا، وبما أن الرسل كانوا يكرزون بكذبة، فإن جميعهم كانوا شهودًا كَذَبة، والشهود أشخاص يذكرون أمام القاضي ما يعرفون أنه حق. إذا لم تكن هناك قيامة، لكان الرسل قد كذبوا عندما قالوا إن الله أقام المسيح من الأموات وأعاده إلى الحياة. هذه الكذبة فعلٌ خاطئ خطير، مثل أن يكذب شخص ما أمام قاضٍ في محكمة حكومته.</w:t>
      </w:r>
    </w:p>
    <w:p>
      <w:pPr>
        <w:bidi/>
      </w:pPr>
      <w:r>
        <w:rPr>
          <w:rtl/>
          <w:cs/>
          <w:lang w:val="ar_AE" w:bidi="ar_AE"/>
        </w:rPr>
      </w:r>
      <w:r>
        <w:rPr>
          <w:rtl/>
          <w:cs/>
          <w:lang w:val="ar_AE" w:bidi="ar_AE"/>
        </w:rPr>
        <w:t>توقّفوا هنا وناقشوا هذا السؤال كمجموعة: في ثقافتكم، عندما يكون لديكم شكوى أو مشكلة مع شخص آخر، ويجب عليكم أن تمثلوا أمام قاضٍ، كيف تُثبتون أو تُظهرون ما حدث فعلًا؟ ما نوع الشهود الذين تحتاجون إليهم؟ ماذا سيحدث لو كذب هؤلاء الشهود؟ أوقفوا سماع هذا التسجيل الصوتي هنا.</w:t>
      </w:r>
    </w:p>
    <w:p>
      <w:pPr>
        <w:bidi/>
      </w:pPr>
      <w:r>
        <w:rPr>
          <w:rtl/>
          <w:cs/>
          <w:lang w:val="ar_AE" w:bidi="ar_AE"/>
        </w:rPr>
      </w:r>
      <w:r>
        <w:rPr>
          <w:rtl/>
          <w:cs/>
          <w:lang w:val="ar_AE" w:bidi="ar_AE"/>
        </w:rPr>
        <w:t>وإذا كان الخبر السار بأن الله أقام المسيح كذبة، لما استطاع الناس الثقة به ليغفر خطاياهم. أقام الله المسيح وأعادهُ إلى الحياة ليُظهر أنه أقوى من الخطية. لو كان المسيح لا يزال ميتًا، لما كان الله أقوى من الموت والخطية، ولم يكن المسيح قادرًا على خلاص المؤمنين من خطاياهم.</w:t>
      </w:r>
    </w:p>
    <w:p>
      <w:pPr>
        <w:bidi/>
      </w:pPr>
      <w:r>
        <w:rPr>
          <w:rtl/>
          <w:cs/>
          <w:lang w:val="ar_AE" w:bidi="ar_AE"/>
        </w:rPr>
      </w:r>
      <w:r>
        <w:rPr>
          <w:rtl/>
          <w:cs/>
          <w:lang w:val="ar_AE" w:bidi="ar_AE"/>
        </w:rPr>
        <w:t>فلو كان المسيح لا يزال ميتًا، لكان كل من المؤمنين الأحياء، والمؤمنين الأموات، قد تأثّروا بذلك الكلام. في الواقع، كان الناس الذين رقدوا، أو ماتوا لا يزالون مُذنبين في خطاياهم عندما ماتوا. لذلك مات هؤلاء بالكامل ولا يستطيعون الحياة مرة أخرى، ولن يكونوا جزءًا من ملكوت الله في المستقبل.</w:t>
      </w:r>
    </w:p>
    <w:p>
      <w:pPr>
        <w:bidi/>
      </w:pPr>
      <w:r>
        <w:rPr>
          <w:rtl/>
          <w:cs/>
          <w:lang w:val="ar_AE" w:bidi="ar_AE"/>
        </w:rPr>
      </w:r>
      <w:r>
        <w:rPr>
          <w:rtl/>
          <w:cs/>
          <w:lang w:val="ar_AE" w:bidi="ar_AE"/>
        </w:rPr>
        <w:t>بالنسبة للمؤمنين الآن، فإن هذا يعني أيضًا أنَّ رجاءهُم بلا فائدة. عند المؤمنين رجاء في المسيح ويثقون أنه سيخلّصهم، لكن لو مات المسيح، فلن يتمكن أحدٌ من إنقاذ المؤمنين، فإذا كان الإنجيل كذبة، لكان إيمان المؤمنين بلا معنى ولما وُجد رجاءً في المستقبل بعد موت لهؤلاء المؤمنين. وسيكون هذا مُرعبًا! يقول بولس إنه لو كان هذا صحيحًا، فإن المؤمنين سيكونون أكثر أثارة للشفقة، أو سيكونون في أسوأ وضع من أي شخص آخر في العالَم!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كورنثوس الأولى 15: 12–19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المشاهد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بما أن المؤمنين يعلمون أن الله أقام المسيح من الموت وأعاده إلى الحياة، فليس من المنطقي لأهل كورنثوس أن يقولوا إنه لا توجد قيامة من الموت. يقول بولس إنه إن كان صحيحًا أن الله لا يُقيم الأموات ويُعيدهم إلى الحياة ثانيةً، فإن الله لم يقِم المسيح من الأموات.</w:t>
      </w:r>
    </w:p>
    <w:p>
      <w:pPr>
        <w:bidi/>
      </w:pPr>
      <w:r>
        <w:rPr>
          <w:rtl/>
          <w:cs/>
          <w:lang w:val="ar_AE" w:bidi="ar_AE"/>
        </w:rPr>
      </w:r>
      <w:r>
        <w:rPr>
          <w:b/>
          <w:rtl/>
          <w:cs/>
          <w:lang w:val="ar_AE" w:bidi="ar_AE"/>
        </w:rPr>
        <w:t>في الجزء الثاني:</w:t>
      </w:r>
      <w:r>
        <w:rPr>
          <w:rtl/>
          <w:cs/>
          <w:lang w:val="ar_AE" w:bidi="ar_AE"/>
        </w:rPr>
        <w:t xml:space="preserve"> لو لم يكن المسيح حيًا، لكان المؤمنون يكذبون بشأن ما فعله الله. فإذا كان الخبر السار عن المسيح كذبة، فسيكون بلا فائدة ولن يكون هناك سبب لأن يُعلم الناس عنه. كما أن إيمان الناس سيكون عديم الفائدة لأنهم يؤمنون بكذبة.</w:t>
      </w:r>
    </w:p>
    <w:p>
      <w:pPr>
        <w:bidi/>
      </w:pPr>
      <w:r>
        <w:rPr>
          <w:rtl/>
          <w:cs/>
          <w:lang w:val="ar_AE" w:bidi="ar_AE"/>
        </w:rPr>
      </w:r>
      <w:r>
        <w:rPr>
          <w:b/>
          <w:rtl/>
          <w:cs/>
          <w:lang w:val="ar_AE" w:bidi="ar_AE"/>
        </w:rPr>
        <w:t>في الجزء الثالث:</w:t>
      </w:r>
      <w:r>
        <w:rPr>
          <w:rtl/>
          <w:cs/>
          <w:lang w:val="ar_AE" w:bidi="ar_AE"/>
        </w:rPr>
        <w:t xml:space="preserve"> لو لم يكن المسيح حيًا، لما استطاع أن يغفر الخطايا، ولما أصبح هناك رجاء لأحد. ولكان هذا يعني أن المسيح لم يستطِع أن يخلّص أحدًا من خطاياه، لذلك سيكون جميع المؤمنين مُذنبين في خطاياهم، لذلك أي مؤمن يموت فلن يكون مع الله. لو كان هذا صحيحًا، لكان المؤمنون في أسوأ حالة، ولكان على الناس أن يشعروا بالشفقة أو الحُزن عليهم أكثر من أي شخص آخر.</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ما يقرأ هذا بصوت مسموع</w:t>
      </w:r>
    </w:p>
    <w:p>
      <w:pPr>
        <w:pStyle w:val="ListBullet"/>
        <w:bidi/>
        <w:spacing w:line="240" w:lineRule="auto"/>
        <w:ind w:left="720"/>
      </w:pPr>
      <w:r>
        <w:rPr>
          <w:rtl/>
          <w:cs/>
          <w:lang w:val="ar_AE" w:bidi="ar_AE"/>
        </w:rPr>
      </w:r>
      <w:r>
        <w:rPr>
          <w:rtl/>
          <w:cs/>
          <w:lang w:val="ar_AE" w:bidi="ar_AE"/>
        </w:rPr>
        <w:t>مجموعة المؤمنين في كورنثوس الذين يقولون إنه لن تكون هناك قيامة للأموات</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الرسُل الذين كرزوا بما كرز به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والمؤمنون الذين ماتوا</w:t>
      </w:r>
    </w:p>
    <w:p>
      <w:pPr>
        <w:bidi/>
      </w:pPr>
      <w:r>
        <w:rPr>
          <w:rtl/>
          <w:cs/>
          <w:lang w:val="ar_AE" w:bidi="ar_AE"/>
        </w:rPr>
      </w:r>
      <w:r>
        <w:rPr>
          <w:rtl/>
          <w:cs/>
          <w:lang w:val="ar_AE" w:bidi="ar_AE"/>
        </w:rPr>
        <w:t xml:space="preserve">في القسم السابق، ذكَّر بولس المؤمنين بما يؤمنون به جميعًا، والآن أصبح بولس مستعدًا للتحدُّث عن مشكلة أهل كورنثوس. يُظهر بولس كيف أن مجموعة أهل كورنثوس الذين يقولون "ليست قيامة الأموات"، مخطئون. وربما لا يفهم أهل كورنثوس سبب خطأهم، وسيتظاهر بولس بعدَم وجود قيامة للأموات، ويشرح ما يمكن أنْ يعنيه ذلك. ليس هذا ما يؤمن به بولس، بل هذه هي الطريقة التي يُحذِّر بها أهل كورنثوس أنهم لا يستطيعون أن يؤمنوا بحق الإنجيل </w:t>
      </w:r>
      <w:r>
        <w:rPr>
          <w:b/>
          <w:rtl/>
          <w:cs/>
          <w:lang w:val="ar_AE" w:bidi="ar_AE"/>
        </w:rPr>
        <w:t>و</w:t>
      </w:r>
      <w:r>
        <w:rPr>
          <w:rtl/>
          <w:cs/>
          <w:lang w:val="ar_AE" w:bidi="ar_AE"/>
        </w:rPr>
        <w:t>يقولون إنه لا توجد قيامة للأموات.</w:t>
      </w:r>
    </w:p>
    <w:p>
      <w:pPr>
        <w:bidi/>
      </w:pPr>
      <w:r>
        <w:rPr>
          <w:rtl/>
          <w:cs/>
          <w:lang w:val="ar_AE" w:bidi="ar_AE"/>
        </w:rPr>
      </w:r>
      <w:r>
        <w:rPr>
          <w:rtl/>
          <w:cs/>
          <w:lang w:val="ar_AE" w:bidi="ar_AE"/>
        </w:rPr>
        <w:t>توقّفوا هنا وناقشوا هذا السؤال كمجموعة: في لُغتكم، عندما تصفون موقفًا مستحيلًا، كيف تُظهرون أنكم لا تؤمنون بأن هذا الموقف صحيح؟ كنشاط، صِفوا كيف ستكون حياتكم لو لم تفعلوا شيئًا مهمًا، مثل لو لم تتزوجوا من شريك حياتكم أو تعملوا عملاً معينًا. أوقفوا سماع هذا التسجيل الصوتي هنا.</w:t>
      </w:r>
    </w:p>
    <w:p>
      <w:pPr>
        <w:bidi/>
      </w:pPr>
      <w:r>
        <w:rPr>
          <w:rtl/>
          <w:cs/>
          <w:lang w:val="ar_AE" w:bidi="ar_AE"/>
        </w:rPr>
      </w:r>
      <w:r>
        <w:rPr>
          <w:rtl/>
          <w:cs/>
          <w:lang w:val="ar_AE" w:bidi="ar_AE"/>
        </w:rPr>
        <w:t>في الجزء الأول، يُكرر بولس النقطة التي يكرز بها الرُسُل أن الله أقام المسيح من الأموات وأعاده إلى الحياة، ولا يذكر بولس الرُسُل على وجه التحديد في هذا المقطع. مع ذلك، عندما يقول بولس: "كَرَزنا"، فهو يشير إلى ذاته وإلى الرُسُل الآخرين. فإذا كان المؤمنون يؤمنون بما يكرز به الرُسُل، يذكر بولس بقوة أنه لا يستطيع أن يفهم كيف يقول الناس إن الله لا يُقيم الموتى. لأنه إن لم يُعيد الله أي شخص إلى الحياة، فمعنى ذلك إنه لم يُقِم المسيح. هذا تعبير مهم يكرّره بولس عدة مرات ليؤكد مدى أهمية ورهبة ذلك الأمر.</w:t>
      </w:r>
    </w:p>
    <w:p>
      <w:pPr>
        <w:bidi/>
      </w:pPr>
      <w:r>
        <w:rPr>
          <w:rtl/>
          <w:cs/>
          <w:lang w:val="ar_AE" w:bidi="ar_AE"/>
        </w:rPr>
      </w:r>
      <w:r>
        <w:rPr>
          <w:rtl/>
          <w:cs/>
          <w:lang w:val="ar_AE" w:bidi="ar_AE"/>
        </w:rPr>
        <w:t>توقّفوا هنا وناقشوا هذا السؤال كمجموعة: في لُغتكم، عندما تحاولون إقناع شخص آخر بشيء ما، كيف تؤكدون على نقطتكم الرئيسية أو الأكثر أهمية؟ أوقفوا سماع هذا التسجيل الصوتي هنا.</w:t>
      </w:r>
    </w:p>
    <w:p>
      <w:pPr>
        <w:bidi/>
      </w:pPr>
      <w:r>
        <w:rPr>
          <w:rtl/>
          <w:cs/>
          <w:lang w:val="ar_AE" w:bidi="ar_AE"/>
        </w:rPr>
      </w:r>
      <w:r>
        <w:rPr>
          <w:rtl/>
          <w:cs/>
          <w:lang w:val="ar_AE" w:bidi="ar_AE"/>
        </w:rPr>
        <w:t>في الجزء الثاني، يشرح بولس المفترَض أن يكون صحيحًا لو لم يُقِم الله المسيح من الأموات. كان الرُسل والمؤمنون يعلّمون أن الله أقام المسيح من الأموات. لكن إن لم يكن هذا صحيحًا، لكانوا قد كذبوا بشأن ما فعله الله. إن المؤمنين مثل الشهود أمام القاضي، وبدلًا من قول الحق عما يعرفه المؤمنون، كانوا يُعطون شهادة كاذبة أو يكذبون على الله، فالكذب على الله أمر خطير ومُخيف للشخص – مثل الكذب أمام قاضٍ أو مسؤول. فإذا كان الرُسل والمؤمنون يكذبون، فسيكون من غير المُجدي أن يكرز الناس بهذه الرسالة، ولما كان المسيح قادرًا على مساعدة أحد، لذلك سيكون من غير المُجدي أيضًا أن يكون للناس إيمان بالمسيح.</w:t>
      </w:r>
    </w:p>
    <w:p>
      <w:pPr>
        <w:bidi/>
      </w:pPr>
      <w:r>
        <w:rPr>
          <w:rtl/>
          <w:cs/>
          <w:lang w:val="ar_AE" w:bidi="ar_AE"/>
        </w:rPr>
      </w:r>
      <w:r>
        <w:rPr>
          <w:rtl/>
          <w:cs/>
          <w:lang w:val="ar_AE" w:bidi="ar_AE"/>
        </w:rPr>
        <w:t>في الجزء الثالث، يقول بولس إنه لو لم يُقِم الله المسيح ويعيده إلى الحياة، لما كان للمؤمنين رجاء. عندما أقام الله المسيح وأعاده إلى الحياة، أظهر الله أنه أقوى من الخطية والموت، لكن إن لم يقِم الله المسيح، فإن المسيح لم يُخلّص المؤمنين من خطيتهم. سيظل المؤمنون لا يتمتّعون بعلاقة جيدة مع الله.</w:t>
      </w:r>
    </w:p>
    <w:p>
      <w:pPr>
        <w:bidi/>
      </w:pPr>
      <w:r>
        <w:rPr>
          <w:rtl/>
          <w:cs/>
          <w:lang w:val="ar_AE" w:bidi="ar_AE"/>
        </w:rPr>
      </w:r>
      <w:r>
        <w:rPr>
          <w:rtl/>
          <w:cs/>
          <w:lang w:val="ar_AE" w:bidi="ar_AE"/>
        </w:rPr>
        <w:t>إذا كان المؤمنون لا يزالون مذنبين في خطاياهم عند موتهم، فإن الذين ماتوا منهم وهم يثقون في أن المسيح سيخلّصهم، سيظلوا مذنبين أيضًا، وهذا يعني أن المسيح لم يخلّص هؤلاء المؤمنين، لذلك لم يستطع المؤمنون أن يكونوا مع الله بعد موتهم، بل ضلُّوا وماتوا بالتمام. وكل مؤمن سيموت يناله المصير ذاته، لذلك لن يكون هناك رجاء للمؤمنين بعد موتهم. سيكون المؤمنون قد وضعوا رجاءهُم في مجرد كذبة عندما كانوا أحياء؛ وعندما يموتون، سيرى المؤمنون أن رجاءهُم كان سرابًا. وسيكون على الناس أن يشعروا بالشفقة على المؤمنين أكثر من أي شخص آخر. في حين أن الناس الآخرين ربما يعيشون حياة سيئة أو صعبة، سيعيش المؤمنون حياة أسوأ لأنهم يؤمنون بكذبة. يُظهر بولس بوضوح لأهل كورنثوس كيف ستكون فكرة أن الله لا يقيم الموتى فكرة مُحزنة جدًا خالية من كل رجاء ليؤمن بها الناس.</w:t>
      </w:r>
    </w:p>
    <w:p>
      <w:pPr>
        <w:bidi/>
      </w:pPr>
      <w:r>
        <w:rPr>
          <w:rtl/>
          <w:cs/>
          <w:lang w:val="ar_AE" w:bidi="ar_AE"/>
        </w:rPr>
      </w:r>
      <w:r>
        <w:rPr>
          <w:rtl/>
          <w:cs/>
          <w:lang w:val="ar_AE" w:bidi="ar_AE"/>
        </w:rPr>
        <w:t>توقّفوا هنا وناقشوا هذا السؤال كمجموعة: فكّروا في موقف تعتقدون أنه بائس تمامًا أو ميؤوس منه. في لُغتكم، ما بعض الكلمات أو العبارات التي تستخدمون لوصف هذا الموقف البائس أو الميؤوس منه؟ أوقفوا سماع هذا التسجيل الصوتي هنا.</w:t>
      </w:r>
    </w:p>
    <w:p>
      <w:pPr>
        <w:bidi/>
      </w:pPr>
      <w:r>
        <w:rPr>
          <w:rtl/>
          <w:cs/>
          <w:lang w:val="ar_AE" w:bidi="ar_AE"/>
        </w:rPr>
      </w:r>
      <w:r>
        <w:rPr>
          <w:rtl/>
          <w:cs/>
          <w:lang w:val="ar_AE" w:bidi="ar_AE"/>
        </w:rPr>
        <w:t>توقّفوا هنا وناقشوا هذا السؤال كمجموعة: فكّروا في شخص تعرفونه يؤمن بشيء خطأ، وبسبب ذلك المعتقد، يعاني ذلك الشخص من عواقب وخيمة. ما شعوركم تجاه هذا الشخص؟ كيف تصفون حزنكم لأنهم يؤمنون بالشيء الخطأ؟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أثناء ذلك، قد ترغبون في استخدام رسومات أو أجسام أو حتى أشخاص لتمثيل بولس، والذين يستمعون، ومجموعة المؤمنين الذين لا يؤمنون بالقيامة، والمسيح يسوع، والله، والمؤمنين الذين ماتوا.</w:t>
      </w:r>
    </w:p>
    <w:p>
      <w:pPr>
        <w:bidi/>
      </w:pPr>
      <w:r>
        <w:rPr>
          <w:rtl/>
          <w:cs/>
          <w:lang w:val="ar_AE" w:bidi="ar_AE"/>
        </w:rPr>
      </w:r>
      <w:r>
        <w:rPr>
          <w:rtl/>
          <w:cs/>
          <w:lang w:val="ar_AE" w:bidi="ar_AE"/>
        </w:rPr>
        <w:t>اختاروا أشخاصًا أو رسومات أو أجسامًا لتكون كل واحد من هذه الأشياء. وبينما تبدأون في سرد قصة هذه الآيات، تذكّروا أن بولس كان قد كرَز بأن الله أقام المسيح من الأموات. يمكنكم أن تمثلوا كيف أقام الله المسيح وأعادهُ إلى الحياة، كما يصف ذلك بولس لأهل كورنثوس. أظهروا كيف سيقيم الله الموتى في يوم من الأيام. لكن مجموعة أهل كورنثوس التي لا تؤمن بأن هذا سيحدث يمكنها أن تهز رؤوسها وتنظر بعيدًا لتُظهر أنهم لا يؤمنون. ثم يقول بولس إنه إن لم يقِم الله الناس من الموت ويعيدهم إلى الحياة، فإن الله لم يقِم المسيح. اجعلوا مَن يُمثل دور المسيح يتظاهر بأنه مات طوال الوقت الذي يشرح فيه بولس معنى هذا الإيمان. في كل مرة يقول بولس إن لم يكن الله قد أقام المسيح، اجعلوا بولس يُشير إلى الشخص الذي يؤدي دور المسيح، الذي لا يزال ميتًا. تظاهروا أنكم أمام القاضي عندما يصف بولس كيف كان من المُفترَض أنَّ الرُسُل يكذبون. اختر أجسامًا لتمثيل خطية المؤمن، واجعل المؤمنين يأخذون هذه العناصر معهم. اجعل المؤمنون يتظاهرون بأنهم يموتون بينما لا يزالون يحملون الخطية. بما أن المؤمنين ليسوا مع الله بعد موتهم، فاجعلهم يتظاهرون بأنهم موتى بعيدون عن الله. لا رجاء للمؤمنين، لذلك اظهروا مدى حُزنهم وبؤسهم.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كورنثوس الأولى 15: 12–19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ما يقرأ هذا بصوت مسموع</w:t>
      </w:r>
    </w:p>
    <w:p>
      <w:pPr>
        <w:pStyle w:val="ListBullet"/>
        <w:bidi/>
        <w:spacing w:line="240" w:lineRule="auto"/>
        <w:ind w:left="720"/>
      </w:pPr>
      <w:r>
        <w:rPr>
          <w:rtl/>
          <w:cs/>
          <w:lang w:val="ar_AE" w:bidi="ar_AE"/>
        </w:rPr>
      </w:r>
      <w:r>
        <w:rPr>
          <w:rtl/>
          <w:cs/>
          <w:lang w:val="ar_AE" w:bidi="ar_AE"/>
        </w:rPr>
        <w:t>مجموعة المؤمنين في كورنثوس الذين يقولون إنه لن تكون هناك قيامة من الأموات</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الرسُل الذين كرَزوا بما كرزَ به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والمؤمنون الذين ماتوا</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"إِنْ كَانَ الْمَسِيحُ يُكْرَزُ بِهِ أَنَّهُ قَامَ مِنَ الأَمْوَاتِ، فَكَيْفَ يَقُولُ قَوْمٌ بَيْنَكُمْ إِنْ لَيْسَ قِيَامَةُ أَمْوَاتٍ؟ فَإِنْ لَمْ تَكُنْ قِيَامَةُ أَمْوَاتٍ فَلَا يَكُونُ الْمَسِيحُ قَدْ قَامَ! وَإِنْ لَمْ يَكُنِ الْمَسِيحُ قَدْ قَامَ، فَبَاطِلَةٌ كِرَازَتُنَا وَبَاطِلٌ أَيْضًا إِيمَانُكُمْ. وَنُوجَدُ نَحْنُ أَيْضًا شُهُودَ زُورٍ للهِ لأَنَّنَا شَهِدْنَا مِنْ جِهَةِ اللهِ أَنَّهُ أَقَامَ الْمَسِيحَ وَهُوَ لَمْ يُقِمْهُ، إِنْ كَانَ الْمَوْتَى لَا يَقُومُونَ".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الرُسُل الذين كرزوا بالشيء ذاته الذي كرز به بولس: "بماذا تشعرون أو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"لأَنَّهُ إِنْ كَانَ الْمَوْتَى لَا يَقُومُونَ، فَلَا يَكُونُ الْمَسِيحُ قَدْ قَامَ. وَإِنْ لَمْ يَكُنِ الْمَسِيحُ قَدْ قَامَ، فَبَاطِلٌ إِيمَانُكُمْ. أَنْتُمْ بَعْدُ فِي خَطَايَاكُمْ! إِذًا الَّذِينَ رَقَدُوا فِي الْمَسِيحِ أَيْضًا هَلَكُوا! إِنْ كَانَ لَنَا فِي هَذِهِ الْحَيَاةِ فَقَطْ رَجَاءٌ فِي الْمَسِيحِ، فَإِنَّنَا أَشْقَى جَمِيعِ النَّاسِ".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أهل كورنثوس، الذي يؤمن بعدم قيامة الأموات: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12–19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المؤمنين </w:t>
      </w:r>
      <w:r>
        <w:rPr>
          <w:b/>
          <w:rtl/>
          <w:cs/>
          <w:lang w:val="ar_AE" w:bidi="ar_AE"/>
        </w:rPr>
        <w:t>يكرزون</w:t>
      </w:r>
      <w:r>
        <w:rPr>
          <w:rtl/>
          <w:cs/>
          <w:lang w:val="ar_AE" w:bidi="ar_AE"/>
        </w:rPr>
        <w:t xml:space="preserve"> بأن الله أقام </w:t>
      </w:r>
      <w:r>
        <w:rPr>
          <w:b/>
          <w:rtl/>
          <w:cs/>
          <w:lang w:val="ar_AE" w:bidi="ar_AE"/>
        </w:rPr>
        <w:t>المسيح</w:t>
      </w:r>
      <w:r>
        <w:rPr>
          <w:rtl/>
          <w:cs/>
          <w:lang w:val="ar_AE" w:bidi="ar_AE"/>
        </w:rPr>
        <w:t xml:space="preserve"> من بين الأموات. عندما يكرز المؤمنون أو الرُسُل، فإنهم يُعلنون أخبارًا مُهمة بطريقة رسمية. استخدموا الكلمة ذاتها للكرازة التي استخدمتم في كل كورنثوس الأولى. كلمة المسيح هي ذاتها كلمة "المسيّا"، التي تشير إلى الملك والمخلّص الفريد الذي وعد الله بإرساله، وهو يسوع. 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لذلك تفاجأ بولس لأن أهل كورنثوس يقولون إنه لا توجد </w:t>
      </w:r>
      <w:r>
        <w:rPr>
          <w:b/>
          <w:rtl/>
          <w:cs/>
          <w:lang w:val="ar_AE" w:bidi="ar_AE"/>
        </w:rPr>
        <w:t>قيامة</w:t>
      </w:r>
      <w:r>
        <w:rPr>
          <w:rtl/>
          <w:cs/>
          <w:lang w:val="ar_AE" w:bidi="ar_AE"/>
        </w:rPr>
        <w:t xml:space="preserve"> من الأموات للمؤمنين. عندما يعود يسوع ليحكم ملكًا إلى الأبد، سيحيا الناس الذين قبِلَهم الله من جديد ويحصلون على جسد جديد، جسد لن يموت مرة أخرى! وهذا الحدث يُدعى قيامة المؤمنين. فلأن يسوع قام حيًا مرة أخرى، يمكننا أن نتيقن من أن الله سيجعلنا أحياء مرة أخرى.</w:t>
      </w:r>
    </w:p>
    <w:p>
      <w:pPr>
        <w:bidi/>
      </w:pPr>
      <w:r>
        <w:rPr>
          <w:rtl/>
          <w:cs/>
          <w:lang w:val="ar_AE" w:bidi="ar_AE"/>
        </w:rPr>
      </w:r>
      <w:r>
        <w:rPr>
          <w:rtl/>
          <w:cs/>
          <w:lang w:val="ar_AE" w:bidi="ar_AE"/>
        </w:rPr>
        <w:t xml:space="preserve">توقفوا هنا وناقشوا كمجموعة الكلمة أو العبارة التي سوف تستخدمون للإشارة إلى </w:t>
      </w:r>
      <w:r>
        <w:rPr>
          <w:b/>
          <w:rtl/>
          <w:cs/>
          <w:lang w:val="ar_AE" w:bidi="ar_AE"/>
        </w:rPr>
        <w:t>القيامة</w:t>
      </w:r>
      <w:r>
        <w:rPr>
          <w:rtl/>
          <w:cs/>
          <w:lang w:val="ar_AE" w:bidi="ar_AE"/>
        </w:rPr>
        <w:t xml:space="preserve">. ابحثوا في "قاموس الكلمات الرئيسية" عن كلمة </w:t>
      </w:r>
      <w:r>
        <w:rPr>
          <w:rtl/>
          <w:cs/>
          <w:lang w:val="ar_AE" w:bidi="ar_AE"/>
        </w:rPr>
        <w:t>القيامة</w:t>
      </w:r>
      <w:r>
        <w:rPr>
          <w:rtl/>
          <w:cs/>
          <w:lang w:val="ar_AE" w:bidi="ar_AE"/>
        </w:rPr>
        <w:t xml:space="preserve"> للمزيد من المعلومات. إذا كنتم قد ترجمتم هذه الكلمة بالفعل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فإذا لم يكن الله قد أقام المسيح من جديد، يقول بولس إنَّ </w:t>
      </w:r>
      <w:r>
        <w:rPr>
          <w:b/>
          <w:rtl/>
          <w:cs/>
          <w:lang w:val="ar_AE" w:bidi="ar_AE"/>
        </w:rPr>
        <w:t>إيمان</w:t>
      </w:r>
      <w:r>
        <w:rPr>
          <w:rtl/>
          <w:cs/>
          <w:lang w:val="ar_AE" w:bidi="ar_AE"/>
        </w:rPr>
        <w:t xml:space="preserve"> المؤمن عديم الفائدة. فإذا كان لكم ثقة في شخص ما، فأنتم تصدقون أنَّ ما يقوله عن نفسه صحيح. عندئذ تثقون بذلك الشخص وتتعهدون بأن تفعلوا كل ما يطلبه منكم. الإيمان المُحدد الذي يتحدث عنه بولس هو أن يؤمن شخص ما بيسوع. يثق ذلك الشخص بأن الله سيتمم جميع وعوده، حتى عندما تبدو هذه الوعود مستحيلة. لمزيد من المعلومات عن </w:t>
      </w:r>
      <w:r>
        <w:rPr>
          <w:rtl/>
          <w:cs/>
          <w:lang w:val="ar_AE" w:bidi="ar_AE"/>
        </w:rPr>
        <w:t>الإيمان</w:t>
      </w:r>
      <w:r>
        <w:rPr>
          <w:rtl/>
          <w:cs/>
          <w:lang w:val="ar_AE" w:bidi="ar_AE"/>
        </w:rPr>
        <w:t>، راجعوا "قاموس الكلمات الرئيسية". استخدموا الكلمة أو العبارة ذاتها التي استخدمتم في المقاطع السابقة للإشارة إلى كلمة "إيمان".</w:t>
      </w:r>
    </w:p>
    <w:p>
      <w:pPr>
        <w:bidi/>
      </w:pPr>
      <w:r>
        <w:rPr>
          <w:rtl/>
          <w:cs/>
          <w:lang w:val="ar_AE" w:bidi="ar_AE"/>
        </w:rPr>
      </w:r>
      <w:r>
        <w:rPr>
          <w:rtl/>
          <w:cs/>
          <w:lang w:val="ar_AE" w:bidi="ar_AE"/>
        </w:rPr>
        <w:t xml:space="preserve">أيضًا، سيكون المؤمنون الذين كرزوا بالإنجيل </w:t>
      </w:r>
      <w:r>
        <w:rPr>
          <w:b/>
          <w:rtl/>
          <w:cs/>
          <w:lang w:val="ar_AE" w:bidi="ar_AE"/>
        </w:rPr>
        <w:t>شهودًا</w:t>
      </w:r>
      <w:r>
        <w:rPr>
          <w:rtl/>
          <w:cs/>
          <w:lang w:val="ar_AE" w:bidi="ar_AE"/>
        </w:rPr>
        <w:t xml:space="preserve"> كذَبة، لأنهم </w:t>
      </w:r>
      <w:r>
        <w:rPr>
          <w:b/>
          <w:rtl/>
          <w:cs/>
          <w:lang w:val="ar_AE" w:bidi="ar_AE"/>
        </w:rPr>
        <w:t>يشهدون</w:t>
      </w:r>
      <w:r>
        <w:rPr>
          <w:rtl/>
          <w:cs/>
          <w:lang w:val="ar_AE" w:bidi="ar_AE"/>
        </w:rPr>
        <w:t xml:space="preserve"> بغير الحق، أو يعطون معلومات كاذبة. الشاهد شخص يُعلن أو يشهد بالحق بشأن شيء رآه.</w:t>
      </w:r>
    </w:p>
    <w:p>
      <w:pPr>
        <w:bidi/>
      </w:pPr>
      <w:r>
        <w:rPr>
          <w:rtl/>
          <w:cs/>
          <w:lang w:val="ar_AE" w:bidi="ar_AE"/>
        </w:rPr>
      </w:r>
      <w:r>
        <w:rPr>
          <w:rtl/>
          <w:cs/>
          <w:lang w:val="ar_AE" w:bidi="ar_AE"/>
        </w:rPr>
        <w:t xml:space="preserve">توقّفوا هنا وناقشوا معًا الكلمات أو العبارات التي سوف تستخدمون لكلمة </w:t>
      </w:r>
      <w:r>
        <w:rPr>
          <w:b/>
          <w:rtl/>
          <w:cs/>
          <w:lang w:val="ar_AE" w:bidi="ar_AE"/>
        </w:rPr>
        <w:t>شاهد</w:t>
      </w:r>
      <w:r>
        <w:rPr>
          <w:rtl/>
          <w:cs/>
          <w:lang w:val="ar_AE" w:bidi="ar_AE"/>
        </w:rPr>
        <w:t xml:space="preserve"> و</w:t>
      </w:r>
      <w:r>
        <w:rPr>
          <w:b/>
          <w:rtl/>
          <w:cs/>
          <w:lang w:val="ar_AE" w:bidi="ar_AE"/>
        </w:rPr>
        <w:t>يشهد</w:t>
      </w:r>
      <w:r>
        <w:rPr>
          <w:rtl/>
          <w:cs/>
          <w:lang w:val="ar_AE" w:bidi="ar_AE"/>
        </w:rPr>
        <w:t xml:space="preserve">. إذا كنتم قد ترجمتم هاتَين الكلمتَين من قبل في سِفر آخر من الكتاب المقدّس، استخدموا الكلمتَين عينهما اللتَين استُخدِمتا هناك. ولمزيد من المعلومات عن كلمة يشهد، راجعوا كلمة </w:t>
      </w:r>
      <w:r>
        <w:rPr>
          <w:rtl/>
          <w:cs/>
          <w:lang w:val="ar_AE" w:bidi="ar_AE"/>
        </w:rPr>
        <w:t>الشهادة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فإذا كان المسيح لا يزال ميتًا، فالمؤمنون لا يزالون مذنبين بسبب </w:t>
      </w:r>
      <w:r>
        <w:rPr>
          <w:b/>
          <w:rtl/>
          <w:cs/>
          <w:lang w:val="ar_AE" w:bidi="ar_AE"/>
        </w:rPr>
        <w:t>خطاياهم</w:t>
      </w:r>
      <w:r>
        <w:rPr>
          <w:rtl/>
          <w:cs/>
          <w:lang w:val="ar_AE" w:bidi="ar_AE"/>
        </w:rPr>
        <w:t xml:space="preserve">. والخطية هي فِعل تمرُّد على الله. وفي كل مرَّة يعصى شخص شرائع الله، يُخطئ. للمزيد من المعلومات بشأن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فإذا كان للمؤمنين </w:t>
      </w:r>
      <w:r>
        <w:rPr>
          <w:b/>
          <w:rtl/>
          <w:cs/>
          <w:lang w:val="ar_AE" w:bidi="ar_AE"/>
        </w:rPr>
        <w:t>رجاء</w:t>
      </w:r>
      <w:r>
        <w:rPr>
          <w:rtl/>
          <w:cs/>
          <w:lang w:val="ar_AE" w:bidi="ar_AE"/>
        </w:rPr>
        <w:t xml:space="preserve"> فقط في هذه الحياة، فإنهم يستحقون </w:t>
      </w:r>
      <w:r>
        <w:rPr>
          <w:b/>
          <w:rtl/>
          <w:cs/>
          <w:lang w:val="ar_AE" w:bidi="ar_AE"/>
        </w:rPr>
        <w:t>شفقة</w:t>
      </w:r>
      <w:r>
        <w:rPr>
          <w:rtl/>
          <w:cs/>
          <w:lang w:val="ar_AE" w:bidi="ar_AE"/>
        </w:rPr>
        <w:t xml:space="preserve"> الآخرين. الشفقة عندما يشعر الناس بالحُزن والرأفة من ألم ومتاعب الآخرين. والرجاء هو التوقُّع الواثق، بأن شيئًا ما سيحدث وهذا الرجاء يتوقع على وجه التحديد أن يخلّص المسيح جميع المؤمنين. ولمزيد من المعلومات عن كلمة </w:t>
      </w:r>
      <w:r>
        <w:rPr>
          <w:b/>
          <w:rtl/>
          <w:cs/>
          <w:lang w:val="ar_AE" w:bidi="ar_AE"/>
        </w:rPr>
        <w:t>رجاء</w:t>
      </w:r>
      <w:r>
        <w:rPr>
          <w:rtl/>
          <w:cs/>
          <w:lang w:val="ar_AE" w:bidi="ar_AE"/>
        </w:rPr>
        <w:t>، راجعوا "قاموس الكلمات الرئيسية". استخدموا الكلمة أو العبارة ذاتها التي استخدمتم في المقاطع السابقة للتعبير عن الرجاء. استخدموا كلمة أو عبارة للتعبير عن الشفقة التي ناقشتموها في الخطوة الثالثة.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15:20–28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20–28 واحفظوه في قلوبكم.</w:t>
      </w:r>
    </w:p>
    <w:p>
      <w:pPr>
        <w:bidi/>
      </w:pPr>
      <w:r>
        <w:rPr>
          <w:rtl/>
          <w:cs/>
          <w:lang w:val="ar_AE" w:bidi="ar_AE"/>
        </w:rPr>
      </w:r>
      <w:r>
        <w:rPr>
          <w:rtl/>
          <w:cs/>
          <w:lang w:val="ar_AE" w:bidi="ar_AE"/>
        </w:rPr>
        <w:t>استمعوا إلى نسخة صوتية من رسالة كورنثوس الأولى 15: 20–28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20–28 من الترجمة الأسهل فهمًا.</w:t>
      </w:r>
    </w:p>
    <w:p>
      <w:pPr>
        <w:bidi/>
      </w:pPr>
      <w:r>
        <w:rPr>
          <w:rtl/>
          <w:cs/>
          <w:lang w:val="ar_AE" w:bidi="ar_AE"/>
        </w:rPr>
      </w:r>
      <w:r>
        <w:rPr>
          <w:rtl/>
          <w:cs/>
          <w:lang w:val="ar_AE" w:bidi="ar_AE"/>
        </w:rPr>
        <w:t>في القسم السابق، تحدَّث بولس عمَّا سيكون صحيحًا لو لم يُقِم الله المسيح. والآن سيتحدث بولس عمَّا هو صحيح في الواقع. أقام الله المسيح من الأموات كوعد بأنه سيُقيم المؤمنين أيضًا في يوم من الأيام. عندما يُقيم الله المؤمنين، سيهزم المسيح جميع أعدائه وستأتي النهاية، عندها سيُعطي المسيح سُلطانه لله، وسيملُك الله على كل شيء.</w:t>
      </w:r>
    </w:p>
    <w:p>
      <w:pPr>
        <w:bidi/>
      </w:pPr>
      <w:r>
        <w:rPr>
          <w:rtl/>
          <w:cs/>
          <w:lang w:val="ar_AE" w:bidi="ar_AE"/>
        </w:rPr>
      </w:r>
      <w:r>
        <w:rPr>
          <w:rtl/>
          <w:cs/>
          <w:lang w:val="ar_AE" w:bidi="ar_AE"/>
        </w:rPr>
        <w:t>كي يُظهر بولس أنه يتحدث الآن عن حدَث وقع فعلًا، يقول إن الله أقام المسيح حقًا وأعاد إليه الحياة من جديد. يُشبِّه بولس المسيح بأول ثمار الحصاد (الباكورة). فالباكورة هي المحصول الأول الذي يجمعه الناس من النباتات في وقت الحصاد، أي عندما تنضُج المحاصيل بالكامل وتكون جاهزة للأكل. كان شعب الله يُقدِّمون هذه البكور عطية لله. كانت هذه الثمار الأولية رمزًا لوعد الله ورجاء الشعب في أن يتمكن من جمع بقية المحصول. لذلك مثلما كانت أولى الثمار وعدًا أو ضمانًا للحصاد، كذلك كان المسيح بمثابة وعدٍ للمؤمنين. كما أقام الله المسيح وأعاده إلى الحياة، فإنه سيُقيم أيضًا المؤمنين ويعيدهم إلى الحياة.</w:t>
      </w:r>
    </w:p>
    <w:p>
      <w:pPr>
        <w:bidi/>
      </w:pPr>
      <w:r>
        <w:rPr>
          <w:rtl/>
          <w:cs/>
          <w:lang w:val="ar_AE" w:bidi="ar_AE"/>
        </w:rPr>
      </w:r>
      <w:r>
        <w:rPr>
          <w:rtl/>
          <w:cs/>
          <w:lang w:val="ar_AE" w:bidi="ar_AE"/>
        </w:rPr>
        <w:t>توقّفوا هنا وناقشوا هذا السؤال كمجموعة: في ثقافتكم، كيف يحتفل الناس بوقت الحصاد؟ ومتى يحتفل الناس به؟ ما الأعياد أو الاحتفالات التي يقيمها شعبكم ويتطلَّعون من خلالها إلى شيء صالح سيحدث؟ أوقفوا سماع هذا التسجيل الصوتي هنا.</w:t>
      </w:r>
    </w:p>
    <w:p>
      <w:pPr>
        <w:bidi/>
      </w:pPr>
      <w:r>
        <w:rPr>
          <w:rtl/>
          <w:cs/>
          <w:lang w:val="ar_AE" w:bidi="ar_AE"/>
        </w:rPr>
      </w:r>
      <w:r>
        <w:rPr>
          <w:rtl/>
          <w:cs/>
          <w:lang w:val="ar_AE" w:bidi="ar_AE"/>
        </w:rPr>
        <w:t>يقول بولس إن جميع الناس يموتون بسبب شخص واحد، أي آدم، إذ كان آدم أول إنسان وعصى الله. بسبب خطية آدم، يموت جميع الناس في النهاية. لكن بالطريقة ذاتها، بسبب شخص آخر، فإن الذين ينتمون إلى المسيح سيعودون إلى الحياة من جديد. والشخص الثاني هو المسيح. يوضح بولس هذا الأمر في الجملة التالية حيث يُقارن ما فعله آدم للبشر بما فعلَه المسيح لهُم. ولأن آدم هو سَلَف جميع الناس، ولأن جميع الناس يخطئون مثله، فإن الجميع سيموتون في النهاية. لكن عندما يؤمن الناس بالمسيح، سيقيم الله هؤلاء المؤمنين ويُعيدهُم إلى الحياة.</w:t>
      </w:r>
    </w:p>
    <w:p>
      <w:pPr>
        <w:bidi/>
      </w:pPr>
      <w:r>
        <w:rPr>
          <w:rtl/>
          <w:cs/>
          <w:lang w:val="ar_AE" w:bidi="ar_AE"/>
        </w:rPr>
      </w:r>
      <w:r>
        <w:rPr>
          <w:rtl/>
          <w:cs/>
          <w:lang w:val="ar_AE" w:bidi="ar_AE"/>
        </w:rPr>
        <w:t>لقد أقام الله المسيح من جديد إلى الحياة، لكنه لم يُقِم بعد المؤمنين الذين ماتوا. يُقيم الله الناس ويُعيدهم إلى الحياة بترتيب مُحدَّد وصحيح، وسيقيم الله يومًا ما المؤمنين ويُعيدهُم إلى الحياة تمامًا كما أقام المسيح. سيحدث هذا عندما يعود المسيح إلى الأرض، ويقول بولس إنه عندئذ ستحدُث نهاية العالَم. في ذلك الوقت، سيُحطِّم المسيح قوة وحُكم جميع أعدائه، وسيُسلِّم، أو يُعطي، الملكوت إلى الله أبيه. يعني هذا أنَّ المسيح لن يحكُم فيما بعد كملِك، وأنَّ الله الآب سيحكُم بدلاً منه.</w:t>
      </w:r>
    </w:p>
    <w:p>
      <w:pPr>
        <w:bidi/>
      </w:pPr>
      <w:r>
        <w:rPr>
          <w:rtl/>
          <w:cs/>
          <w:lang w:val="ar_AE" w:bidi="ar_AE"/>
        </w:rPr>
      </w:r>
      <w:r>
        <w:rPr>
          <w:rtl/>
          <w:cs/>
          <w:lang w:val="ar_AE" w:bidi="ar_AE"/>
        </w:rPr>
        <w:t>يقول بولس إن المسيح يجب أن يملُك حتى يضع جميع الأعداء عند موطئ قدمَيه. في زمن بولس، كان الملِك يضع قدمَه على عُنق العدو ليُظهر أنه قد غلبه، وهذا يعني أن المسيح سيهزم جميع أعدائه، والعدو الأخير الذي سيهزمه المسيح هو الموت. سينزع المسيح قوة الموت، وهذا يعني أنه من ذلك الوقت فصاعدًا، لن يموت أحد من شعب الله.</w:t>
      </w:r>
    </w:p>
    <w:p>
      <w:pPr>
        <w:bidi/>
      </w:pPr>
      <w:r>
        <w:rPr>
          <w:rtl/>
          <w:cs/>
          <w:lang w:val="ar_AE" w:bidi="ar_AE"/>
        </w:rPr>
      </w:r>
      <w:r>
        <w:rPr>
          <w:rtl/>
          <w:cs/>
          <w:lang w:val="ar_AE" w:bidi="ar_AE"/>
        </w:rPr>
        <w:t>توقّفوا هنا وناقشوا هذا السؤال كمجموعة: في ثقافتكم أو تاريخكم، ما الذي كان يفعله الملوك أو القادة ليُظهروا أو يُعلنوا أنهم هزموا عدوهم؟ ولماذا يفعلون هذا؟ أوقفوا سماع هذا التسجيل الصوتي هنا.</w:t>
      </w:r>
    </w:p>
    <w:p>
      <w:pPr>
        <w:bidi/>
      </w:pPr>
      <w:r>
        <w:rPr>
          <w:rtl/>
          <w:cs/>
          <w:lang w:val="ar_AE" w:bidi="ar_AE"/>
        </w:rPr>
      </w:r>
      <w:r>
        <w:rPr>
          <w:rtl/>
          <w:cs/>
          <w:lang w:val="ar_AE" w:bidi="ar_AE"/>
        </w:rPr>
        <w:t>ثم يقتبس بولس شيئًا من الأسفار المقدسة ليُظهر أن الله جزء من هذه القصة أيضًا. يقتبس بولس من مزمور أو ترنيمة يتحدث فيها الله إلى "ابن الإنسان"، بمعنى "إنسان". والمعنى الأول لهذا المزمور على الأرجح هو كيف يسمح الله للبشر أن يتحكَّم في أشياء على الأرض، وكثيراً ما دعا المسيح نفسه "ابن الإنسان"، لذلك يقول بولس إن هذا المزمور عن الله الذي يتحدّث إلى المسيح أيضًا. وضع الله كل شيء تحت قدمي المسيح، أي أنه أعطاه سُلطانه على كل شيء.</w:t>
      </w:r>
    </w:p>
    <w:p>
      <w:pPr>
        <w:bidi/>
      </w:pPr>
      <w:r>
        <w:rPr>
          <w:rtl/>
          <w:cs/>
          <w:lang w:val="ar_AE" w:bidi="ar_AE"/>
        </w:rPr>
      </w:r>
      <w:r>
        <w:rPr>
          <w:rtl/>
          <w:cs/>
          <w:lang w:val="ar_AE" w:bidi="ar_AE"/>
        </w:rPr>
        <w:t>ثم يشرح بولس أن كلمة "كل شيء" لا تشمل الله، وهذا لأن الله هو الذي يضع كل شيء تحت سُلطان المسيح. لكن عندما يُخضع الله كل شيء لحُكم المسيح، فإن الابن، وهو المسيح، سيضع ذاته تحت سُلطان الله. قد يبدو هذا مُربِكًا، لكن تذكّروا مَن الذي يتحدث إليه بولس. إنَّ أهل كورنثوس شعب متغطرس يريد أن يكون صاحب قرار نفسه دائمًا، ويقولون هنا إن القيامة ليست حقيقية. لكن المسيح يُظهر كيف يختار أن يضع ذاته تحت سُلطان الله. والمسيح لا يزال الله ومُهم بمقدار أهمية الله الآب ذاته. لكن حتى المسيح يستمع إلى الله ويتعاون معه! يقول بولس إن المسيح سيفعل هذا لكي يكون الله الكُل في الكُل، أي أن الله سيملُك على كل شيء.</w:t>
      </w:r>
    </w:p>
    <w:p>
      <w:pPr>
        <w:bidi/>
      </w:pPr>
      <w:r>
        <w:rPr>
          <w:rtl/>
          <w:cs/>
          <w:lang w:val="ar_AE" w:bidi="ar_AE"/>
        </w:rPr>
      </w:r>
      <w:r>
        <w:rPr>
          <w:rtl/>
          <w:cs/>
          <w:lang w:val="ar_AE" w:bidi="ar_AE"/>
        </w:rPr>
        <w:t>توقّفوا هنا وناقشوا كمجموعة: احكوا قصة عن وقت اختار فيه قائد أن يضع نفسه تحت سلطان قائد آخر. لماذا فعَل القائد هذا؟ كيف فعَل القائد هذا؟ أوقفوا سماع هذا التسجيل الصوتي هنا.</w:t>
      </w:r>
    </w:p>
    <w:p>
      <w:pPr>
        <w:bidi/>
      </w:pPr>
      <w:r>
        <w:rPr>
          <w:rtl/>
          <w:cs/>
          <w:lang w:val="ar_AE" w:bidi="ar_AE"/>
        </w:rPr>
      </w:r>
      <w:r>
        <w:rPr>
          <w:rtl/>
          <w:cs/>
          <w:lang w:val="ar_AE" w:bidi="ar_AE"/>
        </w:rPr>
        <w:t>يُظهر بولس أن الله والمسيح يعملان معًا في هذه القصة كلها. لقد أقام الله المسيح وأعادهُ إلى الحياة حتى يتطلَّع المؤمنون إلى ذلك اليوم الذي سيهزم فيه المسيح الموت ويُقيم المؤمنين فيعيدهُم إلى الحياة.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20–28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المشاهد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 الله أقام المسيح من بين الأموات وهذا يُمثِّل وعدًا أنه سيُقيم أيضًا المؤمنين. يشرح بولس أن الناس يموتون بسبب شخص واحد، آدم، وبالطريقة ذاتها، فإنَّ الذين ينتمون إلى المسيح سيعودون إلى الحياة بسبب شخص آخر، المسيح. يُقيم الله الناس ويعيدهم إلى الحياة بترتيب ملائم.</w:t>
      </w:r>
    </w:p>
    <w:p>
      <w:pPr>
        <w:bidi/>
      </w:pPr>
      <w:r>
        <w:rPr>
          <w:rtl/>
          <w:cs/>
          <w:lang w:val="ar_AE" w:bidi="ar_AE"/>
        </w:rPr>
      </w:r>
      <w:r>
        <w:rPr>
          <w:b/>
          <w:rtl/>
          <w:cs/>
          <w:lang w:val="ar_AE" w:bidi="ar_AE"/>
        </w:rPr>
        <w:t>في الجزء الثاني:</w:t>
      </w:r>
      <w:r>
        <w:rPr>
          <w:rtl/>
          <w:cs/>
          <w:lang w:val="ar_AE" w:bidi="ar_AE"/>
        </w:rPr>
        <w:t xml:space="preserve"> يصف بولس ما سيحدث يومًا ما. يجب أن يملُك المسيح حتى يهزم كل القوى الأخرى، بما في ذلك الموت. وسيُقيم الله جميع المؤمنين ويعيدهُم إلى الحياة. ثم ينتهي هذا العالَم ويُعطى المسيح كل السُلطان لله.</w:t>
      </w:r>
    </w:p>
    <w:p>
      <w:pPr>
        <w:bidi/>
      </w:pPr>
      <w:r>
        <w:rPr>
          <w:rtl/>
          <w:cs/>
          <w:lang w:val="ar_AE" w:bidi="ar_AE"/>
        </w:rPr>
      </w:r>
      <w:r>
        <w:rPr>
          <w:b/>
          <w:rtl/>
          <w:cs/>
          <w:lang w:val="ar_AE" w:bidi="ar_AE"/>
        </w:rPr>
        <w:t>في الجزء الثالث:</w:t>
      </w:r>
      <w:r>
        <w:rPr>
          <w:rtl/>
          <w:cs/>
          <w:lang w:val="ar_AE" w:bidi="ar_AE"/>
        </w:rPr>
        <w:t xml:space="preserve"> يشرح بولس كيف يعمل الله والمسيح معًا في هذه القصة. يقتبس بولس نصًا يصف كيف سيضع الله كل شيء (فيما عدا الله) تحت سُلطان المسيح، يضع المسيح ذاته تحت سُلطان الله، لذلك يكون الله حاكِم كل شيء.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 الابن</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والحُكّام، والسلطات، والقوّات</w:t>
      </w:r>
    </w:p>
    <w:p>
      <w:pPr>
        <w:bidi/>
      </w:pPr>
      <w:r>
        <w:rPr>
          <w:rtl/>
          <w:cs/>
          <w:lang w:val="ar_AE" w:bidi="ar_AE"/>
        </w:rPr>
      </w:r>
      <w:r>
        <w:rPr>
          <w:rtl/>
          <w:cs/>
          <w:lang w:val="ar_AE" w:bidi="ar_AE"/>
        </w:rPr>
        <w:t>في القسم السابق، شرح بولس ما سوف يكون صحيحًا إن لم يُقِم الله الناس ويعيدهم إلى الحياة. والآن سيُظهر بولس ما هو الحق فعلًا. كان الله قادرًا على إقامة المسيح لأن له سُلطان على كل شيء، وسيُقيم الله المؤمنين ويعيدهم إلى الحياة مرة أخرى ليُظهر أنه أقوى من كل شيء، بما في ذلك طريقة الموت.</w:t>
      </w:r>
    </w:p>
    <w:p>
      <w:pPr>
        <w:bidi/>
      </w:pPr>
      <w:r>
        <w:rPr>
          <w:rtl/>
          <w:cs/>
          <w:lang w:val="ar_AE" w:bidi="ar_AE"/>
        </w:rPr>
      </w:r>
      <w:r>
        <w:rPr>
          <w:rtl/>
          <w:cs/>
          <w:lang w:val="ar_AE" w:bidi="ar_AE"/>
        </w:rPr>
        <w:t>في الجزء الأول، يؤكد بولس أنه حقًا أقام الله المسيح من الأموات وأعاده إلى الحياة، وقد فعل الله هذا وعدًا أو ضمانًا أنه سيُعطي أيضًا الحياة للمؤمنين الموتى. يقول بولس إن هؤلاء المؤمنين قد رقدوا، أي أنهم ماتوا،</w:t>
      </w:r>
    </w:p>
    <w:p>
      <w:pPr>
        <w:bidi/>
      </w:pPr>
      <w:r>
        <w:rPr>
          <w:rtl/>
          <w:cs/>
          <w:lang w:val="ar_AE" w:bidi="ar_AE"/>
        </w:rPr>
      </w:r>
      <w:r>
        <w:rPr>
          <w:rtl/>
          <w:cs/>
          <w:lang w:val="ar_AE" w:bidi="ar_AE"/>
        </w:rPr>
        <w:t>ويشرح بولس أن الجميع يموت بسبب شخص واحد. لأن الإنسان الأول، آدم، أخطأ، سيموت آدم وجميع نسله في النهاية، لكن بسبب شخص آخر، يمكن للناس أن يعيشوا من جديد، وهذا الشخص هو المسيح. يؤكد بولس أن المسيح رجلاً، أو إنسانًا. فإذا كان الله قادرًا على أن يقيم المسيح، الإنسان، ويعيده إلى الحياة، يمكن أن يفعل ذلك وسيفعله ثانيةً من أجل المؤمنين، الذين هُم أيضًا بشر.</w:t>
      </w:r>
    </w:p>
    <w:p>
      <w:pPr>
        <w:bidi/>
      </w:pPr>
      <w:r>
        <w:rPr>
          <w:rtl/>
          <w:cs/>
          <w:lang w:val="ar_AE" w:bidi="ar_AE"/>
        </w:rPr>
      </w:r>
      <w:r>
        <w:rPr>
          <w:rtl/>
          <w:cs/>
          <w:lang w:val="ar_AE" w:bidi="ar_AE"/>
        </w:rPr>
        <w:t>يشرح بولس أن الله لم يُقِم جميع المؤمنين بعد ويعيدهم إلى الحياة لأنه يعمل من خلال عملية خاصة وبترتيب معين. أقام الله المسيح وأعاده إلى الحياة ليكون ذلك بمثابة وعد للمؤمنين، لذلك يمكن للمؤمنين أن يتطلَّعوا إلى الموعد عندما يقيمهم الله في يوم من الأيام. سيحدث هذا في نهاية العالَم.</w:t>
      </w:r>
    </w:p>
    <w:p>
      <w:pPr>
        <w:bidi/>
      </w:pPr>
      <w:r>
        <w:rPr>
          <w:rtl/>
          <w:cs/>
          <w:lang w:val="ar_AE" w:bidi="ar_AE"/>
        </w:rPr>
      </w:r>
      <w:r>
        <w:rPr>
          <w:rtl/>
          <w:cs/>
          <w:lang w:val="ar_AE" w:bidi="ar_AE"/>
        </w:rPr>
        <w:t>في الجزء الثاني، يشرح بولس ما سيحدث عندما ينتهي العالَم. ولا يركز بولس على الجدول الزمني لهذه الأحداث. لقد أخبرنا المسيح ذاته أننا لن نعرف متى سيحدث هذا. يشرح بولس فقط الأحداث التي ستحدُث بالتأكيد لأن الله أقام المسيح من بين الأموات.</w:t>
      </w:r>
    </w:p>
    <w:p>
      <w:pPr>
        <w:bidi/>
      </w:pPr>
      <w:r>
        <w:rPr>
          <w:rtl/>
          <w:cs/>
          <w:lang w:val="ar_AE" w:bidi="ar_AE"/>
        </w:rPr>
      </w:r>
      <w:r>
        <w:rPr>
          <w:rtl/>
          <w:cs/>
          <w:lang w:val="ar_AE" w:bidi="ar_AE"/>
        </w:rPr>
        <w:t>توقّفوا هنا وناقشوا هذا السؤال كمجموعة: كنشاط، تحدّثوا عن رحلة تستغرق يومًا واحدًا، مثل الرحلة إلى متجر، أو السوق، أو زيارة صديق. تحدثوا عن الأشياء التي ستفعلونها بالتأكيد في تلك الرحلة. انتبهوا إلى الأوقات التي تختارون فيها ترتيبًا مُحدَّدًا لما ستفعلون والأوقات التي لن تفعلون فيها ذلك. أوقفوا سماع هذا التسجيل الصوتي هنا.</w:t>
      </w:r>
    </w:p>
    <w:p>
      <w:pPr>
        <w:bidi/>
      </w:pPr>
      <w:r>
        <w:rPr>
          <w:rtl/>
          <w:cs/>
          <w:lang w:val="ar_AE" w:bidi="ar_AE"/>
        </w:rPr>
      </w:r>
      <w:r>
        <w:rPr>
          <w:rtl/>
          <w:cs/>
          <w:lang w:val="ar_AE" w:bidi="ar_AE"/>
        </w:rPr>
        <w:t>يحكُم المسيح حاليًا كملكٍ على مملكة المسيح، أي على جميع الذين يؤمنون به. مع أن المسيح يحكم ملكًا، فإن العدو يعمل أيضًا. يمكننا أن نرى هذا لأنه لا يزال الناس يموتون. مع ذلك، سيُهلك المسيح يومًا ما قوة وحُكم جميع أعداء المسيح. يدعو بولس هؤلاء الأعداء حُكّامًا وسلاطين و قوَّات. عندما يستخدم بولس هذه الكلمات الثلاث، يقصد عمومًا أي نوع من الحُكَّام – إما إنسانًا أو روحًا – يتمرَّد على الله أو يرفض طاعته.</w:t>
      </w:r>
    </w:p>
    <w:p>
      <w:pPr>
        <w:bidi/>
      </w:pPr>
      <w:r>
        <w:rPr>
          <w:rtl/>
          <w:cs/>
          <w:lang w:val="ar_AE" w:bidi="ar_AE"/>
        </w:rPr>
      </w:r>
      <w:r>
        <w:rPr>
          <w:rtl/>
          <w:cs/>
          <w:lang w:val="ar_AE" w:bidi="ar_AE"/>
        </w:rPr>
        <w:t>توقّفوا هنا وناقشوا هذا السؤال كمجموعة: في لُغتكم، ما بعض الكلمات أو العبارات التي تستخدمون لوصف الذين لهم سُلطان أو قوة؟ ما الكلمات التي تستخدمون للتعبير عن الأرواح التي يبدو أنها تسود أيضًا على الناس والأماكن؟ ناقشوا الكلمات التي سوف تستخدمون هنا للتعبير عن الحكّام، والسُلطات، والقوات. أوقفوا سماع هذا التسجيل الصوتي هنا.</w:t>
      </w:r>
    </w:p>
    <w:p>
      <w:pPr>
        <w:bidi/>
      </w:pPr>
      <w:r>
        <w:rPr>
          <w:rtl/>
          <w:cs/>
          <w:lang w:val="ar_AE" w:bidi="ar_AE"/>
        </w:rPr>
      </w:r>
      <w:r>
        <w:rPr>
          <w:rtl/>
          <w:cs/>
          <w:lang w:val="ar_AE" w:bidi="ar_AE"/>
        </w:rPr>
        <w:t>سيغلب المسيح الموت أخيرًا. يتحدث بولس عن الموت كأنه شخص عدوّ. سيُقيم الله كلَّ مَن مات ويعيده إلى الحياة، ولن يموت الناس بعد ذلك. عندئذٍ ستنتهي طريقة الحياة في هذا العالَم. وبعد أن يملك المسيح على كل شيء، سيتوقف عن الحكم كملكٍ ليترك الله الآب يحكم بدلًا منه.</w:t>
      </w:r>
    </w:p>
    <w:p>
      <w:pPr>
        <w:bidi/>
      </w:pPr>
      <w:r>
        <w:rPr>
          <w:rtl/>
          <w:cs/>
          <w:lang w:val="ar_AE" w:bidi="ar_AE"/>
        </w:rPr>
      </w:r>
      <w:r>
        <w:rPr>
          <w:rtl/>
          <w:cs/>
          <w:lang w:val="ar_AE" w:bidi="ar_AE"/>
        </w:rPr>
        <w:t>في الجزء الثالث، يشرح بولس كيف أنه يعرف بحدوث ذلك. كما يُظهر بولس أن الله والمسيح يعملان معًا في هذه القصة بأكملها. يقتبس بولس من الأسفار المقدسة أو العهد القديم. وعلى الأرجح كان المؤمنون سيعرفون هذا الاقتباس، لذلك لا يذكر بولس من أين يقتبس.</w:t>
      </w:r>
    </w:p>
    <w:p>
      <w:pPr>
        <w:bidi/>
      </w:pPr>
      <w:r>
        <w:rPr>
          <w:rtl/>
          <w:cs/>
          <w:lang w:val="ar_AE" w:bidi="ar_AE"/>
        </w:rPr>
      </w:r>
      <w:r>
        <w:rPr>
          <w:rtl/>
          <w:cs/>
          <w:lang w:val="ar_AE" w:bidi="ar_AE"/>
        </w:rPr>
        <w:t>توقّفوا هنا وناقشوا هذا السؤال كمجموعة: في لُغتكم، كيف تُظهرون أنكم تقتبسون شيئًا آخر؟ وكيف تُظهرون هذا إن كنتم تقتبسون شيئًا يعرفه مستمعوكم جيدًا؟ أوقفوا سماع هذا التسجيل الصوتي هنا.</w:t>
      </w:r>
    </w:p>
    <w:p>
      <w:pPr>
        <w:bidi/>
      </w:pPr>
      <w:r>
        <w:rPr>
          <w:rtl/>
          <w:cs/>
          <w:lang w:val="ar_AE" w:bidi="ar_AE"/>
        </w:rPr>
      </w:r>
      <w:r>
        <w:rPr>
          <w:rtl/>
          <w:cs/>
          <w:lang w:val="ar_AE" w:bidi="ar_AE"/>
        </w:rPr>
        <w:t>يقتبس بولس من مزمور أو ترنيمة يتحدث فيه الله إلى "ابن الإنسان"، وهي كلمة أخرى تُشير إلى الإنسان. على الأرجح يكون المعنى الأول لهذا المزمور عن كيفية إعطاء الله السُلطان للبشر. بما أنَّ المسيح دعا نفسه كثيرًا "ابن الإنسان"، يقول بولس إن هذا المزمور عن الله والمسيح أيضًا، كما يقول بولس إن هذا المزمور يشرح أن الله يضع كل شيء تحت قدمي المسيح، أي تحت سُلطانه. مع أن المزمور يقول إن الله أعطى السُلطان، لكن هذا لم يحدث بالكامل بعد. هذا الاقتباس نبوّة، أو شيء يشرح ما سيحدث في المستقبل. وغالبًا ما يتحدث الكاتب في اللغة الأصلية عن شيء في المستقبل وكأنه قد حدث بالفِعل، لأنه من المؤكد أنه سيحدث. لذلك في نهاية العالَم، سيعطي الله بالتأكيد المسيح سُلطانًا على كل شيء.</w:t>
      </w:r>
    </w:p>
    <w:p>
      <w:pPr>
        <w:bidi/>
      </w:pPr>
      <w:r>
        <w:rPr>
          <w:rtl/>
          <w:cs/>
          <w:lang w:val="ar_AE" w:bidi="ar_AE"/>
        </w:rPr>
      </w:r>
      <w:r>
        <w:rPr>
          <w:rtl/>
          <w:cs/>
          <w:lang w:val="ar_AE" w:bidi="ar_AE"/>
        </w:rPr>
        <w:t>توقّفوا هنا وناقشوا هذا السؤال كمجموعة: في ثقافتكم، كيف يتحدث الناس عن النبوات أو الأشياء التي يعرفون أنها ستحدث في المستقبل؟ كيف يُظهر الناس أنهم يتكلمون نبوّة؟ أوقفوا سماع هذا التسجيل الصوتي هنا.</w:t>
      </w:r>
    </w:p>
    <w:p>
      <w:pPr>
        <w:bidi/>
      </w:pPr>
      <w:r>
        <w:rPr>
          <w:rtl/>
          <w:cs/>
          <w:lang w:val="ar_AE" w:bidi="ar_AE"/>
        </w:rPr>
      </w:r>
      <w:r>
        <w:rPr>
          <w:rtl/>
          <w:cs/>
          <w:lang w:val="ar_AE" w:bidi="ar_AE"/>
        </w:rPr>
        <w:t>لأن الله هو الذي له القدرة على فِعل هذا، فإنه لا يضع نفسه تحت سُلطان المسيح. يسمح الله للمسيح أن يملك كل شيء ما عدا الله. ثم يضع الابن، المسيح، ذاته تحت سُلطان الله، لأنه رئيس كل شيء. يدعو بولس المسيح "الابن"، بسبب علاقته الخاصة بالله الآب، ولا يُجبر الله المسيح على فِعل هذا لأنه أقل من الله الآب، بل يُعطي الله كل السُلطان للمسيح، ويختار المسيح أن يضع ذاته تحت سُلطان الله. وهذا يعني أن المسيح الابن يفعل ما يطلبه الله الآب، كما فعل المسيح عندما مات على الصليب. بهذه الطريقة، يكون الله الكُل في الكُل، وهي عبارة يستخدمها بولس للإشارة إلى أن الله سيملُك على كل شيء.</w:t>
      </w:r>
    </w:p>
    <w:p>
      <w:pPr>
        <w:bidi/>
      </w:pPr>
      <w:r>
        <w:rPr>
          <w:rtl/>
          <w:cs/>
          <w:lang w:val="ar_AE" w:bidi="ar_AE"/>
        </w:rPr>
      </w:r>
      <w:r>
        <w:rPr>
          <w:rtl/>
          <w:cs/>
          <w:lang w:val="ar_AE" w:bidi="ar_AE"/>
        </w:rPr>
        <w:t>توقّفوا هنا وناقشوا هذا السؤال كمجموعة: كيف تصفون في لُغتكم حاكمًا له قوة وسُلطان كبيرَين؟ والآن فكّروا في الله، الذي له كل القوة والسلطان! ناقشوا كيف ستصفون حُكم الله على كل شيء وبكل الطُرُق.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وأثناء ذلك، قد ترغبون في استخدام رسومات أو أجسام أو حتى أشخاص لتمثيل بولس والمؤمنين والله الآب والمسيح وآدم والحكّام.</w:t>
      </w:r>
    </w:p>
    <w:p>
      <w:pPr>
        <w:bidi/>
      </w:pPr>
      <w:r>
        <w:rPr>
          <w:rtl/>
          <w:cs/>
          <w:lang w:val="ar_AE" w:bidi="ar_AE"/>
        </w:rPr>
      </w:r>
      <w:r>
        <w:rPr>
          <w:rtl/>
          <w:cs/>
          <w:lang w:val="ar_AE" w:bidi="ar_AE"/>
        </w:rPr>
        <w:t>اختاروا أشخاصًا أو رسومات أو أجسام لتكون كل شخصية من هذه الشخصيات. بينما تبدأون في إعادة سرد هذه الآيات، تذكّروا أنه يتحدث إلى المؤمنين في كورنثوس وهو يُذكّرهم بما حدث فعلًا. يمكنكم تمثيل الطريقة التي مات بها المسيح، لكن الله أقامه وأعاده إلى الحياة. عندما يُشبّه بولس المسيح بأبكار الثمار، يمكنكم تمثيل مشهد حصاد المحصول الأول. تصرّفوا بفرح ورجاء وأنتم تفكّرون في بقية المحصول الذي ستحصدونه يومًا ما. عندما يتحدث بولس عن موت الجميع بسبب آدم، يجعل الناس في المجموعة يقفون إلى جانبه ويتظاهرون أنهم يموتون. لكن عندما يتبع الناس المسيح، يقف هؤلاء الناس بجانبه، وعندما يموتون، مثِّلوا كيف سيقيمهم الله ويعيدهم إلى الحياة. اختاروا بعض الأجسام لتمثيل كل شيء في العالَم. ويمكن أن يُسلِّم الله هذه الأشياء للمسيح ليُظهر كيف يعطيه كل السُلطان. يمكنكم أن تمثلوا كيف يهزم المسيح الحُكام والقوّات ويدمّرهم. حتى أن المسيح يضع قدمه على أعناق هؤلاء الحُكّام والقوات. ويضع المسيح ذاته تحت سُلطان الله، لتتمكّنوا من تمثيل المسيح وكيف يفعل ما يطلبه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20–28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 الابن</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والحكّام، والسلطات، والقوّات</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"وَلكِنِ الآنَ قَدْ قَامَ الْمَسِيحُ مِنَ الأَمْوَاتِ. وَصَارَ بَاكُورَةَ الرَّاقِدِينَ. بفضل المسيح، نعلم أن الله سيقيم جميع المؤمنين الذين ماتوا. فَإِنَّهُ إِذِ الْمَوْتُ بِإِنْسَانٍ، بِإِنْسَانٍ أَيْضًا قِيَامَةُ الأَمْوَاتِ. لأَنَّهُ كَمَا فِي آدَمَ يَمُوتُ الْجَمِيعُ، هَكَذَا فِي الْمَسِيحِ سَيُحْيَا الْجَمِيعُ".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"وَلكِنَّ كُلَّ وَاحِدٍ فِي رُتْبَتِهِ: الْمَسِيحُ بَاكُورَةٌ، ثُمَّ الَّذِينَ لِلْمَسِيحِ فِي مَجِيئِهِ. وَبَعْدَ ذَلِكَ النِّهَايَةُ. مَتَى سَلَّمَ الْمُلْكَ للهِ الآبِ، مَتَى أَبْطَلَ كُلَّ رِيَاسَةٍ وَكُلَّ سُلْطَانٍ وَكُلَّ قُوَّةٍ. لأَنَّهُ يَجِبُ أَنْ يَمْلِكَ حَتَّى يَضَعَ جَمِيعَ الأَعْدَاءِ تَحْتَ قَدَمَيْهِ. آخِرُ عَدُوٍّ يُبْطَلُ هُوَ الْمَوْتُ".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"لأن الأسفار المقدسة تقول: 'إِنَّ كُلَّ شَيْءٍ قَدْ أُخْضِعَ‘. من الواضح أنَّ تعبير "كل شيء" في هذا النص المقدس لا يشمل الله ذاته. هذا لأن الله هو الذي أخضع كل شيء تحت سُلطان المسيح. وَمَتَى أُخْضِعَ لَهُ الْكُلُّ، فَحِينَئِذٍ الابْنُ نَفْسُهُ أَيْضًا سَيَخْضَعُ لِلَّذِي أَخْضَعَ لَهُ الْكُلَّ، كَيْ يَكُونَ اللهُ الْكُلَّ فِي الْكُلِّ".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20–28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الله أقام </w:t>
      </w:r>
      <w:r>
        <w:rPr>
          <w:b/>
          <w:rtl/>
          <w:cs/>
          <w:lang w:val="ar_AE" w:bidi="ar_AE"/>
        </w:rPr>
        <w:t>المسيح</w:t>
      </w:r>
      <w:r>
        <w:rPr>
          <w:rtl/>
          <w:cs/>
          <w:lang w:val="ar_AE" w:bidi="ar_AE"/>
        </w:rPr>
        <w:t xml:space="preserve"> حقًا من الأموات. وكلمة المسيح هي ذاتها كلمة "المسيّا"، التي تشير إلى الملك والمخلّص الفريد الذي وعد الله بإرساله، وهو يسوع.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والمسيح مثل </w:t>
      </w:r>
      <w:r>
        <w:rPr>
          <w:b/>
          <w:rtl/>
          <w:cs/>
          <w:lang w:val="ar_AE" w:bidi="ar_AE"/>
        </w:rPr>
        <w:t>باكورة</w:t>
      </w:r>
      <w:r>
        <w:rPr>
          <w:rtl/>
          <w:cs/>
          <w:lang w:val="ar_AE" w:bidi="ar_AE"/>
        </w:rPr>
        <w:t xml:space="preserve"> الحصاد. والباكورة هي أول الحبوب أو الثمار التي يجمعها الناس من النباتات في وقت الحصاد. كان شعب الله يُقدِّمون هذه الباكورة عطية لله. وكانت هذه الثمار الأولى في الحصاد رمزًا لوعد الله ورجاء الشعب في تمكُّنهم من جمْع بقية المحصول.</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الباكورة</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تأتي </w:t>
      </w:r>
      <w:r>
        <w:rPr>
          <w:b/>
          <w:rtl/>
          <w:cs/>
          <w:lang w:val="ar_AE" w:bidi="ar_AE"/>
        </w:rPr>
        <w:t>قيامة</w:t>
      </w:r>
      <w:r>
        <w:rPr>
          <w:rtl/>
          <w:cs/>
          <w:lang w:val="ar_AE" w:bidi="ar_AE"/>
        </w:rPr>
        <w:t xml:space="preserve"> الأموات بسبب عمَل شخص واحد، المسيح. عندما يعود يسوع ليحكُم ملكًا إلى الأبد، سيعود الناس الذين قبِلَهم الله إلى الحياة من جديد ويحصلون على جسد جديد، جسد لن يموت أبدًا! ويُدعى هذا الحَدَث قيامة المؤمنين، أو قيامة الأموات. لمزيد من المعلومات عن </w:t>
      </w:r>
      <w:r>
        <w:rPr>
          <w:rtl/>
          <w:cs/>
          <w:lang w:val="ar_AE" w:bidi="ar_AE"/>
        </w:rPr>
        <w:t>القيامة</w:t>
      </w:r>
      <w:r>
        <w:rPr>
          <w:rtl/>
          <w:cs/>
          <w:lang w:val="ar_AE" w:bidi="ar_AE"/>
        </w:rPr>
        <w:t>، راجعوا "قاموس الكلمات الرئيسية". استخدموا الكلمة أو العبارة ذاتها التي استخدمتم في المقاطع السابقة للتعبير عن قيامة الأموات.</w:t>
      </w:r>
    </w:p>
    <w:p>
      <w:pPr>
        <w:bidi/>
      </w:pPr>
      <w:r>
        <w:rPr>
          <w:rtl/>
          <w:cs/>
          <w:lang w:val="ar_AE" w:bidi="ar_AE"/>
        </w:rPr>
      </w:r>
      <w:r>
        <w:rPr>
          <w:rtl/>
          <w:cs/>
          <w:lang w:val="ar_AE" w:bidi="ar_AE"/>
        </w:rPr>
        <w:t>عندما ينتهي العالَم، سيُسلِّم المسيح ال</w:t>
      </w:r>
      <w:r>
        <w:rPr>
          <w:b/>
          <w:rtl/>
          <w:cs/>
          <w:lang w:val="ar_AE" w:bidi="ar_AE"/>
        </w:rPr>
        <w:t>ملكوت</w:t>
      </w:r>
      <w:r>
        <w:rPr>
          <w:rtl/>
          <w:cs/>
          <w:lang w:val="ar_AE" w:bidi="ar_AE"/>
        </w:rPr>
        <w:t xml:space="preserve"> إلى الله. وهذا الملكوت، الذي يدعوه الناس أحيانًا ملكوت الله، لا يشير إلى مكان مادي، مثل بلد في مكان ما على هذه الأرض. ملكوت الله هو كل مكان يحكُم فيه الله، حيث يطيع الناس الله ويعيشون في عَلاقة صحيحة معه. لمزيد من المعلومات، راجعوا كلمة </w:t>
      </w:r>
      <w:r>
        <w:rPr>
          <w:rtl/>
          <w:cs/>
          <w:lang w:val="ar_AE" w:bidi="ar_AE"/>
        </w:rPr>
        <w:t>ملكوت الله</w:t>
      </w:r>
      <w:r>
        <w:rPr>
          <w:rtl/>
          <w:cs/>
          <w:lang w:val="ar_AE" w:bidi="ar_AE"/>
        </w:rPr>
        <w:t xml:space="preserve"> في "قاموس الكلمات الرئيسية". استخدموا الكلمة أو العبارة ذاتها التي استخدمتم في المقاطع السابقة للإشارة إلى كلمة "ملكوت" أو "ملكوت الله".</w:t>
      </w:r>
    </w:p>
    <w:p>
      <w:pPr>
        <w:bidi/>
      </w:pPr>
      <w:r>
        <w:rPr>
          <w:rtl/>
          <w:cs/>
          <w:lang w:val="ar_AE" w:bidi="ar_AE"/>
        </w:rPr>
      </w:r>
      <w:r>
        <w:rPr>
          <w:rtl/>
          <w:cs/>
          <w:lang w:val="ar_AE" w:bidi="ar_AE"/>
        </w:rPr>
        <w:t xml:space="preserve">سيفعل المسيح هذا بعد أن يُهلك كل نوع من </w:t>
      </w:r>
      <w:r>
        <w:rPr>
          <w:b/>
          <w:rtl/>
          <w:cs/>
          <w:lang w:val="ar_AE" w:bidi="ar_AE"/>
        </w:rPr>
        <w:t>الرياسة</w:t>
      </w:r>
      <w:r>
        <w:rPr>
          <w:rtl/>
          <w:cs/>
          <w:lang w:val="ar_AE" w:bidi="ar_AE"/>
        </w:rPr>
        <w:t xml:space="preserve">، </w:t>
      </w:r>
      <w:r>
        <w:rPr>
          <w:b/>
          <w:rtl/>
          <w:cs/>
          <w:lang w:val="ar_AE" w:bidi="ar_AE"/>
        </w:rPr>
        <w:t>السُلطان</w:t>
      </w:r>
      <w:r>
        <w:rPr>
          <w:rtl/>
          <w:cs/>
          <w:lang w:val="ar_AE" w:bidi="ar_AE"/>
        </w:rPr>
        <w:t xml:space="preserve">، و </w:t>
      </w:r>
      <w:r>
        <w:rPr>
          <w:b/>
          <w:rtl/>
          <w:cs/>
          <w:lang w:val="ar_AE" w:bidi="ar_AE"/>
        </w:rPr>
        <w:t>القوة</w:t>
      </w:r>
      <w:r>
        <w:rPr>
          <w:rtl/>
          <w:cs/>
          <w:lang w:val="ar_AE" w:bidi="ar_AE"/>
        </w:rPr>
        <w:t>. يستخدم بولس هذه الكلمات ليعني كلًا من البشر أو الأرواح الشريرة التي تسود ولها سُلطان وقوة وسيطرة على الناس. والشخص الذي له سُلطان يكون له الحق والقدرة على اتخاذ القرارات والأحكام. وشخصٌ له القوة يكون لديه القدرة على التحكُّم في الناس أو إيذائهم. لذا، فهؤلاء هُم أي نوع من الحُكام الذين يتمرَّدون على الله.</w:t>
      </w:r>
    </w:p>
    <w:p>
      <w:pPr>
        <w:bidi/>
      </w:pPr>
      <w:r>
        <w:rPr>
          <w:rtl/>
          <w:cs/>
          <w:lang w:val="ar_AE" w:bidi="ar_AE"/>
        </w:rPr>
      </w:r>
      <w:r>
        <w:rPr>
          <w:rtl/>
          <w:cs/>
          <w:lang w:val="ar_AE" w:bidi="ar_AE"/>
        </w:rPr>
        <w:t xml:space="preserve">توقّفوا هنا وناقشوا معًا الكلمة أو العبارة التي سوف تستخدمون للتعبير عن "رياسة وسُلطان وقوة". تذكّروا المناقشة التي أجريتموها في الخطوة الثالثة بشأن هذه الكلمات. ابحثوا عن مصطلحات </w:t>
      </w:r>
      <w:r>
        <w:rPr>
          <w:rtl/>
          <w:cs/>
          <w:lang w:val="ar_AE" w:bidi="ar_AE"/>
        </w:rPr>
        <w:t>سُلطان</w:t>
      </w:r>
      <w:r>
        <w:rPr>
          <w:rtl/>
          <w:cs/>
          <w:lang w:val="ar_AE" w:bidi="ar_AE"/>
        </w:rPr>
        <w:t xml:space="preserve"> و</w:t>
      </w:r>
      <w:r>
        <w:rPr>
          <w:rtl/>
          <w:cs/>
          <w:lang w:val="ar_AE" w:bidi="ar_AE"/>
        </w:rPr>
        <w:t>شيطان</w:t>
      </w:r>
      <w:r>
        <w:rPr>
          <w:rtl/>
          <w:cs/>
          <w:lang w:val="ar_AE" w:bidi="ar_AE"/>
        </w:rPr>
        <w:t xml:space="preserve"> و </w:t>
      </w:r>
      <w:r>
        <w:rPr>
          <w:b/>
          <w:rtl/>
          <w:cs/>
          <w:lang w:val="ar_AE" w:bidi="ar_AE"/>
        </w:rPr>
        <w:t>روح خارقة للطبيعة</w:t>
      </w:r>
      <w:r>
        <w:rPr>
          <w:rtl/>
          <w:cs/>
          <w:lang w:val="ar_AE" w:bidi="ar_AE"/>
        </w:rPr>
        <w:t xml:space="preserve"> في "قاموس الكلمات الرئيسية" لمزيد من المعلومات عن هؤلاء الحكّام. وإذا كنتم قد ترجمتم تلك الكلمات من قبل في سِفر آخر من الكتاب المقدّس، استخدموا الكلمات عينها التي استُخدِمت هناك. أوقفوا سماع هذا التسجيل الصوتي هنا.</w:t>
      </w:r>
    </w:p>
    <w:p>
      <w:pPr>
        <w:bidi/>
      </w:pPr>
      <w:r>
        <w:rPr>
          <w:rtl/>
          <w:cs/>
          <w:lang w:val="ar_AE" w:bidi="ar_AE"/>
        </w:rPr>
      </w:r>
      <w:r>
        <w:rPr>
          <w:rtl/>
          <w:cs/>
          <w:lang w:val="ar_AE" w:bidi="ar_AE"/>
        </w:rPr>
        <w:t xml:space="preserve">سيضع </w:t>
      </w:r>
      <w:r>
        <w:rPr>
          <w:b/>
          <w:rtl/>
          <w:cs/>
          <w:lang w:val="ar_AE" w:bidi="ar_AE"/>
        </w:rPr>
        <w:t>الابن</w:t>
      </w:r>
      <w:r>
        <w:rPr>
          <w:rtl/>
          <w:cs/>
          <w:lang w:val="ar_AE" w:bidi="ar_AE"/>
        </w:rPr>
        <w:t xml:space="preserve"> ذاته تحت سُلطان الله. والابن أو ابن الله، هو لقَب ليسوع. يُدعى يسوع ابن الله لأن له عَلاقة خاصة بالله الآب. يحب الله ويسوع بعضهما بعضًا بالطريقة التي يحب بها الأب والابن بعضهما بعضًا.</w:t>
      </w:r>
    </w:p>
    <w:p>
      <w:pPr>
        <w:bidi/>
      </w:pPr>
      <w:r>
        <w:rPr>
          <w:rtl/>
          <w:cs/>
          <w:lang w:val="ar_AE" w:bidi="ar_AE"/>
        </w:rPr>
      </w:r>
      <w:r>
        <w:rPr>
          <w:rtl/>
          <w:cs/>
          <w:lang w:val="ar_AE" w:bidi="ar_AE"/>
        </w:rPr>
        <w:t xml:space="preserve">توقّفوا هنا وناقشوا معًا الكلمة أو العبارة التي سوف تستخدمون للإشارة إلى </w:t>
      </w:r>
      <w:r>
        <w:rPr>
          <w:b/>
          <w:rtl/>
          <w:cs/>
          <w:lang w:val="ar_AE" w:bidi="ar_AE"/>
        </w:rPr>
        <w:t>الابن</w:t>
      </w:r>
      <w:r>
        <w:rPr>
          <w:rtl/>
          <w:cs/>
          <w:lang w:val="ar_AE" w:bidi="ar_AE"/>
        </w:rPr>
        <w:t xml:space="preserve">. ابحثوا في "قاموس الكلمات الرئيسية" عن تعبير </w:t>
      </w:r>
      <w:r>
        <w:rPr>
          <w:rtl/>
          <w:cs/>
          <w:lang w:val="ar_AE" w:bidi="ar_AE"/>
        </w:rPr>
        <w:t>ابن الله</w:t>
      </w:r>
      <w:r>
        <w:rPr>
          <w:rtl/>
          <w:cs/>
          <w:lang w:val="ar_AE" w:bidi="ar_AE"/>
        </w:rPr>
        <w:t xml:space="preserve"> للمزيد من المعلومات. إذا كنتم قد ترجمتم هذه الكلمات فعلًا في سِفر آخر من الكتاب المقدس، استخدموا الكلمات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15:29–34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29–34 واحفظوا هذا المقطع في قلوبكم.</w:t>
      </w:r>
    </w:p>
    <w:p>
      <w:pPr>
        <w:bidi/>
      </w:pPr>
      <w:r>
        <w:rPr>
          <w:rtl/>
          <w:cs/>
          <w:lang w:val="ar_AE" w:bidi="ar_AE"/>
        </w:rPr>
      </w:r>
      <w:r>
        <w:rPr>
          <w:rtl/>
          <w:cs/>
          <w:lang w:val="ar_AE" w:bidi="ar_AE"/>
        </w:rPr>
        <w:t>استمعوا إلى نسخة صوتية من كورنثوس الأولى 15: 29–34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29–34 من الترجمة الأسهل فهمًا.</w:t>
      </w:r>
    </w:p>
    <w:p>
      <w:pPr>
        <w:bidi/>
      </w:pPr>
      <w:r>
        <w:rPr>
          <w:rtl/>
          <w:cs/>
          <w:lang w:val="ar_AE" w:bidi="ar_AE"/>
        </w:rPr>
      </w:r>
      <w:r>
        <w:rPr>
          <w:rtl/>
          <w:cs/>
          <w:lang w:val="ar_AE" w:bidi="ar_AE"/>
        </w:rPr>
        <w:t>في الجزء الأخير من رسالته، وصف بولس ما سيفعله الله عندما يحفظ وعده بإقامة المسيح من الأموات. في هذا الجزء من رسالته، يصف بولس مرة أخرى ما كان صحيحًا لو لم يُقِم الله الموتى ويُعيدهم إلى الحياة. فلو لم تكن قيامة المسيح حقيقية، لكانت الطريقة التي يتصرف بها المؤمنون بلا فائدة. لكن بما أن القيامة حقيقية، يحثّ بولس الناس على العيش بالطريقة الصحيحة.</w:t>
      </w:r>
    </w:p>
    <w:p>
      <w:pPr>
        <w:bidi/>
      </w:pPr>
      <w:r>
        <w:rPr>
          <w:rtl/>
          <w:cs/>
          <w:lang w:val="ar_AE" w:bidi="ar_AE"/>
        </w:rPr>
      </w:r>
      <w:r>
        <w:rPr>
          <w:rtl/>
          <w:cs/>
          <w:lang w:val="ar_AE" w:bidi="ar_AE"/>
        </w:rPr>
        <w:t>في هذا المقطع، يتحدث بولس مرة أخرى عن كيف ستكون حياة الناس لو أن الله لم يُقِم الموتى. سمع بولس أن بعض المؤمنين في كورنثوس كانوا يعتمدون نيابة عن الموتى، وفي ذلك الوقت، كان المؤمنون على الأرجح يُعمِّدون بعضهم بعضًا عن طريق تغطيسهم بالكامل في الماء، ويفعل المؤمن هذا ليُظهر أنه يتوب أمام الله ويطلب غفران الله. يفعل المؤمنون هذا أيضًا ليُظهروا أنهم ينتمون إلى يسوع ويريدون أن يتبعوه.</w:t>
      </w:r>
    </w:p>
    <w:p>
      <w:pPr>
        <w:bidi/>
      </w:pPr>
      <w:r>
        <w:rPr>
          <w:rtl/>
          <w:cs/>
          <w:lang w:val="ar_AE" w:bidi="ar_AE"/>
        </w:rPr>
      </w:r>
      <w:r>
        <w:rPr>
          <w:rtl/>
          <w:cs/>
          <w:lang w:val="ar_AE" w:bidi="ar_AE"/>
        </w:rPr>
        <w:t>لا يتَّضح ما يقصده بولس عندما يقول إن المؤمنين كانوا يتعمَّدون من أجل الموتى. ربما فعَل أهل كورنثوس هذه المعموديات لكي يسعوا نحو مساعدة المؤمنين الذين ماتوا دون أن يعتمدوا، الأمر الذي لا يُعد طريقة صحيحة للتفكير في المعمودية. وربما فعَل أهل كورنثوس هذه المعموديات ليُظهروا كيف كان للمؤمنين رجاء في رؤية المؤمنين الموتى الذين أحبّوهم مرة أخرى في القيامة. لا يذكر أحد هذا في أي مكان آخر في الكتاب المقدس، ولسنا متأكدين من سبب سلوك أهل كورنثوس هذا.</w:t>
      </w:r>
    </w:p>
    <w:p>
      <w:pPr>
        <w:bidi/>
      </w:pPr>
      <w:r>
        <w:rPr>
          <w:rtl/>
          <w:cs/>
          <w:lang w:val="ar_AE" w:bidi="ar_AE"/>
        </w:rPr>
      </w:r>
      <w:r>
        <w:rPr>
          <w:rtl/>
          <w:cs/>
          <w:lang w:val="ar_AE" w:bidi="ar_AE"/>
        </w:rPr>
        <w:t>ليس واضحًا ما يقصده بولس عندما يقول إن المؤمنين كانوا يعتمدون من أجل الموتى، كما لا يذكر بولس إن كان ما يفعله المؤمنون هو الطريقة الصحيحة للتفكير في المعمودية. بصرف النظر عن سبب فِعل أهل كورنثوس هذا، يحاول بولس أن يُظهر أن طريقة المعمودية هذه لن تكون منطقية لو لم تكن هناك قيامة. فإنْ لم يُقِم الله الأموات ويُعيدهُم إلى الحياة، لكان جميع المؤمنين أمواتًا إلى الأبد، حتى لو كان هؤلاء المؤمنون قد اعتمدوا،</w:t>
      </w:r>
    </w:p>
    <w:p>
      <w:pPr>
        <w:bidi/>
      </w:pPr>
      <w:r>
        <w:rPr>
          <w:rtl/>
          <w:cs/>
          <w:lang w:val="ar_AE" w:bidi="ar_AE"/>
        </w:rPr>
      </w:r>
      <w:r>
        <w:rPr>
          <w:rtl/>
          <w:cs/>
          <w:lang w:val="ar_AE" w:bidi="ar_AE"/>
        </w:rPr>
        <w:t>وإنْ لم يقِم الله أحدًا ويعيده إلى الحياة، ولا حتى المسيح، فإن الخبر السار سيكون كذبًا، وإذا كان الخبر السار كذبًا، لما وجد لبولس والرُسُل سببًا للمخاطرة بحياتهم والتحدَّث عن الخبر السار. يُذكِّر بولس أهل كورنثوس بأن المؤمنين دائمًا في خطر الموت، ويقول بولس إنه أيضًا في خطر، وهذا مؤكد تمامًا كتأكيد حقيقة افتخار بولس وتباهيه بإيمان أهل كورنثوس بالمسيح يسوع ربنا.</w:t>
      </w:r>
    </w:p>
    <w:p>
      <w:pPr>
        <w:bidi/>
      </w:pPr>
      <w:r>
        <w:rPr>
          <w:rtl/>
          <w:cs/>
          <w:lang w:val="ar_AE" w:bidi="ar_AE"/>
        </w:rPr>
      </w:r>
      <w:r>
        <w:rPr>
          <w:rtl/>
          <w:cs/>
          <w:lang w:val="ar_AE" w:bidi="ar_AE"/>
        </w:rPr>
        <w:t>توقّفوا هنا وناقشوا هذا السؤال كمجموعة: فكّروا كيف يكون الوالد فخورًا بكيفية تعلُّم الطفل من مُعلّم. في لُغتكم، كيف يتحدث هذا الوالد عن طفله؟ أوقفوا سماع هذا التسجيل الصوتي هنا.</w:t>
      </w:r>
    </w:p>
    <w:p>
      <w:pPr>
        <w:bidi/>
      </w:pPr>
      <w:r>
        <w:rPr>
          <w:rtl/>
          <w:cs/>
          <w:lang w:val="ar_AE" w:bidi="ar_AE"/>
        </w:rPr>
      </w:r>
      <w:r>
        <w:rPr>
          <w:rtl/>
          <w:cs/>
          <w:lang w:val="ar_AE" w:bidi="ar_AE"/>
        </w:rPr>
        <w:t>قاوم غير المؤمنين بولس في كل مكان كان يذهب إليه تقريبًا. عندما كان بولس في مدينة أفسس، هاجمه الناس بعُنف كما تهاجم الحيوانات العنيفة الحيوانات الأخرى. سيكون بولس مُختلًا لو أنه خاض هذه المواقف الخطيرة باستمرار مع عدم صدق الخبر السار عن القيامة، ولم يكُن ليُساعد أحدًا، وإذا قتله أحدٌ، لكان سيموت إلى الأبد! ولما كانت لآلامه قيمة.</w:t>
      </w:r>
    </w:p>
    <w:p>
      <w:pPr>
        <w:bidi/>
      </w:pPr>
      <w:r>
        <w:rPr>
          <w:rtl/>
          <w:cs/>
          <w:lang w:val="ar_AE" w:bidi="ar_AE"/>
        </w:rPr>
      </w:r>
      <w:r>
        <w:rPr>
          <w:rtl/>
          <w:cs/>
          <w:lang w:val="ar_AE" w:bidi="ar_AE"/>
        </w:rPr>
        <w:t>إنْ لم يُقِم الله من الأموات ويُعيد الناس إلى الحياة، يقول بولس إنهُ على المؤمنين أن يحاولوا التمتُّع بهذه الحياة بدلًا من المخاطرة بحياتهم بنشر الكذب. كما هو الحال في المثَل الشائع، يجب على المؤمنين أن يأكلوا كثيرًا ويشربوا كثيرًا، ولن يكون هناك هدف من الحياة، لأن الجميع سيموت في النهاية ويظلُّوا أمواتًا إلى الأبد.</w:t>
      </w:r>
    </w:p>
    <w:p>
      <w:pPr>
        <w:bidi/>
      </w:pPr>
      <w:r>
        <w:rPr>
          <w:rtl/>
          <w:cs/>
          <w:lang w:val="ar_AE" w:bidi="ar_AE"/>
        </w:rPr>
      </w:r>
      <w:r>
        <w:rPr>
          <w:rtl/>
          <w:cs/>
          <w:lang w:val="ar_AE" w:bidi="ar_AE"/>
        </w:rPr>
        <w:t>لكن قيامة الأموات حقيقية. يأمر بولس المؤمنين أن يتوقفوا عن الإيمان بأي مُعلّم كاذب يقول إن الله لا يُقيم من الأموات. كما يقول الناس غالبًا: إن صادقتم أشخاصًا أشرارًا، ستبدأون في التصرّف بأسلوب شرير. يوصي بولس المؤمنين أن يتوقفوا عن التصرُّف بحماقة كالسكِّير، وبما أن للمؤمنين رجاء في القيامة المستقبلية فلا ينبغي لهم أن يخطئوا، بل أن يفعلوا كل ما في وسعهم لتجنّب الخطية.</w:t>
      </w:r>
    </w:p>
    <w:p>
      <w:pPr>
        <w:bidi/>
      </w:pPr>
      <w:r>
        <w:rPr>
          <w:rtl/>
          <w:cs/>
          <w:lang w:val="ar_AE" w:bidi="ar_AE"/>
        </w:rPr>
      </w:r>
      <w:r>
        <w:rPr>
          <w:rtl/>
          <w:cs/>
          <w:lang w:val="ar_AE" w:bidi="ar_AE"/>
        </w:rPr>
        <w:t>توقّفوا هنا وناقشوا هذا السؤال كمجموعة: تخيّلوا أنكم ذاهبون في يوم من الأيام إلى حدَث مُهم، مثل بطولة رياضية أو حفل زفاف كبير، وبينما كنتم تتطلَّعون إلى ذلك اليوم، ماذا تفعلون للاستعداد لهُ؟ كيف ستتصرفون بطريقة مختلفة إن لم تكونوا ذاهبين إلى ذلك الحدَث المُهم؟ أوقفوا سماع هذا التسجيل الصوتي هنا.</w:t>
      </w:r>
    </w:p>
    <w:p>
      <w:pPr>
        <w:bidi/>
      </w:pPr>
      <w:r>
        <w:rPr>
          <w:rtl/>
          <w:cs/>
          <w:lang w:val="ar_AE" w:bidi="ar_AE"/>
        </w:rPr>
      </w:r>
      <w:r>
        <w:rPr>
          <w:rtl/>
          <w:cs/>
          <w:lang w:val="ar_AE" w:bidi="ar_AE"/>
        </w:rPr>
        <w:t>يقول بولس إن بعض أهل كورنثوس ليس لديهم معرفة بالله. يقصد بولس أن هؤلاء الكورنثيين لا يعرفون الله وطرقه، بل يخطئون ويؤمنون بالكذب، بدلًا من الإيمان بحقيقة القيامة.</w:t>
      </w:r>
    </w:p>
    <w:p>
      <w:pPr>
        <w:bidi/>
      </w:pPr>
      <w:r>
        <w:rPr>
          <w:rtl/>
          <w:cs/>
          <w:lang w:val="ar_AE" w:bidi="ar_AE"/>
        </w:rPr>
      </w:r>
      <w:r>
        <w:rPr>
          <w:rtl/>
          <w:cs/>
          <w:lang w:val="ar_AE" w:bidi="ar_AE"/>
        </w:rPr>
        <w:t>توقّفوا هنا وناقشوا هذا السؤال كمجموعة: فكّروا في عضو من العائلة لا تعرفونه جيدًا. ما بعض المعتقدات التي تكون مُهمة لعضو العائلة هذا؟ كيف يتصرف هذا العضو؟ والآن فكّروا في أحد أعضاء العائلة تعرفونه جيدًا. ما بعض المعتقدات التي تكون مُهمة لعضو العائلة هذا؟ كيف يتصرف هذا العضو؟ أي أفراد العائلة كان أسهل في الحديث عنه؟ أوقفوا سماع هذا التسجيل الصوتي هنا.</w:t>
      </w:r>
    </w:p>
    <w:p>
      <w:pPr>
        <w:bidi/>
      </w:pPr>
      <w:r>
        <w:rPr>
          <w:rtl/>
          <w:cs/>
          <w:lang w:val="ar_AE" w:bidi="ar_AE"/>
        </w:rPr>
      </w:r>
      <w:r>
        <w:rPr>
          <w:rtl/>
          <w:cs/>
          <w:lang w:val="ar_AE" w:bidi="ar_AE"/>
        </w:rPr>
        <w:t>يقول بولس إن أهل كورنثوس يجب أن يشعروا بالخزي من هذا، ويريد بولس أنَّ يدفع هذا العار أهل كورنثوس بحيث يكفُّوا عن الخطية ويتعلّموا معرفة الله. يجب أن يعيش أهل كورنثوس وكأنهم يؤمنون بالخبر السار: أن الله أقام المسيح وأعاده إلى الحياة، لذلك خلّص المؤمنين من خطاياهم. يجب على أهل كورنثوس اتِّباع طريقة الله للحياة وهم يتطلَّعون إلى قيامة الأموات.</w:t>
      </w:r>
    </w:p>
    <w:p>
      <w:pPr>
        <w:bidi/>
      </w:pPr>
      <w:r>
        <w:rPr>
          <w:rtl/>
          <w:cs/>
          <w:lang w:val="ar_AE" w:bidi="ar_AE"/>
        </w:rPr>
      </w:r>
      <w:r>
        <w:rPr>
          <w:rtl/>
          <w:cs/>
          <w:lang w:val="ar_AE" w:bidi="ar_AE"/>
        </w:rPr>
        <w:t>توقّفوا هنا وناقشوا هذا السؤال كمجموعة: في ثقافتكم، ما بعض الأوقات التي يتسبب فيها شخص مثل الوالد أو المُعلّم في شعور الآخر بالخزي؟ ماذا تفعلون عندما تشعرون بالخزي؟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29–34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المشاهد في هذا المقطع. ثم تقوم المجموعة بتصوُّر هذا المقطع.</w:t>
      </w:r>
    </w:p>
    <w:p>
      <w:pPr>
        <w:bidi/>
      </w:pPr>
      <w:r>
        <w:rPr>
          <w:rtl/>
          <w:cs/>
          <w:lang w:val="ar_AE" w:bidi="ar_AE"/>
        </w:rPr>
      </w:r>
      <w:r>
        <w:rPr>
          <w:rtl/>
          <w:cs/>
          <w:lang w:val="ar_AE" w:bidi="ar_AE"/>
        </w:rPr>
        <w:t>هذا المقطع له جزأَين.</w:t>
      </w:r>
    </w:p>
    <w:p>
      <w:pPr>
        <w:bidi/>
      </w:pPr>
      <w:r>
        <w:rPr>
          <w:rtl/>
          <w:cs/>
          <w:lang w:val="ar_AE" w:bidi="ar_AE"/>
        </w:rPr>
      </w:r>
      <w:r>
        <w:rPr>
          <w:b/>
          <w:rtl/>
          <w:cs/>
          <w:lang w:val="ar_AE" w:bidi="ar_AE"/>
        </w:rPr>
        <w:t>في الجزء الأول:</w:t>
      </w:r>
      <w:r>
        <w:rPr>
          <w:rtl/>
          <w:cs/>
          <w:lang w:val="ar_AE" w:bidi="ar_AE"/>
        </w:rPr>
        <w:t xml:space="preserve"> تعطي القيامة معنى لحياة المؤمنين. فإذا لم يُقِم الله أحدًا من الموت، فسيكون من غير المُجدي أن ينال الناس معمودية من أجل الموتى، أو أن يخاطروا بحياتهم من أجل الإنجيل. ما مِن شيء فعلَه الناس في هذه الحياة سيغيِّر حقيقة أنهم سيموتون إلى الأبد. لذلك إن لم يُقِم الله أحدًا من الموت، فعلَى المؤمنين التمتُّع فقط بأوقاتهم في هذه الحياة.</w:t>
      </w:r>
    </w:p>
    <w:p>
      <w:pPr>
        <w:bidi/>
      </w:pPr>
      <w:r>
        <w:rPr>
          <w:rtl/>
          <w:cs/>
          <w:lang w:val="ar_AE" w:bidi="ar_AE"/>
        </w:rPr>
      </w:r>
      <w:r>
        <w:rPr>
          <w:b/>
          <w:rtl/>
          <w:cs/>
          <w:lang w:val="ar_AE" w:bidi="ar_AE"/>
        </w:rPr>
        <w:t>في الجزء الثاني:</w:t>
      </w:r>
      <w:r>
        <w:rPr>
          <w:rtl/>
          <w:cs/>
          <w:lang w:val="ar_AE" w:bidi="ar_AE"/>
        </w:rPr>
        <w:t xml:space="preserve"> مع ذلك، سيُقيم الله الناس ويعيدهم إلى الحياة. يُخبر بولس المؤمنين ألا يستمعوا إلى أي شخص يقول إنه لا توجد قيامة، على النقيض، يحث بولس المؤمنين ألا يخطئوا، ويقول إنه على أهل كورنثوس أن يشعروا بالخزي لأنهم لا يعرفون طرُق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مجموعة أهل كورنثوس الذين لا يؤمنون بقيامة الأموات</w:t>
      </w:r>
    </w:p>
    <w:p>
      <w:pPr>
        <w:pStyle w:val="ListBullet"/>
        <w:bidi/>
        <w:spacing w:line="240" w:lineRule="auto"/>
        <w:ind w:left="720"/>
      </w:pPr>
      <w:r>
        <w:rPr>
          <w:rtl/>
          <w:cs/>
          <w:lang w:val="ar_AE" w:bidi="ar_AE"/>
        </w:rPr>
      </w:r>
      <w:r>
        <w:rPr>
          <w:rtl/>
          <w:cs/>
          <w:lang w:val="ar_AE" w:bidi="ar_AE"/>
        </w:rPr>
        <w:t>مجموعة المؤمنين الذين ينالون المعمودية من أجل الموتى</w:t>
      </w:r>
    </w:p>
    <w:p>
      <w:pPr>
        <w:pStyle w:val="ListBullet"/>
        <w:bidi/>
        <w:spacing w:line="240" w:lineRule="auto"/>
        <w:ind w:left="720"/>
      </w:pPr>
      <w:r>
        <w:rPr>
          <w:rtl/>
          <w:cs/>
          <w:lang w:val="ar_AE" w:bidi="ar_AE"/>
        </w:rPr>
      </w:r>
      <w:r>
        <w:rPr>
          <w:rtl/>
          <w:cs/>
          <w:lang w:val="ar_AE" w:bidi="ar_AE"/>
        </w:rPr>
        <w:t>المؤمنون الذين ماتوا فعلًا</w:t>
      </w:r>
    </w:p>
    <w:p>
      <w:pPr>
        <w:pStyle w:val="ListBullet"/>
        <w:bidi/>
        <w:spacing w:line="240" w:lineRule="auto"/>
        <w:ind w:left="720"/>
      </w:pPr>
      <w:r>
        <w:rPr>
          <w:rtl/>
          <w:cs/>
          <w:lang w:val="ar_AE" w:bidi="ar_AE"/>
        </w:rPr>
      </w:r>
      <w:r>
        <w:rPr>
          <w:rtl/>
          <w:cs/>
          <w:lang w:val="ar_AE" w:bidi="ar_AE"/>
        </w:rPr>
        <w:t>الرُسل والمؤمنون الذين يخاطرون بحياتهم</w:t>
      </w:r>
    </w:p>
    <w:p>
      <w:pPr>
        <w:pStyle w:val="ListBullet"/>
        <w:bidi/>
        <w:spacing w:line="240" w:lineRule="auto"/>
        <w:ind w:left="720"/>
      </w:pPr>
      <w:r>
        <w:rPr>
          <w:rtl/>
          <w:cs/>
          <w:lang w:val="ar_AE" w:bidi="ar_AE"/>
        </w:rPr>
      </w:r>
      <w:r>
        <w:rPr>
          <w:rtl/>
          <w:cs/>
          <w:lang w:val="ar_AE" w:bidi="ar_AE"/>
        </w:rPr>
        <w:t>المسيح يسوع، ربنا</w:t>
      </w:r>
    </w:p>
    <w:p>
      <w:pPr>
        <w:pStyle w:val="ListBullet"/>
        <w:bidi/>
        <w:spacing w:line="240" w:lineRule="auto"/>
        <w:ind w:left="720"/>
      </w:pPr>
      <w:r>
        <w:rPr>
          <w:rtl/>
          <w:cs/>
          <w:lang w:val="ar_AE" w:bidi="ar_AE"/>
        </w:rPr>
      </w:r>
      <w:r>
        <w:rPr>
          <w:rtl/>
          <w:cs/>
          <w:lang w:val="ar_AE" w:bidi="ar_AE"/>
        </w:rPr>
        <w:t>الناس العنيفة في أفسس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في الجزء الأول، سيتظاهر بولس مرة أخرى بأن موقفًا غير حقيقي هو الصحيح، وسيتخيل أن الله لا يقيم أي أموات ويعيدهم إلى الحياة، بما في ذلك المسيح، ليُظهر كيف أن حياة المؤمن لن يكون لها معنى لو كان هذا صحيحًا. مرارًا وتكرارًا، يطرح بولس أسئلة وكأنه يتحدث إلى المؤمنين من أهل كورنثوس. يسأل بولس عن السبب الذي من أجله يُطلب من الناس العيش بأسلوب معين إن لم تكن القيامة حقيقية، ولا ينتظر جوابًا، بل يُظهر أن ما يفعله الناس لن يكون منطقيًا إن لم تحدث القيامة.</w:t>
      </w:r>
    </w:p>
    <w:p>
      <w:pPr>
        <w:bidi/>
      </w:pPr>
      <w:r>
        <w:rPr>
          <w:rtl/>
          <w:cs/>
          <w:lang w:val="ar_AE" w:bidi="ar_AE"/>
        </w:rPr>
      </w:r>
      <w:r>
        <w:rPr>
          <w:rtl/>
          <w:cs/>
          <w:lang w:val="ar_AE" w:bidi="ar_AE"/>
        </w:rPr>
        <w:t>توقّفوا هنا وناقشوا هذا السؤال كمجموعة: كنشاط، تخيَّلوا موقفًا غير حقيقي، مثل أن تُشرق الشمس ليلًا. تحدثوا عن كيف يجب على الناس تغيير الطريقة التي عاشوا بها في هذا الموقف غير الواقعي. انتبهوا إلى الطريقة التي تصفون بها كيف أنَّ الأشياء التي يفعلها الناس لن تُصبح ذات قيمة في هذا الموقف الجديد غير الواقعي. أوقفوا سماع هذا التسجيل الصوتي هنا.</w:t>
      </w:r>
    </w:p>
    <w:p>
      <w:pPr>
        <w:bidi/>
      </w:pPr>
      <w:r>
        <w:rPr>
          <w:rtl/>
          <w:cs/>
          <w:lang w:val="ar_AE" w:bidi="ar_AE"/>
        </w:rPr>
      </w:r>
      <w:r>
        <w:rPr>
          <w:rtl/>
          <w:cs/>
          <w:lang w:val="ar_AE" w:bidi="ar_AE"/>
        </w:rPr>
        <w:t>يذكر بولس أولًا الأشخاص الذين ينالون المعمودية من أجل الموتى. رغم عدَم اتِّضاح ما كان يفعله أهل كورنثوس هنا، فإنهم كانوا على الأرجح يأملون في تغيير شيء ما من أجل الموتى أو التطلُّع إلى شيء لأجل نفوسهم بعد موتهم. لكن، إن لم يُقِم الله الموتى ويعيدهم إلى الحياة، فلن يغيّر شيء مما يفعله المؤمنون الآن ما سيحدث لأي شخص بعد موته. وبالتالي تُصبح هذه المعمودية بلا معنى.</w:t>
      </w:r>
    </w:p>
    <w:p>
      <w:pPr>
        <w:bidi/>
      </w:pPr>
      <w:r>
        <w:rPr>
          <w:rtl/>
          <w:cs/>
          <w:lang w:val="ar_AE" w:bidi="ar_AE"/>
        </w:rPr>
      </w:r>
      <w:r>
        <w:rPr>
          <w:rtl/>
          <w:cs/>
          <w:lang w:val="ar_AE" w:bidi="ar_AE"/>
        </w:rPr>
        <w:t>ويقول بولس أيضًا إنه لن يكون معنى لأن يُخاطر الرسُل بحياتهم لمشاركة الإنجيل لو لم توجد قيامة. ولا يذكر بولس الرُسُل على وجه التحديد في هذا المقطع. لكن عندما يقول بولس: "نُخَاطِرُ نَحْنُ كُلَّ سَاعَةٍ"، فهو يشير إلى نفسه وإلى الرُسُل الآخرين. فإن لم توجد قيامة، سيُعَد الرسُل كاذبون ولن يستطيعوا مساعدة أحد، ولا حتى أنفسهم. لكن على النقيض من ذلك، يقول بولس إنه والرسل يعيشون في خطَر كل ساعة، أي أنهم كانوا في خطر دائم. يقول بولس: "أَمُوتُ كُلَّ يَوْمٍ"، أي أن أحدهم يمكن أن يقتله في أي يوم!</w:t>
      </w:r>
    </w:p>
    <w:p>
      <w:pPr>
        <w:bidi/>
      </w:pPr>
      <w:r>
        <w:rPr>
          <w:rtl/>
          <w:cs/>
          <w:lang w:val="ar_AE" w:bidi="ar_AE"/>
        </w:rPr>
      </w:r>
      <w:r>
        <w:rPr>
          <w:rtl/>
          <w:cs/>
          <w:lang w:val="ar_AE" w:bidi="ar_AE"/>
        </w:rPr>
        <w:t>توقّفوا هنا وناقشوا هذا السؤال كمجموعة: ما بعض الطرق في لُغتكم لوصف الأشياء التي تحدُث باستمرار، مثل كيف يتنفَّس الناس؟ كيف تصفون شيئًا قد يحدث في أي وقت، مثل حشرات تطير بجانبكم؟ كيف تصفون أنكم في موقف خطير جدًا؟ والآن ناقشوا كيف ستصفون حالة بولس يواجه المخاطر كل يوم. أوقفوا سماع هذا التسجيل الصوتي هنا.</w:t>
      </w:r>
    </w:p>
    <w:p>
      <w:pPr>
        <w:bidi/>
      </w:pPr>
      <w:r>
        <w:rPr>
          <w:rtl/>
          <w:cs/>
          <w:lang w:val="ar_AE" w:bidi="ar_AE"/>
        </w:rPr>
      </w:r>
      <w:r>
        <w:rPr>
          <w:rtl/>
          <w:cs/>
          <w:lang w:val="ar_AE" w:bidi="ar_AE"/>
        </w:rPr>
        <w:t>يُعلن بولس أنه حقًا في خَطَر، ويُقسم، أو يُعلن رسميًا، أنه في خطَر بكل يقين، بمقدار يقينه بافتخاره بأهل كورنثوس. يُذكِّر بولس أهل كورنثوس بأنه يهتم بِهِم لأنه يدعوهم إخوة أو أصدقاء قريبين إلى قلبه. يتفاخر بولس أو يتباهى بأنّهم يؤمنون بالمسيح يسوع. ويقول بولس إن يسوع هو ربّ بولس، أو سيده، وكذلك ربّ أهل كورنثوس. كان بولس فرِحًا بما فعله ربنا يسوع في حياة أهل كورنثوس.</w:t>
      </w:r>
    </w:p>
    <w:p>
      <w:pPr>
        <w:bidi/>
      </w:pPr>
      <w:r>
        <w:rPr>
          <w:rtl/>
          <w:cs/>
          <w:lang w:val="ar_AE" w:bidi="ar_AE"/>
        </w:rPr>
      </w:r>
      <w:r>
        <w:rPr>
          <w:rtl/>
          <w:cs/>
          <w:lang w:val="ar_AE" w:bidi="ar_AE"/>
        </w:rPr>
        <w:t>توقّفوا هنا وناقشوا هذا السؤال كمجموعة: يُعلن بولس رسميًا أنه في خطَر وذلك لكي يساعد أهل كورنثوس على فهْم مدى صحة هذا الخطر. في ثقافتكم، ما بعض الأشياء التي يقولها الناس لتأكيد أنهم يقولون الحق؟ اذكر زمن حدوث بعض المواقف التي كان الناس فيها يحلفون أو يعِدون بصدق بشيء ما. أوقفوا سماع هذا التسجيل الصوتي هنا.</w:t>
      </w:r>
    </w:p>
    <w:p>
      <w:pPr>
        <w:bidi/>
      </w:pPr>
      <w:r>
        <w:rPr>
          <w:rtl/>
          <w:cs/>
          <w:lang w:val="ar_AE" w:bidi="ar_AE"/>
        </w:rPr>
      </w:r>
      <w:r>
        <w:rPr>
          <w:rtl/>
          <w:cs/>
          <w:lang w:val="ar_AE" w:bidi="ar_AE"/>
        </w:rPr>
        <w:t>ثم يخبر بولس أهل كورنثوس عن إحدى الأوقات التي كان فيها في خطر، حيث قضى بولس بعض الوقت في مدينة أفسس، وهي مدينة شرق كورنثوس. يقول بولس إنه حارب أناسًا في أفسس كانوا أشرارًا مثل الحيوانات المتوحشة. كان بولس يخوض جدالًا أحيانًا مع هؤلاء الناس. وأحيانًا كان الناس يجمعون جمعًا غاضبًا يحاول إيذاء المؤمنين. لو كان لبولس آمال بشَرية فقط، أو كان يظن أنه سيبقى ميتًا بعد أن يُفارق الحياة، لكانت آلامه بلا قيمة. ويقول بولس إنه لم يكن هناك سبب لمواجهة هؤلاء الأشرار الخطرين، لمجرد إخبارهم بكذبة.</w:t>
      </w:r>
    </w:p>
    <w:p>
      <w:pPr>
        <w:bidi/>
      </w:pPr>
      <w:r>
        <w:rPr>
          <w:rtl/>
          <w:cs/>
          <w:lang w:val="ar_AE" w:bidi="ar_AE"/>
        </w:rPr>
      </w:r>
      <w:r>
        <w:rPr>
          <w:rtl/>
          <w:cs/>
          <w:lang w:val="ar_AE" w:bidi="ar_AE"/>
        </w:rPr>
        <w:t xml:space="preserve">توقّفوا هنا وانظروا كمجموعة إلى خريطة </w:t>
      </w:r>
      <w:r>
        <w:rPr>
          <w:b/>
          <w:rtl/>
          <w:cs/>
          <w:lang w:val="ar_AE" w:bidi="ar_AE"/>
        </w:rPr>
        <w:t>أفسس</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هذا السؤال كمجموعة: احكوا قصة عن وقت عندما هاجم فيه الناس أشخاصًا آخرين إما بكلمات قاسية أو بأفعال عنيفة، أو بكليهما. انتبهوا إلى الطريقة التي تصفون بها ذلك الهجوم. أوقفوا سماع هذا التسجيل الصوتي هنا.</w:t>
      </w:r>
    </w:p>
    <w:p>
      <w:pPr>
        <w:bidi/>
      </w:pPr>
      <w:r>
        <w:rPr>
          <w:rtl/>
          <w:cs/>
          <w:lang w:val="ar_AE" w:bidi="ar_AE"/>
        </w:rPr>
      </w:r>
      <w:r>
        <w:rPr>
          <w:rtl/>
          <w:cs/>
          <w:lang w:val="ar_AE" w:bidi="ar_AE"/>
        </w:rPr>
        <w:t>فإذا لم يُقِم الله الموتى ويُعيدهم إلى الحياة، يقول بولس، لن يكون هناك سبب لمحاولة العيش بطريقة صحيحة، ولا يغيّر شيء حقيقة أن هؤلاء الناس سيموتون يومًا ويظلون أمواتًا إلى الأبد. لذلك كان من المنطقي أكثر أن يتمتع الناس بهذه الحياة بما أنهم لن يعيشوا مرة أخرى. ويقتبس بولس عبارة شائعة يعرفها أهل كورنثوس، لذلك لا يذكر من أين جاء هذا القول. مفاد هذه المقولة إن الناس يجب أن يأكلوا كثيرًا من الطعام ويشربوا كثيرًا من الخمر، لأنه بصرف النظر عما يفعلون، فإنهم سيموتون قريبًا على أي حال.</w:t>
      </w:r>
    </w:p>
    <w:p>
      <w:pPr>
        <w:bidi/>
      </w:pPr>
      <w:r>
        <w:rPr>
          <w:rtl/>
          <w:cs/>
          <w:lang w:val="ar_AE" w:bidi="ar_AE"/>
        </w:rPr>
      </w:r>
      <w:r>
        <w:rPr>
          <w:rtl/>
          <w:cs/>
          <w:lang w:val="ar_AE" w:bidi="ar_AE"/>
        </w:rPr>
        <w:t>لكن، يُقيم الله الناس من الموت. في الجزء الثاني، يخبر بولس الناس كيف ينبغي أن يعيشوا، لأن القيامة أمر حقيقي. يطلب بولس من الناس ألا يستمعوا إلى معلّمين كَذَبة يقولون إن القيامة لن تحدث. مرة أخرى، يقتبس بولس مقولة أو مَثَلًا شائعًا آخر يُعده بولس ومستمعوه صحيحًا. وهو ليس من الأسفار المقدسة، بل من كاتب يوناني. قال هذا الكاتب إنَّ مَن تأتنس بهم، أو تقضي معهم وقتًا، سيؤثرون فيك. فإنْ قضيتم وقتًا مع أشخاصٍ أشرار ستصبح شخصيتكم شريرة، أي ستبدأون في التصرّف بطريقة سيئة أيضًا.</w:t>
      </w:r>
    </w:p>
    <w:p>
      <w:pPr>
        <w:bidi/>
      </w:pPr>
      <w:r>
        <w:rPr>
          <w:rtl/>
          <w:cs/>
          <w:lang w:val="ar_AE" w:bidi="ar_AE"/>
        </w:rPr>
      </w:r>
      <w:r>
        <w:rPr>
          <w:rtl/>
          <w:cs/>
          <w:lang w:val="ar_AE" w:bidi="ar_AE"/>
        </w:rPr>
        <w:t>توقّفوا هنا وناقشوا هذا السؤال كمجموعة: في لُغتكم، ما بعض الأمثال أو الأقوال التي يقبلها الناس على أنها صحيحة؟ كيف يشارك الناس هذه الأقوال؟ لماذا يفعل الناس هذا؟ أوقفوا سماع هذا التسجيل الصوتي هنا.</w:t>
      </w:r>
    </w:p>
    <w:p>
      <w:pPr>
        <w:bidi/>
      </w:pPr>
      <w:r>
        <w:rPr>
          <w:rtl/>
          <w:cs/>
          <w:lang w:val="ar_AE" w:bidi="ar_AE"/>
        </w:rPr>
      </w:r>
      <w:r>
        <w:rPr>
          <w:rtl/>
          <w:cs/>
          <w:lang w:val="ar_AE" w:bidi="ar_AE"/>
        </w:rPr>
        <w:t>يقول بولس: "لَا تَضِلُّوا!" فبدلًا من التصرُّف مثل السكارى، الذين يسلكون بحماقة، يجب أن يتصرف المؤمنون باتِّزان. يمكن للصاحين الواعين أنْ يتعلَّموا ويسلكوا بالطريقة الصحيحة. يأمر بولس المؤمنين أن يتوقفوا عن الخطية، وينتقدهم أو يوبخهم عندما يقول إن بعضهم لا يعرف الله. هؤلاء الناس لا يعرفون الله وطرقه. ولا يؤمنون بأن الله له القدرة على إحياء الناس وإعادتهم إلى الحياة. بدلًا من ذلك، يخطئ هؤلاء الناس ولا تكون لهم علاقة جيدة بالله. ويقول بولس إن هؤلاء الناس يجب أن يشعروا بالخجل من هذا. ويريد أن يدفع هذا الخزي الناس إلى أن يتوقفوا عن الخطية ويتعلموا معرفة الله.</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وأثناء ذلك، قد ترغبون في استخدام رسومات أو أجسام أو حتى أشخاص لتمثيل بولس، أو جمهوره، أو المؤمنين الذين لا يؤمنون بالقيامة، أو المؤمنين الذين يعتمدون من أجل الموتى، أو المؤمنين الذين ماتوا فعلًا، أو الرُسُل أو المسيح يسوع، أو الناس العنفاء في أفسس، أو الله.</w:t>
      </w:r>
    </w:p>
    <w:p>
      <w:pPr>
        <w:bidi/>
      </w:pPr>
      <w:r>
        <w:rPr>
          <w:rtl/>
          <w:cs/>
          <w:lang w:val="ar_AE" w:bidi="ar_AE"/>
        </w:rPr>
      </w:r>
      <w:r>
        <w:rPr>
          <w:rtl/>
          <w:cs/>
          <w:lang w:val="ar_AE" w:bidi="ar_AE"/>
        </w:rPr>
        <w:t>اختاروا أشخاصًا أو رسومات أو أشياء لتكون كل واحد من هذه الشخصيات. بينما تبدأون في سرد قصة هذه الآيات، يمكن أنْ تطلبوا ممَّن يؤدي دور بولس أنْ يصف كل عمل ويسأل المؤمنين إن كان من المنطقي أن يفعل الناس هذه الأشياء إن لم تكن هناك قيامة. يمكن للمؤمنين أن يجيبوا "لا!" يمكنكم تمثيل المعموديات والطريقة التي يهاجم بها الناس بولس والرُسُل. عندما يقول بولس إن لم يُقِم الله الموتى، فعلى الجميع أن يأكلوا ويشربوا ويفعلوا ما يشاؤون. اجعلوا الناس يمثلون ذلك. ثم يمكن أن يقول بولس لهم: "توقّفوا! صحيح أنه في يوم ما سيقيمكم الله وجميع الموتى من المؤمنين ويعيدكم إلى الحياة!" وعندما يطلب بولس من المؤمنين ألا يستمعوا إلى المعلّمين الكَذَبة، يمكنهم التحرُّك بعيدًا عن الذين يقولون إن القيامة ليست حقيقية. واظهروا كيف ينبغي لهؤلاء الناس أن يتوقفوا عن الخطية ويتعلموا معرفة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29–34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مجموعة أهل كورنثوس الذين لا يؤمنون بقيامة الأموات.</w:t>
      </w:r>
    </w:p>
    <w:p>
      <w:pPr>
        <w:pStyle w:val="ListBullet"/>
        <w:bidi/>
        <w:spacing w:line="240" w:lineRule="auto"/>
        <w:ind w:left="720"/>
      </w:pPr>
      <w:r>
        <w:rPr>
          <w:rtl/>
          <w:cs/>
          <w:lang w:val="ar_AE" w:bidi="ar_AE"/>
        </w:rPr>
      </w:r>
      <w:r>
        <w:rPr>
          <w:rtl/>
          <w:cs/>
          <w:lang w:val="ar_AE" w:bidi="ar_AE"/>
        </w:rPr>
        <w:t>مجموعة المؤمنين الذين ينالون معمودية عن الموتى</w:t>
      </w:r>
    </w:p>
    <w:p>
      <w:pPr>
        <w:pStyle w:val="ListBullet"/>
        <w:bidi/>
        <w:spacing w:line="240" w:lineRule="auto"/>
        <w:ind w:left="720"/>
      </w:pPr>
      <w:r>
        <w:rPr>
          <w:rtl/>
          <w:cs/>
          <w:lang w:val="ar_AE" w:bidi="ar_AE"/>
        </w:rPr>
      </w:r>
      <w:r>
        <w:rPr>
          <w:rtl/>
          <w:cs/>
          <w:lang w:val="ar_AE" w:bidi="ar_AE"/>
        </w:rPr>
        <w:t>المؤمنون الذين ماتوا فعلًا</w:t>
      </w:r>
    </w:p>
    <w:p>
      <w:pPr>
        <w:pStyle w:val="ListBullet"/>
        <w:bidi/>
        <w:spacing w:line="240" w:lineRule="auto"/>
        <w:ind w:left="720"/>
      </w:pPr>
      <w:r>
        <w:rPr>
          <w:rtl/>
          <w:cs/>
          <w:lang w:val="ar_AE" w:bidi="ar_AE"/>
        </w:rPr>
      </w:r>
      <w:r>
        <w:rPr>
          <w:rtl/>
          <w:cs/>
          <w:lang w:val="ar_AE" w:bidi="ar_AE"/>
        </w:rPr>
        <w:t>الرُسل والمؤمنون الذين يخاطرون بحياتهم</w:t>
      </w:r>
    </w:p>
    <w:p>
      <w:pPr>
        <w:pStyle w:val="ListBullet"/>
        <w:bidi/>
        <w:spacing w:line="240" w:lineRule="auto"/>
        <w:ind w:left="720"/>
      </w:pPr>
      <w:r>
        <w:rPr>
          <w:rtl/>
          <w:cs/>
          <w:lang w:val="ar_AE" w:bidi="ar_AE"/>
        </w:rPr>
      </w:r>
      <w:r>
        <w:rPr>
          <w:rtl/>
          <w:cs/>
          <w:lang w:val="ar_AE" w:bidi="ar_AE"/>
        </w:rPr>
        <w:t>المسيح يسوع، ربنا</w:t>
      </w:r>
    </w:p>
    <w:p>
      <w:pPr>
        <w:pStyle w:val="ListBullet"/>
        <w:bidi/>
        <w:spacing w:line="240" w:lineRule="auto"/>
        <w:ind w:left="720"/>
      </w:pPr>
      <w:r>
        <w:rPr>
          <w:rtl/>
          <w:cs/>
          <w:lang w:val="ar_AE" w:bidi="ar_AE"/>
        </w:rPr>
      </w:r>
      <w:r>
        <w:rPr>
          <w:rtl/>
          <w:cs/>
          <w:lang w:val="ar_AE" w:bidi="ar_AE"/>
        </w:rPr>
        <w:t>العُنفاء في أفسس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"إِنْ كَانَ الأَمْوَاتُ لَا يَقُومُونَ الْبَتَّةَ، فَلِمَاذَا يَعْتَمِدُونَ مِنْ أَجْلِ الأَمْوَاتِ؟ إن لم يُقِم الله الموتى ويعيدهم إلى الحياة، فإن ما يفعله هؤلاء الناس بلا جدوى".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الذين ينالون المعمودية من أجل آخرين: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"وإنْ لم تكن قيامة، لِمَاذَا نُخَاطِرُ نَحْنُ كُلَّ سَاعَةٍ من أجل الكرازة بالقيامة؟ فأنا أتعرَّض لخطر الموت كل يوم. وهذا صحيح، أيها الأصدقاء الأعزاء، وهو أمر مؤكد بمقدار يقيني وافتخاري بأنكم تتبعون المسيح يسوع ربنا. في مدينة أفسس، حاربتُ أشرارًا بل وحوشًا يهاجمونني كحيوانات خطيرة، ولم أحصل على أية منفعة بشرية من القتال مع هؤلاء الناس. فإنْ كان الله لن يقيم الموتى ويعيدهم إلى الحياة من جديد، فكما يقول المثل: فَلْنَأْكُلْ وَنَشْرَبْ، لأَنَّنَا غَدًا نَمُوتُ!"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"لا تصدّقوا المعلّمين الكذَبة. صحيح ما يقوله الناس: ’إِنَّ الْمُعَاشَرَاتِ الرَّدِيَّةَ تُفْسِدُ الأَخْلاَقَ الْجَيِّدَةَ‘. اُصْحُوا لِلْبِرِّ. وَلَا تُخْطِئُوا لأَنَّ قَوْمًا لَيْسَتْ لَهُمْ مَعْرِفَةٌ بِاللهِ. أَقُولُ ذَلِكَ لِتَخْجِيلِكُمْ!"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الذين يستمعون: "بماذا تشعرون أو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29–34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لم تكن هناك </w:t>
      </w:r>
      <w:r>
        <w:rPr>
          <w:b/>
          <w:rtl/>
          <w:cs/>
          <w:lang w:val="ar_AE" w:bidi="ar_AE"/>
        </w:rPr>
        <w:t>قيامة</w:t>
      </w:r>
      <w:r>
        <w:rPr>
          <w:rtl/>
          <w:cs/>
          <w:lang w:val="ar_AE" w:bidi="ar_AE"/>
        </w:rPr>
        <w:t xml:space="preserve">، لما كان هناك سبب ليتصرف الناس بطُرق معينة. عندما يعود يسوع ليحكم ملكًا إلى الأبد، سيحيا الناس الذين قبلهم الله من جديد ويحصلون على جسد جديد، جسد لن يموت مرة أخرى أبدًا! هذا الحَدَث هو القيامة. لمزيد من المعلومات عن </w:t>
      </w:r>
      <w:r>
        <w:rPr>
          <w:rtl/>
          <w:cs/>
          <w:lang w:val="ar_AE" w:bidi="ar_AE"/>
        </w:rPr>
        <w:t>القيامة</w:t>
      </w:r>
      <w:r>
        <w:rPr>
          <w:rtl/>
          <w:cs/>
          <w:lang w:val="ar_AE" w:bidi="ar_AE"/>
        </w:rPr>
        <w:t>، راجعوا "قاموس الكلمات الرئيسية". استخدموا الكلمة أو العبارة ذاتها التي استخدمتم في المقاطع السابقة للإشارة إلى قيامة الأموات.</w:t>
      </w:r>
    </w:p>
    <w:p>
      <w:pPr>
        <w:bidi/>
      </w:pPr>
      <w:r>
        <w:rPr>
          <w:rtl/>
          <w:cs/>
          <w:lang w:val="ar_AE" w:bidi="ar_AE"/>
        </w:rPr>
      </w:r>
      <w:r>
        <w:rPr>
          <w:rtl/>
          <w:cs/>
          <w:lang w:val="ar_AE" w:bidi="ar_AE"/>
        </w:rPr>
        <w:t xml:space="preserve">ويقول بولس إنه لا يوجد سبب </w:t>
      </w:r>
      <w:r>
        <w:rPr>
          <w:b/>
          <w:rtl/>
          <w:cs/>
          <w:lang w:val="ar_AE" w:bidi="ar_AE"/>
        </w:rPr>
        <w:t>لتعميد</w:t>
      </w:r>
      <w:r>
        <w:rPr>
          <w:rtl/>
          <w:cs/>
          <w:lang w:val="ar_AE" w:bidi="ar_AE"/>
        </w:rPr>
        <w:t xml:space="preserve"> شخص من أجل الموتى. وتعميد شخص ما يعني غمر ذلك الشخص في الماء. ويحصل الشخص على المعمودية ليُظهر التوبة والحاجة إلى الغفران. والمعمودية أيضًا علامة على أن هؤلاء الناس ينتمون الآن إلى يسوع ويريدون أن يتبعوه. ولمزيد من المعلومات عن "تعميد"، راجعوا كلمة </w:t>
      </w:r>
      <w:r>
        <w:rPr>
          <w:rtl/>
          <w:cs/>
          <w:lang w:val="ar_AE" w:bidi="ar_AE"/>
        </w:rPr>
        <w:t>المعمودية</w:t>
      </w:r>
      <w:r>
        <w:rPr>
          <w:rtl/>
          <w:cs/>
          <w:lang w:val="ar_AE" w:bidi="ar_AE"/>
        </w:rPr>
        <w:t xml:space="preserve"> في "قاموس الكلمات الرئيسية". استخدموا الكلمة أو العبارة ذاتها التي استخدمتم في المقاطع السابقة لكلمة "اعتمد".</w:t>
      </w:r>
    </w:p>
    <w:p>
      <w:pPr>
        <w:bidi/>
      </w:pPr>
      <w:r>
        <w:rPr>
          <w:rtl/>
          <w:cs/>
          <w:lang w:val="ar_AE" w:bidi="ar_AE"/>
        </w:rPr>
      </w:r>
      <w:r>
        <w:rPr>
          <w:rtl/>
          <w:cs/>
          <w:lang w:val="ar_AE" w:bidi="ar_AE"/>
        </w:rPr>
        <w:t xml:space="preserve">ويقول بولس إنه </w:t>
      </w:r>
      <w:r>
        <w:rPr>
          <w:b/>
          <w:rtl/>
          <w:cs/>
          <w:lang w:val="ar_AE" w:bidi="ar_AE"/>
        </w:rPr>
        <w:t>يفتخر</w:t>
      </w:r>
      <w:r>
        <w:rPr>
          <w:rtl/>
          <w:cs/>
          <w:lang w:val="ar_AE" w:bidi="ar_AE"/>
        </w:rPr>
        <w:t xml:space="preserve"> بأنَّ أهل كورنثوس يؤمنون بالمسيح. استخدموا الكلمة أو العبارة ذاتها التي استخدمتم في المقاطع السابقة لكلمة "افتخار".</w:t>
      </w:r>
    </w:p>
    <w:p>
      <w:pPr>
        <w:bidi/>
      </w:pPr>
      <w:r>
        <w:rPr>
          <w:rtl/>
          <w:cs/>
          <w:lang w:val="ar_AE" w:bidi="ar_AE"/>
        </w:rPr>
      </w:r>
      <w:r>
        <w:rPr>
          <w:rtl/>
          <w:cs/>
          <w:lang w:val="ar_AE" w:bidi="ar_AE"/>
        </w:rPr>
        <w:t>يدعو بولس يسوع "</w:t>
      </w:r>
      <w:r>
        <w:rPr>
          <w:b/>
          <w:rtl/>
          <w:cs/>
          <w:lang w:val="ar_AE" w:bidi="ar_AE"/>
        </w:rPr>
        <w:t>المسيح</w:t>
      </w:r>
      <w:r>
        <w:rPr>
          <w:rtl/>
          <w:cs/>
          <w:lang w:val="ar_AE" w:bidi="ar_AE"/>
        </w:rPr>
        <w:t>" و "</w:t>
      </w:r>
      <w:r>
        <w:rPr>
          <w:b/>
          <w:rtl/>
          <w:cs/>
          <w:lang w:val="ar_AE" w:bidi="ar_AE"/>
        </w:rPr>
        <w:t>الرب</w:t>
      </w:r>
      <w:r>
        <w:rPr>
          <w:rtl/>
          <w:cs/>
          <w:lang w:val="ar_AE" w:bidi="ar_AE"/>
        </w:rPr>
        <w:t xml:space="preserve">". والمسيح هو كلمة "المسيّا" ذاتها، التي تشير إلى الملك والمُخلّص الفريد الذي وعد الله بإرساله. الرَّب هو السيّد على الآخرين وله سُلطان كامل. ولمزيد من المعلومات عن </w:t>
      </w:r>
      <w:r>
        <w:rPr>
          <w:rtl/>
          <w:cs/>
          <w:lang w:val="ar_AE" w:bidi="ar_AE"/>
        </w:rPr>
        <w:t>المسيح</w:t>
      </w:r>
      <w:r>
        <w:rPr>
          <w:rtl/>
          <w:cs/>
          <w:lang w:val="ar_AE" w:bidi="ar_AE"/>
        </w:rPr>
        <w:t xml:space="preserve"> و </w:t>
      </w:r>
      <w:r>
        <w:rPr>
          <w:rtl/>
          <w:cs/>
          <w:lang w:val="ar_AE" w:bidi="ar_AE"/>
        </w:rPr>
        <w:t>الرب</w:t>
      </w:r>
      <w:r>
        <w:rPr>
          <w:rtl/>
          <w:cs/>
          <w:lang w:val="ar_AE" w:bidi="ar_AE"/>
        </w:rPr>
        <w:t xml:space="preserve"> راجعوا "قاموس الكلمات الرئيسية". استخدموا الكلمات أو العبارات ذاتها التي استخدمتم في المقاطع السابقة لكلمتَي "المسيح" و"الرب".</w:t>
      </w:r>
    </w:p>
    <w:p>
      <w:pPr>
        <w:bidi/>
      </w:pPr>
      <w:r>
        <w:rPr>
          <w:rtl/>
          <w:cs/>
          <w:lang w:val="ar_AE" w:bidi="ar_AE"/>
        </w:rPr>
      </w:r>
      <w:r>
        <w:rPr>
          <w:rtl/>
          <w:cs/>
          <w:lang w:val="ar_AE" w:bidi="ar_AE"/>
        </w:rPr>
        <w:t xml:space="preserve">يأمر بولس المؤمنين أن يتوقفوا عن </w:t>
      </w:r>
      <w:r>
        <w:rPr>
          <w:b/>
          <w:rtl/>
          <w:cs/>
          <w:lang w:val="ar_AE" w:bidi="ar_AE"/>
        </w:rPr>
        <w:t>الخطية</w:t>
      </w:r>
      <w:r>
        <w:rPr>
          <w:rtl/>
          <w:cs/>
          <w:lang w:val="ar_AE" w:bidi="ar_AE"/>
        </w:rPr>
        <w:t xml:space="preserve">. والخطية عمَل تمرُّد على الله. في كل مرة يعصى فيها شخص شرائع الله، يُخطئ ذلك الشخص. للمزيد من المعلومات بشأن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15:35–41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35–41 واحفظوه في قلوبكم.</w:t>
      </w:r>
    </w:p>
    <w:p>
      <w:pPr>
        <w:bidi/>
      </w:pPr>
      <w:r>
        <w:rPr>
          <w:rtl/>
          <w:cs/>
          <w:lang w:val="ar_AE" w:bidi="ar_AE"/>
        </w:rPr>
      </w:r>
      <w:r>
        <w:rPr>
          <w:rtl/>
          <w:cs/>
          <w:lang w:val="ar_AE" w:bidi="ar_AE"/>
        </w:rPr>
        <w:t>استمعوا إلى نسخة صوتية من كورنثوس الأولى 15: 35–41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35–41 من الترجمة الأسهل فهمًا.</w:t>
      </w:r>
    </w:p>
    <w:p>
      <w:pPr>
        <w:bidi/>
      </w:pPr>
      <w:r>
        <w:rPr>
          <w:rtl/>
          <w:cs/>
          <w:lang w:val="ar_AE" w:bidi="ar_AE"/>
        </w:rPr>
      </w:r>
      <w:r>
        <w:rPr>
          <w:rtl/>
          <w:cs/>
          <w:lang w:val="ar_AE" w:bidi="ar_AE"/>
        </w:rPr>
        <w:t>في القسم السابق، أخبر بولس المؤمنين كيف يجب أن يعيشوا لأن الله أقام المسيح حقًا من بين الأموات. والآن يتحدث بولس عن الجسد الذي سيحصل عليه المؤمنون عندما يقيم الله المؤمنين ويعيدهم إلى الحياة. ولمساعدة المؤمنين في كورنثوس على فهْم خطة الله لأجسادهم، يقارن بولس الطريقة التي يُغيّر بها الله أجساد المؤمنين بكيفية تحويل البذور إلى نباتات. كما يُذكِّر بولس المؤمنين بأن الله قد خلق أجسادًا كثيرة أو أشياء مختلفة لتسكن في أماكن مختلفة. فالله لديه خطة صالحة للقيامة!</w:t>
      </w:r>
    </w:p>
    <w:p>
      <w:pPr>
        <w:bidi/>
      </w:pPr>
      <w:r>
        <w:rPr>
          <w:rtl/>
          <w:cs/>
          <w:lang w:val="ar_AE" w:bidi="ar_AE"/>
        </w:rPr>
      </w:r>
      <w:r>
        <w:rPr>
          <w:rtl/>
          <w:cs/>
          <w:lang w:val="ar_AE" w:bidi="ar_AE"/>
        </w:rPr>
        <w:t>يَعلم بولس أن أهل كورنثوس لا يفهمون كيف سيعيد الله جسد ميِّت إلى الحياة. عندما يدفن الناس الجسد، يبدأ في التعفُّن والفساد. فكَّر الكورنثيون قائلين: "لا يُمكن لتلك الأجساد العَفِنَة أن تحيا مرة أخرى!" ولأن أهل كورنثوس لم يستطيعوا فهْم كيف يقيم الله الأموات، اعتقد بعض الناس أنه لا يمكن أن تكون هناك قيامة. لكن بولس يقول إن هؤلاء الناس أغبياء! لقد نسوا أن الله أقوى من حقيقة فساد الأجساد، وأنه سيجعلها تحيا مرة أخرى بطريقة صالحة!</w:t>
      </w:r>
    </w:p>
    <w:p>
      <w:pPr>
        <w:bidi/>
      </w:pPr>
      <w:r>
        <w:rPr>
          <w:rtl/>
          <w:cs/>
          <w:lang w:val="ar_AE" w:bidi="ar_AE"/>
        </w:rPr>
      </w:r>
      <w:r>
        <w:rPr>
          <w:rtl/>
          <w:cs/>
          <w:lang w:val="ar_AE" w:bidi="ar_AE"/>
        </w:rPr>
        <w:t>يصف بولس الطريقة التي ينمو بها النبات ليشرح كيف يُقيم الله الناس. عندما يزرع شخص بذرة، مثل حَبَّة القمح في الأرض، يجعلها الله تنمو لتُصبح نباتًا. لا يزرع الناس نباتًا في الأرض، وعندما ينمو النبات لن يكون هناك بذرة بعد، بل النبات فقط. ولأن البذرة تُصبح نباتًا، لذلك هما الشيء أو الكيان ذاته. الله هو الذي يُقرر أي تكوين أو شكل هو الشكل الصحيح الذي تصير عليه كل بذرة.</w:t>
      </w:r>
    </w:p>
    <w:p>
      <w:pPr>
        <w:bidi/>
      </w:pPr>
      <w:r>
        <w:rPr>
          <w:rtl/>
          <w:cs/>
          <w:lang w:val="ar_AE" w:bidi="ar_AE"/>
        </w:rPr>
      </w:r>
      <w:r>
        <w:rPr>
          <w:rtl/>
          <w:cs/>
          <w:lang w:val="ar_AE" w:bidi="ar_AE"/>
        </w:rPr>
        <w:t xml:space="preserve">توقّفوا هنا وانظروا كمجموعة إلى صورة </w:t>
      </w:r>
      <w:r>
        <w:rPr>
          <w:rtl/>
          <w:cs/>
          <w:lang w:val="ar_AE" w:bidi="ar_AE"/>
        </w:rPr>
        <w:t>حبوب</w:t>
      </w:r>
      <w:r>
        <w:rPr>
          <w:rtl/>
          <w:cs/>
          <w:lang w:val="ar_AE" w:bidi="ar_AE"/>
        </w:rPr>
        <w:t>. في ثقافتكم، ما البذرة الشائعة التي يعرفها الكثير من الناس؟ ما النبات مُكتمل النضوج الذي تنمو البذرة لتكونه؟ أوقفوا سماع هذا التسجيل الصوتي هنا.</w:t>
      </w:r>
    </w:p>
    <w:p>
      <w:pPr>
        <w:bidi/>
      </w:pPr>
      <w:r>
        <w:rPr>
          <w:rtl/>
          <w:cs/>
          <w:lang w:val="ar_AE" w:bidi="ar_AE"/>
        </w:rPr>
      </w:r>
      <w:r>
        <w:rPr>
          <w:rtl/>
          <w:cs/>
          <w:lang w:val="ar_AE" w:bidi="ar_AE"/>
        </w:rPr>
        <w:t>هو الأمر عينه مع أجساد الناس! يضع الناس جسد الشخص في الأرض عندما يموت، تمامًا كما يضعون بذرة في الأرض. وبالطريقة عينها يتسبب الله في نمو بذرة النبات لتصير نباتًا، سيغيِّر الله جسد الشخص ليكون مستعدًا للحياة مرة أخرى.</w:t>
      </w:r>
    </w:p>
    <w:p>
      <w:pPr>
        <w:bidi/>
      </w:pPr>
      <w:r>
        <w:rPr>
          <w:rtl/>
          <w:cs/>
          <w:lang w:val="ar_AE" w:bidi="ar_AE"/>
        </w:rPr>
      </w:r>
      <w:r>
        <w:rPr>
          <w:rtl/>
          <w:cs/>
          <w:lang w:val="ar_AE" w:bidi="ar_AE"/>
        </w:rPr>
        <w:t>يقول بولس إن الله يعطي كل نوع من البذور شكلًا مختلفًا كما أعطى الله كل الكائنات الحية الشكل الخاص بها. أعطى الله البشر وحيوانات المزرعة والطيور والأسماك جميع أنواع الأجسام المختلفة. وهذه الأجسام ليست متشابهة جميعها. فإذا كان الله قادرًا على صُنع أجساد كثيرة هنا على الأرض، فبالتأكيد يستطيع أن يصنع نوعًا مختلفًا من الجسد لأجل القيامة.</w:t>
      </w:r>
    </w:p>
    <w:p>
      <w:pPr>
        <w:bidi/>
      </w:pPr>
      <w:r>
        <w:rPr>
          <w:rtl/>
          <w:cs/>
          <w:lang w:val="ar_AE" w:bidi="ar_AE"/>
        </w:rPr>
      </w:r>
      <w:r>
        <w:rPr>
          <w:rtl/>
          <w:cs/>
          <w:lang w:val="ar_AE" w:bidi="ar_AE"/>
        </w:rPr>
        <w:t>توقّفوا هنا وناقشوا هذا السؤال كمجموعة: فكّروا في أجساد البشر. ما بعض الأشياء التي يمكن للبشر فِعلها وليس الحيوانات؟ فكرّوا في بعض حيوانات المزرعة التي تعيش في منطقتكم، فيمَ تكون أجساد تلك الحيوانات ماهرة؟ فكّروا في بعض الطيور والأسماك في منطقتكم. ما بعض الأشياء الخاصة أو المختلفة التي يمكن لتلك الحيوانات أن تفعلها؟ أوقفوا سماع هذا التسجيل الصوتي هنا.</w:t>
      </w:r>
    </w:p>
    <w:p>
      <w:pPr>
        <w:bidi/>
      </w:pPr>
      <w:r>
        <w:rPr>
          <w:rtl/>
          <w:cs/>
          <w:lang w:val="ar_AE" w:bidi="ar_AE"/>
        </w:rPr>
      </w:r>
      <w:r>
        <w:rPr>
          <w:rtl/>
          <w:cs/>
          <w:lang w:val="ar_AE" w:bidi="ar_AE"/>
        </w:rPr>
        <w:t>يقول بولس أيضًا إن هناك أجسامًا أرضية وأخرى سماوية، أو أشياء خلقها الله لتسكن على الأرض، وأشياء خلقها الله لتسكن في السماء. لكل واحدة من هذه المجد أو الجمال الخاص بها. تضيء الشمس بطريقة مختلفة عن القمر، ويضيء القمر بطريقة مختلفة عن النجوم. بل أن كل نجم يضيء بطريقة مختلفة عن نجم آخر! مع ذلك فهي جميلة كلها، بطُرُق مختلفة. يجعل الله أجسامًا لتسكن على الأرض، وأخرى لتسكن في السماء. وأعطى الله كلا النوعين من الجسد أشكالًا مختلفة من المجد أو الجمال. سيغيِّر الله أجسادنا لتكون مستعدةً للعيش في السماء، حيث يسكن الله، وستكون أجسادنا هذه جميلة!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35–41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له جزأين.</w:t>
      </w:r>
    </w:p>
    <w:p>
      <w:pPr>
        <w:bidi/>
      </w:pPr>
      <w:r>
        <w:rPr>
          <w:rtl/>
          <w:cs/>
          <w:lang w:val="ar_AE" w:bidi="ar_AE"/>
        </w:rPr>
      </w:r>
      <w:r>
        <w:rPr>
          <w:b/>
          <w:rtl/>
          <w:cs/>
          <w:lang w:val="ar_AE" w:bidi="ar_AE"/>
        </w:rPr>
        <w:t>في الجزء الأول:</w:t>
      </w:r>
      <w:r>
        <w:rPr>
          <w:rtl/>
          <w:cs/>
          <w:lang w:val="ar_AE" w:bidi="ar_AE"/>
        </w:rPr>
        <w:t xml:space="preserve"> يعلم بولس أن بعض الناس سيتساءلون عن أجساد المؤمنين كيف ستكون عندما يُقيم الله الأموات. ولكي يشرح، يقارن بولس أجساد الناس الحالية وأجسادهم المستقبلية بكيفية نمو البذور لتصبح نباتات. يُغيّر الله البذور إلى نباتات، تمامًا كما سيُغيّر الله أجسادنا حتى تكون مُستعدة للحياة مرة أخرى بطريقة جديدة.</w:t>
      </w:r>
    </w:p>
    <w:p>
      <w:pPr>
        <w:bidi/>
      </w:pPr>
      <w:r>
        <w:rPr>
          <w:rtl/>
          <w:cs/>
          <w:lang w:val="ar_AE" w:bidi="ar_AE"/>
        </w:rPr>
      </w:r>
      <w:r>
        <w:rPr>
          <w:b/>
          <w:rtl/>
          <w:cs/>
          <w:lang w:val="ar_AE" w:bidi="ar_AE"/>
        </w:rPr>
        <w:t>في الجزء الثاني:</w:t>
      </w:r>
      <w:r>
        <w:rPr>
          <w:rtl/>
          <w:cs/>
          <w:lang w:val="ar_AE" w:bidi="ar_AE"/>
        </w:rPr>
        <w:t xml:space="preserve"> خلق الله أجسامًا وأشياء كثيرة مختلفة، على الأرض وفي السماوات. ولكل منها جمالها وشكلها المختلف. وإذا كان الله قادرًا على أن يصنع مختلف الأنواع هذه فإنه بالتأكيد يستطيع أن يصنع نوعًا مختلفًا من الجسد للمؤمنين عندما يقيمهم من جديد ويعيدهم إلى الحياة.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مع أنه كان يشرح في الأقسام القليلة الأخيرة سبب صحة القيامة، إلا أنه يعلم أن البعض سيستمر في طرح أسئلة. يعلم بولس أن أهل كورنثوس سيتساءلون كيف سيقيم الله الناس ويعيدهم إلى الحياة، وكيف ستكون أجسادهم عندما يفعل الله ذلك. ويؤكد بولس أن الله قادر على إعطائهم أجسادًا صالحة لكي يعودوا إلى الحياة مرة أخرى. ولشرح ذلك، يُشبه جسد الشخص بأجسام أخرى، أو بأشياء في الطبيعة. في اللغة الأصلية، يستخدم بولس كلمة لتعبر عن الجسم وتعني التكوين أو الشكل لكل هذه الأشياء، أي جسد الشخص أو الأشياء في طبيعته. وأحيانًا يدعو الناس أجساد البشر والحيوانات "لحمًا"، لأن الجسد يشمل اللحم أو الجزء الليِّن من جسد الشخص.</w:t>
      </w:r>
    </w:p>
    <w:p>
      <w:pPr>
        <w:bidi/>
      </w:pPr>
      <w:r>
        <w:rPr>
          <w:rtl/>
          <w:cs/>
          <w:lang w:val="ar_AE" w:bidi="ar_AE"/>
        </w:rPr>
      </w:r>
      <w:r>
        <w:rPr>
          <w:rtl/>
          <w:cs/>
          <w:lang w:val="ar_AE" w:bidi="ar_AE"/>
        </w:rPr>
        <w:t>توقّفوا هنا وناقشوا هذا السؤال كمجموعة: في لُغتكم، ما الكلمات أو العبارات التي تستخدمون للإشارة إلى الأجسام الحية، مثل أجسام البشر والحيوان؟ ما الكلمات أو العبارات التي تستخدمون للتعبير عن الجسد أو تكوين أشياء مثل النباتات والنجوم والشمس والقمر؟ ناقشوا الكلمات أو العبارات التي سوف تستخدمون لكل منها في هذا المقطع. أوقفوا سماع هذا التسجيل الصوتي هنا.</w:t>
      </w:r>
    </w:p>
    <w:p>
      <w:pPr>
        <w:bidi/>
      </w:pPr>
      <w:r>
        <w:rPr>
          <w:rtl/>
          <w:cs/>
          <w:lang w:val="ar_AE" w:bidi="ar_AE"/>
        </w:rPr>
      </w:r>
      <w:r>
        <w:rPr>
          <w:rtl/>
          <w:cs/>
          <w:lang w:val="ar_AE" w:bidi="ar_AE"/>
        </w:rPr>
        <w:t>في الجزء الأول، يبدأ بولس بسؤالَين يعلم أنَّ شخصًا ما سيطرحهما. ثمة سؤالَين حقيقيَين، لم يكن بولس يفكر في شخص معين سيطرح الأسئلة. في الواقع، يظن بولس أن العديد من الناس سيسألون: "عندما يُقيم الله الموتى ويعيدهم إلى الحياة، هل يكون للناس الجسد ذاته الذي دفنوه؟" كل مَن يسأل هذه الأسئلة سيريد أن يعرف الجواب.</w:t>
      </w:r>
    </w:p>
    <w:p>
      <w:pPr>
        <w:bidi/>
      </w:pPr>
      <w:r>
        <w:rPr>
          <w:rtl/>
          <w:cs/>
          <w:lang w:val="ar_AE" w:bidi="ar_AE"/>
        </w:rPr>
      </w:r>
      <w:r>
        <w:rPr>
          <w:rtl/>
          <w:cs/>
          <w:lang w:val="ar_AE" w:bidi="ar_AE"/>
        </w:rPr>
        <w:t>توقّفوا هنا وناقشوا هذا السؤال كمجموعة: كنشاط، ليتظاهر أحدكم بأنه مُعلّم وليختر موضوعًا صغيرًا لتوضيحه للآخرين في المجموعة، مثل كيفية القيام بمهمة أو كيف يعمل شيء ما. خذوا لحظة للتفكير في بعض الأسئلة التي قد يطرحها الناس عن هذا الموضوع. ثم اشرحوا هذا الموضوع وأجيبوا على تلك الأسئلة بالطريقة التي تفضِّلون. أوقفوا سماع هذا التسجيل الصوتي هنا.</w:t>
      </w:r>
    </w:p>
    <w:p>
      <w:pPr>
        <w:bidi/>
      </w:pPr>
      <w:r>
        <w:rPr>
          <w:rtl/>
          <w:cs/>
          <w:lang w:val="ar_AE" w:bidi="ar_AE"/>
        </w:rPr>
      </w:r>
      <w:r>
        <w:rPr>
          <w:rtl/>
          <w:cs/>
          <w:lang w:val="ar_AE" w:bidi="ar_AE"/>
        </w:rPr>
        <w:t>يقول بولس إن هذا سؤال أحمق! تقول بعض الترجمات "أيها الغبي!" لا يتحدث بولس إلى شخص معين، بل يقول بولس إن مَن يسأل هذا السؤال يجب أن يفهم ما يقدر أن يفعله الله، لكنهم لا يفعلون ذلك. مع ذلك، يستمر بولس في الإجابة على الأسئلة لأنه يريد أن يفهمها هؤلاء الناس. يصف بولس شيئًا يفعله الله فعلًا مع النباتات ليشرح كيف سيُعيد الله أجساد الناس للحياة مرة أخرى.</w:t>
      </w:r>
    </w:p>
    <w:p>
      <w:pPr>
        <w:bidi/>
      </w:pPr>
      <w:r>
        <w:rPr>
          <w:rtl/>
          <w:cs/>
          <w:lang w:val="ar_AE" w:bidi="ar_AE"/>
        </w:rPr>
      </w:r>
      <w:r>
        <w:rPr>
          <w:rtl/>
          <w:cs/>
          <w:lang w:val="ar_AE" w:bidi="ar_AE"/>
        </w:rPr>
        <w:t>توقّفوا هنا وناقشوا هذا السؤال كمجموعة: ما بعض الكلمات أو العبارات التي تستخدمون لوصف شخص لا يعرف شيئًا يجب أن يعرفه؟ أوقفوا سماع هذا التسجيل الصوتي هنا.</w:t>
      </w:r>
    </w:p>
    <w:p>
      <w:pPr>
        <w:bidi/>
      </w:pPr>
      <w:r>
        <w:rPr>
          <w:rtl/>
          <w:cs/>
          <w:lang w:val="ar_AE" w:bidi="ar_AE"/>
        </w:rPr>
      </w:r>
      <w:r>
        <w:rPr>
          <w:rtl/>
          <w:cs/>
          <w:lang w:val="ar_AE" w:bidi="ar_AE"/>
        </w:rPr>
        <w:t>يقول بولس إنه عندما يزرع شخص ما بذرة في الأرض، فإن تلك البذرة لا تُصبح بعد النبات الذي سينمو. ويضع الناس بذرة عارية في الأرض، دون أوراق أو جذور. ويقول بولس إن البذرة يجب أن تموت قبل أن تنمو وتصبح نباتًا. عندما يقول بولس إن البذرة يجب أن تموت، فهو يقصد أنها لن تُصبح موجودة بعد الآن بالطريقة ذاتها. يغيِّر الله البذرة إلى نبات. ويعطى الله للبذرة جسمًا جديدًا أو شكلًا جديدًا. ويمكن لله أيضًا أن يُغيّر الطريقة التي يحيا بها جسد الشخص أو يوجد في الوجود. ومثل البذرة، يعطي الله حياة جديدة في جسد صالح حتى لو مات أحدهم.</w:t>
      </w:r>
    </w:p>
    <w:p>
      <w:pPr>
        <w:bidi/>
      </w:pPr>
      <w:r>
        <w:rPr>
          <w:rtl/>
          <w:cs/>
          <w:lang w:val="ar_AE" w:bidi="ar_AE"/>
        </w:rPr>
      </w:r>
      <w:r>
        <w:rPr>
          <w:rtl/>
          <w:cs/>
          <w:lang w:val="ar_AE" w:bidi="ar_AE"/>
        </w:rPr>
        <w:t>في الجزء الثاني، يشرح بولس أن الله قد خلق فعلًا أجسادًا كثيرة ومتنوعة، لكل منها غرضه وجماله. وقد خلق الله نباتات كثيرة مختلفة تنمو من البذور. ويقول بولس أيضًا إن الله خلق جسدًا مختلفًا أو أجسامًا طبيعية لكل نوع من الكائنات الحية. والرجال، أو الناس، لهم نوع واحد من الجسد، وهو مختلف عن أجساد الحيوانات، وربما كان بولس مُتحدثًا عن حيوانات المزرعة أو البيت التي يستخدمها الناس في العمل والطعام. كما أن للطيور والأسماك أجسام مختلفة عن أجساد البشر وحيوانات المزرعة. وهذا يُظهر أن الله يستطيع أن يخلق أنواعًا مختلفة كثيرة من الأجسام.</w:t>
      </w:r>
    </w:p>
    <w:p>
      <w:pPr>
        <w:bidi/>
      </w:pPr>
      <w:r>
        <w:rPr>
          <w:rtl/>
          <w:cs/>
          <w:lang w:val="ar_AE" w:bidi="ar_AE"/>
        </w:rPr>
      </w:r>
      <w:r>
        <w:rPr>
          <w:rtl/>
          <w:cs/>
          <w:lang w:val="ar_AE" w:bidi="ar_AE"/>
        </w:rPr>
        <w:t>وكما يخلق الله أنواعًا مختلفة من الأجسام على الأرض، كذلك يخلق أيضًا أنواعًا مختلفة من الأجسام السماوية والأجسام الأرضية. هنا تشير كلمة السماء إلى السماء أو المكان الذي تكون فيه الشمس والنجوم. والأجسام الأرضية هي كل شيء على الأرض، مثل الناس والحيوانات التي ذكرها بولس للتو. يقول بولس إن كل نوع من الجسم له نوع مختلف من المجد أو الروعة، أي له جماله الخاص به. وهذا يشمل أجسام الشعوب، مع أن تلك الأجسام يجب أن تموت. ويشرح بولس أنَّ الله قد خلق كل هذه الأجسام المختلفة الصالحة والجميلة، ومستعدة للعيش في أماكن مختلفة، مثل الأرض أو السماء.</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أثناء ذلك، قد ترغبون في استخدام رسومات أو أجسام أو حتى أشخاص لتمثيل بولس وجمهوره والروح القدس والله.</w:t>
      </w:r>
    </w:p>
    <w:p>
      <w:pPr>
        <w:bidi/>
      </w:pPr>
      <w:r>
        <w:rPr>
          <w:rtl/>
          <w:cs/>
          <w:lang w:val="ar_AE" w:bidi="ar_AE"/>
        </w:rPr>
      </w:r>
      <w:r>
        <w:rPr>
          <w:rtl/>
          <w:cs/>
          <w:lang w:val="ar_AE" w:bidi="ar_AE"/>
        </w:rPr>
        <w:t>اختاروا أشخاصًا أو رسومات أو أجسامًا لتكون كل واحد من هذه الشخصيات. عندما تبدأون في إعادة سرد قصة هذه الآيات، يمكن لشخص ما أن يسأل بولس الأسئلة في البداية. اظهروا كيف يزرع شخص بذرة في الأرض، ثم تتغيّر البذور وتنمو لتُصبح نباتًا. وأظهروا أن الله هو الذي يُغيِّر البذرة إلى شكل أو جسم جديد. فكّروا في بعض الأنواع المختلفة من الحيوانات والطيور والأسماك وارسموها. لاحظوا الاختلافات في أجسامها. والآن فكّروا في الشمس والقمر والنجوم. إن كان أحدها في السماء الآن، فاخرجوا وانظروا إليه! وانظروا كيف أن لكل منها جماله المختلف.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35–41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"كَيْفَ يُقَامُ الأَمْوَاتُ؟ وَبِأَيِّ جِسْمٍ يَأْتُونَ؟ يَا غَبِيُّ! فكرَّ في بِذرةٍ كمثال. الَّذِي تَزْرَعُهُ لَا يُحْيَا إِنْ لَمْ يَمُتْ وَالَّذِي تَزْرَعُهُ، لَسْتَ تَزْرَعُ الْجِسْمَ الَّذِي سَوْفَ يَصِيرُ، بَلْ حَبَّةً مُجَرَّدَةً، رُبَّمَا مِنْ حِنْطَةٍ أَوْ أَحَدِ الْبَوَاقِي. وَلكِنَّ اللهَ يُعْطِيهَا جِسْمًا كَمَا أَرَادَ".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"الله يعطي كل نوع من البذور شكلًا مُميزًا. وجميع الكائنات الحية لها أجسام مختلفة. والبشر والحيوانات والطيور والأسماك كلّها لها أجسام مختلفة. وهناك أشياء في السماء وكذلك على الأرض. والأشياء التي في السماء جميلة بطريقةٍ ما، وتلك التي على الأرض جميلة بطريقةٍ أخرى. الشمس جميلة بطريقةٍ ما، والقمر جميل بطريقةٍ أخرى، والنجوم جميلة بطريقتها الخاصة. في الواقع، لكل نجم من النجوم جماله الخاص".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35–41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يجيب بولس عن سؤالَين بشأن </w:t>
      </w:r>
      <w:r>
        <w:rPr>
          <w:b/>
          <w:rtl/>
          <w:cs/>
          <w:lang w:val="ar_AE" w:bidi="ar_AE"/>
        </w:rPr>
        <w:t>القيامة</w:t>
      </w:r>
      <w:r>
        <w:rPr>
          <w:rtl/>
          <w:cs/>
          <w:lang w:val="ar_AE" w:bidi="ar_AE"/>
        </w:rPr>
        <w:t xml:space="preserve">. عندما يعود يسوع ليحكم ملكًا إلى الأبد، سيعود كل شخص من الناس الذين قبلهم الله أحياءً مرة أخرى ويستقبلوا جسمًا جديدًا – جسمًا لن يموت مرة أخرى! هذا الحَدَث هو القيامة. لمزيد من المعلومات عن </w:t>
      </w:r>
      <w:r>
        <w:rPr>
          <w:rtl/>
          <w:cs/>
          <w:lang w:val="ar_AE" w:bidi="ar_AE"/>
        </w:rPr>
        <w:t>القيامة</w:t>
      </w:r>
      <w:r>
        <w:rPr>
          <w:rtl/>
          <w:cs/>
          <w:lang w:val="ar_AE" w:bidi="ar_AE"/>
        </w:rPr>
        <w:t>، راجعوا "قاموس الكلمات الرئيسية". استخدموا الكلمة أو العبارة ذاتها التي استخدمتم في المقاطع السابقة للإشارة إلى قيامة الموتى.</w:t>
      </w:r>
    </w:p>
    <w:p>
      <w:pPr>
        <w:bidi/>
      </w:pPr>
      <w:r>
        <w:rPr>
          <w:rtl/>
          <w:cs/>
          <w:lang w:val="ar_AE" w:bidi="ar_AE"/>
        </w:rPr>
      </w:r>
      <w:r>
        <w:rPr>
          <w:rtl/>
          <w:cs/>
          <w:lang w:val="ar_AE" w:bidi="ar_AE"/>
        </w:rPr>
        <w:t xml:space="preserve">يقول بولس إن الأجسام </w:t>
      </w:r>
      <w:r>
        <w:rPr>
          <w:b/>
          <w:rtl/>
          <w:cs/>
          <w:lang w:val="ar_AE" w:bidi="ar_AE"/>
        </w:rPr>
        <w:t>السماوية</w:t>
      </w:r>
      <w:r>
        <w:rPr>
          <w:rtl/>
          <w:cs/>
          <w:lang w:val="ar_AE" w:bidi="ar_AE"/>
        </w:rPr>
        <w:t xml:space="preserve"> والأرضية مختلفة عن بعضها. هنا تعني كلمة سماء السماء المرئية: المكان الذي تطير فيه الطيور، حيث يمكننا رؤية السُحُب وحيث نرى النجوم ليلًا.</w:t>
      </w:r>
    </w:p>
    <w:p>
      <w:pPr>
        <w:bidi/>
      </w:pPr>
      <w:r>
        <w:rPr>
          <w:rtl/>
          <w:cs/>
          <w:lang w:val="ar_AE" w:bidi="ar_AE"/>
        </w:rPr>
      </w:r>
      <w:r>
        <w:rPr>
          <w:rtl/>
          <w:cs/>
          <w:lang w:val="ar_AE" w:bidi="ar_AE"/>
        </w:rPr>
        <w:t xml:space="preserve">توقّفوا هنا وناقشوا معًا الكلمة أو العبارة التي ستستخدمون للتعبير عن </w:t>
      </w:r>
      <w:r>
        <w:rPr>
          <w:b/>
          <w:rtl/>
          <w:cs/>
          <w:lang w:val="ar_AE" w:bidi="ar_AE"/>
        </w:rPr>
        <w:t>السماء</w:t>
      </w:r>
      <w:r>
        <w:rPr>
          <w:rtl/>
          <w:cs/>
          <w:lang w:val="ar_AE" w:bidi="ar_AE"/>
        </w:rPr>
        <w:t xml:space="preserve">. ابحثوا في قاموس الكلمات الرئيسية عن كلمة </w:t>
      </w:r>
      <w:r>
        <w:rPr>
          <w:rtl/>
          <w:cs/>
          <w:lang w:val="ar_AE" w:bidi="ar_AE"/>
        </w:rPr>
        <w:t>السماء</w:t>
      </w:r>
      <w:r>
        <w:rPr>
          <w:rtl/>
          <w:cs/>
          <w:lang w:val="ar_AE" w:bidi="ar_AE"/>
        </w:rPr>
        <w:t xml:space="preserve">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يتحدث بولس عن أنواع كثيرة من </w:t>
      </w:r>
      <w:r>
        <w:rPr>
          <w:b/>
          <w:rtl/>
          <w:cs/>
          <w:lang w:val="ar_AE" w:bidi="ar_AE"/>
        </w:rPr>
        <w:t>الأجسام</w:t>
      </w:r>
      <w:r>
        <w:rPr>
          <w:rtl/>
          <w:cs/>
          <w:lang w:val="ar_AE" w:bidi="ar_AE"/>
        </w:rPr>
        <w:t>. الجسم هو البِنية أو شكل شخص أو حيوان. وهذا يشمل اللحم الذي هو العضلات والدهن، أي الجزء الليِّن من الشخص، لذلك يستخدم الناس أحيانًا كلمة "لحم" للإشارة إلى الجسد. يمكن أن يعني الجسم أيضًا تكوينًا معينًا أو شكل أي شيء على الأرض أو في السماء.</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الجسد</w:t>
      </w:r>
      <w:r>
        <w:rPr>
          <w:rtl/>
          <w:cs/>
          <w:lang w:val="ar_AE" w:bidi="ar_AE"/>
        </w:rPr>
        <w:t xml:space="preserve"> في هذا المقطع. أوقفوا سماع هذا التسجيل الصوتي هنا.</w:t>
      </w:r>
    </w:p>
    <w:p>
      <w:pPr>
        <w:bidi/>
      </w:pPr>
      <w:r>
        <w:rPr>
          <w:rtl/>
          <w:cs/>
          <w:lang w:val="ar_AE" w:bidi="ar_AE"/>
        </w:rPr>
      </w:r>
      <w:r>
        <w:rPr>
          <w:rtl/>
          <w:cs/>
          <w:lang w:val="ar_AE" w:bidi="ar_AE"/>
        </w:rPr>
        <w:t xml:space="preserve">يقول بولس إنكم عندما تزرعون </w:t>
      </w:r>
      <w:r>
        <w:rPr>
          <w:b/>
          <w:rtl/>
          <w:cs/>
          <w:lang w:val="ar_AE" w:bidi="ar_AE"/>
        </w:rPr>
        <w:t>بذرة</w:t>
      </w:r>
      <w:r>
        <w:rPr>
          <w:rtl/>
          <w:cs/>
          <w:lang w:val="ar_AE" w:bidi="ar_AE"/>
        </w:rPr>
        <w:t xml:space="preserve">، تتحول البذور إلى نبات. لقد استخدمتم كلمة "بذرة" في مقطعَين سابقين من رسالة كورنثوس الأولى. استخدموا الكلمة ذاتها التي استخدمتم في تلك المقاطع. لمزيد من المعلومات، راجعوا كلمة </w:t>
      </w:r>
      <w:r>
        <w:rPr>
          <w:rtl/>
          <w:cs/>
          <w:lang w:val="ar_AE" w:bidi="ar_AE"/>
        </w:rPr>
        <w:t>بذرة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 لكل نوع من الجسد </w:t>
      </w:r>
      <w:r>
        <w:rPr>
          <w:b/>
          <w:rtl/>
          <w:cs/>
          <w:lang w:val="ar_AE" w:bidi="ar_AE"/>
        </w:rPr>
        <w:t>مجدًا</w:t>
      </w:r>
      <w:r>
        <w:rPr>
          <w:rtl/>
          <w:cs/>
          <w:lang w:val="ar_AE" w:bidi="ar_AE"/>
        </w:rPr>
        <w:t xml:space="preserve"> أو روعة. هنا، يعني المجد الجمال لأنه يشير إلى جمال الشيء. قد ترغبون في استخدام كلمة أو عبارة تعني الجمال.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15:42–49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المقطع من رسالة كورنثوس الأولى 15: 42–49 واحفظوه في قلوبكم.</w:t>
      </w:r>
    </w:p>
    <w:p>
      <w:pPr>
        <w:bidi/>
      </w:pPr>
      <w:r>
        <w:rPr>
          <w:rtl/>
          <w:cs/>
          <w:lang w:val="ar_AE" w:bidi="ar_AE"/>
        </w:rPr>
      </w:r>
      <w:r>
        <w:rPr>
          <w:rtl/>
          <w:cs/>
          <w:lang w:val="ar_AE" w:bidi="ar_AE"/>
        </w:rPr>
        <w:t>استمعوا إلى نسخة صوتية من رسالة كورنثوس الأولى 15: 42–49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42–49 من الترجمة الأسهل فهمًا.</w:t>
      </w:r>
    </w:p>
    <w:p>
      <w:pPr>
        <w:bidi/>
      </w:pPr>
      <w:r>
        <w:rPr>
          <w:rtl/>
          <w:cs/>
          <w:lang w:val="ar_AE" w:bidi="ar_AE"/>
        </w:rPr>
      </w:r>
      <w:r>
        <w:rPr>
          <w:rtl/>
          <w:cs/>
          <w:lang w:val="ar_AE" w:bidi="ar_AE"/>
        </w:rPr>
        <w:t>في القسم السابق، ذكَّر بولس أهل كورنثوس كيف يصنع الله أجسامًا مختلفة لتسكن في أماكن مختلفة. يغيّر الله أيضًا أجسامًا، كما يُسبب لبذرة أنْ تنمو لتُصبح نباتًا. والآن سيشرح بولس أن الله يفعل الشيء ذاته بأجسامنا. في حياتنا، ستموت أجسادنا وتفسد. عندما يُقيم الله الأموات من جديد إلى الحياة، سيغيّرنا ويعطينا جسمًا جاهزًا للعيش في السماء.</w:t>
      </w:r>
    </w:p>
    <w:p>
      <w:pPr>
        <w:bidi/>
      </w:pPr>
      <w:r>
        <w:rPr>
          <w:rtl/>
          <w:cs/>
          <w:lang w:val="ar_AE" w:bidi="ar_AE"/>
        </w:rPr>
      </w:r>
      <w:r>
        <w:rPr>
          <w:rtl/>
          <w:cs/>
          <w:lang w:val="ar_AE" w:bidi="ar_AE"/>
        </w:rPr>
        <w:t>لذلك، كما في مَثَل البذرة في القسم السابق، يقول بولس في هذا القسم إن الله سيغيِّر أجسادنا أيضًا. عندما يدفن الناس جسدًا، فإن الجسد يفسد، يكون قبيحًا وضعيفًا ويجلب العار. وجميع الأجسام البشرية هكذا، وسيموت جميع الناس. لكن، عندما يُقيم الله شخصًا ويعيده إلى الحياة، سيغيِّر جسده. لن يفسد جسد ذلك الشخص أو يموت، بل سيكون جميلًا وقويًا.</w:t>
      </w:r>
    </w:p>
    <w:p>
      <w:pPr>
        <w:bidi/>
      </w:pPr>
      <w:r>
        <w:rPr>
          <w:rtl/>
          <w:cs/>
          <w:lang w:val="ar_AE" w:bidi="ar_AE"/>
        </w:rPr>
      </w:r>
      <w:r>
        <w:rPr>
          <w:rtl/>
          <w:cs/>
          <w:lang w:val="ar_AE" w:bidi="ar_AE"/>
        </w:rPr>
        <w:t>توقّفوا هنا وناقشوا هذا السؤال كمجموعة: ثمة أجزاء من الشخص يمكنكم رؤيتها، مثل أجزاء جسده، وهناك أيضًا أجزاء لا يمكن رؤيتها، مثل الجزء الداخلي من الشخص الذي به يفكر ويشعر. صفوا الشخص والأجزاء الجيدة والسيئة منه بصفته إنسانًا. كيف يتحدث الناس عن أجسادهم؟ هل جسد الشخص واحد من الأجزاء الجيدة أم السيئة؟ ما الذي يجعل جسد الشخص بهذه الطريقة؟ أوقفوا سماع هذا التسجيل الصوتي هنا.</w:t>
      </w:r>
    </w:p>
    <w:p>
      <w:pPr>
        <w:bidi/>
      </w:pPr>
      <w:r>
        <w:rPr>
          <w:rtl/>
          <w:cs/>
          <w:lang w:val="ar_AE" w:bidi="ar_AE"/>
        </w:rPr>
      </w:r>
      <w:r>
        <w:rPr>
          <w:rtl/>
          <w:cs/>
          <w:lang w:val="ar_AE" w:bidi="ar_AE"/>
        </w:rPr>
        <w:t>والآن، أجساد الناس طبيعية أو أرضية، أي أن الله خلقها لتحيا على هذه الأرض وفي هذا الزمن، لكن الله سيقيم كل شخص إلى الحياة بجسم روحي أو سماوي. وهذا يعني أن روح الله سيخلق جسد ذلك الشخص ويعطيه الحياة. وسيكون هذا الجسد مُستعدًا للحياة في السماء حيث يسكن الله.</w:t>
      </w:r>
    </w:p>
    <w:p>
      <w:pPr>
        <w:bidi/>
      </w:pPr>
      <w:r>
        <w:rPr>
          <w:rtl/>
          <w:cs/>
          <w:lang w:val="ar_AE" w:bidi="ar_AE"/>
        </w:rPr>
      </w:r>
      <w:r>
        <w:rPr>
          <w:rtl/>
          <w:cs/>
          <w:lang w:val="ar_AE" w:bidi="ar_AE"/>
        </w:rPr>
        <w:t>توقّفوا هنا وناقشوا هذا السؤال كمجموعة: في ثقافتكم، أين يؤمن الناس بأن الآلهة تعيش؟ أين هذا المكان؟ ما نوع الناس أو الأرواح التي يمكن أن تكون في هذا المكان؟ أوقفوا سماع هذا التسجيل الصوتي هنا.</w:t>
      </w:r>
    </w:p>
    <w:p>
      <w:pPr>
        <w:bidi/>
      </w:pPr>
      <w:r>
        <w:rPr>
          <w:rtl/>
          <w:cs/>
          <w:lang w:val="ar_AE" w:bidi="ar_AE"/>
        </w:rPr>
      </w:r>
      <w:r>
        <w:rPr>
          <w:rtl/>
          <w:cs/>
          <w:lang w:val="ar_AE" w:bidi="ar_AE"/>
        </w:rPr>
        <w:t>بما أنه يوجد جسم طبيعي، فإنه يوجد جسم روحي أيضًا. ويعطى بولس دليلًا من الأسفار المقدسة ليشرح كيف يعرف هذا. خلق الله الإنسان الأول، آدم، كائنًا حيًا. تذكرون كيف شبَّه بولس سابقًا المسيح بآدم؟ كان بولس قد ذكَر سابقًا إن جميع الناس مثل آدم، لذلك يموتون جميعًا. لكنه قال أيضًا إن كل مَن هو للمسيح سيحيا ثانيةً.</w:t>
      </w:r>
    </w:p>
    <w:p>
      <w:pPr>
        <w:bidi/>
      </w:pPr>
      <w:r>
        <w:rPr>
          <w:rtl/>
          <w:cs/>
          <w:lang w:val="ar_AE" w:bidi="ar_AE"/>
        </w:rPr>
      </w:r>
      <w:r>
        <w:rPr>
          <w:rtl/>
          <w:cs/>
          <w:lang w:val="ar_AE" w:bidi="ar_AE"/>
        </w:rPr>
        <w:t>في اللغة الأصلية، كلمة آدم هي الكلمة ذاتها التي تعني "رجُل". لذلك يدعو بولس المسيح "آدم الثاني" أو الطراز الثاني من الإنسان. ويدعو بولس المسيح الطراز الثاني من الإنسان لأن المسيح هو أول شخص أقامه الله إلى الحياة بجسم جديد. يقول بولس إن المسيح روح يعطي الحياة، أو أن روحه يعطي الحياة. ولأن الله أقام روح المسيح وجسده إلى الحياة، فإن روحه يمكن أن يعطي الحياة للآخرين. قال بولس إن الجسم الروحي الذي للمسيح جاء بعد الجسم الطبيعي، ويشرح بولس أن الجسد الطبيعي يأتي أولًا، ثم يحل الجسد الروحي محل الجسد الطبيعي.</w:t>
      </w:r>
    </w:p>
    <w:p>
      <w:pPr>
        <w:bidi/>
      </w:pPr>
      <w:r>
        <w:rPr>
          <w:rtl/>
          <w:cs/>
          <w:lang w:val="ar_AE" w:bidi="ar_AE"/>
        </w:rPr>
      </w:r>
      <w:r>
        <w:rPr>
          <w:rtl/>
          <w:cs/>
          <w:lang w:val="ar_AE" w:bidi="ar_AE"/>
        </w:rPr>
        <w:t>وقد خلق الله الإنسان الأول من تراب الأرض. للمسيح، الطراز الثاني من البشر، جسد لأجل الحياة في السماء. فنسل آدم، أو جميع الناس، لهم أجسام مثل جسم آدم، الذي يكون فقط للحياة على هذه الأرض، لكن الذين ينتمون إلى المسيح هُم مثل المسيح. وسيكون لهؤلاء أيضًا أجسام روحية. والآن يعيش الناس ويخطئون مثل آدم، والأجساد التي يملكونها الآن ستموت. لكن المؤمنين سيصبحون مثل المسيح، الشخص الذي ينتمي إلى السماء، ثم يكون المؤمنون مُستعدين للحياة مع الله!</w:t>
      </w:r>
    </w:p>
    <w:p>
      <w:pPr>
        <w:bidi/>
      </w:pPr>
      <w:r>
        <w:rPr>
          <w:rtl/>
          <w:cs/>
          <w:lang w:val="ar_AE" w:bidi="ar_AE"/>
        </w:rPr>
      </w:r>
      <w:r>
        <w:rPr>
          <w:rtl/>
          <w:cs/>
          <w:lang w:val="ar_AE" w:bidi="ar_AE"/>
        </w:rPr>
        <w:t>توقّفوا هنا وناقشوا هذا السؤال كمجموعة: فكّروا في شخص يشبه والديه ويتصرّف بالطريقة ذاتها التي يتصرّف بها والديه. لماذا تعتقدون أنه يفعل هذا؟ ما الذي يجعله يتصرّف بطريقة مشابهة؟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42–49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المشاهد في هذا المقطع. ثم تقوم المجموعة بتصوُّر هذا المقطع.</w:t>
      </w:r>
    </w:p>
    <w:p>
      <w:pPr>
        <w:bidi/>
      </w:pPr>
      <w:r>
        <w:rPr>
          <w:rtl/>
          <w:cs/>
          <w:lang w:val="ar_AE" w:bidi="ar_AE"/>
        </w:rPr>
      </w:r>
      <w:r>
        <w:rPr>
          <w:rtl/>
          <w:cs/>
          <w:lang w:val="ar_AE" w:bidi="ar_AE"/>
        </w:rPr>
        <w:t>هذا المقطع له جزأين.</w:t>
      </w:r>
    </w:p>
    <w:p>
      <w:pPr>
        <w:bidi/>
      </w:pPr>
      <w:r>
        <w:rPr>
          <w:rtl/>
          <w:cs/>
          <w:lang w:val="ar_AE" w:bidi="ar_AE"/>
        </w:rPr>
      </w:r>
      <w:r>
        <w:rPr>
          <w:b/>
          <w:rtl/>
          <w:cs/>
          <w:lang w:val="ar_AE" w:bidi="ar_AE"/>
        </w:rPr>
        <w:t>في الجزء الأول:</w:t>
      </w:r>
      <w:r>
        <w:rPr>
          <w:rtl/>
          <w:cs/>
          <w:lang w:val="ar_AE" w:bidi="ar_AE"/>
        </w:rPr>
        <w:t xml:space="preserve"> يُشبه بولس أجسادنا بالطريقة التي يحول بها الله بذرة إلى نبات. عندما يدفن الناس جسدًا، يفسد ويكون قبيحًا وضعيفًا. ويقيم الله الموتى المؤمنين ويغيِّر أجسامهم حتى تكون أجسامًا جميلة وقوية ولا يموتون أبدًا.</w:t>
      </w:r>
    </w:p>
    <w:p>
      <w:pPr>
        <w:bidi/>
      </w:pPr>
      <w:r>
        <w:rPr>
          <w:rtl/>
          <w:cs/>
          <w:lang w:val="ar_AE" w:bidi="ar_AE"/>
        </w:rPr>
      </w:r>
      <w:r>
        <w:rPr>
          <w:b/>
          <w:rtl/>
          <w:cs/>
          <w:lang w:val="ar_AE" w:bidi="ar_AE"/>
        </w:rPr>
        <w:t>في الجزء الثاني:</w:t>
      </w:r>
      <w:r>
        <w:rPr>
          <w:rtl/>
          <w:cs/>
          <w:lang w:val="ar_AE" w:bidi="ar_AE"/>
        </w:rPr>
        <w:t xml:space="preserve"> يشرح بولس كيف أُعطي لنا أجسامنا للحياة على الأرض أولًا، ثم أجسامنا الروحية. وقد خلق الله أول شخص له جسم حي على الأرض، وهو آدم. والمسيح هو الطراز الثاني من البشر. المسيح روح مُعطي للحياة وله جسم روحي. بينما يكون للناس الآن أجسام أرضية، مثل آدم، سيكون للمؤمنين يومًا ما أجسام روحية مثل المسيح.</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آدم، الإنسان الأول</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تذكّروا أن بولس يجيب على السؤال الذي ورد في الجزء الأخير من رسالته عن كيف سيقيم الله الأجساد من الموت. يعلم أهل كورنثوس أن أجسادهم ضعيفة وستفسد بعد موتهم. في القسم السابق، شرح بولس أن الله يخلق أجسامًا مختلفة وأغراضًا مختلفة. وعندما يزرع الناس بذرة في الأرض، يجعلها الله تنمو إلى نبات.</w:t>
      </w:r>
    </w:p>
    <w:p>
      <w:pPr>
        <w:bidi/>
      </w:pPr>
      <w:r>
        <w:rPr>
          <w:rtl/>
          <w:cs/>
          <w:lang w:val="ar_AE" w:bidi="ar_AE"/>
        </w:rPr>
      </w:r>
      <w:r>
        <w:rPr>
          <w:rtl/>
          <w:cs/>
          <w:lang w:val="ar_AE" w:bidi="ar_AE"/>
        </w:rPr>
        <w:t>في الجزء الأول من هذا المقطع، يشرح بولس أن الله يغيّر أجساد الناس بطريقة جميلة ومدهشة، تمامًا كما يغيّر البذرة. عندما يدفن الناس جسدًا، يكون الجسد قابلًا للفساد، وهذا يعني أن الجسد يموت ويفسد. لكن الله سيرفع جسد كل مؤمن إلى نوع جديد من الحياة ويجعل ذلك الجسد غير قابل للفساد. هذا يعني أن الجسد لن يموت أو يفسد أبدًا.</w:t>
      </w:r>
    </w:p>
    <w:p>
      <w:pPr>
        <w:bidi/>
      </w:pPr>
      <w:r>
        <w:rPr>
          <w:rtl/>
          <w:cs/>
          <w:lang w:val="ar_AE" w:bidi="ar_AE"/>
        </w:rPr>
      </w:r>
      <w:r>
        <w:rPr>
          <w:rtl/>
          <w:cs/>
          <w:lang w:val="ar_AE" w:bidi="ar_AE"/>
        </w:rPr>
        <w:t>توقّفوا هنا وناقشوا هذا السؤال كمجموعة: ما الكلمات أو العبارات التي تستخدمون في لُغتكم للتعبير عن شيء سيموت ولا يدوم مثل زهرة أو غيمة؟ ما الكلمات أو العبارات التي تستخدمون للتعبير عن شيء يدوم إلى الأبد؟ أوقفوا سماع هذا التسجيل الصوتي هنا.</w:t>
      </w:r>
    </w:p>
    <w:p>
      <w:pPr>
        <w:bidi/>
      </w:pPr>
      <w:r>
        <w:rPr>
          <w:rtl/>
          <w:cs/>
          <w:lang w:val="ar_AE" w:bidi="ar_AE"/>
        </w:rPr>
      </w:r>
      <w:r>
        <w:rPr>
          <w:rtl/>
          <w:cs/>
          <w:lang w:val="ar_AE" w:bidi="ar_AE"/>
        </w:rPr>
        <w:t>عندما يدفن الناس الجسد، لا يكون للجسد كرامة. في زمن بولس، كان الناس يدفنون الجُثث باحترام، لكن إذا لمس أي شخص جسد ميِّت بطريقة خاطئة سيُعد ذلك الشخص نجسًا. كما يخطئ الناس بأجسادهم ويفعلون أشياء مُخزية تجلب العار. إن هذا الجسد إذًا قبيح ولا يجلب الكرامة. لكن الله يقيم الجسد ليحيا. ويجعله جميلًا ومليئًا بالكرامة.</w:t>
      </w:r>
    </w:p>
    <w:p>
      <w:pPr>
        <w:bidi/>
      </w:pPr>
      <w:r>
        <w:rPr>
          <w:rtl/>
          <w:cs/>
          <w:lang w:val="ar_AE" w:bidi="ar_AE"/>
        </w:rPr>
      </w:r>
      <w:r>
        <w:rPr>
          <w:rtl/>
          <w:cs/>
          <w:lang w:val="ar_AE" w:bidi="ar_AE"/>
        </w:rPr>
        <w:t>توقّفوا هنا وناقشوا هذا السؤال كمجموعة: كيف تصفون شخصًا يتصرف بطريقة تجعله يخجل من نفسه؟ على النقيض، فكّروا في شخص يتصرف بطريقة تكرم الله وعائلته. كيف تصفون هذا الشخص؟ أوقفوا سماع هذا التسجيل الصوتي هنا.</w:t>
      </w:r>
    </w:p>
    <w:p>
      <w:pPr>
        <w:bidi/>
      </w:pPr>
      <w:r>
        <w:rPr>
          <w:rtl/>
          <w:cs/>
          <w:lang w:val="ar_AE" w:bidi="ar_AE"/>
        </w:rPr>
      </w:r>
      <w:r>
        <w:rPr>
          <w:rtl/>
          <w:cs/>
          <w:lang w:val="ar_AE" w:bidi="ar_AE"/>
        </w:rPr>
        <w:t>يقول بولس أيضًا إنه عندما يدفن الناس جسدًا، هذا لأن الجسد ضعيف. يُصبح جسد الإنسان مُتعبًا يتأذَّى ويفقد قوته. لكن يومًا من الأيام، يقيم الله جسد المؤمن ليكون قويًا.</w:t>
      </w:r>
    </w:p>
    <w:p>
      <w:pPr>
        <w:bidi/>
      </w:pPr>
      <w:r>
        <w:rPr>
          <w:rtl/>
          <w:cs/>
          <w:lang w:val="ar_AE" w:bidi="ar_AE"/>
        </w:rPr>
      </w:r>
      <w:r>
        <w:rPr>
          <w:rtl/>
          <w:cs/>
          <w:lang w:val="ar_AE" w:bidi="ar_AE"/>
        </w:rPr>
        <w:t>بينما يعيش المؤمن على الأرض، يكون جسمه جسمًا طبيعيًا، أو جسمًا للحياة على الأرض، ويدفن الناس الجسم الطبيعي ويقيمه الله للحياة كجسم روحي. ولا يقصد بولس أن الناس سيكونون مثل روح أو شبَح. بل يعني بولس أنَّ روح الله يُعطي حياة للجسم الجديد. سيكون هذا الجسم مستعدًا للحياة في السماء.</w:t>
      </w:r>
    </w:p>
    <w:p>
      <w:pPr>
        <w:bidi/>
      </w:pPr>
      <w:r>
        <w:rPr>
          <w:rtl/>
          <w:cs/>
          <w:lang w:val="ar_AE" w:bidi="ar_AE"/>
        </w:rPr>
      </w:r>
      <w:r>
        <w:rPr>
          <w:rtl/>
          <w:cs/>
          <w:lang w:val="ar_AE" w:bidi="ar_AE"/>
        </w:rPr>
        <w:t>توقّفوا هنا وناقشوا هذا السؤال كمجموعة: ناقشوا الكلمات أو العبارات التي سوف تستخدمون للإشارة إلى الجسم الطبيعي والجسم الروحي أو السماوي. أوقفوا سماع هذا التسجيل الصوتي هنا.</w:t>
      </w:r>
    </w:p>
    <w:p>
      <w:pPr>
        <w:bidi/>
      </w:pPr>
      <w:r>
        <w:rPr>
          <w:rtl/>
          <w:cs/>
          <w:lang w:val="ar_AE" w:bidi="ar_AE"/>
        </w:rPr>
      </w:r>
      <w:r>
        <w:rPr>
          <w:rtl/>
          <w:cs/>
          <w:lang w:val="ar_AE" w:bidi="ar_AE"/>
        </w:rPr>
        <w:t>في الجزء الثاني، يشرح بولس كيف خلق الله لأول مرة أجسامًا طبيعية أو أجسامًا لتحيا على الأرض. يذُكِّر بولس أهل كورنثوس بقصة الخلق، كيف خلقَ الله الأرض. يقول بولس: "مكتوب"، ليُظهر أنه يقتبس من الأسفار المقدسة، أو من كلمة الله. يضيف بولس تفسيرًا كما يقتبس لتذكير أهل كورنثوس بالحق. يقول بولس إن الله خلق الإنسان الأول، الذي اسمه آدم، كائنًا حيًا، أو إنسانًا.</w:t>
      </w:r>
    </w:p>
    <w:p>
      <w:pPr>
        <w:bidi/>
      </w:pPr>
      <w:r>
        <w:rPr>
          <w:rtl/>
          <w:cs/>
          <w:lang w:val="ar_AE" w:bidi="ar_AE"/>
        </w:rPr>
      </w:r>
      <w:r>
        <w:rPr>
          <w:rtl/>
          <w:cs/>
          <w:lang w:val="ar_AE" w:bidi="ar_AE"/>
        </w:rPr>
        <w:t>توقّفوا هنا وناقشوا هذا السؤال كمجموعة: في لُغتكم، ما بعض الكلمات أو العبارات التي تستخدمون للإشارة إلى أنكم على وشك اقتباس شيء ما، أو لتذكروا ما قاله شخص آخر؟ إذا أردتم تقديم المزيد من المعلومات عن هذا الاقتباس، أو توضيح الاقتباس، كيف ومتى تفعلون هذا؟ أوقفوا سماع هذا التسجيل الصوتي هنا.</w:t>
      </w:r>
    </w:p>
    <w:p>
      <w:pPr>
        <w:bidi/>
      </w:pPr>
      <w:r>
        <w:rPr>
          <w:rtl/>
          <w:cs/>
          <w:lang w:val="ar_AE" w:bidi="ar_AE"/>
        </w:rPr>
      </w:r>
      <w:r>
        <w:rPr>
          <w:rtl/>
          <w:cs/>
          <w:lang w:val="ar_AE" w:bidi="ar_AE"/>
        </w:rPr>
        <w:t>خلق الله آدم من تراب الأرض، ولهذا السبب يقول بولس إنه من تراب أو تُربة الأرض. جسد آدم هو فقط للحياة على هذه الأرض. ويدعو بولس آدم، آدم الأول، أو الإنسان من الطراز الأول، لأن معنى اسم آدم "رجُل". بسبب خطيته، كان جسده ضعيفًا ويموت يومًا. جميع الناس من نسل آدم، ومثلهم مثل آدم، لذلك يموت الجميع في النهاية أيضًا.</w:t>
      </w:r>
    </w:p>
    <w:p>
      <w:pPr>
        <w:bidi/>
      </w:pPr>
      <w:r>
        <w:rPr>
          <w:rtl/>
          <w:cs/>
          <w:lang w:val="ar_AE" w:bidi="ar_AE"/>
        </w:rPr>
      </w:r>
      <w:r>
        <w:rPr>
          <w:rtl/>
          <w:cs/>
          <w:lang w:val="ar_AE" w:bidi="ar_AE"/>
        </w:rPr>
        <w:t>لكن بولس يقول إن هناك آدم ثانٍ، أي الطراز الثاني من البشر. مع أنه لا يذكر اسم المسيح في هذا المقطع، إلا أننا نعلم أنه يتحدث عن المسيح. والمسيح روح معطي للحياة. وهذا يعني أنه لأن الله أقام المسيح من جديد، فإن روحه يمكن أن يعطي الحياة للآخرين. لقد أقام الله المسيح بجسد ليحيا في السماء. ولا يفسد جسد المسيح بل سيعيش إلى الأبد. وجسده جميل وقوي. يقول بولس إن المؤمنين، أي الذين ينتمون إلى المسيح، سيصبحون مثل المسيح. سيكون للمؤمنين أيضًا أجسام روحية عندما يقيمهم الله إلى الحياة.</w:t>
      </w:r>
    </w:p>
    <w:p>
      <w:pPr>
        <w:bidi/>
      </w:pPr>
      <w:r>
        <w:rPr>
          <w:rtl/>
          <w:cs/>
          <w:lang w:val="ar_AE" w:bidi="ar_AE"/>
        </w:rPr>
      </w:r>
      <w:r>
        <w:rPr>
          <w:rtl/>
          <w:cs/>
          <w:lang w:val="ar_AE" w:bidi="ar_AE"/>
        </w:rPr>
        <w:t>حمَل جميع الناس صورة آدم، وكأنهم يحملون أو يلبسون الثياب. هذا لا يعني فقط أن أجسام الناس تشبه جسم آدم. أنْ تحمل صورة أو شبَه شخص ما يعني أن تكون مثله. والجزء الداخلي منا مثل آدم، لذلك ننظر ونتصرف ونفكر مثل آدم. ولاحقًا سيكون المؤمنون حاملين صورة الذي نزل من السماء. سنكون مثل المسيح عندما يعطينا الله الحياة من جديد بأجسامنا الروحية.</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وأثناء ذلك، قد ترغبون في استخدام رسومات أو أجسام أو حتى أشخاص لتمثيل بولس وجمهور مُستمعيه والله وآدم والمسيح.</w:t>
      </w:r>
    </w:p>
    <w:p>
      <w:pPr>
        <w:bidi/>
      </w:pPr>
      <w:r>
        <w:rPr>
          <w:rtl/>
          <w:cs/>
          <w:lang w:val="ar_AE" w:bidi="ar_AE"/>
        </w:rPr>
      </w:r>
      <w:r>
        <w:rPr>
          <w:rtl/>
          <w:cs/>
          <w:lang w:val="ar_AE" w:bidi="ar_AE"/>
        </w:rPr>
        <w:t>اختاروا أشخاصًا أو رسومات أو أجسامًا لتكون كل واحد من هذه الشخصيات. بينما تبدأون في سرد قصة هذه الآيات، أظهروا كيف أخذ الله التراب وخلقه إنسانًا، آدم، الإنسان الأول. ويمكن لأشخاص آخرين أن يقفوا بالقرب من آدم ليُظهروا كيف أنَّ كل شخص مولودًا على الأرض هو مثل آدم. ثم أظهروا كيف أقام الله المسيح إلى الحياة. يكون جسم المسيح مختلفًا عن جسم آدم وجسم الجميع! ويمكن للمؤمن أن يُظهر انتماءه للمسيح بالوقوف بالقُرب من المسيح. مثِّلوا ما يحدث عندما يموت ذلك المؤمن. مثِّلوا أشخاصًا يدفنون جسد ذلك الشخص، وفكّروا في شكل الجسد عندما يكون في الأرض، ثم مثِّلوا كيف يُقيم الله الجسد من جديد إلى الحياة، وكم هو جماله وقوته. ويبدو جسد المؤمن قويًا وجميلًا مثل جسد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42–49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آدم، الإنسان الأول</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ويقول بولس: "إنَّ البذرة تنبت نباتًا، وسيحدث الشيء ذاته عندما يُقيم الله الموتى إلى الحياة. والجسد الذي يدفنه الناس سيفسد، لكن عندما يقيمه الله إلى الحياة، لن يفسد ثانية أبدًا. عندما يدفن الناس الجسد، يكون بلا كرامة، لكن عندما يقيمه الله إلى الحياة، يكون جميلًا ومملؤًا كرامة. الجسد الذي يدفنه الناس ضعيف، لكن عندما يقيمه الله إلى الحياة، يكون شديدًا وقويًا. أجسادنا الحالية خُلقت للعيش في هذا العالَم، لكن عندما يقيم الله أجسادنا، ستكون للعيش في السماء".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"الآن لدينا أجساد تحيا في هذا العالَم، لكن بعد ذلك سيكون لدينا أجساد تحيا في السماء. لذلك يُقال في الأسفار المقدسة: ’أعطى الله الإنسان الأول، آدم، الحياة في جسده الطبيعي ليعيش في هذا العالم‘. يسوع المسيح هو آدم الثاني، وله جسد للحياة في السماء. يُعيد المسيح الناس إلى الحياة. في البداية، أعطى الله أجسامًا للعيش في هذا العالَم. في المستقبل، سيعطي الله أجسامًا لشعبه ليسكن في السماء".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"خلق الله آدم، الإنسان الأول من الأرض ترابي. يسوع المسيح، الطراز الثاني من الناس، له جسم يحيا في السماء. والذين ينتمون إلى هذه الأرض لهم أجسام مثل آدم، الإنسان الذي خلقه الله من تراب. الذين ينتمون إلى السماء لهم أجساد مثل يسوع، الإنسان الذي من السماء. وكما أن لنا أجسام مثل آدم، الإنسان الترابي، كذلك سيكون لنا أجسام مثل المسيح، الشخص السماوي".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المسيح: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42–49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وكما يغيِّر الله البذرة إلى نبات، يقول بولس إن الله سيُغيِّر أجسادنا عند </w:t>
      </w:r>
      <w:r>
        <w:rPr>
          <w:b/>
          <w:rtl/>
          <w:cs/>
          <w:lang w:val="ar_AE" w:bidi="ar_AE"/>
        </w:rPr>
        <w:t>قيامة</w:t>
      </w:r>
      <w:r>
        <w:rPr>
          <w:rtl/>
          <w:cs/>
          <w:lang w:val="ar_AE" w:bidi="ar_AE"/>
        </w:rPr>
        <w:t xml:space="preserve"> الأموات. عندما يعود يسوع ليحكم ملكًا إلى الأبد، سيحيا من جديد الذين قبلهم الله ويحصلون على جسم جديد، جسم لن يموت مرة أخرى! هذا الحَدَث هو القيامة. لمزيد من المعلومات عن </w:t>
      </w:r>
      <w:r>
        <w:rPr>
          <w:rtl/>
          <w:cs/>
          <w:lang w:val="ar_AE" w:bidi="ar_AE"/>
        </w:rPr>
        <w:t>القيامة</w:t>
      </w:r>
      <w:r>
        <w:rPr>
          <w:rtl/>
          <w:cs/>
          <w:lang w:val="ar_AE" w:bidi="ar_AE"/>
        </w:rPr>
        <w:t>، راجعوا "قاموس الكلمات الرئيسية". استخدموا الكلمة أو العبارة ذاتها التي استخدمتم في المقاطع السابقة للإشارة إلى قيامة الأموات.</w:t>
      </w:r>
    </w:p>
    <w:p>
      <w:pPr>
        <w:bidi/>
      </w:pPr>
      <w:r>
        <w:rPr>
          <w:rtl/>
          <w:cs/>
          <w:lang w:val="ar_AE" w:bidi="ar_AE"/>
        </w:rPr>
      </w:r>
      <w:r>
        <w:rPr>
          <w:rtl/>
          <w:cs/>
          <w:lang w:val="ar_AE" w:bidi="ar_AE"/>
        </w:rPr>
        <w:t xml:space="preserve">يقول بولس إنه عندما يدفن الناس جسدًا، يكون الجسد </w:t>
      </w:r>
      <w:r>
        <w:rPr>
          <w:b/>
          <w:rtl/>
          <w:cs/>
          <w:lang w:val="ar_AE" w:bidi="ar_AE"/>
        </w:rPr>
        <w:t>قابلًا للفساد</w:t>
      </w:r>
      <w:r>
        <w:rPr>
          <w:rtl/>
          <w:cs/>
          <w:lang w:val="ar_AE" w:bidi="ar_AE"/>
        </w:rPr>
        <w:t xml:space="preserve">، لكن الله سيقيمه ليكون </w:t>
      </w:r>
      <w:r>
        <w:rPr>
          <w:b/>
          <w:rtl/>
          <w:cs/>
          <w:lang w:val="ar_AE" w:bidi="ar_AE"/>
        </w:rPr>
        <w:t>غير قابل للفساد</w:t>
      </w:r>
      <w:r>
        <w:rPr>
          <w:rtl/>
          <w:cs/>
          <w:lang w:val="ar_AE" w:bidi="ar_AE"/>
        </w:rPr>
        <w:t>. الشيء القابل للفساد يمكن أن يفسد ويموت. والشيء غير القابل للفساد لن يموت أبدًا. استخدموا الكلمة أو العبارة ذاتها التي استخدمتم في المقاطع السابقة لكلمة "قابل للفساد".</w:t>
      </w:r>
    </w:p>
    <w:p>
      <w:pPr>
        <w:bidi/>
      </w:pPr>
      <w:r>
        <w:rPr>
          <w:rtl/>
          <w:cs/>
          <w:lang w:val="ar_AE" w:bidi="ar_AE"/>
        </w:rPr>
      </w:r>
      <w:r>
        <w:rPr>
          <w:rtl/>
          <w:cs/>
          <w:lang w:val="ar_AE" w:bidi="ar_AE"/>
        </w:rPr>
        <w:t xml:space="preserve">توقّفوا هنا وناقشوا معًا الكلمة أو العبارة التي سوف تستخدمون للتعبير عن كلمة </w:t>
      </w:r>
      <w:r>
        <w:rPr>
          <w:b/>
          <w:rtl/>
          <w:cs/>
          <w:lang w:val="ar_AE" w:bidi="ar_AE"/>
        </w:rPr>
        <w:t>غير قابل للفساد</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عندما يدفن الناس الجسد، يدفنون الجسد في </w:t>
      </w:r>
      <w:r>
        <w:rPr>
          <w:b/>
          <w:rtl/>
          <w:cs/>
          <w:lang w:val="ar_AE" w:bidi="ar_AE"/>
        </w:rPr>
        <w:t>هوان</w:t>
      </w:r>
      <w:r>
        <w:rPr>
          <w:rtl/>
          <w:cs/>
          <w:lang w:val="ar_AE" w:bidi="ar_AE"/>
        </w:rPr>
        <w:t xml:space="preserve">، لكن الله سيقيمه في </w:t>
      </w:r>
      <w:r>
        <w:rPr>
          <w:b/>
          <w:rtl/>
          <w:cs/>
          <w:lang w:val="ar_AE" w:bidi="ar_AE"/>
        </w:rPr>
        <w:t>مجد</w:t>
      </w:r>
      <w:r>
        <w:rPr>
          <w:rtl/>
          <w:cs/>
          <w:lang w:val="ar_AE" w:bidi="ar_AE"/>
        </w:rPr>
        <w:t>. هنا، يعني التعبير "هوان" أن شيئًا ما قبيح ولا يجلب الكرامة. والشيء الذي في مجد يعني أنه جميل ويستحق الإكرام.</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الهوان</w:t>
      </w:r>
      <w:r>
        <w:rPr>
          <w:rtl/>
          <w:cs/>
          <w:lang w:val="ar_AE" w:bidi="ar_AE"/>
        </w:rPr>
        <w:t xml:space="preserve">، وكذلك عن </w:t>
      </w:r>
      <w:r>
        <w:rPr>
          <w:b/>
          <w:rtl/>
          <w:cs/>
          <w:lang w:val="ar_AE" w:bidi="ar_AE"/>
        </w:rPr>
        <w:t>المجد</w:t>
      </w:r>
      <w:r>
        <w:rPr>
          <w:rtl/>
          <w:cs/>
          <w:lang w:val="ar_AE" w:bidi="ar_AE"/>
        </w:rPr>
        <w:t xml:space="preserve"> أو الجمال. تذكّروا أنه في المقطع السابق تحدثتم عن كيف تُترجمون كلمة "مجد" عندما تعني شيئًا جميلًا ومُكرمًا. قد ترغبون في استخدام تلك الكلمة ذاتها هنا. إذا كنتم قد ترجمتم كلمة "هوان"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عندما يدفن الناس جسدًا، يكون الجسد جسمًا </w:t>
      </w:r>
      <w:r>
        <w:rPr>
          <w:b/>
          <w:rtl/>
          <w:cs/>
          <w:lang w:val="ar_AE" w:bidi="ar_AE"/>
        </w:rPr>
        <w:t>طبيعيًا</w:t>
      </w:r>
      <w:r>
        <w:rPr>
          <w:rtl/>
          <w:cs/>
          <w:lang w:val="ar_AE" w:bidi="ar_AE"/>
        </w:rPr>
        <w:t xml:space="preserve">، لكن الله سيقيمه جسمًا </w:t>
      </w:r>
      <w:r>
        <w:rPr>
          <w:b/>
          <w:rtl/>
          <w:cs/>
          <w:lang w:val="ar_AE" w:bidi="ar_AE"/>
        </w:rPr>
        <w:t>روحانيًا</w:t>
      </w:r>
      <w:r>
        <w:rPr>
          <w:rtl/>
          <w:cs/>
          <w:lang w:val="ar_AE" w:bidi="ar_AE"/>
        </w:rPr>
        <w:t>. والجسم الحيواني جسم للحياة على هذه الأرض. تتحكم الشهوات الطبيعية والخاطئة في هذا الشخص وجسده. الجسم الروحاني هو الجسم الذي يسكن في السماء. يُعطي روح الله الحياة لهذا الجسم ويقوده. استخدموا الكلمة أو العبارة ذاتها التي استخدمتم في المقاطع السابقة لكلمة "روحاني".</w:t>
      </w:r>
    </w:p>
    <w:p>
      <w:pPr>
        <w:bidi/>
      </w:pPr>
      <w:r>
        <w:rPr>
          <w:rtl/>
          <w:cs/>
          <w:lang w:val="ar_AE" w:bidi="ar_AE"/>
        </w:rPr>
      </w:r>
      <w:r>
        <w:rPr>
          <w:rtl/>
          <w:cs/>
          <w:lang w:val="ar_AE" w:bidi="ar_AE"/>
        </w:rPr>
        <w:t xml:space="preserve">توقّفوا هنا وناقشوا معًا الكلمة أو العبارة التي سوف تستخدمون للتعبير عن الكلمة </w:t>
      </w:r>
      <w:r>
        <w:rPr>
          <w:b/>
          <w:rtl/>
          <w:cs/>
          <w:lang w:val="ar_AE" w:bidi="ar_AE"/>
        </w:rPr>
        <w:t>حيواني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يقول بولس إن الله خلق آدم، الإنسان الأول من </w:t>
      </w:r>
      <w:r>
        <w:rPr>
          <w:b/>
          <w:rtl/>
          <w:cs/>
          <w:lang w:val="ar_AE" w:bidi="ar_AE"/>
        </w:rPr>
        <w:t>تراب</w:t>
      </w:r>
      <w:r>
        <w:rPr>
          <w:rtl/>
          <w:cs/>
          <w:lang w:val="ar_AE" w:bidi="ar_AE"/>
        </w:rPr>
        <w:t>، أو غبار الأرض. كان هذا الغبار على الأرجح الطبقة العليا من الأرض، وكان من المفترَض أنْ يكون أكثر دقة وجفافًا من التربة السفلى في الأرض.</w:t>
      </w:r>
    </w:p>
    <w:p>
      <w:pPr>
        <w:bidi/>
      </w:pPr>
      <w:r>
        <w:rPr>
          <w:rtl/>
          <w:cs/>
          <w:lang w:val="ar_AE" w:bidi="ar_AE"/>
        </w:rPr>
      </w:r>
      <w:r>
        <w:rPr>
          <w:rtl/>
          <w:cs/>
          <w:lang w:val="ar_AE" w:bidi="ar_AE"/>
        </w:rPr>
        <w:t xml:space="preserve">توقّفوا هنا وناقشوا الكلمة أو العبارة التي سوف تستخدمون للتعبير عن </w:t>
      </w:r>
      <w:r>
        <w:rPr>
          <w:b/>
          <w:rtl/>
          <w:cs/>
          <w:lang w:val="ar_AE" w:bidi="ar_AE"/>
        </w:rPr>
        <w:t>التراب</w:t>
      </w:r>
      <w:r>
        <w:rPr>
          <w:rtl/>
          <w:cs/>
          <w:lang w:val="ar_AE" w:bidi="ar_AE"/>
        </w:rPr>
        <w:t>. إذا ترجمتم سِفر التكوين، فقد ترغبون في استخدام الكلمة ذاتها المُعبرة عن التراب التي استخدمتم في تكوين 2 عندما خلق الله آدم. قد ترغبون فقط في استخدام كلمة عامة للتعبير عن التراب أو التربة التي على الأرض. أوقفوا سماع هذا التسجيل الصوتي هنا.</w:t>
      </w:r>
    </w:p>
    <w:p>
      <w:pPr>
        <w:bidi/>
      </w:pPr>
      <w:r>
        <w:rPr>
          <w:rtl/>
          <w:cs/>
          <w:lang w:val="ar_AE" w:bidi="ar_AE"/>
        </w:rPr>
      </w:r>
      <w:r>
        <w:rPr>
          <w:rtl/>
          <w:cs/>
          <w:lang w:val="ar_AE" w:bidi="ar_AE"/>
        </w:rPr>
        <w:t xml:space="preserve">يقول بولس إن الإنسان الثاني، المسيح، </w:t>
      </w:r>
      <w:r>
        <w:rPr>
          <w:b/>
          <w:rtl/>
          <w:cs/>
          <w:lang w:val="ar_AE" w:bidi="ar_AE"/>
        </w:rPr>
        <w:t>روح</w:t>
      </w:r>
      <w:r>
        <w:rPr>
          <w:rtl/>
          <w:cs/>
          <w:lang w:val="ar_AE" w:bidi="ar_AE"/>
        </w:rPr>
        <w:t xml:space="preserve"> معطي للحياة. روح الشخص هو الجزء الداخلي غير المرئي من الشخص الذي يستمر في العيش في جسمه الروحي بعد موت جسمه الطبيعي. للمسيح جسم سماوي أو روحاني، ولأن الله أقام المسيح إلى الحياة، فإن روح المسيح يمكن أن يعطي جسمًا روحانيًا للآخرين. ولمزيد من المعلومات عن </w:t>
      </w:r>
      <w:r>
        <w:rPr>
          <w:rtl/>
          <w:cs/>
          <w:lang w:val="ar_AE" w:bidi="ar_AE"/>
        </w:rPr>
        <w:t>الروح</w:t>
      </w:r>
      <w:r>
        <w:rPr>
          <w:rtl/>
          <w:cs/>
          <w:lang w:val="ar_AE" w:bidi="ar_AE"/>
        </w:rPr>
        <w:t>، راجعوا "قاموس الكلمات الرئيسية". استخدموا الكلمة أو العبارة ذاتها التي استخدمتم في المقاطع السابقة للإشارة إلى كلمة "روح".</w:t>
      </w:r>
    </w:p>
    <w:p>
      <w:pPr>
        <w:bidi/>
      </w:pPr>
      <w:r>
        <w:rPr>
          <w:rtl/>
          <w:cs/>
          <w:lang w:val="ar_AE" w:bidi="ar_AE"/>
        </w:rPr>
      </w:r>
      <w:r>
        <w:rPr>
          <w:rtl/>
          <w:cs/>
          <w:lang w:val="ar_AE" w:bidi="ar_AE"/>
        </w:rPr>
        <w:t xml:space="preserve">يقول بولس إن الإنسان الثاني، المسيح، </w:t>
      </w:r>
      <w:r>
        <w:rPr>
          <w:b/>
          <w:rtl/>
          <w:cs/>
          <w:lang w:val="ar_AE" w:bidi="ar_AE"/>
        </w:rPr>
        <w:t>سماوي</w:t>
      </w:r>
      <w:r>
        <w:rPr>
          <w:rtl/>
          <w:cs/>
          <w:lang w:val="ar_AE" w:bidi="ar_AE"/>
        </w:rPr>
        <w:t xml:space="preserve">، أو من السماء. وهنا تشير كلمة "السماء إلى المكان الذي يسكن فيه الله مع ملائكته. وهذه السماء ليست مكانًا في هذا الكون؛ وهي ليست مكانًا يمكن للبشر أن يذهبوا إليه. ولمزيد من المعلومات عن كلمة </w:t>
      </w:r>
      <w:r>
        <w:rPr>
          <w:rtl/>
          <w:cs/>
          <w:lang w:val="ar_AE" w:bidi="ar_AE"/>
        </w:rPr>
        <w:t>السماء</w:t>
      </w:r>
      <w:r>
        <w:rPr>
          <w:rtl/>
          <w:cs/>
          <w:lang w:val="ar_AE" w:bidi="ar_AE"/>
        </w:rPr>
        <w:t>، راجعوا "قاموس الكلمات الرئيسية". استخدموا الكلمة أو العبارة ذاتها التي استخدمتم في المقاطع السابقة للإشارة إلى كلمة "السماء".</w:t>
      </w:r>
    </w:p>
    <w:p>
      <w:pPr>
        <w:bidi/>
      </w:pPr>
      <w:r>
        <w:rPr>
          <w:rtl/>
          <w:cs/>
          <w:lang w:val="ar_AE" w:bidi="ar_AE"/>
        </w:rPr>
      </w:r>
      <w:r>
        <w:rPr>
          <w:rtl/>
          <w:cs/>
          <w:lang w:val="ar_AE" w:bidi="ar_AE"/>
        </w:rPr>
        <w:t xml:space="preserve">يقول بولس إنه مثلما </w:t>
      </w:r>
      <w:r>
        <w:rPr>
          <w:b/>
          <w:rtl/>
          <w:cs/>
          <w:lang w:val="ar_AE" w:bidi="ar_AE"/>
        </w:rPr>
        <w:t>لبسنا صورة</w:t>
      </w:r>
      <w:r>
        <w:rPr>
          <w:rtl/>
          <w:cs/>
          <w:lang w:val="ar_AE" w:bidi="ar_AE"/>
        </w:rPr>
        <w:t xml:space="preserve"> آدم، فسوف </w:t>
      </w:r>
      <w:r>
        <w:rPr>
          <w:b/>
          <w:rtl/>
          <w:cs/>
          <w:lang w:val="ar_AE" w:bidi="ar_AE"/>
        </w:rPr>
        <w:t>نلبس صورة</w:t>
      </w:r>
      <w:r>
        <w:rPr>
          <w:rtl/>
          <w:cs/>
          <w:lang w:val="ar_AE" w:bidi="ar_AE"/>
        </w:rPr>
        <w:t xml:space="preserve"> المسيح، والصورة رسم لشيء ما. والصورة أو اللوحة أو التمثال الخاص بشخص ما، هي صورة هذا الشخص. تُخبرنا الصورة شيئًا ما عن شكل الشخص، أو كيف تبدو شخصيته. هذا يعني أن لدينا جسد مثل آدم وحياة مثل آدم. عندما نلبس صورة المسيح، سيكون لنا جسد وحياة مثل جسد وحياة المسيح. يختلف هذا عن الطريقة التي يحمل بها الناس صورة الله، حيث نمثّل الله ولنا صفات الله، لكننا لا نشبه الله، لأن الله روح. تقول بعض الترجمات "سنصبح مثل المسيح" أو "سيكون لنا أجساد مثل المسيح".</w:t>
      </w:r>
    </w:p>
    <w:p>
      <w:pPr>
        <w:bidi/>
      </w:pPr>
      <w:r>
        <w:rPr>
          <w:rtl/>
          <w:cs/>
          <w:lang w:val="ar_AE" w:bidi="ar_AE"/>
        </w:rPr>
      </w:r>
      <w:r>
        <w:rPr>
          <w:rtl/>
          <w:cs/>
          <w:lang w:val="ar_AE" w:bidi="ar_AE"/>
        </w:rPr>
        <w:t>توقّفوا هنا وناقشوا معًا الكلمة أو العبارة التي سوف تستخدمون للتعبير عن "تلبسون صورة". إذا كنتم قد ترجمتم هذه العبارة فعلًا في سِفر آخر من الكتاب المقدس، استخدموا العبارة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15:50–58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15: 50–58 واحفظوه في قلوبكم.</w:t>
      </w:r>
    </w:p>
    <w:p>
      <w:pPr>
        <w:bidi/>
      </w:pPr>
      <w:r>
        <w:rPr>
          <w:rtl/>
          <w:cs/>
          <w:lang w:val="ar_AE" w:bidi="ar_AE"/>
        </w:rPr>
      </w:r>
      <w:r>
        <w:rPr>
          <w:rtl/>
          <w:cs/>
          <w:lang w:val="ar_AE" w:bidi="ar_AE"/>
        </w:rPr>
        <w:t>استمعوا إلى نسخة صوتية من رسالة كورنثوس الأولى 15: 50–58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15: 50–58 من الترجمة الأسهل فهمًا.</w:t>
      </w:r>
    </w:p>
    <w:p>
      <w:pPr>
        <w:bidi/>
      </w:pPr>
      <w:r>
        <w:rPr>
          <w:rtl/>
          <w:cs/>
          <w:lang w:val="ar_AE" w:bidi="ar_AE"/>
        </w:rPr>
      </w:r>
      <w:r>
        <w:rPr>
          <w:rtl/>
          <w:cs/>
          <w:lang w:val="ar_AE" w:bidi="ar_AE"/>
        </w:rPr>
        <w:t>في الجزء الأخير من رسالته، وصف بولس كيف سيعطي الله المؤمنين أجسامًا روحية جديدة مثل المسيح، في هذا المقطع يقول بولس بقوة إن المؤمنين يجب أن يكون لهم هذه الأجسام الجديدة، ويصف بولس الطريقة الرائعة التي يهزم بها الله الموت في نهاية العالم. بما أن المؤمنين يعلمون أن الله سيغلب الموت حقًا، يحثهم بولس على الاستمرار في الثقة والعمل من أجل الرب.</w:t>
      </w:r>
    </w:p>
    <w:p>
      <w:pPr>
        <w:bidi/>
      </w:pPr>
      <w:r>
        <w:rPr>
          <w:rtl/>
          <w:cs/>
          <w:lang w:val="ar_AE" w:bidi="ar_AE"/>
        </w:rPr>
      </w:r>
      <w:r>
        <w:rPr>
          <w:rtl/>
          <w:cs/>
          <w:lang w:val="ar_AE" w:bidi="ar_AE"/>
        </w:rPr>
        <w:t>ولكي يبدأ الحديث، ينهي بولس النقاش من الجزء الأخير من رسالته. لقد قال للتو إن الله سيعطي المؤمنين أجسامًا جديدة جاهزة للعيش في السماء. هنا يشرح بولس أن هذا أمر ضروري، لأن المؤمنين لا يستطيعون أن يرثوا ملكوت الله أو يعيشوا فيه بالأجساد البشرية الحالية. لن ينتهي ملكوت الله أبدًا، لكن أجساد الناس ستنتهي. وسوف تفسد أجساد الناس التي من لحم ودَم. لا يمكن لهذه الأجسام أن تشارك في ملكوت الله الذي يدوم إلى الأبد.</w:t>
      </w:r>
    </w:p>
    <w:p>
      <w:pPr>
        <w:bidi/>
      </w:pPr>
      <w:r>
        <w:rPr>
          <w:rtl/>
          <w:cs/>
          <w:lang w:val="ar_AE" w:bidi="ar_AE"/>
        </w:rPr>
      </w:r>
      <w:r>
        <w:rPr>
          <w:rtl/>
          <w:cs/>
          <w:lang w:val="ar_AE" w:bidi="ar_AE"/>
        </w:rPr>
        <w:t>يعلم بولس أن هذا أمرٌ مُحيِّر. استمر الناس مُتحيرين بشأن ما سيحدث في نهاية العالَم لفترة طويلة! لكن الله شرح هذا السر، أو السِر المُحيِّر، لبولس، والآن سيشرح بولس السِر لأهل كورنثوس. يقول بولس إنه لن يموت جميع المؤمنين قبل عودة المسيح. لكن الله سيغيِّر كل مؤمن، الذين ماتوا فعلًا وكذلك الذين لا يزالون أحياء. وسيُعطي الله كل مؤمن جسدًا جديدًا.</w:t>
      </w:r>
    </w:p>
    <w:p>
      <w:pPr>
        <w:bidi/>
      </w:pPr>
      <w:r>
        <w:rPr>
          <w:rtl/>
          <w:cs/>
          <w:lang w:val="ar_AE" w:bidi="ar_AE"/>
        </w:rPr>
      </w:r>
      <w:r>
        <w:rPr>
          <w:rtl/>
          <w:cs/>
          <w:lang w:val="ar_AE" w:bidi="ar_AE"/>
        </w:rPr>
        <w:t>سيفعل الله هذا بسرعة كبيرة، أسرع حتى من غمضة العين! يشرح بولس كيف سيحدث ذلك: في يوم من الأيام، سيسمع الناس صوت شخص يعزف على آلة موسيقية تُدعى البوق، والبُوق آلة نفْخ موسيقية. ينفُخ الموسيقي في البوق ليُصدر صوتًا عاليًا. وعندما ينفخ شخص بالبوق، عادةً ما يريد جذْب انتباه الناس فيجتمعوا معًا.</w:t>
      </w:r>
    </w:p>
    <w:p>
      <w:pPr>
        <w:bidi/>
      </w:pPr>
      <w:r>
        <w:rPr>
          <w:rtl/>
          <w:cs/>
          <w:lang w:val="ar_AE" w:bidi="ar_AE"/>
        </w:rPr>
      </w:r>
      <w:r>
        <w:rPr>
          <w:rtl/>
          <w:cs/>
          <w:lang w:val="ar_AE" w:bidi="ar_AE"/>
        </w:rPr>
        <w:t xml:space="preserve">توقّفوا هنا وانظروا كمجموعة إلى صورة </w:t>
      </w:r>
      <w:r>
        <w:rPr>
          <w:b/>
          <w:rtl/>
          <w:cs/>
          <w:lang w:val="ar_AE" w:bidi="ar_AE"/>
        </w:rPr>
        <w:t>البوق</w:t>
      </w:r>
      <w:r>
        <w:rPr>
          <w:rtl/>
          <w:cs/>
          <w:lang w:val="ar_AE" w:bidi="ar_AE"/>
        </w:rPr>
        <w:t>. في ثقافتكم، كيف يدعو الناس الآخرين ليجتمعوا؟ ما نوع الآلات الصوتية العالية التي يمكنكم استخدامها لجذب انتباه شخص ما؟ أوقفوا سماع هذا التسجيل الصوتي هنا.</w:t>
      </w:r>
    </w:p>
    <w:p>
      <w:pPr>
        <w:bidi/>
      </w:pPr>
      <w:r>
        <w:rPr>
          <w:rtl/>
          <w:cs/>
          <w:lang w:val="ar_AE" w:bidi="ar_AE"/>
        </w:rPr>
      </w:r>
      <w:r>
        <w:rPr>
          <w:rtl/>
          <w:cs/>
          <w:lang w:val="ar_AE" w:bidi="ar_AE"/>
        </w:rPr>
        <w:t>عندها سيُقيم الله الموتى إلى الحياة ويعطي الجميع جسدًا لن يموت أبدًا. يقول بولس مرة أخرى إن أجسادنا التي ستفسد وتموت، يجب أن تتحول إلى أجسام غير قابلة للفساد والموت.</w:t>
      </w:r>
    </w:p>
    <w:p>
      <w:pPr>
        <w:bidi/>
      </w:pPr>
      <w:r>
        <w:rPr>
          <w:rtl/>
          <w:cs/>
          <w:lang w:val="ar_AE" w:bidi="ar_AE"/>
        </w:rPr>
      </w:r>
      <w:r>
        <w:rPr>
          <w:rtl/>
          <w:cs/>
          <w:lang w:val="ar_AE" w:bidi="ar_AE"/>
        </w:rPr>
        <w:t>وقد تحدَّث الله عن هذا اليوم منذ زمن طويل إلى رجُلٍ كتبه في الأسفَار المُقَدَّسَة. قال الله إنه سيغلب الموت، لذلك لن يموت الناس بعد. عندما غيّر الله أجسامنا، فإن تلك النبوّة، أو شرْح الله للمستقبل سيحدُث، تمامًا كما قال!</w:t>
      </w:r>
    </w:p>
    <w:p>
      <w:pPr>
        <w:bidi/>
      </w:pPr>
      <w:r>
        <w:rPr>
          <w:rtl/>
          <w:cs/>
          <w:lang w:val="ar_AE" w:bidi="ar_AE"/>
        </w:rPr>
      </w:r>
      <w:r>
        <w:rPr>
          <w:rtl/>
          <w:cs/>
          <w:lang w:val="ar_AE" w:bidi="ar_AE"/>
        </w:rPr>
        <w:t>يفرح بولس بكلمات من اقتباس آخر من الأسفار المقدسة. مرة أخرى، أخبر الله رجُلًا آخر بما سيفعله في المستقبل. يستخدم الله لُغة خاصة ويتحدث عن الموت وكأنه شخص. يقول الله إن الموت لم يغلب وينتصر علينا أو على الله. بالتأكيد لن يلسع الموت أحدًا بعد الآن، فالحيوانات مثل الحشرات والثعابين، تلسع الناس، وتترك السُم في جِلد الشخص. لكن لم يعد ممكنًا للموت أن يلسع أو يؤذي الناس لأن الناس لن يموتوا بعد الآن!</w:t>
      </w:r>
    </w:p>
    <w:p>
      <w:pPr>
        <w:bidi/>
      </w:pPr>
      <w:r>
        <w:rPr>
          <w:rtl/>
          <w:cs/>
          <w:lang w:val="ar_AE" w:bidi="ar_AE"/>
        </w:rPr>
      </w:r>
      <w:r>
        <w:rPr>
          <w:rtl/>
          <w:cs/>
          <w:lang w:val="ar_AE" w:bidi="ar_AE"/>
        </w:rPr>
        <w:t>توقّفوا هنا وناقشوا كمجموعة: ما بعض الحيوانات في منطقتكم التي تلسع أو تعُّض؟ أوقفوا سماع هذا التسجيل الصوتي هنا.</w:t>
      </w:r>
    </w:p>
    <w:p>
      <w:pPr>
        <w:bidi/>
      </w:pPr>
      <w:r>
        <w:rPr>
          <w:rtl/>
          <w:cs/>
          <w:lang w:val="ar_AE" w:bidi="ar_AE"/>
        </w:rPr>
      </w:r>
      <w:r>
        <w:rPr>
          <w:rtl/>
          <w:cs/>
          <w:lang w:val="ar_AE" w:bidi="ar_AE"/>
        </w:rPr>
        <w:t>شرَحَ بولس بسرعة أن الناس يموتون بسبب خطاياهم. والشعب يعلم أنهم أخطأوا لأن ناموس الله يُظهر أنهم يخطئون عندما يتبعون ذلك الناموس. لكن الآن، حرَّر الله الناس من سلطان الخطية من خلال ما فعله الرب المسيح. كان بولس ممتلئًا بالفرح حتى أنه يريد أن يشكر الله، ويحث المؤمنين الآخرين على شُكره أيضًا!</w:t>
      </w:r>
    </w:p>
    <w:p>
      <w:pPr>
        <w:bidi/>
      </w:pPr>
      <w:r>
        <w:rPr>
          <w:rtl/>
          <w:cs/>
          <w:lang w:val="ar_AE" w:bidi="ar_AE"/>
        </w:rPr>
      </w:r>
      <w:r>
        <w:rPr>
          <w:rtl/>
          <w:cs/>
          <w:lang w:val="ar_AE" w:bidi="ar_AE"/>
        </w:rPr>
        <w:t>ولأن الله قد فعل ما يقول إنه سيفعله، يحث بولس المؤمنين على الاستمرار في الإيمان بالله. تذكّروا أنه عندما بدأ بولس يتكلم عن كيف يُقيم الله الأموات إلى الحياة، ذكَّر أهل كورنثوس بالمرة الأولى التي كرز بها لهُم. عندما سمعوا الحق، آمن أهل كورنثوس بالله واتَّكلوا عليه. والآن يحث بولس أهل كورنثوس أن يؤمنوا ويتَّكلوا عليه كما فعلوا عندما سمعوه لأول مرة! ليس هذا فحسب، بل يجب أن يثق أهل كورنثوس بالله أكثر فأكثر. فإذا كان الله هو الذي يُخلّص أهل كورنثوس، فلا ينبغي لهُم أن يبتعدوا أو يتجاهلوا الله. بدلًا من ذلك، كان ينبغي على أهل كورنثوس أن يعملوا جاهدين من أجل الرب يسوع. ويؤكد بولس لأهل كورنثوس أن العمل من أجل الرب ذو قيمة دائمًا.</w:t>
      </w:r>
    </w:p>
    <w:p>
      <w:pPr>
        <w:bidi/>
      </w:pPr>
      <w:r>
        <w:rPr>
          <w:rtl/>
          <w:cs/>
          <w:lang w:val="ar_AE" w:bidi="ar_AE"/>
        </w:rPr>
      </w:r>
      <w:r>
        <w:rPr>
          <w:rtl/>
          <w:cs/>
          <w:lang w:val="ar_AE" w:bidi="ar_AE"/>
        </w:rPr>
        <w:t>إن الله حقًا يُقيم من الأموات إلى الحياة، لذلك يجب على المؤمنين أن يفعلوا كل ما في وسعهم ليُخبروا الآخرين عن هذا الخبَر السار. ثم يمكن للآخرين أيضًا أن يكون لهم الرجاء بأن الله سيقيمهم إلى الحياة ليعيشوا مع الله!</w:t>
      </w:r>
    </w:p>
    <w:p>
      <w:pPr>
        <w:bidi/>
      </w:pPr>
      <w:r>
        <w:rPr>
          <w:rtl/>
          <w:cs/>
          <w:lang w:val="ar_AE" w:bidi="ar_AE"/>
        </w:rPr>
      </w:r>
      <w:r>
        <w:rPr>
          <w:rtl/>
          <w:cs/>
          <w:lang w:val="ar_AE" w:bidi="ar_AE"/>
        </w:rPr>
        <w:t>توقّفوا هنا وناقشوا هذا السؤال كمجموعة: احكوا قصة عن وقت كنتم فيه متحمسين لشيء سيحدث وأردتم أن يكون الآخرون معكم عندما يحدث.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15: 50–58 من الترجمة الأسهل فهمًا.</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يقول بولس إن أجسادنا، التي خلقها الله لتعيش على الأرض، لا يمكن أن تعيش في ملكوت الله. يدوم ملكوت الله إلى الأبد، بينما تفسد أجسادنا وتموت.</w:t>
      </w:r>
    </w:p>
    <w:p>
      <w:pPr>
        <w:bidi/>
      </w:pPr>
      <w:r>
        <w:rPr>
          <w:rtl/>
          <w:cs/>
          <w:lang w:val="ar_AE" w:bidi="ar_AE"/>
        </w:rPr>
      </w:r>
      <w:r>
        <w:rPr>
          <w:b/>
          <w:rtl/>
          <w:cs/>
          <w:lang w:val="ar_AE" w:bidi="ar_AE"/>
        </w:rPr>
        <w:t>في الجزء الثاني:</w:t>
      </w:r>
      <w:r>
        <w:rPr>
          <w:rtl/>
          <w:cs/>
          <w:lang w:val="ar_AE" w:bidi="ar_AE"/>
        </w:rPr>
        <w:t xml:space="preserve"> يصف بولس كيف سيُعدَّنا الله لنعيش في ملكوته. سوف يسمع الناس صوت البوق، وسيقيم الله الأموات إلى الحياة، ثم يغيِّر أجسام جميع المؤمنين على الفور ليكونوا مستعدين للعيش في ملكوت الله. يقول بولس بقوة إن أجسادنا التي يمكن أن تفسد وتموت تتحوّل إلى أجسام غير قابلة للفساد أو الموت.</w:t>
      </w:r>
    </w:p>
    <w:p>
      <w:pPr>
        <w:bidi/>
      </w:pPr>
      <w:r>
        <w:rPr>
          <w:rtl/>
          <w:cs/>
          <w:lang w:val="ar_AE" w:bidi="ar_AE"/>
        </w:rPr>
      </w:r>
      <w:r>
        <w:rPr>
          <w:b/>
          <w:rtl/>
          <w:cs/>
          <w:lang w:val="ar_AE" w:bidi="ar_AE"/>
        </w:rPr>
        <w:t>في الجزء الثالث:</w:t>
      </w:r>
      <w:r>
        <w:rPr>
          <w:rtl/>
          <w:cs/>
          <w:lang w:val="ar_AE" w:bidi="ar_AE"/>
        </w:rPr>
        <w:t xml:space="preserve"> يُغيّرنا الله، تمامًا كما تنبّأت النبوّات في الأسفار المقدسة بحدوث ذلك. قال الله في هذه النبوّة إنه سيغلب الموت حتى لا يموت الناس بعد. يشرح بولس أنهم يموتون لأنهم يخطئون، ويعلم هؤلاء أنهم أخطأوا بسبب الناموس. لكن بولس يحتفل بأن الله أقام المسيح من بين الأموات حتى لا يموت الناس إلى الأبد.</w:t>
      </w:r>
    </w:p>
    <w:p>
      <w:pPr>
        <w:bidi/>
      </w:pPr>
      <w:r>
        <w:rPr>
          <w:rtl/>
          <w:cs/>
          <w:lang w:val="ar_AE" w:bidi="ar_AE"/>
        </w:rPr>
      </w:r>
      <w:r>
        <w:rPr>
          <w:b/>
          <w:rtl/>
          <w:cs/>
          <w:lang w:val="ar_AE" w:bidi="ar_AE"/>
        </w:rPr>
        <w:t>في الجزء الرابع:</w:t>
      </w:r>
      <w:r>
        <w:rPr>
          <w:rtl/>
          <w:cs/>
          <w:lang w:val="ar_AE" w:bidi="ar_AE"/>
        </w:rPr>
        <w:t xml:space="preserve"> بسبب كل ما فعله الله، يجب على المؤمنين أن يثقوا به أكثر فأكثر. عليهم ألا يبتعدوا عن الله، بل يعملوا دائمًا بجدٍ لأجله. يمكنهم التأكد من أن عملهم من أجل الرب يسوع ذو قيمة دائمًا.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في الجزء الأخير من رسالته قال بولس إنه عندما يُقيم الله الأموات إلى الحياة، سيعطينا جميعًا أجسامًا روحانية فنكون مثل المسيح.</w:t>
      </w:r>
    </w:p>
    <w:p>
      <w:pPr>
        <w:bidi/>
      </w:pPr>
      <w:r>
        <w:rPr>
          <w:rtl/>
          <w:cs/>
          <w:lang w:val="ar_AE" w:bidi="ar_AE"/>
        </w:rPr>
      </w:r>
      <w:r>
        <w:rPr>
          <w:rtl/>
          <w:cs/>
          <w:lang w:val="ar_AE" w:bidi="ar_AE"/>
        </w:rPr>
        <w:t>في الجزء الأول من هذا القسم، يقول بولس إن المؤمنين لا يستطيعون أن يعيشوا في ملكوت الله بالأجسام التي للمؤمنين الآن. يريد بولس من أهل كورنثوس أن يفهموا مدى أهمية هذا، ويدعو بولس المؤمنين الإخوة الأحباء أو الأصدقاء المُحبَّين ليلفت انتباههم. يقول بولس: "هُوَذَا سِرٌّ أَقُولُهُ لَكُمْ". أجساد الناس من لَحم ودَم، أو أجساد طبيعية، كما قال بولس في الجزء الأخير من رسالته. سوف تفسد هذه الأجساد وتموت.</w:t>
      </w:r>
    </w:p>
    <w:p>
      <w:pPr>
        <w:bidi/>
      </w:pPr>
      <w:r>
        <w:rPr>
          <w:rtl/>
          <w:cs/>
          <w:lang w:val="ar_AE" w:bidi="ar_AE"/>
        </w:rPr>
      </w:r>
      <w:r>
        <w:rPr>
          <w:rtl/>
          <w:cs/>
          <w:lang w:val="ar_AE" w:bidi="ar_AE"/>
        </w:rPr>
        <w:t>ملكوت الله هو الزمان والمكان الذي يحكم فيه الله على كل شيء وهذا الملكوت يدوم إلى الأبد. يملك الله بالفعل على شعبه، لكن هنا يتحدث بولس عن وقت عودة يسوع ويحكم الله ملكًا إلى الأبد.</w:t>
      </w:r>
    </w:p>
    <w:p>
      <w:pPr>
        <w:bidi/>
      </w:pPr>
      <w:r>
        <w:rPr>
          <w:rtl/>
          <w:cs/>
          <w:lang w:val="ar_AE" w:bidi="ar_AE"/>
        </w:rPr>
      </w:r>
      <w:r>
        <w:rPr>
          <w:rtl/>
          <w:cs/>
          <w:lang w:val="ar_AE" w:bidi="ar_AE"/>
        </w:rPr>
        <w:t>يقول بولس إن أجسادنا التي تفسد أو تموت لا يمكن أن ترث شيئًا غير قابل للفساد أو يدوم إلى الأبد. عادةً ما يعني الميراث أن ينال الشخص شيئًا بعد موته. وهنا تعني كلمة "ميراث" أن الله يعطي شعبه الحق في العيش في ملكوته. لكن يجب أن تتغيّر أجسادنا لتكون قادرة على العيش في ملكوت الله.</w:t>
      </w:r>
    </w:p>
    <w:p>
      <w:pPr>
        <w:bidi/>
      </w:pPr>
      <w:r>
        <w:rPr>
          <w:rtl/>
          <w:cs/>
          <w:lang w:val="ar_AE" w:bidi="ar_AE"/>
        </w:rPr>
      </w:r>
      <w:r>
        <w:rPr>
          <w:rtl/>
          <w:cs/>
          <w:lang w:val="ar_AE" w:bidi="ar_AE"/>
        </w:rPr>
        <w:t>في الجزء الثاني، يُذكِّر بولس أهل كورنثوس بأن الله يغيّر أجسادنا لتكون مستعدة للحياة في ملكوته. يقول بولس: "فَأَقُولُ هَذَا أَيُّهَا الإِخْوَةُ". كان بولس يريد من المؤمنين أن ينتبهوا لأنه سيشرح أمرًا مُهمًا كان سرًا في وقت ما، وقد أعلنَ الله هذا السرّ لبولس، والآن سيُعلن بولس السر لأهل كورنثوس.</w:t>
      </w:r>
    </w:p>
    <w:p>
      <w:pPr>
        <w:bidi/>
      </w:pPr>
      <w:r>
        <w:rPr>
          <w:rtl/>
          <w:cs/>
          <w:lang w:val="ar_AE" w:bidi="ar_AE"/>
        </w:rPr>
      </w:r>
      <w:r>
        <w:rPr>
          <w:rtl/>
          <w:cs/>
          <w:lang w:val="ar_AE" w:bidi="ar_AE"/>
        </w:rPr>
        <w:t>توقّفوا هنا وناقشوا هذا السؤال كمجموعة: في لُغتكم، ما الكلمات أو العبارات التي تستخدمون لجذب انتباه شخص ما؟ ماذا تقولون لتُظهِروا أنكم تتحدثون عن شيء مهم؟ أوقفوا سماع هذا التسجيل الصوتي هنا.</w:t>
      </w:r>
    </w:p>
    <w:p>
      <w:pPr>
        <w:bidi/>
      </w:pPr>
      <w:r>
        <w:rPr>
          <w:rtl/>
          <w:cs/>
          <w:lang w:val="ar_AE" w:bidi="ar_AE"/>
        </w:rPr>
      </w:r>
      <w:r>
        <w:rPr>
          <w:rtl/>
          <w:cs/>
          <w:lang w:val="ar_AE" w:bidi="ar_AE"/>
        </w:rPr>
        <w:t>يصف بولس ما سيحدث في نهاية العالَم. يشرح بولس أننا "لَا نَرْقُدُ كُلُّنَا"، أي أن المؤمنين لا يضطرون إلى الموت لكي يغيّروا أجسادهم. سيظل بعض المؤمنين أحياء، لكن الله سيغيِّر كل مؤمن، أي الأحياء، والموتى.</w:t>
      </w:r>
    </w:p>
    <w:p>
      <w:pPr>
        <w:bidi/>
      </w:pPr>
      <w:r>
        <w:rPr>
          <w:rtl/>
          <w:cs/>
          <w:lang w:val="ar_AE" w:bidi="ar_AE"/>
        </w:rPr>
      </w:r>
      <w:r>
        <w:rPr>
          <w:rtl/>
          <w:cs/>
          <w:lang w:val="ar_AE" w:bidi="ar_AE"/>
        </w:rPr>
        <w:t>يقول بولس إن هذا سيحدث على النحو التالي: أولًا: سيسمع الناس صوت البوق، وسيقيم الله الأموات ويغيّر جميع المؤمنين فورًا. يقول بولس إن هذا سيحدث على وجه السُرعة، أي في لحظة. وسيفعل الله هذا أسرع من أنْ يومض شخص عينه!</w:t>
      </w:r>
    </w:p>
    <w:p>
      <w:pPr>
        <w:bidi/>
      </w:pPr>
      <w:r>
        <w:rPr>
          <w:rtl/>
          <w:cs/>
          <w:lang w:val="ar_AE" w:bidi="ar_AE"/>
        </w:rPr>
      </w:r>
      <w:r>
        <w:rPr>
          <w:rtl/>
          <w:cs/>
          <w:lang w:val="ar_AE" w:bidi="ar_AE"/>
        </w:rPr>
        <w:t xml:space="preserve">توقّفوا هنا وانظروا إلى صورة </w:t>
      </w:r>
      <w:r>
        <w:rPr>
          <w:b/>
          <w:rtl/>
          <w:cs/>
          <w:lang w:val="ar_AE" w:bidi="ar_AE"/>
        </w:rPr>
        <w:t>البوق</w:t>
      </w:r>
      <w:r>
        <w:rPr>
          <w:rtl/>
          <w:cs/>
          <w:lang w:val="ar_AE" w:bidi="ar_AE"/>
        </w:rPr>
        <w:t xml:space="preserve"> مرة أخرى كمجموعة حسب الحاجة. احكوا قصة عن وقت رأيتم فيه شيئًا يحدث بسرعة كبيرة، مثل شهاب أو مساحة من العُشب احترقت بالنار. انتبهوا إلى الكلمات أو العبارات التي تستخدمون لوصف سرعة حدوث ذلك. أوقفوا سماع هذا التسجيل الصوتي هنا.</w:t>
      </w:r>
    </w:p>
    <w:p>
      <w:pPr>
        <w:bidi/>
      </w:pPr>
      <w:r>
        <w:rPr>
          <w:rtl/>
          <w:cs/>
          <w:lang w:val="ar_AE" w:bidi="ar_AE"/>
        </w:rPr>
      </w:r>
      <w:r>
        <w:rPr>
          <w:rtl/>
          <w:cs/>
          <w:lang w:val="ar_AE" w:bidi="ar_AE"/>
        </w:rPr>
        <w:t>مرة أخرى، يُكرر بولس أن أجساد الناس التي ستموت يجب أن تتحول إلى أجساد لن تموت. أجساد الناس قابلة للفساد والموت، أي أنها ستتحلَّل وتتلف. يجب أن يعطي الله الناس أجسامًا جديدة، كما يُلبِس شخص إنسانًا آخر ثيابًا جديدة. سيجعل الله هذه الأجساد غير فانية ولا تفسد أبدًا، لذلك لن تموت الأجساد أو تتحلَّل أبدًا.</w:t>
      </w:r>
    </w:p>
    <w:p>
      <w:pPr>
        <w:bidi/>
      </w:pPr>
      <w:r>
        <w:rPr>
          <w:rtl/>
          <w:cs/>
          <w:lang w:val="ar_AE" w:bidi="ar_AE"/>
        </w:rPr>
      </w:r>
      <w:r>
        <w:rPr>
          <w:rtl/>
          <w:cs/>
          <w:lang w:val="ar_AE" w:bidi="ar_AE"/>
        </w:rPr>
        <w:t>في الجزء الثالث، يشرح بولس أنَّ الله قال منذ زمن طويل إنه سيوقف فِعل الموت عن الناس. منذ زمن طويل، أمر الله شخصَين مختلفَين أن يكتبا نبوّتَين، أي ما قال الله أنه سيحدث في المستقبل. وهذه النبوات ستتحقق أو تتّم عندما تكون أجساد الناس غير قابلة للفساد ولا تفنَى. يستخدم الله لُغة خاصة في هاتَين النبوتَين. يبدأ بولس النبوة الأولى بقوله: "فَحِينَئِذٍ تَصِيرُ الْكَلِمَةُ الْمَكْتُوبَةُ"، وهي طريقة شائعة للتعبير عندما يقتبس شخص ما من سفر مكتوب. يتحدث الله عن الموت كأنه شخص، عدو لله، ويقول الله إنه سيبتلع الموت منتصرًا عليه. هذا يعني أن الله يغلب الموت، فلا يضطر الناس أبدًا إلى الموت مرة أخرى.</w:t>
      </w:r>
    </w:p>
    <w:p>
      <w:pPr>
        <w:bidi/>
      </w:pPr>
      <w:r>
        <w:rPr>
          <w:rtl/>
          <w:cs/>
          <w:lang w:val="ar_AE" w:bidi="ar_AE"/>
        </w:rPr>
      </w:r>
      <w:r>
        <w:rPr>
          <w:rtl/>
          <w:cs/>
          <w:lang w:val="ar_AE" w:bidi="ar_AE"/>
        </w:rPr>
        <w:t>توقّفوا هنا وناقشوا كمجموعة: فكّروا في الوقت الذي ابتلعتم فيه بعض الطعام ثم انتهى تمامًا. لا يمكنكم رؤية ذلك الطعام بعد، ولن تظهر تلك القطعة مرة أخرى. ما بعض الكلمات أو العبارات التي تستخدمون في لُغتكم لوصف كيف يموت شيء ما تمامًا؟ أوقفوا سماع هذا التسجيل الصوتي هنا.</w:t>
      </w:r>
    </w:p>
    <w:p>
      <w:pPr>
        <w:bidi/>
      </w:pPr>
      <w:r>
        <w:rPr>
          <w:rtl/>
          <w:cs/>
          <w:lang w:val="ar_AE" w:bidi="ar_AE"/>
        </w:rPr>
      </w:r>
      <w:r>
        <w:rPr>
          <w:rtl/>
          <w:cs/>
          <w:lang w:val="ar_AE" w:bidi="ar_AE"/>
        </w:rPr>
        <w:t>ثم يذكر النبوّة الثانية من جزء آخر من الأسفار المقدسة. مرة أخرى، يتحدث الله عن الموت كأنه شخص ويطرح سؤالَين، ولا ينتظر الله أن يجيبه الموت، بدلًا من ذلك، يذكر الله بيانًا قويًا أن الموت لا يمكن أن ينتصر أو يضر أحدًا. يقتبس بولس هذه النبوّة الثانية ليصدر ذلك التصريح القوي أيضًا. في هذه النبوة، يقول الله إن الموت لا ينتصر بالتأكيد، لذلك لن يموت الناس بعد الآن. يقول الله أيضًا إن الموت بالتأكيد لن يلسع أحدًا بعد الآن. الحيوانات مثل الحشرات والثعابين، تلسع الناس. لكن الله يغلب الموت، لذلك لن يكون للموت قوة لإيذاء الناس.</w:t>
      </w:r>
    </w:p>
    <w:p>
      <w:pPr>
        <w:bidi/>
      </w:pPr>
      <w:r>
        <w:rPr>
          <w:rtl/>
          <w:cs/>
          <w:lang w:val="ar_AE" w:bidi="ar_AE"/>
        </w:rPr>
      </w:r>
      <w:r>
        <w:rPr>
          <w:rtl/>
          <w:cs/>
          <w:lang w:val="ar_AE" w:bidi="ar_AE"/>
        </w:rPr>
        <w:t>توقّفوا هنا وناقشوا كمجموعة: فكّروا في شيء خطير، مثل حيوان بري أو جبَل مُنحدر. كيف تصفون ذلك الشيء الخطير؟ وبماذا تشبّنون ذلك الشيء لكي تساعدوا شخصًا ما على فهْم خطورة هذا الشيء؟ أوقفوا سماع هذا التسجيل الصوتي هنا.</w:t>
      </w:r>
    </w:p>
    <w:p>
      <w:pPr>
        <w:bidi/>
      </w:pPr>
      <w:r>
        <w:rPr>
          <w:rtl/>
          <w:cs/>
          <w:lang w:val="ar_AE" w:bidi="ar_AE"/>
        </w:rPr>
      </w:r>
      <w:r>
        <w:rPr>
          <w:rtl/>
          <w:cs/>
          <w:lang w:val="ar_AE" w:bidi="ar_AE"/>
        </w:rPr>
        <w:t>توقّفوا هنا وناقشوا كمجموعة: كيف ستدرجون هذه النبوات في ترجمتكم؟ وكيف ستُظهرون أن هذه أقوال خاصة أو نبوات؟ أوقفوا سماع هذا التسجيل الصوتي هنا.</w:t>
      </w:r>
    </w:p>
    <w:p>
      <w:pPr>
        <w:bidi/>
      </w:pPr>
      <w:r>
        <w:rPr>
          <w:rtl/>
          <w:cs/>
          <w:lang w:val="ar_AE" w:bidi="ar_AE"/>
        </w:rPr>
      </w:r>
      <w:r>
        <w:rPr>
          <w:rtl/>
          <w:cs/>
          <w:lang w:val="ar_AE" w:bidi="ar_AE"/>
        </w:rPr>
        <w:t>يتوقف بولس ليشرح ما يقصده بكلمة "شوكة الموت" وقوته. والخطية مثل السُم الناشئ من لسْعة تتسبب في موت الناس. والناموس هو الذي يجعل الخطية قوية. وهذا هو الناموس الذي أعطاه الله لموسى. هذا الناموس صالح، لكنه يُظهر الأمر عندما يخطئ الناس أو يعصون الله. عندما يعصي الناس الله ويخالفون ناموسه، يجب أن يموتوا يومًا عقابًا لهُم.</w:t>
      </w:r>
    </w:p>
    <w:p>
      <w:pPr>
        <w:bidi/>
      </w:pPr>
      <w:r>
        <w:rPr>
          <w:rtl/>
          <w:cs/>
          <w:lang w:val="ar_AE" w:bidi="ar_AE"/>
        </w:rPr>
      </w:r>
      <w:r>
        <w:rPr>
          <w:rtl/>
          <w:cs/>
          <w:lang w:val="ar_AE" w:bidi="ar_AE"/>
        </w:rPr>
        <w:t>لكن يقول بولس إن الله قد حرَّرنا من هذا العقوبة! لقد أقام الله يسوع المسيح، ربنا أو سيدنا من الأموات إلى الحياة، لذلك أظهر أنه قد هزم الموت. سيُقيمنا الله في يوم من الأيام إلى الحياة، لذلك لا نُهزَم بعد ذلك هزيمة الموت ونموت إلى الأبد. يقول بولس إنه يجب أن نشكر الله على الطريقة التي نال بها هذا الانتصار لصالح جميع المؤمنين!</w:t>
      </w:r>
    </w:p>
    <w:p>
      <w:pPr>
        <w:bidi/>
      </w:pPr>
      <w:r>
        <w:rPr>
          <w:rtl/>
          <w:cs/>
          <w:lang w:val="ar_AE" w:bidi="ar_AE"/>
        </w:rPr>
      </w:r>
      <w:r>
        <w:rPr>
          <w:rtl/>
          <w:cs/>
          <w:lang w:val="ar_AE" w:bidi="ar_AE"/>
        </w:rPr>
        <w:t>في الجزء الرابع، يحث بولس المؤمنين على أن يعيشوا على أساس هذا الواقع. عندما سمع المؤمنون الخبر السار، اتَّخذوا موقفًا راسخًا، أو قرَّروا الثقة في الخبر السار. كان المؤمنون يثقون في أن الخبر السار صحيح، ويتَّكلون عليه، كما يثقون في مكان ثابت وآمن للوقوف. يطلب بولس من المؤمنين أن يثبتوا، أو يستمروا في الثقة والاعتماد على الخبر السار!</w:t>
      </w:r>
    </w:p>
    <w:p>
      <w:pPr>
        <w:bidi/>
      </w:pPr>
      <w:r>
        <w:rPr>
          <w:rtl/>
          <w:cs/>
          <w:lang w:val="ar_AE" w:bidi="ar_AE"/>
        </w:rPr>
      </w:r>
      <w:r>
        <w:rPr>
          <w:rtl/>
          <w:cs/>
          <w:lang w:val="ar_AE" w:bidi="ar_AE"/>
        </w:rPr>
        <w:t>ويدعو بولس أهل كورنثوس "إخوتي الأحباء" ليُظهر مرة أخرى مدى اهتمامه بأهل كورنثوس. يريد بولس حقًا أن يكون لأهل كورنثوس علاقة جيدة بالله! لذلك يحث بولس المؤمنين على البقاء قريبين من الله، مثلما تبقى قريبًا من صديق صالح! ويقول بولس إنه على المؤمنين أن يُكرِّسوا ذواتهم بالكامل لعمل الله. يقصد بولس أن المؤمنين يجب أن يعملوا جاهدين ويركّزوا على خدمة الله. ويشجع بولس المؤمنين أن الرب يسوع سيتأكد من أن عملهم ليس عبثًا أو عديم الفائدة.</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وأثناء ذلك، قد ترغبون في استخدام رسومات أو أجسام أو حتى أشخاص لتمثيل بولس والمؤمنين والله الآب والرب يسوع المسيح.</w:t>
      </w:r>
    </w:p>
    <w:p>
      <w:pPr>
        <w:bidi/>
      </w:pPr>
      <w:r>
        <w:rPr>
          <w:rtl/>
          <w:cs/>
          <w:lang w:val="ar_AE" w:bidi="ar_AE"/>
        </w:rPr>
      </w:r>
      <w:r>
        <w:rPr>
          <w:rtl/>
          <w:cs/>
          <w:lang w:val="ar_AE" w:bidi="ar_AE"/>
        </w:rPr>
        <w:t>اختاروا أشخاصًا أو رسومات أو أجسامًا لتكون كل واحد من هذه الشخصيات. بينما تبدأون في سرد قصة هذه الآيات، تذكّروا أن بولس يُخبر المؤمنين في كورنثوس بما سيفعله الله يومًا ما. اختاروا قطعة من الثياب مثل قُبَّعة لتمثيل أجسادنا التي لا تدوم. لا يمكن لهذه الأجساد أن تعيش مع الله إلى الأبد! يقول بولس: "هُوَذَا سِرٌّ، أَقُولُهُ لَكُمْ!" مثِّلوا كيف يسمع الناس البوق ويقيم الله الموتى إلى الحياة. مثِّلوا كيف يأخذ الله الجسد الأرضي مثل ثوب عتيق، ثم يُعطي جميع المؤمنين جسدًا جديدًا، مثل ثوب جديد. هذا الجسد سيدوم إلى الأبد! أظهروا كيف يغلب الله الموت حتى لا يُؤذي الناس بعد. وأظهروا كيف أقام الله المسيح من جديد. ثم اشكروا الله على إقامته المسيح وهزيمة الموت! اظهروا كيف ينبغي أن يعتمد أهل كورنثوس على الخبَر السار كما لو كانوا يعتمدون على مكان آمن للوقوف. يجب على المؤمنين الوقوف قريبًا من يسوع وهُم يعملون لأجله.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15: 50–58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"فَأَقُولُ هَذَا أَيُّهَا الإِخْوَةُ: إِنَّ لَحْمًا وَدَمًا لَا يَقْدِرَانِ أَنْ يَرِثَا مَلَكُوتَ اللهِ. وَلَا يَرِثُ الْفَسَادُ عَدَمَ الْفَسَادِ. هُوَذَا سِرٌّ أَقُولُهُ لَكُمْ: لَا نَرْقُدُ كُلُّنَا، وَلكِنَّنَا كُلَّنَا نَتَغَيَّرُ. فِي لَحْظَةٍ فِي طَرْفَةِ عَيْنٍ، عِنْدَ الْبُوقِ الأَخِيرِ. فَإِنَّهُ سَيُبَوَّقُ، فَيُقَامُ الأَمْوَاتُ عَدِيمِي فَسَادٍ، وَنَحْنُ نَتَغَيَّرُ. سيُغيِّر الله أجسادنا إلى أجساد جديدة".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"لأَنَّ هَذَا الْفَاسِدَ لَا بُدَّ أَنْ يَلْبَسَ عَدَمَ فَسَادٍ. وَهَذَا الْمَائِتَ يَلْبَسُ عَدَمَ مَوْتٍ. وَمَتَى لَبِسَ هَذَا الْفَاسِدُ عَدَمَ فَسَادٍ، وَلَبِسَ هَذَا الْمَائِتُ عَدَمَ مَوْتٍ، فَحِينَئِذٍ تَصِيرُ الْكَلِمَةُ الْمَكْتُوبَةُ:</w:t>
      </w:r>
    </w:p>
    <w:p>
      <w:pPr>
        <w:bidi/>
      </w:pPr>
      <w:r>
        <w:rPr>
          <w:rtl/>
          <w:cs/>
          <w:lang w:val="ar_AE" w:bidi="ar_AE"/>
        </w:rPr>
      </w:r>
      <w:r>
        <w:rPr>
          <w:rtl/>
          <w:cs/>
          <w:lang w:val="ar_AE" w:bidi="ar_AE"/>
        </w:rPr>
        <w:t>’ابْتُلِعَ الْمَوْتُ، إِلَى غَلَبَةٍ‘.</w:t>
      </w:r>
    </w:p>
    <w:p>
      <w:pPr>
        <w:bidi/>
      </w:pPr>
      <w:r>
        <w:rPr>
          <w:rtl/>
          <w:cs/>
          <w:lang w:val="ar_AE" w:bidi="ar_AE"/>
        </w:rPr>
      </w:r>
      <w:r>
        <w:rPr>
          <w:rtl/>
          <w:cs/>
          <w:lang w:val="ar_AE" w:bidi="ar_AE"/>
        </w:rPr>
        <w:t>'أَيْنَ شَوْكَتُكَ يَا مَوْتُ؟</w:t>
      </w:r>
    </w:p>
    <w:p>
      <w:pPr>
        <w:bidi/>
      </w:pPr>
      <w:r>
        <w:rPr>
          <w:rtl/>
          <w:cs/>
          <w:lang w:val="ar_AE" w:bidi="ar_AE"/>
        </w:rPr>
      </w:r>
      <w:r>
        <w:rPr>
          <w:rtl/>
          <w:cs/>
          <w:lang w:val="ar_AE" w:bidi="ar_AE"/>
        </w:rPr>
        <w:t>أَيْنَ غَلَبَتُكِ يَا هَاوِيَةُ؟</w:t>
      </w:r>
    </w:p>
    <w:p>
      <w:pPr>
        <w:bidi/>
      </w:pPr>
      <w:r>
        <w:rPr>
          <w:rtl/>
          <w:cs/>
          <w:lang w:val="ar_AE" w:bidi="ar_AE"/>
        </w:rPr>
      </w:r>
      <w:r>
        <w:rPr>
          <w:rtl/>
          <w:cs/>
          <w:lang w:val="ar_AE" w:bidi="ar_AE"/>
        </w:rPr>
        <w:t>أَمَّا شَوْكَةُ الْمَوْتِ فَهِيَ الْخَطِيَّةُ، وَقُوَّةُ الْخَطِيَّةِ هِيَ النَّامُوسُ. وَلكِنْ شُكْرًا للهِ الَّذِي يُعْطِينَا الْغَلَبَةَ بِرَبِّنَا يَسُوعَ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"إِذًا يَا إِخْوَتِي الأَحِبَّاءَ، كُونُوا رَاسِخِينَ، غَيْرَ مُتَزَعْزِعِينَ، مُكْثِرِينَ فِي عَمَلِ الرَّبِّ كُلَّ حِينٍ، عَالِمِينَ أَنَّ تَعَبَكُمْ لَيْسَ بَاطِلًا فِي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15: 50–58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بولس المؤمنين في كورنثوس "</w:t>
      </w:r>
      <w:r>
        <w:rPr>
          <w:b/>
          <w:rtl/>
          <w:cs/>
          <w:lang w:val="ar_AE" w:bidi="ar_AE"/>
        </w:rPr>
        <w:t>الإخوة</w:t>
      </w:r>
      <w:r>
        <w:rPr>
          <w:rtl/>
          <w:cs/>
          <w:lang w:val="ar_AE" w:bidi="ar_AE"/>
        </w:rPr>
        <w:t xml:space="preserve">". وبما أن الله هو أبو جميع </w:t>
      </w:r>
      <w:r>
        <w:rPr>
          <w:rtl/>
          <w:cs/>
          <w:lang w:val="ar_AE" w:bidi="ar_AE"/>
        </w:rPr>
        <w:t>المؤمنين</w:t>
      </w:r>
      <w:r>
        <w:rPr>
          <w:rtl/>
          <w:cs/>
          <w:lang w:val="ar_AE" w:bidi="ar_AE"/>
        </w:rPr>
        <w:t>، يُعد جميع المؤمنين مثل الإخوة والأخوات. لذلك يستخدم بولس كلمة أخ كثيرًا للإشارة إلى أخٍ مؤمن. عندما يكون هناك أكثر من أخ، يمكن أن تعني الكلمة أيضًا الإخوة والأخوات. استخدموا الكلمات أو العبارات ذاتها التي استخدمتم في المقاطع السابقة للإشارة إلى الإخوة، أو الإخوة والأخوات.</w:t>
      </w:r>
    </w:p>
    <w:p>
      <w:pPr>
        <w:bidi/>
      </w:pPr>
      <w:r>
        <w:rPr>
          <w:rtl/>
          <w:cs/>
          <w:lang w:val="ar_AE" w:bidi="ar_AE"/>
        </w:rPr>
      </w:r>
      <w:r>
        <w:rPr>
          <w:rtl/>
          <w:cs/>
          <w:lang w:val="ar_AE" w:bidi="ar_AE"/>
        </w:rPr>
        <w:t xml:space="preserve">يقول بولس إن الذين لديهم أجساد طبيعية أو </w:t>
      </w:r>
      <w:r>
        <w:rPr>
          <w:b/>
          <w:rtl/>
          <w:cs/>
          <w:lang w:val="ar_AE" w:bidi="ar_AE"/>
        </w:rPr>
        <w:t>لَحم</w:t>
      </w:r>
      <w:r>
        <w:rPr>
          <w:rtl/>
          <w:cs/>
          <w:lang w:val="ar_AE" w:bidi="ar_AE"/>
        </w:rPr>
        <w:t xml:space="preserve"> و </w:t>
      </w:r>
      <w:r>
        <w:rPr>
          <w:b/>
          <w:rtl/>
          <w:cs/>
          <w:lang w:val="ar_AE" w:bidi="ar_AE"/>
        </w:rPr>
        <w:t>دَم</w:t>
      </w:r>
      <w:r>
        <w:rPr>
          <w:rtl/>
          <w:cs/>
          <w:lang w:val="ar_AE" w:bidi="ar_AE"/>
        </w:rPr>
        <w:t xml:space="preserve">، لا يمكنهم أنْ يرثوا </w:t>
      </w:r>
      <w:r>
        <w:rPr>
          <w:b/>
          <w:rtl/>
          <w:cs/>
          <w:lang w:val="ar_AE" w:bidi="ar_AE"/>
        </w:rPr>
        <w:t>ملكوت الله</w:t>
      </w:r>
      <w:r>
        <w:rPr>
          <w:rtl/>
          <w:cs/>
          <w:lang w:val="ar_AE" w:bidi="ar_AE"/>
        </w:rPr>
        <w:t>. والتعبيران: اللَحم والدَم معًا، طريقة أخرى للتعبير عن "جسد طبيعي"، لأن الجسد الطبيعي يتكون من دَم، ولَحم، أو أجزاء الجسد الطرِّيَّة. ذكَر بولس وآخرون أحيانًا مجرد تعبير "لَحم ودَم" ليتحدثوا عن الجسد الطبيعي لشخصٍ ما.</w:t>
      </w:r>
    </w:p>
    <w:p>
      <w:pPr>
        <w:bidi/>
      </w:pPr>
      <w:r>
        <w:rPr>
          <w:rtl/>
          <w:cs/>
          <w:lang w:val="ar_AE" w:bidi="ar_AE"/>
        </w:rPr>
      </w:r>
      <w:r>
        <w:rPr>
          <w:rtl/>
          <w:cs/>
          <w:lang w:val="ar_AE" w:bidi="ar_AE"/>
        </w:rPr>
        <w:t>توقّفوا هنا وناقشوا معًا كيف ستتحدثون عن "لَحم ودَم"، أو الجسد الطبيعي. استخدموا الكلمات أو العبارات ذاتها لكلمتَي "لَحم ودَم" التي استخدمتم في المقاطع السابقة. أوقفوا سماع هذا التسجيل الصوتي هنا.</w:t>
      </w:r>
    </w:p>
    <w:p>
      <w:pPr>
        <w:bidi/>
      </w:pPr>
      <w:r>
        <w:rPr>
          <w:rtl/>
          <w:cs/>
          <w:lang w:val="ar_AE" w:bidi="ar_AE"/>
        </w:rPr>
      </w:r>
      <w:r>
        <w:rPr>
          <w:rtl/>
          <w:cs/>
          <w:lang w:val="ar_AE" w:bidi="ar_AE"/>
        </w:rPr>
        <w:t xml:space="preserve">والآن يكون </w:t>
      </w:r>
      <w:r>
        <w:rPr>
          <w:b/>
          <w:rtl/>
          <w:cs/>
          <w:lang w:val="ar_AE" w:bidi="ar_AE"/>
        </w:rPr>
        <w:t>ملكوت الله</w:t>
      </w:r>
      <w:r>
        <w:rPr>
          <w:rtl/>
          <w:cs/>
          <w:lang w:val="ar_AE" w:bidi="ar_AE"/>
        </w:rPr>
        <w:t xml:space="preserve"> في كل مكان يحكم فيه الله، حيث يطيع الناس الله ويعيشوا في عَلاقة صحيحة معه. لكن هنا يتحدث بولس على وجه التحديد عن كيف سيحكم الله كل شيء عندما يعود يسوع إلى الأرض ويقيم الله الموتى من الأموات إلى الحياة. في ملكوت الله الكامل هذا، لن يكون هناك ألم ثانيةً أو شر، وستخضع جميع الشعوب وكل الخليقة لله. ولمزيد من المعلومات عن </w:t>
      </w:r>
      <w:r>
        <w:rPr>
          <w:rtl/>
          <w:cs/>
          <w:lang w:val="ar_AE" w:bidi="ar_AE"/>
        </w:rPr>
        <w:t>ملكوت الله</w:t>
      </w:r>
      <w:r>
        <w:rPr>
          <w:rtl/>
          <w:cs/>
          <w:lang w:val="ar_AE" w:bidi="ar_AE"/>
        </w:rPr>
        <w:t>، راجعوا "قاموس الكلمات الرئيسية". استخدموا الكلمة أو العبارة ذاتها التي استخدمتم في المقاطع السابقة لتعبير "ملكوت الله".</w:t>
      </w:r>
    </w:p>
    <w:p>
      <w:pPr>
        <w:bidi/>
      </w:pPr>
      <w:r>
        <w:rPr>
          <w:rtl/>
          <w:cs/>
          <w:lang w:val="ar_AE" w:bidi="ar_AE"/>
        </w:rPr>
      </w:r>
      <w:r>
        <w:rPr>
          <w:rtl/>
          <w:cs/>
          <w:lang w:val="ar_AE" w:bidi="ar_AE"/>
        </w:rPr>
        <w:t xml:space="preserve">والذين لديهم أجسام أرضية لا يمكنهم أن </w:t>
      </w:r>
      <w:r>
        <w:rPr>
          <w:b/>
          <w:rtl/>
          <w:cs/>
          <w:lang w:val="ar_AE" w:bidi="ar_AE"/>
        </w:rPr>
        <w:t>يرثوا</w:t>
      </w:r>
      <w:r>
        <w:rPr>
          <w:rtl/>
          <w:cs/>
          <w:lang w:val="ar_AE" w:bidi="ar_AE"/>
        </w:rPr>
        <w:t xml:space="preserve"> ملكوت الله. وعندما ترِثون، تأخذون شيئًا أو حقًا من شخص آخر. لذلك يعني هنا أن الذين لديهم أجسام ترابية لا يمكنهم الحصول على الحق في العيش في ملكوت الله. استخدموا الكلمة أو العبارة ذاتها التي استخدمتم في المقاطع السابقة لكلمة "يرِث".</w:t>
      </w:r>
    </w:p>
    <w:p>
      <w:pPr>
        <w:bidi/>
      </w:pPr>
      <w:r>
        <w:rPr>
          <w:rtl/>
          <w:cs/>
          <w:lang w:val="ar_AE" w:bidi="ar_AE"/>
        </w:rPr>
      </w:r>
      <w:r>
        <w:rPr>
          <w:rtl/>
          <w:cs/>
          <w:lang w:val="ar_AE" w:bidi="ar_AE"/>
        </w:rPr>
        <w:t xml:space="preserve">يقول بولس إن أجسادنا </w:t>
      </w:r>
      <w:r>
        <w:rPr>
          <w:b/>
          <w:rtl/>
          <w:cs/>
          <w:lang w:val="ar_AE" w:bidi="ar_AE"/>
        </w:rPr>
        <w:t>القابلة للفساد</w:t>
      </w:r>
      <w:r>
        <w:rPr>
          <w:rtl/>
          <w:cs/>
          <w:lang w:val="ar_AE" w:bidi="ar_AE"/>
        </w:rPr>
        <w:t xml:space="preserve">، لا يمكن أن ترِث شيئًا </w:t>
      </w:r>
      <w:r>
        <w:rPr>
          <w:b/>
          <w:rtl/>
          <w:cs/>
          <w:lang w:val="ar_AE" w:bidi="ar_AE"/>
        </w:rPr>
        <w:t>غير قابل للفساد</w:t>
      </w:r>
      <w:r>
        <w:rPr>
          <w:rtl/>
          <w:cs/>
          <w:lang w:val="ar_AE" w:bidi="ar_AE"/>
        </w:rPr>
        <w:t>. الشيء القابل للفساد يمكن أن يفسد ويموت. والشيء غير القابل للفساد لن يموت أبدًا. استخدموا الكلمات أو العبارات ذاتها التي استخدمتم في المقاطع السابقة لكلمتَي "فساد" و "عدم فساد".</w:t>
      </w:r>
    </w:p>
    <w:p>
      <w:pPr>
        <w:bidi/>
      </w:pPr>
      <w:r>
        <w:rPr>
          <w:rtl/>
          <w:cs/>
          <w:lang w:val="ar_AE" w:bidi="ar_AE"/>
        </w:rPr>
      </w:r>
      <w:r>
        <w:rPr>
          <w:rtl/>
          <w:cs/>
          <w:lang w:val="ar_AE" w:bidi="ar_AE"/>
        </w:rPr>
        <w:t xml:space="preserve">يُخبر بولس أهل كورنثوس أن يسمعوا! وسيخبر بولس أهل كورنثوس </w:t>
      </w:r>
      <w:r>
        <w:rPr>
          <w:b/>
          <w:rtl/>
          <w:cs/>
          <w:lang w:val="ar_AE" w:bidi="ar_AE"/>
        </w:rPr>
        <w:t>بسرٍّ</w:t>
      </w:r>
      <w:r>
        <w:rPr>
          <w:rtl/>
          <w:cs/>
          <w:lang w:val="ar_AE" w:bidi="ar_AE"/>
        </w:rPr>
        <w:t>. والسرّ شيء لم يعرفه الناس من قبل، لكن أظهره الله الآن للناس. استخدموا الكلمة ذاتها التي استخدمتم في المقاطع السابقة للإشارة إلى السرّ.</w:t>
      </w:r>
    </w:p>
    <w:p>
      <w:pPr>
        <w:bidi/>
      </w:pPr>
      <w:r>
        <w:rPr>
          <w:rtl/>
          <w:cs/>
          <w:lang w:val="ar_AE" w:bidi="ar_AE"/>
        </w:rPr>
      </w:r>
      <w:r>
        <w:rPr>
          <w:rtl/>
          <w:cs/>
          <w:lang w:val="ar_AE" w:bidi="ar_AE"/>
        </w:rPr>
        <w:t xml:space="preserve">في نهاية العالَم، سيسمع الناس شخصًا ما ينفخ </w:t>
      </w:r>
      <w:r>
        <w:rPr>
          <w:b/>
          <w:rtl/>
          <w:cs/>
          <w:lang w:val="ar_AE" w:bidi="ar_AE"/>
        </w:rPr>
        <w:t>البوق</w:t>
      </w:r>
      <w:r>
        <w:rPr>
          <w:rtl/>
          <w:cs/>
          <w:lang w:val="ar_AE" w:bidi="ar_AE"/>
        </w:rPr>
        <w:t>. والبُوق أداة نفْخ طويلة مستقيمة يصنعها الناس في الغالب من الفضة. وينفخ الموسيقي في البوق ليصدر صوتًا عاليًا. استخدموا الكلمة ذاتها التي استخدمتم في المقاطع السابقة في رسالة كورنثوس الأول.</w:t>
      </w:r>
    </w:p>
    <w:p>
      <w:pPr>
        <w:bidi/>
      </w:pPr>
      <w:r>
        <w:rPr>
          <w:rtl/>
          <w:cs/>
          <w:lang w:val="ar_AE" w:bidi="ar_AE"/>
        </w:rPr>
      </w:r>
      <w:r>
        <w:rPr>
          <w:rtl/>
          <w:cs/>
          <w:lang w:val="ar_AE" w:bidi="ar_AE"/>
        </w:rPr>
        <w:t xml:space="preserve">توقّفوا هنا وانظروا إلى صورة </w:t>
      </w:r>
      <w:r>
        <w:rPr>
          <w:b/>
          <w:rtl/>
          <w:cs/>
          <w:lang w:val="ar_AE" w:bidi="ar_AE"/>
        </w:rPr>
        <w:t>البوق</w:t>
      </w:r>
      <w:r>
        <w:rPr>
          <w:rtl/>
          <w:cs/>
          <w:lang w:val="ar_AE" w:bidi="ar_AE"/>
        </w:rPr>
        <w:t xml:space="preserve"> مرة أخرى كمجموعة حسب الحاجة. أوقفوا سماع هذا التسجيل الصوتي هنا.</w:t>
      </w:r>
    </w:p>
    <w:p>
      <w:pPr>
        <w:bidi/>
      </w:pPr>
      <w:r>
        <w:rPr>
          <w:rtl/>
          <w:cs/>
          <w:lang w:val="ar_AE" w:bidi="ar_AE"/>
        </w:rPr>
      </w:r>
      <w:r>
        <w:rPr>
          <w:rtl/>
          <w:cs/>
          <w:lang w:val="ar_AE" w:bidi="ar_AE"/>
        </w:rPr>
        <w:t xml:space="preserve">يقول بولس إن الأجساد </w:t>
      </w:r>
      <w:r>
        <w:rPr>
          <w:b/>
          <w:rtl/>
          <w:cs/>
          <w:lang w:val="ar_AE" w:bidi="ar_AE"/>
        </w:rPr>
        <w:t>القابلة للفساد</w:t>
      </w:r>
      <w:r>
        <w:rPr>
          <w:rtl/>
          <w:cs/>
          <w:lang w:val="ar_AE" w:bidi="ar_AE"/>
        </w:rPr>
        <w:t xml:space="preserve"> يجب أن تتغيَّر لتصبح </w:t>
      </w:r>
      <w:r>
        <w:rPr>
          <w:b/>
          <w:rtl/>
          <w:cs/>
          <w:lang w:val="ar_AE" w:bidi="ar_AE"/>
        </w:rPr>
        <w:t>غير فانية</w:t>
      </w:r>
      <w:r>
        <w:rPr>
          <w:rtl/>
          <w:cs/>
          <w:lang w:val="ar_AE" w:bidi="ar_AE"/>
        </w:rPr>
        <w:t>. فالشيء الفاني سيموت. أما غير القابل للفساد فلن يموت أبدًا.</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فاسد</w:t>
      </w:r>
      <w:r>
        <w:rPr>
          <w:rtl/>
          <w:cs/>
          <w:lang w:val="ar_AE" w:bidi="ar_AE"/>
        </w:rPr>
        <w:t xml:space="preserve"> و </w:t>
      </w:r>
      <w:r>
        <w:rPr>
          <w:b/>
          <w:rtl/>
          <w:cs/>
          <w:lang w:val="ar_AE" w:bidi="ar_AE"/>
        </w:rPr>
        <w:t>خالد</w:t>
      </w:r>
      <w:r>
        <w:rPr>
          <w:rtl/>
          <w:cs/>
          <w:lang w:val="ar_AE" w:bidi="ar_AE"/>
        </w:rPr>
        <w:t>. إذا كنتم قد ترجمتم هذه الكلمات فعلًا في سِفر آخر من الكتاب المقدس، استخدموا الكلمات ذاتها التي استخدمتم هناك. أوقفوا سماع هذا التسجيل الصوتي هنا.</w:t>
      </w:r>
    </w:p>
    <w:p>
      <w:pPr>
        <w:bidi/>
      </w:pPr>
      <w:r>
        <w:rPr>
          <w:rtl/>
          <w:cs/>
          <w:lang w:val="ar_AE" w:bidi="ar_AE"/>
        </w:rPr>
      </w:r>
      <w:r>
        <w:rPr>
          <w:rtl/>
          <w:cs/>
          <w:lang w:val="ar_AE" w:bidi="ar_AE"/>
        </w:rPr>
        <w:t xml:space="preserve">يشرح بولس أن الناس يموتون بسبب </w:t>
      </w:r>
      <w:r>
        <w:rPr>
          <w:b/>
          <w:rtl/>
          <w:cs/>
          <w:lang w:val="ar_AE" w:bidi="ar_AE"/>
        </w:rPr>
        <w:t>الخطية</w:t>
      </w:r>
      <w:r>
        <w:rPr>
          <w:rtl/>
          <w:cs/>
          <w:lang w:val="ar_AE" w:bidi="ar_AE"/>
        </w:rPr>
        <w:t xml:space="preserve">. والخطية عملُ تمرُّد على الله. في كل مرة يعصى فيها شخص شرائع الله، يُخطئ ذلك الشخص. للمزيد من المعلومات بخصوص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يشرح بولس مدى إدراكهم أنهم أخطأوا بسبب </w:t>
      </w:r>
      <w:r>
        <w:rPr>
          <w:b/>
          <w:rtl/>
          <w:cs/>
          <w:lang w:val="ar_AE" w:bidi="ar_AE"/>
        </w:rPr>
        <w:t>الناموس</w:t>
      </w:r>
      <w:r>
        <w:rPr>
          <w:rtl/>
          <w:cs/>
          <w:lang w:val="ar_AE" w:bidi="ar_AE"/>
        </w:rPr>
        <w:t xml:space="preserve">. والناموس هو مجموعة التعليمات التي أعطاها الله لشعب إسرائيل. ولمزيد من المعلومات عن </w:t>
      </w:r>
      <w:r>
        <w:rPr>
          <w:rtl/>
          <w:cs/>
          <w:lang w:val="ar_AE" w:bidi="ar_AE"/>
        </w:rPr>
        <w:t>الناموس</w:t>
      </w:r>
      <w:r>
        <w:rPr>
          <w:rtl/>
          <w:cs/>
          <w:lang w:val="ar_AE" w:bidi="ar_AE"/>
        </w:rPr>
        <w:t>، راجعوا "قاموس الكلمات الرئيسية". استخدم الكلمة أو العبارة ذاتها التي استخدمتم في المقاطع السابقة للإشارة إلى كلمة "ناموس".</w:t>
      </w:r>
    </w:p>
    <w:p>
      <w:pPr>
        <w:bidi/>
      </w:pPr>
      <w:r>
        <w:rPr>
          <w:rtl/>
          <w:cs/>
          <w:lang w:val="ar_AE" w:bidi="ar_AE"/>
        </w:rPr>
      </w:r>
      <w:r>
        <w:rPr>
          <w:rtl/>
          <w:cs/>
          <w:lang w:val="ar_AE" w:bidi="ar_AE"/>
        </w:rPr>
        <w:t xml:space="preserve">يدعو بولس يسوع </w:t>
      </w:r>
      <w:r>
        <w:rPr>
          <w:b/>
          <w:rtl/>
          <w:cs/>
          <w:lang w:val="ar_AE" w:bidi="ar_AE"/>
        </w:rPr>
        <w:t>المسيح</w:t>
      </w:r>
      <w:r>
        <w:rPr>
          <w:rtl/>
          <w:cs/>
          <w:lang w:val="ar_AE" w:bidi="ar_AE"/>
        </w:rPr>
        <w:t xml:space="preserve"> و </w:t>
      </w:r>
      <w:r>
        <w:rPr>
          <w:b/>
          <w:rtl/>
          <w:cs/>
          <w:lang w:val="ar_AE" w:bidi="ar_AE"/>
        </w:rPr>
        <w:t>والربّ</w:t>
      </w:r>
      <w:r>
        <w:rPr>
          <w:rtl/>
          <w:cs/>
          <w:lang w:val="ar_AE" w:bidi="ar_AE"/>
        </w:rPr>
        <w:t xml:space="preserve">. والمسيح هو كلمة "المسيّا" ذاتها، التي تشير إلى الملك والمخلّص الخاص الذي وعد الله بإرساله. الرَّب هو السيّد على الآخرين وله سُلطان كامل. ولمزيد من المعلومات عن </w:t>
      </w:r>
      <w:r>
        <w:rPr>
          <w:rtl/>
          <w:cs/>
          <w:lang w:val="ar_AE" w:bidi="ar_AE"/>
        </w:rPr>
        <w:t>المسيح</w:t>
      </w:r>
      <w:r>
        <w:rPr>
          <w:rtl/>
          <w:cs/>
          <w:lang w:val="ar_AE" w:bidi="ar_AE"/>
        </w:rPr>
        <w:t xml:space="preserve"> و </w:t>
      </w:r>
      <w:r>
        <w:rPr>
          <w:rtl/>
          <w:cs/>
          <w:lang w:val="ar_AE" w:bidi="ar_AE"/>
        </w:rPr>
        <w:t>الرب</w:t>
      </w:r>
      <w:r>
        <w:rPr>
          <w:rtl/>
          <w:cs/>
          <w:lang w:val="ar_AE" w:bidi="ar_AE"/>
        </w:rPr>
        <w:t>، راجعوا "قاموس الكلمات الرئيسية". استخدموا الكلمات أو العبارات ذاتها التي استخدمتم في المقاطع السابقة لكلمتي "المسيح" و"الرب".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16:1–4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هذا المقطع من رسالة كورنثوس الأولى 16: 1–4 واحفظوه في قلوبكم.</w:t>
      </w:r>
    </w:p>
    <w:p>
      <w:pPr>
        <w:bidi/>
      </w:pPr>
      <w:r>
        <w:rPr>
          <w:rtl/>
          <w:cs/>
          <w:lang w:val="ar_AE" w:bidi="ar_AE"/>
        </w:rPr>
      </w:r>
      <w:r>
        <w:rPr>
          <w:rtl/>
          <w:cs/>
          <w:lang w:val="ar_AE" w:bidi="ar_AE"/>
        </w:rPr>
        <w:t>استمعوا إلى نسخة صوتية من كورنثوس الأولى 16: 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16: 1–4 من الترجمة الأسهل فهمًا.</w:t>
      </w:r>
    </w:p>
    <w:p>
      <w:pPr>
        <w:bidi/>
      </w:pPr>
      <w:r>
        <w:rPr>
          <w:rtl/>
          <w:cs/>
          <w:lang w:val="ar_AE" w:bidi="ar_AE"/>
        </w:rPr>
      </w:r>
      <w:r>
        <w:rPr>
          <w:rtl/>
          <w:cs/>
          <w:lang w:val="ar_AE" w:bidi="ar_AE"/>
        </w:rPr>
        <w:t>في هذا الجزء من رسالته، يجيب بولس عن سؤال آخر من رسالة سابقة كتبها أهل كورنثوس له، ويعطى بولس تعليمات عملية عن كيف ينبغي أنْ يُنظم المؤمنون جمع المال لدعم شعب الله، أو المؤمنين، في أورشليم. يشرح بولس كيف يجب على المؤمنين أن يجمعوا المال، وأين يحتفظون به، ومَن ينبغي أن يُسلِّمه كعطِية للمؤمنين في أورشليم. ثم يختتم بولس بقوله إنه إن كان ذلك مناسبًا أو ضروريًا، سيسافر بولس مع المُعيَّنين من أهل كورنثوس لتسليم المال.</w:t>
      </w:r>
    </w:p>
    <w:p>
      <w:pPr>
        <w:bidi/>
      </w:pPr>
      <w:r>
        <w:rPr>
          <w:rtl/>
          <w:cs/>
          <w:lang w:val="ar_AE" w:bidi="ar_AE"/>
        </w:rPr>
      </w:r>
      <w:r>
        <w:rPr>
          <w:rtl/>
          <w:cs/>
          <w:lang w:val="ar_AE" w:bidi="ar_AE"/>
        </w:rPr>
        <w:t>من الواضح أن مؤمني أهل كورنثوس كانوا قد ذكروا شيئًا لبولس عن كيفية جمع المال لمساعدة القديسين في أورشليم. والقديسون، أو شعب الله، هُم شعب أفرزهُم الله ليكونوا خاصته. في الوقت الذي كان يكتب فيه بولس رسالته إلى أهل كورنثوس، كان المؤمنون في أورشليم فقراء جدًا، وكان الناس يعاملون المؤمنين معاملة غير عادلة لأنهم أتباع يسوع. فقد بعض المؤمنين في أورشليم وظائفهم، وكان معظم المؤمنين في أورشليم من خلفية يهودية، واستبعد اليهود الذين لم يتبعوا يسوع أقرباءهُم من الجالية اليهودية. لذلك عانَى المؤمنون في أورشليم من الوحدة والحاجة. والآن يتحدث بولس إلى أهل كورنثوس عن طريقته في جمع المال من الكنائس، تلك التي بدأها في جميع أنحاء العالَم لمساعدة المؤمنين في أورشليم. يريد بولس أن تعتني الكنائس ببعضها بعضًا وأن تكون مُتَّحدة كمجتمع واحد. كان بولس قد سافر مؤخرًا عبر غلاطية في طريقه إلى أفسس وأوصى المؤمنين في غلاطية بالتوصيات ذاتها التي أوصى بها مؤمني كورنثوس. كانت غلاطية منطقة تابعة للإمبراطورية الرومانية، وتُعرَف هذه المنطقة الآن بدولة تركيا.</w:t>
      </w:r>
    </w:p>
    <w:p>
      <w:pPr>
        <w:bidi/>
      </w:pPr>
      <w:r>
        <w:rPr>
          <w:rtl/>
          <w:cs/>
          <w:lang w:val="ar_AE" w:bidi="ar_AE"/>
        </w:rPr>
      </w:r>
      <w:r>
        <w:rPr>
          <w:rtl/>
          <w:cs/>
          <w:lang w:val="ar_AE" w:bidi="ar_AE"/>
        </w:rPr>
        <w:t xml:space="preserve">توقّفوا هنا وانظروا كمجموعة إلى خريطة </w:t>
      </w:r>
      <w:r>
        <w:rPr>
          <w:b/>
          <w:rtl/>
          <w:cs/>
          <w:lang w:val="ar_AE" w:bidi="ar_AE"/>
        </w:rPr>
        <w:t>غلاطية وأفسس</w:t>
      </w:r>
      <w:r>
        <w:rPr>
          <w:rtl/>
          <w:cs/>
          <w:lang w:val="ar_AE" w:bidi="ar_AE"/>
        </w:rPr>
        <w:t>. أوقفوا سماع هذا التسجيل الصوتي هنا.</w:t>
      </w:r>
    </w:p>
    <w:p>
      <w:pPr>
        <w:bidi/>
      </w:pPr>
      <w:r>
        <w:rPr>
          <w:rtl/>
          <w:cs/>
          <w:lang w:val="ar_AE" w:bidi="ar_AE"/>
        </w:rPr>
      </w:r>
      <w:r>
        <w:rPr>
          <w:rtl/>
          <w:cs/>
          <w:lang w:val="ar_AE" w:bidi="ar_AE"/>
        </w:rPr>
        <w:t>يشرح بولس لأهل كورنثوس كيف ينبغي أن ينظموا الجمْع للمؤمنين في أورشليم، ويشجع بولس أهل كورنثوس على أن يضعوا جانبًا جزءًا من دخلهم أو مالهم في أول يوم من كل أسبوع، الذي كان يوم الأحد. يجب على أهل كورنثوس أن يحتفظوا بالمال الذي وضعوه جانبًا في بيوتهم. يُشجع بولس المؤمنين على تخصيص مقدار من المال كل أسبوع حسبما يستطيعون، وهذا يعني أنه لم يُحدِّد كمية معينة على الجميع تخصيصها وحفظها جانبًا، الأمر الذي كان سيُمثِّل صعوبة على شخص لديه مقدار من المال أقل من الآخرين. كان بولس يريد من المؤمنين أن يعطوا قدرًا مناسبًا من المال وفقًا لما يملكون أو يربحون. لا يريد بولس من المؤمنين أن يشعروا بالضغط لإعطاء كميات كبيرة من المال دفعة واحدة، بل أن يضعوا جزءًا من المال بانتظام مع مرور الوقت، كما يريد بولس أن يتأكد من أن المؤمنين يجمعون المال فيكون جاهزًا له عندما يصل إلى كورنثوس.</w:t>
      </w:r>
    </w:p>
    <w:p>
      <w:pPr>
        <w:bidi/>
      </w:pPr>
      <w:r>
        <w:rPr>
          <w:rtl/>
          <w:cs/>
          <w:lang w:val="ar_AE" w:bidi="ar_AE"/>
        </w:rPr>
      </w:r>
      <w:r>
        <w:rPr>
          <w:rtl/>
          <w:cs/>
          <w:lang w:val="ar_AE" w:bidi="ar_AE"/>
        </w:rPr>
        <w:t>توقّفوا هنا وناقشوا السؤال التالي كمجموعة: تحدّثوا عن وقت احتجتم فيه المال لشيء مُهم. كيف رتبتم وضع ذلك المال جانبًا؟ كيف حفظتموه آمنًا؟ كيف شعرتم عندما حفظتم الكمية التي تحتاجون إليها؟ أوقفوا سماع هذا التسجيل الصوتي هنا.</w:t>
      </w:r>
    </w:p>
    <w:p>
      <w:pPr>
        <w:bidi/>
      </w:pPr>
      <w:r>
        <w:rPr>
          <w:rtl/>
          <w:cs/>
          <w:lang w:val="ar_AE" w:bidi="ar_AE"/>
        </w:rPr>
      </w:r>
      <w:r>
        <w:rPr>
          <w:rtl/>
          <w:cs/>
          <w:lang w:val="ar_AE" w:bidi="ar_AE"/>
        </w:rPr>
        <w:t>يشجع بولس المؤمنين على اختيار أشخاص جديرين بالثقة من مجتمعهم ليُسلِّموا المال إلى أورشليم. يجب أنْ يوافق جميع المؤمنين في كورنثوس على الأشخاص الذين سيُسلمون المال. على المؤمنين اختيار الأشخاص المُمكن الوثوق بهم، مسؤولون ويُعتمَد عليهم. يقول بولس إنه عندما يصل إلى كورنثوس، سوف يُرسل إلى أورشليم هؤلاء الذين اختارهم مؤمنو كورنثوس ومعهم المال الذي جُمِع. سيُرسل بولس رسالة إلى المؤمنين في أورشليم ليُعرِّف بالمؤمنين القادمين من كورنثوس، الذين سيسافرون إلى هناك. في ذلك الوقت، كان الناس يُقدِّمون أشخاصًا آخرين يثقون بهم عن طريق كتابة رسالة لتوضيح هويتهم. يعرض بولس أيضًا أن يسافر مع مؤمني كورنثوس المُنتخَبين إذا احتاجوا أو رغبوا في ذلك.</w:t>
      </w:r>
    </w:p>
    <w:p>
      <w:pPr>
        <w:bidi/>
      </w:pPr>
      <w:r>
        <w:rPr>
          <w:rtl/>
          <w:cs/>
          <w:lang w:val="ar_AE" w:bidi="ar_AE"/>
        </w:rPr>
      </w:r>
      <w:r>
        <w:rPr>
          <w:rtl/>
          <w:cs/>
          <w:lang w:val="ar_AE" w:bidi="ar_AE"/>
        </w:rPr>
        <w:t>توقّفوا هنا وناقشوا هذا السؤال كمجموعة: ما احتياجات بعض الناس في مجتمعكم؟ كيف يعتني الناس في مجتمعكم بالأشخاص الذين لديهم هذه الاحتياجات؟ عندما تعطون وقتكم أو مالكم أو مواردكم للآخرين، كيف تعتقدون أن هذا يساعد على بناء الوحدة والثقة في المجتمع؟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16: 1–4 من الترجمة الأسهل فهمًا.</w:t>
      </w:r>
    </w:p>
    <w:p>
      <w:pPr>
        <w:bidi/>
      </w:pPr>
      <w:r>
        <w:rPr>
          <w:rtl/>
          <w:cs/>
          <w:lang w:val="ar_AE" w:bidi="ar_AE"/>
        </w:rPr>
      </w:r>
      <w:r>
        <w:rPr>
          <w:rtl/>
          <w:cs/>
          <w:lang w:val="ar_AE" w:bidi="ar_AE"/>
        </w:rPr>
        <w:t>في هذه الخطوة، على المجموعة تحديد المشاهد والشخصيات ومواقع العرض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يبدأ بولس موضوعًا جديدًا عن جمع المال لمساعدة المؤمنين في أورشليم. كان المؤمنون في أورشليم فقراء للغاية وكانوا يُعامَلون معاملة غير عادلة. يأمر بولس أهل كورنثوس أن يجمعوا المال ليدعموا هؤلاء المؤمنين، تمامًا كما أمر بولس المؤمنين في غلاطية.</w:t>
      </w:r>
    </w:p>
    <w:p>
      <w:pPr>
        <w:bidi/>
      </w:pPr>
      <w:r>
        <w:rPr>
          <w:rtl/>
          <w:cs/>
          <w:lang w:val="ar_AE" w:bidi="ar_AE"/>
        </w:rPr>
      </w:r>
      <w:r>
        <w:rPr>
          <w:b/>
          <w:rtl/>
          <w:cs/>
          <w:lang w:val="ar_AE" w:bidi="ar_AE"/>
        </w:rPr>
        <w:t>في الجزء الثاني:</w:t>
      </w:r>
      <w:r>
        <w:rPr>
          <w:rtl/>
          <w:cs/>
          <w:lang w:val="ar_AE" w:bidi="ar_AE"/>
        </w:rPr>
        <w:t xml:space="preserve"> يعطي بولس تعليمات عملية ويشرح كيف يجب على المؤمنين جمع المال، ويشجع بولس المؤمنين على أن يضعوا جانبًا جزءًا من دخلهم كل أسبوع ويحفظوه إلى أن يصل بولس إلى كورنثوس.</w:t>
      </w:r>
    </w:p>
    <w:p>
      <w:pPr>
        <w:bidi/>
      </w:pPr>
      <w:r>
        <w:rPr>
          <w:rtl/>
          <w:cs/>
          <w:lang w:val="ar_AE" w:bidi="ar_AE"/>
        </w:rPr>
      </w:r>
      <w:r>
        <w:rPr>
          <w:b/>
          <w:rtl/>
          <w:cs/>
          <w:lang w:val="ar_AE" w:bidi="ar_AE"/>
        </w:rPr>
        <w:t>في الجزء الثالث:</w:t>
      </w:r>
      <w:r>
        <w:rPr>
          <w:rtl/>
          <w:cs/>
          <w:lang w:val="ar_AE" w:bidi="ar_AE"/>
        </w:rPr>
        <w:t xml:space="preserve"> يقول بولس للمؤمنين أن عليهم اختيار أشخاص من مجتمعهم يثقون بهم لكي يحملوا المال إلى أورشليم. وسيكتب بولس رسالة تعريف بالاشخاص الذين يختارهم المؤمنون. يعرض بولس أيضًا أن يسافر معهم إذا لزم الأمر.</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والذين يُسلِّمون المال</w:t>
      </w:r>
    </w:p>
    <w:p>
      <w:pPr>
        <w:bidi/>
      </w:pPr>
      <w:r>
        <w:rPr>
          <w:rtl/>
          <w:cs/>
          <w:lang w:val="ar_AE" w:bidi="ar_AE"/>
        </w:rPr>
      </w:r>
      <w:r>
        <w:rPr>
          <w:rtl/>
          <w:cs/>
          <w:lang w:val="ar_AE" w:bidi="ar_AE"/>
        </w:rPr>
        <w:t>في هذا الجزء من رسالته، يبدأ بولس موضوعًا جديدًا. يريد بولس أن يتحدث عن الحاجة إلى جمع المال لدعم القديسين أو شعب الله في أورشليم. تقول بعض الترجمات "في أورشليم" هنا، لكن الرسالة الأصلية لا تذكر أورشليم، لأن المؤمنين في كورنثوس كانوا يعرفون فعلًا عن هذا الجمْع ولأجل مَن كان. يُعطي بولس إرشادات عملية عن كيفية جمع المال من قِبَل مؤمني كورنثوس ثم حمْله إلى أورشليم. والجمع ليس ضريبةً أو شيئًا كان على المؤمنين فعله. في هذا السياق، يكون الجمْع هو ما يُقدِّمه الناس من المال عن طيب خاطر لمساعدة الآخرين، ويُعد هذا الجمْع عطية أو برَكة للمؤمنين في أورشليم. كان المؤمنون في أورشليم يجاهدون لأنهم كانوا فقراء وكان الناس يعاملونهم معاملة سيئة. يريد بولس من المؤمنين في مدن أخرى، مثل كورنثوس، أن يدعموا المؤمنين في أورشليم. يقول بولس إن التعليمات التي يعطيها للمؤمنين في كورنثوس هي التعليمات عينها التي أعطاها للمؤمنين في غلاطية. كان بولس قد سافر عبر غلاطية في طريقه إلى أفسس، حيث يوجد الآن.</w:t>
      </w:r>
    </w:p>
    <w:p>
      <w:pPr>
        <w:bidi/>
      </w:pPr>
      <w:r>
        <w:rPr>
          <w:rtl/>
          <w:cs/>
          <w:lang w:val="ar_AE" w:bidi="ar_AE"/>
        </w:rPr>
      </w:r>
      <w:r>
        <w:rPr>
          <w:rtl/>
          <w:cs/>
          <w:lang w:val="ar_AE" w:bidi="ar_AE"/>
        </w:rPr>
        <w:t xml:space="preserve">توقّفوا هنا وانظروا إلى خريطة </w:t>
      </w:r>
      <w:r>
        <w:rPr>
          <w:b/>
          <w:rtl/>
          <w:cs/>
          <w:lang w:val="ar_AE" w:bidi="ar_AE"/>
        </w:rPr>
        <w:t>غلاطية وأفسس</w:t>
      </w:r>
      <w:r>
        <w:rPr>
          <w:rtl/>
          <w:cs/>
          <w:lang w:val="ar_AE" w:bidi="ar_AE"/>
        </w:rPr>
        <w:t xml:space="preserve"> مرة أخرى كمجموعة إذا لزم الأمر. أوقفوا سماع هذا التسجيل الصوتي هنا.</w:t>
      </w:r>
    </w:p>
    <w:p>
      <w:pPr>
        <w:bidi/>
      </w:pPr>
      <w:r>
        <w:rPr>
          <w:rtl/>
          <w:cs/>
          <w:lang w:val="ar_AE" w:bidi="ar_AE"/>
        </w:rPr>
      </w:r>
      <w:r>
        <w:rPr>
          <w:rtl/>
          <w:cs/>
          <w:lang w:val="ar_AE" w:bidi="ar_AE"/>
        </w:rPr>
        <w:t>في الجزء الثاني من المقطع، يعطي بولس تعليمات واضحة عن كيفية تخصيص مال للجمْع، ويطلب بولس من المؤمنين أن يضعوا بعض المال جانبًا في أول يوم من كل أسبوع، وهو يوم الأحد للشعب اليهودي. وعندما يقول بولس: "كُلُّ وَاحِدٍ مِنْكُمْ"، على الأرجح كان يقصد أنه على كل أسرة جمْع بعض المال. كان على المؤمنين وضع المال جانبًا كل أسبوع وحفظه بأمان في بيوتهم إلى أن يصل بولس. يشجع بولس المؤمنين على أن يضعوا جانبًا مقدارًا من المال حسبما يملكون. فإذا ربح شخص الكثير من المال في أسبوع واحد، فعليه أن يخصص المزيد؛ وإذا ربح مقدارًا أقَّل، فليخصص أقل. يؤكد بولس أن المال الذي يعطيه المؤمنون يجب أن يكون مقدارًا في متناول المؤمنين. يريد بولس من المؤمنين أن يفعلوا ذلك بانتظام حتى يكون كل المال جاهزًا عندما يصل بولس، ولا يضطر إلى تنظيم جمع في اللحظة الأخيرة.</w:t>
      </w:r>
    </w:p>
    <w:p>
      <w:pPr>
        <w:bidi/>
      </w:pPr>
      <w:r>
        <w:rPr>
          <w:rtl/>
          <w:cs/>
          <w:lang w:val="ar_AE" w:bidi="ar_AE"/>
        </w:rPr>
      </w:r>
      <w:r>
        <w:rPr>
          <w:rtl/>
          <w:cs/>
          <w:lang w:val="ar_AE" w:bidi="ar_AE"/>
        </w:rPr>
        <w:t>توقّفوا هنا وناقشوا هذا السؤال كمجموعة: يساعد بولس المؤمنين بإعطاء تعليمات واضحة وعملية. فكرّوا في وقت اتبّعتم فيه تعليمات بسيطة خطوة بخطوة وساعدتكم تلك التعليمات على إتمام مُهمة معينة. كيف تعتقدون أن نصيحة عملية مثل هذه يمكن أن تجعل الالتزام بمساعدة الآخرين أمرًا أكثر سهولة؟ أوقفوا سماع هذا التسجيل الصوتي هنا.</w:t>
      </w:r>
    </w:p>
    <w:p>
      <w:pPr>
        <w:bidi/>
      </w:pPr>
      <w:r>
        <w:rPr>
          <w:rtl/>
          <w:cs/>
          <w:lang w:val="ar_AE" w:bidi="ar_AE"/>
        </w:rPr>
      </w:r>
      <w:r>
        <w:rPr>
          <w:rtl/>
          <w:cs/>
          <w:lang w:val="ar_AE" w:bidi="ar_AE"/>
        </w:rPr>
        <w:t>في الجزء الثالث من المقطع، يتحدث بولس عما سيحدث عندما يصل إلى كورنثوس وكيف يجب على المؤمنين حمْل المال إلى أورشليم. يُعطي بولس المؤمنين في كورنثوس مسؤولية اختيار شخص يعرفونه ويثقون به من مجتمعهم ليأخذ المال إلى أورشليم. قد يجمع المؤمنون كمية كبيرة من المال، لذلك يسافر الأشخاص الذين يختارونهم إلى أورشليم ومعهم كمية كبيرة من المال، لأجل هذا، يجب على المؤمنين اختيار أشخاص معروفين بأمانتهم وتحمُّلهم للمسؤولية، والذين لن يأخذوا شيئًا من المال لأنفسهم. يجب أن يكونوا أيضًا أشخاصًا مسؤولين وحريصين. لا يذكر بولس ما إذا كان الناس من الرجال أم النساء، لكن من المحتمل أن الرجال هُم الذين سيُسلمون المال إلى أورشليم. كانت الرحلة من كورنثوس إلى أورشليم 1300 كيلومتر. وكان السفر بحرًا وبرًا يستغرق عدة أسابيع.</w:t>
      </w:r>
    </w:p>
    <w:p>
      <w:pPr>
        <w:bidi/>
      </w:pPr>
      <w:r>
        <w:rPr>
          <w:rtl/>
          <w:cs/>
          <w:lang w:val="ar_AE" w:bidi="ar_AE"/>
        </w:rPr>
      </w:r>
      <w:r>
        <w:rPr>
          <w:rtl/>
          <w:cs/>
          <w:lang w:val="ar_AE" w:bidi="ar_AE"/>
        </w:rPr>
        <w:t xml:space="preserve">توقّفوا هنا وانظروا كمجموعة إلى خريطة </w:t>
      </w:r>
      <w:r>
        <w:rPr>
          <w:b/>
          <w:rtl/>
          <w:cs/>
          <w:lang w:val="ar_AE" w:bidi="ar_AE"/>
        </w:rPr>
        <w:t>الرحلة من كورنثوس إلى أورشليم</w:t>
      </w:r>
      <w:r>
        <w:rPr>
          <w:rtl/>
          <w:cs/>
          <w:lang w:val="ar_AE" w:bidi="ar_AE"/>
        </w:rPr>
        <w:t>. ناقشوا أيضًا السؤال التالي: كيف تُقررون إن كان شخص ما جديرًا بالثقة أو مسؤولًا عن أداء تكليف مُهم في مجتمعكم؟ كيف ستقولون إن المؤمنين يوافقون على هؤلاء الذين سيأخذون المال إلى أورشليم؟ أوقفوا سماع هذا التسجيل الصوتي هنا.</w:t>
      </w:r>
    </w:p>
    <w:p>
      <w:pPr>
        <w:bidi/>
      </w:pPr>
      <w:r>
        <w:rPr>
          <w:rtl/>
          <w:cs/>
          <w:lang w:val="ar_AE" w:bidi="ar_AE"/>
        </w:rPr>
      </w:r>
      <w:r>
        <w:rPr>
          <w:rtl/>
          <w:cs/>
          <w:lang w:val="ar_AE" w:bidi="ar_AE"/>
        </w:rPr>
        <w:t>يقول بولس إنه سيكتب رسالة للتعريف أو للتوصية بشأن المؤمنين من كورنثوس الذين سيأخذون المال إلى المؤمنين في أورشليم، بل إن بولس يعرض السفر مع هؤلاء الناس إذا رأى أهل كورنثوس أنه من الصواب والصالح أن يفعل ذلك. كان بولس يريد أن يجعل المؤمنين يعتنون بالمال بحِرص وأمانة، ويريدهم أن يعملوا معًا ويكونوا مسؤولين عن المال الذي يجمعونه. يطلب بولس من المؤمنين في مدن مختلفة أن يدعموا المؤمنين في أورشليم حتى يكونوا مُتحدين في مجتمع مؤمنين أكبر يسعون فيه نحو محبة وتدعيم بعضهم بعضًا.</w:t>
      </w:r>
    </w:p>
    <w:p>
      <w:pPr>
        <w:bidi/>
      </w:pPr>
      <w:r>
        <w:rPr>
          <w:rtl/>
          <w:cs/>
          <w:lang w:val="ar_AE" w:bidi="ar_AE"/>
        </w:rPr>
      </w:r>
      <w:r>
        <w:rPr>
          <w:rtl/>
          <w:cs/>
          <w:lang w:val="ar_AE" w:bidi="ar_AE"/>
        </w:rPr>
        <w:t>والآن على المجموعة أن تعرض المشاهد على لوحة القصص أو ترسمها أو تستخدم أجسامًا لتصوُّر المقطع وتمثيله. اختاروا أشخاصًا ليضعوا المال جانبًا ثم يجمعوا الجميع ليقرروا مَن سيثقون به بشأن تسليم المال. اجعلوا ذلك الشخص يُسلِّم ذلك المال إلى مجموعة تُمثّل المؤمنين في أورشليم. فكّروا في مدى أهمية العمَل معًا ومساعدة المؤمنين الآخرين.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16: 1–4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والناس الذين سيُسلمون المال</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"وَأَمَّا مِنْ جِهَةِ الْجَمْعِ لأَجْلِ الْقِدِّيسِينَ، فَكَمَا أَوْصَيْتُ كَنَائِسَ غَلاَطِيَّةَ هَكَذَا افْعَلُوا أَنْتُمْ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"فِي كُلِّ أَوَّلِ أُسْبُوعٍ، لِيَضَعْ كُلُّ وَاحِدٍ مِنْكُمْ عِنْدَهُ، خَازِنًا مَا تَيَسَّرَ، حَتَّى إِذَا جِئْتُ لَا يَكُونُ جَمْعٌ حِينَئِذٍ".</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"بماذا تشعر أو تفكر؟" قد يقول الشخص:</w:t>
      </w:r>
    </w:p>
    <w:p>
      <w:pPr>
        <w:bidi/>
      </w:pPr>
      <w:r>
        <w:rPr>
          <w:rtl/>
          <w:cs/>
          <w:lang w:val="ar_AE" w:bidi="ar_AE"/>
        </w:rPr>
      </w:r>
      <w:r>
        <w:rPr>
          <w:rtl/>
          <w:cs/>
          <w:lang w:val="ar_AE" w:bidi="ar_AE"/>
        </w:rPr>
        <w:t>يقول بولس: "وَمَتَى حَضَرْتُ، فَالَّذِينَ تَسْتَحْسِنُونَهُمْ أُرْسِلُهُمْ بِرَسَائِلَ لِيَحْمِلُوا إِحْسَانَكُمْ إِلَى أُورُشَلِيمَ".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"بماذا تشعر أو تفكر؟" قد تجيب الشخصية بعبارات مثل:</w:t>
      </w:r>
    </w:p>
    <w:p>
      <w:pPr>
        <w:bidi/>
      </w:pPr>
      <w:r>
        <w:rPr>
          <w:rtl/>
          <w:cs/>
          <w:lang w:val="ar_AE" w:bidi="ar_AE"/>
        </w:rPr>
      </w:r>
      <w:r>
        <w:rPr>
          <w:rtl/>
          <w:cs/>
          <w:lang w:val="ar_AE" w:bidi="ar_AE"/>
        </w:rPr>
        <w:t>يقول بولس: "إِنْ كَانَ يَسْتَحِقُّ أَنْ أَذْهَبَ أَنَا أَيْضًا، فَسَيَذْهَبُونَ مَعِي".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في كورنثوس: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16: 1–4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يكتب بولس إلى المؤمنين في كورنثوس عن دعمهم </w:t>
      </w:r>
      <w:r>
        <w:rPr>
          <w:b/>
          <w:rtl/>
          <w:cs/>
          <w:lang w:val="ar_AE" w:bidi="ar_AE"/>
        </w:rPr>
        <w:t>للقديسين</w:t>
      </w:r>
      <w:r>
        <w:rPr>
          <w:rtl/>
          <w:cs/>
          <w:lang w:val="ar_AE" w:bidi="ar_AE"/>
        </w:rPr>
        <w:t xml:space="preserve"> في أورشليم. والقديسون يعني الشعب المقدَّس. وهؤلاء أشخاص ينتمون إلى الله لأنهم مؤمنون أو أتباع يسوع. استخدموا الكلمة أو العبارة ذاتها التي استخدمتم في المقاطع السابقة للإشارة إلى كلمة "قديسين". ولمزيد من المعلومات عن القديسين، ابحثوا عن كلمة </w:t>
      </w:r>
      <w:r>
        <w:rPr>
          <w:rtl/>
          <w:cs/>
          <w:lang w:val="ar_AE" w:bidi="ar_AE"/>
        </w:rPr>
        <w:t>قديس</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بولس إن التعليمات التي يعطيها لأهل كورنثوس هي التعليمات ذاتها التي أعطاها </w:t>
      </w:r>
      <w:r>
        <w:rPr>
          <w:b/>
          <w:rtl/>
          <w:cs/>
          <w:lang w:val="ar_AE" w:bidi="ar_AE"/>
        </w:rPr>
        <w:t>لكنائس</w:t>
      </w:r>
      <w:r>
        <w:rPr>
          <w:rtl/>
          <w:cs/>
          <w:lang w:val="ar_AE" w:bidi="ar_AE"/>
        </w:rPr>
        <w:t xml:space="preserve"> غلاطية. في الكتاب المُقَدَّس، لا تُستخدم كلمة كنيسة أبدًا للإشارة إلى مبنى معين. بل تعني كلمة كنيسة جماعة من الناس يؤمنون بيسوع. أحيانًا تُستخدم كلمة "كنيسة" للإشارة إلى مجموعة من المؤمنين في مكان معين، وأحيانًا تعني الكلمة جميع الذين على الأرض معًا، الذين يؤمنون بيسوع. استخدموا الكلمة أو العبارة ذاتها التي استخدمتم في المقاطع السابقة لكلمة "كنائس". لمزيد من المعلومات عن الكنائس، انظروا كلمة </w:t>
      </w:r>
      <w:r>
        <w:rPr>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 xml:space="preserve">يقول بولس إنه على المؤمنين أن يختاروا أشخاصًا يثقون بهم ليأخذوا المال إلى المؤمنين في </w:t>
      </w:r>
      <w:r>
        <w:rPr>
          <w:b/>
          <w:rtl/>
          <w:cs/>
          <w:lang w:val="ar_AE" w:bidi="ar_AE"/>
        </w:rPr>
        <w:t>أورشليم</w:t>
      </w:r>
      <w:r>
        <w:rPr>
          <w:rtl/>
          <w:cs/>
          <w:lang w:val="ar_AE" w:bidi="ar_AE"/>
        </w:rPr>
        <w:t>. أورشليم اسم المدينة الأكثر أهمية عند الشعب اليهودي. كانت أورشليم جزءًا من المقاطعة التي تُدعى اليهودية.</w:t>
      </w:r>
    </w:p>
    <w:p>
      <w:pPr>
        <w:bidi/>
      </w:pPr>
      <w:r>
        <w:rPr>
          <w:rtl/>
          <w:cs/>
          <w:lang w:val="ar_AE" w:bidi="ar_AE"/>
        </w:rPr>
      </w:r>
      <w:r>
        <w:rPr>
          <w:rtl/>
          <w:cs/>
          <w:lang w:val="ar_AE" w:bidi="ar_AE"/>
        </w:rPr>
        <w:t xml:space="preserve">توقّفوا هنا وناقشوا معًا الكلمة أو العبارة التي سوف تستخدمون للإشارة إلى </w:t>
      </w:r>
      <w:r>
        <w:rPr>
          <w:b/>
          <w:rtl/>
          <w:cs/>
          <w:lang w:val="ar_AE" w:bidi="ar_AE"/>
        </w:rPr>
        <w:t>أورشليم</w:t>
      </w:r>
      <w:r>
        <w:rPr>
          <w:rtl/>
          <w:cs/>
          <w:lang w:val="ar_AE" w:bidi="ar_AE"/>
        </w:rPr>
        <w:t xml:space="preserve">. انظروا كلمة </w:t>
      </w:r>
      <w:r>
        <w:rPr>
          <w:rtl/>
          <w:cs/>
          <w:lang w:val="ar_AE" w:bidi="ar_AE"/>
        </w:rPr>
        <w:t>أورشليم</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16:5–12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المقطع من رسالة كورنثوس الأولى 16: 5–12 واحفظوه في قلوبكم.</w:t>
      </w:r>
    </w:p>
    <w:p>
      <w:pPr>
        <w:bidi/>
      </w:pPr>
      <w:r>
        <w:rPr>
          <w:rtl/>
          <w:cs/>
          <w:lang w:val="ar_AE" w:bidi="ar_AE"/>
        </w:rPr>
      </w:r>
      <w:r>
        <w:rPr>
          <w:rtl/>
          <w:cs/>
          <w:lang w:val="ar_AE" w:bidi="ar_AE"/>
        </w:rPr>
        <w:t>استمعوا إلى نسخة صوتية من كورنثوس الأولى 16: 5–12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16: 5–12 من الترجمة الأسهل فهمًا.</w:t>
      </w:r>
    </w:p>
    <w:p>
      <w:pPr>
        <w:bidi/>
      </w:pPr>
      <w:r>
        <w:rPr>
          <w:rtl/>
          <w:cs/>
          <w:lang w:val="ar_AE" w:bidi="ar_AE"/>
        </w:rPr>
      </w:r>
      <w:r>
        <w:rPr>
          <w:rtl/>
          <w:cs/>
          <w:lang w:val="ar_AE" w:bidi="ar_AE"/>
        </w:rPr>
        <w:t>في الجزء الأخير من رسالته، أعطى بولس تعليمات عن المال الذي كان أهل كورنثوس يجمعه من أجل المؤمنين في أورشليم، والآن سيناقش بولس بعض خطط سفره الخاصة. إنَّ تيموثاوس صديق بولس هو الآن في طريقه إلى كورنثوس، لذلك يطلب بولس من أهل كورنثوس أن يعاملوا تيموثاوس بلُطف. ثم يشرح بولس أن أبلُّوس، مؤمن آخر، لن يزور كورنثوس في هذا الوقت.</w:t>
      </w:r>
    </w:p>
    <w:p>
      <w:pPr>
        <w:bidi/>
      </w:pPr>
      <w:r>
        <w:rPr>
          <w:rtl/>
          <w:cs/>
          <w:lang w:val="ar_AE" w:bidi="ar_AE"/>
        </w:rPr>
      </w:r>
      <w:r>
        <w:rPr>
          <w:rtl/>
          <w:cs/>
          <w:lang w:val="ar_AE" w:bidi="ar_AE"/>
        </w:rPr>
        <w:t>في هذا القسم، يتحدث بولس عن خطط سفره، ويريد أن يأتي لزيارة المؤمنين في كورنثوس. ربما كتب هذه الرسالة من أفسس، على الأرجح في مارس أو أبريل، وهو يخطط للسفر في منطقة مكدونية، على الأرجح ليزور الكنائس على طول الطريق. كان الشخص الذي يسافر عبر البر من أفسس إلى كورنثوس يمر عادةً عبر مكدونية.</w:t>
      </w:r>
    </w:p>
    <w:p>
      <w:pPr>
        <w:bidi/>
      </w:pPr>
      <w:r>
        <w:rPr>
          <w:rtl/>
          <w:cs/>
          <w:lang w:val="ar_AE" w:bidi="ar_AE"/>
        </w:rPr>
      </w:r>
      <w:r>
        <w:rPr>
          <w:rtl/>
          <w:cs/>
          <w:lang w:val="ar_AE" w:bidi="ar_AE"/>
        </w:rPr>
        <w:t xml:space="preserve">توقّفوا هنا وانظروا إلى خريطة </w:t>
      </w:r>
      <w:r>
        <w:rPr>
          <w:b/>
          <w:rtl/>
          <w:cs/>
          <w:lang w:val="ar_AE" w:bidi="ar_AE"/>
        </w:rPr>
        <w:t>الرحلة من أفسس إلى كورنثوس</w:t>
      </w:r>
      <w:r>
        <w:rPr>
          <w:rtl/>
          <w:cs/>
          <w:lang w:val="ar_AE" w:bidi="ar_AE"/>
        </w:rPr>
        <w:t xml:space="preserve"> عبر مكدونية. أوقفوا سماع هذا التسجيل الصوتي هنا.</w:t>
      </w:r>
    </w:p>
    <w:p>
      <w:pPr>
        <w:bidi/>
      </w:pPr>
      <w:r>
        <w:rPr>
          <w:rtl/>
          <w:cs/>
          <w:lang w:val="ar_AE" w:bidi="ar_AE"/>
        </w:rPr>
      </w:r>
      <w:r>
        <w:rPr>
          <w:rtl/>
          <w:cs/>
          <w:lang w:val="ar_AE" w:bidi="ar_AE"/>
        </w:rPr>
        <w:t>لا يعرف بولس كم من الوقت يستطيع أن يبقى مع المؤمنين في كورنثوس. قد يمكث بولس في كورنثوس خلال فصل الشتاء، أو الموسم البارد، لأنه سيكون من الصعب السفر خلال ذلك الوقت. إنَّ بولس غير مُتيقِّن من خطة سفره بعد كورنثوس، إلا أن أهل كورنثوس يمكنهم مساعدته للاستعداد لرحلته التالية. خلال ذلك الوقت كان المؤمنون غالبًا ما يُوفّرون الطعام والمال للمؤمنين الآخرين الذين يسافرون، كما كان المؤمنون غالبًا ما يجدون شخصًا آخر يسافر معهم، ليتأكدوا من وصول الجميع سالمين. في هذه الثقافة، كان الناس يظنون أن الضيافة أو العناية بالضيوف والمسافرين أمر مُهم للغاية. عندما كان بولس آخر مرة في كورنثوس، رفض أن يقبل أي مال من المؤمنين، لكنه يقول الآن إنه سيترك المؤمنين في كورنثوس يساعدونه، ليظهروا اهتمامهم له.</w:t>
      </w:r>
    </w:p>
    <w:p>
      <w:pPr>
        <w:bidi/>
      </w:pPr>
      <w:r>
        <w:rPr>
          <w:rtl/>
          <w:cs/>
          <w:lang w:val="ar_AE" w:bidi="ar_AE"/>
        </w:rPr>
      </w:r>
      <w:r>
        <w:rPr>
          <w:rtl/>
          <w:cs/>
          <w:lang w:val="ar_AE" w:bidi="ar_AE"/>
        </w:rPr>
        <w:t>توقّفوا هنا وناقشوا هذا السؤال كمجموعة: في ثقافتكم، كيف تعاملون الضيوف الذين يقيمون معكم؟ وكيف تساعدون هؤلاء الضيوف أو تعتنون بهم؟ أوقفوا سماع هذا التسجيل الصوتي هنا.</w:t>
      </w:r>
    </w:p>
    <w:p>
      <w:pPr>
        <w:bidi/>
      </w:pPr>
      <w:r>
        <w:rPr>
          <w:rtl/>
          <w:cs/>
          <w:lang w:val="ar_AE" w:bidi="ar_AE"/>
        </w:rPr>
      </w:r>
      <w:r>
        <w:rPr>
          <w:rtl/>
          <w:cs/>
          <w:lang w:val="ar_AE" w:bidi="ar_AE"/>
        </w:rPr>
        <w:t>لا يتيقَّن بولس من خططه، لكنه يريد أن يقضي وقتًا طويلًا في كورنثوس. فإذا كان بولس يستطيع أن يأتي لزيارة قصيرة في المستقبل القريب، لكان سيفضل الانتظار ليأتي لاحقًا حين تُسنَح له فُرصة البقاء فترة طويلة. يقول بولس أنَّ الرب هو الذي يتحكم في خططه، لذلك قد يضطر إلى تغييرها.</w:t>
      </w:r>
    </w:p>
    <w:p>
      <w:pPr>
        <w:bidi/>
      </w:pPr>
      <w:r>
        <w:rPr>
          <w:rtl/>
          <w:cs/>
          <w:lang w:val="ar_AE" w:bidi="ar_AE"/>
        </w:rPr>
      </w:r>
      <w:r>
        <w:rPr>
          <w:rtl/>
          <w:cs/>
          <w:lang w:val="ar_AE" w:bidi="ar_AE"/>
        </w:rPr>
        <w:t>أما الآن، فيخطط بولس للبقاء في أفسس حتى يوم الخمسين. ويوم الخمسين عيد يهودي أو احتفال ديني. يحتفل الناس بيوم الخمسين عادةً في أواخر مايو أو أوائل يونيو. وسيمكث بولس لأن الله أعطاه فرصة عظيمة في أفسس. وهناك العديد من الناس الذين يريدون أن يسمعوا الخبر السار! لكن ثمة أشخاص كثيرين أيضًا يريدون أن يتوقف بولس عن الكرازة بالخبر السار. يعلم بولس أنه يستطيع مشاركة الأخبار السارة مع الفئتَيْن!</w:t>
      </w:r>
    </w:p>
    <w:p>
      <w:pPr>
        <w:bidi/>
      </w:pPr>
      <w:r>
        <w:rPr>
          <w:rtl/>
          <w:cs/>
          <w:lang w:val="ar_AE" w:bidi="ar_AE"/>
        </w:rPr>
      </w:r>
      <w:r>
        <w:rPr>
          <w:rtl/>
          <w:cs/>
          <w:lang w:val="ar_AE" w:bidi="ar_AE"/>
        </w:rPr>
        <w:t>ثم يتحدث بولس عن تيموثاوس، ويضع خططًا للوصول إلى كورنثوس قريبًا، لكنه قلق على تيموثاوس. يغضب بعض أهل كورنثوس من بولس، وتيموثاوس صديقه. يعتقد بولس أنه بسبب هذا، قد لا يعامل أهل كورنثوس تيموثاوس بطريقة وِدِّية. يطلب بولس من أهل كورنثوس أن يعاملوا تيموثاوس بلُطف، بدلًا من كراهة المُعاملة، لأنه كان يخدم الرب مثل بولس.</w:t>
      </w:r>
    </w:p>
    <w:p>
      <w:pPr>
        <w:bidi/>
      </w:pPr>
      <w:r>
        <w:rPr>
          <w:rtl/>
          <w:cs/>
          <w:lang w:val="ar_AE" w:bidi="ar_AE"/>
        </w:rPr>
      </w:r>
      <w:r>
        <w:rPr>
          <w:rtl/>
          <w:cs/>
          <w:lang w:val="ar_AE" w:bidi="ar_AE"/>
        </w:rPr>
        <w:t>توقّفوا هنا وناقشوا هذا السؤال كمجموعة: احكوا قصة عن وقت قدمتم فيه صديقكم أو أرسلتموه للقاء مجموعة أخرى من الأشخاص الذين تعرفونهم. كيف أردتم أن تعامِل تلك المجموعة صديقكم؟ ماذا فعلتم لتتحقَّقوا من أنَّ صديقكم يشعر بالراحة والأمان في المجموعة الجديدة؟ ماذا أخبرتم مجموعة الناس عن صديقكم؟ أوقفوا سماع هذا التسجيل الصوتي هنا.</w:t>
      </w:r>
    </w:p>
    <w:p>
      <w:pPr>
        <w:bidi/>
      </w:pPr>
      <w:r>
        <w:rPr>
          <w:rtl/>
          <w:cs/>
          <w:lang w:val="ar_AE" w:bidi="ar_AE"/>
        </w:rPr>
      </w:r>
      <w:r>
        <w:rPr>
          <w:rtl/>
          <w:cs/>
          <w:lang w:val="ar_AE" w:bidi="ar_AE"/>
        </w:rPr>
        <w:t>بعد زيارة تيموثاوس لأهل كورنثوس، يخطط للسفر والعودة مرة أخرى إلى بولس. يطلب بولس من أهل كورنثوس أن يساعدوا تيموثاوس في التحضير لرحلة عودته إلى بولس بالطعام والإمدادات، كما يطلب بولس من أهل كورنثوس أن يرسلوا تيموثاوس في طريقه بسلام. عند توديع الناس لبعضهم بعضًا، كانوا يقولون برَكَة تقليدية أو وداعًا قائلين: "اذهبوا بسلام". يطلب بولس من أهل كورنثوس أن يعطوا تيموثاوس برَكة كورنثوس ليُظهر أن هناك سلامًا بين المؤمنين وتيموثاوس.</w:t>
      </w:r>
    </w:p>
    <w:p>
      <w:pPr>
        <w:bidi/>
      </w:pPr>
      <w:r>
        <w:rPr>
          <w:rtl/>
          <w:cs/>
          <w:lang w:val="ar_AE" w:bidi="ar_AE"/>
        </w:rPr>
      </w:r>
      <w:r>
        <w:rPr>
          <w:rtl/>
          <w:cs/>
          <w:lang w:val="ar_AE" w:bidi="ar_AE"/>
        </w:rPr>
        <w:t>توقّفوا هنا وناقشوا هذا السؤال كمجموعة: في ثقافتكم، كيف يودِّع الناس بعضهم بعضًا؟ ماذا يفعل الناس ويقولون؟ لماذا يفعل الناس هذا؟ أوقفوا سماع هذا التسجيل الصوتي هنا.</w:t>
      </w:r>
    </w:p>
    <w:p>
      <w:pPr>
        <w:bidi/>
      </w:pPr>
      <w:r>
        <w:rPr>
          <w:rtl/>
          <w:cs/>
          <w:lang w:val="ar_AE" w:bidi="ar_AE"/>
        </w:rPr>
      </w:r>
      <w:r>
        <w:rPr>
          <w:rtl/>
          <w:cs/>
          <w:lang w:val="ar_AE" w:bidi="ar_AE"/>
        </w:rPr>
        <w:t>ثم يتحدث بولس عن خطَط أبلُّوس. تذكّروا أن أبلّوس كان مؤمنًا وقائدًا علَّم في كورنثوس، وربما كان أهل كورنثوس قد كتبوا رسالة يطلبون من أبلّوس أن يزورهم. وقد أثار بعض المؤمنين في كورنثوس مشكلات عندما قالوا إنهم يتبعون أبلّوس ولا يتفقون مع أي شخص يتبع قائدًا آخر مثل بولس.</w:t>
      </w:r>
    </w:p>
    <w:p>
      <w:pPr>
        <w:bidi/>
      </w:pPr>
      <w:r>
        <w:rPr>
          <w:rtl/>
          <w:cs/>
          <w:lang w:val="ar_AE" w:bidi="ar_AE"/>
        </w:rPr>
      </w:r>
      <w:r>
        <w:rPr>
          <w:rtl/>
          <w:cs/>
          <w:lang w:val="ar_AE" w:bidi="ar_AE"/>
        </w:rPr>
        <w:t>يُظهر بولس أنهما عمِلا معًا بدلًا من إظهار التنافس مع بعضهما بعضًا. يدعو بولس أبلّوس أخاه، أي مؤمنًا رفيقًا في المسيح. لا يتشاجر بولس وأبولوس أو يشعرا بالغيرة من بعضهما بعضًا، بل أن بولس حثَّه على الذهاب مع بعض المؤمنين الآخرين إلى كورنثوس. لكن، يقول بولس إن أبلّوس اختار ألا يزور في هذا الوقت. كان أبلّوس يأمل أن يزور أهل كورنثوس في وقت مستقبلي والذي ربما سيكون أفضل 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16: 5–12 من الترجمة الأسهل فهمًا.</w:t>
      </w:r>
    </w:p>
    <w:p>
      <w:pPr>
        <w:bidi/>
      </w:pPr>
      <w:r>
        <w:rPr>
          <w:rtl/>
          <w:cs/>
          <w:lang w:val="ar_AE" w:bidi="ar_AE"/>
        </w:rPr>
      </w:r>
      <w:r>
        <w:rPr>
          <w:rtl/>
          <w:cs/>
          <w:lang w:val="ar_AE" w:bidi="ar_AE"/>
        </w:rPr>
        <w:t>في هذه الخطوة، على المجموعة أن تحدِّد الأجزاء والشخصيات ومواقع العرض لهذا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يصف بولس خططه. سيبقى بولس في أفسس إلى أوائل الربيع، لأنه مُزمع أنْ يُخبر أشخاصًا كثيرين بالخبر السار. ثم يُخطط بولس للسفر عبر مكدونية إلى كورنثوس. يرغب بولس في البقاء وقتًا طويلًا مع أهل كورنثوس، إن كانت تلك مشيئة الرب.</w:t>
      </w:r>
    </w:p>
    <w:p>
      <w:pPr>
        <w:bidi/>
      </w:pPr>
      <w:r>
        <w:rPr>
          <w:rtl/>
          <w:cs/>
          <w:lang w:val="ar_AE" w:bidi="ar_AE"/>
        </w:rPr>
      </w:r>
      <w:r>
        <w:rPr>
          <w:b/>
          <w:rtl/>
          <w:cs/>
          <w:lang w:val="ar_AE" w:bidi="ar_AE"/>
        </w:rPr>
        <w:t>في الجزء الثاني:</w:t>
      </w:r>
      <w:r>
        <w:rPr>
          <w:rtl/>
          <w:cs/>
          <w:lang w:val="ar_AE" w:bidi="ar_AE"/>
        </w:rPr>
        <w:t xml:space="preserve"> يحث بولس أهل كورنثوس على معاملة تيموثاوس بطريقة طيبة عندما يصل تيموثاوس. يطلب بولس من أهل كورنثوس أن يساعدوا تيموثاوس ويُعطوه ما يحتاجه عندما يُغادر كورنثوس ليعود إليه.</w:t>
      </w:r>
    </w:p>
    <w:p>
      <w:pPr>
        <w:bidi/>
      </w:pPr>
      <w:r>
        <w:rPr>
          <w:rtl/>
          <w:cs/>
          <w:lang w:val="ar_AE" w:bidi="ar_AE"/>
        </w:rPr>
      </w:r>
      <w:r>
        <w:rPr>
          <w:b/>
          <w:rtl/>
          <w:cs/>
          <w:lang w:val="ar_AE" w:bidi="ar_AE"/>
        </w:rPr>
        <w:t>في الجزء الثالث:</w:t>
      </w:r>
      <w:r>
        <w:rPr>
          <w:rtl/>
          <w:cs/>
          <w:lang w:val="ar_AE" w:bidi="ar_AE"/>
        </w:rPr>
        <w:t xml:space="preserve"> يشرح بولس خطط أبلُّوس. مع أن بولس كان قد حثَّ أبُلُّوس على زيارة كورنثس، إلا إنه لن يأتي الآن. يأمل أبلّوس أن يزور كورنثوس مرة 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الآخرون الذين يسافرون</w:t>
      </w:r>
    </w:p>
    <w:p>
      <w:pPr>
        <w:pStyle w:val="ListBullet"/>
        <w:bidi/>
        <w:spacing w:line="240" w:lineRule="auto"/>
        <w:ind w:left="720"/>
      </w:pPr>
      <w:r>
        <w:rPr>
          <w:rtl/>
          <w:cs/>
          <w:lang w:val="ar_AE" w:bidi="ar_AE"/>
        </w:rPr>
      </w:r>
      <w:r>
        <w:rPr>
          <w:rtl/>
          <w:cs/>
          <w:lang w:val="ar_AE" w:bidi="ar_AE"/>
        </w:rPr>
        <w:t>وأبلّوس</w:t>
      </w:r>
    </w:p>
    <w:p>
      <w:pPr>
        <w:bidi/>
      </w:pPr>
      <w:r>
        <w:rPr>
          <w:rtl/>
          <w:cs/>
          <w:lang w:val="ar_AE" w:bidi="ar_AE"/>
        </w:rPr>
      </w:r>
      <w:r>
        <w:rPr>
          <w:rtl/>
          <w:cs/>
          <w:lang w:val="ar_AE" w:bidi="ar_AE"/>
        </w:rPr>
        <w:t>في الجزء الأخير من رسالته، تحدَّث بولس عن كيف ينبغي على أهل كورنثوس أن يجمعوا المال للمؤمنين الآخرين بينما يستعدوا لزيارته. والآن في هذا القسم، سيتحدث بولس عن خططه للسفر إلى كورنثوس، وكذلك عن خطط تيموثاوس وأبلُّوس. كثيرًا ما كان بولس يتحدث عن خطط السفر في نهاية الرسالة.</w:t>
      </w:r>
    </w:p>
    <w:p>
      <w:pPr>
        <w:bidi/>
      </w:pPr>
      <w:r>
        <w:rPr>
          <w:rtl/>
          <w:cs/>
          <w:lang w:val="ar_AE" w:bidi="ar_AE"/>
        </w:rPr>
      </w:r>
      <w:r>
        <w:rPr>
          <w:rtl/>
          <w:cs/>
          <w:lang w:val="ar_AE" w:bidi="ar_AE"/>
        </w:rPr>
        <w:t>توقّفوا هنا وناقشوا هذا السؤال كمجموعة: تظاهروا بأنكم تخططون لرحلة لزيارة بعض الأصدقاء في مدينة مختلفة. كيف تخبرون هؤلاء الأصدقاء عن خططكم؟ صِفوا للمجموعة كيف تخططوا للوصول إلى تلك المدينة وكم من الوقت تمكثون. ما المعلومات الأخرى التي تخبرونهم بها؟ أوقفوا سماع هذا التسجيل الصوتي هنا.</w:t>
      </w:r>
    </w:p>
    <w:p>
      <w:pPr>
        <w:bidi/>
      </w:pPr>
      <w:r>
        <w:rPr>
          <w:rtl/>
          <w:cs/>
          <w:lang w:val="ar_AE" w:bidi="ar_AE"/>
        </w:rPr>
      </w:r>
      <w:r>
        <w:rPr>
          <w:rtl/>
          <w:cs/>
          <w:lang w:val="ar_AE" w:bidi="ar_AE"/>
        </w:rPr>
        <w:t>في الجزء الأول من هذا القسم من رسالته، يتحدث بولس عن خططه الخاصة. ربما كان بولس في مدينة أفسس في أثناء كتابته لهذه الرسالة. يعطى الله بولس فرصًا حسنة ليتكلَّم عن الخبر السار هناك. يقول بولس إن هذا كأن الله فتح بابًا ليتمكن بولس من السير فيه والتبشير بالخبَر السار في أماكن جديدة.</w:t>
      </w:r>
    </w:p>
    <w:p>
      <w:pPr>
        <w:bidi/>
      </w:pPr>
      <w:r>
        <w:rPr>
          <w:rtl/>
          <w:cs/>
          <w:lang w:val="ar_AE" w:bidi="ar_AE"/>
        </w:rPr>
      </w:r>
      <w:r>
        <w:rPr>
          <w:rtl/>
          <w:cs/>
          <w:lang w:val="ar_AE" w:bidi="ar_AE"/>
        </w:rPr>
        <w:t>توقّفوا هنا وناقشوا هذا السؤال كمجموعة: احكوا قصة عن وقت أعطاكم فيه الله فرصة جيدة. ما الكلمات أو العبارات التي تستخدمون لوصف الطريقة التي فعل الله بها هذا؟ أوقفوا سماع هذا التسجيل الصوتي هنا.</w:t>
      </w:r>
    </w:p>
    <w:p>
      <w:pPr>
        <w:bidi/>
      </w:pPr>
      <w:r>
        <w:rPr>
          <w:rtl/>
          <w:cs/>
          <w:lang w:val="ar_AE" w:bidi="ar_AE"/>
        </w:rPr>
      </w:r>
      <w:r>
        <w:rPr>
          <w:rtl/>
          <w:cs/>
          <w:lang w:val="ar_AE" w:bidi="ar_AE"/>
        </w:rPr>
        <w:t>يقول بولس أيضًا إن الناس يعارضونه، إذ لا يريدون منه التحدُّث عن الخبر السار. لكن هؤلاء الناس لا يستطيعون إيقاف بولس! يريد بولس أن يبقى في أفسس ويعلِّم حتى يوم الخمسين. يحتفل الناس بهذا العيد في أواخر مايو أو أوائل يونيو. بدلًا من يوم معين، كان الناس يقولون في كثير من الأحيان: "أفعل شيئًا في زمن قريب من وقت هذا العيد"، لأن الناس كانوا يعرفون متى ستحدث الأعياد. ربما أراد بولس أن يحتفل بهذا العيد أو ربما استخدم العيد للحديث عن هذا الوقت من السنة.</w:t>
      </w:r>
    </w:p>
    <w:p>
      <w:pPr>
        <w:bidi/>
      </w:pPr>
      <w:r>
        <w:rPr>
          <w:rtl/>
          <w:cs/>
          <w:lang w:val="ar_AE" w:bidi="ar_AE"/>
        </w:rPr>
      </w:r>
      <w:r>
        <w:rPr>
          <w:rtl/>
          <w:cs/>
          <w:lang w:val="ar_AE" w:bidi="ar_AE"/>
        </w:rPr>
        <w:t>توقّفوا هنا وناقشوا هذا السؤال كمجموعة: كيف تتحدثون عن أوقات مختلفة من السنة؟ ما الأحداث أو المواسم التي تتحدثون عنها لتصفونها عندما تزمعون على القيام بعمَلٍ ما؟ أوقفوا سماع هذا التسجيل الصوتي هنا.</w:t>
      </w:r>
    </w:p>
    <w:p>
      <w:pPr>
        <w:bidi/>
      </w:pPr>
      <w:r>
        <w:rPr>
          <w:rtl/>
          <w:cs/>
          <w:lang w:val="ar_AE" w:bidi="ar_AE"/>
        </w:rPr>
      </w:r>
      <w:r>
        <w:rPr>
          <w:rtl/>
          <w:cs/>
          <w:lang w:val="ar_AE" w:bidi="ar_AE"/>
        </w:rPr>
        <w:t>ثم يُخطط بولس للسفر عبر البر إلى كورنثوس. سيمُر بولس عبر منطقة مكدونية، التي تقع في الجزء الشمالي من اليونان. ربما يُخطط بولس للزيارة والبقاء مع المؤمنين في أثناء طريق السفَر، وإذا فعل ذلك، فقد يصل إلى كورنثوس أقرب إلى وقت الشتاء، أو عندما يصبح الطقس باردًا في ذلك الجزء من العالَم. يريد بولس أن يبقى وقتًا طويلًا في كورنثوس عندما يصل إليها. كان بولس يُفضل البقاء طوال فصل الشتاء، عندما يكون السفر خطيرًا على أي حال. وقتها سيتمكَّن أهل كورنثوس من مساعدة بولس والإعداد لرحلته التالية. لم يكن بولس على يقين من المكان الذي سيتوَّجه إليه بعد كورنثوس، لكن بغض النظر عن ذلك، فإنه سيكون بحاجة إلى الطعام والإمدادات.</w:t>
      </w:r>
    </w:p>
    <w:p>
      <w:pPr>
        <w:bidi/>
      </w:pPr>
      <w:r>
        <w:rPr>
          <w:rtl/>
          <w:cs/>
          <w:lang w:val="ar_AE" w:bidi="ar_AE"/>
        </w:rPr>
      </w:r>
      <w:r>
        <w:rPr>
          <w:rtl/>
          <w:cs/>
          <w:lang w:val="ar_AE" w:bidi="ar_AE"/>
        </w:rPr>
        <w:t xml:space="preserve">توقّفوا هنا وانظروا إلى خريطة </w:t>
      </w:r>
      <w:r>
        <w:rPr>
          <w:b/>
          <w:rtl/>
          <w:cs/>
          <w:lang w:val="ar_AE" w:bidi="ar_AE"/>
        </w:rPr>
        <w:t>الرحلة من أفسس إلى كورنثوس</w:t>
      </w:r>
      <w:r>
        <w:rPr>
          <w:rtl/>
          <w:cs/>
          <w:lang w:val="ar_AE" w:bidi="ar_AE"/>
        </w:rPr>
        <w:t xml:space="preserve"> عبر مكدونية. أوقفوا سماع هذا التسجيل الصوتي هنا.</w:t>
      </w:r>
    </w:p>
    <w:p>
      <w:pPr>
        <w:bidi/>
      </w:pPr>
      <w:r>
        <w:rPr>
          <w:rtl/>
          <w:cs/>
          <w:lang w:val="ar_AE" w:bidi="ar_AE"/>
        </w:rPr>
      </w:r>
      <w:r>
        <w:rPr>
          <w:rtl/>
          <w:cs/>
          <w:lang w:val="ar_AE" w:bidi="ar_AE"/>
        </w:rPr>
        <w:t>في الجزء الثاني، يتحدث بولس عن تيموثاوس. فقد أرسل بولس فعلًا تيموثاوس إلى كورنثوس، كما قال في مقطع سابق، ولا يعرف بولس متى سيصل تيموثاوس. يذهب تيموثاوس إلى كورنثوس ليُذكِّر المؤمنين بما يجب أن يفعلوا، ويعلم بولس أن البعض من أهل كورنثوس ربما يغضبون مما يقوله تيموثاوس، لذلك كان قلقًا من أن يعاملونه معاملة سيئة. يطلب بولس أنه في أي زمان يصل فيه تيموثاوس، ألا يفعل أهل كورنثوس أي شيء يُسبب الخوف لتيموثاوس، ويذكِّر بولس أهل كورنثوس بأن تيموثاوس يعمل للرب، تمامًا مثلما يعمل بولس. لذلك كان على كورنثوس أن يعاملوا تيموثاوس باحترام، لا بكراهية أو احتقار.</w:t>
      </w:r>
    </w:p>
    <w:p>
      <w:pPr>
        <w:bidi/>
      </w:pPr>
      <w:r>
        <w:rPr>
          <w:rtl/>
          <w:cs/>
          <w:lang w:val="ar_AE" w:bidi="ar_AE"/>
        </w:rPr>
      </w:r>
      <w:r>
        <w:rPr>
          <w:rtl/>
          <w:cs/>
          <w:lang w:val="ar_AE" w:bidi="ar_AE"/>
        </w:rPr>
        <w:t>يطلب بولس من الكورنثيين أن يرسلوا تيموثاوس في طريقه بسلام عندما يترك كورنثوس ليعود إليه، ويريد بولس من أهل كورنثوس أن يعطوا تيموثاوس بَرَكة السلام التقليدية. يهتم بولس بتيموثاوس ويريد أن يكون كل الوقت الذي يقضيه مع أهل كورنثوس مملؤًا بالسلام! سينتظر بولس تيموثاوس ورفاقه، ويدعو بولس هؤلاء الرفاق "إخوة"، أي الإخوة المؤمنين. على الأرجح، كانت هذه مجموعة من الرجال الذين سيسافرون مع تيموثاوس.</w:t>
      </w:r>
    </w:p>
    <w:p>
      <w:pPr>
        <w:bidi/>
      </w:pPr>
      <w:r>
        <w:rPr>
          <w:rtl/>
          <w:cs/>
          <w:lang w:val="ar_AE" w:bidi="ar_AE"/>
        </w:rPr>
      </w:r>
      <w:r>
        <w:rPr>
          <w:rtl/>
          <w:cs/>
          <w:lang w:val="ar_AE" w:bidi="ar_AE"/>
        </w:rPr>
        <w:t>توقّفوا هنا وناقشوا كمجموعة: تذكّروا مناقشتكم في الخطوة الثانية عن كيفية وداع الناس في ثقافتكم. كيف ستتحدثون عن أهل كورنثوس وهُم يمنحون تيموثاوس بَرَكة السلام عند رحيله؟ أوقفوا سماع هذا التسجيل الصوتي هنا.</w:t>
      </w:r>
    </w:p>
    <w:p>
      <w:pPr>
        <w:bidi/>
      </w:pPr>
      <w:r>
        <w:rPr>
          <w:rtl/>
          <w:cs/>
          <w:lang w:val="ar_AE" w:bidi="ar_AE"/>
        </w:rPr>
      </w:r>
      <w:r>
        <w:rPr>
          <w:rtl/>
          <w:cs/>
          <w:lang w:val="ar_AE" w:bidi="ar_AE"/>
        </w:rPr>
        <w:t>في الجزء الثالث، يتحدث بولس عن قرار أبلُّوس. كما يدعوه بولس "أخانا". وأبلّوس ليس أخو بولس حرفيًا، لكنه مؤمن بيسوع المسيح. يُظهر بولس أنَّ أبلُّوس صديق ويخدم الرب كما يفعل بولس.</w:t>
      </w:r>
    </w:p>
    <w:p>
      <w:pPr>
        <w:bidi/>
      </w:pPr>
      <w:r>
        <w:rPr>
          <w:rtl/>
          <w:cs/>
          <w:lang w:val="ar_AE" w:bidi="ar_AE"/>
        </w:rPr>
      </w:r>
      <w:r>
        <w:rPr>
          <w:rtl/>
          <w:cs/>
          <w:lang w:val="ar_AE" w:bidi="ar_AE"/>
        </w:rPr>
        <w:t>ربما أرسل أهل كورنثوس خطابًا أو رسالة طلبوا فيها من أبلّوس أن يأتي لزيارة كورنثوس، وقد حثه بولس على الذَهاب مع بعض الإخوة الآخرين، أو الإخوة المؤمنين الذين يأتون إلى كورنثوس. قد يكون هؤلاء الإخوة المجموعة التي تسافر مع تيموثاوس، أو التي ستأخذ هذه الرسالة إلى كورنثوس. لكن أبلّوس قرّر أن هذا ليس وقتًا مناسبًا للرحلة. يأمل أبلّوس أن يزور كورنثوس في وقت ما في المستقبل سيكون أفضل له.</w:t>
      </w:r>
    </w:p>
    <w:p>
      <w:pPr>
        <w:bidi/>
      </w:pPr>
      <w:r>
        <w:rPr>
          <w:rtl/>
          <w:cs/>
          <w:lang w:val="ar_AE" w:bidi="ar_AE"/>
        </w:rPr>
      </w:r>
      <w:r>
        <w:rPr>
          <w:rtl/>
          <w:cs/>
          <w:lang w:val="ar_AE" w:bidi="ar_AE"/>
        </w:rPr>
        <w:t>الآن، على المجموعة أنْ تعرض أحداث القصة على لوحة القصص، أو ترسمها، أو تستخدم أجسامًا لتجسيد المقطع وأحداثه. وأثناء ذلك، قد ترغبون في استخدام رسومات أو أجسام أو حتى أشخاص لتمثيل بولس والمؤمنين وتيموثاوس وأبلّوس والمؤمنين الآخرين الذين يسافرون، والرب يسوع المسيح.</w:t>
      </w:r>
    </w:p>
    <w:p>
      <w:pPr>
        <w:bidi/>
      </w:pPr>
      <w:r>
        <w:rPr>
          <w:rtl/>
          <w:cs/>
          <w:lang w:val="ar_AE" w:bidi="ar_AE"/>
        </w:rPr>
      </w:r>
      <w:r>
        <w:rPr>
          <w:rtl/>
          <w:cs/>
          <w:lang w:val="ar_AE" w:bidi="ar_AE"/>
        </w:rPr>
        <w:t>اختاروا أشخاصًا أو رسومات أو أجسامًا لتكون كل واحد من هذه الأشياء. بينما تبدأون في سرد قصة هذه الآيات، تذكّروا أن بولس كان يتحدث عن السفَر إلى أماكن مختلفة. يمكنكم اختيار مناطق مختلفة في الغرفة لتمثيل المدن المختلفة التي يتحدث عنها بولس. عندما يتحدث بولس عن أبواب الكرازة المفتوحة في أفسس، أظهروا كيف يستمع بعض الناس إلى كلامه، بينما يحاول آخرون أن يمنعوه من التعليم. مثِّلوا كيف يخطط بولس لزيارة المؤمنين في مكدونية في اثناء سفره في الطريق إلى كورنثوس. مثِّلوا تيموثاوس يسافر إلى كورنثوس. مثِّلوا كيف ينبغي للمؤمنين أن يستقبلوا تيموثاوس استقبالًا لطيفًا، ثم عندما يخطط تيموثاوس للسفر مرة أخرى راجعًا إلى بولس، مثِّلوا كيف يعطي المؤمنون الطعام، والإمدادات لرحلته. مثِّلوا الرفاق الذين يسافرون مع تيموثاوس.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16: 5–12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 الذين يستمعون إلى شخص يقرأ هذه الرسالة بصوت مسموع.</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الآخرون الذين يسافرون</w:t>
      </w:r>
    </w:p>
    <w:p>
      <w:pPr>
        <w:pStyle w:val="ListBullet"/>
        <w:bidi/>
        <w:spacing w:line="240" w:lineRule="auto"/>
        <w:ind w:left="720"/>
      </w:pPr>
      <w:r>
        <w:rPr>
          <w:rtl/>
          <w:cs/>
          <w:lang w:val="ar_AE" w:bidi="ar_AE"/>
        </w:rPr>
      </w:r>
      <w:r>
        <w:rPr>
          <w:rtl/>
          <w:cs/>
          <w:lang w:val="ar_AE" w:bidi="ar_AE"/>
        </w:rPr>
        <w:t>وأبلّوس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"سَأَجِيءُ إِلَيْكُمْ مَتَى اجْتَزْتُ بِمَكِدُونِيَّةَ، لأَنِّي أَجْتَازُ بِمَكِدُونِيَّةَ. وَرُبَّمَا أَمْكُثُ عِنْدَكُمْ أَوْ أُشَتِّي أَيْضًا، لِكَيْ تُشَيِّعُونِي إِلَى حَيْثُمَا أَذْهَبُ. لأَنِّي لَسْتُ أُرِيدُ الآنَ أَنْ أَرَاكُمْ فِي الْعُبُورِ، لأَنِّي أَرْجُو أَنْ أَمْكُثَ عِنْدَكُمْ زَمَانًا إِنْ أَذِنَ الرَّبُّ. وَلكِنَّنِي أَمْكُثُ فِي أَفَسُسَ إِلَى يَوْمِ الْخَمْسِينَ، أَنَّهُ قَدِ انْفَتَحَ لِي بَابٌ عَظِيمٌ فَعَّالٌ، وَيُوجَدُ مُعَانِدُونَ كَثِيرُونَ".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في كورنثوس: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"ثُمَّ إِنْ أَتَى تِيمُوثَاوُسُ، فَانْظُرُوا أَنْ يَكُونَ عِنْدَكُمْ بِلاَ خَوْفٍ، لأَنَّهُ يَعْمَلُ عَمَلَ الرَّبِّ كَمَا أَنَا أَيْضًا. فَلَا يَحْتَقِرْهُ أَحَدٌ، بَلْ شَيِّعُوهُ بِسَلاَمٍ لِيَأْتِيَ إِلَيَّ، لأَنِّي أَنْتَظِرُهُ مَعَ الإِخْوَةِ".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"وَأَمَّا مِنْ جِهَةِ أَبُلُّوسَ الأَخِ، فَطَلَبْتُ إِلَيْهِ كَثِيرًا أَنْ يَأْتِيَ إِلَيْكُمْ مَعَ الإِخْوَةِ. وَلَمْ تَكُنْ لَهُ إِرَادَةٌ الْبَتَّةَ أَنْ يَأْتِيَ الآنَ. وَلكِنَّهُ سَيَأْتِي مَتَى تَوَفَّقَ الْوَقْتُ".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أبلُّوس: "بماذا تشعر أو تفكر؟" قد تجيب الشخصية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16: 5–12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يرجو بولس أن يبقى لفترة طويلة مع أهل كورنثوس، إن شاء </w:t>
      </w:r>
      <w:r>
        <w:rPr>
          <w:b/>
          <w:rtl/>
          <w:cs/>
          <w:lang w:val="ar_AE" w:bidi="ar_AE"/>
        </w:rPr>
        <w:t>الرب</w:t>
      </w:r>
      <w:r>
        <w:rPr>
          <w:rtl/>
          <w:cs/>
          <w:lang w:val="ar_AE" w:bidi="ar_AE"/>
        </w:rPr>
        <w:t xml:space="preserve">. الرَّب هو السيّد على أُناسٍ آخرين وله سُلطان كامل. في هذه الحالة، يتحدَّث بولس على الأرجح عن الرب يسوع. لمزيدٍ من المعلومات عن الكلمة </w:t>
      </w:r>
      <w:r>
        <w:rPr>
          <w:rtl/>
          <w:cs/>
          <w:lang w:val="ar_AE" w:bidi="ar_AE"/>
        </w:rPr>
        <w:t>رَب</w:t>
      </w:r>
      <w:r>
        <w:rPr>
          <w:rtl/>
          <w:cs/>
          <w:lang w:val="ar_AE" w:bidi="ar_AE"/>
        </w:rPr>
        <w:t>، انظروا "قاموس الكلمات الرئيسية". استخدموا الكلمة أو العبارة ذاتها التي استخدمتم في المقاطع السابقة للإشارة إلى كلمة الرب.</w:t>
      </w:r>
    </w:p>
    <w:p>
      <w:pPr>
        <w:bidi/>
      </w:pPr>
      <w:r>
        <w:rPr>
          <w:rtl/>
          <w:cs/>
          <w:lang w:val="ar_AE" w:bidi="ar_AE"/>
        </w:rPr>
      </w:r>
      <w:r>
        <w:rPr>
          <w:rtl/>
          <w:cs/>
          <w:lang w:val="ar_AE" w:bidi="ar_AE"/>
        </w:rPr>
        <w:t xml:space="preserve">يُخطط بولس للبقاء في أفسس حتى </w:t>
      </w:r>
      <w:r>
        <w:rPr>
          <w:b/>
          <w:rtl/>
          <w:cs/>
          <w:lang w:val="ar_AE" w:bidi="ar_AE"/>
        </w:rPr>
        <w:t>يوم الخمسين</w:t>
      </w:r>
      <w:r>
        <w:rPr>
          <w:rtl/>
          <w:cs/>
          <w:lang w:val="ar_AE" w:bidi="ar_AE"/>
        </w:rPr>
        <w:t>. ويُشير تعبير "يوم الخمسين" إلى يوم مقدّس لليهود. وهو يعني "اليوم الخمسون". وهو الاسم اليوناني الذي يشير إلى "عيد الأسابيع" الذي أمر الله موسى أن يحتفل به بعد خمسين يومًا من عيد الفصح.</w:t>
      </w:r>
    </w:p>
    <w:p>
      <w:pPr>
        <w:bidi/>
      </w:pPr>
      <w:r>
        <w:rPr>
          <w:rtl/>
          <w:cs/>
          <w:lang w:val="ar_AE" w:bidi="ar_AE"/>
        </w:rPr>
      </w:r>
      <w:r>
        <w:rPr>
          <w:rtl/>
          <w:cs/>
          <w:lang w:val="ar_AE" w:bidi="ar_AE"/>
        </w:rPr>
        <w:t xml:space="preserve">توقّفوا هنا وناقشوا معًا الكلمة أو العبارة التي سوف تستخدمون للإشارة إلى </w:t>
      </w:r>
      <w:r>
        <w:rPr>
          <w:b/>
          <w:rtl/>
          <w:cs/>
          <w:lang w:val="ar_AE" w:bidi="ar_AE"/>
        </w:rPr>
        <w:t>يوم الخمسين</w:t>
      </w:r>
      <w:r>
        <w:rPr>
          <w:rtl/>
          <w:cs/>
          <w:lang w:val="ar_AE" w:bidi="ar_AE"/>
        </w:rPr>
        <w:t xml:space="preserve">. انظروا تعبير </w:t>
      </w:r>
      <w:r>
        <w:rPr>
          <w:rtl/>
          <w:cs/>
          <w:lang w:val="ar_AE" w:bidi="ar_AE"/>
        </w:rPr>
        <w:t>يوم الخمسين</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بولس من أهل كورنثوس أن يعطوا تيموثاوس بَرَكة </w:t>
      </w:r>
      <w:r>
        <w:rPr>
          <w:b/>
          <w:rtl/>
          <w:cs/>
          <w:lang w:val="ar_AE" w:bidi="ar_AE"/>
        </w:rPr>
        <w:t>السلام</w:t>
      </w:r>
      <w:r>
        <w:rPr>
          <w:rtl/>
          <w:cs/>
          <w:lang w:val="ar_AE" w:bidi="ar_AE"/>
        </w:rPr>
        <w:t xml:space="preserve">. وبرَكة السلام هذه تعني غياب الصراع والامتلاء أو اكتمال الحياة. ولمزيد من المعلومات عن </w:t>
      </w:r>
      <w:r>
        <w:rPr>
          <w:rtl/>
          <w:cs/>
          <w:lang w:val="ar_AE" w:bidi="ar_AE"/>
        </w:rPr>
        <w:t>السلام</w:t>
      </w:r>
      <w:r>
        <w:rPr>
          <w:rtl/>
          <w:cs/>
          <w:lang w:val="ar_AE" w:bidi="ar_AE"/>
        </w:rPr>
        <w:t>، راجعوا "قاموس الكلمات الرئيسية". استخدموا الكلمة أو العبارة ذاتها التي استخدمتم في المقاطع السابقة للتعبير عن كلمة "سلام".</w:t>
      </w:r>
    </w:p>
    <w:p>
      <w:pPr>
        <w:bidi/>
      </w:pPr>
      <w:r>
        <w:rPr>
          <w:rtl/>
          <w:cs/>
          <w:lang w:val="ar_AE" w:bidi="ar_AE"/>
        </w:rPr>
      </w:r>
      <w:r>
        <w:rPr>
          <w:rtl/>
          <w:cs/>
          <w:lang w:val="ar_AE" w:bidi="ar_AE"/>
        </w:rPr>
        <w:t xml:space="preserve">يرجو بولس أن يعود تيموثاوس سالمًا مع </w:t>
      </w:r>
      <w:r>
        <w:rPr>
          <w:b/>
          <w:rtl/>
          <w:cs/>
          <w:lang w:val="ar_AE" w:bidi="ar_AE"/>
        </w:rPr>
        <w:t>الإخوة</w:t>
      </w:r>
      <w:r>
        <w:rPr>
          <w:rtl/>
          <w:cs/>
          <w:lang w:val="ar_AE" w:bidi="ar_AE"/>
        </w:rPr>
        <w:t xml:space="preserve"> الآخرين. وبما أن الله هو أبو جميع المؤمنين، فإن جميع </w:t>
      </w:r>
      <w:r>
        <w:rPr>
          <w:rtl/>
          <w:cs/>
          <w:lang w:val="ar_AE" w:bidi="ar_AE"/>
        </w:rPr>
        <w:t>المؤمنين</w:t>
      </w:r>
      <w:r>
        <w:rPr>
          <w:rtl/>
          <w:cs/>
          <w:lang w:val="ar_AE" w:bidi="ar_AE"/>
        </w:rPr>
        <w:t xml:space="preserve"> مثل الإخوة والأخوات. لذلك يستخدم بولس كلمة أخ، بتكرار، للإشارة إلى رفيق مؤمن. استخدموا الكلمات أو العبارات ذاتها التي استخدمتم في المقاطع السابقة للإشارة إلى الإخوة.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16:13–18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١٦: ١٣–١٨ واحفظوها في قلوبكم.</w:t>
      </w:r>
    </w:p>
    <w:p>
      <w:pPr>
        <w:bidi/>
      </w:pPr>
      <w:r>
        <w:rPr>
          <w:rtl/>
          <w:cs/>
          <w:lang w:val="ar_AE" w:bidi="ar_AE"/>
        </w:rPr>
      </w:r>
      <w:r>
        <w:rPr>
          <w:rtl/>
          <w:cs/>
          <w:lang w:val="ar_AE" w:bidi="ar_AE"/>
        </w:rPr>
        <w:t>استمعوا إلى نسخة صوتية من كورنثوس الأولى ١٦: ١٣–١٨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الروح القدس أو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16: 13–18 من النسخة الأكثر فهمًا.</w:t>
      </w:r>
    </w:p>
    <w:p>
      <w:pPr>
        <w:bidi/>
      </w:pPr>
      <w:r>
        <w:rPr>
          <w:rtl/>
          <w:cs/>
          <w:lang w:val="ar_AE" w:bidi="ar_AE"/>
        </w:rPr>
      </w:r>
      <w:r>
        <w:rPr>
          <w:rtl/>
          <w:cs/>
          <w:lang w:val="ar_AE" w:bidi="ar_AE"/>
        </w:rPr>
        <w:t>في الجزء الأخير من رسالته تحدَّث بولس عن خططه الخاصة بزيارته لكورنثوس. ثم تحدَّث بولس عن خطط السفر الخاصة بتيموثاوس وأبلُّوس. في هذا القسم يعطي بولس الكنيسة بعض التعليمات العامة النهائية. ثم يتحدث بولس عن استفاناس وفرتوناتوس وأخائيكوس وآخرين مثلهم يخدمون شعب الله.</w:t>
      </w:r>
    </w:p>
    <w:p>
      <w:pPr>
        <w:bidi/>
      </w:pPr>
      <w:r>
        <w:rPr>
          <w:rtl/>
          <w:cs/>
          <w:lang w:val="ar_AE" w:bidi="ar_AE"/>
        </w:rPr>
      </w:r>
      <w:r>
        <w:rPr>
          <w:rtl/>
          <w:cs/>
          <w:lang w:val="ar_AE" w:bidi="ar_AE"/>
        </w:rPr>
        <w:t>يبدأ بولس هذا المقطع بإعطاء الكورنثوسيين خمس وصايا كبيرة.</w:t>
      </w:r>
    </w:p>
    <w:p>
      <w:pPr>
        <w:bidi/>
      </w:pPr>
      <w:r>
        <w:rPr>
          <w:rtl/>
          <w:cs/>
          <w:lang w:val="ar_AE" w:bidi="ar_AE"/>
        </w:rPr>
      </w:r>
      <w:r>
        <w:rPr>
          <w:rtl/>
          <w:cs/>
          <w:lang w:val="ar_AE" w:bidi="ar_AE"/>
        </w:rPr>
        <w:t>أولًا: يأمر بولس المؤمنين أن يكونوا ساهرين. وربما كان بولس يطلب من المؤمنين أن يكونوا مستعدين لعودة المسيح لكي يدين العالم. جزء من الاستعداد لعودة المسيح يعني أن على المؤمنين أن يحترسوا من جميع الخطايا التي قد يُجرَّبون بها والتي سبق لبولس وحذَّرهم منها في وقت سابق من هذه الرسالة.</w:t>
      </w:r>
    </w:p>
    <w:p>
      <w:pPr>
        <w:bidi/>
      </w:pPr>
      <w:r>
        <w:rPr>
          <w:rtl/>
          <w:cs/>
          <w:lang w:val="ar_AE" w:bidi="ar_AE"/>
        </w:rPr>
      </w:r>
      <w:r>
        <w:rPr>
          <w:rtl/>
          <w:cs/>
          <w:lang w:val="ar_AE" w:bidi="ar_AE"/>
        </w:rPr>
        <w:t>توقفوا هنا وناقشوا هذا السؤال كمجموعة: احكوا قصة عن شخص ساهر أو منتبه بسبب احتمال هجوم أي عدو. ما الأشياء التي فعلها ذلك الشخص ليكون مستعدًا لكل ما يمكن أن يحدث لاحقًا؟ أوقفوا سماع هذا التسجيل الصوتي هنا.</w:t>
      </w:r>
    </w:p>
    <w:p>
      <w:pPr>
        <w:bidi/>
      </w:pPr>
      <w:r>
        <w:rPr>
          <w:rtl/>
          <w:cs/>
          <w:lang w:val="ar_AE" w:bidi="ar_AE"/>
        </w:rPr>
      </w:r>
      <w:r>
        <w:rPr>
          <w:rtl/>
          <w:cs/>
          <w:lang w:val="ar_AE" w:bidi="ar_AE"/>
        </w:rPr>
        <w:t>ثانيًا: يدعو بولس للثبات في الإيمان، أي الاستمرار في اتِّباع المسيح. يجب على المؤمنين أن يثبتوا وألا يسقطوا أو يخطئوا بعبادة آلهة زائفة أو بأي طرق أخرى.</w:t>
      </w:r>
    </w:p>
    <w:p>
      <w:pPr>
        <w:bidi/>
      </w:pPr>
      <w:r>
        <w:rPr>
          <w:rtl/>
          <w:cs/>
          <w:lang w:val="ar_AE" w:bidi="ar_AE"/>
        </w:rPr>
      </w:r>
      <w:r>
        <w:rPr>
          <w:rtl/>
          <w:cs/>
          <w:lang w:val="ar_AE" w:bidi="ar_AE"/>
        </w:rPr>
        <w:t>ثالثًا: يقول بولس "كونوا رجالًا"، أي شجعان. وفي وقت سابق في رسالته كتب بولس أن كثيرين من المؤمنين في كورنثوس كانوا يتفاخرون وكثير منهم لم يتبع وصايا الرب. يريد بولس أن يَعرِف مؤمني كورنثوس أن المؤمن يجب أن يكون شجاعًا وأن يتبع الرب حتى عندما لا يتبع المؤمنون الآخرون من حوله الرب بشكل صحيح. ربما كان بولس هنا يفكِّر في مزمور من العهد القديم يحث المؤمن على الثقة في الرب وعلى أن يتقوى ويتشجع، لأن الرب يحامي عن الذين يتبعونه، لكنه يخزي المتكبرين.</w:t>
      </w:r>
    </w:p>
    <w:p>
      <w:pPr>
        <w:bidi/>
      </w:pPr>
      <w:r>
        <w:rPr>
          <w:rtl/>
          <w:cs/>
          <w:lang w:val="ar_AE" w:bidi="ar_AE"/>
        </w:rPr>
      </w:r>
      <w:r>
        <w:rPr>
          <w:rtl/>
          <w:cs/>
          <w:lang w:val="ar_AE" w:bidi="ar_AE"/>
        </w:rPr>
        <w:t>رابعًا: يقول بولس "تقووا". لا يقصد بولس أن المؤمن يجب أن يكون قوي بدنيًا. بل يستخدم بولس لغة خاصة ليُحذِّر المؤمنين ألا يستسلموا لتجربة الوقوع في الخطية. تذكروا أن كثيرين في كورنثوس كانوا يعبدون الأصنام ولديهم ممارسات جنسية فاسدة ويفعلون أمور أخرى يبغضها الرب. ولأن ثقافة كورنثوس كانت تضغط على المؤمنين لكي يفعلوا نفس هذه الأشياء، كان بولس يحثهم على أن يكونوا أقوياء روحيًا مثلهم مثل رجل يصارع عدوًا ولا يخسر المعركة.</w:t>
      </w:r>
    </w:p>
    <w:p>
      <w:pPr>
        <w:bidi/>
      </w:pPr>
      <w:r>
        <w:rPr>
          <w:rtl/>
          <w:cs/>
          <w:lang w:val="ar_AE" w:bidi="ar_AE"/>
        </w:rPr>
      </w:r>
      <w:r>
        <w:rPr>
          <w:rtl/>
          <w:cs/>
          <w:lang w:val="ar_AE" w:bidi="ar_AE"/>
        </w:rPr>
        <w:t>توقفوا هنا وناقشوا هذا السؤال كمجموعة: احكوا قصة عن شخص استمر في فعل ما كان يعلم أنه صواب حتى عندما قرر آخرون أن يفعلوا شيئًا خاطئًا. والآن احكوا قصة شخص اتبع ما يفعله الآخرون مع أنه كان يعلم أن هذا أمر خطأ. أوقفوا سماع هذا التسجيل الصوتي هنا.</w:t>
      </w:r>
    </w:p>
    <w:p>
      <w:pPr>
        <w:bidi/>
      </w:pPr>
      <w:r>
        <w:rPr>
          <w:rtl/>
          <w:cs/>
          <w:lang w:val="ar_AE" w:bidi="ar_AE"/>
        </w:rPr>
      </w:r>
      <w:r>
        <w:rPr>
          <w:rtl/>
          <w:cs/>
          <w:lang w:val="ar_AE" w:bidi="ar_AE"/>
        </w:rPr>
        <w:t>خامسًا: يطلب بولس من المؤمنين أن يُظهروا محبة في كل ما يفعلونه. تذكروا أنه في وقت سابق من رسالته قال بولس إن المحبة تبني أما المعرفة فتنفخ، أي تجعل الناس متفاخرين. وهكذا يطلب بولس من المؤمنين أن يُظهروا المحبة في كل ما يفعلونه بدلًا من التظاهر بأنهم أكثر حكمة من الآخرين.</w:t>
      </w:r>
    </w:p>
    <w:p>
      <w:pPr>
        <w:bidi/>
      </w:pPr>
      <w:r>
        <w:rPr>
          <w:rtl/>
          <w:cs/>
          <w:lang w:val="ar_AE" w:bidi="ar_AE"/>
        </w:rPr>
      </w:r>
      <w:r>
        <w:rPr>
          <w:rtl/>
          <w:cs/>
          <w:lang w:val="ar_AE" w:bidi="ar_AE"/>
        </w:rPr>
        <w:t>توقفوا هنا وناقشوا هذا السؤال كمجموعة: احكوا قصة عن شخص كان يظن أنه أفضل من الآخرين. ما نوع الأمور التي فعلها ذلك الشخص؟ احكوا الآن قصة عن شخص فعل كل شيء بمحبة للآخرين. ما نوع الأمور التي فعلها ذلك الشخص؟ أوقفوا سماع هذا التسجيل الصوتي هنا.</w:t>
      </w:r>
    </w:p>
    <w:p>
      <w:pPr>
        <w:bidi/>
      </w:pPr>
      <w:r>
        <w:rPr>
          <w:rtl/>
          <w:cs/>
          <w:lang w:val="ar_AE" w:bidi="ar_AE"/>
        </w:rPr>
      </w:r>
      <w:r>
        <w:rPr>
          <w:rtl/>
          <w:cs/>
          <w:lang w:val="ar_AE" w:bidi="ar_AE"/>
        </w:rPr>
        <w:t>على الأرجح كان استفاناس وفرتوناتوس وأخائيكوس هم الذين أحضروا رسالة الكورنثوسيون إلى بولس من كورنثوس. والأرجح أيضًا أنهم هم الذين أخذوا رسالة بولس إلى الكورنثوسيين. وهذا يعني أن الكورنثوسيين يعرفون استفاناس وأهل بيته لأنه كان يعيش في كورنثوس وكان جزءًا من كنيسة كورنثوس. قد يشمل تعبير أهل البيت العبيد والخدم بالإضافة إلى أفراد عائلة الشخص. كان استفاناس وأهل بيته أول الناس الذين آمنوا بالمسيح في أخائية. كانت أخائية مقاطعة أو منطقة أكبر من بلاد اليونان، وكانت كورنثوس عاصمة أخائية.</w:t>
      </w:r>
    </w:p>
    <w:p>
      <w:pPr>
        <w:bidi/>
      </w:pPr>
      <w:r>
        <w:rPr>
          <w:rtl/>
          <w:cs/>
          <w:lang w:val="ar_AE" w:bidi="ar_AE"/>
        </w:rPr>
      </w:r>
      <w:r>
        <w:rPr>
          <w:rtl/>
          <w:cs/>
          <w:lang w:val="ar_AE" w:bidi="ar_AE"/>
        </w:rPr>
        <w:t xml:space="preserve">توقفوا هنا شاهدوا كمجموعة خريطة </w:t>
      </w:r>
      <w:r>
        <w:rPr>
          <w:b/>
          <w:rtl/>
          <w:cs/>
          <w:lang w:val="ar_AE" w:bidi="ar_AE"/>
        </w:rPr>
        <w:t>اليونان</w:t>
      </w:r>
      <w:r>
        <w:rPr>
          <w:rtl/>
          <w:cs/>
          <w:lang w:val="ar_AE" w:bidi="ar_AE"/>
        </w:rPr>
        <w:t>. ابحثوا عن مقاطعة أخائية ومدينة كورنثوس على الخريطة. أوقفوا سماع هذا التسجيل الصوتي هنا.</w:t>
      </w:r>
    </w:p>
    <w:p>
      <w:pPr>
        <w:bidi/>
      </w:pPr>
      <w:r>
        <w:rPr>
          <w:rtl/>
          <w:cs/>
          <w:lang w:val="ar_AE" w:bidi="ar_AE"/>
        </w:rPr>
      </w:r>
      <w:r>
        <w:rPr>
          <w:rtl/>
          <w:cs/>
          <w:lang w:val="ar_AE" w:bidi="ar_AE"/>
        </w:rPr>
        <w:t>يقول بولس إن استفاناس وأهل بيته رتَّبوا أو كرَّسوا أنفسهم لخدمة شعب الرب، الذين يدعوهم بولس القديسين. ويحث بولس المؤمنين، أو يطلب منهم بشدة، أن يخضعوا لأشخاص مثل استفاناس وأهل بيته باتِّباعهم لقيادتهم. كما يطالب بولس أيضًا بطاعة أو احترام جميع الذين يعملون عمل الرب بجدية مثل هؤلاء الناس.</w:t>
      </w:r>
    </w:p>
    <w:p>
      <w:pPr>
        <w:bidi/>
      </w:pPr>
      <w:r>
        <w:rPr>
          <w:rtl/>
          <w:cs/>
          <w:lang w:val="ar_AE" w:bidi="ar_AE"/>
        </w:rPr>
      </w:r>
      <w:r>
        <w:rPr>
          <w:rtl/>
          <w:cs/>
          <w:lang w:val="ar_AE" w:bidi="ar_AE"/>
        </w:rPr>
        <w:t>يقول بولس إنه فرح عندما جاء استفاناس وفرتوناتوس وأخائيكوس لزيارته. لسنا متأكدين من هوية فرتوناتوس وأخائيكوس. فهذه الأسماء كانت شائعة في ذلك الوقت، خاصة بين العبيد أو الأشخاص الذين كانوا عبيدًا. لذلك ربما كان فرتوناتوس وأخائيكوس جزءًا من أهل بيت استفاناس، أو ربما كانا مجرد رجال آخرين من كنيسة كورنثوس.</w:t>
      </w:r>
    </w:p>
    <w:p>
      <w:pPr>
        <w:bidi/>
      </w:pPr>
      <w:r>
        <w:rPr>
          <w:rtl/>
          <w:cs/>
          <w:lang w:val="ar_AE" w:bidi="ar_AE"/>
        </w:rPr>
      </w:r>
      <w:r>
        <w:rPr>
          <w:rtl/>
          <w:cs/>
          <w:lang w:val="ar_AE" w:bidi="ar_AE"/>
        </w:rPr>
        <w:t>يقول بولس إن سبب فرحه بمجيء استفاناس وفرتوناتوس وأخائيكوس هو أن هؤلاء الرجال جبروا نقصان كنيسة كورنثوس. وكان بولس يقصد أنه تشجّّع لأن رؤية استفاناس وفرتوناتوس وأخائيكوس كانت بمثابة زيارة الكنيسة بأكملها له. ومع أن استفاناس وفرتوناتوس وأخائيكوس أخبروا بولس عن مشاكل كنيسة كورنثوس التي كتب عنها بولس لاحقًا في هذه الرسالة، إلا أن هؤلاء الرجال شاركوه أيضًا بالأخبار السارة عن المؤمنين. لذلك يقول بولس إن هذه الزيارة أراحت روحه وأرواح أعضاء كنيسة كورنثوس أيضًا، أي أنها جعلت الكنيسة فَرِحة. يقول بولس هذا لأن استفاناس وفرتوناتوس وأخائيكوس تمكَّنوا من حمل رسالته إلى كنيسة كورنثوس.</w:t>
      </w:r>
    </w:p>
    <w:p>
      <w:pPr>
        <w:bidi/>
      </w:pPr>
      <w:r>
        <w:rPr>
          <w:rtl/>
          <w:cs/>
          <w:lang w:val="ar_AE" w:bidi="ar_AE"/>
        </w:rPr>
      </w:r>
      <w:r>
        <w:rPr>
          <w:rtl/>
          <w:cs/>
          <w:lang w:val="ar_AE" w:bidi="ar_AE"/>
        </w:rPr>
        <w:t>توقفوا هنا وناقشوا هذا السؤال كمجموعة: احكوا عن وقت جاء فيه صديق حميم أو فرد من العائلة لم تروه منذ وقت طويل من مكان بعيد لزيارتكم. صِفوا شعوركم عند رؤيتكم له. أوقفوا سماع هذا التسجيل الصوتي هنا.</w:t>
      </w:r>
    </w:p>
    <w:p>
      <w:pPr>
        <w:bidi/>
      </w:pPr>
      <w:r>
        <w:rPr>
          <w:rtl/>
          <w:cs/>
          <w:lang w:val="ar_AE" w:bidi="ar_AE"/>
        </w:rPr>
      </w:r>
      <w:r>
        <w:rPr>
          <w:rtl/>
          <w:cs/>
          <w:lang w:val="ar_AE" w:bidi="ar_AE"/>
        </w:rPr>
        <w:t>وأخيرًا يطلب بولس من المؤمنين أن "يعرفوا" أشخاصًا مثل استفاناس وفرتوناتوس وأخائيكوس. وكان بولس يقصد أن على المؤمنين الانتباه والاستماع إلى أشخاص مثل هؤلاء الرجال الذين يخدمون الكنيسة بتواضع من خلال القيام بعمل الرب. وكان بولس قد حذَّر سابقًا المؤمنين من أن يكرموا أناس أو يتبعوهم بسبب مدى حكمتهم أو غِناهم أو أهميتهم. والآن يُبيِّن بولس للمؤمنين نوع الأشخاص الذين يجب عليهم اتِّباعهم.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16: 13–18 من الترجمة الأكثر فهمًا بالنسبة لكم.</w:t>
      </w:r>
    </w:p>
    <w:p>
      <w:pPr>
        <w:bidi/>
      </w:pPr>
      <w:r>
        <w:rPr>
          <w:rtl/>
          <w:cs/>
          <w:lang w:val="ar_AE" w:bidi="ar_AE"/>
        </w:rPr>
      </w:r>
      <w:r>
        <w:rPr>
          <w:rtl/>
          <w:cs/>
          <w:lang w:val="ar_AE" w:bidi="ar_AE"/>
        </w:rPr>
        <w:t>في هذه الخطوة على المجموعة أن تحدِّد أدوار وشخصيات ومواقع هذا المقطع. ثم تقوم المجموعة بتصوُّر هذا المقطع.</w:t>
      </w:r>
    </w:p>
    <w:p>
      <w:pPr>
        <w:bidi/>
      </w:pPr>
      <w:r>
        <w:rPr>
          <w:rtl/>
          <w:cs/>
          <w:lang w:val="ar_AE" w:bidi="ar_AE"/>
        </w:rPr>
      </w:r>
      <w:r>
        <w:rPr>
          <w:rtl/>
          <w:cs/>
          <w:lang w:val="ar_AE" w:bidi="ar_AE"/>
        </w:rPr>
        <w:t>هذا المقطع له جزءان.</w:t>
      </w:r>
    </w:p>
    <w:p>
      <w:pPr>
        <w:bidi/>
      </w:pPr>
      <w:r>
        <w:rPr>
          <w:rtl/>
          <w:cs/>
          <w:lang w:val="ar_AE" w:bidi="ar_AE"/>
        </w:rPr>
      </w:r>
      <w:r>
        <w:rPr>
          <w:b/>
          <w:rtl/>
          <w:cs/>
          <w:lang w:val="ar_AE" w:bidi="ar_AE"/>
        </w:rPr>
        <w:t>في الجزء الأول:</w:t>
      </w:r>
      <w:r>
        <w:rPr>
          <w:rtl/>
          <w:cs/>
          <w:lang w:val="ar_AE" w:bidi="ar_AE"/>
        </w:rPr>
        <w:t xml:space="preserve"> يعطي بولس لكنيسة كورنثوس خمس وصايا كبيرة: أولًا: اسهروا. ثانيًا: اثبتوا في الإيمان. ثالثًا: كونوا رجالًا. رابعًا: تقووا. خامسًا: لتصر كل أموركم في محبة.</w:t>
      </w:r>
    </w:p>
    <w:p>
      <w:pPr>
        <w:bidi/>
      </w:pPr>
      <w:r>
        <w:rPr>
          <w:rtl/>
          <w:cs/>
          <w:lang w:val="ar_AE" w:bidi="ar_AE"/>
        </w:rPr>
      </w:r>
      <w:r>
        <w:rPr>
          <w:b/>
          <w:rtl/>
          <w:cs/>
          <w:lang w:val="ar_AE" w:bidi="ar_AE"/>
        </w:rPr>
        <w:t>في الجزء الثاني:</w:t>
      </w:r>
      <w:r>
        <w:rPr>
          <w:rtl/>
          <w:cs/>
          <w:lang w:val="ar_AE" w:bidi="ar_AE"/>
        </w:rPr>
        <w:t xml:space="preserve"> يتحدث بولس عن استفاناس وأهل بيته الذين كانوا أول المؤمنين في أخائية والذين خدموا شعب الرب. ويطلب بولس بشدة من المؤمنين أن يخضعوا لقيادة استفاناس وأهل بيته. ويقول بولس أيضًا إنه فرح عندما جاء استفاناس وفرتوناتوس وأخائيكوس لزيارته، لأن هذه الزيارة أراحت روحه وروح كنيسة كورنثوس أيضًا. وأخيرًا يقول بولس إن الكنيسة يجب أن تكرم أمثال هؤلاء الرجال.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الكنيسة في كورنثوس</w:t>
      </w:r>
    </w:p>
    <w:p>
      <w:pPr>
        <w:pStyle w:val="ListBullet"/>
        <w:bidi/>
        <w:spacing w:line="240" w:lineRule="auto"/>
        <w:ind w:left="720"/>
      </w:pPr>
      <w:r>
        <w:rPr>
          <w:rtl/>
          <w:cs/>
          <w:lang w:val="ar_AE" w:bidi="ar_AE"/>
        </w:rPr>
      </w:r>
      <w:r>
        <w:rPr>
          <w:rtl/>
          <w:cs/>
          <w:lang w:val="ar_AE" w:bidi="ar_AE"/>
        </w:rPr>
        <w:t>أهل بيت استفاناس</w:t>
      </w:r>
    </w:p>
    <w:p>
      <w:pPr>
        <w:pStyle w:val="ListBullet"/>
        <w:bidi/>
        <w:spacing w:line="240" w:lineRule="auto"/>
        <w:ind w:left="720"/>
      </w:pPr>
      <w:r>
        <w:rPr>
          <w:rtl/>
          <w:cs/>
          <w:lang w:val="ar_AE" w:bidi="ar_AE"/>
        </w:rPr>
      </w:r>
      <w:r>
        <w:rPr>
          <w:rtl/>
          <w:cs/>
          <w:lang w:val="ar_AE" w:bidi="ar_AE"/>
        </w:rPr>
        <w:t>استفاناس</w:t>
      </w:r>
    </w:p>
    <w:p>
      <w:pPr>
        <w:pStyle w:val="ListBullet"/>
        <w:bidi/>
        <w:spacing w:line="240" w:lineRule="auto"/>
        <w:ind w:left="720"/>
      </w:pPr>
      <w:r>
        <w:rPr>
          <w:rtl/>
          <w:cs/>
          <w:lang w:val="ar_AE" w:bidi="ar_AE"/>
        </w:rPr>
      </w:r>
      <w:r>
        <w:rPr>
          <w:rtl/>
          <w:cs/>
          <w:lang w:val="ar_AE" w:bidi="ar_AE"/>
        </w:rPr>
        <w:t>فرتوناتوس</w:t>
      </w:r>
    </w:p>
    <w:p>
      <w:pPr>
        <w:pStyle w:val="ListBullet"/>
        <w:bidi/>
        <w:spacing w:line="240" w:lineRule="auto"/>
        <w:ind w:left="720"/>
      </w:pPr>
      <w:r>
        <w:rPr>
          <w:rtl/>
          <w:cs/>
          <w:lang w:val="ar_AE" w:bidi="ar_AE"/>
        </w:rPr>
      </w:r>
      <w:r>
        <w:rPr>
          <w:rtl/>
          <w:cs/>
          <w:lang w:val="ar_AE" w:bidi="ar_AE"/>
        </w:rPr>
        <w:t>وأخائيكوس</w:t>
      </w:r>
    </w:p>
    <w:p>
      <w:pPr>
        <w:bidi/>
      </w:pPr>
      <w:r>
        <w:rPr>
          <w:rtl/>
          <w:cs/>
          <w:lang w:val="ar_AE" w:bidi="ar_AE"/>
        </w:rPr>
      </w:r>
      <w:r>
        <w:rPr>
          <w:rtl/>
          <w:cs/>
          <w:lang w:val="ar_AE" w:bidi="ar_AE"/>
        </w:rPr>
        <w:t>أولًا فكَّروا في هذا الجزء من رسالة بولس ككل. تذكروا أن بولس كان يكتب هذه الرسالة إلى كنيسة كورنثوس ليصحح عدة مشاكل. وكان من المشاكل الرئيسية في الكنيسة: عدم الاستقامة في الأمور الجنسية وعبادة الأوثان وكذلك التفاخر والانقسامات حول الحكمة الروحية. في هذا المقطع يعطي بولس المؤمنين خمس وصايا عامة لمساعدتهم على التفكير والتصرف كما يليق بإيمانهم. ثم يتحدث بولس عن الرجال الذين أتوا لزيارته من كنيسة كورنثوس وعن أنه ينبغي للكنيسة أن تتمثل بالطريقة التي يحيا بها هؤلاء الرجال.</w:t>
      </w:r>
    </w:p>
    <w:p>
      <w:pPr>
        <w:bidi/>
      </w:pPr>
      <w:r>
        <w:rPr>
          <w:rtl/>
          <w:cs/>
          <w:lang w:val="ar_AE" w:bidi="ar_AE"/>
        </w:rPr>
      </w:r>
      <w:r>
        <w:rPr>
          <w:rtl/>
          <w:cs/>
          <w:lang w:val="ar_AE" w:bidi="ar_AE"/>
        </w:rPr>
        <w:t>يبدأ بولس هذا الجزء الأخير من رسالته ببساطة شديدة وبسرعة. وقد كتب بولس بطريقة مشابهة عندما كان ينهي رسائله في أسفار أخرى في العهد الجديد. وفي كل رسالة يختم بولس بكلمات تشجع الناس على البدء فورًا في فعل ما يأمرهم بولس به. يريد بولس من الناس أن يفهموا أن فعل هذه الأمور مهم جدًا.</w:t>
      </w:r>
    </w:p>
    <w:p>
      <w:pPr>
        <w:bidi/>
      </w:pPr>
      <w:r>
        <w:rPr>
          <w:rtl/>
          <w:cs/>
          <w:lang w:val="ar_AE" w:bidi="ar_AE"/>
        </w:rPr>
      </w:r>
      <w:r>
        <w:rPr>
          <w:rtl/>
          <w:cs/>
          <w:lang w:val="ar_AE" w:bidi="ar_AE"/>
        </w:rPr>
        <w:t>توقفوا هنا وناقشوا هذا السؤال كمجموعة: إذا أخبرتم الناس ببعض الأفكار المهمة وأردتم أن يذهبوا بسرعة ويبدأوا في تنفيذ تلك الأفكار، ما هي الكلمات التي تستخدمونها؟ أوقفوا سماع هذا التسجيل الصوتي هنا.</w:t>
      </w:r>
    </w:p>
    <w:p>
      <w:pPr>
        <w:bidi/>
      </w:pPr>
      <w:r>
        <w:rPr>
          <w:rtl/>
          <w:cs/>
          <w:lang w:val="ar_AE" w:bidi="ar_AE"/>
        </w:rPr>
      </w:r>
      <w:r>
        <w:rPr>
          <w:rtl/>
          <w:cs/>
          <w:lang w:val="ar_AE" w:bidi="ar_AE"/>
        </w:rPr>
        <w:t>أولًا: يبدأ بولس بطلبه من الكنيسة أن تكون ساهرة، أي منتبهة، أي متيقظة. تستخدم أسفار أخرى من الكتاب المقدس، بما في ذلك بعض رسائل بولس، هذه الكلمات نفسها للحديث عن الاستعداد لعودة المسيح قريبًا إلى الأرض. إلا أن هناك أشخاصًا آخرين يستخدمون الكلمات ذاتها لتذكير المؤمنين أن يحترسوا من الشر ومن العدو: الشيطان. ولا يذكر بولس أيًّا من هذه الأمور يحث الكنيسة على الاحتراس منها. لكنه ربما يقصد الأمرين: أن الكنيسة يجب أن تكون مستعدة عندما يعود يسوع، وأنها يجب أن تكون مستعدة للوقوف بقوة ضد الشر.</w:t>
      </w:r>
    </w:p>
    <w:p>
      <w:pPr>
        <w:bidi/>
      </w:pPr>
      <w:r>
        <w:rPr>
          <w:rtl/>
          <w:cs/>
          <w:lang w:val="ar_AE" w:bidi="ar_AE"/>
        </w:rPr>
      </w:r>
      <w:r>
        <w:rPr>
          <w:rtl/>
          <w:cs/>
          <w:lang w:val="ar_AE" w:bidi="ar_AE"/>
        </w:rPr>
        <w:t>توقفوا هنا وناقشوا هذا السؤال كمجموعة: إذا أردتم أن ينتبه الناس ويحترسوا من خطر قريب، ما الكلمات التي تستخدمونها لإخبار الناس بذلك؟ إذا لزم الأمر يمكنكم النظر إلى القصة التي رويتموها في الخطوة الثانية لتروا كيف وصفتم هذا الأمر. أوقفوا سماع هذا التسجيل الصوتي هنا.</w:t>
      </w:r>
    </w:p>
    <w:p>
      <w:pPr>
        <w:bidi/>
      </w:pPr>
      <w:r>
        <w:rPr>
          <w:rtl/>
          <w:cs/>
          <w:lang w:val="ar_AE" w:bidi="ar_AE"/>
        </w:rPr>
      </w:r>
      <w:r>
        <w:rPr>
          <w:rtl/>
          <w:cs/>
          <w:lang w:val="ar_AE" w:bidi="ar_AE"/>
        </w:rPr>
        <w:t>ثانيًا: يطلب بولس من المؤمنين أن يثبتوا في إيمانهم. والثبات كلمة خاصة تعني عدم تغيير طريقة التفكير أو التصرف حتى وإن حاول شخص ما إجبارك على ذلك. في اللغة الأصلية يستخدم بولس كلمات محددة يمكن أن تعني أنه يجب على المؤمنين الثبات باستمرارهم في الإيمان بالتعاليم الخاصة بالمسيح، أو أنه يجب عليهم الثبات بالاستمرار في الثقة في الله وفي المسيح. وتذكَّروا أن بولس استخدم هذه الكلمات الخاصة في وقت سابق في هذه الرسالة. كما يستخدم بولس هذه الكلمات أيضًا في بعض رسائله الأخرى في العهد الجديد.</w:t>
      </w:r>
    </w:p>
    <w:p>
      <w:pPr>
        <w:bidi/>
      </w:pPr>
      <w:r>
        <w:rPr>
          <w:rtl/>
          <w:cs/>
          <w:lang w:val="ar_AE" w:bidi="ar_AE"/>
        </w:rPr>
      </w:r>
      <w:r>
        <w:rPr>
          <w:rtl/>
          <w:cs/>
          <w:lang w:val="ar_AE" w:bidi="ar_AE"/>
        </w:rPr>
        <w:t>توقفوا هنا وناقشوا هذا السؤال كمجموعة: إذا أردتم أن تقولوا إن على الناس أن يستمروا في إيمانهم بأمور صحيحة حتى عندما يضغط عليهم آخرون ليؤمنوا بأشياء غير صحيحة، فكيف تقولون ذلك؟ أوقفوا سماع هذا التسجيل الصوتي هنا.</w:t>
      </w:r>
    </w:p>
    <w:p>
      <w:pPr>
        <w:bidi/>
      </w:pPr>
      <w:r>
        <w:rPr>
          <w:rtl/>
          <w:cs/>
          <w:lang w:val="ar_AE" w:bidi="ar_AE"/>
        </w:rPr>
      </w:r>
      <w:r>
        <w:rPr>
          <w:rtl/>
          <w:cs/>
          <w:lang w:val="ar_AE" w:bidi="ar_AE"/>
        </w:rPr>
        <w:t>ثالثًا: يطلب منهم بولس أن يكونوا رجالًا أي أن يتشجَّعوا. في اللغة الأصلية لا نجد الكلمة التي يستخدمها بولس في أي مكان آخر في العهد الجديد. إلا أنه يمكننا أن نجد هذه الكلمة في أماكن كثيرة من العهد القديم، مقترنة في أغلب الأحيان بكلمات أخرى تعني "كُن قويًا." يشجع بولس المؤمنين في الكنيسة على أن يتحلَّوا بالشجاعة عندما يكونون محاطين بالخطر، وخاصة من أعدائهم الذين يريدون أن يؤذوهم أو أن يجعلوهم يعصون الله.</w:t>
      </w:r>
    </w:p>
    <w:p>
      <w:pPr>
        <w:bidi/>
      </w:pPr>
      <w:r>
        <w:rPr>
          <w:rtl/>
          <w:cs/>
          <w:lang w:val="ar_AE" w:bidi="ar_AE"/>
        </w:rPr>
      </w:r>
      <w:r>
        <w:rPr>
          <w:rtl/>
          <w:cs/>
          <w:lang w:val="ar_AE" w:bidi="ar_AE"/>
        </w:rPr>
        <w:t>توقفوا هنا وناقشوا هذا السؤال كمجموعة: إذا أردتم أن تقولوا للناس ألا يخافوا من أعدائهم، فكيف تقولون هذا؟ أوقفوا سماع هذا التسجيل الصوتي هنا.</w:t>
      </w:r>
    </w:p>
    <w:p>
      <w:pPr>
        <w:bidi/>
      </w:pPr>
      <w:r>
        <w:rPr>
          <w:rtl/>
          <w:cs/>
          <w:lang w:val="ar_AE" w:bidi="ar_AE"/>
        </w:rPr>
      </w:r>
      <w:r>
        <w:rPr>
          <w:rtl/>
          <w:cs/>
          <w:lang w:val="ar_AE" w:bidi="ar_AE"/>
        </w:rPr>
        <w:t>رابعًا: يقول لهم بولس أن يتقووا. وكان بولس يقصد أن يكونوا أقوياء في الإيمان، أي أن تكون لهم قوة روحية وليست جسدية. فالمؤمنون يحتاجون إلى هذه القوة وكذلك إلى الشجاعة التي تكلَّم عنها بولس، للوقوف بحزم ضد التجارب فيما يتعلق بالأمور الجنسية وعبادة الأوثان وفعل أمور خاطئة أخرى يمارسها الكثير من الكورنثوسيين.</w:t>
      </w:r>
    </w:p>
    <w:p>
      <w:pPr>
        <w:bidi/>
      </w:pPr>
      <w:r>
        <w:rPr>
          <w:rtl/>
          <w:cs/>
          <w:lang w:val="ar_AE" w:bidi="ar_AE"/>
        </w:rPr>
      </w:r>
      <w:r>
        <w:rPr>
          <w:rtl/>
          <w:cs/>
          <w:lang w:val="ar_AE" w:bidi="ar_AE"/>
        </w:rPr>
        <w:t>خامسًا يقول بولس للمؤمنين: "لتَصِر كل أموركم في المحبة." كان بولس يقصد أنه يجب على المؤمنين أن يفعلوا كل شيء بمحبة، أي بروح مُحِّبة. في اللغة الأصلية تعني الكلمة التي يستخدمها بولس للإشارة إلى المحبة، أن تحب شخصًا ما بناءً على تقديرك الصادق واحترامك الشديد له. وتختلف هذه الوصية عن وصايا بولس الأربع الأولى. في اللغة الأصلية تُظهر الكلمات التي يستخدمها بولس في الوصايا الأربع الأولى أنه يتحدث إلى جميع المؤمنين معًا كمجموعة واحدة. لكن في هذه الوصية الخامسة يستخدم بولس كلمات تُظهر أنه يتحدث إلى كل شخص على حدة. وبهذا يكون بولس يخبر كل مؤمن أنه يجب أن يتعلَّم أن يعامل الآخرين بهذه المحبة إن أراد أن يصير أكثر روحانية. تذكَّروا أن المؤمنين كانوا يظنون أن التقدُّم في الروحانية يعني أن يتعلَّموا قول كلمات حكيمة، وأنهم كانوا يتفاخرون وينقسمون على بعضهم بعضًا بخصوص اتِّباع قادة مختلفين في الكنيسة. لكن بولس كان يقول إن على المؤمنين أن يعاملوا بعضهم بعضًا بمحبة صادقة وتقدير إذا أرادوا أن يصبحوا روحانيين حقًا.</w:t>
      </w:r>
    </w:p>
    <w:p>
      <w:pPr>
        <w:bidi/>
      </w:pPr>
      <w:r>
        <w:rPr>
          <w:rtl/>
          <w:cs/>
          <w:lang w:val="ar_AE" w:bidi="ar_AE"/>
        </w:rPr>
      </w:r>
      <w:r>
        <w:rPr>
          <w:rtl/>
          <w:cs/>
          <w:lang w:val="ar_AE" w:bidi="ar_AE"/>
        </w:rPr>
        <w:t>توقفوا هنا وناقشوا هذا السؤال كمجموعة: احكوا قصة عن شخص يعامل الآخرين بنوع من المحبة التي تُظهر أنه يقدِّر حقًا هؤلاء الناس ويعتز بهم. ما الأفعال التي يفعلها هذا الشخص أو الكلمات التي يقولها والتي تُظهر محبته للآخرين؟ أوقفوا سماع هذا التسجيل الصوتي هنا.</w:t>
      </w:r>
    </w:p>
    <w:p>
      <w:pPr>
        <w:bidi/>
      </w:pPr>
      <w:r>
        <w:rPr>
          <w:rtl/>
          <w:cs/>
          <w:lang w:val="ar_AE" w:bidi="ar_AE"/>
        </w:rPr>
      </w:r>
      <w:r>
        <w:rPr>
          <w:rtl/>
          <w:cs/>
          <w:lang w:val="ar_AE" w:bidi="ar_AE"/>
        </w:rPr>
        <w:t>يقول بولس: "وأطلب إليكم أيها الإخوة." بهذه الكلمات يوضح بولس أنه على وشك أن يحث المؤمنين بشدة على أن يفعلوا شيئًا ما، لكنه سيذكِّرهم أولًا ببعض المعلومات الأساسية المهمة. ثم يقول بولس: "أنتم تعرفون بيت استفاناس أنهم باكورة أخائية، وقد رتَّبوا أنفسهم لخدمة القديسين." تذكَّروا أن بولس ذكر في بداية رسالته أنه عمَّد بيت استفاناس عندما كان في كورنثوس. لذا فعندما يقول بولس إن بيت استفاناس كان الباكورة، فهو يستخدم لغة خاصة للإشارة إلى أن أهل بيت استفاناس كانوا أول المؤمنين في أخائية، ويشبههم بالنبات الذي يعطي بعض الثمار ثم يستمر في النمو. وعلى خلاف المؤمنين الذين كانوا يتفاخرون ويقسمون الكنيسة، يقول بولس إن أهل بيت استفاناس كرَّسوا أنفسهم لخدمة شعب الرب ومساعدتهم.</w:t>
      </w:r>
    </w:p>
    <w:p>
      <w:pPr>
        <w:bidi/>
      </w:pPr>
      <w:r>
        <w:rPr>
          <w:rtl/>
          <w:cs/>
          <w:lang w:val="ar_AE" w:bidi="ar_AE"/>
        </w:rPr>
      </w:r>
      <w:r>
        <w:rPr>
          <w:rtl/>
          <w:cs/>
          <w:lang w:val="ar_AE" w:bidi="ar_AE"/>
        </w:rPr>
        <w:t>توقفوا هنا وناقشوا هذا السؤال كمجموعة: ما هي الكلمات التي تستخدمونها في لغتكم عندما تتحدثون عن شيء صالح يبدأ في الحدوث ثم يستمر، مثل الثمرة الأولى لإحدى النباتات؟ أوقفوا سماع هذا التسجيل الصوتي هنا.</w:t>
      </w:r>
    </w:p>
    <w:p>
      <w:pPr>
        <w:bidi/>
      </w:pPr>
      <w:r>
        <w:rPr>
          <w:rtl/>
          <w:cs/>
          <w:lang w:val="ar_AE" w:bidi="ar_AE"/>
        </w:rPr>
      </w:r>
      <w:r>
        <w:rPr>
          <w:rtl/>
          <w:cs/>
          <w:lang w:val="ar_AE" w:bidi="ar_AE"/>
        </w:rPr>
        <w:t>والآن ينتهي بولس من قول ما يريد من الكنيسة أن تفعله. يحث بولس المؤمنين، أو يطلب منهم بشدة، أن يتبعوا مثال قادة الكنيسة مثل بيت استفاناس وأي شخص آخر يعمل بجدية لمساعدة المؤمنين الآخرين ولتوفير ما يحتاجونه.</w:t>
      </w:r>
    </w:p>
    <w:p>
      <w:pPr>
        <w:bidi/>
      </w:pPr>
      <w:r>
        <w:rPr>
          <w:rtl/>
          <w:cs/>
          <w:lang w:val="ar_AE" w:bidi="ar_AE"/>
        </w:rPr>
      </w:r>
      <w:r>
        <w:rPr>
          <w:rtl/>
          <w:cs/>
          <w:lang w:val="ar_AE" w:bidi="ar_AE"/>
        </w:rPr>
        <w:t>ثم يقول بولس إنه ابتهج وفرح جدًا عندما سافر استفاناس وفرتوناتوس وأخائيكوس لزيارته. ويقول بولس إن سبب فرحه هو أن رؤية استفاناس وفرتوناتوس وأخائيكوس كان بمثابة رؤية الكنيسة بأكملها. ولأن هؤلاء الرجال أحضروا له أخبار ما كان يحدث في كنيسة كورنثوس، استطاع بولس أن يكتب هذه الرسالة وإرسالها إلى كورنثوس لتقرأها الكنيسة. كما يقول بولس إن استفاناس وفرتوناتوس وأخائيكوس أراحوا روحه وروح الكنيسة أيضًا. وهو يقصد أن التواصل مع بعضهم بعضًا قد شجع بولس والكنيسة.</w:t>
      </w:r>
    </w:p>
    <w:p>
      <w:pPr>
        <w:bidi/>
      </w:pPr>
      <w:r>
        <w:rPr>
          <w:rtl/>
          <w:cs/>
          <w:lang w:val="ar_AE" w:bidi="ar_AE"/>
        </w:rPr>
      </w:r>
      <w:r>
        <w:rPr>
          <w:rtl/>
          <w:cs/>
          <w:lang w:val="ar_AE" w:bidi="ar_AE"/>
        </w:rPr>
        <w:t>توقفوا هنا وناقشوا هذا السؤال كمجموعة: عندما يزوركم بعض الأصدقاء أو أفراد العائلة الذين تحبونهم بعد وقت طويل من عدم رؤيتكم لهم، ما الكلمات التي تستخدمونها لوصف شعوركم عندما تلتقونهم؟ إذا لزم الأمر يمكنكم النظر إلى القصة التي رويتموها في الخطوة الثانية لتروا كيف وصفتم هذا الأمر. أوقفوا سماع هذا التسجيل الصوتي هنا.</w:t>
      </w:r>
    </w:p>
    <w:p>
      <w:pPr>
        <w:bidi/>
      </w:pPr>
      <w:r>
        <w:rPr>
          <w:rtl/>
          <w:cs/>
          <w:lang w:val="ar_AE" w:bidi="ar_AE"/>
        </w:rPr>
      </w:r>
      <w:r>
        <w:rPr>
          <w:rtl/>
          <w:cs/>
          <w:lang w:val="ar_AE" w:bidi="ar_AE"/>
        </w:rPr>
        <w:t>وأخيرًا يطلب بولس من الكنيسة أن تقدِّر أو تهتم باستفاناس وفرتوناتوس وأخائيكوس وبأي شخص يفعل ما يفعله هؤلاء الرجال.</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في هذه الأثناء يمكنكم استخدام رسومات أو مجسَّمات أو حتى أشخاص لتمثيل بولس والكنيسة في كورنثوس وأهل بيت استفاناس، واستفاناس وفرتوناتوس وأخائيكوس.</w:t>
      </w:r>
    </w:p>
    <w:p>
      <w:pPr>
        <w:bidi/>
      </w:pPr>
      <w:r>
        <w:rPr>
          <w:rtl/>
          <w:cs/>
          <w:lang w:val="ar_AE" w:bidi="ar_AE"/>
        </w:rPr>
      </w:r>
      <w:r>
        <w:rPr>
          <w:rtl/>
          <w:cs/>
          <w:lang w:val="ar_AE" w:bidi="ar_AE"/>
        </w:rPr>
        <w:t>اختاروا أشخاصًا أو رسومات أو مجسَّمات لتمثيل كل واحد من هذه الأشياء. بينما تبدأون في إعادة سرد قصة هذه الآيات، تذكَّروا أن بولس يعطي المؤمنين بعض الوصايا لمساعدتهم على التفكير والتصرف بشكل مختلف، كما يشير لهم إلى نوعية الناس والسلوكيات التي يجب أن يتبعها المؤمن. يمكنكم تمثيل الكلمات والأفعال الخاصة بكل من الوصايا الخمس التي يعطيها بولس. على سبيل المثال يمكنكم أن توقفوا شخصًا كحارس يترقب العدو. يمكنكم أن تجعلوا شخصًا يقف بثبات بينما يحاول آخرون الضغط عليه ليتحول في اتجاه مختلف أو لكي يسقط. يمكنكم جعل شخص يُظهر الشجاعة أو الجرأة بينما يمثِّل آخرون أنهم يهاجمون ذلك الشخص أو يحاولون إخافته. كما يمكنكم أيضًا أن تجعلوا شخصًا يُظهر قوته أمام الآخرين الذين يحاولون إغوائه ليفعل أمورًا خاطئة. ثم يمكنكم أن تجعلوا بولس يوضح لكل شخص كيف يجب أن يعامل الآخرين بمحبة. بعد ذلك يمكنكم تمثيل كيف يخدم بيت استفاناس الكنيسة وتجعلوا بولس يطلب من الكنيسة أن تتبع قادة مثل هؤلاء الناس. يمكنكم أن تجعلوا استفاناس وفرتوناتوس وأخائيكوس يسافرون إلى بولس ويخبروه بما يحدث في كنيسة كورنثوس. كما يمكنكم أن تجعلوا بولس يكتب رسالته ثم يأخذها استفاناس وفرتوناتوس وأخائيكوس ويحضروها إلى الكنيسة حتى يسمع الجميع ما كتبه بولس. ثم يمكنكم أن تجعلوا بولس يطلب من الكنيسة أن تستمع إلى وتتصرف مثل استفاناس وفرتوناتوس وأخائيكوس وآخرون مثل هؤلاء الرجال.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16: 13–18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جزءان.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الكنيسة في كورنثوس</w:t>
      </w:r>
    </w:p>
    <w:p>
      <w:pPr>
        <w:pStyle w:val="ListBullet"/>
        <w:bidi/>
        <w:spacing w:line="240" w:lineRule="auto"/>
        <w:ind w:left="720"/>
      </w:pPr>
      <w:r>
        <w:rPr>
          <w:rtl/>
          <w:cs/>
          <w:lang w:val="ar_AE" w:bidi="ar_AE"/>
        </w:rPr>
      </w:r>
      <w:r>
        <w:rPr>
          <w:rtl/>
          <w:cs/>
          <w:lang w:val="ar_AE" w:bidi="ar_AE"/>
        </w:rPr>
        <w:t>أهل بيت استفاناس</w:t>
      </w:r>
    </w:p>
    <w:p>
      <w:pPr>
        <w:pStyle w:val="ListBullet"/>
        <w:bidi/>
        <w:spacing w:line="240" w:lineRule="auto"/>
        <w:ind w:left="720"/>
      </w:pPr>
      <w:r>
        <w:rPr>
          <w:rtl/>
          <w:cs/>
          <w:lang w:val="ar_AE" w:bidi="ar_AE"/>
        </w:rPr>
      </w:r>
      <w:r>
        <w:rPr>
          <w:rtl/>
          <w:cs/>
          <w:lang w:val="ar_AE" w:bidi="ar_AE"/>
        </w:rPr>
        <w:t>استفاناس</w:t>
      </w:r>
    </w:p>
    <w:p>
      <w:pPr>
        <w:pStyle w:val="ListBullet"/>
        <w:bidi/>
        <w:spacing w:line="240" w:lineRule="auto"/>
        <w:ind w:left="720"/>
      </w:pPr>
      <w:r>
        <w:rPr>
          <w:rtl/>
          <w:cs/>
          <w:lang w:val="ar_AE" w:bidi="ar_AE"/>
        </w:rPr>
      </w:r>
      <w:r>
        <w:rPr>
          <w:rtl/>
          <w:cs/>
          <w:lang w:val="ar_AE" w:bidi="ar_AE"/>
        </w:rPr>
        <w:t>فرتوناتوس</w:t>
      </w:r>
    </w:p>
    <w:p>
      <w:pPr>
        <w:pStyle w:val="ListBullet"/>
        <w:bidi/>
        <w:spacing w:line="240" w:lineRule="auto"/>
        <w:ind w:left="720"/>
      </w:pPr>
      <w:r>
        <w:rPr>
          <w:rtl/>
          <w:cs/>
          <w:lang w:val="ar_AE" w:bidi="ar_AE"/>
        </w:rPr>
      </w:r>
      <w:r>
        <w:rPr>
          <w:rtl/>
          <w:cs/>
          <w:lang w:val="ar_AE" w:bidi="ar_AE"/>
        </w:rPr>
        <w:t>وأخائيكوس</w:t>
      </w:r>
    </w:p>
    <w:p>
      <w:pPr>
        <w:bidi/>
      </w:pPr>
      <w:r>
        <w:rPr>
          <w:rtl/>
          <w:cs/>
          <w:lang w:val="ar_AE" w:bidi="ar_AE"/>
        </w:rPr>
      </w:r>
      <w:r>
        <w:rPr>
          <w:rtl/>
          <w:cs/>
          <w:lang w:val="ar_AE" w:bidi="ar_AE"/>
        </w:rPr>
        <w:t>قوموا كمجموعة بتمثيل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"كيف تشعر أو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"اسهروا. اثبتوا في الإيمان. كونوا رجالًا. تقووا."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الذين يؤدون دور المؤمنين في الكنيسة: "كيف تشعرون أو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"لتَصِر كل أموركم في محبة."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أن أهل بيت استفاناس "رتَّبوا أنفسهم لخدمة القديسين. كي تخضعوا أنتم أيضًا لمثل هؤلاء، وكل مَن يعمل معهم ويتعب."</w:t>
      </w:r>
    </w:p>
    <w:p>
      <w:pPr>
        <w:pStyle w:val="ListBullet"/>
        <w:bidi/>
        <w:spacing w:line="240" w:lineRule="auto"/>
        <w:ind w:left="720"/>
      </w:pPr>
      <w:r>
        <w:rPr>
          <w:rtl/>
          <w:cs/>
          <w:lang w:val="ar_AE" w:bidi="ar_AE"/>
        </w:rPr>
      </w:r>
      <w:r>
        <w:rPr>
          <w:rtl/>
          <w:cs/>
          <w:lang w:val="ar_AE" w:bidi="ar_AE"/>
        </w:rPr>
        <w:t>اسألوا الذين يؤدون دور المؤمنين في الكنيسة: "كيف تشعرون أو تفكِّرون؟" قد يجيب الناس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أهل بيت استفاناس: "كيف تشعرون أو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"ثم إني أفرح بمجيء استفاناس وفرتوناتوس وأخائيكوس، لأن نقصانكم، هؤلاء قد جبروه، إذ أراحوا روحي وروحكم. فاعرفوا مثل هؤلاء."</w:t>
      </w:r>
    </w:p>
    <w:p>
      <w:pPr>
        <w:pStyle w:val="ListBullet"/>
        <w:bidi/>
        <w:spacing w:line="240" w:lineRule="auto"/>
        <w:ind w:left="720"/>
      </w:pPr>
      <w:r>
        <w:rPr>
          <w:rtl/>
          <w:cs/>
          <w:lang w:val="ar_AE" w:bidi="ar_AE"/>
        </w:rPr>
      </w:r>
      <w:r>
        <w:rPr>
          <w:rtl/>
          <w:cs/>
          <w:lang w:val="ar_AE" w:bidi="ar_AE"/>
        </w:rPr>
        <w:t>اسألوا الذين يؤدون دور المؤمنين في الكنيسة: "كيف تشعرون أو تفكِّرون؟" قد يجيب الناس بعبارات مثل:</w:t>
      </w:r>
    </w:p>
    <w:p>
      <w:pPr>
        <w:pStyle w:val="ListBullet"/>
        <w:bidi/>
        <w:spacing w:line="240" w:lineRule="auto"/>
        <w:ind w:left="720"/>
      </w:pPr>
      <w:r>
        <w:rPr>
          <w:rtl/>
          <w:cs/>
          <w:lang w:val="ar_AE" w:bidi="ar_AE"/>
        </w:rPr>
      </w:r>
      <w:r>
        <w:rPr>
          <w:rtl/>
          <w:cs/>
          <w:lang w:val="ar_AE" w:bidi="ar_AE"/>
        </w:rPr>
        <w:t>اسألوا الذين يؤدون دور استفاناس وفرتوناتوس وأخائيكوس: "كيف تشعرون أو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16: 13–18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يبدأ بولس هذا المقطع بقوله للكنيسة: "اسهروا." وهذه لغة خاصة تعني البقاء في حالة استيقاظ وانتباه لما يحدث من حولكم، مثل الجندي الذي يترقب هجوم العدو.</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السهر</w:t>
      </w:r>
      <w:r>
        <w:rPr>
          <w:rtl/>
          <w:cs/>
          <w:lang w:val="ar_AE" w:bidi="ar_AE"/>
        </w:rPr>
        <w:t>. إذا كنتم قد ترجمتم هذا التعبير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ويقول بولس أيضًا: "</w:t>
      </w:r>
      <w:r>
        <w:rPr>
          <w:b/>
          <w:rtl/>
          <w:cs/>
          <w:lang w:val="ar_AE" w:bidi="ar_AE"/>
        </w:rPr>
        <w:t>اثبتوا</w:t>
      </w:r>
      <w:r>
        <w:rPr>
          <w:rtl/>
          <w:cs/>
          <w:lang w:val="ar_AE" w:bidi="ar_AE"/>
        </w:rPr>
        <w:t xml:space="preserve"> في </w:t>
      </w:r>
      <w:r>
        <w:rPr>
          <w:b/>
          <w:rtl/>
          <w:cs/>
          <w:lang w:val="ar_AE" w:bidi="ar_AE"/>
        </w:rPr>
        <w:t>الإيمان</w:t>
      </w:r>
      <w:r>
        <w:rPr>
          <w:rtl/>
          <w:cs/>
          <w:lang w:val="ar_AE" w:bidi="ar_AE"/>
        </w:rPr>
        <w:t xml:space="preserve">." وهذه لغة خاصة تعني التمسُّك بطريقة التفكير أو التصرُّف أثناء اتِّباع الله حتى لو حاول أحدهم أن يجبركم على التغيير. وهذا تمامًا مثل شخص يواصل الوقوف في نفس المكان حتى لو حاول الناس دفع هذا الشخص إلى الأسفل. استخدموا الكلمة أو العبارة نفسها التي استخدمتموها في المقاطع السابقة لكلمة "اثبتوا". راجعوا قاموس الكلمات الرئيسية لمزيد من المعلومات عن </w:t>
      </w:r>
      <w:r>
        <w:rPr>
          <w:rtl/>
          <w:cs/>
          <w:lang w:val="ar_AE" w:bidi="ar_AE"/>
        </w:rPr>
        <w:t>الإيمان</w:t>
      </w:r>
      <w:r>
        <w:rPr>
          <w:rtl/>
          <w:cs/>
          <w:lang w:val="ar_AE" w:bidi="ar_AE"/>
        </w:rPr>
        <w:t xml:space="preserve"> وترجموا كلمة إيمان بالطريقة ذاتها التي استخدمتموها في المقاطع السابقة.</w:t>
      </w:r>
    </w:p>
    <w:p>
      <w:pPr>
        <w:bidi/>
      </w:pPr>
      <w:r>
        <w:rPr>
          <w:rtl/>
          <w:cs/>
          <w:lang w:val="ar_AE" w:bidi="ar_AE"/>
        </w:rPr>
      </w:r>
      <w:r>
        <w:rPr>
          <w:rtl/>
          <w:cs/>
          <w:lang w:val="ar_AE" w:bidi="ar_AE"/>
        </w:rPr>
        <w:t xml:space="preserve">ويقول بولس: "لتَصِر كل أموركم في </w:t>
      </w:r>
      <w:r>
        <w:rPr>
          <w:b/>
          <w:rtl/>
          <w:cs/>
          <w:lang w:val="ar_AE" w:bidi="ar_AE"/>
        </w:rPr>
        <w:t>محبة</w:t>
      </w:r>
      <w:r>
        <w:rPr>
          <w:rtl/>
          <w:cs/>
          <w:lang w:val="ar_AE" w:bidi="ar_AE"/>
        </w:rPr>
        <w:t>." في اللغة الأصلية تعني الكلمة التي يستخدمها بولس في هذا المقطع للتعبير عن المحبة، أن تُعامل الناس بمحبة واهتمام لأنك تقدِّرهم وتحترمهم حقًا. والشخص الذي يحب بهذه الطريقة لا يتصرَّف بطريقة شريرة مع الآخرين، بل يعامل الناس بالطريقة التي يريد أن تتم معاملته بها. استخدموا الكلمة أو العبارة نفسها التي استخدمتموها في المقاطع السابقة للإشارة إلى هذا النوع من المحبة.</w:t>
      </w:r>
    </w:p>
    <w:p>
      <w:pPr>
        <w:bidi/>
      </w:pPr>
      <w:r>
        <w:rPr>
          <w:rtl/>
          <w:cs/>
          <w:lang w:val="ar_AE" w:bidi="ar_AE"/>
        </w:rPr>
      </w:r>
      <w:r>
        <w:rPr>
          <w:rtl/>
          <w:cs/>
          <w:lang w:val="ar_AE" w:bidi="ar_AE"/>
        </w:rPr>
        <w:t>يقول بولس: "</w:t>
      </w:r>
      <w:r>
        <w:rPr>
          <w:b/>
          <w:rtl/>
          <w:cs/>
          <w:lang w:val="ar_AE" w:bidi="ar_AE"/>
        </w:rPr>
        <w:t>أطلب</w:t>
      </w:r>
      <w:r>
        <w:rPr>
          <w:rtl/>
          <w:cs/>
          <w:lang w:val="ar_AE" w:bidi="ar_AE"/>
        </w:rPr>
        <w:t xml:space="preserve"> إليكم أيها </w:t>
      </w:r>
      <w:r>
        <w:rPr>
          <w:b/>
          <w:rtl/>
          <w:cs/>
          <w:lang w:val="ar_AE" w:bidi="ar_AE"/>
        </w:rPr>
        <w:t>الإخوة</w:t>
      </w:r>
      <w:r>
        <w:rPr>
          <w:rtl/>
          <w:cs/>
          <w:lang w:val="ar_AE" w:bidi="ar_AE"/>
        </w:rPr>
        <w:t>." تعني كلمة أطلب إليكم أن تسأل بجدية أو أن تطلب بشكل مليء بالمشاعر. في اللغة الأصلية، كلمة إخوة المُستخدَمة هنا ليست نفس كلمة "أخ" التي تعني الأخ المولود جسديًا من نفس الأم والأب. بل هي لغة خاصة تعني الإخوة المؤمنين في المسيح الذين ينتمون إلى عائلة روحية واحدة. استخدموا نفس الكلمات أو العبارات التي استخدمتموها في المقاطع السابقة للتعبير عن الطلب والإخوة أو الإخوة والأخوات.</w:t>
      </w:r>
    </w:p>
    <w:p>
      <w:pPr>
        <w:bidi/>
      </w:pPr>
      <w:r>
        <w:rPr>
          <w:rtl/>
          <w:cs/>
          <w:lang w:val="ar_AE" w:bidi="ar_AE"/>
        </w:rPr>
      </w:r>
      <w:r>
        <w:rPr>
          <w:rtl/>
          <w:cs/>
          <w:lang w:val="ar_AE" w:bidi="ar_AE"/>
        </w:rPr>
        <w:t xml:space="preserve">ويقول بولس إن استفاناس وأهل </w:t>
      </w:r>
      <w:r>
        <w:rPr>
          <w:b/>
          <w:rtl/>
          <w:cs/>
          <w:lang w:val="ar_AE" w:bidi="ar_AE"/>
        </w:rPr>
        <w:t>بيت</w:t>
      </w:r>
      <w:r>
        <w:rPr>
          <w:rtl/>
          <w:cs/>
          <w:lang w:val="ar_AE" w:bidi="ar_AE"/>
        </w:rPr>
        <w:t xml:space="preserve"> استفاناس هم </w:t>
      </w:r>
      <w:r>
        <w:rPr>
          <w:b/>
          <w:rtl/>
          <w:cs/>
          <w:lang w:val="ar_AE" w:bidi="ar_AE"/>
        </w:rPr>
        <w:t>باكورة</w:t>
      </w:r>
      <w:r>
        <w:rPr>
          <w:rtl/>
          <w:cs/>
          <w:lang w:val="ar_AE" w:bidi="ar_AE"/>
        </w:rPr>
        <w:t xml:space="preserve"> أخائية. كلمة "أهل البيت" تعني كل مَن يسكن في بيت الشخص. وقد يشمل أهل البيت العبيد والخدم وكذلك أفراد عائلة الشخص. وكلمة "باكورة" هي لغة خاصة تعني أول الناس الذين أصبحوا مؤمنين. عندما يرى الإنسان باكورة الثمار القليلة التي تنمو على نبات أو شجرة ما، يعلم أنه سيكون هناك المزيد من الثمر قريبًا أيضًا. وبنفس الطريقة يقول بولس إنه بالرغم من أن بيت استفاناس هم أول مَن اتَّبعوا المسيح، إلا أن المزيد من الناس سيصبحون مؤمنين في أخائية أيضًا. استخدموا الكلمات أو العبارات نفسها التي استخدمتموها في المقاطع السابقة للإشارة إلى "أهل البيت" و"الباكورة". لمزيد من المعلومات عن </w:t>
      </w:r>
      <w:r>
        <w:rPr>
          <w:rtl/>
          <w:cs/>
          <w:lang w:val="ar_AE" w:bidi="ar_AE"/>
        </w:rPr>
        <w:t>أهل البيت</w:t>
      </w:r>
      <w:r>
        <w:rPr>
          <w:rtl/>
          <w:cs/>
          <w:lang w:val="ar_AE" w:bidi="ar_AE"/>
        </w:rPr>
        <w:t>، انظروا قاموس الكلمات الرئيسية.</w:t>
      </w:r>
    </w:p>
    <w:p>
      <w:pPr>
        <w:bidi/>
      </w:pPr>
      <w:r>
        <w:rPr>
          <w:rtl/>
          <w:cs/>
          <w:lang w:val="ar_AE" w:bidi="ar_AE"/>
        </w:rPr>
      </w:r>
      <w:r>
        <w:rPr>
          <w:rtl/>
          <w:cs/>
          <w:lang w:val="ar_AE" w:bidi="ar_AE"/>
        </w:rPr>
        <w:t xml:space="preserve">ويقول بولس إن استفاناس </w:t>
      </w:r>
      <w:r>
        <w:rPr>
          <w:b/>
          <w:rtl/>
          <w:cs/>
          <w:lang w:val="ar_AE" w:bidi="ar_AE"/>
        </w:rPr>
        <w:t>وأهل بيت</w:t>
      </w:r>
      <w:r>
        <w:rPr>
          <w:rtl/>
          <w:cs/>
          <w:lang w:val="ar_AE" w:bidi="ar_AE"/>
        </w:rPr>
        <w:t xml:space="preserve"> استفاناس كرَّسوا أنفسهم لخدمة </w:t>
      </w:r>
      <w:r>
        <w:rPr>
          <w:b/>
          <w:rtl/>
          <w:cs/>
          <w:lang w:val="ar_AE" w:bidi="ar_AE"/>
        </w:rPr>
        <w:t>القديسين</w:t>
      </w:r>
      <w:r>
        <w:rPr>
          <w:rtl/>
          <w:cs/>
          <w:lang w:val="ar_AE" w:bidi="ar_AE"/>
        </w:rPr>
        <w:t xml:space="preserve">. وكلمة قديسين تعني أشخاصًا مقدَّسين أو أشخاص خصصهم الله ليؤمنوا به. استخدموا الكلمة أو العبارة ذاتها التي استخدمتموها في المقاطع السابقة للإشارة إلى كلمة قديسين. ولمزيد من المعلومات عن كلمة </w:t>
      </w:r>
      <w:r>
        <w:rPr>
          <w:rtl/>
          <w:cs/>
          <w:lang w:val="ar_AE" w:bidi="ar_AE"/>
        </w:rPr>
        <w:t>قديسين</w:t>
      </w:r>
      <w:r>
        <w:rPr>
          <w:rtl/>
          <w:cs/>
          <w:lang w:val="ar_AE" w:bidi="ar_AE"/>
        </w:rPr>
        <w:t xml:space="preserve"> راجعوا قاموس الكلمات الرئيسية. أن تكرِّس نفسك لخدمة شخص ما يعني أن تخصص وقتك وطاقتك واهتمامك لذلك الشخص أو لتلك المجموعة من الناس. ويعني هذا إظهار التفاني والولاء أثناء الاهتمام بأمور الشخص أو العمل من أجل مصلحته.</w:t>
      </w:r>
    </w:p>
    <w:p>
      <w:pPr>
        <w:bidi/>
      </w:pPr>
      <w:r>
        <w:rPr>
          <w:rtl/>
          <w:cs/>
          <w:lang w:val="ar_AE" w:bidi="ar_AE"/>
        </w:rPr>
      </w:r>
      <w:r>
        <w:rPr>
          <w:rtl/>
          <w:cs/>
          <w:lang w:val="ar_AE" w:bidi="ar_AE"/>
        </w:rPr>
        <w:t xml:space="preserve">توقفوا هنا وناقشوا معًا الكلمة أو العبارة التي ستستخدمون للتعبير عن كلمة </w:t>
      </w:r>
      <w:r>
        <w:rPr>
          <w:b/>
          <w:rtl/>
          <w:cs/>
          <w:lang w:val="ar_AE" w:bidi="ar_AE"/>
        </w:rPr>
        <w:t>مُكرَّس</w:t>
      </w:r>
      <w:r>
        <w:rPr>
          <w:rtl/>
          <w:cs/>
          <w:lang w:val="ar_AE" w:bidi="ar_AE"/>
        </w:rPr>
        <w:t>. إذا كنتم قد ترجمتم هذا التعبير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بولس إن استفاناس وفرتوناتوس وأخائيكوس </w:t>
      </w:r>
      <w:r>
        <w:rPr>
          <w:b/>
          <w:rtl/>
          <w:cs/>
          <w:lang w:val="ar_AE" w:bidi="ar_AE"/>
        </w:rPr>
        <w:t>أراحوا</w:t>
      </w:r>
      <w:r>
        <w:rPr>
          <w:rtl/>
          <w:cs/>
          <w:lang w:val="ar_AE" w:bidi="ar_AE"/>
        </w:rPr>
        <w:t xml:space="preserve"> </w:t>
      </w:r>
      <w:r>
        <w:rPr>
          <w:b/>
          <w:rtl/>
          <w:cs/>
          <w:lang w:val="ar_AE" w:bidi="ar_AE"/>
        </w:rPr>
        <w:t>روحه</w:t>
      </w:r>
      <w:r>
        <w:rPr>
          <w:rtl/>
          <w:cs/>
          <w:lang w:val="ar_AE" w:bidi="ar_AE"/>
        </w:rPr>
        <w:t xml:space="preserve"> أو ذاته الداخلية. استخدموا الكلمة ذاتها التي استخدمتموها في المقاطع السابقة للإشارة إلى كلمة روح، وابحثوا عن كلمة </w:t>
      </w:r>
      <w:r>
        <w:rPr>
          <w:rtl/>
          <w:cs/>
          <w:lang w:val="ar_AE" w:bidi="ar_AE"/>
        </w:rPr>
        <w:t>روح</w:t>
      </w:r>
      <w:r>
        <w:rPr>
          <w:rtl/>
          <w:cs/>
          <w:lang w:val="ar_AE" w:bidi="ar_AE"/>
        </w:rPr>
        <w:t xml:space="preserve"> في قاموس الكلمات الرئيسية لمزيد من المعلومات. في اللغة الأصلية، تعني الكلمة التي يستخدمها بولس للإشارة إلى انتعاش الروح أن "يريح" أو يشجِّع ويقوِّي. وعندما تُستخدَم هذه الكلمة نفسها للحديث عن الانتعاش الجسدي، فإن هذا يعني الراحة من العمل.</w:t>
      </w:r>
    </w:p>
    <w:p>
      <w:pPr>
        <w:bidi/>
      </w:pPr>
      <w:r>
        <w:rPr>
          <w:rtl/>
          <w:cs/>
          <w:lang w:val="ar_AE" w:bidi="ar_AE"/>
        </w:rPr>
      </w:r>
      <w:r>
        <w:rPr>
          <w:rtl/>
          <w:cs/>
          <w:lang w:val="ar_AE" w:bidi="ar_AE"/>
        </w:rPr>
        <w:t xml:space="preserve">توقفوا هنا وناقشوا معًا الكلمة أو العبارة التي ستستخدمون للتعبير عن </w:t>
      </w:r>
      <w:r>
        <w:rPr>
          <w:b/>
          <w:rtl/>
          <w:cs/>
          <w:lang w:val="ar_AE" w:bidi="ar_AE"/>
        </w:rPr>
        <w:t>"مُنتعِش"</w:t>
      </w:r>
      <w:r>
        <w:rPr>
          <w:rtl/>
          <w:cs/>
          <w:lang w:val="ar_AE" w:bidi="ar_AE"/>
        </w:rPr>
        <w:t>. إذا كنتم قد ترجمتم هذا التعبير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ويختتم بولس هذا المقطع بِحَثّ الكنيسة على أن </w:t>
      </w:r>
      <w:r>
        <w:rPr>
          <w:b/>
          <w:rtl/>
          <w:cs/>
          <w:lang w:val="ar_AE" w:bidi="ar_AE"/>
        </w:rPr>
        <w:t>تعرف</w:t>
      </w:r>
      <w:r>
        <w:rPr>
          <w:rtl/>
          <w:cs/>
          <w:lang w:val="ar_AE" w:bidi="ar_AE"/>
        </w:rPr>
        <w:t xml:space="preserve"> أشخاصًا مثل استفاناس وفرتوناتوس وأخائيكوس بسبب خدمتهم بتواضع للمؤمنين. ومعنى «اعرفوا» هنا: اقبلوهم، واهتموا بهم، واستمعوا إليهم، وأكرموهم.</w:t>
      </w:r>
    </w:p>
    <w:p>
      <w:pPr>
        <w:bidi/>
      </w:pPr>
      <w:r>
        <w:rPr>
          <w:rtl/>
          <w:cs/>
          <w:lang w:val="ar_AE" w:bidi="ar_AE"/>
        </w:rPr>
      </w:r>
      <w:r>
        <w:rPr>
          <w:rtl/>
          <w:cs/>
          <w:lang w:val="ar_AE" w:bidi="ar_AE"/>
        </w:rPr>
        <w:t xml:space="preserve">توقفوا هنا وناقشوا معًا الكلمة أو العبارة التي ستستخدمون للتعبير عن كلمة </w:t>
      </w:r>
      <w:r>
        <w:rPr>
          <w:b/>
          <w:rtl/>
          <w:cs/>
          <w:lang w:val="ar_AE" w:bidi="ar_AE"/>
        </w:rPr>
        <w:t>اعرفوا</w:t>
      </w:r>
      <w:r>
        <w:rPr>
          <w:rtl/>
          <w:cs/>
          <w:lang w:val="ar_AE" w:bidi="ar_AE"/>
        </w:rPr>
        <w:t>. إذا كنتم قد ترجمتم هذه العبارة بالفعل في سِفر آخر من الكتاب المقدس، 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16:19–24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كورنثوس الأولى 16: 19–24 واحفظوه في قلوبكم.</w:t>
      </w:r>
    </w:p>
    <w:p>
      <w:pPr>
        <w:bidi/>
      </w:pPr>
      <w:r>
        <w:rPr>
          <w:rtl/>
          <w:cs/>
          <w:lang w:val="ar_AE" w:bidi="ar_AE"/>
        </w:rPr>
      </w:r>
      <w:r>
        <w:rPr>
          <w:rtl/>
          <w:cs/>
          <w:lang w:val="ar_AE" w:bidi="ar_AE"/>
        </w:rPr>
        <w:t>استمعوا إلى نسخة صوتية من كورنثوس الأولى 16: 19–24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كورنثوس الأولى 16: 19–24 من الترجمة الأكثر فهمًا بالنسبة لكم.</w:t>
      </w:r>
    </w:p>
    <w:p>
      <w:pPr>
        <w:bidi/>
      </w:pPr>
      <w:r>
        <w:rPr>
          <w:rtl/>
          <w:cs/>
          <w:lang w:val="ar_AE" w:bidi="ar_AE"/>
        </w:rPr>
      </w:r>
      <w:r>
        <w:rPr>
          <w:rtl/>
          <w:cs/>
          <w:lang w:val="ar_AE" w:bidi="ar_AE"/>
        </w:rPr>
        <w:t>ينهي بولس هنا رسالته. يرسل بولس تحيَّات لمؤمني كورنثوس من بعض المؤمنين الآخرين. وهذا يعني أن هؤلاء الناس يريدون من بولس إخبار أهل كورنثوس أنهم يفكرون فيهم ويرجون أن يكونوا بخير.</w:t>
      </w:r>
    </w:p>
    <w:p>
      <w:pPr>
        <w:bidi/>
      </w:pPr>
      <w:r>
        <w:rPr>
          <w:rtl/>
          <w:cs/>
          <w:lang w:val="ar_AE" w:bidi="ar_AE"/>
        </w:rPr>
      </w:r>
      <w:r>
        <w:rPr>
          <w:rtl/>
          <w:cs/>
          <w:lang w:val="ar_AE" w:bidi="ar_AE"/>
        </w:rPr>
        <w:t>توقفوا هنا وقوموا بهذا النشاط إن أردتم: اجعلوا ثلاثة أشخاص يقفون في أماكن مختلفة من الغرفة. يريد الشخص المتواجد في طرف الغرفة إخبار الأشخاص الذين في الجهة الأخرى من الغرفة بشيء ما. يطلب الشخص المتواجد في طرف الغرفة من الشخص المتواجد في الوسط أن يمرِّر الرسالة. أوقفوا سماع هذا التسجيل الصوتي هنا.</w:t>
      </w:r>
    </w:p>
    <w:p>
      <w:pPr>
        <w:bidi/>
      </w:pPr>
      <w:r>
        <w:rPr>
          <w:rtl/>
          <w:cs/>
          <w:lang w:val="ar_AE" w:bidi="ar_AE"/>
        </w:rPr>
      </w:r>
      <w:r>
        <w:rPr>
          <w:rtl/>
          <w:cs/>
          <w:lang w:val="ar_AE" w:bidi="ar_AE"/>
        </w:rPr>
        <w:t>ينقل بولس رسالة من المؤمنين في آسيا إلى المؤمنين في كورنثوس تمامًا مثلما فعلنا في النشاط السابق.</w:t>
      </w:r>
    </w:p>
    <w:p>
      <w:pPr>
        <w:bidi/>
      </w:pPr>
      <w:r>
        <w:rPr>
          <w:rtl/>
          <w:cs/>
          <w:lang w:val="ar_AE" w:bidi="ar_AE"/>
        </w:rPr>
      </w:r>
      <w:r>
        <w:rPr>
          <w:rtl/>
          <w:cs/>
          <w:lang w:val="ar_AE" w:bidi="ar_AE"/>
        </w:rPr>
        <w:t>أولًا يُقدِّم بولس تحيَّات المؤمنين في كنائس آسيا. آسيا هي اسم المنطقة التي كان بولس فيها عندما كتب هذه الرسالة. كانت آسيا جزءًا من المنطقة التي تُسمّى اليوم تركيا.</w:t>
      </w:r>
    </w:p>
    <w:p>
      <w:pPr>
        <w:bidi/>
      </w:pPr>
      <w:r>
        <w:rPr>
          <w:rtl/>
          <w:cs/>
          <w:lang w:val="ar_AE" w:bidi="ar_AE"/>
        </w:rPr>
      </w:r>
      <w:r>
        <w:rPr>
          <w:rtl/>
          <w:cs/>
          <w:lang w:val="ar_AE" w:bidi="ar_AE"/>
        </w:rPr>
        <w:t>أنتم تعرفون على الأرجح بعض الرسائل الأخرى التي كتبها بولس. وإحدى هذه الرسائل هي الرسالة إلى المؤمنين في أفسس. تقع أفسس في آسيا. وعلى الأرجح كان بولس في أفسس عندما كتب رسالته إلى كورنثوس. في زمن بولس كان يمكن أن يستغرق الأمر أسابيع ليسافر شخص ما من أفسس إلى كورنثوس. هناك مسطح مائي يفصل بين أفسس وكورنثوس. لذلك كان على الناس أن يقطعوا جزءًا من الطريق بالقارب.</w:t>
      </w:r>
    </w:p>
    <w:p>
      <w:pPr>
        <w:bidi/>
      </w:pPr>
      <w:r>
        <w:rPr>
          <w:rtl/>
          <w:cs/>
          <w:lang w:val="ar_AE" w:bidi="ar_AE"/>
        </w:rPr>
      </w:r>
      <w:r>
        <w:rPr>
          <w:rtl/>
          <w:cs/>
          <w:lang w:val="ar_AE" w:bidi="ar_AE"/>
        </w:rPr>
        <w:t>توقفوا هنا وانظروا الخريطة. ابحثوا عن كورنثوس في أخائية وأفسس في آسيا على الخريطة. أوقفوا سماع هذا التسجيل الصوتي هنا.</w:t>
      </w:r>
    </w:p>
    <w:p>
      <w:pPr>
        <w:bidi/>
      </w:pPr>
      <w:r>
        <w:rPr>
          <w:rtl/>
          <w:cs/>
          <w:lang w:val="ar_AE" w:bidi="ar_AE"/>
        </w:rPr>
      </w:r>
      <w:r>
        <w:rPr>
          <w:rtl/>
          <w:cs/>
          <w:lang w:val="ar_AE" w:bidi="ar_AE"/>
        </w:rPr>
        <w:t>ثم يذكر بولس اثنين من المؤمنين بعينهم: أكيلا وبريسكلا. وقد سمعنا في سفر أعمال الرسل أنه عندما جاء بولس لأول مرة إلى كورنثوس، التقى بزوج وزوجة يهوديين وهما أكيلا وبريسكلا. هؤلاء هم نفس الأشخاص. كان أكيلا وبريسكلا أيضًا يتبعان يسوع. كان لبولس وأكيلا نفس المهنة: كلاهما يصنع خيامًا لكسب العيش. وهكذا بدأوا يعيشون ويعملون معًا. وعلى الأرجح كان أكيلا وبريسكلا مع بولس في أفسس. ويعرف المؤمنون في كورنثوس أكيلا وبريسكلا معرفة جيدة. يريد أكيلا وبريسكلا من بولس أن يخبر المؤمنين في كورنثوس بأنهما يفكران بهم ويرجوان بشدة أن يكونوا بخير. وعادة ما تجتمع مجموعة من المؤمنين في بيت أكيلا وبريسكلا. يريد جميع هؤلاء المؤمنين أن يُخبروا المؤمنين في كورنثوس أنهم يفكرون فيهم.</w:t>
      </w:r>
    </w:p>
    <w:p>
      <w:pPr>
        <w:bidi/>
      </w:pPr>
      <w:r>
        <w:rPr>
          <w:rtl/>
          <w:cs/>
          <w:lang w:val="ar_AE" w:bidi="ar_AE"/>
        </w:rPr>
      </w:r>
      <w:r>
        <w:rPr>
          <w:rtl/>
          <w:cs/>
          <w:lang w:val="ar_AE" w:bidi="ar_AE"/>
        </w:rPr>
        <w:t>توقفوا هنا وناقشوا ما يلي: كيف تنقلون التحية من شخص إلى آخر في لغتكم؟ ما الشيء المعتاد أن تقوله إذا طلب منك شخص ما أن تُخبر شخصًا آخر أنه يتذكره وأنه يتمنى أن يكون بخير؟ أوقفوا سماع هذا التسجيل الصوتي هنا.</w:t>
      </w:r>
    </w:p>
    <w:p>
      <w:pPr>
        <w:bidi/>
      </w:pPr>
      <w:r>
        <w:rPr>
          <w:rtl/>
          <w:cs/>
          <w:lang w:val="ar_AE" w:bidi="ar_AE"/>
        </w:rPr>
      </w:r>
      <w:r>
        <w:rPr>
          <w:rtl/>
          <w:cs/>
          <w:lang w:val="ar_AE" w:bidi="ar_AE"/>
        </w:rPr>
        <w:t>ثم يقول بولس إن جميع الإخوة والأخوات يرسلون تحيَّاتهم. وهذا يعني جميع الناس الذين ذكرهم بولس لتوِّه. وعلى الأرجح كان بولس قد أخبر المؤمنين في أفسس عن المشاكل في كنيسة كورنثوس. وعلى الأغلب صلَّى الناس في أفسس من أجل شعب كورنثوس. مع أن جميع هؤلاء الناس كانوا بعيدين جدًا عن بعضهم البعض، إلا إنهم كانوا جميعًا جزءًا من عائلة المسيح نفسها. كان جميع الناس في أفسس إخوة وأخوات للشعب في كورنثوس لأنهم جميعًا ينتمون إلى يسوع. وكان الأفسسيون يهتمون بأمر كورنثوس كثيرًا.</w:t>
      </w:r>
    </w:p>
    <w:p>
      <w:pPr>
        <w:bidi/>
      </w:pPr>
      <w:r>
        <w:rPr>
          <w:rtl/>
          <w:cs/>
          <w:lang w:val="ar_AE" w:bidi="ar_AE"/>
        </w:rPr>
      </w:r>
      <w:r>
        <w:rPr>
          <w:rtl/>
          <w:cs/>
          <w:lang w:val="ar_AE" w:bidi="ar_AE"/>
        </w:rPr>
        <w:t>يخبر بولس المؤمنين في كورنثوس أن على المؤمنين أن يحيُّوا بعضهم بعضًا بقبلة مُقَدَّسة. في زمن بولس كانت القبلة على خَدِّ شخص آخر طريقة طبيعية لإظهار أنك تحب ذلك الشخص وتحترمه. المؤمنون هم إخوة وأخوات روحيون، لذلك بدأ المؤمنون يحيُّون بعضهم بعضًا كأفراد العائلة. ويدعو بولس هذه القبلة مُقَدَّسة لأنها علامة الاحترام والمحبة بين شعب الله المُقَدَّس.</w:t>
      </w:r>
    </w:p>
    <w:p>
      <w:pPr>
        <w:bidi/>
      </w:pPr>
      <w:r>
        <w:rPr>
          <w:rtl/>
          <w:cs/>
          <w:lang w:val="ar_AE" w:bidi="ar_AE"/>
        </w:rPr>
      </w:r>
      <w:r>
        <w:rPr>
          <w:rtl/>
          <w:cs/>
          <w:lang w:val="ar_AE" w:bidi="ar_AE"/>
        </w:rPr>
        <w:t>توقفوا هنا وناقشوا ما يلي: في مجتمعكم، ما هي الطريقة المحترمة والمُحبَّة لتحية الآخرين؟ كيف يحيِّي الرجال والنساء بعضهم بعضًا باحترام ومحبة؟ أوقفوا سماع هذا التسجيل الصوتي هنا.</w:t>
      </w:r>
    </w:p>
    <w:p>
      <w:pPr>
        <w:bidi/>
      </w:pPr>
      <w:r>
        <w:rPr>
          <w:rtl/>
          <w:cs/>
          <w:lang w:val="ar_AE" w:bidi="ar_AE"/>
        </w:rPr>
      </w:r>
      <w:r>
        <w:rPr>
          <w:rtl/>
          <w:cs/>
          <w:lang w:val="ar_AE" w:bidi="ar_AE"/>
        </w:rPr>
        <w:t>ثم يقول بولس إنه يُقدِّم تحيَّته الخاصة. وهو يكتب هذا الجزء بنفسه. في معظم الأوقات كان بولس يتكلَّم بينما يستمع إليه شخص آخر ويدوّن كل ما قاله. وكانت هذه هي الطريقة العادية التي كان الناس يكتبون بها الرسائل في ذلك الوقت. لكن هنا في النهاية أمسك بولس القلم بنفسه وكتب تحيَّته الخاصة.</w:t>
      </w:r>
    </w:p>
    <w:p>
      <w:pPr>
        <w:bidi/>
      </w:pPr>
      <w:r>
        <w:rPr>
          <w:rtl/>
          <w:cs/>
          <w:lang w:val="ar_AE" w:bidi="ar_AE"/>
        </w:rPr>
      </w:r>
      <w:r>
        <w:rPr>
          <w:rtl/>
          <w:cs/>
          <w:lang w:val="ar_AE" w:bidi="ar_AE"/>
        </w:rPr>
        <w:t>لقد أضاف بولس شيئًا غير معتاد إلى نهاية رسالته. ثم يقول بولس إنه إن كان أحد لا يحب الرب فليكن ملعونًا. إن عدم محبة الرب أمر شديد السوء، لذا يستحق هؤلاء الناس أن يعاقبهم الله. وربما كان بولس يفكر في جميع مشاكل كنيسة كورنثوس عندما قال هذا.</w:t>
      </w:r>
    </w:p>
    <w:p>
      <w:pPr>
        <w:bidi/>
      </w:pPr>
      <w:r>
        <w:rPr>
          <w:rtl/>
          <w:cs/>
          <w:lang w:val="ar_AE" w:bidi="ar_AE"/>
        </w:rPr>
      </w:r>
      <w:r>
        <w:rPr>
          <w:rtl/>
          <w:cs/>
          <w:lang w:val="ar_AE" w:bidi="ar_AE"/>
        </w:rPr>
        <w:t>ثم أضاف بولس صلاة. ثم يصلِّي بولس حتى يعود يسوع بسرعة. وتستخدم بعض الترجمات هنا كلمة "ماران أثا". وهي كلمة باللغة الآرامية، وهي اللغة التي كان يتكلم بها الكثيرون من الشعب اليهودي في ذلك الوقت. كان بولس يكتب رسالته باللغة اليونانية لكنه هنا يستخدم كلمة واحدة باللغة الآرامية. وهذه الكلمة تعني "يا رب، عُد سريعًا!"</w:t>
      </w:r>
    </w:p>
    <w:p>
      <w:pPr>
        <w:bidi/>
      </w:pPr>
      <w:r>
        <w:rPr>
          <w:rtl/>
          <w:cs/>
          <w:lang w:val="ar_AE" w:bidi="ar_AE"/>
        </w:rPr>
      </w:r>
      <w:r>
        <w:rPr>
          <w:rtl/>
          <w:cs/>
          <w:lang w:val="ar_AE" w:bidi="ar_AE"/>
        </w:rPr>
        <w:t>ويختم بولس بالصلاة من أجل الناس في كورنثوس. يصلِّي بولس لكي يعطي الرب يسوع نعمة للمؤمنين. عندما يعطينا الله نعمة فإن هذا يعني أنه صالح وكريم معنا بالرغم من عدم استحقاقنا. وفي بداية رسالته صلَّى بولس أيضًا لنفس الشيء.</w:t>
      </w:r>
    </w:p>
    <w:p>
      <w:pPr>
        <w:bidi/>
      </w:pPr>
      <w:r>
        <w:rPr>
          <w:rtl/>
          <w:cs/>
          <w:lang w:val="ar_AE" w:bidi="ar_AE"/>
        </w:rPr>
      </w:r>
      <w:r>
        <w:rPr>
          <w:rtl/>
          <w:cs/>
          <w:lang w:val="ar_AE" w:bidi="ar_AE"/>
        </w:rPr>
        <w:t>ثم يقول بولس إنه يحب جميع المؤمنين في كورنثوس. يحب بولس المؤمنين لأنهم يؤمنون بالمسيح يسوع تمامًا كما يؤمن هو.</w:t>
      </w:r>
    </w:p>
    <w:p>
      <w:pPr>
        <w:bidi/>
      </w:pPr>
      <w:r>
        <w:rPr>
          <w:rtl/>
          <w:cs/>
          <w:lang w:val="ar_AE" w:bidi="ar_AE"/>
        </w:rPr>
      </w:r>
      <w:r>
        <w:rPr>
          <w:rtl/>
          <w:cs/>
          <w:lang w:val="ar_AE" w:bidi="ar_AE"/>
        </w:rPr>
        <w:t xml:space="preserve">وهذه هي نهاية رسالة بولس إلى المؤمنين في كورنثوس. ونأمل أن يكون المؤمنون في كورنثوس قد تعلَّموا الكثير منها. ونتساءل عمَّا تعلَّمته </w:t>
      </w:r>
      <w:r>
        <w:rPr>
          <w:b/>
          <w:rtl/>
          <w:cs/>
          <w:lang w:val="ar_AE" w:bidi="ar_AE"/>
        </w:rPr>
        <w:t>كنيستكم</w:t>
      </w:r>
      <w:r>
        <w:rPr>
          <w:rtl/>
          <w:cs/>
          <w:lang w:val="ar_AE" w:bidi="ar_AE"/>
        </w:rPr>
        <w:t xml:space="preserve"> من هذه الرسالة؟</w:t>
      </w:r>
    </w:p>
    <w:p>
      <w:pPr>
        <w:bidi/>
      </w:pPr>
      <w:r>
        <w:rPr>
          <w:rtl/>
          <w:cs/>
          <w:lang w:val="ar_AE" w:bidi="ar_AE"/>
        </w:rPr>
      </w:r>
      <w:r>
        <w:rPr>
          <w:rtl/>
          <w:cs/>
          <w:lang w:val="ar_AE" w:bidi="ar_AE"/>
        </w:rPr>
        <w:t>توقفوا هنا وناقشوا ما يلي: هل يمكنكم ذكر بعض الأمور التي تتذكَّروها من هذه الرسالة وتعتبروها مهمة لكم أو لكنيستكم؟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كورنثوس الأولى 16: 19–24 من الترجمة الأكثر فهمًا بالنسبة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ينهي بولس رسالته ويقدِّم تحيَّات مؤمنين آخرين.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 الذين يستمعون إلى رسالة بولس</w:t>
      </w:r>
    </w:p>
    <w:p>
      <w:pPr>
        <w:pStyle w:val="ListBullet"/>
        <w:bidi/>
        <w:spacing w:line="240" w:lineRule="auto"/>
        <w:ind w:left="720"/>
      </w:pPr>
      <w:r>
        <w:rPr>
          <w:rtl/>
          <w:cs/>
          <w:lang w:val="ar_AE" w:bidi="ar_AE"/>
        </w:rPr>
      </w:r>
      <w:r>
        <w:rPr>
          <w:rtl/>
          <w:cs/>
          <w:lang w:val="ar_AE" w:bidi="ar_AE"/>
        </w:rPr>
        <w:t>مؤمنو كنائس آسيا</w:t>
      </w:r>
    </w:p>
    <w:p>
      <w:pPr>
        <w:pStyle w:val="ListBullet"/>
        <w:bidi/>
        <w:spacing w:line="240" w:lineRule="auto"/>
        <w:ind w:left="720"/>
      </w:pPr>
      <w:r>
        <w:rPr>
          <w:rtl/>
          <w:cs/>
          <w:lang w:val="ar_AE" w:bidi="ar_AE"/>
        </w:rPr>
      </w:r>
      <w:r>
        <w:rPr>
          <w:rtl/>
          <w:cs/>
          <w:lang w:val="ar_AE" w:bidi="ar_AE"/>
        </w:rPr>
        <w:t>أكيلا وبريسكلا</w:t>
      </w:r>
    </w:p>
    <w:p>
      <w:pPr>
        <w:pStyle w:val="ListBullet"/>
        <w:bidi/>
        <w:spacing w:line="240" w:lineRule="auto"/>
        <w:ind w:left="720"/>
      </w:pPr>
      <w:r>
        <w:rPr>
          <w:rtl/>
          <w:cs/>
          <w:lang w:val="ar_AE" w:bidi="ar_AE"/>
        </w:rPr>
      </w:r>
      <w:r>
        <w:rPr>
          <w:rtl/>
          <w:cs/>
          <w:lang w:val="ar_AE" w:bidi="ar_AE"/>
        </w:rPr>
        <w:t>مؤمنو الكنيسة التي تجتمع في بيت أكيلا وبريسكلا</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يقدِّم بولس تحيَّات مؤمني كنائس آسيا.</w:t>
      </w:r>
    </w:p>
    <w:p>
      <w:pPr>
        <w:bidi/>
      </w:pPr>
      <w:r>
        <w:rPr>
          <w:rtl/>
          <w:cs/>
          <w:lang w:val="ar_AE" w:bidi="ar_AE"/>
        </w:rPr>
      </w:r>
      <w:r>
        <w:rPr>
          <w:rtl/>
          <w:cs/>
          <w:lang w:val="ar_AE" w:bidi="ar_AE"/>
        </w:rPr>
        <w:t>يقول بولس إن أكيلا وبريسكلا يرسلان تحيَّة حارة وقوية لمؤمني كورنثوس. يحب أكيلا وبريسكلا المؤمنين في كورنثوس كثيرًا. ويرجو كل من أكيلا وبريسكلا حقًا أن يكون المؤمنون بخير. والسبب في تحيَّة أكيلا وبريسكلا للمؤمنين هو أنهم جميعًا يؤمنون بالإله نفسه، أي بالرب يسوع.</w:t>
      </w:r>
    </w:p>
    <w:p>
      <w:pPr>
        <w:bidi/>
      </w:pPr>
      <w:r>
        <w:rPr>
          <w:rtl/>
          <w:cs/>
          <w:lang w:val="ar_AE" w:bidi="ar_AE"/>
        </w:rPr>
      </w:r>
      <w:r>
        <w:rPr>
          <w:rtl/>
          <w:cs/>
          <w:lang w:val="ar_AE" w:bidi="ar_AE"/>
        </w:rPr>
        <w:t>وكان أكيلا وبريسكلا زوجًا وزوجة. كان أكيلا وبريسكلا مؤمنين يهود متواجدين مع بولس. وكان الناس في كورنثوس يعرفون أكيلا وبريسكلا جيدًا، لكن هذه هي المرة الأولى التي يذكر فيها بولس اسمي أكيلا وبرسكيلا في هذه الرسالة.</w:t>
      </w:r>
    </w:p>
    <w:p>
      <w:pPr>
        <w:bidi/>
      </w:pPr>
      <w:r>
        <w:rPr>
          <w:rtl/>
          <w:cs/>
          <w:lang w:val="ar_AE" w:bidi="ar_AE"/>
        </w:rPr>
      </w:r>
      <w:r>
        <w:rPr>
          <w:rtl/>
          <w:cs/>
          <w:lang w:val="ar_AE" w:bidi="ar_AE"/>
        </w:rPr>
        <w:t>توقفوا هنا وناقشوا ما يلي: كيف ستتحدثون عن أكيلا وبريسكلا في هذا المقطع؟ أوقفوا سماع هذا التسجيل الصوتي هنا.</w:t>
      </w:r>
    </w:p>
    <w:p>
      <w:pPr>
        <w:bidi/>
      </w:pPr>
      <w:r>
        <w:rPr>
          <w:rtl/>
          <w:cs/>
          <w:lang w:val="ar_AE" w:bidi="ar_AE"/>
        </w:rPr>
      </w:r>
      <w:r>
        <w:rPr>
          <w:rtl/>
          <w:cs/>
          <w:lang w:val="ar_AE" w:bidi="ar_AE"/>
        </w:rPr>
        <w:t>ويحيِّي المؤمنون الآخرين أيضًا الناس في كورنثوس.</w:t>
      </w:r>
    </w:p>
    <w:p>
      <w:pPr>
        <w:pStyle w:val="ListBullet"/>
        <w:bidi/>
        <w:spacing w:line="240" w:lineRule="auto"/>
        <w:ind w:left="720"/>
      </w:pPr>
      <w:r>
        <w:rPr>
          <w:rtl/>
          <w:cs/>
          <w:lang w:val="ar_AE" w:bidi="ar_AE"/>
        </w:rPr>
      </w:r>
      <w:r>
        <w:rPr>
          <w:rtl/>
          <w:cs/>
          <w:lang w:val="ar_AE" w:bidi="ar_AE"/>
        </w:rPr>
        <w:t>توقفوا هنا وقوموا بهذا النشاط إن أردتم ذلك: قوموا بتقسيم أنفسكم إلى مجموعات وتمثيل كل عملية كتابة بولس الرسالة وإرسالها إلى كورنثوس. في وسط الغرفة، يكتب بولس رسالته. بولس لا يكتب الرسالة بنفسه. بل يتكلَّم ويقوم شخص آخر بكتابة كل ما يقوله. إلى جانب بولس من إحدى الجهات يقف مؤمنو آسيا. وعلى الجانب الآخر لكن أبعد قليلًا يقف مؤمنو كورنثوس. وعندما يكمل بولس كتابة رسالته – أو إملائها – يأتي أكيلا وبريسكلا والمؤمنون الآخرون في آسيا إليه ويتحدثون معه. يطلب هؤلاء المؤمنون من بولس أن يخبر المؤمنين في كورنثوس أنهم يفكِّرون بهم.</w:t>
      </w:r>
    </w:p>
    <w:p>
      <w:pPr>
        <w:pStyle w:val="ListBullet"/>
        <w:bidi/>
        <w:spacing w:line="240" w:lineRule="auto"/>
        <w:ind w:left="720"/>
      </w:pPr>
      <w:r>
        <w:rPr>
          <w:rtl/>
          <w:cs/>
          <w:lang w:val="ar_AE" w:bidi="ar_AE"/>
        </w:rPr>
      </w:r>
      <w:r>
        <w:rPr>
          <w:rtl/>
          <w:cs/>
          <w:lang w:val="ar_AE" w:bidi="ar_AE"/>
        </w:rPr>
        <w:t>وعندما ينتهي بولس من كتابة رسالته، يعطيها لشخص سيأخذها إلى كورنثوس. ويمكن أن يكون هذا نفس الشخص الذي دوَّن الرسالة. ثم يقطع هذا الشخص كل الطريق إلى كورنثوس. تستغرق الرحلة بضعة أسابيع. يمكنكم تمثيل الشخص عند وصوله إلى كورنثوس، حيث يُخبر المؤمنين هناك أن لديه رسالة من بولس. يمكنكم أيضًا تمثيل مشهد يُخبر فيه جميع المؤمنين بعضهم بعضًا بأن هناك رسالة من بولس، وأن عليهم أن يأتوا ليستمعوا إليها. وعندما يجتمع المؤمنون جميعًا، يجلسون معًا ويستمعون إلى الشخص الذي يقرأ لهم الرسالة. وعلى الأرجح كان الشخص ذاته الذي أحضر الرسالة إلى المؤمنين هو الذي يقرأ الرسالة لهم. أوقفوا سماع التسجيل الصوتي هنا وقوموا بهذا النشاط.</w:t>
      </w:r>
    </w:p>
    <w:p>
      <w:pPr>
        <w:bidi/>
      </w:pPr>
      <w:r>
        <w:rPr>
          <w:rtl/>
          <w:cs/>
          <w:lang w:val="ar_AE" w:bidi="ar_AE"/>
        </w:rPr>
      </w:r>
      <w:r>
        <w:rPr>
          <w:rtl/>
          <w:cs/>
          <w:lang w:val="ar_AE" w:bidi="ar_AE"/>
        </w:rPr>
        <w:t>يأمر بولس المؤمنين في كورنثوس أن يحيُّوا بعضهم بعضًا بمحبة واحترام. وهذه هي نهاية هذه الرسالة. طوال هذا الوقت كان المؤمنون يجلسون ويستمعون إلى شخص يقرأ هذه الرسالة بأكملها. مرارًا وتكرارًا سمع المؤمنون بولس يقول إن على المؤمنين أن يحبوا بعضهم بعضًا، وألّا ينقسمون إلى مجموعات منفصلة، وألّا يتفاخرون. ولا ينبغي للمؤمنين أن يفكروا فقط في ما هو صالح لهم، بل في ما هو صالح للآخرين أيضًا. والآن بعد سماع هذه الرسالة، حان الوقت للمؤمنين أن يقفوا ويتحدثوا إلى بعضهم البعض ويخبرون بعضهم بعضًا أنهم يحبون ويحترمون بعضهم بعضًا! يا له من وقت ممتع عاشته هذه الكنيسة!</w:t>
      </w:r>
    </w:p>
    <w:p>
      <w:pPr>
        <w:bidi/>
      </w:pPr>
      <w:r>
        <w:rPr>
          <w:rtl/>
          <w:cs/>
          <w:lang w:val="ar_AE" w:bidi="ar_AE"/>
        </w:rPr>
      </w:r>
      <w:r>
        <w:rPr>
          <w:rtl/>
          <w:cs/>
          <w:lang w:val="ar_AE" w:bidi="ar_AE"/>
        </w:rPr>
        <w:t>توقفوا هنا وقوموا بهذا النشاط: تمشَّوا في المكان وحيُّوا كل عضو في مجموعتكم بمحبة واحترام! ربما تستطيعون أن تخبروا بعضكم بعضًا بمدى سعادتكم بإخوتكم وأخواتكم لأنكم جميعًا تنتمون إلى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كورنثوس الأولى 16: 19–24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مؤمنو كورنثوس الذين يستمعون إلى رسالة بولس</w:t>
      </w:r>
    </w:p>
    <w:p>
      <w:pPr>
        <w:pStyle w:val="ListBullet"/>
        <w:bidi/>
        <w:spacing w:line="240" w:lineRule="auto"/>
        <w:ind w:left="720"/>
      </w:pPr>
      <w:r>
        <w:rPr>
          <w:rtl/>
          <w:cs/>
          <w:lang w:val="ar_AE" w:bidi="ar_AE"/>
        </w:rPr>
      </w:r>
      <w:r>
        <w:rPr>
          <w:rtl/>
          <w:cs/>
          <w:lang w:val="ar_AE" w:bidi="ar_AE"/>
        </w:rPr>
        <w:t>مؤمنو كنائس آسيا</w:t>
      </w:r>
    </w:p>
    <w:p>
      <w:pPr>
        <w:pStyle w:val="ListBullet"/>
        <w:bidi/>
        <w:spacing w:line="240" w:lineRule="auto"/>
        <w:ind w:left="720"/>
      </w:pPr>
      <w:r>
        <w:rPr>
          <w:rtl/>
          <w:cs/>
          <w:lang w:val="ar_AE" w:bidi="ar_AE"/>
        </w:rPr>
      </w:r>
      <w:r>
        <w:rPr>
          <w:rtl/>
          <w:cs/>
          <w:lang w:val="ar_AE" w:bidi="ar_AE"/>
        </w:rPr>
        <w:t>أكيلا وبريسكلا</w:t>
      </w:r>
    </w:p>
    <w:p>
      <w:pPr>
        <w:pStyle w:val="ListBullet"/>
        <w:bidi/>
        <w:spacing w:line="240" w:lineRule="auto"/>
        <w:ind w:left="720"/>
      </w:pPr>
      <w:r>
        <w:rPr>
          <w:rtl/>
          <w:cs/>
          <w:lang w:val="ar_AE" w:bidi="ar_AE"/>
        </w:rPr>
      </w:r>
      <w:r>
        <w:rPr>
          <w:rtl/>
          <w:cs/>
          <w:lang w:val="ar_AE" w:bidi="ar_AE"/>
        </w:rPr>
        <w:t>مؤمنون من الكنيسة التي تجتمع في بيت أكيلا وبريسكلا</w:t>
      </w:r>
    </w:p>
    <w:p>
      <w:pPr>
        <w:pStyle w:val="ListBullet"/>
        <w:bidi/>
        <w:spacing w:line="240" w:lineRule="auto"/>
        <w:ind w:left="720"/>
      </w:pPr>
      <w:r>
        <w:rPr>
          <w:rtl/>
          <w:cs/>
          <w:lang w:val="ar_AE" w:bidi="ar_AE"/>
        </w:rPr>
      </w:r>
      <w:r>
        <w:rPr>
          <w:rtl/>
          <w:cs/>
          <w:lang w:val="ar_AE" w:bidi="ar_AE"/>
        </w:rPr>
        <w:t>والرب يسوع</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قوموا بتمثيل بولس وهو يقول للمؤمنين في كورنثوس إن مؤمني آسيا يرسلون لهم التحيَّة. كما يريد أكيلا وبريسكلا أن يعرف أهل كورنثوس أنهم يحبونهم لأنهم جميعًا يؤمنون بالرب. كما يرسل المؤمنون الذين يلتقون في بيت أكيلا وبريسكلا التحيَّة أيضًا. كل هؤلاء الناس يرسلون تحيَّاتهم لأنهم مثل الإخوة والأخوات للكورنثوسيين.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مؤمني آسيا: "كيف تشعرون أو تفكرون؟" قد يجيب الناس بعبارات مثل:</w:t>
      </w:r>
    </w:p>
    <w:p>
      <w:pPr>
        <w:pStyle w:val="ListBullet"/>
        <w:bidi/>
        <w:spacing w:line="240" w:lineRule="auto"/>
        <w:ind w:left="720"/>
      </w:pPr>
      <w:r>
        <w:rPr>
          <w:rtl/>
          <w:cs/>
          <w:lang w:val="ar_AE" w:bidi="ar_AE"/>
        </w:rPr>
      </w:r>
      <w:r>
        <w:rPr>
          <w:rtl/>
          <w:cs/>
          <w:lang w:val="ar_AE" w:bidi="ar_AE"/>
        </w:rPr>
        <w:t>اسألوا مؤمني كورنثوس: "بماذا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قوموا بتمثيل بولس وهو يقول لمؤمني كورنثوس إن على المؤمنين أن يحيُّوا بعضهم بعضًا بمحبة واحترام. ويكتب بولس تحية أخيرة. وإن كان أحد لا يحب الرب، فلا بد أن يعاقبه الله. نرجو أن يعود الرب قريبًا!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في كورنثوس: "بماذا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قوموا بتمثيل بولس وهو يصلِّي أن يُظهر الرب صلاحه ولطفه للمؤمنين في كورنثوس. يحب بولس جميع المؤمنين في كورنثوس. يحب بولس المؤمنين لأنهم يؤمنون بالمسيح يسوع مثله تمامًا.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بولس: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كورنثوس الأولى 16: 19–24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ترسل </w:t>
      </w:r>
      <w:r>
        <w:rPr>
          <w:b/>
          <w:rtl/>
          <w:cs/>
          <w:lang w:val="ar_AE" w:bidi="ar_AE"/>
        </w:rPr>
        <w:t>كنائس</w:t>
      </w:r>
      <w:r>
        <w:rPr>
          <w:rtl/>
          <w:cs/>
          <w:lang w:val="ar_AE" w:bidi="ar_AE"/>
        </w:rPr>
        <w:t xml:space="preserve"> آسيا تحيَّة للمؤمنين في كورنثوس. الكنائس هي مجموعات المؤمنين في آسيا. استخدموا الكلمة ذاتها التي استخدمتم في المقاطع السابقة للإشارة إلى كلمة كنيسة. كلمة </w:t>
      </w:r>
      <w:r>
        <w:rPr>
          <w:rtl/>
          <w:cs/>
          <w:lang w:val="ar_AE" w:bidi="ar_AE"/>
        </w:rPr>
        <w:t>كنيسة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يحيِّي أكيلا وبريسكلا المؤمنين في </w:t>
      </w:r>
      <w:r>
        <w:rPr>
          <w:b/>
          <w:rtl/>
          <w:cs/>
          <w:lang w:val="ar_AE" w:bidi="ar_AE"/>
        </w:rPr>
        <w:t>الرب</w:t>
      </w:r>
      <w:r>
        <w:rPr>
          <w:rtl/>
          <w:cs/>
          <w:lang w:val="ar_AE" w:bidi="ar_AE"/>
        </w:rPr>
        <w:t xml:space="preserve">. تشير كلمة الرب إلى يسوع المسيح. يدعو المسيحيون يسوع ربًا لأنه سيدهم. استخدموا نفس الكلمة التي استخدمتموها في المقاطع السابقة. كلمة </w:t>
      </w:r>
      <w:r>
        <w:rPr>
          <w:rtl/>
          <w:cs/>
          <w:lang w:val="ar_AE" w:bidi="ar_AE"/>
        </w:rPr>
        <w:t>رب</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على المؤمنين أن يقبِّلوا بعضهم بعضًا بقبلة </w:t>
      </w:r>
      <w:r>
        <w:rPr>
          <w:b/>
          <w:rtl/>
          <w:cs/>
          <w:lang w:val="ar_AE" w:bidi="ar_AE"/>
        </w:rPr>
        <w:t>مُقَدَّسة</w:t>
      </w:r>
      <w:r>
        <w:rPr>
          <w:rtl/>
          <w:cs/>
          <w:lang w:val="ar_AE" w:bidi="ar_AE"/>
        </w:rPr>
        <w:t xml:space="preserve">. يجب على المؤمنين أن يحيُّوا الآخرين باحترام ومحبة لأنهم مُقدَّسين. المؤمنون مُقدَّسون لأنهم مختلفون عن جميع الناس الآخرين. المؤمنون ملك لله الذي هو صالح تمامًا وطاهر تمامًا وقوي ومهوب. استخدموا الكلمة ذاتها التي استخدمتم في المقاطع الأخرى لكلمة مُقَدَّس. كلمة </w:t>
      </w:r>
      <w:r>
        <w:rPr>
          <w:rtl/>
          <w:cs/>
          <w:lang w:val="ar_AE" w:bidi="ar_AE"/>
        </w:rPr>
        <w:t>مُقَدَّس</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وناقشوا ما يلي: كيف تقولون في لغتكم أن على الناس أن يحيُّوا بعضهم بعضًا باحترام ومحبة، لأنهم مُقَدَّسون؟ أوقفوا سماع هذا التسجيل الصوتي هنا.</w:t>
      </w:r>
    </w:p>
    <w:p>
      <w:pPr>
        <w:bidi/>
      </w:pPr>
      <w:r>
        <w:rPr>
          <w:rtl/>
          <w:cs/>
          <w:lang w:val="ar_AE" w:bidi="ar_AE"/>
        </w:rPr>
      </w:r>
      <w:r>
        <w:rPr>
          <w:rtl/>
          <w:cs/>
          <w:lang w:val="ar_AE" w:bidi="ar_AE"/>
        </w:rPr>
        <w:t xml:space="preserve">يقول بولس إن الله لابد أن </w:t>
      </w:r>
      <w:r>
        <w:rPr>
          <w:b/>
          <w:rtl/>
          <w:cs/>
          <w:lang w:val="ar_AE" w:bidi="ar_AE"/>
        </w:rPr>
        <w:t>يلعن</w:t>
      </w:r>
      <w:r>
        <w:rPr>
          <w:rtl/>
          <w:cs/>
          <w:lang w:val="ar_AE" w:bidi="ar_AE"/>
        </w:rPr>
        <w:t xml:space="preserve"> كل مَن لا يُحب الرب. إن لعن شخص ما يعني توقُّع أن يحدث له شيء سيء. عندما يلعن الله الناس، فهو يقوم بعقابهم. كلمة </w:t>
      </w:r>
      <w:r>
        <w:rPr>
          <w:rtl/>
          <w:cs/>
          <w:lang w:val="ar_AE" w:bidi="ar_AE"/>
        </w:rPr>
        <w:t>لعنة</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وناقشوا ما يلي: كيف ستقولون في ترجمتكم أن كل مَن لا يحب الرب يجب أن يُلْعَن؟ أوقفوا سماع هذا التسجيل الصوتي هنا.</w:t>
      </w:r>
    </w:p>
    <w:p>
      <w:pPr>
        <w:bidi/>
      </w:pPr>
      <w:r>
        <w:rPr>
          <w:rtl/>
          <w:cs/>
          <w:lang w:val="ar_AE" w:bidi="ar_AE"/>
        </w:rPr>
      </w:r>
      <w:r>
        <w:rPr>
          <w:rtl/>
          <w:cs/>
          <w:lang w:val="ar_AE" w:bidi="ar_AE"/>
        </w:rPr>
        <w:t xml:space="preserve">يصلِّي بولس من أجل أن </w:t>
      </w:r>
      <w:r>
        <w:rPr>
          <w:b/>
          <w:rtl/>
          <w:cs/>
          <w:lang w:val="ar_AE" w:bidi="ar_AE"/>
        </w:rPr>
        <w:t>يأتي ربنا</w:t>
      </w:r>
      <w:r>
        <w:rPr>
          <w:rtl/>
          <w:cs/>
          <w:lang w:val="ar_AE" w:bidi="ar_AE"/>
        </w:rPr>
        <w:t>. يصلِّي بولس أن يعود الرب يسوع إلى الأرض ويبدأ يحكم كملك إلى الأبد. يدعو بولس الرب "ربنا" لأنه رب جميع المؤمنين.</w:t>
      </w:r>
    </w:p>
    <w:p>
      <w:pPr>
        <w:bidi/>
      </w:pPr>
      <w:r>
        <w:rPr>
          <w:rtl/>
          <w:cs/>
          <w:lang w:val="ar_AE" w:bidi="ar_AE"/>
        </w:rPr>
      </w:r>
      <w:r>
        <w:rPr>
          <w:rtl/>
          <w:cs/>
          <w:lang w:val="ar_AE" w:bidi="ar_AE"/>
        </w:rPr>
        <w:t>توقفوا هنا وناقشوا كيف ستقولون في ترجمتكم أن بولس يصلِّي حتى يأتي ربنا.</w:t>
      </w:r>
    </w:p>
    <w:p>
      <w:pPr>
        <w:bidi/>
      </w:pPr>
      <w:r>
        <w:rPr>
          <w:rtl/>
          <w:cs/>
          <w:lang w:val="ar_AE" w:bidi="ar_AE"/>
        </w:rPr>
      </w:r>
      <w:r>
        <w:rPr>
          <w:rtl/>
          <w:cs/>
          <w:lang w:val="ar_AE" w:bidi="ar_AE"/>
        </w:rPr>
        <w:t xml:space="preserve">يصلِّي بولس أن تكون </w:t>
      </w:r>
      <w:r>
        <w:rPr>
          <w:b/>
          <w:rtl/>
          <w:cs/>
          <w:lang w:val="ar_AE" w:bidi="ar_AE"/>
        </w:rPr>
        <w:t>نعمة</w:t>
      </w:r>
      <w:r>
        <w:rPr>
          <w:rtl/>
          <w:cs/>
          <w:lang w:val="ar_AE" w:bidi="ar_AE"/>
        </w:rPr>
        <w:t xml:space="preserve"> الرب يسوع مع المؤمنين. عندما يُظهر لنا أحدهم نعمة، فإنه يفعل لنا شيئًا صالحًا، أو يعطينا شيئًا صالحًا لا نستحقه. يُظهر الله نعمته للناس عندما يغفر لهم خطاياهم ويجعلهم أبناءه. ويصلِّي بولس أن يفعل الرب أعمالًا صالحة للمؤمنين مع أنهم لا يستحقون ذلك. استخدموا الكلمة ذاتها التي استخدمتم في المقاطع السابقة للإشارة إلى كلمة نعمة. كلمة </w:t>
      </w:r>
      <w:r>
        <w:rPr>
          <w:rtl/>
          <w:cs/>
          <w:lang w:val="ar_AE" w:bidi="ar_AE"/>
        </w:rPr>
        <w:t>نعمة</w:t>
      </w:r>
      <w:r>
        <w:rPr>
          <w:rtl/>
          <w:cs/>
          <w:lang w:val="ar_AE" w:bidi="ar_AE"/>
        </w:rPr>
        <w:t xml:space="preserve"> موجودة في قاموس الكلمات الرئيسية.</w:t>
      </w:r>
    </w:p>
    <w:p>
      <w:pPr>
        <w:bidi/>
      </w:pPr>
      <w:r>
        <w:rPr>
          <w:rtl/>
          <w:cs/>
          <w:lang w:val="ar_AE" w:bidi="ar_AE"/>
        </w:rPr>
      </w:r>
      <w:r>
        <w:rPr>
          <w:b/>
          <w:rtl/>
          <w:cs/>
          <w:lang w:val="ar_AE" w:bidi="ar_AE"/>
        </w:rPr>
        <w:t>يحب</w:t>
      </w:r>
      <w:r>
        <w:rPr>
          <w:rtl/>
          <w:cs/>
          <w:lang w:val="ar_AE" w:bidi="ar_AE"/>
        </w:rPr>
        <w:t xml:space="preserve"> بولس كل مؤمني كورنثوس في </w:t>
      </w:r>
      <w:r>
        <w:rPr>
          <w:b/>
          <w:rtl/>
          <w:cs/>
          <w:lang w:val="ar_AE" w:bidi="ar_AE"/>
        </w:rPr>
        <w:t>المسيح</w:t>
      </w:r>
      <w:r>
        <w:rPr>
          <w:rtl/>
          <w:cs/>
          <w:lang w:val="ar_AE" w:bidi="ar_AE"/>
        </w:rPr>
        <w:t xml:space="preserve"> يسوع. ولا يحب بولس المؤمنين لأنهم أشخاص طيبون، أو لأنهم كانوا لطفاء معه، لكنه يحبهم لأنهم جميعًا ينتمون إلى المسيح يسوع. استخدموا الكلمتين ذاتها للمحبة والمسيح التي استخدمتموها في المقاطع السابقة. كلمة </w:t>
      </w:r>
      <w:r>
        <w:rPr>
          <w:rtl/>
          <w:cs/>
          <w:lang w:val="ar_AE" w:bidi="ar_AE"/>
        </w:rPr>
        <w:t>المسيح</w:t>
      </w:r>
      <w:r>
        <w:rPr>
          <w:rtl/>
          <w:cs/>
          <w:lang w:val="ar_AE" w:bidi="ar_AE"/>
        </w:rPr>
        <w:t xml:space="preserve"> موجودة في قاموس الكلمات الرئيسية. </w:t>
      </w:r>
    </w:p>
    <w:p>
      <w:pPr>
        <w:bidi/>
      </w:pPr>
      <w:r>
        <w:rPr>
          <w:rtl/>
          <w:cs/>
          <w:lang w:val="ar_AE" w:bidi="ar_AE"/>
        </w:rPr>
      </w:r>
      <w:r>
        <w:rPr>
          <w:rtl/>
          <w:cs/>
          <w:lang w:val="ar_AE" w:bidi="ar_AE"/>
        </w:rPr>
        <w:t>توقفوا هنا وناقشوا كيف ستقولون إن بولس يحب المؤمنين في المسيح يسوع.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