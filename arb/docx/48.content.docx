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غلاطية 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١: ١–٥ واحفظوها في قلوبكم. </w:t>
      </w:r>
    </w:p>
    <w:p>
      <w:pPr>
        <w:bidi/>
      </w:pPr>
      <w:r>
        <w:rPr>
          <w:rtl/>
          <w:cs/>
          <w:lang w:val="ar_AE" w:bidi="ar_AE"/>
        </w:rPr>
      </w:r>
      <w:r>
        <w:rPr>
          <w:rtl/>
          <w:cs/>
          <w:lang w:val="ar_AE" w:bidi="ar_AE"/>
        </w:rPr>
        <w:t xml:space="preserve">استمعوا إلى النسخة الصوتية من رسالة غلاطية ١: ١–٥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١: ١–٥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هذا المقطع هو بداية رسالة من بولس إلى المؤمنين في غلاطية. وفي وقت سابق، زار بولس ومؤمن آخر، يُدعى برنابا، عدة مدن في هذه المنطقة. وقد أخبر بولس وبرنابا الناس هناك بالأخبار السارة عن يسوع. ومع أن هذه المدن كانت تابعة للرومان، فإن جماعات مختلفة كانت تعيش فيها، بما في ذلك اليهود والأمم، أي غير اليهود. وكان كثير من اليهود غاضبين بسبب ما علّمه بولس، لكن كثيرين من الناس آمنوا بيسوع، وخاصة من الأمم. وفي نهاية المطاف، أجبر اليهود غير المؤمنين بولس وبرنابا على مغادرة مدن غلاطية، لكن جماعات من المؤمنين، أو الكنائس، بقيت في كل مدينة. وكان بولس يهتم بالمؤمنين في تلك المدن، وقد عاد بالفعل مرة لزيارتهم. </w:t>
      </w:r>
    </w:p>
    <w:p>
      <w:pPr>
        <w:bidi/>
      </w:pPr>
      <w:r>
        <w:rPr>
          <w:rtl/>
          <w:cs/>
          <w:lang w:val="ar_AE" w:bidi="ar_AE"/>
        </w:rPr>
      </w:r>
      <w:r>
        <w:rPr>
          <w:rtl/>
          <w:cs/>
          <w:lang w:val="ar_AE" w:bidi="ar_AE"/>
        </w:rPr>
        <w:t>توقَّفوا هنا وانظروا معًا إلى خريطة منطقة غلاطية. حددوا المدن التي زارها بولس على الخريطة، وهي أنطاكية بيسيدية، وإيقونية ولسترة، ودربة. أوقِفوا الاستماع إلى هذا التسجيل الصوتي هنا.</w:t>
      </w:r>
    </w:p>
    <w:p>
      <w:pPr>
        <w:bidi/>
      </w:pPr>
      <w:r>
        <w:rPr>
          <w:rtl/>
          <w:cs/>
          <w:lang w:val="ar_AE" w:bidi="ar_AE"/>
        </w:rPr>
      </w:r>
      <w:r>
        <w:rPr>
          <w:rtl/>
          <w:cs/>
          <w:lang w:val="ar_AE" w:bidi="ar_AE"/>
        </w:rPr>
        <w:t xml:space="preserve">والآن أصبح بولس في مدينة أخرى حيث سمع أن أمورًا سيئة تحدث في مدن غلاطية. فقد كان بعض الناس يخبرون أهل غلاطية بأن على المؤمنين اتّباع الشرائع اليهودية أيضًا. ليس هذا ما علَّمه بولس لأهل غلاطية عندما جاء وأخبرهم بالأخبار السارة عن يسوع. وكان آخرون يدعون أنهم يعرفون أكثر مما يعرفه بولس، وأن روايتهم للأخبار السارة أفضل مما علّمه بولس. ولذلك يكتب بولس إلى أهل غلاطية ليذكّرهم بالحق المتعلق بيسوع. </w:t>
      </w:r>
    </w:p>
    <w:p>
      <w:pPr>
        <w:bidi/>
      </w:pPr>
      <w:r>
        <w:rPr>
          <w:rtl/>
          <w:cs/>
          <w:lang w:val="ar_AE" w:bidi="ar_AE"/>
        </w:rPr>
      </w:r>
      <w:r>
        <w:rPr>
          <w:rtl/>
          <w:cs/>
          <w:lang w:val="ar_AE" w:bidi="ar_AE"/>
        </w:rPr>
        <w:t xml:space="preserve">ويعلم بولس ما يقوله هؤلاء المعلمون الآخرون، لذلك يبدأ رسالته بتذكير المؤمنين في غلاطية بمن هو وبالسلطان الذي يملكه. فبولس رسول، أي شخص اختاره الرب يسوع نفسه ليكرز بالأخبار السارة، ويساعد المؤمنين على معرفة الله. ويوضح بولس أن البشر لم يختاروه ولم يمنحوه السلطان. ومع أن المؤمنين في أنطاكية أرسلوا بولس إلى أهل غلاطية، فإنهم لم يكونوا هم الذين اختاروه. بل اختاره يسوع المسيح والله الآب. ثم أعلن الروح القدس هذا الأمر للمؤمنين في أنطاكية. وقد عمل الله الآب، ويسوع المسيح، والروح القدس، معًا لاختيار بولس. </w:t>
      </w:r>
    </w:p>
    <w:p>
      <w:pPr>
        <w:bidi/>
      </w:pPr>
      <w:r>
        <w:rPr>
          <w:rtl/>
          <w:cs/>
          <w:lang w:val="ar_AE" w:bidi="ar_AE"/>
        </w:rPr>
      </w:r>
      <w:r>
        <w:rPr>
          <w:rtl/>
          <w:cs/>
          <w:lang w:val="ar_AE" w:bidi="ar_AE"/>
        </w:rPr>
        <w:t xml:space="preserve">والله هو أبو يسوع المسيح، وهو أيضًا أبو الناس الذين تبنَّاهم في عائلته بسبب إيمانهم بالمسيح. وقد أظهر الله الآب مدى قوته عندما أقام الرب يسوع إلى الحياة. ربما ادعى خصوم بولس أن لديهم سلطانًا أعظم من سلطانه، لكن الله هو الذي أعطاه السلطان، وسلطان الله هو الأسمى! ولذلك كان لبولس الحق في تصحيح المؤمنين استنادًا إلى هذا السلطان. </w:t>
      </w:r>
    </w:p>
    <w:p>
      <w:pPr>
        <w:bidi/>
      </w:pPr>
      <w:r>
        <w:rPr>
          <w:rtl/>
          <w:cs/>
          <w:lang w:val="ar_AE" w:bidi="ar_AE"/>
        </w:rPr>
      </w:r>
      <w:r>
        <w:rPr>
          <w:rtl/>
          <w:cs/>
          <w:lang w:val="ar_AE" w:bidi="ar_AE"/>
        </w:rPr>
        <w:t>توقَّفوا هنا وناقشوا هذا السؤال معًا: احكوا قصة عن وقت اختاركم فيه قائد لتكونوا مسؤولين عن مجموعة من الناس. كيف أخبرتم المجموعة أن لديكم السلطان أو الحق في قيادتهم؟ أوقِفوا الاستماع إلى هذا التسجيل الصوتي هنا.</w:t>
      </w:r>
    </w:p>
    <w:p>
      <w:pPr>
        <w:bidi/>
      </w:pPr>
      <w:r>
        <w:rPr>
          <w:rtl/>
          <w:cs/>
          <w:lang w:val="ar_AE" w:bidi="ar_AE"/>
        </w:rPr>
      </w:r>
      <w:r>
        <w:rPr>
          <w:rtl/>
          <w:cs/>
          <w:lang w:val="ar_AE" w:bidi="ar_AE"/>
        </w:rPr>
        <w:t xml:space="preserve">ويرسل بولس والإخوة، أي المؤمنون الآخرون الذين معه، تحية إلى المؤمنين في غلاطية. وربما يذكر بولس هؤلاء المؤمنين الآخرين ليُظهر أنهم يفكرون بالطريقة نفسها أو يشعرون بالمخاوف نفسها التي سيتحدّث عنها لاحقًا في هذه الرسالة. ثم يوضح بولس أن هذه الرسالة موجهة إلى الكنائس أو جماعات المؤمنين في غلاطية. وبما أن غلاطية منطقة تتألف من عدة مدن، فمن المحتمل أن يشارك المؤمنون هذه الرسالة مع جماعات المؤمنين في المدن الأخرى. </w:t>
      </w:r>
    </w:p>
    <w:p>
      <w:pPr>
        <w:bidi/>
      </w:pPr>
      <w:r>
        <w:rPr>
          <w:rtl/>
          <w:cs/>
          <w:lang w:val="ar_AE" w:bidi="ar_AE"/>
        </w:rPr>
      </w:r>
      <w:r>
        <w:rPr>
          <w:rtl/>
          <w:cs/>
          <w:lang w:val="ar_AE" w:bidi="ar_AE"/>
        </w:rPr>
        <w:t>توقَّفوا هنا وناقشوا هذا السؤال معًا: تخيّلوا أن قائدكم أو ملككم أرسل رسالة مهمة جدًا إلى الناس في منطقتكم. كيف سيرسلها؟ كيف سيتأكد من أن الجميع سمعوها؟ أوقِفوا الاستماع إلى هذا التسجيل الصوتي هنا.</w:t>
      </w:r>
    </w:p>
    <w:p>
      <w:pPr>
        <w:bidi/>
      </w:pPr>
      <w:r>
        <w:rPr>
          <w:rtl/>
          <w:cs/>
          <w:lang w:val="ar_AE" w:bidi="ar_AE"/>
        </w:rPr>
      </w:r>
      <w:r>
        <w:rPr>
          <w:rtl/>
          <w:cs/>
          <w:lang w:val="ar_AE" w:bidi="ar_AE"/>
        </w:rPr>
        <w:t xml:space="preserve">ويستخدم بولس تحية شائعة بين المؤمنين، وهي صلاة في الوقت نفسه. إذ يطلب من الله أن يمنح المؤمنين نعمة، أي أن يكون لطيفًا معهم رغم أنهم لا يستحقون ذلك. كما يطلب من الله أن يمنحهم السلام، أي السلامة في جميع جوانب حياتهم وعلاقاتهم. ويعطي الله المؤمنين هاتين العطيتين. والمقصود بالله هنا هو الله الآب ويسوع المسيح معًا. ويسوع هو رب المؤمنين أو سيدهم، وهو أيضًا المسيح، أيّ المُخلّص. </w:t>
      </w:r>
    </w:p>
    <w:p>
      <w:pPr>
        <w:bidi/>
      </w:pPr>
      <w:r>
        <w:rPr>
          <w:rtl/>
          <w:cs/>
          <w:lang w:val="ar_AE" w:bidi="ar_AE"/>
        </w:rPr>
      </w:r>
      <w:r>
        <w:rPr>
          <w:rtl/>
          <w:cs/>
          <w:lang w:val="ar_AE" w:bidi="ar_AE"/>
        </w:rPr>
        <w:t>توقَّفوا هنا وناقشوا هذا السؤال معًا: في ثقافتكم، كيف تحيُّون بعضكم بعضًا؟ عندما ترسلون رسالة إلى شخص يعيش بعيدًا، كيف تبدؤون بتحيته؟ أوقِفوا الاستماع إلى هذا التسجيل الصوتي هنا.</w:t>
      </w:r>
    </w:p>
    <w:p>
      <w:pPr>
        <w:bidi/>
      </w:pPr>
      <w:r>
        <w:rPr>
          <w:rtl/>
          <w:cs/>
          <w:lang w:val="ar_AE" w:bidi="ar_AE"/>
        </w:rPr>
      </w:r>
      <w:r>
        <w:rPr>
          <w:rtl/>
          <w:cs/>
          <w:lang w:val="ar_AE" w:bidi="ar_AE"/>
        </w:rPr>
        <w:t xml:space="preserve">ويستطيع المؤمنون أن ينالوا هذه النعمة والسلام بسبب ما فعله الله. فقد مات الرب يسوع طوعًا ليخلّص الناس من خطاياهم أي من العقاب الناتج عن عصيانهم لله. مات يسوع ليخلّص الناس من العصر الحاضر الشرير. ويقصد بولس بذلك الفترة الزمنية الشريرة أو السيئة التي كان المؤمنون يعيشون فيها. كما يشير بولس إلى الطريقة الشريرة التي كان الناس يعيشون بها خلال تلك الفترة. إن العالم وكل شخص فيه ملك لله، وهو يحكم على كل شيء. لكن العصر الحاضر شرير؛ لأن الناس لا يعاملون الله باعتباره الملك. بل يخدمون القوى الشريرة والأشياء الشريرة والأشخاص الأشرار. وسيأتي يوم يعود فيه الرب يسوع، وعندها سيعلم الجميع أن الله هو الملك. </w:t>
      </w:r>
    </w:p>
    <w:p>
      <w:pPr>
        <w:bidi/>
      </w:pPr>
      <w:r>
        <w:rPr>
          <w:rtl/>
          <w:cs/>
          <w:lang w:val="ar_AE" w:bidi="ar_AE"/>
        </w:rPr>
      </w:r>
      <w:r>
        <w:rPr>
          <w:rtl/>
          <w:cs/>
          <w:lang w:val="ar_AE" w:bidi="ar_AE"/>
        </w:rPr>
        <w:t>توقَّفوا هنا وناقشوا هذا السؤال معًا: في ثقافتكم، كيف تتحدثون عن فترات الزمن المختلفة؟ كنشاط، ناقشوا بعض الفترات في تاريخ شعبكم عندما كانت حياة الناس جيدة وهادئة، كما كان الحال في زمن ملك أو قائد صالح. وفكروا أيضًا في بعض الفترات في تاريخ شعبكم التي لم تكن فيها حياة الناس سهلة أو هادئة، مثل الأوقات التي كان فيها أبناء شعبكم يقاتلون فيما بينهم. ما الذي جعل تلك الفترات جيدة أو سيئة بالنسبة إلى الناس؟ كيف تتحدثون عن كون تلك الأوقات جيدة أو سيئة؟ أوقِفوا الاستماع إلى هذا التسجيل الصوتي هنا.</w:t>
      </w:r>
    </w:p>
    <w:p>
      <w:pPr>
        <w:bidi/>
      </w:pPr>
      <w:r>
        <w:rPr>
          <w:rtl/>
          <w:cs/>
          <w:lang w:val="ar_AE" w:bidi="ar_AE"/>
        </w:rPr>
      </w:r>
      <w:r>
        <w:rPr>
          <w:rtl/>
          <w:cs/>
          <w:lang w:val="ar_AE" w:bidi="ar_AE"/>
        </w:rPr>
        <w:t xml:space="preserve">لكن يسوع حرر المؤمنين حتى لا يضطروا إلى العيش كما يعيش الناس في هذا العصر الحاضر الشرير. وعندما فعل يسوع ذلك، أطاع ما أراده الله أبونا. ومرة أخرى، يوضح بولس أن الله الآب، ويسوع المسيح، الذي هو الله، يعملان معًا لخلاصنا. سيشرح بولس لاحقًا في هذه الرسالة أنه بما أن يسوع قد خلّص المؤمنين بالفعل، فلا حاجة لهم إلى إضافة أي شيء إلى ما فعله الرب يسوع، ولا إلى القيام بأي عمل آخر لكي يخلصوا. ولا يحتاج المؤمنون إلى اتباع شرائع معينة لإرضاء الله. فالرب يسوع قد خلَّصهم بالفعل وحررهم! </w:t>
      </w:r>
    </w:p>
    <w:p>
      <w:pPr>
        <w:bidi/>
      </w:pPr>
      <w:r>
        <w:rPr>
          <w:rtl/>
          <w:cs/>
          <w:lang w:val="ar_AE" w:bidi="ar_AE"/>
        </w:rPr>
      </w:r>
      <w:r>
        <w:rPr>
          <w:rtl/>
          <w:cs/>
          <w:lang w:val="ar_AE" w:bidi="ar_AE"/>
        </w:rPr>
        <w:t xml:space="preserve">وهذه أخبار سارة تدفع بولس إلى تسبيح الله على ما فعله. إن الله ممجد وعظيم ومجيد دائمًا. ويسبح بولس الله عندما يقول هذا، ويؤكد صدقه بقوله "آمين". </w:t>
      </w:r>
    </w:p>
    <w:p>
      <w:pPr>
        <w:bidi/>
      </w:pPr>
      <w:r>
        <w:rPr>
          <w:rtl/>
          <w:cs/>
          <w:lang w:val="ar_AE" w:bidi="ar_AE"/>
        </w:rPr>
      </w:r>
      <w:r>
        <w:rPr>
          <w:rtl/>
          <w:cs/>
          <w:lang w:val="ar_AE" w:bidi="ar_AE"/>
        </w:rPr>
        <w:t>توقَّفوا هنا وناقشوا هذا السؤال معًا: في ثقافتكم، كيف تسبحون الله؟ وما بعض المواقف التي يمكنكم فيها أن تسبحوا الله أثناء حديثكم مع شخص آخر؟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١: ١–٥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هذا المقطع له جزءان.</w:t>
      </w:r>
    </w:p>
    <w:p>
      <w:pPr>
        <w:bidi/>
      </w:pPr>
      <w:r>
        <w:rPr>
          <w:rtl/>
          <w:cs/>
          <w:lang w:val="ar_AE" w:bidi="ar_AE"/>
        </w:rPr>
      </w:r>
      <w:r>
        <w:rPr>
          <w:b/>
          <w:rtl/>
          <w:cs/>
          <w:lang w:val="ar_AE" w:bidi="ar_AE"/>
        </w:rPr>
        <w:t>في الجزء الأول:</w:t>
      </w:r>
      <w:r>
        <w:rPr>
          <w:rtl/>
          <w:cs/>
          <w:lang w:val="ar_AE" w:bidi="ar_AE"/>
        </w:rPr>
        <w:t xml:space="preserve"> يشرح بولس أن هذه الرسالة منه وأنه رسول، لأن الله الآب ويسوع المسيح اختاراه. </w:t>
      </w:r>
    </w:p>
    <w:p>
      <w:pPr>
        <w:bidi/>
      </w:pPr>
      <w:r>
        <w:rPr>
          <w:rtl/>
          <w:cs/>
          <w:lang w:val="ar_AE" w:bidi="ar_AE"/>
        </w:rPr>
      </w:r>
      <w:r>
        <w:rPr>
          <w:b/>
          <w:rtl/>
          <w:cs/>
          <w:lang w:val="ar_AE" w:bidi="ar_AE"/>
        </w:rPr>
        <w:t>في الجزء الثاني:</w:t>
      </w:r>
      <w:r>
        <w:rPr>
          <w:rtl/>
          <w:cs/>
          <w:lang w:val="ar_AE" w:bidi="ar_AE"/>
        </w:rPr>
        <w:t xml:space="preserve"> بولس وباقي المؤمنين معه يحيّون المؤمنين، ويطلبون أن يمنحهم الله الآب ويسوع النعمة والسلام، ويسبِّح بولس الله على ما فعله.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المؤمنون الذين مع بولس</w:t>
      </w:r>
    </w:p>
    <w:p>
      <w:pPr>
        <w:pStyle w:val="ListBullet"/>
        <w:bidi/>
        <w:spacing w:line="240" w:lineRule="auto"/>
        <w:ind w:left="720"/>
      </w:pPr>
      <w:r>
        <w:rPr>
          <w:rtl/>
          <w:cs/>
          <w:lang w:val="ar_AE" w:bidi="ar_AE"/>
        </w:rPr>
      </w:r>
      <w:r>
        <w:rPr>
          <w:rtl/>
          <w:cs/>
          <w:lang w:val="ar_AE" w:bidi="ar_AE"/>
        </w:rPr>
        <w:t>والمؤمنون في كنائس غلاطية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هذا المقطع هو بداية رسالة بولس إلى المؤمنين في منطقة غلاطية. في ذلك الوقت، كان الناس يكتبون الرسائل غالبًا عن طريق إملاء الرسالة على شخص آخر ليكتبها. كان الشخص يقرر ما يريد أن يقوله، ثم يخبر شخصًا آخر بما عليه أن يكتبه. كان بولس يعمل كثيرًا مع مجموعة من الناس لكتابة رسالة. ومن الممكن أن تكون مجموعة المؤمنين الذين أرسلوا التحية مع الرسالة قد ساعدوا بولس، لكنه لا يذكر على وجه التحديد ما إذا كان أي شخص قد اختار الكلمات معه لهذه الرسالة. </w:t>
      </w:r>
    </w:p>
    <w:p>
      <w:pPr>
        <w:bidi/>
      </w:pPr>
      <w:r>
        <w:rPr>
          <w:rtl/>
          <w:cs/>
          <w:lang w:val="ar_AE" w:bidi="ar_AE"/>
        </w:rPr>
      </w:r>
      <w:r>
        <w:rPr>
          <w:rtl/>
          <w:cs/>
          <w:lang w:val="ar_AE" w:bidi="ar_AE"/>
        </w:rPr>
        <w:t xml:space="preserve">بعد أن أنهى بولس هذه الرسالة، أخذ شخص ما الرسالة إلى الأشخاص الذين كانوا بحاجة إلى سماع هذه الكلمات. وربما كان هذا الشخص يحمل الرسالة المكتوبة في يديه وقت قراءتها على الكنيسة، لكنه كان يعرف كلمات الرسالة جيدًا وكان مستعدًا لقول كل ما فيها. أحيانًا، كان الشخص الذي يحمل الرسالة يأخذها إلى عدة أماكن. ومن أحضر هذه الرسالة إلى منطقة غلاطية، غالبًا ما سافر إلى المدن التي زارها بولس ليشارك الرسالة مع المؤمنين هناك. </w:t>
      </w:r>
    </w:p>
    <w:p>
      <w:pPr>
        <w:bidi/>
      </w:pPr>
      <w:r>
        <w:rPr>
          <w:rtl/>
          <w:cs/>
          <w:lang w:val="ar_AE" w:bidi="ar_AE"/>
        </w:rPr>
      </w:r>
      <w:r>
        <w:rPr>
          <w:rtl/>
          <w:cs/>
          <w:lang w:val="ar_AE" w:bidi="ar_AE"/>
        </w:rPr>
        <w:t xml:space="preserve">يبدأ بولس هذه الرسالة كما كان هو والآخرون في ذلك الوقت يبدأون الرسائل عادةً. إذ يشرح بولس مَن أرسل الرسالة، ثم يقول لمن أُرسلت. بعد ذلك يحيِّي بولس الأشخاص الذين يكتب إليهم متمنيًا سلامتهم. وبالنسبة إلى المؤمنين، كانت هذه الأمنية في الغالب صلاة. كان بولس يشجع المؤمنين كثيرًا، أو يشكر الله عليهم، في هذا الجزء من رسائله. لكن بولس لا يفعل ذلك هنا! فهو قلقٌ على أهل غلاطية، وقلق بشأن المشكلات التي يعانون منها. تُظهر هذه المقدمة الأقصر أن بولس يريد أن يبدأ في الحديث عن المشكلات بسرعة! </w:t>
      </w:r>
    </w:p>
    <w:p>
      <w:pPr>
        <w:bidi/>
      </w:pPr>
      <w:r>
        <w:rPr>
          <w:rtl/>
          <w:cs/>
          <w:lang w:val="ar_AE" w:bidi="ar_AE"/>
        </w:rPr>
      </w:r>
      <w:r>
        <w:rPr>
          <w:rtl/>
          <w:cs/>
          <w:lang w:val="ar_AE" w:bidi="ar_AE"/>
        </w:rPr>
        <w:t>توقَّفوا هنا وناقشوا هذا السؤال معًا: ناقشوا الطريقة التي ترسلون بها رسالة عادةً إلى شخص يعيش بعيدًا. ما الذي يدرجه الناس عادةً في الرسالة؟ والآن تخيّلوا أنكم ترسلون رسالة عاجلة أو مهمة لأنكم قلقون على شخص ما. ما الذي ستقولونه بشكل مختلف في هذه الرسالة؟ أوقِفوا الاستماع إلى هذا التسجيل الصوتي هنا.</w:t>
      </w:r>
    </w:p>
    <w:p>
      <w:pPr>
        <w:bidi/>
      </w:pPr>
      <w:r>
        <w:rPr>
          <w:rtl/>
          <w:cs/>
          <w:lang w:val="ar_AE" w:bidi="ar_AE"/>
        </w:rPr>
      </w:r>
      <w:r>
        <w:rPr>
          <w:rtl/>
          <w:cs/>
          <w:lang w:val="ar_AE" w:bidi="ar_AE"/>
        </w:rPr>
        <w:t xml:space="preserve">في هذا المقطع، يُقدِّم بولس الأمور التي سيتحدث عنها لاحقًا في الرسالة. ويذكر بولس أن الله والرب يسوع، وليس الناس، هما اللذان اختاراه ليكون رسولًا. ولبولس سلطان قوي جدًا لأن الله اختاره. وهكذا، فإن بولس هو الشخص المناسب لتقويم المؤمنين من أهل غلاطية. كما يذكّر بولس أهل غلاطية بأن الرب يسوع خلَّص المؤمنين عندما مات من أجل خطايانا. والفكرة الرئيسية لهذه الرسالة إلى أهل غلاطية بأكملها هي أن الله يخلّصنا عندما نؤمن بيسوع. نحن لا نفعل أي شيء لكسب هذا. إذا قال أي شخص شيئًا مختلفًا، فهو مخطئ! </w:t>
      </w:r>
    </w:p>
    <w:p>
      <w:pPr>
        <w:bidi/>
      </w:pPr>
      <w:r>
        <w:rPr>
          <w:rtl/>
          <w:cs/>
          <w:lang w:val="ar_AE" w:bidi="ar_AE"/>
        </w:rPr>
      </w:r>
      <w:r>
        <w:rPr>
          <w:rtl/>
          <w:cs/>
          <w:lang w:val="ar_AE" w:bidi="ar_AE"/>
        </w:rPr>
        <w:t xml:space="preserve">في الجزء الأول من هذا المقطع، يُقدِّم بولس نفسه، ويؤكد أن سلطانه والإنجيل الذي يتحدث عنه هما من الله، وليس من الناس. ويفعل بولس هذا لأن الناس كانوا يشكون فيه وفيما قاله. لكن بولس يُظهر هنا أنه لا يشارك رأيه فحسب، بل يطلب من أهل غلاطية أن يستمعوا إلى ما أمره الله أن يقوله! </w:t>
      </w:r>
    </w:p>
    <w:p>
      <w:pPr>
        <w:bidi/>
      </w:pPr>
      <w:r>
        <w:rPr>
          <w:rtl/>
          <w:cs/>
          <w:lang w:val="ar_AE" w:bidi="ar_AE"/>
        </w:rPr>
      </w:r>
      <w:r>
        <w:rPr>
          <w:rtl/>
          <w:cs/>
          <w:lang w:val="ar_AE" w:bidi="ar_AE"/>
        </w:rPr>
        <w:t xml:space="preserve">يقول بولس إن الرب يسوع المسيح والله الآب عملا معًا لإرسال بولس. ويدعو بولس يسوع بلقب المسيح، أي الشخص الذي اختاره الله ووعد بأن يرسله ملكًا ومخلّصًا. وقد ظهر الرب يسوع لبولس، وقد يكون هذا سبب ذكره له أولًا هنا. وكان الرب يسوع قادرًا على الظهور لبولس لأن الله الآب أقامه من الأموات إلى الحياة. هذا هو الإله القدير نفسه الذي اختار بولس! وعند الإشارة إلى الله، يتحدث بولس كثيرًا عما فعله، وخاصة في يسوع المسيح أو من خلاله. يفعل بولس هذا ليُظهر من هو الله وماذا يفعل. وسيفعل بولس هذا مرة أخرى في الجزء التالي من هذا المقطع. </w:t>
      </w:r>
    </w:p>
    <w:p>
      <w:pPr>
        <w:bidi/>
      </w:pPr>
      <w:r>
        <w:rPr>
          <w:rtl/>
          <w:cs/>
          <w:lang w:val="ar_AE" w:bidi="ar_AE"/>
        </w:rPr>
      </w:r>
      <w:r>
        <w:rPr>
          <w:rtl/>
          <w:cs/>
          <w:lang w:val="ar_AE" w:bidi="ar_AE"/>
        </w:rPr>
        <w:t xml:space="preserve">والآن بعد أن أظهر بولس هويته، وسبب كونه رسولاً، يحيِّي بولس المؤمنين في غلاطية. في هذا الجزء الثاني، يقول بولس إنه هو والمؤمنون الذين معه يطلبون أن يمنح الله نعمة وسلامًا للمؤمنين في غلاطية. يدعو بولس رفاقه المؤمنين "إخوة"؛ لأن المؤمنين جميعًا جزء من عائلة الله. الله هو أبونا لأنه تبنى المؤمنين في عائلته، وهو يحب المؤمنين بالفعل بصفتهم أبناءه. لا يحتاج المؤمنون إلى فعل أي شيء آخر ليكتسبوا هذه المحبة. </w:t>
      </w:r>
    </w:p>
    <w:p>
      <w:pPr>
        <w:bidi/>
      </w:pPr>
      <w:r>
        <w:rPr>
          <w:rtl/>
          <w:cs/>
          <w:lang w:val="ar_AE" w:bidi="ar_AE"/>
        </w:rPr>
      </w:r>
      <w:r>
        <w:rPr>
          <w:rtl/>
          <w:cs/>
          <w:lang w:val="ar_AE" w:bidi="ar_AE"/>
        </w:rPr>
        <w:t>توقَّفوا هنا وناقشوا معًا: يدعو بولس المؤمنين "إخوته" هنا. وسيدعو بولس المؤمنين من أهل غلاطية "الإخوة والأخوات" عدة مرات في هذه الرسالة ليُظهر أنه يحبهم وأن جميع المؤمنين هم مثل عائلة واحدة معًا، والله أبوهم. وماذا تدعون بعضكم بعضًا، أنتم المؤمنون؟ ما اللقب الجيد الذي يمكن استخدامه في رسالة غلاطية للإشارة إلى الإخوة من المؤمنين، رجالًا ونساءً على السواء؟ أوقِفوا الاستماع إلى هذا التسجيل الصوتي هنا.</w:t>
      </w:r>
    </w:p>
    <w:p>
      <w:pPr>
        <w:bidi/>
      </w:pPr>
      <w:r>
        <w:rPr>
          <w:rtl/>
          <w:cs/>
          <w:lang w:val="ar_AE" w:bidi="ar_AE"/>
        </w:rPr>
      </w:r>
      <w:r>
        <w:rPr>
          <w:rtl/>
          <w:cs/>
          <w:lang w:val="ar_AE" w:bidi="ar_AE"/>
        </w:rPr>
        <w:t xml:space="preserve">كما يدعو بولس المسيح "الرب"، أي "السيد". وكان الناس يستخدمون لقب "الرب" للإشارة إلى الله، وكان بولس يدعو الرب يسوع بلقب "الرب" كثيرًا ليذكِّر المؤمنين بأن الرب يسوع هو الله أيضًا. ومرة أخرى، يتحدث بولس عما فعله الله أبانا ويسوع المسيح، هذه المرة ليعطينا نعمة وسلامًا. ويتحدث بولس عن ثلاثة أشياء فعلها الرب يسوع. أولًا، مات الرب يسوع طوعًا ليخلّصنا من خطايانا، أو من الطريقة التي نعصي بها الله. يقول بولس إن الرب يسوع قد أعطى نفسه أو اختار أن يموت ليخلّصنا. وعندما أنقذنا الرب يسوع، حررنا من الخطر. ثانيًا، يحررنا الرب يسوع من هذا العصر الحاضر الشرير، أو من الطريقة الشريرة التي يعيش بها الناس. وثالثًا، كان الرب يسوع مطيعًا لإرادة الله الآب، مما يعني أنه أطاع ما أراد الله الآب منه أن يفعله. ولهذا السبب يقول بولس إن المجد لله إلى الأبد. كان الله دائمًا مجيدًا وعظيمًا، وسيكون هكذا دائمًا. وللتأكيد على ذلك، يقول بولس "آمين"، وهي كلمة يقولها الناس لتعني "نعم، بالفعل"، أو "هكذا ينبغي أن يكون". </w:t>
      </w:r>
    </w:p>
    <w:p>
      <w:pPr>
        <w:bidi/>
      </w:pPr>
      <w:r>
        <w:rPr>
          <w:rtl/>
          <w:cs/>
          <w:lang w:val="ar_AE" w:bidi="ar_AE"/>
        </w:rPr>
      </w:r>
      <w:r>
        <w:rPr>
          <w:rtl/>
          <w:cs/>
          <w:lang w:val="ar_AE" w:bidi="ar_AE"/>
        </w:rPr>
        <w:t>توقَّفوا هنا وناقشوا كيف تريدون التحدُّث عن العصر الحاضر الشرير أو الطريقة الشريرة التي يعيش بها الناس. كنشاط، صفوا وقتًا جيدًا في حياتكم كان الناس فيه لطفاءً معكم، ووقتًا سيئًا في حياتكم لم يكن الناس فيه لطفاء. انتبهوا إلى الكلمات أو العبارات التي تستخدمونها للحديث عن الوقت السيء. أوقِفوا الاستماع إلى هذا التسجيل الصوتي هنا.</w:t>
      </w:r>
    </w:p>
    <w:p>
      <w:pPr>
        <w:bidi/>
      </w:pPr>
      <w:r>
        <w:rPr>
          <w:rtl/>
          <w:cs/>
          <w:lang w:val="ar_AE" w:bidi="ar_AE"/>
        </w:rPr>
      </w:r>
      <w:r>
        <w:rPr>
          <w:rtl/>
          <w:cs/>
          <w:lang w:val="ar_AE" w:bidi="ar_AE"/>
        </w:rPr>
        <w:t>ناقشوا هذا السؤال معًا: في لغتكم، كيف يؤكِّد الناس على شيء مهمّ؟ ما الكلمات التي تقولونها لتعني "نعم، في الواقع"، أو "هكذا ينبغي أن يكون"؟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١: ١–٥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له جزءان.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المؤمنون الذين مع بولس</w:t>
      </w:r>
    </w:p>
    <w:p>
      <w:pPr>
        <w:pStyle w:val="ListBullet"/>
        <w:bidi/>
        <w:spacing w:line="240" w:lineRule="auto"/>
        <w:ind w:left="720"/>
      </w:pPr>
      <w:r>
        <w:rPr>
          <w:rtl/>
          <w:cs/>
          <w:lang w:val="ar_AE" w:bidi="ar_AE"/>
        </w:rPr>
      </w:r>
      <w:r>
        <w:rPr>
          <w:rtl/>
          <w:cs/>
          <w:lang w:val="ar_AE" w:bidi="ar_AE"/>
        </w:rPr>
        <w:t>والمؤمنون في كنائس غلاطية</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يقول بولس: "هذه الرسالة مني، أنا بولس. أنا رسول. لم يخترني الناس لأكون رسولًا. ولم يطلب الرب يسوع من أي إنسان أن يرسلني. بل اختارني الرب يسوع المسيح والله الآب. وقد أقام الله الآب الرب يسوع من بين الأموات. "أنا وجميع المؤمنين الذين معي نرسل هذه الرسالة إليكم، أنتم الذين في كنائس منطقة غلاطية". </w:t>
      </w:r>
    </w:p>
    <w:p>
      <w:pPr>
        <w:bidi/>
      </w:pPr>
      <w:r>
        <w:rPr>
          <w:rtl/>
          <w:cs/>
          <w:lang w:val="ar_AE" w:bidi="ar_AE"/>
        </w:rPr>
      </w:r>
      <w:r>
        <w:rPr>
          <w:rtl/>
          <w:cs/>
          <w:lang w:val="ar_AE" w:bidi="ar_AE"/>
        </w:rPr>
        <w:t>أوقفوا التمثيل. 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أهتم بالمؤمنين في منطقة غلاطية. ومع أنني لم أعد قريبًا منهم، إلا أنني ما زلت أفكر فيهم وأرغب في التحدث إليهم"؛ أو </w:t>
      </w:r>
    </w:p>
    <w:p>
      <w:pPr>
        <w:pStyle w:val="ListBullet"/>
        <w:bidi/>
        <w:spacing w:line="240" w:lineRule="auto"/>
        <w:ind w:left="720"/>
      </w:pPr>
      <w:r>
        <w:rPr>
          <w:rtl/>
          <w:cs/>
          <w:lang w:val="ar_AE" w:bidi="ar_AE"/>
        </w:rPr>
      </w:r>
      <w:r>
        <w:rPr>
          <w:rtl/>
          <w:cs/>
          <w:lang w:val="ar_AE" w:bidi="ar_AE"/>
        </w:rPr>
        <w:t xml:space="preserve">"أشعر بالشرف لأن الله اختارني لأكون رسولًا. أريد أن يتذكر أهل غلاطية أن الله هو الذي اختارني. ولا أريد منهم أن يكرموني أكثر من الآخرين أو أن يعاملوني معاملة خاصة بسبب كوني رسولاً. بل أريدهم أن يتذكّروا ذلك لكي يعلموا أن ما أقوله هو من الله، ولذلك فهو حق"؛ أو </w:t>
      </w:r>
    </w:p>
    <w:p>
      <w:pPr>
        <w:pStyle w:val="ListBullet"/>
        <w:bidi/>
        <w:spacing w:line="240" w:lineRule="auto"/>
        <w:ind w:left="720"/>
      </w:pPr>
      <w:r>
        <w:rPr>
          <w:rtl/>
          <w:cs/>
          <w:lang w:val="ar_AE" w:bidi="ar_AE"/>
        </w:rPr>
      </w:r>
      <w:r>
        <w:rPr>
          <w:rtl/>
          <w:cs/>
          <w:lang w:val="ar_AE" w:bidi="ar_AE"/>
        </w:rPr>
        <w:t xml:space="preserve">أرجو أن يستمع المؤمنون إلى ما سأقوله لهم. فمن المهم جدًا ألا يبدأ المؤمنون في الإيمان بشيء لا يستطيع أن يخلّصهم. وسأظهر للمؤمنين أن الحق مهم من خلال الطريقة التي أكتب بها هذه الرسالة. </w:t>
      </w:r>
    </w:p>
    <w:p>
      <w:pPr>
        <w:bidi/>
      </w:pPr>
      <w:r>
        <w:rPr>
          <w:rtl/>
          <w:cs/>
          <w:lang w:val="ar_AE" w:bidi="ar_AE"/>
        </w:rPr>
      </w:r>
      <w:r>
        <w:rPr>
          <w:rtl/>
          <w:cs/>
          <w:lang w:val="ar_AE" w:bidi="ar_AE"/>
        </w:rPr>
        <w:t>واسألوا الشخص الذي يؤدي دور الله الآب: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"أعلم أن أهل غلاطية يسمعون رسائل مختلفة ولذلك هم مرتبكون. وسأطلب من بولس أن يكتب إليهم ليساعدهم على فهم الحق. لا أريد لشعبي أن يؤمن بالأكاذيب التي ستضرهم"؛ أو </w:t>
      </w:r>
    </w:p>
    <w:p>
      <w:pPr>
        <w:pStyle w:val="ListBullet"/>
        <w:bidi/>
        <w:spacing w:line="240" w:lineRule="auto"/>
        <w:ind w:left="720"/>
      </w:pPr>
      <w:r>
        <w:rPr>
          <w:rtl/>
          <w:cs/>
          <w:lang w:val="ar_AE" w:bidi="ar_AE"/>
        </w:rPr>
      </w:r>
      <w:r>
        <w:rPr>
          <w:rtl/>
          <w:cs/>
          <w:lang w:val="ar_AE" w:bidi="ar_AE"/>
        </w:rPr>
        <w:t xml:space="preserve">أعلم أن المؤمنين سيسمعون أمورًا كثيرة مربكة وهم يحاولون طاعتي. ولهذا أريدهم أن يتعلموا معًا وأن يستمروا في التواصل بعضعهم مع بعض حتى يذكّر بعضهم بعضًا بما هو حق"؛ أو </w:t>
      </w:r>
    </w:p>
    <w:p>
      <w:pPr>
        <w:pStyle w:val="ListBullet"/>
        <w:bidi/>
        <w:spacing w:line="240" w:lineRule="auto"/>
        <w:ind w:left="720"/>
      </w:pPr>
      <w:r>
        <w:rPr>
          <w:rtl/>
          <w:cs/>
          <w:lang w:val="ar_AE" w:bidi="ar_AE"/>
        </w:rPr>
      </w:r>
      <w:r>
        <w:rPr>
          <w:rtl/>
          <w:cs/>
          <w:lang w:val="ar_AE" w:bidi="ar_AE"/>
        </w:rPr>
        <w:t xml:space="preserve">أريد أن يتذكّر الناس من أنا وماذا أفعل، حتى يعرفوا أنني أمين وقدير. ويجب أن يستمعوا إليّ؛ لأنني أنا الله."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"ليكن الله أبونا والرب يسوع المسيح لطيفين معكم ويمنحاكم السلام. لقد مات الرب يسوع المسيح طوعًا ليدفع ثمن خطايانا ويحررنا من الشر الموجود في العالم الآن. وقد فعل هذا طاعة لله أبينا، الذي له المجد إلى الأبد. آمين". </w:t>
      </w:r>
    </w:p>
    <w:p>
      <w:pPr>
        <w:bidi/>
      </w:pPr>
      <w:r>
        <w:rPr>
          <w:rtl/>
          <w:cs/>
          <w:lang w:val="ar_AE" w:bidi="ar_AE"/>
        </w:rPr>
      </w:r>
      <w:r>
        <w:rPr>
          <w:rtl/>
          <w:cs/>
          <w:lang w:val="ar_AE" w:bidi="ar_AE"/>
        </w:rPr>
        <w:t>أوقفوا التمثيل. 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"كان بولس مهذبًا في بداية هذه الرسالة، لكن يبدو وكأنه ينهي التحيات سريعًا لينتقل إلى أمر يريد حقًا أن يتحدث عنه. أتساءل عما يريد بولس أن يخبرنا به"؛ أو </w:t>
      </w:r>
    </w:p>
    <w:p>
      <w:pPr>
        <w:pStyle w:val="ListBullet"/>
        <w:bidi/>
        <w:spacing w:line="240" w:lineRule="auto"/>
        <w:ind w:left="720"/>
      </w:pPr>
      <w:r>
        <w:rPr>
          <w:rtl/>
          <w:cs/>
          <w:lang w:val="ar_AE" w:bidi="ar_AE"/>
        </w:rPr>
      </w:r>
      <w:r>
        <w:rPr>
          <w:rtl/>
          <w:cs/>
          <w:lang w:val="ar_AE" w:bidi="ar_AE"/>
        </w:rPr>
        <w:t xml:space="preserve">"أنا ممتن لأن بولس يكتب إلينا. لقد سمعت بعض الأمور التي أربكتني، وأريد أن أعرف الحق." </w:t>
      </w:r>
    </w:p>
    <w:p>
      <w:pPr>
        <w:bidi/>
      </w:pPr>
      <w:r>
        <w:rPr>
          <w:rtl/>
          <w:cs/>
          <w:lang w:val="ar_AE" w:bidi="ar_AE"/>
        </w:rPr>
      </w:r>
      <w:r>
        <w:rPr>
          <w:rtl/>
          <w:cs/>
          <w:lang w:val="ar_AE" w:bidi="ar_AE"/>
        </w:rPr>
        <w:t>اسألوا الشخص الذي يؤدي دور المسيح يسوع: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"لقد مت طوعًا لأنني أحب الناس. وأريد أن تكون لشعبي علاقة سليمة مع الله، وأن يعيشوا في سلام معه ومع الناس من حولهم"؛ أو </w:t>
      </w:r>
    </w:p>
    <w:p>
      <w:pPr>
        <w:pStyle w:val="ListBullet"/>
        <w:bidi/>
        <w:spacing w:line="240" w:lineRule="auto"/>
        <w:ind w:left="720"/>
      </w:pPr>
      <w:r>
        <w:rPr>
          <w:rtl/>
          <w:cs/>
          <w:lang w:val="ar_AE" w:bidi="ar_AE"/>
        </w:rPr>
      </w:r>
      <w:r>
        <w:rPr>
          <w:rtl/>
          <w:cs/>
          <w:lang w:val="ar_AE" w:bidi="ar_AE"/>
        </w:rPr>
        <w:t xml:space="preserve">"لا أريد أن يعيش الناس بالطرق التي كانوا يعيشون بها من قبل. فهذه الطرق شريرة وتؤذيهم ومن حولهم"؛ أو </w:t>
      </w:r>
    </w:p>
    <w:p>
      <w:pPr>
        <w:pStyle w:val="ListBullet"/>
        <w:bidi/>
        <w:spacing w:line="240" w:lineRule="auto"/>
        <w:ind w:left="720"/>
      </w:pPr>
      <w:r>
        <w:rPr>
          <w:rtl/>
          <w:cs/>
          <w:lang w:val="ar_AE" w:bidi="ar_AE"/>
        </w:rPr>
      </w:r>
      <w:r>
        <w:rPr>
          <w:rtl/>
          <w:cs/>
          <w:lang w:val="ar_AE" w:bidi="ar_AE"/>
        </w:rPr>
        <w:t xml:space="preserve">"أنا أحب الله الآب وأعلم أنه يريد دائمًا ما هو صواب وصالح. ونحن نعمل معًا دائمًا بأفضل الطرق."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١: ١–٥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بولس رسولًا. والرسول هو شخص حصل على سلطان خاص من يسوع ليتكلّم نيابةً عنه. يُخبِر الرسل الناس بأن يسوع قام حقًا من الأموات، ويكرزون بالإنجيل لجميع الناس، ولهم سلطان في الكنيسة. </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رسول</w:t>
      </w:r>
      <w:r>
        <w:rPr>
          <w:rtl/>
          <w:cs/>
          <w:lang w:val="ar_AE" w:bidi="ar_AE"/>
        </w:rPr>
        <w:t>. انظروا كلمة رسول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اختار يسوع المسيح والله الآب بولس ليكون رسولًا. والمسيح هو لقب ليسوع يُذكِّر المؤمنين بأن يسوع هو المسيَّا، أو المخلِّص والملك الذي اختاره الله ليأتي ويخلِّص الناس.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المسيح</w:t>
      </w:r>
      <w:r>
        <w:rPr>
          <w:rtl/>
          <w:cs/>
          <w:lang w:val="ar_AE" w:bidi="ar_AE"/>
        </w:rPr>
        <w:t>. انظروا تعبير المسيح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ويدعو بولس المؤمنين الذين معه "إخوة." وبما أن الله هو أبو جميع المؤمنين، فإن جميع المؤمنين مثل الإخوة والأخوات. لذلك كان بولس يستخدم كلمة "أخي" كثيرًا عند الإشارة إلى مؤمنٍ آخر. وعندما يكون هناك أكثر من أخ، يمكن أن تعني الكلمة أيضًا الإخوة والأخوات.</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الإخوة</w:t>
      </w:r>
      <w:r>
        <w:rPr>
          <w:rtl/>
          <w:cs/>
          <w:lang w:val="ar_AE" w:bidi="ar_AE"/>
        </w:rPr>
        <w:t>. انظروا كلمة "مؤمن"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الاستماع إلى هذا التسجيل الصوتي هنا.</w:t>
      </w:r>
    </w:p>
    <w:p>
      <w:pPr>
        <w:bidi/>
      </w:pPr>
      <w:r>
        <w:rPr>
          <w:rtl/>
          <w:cs/>
          <w:lang w:val="ar_AE" w:bidi="ar_AE"/>
        </w:rPr>
      </w:r>
      <w:r>
        <w:rPr>
          <w:rtl/>
          <w:cs/>
          <w:lang w:val="ar_AE" w:bidi="ar_AE"/>
        </w:rPr>
        <w:t xml:space="preserve">وهذه الرسالة موجهة إلى الكنائس في منطقة غلاطية. في الكتاب المقُدس، لم يستخدم الناس أبدًا كلمة "كنيسة" للتعبير عن مبنى. بل إن الكنيسة هي مجتمع من الناس الذين يؤمنون بيسوع. وفي بعض الأحيان، تعني كلمة "كنيسة"، جميع الناس الذين يؤمنون بيسوع على الأرض معًا، لكن في أحيان أخرى تعني مجموعة من المؤمنين في مكان معين، كما هو الحال هنا.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الكنائس</w:t>
      </w:r>
      <w:r>
        <w:rPr>
          <w:rtl/>
          <w:cs/>
          <w:lang w:val="ar_AE" w:bidi="ar_AE"/>
        </w:rPr>
        <w:t>. انظروا كلمة كنيسة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ويصلِّي بولس أن يمنح الله الآب، والرب يسوع المسيح المؤمنين نعمةً وسلامًا. ويُظهر الله نعمته للمؤمنين عندما يكون لطيفًا معهم، مع أنهم لا يستحقون ذلك اللطف. </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نعمة</w:t>
      </w:r>
      <w:r>
        <w:rPr>
          <w:rtl/>
          <w:cs/>
          <w:lang w:val="ar_AE" w:bidi="ar_AE"/>
        </w:rPr>
        <w:t>. انظروا مصطلح نعمة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ويمنح الله المؤمنين سلامًا أو انسجامًا معه ومع بعضهم بعضًا. عندما يعيش الناس في سلام، يكون هؤلاء الناس بخيرٍ تمامًا. فهؤلاء الناس لديهم حياة كاملة، ويعيشون في تناغم مع بعضهم البعض، ومع الطبيعة، والأهم من ذلك، مع الله! </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سلام</w:t>
      </w:r>
      <w:r>
        <w:rPr>
          <w:rtl/>
          <w:cs/>
          <w:lang w:val="ar_AE" w:bidi="ar_AE"/>
        </w:rPr>
        <w:t>. انظروا كلمة سلام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ويدعو بولس يسوع "الرب". والرب هو سيّد على الآخرين، ولديه سلطة كاملة، ولذلك استخدم بنو إسرائيل هذه الكلمة للإشارة إلى الله لأن الله يتمتع بالسلطان على العالم كله. وكثيرًا ما يدعو بولس يسوع بلقب الرب ليُذكِّر الناس بأن يسوع هو الله أيضًا. </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الرب</w:t>
      </w:r>
      <w:r>
        <w:rPr>
          <w:rtl/>
          <w:cs/>
          <w:lang w:val="ar_AE" w:bidi="ar_AE"/>
        </w:rPr>
        <w:t>. انظروا كلمة الرب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وقد مات يسوع المسيح طوعًا ليخلّص الناس من خطاياهم. الخطية عمل تمرُّد على الله. فقد وضع الله وصايا صالحة، وإذا اتبع الناس هذه الوصايا، فسيتمكن الناس من العيش معًا في سلام. لكن الناس يخرقون وصايا الله باستمرار، وعندما يفعلون ذلك، يخطئون. </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الخطية</w:t>
      </w:r>
      <w:r>
        <w:rPr>
          <w:rtl/>
          <w:cs/>
          <w:lang w:val="ar_AE" w:bidi="ar_AE"/>
        </w:rPr>
        <w:t>. ابحثوا في قاموس الكلمات الرئيسية عن كلمة الخطية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وقد أنقذ يسوع المسيح المؤمنين من العصر الحاضر الشرير. والشر نقيض الصلاح، ويستخدم بولس عبارة "العصر الشرير" للإشارة إلى الفترة الشريرة التي يعيش فيها المؤمنون، وإلى الطريقة الشريرة التي عاش بها الناس خلال هذه الفترة.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الشر</w:t>
      </w:r>
      <w:r>
        <w:rPr>
          <w:rtl/>
          <w:cs/>
          <w:lang w:val="ar_AE" w:bidi="ar_AE"/>
        </w:rPr>
        <w:t>. انظروا كلمة الشر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ويسبح بولس الله عندما يقول إن كل المجد يخص الله إلى الأبد. والمجد هو الشهرة والإعجاب اللذين يمنحهما الناس لك عندما تفعل شيئًا مدهشًا. وعندما يُظهر الله مجده، يمكن للناس أن يروا مدى جمال الله وقوته وجلاله. يستحق الله أن يُمجده كل إنسان وكل شيء؛ لأن كل ما يفعله الله مدهش. </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المجد</w:t>
      </w:r>
      <w:r>
        <w:rPr>
          <w:rtl/>
          <w:cs/>
          <w:lang w:val="ar_AE" w:bidi="ar_AE"/>
        </w:rPr>
        <w:t>. وابحثوا عن كلمة "مجد"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وبعد أن يسبح بولس الله، يقول: "آمين". كلمة آمين هي كلمة عبرية. يمكن أن تعني: "أقبل هذا"، أو "ليكن هذا صحيحًا"، أو "حقًا"، أو "بالفعل".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آمين</w:t>
      </w:r>
      <w:r>
        <w:rPr>
          <w:rtl/>
          <w:cs/>
          <w:lang w:val="ar_AE" w:bidi="ar_AE"/>
        </w:rPr>
        <w:t>. انظروا تعبير آمين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1:6–10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١: ٦–١٠ واحفظوها في قلوبكم. </w:t>
      </w:r>
    </w:p>
    <w:p>
      <w:pPr>
        <w:bidi/>
      </w:pPr>
      <w:r>
        <w:rPr>
          <w:rtl/>
          <w:cs/>
          <w:lang w:val="ar_AE" w:bidi="ar_AE"/>
        </w:rPr>
      </w:r>
      <w:r>
        <w:rPr>
          <w:rtl/>
          <w:cs/>
          <w:lang w:val="ar_AE" w:bidi="ar_AE"/>
        </w:rPr>
        <w:t xml:space="preserve">استمعوا إلى النسخة الصوتية من رسالة غلاطية ١: ٦–١٠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1: 6 - 10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المقطع السابق، بدأ بولس رسالته بتحية أهل غلاطية. والآن، في هذا المقطع، يبدأ بولس فورًا بالحديث عن مشكلة أهل غلاطية. كان المؤمنون من أهل غلاطية يستمعون إلى أشخاص يعلمون رسالةً لا تتفق مع الأخبار السارة عن يسوع. وهذه الأخبار السارة عن الرب يسوع هي أن الله يخلّص الناس بسبب ما فعله يسوع. وكل ما على الشخص أن يفعله هو أن يثق بيسوع. لكن هؤلاء الأشخاص كانوا يعلّمون رسالة مختلفة. ولذلك يحذر بولس أهل غلاطية بقوة من مدى خطورة هذا الأمر. ويعلن بولس أنه عندما يقول هذا، فإنه يسعى إلى إكرام الله وإرضائه. </w:t>
      </w:r>
    </w:p>
    <w:p>
      <w:pPr>
        <w:bidi/>
      </w:pPr>
      <w:r>
        <w:rPr>
          <w:rtl/>
          <w:cs/>
          <w:lang w:val="ar_AE" w:bidi="ar_AE"/>
        </w:rPr>
      </w:r>
      <w:r>
        <w:rPr>
          <w:rtl/>
          <w:cs/>
          <w:lang w:val="ar_AE" w:bidi="ar_AE"/>
        </w:rPr>
        <w:t xml:space="preserve">وفي بداية هذا المقطع، يقول بولس إنه مندهش ومنزعج مما يفعله أهل غلاطية. فقبل وقت قصير، كان بولس قد أخبرهم بالأخبار السارة، فآمنوا بالمسيح. لكنهم الآن يحيدون عن الله، أو لم يعودوا مخلصين له. لقد دعاهم الله، أو اختارهم، ليختبروا نعمة المسيح. والنعمة هي لطف المسيح تجاه أشخاص لا يستحقون هذا اللطف. يدعو الله الناس بسبب نعمة المسيح، أي لطف المسيح معهم، لذلك تترجم بعض الترجمات هذه العبارة: "بالنعمة"، أو "من خلال النعمة". كان بولس يتوقع من المؤمنين من أهل غلاطية أن يستمروا في الإيمان بالله وبالإنجيل، أي بالأخبار السارة عن يسوع. لكن بدلًا من ذلك، بدأ أهل غلاطية في رفض الله والإنجيل! وكان من الصعب على بولس أن يسمع ذلك. </w:t>
      </w:r>
    </w:p>
    <w:p>
      <w:pPr>
        <w:bidi/>
      </w:pPr>
      <w:r>
        <w:rPr>
          <w:rtl/>
          <w:cs/>
          <w:lang w:val="ar_AE" w:bidi="ar_AE"/>
        </w:rPr>
      </w:r>
      <w:r>
        <w:rPr>
          <w:rtl/>
          <w:cs/>
          <w:lang w:val="ar_AE" w:bidi="ar_AE"/>
        </w:rPr>
        <w:t xml:space="preserve">كان المؤمنون من أهل غلاطية يستمعون إلى المعلمين الآخرين. ويدّعي هؤلاء المعلمون أنهم مؤمنون يعلمون الإنجيل. لكنهم يعلمون رسالة تختلف عن الإنجيل، ولذلك فهم لا يعلمون الإنجيل على الإطلاق. كان هؤلاء المعلمون يضايقون المؤمنين من أهل غلاطية ويربكونهم، حتى إنهم لم يعودوا يتمتعون بالسلام الذي يمنحه الله للمؤمنين. هؤلاء المعلمون يغيرون الرسالة المختصة بالمسيح عن عمد، أو يحرفونها. </w:t>
      </w:r>
    </w:p>
    <w:p>
      <w:pPr>
        <w:bidi/>
      </w:pPr>
      <w:r>
        <w:rPr>
          <w:rtl/>
          <w:cs/>
          <w:lang w:val="ar_AE" w:bidi="ar_AE"/>
        </w:rPr>
      </w:r>
      <w:r>
        <w:rPr>
          <w:rtl/>
          <w:cs/>
          <w:lang w:val="ar_AE" w:bidi="ar_AE"/>
        </w:rPr>
        <w:t xml:space="preserve">وبعبارات شديدة اللهجة، يحذر بولس الآن أهل غلاطية من أن يصدقوا أي شخص يعلّم برسالة تختلف عن الرسالة التي كرز بها لهم أو علّمهم إياها عندما كان في غلاطية. ولا يحق لأحد أن يغير الإنجيل، لا بولس، ولا حتى ملاك من السماء. والملاك هو رسول من السماء، حيث يسكن الله. ويلعن بولس كل من يدّعي أنه يعلّم الأخبار السارة، بينما يُعلّم في الواقع شيئًا مختلفًا عنها. وعندما يلعن الناس شخصًا ما، فإنهم يطلبون من الله أن يدينه أو يعاقبه. </w:t>
      </w:r>
    </w:p>
    <w:p>
      <w:pPr>
        <w:bidi/>
      </w:pPr>
      <w:r>
        <w:rPr>
          <w:rtl/>
          <w:cs/>
          <w:lang w:val="ar_AE" w:bidi="ar_AE"/>
        </w:rPr>
      </w:r>
      <w:r>
        <w:rPr>
          <w:rtl/>
          <w:cs/>
          <w:lang w:val="ar_AE" w:bidi="ar_AE"/>
        </w:rPr>
        <w:t>توقّفوا هنا وناقشوا هذا السؤال معًا: في ثقافتكم، ماذا يعتقد الناس عن الملائكة أو رسل الله؟ ماذا يفترض أن يفعل هؤلاء الرسل؟ من أين تأتي الملائكة بحسب اعتقاد البشر؟ أوقِفوا الاستماع إلى هذا التسجيل الصوتي هنا.</w:t>
      </w:r>
    </w:p>
    <w:p>
      <w:pPr>
        <w:bidi/>
      </w:pPr>
      <w:r>
        <w:rPr>
          <w:rtl/>
          <w:cs/>
          <w:lang w:val="ar_AE" w:bidi="ar_AE"/>
        </w:rPr>
      </w:r>
      <w:r>
        <w:rPr>
          <w:rtl/>
          <w:cs/>
          <w:lang w:val="ar_AE" w:bidi="ar_AE"/>
        </w:rPr>
        <w:t xml:space="preserve">كان بولس يُوضح مدى أهمية الإنجيل. فلا ينبغي لأحد أن يستمع إلى أي شيء يخالف الحق أو يعلّمه. كان بولس قد أخبر المؤمنين من أهل غلاطية بهذا من قبل، وربما فعل ذلك عندما كان بينهم. لذلك كانوا يعرفون الحق وقبلوه باعتباره حقًا. ولهذا لا ينبغي لهم أن يستمعوا إلى أي شيء يختلف عن ذلك الحق. فإذا كان شخص ما يعلّم برسالة تختلف عن الأخبار السارة، فإنه يدعو الآخرين إلى تصديق رسالة لا تستطيع أن تنفع أحدًا. </w:t>
      </w:r>
    </w:p>
    <w:p>
      <w:pPr>
        <w:bidi/>
      </w:pPr>
      <w:r>
        <w:rPr>
          <w:rtl/>
          <w:cs/>
          <w:lang w:val="ar_AE" w:bidi="ar_AE"/>
        </w:rPr>
      </w:r>
      <w:r>
        <w:rPr>
          <w:rtl/>
          <w:cs/>
          <w:lang w:val="ar_AE" w:bidi="ar_AE"/>
        </w:rPr>
        <w:t>توقّفوا هنا وناقشوا هذا السؤال معًا: في ثقافتكم، ماذا يعتقد الناس عن اللعنات؟ في ثقافتكم، لماذا يلعن شخص ما شخصًا آخر؟ ويحذر بولس أهل غلاطية بشدة من خلال هذه اللعنة. كيف يمكنكم أن تحذروا شخصًا ما بشدة من أن يفعل أمرًا معينًا؟ أوقِفوا الاستماع إلى هذا التسجيل الصوتي هنا.</w:t>
      </w:r>
    </w:p>
    <w:p>
      <w:pPr>
        <w:bidi/>
      </w:pPr>
      <w:r>
        <w:rPr>
          <w:rtl/>
          <w:cs/>
          <w:lang w:val="ar_AE" w:bidi="ar_AE"/>
        </w:rPr>
      </w:r>
      <w:r>
        <w:rPr>
          <w:rtl/>
          <w:cs/>
          <w:lang w:val="ar_AE" w:bidi="ar_AE"/>
        </w:rPr>
        <w:t xml:space="preserve">لم يكن بولس مهتمًا بمحاولة إرضاء الناس، ولذلك تحدث بقوة ضد الأشخاص الذين يعلمون رسالة تختلف عن الأخبار السارة. لا يهتم بولس بما إذا كان الناس سيُفاجأون بكلامه أو يظنون أنه يتحدث بلهجة قاسية جدًا. فقد كان مهتمًا بالحق، وأراد أن يدرك الناس مدى أهمية الإنجيل! وكان يتحدث بهذه الطريقة لأنه أراد أن يُرضي الله. فبولس يخدم المسيح، ولذلك لم يكن هدفه إرضاء الناس. بل إنه يدعو نفسه عبدًا للمسيح ليُظهر أنه يعمل بأمانة من أجله، وأن سلطانه يأتي من المسيح. كما يطمئن أهل غلاطية إلى أن ما يعلمه هو الحق؛ لأنه يسلك ويتكلم بحسب ما يعلمه المسيح ويأمر به. </w:t>
      </w:r>
    </w:p>
    <w:p>
      <w:pPr>
        <w:bidi/>
      </w:pPr>
      <w:r>
        <w:rPr>
          <w:rtl/>
          <w:cs/>
          <w:lang w:val="ar_AE" w:bidi="ar_AE"/>
        </w:rPr>
      </w:r>
      <w:r>
        <w:rPr>
          <w:rtl/>
          <w:cs/>
          <w:lang w:val="ar_AE" w:bidi="ar_AE"/>
        </w:rPr>
        <w:t>توقّفوا هنا وناقشوا هذا السؤال معًا: صفوا شخصًا اختاره قائد لقيادة مجموعة، وكان مكرّسًا جدًا للسلوك والكلام بحسب ما يريده قائده. ما بعض الألقاب التي يمكن أن تطلقوها على هذا الشخص؟ وما الألقاب التي قد يطلقها هذا الشخص على نفسه؟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1: 6 - 10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إنه مندهش وخائب الأمل لأن المؤمنين في غلاطية يستمعون إلى أشخاص يُعلّمون شيئًا ليس هو الإنجيل. </w:t>
      </w:r>
    </w:p>
    <w:p>
      <w:pPr>
        <w:bidi/>
      </w:pPr>
      <w:r>
        <w:rPr>
          <w:rtl/>
          <w:cs/>
          <w:lang w:val="ar_AE" w:bidi="ar_AE"/>
        </w:rPr>
      </w:r>
      <w:r>
        <w:rPr>
          <w:b/>
          <w:rtl/>
          <w:cs/>
          <w:lang w:val="ar_AE" w:bidi="ar_AE"/>
        </w:rPr>
        <w:t>في الجزء الثاني:</w:t>
      </w:r>
      <w:r>
        <w:rPr>
          <w:rtl/>
          <w:cs/>
          <w:lang w:val="ar_AE" w:bidi="ar_AE"/>
        </w:rPr>
        <w:t xml:space="preserve"> يلعن بولس الذين يقولون إنهم يعلّمون عن يسوع، لكنهم يعلّمون برسالة ليست هي الإنجيل. </w:t>
      </w:r>
    </w:p>
    <w:p>
      <w:pPr>
        <w:bidi/>
      </w:pPr>
      <w:r>
        <w:rPr>
          <w:rtl/>
          <w:cs/>
          <w:lang w:val="ar_AE" w:bidi="ar_AE"/>
        </w:rPr>
      </w:r>
      <w:r>
        <w:rPr>
          <w:b/>
          <w:rtl/>
          <w:cs/>
          <w:lang w:val="ar_AE" w:bidi="ar_AE"/>
        </w:rPr>
        <w:t>في الجزء الثالث:</w:t>
      </w:r>
      <w:r>
        <w:rPr>
          <w:rtl/>
          <w:cs/>
          <w:lang w:val="ar_AE" w:bidi="ar_AE"/>
        </w:rPr>
        <w:t xml:space="preserve"> يشرح بولس سبب حديثه بهذه القسوة. فهو لا يحاول أن يجعل الناس يحبونه، بل يريد أن يُرضي الله، وأن يفعل ما يقول له الله إنه صواب؛ لأنه عبد للمسيح.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 xml:space="preserve">الأشخاص الذين يُعلّمون برسالة كاذبة لا تتوافق مع الإنجيل </w:t>
      </w:r>
    </w:p>
    <w:p>
      <w:pPr>
        <w:pStyle w:val="ListBullet"/>
        <w:bidi/>
        <w:spacing w:line="240" w:lineRule="auto"/>
        <w:ind w:left="720"/>
      </w:pPr>
      <w:r>
        <w:rPr>
          <w:rtl/>
          <w:cs/>
          <w:lang w:val="ar_AE" w:bidi="ar_AE"/>
        </w:rPr>
      </w:r>
      <w:r>
        <w:rPr>
          <w:rtl/>
          <w:cs/>
          <w:lang w:val="ar_AE" w:bidi="ar_AE"/>
        </w:rPr>
        <w:t>المؤمنون الذين مع بولس</w:t>
      </w:r>
    </w:p>
    <w:p>
      <w:pPr>
        <w:pStyle w:val="ListBullet"/>
        <w:bidi/>
        <w:spacing w:line="240" w:lineRule="auto"/>
        <w:ind w:left="720"/>
      </w:pPr>
      <w:r>
        <w:rPr>
          <w:rtl/>
          <w:cs/>
          <w:lang w:val="ar_AE" w:bidi="ar_AE"/>
        </w:rPr>
      </w:r>
      <w:r>
        <w:rPr>
          <w:rtl/>
          <w:cs/>
          <w:lang w:val="ar_AE" w:bidi="ar_AE"/>
        </w:rPr>
        <w:t>ملاك من السماء</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عندما يكتب بولس رسالة، فإنه عادة ما يحيِّي المؤمنين الذين يكتب إليهم، ثم يصلِّي ويشكر الله من أجلهم. لكن في هذه الرسالة، ليس لدى بولس وقت لذلك! فأهل غلاطية في خطر؛ لأنهم يستمعون إلى رسالة ليست هي الأخبار السارة. وفي هذه المرحلة، لم يكن أهل غلاطية قد توقفوا تمامًا عن الإيمان بالأخبار السارة التي علّمهم إياها بولس. لكن المؤمنين في غلاطية بدأوا يغيرون طريقة تفكيرهم وتصرفاتهم. ويعلم بولس ذلك، لذلك يبدأ على الفور بالحديث عن مشكلتهم. </w:t>
      </w:r>
    </w:p>
    <w:p>
      <w:pPr>
        <w:bidi/>
      </w:pPr>
      <w:r>
        <w:rPr>
          <w:rtl/>
          <w:cs/>
          <w:lang w:val="ar_AE" w:bidi="ar_AE"/>
        </w:rPr>
      </w:r>
      <w:r>
        <w:rPr>
          <w:rtl/>
          <w:cs/>
          <w:lang w:val="ar_AE" w:bidi="ar_AE"/>
        </w:rPr>
        <w:t xml:space="preserve">في الجزء الأول، يقول بولس إنه مندهش ومنزعج بسبب سلوك المؤمنين من أهل غلاطية. فمنذ وقت ليس ببعيد، آمنوا بالأخبار السارة، لكنهم الآن يرفضون الذي دعاهم. الذي دعا أهل غلاطية هو الله. فقد دعاهم ليكونوا شعبه. لكنهم يهجرونه، تمامًا كما يترك شخص مجموعة لينضم إلى مجموعة أخرى. </w:t>
      </w:r>
    </w:p>
    <w:p>
      <w:pPr>
        <w:bidi/>
      </w:pPr>
      <w:r>
        <w:rPr>
          <w:rtl/>
          <w:cs/>
          <w:lang w:val="ar_AE" w:bidi="ar_AE"/>
        </w:rPr>
      </w:r>
      <w:r>
        <w:rPr>
          <w:rtl/>
          <w:cs/>
          <w:lang w:val="ar_AE" w:bidi="ar_AE"/>
        </w:rPr>
        <w:t xml:space="preserve">لقد دعا الله أهل غلاطية بنعمة المسيح أو من خلالها. والنعمة هي لطف الله الذي يُظهره من خلال يسوع المسيح. يُظهر الله هذا اللطف عندما يخلّص المؤمنين ويستمر في إظهار لطفه لهم وهم يواصلون الإيمان بيسوع. لذلك، ربما يتحدث بولس هنا، عن الطريقة التي دعا بها الله أهل غلاطية ليصبحوا مؤمنين لأن المسيح أراد أن يُظهر لهم لطفه. أو، ربما يقصد الطريقة التي يدعو بها المؤمنين ليختبروا نعمة المسيح ولطفه بصفتهم مؤمنين. غالبًا ما تتضمن الترجمات المختلفة إحدى هاتين الصياغتين؛ لأن كلتيهما صحيحة. </w:t>
      </w:r>
    </w:p>
    <w:p>
      <w:pPr>
        <w:bidi/>
      </w:pPr>
      <w:r>
        <w:rPr>
          <w:rtl/>
          <w:cs/>
          <w:lang w:val="ar_AE" w:bidi="ar_AE"/>
        </w:rPr>
      </w:r>
      <w:r>
        <w:rPr>
          <w:rtl/>
          <w:cs/>
          <w:lang w:val="ar_AE" w:bidi="ar_AE"/>
        </w:rPr>
        <w:t>توقّفوا هنا وناقشوا هذا السؤال معًا: كيف فهمتم هذا الجزء الذي يتحدث فيه بولس عن الطريقة التي دعا بها الله أهل غلاطية؟ ما الصياغة التي يألفها الناس في منطقتكم؟ ناقشوا كيف تريدون ترجمة هذا الجزء. أوقِفوا الاستماع إلى هذا التسجيل الصوتي هنا.</w:t>
      </w:r>
    </w:p>
    <w:p>
      <w:pPr>
        <w:bidi/>
      </w:pPr>
      <w:r>
        <w:rPr>
          <w:rtl/>
          <w:cs/>
          <w:lang w:val="ar_AE" w:bidi="ar_AE"/>
        </w:rPr>
      </w:r>
      <w:r>
        <w:rPr>
          <w:rtl/>
          <w:cs/>
          <w:lang w:val="ar_AE" w:bidi="ar_AE"/>
        </w:rPr>
        <w:t xml:space="preserve">يقول بولس إن أهل غلاطية يستمعون إلى إنجيل مختلف. وهو لا يقصد أن هناك نسخًا مختلفة من الأخبار السارة. بل يوضح أن هذا الإنجيل المختلف ليس إنجيلاً على الإطلاق. فالإنجيل الوحيد الصحيح هو إنجيل المسيح. ربما يقول بعض الناس إن أهل غلاطية لا يعرفون الإنجيل الحقيقي كاملاً وأن هؤلاء الناس هم من يمتلكون بقية المعلومات. ويقول هؤلاء الأشخاص إنهم يعلّمون الإنجيل، لكنهم في الواقع يعلّمون شيئًا مختلفًا تمامًا. إنهم يكذبون بشأن المسيح ويربكون أهل غلاطية. </w:t>
      </w:r>
    </w:p>
    <w:p>
      <w:pPr>
        <w:bidi/>
      </w:pPr>
      <w:r>
        <w:rPr>
          <w:rtl/>
          <w:cs/>
          <w:lang w:val="ar_AE" w:bidi="ar_AE"/>
        </w:rPr>
      </w:r>
      <w:r>
        <w:rPr>
          <w:rtl/>
          <w:cs/>
          <w:lang w:val="ar_AE" w:bidi="ar_AE"/>
        </w:rPr>
        <w:t>توقّفوا هنا وناقشوا هذا السؤال معًا: يدعو بولس هذه الرسالة الأخرى إنجيلاً كاذبًا؛ لأنها ليست إنجيلاً على الإطلاق. تحدّثوا عن الطريقة التي تعبرون بها عن شيء كاذب، أو عن شيء يدعي الناس أنه حقيقي لكنه ليس كذلك. كنشاط، اطلبوا من أحد الأشخاص أن يُظهر شيئًا ما، مثل زهرة، وأن يصفه للآخرين في المجموعة. ثم اطلبوا من شخص آخر أن يُظهر شيئًا مختلفًا، مثل صخرة، لكنه سيسمّيها زهرة ويصفها وكأنها زهرة. كيف تعبرون عن الطريقة التي يتحدث بها الشخص الثاني عن الشيء الذي يمسكه؟ أوقِفوا الاستماع إلى هذا التسجيل الصوتي هنا.</w:t>
      </w:r>
    </w:p>
    <w:p>
      <w:pPr>
        <w:bidi/>
      </w:pPr>
      <w:r>
        <w:rPr>
          <w:rtl/>
          <w:cs/>
          <w:lang w:val="ar_AE" w:bidi="ar_AE"/>
        </w:rPr>
      </w:r>
      <w:r>
        <w:rPr>
          <w:rtl/>
          <w:cs/>
          <w:lang w:val="ar_AE" w:bidi="ar_AE"/>
        </w:rPr>
        <w:t xml:space="preserve">في الجزء الثاني، يتحدث بولس بقسوة عن الأشخاص الذين يكرزون برسالة أخرى. حيث يلعنهم. وهذا يعني أن بولس يطلب من الله أن يعاقب هؤلاء الناس أو يدينهم. مع أن بولس يستخدم لغة شديدة، فإن هذا رد مناسب. فقد قال الله نفسه إنه سيعاقب الذين يحاولون الكذب بشأن ما قاله. ويلعن بولس هؤلاء الناس مرتين ليُظهر مدى جسامة التعليم الكاذب عن يسوع. في المرة الأولى، يؤكد بولس لعنته بذكر موقف افتراضي لم يحدث في الواقع. لم يكن بولس ولا المؤمنون الذين معه يكرزون بإنجيل مختلف لأهل غلاطية. والكرازة تعني تعليم الناس عن الإنجيل. وعندما يقول بولس "نحن" هنا، فقد يقصد نفسه فقط، أو نفسه والمؤمنين الذين معه. ولن يقول ملاك من السماء أبدًا شيئًا يغيِّر الأخبار السارة. وإذا فعل شخص أو ملاك ذلك، فإن الله سيعاقبه. وفي المرة الثانية يطلب بولس من الله أن يلعن الأشخاص الذين يكذبون حاليًا بشأن الإنجيل. وبينما يلعن بولس الذين يعلّمون بالأكاذيب، فإنه يذكّر المؤمنين في غلاطية أيضًا بأنهم يعرفون الحق وقد آمنوا به. </w:t>
      </w:r>
    </w:p>
    <w:p>
      <w:pPr>
        <w:bidi/>
      </w:pPr>
      <w:r>
        <w:rPr>
          <w:rtl/>
          <w:cs/>
          <w:lang w:val="ar_AE" w:bidi="ar_AE"/>
        </w:rPr>
      </w:r>
      <w:r>
        <w:rPr>
          <w:rtl/>
          <w:cs/>
          <w:lang w:val="ar_AE" w:bidi="ar_AE"/>
        </w:rPr>
        <w:t>توقَّفوا هنا وناقشوا هذا السؤال معًا: في لغتكم، كيف يمكن لشخص ما أن يلعن شخصًا آخر عن وجه حق، بسبب ارتكابه خطأ ما؟ ناقشوا كيف تريدون ترجمة لعنات بولس. أوقِفوا الاستماع إلى هذا التسجيل الصوتي هنا.</w:t>
      </w:r>
    </w:p>
    <w:p>
      <w:pPr>
        <w:bidi/>
      </w:pPr>
      <w:r>
        <w:rPr>
          <w:rtl/>
          <w:cs/>
          <w:lang w:val="ar_AE" w:bidi="ar_AE"/>
        </w:rPr>
      </w:r>
      <w:r>
        <w:rPr>
          <w:rtl/>
          <w:cs/>
          <w:lang w:val="ar_AE" w:bidi="ar_AE"/>
        </w:rPr>
        <w:t>توقّفوا هنا وناقشوا هذا السؤال معًا: كيف تتحدثون في لغتكم عن السماء، أو المكان الذي يسكن فيه الله؟ أوقِفوا الاستماع إلى هذا التسجيل الصوتي هنا.</w:t>
      </w:r>
    </w:p>
    <w:p>
      <w:pPr>
        <w:bidi/>
      </w:pPr>
      <w:r>
        <w:rPr>
          <w:rtl/>
          <w:cs/>
          <w:lang w:val="ar_AE" w:bidi="ar_AE"/>
        </w:rPr>
      </w:r>
      <w:r>
        <w:rPr>
          <w:rtl/>
          <w:cs/>
          <w:lang w:val="ar_AE" w:bidi="ar_AE"/>
        </w:rPr>
        <w:t xml:space="preserve">وعندما يلعن بولس الأشخاص الذين يعلّمون بالأكاذيب، فإنه يحذر أيضًا الأشخاص الذين يستمعون إليهم. فإذا كان الله غير راضٍ عن أولئك المعلمين، فلن يكون راضيًا أيضًا عن الذين يؤمنون بأكاذيبهم. وهذه ليست المرة الأولى التي يقول فيها بولس هذا! فقد أخبر بولس والمؤمنون الذين كانوا معه في غلاطية أهل غلاطية بهذا بالفعل. يحاول بولس أن يُظهر لهم مدى أهمية مشاركة الإنجيل الحقيقي فقط. </w:t>
      </w:r>
    </w:p>
    <w:p>
      <w:pPr>
        <w:bidi/>
      </w:pPr>
      <w:r>
        <w:rPr>
          <w:rtl/>
          <w:cs/>
          <w:lang w:val="ar_AE" w:bidi="ar_AE"/>
        </w:rPr>
      </w:r>
      <w:r>
        <w:rPr>
          <w:rtl/>
          <w:cs/>
          <w:lang w:val="ar_AE" w:bidi="ar_AE"/>
        </w:rPr>
        <w:t xml:space="preserve">في الجزء الثالث، يطرح بولس عدة أسئلة لا يتوقع من الناس الإجابة عنها. فهو يؤكد أنه لا يحاول أن ينال رضا الناس. ربما كان معارضو بولس يقولون إنه يخبر الناس بأنهم ليسوا مضطرين إلى اتباع قواعد معينة لمجرد أن يجعلهم يحبونه. قبل أن يصبح بولس مؤمنًا، كان بالفعل يحاول إرضاء الناس، والالتزام بالقواعد التي يأمر بعض الناس الآن المؤمنين في غلاطية باتباعها. لكنه أصبح عبدًا للمسيح، واكتشف أنه لم يعد بحاجة إلى اتباع تلك القواعد. ولذلك فهو الآن يسعى إلى إرضاء الله بدلًا من الناس. فلو كان لا يزال يحاول إرضاء الناس، لما كان عبدًا للمسيح. لكنه عبد للمسيح، ولذلك يريد أن يُرضي الله. </w:t>
      </w:r>
    </w:p>
    <w:p>
      <w:pPr>
        <w:bidi/>
      </w:pPr>
      <w:r>
        <w:rPr>
          <w:rtl/>
          <w:cs/>
          <w:lang w:val="ar_AE" w:bidi="ar_AE"/>
        </w:rPr>
      </w:r>
      <w:r>
        <w:rPr>
          <w:rtl/>
          <w:cs/>
          <w:lang w:val="ar_AE" w:bidi="ar_AE"/>
        </w:rPr>
        <w:t>توقّفوا هنا وناقشوا هذا السؤال معًا: كيف تصفون الشخص الذي يهتم كثيرًا بما يفكر فيه الآخرون وما يشعرون به؟ كيف تصفون الشخص الذي يهتم كثيرًا برأي الله فيه وبما يشعر به حياله؟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1: 6–10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المسيح</w:t>
      </w:r>
    </w:p>
    <w:p>
      <w:pPr>
        <w:pStyle w:val="ListBullet"/>
        <w:bidi/>
        <w:spacing w:line="240" w:lineRule="auto"/>
        <w:ind w:left="720"/>
      </w:pPr>
      <w:r>
        <w:rPr>
          <w:rtl/>
          <w:cs/>
          <w:lang w:val="ar_AE" w:bidi="ar_AE"/>
        </w:rPr>
      </w:r>
      <w:r>
        <w:rPr>
          <w:rtl/>
          <w:cs/>
          <w:lang w:val="ar_AE" w:bidi="ar_AE"/>
        </w:rPr>
        <w:t xml:space="preserve">الأشخاص الذين يُعلّمون برسالة كاذبة لا تتوافق مع الإنجيل </w:t>
      </w:r>
    </w:p>
    <w:p>
      <w:pPr>
        <w:pStyle w:val="ListBullet"/>
        <w:bidi/>
        <w:spacing w:line="240" w:lineRule="auto"/>
        <w:ind w:left="720"/>
      </w:pPr>
      <w:r>
        <w:rPr>
          <w:rtl/>
          <w:cs/>
          <w:lang w:val="ar_AE" w:bidi="ar_AE"/>
        </w:rPr>
      </w:r>
      <w:r>
        <w:rPr>
          <w:rtl/>
          <w:cs/>
          <w:lang w:val="ar_AE" w:bidi="ar_AE"/>
        </w:rPr>
        <w:t>المؤمنون الذين مع بولس</w:t>
      </w:r>
    </w:p>
    <w:p>
      <w:pPr>
        <w:pStyle w:val="ListBullet"/>
        <w:bidi/>
        <w:spacing w:line="240" w:lineRule="auto"/>
        <w:ind w:left="720"/>
      </w:pPr>
      <w:r>
        <w:rPr>
          <w:rtl/>
          <w:cs/>
          <w:lang w:val="ar_AE" w:bidi="ar_AE"/>
        </w:rPr>
      </w:r>
      <w:r>
        <w:rPr>
          <w:rtl/>
          <w:cs/>
          <w:lang w:val="ar_AE" w:bidi="ar_AE"/>
        </w:rPr>
        <w:t>ملاك من السماء</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"أنا مندهش جدًا لأنكم رفضتم الله بهذه السرعة. لقد دعاكم الله لتختبروا نعمة المسيح. لكنكم الآن تقبلون رسالة مختلفة. يقول الناس إن هذه الرسالة المختلفة هي الإنجيل، لكن في الواقع لا يوجد إنجيل آخر! يتسبب هؤلاء الناس في مشكلات لكم، ويريدون أن يغيّروا الأخبار السارة عن المسيح".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"أصلّي أن يعاقب الله كل من يكرز برسالة مختلفة عن رسالتنا لكم! ولا يهم إن كان ذلك الشخص واحدًا منا أم ملاكًا من السماء. وأكرر مرة أخرى ما قلناه من قبل: أصلّي أن يعاقب الله كل من يعلّمكم رسالة لا تتوافق مع الأخبار السارة التي آمنتم بها".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"عندما أتكلّم بهذه الطريقة، لا أحاول أن أُرضي الناس. أريد أن أُرضي الله. ولا أحاول أن أجعل الناس يمجدونني، لأنه لو كنت لا أزال أحاول إرضاء الناس، لما كنت عبدًا للمسيح."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1: 6 - 10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لقد دعا الله المؤمنين </w:t>
      </w:r>
      <w:r>
        <w:rPr>
          <w:b/>
          <w:rtl/>
          <w:cs/>
          <w:lang w:val="ar_AE" w:bidi="ar_AE"/>
        </w:rPr>
        <w:t>بنعمة</w:t>
      </w:r>
      <w:r>
        <w:rPr>
          <w:rtl/>
          <w:cs/>
          <w:lang w:val="ar_AE" w:bidi="ar_AE"/>
        </w:rPr>
        <w:t xml:space="preserve"> المسيح. النعمة هي عندما يُظهر شخص لطفًا تجاه شخص لا يستحق ذلك اللطف. ويُظهر الله نعمته للمؤمنين عندما يكون لطيفًا معهم، مع أنهم لا يستحقون ذلك اللطف. ولمزيد من المعلومات عن النعمة راجعوا "قاموس الكلمات الرئيسية". استخدموا الكلمة أو العبارة ذاتها التي استخدمتم في المقاطع السابقة للإشارة إلى كلمة نعمة.</w:t>
      </w:r>
    </w:p>
    <w:p>
      <w:pPr>
        <w:bidi/>
      </w:pPr>
      <w:r>
        <w:rPr>
          <w:rtl/>
          <w:cs/>
          <w:lang w:val="ar_AE" w:bidi="ar_AE"/>
        </w:rPr>
      </w:r>
      <w:r>
        <w:rPr>
          <w:b/>
          <w:rtl/>
          <w:cs/>
          <w:lang w:val="ar_AE" w:bidi="ar_AE"/>
        </w:rPr>
        <w:t>والمسيح</w:t>
      </w:r>
      <w:r>
        <w:rPr>
          <w:rtl/>
          <w:cs/>
          <w:lang w:val="ar_AE" w:bidi="ar_AE"/>
        </w:rPr>
        <w:t xml:space="preserve"> هو لقب ليسوع يُذكِّر المؤمنين بأن يسوع هو المسيَّا، أو المخلِّص والملك الذي اختاره الله ليأتي ويخلِّص الناس. لمزيد من المعلومات عن المسيح، راجعوا "قاموس الكلمات الرئيسية". استخدموا الكلمة أو العبارة ذاتها التي استخدمتم في المقاطع السابقة للإشارة إلى كلمة "المسيح".</w:t>
      </w:r>
    </w:p>
    <w:p>
      <w:pPr>
        <w:bidi/>
      </w:pPr>
      <w:r>
        <w:rPr>
          <w:rtl/>
          <w:cs/>
          <w:lang w:val="ar_AE" w:bidi="ar_AE"/>
        </w:rPr>
      </w:r>
      <w:r>
        <w:rPr>
          <w:rtl/>
          <w:cs/>
          <w:lang w:val="ar_AE" w:bidi="ar_AE"/>
        </w:rPr>
        <w:t xml:space="preserve">كان أهل غلاطية يؤمنون برسالة لا تتفق مع الإنجيل. إن كلمة إنجيل هي ترجمة لكلمة يونانية تعني حرفيًا "الأخبار السارة". والخبر السار في الكتاب المُقدَّس أنَّ الله رتَّب طريقة لخلاص الناس. والأخبار السارة التي أخبر بها بولس أهل غلاطية هي أن الله سيخلِّصهم إذا وثقوا بيسوع. </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إنجيل</w:t>
      </w:r>
      <w:r>
        <w:rPr>
          <w:rtl/>
          <w:cs/>
          <w:lang w:val="ar_AE" w:bidi="ar_AE"/>
        </w:rPr>
        <w:t>. ابحثوا في قاموس الكلمات الرئيسية عن كلمة إنجيل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كان بولس قد بشر بالإنجيل لأهل غلاطية عندما كان هناك. وعندما يبشر الناس، فإنهم يكرزون أو يعظون بالأخبار السارة عن يسوع.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الكرازة</w:t>
      </w:r>
      <w:r>
        <w:rPr>
          <w:rtl/>
          <w:cs/>
          <w:lang w:val="ar_AE" w:bidi="ar_AE"/>
        </w:rPr>
        <w:t>. إذا كنتم قد ترجمتم هذه الكلمة فعلًا في سِفر آخر من الكتاب المقدّس، فاستخدموا الكلمة ذاتها التي استُخدمت هناك. أوقِفوا الاستماع إلى هذا التسجيل الصوتي هنا.</w:t>
      </w:r>
    </w:p>
    <w:p>
      <w:pPr>
        <w:bidi/>
      </w:pPr>
      <w:r>
        <w:rPr>
          <w:rtl/>
          <w:cs/>
          <w:lang w:val="ar_AE" w:bidi="ar_AE"/>
        </w:rPr>
      </w:r>
      <w:r>
        <w:rPr>
          <w:rtl/>
          <w:cs/>
          <w:lang w:val="ar_AE" w:bidi="ar_AE"/>
        </w:rPr>
        <w:t xml:space="preserve">يُعلن بولس أن كل من يكرز بإنجيل مختلف يكون ملعونًا. وعندما تلعن شخصًا ما، فإنك تتمنى أن يحدث له أمر سيء. وكان الناس يعتقدون أن اللعنة ستتحقق. وكان بولس يطلب، على وجه التحديد، من الله أن يعاقب هؤلاء الناس. </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لعنة</w:t>
      </w:r>
      <w:r>
        <w:rPr>
          <w:rtl/>
          <w:cs/>
          <w:lang w:val="ar_AE" w:bidi="ar_AE"/>
        </w:rPr>
        <w:t>. لمزيدٍ من المعلومات، ابحثوا عن كلمة لعنة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ولا ينبغي حتى لملاك من السماء أن يُغيِّر الإنجيل. والملاك هو كائن روحي فائق للطبيعة خلقه الله. والملائكة تنقل رسائل من الله إلى الناس. في بعض الأحيان يبدو الملاك وكأنه شخص عادي، لكن في أوقات أخرى، قد تبدو الملائكة مشرقة ومنيرة جدًا، أو حتى مخيفة.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الملاك</w:t>
      </w:r>
      <w:r>
        <w:rPr>
          <w:rtl/>
          <w:cs/>
          <w:lang w:val="ar_AE" w:bidi="ar_AE"/>
        </w:rPr>
        <w:t>. ابحثوا في قاموس الكلمات الرئيسية عن كلمة ملاك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وهنا تشير كلمة "السماء" إلى المكان الذي يسكن فيه الله مع ملائكته. وهذه السماء ليست مكانًا في هذا الكون؛ وهي ليست مكانًا يمكن للبشر أن يذهبوا إليه. لكن الله يستطيع أن يرسل ملائكته من السماء إلى الأرض ليقوموا بعمله.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السماء</w:t>
      </w:r>
      <w:r>
        <w:rPr>
          <w:rtl/>
          <w:cs/>
          <w:lang w:val="ar_AE" w:bidi="ar_AE"/>
        </w:rPr>
        <w:t>. ابحثوا في قاموس الكلمات الرئيسية عن كلمة السماء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يقول بولس إنه لا يحاول إرضاء الناس لأنه عبدٌ للمسيح. الخادم هو شخص يقوم بالعمل لدى شخص آخر. وعندما يطلق بولس على نفسه هذا الاسم، فإنه يُظهر أنه تابعٌ متواضعٌ للمسيح، وأن سلطته تأتي من المسيح. </w:t>
      </w:r>
    </w:p>
    <w:p>
      <w:pPr>
        <w:bidi/>
      </w:pPr>
      <w:r>
        <w:rPr>
          <w:rtl/>
          <w:cs/>
          <w:lang w:val="ar_AE" w:bidi="ar_AE"/>
        </w:rPr>
      </w:r>
      <w:r>
        <w:rPr>
          <w:rtl/>
          <w:cs/>
          <w:lang w:val="ar_AE" w:bidi="ar_AE"/>
        </w:rPr>
        <w:t xml:space="preserve">توقّفوا هنا وناقشوا معًا ما الكلمة أو العبارة التي ستستخدمون لكلمة </w:t>
      </w:r>
      <w:r>
        <w:rPr>
          <w:b/>
          <w:rtl/>
          <w:cs/>
          <w:lang w:val="ar_AE" w:bidi="ar_AE"/>
        </w:rPr>
        <w:t>عبد</w:t>
      </w:r>
      <w:r>
        <w:rPr>
          <w:rtl/>
          <w:cs/>
          <w:lang w:val="ar_AE" w:bidi="ar_AE"/>
        </w:rPr>
        <w:t>. انظروا كلمة عبد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1:11–24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١: ١١–٢٤ واحفظوها في قلوبكم. </w:t>
      </w:r>
    </w:p>
    <w:p>
      <w:pPr>
        <w:bidi/>
      </w:pPr>
      <w:r>
        <w:rPr>
          <w:rtl/>
          <w:cs/>
          <w:lang w:val="ar_AE" w:bidi="ar_AE"/>
        </w:rPr>
      </w:r>
      <w:r>
        <w:rPr>
          <w:rtl/>
          <w:cs/>
          <w:lang w:val="ar_AE" w:bidi="ar_AE"/>
        </w:rPr>
        <w:t xml:space="preserve">استمعوا إلى النسخة الصوتية من رسالة غلاطية ١: ١١–٢٤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وعن الروح القدس، أو عن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1: 11 - 24 من الترجمة الأسهل فهمًا.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المقطع السابق، دعا بولس نفسه خادمًا للمسيح. والآن، يروي قصة كيف أصبح خادمًا للمسيح. فقد اختاره الله وأعطاه الإنجيل الذي يعلّمه. إذ لم يعلِّمه الإنجيل إنسان، ولا حتى الرسل. ولأن الإنجيل الذي يعلّمه بولس هو من الله وليس من البشر غير الكاملين، فإن هذا الإنجيل موثوق به، ويجب على أهل غلاطية أن يستمعوا إلى بولس الذي يعلِّم ذلك الإنجيل. </w:t>
      </w:r>
    </w:p>
    <w:p>
      <w:pPr>
        <w:bidi/>
      </w:pPr>
      <w:r>
        <w:rPr>
          <w:rtl/>
          <w:cs/>
          <w:lang w:val="ar_AE" w:bidi="ar_AE"/>
        </w:rPr>
      </w:r>
      <w:r>
        <w:rPr>
          <w:rtl/>
          <w:cs/>
          <w:lang w:val="ar_AE" w:bidi="ar_AE"/>
        </w:rPr>
        <w:t xml:space="preserve">وفي بداية هذا المقطع، يُظهر بولس محبته للمؤمنين عندما يدعوهم إخوة وأخوات. على الرغم من أن بولس مستاء مما يفعله أهل غلاطية، فإنه لا يزال يهتم بهم. ولهذا السبب يكتب بولس هذه الرسالة — لمساعدة أهل غلاطية! ويطمئن بولس أهل غلاطية إلى أن البشر، الذين يمكنهم أن يرتكبوا أخطاء، لم يكونوا هم الذين اخترعوا الإنجيل. إذ لم يخبر أحد بولس بالأخبار السارة التي علّمها لأهل غلاطية، ولا علمها له أحد. بل تلقى بولس إعلانًا عن الرب يسوع المسيح. والإعلان هو أن يكشف الله أمرًا لم يكن الناس يعرفونه أو يرونه من قبل، ويجعله معروفًا لهم. مع أن بولس كان يعرف عن الرب يسوع بالفعل، إلا أن الله أظهر له مباشرة من هو الرب يسوع حقًا. وقد فعل الله هذا عندما ظهر الرب يسوع لبولس على الطريق إلى مدينة دمشق. وبما أن الرب يسوع ظهر لبولس، فإن بعض الترجمات تقول إن الإعلان كان من الرب يسوع. وتقول ترجمات أخرى إن الإعلان كان عن الرب يسوع، لأن بولس عرف عنه في تلك اللحظة. </w:t>
      </w:r>
    </w:p>
    <w:p>
      <w:pPr>
        <w:bidi/>
      </w:pPr>
      <w:r>
        <w:rPr>
          <w:rtl/>
          <w:cs/>
          <w:lang w:val="ar_AE" w:bidi="ar_AE"/>
        </w:rPr>
      </w:r>
      <w:r>
        <w:rPr>
          <w:rtl/>
          <w:cs/>
          <w:lang w:val="ar_AE" w:bidi="ar_AE"/>
        </w:rPr>
        <w:t xml:space="preserve">ثم يروي بولس كيف كان قبل أن يعرف من هو يسوع حقًا. في الغالب كان بولس قد أخبر أهل غلاطية بما فعله بصفته يهوديًا كرس نفسه بقوة لله. فعندما كان بولس يعبد الله كما يعبده اليهود، كان يكره المؤمنين، وحاول أن يمنع أي شخص من الإيمان بالرب يسوع. وقد هاجم الكنيسة؛ لأنه كان مكرسًا جدًا للدين اليهودي. وكان بولس قد تعلَّم عن الدين اليهودي أكثر من معظم الرجال الآخرين في سنه، وكان يطيع بشغف تقاليد أجداده، أو التعاليم التي يعلّمها الناس لنسلهم. كان بولس مُكرّسًا جدًا للدين اليهودي لدرجة أن الله وحده كان يستطيع أن يغيِّره. </w:t>
      </w:r>
    </w:p>
    <w:p>
      <w:pPr>
        <w:bidi/>
      </w:pPr>
      <w:r>
        <w:rPr>
          <w:rtl/>
          <w:cs/>
          <w:lang w:val="ar_AE" w:bidi="ar_AE"/>
        </w:rPr>
      </w:r>
      <w:r>
        <w:rPr>
          <w:rtl/>
          <w:cs/>
          <w:lang w:val="ar_AE" w:bidi="ar_AE"/>
        </w:rPr>
        <w:t xml:space="preserve">وقد غيَّر الله بولس بالفعل! فقبل أن يولد بولس، كان الله قد اختاره ليقوم بعمله. ومع أن بولس لم يكن يستحق ذلك، إلا أن الله أظهر لطفه له عندما دعاه ليكون رسولًا. وقد فعل هذا عندما أعلن له من هو ابن الله. ويريد الله، بل يحب، أن يُظهر للناس من هو ابن الله، يسوع. الرب يسوع هو ابن الله؛ لأن له علاقة خاصة بالله الآب. فالله ويسوع يحبان بعضهما البعض تمامًا كما يحب الأب والابن بعضهما البعض. ولم يرَ بولس الرب يسوع فحسب، بل جعل الله بولس يدرك أن الرب يسوع هو المخلّص حقًا، والرب، وهو ابن الله. وقد فعل الله هذا حتى يتمكن بولس من إخبار الأمم، أي غير اليهود، بأخبار ابن الله. </w:t>
      </w:r>
    </w:p>
    <w:p>
      <w:pPr>
        <w:bidi/>
      </w:pPr>
      <w:r>
        <w:rPr>
          <w:rtl/>
          <w:cs/>
          <w:lang w:val="ar_AE" w:bidi="ar_AE"/>
        </w:rPr>
      </w:r>
      <w:r>
        <w:rPr>
          <w:rtl/>
          <w:cs/>
          <w:lang w:val="ar_AE" w:bidi="ar_AE"/>
        </w:rPr>
        <w:t xml:space="preserve">بعد أن فعل الله هذا، لم يذهب بولس إلى أي شخص ليسأل كيف يُعلِّم الأخبار السارة. لم يذهب بولس إلى الرسل الذين كانوا في مدينة أورشليم. والرسل كانوا قادة، وربما كان الناس يتوقعون أن يذهب بولس إليهم ليتعلَّم الإنجيل وكيفية تعليمه. لكن بولس لم يكن بحاجة إلى البشر ليؤكدوا الإنجيل أو يشرحوه له، لأن الله كان قد فعل ذلك بالفعل. </w:t>
      </w:r>
    </w:p>
    <w:p>
      <w:pPr>
        <w:bidi/>
      </w:pPr>
      <w:r>
        <w:rPr>
          <w:rtl/>
          <w:cs/>
          <w:lang w:val="ar_AE" w:bidi="ar_AE"/>
        </w:rPr>
      </w:r>
      <w:r>
        <w:rPr>
          <w:rtl/>
          <w:cs/>
          <w:lang w:val="ar_AE" w:bidi="ar_AE"/>
        </w:rPr>
        <w:t>توقَّفوا هنا وانظروا إلى خريطة تُظهر مدينة أورشليم في منطقة اليهودية. أوقِفوا الاستماع إلى هذا التسجيل الصوتي هنا.</w:t>
      </w:r>
    </w:p>
    <w:p>
      <w:pPr>
        <w:bidi/>
      </w:pPr>
      <w:r>
        <w:rPr>
          <w:rtl/>
          <w:cs/>
          <w:lang w:val="ar_AE" w:bidi="ar_AE"/>
        </w:rPr>
      </w:r>
      <w:r>
        <w:rPr>
          <w:rtl/>
          <w:cs/>
          <w:lang w:val="ar_AE" w:bidi="ar_AE"/>
        </w:rPr>
        <w:t xml:space="preserve">وبدلاً من ذلك، ذهب بولس إلى منطقة العربية ومدينة دمشق المجاورة. وهناك، بدأ بولس على الفور في التعليم عن يسوع! وكانتا كلتاهما بعيدتين عن أورشليم. لم يكن هناك رسل في العربية ودمشق، لذلك كان الله يعلّم بولس ويقوده هناك. </w:t>
      </w:r>
    </w:p>
    <w:p>
      <w:pPr>
        <w:bidi/>
      </w:pPr>
      <w:r>
        <w:rPr>
          <w:rtl/>
          <w:cs/>
          <w:lang w:val="ar_AE" w:bidi="ar_AE"/>
        </w:rPr>
      </w:r>
      <w:r>
        <w:rPr>
          <w:rtl/>
          <w:cs/>
          <w:lang w:val="ar_AE" w:bidi="ar_AE"/>
        </w:rPr>
        <w:t>توقفوا هنا وانظروا معًا إلى خريطة اليهودية والأراضي المحيطة بها. ابحثوا عن منطقة العربية ومدينة دمشق. أوقِفوا الاستماع إلى هذا التسجيل الصوتي هنا.</w:t>
      </w:r>
    </w:p>
    <w:p>
      <w:pPr>
        <w:bidi/>
      </w:pPr>
      <w:r>
        <w:rPr>
          <w:rtl/>
          <w:cs/>
          <w:lang w:val="ar_AE" w:bidi="ar_AE"/>
        </w:rPr>
      </w:r>
      <w:r>
        <w:rPr>
          <w:rtl/>
          <w:cs/>
          <w:lang w:val="ar_AE" w:bidi="ar_AE"/>
        </w:rPr>
        <w:t xml:space="preserve">لا يذهب بولس إلى أورشليم إلا بعد ثلاث سنوات من إعلان الله المسيح له. وحتى في أورشليم، كانت زيارة بولس قصيرة، لذلك لا يمكن أن يكون الرسل قد علموه كل ما يخص الرب يسوع. في الواقع، لم يزر بولس إلا اثنين من القادة هناك. فتعرَّف على صفا، الذي يُدعى بطرس أيضًا. كان بطرس واحدًا من تلاميذ يسوع. ولابد وأن بطرس وبولس قد تحدثا عن الرب يسوع، لكن بولس لم يتعلم منه كل شيء عن الرب يسوع. وقابل بولس أيضًا يعقوب، أخا الرب يسوع. وهذا يعقوب مختلف عن تلميذي يسوع، اللذين يُدعيان يعقوب أيضًا. باستثناء يعقوب وبطرس، لم ير بولس أي رسول آخر. </w:t>
      </w:r>
    </w:p>
    <w:p>
      <w:pPr>
        <w:bidi/>
      </w:pPr>
      <w:r>
        <w:rPr>
          <w:rtl/>
          <w:cs/>
          <w:lang w:val="ar_AE" w:bidi="ar_AE"/>
        </w:rPr>
      </w:r>
      <w:r>
        <w:rPr>
          <w:rtl/>
          <w:cs/>
          <w:lang w:val="ar_AE" w:bidi="ar_AE"/>
        </w:rPr>
        <w:t>توقَّفوا هنا وناقشوا هذا السؤال معًا: للاسمين صفا وبطرس المعنى نفسه في لغات مختلفة، لذلك سيستخدم الناس هذين الاسمين للإشارة إلى الرجل نفسه. فكّروا في بعض الأسماء التي تعني نفس الشيء في لغات مختلفة. ناقشوا ما إذا كان أي شخص تعرفونه له أكثر من اسم يدعوه الناس به. لماذا يدعو الناس ذلك الشخص بأسماء مختلفة؟ أوقِفوا الاستماع إلى هذا التسجيل الصوتي هنا.</w:t>
      </w:r>
    </w:p>
    <w:p>
      <w:pPr>
        <w:bidi/>
      </w:pPr>
      <w:r>
        <w:rPr>
          <w:rtl/>
          <w:cs/>
          <w:lang w:val="ar_AE" w:bidi="ar_AE"/>
        </w:rPr>
      </w:r>
      <w:r>
        <w:rPr>
          <w:rtl/>
          <w:cs/>
          <w:lang w:val="ar_AE" w:bidi="ar_AE"/>
        </w:rPr>
        <w:t xml:space="preserve">ويؤكد بولس لأهل غلاطية بقسم أن الله يعلم أن ما يكتبه ليس كذبًا. في ذلك الوقت، كان الناس يحلفون كثيرًا ليؤكدوا أن ما يقولونه صحيح حقًا. في الجزء التالي من قصته، يواصل بولس إظهار أن الناس لم يعلموه الإنجيل. ومرة أخرى، يذهب بولس إلى منطقتين أخريين بعيدتين عن أورشليم، حيث لا يوجد رسل ليعلِّموه. هذه المرة يزور أجزاء من منطقتي سوريا وكيليكية. وتقع مدينتَا طرسوس وأنطاكية في هاتين المنطقتين. ويواصل بولس الكرازة بالأخبار السارة في تلك المناطق. </w:t>
      </w:r>
    </w:p>
    <w:p>
      <w:pPr>
        <w:bidi/>
      </w:pPr>
      <w:r>
        <w:rPr>
          <w:rtl/>
          <w:cs/>
          <w:lang w:val="ar_AE" w:bidi="ar_AE"/>
        </w:rPr>
      </w:r>
      <w:r>
        <w:rPr>
          <w:rtl/>
          <w:cs/>
          <w:lang w:val="ar_AE" w:bidi="ar_AE"/>
        </w:rPr>
        <w:t>توقفوا هنا وانظروا معًا إلى خريطة اليهودية والأراضي المحيطة بها. ابحثوا عن منطقتي سوريا وكيليكية على الخريطة، وكذلك مدينتَي طرسوس وأنطاكية. أوقِفوا الاستماع إلى هذا التسجيل الصوتي هنا.</w:t>
      </w:r>
    </w:p>
    <w:p>
      <w:pPr>
        <w:bidi/>
      </w:pPr>
      <w:r>
        <w:rPr>
          <w:rtl/>
          <w:cs/>
          <w:lang w:val="ar_AE" w:bidi="ar_AE"/>
        </w:rPr>
      </w:r>
      <w:r>
        <w:rPr>
          <w:rtl/>
          <w:cs/>
          <w:lang w:val="ar_AE" w:bidi="ar_AE"/>
        </w:rPr>
        <w:t xml:space="preserve">ولأن بولس كان في هذه المناطق البعيدة، لم يتمكن من التعرف إلى مجموعات المؤمنين في منطقة اليهودية، حيث توجد أورشليم. كان المؤمنون قد سَمعوا عن بولس، خاصة لأنه كان يضطهد المؤمنين سابقًا. لكن الآن، يسمع المؤمنون قصصًا عن ذلك الرجل، بولس، الذي اضطهد المؤمنين. إذ يسمعون أن بولس يعلِّم الآن عن الإيمان، الذي هو الأخبار السارة عن الرب يسوع! هذه أخبار سارة لدرجة أن المؤمنين في اليهودية سبحوا الله على تغييره لبولس، وعلى عمله من خلاله لنشر الإيمان. هؤلاء المؤمنون في اليهودية يعرفون أن بولس يعلِّم الإنجيل الحقيقي، على الرغم من أنهم لم يقابلوه أو يختاروه. فهؤلاء المؤمنون يثقون بأن الله قد علَّمه. ويريد بولس من أهل غلاطية أن يثقوا أيضًا بأن الله هو من علّمه! </w:t>
      </w:r>
    </w:p>
    <w:p>
      <w:pPr>
        <w:bidi/>
      </w:pPr>
      <w:r>
        <w:rPr>
          <w:rtl/>
          <w:cs/>
          <w:lang w:val="ar_AE" w:bidi="ar_AE"/>
        </w:rPr>
      </w:r>
      <w:r>
        <w:rPr>
          <w:rtl/>
          <w:cs/>
          <w:lang w:val="ar_AE" w:bidi="ar_AE"/>
        </w:rPr>
        <w:t>توقَّفوا هنا وابحثوا عن منطقة اليهودية والأراضي المحيطة بها على الخريطة.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1: 11 - 24 من الترجمة الأسهل فهمًا.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يقول بولس بحزم إن الإنجيل الذي يكرز به جاء من الله مباشرة، وليس من أي إنسان. </w:t>
      </w:r>
    </w:p>
    <w:p>
      <w:pPr>
        <w:bidi/>
      </w:pPr>
      <w:r>
        <w:rPr>
          <w:rtl/>
          <w:cs/>
          <w:lang w:val="ar_AE" w:bidi="ar_AE"/>
        </w:rPr>
      </w:r>
      <w:r>
        <w:rPr>
          <w:b/>
          <w:rtl/>
          <w:cs/>
          <w:lang w:val="ar_AE" w:bidi="ar_AE"/>
        </w:rPr>
        <w:t>في الجزء الثاني:</w:t>
      </w:r>
      <w:r>
        <w:rPr>
          <w:rtl/>
          <w:cs/>
          <w:lang w:val="ar_AE" w:bidi="ar_AE"/>
        </w:rPr>
        <w:t xml:space="preserve"> يصف بولس كيف كان يتصرف قبل أن يدعوه الله وبعد أن دعاه. فبعد أن دعاه الله، ذهب إلى العربية ودمشق. </w:t>
      </w:r>
    </w:p>
    <w:p>
      <w:pPr>
        <w:bidi/>
      </w:pPr>
      <w:r>
        <w:rPr>
          <w:rtl/>
          <w:cs/>
          <w:lang w:val="ar_AE" w:bidi="ar_AE"/>
        </w:rPr>
      </w:r>
      <w:r>
        <w:rPr>
          <w:b/>
          <w:rtl/>
          <w:cs/>
          <w:lang w:val="ar_AE" w:bidi="ar_AE"/>
        </w:rPr>
        <w:t>في الجزء الثالث:</w:t>
      </w:r>
      <w:r>
        <w:rPr>
          <w:rtl/>
          <w:cs/>
          <w:lang w:val="ar_AE" w:bidi="ar_AE"/>
        </w:rPr>
        <w:t xml:space="preserve"> يخبر بولس عن زيارته القصيرة إلى أورشليم. </w:t>
      </w:r>
    </w:p>
    <w:p>
      <w:pPr>
        <w:bidi/>
      </w:pPr>
      <w:r>
        <w:rPr>
          <w:rtl/>
          <w:cs/>
          <w:lang w:val="ar_AE" w:bidi="ar_AE"/>
        </w:rPr>
      </w:r>
      <w:r>
        <w:rPr>
          <w:b/>
          <w:rtl/>
          <w:cs/>
          <w:lang w:val="ar_AE" w:bidi="ar_AE"/>
        </w:rPr>
        <w:t>في الجزء الرابع:</w:t>
      </w:r>
      <w:r>
        <w:rPr>
          <w:rtl/>
          <w:cs/>
          <w:lang w:val="ar_AE" w:bidi="ar_AE"/>
        </w:rPr>
        <w:t xml:space="preserve"> يصف بولس كيف سمع المؤمنون الآخرون بما كان يفعله فسبحوا الله.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 المسيح، ابن الله</w:t>
      </w:r>
    </w:p>
    <w:p>
      <w:pPr>
        <w:pStyle w:val="ListBullet"/>
        <w:bidi/>
        <w:spacing w:line="240" w:lineRule="auto"/>
        <w:ind w:left="720"/>
      </w:pPr>
      <w:r>
        <w:rPr>
          <w:rtl/>
          <w:cs/>
          <w:lang w:val="ar_AE" w:bidi="ar_AE"/>
        </w:rPr>
      </w:r>
      <w:r>
        <w:rPr>
          <w:rtl/>
          <w:cs/>
          <w:lang w:val="ar_AE" w:bidi="ar_AE"/>
        </w:rPr>
        <w:t>كنيسة الله، التي تشمل كنائس اليهودية والمؤمنين في غلاطية</w:t>
      </w:r>
    </w:p>
    <w:p>
      <w:pPr>
        <w:pStyle w:val="ListBullet"/>
        <w:bidi/>
        <w:spacing w:line="240" w:lineRule="auto"/>
        <w:ind w:left="720"/>
      </w:pPr>
      <w:r>
        <w:rPr>
          <w:rtl/>
          <w:cs/>
          <w:lang w:val="ar_AE" w:bidi="ar_AE"/>
        </w:rPr>
      </w:r>
      <w:r>
        <w:rPr>
          <w:rtl/>
          <w:cs/>
          <w:lang w:val="ar_AE" w:bidi="ar_AE"/>
        </w:rPr>
        <w:t>يهود آخرون كانوا في سن 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الأمم</w:t>
      </w:r>
    </w:p>
    <w:p>
      <w:pPr>
        <w:pStyle w:val="ListBullet"/>
        <w:bidi/>
        <w:spacing w:line="240" w:lineRule="auto"/>
        <w:ind w:left="720"/>
      </w:pPr>
      <w:r>
        <w:rPr>
          <w:rtl/>
          <w:cs/>
          <w:lang w:val="ar_AE" w:bidi="ar_AE"/>
        </w:rPr>
      </w:r>
      <w:r>
        <w:rPr>
          <w:rtl/>
          <w:cs/>
          <w:lang w:val="ar_AE" w:bidi="ar_AE"/>
        </w:rPr>
        <w:t>الرسل في أورشليم</w:t>
      </w:r>
    </w:p>
    <w:p>
      <w:pPr>
        <w:pStyle w:val="ListBullet"/>
        <w:bidi/>
        <w:spacing w:line="240" w:lineRule="auto"/>
        <w:ind w:left="720"/>
      </w:pPr>
      <w:r>
        <w:rPr>
          <w:rtl/>
          <w:cs/>
          <w:lang w:val="ar_AE" w:bidi="ar_AE"/>
        </w:rPr>
      </w:r>
      <w:r>
        <w:rPr>
          <w:rtl/>
          <w:cs/>
          <w:lang w:val="ar_AE" w:bidi="ar_AE"/>
        </w:rPr>
        <w:t>صفا، الذي يُدعى أيضًا بطرس</w:t>
      </w:r>
    </w:p>
    <w:p>
      <w:pPr>
        <w:pStyle w:val="ListBullet"/>
        <w:bidi/>
        <w:spacing w:line="240" w:lineRule="auto"/>
        <w:ind w:left="720"/>
      </w:pPr>
      <w:r>
        <w:rPr>
          <w:rtl/>
          <w:cs/>
          <w:lang w:val="ar_AE" w:bidi="ar_AE"/>
        </w:rPr>
      </w:r>
      <w:r>
        <w:rPr>
          <w:rtl/>
          <w:cs/>
          <w:lang w:val="ar_AE" w:bidi="ar_AE"/>
        </w:rPr>
        <w:t>ويعقوب، أخو الرب</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ذلك الوقت، عندما أراد شخص ما إقناع الآخرين بالاستماع إلى فكرته، كان غالبًا ما يروي قصة تدعم فكرته. كان الناس يثقون في المعلومات التي رآها شخص ما أو سمعها فعلًا، لذلك يتحدث بولس عما اختبره. توجد قصة بولس في سفر أعمال الرسل أيضًا. وقد حدثت أشياء كثيرة مدهشة في قصة بولس، لكنه اختار أجزاء معينة منها تحديدًا ليُذكر أهل غلاطية بها. ويجيب بولس على بعض الأسئلة أو الشكوك التي ربما راودت الناس بشأنه وبشأن الإنجيل الذي علَّمه. </w:t>
      </w:r>
    </w:p>
    <w:p>
      <w:pPr>
        <w:bidi/>
      </w:pPr>
      <w:r>
        <w:rPr>
          <w:rtl/>
          <w:cs/>
          <w:lang w:val="ar_AE" w:bidi="ar_AE"/>
        </w:rPr>
      </w:r>
      <w:r>
        <w:rPr>
          <w:rtl/>
          <w:cs/>
          <w:lang w:val="ar_AE" w:bidi="ar_AE"/>
        </w:rPr>
        <w:t>توقفوا هنا وناقشوا هذا السؤال معًا: فكروا في الطريقة التي تروون بها قصة حياتكم وقصة إيمانكم بيسوع. عادةً لا يمكنكم أن تذكروا كل ما حدث! تخيلوا أنكم تخططون لرواية قصتكم لمجموعة من الأشخاص الذين يعرفونها بالفعل، وأردتم أن تذكِّروهم بشيء ما أثناء روايتها. كيف ستقررون الأجزاء التي يجب تضمينها؟ أوقِفوا الاستماع إلى هذا التسجيل الصوتي هنا.</w:t>
      </w:r>
    </w:p>
    <w:p>
      <w:pPr>
        <w:bidi/>
      </w:pPr>
      <w:r>
        <w:rPr>
          <w:rtl/>
          <w:cs/>
          <w:lang w:val="ar_AE" w:bidi="ar_AE"/>
        </w:rPr>
      </w:r>
      <w:r>
        <w:rPr>
          <w:rtl/>
          <w:cs/>
          <w:lang w:val="ar_AE" w:bidi="ar_AE"/>
        </w:rPr>
        <w:t xml:space="preserve">في هذا المقطع، يرد بولس على ما يقوله الغلاطيون عنه. وربما كان الناس يقولون إن بولس ليس رسولًا ليسوع المسيح، وأنه لم يكن يُعلِّم إنجيلًا حقيقيًا. وهنا يُظهر بولس أن الله قد اختاره ليكون رسولًا. ويوضح باستمرار أن الناس لم يختاروه أو يعطوه سلطته. كما يؤكد أن الإنجيل الذي يكرز به يأتي من يسوع المسيح نفسه. لذلك يمكن لأهل غلاطية أن يثقوا بأن هذا الإنجيل صحيح وحق. كما كان بعض الناس يحاولون إقناع أهل غلاطية باتباع الدين اليهودي والشرائع اليهودية بدلًا من المسيح. ويقول بولس إنه يعرف أسلوب الحياة اليهودي، لكنه اختار التخلي عن ذلك الأسلوب واتباع المسيح بدلًا منه. وهو يحث أهل غلاطية على فعل الشيء نفسه. </w:t>
      </w:r>
    </w:p>
    <w:p>
      <w:pPr>
        <w:bidi/>
      </w:pPr>
      <w:r>
        <w:rPr>
          <w:rtl/>
          <w:cs/>
          <w:lang w:val="ar_AE" w:bidi="ar_AE"/>
        </w:rPr>
      </w:r>
      <w:r>
        <w:rPr>
          <w:rtl/>
          <w:cs/>
          <w:lang w:val="ar_AE" w:bidi="ar_AE"/>
        </w:rPr>
        <w:t xml:space="preserve">في الجزء الأول، يشرح بولس سبب حديثه بشدة في المقطع الأخير. فهو يريد أن يطمئن أهل غلاطية إلى أنهم يستطيعون الثقة في الإنجيل الذي يكرز به. ويفعل بولس هذا لأنه يهتم بالمؤمنين، الذين يدعوهم أفراد عائلته. وكان بولس كثيرًا ما يدعو المؤمنين إخوة، وهو اسم يستخدمه للإشارة إلى الرجال والنساء على السواء. ويشرح بولس بوضوح أن الإنجيل من الله، وليس من الناس. فالناس قد يشوهون الرسالة أو يغيّرونها، لكن الله لا يفعل ذلك. لم يختلق الناس هذا الإنجيل، ولم يُعطه أحد لبولس قط، ولا علّمه له. بل تلقى بولس إعلانًا عن الرب يسوع. قد يعني هذا أن الرب يسوع أعلن الأخبار السارة لبولس، أو أن الله أعلن له الأخبار السارة المختصة بيسوع. </w:t>
      </w:r>
    </w:p>
    <w:p>
      <w:pPr>
        <w:bidi/>
      </w:pPr>
      <w:r>
        <w:rPr>
          <w:rtl/>
          <w:cs/>
          <w:lang w:val="ar_AE" w:bidi="ar_AE"/>
        </w:rPr>
      </w:r>
      <w:r>
        <w:rPr>
          <w:rtl/>
          <w:cs/>
          <w:lang w:val="ar_AE" w:bidi="ar_AE"/>
        </w:rPr>
        <w:t>توقفوا هنا وناقشوا كيف تريدون ترجمة عبارة "إعلان يسوع المسيح". في لغتكم، كيف تتحدثون عن الطريقة التي يُعلن بها الله شيئًا لم يعرفه الناس من قبل، أو يجعله معروفًا لهم؟ ناقشوا كيف سمعتم هذا المقطع من قبل. أوقِفوا الاستماع إلى هذا التسجيل الصوتي هنا.</w:t>
      </w:r>
    </w:p>
    <w:p>
      <w:pPr>
        <w:bidi/>
      </w:pPr>
      <w:r>
        <w:rPr>
          <w:rtl/>
          <w:cs/>
          <w:lang w:val="ar_AE" w:bidi="ar_AE"/>
        </w:rPr>
      </w:r>
      <w:r>
        <w:rPr>
          <w:rtl/>
          <w:cs/>
          <w:lang w:val="ar_AE" w:bidi="ar_AE"/>
        </w:rPr>
        <w:t xml:space="preserve">في الجزء الثاني، يروي بولس كيف تغيرت حياته عندما أعلن الله له هوية يسوع. ويصف أولًا كيف كانت حياته من قبل، إذ كان قد اضطهد كنيسة الله. وقد حاول بولس تدمير الكنيسة، مما يعني أنه أراد أن يمنع أي شخص من الإيمان على الإطلاق. </w:t>
      </w:r>
    </w:p>
    <w:p>
      <w:pPr>
        <w:bidi/>
      </w:pPr>
      <w:r>
        <w:rPr>
          <w:rtl/>
          <w:cs/>
          <w:lang w:val="ar_AE" w:bidi="ar_AE"/>
        </w:rPr>
      </w:r>
      <w:r>
        <w:rPr>
          <w:rtl/>
          <w:cs/>
          <w:lang w:val="ar_AE" w:bidi="ar_AE"/>
        </w:rPr>
        <w:t>توقَّفوا هنا وناقشوا هذا السؤال معًا: تخيّلوا شخصًا يريد إيقاف مجموعة رياضية. وهذا الشخص لا يريد فقط أن يمنع الأشخاص الذين في المجموعة من ممارسة تلك الرياضة، بل لا يريد أيضًا أن ينضم أي شخص إلى المجموعة على الإطلاق! كيف تصفون الطريقة التي يحاول بها هذا الشخص إيقاف المجموعة أو تدميرها؟ أوقِفوا الاستماع إلى هذا التسجيل الصوتي هنا.</w:t>
      </w:r>
    </w:p>
    <w:p>
      <w:pPr>
        <w:bidi/>
      </w:pPr>
      <w:r>
        <w:rPr>
          <w:rtl/>
          <w:cs/>
          <w:lang w:val="ar_AE" w:bidi="ar_AE"/>
        </w:rPr>
      </w:r>
      <w:r>
        <w:rPr>
          <w:rtl/>
          <w:cs/>
          <w:lang w:val="ar_AE" w:bidi="ar_AE"/>
        </w:rPr>
        <w:t>كان بولس أيضًا مكرَّسًا جدًا لليهودية. واليهودية هي ديانة الشعب اليهودي، أو الطريقة التي عبد بها الناس الله قبل مجيء الرب يسوع. كان بولس يتقدّم في اليهودية، مما يعني أنه كان متفوقًا جدًا على اليهود الآخرين في سنِّه، وكان في طريقه إلى أن يصبح قائدًا دينيًا يهوديًا. وكان غيورًا جدًا أو مكرسًا بشدة لتعلم هذه التعاليم والتقاليد وطاعتها.</w:t>
      </w:r>
    </w:p>
    <w:p>
      <w:pPr>
        <w:bidi/>
      </w:pPr>
      <w:r>
        <w:rPr>
          <w:rtl/>
          <w:cs/>
          <w:lang w:val="ar_AE" w:bidi="ar_AE"/>
        </w:rPr>
      </w:r>
      <w:r>
        <w:rPr>
          <w:rtl/>
          <w:cs/>
          <w:lang w:val="ar_AE" w:bidi="ar_AE"/>
        </w:rPr>
        <w:t>توقّفوا هنا وناقشوا هذا السؤال معًا: في لغتكم، كيف تصفون شخصًا مكرّسًا بشدة للتعليم الديني؟ أوقِفوا الاستماع إلى هذا التسجيل الصوتي هنا.</w:t>
      </w:r>
    </w:p>
    <w:p>
      <w:pPr>
        <w:bidi/>
      </w:pPr>
      <w:r>
        <w:rPr>
          <w:rtl/>
          <w:cs/>
          <w:lang w:val="ar_AE" w:bidi="ar_AE"/>
        </w:rPr>
      </w:r>
      <w:r>
        <w:rPr>
          <w:rtl/>
          <w:cs/>
          <w:lang w:val="ar_AE" w:bidi="ar_AE"/>
        </w:rPr>
        <w:t xml:space="preserve">ثم يصف بولس كيف دعاه الله شخصيًا ليكون رسولًا. على الرغم من أن بولس كان يظن أنه سيصبح قائدًا دينيًا يهوديًا، فإن الله اختاره ليكون قائدًا للمؤمنين. وقد اختاره الله وهو في رحم أمه، أي حتى قبل ولادته! لم يستحق بولس أن يكون رسولًا، لكن الله اختاره بسبب نعمته، أي لطفه تجاه الأشخاص الذين لا يستحقونها. ودعا الله بولس ليكون رسولًا عندما أعلن له من هو الرب يسوع. </w:t>
      </w:r>
    </w:p>
    <w:p>
      <w:pPr>
        <w:bidi/>
      </w:pPr>
      <w:r>
        <w:rPr>
          <w:rtl/>
          <w:cs/>
          <w:lang w:val="ar_AE" w:bidi="ar_AE"/>
        </w:rPr>
      </w:r>
      <w:r>
        <w:rPr>
          <w:rtl/>
          <w:cs/>
          <w:lang w:val="ar_AE" w:bidi="ar_AE"/>
        </w:rPr>
        <w:t xml:space="preserve">وعندما دعاه، قبل الدعوة. ولأن الله اختار بولس، لم يحتج إلى أن يتشاور مع أحد أو طلب المشورة من أي "لحم ودم". وقد استخدم الناس عبارة "لحم ودم" للتعبير عن الإنسان أو عن جسده. وكثيرًا ما تُستخدم هذه العبارة عندما يريد الناس مقارنة الإنسان بالله أو بشيء روحي. وبعض الترجمات تشير فقط إلى الإنسان هنا. </w:t>
      </w:r>
    </w:p>
    <w:p>
      <w:pPr>
        <w:bidi/>
      </w:pPr>
      <w:r>
        <w:rPr>
          <w:rtl/>
          <w:cs/>
          <w:lang w:val="ar_AE" w:bidi="ar_AE"/>
        </w:rPr>
      </w:r>
      <w:r>
        <w:rPr>
          <w:rtl/>
          <w:cs/>
          <w:lang w:val="ar_AE" w:bidi="ar_AE"/>
        </w:rPr>
        <w:t>توقَّفوا هنا وناقشوا هذا السؤال معًا: ما الكلمات أو العبارات التي تستخدمونها للحديث عن شخص أو عن جسد شخص ما؟ ناقشوا كيف تريدون ترجمة تعبير "لحم ودم" هنا. أوقِفوا الاستماع إلى هذا التسجيل الصوتي هنا.</w:t>
      </w:r>
    </w:p>
    <w:p>
      <w:pPr>
        <w:bidi/>
      </w:pPr>
      <w:r>
        <w:rPr>
          <w:rtl/>
          <w:cs/>
          <w:lang w:val="ar_AE" w:bidi="ar_AE"/>
        </w:rPr>
      </w:r>
      <w:r>
        <w:rPr>
          <w:rtl/>
          <w:cs/>
          <w:lang w:val="ar_AE" w:bidi="ar_AE"/>
        </w:rPr>
        <w:t xml:space="preserve">لم يصر بولس رسولًا لأن إنسانًا فعل شيئًا من أجله، بل بسبب الله فقط. لم يكن بولس بحاجة إلى الذهاب إلى أورشليم حتى يوافق عليه الرسل. ولم يكن من الممكن للرسل أن "يختاروا" بولس لأنه كان بعيدًا جدًا في بلاد العرب ودمشق، حيث لم يكن أيٌّ من الرسل يعيش! ومع ذلك، أمضى بولس ثلاث سنوات، يعلّم الأخبار السارة عن يسوع في دمشق والعربية. </w:t>
      </w:r>
    </w:p>
    <w:p>
      <w:pPr>
        <w:bidi/>
      </w:pPr>
      <w:r>
        <w:rPr>
          <w:rtl/>
          <w:cs/>
          <w:lang w:val="ar_AE" w:bidi="ar_AE"/>
        </w:rPr>
      </w:r>
      <w:r>
        <w:rPr>
          <w:rtl/>
          <w:cs/>
          <w:lang w:val="ar_AE" w:bidi="ar_AE"/>
        </w:rPr>
        <w:t xml:space="preserve">في الجزء الثالث، يصف بولس زيارته إلى أورشليم، فيقول إنه "صعد" إليها. ويستخدم بولس فعل "صعد" لأن أورشليم كانت على تل. وقد تعرّف بولس إلى بطرس، لكن بطرس لم يصبح معلمه. كما التقى بيعقوب، الذي ربما كان من المجموعة الرئيسية من الرسل أو مجرد قائد آخر في الكنيسة. وكان هذا يعقوب أخا الرب. وكثيرًا ما يدعو بولس يسوع "الرب"، لذلك نعلم هنا أنه يتحدث عن أخ الرب يسوع. ويؤكد بولس أنها كانت زيارة قصيرة، وأنه لم يرَ حتى كثيرًا من الرسل. ويقول هذا ليُظهر أن الله، وليس الرسل، هو الذي اختاره وعلمه الإنجيل. </w:t>
      </w:r>
    </w:p>
    <w:p>
      <w:pPr>
        <w:bidi/>
      </w:pPr>
      <w:r>
        <w:rPr>
          <w:rtl/>
          <w:cs/>
          <w:lang w:val="ar_AE" w:bidi="ar_AE"/>
        </w:rPr>
      </w:r>
      <w:r>
        <w:rPr>
          <w:rtl/>
          <w:cs/>
          <w:lang w:val="ar_AE" w:bidi="ar_AE"/>
        </w:rPr>
        <w:t xml:space="preserve">في هذه المرحلة، يعلن بولس أمام الله أن كل ما يكتبه صحيح. وكان بولس كثيرًا ما يضع عبارات تعجبية مثل هذه في رسائله، وكأنه يقف أمام قاضٍ، حيث يجب عليه أن يعد رسميًا بأن يقول الحقيقة. ويعلم بولس أن الله يسمعه، وسيشهد بأن ما يقوله صحيح. </w:t>
      </w:r>
    </w:p>
    <w:p>
      <w:pPr>
        <w:bidi/>
      </w:pPr>
      <w:r>
        <w:rPr>
          <w:rtl/>
          <w:cs/>
          <w:lang w:val="ar_AE" w:bidi="ar_AE"/>
        </w:rPr>
      </w:r>
      <w:r>
        <w:rPr>
          <w:rtl/>
          <w:cs/>
          <w:lang w:val="ar_AE" w:bidi="ar_AE"/>
        </w:rPr>
        <w:t>توقَّفوا هنا وناقشوا هذا السؤال معًا: إذا كنتم تحاولون إقناع شخص ما، فكيف تُظهرون أنكم تقولون الحقيقة حقًا؟ ما العبارات التي تقولونها؟ ومتى تقولونها؟ وما العبارات الموجودة في لغتكم التي تشبه ما يقوله بولس؟ أوقِفوا الاستماع إلى هذا التسجيل الصوتي هنا.</w:t>
      </w:r>
    </w:p>
    <w:p>
      <w:pPr>
        <w:bidi/>
      </w:pPr>
      <w:r>
        <w:rPr>
          <w:rtl/>
          <w:cs/>
          <w:lang w:val="ar_AE" w:bidi="ar_AE"/>
        </w:rPr>
      </w:r>
      <w:r>
        <w:rPr>
          <w:rtl/>
          <w:cs/>
          <w:lang w:val="ar_AE" w:bidi="ar_AE"/>
        </w:rPr>
        <w:t xml:space="preserve">في الجزء الرابع، يصف بولس كيف كان المؤمنون الآخرون يرونه. فقد كان يسافر في مناطق مختلفة خارج اليهودية، لذلك لم يكن المؤمنون في اليهودية يستطيعون زيارته بسهولة. يقول بولس إن المؤمنين الآخرين في اليهودية لم يكونوا يعرفونه شخصيًا. وهو يقول هذا ليُظهر أنه لم يتعلم من هؤلاء المؤمنين أيضًا. بل كان يشارك الأخبار السارة مع أشخاص غير مؤمنين في سوريا وكيليكية. لكن الناس كانوا يخبرون المؤمنين في اليهودية بما يفعله بولس، ويخبرونهم أنه يعلِّم عن الإيمان. وأحيانًا تُستخدم كلمة "الإيمان" للإشارة إلى الأخبار السارة عن الرب يسوع وكيف يؤمن الناس به. ففرح المؤمنون، لأنهم كانوا سعداء لأن الله كان يعمل من خلال بولس وفيه. ويذكر بولس أن المؤمنين فرحوا ليثبت أن المؤمنين في اليهودية كانوا يعرفون أن بولس يفعل الصواب، على الرغم من أنهم لم يقابلوه أو يختاروه. المؤمنون في اليهودية "مجدوا الله في بولس"، أي أنهم سبَّحوا الله بسببه. </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1: 11 - 24 من الترجمة الأسهل فهمًا.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 المسيح، ابن الله</w:t>
      </w:r>
    </w:p>
    <w:p>
      <w:pPr>
        <w:pStyle w:val="ListBullet"/>
        <w:bidi/>
        <w:spacing w:line="240" w:lineRule="auto"/>
        <w:ind w:left="720"/>
      </w:pPr>
      <w:r>
        <w:rPr>
          <w:rtl/>
          <w:cs/>
          <w:lang w:val="ar_AE" w:bidi="ar_AE"/>
        </w:rPr>
      </w:r>
      <w:r>
        <w:rPr>
          <w:rtl/>
          <w:cs/>
          <w:lang w:val="ar_AE" w:bidi="ar_AE"/>
        </w:rPr>
        <w:t>كنيسة الله، التي تشمل كنائس اليهودية والمؤمنين في غلاطية</w:t>
      </w:r>
    </w:p>
    <w:p>
      <w:pPr>
        <w:pStyle w:val="ListBullet"/>
        <w:bidi/>
        <w:spacing w:line="240" w:lineRule="auto"/>
        <w:ind w:left="720"/>
      </w:pPr>
      <w:r>
        <w:rPr>
          <w:rtl/>
          <w:cs/>
          <w:lang w:val="ar_AE" w:bidi="ar_AE"/>
        </w:rPr>
      </w:r>
      <w:r>
        <w:rPr>
          <w:rtl/>
          <w:cs/>
          <w:lang w:val="ar_AE" w:bidi="ar_AE"/>
        </w:rPr>
        <w:t>يهود آخرون كانوا في سن 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الأمم</w:t>
      </w:r>
    </w:p>
    <w:p>
      <w:pPr>
        <w:pStyle w:val="ListBullet"/>
        <w:bidi/>
        <w:spacing w:line="240" w:lineRule="auto"/>
        <w:ind w:left="720"/>
      </w:pPr>
      <w:r>
        <w:rPr>
          <w:rtl/>
          <w:cs/>
          <w:lang w:val="ar_AE" w:bidi="ar_AE"/>
        </w:rPr>
      </w:r>
      <w:r>
        <w:rPr>
          <w:rtl/>
          <w:cs/>
          <w:lang w:val="ar_AE" w:bidi="ar_AE"/>
        </w:rPr>
        <w:t>الرسُل في أورشليم</w:t>
      </w:r>
    </w:p>
    <w:p>
      <w:pPr>
        <w:pStyle w:val="ListBullet"/>
        <w:bidi/>
        <w:spacing w:line="240" w:lineRule="auto"/>
        <w:ind w:left="720"/>
      </w:pPr>
      <w:r>
        <w:rPr>
          <w:rtl/>
          <w:cs/>
          <w:lang w:val="ar_AE" w:bidi="ar_AE"/>
        </w:rPr>
      </w:r>
      <w:r>
        <w:rPr>
          <w:rtl/>
          <w:cs/>
          <w:lang w:val="ar_AE" w:bidi="ar_AE"/>
        </w:rPr>
        <w:t>صفا، الذي يُدعى أيضًا بطرس</w:t>
      </w:r>
    </w:p>
    <w:p>
      <w:pPr>
        <w:pStyle w:val="ListBullet"/>
        <w:bidi/>
        <w:spacing w:line="240" w:lineRule="auto"/>
        <w:ind w:left="720"/>
      </w:pPr>
      <w:r>
        <w:rPr>
          <w:rtl/>
          <w:cs/>
          <w:lang w:val="ar_AE" w:bidi="ar_AE"/>
        </w:rPr>
      </w:r>
      <w:r>
        <w:rPr>
          <w:rtl/>
          <w:cs/>
          <w:lang w:val="ar_AE" w:bidi="ar_AE"/>
        </w:rPr>
        <w:t>ويعقوب، أخو الرب</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الشخصية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"أيها الإخوة والأخوات الأحباء، أقول هذا لأنني أريدكم أن تفهموا أن الأخبار السارة التي بشرتكم بها ليست شيئًا اختلقه إنسان. ولم يعطني أحد الإنجيل، ولم يعلّمني إياه أحد. بل حصلت عليه بإعلان من يسوع المسيح".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يسوع السؤال التالي: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في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يقول بولس: "أنتم تعرفون قصة حياتي قبل أن أصبح مؤمنًا. أنتم تعرفون كيف أطعت العادات اليهودية، وكيف هاجمت شعب الله الذي يؤمن بالرب يسوع بعنف. لقد حاولت أن أتسبب في القضاء على الكنيسة. كنت سأصبح قائدًا في الديانة اليهودية، وكنت أتفوّق على كثيرين من اليهود الذين في سني. كنت متحمسًا جدًا للحفاظ على تقاليد أجدادي. لكن، على الرغم من ذلك، فقبل أن أُولَد، كان الله قد اختارني لأقوم بعمله. وكان الله لطيفًا معي ودعاني لأكون رسولًا. ثم سُر الله بأن يجعلني أفهم من هو ابن الله حقًا. لقد فعل الله هذا حتى أستطيع أن أخبر الأمم بالأخبار المختصة بابن الله".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يقول بولس: "عندما حدث هذا، لم أطلب من أحد أن يعلمني الإنجيل. لم أذهب إلى أورشليم لأتعلَّم من الذين كانوا رسلًا قبل أن أصبح رسولًا. بل ذهبت فورًا إلى منطقة العربية. ثم، بعد أن قضيتُ بعض الوقت هناك، عدت إلى مدينة دمشق. وبعد ثلاث سنوات من إعلان الله لي ابنه، صعدت إلى أورشليم لأتعرف إلى بطرس، ومكثت معه خمسة عشر يومًا فقط. كما التقيت يعقوب، أخا الرب يسوع. لكنني لم أرَ أيّا من الرسل الآخرين. الله يعلم أن ما أكتبه إليكم ليس كذبًا".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بطرس ويعقوب: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"عندما غادرت أورشليم، سافرت إلى منطقتي سورية وكيليكية. خلال ذلك الوقت، لم تكن مجموعات المؤمنين في منطقة اليهودية، تعرفني شخصيًا. لكن شخصًا ما أخبر المؤمنين في أورشليم بأن: "هذا الرجل، بولس، كان يهاجمنا نحن المؤمنين سابقًا، وهو الآن يقول للناس أن يؤمنوا بالمسيح. لقد حاول بولس سابقًا أن يُهلك الذين يؤمنون بالمسيح!" وبسبب هذا التقرير عني، كان المؤمنون يسبحون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في اليهودية: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في غلاطية: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1: 11 - 24 من الترجمة الأسهل فهمًا.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يدعو بولس المؤمنين في غلاطية "</w:t>
      </w:r>
      <w:r>
        <w:rPr>
          <w:b/>
          <w:rtl/>
          <w:cs/>
          <w:lang w:val="ar_AE" w:bidi="ar_AE"/>
        </w:rPr>
        <w:t>إخوة</w:t>
      </w:r>
      <w:r>
        <w:rPr>
          <w:rtl/>
          <w:cs/>
          <w:lang w:val="ar_AE" w:bidi="ar_AE"/>
        </w:rPr>
        <w:t xml:space="preserve">". وبما أن الله هو أبو جميع المؤمنين، فإن جميع المؤمنين مثل الإخوة والأخوات. لذلك يستخدم بولس كلمة "أخ" كثيرًا عندما يشير إلى مؤمنٍ آخر. وعندما يتحدث إلى أكثر من مؤمن واحد، قد يستخدم كلمة "إخوة" ليقصد بها الإخوة والأخوات معًا. لمزيد من المعلومات عن الإخوة، ارجعوا إلى كلمة "مؤمن" في "قاموس الكلمات الرئيسية".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 xml:space="preserve">لم يختلق البشر </w:t>
      </w:r>
      <w:r>
        <w:rPr>
          <w:b/>
          <w:rtl/>
          <w:cs/>
          <w:lang w:val="ar_AE" w:bidi="ar_AE"/>
        </w:rPr>
        <w:t>الإنجيل</w:t>
      </w:r>
      <w:r>
        <w:rPr>
          <w:rtl/>
          <w:cs/>
          <w:lang w:val="ar_AE" w:bidi="ar_AE"/>
        </w:rPr>
        <w:t xml:space="preserve"> الذي يكرز به بولس. وكلمة إنجيل تعني الأخبار السارة. والخبر السار في الكتاب المُقدَّس أنَّ الله رتَّب طريقة لخلاص الناس. لمزيد من المعلومات عن كلمة الإنجيل، راجعوا "قاموس الكلمات الرئيسية". استخدموا الكلمة أو العبارة ذاتها التي استخدمتموها في المقاطع السابقة للإشارة إلى "الإنجيل".</w:t>
      </w:r>
    </w:p>
    <w:p>
      <w:pPr>
        <w:bidi/>
      </w:pPr>
      <w:r>
        <w:rPr>
          <w:rtl/>
          <w:cs/>
          <w:lang w:val="ar_AE" w:bidi="ar_AE"/>
        </w:rPr>
      </w:r>
      <w:r>
        <w:rPr>
          <w:rtl/>
          <w:cs/>
          <w:lang w:val="ar_AE" w:bidi="ar_AE"/>
        </w:rPr>
        <w:t xml:space="preserve">يكرز بولس بالإنجيل الحقيقي. وفي اللغة الأصلية، تعني هذه الكلمة حرفيًا التبشير بالأخبار السارة عن يسوع أو تعليمها. استخدموا الكلمة أو العبارة ذاتها التي استخدمتموها في المقاطع السابقة لترجمة كلمة "الوعظ". </w:t>
      </w:r>
    </w:p>
    <w:p>
      <w:pPr>
        <w:bidi/>
      </w:pPr>
      <w:r>
        <w:rPr>
          <w:rtl/>
          <w:cs/>
          <w:lang w:val="ar_AE" w:bidi="ar_AE"/>
        </w:rPr>
      </w:r>
      <w:r>
        <w:rPr>
          <w:rtl/>
          <w:cs/>
          <w:lang w:val="ar_AE" w:bidi="ar_AE"/>
        </w:rPr>
        <w:t xml:space="preserve">وقد تلقى بولس إعلانًا عن الرب يسوع المسيح. والإعلان هو أن يكشف الله أمرًا لم يكن الناس يعرفونه أو يرونه من قبل، ويجعله معروفًا لهم. وقد يشمل ذلك طبيعة الله، أو مشيئته، أو حقائق محددة يريد الله من الناس أن يفهموها. وكان هذا الإعلان هو الأخبار السارة عن هوية الرب يسوع وكيف يخلّص الناس. </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إعلان</w:t>
      </w:r>
      <w:r>
        <w:rPr>
          <w:rtl/>
          <w:cs/>
          <w:lang w:val="ar_AE" w:bidi="ar_AE"/>
        </w:rPr>
        <w:t>. وانظروا مصطلح الرؤيا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b/>
          <w:rtl/>
          <w:cs/>
          <w:lang w:val="ar_AE" w:bidi="ar_AE"/>
        </w:rPr>
        <w:t>والمسيح</w:t>
      </w:r>
      <w:r>
        <w:rPr>
          <w:rtl/>
          <w:cs/>
          <w:lang w:val="ar_AE" w:bidi="ar_AE"/>
        </w:rPr>
        <w:t xml:space="preserve"> هو لقب يسوع، وهو يُذكِّر المؤمنين بأنه المسيا، أو المخلّص والملك الذي اختاره الله ليأتي ويخلّص الناس. لمزيد من المعلومات عن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وكان بولس يهوديًا متدينًا. واليهودية هي الدين اليهودي بما يشمله من عادات وتقاليد. وقد طلب الله من اليهود أن يعيشوا بطريقة معيّنة أثناء انتظارهم للمخلّص. كما أضاف اليهود الكثير من التقاليد والعادات لمساعدتهم على تذكُّر الشرائع وأنماط الحياة التي أوصاهم الله بها.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اليهودية</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كثيرًا ما كان بولس يضطهد كنيسة الله. وعندما يضطهدكم الناس، فإنهم يعاملونكم بقسوة وظُلم. فقد يضربونكم، أو يستبعدونكم من المجتمع، أو يتكلمون عنكم بالكذب، أو يجرونكم إلى المحاكم. </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كلمة </w:t>
      </w:r>
      <w:r>
        <w:rPr>
          <w:b/>
          <w:rtl/>
          <w:cs/>
          <w:lang w:val="ar_AE" w:bidi="ar_AE"/>
        </w:rPr>
        <w:t>يضطهد</w:t>
      </w:r>
      <w:r>
        <w:rPr>
          <w:rtl/>
          <w:cs/>
          <w:lang w:val="ar_AE" w:bidi="ar_AE"/>
        </w:rPr>
        <w:t>. ابحثوا في "قاموس الكلمات الرئيسية" عن كلمة الاضطهاد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و"</w:t>
      </w:r>
      <w:r>
        <w:rPr>
          <w:b/>
          <w:rtl/>
          <w:cs/>
          <w:lang w:val="ar_AE" w:bidi="ar_AE"/>
        </w:rPr>
        <w:t>الكنيسة</w:t>
      </w:r>
      <w:r>
        <w:rPr>
          <w:rtl/>
          <w:cs/>
          <w:lang w:val="ar_AE" w:bidi="ar_AE"/>
        </w:rPr>
        <w:t>" هي جماعة من الناس الذين يؤمنون بالرب يسوع. وقد يستخدم الناس عبارة "كنيسة الله" للإشارة إلى جميع المؤمنين بيسوع في كل الأرض. كما يتحدث بولس أيضًا عن كنائس اليهودية، أي جماعات المؤمنين في منطقة اليهودية. لمزيد من المعلومات عن الكنيسة، راجعوا "قاموس الكلمات الرئيسية". استخدموا الكلمة أو العبارة ذاتها التي استخدمتموها في المقاطع السابقة للإشارة إلى كلمة "كنيسة".</w:t>
      </w:r>
    </w:p>
    <w:p>
      <w:pPr>
        <w:bidi/>
      </w:pPr>
      <w:r>
        <w:rPr>
          <w:rtl/>
          <w:cs/>
          <w:lang w:val="ar_AE" w:bidi="ar_AE"/>
        </w:rPr>
      </w:r>
      <w:r>
        <w:rPr>
          <w:rtl/>
          <w:cs/>
          <w:lang w:val="ar_AE" w:bidi="ar_AE"/>
        </w:rPr>
        <w:t xml:space="preserve">كان بولس غيورًا على تقاليد أجداده. وعندما يكون الشخص غيورًا، فإنه يكون مكرَّسًا بشدة لشخص أو لشيء ما، ويحرص على بقائه نقيًا وسليمًا.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"غيور"</w:t>
      </w:r>
      <w:r>
        <w:rPr>
          <w:rtl/>
          <w:cs/>
          <w:lang w:val="ar_AE" w:bidi="ar_AE"/>
        </w:rPr>
        <w:t>. انظروا كلمة غيور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وقد دعا الله بولس بسبب </w:t>
      </w:r>
      <w:r>
        <w:rPr>
          <w:b/>
          <w:rtl/>
          <w:cs/>
          <w:lang w:val="ar_AE" w:bidi="ar_AE"/>
        </w:rPr>
        <w:t>نعمته</w:t>
      </w:r>
      <w:r>
        <w:rPr>
          <w:rtl/>
          <w:cs/>
          <w:lang w:val="ar_AE" w:bidi="ar_AE"/>
        </w:rPr>
        <w:t>. ويمنح الله نعمته للمؤمنين عندما يكون لطيفًا معهم، رغم أنهم لا يستحقون ذلك. ولمزيد من المعلومات عن النعمة راجعوا "قاموس الكلمات الرئيسية". استخدموا الكلمة أو العبارة ذاتها التي استخدمتموها في المقاطع السابقة للإشارة إلى كلمة نعمة.</w:t>
      </w:r>
    </w:p>
    <w:p>
      <w:pPr>
        <w:bidi/>
      </w:pPr>
      <w:r>
        <w:rPr>
          <w:rtl/>
          <w:cs/>
          <w:lang w:val="ar_AE" w:bidi="ar_AE"/>
        </w:rPr>
      </w:r>
      <w:r>
        <w:rPr>
          <w:rtl/>
          <w:cs/>
          <w:lang w:val="ar_AE" w:bidi="ar_AE"/>
        </w:rPr>
        <w:t xml:space="preserve">وقد أظهر الله لبولس من هو ابن الله حقًا. ابن الله هو لقب ليسوع. يُدعى يسوع ابن الله لأن له عَلاقة خاصة بالله الآب. فالله ويسوع يحبان بعضهما البعض كما يحب الأب والابن أحدهما الآخر. كما يُظهر هذا اللقب أيضًا أن الرب يسوع هو الله.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"الابن"</w:t>
      </w:r>
      <w:r>
        <w:rPr>
          <w:rtl/>
          <w:cs/>
          <w:lang w:val="ar_AE" w:bidi="ar_AE"/>
        </w:rPr>
        <w:t>. ابحثوا في "قاموس الكلمات الرئيسية" عن تعبير "ابن الله"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وقد اختار الله بولس ليكرز بالرب يسوع بين الأمم. وتشير كلمة الأمم إلى جميع الناس الذين ليسوا يهودًا.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الأمم</w:t>
      </w:r>
      <w:r>
        <w:rPr>
          <w:rtl/>
          <w:cs/>
          <w:lang w:val="ar_AE" w:bidi="ar_AE"/>
        </w:rPr>
        <w:t>. ولمزيد من المعلومات عن الأمم، ارجعوا إلى قاموس الكلمات الرئيسية. إذا كنتم قد ترجمتم هذه الكلمة بالفعل في سِفر آخر من الكتاب المُقدَّس، استخدموا الكلمة نفسها التي استخدمتموها هناك. أوقِفوا الاستماع إلى هذا التسجيل الصوتي هنا.</w:t>
      </w:r>
    </w:p>
    <w:p>
      <w:pPr>
        <w:bidi/>
      </w:pPr>
      <w:r>
        <w:rPr>
          <w:rtl/>
          <w:cs/>
          <w:lang w:val="ar_AE" w:bidi="ar_AE"/>
        </w:rPr>
      </w:r>
      <w:r>
        <w:rPr>
          <w:rtl/>
          <w:cs/>
          <w:lang w:val="ar_AE" w:bidi="ar_AE"/>
        </w:rPr>
        <w:t xml:space="preserve">بعد أن اختار الله بولس، لم يذهب بولس لرؤية </w:t>
      </w:r>
      <w:r>
        <w:rPr>
          <w:b/>
          <w:rtl/>
          <w:cs/>
          <w:lang w:val="ar_AE" w:bidi="ar_AE"/>
        </w:rPr>
        <w:t>الرسل</w:t>
      </w:r>
      <w:r>
        <w:rPr>
          <w:rtl/>
          <w:cs/>
          <w:lang w:val="ar_AE" w:bidi="ar_AE"/>
        </w:rPr>
        <w:t xml:space="preserve"> في أورشليم. والرسول هو شخص حصل على سلطان خاص من يسوع ليتكلّم نيابةً عنه. ولمزيد من المعلومات عن الرسول، راجعوا "قاموس الكلمات الرئيسية". استخدموا الكلمة أو العبارة نفسها التي استخدمتموها في المقاطع السابقة للإشارة إلى كلمة رسول.</w:t>
      </w:r>
    </w:p>
    <w:p>
      <w:pPr>
        <w:bidi/>
      </w:pPr>
      <w:r>
        <w:rPr>
          <w:rtl/>
          <w:cs/>
          <w:lang w:val="ar_AE" w:bidi="ar_AE"/>
        </w:rPr>
      </w:r>
      <w:r>
        <w:rPr>
          <w:rtl/>
          <w:cs/>
          <w:lang w:val="ar_AE" w:bidi="ar_AE"/>
        </w:rPr>
        <w:t xml:space="preserve">ويرى بولس يعقوب، أخا </w:t>
      </w:r>
      <w:r>
        <w:rPr>
          <w:b/>
          <w:rtl/>
          <w:cs/>
          <w:lang w:val="ar_AE" w:bidi="ar_AE"/>
        </w:rPr>
        <w:t>الرب</w:t>
      </w:r>
      <w:r>
        <w:rPr>
          <w:rtl/>
          <w:cs/>
          <w:lang w:val="ar_AE" w:bidi="ar_AE"/>
        </w:rPr>
        <w:t>. والربّ هو السيَّد الذي له سلطان كامل على الآخرين. ولذلك استخدم بنو إسرائيل هذه الكلمة للإشارة إلى الله، لأن له السلطان على العالم كله. كثيرًا ما يدعو بولس يسوع الرب ليُذكِّر الناس بأن يسوع هو الله أيضًا. لمزيدٍ من المعلومات عن لقب الرب/السيد، راجعوا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ويخبر الناس أن بولس يعلِّم عن الإيمان. الإيمان يعني الاتكال على شخص ما، والثقة والإيمان بأن ما يقوله هذا الشخص هو الحق. وهذا الإيمان المحدد هو الطريقة التي يؤمن بها الناس بيسوع. فعندما يؤمن الشخص بالرب يسوع، فإنه يثق بأنه ابن الله، وأنه مات من أجل خطاياه، وأن الله قد غفر له وقبله. </w:t>
      </w:r>
    </w:p>
    <w:p>
      <w:pPr>
        <w:bidi/>
      </w:pPr>
      <w:r>
        <w:rPr>
          <w:rtl/>
          <w:cs/>
          <w:lang w:val="ar_AE" w:bidi="ar_AE"/>
        </w:rPr>
      </w:r>
      <w:r>
        <w:rPr>
          <w:rtl/>
          <w:cs/>
          <w:lang w:val="ar_AE" w:bidi="ar_AE"/>
        </w:rPr>
        <w:t xml:space="preserve">توقفوا هنا وناقشوا كمجموعة الكلمة أو العبارة التي تستخدمونها للتعبير عن </w:t>
      </w:r>
      <w:r>
        <w:rPr>
          <w:b/>
          <w:rtl/>
          <w:cs/>
          <w:lang w:val="ar_AE" w:bidi="ar_AE"/>
        </w:rPr>
        <w:t>الإيمان</w:t>
      </w:r>
      <w:r>
        <w:rPr>
          <w:rtl/>
          <w:cs/>
          <w:lang w:val="ar_AE" w:bidi="ar_AE"/>
        </w:rPr>
        <w:t>. لمزيدٍ من المعلومات، راجعوا كلمة إيمان في قاموس الكلمات الرئيسية. إذا كنتم قد ترجمتم هذه الكلمة بالفعل في سِفر آخر من الكتاب المُقدَّس، استخدموا الكلمة نفسها التي استخدمتموها هناك. أوقِفوا الاستماع إلى هذا التسجيل الصوتي هنا.</w:t>
      </w:r>
    </w:p>
    <w:p>
      <w:pPr>
        <w:bidi/>
      </w:pPr>
      <w:r>
        <w:rPr>
          <w:rtl/>
          <w:cs/>
          <w:lang w:val="ar_AE" w:bidi="ar_AE"/>
        </w:rPr>
      </w:r>
      <w:r>
        <w:rPr>
          <w:rtl/>
          <w:cs/>
          <w:lang w:val="ar_AE" w:bidi="ar_AE"/>
        </w:rPr>
        <w:t xml:space="preserve">مجَّد المؤمنون الله أو سبَّحوه بسبب ما فعله بولس. وهاتان الكلمتان متقاربتان في المعنى. وعندما تسبحون الله أو تمجدونه، فإنكم تتحدثون بكلام صالح عن الله وتوجّهون إليه كلامًا صالحًا، لأنكم تعترفون بأنه صالح وعظيم ومستحق لكل إكرام. كما تشكرونه على الأعمال الصالحة التي فعلها وعلى البركات التي يمنحها. </w:t>
      </w:r>
    </w:p>
    <w:p>
      <w:pPr>
        <w:bidi/>
      </w:pPr>
      <w:r>
        <w:rPr>
          <w:rtl/>
          <w:cs/>
          <w:lang w:val="ar_AE" w:bidi="ar_AE"/>
        </w:rPr>
      </w:r>
      <w:r>
        <w:rPr>
          <w:rtl/>
          <w:cs/>
          <w:lang w:val="ar_AE" w:bidi="ar_AE"/>
        </w:rPr>
        <w:t xml:space="preserve">توقفوا هنا وناقشوا معًا الكلمة أو العبارة التي ستستخدمونها لترجمة </w:t>
      </w:r>
      <w:r>
        <w:rPr>
          <w:b/>
          <w:rtl/>
          <w:cs/>
          <w:lang w:val="ar_AE" w:bidi="ar_AE"/>
        </w:rPr>
        <w:t>التسبيح</w:t>
      </w:r>
      <w:r>
        <w:rPr>
          <w:rtl/>
          <w:cs/>
          <w:lang w:val="ar_AE" w:bidi="ar_AE"/>
        </w:rPr>
        <w:t xml:space="preserve"> أو </w:t>
      </w:r>
      <w:r>
        <w:rPr>
          <w:b/>
          <w:rtl/>
          <w:cs/>
          <w:lang w:val="ar_AE" w:bidi="ar_AE"/>
        </w:rPr>
        <w:t>التمجيد</w:t>
      </w:r>
      <w:r>
        <w:rPr>
          <w:rtl/>
          <w:cs/>
          <w:lang w:val="ar_AE" w:bidi="ar_AE"/>
        </w:rPr>
        <w:t>. انظروا تعبير التسبيح والتمجيد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٢: ١–١٠ واحفظوها في قلوبكم. </w:t>
      </w:r>
    </w:p>
    <w:p>
      <w:pPr>
        <w:bidi/>
      </w:pPr>
      <w:r>
        <w:rPr>
          <w:rtl/>
          <w:cs/>
          <w:lang w:val="ar_AE" w:bidi="ar_AE"/>
        </w:rPr>
      </w:r>
      <w:r>
        <w:rPr>
          <w:rtl/>
          <w:cs/>
          <w:lang w:val="ar_AE" w:bidi="ar_AE"/>
        </w:rPr>
        <w:t xml:space="preserve">استمعوا إلى النسخة الصوتية من رسالة غلاطية ٢: ١–١٠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ويسوع والروح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2: 1 - 10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كان بولس يروي قصة حياته ليذكِّر أهل غلاطية بأن الله اختاره ليكون رسولًا. وفي هذا المقطع، يواصل بولس رواية قصته. فيخبرنا عن المرة الثانية التي ذهب فيها إلى أورشليم، وهذه المرة للقاء الرسل. خلال هذه الرحلة، اتفق الرسل على أن الله قد أعطى بولس سلطانًا بصفته رسولًا. كما اتفق الرسل أيضًا على أن بولس يُعلِّم الإنجيل الصحيح. </w:t>
      </w:r>
    </w:p>
    <w:p>
      <w:pPr>
        <w:bidi/>
      </w:pPr>
      <w:r>
        <w:rPr>
          <w:rtl/>
          <w:cs/>
          <w:lang w:val="ar_AE" w:bidi="ar_AE"/>
        </w:rPr>
      </w:r>
      <w:r>
        <w:rPr>
          <w:rtl/>
          <w:cs/>
          <w:lang w:val="ar_AE" w:bidi="ar_AE"/>
        </w:rPr>
        <w:t xml:space="preserve">في بداية هذا المقطع، يقول بولس إنه عاد إلى أورشليم بعد أربع عشرة سنة. وكان ذلك على الأرجح بعد أربع عشرة سنة من زيارته السابقة. وهذه المرة سافر بولس مع برنابا، وهو مؤمن آخر كان يعمل معه ويسافر برفقته. كما سافر أيضًا مع تيطس، الذي أصبح مؤمنًا بسبب تعاليم بولس. وكان الله قد أعلن لبولس أن عليه الذهاب إلى أورشليم. وكان هذا إعلانًا مختلفًا عن إعلان الله له عن هوية يسوع. وعندما وصل بولس إلى أورشليم، التقى على انفراد بقادة المؤمنين المرموقين. وهؤلاء القادة هم يعقوب، أخو الرب؛ وصفا الذي يُدعى أيضًا بطرس؛ ويوحنا. وكان كل من بطرس ويوحنا من الاثني عشر تلميذًا الأقرب إلى يسوع. وأخبر بولس هؤلاء القادة بالإنجيل الذي كان يعلّمه للأمم. </w:t>
      </w:r>
    </w:p>
    <w:p>
      <w:pPr>
        <w:bidi/>
      </w:pPr>
      <w:r>
        <w:rPr>
          <w:rtl/>
          <w:cs/>
          <w:lang w:val="ar_AE" w:bidi="ar_AE"/>
        </w:rPr>
      </w:r>
      <w:r>
        <w:rPr>
          <w:rtl/>
          <w:cs/>
          <w:lang w:val="ar_AE" w:bidi="ar_AE"/>
        </w:rPr>
        <w:t xml:space="preserve">وقد فعل ذلك لأنه أراد أن يكون عمله فعالًا. ويُشبه بولس الطريقة التي يخبر بها الناس عن يسوع بشخص يركض في سباق. ففي ذلك الوقت، كان الناس يجتمعون لمشاهدة الرجال وهم يتنافسون لمعرفة من يستطيع الجري أسرع أو لمسافة أطول. وكان الفائز يحصل على جائزة، لذلك كان العداءون يستعدون ويعملون بجد من أجل تلك الجائزة. وبالطريقة نفسها، كان بولس يستعد ويعمل بجد لتحقيق هدفه. فلا يوجد أحد يرغب في أن يعمل دون أن يرى نتائج لعمله. ولا يشك بولس في أن الإنجيل صحيح أو في أنه يفعل الصواب. فهو واثق من أن الرب يسوع أعطاه الإنجيل الحقيقي ليشاركه مع الآخرين. لكن بولس كان قلقًا من أن ينقسم المؤمنون إلى مجموعات من المؤمنين الأمميين والمؤمنين اليهود. </w:t>
      </w:r>
    </w:p>
    <w:p>
      <w:pPr>
        <w:bidi/>
      </w:pPr>
      <w:r>
        <w:rPr>
          <w:rtl/>
          <w:cs/>
          <w:lang w:val="ar_AE" w:bidi="ar_AE"/>
        </w:rPr>
      </w:r>
      <w:r>
        <w:rPr>
          <w:rtl/>
          <w:cs/>
          <w:lang w:val="ar_AE" w:bidi="ar_AE"/>
        </w:rPr>
        <w:t>فقد كان بعض المؤمنين من الشعب اليهودي لا يزالون يتبعون شرائع الدين اليهودي وعاداته. وكان يعقوب وبطرس ويوحنا من الشعب اليهودي أيضًا. وأراد بولس أن يعرف ما إذا كان القادة سيقبلون المؤمنين من الأمم، مع أنهم ينتمون إلى جماعة شعبية مختلفة ولا يتبعون الشرائع اليهودية. وكان يريد أن يعرف الجميع أنه اتّفق مع قادة الكنيسة، أثناء وجوده في أورشليم، على أن الإنجيل لا يتطلب من الناس أن يتصرفوا كيهود أو أن يتبعوا الشرائع اليهودية.</w:t>
      </w:r>
    </w:p>
    <w:p>
      <w:pPr>
        <w:bidi/>
      </w:pPr>
      <w:r>
        <w:rPr>
          <w:rtl/>
          <w:cs/>
          <w:lang w:val="ar_AE" w:bidi="ar_AE"/>
        </w:rPr>
      </w:r>
      <w:r>
        <w:rPr>
          <w:rtl/>
          <w:cs/>
          <w:lang w:val="ar_AE" w:bidi="ar_AE"/>
        </w:rPr>
        <w:t xml:space="preserve">ولأن قادة الكنيسة اتفقوا مع هذا التعليم، فإنهم لم يطالبوا تيطس باتباع الحكم اليهودي الخاص بالختان. والختان يعني قطع الجلد الزائد في طرف العضو الذكري عند الصبي أو الرجل. وكان اليهود يختنون أبناءهم طاعةً للناموس. وكان اليهود وحدهم يفعلون ذلك. وبما أن تيطس لم يكن يهوديًا، لم يكن مختونًا من قبل. ولأن القادة اتفقوا على أن المؤمنين لم يعودوا بحاجة إلى اتباع القواعد اليهودية، بقي تيطس غير مختون. </w:t>
      </w:r>
    </w:p>
    <w:p>
      <w:pPr>
        <w:bidi/>
      </w:pPr>
      <w:r>
        <w:rPr>
          <w:rtl/>
          <w:cs/>
          <w:lang w:val="ar_AE" w:bidi="ar_AE"/>
        </w:rPr>
      </w:r>
      <w:r>
        <w:rPr>
          <w:rtl/>
          <w:cs/>
          <w:lang w:val="ar_AE" w:bidi="ar_AE"/>
        </w:rPr>
        <w:t>توقَّفوا هنا وناقشوا هذا السؤال معًا: ما بعض الأشياء التي يفعلها الناس في مجموعتكم أو لا يفعلونها بأجسادهم لإظهار أنهم أعضاء في شعبكم؟ لماذا يفعل الناس هذا؟ وإذا أراد شخص ما الانضمام إلى شعبكم، ربما من خلال الزواج من شخص من مجموعتكم، فما الذي يجب عليه أن يفعله ليصبح جزءًا رسميًا من شعبكم؟ أوقِفوا الاستماع إلى هذا التسجيل الصوتي هنا.</w:t>
      </w:r>
    </w:p>
    <w:p>
      <w:pPr>
        <w:bidi/>
      </w:pPr>
      <w:r>
        <w:rPr>
          <w:rtl/>
          <w:cs/>
          <w:lang w:val="ar_AE" w:bidi="ar_AE"/>
        </w:rPr>
      </w:r>
      <w:r>
        <w:rPr>
          <w:rtl/>
          <w:cs/>
          <w:lang w:val="ar_AE" w:bidi="ar_AE"/>
        </w:rPr>
        <w:t xml:space="preserve">وقد اشتكى بعض الناس من أن المؤمنين الجدد من الأمم لم يكونوا يختتنون. ويدعو بولس هؤلاء الأشخاص "الإخوة الكذبة" أو "المؤمنين المزيفين". وكان هؤلاء يعتقدون أن يسوع هو المخلّص، لكنهم أصروا على أن الأمم يجب أن يتبعوا الشريعة الدينية اليهودية أيضًا. وكانت الشريعة الدينية اليهودية تفرض الختان ليُعد الناس مقبولين أمام الله. لكن عندما يؤمن الناس بالمسيح يسوع، لا يحتاجون إلى الختان مثل اليهود الذين يطيعون الناموس. ولم يفهم هؤلاء المؤمنون الكذبة أن الله يرضى عن الناس بسبب ما فعله المسيح، وليس بسبب اتباعهم الشريعة اليهودية. </w:t>
      </w:r>
    </w:p>
    <w:p>
      <w:pPr>
        <w:bidi/>
      </w:pPr>
      <w:r>
        <w:rPr>
          <w:rtl/>
          <w:cs/>
          <w:lang w:val="ar_AE" w:bidi="ar_AE"/>
        </w:rPr>
      </w:r>
      <w:r>
        <w:rPr>
          <w:rtl/>
          <w:cs/>
          <w:lang w:val="ar_AE" w:bidi="ar_AE"/>
        </w:rPr>
        <w:t xml:space="preserve">كما لم يدرك بعض المؤمنين الآخرين أن هذه المجموعة من المؤمنين الكذبة كانت تُعلِّم أشياء لا تتفق مع الإنجيل. وقد حرر المسيح يسوع المؤمنين من اتباع الناموس، لكن هؤلاء المؤمنين الكذبة أرادوا أن يعود المؤمنون إلى اتباع الناموس مرة أخرى. لكن إذا اتّبع المؤمنون الشريعة اليهودية، فسيصبحون كالعبيد تمامًا، ولن يكونوا أحرارًا بعد ذلك! لكن بولس لم يوافق على مطالب المؤمنين الكذبة. ومن أجل المؤمنين في غلاطية، كان مصمّمًا على ألا يغيِّر أحد الأخبار السارة الحقيقية. </w:t>
      </w:r>
    </w:p>
    <w:p>
      <w:pPr>
        <w:bidi/>
      </w:pPr>
      <w:r>
        <w:rPr>
          <w:rtl/>
          <w:cs/>
          <w:lang w:val="ar_AE" w:bidi="ar_AE"/>
        </w:rPr>
      </w:r>
      <w:r>
        <w:rPr>
          <w:rtl/>
          <w:cs/>
          <w:lang w:val="ar_AE" w:bidi="ar_AE"/>
        </w:rPr>
        <w:t xml:space="preserve">وكان من بين الطرق التي فعل بها بولس ذلك أن التقى بالقادة. فقد كان هؤلاء القادة ذوي أهمية كبيرة لدى المؤمنين. ويقارن بولس يعقوب وبطرس ويوحنا بالأعمدة. والعمود هو دعامة حجرية أو خشبية كبيرة تحمل سقف المبنى. وكما أن الأعمدة جزء مهم من المبنى، كذلك كانت لهؤلاء الرجال أدوار مهمة في الكنيسة. وكان بولس يعلم أن من المهم أن يتحدث مع هؤلاء القادة؛ لأن المؤمنين الآخرين كانوا يستمعون إلى ما يقولونه. لكن كثيرين كانوا يظنون أن القادة في أورشليم أهم من سائر المؤمنين، ربما لأنهم قضوا وقتًا مع يسوع. إلا أن بولس كان يعلم أن الله لا يُفضّل أشخاصًا على آخرين ولا يجعل بعضهم أكثر أهمية من غيرهم، لذلك لم يفعل هو ذلك أيضًا. بل تحدث مع هؤلاء القادة ليطمئن الناس إلى أن المؤمنين في المناطق المختلفة متفقون. </w:t>
      </w:r>
    </w:p>
    <w:p>
      <w:pPr>
        <w:bidi/>
      </w:pPr>
      <w:r>
        <w:rPr>
          <w:rtl/>
          <w:cs/>
          <w:lang w:val="ar_AE" w:bidi="ar_AE"/>
        </w:rPr>
      </w:r>
      <w:r>
        <w:rPr>
          <w:rtl/>
          <w:cs/>
          <w:lang w:val="ar_AE" w:bidi="ar_AE"/>
        </w:rPr>
        <w:t>توقّفوا هنا وناقشوا هذا السؤال معًا: فكّروا في بعض الأشخاص المهمين في مجتمعكم. بماذا تقارنون هؤلاء القادة لتُظهروا مدى أهميتهم؟ أوقِفوا الاستماع إلى هذا التسجيل الصوتي هنا.</w:t>
      </w:r>
    </w:p>
    <w:p>
      <w:pPr>
        <w:bidi/>
      </w:pPr>
      <w:r>
        <w:rPr>
          <w:rtl/>
          <w:cs/>
          <w:lang w:val="ar_AE" w:bidi="ar_AE"/>
        </w:rPr>
      </w:r>
      <w:r>
        <w:rPr>
          <w:rtl/>
          <w:cs/>
          <w:lang w:val="ar_AE" w:bidi="ar_AE"/>
        </w:rPr>
        <w:t xml:space="preserve">اتفق هؤلاء القادة على أن بولس كان يعلِّم الرسالة الحقيقية بالفعل. وأدركوا أن الله جعل بولس رسولًا بسبب نعمته أو لطفه. فقد أعطاه المواهب والقوة ليكون رسولًا ويخبر الآخرين بالإنجيل. وقد ائتمن الله كلًّامن بولس وبطرس على الكرازة بالإنجيل الواحد الصحيح. فكما كان بطرس يعلّم الإنجيل لليهود، كان بولس يعلِّمه للأمم. وصافح هؤلاء القادة بولس وبرنابا ليُظهروا أنهم قبلوهما ويدعمونهما. </w:t>
      </w:r>
    </w:p>
    <w:p>
      <w:pPr>
        <w:bidi/>
      </w:pPr>
      <w:r>
        <w:rPr>
          <w:rtl/>
          <w:cs/>
          <w:lang w:val="ar_AE" w:bidi="ar_AE"/>
        </w:rPr>
      </w:r>
      <w:r>
        <w:rPr>
          <w:rtl/>
          <w:cs/>
          <w:lang w:val="ar_AE" w:bidi="ar_AE"/>
        </w:rPr>
        <w:t>فكان بولس والقادة شركاء في العمل لإخبار الآخرين بالإنجيل، وكانوا يعملون بين شعوب مختلفة.</w:t>
      </w:r>
    </w:p>
    <w:p>
      <w:pPr>
        <w:bidi/>
      </w:pPr>
      <w:r>
        <w:rPr>
          <w:rtl/>
          <w:cs/>
          <w:lang w:val="ar_AE" w:bidi="ar_AE"/>
        </w:rPr>
      </w:r>
      <w:r>
        <w:rPr>
          <w:rtl/>
          <w:cs/>
          <w:lang w:val="ar_AE" w:bidi="ar_AE"/>
        </w:rPr>
        <w:t>توقَّفوا هنا وناقشوا هذا السؤال معًا: في ثقافتكم، ماذا يفعل الناس ليُظهروا أنهم يعملون معًا وأنهم متفقون على أمر ما؟ أوقِفوا الاستماع إلى هذا التسجيل الصوتي هنا.</w:t>
      </w:r>
    </w:p>
    <w:p>
      <w:pPr>
        <w:bidi/>
      </w:pPr>
      <w:r>
        <w:rPr>
          <w:rtl/>
          <w:cs/>
          <w:lang w:val="ar_AE" w:bidi="ar_AE"/>
        </w:rPr>
      </w:r>
      <w:r>
        <w:rPr>
          <w:rtl/>
          <w:cs/>
          <w:lang w:val="ar_AE" w:bidi="ar_AE"/>
        </w:rPr>
        <w:t xml:space="preserve">كان بولس يذهب إلى مناطق الأمم، أما بطرس فكان يذهب أساسًا إلى اليهود. وكانت هذه مجرد توجيهات عامة لبولس وبطرس. فقد كان اليهود يسكنون أيضًا في أراضي الأمم، كما كان كثير من الأمم يعيشون في أرض اليهود. ولذلك استمر بولس وبطرس في تعليم كلتا المجموعتين. </w:t>
      </w:r>
    </w:p>
    <w:p>
      <w:pPr>
        <w:bidi/>
      </w:pPr>
      <w:r>
        <w:rPr>
          <w:rtl/>
          <w:cs/>
          <w:lang w:val="ar_AE" w:bidi="ar_AE"/>
        </w:rPr>
      </w:r>
      <w:r>
        <w:rPr>
          <w:rtl/>
          <w:cs/>
          <w:lang w:val="ar_AE" w:bidi="ar_AE"/>
        </w:rPr>
        <w:t>توقّفوا هنا، وانظروا معًا إلى خريطة اليهودية، وطن اليهود، والبلدان المجاورة لها. فبالنسبة إلى اليهود، كانت أي أرض لا تقع ضمن وطنهم تُعد أرضًا للأمم. أوقِفوا الاستماع إلى هذا التسجيل الصوتي هنا.</w:t>
      </w:r>
    </w:p>
    <w:p>
      <w:pPr>
        <w:bidi/>
      </w:pPr>
      <w:r>
        <w:rPr>
          <w:rtl/>
          <w:cs/>
          <w:lang w:val="ar_AE" w:bidi="ar_AE"/>
        </w:rPr>
      </w:r>
      <w:r>
        <w:rPr>
          <w:rtl/>
          <w:cs/>
          <w:lang w:val="ar_AE" w:bidi="ar_AE"/>
        </w:rPr>
        <w:t>وقد طلب القادة من بولس وبرنابا أن يستمرا في مساعدة المؤمنين المحتاجين في أورشليم. في ذلك الوقت، كان المؤمنون في أورشليم فقراء ويواجهون صعوبة في الحصول على طعام كاف. ووافق بولس على ذلك. بل إنه كان حريصًا بالفعل على مساعدة الفقراء كما فعل في الماضي. كان القادة وبولس متفقين حقًا على كل شيء!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2: 1 - 10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يشرح بولس سبب سفره إلى أورشليم ومَنْ سافر معه. </w:t>
      </w:r>
    </w:p>
    <w:p>
      <w:pPr>
        <w:bidi/>
      </w:pPr>
      <w:r>
        <w:rPr>
          <w:rtl/>
          <w:cs/>
          <w:lang w:val="ar_AE" w:bidi="ar_AE"/>
        </w:rPr>
      </w:r>
      <w:r>
        <w:rPr>
          <w:b/>
          <w:rtl/>
          <w:cs/>
          <w:lang w:val="ar_AE" w:bidi="ar_AE"/>
        </w:rPr>
        <w:t>في الجزء الثاني</w:t>
      </w:r>
      <w:r>
        <w:rPr>
          <w:rtl/>
          <w:cs/>
          <w:lang w:val="ar_AE" w:bidi="ar_AE"/>
        </w:rPr>
        <w:t xml:space="preserve">: يحكي بولس كيف اجتمع على انفراد مع القادة في أورشليم ليشرح الرسالة التي يكرز بها للأمم. ووافق القادة على أن بولس كان يعلِّم الرسالة الحقيقية، ولم يطلبوا أن يختتن تيطس. </w:t>
      </w:r>
    </w:p>
    <w:p>
      <w:pPr>
        <w:bidi/>
      </w:pPr>
      <w:r>
        <w:rPr>
          <w:rtl/>
          <w:cs/>
          <w:lang w:val="ar_AE" w:bidi="ar_AE"/>
        </w:rPr>
      </w:r>
      <w:r>
        <w:rPr>
          <w:b/>
          <w:rtl/>
          <w:cs/>
          <w:lang w:val="ar_AE" w:bidi="ar_AE"/>
        </w:rPr>
        <w:t>في الجزء الثالث:</w:t>
      </w:r>
      <w:r>
        <w:rPr>
          <w:rtl/>
          <w:cs/>
          <w:lang w:val="ar_AE" w:bidi="ar_AE"/>
        </w:rPr>
        <w:t xml:space="preserve"> يشرح بولس كيف تسبب المؤمنون الكذبة في حدوث مشكلات، ولماذا لم يوافق هو وبرنابا على ختان تيطس. </w:t>
      </w:r>
    </w:p>
    <w:p>
      <w:pPr>
        <w:bidi/>
      </w:pPr>
      <w:r>
        <w:rPr>
          <w:rtl/>
          <w:cs/>
          <w:lang w:val="ar_AE" w:bidi="ar_AE"/>
        </w:rPr>
      </w:r>
      <w:r>
        <w:rPr>
          <w:b/>
          <w:rtl/>
          <w:cs/>
          <w:lang w:val="ar_AE" w:bidi="ar_AE"/>
        </w:rPr>
        <w:t>في الجزء الرابع:</w:t>
      </w:r>
      <w:r>
        <w:rPr>
          <w:rtl/>
          <w:cs/>
          <w:lang w:val="ar_AE" w:bidi="ar_AE"/>
        </w:rPr>
        <w:t xml:space="preserve"> يصف بولس ما اتفق عليه القادة معه خلال اجتماعهم.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 xml:space="preserve">القادة في أورشليم، وهم يعقوب ويوحنا وصفا، الذي يُدعى أيضًا بطرس </w:t>
      </w:r>
    </w:p>
    <w:p>
      <w:pPr>
        <w:pStyle w:val="ListBullet"/>
        <w:bidi/>
        <w:spacing w:line="240" w:lineRule="auto"/>
        <w:ind w:left="720"/>
      </w:pPr>
      <w:r>
        <w:rPr>
          <w:rtl/>
          <w:cs/>
          <w:lang w:val="ar_AE" w:bidi="ar_AE"/>
        </w:rPr>
      </w:r>
      <w:r>
        <w:rPr>
          <w:rtl/>
          <w:cs/>
          <w:lang w:val="ar_AE" w:bidi="ar_AE"/>
        </w:rPr>
        <w:t>الأمم</w:t>
      </w:r>
    </w:p>
    <w:p>
      <w:pPr>
        <w:pStyle w:val="ListBullet"/>
        <w:bidi/>
        <w:spacing w:line="240" w:lineRule="auto"/>
        <w:ind w:left="720"/>
      </w:pPr>
      <w:r>
        <w:rPr>
          <w:rtl/>
          <w:cs/>
          <w:lang w:val="ar_AE" w:bidi="ar_AE"/>
        </w:rPr>
      </w:r>
      <w:r>
        <w:rPr>
          <w:rtl/>
          <w:cs/>
          <w:lang w:val="ar_AE" w:bidi="ar_AE"/>
        </w:rPr>
        <w:t>المؤمنون الكذبة</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الشعب اليهودي</w:t>
      </w:r>
    </w:p>
    <w:p>
      <w:pPr>
        <w:pStyle w:val="ListBullet"/>
        <w:bidi/>
        <w:spacing w:line="240" w:lineRule="auto"/>
        <w:ind w:left="720"/>
      </w:pPr>
      <w:r>
        <w:rPr>
          <w:rtl/>
          <w:cs/>
          <w:lang w:val="ar_AE" w:bidi="ar_AE"/>
        </w:rPr>
      </w:r>
      <w:r>
        <w:rPr>
          <w:rtl/>
          <w:cs/>
          <w:lang w:val="ar_AE" w:bidi="ar_AE"/>
        </w:rPr>
        <w:t>والمؤمنون الفقراء في أورشليم</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يدور هذا المقطع كله حول رحلة بولس الثانية إلى أورشليم. ومع أن بولس يبدأ بوصف كيف سافر ولماذا، فإنه لا يروي القصة بالترتيب الدقيق الذي حدثت به. فهو يذكر سريعًا نتيجة الاجتماع مع قادة الكنيسة، ثم يشرح سبب ذكره الختان. وبعد ذلك، يوضح بالتحديد ما اتفق عليه هو والقادة خلال الاجتماع. ولا يركز بولس على الترتيب الذي حدثت به هذه الأمور، بل يركز على أن الأمور التي قالها له قادة الكنيسة في أورشليم تُظهر أن بولس كان على حق في تعليم رسالته. </w:t>
      </w:r>
    </w:p>
    <w:p>
      <w:pPr>
        <w:bidi/>
      </w:pPr>
      <w:r>
        <w:rPr>
          <w:rtl/>
          <w:cs/>
          <w:lang w:val="ar_AE" w:bidi="ar_AE"/>
        </w:rPr>
      </w:r>
      <w:r>
        <w:rPr>
          <w:rtl/>
          <w:cs/>
          <w:lang w:val="ar_AE" w:bidi="ar_AE"/>
        </w:rPr>
        <w:t>توقفوا هنا وناقشوا هذا السؤال معًا: كنشاط، ارووا قصة رحلة قمتم بها. وبينما تروون القصة، اشرحوا سبب قيامكم بالرحلة وسبب تصرفكم بطرق معينة خلالها. انتبهوا إلى الترتيب الذي تصفون به أفعالكم، وسبب قيامكم بتلك الأمور، وما حدث لأنكم فعلتم تلك الأمور. أوقِفوا الاستماع إلى هذا التسجيل الصوتي هنا.</w:t>
      </w:r>
    </w:p>
    <w:p>
      <w:pPr>
        <w:bidi/>
      </w:pPr>
      <w:r>
        <w:rPr>
          <w:rtl/>
          <w:cs/>
          <w:lang w:val="ar_AE" w:bidi="ar_AE"/>
        </w:rPr>
      </w:r>
      <w:r>
        <w:rPr>
          <w:rtl/>
          <w:cs/>
          <w:lang w:val="ar_AE" w:bidi="ar_AE"/>
        </w:rPr>
        <w:t xml:space="preserve">في الجزء الأول، يصف بولس ذهابه إلى أورشليم، ومن سافر معه، وسبب سفره. وخلال السنوات الأربع عشرة التي تلت زيارة بولس الأخيرة إلى أورشليم، كان بولس يعلِّم الإنجيل. ويؤكد بولس طول المدة التي كان فيها بعيدًا عن أورشليم ليُظهر أنه لم يكن بحاجة إلى موافقة الناس عليه أو على إنجيله، فقد كان الله قد وافق على بولس بالفعل. لكن بعد أربع عشرة سنة، أعلن الله لبولس أنه يريده أن يزور أورشليم. وهذه الزيارة الثانية لم تكن بناءً على اختيار أي شخص، بل بحسب اختيار الله. وكان بولس يُظهر بذلك أنه يتبع سلطان الله، لا سلطان الرسل. ومرة أخرى، يقول إنه "صعد" إلى أورشليم. يستخدم بولس فعل "صعد" لأن أورشليم تقع على قمة تل. </w:t>
      </w:r>
    </w:p>
    <w:p>
      <w:pPr>
        <w:bidi/>
      </w:pPr>
      <w:r>
        <w:rPr>
          <w:rtl/>
          <w:cs/>
          <w:lang w:val="ar_AE" w:bidi="ar_AE"/>
        </w:rPr>
      </w:r>
      <w:r>
        <w:rPr>
          <w:rtl/>
          <w:cs/>
          <w:lang w:val="ar_AE" w:bidi="ar_AE"/>
        </w:rPr>
        <w:t xml:space="preserve">في الجزء الثاني، يتحدث بولس عن الاجتماع الخاص الذي عقده مع القادة. ولاحقًا في المقطع، يشرح بولس أن هؤلاء القادة هم يعقوب ويوحنا وبطرس، الذي يُدعى صفا أيضًا. يقول بولس إن الناس كانوا يقدِّرون هؤلاء الرجال أو يحترمونهم. وكان برنابا مع بولس خلال هذا اللقاء، لكن تيطس في الغالب لم يكن معهما. خلال هذا اللقاء، شرح بولس الرسالة التي يكرز بها للأمم. وأعطى هذا التقرير ليتأكد من أن العمل الذي يقوم به، والعمل الذي قام به بالفعل، لم يكونا مثل سباق ركض فيه هباءً. </w:t>
      </w:r>
    </w:p>
    <w:p>
      <w:pPr>
        <w:bidi/>
      </w:pPr>
      <w:r>
        <w:rPr>
          <w:rtl/>
          <w:cs/>
          <w:lang w:val="ar_AE" w:bidi="ar_AE"/>
        </w:rPr>
      </w:r>
      <w:r>
        <w:rPr>
          <w:rtl/>
          <w:cs/>
          <w:lang w:val="ar_AE" w:bidi="ar_AE"/>
        </w:rPr>
        <w:t xml:space="preserve">ومع أن بولس لا يقول هذا مباشرة، فإنه يُظهر أن القادة اتفقوا معه من خلال ما قاله عن تيطس. فأحد الأمور التي يعلّمها بولس هو أنه بسبب الإنجيل، لم يعد الناس بحاجة إلى اتِّباع الشريعة اليهودية. فلو لم يكن قادة الكنيسة متفقين مع بولس، لكانوا قد طلبوا أن يُختتن تيطس. ويشرح بولس أن تيطس لم يُختتن في الماضي لأنه يوناني. واليونانيون هم من بلاد اليونان، لكن في بعض الأحيان، كان الناس يستخدمون كلمة "يوناني" للإشارة إلى الأمم. لذلك ربما كان بولس يقصد هنا فقط أن تيطس أممي. والأمم لا يختنون ذكورهم. </w:t>
      </w:r>
    </w:p>
    <w:p>
      <w:pPr>
        <w:bidi/>
      </w:pPr>
      <w:r>
        <w:rPr>
          <w:rtl/>
          <w:cs/>
          <w:lang w:val="ar_AE" w:bidi="ar_AE"/>
        </w:rPr>
      </w:r>
      <w:r>
        <w:rPr>
          <w:rtl/>
          <w:cs/>
          <w:lang w:val="ar_AE" w:bidi="ar_AE"/>
        </w:rPr>
        <w:t>توقّفوا هنا وناقشوا كيف تريدون التحدُّث عن الختان بطريقة مناسبة. أوقِفوا الاستماع إلى هذا التسجيل الصوتي هنا.</w:t>
      </w:r>
    </w:p>
    <w:p>
      <w:pPr>
        <w:bidi/>
      </w:pPr>
      <w:r>
        <w:rPr>
          <w:rtl/>
          <w:cs/>
          <w:lang w:val="ar_AE" w:bidi="ar_AE"/>
        </w:rPr>
      </w:r>
      <w:r>
        <w:rPr>
          <w:rtl/>
          <w:cs/>
          <w:lang w:val="ar_AE" w:bidi="ar_AE"/>
        </w:rPr>
        <w:t xml:space="preserve">في الجزء الثالث، يشرح بولس سبب استخدام ختان تيطس دليلاً على أنه يعلِّم الإنجيل الحقيقي. وأحد الأسباب هو أن بعض الناس قالوا إن على المؤمنين أن يختنوا رجالهم. ويدعو بولس هؤلاء الناس "إخوة كذبة". إذ يقصد أنه، على الرغم من أن هؤلاء المؤمنين الكذبة هم جزء من مجموعة المؤمنين، فإنهم لا ينبغي حقًا أن يكونوا جزءًا من تلك المجموعة! يقول بولس إن هؤلاء الناس تسللوا كما يتسلل جاسوس إلى معسكر للعدو. يريد هؤلاء الإخوة الكذبة أن يستبدلوا الحرية التي يتمتع بها المؤمنون في المسيح يسوع بقوانين الناموس. </w:t>
      </w:r>
    </w:p>
    <w:p>
      <w:pPr>
        <w:bidi/>
      </w:pPr>
      <w:r>
        <w:rPr>
          <w:rtl/>
          <w:cs/>
          <w:lang w:val="ar_AE" w:bidi="ar_AE"/>
        </w:rPr>
      </w:r>
      <w:r>
        <w:rPr>
          <w:rtl/>
          <w:cs/>
          <w:lang w:val="ar_AE" w:bidi="ar_AE"/>
        </w:rPr>
        <w:t xml:space="preserve">والسبب الثاني الذي يجعل بولس يستخدم ختان تيطس مثالاً، هو أن بعض المؤمنين الكذبة تحدثوا عن الختان مع أهل غلاطية أيضًا. ويظهر بولس أنه وبرنابا لم يتفقا مع المؤمنين الكذبة في أورشليم، ليُظهر أنه لا يتفق أيضًا مع المؤمنين الكذبة في غلاطية. ويريد بولس أن يفهم المؤمنون في غلاطية ما هو الإنجيل الحقيقي! </w:t>
      </w:r>
    </w:p>
    <w:p>
      <w:pPr>
        <w:bidi/>
      </w:pPr>
      <w:r>
        <w:rPr>
          <w:rtl/>
          <w:cs/>
          <w:lang w:val="ar_AE" w:bidi="ar_AE"/>
        </w:rPr>
      </w:r>
      <w:r>
        <w:rPr>
          <w:rtl/>
          <w:cs/>
          <w:lang w:val="ar_AE" w:bidi="ar_AE"/>
        </w:rPr>
        <w:t xml:space="preserve">لذلك يروي قصة عدم استسلامه هو وبرنابا في أورشليم، وعدم موافقتهما على ختان تيطس. كما يؤكد أنهما لم يتفقا أبدًا مع الإخوة الكذبة حين قال: "لم نتفق معهم ولو لفترة قصيرة!" وبالطريقة نفسها، لا ينبغي لأهل غلاطية أن يتفقوا معهم أيضًا. </w:t>
      </w:r>
    </w:p>
    <w:p>
      <w:pPr>
        <w:bidi/>
      </w:pPr>
      <w:r>
        <w:rPr>
          <w:rtl/>
          <w:cs/>
          <w:lang w:val="ar_AE" w:bidi="ar_AE"/>
        </w:rPr>
      </w:r>
      <w:r>
        <w:rPr>
          <w:rtl/>
          <w:cs/>
          <w:lang w:val="ar_AE" w:bidi="ar_AE"/>
        </w:rPr>
        <w:t>توقفوا هنا وناقشوا هذا السؤال معًا: ما العبارات التي لديكم في لغتكم للتأكيد على أن شيئًا ما لم يحدث أبدًا؟ أوقِفوا الاستماع إلى هذا التسجيل الصوتي هنا.</w:t>
      </w:r>
    </w:p>
    <w:p>
      <w:pPr>
        <w:bidi/>
      </w:pPr>
      <w:r>
        <w:rPr>
          <w:rtl/>
          <w:cs/>
          <w:lang w:val="ar_AE" w:bidi="ar_AE"/>
        </w:rPr>
      </w:r>
      <w:r>
        <w:rPr>
          <w:rtl/>
          <w:cs/>
          <w:lang w:val="ar_AE" w:bidi="ar_AE"/>
        </w:rPr>
        <w:t xml:space="preserve">في الجزء الرابع، يصف بولس الأشياء الثلاثة التي فعلها القادة خلال الاجتماع. أولًا، اتفق القادة على أن الله قد أعطى بولس الإنجيل الحقيقي، لذلك لم يطلبوا منه أن يغيِّر أي شيء. وهنا يتوقف بولس ويشرح سبب استمراره في القول إن الناس يحترمون هؤلاء القادة. فهو لا يقول إن هؤلاء الرجال أكثر أهمية بسبب شيء فعلوه. فما كان عليه هؤلاء الرجال قبل أن يختارهم الله ليس مهمًا. والله لا يختار الناس بسبب أمور مثل مدى ثروتهم أو أهميتهم. بل يختارهم بسبب نعمته، أي لطفه تجاه الأشخاص الذين لا يستحقونه. </w:t>
      </w:r>
    </w:p>
    <w:p>
      <w:pPr>
        <w:bidi/>
      </w:pPr>
      <w:r>
        <w:rPr>
          <w:rtl/>
          <w:cs/>
          <w:lang w:val="ar_AE" w:bidi="ar_AE"/>
        </w:rPr>
      </w:r>
      <w:r>
        <w:rPr>
          <w:rtl/>
          <w:cs/>
          <w:lang w:val="ar_AE" w:bidi="ar_AE"/>
        </w:rPr>
        <w:t>توقَّفوا هنا وناقشوا هذا السؤال معًا: يتوقف بولس عن سرد قصته ليشرح ما يقصده عن القادة الموقرين. عندما تحكّون قصة في لغتكم، متى قد تتوقفون عن سردها لتشرحوا سبب سردها بطريقة معينة؟ ناقشوا كيف تريدون ترجمة شرح بولس في قصته. أوقِفوا الاستماع إلى هذا التسجيل الصوتي هنا.</w:t>
      </w:r>
    </w:p>
    <w:p>
      <w:pPr>
        <w:bidi/>
      </w:pPr>
      <w:r>
        <w:rPr>
          <w:rtl/>
          <w:cs/>
          <w:lang w:val="ar_AE" w:bidi="ar_AE"/>
        </w:rPr>
      </w:r>
      <w:r>
        <w:rPr>
          <w:rtl/>
          <w:cs/>
          <w:lang w:val="ar_AE" w:bidi="ar_AE"/>
        </w:rPr>
        <w:t xml:space="preserve">والشيء الثاني الذي فعله القادة هو الاعتراف بالطريقة التي أظهر الله بها لطفه لبولس واختياره له ليكون رسولًا. وبولس رسولٌ تمامًا كما أن بطرس رسول. يقارن بولس نفسه ببطرس لأن الناس كانوا يعرفون أن الله يعمل من خلال بطرس. وتقول بعض الترجمات إن الله عمل في بطرس وبولس ليكونا رسولين. وكلا الأمرين صحيحان. وقد أعطى الله بطرس مهمة تعليم اليهود في المقام الأول، بينما أعطى بولس مهمة تعليم الأمم. ولأن اليهود كانوا يختونون أبناءهم ورجالهم، كان الناس يسمّونهم أحيانًا "المختونين" والأمم "غير المختونين". لذلك تقول بعض الترجمات "اليهود"، وبعضها "المختونون"، لكن كلتيهما تعنيان الشيء نفسه. </w:t>
      </w:r>
    </w:p>
    <w:p>
      <w:pPr>
        <w:bidi/>
      </w:pPr>
      <w:r>
        <w:rPr>
          <w:rtl/>
          <w:cs/>
          <w:lang w:val="ar_AE" w:bidi="ar_AE"/>
        </w:rPr>
      </w:r>
      <w:r>
        <w:rPr>
          <w:rtl/>
          <w:cs/>
          <w:lang w:val="ar_AE" w:bidi="ar_AE"/>
        </w:rPr>
        <w:t>توقفوا هنا وناقشوا هذا السؤال معًا: فكروا في بعض مجموعات الناس المختلفة في منطقتكم، مثل الأشخاص الذين ينتمون إلى فريق رياضي، أو الأشخاص الذين يقومون جميعًا بالنوع نفسه من العمل. متى تشيرون إلى المجموعة، أو إلى الأشخاص الذين فيها، بالأشياء التي يفعلونها؟ أوقِفوا الاستماع إلى هذا التسجيل الصوتي هنا.</w:t>
      </w:r>
    </w:p>
    <w:p>
      <w:pPr>
        <w:bidi/>
      </w:pPr>
      <w:r>
        <w:rPr>
          <w:rtl/>
          <w:cs/>
          <w:lang w:val="ar_AE" w:bidi="ar_AE"/>
        </w:rPr>
      </w:r>
      <w:r>
        <w:rPr>
          <w:rtl/>
          <w:cs/>
          <w:lang w:val="ar_AE" w:bidi="ar_AE"/>
        </w:rPr>
        <w:t xml:space="preserve">ولأن القادة رأوا الطريقة التي اختار بها الله بولس ليكون رسولًا، فقد أعطوا بولس وبرنابا يمين الشركة. وهذا يعني أن القادة صافحوا يد بولس وبرنابا اليمنى بأيديهم اليمنى. في ذلك الوقت، كانت هذه طريقة شائعة لإظهار أن الناس يتفقون مع بعضهم بعضًا وأنهم سيعملون معًا. وكان القادة يُظهرون أنهم متفقون بالفعل؛ لأن الله قد أعطى كليهما الإنجيل. </w:t>
      </w:r>
    </w:p>
    <w:p>
      <w:pPr>
        <w:bidi/>
      </w:pPr>
      <w:r>
        <w:rPr>
          <w:rtl/>
          <w:cs/>
          <w:lang w:val="ar_AE" w:bidi="ar_AE"/>
        </w:rPr>
      </w:r>
      <w:r>
        <w:rPr>
          <w:rtl/>
          <w:cs/>
          <w:lang w:val="ar_AE" w:bidi="ar_AE"/>
        </w:rPr>
        <w:t xml:space="preserve">وآخر شيء فعله القادة هو أنهم طلبوا من بولس وبرنابا أن يتذكّرا المؤمنين الفقراء. وهذا يعني أن بولس وبرنابا يجب أن يواصلا تذكُّر في مساعدة المؤمنين الفقراء في أورشليم. وكان بولس حريصًا دائمًا على القيام بهذا، مما يعني أنه كان يريد بالفعل الاستمرار في مساعدة المؤمنين الفقراء كما فعل في الماضي. </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2: 1 - 10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تيطس</w:t>
      </w:r>
    </w:p>
    <w:p>
      <w:pPr>
        <w:pStyle w:val="ListBullet"/>
        <w:bidi/>
        <w:spacing w:line="240" w:lineRule="auto"/>
        <w:ind w:left="720"/>
      </w:pPr>
      <w:r>
        <w:rPr>
          <w:rtl/>
          <w:cs/>
          <w:lang w:val="ar_AE" w:bidi="ar_AE"/>
        </w:rPr>
      </w:r>
      <w:r>
        <w:rPr>
          <w:rtl/>
          <w:cs/>
          <w:lang w:val="ar_AE" w:bidi="ar_AE"/>
        </w:rPr>
        <w:t>القادة في أورشليم، وهم يعقوب ويوحنا وصفا، الذي يُدعى بطرس أيضًا</w:t>
      </w:r>
    </w:p>
    <w:p>
      <w:pPr>
        <w:pStyle w:val="ListBullet"/>
        <w:bidi/>
        <w:spacing w:line="240" w:lineRule="auto"/>
        <w:ind w:left="720"/>
      </w:pPr>
      <w:r>
        <w:rPr>
          <w:rtl/>
          <w:cs/>
          <w:lang w:val="ar_AE" w:bidi="ar_AE"/>
        </w:rPr>
      </w:r>
      <w:r>
        <w:rPr>
          <w:rtl/>
          <w:cs/>
          <w:lang w:val="ar_AE" w:bidi="ar_AE"/>
        </w:rPr>
        <w:t>الأمم</w:t>
      </w:r>
    </w:p>
    <w:p>
      <w:pPr>
        <w:pStyle w:val="ListBullet"/>
        <w:bidi/>
        <w:spacing w:line="240" w:lineRule="auto"/>
        <w:ind w:left="720"/>
      </w:pPr>
      <w:r>
        <w:rPr>
          <w:rtl/>
          <w:cs/>
          <w:lang w:val="ar_AE" w:bidi="ar_AE"/>
        </w:rPr>
      </w:r>
      <w:r>
        <w:rPr>
          <w:rtl/>
          <w:cs/>
          <w:lang w:val="ar_AE" w:bidi="ar_AE"/>
        </w:rPr>
        <w:t>المؤمنون الكذبة</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الشعب اليهودي</w:t>
      </w:r>
    </w:p>
    <w:p>
      <w:pPr>
        <w:pStyle w:val="ListBullet"/>
        <w:bidi/>
        <w:spacing w:line="240" w:lineRule="auto"/>
        <w:ind w:left="720"/>
      </w:pPr>
      <w:r>
        <w:rPr>
          <w:rtl/>
          <w:cs/>
          <w:lang w:val="ar_AE" w:bidi="ar_AE"/>
        </w:rPr>
      </w:r>
      <w:r>
        <w:rPr>
          <w:rtl/>
          <w:cs/>
          <w:lang w:val="ar_AE" w:bidi="ar_AE"/>
        </w:rPr>
        <w:t>والمؤمنون الفقراء في أورشليم</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"ثم بعد أربع عشرة سنة، صعدت إلى أورشليم مرة أخرى. هذه المرة ذهب برنابا وتيطس معي. لقد ذهبت لأن الله أعلن لي أنه يجب أن أذهب. عندما وصلنا إلى هناك، اجتمعتُ على انفراد مع قادة المؤمنين. وشرحت للقادة الرسالة التي أكرز بها للأمم. لقد قدَّمت هذا التقرير لأتأكد من أن العمل الذي أقوم به والعمل الذي قمت به ليسا مثل سباق ركضت فيه هباءً. واتفق القادة معي. كان هذا واضحًا، لأنه لم يطالب أحد بأن يُختتن رفيقي تيطس. كان تيطس من الأمم، ولم يكن قد اختُتن قط".</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واسألوا الشخص الذي يؤدي دور تيطس: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يقول بولس: "لقد تحدثنا عن هذه المشكلة بسبب بعض الرجال الذين تظاهروا بأنهم مؤمنون. وقد تسلل هؤلاء الرجال إلى مجموعة المؤمنين الخاصة بنا. وأتوا ليتجسسوا علينا ويسلبوا الحرية التي لنا لأننا نؤمن بالمسيح يسوع. وقد فعل هؤلاء الرجال هذا ليجعلونا عبيدًا لناموس موسى. لم نقبل أبدًا ما قاله هؤلاء الرجال، بل كنا مصممين على أن نحافظ على الأخبار السارة الحقيقية نقية من أجلكم".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المؤمنين الكذبة: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يسوع السؤال التالي: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"لكن قادة الكنيسة لم يطلبوا مني أن أعلِّم شيئًا مختلفًا. لا يهمني ما كان وضع القادة سابقًا، لأن الله لا يحابي أحدًا. بل قد أدرك هؤلاء القادة أن الله أعطاني مسؤولية الكرازة بالإنجيل بين الأمم. لقد أعطاني الله ذلك العمل تمامًا كما أعطى الله بطرس مهمة إعلان الأخبار السارة نفسها لليهود. وقد ساعد الله بطرس على القيام بعمله جيدًا بصفته رسولًا بين اليهود. وبالطريقة نفسها، ساعدني الله أيضًا على القيام بعملي جيدًا بصفتي رسولًا بين الأمم".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يقول بولس: "كان يعقوب وبطرس ويوحنا رجالًا مهمين في الكنيسة، وأدركوا أن الله كان لطيفًا معي واختارني لأنشر الأخبار السارة. لذلك صافحونا أنا وبرنابا علامة على اتفاقهم معنا. واتفقنا على أننا، أنا وبرنابا، سنعمل حيث تعيش الأمم بشكل أساسي، وأن يعقوب وبطرس ويوحنا سيعملون حيث يعيش اليهود بشكل أساسي. والشيء الوحيد الذي طلب القادة منا أن نفعله هو الاستمرار في تذكُّر مساعدة المؤمنين المحتاجين في أورشليم. كان هذا هو الشيء نفسه الذي كنت أحاول فعله دائمًا".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يعقوب ويوحنا وبطرس: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برنابا: "بماذا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2: 1 - 10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ويذهب بولس إلى أورشليم بسبب </w:t>
      </w:r>
      <w:r>
        <w:rPr>
          <w:b/>
          <w:rtl/>
          <w:cs/>
          <w:lang w:val="ar_AE" w:bidi="ar_AE"/>
        </w:rPr>
        <w:t>إعلان</w:t>
      </w:r>
      <w:r>
        <w:rPr>
          <w:rtl/>
          <w:cs/>
          <w:lang w:val="ar_AE" w:bidi="ar_AE"/>
        </w:rPr>
        <w:t xml:space="preserve">. والإعلان هو عندما يكشف الله أو يعلن عن أمر كان مخفيًا أو غير معروف من قبل. وقد يشمل ذلك طبيعة الله، أو مشيئته، أو حقائق محددة يريد الله من الناس أن يفهموها. وكان هذا الإعلان بمثابة تعليمات لبولس بأن يذهب إلى أورشليم للقاء القادة هناك. ولمزيد من المعلومات عن كلمة "إعلان"، راجعوا قاموس الكلمات الرئيسية. استخدموا الكلمة أو العبارة نفسها التي استخدمتموها في المقاطع السابقة للإشارة إلى كلمة "إعلان". </w:t>
      </w:r>
    </w:p>
    <w:p>
      <w:pPr>
        <w:bidi/>
      </w:pPr>
      <w:r>
        <w:rPr>
          <w:rtl/>
          <w:cs/>
          <w:lang w:val="ar_AE" w:bidi="ar_AE"/>
        </w:rPr>
      </w:r>
      <w:r>
        <w:rPr>
          <w:rtl/>
          <w:cs/>
          <w:lang w:val="ar_AE" w:bidi="ar_AE"/>
        </w:rPr>
        <w:t xml:space="preserve">ويشرح بولس </w:t>
      </w:r>
      <w:r>
        <w:rPr>
          <w:b/>
          <w:rtl/>
          <w:cs/>
          <w:lang w:val="ar_AE" w:bidi="ar_AE"/>
        </w:rPr>
        <w:t>الإنجيل</w:t>
      </w:r>
      <w:r>
        <w:rPr>
          <w:rtl/>
          <w:cs/>
          <w:lang w:val="ar_AE" w:bidi="ar_AE"/>
        </w:rPr>
        <w:t xml:space="preserve"> الذي يكرز به للأمم. وكلمة الإنجيل تعني الأخبار السارة. والخبر السار في الكتاب المُقدَّس أنَّ الله رتَّب طريقة لخلاص الناس. لمزيد من المعلومات عن كلمة الإنجيل، راجعوا "قاموس الكلمات الرئيسية". استخدموا الكلمة أو العبارة ذاتها التي استخدمتموها في المقاطع السابقة للإشارة إلى "الإنجيل".</w:t>
      </w:r>
    </w:p>
    <w:p>
      <w:pPr>
        <w:bidi/>
      </w:pPr>
      <w:r>
        <w:rPr>
          <w:rtl/>
          <w:cs/>
          <w:lang w:val="ar_AE" w:bidi="ar_AE"/>
        </w:rPr>
      </w:r>
      <w:r>
        <w:rPr>
          <w:rtl/>
          <w:cs/>
          <w:lang w:val="ar_AE" w:bidi="ar_AE"/>
        </w:rPr>
        <w:t>تشير كلمة أممي إلى جميع الأشخاص الذين ليسوا يهودًا. ويقول بولس إن تيطس يوناني. في ذلك الوقت، كان الناس يستخدمون أحيانًا الكلمة التي تشير إلى الأشخاص المنتمين إلى بلاد اليونان بـمعنى أممي. لذلك، سواء أكان تيطس من بلاد اليونان أم من جماعة أخرى غير اليهود، فإنه يُعد أمميًا. ولمزيد من المعلومات عن كلمة الأممي، راجعوا قاموس الكلمات الرئيسية. استخدموا الكلمة أو العبارة ذاتها التي استخدمتموها في المقاطع السابقة لكلمة "الأممي".</w:t>
      </w:r>
    </w:p>
    <w:p>
      <w:pPr>
        <w:bidi/>
      </w:pPr>
      <w:r>
        <w:rPr>
          <w:rtl/>
          <w:cs/>
          <w:lang w:val="ar_AE" w:bidi="ar_AE"/>
        </w:rPr>
      </w:r>
      <w:r>
        <w:rPr>
          <w:rtl/>
          <w:cs/>
          <w:lang w:val="ar_AE" w:bidi="ar_AE"/>
        </w:rPr>
        <w:t xml:space="preserve">توقَّفوا هنا وناقشوا معًا الكلمة أو العبارة التي ستستخدمونها للتعبير عن اللقب الذي يعطيه بولس لتيطس، وهو </w:t>
      </w:r>
      <w:r>
        <w:rPr>
          <w:b/>
          <w:rtl/>
          <w:cs/>
          <w:lang w:val="ar_AE" w:bidi="ar_AE"/>
        </w:rPr>
        <w:t>يوناني</w:t>
      </w:r>
      <w:r>
        <w:rPr>
          <w:rtl/>
          <w:cs/>
          <w:lang w:val="ar_AE" w:bidi="ar_AE"/>
        </w:rPr>
        <w:t>. انظروا كلمة "يوناني"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اجتمع بولس مع قادة الكنيسة. هؤلاء القادة هم يعقوب ويوحنا وصفا الذي يُدعى بطرس أيضًا.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قادة الكنيسة</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لم يطالب القادة بأن يُختن تيطس. والختان هو عادة يهودية لإزالة الجلدة الزائدة من نهاية قضيب الصبي. وكان الختان علامة على أن الشخص المختون كان ضمن العهد الذي قطعه الله مع إبراهيم. وإذا أراد شخص، ليس من نسل إبراهيم، أن يكون جزءًا من بني إسرائيل وأن ينضم إلى عهدهم مع الله، كان يجب عليه أن يُختتن أيضًا. وكان الرجال فقط يُختنون لكي يُعدوا مقبولين لدى الله. وبما أن اليهود كانوا وحدهم الذين يختنون رجالهم، كان الناس يشيرون أحيانًا إلى اليهود بلقب "الشعب المختون" وإلى الأمم بأنهم "الشعب غير المختون".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المختون</w:t>
      </w:r>
      <w:r>
        <w:rPr>
          <w:rtl/>
          <w:cs/>
          <w:lang w:val="ar_AE" w:bidi="ar_AE"/>
        </w:rPr>
        <w:t>. وابحثوا عن كلمة الختان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يقول بولس إن هناك </w:t>
      </w:r>
      <w:r>
        <w:rPr>
          <w:b/>
          <w:rtl/>
          <w:cs/>
          <w:lang w:val="ar_AE" w:bidi="ar_AE"/>
        </w:rPr>
        <w:t>إخوة</w:t>
      </w:r>
      <w:r>
        <w:rPr>
          <w:rtl/>
          <w:cs/>
          <w:lang w:val="ar_AE" w:bidi="ar_AE"/>
        </w:rPr>
        <w:t xml:space="preserve"> كذبة في المجموعة. يستخدم بولس كلمة "أخ" كثيرًا عندما يشير إلى مؤمنٍ آخر. وعندما يكون هناك أكثر من مؤمن واحد، يمكن أن تشمل الكلمة الإخوة والأخوات. وربما يستخدم بولس كلمة "أخ" هنا ليُظهر أن هؤلاء المؤمنين الكذبة لم يكونوا يهتمون ببعضهم بعضًا كما ينبغي لأفراد العائلة أن يهتموا بعضهم ببعض. لمزيد من المعلومات عن الإخوة أو المؤمنين، ارجعوا إلى كلمة "مؤمن" في "قاموس الكلمات الرئيسية".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 xml:space="preserve">يتمتع المؤمنون بالحرية في </w:t>
      </w:r>
      <w:r>
        <w:rPr>
          <w:b/>
          <w:rtl/>
          <w:cs/>
          <w:lang w:val="ar_AE" w:bidi="ar_AE"/>
        </w:rPr>
        <w:t>المسيح</w:t>
      </w:r>
      <w:r>
        <w:rPr>
          <w:rtl/>
          <w:cs/>
          <w:lang w:val="ar_AE" w:bidi="ar_AE"/>
        </w:rPr>
        <w:t xml:space="preserve"> يسوع. والمسيح هو لقب يسوع، وهو يُذكِّر المؤمنين بأنه المسيا، أو المخلّص والملك الذي اختاره الله ليأتي ويخلّص الناس. لمزيد من المعلومات عن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أراد هؤلاء المؤمنون الكذبة أن يجعلوا المؤمنين مثل العبيد. والعبد هو شخص يعمل لدى شخص آخر. لا يحصل العبد على أجر مقابل عمله، ولا يتمتع بحرية مغادرة سيده متى يشاء. يختلف العبد عن الخادم، وهو اللقب الذي لقّب بولس به نفسه سابقًا في هذا السفر.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العبد</w:t>
      </w:r>
      <w:r>
        <w:rPr>
          <w:rtl/>
          <w:cs/>
          <w:lang w:val="ar_AE" w:bidi="ar_AE"/>
        </w:rPr>
        <w:t>. انظروا كلمة عبْد في "قاموس الكلمات الرئيسية" للمزيد من المعلومات. إذا كنتم قد ترجمتم هذه الكلمة فعلًا في سِفر آخر من الكتاب المُقدَّس، استخدموا الكلمة ذاتها التي استخدمتم هناك. أوقِفوا الاستماع إلى هذا التسجيل الصوتي هنا.</w:t>
      </w:r>
    </w:p>
    <w:p>
      <w:pPr>
        <w:bidi/>
      </w:pPr>
      <w:r>
        <w:rPr>
          <w:rtl/>
          <w:cs/>
          <w:lang w:val="ar_AE" w:bidi="ar_AE"/>
        </w:rPr>
      </w:r>
      <w:r>
        <w:rPr>
          <w:rtl/>
          <w:cs/>
          <w:lang w:val="ar_AE" w:bidi="ar_AE"/>
        </w:rPr>
        <w:t xml:space="preserve">أعطى الله بطرس مسؤولية الكرازة بالإنجيل لليهود. تشير كلمة "اليهود" إلى الناس الذين هم من نسل يعقوب. وعندما يستخدم الناس كلمة "يهود"، فإنهم غالبًا ما يفكرون بصورة خاصة في الأشخاص المكرّسين لإله إبراهيم وإسحاق ويعقوب، والذين يرغبون في حفظ العهد الذي قطعه الله مع نسل يعقوب. استخدموا الكلمة أو العبارة نفسها التي استخدمتموها في المقاطع السابقة لترجمة كلمة "الوعظ".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اليهودي</w:t>
      </w:r>
      <w:r>
        <w:rPr>
          <w:rtl/>
          <w:cs/>
          <w:lang w:val="ar_AE" w:bidi="ar_AE"/>
        </w:rPr>
        <w:t>. ابحثوا عن كلمة يهوديّ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لقد اختار الله كلّا من بطرس وبولس ليكونا </w:t>
      </w:r>
      <w:r>
        <w:rPr>
          <w:b/>
          <w:rtl/>
          <w:cs/>
          <w:lang w:val="ar_AE" w:bidi="ar_AE"/>
        </w:rPr>
        <w:t>رسولين</w:t>
      </w:r>
      <w:r>
        <w:rPr>
          <w:rtl/>
          <w:cs/>
          <w:lang w:val="ar_AE" w:bidi="ar_AE"/>
        </w:rPr>
        <w:t>. والرسول هو شخص حصل على سلطان خاص من يسوع ليتكلّم نيابةً عنه. يُخبِر الرسل الناس أن يسوع قام حقًا من بين الأموات، ويكرزون بالإنجيل لجميع الناس، ولهم سلطان في الكنيسة. ولمزيد من المعلومات عن الرسول، راجعوا "قاموس الكلمات الرئيسية". استخدموا نفس الكلمة أو العبارة التي استخدمتموها في المقاطع السابقة للإشارة إلى كلمة رسول.</w:t>
      </w:r>
    </w:p>
    <w:p>
      <w:pPr>
        <w:bidi/>
      </w:pPr>
      <w:r>
        <w:rPr>
          <w:rtl/>
          <w:cs/>
          <w:lang w:val="ar_AE" w:bidi="ar_AE"/>
        </w:rPr>
      </w:r>
      <w:r>
        <w:rPr>
          <w:rtl/>
          <w:cs/>
          <w:lang w:val="ar_AE" w:bidi="ar_AE"/>
        </w:rPr>
        <w:t xml:space="preserve">وقد أعطى القادة في أورشليم بولس وبرنابا يمين الشركة. وهذا يعني أن القادة صافحوا بولس وبرنابا ليُظهروا أن لديهم شركة معهما. وعندما يكون الناس في شركة مع بعضهم بعضًا، فإنهم يتعاملون بود. ويهتم هؤلاء الأشخاص بالأمر نفسه، ويجتمعون معًا كثيرًا للتحدث عنه، أو للقيام بشيء ما معًا. وعندما فعل القادة ذلك، أظهروا أنهم شركاء مع بولس وبرنابا، وأنهم يتفقون معهما. </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الطريقة التي أظهر بها القادة أن لديهم </w:t>
      </w:r>
      <w:r>
        <w:rPr>
          <w:b/>
          <w:rtl/>
          <w:cs/>
          <w:lang w:val="ar_AE" w:bidi="ar_AE"/>
        </w:rPr>
        <w:t>شركة</w:t>
      </w:r>
      <w:r>
        <w:rPr>
          <w:rtl/>
          <w:cs/>
          <w:lang w:val="ar_AE" w:bidi="ar_AE"/>
        </w:rPr>
        <w:t xml:space="preserve"> مع بولس وبرنابا. انظروا مصطلح "الشركة"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واتّفق القادة على أن الله قد أعطى بولس نعمة. والنعمة هي الطريقة التي يُظهر بها الله لطفه لمن لا يستحقه. وهنا تشير النعمة إلى أمر صالح فعله الله لشخص معين أو عطية صالحة منحها له. وقد أعطى الله بولس نعمة ليصبح رسولًا. ولم يكن بولس يستحق أن يصبح رسولًا، لكن الله جعله رسولًا. لقد أظهر الله لبولس نعمة. وفي اللغة الأصلية، هذه هي الكلمة نفسها التي استخدمها بولس من قبل للإشارة إلى النعمة. </w:t>
      </w:r>
    </w:p>
    <w:p>
      <w:pPr>
        <w:bidi/>
      </w:pPr>
      <w:r>
        <w:rPr>
          <w:rtl/>
          <w:cs/>
          <w:lang w:val="ar_AE" w:bidi="ar_AE"/>
        </w:rPr>
      </w:r>
      <w:r>
        <w:rPr>
          <w:rtl/>
          <w:cs/>
          <w:lang w:val="ar_AE" w:bidi="ar_AE"/>
        </w:rPr>
        <w:t xml:space="preserve">إن لزم الأمر، توقّفوا هنا وناقشوا معًا الكلمة أو العبارة التي ستستخدمونها للتعبير عن كلمة </w:t>
      </w:r>
      <w:r>
        <w:rPr>
          <w:b/>
          <w:rtl/>
          <w:cs/>
          <w:lang w:val="ar_AE" w:bidi="ar_AE"/>
        </w:rPr>
        <w:t>النعمة</w:t>
      </w:r>
      <w:r>
        <w:rPr>
          <w:rtl/>
          <w:cs/>
          <w:lang w:val="ar_AE" w:bidi="ar_AE"/>
        </w:rPr>
        <w:t xml:space="preserve"> في هذا السياق. انظروا مصطلح نعمة في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2:11–14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٢: ١١–١٤ واحفظوها في قلوبكم. </w:t>
      </w:r>
    </w:p>
    <w:p>
      <w:pPr>
        <w:bidi/>
      </w:pPr>
      <w:r>
        <w:rPr>
          <w:rtl/>
          <w:cs/>
          <w:lang w:val="ar_AE" w:bidi="ar_AE"/>
        </w:rPr>
      </w:r>
      <w:r>
        <w:rPr>
          <w:rtl/>
          <w:cs/>
          <w:lang w:val="ar_AE" w:bidi="ar_AE"/>
        </w:rPr>
        <w:t xml:space="preserve">استمعوا إلى النسخة الصوتية من رسالة غلاطية ٢: ١١–١٤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ويسوع والروح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2: 11–14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القسم السابق، روى بولس قصة اتفاق القادة في أورشليم معه بشأن رسالة الإنجيل. والآن يروي قصة زيارة صفا، أو بطرس، لأنطاكية. فخلال زيارة بطرس، كان يأكل ويتعامل مع المؤمنين من الأمم. لكن بعد ذلك أصبح قلقًا بشأن ما سيفكر فيه اليهود بشأن ما كان يفعله. لذلك قرّر أن يفصل نفسه عن المؤمنين من الأمم. كانت الطريقة التي تصرف بها بطرس تختلف عن الطريقة التي يقول الإنجيل إنه ينبغي التصرف بموجبها. لذلك أخبره بولس أنه يتصرف بطريقة خاطئة جدًا. </w:t>
      </w:r>
    </w:p>
    <w:p>
      <w:pPr>
        <w:bidi/>
      </w:pPr>
      <w:r>
        <w:rPr>
          <w:rtl/>
          <w:cs/>
          <w:lang w:val="ar_AE" w:bidi="ar_AE"/>
        </w:rPr>
      </w:r>
      <w:r>
        <w:rPr>
          <w:rtl/>
          <w:cs/>
          <w:lang w:val="ar_AE" w:bidi="ar_AE"/>
        </w:rPr>
        <w:t xml:space="preserve">تقول الشريعة اليهودية إنه لا يجوز لليهود تناول الطعام مع الأمم. كان هذا يحميهم من تناول الطعام الذي قال الله إنه لا ينبغي لهم أكله. إذ كانت هذه الأطعمة تجعل اليهود نجسين أو غير صالحين لعبادة الله. وكان اليهود يريدون أن يعبدوا الله، ولم يريدوا أن يفعلوا أي شيء من شأنه أن يجعلهم نجسين! ولم يكن الأمم يختارون الطعام ويعدّونه وفق القواعد الصارمة التي اتّبعها اليهود. في بعض الأحيان، وللمحافظة على هذه القواعد، كان اليهود يفعلون أشياء كثيرة بمعزل عن الأمم. فإذا أراد شخص أممي أن يأكل معهم، أو يتعامل معهم، كان عليه أن يتبع جميع القواعد اليهودية أيضًا! </w:t>
      </w:r>
    </w:p>
    <w:p>
      <w:pPr>
        <w:bidi/>
      </w:pPr>
      <w:r>
        <w:rPr>
          <w:rtl/>
          <w:cs/>
          <w:lang w:val="ar_AE" w:bidi="ar_AE"/>
        </w:rPr>
      </w:r>
      <w:r>
        <w:rPr>
          <w:rtl/>
          <w:cs/>
          <w:lang w:val="ar_AE" w:bidi="ar_AE"/>
        </w:rPr>
        <w:t>توقّفوا هنا وناقشوا هذا السؤال معًا: ما بعض الجماعات أو الديانات القريبة منكم التي لديها قواعد بشأن ما يمكن لأتباعها أن يأكلوه أو لا يأكلوه؟ لماذا يفعل هؤلاء الناس ذلك؟ ماذا يحدث عندما يتفاعل الناس من هذه المجموعات المختلفة معًا؟ أوقِفوا الاستماع إلى هذا التسجيل الصوتي هنا.</w:t>
      </w:r>
    </w:p>
    <w:p>
      <w:pPr>
        <w:bidi/>
      </w:pPr>
      <w:r>
        <w:rPr>
          <w:rtl/>
          <w:cs/>
          <w:lang w:val="ar_AE" w:bidi="ar_AE"/>
        </w:rPr>
      </w:r>
      <w:r>
        <w:rPr>
          <w:rtl/>
          <w:cs/>
          <w:lang w:val="ar_AE" w:bidi="ar_AE"/>
        </w:rPr>
        <w:t xml:space="preserve">لكن الآن، لم يعد المؤمنون بحاجة إلى اتباع هذه القواعد المتعلقة بالطعام، حتى لو كانوا من الشعب اليهودي. لقد فهم المؤمنون في أنطاكية هذا الأمر. حيث كانت أنطاكية مدينة مهمة في منطقة سورية. وكان المؤمنون من اليهود والأمم يعيشون في هذه المدينة، ويبدو أنهم عاشوا في سلام مع بعضهم بعضًا. كان المؤمنون اليهود والمؤمنون من الأمم يتناولون الوجبات معًا على قدم المساواة. وربما يعني هذا أنهم كانوا يشتركون أيضًا في عشاء الرب معًا. كان المؤمنون يأكلون الخبز ويشربون الخمر ليتذكروا كيف مات يسوع من أجل البشر. وعندما كان المؤمنون من شعوب مختلفة، مثل اليهود والأمم، يتناولون الطعام معًا، كانوا يُظهرون أنهم يعيشون في سلام مع بعضهم البعض وأنهم يقبلون بعضهم بعضًا. </w:t>
      </w:r>
    </w:p>
    <w:p>
      <w:pPr>
        <w:bidi/>
      </w:pPr>
      <w:r>
        <w:rPr>
          <w:rtl/>
          <w:cs/>
          <w:lang w:val="ar_AE" w:bidi="ar_AE"/>
        </w:rPr>
      </w:r>
      <w:r>
        <w:rPr>
          <w:rtl/>
          <w:cs/>
          <w:lang w:val="ar_AE" w:bidi="ar_AE"/>
        </w:rPr>
        <w:t>توقّفوا هنا وانظروا معًا إلى خريطة أنطاكية وأورشليم. أوقِفوا الاستماع إلى هذا التسجيل الصوتي هنا.</w:t>
      </w:r>
    </w:p>
    <w:p>
      <w:pPr>
        <w:bidi/>
      </w:pPr>
      <w:r>
        <w:rPr>
          <w:rtl/>
          <w:cs/>
          <w:lang w:val="ar_AE" w:bidi="ar_AE"/>
        </w:rPr>
      </w:r>
      <w:r>
        <w:rPr>
          <w:rtl/>
          <w:cs/>
          <w:lang w:val="ar_AE" w:bidi="ar_AE"/>
        </w:rPr>
        <w:t xml:space="preserve">يروي بولس قصة مجيء بطرس لزيارته، بينما كان بولس وبرنابا يعلمان في أنطاكية. عندما وصل بطرس، انضم إلى المؤمنين الآخرين وأكلَ مع المؤمنين من الأمم. كان الله قد أظهر لبطرس بالفعل أن المؤمنين يمكنهم الآن تناول جميع الأطعمة. فالطعام لن يُنجس المؤمن. لكن بطرس لم يظهر فقط أن الطعام لا يجعل المؤمنين نجسين. فبأكله مع المؤمنين من الأمم، كان يعلن أيضًا أنهم ليسوا بحاجة إلى اتباع الشريعة اليهودية للتعامل مع المؤمنين اليهود. وأظهر بطرس أنه قَبِل المؤمنين من الأمم، وأنه يريد أن تكون له شركة معهم. </w:t>
      </w:r>
    </w:p>
    <w:p>
      <w:pPr>
        <w:bidi/>
      </w:pPr>
      <w:r>
        <w:rPr>
          <w:rtl/>
          <w:cs/>
          <w:lang w:val="ar_AE" w:bidi="ar_AE"/>
        </w:rPr>
      </w:r>
      <w:r>
        <w:rPr>
          <w:rtl/>
          <w:cs/>
          <w:lang w:val="ar_AE" w:bidi="ar_AE"/>
        </w:rPr>
        <w:t>توقّفوا هنا وناقشوا هذا السؤال معًا: في ثقافتكم، عندما تشاركون الطعام مع شخص ما، ماذا يُظهر ذلك للآخرين عن علاقتكم به؟ وكيف تُظهرون أنكم قبلتم شخصًا آخر، حتى وإن كان مختلفًا عنكم؟ أوقِفوا الاستماع إلى هذا التسجيل الصوتي هنا.</w:t>
      </w:r>
    </w:p>
    <w:p>
      <w:pPr>
        <w:bidi/>
      </w:pPr>
      <w:r>
        <w:rPr>
          <w:rtl/>
          <w:cs/>
          <w:lang w:val="ar_AE" w:bidi="ar_AE"/>
        </w:rPr>
      </w:r>
      <w:r>
        <w:rPr>
          <w:rtl/>
          <w:cs/>
          <w:lang w:val="ar_AE" w:bidi="ar_AE"/>
        </w:rPr>
        <w:t xml:space="preserve">إلا أن بطرس غيَّر سلوكه عندما وصلت مجموعة من الرجال من عند يعقوب إلى أنطاكية. في الغالب كان يعقوب في أورشليم في ذلك الوقت. وليس من الواضح ما إذا كان يعقوب قد أرسل هؤلاء الرجال، أم أنهم كانوا مجرد أصدقاء له. وبينما كانت هذه المجموعة في أنطاكية، بدأ بطرس يتصرف بطريقة مختلفة. فبدأ يتناول الوجبات بمعزل عن المؤمنين من الأمم. بل إنه توقف عن مخالطة المؤمنين من الأمم! </w:t>
      </w:r>
    </w:p>
    <w:p>
      <w:pPr>
        <w:bidi/>
      </w:pPr>
      <w:r>
        <w:rPr>
          <w:rtl/>
          <w:cs/>
          <w:lang w:val="ar_AE" w:bidi="ar_AE"/>
        </w:rPr>
      </w:r>
      <w:r>
        <w:rPr>
          <w:rtl/>
          <w:cs/>
          <w:lang w:val="ar_AE" w:bidi="ar_AE"/>
        </w:rPr>
        <w:t xml:space="preserve">يقول بولس إن بطرس خاف "جماعة الختان". كان المؤمنون الذين ينتمون إلى "جماعة الختان" لا يزالون يتبعون العادات اليهودية. وكانت هذه الجماعة تصر على أنه يجب أن يُختتن الرجال لكي يقبلهم الله. وربما ضمت هذه الجماعة الرجال القادمين من عند يعقوب، بالإضافة إلى بعض المؤمنين في أنطاكية. ربما كان بطرس خائفًا مما ستفكر فيه هذه الجماعة، أو مما ستقوله عنه، لأنه كان يأكل مع المؤمنين من الأمم. </w:t>
      </w:r>
    </w:p>
    <w:p>
      <w:pPr>
        <w:bidi/>
      </w:pPr>
      <w:r>
        <w:rPr>
          <w:rtl/>
          <w:cs/>
          <w:lang w:val="ar_AE" w:bidi="ar_AE"/>
        </w:rPr>
      </w:r>
      <w:r>
        <w:rPr>
          <w:rtl/>
          <w:cs/>
          <w:lang w:val="ar_AE" w:bidi="ar_AE"/>
        </w:rPr>
        <w:t xml:space="preserve">ولذلك توقف بطرس عن الأكل مع المؤمنين من الأمم التزامًا بالعادات اليهودية. وبسبب ذلك، ظن الناس أن بطرس يُعلّم أن المؤمنين يجب أن يتبعوا العادات اليهودية أيضًا. وقد اتبع المؤمنون اليهود الآخرون مثاله، وبدأوا في تجنّب المؤمنين من الأمم. حتى برنابا فعل ذلك! وكان بطرس والمؤمنون اليهود الآخرون في أنطاكية يعلمون أنه ليس من الخطأ تناول الطعام مع المؤمنين من الأمم. لكن بسبب وجود بعض اليهود القادمين من أورشليم، تصرف بطرس والمؤمنون اليهود كما لو أنهم يعتقدون أن تناول الطعام مع المؤمنين من الأمم أمر خاطئ. وقد فعلوا ذلك لأنهم كانوا أكثر اهتمامًا بما يظنه الناس صوابًا، مما يظنه الله صوابًا. </w:t>
      </w:r>
    </w:p>
    <w:p>
      <w:pPr>
        <w:bidi/>
      </w:pPr>
      <w:r>
        <w:rPr>
          <w:rtl/>
          <w:cs/>
          <w:lang w:val="ar_AE" w:bidi="ar_AE"/>
        </w:rPr>
      </w:r>
      <w:r>
        <w:rPr>
          <w:rtl/>
          <w:cs/>
          <w:lang w:val="ar_AE" w:bidi="ar_AE"/>
        </w:rPr>
        <w:t xml:space="preserve">رأى بولس أن بطرس والمؤمنين اليهود الآخرين لم يطيعوا كلمات الحق الواردة في الإنجيل. فقد وعد الله في الإنجيل بأن جميع المؤمنين متساوون، بغض النظر عن الشعب الذي ينتمون إليه. لكن الناس كانوا يتصرفون وكأن المؤمنين اليهود أفضل أو أكثر أهمية من المؤمنين من الأمم. </w:t>
      </w:r>
    </w:p>
    <w:p>
      <w:pPr>
        <w:bidi/>
      </w:pPr>
      <w:r>
        <w:rPr>
          <w:rtl/>
          <w:cs/>
          <w:lang w:val="ar_AE" w:bidi="ar_AE"/>
        </w:rPr>
      </w:r>
      <w:r>
        <w:rPr>
          <w:rtl/>
          <w:cs/>
          <w:lang w:val="ar_AE" w:bidi="ar_AE"/>
        </w:rPr>
        <w:t xml:space="preserve">أدرك بولس أنه يحتاج إلى تصحيح بطرس. وفي الثقافة اليهودية، كان الشخص غالبًا ما يوبخ شخصًا آخر على انفراد. لكن تصرف بطرس كان خطيرًا إلى درجة أن بولس قرر أن يواجهه أمام المؤمنين الآخرين. كان بولس قلقًا بشأن ما يؤمن به بطرس، واتباعِ المؤمنين الآخرين لمثاله. ولأن بطرس كان رسولًا، كان المؤمنون ينتبهون إلى ما يفعله. ولأنه تصرف علنًا بطريقة تختلف عن حق الإنجيل، كان بولس بحاجة إلى تصحيحه علنًا. وعندئذ سيعلم الجميع أنه لا ينبغي لهم أن يتصرفوا بالطريقة التي كان يتصرف بها بطرس. فلو لم يقل شيئًا، لظن الناس أنه يتفق مع بطرس. </w:t>
      </w:r>
    </w:p>
    <w:p>
      <w:pPr>
        <w:bidi/>
      </w:pPr>
      <w:r>
        <w:rPr>
          <w:rtl/>
          <w:cs/>
          <w:lang w:val="ar_AE" w:bidi="ar_AE"/>
        </w:rPr>
      </w:r>
      <w:r>
        <w:rPr>
          <w:rtl/>
          <w:cs/>
          <w:lang w:val="ar_AE" w:bidi="ar_AE"/>
        </w:rPr>
        <w:t>توقّفوا هنا وناقشوا هذا السؤال معًا: تخيّلوا شخصًا تعرفونه يتصرف بطريقة خاطئة جدًا. في ثقافتكم، كيف تصححون سلوك هذا الشخص أو توبخونه؟ متى يمكنكم أن تقوموا شخصًا ما أمام الآخرين؟ لماذا تفعلون هذا؟ أوقِفوا الاستماع إلى هذا التسجيل الصوتي هنا.</w:t>
      </w:r>
    </w:p>
    <w:p>
      <w:pPr>
        <w:bidi/>
      </w:pPr>
      <w:r>
        <w:rPr>
          <w:rtl/>
          <w:cs/>
          <w:lang w:val="ar_AE" w:bidi="ar_AE"/>
        </w:rPr>
      </w:r>
      <w:r>
        <w:rPr>
          <w:rtl/>
          <w:cs/>
          <w:lang w:val="ar_AE" w:bidi="ar_AE"/>
        </w:rPr>
        <w:t>وهكذا، أمام المؤمنين الآخرين، وبخ بولس بطرس. وقال له إنه يهودي، لكنه يتصرف كأممي. فقد كان يتناول الطعام مع الأمم عندما وصل إلى أنطاكية، وتوقف عن اتباع القواعد اليهودية. ومن ثم فقد عاش مثل الأممي، أو فعل ما يفعله الأمم. فإذا كان بطرس لا يعيش كيهودي، ولا يتبع الشرائع اليهودية، فلا يحق له أن يُجبر الأمم على اتباعها. وعندما يتصرف بطرس بهذه الطريقة، يكون الأمر كما لو أنه يقول إن المؤمنين يجب أن يطيعوا هذه الشرائع ويعيشوا مثل اليهود. لقد كان بطرس يتصرف مثل شخص منافق، أو شخص يقول إنه يجب فعل شيءٍ ثم يتصرف بطريقة مختلفة!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2: 11–14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يبدأ بولس قصة تصحيحه لبطرس في أنطاكية. فعندما وصل بطرس، كان يأكل ويتعامل مع المؤمنين من الأمم. </w:t>
      </w:r>
    </w:p>
    <w:p>
      <w:pPr>
        <w:bidi/>
      </w:pPr>
      <w:r>
        <w:rPr>
          <w:rtl/>
          <w:cs/>
          <w:lang w:val="ar_AE" w:bidi="ar_AE"/>
        </w:rPr>
      </w:r>
      <w:r>
        <w:rPr>
          <w:b/>
          <w:rtl/>
          <w:cs/>
          <w:lang w:val="ar_AE" w:bidi="ar_AE"/>
        </w:rPr>
        <w:t>في الجزء الثاني:</w:t>
      </w:r>
      <w:r>
        <w:rPr>
          <w:rtl/>
          <w:cs/>
          <w:lang w:val="ar_AE" w:bidi="ar_AE"/>
        </w:rPr>
        <w:t xml:space="preserve"> عندما وصل رجال من يعقوب إلى أنطاكية، توقف بطرس تدريجيًا عن الأكل مع المؤمنين من الأمم. بدأ بطرس وبرنابا وغيرهما من المؤمنين اليهود في فصل أنفسهم عن المؤمنين من الأمم. </w:t>
      </w:r>
    </w:p>
    <w:p>
      <w:pPr>
        <w:bidi/>
      </w:pPr>
      <w:r>
        <w:rPr>
          <w:rtl/>
          <w:cs/>
          <w:lang w:val="ar_AE" w:bidi="ar_AE"/>
        </w:rPr>
      </w:r>
      <w:r>
        <w:rPr>
          <w:b/>
          <w:rtl/>
          <w:cs/>
          <w:lang w:val="ar_AE" w:bidi="ar_AE"/>
        </w:rPr>
        <w:t>في الجزء الثالث:</w:t>
      </w:r>
      <w:r>
        <w:rPr>
          <w:rtl/>
          <w:cs/>
          <w:lang w:val="ar_AE" w:bidi="ar_AE"/>
        </w:rPr>
        <w:t xml:space="preserve"> أمام المؤمنين الآخرين، وبخ بولس بطرس.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صفا، الذي يُدعى أيضًا بطرس</w:t>
      </w:r>
    </w:p>
    <w:p>
      <w:pPr>
        <w:pStyle w:val="ListBullet"/>
        <w:bidi/>
        <w:spacing w:line="240" w:lineRule="auto"/>
        <w:ind w:left="720"/>
      </w:pPr>
      <w:r>
        <w:rPr>
          <w:rtl/>
          <w:cs/>
          <w:lang w:val="ar_AE" w:bidi="ar_AE"/>
        </w:rPr>
      </w:r>
      <w:r>
        <w:rPr>
          <w:rtl/>
          <w:cs/>
          <w:lang w:val="ar_AE" w:bidi="ar_AE"/>
        </w:rPr>
        <w:t>المؤمنون من الأمم</w:t>
      </w:r>
    </w:p>
    <w:p>
      <w:pPr>
        <w:pStyle w:val="ListBullet"/>
        <w:bidi/>
        <w:spacing w:line="240" w:lineRule="auto"/>
        <w:ind w:left="720"/>
      </w:pPr>
      <w:r>
        <w:rPr>
          <w:rtl/>
          <w:cs/>
          <w:lang w:val="ar_AE" w:bidi="ar_AE"/>
        </w:rPr>
      </w:r>
      <w:r>
        <w:rPr>
          <w:rtl/>
          <w:cs/>
          <w:lang w:val="ar_AE" w:bidi="ar_AE"/>
        </w:rPr>
        <w:t>قوم من عند يعقوب</w:t>
      </w:r>
    </w:p>
    <w:p>
      <w:pPr>
        <w:pStyle w:val="ListBullet"/>
        <w:bidi/>
        <w:spacing w:line="240" w:lineRule="auto"/>
        <w:ind w:left="720"/>
      </w:pPr>
      <w:r>
        <w:rPr>
          <w:rtl/>
          <w:cs/>
          <w:lang w:val="ar_AE" w:bidi="ar_AE"/>
        </w:rPr>
      </w:r>
      <w:r>
        <w:rPr>
          <w:rtl/>
          <w:cs/>
          <w:lang w:val="ar_AE" w:bidi="ar_AE"/>
        </w:rPr>
        <w:t>المؤمنون اليهود</w:t>
      </w:r>
    </w:p>
    <w:p>
      <w:pPr>
        <w:pStyle w:val="ListBullet"/>
        <w:bidi/>
        <w:spacing w:line="240" w:lineRule="auto"/>
        <w:ind w:left="720"/>
      </w:pPr>
      <w:r>
        <w:rPr>
          <w:rtl/>
          <w:cs/>
          <w:lang w:val="ar_AE" w:bidi="ar_AE"/>
        </w:rPr>
      </w:r>
      <w:r>
        <w:rPr>
          <w:rtl/>
          <w:cs/>
          <w:lang w:val="ar_AE" w:bidi="ar_AE"/>
        </w:rPr>
        <w:t>وبرنابا</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الجزء الأول، يشرح بولس ما سيدور حوله هذا الجزء من القصة. كما يقول بولس: "هذه قصة الوقت الذي اضطررت فيه إلى تصحيح صفا في أنطاكية". وصفا هو اسم آخر لبطرس. وكان على بولس أن يعارض بطرس أو يواجهه لأنه تصرف بطريقة غير لائقة تمامًا. فواجهه وجهًا لوجه، أو في حضوره. لم ينتقد بولس بطرس في وقت لم يستطع فيه سماعه. </w:t>
      </w:r>
    </w:p>
    <w:p>
      <w:pPr>
        <w:bidi/>
      </w:pPr>
      <w:r>
        <w:rPr>
          <w:rtl/>
          <w:cs/>
          <w:lang w:val="ar_AE" w:bidi="ar_AE"/>
        </w:rPr>
      </w:r>
      <w:r>
        <w:rPr>
          <w:rtl/>
          <w:cs/>
          <w:lang w:val="ar_AE" w:bidi="ar_AE"/>
        </w:rPr>
        <w:t>توقفوا هنا وناقشوا هذا السؤال معًا: في لغتكم، كيف تُظهرون أنكم واجهتم شخصًا أو انتقدتموه وهو يسمعكم؟ أوقِفوا الاستماع إلى هذا التسجيل الصوتي هنا.</w:t>
      </w:r>
    </w:p>
    <w:p>
      <w:pPr>
        <w:bidi/>
      </w:pPr>
      <w:r>
        <w:rPr>
          <w:rtl/>
          <w:cs/>
          <w:lang w:val="ar_AE" w:bidi="ar_AE"/>
        </w:rPr>
      </w:r>
      <w:r>
        <w:rPr>
          <w:rtl/>
          <w:cs/>
          <w:lang w:val="ar_AE" w:bidi="ar_AE"/>
        </w:rPr>
        <w:t xml:space="preserve">يقول بولس إن بطرس وقف مُدانًا، وهي طريقة قوية للقول إنه كان مذنبًا بعصيان الله. وبما أن بولس يروي قصصًا لشرح أشياء معينة لأهل غلاطية، يمكننا أن نعلم أن ما يقوله لبطرس سيُطبق على قضية أهل غلاطية أيضًا. والآن بعد أن قال بولس ما سيدور حوله هذا الجزء من القصة، يشرح ما حدث. </w:t>
      </w:r>
    </w:p>
    <w:p>
      <w:pPr>
        <w:bidi/>
      </w:pPr>
      <w:r>
        <w:rPr>
          <w:rtl/>
          <w:cs/>
          <w:lang w:val="ar_AE" w:bidi="ar_AE"/>
        </w:rPr>
      </w:r>
      <w:r>
        <w:rPr>
          <w:rtl/>
          <w:cs/>
          <w:lang w:val="ar_AE" w:bidi="ar_AE"/>
        </w:rPr>
        <w:t>توقفوا هنا وناقشوا معًا: كنشاط، احكوا قصة قصيرة من حياتكم، لكن أعلنوا أولًا ما الذي ستدور حوله القصة. ناقشوا كمجموعة بعض المرات التي كنتم تبدأون فيها قصة بهذه الطريقة. أوقِفوا الاستماع إلى هذا التسجيل الصوتي هنا.</w:t>
      </w:r>
    </w:p>
    <w:p>
      <w:pPr>
        <w:bidi/>
      </w:pPr>
      <w:r>
        <w:rPr>
          <w:rtl/>
          <w:cs/>
          <w:lang w:val="ar_AE" w:bidi="ar_AE"/>
        </w:rPr>
      </w:r>
      <w:r>
        <w:rPr>
          <w:rtl/>
          <w:cs/>
          <w:lang w:val="ar_AE" w:bidi="ar_AE"/>
        </w:rPr>
        <w:t xml:space="preserve">وتذكّروا أنه في المقطع السابق، كان بولس وبرنابا في أورشليم. أما في هذه القصة، فكان بولس وبرنابا يعملان في مدينة أنطاكية، وجاء بطرس لزيارتهما. ليس من الواضح بالضبط لماذا جاء بطرس إلى أنطاكية. ولأن أنطاكية تبعد أكثر من خمسمائة كيلومتر عن أورشليم، فمن المحتمل أن بطرس بقي لعدة أسابيع على الأقل. وعندما وصل بطرس إلى أنطاكية في البداية، كان ينضم بانتظام إلى اليهود والأمم معًا ليأكلوا الطعام. </w:t>
      </w:r>
    </w:p>
    <w:p>
      <w:pPr>
        <w:bidi/>
      </w:pPr>
      <w:r>
        <w:rPr>
          <w:rtl/>
          <w:cs/>
          <w:lang w:val="ar_AE" w:bidi="ar_AE"/>
        </w:rPr>
      </w:r>
      <w:r>
        <w:rPr>
          <w:rtl/>
          <w:cs/>
          <w:lang w:val="ar_AE" w:bidi="ar_AE"/>
        </w:rPr>
        <w:t xml:space="preserve">في الجزء الثاني، سافر بعض الرجال من عند يعقوب، الذي كان على الأرجح في أورشليم، إلى أنطاكية. وعندما وصل هؤلاء الرجال، بدأ بطرس في الانفصال تدريجيًا عن جماعة المؤمنين من الأمم. حتى أنه توقَّف عن الأكل معهم. ويقول بولس إن بطرس فعل هذا لأنه كان خائفًا من الأشخاص الذين قالوا إن على المؤمنين من الأمم أن يُختتنوا. وربما كان بطرس قلقًا من أن يفكر اليهود، المؤمنون وغير المؤمنين، بالسوء فيه وألا يستمعوا إليه. لكن مهما كان سبب فعله ذلك، فإنه تصرف بطريقة لا تتفق مع الإنجيل الذي علَّمه. فقد تصرَّف بطريقة منافقة. </w:t>
      </w:r>
    </w:p>
    <w:p>
      <w:pPr>
        <w:bidi/>
      </w:pPr>
      <w:r>
        <w:rPr>
          <w:rtl/>
          <w:cs/>
          <w:lang w:val="ar_AE" w:bidi="ar_AE"/>
        </w:rPr>
      </w:r>
      <w:r>
        <w:rPr>
          <w:rtl/>
          <w:cs/>
          <w:lang w:val="ar_AE" w:bidi="ar_AE"/>
        </w:rPr>
        <w:t xml:space="preserve">وانضم مؤمنون يهود آخرون إلى بطرس وتصرفوا بطريقة منافقة أيضًا. وعلى الرغم من أن المؤمنين كانوا يعرفون ويعلِّمون أن الجميع متساوون، فإن المؤمنين اليهود كانوا يتصرفون الآن وكأن المؤمنين من الأمم سيئون أو خطرون. تذكّروا أنه في المقطع السابق، اتَّفق بطرس والقادة في أورشليم على أن الناس لا يحتاجون إلى أن يكونوا يهودًا ليصبحوا مؤمنين. لكن في هذا المقطع، تصرف بطرس وكأن المؤمنين من الأمم ليسوا مؤمنين حقيقيين. ويقول بولس إن حتى برنابا اتّبع مثال بطرس. وكأن حق الإنجيل هو الطريق الصحيح، لكن برنابا سمح للمؤمنين اليهود أن يقودوه في الطريق الخاطئ. </w:t>
      </w:r>
    </w:p>
    <w:p>
      <w:pPr>
        <w:bidi/>
      </w:pPr>
      <w:r>
        <w:rPr>
          <w:rtl/>
          <w:cs/>
          <w:lang w:val="ar_AE" w:bidi="ar_AE"/>
        </w:rPr>
      </w:r>
      <w:r>
        <w:rPr>
          <w:rtl/>
          <w:cs/>
          <w:lang w:val="ar_AE" w:bidi="ar_AE"/>
        </w:rPr>
        <w:t>توقفوا هنا وناقشوا هذا السؤال معًا: كيف تصفون الشخص الذي يؤمن بشيء أو يقول إنه ينبغي التصرف بطريقة ما، لكنه يتصرف فعليًا بطريقة مختلفة؟ أوقِفوا الاستماع إلى هذا التسجيل الصوتي هنا.</w:t>
      </w:r>
    </w:p>
    <w:p>
      <w:pPr>
        <w:bidi/>
      </w:pPr>
      <w:r>
        <w:rPr>
          <w:rtl/>
          <w:cs/>
          <w:lang w:val="ar_AE" w:bidi="ar_AE"/>
        </w:rPr>
      </w:r>
      <w:r>
        <w:rPr>
          <w:rtl/>
          <w:cs/>
          <w:lang w:val="ar_AE" w:bidi="ar_AE"/>
        </w:rPr>
        <w:t xml:space="preserve">في الجزء الثالث، واجه بولس بطرس. لم يفعل بولس هذا مباشرة بعد أن بدأ بطرس في التصرف بطريقة مختلفة، بل فقط بعد أن أصبحت هذه مشكلة كبيرة في الكنيسة. يقول بولس إن بطرس والمؤمنين اليهود الآخرين لم يسلكوا بتوافق مع حق الإنجيل. وهذا يعني أن المؤمنين اليهود لم يطيعوا الإنجيل الحقيقي حقًا. لذلك قرر بولس أن يصحح بطرس. ويستمر بولس في إظهار أن القادة في أورشليم ليس لهم سلطان عليه، فبولس وبطرس مثل الزملاء في العمل ويستطيعان تصحيح أحدهما الآخر. </w:t>
      </w:r>
    </w:p>
    <w:p>
      <w:pPr>
        <w:bidi/>
      </w:pPr>
      <w:r>
        <w:rPr>
          <w:rtl/>
          <w:cs/>
          <w:lang w:val="ar_AE" w:bidi="ar_AE"/>
        </w:rPr>
      </w:r>
      <w:r>
        <w:rPr>
          <w:rtl/>
          <w:cs/>
          <w:lang w:val="ar_AE" w:bidi="ar_AE"/>
        </w:rPr>
        <w:t>توقفوا هنا وناقشوا هذا السؤال معًا: مرتين، يقارن بولس الطريقة التي يطيع بها الشخص الإنجيل بالطريقة التي يسير بها الناس في طريق صالح وصحيح. ويقول بولس إن المؤمنين اليهود جعلوا برنابا يحيد عن المسار الصحيح. كما يقول بولس إن المؤمنين اليهود لا يتصرفون بتوافق مع الإنجيل، ولا يتبعون خطواته. في لغتكم، كيف تعبِّرون عن طاعة الناس أو اتباعهم لقواعد معينة للعيش؟ وبماذا تقارنون هذه الطاعة؟ ناقشوا كيف تريدون ترجمة الطريقة التي أضلّ بها المؤمنون اليهود برنابا؛ لأنهم لا يتماشون مع الإنجيل. إن المؤمنين اليهود لا يتبعون الطريق الصحيح، وهو الطريقة الصحيحة للحياة بحسب الإنجيل. أوقِفوا الاستماع إلى هذا التسجيل الصوتي هنا.</w:t>
      </w:r>
    </w:p>
    <w:p>
      <w:pPr>
        <w:bidi/>
      </w:pPr>
      <w:r>
        <w:rPr>
          <w:rtl/>
          <w:cs/>
          <w:lang w:val="ar_AE" w:bidi="ar_AE"/>
        </w:rPr>
      </w:r>
      <w:r>
        <w:rPr>
          <w:rtl/>
          <w:cs/>
          <w:lang w:val="ar_AE" w:bidi="ar_AE"/>
        </w:rPr>
        <w:t>تحدث بولس إلى بطرس أمام المؤمنين الآخرين، حتى يتمكن المؤمنون الآخرون أيضًا من سماع كيف كان سلوكهم خاطئًا. وأعلن بولس أنه على الرغم من أن بطرس من الشعب اليهودي، فإنه لم يعد يتبع الشرائع والعادات اليهودية، فبطرس يتصرف مثل الأمم. ثم يطرح بولس سؤالًا لم ينتظر أن يجيب عنه أحد. وبهذا السؤال، أظهر بولس بقوة أن بطرس تصرف بطريقة خاطئة. وبسبب الطريقة التي سلك بها بطرس، كان الأمر كما لو أنه يقول إن المؤمنين كانوا بحاجة إلى العيش مثل اليهود. ويقول بولس إنه ليس من المنطقي أن يقول بطرس هذا؛ لأنه هو شخصيًا لا يتبع جميع الشرائع اليهودية!</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2: 11–14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صفا، الذي يُدعى أيضًا بطرس</w:t>
      </w:r>
    </w:p>
    <w:p>
      <w:pPr>
        <w:pStyle w:val="ListBullet"/>
        <w:bidi/>
        <w:spacing w:line="240" w:lineRule="auto"/>
        <w:ind w:left="720"/>
      </w:pPr>
      <w:r>
        <w:rPr>
          <w:rtl/>
          <w:cs/>
          <w:lang w:val="ar_AE" w:bidi="ar_AE"/>
        </w:rPr>
      </w:r>
      <w:r>
        <w:rPr>
          <w:rtl/>
          <w:cs/>
          <w:lang w:val="ar_AE" w:bidi="ar_AE"/>
        </w:rPr>
        <w:t>المؤمنون من الأمم</w:t>
      </w:r>
    </w:p>
    <w:p>
      <w:pPr>
        <w:pStyle w:val="ListBullet"/>
        <w:bidi/>
        <w:spacing w:line="240" w:lineRule="auto"/>
        <w:ind w:left="720"/>
      </w:pPr>
      <w:r>
        <w:rPr>
          <w:rtl/>
          <w:cs/>
          <w:lang w:val="ar_AE" w:bidi="ar_AE"/>
        </w:rPr>
      </w:r>
      <w:r>
        <w:rPr>
          <w:rtl/>
          <w:cs/>
          <w:lang w:val="ar_AE" w:bidi="ar_AE"/>
        </w:rPr>
        <w:t>قوم من عند يعقوب</w:t>
      </w:r>
    </w:p>
    <w:p>
      <w:pPr>
        <w:pStyle w:val="ListBullet"/>
        <w:bidi/>
        <w:spacing w:line="240" w:lineRule="auto"/>
        <w:ind w:left="720"/>
      </w:pPr>
      <w:r>
        <w:rPr>
          <w:rtl/>
          <w:cs/>
          <w:lang w:val="ar_AE" w:bidi="ar_AE"/>
        </w:rPr>
      </w:r>
      <w:r>
        <w:rPr>
          <w:rtl/>
          <w:cs/>
          <w:lang w:val="ar_AE" w:bidi="ar_AE"/>
        </w:rPr>
        <w:t>المؤمنون اليهود</w:t>
      </w:r>
    </w:p>
    <w:p>
      <w:pPr>
        <w:pStyle w:val="ListBullet"/>
        <w:bidi/>
        <w:spacing w:line="240" w:lineRule="auto"/>
        <w:ind w:left="720"/>
      </w:pPr>
      <w:r>
        <w:rPr>
          <w:rtl/>
          <w:cs/>
          <w:lang w:val="ar_AE" w:bidi="ar_AE"/>
        </w:rPr>
      </w:r>
      <w:r>
        <w:rPr>
          <w:rtl/>
          <w:cs/>
          <w:lang w:val="ar_AE" w:bidi="ar_AE"/>
        </w:rPr>
        <w:t>وبرنابا</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يقول بولس: "في أحد الأيام، جاء بطرس لزيارة المؤمنين في أنطاكية، حيث كُنت. وأثناء وجوده هناك، واجهته أمام المؤمنين الآخرين، لأنه فعل شيئًا خاطئًا جدًا. وإليكم ما حدث: كان بطرس يأكل مع المؤمنين من الأمم، لكن بعد ذلك وصل بعض الرجال من عند يعقوب. وبعد وصول هؤلاء الرجال إلى أنطاكية، بدأ بطرس يتجنب تناول الطعام مع المؤمنين من الأمم، بل وتجنب مخالطتهم أيضًا. وقد فعل بطرس ذلك لأنه كان خائفًا من الأشخاص الذين كانوا يصرون على ضرورة الختان".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بطرس: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من الأمم، من أهل أنطاكية: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"ثم انضم المؤمنون اليهود الآخرون هناك إلى بطرس. بدأ هؤلاء المؤمنون أيضًا يتصرفون بطريقة كانوا يعلمون أنها غير صحيحة. حتى إن برنابا نفسه انضم إليهم وتصرف بالطريقة الخاطئة نفسها".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المؤمنين اليهود ودور برنابا: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"لكن عندما اكتشفت أن بطرس والمؤمنين اليهود لا يطيعون الإنجيل الحق، قلت له أمام الجميع: "أنت يهودي، لكنك تعيش كأممي. فأنت لا تتصرف مثل اليهود. من الخطأ أن تجبر المؤمنين من الأمم على التصرف مثل اليهود".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2: 11–14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بطرس أُدين، مما يعني أنه كان مُذنبًا بالتصرف بطريقة خاطئة.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أُدين</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وعندما وصل بطرس إلى أنطاكية في بداية الرحلة، كان يتناول الطعام مع </w:t>
      </w:r>
      <w:r>
        <w:rPr>
          <w:b/>
          <w:rtl/>
          <w:cs/>
          <w:lang w:val="ar_AE" w:bidi="ar_AE"/>
        </w:rPr>
        <w:t>الأمميين</w:t>
      </w:r>
      <w:r>
        <w:rPr>
          <w:rtl/>
          <w:cs/>
          <w:lang w:val="ar_AE" w:bidi="ar_AE"/>
        </w:rPr>
        <w:t>. وتشير كلمة الأمم إلى جميع الناس الذين ليسوا يهودًا. ربما يقصد بولس هنا، المؤمنين من الأمم. ولمزيد من المعلومات عن كلمة الأممي، راجعوا قاموس الكلمات الرئيسية. استخدموا الكلمة أو العبارة ذاتها التي استخدمتموها في المقاطع السابقة لكلمة "الأممي".</w:t>
      </w:r>
    </w:p>
    <w:p>
      <w:pPr>
        <w:bidi/>
      </w:pPr>
      <w:r>
        <w:rPr>
          <w:rtl/>
          <w:cs/>
          <w:lang w:val="ar_AE" w:bidi="ar_AE"/>
        </w:rPr>
      </w:r>
      <w:r>
        <w:rPr>
          <w:rtl/>
          <w:cs/>
          <w:lang w:val="ar_AE" w:bidi="ar_AE"/>
        </w:rPr>
        <w:t xml:space="preserve">كان بطرس يخاف من الأشخاص الذين ينتمون إلى جماعة </w:t>
      </w:r>
      <w:r>
        <w:rPr>
          <w:b/>
          <w:rtl/>
          <w:cs/>
          <w:lang w:val="ar_AE" w:bidi="ar_AE"/>
        </w:rPr>
        <w:t>الختان</w:t>
      </w:r>
      <w:r>
        <w:rPr>
          <w:rtl/>
          <w:cs/>
          <w:lang w:val="ar_AE" w:bidi="ar_AE"/>
        </w:rPr>
        <w:t xml:space="preserve">. والختان، أو ختان شخص ما، هو العادة اليهودية التي يقطع فيها الناس الجلد الزائد من طرف العضو الذكري. وكان الختان علامة على أن الله ضم الشخص المختون إلى العهد الذي قطعه مع إبراهيم. كان الناس الذين من جماعة الختان يؤمنون بأن الختان ضروري لكي يكون الشخص مؤمنًا. ولمزيد من المعلومات عن الختان، راجعوا قاموس الكلمات الرئيسية. استخدموا الكلمة أو العبارة نفسها التي استخدمتموها في المقاطع السابقة للإشارة إلى كلمة "الختان". </w:t>
      </w:r>
    </w:p>
    <w:p>
      <w:pPr>
        <w:bidi/>
      </w:pPr>
      <w:r>
        <w:rPr>
          <w:rtl/>
          <w:cs/>
          <w:lang w:val="ar_AE" w:bidi="ar_AE"/>
        </w:rPr>
      </w:r>
      <w:r>
        <w:rPr>
          <w:rtl/>
          <w:cs/>
          <w:lang w:val="ar_AE" w:bidi="ar_AE"/>
        </w:rPr>
        <w:t xml:space="preserve">بدأ </w:t>
      </w:r>
      <w:r>
        <w:rPr>
          <w:b/>
          <w:rtl/>
          <w:cs/>
          <w:lang w:val="ar_AE" w:bidi="ar_AE"/>
        </w:rPr>
        <w:t>اليهود</w:t>
      </w:r>
      <w:r>
        <w:rPr>
          <w:rtl/>
          <w:cs/>
          <w:lang w:val="ar_AE" w:bidi="ar_AE"/>
        </w:rPr>
        <w:t xml:space="preserve"> يتصرفون كما تصرف بطرس. وتشير كلمة "اليهود" إلى الناس الذين ينحدرون من نسل يعقوب. في الغالب يقصد بولس هنا، المؤمنين اليهود. لمزيد من المعلومات عن اليهود، ارجعوا إلى قاموس الكلمات الرئيسية. استخدموا الكلمة أو العبارة نفسها التي استخدمتموها سابقًا لترجمة كلمة "يهودي".</w:t>
      </w:r>
    </w:p>
    <w:p>
      <w:pPr>
        <w:bidi/>
      </w:pPr>
      <w:r>
        <w:rPr>
          <w:rtl/>
          <w:cs/>
          <w:lang w:val="ar_AE" w:bidi="ar_AE"/>
        </w:rPr>
      </w:r>
      <w:r>
        <w:rPr>
          <w:rtl/>
          <w:cs/>
          <w:lang w:val="ar_AE" w:bidi="ar_AE"/>
        </w:rPr>
        <w:t xml:space="preserve">وقد تصرف بطرس والمؤمنون اليهود بطريقة منافقة. إن النفاق يعني أن نقول إن شيئًا ما صحيح، ثم نتصرف وكأنه غير صحيح.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النفاق</w:t>
      </w:r>
      <w:r>
        <w:rPr>
          <w:rtl/>
          <w:cs/>
          <w:lang w:val="ar_AE" w:bidi="ar_AE"/>
        </w:rPr>
        <w:t>. لمزيدٍ من المعلومات، ابحث في قاموس الكلمات الرئيسية عن كلمة رياء.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يقول بولس إن بطرس والمؤمنين اليهود لم يكونوا يطيعون </w:t>
      </w:r>
      <w:r>
        <w:rPr>
          <w:b/>
          <w:rtl/>
          <w:cs/>
          <w:lang w:val="ar_AE" w:bidi="ar_AE"/>
        </w:rPr>
        <w:t>الإنجيل</w:t>
      </w:r>
      <w:r>
        <w:rPr>
          <w:rtl/>
          <w:cs/>
          <w:lang w:val="ar_AE" w:bidi="ar_AE"/>
        </w:rPr>
        <w:t xml:space="preserve"> الحق. وكلمة الإنجيل تعني الأخبار السارة. والخبر السار في الكتاب المُقدَّس أنَّ الله رتَّب طريقة لخلاص الناس. لمزيد من المعلومات عن كلمة الإنجيل، راجعوا "قاموس الكلمات الرئيسية". استخدموا الكلمة أو العبارة ذاتها التي استخدمتموها في المقاطع السابقة للإشارة إلى "الإنجيل".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2:15–21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٢: ١٥–٢١ واحفظوها في قلوبكم. </w:t>
      </w:r>
    </w:p>
    <w:p>
      <w:pPr>
        <w:bidi/>
      </w:pPr>
      <w:r>
        <w:rPr>
          <w:rtl/>
          <w:cs/>
          <w:lang w:val="ar_AE" w:bidi="ar_AE"/>
        </w:rPr>
      </w:r>
      <w:r>
        <w:rPr>
          <w:rtl/>
          <w:cs/>
          <w:lang w:val="ar_AE" w:bidi="ar_AE"/>
        </w:rPr>
        <w:t xml:space="preserve">استمعوا إلى النسخة الصوتية من رسالة غلاطية ٢: ١٥–٢١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2: 15–21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المقطع السابق، صحَّح بولس خطأ بطرس لأنه كان يتصرف بطريقة خاطئة. وفي هذا المقطع، يشرح سبب كون تصرف بطرس خاطئًا. إذ كان يتصرف كما لو أن الناس بحاجة إلى اتباع الناموس لكي تكون لهم علاقة صحيحة مع الله. لكن الناس لديهم علاقة سليمة مع الله بسبب ما فعله المسيح، وليس لأنهم يتبعون الناموس. فمن المستحيل أن تكون لهم علاقة سليمة مع الله من خلال اتباعهم للناموس. ويصح قول هذا على كل من اليهود والأمم. </w:t>
      </w:r>
    </w:p>
    <w:p>
      <w:pPr>
        <w:bidi/>
      </w:pPr>
      <w:r>
        <w:rPr>
          <w:rtl/>
          <w:cs/>
          <w:lang w:val="ar_AE" w:bidi="ar_AE"/>
        </w:rPr>
      </w:r>
      <w:r>
        <w:rPr>
          <w:rtl/>
          <w:cs/>
          <w:lang w:val="ar_AE" w:bidi="ar_AE"/>
        </w:rPr>
        <w:t xml:space="preserve">طوال هذا المقطع، يناقش بولس سبب وجود علاقة سليمة بين المؤمنين والله. أولًا، يذكِّر بولس بطرس بالأخبار السارة التي اتفقا عليها بالفعل. فعندما يؤمن الشخص بالمسيح، يقبله المسيح، ولا يهم ما إذا كان يهوديًا أم أمميًا. ويوافق المؤمنون اليهود على هذا، ويعلمون أنه صحيح. </w:t>
      </w:r>
    </w:p>
    <w:p>
      <w:pPr>
        <w:bidi/>
      </w:pPr>
      <w:r>
        <w:rPr>
          <w:rtl/>
          <w:cs/>
          <w:lang w:val="ar_AE" w:bidi="ar_AE"/>
        </w:rPr>
      </w:r>
      <w:r>
        <w:rPr>
          <w:rtl/>
          <w:cs/>
          <w:lang w:val="ar_AE" w:bidi="ar_AE"/>
        </w:rPr>
        <w:t xml:space="preserve">وكان امتيازًا خاصًا أن يكون للمرء آباء يهود، لأن هذا يعني أنه يهودي أيضًا. كان اليهود هم شعب الله الخاص الذين اختارهم وأعطاهم ناموسه. وهذا الناموس هو ناموس موسى. وقد دعا اليهود الأمم خطاة؛ لأن الأمم لم يكن لديهم الناموس ولا اتبعوه. لكن حتى المؤمنين اليهود كانوا يعرفون أن هذا الناموس لم يكن كافيًا. وعندما آمن اليهود بيسوع، أظهروا أن الناموس لم يكن كافيًا لخلاصهم. فاليهود خطاة، مثل الأمم، ويحتاجون إلى الله ليخلصهم. </w:t>
      </w:r>
    </w:p>
    <w:p>
      <w:pPr>
        <w:bidi/>
      </w:pPr>
      <w:r>
        <w:rPr>
          <w:rtl/>
          <w:cs/>
          <w:lang w:val="ar_AE" w:bidi="ar_AE"/>
        </w:rPr>
      </w:r>
      <w:r>
        <w:rPr>
          <w:rtl/>
          <w:cs/>
          <w:lang w:val="ar_AE" w:bidi="ar_AE"/>
        </w:rPr>
        <w:t>توقفوا هنا وناقشوا هذا السؤال معًا: ما بعض الشعوب التي تعيش في منطقتكم؟ ما رأي تلك الشعوب في بعضها بعضًا؟ كيف تشير هذه الشعوب إلى بعضها بعضًا؟ أوقِفوا الاستماع إلى هذا التسجيل الصوتي هنا.</w:t>
      </w:r>
    </w:p>
    <w:p>
      <w:pPr>
        <w:bidi/>
      </w:pPr>
      <w:r>
        <w:rPr>
          <w:rtl/>
          <w:cs/>
          <w:lang w:val="ar_AE" w:bidi="ar_AE"/>
        </w:rPr>
      </w:r>
      <w:r>
        <w:rPr>
          <w:rtl/>
          <w:cs/>
          <w:lang w:val="ar_AE" w:bidi="ar_AE"/>
        </w:rPr>
        <w:t xml:space="preserve">يبرر الله المؤمنين اليهود بالإيمان، تمامًا كما يبرر الأمم بالإيمان. وعندما يبرر الله شخصًا، يعلنه بارًا. وهذا يعني أن الشخص لديه علاقة صحيحة مع الله. وتكون للناس علاقة صحيحة مع الله بالإيمان، أي إنهم يؤمنون بالأخبار السارة عن يسوع المسيح ويثقون به ويكرسون أنفسهم له. لا يستطيع الناس أن يكتسبوا رضا الله من خلال طاعة الناموس. كما لا يستطيعون أن يطيعوا كل ناموس الله دائمًا، ولا أن ينالوا رضا الله بمجهودهم أبدًا. فالله هو الذي يبرر الشخص. ولا يستطيع الناموس أن يفعل ذلك. ويبرر الله الأشخاص الذين يثقون بالمسيح، وهؤلاء لم يعودوا بحاجة إلى اتباع الناموس! </w:t>
      </w:r>
    </w:p>
    <w:p>
      <w:pPr>
        <w:bidi/>
      </w:pPr>
      <w:r>
        <w:rPr>
          <w:rtl/>
          <w:cs/>
          <w:lang w:val="ar_AE" w:bidi="ar_AE"/>
        </w:rPr>
      </w:r>
      <w:r>
        <w:rPr>
          <w:rtl/>
          <w:cs/>
          <w:lang w:val="ar_AE" w:bidi="ar_AE"/>
        </w:rPr>
        <w:t xml:space="preserve">ويعلم بولس أن هذا يختلف عما تعلّمه المؤمنون اليهود. ويعلم أيضًا أن الناس سيرتبكون. إذ يؤمن اليهود بأن الأشخاص الذين لا يطيعون الناموس هم أمم، أو خطاة. فقد يظن الناس أن المؤمنين خطاة. وقد يبدو كما لو أن المسيح يتسبب في أن يصبح الناس خطاة. </w:t>
      </w:r>
    </w:p>
    <w:p>
      <w:pPr>
        <w:bidi/>
      </w:pPr>
      <w:r>
        <w:rPr>
          <w:rtl/>
          <w:cs/>
          <w:lang w:val="ar_AE" w:bidi="ar_AE"/>
        </w:rPr>
      </w:r>
      <w:r>
        <w:rPr>
          <w:rtl/>
          <w:cs/>
          <w:lang w:val="ar_AE" w:bidi="ar_AE"/>
        </w:rPr>
        <w:t xml:space="preserve">لكن هذا ليس صحيحًا! وإذا رجع الناس إلى طاعة الناموس ليكتسبوا رضا الله، فإنهم يرفضون المسيح ولا يؤمنون بأنه هو الوحيد الذي يستطيع أن يُخلص. وهذا هو ما يجعل الناس خطاة. وكأن هؤلاء الناس يقولون إن ما فعله المسيح ليس كافيًا، وأنهم الآن سيكسبون قبول الله، كما لو أنهم يستطيعون أن يفعلوا أكثر مما فعله المسيح لهم بالفعل. وقد توقف بولس عن الاعتقاد بأنه يستطيع أن يكسب رضا الله من خلال طاعة الناموس. فقد توقف بولس عن هذا الأسلوب في الحياة أو هدمه كما يهدم شخص بناءً. وإذا بدأ بولس في الإيمان بذلك مرة أخرى، فسيكون الأمر كما لو أن بولس يعيد بناء ذلك المبنى. </w:t>
      </w:r>
    </w:p>
    <w:p>
      <w:pPr>
        <w:bidi/>
      </w:pPr>
      <w:r>
        <w:rPr>
          <w:rtl/>
          <w:cs/>
          <w:lang w:val="ar_AE" w:bidi="ar_AE"/>
        </w:rPr>
      </w:r>
      <w:r>
        <w:rPr>
          <w:rtl/>
          <w:cs/>
          <w:lang w:val="ar_AE" w:bidi="ar_AE"/>
        </w:rPr>
        <w:t>توقَّفوا هنا وناقشوا معًا: فكروا في نشاط توقفتم عنه تمامًا منذ زمن طويل. ناقشوا جميع الأشياء التي لم تعد لديكم والتي ستحتاجون إليها للقيام بذلك النشاط، مثل الأدوات أو الوقت أو القوة. بماذا تشبهون الطريقة التي توقفتم بها تمامًا عن هذا النشاط؟ أوقِفوا الاستماع إلى هذا التسجيل الصوتي هنا.</w:t>
      </w:r>
    </w:p>
    <w:p>
      <w:pPr>
        <w:bidi/>
      </w:pPr>
      <w:r>
        <w:rPr>
          <w:rtl/>
          <w:cs/>
          <w:lang w:val="ar_AE" w:bidi="ar_AE"/>
        </w:rPr>
      </w:r>
      <w:r>
        <w:rPr>
          <w:rtl/>
          <w:cs/>
          <w:lang w:val="ar_AE" w:bidi="ar_AE"/>
        </w:rPr>
        <w:t xml:space="preserve">ويقول بولس إن الناموس لم يعد له سلطان عليه. وكأن بولس قد مات بالنسبة إلى الناموس. فعندما يموت شخص ما بالنسبة إلى شيء ما، لا يعود ذلك الشيء يسيطر عليه. وكما أنكم لا تستطيعون السيطرة على شخص ميت أو التحكم فيه، فإن الناموس لم يعد له سيطرة أو تحكم على بولس. فهو لا يثق في الناموس ليخلّصه، ولا يُظهر له الناموس كيف يعيش. </w:t>
      </w:r>
    </w:p>
    <w:p>
      <w:pPr>
        <w:bidi/>
      </w:pPr>
      <w:r>
        <w:rPr>
          <w:rtl/>
          <w:cs/>
          <w:lang w:val="ar_AE" w:bidi="ar_AE"/>
        </w:rPr>
      </w:r>
      <w:r>
        <w:rPr>
          <w:rtl/>
          <w:cs/>
          <w:lang w:val="ar_AE" w:bidi="ar_AE"/>
        </w:rPr>
        <w:t xml:space="preserve">ويقول بولس إن الناموس نفسه هو في الواقع السبب الذي جعله يفقد سلطانه عليه. فعندما كان للناموس سلطان على بولس، لم يحفظه بولس بأكمله. فكان عقاب بولس، وفقًا للناموس، الموت. لكن المسيح مات ليدفع ثمن ذلك العقاب حتى لا يضطر بولس إلى الموت. وعندما وضع بولس إيمانه بالمسيح أو وثق به، احتُسب موت المسيح على أنه موته. ووفقًا للناموس، يكون الأمر كما لو أن بولس قد مات. لكن الآن، بما أن بولس قد مات، لا ينطبق عليه الناموس، لأنه لا ينطبق على الأموات. لا يستطيع أحد أن يتهم بولس بخرق الناموس. ولذلك، فإن الناموس، وطاعة المسيح لمتطلبات الناموس المتعلقة بالعقاب، هما السبب في توقف الناموس عن أن ينطبق على بولس. </w:t>
      </w:r>
    </w:p>
    <w:p>
      <w:pPr>
        <w:bidi/>
      </w:pPr>
      <w:r>
        <w:rPr>
          <w:rtl/>
          <w:cs/>
          <w:lang w:val="ar_AE" w:bidi="ar_AE"/>
        </w:rPr>
      </w:r>
      <w:r>
        <w:rPr>
          <w:rtl/>
          <w:cs/>
          <w:lang w:val="ar_AE" w:bidi="ar_AE"/>
        </w:rPr>
        <w:t>توقفوا هنا وناقشوا هذا السؤال معًا: فكروا في الشرائع التي تطيعونها. من الذي يجب أن يطيع هذه الشرائع؟ ولماذا يطيع هؤلاء الناس هذه الشرائع؟ وما نوع الناس الذين لا يضطرون إلى طاعة هذه الشرائع؟ فكّروا في الأشخاص الذين يعيشون بعيدًا عنكم. هل يجب عليهم طاعة هذه الشرائع؟ لماذا نعم، أو لماذا لا؟ أوقِفوا الاستماع إلى هذا التسجيل الصوتي هنا.</w:t>
      </w:r>
    </w:p>
    <w:p>
      <w:pPr>
        <w:bidi/>
      </w:pPr>
      <w:r>
        <w:rPr>
          <w:rtl/>
          <w:cs/>
          <w:lang w:val="ar_AE" w:bidi="ar_AE"/>
        </w:rPr>
      </w:r>
      <w:r>
        <w:rPr>
          <w:rtl/>
          <w:cs/>
          <w:lang w:val="ar_AE" w:bidi="ar_AE"/>
        </w:rPr>
        <w:t xml:space="preserve">ولم يعد بولس يعيش كما كان يعيش من قبل، إذ لم يعد يحاول طاعة الناموس ليكتسب علاقة صحيحة مع الله. والآن، يعيش المسيح في بولس. والمسيح هو الذي يجعل لبولس علاقة صحيحة مع الله. وفي هذه الحياة الجديدة، لا يشجع المسيح بولس على الخطية، بل يعيش بولس لله. وعندما يعيش الشخص لله، تكون له علاقة صحيحة معه، ويفعل ما يريده الله منه. ويفعل بولس هذا بالاعتماد على المسيح. هذا هو معنى الكلام عندما يقول بولس إنه يعيش بالإيمان بابن الله. ويظهر لقب "ابن الله" أن يسوع هو الله، كما يصف الرابطة الوثيقة بين الرب يسوع والله الآب. يحب الرب يسوع بولس، وقد مات طوعًا ليساعده. </w:t>
      </w:r>
    </w:p>
    <w:p>
      <w:pPr>
        <w:bidi/>
      </w:pPr>
      <w:r>
        <w:rPr>
          <w:rtl/>
          <w:cs/>
          <w:lang w:val="ar_AE" w:bidi="ar_AE"/>
        </w:rPr>
      </w:r>
      <w:r>
        <w:rPr>
          <w:rtl/>
          <w:cs/>
          <w:lang w:val="ar_AE" w:bidi="ar_AE"/>
        </w:rPr>
        <w:t>توقفوا هنا واحكوا قصة عن شخص تحبونه بعمق حتى إنكم تريدون أن تجعلوا هذا الشخص سعيدًا وتفعلوا ما يرضيه. ناقشوا كيف تشعرون عندما تفعلون شيئًا لهذا الشخص الذي تحبونه، حتى لو فعلتم شيئًا صعبًا! أوقِفوا الاستماع إلى هذا التسجيل الصوتي هنا.</w:t>
      </w:r>
    </w:p>
    <w:p>
      <w:pPr>
        <w:bidi/>
      </w:pPr>
      <w:r>
        <w:rPr>
          <w:rtl/>
          <w:cs/>
          <w:lang w:val="ar_AE" w:bidi="ar_AE"/>
        </w:rPr>
      </w:r>
      <w:r>
        <w:rPr>
          <w:rtl/>
          <w:cs/>
          <w:lang w:val="ar_AE" w:bidi="ar_AE"/>
        </w:rPr>
        <w:t xml:space="preserve">قد يعتقد اليهود أن بولس يرفض نعمة الله أو لطفه عندما يرفض الناموس. فقد كان اليهود يعتقدون أن الله أظهر نعمة للناس عندما أعطاهم الناموس. لكن بولس يقول إن نعمة الله هي في الواقع الطريقة التي مات بها المسيح ليخلّصه. وبدلًا من الحاجة إلى طاعة جميع الشرائع ليكونوا أبرارًا، أو ليرضى عنهم الله، يحتاج الناس إلى الإيمان بالمسيح. لن يرفض بولس نعمة الله بالعودة إلى طاعة الناموس. </w:t>
      </w:r>
    </w:p>
    <w:p>
      <w:pPr>
        <w:bidi/>
      </w:pPr>
      <w:r>
        <w:rPr>
          <w:rtl/>
          <w:cs/>
          <w:lang w:val="ar_AE" w:bidi="ar_AE"/>
        </w:rPr>
      </w:r>
      <w:r>
        <w:rPr>
          <w:rtl/>
          <w:cs/>
          <w:lang w:val="ar_AE" w:bidi="ar_AE"/>
        </w:rPr>
        <w:t xml:space="preserve">ويقول إن الناموس لا يفعل ما يعتقد اليهود أنه يفعله. فالناموس صالح، لكنه لا يصالحنا مع الله. لو كان من الممكن أن يصالحنا الناموس مع الله، لما احتاج المسيح إلى الموت. لكن المسيح مات، مما يُظهر أن الناموس لا يستطيع أن يصالحنا مع الله. </w:t>
      </w:r>
    </w:p>
    <w:p>
      <w:pPr>
        <w:bidi/>
      </w:pPr>
      <w:r>
        <w:rPr>
          <w:rtl/>
          <w:cs/>
          <w:lang w:val="ar_AE" w:bidi="ar_AE"/>
        </w:rPr>
      </w:r>
      <w:r>
        <w:rPr>
          <w:rtl/>
          <w:cs/>
          <w:lang w:val="ar_AE" w:bidi="ar_AE"/>
        </w:rPr>
        <w:t>والمؤمنون اليهود الذين يصرون على أن يطيع الناس الناموس يرفضون نعمة الله. ويتصرف هؤلاء الناس وكأن الله لن يقبلهم إلا إذا أطاعوا الشرائع اليهودية. ويتصرف هؤلاء المؤمنون اليهود وكأن موت المسيح لم يكن كافيًا لخلاصهم، وكأنهم يقولون إن موت المسيح كان بلا فائدة!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2: 15–21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يقول بولس إن الناس تكون لهم علاقة سليمة مع الله بسبب ما فعله المسيح، وليس لأنهم يتبعون الناموس. فمن المستحيل على الناس أن يكتسبوا علاقة سليمة مع الله من خلال اتباعهم للناموس. </w:t>
      </w:r>
    </w:p>
    <w:p>
      <w:pPr>
        <w:bidi/>
      </w:pPr>
      <w:r>
        <w:rPr>
          <w:rtl/>
          <w:cs/>
          <w:lang w:val="ar_AE" w:bidi="ar_AE"/>
        </w:rPr>
      </w:r>
      <w:r>
        <w:rPr>
          <w:b/>
          <w:rtl/>
          <w:cs/>
          <w:lang w:val="ar_AE" w:bidi="ar_AE"/>
        </w:rPr>
        <w:t>في الجزء الثاني:</w:t>
      </w:r>
      <w:r>
        <w:rPr>
          <w:rtl/>
          <w:cs/>
          <w:lang w:val="ar_AE" w:bidi="ar_AE"/>
        </w:rPr>
        <w:t xml:space="preserve"> قد يتساءل الناس عما إذا كان المسيح يجعل الناس يخطئون مثل الأمم، لأن المؤمنين لم يعودوا يتبعون الناموس. يقول بولس إن هذا ليس صحيحًا على الإطلاق. ويرتكب الناس الخطية عندما يرفضون الطريقة التي يخلصهم بها المسيح، ويحاولون مرة أخرى أن يخلصوا أنفسهم باتباعهم الناموس. </w:t>
      </w:r>
    </w:p>
    <w:p>
      <w:pPr>
        <w:bidi/>
      </w:pPr>
      <w:r>
        <w:rPr>
          <w:rtl/>
          <w:cs/>
          <w:lang w:val="ar_AE" w:bidi="ar_AE"/>
        </w:rPr>
      </w:r>
      <w:r>
        <w:rPr>
          <w:b/>
          <w:rtl/>
          <w:cs/>
          <w:lang w:val="ar_AE" w:bidi="ar_AE"/>
        </w:rPr>
        <w:t>في الجزء الثالث:</w:t>
      </w:r>
      <w:r>
        <w:rPr>
          <w:rtl/>
          <w:cs/>
          <w:lang w:val="ar_AE" w:bidi="ar_AE"/>
        </w:rPr>
        <w:t xml:space="preserve"> يشرح بولس أن الناموس لم يعد له سلطان عليه. إذ يبدو الأمر كما لو أن بولس قد مات؛ لأنه مات مع المسيح بالفعل. وهو يحيا الآن لله. والمسيح يحيا في بولس، ولذلك فإن بولس يحيا بالإيمان بيسوع ابن الله. </w:t>
      </w:r>
    </w:p>
    <w:p>
      <w:pPr>
        <w:bidi/>
      </w:pPr>
      <w:r>
        <w:rPr>
          <w:rtl/>
          <w:cs/>
          <w:lang w:val="ar_AE" w:bidi="ar_AE"/>
        </w:rPr>
      </w:r>
      <w:r>
        <w:rPr>
          <w:b/>
          <w:rtl/>
          <w:cs/>
          <w:lang w:val="ar_AE" w:bidi="ar_AE"/>
        </w:rPr>
        <w:t>في الجزء الرابع:</w:t>
      </w:r>
      <w:r>
        <w:rPr>
          <w:rtl/>
          <w:cs/>
          <w:lang w:val="ar_AE" w:bidi="ar_AE"/>
        </w:rPr>
        <w:t xml:space="preserve"> يقول بولس إنه لا يرفض نعمة الله عندما لا يتبع الناموس. فأي شخص يحاول أن يكتسب علاقة صحيحة مع الله من خلال ناموس الله يرفض نعمة الله حقًا، ويقول إن موت المسيح كان بلا فائدة!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اليهود، بمن فيهم الذين في أنطاكية وغلاطية وكذلك بطرس</w:t>
      </w:r>
    </w:p>
    <w:p>
      <w:pPr>
        <w:pStyle w:val="ListBullet"/>
        <w:bidi/>
        <w:spacing w:line="240" w:lineRule="auto"/>
        <w:ind w:left="720"/>
      </w:pPr>
      <w:r>
        <w:rPr>
          <w:rtl/>
          <w:cs/>
          <w:lang w:val="ar_AE" w:bidi="ar_AE"/>
        </w:rPr>
      </w:r>
      <w:r>
        <w:rPr>
          <w:rtl/>
          <w:cs/>
          <w:lang w:val="ar_AE" w:bidi="ar_AE"/>
        </w:rPr>
        <w:t>الأمم</w:t>
      </w:r>
    </w:p>
    <w:p>
      <w:pPr>
        <w:pStyle w:val="ListBullet"/>
        <w:bidi/>
        <w:spacing w:line="240" w:lineRule="auto"/>
        <w:ind w:left="720"/>
      </w:pPr>
      <w:r>
        <w:rPr>
          <w:rtl/>
          <w:cs/>
          <w:lang w:val="ar_AE" w:bidi="ar_AE"/>
        </w:rPr>
      </w:r>
      <w:r>
        <w:rPr>
          <w:rtl/>
          <w:cs/>
          <w:lang w:val="ar_AE" w:bidi="ar_AE"/>
        </w:rPr>
        <w:t>يسوع المسيح، ابن الله</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تذكّروا أنه في نهاية المقطع السابق، كان بولس قد أخبر بطرس أنه يتصرف بطريقة خاطئة. ويشرح بولس في هذا المقطع سبب كون تصرف بطرس خاطئًا جدًا. وهذا التفسير موجه إلى بطرس والمؤمنين اليهود في أنطاكية، وكذلك إلى أهل غلاطية. وهنا أيضًا، يقدم بولس فكرته الرئيسية، التي سيتحدث عنها في بقية الرسالة. فقد كان يروي هذه القصص تمهيدًا للحديث عن فكرته الرئيسية. ويُشكل هذا التفسير نهاية قصص بولس وبداية القسم الذي يتحدث فيه إلى أهل غلاطية عن مشكلتهم. لذلك ليس من الواضح تمامًا أين ينتهي رد بولس على بطرس وأين يبدأ في الحديث إلى أهل غلاطية. </w:t>
      </w:r>
    </w:p>
    <w:p>
      <w:pPr>
        <w:bidi/>
      </w:pPr>
      <w:r>
        <w:rPr>
          <w:rtl/>
          <w:cs/>
          <w:lang w:val="ar_AE" w:bidi="ar_AE"/>
        </w:rPr>
      </w:r>
      <w:r>
        <w:rPr>
          <w:rtl/>
          <w:cs/>
          <w:lang w:val="ar_AE" w:bidi="ar_AE"/>
        </w:rPr>
        <w:t>توقفوا هنا وناقشوا معًا: كنشاط، اطلبوا من شخص في المجموعة أن يطرح سؤالًا. ثم يمكن لشخص آخر في المجموعة أن يجيب عن هذا السؤال من خلال رواية قصة عن وقت أجاب فيه عن سؤال مشابه. يمكن للراوي أن يصف الموقف ثم يقدم الإجابة التي أعطاها في ذلك الوقت. ناقشوا كيف أن إجابة الراوي هي جزء من القصة كما أنها رد على الشخص الذي طرح السؤال من المجموعة أيضًا. أوقِفوا الاستماع إلى هذا التسجيل الصوتي هنا.</w:t>
      </w:r>
    </w:p>
    <w:p>
      <w:pPr>
        <w:bidi/>
      </w:pPr>
      <w:r>
        <w:rPr>
          <w:rtl/>
          <w:cs/>
          <w:lang w:val="ar_AE" w:bidi="ar_AE"/>
        </w:rPr>
      </w:r>
      <w:r>
        <w:rPr>
          <w:rtl/>
          <w:cs/>
          <w:lang w:val="ar_AE" w:bidi="ar_AE"/>
        </w:rPr>
        <w:t>في الجزء الأول، يقول بولس: "نحن اليهود نعلم هذا". تذكروا أنه في المقطع السابق، تحدث بولس عن الوقت الذي واجه فيه بطرس في أنطاكية. في تلك القصة، تحدث بولس عن نفسه وعن بطرس، وعن المؤمنين اليهود الآخرين. لكنه الآن، بما أنه يكتب أيضًا إلى أهل غلاطية، فإنه يشمل المؤمنين اليهود الساكنين في غلاطية أيضًا. كان بولس والآخرون يهودًا بالولادة، أي إن والداهم كانا يهوديين. ويدعو بولس الأمم هنا "خطاة"، كما كان اليهود يفعلون. فقد كان اليهود يعتقدون أنهم أفضل من الأمم، ولذلك أطلقوا عليهم اسم "الخطاة". ينتقد بولس، أو يسخر من، الطريقة التي يدعو بها اليهود الأمم "خطاة"، لأنه والمؤمنون يعلمون أن جميع الناس خطاة.</w:t>
      </w:r>
    </w:p>
    <w:p>
      <w:pPr>
        <w:bidi/>
      </w:pPr>
      <w:r>
        <w:rPr>
          <w:rtl/>
          <w:cs/>
          <w:lang w:val="ar_AE" w:bidi="ar_AE"/>
        </w:rPr>
      </w:r>
      <w:r>
        <w:rPr>
          <w:rtl/>
          <w:cs/>
          <w:lang w:val="ar_AE" w:bidi="ar_AE"/>
        </w:rPr>
        <w:t xml:space="preserve">ولكنه يقول إنه عندما آمن هو والمؤمنون اليهود بالمسيح، كانوا جميعًا متفقين على أن الناموس لا يمكنه أن يجعل علاقتهم بالله سليمة. فقط عندما يكون للناس إيمان بالمسيح أو ثقة به، يبررهم الله. يكرر بولس هذا عدة مرات لأنه أمر مهم جدًا. ففي ذلك الوقت، كان أهل غلاطية يضيفون متطلبًا إلى الإيمان. إذ كانوا يقولون إنه على الناس أن يؤمنوا بيسوع </w:t>
      </w:r>
      <w:r>
        <w:rPr>
          <w:b/>
          <w:rtl/>
          <w:cs/>
          <w:lang w:val="ar_AE" w:bidi="ar_AE"/>
        </w:rPr>
        <w:t>و</w:t>
      </w:r>
      <w:r>
        <w:rPr>
          <w:rtl/>
          <w:cs/>
          <w:lang w:val="ar_AE" w:bidi="ar_AE"/>
        </w:rPr>
        <w:t xml:space="preserve">يطيعوا الناموس. يريد بولس من أهل غلاطية أن يفهموا أنه لا يمكن أن يكون الناس مقبولين أمام الله بسبب الناموس، لذلك لا يوجد سبب يجعلهم يطيعون الناموس من أجل الحصول على علاقة صحيحة مع الله. </w:t>
      </w:r>
    </w:p>
    <w:p>
      <w:pPr>
        <w:bidi/>
      </w:pPr>
      <w:r>
        <w:rPr>
          <w:rtl/>
          <w:cs/>
          <w:lang w:val="ar_AE" w:bidi="ar_AE"/>
        </w:rPr>
      </w:r>
      <w:r>
        <w:rPr>
          <w:rtl/>
          <w:cs/>
          <w:lang w:val="ar_AE" w:bidi="ar_AE"/>
        </w:rPr>
        <w:t>في الجزء الثاني، يعلم بولس أن اليهود سيظنون أن المؤمنين اليهود أصبحوا خطاة مثل الأمم. فالمؤمنون يسعون إلى، أو يريدون، أن يبررهم الله في المسيح. وهذا يعني الأمر نفسه الذي يعنيه أن الله يبرر الناس بالإيمان بالمسيح. لكن لأن المؤمنين اليهود لا يطيعون الناموس، فإن اليهود سيعتبرونهم خطاة، مثل الأمم. ربما يسأل شخص ما عما إذا كان هذا يعني أن المسيح يشجع الناس على أن يكونوا خطاة. ويورد بولس هذا السؤال ليُظهر أن هذا الاستنتاج غير صحيح. حتى لا يلتبس الأمر على أحد، يقول بولس على الفور: "هذا ليس صحيحًا على الإطلاق!"</w:t>
      </w:r>
    </w:p>
    <w:p>
      <w:pPr>
        <w:bidi/>
      </w:pPr>
      <w:r>
        <w:rPr>
          <w:rtl/>
          <w:cs/>
          <w:lang w:val="ar_AE" w:bidi="ar_AE"/>
        </w:rPr>
      </w:r>
      <w:r>
        <w:rPr>
          <w:rtl/>
          <w:cs/>
          <w:lang w:val="ar_AE" w:bidi="ar_AE"/>
        </w:rPr>
        <w:t>توقفوا هنا وناقشوا هذا السؤال معًا: في لغتكم، ما بعض الطرق الحاسمة للتعبير عن أن شيئًا ما غير صحيح؟ كنشاط، اجعلوا الناس يقولون عبارات سخيفة وغير صحيحة، مثل: "يجب على الناس أن يأكلوا الطين فقط". يمكن لأعضاء آخرين في المجموعة أن يجيبوا بعبارات من لغتكم تُظهر أن هذا غير صحيح. أوقِفوا الاستماع إلى هذا التسجيل الصوتي هنا.</w:t>
      </w:r>
    </w:p>
    <w:p>
      <w:pPr>
        <w:bidi/>
      </w:pPr>
      <w:r>
        <w:rPr>
          <w:rtl/>
          <w:cs/>
          <w:lang w:val="ar_AE" w:bidi="ar_AE"/>
        </w:rPr>
      </w:r>
      <w:r>
        <w:rPr>
          <w:rtl/>
          <w:cs/>
          <w:lang w:val="ar_AE" w:bidi="ar_AE"/>
        </w:rPr>
        <w:t xml:space="preserve">يقول بولس إن الشخص الذي يعود إلى طاعة الناموس هو المعتدي، أو الخاطئ، وليس الشخص الذي يتبع المسيح. ويشرح بولس ذلك بالحديث عما سيكون عليه الوضع إذا عاد هو نفسه إلى اتباع الناموس. ويستخدم بولس نفسه مثالاً. وينطبق هذا على أي شخص، وخاصة على أشخاص مثل بطرس، الذين بدأوا بالفعل في اتباع الناموس من جديد. لكن ربما استخدم بولس نفسه مثالاً ليكون مهذبًا. فقد أوقف بولس أو هدم الطريقة التي كان يطيع بها الناموس، كما يهدم شخص بناءً. فإذا عاد بولس إلى الاعتقاد بأن الناموس يمنحه علاقة صحيحة مع الله، فسيكون الأمر كما لو أنه يعيد بناء ذلك المبنى. ولو فعل ذلك، لكان خاطئًا. </w:t>
      </w:r>
    </w:p>
    <w:p>
      <w:pPr>
        <w:bidi/>
      </w:pPr>
      <w:r>
        <w:rPr>
          <w:rtl/>
          <w:cs/>
          <w:lang w:val="ar_AE" w:bidi="ar_AE"/>
        </w:rPr>
      </w:r>
      <w:r>
        <w:rPr>
          <w:rtl/>
          <w:cs/>
          <w:lang w:val="ar_AE" w:bidi="ar_AE"/>
        </w:rPr>
        <w:t>توقفوا هنا وناقشوا: كيف تريدون ترجمة الطريقة التي يقارن بها بولس بين عدم طاعته للناموس والطريقة التي يهدم بها شخص بيتًا. أوقِفوا الاستماع إلى هذا التسجيل الصوتي هنا.</w:t>
      </w:r>
    </w:p>
    <w:p>
      <w:pPr>
        <w:bidi/>
      </w:pPr>
      <w:r>
        <w:rPr>
          <w:rtl/>
          <w:cs/>
          <w:lang w:val="ar_AE" w:bidi="ar_AE"/>
        </w:rPr>
      </w:r>
      <w:r>
        <w:rPr>
          <w:rtl/>
          <w:cs/>
          <w:lang w:val="ar_AE" w:bidi="ar_AE"/>
        </w:rPr>
        <w:t xml:space="preserve">في الجزء الثالث، يواصل بولس الحديث عما اختبره ليُظهر الحق لجميع المؤمنين. يُبيّن بولس كيف حرره المسيح من الناموس، تمامًا كما يتحرر الميت من الناموس. غالبًا ما يستخدم بولس هذه المقارنة ليُظهر أن هذه الأشياء لم تعد تتحكم في الإنسان. ويقول أيضًا إنه مات مع المسيح على الصليب. لم يمت بولس جسديًا في الوقت نفسه الذي مات فيه المسيح. بل يقصد أنه عندما مات المسيح، كان الأمر كما لو أن بولس مات هو أيضًا، لأنه تحرر ولم يعد يعيش كما كان يعيش من قبل. </w:t>
      </w:r>
    </w:p>
    <w:p>
      <w:pPr>
        <w:bidi/>
      </w:pPr>
      <w:r>
        <w:rPr>
          <w:rtl/>
          <w:cs/>
          <w:lang w:val="ar_AE" w:bidi="ar_AE"/>
        </w:rPr>
      </w:r>
      <w:r>
        <w:rPr>
          <w:rtl/>
          <w:cs/>
          <w:lang w:val="ar_AE" w:bidi="ar_AE"/>
        </w:rPr>
        <w:t>توقفوا هنا وناقشوا هذا السؤال معًا: كيف تقولون في لغتكم إن شيئًا ما لم يعد يسيطر عليكم؟ ناقشوا كيف تريدون ترجمة الطريقة التي يقول بها بولس إنه مات بالنسبة للناموس. أوقِفوا الاستماع إلى هذا التسجيل الصوتي هنا.</w:t>
      </w:r>
    </w:p>
    <w:p>
      <w:pPr>
        <w:bidi/>
      </w:pPr>
      <w:r>
        <w:rPr>
          <w:rtl/>
          <w:cs/>
          <w:lang w:val="ar_AE" w:bidi="ar_AE"/>
        </w:rPr>
      </w:r>
      <w:r>
        <w:rPr>
          <w:rtl/>
          <w:cs/>
          <w:lang w:val="ar_AE" w:bidi="ar_AE"/>
        </w:rPr>
        <w:t xml:space="preserve">ثم يقول بولس إنه لم يعد هو الحي، بل المسيح يحيا فيه. وهو لا يقصد أن المسيح يتحكم في جسده بينما هو ميت. بل يقصد أن المسيح هو مصدر حياته. فمثل الرجل الذي مات، تحرر بولس من الطريقة التي كان يعيش بها ليكسب رضا الله. لم تعد ذاته القديمة، أو أسلوب حياته القديم، حية. والآن، يحيا بولس؛ لأن المسيح يحيا فيه ويجعله مقبولاً أمام الله. مهما كان ما يفعله بولس وهو يعيش على الأرض، فإنه يفعله بالإيمان، أي وهو يثق بيسوع ابن الله. </w:t>
      </w:r>
    </w:p>
    <w:p>
      <w:pPr>
        <w:bidi/>
      </w:pPr>
      <w:r>
        <w:rPr>
          <w:rtl/>
          <w:cs/>
          <w:lang w:val="ar_AE" w:bidi="ar_AE"/>
        </w:rPr>
      </w:r>
      <w:r>
        <w:rPr>
          <w:rtl/>
          <w:cs/>
          <w:lang w:val="ar_AE" w:bidi="ar_AE"/>
        </w:rPr>
        <w:t>توقفوا هنا وناقشوا هذا السؤال معًا: كيف تتحدثون عن الطريقة التي لم يعد فيها شخص ما يعيش بالطرق القديمة، بل يعيش الآن بطريقة مختلفة تمامًا؟ كنشاط، احكوا قصة عن شخص كان في السجن لبعض الوقت، لكنه خرج منه في النهاية حرًا. تخيّلوا أنكم أنتم ذلك الشخص الذي كان في السجن ثم خرج. كيف ستشعرون في السجن، وكيف ستشعرون بعد أن تغادروه؟ كيف ستعيشون خارج السجن بطريقة مختلفة عن الطريقة التي كنتم تعيشون بها فيه؟ ناقشوا كيف ستترجمون الطريقة التي لم يعد بولس يعيش بموجبها، بل يسمح للمسيح أن يحيا فيه. أوقِفوا الاستماع إلى هذا التسجيل الصوتي هنا.</w:t>
      </w:r>
    </w:p>
    <w:p>
      <w:pPr>
        <w:bidi/>
      </w:pPr>
      <w:r>
        <w:rPr>
          <w:rtl/>
          <w:cs/>
          <w:lang w:val="ar_AE" w:bidi="ar_AE"/>
        </w:rPr>
      </w:r>
      <w:r>
        <w:rPr>
          <w:rtl/>
          <w:cs/>
          <w:lang w:val="ar_AE" w:bidi="ar_AE"/>
        </w:rPr>
        <w:t xml:space="preserve">في الجزء الرابع، يقول بولس إنه لن يرفض نعمة الله. ثم يتحدث عن موقف غير حقيقي. فيقول: لو كانت طاعة الناموس يمكنها أن تُكسبنا رضا الله، فإن المسيح قد مات بلا سبب. لكن الناموس لا يستطيع أن يخلّص الناس، وقد خلّصهم المسيح بالفعل عندما مات. يقول بولس إن الطريقة التي يتصرف بها بطرس والمؤمنون اليهود في أنطاكية، وكذلك المؤمنون في غلاطية، عندما يعتمدون على الناموس، هي طريقة خاطئة. </w:t>
      </w:r>
    </w:p>
    <w:p>
      <w:pPr>
        <w:bidi/>
      </w:pPr>
      <w:r>
        <w:rPr>
          <w:rtl/>
          <w:cs/>
          <w:lang w:val="ar_AE" w:bidi="ar_AE"/>
        </w:rPr>
      </w:r>
      <w:r>
        <w:rPr>
          <w:rtl/>
          <w:cs/>
          <w:lang w:val="ar_AE" w:bidi="ar_AE"/>
        </w:rPr>
        <w:t>توقّفوا هنا وناقشوا هذا السؤال كمجموعة: في لُغتكم، عندما تصفون موقفًا مستحيلًا، كيف تُظهرون أنكم لا تؤمنون بأن هذا الموقف صحيح؟ كنشاط، صِفوا كيف كانت ستكون حياتكم لو لم تفعلوا شيئًا مهمًا، مثل لو لم تتزوجوا من شريك حياتكم أو تعملوا عملاً معينًا.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p>
    <w:p>
      <w:pPr>
        <w:bidi/>
      </w:pPr>
      <w:r>
        <w:rPr>
          <w:rtl/>
          <w:cs/>
          <w:lang w:val="ar_AE" w:bidi="ar_AE"/>
        </w:rPr>
      </w:r>
      <w:r>
        <w:rPr>
          <w:rtl/>
          <w:cs/>
          <w:lang w:val="ar_AE" w:bidi="ar_AE"/>
        </w:rPr>
        <w:t>يمكنكم أن تختاروا أشياء يمكن تكديسها، مثل الطوب أو الصناديق، لتمثيل ناموس الله. يمكن للشخص الذي يؤدي دور اليهود أن يحمل الأشياء التي تمثّل ناموس الله، ليُظهر كيف يحاول اليهود طاعة ناموس الله. لكن اجعلوا اليهود المعتمدون على الناموس يقفون بعيدًا عن الشخص الذي يمثل الله، لأن الناموس لا يمنح الناس علاقة سليمة مع الله. أما الشخص الذي يؤدي دور المؤمنين فلا يحمل الأشياء التي تمثّل ناموس الله. يمكن للشخص الذي يؤدي دور يسوع أن يقود المؤمنين للوقوف بالقرب من الله، لأن ثقتهم بيسوع تجعل علاقتهم بالله سليمة. يمكنكم أن تكدّسوا الأشياء التي تمثّل الناموس حول بولس، لتُظهروا كيف أنه لم يكن حرًا من الناموس. ويستطيع بولس أن يهدم الأشياء التي تمثّل الناموس ويخطو فوقها نحو يسوع ليُظهر كيف يثق بيسوع الآن. فبولس لا يعيد بناء السور الذي هدمه! يمكنكم تمثيل الطريقة التي مات بها يسوع على الصليب، كما يمكن لبولس أن يتظاهر بأنه مات أيضًا. وعندما يقيم الله الرب يسوع من بين الأموات، يمكنكم أن تجعلوا الشخص الذي يؤدي دور يسوع يقف ويتحرّك مثل شخص حي. ثم يمكن ليسوع أن يجعل بولس يحيا ويقف مرة أخرى أيضًا. فبولس يحيا لأن المسيح حي! ويمكن للرب يسوع أن يقود بولس إلى الوقوف بالقرب من الله، لأنه يجعله في علاقة سليمة معه.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2: 15 - 21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اليهود، بمن فيهم الذين في أنطاكية وغلاطية وكذلك بطرس</w:t>
      </w:r>
    </w:p>
    <w:p>
      <w:pPr>
        <w:pStyle w:val="ListBullet"/>
        <w:bidi/>
        <w:spacing w:line="240" w:lineRule="auto"/>
        <w:ind w:left="720"/>
      </w:pPr>
      <w:r>
        <w:rPr>
          <w:rtl/>
          <w:cs/>
          <w:lang w:val="ar_AE" w:bidi="ar_AE"/>
        </w:rPr>
      </w:r>
      <w:r>
        <w:rPr>
          <w:rtl/>
          <w:cs/>
          <w:lang w:val="ar_AE" w:bidi="ar_AE"/>
        </w:rPr>
        <w:t>الأمم</w:t>
      </w:r>
    </w:p>
    <w:p>
      <w:pPr>
        <w:pStyle w:val="ListBullet"/>
        <w:bidi/>
        <w:spacing w:line="240" w:lineRule="auto"/>
        <w:ind w:left="720"/>
      </w:pPr>
      <w:r>
        <w:rPr>
          <w:rtl/>
          <w:cs/>
          <w:lang w:val="ar_AE" w:bidi="ar_AE"/>
        </w:rPr>
      </w:r>
      <w:r>
        <w:rPr>
          <w:rtl/>
          <w:cs/>
          <w:lang w:val="ar_AE" w:bidi="ar_AE"/>
        </w:rPr>
        <w:t>يسوع المسيح، ابن الله</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يقول بولس: "نحن يهود لأن أبوينا كانا يهوديين. فنحن لسنا من الأمم الخطاة الذين لا يتبعون الناموس. لكننا نعلم أن الله لا يبرر الناس بسبب طاعتهم للناموس. بل يبرر الله الناس؛ لأنهم يؤمنون بالمسيح يسوع. ولهذا السبب آمنّا نحن أيضًا، مثل الأمم، بالمسيح يسوع، لكي يبررنا الله بسبب إيماننا بالمسيح. فالله لا يبررنا لأننا نطيع الناموس. لقد آمنّا بالمسيح لأن الله لا يبرر أحدًا بناء على طاعته للناموس".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اليهود: "بم تشعر وفيم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"إذا كنا نطلب أن يبررنا الله بإيماننا بالمسيح، فإن بعض الناس سيعتبروننا خطاة مثل الأمم. وإذا كنا خطاة، فقد يقولون إن المسيح جعلنا خطاة. لكن هذا غير صحيح بكل تأكيد! وما أقصده هو أنه إذا عدت إلى طاعة الناموس لكي يبررني الله، فسيكون الأمر كما لو أنني أعيد بناء مبنى دمّرته من قبل. وبذلك أُظهر أنني لم أطيع الناموس. </w:t>
      </w:r>
    </w:p>
    <w:p>
      <w:pPr>
        <w:bidi/>
      </w:pPr>
      <w:r>
        <w:rPr>
          <w:rtl/>
          <w:cs/>
          <w:lang w:val="ar_AE" w:bidi="ar_AE"/>
        </w:rPr>
      </w:r>
      <w:r>
        <w:rPr>
          <w:rtl/>
          <w:cs/>
          <w:lang w:val="ar_AE" w:bidi="ar_AE"/>
        </w:rPr>
        <w:t>"يبدو الأمر كما لو أنني مت بالنسبة إلى الناموس، فلم يعد له سلطان علي. أما الآن فأنا أعيش لله، وأفعل ما يريده. وكأنني صُلبت مع المسيح. فيبدو الأمر كما لو أنني لست حيًا، بل المسيح يحيا فيّ. أما الحياة التي أعيشها الآن في جسدي، فأعيشها بالإيمان بابن الله. لقد أحبني المسيح كثيرًا لدرجة أنه مات طوعًا من أجلي. أنا لا أرفض نعمة الله كما يفعل الذين يعودون إلى طاعة الناموس. إذا كان بإمكان طاعة الناموس أن تجعل الشخص مقبولاً عند الله، فقد مات المسيح هباءً".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المسيح: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2: 15–21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إن بولس وبطرس وبعض المؤمنين في كل من أنطاكية وغلاطية كانوا </w:t>
      </w:r>
      <w:r>
        <w:rPr>
          <w:b/>
          <w:rtl/>
          <w:cs/>
          <w:lang w:val="ar_AE" w:bidi="ar_AE"/>
        </w:rPr>
        <w:t>يهودًا</w:t>
      </w:r>
      <w:r>
        <w:rPr>
          <w:rtl/>
          <w:cs/>
          <w:lang w:val="ar_AE" w:bidi="ar_AE"/>
        </w:rPr>
        <w:t>. واليهود هم نسل يعقوب. لمزيد من المعلومات عن اليهود، ارجعوا إلى قاموس الكلمات الرئيسية. استخدموا الكلمة أو العبارة نفسها التي استخدمتموها سابقًا لترجمة كلمة "يهودي".</w:t>
      </w:r>
    </w:p>
    <w:p>
      <w:pPr>
        <w:bidi/>
      </w:pPr>
      <w:r>
        <w:rPr>
          <w:rtl/>
          <w:cs/>
          <w:lang w:val="ar_AE" w:bidi="ar_AE"/>
        </w:rPr>
      </w:r>
      <w:r>
        <w:rPr>
          <w:rtl/>
          <w:cs/>
          <w:lang w:val="ar_AE" w:bidi="ar_AE"/>
        </w:rPr>
        <w:t xml:space="preserve">ويقول اليهود إن </w:t>
      </w:r>
      <w:r>
        <w:rPr>
          <w:b/>
          <w:rtl/>
          <w:cs/>
          <w:lang w:val="ar_AE" w:bidi="ar_AE"/>
        </w:rPr>
        <w:t>الأمم</w:t>
      </w:r>
      <w:r>
        <w:rPr>
          <w:rtl/>
          <w:cs/>
          <w:lang w:val="ar_AE" w:bidi="ar_AE"/>
        </w:rPr>
        <w:t xml:space="preserve"> خطاة. تشير كلمة أممي إلى جميع الأشخاص الذين ليسوا يهودًا. الخطية عمل تمرُّد على الله. والخاطئ هو الشخص الذي يستمر في الخطية. وكان اليهود يستخدمون عبارة "الأمم الخطاة" للإشارة إلى كل من ليس يهوديًا، ليُظهروا أنهم أفضل من الأمم. ولمزيد من المعلومات عن كلمة الأممي، راجعوا قاموس الكلمات الرئيسية. استخدموا الكلمة أو العبارة ذاتها التي استخدمتموها في المقاطع السابقة لكلمة "الأممي".</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الخطاة</w:t>
      </w:r>
      <w:r>
        <w:rPr>
          <w:rtl/>
          <w:cs/>
          <w:lang w:val="ar_AE" w:bidi="ar_AE"/>
        </w:rPr>
        <w:t>. ابحثوا في قاموس الكلمات الرئيسية عن كلمة الخطية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ولا يُبرر الناموس الناس، بل يبررهم الله بالإيمان بيسوع المسيح. وفي الكتاب المُقَدَّس، عندما يتحدث الناس عن الناموس، فإنهم كانوا يقصدون مجموعة التعليمات التي أعطاها الله لشعب إسرائيل. وقد أعطى الله ناموسه لبني إسرائيل من خلال رجل يُدعى موسى. </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الناموس (القانون)</w:t>
      </w:r>
      <w:r>
        <w:rPr>
          <w:rtl/>
          <w:cs/>
          <w:lang w:val="ar_AE" w:bidi="ar_AE"/>
        </w:rPr>
        <w:t>. ابحثوا عن كلمة شريعة (قانون)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عندما يُبرّر شخص ما شخصًا آخر، فإنه يُعلن أن الشخص ليس مذنبًا. وعندما يُعلن الله أن شخصًا ما بريءٌ، فهذا يعني أنه بار وأن له علاقة صحيحة بالله.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برر</w:t>
      </w:r>
      <w:r>
        <w:rPr>
          <w:rtl/>
          <w:cs/>
          <w:lang w:val="ar_AE" w:bidi="ar_AE"/>
        </w:rPr>
        <w:t>. انظروا كلمة برر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بل يبررهم الله </w:t>
      </w:r>
      <w:r>
        <w:rPr>
          <w:b/>
          <w:rtl/>
          <w:cs/>
          <w:lang w:val="ar_AE" w:bidi="ar_AE"/>
        </w:rPr>
        <w:t>بالإيمان</w:t>
      </w:r>
      <w:r>
        <w:rPr>
          <w:rtl/>
          <w:cs/>
          <w:lang w:val="ar_AE" w:bidi="ar_AE"/>
        </w:rPr>
        <w:t xml:space="preserve"> بيسوع المسيح. الإيمان يعني الاتكال على شخص ما، والثقة والإيمان بأن ما يقوله هذا الشخص هو الحق. وهذا الإيمان المحدد هو الطريقة التي يؤمن بها الناس بيسوع. فالشخص المؤمن يثق بالرب يسوع، ويؤمن بأنه ابن الله، وأنه مات من أجل خطاياه، وأن الله قد غفر له وقبله. ولمزيد من المعلومات عن الإيمان، راجعوا قاموس الكلمات الرئيسية. استخدموا الكلمة أو العبارة نفسها التي استخدمتموها في المقاطع السابقة للإشارة إلى الإيمان.</w:t>
      </w:r>
    </w:p>
    <w:p>
      <w:pPr>
        <w:bidi/>
      </w:pPr>
      <w:r>
        <w:rPr>
          <w:rtl/>
          <w:cs/>
          <w:lang w:val="ar_AE" w:bidi="ar_AE"/>
        </w:rPr>
      </w:r>
      <w:r>
        <w:rPr>
          <w:b/>
          <w:rtl/>
          <w:cs/>
          <w:lang w:val="ar_AE" w:bidi="ar_AE"/>
        </w:rPr>
        <w:t>والمسيح</w:t>
      </w:r>
      <w:r>
        <w:rPr>
          <w:rtl/>
          <w:cs/>
          <w:lang w:val="ar_AE" w:bidi="ar_AE"/>
        </w:rPr>
        <w:t xml:space="preserve"> هو لقب يسوع، وهو يُذكِّر المؤمنين بأنه المسيا، أو المخلّص والملك الذي اختاره الله ليأتي ويخلّص الناس. لمزيد من المعلومات عن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يقول بولس إنه صلب أو مات على الصليب مع المسيح. وعندما يصلب شخص ما شخصًا آخر، فإنه يقتله على الصليب. وكان الناس يستخدمون الصليب أداةً لتعذيب وإعدام الأشخاص الذين كانوا يعتقدون أنهم من أسوأ المجرمين.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الصلب</w:t>
      </w:r>
      <w:r>
        <w:rPr>
          <w:rtl/>
          <w:cs/>
          <w:lang w:val="ar_AE" w:bidi="ar_AE"/>
        </w:rPr>
        <w:t xml:space="preserve"> أو </w:t>
      </w:r>
      <w:r>
        <w:rPr>
          <w:b/>
          <w:rtl/>
          <w:cs/>
          <w:lang w:val="ar_AE" w:bidi="ar_AE"/>
        </w:rPr>
        <w:t>الموت على الصليب</w:t>
      </w:r>
      <w:r>
        <w:rPr>
          <w:rtl/>
          <w:cs/>
          <w:lang w:val="ar_AE" w:bidi="ar_AE"/>
        </w:rPr>
        <w:t>. انظروا كلمة صليب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يعيش بولس بالإيمان </w:t>
      </w:r>
      <w:r>
        <w:rPr>
          <w:b/>
          <w:rtl/>
          <w:cs/>
          <w:lang w:val="ar_AE" w:bidi="ar_AE"/>
        </w:rPr>
        <w:t>بابن الله.</w:t>
      </w:r>
      <w:r>
        <w:rPr>
          <w:rtl/>
          <w:cs/>
          <w:lang w:val="ar_AE" w:bidi="ar_AE"/>
        </w:rPr>
        <w:t xml:space="preserve"> ابن الله هو لقب ليسوع. يُدعى يسوع ابن الله لأن له عَلاقة خاصة بالله الآب. فالله ويسوع يحبان بعضهما البعض تمامًا كما يحب الأب والابن بعضهما البعض. كما يُظهر هذا اللقب أيضًا أن الرب يسوع هو الله. ولمزيد من المعلومات عن ابن الله، راجعوا قاموس الكلمات الرئيسية. استخدموا نفس الكلمة أو العبارة التي استخدمتموها سابقًا لترجمة لقب "ابن الله". </w:t>
      </w:r>
    </w:p>
    <w:p>
      <w:pPr>
        <w:bidi/>
      </w:pPr>
      <w:r>
        <w:rPr>
          <w:rtl/>
          <w:cs/>
          <w:lang w:val="ar_AE" w:bidi="ar_AE"/>
        </w:rPr>
      </w:r>
      <w:r>
        <w:rPr>
          <w:rtl/>
          <w:cs/>
          <w:lang w:val="ar_AE" w:bidi="ar_AE"/>
        </w:rPr>
        <w:t>لن يعامل بولس</w:t>
      </w:r>
      <w:r>
        <w:rPr>
          <w:b/>
          <w:rtl/>
          <w:cs/>
          <w:lang w:val="ar_AE" w:bidi="ar_AE"/>
        </w:rPr>
        <w:t xml:space="preserve"> نعمة</w:t>
      </w:r>
      <w:r>
        <w:rPr>
          <w:rtl/>
          <w:cs/>
          <w:lang w:val="ar_AE" w:bidi="ar_AE"/>
        </w:rPr>
        <w:t xml:space="preserve"> الله على أنها بلا معنى. يمنح الله نعمته للناس عندما يكون لطيفًا معهم، مع أنهم لا يستحقون لطفه. ولمزيد من المعلومات عن النعمة راجعوا "قاموس الكلمات الرئيسية". استخدموا الكلمة أو العبارة ذاتها التي استخدمتموها في المقاطع السابقة للإشارة إلى كلمة نعمة.</w:t>
      </w:r>
    </w:p>
    <w:p>
      <w:pPr>
        <w:bidi/>
      </w:pPr>
      <w:r>
        <w:rPr>
          <w:rtl/>
          <w:cs/>
          <w:lang w:val="ar_AE" w:bidi="ar_AE"/>
        </w:rPr>
      </w:r>
      <w:r>
        <w:rPr>
          <w:rtl/>
          <w:cs/>
          <w:lang w:val="ar_AE" w:bidi="ar_AE"/>
        </w:rPr>
        <w:t xml:space="preserve">ويقول بولس إنه إذا كانت طاعة الناموس قادرة على أن تجعل الناس أبرارًا، لما كانت هناك حاجة إلى موت المسيح. الإنسان الصالح هو مَن يعمل الصلاح. أما الشخص البار فهو وحده الذي يستطيع أن تكون له علاقة سليمة بالله. فعندما يثق الناس بيسوع، يعلن الله أنهم أبرار.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البار</w:t>
      </w:r>
      <w:r>
        <w:rPr>
          <w:rtl/>
          <w:cs/>
          <w:lang w:val="ar_AE" w:bidi="ar_AE"/>
        </w:rPr>
        <w:t>. ابحثوا عن كلمة البِرّ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٣: ١–٩ واحفظوها في قلوبكم. </w:t>
      </w:r>
    </w:p>
    <w:p>
      <w:pPr>
        <w:bidi/>
      </w:pPr>
      <w:r>
        <w:rPr>
          <w:rtl/>
          <w:cs/>
          <w:lang w:val="ar_AE" w:bidi="ar_AE"/>
        </w:rPr>
      </w:r>
      <w:r>
        <w:rPr>
          <w:rtl/>
          <w:cs/>
          <w:lang w:val="ar_AE" w:bidi="ar_AE"/>
        </w:rPr>
        <w:t xml:space="preserve">استمعوا إلى النسخة الصوتية من رسالة غلاطية ٣: ١–٩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3: 1–9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المقطع السابق، أعلن بولس أن الله يبرر الناس بالإيمان، وليس لأن الناس يطيعون الناموس. ويوبخ بولس أهل غلاطية في هذا المقطع لأنهم نسوا كيف يبرر الله الناس ولماذا. ويواصل بولس إظهار أن الله يبرر الناس بالإيمان. ولذلك، يذكِّر أهل غلاطية بما اختبروه، وما اختبره إبراهيم، وما قاله الله في الأسفار المقدسة. </w:t>
      </w:r>
    </w:p>
    <w:p>
      <w:pPr>
        <w:bidi/>
      </w:pPr>
      <w:r>
        <w:rPr>
          <w:rtl/>
          <w:cs/>
          <w:lang w:val="ar_AE" w:bidi="ar_AE"/>
        </w:rPr>
      </w:r>
      <w:r>
        <w:rPr>
          <w:rtl/>
          <w:cs/>
          <w:lang w:val="ar_AE" w:bidi="ar_AE"/>
        </w:rPr>
        <w:t xml:space="preserve">وفي بداية هذا المقطع، يوبخ بولس أهل غلاطية بشدة. إذ يقول إنهم حمقى لأنهم لا يستخدمون عقولهم كما ينبغي. فعلى الرغم من أن أهل غلاطية يعرفون المسيح، فإنهم لا يفكرون بوضوح ويستمعون إلى تعاليم كاذبة. وكان بولس قلقًا جدًا بشأنهم ومحبطًا؛ لأنهم يختارون أن يؤمنوا بشيء كاذب وهم يعرفون الحق! </w:t>
      </w:r>
    </w:p>
    <w:p>
      <w:pPr>
        <w:bidi/>
      </w:pPr>
      <w:r>
        <w:rPr>
          <w:rtl/>
          <w:cs/>
          <w:lang w:val="ar_AE" w:bidi="ar_AE"/>
        </w:rPr>
      </w:r>
      <w:r>
        <w:rPr>
          <w:rtl/>
          <w:cs/>
          <w:lang w:val="ar_AE" w:bidi="ar_AE"/>
        </w:rPr>
        <w:t xml:space="preserve">ويسأل بولس عما إذا كان شخص ما قد سحر أهل غلاطية أو وضع تعويذة سحرية عليهم. لكن لم يضع أحد تعويذة سحرية على أهل غلاطية بالفعل. لم يكن بولس يظن ذلك حقًا. بل يقول بولس هذا فقط لأن أهل غلاطية يتصرفون بطريقة مذهلة، كما لو أن أحدهم وضع سحرًا عليهم ليجعلهم يتصرفون بطريقة لا يتصرفون بها عادةً. </w:t>
      </w:r>
    </w:p>
    <w:p>
      <w:pPr>
        <w:bidi/>
      </w:pPr>
      <w:r>
        <w:rPr>
          <w:rtl/>
          <w:cs/>
          <w:lang w:val="ar_AE" w:bidi="ar_AE"/>
        </w:rPr>
      </w:r>
      <w:r>
        <w:rPr>
          <w:rtl/>
          <w:cs/>
          <w:lang w:val="ar_AE" w:bidi="ar_AE"/>
        </w:rPr>
        <w:t>توقّفوا هنا وناقشوا هذا السؤال معًا: في ثقافتكم، ماذا يعتقد الناس عن التعاويذ؟ إذا ألقى شخص تعويذة على شخص آخر، فكيف يتصرف ذلك الشخص؟ أوقِفوا الاستماع إلى هذا التسجيل الصوتي هنا.</w:t>
      </w:r>
    </w:p>
    <w:p>
      <w:pPr>
        <w:bidi/>
      </w:pPr>
      <w:r>
        <w:rPr>
          <w:rtl/>
          <w:cs/>
          <w:lang w:val="ar_AE" w:bidi="ar_AE"/>
        </w:rPr>
      </w:r>
      <w:r>
        <w:rPr>
          <w:rtl/>
          <w:cs/>
          <w:lang w:val="ar_AE" w:bidi="ar_AE"/>
        </w:rPr>
        <w:t xml:space="preserve">إن الطريقة التي تصرف بها أهل غلاطية مفاجئة؛ لأن بولس علَّمهم عن الرب يسوع بوضوح تامّ. كان المعلمون الجيدون، مثل بولس، يستطيعون وصف القصص والأحداث بطريقة يمكن للناس فهمها وتذكُّرها بسهولة. وقد تحدث بولس عن الرب يسوع بتفاصيل دقيقة جدًا، لدرجة أنه كان كما لو أن أهل غلاطية رأوا الرب يسوع على الصليب بأعينهم. لذلك فإنهم يفهمون تمامًا كيف مات الرب يسوع على الصليب ولماذا، ليصالحهم مع الله. </w:t>
      </w:r>
    </w:p>
    <w:p>
      <w:pPr>
        <w:bidi/>
      </w:pPr>
      <w:r>
        <w:rPr>
          <w:rtl/>
          <w:cs/>
          <w:lang w:val="ar_AE" w:bidi="ar_AE"/>
        </w:rPr>
      </w:r>
      <w:r>
        <w:rPr>
          <w:rtl/>
          <w:cs/>
          <w:lang w:val="ar_AE" w:bidi="ar_AE"/>
        </w:rPr>
        <w:t xml:space="preserve">ثم يطرح بولس على المؤمنين من أهل غلاطية عدة أسئلة حتى يفكِّروا في الطريقة التي يتصرفون ويفكرون بها. يذكّر بولس المؤمنين من أهل غلاطية بأنهم نالوا الروح القدس، لأنهم آمنوا بالإنجيل عندما سمعوه، </w:t>
      </w:r>
      <w:r>
        <w:rPr>
          <w:b/>
          <w:rtl/>
          <w:cs/>
          <w:lang w:val="ar_AE" w:bidi="ar_AE"/>
        </w:rPr>
        <w:t>وليس</w:t>
      </w:r>
      <w:r>
        <w:rPr>
          <w:rtl/>
          <w:cs/>
          <w:lang w:val="ar_AE" w:bidi="ar_AE"/>
        </w:rPr>
        <w:t xml:space="preserve"> لأنهم أطاعوا الناموس! ومرة أخرى، يُظهر بولس مدى دهشته وخيبة أمله من الطريقة التي يتصرف بها أهل غلاطية عندما يدعوهم حمقى. </w:t>
      </w:r>
    </w:p>
    <w:p>
      <w:pPr>
        <w:bidi/>
      </w:pPr>
      <w:r>
        <w:rPr>
          <w:rtl/>
          <w:cs/>
          <w:lang w:val="ar_AE" w:bidi="ar_AE"/>
        </w:rPr>
      </w:r>
      <w:r>
        <w:rPr>
          <w:rtl/>
          <w:cs/>
          <w:lang w:val="ar_AE" w:bidi="ar_AE"/>
        </w:rPr>
        <w:t xml:space="preserve">فأهل غلاطية حمقى؛ لأنه، على الرغم من أن الروح القدس لديهم ليساعدهم، فإنهم يحاولون أن يفعلوا الأمور بمفردهم. ويذكِّر بولس أهل غلاطية بأن حياتهم كمؤمنين بدأت عندما نالوا الروح القدس. فعندما يبدأ الناس في اتباع الرب يسوع، يعمل الروح القدس في حياتهم ليساعدهم على التصرف والتشبه بالرب يسوع أكثر فأكثر. لكن أهل غلاطية يحاولون الآن أن يُنهوا، أو أن يعيشوا بقية حياتهم، بالجسد. والجسد هو الجزء اللين من جسم الإنسان. يستخدم بولس كلمة "الجسد" للإشارة إلى الطبيعة الخاطئة، أو إلى الطريقة التي يعيش بها الناس بعيدًا عن الرب يسوع. هذه الطريقة الخاطئة في الحياة هي الطريقة التي يحاول بها أهل غلاطية طاعة الناموس. فعندما يتّبع أهل غلاطية الناموس، يعتقدون أن الله سيبررهم بسبب جهودهم. لكن الله يبرر الناس لأنهم يؤمنون بالرب يسوع، والروح القدس هو الدليل على ذلك! </w:t>
      </w:r>
    </w:p>
    <w:p>
      <w:pPr>
        <w:bidi/>
      </w:pPr>
      <w:r>
        <w:rPr>
          <w:rtl/>
          <w:cs/>
          <w:lang w:val="ar_AE" w:bidi="ar_AE"/>
        </w:rPr>
      </w:r>
      <w:r>
        <w:rPr>
          <w:rtl/>
          <w:cs/>
          <w:lang w:val="ar_AE" w:bidi="ar_AE"/>
        </w:rPr>
        <w:t xml:space="preserve">وعندما يعتمد أهل غلاطية على جهودهم الخاصة، فإنهم لا يعودون يثقون بالرب يسوع. ويتصرف أهل غلاطية وكأن كل ما اختبروه لا يعني شيئًا بالنسبة إليهم. من الصعب على بولس أن يصدق أن أهل غلاطية يتصرفون بهذه الطريقة! </w:t>
      </w:r>
    </w:p>
    <w:p>
      <w:pPr>
        <w:bidi/>
      </w:pPr>
      <w:r>
        <w:rPr>
          <w:rtl/>
          <w:cs/>
          <w:lang w:val="ar_AE" w:bidi="ar_AE"/>
        </w:rPr>
      </w:r>
      <w:r>
        <w:rPr>
          <w:rtl/>
          <w:cs/>
          <w:lang w:val="ar_AE" w:bidi="ar_AE"/>
        </w:rPr>
        <w:t>توقفوا هنا وناقشوا هذا السؤال معًا: تخيّلوا شخصًا يتعلم نشاطًا جديدًا، مثل رياضة، أو وظيفة، أو مهارة، من معلم ماهر جدًا. ويقدم هذا المعلم نصيحة جيّدة للتلميذ، مع معدات، وتشجيع، ويرشده إلى القيام بالأجزاء الصعبة من التدريب. والآن تخيّلوا أن التلميذ يقرر الامتناع عن الاستماع إلى المعلّم، ويحاول أن يفعل كل شيء بمفرده. وفي الواقع، يفعل التلميذ أشياء مختلفة تمامًا عما علَّمه المُعلِّم. فما مدى نجاحه في القيام بهذا النشاط، في اعتقادكم؟ أوقِفوا الاستماع إلى هذا التسجيل الصوتي هنا.</w:t>
      </w:r>
    </w:p>
    <w:p>
      <w:pPr>
        <w:bidi/>
      </w:pPr>
      <w:r>
        <w:rPr>
          <w:rtl/>
          <w:cs/>
          <w:lang w:val="ar_AE" w:bidi="ar_AE"/>
        </w:rPr>
      </w:r>
      <w:r>
        <w:rPr>
          <w:rtl/>
          <w:cs/>
          <w:lang w:val="ar_AE" w:bidi="ar_AE"/>
        </w:rPr>
        <w:t xml:space="preserve">ومرة أخرى، يطلب بولس من أهل غلاطية أن يتذكّروا أن الله يعمل بينهم لأنهم آمنوا بالرب يسوع عندما سمعوا الأخبار السارة عنه. ولأن أهل غلاطية آمنوا، أعطاهم الله روحه الذي هو الروح القدس. ويصنع الله المعجزات وسطهم، أي إنه يفعل أشياء مذهلة مثل شفاء الناس. لا يفعل الله هذا لأن أهل غلاطية أطاعوا الناموس، بل لأنهم آمنوا بما سمعوه عن الرب يسوع! </w:t>
      </w:r>
    </w:p>
    <w:p>
      <w:pPr>
        <w:bidi/>
      </w:pPr>
      <w:r>
        <w:rPr>
          <w:rtl/>
          <w:cs/>
          <w:lang w:val="ar_AE" w:bidi="ar_AE"/>
        </w:rPr>
      </w:r>
      <w:r>
        <w:rPr>
          <w:rtl/>
          <w:cs/>
          <w:lang w:val="ar_AE" w:bidi="ar_AE"/>
        </w:rPr>
        <w:t xml:space="preserve">ثم يتحدث بولس عن إبراهيم ليُثبت أن الله يبرر الناس لأنهم يثقون بالرب يسوع. وإبراهيم هو جَدّ مهم للشعب اليهودي. ويستخدم بولس إبراهيم مثالاً لأن اليهود يحترمونه. كما يقول إن اليهود لا يفهمون كيف برر الله إبراهيم، أي كيف قبله بصفته بارًا. فلم يبرر الله إبراهيم بسبب الطريقة التي اتَّبع بها الناموس. في الواقع، برر الله إبراهيم قبل أن يُخبر الناس بناموسه، وحتى قبل أن يُختتن إبراهيم! فقد برر الله إبراهيم لأنه كان له إيمان بالله. وآمن إبراهيم أن الله سيحقق وعده، وأسلم نفسه لله، كما يفعل المؤمنون الآن. </w:t>
      </w:r>
    </w:p>
    <w:p>
      <w:pPr>
        <w:bidi/>
      </w:pPr>
      <w:r>
        <w:rPr>
          <w:rtl/>
          <w:cs/>
          <w:lang w:val="ar_AE" w:bidi="ar_AE"/>
        </w:rPr>
      </w:r>
      <w:r>
        <w:rPr>
          <w:rtl/>
          <w:cs/>
          <w:lang w:val="ar_AE" w:bidi="ar_AE"/>
        </w:rPr>
        <w:t>توقفوا هنا، وفكّروا كمجموعة في بعض الأشخاص في ثقافتكم الذين يمكن أن تستخدموهم مثالاً جيدًا لكيفية حياة الناس. فكروا في الأشخاص الذين يعرفهم ويحترمهم كثيرون. ناقشوا سبب اختياركم لهؤلاء الناس مثالاً. أوقِفوا الاستماع إلى هذا التسجيل الصوتي هنا.</w:t>
      </w:r>
    </w:p>
    <w:p>
      <w:pPr>
        <w:bidi/>
      </w:pPr>
      <w:r>
        <w:rPr>
          <w:rtl/>
          <w:cs/>
          <w:lang w:val="ar_AE" w:bidi="ar_AE"/>
        </w:rPr>
      </w:r>
      <w:r>
        <w:rPr>
          <w:rtl/>
          <w:cs/>
          <w:lang w:val="ar_AE" w:bidi="ar_AE"/>
        </w:rPr>
        <w:t xml:space="preserve">إن الشعب اليهودي هو نسل إبراهيم جسديًا، وهؤلاء الناس فخورون بأن يكونوا في تلك المجموعة. فإذا أراد أي شخص أن ينضم إلى اليهود ويصبح من أبناء إبراهيم، فعليه أن يتبع الناموس. لكن بولس يقول إن نسل إبراهيم الحقيقي ليسوا أقارب إبراهيم بالجسد، ولا الذين يتبعون الناموس. بل نسل إبراهيم هم الأشخاص الذين يتصرفون مثل إبراهيم ويؤمنون بالله. فالأشخاص الذين لديهم إيمان مثل إبراهيم يثقون بالله ويعيشون بطريقة معينة بفضل ذلك الإيمان. وهكذا، يمكن للأمميين الذين يثقون بالله أن يكونوا جزءًا من عائلة إبراهيم، وهم كذلك بالفعل. </w:t>
      </w:r>
    </w:p>
    <w:p>
      <w:pPr>
        <w:bidi/>
      </w:pPr>
      <w:r>
        <w:rPr>
          <w:rtl/>
          <w:cs/>
          <w:lang w:val="ar_AE" w:bidi="ar_AE"/>
        </w:rPr>
      </w:r>
      <w:r>
        <w:rPr>
          <w:rtl/>
          <w:cs/>
          <w:lang w:val="ar_AE" w:bidi="ar_AE"/>
        </w:rPr>
        <w:t>توقفوا هنا وناقشوا هذا السؤال معًا: في ثقافتكم، لماذا يكون الناس جزءًا من شعب؟ وإذا أراد شخص ما أن يغيّر شعبه، فكيف يستطيع أن يفعل ذلك؟ ولماذا قد يريد شخص ما أن يكون جزءًا من شعب آخر؟ أوقِفوا الاستماع إلى هذا التسجيل الصوتي هنا.</w:t>
      </w:r>
    </w:p>
    <w:p>
      <w:pPr>
        <w:bidi/>
      </w:pPr>
      <w:r>
        <w:rPr>
          <w:rtl/>
          <w:cs/>
          <w:lang w:val="ar_AE" w:bidi="ar_AE"/>
        </w:rPr>
      </w:r>
      <w:r>
        <w:rPr>
          <w:rtl/>
          <w:cs/>
          <w:lang w:val="ar_AE" w:bidi="ar_AE"/>
        </w:rPr>
        <w:t>لقد برر الله الناس دائمًا لأنهم آمنوا به، وليس بسبب ما يفعلونه. وفي الأسفار المقدسة، أعلن الله الإنجيل، أو خطة الله لخلاص الناس، لإبراهيم قبل أن يتحقق الإنجيل. وهنا، يتحدث بولس عن الجزء من الإنجيل الذي يشرح أن الله سيبرر الناس بسبب إيمانهم، بغض النظر عما إذا كان الشخص يهوديًا أو أمميًا. وقد أخبر الله إبراهيم بهذا عندما قال إنه سيبارك، أو يُظهر رحمة، لجميع الناس من خلال إبراهيم. فالله لا يمنح بركته لمجرد أن شخصًا ما هو من نسل شخص معين، أو لأن شخصًا ما قد اختُتن. بل يبارك الله كل هؤلاء الناس وإبراهيم بسبب إيمانهم.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3: 1- 9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يوبخ بولس أهل غلاطية بسبب تصرفهم بحماقة. ويطرح عدة أسئلة لتذكيرهم بالأشياء التي يعرفونها بالفعل. فهم يعلمون أن الله يمنحهم الروح القدس لأن لهم إيمانًا. كما يعلم أهل غلاطية أيضًا أنه من غير المجدي أن يحاولوا العيش بجهودهم الخاصة بدلًا من أن يعيشوا بمساعدة الروح القدس. </w:t>
      </w:r>
    </w:p>
    <w:p>
      <w:pPr>
        <w:bidi/>
      </w:pPr>
      <w:r>
        <w:rPr>
          <w:rtl/>
          <w:cs/>
          <w:lang w:val="ar_AE" w:bidi="ar_AE"/>
        </w:rPr>
      </w:r>
      <w:r>
        <w:rPr>
          <w:b/>
          <w:rtl/>
          <w:cs/>
          <w:lang w:val="ar_AE" w:bidi="ar_AE"/>
        </w:rPr>
        <w:t>في الجزء الثاني:</w:t>
      </w:r>
      <w:r>
        <w:rPr>
          <w:rtl/>
          <w:cs/>
          <w:lang w:val="ar_AE" w:bidi="ar_AE"/>
        </w:rPr>
        <w:t xml:space="preserve"> يستخدم بولس إبراهيم مثالاً ليُظهر أن الله يبرر الناس بسبب إيمانهم. لقد برر الله الناس دائمًا لأنهم يؤمنون به، وليس بسبب ما يفعلونه. والذين لهم إيمان هم نسل إبراهيم الحقيقي، ويباركهم الله مع إبراهيم.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 xml:space="preserve">نسل إبراهيم، وهم الناس الذين لديهم إيمان. </w:t>
      </w:r>
    </w:p>
    <w:p>
      <w:pPr>
        <w:pStyle w:val="ListBullet"/>
        <w:bidi/>
        <w:spacing w:line="240" w:lineRule="auto"/>
        <w:ind w:left="720"/>
      </w:pPr>
      <w:r>
        <w:rPr>
          <w:rtl/>
          <w:cs/>
          <w:lang w:val="ar_AE" w:bidi="ar_AE"/>
        </w:rPr>
      </w:r>
      <w:r>
        <w:rPr>
          <w:rtl/>
          <w:cs/>
          <w:lang w:val="ar_AE" w:bidi="ar_AE"/>
        </w:rPr>
        <w:t>الأمم</w:t>
      </w:r>
    </w:p>
    <w:p>
      <w:pPr>
        <w:pStyle w:val="ListBullet"/>
        <w:bidi/>
        <w:spacing w:line="240" w:lineRule="auto"/>
        <w:ind w:left="720"/>
      </w:pPr>
      <w:r>
        <w:rPr>
          <w:rtl/>
          <w:cs/>
          <w:lang w:val="ar_AE" w:bidi="ar_AE"/>
        </w:rPr>
      </w:r>
      <w:r>
        <w:rPr>
          <w:rtl/>
          <w:cs/>
          <w:lang w:val="ar_AE" w:bidi="ar_AE"/>
        </w:rPr>
        <w:t>وجميع الشعوب</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حتى الآن في هذه الرسالة، تحدث بولس عن الكيفية التي أعطاه الله بها السلطان، وكيف أن الإنجيل الذي يعلّمه هو الحق فعلاً. والآن، سيبدأ بولس في شرح أن تكون للناس علاقة صحيحة مع الله بسبب إيمانهم وليس بسبب ما يفعلونه. هذا هو الإنجيل الحقيقي الذي علَّمه بولس لأهل غلاطية، وهو يذكِّرهم به الآن. </w:t>
      </w:r>
    </w:p>
    <w:p>
      <w:pPr>
        <w:bidi/>
      </w:pPr>
      <w:r>
        <w:rPr>
          <w:rtl/>
          <w:cs/>
          <w:lang w:val="ar_AE" w:bidi="ar_AE"/>
        </w:rPr>
      </w:r>
      <w:r>
        <w:rPr>
          <w:rtl/>
          <w:cs/>
          <w:lang w:val="ar_AE" w:bidi="ar_AE"/>
        </w:rPr>
        <w:t xml:space="preserve">في هذا المقطع، يتحدث بولس إلى أهل غلاطية مباشرة ويذكِّرهم باختباراتهم. تُظهر هذه الاختبارات أن ما يقوله بولس صحيح وحق. في هذا المقطع، يُعبِّر بولس بشدة عن عدم تصديقه، ودهشته، وخيبة أمله من أهل غلاطية. ويُظهر بولس أنه غير راضٍ عنهم إطلاقًا؛ لأنهم توقفوا عن الثقة بالمسيح. ويوبخ بولس أهل غلاطية، أو ينتقدهم، عندما يسألهم الكثير من الأسئلة. وكانت هذه طريقة شائعة في حديث الناس لتحدي المستمعين. لا يتوقع بولس حقًا أن يرسلوا له رسالة تحتوي على إجابات هذه الأسئلة. بل يريدهم أن يفكِّروا في إجاباتها بأنفسهم. فإذا أجاب أهل غلاطية بصدق عن أسئلة بولس، فسيكون عليهم أن يتفقوا معه. يجب على أهل غلاطية أن يدركوا أنهم يعرفون الحق وأنهم تصرفوا بحماقة. </w:t>
      </w:r>
    </w:p>
    <w:p>
      <w:pPr>
        <w:bidi/>
      </w:pPr>
      <w:r>
        <w:rPr>
          <w:rtl/>
          <w:cs/>
          <w:lang w:val="ar_AE" w:bidi="ar_AE"/>
        </w:rPr>
      </w:r>
      <w:r>
        <w:rPr>
          <w:rtl/>
          <w:cs/>
          <w:lang w:val="ar_AE" w:bidi="ar_AE"/>
        </w:rPr>
        <w:t>توقفوا هنا وناقشوا هذا السؤال معًا: عندما تريدون إقناع الناس بشيء ما، كيف تجعلونهم يفكرون في شيء يعرفونه بالفعل؟ ناقشوا كيف تريدون ترجمة أسئلة بولس في هذا المقطع. ستكون إجابات أسئلة بولس واضحة جدًا لأهل غلاطية لدرجة أن بولس اختار ألا يذكرها. يمكنكم إضافة الإجابات على سبيل المثال: "هل أعطاكم الله روحه لأنكم تطيعون الناموس؟ كلا!" كما يمكنكم أن تحولوا أسئلة بولس إلى عبارات حاسمة، مثل: "بكل تأكيد لم يعطكم الله روحه لأنكم تطيعون الناموس!" أوقِفوا الاستماع إلى هذا التسجيل الصوتي هنا.</w:t>
      </w:r>
    </w:p>
    <w:p>
      <w:pPr>
        <w:bidi/>
      </w:pPr>
      <w:r>
        <w:rPr>
          <w:rtl/>
          <w:cs/>
          <w:lang w:val="ar_AE" w:bidi="ar_AE"/>
        </w:rPr>
      </w:r>
      <w:r>
        <w:rPr>
          <w:rtl/>
          <w:cs/>
          <w:lang w:val="ar_AE" w:bidi="ar_AE"/>
        </w:rPr>
        <w:t xml:space="preserve">في الجزء الأول، يبدأ بولس بتوبيخ قاسٍ. إذ يدعو أهل غلاطية حمقى، أي أشخاص يستطيعون التفكير لكنهم لا يفعلون ذلك. يريد بولس أن يصدم أهل غلاطية حتى يدركوا أن ما يفعلونه خاطئ جدًا. يسأل بولس عما إذا كان شخص ما قد سحر أهل غلاطية. وهو لا يظن فعلاً أن شخصًا ما ألقى سحرًا على أهل غلاطية، بل يشبّه استماع أهل غلاطية إلى شخص يعلِّم شيئًا غير صحيح بالطريقة التي يُلقي بها شخص تعويذة على شخص آخر. وهذا السحر يجعل الشخص يتصرف بطريقة مختلفة تمامًا أو مفاجئة. </w:t>
      </w:r>
    </w:p>
    <w:p>
      <w:pPr>
        <w:bidi/>
      </w:pPr>
      <w:r>
        <w:rPr>
          <w:rtl/>
          <w:cs/>
          <w:lang w:val="ar_AE" w:bidi="ar_AE"/>
        </w:rPr>
      </w:r>
      <w:r>
        <w:rPr>
          <w:rtl/>
          <w:cs/>
          <w:lang w:val="ar_AE" w:bidi="ar_AE"/>
        </w:rPr>
        <w:t>توقفوا هنا وناقشوا هذا السؤال معًا: في لغتكم، كيف توبخون أو تنتقدون شخصًا ما بسبب تصرّفه بحماقة؟ كيف تصفون شخصًا يبدأ في التصرف بطريقة مختلفة تمامًا عما يعرف أنه يجب أن يفعله؟ أوقِفوا الاستماع إلى هذا التسجيل الصوتي هنا.</w:t>
      </w:r>
    </w:p>
    <w:p>
      <w:pPr>
        <w:bidi/>
      </w:pPr>
      <w:r>
        <w:rPr>
          <w:rtl/>
          <w:cs/>
          <w:lang w:val="ar_AE" w:bidi="ar_AE"/>
        </w:rPr>
      </w:r>
      <w:r>
        <w:rPr>
          <w:rtl/>
          <w:cs/>
          <w:lang w:val="ar_AE" w:bidi="ar_AE"/>
        </w:rPr>
        <w:t xml:space="preserve">بولس يقارن الطريقة التي علَّم بها بولس بوضوح عن يسوع بالطريقة التي يستطيع الناس أن يروا بها الأشياء بأعينهم، ويؤكد أن أهل غلاطية سمعوا الحق عن يسوع حقًا. يذكر بولس فقط الطريقة التي مات بها الرب يسوع على الصليب للإشارة إلى الأخبار السارة بأكملها عنه. </w:t>
      </w:r>
    </w:p>
    <w:p>
      <w:pPr>
        <w:bidi/>
      </w:pPr>
      <w:r>
        <w:rPr>
          <w:rtl/>
          <w:cs/>
          <w:lang w:val="ar_AE" w:bidi="ar_AE"/>
        </w:rPr>
      </w:r>
      <w:r>
        <w:rPr>
          <w:rtl/>
          <w:cs/>
          <w:lang w:val="ar_AE" w:bidi="ar_AE"/>
        </w:rPr>
        <w:t>توقفوا هنا وناقشوا هذا السؤال معًا: في لغتكم، كيف تصفون الطريقة التي يصف بها شخص ما حدثًا بوضوح شديد حتى يبدو وكأن مستمعيه رأوه أيضًا؟ أوقِفوا الاستماع إلى هذا التسجيل الصوتي هنا.</w:t>
      </w:r>
    </w:p>
    <w:p>
      <w:pPr>
        <w:bidi/>
      </w:pPr>
      <w:r>
        <w:rPr>
          <w:rtl/>
          <w:cs/>
          <w:lang w:val="ar_AE" w:bidi="ar_AE"/>
        </w:rPr>
      </w:r>
      <w:r>
        <w:rPr>
          <w:rtl/>
          <w:cs/>
          <w:lang w:val="ar_AE" w:bidi="ar_AE"/>
        </w:rPr>
        <w:t xml:space="preserve">ثم يقول بولس إنه يريد أن يعرف شيئًا من أهل غلاطية. لم يكن بولس يبحث عن معلومات فعليًا، فهو يعرف الجواب على سؤاله، بل يستخدم السؤال ليذكِّر أهل غلاطية بشيء يعرفونه هم أيضًا. فالسبب الواضح وراء نوال أهل غلاطية للروح القدس لم يكن أنهم يحفظون الناموس، بل لأن لديهم إيمانًا برسالة الإنجيل. وعندما يقول بولس "الروح"، فإنه يشير إلى الروح القدس. </w:t>
      </w:r>
    </w:p>
    <w:p>
      <w:pPr>
        <w:bidi/>
      </w:pPr>
      <w:r>
        <w:rPr>
          <w:rtl/>
          <w:cs/>
          <w:lang w:val="ar_AE" w:bidi="ar_AE"/>
        </w:rPr>
      </w:r>
      <w:r>
        <w:rPr>
          <w:rtl/>
          <w:cs/>
          <w:lang w:val="ar_AE" w:bidi="ar_AE"/>
        </w:rPr>
        <w:t xml:space="preserve">ومرة أخرى، يوبخ بولس أهل غلاطية بسبب تصرفهم بحماقة عندما يسأل كيف يمكن أن يكونوا بهذا القدر من الحماقة. في سؤاله التالي، يشرح بولس أنه من غير المنطقي أن يبدأ الشخص في العيش كمؤمن بمساعدة الروح القدس ثم يرفض الروح القدس ليعيش بحسب قوته الخاصة. فإذا كان شخص ما لديه الروح القدس القوي، فسيكون من الحماقة أن يرفضه! لاحظوا كيف يقارن بولس الطريقة التي يبدأ بها المؤمنون وينتهون، أي كيف يبدؤون حياتهم وكيف يكملونها حتى النهاية. كما يقارن بولس روح الله بجسدنا أو قوتنا البشرية. كثيرًا ما يستخدم بولس كلمة "الجسد" ليتحدث عن أسلوب حياة الناس وجهدهم عندما لا يستمعون إلى الله أو يطيعونه. </w:t>
      </w:r>
    </w:p>
    <w:p>
      <w:pPr>
        <w:bidi/>
      </w:pPr>
      <w:r>
        <w:rPr>
          <w:rtl/>
          <w:cs/>
          <w:lang w:val="ar_AE" w:bidi="ar_AE"/>
        </w:rPr>
      </w:r>
      <w:r>
        <w:rPr>
          <w:rtl/>
          <w:cs/>
          <w:lang w:val="ar_AE" w:bidi="ar_AE"/>
        </w:rPr>
        <w:t>توقفوا هنا وناقشوا هذا السؤال معًا: في لغتكم، كيف تصفون الطريقة التي يفعل بها شخص ما الأمور بمفرده دون مساعدة من أي شخص آخر؟ كيف تتحدثون عن الطريقة التي يعيش بها الناس عندما لا يطيعون الله أو لا يستمعون إليه؟ ناقشوا كيف تريدون ترجمة كلمة "جسد" هنا. سيواصل بولس الحديث عن الجسد، أو عن الطريقة التي يفعل بها الناس ما يريدون بدلًا مما يريده الله، في مواضع كثيرة من رسالة غلاطية. أوقِفوا الاستماع إلى هذا التسجيل الصوتي هنا.</w:t>
      </w:r>
    </w:p>
    <w:p>
      <w:pPr>
        <w:bidi/>
      </w:pPr>
      <w:r>
        <w:rPr>
          <w:rtl/>
          <w:cs/>
          <w:lang w:val="ar_AE" w:bidi="ar_AE"/>
        </w:rPr>
      </w:r>
      <w:r>
        <w:rPr>
          <w:rtl/>
          <w:cs/>
          <w:lang w:val="ar_AE" w:bidi="ar_AE"/>
        </w:rPr>
        <w:t xml:space="preserve">ويطرح بولس سؤالًا مرة أخرى ليُظهر مدى حماقة أن يعيش الناس بهذه الطريقة. فكل ما اختبره أهل غلاطية سيكون عديم الفائدة، أو هباءً، لأن الجسد لا يستطيع أن يُكمل العمل الذي يعمله الروح. وبعبارة أخرى، بدأ أهل غلاطية حياتهم مع الله بقوته، لكن الآن يبدو أنهم يريدون استخدام قوتهم الخاصة، أو طرقهم الخاصة، للعيش كمؤمنين! وأخيرًا، يسأل بولس عن كيفية منح الله الناس روحه. ومرة أخرى، يؤكد بولس أن أهل غلاطية يعرفون إجابة هذا السؤال بالفعل، على الرغم من أنهم يعيشون كما لو أنهم لا يعرفون ذلك. </w:t>
      </w:r>
    </w:p>
    <w:p>
      <w:pPr>
        <w:bidi/>
      </w:pPr>
      <w:r>
        <w:rPr>
          <w:rtl/>
          <w:cs/>
          <w:lang w:val="ar_AE" w:bidi="ar_AE"/>
        </w:rPr>
      </w:r>
      <w:r>
        <w:rPr>
          <w:rtl/>
          <w:cs/>
          <w:lang w:val="ar_AE" w:bidi="ar_AE"/>
        </w:rPr>
        <w:t>توقفوا هنا وناقشوا هذا السؤال معًا: في لغتكم، كيف تصفون الطريقة التي يفعل بها شخص ما شيئًا، لكن أفعاله لا تؤدي إلى نتيجة؟ أوقِفوا الاستماع إلى هذا التسجيل الصوتي هنا.</w:t>
      </w:r>
    </w:p>
    <w:p>
      <w:pPr>
        <w:bidi/>
      </w:pPr>
      <w:r>
        <w:rPr>
          <w:rtl/>
          <w:cs/>
          <w:lang w:val="ar_AE" w:bidi="ar_AE"/>
        </w:rPr>
      </w:r>
      <w:r>
        <w:rPr>
          <w:rtl/>
          <w:cs/>
          <w:lang w:val="ar_AE" w:bidi="ar_AE"/>
        </w:rPr>
        <w:t xml:space="preserve">كان بولس يتحدث عما اختبره أهل غلاطية. والآن، في الجزء الثاني، يتحدث عن اختبار إبراهيم. يشير بولس إلى إبراهيم بوصفه مثالًا لشخص يؤمن بالله. وكان الناس يثقون في اختبار إبراهيم، ويقبلونه باعتباره حقيقةً موثوقة، ولا سيما اليهود. وبما أن بولس يرد على ما كان يفكر فيه المؤمنون اليهود وما كانوا يفعلونه، فإنه يستخدم إبراهيم مثالاً. كان المؤمنون اليهود يعرفون قصة إبراهيم. سيستمر بولس في فعل هذا لعدة مقاطع. </w:t>
      </w:r>
    </w:p>
    <w:p>
      <w:pPr>
        <w:bidi/>
      </w:pPr>
      <w:r>
        <w:rPr>
          <w:rtl/>
          <w:cs/>
          <w:lang w:val="ar_AE" w:bidi="ar_AE"/>
        </w:rPr>
      </w:r>
      <w:r>
        <w:rPr>
          <w:rtl/>
          <w:cs/>
          <w:lang w:val="ar_AE" w:bidi="ar_AE"/>
        </w:rPr>
        <w:t xml:space="preserve">يقتبس بولس من الأسفار المقدسة عندما يقول إن إبراهيم آمن بالله، وأن الله اعتبره بارًا، أي إن الله برر إبراهيم. وكان مستمعو بولس يعرفون الكلمات التي يقولها، لذلك لا يذكر من أين يقتبسها. يستخدم بولس الأسفار المقدسة ليُظهر أنه لا يقول شيئًا جديدًا، فهذا هو ما كان الله يقوله ويفعله طوال الوقت، ويعلم المؤمنون اليهود أن هذا صحيح. </w:t>
      </w:r>
    </w:p>
    <w:p>
      <w:pPr>
        <w:bidi/>
      </w:pPr>
      <w:r>
        <w:rPr>
          <w:rtl/>
          <w:cs/>
          <w:lang w:val="ar_AE" w:bidi="ar_AE"/>
        </w:rPr>
      </w:r>
      <w:r>
        <w:rPr>
          <w:rtl/>
          <w:cs/>
          <w:lang w:val="ar_AE" w:bidi="ar_AE"/>
        </w:rPr>
        <w:t>توقفوا هنا وناقشوا هذا السؤال معًا: في لغتكم، كيف تقتبسون شيئًا يعرفه الكثيرون؟ أوقِفوا الاستماع إلى هذا التسجيل الصوتي هنا.</w:t>
      </w:r>
    </w:p>
    <w:p>
      <w:pPr>
        <w:bidi/>
      </w:pPr>
      <w:r>
        <w:rPr>
          <w:rtl/>
          <w:cs/>
          <w:lang w:val="ar_AE" w:bidi="ar_AE"/>
        </w:rPr>
      </w:r>
      <w:r>
        <w:rPr>
          <w:rtl/>
          <w:cs/>
          <w:lang w:val="ar_AE" w:bidi="ar_AE"/>
        </w:rPr>
        <w:t xml:space="preserve">يُظهر بولس أن الله يعتبر الناس أبرارًا بسبب إيمانهم، وليس لأنهم يتبعون الناموس. تقول بعض الترجمات إن الأسفار المقدسة أعلَنت هذا الإنجيل، أو الأخبار السارة، لإبراهيم. وهذا يعني أن الأسفار المقدسة تحكي قصة كيف أعلن الله هذه الأخبار السارة. وهذه الأخبار السارة هي أن الله سيبارك جميع الأمم أو جميع الشعوب بسبب إبراهيم. كان الرب يسوع واحدًا من نسل إبراهيم، وقد بارك الرب يسوع جميع الناس أو أظهر لطفه لهم. وبفضل ما فعله الرب يسوع، يمكن لجميع الناس أن تكون لهم علاقة صحيحة مع الله. </w:t>
      </w:r>
    </w:p>
    <w:p>
      <w:pPr>
        <w:bidi/>
      </w:pPr>
      <w:r>
        <w:rPr>
          <w:rtl/>
          <w:cs/>
          <w:lang w:val="ar_AE" w:bidi="ar_AE"/>
        </w:rPr>
      </w:r>
      <w:r>
        <w:rPr>
          <w:rtl/>
          <w:cs/>
          <w:lang w:val="ar_AE" w:bidi="ar_AE"/>
        </w:rPr>
        <w:t xml:space="preserve">فالله يبارك الأمم واليهود على السواء، لذلك ليس من المنطقي أن يتبع المؤمنون اليهود القواعد الصارمة التي جعلت الشعب اليهودي مختلفًا عن الأمم. في الواقع، يُظهر بولس أن هذه القواعد والشرائع ليست ما يجعل الناس من نسل إبراهيم فعلاً. بل إن الأشخاص الذين يتصرفون مثل إبراهيم هم نسل إبراهيم الحقيقي. ويعتقد اليهود أن الله سيباركهم، أو يُظهر لهم رحمته، لأنهم من نسل إبراهيم. لكن بولس يقول إن الله يبارك الأشخاص الذين لديهم إيمان مثل إبراهيم. </w:t>
      </w:r>
    </w:p>
    <w:p>
      <w:pPr>
        <w:bidi/>
      </w:pPr>
      <w:r>
        <w:rPr>
          <w:rtl/>
          <w:cs/>
          <w:lang w:val="ar_AE" w:bidi="ar_AE"/>
        </w:rPr>
      </w:r>
      <w:r>
        <w:rPr>
          <w:rtl/>
          <w:cs/>
          <w:lang w:val="ar_AE" w:bidi="ar_AE"/>
        </w:rPr>
        <w:t>الآن، على المجموعة تصوير أحداث القصة على لوحة ورسمها، أو استخدام أشياء لتمثيل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3: 1- 9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له جزءان.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نسل إبراهيم، وهم الناس الذين لديهم إيمان</w:t>
      </w:r>
    </w:p>
    <w:p>
      <w:pPr>
        <w:pStyle w:val="ListBullet"/>
        <w:bidi/>
        <w:spacing w:line="240" w:lineRule="auto"/>
        <w:ind w:left="720"/>
      </w:pPr>
      <w:r>
        <w:rPr>
          <w:rtl/>
          <w:cs/>
          <w:lang w:val="ar_AE" w:bidi="ar_AE"/>
        </w:rPr>
      </w:r>
      <w:r>
        <w:rPr>
          <w:rtl/>
          <w:cs/>
          <w:lang w:val="ar_AE" w:bidi="ar_AE"/>
        </w:rPr>
        <w:t>الأمم</w:t>
      </w:r>
    </w:p>
    <w:p>
      <w:pPr>
        <w:pStyle w:val="ListBullet"/>
        <w:bidi/>
        <w:spacing w:line="240" w:lineRule="auto"/>
        <w:ind w:left="720"/>
      </w:pPr>
      <w:r>
        <w:rPr>
          <w:rtl/>
          <w:cs/>
          <w:lang w:val="ar_AE" w:bidi="ar_AE"/>
        </w:rPr>
      </w:r>
      <w:r>
        <w:rPr>
          <w:rtl/>
          <w:cs/>
          <w:lang w:val="ar_AE" w:bidi="ar_AE"/>
        </w:rPr>
        <w:t>وجميع الشعوب</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يقول بولس: "أيها الغلاطيون، أنتم تتصرفون بحماقة! لا ينبغي أن تسمحوا لأحد أن يخدعكم! لقد شرحت لكم بوضوح كيف صُلب يسوع المسيح ولماذا حدث ذلك. وكأنكم رأيتم ذلك بأعينكم. أريدكم أن تفكروا في هذا الأمر: هل نلتم الروح القدس لأنكم أطعتم الناموس؟ بالطبع لا. بل نلتم الروح القدس لأنكم صدقتم ما سمعتم. لا ينبغي أن تتصرفوا بهذه الحماقة! لقد بدأتم حياتكم مع الرب يسوع عندما حصلتم على الروح القدس. فكيف تحاولون الآن بحماقة أن تُكملوا الطريق بالاعتماد على جهدكم البشري".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واسألوا الشخص الذي يؤدي دور الروح القدس: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يقول بولس: "لا تجعلوا كل ما اختبرتموه يضيع هباء. لا أستطيع أن أصدق أنه كان هباءً! هل يعطيكم الله الروح القدس ويصنع عجائب بينكم لأنكم تطيعون الناموس؟ كلا. إنه يفعل هذه الأمور لأنكم سمعتم الخبر السار وآمنتم به".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"فكروا في إبراهيم. آمن إبراهيم بالله فحُسِب له برًا". ولذلك، يجب أن تفهموا أن الذين يؤمنون بالمسيح هم نسل إبراهيم الحقيقي. بالإضافة إلى ذلك، تُظهر الأسفار المقدسة أن الله عرف مسبقًا أنه سيبرر الأمم بسبب إيمانهم بالمسيح. لقد بشّر الله إبراهيم بهذه الأخبار السارة قبل حدوثها. عندما قال له إنه سيبارك جميع الشعوب بسببه. وهذا يعني أن الله يبارك كل من يؤمن بالمسيح، كما بارك إبراهيم الذي آمن بالله".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إبراهيم: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3: 1- 9 من الترجمة الأسهل للفهم.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الأمر يبدو كما لو أن شخصًا ما قد سحر أهل غلاطية أو ألقى عليهم تعويذة شريرة.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سحر</w:t>
      </w:r>
      <w:r>
        <w:rPr>
          <w:rtl/>
          <w:cs/>
          <w:lang w:val="ar_AE" w:bidi="ar_AE"/>
        </w:rPr>
        <w:t xml:space="preserve"> أو </w:t>
      </w:r>
      <w:r>
        <w:rPr>
          <w:b/>
          <w:rtl/>
          <w:cs/>
          <w:lang w:val="ar_AE" w:bidi="ar_AE"/>
        </w:rPr>
        <w:t>ألقى تعويذة شريرة</w:t>
      </w:r>
      <w:r>
        <w:rPr>
          <w:rtl/>
          <w:cs/>
          <w:lang w:val="ar_AE" w:bidi="ar_AE"/>
        </w:rPr>
        <w:t>. وقِفوا الاستماع إلى هذا التسجيل الصوتي هنا.</w:t>
      </w:r>
    </w:p>
    <w:p>
      <w:pPr>
        <w:bidi/>
      </w:pPr>
      <w:r>
        <w:rPr>
          <w:rtl/>
          <w:cs/>
          <w:lang w:val="ar_AE" w:bidi="ar_AE"/>
        </w:rPr>
      </w:r>
      <w:r>
        <w:rPr>
          <w:rtl/>
          <w:cs/>
          <w:lang w:val="ar_AE" w:bidi="ar_AE"/>
        </w:rPr>
        <w:t xml:space="preserve">لقد سمع أهل غلاطية بوضوح كيف </w:t>
      </w:r>
      <w:r>
        <w:rPr>
          <w:b/>
          <w:rtl/>
          <w:cs/>
          <w:lang w:val="ar_AE" w:bidi="ar_AE"/>
        </w:rPr>
        <w:t>صلب</w:t>
      </w:r>
      <w:r>
        <w:rPr>
          <w:rtl/>
          <w:cs/>
          <w:lang w:val="ar_AE" w:bidi="ar_AE"/>
        </w:rPr>
        <w:t xml:space="preserve"> الناس يسوع المسيح. وعندما يصلب شخص ما شخصًا آخر، فإنه يقتله على الصليب. وكان الناس يستخدمون الصليب أداةً لتعذيب وإعدام الأشخاص الذين كانوا يعتقدون أنهم من أسوأ المجرمين. ولمزيد من المعلومات عن فعل "صلب"، راجعوا كلمة "الصلب" في قاموس الكلمات الرئيسية، استخدموا الكلمة أو العبارة نفسها التي استخدمتموها في المقاطع السابقة لترجمة كلمة "مصلوب". </w:t>
      </w:r>
    </w:p>
    <w:p>
      <w:pPr>
        <w:bidi/>
      </w:pPr>
      <w:r>
        <w:rPr>
          <w:rtl/>
          <w:cs/>
          <w:lang w:val="ar_AE" w:bidi="ar_AE"/>
        </w:rPr>
      </w:r>
      <w:r>
        <w:rPr>
          <w:b/>
          <w:rtl/>
          <w:cs/>
          <w:lang w:val="ar_AE" w:bidi="ar_AE"/>
        </w:rPr>
        <w:t>والمسيح</w:t>
      </w:r>
      <w:r>
        <w:rPr>
          <w:rtl/>
          <w:cs/>
          <w:lang w:val="ar_AE" w:bidi="ar_AE"/>
        </w:rPr>
        <w:t xml:space="preserve"> هو لقب يسوع، وهو يُذكِّر المؤمنين بأنه المسيا، أو المخلّص والملك الذي اختاره الله ليأتي ويخلّص الناس. لمزيد من المعلومات عن المسيح، راجعوا "قاموس الكلمات الرئيسية". استخدموا الكلمة أو العبارة ذاتها التي استخدمتموها في المقاطع السابقة للإشارة إلى"المسيح".</w:t>
      </w:r>
    </w:p>
    <w:p>
      <w:pPr>
        <w:bidi/>
      </w:pPr>
      <w:r>
        <w:rPr>
          <w:rtl/>
          <w:cs/>
          <w:lang w:val="ar_AE" w:bidi="ar_AE"/>
        </w:rPr>
      </w:r>
      <w:r>
        <w:rPr>
          <w:rtl/>
          <w:cs/>
          <w:lang w:val="ar_AE" w:bidi="ar_AE"/>
        </w:rPr>
        <w:t xml:space="preserve">لقد نال أهل غلاطية الروح القدس عندما آمنوا بما سمعوه عن يسوع. والروح أو الروح القدس هو روح الله. والروح القدس هو الذي يجعل من الممكن للناس أن يصيروا أتباعًا ليسوع. وعندما يبدأ الناس في اتباع يسوع، يعمل الروح القدس في قلوبهم ليسلكوا مثل يسوع أكثر فأكثر، ويجعلهم أكثر قداسة. والروح القدس ليس مجرد قوة، بل هو شخص أيضًا. </w:t>
      </w:r>
    </w:p>
    <w:p>
      <w:pPr>
        <w:bidi/>
      </w:pPr>
      <w:r>
        <w:rPr>
          <w:rtl/>
          <w:cs/>
          <w:lang w:val="ar_AE" w:bidi="ar_AE"/>
        </w:rPr>
      </w:r>
      <w:r>
        <w:rPr>
          <w:rtl/>
          <w:cs/>
          <w:lang w:val="ar_AE" w:bidi="ar_AE"/>
        </w:rPr>
        <w:t xml:space="preserve">توقفوا هنا وناقشوا معًا الكلمة أو العبارة التي ستستخدمونها لترجمة </w:t>
      </w:r>
      <w:r>
        <w:rPr>
          <w:b/>
          <w:rtl/>
          <w:cs/>
          <w:lang w:val="ar_AE" w:bidi="ar_AE"/>
        </w:rPr>
        <w:t>الروح</w:t>
      </w:r>
      <w:r>
        <w:rPr>
          <w:rtl/>
          <w:cs/>
          <w:lang w:val="ar_AE" w:bidi="ar_AE"/>
        </w:rPr>
        <w:t xml:space="preserve"> القدس. ولمزيدٍ من المعلومات عن الروح القدس، راجعوا «قاموس الكلمات الرئيسية». إذا كنتم قد ترجمتم هذه الكلمة فعلًا في سِفر آخر من الكتاب المُقدَّس، استخدموا الكلمة ذاتها التي استخدمتموها هناك. وقِفوا الاستماع إلى هذا التسجيل الصوتي هنا.</w:t>
      </w:r>
    </w:p>
    <w:p>
      <w:pPr>
        <w:bidi/>
      </w:pPr>
      <w:r>
        <w:rPr>
          <w:rtl/>
          <w:cs/>
          <w:lang w:val="ar_AE" w:bidi="ar_AE"/>
        </w:rPr>
      </w:r>
      <w:r>
        <w:rPr>
          <w:rtl/>
          <w:cs/>
          <w:lang w:val="ar_AE" w:bidi="ar_AE"/>
        </w:rPr>
        <w:t xml:space="preserve">لم ينل أهل غلاطية الروح القدس لأنهم أطاعوا </w:t>
      </w:r>
      <w:r>
        <w:rPr>
          <w:b/>
          <w:rtl/>
          <w:cs/>
          <w:lang w:val="ar_AE" w:bidi="ar_AE"/>
        </w:rPr>
        <w:t>الناموس</w:t>
      </w:r>
      <w:r>
        <w:rPr>
          <w:rtl/>
          <w:cs/>
          <w:lang w:val="ar_AE" w:bidi="ar_AE"/>
        </w:rPr>
        <w:t>. وفي الكتاب المُقَدَّس، عندما يتحدث الناس عن الناموس، فإنهم يقصدون مجموعة التعليمات التي أعطاها الله لشعب إسرائيل. ولمزيد من المعلومات عن الناموس، راجعوا "قاموس الكلمات الرئيسية". استخدموا الكلمة أو العبارة ذاتها التي استخدمتموها في المقاطع السابقة للإشارة إلى كلمة "ناموس".</w:t>
      </w:r>
    </w:p>
    <w:p>
      <w:pPr>
        <w:bidi/>
      </w:pPr>
      <w:r>
        <w:rPr>
          <w:rtl/>
          <w:cs/>
          <w:lang w:val="ar_AE" w:bidi="ar_AE"/>
        </w:rPr>
      </w:r>
      <w:r>
        <w:rPr>
          <w:rtl/>
          <w:cs/>
          <w:lang w:val="ar_AE" w:bidi="ar_AE"/>
        </w:rPr>
        <w:t xml:space="preserve">على الرغم من أن المؤمنين يمتلكون الروح القدس ليساعدهم، إلا أنهم يحاولون العيش بحسب </w:t>
      </w:r>
      <w:r>
        <w:rPr>
          <w:b/>
          <w:rtl/>
          <w:cs/>
          <w:lang w:val="ar_AE" w:bidi="ar_AE"/>
        </w:rPr>
        <w:t>الجسد</w:t>
      </w:r>
      <w:r>
        <w:rPr>
          <w:rtl/>
          <w:cs/>
          <w:lang w:val="ar_AE" w:bidi="ar_AE"/>
        </w:rPr>
        <w:t xml:space="preserve">. والجسد هو الجزء اللين من جسم الإنسان الواقع بين العظام والجلد. يستخدم بولس كلمة "الجسد" للإشارة إلى الطريقة الخاطئة التي يعيش بها الناس بعيدًا عن يسوع. فعندما يفعل شخص ما شيئًا بحسب الجسد، فإنه يفعل الأمور بطريقته الخاصة واعتمادًا على قوته أو قدرته. أما عندما يصبح الناس مؤمنين، فإنهم يعيشون بالروح القدس، أي إنهم يفعلون ما يريده الله بمساعدة الروح القدس.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الجسد</w:t>
      </w:r>
      <w:r>
        <w:rPr>
          <w:rtl/>
          <w:cs/>
          <w:lang w:val="ar_AE" w:bidi="ar_AE"/>
        </w:rPr>
        <w:t>. لمزيدٍ من المعلومات، راجعوا "قاموس الكلمات الرئيسية" للبحث عن كلمة الجسد. إذا كنتم قد ترجمتم هذه الكلمة فعلًا في سِفر آخر من الكتاب المُقدَّس، استخدموا الكلمة ذاتها التي استخدمتموها هناك. وقِفوا الاستماع إلى هذا التسجيل الصوتي هنا.</w:t>
      </w:r>
    </w:p>
    <w:p>
      <w:pPr>
        <w:bidi/>
      </w:pPr>
      <w:r>
        <w:rPr>
          <w:rtl/>
          <w:cs/>
          <w:lang w:val="ar_AE" w:bidi="ar_AE"/>
        </w:rPr>
      </w:r>
      <w:r>
        <w:rPr>
          <w:rtl/>
          <w:cs/>
          <w:lang w:val="ar_AE" w:bidi="ar_AE"/>
        </w:rPr>
        <w:t xml:space="preserve">يصنع الله المعجزات وسط المؤمنين؛ لأنهم آمنوا بالإنجيل الذي سمعوه. والمُعجزة هي حدث غير مألوف ومثير للدهشة، ويبدو مستحيلًا. ويصنع الله المعجزات ليُظهر للناس أنه قدير وأنهم يستطيعون الثقة به.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معجزة</w:t>
      </w:r>
      <w:r>
        <w:rPr>
          <w:rtl/>
          <w:cs/>
          <w:lang w:val="ar_AE" w:bidi="ar_AE"/>
        </w:rPr>
        <w:t>. وراجعوا كلمة معجزة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وقِفوا الاستماع إلى هذا التسجيل الصوتي هنا.</w:t>
      </w:r>
    </w:p>
    <w:p>
      <w:pPr>
        <w:bidi/>
      </w:pPr>
      <w:r>
        <w:rPr>
          <w:rtl/>
          <w:cs/>
          <w:lang w:val="ar_AE" w:bidi="ar_AE"/>
        </w:rPr>
      </w:r>
      <w:r>
        <w:rPr>
          <w:rtl/>
          <w:cs/>
          <w:lang w:val="ar_AE" w:bidi="ar_AE"/>
        </w:rPr>
        <w:t xml:space="preserve">عندما آمن إبراهيم بالله، حسب الله ذلك له </w:t>
      </w:r>
      <w:r>
        <w:rPr>
          <w:b/>
          <w:rtl/>
          <w:cs/>
          <w:lang w:val="ar_AE" w:bidi="ar_AE"/>
        </w:rPr>
        <w:t>برًا</w:t>
      </w:r>
      <w:r>
        <w:rPr>
          <w:rtl/>
          <w:cs/>
          <w:lang w:val="ar_AE" w:bidi="ar_AE"/>
        </w:rPr>
        <w:t xml:space="preserve"> وهذا يعني أن الله برر إبراهيم، أو أعلن أنه بار. والشخص البار، هو الذي يسلك بطريقة صحيحة. والشخص البار وحده هو الذي يمكن أن تكون له علاقة سليمة بالله. لمزيد من المعلومات عن البر، راجعوا قاموس المصطلحات الرئيسية. استخدموا الكلمة نفسها أو العبارة التي استعملتموها سابقًا لترجمة كلمة "بار". </w:t>
      </w:r>
    </w:p>
    <w:p>
      <w:pPr>
        <w:bidi/>
      </w:pPr>
      <w:r>
        <w:rPr>
          <w:rtl/>
          <w:cs/>
          <w:lang w:val="ar_AE" w:bidi="ar_AE"/>
        </w:rPr>
      </w:r>
      <w:r>
        <w:rPr>
          <w:rtl/>
          <w:cs/>
          <w:lang w:val="ar_AE" w:bidi="ar_AE"/>
        </w:rPr>
        <w:t xml:space="preserve">والذين لديهم </w:t>
      </w:r>
      <w:r>
        <w:rPr>
          <w:b/>
          <w:rtl/>
          <w:cs/>
          <w:lang w:val="ar_AE" w:bidi="ar_AE"/>
        </w:rPr>
        <w:t>إيمان</w:t>
      </w:r>
      <w:r>
        <w:rPr>
          <w:rtl/>
          <w:cs/>
          <w:lang w:val="ar_AE" w:bidi="ar_AE"/>
        </w:rPr>
        <w:t xml:space="preserve"> هم أبناء إبراهيم. الإيمان يعني الاتكال على شخص ما، والثقة والإيمان بأن ما يقوله هذا الشخص هو الحق. وهذا الإيمان المحدد هو الطريقة التي يؤمن بها الناس بيسوع. ولمزيد من المعلومات عن الإيمان، راجعوا قاموس الكلمات الرئيسية. استخدموا الكلمة أو العبارة نفسها التي استخدمتموها في المقاطع السابقة للإشارة إلى الإيمان.</w:t>
      </w:r>
    </w:p>
    <w:p>
      <w:pPr>
        <w:bidi/>
      </w:pPr>
      <w:r>
        <w:rPr>
          <w:rtl/>
          <w:cs/>
          <w:lang w:val="ar_AE" w:bidi="ar_AE"/>
        </w:rPr>
      </w:r>
      <w:r>
        <w:rPr>
          <w:rtl/>
          <w:cs/>
          <w:lang w:val="ar_AE" w:bidi="ar_AE"/>
        </w:rPr>
        <w:t xml:space="preserve">وقد وعد الله أن أبناء إبراهيم أو نسله سيكونون شعبه. ونسل الشخص هو أبناؤه وأحفاده، وجميع الأجيال اللاحقة من العائلة نفسها. والشعب اليهودي هو نسل إبراهيم بحسب النسب. لكن بولس يقول إن أبناء إبراهيم، أو الأشخاص الذين يختارهم الله ويباركهم، هم الذين يؤمنون بالله. </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الأبناء</w:t>
      </w:r>
      <w:r>
        <w:rPr>
          <w:rtl/>
          <w:cs/>
          <w:lang w:val="ar_AE" w:bidi="ar_AE"/>
        </w:rPr>
        <w:t xml:space="preserve"> أو </w:t>
      </w:r>
      <w:r>
        <w:rPr>
          <w:b/>
          <w:rtl/>
          <w:cs/>
          <w:lang w:val="ar_AE" w:bidi="ar_AE"/>
        </w:rPr>
        <w:t>النسل</w:t>
      </w:r>
      <w:r>
        <w:rPr>
          <w:rtl/>
          <w:cs/>
          <w:lang w:val="ar_AE" w:bidi="ar_AE"/>
        </w:rPr>
        <w:t>. لمزيدٍ من المعلومات، ابحثوا عن كلمة نسل في "قاموس الكلمات الرئيسية". إذا كنتم قد ترجمتم هذه الكلمة فعلًا في سِفر آخر من الكتاب المُقدَّس، استخدموا الكلمة ذاتها التي استخدمتموها هناك. وقِفوا الاستماع إلى هذا التسجيل الصوتي هنا.</w:t>
      </w:r>
    </w:p>
    <w:p>
      <w:pPr>
        <w:bidi/>
      </w:pPr>
      <w:r>
        <w:rPr>
          <w:rtl/>
          <w:cs/>
          <w:lang w:val="ar_AE" w:bidi="ar_AE"/>
        </w:rPr>
      </w:r>
      <w:r>
        <w:rPr>
          <w:rtl/>
          <w:cs/>
          <w:lang w:val="ar_AE" w:bidi="ar_AE"/>
        </w:rPr>
        <w:t xml:space="preserve">تُعلِن الأسفار المقدسة أن الله سيبرر الأمم. وعندما يتحدث الناس في العهد الجديد عن الأسفار المقدسة، فإنهم يقصدون الجزء من الكتاب المقدس الذي يُعرف اليوم بالعهد القديم.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الأسفار المُقدَّسة</w:t>
      </w:r>
      <w:r>
        <w:rPr>
          <w:rtl/>
          <w:cs/>
          <w:lang w:val="ar_AE" w:bidi="ar_AE"/>
        </w:rPr>
        <w:t>. ابحثوا عن كلمة الأسفار المقدسة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وقِفوا الاستماع إلى هذا التسجيل الصوتي هنا.</w:t>
      </w:r>
    </w:p>
    <w:p>
      <w:pPr>
        <w:bidi/>
      </w:pPr>
      <w:r>
        <w:rPr>
          <w:rtl/>
          <w:cs/>
          <w:lang w:val="ar_AE" w:bidi="ar_AE"/>
        </w:rPr>
      </w:r>
      <w:r>
        <w:rPr>
          <w:rtl/>
          <w:cs/>
          <w:lang w:val="ar_AE" w:bidi="ar_AE"/>
        </w:rPr>
        <w:t xml:space="preserve">أعلن الله أنه </w:t>
      </w:r>
      <w:r>
        <w:rPr>
          <w:b/>
          <w:rtl/>
          <w:cs/>
          <w:lang w:val="ar_AE" w:bidi="ar_AE"/>
        </w:rPr>
        <w:t>سيبرر</w:t>
      </w:r>
      <w:r>
        <w:rPr>
          <w:rtl/>
          <w:cs/>
          <w:lang w:val="ar_AE" w:bidi="ar_AE"/>
        </w:rPr>
        <w:t xml:space="preserve"> الأمم. عندما يُبرّر شخص ما شخصًا آخر، فإنه يُعلن أن ذلك الشخص غير مذنب. وعندما يُعلن الله أن شخصًا ما غير مذنب، فإن هذا يعني أنه بار وأن له علاقة صحيحة بالله. ولمزيد من المعلومات عن التبرير، ارجعوا إلى قاموس الكلمات الرئيسية. استخدموا الكلمة أو العبارة نفسها التي استخدمتموها في المقاطع السابقة لترجمة كلمة "تبرير". </w:t>
      </w:r>
    </w:p>
    <w:p>
      <w:pPr>
        <w:bidi/>
      </w:pPr>
      <w:r>
        <w:rPr>
          <w:rtl/>
          <w:cs/>
          <w:lang w:val="ar_AE" w:bidi="ar_AE"/>
        </w:rPr>
      </w:r>
      <w:r>
        <w:rPr>
          <w:rtl/>
          <w:cs/>
          <w:lang w:val="ar_AE" w:bidi="ar_AE"/>
        </w:rPr>
        <w:t xml:space="preserve">تشير كلمة </w:t>
      </w:r>
      <w:r>
        <w:rPr>
          <w:b/>
          <w:rtl/>
          <w:cs/>
          <w:lang w:val="ar_AE" w:bidi="ar_AE"/>
        </w:rPr>
        <w:t>أممي</w:t>
      </w:r>
      <w:r>
        <w:rPr>
          <w:rtl/>
          <w:cs/>
          <w:lang w:val="ar_AE" w:bidi="ar_AE"/>
        </w:rPr>
        <w:t xml:space="preserve"> إلى جميع الأشخاص الذين ليسوا يهودًا. ولمزيد من المعلومات عن كلمة الأممي، راجعوا قاموس الكلمات الرئيسية. استخدموا الكلمة أو العبارة ذاتها التي استخدمتموها في المقاطع السابقة لكلمة "الأممي".</w:t>
      </w:r>
    </w:p>
    <w:p>
      <w:pPr>
        <w:bidi/>
      </w:pPr>
      <w:r>
        <w:rPr>
          <w:rtl/>
          <w:cs/>
          <w:lang w:val="ar_AE" w:bidi="ar_AE"/>
        </w:rPr>
      </w:r>
      <w:r>
        <w:rPr>
          <w:rtl/>
          <w:cs/>
          <w:lang w:val="ar_AE" w:bidi="ar_AE"/>
        </w:rPr>
        <w:t xml:space="preserve">لقد أعلن الله </w:t>
      </w:r>
      <w:r>
        <w:rPr>
          <w:b/>
          <w:rtl/>
          <w:cs/>
          <w:lang w:val="ar_AE" w:bidi="ar_AE"/>
        </w:rPr>
        <w:t>الإنجيل</w:t>
      </w:r>
      <w:r>
        <w:rPr>
          <w:rtl/>
          <w:cs/>
          <w:lang w:val="ar_AE" w:bidi="ar_AE"/>
        </w:rPr>
        <w:t xml:space="preserve"> مسبقًا لإبراهيم. ويستخدم بولس كلمة الإنجيل هنا للإشارة إلى الطريقة التي يبرر بها الله الناس بسبب إيمانهم به، بغض النظر عما إذا كانوا يهودًا أو أمميين. وفي ذلك الوقت، لم يكن الله قد أخبر إبراهيم بقصة موت يسوع وقيامته. لمزيد من المعلومات عن كلمة الإنجيل، راجعوا "قاموس الكلمات الرئيسية". استخدموا الكلمة أو العبارة ذاتها التي استخدمتم في المقاطع السابقة للإشارة إلى "الإنجيل".</w:t>
      </w:r>
    </w:p>
    <w:p>
      <w:pPr>
        <w:bidi/>
      </w:pPr>
      <w:r>
        <w:rPr>
          <w:rtl/>
          <w:cs/>
          <w:lang w:val="ar_AE" w:bidi="ar_AE"/>
        </w:rPr>
      </w:r>
      <w:r>
        <w:rPr>
          <w:rtl/>
          <w:cs/>
          <w:lang w:val="ar_AE" w:bidi="ar_AE"/>
        </w:rPr>
        <w:t xml:space="preserve">بل قال الله إنه سيبارك جميع الشعوب بسبب إبراهيم. والأمة هي مجموعة من الناس ينتمون إلى بعضهم البعض ويعيشون في بلد واحد. كلما تحدّث الكتاب المقدس عن "جميع أمم الأرض"، فهذه طريقة أخرى للتعبير عن "جميع الناس الذين يعيشون على الأرض".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الأمم</w:t>
      </w:r>
      <w:r>
        <w:rPr>
          <w:rtl/>
          <w:cs/>
          <w:lang w:val="ar_AE" w:bidi="ar_AE"/>
        </w:rPr>
        <w:t>. لمزيدٍ من المعلومات، ابحثوا في "قاموس الكلمات الرئيسية" عن الكلمة أُمّة. إذا كنتم قد ترجمتم هذه الكلمة فعلًا في سِفر آخر من الكتاب المُقدَّس، استخدموا الكلمة ذاتها التي استخدمتموها هناك. وقِفوا الاستماع إلى هذا التسجيل الصوتي هنا.</w:t>
      </w:r>
    </w:p>
    <w:p>
      <w:pPr>
        <w:bidi/>
      </w:pPr>
      <w:r>
        <w:rPr>
          <w:rtl/>
          <w:cs/>
          <w:lang w:val="ar_AE" w:bidi="ar_AE"/>
        </w:rPr>
      </w:r>
      <w:r>
        <w:rPr>
          <w:rtl/>
          <w:cs/>
          <w:lang w:val="ar_AE" w:bidi="ar_AE"/>
        </w:rPr>
        <w:t xml:space="preserve">ويبارك الله الأشخاص الذين لهم إيمان مثل إبراهيم. وعندما يبارك الله شخصًا ما، فهذا يعني أنه يفعل شيئًا صالحًا لذلك الشخص، أو يَعِد بأن يفعله. </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يبارك</w:t>
      </w:r>
      <w:r>
        <w:rPr>
          <w:rtl/>
          <w:cs/>
          <w:lang w:val="ar_AE" w:bidi="ar_AE"/>
        </w:rPr>
        <w:t>. وراجعوا قاموس الكلمات الرئيسية للحصول على مزيد من المعلومات عن كلمة يبارك.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3:10–14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٣: ١٠–١٤ واحفظوها في قلوبكم. </w:t>
      </w:r>
    </w:p>
    <w:p>
      <w:pPr>
        <w:bidi/>
      </w:pPr>
      <w:r>
        <w:rPr>
          <w:rtl/>
          <w:cs/>
          <w:lang w:val="ar_AE" w:bidi="ar_AE"/>
        </w:rPr>
      </w:r>
      <w:r>
        <w:rPr>
          <w:rtl/>
          <w:cs/>
          <w:lang w:val="ar_AE" w:bidi="ar_AE"/>
        </w:rPr>
        <w:t xml:space="preserve">استمعوا إلى النسخة الصوتية من رسالة غلاطية ٣: ١٠–١٤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3: 10- 14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المقطع السابق، ذكَّر بولس أهل غلاطية بأن الله يبرر الناس بسبب إيمانهم، تمامًا كما برر الله إبراهيم لأنه وثق به. والآن، سيتحدث عن الأشخاص الذين يعتمدون على أعمال الناموس لكي يتبرروا أمام الله. ولأن هؤلاء الناس لا يستطيعون طاعة الناموس كله، فإن اللعنة تقع عليهم. وقد حرر المسيح الناس من تلك اللعنة عندما مات على الصليب. وبدلًا من اللعنة، يمكن للناس أن ينالوا الروح القدس ويتشاركوا في البركة التي أعطاها الله لإبراهيم. وهذه البركة هي أن تكون للناس علاقة جيدة مع الله! </w:t>
      </w:r>
    </w:p>
    <w:p>
      <w:pPr>
        <w:bidi/>
      </w:pPr>
      <w:r>
        <w:rPr>
          <w:rtl/>
          <w:cs/>
          <w:lang w:val="ar_AE" w:bidi="ar_AE"/>
        </w:rPr>
      </w:r>
      <w:r>
        <w:rPr>
          <w:rtl/>
          <w:cs/>
          <w:lang w:val="ar_AE" w:bidi="ar_AE"/>
        </w:rPr>
        <w:t xml:space="preserve">أولًا، يتحدث بولس عن الأشخاص الذين يحاولون طاعة الناموس لكي يرضى الله عنهم. كان هؤلاء الناس تحت لعنة. وعندما أعطى الله الشعب اليهودي الناموس، وافقوا على طاعته. فإذا أطاع الناس الناموس، فإن الله سيباركهم. لكنه حذر شعبه من أنه سيلعن أو يعاقب أي شخص لا يطيع الناموس بالكامل، وبما أنه لا يوجد إنسان يستطيع أن يطيع الناموس بالكامل، فإن لعنة الله تنطبق على جميع الأشخاص الذين يحاولون طاعة الناموس. </w:t>
      </w:r>
    </w:p>
    <w:p>
      <w:pPr>
        <w:bidi/>
      </w:pPr>
      <w:r>
        <w:rPr>
          <w:rtl/>
          <w:cs/>
          <w:lang w:val="ar_AE" w:bidi="ar_AE"/>
        </w:rPr>
      </w:r>
      <w:r>
        <w:rPr>
          <w:rtl/>
          <w:cs/>
          <w:lang w:val="ar_AE" w:bidi="ar_AE"/>
        </w:rPr>
        <w:t>توقّفوا هنا وناقشوا هذا السؤال معًا: في ثقافتكم أو أرضكم، ما نوع القوانين التي يجب على الناس اتباعها؟ ماذا يحدث عندما يطيع الناس هذه الشرائع؟ وماذا يحدث عندما يعصي الناس هذه الشرائع؟ هل تعرفون أي شخص يطيع جميع الشرائع تمامًا في كل وقت؟ أوقِفوا الاستماع إلى هذا التسجيل الصوتي هنا.</w:t>
      </w:r>
    </w:p>
    <w:p>
      <w:pPr>
        <w:bidi/>
      </w:pPr>
      <w:r>
        <w:rPr>
          <w:rtl/>
          <w:cs/>
          <w:lang w:val="ar_AE" w:bidi="ar_AE"/>
        </w:rPr>
      </w:r>
      <w:r>
        <w:rPr>
          <w:rtl/>
          <w:cs/>
          <w:lang w:val="ar_AE" w:bidi="ar_AE"/>
        </w:rPr>
        <w:t xml:space="preserve">ويشرح بولس أن الله لا يبرر الناس لأنهم يطيعون الناموس. يقتبس بولس من الأسفار المقدسة ليُظهر أن الله يجعل الناس أبرارًا بسبب إيمانهم به. ولأن الله برر هؤلاء الناس، أو جعلهم أبرارًا، فإنهم سيحيون. وهذا يعني أكثر من مجرد العيش على الأرض. فبولس يشير هنا إلى العلاقة الصحيحة مع الله. وهو يعني العيش من أجل الله ومعه هنا على الأرض وبعد الموت أيضًا. </w:t>
      </w:r>
    </w:p>
    <w:p>
      <w:pPr>
        <w:bidi/>
      </w:pPr>
      <w:r>
        <w:rPr>
          <w:rtl/>
          <w:cs/>
          <w:lang w:val="ar_AE" w:bidi="ar_AE"/>
        </w:rPr>
      </w:r>
      <w:r>
        <w:rPr>
          <w:rtl/>
          <w:cs/>
          <w:lang w:val="ar_AE" w:bidi="ar_AE"/>
        </w:rPr>
        <w:t>توقّفوا هنا وناقشوا هذا السؤال معًا: في ثقافتكم، كيف ترون الأشخاص الذين لديهم علاقة جيدة مع الله أو مع الآلهة؟ وماذا يفعل الإله لذلك الشخص؟ أوقِفوا الاستماع إلى هذا التسجيل الصوتي هنا.</w:t>
      </w:r>
    </w:p>
    <w:p>
      <w:pPr>
        <w:bidi/>
      </w:pPr>
      <w:r>
        <w:rPr>
          <w:rtl/>
          <w:cs/>
          <w:lang w:val="ar_AE" w:bidi="ar_AE"/>
        </w:rPr>
      </w:r>
      <w:r>
        <w:rPr>
          <w:rtl/>
          <w:cs/>
          <w:lang w:val="ar_AE" w:bidi="ar_AE"/>
        </w:rPr>
        <w:t xml:space="preserve">وطاعة الشخص للناموس ليست على الإطلاق مثل الثقة بالله. فالناس ينالون البر بسبب إيمانهم، لكن الناموس لا يتعلّق بالإيمان. وعندما عقد الله اتفاقه مع الشعب اليهودي، وعد بأن الشخص الذي يطيع الشرائع سيحيا جيدًا. هنا، يعني هذا فقط أن تكون له حياة صالحة على الأرض. وهذا يختلف عن الحياة الصالحة التي يمنحها الله للناس بسبب إيمانهم. وبما أن الناس لا يستطيعون طاعة الناموس طاعة تامة، فلا يمكنهم حتى أن يكسبوا هذه الحياة الصالحة على الأرض بالكامل. لا يحصل هؤلاء الناس إلا على اللعنة بسبب فشلهم في طاعة الناموس! </w:t>
      </w:r>
    </w:p>
    <w:p>
      <w:pPr>
        <w:bidi/>
      </w:pPr>
      <w:r>
        <w:rPr>
          <w:rtl/>
          <w:cs/>
          <w:lang w:val="ar_AE" w:bidi="ar_AE"/>
        </w:rPr>
      </w:r>
      <w:r>
        <w:rPr>
          <w:rtl/>
          <w:cs/>
          <w:lang w:val="ar_AE" w:bidi="ar_AE"/>
        </w:rPr>
        <w:t>توقّفوا هنا وناقشوا هذا السؤال معًا: صفوا شخصًا تعرفونه ويعيش بطريقة جيدة ومريحة على الأرض، وعنده كل ما يحتاج إليه للعيش. ما الأشياء الصالحة التي يمتلكها أو يختبرها؟ كيف يمكن أن يختلف هذا عن الطريقة التي يعيش بها الشخص الذي له علاقة جيدة مع الله؟ أوقِفوا الاستماع إلى هذا التسجيل الصوتي هنا.</w:t>
      </w:r>
    </w:p>
    <w:p>
      <w:pPr>
        <w:bidi/>
      </w:pPr>
      <w:r>
        <w:rPr>
          <w:rtl/>
          <w:cs/>
          <w:lang w:val="ar_AE" w:bidi="ar_AE"/>
        </w:rPr>
      </w:r>
      <w:r>
        <w:rPr>
          <w:rtl/>
          <w:cs/>
          <w:lang w:val="ar_AE" w:bidi="ar_AE"/>
        </w:rPr>
        <w:t xml:space="preserve">لكن المسيح فدانا من لعنة الناموس. والفداء يعني إطلاق سراح أسير أو عبد لأنك دفعت ثمن تحريره. والثمن الذي دفعه المسيح لتحريرنا هو أنه أخذ مكاننا وعانى لعنة الناموس، أو عقاب كسر الناموس. وهذا هو ما نستحقه. لكن بسبب المسيح، لم تعد تلك اللعنة تنطبق على المؤمنين. هذا ما يقصده بولس عندما يقول إن المسيح صار لعنة أو أخذ اللعنة. </w:t>
      </w:r>
    </w:p>
    <w:p>
      <w:pPr>
        <w:bidi/>
      </w:pPr>
      <w:r>
        <w:rPr>
          <w:rtl/>
          <w:cs/>
          <w:lang w:val="ar_AE" w:bidi="ar_AE"/>
        </w:rPr>
      </w:r>
      <w:r>
        <w:rPr>
          <w:rtl/>
          <w:cs/>
          <w:lang w:val="ar_AE" w:bidi="ar_AE"/>
        </w:rPr>
        <w:t xml:space="preserve">ومرة أخرى، يشرح بولس سبب قوله هذا من خلال اقتباس من الأسفار المقدسة. في ذلك الوقت، كان الناس، لمعاقبة الشخص الذي يرتكب جريمة رهيبة، يقتلون ذلك الشخص أولاً، ثم يعلّقون جسده على شجرة أو عمود حتى يتمكن جميع الناس من رؤية الجسد. وكان هذا يُذكِّر الناس بأن الخطية رهيبة وسيئة. فكان الجميع يرون اللعنة أو عقاب الخطية. ويُثبت بولس أن هذه الآية تنطبق على المسيح. ففي العهد القديم، كان الناس يُعلِّقون الشخص على شجرة فقط بعد موته. لكن في زمن المسيح، كان الناس يعلّقون شخصًا حيًا على شجرة أو صليب ليقتلوه. وعندما صُلب المسيح، علقوا جسده على صليب صُنع من شجرة. وكانت هذه طريقة الله ليُظهر لنا أن المسيح تحمّل اللعنة أو العقاب عن خطايانا. </w:t>
      </w:r>
    </w:p>
    <w:p>
      <w:pPr>
        <w:bidi/>
      </w:pPr>
      <w:r>
        <w:rPr>
          <w:rtl/>
          <w:cs/>
          <w:lang w:val="ar_AE" w:bidi="ar_AE"/>
        </w:rPr>
      </w:r>
      <w:r>
        <w:rPr>
          <w:rtl/>
          <w:cs/>
          <w:lang w:val="ar_AE" w:bidi="ar_AE"/>
        </w:rPr>
        <w:t>توقفوا هنا وناقشوا هذا السؤال معًا: في ثقافتكم، عندما يرتكب شخص ما جريمة رهيبة جدًا، كيف يُعاقَب؟ وكيف يُظهر الناس أن الجريمة كانت أمرًا سيئًا جدًا؟ أوقِفوا الاستماع إلى هذا التسجيل الصوتي هنا.</w:t>
      </w:r>
    </w:p>
    <w:p>
      <w:pPr>
        <w:bidi/>
      </w:pPr>
      <w:r>
        <w:rPr>
          <w:rtl/>
          <w:cs/>
          <w:lang w:val="ar_AE" w:bidi="ar_AE"/>
        </w:rPr>
      </w:r>
      <w:r>
        <w:rPr>
          <w:rtl/>
          <w:cs/>
          <w:lang w:val="ar_AE" w:bidi="ar_AE"/>
        </w:rPr>
        <w:t>وقد فعل المسيح هذا حتى يتمكن الناس، بما في ذلك الأمم، من الاشتراك في البركة التي أعطاها الله لإبراهيم. وقد أعطى الله هذه البركة من خلال وعد لا توجد فيه لعنة! فقد بارك الله إبراهيم عندما برره بسبب إيمانه، ولم يطلب منه أن يطيع الشرائع. وبالطريقة نفسها، يبرر الله الأمم الذين يؤمنون بالرب يسوع بسبب إيمانهم، وليس لأنهم يطيعون الشرائع. ويمنح الله الروح القدس للذين يؤمنون بيسوع المسيح، تمامًا كما وعد الله. كل هذا ممكنٌ بفضل ما فعله المسيح وإيمان الناس 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3: 10- 14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يشرح بولس أن محاولة الناس طاعة الناموس لا تجعلهم أبرارًا، بل إن الأشخاص الذين يحاولون طاعة الناموس ويفشلون يقعون تحت اللعنة. </w:t>
      </w:r>
    </w:p>
    <w:p>
      <w:pPr>
        <w:bidi/>
      </w:pPr>
      <w:r>
        <w:rPr>
          <w:rtl/>
          <w:cs/>
          <w:lang w:val="ar_AE" w:bidi="ar_AE"/>
        </w:rPr>
      </w:r>
      <w:r>
        <w:rPr>
          <w:b/>
          <w:rtl/>
          <w:cs/>
          <w:lang w:val="ar_AE" w:bidi="ar_AE"/>
        </w:rPr>
        <w:t>في الجزء الثاني:</w:t>
      </w:r>
      <w:r>
        <w:rPr>
          <w:rtl/>
          <w:cs/>
          <w:lang w:val="ar_AE" w:bidi="ar_AE"/>
        </w:rPr>
        <w:t xml:space="preserve"> يشرح بولس أن الله يبرِّر الناس بسبب إيمانهم ويجعلهم يعيشون حياة صالحة حقًا؛ لأن لديهم علاقة صحيحة مع الله. أما الذين يطيعون الناموس، فإنهم يعيشون حياة صالحة على الأرض فقط. </w:t>
      </w:r>
    </w:p>
    <w:p>
      <w:pPr>
        <w:bidi/>
      </w:pPr>
      <w:r>
        <w:rPr>
          <w:rtl/>
          <w:cs/>
          <w:lang w:val="ar_AE" w:bidi="ar_AE"/>
        </w:rPr>
      </w:r>
      <w:r>
        <w:rPr>
          <w:b/>
          <w:rtl/>
          <w:cs/>
          <w:lang w:val="ar_AE" w:bidi="ar_AE"/>
        </w:rPr>
        <w:t>في الجزء الثالث:</w:t>
      </w:r>
      <w:r>
        <w:rPr>
          <w:rtl/>
          <w:cs/>
          <w:lang w:val="ar_AE" w:bidi="ar_AE"/>
        </w:rPr>
        <w:t xml:space="preserve"> يُخلص المسيح الناس من لعنة الناموس. ويخلِّصهم لكي يتمكن المؤمنون من الحصول على الروح القدس والبركة التي أعطاها الله لإبراهيم.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الأشخاص الذين يحاولون طاعة الناموس لكي يصبحوا أبرارًا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الأبرار</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نهاية المقطع السابق، يقول بولس إن الله يبارك الأشخاص الذين يثقون به أو الذين لديهم إيمان به. والآن يشرح بولس أن الله يدين أو يلعن الأشخاص الذين يحاولون اتّباع الناموس ويفشلون. وهو يقارن بين الأشخاص الذين لهم إيمان والأشخاص الذين يعتمدون على الناموس. ويقتبس بولس عدة مقاطع من الأسفار المقدسة، أو العهد القديم، ليُظهر أن هذه هي الطريقة التي تعامل بها الله دائمًا مع الذين يطيعون الناموس والذين لديهم إيمان. يقتبس بولس من أسفار التثنية، وحبقوق، اللاويين. ومن المرجّح أن أهل غلاطية كانوا على دراية بالأسفار المقدسة التي يقتبس منها بولس، لذلك لا يوضح دائمًا مصدر اقتباساته. في بعض الأحيان، يكون الاقتباس مألوفًا إلى درجة أنه لا يذكر حتى أنه يقتبس شيئًا ما. </w:t>
      </w:r>
    </w:p>
    <w:p>
      <w:pPr>
        <w:bidi/>
      </w:pPr>
      <w:r>
        <w:rPr>
          <w:rtl/>
          <w:cs/>
          <w:lang w:val="ar_AE" w:bidi="ar_AE"/>
        </w:rPr>
      </w:r>
      <w:r>
        <w:rPr>
          <w:rtl/>
          <w:cs/>
          <w:lang w:val="ar_AE" w:bidi="ar_AE"/>
        </w:rPr>
        <w:t>توقّفوا هنا وناقشوا هذا السؤال معًا: في لُغتكم، ما بعض الاقتباسات أو الأقوال التي يعرفها الجميع جيدًا؟ كيف تذكرون هذه الاقتباسات؟ ومتى يمكنكم أن تذكروا اقتباسًا من دون التصريح بأنكم تقتبسون كلام شخص آخر؟ ناقشوا كيف تريدون أن تُظهروا أن بولس يقتبس من الأسفار المقدسة في هذا القسم. يمكنكم إضافة عبارات مثل: "نعلم من الأسفار المقدسة". أوقِفوا الاستماع إلى هذا التسجيل الصوتي هنا.</w:t>
      </w:r>
    </w:p>
    <w:p>
      <w:pPr>
        <w:bidi/>
      </w:pPr>
      <w:r>
        <w:rPr>
          <w:rtl/>
          <w:cs/>
          <w:lang w:val="ar_AE" w:bidi="ar_AE"/>
        </w:rPr>
      </w:r>
      <w:r>
        <w:rPr>
          <w:rtl/>
          <w:cs/>
          <w:lang w:val="ar_AE" w:bidi="ar_AE"/>
        </w:rPr>
        <w:t xml:space="preserve">في الجزء الأول، يتحدث بولس عن الذين يعتمدون على أعمال الناموس. وهؤلاء هم الأشخاص الذين يعتمدون على الطريقة التي يطيعون بها الناموس لكي ينالوا علاقة صحيحة مع الله. يقتبس بولس من القصة التي تروي كيف أعطى الله الناموس للشعب اليهودي. يتعلق هذا الاقتباس بكل شخص لا يطيع ما ورد في سفر الشريعة بالكامل. وعندما أعطى الله موسى الشرائع، دوّنها موسى في الأسفار الخمسة الأولى من العهد القديم. بما أن هذه الأسفار تتحدث عن الشريعة، فإن الناس يطلقون عليها أحيانًا "أسفار الشريعة". وكل من لا يعمل بكل ما هو مكتوب في أسفار الشريعة يكون تحت لعنة الله. وهذا يعني أن الله يُدين هؤلاء الناس أو يحكم عليهم بأنهم مذنبون، ثم يعاقبهم أو يلعنهم. أما اللعنة فهي عكس البركة. لا يستطيع أحد أن يطيع كل ما في الناموس. ولذلك فإن كل من يعتمد على الطريقة التي يطيع بها الناموس، يعيش تحت لعنة. </w:t>
      </w:r>
    </w:p>
    <w:p>
      <w:pPr>
        <w:bidi/>
      </w:pPr>
      <w:r>
        <w:rPr>
          <w:rtl/>
          <w:cs/>
          <w:lang w:val="ar_AE" w:bidi="ar_AE"/>
        </w:rPr>
      </w:r>
      <w:r>
        <w:rPr>
          <w:rtl/>
          <w:cs/>
          <w:lang w:val="ar_AE" w:bidi="ar_AE"/>
        </w:rPr>
        <w:t>توقَّفوا هنا وناقشوا هذا السؤال معًا: في لغتكم، ما الكلمات أو العبارات التي تستخدمونها للحديث عن العقوبة التي يستحقها شخص بسبب مخالفته للقانون؟ ناقشوا كيف تريدون ترجمة كلمة لعنة بطريقة تُظهر أنها عقاب، أي عكس البركة. أوقِفوا الاستماع إلى هذا التسجيل الصوتي هنا.</w:t>
      </w:r>
    </w:p>
    <w:p>
      <w:pPr>
        <w:bidi/>
      </w:pPr>
      <w:r>
        <w:rPr>
          <w:rtl/>
          <w:cs/>
          <w:lang w:val="ar_AE" w:bidi="ar_AE"/>
        </w:rPr>
      </w:r>
      <w:r>
        <w:rPr>
          <w:rtl/>
          <w:cs/>
          <w:lang w:val="ar_AE" w:bidi="ar_AE"/>
        </w:rPr>
        <w:t xml:space="preserve">في الجزء الثاني، يشرح بولس، من خلال اقتباس آخر، أن الله لا يبرر الناس بسبب طاعتهم للناموس. بل يجعلهم أبرارًا بإيمانهم، ويمنحهم الحياة الحقيقية. فهؤلاء الناس لهم علاقة صحيحة مع الله، وسيحيون معه بعد موتهم. يقتبس بولس من جزء آخر من الأسفار المقدسة ليُظهر أن الناموس لا يمنح إلا حياة صالحة على هذه الأرض. لكن هذه ليست الحياة الناتجة عن البر أو العلاقة الصحيحة مع الله، التي تبدأ الآن وتستمر بعد الموت. ولأن الناموس لا يعتمد على الإيمان، بل على الطاعة، فإن الله لا يبرر الناس بسبب طاعتهم له. </w:t>
      </w:r>
    </w:p>
    <w:p>
      <w:pPr>
        <w:bidi/>
      </w:pPr>
      <w:r>
        <w:rPr>
          <w:rtl/>
          <w:cs/>
          <w:lang w:val="ar_AE" w:bidi="ar_AE"/>
        </w:rPr>
      </w:r>
      <w:r>
        <w:rPr>
          <w:rtl/>
          <w:cs/>
          <w:lang w:val="ar_AE" w:bidi="ar_AE"/>
        </w:rPr>
        <w:t>توقّفوا هنا وناقشوا هذا السؤال معًا: يتحدث بولس عن أن الأشخاص الذين يطيعون الناموس يمكنهم أن يعيشوا حياة صالحة الآن على الأرض. وهذا يختلف عن حياة الأشخاص الذين لديهم إيمان، إذ إنهم يعيشون حياة صالحة الآن وبعد الموت أيضًا؛ لأن لديهم علاقة صحيحة مع الله! ناقشوا كيف ستتحدثون عن هاتين الطريقتين للحياة من أجل إظهار الفرق بينهما. أوقِفوا الاستماع إلى هذا التسجيل الصوتي هنا.</w:t>
      </w:r>
    </w:p>
    <w:p>
      <w:pPr>
        <w:bidi/>
      </w:pPr>
      <w:r>
        <w:rPr>
          <w:rtl/>
          <w:cs/>
          <w:lang w:val="ar_AE" w:bidi="ar_AE"/>
        </w:rPr>
      </w:r>
      <w:r>
        <w:rPr>
          <w:rtl/>
          <w:cs/>
          <w:lang w:val="ar_AE" w:bidi="ar_AE"/>
        </w:rPr>
        <w:t xml:space="preserve">في الجزء الثالث، يتحدث بولس عن الكيفية التي يفدي بها المسيح الناس أو يُخلِّصهم من لعنة الناموس. وعندما تفدي شخصًا ما، فإنك تحرره من الديون أو العبودية. ولم يدفع المسيح شيئًا لأي شخص نيابةً عنا. لكنه قدَّم حياته بدلًا منا، كما يدفع شخص ما ثمنًا، لتحرير شخص آخر. وبذلك حررنا من اللعنة. </w:t>
      </w:r>
    </w:p>
    <w:p>
      <w:pPr>
        <w:bidi/>
      </w:pPr>
      <w:r>
        <w:rPr>
          <w:rtl/>
          <w:cs/>
          <w:lang w:val="ar_AE" w:bidi="ar_AE"/>
        </w:rPr>
      </w:r>
      <w:r>
        <w:rPr>
          <w:rtl/>
          <w:cs/>
          <w:lang w:val="ar_AE" w:bidi="ar_AE"/>
        </w:rPr>
        <w:t>توقّفوا هنا وناقشوا هذا السؤال معًا: تخيّلوا أنكم كسرتم شيئًا ما، وكان عليكم إصلاحه عقابًا لكم. ثم تخيلوا أن شخصًا آخر قرر أن يساعدكم، فأصلح ذلك الشيء بدلاً منكم. كيف تصفون الطريقة التي ساعدكم بها هذا الشخص أو خلّصكم من ذلك العقاب؟ ناقشوا كيف تريدون ترجمة الطريقة التي فدانا أو خلصنا بها المسيح. أوقِفوا الاستماع إلى هذا التسجيل الصوتي هنا.</w:t>
      </w:r>
    </w:p>
    <w:p>
      <w:pPr>
        <w:bidi/>
      </w:pPr>
      <w:r>
        <w:rPr>
          <w:rtl/>
          <w:cs/>
          <w:lang w:val="ar_AE" w:bidi="ar_AE"/>
        </w:rPr>
      </w:r>
      <w:r>
        <w:rPr>
          <w:rtl/>
          <w:cs/>
          <w:lang w:val="ar_AE" w:bidi="ar_AE"/>
        </w:rPr>
        <w:t xml:space="preserve">يقتبس بولس مرة أخرى من الأسفار المقدسة ليُظهر كيف حقق المسيح هذا الفداء. ويتحدث هذا الاقتباس عن أشخاص يُعلّقون على خشبة أو على عمود. ويمكن اعتبار الصليب ضمن هذه الفئة، لأن الصلبان تُصنع من الخشب. وكان تعليق شخص على خشبة، يُعد علامة على أن الله قد عاقبه أو لعنه. ويقول بولس إنه عندما مات المسيح على الصليب، صار لعنة لأجلنا. وهذا يعني أن المسيح أخذ على نفسه اللعنة التي يستحقها الناس، واختبرها بدلاً منهم. وفعل ذلك ليفدينا من حكم الناموس الذي يجلب اللعنة بسبب ما نفعله أو لا نفعله. </w:t>
      </w:r>
    </w:p>
    <w:p>
      <w:pPr>
        <w:bidi/>
      </w:pPr>
      <w:r>
        <w:rPr>
          <w:rtl/>
          <w:cs/>
          <w:lang w:val="ar_AE" w:bidi="ar_AE"/>
        </w:rPr>
      </w:r>
      <w:r>
        <w:rPr>
          <w:rtl/>
          <w:cs/>
          <w:lang w:val="ar_AE" w:bidi="ar_AE"/>
        </w:rPr>
        <w:t xml:space="preserve">فبدلًا من أن ينال الناس اللعنة بسبب الناموس، يمنحهم الله وعدًا مصحوبًا بالبركة. ولا ترتبط بهذه البركة أي لعنة، لأن المسيح صار لعنة وأخذ العقاب الذي نستحقه. وهذه هي البركة نفسها التي أعطاها الله لإبراهيم. وبحسب هذا الوعد المصحوب بالبركة، يُبرر الله المؤمنين بإيمانهم. كما يمنحهم روحه ليُظهر أن لهم علاقة صحيحة معه. وهذا كله ممكنٌ بفضل ما فعله المسيح. </w:t>
      </w:r>
    </w:p>
    <w:p>
      <w:pPr>
        <w:bidi/>
      </w:pPr>
      <w:r>
        <w:rPr>
          <w:rtl/>
          <w:cs/>
          <w:lang w:val="ar_AE" w:bidi="ar_AE"/>
        </w:rPr>
      </w:r>
      <w:r>
        <w:rPr>
          <w:rtl/>
          <w:cs/>
          <w:lang w:val="ar_AE" w:bidi="ar_AE"/>
        </w:rPr>
        <w:t>توقّفوا هنا وناقشوا كيف تريدون ترجمة معنى أن المسيح صار لعنة لأجلنا. في لغتكم، كيف تصفون تحمُّل شخصٍ ما مسؤولية أمرٍ ما بالكامل حتى لا يضطر شخص آخر إلى تحمل نتائجه على الإطلاق؟ وكجزء من النشاط، ابحثوا عن شيء تتلفونه أو تتخلصون منه عادةً. ثم ابحثوا عن بديل لذلك الشيء. فعلى سبيل المثال، ربما تكون هناك قطعة خشب كنتم تلقونها عادةً في النار. لكنكم تختارون قطعة أخرى من الخشب لتأخذ مكانها، فتظل القطعة الأولى في مأمن من النار. ثم ناقشوا كيف يخلّصنا المسيح من أمور أعظم بكثير من مجرد شيء مؤلم، مثل النار. تحدّثوا عن الأمور الكثيرة التي يُخلّصنا منها المسيح! وتحدّثوا أيضًا عن الكيفية التي تغيرت بها حياتكم لأن المسيح خلّصكم.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3: 10- 14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الأشخاص الذين يحاولون طاعة الناموس لكي يصبحوا أبرارًا</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الأبرار</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كمجموعة، عليكم 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يقول بولس: "كل من يحاول أن يطيعَ الناموس لإرضاء الله سيصير تحت لعنة. فنحن نعلم من الأسفار المقدسة أنه ملعون كل من لا يثبت في جميع ما هو مكتوب في كتاب الناموس ليعمل به. والآن اتضح أن الله لا يُبرر شخصًا لأنه يطيع الناموس. فالأسفار المقدسة تُعلّمنا أن "البارّ </w:t>
      </w:r>
      <w:r>
        <w:rPr>
          <w:b/>
          <w:rtl/>
          <w:cs/>
          <w:lang w:val="ar_AE" w:bidi="ar_AE"/>
        </w:rPr>
        <w:t>بالإيمان</w:t>
      </w:r>
      <w:r>
        <w:rPr>
          <w:rtl/>
          <w:cs/>
          <w:lang w:val="ar_AE" w:bidi="ar_AE"/>
        </w:rPr>
        <w:t xml:space="preserve"> يحيا". يوجد فرق بين الشخص الذي يطيع الناموس والشخص الذي يؤمن بالله. ونعلم من الأسفار المقدسة أن "الشخص الذي يطيع جميع الوصايا ستكون له حياة صالحة لأنه أطاعها".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يقول بولس: "لكن الآن، حرَّرنا المسيح من اللعنة التي ننالها بسبب عدم طاعتنا للناموس. لقد حمل المسيح لعنتنا. نقرأ في الأسفار المقدسة أنه "إذا علَّق الناس شخصًا على شجرة، فهذا يدل على أن الله قد لعَنَّهُ". لقد فدانا المسيح حتى ينال الأمم بركة إبراهيم من خلال الرب يسوع المسيح. لقد فدانا المسيح حتى ننال الروح القدس الذي وعد الله أن يمنحنا إياه بسبب إيماننا".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المسيح يسوع: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الشخص الذي يؤدي دور الروح القدس: "بماذا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3: 10- 14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بولس عن الأشخاص الذين يعتمدون على طاعة </w:t>
      </w:r>
      <w:r>
        <w:rPr>
          <w:b/>
          <w:rtl/>
          <w:cs/>
          <w:lang w:val="ar_AE" w:bidi="ar_AE"/>
        </w:rPr>
        <w:t>الناموس</w:t>
      </w:r>
      <w:r>
        <w:rPr>
          <w:rtl/>
          <w:cs/>
          <w:lang w:val="ar_AE" w:bidi="ar_AE"/>
        </w:rPr>
        <w:t>. والناموس هو مجموعة التعليمات التي أعطاها الله لشعب إسرائيل. وقد أعطى الله ناموسه وشرائعه من خلال رجل يُدعى موسى. بما أن موسى كتبَ الناموس في سِفر، كان الناس يطلقون عليه أحيانًا "سفر الشريعة". في تلك الأيام، كان الناس يكتبون على ألواح طويلة مصنوعة من النباتات أو من جلود الحيوانات. وكانوا يلفون هذه الألواح الطويلة حول عصا، ويسمّونها أسفارًا أو "مخطوطات". ولمزيد من المعلومات عن الناموس وسفر الشريعة، ارجعوا إلى "الناموس" و"الأسفار المقدسة" في قاموس الكلمات الرئيسية. استخدم الكلمة أو العبارة ذاتها التي استخدمتموها في المقاطع السابقة للإشارة إلى كلمة "ناموس".</w:t>
      </w:r>
    </w:p>
    <w:p>
      <w:pPr>
        <w:bidi/>
      </w:pPr>
      <w:r>
        <w:rPr>
          <w:rtl/>
          <w:cs/>
          <w:lang w:val="ar_AE" w:bidi="ar_AE"/>
        </w:rPr>
      </w:r>
      <w:r>
        <w:rPr>
          <w:rtl/>
          <w:cs/>
          <w:lang w:val="ar_AE" w:bidi="ar_AE"/>
        </w:rPr>
        <w:t xml:space="preserve">كان هؤلاء الناس تحت </w:t>
      </w:r>
      <w:r>
        <w:rPr>
          <w:b/>
          <w:rtl/>
          <w:cs/>
          <w:lang w:val="ar_AE" w:bidi="ar_AE"/>
        </w:rPr>
        <w:t>لعنة</w:t>
      </w:r>
      <w:r>
        <w:rPr>
          <w:rtl/>
          <w:cs/>
          <w:lang w:val="ar_AE" w:bidi="ar_AE"/>
        </w:rPr>
        <w:t>. وعندما تلعن شخصًا ما، فإنك تتمنى أن يحدث له أمر سيء. لكن عندما يلعن الله شخصًا، فإن الأمر السيئ الذي قال الله إنه سيحدث سيحدث بالتأكيد. يلعن الله الناس ليعاقبهم. وقد أخبر الله بني إسرائيل أنهم إذا أطاعوه، فسيباركهم. أما إذا عصوه، فسيلعنهم. ولمزيد من المعلومات عن كلمة يلعن، راجعوا "قاموس الكلمات الرئيسية". استخدموا الكلمة أو العبارة ذاتها التي استخدمتموها في المقاطع السابقة للإشارة إلى كلمة يلعن.</w:t>
      </w:r>
    </w:p>
    <w:p>
      <w:pPr>
        <w:bidi/>
      </w:pPr>
      <w:r>
        <w:rPr>
          <w:rtl/>
          <w:cs/>
          <w:lang w:val="ar_AE" w:bidi="ar_AE"/>
        </w:rPr>
      </w:r>
      <w:r>
        <w:rPr>
          <w:rtl/>
          <w:cs/>
          <w:lang w:val="ar_AE" w:bidi="ar_AE"/>
        </w:rPr>
        <w:t>يقتبس بولس من الأسفار المقدسة كثيرًا في هذا المقطع. وعندما يتحدث الناس في العهد الجديد عن الأسفار المقدسة، فإنهم يقصدون الجزء من الكتاب المقدس الذي يُعرف اليوم بالعهد القديم. أحيانًا كان الناس يتحدثون عن شيء من الكتب المُقدَّسة دون أن يقولوا كلمة "الكُتب المقدسة". كذلك فإن الجميع كان يعلم أنه إذا قلت "هكذا مكتوب"، فأنت تقصد شيئًا مكتوبًا في الكتب المُقَدَّسة.</w:t>
      </w:r>
    </w:p>
    <w:p>
      <w:pPr>
        <w:bidi/>
      </w:pPr>
      <w:r>
        <w:rPr>
          <w:rtl/>
          <w:cs/>
          <w:lang w:val="ar_AE" w:bidi="ar_AE"/>
        </w:rPr>
      </w:r>
      <w:r>
        <w:rPr>
          <w:rtl/>
          <w:cs/>
          <w:lang w:val="ar_AE" w:bidi="ar_AE"/>
        </w:rPr>
        <w:t xml:space="preserve">توقَّفوا هنا وناقشوا معًا كيف ستُبينون أن بولس يقتبس من </w:t>
      </w:r>
      <w:r>
        <w:rPr>
          <w:b/>
          <w:rtl/>
          <w:cs/>
          <w:lang w:val="ar_AE" w:bidi="ar_AE"/>
        </w:rPr>
        <w:t>الأسفار المقدسة</w:t>
      </w:r>
      <w:r>
        <w:rPr>
          <w:rtl/>
          <w:cs/>
          <w:lang w:val="ar_AE" w:bidi="ar_AE"/>
        </w:rPr>
        <w:t>. وإذا اخترتم استخدام عبارة "الأسفار المقدسة"، فتذكّروا أن هذا التعبير موجود في قاموس الكلمات الرئيسية، واستخدموا العبارة نفسها التي استخدمتموها في المقاطع السابقة. أوقِفوا الاستماع إلى هذا التسجيل الصوتي هنا.</w:t>
      </w:r>
    </w:p>
    <w:p>
      <w:pPr>
        <w:bidi/>
      </w:pPr>
      <w:r>
        <w:rPr>
          <w:rtl/>
          <w:cs/>
          <w:lang w:val="ar_AE" w:bidi="ar_AE"/>
        </w:rPr>
      </w:r>
      <w:r>
        <w:rPr>
          <w:rtl/>
          <w:cs/>
          <w:lang w:val="ar_AE" w:bidi="ar_AE"/>
        </w:rPr>
        <w:t xml:space="preserve">لا </w:t>
      </w:r>
      <w:r>
        <w:rPr>
          <w:b/>
          <w:rtl/>
          <w:cs/>
          <w:lang w:val="ar_AE" w:bidi="ar_AE"/>
        </w:rPr>
        <w:t>يبرر</w:t>
      </w:r>
      <w:r>
        <w:rPr>
          <w:rtl/>
          <w:cs/>
          <w:lang w:val="ar_AE" w:bidi="ar_AE"/>
        </w:rPr>
        <w:t xml:space="preserve"> الله الناس لأنهم يطيعون الناموس، بل يبررهم بسبب إيمانهم. وعندما يبرر الله شخصًا ما، فإنه يُعلن أنه غير مذنب. وهذا يعني أن الشخص بار، وأن له علاقة صحيحة مع الله. ولمزيد من المعلومات عن التبرير، ارجعوا إلى قاموس الكلمات الرئيسية. استخدموا الكلمة أو العبارة نفسها التي استخدمتموها في المقاطع السابقة لترجمة كلمة "تبرير". </w:t>
      </w:r>
    </w:p>
    <w:p>
      <w:pPr>
        <w:bidi/>
      </w:pPr>
      <w:r>
        <w:rPr>
          <w:rtl/>
          <w:cs/>
          <w:lang w:val="ar_AE" w:bidi="ar_AE"/>
        </w:rPr>
      </w:r>
      <w:r>
        <w:rPr>
          <w:rtl/>
          <w:cs/>
          <w:lang w:val="ar_AE" w:bidi="ar_AE"/>
        </w:rPr>
        <w:t xml:space="preserve">يعيش </w:t>
      </w:r>
      <w:r>
        <w:rPr>
          <w:b/>
          <w:rtl/>
          <w:cs/>
          <w:lang w:val="ar_AE" w:bidi="ar_AE"/>
        </w:rPr>
        <w:t>الأبرار</w:t>
      </w:r>
      <w:r>
        <w:rPr>
          <w:rtl/>
          <w:cs/>
          <w:lang w:val="ar_AE" w:bidi="ar_AE"/>
        </w:rPr>
        <w:t xml:space="preserve"> بالإيمان. والشخص البار، هو الذي يسلك بطريقة صحيحة. فالشخص البار وحده هو الذي يمكن أن تكون له علاقة صحيحة بالله. وعندما يثق الناس بيسوع، يُعلن الله أن هؤلاء الناس أبرار. لمزيد من المعلومات عن "البر"، راجعوا قاموس الكلمات الرئيسية. استخدموا الكلمة أو العبارة نفسها التي استعملتموها سابقًا لترجمة كلمة "بار". </w:t>
      </w:r>
    </w:p>
    <w:p>
      <w:pPr>
        <w:bidi/>
      </w:pPr>
      <w:r>
        <w:rPr>
          <w:rtl/>
          <w:cs/>
          <w:lang w:val="ar_AE" w:bidi="ar_AE"/>
        </w:rPr>
      </w:r>
      <w:r>
        <w:rPr>
          <w:b/>
          <w:rtl/>
          <w:cs/>
          <w:lang w:val="ar_AE" w:bidi="ar_AE"/>
        </w:rPr>
        <w:t>الإيمان</w:t>
      </w:r>
      <w:r>
        <w:rPr>
          <w:rtl/>
          <w:cs/>
          <w:lang w:val="ar_AE" w:bidi="ar_AE"/>
        </w:rPr>
        <w:t xml:space="preserve"> يعني الاتكال على شخص ما، والثقة والإيمان بأن ما يقوله هذا الشخص هو الحق. وهذا الإيمان المحدد هو الطريقة التي يؤمن بها الناس بيسوع. ولمزيد من المعلومات عن الإيمان، راجعوا قاموس الكلمات الرئيسية. استخدموا الكلمة أو العبارة نفسها التي استخدمتموها في المقاطع السابقة للإشارة إلى كلمة الإيمان. </w:t>
      </w:r>
    </w:p>
    <w:p>
      <w:pPr>
        <w:bidi/>
      </w:pPr>
      <w:r>
        <w:rPr>
          <w:rtl/>
          <w:cs/>
          <w:lang w:val="ar_AE" w:bidi="ar_AE"/>
        </w:rPr>
      </w:r>
      <w:r>
        <w:rPr>
          <w:rtl/>
          <w:cs/>
          <w:lang w:val="ar_AE" w:bidi="ar_AE"/>
        </w:rPr>
        <w:t xml:space="preserve">فدى </w:t>
      </w:r>
      <w:r>
        <w:rPr>
          <w:b/>
          <w:rtl/>
          <w:cs/>
          <w:lang w:val="ar_AE" w:bidi="ar_AE"/>
        </w:rPr>
        <w:t>المسيح</w:t>
      </w:r>
      <w:r>
        <w:rPr>
          <w:rtl/>
          <w:cs/>
          <w:lang w:val="ar_AE" w:bidi="ar_AE"/>
        </w:rPr>
        <w:t xml:space="preserve"> الناس من لعنة الناموس. والمسيح هو لقب ليسوع يُذكِّر المؤمنين بأن يسوع هو المسيَّا، أو المخلِّص والملك الذي اختاره الله ليأتي ويخلِّص الناس. لمزيد من المعلومات عن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وعندما تفدي شخصًا، فإنك تحرره من الديون أو العبودية. وهذا يمكن أن يتضمن تسديد دين الشخص. ولم يدفع المسيح شيئًا لأي شخص نيابةً عنا. لكنه قدَّم حياته شخصيًا عوضًا عنا، كما لو أنه دفع ثمنًا، لكي يحررنا من عبودية الخطية والشر. وكأن المسيح دفع ثمنًا باهظًا، وهو حياته شخصيًا، ليحررنا من العبودية. </w:t>
      </w:r>
    </w:p>
    <w:p>
      <w:pPr>
        <w:bidi/>
      </w:pPr>
      <w:r>
        <w:rPr>
          <w:rtl/>
          <w:cs/>
          <w:lang w:val="ar_AE" w:bidi="ar_AE"/>
        </w:rPr>
      </w:r>
      <w:r>
        <w:rPr>
          <w:rtl/>
          <w:cs/>
          <w:lang w:val="ar_AE" w:bidi="ar_AE"/>
        </w:rPr>
        <w:t xml:space="preserve">توقَّفوا هنا وناقشوا، كمجموعة، الكلمة أو التعبير الذي ستستخدمونه للتعبير عن </w:t>
      </w:r>
      <w:r>
        <w:rPr>
          <w:b/>
          <w:rtl/>
          <w:cs/>
          <w:lang w:val="ar_AE" w:bidi="ar_AE"/>
        </w:rPr>
        <w:t>يفدي</w:t>
      </w:r>
      <w:r>
        <w:rPr>
          <w:rtl/>
          <w:cs/>
          <w:lang w:val="ar_AE" w:bidi="ar_AE"/>
        </w:rPr>
        <w:t>. انظروا تعبير يفدي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لقد فدانا المسيح، لكي تشترك الأمم في </w:t>
      </w:r>
      <w:r>
        <w:rPr>
          <w:b/>
          <w:rtl/>
          <w:cs/>
          <w:lang w:val="ar_AE" w:bidi="ar_AE"/>
        </w:rPr>
        <w:t>بركة</w:t>
      </w:r>
      <w:r>
        <w:rPr>
          <w:rtl/>
          <w:cs/>
          <w:lang w:val="ar_AE" w:bidi="ar_AE"/>
        </w:rPr>
        <w:t xml:space="preserve"> إبراهيم من الله. والبركة هي الطريقة التي يبارك بها الله شخصًا أو يفعل له شيئًا صالحًا. ولمزيد من المعلومات عن البركة، ارجعوا إلى قاموس الكلمات الرئيسية. استخدموا الكلمة أو العبارة نفسها التي استخدمتموها في المقاطع السابقة للإشارة إلى كلمة "البركة". </w:t>
      </w:r>
    </w:p>
    <w:p>
      <w:pPr>
        <w:bidi/>
      </w:pPr>
      <w:r>
        <w:rPr>
          <w:rtl/>
          <w:cs/>
          <w:lang w:val="ar_AE" w:bidi="ar_AE"/>
        </w:rPr>
      </w:r>
      <w:r>
        <w:rPr>
          <w:rtl/>
          <w:cs/>
          <w:lang w:val="ar_AE" w:bidi="ar_AE"/>
        </w:rPr>
        <w:t xml:space="preserve">تشير كلمة </w:t>
      </w:r>
      <w:r>
        <w:rPr>
          <w:b/>
          <w:rtl/>
          <w:cs/>
          <w:lang w:val="ar_AE" w:bidi="ar_AE"/>
        </w:rPr>
        <w:t>أممي</w:t>
      </w:r>
      <w:r>
        <w:rPr>
          <w:rtl/>
          <w:cs/>
          <w:lang w:val="ar_AE" w:bidi="ar_AE"/>
        </w:rPr>
        <w:t xml:space="preserve"> إلى جميع الأشخاص الذين ليسوا يهودًا. ولمزيد من المعلومات عن كلمة الأممي، راجعوا قاموس الكلمات الرئيسية. استخدموا الكلمة أو العبارة ذاتها التي استخدمتموها في المقاطع السابقة لكلمة "الأممي".</w:t>
      </w:r>
    </w:p>
    <w:p>
      <w:pPr>
        <w:bidi/>
      </w:pPr>
      <w:r>
        <w:rPr>
          <w:rtl/>
          <w:cs/>
          <w:lang w:val="ar_AE" w:bidi="ar_AE"/>
        </w:rPr>
      </w:r>
      <w:r>
        <w:rPr>
          <w:rtl/>
          <w:cs/>
          <w:lang w:val="ar_AE" w:bidi="ar_AE"/>
        </w:rPr>
        <w:t xml:space="preserve">يحصل المؤمنون أيضًا على </w:t>
      </w:r>
      <w:r>
        <w:rPr>
          <w:b/>
          <w:rtl/>
          <w:cs/>
          <w:lang w:val="ar_AE" w:bidi="ar_AE"/>
        </w:rPr>
        <w:t>الروح القدس</w:t>
      </w:r>
      <w:r>
        <w:rPr>
          <w:rtl/>
          <w:cs/>
          <w:lang w:val="ar_AE" w:bidi="ar_AE"/>
        </w:rPr>
        <w:t>. والروح أو الروح القدس هو روح الله. والروح القدس هو الذي يجعل من الممكن للناس أن يصيروا أتباعًا ليسوع. وعندما يبدأ الناس في اتّباع يسوع، يعمل الروح القدس في حياتهم ليساعدهم على أن يتصرفوا أكثر فأكثر على مثال يسوع، ويجعلهم أكثر قداسة. ولمزيد من المعلومات عن الروح القدس، راجعوا اسم الروح القدس في قاموس الكلمات الرئيسية. استخدموا الكلمة أو العبارة نفسها التي استخدمتموها في المقاطع السابقة للإشارة إلى كلمة "الروح القدس".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3:15–18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٣: ١٥–١٨ واحفظوها في قلوبكم. </w:t>
      </w:r>
    </w:p>
    <w:p>
      <w:pPr>
        <w:bidi/>
      </w:pPr>
      <w:r>
        <w:rPr>
          <w:rtl/>
          <w:cs/>
          <w:lang w:val="ar_AE" w:bidi="ar_AE"/>
        </w:rPr>
      </w:r>
      <w:r>
        <w:rPr>
          <w:rtl/>
          <w:cs/>
          <w:lang w:val="ar_AE" w:bidi="ar_AE"/>
        </w:rPr>
        <w:t xml:space="preserve">استمعوا إلى النسخة الصوتية من رسالة غلاطية ٣: ١٥–١٨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3: 15 - 18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القسم السابق، أوضح بولس أن المسيح قد حمل على نفسه اللعنة، أو العقاب، الذي فرضه الناموس على الناس. كان بولس يتحدث عن الاتفاقات التي قطعها الله مع إبراهيم والشعب اليهودي، أي بني إسرائيل. وفي هذا المقطع، يشرح بولس أنه كما يعقد الناس اتفاقات جادة، فإن الله لا يغيّر اتفاقاته أو يلغيها. بل يُتممها أو يُكملها تمامًا كما قال إنه سيفعل. ولذلك، عندما أعطى الله الناموس، لم يغيِّر اتفاقه أو وعده لإبراهيم. </w:t>
      </w:r>
    </w:p>
    <w:p>
      <w:pPr>
        <w:bidi/>
      </w:pPr>
      <w:r>
        <w:rPr>
          <w:rtl/>
          <w:cs/>
          <w:lang w:val="ar_AE" w:bidi="ar_AE"/>
        </w:rPr>
      </w:r>
      <w:r>
        <w:rPr>
          <w:rtl/>
          <w:cs/>
          <w:lang w:val="ar_AE" w:bidi="ar_AE"/>
        </w:rPr>
        <w:t xml:space="preserve">لقد قطع الله عهدًا مع إبراهيم، أو أعطاه وعدًا جادًا جدًا. كما قطع الله عهدًا مع الشعب اليهودي عندما أعطاهم الناموس. ويقارن بولس هذين العهدين بالطريقة التي يصنع بها الناس العهود. كان أهل غلاطية يعرفون كيف يعقد الناس الاتفاقات، أو يقدمون الوعود الجادة جدًا. أولًا، يتفق شخصان أو مجموعتان على الأقل على أمر ما. ثم يجعلون ذلك القرار رسميًا. فإذا أعلن الناس الاتفاق بصوت عال، فقد يتصافحون لإظهار ذلك. لكن إذا كتبوه، فقد يوقعون أسماءهم على الورق. وبمجرد أن يفعلوا ذلك، لا يستطيعون تغييره أو إلغاءه. يجب على الأشخاص الذين أبرموا الاتفاق أن يفعلوا ما يقولون إنهم سيفعلونه. </w:t>
      </w:r>
    </w:p>
    <w:p>
      <w:pPr>
        <w:bidi/>
      </w:pPr>
      <w:r>
        <w:rPr>
          <w:rtl/>
          <w:cs/>
          <w:lang w:val="ar_AE" w:bidi="ar_AE"/>
        </w:rPr>
      </w:r>
      <w:r>
        <w:rPr>
          <w:rtl/>
          <w:cs/>
          <w:lang w:val="ar_AE" w:bidi="ar_AE"/>
        </w:rPr>
        <w:t>توقّفوا هنا وناقشوا هذا السؤال معًا: فكّروا في بعض الاتفاقات أو الوعود الجادة التي تقدمونها في ثقافتكم. كيف تُظهرون أن هذه الاتفاقات جادة؟ كيف تُظهرون أنكم ستفعلون بالتأكيد ما قلتم أنكم ستفعلونه؟ أوقِفوا الاستماع إلى هذا التسجيل الصوتي هنا.</w:t>
      </w:r>
    </w:p>
    <w:p>
      <w:pPr>
        <w:bidi/>
      </w:pPr>
      <w:r>
        <w:rPr>
          <w:rtl/>
          <w:cs/>
          <w:lang w:val="ar_AE" w:bidi="ar_AE"/>
        </w:rPr>
      </w:r>
      <w:r>
        <w:rPr>
          <w:rtl/>
          <w:cs/>
          <w:lang w:val="ar_AE" w:bidi="ar_AE"/>
        </w:rPr>
        <w:t xml:space="preserve">ويقارن بولس الطريقة التي يقطع بها الناس العهود أو الاتفاقات بالطريقة التي يقدم بها الله الوعود. وبالمثل، لا يستطيع أحد أن يغيِّر وعود العهد الإلهي. فالله لا يغيّر اتفاقه أو يلغيه. بل يفعل ما يقول إنه سيفعله. </w:t>
      </w:r>
    </w:p>
    <w:p>
      <w:pPr>
        <w:bidi/>
      </w:pPr>
      <w:r>
        <w:rPr>
          <w:rtl/>
          <w:cs/>
          <w:lang w:val="ar_AE" w:bidi="ar_AE"/>
        </w:rPr>
      </w:r>
      <w:r>
        <w:rPr>
          <w:rtl/>
          <w:cs/>
          <w:lang w:val="ar_AE" w:bidi="ar_AE"/>
        </w:rPr>
        <w:t>توقّفوا هنا وناقشوا هذا السؤال معًا: في ثقافتكم، ماذا يعتقد الناس عن الطريقة التي يبرم بها الله، أو تبرم بها الآلهة، اتفاقات مع البشر؟ كيف تتشابه هذه الاتفاقات أو تختلف عن اتفاقات البشر؟ أوقِفوا الاستماع إلى هذا التسجيل الصوتي هنا.</w:t>
      </w:r>
    </w:p>
    <w:p>
      <w:pPr>
        <w:bidi/>
      </w:pPr>
      <w:r>
        <w:rPr>
          <w:rtl/>
          <w:cs/>
          <w:lang w:val="ar_AE" w:bidi="ar_AE"/>
        </w:rPr>
      </w:r>
      <w:r>
        <w:rPr>
          <w:rtl/>
          <w:cs/>
          <w:lang w:val="ar_AE" w:bidi="ar_AE"/>
        </w:rPr>
        <w:t xml:space="preserve">ثم يتحدث بولس عن الوعد الذي أعطاه الله لإبراهيم ولنسله. وعندما يتحدث الناس عن نسل الرجل، فإنهم يتحدثون عن ذريته. وقد يشير هذا إلى شخص واحد، أو إلى مجموعة من الناس الذين من نسله. وقد وعد الله أن يبارك جميع الناس من خلال إبراهيم. ويقول بولس إن الوعد الذي قطعه الله يتعلق بواحد من نسل إبراهيم على وجه التحديد، وهو المسيح. والمسيح هو نسل إبراهيم، الذي بارك جميع الناس. </w:t>
      </w:r>
    </w:p>
    <w:p>
      <w:pPr>
        <w:bidi/>
      </w:pPr>
      <w:r>
        <w:rPr>
          <w:rtl/>
          <w:cs/>
          <w:lang w:val="ar_AE" w:bidi="ar_AE"/>
        </w:rPr>
      </w:r>
      <w:r>
        <w:rPr>
          <w:rtl/>
          <w:cs/>
          <w:lang w:val="ar_AE" w:bidi="ar_AE"/>
        </w:rPr>
        <w:t xml:space="preserve">لقد قطع الله هذا العهد مع إبراهيم قبل أن يعطي الناموس لبني إسرائيل بوقت طويل. وهذا يعني أن الله طلب من الناس أن يؤمنوا به قبل أن يطلب منهم أن يطيعوا الناموس. كان عهد الله مع إبراهيم وعدًا قائمًا على النعمة، لا يعتمد على ما فعله إبراهيم. </w:t>
      </w:r>
    </w:p>
    <w:p>
      <w:pPr>
        <w:bidi/>
      </w:pPr>
      <w:r>
        <w:rPr>
          <w:rtl/>
          <w:cs/>
          <w:lang w:val="ar_AE" w:bidi="ar_AE"/>
        </w:rPr>
      </w:r>
      <w:r>
        <w:rPr>
          <w:rtl/>
          <w:cs/>
          <w:lang w:val="ar_AE" w:bidi="ar_AE"/>
        </w:rPr>
        <w:t xml:space="preserve">إن الميراث الذي وعد الله به إبراهيم لا يعتمد على الناموس أو على الطريقة التي يطيع بها الناس الناموس. عادة، يكون الميراث شيئًا يحصل عليه الناس من شخص بعد موته. وفي الكتاب المقدس، تُستخدم كلمة "ميراث" أحيانًا للإشارة إلى الطريقة التي يبارك بها الله الناس بحسب وعده. لقد بارك الله إبراهيم عندما أعلنه بارًا وأعطاه علاقة صحيحة معه. </w:t>
      </w:r>
    </w:p>
    <w:p>
      <w:pPr>
        <w:bidi/>
      </w:pPr>
      <w:r>
        <w:rPr>
          <w:rtl/>
          <w:cs/>
          <w:lang w:val="ar_AE" w:bidi="ar_AE"/>
        </w:rPr>
      </w:r>
      <w:r>
        <w:rPr>
          <w:rtl/>
          <w:cs/>
          <w:lang w:val="ar_AE" w:bidi="ar_AE"/>
        </w:rPr>
        <w:t>توقّفوا هنا وناقشوا هذا السؤال معًا: احكوا قصة عن وقت حصلتم فيه أنتم، أو شخص تعرفونه، على ميراث من شخص آخر. ماذا كان عليكم أن تفعلوا لتحصلوا على ذلك الميراث؟ كيف عرف الناس أن الميراث صار ملكًا لكم؟ هل كان بإمكان أي شخص أن يمنعكم من الحصول على ذلك الميراث؟ أوقِفوا الاستماع إلى هذا التسجيل الصوتي هنا.</w:t>
      </w:r>
    </w:p>
    <w:p>
      <w:pPr>
        <w:bidi/>
      </w:pPr>
      <w:r>
        <w:rPr>
          <w:rtl/>
          <w:cs/>
          <w:lang w:val="ar_AE" w:bidi="ar_AE"/>
        </w:rPr>
      </w:r>
      <w:r>
        <w:rPr>
          <w:rtl/>
          <w:cs/>
          <w:lang w:val="ar_AE" w:bidi="ar_AE"/>
        </w:rPr>
        <w:t>تُظهر الطريقة التي بارك بها الله إبراهيم أن الناس ينالون ميراثًا أو بركة من الله، ليس لأنهم يطيعون الناموس، بل بسبب لطف الله. والآن، يبارك الله الناس عندما يبررهم لأن لديهم إيمانًا بيسوع. وعندما يفعل الله ذلك، فإنه يتمم وعده بأن يبارك الناس من خلال يسوع، الذي هو نسل إبراهيم المُعيّن.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3: 15–18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يقارن بولس الطريقة التي يقطع بها الناس العهود بالطريقة التي يقطع بها الله العهود. </w:t>
      </w:r>
    </w:p>
    <w:p>
      <w:pPr>
        <w:bidi/>
      </w:pPr>
      <w:r>
        <w:rPr>
          <w:rtl/>
          <w:cs/>
          <w:lang w:val="ar_AE" w:bidi="ar_AE"/>
        </w:rPr>
      </w:r>
      <w:r>
        <w:rPr>
          <w:b/>
          <w:rtl/>
          <w:cs/>
          <w:lang w:val="ar_AE" w:bidi="ar_AE"/>
        </w:rPr>
        <w:t>في الجزء الثاني:</w:t>
      </w:r>
      <w:r>
        <w:rPr>
          <w:rtl/>
          <w:cs/>
          <w:lang w:val="ar_AE" w:bidi="ar_AE"/>
        </w:rPr>
        <w:t xml:space="preserve"> يُظهر بولس كيف أن العهد الذي قطعه الله مع إبراهيم ونسله يتعلق بالمسيح. </w:t>
      </w:r>
    </w:p>
    <w:p>
      <w:pPr>
        <w:bidi/>
      </w:pPr>
      <w:r>
        <w:rPr>
          <w:rtl/>
          <w:cs/>
          <w:lang w:val="ar_AE" w:bidi="ar_AE"/>
        </w:rPr>
      </w:r>
      <w:r>
        <w:rPr>
          <w:b/>
          <w:rtl/>
          <w:cs/>
          <w:lang w:val="ar_AE" w:bidi="ar_AE"/>
        </w:rPr>
        <w:t>في الجزء الثالث:</w:t>
      </w:r>
      <w:r>
        <w:rPr>
          <w:rtl/>
          <w:cs/>
          <w:lang w:val="ar_AE" w:bidi="ar_AE"/>
        </w:rPr>
        <w:t xml:space="preserve"> يقول بولس إن الله يحافظ دائمًا على عهوده، لذلك لا يلغي عهد الناموس العهد الذي قطعه الله مع إبراهيم.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ونسلُ إبراهيم، الذي هو المسيح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في بداية الجزء الأول، يدعو بولس المؤمنين من أهل غلاطية إخوة ليُظهر أنه لا يزال يحبهم، على الرغم من أنه يوّبخهم. ويقول بولس إنه سيأخذ مثالاً من الحياة اليومية، أي مثالاً يعرفه المؤمنون لأنهم يرونه كثيرًا. وبمجرد أن يقطع الناس عهدًا أو اتفاقًا رسميًا، فإنهم يثبتون ذلك العهد أو يجعلونه رسميًا. وعندئذ لا يستطيع الناس إضافة كلمات أخرى أو فرض مزيد من المتطلبات. ولا يستطيع أحد أن يلغي العهد، أو أن يقرر أنه لا يريد أن يفعلَ ما قال إنه سيفعله. ويتبع الله القواعد نفسها المتعلقة بالاتفاقيات التي يبرمها مع شعبه. </w:t>
      </w:r>
    </w:p>
    <w:p>
      <w:pPr>
        <w:bidi/>
      </w:pPr>
      <w:r>
        <w:rPr>
          <w:rtl/>
          <w:cs/>
          <w:lang w:val="ar_AE" w:bidi="ar_AE"/>
        </w:rPr>
      </w:r>
      <w:r>
        <w:rPr>
          <w:rtl/>
          <w:cs/>
          <w:lang w:val="ar_AE" w:bidi="ar_AE"/>
        </w:rPr>
        <w:t>توقفوا هنا وناقشوا هذا السؤال معًا: في لغتكم، ما الكلمات أو العبارات التي لديكم للتعبير عن اتفاق رسمي جدًا بين الناس؟ ما الكلمات أو العبارات التي لديكم للتعبير عن الاتفاقات بين الله والناس؟ ناقشوا كيف تريدون ترجمة الطريقة التي يقارن بها بولس هذه الاتفاقات. أوقِفوا الاستماع إلى هذا التسجيل الصوتي هنا.</w:t>
      </w:r>
    </w:p>
    <w:p>
      <w:pPr>
        <w:bidi/>
      </w:pPr>
      <w:r>
        <w:rPr>
          <w:rtl/>
          <w:cs/>
          <w:lang w:val="ar_AE" w:bidi="ar_AE"/>
        </w:rPr>
      </w:r>
      <w:r>
        <w:rPr>
          <w:rtl/>
          <w:cs/>
          <w:lang w:val="ar_AE" w:bidi="ar_AE"/>
        </w:rPr>
        <w:t xml:space="preserve">ثم في الجزء الثاني، يشرح بولس كيف أتمم الله الاتفاق الذي أعطاه لإبراهيم. فيقول إن الله أعطى "وعودًا" لإبراهيم لأنه كرر وعده لإبراهيم عدة مرات. وكان هذا نوعًا خاصًا من الوعد؛ لأن الله وعد أن يقوم هو بكل العمل. وليس على إبراهيم أن يفعل أي شيء ليحصل على وعد الله. لقد أعطى الله هذا الوعد لإبراهيم ونسله. وفي اللغة الأصلية، يمكن أن تعني كلمة نسل أو ذرية شخصًا واحدًا أو عددًا كبيرًا من الأحفاد. وقد وعد الله أن يبارك نسل إبراهيم، وأعطاهم ميراثًا. كان هذا الميراث هو الأرض التي عاش فيها نسل إبراهيم. كان بولس يعرف هذا، لكنه يؤكد أن هذا الوعد يتطلّع أيضًا إلى شخص واحد معين، أي المسيح. وقد أوفى الله بوعده أن يبارك جميع الناس من خلال عائلة إبراهيم بسبب ما فعله المسيح. </w:t>
      </w:r>
    </w:p>
    <w:p>
      <w:pPr>
        <w:bidi/>
      </w:pPr>
      <w:r>
        <w:rPr>
          <w:rtl/>
          <w:cs/>
          <w:lang w:val="ar_AE" w:bidi="ar_AE"/>
        </w:rPr>
      </w:r>
      <w:r>
        <w:rPr>
          <w:rtl/>
          <w:cs/>
          <w:lang w:val="ar_AE" w:bidi="ar_AE"/>
        </w:rPr>
        <w:t>توقفوا هنا وناقشوا كيف تريدون ترجمة تعبير "نسل إبراهيم". في لغتكم، كيف تشيرون إلى نسل شخص ما؟ ما الكلمات التي لديكم ويمكن أن تشير إلى شخص واحد أو أكثر؟ فكّروا في الكلمة التي تستخدمونها للإشارة إلى العائلة في لغتكم. كم عدد الأشخاص الذين تشير إليهم هذه الكلمة؟ إذا لم تكن لديكم كلمة تشير إلى شخص واحد أو أكثر، فناقشوا الأمر كما لو كنتم تريدون ترجمة كلمة "نسل" بكلمة تعني "حفيدًا واحدًا" أو "نسلًا كثيرًا". أوقِفوا الاستماع إلى هذا التسجيل الصوتي هنا.</w:t>
      </w:r>
    </w:p>
    <w:p>
      <w:pPr>
        <w:bidi/>
      </w:pPr>
      <w:r>
        <w:rPr>
          <w:rtl/>
          <w:cs/>
          <w:lang w:val="ar_AE" w:bidi="ar_AE"/>
        </w:rPr>
      </w:r>
      <w:r>
        <w:rPr>
          <w:rtl/>
          <w:cs/>
          <w:lang w:val="ar_AE" w:bidi="ar_AE"/>
        </w:rPr>
        <w:t xml:space="preserve">في الجزء الثالث، يتحدث بولس عن كيف أن عهد الناموس الذي أعطاه الله لاحقًا لموسى ولبني إسرائيل لا يلغي وعد الله لإبراهيم. لقد أقام الله وعده أو عهده مع إبراهيم، مما يعني أن الله جعله رسميًا ليُظهر أنه سيفعل بالتأكيد ما قال إنه سيفعله. ثم أعطى الله عهد الناموس للشعب اليهودي بعد 430 سنة من إعطائه الوعد الرسمي لإبراهيم. ويشرح بولس أن الله لم يُلغِ وعوده بعهد الناموس. فعندما قال الله إنه سيبارك إبراهيم، لم يغيِّر رأيه ويقل إن نسل إبراهيم يجب عليهم أن يطيعوا الناموس الآن لكي يكسبوا هذه البركة. </w:t>
      </w:r>
    </w:p>
    <w:p>
      <w:pPr>
        <w:bidi/>
      </w:pPr>
      <w:r>
        <w:rPr>
          <w:rtl/>
          <w:cs/>
          <w:lang w:val="ar_AE" w:bidi="ar_AE"/>
        </w:rPr>
      </w:r>
      <w:r>
        <w:rPr>
          <w:rtl/>
          <w:cs/>
          <w:lang w:val="ar_AE" w:bidi="ar_AE"/>
        </w:rPr>
        <w:t xml:space="preserve">ولإظهار ذلك، يتحدث بولس عن الميراث الذي يمنحه الله للناس. في العهد القديم، استخدم الشعب كلمة "ميراث" للتحدث عن الطريقة التي حصل بها اليهود على الأرض التي وعد الله أن يمنحها لهم. ويستخدم بولس هذه الكلمة هنا للإشارة إلى الطريقة التي يبارك بها الله الناس عندما يمنحهم علاقة صحيحة معه؛ لأنهم يثقون بيسوع. ويحصل شعب الله على هذا الميراث أو هذه البركة نتيجة لوعد الله بأن يباركهم من خلال يسوع، الذي هو نسل إبراهيم الخاص. </w:t>
      </w:r>
    </w:p>
    <w:p>
      <w:pPr>
        <w:bidi/>
      </w:pPr>
      <w:r>
        <w:rPr>
          <w:rtl/>
          <w:cs/>
          <w:lang w:val="ar_AE" w:bidi="ar_AE"/>
        </w:rPr>
      </w:r>
      <w:r>
        <w:rPr>
          <w:rtl/>
          <w:cs/>
          <w:lang w:val="ar_AE" w:bidi="ar_AE"/>
        </w:rPr>
        <w:t>توقفوا هنا وناقشوا كيف تريدون ترجمة كلمة "الميراث"، أو الطريقة التي يبارك بها الله الناس. في لغتكم، ما الكلمات التي لديكم للتعبير عن شيء صالح يعطيه شخص ما لشخص آخر؟ أوقِفوا الاستماع إلى هذا التسجيل الصوتي هنا.</w:t>
      </w:r>
    </w:p>
    <w:p>
      <w:pPr>
        <w:bidi/>
      </w:pPr>
      <w:r>
        <w:rPr>
          <w:rtl/>
          <w:cs/>
          <w:lang w:val="ar_AE" w:bidi="ar_AE"/>
        </w:rPr>
      </w:r>
      <w:r>
        <w:rPr>
          <w:rtl/>
          <w:cs/>
          <w:lang w:val="ar_AE" w:bidi="ar_AE"/>
        </w:rPr>
        <w:t xml:space="preserve">وعندما يتحدث بولس عن الطريقة التي يبارك بها الله الناس، فإنه يذكر عكس ما هو صحيح. فإذا كان الله قد أعطى الميراث للناس بسبب طاعتهم للناموس، لكان هذا مختلفًا عن الطريقة التي وعد بها الله أن يعطيه. ولكان الله ينقض الوعد. </w:t>
      </w:r>
    </w:p>
    <w:p>
      <w:pPr>
        <w:bidi/>
      </w:pPr>
      <w:r>
        <w:rPr>
          <w:rtl/>
          <w:cs/>
          <w:lang w:val="ar_AE" w:bidi="ar_AE"/>
        </w:rPr>
      </w:r>
      <w:r>
        <w:rPr>
          <w:rtl/>
          <w:cs/>
          <w:lang w:val="ar_AE" w:bidi="ar_AE"/>
        </w:rPr>
        <w:t xml:space="preserve">لكن، كما قال بولس من قبل، فإن الله لا يكسر الاتفاقات أو يغيِّرها. بل أعطى الله، من لطفه، إبراهيم الميراث، أي العلاقة الصحيحة مع الله، لأنه وعد أن يباركه. وبالمثل، فإن الله لا يبارك الناس لأنهم يطيعون الناموس. بل يباركهم لأنه وعد أن يفعل ذلك.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3: 15 - 18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ونسلُ إبراهيم، الذي هو المسيح</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 xml:space="preserve">يقول بولس: "أيها الإخوة والأخوات، إليكم مثالاً يوضح ما أعنيه. فبعد أن يعقد شخصان اتفاقًا رسميًا، لا يستطيع أي شخص آخر إلغاء ذلك الاتفاق أو تغييره. وبالطريقة نفسها، أعطى الله وعودًا لإبراهيم ونسله. لم يقل الله: "ولأنسالك". وهذا يعني كثيرين. لكنه قال: "ولنسلك". وهذا يعني شخصًا واحدًا فقط، وهو المسيح".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"هذا ما أريدكم أن تفهموه: لقد قطع الله عهدًا مع إبراهيم ووعد أن يحفظه. ثم بعد 430 سنة، أعطى الله الناموس للشعب. ولا يُلغي الناموس العهد الذي قطعه الله بالفعل. لم يتسبب الناموس في أن ينقض الله وعده".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"إذا حصلنا على ما أعطاه الله لأننا أطعنا الناموس، فإننا لا نحصل عليه لأن الله وعدنا به، بل بسبب ما فعلناه. لكن الله، بلطفه، أعطى إبراهيم الميراث؛ لأنه وعد أن يباركه".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3: 15 - 18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 يدعو بولس أهل غلاطية </w:t>
      </w:r>
      <w:r>
        <w:rPr>
          <w:b/>
          <w:rtl/>
          <w:cs/>
          <w:lang w:val="ar_AE" w:bidi="ar_AE"/>
        </w:rPr>
        <w:t>إخوة</w:t>
      </w:r>
      <w:r>
        <w:rPr>
          <w:rtl/>
          <w:cs/>
          <w:lang w:val="ar_AE" w:bidi="ar_AE"/>
        </w:rPr>
        <w:t xml:space="preserve">. يستخدم بولس كلمة "أخ" كثيرًا عندما يشير إلى مؤمنٍ آخر. يفعل بولس هذا ليُظهر مدى اهتمامه بذلك المؤمن. عندما يكون هناك أكثر من أخ، يمكن أن تعني الكلمة أيضًا الإخوة والأخوات. لمزيد من المعلومات عن الإخوة، ارجعوا إلى كلمة "مؤمن" في "قاموس الكلمات الرئيسية".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 xml:space="preserve">لا يستطيع الناس تغيير العهد أو إلغاءه بعد موافقتهم عليه رسميًا. عندما يقطع الناس عهدًا، فإنهم يعطون وعدًا رسميًا لبعضهم بعضًا لا يستطيعون كسره. وقد قطع الله عدة عهود مع الناس. في بعض الأحيان، يقطع الله عهدًا ويقول إنه سيفعل شيئًا بكل تأكيد، مثل العهد الذي قطعه مع إبراهيم. وفي أحيان أخرى، يقطع الله عهدًا ويقول إنه سيفعل شيئًا إذا وعد الناس بفعل ما طلبه الله منهم. هذا هو نوع الاتفاق الذي قطعه الله مع الشعب اليهودي عندما أعطاهم الناموس.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كلمة </w:t>
      </w:r>
      <w:r>
        <w:rPr>
          <w:b/>
          <w:rtl/>
          <w:cs/>
          <w:lang w:val="ar_AE" w:bidi="ar_AE"/>
        </w:rPr>
        <w:t>عهد</w:t>
      </w:r>
      <w:r>
        <w:rPr>
          <w:rtl/>
          <w:cs/>
          <w:lang w:val="ar_AE" w:bidi="ar_AE"/>
        </w:rPr>
        <w:t>. ولمزيدٍ من المعلومات، ابحثوا عن كلمة عهد في قاموس الكلمات الرئيسية. إذا كنتم قد ترجمتم هذه الكلمة فعلًا في سِفر آخر من الكتاب المقدّس، فاستخدموا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يقطع الله عهدًا لإبراهيم. وهذا الوعد هو العهد الذي قطعه الله مع إبراهيم، لكن كلمة "الوعد" تختلف عن كلمة "العهد".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الوعد</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لقد أعطى الله وعدًا لإبراهيم ونسله. في النبات، تكون البذرة هي الجزء الصغير من النبات الذي يمكن أن ينمو منه نبات جديد. أما بالنسبة للبشر، فإن بذر الإنسان هو طريقة أخرى للإشارة إلى نسل الإنسان. ونسل الشخص هو أبناؤه وأحفاده، وجميع الأجيال اللاحقة من التسلسل العائلي ذاته. فعندما تتحدثون عن بذرة الرجل، فإنكم تتحدثون عن شخص واحد، أو قد تتحدثون عن مجموعة من الناس الذين هم من نسل هذا الشخص.</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البذور</w:t>
      </w:r>
      <w:r>
        <w:rPr>
          <w:rtl/>
          <w:cs/>
          <w:lang w:val="ar_AE" w:bidi="ar_AE"/>
        </w:rPr>
        <w:t>. ابحثوا عن كلمة البذور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يشير بولس إلى القصة المذكورة في </w:t>
      </w:r>
      <w:r>
        <w:rPr>
          <w:b/>
          <w:rtl/>
          <w:cs/>
          <w:lang w:val="ar_AE" w:bidi="ar_AE"/>
        </w:rPr>
        <w:t>الأسفار المقدسة</w:t>
      </w:r>
      <w:r>
        <w:rPr>
          <w:rtl/>
          <w:cs/>
          <w:lang w:val="ar_AE" w:bidi="ar_AE"/>
        </w:rPr>
        <w:t xml:space="preserve"> التي أعطى فيها الله هذا الوعد لإبراهيم. وعندما يتحدث الناس في العهد الجديد عن الأسفار المقدسة، فإنهم يقصدون الجزء من الكتاب المقدس الذي يُعرف اليوم بالعهد القديم. ولمزيدٍ من المعلومات عن الأسفار المقدسة، ارجعوا إلى قاموس الكلمات الرئيسية. استخدِموا الكلمة أو العبارة نفسها التي استعملتموها سابقًا لترجمة تعبير "الأسفار المقدسة". </w:t>
      </w:r>
    </w:p>
    <w:p>
      <w:pPr>
        <w:bidi/>
      </w:pPr>
      <w:r>
        <w:rPr>
          <w:rtl/>
          <w:cs/>
          <w:lang w:val="ar_AE" w:bidi="ar_AE"/>
        </w:rPr>
      </w:r>
      <w:r>
        <w:rPr>
          <w:rtl/>
          <w:cs/>
          <w:lang w:val="ar_AE" w:bidi="ar_AE"/>
        </w:rPr>
        <w:t xml:space="preserve">إن نسل إبراهيم هو </w:t>
      </w:r>
      <w:r>
        <w:rPr>
          <w:b/>
          <w:rtl/>
          <w:cs/>
          <w:lang w:val="ar_AE" w:bidi="ar_AE"/>
        </w:rPr>
        <w:t>المسيح</w:t>
      </w:r>
      <w:r>
        <w:rPr>
          <w:rtl/>
          <w:cs/>
          <w:lang w:val="ar_AE" w:bidi="ar_AE"/>
        </w:rPr>
        <w:t>. والمسيح هو لقب ليسوع يُذكِّر المؤمنين بأن يسوع هو المسيَّا، أو المخلِّص والملك الذي اختاره الله ليأتي ويخلِّص الناس. لمزيد من المعلومات عن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لقد أعطى الله </w:t>
      </w:r>
      <w:r>
        <w:rPr>
          <w:b/>
          <w:rtl/>
          <w:cs/>
          <w:lang w:val="ar_AE" w:bidi="ar_AE"/>
        </w:rPr>
        <w:t>الناموس</w:t>
      </w:r>
      <w:r>
        <w:rPr>
          <w:rtl/>
          <w:cs/>
          <w:lang w:val="ar_AE" w:bidi="ar_AE"/>
        </w:rPr>
        <w:t xml:space="preserve"> للشعب اليهودي بعد 430 سنة من إعطائه الوعد لإبراهيم. والناموس هو مجموعة التعليمات التي أعطاها الله لشعب إسرائيل. ولمزيد من المعلومات عن الناموس، راجعوا "قاموس الكلمات الرئيسية". استخدموا الكلمة أو العبارة ذاتها التي استخدمتموها في المقاطع السابقة للإشارة إلى كلمة "ناموس".</w:t>
      </w:r>
    </w:p>
    <w:p>
      <w:pPr>
        <w:bidi/>
      </w:pPr>
      <w:r>
        <w:rPr>
          <w:rtl/>
          <w:cs/>
          <w:lang w:val="ar_AE" w:bidi="ar_AE"/>
        </w:rPr>
      </w:r>
      <w:r>
        <w:rPr>
          <w:rtl/>
          <w:cs/>
          <w:lang w:val="ar_AE" w:bidi="ar_AE"/>
        </w:rPr>
        <w:t xml:space="preserve">ولا يعطي الله الناس الميراث بسبب طاعتهم للناموس. وعادة ما يكون الميراث هو الممتلكات أو الثروة التي يتلقاها الوارث بعد موت شخص آخر. وفي الكتاب المقدس، تُستخدم كلمة " ميراث" للإشارة إلى الطريقة التي يبارك بها الله الناس كما وعدهم. وكان ميراث الشعب اليهودي هو الأرض التي وعد الله أن يعطيها لهم. ويستخدم بولس هذه الكلمة هنا للإشارة إلى الطريقة التي يبارك بها الله الناس عندما يمنحهم علاقة صحيحة معه. </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ميراث</w:t>
      </w:r>
      <w:r>
        <w:rPr>
          <w:rtl/>
          <w:cs/>
          <w:lang w:val="ar_AE" w:bidi="ar_AE"/>
        </w:rPr>
        <w:t>. ولمزيد من المعلومات، ابحثوا عن كلمة ميراث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وبسبب </w:t>
      </w:r>
      <w:r>
        <w:rPr>
          <w:b/>
          <w:rtl/>
          <w:cs/>
          <w:lang w:val="ar_AE" w:bidi="ar_AE"/>
        </w:rPr>
        <w:t>نعمته</w:t>
      </w:r>
      <w:r>
        <w:rPr>
          <w:rtl/>
          <w:cs/>
          <w:lang w:val="ar_AE" w:bidi="ar_AE"/>
        </w:rPr>
        <w:t>، وعد الله إبراهيم بالميراث. ويُظهر الله نعمته للناس عندما يكون لطيفًا معهم، مع أنهم لا يستحقون ذلك. ولمزيد من المعلومات عن النعمة راجعوا "قاموس الكلمات الرئيسية". استخدمتموها الكلمة أو العبارة ذاتها التي استخدمتم في المقاطع السابقة للإشارة إلى كلمة نعمة.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3:19–25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٣: ١٩–٢٥ واحفظوها في قلوبكم. </w:t>
      </w:r>
    </w:p>
    <w:p>
      <w:pPr>
        <w:bidi/>
      </w:pPr>
      <w:r>
        <w:rPr>
          <w:rtl/>
          <w:cs/>
          <w:lang w:val="ar_AE" w:bidi="ar_AE"/>
        </w:rPr>
      </w:r>
      <w:r>
        <w:rPr>
          <w:rtl/>
          <w:cs/>
          <w:lang w:val="ar_AE" w:bidi="ar_AE"/>
        </w:rPr>
        <w:t xml:space="preserve">استمعوا إلى النسخة الصوتية من رسالة غلاطية ٣: ١٩–٢٥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3: 19–25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 xml:space="preserve">في القسم السابق، أظهر بولس أن الله بارك إبراهيم بسبب وعده، وليس لأن إبراهيم أطاع الناموس. والآن، في هذا القسم، يشرح بولس سبب إعطاء الله الناموس للناس. إذ كان الناموس يُظهر للناس ما الخطية. لكن عندما جاء المسيح، لم يعد الناموس ينطبق على المؤمنين. ويقارن بولس الناموس بعدة أدوار مألوفة لمساعدة أهل غلاطية على فهم هذا. </w:t>
      </w:r>
    </w:p>
    <w:p>
      <w:pPr>
        <w:bidi/>
      </w:pPr>
      <w:r>
        <w:rPr>
          <w:rtl/>
          <w:cs/>
          <w:lang w:val="ar_AE" w:bidi="ar_AE"/>
        </w:rPr>
      </w:r>
      <w:r>
        <w:rPr>
          <w:rtl/>
          <w:cs/>
          <w:lang w:val="ar_AE" w:bidi="ar_AE"/>
        </w:rPr>
        <w:t xml:space="preserve">وبما أن بولس كان يتحدث عما لا يفعله الناموس، فإنه يعلم أن الناس سيتساءلون عن سبب إعطاء الله الناموس. فيشرح بولس في هذا المقطع أن الله أضاف الناموس إلى وعده لكي يُظهر للناس ما هي الخطية. إذ كان الناس يتصرفون بالفعل بطريقة سيئة أو شريرة، لكن عندما أخبرهم الله بشرائعه، صاروا يعرفون أنهم يكسرون شريعته. وهكذا عرف الناس بالضبط ما هي الطريقة الصحيحة للعيش، وما هي الطريقة الخاطئة للعيش. </w:t>
      </w:r>
    </w:p>
    <w:p>
      <w:pPr>
        <w:bidi/>
      </w:pPr>
      <w:r>
        <w:rPr>
          <w:rtl/>
          <w:cs/>
          <w:lang w:val="ar_AE" w:bidi="ar_AE"/>
        </w:rPr>
      </w:r>
      <w:r>
        <w:rPr>
          <w:rtl/>
          <w:cs/>
          <w:lang w:val="ar_AE" w:bidi="ar_AE"/>
        </w:rPr>
        <w:t>توقَّفوا هنا وناقشوا هذا السؤال معًا: تخيّلوا أنكم تلعبون لعبة جديدة ولم يخبركم أحد بقواعدها. فإذا لعبتم بطريقة خاطئة لأنكم لا تعرفون القواعد، فكيف سيؤثر ذلك في اللعبة؟ وكيف يختلف هذا عما لو كنتم تعرفون القواعد الصحيحة واخترتم عدم طاعتها؟ أوقِفوا الاستماع إلى هذا التسجيل الصوتي هنا.</w:t>
      </w:r>
    </w:p>
    <w:p>
      <w:pPr>
        <w:bidi/>
      </w:pPr>
      <w:r>
        <w:rPr>
          <w:rtl/>
          <w:cs/>
          <w:lang w:val="ar_AE" w:bidi="ar_AE"/>
        </w:rPr>
      </w:r>
      <w:r>
        <w:rPr>
          <w:rtl/>
          <w:cs/>
          <w:lang w:val="ar_AE" w:bidi="ar_AE"/>
        </w:rPr>
        <w:t xml:space="preserve">انطبق هذا الناموس على الناس لفترة معينة من الزمن فقط. وقد يفاجئ هذا اليهود، الذين ظنوا أن الناس سيضطرون إلى طاعة الناموس إلى الأبد. لكن عندما جاء نسل إبراهيم، أي السليل الخاص، لم يعد عهد الناموس ساريًا. تذكّروا أنه في المقطع السابق، أوضح بولس أن هذا النسل هو المسيح. </w:t>
      </w:r>
    </w:p>
    <w:p>
      <w:pPr>
        <w:bidi/>
      </w:pPr>
      <w:r>
        <w:rPr>
          <w:rtl/>
          <w:cs/>
          <w:lang w:val="ar_AE" w:bidi="ar_AE"/>
        </w:rPr>
      </w:r>
      <w:r>
        <w:rPr>
          <w:rtl/>
          <w:cs/>
          <w:lang w:val="ar_AE" w:bidi="ar_AE"/>
        </w:rPr>
        <w:t xml:space="preserve">ثم يشرح بولس أن الناموس كان أقل أهمية، أو أقل مكانة من الوعد الذي قطعه الله لإبراهيم. ففي حين أن الله أعطى الناموس للشعب، فإنه لم يتحدث إليهم مباشرةً بشأنه. فقد أعطى الله الناموس للملائكة الذين نقلوه إلى موسى، ثم أعطى موسى الناموس للشعب. والملائكة كائنات روحية، فائقة للطبيعة، خلقها الله. والملائكة تنقل رسائل من الله إلى الناس. تتحدث الملائكة بسلطان عظيم، في بعض الأحيان، حتى إنهم يتحدثون كما لو أن الله نفسه هو الذي يتكلم. في العهد القديم، لا يذكر الراوي، الذي يروي قصة إعطاء الله الناموس للشعب، الملائكة، بل يؤكد فقط أن الناموس جاء من الله نفسه. </w:t>
      </w:r>
    </w:p>
    <w:p>
      <w:pPr>
        <w:bidi/>
      </w:pPr>
      <w:r>
        <w:rPr>
          <w:rtl/>
          <w:cs/>
          <w:lang w:val="ar_AE" w:bidi="ar_AE"/>
        </w:rPr>
      </w:r>
      <w:r>
        <w:rPr>
          <w:rtl/>
          <w:cs/>
          <w:lang w:val="ar_AE" w:bidi="ar_AE"/>
        </w:rPr>
        <w:t>توقّفوا هنا وناقشوا هذا السؤال معًا: احكوا قصة عن وقت تواصل فيه ملاك معكم أو مع شخص تعرفونه. لماذا تواصل الملاك معكم أو مع ذلك الشخص؟ أوقِفوا الاستماع إلى هذا التسجيل الصوتي هنا.</w:t>
      </w:r>
    </w:p>
    <w:p>
      <w:pPr>
        <w:bidi/>
      </w:pPr>
      <w:r>
        <w:rPr>
          <w:rtl/>
          <w:cs/>
          <w:lang w:val="ar_AE" w:bidi="ar_AE"/>
        </w:rPr>
      </w:r>
      <w:r>
        <w:rPr>
          <w:rtl/>
          <w:cs/>
          <w:lang w:val="ar_AE" w:bidi="ar_AE"/>
        </w:rPr>
        <w:t xml:space="preserve">وكان موسى وسيطًا، أي شخصًا يساعد شخصين أو مجموعتين من الناس على التوصل إلى اتفاق. وفي عهد الشريعة، اتفق كل من الشعب اليهودي والله على القيام بأشياء معينة. فإذا أطاع الشعب اليهودي ناموس الله، باركهم الله. لكن الله لم يستخدم وسيطًا عندما أعطى إبراهيم وعده. الله وحده قطع الوعد. وقطع الله ذلك الوعد لإبراهيم مباشرة. وهذا يُظهر أن الوعد أهم من الناموس. </w:t>
      </w:r>
    </w:p>
    <w:p>
      <w:pPr>
        <w:bidi/>
      </w:pPr>
      <w:r>
        <w:rPr>
          <w:rtl/>
          <w:cs/>
          <w:lang w:val="ar_AE" w:bidi="ar_AE"/>
        </w:rPr>
      </w:r>
      <w:r>
        <w:rPr>
          <w:rtl/>
          <w:cs/>
          <w:lang w:val="ar_AE" w:bidi="ar_AE"/>
        </w:rPr>
        <w:t>توقفوا هنا وناقشوا هذا السؤال معًا: كيف تبرمون الاتفاقات الهامة في ثقافتكم؟ كيف تُظهرون أن هذه الاتفاقات مهمة جدًا؟ والآن فكروا في بعض الاتفاقات الأقل أهمية. ما بعض الطرق المختلفة التي يمكنكم من خلالها عقد هذه الاتفاقات؟ كيف تعرفون أن هذه الاتفاقات ليست مهمّة مثل النوع الأول من الاتفاقات؟ أوقِفوا الاستماع إلى هذا التسجيل الصوتي هنا.</w:t>
      </w:r>
    </w:p>
    <w:p>
      <w:pPr>
        <w:bidi/>
      </w:pPr>
      <w:r>
        <w:rPr>
          <w:rtl/>
          <w:cs/>
          <w:lang w:val="ar_AE" w:bidi="ar_AE"/>
        </w:rPr>
      </w:r>
      <w:r>
        <w:rPr>
          <w:rtl/>
          <w:cs/>
          <w:lang w:val="ar_AE" w:bidi="ar_AE"/>
        </w:rPr>
        <w:t xml:space="preserve">على الرغم من أن الناموس يختلف عن الوعد، فإن بولس يؤكد أن الناموس لا يتعارض مع وعد الله لإبراهيم. فكلّ من الناموس ووعد الله جزء من خطة الله، لكن الله يستخدم الناموس والوعد لأغراض مختلفة. كان اليهود يقولون إن الناس، عندما يطيعون الناموس، ينالون الحياة الروحية الكاملة التي تحدث عنها بولس في القسم السابق، وهي الحياة التي يكون فيها الناس في علاقة جيدة مع الله. لكن بولس يقول إن هذا ليس ما يفعله الناموس. فالله يمنح الناس الحياة والبر من خلال تحقيق وعده، وليس من خلال الناموس أو الطريقة التي يطيعه بها الناس. فلو كان الناموس يمنح الناس الحياة، لكان الأمر كما لو أن الله أجاب عن السؤال: "كيف يمكننا أن نحصل على الحياة؟" بإجابتين مختلفتين! </w:t>
      </w:r>
    </w:p>
    <w:p>
      <w:pPr>
        <w:bidi/>
      </w:pPr>
      <w:r>
        <w:rPr>
          <w:rtl/>
          <w:cs/>
          <w:lang w:val="ar_AE" w:bidi="ar_AE"/>
        </w:rPr>
      </w:r>
      <w:r>
        <w:rPr>
          <w:rtl/>
          <w:cs/>
          <w:lang w:val="ar_AE" w:bidi="ar_AE"/>
        </w:rPr>
        <w:t xml:space="preserve">بل كان الغرض من الناموس أن يظهر أن من يخطئ يكون مذنبًا بمخالفة ناموس الله. ويتحدث بولس عن الأسفار المقدسة، حيث كُتب الناموس، كما لو أنها قاضٍ يحكم على الناس بالعدل. وكعقاب على تصرفاتهم الشريرة، يرسلهم القاضي إلى السجن. ثم يتحدث بولس عن الخطية كما لو كانت حارس سجن يسيطر على السجناء. فكما يفعل السجناء ما يأمرهم به الحارس، كذلك يفعل جميع البشر ما تأمرهم به الخطية، إذ تسيطر الخطية عليهم. </w:t>
      </w:r>
    </w:p>
    <w:p>
      <w:pPr>
        <w:bidi/>
      </w:pPr>
      <w:r>
        <w:rPr>
          <w:rtl/>
          <w:cs/>
          <w:lang w:val="ar_AE" w:bidi="ar_AE"/>
        </w:rPr>
      </w:r>
      <w:r>
        <w:rPr>
          <w:rtl/>
          <w:cs/>
          <w:lang w:val="ar_AE" w:bidi="ar_AE"/>
        </w:rPr>
        <w:t>ويشرح بولس بهذه المقارنة أن الناموس يُظهر للناس كيف يعصون الله، حتى يدركوا أنهم بحاجة إلى المسيح. فقد وعد الله إبراهيم بأنه سيبارك الناس ويجعلهم أبرارًا. وعندما سمع الناس الناموس، رأوا أنهم أخطأوا وأنهم بحاجة إلى الله ليجعلهم أبرارًا. وقد أتم الله وعده من خلال ما فعله الرب يسوع المسيح. إذ يمنح الله بركة الحياة والبر للأشخاص الذين يؤمنون بيسوع المسيح.</w:t>
      </w:r>
    </w:p>
    <w:p>
      <w:pPr>
        <w:bidi/>
      </w:pPr>
      <w:r>
        <w:rPr>
          <w:rtl/>
          <w:cs/>
          <w:lang w:val="ar_AE" w:bidi="ar_AE"/>
        </w:rPr>
      </w:r>
      <w:r>
        <w:rPr>
          <w:rtl/>
          <w:cs/>
          <w:lang w:val="ar_AE" w:bidi="ar_AE"/>
        </w:rPr>
        <w:t xml:space="preserve">ثم يقارن بولس الناموس بحارس يحرس الناس في السجن. إذ كان الناموس موجودًا ليقيد الناس ويمنعهم من أتباع أسلوب الحياة الخاطئ إلى مجيء المسيح. ثم أعلن الله كيف يمكننا أن نثق بالمسيح ونؤمن به. وعندما فعل الله ذلك، انتهى دور الناموس بوصفه حارسًا. بعد ذلك، يُشبه بولس الناموس بالوصي. والوصي هو عبد يعيّنه الرجل اليوناني أو الروماني للإشراف على أبناء الرجل، داخل البيت وخارجه. وكان العبد يتأكد من أن الطفل يفعل ما ينبغي له أن يفعله، مثل الذهاب إلى المدرسة واتباع القواعد التي كان السيد يضعها لأبنائه. كان الأوصياء في الغالب صارمين، وكان بإمكانهم معاقبة الطفل لتصحيح سلوكه. وكان الوصي يعتني بالطفل حتى يبلغ التاسعة عشرة من عمره ويصبح بالغًا. وبالطريقة نفسها، كان الناموس مسؤولًا عن الذين يتبعون الله لفترة معينة فقط إلى أن جاء المسيح. </w:t>
      </w:r>
    </w:p>
    <w:p>
      <w:pPr>
        <w:bidi/>
      </w:pPr>
      <w:r>
        <w:rPr>
          <w:rtl/>
          <w:cs/>
          <w:lang w:val="ar_AE" w:bidi="ar_AE"/>
        </w:rPr>
      </w:r>
      <w:r>
        <w:rPr>
          <w:rtl/>
          <w:cs/>
          <w:lang w:val="ar_AE" w:bidi="ar_AE"/>
        </w:rPr>
        <w:t>توقّفوا هنا وناقشوا هذا السؤال معًا: في ثقافتكم، ما نوع الأشخاص الذين تستأجرونهl أو تجعلونهم مسؤولين عن أبنائكم؟ ومتى يصبح الطفل بالغًا ولا يعود بحاجة إلى شخص يعتني به؟ أوقِفوا الاستماع إلى هذا التسجيل الصوتي هنا.</w:t>
      </w:r>
    </w:p>
    <w:p>
      <w:pPr>
        <w:bidi/>
      </w:pPr>
      <w:r>
        <w:rPr>
          <w:rtl/>
          <w:cs/>
          <w:lang w:val="ar_AE" w:bidi="ar_AE"/>
        </w:rPr>
      </w:r>
      <w:r>
        <w:rPr>
          <w:rtl/>
          <w:cs/>
          <w:lang w:val="ar_AE" w:bidi="ar_AE"/>
        </w:rPr>
        <w:t xml:space="preserve">لاحظوا كيف يقارن بولس الناموس بوظائف تدوم لفترة معينة فقط. فالقاضي والحارس يحكمان على الشخص ويحرسانه فقط حتى تنتهي مدة العقوبة، ولا يعتني الوصي بالطفل إلا حتى يكبر. وبالطريقة نفسها، أنهى الناموس عمله ولم يعد مسؤولًا عن الناس. فقد جاء المسيح، والآن يبرر الله الناس بسبب إيمانهم بالمسيح،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3: 19 - 25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يشرح بولس أن الناموس يُظهر للناس ما هي الخطية. لذلك فإن الناموس أقل أهمية من الوعد الذي قطعه الله لإبراهيم. </w:t>
      </w:r>
    </w:p>
    <w:p>
      <w:pPr>
        <w:bidi/>
      </w:pPr>
      <w:r>
        <w:rPr>
          <w:rtl/>
          <w:cs/>
          <w:lang w:val="ar_AE" w:bidi="ar_AE"/>
        </w:rPr>
      </w:r>
      <w:r>
        <w:rPr>
          <w:b/>
          <w:rtl/>
          <w:cs/>
          <w:lang w:val="ar_AE" w:bidi="ar_AE"/>
        </w:rPr>
        <w:t>في الجزء الثاني:</w:t>
      </w:r>
      <w:r>
        <w:rPr>
          <w:rtl/>
          <w:cs/>
          <w:lang w:val="ar_AE" w:bidi="ar_AE"/>
        </w:rPr>
        <w:t xml:space="preserve"> يُظهر بولس أن الناموس لا يتعارض مع الوعد. يقارن بولس الناموس بقاضٍ ليُظهر كيف يعمل. </w:t>
      </w:r>
    </w:p>
    <w:p>
      <w:pPr>
        <w:bidi/>
      </w:pPr>
      <w:r>
        <w:rPr>
          <w:rtl/>
          <w:cs/>
          <w:lang w:val="ar_AE" w:bidi="ar_AE"/>
        </w:rPr>
      </w:r>
      <w:r>
        <w:rPr>
          <w:b/>
          <w:rtl/>
          <w:cs/>
          <w:lang w:val="ar_AE" w:bidi="ar_AE"/>
        </w:rPr>
        <w:t>في الجزء الثالث:</w:t>
      </w:r>
      <w:r>
        <w:rPr>
          <w:rtl/>
          <w:cs/>
          <w:lang w:val="ar_AE" w:bidi="ar_AE"/>
        </w:rPr>
        <w:t xml:space="preserve"> يقارن بولس الناموس بحارس السجن والوصي ليُظهر أن الناموس كان مسؤولاً عن الناس حتى مجيء المسيح فقط.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يسوع المسيح، الذي هو نسل إبراهيم</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موسى، الوسيط</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ولبدء الجزء الأول، يطرح بولس سؤالًا لا يتوقع أن يجيب عنه أحد، إذ يسأل: لماذا أعطى الله الناموس على الإطلاق؟ فهو يجيب على سؤال قد يسأله أهل غلاطية. فيقول إن الله أضاف الناموس إلى الوعد بسبب التعدّيات. والتعدي هو كسر الناموس. وإذا لم يكن هناك ناموس، فلا يستطيع الناس كسره، مع أنهم لا يزالون يتصرفون بطريقة سيئة. لكن الآن، عندما يعرف الناس ناموس الله ثم يتصرفون بطريقة سيئة، فإنهم يعرفون بالتأكيد أنهم يعصون الله. </w:t>
      </w:r>
    </w:p>
    <w:p>
      <w:pPr>
        <w:bidi/>
      </w:pPr>
      <w:r>
        <w:rPr>
          <w:rtl/>
          <w:cs/>
          <w:lang w:val="ar_AE" w:bidi="ar_AE"/>
        </w:rPr>
      </w:r>
      <w:r>
        <w:rPr>
          <w:rtl/>
          <w:cs/>
          <w:lang w:val="ar_AE" w:bidi="ar_AE"/>
        </w:rPr>
        <w:t>توقفوا هنا وناقشوا هذا السؤال معًا: التعدّي يشبه الخطية جدًا، لكن التعدي يركز على الطريقة التي يكسر بها الناس الناموس. في لغتكم، ما الكلمة التي لديكم لترجمة الطريقة التي يكسر بها الناس القانون؟ أوقِفوا الاستماع إلى هذا التسجيل الصوتي هنا.</w:t>
      </w:r>
    </w:p>
    <w:p>
      <w:pPr>
        <w:bidi/>
      </w:pPr>
      <w:r>
        <w:rPr>
          <w:rtl/>
          <w:cs/>
          <w:lang w:val="ar_AE" w:bidi="ar_AE"/>
        </w:rPr>
      </w:r>
      <w:r>
        <w:rPr>
          <w:rtl/>
          <w:cs/>
          <w:lang w:val="ar_AE" w:bidi="ar_AE"/>
        </w:rPr>
        <w:t>توقفوا هنا وناقشوا هذا السؤال معًا: كنشاط، تظاهروا أنكم مُعلِّمون وأنكم على وشك تعليم الآخرين درسًا قصيرًا عن شيء لا يعرفونه. فكروا في بعض الأسئلة التي قد تكون لدى الناس بشأن هذا الموضوع. ثم أخبروا الأشخاص في المجموعة عن هذا الموضوع، وقدموا إجابات عن الأسئلة التي تعتقدون أن الآخرين قد يطرحونها. كيف تُظهرون أنكم تجيبون عن الأسئلة التي تعتقدون أن الآخرين قد يطرحونها؟ أوقِفوا الاستماع إلى هذا التسجيل الصوتي هنا.</w:t>
      </w:r>
    </w:p>
    <w:p>
      <w:pPr>
        <w:bidi/>
      </w:pPr>
      <w:r>
        <w:rPr>
          <w:rtl/>
          <w:cs/>
          <w:lang w:val="ar_AE" w:bidi="ar_AE"/>
        </w:rPr>
      </w:r>
      <w:r>
        <w:rPr>
          <w:rtl/>
          <w:cs/>
          <w:lang w:val="ar_AE" w:bidi="ar_AE"/>
        </w:rPr>
        <w:t>كانت هذه الشرائع تنطبق على الناس حتى مجيء النسل، الذي هو يسوع. لقد قطع الله وعدًا لإبراهيم ونسله، وكان هذا الوعد يتعلق بالنسل. لذلك تقول بعض الترجمات إن وعد الله كان للنسل، وتقول بعض الترجمات إن الله وعد بالنسل.</w:t>
      </w:r>
    </w:p>
    <w:p>
      <w:pPr>
        <w:bidi/>
      </w:pPr>
      <w:r>
        <w:rPr>
          <w:rtl/>
          <w:cs/>
          <w:lang w:val="ar_AE" w:bidi="ar_AE"/>
        </w:rPr>
      </w:r>
      <w:r>
        <w:rPr>
          <w:rtl/>
          <w:cs/>
          <w:lang w:val="ar_AE" w:bidi="ar_AE"/>
        </w:rPr>
        <w:t xml:space="preserve">ويشرح بولس أن الله أعطى الناموس من خلال الملائكة وموسى الوسيط، لكنه أعطى وعده لإبراهيم مباشرة. والوسيط هو شخص يساعد المجموعتين على التوصل إلى اتفاق مع بعضهما بعضًا. وعندما أعطى الله عهد الناموس، استخدم وسيطًا، وهو موسى. لكن الله واحد. وعبارة "الله واحد" هي حقيقة كان الناس يكرّرونها عن الله. وعندما يقول بولس إن الله واحد، فهذا يعني أن الله تصرف مباشرة، دون تدخل شخص آخر. لم يكن الله بحاجة إلى وسيط، لأن الله وحده هو الذي أعطى الوعد. ولا يقول بولس إنه يتحدث عن الوعد الذي أعطاه الله لإبراهيم هنا، لكن يمكننا أن نرى كيف يقارن في هذا المقطع بين الناموس الذي أعطاه الله لموسى والوعد الذي أعطاه لإبراهيم. </w:t>
      </w:r>
    </w:p>
    <w:p>
      <w:pPr>
        <w:bidi/>
      </w:pPr>
      <w:r>
        <w:rPr>
          <w:rtl/>
          <w:cs/>
          <w:lang w:val="ar_AE" w:bidi="ar_AE"/>
        </w:rPr>
      </w:r>
      <w:r>
        <w:rPr>
          <w:rtl/>
          <w:cs/>
          <w:lang w:val="ar_AE" w:bidi="ar_AE"/>
        </w:rPr>
        <w:t>توقفوا هنا وناقشوا هذا السؤال معًا: احكوا قصة عن وقت كان فيه شخصان يحاولان التوصل إلى اتفاق، وساعدهما شخص ثالث لم يكن جزءًا من الاتفاق. في لغتكم، ما الكلمات أو العبارات التي لديكم للإشارة إلى الشخص الذي يساعد الآخرين على التوصل إلى اتفاق؟ أوقِفوا الاستماع إلى هذا التسجيل الصوتي هنا.</w:t>
      </w:r>
    </w:p>
    <w:p>
      <w:pPr>
        <w:bidi/>
      </w:pPr>
      <w:r>
        <w:rPr>
          <w:rtl/>
          <w:cs/>
          <w:lang w:val="ar_AE" w:bidi="ar_AE"/>
        </w:rPr>
      </w:r>
      <w:r>
        <w:rPr>
          <w:rtl/>
          <w:cs/>
          <w:lang w:val="ar_AE" w:bidi="ar_AE"/>
        </w:rPr>
        <w:t>توقفوا هنا وناقشوا هذا السؤال معًا: كيف تعبّرون عن اتفاق لا يحتاج إلى شخص ثالث لمساعدة الطرفين الآخرين؟ ناقشوا كيف ستترجمون الطريقة التي يقول بها بولس "الله واحد". يمكنكم ترجمة المعنى الذي يقصده بولس، وقول شيء مثل: "تصرَّف الله مباشرةً، أو "تصرَّف الله كشخص واحد دون وسيط". أوقِفوا الاستماع إلى هذا التسجيل الصوتي هنا.</w:t>
      </w:r>
    </w:p>
    <w:p>
      <w:pPr>
        <w:bidi/>
      </w:pPr>
      <w:r>
        <w:rPr>
          <w:rtl/>
          <w:cs/>
          <w:lang w:val="ar_AE" w:bidi="ar_AE"/>
        </w:rPr>
      </w:r>
      <w:r>
        <w:rPr>
          <w:rtl/>
          <w:cs/>
          <w:lang w:val="ar_AE" w:bidi="ar_AE"/>
        </w:rPr>
        <w:t xml:space="preserve">في الجزء الثاني، يطرح بولس سؤالًا آخر لا يتوقع أن يجيب عنه أحد. يستخدم بولس هذا السؤال لتصحيح ما قد يفكر فيه الناس عندما يسمعون ما يقوله. إذ يؤكد بولس أن الناموس بالتأكيد لا يتعارض مع وعود الله ولا يناقضها. ومرة أخرى، يقول بولس "أكثر من وعد واحد" للإشارة إلى الوعد الواحد الذي كرره الله لإبراهيم عدة مرات. </w:t>
      </w:r>
    </w:p>
    <w:p>
      <w:pPr>
        <w:bidi/>
      </w:pPr>
      <w:r>
        <w:rPr>
          <w:rtl/>
          <w:cs/>
          <w:lang w:val="ar_AE" w:bidi="ar_AE"/>
        </w:rPr>
      </w:r>
      <w:r>
        <w:rPr>
          <w:rtl/>
          <w:cs/>
          <w:lang w:val="ar_AE" w:bidi="ar_AE"/>
        </w:rPr>
        <w:t xml:space="preserve">وسيتعارض الناموس مع الوعد إذا كان يفعل ما ظن الشعب اليهودي أنه يفعله. ولكي يتحدث عن هذا، يقول بولس عكس ما هو صحيح. فلو كان الناموس يعطي الحياة للناس، لكانت هذه هي الطريقة التي قال بها الله إنه سيجعل الناس أبرارًا ويحصلون على الحياة. بما أن بولس قد أوضح بالفعل أن الله لا يمنح الناس البر لأنهم يتبعون الناموس، فإن بولس يقصد أنه لا يوجد ناموس في أي مكان يمكنه أن يمنح الناس الحياة. </w:t>
      </w:r>
    </w:p>
    <w:p>
      <w:pPr>
        <w:bidi/>
      </w:pPr>
      <w:r>
        <w:rPr>
          <w:rtl/>
          <w:cs/>
          <w:lang w:val="ar_AE" w:bidi="ar_AE"/>
        </w:rPr>
      </w:r>
      <w:r>
        <w:rPr>
          <w:rtl/>
          <w:cs/>
          <w:lang w:val="ar_AE" w:bidi="ar_AE"/>
        </w:rPr>
        <w:t xml:space="preserve">في حين أن الغرض من الناموس يختلف عن الغرض من الوعد، إلا أن بولس يُظهر أن الناموس يجعل الناس يحتاجون إلى الوعد أو يتطلعون إليه. ويتحدث بولس عن الأسفار المقدسة، التي تشمل الناموس، كما لو كانت قاضيًا. فقد أظهرت هذه الأسفار المقدسة والناموس أن الناس مذنبون، حتى يفهموا أن الخطية تتحكم فيهم. وعندها سيرى الناس كم يحتاجون إلى ما وعد به الله. ويحصل الناس على الوعد من خلال يسوع المسيح، أو لأنهم يؤمنون به. ويمنح الله الوعد للذين يؤمنون. ويكرر بولس أن الله يمنح هذا الوعد للأشخاص الذين لديهم إيمان أو يؤمنون بالمسيح ليؤكد مدى أهمية هذا الوعد. إن إيمان الناس أهم من الطريقة التي يطيعون بها الناموس. </w:t>
      </w:r>
    </w:p>
    <w:p>
      <w:pPr>
        <w:bidi/>
      </w:pPr>
      <w:r>
        <w:rPr>
          <w:rtl/>
          <w:cs/>
          <w:lang w:val="ar_AE" w:bidi="ar_AE"/>
        </w:rPr>
      </w:r>
      <w:r>
        <w:rPr>
          <w:rtl/>
          <w:cs/>
          <w:lang w:val="ar_AE" w:bidi="ar_AE"/>
        </w:rPr>
        <w:t>توقفوا هنا وناقشوا هذا السؤال معًا: في هذا المقطع، يتحدث بولس عن أشخاص مختلفين والطريقة التي ينفذون بها القانون: معتدٍ أو شخص يكسر الناموس، وقاضٍ يعاقب شخصًا يكسر الناموس، وسجّان أو حارس يسجن كاسر القانون. احكوا قصة عن وقت كسر فيه شخص ما قانونًا وتلقى عقابًا. من الأشخاص الذين اشتركوا في هذه العملية؟ ناقشوا الكلمات أو العبارات التي لديكم في لغتكم للإشارة إلى الأشخاص الرسميين الذين يأمرون بالعقاب ثم ينفذونه. أوقِفوا الاستماع إلى هذا التسجيل الصوتي هنا.</w:t>
      </w:r>
    </w:p>
    <w:p>
      <w:pPr>
        <w:bidi/>
      </w:pPr>
      <w:r>
        <w:rPr>
          <w:rtl/>
          <w:cs/>
          <w:lang w:val="ar_AE" w:bidi="ar_AE"/>
        </w:rPr>
      </w:r>
      <w:r>
        <w:rPr>
          <w:rtl/>
          <w:cs/>
          <w:lang w:val="ar_AE" w:bidi="ar_AE"/>
        </w:rPr>
        <w:t xml:space="preserve">في الجزء الثالث، يتحدث بولس عن كيف كان الناموس مسؤولًا عن الناس قبل مجيء الإيمان. ومجيء الإيمان يعني الطريقة التي جاء بها المسيح ومكَّن الناس من أن يؤمنوا به. لذلك يشير بولس إلى الوقت الذي سبق تبرير الله للناس بسبب إيمانهم بالمسيح. يقول بولس إن الناموس كان مسؤولاً عن الناس مثل حارس يبقي الناس في السجن. كان الناموس مسؤولًا عن الناس حتى أظهر الله لهم أن عليهم الإيمان بالمسيح. </w:t>
      </w:r>
    </w:p>
    <w:p>
      <w:pPr>
        <w:bidi/>
      </w:pPr>
      <w:r>
        <w:rPr>
          <w:rtl/>
          <w:cs/>
          <w:lang w:val="ar_AE" w:bidi="ar_AE"/>
        </w:rPr>
      </w:r>
      <w:r>
        <w:rPr>
          <w:rtl/>
          <w:cs/>
          <w:lang w:val="ar_AE" w:bidi="ar_AE"/>
        </w:rPr>
        <w:t xml:space="preserve">كما يقارن بولس أيضًا الناموس بالوصي، أي عبدًا يضعه السيد في منصب مسؤولية على ابن سيده. وكما كان الوصي يتحكم في الطفل لفترة من الوقت، كان الناموس يتحكم في الناس حتى مجيء المسيح. وكان بولس واضحًا في أن الناس يمكنهم الآن أن يؤمنوا بالمسيح، لذلك لم نعد بحاجة إلى الناموس كوصي علينا بعد الآن. </w:t>
      </w:r>
    </w:p>
    <w:p>
      <w:pPr>
        <w:bidi/>
      </w:pPr>
      <w:r>
        <w:rPr>
          <w:rtl/>
          <w:cs/>
          <w:lang w:val="ar_AE" w:bidi="ar_AE"/>
        </w:rPr>
      </w:r>
      <w:r>
        <w:rPr>
          <w:rtl/>
          <w:cs/>
          <w:lang w:val="ar_AE" w:bidi="ar_AE"/>
        </w:rPr>
        <w:t>توقفوا هنا وناقشوا معًا كيف ستترجمون فكرة الوصي. فبينما كان هذا العبد يرشد الابن إلى المدرسة ويساعده في العادات والواجبات المدرسية، لم يكن العبد معلّمًا،فكلمة "المعلم" ليست الكلمة الصحيحة هنا.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3: 19–25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يسوع المسيح، الذي هو نسل إبراهيم</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موسى، الوسيط</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"فربما تتساءلون عن سبب إعطاء الله الناموس. لقد أعطى الله الناموس ليُظهر لنا ما الخطية. وكان الله يريد من الناس أن يطيعوا الناموس إلى أن يأتي نسل إبراهيم المعيّن. وكان هذا النسل هو المسيح، الذي أعطاه الله الوعد. وقد أعطى الله الناموس لشعبه بواسطة الملائكة ومن خلال موسى، الذي كان وسيطًا يعمل بين مجموعتين من الأشخاص. أما عندما أعطى الله إبراهيم الوعد، فلم يستخدم وسيطًا، لأن الله واحد".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يقول بولس: "قد يظن بعض الناس أن ناموس الله ووعوده يتعارضان. لكن هذا ليس صحيحًا على الإطلاق! فلو كان الله قد أعطى الناموس ليمنح الناس الحياة الأبدية، لكان الناس يصيرون أبرارًا من خلال طاعتهم للناموس. لكن الناموس لا يستطيع أن يمنح الحياة. بل الأسفار المقدسة، مثل القاضي، تُعلن أن الرغبة في الخطية لها سلطان على الجميع. وقد حدث هذا لكي يعطي الله البركات التي وعد بها للذين يؤمنون بيسوع المسيح. فالله يمنح هذا الوعد للذين يؤمنون."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يقول بولس: "قبل أن يأتي الوقت الذي يؤمن فيه الناس بالمسيح، كان الناموس مثل حارس يقيدنا تحت رقابته في السجن. لقد أبقانا الناموس في السجن إلى أن أعلن الله أن الناس ينبغي أن يؤمنوا بالمسيح. دعوني أستخدم مثالًا آخر: كان الناموس مثل المربي الذي يعتني بطفل. فكان مسؤولاً عنا إلى مجيء المسيح، وعندما جاء المسيح، تمكن الله من تصحيح موقفنا أمامه بسبب إيماننا. أما الآن فقد جاء المسيح، ويؤمن الناس به فيبررهم الله. وهذا يعني أن الناموس لم يعد صاحب السلطان الذي كان يمارسه علينا."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غلاطية: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3: 19 - 25 من الترجمة الأسهل للفهم.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بولس عن </w:t>
      </w:r>
      <w:r>
        <w:rPr>
          <w:b/>
          <w:rtl/>
          <w:cs/>
          <w:lang w:val="ar_AE" w:bidi="ar_AE"/>
        </w:rPr>
        <w:t>الناموس</w:t>
      </w:r>
      <w:r>
        <w:rPr>
          <w:rtl/>
          <w:cs/>
          <w:lang w:val="ar_AE" w:bidi="ar_AE"/>
        </w:rPr>
        <w:t xml:space="preserve"> في هذا المقطع. والناموس هو مجموعة التعليمات التي أعطاها الله لشعب إسرائيل. كما يقول بولس أيضًا إنه لا يوجد أي ناموس، في أي مكان، يمكن أن يمنح الناس البر والحياة. ولمزيد من المعلومات عن الناموس، راجعوا "قاموس الكلمات الرئيسية". استخدم الكلمة أو العبارة ذاتها التي استخدمتم في المقاطع السابقة للإشارة إلى كلمة "ناموس".</w:t>
      </w:r>
    </w:p>
    <w:p>
      <w:pPr>
        <w:bidi/>
      </w:pPr>
      <w:r>
        <w:rPr>
          <w:rtl/>
          <w:cs/>
          <w:lang w:val="ar_AE" w:bidi="ar_AE"/>
        </w:rPr>
      </w:r>
      <w:r>
        <w:rPr>
          <w:rtl/>
          <w:cs/>
          <w:lang w:val="ar_AE" w:bidi="ar_AE"/>
        </w:rPr>
        <w:t xml:space="preserve">وقد أعطى الله الناموس ليُظهر للناس ماهية التعديات. والتعدي هو الطريقة التي يكسر بها الناس الناموس. </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«تعدِّي»</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سيستمر الناموس حتى يأتي </w:t>
      </w:r>
      <w:r>
        <w:rPr>
          <w:b/>
          <w:rtl/>
          <w:cs/>
          <w:lang w:val="ar_AE" w:bidi="ar_AE"/>
        </w:rPr>
        <w:t>النسل</w:t>
      </w:r>
      <w:r>
        <w:rPr>
          <w:rtl/>
          <w:cs/>
          <w:lang w:val="ar_AE" w:bidi="ar_AE"/>
        </w:rPr>
        <w:t xml:space="preserve">. أما بالنسبة للبشر، فإن "زرع البشر" هو طريقة أخرى للإشارة إلى نسل الإنسان. وعندما تتحدثون عن نسل الإنسان، فقد تتحدثون عن شخص واحد، أو عن مجموعة من الناس الذين هم من نسل هذا الشخص. وهذا النسل هو يسوع. لمزيد من المعلومات عن النسل، برجاء الرجوع إلى قاموس الكلمات الرئيسية. استخدموا الكلمة أو العبارة نفسها التي استخدمتموها في المقاطع السابقة لترجمة كلمة "نسل". </w:t>
      </w:r>
    </w:p>
    <w:p>
      <w:pPr>
        <w:bidi/>
      </w:pPr>
      <w:r>
        <w:rPr>
          <w:rtl/>
          <w:cs/>
          <w:lang w:val="ar_AE" w:bidi="ar_AE"/>
        </w:rPr>
      </w:r>
      <w:r>
        <w:rPr>
          <w:rtl/>
          <w:cs/>
          <w:lang w:val="ar_AE" w:bidi="ar_AE"/>
        </w:rPr>
        <w:t xml:space="preserve">يشير وعد الله إلى النسل. استخدموا الكلمة أو العبارة نفسها التي استخدمتموها في المقاطع السابقة لترجمة كلمة "الوعد". </w:t>
      </w:r>
    </w:p>
    <w:p>
      <w:pPr>
        <w:bidi/>
      </w:pPr>
      <w:r>
        <w:rPr>
          <w:rtl/>
          <w:cs/>
          <w:lang w:val="ar_AE" w:bidi="ar_AE"/>
        </w:rPr>
      </w:r>
      <w:r>
        <w:rPr>
          <w:rtl/>
          <w:cs/>
          <w:lang w:val="ar_AE" w:bidi="ar_AE"/>
        </w:rPr>
        <w:t xml:space="preserve">لقد أعطى الله الناموس للشعب عن طريق </w:t>
      </w:r>
      <w:r>
        <w:rPr>
          <w:b/>
          <w:rtl/>
          <w:cs/>
          <w:lang w:val="ar_AE" w:bidi="ar_AE"/>
        </w:rPr>
        <w:t>الملائكة</w:t>
      </w:r>
      <w:r>
        <w:rPr>
          <w:rtl/>
          <w:cs/>
          <w:lang w:val="ar_AE" w:bidi="ar_AE"/>
        </w:rPr>
        <w:t xml:space="preserve"> ومن خلال موسى. والملاك كائن روحي فائق للطبيعة خلقه الله. والملائكة تنقل رسائل من الله إلى الناس. تتحدث بعض الملائكة بسلطان عظيم حتى إنهم يتحدثون كما لو أن الله نفسه هو الذي يتكلم. ولمزيدٍ من المعلومات عن كلمة "ملاك"، يُرجى الرجوع إلى "قاموس الكلمات الرئيسية". استخدِموا الكلمة أو العبارة ذاتها التي استخدمتموها في المقاطع السابقة للإشارة إلى "الملاك". </w:t>
      </w:r>
    </w:p>
    <w:p>
      <w:pPr>
        <w:bidi/>
      </w:pPr>
      <w:r>
        <w:rPr>
          <w:rtl/>
          <w:cs/>
          <w:lang w:val="ar_AE" w:bidi="ar_AE"/>
        </w:rPr>
      </w:r>
      <w:r>
        <w:rPr>
          <w:rtl/>
          <w:cs/>
          <w:lang w:val="ar_AE" w:bidi="ar_AE"/>
        </w:rPr>
        <w:t xml:space="preserve">يدعو بولس موسى وسيطًا. والوسيط هو شخص يساعد شخصين أو أكثر على التوصل إلى اتفاق.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الوسيط</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بالتأكيد لا يمنح الناموس </w:t>
      </w:r>
      <w:r>
        <w:rPr>
          <w:b/>
          <w:rtl/>
          <w:cs/>
          <w:lang w:val="ar_AE" w:bidi="ar_AE"/>
        </w:rPr>
        <w:t>البر</w:t>
      </w:r>
      <w:r>
        <w:rPr>
          <w:rtl/>
          <w:cs/>
          <w:lang w:val="ar_AE" w:bidi="ar_AE"/>
        </w:rPr>
        <w:t xml:space="preserve">. والشخص البار، هو الذي يسلك بطريقة صحيحة. وعندما يثق الناس بيسوع، يُعلن الله أن هؤلاء الناس أبرار. لمزيد من المعلومات عن البر، راجعوا قاموس المصطلحات الرئيسي. استخدموا الكلمة أو العبارة نفسها التي استعملتموها سابقًا لترجمة كلمة "بار". </w:t>
      </w:r>
    </w:p>
    <w:p>
      <w:pPr>
        <w:bidi/>
      </w:pPr>
      <w:r>
        <w:rPr>
          <w:rtl/>
          <w:cs/>
          <w:lang w:val="ar_AE" w:bidi="ar_AE"/>
        </w:rPr>
      </w:r>
      <w:r>
        <w:rPr>
          <w:rtl/>
          <w:cs/>
          <w:lang w:val="ar_AE" w:bidi="ar_AE"/>
        </w:rPr>
        <w:t xml:space="preserve">يقارن بولس </w:t>
      </w:r>
      <w:r>
        <w:rPr>
          <w:b/>
          <w:rtl/>
          <w:cs/>
          <w:lang w:val="ar_AE" w:bidi="ar_AE"/>
        </w:rPr>
        <w:t>الأسفار المقدسة</w:t>
      </w:r>
      <w:r>
        <w:rPr>
          <w:rtl/>
          <w:cs/>
          <w:lang w:val="ar_AE" w:bidi="ar_AE"/>
        </w:rPr>
        <w:t xml:space="preserve"> بقاضٍ. وعندما يتحدث الناس في العهد الجديد عن الأسفار المقدسة، فإنهم يقصدون الجزء من الكتاب المقدس الذي يُعرف اليوم بالعهد القديم. وهذا يشمل الناموس الذي أعطاه الله لموسى لأجل شعبه. ولمزيدٍ من المعلومات عن الأسفار المقدسة، ارجعوا إلى قاموس الكلمات الرئيسية. استخدِموا الكلمة أو العبارة نفسها التي استعملتموها سابقًا لترجمة تعبير "الأسفار المقدسة". </w:t>
      </w:r>
    </w:p>
    <w:p>
      <w:pPr>
        <w:bidi/>
      </w:pPr>
      <w:r>
        <w:rPr>
          <w:rtl/>
          <w:cs/>
          <w:lang w:val="ar_AE" w:bidi="ar_AE"/>
        </w:rPr>
      </w:r>
      <w:r>
        <w:rPr>
          <w:rtl/>
          <w:cs/>
          <w:lang w:val="ar_AE" w:bidi="ar_AE"/>
        </w:rPr>
        <w:t xml:space="preserve">إن للرغبة في </w:t>
      </w:r>
      <w:r>
        <w:rPr>
          <w:b/>
          <w:rtl/>
          <w:cs/>
          <w:lang w:val="ar_AE" w:bidi="ar_AE"/>
        </w:rPr>
        <w:t>الخطية</w:t>
      </w:r>
      <w:r>
        <w:rPr>
          <w:rtl/>
          <w:cs/>
          <w:lang w:val="ar_AE" w:bidi="ar_AE"/>
        </w:rPr>
        <w:t xml:space="preserve"> سلطانًا على الجميع. الخطية عمل تمرُّد على الله. فقد وضع الله وصايا صالحة، وإذا اتبع الناس هذه الوصايا، فسيتمكن الناس من العيش معًا في سلام. لكن الناس يكسرون وصايا الله باستمرار، وعندما يفعلون ذلك، يرتكبون خطية. للمزيد من المعلومات بشأن الخطية، برجاء الرجوع إلى "قاموس الكلمات الرئيسية". استخدموا الكلمة أو العبارة ذاتها التي استخدمتم في المقاطع السابقة للإشارة إلى كلمة خطية.</w:t>
      </w:r>
    </w:p>
    <w:p>
      <w:pPr>
        <w:bidi/>
      </w:pPr>
      <w:r>
        <w:rPr>
          <w:rtl/>
          <w:cs/>
          <w:lang w:val="ar_AE" w:bidi="ar_AE"/>
        </w:rPr>
      </w:r>
      <w:r>
        <w:rPr>
          <w:rtl/>
          <w:cs/>
          <w:lang w:val="ar_AE" w:bidi="ar_AE"/>
        </w:rPr>
        <w:t xml:space="preserve">يعطي الله الناس ما وعد به، عندما يكون لهم </w:t>
      </w:r>
      <w:r>
        <w:rPr>
          <w:b/>
          <w:rtl/>
          <w:cs/>
          <w:lang w:val="ar_AE" w:bidi="ar_AE"/>
        </w:rPr>
        <w:t>إيمان</w:t>
      </w:r>
      <w:r>
        <w:rPr>
          <w:rtl/>
          <w:cs/>
          <w:lang w:val="ar_AE" w:bidi="ar_AE"/>
        </w:rPr>
        <w:t xml:space="preserve"> بيسوع المسيح. الإيمان يعني الاتكال على شخص ما، والثقة والإيمان بأن ما يقوله هذا الشخص هو الحق. ولمزيد من المعلومات عن الإيمان، راجعوا قاموس الكلمات الرئيسية. استخدموا الكلمة أو العبارة نفسها التي استخدمتموها في المقاطع السابقة للإشارة إلى الإيمان.</w:t>
      </w:r>
    </w:p>
    <w:p>
      <w:pPr>
        <w:bidi/>
      </w:pPr>
      <w:r>
        <w:rPr>
          <w:rtl/>
          <w:cs/>
          <w:lang w:val="ar_AE" w:bidi="ar_AE"/>
        </w:rPr>
      </w:r>
      <w:r>
        <w:rPr>
          <w:b/>
          <w:rtl/>
          <w:cs/>
          <w:lang w:val="ar_AE" w:bidi="ar_AE"/>
        </w:rPr>
        <w:t>والمسيح</w:t>
      </w:r>
      <w:r>
        <w:rPr>
          <w:rtl/>
          <w:cs/>
          <w:lang w:val="ar_AE" w:bidi="ar_AE"/>
        </w:rPr>
        <w:t xml:space="preserve"> هو لقب ليسوع يذكِّر المؤمنين بأنه هو المسيا، أي المُخلّص. لمزيد من المعلومات عن المسيح، راجعوا "قاموس الكلمات الرئيسية". استخدموا الكلمة أو العبارة ذاتها التي استخدمتم في المقاطع السابقة للإشارة إلى كلمة "المسيح".</w:t>
      </w:r>
    </w:p>
    <w:p>
      <w:pPr>
        <w:bidi/>
      </w:pPr>
      <w:r>
        <w:rPr>
          <w:rtl/>
          <w:cs/>
          <w:lang w:val="ar_AE" w:bidi="ar_AE"/>
        </w:rPr>
      </w:r>
      <w:r>
        <w:rPr>
          <w:rtl/>
          <w:cs/>
          <w:lang w:val="ar_AE" w:bidi="ar_AE"/>
        </w:rPr>
        <w:t xml:space="preserve">وعندما جاء المسيح، </w:t>
      </w:r>
      <w:r>
        <w:rPr>
          <w:b/>
          <w:rtl/>
          <w:cs/>
          <w:lang w:val="ar_AE" w:bidi="ar_AE"/>
        </w:rPr>
        <w:t>برر</w:t>
      </w:r>
      <w:r>
        <w:rPr>
          <w:rtl/>
          <w:cs/>
          <w:lang w:val="ar_AE" w:bidi="ar_AE"/>
        </w:rPr>
        <w:t xml:space="preserve"> الله الناس بسبب إيمانهم. وعندما يبرر الله شخصًا ما، فإن هذا يعني أنه بار، وله علاقة صحيحة مع الله. ولمزيد من المعلومات عن التبرير، ارجعوا إلى قاموس الكلمات الرئيسية. استخدموا الكلمة أو العبارة نفسها التي استخدمتموها في المقاطع السابقة لترجمة كلمة "تبرير".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3:26–4:7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3: 26–4: 7 واحفظوها في قلوبكم. </w:t>
      </w:r>
    </w:p>
    <w:p>
      <w:pPr>
        <w:bidi/>
      </w:pPr>
      <w:r>
        <w:rPr>
          <w:rtl/>
          <w:cs/>
          <w:lang w:val="ar_AE" w:bidi="ar_AE"/>
        </w:rPr>
      </w:r>
      <w:r>
        <w:rPr>
          <w:rtl/>
          <w:cs/>
          <w:lang w:val="ar_AE" w:bidi="ar_AE"/>
        </w:rPr>
        <w:t xml:space="preserve">استمعوا إلى النسخة الصوتية من رسالة غلاطية 3: 26–4: 7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3: 26 - 4: 7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قال بولس في المقطع الأخير أنه بما إننا نستطيع الآن أن نثق بالمسيح، فإن الناموس لم يعد يسيطر على المؤمنين. وذلك لأن المؤمنين هم الآن أبناء الله، كما يذكّر بولس أهل غلاطية في هذا المقطع. جميع أبناء الله متحدون ومتساوون، بغض النظر عن هويتهم. يقارن بولس الطريقة التي عاش بها الناس في ظل الناموس بحال العبيد والقُصَّر الذين لم يمتلكوا الميراث بعد. لكن المسيح جاء وحرر الناس من العبودية. هؤلاء الناس هم الآن أبناء الله، وليسوا عبيداً للناموس. لذلك لم يعد المؤمنون بحاجة إلى طاعة الشريعة حتى يبررهم الله.</w:t>
      </w:r>
    </w:p>
    <w:p>
      <w:pPr>
        <w:bidi/>
      </w:pPr>
      <w:r>
        <w:rPr>
          <w:rtl/>
          <w:cs/>
          <w:lang w:val="ar_AE" w:bidi="ar_AE"/>
        </w:rPr>
      </w:r>
      <w:r>
        <w:rPr>
          <w:rtl/>
          <w:cs/>
          <w:lang w:val="ar_AE" w:bidi="ar_AE"/>
        </w:rPr>
        <w:t>تذكروا أن بولس قال في المقطع الأخير إن الناموس يملك على المؤمنين كما يسيطر الوصي على القاصر. والآن يقول بولس إن المؤمنين هم أبناء الله من دون وصي. لقد جعلنا الله أبناءه عندما آمنا بالمسيح. ويعتمد المؤمنون لإظهار ذلك. عندما يغمر شخص ما المؤمن في الماء، فهذه علامة على أن المؤمن قد دخل في علاقة جديدة. لقد اتّحد ذلك الشخص الآن مع المسيح. ويبدأ المؤمنون في السلوك مثل المسيح والتشبّه به. وكما أن المسيح ابن الله، فإن المؤمن أصبح الآن ابنًا لله. يقارن بولس الطريقة التي يتحد بها المؤمنون ويصبحون مثل المسيح بالطريقة التي يلبس بها الناس الثياب. يرتدي الناس ثيابًا معينة لإظهار هويتهم. كان الناس غالبًا ما يغيرون ملابسهم لإظهار كيف تغيروا من الداخل. يقارن بولس هؤلاء الناس بالمؤمنين. فكما يلبس الناس ثيابًا تعبّر عن هويتهم، يلبس المؤمنون المسيح ويُظهرون أنهم ينتمون إليه.</w:t>
      </w:r>
    </w:p>
    <w:p>
      <w:pPr>
        <w:bidi/>
      </w:pPr>
      <w:r>
        <w:rPr>
          <w:rtl/>
          <w:cs/>
          <w:lang w:val="ar_AE" w:bidi="ar_AE"/>
        </w:rPr>
      </w:r>
      <w:r>
        <w:rPr>
          <w:rtl/>
          <w:cs/>
          <w:lang w:val="ar_AE" w:bidi="ar_AE"/>
        </w:rPr>
        <w:t>توقفوا هنا وناقشوا هذا السؤال في مجموعة: في ثقافتكم، متى يغير الناس ملابسهم لإظهار مدى تغيرهم من الداخل؟ تأملوا الوقت الذي يصبح فيه الابن بالغًا أو يتزوج فيه شخص ما ما أنواع الثياب التي يرتديها هؤلاء الناس قبل ذلك التغيير وبعده؟ أوقِفوا الاستماع إلى هذا التسجيل الصوتي هنا.</w:t>
      </w:r>
    </w:p>
    <w:p>
      <w:pPr>
        <w:bidi/>
      </w:pPr>
      <w:r>
        <w:rPr>
          <w:rtl/>
          <w:cs/>
          <w:lang w:val="ar_AE" w:bidi="ar_AE"/>
        </w:rPr>
      </w:r>
      <w:r>
        <w:rPr>
          <w:rtl/>
          <w:cs/>
          <w:lang w:val="ar_AE" w:bidi="ar_AE"/>
        </w:rPr>
        <w:t>تذكّروا أن المؤمنين في غلاطية قسموا المؤمنين إلى جماعتين من اليهود والأمم، وقالوا إن اليهود أفضل أو أكثر أهمية. في ذلك الوقت، كان الناس يقسمون الناس باستمرار إلى جماعات مختلفة ويقولون إن إحداها أفضل من الأخرى. في بعض الأحيان، كان الناس يمنعون بعض هذه الجماعات، مثل النساء أو العبيد، من المشاركة في احتفالات أو أماكن دينية معينة.</w:t>
      </w:r>
    </w:p>
    <w:p>
      <w:pPr>
        <w:bidi/>
      </w:pPr>
      <w:r>
        <w:rPr>
          <w:rtl/>
          <w:cs/>
          <w:lang w:val="ar_AE" w:bidi="ar_AE"/>
        </w:rPr>
      </w:r>
      <w:r>
        <w:rPr>
          <w:rtl/>
          <w:cs/>
          <w:lang w:val="ar_AE" w:bidi="ar_AE"/>
        </w:rPr>
        <w:t>توقفوا هنا وناقشوا هذا السؤال في مجموعة: في ثقافتكم، ما الطرق الشائعة التي يقسم بها الناس بعضهم بعضًا إلى جماعات؟ ما بعض الجماعات في منطقتكم التي يعتقد الناس أنها غير مهمة أو حتى شريرة؟ أوقِفوا الاستماع إلى هذا التسجيل الصوتي هنا.</w:t>
      </w:r>
    </w:p>
    <w:p>
      <w:pPr>
        <w:bidi/>
      </w:pPr>
      <w:r>
        <w:rPr>
          <w:rtl/>
          <w:cs/>
          <w:lang w:val="ar_AE" w:bidi="ar_AE"/>
        </w:rPr>
      </w:r>
      <w:r>
        <w:rPr>
          <w:rtl/>
          <w:cs/>
          <w:lang w:val="ar_AE" w:bidi="ar_AE"/>
        </w:rPr>
        <w:t>يقول بولس إنه بين المؤمنين، لا توجد جماعة أفضل من جماعة أخرى! بل إن جميع المؤمنين متساوين ومتحدون لأنهم يؤمنون بيسوع المسيح. ما من فرق بين الناس بسبب انتمائهم إلى جماعة معينة، أو مكانتهم الاجتماعية، أو جنسهم. لا شيء من هذه الأمور يمنع الناس من أن يصبحوا أبناء الله. وذلك لأن الجميع واحد، أو متحدون في المسيح يسوع لأن لديهم الإيمان عينه بالمسيح.</w:t>
      </w:r>
    </w:p>
    <w:p>
      <w:pPr>
        <w:bidi/>
      </w:pPr>
      <w:r>
        <w:rPr>
          <w:rtl/>
          <w:cs/>
          <w:lang w:val="ar_AE" w:bidi="ar_AE"/>
        </w:rPr>
      </w:r>
      <w:r>
        <w:rPr>
          <w:rtl/>
          <w:cs/>
          <w:lang w:val="ar_AE" w:bidi="ar_AE"/>
        </w:rPr>
        <w:t>المسيح هو من نسل إبراهيم، لذلك إذا كان المؤمنون ينتمون إلى المسيح ومتحدين معه، فإن المؤمنين هم أيضاً من نسل إبراهيم. لأن المؤمنين هم من نسل إبراهيم، فهم ورثته. ويرث المؤمنون الوعد نفسه الذي قطعه الله لإبراهيم. وهذا الوعد هو أن الله يبرر الناس بإيمانهم.</w:t>
      </w:r>
    </w:p>
    <w:p>
      <w:pPr>
        <w:bidi/>
      </w:pPr>
      <w:r>
        <w:rPr>
          <w:rtl/>
          <w:cs/>
          <w:lang w:val="ar_AE" w:bidi="ar_AE"/>
        </w:rPr>
      </w:r>
      <w:r>
        <w:rPr>
          <w:rtl/>
          <w:cs/>
          <w:lang w:val="ar_AE" w:bidi="ar_AE"/>
        </w:rPr>
        <w:t>للتوضيح، يقارن بولس هذا الأمر بالطريقة التي يحصل بها الوريث عادةً على ميراث. وعادةً ما يكون وريث الرجل ابنه، الذي سيحصل في النهاية على ممتلكات أبيه. عادة، يحدث هذا بعد وفاة الأب. هنا، قد يقصد بولس حالة قرر فيها الأب أن يعطي بعض ممتلكاته لابنه عندما يصبح الابن بالغاً. سيفعل الأب ذلك حتى لو كان لا يزال على قيد الحياة عندما يصبح ابنه بالغاً. عندما يكون الوريث قاصرًا، لا يكون له حقوق أكثر من العبيد. من المؤكد أن الوريث سيمتلك ممتلكات والده يوماً ما، ولكن في الوقت الحالي، يتخذ الآخرون القرارات نيابة عن الوريث، تماماً كما يفعل السيد مع عبده. اختار الأب أشخاصاً لرعاية ابنه وممتلكاته خلال فترة ترعرعه. هؤلاء الأشخاص لديهم سلطة إصدار الأوامر للابن طالما أن الأب يقول إن ذلك ضروري.</w:t>
      </w:r>
    </w:p>
    <w:p>
      <w:pPr>
        <w:bidi/>
      </w:pPr>
      <w:r>
        <w:rPr>
          <w:rtl/>
          <w:cs/>
          <w:lang w:val="ar_AE" w:bidi="ar_AE"/>
        </w:rPr>
      </w:r>
      <w:r>
        <w:rPr>
          <w:rtl/>
          <w:cs/>
          <w:lang w:val="ar_AE" w:bidi="ar_AE"/>
        </w:rPr>
        <w:t>توقفوا هنا وناقشوا هذا السؤال في مجموعة: في ثقافتكم، كيف يورث الأب ممتلكاته لأبنائه، سواء أثناء حياة الأب أو بعد وفاته؟ متى يعطي الأب ممتلكاته لأبنائه؟ من يساعد في العناية بالقُصَّر وممتلكاتهم حتى يبلغوا سن الرشد؟ أوقِفوا الاستماع إلى هذا التسجيل الصوتي هنا.</w:t>
      </w:r>
    </w:p>
    <w:p>
      <w:pPr>
        <w:bidi/>
      </w:pPr>
      <w:r>
        <w:rPr>
          <w:rtl/>
          <w:cs/>
          <w:lang w:val="ar_AE" w:bidi="ar_AE"/>
        </w:rPr>
      </w:r>
      <w:r>
        <w:rPr>
          <w:rtl/>
          <w:cs/>
          <w:lang w:val="ar_AE" w:bidi="ar_AE"/>
        </w:rPr>
        <w:t>بالطريقة نفسها التي يكون بها الوارث كالعبد عندما يكون قاصرًا، كان المؤمنون اليهود والأمميون كالعبيد قبل أن يسمعوا عن الرب يسوع. يقول بولس إن القوى الأساسية أو العوامل كانت تسيطر على أهل غلاطية كما يسيطر السيد على عبده. وقد يشير هذا إلى الناموس، الذي قال بولس للتو إنه يسيطر على الناس، بالإضافة إلى الفرائض والعادات الأخرى. ويمكن أن يعني هذا أيضاً القوى الشريرة أو الأرواح التي يعبدها الناس كآلهة.</w:t>
      </w:r>
    </w:p>
    <w:p>
      <w:pPr>
        <w:bidi/>
      </w:pPr>
      <w:r>
        <w:rPr>
          <w:rtl/>
          <w:cs/>
          <w:lang w:val="ar_AE" w:bidi="ar_AE"/>
        </w:rPr>
      </w:r>
      <w:r>
        <w:rPr>
          <w:rtl/>
          <w:cs/>
          <w:lang w:val="ar_AE" w:bidi="ar_AE"/>
        </w:rPr>
        <w:t>قرر الله الآب الوقت المناسب لإرسال ابنه الرب يسوع لإنقاذ الناس من تلك الأشياء التي تسيطر عليهم. عندما جاء الرب يسوع، وُلد في صورة إنسان وكان عليه طاعة الناموس مثل باقي البشر. فعل الرب يسوع هذا ليخلص الناس، كما يفعل المرء عندما يخلص أو يدفع ثمناً لتحرير عبد أو سجين. عندما افتدى ابن الله يسوع المؤمنين، أصبح المؤمنون أبناء الله. لقد تبنى الله المؤمنين وأعطاهم مكانة الأبناء مع كل امتيازات الابن.</w:t>
      </w:r>
    </w:p>
    <w:p>
      <w:pPr>
        <w:bidi/>
      </w:pPr>
      <w:r>
        <w:rPr>
          <w:rtl/>
          <w:cs/>
          <w:lang w:val="ar_AE" w:bidi="ar_AE"/>
        </w:rPr>
      </w:r>
      <w:r>
        <w:rPr>
          <w:rtl/>
          <w:cs/>
          <w:lang w:val="ar_AE" w:bidi="ar_AE"/>
        </w:rPr>
        <w:t>توقَّفوا هنا وناقشوا هذا السؤال معًا: في ثقافتكم، كيف تتبنون؟ عندما تتبنّون طفلًا، كيف تعاملون هذا الطفل؟ أوقِفوا الاستماع إلى هذا التسجيل الصوتي هنا.</w:t>
      </w:r>
    </w:p>
    <w:p>
      <w:pPr>
        <w:bidi/>
      </w:pPr>
      <w:r>
        <w:rPr>
          <w:rtl/>
          <w:cs/>
          <w:lang w:val="ar_AE" w:bidi="ar_AE"/>
        </w:rPr>
      </w:r>
      <w:r>
        <w:rPr>
          <w:rtl/>
          <w:cs/>
          <w:lang w:val="ar_AE" w:bidi="ar_AE"/>
        </w:rPr>
        <w:t>ولأن المؤمنين هم أبناء الله، فقد أرسل الله روح ابنه، أو الروح القدس، ليكون مع المؤمنين. ويُعَلِّم الروح القدس المؤمنين كيف يصلون مثل الرب يسوع، الذي دعا الله "أبا". في اللغة الأصلية، كلمة "أبا" تعني الآب أو بابا. كان هذا اسماً شخصياً جداً وقريباً من قلب أي أب. قبل مجيء يسوع، لم يكن الناس يدعون الله أبّا. والآن، بما أن المؤمنين هم أبناء الله أيضًا، فليدعوا الله "أبَّا".</w:t>
      </w:r>
    </w:p>
    <w:p>
      <w:pPr>
        <w:bidi/>
      </w:pPr>
      <w:r>
        <w:rPr>
          <w:rtl/>
          <w:cs/>
          <w:lang w:val="ar_AE" w:bidi="ar_AE"/>
        </w:rPr>
      </w:r>
      <w:r>
        <w:rPr>
          <w:rtl/>
          <w:cs/>
          <w:lang w:val="ar_AE" w:bidi="ar_AE"/>
        </w:rPr>
        <w:t>إذن، المؤمنون هم أبناء الله ولم يعودوا خاضعين لسيطرة الناموس أو أي شيء آخر. هم أبناء الله بفضل الله، لا بفضل أعمالهم. ولأن الله جعل المؤمنين أبناءه، فإنه سيفي حتمًا بما وعد به أبناءه.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3: 26 - 4: 7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جميع المؤمنين هم أبناء الله وورثة له، ومتحدون بالمسيح، بغض النظر عن العرق الذي ينتمي إليه المؤمن.</w:t>
      </w:r>
    </w:p>
    <w:p>
      <w:pPr>
        <w:bidi/>
      </w:pPr>
      <w:r>
        <w:rPr>
          <w:rtl/>
          <w:cs/>
          <w:lang w:val="ar_AE" w:bidi="ar_AE"/>
        </w:rPr>
      </w:r>
      <w:r>
        <w:rPr>
          <w:b/>
          <w:rtl/>
          <w:cs/>
          <w:lang w:val="ar_AE" w:bidi="ar_AE"/>
        </w:rPr>
        <w:t>في الجزء الثاني:</w:t>
      </w:r>
      <w:r>
        <w:rPr>
          <w:rtl/>
          <w:cs/>
          <w:lang w:val="ar_AE" w:bidi="ar_AE"/>
        </w:rPr>
        <w:t xml:space="preserve"> يقارن بولس الطريقة التي يكون بها الوريث مثل العبد عندما يكون قاصرًا بالطريقة التي كان بها المؤمنون مثل العبيد للناموس أو تحته.</w:t>
      </w:r>
    </w:p>
    <w:p>
      <w:pPr>
        <w:bidi/>
      </w:pPr>
      <w:r>
        <w:rPr>
          <w:rtl/>
          <w:cs/>
          <w:lang w:val="ar_AE" w:bidi="ar_AE"/>
        </w:rPr>
      </w:r>
      <w:r>
        <w:rPr>
          <w:b/>
          <w:rtl/>
          <w:cs/>
          <w:lang w:val="ar_AE" w:bidi="ar_AE"/>
        </w:rPr>
        <w:t>في الجزء الثالث:</w:t>
      </w:r>
      <w:r>
        <w:rPr>
          <w:rtl/>
          <w:cs/>
          <w:lang w:val="ar_AE" w:bidi="ar_AE"/>
        </w:rPr>
        <w:t xml:space="preserve"> يروي بولس كيف أرسل الله الرب يسوع ليفدي المؤمنين من العبودية. والآن أصبح المؤمنون أبناء وورثة.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 سواء كانوا يهودًا أو أمميين، رجالًا أو نساءً، أحرارًا أو عبيدًا</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المسيح يسوع ابن الله</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الورثة القُصَّر</w:t>
      </w:r>
    </w:p>
    <w:p>
      <w:pPr>
        <w:pStyle w:val="ListBullet"/>
        <w:bidi/>
        <w:spacing w:line="240" w:lineRule="auto"/>
        <w:ind w:left="720"/>
      </w:pPr>
      <w:r>
        <w:rPr>
          <w:rtl/>
          <w:cs/>
          <w:lang w:val="ar_AE" w:bidi="ar_AE"/>
        </w:rPr>
      </w:r>
      <w:r>
        <w:rPr>
          <w:rtl/>
          <w:cs/>
          <w:lang w:val="ar_AE" w:bidi="ar_AE"/>
        </w:rPr>
        <w:t>الأوصياء والأمناء</w:t>
      </w:r>
    </w:p>
    <w:p>
      <w:pPr>
        <w:pStyle w:val="ListBullet"/>
        <w:bidi/>
        <w:spacing w:line="240" w:lineRule="auto"/>
        <w:ind w:left="720"/>
      </w:pPr>
      <w:r>
        <w:rPr>
          <w:rtl/>
          <w:cs/>
          <w:lang w:val="ar_AE" w:bidi="ar_AE"/>
        </w:rPr>
      </w:r>
      <w:r>
        <w:rPr>
          <w:rtl/>
          <w:cs/>
          <w:lang w:val="ar_AE" w:bidi="ar_AE"/>
        </w:rPr>
        <w:t>آباء الورثة</w:t>
      </w:r>
    </w:p>
    <w:p>
      <w:pPr>
        <w:pStyle w:val="ListBullet"/>
        <w:bidi/>
        <w:spacing w:line="240" w:lineRule="auto"/>
        <w:ind w:left="720"/>
      </w:pPr>
      <w:r>
        <w:rPr>
          <w:rtl/>
          <w:cs/>
          <w:lang w:val="ar_AE" w:bidi="ar_AE"/>
        </w:rPr>
      </w:r>
      <w:r>
        <w:rPr>
          <w:rtl/>
          <w:cs/>
          <w:lang w:val="ar_AE" w:bidi="ar_AE"/>
        </w:rPr>
        <w:t>القوى أو السلاطين الأساسية</w:t>
      </w:r>
    </w:p>
    <w:p>
      <w:pPr>
        <w:pStyle w:val="ListBullet"/>
        <w:bidi/>
        <w:spacing w:line="240" w:lineRule="auto"/>
        <w:ind w:left="720"/>
      </w:pPr>
      <w:r>
        <w:rPr>
          <w:rtl/>
          <w:cs/>
          <w:lang w:val="ar_AE" w:bidi="ar_AE"/>
        </w:rPr>
      </w:r>
      <w:r>
        <w:rPr>
          <w:rtl/>
          <w:cs/>
          <w:lang w:val="ar_AE" w:bidi="ar_AE"/>
        </w:rPr>
        <w:t>المرأة التي وُلد منها ابن الله، أو أم يسوع</w:t>
      </w:r>
    </w:p>
    <w:p>
      <w:pPr>
        <w:pStyle w:val="ListBullet"/>
        <w:bidi/>
        <w:spacing w:line="240" w:lineRule="auto"/>
        <w:ind w:left="720"/>
      </w:pPr>
      <w:r>
        <w:rPr>
          <w:rtl/>
          <w:cs/>
          <w:lang w:val="ar_AE" w:bidi="ar_AE"/>
        </w:rPr>
      </w:r>
      <w:r>
        <w:rPr>
          <w:rtl/>
          <w:cs/>
          <w:lang w:val="ar_AE" w:bidi="ar_AE"/>
        </w:rPr>
        <w:t>وروح ابن الله، أو الروح القدس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طوال هذا المقطع، يتحدث بولس عن الأمور الصحيحة لجميع المؤمنين، لذلك سيتحدث بولس كثيرًا عما نفعله "نحن" أو ما يفعله الله من "أجلنا". في بعض الأحيان، يريد بولس أيضًا أن يفهم أهل غلاطية وأن يركزوا على أمور معينة، لذلك يتحدث إليهم مباشرة. يقول بولس "أنتم" ليُظهر كيف أن ما يقوله ينطبق كذلك على أهل غلاطية تحديدًا. يشعر أهل غلاطية بالحيرة بشأن ما يجعل الشخص مؤمنًا حقيقيًا. لذلك يذكّر بولس أهل غلاطية بما هو صحيح بالنسبة لجميع المؤمنين.</w:t>
      </w:r>
    </w:p>
    <w:p>
      <w:pPr>
        <w:bidi/>
      </w:pPr>
      <w:r>
        <w:rPr>
          <w:rtl/>
          <w:cs/>
          <w:lang w:val="ar_AE" w:bidi="ar_AE"/>
        </w:rPr>
      </w:r>
      <w:r>
        <w:rPr>
          <w:rtl/>
          <w:cs/>
          <w:lang w:val="ar_AE" w:bidi="ar_AE"/>
        </w:rPr>
        <w:t>توقفوا هنا وناقشوا هذا السؤال في مجموعة: نشاط، علِّموا شخصًا آخر في المجموعة أن يفعل مهمة بسيطة، مثل كيفية إعداد طعام معين. أثناء التدريس، أظهروا أنكم أنتم والآخرين تقومون بهذه المهمة بهذه الطريقة. كيف توضحون للمستمعين أنه ينبغي عليهم بدورهم القيام بالمهمة بهذه الطريقة؟ كيف توضحون للمستمعين أنه ينبغي عليهم التركيز على أجزاء معينة من تعليماتك؟ ناقشوا كيف تريدون ترجمة الطريقة التي يتحدث بها بولس عن المؤمنين في العموم وكيف يتحدث بولس إلى المؤمنين في غلاطية تحديدًا. أوقِفوا الاستماع إلى هذا التسجيل الصوتي هنا.</w:t>
      </w:r>
    </w:p>
    <w:p>
      <w:pPr>
        <w:bidi/>
      </w:pPr>
      <w:r>
        <w:rPr>
          <w:rtl/>
          <w:cs/>
          <w:lang w:val="ar_AE" w:bidi="ar_AE"/>
        </w:rPr>
      </w:r>
      <w:r>
        <w:rPr>
          <w:rtl/>
          <w:cs/>
          <w:lang w:val="ar_AE" w:bidi="ar_AE"/>
        </w:rPr>
        <w:t>طوال هذا المقطع، يتحدث بولس عن الطريقة التي يرث بها الأبناء. في ذلك الوقت، كان الرجل في نهاية المطاف يهب معظم ممتلكاته لأبنائه، وخاصة ابنه الأكبر. كان هذا الابن يتمتع بأكبر الحقوق والامتيازات التي يتمتع بها أبناء الرجل. قد يستخدم بولس كلمة "ابن" في كل هذا المقطع ليُظهر أن جميع المؤمنين لديهم امتيازات الابن وحقوقه. كان الناس غالبًا ما يستخدمون الصيغة المذكرة للكلمة، مثل "أبناء"، للإشارة إلى كل من الرجال والنساء، أو الفتيات والفتيان. لذلك سيعرف أهل غلاطية أن بولس يتحدث عن المؤمنات أيضًا. كما يقارن بولس بين الورثة الصغار وبين حال المؤمنين الآن - أبناء الله وبناته البالغين الذين لم يعودوا بحاجة إلى وصي.</w:t>
      </w:r>
    </w:p>
    <w:p>
      <w:pPr>
        <w:bidi/>
      </w:pPr>
      <w:r>
        <w:rPr>
          <w:rtl/>
          <w:cs/>
          <w:lang w:val="ar_AE" w:bidi="ar_AE"/>
        </w:rPr>
      </w:r>
      <w:r>
        <w:rPr>
          <w:rtl/>
          <w:cs/>
          <w:lang w:val="ar_AE" w:bidi="ar_AE"/>
        </w:rPr>
        <w:t>توقفوا هنا وناقشوا كيف تريدون ترجمة كلمة "أبناء" أو "أولاد". في لغتكم، ما الكلمات التي تستخدمها للإشارة إلى أبناء وبنات شخص ما الذين كبروا؟ أوقِفوا الاستماع إلى هذا التسجيل الصوتي هنا.</w:t>
      </w:r>
    </w:p>
    <w:p>
      <w:pPr>
        <w:bidi/>
      </w:pPr>
      <w:r>
        <w:rPr>
          <w:rtl/>
          <w:cs/>
          <w:lang w:val="ar_AE" w:bidi="ar_AE"/>
        </w:rPr>
      </w:r>
      <w:r>
        <w:rPr>
          <w:rtl/>
          <w:cs/>
          <w:lang w:val="ar_AE" w:bidi="ar_AE"/>
        </w:rPr>
        <w:t>في الجزء الأول، يقول بولس إن المؤمنين في غلاطية متحدون جميعًا بسبب أمور معينة. فجميعهم يؤمنون بالرب يسوع، لذلك يجعلهم الله جميعًا أبناءه. جميع المؤمنين متحدون بالمسيح، وهو ما يظهره المؤمنون من خلال المعمودية. عندما يتعمد المؤمنون، فإنهم يظهرون أنهم ينتمون الآن إلى الرب يسوع ويريدون اتباعه واتباع خطاه. يقارن بولس الطريقة التي يصير بها المؤمنون مثل المسيح بالطريقة التي يلبس بها الناس ثيابًا جديدة. يمكن للجميع أن يرى أن المؤمنين أصبحوا الآن أبناء الله، لأن المؤمنين بدأوا يتصرفون مثل المسيح.</w:t>
      </w:r>
    </w:p>
    <w:p>
      <w:pPr>
        <w:bidi/>
      </w:pPr>
      <w:r>
        <w:rPr>
          <w:rtl/>
          <w:cs/>
          <w:lang w:val="ar_AE" w:bidi="ar_AE"/>
        </w:rPr>
      </w:r>
      <w:r>
        <w:rPr>
          <w:rtl/>
          <w:cs/>
          <w:lang w:val="ar_AE" w:bidi="ar_AE"/>
        </w:rPr>
        <w:t>توقفوا هنا وناقشوا هذا السؤال في مجموعة: كيف تتحدث عن الطريقة التي يصبح بها شخص ما مختلفًا تمامًا لأنه يتصرف مثل شخص آخر؟ ناقشوا كيف تريدون ترجمة الطريقة التي يرتدي بها المؤمنون المسيح، كما يرتدي الشخص ثياب جديدة. أوقِفوا الاستماع إلى هذا التسجيل الصوتي هنا.</w:t>
      </w:r>
    </w:p>
    <w:p>
      <w:pPr>
        <w:bidi/>
      </w:pPr>
      <w:r>
        <w:rPr>
          <w:rtl/>
          <w:cs/>
          <w:lang w:val="ar_AE" w:bidi="ar_AE"/>
        </w:rPr>
      </w:r>
      <w:r>
        <w:rPr>
          <w:rtl/>
          <w:cs/>
          <w:lang w:val="ar_AE" w:bidi="ar_AE"/>
        </w:rPr>
        <w:t>لكن الناس ليسوا مختلفين من الخارج فحسب. بل هم مختلفون تماماً في الداخل. لم تعد الاختلافات القديمة بين الناس، التي كانت مهمة في أسلوب الحياة القديم، ذات أهمية. بالطبع، لا تزال هذه الاختلافات موجودة. لا يصير اليهود أممًا، ولا النساء يصبحن رجالًا. لكن هذه الاختلافات لا تؤثر في الطريقة التي يفدي بها الله الناس ويبررهم. بل إن جميع المؤمنين متساوين ومتحدون لأنهم يؤمنون بيسوع المسيح. كل مؤمن هو نسل إبراهيم أو ابنه، ويصبح وريثًا. يرث المؤمنون بركة أو يحصلون عليها، تمامًا كما وعد الله نسل إبراهيم.</w:t>
      </w:r>
    </w:p>
    <w:p>
      <w:pPr>
        <w:bidi/>
      </w:pPr>
      <w:r>
        <w:rPr>
          <w:rtl/>
          <w:cs/>
          <w:lang w:val="ar_AE" w:bidi="ar_AE"/>
        </w:rPr>
      </w:r>
      <w:r>
        <w:rPr>
          <w:rtl/>
          <w:cs/>
          <w:lang w:val="ar_AE" w:bidi="ar_AE"/>
        </w:rPr>
        <w:t>في الجزء الثاني، يتحدث بولس عن شكل الحياة قبل أن يؤمن الناس بالرب يسوع. في البداية، يستخدم بولس تعبيرًا يعني أنه سيشرح المزيد. يقارن بولس بين كيفية عيش الناس عندما كانوا تحت الناموس، وبين الوريث الذي لا يزال قاصرًا. يقول بولس إن هذا الوريث لا يختلف عن العبد. يبالغ بولس في توضيح قصده. فالابن الذي يرث يختلف تمامًا عن العبد. والقاصر جزء من العائلة وسيحصل على أملاك، على عكس العبد. لكن أحدهم يتحكم أو يمتلك سلطانًا على كل من القاصر والعبد. وفي حين أن القاصر ابن، لا يتحكم في الممتلكات التي ستؤول إليه يومًا ما. يتولى الأوصياء والأمناء رعاية القاصر ويتخذون القرارات بشأن الممتلكات التي ستؤول إليه لاحقاً. يفعلون هذا حتى الوقت الذي يقرر فيه الأب أن الابن مستعد للوراثة.</w:t>
      </w:r>
    </w:p>
    <w:p>
      <w:pPr>
        <w:bidi/>
      </w:pPr>
      <w:r>
        <w:rPr>
          <w:rtl/>
          <w:cs/>
          <w:lang w:val="ar_AE" w:bidi="ar_AE"/>
        </w:rPr>
      </w:r>
      <w:r>
        <w:rPr>
          <w:rtl/>
          <w:cs/>
          <w:lang w:val="ar_AE" w:bidi="ar_AE"/>
        </w:rPr>
        <w:t>توقفوا هنا وناقشوا هذا السؤال في مجموعة: في لغتكم، متى الأوقات المقبول فيها المبالغة أو قول شيء ما بقوة شديدة لتوضيح وجهة نظر معينة؟ أوقِفوا الاستماع إلى هذا التسجيل الصوتي هنا.</w:t>
      </w:r>
    </w:p>
    <w:p>
      <w:pPr>
        <w:bidi/>
      </w:pPr>
      <w:r>
        <w:rPr>
          <w:rtl/>
          <w:cs/>
          <w:lang w:val="ar_AE" w:bidi="ar_AE"/>
        </w:rPr>
      </w:r>
      <w:r>
        <w:rPr>
          <w:rtl/>
          <w:cs/>
          <w:lang w:val="ar_AE" w:bidi="ar_AE"/>
        </w:rPr>
        <w:t>بالطريقة عينها التي يكون بها الوريث كالعبد عندما يكون قاصرًا، كان الناس عبيداً. يقول بولس: "كنا عبيدًا"، ليتحدث عن كون جميع المؤمنين، اليهود والأمميين، عبيدًا. سيطرت القوى الأساسية أو القوى الجوهرية على المؤمنين. قد يعني هذا قوانين العالم، أو الآلهة الزائفة، أو الأرواح الباطلة، أو القواعد والعادات المرتبطة بها التي اعتاد الناس عبادتها واتباعها. في كلتا الحالتين، يتحدث بولس عن الأشياء القديمة التي اعتاد الناس العيش وفقًا لها والامتثال لها.</w:t>
      </w:r>
    </w:p>
    <w:p>
      <w:pPr>
        <w:bidi/>
      </w:pPr>
      <w:r>
        <w:rPr>
          <w:rtl/>
          <w:cs/>
          <w:lang w:val="ar_AE" w:bidi="ar_AE"/>
        </w:rPr>
      </w:r>
      <w:r>
        <w:rPr>
          <w:rtl/>
          <w:cs/>
          <w:lang w:val="ar_AE" w:bidi="ar_AE"/>
        </w:rPr>
        <w:t>توقفوا هنا وناقشوا هذا السؤال في مجموعة: في لغتكم، كيف تشيرون إلى الشرائع، أو الأرواح، أو الآلهة الزائفة، أو الأشياء التي يطيعها الناس بدلًا من الله؟ ناقشوا كيف تريدون ترجمة مجموعة يمكن أن تشمل أي من هذه الأشياء. يمكنكم أيضًا ذكر أحد هذه الأشياء كمثال، مثل "الطريقة التي كنا بها عبيدًا لأشياء مثل الناموس". أوقِفوا الاستماع إلى هذا التسجيل الصوتي هنا.</w:t>
      </w:r>
    </w:p>
    <w:p>
      <w:pPr>
        <w:bidi/>
      </w:pPr>
      <w:r>
        <w:rPr>
          <w:rtl/>
          <w:cs/>
          <w:lang w:val="ar_AE" w:bidi="ar_AE"/>
        </w:rPr>
      </w:r>
      <w:r>
        <w:rPr>
          <w:rtl/>
          <w:cs/>
          <w:lang w:val="ar_AE" w:bidi="ar_AE"/>
        </w:rPr>
        <w:t>في الجزء الثالث، يذكّر بولس أهل غلاطية بما فعله الله للمؤمنين. ربما يكون بولس قد روى هذه القصة بطريقة تمكن المؤمنين من تكرارها لتذكير أنفسهم بهذه القصة الحقيقية. يقول بولس إن الله الآب هو الذي قرر الوقت المناسب لإرسال ابنه. يدعو بولس يسوع ابن الله ليُذكِّر المؤمنين بالعلاقة الخاصة بين الله الآب ويسوع. والآن صار المؤمنون في علاقة بنوة مع الله الآب! كان الرب يسوع مع الله في السماء. الذي أرسله من السماء إلى الأرض. يقول بولس إن الرب يسوع ولد من امرأة. هذه عبارة تعني أن الشخصَ إنسانُ.</w:t>
      </w:r>
    </w:p>
    <w:p>
      <w:pPr>
        <w:bidi/>
      </w:pPr>
      <w:r>
        <w:rPr>
          <w:rtl/>
          <w:cs/>
          <w:lang w:val="ar_AE" w:bidi="ar_AE"/>
        </w:rPr>
      </w:r>
      <w:r>
        <w:rPr>
          <w:rtl/>
          <w:cs/>
          <w:lang w:val="ar_AE" w:bidi="ar_AE"/>
        </w:rPr>
        <w:t>توقفوا هنا وناقشوا هذا السؤال في مجموعة: في لغتكم، ما بعض العبارات التي تستخدمونها للحديث عن الطريقة التي يكون بها الشخص إنسانًا؟ أوقِفوا الاستماع إلى هذا التسجيل الصوتي هنا.</w:t>
      </w:r>
    </w:p>
    <w:p>
      <w:pPr>
        <w:bidi/>
      </w:pPr>
      <w:r>
        <w:rPr>
          <w:rtl/>
          <w:cs/>
          <w:lang w:val="ar_AE" w:bidi="ar_AE"/>
        </w:rPr>
      </w:r>
      <w:r>
        <w:rPr>
          <w:rtl/>
          <w:cs/>
          <w:lang w:val="ar_AE" w:bidi="ar_AE"/>
        </w:rPr>
        <w:t>كان الرب يسوع أيضًا تحت الناموس، أي أنه كان عليه أن يطيعه، تمامًا كما كان على الناس، الذين جاء الرب يسوع ليخلصهم، أن يطيعوه. وقد خلَّص الرب يسوع الناس تحت الناموس. يشير هذا إلى كل من اليهود والأمم، الذين عاشوا جميعًا تحت شرائع معينة. كان كل هؤلاء الناس مثل عبيد للناموس. فدى الرب يسوع هؤلاء الناس، كما يدفع شخص مالاً ليحرر عبدًا. عندما فدى ابن الله الناس، تبنّاهم الله بوصفهم أبناء له.</w:t>
      </w:r>
    </w:p>
    <w:p>
      <w:pPr>
        <w:bidi/>
      </w:pPr>
      <w:r>
        <w:rPr>
          <w:rtl/>
          <w:cs/>
          <w:lang w:val="ar_AE" w:bidi="ar_AE"/>
        </w:rPr>
      </w:r>
      <w:r>
        <w:rPr>
          <w:rtl/>
          <w:cs/>
          <w:lang w:val="ar_AE" w:bidi="ar_AE"/>
        </w:rPr>
        <w:t>لأن المؤمنين هم أبناء، فإن روح الابن، أو الروح القدس، يكون معهم. يقول بولس: "لأنكم أبناء"، مخاطبًا أهل غلاطية مباشرة. يؤكد بولس أن جميع أهل غلاطية يتمتعون بوضع قانوني كامل بصفتهم أبناء، حتى وإن كانوا من الأمم. ثم يعود بولس ليقول "قلوبنا" ليركز على حقيقة أن جميع المؤمنين هم أبناء الله وأنهم يمتلكون الروح القدس. يسكن الروح في قلوب المؤمنين. كان الناس يستخدمون كلمة قلب للإشارة إلى حيث أفكار الشخص ومشاعره وقراراته. يساعد الروح القدس المؤمنين عندما يفكرون ويشعرون ويتخذون القرارات. ويُمكِّن الروح القدس المؤمنين من الصراخ أو الصلاة بصدق وإخلاص. عندما يصلي المؤمنون، يمكنهم أن ينادوا الله باسم قريب ومحبب مثل الأب، مما يدل على العلاقة الوثيقة التي تربط المؤمنين بالله. دعا يسوع، ابن الله، الله "أبَّا". والآن، بما أن المؤمنين هم أبناء الله أيضًا، فليدعوا الله "أبَّا".</w:t>
      </w:r>
    </w:p>
    <w:p>
      <w:pPr>
        <w:bidi/>
      </w:pPr>
      <w:r>
        <w:rPr>
          <w:rtl/>
          <w:cs/>
          <w:lang w:val="ar_AE" w:bidi="ar_AE"/>
        </w:rPr>
      </w:r>
      <w:r>
        <w:rPr>
          <w:rtl/>
          <w:cs/>
          <w:lang w:val="ar_AE" w:bidi="ar_AE"/>
        </w:rPr>
        <w:t>توقفوا هنا وناقشوا هذا السؤال في مجموعة: في لغتكم، ما الاسم الشخصي والودود الذي يدعو الأبناء أبيهم؟ ناقشوا هنا كيف تريدون ترجمة كلمة "أبَّا". وتحتفظ بعض الترجمات بالكلمة في اللغة الأصلية وتضيف كلمتها الخاصة للأب أيضًا. وتضع ترجمات أخرى كلمتها الخاصة لكلمة الآب. أوقِفوا الاستماع إلى هذا التسجيل الصوتي هنا.</w:t>
      </w:r>
    </w:p>
    <w:p>
      <w:pPr>
        <w:bidi/>
      </w:pPr>
      <w:r>
        <w:rPr>
          <w:rtl/>
          <w:cs/>
          <w:lang w:val="ar_AE" w:bidi="ar_AE"/>
        </w:rPr>
      </w:r>
      <w:r>
        <w:rPr>
          <w:rtl/>
          <w:cs/>
          <w:lang w:val="ar_AE" w:bidi="ar_AE"/>
        </w:rPr>
        <w:t>وختاماً، ولتأكيد الأمور المهمة التي قالها بولس للتو، يتحدث بولس مرة أخرى مباشرة إلى أهل غلاطية. يذكّر بولس أهل غلاطية بأنهم لم يعودوا عبيداً بل أبناء وورثة، بسبب ما فعله الله. إذا عاد المؤمنون إلى اتباع الشريعة، فسيكون ذلك بمنزلة العودة إلى كونهم قُصَّرًا وعبيداً مرة أخرى!</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3: 26 - 4: 7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هم غلاطيون، يهود أو أمميون، رجالًا أو نساء، أحرار أو عبيد</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المسيح يسوع، ابن الله</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الورثة القُصَّر</w:t>
      </w:r>
    </w:p>
    <w:p>
      <w:pPr>
        <w:pStyle w:val="ListBullet"/>
        <w:bidi/>
        <w:spacing w:line="240" w:lineRule="auto"/>
        <w:ind w:left="720"/>
      </w:pPr>
      <w:r>
        <w:rPr>
          <w:rtl/>
          <w:cs/>
          <w:lang w:val="ar_AE" w:bidi="ar_AE"/>
        </w:rPr>
      </w:r>
      <w:r>
        <w:rPr>
          <w:rtl/>
          <w:cs/>
          <w:lang w:val="ar_AE" w:bidi="ar_AE"/>
        </w:rPr>
        <w:t>الأوصياء والأمناء</w:t>
      </w:r>
    </w:p>
    <w:p>
      <w:pPr>
        <w:pStyle w:val="ListBullet"/>
        <w:bidi/>
        <w:spacing w:line="240" w:lineRule="auto"/>
        <w:ind w:left="720"/>
      </w:pPr>
      <w:r>
        <w:rPr>
          <w:rtl/>
          <w:cs/>
          <w:lang w:val="ar_AE" w:bidi="ar_AE"/>
        </w:rPr>
      </w:r>
      <w:r>
        <w:rPr>
          <w:rtl/>
          <w:cs/>
          <w:lang w:val="ar_AE" w:bidi="ar_AE"/>
        </w:rPr>
        <w:t>آباء الورثة</w:t>
      </w:r>
    </w:p>
    <w:p>
      <w:pPr>
        <w:pStyle w:val="ListBullet"/>
        <w:bidi/>
        <w:spacing w:line="240" w:lineRule="auto"/>
        <w:ind w:left="720"/>
      </w:pPr>
      <w:r>
        <w:rPr>
          <w:rtl/>
          <w:cs/>
          <w:lang w:val="ar_AE" w:bidi="ar_AE"/>
        </w:rPr>
      </w:r>
      <w:r>
        <w:rPr>
          <w:rtl/>
          <w:cs/>
          <w:lang w:val="ar_AE" w:bidi="ar_AE"/>
        </w:rPr>
        <w:t>القوى الأساسية أو السلطات</w:t>
      </w:r>
    </w:p>
    <w:p>
      <w:pPr>
        <w:pStyle w:val="ListBullet"/>
        <w:bidi/>
        <w:spacing w:line="240" w:lineRule="auto"/>
        <w:ind w:left="720"/>
      </w:pPr>
      <w:r>
        <w:rPr>
          <w:rtl/>
          <w:cs/>
          <w:lang w:val="ar_AE" w:bidi="ar_AE"/>
        </w:rPr>
      </w:r>
      <w:r>
        <w:rPr>
          <w:rtl/>
          <w:cs/>
          <w:lang w:val="ar_AE" w:bidi="ar_AE"/>
        </w:rPr>
        <w:t>المرأة التي وُلد لها ابن الله، أو أم يسوع</w:t>
      </w:r>
    </w:p>
    <w:p>
      <w:pPr>
        <w:pStyle w:val="ListBullet"/>
        <w:bidi/>
        <w:spacing w:line="240" w:lineRule="auto"/>
        <w:ind w:left="720"/>
      </w:pPr>
      <w:r>
        <w:rPr>
          <w:rtl/>
          <w:cs/>
          <w:lang w:val="ar_AE" w:bidi="ar_AE"/>
        </w:rPr>
      </w:r>
      <w:r>
        <w:rPr>
          <w:rtl/>
          <w:cs/>
          <w:lang w:val="ar_AE" w:bidi="ar_AE"/>
        </w:rPr>
        <w:t>وروح ابن الله، أو الروح القدس</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الاستماع إلى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"أنتم جميعاً الذين اتحدتم بالمسيح يسوع فأنتم أبناء الله لأنكم تؤمنون بالمسيح. أنتم الذين نلتم المعمودية اتحدتم بالمسيح، وصرتم مثل المسيح. أنتم جميعاً واحد في المسيح يسوع، لذلك لا يهم إن كان الشخص يهودياً أو غير يهودي، عبداً أو حراً، رجلاً أو امرأة. الآن وقد أصبحتم من نسل المسيح، فأنتم من نسل إبراهيم، وتنالون البركة التي وعد الله بها إبراهيم".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"دعوني أوضح أكثر. عندما يكون الابن الذي سيرث ممتلكات والده قاصرًا، يكون لشخص آخر سلطة عليه، كما يكون لشخص سلطة على عبد. سيملك الابن ممتلكات والده يوماً ما، لكن القاصر ليس لديه سلطة على أي شيء حتى الآن. يجب على القاصر أن يطيع الذين يعتنون به وبالممتلكات حتى يحضر الوقت الذي يصبح فيه الابن مالكًا. يقرر والد الابن متى سيكون ذلك. وكان الأمر نفسه معنا، قبل مجيء المسيح. كنا مثل القُصَّر، وكُنّا مثل عبيد لقوى هذا العالم".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الوريث الذي لا يزال قاصرًا: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والد الوريث: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"لكن عندما جاء ملء الزمان، أرسل الله ابنه إلى الأرض. وُلد ابن الله إنسانًا وكان عليه أن يطيع الناموس. لقد أرسله الله ليحررنا نحن عبيد الناموس حتى يجعلنا الله أبناءه. ولأنكم أبناء الله، أرسل الله روح ابنه، الروح القدس، ليسكن فينا. إنه الروح القدس الذي يمكّننا من أن ننادي "أبا" أو "يا أبانا". لذلك لم تعُد عبداً بل ابنًا. ولأنك ابن الله، فقد جعلك الله وارثاً 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يسوع السؤال التالي: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3: 26–4: 7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كل من يتّحد </w:t>
      </w:r>
      <w:r>
        <w:rPr>
          <w:b/>
          <w:rtl/>
          <w:cs/>
          <w:lang w:val="ar_AE" w:bidi="ar_AE"/>
        </w:rPr>
        <w:t>بالمسيح</w:t>
      </w:r>
      <w:r>
        <w:rPr>
          <w:rtl/>
          <w:cs/>
          <w:lang w:val="ar_AE" w:bidi="ar_AE"/>
        </w:rPr>
        <w:t xml:space="preserve"> هو ابن لله. المسيح هو لقب يُطلق على الرب يسوع، وهو يُذكّر المؤمنين بأن الرب يسوع هو المخلص. لمزيد من المعلومات عن المسيح،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وعندما يبدأ الناس في الثقة بيسوع، فإن الله يتبنّاهم كأولاد. لذلك، يستخدم الناس أحيانًا عبارة "أبناء الله" لوصف الأشخاص الذين يؤمنون بالرب يسوع ويتبعونه.</w:t>
      </w:r>
    </w:p>
    <w:p>
      <w:pPr>
        <w:bidi/>
      </w:pPr>
      <w:r>
        <w:rPr>
          <w:rtl/>
          <w:cs/>
          <w:lang w:val="ar_AE" w:bidi="ar_AE"/>
        </w:rPr>
      </w:r>
      <w:r>
        <w:rPr>
          <w:rtl/>
          <w:cs/>
          <w:lang w:val="ar_AE" w:bidi="ar_AE"/>
        </w:rPr>
        <w:t xml:space="preserve">يتبنى الله الناس لنفسه بناء على </w:t>
      </w:r>
      <w:r>
        <w:rPr>
          <w:b/>
          <w:rtl/>
          <w:cs/>
          <w:lang w:val="ar_AE" w:bidi="ar_AE"/>
        </w:rPr>
        <w:t>إيمانهم</w:t>
      </w:r>
      <w:r>
        <w:rPr>
          <w:rtl/>
          <w:cs/>
          <w:lang w:val="ar_AE" w:bidi="ar_AE"/>
        </w:rPr>
        <w:t>. وهذا الإيمان هو الطريقة التي يؤمن بها الناس بيسوع. ولمزيد من المعلومات عن الإيمان، راجعوا قاموس الكلمات الرئيسية. استخدموا الكلمة أو العبارة نفسها التي استخدمتموها في المقاطع السابقة للإشارة إلى الإيمان.</w:t>
      </w:r>
    </w:p>
    <w:p>
      <w:pPr>
        <w:bidi/>
      </w:pPr>
      <w:r>
        <w:rPr>
          <w:rtl/>
          <w:cs/>
          <w:lang w:val="ar_AE" w:bidi="ar_AE"/>
        </w:rPr>
      </w:r>
      <w:r>
        <w:rPr>
          <w:rtl/>
          <w:cs/>
          <w:lang w:val="ar_AE" w:bidi="ar_AE"/>
        </w:rPr>
        <w:t>إن المؤمنين الذين ينالون المعمودية متحدون مع المسيح. كان الناس يعتمدون، أو يغتسلون بالماء، لإظهار أنهم قد تابوا أو ابتعدوا عن خطاياهم وتوجهوا إلى الله من خلال الإيمان بالرب يسوع. عندما يعتمد الناس، فإنهم يظهرون أنهم ينتمون الآن إلى الرب يسوع ويريدون اتباعه.</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المعمودية</w:t>
      </w:r>
      <w:r>
        <w:rPr>
          <w:rtl/>
          <w:cs/>
          <w:lang w:val="ar_AE" w:bidi="ar_AE"/>
        </w:rPr>
        <w:t>. راجعوا كلمة معمودية في قاموس الكلمات الرئيسية لمزيد من المعلومات، إذا كنتم قد ترجمتم هذه الكلمة في سِفر آخر من الكتاب المُقدَّس، فاستخدموا الكلمة ذاتها التي استخدمتوها هناك. أوقِفوا الاستماع إلى هذا التسجيل الصوتي هنا.</w:t>
      </w:r>
    </w:p>
    <w:p>
      <w:pPr>
        <w:bidi/>
      </w:pPr>
      <w:r>
        <w:rPr>
          <w:rtl/>
          <w:cs/>
          <w:lang w:val="ar_AE" w:bidi="ar_AE"/>
        </w:rPr>
      </w:r>
      <w:r>
        <w:rPr>
          <w:b/>
          <w:rtl/>
          <w:cs/>
          <w:lang w:val="ar_AE" w:bidi="ar_AE"/>
        </w:rPr>
        <w:t>اليهود</w:t>
      </w:r>
      <w:r>
        <w:rPr>
          <w:rtl/>
          <w:cs/>
          <w:lang w:val="ar_AE" w:bidi="ar_AE"/>
        </w:rPr>
        <w:t xml:space="preserve"> </w:t>
      </w:r>
      <w:r>
        <w:rPr>
          <w:b/>
          <w:rtl/>
          <w:cs/>
          <w:lang w:val="ar_AE" w:bidi="ar_AE"/>
        </w:rPr>
        <w:t>والأمم</w:t>
      </w:r>
      <w:r>
        <w:rPr>
          <w:rtl/>
          <w:cs/>
          <w:lang w:val="ar_AE" w:bidi="ar_AE"/>
        </w:rPr>
        <w:t xml:space="preserve"> متساوون في الإيمان ومتحدون مع المسيح. وتشير كلمة "يهود" إلى الناس الذين ينحدرون من نسل يعقوب. وتشير كلمة الأمم إلى جميع الناس الذين ليسوا يهودًا. في اللغة الأصلية، يستخدم بولس كلمة "اليوناني" للإشارة إلى الأمم. للحصول على مزيد من المعلومات حول اليهود والأمم، يرجى الرجوع إلى قاموس الكلمات الرئيسية. استخدموا الكلمات أو العبارات نفسها التي استخدمتموها سابقًا لكلمتي "يعود" و"أمم".</w:t>
      </w:r>
    </w:p>
    <w:p>
      <w:pPr>
        <w:bidi/>
      </w:pPr>
      <w:r>
        <w:rPr>
          <w:rtl/>
          <w:cs/>
          <w:lang w:val="ar_AE" w:bidi="ar_AE"/>
        </w:rPr>
      </w:r>
      <w:r>
        <w:rPr>
          <w:rtl/>
          <w:cs/>
          <w:lang w:val="ar_AE" w:bidi="ar_AE"/>
        </w:rPr>
        <w:t xml:space="preserve">إن </w:t>
      </w:r>
      <w:r>
        <w:rPr>
          <w:b/>
          <w:rtl/>
          <w:cs/>
          <w:lang w:val="ar_AE" w:bidi="ar_AE"/>
        </w:rPr>
        <w:t>العبيد</w:t>
      </w:r>
      <w:r>
        <w:rPr>
          <w:rtl/>
          <w:cs/>
          <w:lang w:val="ar_AE" w:bidi="ar_AE"/>
        </w:rPr>
        <w:t xml:space="preserve"> والأحرار هم أيضًا مؤمنون متساوون ومتحدون مع المسيح. والعبد هو شخص يعمل لدى شخص آخر. لا يحصل العبد على أجر مقابل عمله، ولا يتمتع بحرية مغادرة سيده متى يشاء. ولمزيد من المعلومات عن كلمة العبد، راجعوا قاموس الكلمات الرئيسية. استخدموا الكلمة أو العبارة ذاتها التي استخدمتموها في المقاطع السابقة للإشارة إلى كلمة عبد.</w:t>
      </w:r>
    </w:p>
    <w:p>
      <w:pPr>
        <w:bidi/>
      </w:pPr>
      <w:r>
        <w:rPr>
          <w:rtl/>
          <w:cs/>
          <w:lang w:val="ar_AE" w:bidi="ar_AE"/>
        </w:rPr>
      </w:r>
      <w:r>
        <w:rPr>
          <w:rtl/>
          <w:cs/>
          <w:lang w:val="ar_AE" w:bidi="ar_AE"/>
        </w:rPr>
        <w:t xml:space="preserve">إذا كان الناس ينتمون إلى المسيح، فهم </w:t>
      </w:r>
      <w:r>
        <w:rPr>
          <w:b/>
          <w:rtl/>
          <w:cs/>
          <w:lang w:val="ar_AE" w:bidi="ar_AE"/>
        </w:rPr>
        <w:t>ذرية</w:t>
      </w:r>
      <w:r>
        <w:rPr>
          <w:rtl/>
          <w:cs/>
          <w:lang w:val="ar_AE" w:bidi="ar_AE"/>
        </w:rPr>
        <w:t xml:space="preserve"> إبراهيم. ذرية الرجل هي طريقة أخرى للتعبير عن نسل الرجل. لمزيد من المعلومات بخصوص كلمة نسل، برجاء الرجوع إلى قاموس الكلمات الرئيسية. استخدموا الكلمة أو العبارة نفسها التي استخدمتموها في المقاطع السابقة لترجمة كلمة "نسل". </w:t>
      </w:r>
    </w:p>
    <w:p>
      <w:pPr>
        <w:bidi/>
      </w:pPr>
      <w:r>
        <w:rPr>
          <w:rtl/>
          <w:cs/>
          <w:lang w:val="ar_AE" w:bidi="ar_AE"/>
        </w:rPr>
      </w:r>
      <w:r>
        <w:rPr>
          <w:rtl/>
          <w:cs/>
          <w:lang w:val="ar_AE" w:bidi="ar_AE"/>
        </w:rPr>
        <w:t>المؤمنون ورثة. الوارث هو شخص يرث ممتلكات أو ثروة بعد موت شخص آخر. في ذلك الوقت، عندما يموت الأب، تنتقل ممتلكات ذلك الأب إلى ابنه. المؤمنون هم ورثة الوعد. وهذا يعني أن ما وعد الله به إبراهيم أصبح الآن وعداً للمؤمنين أيضاً.</w:t>
      </w:r>
    </w:p>
    <w:p>
      <w:pPr>
        <w:bidi/>
      </w:pPr>
      <w:r>
        <w:rPr>
          <w:rtl/>
          <w:cs/>
          <w:lang w:val="ar_AE" w:bidi="ar_AE"/>
        </w:rPr>
      </w:r>
      <w:r>
        <w:rPr>
          <w:rtl/>
          <w:cs/>
          <w:lang w:val="ar_AE" w:bidi="ar_AE"/>
        </w:rPr>
        <w:t xml:space="preserve">توقفوا هنا وناقشوا في مجموعة الكلمة أو العبارة التي ستستخدمونها لكلمة </w:t>
      </w:r>
      <w:r>
        <w:rPr>
          <w:b/>
          <w:rtl/>
          <w:cs/>
          <w:lang w:val="ar_AE" w:bidi="ar_AE"/>
        </w:rPr>
        <w:t>وريث</w:t>
      </w:r>
      <w:r>
        <w:rPr>
          <w:rtl/>
          <w:cs/>
          <w:lang w:val="ar_AE" w:bidi="ar_AE"/>
        </w:rPr>
        <w:t>. وانظروا كلمة وريث في "قاموس الكلمات الرئيسية" للمزيد من المعلومات. إذا كنتم قد ترجمتم هذه الكلمة في سِفر آخر من الكتاب المُقدَّس، فاستخدموا الكلمة ذاتها التي استخدمتوها هناك. أوقِفوا الاستماع إلى هذا التسجيل الصوتي هنا.</w:t>
      </w:r>
    </w:p>
    <w:p>
      <w:pPr>
        <w:bidi/>
      </w:pPr>
      <w:r>
        <w:rPr>
          <w:rtl/>
          <w:cs/>
          <w:lang w:val="ar_AE" w:bidi="ar_AE"/>
        </w:rPr>
      </w:r>
      <w:r>
        <w:rPr>
          <w:rtl/>
          <w:cs/>
          <w:lang w:val="ar_AE" w:bidi="ar_AE"/>
        </w:rPr>
        <w:t xml:space="preserve">المؤمنون ورثة بفضل وعد الله. استخدموا الكلمة أو العبارة نفسها التي استخدمتموها في المقاطع السابقة لترجمة كلمة "الوعد". </w:t>
      </w:r>
    </w:p>
    <w:p>
      <w:pPr>
        <w:bidi/>
      </w:pPr>
      <w:r>
        <w:rPr>
          <w:rtl/>
          <w:cs/>
          <w:lang w:val="ar_AE" w:bidi="ar_AE"/>
        </w:rPr>
      </w:r>
      <w:r>
        <w:rPr>
          <w:rtl/>
          <w:cs/>
          <w:lang w:val="ar_AE" w:bidi="ar_AE"/>
        </w:rPr>
        <w:t>يتولى الأوصياء والأمناء رعاية الوريث عندما يكون لا يزال قاصرًا. هؤلاء هم الأشخاص الذين اختارهم الأب لرعاية ابنه في صغره. هؤلاء الأشخاص لديهم السلطة لإصدار الأوامر للابن. كما يتولون العناية بالممتلكات التي سيرثها الابن يوماً ما. الوصي هو مصطلح عام يُطلق على الشخص الذي يتولى رعاية الطفل. كلمة "أمين" هي كلمة أكثر تحديداً للشخص الذي يتولى رعاية الأموال أو الممتلكات.</w:t>
      </w:r>
    </w:p>
    <w:p>
      <w:pPr>
        <w:bidi/>
      </w:pPr>
      <w:r>
        <w:rPr>
          <w:rtl/>
          <w:cs/>
          <w:lang w:val="ar_AE" w:bidi="ar_AE"/>
        </w:rPr>
      </w:r>
      <w:r>
        <w:rPr>
          <w:rtl/>
          <w:cs/>
          <w:lang w:val="ar_AE" w:bidi="ar_AE"/>
        </w:rPr>
        <w:t xml:space="preserve">توقّفوا هنا وناقشوا في مجموعة الكلمات أو العبارات التي ستستخدمونها للإشارة إلى </w:t>
      </w:r>
      <w:r>
        <w:rPr>
          <w:b/>
          <w:rtl/>
          <w:cs/>
          <w:lang w:val="ar_AE" w:bidi="ar_AE"/>
        </w:rPr>
        <w:t>الأوصياء</w:t>
      </w:r>
      <w:r>
        <w:rPr>
          <w:rtl/>
          <w:cs/>
          <w:lang w:val="ar_AE" w:bidi="ar_AE"/>
        </w:rPr>
        <w:t xml:space="preserve"> </w:t>
      </w:r>
      <w:r>
        <w:rPr>
          <w:b/>
          <w:rtl/>
          <w:cs/>
          <w:lang w:val="ar_AE" w:bidi="ar_AE"/>
        </w:rPr>
        <w:t>والأمناء</w:t>
      </w:r>
      <w:r>
        <w:rPr>
          <w:rtl/>
          <w:cs/>
          <w:lang w:val="ar_AE" w:bidi="ar_AE"/>
        </w:rPr>
        <w:t>. وإذا كنتم قد ترجمتم هذه الكلمات من قبل في سِفر آخر من الكتاب المقدّس، استخدموا الكلمات عينها التي استخدمتموها هناك. أوقِفوا الاستماع إلى هذا التسجيل الصوتي هنا.</w:t>
      </w:r>
    </w:p>
    <w:p>
      <w:pPr>
        <w:bidi/>
      </w:pPr>
      <w:r>
        <w:rPr>
          <w:rtl/>
          <w:cs/>
          <w:lang w:val="ar_AE" w:bidi="ar_AE"/>
        </w:rPr>
      </w:r>
      <w:r>
        <w:rPr>
          <w:rtl/>
          <w:cs/>
          <w:lang w:val="ar_AE" w:bidi="ar_AE"/>
        </w:rPr>
        <w:t>كانت القوى الأساسية تسيطر على أهل غلاطية كما يسيطر السيد على عبده. قد يعني هذا الناموس اليهودي أو غيره من القواعد والعادات. قد يعني هذا أيضاً القوى الشريرة أو الأرواح التي يعبدها الناس كآلهة.</w:t>
      </w:r>
    </w:p>
    <w:p>
      <w:pPr>
        <w:bidi/>
      </w:pPr>
      <w:r>
        <w:rPr>
          <w:rtl/>
          <w:cs/>
          <w:lang w:val="ar_AE" w:bidi="ar_AE"/>
        </w:rPr>
      </w:r>
      <w:r>
        <w:rPr>
          <w:rtl/>
          <w:cs/>
          <w:lang w:val="ar_AE" w:bidi="ar_AE"/>
        </w:rPr>
        <w:t xml:space="preserve">توقفوا هنا وناقشوا كمجموعة الكلمات أو العبارات التي ستستخدمونها </w:t>
      </w:r>
      <w:r>
        <w:rPr>
          <w:b/>
          <w:rtl/>
          <w:cs/>
          <w:lang w:val="ar_AE" w:bidi="ar_AE"/>
        </w:rPr>
        <w:t>للقوى</w:t>
      </w:r>
      <w:r>
        <w:rPr>
          <w:rtl/>
          <w:cs/>
          <w:lang w:val="ar_AE" w:bidi="ar_AE"/>
        </w:rPr>
        <w:t xml:space="preserve"> أو </w:t>
      </w:r>
      <w:r>
        <w:rPr>
          <w:b/>
          <w:rtl/>
          <w:cs/>
          <w:lang w:val="ar_AE" w:bidi="ar_AE"/>
        </w:rPr>
        <w:t>القدرات الأساسية</w:t>
      </w:r>
      <w:r>
        <w:rPr>
          <w:rtl/>
          <w:cs/>
          <w:lang w:val="ar_AE" w:bidi="ar_AE"/>
        </w:rPr>
        <w:t>. ابحثوا عن كلمة شريعة (قانون) في قاموس الكلمات الرئيسية لمزيد من المعلومات. على الرغم من أن القوى الأساسية تشير إلى أنواع كثيرة من الأشياء، ابحثوا عن الأرواح الشريرة في قاموس الكلمات الرئيسية لمزيد من المعلومات حول أحد أنواع القوى التي قد يتحدث عنها بولس. وإذا كنتم قد ترجمتم هذه الكلمات من قبل في سِفر آخر من الكتاب المقدّس، استخدموا الكلمات عينها التي استخدمتموها هناك. أوقِفوا الاستماع إلى هذا التسجيل الصوتي هنا.</w:t>
      </w:r>
    </w:p>
    <w:p>
      <w:pPr>
        <w:bidi/>
      </w:pPr>
      <w:r>
        <w:rPr>
          <w:rtl/>
          <w:cs/>
          <w:lang w:val="ar_AE" w:bidi="ar_AE"/>
        </w:rPr>
      </w:r>
      <w:r>
        <w:rPr>
          <w:rtl/>
          <w:cs/>
          <w:lang w:val="ar_AE" w:bidi="ar_AE"/>
        </w:rPr>
        <w:t xml:space="preserve">أرسل الله </w:t>
      </w:r>
      <w:r>
        <w:rPr>
          <w:b/>
          <w:rtl/>
          <w:cs/>
          <w:lang w:val="ar_AE" w:bidi="ar_AE"/>
        </w:rPr>
        <w:t>ابنه</w:t>
      </w:r>
      <w:r>
        <w:rPr>
          <w:rtl/>
          <w:cs/>
          <w:lang w:val="ar_AE" w:bidi="ar_AE"/>
        </w:rPr>
        <w:t xml:space="preserve"> ليعيش بيننا في صورة إنسان. يُدعى يسوع ابن الله لأن له عَلاقة خاصة بالله الآب. فالله ويسوع يحبان بعضهما البعض تمامًا كما يحب الأب والابن بعضهما البعض. ولمزيد من المعلومات عن ابن الله، راجعوا قاموس الكلمات الرئيسية. استخدموا نفس الكلمة أو العبارة التي استخدمتموها سابقًا لترجمة لقب "ابن الله". </w:t>
      </w:r>
    </w:p>
    <w:p>
      <w:pPr>
        <w:bidi/>
      </w:pPr>
      <w:r>
        <w:rPr>
          <w:rtl/>
          <w:cs/>
          <w:lang w:val="ar_AE" w:bidi="ar_AE"/>
        </w:rPr>
      </w:r>
      <w:r>
        <w:rPr>
          <w:rtl/>
          <w:cs/>
          <w:lang w:val="ar_AE" w:bidi="ar_AE"/>
        </w:rPr>
        <w:t xml:space="preserve">كان على يسوع أن يطيع </w:t>
      </w:r>
      <w:r>
        <w:rPr>
          <w:b/>
          <w:rtl/>
          <w:cs/>
          <w:lang w:val="ar_AE" w:bidi="ar_AE"/>
        </w:rPr>
        <w:t>الناموس</w:t>
      </w:r>
      <w:r>
        <w:rPr>
          <w:rtl/>
          <w:cs/>
          <w:lang w:val="ar_AE" w:bidi="ar_AE"/>
        </w:rPr>
        <w:t>. والناموس هو مجموعة التعليمات التي أعطاها الله لشعب إسرائيل. عندما يتحدث بولس لاحقاً عن الأشخاص الخاضعين للناموس، فإنه يشير إلى الطريقة التي يتعين على الناس في كل مكان اتباع شرائع معينة. ولمزيد من المعلومات عن الناموس، راجعوا "قاموس الكلمات الرئيسية". استخدم الكلمة أو العبارة ذاتها التي استخدمتموها في المقاطع السابقة للإشارة إلى كلمة "ناموس".</w:t>
      </w:r>
    </w:p>
    <w:p>
      <w:pPr>
        <w:bidi/>
      </w:pPr>
      <w:r>
        <w:rPr>
          <w:rtl/>
          <w:cs/>
          <w:lang w:val="ar_AE" w:bidi="ar_AE"/>
        </w:rPr>
      </w:r>
      <w:r>
        <w:rPr>
          <w:rtl/>
          <w:cs/>
          <w:lang w:val="ar_AE" w:bidi="ar_AE"/>
        </w:rPr>
        <w:t xml:space="preserve">جاء الرب يسوع </w:t>
      </w:r>
      <w:r>
        <w:rPr>
          <w:b/>
          <w:rtl/>
          <w:cs/>
          <w:lang w:val="ar_AE" w:bidi="ar_AE"/>
        </w:rPr>
        <w:t>ليُخلّص</w:t>
      </w:r>
      <w:r>
        <w:rPr>
          <w:rtl/>
          <w:cs/>
          <w:lang w:val="ar_AE" w:bidi="ar_AE"/>
        </w:rPr>
        <w:t xml:space="preserve"> الذين تحت الناموس. وعندما تفدي شخصًا، فإنك تحرره من الديون أو العبودية. قدم الرب يسوع حياته بدلاً منا، كما يدفع الشخص فديةً، ليحررنا من عبودية الخطية والشر. ولمزيد من المعلومات عن كلمة فدى، راجعوا قاموس الكلمات الرئيسيّة. استخدم الكلمة أو العبارة نفسها التي استخدمتها في الفقرات السابقة للدلالة على كلمة "فدى".</w:t>
      </w:r>
    </w:p>
    <w:p>
      <w:pPr>
        <w:bidi/>
      </w:pPr>
      <w:r>
        <w:rPr>
          <w:rtl/>
          <w:cs/>
          <w:lang w:val="ar_AE" w:bidi="ar_AE"/>
        </w:rPr>
      </w:r>
      <w:r>
        <w:rPr>
          <w:rtl/>
          <w:cs/>
          <w:lang w:val="ar_AE" w:bidi="ar_AE"/>
        </w:rPr>
        <w:t>لقد تبنى الله المؤمنين. عندما يتبنى شخص ما طفلاً، فإن هذا الشخص يأخذ قانوناً طفل شخص آخر إلى عائلته ويعتني به كما لو كان طفله. يتمتع الطفل المُتَبنى بجميع الحقوق والامتيازات التي يتمتع بها أبناء الشخص الآخرون. يحب الشخص الطفل كما يحب أطفاله الآخرين.</w:t>
      </w:r>
    </w:p>
    <w:p>
      <w:pPr>
        <w:bidi/>
      </w:pPr>
      <w:r>
        <w:rPr>
          <w:rtl/>
          <w:cs/>
          <w:lang w:val="ar_AE" w:bidi="ar_AE"/>
        </w:rPr>
      </w:r>
      <w:r>
        <w:rPr>
          <w:rtl/>
          <w:cs/>
          <w:lang w:val="ar_AE" w:bidi="ar_AE"/>
        </w:rPr>
        <w:t xml:space="preserve">توقفوا هنا وناقشوا في مجموعة الكلمات أو العبارات التي ستستخدمونها </w:t>
      </w:r>
      <w:r>
        <w:rPr>
          <w:b/>
          <w:rtl/>
          <w:cs/>
          <w:lang w:val="ar_AE" w:bidi="ar_AE"/>
        </w:rPr>
        <w:t>للتبني</w:t>
      </w:r>
      <w:r>
        <w:rPr>
          <w:rtl/>
          <w:cs/>
          <w:lang w:val="ar_AE" w:bidi="ar_AE"/>
        </w:rPr>
        <w:t>. إذا كنتم قد ترجمتم هذه الكلمة في سِفر آخر من الكتاب المُقدَّس، فاستخدموا الكلمة ذاتها التي استخدمتوها هناك. أوقِفوا الاستماع إلى هذا التسجيل الصوتي هنا.</w:t>
      </w:r>
    </w:p>
    <w:p>
      <w:pPr>
        <w:bidi/>
      </w:pPr>
      <w:r>
        <w:rPr>
          <w:rtl/>
          <w:cs/>
          <w:lang w:val="ar_AE" w:bidi="ar_AE"/>
        </w:rPr>
      </w:r>
      <w:r>
        <w:rPr>
          <w:rtl/>
          <w:cs/>
          <w:lang w:val="ar_AE" w:bidi="ar_AE"/>
        </w:rPr>
        <w:t xml:space="preserve">يرسل </w:t>
      </w:r>
      <w:r>
        <w:rPr>
          <w:b/>
          <w:rtl/>
          <w:cs/>
          <w:lang w:val="ar_AE" w:bidi="ar_AE"/>
        </w:rPr>
        <w:t>الله</w:t>
      </w:r>
      <w:r>
        <w:rPr>
          <w:rtl/>
          <w:cs/>
          <w:lang w:val="ar_AE" w:bidi="ar_AE"/>
        </w:rPr>
        <w:t xml:space="preserve"> روح ابنه إلى قلوب المؤمنين. هذا الروح هو الروح القدس. عندما يبدأ الناس في اتباع الرب يسوع، يعمل الروح القدس في قلوبهم لمساعدتهم على التصرف يوم بعد آخر مثل الرب يسوع. ولمزيد من المعلومات عن الروح القدس راجعوا "قاموس الكلمات الرئيسية". استخدموا الكلمة أو العبارة ذاتها التي استخدمتموها في المقاطع السابقة لكلمة "الروح" أو "الروح القُدس."</w:t>
      </w:r>
    </w:p>
    <w:p>
      <w:pPr>
        <w:bidi/>
      </w:pPr>
      <w:r>
        <w:rPr>
          <w:rtl/>
          <w:cs/>
          <w:lang w:val="ar_AE" w:bidi="ar_AE"/>
        </w:rPr>
      </w:r>
      <w:r>
        <w:rPr>
          <w:rtl/>
          <w:cs/>
          <w:lang w:val="ar_AE" w:bidi="ar_AE"/>
        </w:rPr>
        <w:t>القلب هو عضلة داخل جسمنا تحافظ على تدفق الدم، ولكن في الكتاب المقدس، يستخدم الناس كلمة القلب للإشارة إلى المكان الذي تحدث فيه أفكار الشخص ومشاعره وقراراته.</w:t>
      </w:r>
    </w:p>
    <w:p>
      <w:pPr>
        <w:bidi/>
      </w:pPr>
      <w:r>
        <w:rPr>
          <w:rtl/>
          <w:cs/>
          <w:lang w:val="ar_AE" w:bidi="ar_AE"/>
        </w:rPr>
      </w:r>
      <w:r>
        <w:rPr>
          <w:rtl/>
          <w:cs/>
          <w:lang w:val="ar_AE" w:bidi="ar_AE"/>
        </w:rPr>
        <w:t xml:space="preserve">توقفوا هنا وناقشوا كمجموعة الكلمة أو العبارة التي ستستخدمون للإشارة إلى </w:t>
      </w:r>
      <w:r>
        <w:rPr>
          <w:b/>
          <w:rtl/>
          <w:cs/>
          <w:lang w:val="ar_AE" w:bidi="ar_AE"/>
        </w:rPr>
        <w:t>القلب</w:t>
      </w:r>
      <w:r>
        <w:rPr>
          <w:rtl/>
          <w:cs/>
          <w:lang w:val="ar_AE" w:bidi="ar_AE"/>
        </w:rPr>
        <w:t>. انظروا كلمة القلب في "قاموس الكلمات الرئيسية" للمزيد من المعلومات. إذا كنتم قد ترجمتم هذه الكلمة في سِفر آخر من الكتاب المُقدَّس، فاستخدموا الكلمة ذاتها التي استخدمتوها هناك. أوقِفوا الاستماع إلى هذا التسجيل الصوتي هنا.</w:t>
      </w:r>
    </w:p>
    <w:p>
      <w:pPr>
        <w:bidi/>
      </w:pPr>
      <w:r>
        <w:rPr>
          <w:rtl/>
          <w:cs/>
          <w:lang w:val="ar_AE" w:bidi="ar_AE"/>
        </w:rPr>
      </w:r>
      <w:r>
        <w:rPr>
          <w:rtl/>
          <w:cs/>
          <w:lang w:val="ar_AE" w:bidi="ar_AE"/>
        </w:rPr>
        <w:t>وبسبب الروح، يمكن للمؤمنين أن يدعوا الله "آبَّا". كلمة "أبا" تعني "أب" في اللغة التي كان يتحدث بها الناس في إسرائيل في زمن الرب يسوع. ينادي الرب يسوع الله بـ "آبا" عندما يصلي إليه قبل موته. بفضل الروح القدس، يمكننا أن نحظى بالعلاقة عينها مع الله التي تربط الابن بأبيه، تمامًا كما كان الحال مع الرب يسوع.</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آبا</w:t>
      </w:r>
      <w:r>
        <w:rPr>
          <w:rtl/>
          <w:cs/>
          <w:lang w:val="ar_AE" w:bidi="ar_AE"/>
        </w:rPr>
        <w:t>. انظروا مصطلح "آبا"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4:8–20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4: 8 - 20 واحفظوها في قلوبكم. </w:t>
      </w:r>
    </w:p>
    <w:p>
      <w:pPr>
        <w:bidi/>
      </w:pPr>
      <w:r>
        <w:rPr>
          <w:rtl/>
          <w:cs/>
          <w:lang w:val="ar_AE" w:bidi="ar_AE"/>
        </w:rPr>
      </w:r>
      <w:r>
        <w:rPr>
          <w:rtl/>
          <w:cs/>
          <w:lang w:val="ar_AE" w:bidi="ar_AE"/>
        </w:rPr>
        <w:t xml:space="preserve">استمعوا إلى النسخة الصوتية من رسالة غلاطية 4: 8 - 20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رسالة غلاطية 5: 13 - 20 من الترجمة التي تستسيغونها بالأكثر.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كان بولس قد أوضح أن أهل غلاطية هم أبناء لله. وهنا يُظهر بولس مدى قلقه بسبب سلوكهم. فيطلب بولس منهم ألَّا يعودوا إلى عبودية وطرق حياتهم القديمة. ويذكّرهم بالعلاقة الوثيقة بينه وبينهم. ومع أن المعلمين الكذبة هم الأعداء الألدَّاء لأهل غلاطية، فهم يعاملون بولس كعدو!</w:t>
      </w:r>
    </w:p>
    <w:p>
      <w:pPr>
        <w:bidi/>
      </w:pPr>
      <w:r>
        <w:rPr>
          <w:rtl/>
          <w:cs/>
          <w:lang w:val="ar_AE" w:bidi="ar_AE"/>
        </w:rPr>
      </w:r>
      <w:r>
        <w:rPr>
          <w:rtl/>
          <w:cs/>
          <w:lang w:val="ar_AE" w:bidi="ar_AE"/>
        </w:rPr>
        <w:t>يكرر بولس ما قاله في نهاية المقطع الأخير: قبل أن يصبح أهل غلاطية أبناء الله، كانوا عبيداً لما يسمّونه آلهة. ومع أنهم كانوا يعبدون هذه الآلهة، فإنها لم تكن الإله الحقيقي، ولم تكن لديها قوة لمعونتهم. لكنهم الآن يعرفون الإله الحقيقي. وهذا لا يعني فحسب أن أهل غلاطية يعرفون من هو الله. بل يقصد أنهم في علاقة وثيقة بالله. ويوضح بولس أن الله يعرف المؤمنين حقاً، لأنه هو الذي أرسى هذه العلاقة الوثيقة.</w:t>
      </w:r>
    </w:p>
    <w:p>
      <w:pPr>
        <w:bidi/>
      </w:pPr>
      <w:r>
        <w:rPr>
          <w:rtl/>
          <w:cs/>
          <w:lang w:val="ar_AE" w:bidi="ar_AE"/>
        </w:rPr>
      </w:r>
      <w:r>
        <w:rPr>
          <w:rtl/>
          <w:cs/>
          <w:lang w:val="ar_AE" w:bidi="ar_AE"/>
        </w:rPr>
        <w:t xml:space="preserve">توقفوا هنا وناقشوا هذا السؤال في مجموعة: في ثقافتكم، كيف يتفاعل الناس أو يتعاملون حيال الآلهة أو الأرواح؟ وما نوع العلاقة أو التفاعل الذي يعتقد الناس بوجوده مع إله أو روح؟ أوقِفوا الاستماع إلى هذا التسجيل الصوتي هنا.أوقِفوا </w:t>
      </w:r>
    </w:p>
    <w:p>
      <w:pPr>
        <w:bidi/>
      </w:pPr>
      <w:r>
        <w:rPr>
          <w:rtl/>
          <w:cs/>
          <w:lang w:val="ar_AE" w:bidi="ar_AE"/>
        </w:rPr>
      </w:r>
      <w:r>
        <w:rPr>
          <w:rtl/>
          <w:cs/>
          <w:lang w:val="ar_AE" w:bidi="ar_AE"/>
        </w:rPr>
        <w:t>وبما أن أهل غلاطية يعرفون ما فعله الله لهم ومن أجلهم، فإن بولس يندهش لأنهم بدأوا في الخضوع لقوى أخرى من جديد. هذه القوى هي أي شيء يثق به الناس بدلًا من الله. قد تكون آلهة باطلة، أو القانون، أو أرواح يعتقد الناس أنها تتحكم في أشياء مثل النجوم وحياتهم. لكن هذه القوى ضعيفة ولا يمكنها أن تُخلِّص الناس، بخلاف الله. إن القوى لا حول لها ولا قوة لأنها لا تعطي الناس أي شيء، بل تحولهم لعبيد مرة أخرى.</w:t>
      </w:r>
    </w:p>
    <w:p>
      <w:pPr>
        <w:bidi/>
      </w:pPr>
      <w:r>
        <w:rPr>
          <w:rtl/>
          <w:cs/>
          <w:lang w:val="ar_AE" w:bidi="ar_AE"/>
        </w:rPr>
      </w:r>
      <w:r>
        <w:rPr>
          <w:rtl/>
          <w:cs/>
          <w:lang w:val="ar_AE" w:bidi="ar_AE"/>
        </w:rPr>
        <w:t>يقدم بولس الآن مثالاً على الطريقة التي عاد بها أهل غلاطية إلى أسلوب حياة شرير. يحتفل أهل غلاطية بأعياد اليهود ومناسباتهم. كان الناس يعتبرون أوقاتاً معينة أكثر قدسية من غيرها، سواء في الديانة اليهودية أو في الديانات الوثنية. ليس شرًا الاحتفال بأعياد وإقامة الولائم. لكن أهل غلاطية يفعلون هذا لأنهم يظنون أن هذا سيجلبهم إلى علاقة صحيحة مع الله، وهذا خطأ. كان بولس قلقًا على أهل غلاطية بسبب طريقة تفكيرهم وسلوكهم. على الرغم من أن بولس قد بذل الكثير لمساعدة أهل غلاطية، يبدو عمله كما لو أنه لم يغير أي شيء بالنسبة لهم!</w:t>
      </w:r>
    </w:p>
    <w:p>
      <w:pPr>
        <w:bidi/>
      </w:pPr>
      <w:r>
        <w:rPr>
          <w:rtl/>
          <w:cs/>
          <w:lang w:val="ar_AE" w:bidi="ar_AE"/>
        </w:rPr>
      </w:r>
      <w:r>
        <w:rPr>
          <w:rtl/>
          <w:cs/>
          <w:lang w:val="ar_AE" w:bidi="ar_AE"/>
        </w:rPr>
        <w:t xml:space="preserve">توقفوا هنا وناقشوا هذا السؤال في مجموعة: في ثقافتكم، ما بعض المناسبات أو الأعياد المقدسة المختلفة؟ ولماذا يحتفل الناس بهم؟ وماذا يعتقد الناس أن الآلهة أو الأرواح ستفعله لهم إذا أقاموا هذه الأعياد أو المناسبات؟ أوقِفوا الاستماع إلى هذا التسجيل الصوتي هنا.أوقِفوا </w:t>
      </w:r>
    </w:p>
    <w:p>
      <w:pPr>
        <w:bidi/>
      </w:pPr>
      <w:r>
        <w:rPr>
          <w:rtl/>
          <w:cs/>
          <w:lang w:val="ar_AE" w:bidi="ar_AE"/>
        </w:rPr>
      </w:r>
      <w:r>
        <w:rPr>
          <w:rtl/>
          <w:cs/>
          <w:lang w:val="ar_AE" w:bidi="ar_AE"/>
        </w:rPr>
        <w:t>بعد ذلك، يطلب بولس من أهل غلاطية أن يتبعوا مثاله. لم يعد بولس يطيع الناموس بعد حتى يربح علاقة صحيحة مع الله. على الرغم من أن بولس يهودي، فهو يتصرف كما لو أنه أممي لأنه لا يطيع الشريعة. لم يسبق لأهل غلاطية أن آذوا بولس أو عاملوه بقسوة في الماضي، لذلك يطلب بولس منهم ألا يعاملوه بقسوة الآن وألا يتجاهلوه!</w:t>
      </w:r>
    </w:p>
    <w:p>
      <w:pPr>
        <w:bidi/>
      </w:pPr>
      <w:r>
        <w:rPr>
          <w:rtl/>
          <w:cs/>
          <w:lang w:val="ar_AE" w:bidi="ar_AE"/>
        </w:rPr>
      </w:r>
      <w:r>
        <w:rPr>
          <w:rtl/>
          <w:cs/>
          <w:lang w:val="ar_AE" w:bidi="ar_AE"/>
        </w:rPr>
        <w:t>ولتذكير أهل غلاطية بالعلاقة الطيبة التي تربطهم ببولس، يروي بولس قصة أول مرة جاء فيها إلى غلاطية. ربما كان بولس يخطط في الأصل للذهاب إلى مكان آخر، لكنه مرض بعد ذلك واضطر إلى التوقف في غلاطية. كانت غلاطية منطقة مناسبة للمريض ليستريح ويتعافى. ليس من الواضح ماهية المرض الذي كان يعانيه بولس، لكنه يذكّر أهل غلاطية بأن مرضه جعل الأمور صعبة عليهم أيضًا. يصعب رعاية المرضى، وخاصة المرضى الذين لا تعرفهم! لكن أهل غلاطية كانوا يعتنون ببولس. أيضًا، في ذلك الوقت، كان الناس يعتقدون أحيانًا أن الآلهة تضرب الناس بالمرض كعقاب. لكن أهل غلاطية لم يرفضوا بولس أو يعاملوه على أنه ضعيف وعديم القيمة. بل رحبوا به وعاملوه بلطف. في الواقع، كَرَّم وبَجَّلَ أهل غلاطية بولس كما يكرمون ويبجلون الزوار المهمين، مثل ملاك الله أو حتى يسوع المسيح! كان الناس يعاملون الرسل باحترام كبير، لأن الرسل كانوا يمثلون الأشخاص الذين أرسلوهم. في ذلك الوقت، أدرك أهل غلاطية أن بولس قد حمل رسالة من الرب يسوع، لذا كَرَّمَ أهل غلاطية بولس.</w:t>
      </w:r>
    </w:p>
    <w:p>
      <w:pPr>
        <w:bidi/>
      </w:pPr>
      <w:r>
        <w:rPr>
          <w:rtl/>
          <w:cs/>
          <w:lang w:val="ar_AE" w:bidi="ar_AE"/>
        </w:rPr>
      </w:r>
      <w:r>
        <w:rPr>
          <w:rtl/>
          <w:cs/>
          <w:lang w:val="ar_AE" w:bidi="ar_AE"/>
        </w:rPr>
        <w:t xml:space="preserve">توقفوا هنا وناقشوا هذا السؤال في مجموعة: ما الأسباب التي يعتقد الناس أنها تسبب الأمراض في ثقافتكم؟ كيف تعاملون المرضى في ثقافتكم؟ ما أنواع الأمراض التي من غير المريح التعامل معها؟ أوقِفوا الاستماع إلى هذا التسجيل الصوتي هنا.أوقِفوا </w:t>
      </w:r>
    </w:p>
    <w:p>
      <w:pPr>
        <w:bidi/>
      </w:pPr>
      <w:r>
        <w:rPr>
          <w:rtl/>
          <w:cs/>
          <w:lang w:val="ar_AE" w:bidi="ar_AE"/>
        </w:rPr>
      </w:r>
      <w:r>
        <w:rPr>
          <w:rtl/>
          <w:cs/>
          <w:lang w:val="ar_AE" w:bidi="ar_AE"/>
        </w:rPr>
        <w:t>رأى بولس الفرق بين معاملتهم ببهجة ولطف معه في الماضي وسلوكهم واستجابتهم له. في الماضي، كان أهل غلاطية سيفعلون أي شيء لمساعدة بولس. يقول بولس إن أهل غلاطية كانوا سيقتلعون أعينهم ليقدموها له إذا كان ذلك سيساعده! تُعد العيون جزءًا مهمًا من جسم الإنسان، وفي ذلك الوقت، كان الناس ينظرون غالبًا إلى العيون كرمز لأثمن ممتلكات الشخص. لكن الآن، يعامل أهل غلاطية بولس بمعاملة مختلفة. لأن بولس يواصل إخبار أهل غلاطية بحقيقة الإنجيل، الخالي من الناموس، فإن أهل غلاطية يتصرفون الآن كما لو أن بولس عدو أو شخص في موضع شك!</w:t>
      </w:r>
    </w:p>
    <w:p>
      <w:pPr>
        <w:bidi/>
      </w:pPr>
      <w:r>
        <w:rPr>
          <w:rtl/>
          <w:cs/>
          <w:lang w:val="ar_AE" w:bidi="ar_AE"/>
        </w:rPr>
      </w:r>
      <w:r>
        <w:rPr>
          <w:rtl/>
          <w:cs/>
          <w:lang w:val="ar_AE" w:bidi="ar_AE"/>
        </w:rPr>
        <w:t xml:space="preserve">توقفوا هنا وناقشوا هذا السؤال في مجموعة: في ثقافتكم، ما الذي يعتبره الناس أثمن ممتلكاتهم أم قدراتهم؟ احكوا قصة عن شخص كان شديد الإخلاص لشخص آخر لدرجة أنه تخلى حتى عن أثمن ممتلكاته لمساعدته. أوقِفوا الاستماع إلى هذا التسجيل الصوتي هنا.أوقِفوا </w:t>
      </w:r>
    </w:p>
    <w:p>
      <w:pPr>
        <w:bidi/>
      </w:pPr>
      <w:r>
        <w:rPr>
          <w:rtl/>
          <w:cs/>
          <w:lang w:val="ar_AE" w:bidi="ar_AE"/>
        </w:rPr>
      </w:r>
      <w:r>
        <w:rPr>
          <w:rtl/>
          <w:cs/>
          <w:lang w:val="ar_AE" w:bidi="ar_AE"/>
        </w:rPr>
        <w:t>يقول بولس إن الأعداء الحقيقيين لأهل غلاطية هم المعلمون الكذبة. يُظهر هؤلاء المعلمون اهتماماً كبيراً وحرصاً على أهل غلاطية، ولكن ليس لمساعدتهم. في الواقع يحاول هؤلاء المعلمون أن يسببوا انشقاق بين أهل غلاطية وبولس. ثم إن أهل غلاطية لم يستمعوا إلى بولس عندما أخبرهم الحقيقة عن المسيح! بدلاً من ذلك، كان أهل غلاطية يولون كل اهتمامهم واحترامهم للمعلمين الكذبة.</w:t>
      </w:r>
    </w:p>
    <w:p>
      <w:pPr>
        <w:bidi/>
      </w:pPr>
      <w:r>
        <w:rPr>
          <w:rtl/>
          <w:cs/>
          <w:lang w:val="ar_AE" w:bidi="ar_AE"/>
        </w:rPr>
      </w:r>
      <w:r>
        <w:rPr>
          <w:rtl/>
          <w:cs/>
          <w:lang w:val="ar_AE" w:bidi="ar_AE"/>
        </w:rPr>
        <w:t xml:space="preserve">توقفوا هنا وناقشوا هذا السؤال في مجموعة: في ثقافتكم، كيف يعامل الناس المعلمين الذين يحترمونهم؟ كيف يسعى المعلمون إلى كسب احترام الناس وتقديرهم؟ أوقِفوا الاستماع إلى هذا التسجيل الصوتي هنا.أوقِفوا </w:t>
      </w:r>
    </w:p>
    <w:p>
      <w:pPr>
        <w:bidi/>
      </w:pPr>
      <w:r>
        <w:rPr>
          <w:rtl/>
          <w:cs/>
          <w:lang w:val="ar_AE" w:bidi="ar_AE"/>
        </w:rPr>
      </w:r>
      <w:r>
        <w:rPr>
          <w:rtl/>
          <w:cs/>
          <w:lang w:val="ar_AE" w:bidi="ar_AE"/>
        </w:rPr>
        <w:t>يقول بولس إنه لا بأس إذا أبدى آخرون اهتماماً بأهل غلاطية، ولكن يجب أن تكون أسباب هؤلاء الأشخاص وجيهة. ويجب أن يكون لدى هؤلاء الأشخاص أسباب وجيهة باستمرار، وليس مجرد التصرف بلطف عندما يكون بولس موجودًا ليشهد. هؤلاء المعلمون الكذبة ليس لديهم أسباب وجيهة للقيام بهذه الأمور، فهم لا يهتمون حقاً بأهل غلاطية.</w:t>
      </w:r>
    </w:p>
    <w:p>
      <w:pPr>
        <w:bidi/>
      </w:pPr>
      <w:r>
        <w:rPr>
          <w:rtl/>
          <w:cs/>
          <w:lang w:val="ar_AE" w:bidi="ar_AE"/>
        </w:rPr>
      </w:r>
      <w:r>
        <w:rPr>
          <w:rtl/>
          <w:cs/>
          <w:lang w:val="ar_AE" w:bidi="ar_AE"/>
        </w:rPr>
        <w:t>ولإظهار مدى اهتمام بولس بأهل غلاطية، يقارن بولس نفسه بأم تحب أطفالها وتهتم بهم. يقارب بولس الطريقة التي يعلم بها أهل غلاطية ويرشدهم بها بالمرأة التي في المخاض. عندما تلد المرأة، يكون الأمر صعباً ومؤلماً، ولكن لسبب وجيه. في النهاية، تنجب المرأة! وبالمثل،تألم بولس وواجه صعوبات إبان قيادته لأهل غلاطية لاتباع المسيح، ولكن ذلك لسبب نافع. يشعر بولس بالألم من أجلهم حتى يبدؤون بالتفكير والسلوك مثل المسيح نفسه. بما أن أهل غلاطية يبتعدون عن إيمانهم، فعلى بولس أن يقودهم إلى الحق مرة أخرى، وهو أمر صعب ومؤلم، مثل الولادة من جديد!</w:t>
      </w:r>
    </w:p>
    <w:p>
      <w:pPr>
        <w:bidi/>
      </w:pPr>
      <w:r>
        <w:rPr>
          <w:rtl/>
          <w:cs/>
          <w:lang w:val="ar_AE" w:bidi="ar_AE"/>
        </w:rPr>
      </w:r>
      <w:r>
        <w:rPr>
          <w:rtl/>
          <w:cs/>
          <w:lang w:val="ar_AE" w:bidi="ar_AE"/>
        </w:rPr>
        <w:t xml:space="preserve">توقفوا هنا وناقشوا هذا السؤال في مجموعة: ما الأمور في ثقافتكم التي يتفق معظم الناس على أنها صعبة للغاية ولكنها تثمر شيئًا أو نتيجة جيدة؟ احكوا قصة عن وقت عمل فيه المعلم بجد لمساعدة طلابه ورعايتهم. أيٌّ من تلك المهام الصعبة يمكن أن تشبّهوه بما فعله هذا المعلم؟ أوقِفوا الاستماع إلى هذا التسجيل الصوتي هنا.أوقِفوا </w:t>
      </w:r>
    </w:p>
    <w:p>
      <w:pPr>
        <w:bidi/>
      </w:pPr>
      <w:r>
        <w:rPr>
          <w:rtl/>
          <w:cs/>
          <w:lang w:val="ar_AE" w:bidi="ar_AE"/>
        </w:rPr>
      </w:r>
      <w:r>
        <w:rPr>
          <w:rtl/>
          <w:cs/>
          <w:lang w:val="ar_AE" w:bidi="ar_AE"/>
        </w:rPr>
        <w:t>يقول بولس إنه يريد أن يكون مع أهل غلاطية حتى يتمكن من مساعدتهم. لو كان بولس مع أهل غلاطية، لكان بإمكانه أن يُظهر لهم مدى اهتمامه بهم وكيف أن الإنجيل حق. عندها لن يضطر بولس إلى استخدام اللغة القاسية التي استخدمها في هذه الرسالة. بل سيتحدث بلطف إليهم مرة أخرى. يشعر بولس بقلق شديد لدرجة أنه لا يعرف ماذا يفعل لمساعدة أهل غلاطية!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رسالة غلاطية 5: 13 - 20 من الترجمة التي تستسيغونها بالأكثر.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مرة أخرى إن أهل غلاطية هم أبناء الله، وليسوا عبيدًا. لذلك يندهش بولس لأنهم يريدون العودة إلى حياتهم القديمة!</w:t>
      </w:r>
    </w:p>
    <w:p>
      <w:pPr>
        <w:bidi/>
      </w:pPr>
      <w:r>
        <w:rPr>
          <w:rtl/>
          <w:cs/>
          <w:lang w:val="ar_AE" w:bidi="ar_AE"/>
        </w:rPr>
      </w:r>
      <w:r>
        <w:rPr>
          <w:b/>
          <w:rtl/>
          <w:cs/>
          <w:lang w:val="ar_AE" w:bidi="ar_AE"/>
        </w:rPr>
        <w:t>في الجزء الثاني:</w:t>
      </w:r>
      <w:r>
        <w:rPr>
          <w:rtl/>
          <w:cs/>
          <w:lang w:val="ar_AE" w:bidi="ar_AE"/>
        </w:rPr>
        <w:t xml:space="preserve"> يطلب بولس منهم أن يستمعوا إليه بسبب علاقتهم الوثيقة مع بولس. لقد عامل أهل غلاطية بولس كصديق، لذلك يتساءل بولس عن سبب تعاملهم معه الآن كعدو.</w:t>
      </w:r>
    </w:p>
    <w:p>
      <w:pPr>
        <w:bidi/>
      </w:pPr>
      <w:r>
        <w:rPr>
          <w:rtl/>
          <w:cs/>
          <w:lang w:val="ar_AE" w:bidi="ar_AE"/>
        </w:rPr>
      </w:r>
      <w:r>
        <w:rPr>
          <w:b/>
          <w:rtl/>
          <w:cs/>
          <w:lang w:val="ar_AE" w:bidi="ar_AE"/>
        </w:rPr>
        <w:t>في الجزء الثالث:</w:t>
      </w:r>
      <w:r>
        <w:rPr>
          <w:rtl/>
          <w:cs/>
          <w:lang w:val="ar_AE" w:bidi="ar_AE"/>
        </w:rPr>
        <w:t xml:space="preserve"> إن المعلمين الكذبة هم في الواقع أعداء أهل غلاطية لأنهم لا يهتمون بهم حقًا. لكن بولس يهتم بصدق بأهل غلاطية، كما تهتم الأم بأبنائها.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الآلهة الباطلة</w:t>
      </w:r>
    </w:p>
    <w:p>
      <w:pPr>
        <w:pStyle w:val="ListBullet"/>
        <w:bidi/>
        <w:spacing w:line="240" w:lineRule="auto"/>
        <w:ind w:left="720"/>
      </w:pPr>
      <w:r>
        <w:rPr>
          <w:rtl/>
          <w:cs/>
          <w:lang w:val="ar_AE" w:bidi="ar_AE"/>
        </w:rPr>
      </w:r>
      <w:r>
        <w:rPr>
          <w:rtl/>
          <w:cs/>
          <w:lang w:val="ar_AE" w:bidi="ar_AE"/>
        </w:rPr>
        <w:t>القوى الأساسية أو الصلاحيات</w:t>
      </w:r>
    </w:p>
    <w:p>
      <w:pPr>
        <w:pStyle w:val="ListBullet"/>
        <w:bidi/>
        <w:spacing w:line="240" w:lineRule="auto"/>
        <w:ind w:left="720"/>
      </w:pPr>
      <w:r>
        <w:rPr>
          <w:rtl/>
          <w:cs/>
          <w:lang w:val="ar_AE" w:bidi="ar_AE"/>
        </w:rPr>
      </w:r>
      <w:r>
        <w:rPr>
          <w:rtl/>
          <w:cs/>
          <w:lang w:val="ar_AE" w:bidi="ar_AE"/>
        </w:rPr>
        <w:t>ملاك 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والمعلمون الكذبة،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وتذكّروا أنه لإنهاء المقطع الأخير، لخص بولس ما قاله للتو: إن المؤمنين لم يعودوا عبيداً بل أبناء. لأن هذه فكرة مهمة، يبدأ بولس هذا المقطع بالطريقة نفسها. يذكّر بولس أهل غلاطية مرة أخرى بأنهم قبل أن يعرفوا الله، أو أن تكون لهم علاقة صحيحة معه، كانوا عبيدًا للآلهة الباطلة. يقول بولس إن طبيعة هذه الآلهة أو خصائصها تُظهر أنها ليست الله الحقيقي. لكن الآن، يعرف الغلاطيون الله أو لديهم علاقة معه. ولتذكير أهل غلاطية بأن الله بدأ هذه العلاقة، يوضح بولس أن الله يعرف أهل غلاطية حقًا. يقارن بولس هذه القوى أو الآلهة الباطلة بالله ليُظهر مدى اختلافهما. لقد تحدث بولس للتو عما فعله الله لتحرير المؤمنين. لكن هذه القوى ضعيفة ولا قيمة لها. لا تملك هذه القوى القدرة على الإنقاذ ولا قيمة لها. قد تكون هذه القوى آلهة باطلة، أو الشريعة، أو أي شيء آخر يعبده الناس ويخدمونه.</w:t>
      </w:r>
    </w:p>
    <w:p>
      <w:pPr>
        <w:bidi/>
      </w:pPr>
      <w:r>
        <w:rPr>
          <w:rtl/>
          <w:cs/>
          <w:lang w:val="ar_AE" w:bidi="ar_AE"/>
        </w:rPr>
      </w:r>
      <w:r>
        <w:rPr>
          <w:rtl/>
          <w:cs/>
          <w:lang w:val="ar_AE" w:bidi="ar_AE"/>
        </w:rPr>
        <w:t>توقفوا هنا وناقشوا هذا السؤال في مجموعة: في اللغة الأصلية، هذه الكلمة التي تعني القوى أو السلطات هي الكلمة عينها من المقطع الأخير، عندما تحدث بولس عن الطريقة التي كان الشعب عبدًا للقوى أو السلطات الأساسية. راجعوا الكلمة التي استخدمتموها هناك وناقشوا ما إذا كنتم ستستخدمون الكلمة نفسها هنا. أوقِفوا الاستماع إلى هذا التسجيل الصوتي هنا.</w:t>
      </w:r>
    </w:p>
    <w:p>
      <w:pPr>
        <w:bidi/>
      </w:pPr>
      <w:r>
        <w:rPr>
          <w:rtl/>
          <w:cs/>
          <w:lang w:val="ar_AE" w:bidi="ar_AE"/>
        </w:rPr>
      </w:r>
      <w:r>
        <w:rPr>
          <w:rtl/>
          <w:cs/>
          <w:lang w:val="ar_AE" w:bidi="ar_AE"/>
        </w:rPr>
        <w:t>ثم يسأل بولس أهل غلاطية لماذا يختارون العودة إلى هذه الآلهة الباطلة والعبودية. لا يتوقع بولس إجابتهم عن هذا السؤال. يطرح بولس هذا السؤال ليوبخ أهل غلاطية بشدة. يقول المعلمون الكذبة إن الناموس جزء من الإنجيل. لكن بولس يقول إنه عندما يطيع أهل غلاطية الناموس، يكون الأمر مثل انضمامهم إلى ديانة أخرى. وهذا تشبيه صادم! ليس هذا فحسب، بل سيكون الأمر أشبه باختيار أهل غلاطية أن يكونوا عبيداً مرة أخرى! يريد بولس أن يُظهر لأهل غلاطية أنهم يتصرفون بحماقة حقاً!</w:t>
      </w:r>
    </w:p>
    <w:p>
      <w:pPr>
        <w:bidi/>
      </w:pPr>
      <w:r>
        <w:rPr>
          <w:rtl/>
          <w:cs/>
          <w:lang w:val="ar_AE" w:bidi="ar_AE"/>
        </w:rPr>
      </w:r>
      <w:r>
        <w:rPr>
          <w:rtl/>
          <w:cs/>
          <w:lang w:val="ar_AE" w:bidi="ar_AE"/>
        </w:rPr>
        <w:t>توقفوا هنا وناقشوا هذا السؤال في مجموعة: يطرح بولس أسئلة لتوبيخ أهل غلاطية. في لغتكم، كيف توبخون شخصًا ما؟ كيف تُظهرون أن هذا الشخص يتصرف بحماقة؟ ناقشوا كيف تريدون ترجمتها هنا. أوقِفوا الاستماع إلى هذا التسجيل الصوتي هنا.</w:t>
      </w:r>
    </w:p>
    <w:p>
      <w:pPr>
        <w:bidi/>
      </w:pPr>
      <w:r>
        <w:rPr>
          <w:rtl/>
          <w:cs/>
          <w:lang w:val="ar_AE" w:bidi="ar_AE"/>
        </w:rPr>
      </w:r>
      <w:r>
        <w:rPr>
          <w:rtl/>
          <w:cs/>
          <w:lang w:val="ar_AE" w:bidi="ar_AE"/>
        </w:rPr>
        <w:t>في الجزء الثاني، يذكّر بولس أهل غلاطية بعلاقتهم الجيدة معه. يفعل بولس ذلك ليذكر أهل غلاطية بأنهم يستطيعون الوثوق ببولس بالفعل. وعندما يتوسل بولس إلى أهل غلاطية أن يتصرفوا بالطريقة نفسها التي يسلك هو بها، فذلك لأنه يهتم بأهل غلاطية. ينادي بولس أهل غلاطية بالإخوة والأخوات ليُظهر محبته لهم، على الرغم من توبيخه لهم. يذكّر بولس أهل غلاطية بأنهم يعرفون كيف كان الوضع عندما جاء إليهم بولس لأول مرة. وقد قبل أهل غلاطية الحق وقبلوا بولس مع أنه كان مريضًا. كان من الممكن أن يعاملوا بولس باحتقار، أو يعاملوه كما لو كان بلا قيمة. كان من الممكن أن يحتقروه أو يبغضوه ويرفضوه. بل استقبله أهل غلاطية أو رحبوا به في بيوتهم. يقارب بولس الطريقة التي عامله بها أهل غلاطية بالطريقة التي يتخيّلها أنهم سيعاملون بها ملاكًا أو حتى المسيح. وكان يقصد أن أهل غلاطية يُظهرون له أسمى درجات الكرم واللطف.</w:t>
      </w:r>
    </w:p>
    <w:p>
      <w:pPr>
        <w:bidi/>
      </w:pPr>
      <w:r>
        <w:rPr>
          <w:rtl/>
          <w:cs/>
          <w:lang w:val="ar_AE" w:bidi="ar_AE"/>
        </w:rPr>
      </w:r>
      <w:r>
        <w:rPr>
          <w:rtl/>
          <w:cs/>
          <w:lang w:val="ar_AE" w:bidi="ar_AE"/>
        </w:rPr>
        <w:t>يشير بولس ضمنًا إلى أنه عندما سمعوا الإنجيل لأول مرة، شعروا بالفرح والبركة، أو بشعور طيب، لأن لديهم علاقة صحيحة مع الله. يسأل بولس أين مشاعر فرح أهل غلاطية الآن. يطرح بولس هذا السؤال لتشجيع أهل غلاطية على التفكير في مدى تبدل حياتهم الآن. يقول بولس بقوة إنه يعلم أن أهل غلاطية كانوا يشعرون بشعور مختلف. كان أهل غلاطية يحبون بولس محبة عميقة لدرجة أنهم كانوا سيفعلون أي شيء من أجله، وإن تطلب الأمر تقديم عيونهم له!</w:t>
      </w:r>
    </w:p>
    <w:p>
      <w:pPr>
        <w:bidi/>
      </w:pPr>
      <w:r>
        <w:rPr>
          <w:rtl/>
          <w:cs/>
          <w:lang w:val="ar_AE" w:bidi="ar_AE"/>
        </w:rPr>
      </w:r>
      <w:r>
        <w:rPr>
          <w:rtl/>
          <w:cs/>
          <w:lang w:val="ar_AE" w:bidi="ar_AE"/>
        </w:rPr>
        <w:t>توقفوا هنا وناقشوا هذا السؤال في مجموعة: هنا، يطرح بولس سؤالاً لحض أهل غلاطية على التفكير في شيء ما. في لغتكم، كيف تخبرون شخصًا ما أن يفكر في شيء ما؟ ناقشوا كيف تريدون ترجمتها هنا. أوقِفوا الاستماع إلى هذا التسجيل الصوتي هنا.</w:t>
      </w:r>
    </w:p>
    <w:p>
      <w:pPr>
        <w:bidi/>
      </w:pPr>
      <w:r>
        <w:rPr>
          <w:rtl/>
          <w:cs/>
          <w:lang w:val="ar_AE" w:bidi="ar_AE"/>
        </w:rPr>
      </w:r>
      <w:r>
        <w:rPr>
          <w:rtl/>
          <w:cs/>
          <w:lang w:val="ar_AE" w:bidi="ar_AE"/>
        </w:rPr>
        <w:t>توقّفوا هنا وناقشوا هذا السؤال في مجموعة: كيف تعبرون عن الطريقة التي يكون فيها شخص ما مكرّسًا لدرجة أنه سيفعل أي شيء في طاقته لمساعدة شخصٍ آخر؟ أوقِفوا الاستماع إلى هذا التسجيل الصوتي هنا.</w:t>
      </w:r>
    </w:p>
    <w:p>
      <w:pPr>
        <w:bidi/>
      </w:pPr>
      <w:r>
        <w:rPr>
          <w:rtl/>
          <w:cs/>
          <w:lang w:val="ar_AE" w:bidi="ar_AE"/>
        </w:rPr>
      </w:r>
      <w:r>
        <w:rPr>
          <w:rtl/>
          <w:cs/>
          <w:lang w:val="ar_AE" w:bidi="ar_AE"/>
        </w:rPr>
        <w:t>يسأل بولس عن سبب تغيُّر أهل غلاطية. وفي هذه المرة، يطرح بولس هذا السؤال ليُظهر كيف يشعر بخيبة أمل ودهشة لأن أهل غلاطية سيتصرفون بهذه الطريقة. عندما جاء بولس لأول مرة إلى أهل غلاطية، أخبرهم بالحقيقة، وعاملوه كصديق. لكن الآن، يرفض أهل غلاطية بولس والحقائق التي علّمها بولس. يتصرف أهل غلاطية وكأن بولس عدوهم الذي يحاول إيذاءهم.</w:t>
      </w:r>
    </w:p>
    <w:p>
      <w:pPr>
        <w:bidi/>
      </w:pPr>
      <w:r>
        <w:rPr>
          <w:rtl/>
          <w:cs/>
          <w:lang w:val="ar_AE" w:bidi="ar_AE"/>
        </w:rPr>
      </w:r>
      <w:r>
        <w:rPr>
          <w:rtl/>
          <w:cs/>
          <w:lang w:val="ar_AE" w:bidi="ar_AE"/>
        </w:rPr>
        <w:t>توقفوا هنا وناقشوا هذا السؤال في مجموعة: كيف تُظهرون في لغتكم أنكم تشعرون بخيبة أمل من طريقة تصرف شخص ما؟ ناقشوا كيف تريدون ترجمتها هنا. أوقِفوا الاستماع إلى هذا التسجيل الصوتي هنا.</w:t>
      </w:r>
    </w:p>
    <w:p>
      <w:pPr>
        <w:bidi/>
      </w:pPr>
      <w:r>
        <w:rPr>
          <w:rtl/>
          <w:cs/>
          <w:lang w:val="ar_AE" w:bidi="ar_AE"/>
        </w:rPr>
      </w:r>
      <w:r>
        <w:rPr>
          <w:rtl/>
          <w:cs/>
          <w:lang w:val="ar_AE" w:bidi="ar_AE"/>
        </w:rPr>
        <w:t>في الجزء الثالث، يُظهر بولس أن المعلمين الكذبة هم أعداء أهل غلاطية، وليس بولس. يتحدث بولس عن "هؤلاء الناس"، الذين نعلم أنهم الأشخاص الذين يعلمون أهل غلاطية تعاليم كاذبة. هؤلاء الناس غيورون أو يحاولون بشدة أن يربحوا أهل غلاطية، لكن ليس لسبب وجيه. يريد هؤلاء المعلمون إثارة النفور أو إحداث انقسام بين أهل غلاطية وبولس، وكذلك بين المؤمنين الذين يؤمنون بمعتقدات بولس. لا يريد المعلمون الكذبة إلا أن يكون أهل غلاطية غيورين أو متحمسين للمعلمين الكذبة، حتى يركّز الغلاطية اهتمامهم على المعلمين الكذبة.</w:t>
      </w:r>
    </w:p>
    <w:p>
      <w:pPr>
        <w:bidi/>
      </w:pPr>
      <w:r>
        <w:rPr>
          <w:rtl/>
          <w:cs/>
          <w:lang w:val="ar_AE" w:bidi="ar_AE"/>
        </w:rPr>
      </w:r>
      <w:r>
        <w:rPr>
          <w:rtl/>
          <w:cs/>
          <w:lang w:val="ar_AE" w:bidi="ar_AE"/>
        </w:rPr>
        <w:t>توقفوا هنا وناقشوا هذا السؤال في مجموعة: ما الكلمات أو العبارات التي لديكم للتعبير عن غيرة أحدهم من آخر وتركيز انتباهه عليه؟ أوقِفوا الاستماع إلى هذا التسجيل الصوتي هنا.</w:t>
      </w:r>
    </w:p>
    <w:p>
      <w:pPr>
        <w:bidi/>
      </w:pPr>
      <w:r>
        <w:rPr>
          <w:rtl/>
          <w:cs/>
          <w:lang w:val="ar_AE" w:bidi="ar_AE"/>
        </w:rPr>
      </w:r>
      <w:r>
        <w:rPr>
          <w:rtl/>
          <w:cs/>
          <w:lang w:val="ar_AE" w:bidi="ar_AE"/>
        </w:rPr>
        <w:t>ثم يذكر بولس مبدأً عاماً: ليس من السيئ أن يكون لديك شغف تجاه الناس، ولكن فقط إذا كان ذلك لسبب وجيه وفقط إذا كان الناس صادقين. لا ينبغي للناس أن يتصرفوا بحماس فقط عندما يكون هناك أشخاص مثل بولس لمشاهدتهم.</w:t>
      </w:r>
    </w:p>
    <w:p>
      <w:pPr>
        <w:bidi/>
      </w:pPr>
      <w:r>
        <w:rPr>
          <w:rtl/>
          <w:cs/>
          <w:lang w:val="ar_AE" w:bidi="ar_AE"/>
        </w:rPr>
      </w:r>
      <w:r>
        <w:rPr>
          <w:rtl/>
          <w:cs/>
          <w:lang w:val="ar_AE" w:bidi="ar_AE"/>
        </w:rPr>
        <w:t>يذكّر بولس أهل غلاطية بأنه يكن لهم محبة عظيمة، مع أنه بعيد الآن. يدعو بولس أهل غلاطية أبناءه لأنه يحبهم ويعلّمهم كما يعلّمهم الوالد طفله. يشعر بولس بالألم والقلق على أهل غلاطية، مثل أم في مخاضها. سيشعر بولس بهذا حتى يتشكل المسيح في أهل غلاطية أو حتى يجعل المسيح أهل غلاطية يتصرفون مثله. يريد بولس أن يكون مع أهل غلاطية خلال هذه العملية لأنه في الوقت الحالي، ليس متأكداً من كيفية مساعدة أهل غلاطية. كتب بولس هذه الرسالة للمساعدة، لكنه كان يفضل أن يكون هناك مع أهل غلاطية ويتحدث إليهم شخصياً!</w:t>
      </w:r>
    </w:p>
    <w:p>
      <w:pPr>
        <w:bidi/>
      </w:pPr>
      <w:r>
        <w:rPr>
          <w:rtl/>
          <w:cs/>
          <w:lang w:val="ar_AE" w:bidi="ar_AE"/>
        </w:rPr>
      </w:r>
      <w:r>
        <w:rPr>
          <w:rtl/>
          <w:cs/>
          <w:lang w:val="ar_AE" w:bidi="ar_AE"/>
        </w:rPr>
        <w:t>توقفوا هنا وناقشوا هذا السؤال في مجموعة: في لغتكم، ماذا تسمون الأشخاص الذين تحبونهم بشدة وتعتنون بهم؟ كيف يُشير القادة أو المعلمون إلى الأشخاص الذين يُعلّمونهم ويقودونهم؟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رسالة غلاطية 5: 13–20 من الترجمة التي تستسيغونها بالأكثر.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الآلهة الباطلة</w:t>
      </w:r>
    </w:p>
    <w:p>
      <w:pPr>
        <w:pStyle w:val="ListBullet"/>
        <w:bidi/>
        <w:spacing w:line="240" w:lineRule="auto"/>
        <w:ind w:left="720"/>
      </w:pPr>
      <w:r>
        <w:rPr>
          <w:rtl/>
          <w:cs/>
          <w:lang w:val="ar_AE" w:bidi="ar_AE"/>
        </w:rPr>
      </w:r>
      <w:r>
        <w:rPr>
          <w:rtl/>
          <w:cs/>
          <w:lang w:val="ar_AE" w:bidi="ar_AE"/>
        </w:rPr>
        <w:t>القوى الأساسية أو القوّات</w:t>
      </w:r>
    </w:p>
    <w:p>
      <w:pPr>
        <w:pStyle w:val="ListBullet"/>
        <w:bidi/>
        <w:spacing w:line="240" w:lineRule="auto"/>
        <w:ind w:left="720"/>
      </w:pPr>
      <w:r>
        <w:rPr>
          <w:rtl/>
          <w:cs/>
          <w:lang w:val="ar_AE" w:bidi="ar_AE"/>
        </w:rPr>
      </w:r>
      <w:r>
        <w:rPr>
          <w:rtl/>
          <w:cs/>
          <w:lang w:val="ar_AE" w:bidi="ar_AE"/>
        </w:rPr>
        <w:t>ملاك 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والمعلمون الكذبة</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"قبل أن تعرفوا الله، كنتم عبيداً لأشياء ليست هي الله حقاً. أما الآن فأنتم تعرفون الله، أو بالأحرى، الله يعرفكم. إني مندهش من أنكم رجعتم إلى طاعة تلك القوى. التي لا تستطيع أن تخلصكم ولا قيمة لها. عندما تطيعون تلك السلطات، تعودون عبيدًا لها! أنتم تحتفلون بالأعياد اليهودية، التي تشمل احتفالات الأيام والشهور والفصول والسنوات. تفعلون ذلك كأنكم تستطيعون نيل الخلاص بهذه الممارسات. إني أخشى عليكم. أخشى أن يكون كل ما بذلته من جهد لأجلكم قد ذهب سدى".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"يا إخوتي وأخواتي الأعزاء، أرجوكم أن تعيشوا كما أعيش ولا تكونوا عبيداً للناموس. لقد صرت مثلكم، وأنا الآن حرًّا من الناموس. ولم تُسيئوا إليّ حين بشرتكم أول مرة. أنتم تعلمون أنني مكثت معكم في المرة الأولى وبشرتكم بالإنجيل بسبب مرضي، الذي كان ثقيلًا عليكم. ومع ذلك لم تكرهوني ولم تطردوني. بل استقبلتموني كما تستقبلون ملاكًا من الله، أو حتى المسيح يسوع نفسه. أما الآن فقد فقدتم الفرح الذي كان لكم من قبل. أعلم أنكم أحببتموني حبًا جمًا، حتى إنكم، لو استطعتم، لخلعتم أعينكم وأعطيتموها لي. لذلك أتعجب من أنكم تعاملونني الآن كعدو لكم، لمجرد أنني قلت لكم الحق!"</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"هؤلاء المعلمون الكذبة يبدون اهتماماً كبيراً بكم، لكن ما يفعلونه ليس جيداً. إنهم يريدون أن يفصلوا بينكم وبيني حتى تهتموا بهم اهتماماً بالغاً. من الجيد دائمًا أن يُبدي أحد اهتمامًا كبيرًا بكم، ولكن بشرط أن يكون قصده حسنًا. ينبغي أن يحدث هذا حتى عندما لا أكون معكم. يا أولادي الأعزاء، كما تتألم المرأة في المخاض، فأنا أتألم لأجلكم حتى تُصبحوا حقًا مثل المسيح. أتمنى لو كنت معكم الآن لأتحدث إليكم بمودة ولطف ووداعة. لا أفهم لماذا تتصرفون هكذا".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المعلمين الكذبة: "ما الذي تشعرون به أو تفكرون فيه؟"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رسالة غلاطية 5: 13 - 20 من الترجمة التي تستسيغونها بالأكثر.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أهل غلاطية عبيدًا </w:t>
      </w:r>
      <w:r>
        <w:rPr>
          <w:b/>
          <w:rtl/>
          <w:cs/>
          <w:lang w:val="ar_AE" w:bidi="ar_AE"/>
        </w:rPr>
        <w:t>للآلهة</w:t>
      </w:r>
      <w:r>
        <w:rPr>
          <w:rtl/>
          <w:cs/>
          <w:lang w:val="ar_AE" w:bidi="ar_AE"/>
        </w:rPr>
        <w:t xml:space="preserve"> الباطلة. لا يحصل العبد على أجر مقابل عمله، ولا يتمتع بحرية مغادرة سيده متى يشاء. ولمزيد من المعلومات عن كلمة العبد، راجعوا قاموس الكلمات الرئيسية. استخدموا الكلمة أو العبارة ذاتها التي استخدمتم في المقاطع السابقة للإشارة إلى كلمة عبد.</w:t>
      </w:r>
    </w:p>
    <w:p>
      <w:pPr>
        <w:bidi/>
      </w:pPr>
      <w:r>
        <w:rPr>
          <w:rtl/>
          <w:cs/>
          <w:lang w:val="ar_AE" w:bidi="ar_AE"/>
        </w:rPr>
      </w:r>
      <w:r>
        <w:rPr>
          <w:rtl/>
          <w:cs/>
          <w:lang w:val="ar_AE" w:bidi="ar_AE"/>
        </w:rPr>
        <w:t>هذه الآلهة هي كائنات روحية أخرى أو أوثان يعبدها الناس كما لو كانت تمتلك قوة. فأحيانًا كان الناس يستخدمون الخشب أو المعدن ليصنعوا تماثيل أو سواري لتمثيل آلهتهم. ويتحدث بولس أيضاً عن القوى أو السلطات الضعيفة وغير المجدية. وهذا يشمل هذه الآلهة الباطلة، والناموس، أو أي شيء آخر قد يعبده الناس ويخدمونه. استخدموا الكلمة أو العبارة عينها التي استخدمتموها في الفقرة السابقة للإشارة إلى القوى.</w:t>
      </w:r>
    </w:p>
    <w:p>
      <w:pPr>
        <w:bidi/>
      </w:pPr>
      <w:r>
        <w:rPr>
          <w:rtl/>
          <w:cs/>
          <w:lang w:val="ar_AE" w:bidi="ar_AE"/>
        </w:rPr>
      </w:r>
      <w:r>
        <w:rPr>
          <w:rtl/>
          <w:cs/>
          <w:lang w:val="ar_AE" w:bidi="ar_AE"/>
        </w:rPr>
        <w:t>توقَّفوا هنا وناقشوا معًا الكلمة أو العبارة التي ستستخدمونها لترجمة كلمة "</w:t>
      </w:r>
      <w:r>
        <w:rPr>
          <w:b/>
          <w:rtl/>
          <w:cs/>
          <w:lang w:val="ar_AE" w:bidi="ar_AE"/>
        </w:rPr>
        <w:t>آلهة</w:t>
      </w:r>
      <w:r>
        <w:rPr>
          <w:rtl/>
          <w:cs/>
          <w:lang w:val="ar_AE" w:bidi="ar_AE"/>
        </w:rPr>
        <w:t>". انظروا كلمة آلهة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يدعو بولس المؤمنين </w:t>
      </w:r>
      <w:r>
        <w:rPr>
          <w:b/>
          <w:rtl/>
          <w:cs/>
          <w:lang w:val="ar_AE" w:bidi="ar_AE"/>
        </w:rPr>
        <w:t>إخوة</w:t>
      </w:r>
      <w:r>
        <w:rPr>
          <w:rtl/>
          <w:cs/>
          <w:lang w:val="ar_AE" w:bidi="ar_AE"/>
        </w:rPr>
        <w:t xml:space="preserve">. وبما أن الله هو أبو جميع المؤمنين، فإن جميع المؤمنين مثل الإخوة والأخوات. لمزيد من المعلومات عن الإخوة، ارجعوا إلى كلمة "مؤمن" في "قاموس الكلمات الرئيسية".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 xml:space="preserve">كان بولس يكرز </w:t>
      </w:r>
      <w:r>
        <w:rPr>
          <w:b/>
          <w:rtl/>
          <w:cs/>
          <w:lang w:val="ar_AE" w:bidi="ar_AE"/>
        </w:rPr>
        <w:t>بالإنجيل</w:t>
      </w:r>
      <w:r>
        <w:rPr>
          <w:rtl/>
          <w:cs/>
          <w:lang w:val="ar_AE" w:bidi="ar_AE"/>
        </w:rPr>
        <w:t xml:space="preserve"> لأهل غلاطية. الإنجيل هو الطريق الذي هيأه الله لخلاص الناس. لمزيد من المعلومات عن كلمة الإنجيل، راجعوا "قاموس الكلمات الرئيسية". استخدموا الكلمة أو العبارة ذاتها التي استخدمتم في المقاطع السابقة للإشارة إلى "الإنجيل".</w:t>
      </w:r>
    </w:p>
    <w:p>
      <w:pPr>
        <w:bidi/>
      </w:pPr>
      <w:r>
        <w:rPr>
          <w:rtl/>
          <w:cs/>
          <w:lang w:val="ar_AE" w:bidi="ar_AE"/>
        </w:rPr>
      </w:r>
      <w:r>
        <w:rPr>
          <w:rtl/>
          <w:cs/>
          <w:lang w:val="ar_AE" w:bidi="ar_AE"/>
        </w:rPr>
        <w:t xml:space="preserve">استقبل أهل غلاطية بولس بالتكريم والاحترام عينه الذي كانوا سيظهرونه لملاك من </w:t>
      </w:r>
      <w:r>
        <w:rPr>
          <w:b/>
          <w:rtl/>
          <w:cs/>
          <w:lang w:val="ar_AE" w:bidi="ar_AE"/>
        </w:rPr>
        <w:t>ملائكة</w:t>
      </w:r>
      <w:r>
        <w:rPr>
          <w:rtl/>
          <w:cs/>
          <w:lang w:val="ar_AE" w:bidi="ar_AE"/>
        </w:rPr>
        <w:t xml:space="preserve"> الله أو للمسيح يسوع. الملاك هو كائن روحي فائق للطبيعة قد خلقه الله. والملائكة تنقل رسائل من الله إلى الناس. للحصول على مزيد من المعلومات عن كلمة "ملاك"، ارجعوا إلى "ملاك" في قاموس الكلمات الرئيسية. استخدِموا الكلمة أو العبارة ذاتها التي استخدمتم في المقاطع السابقة للإشارة إلى "ملاك". </w:t>
      </w:r>
    </w:p>
    <w:p>
      <w:pPr>
        <w:bidi/>
      </w:pPr>
      <w:r>
        <w:rPr>
          <w:rtl/>
          <w:cs/>
          <w:lang w:val="ar_AE" w:bidi="ar_AE"/>
        </w:rPr>
      </w:r>
      <w:r>
        <w:rPr>
          <w:b/>
          <w:rtl/>
          <w:cs/>
          <w:lang w:val="ar_AE" w:bidi="ar_AE"/>
        </w:rPr>
        <w:t>المسيح</w:t>
      </w:r>
      <w:r>
        <w:rPr>
          <w:rtl/>
          <w:cs/>
          <w:lang w:val="ar_AE" w:bidi="ar_AE"/>
        </w:rPr>
        <w:t xml:space="preserve"> هو لقب يُطلق على يسوع، وهو يُذكّر المؤمنين بأن يسوع هو المخلص. لمزيد من المعلومات عن المسيح، راجعوا "قاموس الكلمات الرئيسية". استخدموا الكلمة أو العبارة ذاتها التي استخدمتم في المقاطع السابقة للإشارة إلى كلمة "المسيح".</w:t>
      </w:r>
    </w:p>
    <w:p>
      <w:pPr>
        <w:bidi/>
      </w:pPr>
      <w:r>
        <w:rPr>
          <w:rtl/>
          <w:cs/>
          <w:lang w:val="ar_AE" w:bidi="ar_AE"/>
        </w:rPr>
      </w:r>
      <w:r>
        <w:rPr>
          <w:rtl/>
          <w:cs/>
          <w:lang w:val="ar_AE" w:bidi="ar_AE"/>
        </w:rPr>
        <w:t xml:space="preserve">يتساءل بولس أين اختفى فرح أهل غلاطية أو </w:t>
      </w:r>
      <w:r>
        <w:rPr>
          <w:b/>
          <w:rtl/>
          <w:cs/>
          <w:lang w:val="ar_AE" w:bidi="ar_AE"/>
        </w:rPr>
        <w:t>بركتهم</w:t>
      </w:r>
      <w:r>
        <w:rPr>
          <w:rtl/>
          <w:cs/>
          <w:lang w:val="ar_AE" w:bidi="ar_AE"/>
        </w:rPr>
        <w:t>. هنا، ربما تعني البركة حالة السلام التي يتمتع بها المؤمنون لأن لهم علاقة صحيحة مع الله.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الفرح</w:t>
      </w:r>
      <w:r>
        <w:rPr>
          <w:rtl/>
          <w:cs/>
          <w:lang w:val="ar_AE" w:bidi="ar_AE"/>
        </w:rPr>
        <w:t xml:space="preserve"> أو </w:t>
      </w:r>
      <w:r>
        <w:rPr>
          <w:b/>
          <w:rtl/>
          <w:cs/>
          <w:lang w:val="ar_AE" w:bidi="ar_AE"/>
        </w:rPr>
        <w:t>البركة</w:t>
      </w:r>
      <w:r>
        <w:rPr>
          <w:rtl/>
          <w:cs/>
          <w:lang w:val="ar_AE" w:bidi="ar_AE"/>
        </w:rPr>
        <w:t>. وراجعوا قاموس الكلمات الرئيسية للحصول على مزيد من المعلومات عن كلمة يبارك. إذا كنتم قد ترجمتم هذه الكلمة بالفعل في سِفر آخر من الكتاب المُقدَّس، استخدموا نفس الكلمة التي استخدمتموها هناك. أوقِفوا الاستماع إلى هذا التسجيل الصوتي هنا.</w:t>
      </w:r>
    </w:p>
    <w:p>
      <w:pPr>
        <w:bidi/>
      </w:pPr>
      <w:r>
        <w:rPr>
          <w:rtl/>
          <w:cs/>
          <w:lang w:val="ar_AE" w:bidi="ar_AE"/>
        </w:rPr>
      </w:r>
      <w:r>
        <w:rPr>
          <w:rtl/>
          <w:cs/>
          <w:lang w:val="ar_AE" w:bidi="ar_AE"/>
        </w:rPr>
        <w:t>إن المعلمين الكذبة يغيرون على أهل غلاطية، ولكن ليس لسبب وجيه. عندما يكون شخص ما متحمساً، فإنه يكون مخلصاً بشدة لشخص أو شيء ما لدرجة أنه يشعر بالغيرة من استمرار تلك العلاقة. هنا، تعني كلمة "متحمس" أن المعلمين الكذبة مخلصون بشدة لمواصلة علاقتهم مع أهل غلاطية.</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"غيور"</w:t>
      </w:r>
      <w:r>
        <w:rPr>
          <w:rtl/>
          <w:cs/>
          <w:lang w:val="ar_AE" w:bidi="ar_AE"/>
        </w:rPr>
        <w:t>. انظروا كلمة غيور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يسمي بولس أهل غلاطية </w:t>
      </w:r>
      <w:r>
        <w:rPr>
          <w:b/>
          <w:rtl/>
          <w:cs/>
          <w:lang w:val="ar_AE" w:bidi="ar_AE"/>
        </w:rPr>
        <w:t>أبناءه</w:t>
      </w:r>
      <w:r>
        <w:rPr>
          <w:rtl/>
          <w:cs/>
          <w:lang w:val="ar_AE" w:bidi="ar_AE"/>
        </w:rPr>
        <w:t>، مع أنهم ليسوا من نسل بولس بالمعنى الحرفي للكلمة. يُظهر بولس مدى اهتمامه بأهل غلاطية عندما يناديهم بهذا الاسم.</w:t>
      </w:r>
    </w:p>
    <w:p>
      <w:pPr>
        <w:bidi/>
      </w:pPr>
      <w:r>
        <w:rPr>
          <w:rtl/>
          <w:cs/>
          <w:lang w:val="ar_AE" w:bidi="ar_AE"/>
        </w:rPr>
      </w:r>
      <w:r>
        <w:rPr>
          <w:rtl/>
          <w:cs/>
          <w:lang w:val="ar_AE" w:bidi="ar_AE"/>
        </w:rPr>
        <w:t>توقفوا هنا وناقشوا في مجموعة الكلمة أو العبارة التي ستستخدمونها للتعبير عن الطريقة الودية التي يشير بها بولس إلى أهل غلاطية.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4:21–27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4: 21–27 واحفظوها في قلوبكم. </w:t>
      </w:r>
    </w:p>
    <w:p>
      <w:pPr>
        <w:bidi/>
      </w:pPr>
      <w:r>
        <w:rPr>
          <w:rtl/>
          <w:cs/>
          <w:lang w:val="ar_AE" w:bidi="ar_AE"/>
        </w:rPr>
      </w:r>
      <w:r>
        <w:rPr>
          <w:rtl/>
          <w:cs/>
          <w:lang w:val="ar_AE" w:bidi="ar_AE"/>
        </w:rPr>
        <w:t xml:space="preserve">استمعوا إلى النسخة الصوتية من رسالة غلاطية 4: 21–27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4: 21 - 27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لقد أخبر بولس أهل غلاطية للتو بمدى قلقه لأنهم يعودون إلى حياتهم القديمة تحت الناموس. في هذا المقطع، يقارن بولس الأشخاص الذين يريدون طاعة الشريعة بابني إبراهيم وأم كل منهما، هاجر وسارة. يقول بولس إنه إذا أطاع الإنسان الناموس، فإنه يصبح عبداً مثل هاجر وأولادها. لكن المؤمنون أحرار، مثل زوجة إبراهيم سارة وأبنائها.</w:t>
      </w:r>
    </w:p>
    <w:p>
      <w:pPr>
        <w:bidi/>
      </w:pPr>
      <w:r>
        <w:rPr>
          <w:rtl/>
          <w:cs/>
          <w:lang w:val="ar_AE" w:bidi="ar_AE"/>
        </w:rPr>
      </w:r>
      <w:r>
        <w:rPr>
          <w:rtl/>
          <w:cs/>
          <w:lang w:val="ar_AE" w:bidi="ar_AE"/>
        </w:rPr>
        <w:t>بدايةً، يقول بولس إن الأشخاص الذين يرغبون في اتباع الناموس لا يفهمونه حقاً. ولمساعدة أهل غلاطية على الفهم، يقارن بولس بين الشريعة وقصة ابني إبراهيم. تذكّروا أن إبراهيم وزوجته سارة لم يكن لهما أبناء في البداية. لكن الله وعد أن يعطي إبراهيم نسلًا كثيرًا. بينما كان إبراهيم ينتظر أن يحقق الله ذلك الوعد، أنجب ابنًا هو إسماعيل، من جارية زوجته، هاجر. كانت سارة قد قالت لإبراهيم أن ينجب ابنًا من هاجر، لأن الله لم يسمح لسارة بعد بالإنجاب. لكن هذا ليس الابن الذي وعد به الله. في الوقت المناسب، رزق الله إبراهيم وسارة بابن اسمه إسحاق، ليحقق الوعد الذي قطعه له.</w:t>
      </w:r>
    </w:p>
    <w:p>
      <w:pPr>
        <w:bidi/>
      </w:pPr>
      <w:r>
        <w:rPr>
          <w:rtl/>
          <w:cs/>
          <w:lang w:val="ar_AE" w:bidi="ar_AE"/>
        </w:rPr>
      </w:r>
      <w:r>
        <w:rPr>
          <w:rtl/>
          <w:cs/>
          <w:lang w:val="ar_AE" w:bidi="ar_AE"/>
        </w:rPr>
        <w:t>توقفوا هنا وناقشوا في مجموعة: في زمن إبراهيم، لم يكن من غير المألوف أن ينجب الرجل من امرأة جارية، لكن هذه لم تكن الطريقة التي قال الله إنه سيحقق بها وعده. في ثقافتكم، ما رأي الناس في الرجل المتزوج الذي لديه طفل من امرأة أخرى؟ هل يحدث، ولو كان ذلك غير مألوف، أن ينجب الرجل من أكثر من امرأة؟ أوقِفوا الاستماع إلى هذا التسجيل الصوتي هنا.</w:t>
      </w:r>
    </w:p>
    <w:p>
      <w:pPr>
        <w:bidi/>
      </w:pPr>
      <w:r>
        <w:rPr>
          <w:rtl/>
          <w:cs/>
          <w:lang w:val="ar_AE" w:bidi="ar_AE"/>
        </w:rPr>
      </w:r>
      <w:r>
        <w:rPr>
          <w:rtl/>
          <w:cs/>
          <w:lang w:val="ar_AE" w:bidi="ar_AE"/>
        </w:rPr>
        <w:t>وُلِدَ إسماعيل ولادة إنسانية طبيعية. عندما حملت هاجر بطفل إبراهيم، كانت هاجر صغيرة في السن، ولم يكن إبراهيم قد أصبح عجوزاً لا يستطيع الإنجاب. لكن إسحاق وُلد نتيجة لوعد الله. لقد جعل الله إبراهيم وسارة يحملان وينجبان طفلاً، على الرغم من أن إبراهيم وسارة كانا كبيرين في السن وغير قادرين على إنجاب الأطفال من تلقاء أنفسهما.</w:t>
      </w:r>
    </w:p>
    <w:p>
      <w:pPr>
        <w:bidi/>
      </w:pPr>
      <w:r>
        <w:rPr>
          <w:rtl/>
          <w:cs/>
          <w:lang w:val="ar_AE" w:bidi="ar_AE"/>
        </w:rPr>
      </w:r>
      <w:r>
        <w:rPr>
          <w:rtl/>
          <w:cs/>
          <w:lang w:val="ar_AE" w:bidi="ar_AE"/>
        </w:rPr>
        <w:t>يشرح بولس سبب حديثه عن هاتين المرأتين وأبنائهما. يشبه بولس هاتين الامرأتين بالعهدين أو الاتفاقين اللذين أبرمهما الله لمساعدة الناس على فهم هذين العهدين. أحد هذين العهدين هو العهد الذي قطعه الله عند جبل سيناء، والذي يتضمن الناموس. أنجب إبراهيم ابناً من هاجر بإرادته، تماماً كما يطيع الناس الناموس بإرادتهم. لذلك يقارن بولس عهد الناموس بهاجر. أما العهد الآخر، الذي قطعه الله أولاً، فهو الوعد الذي قطعه الله لإبراهيم وأتمه من خلال المسيح. في عهد الوعد، يخلص الله الناس بسبب إيمانهم أو ثقتهم بالله. كان إبراهيم قادرًا على أن ينجب من سارة لأنه اتكل على الله، كما يتكل الناس عليه عندما يكون لهم إيمان. لذلك ترمز سارة إلى عهد الوعد.</w:t>
      </w:r>
    </w:p>
    <w:p>
      <w:pPr>
        <w:bidi/>
      </w:pPr>
      <w:r>
        <w:rPr>
          <w:rtl/>
          <w:cs/>
          <w:lang w:val="ar_AE" w:bidi="ar_AE"/>
        </w:rPr>
      </w:r>
      <w:r>
        <w:rPr>
          <w:rtl/>
          <w:cs/>
          <w:lang w:val="ar_AE" w:bidi="ar_AE"/>
        </w:rPr>
        <w:t>يتحدث بولس عن عهد الناموس كما لو كان جارية تنجب. في ذلك الوقت، كان أبناء الجارية يصبحون عبيداً أيضاً. يقارن بولس أبناء الجارية العبيد بالناس الذين تحت الناموس. إن الطريقة التي يطيع بها اليهود الناموس ليصبحوا أبرارًا أمام الله تجعلهم عبيداً للناموس.</w:t>
      </w:r>
    </w:p>
    <w:p>
      <w:pPr>
        <w:bidi/>
      </w:pPr>
      <w:r>
        <w:rPr>
          <w:rtl/>
          <w:cs/>
          <w:lang w:val="ar_AE" w:bidi="ar_AE"/>
        </w:rPr>
      </w:r>
      <w:r>
        <w:rPr>
          <w:rtl/>
          <w:cs/>
          <w:lang w:val="ar_AE" w:bidi="ar_AE"/>
        </w:rPr>
        <w:t>توقّفوا هنا وناقشوا في مجموعة: كيف عامل الناس العبيد في تاريخ شعبكم، أو تاريخ الشعوب القريبة؟ إذا كان للجارية أبناء من سيدها، فماذا كان يحدث لهؤلاء الأبناء؟ أوقِفوا الاستماع إلى هذا التسجيل الصوتي هنا.</w:t>
      </w:r>
    </w:p>
    <w:p>
      <w:pPr>
        <w:bidi/>
      </w:pPr>
      <w:r>
        <w:rPr>
          <w:rtl/>
          <w:cs/>
          <w:lang w:val="ar_AE" w:bidi="ar_AE"/>
        </w:rPr>
      </w:r>
      <w:r>
        <w:rPr>
          <w:rtl/>
          <w:cs/>
          <w:lang w:val="ar_AE" w:bidi="ar_AE"/>
        </w:rPr>
        <w:t>يقول بولس إن هاجر تمثل عهد الناموس، وكذلك جبل سيناء، حيث أعطى الله الشريعة. هذا الجبل في الصحراء العربية، حيث عاش أحفاد ابن هاجر. يقول بولس إن هاجر تُمثّل أيضًا مدينة أورشليم. كانت أورشليم عاصمة اليهود، لذلك فهي تمثّل اليهود. أنجبت هاجر بالطريقة البشرية الطبيعية، لذا فإن أبناءها يمثلون اليهود الذين يرون أنفسهم أبناء إبراهيم بسبب نسبهم البشري الطبيعي من إبراهيم. كان ربط بولس بين عهد الشريعة واليهود وهاجر أمرًا يثير دهشة اليهود. اعتقد اليهود أنهم أفضل من هاجر وذريتها بسبب الناموس! كما اعتقد اليهود أنهم أفضل من هاجر وذريتها لأن اليهود كانوا من نسل سارة زوجة إبراهيم.</w:t>
      </w:r>
    </w:p>
    <w:p>
      <w:pPr>
        <w:bidi/>
      </w:pPr>
      <w:r>
        <w:rPr>
          <w:rtl/>
          <w:cs/>
          <w:lang w:val="ar_AE" w:bidi="ar_AE"/>
        </w:rPr>
      </w:r>
      <w:r>
        <w:rPr>
          <w:rtl/>
          <w:cs/>
          <w:lang w:val="ar_AE" w:bidi="ar_AE"/>
        </w:rPr>
        <w:t>توقفوا هنا وانظروا إلى خريطة إسرائيل والصحراء العربية. ابحثوا عن مدينة أورشليم وجبل سيناء. ناقشوا هذا السؤال في مجموعة: ما المدينة المهمة لجماعتكم أو بلدكم؟ إذا تحدثت عن تلك المدينة المهمة أو عما حدث فيها، فعن أي فئة من الناس ستتحدث؟ أوقِفوا الاستماع إلى هذا التسجيل الصوتي هنا.</w:t>
      </w:r>
    </w:p>
    <w:p>
      <w:pPr>
        <w:bidi/>
      </w:pPr>
      <w:r>
        <w:rPr>
          <w:rtl/>
          <w:cs/>
          <w:lang w:val="ar_AE" w:bidi="ar_AE"/>
        </w:rPr>
      </w:r>
      <w:r>
        <w:rPr>
          <w:rtl/>
          <w:cs/>
          <w:lang w:val="ar_AE" w:bidi="ar_AE"/>
        </w:rPr>
        <w:t>لكن الناموس لا يجعل الناس من نسل إبراهيم. يقارن بولس بين هاجر، التي تمثل أورشليم الأرضية، وأورشليم أخرى، أورشليم العليا. فأورشليم هذه ليست مكانًا ماديًا على الأرض، بل هي مجتمع المؤمنين. تطلق عليه بعض الترجمات أورشليم السماوية. لا يقصد بولس أن أورشليم هذه موجودة في السماء أو طائرة فوق الأرض، بل إنها تنتمي إلى السماء. كثيرًا ما كان الناس يستخدمون كلمة السماء في إشارتهم إلى الله. وهذا يعني أن أورشليم ملك لله الذي يسكن في السماء.</w:t>
      </w:r>
    </w:p>
    <w:p>
      <w:pPr>
        <w:bidi/>
      </w:pPr>
      <w:r>
        <w:rPr>
          <w:rtl/>
          <w:cs/>
          <w:lang w:val="ar_AE" w:bidi="ar_AE"/>
        </w:rPr>
      </w:r>
      <w:r>
        <w:rPr>
          <w:rtl/>
          <w:cs/>
          <w:lang w:val="ar_AE" w:bidi="ar_AE"/>
        </w:rPr>
        <w:t>يقول بولس إن الأحرار ليسوا في أورشليم الأرضية، ولا من اليهود. بل في أورشليم العليا، أي جماعة المؤمنين. ويستخدم بولس أورشليم الأخرى هذه رمزًا إلى عدة أشياء. ترمز أورشليم هذه إلى سارة، المرأة الحرة، وكذلك العهد الآخر. هذا العهد هو الوعد الذي قطعه الله لإبراهيم. وإن المؤمنين الذين يثقون بالمسيح حتى يبررهم الله ينتمون إلى أورشليم العليا. إن المؤمنين ليسوا عبيداً للشريعة، بل هم أحرار مثل نسل سارة، المرأة الحرة.</w:t>
      </w:r>
    </w:p>
    <w:p>
      <w:pPr>
        <w:bidi/>
      </w:pPr>
      <w:r>
        <w:rPr>
          <w:rtl/>
          <w:cs/>
          <w:lang w:val="ar_AE" w:bidi="ar_AE"/>
        </w:rPr>
      </w:r>
      <w:r>
        <w:rPr>
          <w:rtl/>
          <w:cs/>
          <w:lang w:val="ar_AE" w:bidi="ar_AE"/>
        </w:rPr>
        <w:t>يقتبس بولس من الأسفار المقدسة ليُوضح هذا. هذا الاقتباس مأخوذ من نبوءة في سفر إشعياء في العهد القديم، حين أخبر الله النبي إشعياء بما سيحدث في المستقبل. في ذلك الوقت، لم يكن اليهود في وطنهم، لذلك لم يكن أحد يعيش في أورشليم. يقول الكاتب أن أورشليم قبل رحيل اليهود كانت مثل امرأة لم يتركها زوجها قط. لكن بعد أن خرج اليهود، كان الأمر كما لو أن الله قد ترك أورشليم أيضًا. يقول الكاتب إنه عندما غادر اليهود، أصبحت أورشليم أيضاً مثل امرأة بلا أبناء. لكن الله وعد بأنه في يوم من الأيام سيعيد الشعب إلى أورشليم. وبعد عودة الشعب، امتلأت أورشليم بأبناء أو بشعب، أكثر مما كان عليه من قبل. سيكون زمن ابتهاج للشعب، تماماً كما تفرح المرأة التي لديها أبناء كثيرين.</w:t>
      </w:r>
    </w:p>
    <w:p>
      <w:pPr>
        <w:bidi/>
      </w:pPr>
      <w:r>
        <w:rPr>
          <w:rtl/>
          <w:cs/>
          <w:lang w:val="ar_AE" w:bidi="ar_AE"/>
        </w:rPr>
      </w:r>
      <w:r>
        <w:rPr>
          <w:rtl/>
          <w:cs/>
          <w:lang w:val="ar_AE" w:bidi="ar_AE"/>
        </w:rPr>
        <w:t>توقفوا هنا وناقشوا في مجموعة: في ثقافتكم، كيف يرسل الله رسائل إلى الناس عن المستقبل؟ كيف تبدو هذه الرسائل؟ كيف تشبه هذه الرسائل أو تختلف عن تلك التي أعطاها للنبي؟ أوقِفوا الاستماع إلى هذا التسجيل الصوتي هنا.</w:t>
      </w:r>
    </w:p>
    <w:p>
      <w:pPr>
        <w:bidi/>
      </w:pPr>
      <w:r>
        <w:rPr>
          <w:rtl/>
          <w:cs/>
          <w:lang w:val="ar_AE" w:bidi="ar_AE"/>
        </w:rPr>
      </w:r>
      <w:r>
        <w:rPr>
          <w:rtl/>
          <w:cs/>
          <w:lang w:val="ar_AE" w:bidi="ar_AE"/>
        </w:rPr>
        <w:t>يربط بولس سارة بنبوءة إشعياء لأن سارة لم يكن لديها أبناء في وقت ما. ثم أعطى الله سارة ابنًا ونسلًا كثيرًا. كما يطبق بولس هذه النبوة على أورشليم العليا، التي ستتذكّرونها بجماعة المؤمنين، أي الكنيسة. ومثل المرأة التي لديها أبناء كثيرين، فإن أورشليم العليا سيكون فيها شعب كثير، أكبر مما في أورشليم الأرضية. وكان بولس يقصد أن عدد المؤمنين سيكون أكثر من عدد اليهود. وكان يريد من المؤمنين في غلاطية أن يفهموا أن جميع المؤمنين ينتمون إلى أورشليم العليا، وأنهم أحرار من عبودية العهد القديم. ينبغي لمؤمني غلاطية أن يفرحوا ويبتهجوا، تماماً كما تفرح المرأة التي لديها ابناء كثيرين!</w:t>
      </w:r>
    </w:p>
    <w:p>
      <w:pPr>
        <w:bidi/>
      </w:pPr>
      <w:r>
        <w:rPr>
          <w:rtl/>
          <w:cs/>
          <w:lang w:val="ar_AE" w:bidi="ar_AE"/>
        </w:rPr>
      </w:r>
      <w:r>
        <w:rPr>
          <w:rtl/>
          <w:cs/>
          <w:lang w:val="ar_AE" w:bidi="ar_AE"/>
        </w:rPr>
        <w:t>يتحدث كل من النبي إشعياء وبولس الرسول عن الطريقة التي سيبارك بها الله الشعب. فبارك الله سارة عندما أعطاها ابنًا. وبارك اليهود عندما أعادهم إلى أورشليم. والآن يبارك المؤمنين الذين أصبحوا أبناءه.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4: 21 - 27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يقول بولس إن الذين يريدون طاعة الناموس، لا يفهمونه حقًا. للتوضيح، يروي بولس قصة ابني إبراهيم.</w:t>
      </w:r>
    </w:p>
    <w:p>
      <w:pPr>
        <w:bidi/>
      </w:pPr>
      <w:r>
        <w:rPr>
          <w:rtl/>
          <w:cs/>
          <w:lang w:val="ar_AE" w:bidi="ar_AE"/>
        </w:rPr>
      </w:r>
      <w:r>
        <w:rPr>
          <w:b/>
          <w:rtl/>
          <w:cs/>
          <w:lang w:val="ar_AE" w:bidi="ar_AE"/>
        </w:rPr>
        <w:t>في الجزء الثاني:</w:t>
      </w:r>
      <w:r>
        <w:rPr>
          <w:rtl/>
          <w:cs/>
          <w:lang w:val="ar_AE" w:bidi="ar_AE"/>
        </w:rPr>
        <w:t xml:space="preserve"> يشرح بولس أن هاجر وابنها يمثلان عهد الناموس والشعب الذي يطيعه. تمثل سارة وابنها الوعد الذي قطعه الله لإبراهيم والمؤمنين.</w:t>
      </w:r>
    </w:p>
    <w:p>
      <w:pPr>
        <w:bidi/>
      </w:pPr>
      <w:r>
        <w:rPr>
          <w:rtl/>
          <w:cs/>
          <w:lang w:val="ar_AE" w:bidi="ar_AE"/>
        </w:rPr>
      </w:r>
      <w:r>
        <w:rPr>
          <w:b/>
          <w:rtl/>
          <w:cs/>
          <w:lang w:val="ar_AE" w:bidi="ar_AE"/>
        </w:rPr>
        <w:t>في الجزء الثالث:</w:t>
      </w:r>
      <w:r>
        <w:rPr>
          <w:rtl/>
          <w:cs/>
          <w:lang w:val="ar_AE" w:bidi="ar_AE"/>
        </w:rPr>
        <w:t xml:space="preserve"> يقتبس بولس من الأسفار المقدسة ليُظهر سبب حديثه عن أورشليمين.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الأشخاص الذين يريدون طاعة الناموس</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إسماعيل، ابن الجارية</w:t>
      </w:r>
    </w:p>
    <w:p>
      <w:pPr>
        <w:pStyle w:val="ListBullet"/>
        <w:bidi/>
        <w:spacing w:line="240" w:lineRule="auto"/>
        <w:ind w:left="720"/>
      </w:pPr>
      <w:r>
        <w:rPr>
          <w:rtl/>
          <w:cs/>
          <w:lang w:val="ar_AE" w:bidi="ar_AE"/>
        </w:rPr>
      </w:r>
      <w:r>
        <w:rPr>
          <w:rtl/>
          <w:cs/>
          <w:lang w:val="ar_AE" w:bidi="ar_AE"/>
        </w:rPr>
        <w:t>هاجر، الجارية</w:t>
      </w:r>
    </w:p>
    <w:p>
      <w:pPr>
        <w:pStyle w:val="ListBullet"/>
        <w:bidi/>
        <w:spacing w:line="240" w:lineRule="auto"/>
        <w:ind w:left="720"/>
      </w:pPr>
      <w:r>
        <w:rPr>
          <w:rtl/>
          <w:cs/>
          <w:lang w:val="ar_AE" w:bidi="ar_AE"/>
        </w:rPr>
      </w:r>
      <w:r>
        <w:rPr>
          <w:rtl/>
          <w:cs/>
          <w:lang w:val="ar_AE" w:bidi="ar_AE"/>
        </w:rPr>
        <w:t>إسحاق، ابن الحرة</w:t>
      </w:r>
    </w:p>
    <w:p>
      <w:pPr>
        <w:pStyle w:val="ListBullet"/>
        <w:bidi/>
        <w:spacing w:line="240" w:lineRule="auto"/>
        <w:ind w:left="720"/>
      </w:pPr>
      <w:r>
        <w:rPr>
          <w:rtl/>
          <w:cs/>
          <w:lang w:val="ar_AE" w:bidi="ar_AE"/>
        </w:rPr>
      </w:r>
      <w:r>
        <w:rPr>
          <w:rtl/>
          <w:cs/>
          <w:lang w:val="ar_AE" w:bidi="ar_AE"/>
        </w:rPr>
        <w:t>سارة، الحرة</w:t>
      </w:r>
    </w:p>
    <w:p>
      <w:pPr>
        <w:pStyle w:val="ListBullet"/>
        <w:bidi/>
        <w:spacing w:line="240" w:lineRule="auto"/>
        <w:ind w:left="720"/>
      </w:pPr>
      <w:r>
        <w:rPr>
          <w:rtl/>
          <w:cs/>
          <w:lang w:val="ar_AE" w:bidi="ar_AE"/>
        </w:rPr>
      </w:r>
      <w:r>
        <w:rPr>
          <w:rtl/>
          <w:cs/>
          <w:lang w:val="ar_AE" w:bidi="ar_AE"/>
        </w:rPr>
        <w:t>المرأة التي لا أبناء لها، وهي ترمز إلى أورشليم من دون اليهود</w:t>
      </w:r>
    </w:p>
    <w:p>
      <w:pPr>
        <w:pStyle w:val="ListBullet"/>
        <w:bidi/>
        <w:spacing w:line="240" w:lineRule="auto"/>
        <w:ind w:left="720"/>
      </w:pPr>
      <w:r>
        <w:rPr>
          <w:rtl/>
          <w:cs/>
          <w:lang w:val="ar_AE" w:bidi="ar_AE"/>
        </w:rPr>
      </w:r>
      <w:r>
        <w:rPr>
          <w:rtl/>
          <w:cs/>
          <w:lang w:val="ar_AE" w:bidi="ar_AE"/>
        </w:rPr>
        <w:t>والمرأة التي لم يتركها زوجها أبدًا، التي ترمز إلى أورشليم المأهولة باليهود</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كيف قال بولس قبل عدة مقاطع أن نسل إبراهيم الحقيقي هم الذين يؤمنون بالله، لا اليهود. والآن يتحدث بولس عن تلك الفكرة مرة أخرى بينما يواصل حديثه عن كيف يجعل الناموس الناس عبيدًا. يتحدث بولس مباشرة إلى الناس الذين يريدون أن يكونوا تحت الناموس، أو أن يطيعوه كجزء من عهد الناموس. وهذا يشمل بعض المؤمنين من أهل غلاطية. كما يتحدث بولس إلى المعلمين الكذبة الذين يقولون إن المؤمنين يجب أن يتبعوا الناموس، حتى وإن لا يستمع هؤلاء المعلمين له حاليا. في كل المقطع، يتحدث بولس عن العهود، والأماكن، والمدن كما لو كانت أشخاصًا. يفعل بولس هذا ليساعد الناس على فهم شيء قد يكون غير مألوف أو مفاجئًا.</w:t>
      </w:r>
    </w:p>
    <w:p>
      <w:pPr>
        <w:bidi/>
      </w:pPr>
      <w:r>
        <w:rPr>
          <w:rtl/>
          <w:cs/>
          <w:lang w:val="ar_AE" w:bidi="ar_AE"/>
        </w:rPr>
      </w:r>
      <w:r>
        <w:rPr>
          <w:rtl/>
          <w:cs/>
          <w:lang w:val="ar_AE" w:bidi="ar_AE"/>
        </w:rPr>
        <w:t>توقّفوا هنا وناقشوا كمجموعة: متى تقارنون شيئًا، لا شخصًا، بشخص؟ في لغتكم، كيف تعبرون عن أشياء مثل الاتفاقات أو الأماكن كما لو كانت شخصًا؟ في كل مرة يقارب فيها بولس شيئًا بشخص، توقّفوا عند الحاجة وناقشوا كيف تريدون ترجمة المقارنة التي قدمها بولس هناك. أوقِفوا الاستماع إلى هذا التسجيل الصوتي هنا.</w:t>
      </w:r>
    </w:p>
    <w:p>
      <w:pPr>
        <w:bidi/>
      </w:pPr>
      <w:r>
        <w:rPr>
          <w:rtl/>
          <w:cs/>
          <w:lang w:val="ar_AE" w:bidi="ar_AE"/>
        </w:rPr>
      </w:r>
      <w:r>
        <w:rPr>
          <w:rtl/>
          <w:cs/>
          <w:lang w:val="ar_AE" w:bidi="ar_AE"/>
        </w:rPr>
        <w:t>يبدأ بولس الجزء الأول بأمر ويتبعه بسؤال. يقول بولس: "قُولُوا لِي"، ليدفع أهل غلاطية إلى التفكير والتركيز فيما سيقوله. يتحدث بولس بلغة رسمية قوية. يُظهر هذا تغييرًا عن القسم السابق الذي تحدث فيه بولس بمودة شديدة. يسأل بولس الأشخاص الذين يريدون طاعة الناموس إذا كانوا يفهمون ما يقوله الناموس أو معناه حقًا. لا يتوقع بولس إجابتهم عن هذا السؤال. يريد بولس أن يتحداهم. يقصد بولس أن هؤلاء الناس لا يفهمون حقًا الناموس ولا ما يفعلونه. ثم يُظهر بولس أنه سيروي قصة من الأسفار المقدسة عندما يقول بولس: "فَإِنَّهُ مَكْتُوبٌ". هنا، لا يقتبس بولس مباشرة من العهد القديم، لكن بولس يروي بإيجاز قصة شائعة عن ابني إبراهيم وأُمَّيهما. يتحدث بولس أولًا عن مكانة الأُمَّيْنِ. فالجارية هي هاجر، والحرة هي زوجة إبراهيم، سارة. ربما لم يذكر بولس أسماء المرأتين مباشرة، لأن المستمعين يعرفون هذه القصة.</w:t>
      </w:r>
    </w:p>
    <w:p>
      <w:pPr>
        <w:bidi/>
      </w:pPr>
      <w:r>
        <w:rPr>
          <w:rtl/>
          <w:cs/>
          <w:lang w:val="ar_AE" w:bidi="ar_AE"/>
        </w:rPr>
      </w:r>
      <w:r>
        <w:rPr>
          <w:rtl/>
          <w:cs/>
          <w:lang w:val="ar_AE" w:bidi="ar_AE"/>
        </w:rPr>
        <w:t>توقفوا هنا وناقشوا في مجموعة: ما القصة الشائعة بين الناس في ثقافتكم؟ ما شخصيات القصة الشائعة لدى الناس ويتذكرونها؟ بما أن الناس يعرفون هذه الشخصيات، فكيف تشير إلى الشخصيات بخلاف أسمائها، مثل "صديق الطباخ"؟ أوقِفوا الاستماع إلى هذا التسجيل الصوتي هنا.</w:t>
      </w:r>
    </w:p>
    <w:p>
      <w:pPr>
        <w:bidi/>
      </w:pPr>
      <w:r>
        <w:rPr>
          <w:rtl/>
          <w:cs/>
          <w:lang w:val="ar_AE" w:bidi="ar_AE"/>
        </w:rPr>
      </w:r>
      <w:r>
        <w:rPr>
          <w:rtl/>
          <w:cs/>
          <w:lang w:val="ar_AE" w:bidi="ar_AE"/>
        </w:rPr>
        <w:t>ويقارن بولس بين ابني إبراهيم. أحدهما ابن جارية، والآخر ابن حرة. وأنجبت هاجر ابنها بحسب الجسد، أي بالطريقة الطبيعية التي يحمل بها رجل وامرأة وينجبان طفلًا. أنجبت سارة ابنها نتيجة لوعد الله. لقد تسبب الله مباشرة في إنجاب إبراهيم وسارة، على الرغم من أن سارة امرأة عجوز لتنجب. يمثل ابن المرأة الجارية الطريقة التي يحاول بها الناس كسب رضا الله بجهودهم. يمثل ابن المرأة الحرة الطريقة التي يتمتع بها المؤمنون بالحرية بفضل ما فعله الله من أجلهم.</w:t>
      </w:r>
    </w:p>
    <w:p>
      <w:pPr>
        <w:bidi/>
      </w:pPr>
      <w:r>
        <w:rPr>
          <w:rtl/>
          <w:cs/>
          <w:lang w:val="ar_AE" w:bidi="ar_AE"/>
        </w:rPr>
      </w:r>
      <w:r>
        <w:rPr>
          <w:rtl/>
          <w:cs/>
          <w:lang w:val="ar_AE" w:bidi="ar_AE"/>
        </w:rPr>
        <w:t>توقّفوا هنا وناقشوا كمجموعة: في لغتكم، ما الطريقة المناسبة للتحدث عن الطريقة الطبيعية التي ينجب بها الرجل والمرأة؟ ناقشوا كيف تريدون التحدث عن الطريقة التي ينجب بها الرجل والمرأة بطريقة مذهلة أو غير متوقعة. أوقِفوا الاستماع إلى هذا التسجيل الصوتي هنا.</w:t>
      </w:r>
    </w:p>
    <w:p>
      <w:pPr>
        <w:bidi/>
      </w:pPr>
      <w:r>
        <w:rPr>
          <w:rtl/>
          <w:cs/>
          <w:lang w:val="ar_AE" w:bidi="ar_AE"/>
        </w:rPr>
      </w:r>
      <w:r>
        <w:rPr>
          <w:rtl/>
          <w:cs/>
          <w:lang w:val="ar_AE" w:bidi="ar_AE"/>
        </w:rPr>
        <w:t>في الجزء الثاني، يشرح بولس أنه يستخدم لغة خاصة أو مجازية. ترمز شخصيات القصة التي يرويها بولس إلى أمر ذي معنى أعمق. لا يقول بولس أن القصة الأصلية لم تحدث. وقد حدثت هذه القصة فعلًا. ينظر بولس إلى حدث حقيقي ويجد معنى إضافيًا فيه. يستخدم بولس الوضع المماثل لهاتين الأُمَّين للحديث عن العهدين. أحد العهود هو وعد الله لإبراهيم. والآخر هو العهد الذي قطعه الله مع بني إسرائيل عند جبل سيناء، الذي يتضمن الناموس.</w:t>
      </w:r>
    </w:p>
    <w:p>
      <w:pPr>
        <w:bidi/>
      </w:pPr>
      <w:r>
        <w:rPr>
          <w:rtl/>
          <w:cs/>
          <w:lang w:val="ar_AE" w:bidi="ar_AE"/>
        </w:rPr>
      </w:r>
      <w:r>
        <w:rPr>
          <w:rtl/>
          <w:cs/>
          <w:lang w:val="ar_AE" w:bidi="ar_AE"/>
        </w:rPr>
        <w:t>توقّفوا هنا وناقشوا في مجموعة: في لغتكم، ما الكلمة التي لديكم لترجمة قصة لها معنى أعمق؟ ناقشوا كيف تريدون الإشارة إلى هذه القصة الحقيقية التي تحمل معنى أعمق. أوقِفوا الاستماع إلى هذا التسجيل الصوتي هنا.</w:t>
      </w:r>
    </w:p>
    <w:p>
      <w:pPr>
        <w:bidi/>
      </w:pPr>
      <w:r>
        <w:rPr>
          <w:rtl/>
          <w:cs/>
          <w:lang w:val="ar_AE" w:bidi="ar_AE"/>
        </w:rPr>
      </w:r>
      <w:r>
        <w:rPr>
          <w:rtl/>
          <w:cs/>
          <w:lang w:val="ar_AE" w:bidi="ar_AE"/>
        </w:rPr>
        <w:t>تمثل هاجر جبل سيناء، وعهد الناموس، وأورشليم. يتحدث بولس عن الأربعة كلهم كما لو كانوا أمهات لديهن أبناء. الأبناء هم اليهود، أي الناس الذين يتبعون الناموس. إن اليهود عبيد بسبب الناموس، تمامًا كما أن أبناء هاجر عبيد نسبة إلى هاجر.</w:t>
      </w:r>
    </w:p>
    <w:p>
      <w:pPr>
        <w:bidi/>
      </w:pPr>
      <w:r>
        <w:rPr>
          <w:rtl/>
          <w:cs/>
          <w:lang w:val="ar_AE" w:bidi="ar_AE"/>
        </w:rPr>
      </w:r>
      <w:r>
        <w:rPr>
          <w:rtl/>
          <w:cs/>
          <w:lang w:val="ar_AE" w:bidi="ar_AE"/>
        </w:rPr>
        <w:t>يتحدث بولس أيضًا عن أورشليم "العُليا" بصفتها أم حرة. يتوقع بولس من مستمعيه أن يفهموا أنه يتحدث عن أورشليم العُليا بالطريقة نفسها التي تحدث بها عن أورشليم الأرضية. يقصد بولس أن سارة تمثل العهد الذي قطعه الله مع إبراهيم وأورشليم العُليا. لذا، فأبناء سارة هم المؤمنون. يقول بولس إن سارة هي "أمنا" ليُظهر أنه يتحدث عن المؤمنين. فكل من الأم والأبناء أحرار، تمامًا كما كانت سارة حرة.</w:t>
      </w:r>
    </w:p>
    <w:p>
      <w:pPr>
        <w:bidi/>
      </w:pPr>
      <w:r>
        <w:rPr>
          <w:rtl/>
          <w:cs/>
          <w:lang w:val="ar_AE" w:bidi="ar_AE"/>
        </w:rPr>
      </w:r>
      <w:r>
        <w:rPr>
          <w:rtl/>
          <w:cs/>
          <w:lang w:val="ar_AE" w:bidi="ar_AE"/>
        </w:rPr>
        <w:t>توقّفوا هنا وناقشوا في مجموعة كيف تريدون أن تعبروا عن أورشليم الأرضية وأورشليم العليا، أو أورشليم التي لله. كانت أورشليم مدينة مهمة لجماعة من الناس، لذلك استخدم بولس هذه المدينة لتمثيل جماعة من الناس. كيف تشيرون في لغتكم إلى مجموعة من الناس يعيشون في مدينة أو ينتمون إليها؟ أوقِفوا الاستماع إلى هذا التسجيل الصوتي هنا.</w:t>
      </w:r>
    </w:p>
    <w:p>
      <w:pPr>
        <w:bidi/>
      </w:pPr>
      <w:r>
        <w:rPr>
          <w:rtl/>
          <w:cs/>
          <w:lang w:val="ar_AE" w:bidi="ar_AE"/>
        </w:rPr>
      </w:r>
      <w:r>
        <w:rPr>
          <w:rtl/>
          <w:cs/>
          <w:lang w:val="ar_AE" w:bidi="ar_AE"/>
        </w:rPr>
        <w:t>في الجزء الثالث، يقتبس بولس من الأسفار المقدسة. مرة أخرى، يوضح بولس كيف يمكن أن يكون لهذا الجزء من الكتاب المقدس معنى أعمق. كان هذا الاقتباس جزءًا من رسالة من الله إلى إشعياء، وهو نبي كان ينقل رسائل الله إلى الشعب. عندما قال إشعياء هذه الكلمات لأول مرة، كانت الرسالة عن المستقبل والطريقة التي سيملأ الله أورشليم بأعداد أكبر مما كانت لدى المدينة قبل أن يغادرها اليهود. يُظهر بولس أن هذا المقطع يوضح بدوره الطريقة التي يملأ بها أورشليم السماوية بشعب أكثر من أورشليم الأرضية.</w:t>
      </w:r>
    </w:p>
    <w:p>
      <w:pPr>
        <w:bidi/>
      </w:pPr>
      <w:r>
        <w:rPr>
          <w:rtl/>
          <w:cs/>
          <w:lang w:val="ar_AE" w:bidi="ar_AE"/>
        </w:rPr>
      </w:r>
      <w:r>
        <w:rPr>
          <w:rtl/>
          <w:cs/>
          <w:lang w:val="ar_AE" w:bidi="ar_AE"/>
        </w:rPr>
        <w:t>مثل العديد من الأنبياء، استخدم إشعياء لغة شعرية خاصة لإعلان الرسالة. كما هو الحال في العديد من القصائد العبرية، استخدم إشعياء أزواجًا من المترادفات. استخدم إشعياء أيضًا عبارات متوازية أو مصاحبة، فيها يقول الشاعر شيئًا واحدًا ثم يضيف إليه في البيت الثاني من العبارة المصاحبة. أحيانًا يكرر الشاعر معلومات أو يضيف إليها. يحتوي هذا الاقتباس على ثلاث عبارات متوازية.</w:t>
      </w:r>
    </w:p>
    <w:p>
      <w:pPr>
        <w:bidi/>
      </w:pPr>
      <w:r>
        <w:rPr>
          <w:rtl/>
          <w:cs/>
          <w:lang w:val="ar_AE" w:bidi="ar_AE"/>
        </w:rPr>
      </w:r>
      <w:r>
        <w:rPr>
          <w:rtl/>
          <w:cs/>
          <w:lang w:val="ar_AE" w:bidi="ar_AE"/>
        </w:rPr>
        <w:t>توقّفوا هنا وناقشوا كمجموعة: فيما تشبه اللغة الشعرية العبرية لغتكم الشعرية أو تختلف عنها؟ كيف تُظهرون أنكم على وشك اقتباس جزء من قصيدة أو أنشودة في لغتكم؟ أوقِفوا الاستماع إلى هذا التسجيل الصوتي هنا.</w:t>
      </w:r>
    </w:p>
    <w:p>
      <w:pPr>
        <w:bidi/>
      </w:pPr>
      <w:r>
        <w:rPr>
          <w:rtl/>
          <w:cs/>
          <w:lang w:val="ar_AE" w:bidi="ar_AE"/>
        </w:rPr>
      </w:r>
      <w:r>
        <w:rPr>
          <w:rtl/>
          <w:cs/>
          <w:lang w:val="ar_AE" w:bidi="ar_AE"/>
        </w:rPr>
        <w:t>يتحدث إشعياء إلى أورشليم كما لو كانت شخصًا. يصف إشعياء أورشليم بأنها عاقر لا تحبل. وهما وصفان لامرأة لا تنجب. وهذه أيضًا عبارة مصاحبة حين يقول إشعياء الشيء نفسه بتعبيرين لتأكيد مدى خواء أورشليم حينما لم يكن اليهود في وطنهم إسرائيل.</w:t>
      </w:r>
    </w:p>
    <w:p>
      <w:pPr>
        <w:bidi/>
      </w:pPr>
      <w:r>
        <w:rPr>
          <w:rtl/>
          <w:cs/>
          <w:lang w:val="ar_AE" w:bidi="ar_AE"/>
        </w:rPr>
      </w:r>
      <w:r>
        <w:rPr>
          <w:rtl/>
          <w:cs/>
          <w:lang w:val="ar_AE" w:bidi="ar_AE"/>
        </w:rPr>
        <w:t>ثم يأمر إشعياء هذه المرأة العاقر أن تنفجر صراخًا. كلا العبارتين تعنيان الهتاف فرحاً. يستخدم إشعياء هنا كلمتين تعنيان الشيء نفسه. يؤكد إشعياء أن على المرأة أن تهتف وتشدو. وهذه عبارة مصاحبة كذلك، وفي النصف الثاني من العبارة، يذكرنا إشعياء بمن يتحدث إليه: المرأة التي لم تشعر قط بآلام المخاض.</w:t>
      </w:r>
    </w:p>
    <w:p>
      <w:pPr>
        <w:bidi/>
      </w:pPr>
      <w:r>
        <w:rPr>
          <w:rtl/>
          <w:cs/>
          <w:lang w:val="ar_AE" w:bidi="ar_AE"/>
        </w:rPr>
      </w:r>
      <w:r>
        <w:rPr>
          <w:rtl/>
          <w:cs/>
          <w:lang w:val="ar_AE" w:bidi="ar_AE"/>
        </w:rPr>
        <w:t>في العبارة الأخيرة المصاحبة، يتحدث إشعياء عن امرأة متروكة. تشير المرأة المتروكة أو المهجورة إلى امرأة تركها زوجها. هذه هي المرأة العاقر نفسها. يقارن إشعياء المرأة المتروكة بالمرأة التي لم يتركها زوجها قط. يمكن لهذه المرأة، التي لم يتركها زوجها، أن تنجب أبناء طبيعيًا. تمثل هذه المرأة كيف كانت أورشليم قديمًا، قبل أن يضطر اليهود إلى مغادرتها. كانت أورشليم تضم الكثير من الشعب لأن الله كان معهم، مثل المرأة التي أنجبت أطفالاً من زوجها.</w:t>
      </w:r>
    </w:p>
    <w:p>
      <w:pPr>
        <w:bidi/>
      </w:pPr>
      <w:r>
        <w:rPr>
          <w:rtl/>
          <w:cs/>
          <w:lang w:val="ar_AE" w:bidi="ar_AE"/>
        </w:rPr>
      </w:r>
      <w:r>
        <w:rPr>
          <w:rtl/>
          <w:cs/>
          <w:lang w:val="ar_AE" w:bidi="ar_AE"/>
        </w:rPr>
        <w:t>عندما غادرها اليهود، أصبحت أورشليم مثل المرأة المتروكة، لأن الله قد هجرها. لكن في يوم من الأيام، سيكون لهذه المرأة الوحيدة عدد من الأبناء يفوق عدد أبناء المرأة التي لها زوج، مما يعني أن أورشليم ستمتلئ بشعب ععده يفوق ما كانت عليه من قبل. على الرغم من أن هذا لم يحدث بعد، إلا أن إشعياء تحدث عنه كما لو أنه قد حدث بالفعل، لأنه سيحدث بالتأكيد.</w:t>
      </w:r>
    </w:p>
    <w:p>
      <w:pPr>
        <w:bidi/>
      </w:pPr>
      <w:r>
        <w:rPr>
          <w:rtl/>
          <w:cs/>
          <w:lang w:val="ar_AE" w:bidi="ar_AE"/>
        </w:rPr>
      </w:r>
      <w:r>
        <w:rPr>
          <w:rtl/>
          <w:cs/>
          <w:lang w:val="ar_AE" w:bidi="ar_AE"/>
        </w:rPr>
        <w:t>توقفوا هنا وناقشوا في مجموعة: يشير إشعياء إلى هذه المرأة نفسها بعدة تعبيرات. بما تعبرون عن امرأة ليس لها أبناء؟ تذكروا النشاط السابق عندما تحدثتم عن طرائق التعابير عن شخص ما من دون ذكر اسمه. متى تنادون شخصًا ما بعدة ألقاب مختلفة غير اسمه؟ كيف تُظهرون أنكم ما زلتم تتحدثون عن الشخص عينه؟ أوقِفوا الاستماع إلى هذا التسجيل الصوتي هنا.</w:t>
      </w:r>
    </w:p>
    <w:p>
      <w:pPr>
        <w:bidi/>
      </w:pPr>
      <w:r>
        <w:rPr>
          <w:rtl/>
          <w:cs/>
          <w:lang w:val="ar_AE" w:bidi="ar_AE"/>
        </w:rPr>
      </w:r>
      <w:r>
        <w:rPr>
          <w:rtl/>
          <w:cs/>
          <w:lang w:val="ar_AE" w:bidi="ar_AE"/>
        </w:rPr>
        <w:t>توقفوا هنا وناقشوا في مجموعة: كيف تُظهرون في لغتكم أنكم متأكدون تمامًا من أن شيء ما سوف يحدث؟ أوقِفوا الاستماع إلى هذا التسجيل الصوتي هنا.</w:t>
      </w:r>
    </w:p>
    <w:p>
      <w:pPr>
        <w:bidi/>
      </w:pPr>
      <w:r>
        <w:rPr>
          <w:rtl/>
          <w:cs/>
          <w:lang w:val="ar_AE" w:bidi="ar_AE"/>
        </w:rPr>
      </w:r>
      <w:r>
        <w:rPr>
          <w:rtl/>
          <w:cs/>
          <w:lang w:val="ar_AE" w:bidi="ar_AE"/>
        </w:rPr>
        <w:t>على الرغم من أن بولس لم يقل ذلك صراحة، إنه يطبق هذا الاقتباس من إشعياء على ما تحدث عنه للتو. يقارن إشعياء نسختين من أورشليم بامرأتين. يتحدث بولس أيضًا عن أورشليمتين، لذلك يقارن بولس المرأة المتروكة والمرأة الأخرى بأورشليم السماوية وأورشليم الأرضية. من المؤكد أن المرأة الوحيدة ستنجب أطفالاً أكثر من المرأة الأخرى. وبالمثل، سيكون عدد أفراد جماعة المؤمنين أكبر بكثير من عدد أفراد الشعب اليهودي.</w:t>
      </w:r>
    </w:p>
    <w:p>
      <w:pPr>
        <w:bidi/>
      </w:pPr>
      <w:r>
        <w:rPr>
          <w:rtl/>
          <w:cs/>
          <w:lang w:val="ar_AE" w:bidi="ar_AE"/>
        </w:rPr>
      </w:r>
      <w:r>
        <w:rPr>
          <w:rtl/>
          <w:cs/>
          <w:lang w:val="ar_AE" w:bidi="ar_AE"/>
        </w:rPr>
        <w:t>توقفوا هنا وناقشوا هذا السؤال كمجموعة: يقارن بولس العهود بقصص وأماكن مألوفة لمساعدة أهل غلاطية على فهم شيء قد يكون جديدًا أو مربكًا بالنسبة لهم. كنشاط، فكروا في شيء يعرفه بعض الأشخاص في مجموعتكم بينما لا يعرفه آخرون. على سبيل المثال، ربما زار بعضكم مكاناً آخر يتصرف فيه الناس بشكل مختلف عن ثقافتكم، لكن البعض الآخر لم يزر هذا المكان. احكوا قصة مألوفة للمساعدة على توضيح هذه الفكرة غير المألوفة للأشخاص الآخرين في مجموعتك. قارنوا بين القصة والفكرة لإظهار كيفية ارتباطهما ببعضهما بعضًا. انتبهوا إلى متى تختارون التعبير عن كيف ترتبط الأشياء ببعضها بعضًا ومتى لا توضوح كثيرًا لأنكم تعلمون أن المستمعين يفهمون المقارنة. أوقِفوا الاستماع إلى هذا التسجيل الصوتي هنا.</w:t>
      </w:r>
    </w:p>
    <w:p>
      <w:pPr>
        <w:bidi/>
      </w:pPr>
      <w:r>
        <w:rPr>
          <w:rtl/>
          <w:cs/>
          <w:lang w:val="ar_AE" w:bidi="ar_AE"/>
        </w:rPr>
      </w:r>
      <w:r>
        <w:rPr>
          <w:rtl/>
          <w:cs/>
          <w:lang w:val="ar_AE" w:bidi="ar_AE"/>
        </w:rPr>
        <w:t>والآن توقفوا هنا وناقشوا في مجموعة كيف ستترجمون الطريقة التي يتحدث بها بولس عن ابني إبراهيم، وأم كل منهما، وأورشليم السماوية والأرضية، والعهود، ونبوءة إشعياء.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4: 21 - 27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الأشخاص الذين يريدون طاعة الناموس</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إسماعيل ابن الجارية</w:t>
      </w:r>
    </w:p>
    <w:p>
      <w:pPr>
        <w:pStyle w:val="ListBullet"/>
        <w:bidi/>
        <w:spacing w:line="240" w:lineRule="auto"/>
        <w:ind w:left="720"/>
      </w:pPr>
      <w:r>
        <w:rPr>
          <w:rtl/>
          <w:cs/>
          <w:lang w:val="ar_AE" w:bidi="ar_AE"/>
        </w:rPr>
      </w:r>
      <w:r>
        <w:rPr>
          <w:rtl/>
          <w:cs/>
          <w:lang w:val="ar_AE" w:bidi="ar_AE"/>
        </w:rPr>
        <w:t>هاجر الجارية</w:t>
      </w:r>
    </w:p>
    <w:p>
      <w:pPr>
        <w:pStyle w:val="ListBullet"/>
        <w:bidi/>
        <w:spacing w:line="240" w:lineRule="auto"/>
        <w:ind w:left="720"/>
      </w:pPr>
      <w:r>
        <w:rPr>
          <w:rtl/>
          <w:cs/>
          <w:lang w:val="ar_AE" w:bidi="ar_AE"/>
        </w:rPr>
      </w:r>
      <w:r>
        <w:rPr>
          <w:rtl/>
          <w:cs/>
          <w:lang w:val="ar_AE" w:bidi="ar_AE"/>
        </w:rPr>
        <w:t>إسحاق ابن الحرة</w:t>
      </w:r>
    </w:p>
    <w:p>
      <w:pPr>
        <w:pStyle w:val="ListBullet"/>
        <w:bidi/>
        <w:spacing w:line="240" w:lineRule="auto"/>
        <w:ind w:left="720"/>
      </w:pPr>
      <w:r>
        <w:rPr>
          <w:rtl/>
          <w:cs/>
          <w:lang w:val="ar_AE" w:bidi="ar_AE"/>
        </w:rPr>
      </w:r>
      <w:r>
        <w:rPr>
          <w:rtl/>
          <w:cs/>
          <w:lang w:val="ar_AE" w:bidi="ar_AE"/>
        </w:rPr>
        <w:t>سارة الحرة</w:t>
      </w:r>
    </w:p>
    <w:p>
      <w:pPr>
        <w:pStyle w:val="ListBullet"/>
        <w:bidi/>
        <w:spacing w:line="240" w:lineRule="auto"/>
        <w:ind w:left="720"/>
      </w:pPr>
      <w:r>
        <w:rPr>
          <w:rtl/>
          <w:cs/>
          <w:lang w:val="ar_AE" w:bidi="ar_AE"/>
        </w:rPr>
      </w:r>
      <w:r>
        <w:rPr>
          <w:rtl/>
          <w:cs/>
          <w:lang w:val="ar_AE" w:bidi="ar_AE"/>
        </w:rPr>
        <w:t>المرأة التي لا أبناء لها، وهي ترمز إلى أورشليم من دون اليهود</w:t>
      </w:r>
    </w:p>
    <w:p>
      <w:pPr>
        <w:pStyle w:val="ListBullet"/>
        <w:bidi/>
        <w:spacing w:line="240" w:lineRule="auto"/>
        <w:ind w:left="720"/>
      </w:pPr>
      <w:r>
        <w:rPr>
          <w:rtl/>
          <w:cs/>
          <w:lang w:val="ar_AE" w:bidi="ar_AE"/>
        </w:rPr>
      </w:r>
      <w:r>
        <w:rPr>
          <w:rtl/>
          <w:cs/>
          <w:lang w:val="ar_AE" w:bidi="ar_AE"/>
        </w:rPr>
        <w:t>والمرأة التي لم يتركها زوجها أبدًا، التي ترمز إلى أورشليم المأهولة باليهود</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"اسمعوا إليّ! بعضكم يريد حفظ الناموس. لكنكم لا تفهمونه حقًا. دعوني أشرح لكم. يقول الكتاب المقدس كان لإبراهيم ابنين. كانت أم أحدهما جارية، أما أم الابن الآخر فكانت زوجة إبراهيم، وكانت امرأة حرة. حبلت الجارية وولدت ابناً بتخطيط بشري. لكن الحرة ولدت ابنًا بسبب الوعد الذي قطعه الله لإبراهيم".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"لهذه القصة معنى آخر كذلك. تمثل المرأتان عهدين مختلفين أبرمهما الله مع شعبه. أحد العهود هو الناموس الذي أنزله الله على جبل سيناء. هذا الاتفاق يجعل الناس عبيداً، تماماً كما تلد المرأة المستعبدة أطفالاً سيغدون عبيداً. ترمز الجارية هاجر إلى ذلك العهد. كما ترمز إلى جبل سيناء في الصحراء العربية، وكذلك أورشليم في عصرنا. كما أن هاجر وأبناءها عبيد، فإن أهل أورشليم عبيد. لكن المرأة الحرة تمثل أورشليم العليا، ونحن أبناؤها أحرار</w:t>
      </w:r>
      <w:r>
        <w:rPr>
          <w:b/>
          <w:rtl/>
          <w:cs/>
          <w:lang w:val="ar_AE" w:bidi="ar_AE"/>
        </w:rPr>
        <w:t>.</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"لأن الكتب تقول،</w:t>
      </w:r>
    </w:p>
    <w:p>
      <w:pPr>
        <w:bidi/>
      </w:pPr>
      <w:r>
        <w:rPr>
          <w:rtl/>
          <w:cs/>
          <w:lang w:val="ar_AE" w:bidi="ar_AE"/>
        </w:rPr>
      </w:r>
      <w:r>
        <w:rPr>
          <w:rtl/>
          <w:cs/>
          <w:lang w:val="ar_AE" w:bidi="ar_AE"/>
        </w:rPr>
        <w:t>ابتهجي أيتها العاقر،</w:t>
      </w:r>
    </w:p>
    <w:p>
      <w:pPr>
        <w:bidi/>
      </w:pPr>
      <w:r>
        <w:rPr>
          <w:rtl/>
          <w:cs/>
          <w:lang w:val="ar_AE" w:bidi="ar_AE"/>
        </w:rPr>
      </w:r>
      <w:r>
        <w:rPr>
          <w:rtl/>
          <w:cs/>
          <w:lang w:val="ar_AE" w:bidi="ar_AE"/>
        </w:rPr>
        <w:t>ابتهجن يا من لم تلدن قط.</w:t>
      </w:r>
    </w:p>
    <w:p>
      <w:pPr>
        <w:bidi/>
      </w:pPr>
      <w:r>
        <w:rPr>
          <w:rtl/>
          <w:cs/>
          <w:lang w:val="ar_AE" w:bidi="ar_AE"/>
        </w:rPr>
      </w:r>
      <w:r>
        <w:rPr>
          <w:rtl/>
          <w:cs/>
          <w:lang w:val="ar_AE" w:bidi="ar_AE"/>
        </w:rPr>
        <w:t>ارفعن صوتكن، واهتفن فرحًا.</w:t>
      </w:r>
    </w:p>
    <w:p>
      <w:pPr>
        <w:bidi/>
      </w:pPr>
      <w:r>
        <w:rPr>
          <w:rtl/>
          <w:cs/>
          <w:lang w:val="ar_AE" w:bidi="ar_AE"/>
        </w:rPr>
      </w:r>
      <w:r>
        <w:rPr>
          <w:rtl/>
          <w:cs/>
          <w:lang w:val="ar_AE" w:bidi="ar_AE"/>
        </w:rPr>
        <w:t>ابتهجن يا من لم يختبرن المخاض،</w:t>
      </w:r>
    </w:p>
    <w:p>
      <w:pPr>
        <w:bidi/>
      </w:pPr>
      <w:r>
        <w:rPr>
          <w:rtl/>
          <w:cs/>
          <w:lang w:val="ar_AE" w:bidi="ar_AE"/>
        </w:rPr>
      </w:r>
      <w:r>
        <w:rPr>
          <w:rtl/>
          <w:cs/>
          <w:lang w:val="ar_AE" w:bidi="ar_AE"/>
        </w:rPr>
        <w:t>لأن التي هجرها زوجها ستنجب كثيرين.</w:t>
      </w:r>
    </w:p>
    <w:p>
      <w:pPr>
        <w:bidi/>
      </w:pPr>
      <w:r>
        <w:rPr>
          <w:rtl/>
          <w:cs/>
          <w:lang w:val="ar_AE" w:bidi="ar_AE"/>
        </w:rPr>
      </w:r>
      <w:r>
        <w:rPr>
          <w:rtl/>
          <w:cs/>
          <w:lang w:val="ar_AE" w:bidi="ar_AE"/>
        </w:rPr>
        <w:t>سيكون لها أبناء أكثر من المتزوجة"".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الممثلة التي تؤدي دور المرأة العاقر التي تمثل أورشليم الأرضية: "بمَ تشعرين أو فيمَ تفكرين؟"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4: 21 - 27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بولس إلى الناس الذين يريدون طاعة </w:t>
      </w:r>
      <w:r>
        <w:rPr>
          <w:b/>
          <w:rtl/>
          <w:cs/>
          <w:lang w:val="ar_AE" w:bidi="ar_AE"/>
        </w:rPr>
        <w:t>الناموس</w:t>
      </w:r>
      <w:r>
        <w:rPr>
          <w:rtl/>
          <w:cs/>
          <w:lang w:val="ar_AE" w:bidi="ar_AE"/>
        </w:rPr>
        <w:t>. إنها مجموعة التعليمات التي أعطاها الله لشعب إسرائيل. أعطى الله اليهود شرائعه على جبل سيناء. ولمزيد من المعلومات عن الناموس، راجعوا "قاموس الكلمات الرئيسية". استخدموا الكلمة أو العبارة ذاتها التي استخدمتموها في المقاطع السابقة للإشارة إلى كلمة "ناموس".</w:t>
      </w:r>
    </w:p>
    <w:p>
      <w:pPr>
        <w:bidi/>
      </w:pPr>
      <w:r>
        <w:rPr>
          <w:rtl/>
          <w:cs/>
          <w:lang w:val="ar_AE" w:bidi="ar_AE"/>
        </w:rPr>
      </w:r>
      <w:r>
        <w:rPr>
          <w:rtl/>
          <w:cs/>
          <w:lang w:val="ar_AE" w:bidi="ar_AE"/>
        </w:rPr>
        <w:t xml:space="preserve">يشير بولس إلى </w:t>
      </w:r>
      <w:r>
        <w:rPr>
          <w:b/>
          <w:rtl/>
          <w:cs/>
          <w:lang w:val="ar_AE" w:bidi="ar_AE"/>
        </w:rPr>
        <w:t>الكتب المقدسة</w:t>
      </w:r>
      <w:r>
        <w:rPr>
          <w:rtl/>
          <w:cs/>
          <w:lang w:val="ar_AE" w:bidi="ar_AE"/>
        </w:rPr>
        <w:t xml:space="preserve"> في هذا المقطع. أحيانًا كان الناس يتحدثون عن شيء من الكتب المُقدَّسة دون أن يقولوا كلمة "الكُتب المقدسة". كذلك فإن الجميع كان يعلم أنه إذا قلت "هكذا مكتوب"، فأنت تقصد شيئًا مكتوبًا في الكتب المُقَدَّسة. في المرة الأولى التي يقول فيها بولس هذا، كان يقصد أن القصة الكاملة التي يشير إليها موجودة في الكتب المقدسة. في المرة الثانية التي يقول فيها بولس هذا، يقتبس مباشرة من الأسفار المقدسة. ولمزيدٍ من المعلومات عن الأسفار المقدسة، ارجعوا إلى قاموس الكلمات الرئيسية. استخدموا الكلمات أو العبارة نفسها لإظهار أن بولس يتحدث عن الأسفار المقدسة التي استخدمتموها في المقاطع السابقة.</w:t>
      </w:r>
    </w:p>
    <w:p>
      <w:pPr>
        <w:bidi/>
      </w:pPr>
      <w:r>
        <w:rPr>
          <w:rtl/>
          <w:cs/>
          <w:lang w:val="ar_AE" w:bidi="ar_AE"/>
        </w:rPr>
      </w:r>
      <w:r>
        <w:rPr>
          <w:rtl/>
          <w:cs/>
          <w:lang w:val="ar_AE" w:bidi="ar_AE"/>
        </w:rPr>
        <w:t xml:space="preserve">كان لإبراهيم ابن واحد من </w:t>
      </w:r>
      <w:r>
        <w:rPr>
          <w:b/>
          <w:rtl/>
          <w:cs/>
          <w:lang w:val="ar_AE" w:bidi="ar_AE"/>
        </w:rPr>
        <w:t>جارية</w:t>
      </w:r>
      <w:r>
        <w:rPr>
          <w:rtl/>
          <w:cs/>
          <w:lang w:val="ar_AE" w:bidi="ar_AE"/>
        </w:rPr>
        <w:t>. في اللغة الأصلية، هذا مصطلح خاص للإشارة إلى الجارية التي هي امرأة. والعبد هو شخص يعمل لدى شخص آخر. لا تحصل الجارية على أجر مقابل عملها، ولا تملك حرية مغادرة سيدها متى شاءت. سيكون أبناء الجارية عبيداً أيضًا. ولمزيد من المعلومات عن كلمة العبد، راجعوا قاموس الكلمات الرئيسية. استخدموا الكلمة أو العبارة ذاتها التي استخدمتم في المقاطع السابقة للإشارة إلى كلمة عبد.</w:t>
      </w:r>
    </w:p>
    <w:p>
      <w:pPr>
        <w:bidi/>
      </w:pPr>
      <w:r>
        <w:rPr>
          <w:rtl/>
          <w:cs/>
          <w:lang w:val="ar_AE" w:bidi="ar_AE"/>
        </w:rPr>
      </w:r>
      <w:r>
        <w:rPr>
          <w:rtl/>
          <w:cs/>
          <w:lang w:val="ar_AE" w:bidi="ar_AE"/>
        </w:rPr>
        <w:t xml:space="preserve">أنجب إبراهيم ابناً من الجارية </w:t>
      </w:r>
      <w:r>
        <w:rPr>
          <w:b/>
          <w:rtl/>
          <w:cs/>
          <w:lang w:val="ar_AE" w:bidi="ar_AE"/>
        </w:rPr>
        <w:t>بالجسد</w:t>
      </w:r>
      <w:r>
        <w:rPr>
          <w:rtl/>
          <w:cs/>
          <w:lang w:val="ar_AE" w:bidi="ar_AE"/>
        </w:rPr>
        <w:t xml:space="preserve">. فعندما يفعل شخص ما شيئًا بحسب الجسد، فإنه يفعل الأمور بطريقته الشخصية واعتمادًا على قوته أو قدرته. للحصول على مزيد من المعلومات حول الجسد، راجعوا قاموس الكلمات الرئيسية. استخدموا الكلمة أو العبارة نفسها التي استخدمتموها في المقاطع السابقة للإشارة إلى كلمة "الجسد". </w:t>
      </w:r>
    </w:p>
    <w:p>
      <w:pPr>
        <w:bidi/>
      </w:pPr>
      <w:r>
        <w:rPr>
          <w:rtl/>
          <w:cs/>
          <w:lang w:val="ar_AE" w:bidi="ar_AE"/>
        </w:rPr>
      </w:r>
      <w:r>
        <w:rPr>
          <w:rtl/>
          <w:cs/>
          <w:lang w:val="ar_AE" w:bidi="ar_AE"/>
        </w:rPr>
        <w:t xml:space="preserve">أنجب إبراهيم ابناً من المرأة الحرة بفضل الوعد الذي قطعه </w:t>
      </w:r>
      <w:r>
        <w:rPr>
          <w:b/>
          <w:rtl/>
          <w:cs/>
          <w:lang w:val="ar_AE" w:bidi="ar_AE"/>
        </w:rPr>
        <w:t>الله</w:t>
      </w:r>
      <w:r>
        <w:rPr>
          <w:rtl/>
          <w:cs/>
          <w:lang w:val="ar_AE" w:bidi="ar_AE"/>
        </w:rPr>
        <w:t xml:space="preserve"> له. استخدموا الكلمة أو العبارة نفسها التي استخدمتموها في المقاطع السابقة لترجمة كلمة "الوعد". </w:t>
      </w:r>
    </w:p>
    <w:p>
      <w:pPr>
        <w:bidi/>
      </w:pPr>
      <w:r>
        <w:rPr>
          <w:rtl/>
          <w:cs/>
          <w:lang w:val="ar_AE" w:bidi="ar_AE"/>
        </w:rPr>
      </w:r>
      <w:r>
        <w:rPr>
          <w:rtl/>
          <w:cs/>
          <w:lang w:val="ar_AE" w:bidi="ar_AE"/>
        </w:rPr>
        <w:t xml:space="preserve">يقارب بولس المرأتين </w:t>
      </w:r>
      <w:r>
        <w:rPr>
          <w:b/>
          <w:rtl/>
          <w:cs/>
          <w:lang w:val="ar_AE" w:bidi="ar_AE"/>
        </w:rPr>
        <w:t>بعهدين</w:t>
      </w:r>
      <w:r>
        <w:rPr>
          <w:rtl/>
          <w:cs/>
          <w:lang w:val="ar_AE" w:bidi="ar_AE"/>
        </w:rPr>
        <w:t xml:space="preserve">. عندما يقطع الناس عهدًا، فإنهم يعطون وعدًا رسميًا لبعضهم بعضًا لا يستطيعون كسره. وقد قطع الله عدة عهود مع الناس. للحصول على مزيد من المعلومات عن العهود، يرجى الرجوع إلى قاموس الكلمات الرئيسية. استخدِموا الكلمة أو العبارة ذاتها التي استخدمتم في المقاطع السابقة للإشارة إلى "العهد". </w:t>
      </w:r>
    </w:p>
    <w:p>
      <w:pPr>
        <w:bidi/>
      </w:pPr>
      <w:r>
        <w:rPr>
          <w:rtl/>
          <w:cs/>
          <w:lang w:val="ar_AE" w:bidi="ar_AE"/>
        </w:rPr>
      </w:r>
      <w:r>
        <w:rPr>
          <w:rtl/>
          <w:cs/>
          <w:lang w:val="ar_AE" w:bidi="ar_AE"/>
        </w:rPr>
        <w:t>يتحدث بولس عن أورشليم العليا، أو السماوية. يشير مصطلح السماء إلى المكان الذي يعيش فيه الله مع ملائكته. هذه السماء ليست في مكان ما في هذا الكون. هذه السماء ليست مكانًا يمكن للبشر أن يذهبوا إليه. لا يقصد بولس أن أورشليم هذه في السماء، بل أنها تنتمي إلى السماء. كثير ما كان يستخدم الناس كلمة السماء في إشارتهم إلى الله. لذلك يعني هذا أورشليم التي تنتمي إلى الله.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سماوية</w:t>
      </w:r>
      <w:r>
        <w:rPr>
          <w:rtl/>
          <w:cs/>
          <w:lang w:val="ar_AE" w:bidi="ar_AE"/>
        </w:rPr>
        <w:t xml:space="preserve"> أو </w:t>
      </w:r>
      <w:r>
        <w:rPr>
          <w:b/>
          <w:rtl/>
          <w:cs/>
          <w:lang w:val="ar_AE" w:bidi="ar_AE"/>
        </w:rPr>
        <w:t>عليا</w:t>
      </w:r>
      <w:r>
        <w:rPr>
          <w:rtl/>
          <w:cs/>
          <w:lang w:val="ar_AE" w:bidi="ar_AE"/>
        </w:rPr>
        <w:t>. ابحثوا في قاموس الكلمات الرئيسية عن كلمة السماء للمزيد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4:28–5:1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4: 28–5: 1 واحفظوها في قلوبكم. </w:t>
      </w:r>
    </w:p>
    <w:p>
      <w:pPr>
        <w:bidi/>
      </w:pPr>
      <w:r>
        <w:rPr>
          <w:rtl/>
          <w:cs/>
          <w:lang w:val="ar_AE" w:bidi="ar_AE"/>
        </w:rPr>
      </w:r>
      <w:r>
        <w:rPr>
          <w:rtl/>
          <w:cs/>
          <w:lang w:val="ar_AE" w:bidi="ar_AE"/>
        </w:rPr>
        <w:t xml:space="preserve">استمعوا إلى النسخة الصوتية من رسالة غلاطية 4: 28–5: 1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4: 28 - 5: 1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السابق، يشبه بولس العهدين بأمَّيِّ ابني إبراهيم. ويظهر بولس الآن كيف تنطبق هذه المقارنة على المؤمنين. إن المؤمنين أحرار مثل إسحاق، ابن الحرة. لا ينبغي للمؤمنين أن يستمعوا إلى من يقولون لهم أن يطيعوا الناموس، لأن الذين يطيعون الشريعة يشبهون إسماعيل ابن الجارية. لقد حرر المسيح المؤمنين من الناموس، لذلك يجب ألا يصبح المؤمنون عبيداً مرة أخرى.</w:t>
      </w:r>
    </w:p>
    <w:p>
      <w:pPr>
        <w:bidi/>
      </w:pPr>
      <w:r>
        <w:rPr>
          <w:rtl/>
          <w:cs/>
          <w:lang w:val="ar_AE" w:bidi="ar_AE"/>
        </w:rPr>
      </w:r>
      <w:r>
        <w:rPr>
          <w:rtl/>
          <w:cs/>
          <w:lang w:val="ar_AE" w:bidi="ar_AE"/>
        </w:rPr>
        <w:t>يقول بولس في هذا المقطع إن المؤمنين مثل إسحاق. كان إسحاق ابن إبراهيم وسارة، المرأة الحرة التي تحدث عنها بولس في المقطع السابق. ولأن سارة لم تكن عبدة، لم يكن إسحاق عبدًا. إن إسحاق والمؤمنين هم "أبناء الوعد". كان إسحاق ابن إبراهيم لأن الله وَفَّىَ بما وعد به وأعطى إبراهيم ابنًا. إن المؤمنين هم من نسل إبراهيم لأن الله فعل ما وعد به وأرسل الرب يسوع ليموت على الصليب حتى نكون على علاقة جيدة مع الله ونصبح أبناء الله.</w:t>
      </w:r>
    </w:p>
    <w:p>
      <w:pPr>
        <w:bidi/>
      </w:pPr>
      <w:r>
        <w:rPr>
          <w:rtl/>
          <w:cs/>
          <w:lang w:val="ar_AE" w:bidi="ar_AE"/>
        </w:rPr>
      </w:r>
      <w:r>
        <w:rPr>
          <w:rtl/>
          <w:cs/>
          <w:lang w:val="ar_AE" w:bidi="ar_AE"/>
        </w:rPr>
        <w:t>يدعو بولس إسماعيل، ابن إبراهيم من هاجر، الابن الذي ولد بحسب الجسد.</w:t>
      </w:r>
    </w:p>
    <w:p>
      <w:pPr>
        <w:bidi/>
      </w:pPr>
      <w:r>
        <w:rPr>
          <w:rtl/>
          <w:cs/>
          <w:lang w:val="ar_AE" w:bidi="ar_AE"/>
        </w:rPr>
      </w:r>
      <w:r>
        <w:rPr>
          <w:rtl/>
          <w:cs/>
          <w:lang w:val="ar_AE" w:bidi="ar_AE"/>
        </w:rPr>
        <w:t>وتتذكرون أن إبراهيم وهاجر أنجبا إسماعيل بالطريقة البشرية الطبيعية. فعل إبراهيم ذلك في محاولة لتحقيق وعد الله بإعطاء إبراهيم ولداً، لأن سارة لم تكن قادرة على إنجاب طفل من إبراهيم. ولكن بعد ذلك، وبعد أن أنجبت هاجر إسماعيل، جعل روح الله إبراهيم وسارة ينجبان إسحاق، تمامًا كما وعد الله. يقول بولس إن إسماعيل يُمَثِّل المعلمين الكذبة. وكما اضطهد إسماعيل إسحاق، يضطهد المعلمون الكذبة الآن المؤمنين في غلاطية. يُصعّب المعلمون الضالون الحياة على المؤمنين عندما يقولون إن على المؤمنين طاعة الناموس.</w:t>
      </w:r>
    </w:p>
    <w:p>
      <w:pPr>
        <w:bidi/>
      </w:pPr>
      <w:r>
        <w:rPr>
          <w:rtl/>
          <w:cs/>
          <w:lang w:val="ar_AE" w:bidi="ar_AE"/>
        </w:rPr>
      </w:r>
      <w:r>
        <w:rPr>
          <w:rtl/>
          <w:cs/>
          <w:lang w:val="ar_AE" w:bidi="ar_AE"/>
        </w:rPr>
        <w:t>ولبيان كيفية استجابة أهل غلاطية للمعلمين الكذبة، يشير بولس إلى الجزء التالي من قصة هاجر وسارة. طلبت سارة من إبراهيم أن يطرد هاجر وابنها من بيتها. إذ لم ترغب سارة في أن يرث ابن هاجر أيًا من ممتلكات إبراهيم. هنا، يقصد بولس أن ممتلكات إبراهيم تضمنت وعد الله بمباركته. لذلك لم يكن ابن الجارية جزءًا من وعد الله بمباركة إبراهيم وذريته. بدلاً من ذلك، فإن ابن المرأة الحرة فقط هو الذي سيرث ممتلكات إبراهيم المادية والوعد الذي قطعه الله لإبراهيم.</w:t>
      </w:r>
    </w:p>
    <w:p>
      <w:pPr>
        <w:bidi/>
      </w:pPr>
      <w:r>
        <w:rPr>
          <w:rtl/>
          <w:cs/>
          <w:lang w:val="ar_AE" w:bidi="ar_AE"/>
        </w:rPr>
      </w:r>
      <w:r>
        <w:rPr>
          <w:rtl/>
          <w:cs/>
          <w:lang w:val="ar_AE" w:bidi="ar_AE"/>
        </w:rPr>
        <w:t>توقفوا هنا وناقشوا هذا السؤال في مجموعة: عندما يموت رجل ويرث ابنه ممتلكاته، فماذا يرث الابن أيضاً إلى جانب الأشياء المادية؟ ما بعض الأدوار التي يضطلع بها الابن؟ كيف يعامل أفراد العائلة أو المجتمع الابن بسبب هوية والده؟ إذا أبرم شخص ما اتفاقاً أو وعداً مع الأب، ولم يكتمل الاتفاق بعد، فكيف يفي هذا الشخص بالاتفاق مع الابن؟ أوقِفوا الاستماع إلى هذا التسجيل الصوتي هنا.</w:t>
      </w:r>
    </w:p>
    <w:p>
      <w:pPr>
        <w:bidi/>
      </w:pPr>
      <w:r>
        <w:rPr>
          <w:rtl/>
          <w:cs/>
          <w:lang w:val="ar_AE" w:bidi="ar_AE"/>
        </w:rPr>
      </w:r>
      <w:r>
        <w:rPr>
          <w:rtl/>
          <w:cs/>
          <w:lang w:val="ar_AE" w:bidi="ar_AE"/>
        </w:rPr>
        <w:t>في القصة، أمر الله إبراهيم أن يصرف هاجر وإسماعيل كما طلبت سارة. تذكروا أن هاجر وأبناءها المستعبدين يمثلون الشريعة اليهودية وأولئك الذين هم عبيد للناموس. ربما استشهد بولس بهذا المقطع ليخبر المؤمنين في غلاطية أن يصرفوا ولا يستمعوا أو يتبعوا أولئك الذين قالوا للمؤمنين أن يتبعوا الناموس.</w:t>
      </w:r>
    </w:p>
    <w:p>
      <w:pPr>
        <w:bidi/>
      </w:pPr>
      <w:r>
        <w:rPr>
          <w:rtl/>
          <w:cs/>
          <w:lang w:val="ar_AE" w:bidi="ar_AE"/>
        </w:rPr>
      </w:r>
      <w:r>
        <w:rPr>
          <w:rtl/>
          <w:cs/>
          <w:lang w:val="ar_AE" w:bidi="ar_AE"/>
        </w:rPr>
        <w:t>توقفوا هنا وناقشوا هذا السؤال في مجموعة: كنشاطٍ، اسألوا شخصًا آخر في المجموعة عما يجب فعله في موقف معين، مثل ما يجب فعله عندما يكون لديكم جدال مع شخص ما. ينبغي للشخص الآخر الإجابة عن سؤالك بقصة توضح ما فعله شخص ما في الموقف عينه. أوقِفوا الاستماع إلى هذا التسجيل الصوتي هنا.</w:t>
      </w:r>
    </w:p>
    <w:p>
      <w:pPr>
        <w:bidi/>
      </w:pPr>
      <w:r>
        <w:rPr>
          <w:rtl/>
          <w:cs/>
          <w:lang w:val="ar_AE" w:bidi="ar_AE"/>
        </w:rPr>
      </w:r>
      <w:r>
        <w:rPr>
          <w:rtl/>
          <w:cs/>
          <w:lang w:val="ar_AE" w:bidi="ar_AE"/>
        </w:rPr>
        <w:t>إن المؤمنين ليسوا كأبناء الجارية الذين لا يرثون والذين يجب عليهم الرحيل. إن المؤمنين ليسوا عبيداً للشريعة اليهودية أو طقوس أي دين آخر. بل إن المؤمنين يشبهون أبناء المرأة الحرة. إذ يرث المؤمنون أو يتلقون الوعد عينه الذي قطعه الله لإبراهيم: أن يبرر ويخلص الناس بإيمانهم، وليس بسبب ما يفعله هؤلاء الناس لاتباع الشرائع الدينية.</w:t>
      </w:r>
    </w:p>
    <w:p>
      <w:pPr>
        <w:bidi/>
      </w:pPr>
      <w:r>
        <w:rPr>
          <w:rtl/>
          <w:cs/>
          <w:lang w:val="ar_AE" w:bidi="ar_AE"/>
        </w:rPr>
      </w:r>
      <w:r>
        <w:rPr>
          <w:rtl/>
          <w:cs/>
          <w:lang w:val="ar_AE" w:bidi="ar_AE"/>
        </w:rPr>
        <w:t>لقد حرر المسيح المؤمنين من الناموس حتى يتمكنوا من العيش كأشخاص أحرار. يحض بولس المؤمنين علىالحرص على بقائهم أحراراً. عندما يحاول الناس طاعة الناموس أو طاعة شرائع الأديان الأخرى، فكأنهم مضطرون لحمل عبء ثقيل. يقارب بولس تلك الشرائع بالنير. النير عبارة عن قطعة من الخشب يرتديها شخص حول رقبته لتحقيق التوازن وحمل حمولتين ثقيلتين. كان العبيد يكبلون بالنير في كثير من الأحيان، لذلك كان الناس يستخدمون النير في كثير من الأحيان لتمثيل العمل الشاق للعبد. إن الطريقة التي يطيع بها الناس الشرائع الدينية تشبه العبد الذي يحمل نيراً لحمل حمولة ثقيلة.</w:t>
      </w:r>
    </w:p>
    <w:p>
      <w:pPr>
        <w:bidi/>
      </w:pPr>
      <w:r>
        <w:rPr>
          <w:rtl/>
          <w:cs/>
          <w:lang w:val="ar_AE" w:bidi="ar_AE"/>
        </w:rPr>
      </w:r>
      <w:r>
        <w:rPr>
          <w:rtl/>
          <w:cs/>
          <w:lang w:val="ar_AE" w:bidi="ar_AE"/>
        </w:rPr>
        <w:t>توقفوا هنا وانظروا إلى صورة شخص يحمل نيرًا. في ثقافتكم، كيف تحملون الأحمال الثقيلة؟ ما بعض المهام الصعبة التي لا يود أحد القيام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4: 28 - 5: 1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بتجسيد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يوضح بولس كيف يمثل الابنان المؤمنين وأولئك الذين يحاولون طاعة الناموس.</w:t>
      </w:r>
    </w:p>
    <w:p>
      <w:pPr>
        <w:bidi/>
      </w:pPr>
      <w:r>
        <w:rPr>
          <w:rtl/>
          <w:cs/>
          <w:lang w:val="ar_AE" w:bidi="ar_AE"/>
        </w:rPr>
      </w:r>
      <w:r>
        <w:rPr>
          <w:b/>
          <w:rtl/>
          <w:cs/>
          <w:lang w:val="ar_AE" w:bidi="ar_AE"/>
        </w:rPr>
        <w:t>في الجزء الثاني:</w:t>
      </w:r>
      <w:r>
        <w:rPr>
          <w:rtl/>
          <w:cs/>
          <w:lang w:val="ar_AE" w:bidi="ar_AE"/>
        </w:rPr>
        <w:t xml:space="preserve"> يذكّر بولس المؤمنين بنقطته الرئيسة: المؤمنون أحرار، لذلك يحضهم على البقاء أحرارًا!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إسحاق، ابن سارة</w:t>
      </w:r>
    </w:p>
    <w:p>
      <w:pPr>
        <w:pStyle w:val="ListBullet"/>
        <w:bidi/>
        <w:spacing w:line="240" w:lineRule="auto"/>
        <w:ind w:left="720"/>
      </w:pPr>
      <w:r>
        <w:rPr>
          <w:rtl/>
          <w:cs/>
          <w:lang w:val="ar_AE" w:bidi="ar_AE"/>
        </w:rPr>
      </w:r>
      <w:r>
        <w:rPr>
          <w:rtl/>
          <w:cs/>
          <w:lang w:val="ar_AE" w:bidi="ar_AE"/>
        </w:rPr>
        <w:t>إسماعيل، ابن هاجر</w:t>
      </w:r>
    </w:p>
    <w:p>
      <w:pPr>
        <w:pStyle w:val="ListBullet"/>
        <w:bidi/>
        <w:spacing w:line="240" w:lineRule="auto"/>
        <w:ind w:left="720"/>
      </w:pPr>
      <w:r>
        <w:rPr>
          <w:rtl/>
          <w:cs/>
          <w:lang w:val="ar_AE" w:bidi="ar_AE"/>
        </w:rPr>
      </w:r>
      <w:r>
        <w:rPr>
          <w:rtl/>
          <w:cs/>
          <w:lang w:val="ar_AE" w:bidi="ar_AE"/>
        </w:rPr>
        <w:t>الروح</w:t>
      </w:r>
    </w:p>
    <w:p>
      <w:pPr>
        <w:pStyle w:val="ListBullet"/>
        <w:bidi/>
        <w:spacing w:line="240" w:lineRule="auto"/>
        <w:ind w:left="720"/>
      </w:pPr>
      <w:r>
        <w:rPr>
          <w:rtl/>
          <w:cs/>
          <w:lang w:val="ar_AE" w:bidi="ar_AE"/>
        </w:rPr>
      </w:r>
      <w:r>
        <w:rPr>
          <w:rtl/>
          <w:cs/>
          <w:lang w:val="ar_AE" w:bidi="ar_AE"/>
        </w:rPr>
        <w:t>هاجر، الجارية</w:t>
      </w:r>
    </w:p>
    <w:p>
      <w:pPr>
        <w:pStyle w:val="ListBullet"/>
        <w:bidi/>
        <w:spacing w:line="240" w:lineRule="auto"/>
        <w:ind w:left="720"/>
      </w:pPr>
      <w:r>
        <w:rPr>
          <w:rtl/>
          <w:cs/>
          <w:lang w:val="ar_AE" w:bidi="ar_AE"/>
        </w:rPr>
      </w:r>
      <w:r>
        <w:rPr>
          <w:rtl/>
          <w:cs/>
          <w:lang w:val="ar_AE" w:bidi="ar_AE"/>
        </w:rPr>
        <w:t>سارة، الحرة</w:t>
      </w:r>
    </w:p>
    <w:p>
      <w:pPr>
        <w:pStyle w:val="ListBullet"/>
        <w:bidi/>
        <w:spacing w:line="240" w:lineRule="auto"/>
        <w:ind w:left="720"/>
      </w:pPr>
      <w:r>
        <w:rPr>
          <w:rtl/>
          <w:cs/>
          <w:lang w:val="ar_AE" w:bidi="ar_AE"/>
        </w:rPr>
      </w:r>
      <w:r>
        <w:rPr>
          <w:rtl/>
          <w:cs/>
          <w:lang w:val="ar_AE" w:bidi="ar_AE"/>
        </w:rPr>
        <w:t>والمسيح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وقد قارن بولس بين أم كل منهما، هاجر وسارة، في المقطع الأخير. والآن، في هذا المقطع، يتحدث بولس عن الابنين، إسماعيل وإسحاق. يتحدث بولس مباشرة إلى أهل غلاطية. في الجزء الأول، يدعو بولس أهل غلاطية بـ "الإخوة والأخوات" لجذب انتباههم. ثم يقارن بولس المؤمنين بإسحاق، الذي هو ابن إبراهيم بوعد. يوضح بولس أنه كما عامل إسماعيل إسحاق معاملة سيئة لأن إسماعيل لم يكن جزءًا من الوعد، فإن المعلمين الكذبة يعاملون أهل غلاطية معاملة سيئة الآن. يصف بولس إسماعيل بأنه الابن المولود بجهد بشري لتأكيد أن إسماعيل يمثل الأشخاص الذين يحاولون أن يتبرروا أمام الله بأعمالهم. يسمي بولس إسحاق بالابن المولود بقوة الروح لتأكيد أن إسحاق يمثل الأشخاص الذين هم على علاقة جيدة مع الله بسبب ما يفعله الله لهؤلاء الأشخاص.</w:t>
      </w:r>
    </w:p>
    <w:p>
      <w:pPr>
        <w:bidi/>
      </w:pPr>
      <w:r>
        <w:rPr>
          <w:rtl/>
          <w:cs/>
          <w:lang w:val="ar_AE" w:bidi="ar_AE"/>
        </w:rPr>
      </w:r>
      <w:r>
        <w:rPr>
          <w:rtl/>
          <w:cs/>
          <w:lang w:val="ar_AE" w:bidi="ar_AE"/>
        </w:rPr>
        <w:t>توقفوا هنا وناقشوا هذا السؤال في مجموعة: في اللغة الأصلية، يستخدم بولس اسم إسحاق، لكنه لا يستخدم اسم إسماعيل. تتضمن بعض الترجمات اسم إسماعيل أيضًا. كما يستخدم بولس لقبين للابنين يوضحان دوريهما. نشاط، فكروا في بعض الطرق الأخرى التي يمكنكم بها الإشارة إلى الأشخاص في المجموعة، مثل "الشخص الذي سيصادف عيد ميلاده قريباً" أو "الشخص الذي يبني الأشياء". متى تشيرون إلى شخص بلقبه، لا باسمه مباشرة؟ أوقِفوا الاستماع إلى هذا التسجيل الصوتي هنا.</w:t>
      </w:r>
    </w:p>
    <w:p>
      <w:pPr>
        <w:bidi/>
      </w:pPr>
      <w:r>
        <w:rPr>
          <w:rtl/>
          <w:cs/>
          <w:lang w:val="ar_AE" w:bidi="ar_AE"/>
        </w:rPr>
      </w:r>
      <w:r>
        <w:rPr>
          <w:rtl/>
          <w:cs/>
          <w:lang w:val="ar_AE" w:bidi="ar_AE"/>
        </w:rPr>
        <w:t>ثم يطرح بولس سؤالاً لا يتوقع أن يجيب عليه أهل غلاطية. يريد بولس أن يؤكد ما يقوله الكتاب المقدس. من المحتمل أن مؤمني غلاطية على دراية بهذه القصة، لذلك لم يذكر بولس من أي جزء من القصة جاء هذا الاقتباس، ولا مَن قاله. في القصة، لا ترضى سارة عن الطريقة التي يعامل بها إسماعيل إسحاق. لذا طلبت سارة من إبراهيم أن يطرد هاجر وإسماعيل. يقتبس بولس قول سارة: "لن يرث ابن الجارية مع ابن الحرة". لاحظوا أن بولس يقول "ابن المرأة الحرة" بدلاً من "ابني" كما قالت سارة في الأصل. غيَّر بولس الصياغة للحفاظ على وضوح المعنى.</w:t>
      </w:r>
    </w:p>
    <w:p>
      <w:pPr>
        <w:bidi/>
      </w:pPr>
      <w:r>
        <w:rPr>
          <w:rtl/>
          <w:cs/>
          <w:lang w:val="ar_AE" w:bidi="ar_AE"/>
        </w:rPr>
      </w:r>
      <w:r>
        <w:rPr>
          <w:rtl/>
          <w:cs/>
          <w:lang w:val="ar_AE" w:bidi="ar_AE"/>
        </w:rPr>
        <w:t>توقفوا هنا وناقشوا هذا السؤال في مجموعة: تخيلوا أن شخصًا ما أعطاكم رسالة لتوصيلها إلى صديقه. ربما قال هذا الشخص: "أخبر صديقي أنني سأذهب معه إلى السوق". عندما تخبر صديقك بالرسالة، كيف ستنقلونها إليه؟ إذا كررت الرسالة حرفياً وقلت: "سأذهب معه إلى السوق"، فقد يشعر الصديق بالارتباك! ماذا ستقولون لصديقكم حتى يفهم ما يقصده الشخص الأول؟ أوقِفوا الاستماع إلى هذا التسجيل الصوتي هنا.</w:t>
      </w:r>
    </w:p>
    <w:p>
      <w:pPr>
        <w:bidi/>
      </w:pPr>
      <w:r>
        <w:rPr>
          <w:rtl/>
          <w:cs/>
          <w:lang w:val="ar_AE" w:bidi="ar_AE"/>
        </w:rPr>
      </w:r>
      <w:r>
        <w:rPr>
          <w:rtl/>
          <w:cs/>
          <w:lang w:val="ar_AE" w:bidi="ar_AE"/>
        </w:rPr>
        <w:t>يرث إسحاق ممتلكات إبراهيم أو يحصل عليها، بالإضافة إلى الوعد الذي قطعه الله لإبراهيم. وبعبارة أخرى، ينطبق وعد الله على إسحاق تماماً كما انطبق على إبراهيم.</w:t>
      </w:r>
    </w:p>
    <w:p>
      <w:pPr>
        <w:bidi/>
      </w:pPr>
      <w:r>
        <w:rPr>
          <w:rtl/>
          <w:cs/>
          <w:lang w:val="ar_AE" w:bidi="ar_AE"/>
        </w:rPr>
      </w:r>
      <w:r>
        <w:rPr>
          <w:rtl/>
          <w:cs/>
          <w:lang w:val="ar_AE" w:bidi="ar_AE"/>
        </w:rPr>
        <w:t>توقفوا هنا وناقشوا هذا السؤال في مجموعة: في لغتكم، كيف تتحدثون عن الطريقة التي يرث بها الناس أو يتلقون أشياء لا يمكنهم لمسها أو رؤيتها؟ أوقِفوا الاستماع إلى هذا التسجيل الصوتي هنا.</w:t>
      </w:r>
    </w:p>
    <w:p>
      <w:pPr>
        <w:bidi/>
      </w:pPr>
      <w:r>
        <w:rPr>
          <w:rtl/>
          <w:cs/>
          <w:lang w:val="ar_AE" w:bidi="ar_AE"/>
        </w:rPr>
      </w:r>
      <w:r>
        <w:rPr>
          <w:rtl/>
          <w:cs/>
          <w:lang w:val="ar_AE" w:bidi="ar_AE"/>
        </w:rPr>
        <w:t>في الجزء الثاني، يخاطب بولس المؤمنين مرة أخرى ويدعوهم إخوة. يريد بولس حقاً أن يركز أهل غلاطية على ما يقوله هنا. يكرر بولس ما تحدث عنه في المقاطع السابقة. إن المؤمنين ليسوا أبناء الجارية، بل أبناء الحرة. إن للمؤمنين علاقة صحيحة مع الله بسبب ما يفعله الله للمؤمنين، وليس بسبب ما يفعله المؤمنون لله.</w:t>
      </w:r>
    </w:p>
    <w:p>
      <w:pPr>
        <w:bidi/>
      </w:pPr>
      <w:r>
        <w:rPr>
          <w:rtl/>
          <w:cs/>
          <w:lang w:val="ar_AE" w:bidi="ar_AE"/>
        </w:rPr>
      </w:r>
      <w:r>
        <w:rPr>
          <w:rtl/>
          <w:cs/>
          <w:lang w:val="ar_AE" w:bidi="ar_AE"/>
        </w:rPr>
        <w:t>توقفوا هنا وناقشوا هذا السؤال في مجموعة: في لغتكم، متى ترددون اسم شخص ما عندما تتحدثون إليه؟ كيف تطلبون من شخص ما أن ينتبه حقاً لما تقوله؟ أوقِفوا الاستماع إلى هذا التسجيل الصوتي هنا.</w:t>
      </w:r>
    </w:p>
    <w:p>
      <w:pPr>
        <w:bidi/>
      </w:pPr>
      <w:r>
        <w:rPr>
          <w:rtl/>
          <w:cs/>
          <w:lang w:val="ar_AE" w:bidi="ar_AE"/>
        </w:rPr>
      </w:r>
      <w:r>
        <w:rPr>
          <w:rtl/>
          <w:cs/>
          <w:lang w:val="ar_AE" w:bidi="ar_AE"/>
        </w:rPr>
        <w:t>لقد حرر المسيح المؤمنين حتى يتمكنوا من العيش أحرارًا. يحض بولس المؤمنين على البقاء أحراراً، مثل شخص يقف بثبات في مكانه ولا يتحرك. لا ينبغي للمؤمنين أن يطيعوا الناموس في محاولة لكسب رضا الله، فهذا سيكون صعباً، مثل حمل حمولة ثقيلة أو أن يصبحوا عبيداً.</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4: 28–5: 1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له جزأين.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إسحاق بن سارة</w:t>
      </w:r>
    </w:p>
    <w:p>
      <w:pPr>
        <w:pStyle w:val="ListBullet"/>
        <w:bidi/>
        <w:spacing w:line="240" w:lineRule="auto"/>
        <w:ind w:left="720"/>
      </w:pPr>
      <w:r>
        <w:rPr>
          <w:rtl/>
          <w:cs/>
          <w:lang w:val="ar_AE" w:bidi="ar_AE"/>
        </w:rPr>
      </w:r>
      <w:r>
        <w:rPr>
          <w:rtl/>
          <w:cs/>
          <w:lang w:val="ar_AE" w:bidi="ar_AE"/>
        </w:rPr>
        <w:t>إسماعيل بن هاجر</w:t>
      </w:r>
    </w:p>
    <w:p>
      <w:pPr>
        <w:pStyle w:val="ListBullet"/>
        <w:bidi/>
        <w:spacing w:line="240" w:lineRule="auto"/>
        <w:ind w:left="720"/>
      </w:pPr>
      <w:r>
        <w:rPr>
          <w:rtl/>
          <w:cs/>
          <w:lang w:val="ar_AE" w:bidi="ar_AE"/>
        </w:rPr>
      </w:r>
      <w:r>
        <w:rPr>
          <w:rtl/>
          <w:cs/>
          <w:lang w:val="ar_AE" w:bidi="ar_AE"/>
        </w:rPr>
        <w:t>الروح</w:t>
      </w:r>
    </w:p>
    <w:p>
      <w:pPr>
        <w:pStyle w:val="ListBullet"/>
        <w:bidi/>
        <w:spacing w:line="240" w:lineRule="auto"/>
        <w:ind w:left="720"/>
      </w:pPr>
      <w:r>
        <w:rPr>
          <w:rtl/>
          <w:cs/>
          <w:lang w:val="ar_AE" w:bidi="ar_AE"/>
        </w:rPr>
      </w:r>
      <w:r>
        <w:rPr>
          <w:rtl/>
          <w:cs/>
          <w:lang w:val="ar_AE" w:bidi="ar_AE"/>
        </w:rPr>
        <w:t>هاجر الجارية</w:t>
      </w:r>
    </w:p>
    <w:p>
      <w:pPr>
        <w:pStyle w:val="ListBullet"/>
        <w:bidi/>
        <w:spacing w:line="240" w:lineRule="auto"/>
        <w:ind w:left="720"/>
      </w:pPr>
      <w:r>
        <w:rPr>
          <w:rtl/>
          <w:cs/>
          <w:lang w:val="ar_AE" w:bidi="ar_AE"/>
        </w:rPr>
      </w:r>
      <w:r>
        <w:rPr>
          <w:rtl/>
          <w:cs/>
          <w:lang w:val="ar_AE" w:bidi="ar_AE"/>
        </w:rPr>
        <w:t>سارة الحرة</w:t>
      </w:r>
    </w:p>
    <w:p>
      <w:pPr>
        <w:pStyle w:val="ListBullet"/>
        <w:bidi/>
        <w:spacing w:line="240" w:lineRule="auto"/>
        <w:ind w:left="720"/>
      </w:pPr>
      <w:r>
        <w:rPr>
          <w:rtl/>
          <w:cs/>
          <w:lang w:val="ar_AE" w:bidi="ar_AE"/>
        </w:rPr>
      </w:r>
      <w:r>
        <w:rPr>
          <w:rtl/>
          <w:cs/>
          <w:lang w:val="ar_AE" w:bidi="ar_AE"/>
        </w:rPr>
        <w:t>والمسيح</w:t>
      </w:r>
    </w:p>
    <w:p>
      <w:pPr>
        <w:bidi/>
      </w:pPr>
      <w:r>
        <w:rPr>
          <w:rtl/>
          <w:cs/>
          <w:lang w:val="ar_AE" w:bidi="ar_AE"/>
        </w:rPr>
      </w:r>
      <w:r>
        <w:rPr>
          <w:rtl/>
          <w:cs/>
          <w:lang w:val="ar_AE" w:bidi="ar_AE"/>
        </w:rPr>
        <w:t>كمجموعة، عليكم 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الاستماع إلى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"وهكذا يا أحبائي، أنتم مثل إسحاق. أنتم أبناء الله بسبب ما وعد به. لكن ما حدث حينها يشبه ما يحدث الآن. فقد وُلد ابن هاجر لأن البشر سعوا لتحقيق وعد الله بقوتهم. وكان هذا الابن قاسياً على إسحاق، المولود بقوة روح الله. لكن تأملوا كيف يخبرنا الكتاب المقدس: اطرد الجارية وابنها. لن يرث ابن الجارية مع ابن الحرة."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"إذًا أيها الإخوة، لسنا أبناء الجارية ولا عبيدًا للناموس. نحن أبناء المرأة الحرة، وأبناء الله بالإيمان. لقد حررنا المسيح حتى نكون أحرارًا حقًا من الناموس. لذا، اثبتوا وتشددوا. لا تتغيّروا ولا تعودوا إلى عبودية الناموس".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المسيح: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4: 28 - 5: 1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يدعو بولس المؤمنين </w:t>
      </w:r>
      <w:r>
        <w:rPr>
          <w:b/>
          <w:rtl/>
          <w:cs/>
          <w:lang w:val="ar_AE" w:bidi="ar_AE"/>
        </w:rPr>
        <w:t>إخوة</w:t>
      </w:r>
      <w:r>
        <w:rPr>
          <w:rtl/>
          <w:cs/>
          <w:lang w:val="ar_AE" w:bidi="ar_AE"/>
        </w:rPr>
        <w:t xml:space="preserve">. عندما يكون هناك أكثر من أخ، يمكن أن تعني الكلمة أيضًا الإخوة والأخوات. لمزيد من المعلومات عن الإخوة، ارجعوا إلى كلمة "مؤمن" في "قاموس الكلمات الرئيسية".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 xml:space="preserve">المؤمنون هم أبناء الله بفضل </w:t>
      </w:r>
      <w:r>
        <w:rPr>
          <w:b/>
          <w:rtl/>
          <w:cs/>
          <w:lang w:val="ar_AE" w:bidi="ar_AE"/>
        </w:rPr>
        <w:t>وعد الله</w:t>
      </w:r>
      <w:r>
        <w:rPr>
          <w:rtl/>
          <w:cs/>
          <w:lang w:val="ar_AE" w:bidi="ar_AE"/>
        </w:rPr>
        <w:t xml:space="preserve">. استخدموا الكلمة أو العبارة نفسها التي استخدمتموها في المقاطع السابقة لترجمة كلمة "الوعد". </w:t>
      </w:r>
    </w:p>
    <w:p>
      <w:pPr>
        <w:bidi/>
      </w:pPr>
      <w:r>
        <w:rPr>
          <w:rtl/>
          <w:cs/>
          <w:lang w:val="ar_AE" w:bidi="ar_AE"/>
        </w:rPr>
      </w:r>
      <w:r>
        <w:rPr>
          <w:rtl/>
          <w:cs/>
          <w:lang w:val="ar_AE" w:bidi="ar_AE"/>
        </w:rPr>
        <w:t xml:space="preserve">إسماعيل هو ابن </w:t>
      </w:r>
      <w:r>
        <w:rPr>
          <w:b/>
          <w:rtl/>
          <w:cs/>
          <w:lang w:val="ar_AE" w:bidi="ar_AE"/>
        </w:rPr>
        <w:t>الجسد</w:t>
      </w:r>
      <w:r>
        <w:rPr>
          <w:rtl/>
          <w:cs/>
          <w:lang w:val="ar_AE" w:bidi="ar_AE"/>
        </w:rPr>
        <w:t xml:space="preserve">. تذكّروا أن إبراهيم حاول أن يفي بوعد الله بقدرته الخاصة، وأنجب ابنًا من هاجر. فعندما يفعل شخص ما شيئًا الجسد، فإنه يفعل الأمور بطريقته الشخصية واعتمادًا على قوته أو قدرته. للحصول على مزيد من المعلومات حول الجسد، راجعوا قاموس الكلمات الرئيسية. استخدموا الكلمة أو العبارة نفسها التي استخدمتموها في المقاطع السابقة للإشارة إلى كلمة "الجسد". </w:t>
      </w:r>
    </w:p>
    <w:p>
      <w:pPr>
        <w:bidi/>
      </w:pPr>
      <w:r>
        <w:rPr>
          <w:rtl/>
          <w:cs/>
          <w:lang w:val="ar_AE" w:bidi="ar_AE"/>
        </w:rPr>
      </w:r>
      <w:r>
        <w:rPr>
          <w:b/>
          <w:rtl/>
          <w:cs/>
          <w:lang w:val="ar_AE" w:bidi="ar_AE"/>
        </w:rPr>
        <w:t>اضطهد</w:t>
      </w:r>
      <w:r>
        <w:rPr>
          <w:rtl/>
          <w:cs/>
          <w:lang w:val="ar_AE" w:bidi="ar_AE"/>
        </w:rPr>
        <w:t xml:space="preserve"> إسماعيل إسحاق، كما يضطهد الناس المؤمنين. عندما يضطهدكم الناس، فإنهم يعاملونكم بطريقة قاسية وغير عادلة. ولمزيد من المعلومات عن كلمة اضطهاد، ارجعوا إلى قاموس الكلمات الرئيسية. استخدموا الكلمة أو العبارة عينها التي استخدمتموها في المقاطع السابقة لترجمة كلمة اضطهد. </w:t>
      </w:r>
    </w:p>
    <w:p>
      <w:pPr>
        <w:bidi/>
      </w:pPr>
      <w:r>
        <w:rPr>
          <w:rtl/>
          <w:cs/>
          <w:lang w:val="ar_AE" w:bidi="ar_AE"/>
        </w:rPr>
      </w:r>
      <w:r>
        <w:rPr>
          <w:rtl/>
          <w:cs/>
          <w:lang w:val="ar_AE" w:bidi="ar_AE"/>
        </w:rPr>
        <w:t xml:space="preserve">تسبب </w:t>
      </w:r>
      <w:r>
        <w:rPr>
          <w:b/>
          <w:rtl/>
          <w:cs/>
          <w:lang w:val="ar_AE" w:bidi="ar_AE"/>
        </w:rPr>
        <w:t>الروح</w:t>
      </w:r>
      <w:r>
        <w:rPr>
          <w:rtl/>
          <w:cs/>
          <w:lang w:val="ar_AE" w:bidi="ar_AE"/>
        </w:rPr>
        <w:t xml:space="preserve"> القدس في حبل سارة لتلد إسحاق. والروح أو الروح القدس هو روح الله. والروح القدس ليس مجرد قوة، بل هو أقنوم. ولمزيد من المعلومات عن الروح القدس راجعوا "قاموس الكلمات الرئيسية". استخدموا الكلمة أو العبارة نفسها التي استخدمتموها في المقاطع السابقة للإشارة إلى كلمة "الروح القدس".</w:t>
      </w:r>
    </w:p>
    <w:p>
      <w:pPr>
        <w:bidi/>
      </w:pPr>
      <w:r>
        <w:rPr>
          <w:rtl/>
          <w:cs/>
          <w:lang w:val="ar_AE" w:bidi="ar_AE"/>
        </w:rPr>
      </w:r>
      <w:r>
        <w:rPr>
          <w:rtl/>
          <w:cs/>
          <w:lang w:val="ar_AE" w:bidi="ar_AE"/>
        </w:rPr>
        <w:t xml:space="preserve">يقتبس بولس من </w:t>
      </w:r>
      <w:r>
        <w:rPr>
          <w:b/>
          <w:rtl/>
          <w:cs/>
          <w:lang w:val="ar_AE" w:bidi="ar_AE"/>
        </w:rPr>
        <w:t>الأسفار المقدسة</w:t>
      </w:r>
      <w:r>
        <w:rPr>
          <w:rtl/>
          <w:cs/>
          <w:lang w:val="ar_AE" w:bidi="ar_AE"/>
        </w:rPr>
        <w:t xml:space="preserve">. هذا هو الجزء من الكتاب المقدس الذي يطلق عليه المؤمنون الآن العهد القديم. ولمزيدٍ من المعلومات عن الأسفار المقدسة، ارجعوا إلى قاموس الكلمات الرئيسية. استخدِموا الكلمة أو العبارة ذاتها التي استخدمتم في المقاطع السابقة للإشارة إلى الأسفار المقدسة. </w:t>
      </w:r>
    </w:p>
    <w:p>
      <w:pPr>
        <w:bidi/>
      </w:pPr>
      <w:r>
        <w:rPr>
          <w:rtl/>
          <w:cs/>
          <w:lang w:val="ar_AE" w:bidi="ar_AE"/>
        </w:rPr>
      </w:r>
      <w:r>
        <w:rPr>
          <w:rtl/>
          <w:cs/>
          <w:lang w:val="ar_AE" w:bidi="ar_AE"/>
        </w:rPr>
        <w:t xml:space="preserve">لا يرث ابن الجارية مثل ابن الحرة. يرث الشخص أو يحصل على الممتلكات والثروة بعد وفاة شخص آخر. ورث إسحاق، ابن إبراهيم، الوعد الذي قطعه الله لإبراهيم. وهذا يعني أن ما وعد الله إبراهيم به، صار الآن وعدًا أيضًا لإسحاق.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يرث</w:t>
      </w:r>
      <w:r>
        <w:rPr>
          <w:rtl/>
          <w:cs/>
          <w:lang w:val="ar_AE" w:bidi="ar_AE"/>
        </w:rPr>
        <w:t>. وانظروا كلمة وريث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المؤمنون ليسوا أبناء </w:t>
      </w:r>
      <w:r>
        <w:rPr>
          <w:b/>
          <w:rtl/>
          <w:cs/>
          <w:lang w:val="ar_AE" w:bidi="ar_AE"/>
        </w:rPr>
        <w:t>الجارية</w:t>
      </w:r>
      <w:r>
        <w:rPr>
          <w:rtl/>
          <w:cs/>
          <w:lang w:val="ar_AE" w:bidi="ar_AE"/>
        </w:rPr>
        <w:t>. في اللغة الأصلية، هذا مصطلح خاص للإشارة إلى الجارية التي هي امرأة. العبد/الجارية هو شخص يعمل لدى شخص آخر ولا يحصل على أجر مقابل عمله. ولمزيد من المعلومات عن كلمة العبد، راجعوا قاموس الكلمات الرئيسية. استخدموا الكلمة أو العبارة ذاتها التي استخدمتم في المقاطع السابقة للإشارة إلى كلمة عبد.</w:t>
      </w:r>
    </w:p>
    <w:p>
      <w:pPr>
        <w:bidi/>
      </w:pPr>
      <w:r>
        <w:rPr>
          <w:rtl/>
          <w:cs/>
          <w:lang w:val="ar_AE" w:bidi="ar_AE"/>
        </w:rPr>
      </w:r>
      <w:r>
        <w:rPr>
          <w:rtl/>
          <w:cs/>
          <w:lang w:val="ar_AE" w:bidi="ar_AE"/>
        </w:rPr>
        <w:t>يقارب بولس العبودية بنير. النير هو طوق خشبي له فتحتين يستخدمه الناس لربط ثورين أو حيوانين آخرين معًا. وذلك حتى تستطيع الحيوانات أن تمشي معًا لتسحب محراثًا أو تجر عربة. كما يمكن للناس أن يجبروا الشخص على حمل نير إذا كان ذلك الشخص عبدًا أو سجينًا. كان العبد يستخدم النير لحمل أو جر شيء ما.</w:t>
      </w:r>
    </w:p>
    <w:p>
      <w:pPr>
        <w:bidi/>
      </w:pPr>
      <w:r>
        <w:rPr>
          <w:rtl/>
          <w:cs/>
          <w:lang w:val="ar_AE" w:bidi="ar_AE"/>
        </w:rPr>
      </w:r>
      <w:r>
        <w:rPr>
          <w:rtl/>
          <w:cs/>
          <w:lang w:val="ar_AE" w:bidi="ar_AE"/>
        </w:rPr>
        <w:t xml:space="preserve">توقفوا هنا وانظروا إلى صورة النير مرة أخرى كمجموعة حسب الحاجة. ناقشوا كمجموعة الكلمة أو العبارة التي ستستخدمونها للتعبير عن </w:t>
      </w:r>
      <w:r>
        <w:rPr>
          <w:b/>
          <w:rtl/>
          <w:cs/>
          <w:lang w:val="ar_AE" w:bidi="ar_AE"/>
        </w:rPr>
        <w:t>النير</w:t>
      </w:r>
      <w:r>
        <w:rPr>
          <w:rtl/>
          <w:cs/>
          <w:lang w:val="ar_AE" w:bidi="ar_AE"/>
        </w:rPr>
        <w:t>. انظروا مصطلح نير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5: 2–6 واحفظوها في قلوبكم. </w:t>
      </w:r>
    </w:p>
    <w:p>
      <w:pPr>
        <w:bidi/>
      </w:pPr>
      <w:r>
        <w:rPr>
          <w:rtl/>
          <w:cs/>
          <w:lang w:val="ar_AE" w:bidi="ar_AE"/>
        </w:rPr>
      </w:r>
      <w:r>
        <w:rPr>
          <w:rtl/>
          <w:cs/>
          <w:lang w:val="ar_AE" w:bidi="ar_AE"/>
        </w:rPr>
        <w:t xml:space="preserve">استمعوا إلى النسخة الصوتية من رسالة غلاطية 5: 2–6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رسالة غلاطية 5: 2–6 من الترجمة التي تستسيغونها بالأكثر.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ولأن المسيح قد حرر الناس من الناموس، يحض بولس أهل غلاطية على الاستمرار في العيش أحرارًا. في هذا المقطع، يقول بولس بقوة إنه يجب على المؤمنين ألا يعتقدوا أن الختان جزء من عمل خلاص المسيح. فالمؤمنون الذين يقبلون الختان بهذه الطريقة يفصلون أنفسهم عن المسيح! إن الله لا يمنح المؤمنين البرّ بسبب طاعتهم للناموس. بل بالإيمان لنيله.</w:t>
      </w:r>
    </w:p>
    <w:p>
      <w:pPr>
        <w:bidi/>
      </w:pPr>
      <w:r>
        <w:rPr>
          <w:rtl/>
          <w:cs/>
          <w:lang w:val="ar_AE" w:bidi="ar_AE"/>
        </w:rPr>
      </w:r>
      <w:r>
        <w:rPr>
          <w:rtl/>
          <w:cs/>
          <w:lang w:val="ar_AE" w:bidi="ar_AE"/>
        </w:rPr>
        <w:t>تذكروا أن المعلمين الكذبة قد عَلَّموا أنه إذا أراد أهل غلاطية حقًا أن يصبحوا مؤمنين، فيجب عليهم أولاً أن يصبحوا يهودًا وأن يطيعوا الناموس. يُظهرون أنهم يطيعون الناموس عندما يسمحون لشخص ما بختانهم. والختان يعني قطع الجلد الزائد في طرف العضو الذكري عند الصبي أو الرجل. يُظهر هذا الطقس انضمام الشخص إلى جماعة اليهود. عندما يقبل الرجل الختان، فإنه يقبل حينها فكرة أن الشخص يمكنه أن يكسب البر من خلال طقوس معينة أو بفعل ما يقتضيه الناموس. لذلك، يقول بولس إنه عندما يقبل الناس الختان، فإنهم ينكرون أيضاً أنهم صاروا أحرارًا وأبناءً لله بسبب ما فعله الله من خلال المسيح.</w:t>
      </w:r>
    </w:p>
    <w:p>
      <w:pPr>
        <w:bidi/>
      </w:pPr>
      <w:r>
        <w:rPr>
          <w:rtl/>
          <w:cs/>
          <w:lang w:val="ar_AE" w:bidi="ar_AE"/>
        </w:rPr>
      </w:r>
      <w:r>
        <w:rPr>
          <w:rtl/>
          <w:cs/>
          <w:lang w:val="ar_AE" w:bidi="ar_AE"/>
        </w:rPr>
        <w:t>توقفوا هنا وناقشوا هذا السؤال في مجموعة: في ثقافتكم، ما الطقوس والإجراءات التي تقومون بها عند إبرام اتفاق مهم؟ ماذا يُظهر هذا الطقس للآخرين؟ أوقِفوا الاستماع إلى هذا التسجيل الصوتي هنا.</w:t>
      </w:r>
    </w:p>
    <w:p>
      <w:pPr>
        <w:bidi/>
      </w:pPr>
      <w:r>
        <w:rPr>
          <w:rtl/>
          <w:cs/>
          <w:lang w:val="ar_AE" w:bidi="ar_AE"/>
        </w:rPr>
      </w:r>
      <w:r>
        <w:rPr>
          <w:rtl/>
          <w:cs/>
          <w:lang w:val="ar_AE" w:bidi="ar_AE"/>
        </w:rPr>
        <w:t>هذا ليس ما ينبغي أن يفكر فيه المؤمنون ويفعلوه على الإطلاق! استخدم الناس الختان لإظهار أن هؤلاء الناس كانوا جزءًا من العهد الذي قطعه الله مع إبراهيم. لكن بولس أوضح للتو أن الناس مشمولون في هذا العهد بسبب إيمانهم. لذلك يطلب بولس من أهل غلاطية أن يستمعوا جيداً لما يقوله. بولس رسول، ويعرف ما يتحدث عنه وفيه. لقد حاول بولس أن يكسب البر من خلال الختان، ويعلم أن ذلك لا يجدي نفعاً. إذا قبل الناس الختان، فإنهم يختارون القيام بشيء مختلف عن الإيمان بالمسيح. هؤلاء الناس يرفضون ما فعله المسيح، لذا فإن عمل المسيح ليس له قيمة بالنسبة لهم.</w:t>
      </w:r>
    </w:p>
    <w:p>
      <w:pPr>
        <w:bidi/>
      </w:pPr>
      <w:r>
        <w:rPr>
          <w:rtl/>
          <w:cs/>
          <w:lang w:val="ar_AE" w:bidi="ar_AE"/>
        </w:rPr>
      </w:r>
      <w:r>
        <w:rPr>
          <w:rtl/>
          <w:cs/>
          <w:lang w:val="ar_AE" w:bidi="ar_AE"/>
        </w:rPr>
        <w:t>يشرح بولس أن الختان هو علامة للرجال على موافقتهم على الالتزام بالشريعة بأكملها. ثمة عواقب وخيمة إذا اختار الناس اتباع الشريعة بدلاً من المسيح لكي يبرّرهم الله أو يعلن براءتهم. لا يمكن لأحد أن يطيع الناموس طاعة كاملة. سيخفق أهل غلاطية في طاعة الشريعة بأكملها، وعليه، لن ينالوا البر. ولا يستطيع الناس أيضاً قبول البر الذي يمنحه المسيح إذا حاولوا أيضاً بطريقة أخرى كسبه. عندما يختار الناس الناموس، يرفضون المسيح ويفصلون أنفسهم عنه. هؤلاء الناس يدمرون علاقتهم بالمسيح، ويرفضون نعمة الله، وهي الوسيلة الوديعة التي يبرر بها الله الناس من خلال الإيمان بالمسيح.</w:t>
      </w:r>
    </w:p>
    <w:p>
      <w:pPr>
        <w:bidi/>
      </w:pPr>
      <w:r>
        <w:rPr>
          <w:rtl/>
          <w:cs/>
          <w:lang w:val="ar_AE" w:bidi="ar_AE"/>
        </w:rPr>
      </w:r>
      <w:r>
        <w:rPr>
          <w:rtl/>
          <w:cs/>
          <w:lang w:val="ar_AE" w:bidi="ar_AE"/>
        </w:rPr>
        <w:t>توقفوا هنا وناقشوا هذا السؤال في مجموعة: ارووا قصة عن موقف قام فيه شخص ما بوضع خطط جيدة لحدث جماعي، مثل رحلة أو حفلة، ولكن بعد ذلك اختارت المجموعة استخدام خطة شخص آخر للحدث بدلاً من ذلك. عندما رفضت المجموعة خطط الشخص الأول، ماذا حدث للعلاقة بين المجموعة والشخص الأول؟ أوقِفوا الاستماع إلى هذا التسجيل الصوتي هنا.</w:t>
      </w:r>
    </w:p>
    <w:p>
      <w:pPr>
        <w:bidi/>
      </w:pPr>
      <w:r>
        <w:rPr>
          <w:rtl/>
          <w:cs/>
          <w:lang w:val="ar_AE" w:bidi="ar_AE"/>
        </w:rPr>
      </w:r>
      <w:r>
        <w:rPr>
          <w:rtl/>
          <w:cs/>
          <w:lang w:val="ar_AE" w:bidi="ar_AE"/>
        </w:rPr>
        <w:t>ثم يتحدث بولس عن المؤمنين، بمن فيهم بولس نفسه، الذين لم ينفصلوا عن المسيح باختيارهم الشريعة. هؤلاء المؤمنون ليسوا مطالبين باكتساب البر. إنما الإيمان بالمسيح، وعليه يبررهم الله. ولأن المؤمنين يمتلكون هذا البر، فإنهم يأملون وينتظرون بفارغ الصبر اليوم الأخير الذي سيعلن فيه الله جهاراً أن المؤمنين أبرار. يساعد الروح، أو الروح القدس، ويشجع المؤمنين على أن يرجوا أو يتوقعوا هذا اليوم بثقة. تذكر أن بولس قال سابقاً إن المؤمنين يبدأون طريقهم الجديد في الحياة مع الروح. يجب على المؤمنين أن يستمروا في عيش حياتهم بالروح القدس.</w:t>
      </w:r>
    </w:p>
    <w:p>
      <w:pPr>
        <w:bidi/>
      </w:pPr>
      <w:r>
        <w:rPr>
          <w:rtl/>
          <w:cs/>
          <w:lang w:val="ar_AE" w:bidi="ar_AE"/>
        </w:rPr>
      </w:r>
      <w:r>
        <w:rPr>
          <w:rtl/>
          <w:cs/>
          <w:lang w:val="ar_AE" w:bidi="ar_AE"/>
        </w:rPr>
        <w:t>يرجو المؤمنون هذا اليوم بفضل يسوع المسيح. لأن المؤمنين يثقون بالرب يسوع لأجل أن يبرّرهم، فإن الختان لا يفيد الناس بشيء. إن بعض المؤمنين قد اختتنوا بالفعل، وبعضهم لم يختتنوا. كلاهما لا يملكان البر إلا بالمسيح. لذا فإن الطريقة التي يقوم بها شخص ما بختان شخص آخر لا تغير في الواقع أي شيء بالنسبة للمؤمن.</w:t>
      </w:r>
    </w:p>
    <w:p>
      <w:pPr>
        <w:bidi/>
      </w:pPr>
      <w:r>
        <w:rPr>
          <w:rtl/>
          <w:cs/>
          <w:lang w:val="ar_AE" w:bidi="ar_AE"/>
        </w:rPr>
      </w:r>
      <w:r>
        <w:rPr>
          <w:rtl/>
          <w:cs/>
          <w:lang w:val="ar_AE" w:bidi="ar_AE"/>
        </w:rPr>
        <w:t>توقفوا هنا وناقشوا هذا السؤال في مجموعة: ما بعض الاختلافات بينكم وبين إخوتكم أو بين أبنائكم؟ إلى أي مدى يختلف شكل هؤلاء الإخوة أو الأخوات عن بعضهم بعضًا؟ ما الذي يجعل أبناءكم أبناءكم - هل هو مظهرهم أم شيء آخر؟ أوقِفوا الاستماع إلى هذا التسجيل الصوتي هنا.</w:t>
      </w:r>
    </w:p>
    <w:p>
      <w:pPr>
        <w:bidi/>
      </w:pPr>
      <w:r>
        <w:rPr>
          <w:rtl/>
          <w:cs/>
          <w:lang w:val="ar_AE" w:bidi="ar_AE"/>
        </w:rPr>
      </w:r>
      <w:r>
        <w:rPr>
          <w:rtl/>
          <w:cs/>
          <w:lang w:val="ar_AE" w:bidi="ar_AE"/>
        </w:rPr>
        <w:t>إن ما يغيّر الناس هو ما يؤمنون به. الأهم هو أن يكون لدى المؤمنين إيمان بالمسيح، وليس بأمور مثل الختان. وعندما يؤمن المؤمنون بالمسيح، فإنهم يظهرون المحبة للآخرين.</w:t>
      </w:r>
    </w:p>
    <w:p>
      <w:pPr>
        <w:bidi/>
      </w:pPr>
      <w:r>
        <w:rPr>
          <w:rtl/>
          <w:cs/>
          <w:lang w:val="ar_AE" w:bidi="ar_AE"/>
        </w:rPr>
      </w:r>
      <w:r>
        <w:rPr>
          <w:rtl/>
          <w:cs/>
          <w:lang w:val="ar_AE" w:bidi="ar_AE"/>
        </w:rPr>
        <w:t>توقفوا هنا وناقشوا هذا السؤال في مجموعة: ارووا قصة عن وقت قابلتم فيه رجلاً وامرأة، واستطعتم أن تعرفوا أن هذا الرجل والمرأة متزوجان بسبب الحب الذي أظهراه لبعضهما بعضًا. ما بعض الأشياء الأخرى التي يمكنك تعلمها عن الناس من خلال طريقة تصرفهم؟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رسالة غلاطية 5: 2–6 من الترجمة التي تستسيغونها 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يحذّر بولس المؤمنين بشدة من قبول الختان لكسب البر. إذا فعل أي شخص ذلك، فإنه يوافق على الالتزام بالناموس بأكمله، وبالتالي تنقطع علاقته بالمسيح.</w:t>
      </w:r>
    </w:p>
    <w:p>
      <w:pPr>
        <w:bidi/>
      </w:pPr>
      <w:r>
        <w:rPr>
          <w:rtl/>
          <w:cs/>
          <w:lang w:val="ar_AE" w:bidi="ar_AE"/>
        </w:rPr>
      </w:r>
      <w:r>
        <w:rPr>
          <w:b/>
          <w:rtl/>
          <w:cs/>
          <w:lang w:val="ar_AE" w:bidi="ar_AE"/>
        </w:rPr>
        <w:t>في الجزء الثاني:</w:t>
      </w:r>
      <w:r>
        <w:rPr>
          <w:rtl/>
          <w:cs/>
          <w:lang w:val="ar_AE" w:bidi="ar_AE"/>
        </w:rPr>
        <w:t xml:space="preserve"> يقول بولس إن الختان ليس هو الأمر المهم للمؤمنين. من المهم أن نؤمن بالمسيح حتى يبررنا الله. وهذا الإيمان يدفع الناس إلى إظهار محبة للآخرين.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 الذين يريدون أن يُختتنوا</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الذين يؤمنون بالمسيح لكي يبررهم الله</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هذا المقطع، يتحدث بولس إلى جماعتين من الناس ويقارن بينهما. إحدى هذه الفئتين هي فئة الأشخاص الذين يستمعون إلى المعلّمين الكذبة ويريدون أن يختتنوا. عندما يقبل هؤلاء الناس الختان، فإنهم يوافقون على محاولة طاعة الناموس بأكمله من أجل كسب البر من الله. كان الرجال يقبلون الختان علامة على انضمامهم إلى اليهود وموافقتهم على طاعة الناموس. ويمكن للنساء أيضاً الموافقة على طاعة الناموس، ولكن من دون ان يُختتنّ. يتحدث بولس تحديداً إلى الرجال الذين يقبلون الختان، ولكنه يتحدث أيضاً إلى أي شخص يريد أن يطيع الناموس من أجل كسب البر.</w:t>
      </w:r>
    </w:p>
    <w:p>
      <w:pPr>
        <w:bidi/>
      </w:pPr>
      <w:r>
        <w:rPr>
          <w:rtl/>
          <w:cs/>
          <w:lang w:val="ar_AE" w:bidi="ar_AE"/>
        </w:rPr>
      </w:r>
      <w:r>
        <w:rPr>
          <w:rtl/>
          <w:cs/>
          <w:lang w:val="ar_AE" w:bidi="ar_AE"/>
        </w:rPr>
        <w:t>توقفوا هنا وناقشوا هذا السؤال في مجموعة: فكروا في الطقوس أو الإجراءات الخاصة بالاتفاقيات التي تحدثتم عنها في الخطوة الثانية. إذا سمعت أن شخصًا ما قام بأحد تلك الطقوس، فما الاتفاق الذي تفترض أن ذلك الشخص قد أبرمه؟ أوقِفوا الاستماع إلى هذا التسجيل الصوتي هنا.</w:t>
      </w:r>
    </w:p>
    <w:p>
      <w:pPr>
        <w:bidi/>
      </w:pPr>
      <w:r>
        <w:rPr>
          <w:rtl/>
          <w:cs/>
          <w:lang w:val="ar_AE" w:bidi="ar_AE"/>
        </w:rPr>
      </w:r>
      <w:r>
        <w:rPr>
          <w:rtl/>
          <w:cs/>
          <w:lang w:val="ar_AE" w:bidi="ar_AE"/>
        </w:rPr>
        <w:t>أما المجموعة الثانية من الناس فهي المؤمنون بالمسيح لكي يبررهم الله. وتشمل هذه المجموعة بولس والمؤمنين في غلاطية الذين لم يستمعوا إلى المعلمين الكذبة.</w:t>
      </w:r>
    </w:p>
    <w:p>
      <w:pPr>
        <w:bidi/>
      </w:pPr>
      <w:r>
        <w:rPr>
          <w:rtl/>
          <w:cs/>
          <w:lang w:val="ar_AE" w:bidi="ar_AE"/>
        </w:rPr>
      </w:r>
      <w:r>
        <w:rPr>
          <w:rtl/>
          <w:cs/>
          <w:lang w:val="ar_AE" w:bidi="ar_AE"/>
        </w:rPr>
        <w:t>يبدأ بولس المشهد الأول عندما يطلب من أهل غلاطية أن يستمعوا إليه. يقول بولس: "أنا بولس أقول لكم هذا"، ليؤكّد أنه هو نفسه قائل هذه الكلمات. عندما يفعل بولس ذلك، يذكّر أهل غلاطية بأنه رسول وله سلطان من الله. ينبغي لأهل غلاطية الاستماع إلى بولس بدلاً من المعلمين الكذبة.</w:t>
      </w:r>
    </w:p>
    <w:p>
      <w:pPr>
        <w:bidi/>
      </w:pPr>
      <w:r>
        <w:rPr>
          <w:rtl/>
          <w:cs/>
          <w:lang w:val="ar_AE" w:bidi="ar_AE"/>
        </w:rPr>
      </w:r>
      <w:r>
        <w:rPr>
          <w:rtl/>
          <w:cs/>
          <w:lang w:val="ar_AE" w:bidi="ar_AE"/>
        </w:rPr>
        <w:t>توقفوا هنا وناقشوا هذا السؤال كمجموعة: كيف تُظهرون بلغتكم أن على الناس أن يستمعوا حقًا لما تقولونه؟ كيف تؤكدون أن الرسالة صادرة منكم فعلاً؟ ناقشوا كيف تريدون ترجمة كلمات بولس هنا. أوقِفوا الاستماع إلى هذا التسجيل الصوتي هنا.</w:t>
      </w:r>
    </w:p>
    <w:p>
      <w:pPr>
        <w:bidi/>
      </w:pPr>
      <w:r>
        <w:rPr>
          <w:rtl/>
          <w:cs/>
          <w:lang w:val="ar_AE" w:bidi="ar_AE"/>
        </w:rPr>
      </w:r>
      <w:r>
        <w:rPr>
          <w:rtl/>
          <w:cs/>
          <w:lang w:val="ar_AE" w:bidi="ar_AE"/>
        </w:rPr>
        <w:t>يتحدث بولس إلى المؤمنين الذين لم يُختتنوا بعد لكنهم يرغبون في ذلك. يحذر بولس هؤلاء المؤمنين مرتين ليُظهر مدى أهمية تحذيره. في المرة الثانية، يقول بولس إنه يعلن أو يشهد بأن هذا صحيح، كما لو أن شخصًا ما يشهد بالحق أمام قاضٍ. إن الإنسان الذي يقبل طقوس الختان لن يعتقد أن ما فعله المسيح مهم أو مفيد له. هذا لأنه اختار طريقًا آخر لنيل البر. يُظهر هذا الرجل من خلال هذا الطقس أنه قد وافق على طاعة الناموس بأكمله من أجل كسب البر.</w:t>
      </w:r>
    </w:p>
    <w:p>
      <w:pPr>
        <w:bidi/>
      </w:pPr>
      <w:r>
        <w:rPr>
          <w:rtl/>
          <w:cs/>
          <w:lang w:val="ar_AE" w:bidi="ar_AE"/>
        </w:rPr>
      </w:r>
      <w:r>
        <w:rPr>
          <w:rtl/>
          <w:cs/>
          <w:lang w:val="ar_AE" w:bidi="ar_AE"/>
        </w:rPr>
        <w:t>توقفوا هنا وناقشوا هذا السؤال في مجموعة: كيف تُعبرون بلغتكم عن أن تحذيركم مهم للغاية؟ كيف تثبتون أن ما تقولونه صحيح بالتأكيد؟ أوقِفوا الاستماع إلى هذا التسجيل الصوتي هنا.</w:t>
      </w:r>
    </w:p>
    <w:p>
      <w:pPr>
        <w:bidi/>
      </w:pPr>
      <w:r>
        <w:rPr>
          <w:rtl/>
          <w:cs/>
          <w:lang w:val="ar_AE" w:bidi="ar_AE"/>
        </w:rPr>
      </w:r>
      <w:r>
        <w:rPr>
          <w:rtl/>
          <w:cs/>
          <w:lang w:val="ar_AE" w:bidi="ar_AE"/>
        </w:rPr>
        <w:t>لقد زعم المعلمون الكذبة أنه إذا أطاع الناس الناموس، فإن المسيح سيخلصهم. يقول بولس إن العكس صحيح. إذا أطاع المرء الناموس في محاولةٍ لأن يبرّره الله، فإنه في الواقع يفصل نفسه عن المسيح ويرفض الطريقة التي يُخلّص بها المسيح! ذلك الشخص ينحرف عن مساره كما لو أن أحدهم أفلت حبلاً كان يتسلق به فسقط. لا يقصد بولس أن اليهود المختونين منفصلون عن الرب يسوع. يوضح بولس لاحقاً أن عملية الختان لا تؤثر في الأشخاص الذين هم في المسيح، أو المؤمنين. لكن الأشخاص الذين يعتقدون أن الختان ضروري لكي يكون المرء مؤمناً يفصلون أنفسهم عن المسيح.</w:t>
      </w:r>
    </w:p>
    <w:p>
      <w:pPr>
        <w:bidi/>
      </w:pPr>
      <w:r>
        <w:rPr>
          <w:rtl/>
          <w:cs/>
          <w:lang w:val="ar_AE" w:bidi="ar_AE"/>
        </w:rPr>
      </w:r>
      <w:r>
        <w:rPr>
          <w:rtl/>
          <w:cs/>
          <w:lang w:val="ar_AE" w:bidi="ar_AE"/>
        </w:rPr>
        <w:t>في الجزء الثاني، يتحدث بولس إلى الأشخاص الذين لا يتكلون على الناموس بل على المسيح. يقارن بولس هؤلاء المؤمنين بالمجموعة الأولى. تتكل المجموعة الأولى على جهودها الخاصة وعلى الناموس. أما المجموعة الثانية فتتكل على المسيح والروح القدس. يبرر الله هذه المجموعة الثانية لأنها تؤمن بالرب يسوع، وليس لأنها تقبل الختان أو تطيع الناموس. لقد جعل الله المؤمنين أبراراً، تماماً كما قال الله. قال الله إنه في يوم من الأيام، عندما يدين جميع الناس، سيعلن أن المؤمنين أبرار. ويرجو المؤمنون أن يفعل الله ما قال إنه سيفعله. عندما يرجو المؤمنون، يتوقعون بثقة حدوث شيء ما لأن الله لا يتغير وأمين. يساعد الروح القدس المؤمنين وهم ينتظرون هذا اليوم بفارغ الصبر.</w:t>
      </w:r>
    </w:p>
    <w:p>
      <w:pPr>
        <w:bidi/>
      </w:pPr>
      <w:r>
        <w:rPr>
          <w:rtl/>
          <w:cs/>
          <w:lang w:val="ar_AE" w:bidi="ar_AE"/>
        </w:rPr>
      </w:r>
      <w:r>
        <w:rPr>
          <w:rtl/>
          <w:cs/>
          <w:lang w:val="ar_AE" w:bidi="ar_AE"/>
        </w:rPr>
        <w:t>توقفوا هنا وناقشوا هذا السؤال في مجموعة: في لغتكم، كيف تعبرون عن شيء تتوقعون حدوثه بثقة، مثل الطريقة التي تتوقعون أن تشرق بها الشمس في الصباح؟ أوقِفوا الاستماع إلى هذا التسجيل الصوتي هنا.</w:t>
      </w:r>
    </w:p>
    <w:p>
      <w:pPr>
        <w:bidi/>
      </w:pPr>
      <w:r>
        <w:rPr>
          <w:rtl/>
          <w:cs/>
          <w:lang w:val="ar_AE" w:bidi="ar_AE"/>
        </w:rPr>
      </w:r>
      <w:r>
        <w:rPr>
          <w:rtl/>
          <w:cs/>
          <w:lang w:val="ar_AE" w:bidi="ar_AE"/>
        </w:rPr>
        <w:t>إن ختان الناس أو عدم ختانهم لا تؤثر في علاقتهم الجيدة بالمسيح يسوع. إن ما يؤثر في تلك العلاقة هو ما إذا كان الناس يثقون بالمسيح يسوع من أجل البر أو ما إذا كانوا يثقون بالطريقة التي يطيعون بها الناموس.</w:t>
      </w:r>
    </w:p>
    <w:p>
      <w:pPr>
        <w:bidi/>
      </w:pPr>
      <w:r>
        <w:rPr>
          <w:rtl/>
          <w:cs/>
          <w:lang w:val="ar_AE" w:bidi="ar_AE"/>
        </w:rPr>
      </w:r>
      <w:r>
        <w:rPr>
          <w:rtl/>
          <w:cs/>
          <w:lang w:val="ar_AE" w:bidi="ar_AE"/>
        </w:rPr>
        <w:t>لقد حرر المسيح الناس بحيث لم يعد المؤمنون بحاجة إلى الاتكال على طاعة الناموس للتبرير. لكن المسيح لم يترك الناس بلا شيء يرشدهم في كيفية تصرفهم. يجب على المؤمنين أن يحبوا، وهو ما يرشدهم إليه الروح القدس ويمكّنهم من فعله. هكذا يُظهر المؤمنون إيمانهم بالمسيح.</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5: 2 - 6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 الذين يريدون أن يُختتنوا</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الذين يتكلون على المسيح لتبريرهم أمام الله</w:t>
      </w:r>
    </w:p>
    <w:p>
      <w:pPr>
        <w:pStyle w:val="ListBullet"/>
        <w:bidi/>
        <w:spacing w:line="240" w:lineRule="auto"/>
        <w:ind w:left="720"/>
      </w:pPr>
      <w:r>
        <w:rPr>
          <w:rtl/>
          <w:cs/>
          <w:lang w:val="ar_AE" w:bidi="ar_AE"/>
        </w:rPr>
      </w:r>
      <w:r>
        <w:rPr>
          <w:rtl/>
          <w:cs/>
          <w:lang w:val="ar_AE" w:bidi="ar_AE"/>
        </w:rPr>
        <w:t>والروح</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"اسمعوا إليّ! أنا بولس، أؤكد لكم أنه إن قبلتم الختان لكي تبرروا أمام الله، فإن عمل المسيح لا ينفعكم شيئًا. وأحذركم مرة أخرى أن كل من يقبل الختان يجب أن يطيع الشريعة كلها. فمن يحاول منكم اتباع الشريعة لكي يتبرر أمام الله، فقد انفصل عن المسيح، ورفض النعمة التي يمنحها الله 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أهل غلاطية الذين يرغبون في الختان: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المسيح: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"أما نحن، فإن الروح القدس يساعدنا على انتظار اليوم الأخير بشوق، إذ نأمل بثقة أن الله سيعلننا أبراراً. سيفعل الله هذا لأننا نثق بالمسيح. عندما نثق في المسيح يسوع، فالختان أو عدمه لا ينفعانا شيئًا. ما يهم حقاً هو إيمانك الذي يجعلك تحب الآخرين".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واحد من المؤمنين: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5: 2 - 6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بولس عن الأشخاص الذين يريدون أن </w:t>
      </w:r>
      <w:r>
        <w:rPr>
          <w:b/>
          <w:rtl/>
          <w:cs/>
          <w:lang w:val="ar_AE" w:bidi="ar_AE"/>
        </w:rPr>
        <w:t>يختنوا</w:t>
      </w:r>
      <w:r>
        <w:rPr>
          <w:rtl/>
          <w:cs/>
          <w:lang w:val="ar_AE" w:bidi="ar_AE"/>
        </w:rPr>
        <w:t xml:space="preserve">. والختان، أو ختان شخص ما، هو العادة اليهودية التي يقطع فيها الناس الجلد الزائد من طرف العضو الذكري. إذا أراد رجل ليس من نسل إبراهيم أن يصبح جزءًا من الشعب اليهودي وجزءًا من العهد الذي أبرمه اليهود مع الله، كان على ذلك الرجل أن يسمح لشخص ما بختانه. ولمزيد من المعلومات عن الختان، راجعوا قاموس الكلمات الرئيسية. استخدموا الكلمة أو العبارة نفسها التي استخدمتموها في المقاطع السابقة للإشارة إلى كلمة "الختان". </w:t>
      </w:r>
    </w:p>
    <w:p>
      <w:pPr>
        <w:bidi/>
      </w:pPr>
      <w:r>
        <w:rPr>
          <w:rtl/>
          <w:cs/>
          <w:lang w:val="ar_AE" w:bidi="ar_AE"/>
        </w:rPr>
      </w:r>
      <w:r>
        <w:rPr>
          <w:rtl/>
          <w:cs/>
          <w:lang w:val="ar_AE" w:bidi="ar_AE"/>
        </w:rPr>
        <w:t xml:space="preserve">لا يفيد عمل </w:t>
      </w:r>
      <w:r>
        <w:rPr>
          <w:b/>
          <w:rtl/>
          <w:cs/>
          <w:lang w:val="ar_AE" w:bidi="ar_AE"/>
        </w:rPr>
        <w:t>المسيح</w:t>
      </w:r>
      <w:r>
        <w:rPr>
          <w:rtl/>
          <w:cs/>
          <w:lang w:val="ar_AE" w:bidi="ar_AE"/>
        </w:rPr>
        <w:t xml:space="preserve"> هؤلاء الناس. لمزيد من المعلومات عن المسيح، راجعوا "قاموس الكلمات الرئيسية". استخدموا الكلمة أو العبارة ذاتها التي استخدمتم في المقاطع السابقة للإشارة إلى كلمة "المسيح".</w:t>
      </w:r>
    </w:p>
    <w:p>
      <w:pPr>
        <w:bidi/>
      </w:pPr>
      <w:r>
        <w:rPr>
          <w:rtl/>
          <w:cs/>
          <w:lang w:val="ar_AE" w:bidi="ar_AE"/>
        </w:rPr>
      </w:r>
      <w:r>
        <w:rPr>
          <w:rtl/>
          <w:cs/>
          <w:lang w:val="ar_AE" w:bidi="ar_AE"/>
        </w:rPr>
        <w:t xml:space="preserve">يريد هؤلاء الناس أن </w:t>
      </w:r>
      <w:r>
        <w:rPr>
          <w:b/>
          <w:rtl/>
          <w:cs/>
          <w:lang w:val="ar_AE" w:bidi="ar_AE"/>
        </w:rPr>
        <w:t>يبررهم</w:t>
      </w:r>
      <w:r>
        <w:rPr>
          <w:rtl/>
          <w:cs/>
          <w:lang w:val="ar_AE" w:bidi="ar_AE"/>
        </w:rPr>
        <w:t xml:space="preserve"> الله بطاعتهم للناموس. عندما يُبرّر شخص ما شخصًا آخر، فإنه يُعلن أن الشخص ليس مذنبًا. وعندما يُعلن الله شخصًا ما أنه غير مذنب، فإن هذا يعني أنه بار وأن له علاقة صحيحة بالله. ولمزيد من المعلومات عن التبرير، ارجعوا إلى قاموس الكلمات الرئيسية. استخدموا الكلمة أو العبارة نفسها التي استخدمتموها في المقاطع السابقة لترجمة كلمة "تبرير". </w:t>
      </w:r>
    </w:p>
    <w:p>
      <w:pPr>
        <w:bidi/>
      </w:pPr>
      <w:r>
        <w:rPr>
          <w:rtl/>
          <w:cs/>
          <w:lang w:val="ar_AE" w:bidi="ar_AE"/>
        </w:rPr>
      </w:r>
      <w:r>
        <w:rPr>
          <w:b/>
          <w:rtl/>
          <w:cs/>
          <w:lang w:val="ar_AE" w:bidi="ar_AE"/>
        </w:rPr>
        <w:t xml:space="preserve">والناموس </w:t>
      </w:r>
      <w:r>
        <w:rPr>
          <w:rtl/>
          <w:cs/>
          <w:lang w:val="ar_AE" w:bidi="ar_AE"/>
        </w:rPr>
        <w:t>هو مجموعة التعليمات التي أعطاها الله لشعب إسرائيل. ولمزيد من المعلومات عن الناموس، راجعوا "قاموس الكلمات الرئيسية". استخدم الكلمة أو العبارة ذاتها التي استخدمتم في المقاطع السابقة للإشارة إلى كلمة "ناموس".</w:t>
      </w:r>
    </w:p>
    <w:p>
      <w:pPr>
        <w:bidi/>
      </w:pPr>
      <w:r>
        <w:rPr>
          <w:rtl/>
          <w:cs/>
          <w:lang w:val="ar_AE" w:bidi="ar_AE"/>
        </w:rPr>
      </w:r>
      <w:r>
        <w:rPr>
          <w:rtl/>
          <w:cs/>
          <w:lang w:val="ar_AE" w:bidi="ar_AE"/>
        </w:rPr>
        <w:t xml:space="preserve">يرفض هؤلاء الناس </w:t>
      </w:r>
      <w:r>
        <w:rPr>
          <w:b/>
          <w:rtl/>
          <w:cs/>
          <w:lang w:val="ar_AE" w:bidi="ar_AE"/>
        </w:rPr>
        <w:t>نعمة</w:t>
      </w:r>
      <w:r>
        <w:rPr>
          <w:rtl/>
          <w:cs/>
          <w:lang w:val="ar_AE" w:bidi="ar_AE"/>
        </w:rPr>
        <w:t xml:space="preserve"> الله. يمنح الله الناس نعمته في رأفته معهم، حتى وإن لم يكونوا يستحقون رأفته هذه. ولمزيد من المعلومات عن النعمة راجعوا "قاموس الكلمات الرئيسية". استخدموا الكلمة أو العبارة ذاتها التي استخدمتم في المقاطع السابقة للإشارة إلى كلمة نعمة.</w:t>
      </w:r>
    </w:p>
    <w:p>
      <w:pPr>
        <w:bidi/>
      </w:pPr>
      <w:r>
        <w:rPr>
          <w:rtl/>
          <w:cs/>
          <w:lang w:val="ar_AE" w:bidi="ar_AE"/>
        </w:rPr>
      </w:r>
      <w:r>
        <w:rPr>
          <w:rtl/>
          <w:cs/>
          <w:lang w:val="ar_AE" w:bidi="ar_AE"/>
        </w:rPr>
        <w:t xml:space="preserve">ثم يتحدث بولس عن الأشخاص الذين لديهم </w:t>
      </w:r>
      <w:r>
        <w:rPr>
          <w:b/>
          <w:rtl/>
          <w:cs/>
          <w:lang w:val="ar_AE" w:bidi="ar_AE"/>
        </w:rPr>
        <w:t>إيمان</w:t>
      </w:r>
      <w:r>
        <w:rPr>
          <w:rtl/>
          <w:cs/>
          <w:lang w:val="ar_AE" w:bidi="ar_AE"/>
        </w:rPr>
        <w:t>. الإيمان يعني الاتكال على شخص ما، والثقة والإيمان بأن ما يقوله هذا الشخص هو الحق. هذا الإيمان تحديدًا الذي يتحدث عنه بولس هو إيمان الناس بالرب يسوع. ولمزيد من المعلومات عن الإيمان، راجعوا قاموس الكلمات الرئيسية. استخدموا الكلمة أو العبارة نفسها التي استخدمتموها في المقاطع السابقة للإشارة إلى الإيمان.</w:t>
      </w:r>
    </w:p>
    <w:p>
      <w:pPr>
        <w:bidi/>
      </w:pPr>
      <w:r>
        <w:rPr>
          <w:rtl/>
          <w:cs/>
          <w:lang w:val="ar_AE" w:bidi="ar_AE"/>
        </w:rPr>
      </w:r>
      <w:r>
        <w:rPr>
          <w:rtl/>
          <w:cs/>
          <w:lang w:val="ar_AE" w:bidi="ar_AE"/>
        </w:rPr>
        <w:t xml:space="preserve">يساعد </w:t>
      </w:r>
      <w:r>
        <w:rPr>
          <w:b/>
          <w:rtl/>
          <w:cs/>
          <w:lang w:val="ar_AE" w:bidi="ar_AE"/>
        </w:rPr>
        <w:t>الروح</w:t>
      </w:r>
      <w:r>
        <w:rPr>
          <w:rtl/>
          <w:cs/>
          <w:lang w:val="ar_AE" w:bidi="ar_AE"/>
        </w:rPr>
        <w:t xml:space="preserve"> القدس هؤلاء الناس على انتظار الوقت الذي سيعلن فيه الله أن المؤمنين أبرار. والروح أو الروح القدس هو روح الله. والروح القدس ليس مجرد قوة، بل هو أقنوم. ولمزيدٍ من المعلومات عن الروح، ارجعوا إلى قاموس الكلمات الرئيسية. استخدموا الكلمة أو العبارة نفسها التي استخدمتموها في المقاطع السابقة للإشارة إلى كلمة "الروح القدس".</w:t>
      </w:r>
    </w:p>
    <w:p>
      <w:pPr>
        <w:bidi/>
      </w:pPr>
      <w:r>
        <w:rPr>
          <w:rtl/>
          <w:cs/>
          <w:lang w:val="ar_AE" w:bidi="ar_AE"/>
        </w:rPr>
      </w:r>
      <w:r>
        <w:rPr>
          <w:b/>
          <w:rtl/>
          <w:cs/>
          <w:lang w:val="ar_AE" w:bidi="ar_AE"/>
        </w:rPr>
        <w:t>البار</w:t>
      </w:r>
      <w:r>
        <w:rPr>
          <w:rtl/>
          <w:cs/>
          <w:lang w:val="ar_AE" w:bidi="ar_AE"/>
        </w:rPr>
        <w:t xml:space="preserve"> هو من يسلك باستقامة. لا يمكن أن تكون العلاقة مع الله جيدة إلا للشخص البار. وعندما يثق الناس بيسوع، يُعلن الله أن هؤلاء الناس أبرار. في يوم من الأيام، سيدين الله جميع الناس. عندما يفعل ذلك، سيعلن الله أن المؤمنين أبرار، ليعيشوا معه إلى الأبد. لمزيد من المعلومات عن البر، راجعوا قاموس المصطلحات الرئيسي. استخدموا الكلمة أو العبارة عينها التي استعملتموها سابقًا لترجمة كلمة "بار"،</w:t>
      </w:r>
    </w:p>
    <w:p>
      <w:pPr>
        <w:bidi/>
      </w:pPr>
      <w:r>
        <w:rPr>
          <w:rtl/>
          <w:cs/>
          <w:lang w:val="ar_AE" w:bidi="ar_AE"/>
        </w:rPr>
      </w:r>
      <w:r>
        <w:rPr>
          <w:rtl/>
          <w:cs/>
          <w:lang w:val="ar_AE" w:bidi="ar_AE"/>
        </w:rPr>
        <w:t>يرجو المؤمنون إلى اليوم الذي سيفعل فيه الله هذا. هذا الرجاء هو الطريقة التي يتوقع بها المؤمنون بثقة أن يحدث شيء ما.</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ترجو</w:t>
      </w:r>
      <w:r>
        <w:rPr>
          <w:rtl/>
          <w:cs/>
          <w:lang w:val="ar_AE" w:bidi="ar_AE"/>
        </w:rPr>
        <w:t>. انظروا كلمة الرجاء في قاموس الكلمات الرئيسية لمزيد من المعلومات. وإذا كنتم قد ترجمتم هذه الكلمة من قبل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5:7–12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5: 7–12 واحفظوها في قلوبكم. </w:t>
      </w:r>
    </w:p>
    <w:p>
      <w:pPr>
        <w:bidi/>
      </w:pPr>
      <w:r>
        <w:rPr>
          <w:rtl/>
          <w:cs/>
          <w:lang w:val="ar_AE" w:bidi="ar_AE"/>
        </w:rPr>
      </w:r>
      <w:r>
        <w:rPr>
          <w:rtl/>
          <w:cs/>
          <w:lang w:val="ar_AE" w:bidi="ar_AE"/>
        </w:rPr>
        <w:t xml:space="preserve">استمعوا إلى النسخة الصوتية من رسالة غلاطية 5: 7–12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5: 7–12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لقد أعلن بولس للتو أن الختان لا ينفع المؤمنين. وهنا، يحذر بولس من الذين يقولون إن الختان ضروري هم أناس خطرون. ويقول أيضًا إن الله سيدين هؤلاء الناس. يصر بولس على أنه بالتأكيد لا يعلّم الختان، ويدين أولئك الذين يفعلون ذلك.</w:t>
      </w:r>
    </w:p>
    <w:p>
      <w:pPr>
        <w:bidi/>
      </w:pPr>
      <w:r>
        <w:rPr>
          <w:rtl/>
          <w:cs/>
          <w:lang w:val="ar_AE" w:bidi="ar_AE"/>
        </w:rPr>
      </w:r>
      <w:r>
        <w:rPr>
          <w:rtl/>
          <w:cs/>
          <w:lang w:val="ar_AE" w:bidi="ar_AE"/>
        </w:rPr>
        <w:t>في هذا المقطع، يتحدث بولس مرة أخرى عن حال المؤمنين من أهل غلاطية عندما كان معهم. كان بولس قد رأى كيف يعيش مؤمنو غلاطية حياة صالحة. ويقارن بولس الطريقة التي يعيش بها المؤمنون في غلاطية بالعَدَّاء في السباق. في ذلك الوقت، كان الناس يجتمعون لمشاهدة الرجال يتنافسون لمعرفة من يستطيع الجري بأسرع ما يمكن أو لأطول مسافة. كان الناس يقدمون جائزة للفائز، لذلك كان العداؤون يركضون بأقصى سرعة ممكنة للحصول على تلك الجائزة. وكما أن الرياضي يركض في سباقه جيدًا، كذلك يعيش المؤمنون بصلاح وتقوى. لكن الآن، حاول أحدهم إيقاف أهل غلاطية حتى لا يعودوا يطيعون الإنجيل الحقيقي. هذا هو الإنجيل الذي علّمه بولس لهم. والإنجيل الحقيقي هو أن الله يبرر الناس بالإيمان، وليس الختان أو الناموس.</w:t>
      </w:r>
    </w:p>
    <w:p>
      <w:pPr>
        <w:bidi/>
      </w:pPr>
      <w:r>
        <w:rPr>
          <w:rtl/>
          <w:cs/>
          <w:lang w:val="ar_AE" w:bidi="ar_AE"/>
        </w:rPr>
      </w:r>
      <w:r>
        <w:rPr>
          <w:rtl/>
          <w:cs/>
          <w:lang w:val="ar_AE" w:bidi="ar_AE"/>
        </w:rPr>
        <w:t>توقفوا هنا وناقشوا هذا السؤال في مجموعة: صفوا رياضيًا متفانيًا تعرفونه أو مشهورًا في ثقافتكم. ماذا فعل هذا الرياضي للاستعداد والتدريب لرياضته؟ عندما كان هذا الرياضي يلعب الرياضة أو يركض في السباق، كيف كان يتصرف؟ أوقِفوا الاستماع إلى هذا التسجيل الصوتي هنا.</w:t>
      </w:r>
    </w:p>
    <w:p>
      <w:pPr>
        <w:bidi/>
      </w:pPr>
      <w:r>
        <w:rPr>
          <w:rtl/>
          <w:cs/>
          <w:lang w:val="ar_AE" w:bidi="ar_AE"/>
        </w:rPr>
      </w:r>
      <w:r>
        <w:rPr>
          <w:rtl/>
          <w:cs/>
          <w:lang w:val="ar_AE" w:bidi="ar_AE"/>
        </w:rPr>
        <w:t>عندما يقول المعلمون الكذبة إن على المؤمنين قبول الختان وطاعة الشريعة، فإنهم يمنعون المؤمنين من حياة الصلاح. إن تعاليم المعلمين الكذبة ليست من الله. الله هو الذي يدعو الناس ليكونوا شعبه وليعملوا بمشيئته. لم يقل الله للمؤمنين أن يقبلوا الختان. إذن، ما يُعلّم به المعلمون الكذبة زيف.</w:t>
      </w:r>
    </w:p>
    <w:p>
      <w:pPr>
        <w:bidi/>
      </w:pPr>
      <w:r>
        <w:rPr>
          <w:rtl/>
          <w:cs/>
          <w:lang w:val="ar_AE" w:bidi="ar_AE"/>
        </w:rPr>
      </w:r>
      <w:r>
        <w:rPr>
          <w:rtl/>
          <w:cs/>
          <w:lang w:val="ar_AE" w:bidi="ar_AE"/>
        </w:rPr>
        <w:t>ثم يستشهد بولس بمثل أو حكمة ليُظهر مدى خطورة تعاليم المعلمين الكذبة. ويقارن بولس هذا التعليم بالخميرة. الخميرة هي أحد المكونات التي تتسبب في انتفاخ العجين وتحوله إلى خبز طري. يكفي إضافة كمية صغيرة من الخميرة لجعل كمية كبيرة من عجينة الخبز تنتفخ. خلال الفترة التي عاش فيها بولس، كان الناس كثيرًا ما يقارنون طريقة التفكير والتصرف الشريرة بالخميرة. وكما أن قدر قليل من الخميرة تؤثر في الخبز تأثيرًا كبيرًا، فإن حتى قدر قليل من التعليم الخاطئ سيؤثر في جميع المؤمنين في غلاطية ويضر بهؤلاء المؤمنين.</w:t>
      </w:r>
    </w:p>
    <w:p>
      <w:pPr>
        <w:bidi/>
      </w:pPr>
      <w:r>
        <w:rPr>
          <w:rtl/>
          <w:cs/>
          <w:lang w:val="ar_AE" w:bidi="ar_AE"/>
        </w:rPr>
      </w:r>
      <w:r>
        <w:rPr>
          <w:rtl/>
          <w:cs/>
          <w:lang w:val="ar_AE" w:bidi="ar_AE"/>
        </w:rPr>
        <w:t>توقّفوا هنا وانظروا إلى صورة لخبز مع خميرة. كيف يصنع الناس الخبز في ثقافتكم أو في الثقافات المحيطة بكم؟ ما بعض المكونات التي تضيفونها إلى الطعام والتي تغير مذاقه، حتى لو أضفتم كمية صغيرة فحسب؟ أوقِفوا الاستماع إلى هذا التسجيل الصوتي هنا.</w:t>
      </w:r>
    </w:p>
    <w:p>
      <w:pPr>
        <w:bidi/>
      </w:pPr>
      <w:r>
        <w:rPr>
          <w:rtl/>
          <w:cs/>
          <w:lang w:val="ar_AE" w:bidi="ar_AE"/>
        </w:rPr>
      </w:r>
      <w:r>
        <w:rPr>
          <w:rtl/>
          <w:cs/>
          <w:lang w:val="ar_AE" w:bidi="ar_AE"/>
        </w:rPr>
        <w:t>توقفوا هنا وناقشوا هذا السؤال في مجموعة: في ثقافتكم، ما الأمثال أو الأقوال التي يقبلها الناس على أنها صحيحة؟ كيف يشارك الناس هذه الأقوال؟ لماذا يفعل الناس هذا؟ أوقِفوا الاستماع إلى هذا التسجيل الصوتي هنا.</w:t>
      </w:r>
    </w:p>
    <w:p>
      <w:pPr>
        <w:bidi/>
      </w:pPr>
      <w:r>
        <w:rPr>
          <w:rtl/>
          <w:cs/>
          <w:lang w:val="ar_AE" w:bidi="ar_AE"/>
        </w:rPr>
      </w:r>
      <w:r>
        <w:rPr>
          <w:rtl/>
          <w:cs/>
          <w:lang w:val="ar_AE" w:bidi="ar_AE"/>
        </w:rPr>
        <w:t>على الرغم مما يقوله المعلمون الكذبة، فإن بولس واثق من أن أهل غلاطية سيطيعون الحق مرة أخرى. يجعل الرب بولس يتحلى بهذه الثقة. كما أن بولس واثق من أن الله سيعاقب أي شخص من جماعة المعلمين الكذبة الذين يزعجون أهل غلاطية. هؤلاء المعلمون الكذبة يزعجون المؤمنين في غلاطية عندما يعلمون تعاليم زائفة. لا يهم من هم المعلمون الكذبة. سيعاقبهم الله حتمًا.</w:t>
      </w:r>
    </w:p>
    <w:p>
      <w:pPr>
        <w:bidi/>
      </w:pPr>
      <w:r>
        <w:rPr>
          <w:rtl/>
          <w:cs/>
          <w:lang w:val="ar_AE" w:bidi="ar_AE"/>
        </w:rPr>
      </w:r>
      <w:r>
        <w:rPr>
          <w:rtl/>
          <w:cs/>
          <w:lang w:val="ar_AE" w:bidi="ar_AE"/>
        </w:rPr>
        <w:t>ثم يتطرق بولس إلى أمر قاله الناس عنه. وفي رسائل أخرى، قال بولس إنه يحاول أن يعيش مثل الناس الذين يريد أن يشاركهم الإنجيل. يفعل بولس ذلك لمساعدة الجماعات الأخرى على الاستماع إليه بشكل أفضل وفهم ما يقوله بشكل أفضل. وعندما يكون مع اليهود، قد يمارس بعض التقاليد اليهودية. ولهذا السبب، ربما قال أحدهم إن بولس لا يزال يبشر بالختان، أو أن بولس يعلم أن على الشخص أن يقبل الختان حتى يبرر الله ذلك الشخص. ربما قال هؤلاء الناس إن بولس يسلك برياء.</w:t>
      </w:r>
    </w:p>
    <w:p>
      <w:pPr>
        <w:bidi/>
      </w:pPr>
      <w:r>
        <w:rPr>
          <w:rtl/>
          <w:cs/>
          <w:lang w:val="ar_AE" w:bidi="ar_AE"/>
        </w:rPr>
      </w:r>
      <w:r>
        <w:rPr>
          <w:rtl/>
          <w:cs/>
          <w:lang w:val="ar_AE" w:bidi="ar_AE"/>
        </w:rPr>
        <w:t>توقفوا هنا وناقشوا هذا السؤال في مجموعة: في ثقافتكم، ما رأي الناس في المعلم الذي لا يتصرف برياء؟ ما رأي الناس في معلم يتصرف برياء؟ أوقِفوا الاستماع إلى هذا التسجيل الصوتي هنا.</w:t>
      </w:r>
    </w:p>
    <w:p>
      <w:pPr>
        <w:bidi/>
      </w:pPr>
      <w:r>
        <w:rPr>
          <w:rtl/>
          <w:cs/>
          <w:lang w:val="ar_AE" w:bidi="ar_AE"/>
        </w:rPr>
      </w:r>
      <w:r>
        <w:rPr>
          <w:rtl/>
          <w:cs/>
          <w:lang w:val="ar_AE" w:bidi="ar_AE"/>
        </w:rPr>
        <w:t>لكن بولس يقول إن هذه الأمور التي يقولها الناس عنه ليست صحيحة. على الرغم من أن بولس يتأقلم مع جميع الناس، فهو لا يفعل الشر ولا يعلم تعاليم زائفة. ويقدِّم بولس دليلًا على أنه لا يعلّم بهذه الطريقة. لو كان صحيحاً أن بولس يقول إن المؤمنين بحاجة إلى الختان، لما اضطهد الناس بولس. يتعرض بولس للاضطهاد من قبل الناس، وخاصة اليهود، بسبب ما يعلمه عن الصليب. ويشرح بولس كيف يبرر الله الناس بالإيمان بموت المسيح على الصليب. وهذا يختلف عن الطريقة التي كان اليهود يتوقعون بها أن يبرر الله الناس. كان اليهود يعتقدون أن الله سيبرر الناس لطاعتهم الناموس، بما في ذلك الطريقة التي قبل بها الناس الختان.</w:t>
      </w:r>
    </w:p>
    <w:p>
      <w:pPr>
        <w:bidi/>
      </w:pPr>
      <w:r>
        <w:rPr>
          <w:rtl/>
          <w:cs/>
          <w:lang w:val="ar_AE" w:bidi="ar_AE"/>
        </w:rPr>
      </w:r>
      <w:r>
        <w:rPr>
          <w:rtl/>
          <w:cs/>
          <w:lang w:val="ar_AE" w:bidi="ar_AE"/>
        </w:rPr>
        <w:t>إذا كان بولس قد علّم الختان، فهذا يعني أن بولس قد علّم أن الشريعة ضرورية وأنها سبب خلاص الله للناس. عندها لن يسبب تعليم بولس عن موت المسيح على الصليب أي مشكلة لليهود. لكن بما أن تعاليم بولس لا تزال تسبب مشكلات له، فليس صحيحاً أنه يعلم أن الختان ضروري.</w:t>
      </w:r>
    </w:p>
    <w:p>
      <w:pPr>
        <w:bidi/>
      </w:pPr>
      <w:r>
        <w:rPr>
          <w:rtl/>
          <w:cs/>
          <w:lang w:val="ar_AE" w:bidi="ar_AE"/>
        </w:rPr>
      </w:r>
      <w:r>
        <w:rPr>
          <w:rtl/>
          <w:cs/>
          <w:lang w:val="ar_AE" w:bidi="ar_AE"/>
        </w:rPr>
        <w:t>ثم يلعن بولس المعلمين الكذبة بلعنات قوية ومفاجئة. يتمنى بولس أن يقوم الأشخاص الذين يثيرون الفتنة أو يزعجون الكنيسة بإخصاء أنفسهم. ويشعر بولس بالإحباط من هؤلاء الناس. ويحرجهم عندما يقول هذا. كما يسخر من رسالتهم. يعتقد بعض الناس أن بولس يشير إلى ديانات أخرى كان أتباعها يخصون أنفسهم. قد يلمح بولس إلى أن الختان، مثل هذه الديانات الوثنية، لا يجعل أي شخص أقرب إلى الله.</w:t>
      </w:r>
    </w:p>
    <w:p>
      <w:pPr>
        <w:bidi/>
      </w:pPr>
      <w:r>
        <w:rPr>
          <w:rtl/>
          <w:cs/>
          <w:lang w:val="ar_AE" w:bidi="ar_AE"/>
        </w:rPr>
      </w:r>
      <w:r>
        <w:rPr>
          <w:rtl/>
          <w:cs/>
          <w:lang w:val="ar_AE" w:bidi="ar_AE"/>
        </w:rPr>
        <w:t>توقفوا هنا وناقشوا هذا السؤال في مجموعة: ارووا قصة عن وقت تصرفت فيه مجموعة في مجتمعكم بشر وحثت الآخرين على اتباع مثالهم في الشر. عندما تحدث الأشخاص الذين لم يستمعوا إلى تلك المجموعة عن تلك المجموعة، كيف أظهر هؤلاء الأشخاص أنهم مستاؤون من تلك المجموعة؟ كيف شوَّه هؤلاء الأشخاص سمعة أو انتقدوا أفراد تلك المجموعة؟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5: 7–12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يحذر بولس من أن الأشخاص الذين يصرّون على ضرورة الختان خطرون، لكن الله سيدينهم.</w:t>
      </w:r>
    </w:p>
    <w:p>
      <w:pPr>
        <w:bidi/>
      </w:pPr>
      <w:r>
        <w:rPr>
          <w:rtl/>
          <w:cs/>
          <w:lang w:val="ar_AE" w:bidi="ar_AE"/>
        </w:rPr>
      </w:r>
      <w:r>
        <w:rPr>
          <w:b/>
          <w:rtl/>
          <w:cs/>
          <w:lang w:val="ar_AE" w:bidi="ar_AE"/>
        </w:rPr>
        <w:t>في الجزء الثاني:</w:t>
      </w:r>
      <w:r>
        <w:rPr>
          <w:rtl/>
          <w:cs/>
          <w:lang w:val="ar_AE" w:bidi="ar_AE"/>
        </w:rPr>
        <w:t xml:space="preserve"> يصر بولس على أنه بالتأكيد لا يُعَلِّم الختان ويدين الأشخاص الذين يُعلمون به.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الله الذي دعا المؤمنين</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والأشخاص الذين يضطهدون بولس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تذكروا أن بولس قد تحدث للتو إلى المؤمنين الذين أرادوا أن يختتنوا. كما اعتقد هؤلاء المؤمنون أن الله سيبررهم لطاعتهم الناموس. هذا الأمر يثير دهشة بولس لأنه يختلف عن الطريقة التي رأى بها بولس أهل غلاطية يتصرفون في الماضي. يبدأ بولس الجزء الأول من هذا المقطع عندما يقارن الطريقة التي كان المؤمنون يعيشون بها حياة جيدة بالطريقة التي يركض بها الرياضي جيدًا في السباق. ثم يسأل بولس من الذي يعيق أو يمنع المؤمنين فلا يعودون يطيعون الحق. يطرح بولس هذا السؤال لتوبيخ أهل غلاطية. يعلم بولس وأهل غلاطية أن المعلمين الكذبة قد منعوا المؤمنين من طاعة الحق. لكن بولس يريد من أهل غلاطية أن ينتبهوا ويفهموا حقاً ما يفعله المعلمون الكذبة. عندما يطلب هؤلاء المعلمون الكذبة من أهل غلاطية أن يختتنوا، فإنهم يحاولون إقناعهم أو حثهم على عدم طاعة حق الإنجيل!</w:t>
      </w:r>
    </w:p>
    <w:p>
      <w:pPr>
        <w:bidi/>
      </w:pPr>
      <w:r>
        <w:rPr>
          <w:rtl/>
          <w:cs/>
          <w:lang w:val="ar_AE" w:bidi="ar_AE"/>
        </w:rPr>
      </w:r>
      <w:r>
        <w:rPr>
          <w:rtl/>
          <w:cs/>
          <w:lang w:val="ar_AE" w:bidi="ar_AE"/>
        </w:rPr>
        <w:t>يجيب بولس على سؤاله بنفسه عندما يقول إن الله لم يأمر المعلمين الكذبة أن يعلموا عن الختان بهذه الطريقة. بما أن الله لم يأمر المعلمين بتدريس هذا، فإن هذا التعليم خاطئ وفاسد. يُظهر بولس أن ليس المهم هو الشخص الذي يعلّم. المهم هو ما إذا كان الله قد أمر ذلك الشخص بالتعليم.</w:t>
      </w:r>
    </w:p>
    <w:p>
      <w:pPr>
        <w:bidi/>
      </w:pPr>
      <w:r>
        <w:rPr>
          <w:rtl/>
          <w:cs/>
          <w:lang w:val="ar_AE" w:bidi="ar_AE"/>
        </w:rPr>
      </w:r>
      <w:r>
        <w:rPr>
          <w:rtl/>
          <w:cs/>
          <w:lang w:val="ar_AE" w:bidi="ar_AE"/>
        </w:rPr>
        <w:t>ثم يستشهد بولس بمثل أو حكمة ليُظهر مدى خطورة هذا التعليم. ربما كان الناس على دراية بهذا القول، لذلك لم يقل بولس إنه على وشك اقتباس قولٍ معروف. كما أن بولس لا يوضح كيف يرتبط القول الحكيم بالتعليم الخاطئ. هذا المثل يعني أن حتى الأشياء الصغيرة قد تؤثر في الناس تأثيرًا مهمًا. ويمثّل الخمير التعاليم الكاذبة. ويمثّل العجين مجموعة المؤمنين بأكملها. حتى مقدار قليل من التعليم الخاطئ سينتشر في جميع أنحاء المجموعة ويسبب مشكلات.</w:t>
      </w:r>
    </w:p>
    <w:p>
      <w:pPr>
        <w:bidi/>
      </w:pPr>
      <w:r>
        <w:rPr>
          <w:rtl/>
          <w:cs/>
          <w:lang w:val="ar_AE" w:bidi="ar_AE"/>
        </w:rPr>
      </w:r>
      <w:r>
        <w:rPr>
          <w:rtl/>
          <w:cs/>
          <w:lang w:val="ar_AE" w:bidi="ar_AE"/>
        </w:rPr>
        <w:t>توقفوا هنا وناقشوا هذا السؤال في مجموعة: ارووا قصة عن وقت قام فيه شخص ما في مجتمعكم بشيء بطريقة جديدة، مثل إعداد الطعام بطريقة جديدة أو أسهل، ثم بدأ الآخرون في فعل ذلك الشيء أيضاً. كيف تعبرون عن الطريقة التي انتشرت بها طريقة عيش الشخص الأول أو أثرت في الآخرين؟ أوقِفوا الاستماع إلى هذا التسجيل الصوتي هنا.</w:t>
      </w:r>
    </w:p>
    <w:p>
      <w:pPr>
        <w:bidi/>
      </w:pPr>
      <w:r>
        <w:rPr>
          <w:rtl/>
          <w:cs/>
          <w:lang w:val="ar_AE" w:bidi="ar_AE"/>
        </w:rPr>
      </w:r>
      <w:r>
        <w:rPr>
          <w:rtl/>
          <w:cs/>
          <w:lang w:val="ar_AE" w:bidi="ar_AE"/>
        </w:rPr>
        <w:t>توقفوا هنا وناقشوا هذا السؤال في مجموعة: في لغتكم، عندما تقتبسون قولاً حكيماً، كيف يعرف الناس أنكم تقتبسون مقولة؟ متى تحتاجون أولًا إلى قول شيء ما لإظهار أنك ستقتبس قولاً حكيماً، ومتى سيفهم الناس إذا قلت الاقتباس فحسب؟ متى تختارون شرح المثل، ومتى لا تشرحونه؟ ناقشوا كيف تريدون ترجمة المقولة التي ذكرها بولس هنا. أوقِفوا الاستماع إلى هذا التسجيل الصوتي هنا.</w:t>
      </w:r>
    </w:p>
    <w:p>
      <w:pPr>
        <w:bidi/>
      </w:pPr>
      <w:r>
        <w:rPr>
          <w:rtl/>
          <w:cs/>
          <w:lang w:val="ar_AE" w:bidi="ar_AE"/>
        </w:rPr>
      </w:r>
      <w:r>
        <w:rPr>
          <w:rtl/>
          <w:cs/>
          <w:lang w:val="ar_AE" w:bidi="ar_AE"/>
        </w:rPr>
        <w:t>ثم يعلن بولس أن الرب يجعله واثقاً من أمرين. يقصد بولس الرب يسوع. أولاً، بولس واثق من أن أهل غلاطية سيوافقون بولس في رأيه. بولس يعرف أهل غلاطية جيداً، وهو واثق من أنه عندما يسمع أهل غلاطية هذه الرسالة، سيوافقون على أن الختان أمر خطير. يقول بولس هذا أيضاً كتذكير بأن على أهل غلاطية أن يتصرفوا بالطريقة الصحيحة.</w:t>
      </w:r>
    </w:p>
    <w:p>
      <w:pPr>
        <w:bidi/>
      </w:pPr>
      <w:r>
        <w:rPr>
          <w:rtl/>
          <w:cs/>
          <w:lang w:val="ar_AE" w:bidi="ar_AE"/>
        </w:rPr>
      </w:r>
      <w:r>
        <w:rPr>
          <w:rtl/>
          <w:cs/>
          <w:lang w:val="ar_AE" w:bidi="ar_AE"/>
        </w:rPr>
        <w:t>توقفوا هنا وناقشوا هذا السؤال في مجموعة: كيف ستذكرون شخصًا ما بلغتكم بأنه يعرف الطريقة الصحيحة للتصرف، وأنه يجب عليه التصرف على هذا النحو؟ أوقِفوا الاستماع إلى هذا التسجيل الصوتي هنا.</w:t>
      </w:r>
    </w:p>
    <w:p>
      <w:pPr>
        <w:bidi/>
      </w:pPr>
      <w:r>
        <w:rPr>
          <w:rtl/>
          <w:cs/>
          <w:lang w:val="ar_AE" w:bidi="ar_AE"/>
        </w:rPr>
      </w:r>
      <w:r>
        <w:rPr>
          <w:rtl/>
          <w:cs/>
          <w:lang w:val="ar_AE" w:bidi="ar_AE"/>
        </w:rPr>
        <w:t>كما أن بولس واثق من أن الله سيعاقب أي شخص يسبب المشكلات لأنه يعلم أمور خاطئة. وهذا تحذير! سيحاسب الله هذا النوع من الأشخاص ويدينهم بالتأكيد.</w:t>
      </w:r>
    </w:p>
    <w:p>
      <w:pPr>
        <w:bidi/>
      </w:pPr>
      <w:r>
        <w:rPr>
          <w:rtl/>
          <w:cs/>
          <w:lang w:val="ar_AE" w:bidi="ar_AE"/>
        </w:rPr>
      </w:r>
      <w:r>
        <w:rPr>
          <w:rtl/>
          <w:cs/>
          <w:lang w:val="ar_AE" w:bidi="ar_AE"/>
        </w:rPr>
        <w:t>في الجزء الثاني، يوضح بولس أن بولس ليس جزءًا من تلك المجموعة من الناس. يطرح بولس سؤالاً لا يتوقع أن يجيب عليه أحد. إذا كان بولس يعلّم أن المؤمنين بحاجة إلى الختان، كما يدعي بعض الناس، فلماذا لا يزال الناس يضطهدون بولس؟ يطرح بولس هذا السؤال ليثبت أنه لا يعظ بأن المؤمنين بحاجة إلى الختان. لو كان بولس يعلّم أن المؤمنين بحاجة إلى الختان، لما اضطهده الناس. ولكن بما أن الناس ما زالوا يضطهدون بولس، فينبغي أن يعلم أهل غلاطية أن بولس لا يعلم أن المؤمنين بحاجة إلى الختان.</w:t>
      </w:r>
    </w:p>
    <w:p>
      <w:pPr>
        <w:bidi/>
      </w:pPr>
      <w:r>
        <w:rPr>
          <w:rtl/>
          <w:cs/>
          <w:lang w:val="ar_AE" w:bidi="ar_AE"/>
        </w:rPr>
      </w:r>
      <w:r>
        <w:rPr>
          <w:rtl/>
          <w:cs/>
          <w:lang w:val="ar_AE" w:bidi="ar_AE"/>
        </w:rPr>
        <w:t>لو كان بولس قد علّم أن المؤمنين بحاجة إلى الختان، وبالتالي بحاجة إلى الشريعة أيضاً، لما كان اليهود غاضبين جداً من الصليب. يمثّل الصليب رسالة الإنجيل. هذه الرسالة هي أن الله يخلص الناس لأنهم يؤمنون بأن المسيح مات على الصليب من أجل خطاياهم. ولأن هذا الإنجيل الحقيقي لا يشمل الختان، فهو يُغضِب اليهود. في اللغة الأصلية، يصف بولس الرسالة المتعلقة بالصليب بأنها حجر عثرة. تعد عبارة "حجر عثرة" تعبيرًا مجازيًا. وكما قد يتعثر المرء بحجر أو بعائق على الأرض، يقول بولس إن الرسالة المتعلقة بالصليب تدفع اليهود إلى رفض خطة الله الحقيقية لأن اليهود يشعرون بالغضب أو الاستياء.</w:t>
      </w:r>
    </w:p>
    <w:p>
      <w:pPr>
        <w:bidi/>
      </w:pPr>
      <w:r>
        <w:rPr>
          <w:rtl/>
          <w:cs/>
          <w:lang w:val="ar_AE" w:bidi="ar_AE"/>
        </w:rPr>
      </w:r>
      <w:r>
        <w:rPr>
          <w:rtl/>
          <w:cs/>
          <w:lang w:val="ar_AE" w:bidi="ar_AE"/>
        </w:rPr>
        <w:t>توقفوا هنا وناقشوا هذا السؤال في مجموعة: يستخدم بولس كلمة واحدة، وهي الصليب، لتمثيل رسالة الإنجيل أو القصة الكاملة ومعنى رسالة الإنجيل. في لغتكم، متى تستخدمون لغة مجازية لتمثيل فكرة ما؟ ناقشوا ما إذا كنت تريد استخدام الصليب بالطريقة عينها التي يستخدمها بولس، أو صف ما يمثله الصليب. أوقِفوا الاستماع إلى هذا التسجيل الصوتي هنا.</w:t>
      </w:r>
    </w:p>
    <w:p>
      <w:pPr>
        <w:bidi/>
      </w:pPr>
      <w:r>
        <w:rPr>
          <w:rtl/>
          <w:cs/>
          <w:lang w:val="ar_AE" w:bidi="ar_AE"/>
        </w:rPr>
      </w:r>
      <w:r>
        <w:rPr>
          <w:rtl/>
          <w:cs/>
          <w:lang w:val="ar_AE" w:bidi="ar_AE"/>
        </w:rPr>
        <w:t>توقفوا هنا وناقشوا هذا السؤال في مجموعة: في لغتكم، ما الكلمة العامة لشيء يتعثر به الناس؟ ماذا تسمون شيئاً يصعب على الناس فهمه، مما يجعلهم يشعرون بالغضب أو الاستياء؟ ناقشوا كيف تريدون ترجمة الطريقة التي يصف بها بولس الصليب بأنه "حجر عثرة"، أو شيء يتسبب في تعثر الناس. أوقِفوا الاستماع إلى هذا التسجيل الصوتي هنا.</w:t>
      </w:r>
    </w:p>
    <w:p>
      <w:pPr>
        <w:bidi/>
      </w:pPr>
      <w:r>
        <w:rPr>
          <w:rtl/>
          <w:cs/>
          <w:lang w:val="ar_AE" w:bidi="ar_AE"/>
        </w:rPr>
      </w:r>
      <w:r>
        <w:rPr>
          <w:rtl/>
          <w:cs/>
          <w:lang w:val="ar_AE" w:bidi="ar_AE"/>
        </w:rPr>
        <w:t>كما يوضح بولس أنه لا يُعلّم الختان لأنه ينتقد بشدة ويُخجِل الأشخاص الذين يفعلون ذلك. يقول بولس إن هؤلاء المعلمين الكذبة يزعزعون أو يزعجون أهل غلاطية. يتمنى بولس لو أن هؤلاء الرجال يخصون أنفسهم. ربما لا يريد بولس في الواقع أن يؤذي المعلمون الكذبة أنفسهم، لكن بولس يتمنى أن يؤذي هؤلاء الرجال أنفسهم بدلاً من إيذاء المؤمنين. لن يفيد الختان أحداً، تماماً كما أن الإخصاء لن يفيدهم أيضاً. في الواقع، إذا اعتقد الناس أن الختان سيؤدي إلى تبرير الله لهم، فإنهم بذلك يؤذون أنفسهم، لأنهم يقطعون أنفسهم أو يعزلون أنفسهم عن شعب الله!</w:t>
      </w:r>
    </w:p>
    <w:p>
      <w:pPr>
        <w:bidi/>
      </w:pPr>
      <w:r>
        <w:rPr>
          <w:rtl/>
          <w:cs/>
          <w:lang w:val="ar_AE" w:bidi="ar_AE"/>
        </w:rPr>
      </w:r>
      <w:r>
        <w:rPr>
          <w:rtl/>
          <w:cs/>
          <w:lang w:val="ar_AE" w:bidi="ar_AE"/>
        </w:rPr>
        <w:t>توقفوا هنا وناقشوا هذا السؤال في مجموعة: يتحدث بولس عن شيء مخجل من أجل انتقاد هؤلاء المعلمين وتشويه سمعتهم. ما اللغة المهذبة للتعبير عن الإخصاء بلغتكم؟ كيف ستُظهرون أن بولس يُخجل وينتقد هؤلاء المعلمين الكذبة؟ أوقِفوا الاستماع إلى هذا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أغراض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5: 7–12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المُعَلِّمون الكذبة</w:t>
      </w:r>
    </w:p>
    <w:p>
      <w:pPr>
        <w:pStyle w:val="ListBullet"/>
        <w:bidi/>
        <w:spacing w:line="240" w:lineRule="auto"/>
        <w:ind w:left="720"/>
      </w:pPr>
      <w:r>
        <w:rPr>
          <w:rtl/>
          <w:cs/>
          <w:lang w:val="ar_AE" w:bidi="ar_AE"/>
        </w:rPr>
      </w:r>
      <w:r>
        <w:rPr>
          <w:rtl/>
          <w:cs/>
          <w:lang w:val="ar_AE" w:bidi="ar_AE"/>
        </w:rPr>
        <w:t>الله، الذي دعا المؤمنين</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والأشخاص الذين يضطهدون بولس</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 الذي يؤدي الدور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"كنتم تتبعون المسيح بأمانة، كما يركض العدَّاء سباقاً جيداً. ثم أوقفكم أحدهم، لذلك توقفتم عن طاعة الإنجيل الحق. إن تعاليم هذا الشخص ليست من الله الذي دعاكم إلى الإيمان. تذكروا المثل القائل: "خميرة قليلة تنتشر وتخمر العجين كله". وهذا التعليم الكاذب يشبه الخميرة!"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"إن الرب يجعلني واثقاً من أنكم لن تؤمنوا بخلاف ما أؤمن به بشأن هذه الأمور. وأنا على ثقة أيضاً بأنه إذا تسبب لك أي شخص في مشكلة، فإن الله سيعاقب ذلك الشخص. لا يهم من يكون ذلك الشخص".</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الرب يسوع: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"يا إخوتي المؤمنين، قال بعض الناس إني ما زلت أبشر بأن الختان ضروري. لو كنت ما زلت أُعَلِّم ذلك، لما اضطهدني اليهود كما يفعلون الآن. لو كنتُ أُعلّم مثل هذه الرسالة، لما انزعج أحد من أنني أُعلّم أن يسوع مات على الصليب ليخلصنا. أتمنى أن يقوم أولئك الذين يضللونكم بشأن الختان بخصي أنفسهم".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 الشخص الذي يؤدي دور الأشخاص الذين يضطهدون بولس: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5: 7–12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لم يعد أهل غلاطية يطيعون الحق. هنا، على الرغم من أن بولس لا يستخدم كلمة "الإنجيل"، فهو يقصد </w:t>
      </w:r>
      <w:r>
        <w:rPr>
          <w:b/>
          <w:rtl/>
          <w:cs/>
          <w:lang w:val="ar_AE" w:bidi="ar_AE"/>
        </w:rPr>
        <w:t>الإنجيل</w:t>
      </w:r>
      <w:r>
        <w:rPr>
          <w:rtl/>
          <w:cs/>
          <w:lang w:val="ar_AE" w:bidi="ar_AE"/>
        </w:rPr>
        <w:t xml:space="preserve"> الحقيقي عن كيفية خلاص الله للناس. ولمزيد من المعلومات، راجعوا كلمة إنجيل في قاموس الكلمات الرئيسية.</w:t>
      </w:r>
    </w:p>
    <w:p>
      <w:pPr>
        <w:bidi/>
      </w:pPr>
      <w:r>
        <w:rPr>
          <w:rtl/>
          <w:cs/>
          <w:lang w:val="ar_AE" w:bidi="ar_AE"/>
        </w:rPr>
      </w:r>
      <w:r>
        <w:rPr>
          <w:rtl/>
          <w:cs/>
          <w:lang w:val="ar_AE" w:bidi="ar_AE"/>
        </w:rPr>
        <w:t xml:space="preserve">فالله هو الذي </w:t>
      </w:r>
      <w:r>
        <w:rPr>
          <w:b/>
          <w:rtl/>
          <w:cs/>
          <w:lang w:val="ar_AE" w:bidi="ar_AE"/>
        </w:rPr>
        <w:t>دعا</w:t>
      </w:r>
      <w:r>
        <w:rPr>
          <w:rtl/>
          <w:cs/>
          <w:lang w:val="ar_AE" w:bidi="ar_AE"/>
        </w:rPr>
        <w:t xml:space="preserve"> المؤمنين. هنا، تعني كلمة "دعوة" الطريقة التي يدعو بها الله الناس ليصيروا شعبه.</w:t>
      </w:r>
    </w:p>
    <w:p>
      <w:pPr>
        <w:bidi/>
      </w:pPr>
      <w:r>
        <w:rPr>
          <w:rtl/>
          <w:cs/>
          <w:lang w:val="ar_AE" w:bidi="ar_AE"/>
        </w:rPr>
      </w:r>
      <w:r>
        <w:rPr>
          <w:rtl/>
          <w:cs/>
          <w:lang w:val="ar_AE" w:bidi="ar_AE"/>
        </w:rPr>
        <w:t>توقفوا هنا وناقشوا في مجموعة كيف ستترجمون الطريقة التي دعا بها الله المؤمنين. أوقِفوا الاستماع إلى هذا التسجيل الصوتي هنا.</w:t>
      </w:r>
    </w:p>
    <w:p>
      <w:pPr>
        <w:bidi/>
      </w:pPr>
      <w:r>
        <w:rPr>
          <w:rtl/>
          <w:cs/>
          <w:lang w:val="ar_AE" w:bidi="ar_AE"/>
        </w:rPr>
      </w:r>
      <w:r>
        <w:rPr>
          <w:rtl/>
          <w:cs/>
          <w:lang w:val="ar_AE" w:bidi="ar_AE"/>
        </w:rPr>
        <w:t>يقتبس بولس قولاً مأثوراً عن الخميرة أو العجين، وهو نوع من أنواع الخميرة. الخميرة هي أحد مكونات الطعام التي يخلطها الناس مع عجين الخبز. تتسبب الخميرة في ارتفاع العجين ليصبح الخبز طريًا عند تناوله بعد خبزه. لا يستخدم الناس سوى بضع جرامات من الخمير مع عدة مئات من الجرامات من المكونات الأخرى مثل الدقيق.</w:t>
      </w:r>
    </w:p>
    <w:p>
      <w:pPr>
        <w:bidi/>
      </w:pPr>
      <w:r>
        <w:rPr>
          <w:rtl/>
          <w:cs/>
          <w:lang w:val="ar_AE" w:bidi="ar_AE"/>
        </w:rPr>
      </w:r>
      <w:r>
        <w:rPr>
          <w:rtl/>
          <w:cs/>
          <w:lang w:val="ar_AE" w:bidi="ar_AE"/>
        </w:rPr>
        <w:t xml:space="preserve">توقّفوا هنا وناقشوا كمجموعة ما الكلمة أو العبارة التي ستستخدمونها لكلمة عجين غير </w:t>
      </w:r>
      <w:r>
        <w:rPr>
          <w:b/>
          <w:rtl/>
          <w:cs/>
          <w:lang w:val="ar_AE" w:bidi="ar_AE"/>
        </w:rPr>
        <w:t>مختمر</w:t>
      </w:r>
      <w:r>
        <w:rPr>
          <w:rtl/>
          <w:cs/>
          <w:lang w:val="ar_AE" w:bidi="ar_AE"/>
        </w:rPr>
        <w:t>.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يمنح </w:t>
      </w:r>
      <w:r>
        <w:rPr>
          <w:b/>
          <w:rtl/>
          <w:cs/>
          <w:lang w:val="ar_AE" w:bidi="ar_AE"/>
        </w:rPr>
        <w:t>الرب</w:t>
      </w:r>
      <w:r>
        <w:rPr>
          <w:rtl/>
          <w:cs/>
          <w:lang w:val="ar_AE" w:bidi="ar_AE"/>
        </w:rPr>
        <w:t xml:space="preserve"> بولس الثقة. كثيرًا ما يدعو بولس يسوع الرب ليُذكِّر الناس بأن يسوع هو الله أيضًا. لمزيدٍ من المعلومات عن لقب الرب/السيد، انظروا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يدعو بولس المؤمنين </w:t>
      </w:r>
      <w:r>
        <w:rPr>
          <w:b/>
          <w:rtl/>
          <w:cs/>
          <w:lang w:val="ar_AE" w:bidi="ar_AE"/>
        </w:rPr>
        <w:t>إخوة</w:t>
      </w:r>
      <w:r>
        <w:rPr>
          <w:rtl/>
          <w:cs/>
          <w:lang w:val="ar_AE" w:bidi="ar_AE"/>
        </w:rPr>
        <w:t xml:space="preserve">. لمزيد من المعلومات عن الإخوة، ارجعوا إلى كلمة "مؤمن" في "قاموس الكلمات الرئيسية".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 xml:space="preserve">لا يُعلّم بولس بأن المؤمنين يحتاجون إلى </w:t>
      </w:r>
      <w:r>
        <w:rPr>
          <w:b/>
          <w:rtl/>
          <w:cs/>
          <w:lang w:val="ar_AE" w:bidi="ar_AE"/>
        </w:rPr>
        <w:t>الختان</w:t>
      </w:r>
      <w:r>
        <w:rPr>
          <w:rtl/>
          <w:cs/>
          <w:lang w:val="ar_AE" w:bidi="ar_AE"/>
        </w:rPr>
        <w:t xml:space="preserve">. والختان، أو ختان شخص ما، هو العادة اليهودية التي يقطع فيها الناس الجلد الزائد من طرف العضو الذكري. ولمزيد من المعلومات عن الختان، راجعوا قاموس الكلمات الرئيسية. استخدموا الكلمة أو العبارة نفسها التي استخدمتموها في المقاطع السابقة للإشارة إلى كلمة "الختان". </w:t>
      </w:r>
    </w:p>
    <w:p>
      <w:pPr>
        <w:bidi/>
      </w:pPr>
      <w:r>
        <w:rPr>
          <w:rtl/>
          <w:cs/>
          <w:lang w:val="ar_AE" w:bidi="ar_AE"/>
        </w:rPr>
      </w:r>
      <w:r>
        <w:rPr>
          <w:b/>
          <w:rtl/>
          <w:cs/>
          <w:lang w:val="ar_AE" w:bidi="ar_AE"/>
        </w:rPr>
        <w:t>يضطهد</w:t>
      </w:r>
      <w:r>
        <w:rPr>
          <w:rtl/>
          <w:cs/>
          <w:lang w:val="ar_AE" w:bidi="ar_AE"/>
        </w:rPr>
        <w:t xml:space="preserve"> الناس بولس بسبب ما يبشر به. فعندما يضطهدك الناس، فإنهم يعاملونك بقسوة وبطريقة غير عادلة. ولمزيد من المعلومات عن كلمة اضطهاد، ارجعوا إلى قاموس الكلمات الرئيسية. استخدموا الكلمة أو العبارة عينها التي استخدمتموها في المقاطع السابقة لترجمة كلمة اضطهد. </w:t>
      </w:r>
    </w:p>
    <w:p>
      <w:pPr>
        <w:bidi/>
      </w:pPr>
      <w:r>
        <w:rPr>
          <w:rtl/>
          <w:cs/>
          <w:lang w:val="ar_AE" w:bidi="ar_AE"/>
        </w:rPr>
      </w:r>
      <w:r>
        <w:rPr>
          <w:rtl/>
          <w:cs/>
          <w:lang w:val="ar_AE" w:bidi="ar_AE"/>
        </w:rPr>
        <w:t>إن الصليب عار لدى الناس. الصليب عبارة عن قطعة خشبية منتصبة متصلة بها قطعة خشبية أخرى تسمى "العارضة"، بشكل جانبي بالقرب من الجزء العلوي. ولقد استخدم الشعب الروماني هذه الطريقة كأداة لتعذيب وإعدام الناس الذين كانوا يعتقدون أنهم أسوأ المجرمين. لقد قتل الناس يسوع على صليب. هنا، يستخدم بولس كلمة الصليب لتمثيل رسالة الإنجيل حول كيف ولماذا مات يسوع على الصليب.</w:t>
      </w:r>
    </w:p>
    <w:p>
      <w:pPr>
        <w:bidi/>
      </w:pPr>
      <w:r>
        <w:rPr>
          <w:rtl/>
          <w:cs/>
          <w:lang w:val="ar_AE" w:bidi="ar_AE"/>
        </w:rPr>
      </w:r>
      <w:r>
        <w:rPr>
          <w:rtl/>
          <w:cs/>
          <w:lang w:val="ar_AE" w:bidi="ar_AE"/>
        </w:rPr>
        <w:t xml:space="preserve">توقفوا هنا وانظروا إلى صورة الصليب. ناقشوا كمجموعة الكلمة أو العبارة التي ستستخدمونها للدلالة على </w:t>
      </w:r>
      <w:r>
        <w:rPr>
          <w:b/>
          <w:rtl/>
          <w:cs/>
          <w:lang w:val="ar_AE" w:bidi="ar_AE"/>
        </w:rPr>
        <w:t>الصليب</w:t>
      </w:r>
      <w:r>
        <w:rPr>
          <w:rtl/>
          <w:cs/>
          <w:lang w:val="ar_AE" w:bidi="ar_AE"/>
        </w:rPr>
        <w:t xml:space="preserve"> أو رسالة الإنجيل المتعلقة بالصليب. انظروا كلمة صليب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يتمنى بولس أن يخصيَ المعلمون الكذبة أنفسهم. إن خصي شخص ما يعني قطع خصيتي الرجل.</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إخصاء</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5:13–18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5: 13–18 واحفظوها في قلوبكم. </w:t>
      </w:r>
    </w:p>
    <w:p>
      <w:pPr>
        <w:bidi/>
      </w:pPr>
      <w:r>
        <w:rPr>
          <w:rtl/>
          <w:cs/>
          <w:lang w:val="ar_AE" w:bidi="ar_AE"/>
        </w:rPr>
      </w:r>
      <w:r>
        <w:rPr>
          <w:rtl/>
          <w:cs/>
          <w:lang w:val="ar_AE" w:bidi="ar_AE"/>
        </w:rPr>
        <w:t xml:space="preserve">استمعوا إلى النسخة الصوتية من رسالة غلاطية 5: 13–18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5: 13–18 من الترجمة التي تستسيغونها 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المقاطع القليلة الأخيرة، تحدث بولس عن تحرير المسيح للمؤمنين من الناموس. في هذا القسم، يتحدث بولس عن حياة الإنسان الحر. لا ينبغي للمؤمنين في غلاطية أن يستخدموا حريتهم فرصةً للوقوع في الإثم. بل يجب أن يفعلوا ما يأمرهم به الروح القدس. بسبب الطريقة التي يقود بها الروح القدس المؤمنين، لم يعد للناموس سلطة عليهم.</w:t>
      </w:r>
    </w:p>
    <w:p>
      <w:pPr>
        <w:bidi/>
      </w:pPr>
      <w:r>
        <w:rPr>
          <w:rtl/>
          <w:cs/>
          <w:lang w:val="ar_AE" w:bidi="ar_AE"/>
        </w:rPr>
      </w:r>
      <w:r>
        <w:rPr>
          <w:rtl/>
          <w:cs/>
          <w:lang w:val="ar_AE" w:bidi="ar_AE"/>
        </w:rPr>
        <w:t>يربط بولس فكرتين تحدَّث عنهما في الأقسام الأخيرة. عندما يدعو الله الناس إلى أن يكونوا شعبه، يحررهم المسيح من الناموس. لذلك يدعو الله الناس إلى الحرية أو يدعوهم إلى أن يكونوا أحرارًا. لكن مع أن المؤمنين أحرارٌ من الناموس فلا ينبغي لهم أن يعتقدوا أن بإمكانهم الآن فعل أي شيء يريدونه. فلا يستغلّوا حريتهم في ارتكاب الإثم والتصرف بطرق لا ترضي الله. يدعو بولس أسلوب العيش الخاطئ هذا "الجسد" أو "الطبيعة الخاطئة". هذا جانب في الإنسان لا يريد طاعة الله ويختار السلوك بالإثم.</w:t>
      </w:r>
    </w:p>
    <w:p>
      <w:pPr>
        <w:bidi/>
      </w:pPr>
      <w:r>
        <w:rPr>
          <w:rtl/>
          <w:cs/>
          <w:lang w:val="ar_AE" w:bidi="ar_AE"/>
        </w:rPr>
      </w:r>
      <w:r>
        <w:rPr>
          <w:rtl/>
          <w:cs/>
          <w:lang w:val="ar_AE" w:bidi="ar_AE"/>
        </w:rPr>
        <w:t>بل يجب على المؤمنين أن يُظهروا محبتهم لبعضهم بعضًا. ويظهر هذا في مساعدة كل منهم للآخر وخدمة بعضهم بعضًا. ينبغي للمؤمنين أن يخدموا بعضهم بعضاً، لأن محبة المؤمنين بعضهم لبعض تتمّم قصد الناموس. ومع أن بولس قال سابقًا إن المؤمنين لم يعودوا تحت الناموس، فهو لا يغيّر ما علّمه من قبل. تذكروا أن الناموس أظهر مشيئة الله، أو ما يريده الله من الناس أن يفعلوه. لكن الناس تعدوا على هذا الناموس وأصبحوا أشرارًا. مات المسيح ليجعل المؤمنين أبراراً، حتى وإن لم يستطع المؤمنون حفظ الناموس. لكن مشيئة الله بشأن كيفية عيش الناس لم تتغير. لذلك يواصل المؤمنون العيش بالطريقة التي يريد الله أن يعيشوا بها، وهو ذات القصد من الناموس. لكن عندما يحبون ويخدمون بهذه الطريقة، لا يحاولون كسب البر من خلال الناموس. يؤمن المؤمنون بالمسيح، وهذا النوع من الإيمان يجعلهم يحبون الآخرين.</w:t>
      </w:r>
    </w:p>
    <w:p>
      <w:pPr>
        <w:bidi/>
      </w:pPr>
      <w:r>
        <w:rPr>
          <w:rtl/>
          <w:cs/>
          <w:lang w:val="ar_AE" w:bidi="ar_AE"/>
        </w:rPr>
      </w:r>
      <w:r>
        <w:rPr>
          <w:rtl/>
          <w:cs/>
          <w:lang w:val="ar_AE" w:bidi="ar_AE"/>
        </w:rPr>
        <w:t>يقول بولس إن جميع الوصايا مجتمعة تساوي في الحقيقة وصية واحدة فحسب. وهي أن يحب الإنسان قريبه كما يحب نفسه. تذكروا قصة الرب يسوع عن الرجل السامري الذي ساعد رجلاً يهودياً، على الرغم من أن السامريين واليهود لم يكونوا يحبون بعضهم بعضًا. أظهر الرب يسوع من خلال هذه القصة أن القريب ليس مجرد شخص يعيش في مكان قريب، أو صديق، بل هو أي شخص يقابله المؤمن، بما في ذلك العدو.</w:t>
      </w:r>
    </w:p>
    <w:p>
      <w:pPr>
        <w:bidi/>
      </w:pPr>
      <w:r>
        <w:rPr>
          <w:rtl/>
          <w:cs/>
          <w:lang w:val="ar_AE" w:bidi="ar_AE"/>
        </w:rPr>
      </w:r>
      <w:r>
        <w:rPr>
          <w:rtl/>
          <w:cs/>
          <w:lang w:val="ar_AE" w:bidi="ar_AE"/>
        </w:rPr>
        <w:t>لا يُظهر الناس هذا النوع من المحبة إلا عندما يحبون الله. تذكروا أن الرب يسوع استشهد أيضاً بوصية محبة القريب عندما لخص الناموس، وقال إن الناموس يتعلق بالطريقة التي يحب بها الناس الله والآخرين. هنا، يكتب بولس إلى المؤمنين الذين يحبون الله، ويريد تعليمهم كيف ينبغي أن يعاملوا الآخرين. لذا يركّز بولس على الكيفية التي كان الناموس يتعلق بها بالطريقة التي ينبغي أن يعامل بها الناس بعضهم بعضاً.</w:t>
      </w:r>
    </w:p>
    <w:p>
      <w:pPr>
        <w:bidi/>
      </w:pPr>
      <w:r>
        <w:rPr>
          <w:rtl/>
          <w:cs/>
          <w:lang w:val="ar_AE" w:bidi="ar_AE"/>
        </w:rPr>
      </w:r>
      <w:r>
        <w:rPr>
          <w:rtl/>
          <w:cs/>
          <w:lang w:val="ar_AE" w:bidi="ar_AE"/>
        </w:rPr>
        <w:t>توقفوا هنا وناقشوا هذا السؤال في مجموعة: تحدّثوا عن القواعد التي تلقّنونها أبناءكم. ما السبب الرئيس لتلقين الأبناء هذه القواعد؟ ما أكثر شيء تأملون أن يفعله الابن بسبب طاعته لهذه القواعد؟ أوقِفوا الاستماع إلى هذا التسجيل الصوتي هنا.</w:t>
      </w:r>
    </w:p>
    <w:p>
      <w:pPr>
        <w:bidi/>
      </w:pPr>
      <w:r>
        <w:rPr>
          <w:rtl/>
          <w:cs/>
          <w:lang w:val="ar_AE" w:bidi="ar_AE"/>
        </w:rPr>
      </w:r>
      <w:r>
        <w:rPr>
          <w:rtl/>
          <w:cs/>
          <w:lang w:val="ar_AE" w:bidi="ar_AE"/>
        </w:rPr>
        <w:t>يأمر بولس المؤمنين أن يحبوا بعضهم بعضًا، لأن المؤمنين في غلاطية لا يحبون بعضهم بعضًا كما ينبغي للمؤمنين. لقد تسبب المعلمون الكذبة في الخصومة والجدال بين أهل غلاطية، وقد سمع بولس بذلك. لذا يشبّه بولس الطريقة التي يعامل بها أهل غلاطية بعضهم بعضًا بالطريقة التي تتصرف بها الحيوانات البرية. كما تلدغ الأفاعي وتعقر الحيوانات المفترسة بعضها بعضًا. ربما كان أهل غلاطية يتكلّمون بغضب ويؤذون بعضهم بعضًا، وينقسمون إلى مجموعات، ويرفضون التعاون. يحذر بولس أهل غلاطية من أنه إذا استمروا في التناحر على هذا النحو، فسوف يدمرون بعضهم بعضاً تماماً بالطريقة عينها التي تفني بها النار ما تحرقه.</w:t>
      </w:r>
    </w:p>
    <w:p>
      <w:pPr>
        <w:bidi/>
      </w:pPr>
      <w:r>
        <w:rPr>
          <w:rtl/>
          <w:cs/>
          <w:lang w:val="ar_AE" w:bidi="ar_AE"/>
        </w:rPr>
      </w:r>
      <w:r>
        <w:rPr>
          <w:rtl/>
          <w:cs/>
          <w:lang w:val="ar_AE" w:bidi="ar_AE"/>
        </w:rPr>
        <w:t>توقفوا هنا وناقشوا هذا السؤال في مجموعة: ما أخطر الحيوانات البرية في منطقتكم؟ ماذا يحدث عندما ترى هذه الحيوانات بعضها بعضًا؟ احكوا قصة عن وقت اختلف فيه الناس في مجتمعكم اختلافاً شديداً حيال أمر ما وكانوا غاضبين من بعضهم بعضًا. ماذا فعلوا؟ أوقِفوا الاستماع إلى هذا التسجيل الصوتي هنا.</w:t>
      </w:r>
    </w:p>
    <w:p>
      <w:pPr>
        <w:bidi/>
      </w:pPr>
      <w:r>
        <w:rPr>
          <w:rtl/>
          <w:cs/>
          <w:lang w:val="ar_AE" w:bidi="ar_AE"/>
        </w:rPr>
      </w:r>
      <w:r>
        <w:rPr>
          <w:rtl/>
          <w:cs/>
          <w:lang w:val="ar_AE" w:bidi="ar_AE"/>
        </w:rPr>
        <w:t>توقفوا هنا وناقشوا هذا السؤال في مجموعة: ارووا قصة عن وقت رأيتم فيه حريقاً يدمر شيئاً ما تماماً. أوقِفوا الاستماع إلى هذا التسجيل الصوتي هنا.</w:t>
      </w:r>
    </w:p>
    <w:p>
      <w:pPr>
        <w:bidi/>
      </w:pPr>
      <w:r>
        <w:rPr>
          <w:rtl/>
          <w:cs/>
          <w:lang w:val="ar_AE" w:bidi="ar_AE"/>
        </w:rPr>
      </w:r>
      <w:r>
        <w:rPr>
          <w:rtl/>
          <w:cs/>
          <w:lang w:val="ar_AE" w:bidi="ar_AE"/>
        </w:rPr>
        <w:t>لذلك، ينبغي لأهل غلاطية أن يتجنبوا إفناء بعضهم بعضًا، بل ينبغي لهم أن يسمحوا للروح القدس بأن يرشدهم! يميل البشر من تلقاء أنفسهم إلى فعل أشياء لا يريد روح الله من المؤمنين أن يفعلوها. إذن فإن طبيعتنا الخاطئة والروح القدس عدوان. لكن الروح القدس مع المؤمنين ويعينهم باستمرار. إذا استمع أهل غلاطية إلى الروح القدس وسمحوا له بأن يرشدهم، فلن يفعلوا ما يريده الناس مدفوعين بطبيعتهم الخاطئة. بل سيفعل المؤمنون ما يريده الله منهم. يجب على المؤمن أن يختار بين طريقتين للعيش، وعليه أن يطيع إما طبيعته الخاطئة أو الروح القدس. يقول بولس إن على المؤمنين أن يسمحوا للروح القدس بأن يقودهم. وهذا يعني أن المؤمنين يجب أن يختاروا باستمرار أن يفعلوا ما يأمرهم به الروح.</w:t>
      </w:r>
    </w:p>
    <w:p>
      <w:pPr>
        <w:bidi/>
      </w:pPr>
      <w:r>
        <w:rPr>
          <w:rtl/>
          <w:cs/>
          <w:lang w:val="ar_AE" w:bidi="ar_AE"/>
        </w:rPr>
      </w:r>
      <w:r>
        <w:rPr>
          <w:rtl/>
          <w:cs/>
          <w:lang w:val="ar_AE" w:bidi="ar_AE"/>
        </w:rPr>
        <w:t>توقفوا هنا وناقشوا هذا السؤال في مجموعة: كنشاطٍ، اختاروا شخصين ليُظهرا للمجموعة كيفية القيام بنشاط واحد، مثل كيفية الوقوف على طاولة أو كيفية ركل كرة. يينبغي لكلٍّ من الشخصين أن يعلّم طريقة مختلفة للقيام بهذا النشاط. ينبغي لأعضاء المجموعة القيام بالنشاط عدة مرات واختيار تعليمات المعلم التي يرغبون في الاستماع إليها. ناقشوا كيف تختارون أي مُعلّم تستمعون إليه وتطيعونه. أوقِفوا الاستماع إلى هذا التسجيل الصوتي هنا.</w:t>
      </w:r>
    </w:p>
    <w:p>
      <w:pPr>
        <w:bidi/>
      </w:pPr>
      <w:r>
        <w:rPr>
          <w:rtl/>
          <w:cs/>
          <w:lang w:val="ar_AE" w:bidi="ar_AE"/>
        </w:rPr>
      </w:r>
      <w:r>
        <w:rPr>
          <w:rtl/>
          <w:cs/>
          <w:lang w:val="ar_AE" w:bidi="ar_AE"/>
        </w:rPr>
        <w:t>بالروح، سيحب المؤمنون الله ويفعلون ما يريده. فلا يحتاج المؤمن إلى الناموس ليفعل ما يريده الله. ولا يستطيع الناموس أن يدفع الإنسان إلى السلوك بالصلاح، لكن الروح القدس يفعل 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5: 13 - 18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يشرح بولس أن المؤمنين أحرار، ولكن ليس لدرجة أن بإمكانهم فعل ما يحلو لهم. إذا فعل المؤمنون ما يحلو لهم، فإنهم يسيرون في طريق الاقتتال فيما بينهم. بدلاً من ذلك، يتمتع المؤمنون بحرية القيام بما يريده الله، وهو أن يحبوا الناس من حولهم.</w:t>
      </w:r>
    </w:p>
    <w:p>
      <w:pPr>
        <w:bidi/>
      </w:pPr>
      <w:r>
        <w:rPr>
          <w:rtl/>
          <w:cs/>
          <w:lang w:val="ar_AE" w:bidi="ar_AE"/>
        </w:rPr>
      </w:r>
      <w:r>
        <w:rPr>
          <w:b/>
          <w:rtl/>
          <w:cs/>
          <w:lang w:val="ar_AE" w:bidi="ar_AE"/>
        </w:rPr>
        <w:t>في الجزء الثاني:</w:t>
      </w:r>
      <w:r>
        <w:rPr>
          <w:rtl/>
          <w:cs/>
          <w:lang w:val="ar_AE" w:bidi="ar_AE"/>
        </w:rPr>
        <w:t xml:space="preserve"> الروح القدس يمكّن المؤمنين من المحبة بدلاً من السلوك في الشر. يجب على المؤمنين أن يستمعوا إلى الروح القدس وأن يسمحوا له بأن يرشدهم. هؤلاء المؤمنون ليسوا تحت سلطة الناموس.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هذه الرسالة، تحدث بولس إلى أهل غلاطية عما ينبغي للمؤمنين أن يؤمنوا به. والآن سيتحدث بولس عما يجب على أهل غلاطية فعله بسبب معتقداتهم. يقارن بولس بين طريقين للعيش: طريق الروح وطريق الجسد. الروح القدس يرشد المؤمن ويعلمه أن يفعل ما يريده الله منه. تذكروا أن بولس غالباً ما يستخدم كلمة "الجسد" للحديث عن أسلوب حياة الناس عندما لا يستمعون إلى الله ولا يطيعونه.</w:t>
      </w:r>
    </w:p>
    <w:p>
      <w:pPr>
        <w:bidi/>
      </w:pPr>
      <w:r>
        <w:rPr>
          <w:rtl/>
          <w:cs/>
          <w:lang w:val="ar_AE" w:bidi="ar_AE"/>
        </w:rPr>
      </w:r>
      <w:r>
        <w:rPr>
          <w:rtl/>
          <w:cs/>
          <w:lang w:val="ar_AE" w:bidi="ar_AE"/>
        </w:rPr>
        <w:t>توقفوا هنا وناقشوا هذا السؤال كمجموعة: في مقطع سابق، تحدث بولس عن الجسد أو الطريقة التي يعيش بها الناس عندما لا يطيعون الله أو يستمعون إليه. راجعوا كيف اخترتم ترجمة كلمة الجسد سابقًا. عليكم استخدام الترجمة عينها أو أخرى مرادفة لها. ناقشوا كيف تريد التحدث عما يريده الجسد، أو الطريقة التي يريد الناس التصرف بها بسبب طبيعتهم الخاطئة. أوقِفوا الاستماع إلى هذا التسجيل الصوتي هنا.</w:t>
      </w:r>
    </w:p>
    <w:p>
      <w:pPr>
        <w:bidi/>
      </w:pPr>
      <w:r>
        <w:rPr>
          <w:rtl/>
          <w:cs/>
          <w:lang w:val="ar_AE" w:bidi="ar_AE"/>
        </w:rPr>
      </w:r>
      <w:r>
        <w:rPr>
          <w:rtl/>
          <w:cs/>
          <w:lang w:val="ar_AE" w:bidi="ar_AE"/>
        </w:rPr>
        <w:t>في الجزء الأول، يشرح بولس كيف ينبغي أن يعيش المؤمنون في غلاطية لأن المؤمنين أحرار. لقد دعا الله المؤمنين إلى الحرية من الناموس، ولكن ليس لكي يعيش المؤمنون في الشر. بل ينبغي على المؤمنين الأحرار أن يخدموا بعضهم بعضاً أو يساعدوا بعضهم بعضاً لأن المؤمنين يحبون بعضهم بعضاً. يستشهد بولس بأمرٍ أعطاه الله لشعب إسرائيل ليُظهر أن هذه هي الطريقة التي أراد الله أن يتصرف بها الناس دائمًا. أمر الله شعب إسرائيل أن يحبوا قريبهم كما يحبون أنفسهم، ويقول بولس إن على المؤمنين أن يحبوا بعضهم بعضاً هكذا. يهتم الإنسان بجسده وعقله ويحاول أن يجعل نفسه سعيداً. وبالطريقة نفسها، يجب على المؤمنين أن يعتنوا بقريبهم. كان أهل غلاطية يعلمون أن الرب يسوع قال إن القريب هو أي شخص يلتقون به، وليس الأشخاص الذين يعيشون بالقرب منهم فحسب. ربما أراد بولس من أهل غلاطية أن يحبوا ويخدموا المؤمنين الآخرين على وجه الخصوص.</w:t>
      </w:r>
    </w:p>
    <w:p>
      <w:pPr>
        <w:bidi/>
      </w:pPr>
      <w:r>
        <w:rPr>
          <w:rtl/>
          <w:cs/>
          <w:lang w:val="ar_AE" w:bidi="ar_AE"/>
        </w:rPr>
      </w:r>
      <w:r>
        <w:rPr>
          <w:rtl/>
          <w:cs/>
          <w:lang w:val="ar_AE" w:bidi="ar_AE"/>
        </w:rPr>
        <w:t>توقفوا هنا وناقشوا كمجموعة: نجد وصية الله بمحبة بعضنا بعضاً في سفر اللاويين، والأناجيل المتشابهة: متى ومرقس ولوقا. إذا كنت قد ترجمتم بالفعل تلك الأسفار، فيجب عليكم ترجمة صيغة الأمر هنا بنفس الطريقة التي ترجمتم بها الأمر هناك. إذا لم تكن قد ترجمتم هذا الأمر بعد، فناقشوا كيف تعبرون عن الطريقة التي يعتني بها الشخص بنفسه من أجل الحفاظ على حياته وراحته. كيف تقولون إن على المرء أن يُظهر المحبة والرعاية ذاتهما للآخرين؟ أوقِفوا الاستماع إلى هذا التسجيل الصوتي هنا.</w:t>
      </w:r>
    </w:p>
    <w:p>
      <w:pPr>
        <w:bidi/>
      </w:pPr>
      <w:r>
        <w:rPr>
          <w:rtl/>
          <w:cs/>
          <w:lang w:val="ar_AE" w:bidi="ar_AE"/>
        </w:rPr>
      </w:r>
      <w:r>
        <w:rPr>
          <w:rtl/>
          <w:cs/>
          <w:lang w:val="ar_AE" w:bidi="ar_AE"/>
        </w:rPr>
        <w:t>ثم يقارن بولس بين وصية الله بمحبة بعضنا بعضًا والطريقة التي يعامل بها أهل غلاطية بعضهم بعضًا في الواقع. لقد سمع بولس أن أهل غلاطية يفعلون ما يحلو لهم، حتى لو كان ذلك يؤذي الآخرين. يتقاتل أهل غلاطية فيما بينهم، على الأرجح بالجدال والكلمات القاسية. يقارن بولس طريقة اقتتال أهل غلاطية بالوحوش البرية التي تفترس وتأكل بعضها بعضاً. يقول بولس إن أهل غلاطية يلتهمون بعضهم بعضاً، وهي كلمة يستخدمها الناس لوصف الطريقة التي تأكل بها الحيوانات البرية الطعام. تأكل الحيوانات بجشع وتبتلع الطعام دون مضغه. كان تصرّف أهل غلاطية عنيفًا ووحشيًا. يحذر بولس أهل غلاطية من أنه إذا استمروا هكذا، فسوف يهلكون بعضهم بعضاً. قد يعني هذا أن أهل غلاطية سيؤذون بعضهم بعضاً جسدياً، لكن بولس ربما يقصد أن أهل غلاطية سيدمرون حياة بعضهم بعضاً. ليست هذه هي الطريقة التي يريد الله أن يعيش بها شعبه الحر.</w:t>
      </w:r>
    </w:p>
    <w:p>
      <w:pPr>
        <w:bidi/>
      </w:pPr>
      <w:r>
        <w:rPr>
          <w:rtl/>
          <w:cs/>
          <w:lang w:val="ar_AE" w:bidi="ar_AE"/>
        </w:rPr>
      </w:r>
      <w:r>
        <w:rPr>
          <w:rtl/>
          <w:cs/>
          <w:lang w:val="ar_AE" w:bidi="ar_AE"/>
        </w:rPr>
        <w:t>توقفوا هنا وناقشوا كمجموعة: كيف تعبرون بلغتكم عن الطريقة التي يتقاتل بها الناس بالجدال والكلمات القاسية؟ بماذا تقارنون هذه المعارك؟ أوقِفوا الاستماع إلى هذا التسجيل الصوتي هنا.</w:t>
      </w:r>
    </w:p>
    <w:p>
      <w:pPr>
        <w:bidi/>
      </w:pPr>
      <w:r>
        <w:rPr>
          <w:rtl/>
          <w:cs/>
          <w:lang w:val="ar_AE" w:bidi="ar_AE"/>
        </w:rPr>
      </w:r>
      <w:r>
        <w:rPr>
          <w:rtl/>
          <w:cs/>
          <w:lang w:val="ar_AE" w:bidi="ar_AE"/>
        </w:rPr>
        <w:t>في الجزء الثاني، يشرح بولس كيف يمكن للمؤمنين أن يعيشوا بالطريقة التي يريدها الله لهم، بدلاً من العيش في الشر. يبدأ بولس هذا القسم بالعبارة: "ما أريد أن أقوله هو هذا". يُظهر بولس بهذه العبارة أن بولس سيشرح الأمر بمزيد من التفصيل. قال بولس إن المؤمنين أحرار ولم يعودوا ملزمين بطاعة الناموس. بدلاً من ذلك، يعيش المؤمنون بطريقة جديدة قوامها المحبة، والروح القدس هو الذي يجعل المؤمنين يعيشون على هذا النحو. يخبر بولس أهل غلاطية أن يسيروا بالروح القدس. في اللغة الأصلية، كان الناس يستخدمون كلمة سيرة بمعنى الطريقة التي تعيش بها حياتك. إذن، يقصد بولس أن على أهل غلاطية أن يختاروا العيش بالطريقة التي يرشدهم بها الروح القدس.</w:t>
      </w:r>
    </w:p>
    <w:p>
      <w:pPr>
        <w:bidi/>
      </w:pPr>
      <w:r>
        <w:rPr>
          <w:rtl/>
          <w:cs/>
          <w:lang w:val="ar_AE" w:bidi="ar_AE"/>
        </w:rPr>
      </w:r>
      <w:r>
        <w:rPr>
          <w:rtl/>
          <w:cs/>
          <w:lang w:val="ar_AE" w:bidi="ar_AE"/>
        </w:rPr>
        <w:t>توقفوا هنا وناقشوا في مجموعة: كيف تتحدثون بلغتكم عن الطريقة التي يعيش بها الناس حياتهم؟ كيف تعبرون عن الطريقة التي يختار بها الناس طاعة شخص ما أو اتباعه؟ أوقِفوا الاستماع إلى هذا التسجيل الصوتي هنا.</w:t>
      </w:r>
    </w:p>
    <w:p>
      <w:pPr>
        <w:bidi/>
      </w:pPr>
      <w:r>
        <w:rPr>
          <w:rtl/>
          <w:cs/>
          <w:lang w:val="ar_AE" w:bidi="ar_AE"/>
        </w:rPr>
      </w:r>
      <w:r>
        <w:rPr>
          <w:rtl/>
          <w:cs/>
          <w:lang w:val="ar_AE" w:bidi="ar_AE"/>
        </w:rPr>
        <w:t>يريد بولس من أهل غلاطية أن يستمروا في طاعة الروح القدس. إن الروح القدس موجود بالفعل مع المؤمنين، وسيتعين على أهل غلاطية الاستمرار في اختيار طاعة الروح القدس كل يوم. في كثير من الأحيان، سيظل المؤمن يرغب في عصيان الروح والتصرف بطريقة لا ترضي الله. يصف بولس هذه الرغبات المختلفة بوصفها صراعًا بين الروح والجسد. فالروح القدس يريد للمؤمن أن يفعل ما يختلف عمّا تريده طبيعته الخاطئة. يشرح بولس بوضوح أن هاتين الطريقتين في العيش متعارضتان أو متناقضتان مع بعضهما مع بعض. ونتيجة لذلك، لا يستطيع المؤمنون فعل ما يريدون فعله.</w:t>
      </w:r>
    </w:p>
    <w:p>
      <w:pPr>
        <w:bidi/>
      </w:pPr>
      <w:r>
        <w:rPr>
          <w:rtl/>
          <w:cs/>
          <w:lang w:val="ar_AE" w:bidi="ar_AE"/>
        </w:rPr>
      </w:r>
      <w:r>
        <w:rPr>
          <w:rtl/>
          <w:cs/>
          <w:lang w:val="ar_AE" w:bidi="ar_AE"/>
        </w:rPr>
        <w:t>توقّفوا هنا وناقشوا في مجموعة: تحدّثوا عن وقت أردتم فيه أن تفعلوا شيئًا مختلفًا عما كنتم تعرفون أنه يجب أن تفعلوه. ربما كنتم ترغبون حتى في القيام بالأمرين معاً، لكن هذين الأمرين كانا طريقتين متناقضتين! كيف كان شعوركم وأنتم تحاولون اتخاذ القرار؟ كيف تعبرون بلغتكم عن رغبة الناس في القيام بأكثر من شيء واحد، أو بأشياء متناقضة؟ ما الذي يجعل الناس يشعرون هكذا؟ أوقِفوا الاستماع إلى هذا التسجيل الصوتي هنا.</w:t>
      </w:r>
    </w:p>
    <w:p>
      <w:pPr>
        <w:bidi/>
      </w:pPr>
      <w:r>
        <w:rPr>
          <w:rtl/>
          <w:cs/>
          <w:lang w:val="ar_AE" w:bidi="ar_AE"/>
        </w:rPr>
      </w:r>
      <w:r>
        <w:rPr>
          <w:rtl/>
          <w:cs/>
          <w:lang w:val="ar_AE" w:bidi="ar_AE"/>
        </w:rPr>
        <w:t>ثم يلخص بولس حجته الرئيسة. إذا قاد الروح القدس المؤمن أو أرشده، بحيث يطيع المؤمن ما يقوله الروح القدس للمؤمن أن يفعله، فإن المؤمن ليس تحت سلطة الناموس. أعطى الله الناموس لبني إسرائيل بسبب الطريقة الخاطئة التي عاشوا بها. أظهر الناموس لبني إسرائيل كيف يجب أن يعيشوا لإرضاء الله. لكن الآن، لم يعد المؤمنون بحاجة إلى الناموس لأن الروح القدس يرشد المؤمنين إلى كيفية العيش. ليس للناموس سلطان على المؤمن.</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5: 13–18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والروح القدس</w:t>
      </w:r>
    </w:p>
    <w:p>
      <w:pPr>
        <w:bidi/>
      </w:pPr>
      <w:r>
        <w:rPr>
          <w:rtl/>
          <w:cs/>
          <w:lang w:val="ar_AE" w:bidi="ar_AE"/>
        </w:rPr>
      </w:r>
      <w:r>
        <w:rPr>
          <w:rtl/>
          <w:cs/>
          <w:lang w:val="ar_AE" w:bidi="ar_AE"/>
        </w:rPr>
        <w:t>كمجموعة، عليكم تمثيل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الاستماع إلى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أدوار الجواسيس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الاستماع إلى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"يا إخوتي، لقد دعاكم الله لتكونوا أحراراً من الناموس. لكن لا تجعلوا هذا ذريعة لكم لفعل الشر الذي تشتهونه. بل ساعدوا بعضكم بعضاً لأنكم تحبون بعضكم بعضاً. فإذا حفظتم الوصية: أحبوا الآخرين كما تحبون أنفسكم، فقد أتممتم الناموس كله. أما إذا كنتم كالوحوش الضارية، تؤذون بعضكم بعضًا وتضرون بعضكم بعضًا، فاحذروا لئلا تهلكوا بعضكم بعضًا.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الله: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"ما أقصده هو هذا: دعوا الروح القدس يقودكم، فحينئذٍ لن تفعلوا ما تشتهيه طبيعتكم الخاطئة. فالطبيعة الخاطئة تشتهي الشر، وهو عكس ما يريده الروح تمامًا. والروح يريدنا أن نفعل ما يخالف ما تشتهيه الطبيعة الخاطئة. فالروح والطبيعة الخاطئة متضادان. لذلك لا تستطيعون أن تفعلوا ما تريدون. إذا سمحتم للروح القدس بأن يقودكم، فلن يكون للناموس سلطان عليكم".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الممثل الذي يؤدي دور الروح القدس: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5: 13 - 18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يدعو بولس المؤمنين في غلاطية "</w:t>
      </w:r>
      <w:r>
        <w:rPr>
          <w:b/>
          <w:rtl/>
          <w:cs/>
          <w:lang w:val="ar_AE" w:bidi="ar_AE"/>
        </w:rPr>
        <w:t>إخوة</w:t>
      </w:r>
      <w:r>
        <w:rPr>
          <w:rtl/>
          <w:cs/>
          <w:lang w:val="ar_AE" w:bidi="ar_AE"/>
        </w:rPr>
        <w:t xml:space="preserve">". عندما يكون هناك أكثر من أخ، يمكن أن تعني الكلمة أيضًا الإخوة والأخوات. لمزيد من المعلومات عن الإخوة، ارجعوا إلى كلمة "مؤمن" في "قاموس الكلمات الرئيسية".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 xml:space="preserve">المؤمنون أحرار من الناموس، للكن ليس لكي يفعلوا ما يريده </w:t>
      </w:r>
      <w:r>
        <w:rPr>
          <w:b/>
          <w:rtl/>
          <w:cs/>
          <w:lang w:val="ar_AE" w:bidi="ar_AE"/>
        </w:rPr>
        <w:t>الجسد</w:t>
      </w:r>
      <w:r>
        <w:rPr>
          <w:rtl/>
          <w:cs/>
          <w:lang w:val="ar_AE" w:bidi="ar_AE"/>
        </w:rPr>
        <w:t xml:space="preserve"> أو طبيعتهم </w:t>
      </w:r>
      <w:r>
        <w:rPr>
          <w:b/>
          <w:rtl/>
          <w:cs/>
          <w:lang w:val="ar_AE" w:bidi="ar_AE"/>
        </w:rPr>
        <w:t>الخاطئة</w:t>
      </w:r>
      <w:r>
        <w:rPr>
          <w:rtl/>
          <w:cs/>
          <w:lang w:val="ar_AE" w:bidi="ar_AE"/>
        </w:rPr>
        <w:t xml:space="preserve">. والجسد هو الجزء اللين من جسم الإنسان الواقع بين العظام والجلد. يستخدم بولس كلمة "الجسد" للإشارة إلى الطريقة الخاطئة التي يعيش بها الناس بعيدًا عن يسوع. عندما يفعل شخص ما ما تشتهيه نفسه، فإنه يفعل أشياء لا يريد الله أن يفعلها الناس. بعض الترجمات تسمي هذا طبيعة الشخص الخاطئة، أو الشر الذي يتصرف به الناس. الخطية عمل تمرُّد على الله. لمزيد من المعلومات بشأن الخطية، برجاء الرجوع إلى "قاموس الكلمات الرئيسية". استخدموا الكلمة أو العبارة نفسها التي استخدمتموها في المقاطع السابقة للإشارة إلى كلمة "الجسد". </w:t>
      </w:r>
    </w:p>
    <w:p>
      <w:pPr>
        <w:bidi/>
      </w:pPr>
      <w:r>
        <w:rPr>
          <w:rtl/>
          <w:cs/>
          <w:lang w:val="ar_AE" w:bidi="ar_AE"/>
        </w:rPr>
      </w:r>
      <w:r>
        <w:rPr>
          <w:rtl/>
          <w:cs/>
          <w:lang w:val="ar_AE" w:bidi="ar_AE"/>
        </w:rPr>
        <w:t xml:space="preserve">عندما يطيع المؤمن الوصية الوحيدة بمحبة الآخرين كما يحب نفسه، يستطيع أن يطيع كل ما أراده الله من الناس في </w:t>
      </w:r>
      <w:r>
        <w:rPr>
          <w:b/>
          <w:rtl/>
          <w:cs/>
          <w:lang w:val="ar_AE" w:bidi="ar_AE"/>
        </w:rPr>
        <w:t>ناموسه</w:t>
      </w:r>
      <w:r>
        <w:rPr>
          <w:rtl/>
          <w:cs/>
          <w:lang w:val="ar_AE" w:bidi="ar_AE"/>
        </w:rPr>
        <w:t>. والناموس هو مجموعة التعليمات التي أعطاها الله لشعب إسرائيل. ولمزيد من المعلومات عن الناموس، راجعوا "قاموس الكلمات الرئيسية". استخدم الكلمة أو العبارة ذاتها التي استخدمتم في المقاطع السابقة للإشارة إلى كلمة "ناموس".</w:t>
      </w:r>
    </w:p>
    <w:p>
      <w:pPr>
        <w:bidi/>
      </w:pPr>
      <w:r>
        <w:rPr>
          <w:rtl/>
          <w:cs/>
          <w:lang w:val="ar_AE" w:bidi="ar_AE"/>
        </w:rPr>
      </w:r>
      <w:r>
        <w:rPr>
          <w:rtl/>
          <w:cs/>
          <w:lang w:val="ar_AE" w:bidi="ar_AE"/>
        </w:rPr>
        <w:t>الوصية هي شريعة، أو ناموس أو تعليمات. يعطي الله الوصايا للناس ليرشدهم إلى كيفية العيش بصلاح، في علاقة طيبة مع الله ومع الآخرين.</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وصية</w:t>
      </w:r>
      <w:r>
        <w:rPr>
          <w:rtl/>
          <w:cs/>
          <w:lang w:val="ar_AE" w:bidi="ar_AE"/>
        </w:rPr>
        <w:t>. ارجعوا إلى مصطلح الوصية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ينبغي للمؤمن أن يحب قريبه كما يحب نفسه. قد يعني القريب أشخاصًا في مجتمعك أو أشخاصًا تتواصل معهم. ربما يقصد بولس هنا على وجه التحديد إخوانه المؤمنين.</w:t>
      </w:r>
    </w:p>
    <w:p>
      <w:pPr>
        <w:bidi/>
      </w:pPr>
      <w:r>
        <w:rPr>
          <w:rtl/>
          <w:cs/>
          <w:lang w:val="ar_AE" w:bidi="ar_AE"/>
        </w:rPr>
      </w:r>
      <w:r>
        <w:rPr>
          <w:rtl/>
          <w:cs/>
          <w:lang w:val="ar_AE" w:bidi="ar_AE"/>
        </w:rPr>
        <w:t>توقّفوا هنا وناقشوا كمجموعة ما الكلمة أو العبارة التي ستستخدمونها للتعبير عن كلمة «</w:t>
      </w:r>
      <w:r>
        <w:rPr>
          <w:b/>
          <w:rtl/>
          <w:cs/>
          <w:lang w:val="ar_AE" w:bidi="ar_AE"/>
        </w:rPr>
        <w:t>قريب</w:t>
      </w:r>
      <w:r>
        <w:rPr>
          <w:rtl/>
          <w:cs/>
          <w:lang w:val="ar_AE" w:bidi="ar_AE"/>
        </w:rPr>
        <w:t>». ابحثوا عن كلمة "قريب"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الاستماع إلى هذا التسجيل الصوتي هنا.</w:t>
      </w:r>
    </w:p>
    <w:p>
      <w:pPr>
        <w:bidi/>
      </w:pPr>
      <w:r>
        <w:rPr>
          <w:rtl/>
          <w:cs/>
          <w:lang w:val="ar_AE" w:bidi="ar_AE"/>
        </w:rPr>
      </w:r>
      <w:r>
        <w:rPr>
          <w:rtl/>
          <w:cs/>
          <w:lang w:val="ar_AE" w:bidi="ar_AE"/>
        </w:rPr>
        <w:t xml:space="preserve">يجب على المؤمنين أن يسمحوا </w:t>
      </w:r>
      <w:r>
        <w:rPr>
          <w:b/>
          <w:rtl/>
          <w:cs/>
          <w:lang w:val="ar_AE" w:bidi="ar_AE"/>
        </w:rPr>
        <w:t>للروح</w:t>
      </w:r>
      <w:r>
        <w:rPr>
          <w:rtl/>
          <w:cs/>
          <w:lang w:val="ar_AE" w:bidi="ar_AE"/>
        </w:rPr>
        <w:t xml:space="preserve"> القدس أن يرشدهم. والروح أو الروح القدس هو روح الله. والروح القدس هو الذي يجعل من الممكن للناس أن يصيروا أتباعًا ليسوع. عندما يبدأ الناس في اتباع الرب يسوع، يعمل الروح القدس داخلهم لمساعدتهم على التشبه يوم بعد آخر بالرب يسوع، لجعلهم أكثر فأكثر قداسة. ولمزيدٍ من المعلومات عن الروح، ارجعوا إلى قاموس الكلمات الرئيسية. استخدموا الكلمة أو العبارة نفسها التي استخدمتموها في المقاطع السابقة للإشارة إلى كلمة "الروح القدس".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5:19–26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5: 19–26 واحفظوها في قلوبكم. </w:t>
      </w:r>
    </w:p>
    <w:p>
      <w:pPr>
        <w:bidi/>
      </w:pPr>
      <w:r>
        <w:rPr>
          <w:rtl/>
          <w:cs/>
          <w:lang w:val="ar_AE" w:bidi="ar_AE"/>
        </w:rPr>
      </w:r>
      <w:r>
        <w:rPr>
          <w:rtl/>
          <w:cs/>
          <w:lang w:val="ar_AE" w:bidi="ar_AE"/>
        </w:rPr>
        <w:t xml:space="preserve">استمعوا إلى النسخة الصوتية من رسالة غلاطية 5: 19–26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رسالة غلاطية 5: 19–26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المقطع الأخير، قال بولس إن الروح وطبيعة الإنسان الخاطئة متعارضان. في هذا المقطع، يوضح بولس كيف يجعل الروح القدس وطبيعة الإنسان الخاطئة الناس يعيشون بطرائق مختلفة. لم تعد طبيعة المؤمن الخاطئة تسيطر عليه. بل إن الروح القدس يمنح المؤمنين حياة جديدة، لذا ينبغي للمؤمنين أن يسمحوا للروح القدس أن يرشدهم.</w:t>
      </w:r>
    </w:p>
    <w:p>
      <w:pPr>
        <w:bidi/>
      </w:pPr>
      <w:r>
        <w:rPr>
          <w:rtl/>
          <w:cs/>
          <w:lang w:val="ar_AE" w:bidi="ar_AE"/>
        </w:rPr>
      </w:r>
      <w:r>
        <w:rPr>
          <w:rtl/>
          <w:cs/>
          <w:lang w:val="ar_AE" w:bidi="ar_AE"/>
        </w:rPr>
        <w:t>تذكروا أن بولس قال في المقطع الأخير إن الروح القدس يمكّن المؤمنين من طاعة الله، لذلك لم يعد المؤمنون خاضعين للناموس. لكن حتى عودة المسيح، لا يزال المؤمنون يشعرون برغبات شريرة ويميلون أحيانًا إلى فعل الشرور، التي يجب على المؤمنين مقاومتها. في بداية هذا المقطع، يقدم بولس بعض الأمثلة على تلك الأفعال الشريرة. يمكن لأي شخص أن يدرك بسهولة نوع الأشياء التي يفعلها الناس بسبب طبيعتهم الشريرة. يتصرف الناس المحيطون بالمؤمنين بهذه السلوكيات طوال الوقت.</w:t>
      </w:r>
    </w:p>
    <w:p>
      <w:pPr>
        <w:bidi/>
      </w:pPr>
      <w:r>
        <w:rPr>
          <w:rtl/>
          <w:cs/>
          <w:lang w:val="ar_AE" w:bidi="ar_AE"/>
        </w:rPr>
      </w:r>
      <w:r>
        <w:rPr>
          <w:rtl/>
          <w:cs/>
          <w:lang w:val="ar_AE" w:bidi="ar_AE"/>
        </w:rPr>
        <w:t>يتحدث بولس أولاً عن الخطايا الجنسية مثل الفجور الجنسي والنجاسة والشهوانية. وتشير هذه الأفعال إلى جميع أنواع الخطايا الجنسية. في ذلك الوقت، في غلاطية، كان الناس المحيطون بالمؤمنين يمارسون الكثير من النشاط الجنسي، ولم يكن الناس يعتقدون دائماً أنه خطأ. في الواقع سيكون من غير المعتاد أن يتصرف شخص ما بطريقة نقية جنسياً. يذكّر بولس المؤمنين بأن هذه الخطايا الجنسية تتعارض مع ما يريده الروح القدس من المؤمنين.</w:t>
      </w:r>
    </w:p>
    <w:p>
      <w:pPr>
        <w:bidi/>
      </w:pPr>
      <w:r>
        <w:rPr>
          <w:rtl/>
          <w:cs/>
          <w:lang w:val="ar_AE" w:bidi="ar_AE"/>
        </w:rPr>
      </w:r>
      <w:r>
        <w:rPr>
          <w:rtl/>
          <w:cs/>
          <w:lang w:val="ar_AE" w:bidi="ar_AE"/>
        </w:rPr>
        <w:t>ثم يتحدث بولس عن عبادة الناس لأشياء ليست الإله الحقيقي. يتحدث بولس عن الطريقة التي يصنع بها الناس الأصنام لعبادة الآلهة الزائفة. يمارس الناس السحر أو يستخدمون التعاويذ أو الأشياء أو الطقوس للتواصل مع الأرواح. هكذا يعبد الناس المحيطون بالمؤمنين في غلاطية، ولكن هذه ليست الطريقة التي أمر الله بها أن نعبده.</w:t>
      </w:r>
    </w:p>
    <w:p>
      <w:pPr>
        <w:bidi/>
      </w:pPr>
      <w:r>
        <w:rPr>
          <w:rtl/>
          <w:cs/>
          <w:lang w:val="ar_AE" w:bidi="ar_AE"/>
        </w:rPr>
      </w:r>
      <w:r>
        <w:rPr>
          <w:rtl/>
          <w:cs/>
          <w:lang w:val="ar_AE" w:bidi="ar_AE"/>
        </w:rPr>
        <w:t>توقفوا هنا وناقشوا هذا السؤال في مجموعة: في ثقافتكم، ما معتقدات الناس حول السحر واللعنات والأرواح؟ كيف يعبد الناس أو يخدمون آلهة ليست الإله الواحد الحق الذي نسمع عنه في الكتاب المقدس؟ أوقِفوا الاستماع إلى هذا التسجيل الصوتي هنا.</w:t>
      </w:r>
    </w:p>
    <w:p>
      <w:pPr>
        <w:bidi/>
      </w:pPr>
      <w:r>
        <w:rPr>
          <w:rtl/>
          <w:cs/>
          <w:lang w:val="ar_AE" w:bidi="ar_AE"/>
        </w:rPr>
      </w:r>
      <w:r>
        <w:rPr>
          <w:rtl/>
          <w:cs/>
          <w:lang w:val="ar_AE" w:bidi="ar_AE"/>
        </w:rPr>
        <w:t>ثم يتحدث بولس عن العلاقات الخاطئة بين الناس. يشعر الناس بمشاعر سلبية تجاه بعضهم بعضًا. عندما يشعر الناس بهذه الطريقة، فإنهم يتشاجرون ويتجادلون ويقطعون علاقاتهم. وأخيراً، يتحدث بولس عن طرائق احتفال الناس وسلوكهم الماجن. عندما يفرط المرء في شرب الخمر، لا يستطيع التفكير بوضوح. فيضر ذلك الشخص نفسه والآخرين. كان الناس في غلاطية يقيمون حفلات صاخبة في كثير من الأحيان، إذ كانوا يشربون ويأكلون أكثر من اللازم، ويفعلون أشياء شريرة كثيرة.</w:t>
      </w:r>
    </w:p>
    <w:p>
      <w:pPr>
        <w:bidi/>
      </w:pPr>
      <w:r>
        <w:rPr>
          <w:rtl/>
          <w:cs/>
          <w:lang w:val="ar_AE" w:bidi="ar_AE"/>
        </w:rPr>
      </w:r>
      <w:r>
        <w:rPr>
          <w:rtl/>
          <w:cs/>
          <w:lang w:val="ar_AE" w:bidi="ar_AE"/>
        </w:rPr>
        <w:t>توقفوا هنا وناقشوا هذا السؤال في مجموعة: في ثقافتكم، ما نوع المُسكرات التي يشربها الناس؟ ما الكمية المقبولة للشرب؟ ما رأي الناس في الأشخاص الذين يشربون الكثير من الكحول ويسكرون؟ أوقِفوا الاستماع إلى هذا التسجيل الصوتي هنا.</w:t>
      </w:r>
    </w:p>
    <w:p>
      <w:pPr>
        <w:bidi/>
      </w:pPr>
      <w:r>
        <w:rPr>
          <w:rtl/>
          <w:cs/>
          <w:lang w:val="ar_AE" w:bidi="ar_AE"/>
        </w:rPr>
      </w:r>
      <w:r>
        <w:rPr>
          <w:rtl/>
          <w:cs/>
          <w:lang w:val="ar_AE" w:bidi="ar_AE"/>
        </w:rPr>
        <w:t>هناك سلوكيات خاطئة أخرى أكثر من هذه، ويعرف أهل غلاطية ماهية تلك السلوكيات. اعتاد جميع المؤمنين أن يتصرفوا هكذا قبل أن يؤمنوا بالرب يسوع. ولا يزال المؤمنون يرغبون أحياناً في التصرف على هذا النحو. لكن بولس يحذر من أنه إذا استمر المؤمن في العيش بهذه الطريقة دون محاولة التوقف أو التغيير، فلن يرث هذا الشخص ملكوت الله.</w:t>
      </w:r>
    </w:p>
    <w:p>
      <w:pPr>
        <w:bidi/>
      </w:pPr>
      <w:r>
        <w:rPr>
          <w:rtl/>
          <w:cs/>
          <w:lang w:val="ar_AE" w:bidi="ar_AE"/>
        </w:rPr>
      </w:r>
      <w:r>
        <w:rPr>
          <w:rtl/>
          <w:cs/>
          <w:lang w:val="ar_AE" w:bidi="ar_AE"/>
        </w:rPr>
        <w:t>لا يشير ملكوت الله إلى دولة على الأرض. إنه موجود في كل مكان. وفي هذا الملكوت، يطيع الناس الله ويعيشون في علاقة صحيحة معه. كل شيء ملك لله، والله يشارك المؤمنين الخيرات، في الحاضر والمستقبل. يرث المؤمنون هذه الأشياء الصالحة أو يحصلون عليها عندما يرثون ملكوت الله. لكن الأشخاص الذين يستمرون في فعل تلك الشرور لا ينالون هذه الأشياء الصالحة لا الآن ولا في المستقبل. ليس لهؤلاء الناس نصيب في ملكوت الله.</w:t>
      </w:r>
    </w:p>
    <w:p>
      <w:pPr>
        <w:bidi/>
      </w:pPr>
      <w:r>
        <w:rPr>
          <w:rtl/>
          <w:cs/>
          <w:lang w:val="ar_AE" w:bidi="ar_AE"/>
        </w:rPr>
      </w:r>
      <w:r>
        <w:rPr>
          <w:rtl/>
          <w:cs/>
          <w:lang w:val="ar_AE" w:bidi="ar_AE"/>
        </w:rPr>
        <w:t>توقفوا هنا وناقشوا في مجموعة: في ثقافتكم، ما أنواع الأفعال السيئة التي قد يفعلها الشخص والتي من شأنها أن تمنعه من تلقي هدية أو ميراث من عائلته؟ احكوا قصة عن شخص تعرفونه لم يحصل على هدية أو ميراث بسبب شيء فعله. أوقِفوا الاستماع إلى هذا التسجيل الصوتي هنا.</w:t>
      </w:r>
    </w:p>
    <w:p>
      <w:pPr>
        <w:bidi/>
      </w:pPr>
      <w:r>
        <w:rPr>
          <w:rtl/>
          <w:cs/>
          <w:lang w:val="ar_AE" w:bidi="ar_AE"/>
        </w:rPr>
      </w:r>
      <w:r>
        <w:rPr>
          <w:rtl/>
          <w:cs/>
          <w:lang w:val="ar_AE" w:bidi="ar_AE"/>
        </w:rPr>
        <w:t>إذا اتبع المؤمنون في غلاطية الروح القدس، فإن الروح القدس سيُظهر صفات حسنة في المؤمنين. يقارن بولس هذا بالطريقة التي يجعل الله الثمر ينمو في الأشجار. الإنسان مثل الشجرة، وهذه الخصائص مثل الثمر. تنمو ثمار شجرة الفاكهة طبيعيًا، وكذلك المؤمن الذي يسمح لروح الله أن يقوده سيطور بشكل طبيعي هذه "الثمار" أو الصالحات. هذه الثمار، أو الصفات، تختلف عن المواهب التي يمنحها الروح للناس. فالمواهب هي وظائف وقدرات يمنحها الروح القدس لأشخاص مختلفين، مثل القدرة على التعليم. يعطي الروح القدس مواهب مختلفة لأشخاص مختلفين. ومع ذلك، فإن الروح القدس ينتج الثمرة نفسها في كل مؤمن يسمح لروح الله أن يقوده.</w:t>
      </w:r>
    </w:p>
    <w:p>
      <w:pPr>
        <w:bidi/>
      </w:pPr>
      <w:r>
        <w:rPr>
          <w:rtl/>
          <w:cs/>
          <w:lang w:val="ar_AE" w:bidi="ar_AE"/>
        </w:rPr>
      </w:r>
      <w:r>
        <w:rPr>
          <w:rtl/>
          <w:cs/>
          <w:lang w:val="ar_AE" w:bidi="ar_AE"/>
        </w:rPr>
        <w:t>توقفوا هنا وناقشوا هذا السؤال في مجموعة: ما أشجار الفاكهة أو النباتات التي تنمو في منطقتكم؟ عندما ترى إحدى هذه النباتات، ما الذي تتوقع أن تجده عليها؟ أوقِفوا الاستماع إلى هذا التسجيل الصوتي هنا.</w:t>
      </w:r>
    </w:p>
    <w:p>
      <w:pPr>
        <w:bidi/>
      </w:pPr>
      <w:r>
        <w:rPr>
          <w:rtl/>
          <w:cs/>
          <w:lang w:val="ar_AE" w:bidi="ar_AE"/>
        </w:rPr>
      </w:r>
      <w:r>
        <w:rPr>
          <w:rtl/>
          <w:cs/>
          <w:lang w:val="ar_AE" w:bidi="ar_AE"/>
        </w:rPr>
        <w:t>يتحدث بولس عن المحبة أولًا. تذكروا أن بولس ذكر المحبة سابقًا، باعتبارها الطريقة التي يجب على المؤمنين أن يخدموا بعضهم بعضًا بها. يقول بولس غالبًا أن المحبة هي أهم شيء يمكن للمؤمن أن يُظهره. يقول بعض الناس إن كل هذه السمات تنبع من الطريقة التي يحب بها الناس بمحبة صادقة أو ترتبط بها. جميع السمات التي يُنشئها الروح القدس في المؤمنين هي سمات لدى الله. الروح القدس يجعل شعب الله، أبناء الله، أكثر شبهاً بالله!</w:t>
      </w:r>
    </w:p>
    <w:p>
      <w:pPr>
        <w:bidi/>
      </w:pPr>
      <w:r>
        <w:rPr>
          <w:rtl/>
          <w:cs/>
          <w:lang w:val="ar_AE" w:bidi="ar_AE"/>
        </w:rPr>
      </w:r>
      <w:r>
        <w:rPr>
          <w:rtl/>
          <w:cs/>
          <w:lang w:val="ar_AE" w:bidi="ar_AE"/>
        </w:rPr>
        <w:t>لا توجد شريعة يمكن أن تجبر الناس على العيش بهذه الطرق الصالحة، ولا يوجد ناموس يقول إنه لا ينبغي للناس أن يعيشوا بهذه الطريقة. كما قال بولس سابقاً، فإن الأشخاص الذين يسمحون للروح القدس أن يرشدهم يحققون بالفعل كل ما تنص عليه الشريعة.</w:t>
      </w:r>
    </w:p>
    <w:p>
      <w:pPr>
        <w:bidi/>
      </w:pPr>
      <w:r>
        <w:rPr>
          <w:rtl/>
          <w:cs/>
          <w:lang w:val="ar_AE" w:bidi="ar_AE"/>
        </w:rPr>
      </w:r>
      <w:r>
        <w:rPr>
          <w:rtl/>
          <w:cs/>
          <w:lang w:val="ar_AE" w:bidi="ar_AE"/>
        </w:rPr>
        <w:t>يذكّر بولس أهل غلاطية بأن الطبيعة الخاطئة للمؤمنين لم تعد تسيطر عليهم. يشبه بولس الطريقة التي أوقف بها المؤمنون طبيعتهم الخاطئة بشخص يُصلَب على الصليب. ففي الحالتين ينتهي شيء تمامًا. لقد اختفى أسلوب الحياة القديم هذا، مثل شخص ميت. تمامًا كما أن الميت لا يستطيع أن يتحكم في أي شخص، فإن طبيعة المؤمنين الخاطئة لم تعد تتحكم فيهم.</w:t>
      </w:r>
    </w:p>
    <w:p>
      <w:pPr>
        <w:bidi/>
      </w:pPr>
      <w:r>
        <w:rPr>
          <w:rtl/>
          <w:cs/>
          <w:lang w:val="ar_AE" w:bidi="ar_AE"/>
        </w:rPr>
      </w:r>
      <w:r>
        <w:rPr>
          <w:rtl/>
          <w:cs/>
          <w:lang w:val="ar_AE" w:bidi="ar_AE"/>
        </w:rPr>
        <w:t>توقفوا هنا وناقشوا هذا السؤال في مجموعة: ارووا قصة عن وقت توقف فيه شخص ما تمامًا عن نشاط ما، مثل الذهاب إلى وظيفة معينة أو الذهاب إلى المدرسة. كيف تعلمون الشخص أن يعيش حياته بطريقة مختلفة بعد أن توقف عن ذلك النشاط؟ ما الذي كان على ذلك الشخص تغييره أو تعلمه؟ أوقِفوا الاستماع إلى هذا التسجيل الصوتي هنا.</w:t>
      </w:r>
    </w:p>
    <w:p>
      <w:pPr>
        <w:bidi/>
      </w:pPr>
      <w:r>
        <w:rPr>
          <w:rtl/>
          <w:cs/>
          <w:lang w:val="ar_AE" w:bidi="ar_AE"/>
        </w:rPr>
      </w:r>
      <w:r>
        <w:rPr>
          <w:rtl/>
          <w:cs/>
          <w:lang w:val="ar_AE" w:bidi="ar_AE"/>
        </w:rPr>
        <w:t>بل إن أهل غلاطية هؤلاء قد تلقوا حياة روحية جديدة من الروح القدس. لذلك يجب على المؤمنين أن يتركوا الروح القدس يرشدهم. كما هو الحال عندما يتبع الشخص خطوات قائد في طريق، يجب على المؤمنين أن يفعلوا ما يأمرهم الروح القدس أن يفعلوه. ولهذا السبب يجب على أهل غلاطية ألا يتقاتلوا بعد الآن، كما سمع بولس عنهم. لا ينبغي للمؤمنين أن يفتخروا بأنفسهم أو يتحدثوا دائمًا عن عظمتهم. ولا ينبغي للمؤمنين أن يثيروا غضب بعضهم بعضًا، وألا يتحدوا بعضهم بعضًا في المعارك. هذه الأفعال كلها جزء من طريقة الحياة القديمة!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رسالة غلاطية 5: 19–26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يعطي بولس أمثلة عن شرور الناس. والذين يستمرون في فعل هذه الشرور لن يرثوا ملكوت الله.</w:t>
      </w:r>
    </w:p>
    <w:p>
      <w:pPr>
        <w:bidi/>
      </w:pPr>
      <w:r>
        <w:rPr>
          <w:rtl/>
          <w:cs/>
          <w:lang w:val="ar_AE" w:bidi="ar_AE"/>
        </w:rPr>
      </w:r>
      <w:r>
        <w:rPr>
          <w:b/>
          <w:rtl/>
          <w:cs/>
          <w:lang w:val="ar_AE" w:bidi="ar_AE"/>
        </w:rPr>
        <w:t>في الجزء الثاني:</w:t>
      </w:r>
      <w:r>
        <w:rPr>
          <w:rtl/>
          <w:cs/>
          <w:lang w:val="ar_AE" w:bidi="ar_AE"/>
        </w:rPr>
        <w:t xml:space="preserve"> يصف بولس الخصائص التي يمنحها الروح القدس للمؤمنين.</w:t>
      </w:r>
    </w:p>
    <w:p>
      <w:pPr>
        <w:bidi/>
      </w:pPr>
      <w:r>
        <w:rPr>
          <w:rtl/>
          <w:cs/>
          <w:lang w:val="ar_AE" w:bidi="ar_AE"/>
        </w:rPr>
      </w:r>
      <w:r>
        <w:rPr>
          <w:b/>
          <w:rtl/>
          <w:cs/>
          <w:lang w:val="ar_AE" w:bidi="ar_AE"/>
        </w:rPr>
        <w:t>في الجزء الثالث:</w:t>
      </w:r>
      <w:r>
        <w:rPr>
          <w:rtl/>
          <w:cs/>
          <w:lang w:val="ar_AE" w:bidi="ar_AE"/>
        </w:rPr>
        <w:t xml:space="preserve"> صلب المؤمنون طبيعتهم الخاطئة وأعطاهم الروح القدس حياةً جديدة. لذلك يجب على المؤمنين أن يطيعوا الروح.</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الأشخاص الذين لا يرثون ملكوت الله</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w:t>
      </w:r>
    </w:p>
    <w:p>
      <w:pPr>
        <w:pStyle w:val="ListBullet"/>
        <w:bidi/>
        <w:spacing w:line="240" w:lineRule="auto"/>
        <w:ind w:left="720"/>
      </w:pPr>
      <w:r>
        <w:rPr>
          <w:rtl/>
          <w:cs/>
          <w:lang w:val="ar_AE" w:bidi="ar_AE"/>
        </w:rPr>
      </w:r>
      <w:r>
        <w:rPr>
          <w:rtl/>
          <w:cs/>
          <w:lang w:val="ar_AE" w:bidi="ar_AE"/>
        </w:rPr>
        <w:t>والمسيح يسوع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قال بولس في المقطع الأخير إن الجسد والروح متعارضان. والآن، في هذا المقطع، يتوسع بولس في مقارنته بين معيشة كل منهما. على الرغم من أن بولس يقول إن أسلوب الحياة الخاطئ واضح، إنه يقدم العديد من الأمثلة. إبان ذلك الوقت، كان المعلمون كثيرًا ما يقارنون بين السلوك السيئ والسلوك الصالح ليعلّموا الناس كيف ينبغي لهم العيش.</w:t>
      </w:r>
    </w:p>
    <w:p>
      <w:pPr>
        <w:bidi/>
      </w:pPr>
      <w:r>
        <w:rPr>
          <w:rtl/>
          <w:cs/>
          <w:lang w:val="ar_AE" w:bidi="ar_AE"/>
        </w:rPr>
      </w:r>
      <w:r>
        <w:rPr>
          <w:rtl/>
          <w:cs/>
          <w:lang w:val="ar_AE" w:bidi="ar_AE"/>
        </w:rPr>
        <w:t>توقفوا هنا وناقشوا هذا السؤال في مجموعة: في ثقافتكم، كيف يخبر المعلمون الناس بالطريقة الصحيحة للعيش؟ ما طرق الحياة التي تحترمونها في ثقافتكم؟ ما أنماط حياة الناس التي لا تحترموها؟ أوقِفوا الاستماع إلى هذا التسجيل الصوتي هنا.</w:t>
      </w:r>
    </w:p>
    <w:p>
      <w:pPr>
        <w:bidi/>
      </w:pPr>
      <w:r>
        <w:rPr>
          <w:rtl/>
          <w:cs/>
          <w:lang w:val="ar_AE" w:bidi="ar_AE"/>
        </w:rPr>
      </w:r>
      <w:r>
        <w:rPr>
          <w:rtl/>
          <w:cs/>
          <w:lang w:val="ar_AE" w:bidi="ar_AE"/>
        </w:rPr>
        <w:t>في الجزء الأول، يعطي بولس أمثلة عن الطرق الشريرة التي يسلكها الناس. يذكر بولس الخطايا الجنسية لأنها كانت شائعة جداً في غلاطية في ذلك الوقت، ولكن ليس ثمة ترتيب محدد لهذه الشرور. تذكّروا أن هذه مجرد بعض الطرق العديدة التي يسلكها الناس عندما يفعلون ما تريده طبيعتهم الخاطئة. لا يحتاج بولس إلى ذكر كل هذه الأفعال، لأن أهل غلاطية يمكنهم بسهولة أن يروا كيف يتصرف الناس بشر.</w:t>
      </w:r>
    </w:p>
    <w:p>
      <w:pPr>
        <w:bidi/>
      </w:pPr>
      <w:r>
        <w:rPr>
          <w:rtl/>
          <w:cs/>
          <w:lang w:val="ar_AE" w:bidi="ar_AE"/>
        </w:rPr>
      </w:r>
      <w:r>
        <w:rPr>
          <w:rtl/>
          <w:cs/>
          <w:lang w:val="ar_AE" w:bidi="ar_AE"/>
        </w:rPr>
        <w:t>أولًا، يتحدث بولس عن الخطايا الجنسية. الناس فُجَّار أو غير أمناء. هذه طريقة عامة للتحدث عن أي نوع من أنواع الخطايا الجنسية، مثل إقامة علاقة جنسية مع شخص ليس زوجًا أو زوجة. فهم غير طاهرين جنسيًا، مما يعني أنهم يرتكبون أفعالاً جنسية مخزية. أي إنهم إما شهوانيون وإما منحرفون. تقول بعض الترجمات فُجور أو عهارة. هذا يعني أن الناس مفرطون في الشهوة الجنسية ويحيون في فُحش. لم يعد هؤلاء الناس يشعرون بالخجل مما يفعلونه.</w:t>
      </w:r>
    </w:p>
    <w:p>
      <w:pPr>
        <w:bidi/>
      </w:pPr>
      <w:r>
        <w:rPr>
          <w:rtl/>
          <w:cs/>
          <w:lang w:val="ar_AE" w:bidi="ar_AE"/>
        </w:rPr>
      </w:r>
      <w:r>
        <w:rPr>
          <w:rtl/>
          <w:cs/>
          <w:lang w:val="ar_AE" w:bidi="ar_AE"/>
        </w:rPr>
        <w:t>توقفوا هنا وناقشوا هذا السؤال في مجموعة: ما الكلمات أو العبارات التي لديكم للتعبير عن الفجور الجنسي، والنجاسة، والشهوانية؟ ناقشوا كيف تريدونالتعبير عن هذه الأمور بطريقة ملائمة في لغتكم. أوقِفوا الاستماع إلى هذا التسجيل الصوتي هنا.</w:t>
      </w:r>
    </w:p>
    <w:p>
      <w:pPr>
        <w:bidi/>
      </w:pPr>
      <w:r>
        <w:rPr>
          <w:rtl/>
          <w:cs/>
          <w:lang w:val="ar_AE" w:bidi="ar_AE"/>
        </w:rPr>
      </w:r>
      <w:r>
        <w:rPr>
          <w:rtl/>
          <w:cs/>
          <w:lang w:val="ar_AE" w:bidi="ar_AE"/>
        </w:rPr>
        <w:t>ثم يتحدث بولس عن الديانات الباطلة وأساليب العبادة. يعبد الناس آلهة باطلة أمام صور وتماثيل لها، بالإضافة إلى أي شيء ليس هو الإله الواحد الحق. كما يمارسون السحر والعرافة. كان ذلك حينما كان يستخدم الناس تعاويذ سحرية أو أشياء أو يمارسون طقوسًا للتفاعل مع الأرواح.</w:t>
      </w:r>
    </w:p>
    <w:p>
      <w:pPr>
        <w:bidi/>
      </w:pPr>
      <w:r>
        <w:rPr>
          <w:rtl/>
          <w:cs/>
          <w:lang w:val="ar_AE" w:bidi="ar_AE"/>
        </w:rPr>
      </w:r>
      <w:r>
        <w:rPr>
          <w:rtl/>
          <w:cs/>
          <w:lang w:val="ar_AE" w:bidi="ar_AE"/>
        </w:rPr>
        <w:t>توقفوا هنا وناقشوا هذا السؤال في مجموعة: ما الكلمات أو العبارات التي لديكم للتعبير عن الطريقة التي يعبد بها الناس الأوثان وتواصلهم مع الأرواح؟ ناقشوا كيف تريدون ترجمتها هنا. أوقِفوا الاستماع إلى هذا التسجيل الصوتي هنا.</w:t>
      </w:r>
    </w:p>
    <w:p>
      <w:pPr>
        <w:bidi/>
      </w:pPr>
      <w:r>
        <w:rPr>
          <w:rtl/>
          <w:cs/>
          <w:lang w:val="ar_AE" w:bidi="ar_AE"/>
        </w:rPr>
      </w:r>
      <w:r>
        <w:rPr>
          <w:rtl/>
          <w:cs/>
          <w:lang w:val="ar_AE" w:bidi="ar_AE"/>
        </w:rPr>
        <w:t>بعد ذلك، يتحدث بولس عن أساليبهم الشريرة في معاملتهم لبعضهم بعضًا. يستخدم بولس ثماني أو تسع كلمات مختلفة لوصف هذه الأفعال الشريرة. إذا كانت لغاتكم تحمل كلمة تجمع بين معاني بعض الكلمات التي يقولها بولس، فقد تتمكنون من ترجمة هذا بكلمات أقل مما يستخدمه بولس.</w:t>
      </w:r>
    </w:p>
    <w:p>
      <w:pPr>
        <w:bidi/>
      </w:pPr>
      <w:r>
        <w:rPr>
          <w:rtl/>
          <w:cs/>
          <w:lang w:val="ar_AE" w:bidi="ar_AE"/>
        </w:rPr>
      </w:r>
      <w:r>
        <w:rPr>
          <w:rtl/>
          <w:cs/>
          <w:lang w:val="ar_AE" w:bidi="ar_AE"/>
        </w:rPr>
        <w:t>يشعر الناس بالعداء أو الكراهية تجاه بعضهم بعضًا، وعليه يضحون أعداء.</w:t>
      </w:r>
    </w:p>
    <w:p>
      <w:pPr>
        <w:bidi/>
      </w:pPr>
      <w:r>
        <w:rPr>
          <w:rtl/>
          <w:cs/>
          <w:lang w:val="ar_AE" w:bidi="ar_AE"/>
        </w:rPr>
      </w:r>
      <w:r>
        <w:rPr>
          <w:rtl/>
          <w:cs/>
          <w:lang w:val="ar_AE" w:bidi="ar_AE"/>
        </w:rPr>
        <w:t>يتسبب الناس في نزاع، أي أنهم يختلفون ولا يرغبون في الاتفاق.</w:t>
      </w:r>
    </w:p>
    <w:p>
      <w:pPr>
        <w:bidi/>
      </w:pPr>
      <w:r>
        <w:rPr>
          <w:rtl/>
          <w:cs/>
          <w:lang w:val="ar_AE" w:bidi="ar_AE"/>
        </w:rPr>
      </w:r>
      <w:r>
        <w:rPr>
          <w:rtl/>
          <w:cs/>
          <w:lang w:val="ar_AE" w:bidi="ar_AE"/>
        </w:rPr>
        <w:t>يشعر الناس بالغيرة أو يريدون ما يملكه الآخرون.</w:t>
      </w:r>
    </w:p>
    <w:p>
      <w:pPr>
        <w:bidi/>
      </w:pPr>
      <w:r>
        <w:rPr>
          <w:rtl/>
          <w:cs/>
          <w:lang w:val="ar_AE" w:bidi="ar_AE"/>
        </w:rPr>
      </w:r>
      <w:r>
        <w:rPr>
          <w:rtl/>
          <w:cs/>
          <w:lang w:val="ar_AE" w:bidi="ar_AE"/>
        </w:rPr>
        <w:t>يشعر الناس بغضب شديد، ويُظهرون ذلك الغضب بطريقة تؤذي الآخرين.</w:t>
      </w:r>
    </w:p>
    <w:p>
      <w:pPr>
        <w:bidi/>
      </w:pPr>
      <w:r>
        <w:rPr>
          <w:rtl/>
          <w:cs/>
          <w:lang w:val="ar_AE" w:bidi="ar_AE"/>
        </w:rPr>
      </w:r>
      <w:r>
        <w:rPr>
          <w:rtl/>
          <w:cs/>
          <w:lang w:val="ar_AE" w:bidi="ar_AE"/>
        </w:rPr>
        <w:t>توقفوا هنا وناقشوا هذا السؤال في مجموعة:ما هي الكلمات أو العبارات الموجودة في لغتك للتعبير عن مشاعر الكراهية والشقاق والغيرة ونوبات الغضب لدى الناس؟ ناقشوا كيف تريدون ترجمتها هنا. أوقِفوا الاستماع إلى هذا التسجيل الصوتي هنا.</w:t>
      </w:r>
    </w:p>
    <w:p>
      <w:pPr>
        <w:bidi/>
      </w:pPr>
      <w:r>
        <w:rPr>
          <w:rtl/>
          <w:cs/>
          <w:lang w:val="ar_AE" w:bidi="ar_AE"/>
        </w:rPr>
      </w:r>
      <w:r>
        <w:rPr>
          <w:rtl/>
          <w:cs/>
          <w:lang w:val="ar_AE" w:bidi="ar_AE"/>
        </w:rPr>
        <w:t>إنَّ الناس أنانيون بطبيعتهم يريدون أن يكونوا أكثر أهمية من الآخرين وأن يعملوا لمنفعة أنفسهم فحسب، مما يسبب منافسة.</w:t>
      </w:r>
    </w:p>
    <w:p>
      <w:pPr>
        <w:bidi/>
      </w:pPr>
      <w:r>
        <w:rPr>
          <w:rtl/>
          <w:cs/>
          <w:lang w:val="ar_AE" w:bidi="ar_AE"/>
        </w:rPr>
      </w:r>
      <w:r>
        <w:rPr>
          <w:rtl/>
          <w:cs/>
          <w:lang w:val="ar_AE" w:bidi="ar_AE"/>
        </w:rPr>
        <w:t>يحدث الخلاف بين الناس، مما يعني أنهم يتجادلون ويغضبون من بعضهم بعضًا لأنهم لا يتفقون.</w:t>
      </w:r>
    </w:p>
    <w:p>
      <w:pPr>
        <w:bidi/>
      </w:pPr>
      <w:r>
        <w:rPr>
          <w:rtl/>
          <w:cs/>
          <w:lang w:val="ar_AE" w:bidi="ar_AE"/>
        </w:rPr>
      </w:r>
      <w:r>
        <w:rPr>
          <w:rtl/>
          <w:cs/>
          <w:lang w:val="ar_AE" w:bidi="ar_AE"/>
        </w:rPr>
        <w:t>ينقسم الناس أو ينشقون. وهذا يعني أنه بسبب الخلافات بين الناس، ينفصل الناس عن بعضهم بعضًا ويشكلون مجموعات أو أحزاب.</w:t>
      </w:r>
    </w:p>
    <w:p>
      <w:pPr>
        <w:bidi/>
      </w:pPr>
      <w:r>
        <w:rPr>
          <w:rtl/>
          <w:cs/>
          <w:lang w:val="ar_AE" w:bidi="ar_AE"/>
        </w:rPr>
      </w:r>
      <w:r>
        <w:rPr>
          <w:rtl/>
          <w:cs/>
          <w:lang w:val="ar_AE" w:bidi="ar_AE"/>
        </w:rPr>
        <w:t>يشعر الناس بالحسد، وهو شعور مشابه لشعورهم بالغيرة. يرغب الناس في أخذ ما يملكه شخص آخر لأنهم يكنون مشاعر سيئة تجاهه.</w:t>
      </w:r>
    </w:p>
    <w:p>
      <w:pPr>
        <w:bidi/>
      </w:pPr>
      <w:r>
        <w:rPr>
          <w:rtl/>
          <w:cs/>
          <w:lang w:val="ar_AE" w:bidi="ar_AE"/>
        </w:rPr>
      </w:r>
      <w:r>
        <w:rPr>
          <w:rtl/>
          <w:cs/>
          <w:lang w:val="ar_AE" w:bidi="ar_AE"/>
        </w:rPr>
        <w:t>تتضمن بعض الترجمات كلمة "القتل" هنا أيضاً.</w:t>
      </w:r>
    </w:p>
    <w:p>
      <w:pPr>
        <w:bidi/>
      </w:pPr>
      <w:r>
        <w:rPr>
          <w:rtl/>
          <w:cs/>
          <w:lang w:val="ar_AE" w:bidi="ar_AE"/>
        </w:rPr>
      </w:r>
      <w:r>
        <w:rPr>
          <w:rtl/>
          <w:cs/>
          <w:lang w:val="ar_AE" w:bidi="ar_AE"/>
        </w:rPr>
        <w:t>توقفوا هنا وناقشوا هذا السؤال في مجموعة: ما الكلمات أو العبارات التي لديكم للتحدث عن الطريقة التي يتسم بها الناس بالخصومات الأنانية والخلافات والتحزبات والحسد؟ ناقشوا كيف تريدون ترجمتها هنا. أوقِفوا الاستماع إلى هذا التسجيل الصوتي هنا.</w:t>
      </w:r>
    </w:p>
    <w:p>
      <w:pPr>
        <w:bidi/>
      </w:pPr>
      <w:r>
        <w:rPr>
          <w:rtl/>
          <w:cs/>
          <w:lang w:val="ar_AE" w:bidi="ar_AE"/>
        </w:rPr>
      </w:r>
      <w:r>
        <w:rPr>
          <w:rtl/>
          <w:cs/>
          <w:lang w:val="ar_AE" w:bidi="ar_AE"/>
        </w:rPr>
        <w:t>ثم يتحدث بولس عن طرائق عدم تحكم الناس في أنفسهم. بالثمالة عند معاقرة المُسكِرات. وفي الحفلات الصاخبة أو الماجنة حين يفرطون في الشرب ويرتكبون العديد من الأفعال الشريرة.</w:t>
      </w:r>
    </w:p>
    <w:p>
      <w:pPr>
        <w:bidi/>
      </w:pPr>
      <w:r>
        <w:rPr>
          <w:rtl/>
          <w:cs/>
          <w:lang w:val="ar_AE" w:bidi="ar_AE"/>
        </w:rPr>
      </w:r>
      <w:r>
        <w:rPr>
          <w:rtl/>
          <w:cs/>
          <w:lang w:val="ar_AE" w:bidi="ar_AE"/>
        </w:rPr>
        <w:t>توقفوا هنا وناقشوا هذا السؤال في مجموعة: ما الكلمات أو العبارات التي تعبرون بها عن معاقرة الناس الخمر والاحتفال بمجون؟ ناقشوا كيف تريدون ترجمتها هنا. أوقِفوا الاستماع إلى هذا التسجيل الصوتي هنا.</w:t>
      </w:r>
    </w:p>
    <w:p>
      <w:pPr>
        <w:bidi/>
      </w:pPr>
      <w:r>
        <w:rPr>
          <w:rtl/>
          <w:cs/>
          <w:lang w:val="ar_AE" w:bidi="ar_AE"/>
        </w:rPr>
      </w:r>
      <w:r>
        <w:rPr>
          <w:rtl/>
          <w:cs/>
          <w:lang w:val="ar_AE" w:bidi="ar_AE"/>
        </w:rPr>
        <w:t>يحذر بولس المؤمنين في غلاطية من الأشخاص الذين يستمرون في العيش على هذا النحو. ليس لهؤلاء الناس نصيب في ملكوت الله. لا يرث هؤلاء أو يحصلون على ما وعد الله به. كان بولس قد حذر أهل غلاطية من هذا من قبل، ربما عندما كان في غلاطية.</w:t>
      </w:r>
    </w:p>
    <w:p>
      <w:pPr>
        <w:bidi/>
      </w:pPr>
      <w:r>
        <w:rPr>
          <w:rtl/>
          <w:cs/>
          <w:lang w:val="ar_AE" w:bidi="ar_AE"/>
        </w:rPr>
      </w:r>
      <w:r>
        <w:rPr>
          <w:rtl/>
          <w:cs/>
          <w:lang w:val="ar_AE" w:bidi="ar_AE"/>
        </w:rPr>
        <w:t>في المشهد الثاني، يقارن بولس بين سلوك الناس في الخطية وعمل الروح القدس في المؤمن. يسلك الناس بشر كهذا لأنهم يختارون اقتراف الإثم. لكن عندما يختار المؤمنون أن يفعلوا ما يقوله الروح، فإن الروح يجعل هذه الصفات موجودة في المؤمن أو تنمو فيه. يشبه بولس هذه الخصائص بالثمر. لاحظوا أن بولس يتحدث عن ثمرة بصيغة المفرد. وهذا يدل على أن الروح القدس يثمر كل هذه الصفات التسع في المؤمن، وليس بعضها ويكتفي.</w:t>
      </w:r>
    </w:p>
    <w:p>
      <w:pPr>
        <w:bidi/>
      </w:pPr>
      <w:r>
        <w:rPr>
          <w:rtl/>
          <w:cs/>
          <w:lang w:val="ar_AE" w:bidi="ar_AE"/>
        </w:rPr>
      </w:r>
      <w:r>
        <w:rPr>
          <w:rtl/>
          <w:cs/>
          <w:lang w:val="ar_AE" w:bidi="ar_AE"/>
        </w:rPr>
        <w:t>يجعل الروح القدس المؤمنين يحبون الله والآخرين.</w:t>
      </w:r>
    </w:p>
    <w:p>
      <w:pPr>
        <w:bidi/>
      </w:pPr>
      <w:r>
        <w:rPr>
          <w:rtl/>
          <w:cs/>
          <w:lang w:val="ar_AE" w:bidi="ar_AE"/>
        </w:rPr>
      </w:r>
      <w:r>
        <w:rPr>
          <w:rtl/>
          <w:cs/>
          <w:lang w:val="ar_AE" w:bidi="ar_AE"/>
        </w:rPr>
        <w:t>ويملأهم بالفرح. وهذا يعني أن المؤمنين يشعرون بالسعادة بشأن هوية الله وما يفعله. يشعر المؤمنون بالفرح حتى في الظروف الصعبة، لأن الله معهم دائمًا ولا يتغير.</w:t>
      </w:r>
    </w:p>
    <w:p>
      <w:pPr>
        <w:bidi/>
      </w:pPr>
      <w:r>
        <w:rPr>
          <w:rtl/>
          <w:cs/>
          <w:lang w:val="ar_AE" w:bidi="ar_AE"/>
        </w:rPr>
      </w:r>
      <w:r>
        <w:rPr>
          <w:rtl/>
          <w:cs/>
          <w:lang w:val="ar_AE" w:bidi="ar_AE"/>
        </w:rPr>
        <w:t>يملأ الروح القدس المؤمنين بالسلام. فعندما يعيش المؤمنون في سلام، فإنهم يضحون بخير تمامًا. يتمتع المؤمنون بحياة كاملة ويعيشون في وئام مع بعضهم بعضًا، ومع الطبيعة، والأهم من ذلك كله، مع الله!</w:t>
      </w:r>
    </w:p>
    <w:p>
      <w:pPr>
        <w:bidi/>
      </w:pPr>
      <w:r>
        <w:rPr>
          <w:rtl/>
          <w:cs/>
          <w:lang w:val="ar_AE" w:bidi="ar_AE"/>
        </w:rPr>
      </w:r>
      <w:r>
        <w:rPr>
          <w:rtl/>
          <w:cs/>
          <w:lang w:val="ar_AE" w:bidi="ar_AE"/>
        </w:rPr>
        <w:t>يمد الروح القدس المؤمنين بطول الأناة. وهذا يعني أن المؤمنين حُلماء لا يغضبون وإن أُهينوا. ومستعدون لأن يغفروا للآخرين ولا يتذمرون.</w:t>
      </w:r>
    </w:p>
    <w:p>
      <w:pPr>
        <w:bidi/>
      </w:pPr>
      <w:r>
        <w:rPr>
          <w:rtl/>
          <w:cs/>
          <w:lang w:val="ar_AE" w:bidi="ar_AE"/>
        </w:rPr>
      </w:r>
      <w:r>
        <w:rPr>
          <w:rtl/>
          <w:cs/>
          <w:lang w:val="ar_AE" w:bidi="ar_AE"/>
        </w:rPr>
        <w:t>توقفوا هنا وناقشوا هذا السؤال في مجموعة: ما الكلمات أو العبارات التي لديكم للتعبير عن الطريقة التي يمتلك بها الناس المحبة والفرح والسلام وطول الأناة؟ ناقشوا كيف تريدون ترجمتها هنا. أوقِفوا الاستماع إلى هذا التسجيل الصوتي هنا.</w:t>
      </w:r>
    </w:p>
    <w:p>
      <w:pPr>
        <w:bidi/>
      </w:pPr>
      <w:r>
        <w:rPr>
          <w:rtl/>
          <w:cs/>
          <w:lang w:val="ar_AE" w:bidi="ar_AE"/>
        </w:rPr>
      </w:r>
      <w:r>
        <w:rPr>
          <w:rtl/>
          <w:cs/>
          <w:lang w:val="ar_AE" w:bidi="ar_AE"/>
        </w:rPr>
        <w:t>يمد الروح القدس المؤمنين بالوداعة.</w:t>
      </w:r>
    </w:p>
    <w:p>
      <w:pPr>
        <w:bidi/>
      </w:pPr>
      <w:r>
        <w:rPr>
          <w:rtl/>
          <w:cs/>
          <w:lang w:val="ar_AE" w:bidi="ar_AE"/>
        </w:rPr>
      </w:r>
      <w:r>
        <w:rPr>
          <w:rtl/>
          <w:cs/>
          <w:lang w:val="ar_AE" w:bidi="ar_AE"/>
        </w:rPr>
        <w:t>ويجعلهم صالحين. فلا يستطيع أي إمرء على اتهامهم بسوء. وهذا يعني أيضًا أن المؤمنين كرماء وسعداء في فعل أكثر مما يفعله للآخرين.</w:t>
      </w:r>
    </w:p>
    <w:p>
      <w:pPr>
        <w:bidi/>
      </w:pPr>
      <w:r>
        <w:rPr>
          <w:rtl/>
          <w:cs/>
          <w:lang w:val="ar_AE" w:bidi="ar_AE"/>
        </w:rPr>
      </w:r>
      <w:r>
        <w:rPr>
          <w:rtl/>
          <w:cs/>
          <w:lang w:val="ar_AE" w:bidi="ar_AE"/>
        </w:rPr>
        <w:t>يجعل الروح القدس المؤمنين أمناء. فالأمناء أشخاص أوفياء وصادقين. لذا يثق الآخرون في المؤمنين.</w:t>
      </w:r>
    </w:p>
    <w:p>
      <w:pPr>
        <w:bidi/>
      </w:pPr>
      <w:r>
        <w:rPr>
          <w:rtl/>
          <w:cs/>
          <w:lang w:val="ar_AE" w:bidi="ar_AE"/>
        </w:rPr>
      </w:r>
      <w:r>
        <w:rPr>
          <w:rtl/>
          <w:cs/>
          <w:lang w:val="ar_AE" w:bidi="ar_AE"/>
        </w:rPr>
        <w:t>يجعل الروح القدس المؤمنين لُطفاء. فاللطفاء مراعون ومتواضعون، وليسوا قساة أو متكبرين.</w:t>
      </w:r>
    </w:p>
    <w:p>
      <w:pPr>
        <w:bidi/>
      </w:pPr>
      <w:r>
        <w:rPr>
          <w:rtl/>
          <w:cs/>
          <w:lang w:val="ar_AE" w:bidi="ar_AE"/>
        </w:rPr>
      </w:r>
      <w:r>
        <w:rPr>
          <w:rtl/>
          <w:cs/>
          <w:lang w:val="ar_AE" w:bidi="ar_AE"/>
        </w:rPr>
        <w:t>يهب الروح القدس المؤمنين التعفف. هذا الشخص قادر على التحكم في أفعاله والعيش بالطريقة التي يريدها الله.</w:t>
      </w:r>
    </w:p>
    <w:p>
      <w:pPr>
        <w:bidi/>
      </w:pPr>
      <w:r>
        <w:rPr>
          <w:rtl/>
          <w:cs/>
          <w:lang w:val="ar_AE" w:bidi="ar_AE"/>
        </w:rPr>
      </w:r>
      <w:r>
        <w:rPr>
          <w:rtl/>
          <w:cs/>
          <w:lang w:val="ar_AE" w:bidi="ar_AE"/>
        </w:rPr>
        <w:t>يقول بولس إنه لا يوجد ناموس يمنع هذه الأفعال. يعني بولس أن الناس في كل مكان يتفقون على أن هذه الأفعال صحيحة. لذلك لا يوجد شريعة تُحرم العيش بهذه الطريقة.</w:t>
      </w:r>
    </w:p>
    <w:p>
      <w:pPr>
        <w:bidi/>
      </w:pPr>
      <w:r>
        <w:rPr>
          <w:rtl/>
          <w:cs/>
          <w:lang w:val="ar_AE" w:bidi="ar_AE"/>
        </w:rPr>
      </w:r>
      <w:r>
        <w:rPr>
          <w:rtl/>
          <w:cs/>
          <w:lang w:val="ar_AE" w:bidi="ar_AE"/>
        </w:rPr>
        <w:t>توقفوا هنا وناقشوا هذا السؤال في مجموعة: ما الكلمات أو العبارات التي لديكم للتعبير عن الطريقة التي يتحلى بها الناس باللطف، والصلاح، والأمانة، واللطف، والتعفف؟ ناقشوا كيف تريدون ترجمتها هنا. أوقِفوا الاستماع إلى هذا التسجيل الصوتي هنا.</w:t>
      </w:r>
    </w:p>
    <w:p>
      <w:pPr>
        <w:bidi/>
      </w:pPr>
      <w:r>
        <w:rPr>
          <w:rtl/>
          <w:cs/>
          <w:lang w:val="ar_AE" w:bidi="ar_AE"/>
        </w:rPr>
      </w:r>
      <w:r>
        <w:rPr>
          <w:rtl/>
          <w:cs/>
          <w:lang w:val="ar_AE" w:bidi="ar_AE"/>
        </w:rPr>
        <w:t>توقفوا هنا وناقشوا في مجموعة كيف تريدون ترجمة ما يقوله بولس بأنه لا يوجد شريعة تنص على أن هذه الأفعال خاطئة. أوقِفوا الاستماع إلى هذا التسجيل الصوتي هنا.</w:t>
      </w:r>
    </w:p>
    <w:p>
      <w:pPr>
        <w:bidi/>
      </w:pPr>
      <w:r>
        <w:rPr>
          <w:rtl/>
          <w:cs/>
          <w:lang w:val="ar_AE" w:bidi="ar_AE"/>
        </w:rPr>
      </w:r>
      <w:r>
        <w:rPr>
          <w:rtl/>
          <w:cs/>
          <w:lang w:val="ar_AE" w:bidi="ar_AE"/>
        </w:rPr>
        <w:t>في الجزء الثالث، يتحدث بولس عن الطريقة التي توقف بها المؤمنون عن أسلوب حياتهم القديم الخاطئة. يُطلق بولس على المؤمنين اسم "أولئك الذين في المسيح" أو "أولئك الذين ينتمون إلى المسيح". يقول بولس إن المؤمنين صلبوا طبيعتهم الخاطئة. يقول هذا لتذكير المؤمنين أنهم عندما آمنوا بالمسيح الذي مات على الصليب، كان الأمر كما لو أنهم قتلوا طبيعتهم الخاطئة. يتحدث بولس عن أهواء الطبيعة الخاطئة ورغباتها، التي تعني تقريبًا الشيء نفسه. هذه هي الرغبات التي يمتلكها الناس بسبب طبيعتهم الخاطئة. الآن، لم تعد طبيعة المؤمن الخاطئة تتحكم فيه، تماماً كما أن الشيء الميت لا يتحكم في أي شيء آخر.</w:t>
      </w:r>
    </w:p>
    <w:p>
      <w:pPr>
        <w:bidi/>
      </w:pPr>
      <w:r>
        <w:rPr>
          <w:rtl/>
          <w:cs/>
          <w:lang w:val="ar_AE" w:bidi="ar_AE"/>
        </w:rPr>
      </w:r>
      <w:r>
        <w:rPr>
          <w:rtl/>
          <w:cs/>
          <w:lang w:val="ar_AE" w:bidi="ar_AE"/>
        </w:rPr>
        <w:t>توقفوا هنا وناقشوا هذا السؤال في مجموعة: كيف تعبرون في لغتكم عن الطريقة التي يوقف بها الناس شيئًا ما، كما في القصة التي رويتموها عن الشخص الذي أوقف نشاطًا ما؟ كيف ستعبرون عن الطريقة التي صلب بها المؤمنون الطبيعة الخاطئة أو أوقفوها؟ أوقِفوا الاستماع إلى هذا التسجيل الصوتي هنا.</w:t>
      </w:r>
    </w:p>
    <w:p>
      <w:pPr>
        <w:bidi/>
      </w:pPr>
      <w:r>
        <w:rPr>
          <w:rtl/>
          <w:cs/>
          <w:lang w:val="ar_AE" w:bidi="ar_AE"/>
        </w:rPr>
      </w:r>
      <w:r>
        <w:rPr>
          <w:rtl/>
          <w:cs/>
          <w:lang w:val="ar_AE" w:bidi="ar_AE"/>
        </w:rPr>
        <w:t>لقد اختار المؤمنون أسلوب حياة جديدة بسبب الحياة الروحية الجديدة التي منحها الروح للمؤمنين. لكن لا يزال على المؤمنين أن يتعلموا العيش بطريقة جديدة وألا يعودوا إلى أسلوب الحياة القديم. لذلك ينبغي على المؤمنين أن يعيشوا بالطريقة التي يأمر بها الروح القدس. يستخدم بولس الكثير من العبارات لوصف كيف يعيش المؤمنون الآن. يعيش المؤمنون بالروح القدس ويسيرون به. فهو الذي يقودهم ويرشدهم. العبارتان مترادفتان. يجب على المؤمنين أن يستمعوا إلى الروح القدس وأن يطيعوه. يتحدث بولس عدة مرات عن الطريقة التي يرشد بها الروح القدس لإظهار أهمية هذا الحق للمؤمنين.</w:t>
      </w:r>
    </w:p>
    <w:p>
      <w:pPr>
        <w:bidi/>
      </w:pPr>
      <w:r>
        <w:rPr>
          <w:rtl/>
          <w:cs/>
          <w:lang w:val="ar_AE" w:bidi="ar_AE"/>
        </w:rPr>
      </w:r>
      <w:r>
        <w:rPr>
          <w:rtl/>
          <w:cs/>
          <w:lang w:val="ar_AE" w:bidi="ar_AE"/>
        </w:rPr>
        <w:t>لذلك، يتوجب على مؤمني غلاطية تجنب الغرور والتكبر. وألا يغضبوا أو يحسدوا بعضهم بعضًا. هذا ما أوقع أهل غلاطية في الخصام!</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رسالة غلاطية 5: 19 - 26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الأشخاص الذين لا يرثون ملكوت الله</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w:t>
      </w:r>
    </w:p>
    <w:p>
      <w:pPr>
        <w:pStyle w:val="ListBullet"/>
        <w:bidi/>
        <w:spacing w:line="240" w:lineRule="auto"/>
        <w:ind w:left="720"/>
      </w:pPr>
      <w:r>
        <w:rPr>
          <w:rtl/>
          <w:cs/>
          <w:lang w:val="ar_AE" w:bidi="ar_AE"/>
        </w:rPr>
      </w:r>
      <w:r>
        <w:rPr>
          <w:rtl/>
          <w:cs/>
          <w:lang w:val="ar_AE" w:bidi="ar_AE"/>
        </w:rPr>
        <w:t>والمسيح يسوع</w:t>
      </w:r>
    </w:p>
    <w:p>
      <w:pPr>
        <w:bidi/>
      </w:pPr>
      <w:r>
        <w:rPr>
          <w:rtl/>
          <w:cs/>
          <w:lang w:val="ar_AE" w:bidi="ar_AE"/>
        </w:rPr>
      </w:r>
      <w:r>
        <w:rPr>
          <w:rtl/>
          <w:cs/>
          <w:lang w:val="ar_AE" w:bidi="ar_AE"/>
        </w:rPr>
        <w:t>عليكم كمجموعة أن تُمثِّلوا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الشخصان اللذان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"يمكن لأي شخص أن يرى كيف يتصرف الناس بسبب طبيعتهم الخاطئة. الناس يخونون شركاءهم جنسياً، ويعيشون في نجاسة، ويرتكبون العديد من الخطايا الجنسية. ويعبدون أشياء ليست آلهة ويمارسون السحر. يكره الناس بعضهم بعضاً، ويتشاجرون، ويحسدون بعضهم بعضاً، ويغضبون بشدة، ويريدون الاستيلاء على ما يملكه الآخرون من خيرات. يتجادل الناس، وينقسمون إلى جماعات متنافسة، ويطمعون في ممتلكات الآخرين. ويسكرون، ويحتفلون بمجون، ويرتكبون العديد من الأفعال الخاطئة الأخرى المشابهة. لقد حذرتكم في الماضي، وأحذركم الآن مرة أخرى، أن الأشخاص الذين يفعلون مثل هذه الأشياء لن يكون لهم نصيب في ملكوت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"لكن الروح القدس يُعطي المؤمن صفات حسنة، مثل شجرة تُثمر ثمراً جيداً. المؤمن يحب الآخرين، ويفرح، ويعيش بسلام معهم، ويتحمل كل ما يحدث. المؤمن لطيف، وصالح، وأمين، ووديع، وعفيف. ما من ناموس ينص على أن هذه الأشياء خاطئة".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الروح: "بم تشعر وفيم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المؤمنين من أهل غلاطية: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"أما الذين هم من أتباع المسيح يسوع فلا يسمحون لطبيعتهم الخاطئة أن تسيطر عليهم. يبدو الأمر كما لو أن هؤلاء الناس قد صلبوا طبيعتهم الخاطئة مع أهوائها ورغباتها. لقد منحنا الروح القدس حياة جديدة، ولذلك يجب أن نعيش كما يريدنا الروح القدس. لا ينبغي أن نفتخر، ولا نغضب ونحسد بعضنا بعضاً".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رسالة غلاطية 5: 19 - 26 من الترجمة التي تستسيغونها بالأكثر. </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بولس عن الطريقة التي يتصرف بها الناس بسبب شهواتهم </w:t>
      </w:r>
      <w:r>
        <w:rPr>
          <w:b/>
          <w:rtl/>
          <w:cs/>
          <w:lang w:val="ar_AE" w:bidi="ar_AE"/>
        </w:rPr>
        <w:t>الجسدية</w:t>
      </w:r>
      <w:r>
        <w:rPr>
          <w:rtl/>
          <w:cs/>
          <w:lang w:val="ar_AE" w:bidi="ar_AE"/>
        </w:rPr>
        <w:t xml:space="preserve"> أو طبيعتهم الخاطئة. والجسد هو الجزء اللين من جسم الإنسان الواقع بين العظام والجلد. يستخدم بولس كلمة "الجسد" للإشارة إلى الطريقة الخاطئة التي يعيش بها الناس بعيدًا عن يسوع. عندما يفعل شخص ما ما تشتهيه نفسه، فإنه يفعل أشياء لا يريد الله أن يفعلها الناس. بعض الترجمات تسمي هذا طبيعة الشخص الخاطئة، أو السلوك الشرير الذي يسلكه الإنسان. الخطية عمل تمرُّد على الله. للحصول على مزيد من المعلومات حول الجسد، راجعوا قاموس الكلمات الرئيسية. استخدموا الكلمة أو العبارة نفسها التي استخدمتموها في المقاطع السابقة للإشارة إلى كلمة "الجسد". </w:t>
      </w:r>
    </w:p>
    <w:p>
      <w:pPr>
        <w:bidi/>
      </w:pPr>
      <w:r>
        <w:rPr>
          <w:rtl/>
          <w:cs/>
          <w:lang w:val="ar_AE" w:bidi="ar_AE"/>
        </w:rPr>
      </w:r>
      <w:r>
        <w:rPr>
          <w:rtl/>
          <w:cs/>
          <w:lang w:val="ar_AE" w:bidi="ar_AE"/>
        </w:rPr>
        <w:t>يسرد بولس 15 سلوكاً خاطئاً مختلفاً.</w:t>
      </w:r>
    </w:p>
    <w:p>
      <w:pPr>
        <w:bidi/>
      </w:pPr>
      <w:r>
        <w:rPr>
          <w:rtl/>
          <w:cs/>
          <w:lang w:val="ar_AE" w:bidi="ar_AE"/>
        </w:rPr>
      </w:r>
      <w:r>
        <w:rPr>
          <w:rtl/>
          <w:cs/>
          <w:lang w:val="ar_AE" w:bidi="ar_AE"/>
        </w:rPr>
        <w:t xml:space="preserve">أولًا، يتحدث بولس عن الفجور الجنسي. وهذا قد يعني أي نوع من أنواع الخطايا الجنسية. وعادةً عندما يكون شخص ما فاجرًا، فإنه يرتكب نوعًا ما من الخطايا الجنسية وهو ليس متزوجًا.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الزنا (الفجور الجنسي)</w:t>
      </w:r>
      <w:r>
        <w:rPr>
          <w:rtl/>
          <w:cs/>
          <w:lang w:val="ar_AE" w:bidi="ar_AE"/>
        </w:rPr>
        <w:t>. وابحثوا عن كلمة الزنا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ثم يتحدث بولس عن النجاسة. في الكتاب المقدس، لا تشير كلمتا "طاهر" و"نجس" إلى ما إذا كان الشيء نظيفًا أو متسخًا من الخارج. في الكتاب المقدس، الشخص الطاهر هو الشخص المناسب لخدمة الله، والشخص المقبول للمشاركة في عبادة الله. أما الشخص النجس فهو غير لائق لخدمة الله. هنا، يقصد بولس الطريقة التي ينجس بها الناس أنفسهم عندما يمارسون نشاطًا جنسيًا مخزيًا أو خاطئًا.</w:t>
      </w:r>
    </w:p>
    <w:p>
      <w:pPr>
        <w:bidi/>
      </w:pPr>
      <w:r>
        <w:rPr>
          <w:rtl/>
          <w:cs/>
          <w:lang w:val="ar_AE" w:bidi="ar_AE"/>
        </w:rPr>
      </w:r>
      <w:r>
        <w:rPr>
          <w:rtl/>
          <w:cs/>
          <w:lang w:val="ar_AE" w:bidi="ar_AE"/>
        </w:rPr>
        <w:t xml:space="preserve">توقفوا هنا وناقشوا في مجموعة الكلمات أو العبارات التي ستستخدمونها للتعبير عن </w:t>
      </w:r>
      <w:r>
        <w:rPr>
          <w:b/>
          <w:rtl/>
          <w:cs/>
          <w:lang w:val="ar_AE" w:bidi="ar_AE"/>
        </w:rPr>
        <w:t>النجاسة</w:t>
      </w:r>
      <w:r>
        <w:rPr>
          <w:rtl/>
          <w:cs/>
          <w:lang w:val="ar_AE" w:bidi="ar_AE"/>
        </w:rPr>
        <w:t>. ابحثوا في قاموس الكلمات الرئيسية عن كلمة نجس للمزيد من المعلومات. إذا كنتم قد ترجمتم هذه الكلمة بالفعل في سِفر آخر من الكتاب المُقدَّس، استخدموا نفس الكلمة التي استخدمتموها هناك. أوقِفوا الاستماع إلى هذا التسجيل الصوتي هنا.</w:t>
      </w:r>
    </w:p>
    <w:p>
      <w:pPr>
        <w:bidi/>
      </w:pPr>
      <w:r>
        <w:rPr>
          <w:rtl/>
          <w:cs/>
          <w:lang w:val="ar_AE" w:bidi="ar_AE"/>
        </w:rPr>
      </w:r>
      <w:r>
        <w:rPr>
          <w:rtl/>
          <w:cs/>
          <w:lang w:val="ar_AE" w:bidi="ar_AE"/>
        </w:rPr>
        <w:t>لاحقًا، يتحدث بولس عن عبادة الأصنام. هذه هي الطريقة التي يعبد بها الناس الصنم. والوثن هو شيء يصنعه الناس من أجل عبادة إله. يذكّر هذا الشيء الناس ببعض خصائص هذا الإله.</w:t>
      </w:r>
    </w:p>
    <w:p>
      <w:pPr>
        <w:bidi/>
      </w:pPr>
      <w:r>
        <w:rPr>
          <w:rtl/>
          <w:cs/>
          <w:lang w:val="ar_AE" w:bidi="ar_AE"/>
        </w:rPr>
      </w:r>
      <w:r>
        <w:rPr>
          <w:rtl/>
          <w:cs/>
          <w:lang w:val="ar_AE" w:bidi="ar_AE"/>
        </w:rPr>
        <w:t xml:space="preserve">توقفوا هنا وناقشوا في مجموعة الكلمات أو العبارات التي ستستخدمونها للتعبير عن </w:t>
      </w:r>
      <w:r>
        <w:rPr>
          <w:b/>
          <w:rtl/>
          <w:cs/>
          <w:lang w:val="ar_AE" w:bidi="ar_AE"/>
        </w:rPr>
        <w:t>عبادة الأوثان</w:t>
      </w:r>
      <w:r>
        <w:rPr>
          <w:rtl/>
          <w:cs/>
          <w:lang w:val="ar_AE" w:bidi="ar_AE"/>
        </w:rPr>
        <w:t>. ابحثوا عن كلمة وثن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الاستماع إلى هذا التسجيل الصوتي هنا.</w:t>
      </w:r>
    </w:p>
    <w:p>
      <w:pPr>
        <w:bidi/>
      </w:pPr>
      <w:r>
        <w:rPr>
          <w:rtl/>
          <w:cs/>
          <w:lang w:val="ar_AE" w:bidi="ar_AE"/>
        </w:rPr>
      </w:r>
      <w:r>
        <w:rPr>
          <w:rtl/>
          <w:cs/>
          <w:lang w:val="ar_AE" w:bidi="ar_AE"/>
        </w:rPr>
        <w:t xml:space="preserve">وإن الذين يستمرون في فعل هذه الشرور لن </w:t>
      </w:r>
      <w:r>
        <w:rPr>
          <w:b/>
          <w:rtl/>
          <w:cs/>
          <w:lang w:val="ar_AE" w:bidi="ar_AE"/>
        </w:rPr>
        <w:t>يرثوا</w:t>
      </w:r>
      <w:r>
        <w:rPr>
          <w:rtl/>
          <w:cs/>
          <w:lang w:val="ar_AE" w:bidi="ar_AE"/>
        </w:rPr>
        <w:t xml:space="preserve"> ملكوت الله. يرث الشخص أو يحصل على الممتلكات والثروة بعد وفاة شخص آخر. الله لن يموت أبداً، لذا فهذا لا يعني أن الناس سيرثون بعد موت الله. في الكتاب المقدس، يستخدم الناس كلمة "يرث" بمعنى الطريقة التي يبارك بها الله الناس كما وعد. يرث المؤمنون الخيرات التي يشاركها الرب يسوع مع جميع الذين يؤمنون به مخلّصًا. يرث المؤمنون أيضًا أو يحصلون على مكان في ملكوت الله. لمزيد من المعلومات عن كلمة ميراث، راجعوا كلمة ورث في قاموس الكلمات الرئيسية. استخدموا الكلمة أو العبارة ذاتها التي استخدمتموها في المقاطع السابقة لكلمة "يرِث".</w:t>
      </w:r>
    </w:p>
    <w:p>
      <w:pPr>
        <w:bidi/>
      </w:pPr>
      <w:r>
        <w:rPr>
          <w:rtl/>
          <w:cs/>
          <w:lang w:val="ar_AE" w:bidi="ar_AE"/>
        </w:rPr>
      </w:r>
      <w:r>
        <w:rPr>
          <w:rtl/>
          <w:cs/>
          <w:lang w:val="ar_AE" w:bidi="ar_AE"/>
        </w:rPr>
        <w:t xml:space="preserve">إن ملكوت الله ليس دولة على الأرض، بل هو طريقة لوصف كل مكان يحكمه الله. وفي هذا الملكوت، يطيع الناس الله ويعيشون في علاقة صحيحة معه. وبفضل الرب يسوع، أصبح من الممكن الآن أن يعيش الناس في علاقة صحيحة مع الله وأن يكونوا جزءًا من ملكوته.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ملكوت الله</w:t>
      </w:r>
      <w:r>
        <w:rPr>
          <w:rtl/>
          <w:cs/>
          <w:lang w:val="ar_AE" w:bidi="ar_AE"/>
        </w:rPr>
        <w:t>. ابحثوا في قاموس الكلمات الرئيسية عن تعبير ملكوت الله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 xml:space="preserve">ثم يتحدث بولس عن ثمر </w:t>
      </w:r>
      <w:r>
        <w:rPr>
          <w:b/>
          <w:rtl/>
          <w:cs/>
          <w:lang w:val="ar_AE" w:bidi="ar_AE"/>
        </w:rPr>
        <w:t>الروح</w:t>
      </w:r>
      <w:r>
        <w:rPr>
          <w:rtl/>
          <w:cs/>
          <w:lang w:val="ar_AE" w:bidi="ar_AE"/>
        </w:rPr>
        <w:t>. والروح أو الروح القدس هو روح الله. الروح القدس ليس مجرد قوة بل هو أقنوم. ولمزيدٍ من المعلومات عن الروح، ارجعوا إلى قاموس الكلمات الرئيسية. استخدموا الكلمة أو العبارة نفسها التي استخدمتموها في المقاطع السابقة للإشارة إلى كلمة "الروح القدس".</w:t>
      </w:r>
    </w:p>
    <w:p>
      <w:pPr>
        <w:bidi/>
      </w:pPr>
      <w:r>
        <w:rPr>
          <w:rtl/>
          <w:cs/>
          <w:lang w:val="ar_AE" w:bidi="ar_AE"/>
        </w:rPr>
      </w:r>
      <w:r>
        <w:rPr>
          <w:rtl/>
          <w:cs/>
          <w:lang w:val="ar_AE" w:bidi="ar_AE"/>
        </w:rPr>
        <w:t xml:space="preserve">يملأ الروح القدس المؤمنين </w:t>
      </w:r>
      <w:r>
        <w:rPr>
          <w:b/>
          <w:rtl/>
          <w:cs/>
          <w:lang w:val="ar_AE" w:bidi="ar_AE"/>
        </w:rPr>
        <w:t>بالسلام</w:t>
      </w:r>
      <w:r>
        <w:rPr>
          <w:rtl/>
          <w:cs/>
          <w:lang w:val="ar_AE" w:bidi="ar_AE"/>
        </w:rPr>
        <w:t>. فعندما يعيش الناس في سلام، فإنهم بخير تمامًا. هؤلاء الناس يعيشون حياة كاملة ويعيشون في وئام مع بعضهم بعضًا، ومع الطبيعة، والأهم من ذلك، مع الله. لمزيد من المعلومات عن السلام، راجعوا قاموس الكلمات الرئيسية. استخدموا الكلمة أو العبارة ذاتها التي استخدمتوها في المقاطع السابقة للإشارة إلى السلام.</w:t>
      </w:r>
    </w:p>
    <w:p>
      <w:pPr>
        <w:bidi/>
      </w:pPr>
      <w:r>
        <w:rPr>
          <w:rtl/>
          <w:cs/>
          <w:lang w:val="ar_AE" w:bidi="ar_AE"/>
        </w:rPr>
      </w:r>
      <w:r>
        <w:rPr>
          <w:rtl/>
          <w:cs/>
          <w:lang w:val="ar_AE" w:bidi="ar_AE"/>
        </w:rPr>
        <w:t>لا يوجد ناموس يحظر هذه الأمور. ويشير هذا القول إلى أي نوع من الشرائع، بما في ذلك القوانين التي تصنعها الحكومة والناموس الذي أعطاه الله لبني إسرائيل.</w:t>
      </w:r>
    </w:p>
    <w:p>
      <w:pPr>
        <w:bidi/>
      </w:pPr>
      <w:r>
        <w:rPr>
          <w:rtl/>
          <w:cs/>
          <w:lang w:val="ar_AE" w:bidi="ar_AE"/>
        </w:rPr>
      </w:r>
      <w:r>
        <w:rPr>
          <w:rtl/>
          <w:cs/>
          <w:lang w:val="ar_AE" w:bidi="ar_AE"/>
        </w:rPr>
        <w:t xml:space="preserve">بولس يسمي المؤمنين الذين ينتمون إلى </w:t>
      </w:r>
      <w:r>
        <w:rPr>
          <w:b/>
          <w:rtl/>
          <w:cs/>
          <w:lang w:val="ar_AE" w:bidi="ar_AE"/>
        </w:rPr>
        <w:t>المسيح</w:t>
      </w:r>
      <w:r>
        <w:rPr>
          <w:rtl/>
          <w:cs/>
          <w:lang w:val="ar_AE" w:bidi="ar_AE"/>
        </w:rPr>
        <w:t xml:space="preserve"> يسوع. لمزيد من المعلومات عن المسيح، راجعوا "قاموس الكلمات الرئيسية". استخدموا الكلمة أو العبارة ذاتها التي استخدمتم في المقاطع السابقة للإشارة إلى كلمة "المسيح".</w:t>
      </w:r>
    </w:p>
    <w:p>
      <w:pPr>
        <w:bidi/>
      </w:pPr>
      <w:r>
        <w:rPr>
          <w:rtl/>
          <w:cs/>
          <w:lang w:val="ar_AE" w:bidi="ar_AE"/>
        </w:rPr>
      </w:r>
      <w:r>
        <w:rPr>
          <w:rtl/>
          <w:cs/>
          <w:lang w:val="ar_AE" w:bidi="ar_AE"/>
        </w:rPr>
        <w:t xml:space="preserve">لقد </w:t>
      </w:r>
      <w:r>
        <w:rPr>
          <w:b/>
          <w:rtl/>
          <w:cs/>
          <w:lang w:val="ar_AE" w:bidi="ar_AE"/>
        </w:rPr>
        <w:t>صلب</w:t>
      </w:r>
      <w:r>
        <w:rPr>
          <w:rtl/>
          <w:cs/>
          <w:lang w:val="ar_AE" w:bidi="ar_AE"/>
        </w:rPr>
        <w:t xml:space="preserve"> المؤمنون طبيعتهم الخاطئة. وعندما يصلب شخص ما شخصًا آخر، فإنه يقتله على الصليب. وكان الناس يستخدمون الصليب أداةً لتعذيب وإعدام الأشخاص الذين كانوا يعتقدون أنهم من أسوأ المجرمين. ولمزيد من المعلومات عن فعل "صلب"، راجعوا كلمة "الصلب" في قاموس الكلمات الرئيسية، استخدموا الكلمة أو العبارة نفسها التي استخدمتموها في المقاطع السابقة لترجمة كلمة "مصلوب".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رسالة غلاطية 6: 1–10 واحفظوها في قلوبكم. </w:t>
      </w:r>
    </w:p>
    <w:p>
      <w:pPr>
        <w:bidi/>
      </w:pPr>
      <w:r>
        <w:rPr>
          <w:rtl/>
          <w:cs/>
          <w:lang w:val="ar_AE" w:bidi="ar_AE"/>
        </w:rPr>
      </w:r>
      <w:r>
        <w:rPr>
          <w:rtl/>
          <w:cs/>
          <w:lang w:val="ar_AE" w:bidi="ar_AE"/>
        </w:rPr>
        <w:t xml:space="preserve">استمعوا إلى النسخة الصوتية من رسالة غلاطية 6: 1–10 ثلاث مرات، ومن ثلاث ترجمات مختلفة، إن أمكن. </w:t>
      </w:r>
    </w:p>
    <w:p>
      <w:pPr>
        <w:bidi/>
      </w:pPr>
      <w:r>
        <w:rPr>
          <w:rtl/>
          <w:cs/>
          <w:lang w:val="ar_AE" w:bidi="ar_AE"/>
        </w:rPr>
      </w:r>
      <w:r>
        <w:rPr>
          <w:rtl/>
          <w:cs/>
          <w:lang w:val="ar_AE" w:bidi="ar_AE"/>
        </w:rPr>
        <w:t>وقِفوا الاستماع إلى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هذا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هذا التسجيل الصوتي هنا.</w:t>
      </w:r>
    </w:p>
    <w:p>
      <w:pPr>
        <w:pStyle w:val="ListBullet"/>
        <w:bidi/>
        <w:spacing w:line="240" w:lineRule="auto"/>
        <w:ind w:left="720"/>
      </w:pPr>
      <w:r>
        <w:rPr>
          <w:rtl/>
          <w:cs/>
          <w:lang w:val="ar_AE" w:bidi="ar_AE"/>
        </w:rPr>
      </w:r>
      <w:r>
        <w:rPr>
          <w:rtl/>
          <w:cs/>
          <w:lang w:val="ar_AE" w:bidi="ar_AE"/>
        </w:rPr>
        <w:t>مَن تعرفون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رسالة غلاطية 6: 1 - 10 من الترجمة التي تستسيغونها بالأكثر.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لقد طلب بولس من أهل غلاطية أن يدعوا الروح القدس يقودهم. يتحدث بولس الآن عمّا يريد الروح القدس المؤمنين أن يسلكوا فيه في مواقف محددة. يجب على المؤمنين أن يساعدوا بعضهم بعضًا بوداعة وتواضع. فليبتعد المؤمنون عن الكبرياء، بل عليهم أن يتصرفوا بصلاح تجاه جميع الناس. يذكّر بولس أهل غلاطية بأن الله سيكافئ الناس أو يعاقبهم يوماً ما على أعمالهم.</w:t>
      </w:r>
    </w:p>
    <w:p>
      <w:pPr>
        <w:bidi/>
      </w:pPr>
      <w:r>
        <w:rPr>
          <w:rtl/>
          <w:cs/>
          <w:lang w:val="ar_AE" w:bidi="ar_AE"/>
        </w:rPr>
      </w:r>
      <w:r>
        <w:rPr>
          <w:rtl/>
          <w:cs/>
          <w:lang w:val="ar_AE" w:bidi="ar_AE"/>
        </w:rPr>
        <w:t>إذا سار المؤمنون بالروح القدس، فسوف يعيشون حياة صالحة ويمكنهم مساعدة المؤمنين الآخرين الذين يخطئون. مع أن الروح القدس قد منح المؤمنين حياة جديدة، سيظل المؤمنون يرتكبون الأخطاء والخطايا، لذلك يتحدث بولس أولاً عما يجب فعله عندما يحدث هذا. يصف بولس بعض المؤمنين بأنهم روحانيون، وهذا يعني الأشخاص الناضجين الذين يطيعون الروح القدس. يحمل المؤمنون ثمار الروح، مثل اللطف، لذا يمكنهم مساعدة المؤمن الذي أخطأ.</w:t>
      </w:r>
    </w:p>
    <w:p>
      <w:pPr>
        <w:bidi/>
      </w:pPr>
      <w:r>
        <w:rPr>
          <w:rtl/>
          <w:cs/>
          <w:lang w:val="ar_AE" w:bidi="ar_AE"/>
        </w:rPr>
      </w:r>
      <w:r>
        <w:rPr>
          <w:rtl/>
          <w:cs/>
          <w:lang w:val="ar_AE" w:bidi="ar_AE"/>
        </w:rPr>
        <w:t>يجب على هؤلاء المؤمنين الناضجين مساعدة المؤمن الذي أخطأ حتى لا يرتكب الخطية مجددًا. وعلى المؤمنين الناضجين أن يساعدوا المؤمن الذي أخطأ بلطف على العودة إلى علاقة صحيحة مع الله ومع المؤمنين الآخرين. وإذ يساعد المؤمنون الناضجون المؤمنَ الذي أخطأ، يجب عليهم كذلك الحرص على عدم الوقوع في الخطية بدورهم.</w:t>
      </w:r>
    </w:p>
    <w:p>
      <w:pPr>
        <w:bidi/>
      </w:pPr>
      <w:r>
        <w:rPr>
          <w:rtl/>
          <w:cs/>
          <w:lang w:val="ar_AE" w:bidi="ar_AE"/>
        </w:rPr>
      </w:r>
      <w:r>
        <w:rPr>
          <w:rtl/>
          <w:cs/>
          <w:lang w:val="ar_AE" w:bidi="ar_AE"/>
        </w:rPr>
        <w:t>توقفوا هنا وناقشوا هذا السؤال في مجموعة: ارووا قصة عن موقف تصرف فيه شخص ما في مجتمعكم بطريقة خاطئة وأردت مساعدة هذا الشخص على التصرف بالطريقة الصحيحة. كيف ساعدتم هذا الشخص؟ لماذا ساعدتم هذا الشخص؟ أوقِفوا الاستماع إلى هذا التسجيل الصوتي هنا.</w:t>
      </w:r>
    </w:p>
    <w:p>
      <w:pPr>
        <w:bidi/>
      </w:pPr>
      <w:r>
        <w:rPr>
          <w:rtl/>
          <w:cs/>
          <w:lang w:val="ar_AE" w:bidi="ar_AE"/>
        </w:rPr>
      </w:r>
      <w:r>
        <w:rPr>
          <w:rtl/>
          <w:cs/>
          <w:lang w:val="ar_AE" w:bidi="ar_AE"/>
        </w:rPr>
        <w:t>هذه مجرد طريقة واحدة ينبغي للمؤمنين من خلالها أن يساعدوا بعضهم بعضاً. يقول بولس إن على المؤمنين أن يساعدوا بعضهم بعضاً في أي نوع من المشكلات أو الصعوبات، مثل الألم أو المعاناة أو الضعف. يُشبّه بولس هذه الصعوبات والمشكلات بعبء أو شيء ثقيل على الإنسان أن يحمله. وكما يساعد شخصٌ آخر في حمل الأعباء، يساعد المؤمنون المؤمنين الآخرين في حل مشكلاتهم. عندما يساعد المؤمنون بعضهم بعضاً، فإنهم يطيعون وصية المسيح بمحبة بعضهم بعضاً.</w:t>
      </w:r>
    </w:p>
    <w:p>
      <w:pPr>
        <w:bidi/>
      </w:pPr>
      <w:r>
        <w:rPr>
          <w:rtl/>
          <w:cs/>
          <w:lang w:val="ar_AE" w:bidi="ar_AE"/>
        </w:rPr>
      </w:r>
      <w:r>
        <w:rPr>
          <w:rtl/>
          <w:cs/>
          <w:lang w:val="ar_AE" w:bidi="ar_AE"/>
        </w:rPr>
        <w:t>توقفوا هنا وناقشوا هذا السؤال في مجموعة: ارووا قصة عن وقت واجهتم فيه مشكلة صعبة أو أمرًا لم تتحملوه، وقام أحد المؤمنين الآخرين بمساعدتكم. بمَ شعرتم قبل أن يساعدكم ذلك الشخص؟ بمَ شعرتم عندما ساعدكم ذلك الشخص؟ أوقِفوا الاستماع إلى هذا التسجيل الصوتي هنا.</w:t>
      </w:r>
    </w:p>
    <w:p>
      <w:pPr>
        <w:bidi/>
      </w:pPr>
      <w:r>
        <w:rPr>
          <w:rtl/>
          <w:cs/>
          <w:lang w:val="ar_AE" w:bidi="ar_AE"/>
        </w:rPr>
      </w:r>
      <w:r>
        <w:rPr>
          <w:rtl/>
          <w:cs/>
          <w:lang w:val="ar_AE" w:bidi="ar_AE"/>
        </w:rPr>
        <w:t>بما أن المؤمنون يعتنون ويساعدون ببعضهم بعضًا، فلا ينبغي للمؤمن أن يعتقد أنه أفضل من الشخص الذي يساعده. تذكّروا أن بولس قال في القسم الأخير إن المؤمنين يجب ألا يكونوا فخورين أو متكبرين. إذا اعتقد المؤمنون أنهم أفضل من غيرهم، فهم ليسوا لطفاء ولا يعتنون بالآخرين حقًا. فهم يكذبون على أنفسهم. هؤلاء المؤمنون ليسوا أكثر أهمية أو أفضل من غيرهم. في الواقع، إذا كان المؤمن مغروراً، يسهل كثيرًا على الشيطان أن يغويه، وهو ما حذر منه بولس للتو!</w:t>
      </w:r>
    </w:p>
    <w:p>
      <w:pPr>
        <w:bidi/>
      </w:pPr>
      <w:r>
        <w:rPr>
          <w:rtl/>
          <w:cs/>
          <w:lang w:val="ar_AE" w:bidi="ar_AE"/>
        </w:rPr>
      </w:r>
      <w:r>
        <w:rPr>
          <w:rtl/>
          <w:cs/>
          <w:lang w:val="ar_AE" w:bidi="ar_AE"/>
        </w:rPr>
        <w:t>بل يجب على كل مؤمن أن يفحص عمله، أو يفكر فيه بعناية. هنا، العمل يعني الطريقة التي يتصرف بها الشخص، بالإضافة إلى المهام والمسؤوليات التي يكلف الله الناس بها. يجب على كل مؤمن أن يحرص على أنه يتصرف بالطريقة الصحيحة. عندها يستطيع المؤمن أن يشعر بالافتخار الكتابي وأن يفرح عندما يفعل شيئًا صالحًا. يجب على المؤمنين ألا يقارنوا أنفسهم بالآخرين، وألا يسعدوا فحسب إذا شعروا بأنهم أفضل من الآخرين. وهذا لا يُظهر محبة للمؤمنين الآخرين ولا رغبة في مساعدتهم.</w:t>
      </w:r>
    </w:p>
    <w:p>
      <w:pPr>
        <w:bidi/>
      </w:pPr>
      <w:r>
        <w:rPr>
          <w:rtl/>
          <w:cs/>
          <w:lang w:val="ar_AE" w:bidi="ar_AE"/>
        </w:rPr>
      </w:r>
      <w:r>
        <w:rPr>
          <w:rtl/>
          <w:cs/>
          <w:lang w:val="ar_AE" w:bidi="ar_AE"/>
        </w:rPr>
        <w:t>يشبّه بولس المسؤوليات التي يعطيها الله لكل مؤمن بحمل أو كيس يحمله. يجب على كل مؤمن أن يركز على القيام بعمله، كما يحمل الشخص كيسه. وكان بولس يقصد أن المؤمنين مسؤولون أمام الله عن حياتهم وعن سلوكهم. وهذا يختلف عن الأعباء التي طلب بولس من المؤمنين أن يساعدوا بعضهم بعضاً فيها. يوضح بولس أنه على الرغم من أن المؤمنين مسؤولون عن أفعالهم، يجب عليهم في الوقت عينه مساعدة بعضهم بعضاً.</w:t>
      </w:r>
    </w:p>
    <w:p>
      <w:pPr>
        <w:bidi/>
      </w:pPr>
      <w:r>
        <w:rPr>
          <w:rtl/>
          <w:cs/>
          <w:lang w:val="ar_AE" w:bidi="ar_AE"/>
        </w:rPr>
      </w:r>
      <w:r>
        <w:rPr>
          <w:rtl/>
          <w:cs/>
          <w:lang w:val="ar_AE" w:bidi="ar_AE"/>
        </w:rPr>
        <w:t>توقفوا هنا وناقشوا هذا السؤال في مجموعة: احكوا قصة عن شخص كان فخورًا وكان يقارن باستمرار ما فعله بما فعله الآخرون. ما كان شعور الآخرين تجاه هذا الشخص المغتر؟ هل كان هذا الشخص المغتر نافعًا للآخرين؟ أوقِفوا الاستماع إلى هذا التسجيل الصوتي هنا.</w:t>
      </w:r>
    </w:p>
    <w:p>
      <w:pPr>
        <w:bidi/>
      </w:pPr>
      <w:r>
        <w:rPr>
          <w:rtl/>
          <w:cs/>
          <w:lang w:val="ar_AE" w:bidi="ar_AE"/>
        </w:rPr>
      </w:r>
      <w:r>
        <w:rPr>
          <w:rtl/>
          <w:cs/>
          <w:lang w:val="ar_AE" w:bidi="ar_AE"/>
        </w:rPr>
        <w:t>يعطي بولس مثالًا محددًا على الطريقة التي ينبغي للمؤمنين أن يساعدوا بها بعضهم بعضاً. يتحدث بولس عن الطريقة التي ينبغي للمؤمنين أن يعاملوا بها المعلمين. هؤلاء المعلمون أشخاص يعلمون كلمة الله أو رسالة الإنجيل للآخرين. ويعلّم هؤلاء المعلمون طوال الوقت، لذلك قد لا يكون لديهم الوقت الكافي لكسب المال من خلال أعمال أخرى. ينبغي على الأشخاص الذين يتعلمون من هؤلاء المعلمين أن يدعموهم ماديًا أو عينيًا. من المحتمل أن أهل غلاطية لم يقدموا الدعم لمعلميهم وأن أحدهم أخبر بولس بذلك.</w:t>
      </w:r>
    </w:p>
    <w:p>
      <w:pPr>
        <w:bidi/>
      </w:pPr>
      <w:r>
        <w:rPr>
          <w:rtl/>
          <w:cs/>
          <w:lang w:val="ar_AE" w:bidi="ar_AE"/>
        </w:rPr>
      </w:r>
      <w:r>
        <w:rPr>
          <w:rtl/>
          <w:cs/>
          <w:lang w:val="ar_AE" w:bidi="ar_AE"/>
        </w:rPr>
        <w:t>توقفوا هنا وناقشوا هذا السؤال في مجموعة: في ثقافتكم، كيف يعامل الناس المعلمين؟ كيف تُظهرون تقديركم واهتمامكم بالمعلمين؟ كيف يتوقع الناس من المعلمين أن يحصلوا على الطعام أو المال للعيش؟ أوقِفوا الاستماع إلى هذا التسجيل الصوتي هنا.</w:t>
      </w:r>
    </w:p>
    <w:p>
      <w:pPr>
        <w:bidi/>
      </w:pPr>
      <w:r>
        <w:rPr>
          <w:rtl/>
          <w:cs/>
          <w:lang w:val="ar_AE" w:bidi="ar_AE"/>
        </w:rPr>
      </w:r>
      <w:r>
        <w:rPr>
          <w:rtl/>
          <w:cs/>
          <w:lang w:val="ar_AE" w:bidi="ar_AE"/>
        </w:rPr>
        <w:t>ثم ينبّه بولس أهل غلاطية إلى ضرورة توخي الحذر في سلوكياتهم. لا يستطيع أي امرئ خداع الله. لا يمكن لامرئ أن يدعي الإيمان بالرب يسوع وفي الوقت نفسه يستمر في العيش في الخطية. يخدع أهل غلاطية أنفسهم إذا ظنوا أن الله لن يرى خطاياهم ويعاقبهم.</w:t>
      </w:r>
    </w:p>
    <w:p>
      <w:pPr>
        <w:bidi/>
      </w:pPr>
      <w:r>
        <w:rPr>
          <w:rtl/>
          <w:cs/>
          <w:lang w:val="ar_AE" w:bidi="ar_AE"/>
        </w:rPr>
      </w:r>
      <w:r>
        <w:rPr>
          <w:rtl/>
          <w:cs/>
          <w:lang w:val="ar_AE" w:bidi="ar_AE"/>
        </w:rPr>
        <w:t>يوضح بولس هذا بقول مشهور. فما يزرعه الإنسان إياه يحصد. يقارن بولس بين كيف يزرع الناس وكيف يعيشون. ما يفعله الناس في حياتهم يشبه ما يزرعه الإنسان. سينال الناس يومًا ما من الله نتيجة طريقة عيشهم سواء كانت صالحة أو شريرة. يشبه هذا الطريقة التي يحصد بها الإنسان النباتات التي تنمو. يستخدم بولس هذا القول ليشرح أن الله سيعامل الناس بحسب أعمالهم. سيكافئ الله الذين يطيعون الروح. وسيعاقب الخطاة.</w:t>
      </w:r>
    </w:p>
    <w:p>
      <w:pPr>
        <w:bidi/>
      </w:pPr>
      <w:r>
        <w:rPr>
          <w:rtl/>
          <w:cs/>
          <w:lang w:val="ar_AE" w:bidi="ar_AE"/>
        </w:rPr>
      </w:r>
      <w:r>
        <w:rPr>
          <w:rtl/>
          <w:cs/>
          <w:lang w:val="ar_AE" w:bidi="ar_AE"/>
        </w:rPr>
        <w:t>يقارن بولس الشخص الذي يفعل الأشياء بسبب طبيعته الخاطئة بالشخص الذي يزرع البذور في تربة ملوثة أو سيئة. لن يحصد الزارع نباتات جيدة من تربة سيئة. وبالمثل، فإن الشخص الذي يعيش في الخطية يحصد الفساد، مما يعني أن هذا الشخص سينتهي إلى الهلاك. ثم يقارن بولس الشخص الذي يفعل الأشياء التي ترضي الروح القدس بالشخص الذي يزرع في أرض جيدة. يحصد الزارع النباتات الجيدة من التربة الجيدة. وبالمثل، فإن الشخص الذي يطيع الروح ينال الحياة الأبدية. الحياة الأبدية هي حياة مع الله لن تنتهي أبدًا. لا يقصد بولس أن على المؤمنين القيام بأعمال معينة لكي يخلصهم الله. لقد قال بولس بالفعل إن الله يخلص الناس بالإيمان. لكن على الناس الذين يخلّصهم الله أن يطيعوا الروح، وسيكافئ الله هؤلاء الناس على سلوكهم.</w:t>
      </w:r>
    </w:p>
    <w:p>
      <w:pPr>
        <w:bidi/>
      </w:pPr>
      <w:r>
        <w:rPr>
          <w:rtl/>
          <w:cs/>
          <w:lang w:val="ar_AE" w:bidi="ar_AE"/>
        </w:rPr>
      </w:r>
      <w:r>
        <w:rPr>
          <w:rtl/>
          <w:cs/>
          <w:lang w:val="ar_AE" w:bidi="ar_AE"/>
        </w:rPr>
        <w:t>توقفوا هنا وناقشوا هذا السؤال في مجموعة: ارووا قصة عن وقت زرعتم فيه أنتم أو شخص تعرفونه بذورًا في تربة جيدة واعتنيتم بها. ثم احكوا قصة عن وقت زرعتم فيه البذور في تربة غير صالحة. ما أنواع النباتات التي تنمو في كل تربة؟ أوقِفوا الاستماع إلى هذا التسجيل الصوتي هنا.</w:t>
      </w:r>
    </w:p>
    <w:p>
      <w:pPr>
        <w:bidi/>
      </w:pPr>
      <w:r>
        <w:rPr>
          <w:rtl/>
          <w:cs/>
          <w:lang w:val="ar_AE" w:bidi="ar_AE"/>
        </w:rPr>
      </w:r>
      <w:r>
        <w:rPr>
          <w:rtl/>
          <w:cs/>
          <w:lang w:val="ar_AE" w:bidi="ar_AE"/>
        </w:rPr>
        <w:t>لذلك يشجع بولس أهل غلاطية على ألا يحبطوا ويتوقفوا عن فعل الصلاح. في الوقت المناسب الذي يختاره الله، سيكافئ الله المؤمنين، تمامًا كما يجمع الشخص حصادًا جيدًا في أوانه. لذلك، ما دامت لهم فرصة، أي ما داموا على قيد الحياة، يجب على المؤمنين أن يفعلوا الخير للجميع، وخاصة للمؤمنين الآخرين. إن المؤمنين جزء من عائلة الله وعليهم أن يعتنوا ببعضهم بعضًا كما ينبغي للعائلة!</w:t>
      </w:r>
    </w:p>
    <w:p>
      <w:pPr>
        <w:bidi/>
      </w:pPr>
      <w:r>
        <w:rPr>
          <w:rtl/>
          <w:cs/>
          <w:lang w:val="ar_AE" w:bidi="ar_AE"/>
        </w:rPr>
      </w:r>
      <w:r>
        <w:rPr>
          <w:rtl/>
          <w:cs/>
          <w:lang w:val="ar_AE" w:bidi="ar_AE"/>
        </w:rPr>
        <w:t>توقفوا هنا وناقشوا هذا السؤال في مجموعة: تحدثوا عن بعض النباتات الشائعة التي يزرعها الناس بغرض الغذاء. متى يكتمل نمو تلك النباتات وتصبح جاهزة ليجمع الناس منها الطعام؟ من الذي يجعل النباتات تنمو وتكون جاهزة؟ ما الذي يجب على الناس فعله أثناء انتظارهم نمو النبات؟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رسالة غلاطية 6: 1–10 من الترجمة التي تستسيغونها 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ستُحدِّد المجموعة الأجزاء والشخصيات ومواقع الأحداث في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يتحدث بولس عن الطريقة التي يريد بها الروح القدس الناس أن يتصرفوا في مواقف معينة. ينبغي للمؤمنين مساعدة بعضهم بعضًا ودعم كل منهم الآخر بلطف. وألَّا يفخروا أو يخدعوا أنفسهم، بل يجب أن يفكروا بما يليق في العمل الذي يفعلونه.</w:t>
      </w:r>
    </w:p>
    <w:p>
      <w:pPr>
        <w:bidi/>
      </w:pPr>
      <w:r>
        <w:rPr>
          <w:rtl/>
          <w:cs/>
          <w:lang w:val="ar_AE" w:bidi="ar_AE"/>
        </w:rPr>
      </w:r>
      <w:r>
        <w:rPr>
          <w:b/>
          <w:rtl/>
          <w:cs/>
          <w:lang w:val="ar_AE" w:bidi="ar_AE"/>
        </w:rPr>
        <w:t>في الجزء الثاني:</w:t>
      </w:r>
      <w:r>
        <w:rPr>
          <w:rtl/>
          <w:cs/>
          <w:lang w:val="ar_AE" w:bidi="ar_AE"/>
        </w:rPr>
        <w:t xml:space="preserve"> يشرح بولس أن الله سيعاقب الناس الذين يخطئون وسيكافئ أولئك الذين يطيعون الروح. لذلك يجب على أهل غلاطية ألا يستسلموا، بل عليهم الاستمرار في معاملة كل شخص معاملة حسنة.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المؤمن الذي يخطئ</w:t>
      </w:r>
    </w:p>
    <w:p>
      <w:pPr>
        <w:pStyle w:val="ListBullet"/>
        <w:bidi/>
        <w:spacing w:line="240" w:lineRule="auto"/>
        <w:ind w:left="720"/>
      </w:pPr>
      <w:r>
        <w:rPr>
          <w:rtl/>
          <w:cs/>
          <w:lang w:val="ar_AE" w:bidi="ar_AE"/>
        </w:rPr>
      </w:r>
      <w:r>
        <w:rPr>
          <w:rtl/>
          <w:cs/>
          <w:lang w:val="ar_AE" w:bidi="ar_AE"/>
        </w:rPr>
        <w:t>الروح</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الأشخاص الذين يعلّمون كلمة الله</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بولس الجزء الأول عندما يدعو المؤمنين "إخوة". مرة أخرى، يُظهر بولس محبته لأهل غلاطية واهتمامه بهم. كما يذكّر أهل غلاطية بأن المؤمنين هم أعضاء في عائلة واحدة، تمامًا كما يكررها في نهاية المقطع. تقع على أعضاء العائلة مسؤولية العناية ببعضهم بعضًا ومحبة كل منهم الآخر.</w:t>
      </w:r>
    </w:p>
    <w:p>
      <w:pPr>
        <w:bidi/>
      </w:pPr>
      <w:r>
        <w:rPr>
          <w:rtl/>
          <w:cs/>
          <w:lang w:val="ar_AE" w:bidi="ar_AE"/>
        </w:rPr>
      </w:r>
      <w:r>
        <w:rPr>
          <w:rtl/>
          <w:cs/>
          <w:lang w:val="ar_AE" w:bidi="ar_AE"/>
        </w:rPr>
        <w:t>توقفوا هنا وناقشوا هذا السؤال في مجموعة: في ثقافتكم، كيف ينبغي لأفراد الأسرة أن يعاملوا بعضهم بعضاً؟ عندما يقع شخص ما في مشكلة أو في موقف صعب، فماذا ينبغي لعائلته أن تفعل لمساعدته؟ أوقِفوا الاستماع إلى هذا التسجيل الصوتي هنا.</w:t>
      </w:r>
    </w:p>
    <w:p>
      <w:pPr>
        <w:bidi/>
      </w:pPr>
      <w:r>
        <w:rPr>
          <w:rtl/>
          <w:cs/>
          <w:lang w:val="ar_AE" w:bidi="ar_AE"/>
        </w:rPr>
      </w:r>
      <w:r>
        <w:rPr>
          <w:rtl/>
          <w:cs/>
          <w:lang w:val="ar_AE" w:bidi="ar_AE"/>
        </w:rPr>
        <w:t>يبدأ بولس بذكر أحد أساليب اعتناء المؤمنين ببعضهم بعضًا. عندما يخطئ أحد المؤمنين، ينبغي للمؤمنين الذين يطيعون الروح القدس أن يردّوا ذلك المؤمن بلطف. يستخدم بولس كلمة تعني إعادة شيء ما إلى حالته الأصلية، كما يُصلح الناس شبكة صيد أو تجبير عظم مكسور. وبالمثل، يساعد المؤمنون الآخرون المؤمن الذي أخطأ على طاعة الروح مرة أخرى. هؤلاء المؤمنون يذكّرون ويشجعون ويُقَوِّمون المؤمن الذي أخطأ. يحذر بولس المؤمنين الذين يساعدون ذلك المؤمن بأن يحترسوا. بينما يتحدث المؤمنون عن تلك الخطية، وربما يتعاملون مع الأشياء التي تجعل الناس يرغبون في ارتكاب الخطية، قد يشعر المؤمنون بالإغراء أو الرغبة في ارتكاب الخطية. قد يرغب المؤمنون في الشعور بالفخر لأنهم لم يرتكبوا الخطية مثل المؤمن الذي ارتكبها. قد يشعر هؤلاء المؤمنون بمشاعر سيئة تجاه المؤمن الذي ارتكب الخطية. ويقول بولس "لا تفعلوا هذا!"</w:t>
      </w:r>
    </w:p>
    <w:p>
      <w:pPr>
        <w:bidi/>
      </w:pPr>
      <w:r>
        <w:rPr>
          <w:rtl/>
          <w:cs/>
          <w:lang w:val="ar_AE" w:bidi="ar_AE"/>
        </w:rPr>
      </w:r>
      <w:r>
        <w:rPr>
          <w:rtl/>
          <w:cs/>
          <w:lang w:val="ar_AE" w:bidi="ar_AE"/>
        </w:rPr>
        <w:t>توقفوا هنا وناقشوا هذا السؤال في مجموعة: كيف تعبرون في لغتكم عن الطريقة التي يشعر بها الناس برغبة في ارتكاب الخطية يستحلون اقترافها؟ كيف تحذرون شخصًا ما ليحترس من اقتراف ذلك الفعل الخاطئ؟ أوقِفوا الاستماع إلى هذا التسجيل الصوتي هنا.</w:t>
      </w:r>
    </w:p>
    <w:p>
      <w:pPr>
        <w:bidi/>
      </w:pPr>
      <w:r>
        <w:rPr>
          <w:rtl/>
          <w:cs/>
          <w:lang w:val="ar_AE" w:bidi="ar_AE"/>
        </w:rPr>
      </w:r>
      <w:r>
        <w:rPr>
          <w:rtl/>
          <w:cs/>
          <w:lang w:val="ar_AE" w:bidi="ar_AE"/>
        </w:rPr>
        <w:t>ينبغي للمؤمنين أن يساعدوا بعضهم بعضًا، كما يساعد المرء أخاه على حمل شيء ثقيل. ينبغي للمؤمنين تقديم المساعدة في جميع أنواع المواقف، مثل عندما يعاني الناس أو لا يملكون شيئاً يحتاجون إليه. وبهذه الطريقة، يتمّم المؤمنون بشريعة المسيح أو يطيعونها. إن شريعة المسيح هي وصية الرب يسوع بمحبة بعضنا بعضاً.</w:t>
      </w:r>
    </w:p>
    <w:p>
      <w:pPr>
        <w:bidi/>
      </w:pPr>
      <w:r>
        <w:rPr>
          <w:rtl/>
          <w:cs/>
          <w:lang w:val="ar_AE" w:bidi="ar_AE"/>
        </w:rPr>
      </w:r>
      <w:r>
        <w:rPr>
          <w:rtl/>
          <w:cs/>
          <w:lang w:val="ar_AE" w:bidi="ar_AE"/>
        </w:rPr>
        <w:t>يحذر بولس المؤمنين من أن يعتقدوا أنهم أهم من الآخرين أو أنهم أهم من أن يساعدوا بعضهم بعضاً. الأشخاص الذين يعتقدون هذه الأشياء يكذبون على أنفسهم. فليس من مؤمن أفضل من آخر. لا يريد الروح أن يكون الناس متكبرين هكذا، بل لطفاء.</w:t>
      </w:r>
    </w:p>
    <w:p>
      <w:pPr>
        <w:bidi/>
      </w:pPr>
      <w:r>
        <w:rPr>
          <w:rtl/>
          <w:cs/>
          <w:lang w:val="ar_AE" w:bidi="ar_AE"/>
        </w:rPr>
      </w:r>
      <w:r>
        <w:rPr>
          <w:rtl/>
          <w:cs/>
          <w:lang w:val="ar_AE" w:bidi="ar_AE"/>
        </w:rPr>
        <w:t>بل ينبغي لكل مؤمن أن يفحص عمله. إذا كان عمل المؤمن صالحاً، فيمكن للمؤمن أن يفتخر أو يفرح لأنه فعل ما أمر الله به. عندما لا يخدع المؤمنون أنفسهم، يمكنهم أن يروا كيف قادهم الروح القدس. لا يتعيّن على المؤمنين أن يقارنوا أنفسهم ببشرٍ آخرين لإثبات أنهم أفضل. بإمكان المؤمنين أن يفرحوا بما فعله الله في حياتهم!</w:t>
      </w:r>
    </w:p>
    <w:p>
      <w:pPr>
        <w:bidi/>
      </w:pPr>
      <w:r>
        <w:rPr>
          <w:rtl/>
          <w:cs/>
          <w:lang w:val="ar_AE" w:bidi="ar_AE"/>
        </w:rPr>
      </w:r>
      <w:r>
        <w:rPr>
          <w:rtl/>
          <w:cs/>
          <w:lang w:val="ar_AE" w:bidi="ar_AE"/>
        </w:rPr>
        <w:t>توقفوا هنا وناقشوا هذا السؤال في مجموعة: يتحدث بولس عن طريقتين يفكر بهما الناس بصلاح أنفسهم. أحدها هو اعتقاد الناس بأنهم أفضل من غيرهم. هذا نوع من الكبرياء. ويتحدث بولس أيضًا عن شعور الناس بالسرور والابتهاج لأنهم يؤدون عملهم على أكمل وجه. ما الكلمات الموجودة في لغتك للتحدث عن هاتين الطريقتين المختلفتين اللتين يفكر بهما الناس بصلاح عن أنفسهم؟ أوقِفوا الاستماع إلى هذا التسجيل الصوتي هنا.</w:t>
      </w:r>
    </w:p>
    <w:p>
      <w:pPr>
        <w:bidi/>
      </w:pPr>
      <w:r>
        <w:rPr>
          <w:rtl/>
          <w:cs/>
          <w:lang w:val="ar_AE" w:bidi="ar_AE"/>
        </w:rPr>
      </w:r>
      <w:r>
        <w:rPr>
          <w:rtl/>
          <w:cs/>
          <w:lang w:val="ar_AE" w:bidi="ar_AE"/>
        </w:rPr>
        <w:t>إحدى الطرق التي يمكن للمؤمنين من خلالها أن يساعدوا بعضهم بعضًا هي دعم الأشخاص الذين يعلّمون كلمة الله. قد يكون هؤلاء الأشخاص كبولس يقضون كل وقتهم في تعليم الآخرين عن الله. يشارك المؤمنون الذين يتعلمون من هؤلاء المعلمين أشياء جيدة مثل الطعام أو المال مع المؤمنين الذين يعلمونهم.</w:t>
      </w:r>
    </w:p>
    <w:p>
      <w:pPr>
        <w:bidi/>
      </w:pPr>
      <w:r>
        <w:rPr>
          <w:rtl/>
          <w:cs/>
          <w:lang w:val="ar_AE" w:bidi="ar_AE"/>
        </w:rPr>
      </w:r>
      <w:r>
        <w:rPr>
          <w:rtl/>
          <w:cs/>
          <w:lang w:val="ar_AE" w:bidi="ar_AE"/>
        </w:rPr>
        <w:t>وفي الجزء الثاني، يحض بولس المؤمنين مرة أخرى على عدم خداع أنفسهم. هذا تحذير شائع. يقصد بولس أن أهل غلاطية يمكنهم أن يكونوا على يقين تام بأنه لا يمكن لأحد أن يسخر من الله أو يخدعه. يقتبس بولس مثلاً من المحتمل أن يكون أهل غلاطية على دراية به، لذلك لا يقول إنه يقتبس شيئاً ما. يقول بولس: "ما يزرعه الإنسان في حقله هو ما سيحصده". ثم يشرح كيف ينطبق هذا القول على طريقة عيشهم لحياتهم. يتحدث بولس عن الجسد والروح باعتبارهما نوعين من الحقول التي تعطي حصادًا مختلفًا. يختار الناس أن يطيعوا أحدهما أو الآخر، مثل الشخص الذي يزرع في تربة جيدة أو رديئة. يحصد الناس الفساد أو الموت عندما يطيعون الجسد، أو ينالون الحياة الأبدية لأنهم يطيعون الروح.</w:t>
      </w:r>
    </w:p>
    <w:p>
      <w:pPr>
        <w:bidi/>
      </w:pPr>
      <w:r>
        <w:rPr>
          <w:rtl/>
          <w:cs/>
          <w:lang w:val="ar_AE" w:bidi="ar_AE"/>
        </w:rPr>
      </w:r>
      <w:r>
        <w:rPr>
          <w:rtl/>
          <w:cs/>
          <w:lang w:val="ar_AE" w:bidi="ar_AE"/>
        </w:rPr>
        <w:t>توقفوا هنا وناقشوا هذا السؤال في مجموعة: يقتبس بولس مثلاً أو قولاً حكيماً. كيف تُظهرون بلغتكم أنكم تقتبسون قولاً حكيماً؟ ناقشوا كيف تريدون ترجمة مقاربة بولس بين أسلوب حياة الناس وطريقة زراعة النباتات. أوقِفوا الاستماع إلى هذا التسجيل الصوتي هنا.</w:t>
      </w:r>
    </w:p>
    <w:p>
      <w:pPr>
        <w:bidi/>
      </w:pPr>
      <w:r>
        <w:rPr>
          <w:rtl/>
          <w:cs/>
          <w:lang w:val="ar_AE" w:bidi="ar_AE"/>
        </w:rPr>
      </w:r>
      <w:r>
        <w:rPr>
          <w:rtl/>
          <w:cs/>
          <w:lang w:val="ar_AE" w:bidi="ar_AE"/>
        </w:rPr>
        <w:t>بسبب رجائهم في المكافأة، لا ينبغي لأهل غلاطية أن يتعبوا أو يصابوا بالإحباط، بل ينبغي عليهم الاستمرار في فعل الخير. يتحدث بولس عما سيحدث في الوقت المناسب أو الوقت الذي اختاره الله. وربما يقصد بولس عندما يعود الرب يسوع. حينئذٍ سيكافئ الله المؤمنين. لذلك ينبغي للمؤمنين أن يفعلوا الخير للجميع، وخاصة إخوانهم المؤمنين، الذين هم جميعاً جزء من عائلة الله.</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رسالة غلاطية 6: 1 - 10 من الترجمة التي تستسيغونها بالأكثر.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من أهل غلاطية</w:t>
      </w:r>
    </w:p>
    <w:p>
      <w:pPr>
        <w:pStyle w:val="ListBullet"/>
        <w:bidi/>
        <w:spacing w:line="240" w:lineRule="auto"/>
        <w:ind w:left="720"/>
      </w:pPr>
      <w:r>
        <w:rPr>
          <w:rtl/>
          <w:cs/>
          <w:lang w:val="ar_AE" w:bidi="ar_AE"/>
        </w:rPr>
      </w:r>
      <w:r>
        <w:rPr>
          <w:rtl/>
          <w:cs/>
          <w:lang w:val="ar_AE" w:bidi="ar_AE"/>
        </w:rPr>
        <w:t>المؤمن الذي يخطئ</w:t>
      </w:r>
    </w:p>
    <w:p>
      <w:pPr>
        <w:pStyle w:val="ListBullet"/>
        <w:bidi/>
        <w:spacing w:line="240" w:lineRule="auto"/>
        <w:ind w:left="720"/>
      </w:pPr>
      <w:r>
        <w:rPr>
          <w:rtl/>
          <w:cs/>
          <w:lang w:val="ar_AE" w:bidi="ar_AE"/>
        </w:rPr>
      </w:r>
      <w:r>
        <w:rPr>
          <w:rtl/>
          <w:cs/>
          <w:lang w:val="ar_AE" w:bidi="ar_AE"/>
        </w:rPr>
        <w:t>الروح</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الأشخاص الذين يعلّمون كلمة الله</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عليكم كمجموعة تمثيل هذا المقطع مرتَين، ويجب أن تُمثِّلوا المقطع بلُغتكم.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مواضع معينة من القصة، توقَّفوا عن التمثيل، واطرحوا على الشخصين اللذين يؤديان دور الجاسوسين السؤال التالي: "بمَ تشعر أو فيمَ تفكِّر؟" على مَن يؤدِّي الدور أن يجيب بما كان سيشعر به أو يفكِّر فيه لو كان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"أيها الإخوة والأخوات، إذا ارتكب أحد في مجموعتكم خطأً، فعليكم أنتم الذين تتبعون الروح أن تساعدوا بلطف في تقويم ذلك الأخ. ولكن احذروا أن تقعوا أنتم أنفسكم في التجربة عينها، مثل هذه المشكلات والمتاعب تُثقل كاهلكم. فساعدوا بعضكم بعضًا على حملها. فإنكم تتبعون الناموس الذي وضعه المسيح".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المسيح: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المؤمن الذي يرتكب الخطية: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المؤمنين الذين يساعدون الشخص الذي ارتكب الخطية: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"أقول هذه الأشياء لأنه إذا ظن أحد أنه ذو شأن، وهو ليس كذلك، فإن ذلك الشخص يكذب على نفسه. على كل إنسان أن يفحص أعماله ليرى إن كانت صالحة. فإن كانت صالحة، فليفرح بما عمل. ولا يقارن أعماله بأعمال غيره. بل ليؤدِّ كلٌّ منا العمل الذي أوكله الله إليه، كما يؤدّي كلٌّ منا عمله. وإذا علَّمكم أحدٌ كلمة الله، فأشركوه في الخير الذي عندكم".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"كيف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"لا تكذبوا على أنفسكم. لا يمكنكم خداع الله. أقول هذا لأن ما يزرعه الإنسان سيحصده. والشخص الذي يفعل ما يرضي طبيعته الخاطئة يشبه الشخص الذي يزرع البذور في أرض رديئة. لا ينال ذلك الشخص إلا الموت، مثل الشخص الذي يجمع محاصيل ردية. إن الشخص الذي يفعل ما يرضي الروح يشبه الشخص الذي يزرع البذور في أرض جيدة. أما ذلك الشخص فينال الحياة الأبدية، كما ينال الإنسان محصولاً وفيراً. لذلك لا تيأسوا ولا تتوقفوا عن فعل الخير والصلاح. إذا لم نستسلم، فسنحصل على الحياة الأبدية في الوقت المناسب، مثل الحصاد الوفير. كلما سنحت لنا الفرصة، يجب أن نعامل كل شخص معاملة حسنة، وخاصة أولئك الذين هم من المؤمنين.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الأشخاص الذين يؤدّون دور المؤمنين من أهل غلاطية: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رسالة غلاطية 6: 1 - 10 من الترجمة التي تستسيغونها بالأكثر.</w:t>
      </w:r>
    </w:p>
    <w:p>
      <w:pPr>
        <w:bidi/>
      </w:pPr>
      <w:r>
        <w:rPr>
          <w:rtl/>
          <w:cs/>
          <w:lang w:val="ar_AE" w:bidi="ar_AE"/>
        </w:rPr>
      </w:r>
      <w:r>
        <w:rPr>
          <w:rtl/>
          <w:cs/>
          <w:lang w:val="ar_AE" w:bidi="ar_AE"/>
        </w:rPr>
        <w:t>أوقِفوا الاستماع إلى هذا التسجيل الصوتي هنا.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يدعو بولس المؤمنين في غلاطية "</w:t>
      </w:r>
      <w:r>
        <w:rPr>
          <w:b/>
          <w:rtl/>
          <w:cs/>
          <w:lang w:val="ar_AE" w:bidi="ar_AE"/>
        </w:rPr>
        <w:t>إخوة</w:t>
      </w:r>
      <w:r>
        <w:rPr>
          <w:rtl/>
          <w:cs/>
          <w:lang w:val="ar_AE" w:bidi="ar_AE"/>
        </w:rPr>
        <w:t xml:space="preserve">". وبما أن الله هو أبو جميع المؤمنين، فإن جميع المؤمنين مثل الإخوة والأخوات. لمزيد من المعلومات عن الإخوة، ارجعوا إلى كلمة "مؤمن" في "قاموس الكلمات الرئيسية". استخدموا الكلمة أو العبارة نفسها التي استخدمتموها في المقاطع السابقة للإشارة إلى كلمة "الإخوة". </w:t>
      </w:r>
    </w:p>
    <w:p>
      <w:pPr>
        <w:bidi/>
      </w:pPr>
      <w:r>
        <w:rPr>
          <w:rtl/>
          <w:cs/>
          <w:lang w:val="ar_AE" w:bidi="ar_AE"/>
        </w:rPr>
      </w:r>
      <w:r>
        <w:rPr>
          <w:rtl/>
          <w:cs/>
          <w:lang w:val="ar_AE" w:bidi="ar_AE"/>
        </w:rPr>
        <w:t xml:space="preserve">يتحدث بولس عما يجب فعله عندما </w:t>
      </w:r>
      <w:r>
        <w:rPr>
          <w:b/>
          <w:rtl/>
          <w:cs/>
          <w:lang w:val="ar_AE" w:bidi="ar_AE"/>
        </w:rPr>
        <w:t>يخطئ</w:t>
      </w:r>
      <w:r>
        <w:rPr>
          <w:rtl/>
          <w:cs/>
          <w:lang w:val="ar_AE" w:bidi="ar_AE"/>
        </w:rPr>
        <w:t xml:space="preserve"> المؤمن. الخطية هي التمرُّد على الله. لمزيد من المعلومات بشأن الخطية، برجاء الرجوع إلى "قاموس الكلمات الرئيسية". استخدموا الكلمة أو العبارة ذاتها التي استخدمتم في المقاطع السابقة للإشارة إلى كلمة خطية.</w:t>
      </w:r>
    </w:p>
    <w:p>
      <w:pPr>
        <w:bidi/>
      </w:pPr>
      <w:r>
        <w:rPr>
          <w:rtl/>
          <w:cs/>
          <w:lang w:val="ar_AE" w:bidi="ar_AE"/>
        </w:rPr>
      </w:r>
      <w:r>
        <w:rPr>
          <w:rtl/>
          <w:cs/>
          <w:lang w:val="ar_AE" w:bidi="ar_AE"/>
        </w:rPr>
        <w:t xml:space="preserve">ينبغي للمؤمنين الذين يطيعون </w:t>
      </w:r>
      <w:r>
        <w:rPr>
          <w:b/>
          <w:rtl/>
          <w:cs/>
          <w:lang w:val="ar_AE" w:bidi="ar_AE"/>
        </w:rPr>
        <w:t>الروح</w:t>
      </w:r>
      <w:r>
        <w:rPr>
          <w:rtl/>
          <w:cs/>
          <w:lang w:val="ar_AE" w:bidi="ar_AE"/>
        </w:rPr>
        <w:t xml:space="preserve"> أن يساعدوا المؤمن الذي يخطئ. والروح أو الروح القدس هو روح الله. ولمزيدٍ من المعلومات عن الروح، ارجعوا إلى قاموس الكلمات الرئيسية. استخدموا الكلمة أو العبارة نفسها التي استخدمتموها في المقاطع السابقة للإشارة إلى كلمة "الروح القدس".</w:t>
      </w:r>
    </w:p>
    <w:p>
      <w:pPr>
        <w:bidi/>
      </w:pPr>
      <w:r>
        <w:rPr>
          <w:rtl/>
          <w:cs/>
          <w:lang w:val="ar_AE" w:bidi="ar_AE"/>
        </w:rPr>
      </w:r>
      <w:r>
        <w:rPr>
          <w:rtl/>
          <w:cs/>
          <w:lang w:val="ar_AE" w:bidi="ar_AE"/>
        </w:rPr>
        <w:t>عندما يساعد المؤمنون بعضهم بعضاً في مواجهة صعوباتهم، فإنهم بذلك يطيعون ناموس المسيح. هذه هي الوصية التي أعطاها يسوع لشعبه أن يحبوا الآخرين. المسيح هو لقب يُطلق على يسوع، وهو يُذكّر المؤمنين بأن يسوع هو المسيح المنتظر. لمزيد من المعلومات عن المسيح، راجعوا "قاموس الكلمات الرئيسية". استخدموا الكلمة أو العبارة ذاتها التي استخدمتم في المقاطع السابقة للإشارة إلى كلمة "المسيح".</w:t>
      </w:r>
    </w:p>
    <w:p>
      <w:pPr>
        <w:bidi/>
      </w:pPr>
      <w:r>
        <w:rPr>
          <w:rtl/>
          <w:cs/>
          <w:lang w:val="ar_AE" w:bidi="ar_AE"/>
        </w:rPr>
      </w:r>
      <w:r>
        <w:rPr>
          <w:rtl/>
          <w:cs/>
          <w:lang w:val="ar_AE" w:bidi="ar_AE"/>
        </w:rPr>
        <w:t xml:space="preserve">توقفوا هنا وناقشوا في مجموعة الكلمة أو العبارة التي ستستخدمونها لتوضيح </w:t>
      </w:r>
      <w:r>
        <w:rPr>
          <w:b/>
          <w:rtl/>
          <w:cs/>
          <w:lang w:val="ar_AE" w:bidi="ar_AE"/>
        </w:rPr>
        <w:t>ناموس المسيح</w:t>
      </w:r>
      <w:r>
        <w:rPr>
          <w:rtl/>
          <w:cs/>
          <w:lang w:val="ar_AE" w:bidi="ar_AE"/>
        </w:rPr>
        <w:t>. أوقِفوا الاستماع إلى هذا التسجيل الصوتي هنا.</w:t>
      </w:r>
    </w:p>
    <w:p>
      <w:pPr>
        <w:bidi/>
      </w:pPr>
      <w:r>
        <w:rPr>
          <w:rtl/>
          <w:cs/>
          <w:lang w:val="ar_AE" w:bidi="ar_AE"/>
        </w:rPr>
      </w:r>
      <w:r>
        <w:rPr>
          <w:rtl/>
          <w:cs/>
          <w:lang w:val="ar_AE" w:bidi="ar_AE"/>
        </w:rPr>
        <w:t>ينبغي للمؤمنين دعم الأشخاص الذين يعلّمون كلمة الله. وكلمة الله تعني كل ما يقوله الله للناس. عندما يتحدث الناس في العهد الجديد عن الكلمة، فإنهم عادة ما يقصدون البشارة بأن يسوع قد جاء إلى العالم.</w:t>
      </w:r>
    </w:p>
    <w:p>
      <w:pPr>
        <w:bidi/>
      </w:pPr>
      <w:r>
        <w:rPr>
          <w:rtl/>
          <w:cs/>
          <w:lang w:val="ar_AE" w:bidi="ar_AE"/>
        </w:rPr>
      </w:r>
      <w:r>
        <w:rPr>
          <w:rtl/>
          <w:cs/>
          <w:lang w:val="ar_AE" w:bidi="ar_AE"/>
        </w:rPr>
        <w:t xml:space="preserve">توقفوا هنا وناقشوا كمجموعة الكلمة أو العبارة الأنسب لترجمة تعبير </w:t>
      </w:r>
      <w:r>
        <w:rPr>
          <w:b/>
          <w:rtl/>
          <w:cs/>
          <w:lang w:val="ar_AE" w:bidi="ar_AE"/>
        </w:rPr>
        <w:t>الكلمة.</w:t>
      </w:r>
      <w:r>
        <w:rPr>
          <w:rtl/>
          <w:cs/>
          <w:lang w:val="ar_AE" w:bidi="ar_AE"/>
        </w:rPr>
        <w:t>" ابحثوا عن تعبير "الكلمة"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يقول بولس إنه لا يمكن لأحد أن يسخر من الله. يقصد بولس أنه لا يمكن للناس أن يخدعوا الله.</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خداع</w:t>
      </w:r>
      <w:r>
        <w:rPr>
          <w:rtl/>
          <w:cs/>
          <w:lang w:val="ar_AE" w:bidi="ar_AE"/>
        </w:rPr>
        <w:t>. أوقِفوا الاستماع إلى هذا التسجيل الصوتي هنا.</w:t>
      </w:r>
    </w:p>
    <w:p>
      <w:pPr>
        <w:bidi/>
      </w:pPr>
      <w:r>
        <w:rPr>
          <w:rtl/>
          <w:cs/>
          <w:lang w:val="ar_AE" w:bidi="ar_AE"/>
        </w:rPr>
      </w:r>
      <w:r>
        <w:rPr>
          <w:rtl/>
          <w:cs/>
          <w:lang w:val="ar_AE" w:bidi="ar_AE"/>
        </w:rPr>
        <w:t>يقارن بولس طريقة عيش الناس بالطريقة التي يزرع بها الإنسان المحاصيل. يزرع الناس أو يغرسون البذور. ثم يحصدون أو يجمعون المحصول، وهو النباتات التي تنمو من تلك البذور.</w:t>
      </w:r>
    </w:p>
    <w:p>
      <w:pPr>
        <w:bidi/>
      </w:pPr>
      <w:r>
        <w:rPr>
          <w:rtl/>
          <w:cs/>
          <w:lang w:val="ar_AE" w:bidi="ar_AE"/>
        </w:rPr>
      </w:r>
      <w:r>
        <w:rPr>
          <w:rtl/>
          <w:cs/>
          <w:lang w:val="ar_AE" w:bidi="ar_AE"/>
        </w:rPr>
        <w:t xml:space="preserve">توقفوا هنا وناقشوا في مجموعة الكلمات أو العبارات التي ستستخدمونها للتحدث عن الطريقة التي </w:t>
      </w:r>
      <w:r>
        <w:rPr>
          <w:b/>
          <w:rtl/>
          <w:cs/>
          <w:lang w:val="ar_AE" w:bidi="ar_AE"/>
        </w:rPr>
        <w:t>يزرع</w:t>
      </w:r>
      <w:r>
        <w:rPr>
          <w:rtl/>
          <w:cs/>
          <w:lang w:val="ar_AE" w:bidi="ar_AE"/>
        </w:rPr>
        <w:t xml:space="preserve"> بها الناس </w:t>
      </w:r>
      <w:r>
        <w:rPr>
          <w:b/>
          <w:rtl/>
          <w:cs/>
          <w:lang w:val="ar_AE" w:bidi="ar_AE"/>
        </w:rPr>
        <w:t>المحاصيل</w:t>
      </w:r>
      <w:r>
        <w:rPr>
          <w:rtl/>
          <w:cs/>
          <w:lang w:val="ar_AE" w:bidi="ar_AE"/>
        </w:rPr>
        <w:t xml:space="preserve"> </w:t>
      </w:r>
      <w:r>
        <w:rPr>
          <w:b/>
          <w:rtl/>
          <w:cs/>
          <w:lang w:val="ar_AE" w:bidi="ar_AE"/>
        </w:rPr>
        <w:t>وينمونها</w:t>
      </w:r>
      <w:r>
        <w:rPr>
          <w:rtl/>
          <w:cs/>
          <w:lang w:val="ar_AE" w:bidi="ar_AE"/>
        </w:rPr>
        <w:t xml:space="preserve"> ويحصدونها. أوقِفوا الاستماع إلى هذا التسجيل الصوتي هنا.</w:t>
      </w:r>
    </w:p>
    <w:p>
      <w:pPr>
        <w:bidi/>
      </w:pPr>
      <w:r>
        <w:rPr>
          <w:rtl/>
          <w:cs/>
          <w:lang w:val="ar_AE" w:bidi="ar_AE"/>
        </w:rPr>
      </w:r>
      <w:r>
        <w:rPr>
          <w:rtl/>
          <w:cs/>
          <w:lang w:val="ar_AE" w:bidi="ar_AE"/>
        </w:rPr>
        <w:t xml:space="preserve">يتحدث بولس عن الأشخاص الذين يفعلون ما يرضي </w:t>
      </w:r>
      <w:r>
        <w:rPr>
          <w:b/>
          <w:rtl/>
          <w:cs/>
          <w:lang w:val="ar_AE" w:bidi="ar_AE"/>
        </w:rPr>
        <w:t>الجسد</w:t>
      </w:r>
      <w:r>
        <w:rPr>
          <w:rtl/>
          <w:cs/>
          <w:lang w:val="ar_AE" w:bidi="ar_AE"/>
        </w:rPr>
        <w:t xml:space="preserve">. يستخدم بولس كلمة "الجسد" للإشارة إلى الطريقة الخاطئة التي يعيش بها الناس بعيدًا عن يسوع. عندما يفعل شخص ما ما تشتهيه نفسه، فإنه يفعل أشياء لا يريد الله أن يفعلها الناس. بعض الترجمات تسمي هذا طبيعة الشخص الخاطئة، أو الشر التي يتصرف به الناس. للحصول على مزيد من المعلومات حول الجسد، راجعوا قاموس الكلمات الرئيسية. استخدموا الكلمة أو العبارة نفسها التي استخدمتموها في المقاطع السابقة للإشارة إلى كلمة "الجسد". </w:t>
      </w:r>
    </w:p>
    <w:p>
      <w:pPr>
        <w:bidi/>
      </w:pPr>
      <w:r>
        <w:rPr>
          <w:rtl/>
          <w:cs/>
          <w:lang w:val="ar_AE" w:bidi="ar_AE"/>
        </w:rPr>
      </w:r>
      <w:r>
        <w:rPr>
          <w:rtl/>
          <w:cs/>
          <w:lang w:val="ar_AE" w:bidi="ar_AE"/>
        </w:rPr>
        <w:t>الأشخاص الذين يعيشون لإرضاء الروح القدس ينالون الحياة الأبدية. الحياة الأبدية تعني حياة مع الله لن تنتهي أبدًا. والحياة الأبدية هي حياة أفضل وأغنى بكثير من الحياة العادية. وبدون هذه الهبة من الحياة الأبدية، قد نعيش ونتنفس فقط، لكن هذه ليست سوى حياة جسدية، وستنتهي بمجرد موتنا. لكن الحياة الأبدية التي يعطيها الله لنا لن تنتهي أبدًا! تبدأ هذه الحياة الأبدية الآن، فهي تغيرنا وتجعل من الممكن لنا أن نعيش في علاقة وثيقة مع الله.</w:t>
      </w:r>
    </w:p>
    <w:p>
      <w:pPr>
        <w:bidi/>
      </w:pPr>
      <w:r>
        <w:rPr>
          <w:rtl/>
          <w:cs/>
          <w:lang w:val="ar_AE" w:bidi="ar_AE"/>
        </w:rPr>
      </w:r>
      <w:r>
        <w:rPr>
          <w:rtl/>
          <w:cs/>
          <w:lang w:val="ar_AE" w:bidi="ar_AE"/>
        </w:rPr>
        <w:t xml:space="preserve">توقّفوا هنا وناقشوا كمجموعة ما الكلمة أو العبارة التي ستستخدمونها لعبارة </w:t>
      </w:r>
      <w:r>
        <w:rPr>
          <w:b/>
          <w:rtl/>
          <w:cs/>
          <w:lang w:val="ar_AE" w:bidi="ar_AE"/>
        </w:rPr>
        <w:t>الحياة الأبدية</w:t>
      </w:r>
      <w:r>
        <w:rPr>
          <w:rtl/>
          <w:cs/>
          <w:lang w:val="ar_AE" w:bidi="ar_AE"/>
        </w:rPr>
        <w:t>. وابحثوا في "قاموس الكلمات الرئيسية" للمزيد من المعلومات عن كلمة الحياة الأبدية. إذا كنتم قد ترجمتم هذه الكلمة فعلًا في سِفر آخر من الكتاب المُقدَّس، استخدموا الكلمة ذاتها التي استخدمتموها هناك. أوقِفوا الاستماع إلى هذا التسجيل الصوتي هنا.</w:t>
      </w:r>
    </w:p>
    <w:p>
      <w:pPr>
        <w:bidi/>
      </w:pPr>
      <w:r>
        <w:rPr>
          <w:rtl/>
          <w:cs/>
          <w:lang w:val="ar_AE" w:bidi="ar_AE"/>
        </w:rPr>
      </w:r>
      <w:r>
        <w:rPr>
          <w:rtl/>
          <w:cs/>
          <w:lang w:val="ar_AE" w:bidi="ar_AE"/>
        </w:rPr>
        <w:t>ينبغي للمؤمنين أن يفعلوا الخير للجميع، وخاصة لأهل بيتهم أو عائلاتهم. أحيانًا، يستخدم الناس كلمة بيت للتعبير عن أشخاص لديهم شيء مشترك. هنا، عندما يقول بولس "بيت الإيمان"، فإن بولس يعني جميع الناس الذين يؤمنون بيسوع.</w:t>
      </w:r>
    </w:p>
    <w:p>
      <w:pPr>
        <w:bidi/>
      </w:pPr>
      <w:r>
        <w:rPr>
          <w:rtl/>
          <w:cs/>
          <w:lang w:val="ar_AE" w:bidi="ar_AE"/>
        </w:rPr>
      </w:r>
      <w:r>
        <w:rPr>
          <w:rtl/>
          <w:cs/>
          <w:lang w:val="ar_AE" w:bidi="ar_AE"/>
        </w:rPr>
        <w:t xml:space="preserve">توقفوا هنا وناقشوا في مجموعة الكلمة أو العبارة التي ستستخدمونها لوصف بيت </w:t>
      </w:r>
      <w:r>
        <w:rPr>
          <w:b/>
          <w:rtl/>
          <w:cs/>
          <w:lang w:val="ar_AE" w:bidi="ar_AE"/>
        </w:rPr>
        <w:t>الإيمان</w:t>
      </w:r>
      <w:r>
        <w:rPr>
          <w:rtl/>
          <w:cs/>
          <w:lang w:val="ar_AE" w:bidi="ar_AE"/>
        </w:rPr>
        <w:t>. انظروا مُصطلح بيت و"إيمان" في "قاموس الكلمات الرئيسية" لمزيد من المعلومات. إذا كنتم قد ترجمتم هذه الكلمات فعلًا في سِفر آخر من الكتاب المقدس، استخدموا الكلمات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يمكن لأعضاء المجموعة تصحيح بعضهم بعضًا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